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0EA10" w14:textId="307307E5" w:rsidR="00742704" w:rsidRPr="009E2233" w:rsidRDefault="00742704" w:rsidP="00742704">
      <w:pPr>
        <w:pStyle w:val="1"/>
        <w:ind w:firstLine="640"/>
      </w:pPr>
      <w:bookmarkStart w:id="0" w:name="_Toc242772309"/>
      <w:r w:rsidRPr="009E2233">
        <w:rPr>
          <w:rFonts w:hint="eastAsia"/>
        </w:rPr>
        <w:t>定位服务</w:t>
      </w:r>
      <w:bookmarkEnd w:id="0"/>
      <w:r w:rsidR="00DE7C69">
        <w:rPr>
          <w:rFonts w:hint="eastAsia"/>
        </w:rPr>
        <w:t>基础</w:t>
      </w:r>
    </w:p>
    <w:p w14:paraId="2989EFA0" w14:textId="3D6EF17E" w:rsidR="00742704" w:rsidRPr="009E2233" w:rsidRDefault="00AD0303" w:rsidP="00742704">
      <w:pPr>
        <w:ind w:firstLine="420"/>
        <w:rPr>
          <w:rFonts w:ascii="Times New Roman" w:eastAsia="宋体" w:hAnsi="Times New Roman" w:cs="Times New Roman"/>
          <w:szCs w:val="20"/>
        </w:rPr>
      </w:pPr>
      <w:r>
        <w:rPr>
          <w:rFonts w:ascii="Times New Roman" w:eastAsia="宋体" w:hAnsi="Times New Roman" w:cs="Times New Roman" w:hint="eastAsia"/>
          <w:szCs w:val="20"/>
        </w:rPr>
        <w:t>安卓</w:t>
      </w:r>
      <w:r w:rsidR="00742704" w:rsidRPr="009E2233">
        <w:rPr>
          <w:rFonts w:ascii="Times New Roman" w:eastAsia="宋体" w:hAnsi="Times New Roman" w:cs="Times New Roman" w:hint="eastAsia"/>
          <w:szCs w:val="20"/>
        </w:rPr>
        <w:t>通过</w:t>
      </w:r>
      <w:r w:rsidR="00742704" w:rsidRPr="009E2233">
        <w:rPr>
          <w:rFonts w:ascii="Times New Roman" w:eastAsia="宋体" w:hAnsi="Times New Roman" w:cs="Times New Roman" w:hint="eastAsia"/>
          <w:szCs w:val="20"/>
        </w:rPr>
        <w:t>android.location</w:t>
      </w:r>
      <w:r w:rsidR="00742704" w:rsidRPr="009E2233">
        <w:rPr>
          <w:rFonts w:ascii="Times New Roman" w:eastAsia="宋体" w:hAnsi="Times New Roman" w:cs="Times New Roman" w:hint="eastAsia"/>
          <w:szCs w:val="20"/>
        </w:rPr>
        <w:t>包中的类为应用程序提供定位服务</w:t>
      </w:r>
      <w:r w:rsidR="006A0060">
        <w:rPr>
          <w:rFonts w:ascii="Times New Roman" w:eastAsia="宋体" w:hAnsi="Times New Roman" w:cs="Times New Roman" w:hint="eastAsia"/>
          <w:szCs w:val="20"/>
        </w:rPr>
        <w:t>，</w:t>
      </w:r>
      <w:r w:rsidR="00742704" w:rsidRPr="009E2233">
        <w:rPr>
          <w:rFonts w:ascii="Times New Roman" w:eastAsia="宋体" w:hAnsi="Times New Roman" w:cs="Times New Roman" w:hint="eastAsia"/>
          <w:szCs w:val="20"/>
        </w:rPr>
        <w:t>定位框架中的核心组件就是</w:t>
      </w:r>
      <w:r w:rsidR="00962656">
        <w:rPr>
          <w:rFonts w:ascii="Times New Roman" w:eastAsia="宋体" w:hAnsi="Times New Roman" w:cs="Times New Roman" w:hint="eastAsia"/>
          <w:szCs w:val="20"/>
        </w:rPr>
        <w:t>定位</w:t>
      </w:r>
      <w:r w:rsidR="00742704" w:rsidRPr="009E2233">
        <w:rPr>
          <w:rFonts w:ascii="Times New Roman" w:eastAsia="宋体" w:hAnsi="Times New Roman" w:cs="Times New Roman" w:hint="eastAsia"/>
          <w:szCs w:val="20"/>
        </w:rPr>
        <w:t>服务</w:t>
      </w:r>
      <w:r w:rsidR="00962656">
        <w:rPr>
          <w:rFonts w:ascii="Times New Roman" w:eastAsia="宋体" w:hAnsi="Times New Roman" w:cs="Times New Roman" w:hint="eastAsia"/>
          <w:szCs w:val="20"/>
        </w:rPr>
        <w:t>系统</w:t>
      </w:r>
      <w:r w:rsidR="00742704" w:rsidRPr="009E2233">
        <w:rPr>
          <w:rFonts w:ascii="Times New Roman" w:eastAsia="宋体" w:hAnsi="Times New Roman" w:cs="Times New Roman" w:hint="eastAsia"/>
          <w:szCs w:val="20"/>
        </w:rPr>
        <w:t>，其提供了支撑底层设备的定位</w:t>
      </w:r>
      <w:r w:rsidR="00742704" w:rsidRPr="009E2233">
        <w:rPr>
          <w:rFonts w:ascii="Times New Roman" w:eastAsia="宋体" w:hAnsi="Times New Roman" w:cs="Times New Roman" w:hint="eastAsia"/>
          <w:szCs w:val="20"/>
        </w:rPr>
        <w:t>API</w:t>
      </w:r>
      <w:r w:rsidR="00742704" w:rsidRPr="009E2233">
        <w:rPr>
          <w:rFonts w:ascii="Times New Roman" w:eastAsia="宋体" w:hAnsi="Times New Roman" w:cs="Times New Roman" w:hint="eastAsia"/>
          <w:szCs w:val="20"/>
        </w:rPr>
        <w:t>。与其他系统服务一样，并不是直接实例化一个</w:t>
      </w:r>
      <w:r w:rsidR="00742704" w:rsidRPr="009E2233">
        <w:rPr>
          <w:rFonts w:ascii="Times New Roman" w:eastAsia="宋体" w:hAnsi="Times New Roman" w:cs="Times New Roman" w:hint="eastAsia"/>
          <w:szCs w:val="20"/>
        </w:rPr>
        <w:t>LocationManager</w:t>
      </w:r>
      <w:r w:rsidR="00742704" w:rsidRPr="009E2233">
        <w:rPr>
          <w:rFonts w:ascii="Times New Roman" w:eastAsia="宋体" w:hAnsi="Times New Roman" w:cs="Times New Roman" w:hint="eastAsia"/>
          <w:szCs w:val="20"/>
        </w:rPr>
        <w:t>对象，而是通过调用</w:t>
      </w:r>
      <w:r w:rsidR="00742704" w:rsidRPr="009E2233">
        <w:rPr>
          <w:rFonts w:ascii="Times New Roman" w:eastAsia="宋体" w:hAnsi="Times New Roman" w:cs="Times New Roman" w:hint="eastAsia"/>
          <w:szCs w:val="20"/>
        </w:rPr>
        <w:t>Context</w:t>
      </w:r>
      <w:r w:rsidR="00742704" w:rsidRPr="009E2233">
        <w:rPr>
          <w:rFonts w:ascii="Times New Roman" w:eastAsia="宋体" w:hAnsi="Times New Roman" w:cs="Times New Roman" w:hint="eastAsia"/>
          <w:szCs w:val="20"/>
        </w:rPr>
        <w:t>类的</w:t>
      </w:r>
      <w:r w:rsidR="00742704" w:rsidRPr="009E2233">
        <w:rPr>
          <w:rFonts w:ascii="Times New Roman" w:eastAsia="宋体" w:hAnsi="Times New Roman" w:cs="Times New Roman" w:hint="eastAsia"/>
          <w:szCs w:val="20"/>
        </w:rPr>
        <w:t>getSystemService(Context.LOCATION_SERVICE)</w:t>
      </w:r>
      <w:r w:rsidR="00742704" w:rsidRPr="009E2233">
        <w:rPr>
          <w:rFonts w:ascii="Times New Roman" w:eastAsia="宋体" w:hAnsi="Times New Roman" w:cs="Times New Roman" w:hint="eastAsia"/>
          <w:szCs w:val="20"/>
        </w:rPr>
        <w:t>方法来获得一个</w:t>
      </w:r>
      <w:r w:rsidR="00742704" w:rsidRPr="009E2233">
        <w:rPr>
          <w:rFonts w:ascii="Times New Roman" w:eastAsia="宋体" w:hAnsi="Times New Roman" w:cs="Times New Roman" w:hint="eastAsia"/>
          <w:szCs w:val="20"/>
        </w:rPr>
        <w:t>LocationManager</w:t>
      </w:r>
      <w:r w:rsidR="00742704" w:rsidRPr="009E2233">
        <w:rPr>
          <w:rFonts w:ascii="Times New Roman" w:eastAsia="宋体" w:hAnsi="Times New Roman" w:cs="Times New Roman" w:hint="eastAsia"/>
          <w:szCs w:val="20"/>
        </w:rPr>
        <w:t>对象</w:t>
      </w:r>
      <w:r w:rsidR="00081DBC">
        <w:rPr>
          <w:rFonts w:ascii="Times New Roman" w:eastAsia="宋体" w:hAnsi="Times New Roman" w:cs="Times New Roman" w:hint="eastAsia"/>
          <w:szCs w:val="20"/>
        </w:rPr>
        <w:t>，</w:t>
      </w:r>
      <w:r w:rsidR="00742704" w:rsidRPr="009E2233">
        <w:rPr>
          <w:rFonts w:ascii="Times New Roman" w:eastAsia="宋体" w:hAnsi="Times New Roman" w:cs="Times New Roman" w:hint="eastAsia"/>
          <w:szCs w:val="20"/>
        </w:rPr>
        <w:t>这个方法会返回一个新的</w:t>
      </w:r>
      <w:r w:rsidR="00742704" w:rsidRPr="009E2233">
        <w:rPr>
          <w:rFonts w:ascii="Times New Roman" w:eastAsia="宋体" w:hAnsi="Times New Roman" w:cs="Times New Roman" w:hint="eastAsia"/>
          <w:szCs w:val="20"/>
        </w:rPr>
        <w:t>LocationManager</w:t>
      </w:r>
      <w:r w:rsidR="00742704" w:rsidRPr="009E2233">
        <w:rPr>
          <w:rFonts w:ascii="Times New Roman" w:eastAsia="宋体" w:hAnsi="Times New Roman" w:cs="Times New Roman" w:hint="eastAsia"/>
          <w:szCs w:val="20"/>
        </w:rPr>
        <w:t>对象。应用程序获取一个</w:t>
      </w:r>
      <w:r w:rsidR="00742704" w:rsidRPr="009E2233">
        <w:rPr>
          <w:rFonts w:ascii="Times New Roman" w:eastAsia="宋体" w:hAnsi="Times New Roman" w:cs="Times New Roman" w:hint="eastAsia"/>
          <w:szCs w:val="20"/>
        </w:rPr>
        <w:t>LocationManager</w:t>
      </w:r>
      <w:r w:rsidR="00742704" w:rsidRPr="009E2233">
        <w:rPr>
          <w:rFonts w:ascii="Times New Roman" w:eastAsia="宋体" w:hAnsi="Times New Roman" w:cs="Times New Roman" w:hint="eastAsia"/>
          <w:szCs w:val="20"/>
        </w:rPr>
        <w:t>对象后，就可以进行定位服务的各种操作，例如：</w:t>
      </w:r>
    </w:p>
    <w:p w14:paraId="2BBA840D" w14:textId="77777777" w:rsidR="00742704" w:rsidRPr="009E2233" w:rsidRDefault="00742704" w:rsidP="00F14104">
      <w:pPr>
        <w:pStyle w:val="a"/>
        <w:ind w:firstLine="360"/>
      </w:pPr>
      <w:r w:rsidRPr="009E2233">
        <w:rPr>
          <w:rFonts w:hint="eastAsia"/>
        </w:rPr>
        <w:t>查询所有定位提供者列表，获得最新的用户位置信息。</w:t>
      </w:r>
    </w:p>
    <w:p w14:paraId="2D689FAB" w14:textId="1EFF7A80" w:rsidR="00742704" w:rsidRPr="009E2233" w:rsidRDefault="00742704" w:rsidP="00F14104">
      <w:pPr>
        <w:pStyle w:val="a"/>
        <w:ind w:firstLine="360"/>
      </w:pPr>
      <w:r w:rsidRPr="009E2233">
        <w:rPr>
          <w:rFonts w:hint="eastAsia"/>
        </w:rPr>
        <w:t>周期性地注册、更新或注销用户当前位置</w:t>
      </w:r>
      <w:r w:rsidR="00962656">
        <w:rPr>
          <w:rFonts w:hint="eastAsia"/>
        </w:rPr>
        <w:t>：</w:t>
      </w:r>
    </w:p>
    <w:p w14:paraId="5E49E9A2" w14:textId="587FDBF7" w:rsidR="00396BBA" w:rsidRDefault="00396BBA" w:rsidP="00537457">
      <w:pPr>
        <w:pStyle w:val="2"/>
      </w:pPr>
      <w:bookmarkStart w:id="1" w:name="_Toc242772311"/>
      <w:r w:rsidRPr="00396BBA">
        <w:rPr>
          <w:rFonts w:hint="eastAsia"/>
        </w:rPr>
        <w:t>请求位置权限</w:t>
      </w:r>
    </w:p>
    <w:p w14:paraId="37CE6782" w14:textId="3D3F23C4" w:rsidR="002C307F" w:rsidRDefault="002C307F" w:rsidP="002C307F">
      <w:pPr>
        <w:ind w:firstLine="420"/>
      </w:pPr>
      <w:r>
        <w:rPr>
          <w:rFonts w:hint="eastAsia"/>
        </w:rPr>
        <w:t>为了保护用户隐私，使用位置信息服务的应用必须请求位置权限。请求位置权限时，请遵循与请求任何其他运行时权限相同的最佳做法。请求位置权限时的一个重要区别在于，系统中包含与位置相关的多项权限。具体请求哪项权限以及请求相关权限的方式取决于应用用例的位置信息要求</w:t>
      </w:r>
      <w:r w:rsidR="00EB3D10">
        <w:rPr>
          <w:rFonts w:hint="eastAsia"/>
        </w:rPr>
        <w:t>，</w:t>
      </w:r>
      <w:r>
        <w:rPr>
          <w:rFonts w:hint="eastAsia"/>
        </w:rPr>
        <w:t>本</w:t>
      </w:r>
      <w:r w:rsidR="00031F81">
        <w:rPr>
          <w:rFonts w:hint="eastAsia"/>
        </w:rPr>
        <w:t>节</w:t>
      </w:r>
      <w:r>
        <w:rPr>
          <w:rFonts w:hint="eastAsia"/>
        </w:rPr>
        <w:t>介绍不同类型的位置信息要求，并就如何在每种情况下请求位置权限提供了指导</w:t>
      </w:r>
      <w:r w:rsidR="00DF6E4E">
        <w:rPr>
          <w:rFonts w:hint="eastAsia"/>
        </w:rPr>
        <w:t>，</w:t>
      </w:r>
      <w:r>
        <w:rPr>
          <w:rFonts w:hint="eastAsia"/>
        </w:rPr>
        <w:t>每项权限都具有以下特征组合</w:t>
      </w:r>
      <w:r w:rsidR="0034260C">
        <w:rPr>
          <w:rFonts w:hint="eastAsia"/>
        </w:rPr>
        <w:t>：</w:t>
      </w:r>
    </w:p>
    <w:p w14:paraId="4E04C3AB" w14:textId="77777777" w:rsidR="002C307F" w:rsidRDefault="002C307F" w:rsidP="00C9085E">
      <w:pPr>
        <w:pStyle w:val="a"/>
        <w:ind w:firstLine="360"/>
      </w:pPr>
      <w:r>
        <w:rPr>
          <w:rFonts w:hint="eastAsia"/>
        </w:rPr>
        <w:t>类别：前台位置信息或后台位置信息。</w:t>
      </w:r>
    </w:p>
    <w:p w14:paraId="27D34A25" w14:textId="77777777" w:rsidR="002C307F" w:rsidRDefault="002C307F" w:rsidP="00C9085E">
      <w:pPr>
        <w:pStyle w:val="a"/>
        <w:ind w:firstLine="360"/>
      </w:pPr>
      <w:r>
        <w:rPr>
          <w:rFonts w:hint="eastAsia"/>
        </w:rPr>
        <w:t>精确度：确切位置或大致位置。</w:t>
      </w:r>
    </w:p>
    <w:p w14:paraId="200717F9" w14:textId="6DD701C7" w:rsidR="002C307F" w:rsidRDefault="002C307F" w:rsidP="002C307F">
      <w:pPr>
        <w:ind w:firstLine="420"/>
      </w:pPr>
      <w:r>
        <w:rPr>
          <w:rFonts w:hint="eastAsia"/>
        </w:rPr>
        <w:t>如果应用的某项功能仅分享或接收一次位置信息，或者只在特定的一段时间内分享或接收位置信息，则该功能需要前台位置信息访问权限</w:t>
      </w:r>
      <w:r w:rsidR="00AA0AD4">
        <w:rPr>
          <w:rFonts w:hint="eastAsia"/>
        </w:rPr>
        <w:t>，</w:t>
      </w:r>
      <w:r>
        <w:rPr>
          <w:rFonts w:hint="eastAsia"/>
        </w:rPr>
        <w:t>以下是此类情况的一些示例：</w:t>
      </w:r>
    </w:p>
    <w:p w14:paraId="780592B2" w14:textId="77777777" w:rsidR="002C307F" w:rsidRDefault="002C307F" w:rsidP="00C9085E">
      <w:pPr>
        <w:pStyle w:val="a"/>
        <w:ind w:firstLine="360"/>
      </w:pPr>
      <w:r>
        <w:rPr>
          <w:rFonts w:hint="eastAsia"/>
        </w:rPr>
        <w:t>在导航应用中，某项功能可让用户查询精细导航路线。</w:t>
      </w:r>
    </w:p>
    <w:p w14:paraId="08D99C0C" w14:textId="77777777" w:rsidR="002C307F" w:rsidRDefault="002C307F" w:rsidP="00C9085E">
      <w:pPr>
        <w:pStyle w:val="a"/>
        <w:ind w:firstLine="360"/>
      </w:pPr>
      <w:r>
        <w:rPr>
          <w:rFonts w:hint="eastAsia"/>
        </w:rPr>
        <w:t>在即时通讯应用中，某项功能可让用户与其他用户分享自己目前所在的位置。</w:t>
      </w:r>
    </w:p>
    <w:p w14:paraId="1F4422B2" w14:textId="77777777" w:rsidR="002C307F" w:rsidRDefault="002C307F" w:rsidP="002C307F">
      <w:pPr>
        <w:ind w:firstLine="420"/>
      </w:pPr>
      <w:r>
        <w:rPr>
          <w:rFonts w:hint="eastAsia"/>
        </w:rPr>
        <w:t>如果应用的功能在下列某种情况下访问设备的当前位置信息，系统就会认为应用需要使用前台位置信息：</w:t>
      </w:r>
    </w:p>
    <w:p w14:paraId="0BD37F3D" w14:textId="01BE6CF9" w:rsidR="002C307F" w:rsidRDefault="002C307F" w:rsidP="002B5CA4">
      <w:pPr>
        <w:pStyle w:val="a"/>
        <w:ind w:firstLine="360"/>
      </w:pPr>
      <w:r>
        <w:rPr>
          <w:rFonts w:hint="eastAsia"/>
        </w:rPr>
        <w:t>属于应用的某个</w:t>
      </w:r>
      <w:r w:rsidR="008F3B96">
        <w:rPr>
          <w:rFonts w:hint="eastAsia"/>
        </w:rPr>
        <w:t>活动</w:t>
      </w:r>
      <w:r>
        <w:t>可见。</w:t>
      </w:r>
    </w:p>
    <w:p w14:paraId="4BC50E0B" w14:textId="77777777" w:rsidR="002C307F" w:rsidRDefault="002C307F" w:rsidP="002B5CA4">
      <w:pPr>
        <w:pStyle w:val="a"/>
        <w:ind w:firstLine="360"/>
      </w:pPr>
      <w:r>
        <w:rPr>
          <w:rFonts w:hint="eastAsia"/>
        </w:rPr>
        <w:t>应用的某个前台服务正在运行中。当有前台服务在运行时，系统会显示一条常驻通知来提醒用户注意。当应用被置于后台时（例如当用户按设备上的主屏幕按钮或关闭设备的显示屏时），其位置信息访问权限会得到保留。</w:t>
      </w:r>
    </w:p>
    <w:p w14:paraId="0061CF8A" w14:textId="79AA4CB0" w:rsidR="002C307F" w:rsidRDefault="002C307F" w:rsidP="002C307F">
      <w:pPr>
        <w:ind w:firstLine="420"/>
      </w:pPr>
      <w:r>
        <w:rPr>
          <w:rFonts w:hint="eastAsia"/>
        </w:rPr>
        <w:t>此外，建议声明</w:t>
      </w:r>
      <w:r w:rsidR="000B5770">
        <w:rPr>
          <w:rFonts w:hint="eastAsia"/>
        </w:rPr>
        <w:t>位置</w:t>
      </w:r>
      <w:r>
        <w:t>的前台服务类型，如以下代码段所示。在</w:t>
      </w:r>
      <w:r w:rsidR="00BF23F9">
        <w:t>安卓</w:t>
      </w:r>
      <w:r>
        <w:t>10（API 级别 29）及更高版本中，必须声明此前台服务类型。</w:t>
      </w:r>
    </w:p>
    <w:p w14:paraId="28077110" w14:textId="77777777" w:rsidR="002C307F" w:rsidRDefault="002C307F" w:rsidP="00C07050">
      <w:pPr>
        <w:pStyle w:val="a6"/>
        <w:ind w:firstLine="180"/>
      </w:pPr>
      <w:r>
        <w:lastRenderedPageBreak/>
        <w:t>&lt;!-- Recommended for Android 9 (API level 28) and lower. --&gt;</w:t>
      </w:r>
    </w:p>
    <w:p w14:paraId="40894156" w14:textId="77777777" w:rsidR="002C307F" w:rsidRDefault="002C307F" w:rsidP="00C07050">
      <w:pPr>
        <w:pStyle w:val="a6"/>
        <w:ind w:firstLine="180"/>
      </w:pPr>
      <w:r>
        <w:t>&lt;!-- Required for Android 10 (API level 29) and higher. --&gt;</w:t>
      </w:r>
    </w:p>
    <w:p w14:paraId="6C9C67DE" w14:textId="77777777" w:rsidR="002C307F" w:rsidRDefault="002C307F" w:rsidP="00C07050">
      <w:pPr>
        <w:pStyle w:val="a6"/>
        <w:ind w:firstLine="180"/>
      </w:pPr>
      <w:r>
        <w:t>&lt;service</w:t>
      </w:r>
    </w:p>
    <w:p w14:paraId="47499181" w14:textId="77777777" w:rsidR="002C307F" w:rsidRDefault="002C307F" w:rsidP="00C07050">
      <w:pPr>
        <w:pStyle w:val="a6"/>
        <w:ind w:firstLine="180"/>
      </w:pPr>
      <w:r>
        <w:t xml:space="preserve">    android:name="MyNavigationService"</w:t>
      </w:r>
    </w:p>
    <w:p w14:paraId="6C5FE464" w14:textId="77777777" w:rsidR="002C307F" w:rsidRDefault="002C307F" w:rsidP="00C07050">
      <w:pPr>
        <w:pStyle w:val="a6"/>
        <w:ind w:firstLine="180"/>
      </w:pPr>
      <w:r>
        <w:t xml:space="preserve">    android:foregroundServiceType="location" ... &gt;</w:t>
      </w:r>
    </w:p>
    <w:p w14:paraId="35C9CB10" w14:textId="77777777" w:rsidR="002C307F" w:rsidRDefault="002C307F" w:rsidP="00C07050">
      <w:pPr>
        <w:pStyle w:val="a6"/>
        <w:ind w:firstLine="180"/>
      </w:pPr>
      <w:r>
        <w:t xml:space="preserve">    &lt;!-- Any inner elements would go here. --&gt;</w:t>
      </w:r>
    </w:p>
    <w:p w14:paraId="197FECAC" w14:textId="0C5BE91A" w:rsidR="002C307F" w:rsidRDefault="002C307F" w:rsidP="00C07050">
      <w:pPr>
        <w:pStyle w:val="a6"/>
        <w:ind w:firstLine="180"/>
      </w:pPr>
      <w:r>
        <w:t>&lt;/service&gt;</w:t>
      </w:r>
    </w:p>
    <w:p w14:paraId="3D0A5034" w14:textId="2398E100" w:rsidR="00F27CAB" w:rsidRDefault="00D00C90" w:rsidP="00D00C90">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w:t>
      </w:r>
      <w:r w:rsidR="004A2F73">
        <w:fldChar w:fldCharType="end"/>
      </w:r>
    </w:p>
    <w:p w14:paraId="5BA73D60" w14:textId="77777777" w:rsidR="002C307F" w:rsidRDefault="002C307F" w:rsidP="002C307F">
      <w:pPr>
        <w:ind w:firstLine="420"/>
      </w:pPr>
      <w:r>
        <w:rPr>
          <w:rFonts w:hint="eastAsia"/>
        </w:rPr>
        <w:t>当应用请求</w:t>
      </w:r>
      <w:r>
        <w:t xml:space="preserve"> ACCESS_COARSE_LOCATION 权限或 ACCESS_FINE_LOCATION 权限时（如以下代码段所示），就是在声明需要获取前台位置信息：</w:t>
      </w:r>
    </w:p>
    <w:p w14:paraId="0ADE7D7B" w14:textId="77777777" w:rsidR="002C307F" w:rsidRDefault="002C307F" w:rsidP="00F35B8E">
      <w:pPr>
        <w:pStyle w:val="a6"/>
        <w:ind w:firstLine="180"/>
      </w:pPr>
      <w:r>
        <w:t>&lt;manifest ... &gt;</w:t>
      </w:r>
    </w:p>
    <w:p w14:paraId="1480A024" w14:textId="77777777" w:rsidR="002C307F" w:rsidRDefault="002C307F" w:rsidP="00F35B8E">
      <w:pPr>
        <w:pStyle w:val="a6"/>
        <w:ind w:firstLine="180"/>
      </w:pPr>
      <w:r>
        <w:t xml:space="preserve">  &lt;!-- Always include this permission --&gt;</w:t>
      </w:r>
    </w:p>
    <w:p w14:paraId="258C515B" w14:textId="77777777" w:rsidR="002C307F" w:rsidRDefault="002C307F" w:rsidP="00F35B8E">
      <w:pPr>
        <w:pStyle w:val="a6"/>
        <w:ind w:firstLine="180"/>
      </w:pPr>
      <w:r>
        <w:t xml:space="preserve">  &lt;uses-permission android:name="android.permission.ACCESS_COARSE_LOCATION" /&gt;</w:t>
      </w:r>
    </w:p>
    <w:p w14:paraId="1319E674" w14:textId="77777777" w:rsidR="002C307F" w:rsidRDefault="002C307F" w:rsidP="00F35B8E">
      <w:pPr>
        <w:pStyle w:val="a6"/>
        <w:ind w:firstLine="180"/>
      </w:pPr>
    </w:p>
    <w:p w14:paraId="63AAB42C" w14:textId="77777777" w:rsidR="002C307F" w:rsidRDefault="002C307F" w:rsidP="00F35B8E">
      <w:pPr>
        <w:pStyle w:val="a6"/>
        <w:ind w:firstLine="180"/>
      </w:pPr>
      <w:r>
        <w:t xml:space="preserve">  &lt;!-- Include only if your app benefits from precise location access. --&gt;</w:t>
      </w:r>
    </w:p>
    <w:p w14:paraId="26CEF97E" w14:textId="77777777" w:rsidR="002C307F" w:rsidRDefault="002C307F" w:rsidP="00F35B8E">
      <w:pPr>
        <w:pStyle w:val="a6"/>
        <w:ind w:firstLine="180"/>
      </w:pPr>
      <w:r>
        <w:t xml:space="preserve">  &lt;uses-permission android:name="android.permission.ACCESS_FINE_LOCATION" /&gt;</w:t>
      </w:r>
    </w:p>
    <w:p w14:paraId="6D4613C3" w14:textId="2BBB9B21" w:rsidR="002C307F" w:rsidRDefault="002C307F" w:rsidP="00F35B8E">
      <w:pPr>
        <w:pStyle w:val="a6"/>
        <w:ind w:firstLine="180"/>
      </w:pPr>
      <w:r>
        <w:t>&lt;/manifest&gt;</w:t>
      </w:r>
    </w:p>
    <w:p w14:paraId="573B1090" w14:textId="5C7E1C0B" w:rsidR="00F35B8E" w:rsidRDefault="008379E2" w:rsidP="008379E2">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w:t>
      </w:r>
      <w:r w:rsidR="004A2F73">
        <w:fldChar w:fldCharType="end"/>
      </w:r>
    </w:p>
    <w:p w14:paraId="462C1879" w14:textId="6917AFAD" w:rsidR="002C307F" w:rsidRDefault="002C307F" w:rsidP="002C307F">
      <w:pPr>
        <w:ind w:firstLine="420"/>
      </w:pPr>
      <w:r>
        <w:rPr>
          <w:rFonts w:hint="eastAsia"/>
        </w:rPr>
        <w:t>如果应用中的某项功能会不断与其他用户分享位置信息或使用</w:t>
      </w:r>
      <w:r>
        <w:t xml:space="preserve"> Geofencing API，则该应用需要后台位置信息访问权限。以下是此类情况的几个示例：</w:t>
      </w:r>
    </w:p>
    <w:p w14:paraId="24B3AEB4" w14:textId="77777777" w:rsidR="002C307F" w:rsidRDefault="002C307F" w:rsidP="008F538F">
      <w:pPr>
        <w:pStyle w:val="a"/>
        <w:ind w:firstLine="360"/>
      </w:pPr>
      <w:r>
        <w:rPr>
          <w:rFonts w:hint="eastAsia"/>
        </w:rPr>
        <w:t>在家庭位置信息分享应用中，某项功能可让用户与家庭成员持续分享位置信息。</w:t>
      </w:r>
    </w:p>
    <w:p w14:paraId="1C41F394" w14:textId="77777777" w:rsidR="002C307F" w:rsidRDefault="002C307F" w:rsidP="008F538F">
      <w:pPr>
        <w:pStyle w:val="a"/>
        <w:ind w:firstLine="360"/>
      </w:pPr>
      <w:r>
        <w:rPr>
          <w:rFonts w:hint="eastAsia"/>
        </w:rPr>
        <w:t>在</w:t>
      </w:r>
      <w:r>
        <w:t xml:space="preserve"> IoT </w:t>
      </w:r>
      <w:r>
        <w:t>应用中，某项功能可让用户配置自己的家居设备，使其在用户离家时关机并在用户回家时重新开机。</w:t>
      </w:r>
    </w:p>
    <w:p w14:paraId="2127F728" w14:textId="3FEF38D2" w:rsidR="002C307F" w:rsidRDefault="002C307F" w:rsidP="002C307F">
      <w:pPr>
        <w:ind w:firstLine="420"/>
      </w:pPr>
      <w:r>
        <w:rPr>
          <w:rFonts w:hint="eastAsia"/>
        </w:rPr>
        <w:t>除了前台位置信息部分所述的情况之外，如果应用在任何其他情况下访问设备的当前位置信息，系统就会认为应用需要使用后台位置信息。后台位置信息精确度与前台位置信息精确度相同，具体取决于应用声明的位置信息权限。在</w:t>
      </w:r>
      <w:r w:rsidR="00BF23F9">
        <w:t>安卓</w:t>
      </w:r>
      <w:r>
        <w:t>10（API 级别 29）及更高版本中，必须在应用的清单中声明 ACCESS_BACKGROUND_LOCATION 权限，以便请求在运行时于后台访问位置信息。在较低版本的</w:t>
      </w:r>
      <w:r w:rsidR="00BF23F9">
        <w:t>安卓</w:t>
      </w:r>
      <w:r>
        <w:t>系统中，当应用获得前台位置信息访问权限时，也会自动获得后台位置信息访问权限。</w:t>
      </w:r>
    </w:p>
    <w:p w14:paraId="72FFF25E" w14:textId="77777777" w:rsidR="002C307F" w:rsidRDefault="002C307F" w:rsidP="0045594F">
      <w:pPr>
        <w:pStyle w:val="a6"/>
        <w:ind w:firstLine="180"/>
      </w:pPr>
      <w:r>
        <w:t>&lt;manifest ... &gt;</w:t>
      </w:r>
    </w:p>
    <w:p w14:paraId="6001ED78" w14:textId="77777777" w:rsidR="002C307F" w:rsidRDefault="002C307F" w:rsidP="0045594F">
      <w:pPr>
        <w:pStyle w:val="a6"/>
        <w:ind w:firstLine="180"/>
      </w:pPr>
      <w:r>
        <w:t xml:space="preserve">  &lt;!-- Required only when requesting background location access on</w:t>
      </w:r>
    </w:p>
    <w:p w14:paraId="44FFEF08" w14:textId="77777777" w:rsidR="002C307F" w:rsidRDefault="002C307F" w:rsidP="0045594F">
      <w:pPr>
        <w:pStyle w:val="a6"/>
        <w:ind w:firstLine="180"/>
      </w:pPr>
      <w:r>
        <w:t xml:space="preserve">       Android 10 (API level 29) and higher. --&gt;</w:t>
      </w:r>
    </w:p>
    <w:p w14:paraId="2981E8F7" w14:textId="77777777" w:rsidR="002C307F" w:rsidRDefault="002C307F" w:rsidP="0045594F">
      <w:pPr>
        <w:pStyle w:val="a6"/>
        <w:ind w:firstLine="180"/>
      </w:pPr>
      <w:r>
        <w:t xml:space="preserve">  &lt;uses-permission android:name="android.permission.ACCESS_BACKGROUND_LOCATION" /&gt;</w:t>
      </w:r>
    </w:p>
    <w:p w14:paraId="77D30426" w14:textId="53C06B57" w:rsidR="002C307F" w:rsidRDefault="002C307F" w:rsidP="0045594F">
      <w:pPr>
        <w:pStyle w:val="a6"/>
        <w:ind w:firstLine="180"/>
      </w:pPr>
      <w:r>
        <w:lastRenderedPageBreak/>
        <w:t>&lt;/manifest&gt;</w:t>
      </w:r>
    </w:p>
    <w:p w14:paraId="17E2DA6D" w14:textId="7DD7A352" w:rsidR="005E173E" w:rsidRDefault="007F6C7A" w:rsidP="007F6C7A">
      <w:pPr>
        <w:pStyle w:val="a5"/>
        <w:ind w:firstLine="361"/>
      </w:pPr>
      <w:r>
        <w:tab/>
      </w: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3</w:t>
      </w:r>
      <w:r w:rsidR="004A2F73">
        <w:fldChar w:fldCharType="end"/>
      </w:r>
    </w:p>
    <w:p w14:paraId="06DF6232" w14:textId="28AE45AA" w:rsidR="002C307F" w:rsidRDefault="00456EB1" w:rsidP="002C307F">
      <w:pPr>
        <w:ind w:firstLine="420"/>
      </w:pPr>
      <w:r>
        <w:rPr>
          <w:rFonts w:hint="eastAsia"/>
        </w:rPr>
        <w:t>安卓</w:t>
      </w:r>
      <w:r w:rsidR="002C307F">
        <w:t>支持以下级别的位置信息精确度：</w:t>
      </w:r>
    </w:p>
    <w:p w14:paraId="5FF7DED1" w14:textId="77777777" w:rsidR="002C307F" w:rsidRDefault="002C307F" w:rsidP="009D1B90">
      <w:pPr>
        <w:pStyle w:val="a0"/>
        <w:ind w:firstLine="482"/>
      </w:pPr>
      <w:r>
        <w:rPr>
          <w:rFonts w:hint="eastAsia"/>
        </w:rPr>
        <w:t>大致位置</w:t>
      </w:r>
    </w:p>
    <w:p w14:paraId="432BE40C" w14:textId="6C7DC353" w:rsidR="002C307F" w:rsidRDefault="002C307F" w:rsidP="002C307F">
      <w:pPr>
        <w:ind w:firstLine="420"/>
      </w:pPr>
      <w:r>
        <w:rPr>
          <w:rFonts w:hint="eastAsia"/>
        </w:rPr>
        <w:t>提供设备位置的估算值，将范围限定在大约</w:t>
      </w:r>
      <w:r>
        <w:t xml:space="preserve"> 1.6 公里（1 英里）内。当声明 ACCESS_COARSE_LOCATION 权限（而非 ACCESS_FINE_LOCATION 权限）时，应用会使用这种级别的位置信息精确度。</w:t>
      </w:r>
    </w:p>
    <w:p w14:paraId="05D87E53" w14:textId="77777777" w:rsidR="002C307F" w:rsidRDefault="002C307F" w:rsidP="009D1B90">
      <w:pPr>
        <w:pStyle w:val="a0"/>
        <w:ind w:firstLine="482"/>
      </w:pPr>
      <w:r>
        <w:rPr>
          <w:rFonts w:hint="eastAsia"/>
        </w:rPr>
        <w:t>确切位置</w:t>
      </w:r>
    </w:p>
    <w:p w14:paraId="13A8DCA2" w14:textId="51FBB22D" w:rsidR="002C307F" w:rsidRDefault="002C307F" w:rsidP="002C307F">
      <w:pPr>
        <w:ind w:firstLine="420"/>
      </w:pPr>
      <w:r>
        <w:rPr>
          <w:rFonts w:hint="eastAsia"/>
        </w:rPr>
        <w:t>提供尽可能准确的设备位置估算值，通常将范围限定在大约</w:t>
      </w:r>
      <w:r>
        <w:t xml:space="preserve"> 50 米（160 英尺）内，有时精确到几米（10 英尺）范围以内。当声明 ACCESS_FINE_LOCATION 权限时，应用会使用这种级别的位置信息精确度。</w:t>
      </w:r>
      <w:r>
        <w:rPr>
          <w:rFonts w:hint="eastAsia"/>
        </w:rPr>
        <w:t>如果用户授予大致位置信息权限，应用只能获取大致位置信息（无论它声明了哪些位置信息权限）。当用户仅授予大致位置信息使用权时，应用应该仍会正常工作。如果应用中的某项功能确实需要使用</w:t>
      </w:r>
      <w:r>
        <w:t xml:space="preserve"> ACCESS_FINE_LOCATION 权限访问确切位置，可以请求用户允许该应用获取确切位置信息。</w:t>
      </w:r>
    </w:p>
    <w:p w14:paraId="070A35BB" w14:textId="3157F460" w:rsidR="002C307F" w:rsidRDefault="002C307F" w:rsidP="002C307F">
      <w:pPr>
        <w:ind w:firstLine="420"/>
      </w:pPr>
      <w:r>
        <w:rPr>
          <w:rFonts w:hint="eastAsia"/>
        </w:rPr>
        <w:t>当应用中的功能需要位置信息访问权限时，请等到用户与该功能互动时再发出权限请求。本工作流遵循在上下文中请求运行时权限的最佳做法，如介绍如何请求应用权限的指南中所述。</w:t>
      </w:r>
      <w:r w:rsidR="00350323">
        <w:fldChar w:fldCharType="begin"/>
      </w:r>
      <w:r w:rsidR="00350323">
        <w:instrText xml:space="preserve"> REF _Ref94813477 \h </w:instrText>
      </w:r>
      <w:r w:rsidR="00350323">
        <w:fldChar w:fldCharType="separate"/>
      </w:r>
      <w:r w:rsidR="00DE2EDF">
        <w:t xml:space="preserve">图 </w:t>
      </w:r>
      <w:r w:rsidR="00DE2EDF">
        <w:rPr>
          <w:noProof/>
        </w:rPr>
        <w:t>10</w:t>
      </w:r>
      <w:r w:rsidR="00DE2EDF">
        <w:noBreakHyphen/>
      </w:r>
      <w:r w:rsidR="00DE2EDF">
        <w:rPr>
          <w:noProof/>
        </w:rPr>
        <w:t>1</w:t>
      </w:r>
      <w:r w:rsidR="00350323">
        <w:fldChar w:fldCharType="end"/>
      </w:r>
      <w:r>
        <w:t>举例说明了如何执行此过程。该应用包含一项“分享位置信息”功能，需要前台位置信息访问权限。不过，在用户选择分享位置信息按钮之前，应用不会请求位置权限</w:t>
      </w:r>
      <w:r w:rsidR="002C7A52">
        <w:rPr>
          <w:rFonts w:hint="eastAsia"/>
        </w:rPr>
        <w:t>，</w:t>
      </w:r>
      <w:r w:rsidR="00845FAB" w:rsidRPr="00845FAB">
        <w:rPr>
          <w:rFonts w:hint="eastAsia"/>
        </w:rPr>
        <w:t>如果用户选择仅在使用该应用时允许，系统就会启用该功能。</w:t>
      </w:r>
    </w:p>
    <w:p w14:paraId="2DBBF218" w14:textId="4D56581F" w:rsidR="002C307F" w:rsidRDefault="0011788C" w:rsidP="0011788C">
      <w:pPr>
        <w:ind w:firstLine="420"/>
        <w:jc w:val="center"/>
      </w:pPr>
      <w:r>
        <w:rPr>
          <w:noProof/>
        </w:rPr>
        <w:drawing>
          <wp:inline distT="0" distB="0" distL="0" distR="0" wp14:anchorId="047F7EF9" wp14:editId="2BE9E28B">
            <wp:extent cx="4148919" cy="2780130"/>
            <wp:effectExtent l="0" t="0" r="444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1026" cy="2788243"/>
                    </a:xfrm>
                    <a:prstGeom prst="rect">
                      <a:avLst/>
                    </a:prstGeom>
                  </pic:spPr>
                </pic:pic>
              </a:graphicData>
            </a:graphic>
          </wp:inline>
        </w:drawing>
      </w:r>
    </w:p>
    <w:p w14:paraId="171AC474" w14:textId="593E6248" w:rsidR="002C307F" w:rsidRDefault="00845FAB" w:rsidP="00845FAB">
      <w:pPr>
        <w:pStyle w:val="a5"/>
        <w:ind w:firstLine="361"/>
      </w:pPr>
      <w:bookmarkStart w:id="2" w:name="_Ref94813477"/>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1</w:t>
      </w:r>
      <w:r w:rsidR="00496463">
        <w:fldChar w:fldCharType="end"/>
      </w:r>
      <w:bookmarkEnd w:id="2"/>
      <w:r w:rsidR="002C307F">
        <w:t>需要前台位置信息访问权限的位置信息分享功能。</w:t>
      </w:r>
    </w:p>
    <w:p w14:paraId="01C534E8" w14:textId="30F70310" w:rsidR="002C307F" w:rsidRDefault="002C307F" w:rsidP="002C307F">
      <w:pPr>
        <w:ind w:firstLine="420"/>
      </w:pPr>
      <w:r>
        <w:rPr>
          <w:rFonts w:hint="eastAsia"/>
        </w:rPr>
        <w:t>用户只能授予大致位置信息使用权</w:t>
      </w:r>
      <w:r w:rsidR="00F71175">
        <w:rPr>
          <w:rFonts w:hint="eastAsia"/>
        </w:rPr>
        <w:t>。</w:t>
      </w:r>
      <w:r>
        <w:rPr>
          <w:rFonts w:hint="eastAsia"/>
        </w:rPr>
        <w:t>在</w:t>
      </w:r>
      <w:r w:rsidR="00BF23F9">
        <w:t>安卓</w:t>
      </w:r>
      <w:r>
        <w:t>12（API 级别 31）或更高版本中，用户仍可以请求该</w:t>
      </w:r>
      <w:r>
        <w:lastRenderedPageBreak/>
        <w:t>应用只检索大致位置信息，即使该应用请求 ACCESS_FINE_LOCATION 运行时权限也是如此。</w:t>
      </w:r>
      <w:r>
        <w:rPr>
          <w:rFonts w:hint="eastAsia"/>
        </w:rPr>
        <w:t>要处理这种可能会出现的用户行为，请勿单独请求</w:t>
      </w:r>
      <w:r>
        <w:t xml:space="preserve"> ACCESS_FINE_LOCATION 权限，而应在单个运行时请求中同时请求 ACCESS_FINE_LOCATION 权限和 ACCESS_COARSE_LOCATION 权限。如果尝试仅请求 ACCESS_FINE_LOCATION，系统会在某些</w:t>
      </w:r>
      <w:r w:rsidR="00BF23F9">
        <w:t>安卓</w:t>
      </w:r>
      <w:r>
        <w:t>12 版本上忽略该请求</w:t>
      </w:r>
      <w:r w:rsidR="00C941FF">
        <w:rPr>
          <w:rFonts w:hint="eastAsia"/>
        </w:rPr>
        <w:t>，</w:t>
      </w:r>
      <w:r>
        <w:t>如果应用以</w:t>
      </w:r>
      <w:r w:rsidR="00BF23F9">
        <w:t>安卓</w:t>
      </w:r>
      <w:r>
        <w:t>12 或更高版本为目标平台，系统会在 Logcat 中记录以下错误消息：</w:t>
      </w:r>
    </w:p>
    <w:p w14:paraId="058B492E" w14:textId="77777777" w:rsidR="002C307F" w:rsidRDefault="002C307F" w:rsidP="000A4E8A">
      <w:pPr>
        <w:pStyle w:val="a6"/>
        <w:ind w:firstLine="180"/>
      </w:pPr>
      <w:r>
        <w:t>ACCESS_FINE_LOCATION must be requested with ACCESS_COARSE_LOCATION.</w:t>
      </w:r>
    </w:p>
    <w:p w14:paraId="7D0D6676" w14:textId="72ECF2B2" w:rsidR="00EC09CA" w:rsidRDefault="002C307F" w:rsidP="00EC09CA">
      <w:pPr>
        <w:ind w:firstLine="420"/>
      </w:pPr>
      <w:r>
        <w:rPr>
          <w:rFonts w:hint="eastAsia"/>
        </w:rPr>
        <w:t>注意：为了更好地尊重用户隐私，建议仅请求</w:t>
      </w:r>
      <w:r>
        <w:t xml:space="preserve"> ACCESS_COARSE_LOCATION</w:t>
      </w:r>
      <w:r w:rsidR="00260152">
        <w:rPr>
          <w:rFonts w:hint="eastAsia"/>
        </w:rPr>
        <w:t>，</w:t>
      </w:r>
      <w:r>
        <w:t>即使只能访问大致位置信息，也可以满足大多数用例的要求。</w:t>
      </w:r>
      <w:r w:rsidR="00D86FF2">
        <w:fldChar w:fldCharType="begin"/>
      </w:r>
      <w:r w:rsidR="00D86FF2">
        <w:instrText xml:space="preserve"> REF _Ref94813995 \h </w:instrText>
      </w:r>
      <w:r w:rsidR="00D86FF2">
        <w:fldChar w:fldCharType="separate"/>
      </w:r>
      <w:r w:rsidR="00DE2EDF">
        <w:t xml:space="preserve">图 </w:t>
      </w:r>
      <w:r w:rsidR="00DE2EDF">
        <w:rPr>
          <w:noProof/>
        </w:rPr>
        <w:t>10</w:t>
      </w:r>
      <w:r w:rsidR="00DE2EDF">
        <w:noBreakHyphen/>
      </w:r>
      <w:r w:rsidR="00DE2EDF">
        <w:rPr>
          <w:noProof/>
        </w:rPr>
        <w:t>2</w:t>
      </w:r>
      <w:r w:rsidR="00D86FF2">
        <w:fldChar w:fldCharType="end"/>
      </w:r>
      <w:r>
        <w:t>显示了应用以</w:t>
      </w:r>
      <w:r w:rsidR="00BF23F9">
        <w:t>安卓</w:t>
      </w:r>
      <w:r>
        <w:t>12 为目标平台且仅请求 ACCESS_COARSE_LOCATION 时显示的面向用户的对话框。</w:t>
      </w:r>
      <w:r w:rsidR="00EC09CA">
        <w:rPr>
          <w:rFonts w:hint="eastAsia"/>
        </w:rPr>
        <w:t>当应用同时请求</w:t>
      </w:r>
      <w:r w:rsidR="00EC09CA">
        <w:t xml:space="preserve"> ACCESS_FINE_LOCATION 和 ACCESS_COARSE_LOCATION 时，系统权限对话框将为用户提供以下选项：</w:t>
      </w:r>
    </w:p>
    <w:p w14:paraId="0620C311" w14:textId="2EF38F00" w:rsidR="00EC09CA" w:rsidRDefault="00EC09CA" w:rsidP="00DE2EDF">
      <w:pPr>
        <w:pStyle w:val="a"/>
        <w:ind w:firstLine="360"/>
      </w:pPr>
      <w:r>
        <w:rPr>
          <w:rFonts w:hint="eastAsia"/>
        </w:rPr>
        <w:t>确切位置：允许应用获取确切位置信息。</w:t>
      </w:r>
    </w:p>
    <w:p w14:paraId="31E822F1" w14:textId="50C1B576" w:rsidR="00EC09CA" w:rsidRDefault="00EC09CA" w:rsidP="00DE2EDF">
      <w:pPr>
        <w:pStyle w:val="a"/>
        <w:ind w:firstLine="360"/>
      </w:pPr>
      <w:r>
        <w:rPr>
          <w:rFonts w:hint="eastAsia"/>
        </w:rPr>
        <w:t>大致位置：允许应用仅获取大致位置信息。</w:t>
      </w:r>
    </w:p>
    <w:p w14:paraId="3283958F" w14:textId="072797FE" w:rsidR="00EC09CA" w:rsidRPr="00EC09CA" w:rsidRDefault="00463203" w:rsidP="002C307F">
      <w:pPr>
        <w:ind w:firstLine="420"/>
      </w:pPr>
      <w:r>
        <w:fldChar w:fldCharType="begin"/>
      </w:r>
      <w:r>
        <w:instrText xml:space="preserve"> REF _Ref94814006 \h </w:instrText>
      </w:r>
      <w:r>
        <w:fldChar w:fldCharType="separate"/>
      </w:r>
      <w:r w:rsidR="00DE2EDF">
        <w:t xml:space="preserve">图 </w:t>
      </w:r>
      <w:r w:rsidR="00DE2EDF">
        <w:rPr>
          <w:noProof/>
        </w:rPr>
        <w:t>10</w:t>
      </w:r>
      <w:r w:rsidR="00DE2EDF">
        <w:noBreakHyphen/>
      </w:r>
      <w:r w:rsidR="00DE2EDF">
        <w:rPr>
          <w:noProof/>
        </w:rPr>
        <w:t>3</w:t>
      </w:r>
      <w:r>
        <w:fldChar w:fldCharType="end"/>
      </w:r>
      <w:r w:rsidR="00EC09CA">
        <w:t>显示该对话框包含这两个选项的视觉提示，以帮助用户进行选择。用户确定位置信息精确度后，他们可以点按三个按钮中的一个来选择权限授予的时长。</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C09CA" w14:paraId="49F9307F" w14:textId="77777777" w:rsidTr="00476E8A">
        <w:tc>
          <w:tcPr>
            <w:tcW w:w="4675" w:type="dxa"/>
          </w:tcPr>
          <w:p w14:paraId="4BE0DC0D" w14:textId="77777777" w:rsidR="00EC09CA" w:rsidRDefault="00EC09CA" w:rsidP="00154A68">
            <w:pPr>
              <w:ind w:firstLineChars="0" w:firstLine="0"/>
              <w:jc w:val="center"/>
            </w:pPr>
            <w:r>
              <w:rPr>
                <w:noProof/>
              </w:rPr>
              <w:drawing>
                <wp:inline distT="0" distB="0" distL="0" distR="0" wp14:anchorId="26155CAD" wp14:editId="1C91128C">
                  <wp:extent cx="1150563" cy="2340591"/>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3023" cy="2365939"/>
                          </a:xfrm>
                          <a:prstGeom prst="rect">
                            <a:avLst/>
                          </a:prstGeom>
                        </pic:spPr>
                      </pic:pic>
                    </a:graphicData>
                  </a:graphic>
                </wp:inline>
              </w:drawing>
            </w:r>
          </w:p>
          <w:p w14:paraId="7BDC124F" w14:textId="09004AC3" w:rsidR="00E77C03" w:rsidRDefault="00D63EB9" w:rsidP="00D63EB9">
            <w:pPr>
              <w:pStyle w:val="a5"/>
              <w:ind w:firstLine="361"/>
            </w:pPr>
            <w:bookmarkStart w:id="3" w:name="_Ref94813995"/>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2</w:t>
            </w:r>
            <w:r w:rsidR="00496463">
              <w:fldChar w:fldCharType="end"/>
            </w:r>
            <w:bookmarkEnd w:id="3"/>
            <w:r>
              <w:t xml:space="preserve"> </w:t>
            </w:r>
            <w:r w:rsidR="00E77C03">
              <w:t>应用仅请求</w:t>
            </w:r>
            <w:r w:rsidR="00E77C03">
              <w:t xml:space="preserve"> ACCESS_COARSE_LOCATION </w:t>
            </w:r>
            <w:r w:rsidR="00E77C03">
              <w:t>时显示的系统权限对话框</w:t>
            </w:r>
          </w:p>
        </w:tc>
        <w:tc>
          <w:tcPr>
            <w:tcW w:w="4675" w:type="dxa"/>
          </w:tcPr>
          <w:p w14:paraId="623301F3" w14:textId="77777777" w:rsidR="00EC09CA" w:rsidRDefault="00EC09CA" w:rsidP="00154A68">
            <w:pPr>
              <w:spacing w:line="0" w:lineRule="atLeast"/>
              <w:ind w:firstLineChars="0" w:firstLine="0"/>
              <w:jc w:val="center"/>
            </w:pPr>
            <w:r>
              <w:rPr>
                <w:noProof/>
              </w:rPr>
              <w:drawing>
                <wp:inline distT="0" distB="0" distL="0" distR="0" wp14:anchorId="7055CFF9" wp14:editId="40F348F2">
                  <wp:extent cx="1153236" cy="2361531"/>
                  <wp:effectExtent l="0" t="0" r="889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68670" cy="2393136"/>
                          </a:xfrm>
                          <a:prstGeom prst="rect">
                            <a:avLst/>
                          </a:prstGeom>
                        </pic:spPr>
                      </pic:pic>
                    </a:graphicData>
                  </a:graphic>
                </wp:inline>
              </w:drawing>
            </w:r>
          </w:p>
          <w:p w14:paraId="44B76061" w14:textId="398D9786" w:rsidR="005F1193" w:rsidRPr="005F1193" w:rsidRDefault="00D63EB9" w:rsidP="00D63EB9">
            <w:pPr>
              <w:pStyle w:val="a5"/>
              <w:ind w:firstLine="361"/>
            </w:pPr>
            <w:bookmarkStart w:id="4" w:name="_Ref94814006"/>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3</w:t>
            </w:r>
            <w:r w:rsidR="00496463">
              <w:fldChar w:fldCharType="end"/>
            </w:r>
            <w:bookmarkEnd w:id="4"/>
            <w:r>
              <w:t xml:space="preserve"> </w:t>
            </w:r>
            <w:r w:rsidR="005F1193">
              <w:t>应用在单个运行时请求中同时请求</w:t>
            </w:r>
            <w:r w:rsidR="005F1193">
              <w:t xml:space="preserve"> ACCESS_FINE_LOCATION </w:t>
            </w:r>
            <w:r w:rsidR="005F1193">
              <w:t>和</w:t>
            </w:r>
            <w:r w:rsidR="005F1193">
              <w:t xml:space="preserve"> ACCESS_COARSE_LOCATION </w:t>
            </w:r>
            <w:r w:rsidR="005F1193">
              <w:t>时显示的系统权限对话框</w:t>
            </w:r>
          </w:p>
        </w:tc>
      </w:tr>
    </w:tbl>
    <w:p w14:paraId="23DC951B" w14:textId="0A13DB49" w:rsidR="002C307F" w:rsidRDefault="002C307F" w:rsidP="002C307F">
      <w:pPr>
        <w:ind w:firstLine="420"/>
      </w:pPr>
      <w:r>
        <w:rPr>
          <w:rFonts w:hint="eastAsia"/>
        </w:rPr>
        <w:t>在</w:t>
      </w:r>
      <w:r w:rsidR="00BF23F9">
        <w:t>安卓</w:t>
      </w:r>
      <w:r>
        <w:t>12 和更高版本中，用户可以转到系统设置，以设置任何应用的首选位置信息精确度，而不管该应用的目标 SDK 版本是什么。即使应用安装在搭载</w:t>
      </w:r>
      <w:r w:rsidR="00BF23F9">
        <w:t>安卓</w:t>
      </w:r>
      <w:r>
        <w:t>11 或更低版本的设备上，用户随后又将该设备升级到</w:t>
      </w:r>
      <w:r w:rsidR="00BF23F9">
        <w:t>安卓</w:t>
      </w:r>
      <w:r>
        <w:t>12 或更高版本，也是如此。</w:t>
      </w:r>
      <w:r>
        <w:rPr>
          <w:rFonts w:hint="eastAsia"/>
        </w:rPr>
        <w:t>注意：如果用户从权限对话框或在系统设置中将应用的位置信息使用权从确切位置降级到大致位置，系统会重启应用的进程。因此遵循有关请求运行时权限的最佳做法特别重要。该对话框仅涉及大致位置，并且包含三个按钮，它们上下分布</w:t>
      </w:r>
      <w:r w:rsidR="008F3D0A">
        <w:rPr>
          <w:rFonts w:hint="eastAsia"/>
        </w:rPr>
        <w:t>。</w:t>
      </w:r>
      <w:r>
        <w:rPr>
          <w:rFonts w:hint="eastAsia"/>
        </w:rPr>
        <w:t>用户的选择会影响权限授予</w:t>
      </w:r>
      <w:r w:rsidR="00640588">
        <w:rPr>
          <w:rFonts w:hint="eastAsia"/>
        </w:rPr>
        <w:t>，</w:t>
      </w:r>
      <w:r w:rsidR="001C43FB">
        <w:fldChar w:fldCharType="begin"/>
      </w:r>
      <w:r w:rsidR="001C43FB">
        <w:instrText xml:space="preserve"> </w:instrText>
      </w:r>
      <w:r w:rsidR="001C43FB">
        <w:rPr>
          <w:rFonts w:hint="eastAsia"/>
        </w:rPr>
        <w:instrText>REF _Ref94814404 \h</w:instrText>
      </w:r>
      <w:r w:rsidR="001C43FB">
        <w:instrText xml:space="preserve"> </w:instrText>
      </w:r>
      <w:r w:rsidR="001C43FB">
        <w:fldChar w:fldCharType="separate"/>
      </w:r>
      <w:r w:rsidR="00DE2EDF">
        <w:t xml:space="preserve">表 </w:t>
      </w:r>
      <w:r w:rsidR="00DE2EDF">
        <w:rPr>
          <w:noProof/>
        </w:rPr>
        <w:t>10</w:t>
      </w:r>
      <w:r w:rsidR="00DE2EDF">
        <w:noBreakHyphen/>
      </w:r>
      <w:r w:rsidR="00DE2EDF">
        <w:rPr>
          <w:noProof/>
        </w:rPr>
        <w:t>1</w:t>
      </w:r>
      <w:r w:rsidR="001C43FB">
        <w:fldChar w:fldCharType="end"/>
      </w:r>
      <w:r>
        <w:rPr>
          <w:rFonts w:hint="eastAsia"/>
        </w:rPr>
        <w:t>显示了系统根据用户在运行时权限对话框中选择的选项向应用授予的权限：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5387"/>
        <w:gridCol w:w="2975"/>
      </w:tblGrid>
      <w:tr w:rsidR="008F3D0A" w:rsidRPr="00405476" w14:paraId="33CFCCB5" w14:textId="37E2D578" w:rsidTr="007E56A8">
        <w:trPr>
          <w:trHeight w:val="193"/>
        </w:trPr>
        <w:tc>
          <w:tcPr>
            <w:tcW w:w="528" w:type="pct"/>
            <w:shd w:val="clear" w:color="auto" w:fill="FFFFFF"/>
            <w:vAlign w:val="center"/>
          </w:tcPr>
          <w:p w14:paraId="554A167C" w14:textId="1020E8BE" w:rsidR="008F3D0A" w:rsidRPr="005907E4" w:rsidRDefault="008F3D0A" w:rsidP="005907E4">
            <w:pPr>
              <w:pStyle w:val="a7"/>
            </w:pPr>
          </w:p>
        </w:tc>
        <w:tc>
          <w:tcPr>
            <w:tcW w:w="2881" w:type="pct"/>
            <w:shd w:val="clear" w:color="auto" w:fill="FFFFFF"/>
            <w:vAlign w:val="center"/>
          </w:tcPr>
          <w:p w14:paraId="164D7009" w14:textId="05B4C78C" w:rsidR="008F3D0A" w:rsidRPr="00DE2EDF" w:rsidRDefault="008F3D0A" w:rsidP="00DE2EDF">
            <w:pPr>
              <w:pStyle w:val="a7"/>
            </w:pPr>
            <w:r w:rsidRPr="00DE2EDF">
              <w:t>确切位置</w:t>
            </w:r>
          </w:p>
        </w:tc>
        <w:tc>
          <w:tcPr>
            <w:tcW w:w="1591" w:type="pct"/>
            <w:shd w:val="clear" w:color="auto" w:fill="FFFFFF"/>
            <w:vAlign w:val="center"/>
          </w:tcPr>
          <w:p w14:paraId="14243B28" w14:textId="0357F79E" w:rsidR="008F3D0A" w:rsidRPr="00DE2EDF" w:rsidRDefault="008F3D0A" w:rsidP="00DE2EDF">
            <w:pPr>
              <w:pStyle w:val="a7"/>
            </w:pPr>
            <w:r w:rsidRPr="00DE2EDF">
              <w:t>大致位置</w:t>
            </w:r>
          </w:p>
        </w:tc>
      </w:tr>
      <w:tr w:rsidR="008F3D0A" w:rsidRPr="00405476" w14:paraId="6511713A" w14:textId="77777777" w:rsidTr="007E56A8">
        <w:tc>
          <w:tcPr>
            <w:tcW w:w="528" w:type="pct"/>
            <w:shd w:val="clear" w:color="auto" w:fill="FFFFFF"/>
            <w:hideMark/>
          </w:tcPr>
          <w:p w14:paraId="45ED0183" w14:textId="77777777" w:rsidR="008F3D0A" w:rsidRPr="005907E4" w:rsidRDefault="008F3D0A" w:rsidP="005907E4">
            <w:pPr>
              <w:pStyle w:val="a7"/>
            </w:pPr>
            <w:r w:rsidRPr="005907E4">
              <w:t>仅在使用该应用时允许</w:t>
            </w:r>
          </w:p>
        </w:tc>
        <w:tc>
          <w:tcPr>
            <w:tcW w:w="2881" w:type="pct"/>
            <w:shd w:val="clear" w:color="auto" w:fill="FFFFFF"/>
            <w:hideMark/>
          </w:tcPr>
          <w:p w14:paraId="305FDC8D" w14:textId="458DF544" w:rsidR="008F3D0A" w:rsidRPr="00DE2EDF" w:rsidRDefault="008F3D0A" w:rsidP="00DE2EDF">
            <w:pPr>
              <w:pStyle w:val="a8"/>
            </w:pPr>
            <w:r w:rsidRPr="00DE2EDF">
              <w:t>ACCESS_FINE_LOCATION</w:t>
            </w:r>
            <w:r w:rsidR="00DE2EDF">
              <w:rPr>
                <w:rFonts w:hint="eastAsia"/>
              </w:rPr>
              <w:t>、</w:t>
            </w:r>
            <w:r w:rsidRPr="00DE2EDF">
              <w:t>ACCESS_COARSE_LOCATION</w:t>
            </w:r>
          </w:p>
        </w:tc>
        <w:tc>
          <w:tcPr>
            <w:tcW w:w="1591" w:type="pct"/>
            <w:shd w:val="clear" w:color="auto" w:fill="FFFFFF"/>
          </w:tcPr>
          <w:p w14:paraId="4D984C23" w14:textId="5EE8F056" w:rsidR="008F3D0A" w:rsidRPr="00DE2EDF" w:rsidRDefault="008F3D0A" w:rsidP="00DE2EDF">
            <w:pPr>
              <w:pStyle w:val="a8"/>
            </w:pPr>
            <w:r w:rsidRPr="00DE2EDF">
              <w:t>ACCESS_COARSE_LOCATION</w:t>
            </w:r>
          </w:p>
        </w:tc>
      </w:tr>
      <w:tr w:rsidR="008F3D0A" w:rsidRPr="00405476" w14:paraId="4FA3D37B" w14:textId="77777777" w:rsidTr="007E56A8">
        <w:tc>
          <w:tcPr>
            <w:tcW w:w="528" w:type="pct"/>
            <w:shd w:val="clear" w:color="auto" w:fill="FFFFFF"/>
            <w:hideMark/>
          </w:tcPr>
          <w:p w14:paraId="6931A0E6" w14:textId="77777777" w:rsidR="008F3D0A" w:rsidRPr="005907E4" w:rsidRDefault="008F3D0A" w:rsidP="005907E4">
            <w:pPr>
              <w:pStyle w:val="a7"/>
            </w:pPr>
            <w:r w:rsidRPr="005907E4">
              <w:t>仅限这一次</w:t>
            </w:r>
          </w:p>
        </w:tc>
        <w:tc>
          <w:tcPr>
            <w:tcW w:w="2881" w:type="pct"/>
            <w:shd w:val="clear" w:color="auto" w:fill="FFFFFF"/>
            <w:hideMark/>
          </w:tcPr>
          <w:p w14:paraId="2FF687CC" w14:textId="15C828D9" w:rsidR="008F3D0A" w:rsidRPr="00DE2EDF" w:rsidRDefault="008F3D0A" w:rsidP="00DE2EDF">
            <w:pPr>
              <w:pStyle w:val="a8"/>
            </w:pPr>
            <w:r w:rsidRPr="00DE2EDF">
              <w:t>ACCESS_FINE_LOCATION </w:t>
            </w:r>
            <w:r w:rsidR="00DE2EDF">
              <w:rPr>
                <w:rFonts w:hint="eastAsia"/>
              </w:rPr>
              <w:t>、</w:t>
            </w:r>
            <w:r w:rsidRPr="00DE2EDF">
              <w:t>ACCESS_COARSE_LOCATION</w:t>
            </w:r>
          </w:p>
        </w:tc>
        <w:tc>
          <w:tcPr>
            <w:tcW w:w="1591" w:type="pct"/>
            <w:shd w:val="clear" w:color="auto" w:fill="FFFFFF"/>
          </w:tcPr>
          <w:p w14:paraId="32C06891" w14:textId="2958FEB1" w:rsidR="008F3D0A" w:rsidRPr="00DE2EDF" w:rsidRDefault="008F3D0A" w:rsidP="00DE2EDF">
            <w:pPr>
              <w:pStyle w:val="a8"/>
            </w:pPr>
            <w:r w:rsidRPr="00DE2EDF">
              <w:t>ACCESS_COARSE_LOCATION</w:t>
            </w:r>
          </w:p>
        </w:tc>
      </w:tr>
      <w:tr w:rsidR="008F3D0A" w:rsidRPr="00405476" w14:paraId="3DBB994B" w14:textId="77777777" w:rsidTr="007E56A8">
        <w:tc>
          <w:tcPr>
            <w:tcW w:w="528" w:type="pct"/>
            <w:shd w:val="clear" w:color="auto" w:fill="FFFFFF"/>
            <w:hideMark/>
          </w:tcPr>
          <w:p w14:paraId="5AF50733" w14:textId="77777777" w:rsidR="008F3D0A" w:rsidRPr="005907E4" w:rsidRDefault="008F3D0A" w:rsidP="005907E4">
            <w:pPr>
              <w:pStyle w:val="a7"/>
            </w:pPr>
            <w:r w:rsidRPr="005907E4">
              <w:t>拒绝</w:t>
            </w:r>
          </w:p>
        </w:tc>
        <w:tc>
          <w:tcPr>
            <w:tcW w:w="2881" w:type="pct"/>
            <w:shd w:val="clear" w:color="auto" w:fill="FFFFFF"/>
            <w:hideMark/>
          </w:tcPr>
          <w:p w14:paraId="0522107D" w14:textId="77777777" w:rsidR="008F3D0A" w:rsidRPr="00DE2EDF" w:rsidRDefault="008F3D0A" w:rsidP="00DE2EDF">
            <w:pPr>
              <w:pStyle w:val="a8"/>
            </w:pPr>
            <w:r w:rsidRPr="00DE2EDF">
              <w:t>无位置权限</w:t>
            </w:r>
          </w:p>
        </w:tc>
        <w:tc>
          <w:tcPr>
            <w:tcW w:w="1591" w:type="pct"/>
            <w:shd w:val="clear" w:color="auto" w:fill="FFFFFF"/>
          </w:tcPr>
          <w:p w14:paraId="155CD2D2" w14:textId="562F91E8" w:rsidR="008F3D0A" w:rsidRPr="00DE2EDF" w:rsidRDefault="008F3D0A" w:rsidP="00DE2EDF">
            <w:pPr>
              <w:pStyle w:val="a8"/>
            </w:pPr>
            <w:r w:rsidRPr="00DE2EDF">
              <w:t>无位置权限</w:t>
            </w:r>
          </w:p>
        </w:tc>
      </w:tr>
    </w:tbl>
    <w:p w14:paraId="767E0B21" w14:textId="1D063291" w:rsidR="00C90B93" w:rsidRDefault="007F6D11" w:rsidP="007F6D11">
      <w:pPr>
        <w:pStyle w:val="a5"/>
        <w:ind w:firstLine="361"/>
      </w:pPr>
      <w:bookmarkStart w:id="5" w:name="_Ref94814404"/>
      <w:r>
        <w:t>表</w:t>
      </w:r>
      <w:r>
        <w:t xml:space="preserve"> </w:t>
      </w:r>
      <w:fldSimple w:instr=" STYLEREF 1 \s ">
        <w:r w:rsidR="00DE2EDF">
          <w:rPr>
            <w:noProof/>
          </w:rPr>
          <w:t>10</w:t>
        </w:r>
      </w:fldSimple>
      <w:r>
        <w:noBreakHyphen/>
      </w:r>
      <w:r>
        <w:fldChar w:fldCharType="begin"/>
      </w:r>
      <w:r>
        <w:instrText xml:space="preserve"> SEQ </w:instrText>
      </w:r>
      <w:r>
        <w:instrText>表</w:instrText>
      </w:r>
      <w:r>
        <w:instrText xml:space="preserve"> \* ARABIC \s 1 </w:instrText>
      </w:r>
      <w:r>
        <w:fldChar w:fldCharType="separate"/>
      </w:r>
      <w:r w:rsidR="00DE2EDF">
        <w:rPr>
          <w:noProof/>
        </w:rPr>
        <w:t>1</w:t>
      </w:r>
      <w:r>
        <w:fldChar w:fldCharType="end"/>
      </w:r>
      <w:bookmarkEnd w:id="5"/>
    </w:p>
    <w:p w14:paraId="425B7973" w14:textId="3631748A" w:rsidR="002C307F" w:rsidRDefault="002C307F" w:rsidP="002C307F">
      <w:pPr>
        <w:ind w:firstLine="420"/>
      </w:pPr>
      <w:r>
        <w:rPr>
          <w:rFonts w:hint="eastAsia"/>
        </w:rPr>
        <w:t>如需确定系统已向应用授予的权限，请查看权限请求的返回值</w:t>
      </w:r>
      <w:r w:rsidR="0069232F">
        <w:rPr>
          <w:rFonts w:hint="eastAsia"/>
        </w:rPr>
        <w:t>，</w:t>
      </w:r>
      <w:r>
        <w:rPr>
          <w:rFonts w:hint="eastAsia"/>
        </w:rPr>
        <w:t>可以在类似于下面的代码中使用</w:t>
      </w:r>
      <w:r>
        <w:t xml:space="preserve"> Jetpack 库，也可以使用平台库，在这种情况下自行管理权限请求代码。</w:t>
      </w:r>
    </w:p>
    <w:p w14:paraId="4BFB8832" w14:textId="77777777" w:rsidR="002C307F" w:rsidRDefault="002C307F" w:rsidP="00971173">
      <w:pPr>
        <w:pStyle w:val="a6"/>
        <w:ind w:firstLine="180"/>
      </w:pPr>
      <w:r>
        <w:t>ActivityResultLauncher&lt;String[]&gt; locationPermissionRequest =</w:t>
      </w:r>
    </w:p>
    <w:p w14:paraId="0BA4C238" w14:textId="77777777" w:rsidR="002C307F" w:rsidRDefault="002C307F" w:rsidP="00971173">
      <w:pPr>
        <w:pStyle w:val="a6"/>
        <w:ind w:firstLine="180"/>
      </w:pPr>
      <w:r>
        <w:t xml:space="preserve">    registerForActivityResult(new ActivityResultContracts</w:t>
      </w:r>
    </w:p>
    <w:p w14:paraId="4ABB8442" w14:textId="77777777" w:rsidR="002C307F" w:rsidRDefault="002C307F" w:rsidP="00971173">
      <w:pPr>
        <w:pStyle w:val="a6"/>
        <w:ind w:firstLine="180"/>
      </w:pPr>
      <w:r>
        <w:t xml:space="preserve">        .RequestMultiplePermissions(), result -&gt; {</w:t>
      </w:r>
    </w:p>
    <w:p w14:paraId="16CDAE5F" w14:textId="77777777" w:rsidR="002C307F" w:rsidRDefault="002C307F" w:rsidP="00971173">
      <w:pPr>
        <w:pStyle w:val="a6"/>
        <w:ind w:firstLine="180"/>
      </w:pPr>
      <w:r>
        <w:t xml:space="preserve">            Boolean fineLocationGranted = result.getOrDefault(</w:t>
      </w:r>
    </w:p>
    <w:p w14:paraId="6BA7368B" w14:textId="77777777" w:rsidR="002C307F" w:rsidRDefault="002C307F" w:rsidP="00971173">
      <w:pPr>
        <w:pStyle w:val="a6"/>
        <w:ind w:firstLine="180"/>
      </w:pPr>
      <w:r>
        <w:t xml:space="preserve">                    Manifest.permission.ACCESS_FINE_LOCATION, false);</w:t>
      </w:r>
    </w:p>
    <w:p w14:paraId="08E47001" w14:textId="77777777" w:rsidR="002C307F" w:rsidRDefault="002C307F" w:rsidP="00971173">
      <w:pPr>
        <w:pStyle w:val="a6"/>
        <w:ind w:firstLine="180"/>
      </w:pPr>
      <w:r>
        <w:t xml:space="preserve">            Boolean coarseLocationGranted = result.getOrDefault(</w:t>
      </w:r>
    </w:p>
    <w:p w14:paraId="3EA9936E" w14:textId="77777777" w:rsidR="002C307F" w:rsidRDefault="002C307F" w:rsidP="00971173">
      <w:pPr>
        <w:pStyle w:val="a6"/>
        <w:ind w:firstLine="180"/>
      </w:pPr>
      <w:r>
        <w:t xml:space="preserve">                    Manifest.permission.ACCESS_COARSE_LOCATION,false);</w:t>
      </w:r>
    </w:p>
    <w:p w14:paraId="0A89BE3A" w14:textId="77777777" w:rsidR="002C307F" w:rsidRDefault="002C307F" w:rsidP="00971173">
      <w:pPr>
        <w:pStyle w:val="a6"/>
        <w:ind w:firstLine="180"/>
      </w:pPr>
      <w:r>
        <w:t xml:space="preserve">            if (fineLocationGranted != null &amp;&amp; fineLocationGranted) {</w:t>
      </w:r>
    </w:p>
    <w:p w14:paraId="615373B0" w14:textId="77777777" w:rsidR="002C307F" w:rsidRDefault="002C307F" w:rsidP="00971173">
      <w:pPr>
        <w:pStyle w:val="a6"/>
        <w:ind w:firstLine="180"/>
      </w:pPr>
      <w:r>
        <w:t xml:space="preserve">                // Precise location access granted.</w:t>
      </w:r>
    </w:p>
    <w:p w14:paraId="5989FEC1" w14:textId="77777777" w:rsidR="002C307F" w:rsidRDefault="002C307F" w:rsidP="00971173">
      <w:pPr>
        <w:pStyle w:val="a6"/>
        <w:ind w:firstLine="180"/>
      </w:pPr>
      <w:r>
        <w:t xml:space="preserve">            } else if (coarseLocationGranted != null &amp;&amp; coarseLocationGranted) {</w:t>
      </w:r>
    </w:p>
    <w:p w14:paraId="1DFF0776" w14:textId="77777777" w:rsidR="002C307F" w:rsidRDefault="002C307F" w:rsidP="00971173">
      <w:pPr>
        <w:pStyle w:val="a6"/>
        <w:ind w:firstLine="180"/>
      </w:pPr>
      <w:r>
        <w:t xml:space="preserve">                // Only approximate location access granted.</w:t>
      </w:r>
    </w:p>
    <w:p w14:paraId="5BCDE912" w14:textId="77777777" w:rsidR="002C307F" w:rsidRDefault="002C307F" w:rsidP="00971173">
      <w:pPr>
        <w:pStyle w:val="a6"/>
        <w:ind w:firstLine="180"/>
      </w:pPr>
      <w:r>
        <w:t xml:space="preserve">            } else {</w:t>
      </w:r>
    </w:p>
    <w:p w14:paraId="05734204" w14:textId="77777777" w:rsidR="002C307F" w:rsidRDefault="002C307F" w:rsidP="00971173">
      <w:pPr>
        <w:pStyle w:val="a6"/>
        <w:ind w:firstLine="180"/>
      </w:pPr>
      <w:r>
        <w:t xml:space="preserve">                // No location access granted.</w:t>
      </w:r>
    </w:p>
    <w:p w14:paraId="31B84B33" w14:textId="77777777" w:rsidR="002C307F" w:rsidRDefault="002C307F" w:rsidP="00971173">
      <w:pPr>
        <w:pStyle w:val="a6"/>
        <w:ind w:firstLine="180"/>
      </w:pPr>
      <w:r>
        <w:t xml:space="preserve">            }</w:t>
      </w:r>
    </w:p>
    <w:p w14:paraId="0629C2C4" w14:textId="77777777" w:rsidR="002C307F" w:rsidRDefault="002C307F" w:rsidP="00971173">
      <w:pPr>
        <w:pStyle w:val="a6"/>
        <w:ind w:firstLine="180"/>
      </w:pPr>
      <w:r>
        <w:t xml:space="preserve">        }</w:t>
      </w:r>
    </w:p>
    <w:p w14:paraId="0B218783" w14:textId="77777777" w:rsidR="002C307F" w:rsidRDefault="002C307F" w:rsidP="00971173">
      <w:pPr>
        <w:pStyle w:val="a6"/>
        <w:ind w:firstLine="180"/>
      </w:pPr>
      <w:r>
        <w:t xml:space="preserve">    );</w:t>
      </w:r>
    </w:p>
    <w:p w14:paraId="205869CF" w14:textId="77777777" w:rsidR="002C307F" w:rsidRDefault="002C307F" w:rsidP="00971173">
      <w:pPr>
        <w:pStyle w:val="a6"/>
        <w:ind w:firstLine="180"/>
      </w:pPr>
    </w:p>
    <w:p w14:paraId="7ADFED08" w14:textId="77777777" w:rsidR="002C307F" w:rsidRDefault="002C307F" w:rsidP="00971173">
      <w:pPr>
        <w:pStyle w:val="a6"/>
        <w:ind w:firstLine="180"/>
      </w:pPr>
      <w:r>
        <w:t>// ...</w:t>
      </w:r>
    </w:p>
    <w:p w14:paraId="7B954D01" w14:textId="77777777" w:rsidR="002C307F" w:rsidRDefault="002C307F" w:rsidP="00971173">
      <w:pPr>
        <w:pStyle w:val="a6"/>
        <w:ind w:firstLine="180"/>
      </w:pPr>
    </w:p>
    <w:p w14:paraId="29B81E5E" w14:textId="77777777" w:rsidR="002C307F" w:rsidRDefault="002C307F" w:rsidP="00971173">
      <w:pPr>
        <w:pStyle w:val="a6"/>
        <w:ind w:firstLine="180"/>
      </w:pPr>
      <w:r>
        <w:t>// Before you perform the actual permission request, check whether your app</w:t>
      </w:r>
    </w:p>
    <w:p w14:paraId="1771D17F" w14:textId="77777777" w:rsidR="002C307F" w:rsidRDefault="002C307F" w:rsidP="00971173">
      <w:pPr>
        <w:pStyle w:val="a6"/>
        <w:ind w:firstLine="180"/>
      </w:pPr>
      <w:r>
        <w:t>// already has the permissions, and whether your app needs to show a permission</w:t>
      </w:r>
    </w:p>
    <w:p w14:paraId="047EA458" w14:textId="77777777" w:rsidR="002C307F" w:rsidRDefault="002C307F" w:rsidP="00971173">
      <w:pPr>
        <w:pStyle w:val="a6"/>
        <w:ind w:firstLine="180"/>
      </w:pPr>
      <w:r>
        <w:t>// rationale dialog. For more details, see Request permissions.</w:t>
      </w:r>
    </w:p>
    <w:p w14:paraId="09738815" w14:textId="77777777" w:rsidR="002C307F" w:rsidRDefault="002C307F" w:rsidP="00971173">
      <w:pPr>
        <w:pStyle w:val="a6"/>
        <w:ind w:firstLine="180"/>
      </w:pPr>
      <w:r>
        <w:t>locationPermissionRequest.launch(new String[] {</w:t>
      </w:r>
    </w:p>
    <w:p w14:paraId="30384560" w14:textId="77777777" w:rsidR="002C307F" w:rsidRDefault="002C307F" w:rsidP="00971173">
      <w:pPr>
        <w:pStyle w:val="a6"/>
        <w:ind w:firstLine="180"/>
      </w:pPr>
      <w:r>
        <w:t xml:space="preserve">    Manifest.permission.ACCESS_FINE_LOCATION,</w:t>
      </w:r>
    </w:p>
    <w:p w14:paraId="79CA531B" w14:textId="77777777" w:rsidR="002C307F" w:rsidRDefault="002C307F" w:rsidP="00971173">
      <w:pPr>
        <w:pStyle w:val="a6"/>
        <w:ind w:firstLine="180"/>
      </w:pPr>
      <w:r>
        <w:lastRenderedPageBreak/>
        <w:t xml:space="preserve">    Manifest.permission.ACCESS_COARSE_LOCATION</w:t>
      </w:r>
    </w:p>
    <w:p w14:paraId="61E32DD7" w14:textId="3B98B564" w:rsidR="002C307F" w:rsidRDefault="002C307F" w:rsidP="00971173">
      <w:pPr>
        <w:pStyle w:val="a6"/>
        <w:ind w:firstLine="180"/>
      </w:pPr>
      <w:r>
        <w:t>});</w:t>
      </w:r>
    </w:p>
    <w:p w14:paraId="6C737F30" w14:textId="1116A79E" w:rsidR="00EA7192" w:rsidRDefault="00EA7192" w:rsidP="00EA7192">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4</w:t>
      </w:r>
      <w:r w:rsidR="004A2F73">
        <w:fldChar w:fldCharType="end"/>
      </w:r>
    </w:p>
    <w:p w14:paraId="5B75BD17" w14:textId="703D9502" w:rsidR="002C307F" w:rsidRDefault="002C307F" w:rsidP="002C307F">
      <w:pPr>
        <w:ind w:firstLine="420"/>
      </w:pPr>
      <w:r>
        <w:rPr>
          <w:rFonts w:hint="eastAsia"/>
        </w:rPr>
        <w:t>可以要求用户将应用的访问权限从大致位置升级到确切位置</w:t>
      </w:r>
      <w:r w:rsidR="00A74B86">
        <w:rPr>
          <w:rFonts w:hint="eastAsia"/>
        </w:rPr>
        <w:t>，</w:t>
      </w:r>
      <w:r>
        <w:rPr>
          <w:rFonts w:hint="eastAsia"/>
        </w:rPr>
        <w:t>但是在让用户将应用的使用权升级到确切位置之前，</w:t>
      </w:r>
      <w:r w:rsidR="00A74B86">
        <w:rPr>
          <w:rFonts w:hint="eastAsia"/>
        </w:rPr>
        <w:t>需要</w:t>
      </w:r>
      <w:r>
        <w:rPr>
          <w:rFonts w:hint="eastAsia"/>
        </w:rPr>
        <w:t>考虑应用的用例是否确实需要这一级别的精确度。如果应用需要通过蓝牙或</w:t>
      </w:r>
      <w:r>
        <w:t xml:space="preserve"> Wi-Fi 将某个设备与附近的设备配对，考虑使用配套设备配对或蓝牙权限，而不是请求 ACCESS_FINE_LOCATION 权限。</w:t>
      </w:r>
      <w:r>
        <w:rPr>
          <w:rFonts w:hint="eastAsia"/>
        </w:rPr>
        <w:t>如需请求用户将应用的位置信息使用权从大致位置升级到确切位置，执行以下操作：</w:t>
      </w:r>
    </w:p>
    <w:p w14:paraId="1D392EB2" w14:textId="2250901A" w:rsidR="002C307F" w:rsidRDefault="00083CDD" w:rsidP="002C307F">
      <w:pPr>
        <w:ind w:firstLine="420"/>
      </w:pPr>
      <w:r>
        <w:rPr>
          <w:rFonts w:hint="eastAsia"/>
        </w:rPr>
        <w:t>(</w:t>
      </w:r>
      <w:r>
        <w:t>1)</w:t>
      </w:r>
      <w:r w:rsidR="002C307F">
        <w:rPr>
          <w:rFonts w:hint="eastAsia"/>
        </w:rPr>
        <w:t>如有必要，请说明应用为何需要获取权限。</w:t>
      </w:r>
    </w:p>
    <w:p w14:paraId="35C12E45" w14:textId="4D650179" w:rsidR="002C307F" w:rsidRDefault="00083CDD" w:rsidP="002C307F">
      <w:pPr>
        <w:ind w:firstLine="420"/>
      </w:pPr>
      <w:r>
        <w:rPr>
          <w:rFonts w:hint="eastAsia"/>
        </w:rPr>
        <w:t>(</w:t>
      </w:r>
      <w:r>
        <w:t>2)</w:t>
      </w:r>
      <w:r w:rsidR="002C307F">
        <w:rPr>
          <w:rFonts w:hint="eastAsia"/>
        </w:rPr>
        <w:t>再次同时请求</w:t>
      </w:r>
      <w:r w:rsidR="002C307F">
        <w:t xml:space="preserve"> ACCESS_FINE_LOCATION 和 ACCESS_COARSE_LOCATION 权限。由于用户已允许系统向应用授予大致位置信息使用权，因此这次系统对话框有所不同，</w:t>
      </w:r>
      <w:r w:rsidR="00BD3F30">
        <w:fldChar w:fldCharType="begin"/>
      </w:r>
      <w:r w:rsidR="00BD3F30">
        <w:instrText xml:space="preserve"> REF _Ref94942762 \h </w:instrText>
      </w:r>
      <w:r w:rsidR="00BD3F30">
        <w:fldChar w:fldCharType="separate"/>
      </w:r>
      <w:r w:rsidR="00DE2EDF" w:rsidRPr="00BD3F30">
        <w:t xml:space="preserve">图 </w:t>
      </w:r>
      <w:r w:rsidR="00DE2EDF">
        <w:rPr>
          <w:noProof/>
        </w:rPr>
        <w:t>10</w:t>
      </w:r>
      <w:r w:rsidR="00DE2EDF">
        <w:noBreakHyphen/>
      </w:r>
      <w:r w:rsidR="00DE2EDF">
        <w:rPr>
          <w:noProof/>
        </w:rPr>
        <w:t>4</w:t>
      </w:r>
      <w:r w:rsidR="00BD3F30">
        <w:fldChar w:fldCharType="end"/>
      </w:r>
      <w:r w:rsidR="002C307F">
        <w:t>和</w:t>
      </w:r>
      <w:r w:rsidR="00BD3F30">
        <w:fldChar w:fldCharType="begin"/>
      </w:r>
      <w:r w:rsidR="00BD3F30">
        <w:instrText xml:space="preserve"> REF _Ref94942771 \h </w:instrText>
      </w:r>
      <w:r w:rsidR="00BD3F30">
        <w:fldChar w:fldCharType="separate"/>
      </w:r>
      <w:r w:rsidR="00DE2EDF" w:rsidRPr="00BD3F30">
        <w:t xml:space="preserve">图 </w:t>
      </w:r>
      <w:r w:rsidR="00DE2EDF">
        <w:rPr>
          <w:noProof/>
        </w:rPr>
        <w:t>10</w:t>
      </w:r>
      <w:r w:rsidR="00DE2EDF">
        <w:noBreakHyphen/>
      </w:r>
      <w:r w:rsidR="00DE2EDF">
        <w:rPr>
          <w:noProof/>
        </w:rPr>
        <w:t>5</w:t>
      </w:r>
      <w:r w:rsidR="00BD3F30">
        <w:fldChar w:fldCharType="end"/>
      </w:r>
      <w:r w:rsidR="002C307F">
        <w:t>所示：</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46BD5" w14:paraId="0971432B" w14:textId="77777777" w:rsidTr="00BD3F30">
        <w:trPr>
          <w:jc w:val="center"/>
        </w:trPr>
        <w:tc>
          <w:tcPr>
            <w:tcW w:w="4675" w:type="dxa"/>
          </w:tcPr>
          <w:p w14:paraId="72A5B44E" w14:textId="77777777" w:rsidR="00946BD5" w:rsidRDefault="00931A76" w:rsidP="003D7F2E">
            <w:pPr>
              <w:spacing w:line="0" w:lineRule="atLeast"/>
              <w:ind w:firstLineChars="0" w:firstLine="0"/>
              <w:jc w:val="center"/>
            </w:pPr>
            <w:r>
              <w:rPr>
                <w:noProof/>
              </w:rPr>
              <w:drawing>
                <wp:inline distT="0" distB="0" distL="0" distR="0" wp14:anchorId="0CAD91B1" wp14:editId="36C32A1D">
                  <wp:extent cx="1768948" cy="3582538"/>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7299" cy="3599451"/>
                          </a:xfrm>
                          <a:prstGeom prst="rect">
                            <a:avLst/>
                          </a:prstGeom>
                        </pic:spPr>
                      </pic:pic>
                    </a:graphicData>
                  </a:graphic>
                </wp:inline>
              </w:drawing>
            </w:r>
          </w:p>
          <w:p w14:paraId="35B0AB5B" w14:textId="4CD48A3D" w:rsidR="00B20F97" w:rsidRPr="00BD3F30" w:rsidRDefault="00BD3F30" w:rsidP="00BD3F30">
            <w:pPr>
              <w:pStyle w:val="a5"/>
              <w:ind w:firstLine="361"/>
            </w:pPr>
            <w:bookmarkStart w:id="6" w:name="_Ref94942762"/>
            <w:r w:rsidRPr="00BD3F30">
              <w:t>图</w:t>
            </w:r>
            <w:r w:rsidRPr="00BD3F30">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4</w:t>
            </w:r>
            <w:r w:rsidR="00496463">
              <w:fldChar w:fldCharType="end"/>
            </w:r>
            <w:bookmarkEnd w:id="6"/>
            <w:r w:rsidRPr="00BD3F30">
              <w:t xml:space="preserve"> </w:t>
            </w:r>
            <w:r w:rsidRPr="00BD3F30">
              <w:t>用户之前选择了大致位置和仅在使用该应用时允许</w:t>
            </w:r>
          </w:p>
        </w:tc>
        <w:tc>
          <w:tcPr>
            <w:tcW w:w="4675" w:type="dxa"/>
          </w:tcPr>
          <w:p w14:paraId="73DF20D5" w14:textId="77777777" w:rsidR="00946BD5" w:rsidRDefault="003D7F2E" w:rsidP="003D7F2E">
            <w:pPr>
              <w:spacing w:line="0" w:lineRule="atLeast"/>
              <w:ind w:firstLineChars="0" w:firstLine="0"/>
              <w:jc w:val="center"/>
            </w:pPr>
            <w:r>
              <w:rPr>
                <w:noProof/>
              </w:rPr>
              <w:drawing>
                <wp:inline distT="0" distB="0" distL="0" distR="0" wp14:anchorId="71ECDB70" wp14:editId="7AA096C9">
                  <wp:extent cx="1769482" cy="3589361"/>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79553" cy="3609790"/>
                          </a:xfrm>
                          <a:prstGeom prst="rect">
                            <a:avLst/>
                          </a:prstGeom>
                        </pic:spPr>
                      </pic:pic>
                    </a:graphicData>
                  </a:graphic>
                </wp:inline>
              </w:drawing>
            </w:r>
          </w:p>
          <w:p w14:paraId="55AA8305" w14:textId="45A42D1D" w:rsidR="00BD3F30" w:rsidRPr="00BD3F30" w:rsidRDefault="00BD3F30" w:rsidP="00BD3F30">
            <w:pPr>
              <w:pStyle w:val="a5"/>
              <w:ind w:firstLine="361"/>
            </w:pPr>
            <w:bookmarkStart w:id="7" w:name="_Ref94942771"/>
            <w:r w:rsidRPr="00BD3F30">
              <w:t>图</w:t>
            </w:r>
            <w:r w:rsidRPr="00BD3F30">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5</w:t>
            </w:r>
            <w:r w:rsidR="00496463">
              <w:fldChar w:fldCharType="end"/>
            </w:r>
            <w:bookmarkEnd w:id="7"/>
            <w:r w:rsidRPr="00BD3F30">
              <w:t xml:space="preserve"> </w:t>
            </w:r>
            <w:r w:rsidRPr="00BD3F30">
              <w:t>用户之前选择了大致位置和仅限这一次</w:t>
            </w:r>
          </w:p>
        </w:tc>
      </w:tr>
    </w:tbl>
    <w:p w14:paraId="64A83434" w14:textId="3DEC55DE" w:rsidR="00E954F2" w:rsidRDefault="002C307F" w:rsidP="00E954F2">
      <w:pPr>
        <w:ind w:firstLine="420"/>
      </w:pPr>
      <w:r>
        <w:rPr>
          <w:rFonts w:hint="eastAsia"/>
        </w:rPr>
        <w:t>即使应用中有多项功能需要位置信息使用权，可能其中也只有部分功能需要后台位置信息访问权限。因此，建议应用对位置权限执行递增请求，先请求前台位置信息访问权限，再请求后台位置信息访问权限。执行递增请求可以为用户提供更大的控制权和透明度，因为他们可以更好地了解应用中的哪些功能需要后台位置信息访问权限。注意：如果应用以</w:t>
      </w:r>
      <w:r w:rsidR="00BF23F9">
        <w:t>安卓</w:t>
      </w:r>
      <w:r>
        <w:t>11（API 级别 30）或更高版本为目标平台，系统会强制执行此最佳做法。如果同时请求在前台访问位置信息的权限和在后台访问位置信息的权限，</w:t>
      </w:r>
      <w:r>
        <w:lastRenderedPageBreak/>
        <w:t>系统会忽略该请求，且不会向应用授予其中的任一权限。</w:t>
      </w:r>
      <w:r w:rsidR="00950ADE">
        <w:fldChar w:fldCharType="begin"/>
      </w:r>
      <w:r w:rsidR="00950ADE">
        <w:instrText xml:space="preserve"> REF _Ref94943661 \h </w:instrText>
      </w:r>
      <w:r w:rsidR="00950ADE">
        <w:fldChar w:fldCharType="separate"/>
      </w:r>
      <w:r w:rsidR="00DE2EDF">
        <w:t xml:space="preserve">图 </w:t>
      </w:r>
      <w:r w:rsidR="00DE2EDF">
        <w:rPr>
          <w:noProof/>
        </w:rPr>
        <w:t>10</w:t>
      </w:r>
      <w:r w:rsidR="00DE2EDF">
        <w:noBreakHyphen/>
      </w:r>
      <w:r w:rsidR="00DE2EDF">
        <w:rPr>
          <w:noProof/>
        </w:rPr>
        <w:t>6</w:t>
      </w:r>
      <w:r w:rsidR="00950ADE">
        <w:fldChar w:fldCharType="end"/>
      </w:r>
      <w:r>
        <w:t>显示了旨在处理递增请求的应用示例</w:t>
      </w:r>
      <w:r w:rsidR="004B6DFC">
        <w:rPr>
          <w:rFonts w:hint="eastAsia"/>
        </w:rPr>
        <w:t>，</w:t>
      </w:r>
      <w:r>
        <w:t>“显示当前位置”和“推荐附近</w:t>
      </w:r>
      <w:r w:rsidR="009D3932">
        <w:rPr>
          <w:rFonts w:hint="eastAsia"/>
        </w:rPr>
        <w:t>地点</w:t>
      </w:r>
      <w:r>
        <w:t>”这两项功能都需要前台位置信息使用权</w:t>
      </w:r>
      <w:r w:rsidR="004B6DFC">
        <w:rPr>
          <w:rFonts w:hint="eastAsia"/>
        </w:rPr>
        <w:t>，</w:t>
      </w:r>
      <w:r>
        <w:t>不过只有“推荐附近的地点”功能需要后台位置信息访问权限。</w:t>
      </w:r>
      <w:r w:rsidR="00E954F2">
        <w:rPr>
          <w:rFonts w:hint="eastAsia"/>
        </w:rPr>
        <w:t>执行递增请求的过程如下所示：</w:t>
      </w:r>
    </w:p>
    <w:p w14:paraId="02BBE524" w14:textId="3FE5E2CB" w:rsidR="00E954F2" w:rsidRDefault="00950ADE" w:rsidP="00E954F2">
      <w:pPr>
        <w:ind w:firstLine="420"/>
      </w:pPr>
      <w:r>
        <w:t>(1)</w:t>
      </w:r>
      <w:r w:rsidR="00E954F2">
        <w:rPr>
          <w:rFonts w:hint="eastAsia"/>
        </w:rPr>
        <w:t>首先应用应该引导用户留意到需要前台位置信息访问权限的功能，例如</w:t>
      </w:r>
      <w:r>
        <w:fldChar w:fldCharType="begin"/>
      </w:r>
      <w:r>
        <w:instrText xml:space="preserve"> </w:instrText>
      </w:r>
      <w:r>
        <w:rPr>
          <w:rFonts w:hint="eastAsia"/>
        </w:rPr>
        <w:instrText>REF _Ref94813477 \h</w:instrText>
      </w:r>
      <w:r>
        <w:instrText xml:space="preserve"> </w:instrText>
      </w:r>
      <w:r>
        <w:fldChar w:fldCharType="separate"/>
      </w:r>
      <w:r w:rsidR="00DE2EDF">
        <w:t xml:space="preserve">图 </w:t>
      </w:r>
      <w:r w:rsidR="00DE2EDF">
        <w:rPr>
          <w:noProof/>
        </w:rPr>
        <w:t>10</w:t>
      </w:r>
      <w:r w:rsidR="00DE2EDF">
        <w:noBreakHyphen/>
      </w:r>
      <w:r w:rsidR="00DE2EDF">
        <w:rPr>
          <w:noProof/>
        </w:rPr>
        <w:t>1</w:t>
      </w:r>
      <w:r>
        <w:fldChar w:fldCharType="end"/>
      </w:r>
      <w:r w:rsidR="00E954F2">
        <w:t>中的“分享位置信息”功能或</w:t>
      </w:r>
      <w:r>
        <w:fldChar w:fldCharType="begin"/>
      </w:r>
      <w:r>
        <w:instrText xml:space="preserve"> REF _Ref94813995 \h </w:instrText>
      </w:r>
      <w:r>
        <w:fldChar w:fldCharType="separate"/>
      </w:r>
      <w:r w:rsidR="00DE2EDF">
        <w:t xml:space="preserve">图 </w:t>
      </w:r>
      <w:r w:rsidR="00DE2EDF">
        <w:rPr>
          <w:noProof/>
        </w:rPr>
        <w:t>10</w:t>
      </w:r>
      <w:r w:rsidR="00DE2EDF">
        <w:noBreakHyphen/>
      </w:r>
      <w:r w:rsidR="00DE2EDF">
        <w:rPr>
          <w:noProof/>
        </w:rPr>
        <w:t>2</w:t>
      </w:r>
      <w:r>
        <w:fldChar w:fldCharType="end"/>
      </w:r>
      <w:r w:rsidR="00E954F2">
        <w:t>中的“显示当前位置”功能。</w:t>
      </w:r>
      <w:r w:rsidR="00E954F2">
        <w:rPr>
          <w:rFonts w:hint="eastAsia"/>
        </w:rPr>
        <w:t>在应用有权访问前台位置信息之前，建议停止让用户访问需要后台位置信息访问权限的功能。</w:t>
      </w:r>
    </w:p>
    <w:p w14:paraId="588C21E1" w14:textId="5208D0CE" w:rsidR="00E954F2" w:rsidRDefault="00CB6E4F" w:rsidP="00E954F2">
      <w:pPr>
        <w:ind w:firstLine="420"/>
      </w:pPr>
      <w:r>
        <w:rPr>
          <w:rFonts w:hint="eastAsia"/>
        </w:rPr>
        <w:t>(</w:t>
      </w:r>
      <w:r>
        <w:t>2)</w:t>
      </w:r>
      <w:r w:rsidR="00E954F2">
        <w:rPr>
          <w:rFonts w:hint="eastAsia"/>
        </w:rPr>
        <w:t>稍后等到用户摸索需要后台位置信息使用权的功能时，可以届时再请求在后台访问位置信息的权限。</w:t>
      </w:r>
    </w:p>
    <w:p w14:paraId="3F8EB556" w14:textId="12FCA582" w:rsidR="002C307F" w:rsidRPr="00E954F2" w:rsidRDefault="002C307F" w:rsidP="002C307F">
      <w:pPr>
        <w:ind w:firstLine="420"/>
      </w:pPr>
    </w:p>
    <w:p w14:paraId="60CF7F94" w14:textId="6F2125AD" w:rsidR="002C307F" w:rsidRDefault="007B5A93" w:rsidP="00510769">
      <w:pPr>
        <w:ind w:firstLine="420"/>
        <w:jc w:val="center"/>
      </w:pPr>
      <w:r>
        <w:rPr>
          <w:noProof/>
        </w:rPr>
        <w:drawing>
          <wp:inline distT="0" distB="0" distL="0" distR="0" wp14:anchorId="71B3533D" wp14:editId="36A4CBB7">
            <wp:extent cx="3028734" cy="356889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3037496" cy="3579215"/>
                    </a:xfrm>
                    <a:prstGeom prst="rect">
                      <a:avLst/>
                    </a:prstGeom>
                  </pic:spPr>
                </pic:pic>
              </a:graphicData>
            </a:graphic>
          </wp:inline>
        </w:drawing>
      </w:r>
    </w:p>
    <w:p w14:paraId="20FF522D" w14:textId="2B29133F" w:rsidR="002C307F" w:rsidRDefault="009B47DF" w:rsidP="00EE4981">
      <w:pPr>
        <w:pStyle w:val="a5"/>
        <w:ind w:firstLine="361"/>
      </w:pPr>
      <w:bookmarkStart w:id="8" w:name="_Ref94943661"/>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6</w:t>
      </w:r>
      <w:r w:rsidR="00496463">
        <w:fldChar w:fldCharType="end"/>
      </w:r>
      <w:bookmarkEnd w:id="8"/>
      <w:r w:rsidR="002C307F">
        <w:t>这两项功能都需要位置信息使用权，但只有</w:t>
      </w:r>
      <w:r w:rsidR="002C307F">
        <w:t>“</w:t>
      </w:r>
      <w:r w:rsidR="002C307F">
        <w:t>推荐附近地点</w:t>
      </w:r>
      <w:r w:rsidR="002C307F">
        <w:t>”</w:t>
      </w:r>
      <w:r w:rsidR="002C307F">
        <w:t>功能需要后台位置信息使用权。</w:t>
      </w:r>
    </w:p>
    <w:p w14:paraId="0C96450C" w14:textId="2B06A23F" w:rsidR="002C307F" w:rsidRDefault="00481EED" w:rsidP="002C307F">
      <w:pPr>
        <w:ind w:firstLine="420"/>
      </w:pPr>
      <w:r>
        <w:rPr>
          <w:rFonts w:hint="eastAsia"/>
        </w:rPr>
        <w:t>注意</w:t>
      </w:r>
      <w:r w:rsidR="002C307F">
        <w:rPr>
          <w:rFonts w:hint="eastAsia"/>
        </w:rPr>
        <w:t>如果应用中的某项功能从后台访问位置信息，请验证此类访问是否有必要，并考虑以其他方式获取该功能所需的信息。</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6505" w14:paraId="51A9532E" w14:textId="77777777" w:rsidTr="000A1CFC">
        <w:tc>
          <w:tcPr>
            <w:tcW w:w="4675" w:type="dxa"/>
          </w:tcPr>
          <w:p w14:paraId="104FD1D0" w14:textId="77777777" w:rsidR="00BD6505" w:rsidRDefault="00BD6505" w:rsidP="000A1CFC">
            <w:pPr>
              <w:spacing w:line="0" w:lineRule="atLeast"/>
              <w:ind w:firstLineChars="0" w:firstLine="0"/>
              <w:jc w:val="center"/>
            </w:pPr>
            <w:r>
              <w:rPr>
                <w:noProof/>
              </w:rPr>
              <w:lastRenderedPageBreak/>
              <w:drawing>
                <wp:inline distT="0" distB="0" distL="0" distR="0" wp14:anchorId="244D1CD0" wp14:editId="1113BA74">
                  <wp:extent cx="1173707" cy="2393806"/>
                  <wp:effectExtent l="0" t="0" r="762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79599" cy="2405822"/>
                          </a:xfrm>
                          <a:prstGeom prst="rect">
                            <a:avLst/>
                          </a:prstGeom>
                        </pic:spPr>
                      </pic:pic>
                    </a:graphicData>
                  </a:graphic>
                </wp:inline>
              </w:drawing>
            </w:r>
          </w:p>
          <w:p w14:paraId="762388DF" w14:textId="67E5A8D6" w:rsidR="00F60AA4" w:rsidRDefault="00F60AA4" w:rsidP="00F60AA4">
            <w:pPr>
              <w:pStyle w:val="a5"/>
              <w:ind w:firstLine="361"/>
            </w:pPr>
            <w:bookmarkStart w:id="9" w:name="_Ref94948193"/>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7</w:t>
            </w:r>
            <w:r w:rsidR="00496463">
              <w:fldChar w:fldCharType="end"/>
            </w:r>
            <w:bookmarkEnd w:id="9"/>
            <w:r>
              <w:t xml:space="preserve"> </w:t>
            </w:r>
            <w:r>
              <w:t>设置页面包含一个名为始终允许的选项，用于授予后台位置信息使用权。</w:t>
            </w:r>
          </w:p>
        </w:tc>
        <w:tc>
          <w:tcPr>
            <w:tcW w:w="4675" w:type="dxa"/>
          </w:tcPr>
          <w:p w14:paraId="090631E8" w14:textId="77777777" w:rsidR="00BD6505" w:rsidRDefault="00BD6505" w:rsidP="00F60AA4">
            <w:pPr>
              <w:keepNext/>
              <w:spacing w:line="0" w:lineRule="atLeast"/>
              <w:ind w:firstLineChars="0" w:firstLine="0"/>
              <w:jc w:val="center"/>
            </w:pPr>
            <w:r>
              <w:rPr>
                <w:noProof/>
              </w:rPr>
              <w:drawing>
                <wp:inline distT="0" distB="0" distL="0" distR="0" wp14:anchorId="36977655" wp14:editId="0E19D027">
                  <wp:extent cx="1172495" cy="2367887"/>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92025" cy="2407329"/>
                          </a:xfrm>
                          <a:prstGeom prst="rect">
                            <a:avLst/>
                          </a:prstGeom>
                        </pic:spPr>
                      </pic:pic>
                    </a:graphicData>
                  </a:graphic>
                </wp:inline>
              </w:drawing>
            </w:r>
          </w:p>
          <w:p w14:paraId="4C46C2BB" w14:textId="7FFC705C" w:rsidR="00B028F7" w:rsidRDefault="00B028F7" w:rsidP="00B028F7">
            <w:pPr>
              <w:pStyle w:val="a5"/>
              <w:ind w:firstLine="361"/>
            </w:pPr>
            <w:bookmarkStart w:id="10" w:name="_Ref94948419"/>
            <w:r>
              <w:t>图</w:t>
            </w:r>
            <w:r>
              <w:t xml:space="preserve"> </w:t>
            </w:r>
            <w:fldSimple w:instr=" STYLEREF 1 \s ">
              <w:r w:rsidR="00DE2EDF">
                <w:rPr>
                  <w:noProof/>
                </w:rPr>
                <w:t>10</w:t>
              </w:r>
            </w:fldSimple>
            <w:r w:rsidR="00496463">
              <w:noBreakHyphen/>
            </w:r>
            <w:r w:rsidR="00496463">
              <w:fldChar w:fldCharType="begin"/>
            </w:r>
            <w:r w:rsidR="00496463">
              <w:instrText xml:space="preserve"> SEQ </w:instrText>
            </w:r>
            <w:r w:rsidR="00496463">
              <w:instrText>图</w:instrText>
            </w:r>
            <w:r w:rsidR="00496463">
              <w:instrText xml:space="preserve"> \* ARABIC \s 1 </w:instrText>
            </w:r>
            <w:r w:rsidR="00496463">
              <w:fldChar w:fldCharType="separate"/>
            </w:r>
            <w:r w:rsidR="00DE2EDF">
              <w:rPr>
                <w:noProof/>
              </w:rPr>
              <w:t>8</w:t>
            </w:r>
            <w:r w:rsidR="00496463">
              <w:fldChar w:fldCharType="end"/>
            </w:r>
            <w:bookmarkEnd w:id="10"/>
            <w:r>
              <w:t xml:space="preserve"> </w:t>
            </w:r>
            <w:r>
              <w:t>提醒用户他们已授予应用后台位置信息使用权的通知</w:t>
            </w:r>
          </w:p>
        </w:tc>
      </w:tr>
    </w:tbl>
    <w:p w14:paraId="3046E9D3" w14:textId="3ED4896A" w:rsidR="002C307F" w:rsidRDefault="002C307F" w:rsidP="002C307F">
      <w:pPr>
        <w:ind w:firstLine="420"/>
      </w:pPr>
      <w:r>
        <w:rPr>
          <w:rFonts w:hint="eastAsia"/>
        </w:rPr>
        <w:t>权限对话框内容取决于目标</w:t>
      </w:r>
      <w:r>
        <w:t xml:space="preserve"> SDK 版本</w:t>
      </w:r>
      <w:r w:rsidR="00C025F8">
        <w:rPr>
          <w:rFonts w:hint="eastAsia"/>
        </w:rPr>
        <w:t>，</w:t>
      </w:r>
      <w:r>
        <w:rPr>
          <w:rFonts w:hint="eastAsia"/>
        </w:rPr>
        <w:t>在搭载</w:t>
      </w:r>
      <w:r w:rsidR="00BF23F9">
        <w:t>安卓</w:t>
      </w:r>
      <w:r>
        <w:t>10（API 级别 29）的设备上，应用中的某项功能请求在后台访问位置信息时，系统权限对话框包含一个名为始终允许的选项</w:t>
      </w:r>
      <w:r w:rsidR="00C025F8">
        <w:rPr>
          <w:rFonts w:hint="eastAsia"/>
        </w:rPr>
        <w:t>，</w:t>
      </w:r>
      <w:r>
        <w:t>如果用户选择此选项，应用中的相应功能就会获得在后台访问位置信息的权限。</w:t>
      </w:r>
      <w:r>
        <w:rPr>
          <w:rFonts w:hint="eastAsia"/>
        </w:rPr>
        <w:t>但是，在</w:t>
      </w:r>
      <w:r w:rsidR="00BF23F9">
        <w:t>安卓</w:t>
      </w:r>
      <w:r>
        <w:t>11（API 级别 30）及更高版本中，系统对话框不含始终允许选项</w:t>
      </w:r>
      <w:r w:rsidR="003B567E">
        <w:rPr>
          <w:rFonts w:hint="eastAsia"/>
        </w:rPr>
        <w:t>，</w:t>
      </w:r>
      <w:r>
        <w:t>相反用户必须在设置页面上启用后台位置信息，如</w:t>
      </w:r>
      <w:r w:rsidR="003B567E">
        <w:fldChar w:fldCharType="begin"/>
      </w:r>
      <w:r w:rsidR="003B567E">
        <w:instrText xml:space="preserve"> REF _Ref94948193 \h </w:instrText>
      </w:r>
      <w:r w:rsidR="003B567E">
        <w:fldChar w:fldCharType="separate"/>
      </w:r>
      <w:r w:rsidR="00DE2EDF">
        <w:t xml:space="preserve">图 </w:t>
      </w:r>
      <w:r w:rsidR="00DE2EDF">
        <w:rPr>
          <w:noProof/>
        </w:rPr>
        <w:t>10</w:t>
      </w:r>
      <w:r w:rsidR="00DE2EDF">
        <w:noBreakHyphen/>
      </w:r>
      <w:r w:rsidR="00DE2EDF">
        <w:rPr>
          <w:noProof/>
        </w:rPr>
        <w:t>7</w:t>
      </w:r>
      <w:r w:rsidR="003B567E">
        <w:fldChar w:fldCharType="end"/>
      </w:r>
      <w:r>
        <w:t>所示。</w:t>
      </w:r>
      <w:r>
        <w:rPr>
          <w:rFonts w:hint="eastAsia"/>
        </w:rPr>
        <w:t>请求在后台访问位置信息的权限时，可以遵循最佳做法，帮助用户导航到此设置页面</w:t>
      </w:r>
      <w:r w:rsidR="00F872D2">
        <w:rPr>
          <w:rFonts w:hint="eastAsia"/>
        </w:rPr>
        <w:t>，</w:t>
      </w:r>
      <w:r>
        <w:rPr>
          <w:rFonts w:hint="eastAsia"/>
        </w:rPr>
        <w:t>授予权限的过程取决于应用的目标</w:t>
      </w:r>
      <w:r>
        <w:t xml:space="preserve"> SDK 版本。</w:t>
      </w:r>
    </w:p>
    <w:p w14:paraId="240836AB" w14:textId="2CDB0944" w:rsidR="00A72879" w:rsidRDefault="002C307F" w:rsidP="00A72879">
      <w:pPr>
        <w:pStyle w:val="a0"/>
        <w:ind w:firstLine="482"/>
      </w:pPr>
      <w:r>
        <w:rPr>
          <w:rFonts w:hint="eastAsia"/>
        </w:rPr>
        <w:t>以</w:t>
      </w:r>
      <w:r w:rsidR="00BF23F9">
        <w:t>安卓</w:t>
      </w:r>
      <w:r>
        <w:t xml:space="preserve">11 </w:t>
      </w:r>
      <w:r>
        <w:t>或更高版本为目标平台的应用</w:t>
      </w:r>
    </w:p>
    <w:p w14:paraId="2AA9F4E4" w14:textId="18F36051" w:rsidR="002C307F" w:rsidRDefault="002C307F" w:rsidP="002C307F">
      <w:pPr>
        <w:ind w:firstLine="420"/>
      </w:pPr>
      <w:r>
        <w:rPr>
          <w:rFonts w:hint="eastAsia"/>
        </w:rPr>
        <w:t>如果应用尚未获得</w:t>
      </w:r>
      <w:r>
        <w:t xml:space="preserve"> ACCESS_BACKGROUND_LOCATION 权限并且 shouldShowRequestPermissionRationale() 返回 true，</w:t>
      </w:r>
      <w:r w:rsidR="000A5B6D">
        <w:rPr>
          <w:rFonts w:hint="eastAsia"/>
        </w:rPr>
        <w:t>需要</w:t>
      </w:r>
      <w:r>
        <w:t>向用户显示包含以下内容的指导界面：</w:t>
      </w:r>
    </w:p>
    <w:p w14:paraId="765408BC" w14:textId="77777777" w:rsidR="002C307F" w:rsidRDefault="002C307F" w:rsidP="007E56A8">
      <w:pPr>
        <w:pStyle w:val="20"/>
        <w:ind w:firstLine="720"/>
      </w:pPr>
      <w:r>
        <w:rPr>
          <w:rFonts w:hint="eastAsia"/>
        </w:rPr>
        <w:t>明确说明应用功能需要在后台访问位置信息的原因。</w:t>
      </w:r>
    </w:p>
    <w:p w14:paraId="10E013D4" w14:textId="145B42A4" w:rsidR="002C307F" w:rsidRDefault="002C307F" w:rsidP="007E56A8">
      <w:pPr>
        <w:pStyle w:val="20"/>
        <w:ind w:firstLine="720"/>
      </w:pPr>
      <w:r>
        <w:rPr>
          <w:rFonts w:hint="eastAsia"/>
        </w:rPr>
        <w:t>用于授予后台位置信息使用权的设置选项（例如，图</w:t>
      </w:r>
      <w:r>
        <w:t xml:space="preserve"> 7 </w:t>
      </w:r>
      <w:r>
        <w:t>中的始终允许）的用户可见标签。可以调用</w:t>
      </w:r>
      <w:r>
        <w:t xml:space="preserve"> getBackgroundPermissionOptionLabel() </w:t>
      </w:r>
      <w:r>
        <w:t>获取此标签。此方法的返回值会根据用户设备的语言偏好设置进行本地化。</w:t>
      </w:r>
    </w:p>
    <w:p w14:paraId="7F65657B" w14:textId="77777777" w:rsidR="002C307F" w:rsidRDefault="002C307F" w:rsidP="007E56A8">
      <w:pPr>
        <w:pStyle w:val="20"/>
        <w:ind w:firstLine="720"/>
      </w:pPr>
      <w:r>
        <w:rPr>
          <w:rFonts w:hint="eastAsia"/>
        </w:rPr>
        <w:t>供用户拒绝授予权限的选项。如果用户拒绝应用在后台访问位置信息，他们应该能够继续使用应用。</w:t>
      </w:r>
    </w:p>
    <w:p w14:paraId="6FF32C19" w14:textId="77777777" w:rsidR="002C307F" w:rsidRDefault="002C307F" w:rsidP="002C307F">
      <w:pPr>
        <w:ind w:firstLine="420"/>
      </w:pPr>
      <w:r>
        <w:rPr>
          <w:rFonts w:hint="eastAsia"/>
        </w:rPr>
        <w:t>用户可以通过点按系统通知来更改应用的位置信息设置</w:t>
      </w:r>
    </w:p>
    <w:p w14:paraId="2A7B591A" w14:textId="009BB031" w:rsidR="002C307F" w:rsidRDefault="002C307F" w:rsidP="009751B7">
      <w:pPr>
        <w:pStyle w:val="a0"/>
        <w:ind w:firstLine="482"/>
      </w:pPr>
      <w:r>
        <w:rPr>
          <w:rFonts w:hint="eastAsia"/>
        </w:rPr>
        <w:t>以</w:t>
      </w:r>
      <w:r w:rsidR="00BF23F9">
        <w:t>安卓</w:t>
      </w:r>
      <w:r>
        <w:t xml:space="preserve">10 </w:t>
      </w:r>
      <w:r>
        <w:t>或更低版本为目标平台的应用</w:t>
      </w:r>
    </w:p>
    <w:p w14:paraId="3C2666F4" w14:textId="477F52CD" w:rsidR="00530198" w:rsidRPr="00530198" w:rsidRDefault="002C307F" w:rsidP="002C307F">
      <w:pPr>
        <w:ind w:firstLine="420"/>
      </w:pPr>
      <w:r>
        <w:rPr>
          <w:rFonts w:hint="eastAsia"/>
        </w:rPr>
        <w:t>当应用中的某项功能请求后台位置信息访问权限时，用户会看到一个系统对话框。此对话框包含一个选项，可用于导航到设置页面上的应用位置权限选项</w:t>
      </w:r>
      <w:r w:rsidR="00AE47A5">
        <w:rPr>
          <w:rFonts w:hint="eastAsia"/>
        </w:rPr>
        <w:t>，</w:t>
      </w:r>
      <w:r>
        <w:rPr>
          <w:rFonts w:hint="eastAsia"/>
        </w:rPr>
        <w:t>只要应用已遵循有关请求位置信息权限的最佳做法，无需做出任何更改即可支持此行为。用户可能会影响后台位置信息的准确度</w:t>
      </w:r>
      <w:r w:rsidR="00BD1CF3">
        <w:rPr>
          <w:rFonts w:hint="eastAsia"/>
        </w:rPr>
        <w:t>，</w:t>
      </w:r>
      <w:r>
        <w:rPr>
          <w:rFonts w:hint="eastAsia"/>
        </w:rPr>
        <w:t>如果用户请求获取大致位置信息，用户在位置信息权限对话框中的选择也适用于后台位置信息。换言之，如果用户向应用授予</w:t>
      </w:r>
      <w:r>
        <w:t xml:space="preserve"> ACCESS_BACKGROUND_LOCATION 权限，但仅授予在前台访问大致位置信息的权限，那么应用</w:t>
      </w:r>
      <w:r>
        <w:lastRenderedPageBreak/>
        <w:t>在后台也只有大致位置信息的访问权限。</w:t>
      </w:r>
      <w:r>
        <w:rPr>
          <w:rFonts w:hint="eastAsia"/>
        </w:rPr>
        <w:t>后台位置信息授权提醒</w:t>
      </w:r>
      <w:r w:rsidR="00D83341">
        <w:rPr>
          <w:rFonts w:hint="eastAsia"/>
        </w:rPr>
        <w:t>。</w:t>
      </w:r>
      <w:r>
        <w:rPr>
          <w:rFonts w:hint="eastAsia"/>
        </w:rPr>
        <w:t>在</w:t>
      </w:r>
      <w:r w:rsidR="00BF23F9">
        <w:t>安卓</w:t>
      </w:r>
      <w:r>
        <w:t>10 及更高版本中，当应用中的功能在用户授予后台位置信息访问权限后首次在后台访问设备位置信息时，系统会安排向用户发送一条通知。此通知旨在提醒用户他们已允许应用始终有权访问设备位置信息</w:t>
      </w:r>
      <w:r w:rsidR="008611BD">
        <w:rPr>
          <w:rFonts w:hint="eastAsia"/>
        </w:rPr>
        <w:t>，</w:t>
      </w:r>
      <w:r>
        <w:t>示例通知如</w:t>
      </w:r>
      <w:r w:rsidR="00881FAE">
        <w:fldChar w:fldCharType="begin"/>
      </w:r>
      <w:r w:rsidR="00881FAE">
        <w:instrText xml:space="preserve"> REF _Ref94948419 \h </w:instrText>
      </w:r>
      <w:r w:rsidR="00881FAE">
        <w:fldChar w:fldCharType="separate"/>
      </w:r>
      <w:r w:rsidR="00DE2EDF">
        <w:t xml:space="preserve">图 </w:t>
      </w:r>
      <w:r w:rsidR="00DE2EDF">
        <w:rPr>
          <w:noProof/>
        </w:rPr>
        <w:t>10</w:t>
      </w:r>
      <w:r w:rsidR="00DE2EDF">
        <w:noBreakHyphen/>
      </w:r>
      <w:r w:rsidR="00DE2EDF">
        <w:rPr>
          <w:noProof/>
        </w:rPr>
        <w:t>8</w:t>
      </w:r>
      <w:r w:rsidR="00881FAE">
        <w:fldChar w:fldCharType="end"/>
      </w:r>
      <w:r>
        <w:t>所示。</w:t>
      </w:r>
    </w:p>
    <w:p w14:paraId="54822145" w14:textId="0A5AF3DC" w:rsidR="00742704" w:rsidRPr="009E2233" w:rsidRDefault="00742704" w:rsidP="008E366B">
      <w:pPr>
        <w:pStyle w:val="2"/>
      </w:pPr>
      <w:r w:rsidRPr="009E2233">
        <w:rPr>
          <w:rFonts w:hint="eastAsia"/>
        </w:rPr>
        <w:t>获取位置信息</w:t>
      </w:r>
      <w:bookmarkEnd w:id="1"/>
    </w:p>
    <w:p w14:paraId="0712DFFB" w14:textId="0457F7FB" w:rsidR="00742704" w:rsidRPr="009E2233" w:rsidRDefault="000865FB" w:rsidP="00742704">
      <w:pPr>
        <w:ind w:firstLine="420"/>
        <w:rPr>
          <w:rFonts w:ascii="Times New Roman" w:eastAsia="宋体" w:hAnsi="Times New Roman" w:cs="Times New Roman"/>
          <w:szCs w:val="20"/>
        </w:rPr>
      </w:pPr>
      <w:r>
        <w:rPr>
          <w:rFonts w:ascii="Times New Roman" w:eastAsia="宋体" w:hAnsi="Times New Roman" w:cs="Times New Roman" w:hint="eastAsia"/>
          <w:szCs w:val="20"/>
        </w:rPr>
        <w:t>安卓</w:t>
      </w:r>
      <w:r w:rsidR="00742704" w:rsidRPr="009E2233">
        <w:rPr>
          <w:rFonts w:ascii="Times New Roman" w:eastAsia="宋体" w:hAnsi="Times New Roman" w:cs="Times New Roman" w:hint="eastAsia"/>
          <w:szCs w:val="20"/>
        </w:rPr>
        <w:t>设备获取位置可以使用</w:t>
      </w:r>
      <w:r w:rsidR="00742704" w:rsidRPr="009E2233">
        <w:rPr>
          <w:rFonts w:ascii="Times New Roman" w:eastAsia="宋体" w:hAnsi="Times New Roman" w:cs="Times New Roman" w:hint="eastAsia"/>
          <w:szCs w:val="20"/>
        </w:rPr>
        <w:t>GPS</w:t>
      </w:r>
      <w:r w:rsidR="00742704" w:rsidRPr="009E2233">
        <w:rPr>
          <w:rFonts w:ascii="Times New Roman" w:eastAsia="宋体" w:hAnsi="Times New Roman" w:cs="Times New Roman" w:hint="eastAsia"/>
          <w:szCs w:val="20"/>
        </w:rPr>
        <w:t>和</w:t>
      </w:r>
      <w:r w:rsidR="002F35BA">
        <w:rPr>
          <w:rFonts w:ascii="Times New Roman" w:eastAsia="宋体" w:hAnsi="Times New Roman" w:cs="Times New Roman" w:hint="eastAsia"/>
          <w:szCs w:val="20"/>
        </w:rPr>
        <w:t>安卓</w:t>
      </w:r>
      <w:r w:rsidR="00742704" w:rsidRPr="009E2233">
        <w:rPr>
          <w:rFonts w:ascii="Times New Roman" w:eastAsia="宋体" w:hAnsi="Times New Roman" w:cs="Times New Roman" w:hint="eastAsia"/>
          <w:szCs w:val="20"/>
        </w:rPr>
        <w:t>网络位置提供器（</w:t>
      </w:r>
      <w:r w:rsidR="00742704" w:rsidRPr="009E2233">
        <w:rPr>
          <w:rFonts w:ascii="Times New Roman" w:eastAsia="宋体" w:hAnsi="Times New Roman" w:cs="Times New Roman" w:hint="eastAsia"/>
          <w:szCs w:val="20"/>
        </w:rPr>
        <w:t>Android Network Location Provider</w:t>
      </w:r>
      <w:r w:rsidR="00742704" w:rsidRPr="009E2233">
        <w:rPr>
          <w:rFonts w:ascii="Times New Roman" w:eastAsia="宋体" w:hAnsi="Times New Roman" w:cs="Times New Roman" w:hint="eastAsia"/>
          <w:szCs w:val="20"/>
        </w:rPr>
        <w:t>，</w:t>
      </w:r>
      <w:r w:rsidR="00742704" w:rsidRPr="009E2233">
        <w:rPr>
          <w:rFonts w:ascii="Times New Roman" w:eastAsia="宋体" w:hAnsi="Times New Roman" w:cs="Times New Roman" w:hint="eastAsia"/>
          <w:szCs w:val="20"/>
        </w:rPr>
        <w:t>NLP</w:t>
      </w:r>
      <w:r w:rsidR="00742704" w:rsidRPr="009E2233">
        <w:rPr>
          <w:rFonts w:ascii="Times New Roman" w:eastAsia="宋体" w:hAnsi="Times New Roman" w:cs="Times New Roman" w:hint="eastAsia"/>
          <w:szCs w:val="20"/>
        </w:rPr>
        <w:t>）。尽管</w:t>
      </w:r>
      <w:r w:rsidR="00742704" w:rsidRPr="009E2233">
        <w:rPr>
          <w:rFonts w:ascii="Times New Roman" w:eastAsia="宋体" w:hAnsi="Times New Roman" w:cs="Times New Roman" w:hint="eastAsia"/>
          <w:szCs w:val="20"/>
        </w:rPr>
        <w:t>GPS</w:t>
      </w:r>
      <w:r w:rsidR="00742704" w:rsidRPr="009E2233">
        <w:rPr>
          <w:rFonts w:ascii="Times New Roman" w:eastAsia="宋体" w:hAnsi="Times New Roman" w:cs="Times New Roman" w:hint="eastAsia"/>
          <w:szCs w:val="20"/>
        </w:rPr>
        <w:t>定位更精确，但缺点是只能在户外使用、耗电严重，并且其返回用户位置的速度远不能满足用户需求。网络位置提供器通过基站和</w:t>
      </w:r>
      <w:r w:rsidR="00742704" w:rsidRPr="009E2233">
        <w:rPr>
          <w:rFonts w:ascii="Times New Roman" w:eastAsia="宋体" w:hAnsi="Times New Roman" w:cs="Times New Roman" w:hint="eastAsia"/>
          <w:szCs w:val="20"/>
        </w:rPr>
        <w:t>Wi-Fi</w:t>
      </w:r>
      <w:r w:rsidR="00742704" w:rsidRPr="009E2233">
        <w:rPr>
          <w:rFonts w:ascii="Times New Roman" w:eastAsia="宋体" w:hAnsi="Times New Roman" w:cs="Times New Roman" w:hint="eastAsia"/>
          <w:szCs w:val="20"/>
        </w:rPr>
        <w:t>信号来获取位置信息，并且室内外均可使用，其速度更快、耗电更少。为了获取用户位置信息，可以同时使用</w:t>
      </w:r>
      <w:r w:rsidR="00742704" w:rsidRPr="009E2233">
        <w:rPr>
          <w:rFonts w:ascii="Times New Roman" w:eastAsia="宋体" w:hAnsi="Times New Roman" w:cs="Times New Roman" w:hint="eastAsia"/>
          <w:szCs w:val="20"/>
        </w:rPr>
        <w:t>GPS</w:t>
      </w:r>
      <w:r w:rsidR="00742704" w:rsidRPr="009E2233">
        <w:rPr>
          <w:rFonts w:ascii="Times New Roman" w:eastAsia="宋体" w:hAnsi="Times New Roman" w:cs="Times New Roman" w:hint="eastAsia"/>
          <w:szCs w:val="20"/>
        </w:rPr>
        <w:t>和</w:t>
      </w:r>
      <w:r w:rsidR="00106954">
        <w:rPr>
          <w:rFonts w:ascii="Times New Roman" w:eastAsia="宋体" w:hAnsi="Times New Roman" w:cs="Times New Roman" w:hint="eastAsia"/>
          <w:szCs w:val="20"/>
        </w:rPr>
        <w:t>安卓</w:t>
      </w:r>
      <w:r w:rsidR="00742704" w:rsidRPr="009E2233">
        <w:rPr>
          <w:rFonts w:ascii="Times New Roman" w:eastAsia="宋体" w:hAnsi="Times New Roman" w:cs="Times New Roman" w:hint="eastAsia"/>
          <w:szCs w:val="20"/>
        </w:rPr>
        <w:t>网络位置提供器，也可以二者任选其一。获取位置信息时要解决的问题</w:t>
      </w:r>
      <w:r w:rsidR="00027141">
        <w:rPr>
          <w:rFonts w:ascii="Times New Roman" w:eastAsia="宋体" w:hAnsi="Times New Roman" w:cs="Times New Roman" w:hint="eastAsia"/>
          <w:szCs w:val="20"/>
        </w:rPr>
        <w:t>，</w:t>
      </w:r>
      <w:r w:rsidR="00742704" w:rsidRPr="009E2233">
        <w:rPr>
          <w:rFonts w:ascii="Times New Roman" w:eastAsia="宋体" w:hAnsi="Times New Roman" w:cs="Times New Roman" w:hint="eastAsia"/>
          <w:szCs w:val="20"/>
        </w:rPr>
        <w:t>那么哪些因素决定了定位呢？获得用户信息是一个复杂的过程，有时候会发现获取的位置信息是错误的或者精度不高，原因有以下几种：</w:t>
      </w:r>
    </w:p>
    <w:p w14:paraId="50E11627" w14:textId="1B9AA0EF" w:rsidR="00742704" w:rsidRPr="005F74BF" w:rsidRDefault="00742704" w:rsidP="005F74BF">
      <w:pPr>
        <w:pStyle w:val="a"/>
        <w:ind w:firstLine="360"/>
      </w:pPr>
      <w:r w:rsidRPr="009E2233">
        <w:rPr>
          <w:rFonts w:hint="eastAsia"/>
        </w:rPr>
        <w:t>多种位置源</w:t>
      </w:r>
      <w:r w:rsidR="005F74BF">
        <w:rPr>
          <w:rFonts w:hint="eastAsia"/>
        </w:rPr>
        <w:t>：</w:t>
      </w:r>
      <w:r w:rsidRPr="005F74BF">
        <w:rPr>
          <w:rFonts w:hint="eastAsia"/>
        </w:rPr>
        <w:t>GPS</w:t>
      </w:r>
      <w:r w:rsidRPr="005F74BF">
        <w:rPr>
          <w:rFonts w:hint="eastAsia"/>
        </w:rPr>
        <w:t>、</w:t>
      </w:r>
      <w:r w:rsidRPr="005F74BF">
        <w:rPr>
          <w:rFonts w:hint="eastAsia"/>
        </w:rPr>
        <w:t>Cell-ID</w:t>
      </w:r>
      <w:r w:rsidRPr="005F74BF">
        <w:rPr>
          <w:rFonts w:hint="eastAsia"/>
        </w:rPr>
        <w:t>和</w:t>
      </w:r>
      <w:r w:rsidRPr="005F74BF">
        <w:rPr>
          <w:rFonts w:hint="eastAsia"/>
        </w:rPr>
        <w:t>Wi-Fi</w:t>
      </w:r>
      <w:r w:rsidRPr="005F74BF">
        <w:rPr>
          <w:rFonts w:hint="eastAsia"/>
        </w:rPr>
        <w:t>都可以提供用户位置信息，每种源的精度是不同的，但是决定使用那个源，需要权衡精度、速度和电池的容量。</w:t>
      </w:r>
    </w:p>
    <w:p w14:paraId="51587616" w14:textId="79BCAE1F" w:rsidR="00742704" w:rsidRPr="005F74BF" w:rsidRDefault="00742704" w:rsidP="005F74BF">
      <w:pPr>
        <w:pStyle w:val="a"/>
        <w:ind w:firstLine="360"/>
      </w:pPr>
      <w:r w:rsidRPr="009E2233">
        <w:rPr>
          <w:rFonts w:hint="eastAsia"/>
        </w:rPr>
        <w:t>用户的移动</w:t>
      </w:r>
      <w:r w:rsidR="005F74BF">
        <w:rPr>
          <w:rFonts w:hint="eastAsia"/>
        </w:rPr>
        <w:t>：</w:t>
      </w:r>
      <w:r w:rsidRPr="005F74BF">
        <w:rPr>
          <w:rFonts w:hint="eastAsia"/>
        </w:rPr>
        <w:t>当用户移动时，因为用户位置的改变必须经常定期获取用户位置</w:t>
      </w:r>
      <w:r w:rsidR="008C594E" w:rsidRPr="005F74BF">
        <w:rPr>
          <w:rFonts w:hint="eastAsia"/>
        </w:rPr>
        <w:t>，</w:t>
      </w:r>
      <w:r w:rsidRPr="005F74BF">
        <w:rPr>
          <w:rFonts w:hint="eastAsia"/>
        </w:rPr>
        <w:t>所以当用户在移动时</w:t>
      </w:r>
      <w:r w:rsidR="008C594E" w:rsidRPr="005F74BF">
        <w:rPr>
          <w:rFonts w:hint="eastAsia"/>
        </w:rPr>
        <w:t>，</w:t>
      </w:r>
      <w:r w:rsidRPr="005F74BF">
        <w:rPr>
          <w:rFonts w:hint="eastAsia"/>
        </w:rPr>
        <w:t>如果获取信息的频次越高，则用户位置信息越精确，但是高频次也会影响设备的运行效率和电量。</w:t>
      </w:r>
    </w:p>
    <w:p w14:paraId="0BEA21C3" w14:textId="3B63F6B7" w:rsidR="00742704" w:rsidRPr="005F74BF" w:rsidRDefault="00742704" w:rsidP="005F74BF">
      <w:pPr>
        <w:pStyle w:val="a"/>
        <w:ind w:firstLine="360"/>
      </w:pPr>
      <w:r w:rsidRPr="009E2233">
        <w:rPr>
          <w:rFonts w:hint="eastAsia"/>
        </w:rPr>
        <w:t>变化的精度</w:t>
      </w:r>
      <w:r w:rsidR="005F74BF">
        <w:rPr>
          <w:rFonts w:hint="eastAsia"/>
        </w:rPr>
        <w:t>：</w:t>
      </w:r>
      <w:r w:rsidRPr="005F74BF">
        <w:rPr>
          <w:rFonts w:hint="eastAsia"/>
        </w:rPr>
        <w:t>从每个位置源获得的位置估算在精度方面也是不一致的。例如，从一个位置上，</w:t>
      </w:r>
      <w:r w:rsidRPr="005F74BF">
        <w:rPr>
          <w:rFonts w:hint="eastAsia"/>
        </w:rPr>
        <w:t>10</w:t>
      </w:r>
      <w:r w:rsidRPr="005F74BF">
        <w:rPr>
          <w:rFonts w:hint="eastAsia"/>
        </w:rPr>
        <w:t>秒前获得的位置或许比从相同的或者不同的源上获取的最新位置精度更高。</w:t>
      </w:r>
    </w:p>
    <w:p w14:paraId="1EAF45DF" w14:textId="089A5042" w:rsidR="000006AE" w:rsidRPr="00F204AA" w:rsidRDefault="000006AE" w:rsidP="000006AE">
      <w:pPr>
        <w:ind w:firstLine="420"/>
        <w:rPr>
          <w:rFonts w:ascii="Times New Roman" w:eastAsia="宋体" w:hAnsi="Times New Roman" w:cs="Times New Roman"/>
          <w:szCs w:val="20"/>
        </w:rPr>
      </w:pPr>
      <w:r w:rsidRPr="00F204AA">
        <w:rPr>
          <w:rFonts w:ascii="Times New Roman" w:eastAsia="宋体" w:hAnsi="Times New Roman" w:cs="Times New Roman" w:hint="eastAsia"/>
          <w:szCs w:val="20"/>
        </w:rPr>
        <w:t>在</w:t>
      </w:r>
      <w:r>
        <w:rPr>
          <w:rFonts w:ascii="Times New Roman" w:eastAsia="宋体" w:hAnsi="Times New Roman" w:cs="Times New Roman" w:hint="eastAsia"/>
          <w:szCs w:val="20"/>
        </w:rPr>
        <w:t>活动</w:t>
      </w:r>
      <w:r w:rsidRPr="00F204AA">
        <w:rPr>
          <w:rFonts w:ascii="Times New Roman" w:eastAsia="宋体" w:hAnsi="Times New Roman" w:cs="Times New Roman"/>
          <w:szCs w:val="20"/>
        </w:rPr>
        <w:t>的</w:t>
      </w:r>
      <w:r w:rsidRPr="00F204AA">
        <w:rPr>
          <w:rFonts w:ascii="Times New Roman" w:eastAsia="宋体" w:hAnsi="Times New Roman" w:cs="Times New Roman"/>
          <w:szCs w:val="20"/>
        </w:rPr>
        <w:t>onCreate()</w:t>
      </w:r>
      <w:r w:rsidRPr="00F204AA">
        <w:rPr>
          <w:rFonts w:ascii="Times New Roman" w:eastAsia="宋体" w:hAnsi="Times New Roman" w:cs="Times New Roman"/>
          <w:szCs w:val="20"/>
        </w:rPr>
        <w:t>方法中，按如下代码段所示，创建一体化位置信息提供程序客户端的一个实例。</w:t>
      </w:r>
    </w:p>
    <w:p w14:paraId="45184285" w14:textId="77777777" w:rsidR="000006AE" w:rsidRPr="00F204AA" w:rsidRDefault="000006AE" w:rsidP="000006AE">
      <w:pPr>
        <w:pStyle w:val="a6"/>
        <w:ind w:firstLine="180"/>
      </w:pPr>
      <w:r w:rsidRPr="00F204AA">
        <w:t>private FusedLocationProviderClient fusedLocationClient;</w:t>
      </w:r>
    </w:p>
    <w:p w14:paraId="4EBCBF3C" w14:textId="77777777" w:rsidR="000006AE" w:rsidRPr="00F204AA" w:rsidRDefault="000006AE" w:rsidP="000006AE">
      <w:pPr>
        <w:pStyle w:val="a6"/>
        <w:ind w:firstLine="180"/>
      </w:pPr>
    </w:p>
    <w:p w14:paraId="3A012F3F" w14:textId="77777777" w:rsidR="000006AE" w:rsidRPr="00F204AA" w:rsidRDefault="000006AE" w:rsidP="000006AE">
      <w:pPr>
        <w:pStyle w:val="a6"/>
        <w:ind w:firstLine="180"/>
      </w:pPr>
      <w:r w:rsidRPr="00F204AA">
        <w:t>// ..</w:t>
      </w:r>
    </w:p>
    <w:p w14:paraId="5A7E648B" w14:textId="77777777" w:rsidR="000006AE" w:rsidRPr="00F204AA" w:rsidRDefault="000006AE" w:rsidP="000006AE">
      <w:pPr>
        <w:pStyle w:val="a6"/>
        <w:ind w:firstLine="180"/>
      </w:pPr>
    </w:p>
    <w:p w14:paraId="3DE40E79" w14:textId="77777777" w:rsidR="000006AE" w:rsidRPr="00F204AA" w:rsidRDefault="000006AE" w:rsidP="000006AE">
      <w:pPr>
        <w:pStyle w:val="a6"/>
        <w:ind w:firstLine="180"/>
      </w:pPr>
      <w:r w:rsidRPr="00F204AA">
        <w:t>@Override</w:t>
      </w:r>
    </w:p>
    <w:p w14:paraId="710C19F6" w14:textId="77777777" w:rsidR="000006AE" w:rsidRPr="00F204AA" w:rsidRDefault="000006AE" w:rsidP="000006AE">
      <w:pPr>
        <w:pStyle w:val="a6"/>
        <w:ind w:firstLine="180"/>
      </w:pPr>
      <w:r w:rsidRPr="00F204AA">
        <w:t>protected void onCreate(Bundle savedInstanceState) {</w:t>
      </w:r>
    </w:p>
    <w:p w14:paraId="784CE2AE" w14:textId="77777777" w:rsidR="000006AE" w:rsidRPr="00F204AA" w:rsidRDefault="000006AE" w:rsidP="000006AE">
      <w:pPr>
        <w:pStyle w:val="a6"/>
        <w:ind w:firstLine="180"/>
      </w:pPr>
      <w:r w:rsidRPr="00F204AA">
        <w:t xml:space="preserve">    // ...</w:t>
      </w:r>
    </w:p>
    <w:p w14:paraId="38A13834" w14:textId="77777777" w:rsidR="000006AE" w:rsidRPr="00F204AA" w:rsidRDefault="000006AE" w:rsidP="000006AE">
      <w:pPr>
        <w:pStyle w:val="a6"/>
        <w:ind w:firstLine="180"/>
      </w:pPr>
    </w:p>
    <w:p w14:paraId="1BF5FAA2" w14:textId="77777777" w:rsidR="000006AE" w:rsidRPr="00F204AA" w:rsidRDefault="000006AE" w:rsidP="000006AE">
      <w:pPr>
        <w:pStyle w:val="a6"/>
        <w:ind w:firstLine="180"/>
      </w:pPr>
      <w:r w:rsidRPr="00F204AA">
        <w:t xml:space="preserve">    fusedLocationClient = LocationServices.getFusedLocationProviderClient(this);</w:t>
      </w:r>
    </w:p>
    <w:p w14:paraId="469CE73A" w14:textId="77777777" w:rsidR="000006AE" w:rsidRDefault="000006AE" w:rsidP="000006AE">
      <w:pPr>
        <w:pStyle w:val="a6"/>
        <w:ind w:firstLine="180"/>
      </w:pPr>
      <w:r w:rsidRPr="00F204AA">
        <w:t>}</w:t>
      </w:r>
    </w:p>
    <w:p w14:paraId="0C5F75C3" w14:textId="21D0026E" w:rsidR="000006AE" w:rsidRPr="00F204AA" w:rsidRDefault="000006AE" w:rsidP="000006AE">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5</w:t>
      </w:r>
      <w:r w:rsidR="004A2F73">
        <w:fldChar w:fldCharType="end"/>
      </w:r>
    </w:p>
    <w:p w14:paraId="45357D93" w14:textId="0C183FA2" w:rsidR="000006AE" w:rsidRPr="00F204AA" w:rsidRDefault="000006AE" w:rsidP="000006AE">
      <w:pPr>
        <w:ind w:firstLine="420"/>
        <w:rPr>
          <w:rFonts w:ascii="Times New Roman" w:eastAsia="宋体" w:hAnsi="Times New Roman" w:cs="Times New Roman"/>
          <w:szCs w:val="20"/>
        </w:rPr>
      </w:pPr>
      <w:r w:rsidRPr="00F204AA">
        <w:rPr>
          <w:rFonts w:ascii="Times New Roman" w:eastAsia="宋体" w:hAnsi="Times New Roman" w:cs="Times New Roman" w:hint="eastAsia"/>
          <w:szCs w:val="20"/>
        </w:rPr>
        <w:t>创建位置信息服务客户端后，就可以获取用户设备最近一次的已知位置。当应用连接到这些设备后，就可以使用一体化位置信息提供程序的</w:t>
      </w:r>
      <w:r w:rsidRPr="00F204AA">
        <w:rPr>
          <w:rFonts w:ascii="Times New Roman" w:eastAsia="宋体" w:hAnsi="Times New Roman" w:cs="Times New Roman"/>
          <w:szCs w:val="20"/>
        </w:rPr>
        <w:t xml:space="preserve"> getLastLocation()</w:t>
      </w:r>
      <w:r w:rsidRPr="00F204AA">
        <w:rPr>
          <w:rFonts w:ascii="Times New Roman" w:eastAsia="宋体" w:hAnsi="Times New Roman" w:cs="Times New Roman"/>
          <w:szCs w:val="20"/>
        </w:rPr>
        <w:t>方法来检索设备的位置。此调用返回的位置信</w:t>
      </w:r>
      <w:r w:rsidRPr="00F204AA">
        <w:rPr>
          <w:rFonts w:ascii="Times New Roman" w:eastAsia="宋体" w:hAnsi="Times New Roman" w:cs="Times New Roman"/>
          <w:szCs w:val="20"/>
        </w:rPr>
        <w:lastRenderedPageBreak/>
        <w:t>息的准确度取决于在应用清单中设置的权限，如介绍如何请求位置权限的指南中所述。</w:t>
      </w:r>
      <w:r w:rsidRPr="00F204AA">
        <w:rPr>
          <w:rFonts w:ascii="Times New Roman" w:eastAsia="宋体" w:hAnsi="Times New Roman" w:cs="Times New Roman" w:hint="eastAsia"/>
          <w:szCs w:val="20"/>
        </w:rPr>
        <w:t>如需请求最近一次的已知位置，请调用</w:t>
      </w:r>
      <w:r w:rsidRPr="00F204AA">
        <w:rPr>
          <w:rFonts w:ascii="Times New Roman" w:eastAsia="宋体" w:hAnsi="Times New Roman" w:cs="Times New Roman"/>
          <w:szCs w:val="20"/>
        </w:rPr>
        <w:t xml:space="preserve"> getLastLocation() </w:t>
      </w:r>
      <w:r w:rsidRPr="00F204AA">
        <w:rPr>
          <w:rFonts w:ascii="Times New Roman" w:eastAsia="宋体" w:hAnsi="Times New Roman" w:cs="Times New Roman"/>
          <w:szCs w:val="20"/>
        </w:rPr>
        <w:t>方法。以下代码段说明了这一请求以及简单的响应处理方法：</w:t>
      </w:r>
    </w:p>
    <w:p w14:paraId="301F5209" w14:textId="77777777" w:rsidR="000006AE" w:rsidRPr="00F204AA" w:rsidRDefault="000006AE" w:rsidP="000006AE">
      <w:pPr>
        <w:pStyle w:val="a6"/>
        <w:ind w:firstLine="180"/>
      </w:pPr>
      <w:r w:rsidRPr="00F204AA">
        <w:t>fusedLocationClient.getLastLocation()</w:t>
      </w:r>
    </w:p>
    <w:p w14:paraId="3C9AF0BF" w14:textId="77777777" w:rsidR="000006AE" w:rsidRPr="00F204AA" w:rsidRDefault="000006AE" w:rsidP="000006AE">
      <w:pPr>
        <w:pStyle w:val="a6"/>
        <w:ind w:firstLine="180"/>
      </w:pPr>
      <w:r w:rsidRPr="00F204AA">
        <w:t xml:space="preserve">        .addOnSuccessListener(this, new OnSuccessListener&lt;Location&gt;() {</w:t>
      </w:r>
    </w:p>
    <w:p w14:paraId="1F12A22F" w14:textId="77777777" w:rsidR="000006AE" w:rsidRPr="00F204AA" w:rsidRDefault="000006AE" w:rsidP="000006AE">
      <w:pPr>
        <w:pStyle w:val="a6"/>
        <w:ind w:firstLine="180"/>
      </w:pPr>
      <w:r w:rsidRPr="00F204AA">
        <w:t xml:space="preserve">            @Override</w:t>
      </w:r>
    </w:p>
    <w:p w14:paraId="28E4B3E7" w14:textId="77777777" w:rsidR="000006AE" w:rsidRPr="00F204AA" w:rsidRDefault="000006AE" w:rsidP="000006AE">
      <w:pPr>
        <w:pStyle w:val="a6"/>
        <w:ind w:firstLine="180"/>
      </w:pPr>
      <w:r w:rsidRPr="00F204AA">
        <w:t xml:space="preserve">            public void onSuccess(Location location) {</w:t>
      </w:r>
    </w:p>
    <w:p w14:paraId="68D65BB0" w14:textId="77777777" w:rsidR="000006AE" w:rsidRPr="00F204AA" w:rsidRDefault="000006AE" w:rsidP="000006AE">
      <w:pPr>
        <w:pStyle w:val="a6"/>
        <w:ind w:firstLine="180"/>
      </w:pPr>
      <w:r w:rsidRPr="00F204AA">
        <w:t xml:space="preserve">                // Got last known location. In some rare situations this can be null.</w:t>
      </w:r>
    </w:p>
    <w:p w14:paraId="028866AD" w14:textId="77777777" w:rsidR="000006AE" w:rsidRPr="00F204AA" w:rsidRDefault="000006AE" w:rsidP="000006AE">
      <w:pPr>
        <w:pStyle w:val="a6"/>
        <w:ind w:firstLine="180"/>
      </w:pPr>
      <w:r w:rsidRPr="00F204AA">
        <w:t xml:space="preserve">                if (location != null) {</w:t>
      </w:r>
    </w:p>
    <w:p w14:paraId="45D7B85D" w14:textId="77777777" w:rsidR="000006AE" w:rsidRPr="00F204AA" w:rsidRDefault="000006AE" w:rsidP="000006AE">
      <w:pPr>
        <w:pStyle w:val="a6"/>
        <w:ind w:firstLine="180"/>
      </w:pPr>
      <w:r w:rsidRPr="00F204AA">
        <w:t xml:space="preserve">                    // Logic to handle location object</w:t>
      </w:r>
    </w:p>
    <w:p w14:paraId="7FC8A67E" w14:textId="77777777" w:rsidR="000006AE" w:rsidRPr="00F204AA" w:rsidRDefault="000006AE" w:rsidP="000006AE">
      <w:pPr>
        <w:pStyle w:val="a6"/>
        <w:ind w:firstLine="180"/>
      </w:pPr>
      <w:r w:rsidRPr="00F204AA">
        <w:t xml:space="preserve">                }</w:t>
      </w:r>
    </w:p>
    <w:p w14:paraId="4FA83765" w14:textId="77777777" w:rsidR="000006AE" w:rsidRPr="00F204AA" w:rsidRDefault="000006AE" w:rsidP="000006AE">
      <w:pPr>
        <w:pStyle w:val="a6"/>
        <w:ind w:firstLine="180"/>
      </w:pPr>
      <w:r w:rsidRPr="00F204AA">
        <w:t xml:space="preserve">            }</w:t>
      </w:r>
    </w:p>
    <w:p w14:paraId="0361EED8" w14:textId="77777777" w:rsidR="000006AE" w:rsidRDefault="000006AE" w:rsidP="000006AE">
      <w:pPr>
        <w:pStyle w:val="a6"/>
        <w:ind w:firstLine="180"/>
      </w:pPr>
      <w:r w:rsidRPr="00F204AA">
        <w:t xml:space="preserve">        });</w:t>
      </w:r>
    </w:p>
    <w:p w14:paraId="5F147D14" w14:textId="0AAFD693" w:rsidR="000006AE" w:rsidRPr="00F204AA" w:rsidRDefault="000006AE" w:rsidP="000006AE">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6</w:t>
      </w:r>
      <w:r w:rsidR="004A2F73">
        <w:fldChar w:fldCharType="end"/>
      </w:r>
    </w:p>
    <w:p w14:paraId="300F5357" w14:textId="194DEA38" w:rsidR="000006AE" w:rsidRPr="00F204AA" w:rsidRDefault="000006AE" w:rsidP="000006AE">
      <w:pPr>
        <w:ind w:firstLine="420"/>
        <w:rPr>
          <w:rFonts w:ascii="Times New Roman" w:eastAsia="宋体" w:hAnsi="Times New Roman" w:cs="Times New Roman"/>
          <w:szCs w:val="20"/>
        </w:rPr>
      </w:pPr>
      <w:r w:rsidRPr="00F204AA">
        <w:rPr>
          <w:rFonts w:ascii="Times New Roman" w:eastAsia="宋体" w:hAnsi="Times New Roman" w:cs="Times New Roman"/>
          <w:szCs w:val="20"/>
        </w:rPr>
        <w:t xml:space="preserve">getLastLocation() </w:t>
      </w:r>
      <w:r w:rsidRPr="00F204AA">
        <w:rPr>
          <w:rFonts w:ascii="Times New Roman" w:eastAsia="宋体" w:hAnsi="Times New Roman" w:cs="Times New Roman"/>
          <w:szCs w:val="20"/>
        </w:rPr>
        <w:t>方法会返回一个</w:t>
      </w:r>
      <w:r w:rsidRPr="00F204AA">
        <w:rPr>
          <w:rFonts w:ascii="Times New Roman" w:eastAsia="宋体" w:hAnsi="Times New Roman" w:cs="Times New Roman"/>
          <w:szCs w:val="20"/>
        </w:rPr>
        <w:t xml:space="preserve"> Task</w:t>
      </w:r>
      <w:r w:rsidRPr="00F204AA">
        <w:rPr>
          <w:rFonts w:ascii="Times New Roman" w:eastAsia="宋体" w:hAnsi="Times New Roman" w:cs="Times New Roman"/>
          <w:szCs w:val="20"/>
        </w:rPr>
        <w:t>，供用来获取具有地理位置经纬度坐标的</w:t>
      </w:r>
      <w:r w:rsidRPr="00F204AA">
        <w:rPr>
          <w:rFonts w:ascii="Times New Roman" w:eastAsia="宋体" w:hAnsi="Times New Roman" w:cs="Times New Roman"/>
          <w:szCs w:val="20"/>
        </w:rPr>
        <w:t xml:space="preserve"> Location </w:t>
      </w:r>
      <w:r w:rsidRPr="00F204AA">
        <w:rPr>
          <w:rFonts w:ascii="Times New Roman" w:eastAsia="宋体" w:hAnsi="Times New Roman" w:cs="Times New Roman"/>
          <w:szCs w:val="20"/>
        </w:rPr>
        <w:t>对象。在以下情况下，该位置信息对象可能为</w:t>
      </w:r>
      <w:r w:rsidRPr="00F204AA">
        <w:rPr>
          <w:rFonts w:ascii="Times New Roman" w:eastAsia="宋体" w:hAnsi="Times New Roman" w:cs="Times New Roman"/>
          <w:szCs w:val="20"/>
        </w:rPr>
        <w:t xml:space="preserve"> null</w:t>
      </w:r>
      <w:r w:rsidRPr="00F204AA">
        <w:rPr>
          <w:rFonts w:ascii="Times New Roman" w:eastAsia="宋体" w:hAnsi="Times New Roman" w:cs="Times New Roman"/>
          <w:szCs w:val="20"/>
        </w:rPr>
        <w:t>：</w:t>
      </w:r>
    </w:p>
    <w:p w14:paraId="56FCF9BC" w14:textId="77777777" w:rsidR="000006AE" w:rsidRPr="00F204AA" w:rsidRDefault="000006AE" w:rsidP="00FD67D6">
      <w:pPr>
        <w:pStyle w:val="a"/>
        <w:ind w:firstLine="360"/>
      </w:pPr>
      <w:r w:rsidRPr="00F204AA">
        <w:rPr>
          <w:rFonts w:hint="eastAsia"/>
        </w:rPr>
        <w:t>设备设置中关闭了位置信息服务。即使之前检索到了最近一次的位置信息，结果也可能为</w:t>
      </w:r>
      <w:r w:rsidRPr="00F204AA">
        <w:t xml:space="preserve"> null</w:t>
      </w:r>
      <w:r w:rsidRPr="00F204AA">
        <w:t>，因为停用位置信息服务也会清除缓存。</w:t>
      </w:r>
    </w:p>
    <w:p w14:paraId="420585ED" w14:textId="77777777" w:rsidR="000006AE" w:rsidRPr="00F204AA" w:rsidRDefault="000006AE" w:rsidP="00FD67D6">
      <w:pPr>
        <w:pStyle w:val="a"/>
        <w:ind w:firstLine="360"/>
      </w:pPr>
      <w:r w:rsidRPr="00F204AA">
        <w:rPr>
          <w:rFonts w:hint="eastAsia"/>
        </w:rPr>
        <w:t>设备从未记录自己的位置信息，新设备或者已经恢复为出厂设置的设备可能会发生此情况。</w:t>
      </w:r>
    </w:p>
    <w:p w14:paraId="68EFACC3" w14:textId="5D1F1AF1" w:rsidR="000006AE" w:rsidRPr="00F204AA" w:rsidRDefault="000006AE" w:rsidP="00FD67D6">
      <w:pPr>
        <w:pStyle w:val="a"/>
        <w:ind w:firstLine="360"/>
      </w:pPr>
      <w:r w:rsidRPr="00F204AA">
        <w:rPr>
          <w:rFonts w:hint="eastAsia"/>
        </w:rPr>
        <w:t>设备上的</w:t>
      </w:r>
      <w:r w:rsidRPr="00F204AA">
        <w:t xml:space="preserve"> Google Play </w:t>
      </w:r>
      <w:r w:rsidRPr="00F204AA">
        <w:t>服务已经重启，且在服务重启后，没有已请求位置信息的活跃一体化位置信息提供程序客户端。为避免这种情况，可以创建新客户端并自行请求位置信息更新。如需了解详情，请参阅接收位置信息更新。</w:t>
      </w:r>
    </w:p>
    <w:p w14:paraId="4DC3A29C" w14:textId="77777777" w:rsidR="000006AE" w:rsidRPr="00F204AA" w:rsidRDefault="000006AE" w:rsidP="000006AE">
      <w:pPr>
        <w:ind w:firstLine="420"/>
        <w:rPr>
          <w:rFonts w:ascii="Times New Roman" w:eastAsia="宋体" w:hAnsi="Times New Roman" w:cs="Times New Roman"/>
          <w:szCs w:val="20"/>
        </w:rPr>
      </w:pPr>
      <w:r w:rsidRPr="00F204AA">
        <w:rPr>
          <w:rFonts w:ascii="Times New Roman" w:eastAsia="宋体" w:hAnsi="Times New Roman" w:cs="Times New Roman" w:hint="eastAsia"/>
          <w:szCs w:val="20"/>
        </w:rPr>
        <w:t>选择最佳位置信息估算值</w:t>
      </w:r>
      <w:r>
        <w:rPr>
          <w:rFonts w:ascii="Times New Roman" w:eastAsia="宋体" w:hAnsi="Times New Roman" w:cs="Times New Roman" w:hint="eastAsia"/>
          <w:szCs w:val="20"/>
        </w:rPr>
        <w:t>，</w:t>
      </w:r>
      <w:r w:rsidRPr="00F204AA">
        <w:rPr>
          <w:rFonts w:ascii="Times New Roman" w:eastAsia="宋体" w:hAnsi="Times New Roman" w:cs="Times New Roman"/>
          <w:szCs w:val="20"/>
        </w:rPr>
        <w:t xml:space="preserve">FusedLocationProviderClient </w:t>
      </w:r>
      <w:r w:rsidRPr="00F204AA">
        <w:rPr>
          <w:rFonts w:ascii="Times New Roman" w:eastAsia="宋体" w:hAnsi="Times New Roman" w:cs="Times New Roman"/>
          <w:szCs w:val="20"/>
        </w:rPr>
        <w:t>提供了多种检索设备位置信息的方法。根据应用的用例，从以下选项中选择一项：</w:t>
      </w:r>
    </w:p>
    <w:p w14:paraId="6542187B" w14:textId="4397890D" w:rsidR="000006AE" w:rsidRPr="00F204AA" w:rsidRDefault="000006AE" w:rsidP="0030500B">
      <w:pPr>
        <w:pStyle w:val="a"/>
        <w:ind w:firstLine="360"/>
      </w:pPr>
      <w:r w:rsidRPr="00F204AA">
        <w:t xml:space="preserve">getLastLocation() </w:t>
      </w:r>
      <w:r w:rsidRPr="00F204AA">
        <w:t>可更快地获取位置信息估算值，并最大限度地减少应用对电池用量的消耗。但是，如果最近没有其他客户端主动使用位置信息，则位置信息可能会过时。</w:t>
      </w:r>
    </w:p>
    <w:p w14:paraId="33B21069" w14:textId="77777777" w:rsidR="000006AE" w:rsidRPr="00F204AA" w:rsidRDefault="000006AE" w:rsidP="0030500B">
      <w:pPr>
        <w:pStyle w:val="a"/>
        <w:ind w:firstLine="360"/>
      </w:pPr>
      <w:r w:rsidRPr="00F204AA">
        <w:t xml:space="preserve">getCurrentLocation() </w:t>
      </w:r>
      <w:r w:rsidRPr="00F204AA">
        <w:t>可以更一致、更及时地获取更准确的位置信息。不过，这种方法会导致系统在设备上进行主动位置信息计算</w:t>
      </w:r>
    </w:p>
    <w:p w14:paraId="08B48145" w14:textId="028326FB" w:rsidR="00742704" w:rsidRPr="009E2233" w:rsidRDefault="000006AE" w:rsidP="00742704">
      <w:pPr>
        <w:ind w:firstLine="420"/>
        <w:rPr>
          <w:rFonts w:ascii="Times New Roman" w:eastAsia="宋体" w:hAnsi="Times New Roman" w:cs="Times New Roman"/>
          <w:szCs w:val="20"/>
        </w:rPr>
      </w:pPr>
      <w:r w:rsidRPr="00F204AA">
        <w:rPr>
          <w:rFonts w:ascii="Times New Roman" w:eastAsia="宋体" w:hAnsi="Times New Roman" w:cs="Times New Roman" w:hint="eastAsia"/>
          <w:szCs w:val="20"/>
        </w:rPr>
        <w:t>推荐使用这种方法来获取最新位置信息，并建议尽可能使用这种方法。与使用</w:t>
      </w:r>
      <w:r w:rsidRPr="00F204AA">
        <w:rPr>
          <w:rFonts w:ascii="Times New Roman" w:eastAsia="宋体" w:hAnsi="Times New Roman" w:cs="Times New Roman"/>
          <w:szCs w:val="20"/>
        </w:rPr>
        <w:t xml:space="preserve"> requestLocationUpdates() </w:t>
      </w:r>
      <w:r w:rsidRPr="00F204AA">
        <w:rPr>
          <w:rFonts w:ascii="Times New Roman" w:eastAsia="宋体" w:hAnsi="Times New Roman" w:cs="Times New Roman"/>
          <w:szCs w:val="20"/>
        </w:rPr>
        <w:t>自行启动和管理位置信息更新等替代方案相比，这种方法更安全。如果应用调用</w:t>
      </w:r>
      <w:r w:rsidRPr="00F204AA">
        <w:rPr>
          <w:rFonts w:ascii="Times New Roman" w:eastAsia="宋体" w:hAnsi="Times New Roman" w:cs="Times New Roman"/>
          <w:szCs w:val="20"/>
        </w:rPr>
        <w:t xml:space="preserve"> requestLocationUpdates()</w:t>
      </w:r>
      <w:r w:rsidRPr="00F204AA">
        <w:rPr>
          <w:rFonts w:ascii="Times New Roman" w:eastAsia="宋体" w:hAnsi="Times New Roman" w:cs="Times New Roman"/>
          <w:szCs w:val="20"/>
        </w:rPr>
        <w:t>，则在无法获取位置信息，或者获取新位置后请求未正确停止时，会消耗大量电量。</w:t>
      </w:r>
      <w:r w:rsidR="00742704" w:rsidRPr="009E2233">
        <w:rPr>
          <w:rFonts w:ascii="Times New Roman" w:eastAsia="宋体" w:hAnsi="Times New Roman" w:cs="Times New Roman" w:hint="eastAsia"/>
          <w:szCs w:val="20"/>
        </w:rPr>
        <w:t>在使用位置服务开发应用时，上面这些因素都需要考虑。但首先需要知道怎样获取位置信息。以下是</w:t>
      </w:r>
      <w:r w:rsidR="00742704" w:rsidRPr="009E2233">
        <w:rPr>
          <w:rFonts w:ascii="Times New Roman" w:eastAsia="宋体" w:hAnsi="Times New Roman" w:cs="Times New Roman" w:hint="eastAsia"/>
          <w:szCs w:val="20"/>
        </w:rPr>
        <w:t>android.location</w:t>
      </w:r>
      <w:r w:rsidR="00742704" w:rsidRPr="009E2233">
        <w:rPr>
          <w:rFonts w:ascii="Times New Roman" w:eastAsia="宋体" w:hAnsi="Times New Roman" w:cs="Times New Roman" w:hint="eastAsia"/>
          <w:szCs w:val="20"/>
        </w:rPr>
        <w:t>包中几个关于定位功能的比较重要的类：</w:t>
      </w:r>
    </w:p>
    <w:p w14:paraId="3809391D" w14:textId="46A76D8F" w:rsidR="00742704" w:rsidRPr="00B87CA9" w:rsidRDefault="00742704" w:rsidP="00385814">
      <w:pPr>
        <w:pStyle w:val="a"/>
        <w:ind w:firstLine="360"/>
      </w:pPr>
      <w:r w:rsidRPr="009E2233">
        <w:rPr>
          <w:rFonts w:hint="eastAsia"/>
        </w:rPr>
        <w:lastRenderedPageBreak/>
        <w:t>LocationManager</w:t>
      </w:r>
      <w:r w:rsidR="00B87CA9">
        <w:rPr>
          <w:rFonts w:hint="eastAsia"/>
        </w:rPr>
        <w:t>：</w:t>
      </w:r>
      <w:r w:rsidRPr="00B87CA9">
        <w:rPr>
          <w:rFonts w:hint="eastAsia"/>
        </w:rPr>
        <w:t>提供访问系统定位服务。定位服务可以为应用程序提供周期性的设备的地理位置更新信息，或当设备进入某个地理范围时，发送应用程序说明的</w:t>
      </w:r>
      <w:r w:rsidR="00A57BED" w:rsidRPr="00B87CA9">
        <w:rPr>
          <w:rFonts w:hint="eastAsia"/>
        </w:rPr>
        <w:t>意图</w:t>
      </w:r>
      <w:r w:rsidRPr="00B87CA9">
        <w:rPr>
          <w:rFonts w:hint="eastAsia"/>
        </w:rPr>
        <w:t>。</w:t>
      </w:r>
    </w:p>
    <w:p w14:paraId="53249F07" w14:textId="0CDCD860" w:rsidR="00742704" w:rsidRPr="00385814" w:rsidRDefault="00742704" w:rsidP="00385814">
      <w:pPr>
        <w:pStyle w:val="a"/>
        <w:ind w:firstLine="360"/>
      </w:pPr>
      <w:r w:rsidRPr="009E2233">
        <w:rPr>
          <w:rFonts w:hint="eastAsia"/>
        </w:rPr>
        <w:t>LocationProvider</w:t>
      </w:r>
      <w:r w:rsidR="00B87CA9">
        <w:rPr>
          <w:rFonts w:hint="eastAsia"/>
        </w:rPr>
        <w:t>：</w:t>
      </w:r>
      <w:r w:rsidRPr="00385814">
        <w:rPr>
          <w:rFonts w:hint="eastAsia"/>
        </w:rPr>
        <w:t>是一个抽象类，是不同定位提供者的父类，提供当前位置信息，并存储在</w:t>
      </w:r>
      <w:r w:rsidRPr="00385814">
        <w:rPr>
          <w:rFonts w:hint="eastAsia"/>
        </w:rPr>
        <w:t>Location</w:t>
      </w:r>
      <w:r w:rsidRPr="00385814">
        <w:rPr>
          <w:rFonts w:hint="eastAsia"/>
        </w:rPr>
        <w:t>类中。</w:t>
      </w:r>
      <w:r w:rsidRPr="00385814">
        <w:rPr>
          <w:rFonts w:hint="eastAsia"/>
        </w:rPr>
        <w:t>Android</w:t>
      </w:r>
      <w:r w:rsidRPr="00385814">
        <w:rPr>
          <w:rFonts w:hint="eastAsia"/>
        </w:rPr>
        <w:t>设备有一些可用的</w:t>
      </w:r>
      <w:r w:rsidRPr="00385814">
        <w:rPr>
          <w:rFonts w:hint="eastAsia"/>
        </w:rPr>
        <w:t>LocationProvider</w:t>
      </w:r>
      <w:r w:rsidRPr="00385814">
        <w:rPr>
          <w:rFonts w:hint="eastAsia"/>
        </w:rPr>
        <w:t>，</w:t>
      </w:r>
      <w:r w:rsidRPr="00385814">
        <w:rPr>
          <w:rFonts w:hint="eastAsia"/>
        </w:rPr>
        <w:fldChar w:fldCharType="begin"/>
      </w:r>
      <w:r w:rsidRPr="00385814">
        <w:rPr>
          <w:rFonts w:hint="eastAsia"/>
        </w:rPr>
        <w:instrText xml:space="preserve"> REF _Ref31889 \h </w:instrText>
      </w:r>
      <w:r w:rsidR="00385814">
        <w:instrText xml:space="preserve"> \* MERGEFORMAT </w:instrText>
      </w:r>
      <w:r w:rsidRPr="00385814">
        <w:rPr>
          <w:rFonts w:hint="eastAsia"/>
        </w:rPr>
      </w:r>
      <w:r w:rsidRPr="00385814">
        <w:rPr>
          <w:rFonts w:hint="eastAsia"/>
        </w:rPr>
        <w:fldChar w:fldCharType="separate"/>
      </w:r>
      <w:r w:rsidR="00DE2EDF" w:rsidRPr="009E2233">
        <w:t>表</w:t>
      </w:r>
      <w:r w:rsidR="00DE2EDF" w:rsidRPr="009E2233">
        <w:t xml:space="preserve"> </w:t>
      </w:r>
      <w:r w:rsidR="00DE2EDF">
        <w:rPr>
          <w:noProof/>
        </w:rPr>
        <w:t>10</w:t>
      </w:r>
      <w:r w:rsidR="00DE2EDF">
        <w:noBreakHyphen/>
      </w:r>
      <w:r w:rsidR="00DE2EDF">
        <w:rPr>
          <w:noProof/>
        </w:rPr>
        <w:t>2</w:t>
      </w:r>
      <w:r w:rsidRPr="00385814">
        <w:rPr>
          <w:rFonts w:hint="eastAsia"/>
        </w:rPr>
        <w:fldChar w:fldCharType="end"/>
      </w:r>
      <w:r w:rsidRPr="00385814">
        <w:rPr>
          <w:rFonts w:hint="eastAsia"/>
        </w:rPr>
        <w:t>列出了主要的</w:t>
      </w:r>
      <w:r w:rsidRPr="00385814">
        <w:rPr>
          <w:rFonts w:hint="eastAsia"/>
        </w:rPr>
        <w:t>LocationProvider</w:t>
      </w:r>
      <w:r w:rsidRPr="00385814">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3"/>
        <w:gridCol w:w="6389"/>
      </w:tblGrid>
      <w:tr w:rsidR="00742704" w:rsidRPr="009E2233" w14:paraId="6055B494" w14:textId="77777777" w:rsidTr="00163FFE">
        <w:tc>
          <w:tcPr>
            <w:tcW w:w="2133" w:type="dxa"/>
          </w:tcPr>
          <w:p w14:paraId="74A60149" w14:textId="77777777" w:rsidR="00742704" w:rsidRPr="00B87CA9" w:rsidRDefault="00742704" w:rsidP="00B87CA9">
            <w:pPr>
              <w:pStyle w:val="a7"/>
            </w:pPr>
            <w:r w:rsidRPr="00B87CA9">
              <w:rPr>
                <w:rFonts w:hint="eastAsia"/>
              </w:rPr>
              <w:t>LocationProvider</w:t>
            </w:r>
          </w:p>
        </w:tc>
        <w:tc>
          <w:tcPr>
            <w:tcW w:w="6389" w:type="dxa"/>
          </w:tcPr>
          <w:p w14:paraId="1F8C318D" w14:textId="77777777" w:rsidR="00742704" w:rsidRPr="00B87CA9" w:rsidRDefault="00742704" w:rsidP="00B87CA9">
            <w:pPr>
              <w:pStyle w:val="a7"/>
            </w:pPr>
            <w:r w:rsidRPr="00B87CA9">
              <w:rPr>
                <w:rFonts w:hint="eastAsia"/>
              </w:rPr>
              <w:t>Description</w:t>
            </w:r>
          </w:p>
        </w:tc>
      </w:tr>
      <w:tr w:rsidR="00742704" w:rsidRPr="009E2233" w14:paraId="07D52F32" w14:textId="77777777" w:rsidTr="00163FFE">
        <w:tc>
          <w:tcPr>
            <w:tcW w:w="2133" w:type="dxa"/>
          </w:tcPr>
          <w:p w14:paraId="52FD811C" w14:textId="77777777" w:rsidR="00742704" w:rsidRPr="009E2233" w:rsidRDefault="00742704" w:rsidP="0062526C">
            <w:pPr>
              <w:pStyle w:val="a8"/>
            </w:pPr>
            <w:r w:rsidRPr="009E2233">
              <w:rPr>
                <w:rFonts w:hint="eastAsia"/>
              </w:rPr>
              <w:t>network</w:t>
            </w:r>
          </w:p>
        </w:tc>
        <w:tc>
          <w:tcPr>
            <w:tcW w:w="6389" w:type="dxa"/>
          </w:tcPr>
          <w:p w14:paraId="624EE5DD" w14:textId="77777777" w:rsidR="00742704" w:rsidRPr="009E2233" w:rsidRDefault="00742704" w:rsidP="0062526C">
            <w:pPr>
              <w:pStyle w:val="a8"/>
            </w:pPr>
            <w:r w:rsidRPr="009E2233">
              <w:rPr>
                <w:rFonts w:hint="eastAsia"/>
              </w:rPr>
              <w:t>使用移动网络或</w:t>
            </w:r>
            <w:r w:rsidRPr="009E2233">
              <w:rPr>
                <w:rFonts w:hint="eastAsia"/>
              </w:rPr>
              <w:t>WI-Fi</w:t>
            </w:r>
            <w:r w:rsidRPr="009E2233">
              <w:rPr>
                <w:rFonts w:hint="eastAsia"/>
              </w:rPr>
              <w:t>来确定最佳位置，在室内精度比</w:t>
            </w:r>
            <w:r w:rsidRPr="009E2233">
              <w:rPr>
                <w:rFonts w:hint="eastAsia"/>
              </w:rPr>
              <w:t xml:space="preserve">GPS </w:t>
            </w:r>
            <w:r w:rsidRPr="009E2233">
              <w:rPr>
                <w:rFonts w:hint="eastAsia"/>
              </w:rPr>
              <w:t>高。</w:t>
            </w:r>
          </w:p>
        </w:tc>
      </w:tr>
      <w:tr w:rsidR="00742704" w:rsidRPr="009E2233" w14:paraId="75FD69A5" w14:textId="77777777" w:rsidTr="00163FFE">
        <w:tc>
          <w:tcPr>
            <w:tcW w:w="2133" w:type="dxa"/>
          </w:tcPr>
          <w:p w14:paraId="188057D3" w14:textId="77777777" w:rsidR="00742704" w:rsidRPr="009E2233" w:rsidRDefault="00742704" w:rsidP="0062526C">
            <w:pPr>
              <w:pStyle w:val="a8"/>
            </w:pPr>
            <w:r w:rsidRPr="009E2233">
              <w:rPr>
                <w:rFonts w:hint="eastAsia"/>
              </w:rPr>
              <w:t>gps</w:t>
            </w:r>
          </w:p>
        </w:tc>
        <w:tc>
          <w:tcPr>
            <w:tcW w:w="6389" w:type="dxa"/>
          </w:tcPr>
          <w:p w14:paraId="0EB5F825" w14:textId="77777777" w:rsidR="00742704" w:rsidRPr="009E2233" w:rsidRDefault="00742704" w:rsidP="0062526C">
            <w:pPr>
              <w:pStyle w:val="a8"/>
            </w:pPr>
            <w:r w:rsidRPr="009E2233">
              <w:rPr>
                <w:rFonts w:hint="eastAsia"/>
              </w:rPr>
              <w:t>使用</w:t>
            </w:r>
            <w:r w:rsidRPr="009E2233">
              <w:rPr>
                <w:rFonts w:hint="eastAsia"/>
              </w:rPr>
              <w:t>GPS</w:t>
            </w:r>
            <w:r w:rsidRPr="009E2233">
              <w:rPr>
                <w:rFonts w:hint="eastAsia"/>
              </w:rPr>
              <w:t>接收器来确定最佳位置，通常比网络精度更高。</w:t>
            </w:r>
            <w:r w:rsidRPr="009E2233">
              <w:rPr>
                <w:rFonts w:hint="eastAsia"/>
              </w:rPr>
              <w:t xml:space="preserve"> </w:t>
            </w:r>
          </w:p>
        </w:tc>
      </w:tr>
      <w:tr w:rsidR="00742704" w:rsidRPr="009E2233" w14:paraId="703ED8E1" w14:textId="77777777" w:rsidTr="00163FFE">
        <w:tc>
          <w:tcPr>
            <w:tcW w:w="2133" w:type="dxa"/>
          </w:tcPr>
          <w:p w14:paraId="15CAE6B7" w14:textId="77777777" w:rsidR="00742704" w:rsidRPr="009E2233" w:rsidRDefault="00742704" w:rsidP="0062526C">
            <w:pPr>
              <w:pStyle w:val="a8"/>
            </w:pPr>
            <w:r w:rsidRPr="009E2233">
              <w:rPr>
                <w:rFonts w:hint="eastAsia"/>
              </w:rPr>
              <w:t>passive</w:t>
            </w:r>
          </w:p>
        </w:tc>
        <w:tc>
          <w:tcPr>
            <w:tcW w:w="6389" w:type="dxa"/>
          </w:tcPr>
          <w:p w14:paraId="2401B30E" w14:textId="77777777" w:rsidR="00742704" w:rsidRPr="009E2233" w:rsidRDefault="00742704" w:rsidP="0062526C">
            <w:pPr>
              <w:pStyle w:val="a8"/>
            </w:pPr>
            <w:r w:rsidRPr="009E2233">
              <w:rPr>
                <w:rFonts w:hint="eastAsia"/>
              </w:rPr>
              <w:t>允许参与其他组件位置更新以节省能源。</w:t>
            </w:r>
          </w:p>
        </w:tc>
      </w:tr>
    </w:tbl>
    <w:p w14:paraId="22601E19" w14:textId="1CC0BA06" w:rsidR="0062526C" w:rsidRDefault="0062526C" w:rsidP="0062526C">
      <w:pPr>
        <w:pStyle w:val="a5"/>
        <w:ind w:firstLine="361"/>
      </w:pPr>
      <w:bookmarkStart w:id="11" w:name="_Ref31889"/>
      <w:r w:rsidRPr="009E2233">
        <w:t>表</w:t>
      </w:r>
      <w:r w:rsidRPr="009E2233">
        <w:t xml:space="preserve"> </w:t>
      </w:r>
      <w:fldSimple w:instr=" STYLEREF 1 \s ">
        <w:r w:rsidR="00DE2EDF">
          <w:rPr>
            <w:noProof/>
          </w:rPr>
          <w:t>10</w:t>
        </w:r>
      </w:fldSimple>
      <w:r>
        <w:noBreakHyphen/>
      </w:r>
      <w:r>
        <w:fldChar w:fldCharType="begin"/>
      </w:r>
      <w:r>
        <w:instrText xml:space="preserve"> SEQ </w:instrText>
      </w:r>
      <w:r>
        <w:instrText>表</w:instrText>
      </w:r>
      <w:r>
        <w:instrText xml:space="preserve"> \* ARABIC \s 1 </w:instrText>
      </w:r>
      <w:r>
        <w:fldChar w:fldCharType="separate"/>
      </w:r>
      <w:r w:rsidR="00DE2EDF">
        <w:rPr>
          <w:noProof/>
        </w:rPr>
        <w:t>2</w:t>
      </w:r>
      <w:r>
        <w:fldChar w:fldCharType="end"/>
      </w:r>
      <w:bookmarkEnd w:id="11"/>
      <w:r w:rsidRPr="009E2233">
        <w:rPr>
          <w:rFonts w:hint="eastAsia"/>
        </w:rPr>
        <w:t xml:space="preserve"> LocationProvider</w:t>
      </w:r>
    </w:p>
    <w:p w14:paraId="17515740" w14:textId="21A5C4CC" w:rsidR="00742704" w:rsidRPr="00385814" w:rsidRDefault="00742704" w:rsidP="00385814">
      <w:pPr>
        <w:pStyle w:val="a"/>
        <w:ind w:firstLine="360"/>
      </w:pPr>
      <w:r w:rsidRPr="009E2233">
        <w:rPr>
          <w:rFonts w:hint="eastAsia"/>
        </w:rPr>
        <w:t>LocationListener</w:t>
      </w:r>
      <w:r w:rsidR="00385814">
        <w:rPr>
          <w:rFonts w:hint="eastAsia"/>
        </w:rPr>
        <w:t>：</w:t>
      </w:r>
      <w:r w:rsidRPr="00385814">
        <w:rPr>
          <w:rFonts w:hint="eastAsia"/>
        </w:rPr>
        <w:t>提供定位信息发生改变时的回调功能。必须事先在定位管理器中注册监听器对象。</w:t>
      </w:r>
    </w:p>
    <w:p w14:paraId="09A01C5A" w14:textId="32CD665D" w:rsidR="00742704" w:rsidRPr="00385814" w:rsidRDefault="00742704" w:rsidP="00385814">
      <w:pPr>
        <w:pStyle w:val="a"/>
        <w:ind w:firstLine="360"/>
      </w:pPr>
      <w:r w:rsidRPr="009E2233">
        <w:rPr>
          <w:rFonts w:hint="eastAsia"/>
        </w:rPr>
        <w:t>Criteria</w:t>
      </w:r>
      <w:r w:rsidR="00385814">
        <w:rPr>
          <w:rFonts w:hint="eastAsia"/>
        </w:rPr>
        <w:t>：</w:t>
      </w:r>
      <w:r w:rsidRPr="00385814">
        <w:rPr>
          <w:rFonts w:hint="eastAsia"/>
        </w:rPr>
        <w:t>使得应用能够通过在</w:t>
      </w:r>
      <w:r w:rsidRPr="00385814">
        <w:rPr>
          <w:rFonts w:hint="eastAsia"/>
        </w:rPr>
        <w:t>LocationProvider</w:t>
      </w:r>
      <w:r w:rsidRPr="00385814">
        <w:rPr>
          <w:rFonts w:hint="eastAsia"/>
        </w:rPr>
        <w:t>中设置的属性来选择合适的定位提供者。</w:t>
      </w:r>
    </w:p>
    <w:p w14:paraId="642030AA" w14:textId="622DA96E"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007F7C03">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中，可以通过回调的方法得到用户位置。使用</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类，向其</w:t>
      </w:r>
      <w:r w:rsidRPr="009E2233">
        <w:rPr>
          <w:rFonts w:ascii="Times New Roman" w:eastAsia="宋体" w:hAnsi="Times New Roman" w:cs="Times New Roman"/>
          <w:szCs w:val="20"/>
        </w:rPr>
        <w:t>requestLocationUpdates()</w:t>
      </w:r>
      <w:r w:rsidRPr="009E2233">
        <w:rPr>
          <w:rFonts w:ascii="Times New Roman" w:eastAsia="宋体" w:hAnsi="Times New Roman" w:cs="Times New Roman" w:hint="eastAsia"/>
          <w:szCs w:val="20"/>
        </w:rPr>
        <w:t>方法传入一个</w:t>
      </w:r>
      <w:r w:rsidRPr="009E2233">
        <w:rPr>
          <w:rFonts w:ascii="Times New Roman" w:eastAsia="宋体" w:hAnsi="Times New Roman" w:cs="Times New Roman" w:hint="eastAsia"/>
          <w:szCs w:val="20"/>
        </w:rPr>
        <w:t>LocationListener</w:t>
      </w:r>
      <w:r w:rsidRPr="009E2233">
        <w:rPr>
          <w:rFonts w:ascii="Times New Roman" w:eastAsia="宋体" w:hAnsi="Times New Roman" w:cs="Times New Roman" w:hint="eastAsia"/>
          <w:szCs w:val="20"/>
        </w:rPr>
        <w:t>对象，就可以获得位置更新。在</w:t>
      </w:r>
      <w:r w:rsidRPr="009E2233">
        <w:rPr>
          <w:rFonts w:ascii="Times New Roman" w:eastAsia="宋体" w:hAnsi="Times New Roman" w:cs="Times New Roman" w:hint="eastAsia"/>
          <w:szCs w:val="20"/>
        </w:rPr>
        <w:t>LocationListener</w:t>
      </w:r>
      <w:r w:rsidRPr="009E2233">
        <w:rPr>
          <w:rFonts w:ascii="Times New Roman" w:eastAsia="宋体" w:hAnsi="Times New Roman" w:cs="Times New Roman" w:hint="eastAsia"/>
          <w:szCs w:val="20"/>
        </w:rPr>
        <w:t>中，必须要实现响应的几个回调方法，以便当用户位置信息和服务状态的变化时</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调用。</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_Ref25730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7</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使用一个简单的例子，说明了如何定义一个</w:t>
      </w:r>
      <w:r w:rsidRPr="009E2233">
        <w:rPr>
          <w:rFonts w:ascii="Times New Roman" w:eastAsia="宋体" w:hAnsi="Times New Roman" w:cs="Times New Roman" w:hint="eastAsia"/>
          <w:szCs w:val="20"/>
        </w:rPr>
        <w:t>LocationListener</w:t>
      </w:r>
      <w:r w:rsidRPr="009E2233">
        <w:rPr>
          <w:rFonts w:ascii="Times New Roman" w:eastAsia="宋体" w:hAnsi="Times New Roman" w:cs="Times New Roman" w:hint="eastAsia"/>
          <w:szCs w:val="20"/>
        </w:rPr>
        <w:t>，并且请求位置更新。</w:t>
      </w:r>
    </w:p>
    <w:p w14:paraId="5A9E9021" w14:textId="77777777" w:rsidR="00742704" w:rsidRPr="009E2233" w:rsidRDefault="00742704" w:rsidP="00F21183">
      <w:pPr>
        <w:pStyle w:val="a6"/>
        <w:ind w:firstLine="180"/>
      </w:pPr>
      <w:r w:rsidRPr="009E2233">
        <w:t>// Acquire a reference to the system Location Manager</w:t>
      </w:r>
    </w:p>
    <w:p w14:paraId="100C2259" w14:textId="77777777" w:rsidR="00742704" w:rsidRPr="009E2233" w:rsidRDefault="00742704" w:rsidP="00F21183">
      <w:pPr>
        <w:pStyle w:val="a6"/>
        <w:ind w:firstLine="180"/>
      </w:pPr>
      <w:r w:rsidRPr="009E2233">
        <w:t>LocationManager locationManager = (LocationManager) this.getSystemService(Context.LOCATION_SERVICE);</w:t>
      </w:r>
    </w:p>
    <w:p w14:paraId="3C8E7A70" w14:textId="77777777" w:rsidR="00742704" w:rsidRPr="009E2233" w:rsidRDefault="00742704" w:rsidP="00F21183">
      <w:pPr>
        <w:pStyle w:val="a6"/>
        <w:ind w:firstLine="180"/>
      </w:pPr>
    </w:p>
    <w:p w14:paraId="40FBE6D1" w14:textId="77777777" w:rsidR="00742704" w:rsidRPr="009E2233" w:rsidRDefault="00742704" w:rsidP="00F21183">
      <w:pPr>
        <w:pStyle w:val="a6"/>
        <w:ind w:firstLine="180"/>
      </w:pPr>
      <w:r w:rsidRPr="009E2233">
        <w:t>// Define a listener that responds to location updates</w:t>
      </w:r>
    </w:p>
    <w:p w14:paraId="1AD2A862" w14:textId="77777777" w:rsidR="00742704" w:rsidRPr="009E2233" w:rsidRDefault="00742704" w:rsidP="00F21183">
      <w:pPr>
        <w:pStyle w:val="a6"/>
        <w:ind w:firstLine="180"/>
      </w:pPr>
      <w:r w:rsidRPr="009E2233">
        <w:t>LocationListener locationListener = new LocationListener() {</w:t>
      </w:r>
    </w:p>
    <w:p w14:paraId="1E9283E2" w14:textId="77777777" w:rsidR="00742704" w:rsidRPr="009E2233" w:rsidRDefault="00742704" w:rsidP="00F21183">
      <w:pPr>
        <w:pStyle w:val="a6"/>
        <w:ind w:firstLine="180"/>
      </w:pPr>
      <w:r w:rsidRPr="009E2233">
        <w:t xml:space="preserve">  public void onLocationChanged(Location location) {</w:t>
      </w:r>
    </w:p>
    <w:p w14:paraId="75DA2521" w14:textId="77777777" w:rsidR="00742704" w:rsidRPr="009E2233" w:rsidRDefault="00742704" w:rsidP="00F21183">
      <w:pPr>
        <w:pStyle w:val="a6"/>
        <w:ind w:firstLine="180"/>
      </w:pPr>
      <w:r w:rsidRPr="009E2233">
        <w:t xml:space="preserve">   // Called when a new location is found by the network location provider.</w:t>
      </w:r>
    </w:p>
    <w:p w14:paraId="4CCF4D63" w14:textId="77777777" w:rsidR="00742704" w:rsidRPr="009E2233" w:rsidRDefault="00742704" w:rsidP="00F21183">
      <w:pPr>
        <w:pStyle w:val="a6"/>
        <w:ind w:firstLine="180"/>
      </w:pPr>
      <w:r w:rsidRPr="009E2233">
        <w:t xml:space="preserve">   makeUseOfNewLocation(location);</w:t>
      </w:r>
    </w:p>
    <w:p w14:paraId="47D8A61B" w14:textId="77777777" w:rsidR="00742704" w:rsidRPr="009E2233" w:rsidRDefault="00742704" w:rsidP="00F21183">
      <w:pPr>
        <w:pStyle w:val="a6"/>
        <w:ind w:firstLine="180"/>
      </w:pPr>
      <w:r w:rsidRPr="009E2233">
        <w:t xml:space="preserve">  }</w:t>
      </w:r>
    </w:p>
    <w:p w14:paraId="5D693D29" w14:textId="77777777" w:rsidR="00742704" w:rsidRPr="009E2233" w:rsidRDefault="00742704" w:rsidP="00F21183">
      <w:pPr>
        <w:pStyle w:val="a6"/>
        <w:ind w:firstLine="180"/>
      </w:pPr>
    </w:p>
    <w:p w14:paraId="295C488E" w14:textId="77777777" w:rsidR="00742704" w:rsidRPr="009E2233" w:rsidRDefault="00742704" w:rsidP="00F21183">
      <w:pPr>
        <w:pStyle w:val="a6"/>
        <w:ind w:firstLine="180"/>
      </w:pPr>
      <w:r w:rsidRPr="009E2233">
        <w:t xml:space="preserve">  public void onStatusChanged(String provider, int status, Bundle extras) {}</w:t>
      </w:r>
    </w:p>
    <w:p w14:paraId="54583053" w14:textId="77777777" w:rsidR="00742704" w:rsidRPr="009E2233" w:rsidRDefault="00742704" w:rsidP="00F21183">
      <w:pPr>
        <w:pStyle w:val="a6"/>
        <w:ind w:firstLine="180"/>
      </w:pPr>
    </w:p>
    <w:p w14:paraId="5642B798" w14:textId="77777777" w:rsidR="00742704" w:rsidRPr="009E2233" w:rsidRDefault="00742704" w:rsidP="00F21183">
      <w:pPr>
        <w:pStyle w:val="a6"/>
        <w:ind w:firstLine="180"/>
      </w:pPr>
      <w:r w:rsidRPr="009E2233">
        <w:t xml:space="preserve">  public void onProviderEnabled(String provider) {}</w:t>
      </w:r>
    </w:p>
    <w:p w14:paraId="588A1B15" w14:textId="77777777" w:rsidR="00742704" w:rsidRPr="009E2233" w:rsidRDefault="00742704" w:rsidP="00F21183">
      <w:pPr>
        <w:pStyle w:val="a6"/>
        <w:ind w:firstLine="180"/>
      </w:pPr>
    </w:p>
    <w:p w14:paraId="453DDECD" w14:textId="77777777" w:rsidR="00742704" w:rsidRPr="009E2233" w:rsidRDefault="00742704" w:rsidP="00F21183">
      <w:pPr>
        <w:pStyle w:val="a6"/>
        <w:ind w:firstLine="180"/>
      </w:pPr>
      <w:r w:rsidRPr="009E2233">
        <w:t xml:space="preserve">  public void onProviderDisabled(String provider) {}</w:t>
      </w:r>
    </w:p>
    <w:p w14:paraId="71994712" w14:textId="77777777" w:rsidR="00742704" w:rsidRPr="009E2233" w:rsidRDefault="00742704" w:rsidP="00F21183">
      <w:pPr>
        <w:pStyle w:val="a6"/>
        <w:ind w:firstLine="180"/>
      </w:pPr>
      <w:r w:rsidRPr="009E2233">
        <w:t xml:space="preserve"> };</w:t>
      </w:r>
    </w:p>
    <w:p w14:paraId="20486D42" w14:textId="77777777" w:rsidR="00742704" w:rsidRPr="009E2233" w:rsidRDefault="00742704" w:rsidP="00F21183">
      <w:pPr>
        <w:pStyle w:val="a6"/>
        <w:ind w:firstLine="180"/>
      </w:pPr>
    </w:p>
    <w:p w14:paraId="1594503A" w14:textId="77777777" w:rsidR="00742704" w:rsidRPr="009E2233" w:rsidRDefault="00742704" w:rsidP="00F21183">
      <w:pPr>
        <w:pStyle w:val="a6"/>
        <w:ind w:firstLine="180"/>
      </w:pPr>
      <w:r w:rsidRPr="009E2233">
        <w:t>// Register the listener with the Location Manager to receive location updates</w:t>
      </w:r>
    </w:p>
    <w:p w14:paraId="75D66CFA" w14:textId="3945D5CA" w:rsidR="00742704" w:rsidRDefault="00742704" w:rsidP="00F21183">
      <w:pPr>
        <w:pStyle w:val="a6"/>
        <w:ind w:firstLine="180"/>
      </w:pPr>
      <w:r w:rsidRPr="009E2233">
        <w:t>locationManager.requestLocationUpdates(LocationManager.NETWORK_PROVIDER, 0, 0, locationListener);</w:t>
      </w:r>
    </w:p>
    <w:p w14:paraId="52661142" w14:textId="38FBFFBA" w:rsidR="007F7C03" w:rsidRPr="009E2233" w:rsidRDefault="005F4AEA" w:rsidP="005F4AEA">
      <w:pPr>
        <w:pStyle w:val="a5"/>
        <w:ind w:firstLine="361"/>
      </w:pPr>
      <w:bookmarkStart w:id="12" w:name="_Ref25730"/>
      <w:bookmarkStart w:id="13" w:name="_Toc476668015"/>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7</w:t>
      </w:r>
      <w:r w:rsidR="004A2F73">
        <w:fldChar w:fldCharType="end"/>
      </w:r>
      <w:bookmarkEnd w:id="12"/>
      <w:r w:rsidR="007F7C03" w:rsidRPr="009E2233">
        <w:rPr>
          <w:rFonts w:hint="eastAsia"/>
        </w:rPr>
        <w:t xml:space="preserve"> </w:t>
      </w:r>
      <w:r w:rsidR="007F7C03" w:rsidRPr="009E2233">
        <w:rPr>
          <w:rFonts w:hint="eastAsia"/>
        </w:rPr>
        <w:t>位置更新信息获取</w:t>
      </w:r>
      <w:bookmarkEnd w:id="13"/>
    </w:p>
    <w:p w14:paraId="3E1F9D98" w14:textId="77777777" w:rsidR="00742704" w:rsidRPr="009E2233" w:rsidRDefault="00742704" w:rsidP="00742704">
      <w:pPr>
        <w:ind w:firstLine="420"/>
        <w:rPr>
          <w:rFonts w:ascii="Times New Roman" w:eastAsia="宋体" w:hAnsi="Times New Roman" w:cs="Times New Roman"/>
          <w:kern w:val="0"/>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requestLocationUpdates()</w:t>
      </w:r>
      <w:r w:rsidRPr="009E2233">
        <w:rPr>
          <w:rFonts w:ascii="Times New Roman" w:eastAsia="宋体" w:hAnsi="Times New Roman" w:cs="Times New Roman" w:hint="eastAsia"/>
          <w:szCs w:val="20"/>
        </w:rPr>
        <w:t>方法的第一个参数是位置服务的类型，也就是程序通过什么来获取用户的位置信息；第二个参数是两次位置提醒之间的最小时间间隔；第三个参数是两次位置提醒之间最小距离间隔（第二、三两个参数都为</w:t>
      </w:r>
      <w:r w:rsidRPr="009E2233">
        <w:rPr>
          <w:rFonts w:ascii="Times New Roman" w:eastAsia="宋体" w:hAnsi="Times New Roman" w:cs="Times New Roman" w:hint="eastAsia"/>
          <w:szCs w:val="20"/>
        </w:rPr>
        <w:t>0</w:t>
      </w:r>
      <w:r w:rsidRPr="009E2233">
        <w:rPr>
          <w:rFonts w:ascii="Times New Roman" w:eastAsia="宋体" w:hAnsi="Times New Roman" w:cs="Times New Roman" w:hint="eastAsia"/>
          <w:szCs w:val="20"/>
        </w:rPr>
        <w:t>表示尽可能频繁的请求位置信息）；第四个参数为</w:t>
      </w:r>
      <w:r w:rsidRPr="009E2233">
        <w:rPr>
          <w:rFonts w:ascii="Times New Roman" w:eastAsia="宋体" w:hAnsi="Times New Roman" w:cs="Times New Roman" w:hint="eastAsia"/>
          <w:szCs w:val="20"/>
        </w:rPr>
        <w:t>LocationListener</w:t>
      </w:r>
      <w:r w:rsidRPr="009E2233">
        <w:rPr>
          <w:rFonts w:ascii="Times New Roman" w:eastAsia="宋体" w:hAnsi="Times New Roman" w:cs="Times New Roman" w:hint="eastAsia"/>
          <w:szCs w:val="20"/>
        </w:rPr>
        <w:t>。例如</w:t>
      </w:r>
      <w:r w:rsidRPr="009E2233">
        <w:rPr>
          <w:rFonts w:ascii="Times New Roman" w:eastAsia="宋体" w:hAnsi="Times New Roman" w:cs="Times New Roman"/>
          <w:kern w:val="0"/>
          <w:szCs w:val="20"/>
        </w:rPr>
        <w:t>每隔三十秒钟收集一次</w:t>
      </w:r>
      <w:r w:rsidRPr="009E2233">
        <w:rPr>
          <w:rFonts w:ascii="Times New Roman" w:eastAsia="宋体" w:hAnsi="Times New Roman" w:cs="Times New Roman"/>
          <w:kern w:val="0"/>
          <w:szCs w:val="20"/>
        </w:rPr>
        <w:t>GPS</w:t>
      </w:r>
      <w:r w:rsidRPr="009E2233">
        <w:rPr>
          <w:rFonts w:ascii="Times New Roman" w:eastAsia="宋体" w:hAnsi="Times New Roman" w:cs="Times New Roman"/>
          <w:kern w:val="0"/>
          <w:szCs w:val="20"/>
        </w:rPr>
        <w:t>信息，</w:t>
      </w:r>
      <w:r w:rsidRPr="009E2233">
        <w:rPr>
          <w:rFonts w:ascii="Times New Roman" w:eastAsia="宋体" w:hAnsi="Times New Roman" w:cs="Times New Roman" w:hint="eastAsia"/>
          <w:kern w:val="0"/>
          <w:szCs w:val="20"/>
        </w:rPr>
        <w:t>可以用下面的代码实现</w:t>
      </w:r>
      <w:r w:rsidRPr="009E2233">
        <w:rPr>
          <w:rFonts w:ascii="Times New Roman" w:eastAsia="宋体" w:hAnsi="Times New Roman" w:cs="Times New Roman" w:hint="eastAsia"/>
          <w:szCs w:val="20"/>
        </w:rPr>
        <w:t>：</w:t>
      </w:r>
    </w:p>
    <w:p w14:paraId="5DEDA3EA" w14:textId="4B1C8643" w:rsidR="00742704" w:rsidRDefault="00742704" w:rsidP="00875905">
      <w:pPr>
        <w:pStyle w:val="a6"/>
        <w:ind w:firstLine="180"/>
      </w:pPr>
      <w:r w:rsidRPr="009E2233">
        <w:t>locationManager.requestLocationUpdates(LocationManager.GPS_PROVIDER,30*1000, 0, myListenGPS);</w:t>
      </w:r>
    </w:p>
    <w:p w14:paraId="20579DCC" w14:textId="58891E12" w:rsidR="00875905" w:rsidRPr="009E2233" w:rsidRDefault="004B4D22" w:rsidP="004B4D22">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8</w:t>
      </w:r>
      <w:r w:rsidR="004A2F73">
        <w:fldChar w:fldCharType="end"/>
      </w:r>
    </w:p>
    <w:p w14:paraId="00B61DBB" w14:textId="277DBC76"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_Ref25730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7</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中，选择的位置服务类型为</w:t>
      </w:r>
      <w:r w:rsidRPr="009E2233">
        <w:rPr>
          <w:rFonts w:ascii="Times New Roman" w:eastAsia="宋体" w:hAnsi="Times New Roman" w:cs="Times New Roman"/>
          <w:szCs w:val="20"/>
        </w:rPr>
        <w:t>NETWORK_PROVIDER</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而</w:t>
      </w:r>
      <w:r w:rsidR="0018602C">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系统提供两种位置服务类型，其中包括：</w:t>
      </w:r>
    </w:p>
    <w:p w14:paraId="659F3A9D" w14:textId="77777777" w:rsidR="00742704" w:rsidRPr="009E2233" w:rsidRDefault="00742704" w:rsidP="00742704">
      <w:pPr>
        <w:pStyle w:val="a6"/>
        <w:ind w:firstLine="180"/>
      </w:pPr>
      <w:r w:rsidRPr="009E2233">
        <w:t>LocationManager.GPS_PROVIDER</w:t>
      </w:r>
    </w:p>
    <w:p w14:paraId="28989545" w14:textId="0A1BE006" w:rsidR="00742704" w:rsidRDefault="00742704" w:rsidP="00742704">
      <w:pPr>
        <w:pStyle w:val="a6"/>
        <w:ind w:firstLine="180"/>
      </w:pPr>
      <w:r w:rsidRPr="009E2233">
        <w:t>LocationManager.NETWORK_PROVIDER</w:t>
      </w:r>
    </w:p>
    <w:p w14:paraId="6A6E0ABD" w14:textId="713B01C7" w:rsidR="000E645A" w:rsidRPr="009E2233" w:rsidRDefault="00E81745" w:rsidP="00E81745">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9</w:t>
      </w:r>
      <w:r w:rsidR="004A2F73">
        <w:fldChar w:fldCharType="end"/>
      </w:r>
    </w:p>
    <w:p w14:paraId="00A33D28" w14:textId="17A75889"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应用程序如果要使用这两种方式的定位服务，需要通过</w:t>
      </w:r>
      <w:r w:rsidRPr="009E2233">
        <w:rPr>
          <w:rFonts w:ascii="Times New Roman" w:eastAsia="宋体" w:hAnsi="Times New Roman" w:cs="Times New Roman"/>
          <w:szCs w:val="20"/>
        </w:rPr>
        <w:t>系统设置，如</w:t>
      </w:r>
      <w:r w:rsidRPr="009E2233">
        <w:rPr>
          <w:rFonts w:ascii="Times New Roman" w:eastAsia="宋体" w:hAnsi="Times New Roman" w:cs="Times New Roman"/>
          <w:szCs w:val="20"/>
        </w:rPr>
        <w:fldChar w:fldCharType="begin"/>
      </w:r>
      <w:r w:rsidRPr="009E2233">
        <w:rPr>
          <w:rFonts w:ascii="Times New Roman" w:eastAsia="宋体" w:hAnsi="Times New Roman" w:cs="Times New Roman"/>
          <w:szCs w:val="20"/>
        </w:rPr>
        <w:instrText xml:space="preserve"> REF _Ref22087 \h </w:instrText>
      </w:r>
      <w:r w:rsidRPr="009E2233">
        <w:rPr>
          <w:rFonts w:ascii="Times New Roman" w:eastAsia="宋体" w:hAnsi="Times New Roman" w:cs="Times New Roman"/>
          <w:szCs w:val="20"/>
        </w:rPr>
      </w:r>
      <w:r w:rsidRPr="009E2233">
        <w:rPr>
          <w:rFonts w:ascii="Times New Roman" w:eastAsia="宋体" w:hAnsi="Times New Roman" w:cs="Times New Roman"/>
          <w:szCs w:val="20"/>
        </w:rPr>
        <w:fldChar w:fldCharType="separate"/>
      </w:r>
      <w:r w:rsidR="00DE2EDF" w:rsidRPr="009E2233">
        <w:rPr>
          <w:rFonts w:ascii="Cambria" w:eastAsia="黑体" w:hAnsi="Cambria" w:cs="Times New Roman"/>
          <w:bCs/>
          <w:sz w:val="20"/>
        </w:rPr>
        <w:t>图</w:t>
      </w:r>
      <w:r w:rsidR="00DE2EDF" w:rsidRPr="009E2233">
        <w:rPr>
          <w:rFonts w:ascii="Cambria" w:eastAsia="黑体" w:hAnsi="Cambria" w:cs="Times New Roman"/>
          <w:bCs/>
          <w:sz w:val="20"/>
        </w:rPr>
        <w:t xml:space="preserve"> </w:t>
      </w:r>
      <w:r w:rsidR="00DE2EDF">
        <w:rPr>
          <w:rFonts w:ascii="Cambria" w:eastAsia="黑体" w:hAnsi="Cambria" w:cs="Times New Roman"/>
          <w:bCs/>
          <w:noProof/>
          <w:sz w:val="20"/>
        </w:rPr>
        <w:t>10</w:t>
      </w:r>
      <w:r w:rsidR="00DE2EDF">
        <w:rPr>
          <w:rFonts w:ascii="Cambria" w:eastAsia="黑体" w:hAnsi="Cambria" w:cs="Times New Roman"/>
          <w:bCs/>
          <w:sz w:val="20"/>
        </w:rPr>
        <w:noBreakHyphen/>
      </w:r>
      <w:r w:rsidR="00DE2EDF">
        <w:rPr>
          <w:rFonts w:ascii="Cambria" w:eastAsia="黑体" w:hAnsi="Cambria" w:cs="Times New Roman"/>
          <w:bCs/>
          <w:noProof/>
          <w:sz w:val="20"/>
        </w:rPr>
        <w:t>9</w:t>
      </w:r>
      <w:r w:rsidRPr="009E2233">
        <w:rPr>
          <w:rFonts w:ascii="Times New Roman" w:eastAsia="宋体" w:hAnsi="Times New Roman" w:cs="Times New Roman"/>
          <w:szCs w:val="20"/>
        </w:rPr>
        <w:fldChar w:fldCharType="end"/>
      </w:r>
      <w:r w:rsidRPr="009E2233">
        <w:rPr>
          <w:rFonts w:ascii="Times New Roman" w:eastAsia="宋体" w:hAnsi="Times New Roman" w:cs="Times New Roman" w:hint="eastAsia"/>
          <w:szCs w:val="20"/>
        </w:rPr>
        <w:t>。</w:t>
      </w:r>
    </w:p>
    <w:p w14:paraId="116DC6C8" w14:textId="77777777" w:rsidR="00742704" w:rsidRPr="009E2233" w:rsidRDefault="00742704" w:rsidP="00742704">
      <w:pPr>
        <w:adjustRightInd w:val="0"/>
        <w:spacing w:beforeLines="50" w:before="211" w:afterLines="50" w:after="211"/>
        <w:ind w:firstLine="420"/>
        <w:jc w:val="center"/>
        <w:rPr>
          <w:rFonts w:ascii="Times New Roman" w:eastAsia="宋体" w:hAnsi="Times New Roman" w:cs="Times New Roman"/>
          <w:bCs/>
          <w:color w:val="000000"/>
          <w:szCs w:val="20"/>
        </w:rPr>
      </w:pPr>
      <w:r w:rsidRPr="009E2233">
        <w:rPr>
          <w:rFonts w:ascii="Times New Roman" w:eastAsia="宋体" w:hAnsi="Times New Roman" w:cs="Times New Roman"/>
          <w:bCs/>
          <w:noProof/>
          <w:color w:val="000000"/>
          <w:szCs w:val="20"/>
        </w:rPr>
        <w:drawing>
          <wp:inline distT="0" distB="0" distL="0" distR="0" wp14:anchorId="5DAD81D1" wp14:editId="645A0F5B">
            <wp:extent cx="1847850" cy="2009775"/>
            <wp:effectExtent l="0" t="0" r="0" b="952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7850" cy="2009775"/>
                    </a:xfrm>
                    <a:prstGeom prst="rect">
                      <a:avLst/>
                    </a:prstGeom>
                    <a:noFill/>
                    <a:ln>
                      <a:noFill/>
                    </a:ln>
                  </pic:spPr>
                </pic:pic>
              </a:graphicData>
            </a:graphic>
          </wp:inline>
        </w:drawing>
      </w:r>
    </w:p>
    <w:p w14:paraId="3B6F9051" w14:textId="353322DC" w:rsidR="00742704" w:rsidRPr="009E2233" w:rsidRDefault="00742704" w:rsidP="00742704">
      <w:pPr>
        <w:spacing w:before="152" w:after="160"/>
        <w:ind w:firstLine="400"/>
        <w:jc w:val="center"/>
        <w:rPr>
          <w:rFonts w:ascii="Cambria" w:eastAsia="黑体" w:hAnsi="Cambria" w:cs="Times New Roman"/>
          <w:bCs/>
          <w:sz w:val="20"/>
        </w:rPr>
      </w:pPr>
      <w:bookmarkStart w:id="14" w:name="_Ref22087"/>
      <w:bookmarkStart w:id="15" w:name="_Toc476667794"/>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496463">
        <w:rPr>
          <w:rFonts w:ascii="Cambria" w:eastAsia="黑体" w:hAnsi="Cambria" w:cs="Times New Roman"/>
          <w:bCs/>
          <w:sz w:val="20"/>
        </w:rPr>
        <w:fldChar w:fldCharType="begin"/>
      </w:r>
      <w:r w:rsidR="00496463">
        <w:rPr>
          <w:rFonts w:ascii="Cambria" w:eastAsia="黑体" w:hAnsi="Cambria" w:cs="Times New Roman"/>
          <w:bCs/>
          <w:sz w:val="20"/>
        </w:rPr>
        <w:instrText xml:space="preserve"> STYLEREF 1 \s </w:instrText>
      </w:r>
      <w:r w:rsidR="00496463">
        <w:rPr>
          <w:rFonts w:ascii="Cambria" w:eastAsia="黑体" w:hAnsi="Cambria" w:cs="Times New Roman"/>
          <w:bCs/>
          <w:sz w:val="20"/>
        </w:rPr>
        <w:fldChar w:fldCharType="separate"/>
      </w:r>
      <w:r w:rsidR="00DE2EDF">
        <w:rPr>
          <w:rFonts w:ascii="Cambria" w:eastAsia="黑体" w:hAnsi="Cambria" w:cs="Times New Roman"/>
          <w:bCs/>
          <w:noProof/>
          <w:sz w:val="20"/>
        </w:rPr>
        <w:t>10</w:t>
      </w:r>
      <w:r w:rsidR="00496463">
        <w:rPr>
          <w:rFonts w:ascii="Cambria" w:eastAsia="黑体" w:hAnsi="Cambria" w:cs="Times New Roman"/>
          <w:bCs/>
          <w:sz w:val="20"/>
        </w:rPr>
        <w:fldChar w:fldCharType="end"/>
      </w:r>
      <w:r w:rsidR="00496463">
        <w:rPr>
          <w:rFonts w:ascii="Cambria" w:eastAsia="黑体" w:hAnsi="Cambria" w:cs="Times New Roman"/>
          <w:bCs/>
          <w:sz w:val="20"/>
        </w:rPr>
        <w:noBreakHyphen/>
      </w:r>
      <w:r w:rsidR="00496463">
        <w:rPr>
          <w:rFonts w:ascii="Cambria" w:eastAsia="黑体" w:hAnsi="Cambria" w:cs="Times New Roman"/>
          <w:bCs/>
          <w:sz w:val="20"/>
        </w:rPr>
        <w:fldChar w:fldCharType="begin"/>
      </w:r>
      <w:r w:rsidR="00496463">
        <w:rPr>
          <w:rFonts w:ascii="Cambria" w:eastAsia="黑体" w:hAnsi="Cambria" w:cs="Times New Roman"/>
          <w:bCs/>
          <w:sz w:val="20"/>
        </w:rPr>
        <w:instrText xml:space="preserve"> SEQ </w:instrText>
      </w:r>
      <w:r w:rsidR="00496463">
        <w:rPr>
          <w:rFonts w:ascii="Cambria" w:eastAsia="黑体" w:hAnsi="Cambria" w:cs="Times New Roman"/>
          <w:bCs/>
          <w:sz w:val="20"/>
        </w:rPr>
        <w:instrText>图</w:instrText>
      </w:r>
      <w:r w:rsidR="00496463">
        <w:rPr>
          <w:rFonts w:ascii="Cambria" w:eastAsia="黑体" w:hAnsi="Cambria" w:cs="Times New Roman"/>
          <w:bCs/>
          <w:sz w:val="20"/>
        </w:rPr>
        <w:instrText xml:space="preserve"> \* ARABIC \s 1 </w:instrText>
      </w:r>
      <w:r w:rsidR="00496463">
        <w:rPr>
          <w:rFonts w:ascii="Cambria" w:eastAsia="黑体" w:hAnsi="Cambria" w:cs="Times New Roman"/>
          <w:bCs/>
          <w:sz w:val="20"/>
        </w:rPr>
        <w:fldChar w:fldCharType="separate"/>
      </w:r>
      <w:r w:rsidR="00DE2EDF">
        <w:rPr>
          <w:rFonts w:ascii="Cambria" w:eastAsia="黑体" w:hAnsi="Cambria" w:cs="Times New Roman"/>
          <w:bCs/>
          <w:noProof/>
          <w:sz w:val="20"/>
        </w:rPr>
        <w:t>9</w:t>
      </w:r>
      <w:r w:rsidR="00496463">
        <w:rPr>
          <w:rFonts w:ascii="Cambria" w:eastAsia="黑体" w:hAnsi="Cambria" w:cs="Times New Roman"/>
          <w:bCs/>
          <w:sz w:val="20"/>
        </w:rPr>
        <w:fldChar w:fldCharType="end"/>
      </w:r>
      <w:bookmarkEnd w:id="14"/>
      <w:r>
        <w:rPr>
          <w:rFonts w:ascii="Cambria" w:eastAsia="黑体" w:hAnsi="Cambria" w:cs="Times New Roman"/>
          <w:bCs/>
          <w:sz w:val="20"/>
        </w:rPr>
        <w:t xml:space="preserve"> </w:t>
      </w:r>
      <w:r>
        <w:rPr>
          <w:rFonts w:ascii="Cambria" w:eastAsia="黑体" w:hAnsi="Cambria" w:cs="Times New Roman" w:hint="eastAsia"/>
          <w:bCs/>
          <w:sz w:val="20"/>
        </w:rPr>
        <w:t>设置定位方式</w:t>
      </w:r>
      <w:bookmarkEnd w:id="15"/>
    </w:p>
    <w:p w14:paraId="1FCBE931" w14:textId="047D71EE"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这两种方式的区别是什么呢？</w:t>
      </w:r>
      <w:r w:rsidRPr="009E2233">
        <w:rPr>
          <w:rFonts w:ascii="Times New Roman" w:eastAsia="宋体" w:hAnsi="Times New Roman" w:cs="Times New Roman"/>
          <w:szCs w:val="20"/>
        </w:rPr>
        <w:t>GPS_PROVIDER</w:t>
      </w:r>
      <w:r w:rsidRPr="009E2233">
        <w:rPr>
          <w:rFonts w:ascii="Times New Roman" w:eastAsia="宋体" w:hAnsi="Times New Roman" w:cs="Times New Roman" w:hint="eastAsia"/>
          <w:szCs w:val="20"/>
        </w:rPr>
        <w:t>提供精确的</w:t>
      </w:r>
      <w:r w:rsidRPr="009E2233">
        <w:rPr>
          <w:rFonts w:ascii="Times New Roman" w:eastAsia="宋体" w:hAnsi="Times New Roman" w:cs="Times New Roman"/>
          <w:szCs w:val="20"/>
        </w:rPr>
        <w:t>GPS</w:t>
      </w:r>
      <w:r w:rsidRPr="009E2233">
        <w:rPr>
          <w:rFonts w:ascii="Times New Roman" w:eastAsia="宋体" w:hAnsi="Times New Roman" w:cs="Times New Roman"/>
          <w:szCs w:val="20"/>
        </w:rPr>
        <w:t>定位</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但在室内几乎无法定位而导致无法收集信息，即有定位盲区</w:t>
      </w:r>
      <w:r w:rsidRPr="009E2233">
        <w:rPr>
          <w:rFonts w:ascii="Times New Roman" w:eastAsia="宋体" w:hAnsi="Times New Roman" w:cs="Times New Roman" w:hint="eastAsia"/>
          <w:szCs w:val="20"/>
        </w:rPr>
        <w:t>。</w:t>
      </w:r>
      <w:r w:rsidRPr="009E2233">
        <w:rPr>
          <w:rFonts w:ascii="Times New Roman" w:eastAsia="宋体" w:hAnsi="Times New Roman" w:cs="Arial"/>
          <w:szCs w:val="20"/>
          <w:shd w:val="clear" w:color="auto" w:fill="FFFFFF"/>
        </w:rPr>
        <w:t>GPS</w:t>
      </w:r>
      <w:r w:rsidRPr="009E2233">
        <w:rPr>
          <w:rFonts w:ascii="Times New Roman" w:eastAsia="宋体" w:hAnsi="Times New Roman" w:cs="Arial" w:hint="eastAsia"/>
          <w:szCs w:val="20"/>
          <w:shd w:val="clear" w:color="auto" w:fill="FFFFFF"/>
        </w:rPr>
        <w:t>定位</w:t>
      </w:r>
      <w:r w:rsidRPr="009E2233">
        <w:rPr>
          <w:rFonts w:ascii="Arial" w:eastAsia="宋体" w:hAnsi="Arial" w:cs="Arial"/>
          <w:color w:val="000000"/>
          <w:szCs w:val="20"/>
          <w:shd w:val="clear" w:color="auto" w:fill="FFFFFF"/>
        </w:rPr>
        <w:t>基本原理是</w:t>
      </w:r>
      <w:r w:rsidRPr="009E2233">
        <w:rPr>
          <w:rFonts w:ascii="Times New Roman" w:eastAsia="宋体" w:hAnsi="Times New Roman" w:cs="Arial"/>
          <w:szCs w:val="20"/>
          <w:shd w:val="clear" w:color="auto" w:fill="FFFFFF"/>
        </w:rPr>
        <w:t>测量</w:t>
      </w:r>
      <w:r w:rsidRPr="009E2233">
        <w:rPr>
          <w:rFonts w:ascii="Arial" w:eastAsia="宋体" w:hAnsi="Arial" w:cs="Arial"/>
          <w:color w:val="000000"/>
          <w:szCs w:val="20"/>
          <w:shd w:val="clear" w:color="auto" w:fill="FFFFFF"/>
        </w:rPr>
        <w:t>出已知位置的</w:t>
      </w:r>
      <w:r w:rsidRPr="009E2233">
        <w:rPr>
          <w:rFonts w:ascii="Times New Roman" w:eastAsia="宋体" w:hAnsi="Times New Roman" w:cs="Arial"/>
          <w:szCs w:val="20"/>
          <w:shd w:val="clear" w:color="auto" w:fill="FFFFFF"/>
        </w:rPr>
        <w:t>卫星</w:t>
      </w:r>
      <w:r w:rsidRPr="009E2233">
        <w:rPr>
          <w:rFonts w:ascii="Arial" w:eastAsia="宋体" w:hAnsi="Arial" w:cs="Arial"/>
          <w:color w:val="000000"/>
          <w:szCs w:val="20"/>
          <w:shd w:val="clear" w:color="auto" w:fill="FFFFFF"/>
        </w:rPr>
        <w:t>到用户接收机之间的距离，然后综合多颗卫星的数据就可知道接收机的具体位置。要达到这一目的，</w:t>
      </w:r>
      <w:r w:rsidRPr="009E2233">
        <w:rPr>
          <w:rFonts w:ascii="Times New Roman" w:eastAsia="宋体" w:hAnsi="Times New Roman" w:cs="Arial"/>
          <w:szCs w:val="20"/>
          <w:shd w:val="clear" w:color="auto" w:fill="FFFFFF"/>
        </w:rPr>
        <w:t>卫星</w:t>
      </w:r>
      <w:r w:rsidRPr="009E2233">
        <w:rPr>
          <w:rFonts w:ascii="Arial" w:eastAsia="宋体" w:hAnsi="Arial" w:cs="Arial"/>
          <w:color w:val="000000"/>
          <w:szCs w:val="20"/>
          <w:shd w:val="clear" w:color="auto" w:fill="FFFFFF"/>
        </w:rPr>
        <w:t>的位置可以根据星载时钟所记录的时间在卫星星历中查出</w:t>
      </w:r>
      <w:r w:rsidRPr="009E2233">
        <w:rPr>
          <w:rFonts w:ascii="Arial" w:eastAsia="宋体" w:hAnsi="Arial" w:cs="Arial" w:hint="eastAsia"/>
          <w:color w:val="000000"/>
          <w:szCs w:val="20"/>
          <w:shd w:val="clear" w:color="auto" w:fill="FFFFFF"/>
        </w:rPr>
        <w:t>，所以使用必须在户外</w:t>
      </w:r>
      <w:r w:rsidRPr="009E2233">
        <w:rPr>
          <w:rFonts w:ascii="Arial" w:eastAsia="宋体" w:hAnsi="Arial" w:cs="Arial"/>
          <w:color w:val="000000"/>
          <w:szCs w:val="20"/>
          <w:shd w:val="clear" w:color="auto" w:fill="FFFFFF"/>
        </w:rPr>
        <w:t>。</w:t>
      </w:r>
      <w:r w:rsidRPr="009E2233">
        <w:rPr>
          <w:rFonts w:ascii="Times New Roman" w:eastAsia="宋体" w:hAnsi="Times New Roman" w:cs="Times New Roman" w:hint="eastAsia"/>
          <w:szCs w:val="20"/>
        </w:rPr>
        <w:t>而</w:t>
      </w:r>
      <w:r w:rsidRPr="009E2233">
        <w:rPr>
          <w:rFonts w:ascii="Times New Roman" w:eastAsia="宋体" w:hAnsi="Times New Roman" w:cs="Times New Roman"/>
          <w:szCs w:val="20"/>
        </w:rPr>
        <w:t>NETWORK_PROVIDER</w:t>
      </w:r>
      <w:r w:rsidRPr="009E2233">
        <w:rPr>
          <w:rFonts w:ascii="Times New Roman" w:eastAsia="宋体" w:hAnsi="Times New Roman" w:cs="Times New Roman" w:hint="eastAsia"/>
          <w:szCs w:val="20"/>
        </w:rPr>
        <w:t>为</w:t>
      </w:r>
      <w:r w:rsidRPr="009E2233">
        <w:rPr>
          <w:rFonts w:ascii="Times New Roman" w:eastAsia="宋体" w:hAnsi="Times New Roman" w:cs="Times New Roman"/>
          <w:szCs w:val="20"/>
        </w:rPr>
        <w:t>网络定位</w:t>
      </w:r>
      <w:r w:rsidRPr="009E2233">
        <w:rPr>
          <w:rFonts w:ascii="Times New Roman" w:eastAsia="宋体" w:hAnsi="Times New Roman" w:cs="Times New Roman" w:hint="eastAsia"/>
          <w:szCs w:val="20"/>
        </w:rPr>
        <w:t>，其</w:t>
      </w:r>
      <w:r w:rsidRPr="009E2233">
        <w:rPr>
          <w:rFonts w:ascii="Times New Roman" w:eastAsia="宋体" w:hAnsi="Times New Roman" w:cs="Times New Roman"/>
          <w:szCs w:val="20"/>
        </w:rPr>
        <w:t>偏差较大，但无</w:t>
      </w:r>
      <w:r w:rsidRPr="009E2233">
        <w:rPr>
          <w:rFonts w:ascii="Times New Roman" w:eastAsia="宋体" w:hAnsi="Times New Roman" w:cs="Times New Roman" w:hint="eastAsia"/>
          <w:szCs w:val="20"/>
        </w:rPr>
        <w:t>定位</w:t>
      </w:r>
      <w:r w:rsidRPr="009E2233">
        <w:rPr>
          <w:rFonts w:ascii="Times New Roman" w:eastAsia="宋体" w:hAnsi="Times New Roman" w:cs="Times New Roman"/>
          <w:szCs w:val="20"/>
        </w:rPr>
        <w:t>盲区，只要有网络一般都可以收集的到</w:t>
      </w:r>
      <w:r w:rsidRPr="009E2233">
        <w:rPr>
          <w:rFonts w:ascii="Times New Roman" w:eastAsia="宋体" w:hAnsi="Times New Roman" w:cs="Times New Roman" w:hint="eastAsia"/>
          <w:szCs w:val="20"/>
        </w:rPr>
        <w:t>。网络定位</w:t>
      </w:r>
      <w:r w:rsidRPr="009E2233">
        <w:rPr>
          <w:rFonts w:ascii="Times New Roman" w:eastAsia="宋体" w:hAnsi="Times New Roman" w:cs="Times New Roman"/>
          <w:szCs w:val="20"/>
        </w:rPr>
        <w:t>简单来说就是当接入</w:t>
      </w:r>
      <w:r w:rsidRPr="009E2233">
        <w:rPr>
          <w:rFonts w:ascii="Times New Roman" w:eastAsia="宋体" w:hAnsi="Times New Roman" w:cs="Times New Roman"/>
          <w:szCs w:val="20"/>
        </w:rPr>
        <w:t>WI-FI</w:t>
      </w:r>
      <w:r w:rsidRPr="009E2233">
        <w:rPr>
          <w:rFonts w:ascii="Times New Roman" w:eastAsia="宋体" w:hAnsi="Times New Roman" w:cs="Times New Roman"/>
          <w:szCs w:val="20"/>
        </w:rPr>
        <w:t>就</w:t>
      </w:r>
      <w:r w:rsidRPr="009E2233">
        <w:rPr>
          <w:rFonts w:ascii="Times New Roman" w:eastAsia="宋体" w:hAnsi="Times New Roman" w:cs="Times New Roman"/>
          <w:szCs w:val="20"/>
        </w:rPr>
        <w:lastRenderedPageBreak/>
        <w:t>使用</w:t>
      </w:r>
      <w:r w:rsidRPr="009E2233">
        <w:rPr>
          <w:rFonts w:ascii="Times New Roman" w:eastAsia="宋体" w:hAnsi="Times New Roman" w:cs="Times New Roman"/>
          <w:szCs w:val="20"/>
        </w:rPr>
        <w:t>WI-FI</w:t>
      </w:r>
      <w:r w:rsidRPr="009E2233">
        <w:rPr>
          <w:rFonts w:ascii="Times New Roman" w:eastAsia="宋体" w:hAnsi="Times New Roman" w:cs="Times New Roman"/>
          <w:szCs w:val="20"/>
        </w:rPr>
        <w:t>定位，当前接入</w:t>
      </w:r>
      <w:r w:rsidR="0062526C">
        <w:rPr>
          <w:rFonts w:ascii="Times New Roman" w:eastAsia="宋体" w:hAnsi="Times New Roman" w:cs="Times New Roman"/>
          <w:szCs w:val="20"/>
        </w:rPr>
        <w:t>4</w:t>
      </w:r>
      <w:r w:rsidRPr="009E2233">
        <w:rPr>
          <w:rFonts w:ascii="Times New Roman" w:eastAsia="宋体" w:hAnsi="Times New Roman" w:cs="Times New Roman"/>
          <w:szCs w:val="20"/>
        </w:rPr>
        <w:t>G</w:t>
      </w:r>
      <w:r w:rsidRPr="009E2233">
        <w:rPr>
          <w:rFonts w:ascii="Times New Roman" w:eastAsia="宋体" w:hAnsi="Times New Roman" w:cs="Times New Roman"/>
          <w:szCs w:val="20"/>
        </w:rPr>
        <w:t>网就是基站定位</w:t>
      </w:r>
      <w:r w:rsidR="0059231C">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实际上</w:t>
      </w:r>
      <w:r w:rsidRPr="009E2233">
        <w:rPr>
          <w:rFonts w:ascii="Times New Roman" w:eastAsia="宋体" w:hAnsi="Times New Roman" w:cs="Times New Roman"/>
          <w:szCs w:val="20"/>
        </w:rPr>
        <w:t>基站和</w:t>
      </w:r>
      <w:r w:rsidRPr="009E2233">
        <w:rPr>
          <w:rFonts w:ascii="Times New Roman" w:eastAsia="宋体" w:hAnsi="Times New Roman" w:cs="Times New Roman"/>
          <w:szCs w:val="20"/>
        </w:rPr>
        <w:t>WI-FI</w:t>
      </w:r>
      <w:r w:rsidRPr="009E2233">
        <w:rPr>
          <w:rFonts w:ascii="Times New Roman" w:eastAsia="宋体" w:hAnsi="Times New Roman" w:cs="Times New Roman"/>
          <w:szCs w:val="20"/>
        </w:rPr>
        <w:t>有单独的定位方式，只不过系统</w:t>
      </w:r>
      <w:r w:rsidRPr="009E2233">
        <w:rPr>
          <w:rFonts w:ascii="Times New Roman" w:eastAsia="宋体" w:hAnsi="Times New Roman" w:cs="Times New Roman" w:hint="eastAsia"/>
          <w:szCs w:val="20"/>
        </w:rPr>
        <w:t>都</w:t>
      </w:r>
      <w:r w:rsidRPr="009E2233">
        <w:rPr>
          <w:rFonts w:ascii="Times New Roman" w:eastAsia="宋体" w:hAnsi="Times New Roman" w:cs="Times New Roman"/>
          <w:szCs w:val="20"/>
        </w:rPr>
        <w:t>封装</w:t>
      </w:r>
      <w:r w:rsidRPr="009E2233">
        <w:rPr>
          <w:rFonts w:ascii="Times New Roman" w:eastAsia="宋体" w:hAnsi="Times New Roman" w:cs="Times New Roman" w:hint="eastAsia"/>
          <w:szCs w:val="20"/>
        </w:rPr>
        <w:t>到了</w:t>
      </w:r>
      <w:r w:rsidRPr="009E2233">
        <w:rPr>
          <w:rFonts w:ascii="Times New Roman" w:eastAsia="宋体" w:hAnsi="Times New Roman" w:cs="Times New Roman"/>
          <w:szCs w:val="20"/>
        </w:rPr>
        <w:t>NETWORK_PROVIDER</w:t>
      </w:r>
      <w:r w:rsidRPr="009E2233">
        <w:rPr>
          <w:rFonts w:ascii="Times New Roman" w:eastAsia="宋体" w:hAnsi="Times New Roman" w:cs="Times New Roman"/>
          <w:szCs w:val="20"/>
        </w:rPr>
        <w:t>方法</w:t>
      </w:r>
      <w:r w:rsidRPr="009E2233">
        <w:rPr>
          <w:rFonts w:ascii="Times New Roman" w:eastAsia="宋体" w:hAnsi="Times New Roman" w:cs="Times New Roman" w:hint="eastAsia"/>
          <w:szCs w:val="20"/>
        </w:rPr>
        <w:t>中。</w:t>
      </w:r>
      <w:r w:rsidRPr="009E2233">
        <w:rPr>
          <w:rFonts w:ascii="Times New Roman" w:eastAsia="宋体" w:hAnsi="Times New Roman" w:cs="Times New Roman" w:hint="eastAsia"/>
          <w:kern w:val="0"/>
          <w:szCs w:val="20"/>
        </w:rPr>
        <w:t>除了</w:t>
      </w:r>
      <w:r w:rsidRPr="009E2233">
        <w:rPr>
          <w:rFonts w:ascii="Times New Roman" w:eastAsia="宋体" w:hAnsi="Times New Roman" w:cs="Times New Roman"/>
          <w:kern w:val="0"/>
          <w:szCs w:val="20"/>
        </w:rPr>
        <w:t>requestLocationUpdates</w:t>
      </w:r>
      <w:r w:rsidRPr="009E2233">
        <w:rPr>
          <w:rFonts w:ascii="Times New Roman" w:eastAsia="宋体" w:hAnsi="Times New Roman" w:cs="Times New Roman" w:hint="eastAsia"/>
          <w:kern w:val="0"/>
          <w:szCs w:val="20"/>
        </w:rPr>
        <w:t>()</w:t>
      </w:r>
      <w:r w:rsidRPr="009E2233">
        <w:rPr>
          <w:rFonts w:ascii="Times New Roman" w:eastAsia="宋体" w:hAnsi="Times New Roman" w:cs="Times New Roman" w:hint="eastAsia"/>
          <w:kern w:val="0"/>
          <w:szCs w:val="20"/>
        </w:rPr>
        <w:t>方法，</w:t>
      </w:r>
      <w:r w:rsidRPr="009E2233">
        <w:rPr>
          <w:rFonts w:ascii="Times New Roman" w:eastAsia="宋体" w:hAnsi="Times New Roman" w:cs="Times New Roman"/>
          <w:szCs w:val="20"/>
        </w:rPr>
        <w:t>LocationManager</w:t>
      </w:r>
      <w:r w:rsidRPr="009E2233">
        <w:rPr>
          <w:rFonts w:ascii="Times New Roman" w:eastAsia="宋体" w:hAnsi="Times New Roman" w:cs="Times New Roman" w:hint="eastAsia"/>
          <w:szCs w:val="20"/>
        </w:rPr>
        <w:t>类还提供了</w:t>
      </w:r>
      <w:r w:rsidRPr="009E2233">
        <w:rPr>
          <w:rFonts w:ascii="Times New Roman" w:eastAsia="宋体" w:hAnsi="Times New Roman" w:cs="Times New Roman"/>
          <w:szCs w:val="20"/>
        </w:rPr>
        <w:t>getLastKnownLocation()</w:t>
      </w:r>
      <w:r w:rsidRPr="009E2233">
        <w:rPr>
          <w:rFonts w:ascii="Times New Roman" w:eastAsia="宋体" w:hAnsi="Times New Roman" w:cs="Times New Roman" w:hint="eastAsia"/>
          <w:szCs w:val="20"/>
        </w:rPr>
        <w:t>方法，来获取</w:t>
      </w:r>
      <w:r w:rsidRPr="009E2233">
        <w:rPr>
          <w:rFonts w:ascii="Times New Roman" w:eastAsia="宋体" w:hAnsi="Times New Roman" w:cs="Times New Roman"/>
          <w:szCs w:val="20"/>
        </w:rPr>
        <w:t>上一次获取到的位置信息</w:t>
      </w:r>
      <w:r w:rsidRPr="009E2233">
        <w:rPr>
          <w:rFonts w:ascii="Times New Roman" w:eastAsia="宋体" w:hAnsi="Times New Roman" w:cs="Times New Roman" w:hint="eastAsia"/>
          <w:szCs w:val="20"/>
        </w:rPr>
        <w:t>，而</w:t>
      </w:r>
      <w:r w:rsidRPr="009E2233">
        <w:rPr>
          <w:rFonts w:ascii="Times New Roman" w:eastAsia="宋体" w:hAnsi="Times New Roman" w:cs="Times New Roman"/>
          <w:szCs w:val="20"/>
        </w:rPr>
        <w:t>并非当前的</w:t>
      </w:r>
      <w:r w:rsidRPr="009E2233">
        <w:rPr>
          <w:rFonts w:ascii="Times New Roman" w:eastAsia="宋体" w:hAnsi="Times New Roman" w:cs="Times New Roman"/>
          <w:szCs w:val="20"/>
        </w:rPr>
        <w:t>GPS</w:t>
      </w:r>
      <w:r w:rsidRPr="009E2233">
        <w:rPr>
          <w:rFonts w:ascii="Times New Roman" w:eastAsia="宋体" w:hAnsi="Times New Roman" w:cs="Times New Roman"/>
          <w:szCs w:val="20"/>
        </w:rPr>
        <w:t>位置信息</w:t>
      </w:r>
      <w:r w:rsidRPr="009E2233">
        <w:rPr>
          <w:rFonts w:ascii="Times New Roman" w:eastAsia="宋体" w:hAnsi="Times New Roman" w:cs="Times New Roman" w:hint="eastAsia"/>
          <w:szCs w:val="20"/>
        </w:rPr>
        <w:t>。为了从</w:t>
      </w:r>
      <w:r w:rsidRPr="009E2233">
        <w:rPr>
          <w:rFonts w:ascii="Times New Roman" w:eastAsia="宋体" w:hAnsi="Times New Roman" w:cs="Times New Roman" w:hint="eastAsia"/>
          <w:szCs w:val="20"/>
        </w:rPr>
        <w:t>NETWORK_PROVIDER</w:t>
      </w:r>
      <w:r w:rsidRPr="009E2233">
        <w:rPr>
          <w:rFonts w:ascii="Times New Roman" w:eastAsia="宋体" w:hAnsi="Times New Roman" w:cs="Times New Roman" w:hint="eastAsia"/>
          <w:szCs w:val="20"/>
        </w:rPr>
        <w:t>或</w:t>
      </w:r>
      <w:r w:rsidRPr="009E2233">
        <w:rPr>
          <w:rFonts w:ascii="Times New Roman" w:eastAsia="宋体" w:hAnsi="Times New Roman" w:cs="Times New Roman" w:hint="eastAsia"/>
          <w:szCs w:val="20"/>
        </w:rPr>
        <w:t>GPS_PROVIDER</w:t>
      </w:r>
      <w:r w:rsidRPr="009E2233">
        <w:rPr>
          <w:rFonts w:ascii="Times New Roman" w:eastAsia="宋体" w:hAnsi="Times New Roman" w:cs="Times New Roman" w:hint="eastAsia"/>
          <w:szCs w:val="20"/>
        </w:rPr>
        <w:t>获取位置更新，必须声明在应用程序的</w:t>
      </w:r>
      <w:r>
        <w:rPr>
          <w:rFonts w:ascii="Times New Roman" w:eastAsia="宋体" w:hAnsi="Times New Roman" w:cs="Times New Roman" w:hint="eastAsia"/>
          <w:szCs w:val="20"/>
        </w:rPr>
        <w:t>Manifest</w:t>
      </w:r>
      <w:r>
        <w:rPr>
          <w:rFonts w:ascii="Times New Roman" w:eastAsia="宋体" w:hAnsi="Times New Roman" w:cs="Times New Roman" w:hint="eastAsia"/>
          <w:szCs w:val="20"/>
        </w:rPr>
        <w:t>文件</w:t>
      </w:r>
      <w:r w:rsidRPr="009E2233">
        <w:rPr>
          <w:rFonts w:ascii="Times New Roman" w:eastAsia="宋体" w:hAnsi="Times New Roman" w:cs="Times New Roman" w:hint="eastAsia"/>
          <w:szCs w:val="20"/>
        </w:rPr>
        <w:t>中声明用户访问的</w:t>
      </w:r>
      <w:r w:rsidRPr="009E2233">
        <w:rPr>
          <w:rFonts w:ascii="Times New Roman" w:eastAsia="宋体" w:hAnsi="Times New Roman" w:cs="Times New Roman" w:hint="eastAsia"/>
          <w:szCs w:val="20"/>
        </w:rPr>
        <w:t>ACCESS_COARSE_LOCATION</w:t>
      </w:r>
      <w:r w:rsidRPr="009E2233">
        <w:rPr>
          <w:rFonts w:ascii="Times New Roman" w:eastAsia="宋体" w:hAnsi="Times New Roman" w:cs="Times New Roman" w:hint="eastAsia"/>
          <w:szCs w:val="20"/>
        </w:rPr>
        <w:t>或</w:t>
      </w:r>
      <w:r w:rsidRPr="009E2233">
        <w:rPr>
          <w:rFonts w:ascii="Times New Roman" w:eastAsia="宋体" w:hAnsi="Times New Roman" w:cs="Times New Roman" w:hint="eastAsia"/>
          <w:szCs w:val="20"/>
        </w:rPr>
        <w:t>ACCESS_FINE_LOCATION</w:t>
      </w:r>
      <w:r w:rsidRPr="009E2233">
        <w:rPr>
          <w:rFonts w:ascii="Times New Roman" w:eastAsia="宋体" w:hAnsi="Times New Roman" w:cs="Times New Roman" w:hint="eastAsia"/>
          <w:szCs w:val="20"/>
        </w:rPr>
        <w:t>权限。</w:t>
      </w:r>
    </w:p>
    <w:p w14:paraId="43A1EB28" w14:textId="77777777" w:rsidR="00742704" w:rsidRPr="009E2233" w:rsidRDefault="00742704" w:rsidP="00742704">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&lt;manifest ... &gt;</w:t>
      </w:r>
    </w:p>
    <w:p w14:paraId="35C72C95" w14:textId="77777777" w:rsidR="00742704" w:rsidRPr="009E2233" w:rsidRDefault="00742704" w:rsidP="00742704">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&lt;uses-permission</w:t>
      </w:r>
    </w:p>
    <w:p w14:paraId="35061BCF" w14:textId="77777777" w:rsidR="00742704" w:rsidRPr="009E2233" w:rsidRDefault="00742704" w:rsidP="00742704">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android:name="android.permission.ACCESS_FINE_LOCATION" /&gt;</w:t>
      </w:r>
    </w:p>
    <w:p w14:paraId="46659935" w14:textId="77777777" w:rsidR="00742704" w:rsidRPr="009E2233" w:rsidRDefault="00742704" w:rsidP="00742704">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w:t>
      </w:r>
    </w:p>
    <w:p w14:paraId="42B36B42" w14:textId="2AC7ECC4" w:rsidR="00742704" w:rsidRDefault="00742704" w:rsidP="00742704">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&lt;/manifest&gt;</w:t>
      </w:r>
    </w:p>
    <w:p w14:paraId="7D413004" w14:textId="67D92A20" w:rsidR="001249A4" w:rsidRPr="009E2233" w:rsidRDefault="001249A4" w:rsidP="001249A4">
      <w:pPr>
        <w:pStyle w:val="a5"/>
        <w:ind w:firstLine="361"/>
      </w:pPr>
      <w:bookmarkStart w:id="16" w:name="_Ref897"/>
      <w:bookmarkStart w:id="17" w:name="_Toc476668016"/>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10</w:t>
      </w:r>
      <w:r w:rsidR="004A2F73">
        <w:fldChar w:fldCharType="end"/>
      </w:r>
      <w:bookmarkEnd w:id="16"/>
      <w:r w:rsidRPr="009E2233">
        <w:rPr>
          <w:rFonts w:hint="eastAsia"/>
        </w:rPr>
        <w:t xml:space="preserve"> </w:t>
      </w:r>
      <w:r w:rsidRPr="009E2233">
        <w:rPr>
          <w:rFonts w:hint="eastAsia"/>
        </w:rPr>
        <w:t>定位服务用户权限设置</w:t>
      </w:r>
      <w:bookmarkEnd w:id="17"/>
    </w:p>
    <w:p w14:paraId="70D872DD" w14:textId="16E9985A" w:rsidR="00F204AA" w:rsidRDefault="00742704" w:rsidP="00F204AA">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如果在应用程序中同时使用</w:t>
      </w:r>
      <w:r w:rsidRPr="009E2233">
        <w:rPr>
          <w:rFonts w:ascii="Times New Roman" w:eastAsia="宋体" w:hAnsi="Times New Roman" w:cs="Times New Roman" w:hint="eastAsia"/>
          <w:szCs w:val="20"/>
        </w:rPr>
        <w:t>NETWORK_PROVIDER</w:t>
      </w:r>
      <w:r w:rsidRPr="009E2233">
        <w:rPr>
          <w:rFonts w:ascii="Times New Roman" w:eastAsia="宋体" w:hAnsi="Times New Roman" w:cs="Times New Roman" w:hint="eastAsia"/>
          <w:szCs w:val="20"/>
        </w:rPr>
        <w:t>和</w:t>
      </w:r>
      <w:r w:rsidRPr="009E2233">
        <w:rPr>
          <w:rFonts w:ascii="Times New Roman" w:eastAsia="宋体" w:hAnsi="Times New Roman" w:cs="Times New Roman" w:hint="eastAsia"/>
          <w:szCs w:val="20"/>
        </w:rPr>
        <w:t>GPS_PROVIDER</w:t>
      </w:r>
      <w:r w:rsidRPr="009E2233">
        <w:rPr>
          <w:rFonts w:ascii="Times New Roman" w:eastAsia="宋体" w:hAnsi="Times New Roman" w:cs="Times New Roman" w:hint="eastAsia"/>
          <w:szCs w:val="20"/>
        </w:rPr>
        <w:t>，就只需声明</w:t>
      </w:r>
      <w:r w:rsidRPr="009E2233">
        <w:rPr>
          <w:rFonts w:ascii="Times New Roman" w:eastAsia="宋体" w:hAnsi="Times New Roman" w:cs="Times New Roman" w:hint="eastAsia"/>
          <w:szCs w:val="20"/>
        </w:rPr>
        <w:t>ACCESS_FINE_LOCATION</w:t>
      </w:r>
      <w:r w:rsidRPr="009E2233">
        <w:rPr>
          <w:rFonts w:ascii="Times New Roman" w:eastAsia="宋体" w:hAnsi="Times New Roman" w:cs="Times New Roman" w:hint="eastAsia"/>
          <w:szCs w:val="20"/>
        </w:rPr>
        <w:t>权限。</w:t>
      </w:r>
      <w:r w:rsidRPr="009E2233">
        <w:rPr>
          <w:rFonts w:ascii="Times New Roman" w:eastAsia="宋体" w:hAnsi="Times New Roman" w:cs="Times New Roman" w:hint="eastAsia"/>
          <w:szCs w:val="20"/>
        </w:rPr>
        <w:t>ACCESS_COARSE_LOCATION</w:t>
      </w:r>
      <w:r w:rsidRPr="009E2233">
        <w:rPr>
          <w:rFonts w:ascii="Times New Roman" w:eastAsia="宋体" w:hAnsi="Times New Roman" w:cs="Times New Roman" w:hint="eastAsia"/>
          <w:szCs w:val="20"/>
        </w:rPr>
        <w:t>只包含</w:t>
      </w:r>
      <w:r w:rsidRPr="009E2233">
        <w:rPr>
          <w:rFonts w:ascii="Times New Roman" w:eastAsia="宋体" w:hAnsi="Times New Roman" w:cs="Times New Roman" w:hint="eastAsia"/>
          <w:szCs w:val="20"/>
        </w:rPr>
        <w:t>NETWORK_PROVIDER</w:t>
      </w:r>
      <w:r w:rsidRPr="009E2233">
        <w:rPr>
          <w:rFonts w:ascii="Times New Roman" w:eastAsia="宋体" w:hAnsi="Times New Roman" w:cs="Times New Roman" w:hint="eastAsia"/>
          <w:szCs w:val="20"/>
        </w:rPr>
        <w:t>的权限。</w:t>
      </w:r>
    </w:p>
    <w:p w14:paraId="046F889E" w14:textId="60C87FAD"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适当地使用位置信息能够为应用的用户带来好处。例如，如果应用要在用户步行或驾车时帮助他们寻路，或者如果应用要跟踪资产的位置，那么就需要定期获取设备的位置信息。除了地理位置（纬度和经度）之外，可能还需要向用户提供其他信息，如设备的方位（水平行进方向）、高度或速度。</w:t>
      </w:r>
      <w:r w:rsidRPr="002456C2">
        <w:rPr>
          <w:rFonts w:ascii="Times New Roman" w:eastAsia="宋体" w:hAnsi="Times New Roman" w:cs="Times New Roman"/>
          <w:szCs w:val="20"/>
        </w:rPr>
        <w:t xml:space="preserve">Location </w:t>
      </w:r>
      <w:r w:rsidRPr="002456C2">
        <w:rPr>
          <w:rFonts w:ascii="Times New Roman" w:eastAsia="宋体" w:hAnsi="Times New Roman" w:cs="Times New Roman"/>
          <w:szCs w:val="20"/>
        </w:rPr>
        <w:t>对象中提供了这些信息以及更多信息，应用可以从一体化位置信息提供程序中检索这些信息。作为响应，</w:t>
      </w:r>
      <w:r w:rsidRPr="002456C2">
        <w:rPr>
          <w:rFonts w:ascii="Times New Roman" w:eastAsia="宋体" w:hAnsi="Times New Roman" w:cs="Times New Roman"/>
          <w:szCs w:val="20"/>
        </w:rPr>
        <w:t xml:space="preserve">API </w:t>
      </w:r>
      <w:r w:rsidRPr="002456C2">
        <w:rPr>
          <w:rFonts w:ascii="Times New Roman" w:eastAsia="宋体" w:hAnsi="Times New Roman" w:cs="Times New Roman"/>
          <w:szCs w:val="20"/>
        </w:rPr>
        <w:t>会根据</w:t>
      </w:r>
      <w:r w:rsidRPr="002456C2">
        <w:rPr>
          <w:rFonts w:ascii="Times New Roman" w:eastAsia="宋体" w:hAnsi="Times New Roman" w:cs="Times New Roman"/>
          <w:szCs w:val="20"/>
        </w:rPr>
        <w:t xml:space="preserve"> WLAN </w:t>
      </w:r>
      <w:r w:rsidRPr="002456C2">
        <w:rPr>
          <w:rFonts w:ascii="Times New Roman" w:eastAsia="宋体" w:hAnsi="Times New Roman" w:cs="Times New Roman"/>
          <w:szCs w:val="20"/>
        </w:rPr>
        <w:t>和</w:t>
      </w:r>
      <w:r w:rsidRPr="002456C2">
        <w:rPr>
          <w:rFonts w:ascii="Times New Roman" w:eastAsia="宋体" w:hAnsi="Times New Roman" w:cs="Times New Roman"/>
          <w:szCs w:val="20"/>
        </w:rPr>
        <w:t xml:space="preserve"> GPS</w:t>
      </w:r>
      <w:r w:rsidRPr="002456C2">
        <w:rPr>
          <w:rFonts w:ascii="Times New Roman" w:eastAsia="宋体" w:hAnsi="Times New Roman" w:cs="Times New Roman"/>
          <w:szCs w:val="20"/>
        </w:rPr>
        <w:t>（全球定位系统）等当前可用的位置信息提供程序，以可用的最佳位置信息定期更新应用。位置信息的准确度由提供程</w:t>
      </w:r>
      <w:r w:rsidRPr="002456C2">
        <w:rPr>
          <w:rFonts w:ascii="Times New Roman" w:eastAsia="宋体" w:hAnsi="Times New Roman" w:cs="Times New Roman" w:hint="eastAsia"/>
          <w:szCs w:val="20"/>
        </w:rPr>
        <w:t>序、已请求的位置权限以及在位置信息请求中设置的选项决定。</w:t>
      </w:r>
      <w:r w:rsidR="00CE0C4C">
        <w:rPr>
          <w:rFonts w:ascii="Times New Roman" w:eastAsia="宋体" w:hAnsi="Times New Roman" w:cs="Times New Roman" w:hint="eastAsia"/>
          <w:szCs w:val="20"/>
        </w:rPr>
        <w:t>下面将</w:t>
      </w:r>
      <w:r w:rsidRPr="002456C2">
        <w:rPr>
          <w:rFonts w:ascii="Times New Roman" w:eastAsia="宋体" w:hAnsi="Times New Roman" w:cs="Times New Roman" w:hint="eastAsia"/>
          <w:szCs w:val="20"/>
        </w:rPr>
        <w:t>介绍如何在一体化位置信息提供程序中使用</w:t>
      </w:r>
      <w:r w:rsidRPr="002456C2">
        <w:rPr>
          <w:rFonts w:ascii="Times New Roman" w:eastAsia="宋体" w:hAnsi="Times New Roman" w:cs="Times New Roman"/>
          <w:szCs w:val="20"/>
        </w:rPr>
        <w:t xml:space="preserve"> requestLocationUpdates() </w:t>
      </w:r>
      <w:r w:rsidRPr="002456C2">
        <w:rPr>
          <w:rFonts w:ascii="Times New Roman" w:eastAsia="宋体" w:hAnsi="Times New Roman" w:cs="Times New Roman"/>
          <w:szCs w:val="20"/>
        </w:rPr>
        <w:t>方法请求对设备的位置信息进行定期更新。</w:t>
      </w:r>
    </w:p>
    <w:p w14:paraId="391C613D" w14:textId="4513D7DA"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获取最近一次的已知位置</w:t>
      </w:r>
      <w:r w:rsidR="0057454E">
        <w:rPr>
          <w:rFonts w:ascii="Times New Roman" w:eastAsia="宋体" w:hAnsi="Times New Roman" w:cs="Times New Roman" w:hint="eastAsia"/>
          <w:szCs w:val="20"/>
        </w:rPr>
        <w:t>，</w:t>
      </w:r>
      <w:r w:rsidRPr="002456C2">
        <w:rPr>
          <w:rFonts w:ascii="Times New Roman" w:eastAsia="宋体" w:hAnsi="Times New Roman" w:cs="Times New Roman" w:hint="eastAsia"/>
          <w:szCs w:val="20"/>
        </w:rPr>
        <w:t>设备最近一次的已知位置提供了一个方便的起点，可确保应用在开始定期位置信息更新之前具有已知位置。获取最近一次的已知位置一课将向介绍如何通过调用</w:t>
      </w:r>
      <w:r w:rsidRPr="002456C2">
        <w:rPr>
          <w:rFonts w:ascii="Times New Roman" w:eastAsia="宋体" w:hAnsi="Times New Roman" w:cs="Times New Roman"/>
          <w:szCs w:val="20"/>
        </w:rPr>
        <w:t xml:space="preserve"> getLastLocation() </w:t>
      </w:r>
      <w:r w:rsidRPr="002456C2">
        <w:rPr>
          <w:rFonts w:ascii="Times New Roman" w:eastAsia="宋体" w:hAnsi="Times New Roman" w:cs="Times New Roman"/>
          <w:szCs w:val="20"/>
        </w:rPr>
        <w:t>获取最近一次的已知位置。下面几部分中的代码段假定应用已检索到最近一次的已知位置，并将其作为</w:t>
      </w:r>
      <w:r w:rsidRPr="002456C2">
        <w:rPr>
          <w:rFonts w:ascii="Times New Roman" w:eastAsia="宋体" w:hAnsi="Times New Roman" w:cs="Times New Roman"/>
          <w:szCs w:val="20"/>
        </w:rPr>
        <w:t xml:space="preserve"> Location </w:t>
      </w:r>
      <w:r w:rsidRPr="002456C2">
        <w:rPr>
          <w:rFonts w:ascii="Times New Roman" w:eastAsia="宋体" w:hAnsi="Times New Roman" w:cs="Times New Roman"/>
          <w:szCs w:val="20"/>
        </w:rPr>
        <w:t>对象存储在全局变量</w:t>
      </w:r>
      <w:r w:rsidRPr="002456C2">
        <w:rPr>
          <w:rFonts w:ascii="Times New Roman" w:eastAsia="宋体" w:hAnsi="Times New Roman" w:cs="Times New Roman"/>
          <w:szCs w:val="20"/>
        </w:rPr>
        <w:t xml:space="preserve"> mCurrentLocation </w:t>
      </w:r>
      <w:r w:rsidRPr="002456C2">
        <w:rPr>
          <w:rFonts w:ascii="Times New Roman" w:eastAsia="宋体" w:hAnsi="Times New Roman" w:cs="Times New Roman"/>
          <w:szCs w:val="20"/>
        </w:rPr>
        <w:t>中。</w:t>
      </w:r>
      <w:r w:rsidRPr="002456C2">
        <w:rPr>
          <w:rFonts w:ascii="Times New Roman" w:eastAsia="宋体" w:hAnsi="Times New Roman" w:cs="Times New Roman" w:hint="eastAsia"/>
          <w:szCs w:val="20"/>
        </w:rPr>
        <w:t>发出位置信息请求</w:t>
      </w:r>
      <w:r w:rsidR="00124562">
        <w:rPr>
          <w:rFonts w:ascii="Times New Roman" w:eastAsia="宋体" w:hAnsi="Times New Roman" w:cs="Times New Roman" w:hint="eastAsia"/>
          <w:szCs w:val="20"/>
        </w:rPr>
        <w:t>，</w:t>
      </w:r>
      <w:r w:rsidRPr="002456C2">
        <w:rPr>
          <w:rFonts w:ascii="Times New Roman" w:eastAsia="宋体" w:hAnsi="Times New Roman" w:cs="Times New Roman" w:hint="eastAsia"/>
          <w:szCs w:val="20"/>
        </w:rPr>
        <w:t>在请求位置信息更新之前，应用必须连接到位置信息服务并发出位置信息请求。更改位置信息设置一课将向介绍如何执行此操作。发出位置信息请求后，即可通过调用</w:t>
      </w:r>
      <w:r w:rsidRPr="002456C2">
        <w:rPr>
          <w:rFonts w:ascii="Times New Roman" w:eastAsia="宋体" w:hAnsi="Times New Roman" w:cs="Times New Roman"/>
          <w:szCs w:val="20"/>
        </w:rPr>
        <w:t xml:space="preserve"> requestLocationUpdates() </w:t>
      </w:r>
      <w:r w:rsidRPr="002456C2">
        <w:rPr>
          <w:rFonts w:ascii="Times New Roman" w:eastAsia="宋体" w:hAnsi="Times New Roman" w:cs="Times New Roman"/>
          <w:szCs w:val="20"/>
        </w:rPr>
        <w:t>开始定期更新。</w:t>
      </w:r>
      <w:r w:rsidRPr="002456C2">
        <w:rPr>
          <w:rFonts w:ascii="Times New Roman" w:eastAsia="宋体" w:hAnsi="Times New Roman" w:cs="Times New Roman" w:hint="eastAsia"/>
          <w:szCs w:val="20"/>
        </w:rPr>
        <w:t>根据请求的形式，一体化位置信息提供程序要么调用</w:t>
      </w:r>
      <w:r w:rsidRPr="002456C2">
        <w:rPr>
          <w:rFonts w:ascii="Times New Roman" w:eastAsia="宋体" w:hAnsi="Times New Roman" w:cs="Times New Roman"/>
          <w:szCs w:val="20"/>
        </w:rPr>
        <w:t xml:space="preserve"> LocationCallback.onLocationResult() </w:t>
      </w:r>
      <w:r w:rsidRPr="002456C2">
        <w:rPr>
          <w:rFonts w:ascii="Times New Roman" w:eastAsia="宋体" w:hAnsi="Times New Roman" w:cs="Times New Roman"/>
          <w:szCs w:val="20"/>
        </w:rPr>
        <w:t>回调方法并向其传递</w:t>
      </w:r>
      <w:r w:rsidRPr="002456C2">
        <w:rPr>
          <w:rFonts w:ascii="Times New Roman" w:eastAsia="宋体" w:hAnsi="Times New Roman" w:cs="Times New Roman"/>
          <w:szCs w:val="20"/>
        </w:rPr>
        <w:t xml:space="preserve"> Location </w:t>
      </w:r>
      <w:r w:rsidRPr="002456C2">
        <w:rPr>
          <w:rFonts w:ascii="Times New Roman" w:eastAsia="宋体" w:hAnsi="Times New Roman" w:cs="Times New Roman"/>
          <w:szCs w:val="20"/>
        </w:rPr>
        <w:t>对象的列表，要么发出一个</w:t>
      </w:r>
      <w:r w:rsidRPr="002456C2">
        <w:rPr>
          <w:rFonts w:ascii="Times New Roman" w:eastAsia="宋体" w:hAnsi="Times New Roman" w:cs="Times New Roman"/>
          <w:szCs w:val="20"/>
        </w:rPr>
        <w:t xml:space="preserve"> PendingIntent </w:t>
      </w:r>
      <w:r w:rsidRPr="002456C2">
        <w:rPr>
          <w:rFonts w:ascii="Times New Roman" w:eastAsia="宋体" w:hAnsi="Times New Roman" w:cs="Times New Roman"/>
          <w:szCs w:val="20"/>
        </w:rPr>
        <w:t>并在其扩展数据中包含位置信息。更新的准确度和频率受已请求的位置权限以及在位置信息请求对象中设置的选项的影响。</w:t>
      </w:r>
      <w:r w:rsidRPr="002456C2">
        <w:rPr>
          <w:rFonts w:ascii="Times New Roman" w:eastAsia="宋体" w:hAnsi="Times New Roman" w:cs="Times New Roman" w:hint="eastAsia"/>
          <w:szCs w:val="20"/>
        </w:rPr>
        <w:t>如何使用</w:t>
      </w:r>
      <w:r w:rsidRPr="002456C2">
        <w:rPr>
          <w:rFonts w:ascii="Times New Roman" w:eastAsia="宋体" w:hAnsi="Times New Roman" w:cs="Times New Roman"/>
          <w:szCs w:val="20"/>
        </w:rPr>
        <w:t xml:space="preserve"> </w:t>
      </w:r>
      <w:r w:rsidRPr="002456C2">
        <w:rPr>
          <w:rFonts w:ascii="Times New Roman" w:eastAsia="宋体" w:hAnsi="Times New Roman" w:cs="Times New Roman"/>
          <w:szCs w:val="20"/>
        </w:rPr>
        <w:lastRenderedPageBreak/>
        <w:t xml:space="preserve">LocationCallback </w:t>
      </w:r>
      <w:r w:rsidRPr="002456C2">
        <w:rPr>
          <w:rFonts w:ascii="Times New Roman" w:eastAsia="宋体" w:hAnsi="Times New Roman" w:cs="Times New Roman"/>
          <w:szCs w:val="20"/>
        </w:rPr>
        <w:t>回调方法获取更新。调用</w:t>
      </w:r>
      <w:r w:rsidRPr="002456C2">
        <w:rPr>
          <w:rFonts w:ascii="Times New Roman" w:eastAsia="宋体" w:hAnsi="Times New Roman" w:cs="Times New Roman"/>
          <w:szCs w:val="20"/>
        </w:rPr>
        <w:t xml:space="preserve"> requestLocationUpdates()</w:t>
      </w:r>
      <w:r w:rsidRPr="002456C2">
        <w:rPr>
          <w:rFonts w:ascii="Times New Roman" w:eastAsia="宋体" w:hAnsi="Times New Roman" w:cs="Times New Roman"/>
          <w:szCs w:val="20"/>
        </w:rPr>
        <w:t>，并向其传递</w:t>
      </w:r>
      <w:r w:rsidRPr="002456C2">
        <w:rPr>
          <w:rFonts w:ascii="Times New Roman" w:eastAsia="宋体" w:hAnsi="Times New Roman" w:cs="Times New Roman"/>
          <w:szCs w:val="20"/>
        </w:rPr>
        <w:t xml:space="preserve"> LocationRequest </w:t>
      </w:r>
      <w:r w:rsidRPr="002456C2">
        <w:rPr>
          <w:rFonts w:ascii="Times New Roman" w:eastAsia="宋体" w:hAnsi="Times New Roman" w:cs="Times New Roman"/>
          <w:szCs w:val="20"/>
        </w:rPr>
        <w:t>对象的实例和</w:t>
      </w:r>
      <w:r w:rsidRPr="002456C2">
        <w:rPr>
          <w:rFonts w:ascii="Times New Roman" w:eastAsia="宋体" w:hAnsi="Times New Roman" w:cs="Times New Roman"/>
          <w:szCs w:val="20"/>
        </w:rPr>
        <w:t xml:space="preserve"> LocationCallback</w:t>
      </w:r>
      <w:r w:rsidRPr="002456C2">
        <w:rPr>
          <w:rFonts w:ascii="Times New Roman" w:eastAsia="宋体" w:hAnsi="Times New Roman" w:cs="Times New Roman"/>
          <w:szCs w:val="20"/>
        </w:rPr>
        <w:t>。定义一个</w:t>
      </w:r>
      <w:r w:rsidRPr="002456C2">
        <w:rPr>
          <w:rFonts w:ascii="Times New Roman" w:eastAsia="宋体" w:hAnsi="Times New Roman" w:cs="Times New Roman"/>
          <w:szCs w:val="20"/>
        </w:rPr>
        <w:t xml:space="preserve"> startLocationUpdates() </w:t>
      </w:r>
      <w:r w:rsidRPr="002456C2">
        <w:rPr>
          <w:rFonts w:ascii="Times New Roman" w:eastAsia="宋体" w:hAnsi="Times New Roman" w:cs="Times New Roman"/>
          <w:szCs w:val="20"/>
        </w:rPr>
        <w:t>方法，如以下代码示例所示：</w:t>
      </w:r>
    </w:p>
    <w:p w14:paraId="5DD457CF" w14:textId="77777777" w:rsidR="002456C2" w:rsidRPr="002456C2" w:rsidRDefault="002456C2" w:rsidP="002A2283">
      <w:pPr>
        <w:pStyle w:val="a6"/>
        <w:ind w:firstLine="180"/>
      </w:pPr>
      <w:r w:rsidRPr="002456C2">
        <w:t>@Override</w:t>
      </w:r>
    </w:p>
    <w:p w14:paraId="363994F0" w14:textId="77777777" w:rsidR="002456C2" w:rsidRPr="002456C2" w:rsidRDefault="002456C2" w:rsidP="002A2283">
      <w:pPr>
        <w:pStyle w:val="a6"/>
        <w:ind w:firstLine="180"/>
      </w:pPr>
      <w:r w:rsidRPr="002456C2">
        <w:t>protected void onResume() {</w:t>
      </w:r>
    </w:p>
    <w:p w14:paraId="5A1394E0" w14:textId="77777777" w:rsidR="002456C2" w:rsidRPr="002456C2" w:rsidRDefault="002456C2" w:rsidP="002A2283">
      <w:pPr>
        <w:pStyle w:val="a6"/>
        <w:ind w:firstLine="180"/>
      </w:pPr>
      <w:r w:rsidRPr="002456C2">
        <w:t xml:space="preserve">    super.onResume();</w:t>
      </w:r>
    </w:p>
    <w:p w14:paraId="3C433F79" w14:textId="77777777" w:rsidR="002456C2" w:rsidRPr="002456C2" w:rsidRDefault="002456C2" w:rsidP="002A2283">
      <w:pPr>
        <w:pStyle w:val="a6"/>
        <w:ind w:firstLine="180"/>
      </w:pPr>
      <w:r w:rsidRPr="002456C2">
        <w:t xml:space="preserve">    if (requestingLocationUpdates) {</w:t>
      </w:r>
    </w:p>
    <w:p w14:paraId="7AE6E696" w14:textId="77777777" w:rsidR="002456C2" w:rsidRPr="002456C2" w:rsidRDefault="002456C2" w:rsidP="002A2283">
      <w:pPr>
        <w:pStyle w:val="a6"/>
        <w:ind w:firstLine="180"/>
      </w:pPr>
      <w:r w:rsidRPr="002456C2">
        <w:t xml:space="preserve">        startLocationUpdates();</w:t>
      </w:r>
    </w:p>
    <w:p w14:paraId="0728FC56" w14:textId="77777777" w:rsidR="002456C2" w:rsidRPr="002456C2" w:rsidRDefault="002456C2" w:rsidP="002A2283">
      <w:pPr>
        <w:pStyle w:val="a6"/>
        <w:ind w:firstLine="180"/>
      </w:pPr>
      <w:r w:rsidRPr="002456C2">
        <w:t xml:space="preserve">    }</w:t>
      </w:r>
    </w:p>
    <w:p w14:paraId="4A651BD3" w14:textId="77777777" w:rsidR="002456C2" w:rsidRPr="002456C2" w:rsidRDefault="002456C2" w:rsidP="002A2283">
      <w:pPr>
        <w:pStyle w:val="a6"/>
        <w:ind w:firstLine="180"/>
      </w:pPr>
      <w:r w:rsidRPr="002456C2">
        <w:t>}</w:t>
      </w:r>
    </w:p>
    <w:p w14:paraId="23E94A6A" w14:textId="77777777" w:rsidR="002456C2" w:rsidRPr="002456C2" w:rsidRDefault="002456C2" w:rsidP="002A2283">
      <w:pPr>
        <w:pStyle w:val="a6"/>
        <w:ind w:firstLine="180"/>
      </w:pPr>
    </w:p>
    <w:p w14:paraId="47D89967" w14:textId="77777777" w:rsidR="002456C2" w:rsidRPr="002456C2" w:rsidRDefault="002456C2" w:rsidP="002A2283">
      <w:pPr>
        <w:pStyle w:val="a6"/>
        <w:ind w:firstLine="180"/>
      </w:pPr>
      <w:r w:rsidRPr="002456C2">
        <w:t>private void startLocationUpdates() {</w:t>
      </w:r>
    </w:p>
    <w:p w14:paraId="5B81D68A" w14:textId="77777777" w:rsidR="002456C2" w:rsidRPr="002456C2" w:rsidRDefault="002456C2" w:rsidP="002A2283">
      <w:pPr>
        <w:pStyle w:val="a6"/>
        <w:ind w:firstLine="180"/>
      </w:pPr>
      <w:r w:rsidRPr="002456C2">
        <w:t xml:space="preserve">    fusedLocationClient.requestLocationUpdates(locationRequest,</w:t>
      </w:r>
    </w:p>
    <w:p w14:paraId="1F1048F9" w14:textId="77777777" w:rsidR="002456C2" w:rsidRPr="002456C2" w:rsidRDefault="002456C2" w:rsidP="002A2283">
      <w:pPr>
        <w:pStyle w:val="a6"/>
        <w:ind w:firstLine="180"/>
      </w:pPr>
      <w:r w:rsidRPr="002456C2">
        <w:t xml:space="preserve">            locationCallback,</w:t>
      </w:r>
    </w:p>
    <w:p w14:paraId="4ECC2DF5" w14:textId="77777777" w:rsidR="002456C2" w:rsidRPr="002456C2" w:rsidRDefault="002456C2" w:rsidP="002A2283">
      <w:pPr>
        <w:pStyle w:val="a6"/>
        <w:ind w:firstLine="180"/>
      </w:pPr>
      <w:r w:rsidRPr="002456C2">
        <w:t xml:space="preserve">            Looper.getMainLooper());</w:t>
      </w:r>
    </w:p>
    <w:p w14:paraId="0A0BDE02" w14:textId="228D74D5" w:rsidR="002456C2" w:rsidRDefault="002456C2" w:rsidP="002A2283">
      <w:pPr>
        <w:pStyle w:val="a6"/>
        <w:ind w:firstLine="180"/>
      </w:pPr>
      <w:r w:rsidRPr="002456C2">
        <w:t>}</w:t>
      </w:r>
    </w:p>
    <w:p w14:paraId="27C7E3FA" w14:textId="6FE86EE9" w:rsidR="002A2283" w:rsidRPr="002456C2" w:rsidRDefault="00DF78F4" w:rsidP="00DF78F4">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11</w:t>
      </w:r>
      <w:r w:rsidR="004A2F73">
        <w:fldChar w:fldCharType="end"/>
      </w:r>
    </w:p>
    <w:p w14:paraId="6EDF33BD" w14:textId="44D16BD4"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注意，上面的代码段引用了布尔标志</w:t>
      </w:r>
      <w:r w:rsidRPr="002456C2">
        <w:rPr>
          <w:rFonts w:ascii="Times New Roman" w:eastAsia="宋体" w:hAnsi="Times New Roman" w:cs="Times New Roman"/>
          <w:szCs w:val="20"/>
        </w:rPr>
        <w:t xml:space="preserve"> requestingLocationUpdates</w:t>
      </w:r>
      <w:r w:rsidRPr="002456C2">
        <w:rPr>
          <w:rFonts w:ascii="Times New Roman" w:eastAsia="宋体" w:hAnsi="Times New Roman" w:cs="Times New Roman"/>
          <w:szCs w:val="20"/>
        </w:rPr>
        <w:t>，该标志用于跟踪用户已开启还是已关闭位置信息更新。如果用户已关闭位置信息更新，可以告知他们应用要求访问位置信息。</w:t>
      </w:r>
      <w:r w:rsidRPr="002456C2">
        <w:rPr>
          <w:rFonts w:ascii="Times New Roman" w:eastAsia="宋体" w:hAnsi="Times New Roman" w:cs="Times New Roman" w:hint="eastAsia"/>
          <w:szCs w:val="20"/>
        </w:rPr>
        <w:t>定义位置信息更新回调</w:t>
      </w:r>
      <w:r w:rsidR="003B0675">
        <w:rPr>
          <w:rFonts w:ascii="Times New Roman" w:eastAsia="宋体" w:hAnsi="Times New Roman" w:cs="Times New Roman" w:hint="eastAsia"/>
          <w:szCs w:val="20"/>
        </w:rPr>
        <w:t>，</w:t>
      </w:r>
      <w:r w:rsidRPr="002456C2">
        <w:rPr>
          <w:rFonts w:ascii="Times New Roman" w:eastAsia="宋体" w:hAnsi="Times New Roman" w:cs="Times New Roman" w:hint="eastAsia"/>
          <w:szCs w:val="20"/>
        </w:rPr>
        <w:t>一体化位置信息提供程序会调用</w:t>
      </w:r>
      <w:r w:rsidRPr="002456C2">
        <w:rPr>
          <w:rFonts w:ascii="Times New Roman" w:eastAsia="宋体" w:hAnsi="Times New Roman" w:cs="Times New Roman"/>
          <w:szCs w:val="20"/>
        </w:rPr>
        <w:t xml:space="preserve"> LocationCallback.onLocationResult() </w:t>
      </w:r>
      <w:r w:rsidRPr="002456C2">
        <w:rPr>
          <w:rFonts w:ascii="Times New Roman" w:eastAsia="宋体" w:hAnsi="Times New Roman" w:cs="Times New Roman"/>
          <w:szCs w:val="20"/>
        </w:rPr>
        <w:t>回调方法。传入参数包含</w:t>
      </w:r>
      <w:r w:rsidRPr="002456C2">
        <w:rPr>
          <w:rFonts w:ascii="Times New Roman" w:eastAsia="宋体" w:hAnsi="Times New Roman" w:cs="Times New Roman"/>
          <w:szCs w:val="20"/>
        </w:rPr>
        <w:t xml:space="preserve"> Location </w:t>
      </w:r>
      <w:r w:rsidRPr="002456C2">
        <w:rPr>
          <w:rFonts w:ascii="Times New Roman" w:eastAsia="宋体" w:hAnsi="Times New Roman" w:cs="Times New Roman"/>
          <w:szCs w:val="20"/>
        </w:rPr>
        <w:t>对象列表，其中包含位置的纬度和经度。以下代码段展示了如何实现</w:t>
      </w:r>
      <w:r w:rsidRPr="002456C2">
        <w:rPr>
          <w:rFonts w:ascii="Times New Roman" w:eastAsia="宋体" w:hAnsi="Times New Roman" w:cs="Times New Roman"/>
          <w:szCs w:val="20"/>
        </w:rPr>
        <w:t xml:space="preserve"> LocationCallback </w:t>
      </w:r>
      <w:r w:rsidRPr="002456C2">
        <w:rPr>
          <w:rFonts w:ascii="Times New Roman" w:eastAsia="宋体" w:hAnsi="Times New Roman" w:cs="Times New Roman"/>
          <w:szCs w:val="20"/>
        </w:rPr>
        <w:t>接口并定义该方法，然后获取位置信息更新的时间戳，并在应用的界面上显示纬度、经度和时间戳：</w:t>
      </w:r>
    </w:p>
    <w:p w14:paraId="0D6D4FC6" w14:textId="77777777" w:rsidR="002456C2" w:rsidRPr="002456C2" w:rsidRDefault="002456C2" w:rsidP="00305039">
      <w:pPr>
        <w:pStyle w:val="a6"/>
        <w:ind w:firstLine="180"/>
      </w:pPr>
      <w:r w:rsidRPr="002456C2">
        <w:t>private LocationCallback locationCallback;</w:t>
      </w:r>
    </w:p>
    <w:p w14:paraId="359A213E" w14:textId="77777777" w:rsidR="002456C2" w:rsidRPr="002456C2" w:rsidRDefault="002456C2" w:rsidP="00305039">
      <w:pPr>
        <w:pStyle w:val="a6"/>
        <w:ind w:firstLine="180"/>
      </w:pPr>
    </w:p>
    <w:p w14:paraId="74FA17D8" w14:textId="77777777" w:rsidR="002456C2" w:rsidRPr="002456C2" w:rsidRDefault="002456C2" w:rsidP="00305039">
      <w:pPr>
        <w:pStyle w:val="a6"/>
        <w:ind w:firstLine="180"/>
      </w:pPr>
      <w:r w:rsidRPr="002456C2">
        <w:t>// ...</w:t>
      </w:r>
    </w:p>
    <w:p w14:paraId="3971AEE2" w14:textId="77777777" w:rsidR="002456C2" w:rsidRPr="002456C2" w:rsidRDefault="002456C2" w:rsidP="00305039">
      <w:pPr>
        <w:pStyle w:val="a6"/>
        <w:ind w:firstLine="180"/>
      </w:pPr>
    </w:p>
    <w:p w14:paraId="594EDFDA" w14:textId="77777777" w:rsidR="002456C2" w:rsidRPr="002456C2" w:rsidRDefault="002456C2" w:rsidP="00305039">
      <w:pPr>
        <w:pStyle w:val="a6"/>
        <w:ind w:firstLine="180"/>
      </w:pPr>
      <w:r w:rsidRPr="002456C2">
        <w:t>@Override</w:t>
      </w:r>
    </w:p>
    <w:p w14:paraId="41EEA089" w14:textId="77777777" w:rsidR="002456C2" w:rsidRPr="002456C2" w:rsidRDefault="002456C2" w:rsidP="00305039">
      <w:pPr>
        <w:pStyle w:val="a6"/>
        <w:ind w:firstLine="180"/>
      </w:pPr>
      <w:r w:rsidRPr="002456C2">
        <w:t>protected void onCreate(Bundle savedInstanceState) {</w:t>
      </w:r>
    </w:p>
    <w:p w14:paraId="7A9188A6" w14:textId="77777777" w:rsidR="002456C2" w:rsidRPr="002456C2" w:rsidRDefault="002456C2" w:rsidP="00305039">
      <w:pPr>
        <w:pStyle w:val="a6"/>
        <w:ind w:firstLine="180"/>
      </w:pPr>
      <w:r w:rsidRPr="002456C2">
        <w:t xml:space="preserve">    // ...</w:t>
      </w:r>
    </w:p>
    <w:p w14:paraId="3C344330" w14:textId="77777777" w:rsidR="002456C2" w:rsidRPr="002456C2" w:rsidRDefault="002456C2" w:rsidP="00305039">
      <w:pPr>
        <w:pStyle w:val="a6"/>
        <w:ind w:firstLine="180"/>
      </w:pPr>
    </w:p>
    <w:p w14:paraId="3C025E15" w14:textId="77777777" w:rsidR="002456C2" w:rsidRPr="002456C2" w:rsidRDefault="002456C2" w:rsidP="00305039">
      <w:pPr>
        <w:pStyle w:val="a6"/>
        <w:ind w:firstLine="180"/>
      </w:pPr>
      <w:r w:rsidRPr="002456C2">
        <w:t xml:space="preserve">    locationCallback = new LocationCallback() {</w:t>
      </w:r>
    </w:p>
    <w:p w14:paraId="41E016B5" w14:textId="77777777" w:rsidR="002456C2" w:rsidRPr="002456C2" w:rsidRDefault="002456C2" w:rsidP="00305039">
      <w:pPr>
        <w:pStyle w:val="a6"/>
        <w:ind w:firstLine="180"/>
      </w:pPr>
      <w:r w:rsidRPr="002456C2">
        <w:lastRenderedPageBreak/>
        <w:t xml:space="preserve">        @Override</w:t>
      </w:r>
    </w:p>
    <w:p w14:paraId="4CD3F7BE" w14:textId="77777777" w:rsidR="002456C2" w:rsidRPr="002456C2" w:rsidRDefault="002456C2" w:rsidP="00305039">
      <w:pPr>
        <w:pStyle w:val="a6"/>
        <w:ind w:firstLine="180"/>
      </w:pPr>
      <w:r w:rsidRPr="002456C2">
        <w:t xml:space="preserve">        public void onLocationResult(LocationResult locationResult) {</w:t>
      </w:r>
    </w:p>
    <w:p w14:paraId="7AD413A1" w14:textId="77777777" w:rsidR="002456C2" w:rsidRPr="002456C2" w:rsidRDefault="002456C2" w:rsidP="00305039">
      <w:pPr>
        <w:pStyle w:val="a6"/>
        <w:ind w:firstLine="180"/>
      </w:pPr>
      <w:r w:rsidRPr="002456C2">
        <w:t xml:space="preserve">            if (locationResult == null) {</w:t>
      </w:r>
    </w:p>
    <w:p w14:paraId="3501FF00" w14:textId="77777777" w:rsidR="002456C2" w:rsidRPr="002456C2" w:rsidRDefault="002456C2" w:rsidP="00305039">
      <w:pPr>
        <w:pStyle w:val="a6"/>
        <w:ind w:firstLine="180"/>
      </w:pPr>
      <w:r w:rsidRPr="002456C2">
        <w:t xml:space="preserve">                return;</w:t>
      </w:r>
    </w:p>
    <w:p w14:paraId="28A0720D" w14:textId="77777777" w:rsidR="002456C2" w:rsidRPr="002456C2" w:rsidRDefault="002456C2" w:rsidP="00305039">
      <w:pPr>
        <w:pStyle w:val="a6"/>
        <w:ind w:firstLine="180"/>
      </w:pPr>
      <w:r w:rsidRPr="002456C2">
        <w:t xml:space="preserve">            }</w:t>
      </w:r>
    </w:p>
    <w:p w14:paraId="2E442867" w14:textId="77777777" w:rsidR="002456C2" w:rsidRPr="002456C2" w:rsidRDefault="002456C2" w:rsidP="00305039">
      <w:pPr>
        <w:pStyle w:val="a6"/>
        <w:ind w:firstLine="180"/>
      </w:pPr>
      <w:r w:rsidRPr="002456C2">
        <w:t xml:space="preserve">            for (Location location : locationResult.getLocations()) {</w:t>
      </w:r>
    </w:p>
    <w:p w14:paraId="07CEBC6E" w14:textId="77777777" w:rsidR="002456C2" w:rsidRPr="002456C2" w:rsidRDefault="002456C2" w:rsidP="00305039">
      <w:pPr>
        <w:pStyle w:val="a6"/>
        <w:ind w:firstLine="180"/>
      </w:pPr>
      <w:r w:rsidRPr="002456C2">
        <w:t xml:space="preserve">                // Update UI with location data</w:t>
      </w:r>
    </w:p>
    <w:p w14:paraId="211F869A" w14:textId="77777777" w:rsidR="002456C2" w:rsidRPr="002456C2" w:rsidRDefault="002456C2" w:rsidP="00305039">
      <w:pPr>
        <w:pStyle w:val="a6"/>
        <w:ind w:firstLine="180"/>
      </w:pPr>
      <w:r w:rsidRPr="002456C2">
        <w:t xml:space="preserve">                // ...</w:t>
      </w:r>
    </w:p>
    <w:p w14:paraId="517B9617" w14:textId="77777777" w:rsidR="002456C2" w:rsidRPr="002456C2" w:rsidRDefault="002456C2" w:rsidP="00305039">
      <w:pPr>
        <w:pStyle w:val="a6"/>
        <w:ind w:firstLine="180"/>
      </w:pPr>
      <w:r w:rsidRPr="002456C2">
        <w:t xml:space="preserve">            }</w:t>
      </w:r>
    </w:p>
    <w:p w14:paraId="0D39C986" w14:textId="77777777" w:rsidR="002456C2" w:rsidRPr="002456C2" w:rsidRDefault="002456C2" w:rsidP="00305039">
      <w:pPr>
        <w:pStyle w:val="a6"/>
        <w:ind w:firstLine="180"/>
      </w:pPr>
      <w:r w:rsidRPr="002456C2">
        <w:t xml:space="preserve">        }</w:t>
      </w:r>
    </w:p>
    <w:p w14:paraId="7CF4D2FF" w14:textId="77777777" w:rsidR="002456C2" w:rsidRPr="002456C2" w:rsidRDefault="002456C2" w:rsidP="00305039">
      <w:pPr>
        <w:pStyle w:val="a6"/>
        <w:ind w:firstLine="180"/>
      </w:pPr>
      <w:r w:rsidRPr="002456C2">
        <w:t xml:space="preserve">    };</w:t>
      </w:r>
    </w:p>
    <w:p w14:paraId="574F7F1D" w14:textId="719E904F" w:rsidR="002456C2" w:rsidRDefault="002456C2" w:rsidP="00305039">
      <w:pPr>
        <w:pStyle w:val="a6"/>
        <w:ind w:firstLine="180"/>
      </w:pPr>
      <w:r w:rsidRPr="002456C2">
        <w:t>}</w:t>
      </w:r>
    </w:p>
    <w:p w14:paraId="6B131CDC" w14:textId="721E94D0" w:rsidR="00305039" w:rsidRPr="002456C2" w:rsidRDefault="00E20F80" w:rsidP="00E20F80">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12</w:t>
      </w:r>
      <w:r w:rsidR="004A2F73">
        <w:fldChar w:fldCharType="end"/>
      </w:r>
    </w:p>
    <w:p w14:paraId="7AFFA5BC" w14:textId="655A17D6"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停止位置信息更新</w:t>
      </w:r>
      <w:r w:rsidR="000B2B5E">
        <w:rPr>
          <w:rFonts w:ascii="Times New Roman" w:eastAsia="宋体" w:hAnsi="Times New Roman" w:cs="Times New Roman" w:hint="eastAsia"/>
          <w:szCs w:val="20"/>
        </w:rPr>
        <w:t>，</w:t>
      </w:r>
      <w:r w:rsidRPr="002456C2">
        <w:rPr>
          <w:rFonts w:ascii="Times New Roman" w:eastAsia="宋体" w:hAnsi="Times New Roman" w:cs="Times New Roman" w:hint="eastAsia"/>
          <w:szCs w:val="20"/>
        </w:rPr>
        <w:t>应考虑当</w:t>
      </w:r>
      <w:r w:rsidRPr="002456C2">
        <w:rPr>
          <w:rFonts w:ascii="Times New Roman" w:eastAsia="宋体" w:hAnsi="Times New Roman" w:cs="Times New Roman"/>
          <w:szCs w:val="20"/>
        </w:rPr>
        <w:t xml:space="preserve"> </w:t>
      </w:r>
      <w:r w:rsidR="000B2B5E">
        <w:rPr>
          <w:rFonts w:ascii="Times New Roman" w:eastAsia="宋体" w:hAnsi="Times New Roman" w:cs="Times New Roman" w:hint="eastAsia"/>
          <w:szCs w:val="20"/>
        </w:rPr>
        <w:t>活动</w:t>
      </w:r>
      <w:r w:rsidRPr="002456C2">
        <w:rPr>
          <w:rFonts w:ascii="Times New Roman" w:eastAsia="宋体" w:hAnsi="Times New Roman" w:cs="Times New Roman"/>
          <w:szCs w:val="20"/>
        </w:rPr>
        <w:t>不再获得焦点时（如当用户切换到另一个应用或切换到同一应用中的另一个</w:t>
      </w:r>
      <w:r w:rsidRPr="002456C2">
        <w:rPr>
          <w:rFonts w:ascii="Times New Roman" w:eastAsia="宋体" w:hAnsi="Times New Roman" w:cs="Times New Roman"/>
          <w:szCs w:val="20"/>
        </w:rPr>
        <w:t xml:space="preserve"> </w:t>
      </w:r>
      <w:r w:rsidR="000B2B5E">
        <w:rPr>
          <w:rFonts w:ascii="Times New Roman" w:eastAsia="宋体" w:hAnsi="Times New Roman" w:cs="Times New Roman" w:hint="eastAsia"/>
          <w:szCs w:val="20"/>
        </w:rPr>
        <w:t>活动</w:t>
      </w:r>
      <w:r w:rsidRPr="002456C2">
        <w:rPr>
          <w:rFonts w:ascii="Times New Roman" w:eastAsia="宋体" w:hAnsi="Times New Roman" w:cs="Times New Roman"/>
          <w:szCs w:val="20"/>
        </w:rPr>
        <w:t>时）是否要停止位置信息更新。这样便于减少耗电量，前提是应用即使在后台运行时也不需要收集信息</w:t>
      </w:r>
      <w:r w:rsidR="000B2B5E">
        <w:rPr>
          <w:rFonts w:ascii="Times New Roman" w:eastAsia="宋体" w:hAnsi="Times New Roman" w:cs="Times New Roman" w:hint="eastAsia"/>
          <w:szCs w:val="20"/>
        </w:rPr>
        <w:t>，下面</w:t>
      </w:r>
      <w:r w:rsidRPr="002456C2">
        <w:rPr>
          <w:rFonts w:ascii="Times New Roman" w:eastAsia="宋体" w:hAnsi="Times New Roman" w:cs="Times New Roman"/>
          <w:szCs w:val="20"/>
        </w:rPr>
        <w:t>介绍如何在</w:t>
      </w:r>
      <w:r w:rsidR="000B2B5E">
        <w:rPr>
          <w:rFonts w:ascii="Times New Roman" w:eastAsia="宋体" w:hAnsi="Times New Roman" w:cs="Times New Roman" w:hint="eastAsia"/>
          <w:szCs w:val="20"/>
        </w:rPr>
        <w:t>活动</w:t>
      </w:r>
      <w:r w:rsidRPr="002456C2">
        <w:rPr>
          <w:rFonts w:ascii="Times New Roman" w:eastAsia="宋体" w:hAnsi="Times New Roman" w:cs="Times New Roman"/>
          <w:szCs w:val="20"/>
        </w:rPr>
        <w:t>的</w:t>
      </w:r>
      <w:r w:rsidRPr="002456C2">
        <w:rPr>
          <w:rFonts w:ascii="Times New Roman" w:eastAsia="宋体" w:hAnsi="Times New Roman" w:cs="Times New Roman"/>
          <w:szCs w:val="20"/>
        </w:rPr>
        <w:t xml:space="preserve"> onPause() </w:t>
      </w:r>
      <w:r w:rsidRPr="002456C2">
        <w:rPr>
          <w:rFonts w:ascii="Times New Roman" w:eastAsia="宋体" w:hAnsi="Times New Roman" w:cs="Times New Roman"/>
          <w:szCs w:val="20"/>
        </w:rPr>
        <w:t>方法中停止更新。</w:t>
      </w:r>
      <w:r w:rsidRPr="002456C2">
        <w:rPr>
          <w:rFonts w:ascii="Times New Roman" w:eastAsia="宋体" w:hAnsi="Times New Roman" w:cs="Times New Roman" w:hint="eastAsia"/>
          <w:szCs w:val="20"/>
        </w:rPr>
        <w:t>如需停止位置信息更新，调用</w:t>
      </w:r>
      <w:r w:rsidRPr="002456C2">
        <w:rPr>
          <w:rFonts w:ascii="Times New Roman" w:eastAsia="宋体" w:hAnsi="Times New Roman" w:cs="Times New Roman"/>
          <w:szCs w:val="20"/>
        </w:rPr>
        <w:t xml:space="preserve"> removeLocationUpdates()</w:t>
      </w:r>
      <w:r w:rsidRPr="002456C2">
        <w:rPr>
          <w:rFonts w:ascii="Times New Roman" w:eastAsia="宋体" w:hAnsi="Times New Roman" w:cs="Times New Roman"/>
          <w:szCs w:val="20"/>
        </w:rPr>
        <w:t>，并向其传递</w:t>
      </w:r>
      <w:r w:rsidRPr="002456C2">
        <w:rPr>
          <w:rFonts w:ascii="Times New Roman" w:eastAsia="宋体" w:hAnsi="Times New Roman" w:cs="Times New Roman"/>
          <w:szCs w:val="20"/>
        </w:rPr>
        <w:t xml:space="preserve"> LocationCallback</w:t>
      </w:r>
      <w:r w:rsidRPr="002456C2">
        <w:rPr>
          <w:rFonts w:ascii="Times New Roman" w:eastAsia="宋体" w:hAnsi="Times New Roman" w:cs="Times New Roman"/>
          <w:szCs w:val="20"/>
        </w:rPr>
        <w:t>，如以下代码示例所示：</w:t>
      </w:r>
    </w:p>
    <w:p w14:paraId="1391392C" w14:textId="77777777" w:rsidR="002456C2" w:rsidRPr="002456C2" w:rsidRDefault="002456C2" w:rsidP="000B2B5E">
      <w:pPr>
        <w:pStyle w:val="a6"/>
        <w:ind w:firstLine="180"/>
      </w:pPr>
      <w:r w:rsidRPr="002456C2">
        <w:t>@Override</w:t>
      </w:r>
    </w:p>
    <w:p w14:paraId="454B1271" w14:textId="77777777" w:rsidR="002456C2" w:rsidRPr="002456C2" w:rsidRDefault="002456C2" w:rsidP="000B2B5E">
      <w:pPr>
        <w:pStyle w:val="a6"/>
        <w:ind w:firstLine="180"/>
      </w:pPr>
      <w:r w:rsidRPr="002456C2">
        <w:t>protected void onPause() {</w:t>
      </w:r>
    </w:p>
    <w:p w14:paraId="6C0F6180" w14:textId="77777777" w:rsidR="002456C2" w:rsidRPr="002456C2" w:rsidRDefault="002456C2" w:rsidP="000B2B5E">
      <w:pPr>
        <w:pStyle w:val="a6"/>
        <w:ind w:firstLine="180"/>
      </w:pPr>
      <w:r w:rsidRPr="002456C2">
        <w:t xml:space="preserve">    super.onPause();</w:t>
      </w:r>
    </w:p>
    <w:p w14:paraId="251C4D49" w14:textId="77777777" w:rsidR="002456C2" w:rsidRPr="002456C2" w:rsidRDefault="002456C2" w:rsidP="000B2B5E">
      <w:pPr>
        <w:pStyle w:val="a6"/>
        <w:ind w:firstLine="180"/>
      </w:pPr>
      <w:r w:rsidRPr="002456C2">
        <w:t xml:space="preserve">    stopLocationUpdates();</w:t>
      </w:r>
    </w:p>
    <w:p w14:paraId="49CD9EA5" w14:textId="77777777" w:rsidR="002456C2" w:rsidRPr="002456C2" w:rsidRDefault="002456C2" w:rsidP="000B2B5E">
      <w:pPr>
        <w:pStyle w:val="a6"/>
        <w:ind w:firstLine="180"/>
      </w:pPr>
      <w:r w:rsidRPr="002456C2">
        <w:t>}</w:t>
      </w:r>
    </w:p>
    <w:p w14:paraId="704BF176" w14:textId="77777777" w:rsidR="002456C2" w:rsidRPr="002456C2" w:rsidRDefault="002456C2" w:rsidP="000B2B5E">
      <w:pPr>
        <w:pStyle w:val="a6"/>
        <w:ind w:firstLine="180"/>
      </w:pPr>
    </w:p>
    <w:p w14:paraId="2C7B2DAF" w14:textId="77777777" w:rsidR="002456C2" w:rsidRPr="002456C2" w:rsidRDefault="002456C2" w:rsidP="000B2B5E">
      <w:pPr>
        <w:pStyle w:val="a6"/>
        <w:ind w:firstLine="180"/>
      </w:pPr>
      <w:r w:rsidRPr="002456C2">
        <w:t>private void stopLocationUpdates() {</w:t>
      </w:r>
    </w:p>
    <w:p w14:paraId="0C94691F" w14:textId="77777777" w:rsidR="002456C2" w:rsidRPr="002456C2" w:rsidRDefault="002456C2" w:rsidP="000B2B5E">
      <w:pPr>
        <w:pStyle w:val="a6"/>
        <w:ind w:firstLine="180"/>
      </w:pPr>
      <w:r w:rsidRPr="002456C2">
        <w:t xml:space="preserve">    fusedLocationClient.removeLocationUpdates(locationCallback);</w:t>
      </w:r>
    </w:p>
    <w:p w14:paraId="349175DF" w14:textId="6F23FD1D" w:rsidR="002456C2" w:rsidRDefault="002456C2" w:rsidP="000B2B5E">
      <w:pPr>
        <w:pStyle w:val="a6"/>
        <w:ind w:firstLine="180"/>
      </w:pPr>
      <w:r w:rsidRPr="002456C2">
        <w:t>}</w:t>
      </w:r>
    </w:p>
    <w:p w14:paraId="52B2433C" w14:textId="3ED9B8AF" w:rsidR="00976BCD" w:rsidRPr="002456C2" w:rsidRDefault="00586D6C" w:rsidP="00586D6C">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13</w:t>
      </w:r>
      <w:r w:rsidR="004A2F73">
        <w:fldChar w:fldCharType="end"/>
      </w:r>
    </w:p>
    <w:p w14:paraId="4B63BAE9" w14:textId="789C0803"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使用布尔属性</w:t>
      </w:r>
      <w:r w:rsidRPr="002456C2">
        <w:rPr>
          <w:rFonts w:ascii="Times New Roman" w:eastAsia="宋体" w:hAnsi="Times New Roman" w:cs="Times New Roman"/>
          <w:szCs w:val="20"/>
        </w:rPr>
        <w:t xml:space="preserve"> requestingLocationUpdates </w:t>
      </w:r>
      <w:r w:rsidRPr="002456C2">
        <w:rPr>
          <w:rFonts w:ascii="Times New Roman" w:eastAsia="宋体" w:hAnsi="Times New Roman" w:cs="Times New Roman"/>
          <w:szCs w:val="20"/>
        </w:rPr>
        <w:t>跟踪当前是否开启了位置信息更新。在</w:t>
      </w:r>
      <w:r w:rsidR="00ED488A">
        <w:rPr>
          <w:rFonts w:ascii="Times New Roman" w:eastAsia="宋体" w:hAnsi="Times New Roman" w:cs="Times New Roman" w:hint="eastAsia"/>
          <w:szCs w:val="20"/>
        </w:rPr>
        <w:t>活动</w:t>
      </w:r>
      <w:r w:rsidRPr="002456C2">
        <w:rPr>
          <w:rFonts w:ascii="Times New Roman" w:eastAsia="宋体" w:hAnsi="Times New Roman" w:cs="Times New Roman"/>
          <w:szCs w:val="20"/>
        </w:rPr>
        <w:t>的</w:t>
      </w:r>
      <w:r w:rsidRPr="002456C2">
        <w:rPr>
          <w:rFonts w:ascii="Times New Roman" w:eastAsia="宋体" w:hAnsi="Times New Roman" w:cs="Times New Roman"/>
          <w:szCs w:val="20"/>
        </w:rPr>
        <w:t xml:space="preserve"> onResume() </w:t>
      </w:r>
      <w:r w:rsidRPr="002456C2">
        <w:rPr>
          <w:rFonts w:ascii="Times New Roman" w:eastAsia="宋体" w:hAnsi="Times New Roman" w:cs="Times New Roman"/>
          <w:szCs w:val="20"/>
        </w:rPr>
        <w:t>方法中，检查位置信息更新当前是否处于活跃状态，如果未处于活跃状态请将其激活：</w:t>
      </w:r>
    </w:p>
    <w:p w14:paraId="77E00F7B" w14:textId="77777777" w:rsidR="002456C2" w:rsidRPr="002456C2" w:rsidRDefault="002456C2" w:rsidP="0017282F">
      <w:pPr>
        <w:pStyle w:val="a6"/>
        <w:ind w:firstLine="180"/>
      </w:pPr>
      <w:r w:rsidRPr="002456C2">
        <w:t>@Override</w:t>
      </w:r>
    </w:p>
    <w:p w14:paraId="69BEE3FB" w14:textId="77777777" w:rsidR="002456C2" w:rsidRPr="002456C2" w:rsidRDefault="002456C2" w:rsidP="0017282F">
      <w:pPr>
        <w:pStyle w:val="a6"/>
        <w:ind w:firstLine="180"/>
      </w:pPr>
      <w:r w:rsidRPr="002456C2">
        <w:t>protected void onResume() {</w:t>
      </w:r>
    </w:p>
    <w:p w14:paraId="5B3D0F97" w14:textId="77777777" w:rsidR="002456C2" w:rsidRPr="002456C2" w:rsidRDefault="002456C2" w:rsidP="0017282F">
      <w:pPr>
        <w:pStyle w:val="a6"/>
        <w:ind w:firstLine="180"/>
      </w:pPr>
      <w:r w:rsidRPr="002456C2">
        <w:lastRenderedPageBreak/>
        <w:t xml:space="preserve">    super.onResume();</w:t>
      </w:r>
    </w:p>
    <w:p w14:paraId="508BF3EA" w14:textId="77777777" w:rsidR="002456C2" w:rsidRPr="002456C2" w:rsidRDefault="002456C2" w:rsidP="0017282F">
      <w:pPr>
        <w:pStyle w:val="a6"/>
        <w:ind w:firstLine="180"/>
      </w:pPr>
      <w:r w:rsidRPr="002456C2">
        <w:t xml:space="preserve">    if (requestingLocationUpdates) {</w:t>
      </w:r>
    </w:p>
    <w:p w14:paraId="24192C9B" w14:textId="77777777" w:rsidR="002456C2" w:rsidRPr="002456C2" w:rsidRDefault="002456C2" w:rsidP="0017282F">
      <w:pPr>
        <w:pStyle w:val="a6"/>
        <w:ind w:firstLine="180"/>
      </w:pPr>
      <w:r w:rsidRPr="002456C2">
        <w:t xml:space="preserve">        startLocationUpdates();</w:t>
      </w:r>
    </w:p>
    <w:p w14:paraId="74D0EC8E" w14:textId="77777777" w:rsidR="002456C2" w:rsidRPr="002456C2" w:rsidRDefault="002456C2" w:rsidP="0017282F">
      <w:pPr>
        <w:pStyle w:val="a6"/>
        <w:ind w:firstLine="180"/>
      </w:pPr>
      <w:r w:rsidRPr="002456C2">
        <w:t xml:space="preserve">    }</w:t>
      </w:r>
    </w:p>
    <w:p w14:paraId="0E0FF0E9" w14:textId="6759E05B" w:rsidR="002456C2" w:rsidRDefault="002456C2" w:rsidP="0017282F">
      <w:pPr>
        <w:pStyle w:val="a6"/>
        <w:ind w:firstLine="180"/>
      </w:pPr>
      <w:r w:rsidRPr="002456C2">
        <w:t>}</w:t>
      </w:r>
    </w:p>
    <w:p w14:paraId="7E00EA89" w14:textId="359FFB59" w:rsidR="00840308" w:rsidRPr="002456C2" w:rsidRDefault="007F59B2" w:rsidP="007F59B2">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14</w:t>
      </w:r>
      <w:r w:rsidR="004A2F73">
        <w:fldChar w:fldCharType="end"/>
      </w:r>
    </w:p>
    <w:p w14:paraId="5825FBE7" w14:textId="70B22C22"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保存</w:t>
      </w:r>
      <w:r w:rsidR="00F57C3D">
        <w:rPr>
          <w:rFonts w:ascii="Times New Roman" w:eastAsia="宋体" w:hAnsi="Times New Roman" w:cs="Times New Roman" w:hint="eastAsia"/>
          <w:szCs w:val="20"/>
        </w:rPr>
        <w:t>活动</w:t>
      </w:r>
      <w:r w:rsidRPr="002456C2">
        <w:rPr>
          <w:rFonts w:ascii="Times New Roman" w:eastAsia="宋体" w:hAnsi="Times New Roman" w:cs="Times New Roman"/>
          <w:szCs w:val="20"/>
        </w:rPr>
        <w:t>的状态</w:t>
      </w:r>
      <w:r w:rsidR="00F57C3D">
        <w:rPr>
          <w:rFonts w:ascii="Times New Roman" w:eastAsia="宋体" w:hAnsi="Times New Roman" w:cs="Times New Roman" w:hint="eastAsia"/>
          <w:szCs w:val="20"/>
        </w:rPr>
        <w:t>，</w:t>
      </w:r>
      <w:r w:rsidRPr="002456C2">
        <w:rPr>
          <w:rFonts w:ascii="Times New Roman" w:eastAsia="宋体" w:hAnsi="Times New Roman" w:cs="Times New Roman" w:hint="eastAsia"/>
          <w:szCs w:val="20"/>
        </w:rPr>
        <w:t>设备配置的更改（如屏幕方向或语言的更改）可能会导致当前</w:t>
      </w:r>
      <w:r w:rsidR="00F57C3D">
        <w:rPr>
          <w:rFonts w:ascii="Times New Roman" w:eastAsia="宋体" w:hAnsi="Times New Roman" w:cs="Times New Roman" w:hint="eastAsia"/>
          <w:szCs w:val="20"/>
        </w:rPr>
        <w:t>活动</w:t>
      </w:r>
      <w:r w:rsidRPr="002456C2">
        <w:rPr>
          <w:rFonts w:ascii="Times New Roman" w:eastAsia="宋体" w:hAnsi="Times New Roman" w:cs="Times New Roman"/>
          <w:szCs w:val="20"/>
        </w:rPr>
        <w:t>被销毁</w:t>
      </w:r>
      <w:r w:rsidR="00F57C3D">
        <w:rPr>
          <w:rFonts w:ascii="Times New Roman" w:eastAsia="宋体" w:hAnsi="Times New Roman" w:cs="Times New Roman" w:hint="eastAsia"/>
          <w:szCs w:val="20"/>
        </w:rPr>
        <w:t>，</w:t>
      </w:r>
      <w:r w:rsidRPr="002456C2">
        <w:rPr>
          <w:rFonts w:ascii="Times New Roman" w:eastAsia="宋体" w:hAnsi="Times New Roman" w:cs="Times New Roman"/>
          <w:szCs w:val="20"/>
        </w:rPr>
        <w:t>因此应用必须存储重新创建该</w:t>
      </w:r>
      <w:r w:rsidR="00F57C3D">
        <w:rPr>
          <w:rFonts w:ascii="Times New Roman" w:eastAsia="宋体" w:hAnsi="Times New Roman" w:cs="Times New Roman" w:hint="eastAsia"/>
          <w:szCs w:val="20"/>
        </w:rPr>
        <w:t>活动</w:t>
      </w:r>
      <w:r w:rsidRPr="002456C2">
        <w:rPr>
          <w:rFonts w:ascii="Times New Roman" w:eastAsia="宋体" w:hAnsi="Times New Roman" w:cs="Times New Roman"/>
          <w:szCs w:val="20"/>
        </w:rPr>
        <w:t>所需的所有信息。为了实现此目的，一种方法是使用存储在</w:t>
      </w:r>
      <w:r w:rsidRPr="002456C2">
        <w:rPr>
          <w:rFonts w:ascii="Times New Roman" w:eastAsia="宋体" w:hAnsi="Times New Roman" w:cs="Times New Roman"/>
          <w:szCs w:val="20"/>
        </w:rPr>
        <w:t xml:space="preserve"> Bundle </w:t>
      </w:r>
      <w:r w:rsidRPr="002456C2">
        <w:rPr>
          <w:rFonts w:ascii="Times New Roman" w:eastAsia="宋体" w:hAnsi="Times New Roman" w:cs="Times New Roman"/>
          <w:szCs w:val="20"/>
        </w:rPr>
        <w:t>对象中的实例状态。</w:t>
      </w:r>
      <w:r w:rsidRPr="002456C2">
        <w:rPr>
          <w:rFonts w:ascii="Times New Roman" w:eastAsia="宋体" w:hAnsi="Times New Roman" w:cs="Times New Roman" w:hint="eastAsia"/>
          <w:szCs w:val="20"/>
        </w:rPr>
        <w:t>以下代码示例展示了如何使用</w:t>
      </w:r>
      <w:r w:rsidR="000D052E">
        <w:rPr>
          <w:rFonts w:ascii="Times New Roman" w:eastAsia="宋体" w:hAnsi="Times New Roman" w:cs="Times New Roman" w:hint="eastAsia"/>
          <w:szCs w:val="20"/>
        </w:rPr>
        <w:t>活动</w:t>
      </w:r>
      <w:r w:rsidRPr="002456C2">
        <w:rPr>
          <w:rFonts w:ascii="Times New Roman" w:eastAsia="宋体" w:hAnsi="Times New Roman" w:cs="Times New Roman"/>
          <w:szCs w:val="20"/>
        </w:rPr>
        <w:t>的</w:t>
      </w:r>
      <w:r w:rsidRPr="002456C2">
        <w:rPr>
          <w:rFonts w:ascii="Times New Roman" w:eastAsia="宋体" w:hAnsi="Times New Roman" w:cs="Times New Roman"/>
          <w:szCs w:val="20"/>
        </w:rPr>
        <w:t xml:space="preserve"> onSaveInstanceState() </w:t>
      </w:r>
      <w:r w:rsidRPr="002456C2">
        <w:rPr>
          <w:rFonts w:ascii="Times New Roman" w:eastAsia="宋体" w:hAnsi="Times New Roman" w:cs="Times New Roman"/>
          <w:szCs w:val="20"/>
        </w:rPr>
        <w:t>回调保存实例状态：</w:t>
      </w:r>
    </w:p>
    <w:p w14:paraId="1DC3FF36" w14:textId="77777777" w:rsidR="002456C2" w:rsidRPr="002456C2" w:rsidRDefault="002456C2" w:rsidP="000D052E">
      <w:pPr>
        <w:pStyle w:val="a6"/>
        <w:ind w:firstLine="180"/>
      </w:pPr>
      <w:r w:rsidRPr="002456C2">
        <w:t>@Override</w:t>
      </w:r>
    </w:p>
    <w:p w14:paraId="032285C6" w14:textId="77777777" w:rsidR="002456C2" w:rsidRPr="002456C2" w:rsidRDefault="002456C2" w:rsidP="000D052E">
      <w:pPr>
        <w:pStyle w:val="a6"/>
        <w:ind w:firstLine="180"/>
      </w:pPr>
      <w:r w:rsidRPr="002456C2">
        <w:t>protected void onSaveInstanceState(Bundle outState) {</w:t>
      </w:r>
    </w:p>
    <w:p w14:paraId="5E72B786" w14:textId="77777777" w:rsidR="002456C2" w:rsidRPr="002456C2" w:rsidRDefault="002456C2" w:rsidP="000D052E">
      <w:pPr>
        <w:pStyle w:val="a6"/>
        <w:ind w:firstLine="180"/>
      </w:pPr>
      <w:r w:rsidRPr="002456C2">
        <w:t xml:space="preserve">    outState.putBoolean(REQUESTING_LOCATION_UPDATES_KEY,</w:t>
      </w:r>
    </w:p>
    <w:p w14:paraId="71F76B2B" w14:textId="77777777" w:rsidR="002456C2" w:rsidRPr="002456C2" w:rsidRDefault="002456C2" w:rsidP="000D052E">
      <w:pPr>
        <w:pStyle w:val="a6"/>
        <w:ind w:firstLine="180"/>
      </w:pPr>
      <w:r w:rsidRPr="002456C2">
        <w:t xml:space="preserve">            requestingLocationUpdates);</w:t>
      </w:r>
    </w:p>
    <w:p w14:paraId="3BD73926" w14:textId="77777777" w:rsidR="002456C2" w:rsidRPr="002456C2" w:rsidRDefault="002456C2" w:rsidP="000D052E">
      <w:pPr>
        <w:pStyle w:val="a6"/>
        <w:ind w:firstLine="180"/>
      </w:pPr>
      <w:r w:rsidRPr="002456C2">
        <w:t xml:space="preserve">    // ...</w:t>
      </w:r>
    </w:p>
    <w:p w14:paraId="4AB82944" w14:textId="77777777" w:rsidR="002456C2" w:rsidRPr="002456C2" w:rsidRDefault="002456C2" w:rsidP="000D052E">
      <w:pPr>
        <w:pStyle w:val="a6"/>
        <w:ind w:firstLine="180"/>
      </w:pPr>
      <w:r w:rsidRPr="002456C2">
        <w:t xml:space="preserve">    super.onSaveInstanceState(outState);</w:t>
      </w:r>
    </w:p>
    <w:p w14:paraId="1613F3F7" w14:textId="7E5411DA" w:rsidR="002456C2" w:rsidRDefault="002456C2" w:rsidP="000D052E">
      <w:pPr>
        <w:pStyle w:val="a6"/>
        <w:ind w:firstLine="180"/>
      </w:pPr>
      <w:r w:rsidRPr="002456C2">
        <w:t>}</w:t>
      </w:r>
    </w:p>
    <w:p w14:paraId="7A3DE1FC" w14:textId="3EA68C65" w:rsidR="000D052E" w:rsidRPr="002456C2" w:rsidRDefault="00774B59" w:rsidP="00774B59">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15</w:t>
      </w:r>
      <w:r w:rsidR="004A2F73">
        <w:fldChar w:fldCharType="end"/>
      </w:r>
    </w:p>
    <w:p w14:paraId="1683118A" w14:textId="60A70ECE" w:rsidR="002456C2" w:rsidRPr="002456C2" w:rsidRDefault="002456C2" w:rsidP="002456C2">
      <w:pPr>
        <w:ind w:firstLine="420"/>
        <w:rPr>
          <w:rFonts w:ascii="Times New Roman" w:eastAsia="宋体" w:hAnsi="Times New Roman" w:cs="Times New Roman"/>
          <w:szCs w:val="20"/>
        </w:rPr>
      </w:pPr>
      <w:r w:rsidRPr="002456C2">
        <w:rPr>
          <w:rFonts w:ascii="Times New Roman" w:eastAsia="宋体" w:hAnsi="Times New Roman" w:cs="Times New Roman" w:hint="eastAsia"/>
          <w:szCs w:val="20"/>
        </w:rPr>
        <w:t>定义一个</w:t>
      </w:r>
      <w:r w:rsidRPr="002456C2">
        <w:rPr>
          <w:rFonts w:ascii="Times New Roman" w:eastAsia="宋体" w:hAnsi="Times New Roman" w:cs="Times New Roman"/>
          <w:szCs w:val="20"/>
        </w:rPr>
        <w:t xml:space="preserve"> updateValuesFromBundle() </w:t>
      </w:r>
      <w:r w:rsidRPr="002456C2">
        <w:rPr>
          <w:rFonts w:ascii="Times New Roman" w:eastAsia="宋体" w:hAnsi="Times New Roman" w:cs="Times New Roman"/>
          <w:szCs w:val="20"/>
        </w:rPr>
        <w:t>方法，以从上一个</w:t>
      </w:r>
      <w:r w:rsidR="00774B59">
        <w:rPr>
          <w:rFonts w:ascii="Times New Roman" w:eastAsia="宋体" w:hAnsi="Times New Roman" w:cs="Times New Roman" w:hint="eastAsia"/>
          <w:szCs w:val="20"/>
        </w:rPr>
        <w:t>活动</w:t>
      </w:r>
      <w:r w:rsidRPr="002456C2">
        <w:rPr>
          <w:rFonts w:ascii="Times New Roman" w:eastAsia="宋体" w:hAnsi="Times New Roman" w:cs="Times New Roman"/>
          <w:szCs w:val="20"/>
        </w:rPr>
        <w:t>实例恢复保存的值（如果有）。从</w:t>
      </w:r>
      <w:r w:rsidRPr="002456C2">
        <w:rPr>
          <w:rFonts w:ascii="Times New Roman" w:eastAsia="宋体" w:hAnsi="Times New Roman" w:cs="Times New Roman"/>
          <w:szCs w:val="20"/>
        </w:rPr>
        <w:t xml:space="preserve"> </w:t>
      </w:r>
      <w:r w:rsidR="00774B59">
        <w:rPr>
          <w:rFonts w:ascii="Times New Roman" w:eastAsia="宋体" w:hAnsi="Times New Roman" w:cs="Times New Roman" w:hint="eastAsia"/>
          <w:szCs w:val="20"/>
        </w:rPr>
        <w:t>活动</w:t>
      </w:r>
      <w:r w:rsidRPr="002456C2">
        <w:rPr>
          <w:rFonts w:ascii="Times New Roman" w:eastAsia="宋体" w:hAnsi="Times New Roman" w:cs="Times New Roman"/>
          <w:szCs w:val="20"/>
        </w:rPr>
        <w:t>的</w:t>
      </w:r>
      <w:r w:rsidRPr="002456C2">
        <w:rPr>
          <w:rFonts w:ascii="Times New Roman" w:eastAsia="宋体" w:hAnsi="Times New Roman" w:cs="Times New Roman"/>
          <w:szCs w:val="20"/>
        </w:rPr>
        <w:t>onCreate()</w:t>
      </w:r>
      <w:r w:rsidRPr="002456C2">
        <w:rPr>
          <w:rFonts w:ascii="Times New Roman" w:eastAsia="宋体" w:hAnsi="Times New Roman" w:cs="Times New Roman"/>
          <w:szCs w:val="20"/>
        </w:rPr>
        <w:t>方法调用上述方法，如以下代码示例所示：</w:t>
      </w:r>
    </w:p>
    <w:p w14:paraId="1B65A603" w14:textId="77777777" w:rsidR="002456C2" w:rsidRPr="002456C2" w:rsidRDefault="002456C2" w:rsidP="00774B59">
      <w:pPr>
        <w:pStyle w:val="a6"/>
        <w:ind w:firstLine="180"/>
      </w:pPr>
      <w:r w:rsidRPr="002456C2">
        <w:t>@Override</w:t>
      </w:r>
    </w:p>
    <w:p w14:paraId="259E7325" w14:textId="77777777" w:rsidR="002456C2" w:rsidRPr="002456C2" w:rsidRDefault="002456C2" w:rsidP="00774B59">
      <w:pPr>
        <w:pStyle w:val="a6"/>
        <w:ind w:firstLine="180"/>
      </w:pPr>
      <w:r w:rsidRPr="002456C2">
        <w:t>public void onCreate(Bundle savedInstanceState) {</w:t>
      </w:r>
    </w:p>
    <w:p w14:paraId="4AB412CE" w14:textId="77777777" w:rsidR="002456C2" w:rsidRPr="002456C2" w:rsidRDefault="002456C2" w:rsidP="00774B59">
      <w:pPr>
        <w:pStyle w:val="a6"/>
        <w:ind w:firstLine="180"/>
      </w:pPr>
      <w:r w:rsidRPr="002456C2">
        <w:t xml:space="preserve">    // ...</w:t>
      </w:r>
    </w:p>
    <w:p w14:paraId="794243CC" w14:textId="77777777" w:rsidR="002456C2" w:rsidRPr="002456C2" w:rsidRDefault="002456C2" w:rsidP="00774B59">
      <w:pPr>
        <w:pStyle w:val="a6"/>
        <w:ind w:firstLine="180"/>
      </w:pPr>
      <w:r w:rsidRPr="002456C2">
        <w:t xml:space="preserve">    updateValuesFromBundle(savedInstanceState);</w:t>
      </w:r>
    </w:p>
    <w:p w14:paraId="7E2FD693" w14:textId="77777777" w:rsidR="002456C2" w:rsidRPr="002456C2" w:rsidRDefault="002456C2" w:rsidP="00774B59">
      <w:pPr>
        <w:pStyle w:val="a6"/>
        <w:ind w:firstLine="180"/>
      </w:pPr>
      <w:r w:rsidRPr="002456C2">
        <w:t>}</w:t>
      </w:r>
    </w:p>
    <w:p w14:paraId="0C47D425" w14:textId="77777777" w:rsidR="002456C2" w:rsidRPr="002456C2" w:rsidRDefault="002456C2" w:rsidP="00774B59">
      <w:pPr>
        <w:pStyle w:val="a6"/>
        <w:ind w:firstLine="180"/>
      </w:pPr>
    </w:p>
    <w:p w14:paraId="3AA243F7" w14:textId="77777777" w:rsidR="002456C2" w:rsidRPr="002456C2" w:rsidRDefault="002456C2" w:rsidP="00774B59">
      <w:pPr>
        <w:pStyle w:val="a6"/>
        <w:ind w:firstLine="180"/>
      </w:pPr>
      <w:r w:rsidRPr="002456C2">
        <w:t>private void updateValuesFromBundle(Bundle savedInstanceState) {</w:t>
      </w:r>
    </w:p>
    <w:p w14:paraId="7E16413B" w14:textId="77777777" w:rsidR="002456C2" w:rsidRPr="002456C2" w:rsidRDefault="002456C2" w:rsidP="00774B59">
      <w:pPr>
        <w:pStyle w:val="a6"/>
        <w:ind w:firstLine="180"/>
      </w:pPr>
      <w:r w:rsidRPr="002456C2">
        <w:t xml:space="preserve">    if (savedInstanceState == null) {</w:t>
      </w:r>
    </w:p>
    <w:p w14:paraId="36D160DB" w14:textId="77777777" w:rsidR="002456C2" w:rsidRPr="002456C2" w:rsidRDefault="002456C2" w:rsidP="00774B59">
      <w:pPr>
        <w:pStyle w:val="a6"/>
        <w:ind w:firstLine="180"/>
      </w:pPr>
      <w:r w:rsidRPr="002456C2">
        <w:t xml:space="preserve">        return;</w:t>
      </w:r>
    </w:p>
    <w:p w14:paraId="197D851B" w14:textId="77777777" w:rsidR="002456C2" w:rsidRPr="002456C2" w:rsidRDefault="002456C2" w:rsidP="00774B59">
      <w:pPr>
        <w:pStyle w:val="a6"/>
        <w:ind w:firstLine="180"/>
      </w:pPr>
      <w:r w:rsidRPr="002456C2">
        <w:t xml:space="preserve">    }</w:t>
      </w:r>
    </w:p>
    <w:p w14:paraId="7F682496" w14:textId="77777777" w:rsidR="002456C2" w:rsidRPr="002456C2" w:rsidRDefault="002456C2" w:rsidP="00774B59">
      <w:pPr>
        <w:pStyle w:val="a6"/>
        <w:ind w:firstLine="180"/>
      </w:pPr>
    </w:p>
    <w:p w14:paraId="59508F25" w14:textId="77777777" w:rsidR="002456C2" w:rsidRPr="002456C2" w:rsidRDefault="002456C2" w:rsidP="00774B59">
      <w:pPr>
        <w:pStyle w:val="a6"/>
        <w:ind w:firstLine="180"/>
      </w:pPr>
      <w:r w:rsidRPr="002456C2">
        <w:t xml:space="preserve">    // Update the value of requestingLocationUpdates from the Bundle.</w:t>
      </w:r>
    </w:p>
    <w:p w14:paraId="029053A4" w14:textId="77777777" w:rsidR="002456C2" w:rsidRPr="002456C2" w:rsidRDefault="002456C2" w:rsidP="00774B59">
      <w:pPr>
        <w:pStyle w:val="a6"/>
        <w:ind w:firstLine="180"/>
      </w:pPr>
      <w:r w:rsidRPr="002456C2">
        <w:lastRenderedPageBreak/>
        <w:t xml:space="preserve">    if (savedInstanceState.keySet().contains(REQUESTING_LOCATION_UPDATES_KEY)) {</w:t>
      </w:r>
    </w:p>
    <w:p w14:paraId="75E55BD8" w14:textId="77777777" w:rsidR="002456C2" w:rsidRPr="002456C2" w:rsidRDefault="002456C2" w:rsidP="00774B59">
      <w:pPr>
        <w:pStyle w:val="a6"/>
        <w:ind w:firstLine="180"/>
      </w:pPr>
      <w:r w:rsidRPr="002456C2">
        <w:t xml:space="preserve">        requestingLocationUpdates = savedInstanceState.getBoolean(</w:t>
      </w:r>
    </w:p>
    <w:p w14:paraId="7B01602F" w14:textId="77777777" w:rsidR="002456C2" w:rsidRPr="002456C2" w:rsidRDefault="002456C2" w:rsidP="00774B59">
      <w:pPr>
        <w:pStyle w:val="a6"/>
        <w:ind w:firstLine="180"/>
      </w:pPr>
      <w:r w:rsidRPr="002456C2">
        <w:t xml:space="preserve">                REQUESTING_LOCATION_UPDATES_KEY);</w:t>
      </w:r>
    </w:p>
    <w:p w14:paraId="7ED3DF6F" w14:textId="77777777" w:rsidR="002456C2" w:rsidRPr="002456C2" w:rsidRDefault="002456C2" w:rsidP="00774B59">
      <w:pPr>
        <w:pStyle w:val="a6"/>
        <w:ind w:firstLine="180"/>
      </w:pPr>
      <w:r w:rsidRPr="002456C2">
        <w:t xml:space="preserve">    }</w:t>
      </w:r>
    </w:p>
    <w:p w14:paraId="212FA8FA" w14:textId="77777777" w:rsidR="002456C2" w:rsidRPr="002456C2" w:rsidRDefault="002456C2" w:rsidP="00774B59">
      <w:pPr>
        <w:pStyle w:val="a6"/>
        <w:ind w:firstLine="180"/>
      </w:pPr>
    </w:p>
    <w:p w14:paraId="3C7237D7" w14:textId="77777777" w:rsidR="002456C2" w:rsidRPr="002456C2" w:rsidRDefault="002456C2" w:rsidP="00774B59">
      <w:pPr>
        <w:pStyle w:val="a6"/>
        <w:ind w:firstLine="180"/>
      </w:pPr>
      <w:r w:rsidRPr="002456C2">
        <w:t xml:space="preserve">    // ...</w:t>
      </w:r>
    </w:p>
    <w:p w14:paraId="04D515B7" w14:textId="77777777" w:rsidR="002456C2" w:rsidRPr="002456C2" w:rsidRDefault="002456C2" w:rsidP="00774B59">
      <w:pPr>
        <w:pStyle w:val="a6"/>
        <w:ind w:firstLine="180"/>
      </w:pPr>
    </w:p>
    <w:p w14:paraId="7DAEC274" w14:textId="77777777" w:rsidR="002456C2" w:rsidRPr="002456C2" w:rsidRDefault="002456C2" w:rsidP="00774B59">
      <w:pPr>
        <w:pStyle w:val="a6"/>
        <w:ind w:firstLine="180"/>
      </w:pPr>
      <w:r w:rsidRPr="002456C2">
        <w:t xml:space="preserve">    // Update UI to match restored state</w:t>
      </w:r>
    </w:p>
    <w:p w14:paraId="3466C617" w14:textId="77777777" w:rsidR="002456C2" w:rsidRPr="002456C2" w:rsidRDefault="002456C2" w:rsidP="00774B59">
      <w:pPr>
        <w:pStyle w:val="a6"/>
        <w:ind w:firstLine="180"/>
      </w:pPr>
      <w:r w:rsidRPr="002456C2">
        <w:t xml:space="preserve">    updateUI();</w:t>
      </w:r>
    </w:p>
    <w:p w14:paraId="1A866E8B" w14:textId="68AC3CE9" w:rsidR="002456C2" w:rsidRDefault="002456C2" w:rsidP="00774B59">
      <w:pPr>
        <w:pStyle w:val="a6"/>
        <w:ind w:firstLine="180"/>
      </w:pPr>
      <w:r w:rsidRPr="002456C2">
        <w:t>}</w:t>
      </w:r>
    </w:p>
    <w:p w14:paraId="32A99D73" w14:textId="73D11F7D" w:rsidR="00B10715" w:rsidRDefault="003B3F75" w:rsidP="003B3F75">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16</w:t>
      </w:r>
      <w:r w:rsidR="004A2F73">
        <w:fldChar w:fldCharType="end"/>
      </w:r>
    </w:p>
    <w:p w14:paraId="40712ED0" w14:textId="699DD191" w:rsidR="00F8224B" w:rsidRDefault="00F8224B" w:rsidP="00F8224B">
      <w:pPr>
        <w:ind w:firstLine="420"/>
      </w:pPr>
      <w:r>
        <w:rPr>
          <w:rFonts w:hint="eastAsia"/>
        </w:rPr>
        <w:t>如果应用需要请求位置信息或接收权限更新，设备就需要启用适当的系统设置，例如</w:t>
      </w:r>
      <w:r>
        <w:t xml:space="preserve"> GPS 或 WLAN 扫描。应用不应直接启用服务（例如设备的 GPS），而应指定所需的准确度/耗电量以及更新间隔，然后设备就会自动对系统设置进行相应的更改。这些设置通过 LocationRequest 数据对象定义。</w:t>
      </w:r>
      <w:r>
        <w:rPr>
          <w:rFonts w:hint="eastAsia"/>
        </w:rPr>
        <w:t>本</w:t>
      </w:r>
      <w:r w:rsidR="00CE66B9">
        <w:rPr>
          <w:rFonts w:hint="eastAsia"/>
        </w:rPr>
        <w:t>节</w:t>
      </w:r>
      <w:r>
        <w:rPr>
          <w:rFonts w:hint="eastAsia"/>
        </w:rPr>
        <w:t>介绍如何使用</w:t>
      </w:r>
      <w:r>
        <w:t xml:space="preserve"> Settings Client 检查启用了哪些设置，以及如何向用户提供</w:t>
      </w:r>
      <w:r w:rsidR="00FE61AD">
        <w:rPr>
          <w:rFonts w:hint="eastAsia"/>
        </w:rPr>
        <w:t>“</w:t>
      </w:r>
      <w:r>
        <w:t>位置信息设置</w:t>
      </w:r>
      <w:r w:rsidR="00CE66B9">
        <w:rPr>
          <w:rFonts w:hint="eastAsia"/>
        </w:rPr>
        <w:t>“</w:t>
      </w:r>
      <w:r>
        <w:t>对话框，让用户只需点按一下就可以更新自己的设置。</w:t>
      </w:r>
      <w:r>
        <w:rPr>
          <w:rFonts w:hint="eastAsia"/>
        </w:rPr>
        <w:t>为了使用</w:t>
      </w:r>
      <w:r>
        <w:t xml:space="preserve"> Google Play 服务和一体化位置信息提供程序提供的位置信息服务，使用 Settings Client 连接应用，然后检查当前的位置信息设置，并视需要提示用户启用所需的设置。</w:t>
      </w:r>
      <w:r>
        <w:rPr>
          <w:rFonts w:hint="eastAsia"/>
        </w:rPr>
        <w:t>如果应用的功能需要使用位置信息服务，应用必须根据这些功能的用例请求位置权限。如需保存向一体化位置信息提供程序发送的请求的参数，</w:t>
      </w:r>
      <w:r w:rsidR="00997909">
        <w:rPr>
          <w:rFonts w:hint="eastAsia"/>
        </w:rPr>
        <w:t>需要</w:t>
      </w:r>
      <w:r>
        <w:rPr>
          <w:rFonts w:hint="eastAsia"/>
        </w:rPr>
        <w:t>创建</w:t>
      </w:r>
      <w:r>
        <w:t xml:space="preserve"> LocationRequest。这些参数用于确定位置信息请求的准确度。如需详细了解所有可用的位置信息请求选项，</w:t>
      </w:r>
      <w:r w:rsidR="00997909">
        <w:rPr>
          <w:rFonts w:hint="eastAsia"/>
        </w:rPr>
        <w:t>本节</w:t>
      </w:r>
      <w:r>
        <w:t>将介绍如何设置更新间隔、最快更新间隔和优先级，具体如下所述：</w:t>
      </w:r>
    </w:p>
    <w:p w14:paraId="511DAB11" w14:textId="77777777" w:rsidR="00F8224B" w:rsidRDefault="00F8224B" w:rsidP="000A6160">
      <w:pPr>
        <w:pStyle w:val="a0"/>
        <w:ind w:firstLine="482"/>
      </w:pPr>
      <w:r>
        <w:rPr>
          <w:rFonts w:hint="eastAsia"/>
        </w:rPr>
        <w:t>更新间隔</w:t>
      </w:r>
    </w:p>
    <w:p w14:paraId="7A388C48" w14:textId="77777777" w:rsidR="00F8224B" w:rsidRDefault="00F8224B" w:rsidP="00F8224B">
      <w:pPr>
        <w:ind w:firstLine="420"/>
      </w:pPr>
      <w:r>
        <w:t>setInterval() - 此方法以毫秒为单位，设置应用接收位置信息更新的频率。请注意，为了优化电池电量的使用，位置信息的更新频率可能会高于或低于此频率，此外也可能完全不更新位置信息（例如，当设备没有网络连接时）。</w:t>
      </w:r>
    </w:p>
    <w:p w14:paraId="666A8F94" w14:textId="77777777" w:rsidR="00F8224B" w:rsidRDefault="00F8224B" w:rsidP="000F001E">
      <w:pPr>
        <w:pStyle w:val="a0"/>
        <w:ind w:firstLine="482"/>
      </w:pPr>
      <w:r>
        <w:rPr>
          <w:rFonts w:hint="eastAsia"/>
        </w:rPr>
        <w:t>最快更新间隔</w:t>
      </w:r>
    </w:p>
    <w:p w14:paraId="2113107C" w14:textId="7309A6D8" w:rsidR="00F8224B" w:rsidRDefault="00F8224B" w:rsidP="00F8224B">
      <w:pPr>
        <w:ind w:firstLine="420"/>
      </w:pPr>
      <w:r>
        <w:t>setFastestInterval() - 此方法以毫秒为单位，设置应用处理位置信息更新的最快频率。除非以快于 setInterval() 中指定的频率接收更新对应用有益，否则无需调用此方法。</w:t>
      </w:r>
    </w:p>
    <w:p w14:paraId="736C3837" w14:textId="77777777" w:rsidR="00F8224B" w:rsidRDefault="00F8224B" w:rsidP="00196C46">
      <w:pPr>
        <w:pStyle w:val="a0"/>
        <w:ind w:firstLine="482"/>
      </w:pPr>
      <w:r>
        <w:rPr>
          <w:rFonts w:hint="eastAsia"/>
        </w:rPr>
        <w:t>优先级</w:t>
      </w:r>
    </w:p>
    <w:p w14:paraId="19B587A6" w14:textId="77777777" w:rsidR="00F8224B" w:rsidRDefault="00F8224B" w:rsidP="00F8224B">
      <w:pPr>
        <w:ind w:firstLine="420"/>
      </w:pPr>
      <w:r>
        <w:t>setPriority() - 此方法设置请求的优先级，此优先级可以明确地提示 Google Play 服务提供的位置信息服务应该使用哪些位置信息来源。支持使用以下值：</w:t>
      </w:r>
    </w:p>
    <w:p w14:paraId="7BFFCBDB" w14:textId="77777777" w:rsidR="00F8224B" w:rsidRPr="00C24986" w:rsidRDefault="00F8224B" w:rsidP="00C24986">
      <w:pPr>
        <w:pStyle w:val="20"/>
        <w:ind w:firstLine="720"/>
      </w:pPr>
      <w:r>
        <w:lastRenderedPageBreak/>
        <w:t>P</w:t>
      </w:r>
      <w:r w:rsidRPr="00C24986">
        <w:t xml:space="preserve">RIORITY_BALANCED_POWER_ACCURACY - </w:t>
      </w:r>
      <w:r w:rsidRPr="00C24986">
        <w:t>使用此设置可以请求城市街区级别的定位精确度，即大约</w:t>
      </w:r>
      <w:r w:rsidRPr="00C24986">
        <w:t xml:space="preserve"> 100 </w:t>
      </w:r>
      <w:r w:rsidRPr="00C24986">
        <w:t>米。这是一个粗略的准确度，消耗的电量可能会比较少。使用此设置时，位置信息服务可能会使用</w:t>
      </w:r>
      <w:r w:rsidRPr="00C24986">
        <w:t xml:space="preserve"> WLAN </w:t>
      </w:r>
      <w:r w:rsidRPr="00C24986">
        <w:t>和手机基站来进行定位。但请注意，位置信息提供程序的选择还取决于许多其他因素，例如有哪些信息来源可用。</w:t>
      </w:r>
    </w:p>
    <w:p w14:paraId="1F3C8513" w14:textId="77777777" w:rsidR="00F8224B" w:rsidRPr="00C24986" w:rsidRDefault="00F8224B" w:rsidP="00C24986">
      <w:pPr>
        <w:pStyle w:val="20"/>
        <w:ind w:firstLine="720"/>
      </w:pPr>
      <w:r w:rsidRPr="00C24986">
        <w:t xml:space="preserve">PRIORITY_HIGH_ACCURACY - </w:t>
      </w:r>
      <w:r w:rsidRPr="00C24986">
        <w:t>使用此设置可以请求尽可能精确的位置信息。使用此设置时，位置信息服务更有可能使用</w:t>
      </w:r>
      <w:r w:rsidRPr="00C24986">
        <w:t xml:space="preserve"> GPS </w:t>
      </w:r>
      <w:r w:rsidRPr="00C24986">
        <w:t>确定位置。</w:t>
      </w:r>
    </w:p>
    <w:p w14:paraId="6FC9EEC2" w14:textId="77777777" w:rsidR="00F8224B" w:rsidRPr="00C24986" w:rsidRDefault="00F8224B" w:rsidP="00C24986">
      <w:pPr>
        <w:pStyle w:val="20"/>
        <w:ind w:firstLine="720"/>
      </w:pPr>
      <w:r w:rsidRPr="00C24986">
        <w:t xml:space="preserve">PRIORITY_LOW_POWER - </w:t>
      </w:r>
      <w:r w:rsidRPr="00C24986">
        <w:t>使用此设置可以请求城市级别的定位精确度，即大约</w:t>
      </w:r>
      <w:r w:rsidRPr="00C24986">
        <w:t xml:space="preserve"> 10 </w:t>
      </w:r>
      <w:r w:rsidRPr="00C24986">
        <w:t>公里。这是一个粗略的准确度，消耗的电量可能会比较少。</w:t>
      </w:r>
    </w:p>
    <w:p w14:paraId="30D985E8" w14:textId="5452AB36" w:rsidR="00F8224B" w:rsidRPr="00C24986" w:rsidRDefault="00F8224B" w:rsidP="00C24986">
      <w:pPr>
        <w:pStyle w:val="20"/>
        <w:ind w:firstLine="720"/>
      </w:pPr>
      <w:r w:rsidRPr="00C24986">
        <w:t xml:space="preserve">PRIORITY_NO_POWER - </w:t>
      </w:r>
      <w:r w:rsidRPr="00C24986">
        <w:t>如果不希望增加耗电量，又想及时获得可用的位置信息更新，请使用此设置。使用此设置时，应用不会触发任何位置信息更新，但会接收其他应用触发的位置信息更新。</w:t>
      </w:r>
    </w:p>
    <w:p w14:paraId="23F2F1D2" w14:textId="77777777" w:rsidR="00F8224B" w:rsidRDefault="00F8224B" w:rsidP="00F8224B">
      <w:pPr>
        <w:ind w:firstLine="420"/>
      </w:pPr>
      <w:r>
        <w:rPr>
          <w:rFonts w:hint="eastAsia"/>
        </w:rPr>
        <w:t>创建位置信息请求并设置相关参数，如以下代码示例中所示：</w:t>
      </w:r>
    </w:p>
    <w:p w14:paraId="21518157" w14:textId="77777777" w:rsidR="00F8224B" w:rsidRDefault="00F8224B" w:rsidP="00BA11E8">
      <w:pPr>
        <w:pStyle w:val="a6"/>
        <w:ind w:firstLine="180"/>
      </w:pPr>
      <w:r>
        <w:t>protected void createLocationRequest() {</w:t>
      </w:r>
    </w:p>
    <w:p w14:paraId="4EDB97D6" w14:textId="77777777" w:rsidR="00F8224B" w:rsidRDefault="00F8224B" w:rsidP="00BA11E8">
      <w:pPr>
        <w:pStyle w:val="a6"/>
        <w:ind w:firstLine="180"/>
      </w:pPr>
      <w:r>
        <w:t xml:space="preserve">    LocationRequest locationRequest = LocationRequest.create();</w:t>
      </w:r>
    </w:p>
    <w:p w14:paraId="595CC42F" w14:textId="77777777" w:rsidR="00F8224B" w:rsidRDefault="00F8224B" w:rsidP="00BA11E8">
      <w:pPr>
        <w:pStyle w:val="a6"/>
        <w:ind w:firstLine="180"/>
      </w:pPr>
      <w:r>
        <w:t xml:space="preserve">    locationRequest.setInterval(10000);</w:t>
      </w:r>
    </w:p>
    <w:p w14:paraId="56DF17F0" w14:textId="77777777" w:rsidR="00F8224B" w:rsidRDefault="00F8224B" w:rsidP="00BA11E8">
      <w:pPr>
        <w:pStyle w:val="a6"/>
        <w:ind w:firstLine="180"/>
      </w:pPr>
      <w:r>
        <w:t xml:space="preserve">    locationRequest.setFastestInterval(5000);</w:t>
      </w:r>
    </w:p>
    <w:p w14:paraId="47A63C5C" w14:textId="77777777" w:rsidR="00F8224B" w:rsidRDefault="00F8224B" w:rsidP="00BA11E8">
      <w:pPr>
        <w:pStyle w:val="a6"/>
        <w:ind w:firstLine="180"/>
      </w:pPr>
      <w:r>
        <w:t xml:space="preserve">    locationRequest.setPriority(LocationRequest.PRIORITY_HIGH_ACCURACY);</w:t>
      </w:r>
    </w:p>
    <w:p w14:paraId="4F667E05" w14:textId="31E921AC" w:rsidR="00F8224B" w:rsidRDefault="00F8224B" w:rsidP="00BA11E8">
      <w:pPr>
        <w:pStyle w:val="a6"/>
        <w:ind w:firstLine="180"/>
      </w:pPr>
      <w:r>
        <w:t>}</w:t>
      </w:r>
    </w:p>
    <w:p w14:paraId="57BD8F9C" w14:textId="1613D696" w:rsidR="00BA11E8" w:rsidRDefault="00A830EF" w:rsidP="00A830EF">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17</w:t>
      </w:r>
      <w:r w:rsidR="004A2F73">
        <w:fldChar w:fldCharType="end"/>
      </w:r>
    </w:p>
    <w:p w14:paraId="155ED52B" w14:textId="7C93A902" w:rsidR="00F8224B" w:rsidRDefault="00F8224B" w:rsidP="00F8224B">
      <w:pPr>
        <w:ind w:firstLine="420"/>
      </w:pPr>
      <w:r>
        <w:rPr>
          <w:rFonts w:hint="eastAsia"/>
        </w:rPr>
        <w:t>将优先级</w:t>
      </w:r>
      <w:r>
        <w:t xml:space="preserve"> PRIORITY_HIGH_ACCURACY 与在应用清单中定义的 ACCESS_FINE_LOCATION 权限设置及 5000 毫秒（5 秒）的快速更新间隔配合使用，可让一体化位置信息提供程序返回准确度在几英尺以内的位置信息更新</w:t>
      </w:r>
      <w:r w:rsidR="009E6E5F">
        <w:rPr>
          <w:rFonts w:hint="eastAsia"/>
        </w:rPr>
        <w:t>，</w:t>
      </w:r>
      <w:r>
        <w:t>这种方法适用于实时显示位置信息的地图应用。</w:t>
      </w:r>
      <w:r>
        <w:rPr>
          <w:rFonts w:hint="eastAsia"/>
        </w:rPr>
        <w:t>性能提示：如果应用在收到位置信息更新后会访问网络或执行其他长时间运行的工作，将最快间隔调整为较慢的值</w:t>
      </w:r>
      <w:r w:rsidR="00EB40A9">
        <w:rPr>
          <w:rFonts w:hint="eastAsia"/>
        </w:rPr>
        <w:t>，</w:t>
      </w:r>
      <w:r>
        <w:rPr>
          <w:rFonts w:hint="eastAsia"/>
        </w:rPr>
        <w:t>此调整可防止应用收到更新却无法使用。待长时间运行的工作完成后，再重新将最快间隔设置为较快的值。</w:t>
      </w:r>
    </w:p>
    <w:p w14:paraId="7E479E1B" w14:textId="458C7407" w:rsidR="00F8224B" w:rsidRDefault="00F8224B" w:rsidP="00F8224B">
      <w:pPr>
        <w:ind w:firstLine="420"/>
      </w:pPr>
      <w:r>
        <w:rPr>
          <w:rFonts w:hint="eastAsia"/>
        </w:rPr>
        <w:t>获得当前位置信息设置</w:t>
      </w:r>
      <w:r w:rsidR="00897354">
        <w:rPr>
          <w:rFonts w:hint="eastAsia"/>
        </w:rPr>
        <w:t>，</w:t>
      </w:r>
      <w:r>
        <w:rPr>
          <w:rFonts w:hint="eastAsia"/>
        </w:rPr>
        <w:t>连接到</w:t>
      </w:r>
      <w:r>
        <w:t xml:space="preserve"> Google Play 服务和位置信息服务 API 后，即可获得用户设备的当前位置信息设置。如需实现此目的，请创建一个 LocationSettingsRequest.Builder，并添加一个或多个位置信息请求</w:t>
      </w:r>
      <w:r w:rsidR="00BC72B2">
        <w:rPr>
          <w:rFonts w:hint="eastAsia"/>
        </w:rPr>
        <w:t>，</w:t>
      </w:r>
      <w:r>
        <w:t>以下代码段展示了如何添加在上一步中创建的位置信息请求：</w:t>
      </w:r>
    </w:p>
    <w:p w14:paraId="06AA5909" w14:textId="77777777" w:rsidR="00F8224B" w:rsidRDefault="00F8224B" w:rsidP="000D3208">
      <w:pPr>
        <w:pStyle w:val="a6"/>
        <w:ind w:firstLine="180"/>
      </w:pPr>
      <w:r>
        <w:t>LocationSettingsRequest.Builder builder = new LocationSettingsRequest.Builder()</w:t>
      </w:r>
    </w:p>
    <w:p w14:paraId="50265F59" w14:textId="1CB5D812" w:rsidR="00F8224B" w:rsidRDefault="00F8224B" w:rsidP="000D3208">
      <w:pPr>
        <w:pStyle w:val="a6"/>
        <w:ind w:firstLine="180"/>
      </w:pPr>
      <w:r>
        <w:t xml:space="preserve">     .addLocationRequest(locationRequest);</w:t>
      </w:r>
    </w:p>
    <w:p w14:paraId="072EDE05" w14:textId="188C290C" w:rsidR="000D3208" w:rsidRDefault="00B83DEF" w:rsidP="00B83DEF">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18</w:t>
      </w:r>
      <w:r w:rsidR="004A2F73">
        <w:fldChar w:fldCharType="end"/>
      </w:r>
    </w:p>
    <w:p w14:paraId="6B24B232" w14:textId="77777777" w:rsidR="00F8224B" w:rsidRDefault="00F8224B" w:rsidP="00F8224B">
      <w:pPr>
        <w:ind w:firstLine="420"/>
      </w:pPr>
      <w:r>
        <w:rPr>
          <w:rFonts w:hint="eastAsia"/>
        </w:rPr>
        <w:t>接下来，检查是否满足了当前的位置信息设置要求：</w:t>
      </w:r>
    </w:p>
    <w:p w14:paraId="3A3658EC" w14:textId="77777777" w:rsidR="00F8224B" w:rsidRDefault="00F8224B" w:rsidP="00B83DEF">
      <w:pPr>
        <w:pStyle w:val="a6"/>
        <w:ind w:firstLine="180"/>
      </w:pPr>
      <w:r>
        <w:t>LocationSettingsRequest.Builder builder = new LocationSettingsRequest.Builder();</w:t>
      </w:r>
    </w:p>
    <w:p w14:paraId="51FE16FF" w14:textId="77777777" w:rsidR="00F8224B" w:rsidRDefault="00F8224B" w:rsidP="00B83DEF">
      <w:pPr>
        <w:pStyle w:val="a6"/>
        <w:ind w:firstLine="180"/>
      </w:pPr>
    </w:p>
    <w:p w14:paraId="1BC5167F" w14:textId="77777777" w:rsidR="00F8224B" w:rsidRDefault="00F8224B" w:rsidP="00B83DEF">
      <w:pPr>
        <w:pStyle w:val="a6"/>
        <w:ind w:firstLine="180"/>
      </w:pPr>
      <w:r>
        <w:lastRenderedPageBreak/>
        <w:t>// ...</w:t>
      </w:r>
    </w:p>
    <w:p w14:paraId="72FCC227" w14:textId="77777777" w:rsidR="00F8224B" w:rsidRDefault="00F8224B" w:rsidP="00B83DEF">
      <w:pPr>
        <w:pStyle w:val="a6"/>
        <w:ind w:firstLine="180"/>
      </w:pPr>
    </w:p>
    <w:p w14:paraId="65B13EF6" w14:textId="77777777" w:rsidR="00F8224B" w:rsidRDefault="00F8224B" w:rsidP="00B83DEF">
      <w:pPr>
        <w:pStyle w:val="a6"/>
        <w:ind w:firstLine="180"/>
      </w:pPr>
      <w:r>
        <w:t>SettingsClient client = LocationServices.getSettingsClient(this);</w:t>
      </w:r>
    </w:p>
    <w:p w14:paraId="5BC959AD" w14:textId="6B1E9E09" w:rsidR="00F8224B" w:rsidRDefault="00F8224B" w:rsidP="00B83DEF">
      <w:pPr>
        <w:pStyle w:val="a6"/>
        <w:ind w:firstLine="180"/>
      </w:pPr>
      <w:r>
        <w:t>Task&lt;LocationSettingsResponse&gt; task = client.checkLocationSettings(builder.build());</w:t>
      </w:r>
    </w:p>
    <w:p w14:paraId="10A1C146" w14:textId="249B7981" w:rsidR="00B83DEF" w:rsidRDefault="00FF1520" w:rsidP="00FF1520">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19</w:t>
      </w:r>
      <w:r w:rsidR="004A2F73">
        <w:fldChar w:fldCharType="end"/>
      </w:r>
    </w:p>
    <w:p w14:paraId="5F8B4D1D" w14:textId="565B891A" w:rsidR="00F8224B" w:rsidRDefault="00F8224B" w:rsidP="00F8224B">
      <w:pPr>
        <w:ind w:firstLine="420"/>
      </w:pPr>
      <w:r>
        <w:t>Task</w:t>
      </w:r>
      <w:r w:rsidR="00882429">
        <w:rPr>
          <w:rFonts w:hint="eastAsia"/>
        </w:rPr>
        <w:t>对象</w:t>
      </w:r>
      <w:r>
        <w:t>完成后，应用可以通过查看 LocationSettingsResponse 对象中的状态代码，检查位置信息设置。如需更加详细地了解相关位置信息设置的当前状态，应用可以调用 LocationSettingsResponse 对象的 getLocationSettingsStates() 方法。</w:t>
      </w:r>
      <w:r>
        <w:rPr>
          <w:rFonts w:hint="eastAsia"/>
        </w:rPr>
        <w:t>提示用户更改位置信息设置</w:t>
      </w:r>
      <w:r w:rsidR="004F536E">
        <w:rPr>
          <w:rFonts w:hint="eastAsia"/>
        </w:rPr>
        <w:t>，</w:t>
      </w:r>
      <w:r>
        <w:rPr>
          <w:rFonts w:hint="eastAsia"/>
        </w:rPr>
        <w:t>如需确定位置信息设置是否适合位置信息请求，将</w:t>
      </w:r>
      <w:r>
        <w:t xml:space="preserve"> OnFailureListener 添加至验证位置信息设置的 Task 对象</w:t>
      </w:r>
      <w:r w:rsidR="00AA0F9A">
        <w:rPr>
          <w:rFonts w:hint="eastAsia"/>
        </w:rPr>
        <w:t>，</w:t>
      </w:r>
      <w:r>
        <w:t>然后检查传递到 onFailure() 方法的 Exception 对象是否为 ResolvableApiException 类的实例，如果是就表示必须更改设置。接下来，通过调用 startResolutionForResult() 方法显示一个对话框，请求用户授予修改位置信息设置的权限。</w:t>
      </w:r>
      <w:r>
        <w:rPr>
          <w:rFonts w:hint="eastAsia"/>
        </w:rPr>
        <w:t>以下代码段展示了如何确定用户的位置信息设置是否允许位置信息服务创建</w:t>
      </w:r>
      <w:r>
        <w:t xml:space="preserve"> LocationRequest，以及如何在必要时向用户请求更改位置信息设置的权限：</w:t>
      </w:r>
    </w:p>
    <w:p w14:paraId="134C6977" w14:textId="77777777" w:rsidR="00F8224B" w:rsidRDefault="00F8224B" w:rsidP="00631762">
      <w:pPr>
        <w:pStyle w:val="a6"/>
        <w:ind w:firstLine="180"/>
      </w:pPr>
      <w:r>
        <w:t>task.addOnSuccessListener(this, new OnSuccessListener&lt;LocationSettingsResponse&gt;() {</w:t>
      </w:r>
    </w:p>
    <w:p w14:paraId="7576C6BB" w14:textId="77777777" w:rsidR="00F8224B" w:rsidRDefault="00F8224B" w:rsidP="00631762">
      <w:pPr>
        <w:pStyle w:val="a6"/>
        <w:ind w:firstLine="180"/>
      </w:pPr>
      <w:r>
        <w:t xml:space="preserve">    @Override</w:t>
      </w:r>
    </w:p>
    <w:p w14:paraId="68B2DF3B" w14:textId="77777777" w:rsidR="00F8224B" w:rsidRDefault="00F8224B" w:rsidP="00631762">
      <w:pPr>
        <w:pStyle w:val="a6"/>
        <w:ind w:firstLine="180"/>
      </w:pPr>
      <w:r>
        <w:t xml:space="preserve">    public void onSuccess(LocationSettingsResponse locationSettingsResponse) {</w:t>
      </w:r>
    </w:p>
    <w:p w14:paraId="312AB878" w14:textId="77777777" w:rsidR="00F8224B" w:rsidRDefault="00F8224B" w:rsidP="00631762">
      <w:pPr>
        <w:pStyle w:val="a6"/>
        <w:ind w:firstLine="180"/>
      </w:pPr>
      <w:r>
        <w:t xml:space="preserve">        // All location settings are satisfied. The client can initialize</w:t>
      </w:r>
    </w:p>
    <w:p w14:paraId="4EF3ABDC" w14:textId="77777777" w:rsidR="00F8224B" w:rsidRDefault="00F8224B" w:rsidP="00631762">
      <w:pPr>
        <w:pStyle w:val="a6"/>
        <w:ind w:firstLine="180"/>
      </w:pPr>
      <w:r>
        <w:t xml:space="preserve">        // location requests here.</w:t>
      </w:r>
    </w:p>
    <w:p w14:paraId="7514EFB6" w14:textId="77777777" w:rsidR="00F8224B" w:rsidRDefault="00F8224B" w:rsidP="00631762">
      <w:pPr>
        <w:pStyle w:val="a6"/>
        <w:ind w:firstLine="180"/>
      </w:pPr>
      <w:r>
        <w:t xml:space="preserve">        // ...</w:t>
      </w:r>
    </w:p>
    <w:p w14:paraId="3F3CFC53" w14:textId="77777777" w:rsidR="00F8224B" w:rsidRDefault="00F8224B" w:rsidP="00631762">
      <w:pPr>
        <w:pStyle w:val="a6"/>
        <w:ind w:firstLine="180"/>
      </w:pPr>
      <w:r>
        <w:t xml:space="preserve">    }</w:t>
      </w:r>
    </w:p>
    <w:p w14:paraId="21A8C283" w14:textId="77777777" w:rsidR="00F8224B" w:rsidRDefault="00F8224B" w:rsidP="00631762">
      <w:pPr>
        <w:pStyle w:val="a6"/>
        <w:ind w:firstLine="180"/>
      </w:pPr>
      <w:r>
        <w:t>});</w:t>
      </w:r>
    </w:p>
    <w:p w14:paraId="623AE491" w14:textId="77777777" w:rsidR="00F8224B" w:rsidRDefault="00F8224B" w:rsidP="00631762">
      <w:pPr>
        <w:pStyle w:val="a6"/>
        <w:ind w:firstLine="180"/>
      </w:pPr>
    </w:p>
    <w:p w14:paraId="085F8BBC" w14:textId="77777777" w:rsidR="00F8224B" w:rsidRDefault="00F8224B" w:rsidP="00631762">
      <w:pPr>
        <w:pStyle w:val="a6"/>
        <w:ind w:firstLine="180"/>
      </w:pPr>
      <w:r>
        <w:t>task.addOnFailureListener(this, new OnFailureListener() {</w:t>
      </w:r>
    </w:p>
    <w:p w14:paraId="548064D7" w14:textId="77777777" w:rsidR="00F8224B" w:rsidRDefault="00F8224B" w:rsidP="00631762">
      <w:pPr>
        <w:pStyle w:val="a6"/>
        <w:ind w:firstLine="180"/>
      </w:pPr>
      <w:r>
        <w:t xml:space="preserve">    @Override</w:t>
      </w:r>
    </w:p>
    <w:p w14:paraId="5CA97920" w14:textId="77777777" w:rsidR="00F8224B" w:rsidRDefault="00F8224B" w:rsidP="00631762">
      <w:pPr>
        <w:pStyle w:val="a6"/>
        <w:ind w:firstLine="180"/>
      </w:pPr>
      <w:r>
        <w:t xml:space="preserve">    public void onFailure(@NonNull Exception e) {</w:t>
      </w:r>
    </w:p>
    <w:p w14:paraId="6C98A57A" w14:textId="77777777" w:rsidR="00F8224B" w:rsidRDefault="00F8224B" w:rsidP="00631762">
      <w:pPr>
        <w:pStyle w:val="a6"/>
        <w:ind w:firstLine="180"/>
      </w:pPr>
      <w:r>
        <w:t xml:space="preserve">        if (e instanceof ResolvableApiException) {</w:t>
      </w:r>
    </w:p>
    <w:p w14:paraId="371125E4" w14:textId="77777777" w:rsidR="00F8224B" w:rsidRDefault="00F8224B" w:rsidP="00631762">
      <w:pPr>
        <w:pStyle w:val="a6"/>
        <w:ind w:firstLine="180"/>
      </w:pPr>
      <w:r>
        <w:t xml:space="preserve">            // Location settings are not satisfied, but this can be fixed</w:t>
      </w:r>
    </w:p>
    <w:p w14:paraId="27E77D50" w14:textId="77777777" w:rsidR="00F8224B" w:rsidRDefault="00F8224B" w:rsidP="00631762">
      <w:pPr>
        <w:pStyle w:val="a6"/>
        <w:ind w:firstLine="180"/>
      </w:pPr>
      <w:r>
        <w:t xml:space="preserve">            // by showing the user a dialog.</w:t>
      </w:r>
    </w:p>
    <w:p w14:paraId="76BF2599" w14:textId="77777777" w:rsidR="00F8224B" w:rsidRDefault="00F8224B" w:rsidP="00631762">
      <w:pPr>
        <w:pStyle w:val="a6"/>
        <w:ind w:firstLine="180"/>
      </w:pPr>
      <w:r>
        <w:t xml:space="preserve">            try {</w:t>
      </w:r>
    </w:p>
    <w:p w14:paraId="1E125FFC" w14:textId="77777777" w:rsidR="00F8224B" w:rsidRDefault="00F8224B" w:rsidP="00631762">
      <w:pPr>
        <w:pStyle w:val="a6"/>
        <w:ind w:firstLine="180"/>
      </w:pPr>
      <w:r>
        <w:t xml:space="preserve">                // Show the dialog by calling startResolutionForResult(),</w:t>
      </w:r>
    </w:p>
    <w:p w14:paraId="41F914B3" w14:textId="77777777" w:rsidR="00F8224B" w:rsidRDefault="00F8224B" w:rsidP="00631762">
      <w:pPr>
        <w:pStyle w:val="a6"/>
        <w:ind w:firstLine="180"/>
      </w:pPr>
      <w:r>
        <w:t xml:space="preserve">                // and check the result in onActivityResult().</w:t>
      </w:r>
    </w:p>
    <w:p w14:paraId="0B9BDBD1" w14:textId="77777777" w:rsidR="00F8224B" w:rsidRDefault="00F8224B" w:rsidP="00631762">
      <w:pPr>
        <w:pStyle w:val="a6"/>
        <w:ind w:firstLine="180"/>
      </w:pPr>
      <w:r>
        <w:lastRenderedPageBreak/>
        <w:t xml:space="preserve">                ResolvableApiException resolvable = (ResolvableApiException) e;</w:t>
      </w:r>
    </w:p>
    <w:p w14:paraId="754C8AA8" w14:textId="77777777" w:rsidR="00F8224B" w:rsidRDefault="00F8224B" w:rsidP="00631762">
      <w:pPr>
        <w:pStyle w:val="a6"/>
        <w:ind w:firstLine="180"/>
      </w:pPr>
      <w:r>
        <w:t xml:space="preserve">                resolvable.startResolutionForResult(MainActivity.this,</w:t>
      </w:r>
    </w:p>
    <w:p w14:paraId="147055E8" w14:textId="77777777" w:rsidR="00F8224B" w:rsidRDefault="00F8224B" w:rsidP="00631762">
      <w:pPr>
        <w:pStyle w:val="a6"/>
        <w:ind w:firstLine="180"/>
      </w:pPr>
      <w:r>
        <w:t xml:space="preserve">                        REQUEST_CHECK_SETTINGS);</w:t>
      </w:r>
    </w:p>
    <w:p w14:paraId="349C56F6" w14:textId="77777777" w:rsidR="00F8224B" w:rsidRDefault="00F8224B" w:rsidP="00631762">
      <w:pPr>
        <w:pStyle w:val="a6"/>
        <w:ind w:firstLine="180"/>
      </w:pPr>
      <w:r>
        <w:t xml:space="preserve">            } catch (IntentSender.SendIntentException sendEx) {</w:t>
      </w:r>
    </w:p>
    <w:p w14:paraId="6CC0DF40" w14:textId="77777777" w:rsidR="00F8224B" w:rsidRDefault="00F8224B" w:rsidP="00631762">
      <w:pPr>
        <w:pStyle w:val="a6"/>
        <w:ind w:firstLine="180"/>
      </w:pPr>
      <w:r>
        <w:t xml:space="preserve">                // Ignore the error.</w:t>
      </w:r>
    </w:p>
    <w:p w14:paraId="3E4189D2" w14:textId="77777777" w:rsidR="00F8224B" w:rsidRDefault="00F8224B" w:rsidP="00631762">
      <w:pPr>
        <w:pStyle w:val="a6"/>
        <w:ind w:firstLine="180"/>
      </w:pPr>
      <w:r>
        <w:t xml:space="preserve">            }</w:t>
      </w:r>
    </w:p>
    <w:p w14:paraId="73510298" w14:textId="77777777" w:rsidR="00F8224B" w:rsidRDefault="00F8224B" w:rsidP="00631762">
      <w:pPr>
        <w:pStyle w:val="a6"/>
        <w:ind w:firstLine="180"/>
      </w:pPr>
      <w:r>
        <w:t xml:space="preserve">        }</w:t>
      </w:r>
    </w:p>
    <w:p w14:paraId="05DD8219" w14:textId="77777777" w:rsidR="00F8224B" w:rsidRDefault="00F8224B" w:rsidP="00631762">
      <w:pPr>
        <w:pStyle w:val="a6"/>
        <w:ind w:firstLine="180"/>
      </w:pPr>
      <w:r>
        <w:t xml:space="preserve">    }</w:t>
      </w:r>
    </w:p>
    <w:p w14:paraId="79E34699" w14:textId="3FEF243C" w:rsidR="007A4E86" w:rsidRDefault="00F8224B" w:rsidP="00631762">
      <w:pPr>
        <w:pStyle w:val="a6"/>
        <w:ind w:firstLine="180"/>
      </w:pPr>
      <w:r>
        <w:t>});</w:t>
      </w:r>
    </w:p>
    <w:p w14:paraId="544DDF46" w14:textId="68372E9E" w:rsidR="00631762" w:rsidRDefault="0083067E" w:rsidP="0083067E">
      <w:pPr>
        <w:pStyle w:val="a5"/>
        <w:ind w:firstLine="361"/>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20</w:t>
      </w:r>
      <w:r w:rsidR="004A2F73">
        <w:fldChar w:fldCharType="end"/>
      </w:r>
    </w:p>
    <w:p w14:paraId="12621FEE" w14:textId="58CF4CF7" w:rsidR="00C30F7C" w:rsidRDefault="00C30F7C" w:rsidP="00C30F7C">
      <w:pPr>
        <w:ind w:firstLine="420"/>
      </w:pPr>
      <w:r>
        <w:rPr>
          <w:rFonts w:hint="eastAsia"/>
        </w:rPr>
        <w:t>按照请求位置权限和隐私设置最佳做法页面中所述，应用应该只请求获得对于面向用户的功能所必需的位置权限，并以恰当的方式向用户披露请求的内容。大多数使用情形中，只有在用户与应用互动时才需要使用位置信息。如果应用需要在后台访问位置信息（例如在实现地理围栏时），请确保这种访问对使用应用的核心功能起到至关重要的作用，能为用户提供明确的好处，并且采用一种让用户清楚知道的方式完成。注意：</w:t>
      </w:r>
      <w:r>
        <w:t>Google Play 商店已更新有关设备位置的政策，限制应用仅在实现核心功能所必需的情形下且在满足相关政策要求后才能请求后台位置信息访问权限。采用这些最佳做法并不能保证 Google Play 会批准应用在后台使用位置信息</w:t>
      </w:r>
      <w:r w:rsidR="006E5AEB">
        <w:rPr>
          <w:rFonts w:hint="eastAsia"/>
        </w:rPr>
        <w:t>，</w:t>
      </w:r>
      <w:r>
        <w:rPr>
          <w:rFonts w:hint="eastAsia"/>
        </w:rPr>
        <w:t>详细了解与设备位置信息相关的政策变更。后台位置信息访问权限核对清单</w:t>
      </w:r>
      <w:r w:rsidR="00DD21DB">
        <w:rPr>
          <w:rFonts w:hint="eastAsia"/>
        </w:rPr>
        <w:t>，</w:t>
      </w:r>
      <w:r>
        <w:rPr>
          <w:rFonts w:hint="eastAsia"/>
        </w:rPr>
        <w:t>使用以下核对清单确定潜在的后台位置信息访问逻辑：</w:t>
      </w:r>
    </w:p>
    <w:p w14:paraId="29C31144" w14:textId="1E3A9254" w:rsidR="00C30F7C" w:rsidRDefault="00C30F7C" w:rsidP="003D1D85">
      <w:pPr>
        <w:pStyle w:val="a"/>
        <w:ind w:firstLine="360"/>
      </w:pPr>
      <w:r>
        <w:rPr>
          <w:rFonts w:hint="eastAsia"/>
        </w:rPr>
        <w:t>在应用的清单中，检查是否有</w:t>
      </w:r>
      <w:r>
        <w:t xml:space="preserve"> ACCESS_COARSE_LOCATION </w:t>
      </w:r>
      <w:r>
        <w:t>权限和</w:t>
      </w:r>
      <w:r>
        <w:t xml:space="preserve"> ACCESS_FINE_LOCATION </w:t>
      </w:r>
      <w:r>
        <w:t>权限</w:t>
      </w:r>
      <w:r w:rsidR="000F7528">
        <w:rPr>
          <w:rFonts w:hint="eastAsia"/>
        </w:rPr>
        <w:t>，</w:t>
      </w:r>
      <w:r>
        <w:t>验证应用是否需要这些位置权限。</w:t>
      </w:r>
    </w:p>
    <w:p w14:paraId="5A86831B" w14:textId="033CD36E" w:rsidR="00C30F7C" w:rsidRDefault="00C30F7C" w:rsidP="00C30F7C">
      <w:pPr>
        <w:ind w:firstLine="420"/>
      </w:pPr>
      <w:r>
        <w:rPr>
          <w:rFonts w:hint="eastAsia"/>
        </w:rPr>
        <w:t>如果应用以</w:t>
      </w:r>
      <w:r w:rsidR="00BF23F9">
        <w:t>安卓</w:t>
      </w:r>
      <w:r>
        <w:t>10（API 级别 29）或更高版本为目标平台，检查是否有 ACCESS_BACKGROUND_LOCATION 权限</w:t>
      </w:r>
      <w:r w:rsidR="000D303F">
        <w:rPr>
          <w:rFonts w:hint="eastAsia"/>
        </w:rPr>
        <w:t>，</w:t>
      </w:r>
      <w:r>
        <w:t>验证应用是否具有需要有关权限的功能。</w:t>
      </w:r>
    </w:p>
    <w:p w14:paraId="150D3647" w14:textId="5D32890B" w:rsidR="00C30F7C" w:rsidRDefault="00C30F7C" w:rsidP="003D1D85">
      <w:pPr>
        <w:pStyle w:val="a"/>
        <w:ind w:firstLine="360"/>
      </w:pPr>
      <w:r>
        <w:rPr>
          <w:rFonts w:hint="eastAsia"/>
        </w:rPr>
        <w:t>在代码中检查是否使用了位置信息访问</w:t>
      </w:r>
      <w:r>
        <w:t xml:space="preserve"> API</w:t>
      </w:r>
      <w:r>
        <w:t>（例如</w:t>
      </w:r>
      <w:r>
        <w:t xml:space="preserve"> Fused Location Provider API</w:t>
      </w:r>
      <w:r>
        <w:t>、</w:t>
      </w:r>
      <w:r>
        <w:t xml:space="preserve">Geofencing API </w:t>
      </w:r>
      <w:r>
        <w:t>或</w:t>
      </w:r>
      <w:r>
        <w:t xml:space="preserve"> LocationManager API</w:t>
      </w:r>
      <w:r>
        <w:t>），例如在以下结构中检查：</w:t>
      </w:r>
    </w:p>
    <w:p w14:paraId="36E7F5B8" w14:textId="77777777" w:rsidR="00C30F7C" w:rsidRPr="00695D74" w:rsidRDefault="00C30F7C" w:rsidP="00695D74">
      <w:pPr>
        <w:pStyle w:val="20"/>
        <w:ind w:firstLine="720"/>
      </w:pPr>
      <w:r w:rsidRPr="00695D74">
        <w:rPr>
          <w:rFonts w:hint="eastAsia"/>
        </w:rPr>
        <w:t>后台服务</w:t>
      </w:r>
    </w:p>
    <w:p w14:paraId="7BCA68F5" w14:textId="77777777" w:rsidR="00C30F7C" w:rsidRPr="00695D74" w:rsidRDefault="00C30F7C" w:rsidP="00695D74">
      <w:pPr>
        <w:pStyle w:val="20"/>
        <w:ind w:firstLine="720"/>
      </w:pPr>
      <w:r w:rsidRPr="00695D74">
        <w:t xml:space="preserve">JobIntentService </w:t>
      </w:r>
      <w:r w:rsidRPr="00695D74">
        <w:t>对象</w:t>
      </w:r>
    </w:p>
    <w:p w14:paraId="1F298C65" w14:textId="77777777" w:rsidR="00C30F7C" w:rsidRPr="00695D74" w:rsidRDefault="00C30F7C" w:rsidP="00695D74">
      <w:pPr>
        <w:pStyle w:val="20"/>
        <w:ind w:firstLine="720"/>
      </w:pPr>
      <w:r w:rsidRPr="00695D74">
        <w:t xml:space="preserve">WorkManager </w:t>
      </w:r>
      <w:r w:rsidRPr="00695D74">
        <w:t>或</w:t>
      </w:r>
      <w:r w:rsidRPr="00695D74">
        <w:t xml:space="preserve"> JobScheduler </w:t>
      </w:r>
      <w:r w:rsidRPr="00695D74">
        <w:t>任务</w:t>
      </w:r>
    </w:p>
    <w:p w14:paraId="17FBCF3E" w14:textId="77777777" w:rsidR="00C30F7C" w:rsidRPr="00695D74" w:rsidRDefault="00C30F7C" w:rsidP="00695D74">
      <w:pPr>
        <w:pStyle w:val="20"/>
        <w:ind w:firstLine="720"/>
      </w:pPr>
      <w:r w:rsidRPr="00695D74">
        <w:t xml:space="preserve">AlarmManager </w:t>
      </w:r>
      <w:r w:rsidRPr="00695D74">
        <w:t>操作</w:t>
      </w:r>
    </w:p>
    <w:p w14:paraId="324A3B1E" w14:textId="7AAAFF23" w:rsidR="00C30F7C" w:rsidRPr="00695D74" w:rsidRDefault="00C30F7C" w:rsidP="00695D74">
      <w:pPr>
        <w:pStyle w:val="20"/>
        <w:ind w:firstLine="720"/>
      </w:pPr>
      <w:r w:rsidRPr="00695D74">
        <w:rPr>
          <w:rFonts w:hint="eastAsia"/>
        </w:rPr>
        <w:t>从应用微件调用的待定</w:t>
      </w:r>
      <w:r w:rsidR="001E0B3A" w:rsidRPr="00695D74">
        <w:rPr>
          <w:rFonts w:hint="eastAsia"/>
        </w:rPr>
        <w:t>意图</w:t>
      </w:r>
    </w:p>
    <w:p w14:paraId="4E63DD1D" w14:textId="6B851185" w:rsidR="00C30F7C" w:rsidRDefault="00C30F7C" w:rsidP="003D1D85">
      <w:pPr>
        <w:pStyle w:val="a"/>
        <w:ind w:firstLine="360"/>
      </w:pPr>
      <w:r>
        <w:rPr>
          <w:rFonts w:hint="eastAsia"/>
        </w:rPr>
        <w:t>如果应用会使用访问位置信息的</w:t>
      </w:r>
      <w:r>
        <w:t xml:space="preserve"> SDK </w:t>
      </w:r>
      <w:r>
        <w:t>或库，则视为应用需要该访问权限。</w:t>
      </w:r>
    </w:p>
    <w:p w14:paraId="276EE284" w14:textId="5860AAB0" w:rsidR="00C30F7C" w:rsidRDefault="00C30F7C" w:rsidP="00C30F7C">
      <w:pPr>
        <w:ind w:firstLine="420"/>
      </w:pPr>
      <w:r>
        <w:rPr>
          <w:rFonts w:hint="eastAsia"/>
        </w:rPr>
        <w:t>评估后台位置信息访问权限</w:t>
      </w:r>
      <w:r w:rsidR="00282D6B">
        <w:rPr>
          <w:rFonts w:hint="eastAsia"/>
        </w:rPr>
        <w:t>，</w:t>
      </w:r>
      <w:r>
        <w:rPr>
          <w:rFonts w:hint="eastAsia"/>
        </w:rPr>
        <w:t>如果发现应用在后台访问了位置信息，请考虑执行以下操作：</w:t>
      </w:r>
    </w:p>
    <w:p w14:paraId="39D32619" w14:textId="77777777" w:rsidR="00C30F7C" w:rsidRDefault="00C30F7C" w:rsidP="003D1D85">
      <w:pPr>
        <w:pStyle w:val="a"/>
        <w:ind w:firstLine="360"/>
      </w:pPr>
      <w:r>
        <w:rPr>
          <w:rFonts w:hint="eastAsia"/>
        </w:rPr>
        <w:lastRenderedPageBreak/>
        <w:t>评估后台位置信息访问权限是否对应用的核心功能起到至关重要的作用。</w:t>
      </w:r>
    </w:p>
    <w:p w14:paraId="74696306" w14:textId="746DEC14" w:rsidR="00C30F7C" w:rsidRDefault="00C30F7C" w:rsidP="003D1D85">
      <w:pPr>
        <w:pStyle w:val="a"/>
        <w:ind w:firstLine="360"/>
      </w:pPr>
      <w:r>
        <w:rPr>
          <w:rFonts w:hint="eastAsia"/>
        </w:rPr>
        <w:t>如果不需要在后台访问位置信息，请移除此权限。</w:t>
      </w:r>
    </w:p>
    <w:p w14:paraId="0D591602" w14:textId="5A58D870" w:rsidR="00C30F7C" w:rsidRDefault="00C30F7C" w:rsidP="00C30F7C">
      <w:pPr>
        <w:ind w:firstLine="420"/>
      </w:pPr>
      <w:r>
        <w:rPr>
          <w:rFonts w:hint="eastAsia"/>
        </w:rPr>
        <w:t>如果应用以</w:t>
      </w:r>
      <w:r w:rsidR="00BF23F9">
        <w:t>安卓</w:t>
      </w:r>
      <w:r>
        <w:t>10（API 级别 29）或更高版本为目标平台，请从应用的清单中移除 ACCESS_BACKGROUND_LOCATION 权限。移除此权限后，搭载</w:t>
      </w:r>
      <w:r w:rsidR="00BF23F9">
        <w:t>安卓</w:t>
      </w:r>
      <w:r>
        <w:t>10 的设备上的应用将无法选择始终访问位置信息。</w:t>
      </w:r>
    </w:p>
    <w:p w14:paraId="0A2B5DF8" w14:textId="1D74173B" w:rsidR="00C30F7C" w:rsidRDefault="00C30F7C" w:rsidP="00DC6047">
      <w:pPr>
        <w:pStyle w:val="a"/>
        <w:ind w:firstLine="360"/>
      </w:pPr>
      <w:r>
        <w:rPr>
          <w:rFonts w:hint="eastAsia"/>
        </w:rPr>
        <w:t>确保用户知道应用在后台访问位置信息。在对用户而言并非显而易见的情形下，这一点尤为重要。</w:t>
      </w:r>
    </w:p>
    <w:p w14:paraId="43647C00" w14:textId="09AC0469" w:rsidR="00C30F7C" w:rsidRDefault="00C30F7C" w:rsidP="00DC6047">
      <w:pPr>
        <w:pStyle w:val="a"/>
        <w:ind w:firstLine="360"/>
      </w:pPr>
      <w:r>
        <w:rPr>
          <w:rFonts w:hint="eastAsia"/>
        </w:rPr>
        <w:t>如果可能，请重构位置信息访问逻辑，以便仅在用户可以看到应用的活动时请求访问位置信息。</w:t>
      </w:r>
    </w:p>
    <w:p w14:paraId="0B248292" w14:textId="2731D8AF" w:rsidR="00C30F7C" w:rsidRPr="00C30F7C" w:rsidRDefault="00C30F7C" w:rsidP="00C30F7C">
      <w:pPr>
        <w:ind w:firstLine="420"/>
      </w:pPr>
      <w:r>
        <w:rPr>
          <w:rFonts w:hint="eastAsia"/>
        </w:rPr>
        <w:t>限制后台位置信息更新次数</w:t>
      </w:r>
      <w:r w:rsidR="00BB4FFB">
        <w:rPr>
          <w:rFonts w:hint="eastAsia"/>
        </w:rPr>
        <w:t>，</w:t>
      </w:r>
      <w:r>
        <w:rPr>
          <w:rFonts w:hint="eastAsia"/>
        </w:rPr>
        <w:t>如果后台位置信息访问权限对应用至关重要，请注意：在搭载</w:t>
      </w:r>
      <w:r w:rsidR="00BF23F9">
        <w:t>安卓</w:t>
      </w:r>
      <w:r>
        <w:t>8.0（API 级别 26）及更高版本的设备上，</w:t>
      </w:r>
      <w:r w:rsidR="00FC21A5">
        <w:rPr>
          <w:rFonts w:hint="eastAsia"/>
        </w:rPr>
        <w:t>安卓</w:t>
      </w:r>
      <w:r>
        <w:t>系统为了延长设备电池的续航时间，采用了“后台位置信息限制”的设置。在这些版本的</w:t>
      </w:r>
      <w:r w:rsidR="00FC21A5">
        <w:rPr>
          <w:rFonts w:hint="eastAsia"/>
        </w:rPr>
        <w:t>安卓</w:t>
      </w:r>
      <w:r>
        <w:t>系统中，如果应用在后台运行，</w:t>
      </w:r>
      <w:r w:rsidR="007D7B9F">
        <w:rPr>
          <w:rFonts w:hint="eastAsia"/>
        </w:rPr>
        <w:t>其</w:t>
      </w:r>
      <w:r>
        <w:t>每小时只能接收几次位置信息更新。详细了解后台位置信息限制。</w:t>
      </w:r>
    </w:p>
    <w:p w14:paraId="1391A344" w14:textId="77777777" w:rsidR="00877D27" w:rsidRPr="009E2233" w:rsidRDefault="00877D27" w:rsidP="00877D27">
      <w:pPr>
        <w:ind w:firstLine="420"/>
        <w:rPr>
          <w:rFonts w:ascii="Times New Roman" w:eastAsia="宋体" w:hAnsi="Times New Roman" w:cs="Times New Roman"/>
          <w:szCs w:val="20"/>
        </w:rPr>
      </w:pPr>
      <w:bookmarkStart w:id="18" w:name="_Toc242772312"/>
      <w:r w:rsidRPr="009E2233">
        <w:rPr>
          <w:rFonts w:ascii="Times New Roman" w:eastAsia="宋体" w:hAnsi="Times New Roman" w:cs="Times New Roman"/>
          <w:szCs w:val="20"/>
        </w:rPr>
        <w:t>在开发应用的过程中，需要对获取用户位置的模型进行效率测试。最简单的测试就是使用</w:t>
      </w:r>
      <w:r w:rsidRPr="009E2233">
        <w:rPr>
          <w:rFonts w:ascii="Times New Roman" w:eastAsia="宋体" w:hAnsi="Times New Roman" w:cs="Times New Roman"/>
          <w:szCs w:val="20"/>
        </w:rPr>
        <w:t>Android</w:t>
      </w:r>
      <w:r w:rsidRPr="009E2233">
        <w:rPr>
          <w:rFonts w:ascii="Times New Roman" w:eastAsia="宋体" w:hAnsi="Times New Roman" w:cs="Times New Roman"/>
          <w:szCs w:val="20"/>
        </w:rPr>
        <w:t>真机设备</w:t>
      </w:r>
      <w:r>
        <w:rPr>
          <w:rFonts w:ascii="Times New Roman" w:eastAsia="宋体" w:hAnsi="Times New Roman" w:cs="Times New Roman" w:hint="eastAsia"/>
          <w:szCs w:val="20"/>
        </w:rPr>
        <w:t>，</w:t>
      </w:r>
      <w:r w:rsidRPr="009E2233">
        <w:rPr>
          <w:rFonts w:ascii="Times New Roman" w:eastAsia="宋体" w:hAnsi="Times New Roman" w:cs="Times New Roman"/>
          <w:szCs w:val="20"/>
        </w:rPr>
        <w:t>但是如果没有一个真正的物理设备，也可以使用</w:t>
      </w:r>
      <w:r>
        <w:rPr>
          <w:rFonts w:ascii="Times New Roman" w:eastAsia="宋体" w:hAnsi="Times New Roman" w:cs="Times New Roman" w:hint="eastAsia"/>
          <w:szCs w:val="20"/>
        </w:rPr>
        <w:t>安卓</w:t>
      </w:r>
      <w:r w:rsidRPr="009E2233">
        <w:rPr>
          <w:rFonts w:ascii="Times New Roman" w:eastAsia="宋体" w:hAnsi="Times New Roman" w:cs="Times New Roman"/>
          <w:szCs w:val="20"/>
        </w:rPr>
        <w:t>虚拟机的虚拟位置进行基于用户位置的测试。向应用提供模拟位置数据的方法主要有三种：</w:t>
      </w:r>
      <w:r w:rsidRPr="009E2233">
        <w:rPr>
          <w:rFonts w:ascii="Times New Roman" w:eastAsia="宋体" w:hAnsi="Times New Roman" w:cs="Times New Roman"/>
          <w:szCs w:val="20"/>
        </w:rPr>
        <w:t>Eclipse</w:t>
      </w:r>
      <w:r w:rsidRPr="009E2233">
        <w:rPr>
          <w:rFonts w:ascii="Times New Roman" w:eastAsia="宋体" w:hAnsi="Times New Roman" w:cs="Times New Roman"/>
          <w:szCs w:val="20"/>
        </w:rPr>
        <w:t>，</w:t>
      </w:r>
      <w:r w:rsidRPr="009E2233">
        <w:rPr>
          <w:rFonts w:ascii="Times New Roman" w:eastAsia="宋体" w:hAnsi="Times New Roman" w:cs="Times New Roman"/>
          <w:szCs w:val="20"/>
        </w:rPr>
        <w:t>DDMS</w:t>
      </w:r>
      <w:r w:rsidRPr="009E2233">
        <w:rPr>
          <w:rFonts w:ascii="Times New Roman" w:eastAsia="宋体" w:hAnsi="Times New Roman" w:cs="Times New Roman"/>
          <w:szCs w:val="20"/>
        </w:rPr>
        <w:t>或者模拟器控制台的</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geo</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命令行。</w:t>
      </w:r>
      <w:r w:rsidRPr="009E2233">
        <w:rPr>
          <w:rFonts w:ascii="Times New Roman" w:eastAsia="宋体" w:hAnsi="Times New Roman" w:cs="Times New Roman" w:hint="eastAsia"/>
          <w:szCs w:val="20"/>
        </w:rPr>
        <w:t>由于</w:t>
      </w:r>
      <w:r w:rsidRPr="009E2233">
        <w:rPr>
          <w:rFonts w:ascii="Times New Roman" w:eastAsia="宋体" w:hAnsi="Times New Roman" w:cs="Times New Roman"/>
          <w:szCs w:val="20"/>
        </w:rPr>
        <w:t>提供模拟位置数据是使用的</w:t>
      </w:r>
      <w:r w:rsidRPr="009E2233">
        <w:rPr>
          <w:rFonts w:ascii="Times New Roman" w:eastAsia="宋体" w:hAnsi="Times New Roman" w:cs="Times New Roman"/>
          <w:szCs w:val="20"/>
        </w:rPr>
        <w:t>GPS</w:t>
      </w:r>
      <w:r w:rsidRPr="009E2233">
        <w:rPr>
          <w:rFonts w:ascii="Times New Roman" w:eastAsia="宋体" w:hAnsi="Times New Roman" w:cs="Times New Roman"/>
          <w:szCs w:val="20"/>
        </w:rPr>
        <w:t>的数据类型，所以必须使用</w:t>
      </w:r>
      <w:r w:rsidRPr="009E2233">
        <w:rPr>
          <w:rFonts w:ascii="Times New Roman" w:eastAsia="宋体" w:hAnsi="Times New Roman" w:cs="Times New Roman"/>
          <w:szCs w:val="20"/>
        </w:rPr>
        <w:t>GPS_PROVIDER</w:t>
      </w:r>
      <w:r w:rsidRPr="009E2233">
        <w:rPr>
          <w:rFonts w:ascii="Times New Roman" w:eastAsia="宋体" w:hAnsi="Times New Roman" w:cs="Times New Roman"/>
          <w:szCs w:val="20"/>
        </w:rPr>
        <w:t>来获取位置更新，否则模拟数据无法工作。</w:t>
      </w:r>
      <w:r w:rsidRPr="009E2233">
        <w:rPr>
          <w:rFonts w:ascii="Times New Roman" w:eastAsia="宋体" w:hAnsi="Times New Roman" w:cs="Times New Roman" w:hint="eastAsia"/>
          <w:szCs w:val="20"/>
        </w:rPr>
        <w:t>如果</w:t>
      </w:r>
      <w:r w:rsidRPr="009E2233">
        <w:rPr>
          <w:rFonts w:ascii="Times New Roman" w:eastAsia="宋体" w:hAnsi="Times New Roman" w:cs="Times New Roman"/>
          <w:szCs w:val="20"/>
        </w:rPr>
        <w:t>使用</w:t>
      </w:r>
      <w:r w:rsidRPr="009E2233">
        <w:rPr>
          <w:rFonts w:ascii="Times New Roman" w:eastAsia="宋体" w:hAnsi="Times New Roman" w:cs="Times New Roman"/>
          <w:szCs w:val="20"/>
        </w:rPr>
        <w:t>DDMS</w:t>
      </w:r>
      <w:r w:rsidRPr="009E2233">
        <w:rPr>
          <w:rFonts w:ascii="Times New Roman" w:eastAsia="宋体" w:hAnsi="Times New Roman" w:cs="Times New Roman"/>
          <w:szCs w:val="20"/>
        </w:rPr>
        <w:t>工具，可以使用多种方法模拟位置数据</w:t>
      </w:r>
      <w:r w:rsidRPr="009E2233">
        <w:rPr>
          <w:rFonts w:ascii="Times New Roman" w:eastAsia="宋体" w:hAnsi="Times New Roman" w:cs="Times New Roman" w:hint="eastAsia"/>
          <w:szCs w:val="20"/>
        </w:rPr>
        <w:t>，其中包括</w:t>
      </w:r>
      <w:r w:rsidRPr="009E2233">
        <w:rPr>
          <w:rFonts w:ascii="Times New Roman" w:eastAsia="宋体" w:hAnsi="Times New Roman" w:cs="Times New Roman"/>
          <w:szCs w:val="20"/>
        </w:rPr>
        <w:t>向设备手动发送独立的经纬度</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使用</w:t>
      </w:r>
      <w:r w:rsidRPr="009E2233">
        <w:rPr>
          <w:rFonts w:ascii="Times New Roman" w:eastAsia="宋体" w:hAnsi="Times New Roman" w:cs="Times New Roman"/>
          <w:szCs w:val="20"/>
        </w:rPr>
        <w:t>GPX</w:t>
      </w:r>
      <w:r w:rsidRPr="009E2233">
        <w:rPr>
          <w:rFonts w:ascii="Times New Roman" w:eastAsia="宋体" w:hAnsi="Times New Roman" w:cs="Times New Roman"/>
          <w:szCs w:val="20"/>
        </w:rPr>
        <w:t>文件向设备发送的一系列路径</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使用</w:t>
      </w:r>
      <w:r w:rsidRPr="009E2233">
        <w:rPr>
          <w:rFonts w:ascii="Times New Roman" w:eastAsia="宋体" w:hAnsi="Times New Roman" w:cs="Times New Roman"/>
          <w:szCs w:val="20"/>
        </w:rPr>
        <w:t>KML</w:t>
      </w:r>
      <w:r w:rsidRPr="009E2233">
        <w:rPr>
          <w:rFonts w:ascii="Times New Roman" w:eastAsia="宋体" w:hAnsi="Times New Roman" w:cs="Times New Roman"/>
          <w:szCs w:val="20"/>
        </w:rPr>
        <w:t>文件向设备发送独立的一序列化的路径位置</w:t>
      </w:r>
      <w:r w:rsidRPr="009E2233">
        <w:rPr>
          <w:rFonts w:ascii="Times New Roman" w:eastAsia="宋体" w:hAnsi="Times New Roman" w:cs="Times New Roman" w:hint="eastAsia"/>
          <w:szCs w:val="20"/>
        </w:rPr>
        <w:t>。如果</w:t>
      </w:r>
      <w:r w:rsidRPr="009E2233">
        <w:rPr>
          <w:rFonts w:ascii="Times New Roman" w:eastAsia="宋体" w:hAnsi="Times New Roman" w:cs="Times New Roman"/>
          <w:szCs w:val="20"/>
        </w:rPr>
        <w:t>使用模拟器控制台的</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geo</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命令行发送模拟位置数据</w:t>
      </w:r>
      <w:r w:rsidRPr="009E2233">
        <w:rPr>
          <w:rFonts w:ascii="Times New Roman" w:eastAsia="宋体" w:hAnsi="Times New Roman" w:cs="Times New Roman" w:hint="eastAsia"/>
          <w:szCs w:val="20"/>
        </w:rPr>
        <w:t>，需要</w:t>
      </w:r>
      <w:r w:rsidRPr="009E2233">
        <w:rPr>
          <w:rFonts w:ascii="Times New Roman" w:eastAsia="宋体" w:hAnsi="Times New Roman" w:cs="Times New Roman"/>
          <w:szCs w:val="20"/>
        </w:rPr>
        <w:t>在</w:t>
      </w:r>
      <w:r>
        <w:rPr>
          <w:rFonts w:ascii="Times New Roman" w:eastAsia="宋体" w:hAnsi="Times New Roman" w:cs="Times New Roman" w:hint="eastAsia"/>
          <w:szCs w:val="20"/>
        </w:rPr>
        <w:t>安卓</w:t>
      </w:r>
      <w:r w:rsidRPr="009E2233">
        <w:rPr>
          <w:rFonts w:ascii="Times New Roman" w:eastAsia="宋体" w:hAnsi="Times New Roman" w:cs="Times New Roman"/>
          <w:szCs w:val="20"/>
        </w:rPr>
        <w:t>模拟器上装载应用，并打开</w:t>
      </w:r>
      <w:r>
        <w:rPr>
          <w:rFonts w:ascii="Times New Roman" w:eastAsia="宋体" w:hAnsi="Times New Roman" w:cs="Times New Roman"/>
          <w:szCs w:val="20"/>
        </w:rPr>
        <w:t>SDK</w:t>
      </w:r>
      <w:r w:rsidRPr="009E2233">
        <w:rPr>
          <w:rFonts w:ascii="Times New Roman" w:eastAsia="宋体" w:hAnsi="Times New Roman" w:cs="Times New Roman"/>
          <w:szCs w:val="20"/>
        </w:rPr>
        <w:t>下的</w:t>
      </w:r>
      <w:r w:rsidRPr="009E2233">
        <w:rPr>
          <w:rFonts w:ascii="Times New Roman" w:eastAsia="宋体" w:hAnsi="Times New Roman" w:cs="Times New Roman"/>
          <w:szCs w:val="20"/>
        </w:rPr>
        <w:t>/tools</w:t>
      </w:r>
      <w:r w:rsidRPr="009E2233">
        <w:rPr>
          <w:rFonts w:ascii="Times New Roman" w:eastAsia="宋体" w:hAnsi="Times New Roman" w:cs="Times New Roman"/>
          <w:szCs w:val="20"/>
        </w:rPr>
        <w:t>目录下打开设备终端的控制台</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连接到模拟器控制台</w:t>
      </w:r>
      <w:r w:rsidRPr="009E2233">
        <w:rPr>
          <w:rFonts w:ascii="Times New Roman" w:eastAsia="宋体" w:hAnsi="Times New Roman" w:cs="Times New Roman" w:hint="eastAsia"/>
          <w:szCs w:val="20"/>
        </w:rPr>
        <w:t>：</w:t>
      </w:r>
    </w:p>
    <w:p w14:paraId="55311136" w14:textId="77777777" w:rsidR="00877D27" w:rsidRDefault="00877D27" w:rsidP="00877D27">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telnet localhost &lt;console-port&gt;</w:t>
      </w:r>
    </w:p>
    <w:p w14:paraId="566E3695" w14:textId="3DBFF1A9" w:rsidR="00877D27" w:rsidRPr="009E2233" w:rsidRDefault="00877D27" w:rsidP="00877D27">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21</w:t>
      </w:r>
      <w:r w:rsidR="004A2F73">
        <w:fldChar w:fldCharType="end"/>
      </w:r>
    </w:p>
    <w:p w14:paraId="5D30D688" w14:textId="77777777" w:rsidR="00877D27" w:rsidRPr="009E2233" w:rsidRDefault="00877D27" w:rsidP="00877D27">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然后向模拟控制台</w:t>
      </w:r>
      <w:r w:rsidRPr="009E2233">
        <w:rPr>
          <w:rFonts w:ascii="Times New Roman" w:eastAsia="宋体" w:hAnsi="Times New Roman" w:cs="Times New Roman"/>
          <w:szCs w:val="20"/>
        </w:rPr>
        <w:t>发送位置数据</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geo fix</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发送固定的</w:t>
      </w:r>
      <w:r w:rsidRPr="009E2233">
        <w:rPr>
          <w:rFonts w:ascii="Times New Roman" w:eastAsia="宋体" w:hAnsi="Times New Roman" w:cs="Times New Roman"/>
          <w:szCs w:val="20"/>
        </w:rPr>
        <w:t>geo</w:t>
      </w:r>
      <w:r w:rsidRPr="009E2233">
        <w:rPr>
          <w:rFonts w:ascii="Times New Roman" w:eastAsia="宋体" w:hAnsi="Times New Roman" w:cs="Times New Roman"/>
          <w:szCs w:val="20"/>
        </w:rPr>
        <w:t>位置。这个命令接收十进制的经度和纬度，和一个可选的海拔（单位</w:t>
      </w:r>
      <w:r w:rsidRPr="009E2233">
        <w:rPr>
          <w:rFonts w:ascii="Times New Roman" w:eastAsia="宋体" w:hAnsi="Times New Roman" w:cs="Times New Roman"/>
          <w:szCs w:val="20"/>
        </w:rPr>
        <w:t>m</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，例如：</w:t>
      </w:r>
    </w:p>
    <w:p w14:paraId="35A30888" w14:textId="77777777" w:rsidR="00877D27" w:rsidRDefault="00877D27" w:rsidP="00877D27">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geo fix -121.45356 46.51119 4392</w:t>
      </w:r>
    </w:p>
    <w:p w14:paraId="4A8B1D2D" w14:textId="0298BFB4" w:rsidR="00877D27" w:rsidRPr="009E2233" w:rsidRDefault="00877D27" w:rsidP="00877D27">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22</w:t>
      </w:r>
      <w:r w:rsidR="004A2F73">
        <w:fldChar w:fldCharType="end"/>
      </w:r>
    </w:p>
    <w:p w14:paraId="55EB2408" w14:textId="77777777" w:rsidR="00877D27" w:rsidRPr="009E2233" w:rsidRDefault="00877D27" w:rsidP="00877D27">
      <w:pPr>
        <w:ind w:firstLine="420"/>
        <w:rPr>
          <w:rFonts w:ascii="Times New Roman" w:eastAsia="宋体" w:hAnsi="Times New Roman" w:cs="Times New Roman"/>
          <w:szCs w:val="20"/>
        </w:rPr>
      </w:pPr>
      <w:r w:rsidRPr="009E2233">
        <w:rPr>
          <w:rFonts w:ascii="Times New Roman" w:eastAsia="宋体" w:hAnsi="Times New Roman" w:cs="Times New Roman"/>
          <w:szCs w:val="20"/>
        </w:rPr>
        <w:t>geo nmea</w:t>
      </w:r>
      <w:r w:rsidRPr="009E2233">
        <w:rPr>
          <w:rFonts w:ascii="Times New Roman" w:eastAsia="宋体" w:hAnsi="Times New Roman" w:cs="Times New Roman"/>
          <w:szCs w:val="20"/>
        </w:rPr>
        <w:t>发送一个</w:t>
      </w:r>
      <w:r w:rsidRPr="009E2233">
        <w:rPr>
          <w:rFonts w:ascii="Times New Roman" w:eastAsia="宋体" w:hAnsi="Times New Roman" w:cs="Times New Roman"/>
          <w:szCs w:val="20"/>
        </w:rPr>
        <w:t>NMEA 0183</w:t>
      </w:r>
      <w:r w:rsidRPr="009E2233">
        <w:rPr>
          <w:rFonts w:ascii="Times New Roman" w:eastAsia="宋体" w:hAnsi="Times New Roman" w:cs="Times New Roman"/>
          <w:szCs w:val="20"/>
        </w:rPr>
        <w:t>句子</w:t>
      </w:r>
      <w:r w:rsidRPr="009E2233">
        <w:rPr>
          <w:rFonts w:ascii="Times New Roman" w:eastAsia="宋体" w:hAnsi="Times New Roman" w:cs="Times New Roman" w:hint="eastAsia"/>
          <w:szCs w:val="20"/>
        </w:rPr>
        <w:t>，例如：</w:t>
      </w:r>
    </w:p>
    <w:p w14:paraId="38D23B32" w14:textId="77777777" w:rsidR="00877D27" w:rsidRDefault="00877D27" w:rsidP="00877D27">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eastAsia="宋体" w:hAnsi="Times New Roman" w:cs="Times New Roman"/>
          <w:kern w:val="21"/>
          <w:szCs w:val="20"/>
        </w:rPr>
      </w:pPr>
      <w:r w:rsidRPr="009E2233">
        <w:rPr>
          <w:rFonts w:ascii="Times New Roman" w:eastAsia="宋体" w:hAnsi="Times New Roman" w:cs="Times New Roman"/>
          <w:kern w:val="21"/>
          <w:szCs w:val="20"/>
        </w:rPr>
        <w:t>geo nmea $GPRMC,081836,A,3751.65,S,14507.36,E,000.0,360.0,130998,011.3,E*62</w:t>
      </w:r>
    </w:p>
    <w:p w14:paraId="7435C367" w14:textId="0E30FEE4" w:rsidR="00877D27" w:rsidRPr="009E2233" w:rsidRDefault="00877D27" w:rsidP="00877D27">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23</w:t>
      </w:r>
      <w:r w:rsidR="004A2F73">
        <w:fldChar w:fldCharType="end"/>
      </w:r>
    </w:p>
    <w:p w14:paraId="05F38A6F" w14:textId="77777777" w:rsidR="00742704" w:rsidRPr="009E2233" w:rsidRDefault="00742704" w:rsidP="00037602">
      <w:pPr>
        <w:pStyle w:val="2"/>
      </w:pPr>
      <w:r w:rsidRPr="009E2233">
        <w:rPr>
          <w:rFonts w:hint="eastAsia"/>
        </w:rPr>
        <w:t>定位最佳策略</w:t>
      </w:r>
      <w:bookmarkEnd w:id="18"/>
    </w:p>
    <w:p w14:paraId="6B128416" w14:textId="1C1252E4"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基于位置的应用可谓是数不胜数，但是由于</w:t>
      </w:r>
      <w:r w:rsidRPr="009E2233">
        <w:rPr>
          <w:rFonts w:ascii="Times New Roman" w:eastAsia="宋体" w:hAnsi="Times New Roman" w:cs="Times New Roman" w:hint="eastAsia"/>
          <w:szCs w:val="20"/>
        </w:rPr>
        <w:t>很难</w:t>
      </w:r>
      <w:r w:rsidRPr="009E2233">
        <w:rPr>
          <w:rFonts w:ascii="Times New Roman" w:eastAsia="宋体" w:hAnsi="Times New Roman" w:cs="Times New Roman"/>
          <w:szCs w:val="20"/>
        </w:rPr>
        <w:t>提供最佳</w:t>
      </w:r>
      <w:r w:rsidRPr="009E2233">
        <w:rPr>
          <w:rFonts w:ascii="Times New Roman" w:eastAsia="宋体" w:hAnsi="Times New Roman" w:cs="Times New Roman" w:hint="eastAsia"/>
          <w:szCs w:val="20"/>
        </w:rPr>
        <w:t>精</w:t>
      </w:r>
      <w:r w:rsidRPr="009E2233">
        <w:rPr>
          <w:rFonts w:ascii="Times New Roman" w:eastAsia="宋体" w:hAnsi="Times New Roman" w:cs="Times New Roman"/>
          <w:szCs w:val="20"/>
        </w:rPr>
        <w:t>度，用户位置的移动，多种方法获取用</w:t>
      </w:r>
      <w:r w:rsidRPr="009E2233">
        <w:rPr>
          <w:rFonts w:ascii="Times New Roman" w:eastAsia="宋体" w:hAnsi="Times New Roman" w:cs="Times New Roman"/>
          <w:szCs w:val="20"/>
        </w:rPr>
        <w:lastRenderedPageBreak/>
        <w:t>户位置和尽可能减少耗电量等原因</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使得获取用户位置变得较为复杂。</w:t>
      </w:r>
      <w:r w:rsidRPr="009E2233">
        <w:rPr>
          <w:rFonts w:ascii="Times New Roman" w:eastAsia="宋体" w:hAnsi="Times New Roman" w:cs="Times New Roman" w:hint="eastAsia"/>
          <w:szCs w:val="20"/>
        </w:rPr>
        <w:t>要既</w:t>
      </w:r>
      <w:r w:rsidRPr="009E2233">
        <w:rPr>
          <w:rFonts w:ascii="Times New Roman" w:eastAsia="宋体" w:hAnsi="Times New Roman" w:cs="Times New Roman"/>
          <w:szCs w:val="20"/>
        </w:rPr>
        <w:t>减少</w:t>
      </w:r>
      <w:r w:rsidRPr="009E2233">
        <w:rPr>
          <w:rFonts w:ascii="Times New Roman" w:eastAsia="宋体" w:hAnsi="Times New Roman" w:cs="Times New Roman" w:hint="eastAsia"/>
          <w:szCs w:val="20"/>
        </w:rPr>
        <w:t>电池</w:t>
      </w:r>
      <w:r>
        <w:rPr>
          <w:rFonts w:ascii="Times New Roman" w:eastAsia="宋体" w:hAnsi="Times New Roman" w:cs="Times New Roman" w:hint="eastAsia"/>
          <w:szCs w:val="20"/>
        </w:rPr>
        <w:t>的</w:t>
      </w:r>
      <w:r w:rsidRPr="009E2233">
        <w:rPr>
          <w:rFonts w:ascii="Times New Roman" w:eastAsia="宋体" w:hAnsi="Times New Roman" w:cs="Times New Roman"/>
          <w:szCs w:val="20"/>
        </w:rPr>
        <w:t>耗电量</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同时</w:t>
      </w:r>
      <w:r w:rsidRPr="009E2233">
        <w:rPr>
          <w:rFonts w:ascii="Times New Roman" w:eastAsia="宋体" w:hAnsi="Times New Roman" w:cs="Times New Roman" w:hint="eastAsia"/>
          <w:szCs w:val="20"/>
        </w:rPr>
        <w:t>又</w:t>
      </w:r>
      <w:r w:rsidRPr="009E2233">
        <w:rPr>
          <w:rFonts w:ascii="Times New Roman" w:eastAsia="宋体" w:hAnsi="Times New Roman" w:cs="Times New Roman"/>
          <w:szCs w:val="20"/>
        </w:rPr>
        <w:t>获取极佳用户位置，必须定义一个长效模型来</w:t>
      </w:r>
      <w:r w:rsidRPr="009E2233">
        <w:rPr>
          <w:rFonts w:ascii="Times New Roman" w:eastAsia="宋体" w:hAnsi="Times New Roman" w:cs="Times New Roman" w:hint="eastAsia"/>
          <w:szCs w:val="20"/>
        </w:rPr>
        <w:t>解决多种难题，说明</w:t>
      </w:r>
      <w:r w:rsidRPr="009E2233">
        <w:rPr>
          <w:rFonts w:ascii="Times New Roman" w:eastAsia="宋体" w:hAnsi="Times New Roman" w:cs="Times New Roman"/>
          <w:szCs w:val="20"/>
        </w:rPr>
        <w:t>应用</w:t>
      </w:r>
      <w:r w:rsidRPr="009E2233">
        <w:rPr>
          <w:rFonts w:ascii="Times New Roman" w:eastAsia="宋体" w:hAnsi="Times New Roman" w:cs="Times New Roman" w:hint="eastAsia"/>
          <w:szCs w:val="20"/>
        </w:rPr>
        <w:t>如何</w:t>
      </w:r>
      <w:r w:rsidRPr="009E2233">
        <w:rPr>
          <w:rFonts w:ascii="Times New Roman" w:eastAsia="宋体" w:hAnsi="Times New Roman" w:cs="Times New Roman"/>
          <w:szCs w:val="20"/>
        </w:rPr>
        <w:t>获取用户的位置。</w:t>
      </w:r>
      <w:r w:rsidRPr="009E2233">
        <w:rPr>
          <w:rFonts w:ascii="Times New Roman" w:eastAsia="宋体" w:hAnsi="Times New Roman" w:cs="Times New Roman" w:hint="eastAsia"/>
          <w:szCs w:val="20"/>
        </w:rPr>
        <w:t>当启动或停止监听位置更新，或使用缓存位置数据</w:t>
      </w:r>
      <w:r w:rsidRPr="009E2233">
        <w:rPr>
          <w:rFonts w:ascii="Times New Roman" w:eastAsia="宋体" w:hAnsi="Times New Roman" w:cs="Times New Roman"/>
          <w:szCs w:val="20"/>
        </w:rPr>
        <w:t>时此模型会被使用</w:t>
      </w:r>
      <w:r w:rsidR="00A65FA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下面</w:t>
      </w:r>
      <w:r w:rsidRPr="009E2233">
        <w:rPr>
          <w:rFonts w:ascii="Times New Roman" w:eastAsia="宋体" w:hAnsi="Times New Roman" w:cs="Times New Roman"/>
          <w:szCs w:val="20"/>
        </w:rPr>
        <w:t>是获取用户位置的典型流程：</w:t>
      </w:r>
    </w:p>
    <w:p w14:paraId="40622FEF"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启动应用</w:t>
      </w:r>
    </w:p>
    <w:p w14:paraId="11D5CC0D"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2</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一段时间后，开始监听</w:t>
      </w:r>
      <w:r w:rsidRPr="009E2233">
        <w:rPr>
          <w:rFonts w:ascii="Times New Roman" w:eastAsia="宋体" w:hAnsi="Times New Roman" w:cs="Times New Roman" w:hint="eastAsia"/>
          <w:szCs w:val="20"/>
        </w:rPr>
        <w:t>定位提供者</w:t>
      </w:r>
      <w:r w:rsidRPr="009E2233">
        <w:rPr>
          <w:rFonts w:ascii="Times New Roman" w:eastAsia="宋体" w:hAnsi="Times New Roman" w:cs="Times New Roman"/>
          <w:szCs w:val="20"/>
        </w:rPr>
        <w:t>获取位置信息</w:t>
      </w:r>
    </w:p>
    <w:p w14:paraId="5201DB99"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通过去除不够准确的位置更新来保持以最佳状态去获取位置信息</w:t>
      </w:r>
    </w:p>
    <w:p w14:paraId="2C52645C"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4</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停止监听获取位置信息。</w:t>
      </w:r>
    </w:p>
    <w:p w14:paraId="6FE0E6D9" w14:textId="758B1D98"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5</w:t>
      </w:r>
      <w:r w:rsidR="0059231C">
        <w:rPr>
          <w:rFonts w:ascii="Times New Roman" w:eastAsia="宋体" w:hAnsi="Times New Roman" w:cs="Times New Roman" w:hint="eastAsia"/>
          <w:szCs w:val="20"/>
        </w:rPr>
        <w:t>）</w:t>
      </w:r>
      <w:r w:rsidRPr="009E2233">
        <w:rPr>
          <w:rFonts w:ascii="Times New Roman" w:eastAsia="宋体" w:hAnsi="Times New Roman" w:cs="Times New Roman"/>
          <w:szCs w:val="20"/>
        </w:rPr>
        <w:t>采用最新最好的位置。</w:t>
      </w:r>
    </w:p>
    <w:p w14:paraId="22051356" w14:textId="7EC90E4C"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_Ref19274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rsidRPr="009E2233">
        <w:rPr>
          <w:rFonts w:ascii="Cambria" w:eastAsia="黑体" w:hAnsi="Cambria" w:cs="Times New Roman"/>
          <w:bCs/>
          <w:sz w:val="20"/>
        </w:rPr>
        <w:t>图</w:t>
      </w:r>
      <w:r w:rsidR="00DE2EDF" w:rsidRPr="009E2233">
        <w:rPr>
          <w:rFonts w:ascii="Cambria" w:eastAsia="黑体" w:hAnsi="Cambria" w:cs="Times New Roman"/>
          <w:bCs/>
          <w:sz w:val="20"/>
        </w:rPr>
        <w:t xml:space="preserve"> </w:t>
      </w:r>
      <w:r w:rsidR="00DE2EDF">
        <w:rPr>
          <w:rFonts w:ascii="Cambria" w:eastAsia="黑体" w:hAnsi="Cambria" w:cs="Times New Roman"/>
          <w:bCs/>
          <w:noProof/>
          <w:sz w:val="20"/>
        </w:rPr>
        <w:t>10</w:t>
      </w:r>
      <w:r w:rsidR="00DE2EDF">
        <w:rPr>
          <w:rFonts w:ascii="Cambria" w:eastAsia="黑体" w:hAnsi="Cambria" w:cs="Times New Roman"/>
          <w:bCs/>
          <w:sz w:val="20"/>
        </w:rPr>
        <w:noBreakHyphen/>
      </w:r>
      <w:r w:rsidR="00DE2EDF">
        <w:rPr>
          <w:rFonts w:ascii="Cambria" w:eastAsia="黑体" w:hAnsi="Cambria" w:cs="Times New Roman"/>
          <w:bCs/>
          <w:noProof/>
          <w:sz w:val="20"/>
        </w:rPr>
        <w:t>10</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szCs w:val="20"/>
        </w:rPr>
        <w:t>通过使用时间线展示了获取用户位置更新的流程时间线</w:t>
      </w:r>
      <w:r w:rsidR="00445F89">
        <w:rPr>
          <w:rFonts w:ascii="Times New Roman" w:eastAsia="宋体" w:hAnsi="Times New Roman" w:cs="Times New Roman" w:hint="eastAsia"/>
          <w:szCs w:val="20"/>
        </w:rPr>
        <w:t>，</w:t>
      </w:r>
      <w:r w:rsidRPr="009E2233">
        <w:rPr>
          <w:rFonts w:ascii="Times New Roman" w:eastAsia="宋体" w:hAnsi="Times New Roman" w:cs="Times New Roman"/>
          <w:szCs w:val="20"/>
        </w:rPr>
        <w:t>这个时间线体现了应用监听用户位置更新的各个时间段和各个时间段发生的事件。</w:t>
      </w:r>
    </w:p>
    <w:p w14:paraId="37C39180" w14:textId="4E5827F2" w:rsidR="00742704" w:rsidRPr="009E2233" w:rsidRDefault="002951F2" w:rsidP="00742704">
      <w:pPr>
        <w:adjustRightInd w:val="0"/>
        <w:spacing w:beforeLines="50" w:before="211" w:afterLines="50" w:after="211"/>
        <w:ind w:firstLine="420"/>
        <w:jc w:val="center"/>
        <w:rPr>
          <w:rFonts w:ascii="Times New Roman" w:eastAsia="宋体" w:hAnsi="Times New Roman" w:cs="Times New Roman"/>
          <w:bCs/>
          <w:color w:val="000000"/>
          <w:szCs w:val="20"/>
        </w:rPr>
      </w:pPr>
      <w:r>
        <w:rPr>
          <w:rFonts w:ascii="Times New Roman" w:eastAsia="宋体" w:hAnsi="Times New Roman" w:cs="Times New Roman"/>
          <w:bCs/>
          <w:noProof/>
          <w:color w:val="000000"/>
          <w:szCs w:val="20"/>
        </w:rPr>
        <w:drawing>
          <wp:inline distT="0" distB="0" distL="0" distR="0" wp14:anchorId="27015EEF" wp14:editId="5F0CB2F9">
            <wp:extent cx="5069167" cy="13988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7">
                      <a:extLst>
                        <a:ext uri="{28A0092B-C50C-407E-A947-70E740481C1C}">
                          <a14:useLocalDpi xmlns:a14="http://schemas.microsoft.com/office/drawing/2010/main" val="0"/>
                        </a:ext>
                      </a:extLst>
                    </a:blip>
                    <a:stretch>
                      <a:fillRect/>
                    </a:stretch>
                  </pic:blipFill>
                  <pic:spPr>
                    <a:xfrm>
                      <a:off x="0" y="0"/>
                      <a:ext cx="5094823" cy="1405975"/>
                    </a:xfrm>
                    <a:prstGeom prst="rect">
                      <a:avLst/>
                    </a:prstGeom>
                  </pic:spPr>
                </pic:pic>
              </a:graphicData>
            </a:graphic>
          </wp:inline>
        </w:drawing>
      </w:r>
    </w:p>
    <w:p w14:paraId="64B1AB5F" w14:textId="6FFC418A" w:rsidR="00742704" w:rsidRPr="009E2233" w:rsidRDefault="00742704" w:rsidP="00742704">
      <w:pPr>
        <w:spacing w:before="156" w:after="156"/>
        <w:ind w:firstLine="400"/>
        <w:jc w:val="center"/>
        <w:rPr>
          <w:rFonts w:ascii="Cambria" w:eastAsia="黑体" w:hAnsi="Cambria" w:cs="Times New Roman"/>
          <w:bCs/>
          <w:sz w:val="20"/>
        </w:rPr>
      </w:pPr>
      <w:bookmarkStart w:id="19" w:name="_Ref19274"/>
      <w:bookmarkStart w:id="20" w:name="_Toc476667795"/>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496463">
        <w:rPr>
          <w:rFonts w:ascii="Cambria" w:eastAsia="黑体" w:hAnsi="Cambria" w:cs="Times New Roman"/>
          <w:bCs/>
          <w:sz w:val="20"/>
        </w:rPr>
        <w:fldChar w:fldCharType="begin"/>
      </w:r>
      <w:r w:rsidR="00496463">
        <w:rPr>
          <w:rFonts w:ascii="Cambria" w:eastAsia="黑体" w:hAnsi="Cambria" w:cs="Times New Roman"/>
          <w:bCs/>
          <w:sz w:val="20"/>
        </w:rPr>
        <w:instrText xml:space="preserve"> STYLEREF 1 \s </w:instrText>
      </w:r>
      <w:r w:rsidR="00496463">
        <w:rPr>
          <w:rFonts w:ascii="Cambria" w:eastAsia="黑体" w:hAnsi="Cambria" w:cs="Times New Roman"/>
          <w:bCs/>
          <w:sz w:val="20"/>
        </w:rPr>
        <w:fldChar w:fldCharType="separate"/>
      </w:r>
      <w:r w:rsidR="00DE2EDF">
        <w:rPr>
          <w:rFonts w:ascii="Cambria" w:eastAsia="黑体" w:hAnsi="Cambria" w:cs="Times New Roman"/>
          <w:bCs/>
          <w:noProof/>
          <w:sz w:val="20"/>
        </w:rPr>
        <w:t>10</w:t>
      </w:r>
      <w:r w:rsidR="00496463">
        <w:rPr>
          <w:rFonts w:ascii="Cambria" w:eastAsia="黑体" w:hAnsi="Cambria" w:cs="Times New Roman"/>
          <w:bCs/>
          <w:sz w:val="20"/>
        </w:rPr>
        <w:fldChar w:fldCharType="end"/>
      </w:r>
      <w:r w:rsidR="00496463">
        <w:rPr>
          <w:rFonts w:ascii="Cambria" w:eastAsia="黑体" w:hAnsi="Cambria" w:cs="Times New Roman"/>
          <w:bCs/>
          <w:sz w:val="20"/>
        </w:rPr>
        <w:noBreakHyphen/>
      </w:r>
      <w:r w:rsidR="00496463">
        <w:rPr>
          <w:rFonts w:ascii="Cambria" w:eastAsia="黑体" w:hAnsi="Cambria" w:cs="Times New Roman"/>
          <w:bCs/>
          <w:sz w:val="20"/>
        </w:rPr>
        <w:fldChar w:fldCharType="begin"/>
      </w:r>
      <w:r w:rsidR="00496463">
        <w:rPr>
          <w:rFonts w:ascii="Cambria" w:eastAsia="黑体" w:hAnsi="Cambria" w:cs="Times New Roman"/>
          <w:bCs/>
          <w:sz w:val="20"/>
        </w:rPr>
        <w:instrText xml:space="preserve"> SEQ </w:instrText>
      </w:r>
      <w:r w:rsidR="00496463">
        <w:rPr>
          <w:rFonts w:ascii="Cambria" w:eastAsia="黑体" w:hAnsi="Cambria" w:cs="Times New Roman"/>
          <w:bCs/>
          <w:sz w:val="20"/>
        </w:rPr>
        <w:instrText>图</w:instrText>
      </w:r>
      <w:r w:rsidR="00496463">
        <w:rPr>
          <w:rFonts w:ascii="Cambria" w:eastAsia="黑体" w:hAnsi="Cambria" w:cs="Times New Roman"/>
          <w:bCs/>
          <w:sz w:val="20"/>
        </w:rPr>
        <w:instrText xml:space="preserve"> \* ARABIC \s 1 </w:instrText>
      </w:r>
      <w:r w:rsidR="00496463">
        <w:rPr>
          <w:rFonts w:ascii="Cambria" w:eastAsia="黑体" w:hAnsi="Cambria" w:cs="Times New Roman"/>
          <w:bCs/>
          <w:sz w:val="20"/>
        </w:rPr>
        <w:fldChar w:fldCharType="separate"/>
      </w:r>
      <w:r w:rsidR="00DE2EDF">
        <w:rPr>
          <w:rFonts w:ascii="Cambria" w:eastAsia="黑体" w:hAnsi="Cambria" w:cs="Times New Roman"/>
          <w:bCs/>
          <w:noProof/>
          <w:sz w:val="20"/>
        </w:rPr>
        <w:t>10</w:t>
      </w:r>
      <w:r w:rsidR="00496463">
        <w:rPr>
          <w:rFonts w:ascii="Cambria" w:eastAsia="黑体" w:hAnsi="Cambria" w:cs="Times New Roman"/>
          <w:bCs/>
          <w:sz w:val="20"/>
        </w:rPr>
        <w:fldChar w:fldCharType="end"/>
      </w:r>
      <w:bookmarkEnd w:id="19"/>
      <w:r>
        <w:rPr>
          <w:rFonts w:ascii="Cambria" w:eastAsia="黑体" w:hAnsi="Cambria" w:cs="Times New Roman"/>
          <w:bCs/>
          <w:sz w:val="20"/>
        </w:rPr>
        <w:t xml:space="preserve"> </w:t>
      </w:r>
      <w:r>
        <w:rPr>
          <w:rFonts w:ascii="Cambria" w:eastAsia="黑体" w:hAnsi="Cambria" w:cs="Times New Roman" w:hint="eastAsia"/>
          <w:bCs/>
          <w:sz w:val="20"/>
        </w:rPr>
        <w:t>用户位置更新</w:t>
      </w:r>
      <w:bookmarkEnd w:id="20"/>
    </w:p>
    <w:p w14:paraId="0F084D7B"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在接收更新位置信息的这段时间，需要对一些关键点做出决策：</w:t>
      </w:r>
    </w:p>
    <w:p w14:paraId="4C9125B9" w14:textId="77777777" w:rsidR="00742704" w:rsidRPr="009E2233" w:rsidRDefault="00742704" w:rsidP="00CB5C06">
      <w:pPr>
        <w:pStyle w:val="a0"/>
        <w:ind w:firstLine="482"/>
      </w:pPr>
      <w:r w:rsidRPr="009E2233">
        <w:t>决定开始监听更新</w:t>
      </w:r>
      <w:r w:rsidRPr="009E2233">
        <w:rPr>
          <w:rFonts w:hint="eastAsia"/>
        </w:rPr>
        <w:t>的时刻</w:t>
      </w:r>
    </w:p>
    <w:p w14:paraId="77611354" w14:textId="77777777" w:rsidR="00742704" w:rsidRPr="009E2233" w:rsidRDefault="00742704" w:rsidP="00742704">
      <w:pPr>
        <w:ind w:firstLine="420"/>
        <w:rPr>
          <w:rFonts w:ascii="Courier New" w:eastAsia="宋体" w:hAnsi="Courier New" w:cs="Courier New"/>
          <w:szCs w:val="20"/>
        </w:rPr>
      </w:pPr>
      <w:r w:rsidRPr="009E2233">
        <w:rPr>
          <w:rFonts w:ascii="Times New Roman" w:eastAsia="宋体" w:hAnsi="Times New Roman" w:cs="Times New Roman" w:hint="eastAsia"/>
          <w:szCs w:val="20"/>
        </w:rPr>
        <w:t>应用程序可以</w:t>
      </w:r>
      <w:r w:rsidRPr="009E2233">
        <w:rPr>
          <w:rFonts w:ascii="Times New Roman" w:eastAsia="宋体" w:hAnsi="Times New Roman" w:cs="Times New Roman"/>
          <w:szCs w:val="20"/>
        </w:rPr>
        <w:t>一启动就开始监听用户位置更新，也</w:t>
      </w:r>
      <w:r w:rsidRPr="009E2233">
        <w:rPr>
          <w:rFonts w:ascii="Times New Roman" w:eastAsia="宋体" w:hAnsi="Times New Roman" w:cs="Times New Roman" w:hint="eastAsia"/>
          <w:szCs w:val="20"/>
        </w:rPr>
        <w:t>可以</w:t>
      </w:r>
      <w:r w:rsidRPr="009E2233">
        <w:rPr>
          <w:rFonts w:ascii="Times New Roman" w:eastAsia="宋体" w:hAnsi="Times New Roman" w:cs="Times New Roman"/>
          <w:szCs w:val="20"/>
        </w:rPr>
        <w:t>仅当用户触发特定的条件时才启动监听。但是要清楚意识到两点</w:t>
      </w:r>
      <w:r>
        <w:rPr>
          <w:rFonts w:ascii="Times New Roman" w:eastAsia="宋体" w:hAnsi="Times New Roman" w:cs="Times New Roman" w:hint="eastAsia"/>
          <w:szCs w:val="20"/>
        </w:rPr>
        <w:t>：</w:t>
      </w:r>
      <w:r w:rsidRPr="009E2233">
        <w:rPr>
          <w:rFonts w:ascii="Times New Roman" w:eastAsia="宋体" w:hAnsi="Times New Roman" w:cs="Times New Roman"/>
          <w:szCs w:val="20"/>
        </w:rPr>
        <w:t>第一点是长时间的监听位置更新可能导致耗电量急剧上升，第二点是短时间的监听又可能使得用户位置获取的准确度不够。如上所</w:t>
      </w:r>
      <w:r w:rsidRPr="009E2233">
        <w:rPr>
          <w:rFonts w:ascii="Times New Roman" w:eastAsia="宋体" w:hAnsi="Times New Roman" w:cs="Times New Roman" w:hint="eastAsia"/>
          <w:szCs w:val="20"/>
        </w:rPr>
        <w:t>述</w:t>
      </w:r>
      <w:r w:rsidRPr="009E2233">
        <w:rPr>
          <w:rFonts w:ascii="Times New Roman" w:eastAsia="宋体" w:hAnsi="Times New Roman" w:cs="Times New Roman"/>
          <w:szCs w:val="20"/>
        </w:rPr>
        <w:t>，可以通过调用</w:t>
      </w:r>
      <w:r w:rsidRPr="009E2233">
        <w:rPr>
          <w:rFonts w:ascii="Times New Roman" w:eastAsia="宋体" w:hAnsi="Times New Roman" w:cs="Times New Roman"/>
          <w:szCs w:val="20"/>
        </w:rPr>
        <w:t>requestLocationUpdates()</w:t>
      </w:r>
      <w:r w:rsidRPr="009E2233">
        <w:rPr>
          <w:rFonts w:ascii="Times New Roman" w:eastAsia="宋体" w:hAnsi="Times New Roman" w:cs="Times New Roman"/>
          <w:szCs w:val="20"/>
        </w:rPr>
        <w:t>开始监听更新</w:t>
      </w:r>
      <w:r w:rsidRPr="009E2233">
        <w:rPr>
          <w:rFonts w:ascii="Times New Roman" w:eastAsia="宋体" w:hAnsi="Times New Roman" w:cs="Times New Roman" w:hint="eastAsia"/>
          <w:szCs w:val="20"/>
        </w:rPr>
        <w:t>。</w:t>
      </w:r>
    </w:p>
    <w:p w14:paraId="622F77A6" w14:textId="77777777" w:rsidR="00742704" w:rsidRPr="009E2233" w:rsidRDefault="00742704" w:rsidP="0082632E">
      <w:pPr>
        <w:pStyle w:val="a6"/>
        <w:ind w:firstLine="180"/>
      </w:pPr>
      <w:r w:rsidRPr="009E2233">
        <w:t>LocationProvider locationProvider = LocationManager.NETWORK_PROVIDER;</w:t>
      </w:r>
    </w:p>
    <w:p w14:paraId="520DF824" w14:textId="77777777" w:rsidR="00742704" w:rsidRPr="009E2233" w:rsidRDefault="00742704" w:rsidP="0082632E">
      <w:pPr>
        <w:pStyle w:val="a6"/>
        <w:ind w:firstLine="180"/>
      </w:pPr>
      <w:r w:rsidRPr="009E2233">
        <w:t>//或者，使用LocationManager.GPS_PROVIDER</w:t>
      </w:r>
    </w:p>
    <w:p w14:paraId="7CF558F0" w14:textId="228C7D1E" w:rsidR="00742704" w:rsidRDefault="00742704" w:rsidP="0082632E">
      <w:pPr>
        <w:pStyle w:val="a6"/>
        <w:ind w:firstLine="180"/>
      </w:pPr>
      <w:r w:rsidRPr="009E2233">
        <w:t>locationManager.requestLocationUpdates(locationProvider, 0, 0, locationListener);</w:t>
      </w:r>
    </w:p>
    <w:p w14:paraId="02A8B082" w14:textId="3D563808" w:rsidR="008A44AF" w:rsidRPr="009E2233" w:rsidRDefault="00DE0C7C" w:rsidP="00DE0C7C">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24</w:t>
      </w:r>
      <w:r w:rsidR="004A2F73">
        <w:fldChar w:fldCharType="end"/>
      </w:r>
    </w:p>
    <w:p w14:paraId="6B61E38C" w14:textId="77777777" w:rsidR="00742704" w:rsidRPr="009E2233" w:rsidRDefault="00742704" w:rsidP="00CB5C06">
      <w:pPr>
        <w:pStyle w:val="a0"/>
        <w:ind w:firstLine="482"/>
        <w:rPr>
          <w:rFonts w:cs="宋体"/>
        </w:rPr>
      </w:pPr>
      <w:r w:rsidRPr="009E2233">
        <w:rPr>
          <w:rFonts w:hint="eastAsia"/>
        </w:rPr>
        <w:t>通过</w:t>
      </w:r>
      <w:r w:rsidRPr="009E2233">
        <w:t>最后可知位置快速修正</w:t>
      </w:r>
    </w:p>
    <w:p w14:paraId="25637583"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位置监听</w:t>
      </w:r>
      <w:r w:rsidRPr="009E2233">
        <w:rPr>
          <w:rFonts w:ascii="Times New Roman" w:eastAsia="宋体" w:hAnsi="Times New Roman" w:cs="Times New Roman" w:hint="eastAsia"/>
          <w:szCs w:val="20"/>
        </w:rPr>
        <w:t>器</w:t>
      </w:r>
      <w:r w:rsidRPr="009E2233">
        <w:rPr>
          <w:rFonts w:ascii="Times New Roman" w:eastAsia="宋体" w:hAnsi="Times New Roman" w:cs="Times New Roman"/>
          <w:szCs w:val="20"/>
        </w:rPr>
        <w:t>接收第一次位置更新所花费的时间</w:t>
      </w:r>
      <w:r w:rsidRPr="009E2233">
        <w:rPr>
          <w:rFonts w:ascii="Times New Roman" w:eastAsia="宋体" w:hAnsi="Times New Roman" w:cs="Times New Roman" w:hint="eastAsia"/>
          <w:szCs w:val="20"/>
        </w:rPr>
        <w:t>长得</w:t>
      </w:r>
      <w:r w:rsidRPr="009E2233">
        <w:rPr>
          <w:rFonts w:ascii="Times New Roman" w:eastAsia="宋体" w:hAnsi="Times New Roman" w:cs="Times New Roman"/>
          <w:szCs w:val="20"/>
        </w:rPr>
        <w:t>可能让用户难以忍受。</w:t>
      </w:r>
      <w:r w:rsidRPr="009E2233">
        <w:rPr>
          <w:rFonts w:ascii="Times New Roman" w:eastAsia="宋体" w:hAnsi="Times New Roman" w:cs="Times New Roman" w:hint="eastAsia"/>
          <w:szCs w:val="20"/>
        </w:rPr>
        <w:t>除非</w:t>
      </w:r>
      <w:r w:rsidRPr="009E2233">
        <w:rPr>
          <w:rFonts w:ascii="Times New Roman" w:eastAsia="宋体" w:hAnsi="Times New Roman" w:cs="Times New Roman"/>
          <w:szCs w:val="20"/>
        </w:rPr>
        <w:t>位置监听</w:t>
      </w:r>
      <w:r w:rsidRPr="009E2233">
        <w:rPr>
          <w:rFonts w:ascii="Times New Roman" w:eastAsia="宋体" w:hAnsi="Times New Roman" w:cs="Times New Roman" w:hint="eastAsia"/>
          <w:szCs w:val="20"/>
        </w:rPr>
        <w:t>器</w:t>
      </w:r>
      <w:r w:rsidRPr="009E2233">
        <w:rPr>
          <w:rFonts w:ascii="Times New Roman" w:eastAsia="宋体" w:hAnsi="Times New Roman" w:cs="Times New Roman"/>
          <w:szCs w:val="20"/>
        </w:rPr>
        <w:t>接收到一</w:t>
      </w:r>
      <w:r w:rsidRPr="009E2233">
        <w:rPr>
          <w:rFonts w:ascii="Times New Roman" w:eastAsia="宋体" w:hAnsi="Times New Roman" w:cs="Times New Roman"/>
          <w:szCs w:val="20"/>
        </w:rPr>
        <w:lastRenderedPageBreak/>
        <w:t>个更精确的位置信息，</w:t>
      </w:r>
      <w:r w:rsidRPr="009E2233">
        <w:rPr>
          <w:rFonts w:ascii="Times New Roman" w:eastAsia="宋体" w:hAnsi="Times New Roman" w:cs="Times New Roman" w:hint="eastAsia"/>
          <w:szCs w:val="20"/>
        </w:rPr>
        <w:t>应用程序应该</w:t>
      </w:r>
      <w:r w:rsidRPr="009E2233">
        <w:rPr>
          <w:rFonts w:ascii="Times New Roman" w:eastAsia="宋体" w:hAnsi="Times New Roman" w:cs="Times New Roman"/>
          <w:szCs w:val="20"/>
        </w:rPr>
        <w:t>暂时使用缓存</w:t>
      </w:r>
      <w:r w:rsidRPr="009E2233">
        <w:rPr>
          <w:rFonts w:ascii="Times New Roman" w:eastAsia="宋体" w:hAnsi="Times New Roman" w:cs="Times New Roman" w:hint="eastAsia"/>
          <w:szCs w:val="20"/>
        </w:rPr>
        <w:t>中的</w:t>
      </w:r>
      <w:r w:rsidRPr="009E2233">
        <w:rPr>
          <w:rFonts w:ascii="Times New Roman" w:eastAsia="宋体" w:hAnsi="Times New Roman" w:cs="Times New Roman"/>
          <w:szCs w:val="20"/>
        </w:rPr>
        <w:t>用户位置</w:t>
      </w:r>
      <w:r w:rsidRPr="009E2233">
        <w:rPr>
          <w:rFonts w:ascii="Times New Roman" w:eastAsia="宋体" w:hAnsi="Times New Roman" w:cs="Times New Roman" w:hint="eastAsia"/>
          <w:szCs w:val="20"/>
        </w:rPr>
        <w:t>信息</w:t>
      </w:r>
      <w:r w:rsidRPr="009E2233">
        <w:rPr>
          <w:rFonts w:ascii="Times New Roman" w:eastAsia="宋体" w:hAnsi="Times New Roman" w:cs="Times New Roman"/>
          <w:szCs w:val="20"/>
        </w:rPr>
        <w:t>，</w:t>
      </w:r>
      <w:r w:rsidRPr="009E2233">
        <w:rPr>
          <w:rFonts w:ascii="Times New Roman" w:eastAsia="宋体" w:hAnsi="Times New Roman" w:cs="Times New Roman" w:hint="eastAsia"/>
          <w:szCs w:val="20"/>
        </w:rPr>
        <w:t>这个信息</w:t>
      </w:r>
      <w:r w:rsidRPr="009E2233">
        <w:rPr>
          <w:rFonts w:ascii="Times New Roman" w:eastAsia="宋体" w:hAnsi="Times New Roman" w:cs="Times New Roman"/>
          <w:szCs w:val="20"/>
        </w:rPr>
        <w:t>可以通过调用</w:t>
      </w:r>
      <w:r w:rsidRPr="009E2233">
        <w:rPr>
          <w:rFonts w:ascii="Times New Roman" w:eastAsia="宋体" w:hAnsi="Times New Roman" w:cs="Times New Roman"/>
          <w:szCs w:val="20"/>
        </w:rPr>
        <w:t>getLastKnownLocation(</w:t>
      </w: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方法</w:t>
      </w:r>
      <w:r w:rsidRPr="009E2233">
        <w:rPr>
          <w:rFonts w:ascii="Times New Roman" w:eastAsia="宋体" w:hAnsi="Times New Roman" w:cs="Times New Roman"/>
          <w:szCs w:val="20"/>
        </w:rPr>
        <w:t>来获取。</w:t>
      </w:r>
    </w:p>
    <w:p w14:paraId="739FDB9C" w14:textId="77777777" w:rsidR="00742704" w:rsidRPr="009E2233" w:rsidRDefault="00742704" w:rsidP="0082632E">
      <w:pPr>
        <w:pStyle w:val="a6"/>
        <w:ind w:firstLine="180"/>
      </w:pPr>
      <w:r w:rsidRPr="009E2233">
        <w:rPr>
          <w:rFonts w:hint="eastAsia"/>
        </w:rPr>
        <w:t>LocationProvider locationProvider = LocationManager.NETWORK_PROVIDER;</w:t>
      </w:r>
    </w:p>
    <w:p w14:paraId="56B8D247" w14:textId="3897A1BF" w:rsidR="00742704" w:rsidRDefault="00742704" w:rsidP="0082632E">
      <w:pPr>
        <w:pStyle w:val="a6"/>
        <w:ind w:firstLine="180"/>
      </w:pPr>
      <w:r w:rsidRPr="009E2233">
        <w:rPr>
          <w:rFonts w:hint="eastAsia"/>
        </w:rPr>
        <w:t>Location lastKnownLocation = locationManager.getLastKnownLocation(locationProvider);</w:t>
      </w:r>
    </w:p>
    <w:p w14:paraId="2C24E345" w14:textId="3868EF02" w:rsidR="003C37B4" w:rsidRPr="009E2233" w:rsidRDefault="00AA3DAE" w:rsidP="00AA3DAE">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25</w:t>
      </w:r>
      <w:r w:rsidR="004A2F73">
        <w:fldChar w:fldCharType="end"/>
      </w:r>
    </w:p>
    <w:p w14:paraId="0B67C922" w14:textId="77777777" w:rsidR="00742704" w:rsidRPr="009E2233" w:rsidRDefault="00742704" w:rsidP="00CB5C06">
      <w:pPr>
        <w:pStyle w:val="a0"/>
        <w:ind w:firstLine="482"/>
        <w:rPr>
          <w:rFonts w:cs="宋体"/>
        </w:rPr>
      </w:pPr>
      <w:r w:rsidRPr="009E2233">
        <w:rPr>
          <w:rFonts w:hint="eastAsia"/>
        </w:rPr>
        <w:t>决定</w:t>
      </w:r>
      <w:r w:rsidRPr="009E2233">
        <w:t>停止监听更新</w:t>
      </w:r>
      <w:r w:rsidRPr="009E2233">
        <w:rPr>
          <w:rFonts w:hint="eastAsia"/>
        </w:rPr>
        <w:t>的时刻</w:t>
      </w:r>
    </w:p>
    <w:p w14:paraId="279BE0F0"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根据应用程序的不同，</w:t>
      </w:r>
      <w:r w:rsidRPr="009E2233">
        <w:rPr>
          <w:rFonts w:ascii="Times New Roman" w:eastAsia="宋体" w:hAnsi="Times New Roman" w:cs="Times New Roman"/>
          <w:szCs w:val="20"/>
        </w:rPr>
        <w:t>决定什么时候</w:t>
      </w:r>
      <w:r w:rsidRPr="009E2233">
        <w:rPr>
          <w:rFonts w:ascii="Times New Roman" w:eastAsia="宋体" w:hAnsi="Times New Roman" w:cs="Times New Roman" w:hint="eastAsia"/>
          <w:szCs w:val="20"/>
        </w:rPr>
        <w:t>停止监听</w:t>
      </w:r>
      <w:r w:rsidRPr="009E2233">
        <w:rPr>
          <w:rFonts w:ascii="Times New Roman" w:eastAsia="宋体" w:hAnsi="Times New Roman" w:cs="Times New Roman"/>
          <w:szCs w:val="20"/>
        </w:rPr>
        <w:t>最新</w:t>
      </w:r>
      <w:r w:rsidRPr="009E2233">
        <w:rPr>
          <w:rFonts w:ascii="Times New Roman" w:eastAsia="宋体" w:hAnsi="Times New Roman" w:cs="Times New Roman" w:hint="eastAsia"/>
          <w:szCs w:val="20"/>
        </w:rPr>
        <w:t>的策略</w:t>
      </w:r>
      <w:r w:rsidRPr="009E2233">
        <w:rPr>
          <w:rFonts w:ascii="Times New Roman" w:eastAsia="宋体" w:hAnsi="Times New Roman" w:cs="Times New Roman"/>
          <w:szCs w:val="20"/>
        </w:rPr>
        <w:t>可能非常简单，也可能十分复杂。在获取位置信息和使用位置信息之间加入一点时间的延迟</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可能提高位置获取的准确度。持续监听会消耗大量的电量，</w:t>
      </w:r>
      <w:r w:rsidRPr="009E2233">
        <w:rPr>
          <w:rFonts w:ascii="Times New Roman" w:eastAsia="宋体" w:hAnsi="Times New Roman" w:cs="Times New Roman" w:hint="eastAsia"/>
          <w:szCs w:val="20"/>
        </w:rPr>
        <w:t>因此</w:t>
      </w:r>
      <w:r w:rsidRPr="009E2233">
        <w:rPr>
          <w:rFonts w:ascii="Times New Roman" w:eastAsia="宋体" w:hAnsi="Times New Roman" w:cs="Times New Roman"/>
          <w:szCs w:val="20"/>
        </w:rPr>
        <w:t>只要获取了所需的信息，应该通过调用</w:t>
      </w:r>
      <w:r w:rsidRPr="009E2233">
        <w:rPr>
          <w:rFonts w:ascii="Times New Roman" w:eastAsia="宋体" w:hAnsi="Times New Roman" w:cs="Times New Roman"/>
          <w:szCs w:val="20"/>
        </w:rPr>
        <w:t>removeUpdates()</w:t>
      </w:r>
      <w:r w:rsidRPr="009E2233">
        <w:rPr>
          <w:rFonts w:ascii="Times New Roman" w:eastAsia="宋体" w:hAnsi="Times New Roman" w:cs="Times New Roman"/>
          <w:szCs w:val="20"/>
        </w:rPr>
        <w:t>停止监听更新。</w:t>
      </w:r>
    </w:p>
    <w:p w14:paraId="22112AE2" w14:textId="77777777" w:rsidR="00742704" w:rsidRPr="009E2233" w:rsidRDefault="00742704" w:rsidP="001C40EA">
      <w:pPr>
        <w:pStyle w:val="a6"/>
        <w:ind w:firstLine="180"/>
      </w:pPr>
      <w:r w:rsidRPr="009E2233">
        <w:t>//移除先前添加的监听</w:t>
      </w:r>
    </w:p>
    <w:p w14:paraId="07A6F5D3" w14:textId="02A4EF12" w:rsidR="00742704" w:rsidRDefault="00742704" w:rsidP="001C40EA">
      <w:pPr>
        <w:pStyle w:val="a6"/>
        <w:ind w:firstLine="180"/>
      </w:pPr>
      <w:r w:rsidRPr="009E2233">
        <w:rPr>
          <w:rFonts w:hint="eastAsia"/>
        </w:rPr>
        <w:t>locationManager.removeUpdates(locationListener);</w:t>
      </w:r>
    </w:p>
    <w:p w14:paraId="0C742D08" w14:textId="32D63A45" w:rsidR="00AA3DAE" w:rsidRPr="009E2233" w:rsidRDefault="00B87246" w:rsidP="00B87246">
      <w:pPr>
        <w:pStyle w:val="a5"/>
        <w:ind w:firstLine="361"/>
        <w:rPr>
          <w:rFonts w:ascii="Times New Roman" w:eastAsia="宋体" w:hAnsi="Times New Roman" w:cs="Times New Roman"/>
          <w:kern w:val="21"/>
          <w:szCs w:val="20"/>
        </w:rPr>
      </w:pPr>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26</w:t>
      </w:r>
      <w:r w:rsidR="004A2F73">
        <w:fldChar w:fldCharType="end"/>
      </w:r>
    </w:p>
    <w:p w14:paraId="2B314B56" w14:textId="77777777" w:rsidR="00742704" w:rsidRPr="009E2233" w:rsidRDefault="00742704" w:rsidP="00B82949">
      <w:pPr>
        <w:pStyle w:val="a0"/>
        <w:ind w:firstLine="482"/>
        <w:rPr>
          <w:rFonts w:cs="宋体"/>
        </w:rPr>
      </w:pPr>
      <w:r w:rsidRPr="009E2233">
        <w:t>保持</w:t>
      </w:r>
      <w:r w:rsidRPr="009E2233">
        <w:rPr>
          <w:rFonts w:hint="eastAsia"/>
        </w:rPr>
        <w:t>最佳</w:t>
      </w:r>
      <w:r w:rsidRPr="009E2233">
        <w:t>的</w:t>
      </w:r>
      <w:r w:rsidRPr="009E2233">
        <w:rPr>
          <w:rFonts w:hint="eastAsia"/>
        </w:rPr>
        <w:t>估算值</w:t>
      </w:r>
    </w:p>
    <w:p w14:paraId="1D23F81D" w14:textId="799F474F"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最新获取的位置信息</w:t>
      </w:r>
      <w:r w:rsidRPr="009E2233">
        <w:rPr>
          <w:rFonts w:ascii="Times New Roman" w:eastAsia="宋体" w:hAnsi="Times New Roman" w:cs="Times New Roman" w:hint="eastAsia"/>
          <w:szCs w:val="20"/>
        </w:rPr>
        <w:t>可能</w:t>
      </w:r>
      <w:r w:rsidRPr="009E2233">
        <w:rPr>
          <w:rFonts w:ascii="Times New Roman" w:eastAsia="宋体" w:hAnsi="Times New Roman" w:cs="Times New Roman"/>
          <w:szCs w:val="20"/>
        </w:rPr>
        <w:t>是最精确的</w:t>
      </w:r>
      <w:r w:rsidR="00CF37B0">
        <w:rPr>
          <w:rFonts w:ascii="Times New Roman" w:eastAsia="宋体" w:hAnsi="Times New Roman" w:cs="Times New Roman" w:hint="eastAsia"/>
          <w:szCs w:val="20"/>
        </w:rPr>
        <w:t>，</w:t>
      </w:r>
      <w:r w:rsidRPr="009E2233">
        <w:rPr>
          <w:rFonts w:ascii="Times New Roman" w:eastAsia="宋体" w:hAnsi="Times New Roman" w:cs="Times New Roman"/>
          <w:szCs w:val="20"/>
        </w:rPr>
        <w:t>但是由于位置修正的精确度经常变化，最新获取到的位置信息并不一定都是最准确的</w:t>
      </w:r>
      <w:r w:rsidR="00E00DDD">
        <w:rPr>
          <w:rFonts w:ascii="Times New Roman" w:eastAsia="宋体" w:hAnsi="Times New Roman" w:cs="Times New Roman" w:hint="eastAsia"/>
          <w:szCs w:val="20"/>
        </w:rPr>
        <w:t>，</w:t>
      </w:r>
      <w:r w:rsidRPr="009E2233">
        <w:rPr>
          <w:rFonts w:ascii="Times New Roman" w:eastAsia="宋体" w:hAnsi="Times New Roman" w:cs="Times New Roman" w:hint="eastAsia"/>
          <w:szCs w:val="20"/>
        </w:rPr>
        <w:t>因此需要基于一些规范添加选择位置信息的逻辑，</w:t>
      </w:r>
      <w:r w:rsidRPr="009E2233">
        <w:rPr>
          <w:rFonts w:ascii="Times New Roman" w:eastAsia="宋体" w:hAnsi="Times New Roman" w:cs="Times New Roman"/>
          <w:szCs w:val="20"/>
        </w:rPr>
        <w:t>这些</w:t>
      </w:r>
      <w:r w:rsidRPr="009E2233">
        <w:rPr>
          <w:rFonts w:ascii="Times New Roman" w:eastAsia="宋体" w:hAnsi="Times New Roman" w:cs="Times New Roman" w:hint="eastAsia"/>
          <w:szCs w:val="20"/>
        </w:rPr>
        <w:t>规范可以</w:t>
      </w:r>
      <w:r w:rsidRPr="009E2233">
        <w:rPr>
          <w:rFonts w:ascii="Times New Roman" w:eastAsia="宋体" w:hAnsi="Times New Roman" w:cs="Times New Roman"/>
          <w:szCs w:val="20"/>
        </w:rPr>
        <w:t>根据具体的应用和现场测试的实例不同而</w:t>
      </w:r>
      <w:r w:rsidRPr="009E2233">
        <w:rPr>
          <w:rFonts w:ascii="Times New Roman" w:eastAsia="宋体" w:hAnsi="Times New Roman" w:cs="Times New Roman" w:hint="eastAsia"/>
          <w:szCs w:val="20"/>
        </w:rPr>
        <w:t>有所</w:t>
      </w:r>
      <w:r w:rsidRPr="009E2233">
        <w:rPr>
          <w:rFonts w:ascii="Times New Roman" w:eastAsia="宋体" w:hAnsi="Times New Roman" w:cs="Times New Roman"/>
          <w:szCs w:val="20"/>
        </w:rPr>
        <w:t>变化</w:t>
      </w:r>
      <w:r w:rsidR="00E00DDD">
        <w:rPr>
          <w:rFonts w:ascii="Times New Roman" w:eastAsia="宋体" w:hAnsi="Times New Roman" w:cs="Times New Roman" w:hint="eastAsia"/>
          <w:szCs w:val="20"/>
        </w:rPr>
        <w:t>，</w:t>
      </w:r>
      <w:r w:rsidRPr="009E2233">
        <w:rPr>
          <w:rFonts w:ascii="Times New Roman" w:eastAsia="宋体" w:hAnsi="Times New Roman" w:cs="Times New Roman"/>
          <w:szCs w:val="20"/>
        </w:rPr>
        <w:t>下面是</w:t>
      </w:r>
      <w:r w:rsidRPr="009E2233">
        <w:rPr>
          <w:rFonts w:ascii="Times New Roman" w:eastAsia="宋体" w:hAnsi="Times New Roman" w:cs="Times New Roman" w:hint="eastAsia"/>
          <w:szCs w:val="20"/>
        </w:rPr>
        <w:t>确认</w:t>
      </w:r>
      <w:r w:rsidRPr="009E2233">
        <w:rPr>
          <w:rFonts w:ascii="Times New Roman" w:eastAsia="宋体" w:hAnsi="Times New Roman" w:cs="Times New Roman"/>
          <w:szCs w:val="20"/>
        </w:rPr>
        <w:t>位置修正可以采用的步骤：</w:t>
      </w:r>
    </w:p>
    <w:p w14:paraId="07F22A29"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1</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检查是否最近得到的位置信息明显比以前的要新。</w:t>
      </w:r>
    </w:p>
    <w:p w14:paraId="70480E28"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2</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检查位置精度是好于还是差于之前的</w:t>
      </w:r>
      <w:r w:rsidRPr="009E2233">
        <w:rPr>
          <w:rFonts w:ascii="Times New Roman" w:eastAsia="宋体" w:hAnsi="Times New Roman" w:cs="Times New Roman" w:hint="eastAsia"/>
          <w:szCs w:val="20"/>
        </w:rPr>
        <w:t>位置信息</w:t>
      </w:r>
      <w:r w:rsidRPr="009E2233">
        <w:rPr>
          <w:rFonts w:ascii="Times New Roman" w:eastAsia="宋体" w:hAnsi="Times New Roman" w:cs="Times New Roman"/>
          <w:szCs w:val="20"/>
        </w:rPr>
        <w:t>。</w:t>
      </w:r>
    </w:p>
    <w:p w14:paraId="1753F544"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w:t>
      </w:r>
      <w:r w:rsidRPr="009E2233">
        <w:rPr>
          <w:rFonts w:ascii="Times New Roman" w:eastAsia="宋体" w:hAnsi="Times New Roman" w:cs="Times New Roman"/>
          <w:szCs w:val="20"/>
        </w:rPr>
        <w:t>检查最新的位置信息是来自于哪一个提供者，并且判断是否这个位置信息相比之前的更加准确可靠。</w:t>
      </w:r>
    </w:p>
    <w:p w14:paraId="0AF4F85D" w14:textId="3C9BB955"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fldChar w:fldCharType="begin"/>
      </w:r>
      <w:r w:rsidRPr="009E2233">
        <w:rPr>
          <w:rFonts w:ascii="Times New Roman" w:eastAsia="宋体" w:hAnsi="Times New Roman" w:cs="Times New Roman"/>
          <w:szCs w:val="20"/>
        </w:rPr>
        <w:instrText xml:space="preserve"> REF _Ref11982 \h </w:instrText>
      </w:r>
      <w:r w:rsidRPr="009E2233">
        <w:rPr>
          <w:rFonts w:ascii="Times New Roman" w:eastAsia="宋体" w:hAnsi="Times New Roman" w:cs="Times New Roman"/>
          <w:szCs w:val="20"/>
        </w:rPr>
      </w:r>
      <w:r w:rsidRPr="009E2233">
        <w:rPr>
          <w:rFonts w:ascii="Times New Roman" w:eastAsia="宋体" w:hAnsi="Times New Roman" w:cs="Times New Roman"/>
          <w:szCs w:val="20"/>
        </w:rPr>
        <w:fldChar w:fldCharType="separate"/>
      </w:r>
      <w:r w:rsidR="00DE2EDF">
        <w:t xml:space="preserve">码 </w:t>
      </w:r>
      <w:r w:rsidR="00DE2EDF">
        <w:rPr>
          <w:noProof/>
        </w:rPr>
        <w:t>10</w:t>
      </w:r>
      <w:r w:rsidR="00DE2EDF">
        <w:noBreakHyphen/>
      </w:r>
      <w:r w:rsidR="00DE2EDF">
        <w:rPr>
          <w:noProof/>
        </w:rPr>
        <w:t>27</w:t>
      </w:r>
      <w:r w:rsidRPr="009E2233">
        <w:rPr>
          <w:rFonts w:ascii="Times New Roman" w:eastAsia="宋体" w:hAnsi="Times New Roman" w:cs="Times New Roman"/>
          <w:szCs w:val="20"/>
        </w:rPr>
        <w:fldChar w:fldCharType="end"/>
      </w:r>
      <w:r w:rsidRPr="009E2233">
        <w:rPr>
          <w:rFonts w:ascii="Times New Roman" w:eastAsia="宋体" w:hAnsi="Times New Roman" w:cs="Times New Roman"/>
          <w:szCs w:val="20"/>
        </w:rPr>
        <w:t>是符合上述逻辑的</w:t>
      </w:r>
      <w:r w:rsidRPr="009E2233">
        <w:rPr>
          <w:rFonts w:ascii="Times New Roman" w:eastAsia="宋体" w:hAnsi="Times New Roman" w:cs="Times New Roman" w:hint="eastAsia"/>
          <w:szCs w:val="20"/>
        </w:rPr>
        <w:t>代码实现</w:t>
      </w:r>
      <w:r w:rsidRPr="009E2233">
        <w:rPr>
          <w:rFonts w:ascii="Times New Roman" w:eastAsia="宋体" w:hAnsi="Times New Roman" w:cs="Times New Roman"/>
          <w:szCs w:val="20"/>
        </w:rPr>
        <w:t>例子</w:t>
      </w:r>
      <w:r w:rsidRPr="009E2233">
        <w:rPr>
          <w:rFonts w:ascii="Times New Roman" w:eastAsia="宋体" w:hAnsi="Times New Roman" w:cs="Times New Roman" w:hint="eastAsia"/>
          <w:szCs w:val="20"/>
        </w:rPr>
        <w:t>，说明了如何在应用程序中实现预定义好的策略和逻辑。</w:t>
      </w:r>
    </w:p>
    <w:p w14:paraId="670B5800" w14:textId="77777777" w:rsidR="00742704" w:rsidRPr="009E2233" w:rsidRDefault="00742704" w:rsidP="000160BB">
      <w:pPr>
        <w:pStyle w:val="a6"/>
        <w:ind w:firstLine="180"/>
      </w:pPr>
      <w:r w:rsidRPr="009E2233">
        <w:t>private static final int TWO_MINUTES = 1000 * 60 * 2;</w:t>
      </w:r>
    </w:p>
    <w:p w14:paraId="393BD97C" w14:textId="77777777" w:rsidR="00742704" w:rsidRPr="009E2233" w:rsidRDefault="00742704" w:rsidP="000160BB">
      <w:pPr>
        <w:pStyle w:val="a6"/>
        <w:ind w:firstLine="180"/>
      </w:pPr>
      <w:r w:rsidRPr="009E2233">
        <w:t>/** 判断哪一种位置读取方式比当前的位置修复更加的准确</w:t>
      </w:r>
    </w:p>
    <w:p w14:paraId="48132996" w14:textId="77777777" w:rsidR="00742704" w:rsidRPr="009E2233" w:rsidRDefault="00742704" w:rsidP="000160BB">
      <w:pPr>
        <w:pStyle w:val="a6"/>
        <w:ind w:firstLine="180"/>
      </w:pPr>
      <w:r w:rsidRPr="009E2233">
        <w:t xml:space="preserve"> * @param location 新位置</w:t>
      </w:r>
    </w:p>
    <w:p w14:paraId="222F3A88" w14:textId="77777777" w:rsidR="00742704" w:rsidRPr="009E2233" w:rsidRDefault="00742704" w:rsidP="000160BB">
      <w:pPr>
        <w:pStyle w:val="a6"/>
        <w:ind w:firstLine="180"/>
      </w:pPr>
      <w:r w:rsidRPr="009E2233">
        <w:t xml:space="preserve"> * @param currentBestLocation 当前的位置，此位置需要和新位置进行比较</w:t>
      </w:r>
    </w:p>
    <w:p w14:paraId="08E5417C" w14:textId="77777777" w:rsidR="00742704" w:rsidRPr="009E2233" w:rsidRDefault="00742704" w:rsidP="000160BB">
      <w:pPr>
        <w:pStyle w:val="a6"/>
        <w:ind w:firstLine="180"/>
      </w:pPr>
      <w:r w:rsidRPr="009E2233">
        <w:t xml:space="preserve"> */</w:t>
      </w:r>
    </w:p>
    <w:p w14:paraId="5E0DEFDC" w14:textId="77777777" w:rsidR="00742704" w:rsidRPr="009E2233" w:rsidRDefault="00742704" w:rsidP="000160BB">
      <w:pPr>
        <w:pStyle w:val="a6"/>
        <w:ind w:firstLine="180"/>
      </w:pPr>
      <w:r w:rsidRPr="009E2233">
        <w:t>protected boolean isBetterLocation(Location location, Location currentBestLocation) {</w:t>
      </w:r>
    </w:p>
    <w:p w14:paraId="57B7C581" w14:textId="77777777" w:rsidR="00742704" w:rsidRPr="009E2233" w:rsidRDefault="00742704" w:rsidP="000160BB">
      <w:pPr>
        <w:pStyle w:val="a6"/>
        <w:ind w:firstLine="180"/>
      </w:pPr>
      <w:r w:rsidRPr="009E2233">
        <w:t xml:space="preserve">  if (currentBestLocation == null) {</w:t>
      </w:r>
    </w:p>
    <w:p w14:paraId="4020C5FF" w14:textId="77777777" w:rsidR="00742704" w:rsidRPr="009E2233" w:rsidRDefault="00742704" w:rsidP="000160BB">
      <w:pPr>
        <w:pStyle w:val="a6"/>
        <w:ind w:firstLine="180"/>
      </w:pPr>
      <w:r w:rsidRPr="009E2233">
        <w:t xml:space="preserve">    // A new location is always better than no location</w:t>
      </w:r>
    </w:p>
    <w:p w14:paraId="4458A333" w14:textId="77777777" w:rsidR="00742704" w:rsidRPr="009E2233" w:rsidRDefault="00742704" w:rsidP="000160BB">
      <w:pPr>
        <w:pStyle w:val="a6"/>
        <w:ind w:firstLine="180"/>
      </w:pPr>
      <w:r w:rsidRPr="009E2233">
        <w:t xml:space="preserve">    return true;</w:t>
      </w:r>
    </w:p>
    <w:p w14:paraId="1779B405" w14:textId="77777777" w:rsidR="00742704" w:rsidRPr="009E2233" w:rsidRDefault="00742704" w:rsidP="000160BB">
      <w:pPr>
        <w:pStyle w:val="a6"/>
        <w:ind w:firstLine="180"/>
      </w:pPr>
      <w:r w:rsidRPr="009E2233">
        <w:t xml:space="preserve">  }</w:t>
      </w:r>
    </w:p>
    <w:p w14:paraId="32FBEB26" w14:textId="77777777" w:rsidR="00742704" w:rsidRPr="009E2233" w:rsidRDefault="00742704" w:rsidP="000160BB">
      <w:pPr>
        <w:pStyle w:val="a6"/>
        <w:ind w:firstLine="180"/>
      </w:pPr>
      <w:r w:rsidRPr="009E2233">
        <w:lastRenderedPageBreak/>
        <w:t> </w:t>
      </w:r>
    </w:p>
    <w:p w14:paraId="0578E7A7" w14:textId="77777777" w:rsidR="00742704" w:rsidRPr="009E2233" w:rsidRDefault="00742704" w:rsidP="000160BB">
      <w:pPr>
        <w:pStyle w:val="a6"/>
        <w:ind w:firstLine="180"/>
      </w:pPr>
      <w:r w:rsidRPr="009E2233">
        <w:t xml:space="preserve">  //检查最新的位置是比较新还是比较旧</w:t>
      </w:r>
    </w:p>
    <w:p w14:paraId="0A5B92CA" w14:textId="77777777" w:rsidR="00742704" w:rsidRPr="009E2233" w:rsidRDefault="00742704" w:rsidP="000160BB">
      <w:pPr>
        <w:pStyle w:val="a6"/>
        <w:ind w:firstLine="180"/>
      </w:pPr>
      <w:r w:rsidRPr="009E2233">
        <w:t xml:space="preserve">  long timeDelta = location.getTime() - currentBestLocation.getTime();</w:t>
      </w:r>
    </w:p>
    <w:p w14:paraId="761B0DCC" w14:textId="77777777" w:rsidR="00742704" w:rsidRPr="009E2233" w:rsidRDefault="00742704" w:rsidP="000160BB">
      <w:pPr>
        <w:pStyle w:val="a6"/>
        <w:ind w:firstLine="180"/>
      </w:pPr>
      <w:r w:rsidRPr="009E2233">
        <w:t xml:space="preserve">  boolean isSignificantlyNewer = timeDelta &gt; TWO_MINUTES;</w:t>
      </w:r>
    </w:p>
    <w:p w14:paraId="06ED30B7" w14:textId="77777777" w:rsidR="00742704" w:rsidRPr="009E2233" w:rsidRDefault="00742704" w:rsidP="000160BB">
      <w:pPr>
        <w:pStyle w:val="a6"/>
        <w:ind w:firstLine="180"/>
      </w:pPr>
      <w:r w:rsidRPr="009E2233">
        <w:t xml:space="preserve">  boolean isSignificantlyOlder = timeDelta &lt; -TWO_MINUTES;</w:t>
      </w:r>
    </w:p>
    <w:p w14:paraId="54729BA5" w14:textId="77777777" w:rsidR="00742704" w:rsidRPr="009E2233" w:rsidRDefault="00742704" w:rsidP="000160BB">
      <w:pPr>
        <w:pStyle w:val="a6"/>
        <w:ind w:firstLine="180"/>
      </w:pPr>
      <w:r w:rsidRPr="009E2233">
        <w:t xml:space="preserve">  boolean isNewer = timeDelta &gt; 0;</w:t>
      </w:r>
    </w:p>
    <w:p w14:paraId="4BC9E780" w14:textId="77777777" w:rsidR="00742704" w:rsidRPr="009E2233" w:rsidRDefault="00742704" w:rsidP="000160BB">
      <w:pPr>
        <w:pStyle w:val="a6"/>
        <w:ind w:firstLine="180"/>
      </w:pPr>
      <w:r w:rsidRPr="009E2233">
        <w:t> </w:t>
      </w:r>
    </w:p>
    <w:p w14:paraId="1BC2FC2F" w14:textId="77777777" w:rsidR="00742704" w:rsidRPr="009E2233" w:rsidRDefault="00742704" w:rsidP="000160BB">
      <w:pPr>
        <w:pStyle w:val="a6"/>
        <w:ind w:firstLine="180"/>
      </w:pPr>
      <w:r w:rsidRPr="009E2233">
        <w:t xml:space="preserve">  //如果当前的位置信息来源于两分钟前，使用最新位置，</w:t>
      </w:r>
    </w:p>
    <w:p w14:paraId="22515305" w14:textId="77777777" w:rsidR="00742704" w:rsidRPr="009E2233" w:rsidRDefault="00742704" w:rsidP="000160BB">
      <w:pPr>
        <w:pStyle w:val="a6"/>
        <w:ind w:firstLine="180"/>
      </w:pPr>
      <w:r w:rsidRPr="009E2233">
        <w:t xml:space="preserve">  // 因为用户可能移动了</w:t>
      </w:r>
    </w:p>
    <w:p w14:paraId="24EAA648" w14:textId="77777777" w:rsidR="00742704" w:rsidRPr="009E2233" w:rsidRDefault="00742704" w:rsidP="000160BB">
      <w:pPr>
        <w:pStyle w:val="a6"/>
        <w:ind w:firstLine="180"/>
      </w:pPr>
      <w:r w:rsidRPr="009E2233">
        <w:t xml:space="preserve">  if (isSignificantlyNewer</w:t>
      </w:r>
      <w:r w:rsidRPr="009E2233">
        <w:rPr>
          <w:color w:val="66CC66"/>
        </w:rPr>
        <w:t>)</w:t>
      </w:r>
      <w:r w:rsidRPr="009E2233">
        <w:t xml:space="preserve"> </w:t>
      </w:r>
      <w:r w:rsidRPr="009E2233">
        <w:rPr>
          <w:color w:val="66CC66"/>
        </w:rPr>
        <w:t>{</w:t>
      </w:r>
    </w:p>
    <w:p w14:paraId="58F9EC39" w14:textId="77777777" w:rsidR="00742704" w:rsidRPr="009E2233" w:rsidRDefault="00742704" w:rsidP="000160BB">
      <w:pPr>
        <w:pStyle w:val="a6"/>
        <w:ind w:firstLine="180"/>
      </w:pPr>
      <w:r w:rsidRPr="009E2233">
        <w:t xml:space="preserve">    return true;</w:t>
      </w:r>
    </w:p>
    <w:p w14:paraId="06E83F45" w14:textId="77777777" w:rsidR="00742704" w:rsidRPr="009E2233" w:rsidRDefault="00742704" w:rsidP="000160BB">
      <w:pPr>
        <w:pStyle w:val="a6"/>
        <w:ind w:firstLine="180"/>
      </w:pPr>
      <w:r w:rsidRPr="009E2233">
        <w:t xml:space="preserve">  //如果最新的位置也来源于两分钟前，那么此位置会更加的不准确。</w:t>
      </w:r>
    </w:p>
    <w:p w14:paraId="16CFF783" w14:textId="77777777" w:rsidR="00742704" w:rsidRPr="009E2233" w:rsidRDefault="00742704" w:rsidP="000160BB">
      <w:pPr>
        <w:pStyle w:val="a6"/>
        <w:ind w:firstLine="180"/>
      </w:pPr>
      <w:r w:rsidRPr="009E2233">
        <w:t xml:space="preserve">  } else if (isSignificantlyOlder) {</w:t>
      </w:r>
    </w:p>
    <w:p w14:paraId="43570DF8" w14:textId="77777777" w:rsidR="00742704" w:rsidRPr="009E2233" w:rsidRDefault="00742704" w:rsidP="000160BB">
      <w:pPr>
        <w:pStyle w:val="a6"/>
        <w:ind w:firstLine="180"/>
      </w:pPr>
      <w:r w:rsidRPr="009E2233">
        <w:t xml:space="preserve">    return false;</w:t>
      </w:r>
    </w:p>
    <w:p w14:paraId="7DBFB177" w14:textId="77777777" w:rsidR="00742704" w:rsidRPr="009E2233" w:rsidRDefault="00742704" w:rsidP="000160BB">
      <w:pPr>
        <w:pStyle w:val="a6"/>
        <w:ind w:firstLine="180"/>
      </w:pPr>
      <w:r w:rsidRPr="009E2233">
        <w:t xml:space="preserve">  }</w:t>
      </w:r>
    </w:p>
    <w:p w14:paraId="3E082249" w14:textId="77777777" w:rsidR="00742704" w:rsidRPr="009E2233" w:rsidRDefault="00742704" w:rsidP="000160BB">
      <w:pPr>
        <w:pStyle w:val="a6"/>
        <w:ind w:firstLine="180"/>
      </w:pPr>
      <w:r w:rsidRPr="009E2233">
        <w:t> </w:t>
      </w:r>
    </w:p>
    <w:p w14:paraId="59180E54" w14:textId="77777777" w:rsidR="00742704" w:rsidRPr="009E2233" w:rsidRDefault="00742704" w:rsidP="000160BB">
      <w:pPr>
        <w:pStyle w:val="a6"/>
        <w:ind w:firstLine="180"/>
      </w:pPr>
      <w:r w:rsidRPr="009E2233">
        <w:t xml:space="preserve">  //检查最新的位置信息是更加的准确还是不准确</w:t>
      </w:r>
    </w:p>
    <w:p w14:paraId="0AEA951E" w14:textId="77777777" w:rsidR="00742704" w:rsidRPr="009E2233" w:rsidRDefault="00742704" w:rsidP="000160BB">
      <w:pPr>
        <w:pStyle w:val="a6"/>
        <w:ind w:firstLine="180"/>
      </w:pPr>
      <w:r w:rsidRPr="009E2233">
        <w:t xml:space="preserve">  int accuracyDelta = (int) (location.getAccuracy() - currentBestLocation.getAccuracy());</w:t>
      </w:r>
    </w:p>
    <w:p w14:paraId="64676940" w14:textId="77777777" w:rsidR="00742704" w:rsidRPr="009E2233" w:rsidRDefault="00742704" w:rsidP="000160BB">
      <w:pPr>
        <w:pStyle w:val="a6"/>
        <w:ind w:firstLine="180"/>
      </w:pPr>
      <w:r w:rsidRPr="009E2233">
        <w:t xml:space="preserve">  boolean isLessAccurate = accuracyDelta &gt; 0;</w:t>
      </w:r>
    </w:p>
    <w:p w14:paraId="6E3DB5C8" w14:textId="77777777" w:rsidR="00742704" w:rsidRPr="009E2233" w:rsidRDefault="00742704" w:rsidP="000160BB">
      <w:pPr>
        <w:pStyle w:val="a6"/>
        <w:ind w:firstLine="180"/>
      </w:pPr>
      <w:r w:rsidRPr="009E2233">
        <w:t xml:space="preserve">  boolean isMoreAccurate = accuracyDelta &lt; 0;</w:t>
      </w:r>
    </w:p>
    <w:p w14:paraId="5073AB52" w14:textId="77777777" w:rsidR="00742704" w:rsidRPr="009E2233" w:rsidRDefault="00742704" w:rsidP="000160BB">
      <w:pPr>
        <w:pStyle w:val="a6"/>
        <w:ind w:firstLine="180"/>
      </w:pPr>
      <w:r w:rsidRPr="009E2233">
        <w:t xml:space="preserve">  boolean isSignificantlyLessAccurate = accuracyDelta &gt; 200;</w:t>
      </w:r>
    </w:p>
    <w:p w14:paraId="008057C3" w14:textId="77777777" w:rsidR="00742704" w:rsidRPr="009E2233" w:rsidRDefault="00742704" w:rsidP="000160BB">
      <w:pPr>
        <w:pStyle w:val="a6"/>
        <w:ind w:firstLine="180"/>
      </w:pPr>
      <w:r w:rsidRPr="009E2233">
        <w:t> </w:t>
      </w:r>
    </w:p>
    <w:p w14:paraId="56B387B0" w14:textId="77777777" w:rsidR="00742704" w:rsidRPr="009E2233" w:rsidRDefault="00742704" w:rsidP="000160BB">
      <w:pPr>
        <w:pStyle w:val="a6"/>
        <w:ind w:firstLine="180"/>
      </w:pPr>
      <w:r w:rsidRPr="009E2233">
        <w:t xml:space="preserve">  //检查旧的位置和新的位置是否来自同一个</w:t>
      </w:r>
      <w:r>
        <w:t>Provider</w:t>
      </w:r>
    </w:p>
    <w:p w14:paraId="40695F74" w14:textId="77777777" w:rsidR="00742704" w:rsidRPr="009E2233" w:rsidRDefault="00742704" w:rsidP="000160BB">
      <w:pPr>
        <w:pStyle w:val="a6"/>
        <w:ind w:firstLine="180"/>
      </w:pPr>
      <w:r w:rsidRPr="009E2233">
        <w:t xml:space="preserve">  boolean isFromSameProvider = isSameProvider(location.getProvider(),</w:t>
      </w:r>
    </w:p>
    <w:p w14:paraId="257FB564" w14:textId="77777777" w:rsidR="00742704" w:rsidRPr="009E2233" w:rsidRDefault="00742704" w:rsidP="000160BB">
      <w:pPr>
        <w:pStyle w:val="a6"/>
        <w:ind w:firstLine="180"/>
      </w:pPr>
      <w:r w:rsidRPr="009E2233">
        <w:t xml:space="preserve">      currentBestLocation.getProvider());</w:t>
      </w:r>
    </w:p>
    <w:p w14:paraId="2F5E8569" w14:textId="77777777" w:rsidR="00742704" w:rsidRPr="009E2233" w:rsidRDefault="00742704" w:rsidP="000160BB">
      <w:pPr>
        <w:pStyle w:val="a6"/>
        <w:ind w:firstLine="180"/>
      </w:pPr>
      <w:r w:rsidRPr="009E2233">
        <w:t> </w:t>
      </w:r>
    </w:p>
    <w:p w14:paraId="5830DCF1" w14:textId="77777777" w:rsidR="00742704" w:rsidRPr="009E2233" w:rsidRDefault="00742704" w:rsidP="000160BB">
      <w:pPr>
        <w:pStyle w:val="a6"/>
        <w:ind w:firstLine="180"/>
      </w:pPr>
      <w:r w:rsidRPr="009E2233">
        <w:t xml:space="preserve">  //结合及时性和精确度，决定位置信息的质量</w:t>
      </w:r>
    </w:p>
    <w:p w14:paraId="6598F48C" w14:textId="77777777" w:rsidR="00742704" w:rsidRPr="009E2233" w:rsidRDefault="00742704" w:rsidP="000160BB">
      <w:pPr>
        <w:pStyle w:val="a6"/>
        <w:ind w:firstLine="180"/>
      </w:pPr>
      <w:r w:rsidRPr="009E2233">
        <w:t xml:space="preserve">  if (isMoreAccurate) {</w:t>
      </w:r>
    </w:p>
    <w:p w14:paraId="37EA8763" w14:textId="77777777" w:rsidR="00742704" w:rsidRPr="009E2233" w:rsidRDefault="00742704" w:rsidP="000160BB">
      <w:pPr>
        <w:pStyle w:val="a6"/>
        <w:ind w:firstLine="180"/>
      </w:pPr>
      <w:r w:rsidRPr="009E2233">
        <w:t xml:space="preserve">    return true;</w:t>
      </w:r>
    </w:p>
    <w:p w14:paraId="3B58A35A" w14:textId="77777777" w:rsidR="00742704" w:rsidRPr="009E2233" w:rsidRDefault="00742704" w:rsidP="000160BB">
      <w:pPr>
        <w:pStyle w:val="a6"/>
        <w:ind w:firstLine="180"/>
      </w:pPr>
      <w:r w:rsidRPr="009E2233">
        <w:t xml:space="preserve">  } else if (isNewer &amp;&amp; !isLessAccurate) {</w:t>
      </w:r>
    </w:p>
    <w:p w14:paraId="527F8AFC" w14:textId="77777777" w:rsidR="00742704" w:rsidRPr="009E2233" w:rsidRDefault="00742704" w:rsidP="000160BB">
      <w:pPr>
        <w:pStyle w:val="a6"/>
        <w:ind w:firstLine="180"/>
      </w:pPr>
      <w:r w:rsidRPr="009E2233">
        <w:lastRenderedPageBreak/>
        <w:t xml:space="preserve">    return true;</w:t>
      </w:r>
    </w:p>
    <w:p w14:paraId="0203D6D8" w14:textId="77777777" w:rsidR="00742704" w:rsidRPr="009E2233" w:rsidRDefault="00742704" w:rsidP="000160BB">
      <w:pPr>
        <w:pStyle w:val="a6"/>
        <w:ind w:firstLine="180"/>
      </w:pPr>
      <w:r w:rsidRPr="009E2233">
        <w:t xml:space="preserve">  } else if (isNewer &amp;&amp; !isSignificantlyLessAccurate &amp;&amp; isFromSameProvider) {</w:t>
      </w:r>
    </w:p>
    <w:p w14:paraId="6855C228" w14:textId="77777777" w:rsidR="00742704" w:rsidRPr="009E2233" w:rsidRDefault="00742704" w:rsidP="000160BB">
      <w:pPr>
        <w:pStyle w:val="a6"/>
        <w:ind w:firstLine="180"/>
      </w:pPr>
      <w:r w:rsidRPr="009E2233">
        <w:t xml:space="preserve">    return true;</w:t>
      </w:r>
    </w:p>
    <w:p w14:paraId="3D066062" w14:textId="77777777" w:rsidR="00742704" w:rsidRPr="009E2233" w:rsidRDefault="00742704" w:rsidP="000160BB">
      <w:pPr>
        <w:pStyle w:val="a6"/>
        <w:ind w:firstLine="180"/>
      </w:pPr>
      <w:r w:rsidRPr="009E2233">
        <w:t xml:space="preserve">  }</w:t>
      </w:r>
    </w:p>
    <w:p w14:paraId="38AC7701" w14:textId="77777777" w:rsidR="00742704" w:rsidRPr="009E2233" w:rsidRDefault="00742704" w:rsidP="000160BB">
      <w:pPr>
        <w:pStyle w:val="a6"/>
        <w:ind w:firstLine="180"/>
      </w:pPr>
      <w:r w:rsidRPr="009E2233">
        <w:t xml:space="preserve">  return false;</w:t>
      </w:r>
    </w:p>
    <w:p w14:paraId="4B5E2E50" w14:textId="77777777" w:rsidR="00742704" w:rsidRPr="009E2233" w:rsidRDefault="00742704" w:rsidP="000160BB">
      <w:pPr>
        <w:pStyle w:val="a6"/>
        <w:ind w:firstLine="180"/>
      </w:pPr>
      <w:r w:rsidRPr="009E2233">
        <w:t>}</w:t>
      </w:r>
    </w:p>
    <w:p w14:paraId="7723A1CE" w14:textId="77777777" w:rsidR="00742704" w:rsidRPr="009E2233" w:rsidRDefault="00742704" w:rsidP="000160BB">
      <w:pPr>
        <w:pStyle w:val="a6"/>
        <w:ind w:firstLine="180"/>
      </w:pPr>
      <w:r w:rsidRPr="009E2233">
        <w:t> </w:t>
      </w:r>
    </w:p>
    <w:p w14:paraId="2D034782" w14:textId="77777777" w:rsidR="00742704" w:rsidRPr="009E2233" w:rsidRDefault="00742704" w:rsidP="000160BB">
      <w:pPr>
        <w:pStyle w:val="a6"/>
        <w:ind w:firstLine="180"/>
      </w:pPr>
      <w:r w:rsidRPr="009E2233">
        <w:t>/*** 检查两个提供者是否是同一个*/</w:t>
      </w:r>
    </w:p>
    <w:p w14:paraId="71DB20D0" w14:textId="52499DC5" w:rsidR="00742704" w:rsidRPr="009E2233" w:rsidRDefault="00742704" w:rsidP="000160BB">
      <w:pPr>
        <w:pStyle w:val="a6"/>
        <w:ind w:firstLine="180"/>
      </w:pPr>
      <w:r w:rsidRPr="009E2233">
        <w:t>private boolean isSameProvider(</w:t>
      </w:r>
      <w:hyperlink r:id="rId18" w:history="1">
        <w:r w:rsidRPr="009E2233">
          <w:rPr>
            <w:color w:val="000000"/>
          </w:rPr>
          <w:t>String</w:t>
        </w:r>
      </w:hyperlink>
      <w:r w:rsidRPr="009E2233">
        <w:t xml:space="preserve"> provider1, </w:t>
      </w:r>
      <w:hyperlink r:id="rId19" w:history="1">
        <w:r w:rsidRPr="009E2233">
          <w:rPr>
            <w:color w:val="000000"/>
          </w:rPr>
          <w:t>String</w:t>
        </w:r>
      </w:hyperlink>
      <w:r w:rsidRPr="009E2233">
        <w:t xml:space="preserve"> provider2) {</w:t>
      </w:r>
    </w:p>
    <w:p w14:paraId="7E86BC8D" w14:textId="77777777" w:rsidR="00742704" w:rsidRPr="009E2233" w:rsidRDefault="00742704" w:rsidP="000160BB">
      <w:pPr>
        <w:pStyle w:val="a6"/>
        <w:ind w:firstLine="180"/>
      </w:pPr>
      <w:r w:rsidRPr="009E2233">
        <w:t xml:space="preserve">  if (provider1 == null) {</w:t>
      </w:r>
    </w:p>
    <w:p w14:paraId="11FC6A22" w14:textId="77777777" w:rsidR="00742704" w:rsidRPr="009E2233" w:rsidRDefault="00742704" w:rsidP="000160BB">
      <w:pPr>
        <w:pStyle w:val="a6"/>
        <w:ind w:firstLine="180"/>
      </w:pPr>
      <w:r w:rsidRPr="009E2233">
        <w:t xml:space="preserve">   return provider2 == null;</w:t>
      </w:r>
    </w:p>
    <w:p w14:paraId="1B80460A" w14:textId="77777777" w:rsidR="00742704" w:rsidRPr="009E2233" w:rsidRDefault="00742704" w:rsidP="000160BB">
      <w:pPr>
        <w:pStyle w:val="a6"/>
        <w:ind w:firstLine="180"/>
      </w:pPr>
      <w:r w:rsidRPr="009E2233">
        <w:t xml:space="preserve">  }</w:t>
      </w:r>
    </w:p>
    <w:p w14:paraId="230B9D24" w14:textId="1C0F7A90" w:rsidR="00742704" w:rsidRDefault="00742704" w:rsidP="000160BB">
      <w:pPr>
        <w:pStyle w:val="a6"/>
        <w:ind w:firstLine="180"/>
      </w:pPr>
      <w:r w:rsidRPr="009E2233">
        <w:t xml:space="preserve">  return provider1.equals(provider2);</w:t>
      </w:r>
    </w:p>
    <w:p w14:paraId="094D6174" w14:textId="24B13750" w:rsidR="00EE3D66" w:rsidRPr="009E2233" w:rsidRDefault="00362E7D" w:rsidP="00362E7D">
      <w:pPr>
        <w:pStyle w:val="a5"/>
        <w:ind w:firstLine="361"/>
      </w:pPr>
      <w:bookmarkStart w:id="21" w:name="_Ref11982"/>
      <w:bookmarkStart w:id="22" w:name="_Toc476668017"/>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27</w:t>
      </w:r>
      <w:r w:rsidR="004A2F73">
        <w:fldChar w:fldCharType="end"/>
      </w:r>
      <w:bookmarkEnd w:id="21"/>
      <w:r w:rsidR="00EE3D66" w:rsidRPr="009E2233">
        <w:rPr>
          <w:rFonts w:hint="eastAsia"/>
        </w:rPr>
        <w:t xml:space="preserve"> </w:t>
      </w:r>
      <w:r w:rsidR="00EE3D66" w:rsidRPr="009E2233">
        <w:rPr>
          <w:rFonts w:hint="eastAsia"/>
        </w:rPr>
        <w:t>位置修正判断逻辑</w:t>
      </w:r>
      <w:bookmarkEnd w:id="22"/>
    </w:p>
    <w:p w14:paraId="0F9827B4" w14:textId="77777777" w:rsidR="00742704" w:rsidRPr="009E2233" w:rsidRDefault="00742704" w:rsidP="00B65190">
      <w:pPr>
        <w:pStyle w:val="a0"/>
        <w:ind w:firstLine="482"/>
        <w:rPr>
          <w:rFonts w:cs="宋体"/>
        </w:rPr>
      </w:pPr>
      <w:r w:rsidRPr="009E2233">
        <w:t>调整模型</w:t>
      </w:r>
      <w:r w:rsidRPr="009E2233">
        <w:rPr>
          <w:rFonts w:hint="eastAsia"/>
        </w:rPr>
        <w:t>来</w:t>
      </w:r>
      <w:r w:rsidRPr="009E2233">
        <w:t>保存电量和数据交换</w:t>
      </w:r>
    </w:p>
    <w:p w14:paraId="5B37CBA7"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当测试应用程序的时候，可能会在模型是要提供更佳的位置信息还是更佳的效率之间做出选择调整。</w:t>
      </w:r>
    </w:p>
    <w:p w14:paraId="068CA667" w14:textId="77777777" w:rsidR="00742704" w:rsidRPr="009E2233" w:rsidRDefault="00742704" w:rsidP="00B65190">
      <w:pPr>
        <w:pStyle w:val="a0"/>
        <w:ind w:firstLine="482"/>
      </w:pPr>
      <w:r w:rsidRPr="009E2233">
        <w:t>减少</w:t>
      </w:r>
      <w:r w:rsidRPr="009E2233">
        <w:rPr>
          <w:rFonts w:hint="eastAsia"/>
        </w:rPr>
        <w:t>窗口</w:t>
      </w:r>
      <w:r w:rsidRPr="009E2233">
        <w:t>的大小</w:t>
      </w:r>
    </w:p>
    <w:p w14:paraId="5CD88400"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在一个较小的窗口下监听位置更新，意味着</w:t>
      </w:r>
      <w:r w:rsidRPr="009E2233">
        <w:rPr>
          <w:rFonts w:ascii="Times New Roman" w:eastAsia="宋体" w:hAnsi="Times New Roman" w:cs="Times New Roman" w:hint="eastAsia"/>
          <w:szCs w:val="20"/>
        </w:rPr>
        <w:t>与</w:t>
      </w:r>
      <w:r w:rsidRPr="009E2233">
        <w:rPr>
          <w:rFonts w:ascii="Times New Roman" w:eastAsia="宋体" w:hAnsi="Times New Roman" w:cs="Times New Roman"/>
          <w:szCs w:val="20"/>
        </w:rPr>
        <w:t>GPS</w:t>
      </w:r>
      <w:r w:rsidRPr="009E2233">
        <w:rPr>
          <w:rFonts w:ascii="Times New Roman" w:eastAsia="宋体" w:hAnsi="Times New Roman" w:cs="Times New Roman"/>
          <w:szCs w:val="20"/>
        </w:rPr>
        <w:t>或者</w:t>
      </w:r>
      <w:r w:rsidRPr="009E2233">
        <w:rPr>
          <w:rFonts w:ascii="Times New Roman" w:eastAsia="宋体" w:hAnsi="Times New Roman" w:cs="Times New Roman" w:hint="eastAsia"/>
          <w:szCs w:val="20"/>
        </w:rPr>
        <w:t>网络定位</w:t>
      </w:r>
      <w:r w:rsidRPr="009E2233">
        <w:rPr>
          <w:rFonts w:ascii="Times New Roman" w:eastAsia="宋体" w:hAnsi="Times New Roman" w:cs="Times New Roman"/>
          <w:szCs w:val="20"/>
        </w:rPr>
        <w:t>服务进行更少的交互，这样就可以保存电池电量。但是这样会使得可选位置变少，从而导致获取最佳位置信息变得困难。</w:t>
      </w:r>
    </w:p>
    <w:p w14:paraId="794CD1E2" w14:textId="77777777" w:rsidR="00742704" w:rsidRPr="009E2233" w:rsidRDefault="00742704" w:rsidP="00B65190">
      <w:pPr>
        <w:pStyle w:val="a0"/>
        <w:ind w:firstLine="482"/>
      </w:pPr>
      <w:r w:rsidRPr="009E2233">
        <w:t>减少位置</w:t>
      </w:r>
      <w:r w:rsidRPr="009E2233">
        <w:rPr>
          <w:rFonts w:hint="eastAsia"/>
        </w:rPr>
        <w:t>提供者</w:t>
      </w:r>
      <w:r w:rsidRPr="009E2233">
        <w:t>的更新频率</w:t>
      </w:r>
    </w:p>
    <w:p w14:paraId="131CBBCC"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在窗口中减少更新出现的频率也可以提高电池使用效率，但是这样会牺牲精确度。两者之间的权衡要依赖于具体的实际应用。可以通过增加</w:t>
      </w:r>
      <w:r w:rsidRPr="009E2233">
        <w:rPr>
          <w:rFonts w:ascii="Times New Roman" w:eastAsia="宋体" w:hAnsi="Times New Roman" w:cs="Times New Roman"/>
          <w:szCs w:val="20"/>
        </w:rPr>
        <w:t>requestLocationUpdates()</w:t>
      </w:r>
      <w:r w:rsidRPr="009E2233">
        <w:rPr>
          <w:rFonts w:ascii="Times New Roman" w:eastAsia="宋体" w:hAnsi="Times New Roman" w:cs="Times New Roman"/>
          <w:szCs w:val="20"/>
        </w:rPr>
        <w:t>函数的第二个和第三个参数的值来减少更新的频率。</w:t>
      </w:r>
    </w:p>
    <w:p w14:paraId="505D3BC7" w14:textId="77777777" w:rsidR="00742704" w:rsidRPr="009E2233" w:rsidRDefault="00742704" w:rsidP="00B65190">
      <w:pPr>
        <w:pStyle w:val="a0"/>
        <w:ind w:firstLine="482"/>
      </w:pPr>
      <w:r w:rsidRPr="009E2233">
        <w:t>仅支持一种</w:t>
      </w:r>
      <w:r w:rsidRPr="009E2233">
        <w:rPr>
          <w:rFonts w:hint="eastAsia"/>
        </w:rPr>
        <w:t>位置信息</w:t>
      </w:r>
      <w:r w:rsidRPr="009E2233">
        <w:t>提供者</w:t>
      </w:r>
    </w:p>
    <w:p w14:paraId="23CB23C0"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szCs w:val="20"/>
        </w:rPr>
        <w:t>根据应用程序的使用场景和对精度的要求，也许只需要在</w:t>
      </w:r>
      <w:r w:rsidRPr="009E2233">
        <w:rPr>
          <w:rFonts w:ascii="Times New Roman" w:eastAsia="宋体" w:hAnsi="Times New Roman" w:cs="Times New Roman" w:hint="eastAsia"/>
          <w:szCs w:val="20"/>
        </w:rPr>
        <w:t>网络定位提供者</w:t>
      </w:r>
      <w:r w:rsidRPr="009E2233">
        <w:rPr>
          <w:rFonts w:ascii="Times New Roman" w:eastAsia="宋体" w:hAnsi="Times New Roman" w:cs="Times New Roman"/>
          <w:szCs w:val="20"/>
        </w:rPr>
        <w:t>和</w:t>
      </w:r>
      <w:r w:rsidRPr="009E2233">
        <w:rPr>
          <w:rFonts w:ascii="Times New Roman" w:eastAsia="宋体" w:hAnsi="Times New Roman" w:cs="Times New Roman"/>
          <w:szCs w:val="20"/>
        </w:rPr>
        <w:t>GPS</w:t>
      </w:r>
      <w:r w:rsidRPr="009E2233">
        <w:rPr>
          <w:rFonts w:ascii="Times New Roman" w:eastAsia="宋体" w:hAnsi="Times New Roman" w:cs="Times New Roman"/>
          <w:szCs w:val="20"/>
        </w:rPr>
        <w:t>之间选择一种提供者，而不是两者都需要。只和其中的一种服务进行交互可以大大的减少耗电的可能性。</w:t>
      </w:r>
    </w:p>
    <w:p w14:paraId="72199EF2" w14:textId="747F5E64" w:rsidR="00742704" w:rsidRPr="009E2233" w:rsidRDefault="00742704" w:rsidP="00F21183">
      <w:pPr>
        <w:pStyle w:val="2"/>
      </w:pPr>
      <w:bookmarkStart w:id="23" w:name="_Toc242772314"/>
      <w:r w:rsidRPr="009E2233">
        <w:rPr>
          <w:rFonts w:hint="eastAsia"/>
        </w:rPr>
        <w:t>信息获取</w:t>
      </w:r>
      <w:bookmarkEnd w:id="23"/>
      <w:r w:rsidR="00FC311C">
        <w:rPr>
          <w:rFonts w:hint="eastAsia"/>
        </w:rPr>
        <w:t>实例</w:t>
      </w:r>
    </w:p>
    <w:p w14:paraId="5BF3AD7D" w14:textId="1778801E" w:rsidR="00742704" w:rsidRPr="009E2233" w:rsidRDefault="00742704" w:rsidP="00742704">
      <w:pPr>
        <w:ind w:firstLine="420"/>
        <w:rPr>
          <w:rFonts w:ascii="Times New Roman" w:eastAsia="宋体" w:hAnsi="Times New Roman" w:cs="Times New Roman"/>
          <w:bCs/>
          <w:color w:val="000000"/>
          <w:kern w:val="44"/>
          <w:szCs w:val="20"/>
        </w:rPr>
      </w:pPr>
      <w:r w:rsidRPr="009E2233">
        <w:rPr>
          <w:rFonts w:ascii="Times New Roman" w:eastAsia="宋体" w:hAnsi="Times New Roman" w:cs="Times New Roman" w:hint="eastAsia"/>
          <w:bCs/>
          <w:color w:val="000000"/>
          <w:kern w:val="44"/>
          <w:szCs w:val="20"/>
        </w:rPr>
        <w:t>前面对有关定位服务的位置信息服务进行了阐述，下面利用适用一个简单的例子把这些知识连贯起来。这个例子可以在屏幕上显示手机设备当前位置的经纬度，当按下按钮时屏幕显示出当前经纬度对应</w:t>
      </w:r>
      <w:r w:rsidRPr="009E2233">
        <w:rPr>
          <w:rFonts w:ascii="Times New Roman" w:eastAsia="宋体" w:hAnsi="Times New Roman" w:cs="Times New Roman" w:hint="eastAsia"/>
          <w:bCs/>
          <w:color w:val="000000"/>
          <w:kern w:val="44"/>
          <w:szCs w:val="20"/>
        </w:rPr>
        <w:lastRenderedPageBreak/>
        <w:t>的地址信息</w:t>
      </w:r>
      <w:r w:rsidR="00210530">
        <w:rPr>
          <w:rFonts w:ascii="Times New Roman" w:eastAsia="宋体" w:hAnsi="Times New Roman" w:cs="Times New Roman" w:hint="eastAsia"/>
          <w:bCs/>
          <w:color w:val="000000"/>
          <w:kern w:val="44"/>
          <w:szCs w:val="20"/>
        </w:rPr>
        <w:t>，</w:t>
      </w:r>
      <w:r w:rsidRPr="009E2233">
        <w:rPr>
          <w:rFonts w:ascii="Times New Roman" w:eastAsia="宋体" w:hAnsi="Times New Roman" w:cs="Times New Roman" w:hint="eastAsia"/>
          <w:bCs/>
          <w:color w:val="000000"/>
          <w:kern w:val="44"/>
          <w:szCs w:val="20"/>
        </w:rPr>
        <w:t>下面是具体的步骤。</w:t>
      </w:r>
    </w:p>
    <w:p w14:paraId="2E536CC1" w14:textId="77777777" w:rsidR="00742704" w:rsidRPr="009E2233" w:rsidRDefault="00742704" w:rsidP="00742704">
      <w:pPr>
        <w:ind w:firstLine="420"/>
        <w:rPr>
          <w:rFonts w:ascii="Times New Roman" w:eastAsia="宋体" w:hAnsi="Times New Roman" w:cs="Times New Roman"/>
          <w:bCs/>
          <w:color w:val="000000"/>
          <w:kern w:val="44"/>
          <w:szCs w:val="20"/>
        </w:rPr>
      </w:pPr>
      <w:r w:rsidRPr="009E2233">
        <w:rPr>
          <w:rFonts w:ascii="Times New Roman" w:eastAsia="宋体" w:hAnsi="Times New Roman" w:cs="Times New Roman" w:hint="eastAsia"/>
          <w:bCs/>
          <w:color w:val="000000"/>
          <w:kern w:val="44"/>
          <w:szCs w:val="20"/>
        </w:rPr>
        <w:t>（</w:t>
      </w:r>
      <w:r w:rsidRPr="009E2233">
        <w:rPr>
          <w:rFonts w:ascii="Times New Roman" w:eastAsia="宋体" w:hAnsi="Times New Roman" w:cs="Times New Roman" w:hint="eastAsia"/>
          <w:bCs/>
          <w:color w:val="000000"/>
          <w:kern w:val="44"/>
          <w:szCs w:val="20"/>
        </w:rPr>
        <w:t>1</w:t>
      </w:r>
      <w:r w:rsidRPr="009E2233">
        <w:rPr>
          <w:rFonts w:ascii="Times New Roman" w:eastAsia="宋体" w:hAnsi="Times New Roman" w:cs="Times New Roman" w:hint="eastAsia"/>
          <w:bCs/>
          <w:color w:val="000000"/>
          <w:kern w:val="44"/>
          <w:szCs w:val="20"/>
        </w:rPr>
        <w:t>）设置用户权限</w:t>
      </w:r>
    </w:p>
    <w:p w14:paraId="517FE182" w14:textId="7ADD99C6" w:rsidR="00742704" w:rsidRPr="009E2233" w:rsidRDefault="00742704" w:rsidP="00742704">
      <w:pPr>
        <w:ind w:firstLine="420"/>
        <w:rPr>
          <w:rFonts w:ascii="Times New Roman" w:eastAsia="宋体" w:hAnsi="Times New Roman" w:cs="Times New Roman"/>
          <w:bCs/>
          <w:color w:val="000000"/>
          <w:kern w:val="44"/>
          <w:szCs w:val="20"/>
        </w:rPr>
      </w:pPr>
      <w:r w:rsidRPr="009E2233">
        <w:rPr>
          <w:rFonts w:ascii="Times New Roman" w:eastAsia="宋体" w:hAnsi="Times New Roman" w:cs="Times New Roman" w:hint="eastAsia"/>
          <w:szCs w:val="20"/>
        </w:rPr>
        <w:t>在应用程序的</w:t>
      </w:r>
      <w:r w:rsidRPr="009E2233">
        <w:rPr>
          <w:rFonts w:ascii="Times New Roman" w:eastAsia="宋体" w:hAnsi="Times New Roman" w:cs="Times New Roman" w:hint="eastAsia"/>
          <w:szCs w:val="20"/>
        </w:rPr>
        <w:t>AndroidManifest.xml</w:t>
      </w:r>
      <w:r w:rsidRPr="009E2233">
        <w:rPr>
          <w:rFonts w:ascii="Times New Roman" w:eastAsia="宋体" w:hAnsi="Times New Roman" w:cs="Times New Roman" w:hint="eastAsia"/>
          <w:szCs w:val="20"/>
        </w:rPr>
        <w:t>文件中，添加设置访问位置提供器的权限内容（见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_Ref897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10</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31FB1750" w14:textId="77777777" w:rsidR="00742704" w:rsidRPr="009E2233" w:rsidRDefault="00742704" w:rsidP="00C46151">
      <w:pPr>
        <w:numPr>
          <w:ilvl w:val="0"/>
          <w:numId w:val="6"/>
        </w:numPr>
        <w:ind w:firstLine="420"/>
        <w:rPr>
          <w:rFonts w:ascii="Times New Roman" w:eastAsia="宋体" w:hAnsi="Times New Roman" w:cs="Times New Roman"/>
          <w:bCs/>
          <w:color w:val="000000"/>
          <w:kern w:val="44"/>
          <w:szCs w:val="20"/>
        </w:rPr>
      </w:pPr>
      <w:r w:rsidRPr="009E2233">
        <w:rPr>
          <w:rFonts w:ascii="Times New Roman" w:eastAsia="宋体" w:hAnsi="Times New Roman" w:cs="Times New Roman" w:hint="eastAsia"/>
          <w:bCs/>
          <w:color w:val="000000"/>
          <w:kern w:val="44"/>
          <w:szCs w:val="20"/>
        </w:rPr>
        <w:t>定义布局等</w:t>
      </w:r>
      <w:r w:rsidRPr="009E2233">
        <w:rPr>
          <w:rFonts w:ascii="Times New Roman" w:eastAsia="宋体" w:hAnsi="Times New Roman" w:cs="Times New Roman" w:hint="eastAsia"/>
          <w:szCs w:val="20"/>
        </w:rPr>
        <w:t>资</w:t>
      </w:r>
      <w:r w:rsidRPr="009E2233">
        <w:rPr>
          <w:rFonts w:ascii="Times New Roman" w:eastAsia="宋体" w:hAnsi="Times New Roman" w:cs="Times New Roman" w:hint="eastAsia"/>
          <w:bCs/>
          <w:color w:val="000000"/>
          <w:kern w:val="44"/>
          <w:szCs w:val="20"/>
        </w:rPr>
        <w:t>源文件</w:t>
      </w:r>
    </w:p>
    <w:p w14:paraId="08BA1ECC"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/res/layout</w:t>
      </w:r>
      <w:r w:rsidRPr="009E2233">
        <w:rPr>
          <w:rFonts w:ascii="Times New Roman" w:eastAsia="宋体" w:hAnsi="Times New Roman" w:cs="Times New Roman" w:hint="eastAsia"/>
          <w:szCs w:val="20"/>
        </w:rPr>
        <w:t>中定义用户界面的布局文件</w:t>
      </w:r>
      <w:r w:rsidRPr="009E2233">
        <w:rPr>
          <w:rFonts w:ascii="Times New Roman" w:eastAsia="宋体" w:hAnsi="Times New Roman" w:cs="Times New Roman" w:hint="eastAsia"/>
          <w:szCs w:val="20"/>
        </w:rPr>
        <w:t>activity_main.xml</w:t>
      </w:r>
      <w:r w:rsidRPr="009E2233">
        <w:rPr>
          <w:rFonts w:ascii="Times New Roman" w:eastAsia="宋体" w:hAnsi="Times New Roman" w:cs="Times New Roman" w:hint="eastAsia"/>
          <w:szCs w:val="20"/>
        </w:rPr>
        <w:t>，在界面上定义一个按钮</w:t>
      </w:r>
      <w:r w:rsidRPr="009E2233">
        <w:rPr>
          <w:rFonts w:ascii="Times New Roman" w:eastAsia="宋体" w:hAnsi="Times New Roman" w:cs="Times New Roman" w:hint="eastAsia"/>
          <w:szCs w:val="20"/>
        </w:rPr>
        <w:t>show_address_button</w:t>
      </w:r>
      <w:r w:rsidRPr="009E2233">
        <w:rPr>
          <w:rFonts w:ascii="Times New Roman" w:eastAsia="宋体" w:hAnsi="Times New Roman" w:cs="Times New Roman" w:hint="eastAsia"/>
          <w:szCs w:val="20"/>
        </w:rPr>
        <w:t>，一个用于响应从位置提供其中获取当前位置信息后，在界面上显示当前位置的经纬度以及设备所在的地址。</w:t>
      </w:r>
    </w:p>
    <w:p w14:paraId="673C3D91" w14:textId="412482B4"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3</w:t>
      </w:r>
      <w:r w:rsidRPr="009E2233">
        <w:rPr>
          <w:rFonts w:ascii="Times New Roman" w:eastAsia="宋体" w:hAnsi="Times New Roman" w:cs="Times New Roman" w:hint="eastAsia"/>
          <w:szCs w:val="20"/>
        </w:rPr>
        <w:t>）创建或打开</w:t>
      </w:r>
      <w:r w:rsidR="00AC016B">
        <w:rPr>
          <w:rFonts w:ascii="Times New Roman" w:eastAsia="宋体" w:hAnsi="Times New Roman" w:cs="Times New Roman" w:hint="eastAsia"/>
          <w:szCs w:val="20"/>
        </w:rPr>
        <w:t>活动</w:t>
      </w:r>
      <w:r w:rsidR="003F5946">
        <w:rPr>
          <w:rFonts w:ascii="Times New Roman" w:eastAsia="宋体" w:hAnsi="Times New Roman" w:cs="Times New Roman" w:hint="eastAsia"/>
          <w:szCs w:val="20"/>
        </w:rPr>
        <w:t>，</w:t>
      </w:r>
      <w:r w:rsidRPr="009E2233">
        <w:rPr>
          <w:rFonts w:ascii="Times New Roman" w:eastAsia="宋体" w:hAnsi="Times New Roman" w:cs="Times New Roman" w:hint="eastAsia"/>
          <w:szCs w:val="20"/>
        </w:rPr>
        <w:t>获取视图对象</w:t>
      </w:r>
    </w:p>
    <w:p w14:paraId="0D12CC21"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创建显示用户界面的</w:t>
      </w:r>
      <w:r w:rsidRPr="009E2233">
        <w:rPr>
          <w:rFonts w:ascii="Times New Roman" w:eastAsia="宋体" w:hAnsi="Times New Roman" w:cs="Times New Roman" w:hint="eastAsia"/>
          <w:szCs w:val="20"/>
        </w:rPr>
        <w:t>Activity</w:t>
      </w:r>
      <w:r w:rsidRPr="009E2233">
        <w:rPr>
          <w:rFonts w:ascii="Times New Roman" w:eastAsia="宋体" w:hAnsi="Times New Roman" w:cs="Times New Roman" w:hint="eastAsia"/>
          <w:szCs w:val="20"/>
        </w:rPr>
        <w:t>子类</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，并导入</w:t>
      </w:r>
      <w:r w:rsidRPr="009E2233">
        <w:rPr>
          <w:rFonts w:ascii="Times New Roman" w:eastAsia="宋体" w:hAnsi="Times New Roman" w:cs="Times New Roman" w:hint="eastAsia"/>
          <w:szCs w:val="20"/>
        </w:rPr>
        <w:t>activity_main.xml</w:t>
      </w:r>
      <w:r w:rsidRPr="009E2233">
        <w:rPr>
          <w:rFonts w:ascii="Times New Roman" w:eastAsia="宋体" w:hAnsi="Times New Roman" w:cs="Times New Roman" w:hint="eastAsia"/>
          <w:szCs w:val="20"/>
        </w:rPr>
        <w:t>定义的布局文件，获取按钮对象，并分别赋值给</w:t>
      </w:r>
      <w:r w:rsidRPr="009E2233">
        <w:rPr>
          <w:rFonts w:ascii="Times New Roman" w:eastAsia="宋体" w:hAnsi="Times New Roman" w:cs="Times New Roman" w:hint="eastAsia"/>
          <w:szCs w:val="20"/>
        </w:rPr>
        <w:t>showAddrBtn</w:t>
      </w:r>
      <w:r w:rsidRPr="009E2233">
        <w:rPr>
          <w:rFonts w:ascii="Times New Roman" w:eastAsia="宋体" w:hAnsi="Times New Roman" w:cs="Times New Roman" w:hint="eastAsia"/>
          <w:szCs w:val="20"/>
        </w:rPr>
        <w:t>变量。</w:t>
      </w:r>
    </w:p>
    <w:p w14:paraId="252DC969" w14:textId="77777777" w:rsidR="00742704" w:rsidRPr="009E2233" w:rsidRDefault="00742704" w:rsidP="00C46151">
      <w:pPr>
        <w:numPr>
          <w:ilvl w:val="0"/>
          <w:numId w:val="7"/>
        </w:num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获取</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对象</w:t>
      </w:r>
    </w:p>
    <w:p w14:paraId="68947631" w14:textId="3A903226"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从系统获取</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对象，并创建</w:t>
      </w:r>
      <w:r w:rsidRPr="009E2233">
        <w:rPr>
          <w:rFonts w:ascii="Times New Roman" w:eastAsia="宋体" w:hAnsi="Times New Roman" w:cs="Times New Roman" w:hint="eastAsia"/>
          <w:szCs w:val="20"/>
        </w:rPr>
        <w:t>Criteria</w:t>
      </w:r>
      <w:r w:rsidRPr="009E2233">
        <w:rPr>
          <w:rFonts w:ascii="Times New Roman" w:eastAsia="宋体" w:hAnsi="Times New Roman" w:cs="Times New Roman" w:hint="eastAsia"/>
          <w:szCs w:val="20"/>
        </w:rPr>
        <w:t>对象，根据其精度和电池耗电量的标准，使用</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getBestProvider()</w:t>
      </w:r>
      <w:r w:rsidRPr="009E2233">
        <w:rPr>
          <w:rFonts w:ascii="Times New Roman" w:eastAsia="宋体" w:hAnsi="Times New Roman" w:cs="Times New Roman" w:hint="eastAsia"/>
          <w:szCs w:val="20"/>
        </w:rPr>
        <w:t>方法选取系统最符合要求的</w:t>
      </w:r>
      <w:r w:rsidRPr="009E2233">
        <w:rPr>
          <w:rFonts w:ascii="Times New Roman" w:eastAsia="宋体" w:hAnsi="Times New Roman" w:cs="Times New Roman" w:hint="eastAsia"/>
          <w:szCs w:val="20"/>
        </w:rPr>
        <w:t>LocationProvider</w:t>
      </w:r>
      <w:r w:rsidRPr="009E2233">
        <w:rPr>
          <w:rFonts w:ascii="Times New Roman" w:eastAsia="宋体" w:hAnsi="Times New Roman" w:cs="Times New Roman" w:hint="eastAsia"/>
          <w:szCs w:val="20"/>
        </w:rPr>
        <w:t>（见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_Ref11864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35</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35E5306B" w14:textId="77777777" w:rsidR="00742704" w:rsidRPr="009E2233" w:rsidRDefault="00742704" w:rsidP="00A207ED">
      <w:pPr>
        <w:pStyle w:val="a6"/>
        <w:ind w:firstLine="180"/>
      </w:pPr>
      <w:r w:rsidRPr="009E2233">
        <w:rPr>
          <w:rFonts w:hint="eastAsia"/>
        </w:rPr>
        <w:t xml:space="preserve">  LocationManager locationManager = (LocationManager) getSystemService(Context.LOCATION_SERVICE);</w:t>
      </w:r>
    </w:p>
    <w:p w14:paraId="347F4EF7" w14:textId="77777777" w:rsidR="00742704" w:rsidRPr="009E2233" w:rsidRDefault="00742704" w:rsidP="00A207ED">
      <w:pPr>
        <w:pStyle w:val="a6"/>
        <w:ind w:firstLine="180"/>
      </w:pPr>
    </w:p>
    <w:p w14:paraId="13052842" w14:textId="77777777" w:rsidR="00742704" w:rsidRPr="009E2233" w:rsidRDefault="00742704" w:rsidP="00A207ED">
      <w:pPr>
        <w:pStyle w:val="a6"/>
        <w:ind w:firstLine="180"/>
      </w:pPr>
      <w:r w:rsidRPr="009E2233">
        <w:rPr>
          <w:rFonts w:hint="eastAsia"/>
        </w:rPr>
        <w:t xml:space="preserve">  Criteria criteria = new Criteria();</w:t>
      </w:r>
    </w:p>
    <w:p w14:paraId="47E62D3D" w14:textId="77777777" w:rsidR="00742704" w:rsidRPr="009E2233" w:rsidRDefault="00742704" w:rsidP="00A207ED">
      <w:pPr>
        <w:pStyle w:val="a6"/>
        <w:ind w:firstLine="180"/>
      </w:pPr>
      <w:r w:rsidRPr="009E2233">
        <w:rPr>
          <w:rFonts w:hint="eastAsia"/>
        </w:rPr>
        <w:t xml:space="preserve">  provider = locationManager.getBestProvider(criteria, false);</w:t>
      </w:r>
    </w:p>
    <w:p w14:paraId="64625F04" w14:textId="5C85709A" w:rsidR="00742704" w:rsidRDefault="00742704" w:rsidP="00A207ED">
      <w:pPr>
        <w:pStyle w:val="a6"/>
        <w:ind w:firstLine="180"/>
      </w:pPr>
      <w:r w:rsidRPr="009E2233">
        <w:rPr>
          <w:rFonts w:hint="eastAsia"/>
        </w:rPr>
        <w:t xml:space="preserve">  Location location = locationManager.getLastKnownLocation(provider);</w:t>
      </w:r>
    </w:p>
    <w:p w14:paraId="07A9995D" w14:textId="36F873C9" w:rsidR="00A207ED" w:rsidRPr="009E2233" w:rsidRDefault="00A207ED" w:rsidP="00A207ED">
      <w:pPr>
        <w:pStyle w:val="a5"/>
        <w:ind w:firstLine="361"/>
      </w:pPr>
      <w:bookmarkStart w:id="24" w:name="_Ref11864"/>
      <w:bookmarkStart w:id="25" w:name="_Toc476668018"/>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35</w:t>
      </w:r>
      <w:r w:rsidR="004A2F73">
        <w:fldChar w:fldCharType="end"/>
      </w:r>
      <w:bookmarkEnd w:id="24"/>
      <w:r w:rsidRPr="009E2233">
        <w:rPr>
          <w:rFonts w:hint="eastAsia"/>
        </w:rPr>
        <w:t xml:space="preserve"> </w:t>
      </w:r>
      <w:r w:rsidRPr="009E2233">
        <w:rPr>
          <w:rFonts w:hint="eastAsia"/>
        </w:rPr>
        <w:t>初始化提供位置服务的对象</w:t>
      </w:r>
      <w:bookmarkEnd w:id="25"/>
    </w:p>
    <w:p w14:paraId="2CE3FED6"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5</w:t>
      </w:r>
      <w:r w:rsidRPr="009E2233">
        <w:rPr>
          <w:rFonts w:ascii="Times New Roman" w:eastAsia="宋体" w:hAnsi="Times New Roman" w:cs="Times New Roman" w:hint="eastAsia"/>
          <w:szCs w:val="20"/>
        </w:rPr>
        <w:t>）定义自己的</w:t>
      </w:r>
      <w:r w:rsidRPr="009E2233">
        <w:rPr>
          <w:rFonts w:ascii="Times New Roman" w:eastAsia="宋体" w:hAnsi="Times New Roman" w:cs="Times New Roman" w:hint="eastAsia"/>
          <w:szCs w:val="20"/>
        </w:rPr>
        <w:t>LocationListener</w:t>
      </w:r>
    </w:p>
    <w:p w14:paraId="41B41E2D" w14:textId="74205523"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中创建自己的</w:t>
      </w:r>
      <w:r w:rsidRPr="009E2233">
        <w:rPr>
          <w:rFonts w:ascii="Times New Roman" w:eastAsia="宋体" w:hAnsi="Times New Roman" w:cs="Times New Roman" w:hint="eastAsia"/>
          <w:szCs w:val="20"/>
        </w:rPr>
        <w:t>MyLocationListener</w:t>
      </w:r>
      <w:r w:rsidRPr="009E2233">
        <w:rPr>
          <w:rFonts w:ascii="Times New Roman" w:eastAsia="宋体" w:hAnsi="Times New Roman" w:cs="Times New Roman" w:hint="eastAsia"/>
          <w:szCs w:val="20"/>
        </w:rPr>
        <w:t>实现</w:t>
      </w:r>
      <w:r w:rsidRPr="009E2233">
        <w:rPr>
          <w:rFonts w:ascii="Times New Roman" w:eastAsia="宋体" w:hAnsi="Times New Roman" w:cs="Times New Roman" w:hint="eastAsia"/>
          <w:szCs w:val="20"/>
        </w:rPr>
        <w:t>LocationListener</w:t>
      </w:r>
      <w:r w:rsidRPr="009E2233">
        <w:rPr>
          <w:rFonts w:ascii="Times New Roman" w:eastAsia="宋体" w:hAnsi="Times New Roman" w:cs="Times New Roman" w:hint="eastAsia"/>
          <w:szCs w:val="20"/>
        </w:rPr>
        <w:t>的接口，当位置发生变化时，把经纬度显示在屏幕上（见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_Ref11789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36</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4AD85A2E" w14:textId="77777777" w:rsidR="00742704" w:rsidRPr="009E2233" w:rsidRDefault="00742704" w:rsidP="00657B39">
      <w:pPr>
        <w:pStyle w:val="a6"/>
        <w:ind w:firstLine="180"/>
      </w:pPr>
      <w:r w:rsidRPr="009E2233">
        <w:rPr>
          <w:rFonts w:hint="eastAsia"/>
        </w:rPr>
        <w:t>private class MyLocationListener implements LocationListener {</w:t>
      </w:r>
    </w:p>
    <w:p w14:paraId="690876FE" w14:textId="77777777" w:rsidR="00742704" w:rsidRPr="009E2233" w:rsidRDefault="00742704" w:rsidP="00657B39">
      <w:pPr>
        <w:pStyle w:val="a6"/>
        <w:ind w:firstLine="180"/>
      </w:pPr>
      <w:r w:rsidRPr="009E2233">
        <w:rPr>
          <w:rFonts w:hint="eastAsia"/>
        </w:rPr>
        <w:t xml:space="preserve">  @Override</w:t>
      </w:r>
    </w:p>
    <w:p w14:paraId="04C9D7C7" w14:textId="77777777" w:rsidR="00742704" w:rsidRPr="009E2233" w:rsidRDefault="00742704" w:rsidP="00657B39">
      <w:pPr>
        <w:pStyle w:val="a6"/>
        <w:ind w:firstLine="180"/>
      </w:pPr>
      <w:r w:rsidRPr="009E2233">
        <w:rPr>
          <w:rFonts w:hint="eastAsia"/>
        </w:rPr>
        <w:t xml:space="preserve">  public void onLocationChanged(Location location)  {       </w:t>
      </w:r>
    </w:p>
    <w:p w14:paraId="4E67972D" w14:textId="77777777" w:rsidR="00742704" w:rsidRPr="009E2233" w:rsidRDefault="00742704" w:rsidP="00657B39">
      <w:pPr>
        <w:pStyle w:val="a6"/>
        <w:ind w:firstLine="180"/>
      </w:pPr>
      <w:r w:rsidRPr="009E2233">
        <w:rPr>
          <w:rFonts w:hint="eastAsia"/>
        </w:rPr>
        <w:t xml:space="preserve">    String showLocation = “Current Location \n Latitude:  " + location.getLatitude()+ ”\n Longitude:  “+location.getLongitude();</w:t>
      </w:r>
    </w:p>
    <w:p w14:paraId="771F87CA" w14:textId="77777777" w:rsidR="00742704" w:rsidRPr="009E2233" w:rsidRDefault="00742704" w:rsidP="00657B39">
      <w:pPr>
        <w:pStyle w:val="a6"/>
        <w:ind w:firstLine="180"/>
      </w:pPr>
      <w:r w:rsidRPr="009E2233">
        <w:rPr>
          <w:rFonts w:hint="eastAsia"/>
        </w:rPr>
        <w:t xml:space="preserve">  </w:t>
      </w:r>
      <w:r w:rsidRPr="009E2233">
        <w:rPr>
          <w:rFonts w:hint="eastAsia"/>
        </w:rPr>
        <w:tab/>
        <w:t>Toast.makeText(this,showLocation ,</w:t>
      </w:r>
    </w:p>
    <w:p w14:paraId="0FA9468C" w14:textId="77777777" w:rsidR="00742704" w:rsidRPr="009E2233" w:rsidRDefault="00742704" w:rsidP="00657B39">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Toast.LENGTH_SHORT).show();</w:t>
      </w:r>
    </w:p>
    <w:p w14:paraId="6C042D91" w14:textId="77777777" w:rsidR="00742704" w:rsidRPr="009E2233" w:rsidRDefault="00742704" w:rsidP="00657B39">
      <w:pPr>
        <w:pStyle w:val="a6"/>
        <w:ind w:firstLine="180"/>
      </w:pPr>
      <w:r w:rsidRPr="009E2233">
        <w:rPr>
          <w:rFonts w:hint="eastAsia"/>
        </w:rPr>
        <w:t xml:space="preserve">  }</w:t>
      </w:r>
    </w:p>
    <w:p w14:paraId="7755032B" w14:textId="77777777" w:rsidR="00742704" w:rsidRPr="009E2233" w:rsidRDefault="00742704" w:rsidP="00657B39">
      <w:pPr>
        <w:pStyle w:val="a6"/>
        <w:ind w:firstLine="180"/>
      </w:pPr>
    </w:p>
    <w:p w14:paraId="13676D41" w14:textId="77777777" w:rsidR="00742704" w:rsidRPr="009E2233" w:rsidRDefault="00742704" w:rsidP="00657B39">
      <w:pPr>
        <w:pStyle w:val="a6"/>
        <w:ind w:firstLine="180"/>
      </w:pPr>
      <w:r w:rsidRPr="009E2233">
        <w:rPr>
          <w:rFonts w:hint="eastAsia"/>
        </w:rPr>
        <w:t xml:space="preserve">  @Override</w:t>
      </w:r>
    </w:p>
    <w:p w14:paraId="01D707FF" w14:textId="77777777" w:rsidR="00742704" w:rsidRPr="009E2233" w:rsidRDefault="00742704" w:rsidP="00657B39">
      <w:pPr>
        <w:pStyle w:val="a6"/>
        <w:ind w:firstLine="180"/>
      </w:pPr>
      <w:r w:rsidRPr="009E2233">
        <w:rPr>
          <w:rFonts w:hint="eastAsia"/>
        </w:rPr>
        <w:t xml:space="preserve">  public void onProviderEnabled(String provider) {       </w:t>
      </w:r>
    </w:p>
    <w:p w14:paraId="315A69A6" w14:textId="77777777" w:rsidR="00742704" w:rsidRPr="009E2233" w:rsidRDefault="00742704" w:rsidP="00657B39">
      <w:pPr>
        <w:pStyle w:val="a6"/>
        <w:ind w:firstLine="180"/>
      </w:pPr>
      <w:r w:rsidRPr="009E2233">
        <w:rPr>
          <w:rFonts w:hint="eastAsia"/>
        </w:rPr>
        <w:t xml:space="preserve">  </w:t>
      </w:r>
      <w:r w:rsidRPr="009E2233">
        <w:rPr>
          <w:rFonts w:hint="eastAsia"/>
        </w:rPr>
        <w:tab/>
        <w:t>Toast.makeText(this, "Enabled new provider " + provider,</w:t>
      </w:r>
    </w:p>
    <w:p w14:paraId="7493DEFE" w14:textId="77777777" w:rsidR="00742704" w:rsidRPr="009E2233" w:rsidRDefault="00742704" w:rsidP="00657B39">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Toast.LENGTH_SHORT).show();</w:t>
      </w:r>
    </w:p>
    <w:p w14:paraId="67DEB75F" w14:textId="77777777" w:rsidR="00742704" w:rsidRPr="009E2233" w:rsidRDefault="00742704" w:rsidP="00657B39">
      <w:pPr>
        <w:pStyle w:val="a6"/>
        <w:ind w:firstLine="180"/>
      </w:pPr>
      <w:r w:rsidRPr="009E2233">
        <w:rPr>
          <w:rFonts w:hint="eastAsia"/>
        </w:rPr>
        <w:t xml:space="preserve">  }</w:t>
      </w:r>
    </w:p>
    <w:p w14:paraId="662DB683" w14:textId="77777777" w:rsidR="00742704" w:rsidRPr="009E2233" w:rsidRDefault="00742704" w:rsidP="00657B39">
      <w:pPr>
        <w:pStyle w:val="a6"/>
        <w:ind w:firstLine="180"/>
      </w:pPr>
    </w:p>
    <w:p w14:paraId="02BFBB3A" w14:textId="77777777" w:rsidR="00742704" w:rsidRPr="009E2233" w:rsidRDefault="00742704" w:rsidP="00657B39">
      <w:pPr>
        <w:pStyle w:val="a6"/>
        <w:ind w:firstLine="180"/>
      </w:pPr>
      <w:r w:rsidRPr="009E2233">
        <w:rPr>
          <w:rFonts w:hint="eastAsia"/>
        </w:rPr>
        <w:t xml:space="preserve">  @Override</w:t>
      </w:r>
    </w:p>
    <w:p w14:paraId="107E484F" w14:textId="77777777" w:rsidR="00742704" w:rsidRPr="009E2233" w:rsidRDefault="00742704" w:rsidP="00657B39">
      <w:pPr>
        <w:pStyle w:val="a6"/>
        <w:ind w:firstLine="180"/>
      </w:pPr>
      <w:r w:rsidRPr="009E2233">
        <w:rPr>
          <w:rFonts w:hint="eastAsia"/>
        </w:rPr>
        <w:t xml:space="preserve">  public void onProviderDisabled(String provider) {       </w:t>
      </w:r>
    </w:p>
    <w:p w14:paraId="57A8C6EE" w14:textId="77777777" w:rsidR="00742704" w:rsidRPr="009E2233" w:rsidRDefault="00742704" w:rsidP="00657B39">
      <w:pPr>
        <w:pStyle w:val="a6"/>
        <w:ind w:firstLine="180"/>
      </w:pPr>
      <w:r w:rsidRPr="009E2233">
        <w:rPr>
          <w:rFonts w:hint="eastAsia"/>
        </w:rPr>
        <w:t xml:space="preserve">  </w:t>
      </w:r>
      <w:r w:rsidRPr="009E2233">
        <w:rPr>
          <w:rFonts w:hint="eastAsia"/>
        </w:rPr>
        <w:tab/>
        <w:t>Toast.makeText(this, "Disabled provider " + provider,</w:t>
      </w:r>
    </w:p>
    <w:p w14:paraId="00E48D34" w14:textId="77777777" w:rsidR="00742704" w:rsidRPr="009E2233" w:rsidRDefault="00742704" w:rsidP="00657B39">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Toast.LENGTH_SHORT).show();</w:t>
      </w:r>
    </w:p>
    <w:p w14:paraId="5B09B737" w14:textId="77777777" w:rsidR="00742704" w:rsidRPr="009E2233" w:rsidRDefault="00742704" w:rsidP="00657B39">
      <w:pPr>
        <w:pStyle w:val="a6"/>
        <w:ind w:firstLine="180"/>
      </w:pPr>
      <w:r w:rsidRPr="009E2233">
        <w:rPr>
          <w:rFonts w:hint="eastAsia"/>
        </w:rPr>
        <w:t xml:space="preserve">  }</w:t>
      </w:r>
    </w:p>
    <w:p w14:paraId="1EC6A315" w14:textId="77777777" w:rsidR="00742704" w:rsidRPr="009E2233" w:rsidRDefault="00742704" w:rsidP="00657B39">
      <w:pPr>
        <w:pStyle w:val="a6"/>
        <w:ind w:firstLine="180"/>
      </w:pPr>
    </w:p>
    <w:p w14:paraId="456B235C" w14:textId="77777777" w:rsidR="00742704" w:rsidRPr="009E2233" w:rsidRDefault="00742704" w:rsidP="00657B39">
      <w:pPr>
        <w:pStyle w:val="a6"/>
        <w:ind w:firstLine="180"/>
      </w:pPr>
      <w:r w:rsidRPr="009E2233">
        <w:rPr>
          <w:rFonts w:hint="eastAsia"/>
        </w:rPr>
        <w:t xml:space="preserve">  @Override</w:t>
      </w:r>
    </w:p>
    <w:p w14:paraId="3A386C3F" w14:textId="77777777" w:rsidR="00742704" w:rsidRPr="009E2233" w:rsidRDefault="00742704" w:rsidP="00657B39">
      <w:pPr>
        <w:pStyle w:val="a6"/>
        <w:ind w:firstLine="180"/>
      </w:pPr>
      <w:r w:rsidRPr="009E2233">
        <w:rPr>
          <w:rFonts w:hint="eastAsia"/>
        </w:rPr>
        <w:t xml:space="preserve">  public void onStatusChanged(String provider, int status, Bundle extras) {       </w:t>
      </w:r>
    </w:p>
    <w:p w14:paraId="219D6EFA" w14:textId="77777777" w:rsidR="00742704" w:rsidRPr="009E2233" w:rsidRDefault="00742704" w:rsidP="00657B39">
      <w:pPr>
        <w:pStyle w:val="a6"/>
        <w:ind w:firstLine="180"/>
      </w:pPr>
      <w:r w:rsidRPr="009E2233">
        <w:rPr>
          <w:rFonts w:hint="eastAsia"/>
        </w:rPr>
        <w:t xml:space="preserve">     Toast.makeText(this, "Provider status changed", Toast.LENGTH_SHORT).show();</w:t>
      </w:r>
    </w:p>
    <w:p w14:paraId="2FB7283D" w14:textId="77777777" w:rsidR="00742704" w:rsidRPr="009E2233" w:rsidRDefault="00742704" w:rsidP="00657B39">
      <w:pPr>
        <w:pStyle w:val="a6"/>
        <w:ind w:firstLine="180"/>
      </w:pPr>
      <w:r w:rsidRPr="009E2233">
        <w:rPr>
          <w:rFonts w:hint="eastAsia"/>
        </w:rPr>
        <w:t xml:space="preserve">  }</w:t>
      </w:r>
    </w:p>
    <w:p w14:paraId="208F8793" w14:textId="10C4A9A8" w:rsidR="00742704" w:rsidRDefault="00742704" w:rsidP="00657B39">
      <w:pPr>
        <w:pStyle w:val="a6"/>
        <w:ind w:firstLine="180"/>
      </w:pPr>
      <w:r w:rsidRPr="009E2233">
        <w:rPr>
          <w:rFonts w:hint="eastAsia"/>
        </w:rPr>
        <w:t>}</w:t>
      </w:r>
    </w:p>
    <w:p w14:paraId="0C31ACBB" w14:textId="085C126F" w:rsidR="0018319A" w:rsidRPr="009E2233" w:rsidRDefault="0018319A" w:rsidP="0018319A">
      <w:pPr>
        <w:pStyle w:val="a5"/>
        <w:ind w:firstLine="361"/>
      </w:pPr>
      <w:bookmarkStart w:id="26" w:name="_Ref11789"/>
      <w:bookmarkStart w:id="27" w:name="_Toc476668019"/>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36</w:t>
      </w:r>
      <w:r w:rsidR="004A2F73">
        <w:fldChar w:fldCharType="end"/>
      </w:r>
      <w:bookmarkEnd w:id="26"/>
      <w:r w:rsidRPr="009E2233">
        <w:rPr>
          <w:rFonts w:hint="eastAsia"/>
        </w:rPr>
        <w:t xml:space="preserve"> </w:t>
      </w:r>
      <w:r w:rsidRPr="009E2233">
        <w:rPr>
          <w:rFonts w:hint="eastAsia"/>
        </w:rPr>
        <w:t>自定义位置监听器</w:t>
      </w:r>
      <w:bookmarkEnd w:id="27"/>
    </w:p>
    <w:p w14:paraId="3D50DCF5"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6</w:t>
      </w:r>
      <w:r w:rsidRPr="009E2233">
        <w:rPr>
          <w:rFonts w:ascii="Times New Roman" w:eastAsia="宋体" w:hAnsi="Times New Roman" w:cs="Times New Roman" w:hint="eastAsia"/>
          <w:szCs w:val="20"/>
        </w:rPr>
        <w:t>）将</w:t>
      </w:r>
      <w:r w:rsidRPr="009E2233">
        <w:rPr>
          <w:rFonts w:ascii="Times New Roman" w:eastAsia="宋体" w:hAnsi="Times New Roman" w:cs="Times New Roman" w:hint="eastAsia"/>
          <w:szCs w:val="20"/>
        </w:rPr>
        <w:t>MyLocationLister</w:t>
      </w:r>
      <w:r w:rsidRPr="009E2233">
        <w:rPr>
          <w:rFonts w:ascii="Times New Roman" w:eastAsia="宋体" w:hAnsi="Times New Roman" w:cs="Times New Roman" w:hint="eastAsia"/>
          <w:szCs w:val="20"/>
        </w:rPr>
        <w:t>注册到当前的</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对象</w:t>
      </w:r>
    </w:p>
    <w:p w14:paraId="62397293" w14:textId="0E1E652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onResume()</w:t>
      </w:r>
      <w:r w:rsidRPr="009E2233">
        <w:rPr>
          <w:rFonts w:ascii="Times New Roman" w:eastAsia="宋体" w:hAnsi="Times New Roman" w:cs="Times New Roman" w:hint="eastAsia"/>
          <w:szCs w:val="20"/>
        </w:rPr>
        <w:t>方法中注册位置监听器，并设定位置更新信息获取的方式和间隔；在</w:t>
      </w:r>
      <w:r w:rsidRPr="009E2233">
        <w:rPr>
          <w:rFonts w:ascii="Times New Roman" w:eastAsia="宋体" w:hAnsi="Times New Roman" w:cs="Times New Roman" w:hint="eastAsia"/>
          <w:szCs w:val="20"/>
        </w:rPr>
        <w:t>onPause()</w:t>
      </w:r>
      <w:r w:rsidRPr="009E2233">
        <w:rPr>
          <w:rFonts w:ascii="Times New Roman" w:eastAsia="宋体" w:hAnsi="Times New Roman" w:cs="Times New Roman" w:hint="eastAsia"/>
          <w:szCs w:val="20"/>
        </w:rPr>
        <w:t>方法中删除监听器监听位置更新信息，在</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界面处于暂停状态时减少电池耗电量（见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_Ref11717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37</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3F9C5F72" w14:textId="77777777" w:rsidR="00742704" w:rsidRPr="009E2233" w:rsidRDefault="00742704" w:rsidP="00BB7A81">
      <w:pPr>
        <w:pStyle w:val="a6"/>
        <w:ind w:firstLine="180"/>
      </w:pPr>
      <w:r w:rsidRPr="009E2233">
        <w:rPr>
          <w:rFonts w:hint="eastAsia"/>
        </w:rPr>
        <w:t xml:space="preserve">  MyLocationListener myLtn = new MyLocationListener();</w:t>
      </w:r>
    </w:p>
    <w:p w14:paraId="6D06800A" w14:textId="77777777" w:rsidR="00742704" w:rsidRPr="009E2233" w:rsidRDefault="00742704" w:rsidP="00BB7A81">
      <w:pPr>
        <w:pStyle w:val="a6"/>
        <w:ind w:firstLine="180"/>
      </w:pPr>
    </w:p>
    <w:p w14:paraId="2D6AE17E" w14:textId="77777777" w:rsidR="00742704" w:rsidRPr="009E2233" w:rsidRDefault="00742704" w:rsidP="00BB7A81">
      <w:pPr>
        <w:pStyle w:val="a6"/>
        <w:ind w:firstLine="180"/>
      </w:pPr>
      <w:r w:rsidRPr="009E2233">
        <w:rPr>
          <w:rFonts w:hint="eastAsia"/>
        </w:rPr>
        <w:t xml:space="preserve">  @Override</w:t>
      </w:r>
      <w:r w:rsidRPr="009E2233">
        <w:rPr>
          <w:rFonts w:hint="eastAsia"/>
        </w:rPr>
        <w:tab/>
      </w:r>
    </w:p>
    <w:p w14:paraId="78595AF0" w14:textId="77777777" w:rsidR="00742704" w:rsidRPr="009E2233" w:rsidRDefault="00742704" w:rsidP="00BB7A81">
      <w:pPr>
        <w:pStyle w:val="a6"/>
        <w:ind w:firstLine="180"/>
      </w:pPr>
      <w:r w:rsidRPr="009E2233">
        <w:rPr>
          <w:rFonts w:hint="eastAsia"/>
        </w:rPr>
        <w:t xml:space="preserve">  protected void onResume() {</w:t>
      </w:r>
    </w:p>
    <w:p w14:paraId="1702A3EC" w14:textId="77777777" w:rsidR="00742704" w:rsidRPr="009E2233" w:rsidRDefault="00742704" w:rsidP="00BB7A81">
      <w:pPr>
        <w:pStyle w:val="a6"/>
        <w:ind w:firstLine="180"/>
      </w:pPr>
      <w:r w:rsidRPr="009E2233">
        <w:rPr>
          <w:rFonts w:hint="eastAsia"/>
        </w:rPr>
        <w:tab/>
        <w:t>super.onResume();</w:t>
      </w:r>
    </w:p>
    <w:p w14:paraId="5B575C97" w14:textId="77777777" w:rsidR="00742704" w:rsidRPr="009E2233" w:rsidRDefault="00742704" w:rsidP="00BB7A81">
      <w:pPr>
        <w:pStyle w:val="a6"/>
        <w:ind w:firstLine="180"/>
      </w:pPr>
      <w:r w:rsidRPr="009E2233">
        <w:rPr>
          <w:rFonts w:hint="eastAsia"/>
        </w:rPr>
        <w:tab/>
        <w:t>locationManager.requestLocationUpdates(provider, 400, 1, myltn);</w:t>
      </w:r>
    </w:p>
    <w:p w14:paraId="4187EE1D" w14:textId="77777777" w:rsidR="00742704" w:rsidRPr="009E2233" w:rsidRDefault="00742704" w:rsidP="00BB7A81">
      <w:pPr>
        <w:pStyle w:val="a6"/>
        <w:ind w:firstLine="180"/>
      </w:pPr>
      <w:r w:rsidRPr="009E2233">
        <w:rPr>
          <w:rFonts w:hint="eastAsia"/>
        </w:rPr>
        <w:tab/>
        <w:t>}</w:t>
      </w:r>
    </w:p>
    <w:p w14:paraId="16C69F89" w14:textId="77777777" w:rsidR="00742704" w:rsidRPr="009E2233" w:rsidRDefault="00742704" w:rsidP="00BB7A81">
      <w:pPr>
        <w:pStyle w:val="a6"/>
        <w:ind w:firstLine="180"/>
      </w:pPr>
    </w:p>
    <w:p w14:paraId="5CE30BCE" w14:textId="77777777" w:rsidR="00742704" w:rsidRPr="009E2233" w:rsidRDefault="00742704" w:rsidP="00BB7A81">
      <w:pPr>
        <w:pStyle w:val="a6"/>
        <w:ind w:firstLine="180"/>
      </w:pPr>
      <w:r w:rsidRPr="009E2233">
        <w:rPr>
          <w:rFonts w:hint="eastAsia"/>
        </w:rPr>
        <w:lastRenderedPageBreak/>
        <w:t xml:space="preserve">  @Override</w:t>
      </w:r>
    </w:p>
    <w:p w14:paraId="0D48D127" w14:textId="77777777" w:rsidR="00742704" w:rsidRPr="009E2233" w:rsidRDefault="00742704" w:rsidP="00BB7A81">
      <w:pPr>
        <w:pStyle w:val="a6"/>
        <w:ind w:firstLine="180"/>
      </w:pPr>
      <w:r w:rsidRPr="009E2233">
        <w:rPr>
          <w:rFonts w:hint="eastAsia"/>
        </w:rPr>
        <w:t xml:space="preserve">  protected void onPause() {</w:t>
      </w:r>
    </w:p>
    <w:p w14:paraId="3D8C8D8D" w14:textId="77777777" w:rsidR="00742704" w:rsidRPr="009E2233" w:rsidRDefault="00742704" w:rsidP="00BB7A81">
      <w:pPr>
        <w:pStyle w:val="a6"/>
        <w:ind w:firstLine="180"/>
      </w:pPr>
      <w:r w:rsidRPr="009E2233">
        <w:rPr>
          <w:rFonts w:hint="eastAsia"/>
        </w:rPr>
        <w:tab/>
        <w:t>super.onPause();</w:t>
      </w:r>
    </w:p>
    <w:p w14:paraId="541F1F88" w14:textId="77777777" w:rsidR="00742704" w:rsidRPr="009E2233" w:rsidRDefault="00742704" w:rsidP="00BB7A81">
      <w:pPr>
        <w:pStyle w:val="a6"/>
        <w:ind w:firstLine="180"/>
      </w:pPr>
      <w:r w:rsidRPr="009E2233">
        <w:rPr>
          <w:rFonts w:hint="eastAsia"/>
        </w:rPr>
        <w:tab/>
      </w:r>
      <w:r w:rsidRPr="009E2233">
        <w:rPr>
          <w:rFonts w:hint="eastAsia"/>
        </w:rPr>
        <w:tab/>
        <w:t>locationManager.removeUpdates(myltn);</w:t>
      </w:r>
    </w:p>
    <w:p w14:paraId="49097EEB" w14:textId="77777777" w:rsidR="00742704" w:rsidRPr="009E2233" w:rsidRDefault="00742704" w:rsidP="00BB7A81">
      <w:pPr>
        <w:pStyle w:val="a6"/>
        <w:ind w:firstLine="180"/>
      </w:pPr>
      <w:r w:rsidRPr="009E2233">
        <w:rPr>
          <w:rFonts w:hint="eastAsia"/>
        </w:rPr>
        <w:tab/>
        <w:t>}</w:t>
      </w:r>
    </w:p>
    <w:p w14:paraId="1CF9EAA6" w14:textId="42C977A8" w:rsidR="0021759C" w:rsidRPr="009E2233" w:rsidRDefault="0021759C" w:rsidP="0021759C">
      <w:pPr>
        <w:pStyle w:val="a5"/>
        <w:ind w:firstLine="361"/>
      </w:pPr>
      <w:bookmarkStart w:id="28" w:name="_Ref11717"/>
      <w:bookmarkStart w:id="29" w:name="_Toc476668020"/>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37</w:t>
      </w:r>
      <w:r w:rsidR="004A2F73">
        <w:fldChar w:fldCharType="end"/>
      </w:r>
      <w:bookmarkEnd w:id="28"/>
      <w:r w:rsidRPr="009E2233">
        <w:rPr>
          <w:rFonts w:hint="eastAsia"/>
        </w:rPr>
        <w:t xml:space="preserve"> </w:t>
      </w:r>
      <w:r w:rsidRPr="009E2233">
        <w:rPr>
          <w:rFonts w:hint="eastAsia"/>
        </w:rPr>
        <w:t>注册监听器</w:t>
      </w:r>
      <w:bookmarkEnd w:id="29"/>
    </w:p>
    <w:p w14:paraId="7CF7E85A" w14:textId="77777777"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w:t>
      </w:r>
      <w:r w:rsidRPr="009E2233">
        <w:rPr>
          <w:rFonts w:ascii="Times New Roman" w:eastAsia="宋体" w:hAnsi="Times New Roman" w:cs="Times New Roman" w:hint="eastAsia"/>
          <w:szCs w:val="20"/>
        </w:rPr>
        <w:t>6</w:t>
      </w:r>
      <w:r w:rsidRPr="009E2233">
        <w:rPr>
          <w:rFonts w:ascii="Times New Roman" w:eastAsia="宋体" w:hAnsi="Times New Roman" w:cs="Times New Roman" w:hint="eastAsia"/>
          <w:szCs w:val="20"/>
        </w:rPr>
        <w:t>）定义按钮的监听器</w:t>
      </w:r>
    </w:p>
    <w:p w14:paraId="4D99BCA8" w14:textId="449A6A4D"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 xml:space="preserve"> </w:t>
      </w:r>
      <w:r w:rsidRPr="009E2233">
        <w:rPr>
          <w:rFonts w:ascii="Times New Roman" w:eastAsia="宋体" w:hAnsi="Times New Roman" w:cs="Times New Roman" w:hint="eastAsia"/>
          <w:szCs w:val="20"/>
        </w:rPr>
        <w:t>在</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的</w:t>
      </w:r>
      <w:r w:rsidRPr="009E2233">
        <w:rPr>
          <w:rFonts w:ascii="Times New Roman" w:eastAsia="宋体" w:hAnsi="Times New Roman" w:cs="Times New Roman" w:hint="eastAsia"/>
          <w:szCs w:val="20"/>
        </w:rPr>
        <w:t>onCreate()</w:t>
      </w:r>
      <w:r w:rsidRPr="009E2233">
        <w:rPr>
          <w:rFonts w:ascii="Times New Roman" w:eastAsia="宋体" w:hAnsi="Times New Roman" w:cs="Times New Roman" w:hint="eastAsia"/>
          <w:szCs w:val="20"/>
        </w:rPr>
        <w:t>方法中使用匿名内部类的方式，定义</w:t>
      </w:r>
      <w:r w:rsidRPr="009E2233">
        <w:rPr>
          <w:rFonts w:ascii="Times New Roman" w:eastAsia="宋体" w:hAnsi="Times New Roman" w:cs="Times New Roman" w:hint="eastAsia"/>
          <w:szCs w:val="20"/>
        </w:rPr>
        <w:t>showAddrBtn</w:t>
      </w:r>
      <w:r w:rsidRPr="009E2233">
        <w:rPr>
          <w:rFonts w:ascii="Times New Roman" w:eastAsia="宋体" w:hAnsi="Times New Roman" w:cs="Times New Roman" w:hint="eastAsia"/>
          <w:szCs w:val="20"/>
        </w:rPr>
        <w:t>按钮的单击监听器，通过当前的经纬度获得确切的地址。由于实现经纬度与地址转化的代码比较繁琐，定义一个</w:t>
      </w:r>
      <w:r w:rsidRPr="009E2233">
        <w:rPr>
          <w:rFonts w:ascii="Times New Roman" w:eastAsia="宋体" w:hAnsi="Times New Roman" w:cs="Times New Roman" w:hint="eastAsia"/>
          <w:szCs w:val="20"/>
        </w:rPr>
        <w:t>private</w:t>
      </w:r>
      <w:r w:rsidRPr="009E2233">
        <w:rPr>
          <w:rFonts w:ascii="Times New Roman" w:eastAsia="宋体" w:hAnsi="Times New Roman" w:cs="Times New Roman" w:hint="eastAsia"/>
          <w:szCs w:val="20"/>
        </w:rPr>
        <w:t>的方法</w:t>
      </w:r>
      <w:r w:rsidRPr="009E2233">
        <w:rPr>
          <w:rFonts w:ascii="Times New Roman" w:eastAsia="宋体" w:hAnsi="Times New Roman" w:cs="Times New Roman" w:hint="eastAsia"/>
          <w:szCs w:val="20"/>
        </w:rPr>
        <w:t>getAddress()</w:t>
      </w:r>
      <w:r w:rsidRPr="009E2233">
        <w:rPr>
          <w:rFonts w:ascii="Times New Roman" w:eastAsia="宋体" w:hAnsi="Times New Roman" w:cs="Times New Roman" w:hint="eastAsia"/>
          <w:szCs w:val="20"/>
        </w:rPr>
        <w:t>来实现（见</w:t>
      </w:r>
      <w:r w:rsidRPr="009E2233">
        <w:rPr>
          <w:rFonts w:ascii="Times New Roman" w:eastAsia="宋体" w:hAnsi="Times New Roman" w:cs="Times New Roman" w:hint="eastAsia"/>
          <w:szCs w:val="20"/>
        </w:rPr>
        <w:fldChar w:fldCharType="begin"/>
      </w:r>
      <w:r w:rsidRPr="009E2233">
        <w:rPr>
          <w:rFonts w:ascii="Times New Roman" w:eastAsia="宋体" w:hAnsi="Times New Roman" w:cs="Times New Roman" w:hint="eastAsia"/>
          <w:szCs w:val="20"/>
        </w:rPr>
        <w:instrText xml:space="preserve"> REF _Ref11665 \h </w:instrText>
      </w:r>
      <w:r w:rsidRPr="009E2233">
        <w:rPr>
          <w:rFonts w:ascii="Times New Roman" w:eastAsia="宋体" w:hAnsi="Times New Roman" w:cs="Times New Roman" w:hint="eastAsia"/>
          <w:szCs w:val="20"/>
        </w:rPr>
      </w:r>
      <w:r w:rsidRPr="009E2233">
        <w:rPr>
          <w:rFonts w:ascii="Times New Roman" w:eastAsia="宋体" w:hAnsi="Times New Roman" w:cs="Times New Roman" w:hint="eastAsia"/>
          <w:szCs w:val="20"/>
        </w:rPr>
        <w:fldChar w:fldCharType="separate"/>
      </w:r>
      <w:r w:rsidR="00DE2EDF">
        <w:t xml:space="preserve">码 </w:t>
      </w:r>
      <w:r w:rsidR="00DE2EDF">
        <w:rPr>
          <w:noProof/>
        </w:rPr>
        <w:t>10</w:t>
      </w:r>
      <w:r w:rsidR="00DE2EDF">
        <w:noBreakHyphen/>
      </w:r>
      <w:r w:rsidR="00DE2EDF">
        <w:rPr>
          <w:noProof/>
        </w:rPr>
        <w:t>38</w:t>
      </w:r>
      <w:r w:rsidRPr="009E2233">
        <w:rPr>
          <w:rFonts w:ascii="Times New Roman" w:eastAsia="宋体" w:hAnsi="Times New Roman" w:cs="Times New Roman" w:hint="eastAsia"/>
          <w:szCs w:val="20"/>
        </w:rPr>
        <w:fldChar w:fldCharType="end"/>
      </w:r>
      <w:r w:rsidRPr="009E2233">
        <w:rPr>
          <w:rFonts w:ascii="Times New Roman" w:eastAsia="宋体" w:hAnsi="Times New Roman" w:cs="Times New Roman" w:hint="eastAsia"/>
          <w:szCs w:val="20"/>
        </w:rPr>
        <w:t>）。</w:t>
      </w:r>
    </w:p>
    <w:p w14:paraId="4D49535B" w14:textId="53BBD777" w:rsidR="00742704" w:rsidRPr="009E2233" w:rsidRDefault="00742704" w:rsidP="00BB7A81">
      <w:pPr>
        <w:pStyle w:val="a6"/>
        <w:ind w:firstLine="180"/>
      </w:pPr>
      <w:r w:rsidRPr="009E2233">
        <w:rPr>
          <w:rFonts w:hint="eastAsia"/>
        </w:rPr>
        <w:t>protected void onCreate(){</w:t>
      </w:r>
    </w:p>
    <w:p w14:paraId="110FB7AF" w14:textId="77777777" w:rsidR="00742704" w:rsidRPr="009E2233" w:rsidRDefault="00742704" w:rsidP="00BB7A81">
      <w:pPr>
        <w:pStyle w:val="a6"/>
        <w:ind w:firstLine="180"/>
      </w:pPr>
      <w:r w:rsidRPr="009E2233">
        <w:rPr>
          <w:rFonts w:hint="eastAsia"/>
        </w:rPr>
        <w:t xml:space="preserve">    .....</w:t>
      </w:r>
    </w:p>
    <w:p w14:paraId="23065E16" w14:textId="77777777" w:rsidR="00742704" w:rsidRPr="009E2233" w:rsidRDefault="00742704" w:rsidP="00BB7A81">
      <w:pPr>
        <w:pStyle w:val="a6"/>
        <w:ind w:firstLine="180"/>
      </w:pPr>
      <w:r w:rsidRPr="009E2233">
        <w:rPr>
          <w:rFonts w:hint="eastAsia"/>
        </w:rPr>
        <w:t xml:space="preserve">    showAddrBtn.setOnClickListener(new OnClickListener() {</w:t>
      </w:r>
    </w:p>
    <w:p w14:paraId="46543D98" w14:textId="77777777" w:rsidR="00742704" w:rsidRPr="009E2233" w:rsidRDefault="00742704" w:rsidP="00BB7A81">
      <w:pPr>
        <w:pStyle w:val="a6"/>
        <w:ind w:firstLine="180"/>
      </w:pPr>
      <w:r w:rsidRPr="009E2233">
        <w:rPr>
          <w:rFonts w:hint="eastAsia"/>
        </w:rPr>
        <w:t xml:space="preserve">      @Override</w:t>
      </w:r>
    </w:p>
    <w:p w14:paraId="28CBD4A0" w14:textId="77777777" w:rsidR="00742704" w:rsidRPr="009E2233" w:rsidRDefault="00742704" w:rsidP="00BB7A81">
      <w:pPr>
        <w:pStyle w:val="a6"/>
        <w:ind w:firstLine="180"/>
      </w:pPr>
      <w:r w:rsidRPr="009E2233">
        <w:rPr>
          <w:rFonts w:hint="eastAsia"/>
        </w:rPr>
        <w:t xml:space="preserve">      public void onClick(View v) {</w:t>
      </w:r>
    </w:p>
    <w:p w14:paraId="2EA8C0E3" w14:textId="77777777" w:rsidR="00742704" w:rsidRPr="009E2233" w:rsidRDefault="00742704" w:rsidP="00BB7A81">
      <w:pPr>
        <w:pStyle w:val="a6"/>
        <w:ind w:firstLine="180"/>
      </w:pPr>
      <w:r w:rsidRPr="009E2233">
        <w:rPr>
          <w:rFonts w:hint="eastAsia"/>
        </w:rPr>
        <w:t xml:space="preserve">          Toast.makeText(this, "Address:  " + getAddress(),</w:t>
      </w:r>
    </w:p>
    <w:p w14:paraId="1AFC983D" w14:textId="77777777" w:rsidR="00742704" w:rsidRPr="009E2233" w:rsidRDefault="00742704" w:rsidP="00BB7A81">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xml:space="preserve">Toast.LENGTH_SHORT).show();            </w:t>
      </w:r>
    </w:p>
    <w:p w14:paraId="6769127B" w14:textId="77777777" w:rsidR="00742704" w:rsidRPr="009E2233" w:rsidRDefault="00742704" w:rsidP="00BB7A81">
      <w:pPr>
        <w:pStyle w:val="a6"/>
        <w:ind w:firstLine="180"/>
      </w:pPr>
      <w:r w:rsidRPr="009E2233">
        <w:rPr>
          <w:rFonts w:hint="eastAsia"/>
        </w:rPr>
        <w:t xml:space="preserve">      }</w:t>
      </w:r>
    </w:p>
    <w:p w14:paraId="44F6ECF9" w14:textId="77777777" w:rsidR="00742704" w:rsidRPr="009E2233" w:rsidRDefault="00742704" w:rsidP="00BB7A81">
      <w:pPr>
        <w:pStyle w:val="a6"/>
        <w:ind w:firstLine="180"/>
      </w:pPr>
      <w:r w:rsidRPr="009E2233">
        <w:rPr>
          <w:rFonts w:hint="eastAsia"/>
        </w:rPr>
        <w:t xml:space="preserve">    });  </w:t>
      </w:r>
    </w:p>
    <w:p w14:paraId="4FEDE2B3" w14:textId="77777777" w:rsidR="00742704" w:rsidRPr="009E2233" w:rsidRDefault="00742704" w:rsidP="00BB7A81">
      <w:pPr>
        <w:pStyle w:val="a6"/>
        <w:ind w:firstLine="180"/>
      </w:pPr>
    </w:p>
    <w:p w14:paraId="741EC97C" w14:textId="77777777" w:rsidR="00742704" w:rsidRPr="009E2233" w:rsidRDefault="00742704" w:rsidP="00BB7A81">
      <w:pPr>
        <w:pStyle w:val="a6"/>
        <w:ind w:firstLine="180"/>
      </w:pPr>
      <w:r w:rsidRPr="009E2233">
        <w:rPr>
          <w:rFonts w:hint="eastAsia"/>
        </w:rPr>
        <w:t xml:space="preserve">  private String getAddress(){</w:t>
      </w:r>
    </w:p>
    <w:p w14:paraId="5C249FCB" w14:textId="77777777" w:rsidR="00742704" w:rsidRPr="009E2233" w:rsidRDefault="00742704" w:rsidP="00BB7A81">
      <w:pPr>
        <w:pStyle w:val="a6"/>
        <w:ind w:firstLine="180"/>
      </w:pPr>
      <w:r w:rsidRPr="009E2233">
        <w:rPr>
          <w:rFonts w:hint="eastAsia"/>
        </w:rPr>
        <w:t xml:space="preserve">　　Location currentLoc = locationManager.getLastKnownLocation(provider);</w:t>
      </w:r>
    </w:p>
    <w:p w14:paraId="0413116E" w14:textId="77777777" w:rsidR="00742704" w:rsidRPr="009E2233" w:rsidRDefault="00742704" w:rsidP="00BB7A81">
      <w:pPr>
        <w:pStyle w:val="a6"/>
        <w:ind w:firstLine="180"/>
      </w:pPr>
      <w:r w:rsidRPr="009E2233">
        <w:rPr>
          <w:rFonts w:hint="eastAsia"/>
        </w:rPr>
        <w:t xml:space="preserve">　　</w:t>
      </w:r>
    </w:p>
    <w:p w14:paraId="6A9064E7" w14:textId="77777777" w:rsidR="00742704" w:rsidRPr="009E2233" w:rsidRDefault="00742704" w:rsidP="00BB7A81">
      <w:pPr>
        <w:pStyle w:val="a6"/>
        <w:ind w:firstLine="180"/>
      </w:pPr>
      <w:r w:rsidRPr="009E2233">
        <w:rPr>
          <w:rFonts w:hint="eastAsia"/>
        </w:rPr>
        <w:t xml:space="preserve">　　Geocoder geocoder = new Geocoder(getBaseContext(), Locale.getDefault());</w:t>
      </w:r>
    </w:p>
    <w:p w14:paraId="407BD7BF" w14:textId="77777777" w:rsidR="00742704" w:rsidRPr="009E2233" w:rsidRDefault="00742704" w:rsidP="00BB7A81">
      <w:pPr>
        <w:pStyle w:val="a6"/>
        <w:ind w:firstLine="180"/>
      </w:pPr>
      <w:r w:rsidRPr="009E2233">
        <w:rPr>
          <w:rFonts w:hint="eastAsia"/>
        </w:rPr>
        <w:t xml:space="preserve">　　</w:t>
      </w:r>
    </w:p>
    <w:p w14:paraId="6A108E74" w14:textId="77777777" w:rsidR="00742704" w:rsidRPr="009E2233" w:rsidRDefault="00742704" w:rsidP="00BB7A81">
      <w:pPr>
        <w:pStyle w:val="a6"/>
        <w:ind w:firstLine="180"/>
      </w:pPr>
      <w:r w:rsidRPr="009E2233">
        <w:rPr>
          <w:rFonts w:hint="eastAsia"/>
        </w:rPr>
        <w:t xml:space="preserve">    try{</w:t>
      </w:r>
    </w:p>
    <w:p w14:paraId="1835F0B4" w14:textId="77777777" w:rsidR="00742704" w:rsidRPr="009E2233" w:rsidRDefault="00742704" w:rsidP="00BB7A81">
      <w:pPr>
        <w:pStyle w:val="a6"/>
        <w:ind w:firstLine="180"/>
      </w:pPr>
      <w:r w:rsidRPr="009E2233">
        <w:rPr>
          <w:rFonts w:hint="eastAsia"/>
        </w:rPr>
        <w:t xml:space="preserve">       List&lt;String&gt; addresses = new ArrayList&lt;String&gt;();</w:t>
      </w:r>
    </w:p>
    <w:p w14:paraId="685FE6D4" w14:textId="77777777" w:rsidR="00742704" w:rsidRPr="009E2233" w:rsidRDefault="00742704" w:rsidP="00BB7A81">
      <w:pPr>
        <w:pStyle w:val="a6"/>
        <w:ind w:firstLine="180"/>
      </w:pPr>
      <w:r w:rsidRPr="009E2233">
        <w:rPr>
          <w:rFonts w:hint="eastAsia"/>
        </w:rPr>
        <w:t xml:space="preserve">  </w:t>
      </w:r>
    </w:p>
    <w:p w14:paraId="4227511F" w14:textId="77777777" w:rsidR="00742704" w:rsidRPr="009E2233" w:rsidRDefault="00742704" w:rsidP="00BB7A81">
      <w:pPr>
        <w:pStyle w:val="a6"/>
        <w:ind w:firstLine="180"/>
      </w:pPr>
      <w:r w:rsidRPr="009E2233">
        <w:rPr>
          <w:rFonts w:hint="eastAsia"/>
        </w:rPr>
        <w:t xml:space="preserve">       List&lt;Address&gt; addr = geocoder.getFromLocation(currentLoc.getLatitude(),currentLoc.getLongitude(), 3);</w:t>
      </w:r>
    </w:p>
    <w:p w14:paraId="795FE0A2" w14:textId="77777777" w:rsidR="00742704" w:rsidRPr="009E2233" w:rsidRDefault="00742704" w:rsidP="00BB7A81">
      <w:pPr>
        <w:pStyle w:val="a6"/>
        <w:ind w:firstLine="180"/>
      </w:pPr>
      <w:r w:rsidRPr="009E2233">
        <w:rPr>
          <w:rFonts w:hint="eastAsia"/>
        </w:rPr>
        <w:t xml:space="preserve">                        </w:t>
      </w:r>
    </w:p>
    <w:p w14:paraId="6E39A6E7" w14:textId="77777777" w:rsidR="00742704" w:rsidRPr="009E2233" w:rsidRDefault="00742704" w:rsidP="00BB7A81">
      <w:pPr>
        <w:pStyle w:val="a6"/>
        <w:ind w:firstLine="180"/>
      </w:pPr>
      <w:r w:rsidRPr="009E2233">
        <w:rPr>
          <w:rFonts w:hint="eastAsia"/>
        </w:rPr>
        <w:lastRenderedPageBreak/>
        <w:t xml:space="preserve">       if(addr != null){</w:t>
      </w:r>
    </w:p>
    <w:p w14:paraId="34C4D618" w14:textId="77777777" w:rsidR="00742704" w:rsidRPr="009E2233" w:rsidRDefault="00742704" w:rsidP="00BB7A81">
      <w:pPr>
        <w:pStyle w:val="a6"/>
        <w:ind w:firstLine="180"/>
      </w:pPr>
      <w:r w:rsidRPr="009E2233">
        <w:rPr>
          <w:rFonts w:hint="eastAsia"/>
        </w:rPr>
        <w:t xml:space="preserve">          for(Address address:addr){</w:t>
      </w:r>
    </w:p>
    <w:p w14:paraId="7E561907" w14:textId="77777777" w:rsidR="00742704" w:rsidRPr="009E2233" w:rsidRDefault="00742704" w:rsidP="00BB7A81">
      <w:pPr>
        <w:pStyle w:val="a6"/>
        <w:ind w:firstLine="180"/>
      </w:pPr>
      <w:r w:rsidRPr="009E2233">
        <w:rPr>
          <w:rFonts w:hint="eastAsia"/>
        </w:rPr>
        <w:t xml:space="preserve">             String placeName = address.getLocality();</w:t>
      </w:r>
    </w:p>
    <w:p w14:paraId="480B183B" w14:textId="77777777" w:rsidR="00742704" w:rsidRPr="009E2233" w:rsidRDefault="00742704" w:rsidP="00BB7A81">
      <w:pPr>
        <w:pStyle w:val="a6"/>
        <w:ind w:firstLine="180"/>
      </w:pPr>
      <w:r w:rsidRPr="009E2233">
        <w:rPr>
          <w:rFonts w:hint="eastAsia"/>
        </w:rPr>
        <w:t xml:space="preserve">             String featureName = address.getFeatureName();</w:t>
      </w:r>
    </w:p>
    <w:p w14:paraId="6CAD5E7B" w14:textId="77777777" w:rsidR="00742704" w:rsidRPr="009E2233" w:rsidRDefault="00742704" w:rsidP="00BB7A81">
      <w:pPr>
        <w:pStyle w:val="a6"/>
        <w:ind w:firstLine="180"/>
      </w:pPr>
      <w:r w:rsidRPr="009E2233">
        <w:rPr>
          <w:rFonts w:hint="eastAsia"/>
        </w:rPr>
        <w:t xml:space="preserve">             String country = address.getCountryName();</w:t>
      </w:r>
    </w:p>
    <w:p w14:paraId="520E86B9" w14:textId="77777777" w:rsidR="00742704" w:rsidRPr="009E2233" w:rsidRDefault="00742704" w:rsidP="00BB7A81">
      <w:pPr>
        <w:pStyle w:val="a6"/>
        <w:ind w:firstLine="180"/>
      </w:pPr>
      <w:r w:rsidRPr="009E2233">
        <w:rPr>
          <w:rFonts w:hint="eastAsia"/>
        </w:rPr>
        <w:t xml:space="preserve">             String road = address.getThoroughfare();</w:t>
      </w:r>
    </w:p>
    <w:p w14:paraId="125352BB" w14:textId="77777777" w:rsidR="00742704" w:rsidRPr="009E2233" w:rsidRDefault="00742704" w:rsidP="00BB7A81">
      <w:pPr>
        <w:pStyle w:val="a6"/>
        <w:ind w:firstLine="180"/>
      </w:pPr>
      <w:r w:rsidRPr="009E2233">
        <w:rPr>
          <w:rFonts w:hint="eastAsia"/>
        </w:rPr>
        <w:t xml:space="preserve">             String locationInfo = String.format("\n[%s] [%s] [%s] [%s]", placeName,featureName,road,country);</w:t>
      </w:r>
    </w:p>
    <w:p w14:paraId="21999C83" w14:textId="77777777" w:rsidR="00742704" w:rsidRPr="009E2233" w:rsidRDefault="00742704" w:rsidP="00BB7A81">
      <w:pPr>
        <w:pStyle w:val="a6"/>
        <w:ind w:firstLine="180"/>
      </w:pPr>
      <w:r w:rsidRPr="009E2233">
        <w:rPr>
          <w:rFonts w:hint="eastAsia"/>
        </w:rPr>
        <w:t xml:space="preserve">          }</w:t>
      </w:r>
    </w:p>
    <w:p w14:paraId="1D16197F" w14:textId="77777777" w:rsidR="00742704" w:rsidRPr="009E2233" w:rsidRDefault="00742704" w:rsidP="00BB7A81">
      <w:pPr>
        <w:pStyle w:val="a6"/>
        <w:ind w:firstLine="180"/>
      </w:pPr>
      <w:r w:rsidRPr="009E2233">
        <w:rPr>
          <w:rFonts w:hint="eastAsia"/>
        </w:rPr>
        <w:t xml:space="preserve">       }</w:t>
      </w:r>
    </w:p>
    <w:p w14:paraId="73DCD0AF" w14:textId="77777777" w:rsidR="00742704" w:rsidRPr="009E2233" w:rsidRDefault="00742704" w:rsidP="00BB7A81">
      <w:pPr>
        <w:pStyle w:val="a6"/>
        <w:ind w:firstLine="180"/>
      </w:pPr>
      <w:r w:rsidRPr="009E2233">
        <w:rPr>
          <w:rFonts w:hint="eastAsia"/>
        </w:rPr>
        <w:t xml:space="preserve">       return locationInfo;</w:t>
      </w:r>
    </w:p>
    <w:p w14:paraId="793EC893" w14:textId="77777777" w:rsidR="00742704" w:rsidRPr="009E2233" w:rsidRDefault="00742704" w:rsidP="00BB7A81">
      <w:pPr>
        <w:pStyle w:val="a6"/>
        <w:ind w:firstLine="180"/>
      </w:pPr>
      <w:r w:rsidRPr="009E2233">
        <w:rPr>
          <w:rFonts w:hint="eastAsia"/>
        </w:rPr>
        <w:t xml:space="preserve">    }</w:t>
      </w:r>
    </w:p>
    <w:p w14:paraId="78A1AB1B" w14:textId="77777777" w:rsidR="00742704" w:rsidRPr="009E2233" w:rsidRDefault="00742704" w:rsidP="00BB7A81">
      <w:pPr>
        <w:pStyle w:val="a6"/>
        <w:ind w:firstLine="180"/>
      </w:pPr>
      <w:r w:rsidRPr="009E2233">
        <w:rPr>
          <w:rFonts w:hint="eastAsia"/>
        </w:rPr>
        <w:t xml:space="preserve">    catch(Exception e){</w:t>
      </w:r>
    </w:p>
    <w:p w14:paraId="6D2E26D0" w14:textId="77777777" w:rsidR="00742704" w:rsidRPr="009E2233" w:rsidRDefault="00742704" w:rsidP="00BB7A81">
      <w:pPr>
        <w:pStyle w:val="a6"/>
        <w:ind w:firstLine="180"/>
      </w:pPr>
      <w:r w:rsidRPr="009E2233">
        <w:rPr>
          <w:rFonts w:hint="eastAsia"/>
        </w:rPr>
        <w:t xml:space="preserve">       throw new RuntimeException(e);</w:t>
      </w:r>
    </w:p>
    <w:p w14:paraId="1E93EB15" w14:textId="77777777" w:rsidR="00742704" w:rsidRPr="009E2233" w:rsidRDefault="00742704" w:rsidP="00BB7A81">
      <w:pPr>
        <w:pStyle w:val="a6"/>
        <w:ind w:firstLine="180"/>
      </w:pPr>
      <w:r w:rsidRPr="009E2233">
        <w:rPr>
          <w:rFonts w:hint="eastAsia"/>
        </w:rPr>
        <w:t xml:space="preserve">  }     </w:t>
      </w:r>
    </w:p>
    <w:p w14:paraId="545099C5" w14:textId="6D57A799" w:rsidR="000148F8" w:rsidRPr="009E2233" w:rsidRDefault="000148F8" w:rsidP="000148F8">
      <w:pPr>
        <w:pStyle w:val="a5"/>
        <w:ind w:firstLine="361"/>
      </w:pPr>
      <w:bookmarkStart w:id="30" w:name="_Ref11665"/>
      <w:bookmarkStart w:id="31" w:name="_Toc476668021"/>
      <w:r>
        <w:t>码</w:t>
      </w:r>
      <w:r>
        <w:t xml:space="preserve"> </w:t>
      </w:r>
      <w:fldSimple w:instr=" STYLEREF 1 \s ">
        <w:r w:rsidR="00DE2EDF">
          <w:rPr>
            <w:noProof/>
          </w:rPr>
          <w:t>10</w:t>
        </w:r>
      </w:fldSimple>
      <w:r w:rsidR="004A2F73">
        <w:noBreakHyphen/>
      </w:r>
      <w:r w:rsidR="004A2F73">
        <w:fldChar w:fldCharType="begin"/>
      </w:r>
      <w:r w:rsidR="004A2F73">
        <w:instrText xml:space="preserve"> SEQ </w:instrText>
      </w:r>
      <w:r w:rsidR="004A2F73">
        <w:instrText>码</w:instrText>
      </w:r>
      <w:r w:rsidR="004A2F73">
        <w:instrText xml:space="preserve"> \* ARABIC \s 1 </w:instrText>
      </w:r>
      <w:r w:rsidR="004A2F73">
        <w:fldChar w:fldCharType="separate"/>
      </w:r>
      <w:r w:rsidR="00DE2EDF">
        <w:rPr>
          <w:noProof/>
        </w:rPr>
        <w:t>38</w:t>
      </w:r>
      <w:r w:rsidR="004A2F73">
        <w:fldChar w:fldCharType="end"/>
      </w:r>
      <w:bookmarkEnd w:id="30"/>
      <w:r w:rsidRPr="009E2233">
        <w:rPr>
          <w:rFonts w:hint="eastAsia"/>
        </w:rPr>
        <w:t xml:space="preserve"> </w:t>
      </w:r>
      <w:r w:rsidRPr="009E2233">
        <w:rPr>
          <w:rFonts w:hint="eastAsia"/>
        </w:rPr>
        <w:t>经纬度转换为地址</w:t>
      </w:r>
      <w:bookmarkEnd w:id="31"/>
    </w:p>
    <w:p w14:paraId="2BAE3F4D" w14:textId="6845C98B" w:rsidR="00742704" w:rsidRPr="009E2233" w:rsidRDefault="00742704" w:rsidP="00742704">
      <w:pPr>
        <w:ind w:firstLine="420"/>
        <w:rPr>
          <w:rFonts w:ascii="Times New Roman" w:eastAsia="宋体" w:hAnsi="Times New Roman" w:cs="Times New Roman"/>
          <w:bCs/>
          <w:color w:val="000000"/>
          <w:kern w:val="44"/>
          <w:szCs w:val="20"/>
        </w:rPr>
      </w:pPr>
      <w:r w:rsidRPr="009E2233">
        <w:rPr>
          <w:rFonts w:ascii="Times New Roman" w:eastAsia="宋体" w:hAnsi="Times New Roman" w:cs="Times New Roman" w:hint="eastAsia"/>
          <w:bCs/>
          <w:color w:val="000000"/>
          <w:kern w:val="44"/>
          <w:szCs w:val="20"/>
        </w:rPr>
        <w:t>运行</w:t>
      </w:r>
      <w:r w:rsidRPr="009E2233">
        <w:rPr>
          <w:rFonts w:ascii="Times New Roman" w:eastAsia="宋体" w:hAnsi="Times New Roman" w:cs="Times New Roman" w:hint="eastAsia"/>
          <w:szCs w:val="20"/>
        </w:rPr>
        <w:t>ShowLocationActivity</w:t>
      </w:r>
      <w:r w:rsidRPr="009E2233">
        <w:rPr>
          <w:rFonts w:ascii="Times New Roman" w:eastAsia="宋体" w:hAnsi="Times New Roman" w:cs="Times New Roman" w:hint="eastAsia"/>
          <w:szCs w:val="20"/>
        </w:rPr>
        <w:t>，观察结果。</w:t>
      </w:r>
    </w:p>
    <w:p w14:paraId="0AA28838" w14:textId="77777777" w:rsidR="00742704" w:rsidRPr="009E2233" w:rsidRDefault="00742704" w:rsidP="00C46151">
      <w:pPr>
        <w:keepNext/>
        <w:keepLines/>
        <w:numPr>
          <w:ilvl w:val="1"/>
          <w:numId w:val="1"/>
        </w:numPr>
        <w:tabs>
          <w:tab w:val="clear" w:pos="576"/>
          <w:tab w:val="num" w:pos="360"/>
        </w:tabs>
        <w:spacing w:before="160" w:after="160"/>
        <w:ind w:left="0" w:firstLine="560"/>
        <w:outlineLvl w:val="1"/>
        <w:rPr>
          <w:rFonts w:ascii="Arial" w:eastAsia="宋体" w:hAnsi="Arial" w:cs="Times New Roman"/>
          <w:bCs/>
          <w:sz w:val="28"/>
          <w:szCs w:val="28"/>
        </w:rPr>
      </w:pPr>
      <w:bookmarkStart w:id="32" w:name="_Toc242772319"/>
      <w:r w:rsidRPr="009E2233">
        <w:rPr>
          <w:rFonts w:ascii="Arial" w:eastAsia="宋体" w:hAnsi="Arial" w:cs="Times New Roman" w:hint="eastAsia"/>
          <w:bCs/>
          <w:sz w:val="28"/>
          <w:szCs w:val="28"/>
        </w:rPr>
        <w:t>小结</w:t>
      </w:r>
      <w:bookmarkEnd w:id="32"/>
    </w:p>
    <w:p w14:paraId="648C1E37" w14:textId="3735A375" w:rsidR="00742704" w:rsidRPr="009E2233" w:rsidRDefault="00742704" w:rsidP="00742704">
      <w:pPr>
        <w:ind w:firstLine="420"/>
        <w:rPr>
          <w:rFonts w:ascii="Times New Roman" w:eastAsia="宋体" w:hAnsi="Times New Roman" w:cs="Times New Roman"/>
          <w:szCs w:val="20"/>
        </w:rPr>
      </w:pPr>
      <w:r w:rsidRPr="009E2233">
        <w:rPr>
          <w:rFonts w:ascii="Times New Roman" w:eastAsia="宋体" w:hAnsi="Times New Roman" w:cs="Times New Roman" w:hint="eastAsia"/>
          <w:szCs w:val="20"/>
        </w:rPr>
        <w:t>本章主要介绍了</w:t>
      </w:r>
      <w:r w:rsidR="00675A83">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应用程序如何使用</w:t>
      </w:r>
      <w:bookmarkStart w:id="33" w:name="_Toc330073770"/>
      <w:r w:rsidRPr="009E2233">
        <w:rPr>
          <w:rFonts w:ascii="Times New Roman" w:eastAsia="宋体" w:hAnsi="Times New Roman" w:cs="Times New Roman" w:hint="eastAsia"/>
          <w:szCs w:val="20"/>
        </w:rPr>
        <w:t>实现定位服务。</w:t>
      </w:r>
      <w:r w:rsidR="00675A83">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通过</w:t>
      </w:r>
      <w:r w:rsidRPr="009E2233">
        <w:rPr>
          <w:rFonts w:ascii="Times New Roman" w:eastAsia="宋体" w:hAnsi="Times New Roman" w:cs="Times New Roman" w:hint="eastAsia"/>
          <w:szCs w:val="20"/>
        </w:rPr>
        <w:t>android.location</w:t>
      </w:r>
      <w:r w:rsidRPr="009E2233">
        <w:rPr>
          <w:rFonts w:ascii="Times New Roman" w:eastAsia="宋体" w:hAnsi="Times New Roman" w:cs="Times New Roman" w:hint="eastAsia"/>
          <w:szCs w:val="20"/>
        </w:rPr>
        <w:t>包中的类为应用程序提供定位服务。定位框架中的核心组件就是</w:t>
      </w:r>
      <w:r w:rsidRPr="009E2233">
        <w:rPr>
          <w:rFonts w:ascii="Times New Roman" w:eastAsia="宋体" w:hAnsi="Times New Roman" w:cs="Times New Roman" w:hint="eastAsia"/>
          <w:szCs w:val="20"/>
        </w:rPr>
        <w:t>LocationManager</w:t>
      </w:r>
      <w:r w:rsidRPr="009E2233">
        <w:rPr>
          <w:rFonts w:ascii="Times New Roman" w:eastAsia="宋体" w:hAnsi="Times New Roman" w:cs="Times New Roman" w:hint="eastAsia"/>
          <w:szCs w:val="20"/>
        </w:rPr>
        <w:t>系统服务，其提供了支撑底层设备的定位</w:t>
      </w:r>
      <w:r w:rsidRPr="009E2233">
        <w:rPr>
          <w:rFonts w:ascii="Times New Roman" w:eastAsia="宋体" w:hAnsi="Times New Roman" w:cs="Times New Roman" w:hint="eastAsia"/>
          <w:szCs w:val="20"/>
        </w:rPr>
        <w:t>API</w:t>
      </w:r>
      <w:r w:rsidRPr="009E2233">
        <w:rPr>
          <w:rFonts w:ascii="Times New Roman" w:eastAsia="宋体" w:hAnsi="Times New Roman" w:cs="Times New Roman" w:hint="eastAsia"/>
          <w:szCs w:val="20"/>
        </w:rPr>
        <w:t>。</w:t>
      </w:r>
      <w:r w:rsidR="00675A83">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设备可以使用</w:t>
      </w:r>
      <w:r w:rsidRPr="009E2233">
        <w:rPr>
          <w:rFonts w:ascii="Times New Roman" w:eastAsia="宋体" w:hAnsi="Times New Roman" w:cs="Times New Roman" w:hint="eastAsia"/>
          <w:szCs w:val="20"/>
        </w:rPr>
        <w:t>GPS</w:t>
      </w:r>
      <w:r w:rsidRPr="009E2233">
        <w:rPr>
          <w:rFonts w:ascii="Times New Roman" w:eastAsia="宋体" w:hAnsi="Times New Roman" w:cs="Times New Roman" w:hint="eastAsia"/>
          <w:szCs w:val="20"/>
        </w:rPr>
        <w:t>和</w:t>
      </w:r>
      <w:r w:rsidR="00675A83">
        <w:rPr>
          <w:rFonts w:ascii="Times New Roman" w:eastAsia="宋体" w:hAnsi="Times New Roman" w:cs="Times New Roman" w:hint="eastAsia"/>
          <w:szCs w:val="20"/>
        </w:rPr>
        <w:t>安卓</w:t>
      </w:r>
      <w:r w:rsidRPr="009E2233">
        <w:rPr>
          <w:rFonts w:ascii="Times New Roman" w:eastAsia="宋体" w:hAnsi="Times New Roman" w:cs="Times New Roman" w:hint="eastAsia"/>
          <w:szCs w:val="20"/>
        </w:rPr>
        <w:t>网络位置提供器来提供位置信息，提供与位置相关的服务。</w:t>
      </w:r>
      <w:bookmarkEnd w:id="33"/>
    </w:p>
    <w:sectPr w:rsidR="00742704" w:rsidRPr="009E2233" w:rsidSect="008A0D2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19B94" w14:textId="77777777" w:rsidR="00964592" w:rsidRDefault="00964592" w:rsidP="00E35E62">
      <w:pPr>
        <w:ind w:firstLine="420"/>
      </w:pPr>
      <w:r>
        <w:separator/>
      </w:r>
    </w:p>
  </w:endnote>
  <w:endnote w:type="continuationSeparator" w:id="0">
    <w:p w14:paraId="0B40AA5F" w14:textId="77777777" w:rsidR="00964592" w:rsidRDefault="00964592" w:rsidP="00E35E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5C509" w14:textId="77777777" w:rsidR="0023481B" w:rsidRDefault="0023481B" w:rsidP="00E35E62">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2F91" w14:textId="77777777" w:rsidR="0023481B" w:rsidRDefault="0023481B" w:rsidP="00E35E62">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CCF1" w14:textId="77777777" w:rsidR="0023481B" w:rsidRDefault="0023481B" w:rsidP="00E35E62">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E15EE" w14:textId="77777777" w:rsidR="00964592" w:rsidRDefault="00964592" w:rsidP="00E35E62">
      <w:pPr>
        <w:ind w:firstLine="420"/>
      </w:pPr>
      <w:r>
        <w:separator/>
      </w:r>
    </w:p>
  </w:footnote>
  <w:footnote w:type="continuationSeparator" w:id="0">
    <w:p w14:paraId="4AEDE148" w14:textId="77777777" w:rsidR="00964592" w:rsidRDefault="00964592" w:rsidP="00E35E6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8F973" w14:textId="77777777" w:rsidR="0023481B" w:rsidRDefault="0023481B" w:rsidP="00E35E62">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D5B87" w14:textId="77777777" w:rsidR="0023481B" w:rsidRDefault="0023481B" w:rsidP="00E35E62">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2FD20" w14:textId="77777777" w:rsidR="0023481B" w:rsidRDefault="0023481B" w:rsidP="00E35E62">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 w15:restartNumberingAfterBreak="0">
    <w:nsid w:val="5238D171"/>
    <w:multiLevelType w:val="singleLevel"/>
    <w:tmpl w:val="5238D171"/>
    <w:lvl w:ilvl="0">
      <w:start w:val="2"/>
      <w:numFmt w:val="decimal"/>
      <w:suff w:val="nothing"/>
      <w:lvlText w:val="（%1）"/>
      <w:lvlJc w:val="left"/>
    </w:lvl>
  </w:abstractNum>
  <w:abstractNum w:abstractNumId="4" w15:restartNumberingAfterBreak="0">
    <w:nsid w:val="5238D557"/>
    <w:multiLevelType w:val="singleLevel"/>
    <w:tmpl w:val="5238D557"/>
    <w:lvl w:ilvl="0">
      <w:start w:val="4"/>
      <w:numFmt w:val="decimal"/>
      <w:suff w:val="nothing"/>
      <w:lvlText w:val="（%1）"/>
      <w:lvlJc w:val="left"/>
    </w:lvl>
  </w:abstractNum>
  <w:abstractNum w:abstractNumId="5" w15:restartNumberingAfterBreak="0">
    <w:nsid w:val="5240CA90"/>
    <w:multiLevelType w:val="multilevel"/>
    <w:tmpl w:val="36DE570A"/>
    <w:lvl w:ilvl="0">
      <w:start w:val="10"/>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6"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7"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79822F7"/>
    <w:multiLevelType w:val="hybridMultilevel"/>
    <w:tmpl w:val="385EDF40"/>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6"/>
  </w:num>
  <w:num w:numId="3">
    <w:abstractNumId w:val="7"/>
  </w:num>
  <w:num w:numId="4">
    <w:abstractNumId w:val="2"/>
  </w:num>
  <w:num w:numId="5">
    <w:abstractNumId w:val="0"/>
  </w:num>
  <w:num w:numId="6">
    <w:abstractNumId w:val="3"/>
  </w:num>
  <w:num w:numId="7">
    <w:abstractNumId w:val="4"/>
  </w:num>
  <w:num w:numId="8">
    <w:abstractNumId w:val="8"/>
  </w:num>
  <w:num w:numId="9">
    <w:abstractNumId w:val="1"/>
  </w:num>
  <w:num w:numId="10">
    <w:abstractNumId w:val="2"/>
  </w:num>
  <w:num w:numId="1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704"/>
    <w:rsid w:val="000006AE"/>
    <w:rsid w:val="00003D4C"/>
    <w:rsid w:val="00004838"/>
    <w:rsid w:val="00014272"/>
    <w:rsid w:val="000142BB"/>
    <w:rsid w:val="000148F8"/>
    <w:rsid w:val="00015623"/>
    <w:rsid w:val="000160BB"/>
    <w:rsid w:val="00016480"/>
    <w:rsid w:val="000174AE"/>
    <w:rsid w:val="00021EC4"/>
    <w:rsid w:val="00022693"/>
    <w:rsid w:val="0002426C"/>
    <w:rsid w:val="00025D53"/>
    <w:rsid w:val="00025F5F"/>
    <w:rsid w:val="000260C9"/>
    <w:rsid w:val="000261BB"/>
    <w:rsid w:val="00027141"/>
    <w:rsid w:val="00027C78"/>
    <w:rsid w:val="00031F81"/>
    <w:rsid w:val="0003297E"/>
    <w:rsid w:val="00034794"/>
    <w:rsid w:val="00037602"/>
    <w:rsid w:val="0004355A"/>
    <w:rsid w:val="00051732"/>
    <w:rsid w:val="000518C8"/>
    <w:rsid w:val="00052538"/>
    <w:rsid w:val="00060152"/>
    <w:rsid w:val="000604F7"/>
    <w:rsid w:val="000614BC"/>
    <w:rsid w:val="00064392"/>
    <w:rsid w:val="000658A6"/>
    <w:rsid w:val="00065BE5"/>
    <w:rsid w:val="0006790A"/>
    <w:rsid w:val="00071629"/>
    <w:rsid w:val="0007343A"/>
    <w:rsid w:val="00074679"/>
    <w:rsid w:val="000801DE"/>
    <w:rsid w:val="00080330"/>
    <w:rsid w:val="00081DBC"/>
    <w:rsid w:val="00083CDD"/>
    <w:rsid w:val="000861CC"/>
    <w:rsid w:val="000865FB"/>
    <w:rsid w:val="00086A57"/>
    <w:rsid w:val="000938F2"/>
    <w:rsid w:val="000939A0"/>
    <w:rsid w:val="000A0281"/>
    <w:rsid w:val="000A1CFC"/>
    <w:rsid w:val="000A2093"/>
    <w:rsid w:val="000A2D4D"/>
    <w:rsid w:val="000A30F6"/>
    <w:rsid w:val="000A4E8A"/>
    <w:rsid w:val="000A5B6D"/>
    <w:rsid w:val="000A6160"/>
    <w:rsid w:val="000A6796"/>
    <w:rsid w:val="000B2B5E"/>
    <w:rsid w:val="000B4B08"/>
    <w:rsid w:val="000B5770"/>
    <w:rsid w:val="000C15C9"/>
    <w:rsid w:val="000C2017"/>
    <w:rsid w:val="000C7C68"/>
    <w:rsid w:val="000D052E"/>
    <w:rsid w:val="000D0CC8"/>
    <w:rsid w:val="000D1401"/>
    <w:rsid w:val="000D1967"/>
    <w:rsid w:val="000D303F"/>
    <w:rsid w:val="000D3208"/>
    <w:rsid w:val="000D554D"/>
    <w:rsid w:val="000D6411"/>
    <w:rsid w:val="000D76C2"/>
    <w:rsid w:val="000E132B"/>
    <w:rsid w:val="000E190E"/>
    <w:rsid w:val="000E645A"/>
    <w:rsid w:val="000F001E"/>
    <w:rsid w:val="000F008B"/>
    <w:rsid w:val="000F06B3"/>
    <w:rsid w:val="000F1203"/>
    <w:rsid w:val="000F1511"/>
    <w:rsid w:val="000F3781"/>
    <w:rsid w:val="000F40B5"/>
    <w:rsid w:val="000F4CFE"/>
    <w:rsid w:val="000F5294"/>
    <w:rsid w:val="000F60C4"/>
    <w:rsid w:val="000F69F3"/>
    <w:rsid w:val="000F7528"/>
    <w:rsid w:val="000F7908"/>
    <w:rsid w:val="001038BF"/>
    <w:rsid w:val="001042CA"/>
    <w:rsid w:val="001056A5"/>
    <w:rsid w:val="00106881"/>
    <w:rsid w:val="00106954"/>
    <w:rsid w:val="00107BC4"/>
    <w:rsid w:val="00107FE7"/>
    <w:rsid w:val="00111B3A"/>
    <w:rsid w:val="001123CD"/>
    <w:rsid w:val="00113859"/>
    <w:rsid w:val="001146D6"/>
    <w:rsid w:val="00114E36"/>
    <w:rsid w:val="00115719"/>
    <w:rsid w:val="00116F84"/>
    <w:rsid w:val="001170AA"/>
    <w:rsid w:val="0011788C"/>
    <w:rsid w:val="00117BFE"/>
    <w:rsid w:val="00117FCB"/>
    <w:rsid w:val="00120AAE"/>
    <w:rsid w:val="00121145"/>
    <w:rsid w:val="00122366"/>
    <w:rsid w:val="0012241D"/>
    <w:rsid w:val="00124562"/>
    <w:rsid w:val="001247BF"/>
    <w:rsid w:val="001249A4"/>
    <w:rsid w:val="00125624"/>
    <w:rsid w:val="00130EBC"/>
    <w:rsid w:val="0013301F"/>
    <w:rsid w:val="00133EEF"/>
    <w:rsid w:val="001345F2"/>
    <w:rsid w:val="0013673B"/>
    <w:rsid w:val="001369DC"/>
    <w:rsid w:val="00145811"/>
    <w:rsid w:val="001503AD"/>
    <w:rsid w:val="00150C4A"/>
    <w:rsid w:val="00151724"/>
    <w:rsid w:val="00152354"/>
    <w:rsid w:val="00152ACA"/>
    <w:rsid w:val="00154A68"/>
    <w:rsid w:val="00154D34"/>
    <w:rsid w:val="00157749"/>
    <w:rsid w:val="0016105A"/>
    <w:rsid w:val="00161171"/>
    <w:rsid w:val="00162FF3"/>
    <w:rsid w:val="001657D3"/>
    <w:rsid w:val="00166C18"/>
    <w:rsid w:val="001677B7"/>
    <w:rsid w:val="00170BDE"/>
    <w:rsid w:val="00171A06"/>
    <w:rsid w:val="0017282F"/>
    <w:rsid w:val="001760A0"/>
    <w:rsid w:val="00176F1D"/>
    <w:rsid w:val="001772CB"/>
    <w:rsid w:val="00182F1A"/>
    <w:rsid w:val="0018319A"/>
    <w:rsid w:val="00183E55"/>
    <w:rsid w:val="00183F66"/>
    <w:rsid w:val="00184C29"/>
    <w:rsid w:val="00185F04"/>
    <w:rsid w:val="0018602C"/>
    <w:rsid w:val="0018791C"/>
    <w:rsid w:val="00192C7D"/>
    <w:rsid w:val="00193DAF"/>
    <w:rsid w:val="00193DD6"/>
    <w:rsid w:val="00196C46"/>
    <w:rsid w:val="001971AF"/>
    <w:rsid w:val="00197889"/>
    <w:rsid w:val="00197FED"/>
    <w:rsid w:val="001A0E4A"/>
    <w:rsid w:val="001A11E2"/>
    <w:rsid w:val="001A5120"/>
    <w:rsid w:val="001B131C"/>
    <w:rsid w:val="001B175E"/>
    <w:rsid w:val="001B1C37"/>
    <w:rsid w:val="001B21C7"/>
    <w:rsid w:val="001B45E8"/>
    <w:rsid w:val="001B59F9"/>
    <w:rsid w:val="001C1DCE"/>
    <w:rsid w:val="001C3332"/>
    <w:rsid w:val="001C40EA"/>
    <w:rsid w:val="001C43FB"/>
    <w:rsid w:val="001C4A12"/>
    <w:rsid w:val="001D35FD"/>
    <w:rsid w:val="001D6162"/>
    <w:rsid w:val="001E0B3A"/>
    <w:rsid w:val="001E4DAE"/>
    <w:rsid w:val="001E514D"/>
    <w:rsid w:val="001E55CB"/>
    <w:rsid w:val="001E6983"/>
    <w:rsid w:val="001F0D26"/>
    <w:rsid w:val="001F3077"/>
    <w:rsid w:val="001F5F05"/>
    <w:rsid w:val="002031B3"/>
    <w:rsid w:val="002059A7"/>
    <w:rsid w:val="00206729"/>
    <w:rsid w:val="002100D7"/>
    <w:rsid w:val="00210530"/>
    <w:rsid w:val="002122AA"/>
    <w:rsid w:val="002122DC"/>
    <w:rsid w:val="00212541"/>
    <w:rsid w:val="002128CB"/>
    <w:rsid w:val="0021759C"/>
    <w:rsid w:val="00217752"/>
    <w:rsid w:val="00221676"/>
    <w:rsid w:val="00226051"/>
    <w:rsid w:val="00226E43"/>
    <w:rsid w:val="00226FE7"/>
    <w:rsid w:val="00230207"/>
    <w:rsid w:val="00232109"/>
    <w:rsid w:val="002322C1"/>
    <w:rsid w:val="0023481B"/>
    <w:rsid w:val="00236902"/>
    <w:rsid w:val="00237D96"/>
    <w:rsid w:val="00242771"/>
    <w:rsid w:val="0024285A"/>
    <w:rsid w:val="002456C2"/>
    <w:rsid w:val="00252A47"/>
    <w:rsid w:val="002532BD"/>
    <w:rsid w:val="0025530F"/>
    <w:rsid w:val="00260152"/>
    <w:rsid w:val="002615A3"/>
    <w:rsid w:val="0026228F"/>
    <w:rsid w:val="00265F07"/>
    <w:rsid w:val="00266B52"/>
    <w:rsid w:val="00266C85"/>
    <w:rsid w:val="00270534"/>
    <w:rsid w:val="00271731"/>
    <w:rsid w:val="00274BE3"/>
    <w:rsid w:val="00276A36"/>
    <w:rsid w:val="00280604"/>
    <w:rsid w:val="00280F80"/>
    <w:rsid w:val="00281CD6"/>
    <w:rsid w:val="00282AB5"/>
    <w:rsid w:val="00282BF7"/>
    <w:rsid w:val="00282D6B"/>
    <w:rsid w:val="0028301C"/>
    <w:rsid w:val="00283494"/>
    <w:rsid w:val="00283ADD"/>
    <w:rsid w:val="002847B3"/>
    <w:rsid w:val="00284E5F"/>
    <w:rsid w:val="002854E5"/>
    <w:rsid w:val="00285ED7"/>
    <w:rsid w:val="002860E9"/>
    <w:rsid w:val="002869F9"/>
    <w:rsid w:val="002870CD"/>
    <w:rsid w:val="00287BA0"/>
    <w:rsid w:val="00292593"/>
    <w:rsid w:val="002941C2"/>
    <w:rsid w:val="002951F2"/>
    <w:rsid w:val="00295F6A"/>
    <w:rsid w:val="00297E4B"/>
    <w:rsid w:val="002A1932"/>
    <w:rsid w:val="002A2099"/>
    <w:rsid w:val="002A2283"/>
    <w:rsid w:val="002A23BA"/>
    <w:rsid w:val="002A3B2A"/>
    <w:rsid w:val="002A7804"/>
    <w:rsid w:val="002B5939"/>
    <w:rsid w:val="002B5BC3"/>
    <w:rsid w:val="002B5CA4"/>
    <w:rsid w:val="002B6E44"/>
    <w:rsid w:val="002C106B"/>
    <w:rsid w:val="002C307F"/>
    <w:rsid w:val="002C3A4A"/>
    <w:rsid w:val="002C5043"/>
    <w:rsid w:val="002C5B70"/>
    <w:rsid w:val="002C7A52"/>
    <w:rsid w:val="002D0383"/>
    <w:rsid w:val="002D2CDC"/>
    <w:rsid w:val="002D62CA"/>
    <w:rsid w:val="002E0F87"/>
    <w:rsid w:val="002E1079"/>
    <w:rsid w:val="002E1708"/>
    <w:rsid w:val="002E19E7"/>
    <w:rsid w:val="002E1B70"/>
    <w:rsid w:val="002E200A"/>
    <w:rsid w:val="002E210E"/>
    <w:rsid w:val="002E2F83"/>
    <w:rsid w:val="002E45FF"/>
    <w:rsid w:val="002E66E8"/>
    <w:rsid w:val="002E69E9"/>
    <w:rsid w:val="002F019C"/>
    <w:rsid w:val="002F17F7"/>
    <w:rsid w:val="002F17F9"/>
    <w:rsid w:val="002F21E7"/>
    <w:rsid w:val="002F35BA"/>
    <w:rsid w:val="002F699A"/>
    <w:rsid w:val="002F6F31"/>
    <w:rsid w:val="002F7C1B"/>
    <w:rsid w:val="003016EB"/>
    <w:rsid w:val="003039AD"/>
    <w:rsid w:val="0030500B"/>
    <w:rsid w:val="00305039"/>
    <w:rsid w:val="003107F5"/>
    <w:rsid w:val="0031098B"/>
    <w:rsid w:val="003112C6"/>
    <w:rsid w:val="0031135E"/>
    <w:rsid w:val="0031171A"/>
    <w:rsid w:val="00312422"/>
    <w:rsid w:val="00313B90"/>
    <w:rsid w:val="0031745D"/>
    <w:rsid w:val="00322AE4"/>
    <w:rsid w:val="00324964"/>
    <w:rsid w:val="00325461"/>
    <w:rsid w:val="00325781"/>
    <w:rsid w:val="0032613F"/>
    <w:rsid w:val="00326255"/>
    <w:rsid w:val="003262F8"/>
    <w:rsid w:val="0032713A"/>
    <w:rsid w:val="00340E36"/>
    <w:rsid w:val="0034260C"/>
    <w:rsid w:val="00342B5A"/>
    <w:rsid w:val="00345A4F"/>
    <w:rsid w:val="003460DE"/>
    <w:rsid w:val="0034772B"/>
    <w:rsid w:val="00347D4C"/>
    <w:rsid w:val="00347D94"/>
    <w:rsid w:val="00350323"/>
    <w:rsid w:val="00350753"/>
    <w:rsid w:val="00350CA8"/>
    <w:rsid w:val="003561A0"/>
    <w:rsid w:val="00356F01"/>
    <w:rsid w:val="0035782F"/>
    <w:rsid w:val="00357854"/>
    <w:rsid w:val="00362511"/>
    <w:rsid w:val="00362543"/>
    <w:rsid w:val="00362E7D"/>
    <w:rsid w:val="0036404F"/>
    <w:rsid w:val="00367724"/>
    <w:rsid w:val="00370820"/>
    <w:rsid w:val="00375779"/>
    <w:rsid w:val="00385260"/>
    <w:rsid w:val="00385814"/>
    <w:rsid w:val="00392314"/>
    <w:rsid w:val="0039575F"/>
    <w:rsid w:val="00395E01"/>
    <w:rsid w:val="003962CD"/>
    <w:rsid w:val="00396BBA"/>
    <w:rsid w:val="00397508"/>
    <w:rsid w:val="003A3957"/>
    <w:rsid w:val="003A60FD"/>
    <w:rsid w:val="003A6475"/>
    <w:rsid w:val="003B0399"/>
    <w:rsid w:val="003B0675"/>
    <w:rsid w:val="003B07DE"/>
    <w:rsid w:val="003B0CCB"/>
    <w:rsid w:val="003B188C"/>
    <w:rsid w:val="003B2A4B"/>
    <w:rsid w:val="003B2AFE"/>
    <w:rsid w:val="003B3F75"/>
    <w:rsid w:val="003B5618"/>
    <w:rsid w:val="003B567E"/>
    <w:rsid w:val="003B5E5A"/>
    <w:rsid w:val="003C1CAA"/>
    <w:rsid w:val="003C37B4"/>
    <w:rsid w:val="003C507A"/>
    <w:rsid w:val="003C6155"/>
    <w:rsid w:val="003C750A"/>
    <w:rsid w:val="003C7BA2"/>
    <w:rsid w:val="003D0421"/>
    <w:rsid w:val="003D0844"/>
    <w:rsid w:val="003D146C"/>
    <w:rsid w:val="003D185C"/>
    <w:rsid w:val="003D1D85"/>
    <w:rsid w:val="003D2959"/>
    <w:rsid w:val="003D31FC"/>
    <w:rsid w:val="003D4606"/>
    <w:rsid w:val="003D4BD0"/>
    <w:rsid w:val="003D7F2E"/>
    <w:rsid w:val="003F0F31"/>
    <w:rsid w:val="003F2060"/>
    <w:rsid w:val="003F39CB"/>
    <w:rsid w:val="003F4C5A"/>
    <w:rsid w:val="003F5946"/>
    <w:rsid w:val="003F781D"/>
    <w:rsid w:val="004012BE"/>
    <w:rsid w:val="0040138D"/>
    <w:rsid w:val="00401EC2"/>
    <w:rsid w:val="004028F4"/>
    <w:rsid w:val="0040404F"/>
    <w:rsid w:val="00405404"/>
    <w:rsid w:val="00405476"/>
    <w:rsid w:val="00407DA1"/>
    <w:rsid w:val="00412C7D"/>
    <w:rsid w:val="00413A75"/>
    <w:rsid w:val="0041581E"/>
    <w:rsid w:val="00415DFF"/>
    <w:rsid w:val="004169E6"/>
    <w:rsid w:val="004225DC"/>
    <w:rsid w:val="00422A6C"/>
    <w:rsid w:val="00424ED4"/>
    <w:rsid w:val="004264E5"/>
    <w:rsid w:val="0042707E"/>
    <w:rsid w:val="00431DA3"/>
    <w:rsid w:val="00432469"/>
    <w:rsid w:val="004348C8"/>
    <w:rsid w:val="00434C6C"/>
    <w:rsid w:val="00435A7D"/>
    <w:rsid w:val="0043705C"/>
    <w:rsid w:val="00443F1D"/>
    <w:rsid w:val="00445F89"/>
    <w:rsid w:val="00450DF5"/>
    <w:rsid w:val="00451959"/>
    <w:rsid w:val="00452A9A"/>
    <w:rsid w:val="0045594F"/>
    <w:rsid w:val="00456EB1"/>
    <w:rsid w:val="004605F2"/>
    <w:rsid w:val="00460E1A"/>
    <w:rsid w:val="00463203"/>
    <w:rsid w:val="00465362"/>
    <w:rsid w:val="004653AE"/>
    <w:rsid w:val="0046622B"/>
    <w:rsid w:val="0046799C"/>
    <w:rsid w:val="00470CA5"/>
    <w:rsid w:val="0047349B"/>
    <w:rsid w:val="0047510D"/>
    <w:rsid w:val="00476E8A"/>
    <w:rsid w:val="00481EED"/>
    <w:rsid w:val="00482C39"/>
    <w:rsid w:val="00483D88"/>
    <w:rsid w:val="004843C3"/>
    <w:rsid w:val="00490DDC"/>
    <w:rsid w:val="00493017"/>
    <w:rsid w:val="0049469D"/>
    <w:rsid w:val="00495A5A"/>
    <w:rsid w:val="00495A5C"/>
    <w:rsid w:val="00496463"/>
    <w:rsid w:val="004966E2"/>
    <w:rsid w:val="004A1603"/>
    <w:rsid w:val="004A1F5F"/>
    <w:rsid w:val="004A2F73"/>
    <w:rsid w:val="004A3D2F"/>
    <w:rsid w:val="004A4140"/>
    <w:rsid w:val="004B149E"/>
    <w:rsid w:val="004B16C3"/>
    <w:rsid w:val="004B4D22"/>
    <w:rsid w:val="004B5B8E"/>
    <w:rsid w:val="004B63E8"/>
    <w:rsid w:val="004B689B"/>
    <w:rsid w:val="004B6DFC"/>
    <w:rsid w:val="004B7E37"/>
    <w:rsid w:val="004C1536"/>
    <w:rsid w:val="004C34D5"/>
    <w:rsid w:val="004C5322"/>
    <w:rsid w:val="004C58B1"/>
    <w:rsid w:val="004C797A"/>
    <w:rsid w:val="004D4FC9"/>
    <w:rsid w:val="004D6EB1"/>
    <w:rsid w:val="004D720B"/>
    <w:rsid w:val="004D72A1"/>
    <w:rsid w:val="004F0177"/>
    <w:rsid w:val="004F3CE0"/>
    <w:rsid w:val="004F536E"/>
    <w:rsid w:val="004F5969"/>
    <w:rsid w:val="004F7203"/>
    <w:rsid w:val="00501AF2"/>
    <w:rsid w:val="0050283B"/>
    <w:rsid w:val="00502A6C"/>
    <w:rsid w:val="005073C9"/>
    <w:rsid w:val="00510769"/>
    <w:rsid w:val="0051345E"/>
    <w:rsid w:val="0051458D"/>
    <w:rsid w:val="00517298"/>
    <w:rsid w:val="00517DFE"/>
    <w:rsid w:val="00523C66"/>
    <w:rsid w:val="00524D50"/>
    <w:rsid w:val="00527E91"/>
    <w:rsid w:val="00530198"/>
    <w:rsid w:val="005319C4"/>
    <w:rsid w:val="00531BCB"/>
    <w:rsid w:val="0053444B"/>
    <w:rsid w:val="00535133"/>
    <w:rsid w:val="005363BA"/>
    <w:rsid w:val="00537457"/>
    <w:rsid w:val="00537701"/>
    <w:rsid w:val="00541B6C"/>
    <w:rsid w:val="00541FF2"/>
    <w:rsid w:val="00542AE0"/>
    <w:rsid w:val="00545E2E"/>
    <w:rsid w:val="005466F0"/>
    <w:rsid w:val="00550862"/>
    <w:rsid w:val="00550A98"/>
    <w:rsid w:val="00550F44"/>
    <w:rsid w:val="0055316A"/>
    <w:rsid w:val="00555006"/>
    <w:rsid w:val="0055546B"/>
    <w:rsid w:val="005571E6"/>
    <w:rsid w:val="00560AC6"/>
    <w:rsid w:val="00563AB1"/>
    <w:rsid w:val="00572C9C"/>
    <w:rsid w:val="0057454E"/>
    <w:rsid w:val="005755AE"/>
    <w:rsid w:val="00577853"/>
    <w:rsid w:val="00577C08"/>
    <w:rsid w:val="00581424"/>
    <w:rsid w:val="005828F7"/>
    <w:rsid w:val="005850F4"/>
    <w:rsid w:val="00586D6C"/>
    <w:rsid w:val="005907E4"/>
    <w:rsid w:val="00592231"/>
    <w:rsid w:val="0059231C"/>
    <w:rsid w:val="00592BA6"/>
    <w:rsid w:val="005949A3"/>
    <w:rsid w:val="005A3CAA"/>
    <w:rsid w:val="005B25D8"/>
    <w:rsid w:val="005B42C8"/>
    <w:rsid w:val="005C15DA"/>
    <w:rsid w:val="005C41FC"/>
    <w:rsid w:val="005C5FEE"/>
    <w:rsid w:val="005C7491"/>
    <w:rsid w:val="005D0BA9"/>
    <w:rsid w:val="005D4C2A"/>
    <w:rsid w:val="005E02E1"/>
    <w:rsid w:val="005E173E"/>
    <w:rsid w:val="005E2E78"/>
    <w:rsid w:val="005E63A2"/>
    <w:rsid w:val="005E7024"/>
    <w:rsid w:val="005F1193"/>
    <w:rsid w:val="005F164E"/>
    <w:rsid w:val="005F1F7D"/>
    <w:rsid w:val="005F4AEA"/>
    <w:rsid w:val="005F742D"/>
    <w:rsid w:val="005F74BF"/>
    <w:rsid w:val="005F7BC7"/>
    <w:rsid w:val="0060051C"/>
    <w:rsid w:val="006035B6"/>
    <w:rsid w:val="00604688"/>
    <w:rsid w:val="0060468C"/>
    <w:rsid w:val="00607B2A"/>
    <w:rsid w:val="00610B22"/>
    <w:rsid w:val="00611E74"/>
    <w:rsid w:val="006131A0"/>
    <w:rsid w:val="006146F2"/>
    <w:rsid w:val="00615A29"/>
    <w:rsid w:val="006209AF"/>
    <w:rsid w:val="0062381D"/>
    <w:rsid w:val="0062526C"/>
    <w:rsid w:val="006273CF"/>
    <w:rsid w:val="00631762"/>
    <w:rsid w:val="00634C48"/>
    <w:rsid w:val="00640061"/>
    <w:rsid w:val="00640588"/>
    <w:rsid w:val="00640846"/>
    <w:rsid w:val="00642BC2"/>
    <w:rsid w:val="00642D34"/>
    <w:rsid w:val="00643DB5"/>
    <w:rsid w:val="00644133"/>
    <w:rsid w:val="00650435"/>
    <w:rsid w:val="00650C03"/>
    <w:rsid w:val="006529B9"/>
    <w:rsid w:val="00656988"/>
    <w:rsid w:val="00656C5E"/>
    <w:rsid w:val="0065787B"/>
    <w:rsid w:val="00657B39"/>
    <w:rsid w:val="006603D8"/>
    <w:rsid w:val="00660B8F"/>
    <w:rsid w:val="00661B4B"/>
    <w:rsid w:val="00661C69"/>
    <w:rsid w:val="00662DF7"/>
    <w:rsid w:val="00662E78"/>
    <w:rsid w:val="006653AD"/>
    <w:rsid w:val="00672782"/>
    <w:rsid w:val="0067368E"/>
    <w:rsid w:val="00675A83"/>
    <w:rsid w:val="0068123D"/>
    <w:rsid w:val="0068258F"/>
    <w:rsid w:val="006828BF"/>
    <w:rsid w:val="006864DA"/>
    <w:rsid w:val="006866A2"/>
    <w:rsid w:val="006903E4"/>
    <w:rsid w:val="00690CB9"/>
    <w:rsid w:val="0069232F"/>
    <w:rsid w:val="00695682"/>
    <w:rsid w:val="00695D74"/>
    <w:rsid w:val="00696FE2"/>
    <w:rsid w:val="00697BE6"/>
    <w:rsid w:val="006A0060"/>
    <w:rsid w:val="006A0682"/>
    <w:rsid w:val="006A22B4"/>
    <w:rsid w:val="006A4C32"/>
    <w:rsid w:val="006A5BA8"/>
    <w:rsid w:val="006A5EE2"/>
    <w:rsid w:val="006A7641"/>
    <w:rsid w:val="006A7E84"/>
    <w:rsid w:val="006B1535"/>
    <w:rsid w:val="006B2A2E"/>
    <w:rsid w:val="006B3775"/>
    <w:rsid w:val="006B3E57"/>
    <w:rsid w:val="006B41D2"/>
    <w:rsid w:val="006B5ADD"/>
    <w:rsid w:val="006B5C18"/>
    <w:rsid w:val="006B69A4"/>
    <w:rsid w:val="006C24DC"/>
    <w:rsid w:val="006C46C9"/>
    <w:rsid w:val="006C532D"/>
    <w:rsid w:val="006C5EBE"/>
    <w:rsid w:val="006C6352"/>
    <w:rsid w:val="006D035B"/>
    <w:rsid w:val="006D1022"/>
    <w:rsid w:val="006D2F5E"/>
    <w:rsid w:val="006D37BE"/>
    <w:rsid w:val="006D61F4"/>
    <w:rsid w:val="006E180C"/>
    <w:rsid w:val="006E1B04"/>
    <w:rsid w:val="006E1FCB"/>
    <w:rsid w:val="006E2C64"/>
    <w:rsid w:val="006E5AEB"/>
    <w:rsid w:val="006E6F1D"/>
    <w:rsid w:val="006F1790"/>
    <w:rsid w:val="006F2C0D"/>
    <w:rsid w:val="006F313D"/>
    <w:rsid w:val="006F3793"/>
    <w:rsid w:val="0070152D"/>
    <w:rsid w:val="00701EAF"/>
    <w:rsid w:val="0070316D"/>
    <w:rsid w:val="00703B64"/>
    <w:rsid w:val="007049BD"/>
    <w:rsid w:val="0070519B"/>
    <w:rsid w:val="00705C21"/>
    <w:rsid w:val="00706B8B"/>
    <w:rsid w:val="00707B8F"/>
    <w:rsid w:val="007170E0"/>
    <w:rsid w:val="007213A7"/>
    <w:rsid w:val="00721E32"/>
    <w:rsid w:val="0072342D"/>
    <w:rsid w:val="00723BB4"/>
    <w:rsid w:val="00725620"/>
    <w:rsid w:val="00730907"/>
    <w:rsid w:val="00732E9C"/>
    <w:rsid w:val="00732F84"/>
    <w:rsid w:val="00735A2A"/>
    <w:rsid w:val="00735E8D"/>
    <w:rsid w:val="00736139"/>
    <w:rsid w:val="00742704"/>
    <w:rsid w:val="007436BB"/>
    <w:rsid w:val="00747403"/>
    <w:rsid w:val="00750957"/>
    <w:rsid w:val="007514DB"/>
    <w:rsid w:val="00751ACC"/>
    <w:rsid w:val="0075376B"/>
    <w:rsid w:val="007561CB"/>
    <w:rsid w:val="00757534"/>
    <w:rsid w:val="00757CC2"/>
    <w:rsid w:val="00760919"/>
    <w:rsid w:val="00761A31"/>
    <w:rsid w:val="00762B78"/>
    <w:rsid w:val="00765390"/>
    <w:rsid w:val="007661AB"/>
    <w:rsid w:val="00767CA4"/>
    <w:rsid w:val="0077008E"/>
    <w:rsid w:val="00770E86"/>
    <w:rsid w:val="007749D7"/>
    <w:rsid w:val="00774B59"/>
    <w:rsid w:val="00776A29"/>
    <w:rsid w:val="0077756D"/>
    <w:rsid w:val="007804FA"/>
    <w:rsid w:val="00781EC7"/>
    <w:rsid w:val="0078446F"/>
    <w:rsid w:val="00785A5D"/>
    <w:rsid w:val="00785C33"/>
    <w:rsid w:val="007860AB"/>
    <w:rsid w:val="007916D3"/>
    <w:rsid w:val="007971AC"/>
    <w:rsid w:val="00797B8E"/>
    <w:rsid w:val="007A0352"/>
    <w:rsid w:val="007A071E"/>
    <w:rsid w:val="007A4E86"/>
    <w:rsid w:val="007A612B"/>
    <w:rsid w:val="007B017B"/>
    <w:rsid w:val="007B23C1"/>
    <w:rsid w:val="007B293A"/>
    <w:rsid w:val="007B448C"/>
    <w:rsid w:val="007B5A93"/>
    <w:rsid w:val="007B5C20"/>
    <w:rsid w:val="007B6931"/>
    <w:rsid w:val="007C4756"/>
    <w:rsid w:val="007C48F9"/>
    <w:rsid w:val="007C4F8C"/>
    <w:rsid w:val="007C5EFE"/>
    <w:rsid w:val="007C6DE7"/>
    <w:rsid w:val="007D0F0A"/>
    <w:rsid w:val="007D21FD"/>
    <w:rsid w:val="007D33F0"/>
    <w:rsid w:val="007D593A"/>
    <w:rsid w:val="007D5FE9"/>
    <w:rsid w:val="007D6365"/>
    <w:rsid w:val="007D68DB"/>
    <w:rsid w:val="007D6ED8"/>
    <w:rsid w:val="007D729B"/>
    <w:rsid w:val="007D7B9F"/>
    <w:rsid w:val="007E4AD4"/>
    <w:rsid w:val="007E56A8"/>
    <w:rsid w:val="007E5803"/>
    <w:rsid w:val="007E5CDD"/>
    <w:rsid w:val="007F08D3"/>
    <w:rsid w:val="007F0A88"/>
    <w:rsid w:val="007F1F6B"/>
    <w:rsid w:val="007F4000"/>
    <w:rsid w:val="007F59B2"/>
    <w:rsid w:val="007F6C7A"/>
    <w:rsid w:val="007F6D11"/>
    <w:rsid w:val="007F7C03"/>
    <w:rsid w:val="00801E83"/>
    <w:rsid w:val="00802698"/>
    <w:rsid w:val="00802C6B"/>
    <w:rsid w:val="00803938"/>
    <w:rsid w:val="008042A1"/>
    <w:rsid w:val="00804B65"/>
    <w:rsid w:val="00805FED"/>
    <w:rsid w:val="008073A0"/>
    <w:rsid w:val="00810434"/>
    <w:rsid w:val="00811ABD"/>
    <w:rsid w:val="008121AD"/>
    <w:rsid w:val="00814379"/>
    <w:rsid w:val="00814399"/>
    <w:rsid w:val="00815D2D"/>
    <w:rsid w:val="00816B12"/>
    <w:rsid w:val="00817722"/>
    <w:rsid w:val="008213A9"/>
    <w:rsid w:val="00823659"/>
    <w:rsid w:val="008251C5"/>
    <w:rsid w:val="0082632E"/>
    <w:rsid w:val="00826BC0"/>
    <w:rsid w:val="00827771"/>
    <w:rsid w:val="0083067E"/>
    <w:rsid w:val="008306A1"/>
    <w:rsid w:val="00831521"/>
    <w:rsid w:val="0083256B"/>
    <w:rsid w:val="008335A4"/>
    <w:rsid w:val="008379E2"/>
    <w:rsid w:val="00840308"/>
    <w:rsid w:val="00841A26"/>
    <w:rsid w:val="00844C13"/>
    <w:rsid w:val="00845FAB"/>
    <w:rsid w:val="008508C2"/>
    <w:rsid w:val="0085133A"/>
    <w:rsid w:val="008523F1"/>
    <w:rsid w:val="00853526"/>
    <w:rsid w:val="00854836"/>
    <w:rsid w:val="00855C7C"/>
    <w:rsid w:val="00857130"/>
    <w:rsid w:val="008611BD"/>
    <w:rsid w:val="00861369"/>
    <w:rsid w:val="00861943"/>
    <w:rsid w:val="00863DBF"/>
    <w:rsid w:val="008648FF"/>
    <w:rsid w:val="0086505F"/>
    <w:rsid w:val="00865D03"/>
    <w:rsid w:val="008666EB"/>
    <w:rsid w:val="00871EDF"/>
    <w:rsid w:val="008744CE"/>
    <w:rsid w:val="008749D6"/>
    <w:rsid w:val="008752C1"/>
    <w:rsid w:val="008756AC"/>
    <w:rsid w:val="00875905"/>
    <w:rsid w:val="00877D27"/>
    <w:rsid w:val="00881FAE"/>
    <w:rsid w:val="00882429"/>
    <w:rsid w:val="00883FC4"/>
    <w:rsid w:val="00884C1F"/>
    <w:rsid w:val="0088730C"/>
    <w:rsid w:val="00887508"/>
    <w:rsid w:val="0089232E"/>
    <w:rsid w:val="00894A76"/>
    <w:rsid w:val="00896DB6"/>
    <w:rsid w:val="00897354"/>
    <w:rsid w:val="008974C7"/>
    <w:rsid w:val="008A0251"/>
    <w:rsid w:val="008A0A4E"/>
    <w:rsid w:val="008A0D24"/>
    <w:rsid w:val="008A14B2"/>
    <w:rsid w:val="008A17F7"/>
    <w:rsid w:val="008A2020"/>
    <w:rsid w:val="008A24FD"/>
    <w:rsid w:val="008A30FA"/>
    <w:rsid w:val="008A322C"/>
    <w:rsid w:val="008A3802"/>
    <w:rsid w:val="008A44AF"/>
    <w:rsid w:val="008A4BB7"/>
    <w:rsid w:val="008A5B0E"/>
    <w:rsid w:val="008A6936"/>
    <w:rsid w:val="008B00B7"/>
    <w:rsid w:val="008B06C0"/>
    <w:rsid w:val="008B0823"/>
    <w:rsid w:val="008B0DA7"/>
    <w:rsid w:val="008B5C97"/>
    <w:rsid w:val="008B7890"/>
    <w:rsid w:val="008C0646"/>
    <w:rsid w:val="008C0E5F"/>
    <w:rsid w:val="008C3FD4"/>
    <w:rsid w:val="008C594E"/>
    <w:rsid w:val="008C652A"/>
    <w:rsid w:val="008C7DBF"/>
    <w:rsid w:val="008D127B"/>
    <w:rsid w:val="008D2524"/>
    <w:rsid w:val="008D28C5"/>
    <w:rsid w:val="008D3743"/>
    <w:rsid w:val="008E1878"/>
    <w:rsid w:val="008E2C39"/>
    <w:rsid w:val="008E2D5E"/>
    <w:rsid w:val="008E366B"/>
    <w:rsid w:val="008E372F"/>
    <w:rsid w:val="008E4FF1"/>
    <w:rsid w:val="008E590C"/>
    <w:rsid w:val="008E72E6"/>
    <w:rsid w:val="008F0FE0"/>
    <w:rsid w:val="008F22E1"/>
    <w:rsid w:val="008F3B96"/>
    <w:rsid w:val="008F3D0A"/>
    <w:rsid w:val="008F433F"/>
    <w:rsid w:val="008F538F"/>
    <w:rsid w:val="00903003"/>
    <w:rsid w:val="00903339"/>
    <w:rsid w:val="00904FBB"/>
    <w:rsid w:val="009070F5"/>
    <w:rsid w:val="0091047A"/>
    <w:rsid w:val="009126A6"/>
    <w:rsid w:val="009134C1"/>
    <w:rsid w:val="00914A4E"/>
    <w:rsid w:val="0092399C"/>
    <w:rsid w:val="00923E2E"/>
    <w:rsid w:val="00925259"/>
    <w:rsid w:val="009256AA"/>
    <w:rsid w:val="00927499"/>
    <w:rsid w:val="00930797"/>
    <w:rsid w:val="00930B55"/>
    <w:rsid w:val="00931A76"/>
    <w:rsid w:val="00932464"/>
    <w:rsid w:val="00933614"/>
    <w:rsid w:val="0093364F"/>
    <w:rsid w:val="00933AF4"/>
    <w:rsid w:val="00934865"/>
    <w:rsid w:val="00934873"/>
    <w:rsid w:val="009367DF"/>
    <w:rsid w:val="0093736F"/>
    <w:rsid w:val="00942C47"/>
    <w:rsid w:val="00943587"/>
    <w:rsid w:val="00944B86"/>
    <w:rsid w:val="00945C4A"/>
    <w:rsid w:val="00946BD5"/>
    <w:rsid w:val="00947168"/>
    <w:rsid w:val="009507A9"/>
    <w:rsid w:val="00950ADE"/>
    <w:rsid w:val="009512C1"/>
    <w:rsid w:val="0095420F"/>
    <w:rsid w:val="0096006C"/>
    <w:rsid w:val="00961A88"/>
    <w:rsid w:val="00961C4A"/>
    <w:rsid w:val="00962656"/>
    <w:rsid w:val="00964592"/>
    <w:rsid w:val="00964F55"/>
    <w:rsid w:val="00965F9D"/>
    <w:rsid w:val="0097091A"/>
    <w:rsid w:val="00971173"/>
    <w:rsid w:val="009721F9"/>
    <w:rsid w:val="009731E6"/>
    <w:rsid w:val="009751B7"/>
    <w:rsid w:val="00975DA3"/>
    <w:rsid w:val="009766E0"/>
    <w:rsid w:val="00976BCD"/>
    <w:rsid w:val="0097717D"/>
    <w:rsid w:val="00980783"/>
    <w:rsid w:val="0098085D"/>
    <w:rsid w:val="00981E11"/>
    <w:rsid w:val="00982590"/>
    <w:rsid w:val="00982ED9"/>
    <w:rsid w:val="0098439B"/>
    <w:rsid w:val="00984A46"/>
    <w:rsid w:val="00985363"/>
    <w:rsid w:val="009856AF"/>
    <w:rsid w:val="009879EC"/>
    <w:rsid w:val="009924A7"/>
    <w:rsid w:val="0099340C"/>
    <w:rsid w:val="009939E2"/>
    <w:rsid w:val="00993ED9"/>
    <w:rsid w:val="00994C31"/>
    <w:rsid w:val="00995748"/>
    <w:rsid w:val="00996707"/>
    <w:rsid w:val="00997909"/>
    <w:rsid w:val="009A3D6B"/>
    <w:rsid w:val="009A3F01"/>
    <w:rsid w:val="009A469C"/>
    <w:rsid w:val="009A5A08"/>
    <w:rsid w:val="009B0AE6"/>
    <w:rsid w:val="009B2E32"/>
    <w:rsid w:val="009B347D"/>
    <w:rsid w:val="009B47DF"/>
    <w:rsid w:val="009B4952"/>
    <w:rsid w:val="009B4AA8"/>
    <w:rsid w:val="009B4FC6"/>
    <w:rsid w:val="009B5DA2"/>
    <w:rsid w:val="009C16D4"/>
    <w:rsid w:val="009C28E1"/>
    <w:rsid w:val="009C3A7B"/>
    <w:rsid w:val="009C3D8C"/>
    <w:rsid w:val="009C647E"/>
    <w:rsid w:val="009C7482"/>
    <w:rsid w:val="009C7E2D"/>
    <w:rsid w:val="009D1B90"/>
    <w:rsid w:val="009D1F05"/>
    <w:rsid w:val="009D3932"/>
    <w:rsid w:val="009D42C8"/>
    <w:rsid w:val="009D6CCB"/>
    <w:rsid w:val="009E0B71"/>
    <w:rsid w:val="009E35C5"/>
    <w:rsid w:val="009E562B"/>
    <w:rsid w:val="009E6E5F"/>
    <w:rsid w:val="009E7887"/>
    <w:rsid w:val="009F00A0"/>
    <w:rsid w:val="009F4B1D"/>
    <w:rsid w:val="009F4B53"/>
    <w:rsid w:val="009F615F"/>
    <w:rsid w:val="009F6A1A"/>
    <w:rsid w:val="00A02A46"/>
    <w:rsid w:val="00A07216"/>
    <w:rsid w:val="00A07C36"/>
    <w:rsid w:val="00A127D8"/>
    <w:rsid w:val="00A207ED"/>
    <w:rsid w:val="00A20CD5"/>
    <w:rsid w:val="00A21058"/>
    <w:rsid w:val="00A2226F"/>
    <w:rsid w:val="00A227D0"/>
    <w:rsid w:val="00A234C0"/>
    <w:rsid w:val="00A26640"/>
    <w:rsid w:val="00A2791C"/>
    <w:rsid w:val="00A338B2"/>
    <w:rsid w:val="00A33CDF"/>
    <w:rsid w:val="00A34AE8"/>
    <w:rsid w:val="00A405AF"/>
    <w:rsid w:val="00A41B5F"/>
    <w:rsid w:val="00A41DA2"/>
    <w:rsid w:val="00A457B7"/>
    <w:rsid w:val="00A4793F"/>
    <w:rsid w:val="00A51ED8"/>
    <w:rsid w:val="00A525AF"/>
    <w:rsid w:val="00A5278F"/>
    <w:rsid w:val="00A5438F"/>
    <w:rsid w:val="00A563FA"/>
    <w:rsid w:val="00A56CF6"/>
    <w:rsid w:val="00A57BED"/>
    <w:rsid w:val="00A61F69"/>
    <w:rsid w:val="00A627FC"/>
    <w:rsid w:val="00A64BE6"/>
    <w:rsid w:val="00A64D17"/>
    <w:rsid w:val="00A64EAA"/>
    <w:rsid w:val="00A65FA3"/>
    <w:rsid w:val="00A66F34"/>
    <w:rsid w:val="00A70321"/>
    <w:rsid w:val="00A70443"/>
    <w:rsid w:val="00A72879"/>
    <w:rsid w:val="00A74B86"/>
    <w:rsid w:val="00A77407"/>
    <w:rsid w:val="00A80888"/>
    <w:rsid w:val="00A82F1A"/>
    <w:rsid w:val="00A830EF"/>
    <w:rsid w:val="00A85FBF"/>
    <w:rsid w:val="00A86B51"/>
    <w:rsid w:val="00A9567B"/>
    <w:rsid w:val="00A965A8"/>
    <w:rsid w:val="00A97A1B"/>
    <w:rsid w:val="00A97F8A"/>
    <w:rsid w:val="00AA0AD4"/>
    <w:rsid w:val="00AA0F9A"/>
    <w:rsid w:val="00AA3DAE"/>
    <w:rsid w:val="00AA5B09"/>
    <w:rsid w:val="00AA6BA9"/>
    <w:rsid w:val="00AB0755"/>
    <w:rsid w:val="00AB0C1B"/>
    <w:rsid w:val="00AB2136"/>
    <w:rsid w:val="00AB2243"/>
    <w:rsid w:val="00AB39A8"/>
    <w:rsid w:val="00AB3A8E"/>
    <w:rsid w:val="00AB3BF9"/>
    <w:rsid w:val="00AB4245"/>
    <w:rsid w:val="00AC016B"/>
    <w:rsid w:val="00AC08D3"/>
    <w:rsid w:val="00AC2DAD"/>
    <w:rsid w:val="00AC5639"/>
    <w:rsid w:val="00AC5ADC"/>
    <w:rsid w:val="00AD0303"/>
    <w:rsid w:val="00AD17A3"/>
    <w:rsid w:val="00AD192C"/>
    <w:rsid w:val="00AD5198"/>
    <w:rsid w:val="00AD5AAB"/>
    <w:rsid w:val="00AD7B6E"/>
    <w:rsid w:val="00AE3E2F"/>
    <w:rsid w:val="00AE47A5"/>
    <w:rsid w:val="00AE72EA"/>
    <w:rsid w:val="00AE77D3"/>
    <w:rsid w:val="00AF1160"/>
    <w:rsid w:val="00AF1543"/>
    <w:rsid w:val="00AF1C81"/>
    <w:rsid w:val="00AF31EC"/>
    <w:rsid w:val="00AF41AF"/>
    <w:rsid w:val="00AF51CB"/>
    <w:rsid w:val="00AF6045"/>
    <w:rsid w:val="00AF6A9A"/>
    <w:rsid w:val="00AF7062"/>
    <w:rsid w:val="00AF76BE"/>
    <w:rsid w:val="00B00E8C"/>
    <w:rsid w:val="00B01063"/>
    <w:rsid w:val="00B028F7"/>
    <w:rsid w:val="00B03DFA"/>
    <w:rsid w:val="00B041A7"/>
    <w:rsid w:val="00B05558"/>
    <w:rsid w:val="00B05C6F"/>
    <w:rsid w:val="00B0748B"/>
    <w:rsid w:val="00B075FE"/>
    <w:rsid w:val="00B10715"/>
    <w:rsid w:val="00B13749"/>
    <w:rsid w:val="00B16C8C"/>
    <w:rsid w:val="00B17E4D"/>
    <w:rsid w:val="00B20828"/>
    <w:rsid w:val="00B20F97"/>
    <w:rsid w:val="00B210EC"/>
    <w:rsid w:val="00B212B6"/>
    <w:rsid w:val="00B21722"/>
    <w:rsid w:val="00B254F5"/>
    <w:rsid w:val="00B26FEC"/>
    <w:rsid w:val="00B30FFB"/>
    <w:rsid w:val="00B34AB2"/>
    <w:rsid w:val="00B415DC"/>
    <w:rsid w:val="00B416D3"/>
    <w:rsid w:val="00B44603"/>
    <w:rsid w:val="00B44953"/>
    <w:rsid w:val="00B4505E"/>
    <w:rsid w:val="00B47C3D"/>
    <w:rsid w:val="00B50BD4"/>
    <w:rsid w:val="00B5164C"/>
    <w:rsid w:val="00B542F6"/>
    <w:rsid w:val="00B618EB"/>
    <w:rsid w:val="00B62331"/>
    <w:rsid w:val="00B631C8"/>
    <w:rsid w:val="00B64CB2"/>
    <w:rsid w:val="00B65190"/>
    <w:rsid w:val="00B661C1"/>
    <w:rsid w:val="00B67DA5"/>
    <w:rsid w:val="00B70456"/>
    <w:rsid w:val="00B704CF"/>
    <w:rsid w:val="00B737D4"/>
    <w:rsid w:val="00B7574E"/>
    <w:rsid w:val="00B77AD9"/>
    <w:rsid w:val="00B80DAC"/>
    <w:rsid w:val="00B82430"/>
    <w:rsid w:val="00B8269C"/>
    <w:rsid w:val="00B82949"/>
    <w:rsid w:val="00B83DEF"/>
    <w:rsid w:val="00B867D9"/>
    <w:rsid w:val="00B87246"/>
    <w:rsid w:val="00B87CA9"/>
    <w:rsid w:val="00B973BC"/>
    <w:rsid w:val="00BA0498"/>
    <w:rsid w:val="00BA11E8"/>
    <w:rsid w:val="00BA4E11"/>
    <w:rsid w:val="00BA4E52"/>
    <w:rsid w:val="00BA536A"/>
    <w:rsid w:val="00BA5D76"/>
    <w:rsid w:val="00BB1B9C"/>
    <w:rsid w:val="00BB362A"/>
    <w:rsid w:val="00BB43B2"/>
    <w:rsid w:val="00BB450C"/>
    <w:rsid w:val="00BB4FFB"/>
    <w:rsid w:val="00BB5A4B"/>
    <w:rsid w:val="00BB7A81"/>
    <w:rsid w:val="00BC0885"/>
    <w:rsid w:val="00BC72B2"/>
    <w:rsid w:val="00BD0B70"/>
    <w:rsid w:val="00BD146C"/>
    <w:rsid w:val="00BD15F8"/>
    <w:rsid w:val="00BD163E"/>
    <w:rsid w:val="00BD1CF3"/>
    <w:rsid w:val="00BD2C72"/>
    <w:rsid w:val="00BD3393"/>
    <w:rsid w:val="00BD3F30"/>
    <w:rsid w:val="00BD40BE"/>
    <w:rsid w:val="00BD6505"/>
    <w:rsid w:val="00BD6E5C"/>
    <w:rsid w:val="00BD7C9A"/>
    <w:rsid w:val="00BE0C64"/>
    <w:rsid w:val="00BE245D"/>
    <w:rsid w:val="00BE36F3"/>
    <w:rsid w:val="00BE53F6"/>
    <w:rsid w:val="00BF13EF"/>
    <w:rsid w:val="00BF23F9"/>
    <w:rsid w:val="00BF7733"/>
    <w:rsid w:val="00C025F8"/>
    <w:rsid w:val="00C03861"/>
    <w:rsid w:val="00C047F9"/>
    <w:rsid w:val="00C05018"/>
    <w:rsid w:val="00C053D1"/>
    <w:rsid w:val="00C05527"/>
    <w:rsid w:val="00C05C54"/>
    <w:rsid w:val="00C067C9"/>
    <w:rsid w:val="00C07050"/>
    <w:rsid w:val="00C07307"/>
    <w:rsid w:val="00C07894"/>
    <w:rsid w:val="00C12CFC"/>
    <w:rsid w:val="00C144FB"/>
    <w:rsid w:val="00C144FD"/>
    <w:rsid w:val="00C15E67"/>
    <w:rsid w:val="00C1753F"/>
    <w:rsid w:val="00C178FB"/>
    <w:rsid w:val="00C21289"/>
    <w:rsid w:val="00C223FC"/>
    <w:rsid w:val="00C233C7"/>
    <w:rsid w:val="00C24986"/>
    <w:rsid w:val="00C24C5D"/>
    <w:rsid w:val="00C27736"/>
    <w:rsid w:val="00C30F7C"/>
    <w:rsid w:val="00C31C2D"/>
    <w:rsid w:val="00C32C50"/>
    <w:rsid w:val="00C3402E"/>
    <w:rsid w:val="00C34426"/>
    <w:rsid w:val="00C355DE"/>
    <w:rsid w:val="00C42D60"/>
    <w:rsid w:val="00C430BF"/>
    <w:rsid w:val="00C44E2F"/>
    <w:rsid w:val="00C4516D"/>
    <w:rsid w:val="00C46151"/>
    <w:rsid w:val="00C4652C"/>
    <w:rsid w:val="00C468A9"/>
    <w:rsid w:val="00C46B42"/>
    <w:rsid w:val="00C516DA"/>
    <w:rsid w:val="00C516E8"/>
    <w:rsid w:val="00C56001"/>
    <w:rsid w:val="00C564CD"/>
    <w:rsid w:val="00C610BF"/>
    <w:rsid w:val="00C623A4"/>
    <w:rsid w:val="00C67D17"/>
    <w:rsid w:val="00C76699"/>
    <w:rsid w:val="00C77927"/>
    <w:rsid w:val="00C80215"/>
    <w:rsid w:val="00C825DE"/>
    <w:rsid w:val="00C83A3F"/>
    <w:rsid w:val="00C83F56"/>
    <w:rsid w:val="00C8466D"/>
    <w:rsid w:val="00C9085E"/>
    <w:rsid w:val="00C90868"/>
    <w:rsid w:val="00C90A7F"/>
    <w:rsid w:val="00C90B93"/>
    <w:rsid w:val="00C91E3B"/>
    <w:rsid w:val="00C941FF"/>
    <w:rsid w:val="00CA00E4"/>
    <w:rsid w:val="00CA050D"/>
    <w:rsid w:val="00CA2148"/>
    <w:rsid w:val="00CA2C20"/>
    <w:rsid w:val="00CA3812"/>
    <w:rsid w:val="00CA4003"/>
    <w:rsid w:val="00CA5205"/>
    <w:rsid w:val="00CA79DB"/>
    <w:rsid w:val="00CB0F06"/>
    <w:rsid w:val="00CB1DFD"/>
    <w:rsid w:val="00CB5C06"/>
    <w:rsid w:val="00CB6752"/>
    <w:rsid w:val="00CB6E4F"/>
    <w:rsid w:val="00CB7A7C"/>
    <w:rsid w:val="00CB7D51"/>
    <w:rsid w:val="00CC1731"/>
    <w:rsid w:val="00CC2AC0"/>
    <w:rsid w:val="00CC6049"/>
    <w:rsid w:val="00CD26E8"/>
    <w:rsid w:val="00CD38B3"/>
    <w:rsid w:val="00CD697D"/>
    <w:rsid w:val="00CE00C2"/>
    <w:rsid w:val="00CE0C4C"/>
    <w:rsid w:val="00CE12C5"/>
    <w:rsid w:val="00CE66B9"/>
    <w:rsid w:val="00CE7942"/>
    <w:rsid w:val="00CE7DA8"/>
    <w:rsid w:val="00CF0A69"/>
    <w:rsid w:val="00CF10D8"/>
    <w:rsid w:val="00CF32D0"/>
    <w:rsid w:val="00CF37B0"/>
    <w:rsid w:val="00CF3D89"/>
    <w:rsid w:val="00CF483F"/>
    <w:rsid w:val="00CF4BF5"/>
    <w:rsid w:val="00D00C90"/>
    <w:rsid w:val="00D029F5"/>
    <w:rsid w:val="00D03867"/>
    <w:rsid w:val="00D04B3A"/>
    <w:rsid w:val="00D06FB8"/>
    <w:rsid w:val="00D06FE0"/>
    <w:rsid w:val="00D100C1"/>
    <w:rsid w:val="00D1060B"/>
    <w:rsid w:val="00D10C5F"/>
    <w:rsid w:val="00D139AB"/>
    <w:rsid w:val="00D13C73"/>
    <w:rsid w:val="00D13F6E"/>
    <w:rsid w:val="00D14139"/>
    <w:rsid w:val="00D14DD9"/>
    <w:rsid w:val="00D22EEB"/>
    <w:rsid w:val="00D233E5"/>
    <w:rsid w:val="00D236E8"/>
    <w:rsid w:val="00D2374C"/>
    <w:rsid w:val="00D23A18"/>
    <w:rsid w:val="00D30E0C"/>
    <w:rsid w:val="00D31FC3"/>
    <w:rsid w:val="00D34CE9"/>
    <w:rsid w:val="00D41000"/>
    <w:rsid w:val="00D412C0"/>
    <w:rsid w:val="00D43767"/>
    <w:rsid w:val="00D43E66"/>
    <w:rsid w:val="00D44995"/>
    <w:rsid w:val="00D47745"/>
    <w:rsid w:val="00D51014"/>
    <w:rsid w:val="00D5259B"/>
    <w:rsid w:val="00D54DD1"/>
    <w:rsid w:val="00D6064D"/>
    <w:rsid w:val="00D626CB"/>
    <w:rsid w:val="00D62C7E"/>
    <w:rsid w:val="00D635D1"/>
    <w:rsid w:val="00D63EB9"/>
    <w:rsid w:val="00D654F2"/>
    <w:rsid w:val="00D65EC5"/>
    <w:rsid w:val="00D66DEE"/>
    <w:rsid w:val="00D7736F"/>
    <w:rsid w:val="00D80B2C"/>
    <w:rsid w:val="00D83341"/>
    <w:rsid w:val="00D85378"/>
    <w:rsid w:val="00D86FF2"/>
    <w:rsid w:val="00D92908"/>
    <w:rsid w:val="00D976FA"/>
    <w:rsid w:val="00D97D2F"/>
    <w:rsid w:val="00DA358C"/>
    <w:rsid w:val="00DA3F8F"/>
    <w:rsid w:val="00DA586C"/>
    <w:rsid w:val="00DB148B"/>
    <w:rsid w:val="00DB1E88"/>
    <w:rsid w:val="00DB5098"/>
    <w:rsid w:val="00DB5568"/>
    <w:rsid w:val="00DB6EB2"/>
    <w:rsid w:val="00DB724D"/>
    <w:rsid w:val="00DC4D7B"/>
    <w:rsid w:val="00DC6047"/>
    <w:rsid w:val="00DC7AD9"/>
    <w:rsid w:val="00DC7E50"/>
    <w:rsid w:val="00DC7F42"/>
    <w:rsid w:val="00DD0422"/>
    <w:rsid w:val="00DD21DB"/>
    <w:rsid w:val="00DD4F0E"/>
    <w:rsid w:val="00DD5938"/>
    <w:rsid w:val="00DE02BF"/>
    <w:rsid w:val="00DE0C7C"/>
    <w:rsid w:val="00DE175E"/>
    <w:rsid w:val="00DE24E1"/>
    <w:rsid w:val="00DE25D8"/>
    <w:rsid w:val="00DE2EDF"/>
    <w:rsid w:val="00DE3CA2"/>
    <w:rsid w:val="00DE68E8"/>
    <w:rsid w:val="00DE7C69"/>
    <w:rsid w:val="00DF0DE5"/>
    <w:rsid w:val="00DF4774"/>
    <w:rsid w:val="00DF6E4E"/>
    <w:rsid w:val="00DF78F4"/>
    <w:rsid w:val="00DF7AE8"/>
    <w:rsid w:val="00E00DDD"/>
    <w:rsid w:val="00E00EAF"/>
    <w:rsid w:val="00E03488"/>
    <w:rsid w:val="00E038FD"/>
    <w:rsid w:val="00E042A0"/>
    <w:rsid w:val="00E04485"/>
    <w:rsid w:val="00E10203"/>
    <w:rsid w:val="00E121A8"/>
    <w:rsid w:val="00E14042"/>
    <w:rsid w:val="00E146A0"/>
    <w:rsid w:val="00E1487A"/>
    <w:rsid w:val="00E16C52"/>
    <w:rsid w:val="00E177F2"/>
    <w:rsid w:val="00E20470"/>
    <w:rsid w:val="00E2091C"/>
    <w:rsid w:val="00E20F80"/>
    <w:rsid w:val="00E2259C"/>
    <w:rsid w:val="00E24EC6"/>
    <w:rsid w:val="00E2519D"/>
    <w:rsid w:val="00E2787A"/>
    <w:rsid w:val="00E33BCB"/>
    <w:rsid w:val="00E35E62"/>
    <w:rsid w:val="00E36055"/>
    <w:rsid w:val="00E371C1"/>
    <w:rsid w:val="00E375E6"/>
    <w:rsid w:val="00E41891"/>
    <w:rsid w:val="00E4308E"/>
    <w:rsid w:val="00E5716D"/>
    <w:rsid w:val="00E603D8"/>
    <w:rsid w:val="00E63BB1"/>
    <w:rsid w:val="00E644DF"/>
    <w:rsid w:val="00E64EA4"/>
    <w:rsid w:val="00E66D64"/>
    <w:rsid w:val="00E66FB1"/>
    <w:rsid w:val="00E70D33"/>
    <w:rsid w:val="00E72987"/>
    <w:rsid w:val="00E72CA6"/>
    <w:rsid w:val="00E7414D"/>
    <w:rsid w:val="00E7642B"/>
    <w:rsid w:val="00E778E9"/>
    <w:rsid w:val="00E77C03"/>
    <w:rsid w:val="00E8023E"/>
    <w:rsid w:val="00E8097F"/>
    <w:rsid w:val="00E81745"/>
    <w:rsid w:val="00E81C25"/>
    <w:rsid w:val="00E83F4D"/>
    <w:rsid w:val="00E857F9"/>
    <w:rsid w:val="00E85B06"/>
    <w:rsid w:val="00E87867"/>
    <w:rsid w:val="00E90BBA"/>
    <w:rsid w:val="00E9249D"/>
    <w:rsid w:val="00E92782"/>
    <w:rsid w:val="00E94CEE"/>
    <w:rsid w:val="00E94F6C"/>
    <w:rsid w:val="00E954F2"/>
    <w:rsid w:val="00E975A6"/>
    <w:rsid w:val="00EA06B3"/>
    <w:rsid w:val="00EA12C4"/>
    <w:rsid w:val="00EA2CFE"/>
    <w:rsid w:val="00EA3885"/>
    <w:rsid w:val="00EA4E0F"/>
    <w:rsid w:val="00EA5D9C"/>
    <w:rsid w:val="00EA7192"/>
    <w:rsid w:val="00EA792A"/>
    <w:rsid w:val="00EA7A5F"/>
    <w:rsid w:val="00EB1024"/>
    <w:rsid w:val="00EB213A"/>
    <w:rsid w:val="00EB3D10"/>
    <w:rsid w:val="00EB40A9"/>
    <w:rsid w:val="00EC02CD"/>
    <w:rsid w:val="00EC09CA"/>
    <w:rsid w:val="00EC1853"/>
    <w:rsid w:val="00EC2E21"/>
    <w:rsid w:val="00EC4118"/>
    <w:rsid w:val="00EC48C1"/>
    <w:rsid w:val="00ED1866"/>
    <w:rsid w:val="00ED1B0D"/>
    <w:rsid w:val="00ED30D0"/>
    <w:rsid w:val="00ED488A"/>
    <w:rsid w:val="00EE1200"/>
    <w:rsid w:val="00EE14FF"/>
    <w:rsid w:val="00EE1F63"/>
    <w:rsid w:val="00EE2DCE"/>
    <w:rsid w:val="00EE3A1A"/>
    <w:rsid w:val="00EE3D66"/>
    <w:rsid w:val="00EE41B7"/>
    <w:rsid w:val="00EE4981"/>
    <w:rsid w:val="00EE5447"/>
    <w:rsid w:val="00EE6445"/>
    <w:rsid w:val="00EE7E9E"/>
    <w:rsid w:val="00EF0C9F"/>
    <w:rsid w:val="00EF3693"/>
    <w:rsid w:val="00EF38BB"/>
    <w:rsid w:val="00EF6783"/>
    <w:rsid w:val="00EF6F8E"/>
    <w:rsid w:val="00F00CA0"/>
    <w:rsid w:val="00F04780"/>
    <w:rsid w:val="00F054BC"/>
    <w:rsid w:val="00F05E01"/>
    <w:rsid w:val="00F06F51"/>
    <w:rsid w:val="00F127BD"/>
    <w:rsid w:val="00F12875"/>
    <w:rsid w:val="00F14104"/>
    <w:rsid w:val="00F14A02"/>
    <w:rsid w:val="00F17C44"/>
    <w:rsid w:val="00F204A9"/>
    <w:rsid w:val="00F204AA"/>
    <w:rsid w:val="00F20F0E"/>
    <w:rsid w:val="00F21183"/>
    <w:rsid w:val="00F21BBC"/>
    <w:rsid w:val="00F21DCB"/>
    <w:rsid w:val="00F246F1"/>
    <w:rsid w:val="00F27CAB"/>
    <w:rsid w:val="00F331E0"/>
    <w:rsid w:val="00F34976"/>
    <w:rsid w:val="00F3593A"/>
    <w:rsid w:val="00F35B8E"/>
    <w:rsid w:val="00F3654D"/>
    <w:rsid w:val="00F36B15"/>
    <w:rsid w:val="00F36E3C"/>
    <w:rsid w:val="00F44247"/>
    <w:rsid w:val="00F508F8"/>
    <w:rsid w:val="00F52173"/>
    <w:rsid w:val="00F57C3D"/>
    <w:rsid w:val="00F60AA4"/>
    <w:rsid w:val="00F61343"/>
    <w:rsid w:val="00F625E6"/>
    <w:rsid w:val="00F62F3B"/>
    <w:rsid w:val="00F63D76"/>
    <w:rsid w:val="00F66352"/>
    <w:rsid w:val="00F66F86"/>
    <w:rsid w:val="00F70173"/>
    <w:rsid w:val="00F70382"/>
    <w:rsid w:val="00F71175"/>
    <w:rsid w:val="00F72731"/>
    <w:rsid w:val="00F77B06"/>
    <w:rsid w:val="00F806CD"/>
    <w:rsid w:val="00F80A8E"/>
    <w:rsid w:val="00F8224B"/>
    <w:rsid w:val="00F826BE"/>
    <w:rsid w:val="00F872D2"/>
    <w:rsid w:val="00F907A7"/>
    <w:rsid w:val="00F91256"/>
    <w:rsid w:val="00F9214B"/>
    <w:rsid w:val="00F964E8"/>
    <w:rsid w:val="00F96B52"/>
    <w:rsid w:val="00F97727"/>
    <w:rsid w:val="00FA1E65"/>
    <w:rsid w:val="00FA64FA"/>
    <w:rsid w:val="00FA6F71"/>
    <w:rsid w:val="00FB055E"/>
    <w:rsid w:val="00FB12FB"/>
    <w:rsid w:val="00FB2A3A"/>
    <w:rsid w:val="00FB4C28"/>
    <w:rsid w:val="00FB7367"/>
    <w:rsid w:val="00FC1661"/>
    <w:rsid w:val="00FC21A5"/>
    <w:rsid w:val="00FC2BA2"/>
    <w:rsid w:val="00FC311C"/>
    <w:rsid w:val="00FC34F1"/>
    <w:rsid w:val="00FC3ADB"/>
    <w:rsid w:val="00FC5AF3"/>
    <w:rsid w:val="00FC68F1"/>
    <w:rsid w:val="00FD0783"/>
    <w:rsid w:val="00FD3D88"/>
    <w:rsid w:val="00FD47C2"/>
    <w:rsid w:val="00FD49E1"/>
    <w:rsid w:val="00FD50DA"/>
    <w:rsid w:val="00FD67D6"/>
    <w:rsid w:val="00FD6F58"/>
    <w:rsid w:val="00FD70D7"/>
    <w:rsid w:val="00FE17A8"/>
    <w:rsid w:val="00FE1C83"/>
    <w:rsid w:val="00FE49E0"/>
    <w:rsid w:val="00FE5B5A"/>
    <w:rsid w:val="00FE61AD"/>
    <w:rsid w:val="00FE63C9"/>
    <w:rsid w:val="00FF04DE"/>
    <w:rsid w:val="00FF1520"/>
    <w:rsid w:val="00FF1521"/>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2752E"/>
  <w14:defaultImageDpi w14:val="32767"/>
  <w15:chartTrackingRefBased/>
  <w15:docId w15:val="{F99C20DE-65BE-4A64-8321-FE2F5918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qFormat/>
    <w:rsid w:val="00031F81"/>
    <w:pPr>
      <w:widowControl w:val="0"/>
      <w:ind w:firstLineChars="200" w:firstLine="200"/>
      <w:jc w:val="both"/>
    </w:pPr>
    <w:rPr>
      <w:sz w:val="21"/>
      <w:szCs w:val="21"/>
    </w:rPr>
  </w:style>
  <w:style w:type="paragraph" w:styleId="1">
    <w:name w:val="heading 1"/>
    <w:basedOn w:val="a1"/>
    <w:next w:val="a1"/>
    <w:link w:val="10"/>
    <w:qFormat/>
    <w:rsid w:val="003D185C"/>
    <w:pPr>
      <w:keepNext/>
      <w:keepLines/>
      <w:numPr>
        <w:numId w:val="1"/>
      </w:numPr>
      <w:spacing w:before="480" w:after="480" w:line="360" w:lineRule="auto"/>
      <w:jc w:val="center"/>
      <w:outlineLvl w:val="0"/>
    </w:pPr>
    <w:rPr>
      <w:rFonts w:ascii="Arial" w:hAnsi="Arial"/>
      <w:b/>
      <w:bCs/>
      <w:kern w:val="44"/>
      <w:sz w:val="32"/>
      <w:szCs w:val="32"/>
    </w:rPr>
  </w:style>
  <w:style w:type="paragraph" w:styleId="2">
    <w:name w:val="heading 2"/>
    <w:basedOn w:val="a1"/>
    <w:next w:val="a1"/>
    <w:link w:val="21"/>
    <w:qFormat/>
    <w:rsid w:val="00537457"/>
    <w:pPr>
      <w:keepNext/>
      <w:keepLines/>
      <w:numPr>
        <w:ilvl w:val="1"/>
        <w:numId w:val="1"/>
      </w:numPr>
      <w:spacing w:before="160" w:after="160"/>
      <w:ind w:left="0" w:firstLineChars="0" w:firstLine="0"/>
      <w:outlineLvl w:val="1"/>
    </w:pPr>
    <w:rPr>
      <w:rFonts w:ascii="Arial" w:hAnsi="Arial"/>
      <w:bCs/>
      <w:sz w:val="28"/>
      <w:szCs w:val="28"/>
    </w:rPr>
  </w:style>
  <w:style w:type="paragraph" w:styleId="3">
    <w:name w:val="heading 3"/>
    <w:basedOn w:val="a1"/>
    <w:next w:val="a1"/>
    <w:link w:val="30"/>
    <w:autoRedefine/>
    <w:qFormat/>
    <w:rsid w:val="00FB2A3A"/>
    <w:pPr>
      <w:keepNext/>
      <w:keepLines/>
      <w:numPr>
        <w:ilvl w:val="2"/>
        <w:numId w:val="1"/>
      </w:numPr>
      <w:adjustRightInd w:val="0"/>
      <w:spacing w:before="120" w:after="120"/>
      <w:ind w:left="0" w:firstLineChars="0" w:firstLine="0"/>
      <w:outlineLvl w:val="2"/>
    </w:pPr>
    <w:rPr>
      <w:rFonts w:ascii="Times New Roman" w:eastAsia="宋体" w:hAnsi="Times New Roman" w:cs="Times New Roman"/>
      <w:bCs/>
      <w:szCs w:val="20"/>
    </w:rPr>
  </w:style>
  <w:style w:type="paragraph" w:styleId="4">
    <w:name w:val="heading 4"/>
    <w:basedOn w:val="a1"/>
    <w:next w:val="a1"/>
    <w:link w:val="40"/>
    <w:qFormat/>
    <w:rsid w:val="009731E6"/>
    <w:pPr>
      <w:keepNext/>
      <w:keepLines/>
      <w:numPr>
        <w:ilvl w:val="3"/>
        <w:numId w:val="1"/>
      </w:numPr>
      <w:adjustRightInd w:val="0"/>
      <w:spacing w:before="120" w:after="120" w:line="360" w:lineRule="auto"/>
      <w:ind w:leftChars="200" w:left="600" w:hangingChars="400" w:hanging="400"/>
      <w:outlineLvl w:val="3"/>
    </w:pPr>
    <w:rPr>
      <w:rFonts w:ascii="Arial" w:hAnsi="Arial"/>
      <w:bCs/>
      <w:szCs w:val="28"/>
    </w:rPr>
  </w:style>
  <w:style w:type="paragraph" w:styleId="5">
    <w:name w:val="heading 5"/>
    <w:basedOn w:val="a1"/>
    <w:next w:val="a1"/>
    <w:link w:val="50"/>
    <w:qFormat/>
    <w:rsid w:val="003D185C"/>
    <w:pPr>
      <w:keepNext/>
      <w:keepLines/>
      <w:numPr>
        <w:ilvl w:val="4"/>
        <w:numId w:val="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3D185C"/>
    <w:pPr>
      <w:keepNext/>
      <w:keepLines/>
      <w:numPr>
        <w:ilvl w:val="5"/>
        <w:numId w:val="1"/>
      </w:numPr>
      <w:tabs>
        <w:tab w:val="left" w:pos="1152"/>
      </w:tabs>
      <w:spacing w:before="120" w:after="120" w:line="360" w:lineRule="auto"/>
      <w:outlineLvl w:val="5"/>
    </w:pPr>
    <w:rPr>
      <w:rFonts w:ascii="Arial" w:hAnsi="Arial"/>
      <w:b/>
      <w:bCs/>
      <w:szCs w:val="20"/>
    </w:rPr>
  </w:style>
  <w:style w:type="paragraph" w:styleId="7">
    <w:name w:val="heading 7"/>
    <w:basedOn w:val="a1"/>
    <w:next w:val="a1"/>
    <w:link w:val="70"/>
    <w:qFormat/>
    <w:rsid w:val="003D185C"/>
    <w:pPr>
      <w:keepNext/>
      <w:keepLines/>
      <w:numPr>
        <w:ilvl w:val="6"/>
        <w:numId w:val="1"/>
      </w:numPr>
      <w:tabs>
        <w:tab w:val="left" w:pos="1296"/>
      </w:tabs>
      <w:spacing w:before="240" w:after="64" w:line="320" w:lineRule="auto"/>
      <w:outlineLvl w:val="6"/>
    </w:pPr>
    <w:rPr>
      <w:rFonts w:ascii="Arial" w:hAnsi="Arial"/>
      <w:b/>
      <w:bCs/>
      <w:szCs w:val="20"/>
    </w:rPr>
  </w:style>
  <w:style w:type="paragraph" w:styleId="8">
    <w:name w:val="heading 8"/>
    <w:basedOn w:val="a1"/>
    <w:next w:val="a1"/>
    <w:link w:val="80"/>
    <w:qFormat/>
    <w:rsid w:val="003D185C"/>
    <w:pPr>
      <w:keepNext/>
      <w:keepLines/>
      <w:numPr>
        <w:ilvl w:val="7"/>
        <w:numId w:val="1"/>
      </w:numPr>
      <w:tabs>
        <w:tab w:val="left" w:pos="1440"/>
      </w:tabs>
      <w:spacing w:before="240" w:after="64" w:line="320" w:lineRule="auto"/>
      <w:outlineLvl w:val="7"/>
    </w:pPr>
    <w:rPr>
      <w:rFonts w:ascii="Arial" w:eastAsia="黑体" w:hAnsi="Arial"/>
      <w:szCs w:val="20"/>
    </w:rPr>
  </w:style>
  <w:style w:type="paragraph" w:styleId="9">
    <w:name w:val="heading 9"/>
    <w:basedOn w:val="a1"/>
    <w:next w:val="a1"/>
    <w:link w:val="90"/>
    <w:qFormat/>
    <w:rsid w:val="003D185C"/>
    <w:pPr>
      <w:keepNext/>
      <w:keepLines/>
      <w:numPr>
        <w:ilvl w:val="8"/>
        <w:numId w:val="1"/>
      </w:numPr>
      <w:tabs>
        <w:tab w:val="left" w:pos="1584"/>
      </w:tabs>
      <w:spacing w:before="240" w:after="64" w:line="320" w:lineRule="auto"/>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hAnsi="Arial"/>
      <w:b/>
      <w:bCs/>
      <w:kern w:val="44"/>
      <w:sz w:val="32"/>
      <w:szCs w:val="32"/>
    </w:rPr>
  </w:style>
  <w:style w:type="character" w:customStyle="1" w:styleId="21">
    <w:name w:val="标题 2 字符"/>
    <w:basedOn w:val="a2"/>
    <w:link w:val="2"/>
    <w:rsid w:val="00537457"/>
    <w:rPr>
      <w:rFonts w:ascii="Arial" w:hAnsi="Arial"/>
      <w:bCs/>
      <w:sz w:val="28"/>
      <w:szCs w:val="28"/>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character" w:customStyle="1" w:styleId="40">
    <w:name w:val="标题 4 字符"/>
    <w:basedOn w:val="a2"/>
    <w:link w:val="4"/>
    <w:rsid w:val="009731E6"/>
    <w:rPr>
      <w:rFonts w:ascii="Arial" w:hAnsi="Arial"/>
      <w:bCs/>
      <w:sz w:val="21"/>
      <w:szCs w:val="28"/>
    </w:rPr>
  </w:style>
  <w:style w:type="character" w:customStyle="1" w:styleId="60">
    <w:name w:val="标题 6 字符"/>
    <w:basedOn w:val="a2"/>
    <w:link w:val="6"/>
    <w:rsid w:val="003D185C"/>
    <w:rPr>
      <w:rFonts w:ascii="Arial" w:hAnsi="Arial"/>
      <w:b/>
      <w:bCs/>
      <w:sz w:val="21"/>
      <w:szCs w:val="20"/>
    </w:rPr>
  </w:style>
  <w:style w:type="character" w:customStyle="1" w:styleId="70">
    <w:name w:val="标题 7 字符"/>
    <w:basedOn w:val="a2"/>
    <w:link w:val="7"/>
    <w:rsid w:val="003D185C"/>
    <w:rPr>
      <w:rFonts w:ascii="Arial" w:hAnsi="Arial"/>
      <w:b/>
      <w:bCs/>
      <w:sz w:val="21"/>
      <w:szCs w:val="20"/>
    </w:rPr>
  </w:style>
  <w:style w:type="character" w:customStyle="1" w:styleId="80">
    <w:name w:val="标题 8 字符"/>
    <w:basedOn w:val="a2"/>
    <w:link w:val="8"/>
    <w:rsid w:val="003D185C"/>
    <w:rPr>
      <w:rFonts w:ascii="Arial" w:eastAsia="黑体" w:hAnsi="Arial"/>
      <w:sz w:val="21"/>
      <w:szCs w:val="20"/>
    </w:rPr>
  </w:style>
  <w:style w:type="character" w:customStyle="1" w:styleId="90">
    <w:name w:val="标题 9 字符"/>
    <w:basedOn w:val="a2"/>
    <w:link w:val="9"/>
    <w:rsid w:val="003D185C"/>
    <w:rPr>
      <w:rFonts w:ascii="Arial" w:eastAsia="黑体" w:hAnsi="Arial"/>
      <w:sz w:val="21"/>
      <w:szCs w:val="20"/>
    </w:rPr>
  </w:style>
  <w:style w:type="paragraph" w:customStyle="1" w:styleId="a6">
    <w:name w:val="源程序"/>
    <w:basedOn w:val="a1"/>
    <w:link w:val="CharChar"/>
    <w:rsid w:val="00FE1C8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sz w:val="18"/>
      <w:szCs w:val="22"/>
    </w:rPr>
  </w:style>
  <w:style w:type="character" w:customStyle="1" w:styleId="CharChar">
    <w:name w:val="源程序 Char Char"/>
    <w:link w:val="a6"/>
    <w:rsid w:val="00FE1C83"/>
    <w:rPr>
      <w:rFonts w:eastAsia="宋体" w:cs="Times New Roman"/>
      <w:sz w:val="18"/>
      <w:szCs w:val="22"/>
      <w:shd w:val="clear" w:color="auto" w:fill="E6E6E6"/>
    </w:rPr>
  </w:style>
  <w:style w:type="character" w:customStyle="1" w:styleId="30">
    <w:name w:val="标题 3 字符"/>
    <w:basedOn w:val="a2"/>
    <w:link w:val="3"/>
    <w:rsid w:val="00FB2A3A"/>
    <w:rPr>
      <w:rFonts w:ascii="Times New Roman" w:eastAsia="宋体" w:hAnsi="Times New Roman" w:cs="Times New Roman"/>
      <w:bCs/>
      <w:sz w:val="21"/>
      <w:szCs w:val="20"/>
    </w:rPr>
  </w:style>
  <w:style w:type="character" w:customStyle="1" w:styleId="50">
    <w:name w:val="标题 5 字符"/>
    <w:basedOn w:val="a2"/>
    <w:link w:val="5"/>
    <w:rsid w:val="003D185C"/>
    <w:rPr>
      <w:rFonts w:ascii="Arial" w:hAnsi="Arial"/>
      <w:b/>
      <w:bCs/>
      <w:sz w:val="28"/>
      <w:szCs w:val="28"/>
    </w:rPr>
  </w:style>
  <w:style w:type="paragraph" w:customStyle="1" w:styleId="20">
    <w:name w:val="列表段落2"/>
    <w:basedOn w:val="a0"/>
    <w:rsid w:val="00F14104"/>
    <w:pPr>
      <w:numPr>
        <w:ilvl w:val="1"/>
        <w:numId w:val="11"/>
      </w:numPr>
      <w:ind w:left="0" w:firstLineChars="400" w:firstLine="400"/>
    </w:pPr>
    <w:rPr>
      <w:b w:val="0"/>
      <w:sz w:val="18"/>
    </w:rPr>
  </w:style>
  <w:style w:type="paragraph" w:styleId="a0">
    <w:name w:val="List Paragraph"/>
    <w:basedOn w:val="a1"/>
    <w:uiPriority w:val="34"/>
    <w:qFormat/>
    <w:rsid w:val="00814379"/>
    <w:pPr>
      <w:numPr>
        <w:numId w:val="10"/>
      </w:numPr>
      <w:ind w:left="0" w:firstLine="200"/>
    </w:pPr>
    <w:rPr>
      <w:rFonts w:eastAsia="宋体" w:cs="Times New Roman"/>
      <w:b/>
      <w:i/>
      <w:sz w:val="24"/>
    </w:rPr>
  </w:style>
  <w:style w:type="paragraph" w:customStyle="1" w:styleId="a7">
    <w:name w:val="表题"/>
    <w:basedOn w:val="a1"/>
    <w:next w:val="a1"/>
    <w:rsid w:val="00DE2EDF"/>
    <w:pPr>
      <w:keepNext/>
      <w:keepLines/>
      <w:spacing w:line="0" w:lineRule="atLeast"/>
      <w:ind w:firstLineChars="0" w:firstLine="0"/>
      <w:jc w:val="center"/>
    </w:pPr>
    <w:rPr>
      <w:rFonts w:eastAsia="黑体"/>
      <w:b/>
      <w:bCs/>
      <w:sz w:val="18"/>
      <w:szCs w:val="20"/>
    </w:rPr>
  </w:style>
  <w:style w:type="paragraph" w:customStyle="1" w:styleId="a8">
    <w:name w:val="表格正文"/>
    <w:basedOn w:val="a1"/>
    <w:rsid w:val="002C5B70"/>
    <w:pPr>
      <w:spacing w:line="0" w:lineRule="atLeast"/>
      <w:ind w:firstLineChars="0" w:firstLine="0"/>
    </w:pPr>
    <w:rPr>
      <w:rFonts w:ascii="Arial" w:hAnsi="Arial" w:cs="Arial"/>
      <w:sz w:val="18"/>
      <w:szCs w:val="18"/>
    </w:rPr>
  </w:style>
  <w:style w:type="paragraph" w:styleId="a9">
    <w:name w:val="Revision"/>
    <w:hidden/>
    <w:uiPriority w:val="99"/>
    <w:semiHidden/>
    <w:rsid w:val="00742704"/>
    <w:rPr>
      <w:sz w:val="21"/>
      <w:szCs w:val="21"/>
    </w:rPr>
  </w:style>
  <w:style w:type="table" w:styleId="aa">
    <w:name w:val="Table Grid"/>
    <w:basedOn w:val="a3"/>
    <w:uiPriority w:val="39"/>
    <w:rsid w:val="00EC0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段内列表"/>
    <w:basedOn w:val="a1"/>
    <w:next w:val="a1"/>
    <w:rsid w:val="00F14104"/>
    <w:pPr>
      <w:widowControl/>
      <w:numPr>
        <w:numId w:val="9"/>
      </w:numPr>
      <w:ind w:left="0" w:firstLine="200"/>
      <w:jc w:val="left"/>
    </w:pPr>
    <w:rPr>
      <w:rFonts w:ascii="Calibri" w:eastAsia="宋体" w:hAnsi="Calibri" w:cs="Times New Roman"/>
      <w:kern w:val="0"/>
      <w:sz w:val="18"/>
      <w:szCs w:val="24"/>
      <w:u w:val="single"/>
      <w:lang w:bidi="km-KH"/>
    </w:rPr>
  </w:style>
  <w:style w:type="character" w:styleId="ab">
    <w:name w:val="Book Title"/>
    <w:basedOn w:val="a2"/>
    <w:uiPriority w:val="33"/>
    <w:rsid w:val="00EE544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811605437">
      <w:bodyDiv w:val="1"/>
      <w:marLeft w:val="0"/>
      <w:marRight w:val="0"/>
      <w:marTop w:val="0"/>
      <w:marBottom w:val="0"/>
      <w:divBdr>
        <w:top w:val="none" w:sz="0" w:space="0" w:color="auto"/>
        <w:left w:val="none" w:sz="0" w:space="0" w:color="auto"/>
        <w:bottom w:val="none" w:sz="0" w:space="0" w:color="auto"/>
        <w:right w:val="none" w:sz="0" w:space="0" w:color="auto"/>
      </w:divBdr>
      <w:divsChild>
        <w:div w:id="1082869732">
          <w:marLeft w:val="0"/>
          <w:marRight w:val="0"/>
          <w:marTop w:val="0"/>
          <w:marBottom w:val="0"/>
          <w:divBdr>
            <w:top w:val="none" w:sz="0" w:space="0" w:color="auto"/>
            <w:left w:val="none" w:sz="0" w:space="0" w:color="auto"/>
            <w:bottom w:val="none" w:sz="0" w:space="0" w:color="auto"/>
            <w:right w:val="none" w:sz="0" w:space="0" w:color="auto"/>
          </w:divBdr>
        </w:div>
        <w:div w:id="391347601">
          <w:marLeft w:val="0"/>
          <w:marRight w:val="600"/>
          <w:marTop w:val="0"/>
          <w:marBottom w:val="600"/>
          <w:divBdr>
            <w:top w:val="none" w:sz="0" w:space="0" w:color="auto"/>
            <w:left w:val="none" w:sz="0" w:space="0" w:color="auto"/>
            <w:bottom w:val="none" w:sz="0" w:space="0" w:color="auto"/>
            <w:right w:val="none" w:sz="0" w:space="0" w:color="auto"/>
          </w:divBdr>
        </w:div>
        <w:div w:id="1597321179">
          <w:marLeft w:val="0"/>
          <w:marRight w:val="0"/>
          <w:marTop w:val="0"/>
          <w:marBottom w:val="600"/>
          <w:divBdr>
            <w:top w:val="none" w:sz="0" w:space="0" w:color="auto"/>
            <w:left w:val="none" w:sz="0" w:space="0" w:color="auto"/>
            <w:bottom w:val="none" w:sz="0" w:space="0" w:color="auto"/>
            <w:right w:val="none" w:sz="0" w:space="0" w:color="auto"/>
          </w:divBdr>
        </w:div>
        <w:div w:id="1086270125">
          <w:marLeft w:val="0"/>
          <w:marRight w:val="0"/>
          <w:marTop w:val="0"/>
          <w:marBottom w:val="0"/>
          <w:divBdr>
            <w:top w:val="none" w:sz="0" w:space="0" w:color="auto"/>
            <w:left w:val="none" w:sz="0" w:space="0" w:color="auto"/>
            <w:bottom w:val="none" w:sz="0" w:space="0" w:color="auto"/>
            <w:right w:val="none" w:sz="0" w:space="0" w:color="auto"/>
          </w:divBdr>
        </w:div>
        <w:div w:id="246497570">
          <w:marLeft w:val="0"/>
          <w:marRight w:val="0"/>
          <w:marTop w:val="0"/>
          <w:marBottom w:val="0"/>
          <w:divBdr>
            <w:top w:val="none" w:sz="0" w:space="0" w:color="auto"/>
            <w:left w:val="none" w:sz="0" w:space="0" w:color="auto"/>
            <w:bottom w:val="none" w:sz="0" w:space="0" w:color="auto"/>
            <w:right w:val="none" w:sz="0" w:space="0" w:color="auto"/>
          </w:divBdr>
          <w:divsChild>
            <w:div w:id="1379162148">
              <w:marLeft w:val="0"/>
              <w:marRight w:val="0"/>
              <w:marTop w:val="0"/>
              <w:marBottom w:val="0"/>
              <w:divBdr>
                <w:top w:val="none" w:sz="0" w:space="0" w:color="auto"/>
                <w:left w:val="none" w:sz="0" w:space="0" w:color="auto"/>
                <w:bottom w:val="none" w:sz="0" w:space="0" w:color="auto"/>
                <w:right w:val="none" w:sz="0" w:space="0" w:color="auto"/>
              </w:divBdr>
            </w:div>
          </w:divsChild>
        </w:div>
        <w:div w:id="1263762860">
          <w:marLeft w:val="0"/>
          <w:marRight w:val="600"/>
          <w:marTop w:val="0"/>
          <w:marBottom w:val="600"/>
          <w:divBdr>
            <w:top w:val="none" w:sz="0" w:space="0" w:color="auto"/>
            <w:left w:val="none" w:sz="0" w:space="0" w:color="auto"/>
            <w:bottom w:val="none" w:sz="0" w:space="0" w:color="auto"/>
            <w:right w:val="none" w:sz="0" w:space="0" w:color="auto"/>
          </w:divBdr>
        </w:div>
        <w:div w:id="1391198703">
          <w:marLeft w:val="0"/>
          <w:marRight w:val="0"/>
          <w:marTop w:val="0"/>
          <w:marBottom w:val="600"/>
          <w:divBdr>
            <w:top w:val="none" w:sz="0" w:space="0" w:color="auto"/>
            <w:left w:val="none" w:sz="0" w:space="0" w:color="auto"/>
            <w:bottom w:val="none" w:sz="0" w:space="0" w:color="auto"/>
            <w:right w:val="none" w:sz="0" w:space="0" w:color="auto"/>
          </w:divBdr>
        </w:div>
        <w:div w:id="778647526">
          <w:marLeft w:val="0"/>
          <w:marRight w:val="0"/>
          <w:marTop w:val="0"/>
          <w:marBottom w:val="0"/>
          <w:divBdr>
            <w:top w:val="none" w:sz="0" w:space="0" w:color="auto"/>
            <w:left w:val="none" w:sz="0" w:space="0" w:color="auto"/>
            <w:bottom w:val="none" w:sz="0" w:space="0" w:color="auto"/>
            <w:right w:val="none" w:sz="0" w:space="0" w:color="auto"/>
          </w:divBdr>
        </w:div>
        <w:div w:id="323163032">
          <w:marLeft w:val="600"/>
          <w:marRight w:val="0"/>
          <w:marTop w:val="0"/>
          <w:marBottom w:val="600"/>
          <w:divBdr>
            <w:top w:val="none" w:sz="0" w:space="0" w:color="auto"/>
            <w:left w:val="none" w:sz="0" w:space="0" w:color="auto"/>
            <w:bottom w:val="none" w:sz="0" w:space="0" w:color="auto"/>
            <w:right w:val="none" w:sz="0" w:space="0" w:color="auto"/>
          </w:divBdr>
        </w:div>
        <w:div w:id="1281106804">
          <w:marLeft w:val="600"/>
          <w:marRight w:val="0"/>
          <w:marTop w:val="0"/>
          <w:marBottom w:val="600"/>
          <w:divBdr>
            <w:top w:val="none" w:sz="0" w:space="0" w:color="auto"/>
            <w:left w:val="none" w:sz="0" w:space="0" w:color="auto"/>
            <w:bottom w:val="none" w:sz="0" w:space="0" w:color="auto"/>
            <w:right w:val="none" w:sz="0" w:space="0" w:color="auto"/>
          </w:divBdr>
        </w:div>
      </w:divsChild>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41099013">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google.com/search?hl=en&amp;q=allinurl%3AString+java.sun.com&amp;btnI=I%27m%20Feeling%20Luck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www.google.com/search?hl=en&amp;q=allinurl%3AString+java.sun.com&amp;btnI=I%27m%20Feeling%20Luck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514</TotalTime>
  <Pages>29</Pages>
  <Words>4755</Words>
  <Characters>27109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478</cp:revision>
  <dcterms:created xsi:type="dcterms:W3CDTF">2022-01-29T06:56:00Z</dcterms:created>
  <dcterms:modified xsi:type="dcterms:W3CDTF">2022-03-30T09:44:00Z</dcterms:modified>
</cp:coreProperties>
</file>