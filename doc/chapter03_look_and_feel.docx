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4D5AC" w14:textId="6F5441D2" w:rsidR="00476B0B" w:rsidRDefault="00C317B9" w:rsidP="00476B0B">
      <w:pPr>
        <w:pStyle w:val="1"/>
      </w:pPr>
      <w:r>
        <w:rPr>
          <w:rFonts w:hint="eastAsia"/>
        </w:rPr>
        <w:t>外观与</w:t>
      </w:r>
      <w:r w:rsidR="00A256CE">
        <w:rPr>
          <w:rFonts w:hint="eastAsia"/>
        </w:rPr>
        <w:t>感觉</w:t>
      </w:r>
    </w:p>
    <w:p w14:paraId="5207F5B0" w14:textId="0EE250D8" w:rsidR="00476B0B" w:rsidRDefault="00476B0B" w:rsidP="00E758DC">
      <w:pPr>
        <w:pStyle w:val="2"/>
      </w:pPr>
      <w:r>
        <w:rPr>
          <w:rFonts w:hint="eastAsia"/>
        </w:rPr>
        <w:t>事件处理</w:t>
      </w:r>
    </w:p>
    <w:p w14:paraId="2B4FFB3E" w14:textId="00CF39F8" w:rsidR="00476B0B" w:rsidRDefault="00476B0B" w:rsidP="005F6EB4">
      <w:r>
        <w:rPr>
          <w:rFonts w:hint="eastAsia"/>
        </w:rPr>
        <w:t>由于</w:t>
      </w:r>
      <w:r w:rsidR="005F6EB4">
        <w:t>安卓</w:t>
      </w:r>
      <w:r>
        <w:rPr>
          <w:rFonts w:hint="eastAsia"/>
        </w:rPr>
        <w:t>应用使用</w:t>
      </w:r>
      <w:r>
        <w:t>Java</w:t>
      </w:r>
      <w:r>
        <w:rPr>
          <w:rFonts w:hint="eastAsia"/>
        </w:rPr>
        <w:t>程序编写，在应用程序运行中，用户对移动终端键盘、屏幕和位置的操作都转化成事件对象，</w:t>
      </w:r>
      <w:r w:rsidR="005F6EB4">
        <w:rPr>
          <w:rFonts w:hint="eastAsia"/>
        </w:rPr>
        <w:t>安卓</w:t>
      </w:r>
      <w:r>
        <w:rPr>
          <w:rFonts w:hint="eastAsia"/>
        </w:rPr>
        <w:t>系统通过对这些事件的捕获后，执行相应的处理代码，实现与用户的交互完成预定的功能。这个过程是</w:t>
      </w:r>
      <w:r w:rsidR="005F6EB4">
        <w:rPr>
          <w:rFonts w:hint="eastAsia"/>
        </w:rPr>
        <w:t>安卓</w:t>
      </w:r>
      <w:r>
        <w:rPr>
          <w:rFonts w:hint="eastAsia"/>
        </w:rPr>
        <w:t>的事件处理。</w:t>
      </w:r>
      <w:r w:rsidR="005F6EB4">
        <w:rPr>
          <w:rFonts w:hint="eastAsia"/>
        </w:rPr>
        <w:t>安卓</w:t>
      </w:r>
      <w:r>
        <w:rPr>
          <w:rFonts w:hint="eastAsia"/>
        </w:rPr>
        <w:t>的事件处理机制有两种，基于监听接口和基于回调机制</w:t>
      </w:r>
      <w:r w:rsidR="007C52EE">
        <w:rPr>
          <w:rFonts w:hint="eastAsia"/>
        </w:rPr>
        <w:t>，</w:t>
      </w:r>
      <w:r>
        <w:rPr>
          <w:rFonts w:hint="eastAsia"/>
        </w:rPr>
        <w:t>这两种机制的原理和实现方法都有所不同。</w:t>
      </w:r>
      <w:r w:rsidR="00745233">
        <w:rPr>
          <w:rFonts w:hint="eastAsia"/>
        </w:rPr>
        <w:t>安卓的基于监听接口的事件处理机制，完全采用了</w:t>
      </w:r>
      <w:r w:rsidR="00745233">
        <w:t>Java</w:t>
      </w:r>
      <w:r w:rsidR="00745233">
        <w:rPr>
          <w:rFonts w:hint="eastAsia"/>
        </w:rPr>
        <w:t>的事件处理机制。</w:t>
      </w:r>
    </w:p>
    <w:p w14:paraId="36664128" w14:textId="076DAD65" w:rsidR="00476B0B" w:rsidRDefault="00476B0B" w:rsidP="005F6EB4">
      <w:pPr>
        <w:pStyle w:val="3"/>
      </w:pPr>
      <w:r>
        <w:rPr>
          <w:rFonts w:hint="eastAsia"/>
        </w:rPr>
        <w:t>基于监听接口</w:t>
      </w:r>
    </w:p>
    <w:p w14:paraId="15A1A534" w14:textId="5AB47110" w:rsidR="004F2949" w:rsidRDefault="004F2949" w:rsidP="004F2949">
      <w:pPr>
        <w:jc w:val="center"/>
        <w:rPr>
          <w:lang w:bidi="ar-SA"/>
        </w:rPr>
      </w:pPr>
      <w:r>
        <w:rPr>
          <w:noProof/>
        </w:rPr>
        <w:drawing>
          <wp:inline distT="0" distB="0" distL="0" distR="0" wp14:anchorId="4DA6D63E" wp14:editId="5B0B4720">
            <wp:extent cx="3577723" cy="212905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051" cy="2132817"/>
                    </a:xfrm>
                    <a:prstGeom prst="rect">
                      <a:avLst/>
                    </a:prstGeom>
                    <a:noFill/>
                    <a:ln>
                      <a:noFill/>
                    </a:ln>
                  </pic:spPr>
                </pic:pic>
              </a:graphicData>
            </a:graphic>
          </wp:inline>
        </w:drawing>
      </w:r>
    </w:p>
    <w:p w14:paraId="576255DE" w14:textId="54D496E1" w:rsidR="004F2949" w:rsidRPr="00F105FD" w:rsidRDefault="00F105FD" w:rsidP="00F105FD">
      <w:pPr>
        <w:pStyle w:val="a5"/>
      </w:pPr>
      <w:bookmarkStart w:id="0" w:name="_Ref94371284"/>
      <w:r w:rsidRPr="00F105FD">
        <w:rPr>
          <w:rFonts w:hint="eastAsia"/>
        </w:rPr>
        <w:t>图</w:t>
      </w:r>
      <w:r w:rsidRPr="00F105FD">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1</w:t>
      </w:r>
      <w:r w:rsidR="00865899">
        <w:fldChar w:fldCharType="end"/>
      </w:r>
      <w:bookmarkEnd w:id="0"/>
      <w:r w:rsidR="003D743B" w:rsidRPr="00F105FD">
        <w:t>事件流程处理</w:t>
      </w:r>
    </w:p>
    <w:p w14:paraId="47846325" w14:textId="1722CF0E" w:rsidR="00476B0B" w:rsidRDefault="00107B60" w:rsidP="00107B60">
      <w:r>
        <w:rPr>
          <w:rFonts w:hint="eastAsia"/>
        </w:rPr>
        <w:t>安卓的事件处理机制是一种委派式事件处理方式：</w:t>
      </w:r>
      <w:r>
        <w:rPr>
          <w:rFonts w:hint="eastAsia"/>
        </w:rPr>
        <w:t xml:space="preserve"> </w:t>
      </w:r>
      <w:r>
        <w:rPr>
          <w:rFonts w:hint="eastAsia"/>
        </w:rPr>
        <w:t>普通组件作为事件源将整个事件处理委托给特定的对象</w:t>
      </w:r>
      <w:r w:rsidR="00291F40">
        <w:rPr>
          <w:rFonts w:hint="eastAsia"/>
        </w:rPr>
        <w:t>，其为</w:t>
      </w:r>
      <w:r>
        <w:rPr>
          <w:rFonts w:hint="eastAsia"/>
        </w:rPr>
        <w:t>事件监听器：当该事件源发生指定的事件时，就通知所委托的事件监听器，由事件监听器来处理这个事件。每个组件均可以针对特定的事件指定一个事件监听器，每个事件监听器也可监听一个或多个事件源</w:t>
      </w:r>
      <w:r w:rsidR="009112FB">
        <w:rPr>
          <w:rFonts w:hint="eastAsia"/>
        </w:rPr>
        <w:t>，</w:t>
      </w:r>
      <w:r>
        <w:rPr>
          <w:rFonts w:hint="eastAsia"/>
        </w:rPr>
        <w:t>因为同一个事件源上可能发生多种事件，委派式事件处理方式可以把事件源上所有可能发生的事件分别授权给不同的事件监听器来处理：同时也可以让一类事件都使用同一个事件监听器来处理。</w:t>
      </w:r>
      <w:r w:rsidR="00476B0B">
        <w:rPr>
          <w:rFonts w:hint="eastAsia"/>
        </w:rPr>
        <w:t>在事件处理的过程中主要涉及三个主要部分：事件源、事件和</w:t>
      </w:r>
      <w:r w:rsidR="005F523E">
        <w:rPr>
          <w:rFonts w:hint="eastAsia"/>
        </w:rPr>
        <w:t>监听器</w:t>
      </w:r>
      <w:r w:rsidR="00476B0B">
        <w:rPr>
          <w:rFonts w:hint="eastAsia"/>
        </w:rPr>
        <w:t>。</w:t>
      </w:r>
    </w:p>
    <w:p w14:paraId="3CDC5A08" w14:textId="10F1F9BB" w:rsidR="00476B0B" w:rsidRDefault="00476B0B" w:rsidP="005447DF">
      <w:pPr>
        <w:pStyle w:val="a0"/>
        <w:ind w:firstLine="482"/>
      </w:pPr>
      <w:r>
        <w:rPr>
          <w:rFonts w:hint="eastAsia"/>
        </w:rPr>
        <w:t>事件源</w:t>
      </w:r>
      <w:r w:rsidR="005447DF">
        <w:rPr>
          <w:rFonts w:hint="eastAsia"/>
        </w:rPr>
        <w:t>（</w:t>
      </w:r>
      <w:r w:rsidR="005447DF">
        <w:t>Source</w:t>
      </w:r>
      <w:r w:rsidR="005447DF">
        <w:rPr>
          <w:rFonts w:hint="eastAsia"/>
        </w:rPr>
        <w:t>）</w:t>
      </w:r>
      <w:r>
        <w:rPr>
          <w:rFonts w:hint="eastAsia"/>
        </w:rPr>
        <w:t>：</w:t>
      </w:r>
    </w:p>
    <w:p w14:paraId="6C76CBB5" w14:textId="39D8EE85" w:rsidR="00476B0B" w:rsidRDefault="00476B0B" w:rsidP="00476B0B">
      <w:r>
        <w:rPr>
          <w:rFonts w:hint="eastAsia"/>
        </w:rPr>
        <w:t>事件源，是指触摸屏、键盘或位置传感器操作针对的控件或容器。事件发生时，也就是出现某个控件被触摸操作、或移动终端位置移动，这个控件也就是事件源类负责发送事</w:t>
      </w:r>
      <w:r>
        <w:rPr>
          <w:rFonts w:hint="eastAsia"/>
        </w:rPr>
        <w:lastRenderedPageBreak/>
        <w:t>件发生的通知，并通过事件源查找自己的事件监听者队列，并将事件信息通知队列中的监听者来完成</w:t>
      </w:r>
      <w:r w:rsidR="00182679">
        <w:rPr>
          <w:rFonts w:hint="eastAsia"/>
        </w:rPr>
        <w:t>，</w:t>
      </w:r>
      <w:r>
        <w:rPr>
          <w:rFonts w:hint="eastAsia"/>
        </w:rPr>
        <w:t>同时事件源还在得到有关监听者信息时负责维护自己的监听者队列。</w:t>
      </w:r>
    </w:p>
    <w:p w14:paraId="2471C0B0" w14:textId="2BA4C619" w:rsidR="00476B0B" w:rsidRDefault="00476B0B" w:rsidP="005447DF">
      <w:pPr>
        <w:pStyle w:val="a0"/>
        <w:ind w:firstLine="482"/>
      </w:pPr>
      <w:r>
        <w:rPr>
          <w:rFonts w:hint="eastAsia"/>
        </w:rPr>
        <w:t>事件</w:t>
      </w:r>
      <w:r w:rsidR="005447DF">
        <w:rPr>
          <w:rFonts w:hint="eastAsia"/>
        </w:rPr>
        <w:t>（</w:t>
      </w:r>
      <w:r w:rsidR="005447DF">
        <w:t>Event</w:t>
      </w:r>
      <w:r w:rsidR="005447DF">
        <w:rPr>
          <w:rFonts w:hint="eastAsia"/>
        </w:rPr>
        <w:t>）</w:t>
      </w:r>
      <w:r>
        <w:rPr>
          <w:rFonts w:hint="eastAsia"/>
        </w:rPr>
        <w:t>：</w:t>
      </w:r>
    </w:p>
    <w:p w14:paraId="3AF9E300" w14:textId="0C603198" w:rsidR="00476B0B" w:rsidRDefault="00476B0B" w:rsidP="00476B0B">
      <w:r>
        <w:rPr>
          <w:rFonts w:hint="eastAsia"/>
        </w:rPr>
        <w:t>事件是指对组件或容器的触摸屏、键盘或位置的一个操作用类描述</w:t>
      </w:r>
      <w:r w:rsidR="00182679">
        <w:rPr>
          <w:rFonts w:hint="eastAsia"/>
        </w:rPr>
        <w:t>，</w:t>
      </w:r>
      <w:r>
        <w:rPr>
          <w:rFonts w:hint="eastAsia"/>
        </w:rPr>
        <w:t>例如键盘事件类描述键盘事件的所有信息：键按下、释放、双击、组合键以及键码等相关键的信息。</w:t>
      </w:r>
    </w:p>
    <w:p w14:paraId="1F864048" w14:textId="267D9188" w:rsidR="00476B0B" w:rsidRDefault="00DB4B59" w:rsidP="005447DF">
      <w:pPr>
        <w:pStyle w:val="a0"/>
        <w:ind w:firstLine="482"/>
      </w:pPr>
      <w:r>
        <w:rPr>
          <w:rFonts w:hint="eastAsia"/>
        </w:rPr>
        <w:t>监听器</w:t>
      </w:r>
      <w:r>
        <w:t>(L</w:t>
      </w:r>
      <w:r w:rsidRPr="00DB4B59">
        <w:t>istener</w:t>
      </w:r>
      <w:r w:rsidR="00476B0B">
        <w:rPr>
          <w:rFonts w:hint="eastAsia"/>
        </w:rPr>
        <w:t>）：</w:t>
      </w:r>
    </w:p>
    <w:p w14:paraId="7C5CD65B" w14:textId="38DA1992" w:rsidR="00476B0B" w:rsidRDefault="00102F20" w:rsidP="00476B0B">
      <w:r>
        <w:rPr>
          <w:rFonts w:hint="eastAsia"/>
        </w:rPr>
        <w:t>安卓的</w:t>
      </w:r>
      <w:r w:rsidR="00476B0B">
        <w:rPr>
          <w:rFonts w:hint="eastAsia"/>
        </w:rPr>
        <w:t>事件处理由事件监听器类和事件监听器接口来实现。事件发生后，事件源将相关的信息通知对应的监听器，事件源和监听者之间通过监听者接口完成这类的信息交换。事件监听者类就是事件监听者接口的具体实现，事件发生后该主体负责进行相关的事件处理，同时还负责通知相关的事件源，自己关注它的特定的事件，以便事件源在事件发生时能够通知该主体。</w:t>
      </w:r>
    </w:p>
    <w:p w14:paraId="267C74D2" w14:textId="2B84BA93" w:rsidR="00043596" w:rsidRDefault="00476B0B" w:rsidP="00043596">
      <w:r>
        <w:rPr>
          <w:rFonts w:hint="eastAsia"/>
        </w:rPr>
        <w:t>外部的操作，例如按下按键、触摸屏幕点击按钮或转动移动终端等动作，会触发事件源上的事件</w:t>
      </w:r>
      <w:r w:rsidR="006B0453">
        <w:rPr>
          <w:rFonts w:hint="eastAsia"/>
        </w:rPr>
        <w:t>，</w:t>
      </w:r>
      <w:r>
        <w:rPr>
          <w:rFonts w:hint="eastAsia"/>
        </w:rPr>
        <w:t>对于点击按钮的操作来说事件源就是按钮，会根据这个操作生成一个按钮按下的事件对象，这对于系统来说就产生了一个事件。事件的产生会触发事件监听器，事件本身作为参数传入到事件处理器中。事件监听器是在通过代码在程序初始化时注册到事件源的，也就是说在按钮上设置一个可以监听按钮操作的监听器，并且通过这个监听器调用事件处理器，事件处理器针对这个事件所编写的代码，例如弹出一条信息</w:t>
      </w:r>
      <w:r w:rsidR="00571FEA">
        <w:rPr>
          <w:rFonts w:hint="eastAsia"/>
        </w:rPr>
        <w:t>，</w:t>
      </w:r>
      <w:r w:rsidR="00043596">
        <w:rPr>
          <w:rFonts w:hint="eastAsia"/>
        </w:rPr>
        <w:t>下面示例讲解</w:t>
      </w:r>
      <w:r w:rsidR="00E1376A">
        <w:rPr>
          <w:rFonts w:hint="eastAsia"/>
        </w:rPr>
        <w:t>简单的</w:t>
      </w:r>
      <w:r w:rsidR="00043596">
        <w:rPr>
          <w:rFonts w:hint="eastAsia"/>
        </w:rPr>
        <w:t>事件处理模型</w:t>
      </w:r>
      <w:r w:rsidR="007D595E">
        <w:rPr>
          <w:rFonts w:hint="eastAsia"/>
        </w:rPr>
        <w:t>：</w:t>
      </w:r>
    </w:p>
    <w:p w14:paraId="3EF08B80" w14:textId="77777777" w:rsidR="006B5D7E" w:rsidRDefault="006B5D7E" w:rsidP="006B5D7E">
      <w:pPr>
        <w:pStyle w:val="a6"/>
        <w:ind w:left="240" w:right="720" w:firstLine="180"/>
      </w:pPr>
      <w:r>
        <w:t>&lt;?xml version="1.0" encoding="utf-8"?&gt;</w:t>
      </w:r>
    </w:p>
    <w:p w14:paraId="2D2495BA" w14:textId="77777777" w:rsidR="006B5D7E" w:rsidRDefault="006B5D7E" w:rsidP="006B5D7E">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6F90CD72" w14:textId="77777777" w:rsidR="006B5D7E" w:rsidRDefault="006B5D7E" w:rsidP="006B5D7E">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21267631" w14:textId="77777777" w:rsidR="006B5D7E" w:rsidRDefault="006B5D7E" w:rsidP="006B5D7E">
      <w:pPr>
        <w:pStyle w:val="a6"/>
        <w:ind w:left="240" w:right="720" w:firstLine="180"/>
      </w:pPr>
      <w:r>
        <w:t xml:space="preserve">    </w:t>
      </w:r>
      <w:proofErr w:type="spellStart"/>
      <w:r>
        <w:t>android:layout_height</w:t>
      </w:r>
      <w:proofErr w:type="spellEnd"/>
      <w:r>
        <w:t>="</w:t>
      </w:r>
      <w:proofErr w:type="spellStart"/>
      <w:r>
        <w:t>match_parent</w:t>
      </w:r>
      <w:proofErr w:type="spellEnd"/>
      <w:r>
        <w:t>"</w:t>
      </w:r>
    </w:p>
    <w:p w14:paraId="5B90FF4E" w14:textId="77777777" w:rsidR="006B5D7E" w:rsidRDefault="006B5D7E" w:rsidP="006B5D7E">
      <w:pPr>
        <w:pStyle w:val="a6"/>
        <w:ind w:left="240" w:right="720" w:firstLine="180"/>
      </w:pPr>
      <w:r>
        <w:t xml:space="preserve">    </w:t>
      </w:r>
      <w:proofErr w:type="spellStart"/>
      <w:r>
        <w:t>android:gravity</w:t>
      </w:r>
      <w:proofErr w:type="spellEnd"/>
      <w:r>
        <w:t>="</w:t>
      </w:r>
      <w:proofErr w:type="spellStart"/>
      <w:r>
        <w:t>center_horizontal</w:t>
      </w:r>
      <w:proofErr w:type="spellEnd"/>
      <w:r>
        <w:t>"</w:t>
      </w:r>
    </w:p>
    <w:p w14:paraId="649F3471" w14:textId="77777777" w:rsidR="006B5D7E" w:rsidRDefault="006B5D7E" w:rsidP="006B5D7E">
      <w:pPr>
        <w:pStyle w:val="a6"/>
        <w:ind w:left="240" w:right="720" w:firstLine="180"/>
      </w:pPr>
      <w:r>
        <w:t xml:space="preserve">    </w:t>
      </w:r>
      <w:proofErr w:type="spellStart"/>
      <w:r>
        <w:t>android:orientation</w:t>
      </w:r>
      <w:proofErr w:type="spellEnd"/>
      <w:r>
        <w:t>="vertical"&gt;</w:t>
      </w:r>
    </w:p>
    <w:p w14:paraId="4AABBC79" w14:textId="77777777" w:rsidR="006B5D7E" w:rsidRDefault="006B5D7E" w:rsidP="006B5D7E">
      <w:pPr>
        <w:pStyle w:val="a6"/>
        <w:ind w:left="240" w:right="720" w:firstLine="180"/>
      </w:pPr>
    </w:p>
    <w:p w14:paraId="396A5D9A" w14:textId="77777777" w:rsidR="006B5D7E" w:rsidRDefault="006B5D7E" w:rsidP="006B5D7E">
      <w:pPr>
        <w:pStyle w:val="a6"/>
        <w:ind w:left="240" w:right="720" w:firstLine="180"/>
      </w:pPr>
      <w:r>
        <w:t xml:space="preserve">    &lt;</w:t>
      </w:r>
      <w:proofErr w:type="spellStart"/>
      <w:r>
        <w:t>EditText</w:t>
      </w:r>
      <w:proofErr w:type="spellEnd"/>
    </w:p>
    <w:p w14:paraId="4095A926" w14:textId="77777777" w:rsidR="006B5D7E" w:rsidRDefault="006B5D7E" w:rsidP="006B5D7E">
      <w:pPr>
        <w:pStyle w:val="a6"/>
        <w:ind w:left="240" w:right="720" w:firstLine="180"/>
      </w:pPr>
      <w:r>
        <w:t xml:space="preserve">        </w:t>
      </w:r>
      <w:proofErr w:type="spellStart"/>
      <w:r>
        <w:t>android:id</w:t>
      </w:r>
      <w:proofErr w:type="spellEnd"/>
      <w:r>
        <w:t>="@+id/txt"</w:t>
      </w:r>
    </w:p>
    <w:p w14:paraId="4886E63A" w14:textId="77777777" w:rsidR="006B5D7E" w:rsidRDefault="006B5D7E" w:rsidP="006B5D7E">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7A3B2D96" w14:textId="77777777" w:rsidR="006B5D7E" w:rsidRDefault="006B5D7E" w:rsidP="006B5D7E">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4B50D09F" w14:textId="77777777" w:rsidR="006B5D7E" w:rsidRDefault="006B5D7E" w:rsidP="006B5D7E">
      <w:pPr>
        <w:pStyle w:val="a6"/>
        <w:ind w:left="240" w:right="720" w:firstLine="180"/>
      </w:pPr>
      <w:r>
        <w:t xml:space="preserve">        </w:t>
      </w:r>
      <w:proofErr w:type="spellStart"/>
      <w:r>
        <w:t>android:cursorVisible</w:t>
      </w:r>
      <w:proofErr w:type="spellEnd"/>
      <w:r>
        <w:t>="false"</w:t>
      </w:r>
    </w:p>
    <w:p w14:paraId="76604AC9" w14:textId="77777777" w:rsidR="006B5D7E" w:rsidRDefault="006B5D7E" w:rsidP="006B5D7E">
      <w:pPr>
        <w:pStyle w:val="a6"/>
        <w:ind w:left="240" w:right="720" w:firstLine="180"/>
      </w:pPr>
      <w:r>
        <w:lastRenderedPageBreak/>
        <w:t xml:space="preserve">        </w:t>
      </w:r>
      <w:proofErr w:type="spellStart"/>
      <w:r>
        <w:t>android:textSize</w:t>
      </w:r>
      <w:proofErr w:type="spellEnd"/>
      <w:r>
        <w:t>="12pt" /&gt;</w:t>
      </w:r>
    </w:p>
    <w:p w14:paraId="6721F7DB" w14:textId="77777777" w:rsidR="006B5D7E" w:rsidRDefault="006B5D7E" w:rsidP="006B5D7E">
      <w:pPr>
        <w:pStyle w:val="a6"/>
        <w:ind w:left="240" w:right="720" w:firstLine="180"/>
      </w:pPr>
    </w:p>
    <w:p w14:paraId="1D2E69B2" w14:textId="77777777" w:rsidR="006B5D7E" w:rsidRDefault="006B5D7E" w:rsidP="006B5D7E">
      <w:pPr>
        <w:pStyle w:val="a6"/>
        <w:ind w:left="240" w:right="720" w:firstLine="180"/>
      </w:pPr>
      <w:r>
        <w:t xml:space="preserve">    &lt;Button</w:t>
      </w:r>
    </w:p>
    <w:p w14:paraId="1899A30A" w14:textId="77777777" w:rsidR="006B5D7E" w:rsidRDefault="006B5D7E" w:rsidP="006B5D7E">
      <w:pPr>
        <w:pStyle w:val="a6"/>
        <w:ind w:left="240" w:right="720" w:firstLine="180"/>
      </w:pPr>
      <w:r>
        <w:t xml:space="preserve">        </w:t>
      </w:r>
      <w:proofErr w:type="spellStart"/>
      <w:r>
        <w:t>android:id</w:t>
      </w:r>
      <w:proofErr w:type="spellEnd"/>
      <w:r>
        <w:t>="@+id/bn"</w:t>
      </w:r>
    </w:p>
    <w:p w14:paraId="59107426" w14:textId="77777777" w:rsidR="006B5D7E" w:rsidRDefault="006B5D7E" w:rsidP="006B5D7E">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6744B483" w14:textId="77777777" w:rsidR="006B5D7E" w:rsidRDefault="006B5D7E" w:rsidP="006B5D7E">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51CDF635" w14:textId="77777777" w:rsidR="006B5D7E" w:rsidRDefault="006B5D7E" w:rsidP="006B5D7E">
      <w:pPr>
        <w:pStyle w:val="a6"/>
        <w:ind w:left="240" w:right="720" w:firstLine="180"/>
      </w:pPr>
      <w:r>
        <w:rPr>
          <w:rFonts w:hint="eastAsia"/>
        </w:rPr>
        <w:t xml:space="preserve">        </w:t>
      </w:r>
      <w:proofErr w:type="spellStart"/>
      <w:r>
        <w:rPr>
          <w:rFonts w:hint="eastAsia"/>
        </w:rPr>
        <w:t>android:text</w:t>
      </w:r>
      <w:proofErr w:type="spellEnd"/>
      <w:r>
        <w:rPr>
          <w:rFonts w:hint="eastAsia"/>
        </w:rPr>
        <w:t>="</w:t>
      </w:r>
      <w:r>
        <w:rPr>
          <w:rFonts w:hint="eastAsia"/>
        </w:rPr>
        <w:t>单击</w:t>
      </w:r>
      <w:r>
        <w:rPr>
          <w:rFonts w:hint="eastAsia"/>
        </w:rPr>
        <w:t>" /&gt;</w:t>
      </w:r>
    </w:p>
    <w:p w14:paraId="0009C665" w14:textId="17AFF5DA" w:rsidR="006B5D7E" w:rsidRDefault="006B5D7E" w:rsidP="006B5D7E">
      <w:pPr>
        <w:pStyle w:val="a6"/>
        <w:ind w:left="240" w:right="720" w:firstLine="180"/>
      </w:pPr>
      <w:r>
        <w:t>&lt;/</w:t>
      </w:r>
      <w:proofErr w:type="spellStart"/>
      <w:r>
        <w:t>LinearLayout</w:t>
      </w:r>
      <w:proofErr w:type="spellEnd"/>
      <w:r>
        <w:t>&gt;</w:t>
      </w:r>
    </w:p>
    <w:p w14:paraId="54776F7B" w14:textId="1D0A13AB" w:rsidR="00174F76" w:rsidRDefault="00174F76" w:rsidP="00174F76">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1</w:t>
      </w:r>
      <w:r w:rsidR="00EF15E2">
        <w:fldChar w:fldCharType="end"/>
      </w:r>
    </w:p>
    <w:p w14:paraId="6EA26AA0" w14:textId="62D0BA00" w:rsidR="00043596" w:rsidRDefault="00043596" w:rsidP="00043596">
      <w:r>
        <w:rPr>
          <w:rFonts w:hint="eastAsia"/>
        </w:rPr>
        <w:t>上面的程序定义的按钮将作为事件源，接下来程序将会为该按钮绑定一个事件监听</w:t>
      </w:r>
      <w:r w:rsidR="00CE4360">
        <w:rPr>
          <w:rFonts w:hint="eastAsia"/>
        </w:rPr>
        <w:t>，</w:t>
      </w:r>
      <w:r>
        <w:rPr>
          <w:rFonts w:hint="eastAsia"/>
        </w:rPr>
        <w:t>监听器类必须由开发者来实现</w:t>
      </w:r>
    </w:p>
    <w:p w14:paraId="73FCD6FF" w14:textId="77777777" w:rsidR="00500967" w:rsidRDefault="00500967" w:rsidP="00500967">
      <w:pPr>
        <w:pStyle w:val="a6"/>
        <w:ind w:left="240" w:right="720" w:firstLine="180"/>
      </w:pPr>
      <w:r>
        <w:t xml:space="preserve">import </w:t>
      </w:r>
      <w:proofErr w:type="spellStart"/>
      <w:r>
        <w:t>androidx.appcompat.app.AppCompatActivity</w:t>
      </w:r>
      <w:proofErr w:type="spellEnd"/>
      <w:r>
        <w:t>;</w:t>
      </w:r>
    </w:p>
    <w:p w14:paraId="78655ADB" w14:textId="77777777" w:rsidR="00500967" w:rsidRDefault="00500967" w:rsidP="00500967">
      <w:pPr>
        <w:pStyle w:val="a6"/>
        <w:ind w:left="240" w:right="720" w:firstLine="180"/>
      </w:pPr>
      <w:r>
        <w:t xml:space="preserve">import </w:t>
      </w:r>
      <w:proofErr w:type="spellStart"/>
      <w:r>
        <w:t>android.os.Bundle</w:t>
      </w:r>
      <w:proofErr w:type="spellEnd"/>
      <w:r>
        <w:t>;</w:t>
      </w:r>
    </w:p>
    <w:p w14:paraId="635B729A" w14:textId="77777777" w:rsidR="00500967" w:rsidRDefault="00500967" w:rsidP="00500967">
      <w:pPr>
        <w:pStyle w:val="a6"/>
        <w:ind w:left="240" w:right="720" w:firstLine="180"/>
      </w:pPr>
      <w:r>
        <w:t xml:space="preserve">import </w:t>
      </w:r>
      <w:proofErr w:type="spellStart"/>
      <w:r>
        <w:t>android.view.View</w:t>
      </w:r>
      <w:proofErr w:type="spellEnd"/>
      <w:r>
        <w:t>;</w:t>
      </w:r>
    </w:p>
    <w:p w14:paraId="46485F47" w14:textId="77777777" w:rsidR="00500967" w:rsidRDefault="00500967" w:rsidP="00500967">
      <w:pPr>
        <w:pStyle w:val="a6"/>
        <w:ind w:left="240" w:right="720" w:firstLine="180"/>
      </w:pPr>
      <w:r>
        <w:t xml:space="preserve">import </w:t>
      </w:r>
      <w:proofErr w:type="spellStart"/>
      <w:r>
        <w:t>android.widget.Button</w:t>
      </w:r>
      <w:proofErr w:type="spellEnd"/>
      <w:r>
        <w:t>;</w:t>
      </w:r>
    </w:p>
    <w:p w14:paraId="617BFEC2" w14:textId="77777777" w:rsidR="00500967" w:rsidRDefault="00500967" w:rsidP="00500967">
      <w:pPr>
        <w:pStyle w:val="a6"/>
        <w:ind w:left="240" w:right="720" w:firstLine="180"/>
      </w:pPr>
      <w:r>
        <w:t xml:space="preserve">import </w:t>
      </w:r>
      <w:proofErr w:type="spellStart"/>
      <w:r>
        <w:t>android.widget.EditText</w:t>
      </w:r>
      <w:proofErr w:type="spellEnd"/>
      <w:r>
        <w:t>;</w:t>
      </w:r>
    </w:p>
    <w:p w14:paraId="6CE93BC1" w14:textId="77777777" w:rsidR="00500967" w:rsidRDefault="00500967" w:rsidP="00500967">
      <w:pPr>
        <w:pStyle w:val="a6"/>
        <w:ind w:left="240" w:right="720" w:firstLine="180"/>
      </w:pPr>
    </w:p>
    <w:p w14:paraId="4AA64ECD" w14:textId="77777777" w:rsidR="00500967" w:rsidRDefault="00500967" w:rsidP="00500967">
      <w:pPr>
        <w:pStyle w:val="a6"/>
        <w:ind w:left="240" w:right="720" w:firstLine="180"/>
      </w:pPr>
      <w:r>
        <w:t xml:space="preserve">public class </w:t>
      </w:r>
      <w:proofErr w:type="spellStart"/>
      <w:r>
        <w:t>MainActivity</w:t>
      </w:r>
      <w:proofErr w:type="spellEnd"/>
      <w:r>
        <w:t xml:space="preserve"> extends </w:t>
      </w:r>
      <w:proofErr w:type="spellStart"/>
      <w:r>
        <w:t>AppCompatActivity</w:t>
      </w:r>
      <w:proofErr w:type="spellEnd"/>
      <w:r>
        <w:t xml:space="preserve"> {</w:t>
      </w:r>
    </w:p>
    <w:p w14:paraId="6929F9B1" w14:textId="77777777" w:rsidR="00500967" w:rsidRDefault="00500967" w:rsidP="00500967">
      <w:pPr>
        <w:pStyle w:val="a6"/>
        <w:ind w:left="240" w:right="720" w:firstLine="180"/>
      </w:pPr>
    </w:p>
    <w:p w14:paraId="0A5CF8BC" w14:textId="77777777" w:rsidR="00500967" w:rsidRDefault="00500967" w:rsidP="00500967">
      <w:pPr>
        <w:pStyle w:val="a6"/>
        <w:ind w:left="240" w:right="720" w:firstLine="180"/>
      </w:pPr>
      <w:r>
        <w:t xml:space="preserve">    @Override</w:t>
      </w:r>
    </w:p>
    <w:p w14:paraId="2BBEFA52" w14:textId="77777777" w:rsidR="00500967" w:rsidRDefault="00500967" w:rsidP="00500967">
      <w:pPr>
        <w:pStyle w:val="a6"/>
        <w:ind w:left="240" w:right="720" w:firstLine="180"/>
      </w:pPr>
      <w:r>
        <w:t xml:space="preserve">    protected void </w:t>
      </w:r>
      <w:proofErr w:type="spellStart"/>
      <w:r>
        <w:t>onCreate</w:t>
      </w:r>
      <w:proofErr w:type="spellEnd"/>
      <w:r>
        <w:t xml:space="preserve">(Bundle </w:t>
      </w:r>
      <w:proofErr w:type="spellStart"/>
      <w:r>
        <w:t>savedInstanceState</w:t>
      </w:r>
      <w:proofErr w:type="spellEnd"/>
      <w:r>
        <w:t>) {</w:t>
      </w:r>
    </w:p>
    <w:p w14:paraId="5895F434" w14:textId="77777777" w:rsidR="00500967" w:rsidRDefault="00500967" w:rsidP="00500967">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0BC6559F" w14:textId="77777777" w:rsidR="00500967" w:rsidRDefault="00500967" w:rsidP="00500967">
      <w:pPr>
        <w:pStyle w:val="a6"/>
        <w:ind w:left="240" w:right="720" w:firstLine="180"/>
      </w:pPr>
      <w:r>
        <w:t xml:space="preserve">        </w:t>
      </w:r>
      <w:proofErr w:type="spellStart"/>
      <w:r>
        <w:t>setContentView</w:t>
      </w:r>
      <w:proofErr w:type="spellEnd"/>
      <w:r>
        <w:t>(</w:t>
      </w:r>
      <w:proofErr w:type="spellStart"/>
      <w:r>
        <w:t>R.layout.activity_main</w:t>
      </w:r>
      <w:proofErr w:type="spellEnd"/>
      <w:r>
        <w:t>);</w:t>
      </w:r>
    </w:p>
    <w:p w14:paraId="52CF695C" w14:textId="77777777" w:rsidR="00500967" w:rsidRDefault="00500967" w:rsidP="00500967">
      <w:pPr>
        <w:pStyle w:val="a6"/>
        <w:ind w:left="240" w:right="720" w:firstLine="180"/>
      </w:pPr>
      <w:r>
        <w:t xml:space="preserve">        Button bn = (Button) </w:t>
      </w:r>
      <w:proofErr w:type="spellStart"/>
      <w:r>
        <w:t>findViewById</w:t>
      </w:r>
      <w:proofErr w:type="spellEnd"/>
      <w:r>
        <w:t>(R.id.bn);</w:t>
      </w:r>
    </w:p>
    <w:p w14:paraId="7A09DBE4" w14:textId="77777777" w:rsidR="00500967" w:rsidRDefault="00500967" w:rsidP="00500967">
      <w:pPr>
        <w:pStyle w:val="a6"/>
        <w:ind w:left="240" w:right="720" w:firstLine="180"/>
      </w:pPr>
      <w:r>
        <w:t xml:space="preserve">        </w:t>
      </w:r>
      <w:proofErr w:type="spellStart"/>
      <w:r>
        <w:t>bn.setOnClickListener</w:t>
      </w:r>
      <w:proofErr w:type="spellEnd"/>
      <w:r>
        <w:t xml:space="preserve">(new </w:t>
      </w:r>
      <w:proofErr w:type="spellStart"/>
      <w:r>
        <w:t>MyClickListener</w:t>
      </w:r>
      <w:proofErr w:type="spellEnd"/>
      <w:r>
        <w:t>());</w:t>
      </w:r>
    </w:p>
    <w:p w14:paraId="6745A220" w14:textId="77777777" w:rsidR="00500967" w:rsidRDefault="00500967" w:rsidP="00500967">
      <w:pPr>
        <w:pStyle w:val="a6"/>
        <w:ind w:left="240" w:right="720" w:firstLine="180"/>
      </w:pPr>
    </w:p>
    <w:p w14:paraId="75699FD5" w14:textId="77777777" w:rsidR="00500967" w:rsidRDefault="00500967" w:rsidP="00500967">
      <w:pPr>
        <w:pStyle w:val="a6"/>
        <w:ind w:left="240" w:right="720" w:firstLine="180"/>
      </w:pPr>
      <w:r>
        <w:t xml:space="preserve">    }</w:t>
      </w:r>
    </w:p>
    <w:p w14:paraId="70259208" w14:textId="77777777" w:rsidR="00500967" w:rsidRDefault="00500967" w:rsidP="00500967">
      <w:pPr>
        <w:pStyle w:val="a6"/>
        <w:ind w:left="240" w:right="720" w:firstLine="180"/>
      </w:pPr>
      <w:r>
        <w:t xml:space="preserve">    class </w:t>
      </w:r>
      <w:proofErr w:type="spellStart"/>
      <w:r>
        <w:t>MyClickListener</w:t>
      </w:r>
      <w:proofErr w:type="spellEnd"/>
      <w:r>
        <w:t xml:space="preserve"> implements </w:t>
      </w:r>
      <w:proofErr w:type="spellStart"/>
      <w:r>
        <w:t>View.OnClickListener</w:t>
      </w:r>
      <w:proofErr w:type="spellEnd"/>
      <w:r>
        <w:t xml:space="preserve"> {</w:t>
      </w:r>
    </w:p>
    <w:p w14:paraId="6C602D39" w14:textId="77777777" w:rsidR="00500967" w:rsidRDefault="00500967" w:rsidP="00500967">
      <w:pPr>
        <w:pStyle w:val="a6"/>
        <w:ind w:left="240" w:right="720" w:firstLine="180"/>
      </w:pPr>
      <w:r>
        <w:t xml:space="preserve">        @Override</w:t>
      </w:r>
    </w:p>
    <w:p w14:paraId="40B3C856" w14:textId="77777777" w:rsidR="00500967" w:rsidRDefault="00500967" w:rsidP="00500967">
      <w:pPr>
        <w:pStyle w:val="a6"/>
        <w:ind w:left="240" w:right="720" w:firstLine="180"/>
      </w:pPr>
      <w:r>
        <w:t xml:space="preserve">        public void </w:t>
      </w:r>
      <w:proofErr w:type="spellStart"/>
      <w:r>
        <w:t>onClick</w:t>
      </w:r>
      <w:proofErr w:type="spellEnd"/>
      <w:r>
        <w:t>(View v) {</w:t>
      </w:r>
    </w:p>
    <w:p w14:paraId="4C1962FC" w14:textId="77777777" w:rsidR="00500967" w:rsidRDefault="00500967" w:rsidP="00500967">
      <w:pPr>
        <w:pStyle w:val="a6"/>
        <w:ind w:left="240" w:right="720" w:firstLine="180"/>
      </w:pPr>
      <w:r>
        <w:t xml:space="preserve">            </w:t>
      </w:r>
      <w:proofErr w:type="spellStart"/>
      <w:r>
        <w:t>EditText</w:t>
      </w:r>
      <w:proofErr w:type="spellEnd"/>
      <w:r>
        <w:t xml:space="preserve"> txt = (</w:t>
      </w:r>
      <w:proofErr w:type="spellStart"/>
      <w:r>
        <w:t>EditText</w:t>
      </w:r>
      <w:proofErr w:type="spellEnd"/>
      <w:r>
        <w:t xml:space="preserve">) </w:t>
      </w:r>
      <w:proofErr w:type="spellStart"/>
      <w:r>
        <w:t>findViewById</w:t>
      </w:r>
      <w:proofErr w:type="spellEnd"/>
      <w:r>
        <w:t>(R.id.txt);</w:t>
      </w:r>
    </w:p>
    <w:p w14:paraId="04F72BED" w14:textId="77777777" w:rsidR="00500967" w:rsidRDefault="00500967" w:rsidP="00500967">
      <w:pPr>
        <w:pStyle w:val="a6"/>
        <w:ind w:left="240" w:right="720" w:firstLine="180"/>
      </w:pPr>
      <w:r>
        <w:rPr>
          <w:rFonts w:hint="eastAsia"/>
        </w:rPr>
        <w:lastRenderedPageBreak/>
        <w:t xml:space="preserve">            </w:t>
      </w:r>
      <w:proofErr w:type="spellStart"/>
      <w:r>
        <w:rPr>
          <w:rFonts w:hint="eastAsia"/>
        </w:rPr>
        <w:t>txt.setText</w:t>
      </w:r>
      <w:proofErr w:type="spellEnd"/>
      <w:r>
        <w:rPr>
          <w:rFonts w:hint="eastAsia"/>
        </w:rPr>
        <w:t>("</w:t>
      </w:r>
      <w:r>
        <w:rPr>
          <w:rFonts w:hint="eastAsia"/>
        </w:rPr>
        <w:t>按钮被单击</w:t>
      </w:r>
      <w:r>
        <w:rPr>
          <w:rFonts w:hint="eastAsia"/>
        </w:rPr>
        <w:t>");</w:t>
      </w:r>
    </w:p>
    <w:p w14:paraId="195CD66D" w14:textId="77777777" w:rsidR="00500967" w:rsidRDefault="00500967" w:rsidP="00500967">
      <w:pPr>
        <w:pStyle w:val="a6"/>
        <w:ind w:left="240" w:right="720" w:firstLine="180"/>
      </w:pPr>
      <w:r>
        <w:t xml:space="preserve">        }</w:t>
      </w:r>
    </w:p>
    <w:p w14:paraId="199AD756" w14:textId="77777777" w:rsidR="00500967" w:rsidRDefault="00500967" w:rsidP="00500967">
      <w:pPr>
        <w:pStyle w:val="a6"/>
        <w:ind w:left="240" w:right="720" w:firstLine="180"/>
      </w:pPr>
      <w:r>
        <w:t xml:space="preserve">    }</w:t>
      </w:r>
    </w:p>
    <w:p w14:paraId="467F4576" w14:textId="6443B982" w:rsidR="00043596" w:rsidRDefault="00500967" w:rsidP="00500967">
      <w:pPr>
        <w:pStyle w:val="a6"/>
        <w:ind w:left="240" w:right="720" w:firstLine="180"/>
      </w:pPr>
      <w:r>
        <w:t>}</w:t>
      </w:r>
    </w:p>
    <w:p w14:paraId="6853ADEF" w14:textId="2CF36276" w:rsidR="004D3523" w:rsidRDefault="00F606EB" w:rsidP="00F606EB">
      <w:pPr>
        <w:pStyle w:val="a5"/>
      </w:pPr>
      <w:bookmarkStart w:id="1" w:name="_Ref94371257"/>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w:t>
      </w:r>
      <w:r w:rsidR="00EF15E2">
        <w:fldChar w:fldCharType="end"/>
      </w:r>
      <w:bookmarkEnd w:id="1"/>
    </w:p>
    <w:p w14:paraId="4595E5B9" w14:textId="04B052DD" w:rsidR="00043596" w:rsidRDefault="00043596" w:rsidP="00043596">
      <w:r>
        <w:rPr>
          <w:rFonts w:hint="eastAsia"/>
        </w:rPr>
        <w:t>上面程序中的粗体字代码定义了一个</w:t>
      </w:r>
      <w:proofErr w:type="spellStart"/>
      <w:r>
        <w:rPr>
          <w:rFonts w:hint="eastAsia"/>
        </w:rPr>
        <w:t>View.OnClickListener</w:t>
      </w:r>
      <w:proofErr w:type="spellEnd"/>
      <w:r>
        <w:rPr>
          <w:rFonts w:hint="eastAsia"/>
        </w:rPr>
        <w:t>实现类，这个实现类将会作为事件监听器使用。</w:t>
      </w:r>
      <w:r w:rsidR="00677DA5">
        <w:rPr>
          <w:rFonts w:hint="eastAsia"/>
        </w:rPr>
        <w:t>程序</w:t>
      </w:r>
      <w:r>
        <w:rPr>
          <w:rFonts w:hint="eastAsia"/>
        </w:rPr>
        <w:t>为按钮注册事件监听器</w:t>
      </w:r>
      <w:r w:rsidR="00677DA5">
        <w:rPr>
          <w:rFonts w:hint="eastAsia"/>
        </w:rPr>
        <w:t>，</w:t>
      </w:r>
      <w:r>
        <w:rPr>
          <w:rFonts w:hint="eastAsia"/>
        </w:rPr>
        <w:t>当按钮被单击时该处理器被触发</w:t>
      </w:r>
      <w:r w:rsidR="00204CA1">
        <w:rPr>
          <w:rFonts w:hint="eastAsia"/>
        </w:rPr>
        <w:t>。</w:t>
      </w:r>
      <w:r>
        <w:rPr>
          <w:rFonts w:hint="eastAsia"/>
        </w:rPr>
        <w:t>从上面的程序可以看出，基于监听器的事件处理模型的编程步骤如下：</w:t>
      </w:r>
    </w:p>
    <w:p w14:paraId="2648D311" w14:textId="1820FE2F" w:rsidR="00043596" w:rsidRDefault="008B00B3" w:rsidP="00043596">
      <w:r>
        <w:rPr>
          <w:rFonts w:hint="eastAsia"/>
        </w:rPr>
        <w:t>(</w:t>
      </w:r>
      <w:r>
        <w:t>1)</w:t>
      </w:r>
      <w:r w:rsidR="00043596">
        <w:rPr>
          <w:rFonts w:hint="eastAsia"/>
        </w:rPr>
        <w:t>获取普通界面组件（事件源），也就是被监听的对象。</w:t>
      </w:r>
    </w:p>
    <w:p w14:paraId="52D6072B" w14:textId="29D3611A" w:rsidR="00043596" w:rsidRDefault="008B00B3" w:rsidP="00043596">
      <w:r>
        <w:rPr>
          <w:rFonts w:hint="eastAsia"/>
        </w:rPr>
        <w:t>(</w:t>
      </w:r>
      <w:r>
        <w:t>2)</w:t>
      </w:r>
      <w:r w:rsidR="00043596">
        <w:rPr>
          <w:rFonts w:hint="eastAsia"/>
        </w:rPr>
        <w:t>实现事件监听器类，该监听器类是一个特殊的类，必须实现</w:t>
      </w:r>
      <w:proofErr w:type="spellStart"/>
      <w:r w:rsidR="00043596">
        <w:rPr>
          <w:rFonts w:hint="eastAsia"/>
        </w:rPr>
        <w:t>XxxListener</w:t>
      </w:r>
      <w:proofErr w:type="spellEnd"/>
      <w:r w:rsidR="00043596">
        <w:rPr>
          <w:rFonts w:hint="eastAsia"/>
        </w:rPr>
        <w:t>接口。</w:t>
      </w:r>
    </w:p>
    <w:p w14:paraId="77DDEE36" w14:textId="7F334987" w:rsidR="00043596" w:rsidRDefault="008B00B3" w:rsidP="00043596">
      <w:r>
        <w:rPr>
          <w:rFonts w:hint="eastAsia"/>
        </w:rPr>
        <w:t>(</w:t>
      </w:r>
      <w:r>
        <w:t>3)</w:t>
      </w:r>
      <w:r w:rsidR="00043596">
        <w:rPr>
          <w:rFonts w:hint="eastAsia"/>
        </w:rPr>
        <w:t>调用事件源的</w:t>
      </w:r>
      <w:proofErr w:type="spellStart"/>
      <w:r w:rsidR="00043596">
        <w:rPr>
          <w:rFonts w:hint="eastAsia"/>
        </w:rPr>
        <w:t>setXxxListener</w:t>
      </w:r>
      <w:proofErr w:type="spellEnd"/>
      <w:r w:rsidR="00043596">
        <w:rPr>
          <w:rFonts w:hint="eastAsia"/>
        </w:rPr>
        <w:t xml:space="preserve"> </w:t>
      </w:r>
      <w:r w:rsidR="00043596">
        <w:rPr>
          <w:rFonts w:hint="eastAsia"/>
        </w:rPr>
        <w:t>方法将事件监听器对象注册给普通组件（事件源）。</w:t>
      </w:r>
    </w:p>
    <w:p w14:paraId="6DED8815" w14:textId="0638FDC6" w:rsidR="00043596" w:rsidRDefault="00043596" w:rsidP="00043596">
      <w:r>
        <w:rPr>
          <w:rFonts w:hint="eastAsia"/>
        </w:rPr>
        <w:t>当事件源上发生指定事件时</w:t>
      </w:r>
      <w:r w:rsidR="009C21EA">
        <w:rPr>
          <w:rFonts w:hint="eastAsia"/>
        </w:rPr>
        <w:t>安卓</w:t>
      </w:r>
      <w:r>
        <w:rPr>
          <w:rFonts w:hint="eastAsia"/>
        </w:rPr>
        <w:t>会触发事件监听器，由事件监听器调用相应的方法（事件处理器）来处理事件。</w:t>
      </w:r>
      <w:r w:rsidR="00733B9F">
        <w:rPr>
          <w:rFonts w:hint="eastAsia"/>
        </w:rPr>
        <w:t>将</w:t>
      </w:r>
      <w:r w:rsidR="00733B9F">
        <w:fldChar w:fldCharType="begin"/>
      </w:r>
      <w:r w:rsidR="00733B9F">
        <w:instrText xml:space="preserve"> </w:instrText>
      </w:r>
      <w:r w:rsidR="00733B9F">
        <w:rPr>
          <w:rFonts w:hint="eastAsia"/>
        </w:rPr>
        <w:instrText>REF _Ref94371257 \h</w:instrText>
      </w:r>
      <w:r w:rsidR="00733B9F">
        <w:instrText xml:space="preserve"> </w:instrText>
      </w:r>
      <w:r w:rsidR="00733B9F">
        <w:fldChar w:fldCharType="separate"/>
      </w:r>
      <w:r w:rsidR="003E203A">
        <w:t>码</w:t>
      </w:r>
      <w:r w:rsidR="003E203A">
        <w:t xml:space="preserve"> </w:t>
      </w:r>
      <w:r w:rsidR="003E203A">
        <w:rPr>
          <w:noProof/>
        </w:rPr>
        <w:t>3</w:t>
      </w:r>
      <w:r w:rsidR="003E203A">
        <w:noBreakHyphen/>
      </w:r>
      <w:r w:rsidR="003E203A">
        <w:rPr>
          <w:noProof/>
        </w:rPr>
        <w:t>2</w:t>
      </w:r>
      <w:r w:rsidR="00733B9F">
        <w:fldChar w:fldCharType="end"/>
      </w:r>
      <w:r>
        <w:rPr>
          <w:rFonts w:hint="eastAsia"/>
        </w:rPr>
        <w:t>与</w:t>
      </w:r>
      <w:r w:rsidR="00733B9F">
        <w:fldChar w:fldCharType="begin"/>
      </w:r>
      <w:r w:rsidR="00733B9F">
        <w:instrText xml:space="preserve"> </w:instrText>
      </w:r>
      <w:r w:rsidR="00733B9F">
        <w:rPr>
          <w:rFonts w:hint="eastAsia"/>
        </w:rPr>
        <w:instrText>REF _Ref94371284 \h</w:instrText>
      </w:r>
      <w:r w:rsidR="00733B9F">
        <w:instrText xml:space="preserve"> </w:instrText>
      </w:r>
      <w:r w:rsidR="00733B9F">
        <w:fldChar w:fldCharType="separate"/>
      </w:r>
      <w:r w:rsidR="003E203A" w:rsidRPr="00F105FD">
        <w:rPr>
          <w:rFonts w:hint="eastAsia"/>
        </w:rPr>
        <w:t>图</w:t>
      </w:r>
      <w:r w:rsidR="003E203A" w:rsidRPr="00F105FD">
        <w:rPr>
          <w:rFonts w:hint="eastAsia"/>
        </w:rPr>
        <w:t xml:space="preserve"> </w:t>
      </w:r>
      <w:r w:rsidR="003E203A">
        <w:rPr>
          <w:noProof/>
        </w:rPr>
        <w:t>3</w:t>
      </w:r>
      <w:r w:rsidR="003E203A">
        <w:noBreakHyphen/>
      </w:r>
      <w:r w:rsidR="003E203A">
        <w:rPr>
          <w:noProof/>
        </w:rPr>
        <w:t>1</w:t>
      </w:r>
      <w:r w:rsidR="00733B9F">
        <w:fldChar w:fldCharType="end"/>
      </w:r>
      <w:r>
        <w:rPr>
          <w:rFonts w:hint="eastAsia"/>
        </w:rPr>
        <w:t>结合起来看，事件源就是程序中的按钮，其实开发者不需要太多的额外处理，应用程序中任何组件都可作为事件源</w:t>
      </w:r>
      <w:r w:rsidR="00733B9F">
        <w:rPr>
          <w:rFonts w:hint="eastAsia"/>
        </w:rPr>
        <w:t>；</w:t>
      </w:r>
      <w:r>
        <w:rPr>
          <w:rFonts w:hint="eastAsia"/>
        </w:rPr>
        <w:t>事件监听器是程序中的</w:t>
      </w:r>
      <w:proofErr w:type="spellStart"/>
      <w:r>
        <w:rPr>
          <w:rFonts w:hint="eastAsia"/>
        </w:rPr>
        <w:t>MyClickListener</w:t>
      </w:r>
      <w:proofErr w:type="spellEnd"/>
      <w:r>
        <w:rPr>
          <w:rFonts w:hint="eastAsia"/>
        </w:rPr>
        <w:t>类</w:t>
      </w:r>
      <w:r w:rsidR="00051E5B">
        <w:rPr>
          <w:rFonts w:hint="eastAsia"/>
        </w:rPr>
        <w:t>，</w:t>
      </w:r>
      <w:r>
        <w:rPr>
          <w:rFonts w:hint="eastAsia"/>
        </w:rPr>
        <w:t>监听器类必须由程序员负责实现，实现监听器类的关键就是实现处理器方法</w:t>
      </w:r>
      <w:r w:rsidR="00051E5B">
        <w:rPr>
          <w:rFonts w:hint="eastAsia"/>
        </w:rPr>
        <w:t>；</w:t>
      </w:r>
      <w:r>
        <w:rPr>
          <w:rFonts w:hint="eastAsia"/>
        </w:rPr>
        <w:t>注册监听器</w:t>
      </w:r>
      <w:r w:rsidR="00051E5B">
        <w:rPr>
          <w:rFonts w:hint="eastAsia"/>
        </w:rPr>
        <w:t>是</w:t>
      </w:r>
      <w:r w:rsidR="0057187D">
        <w:rPr>
          <w:rFonts w:hint="eastAsia"/>
        </w:rPr>
        <w:t>就是</w:t>
      </w:r>
      <w:r>
        <w:rPr>
          <w:rFonts w:hint="eastAsia"/>
        </w:rPr>
        <w:t>调用事件源的</w:t>
      </w:r>
      <w:proofErr w:type="spellStart"/>
      <w:r>
        <w:rPr>
          <w:rFonts w:hint="eastAsia"/>
        </w:rPr>
        <w:t>setXxxListener</w:t>
      </w:r>
      <w:proofErr w:type="spellEnd"/>
      <w:r>
        <w:rPr>
          <w:rFonts w:hint="eastAsia"/>
        </w:rPr>
        <w:t>(</w:t>
      </w:r>
      <w:proofErr w:type="spellStart"/>
      <w:r>
        <w:rPr>
          <w:rFonts w:hint="eastAsia"/>
        </w:rPr>
        <w:t>XxxListener</w:t>
      </w:r>
      <w:proofErr w:type="spellEnd"/>
      <w:r>
        <w:rPr>
          <w:rFonts w:hint="eastAsia"/>
        </w:rPr>
        <w:t>）方法即可。所谓事件监听器，其实就是实现了特定接口类的实例</w:t>
      </w:r>
      <w:r w:rsidR="003767C0">
        <w:rPr>
          <w:rFonts w:hint="eastAsia"/>
        </w:rPr>
        <w:t>，</w:t>
      </w:r>
      <w:r>
        <w:rPr>
          <w:rFonts w:hint="eastAsia"/>
        </w:rPr>
        <w:t>在程序中实现事件监</w:t>
      </w:r>
      <w:r w:rsidR="00053D88">
        <w:rPr>
          <w:rFonts w:hint="eastAsia"/>
        </w:rPr>
        <w:t>听</w:t>
      </w:r>
      <w:r>
        <w:rPr>
          <w:rFonts w:hint="eastAsia"/>
        </w:rPr>
        <w:t>器，通常有几种形式</w:t>
      </w:r>
      <w:r w:rsidR="00F8291D">
        <w:rPr>
          <w:rFonts w:hint="eastAsia"/>
        </w:rPr>
        <w:t>：</w:t>
      </w:r>
    </w:p>
    <w:p w14:paraId="3A648ADF" w14:textId="77777777" w:rsidR="00F8291D" w:rsidRDefault="00043596" w:rsidP="0074094F">
      <w:pPr>
        <w:pStyle w:val="a0"/>
        <w:ind w:firstLine="482"/>
      </w:pPr>
      <w:r>
        <w:rPr>
          <w:rFonts w:hint="eastAsia"/>
        </w:rPr>
        <w:t>内部类形式</w:t>
      </w:r>
    </w:p>
    <w:p w14:paraId="5ADB610D" w14:textId="65B3F79F" w:rsidR="008C3DEA" w:rsidRDefault="00043596" w:rsidP="00544CAA">
      <w:r>
        <w:rPr>
          <w:rFonts w:hint="eastAsia"/>
        </w:rPr>
        <w:t>将事件监</w:t>
      </w:r>
      <w:r w:rsidR="00A64946">
        <w:rPr>
          <w:rFonts w:hint="eastAsia"/>
        </w:rPr>
        <w:t>听</w:t>
      </w:r>
      <w:r>
        <w:rPr>
          <w:rFonts w:hint="eastAsia"/>
        </w:rPr>
        <w:t>器类定义成当前类的内部类</w:t>
      </w:r>
      <w:r w:rsidR="001F0B6C">
        <w:rPr>
          <w:rFonts w:hint="eastAsia"/>
        </w:rPr>
        <w:t>。</w:t>
      </w:r>
    </w:p>
    <w:p w14:paraId="05D9393D" w14:textId="77777777" w:rsidR="00D73CC4" w:rsidRDefault="00043596" w:rsidP="00D73CC4">
      <w:pPr>
        <w:pStyle w:val="a0"/>
        <w:ind w:firstLine="482"/>
      </w:pPr>
      <w:r>
        <w:rPr>
          <w:rFonts w:hint="eastAsia"/>
        </w:rPr>
        <w:t>外部类形式</w:t>
      </w:r>
    </w:p>
    <w:p w14:paraId="65C0214A" w14:textId="40688C40" w:rsidR="00043596" w:rsidRDefault="00043596" w:rsidP="00043596">
      <w:r>
        <w:rPr>
          <w:rFonts w:hint="eastAsia"/>
        </w:rPr>
        <w:t>将事件监听器类定义成一个外部类。</w:t>
      </w:r>
    </w:p>
    <w:p w14:paraId="4DB94E8C" w14:textId="77777777" w:rsidR="00D73CC4" w:rsidRDefault="00D73CC4" w:rsidP="00D73CC4">
      <w:pPr>
        <w:pStyle w:val="a0"/>
        <w:ind w:firstLine="482"/>
      </w:pPr>
      <w:r>
        <w:rPr>
          <w:rFonts w:hint="eastAsia"/>
        </w:rPr>
        <w:t>活动</w:t>
      </w:r>
      <w:r w:rsidR="00043596">
        <w:rPr>
          <w:rFonts w:hint="eastAsia"/>
        </w:rPr>
        <w:t>本身作为事件监听器类</w:t>
      </w:r>
    </w:p>
    <w:p w14:paraId="16C9F66B" w14:textId="0F99823F" w:rsidR="00043596" w:rsidRDefault="00043596" w:rsidP="00043596">
      <w:r>
        <w:rPr>
          <w:rFonts w:hint="eastAsia"/>
        </w:rPr>
        <w:t>让</w:t>
      </w:r>
      <w:r w:rsidR="00D73CC4">
        <w:rPr>
          <w:rFonts w:hint="eastAsia"/>
        </w:rPr>
        <w:t>活动</w:t>
      </w:r>
      <w:r>
        <w:rPr>
          <w:rFonts w:hint="eastAsia"/>
        </w:rPr>
        <w:t>本身实现监听器接口，并实现事件处理方法。</w:t>
      </w:r>
    </w:p>
    <w:p w14:paraId="39359C05" w14:textId="77777777" w:rsidR="00D73CC4" w:rsidRDefault="00043596" w:rsidP="00D73CC4">
      <w:pPr>
        <w:pStyle w:val="a0"/>
        <w:ind w:firstLine="482"/>
      </w:pPr>
      <w:r>
        <w:rPr>
          <w:rFonts w:hint="eastAsia"/>
        </w:rPr>
        <w:t>匿名内部类形式</w:t>
      </w:r>
    </w:p>
    <w:p w14:paraId="5CFF14E0" w14:textId="4E15E66C" w:rsidR="00043596" w:rsidRDefault="00043596" w:rsidP="00043596">
      <w:r>
        <w:rPr>
          <w:rFonts w:hint="eastAsia"/>
        </w:rPr>
        <w:t>使用匿名内部类创建事件监听器对象，是目前使用最广泛的事件监听器形式。</w:t>
      </w:r>
    </w:p>
    <w:p w14:paraId="5D80B17B" w14:textId="77777777" w:rsidR="00FE71FE" w:rsidRDefault="00043596" w:rsidP="00FE71FE">
      <w:pPr>
        <w:pStyle w:val="a0"/>
        <w:ind w:firstLine="482"/>
      </w:pPr>
      <w:r>
        <w:rPr>
          <w:rFonts w:hint="eastAsia"/>
        </w:rPr>
        <w:t>直接绑定到布局标签</w:t>
      </w:r>
    </w:p>
    <w:p w14:paraId="40D0C372" w14:textId="6E6CC2F9" w:rsidR="00043596" w:rsidRDefault="00043596" w:rsidP="00043596">
      <w:r>
        <w:rPr>
          <w:rFonts w:hint="eastAsia"/>
        </w:rPr>
        <w:t>直接在界面布局文件中为指定标签绑定事件处理方法。</w:t>
      </w:r>
    </w:p>
    <w:p w14:paraId="66566889" w14:textId="515627E4" w:rsidR="00043596" w:rsidRDefault="00043596" w:rsidP="00043596">
      <w:r>
        <w:rPr>
          <w:rFonts w:hint="eastAsia"/>
        </w:rPr>
        <w:t>对于很多</w:t>
      </w:r>
      <w:r w:rsidR="00E26A9C">
        <w:rPr>
          <w:rFonts w:hint="eastAsia"/>
        </w:rPr>
        <w:t>安卓</w:t>
      </w:r>
      <w:r>
        <w:rPr>
          <w:rFonts w:hint="eastAsia"/>
        </w:rPr>
        <w:t>界面组件标签而言，都支持</w:t>
      </w:r>
      <w:proofErr w:type="spellStart"/>
      <w:r>
        <w:rPr>
          <w:rFonts w:hint="eastAsia"/>
        </w:rPr>
        <w:t>onClick</w:t>
      </w:r>
      <w:proofErr w:type="spellEnd"/>
      <w:r>
        <w:rPr>
          <w:rFonts w:hint="eastAsia"/>
        </w:rPr>
        <w:t>属性，该属性的属性值就是一个方法名</w:t>
      </w:r>
      <w:r w:rsidR="006A3D52">
        <w:rPr>
          <w:rFonts w:hint="eastAsia"/>
        </w:rPr>
        <w:t>，定义了点击控件要执行的操作，</w:t>
      </w:r>
      <w:r>
        <w:rPr>
          <w:rFonts w:hint="eastAsia"/>
        </w:rPr>
        <w:t>示例如下</w:t>
      </w:r>
      <w:r w:rsidR="006A3D52">
        <w:rPr>
          <w:rFonts w:hint="eastAsia"/>
        </w:rPr>
        <w:t>：</w:t>
      </w:r>
    </w:p>
    <w:p w14:paraId="18F6B65A" w14:textId="77777777" w:rsidR="00A12D71" w:rsidRDefault="00A12D71" w:rsidP="00A12D71">
      <w:pPr>
        <w:pStyle w:val="a6"/>
        <w:ind w:left="240" w:right="720" w:firstLine="180"/>
      </w:pPr>
      <w:r>
        <w:t>&lt;?xml version="1.0" encoding="utf-8"?&gt;</w:t>
      </w:r>
    </w:p>
    <w:p w14:paraId="4BBE55F7" w14:textId="77777777" w:rsidR="00A12D71" w:rsidRDefault="00A12D71" w:rsidP="00A12D71">
      <w:pPr>
        <w:pStyle w:val="a6"/>
        <w:ind w:left="240" w:right="720" w:firstLine="180"/>
      </w:pPr>
      <w:r>
        <w:lastRenderedPageBreak/>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5FF4B234" w14:textId="77777777" w:rsidR="00A12D71" w:rsidRDefault="00A12D71" w:rsidP="00A12D71">
      <w:pPr>
        <w:pStyle w:val="a6"/>
        <w:ind w:left="240" w:right="720" w:firstLine="180"/>
      </w:pPr>
      <w:r>
        <w:t xml:space="preserve">    </w:t>
      </w:r>
      <w:proofErr w:type="spellStart"/>
      <w:r>
        <w:t>xmlns:tools</w:t>
      </w:r>
      <w:proofErr w:type="spellEnd"/>
      <w:r>
        <w:t>="http://schemas.android.com/tools"</w:t>
      </w:r>
    </w:p>
    <w:p w14:paraId="49656E0D" w14:textId="77777777" w:rsidR="00A12D71" w:rsidRDefault="00A12D71" w:rsidP="00A12D71">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533BB78C" w14:textId="77777777" w:rsidR="00A12D71" w:rsidRDefault="00A12D71" w:rsidP="00A12D71">
      <w:pPr>
        <w:pStyle w:val="a6"/>
        <w:ind w:left="240" w:right="720" w:firstLine="180"/>
      </w:pPr>
      <w:r>
        <w:t xml:space="preserve">    </w:t>
      </w:r>
      <w:proofErr w:type="spellStart"/>
      <w:r>
        <w:t>android:layout_height</w:t>
      </w:r>
      <w:proofErr w:type="spellEnd"/>
      <w:r>
        <w:t>="</w:t>
      </w:r>
      <w:proofErr w:type="spellStart"/>
      <w:r>
        <w:t>match_parent</w:t>
      </w:r>
      <w:proofErr w:type="spellEnd"/>
      <w:r>
        <w:t>"</w:t>
      </w:r>
    </w:p>
    <w:p w14:paraId="34FD52FF" w14:textId="77777777" w:rsidR="00A12D71" w:rsidRDefault="00A12D71" w:rsidP="00A12D71">
      <w:pPr>
        <w:pStyle w:val="a6"/>
        <w:ind w:left="240" w:right="720" w:firstLine="180"/>
      </w:pPr>
      <w:r>
        <w:t xml:space="preserve">    </w:t>
      </w:r>
      <w:proofErr w:type="spellStart"/>
      <w:r>
        <w:t>android:gravity</w:t>
      </w:r>
      <w:proofErr w:type="spellEnd"/>
      <w:r>
        <w:t>="</w:t>
      </w:r>
      <w:proofErr w:type="spellStart"/>
      <w:r>
        <w:t>center_horizontal</w:t>
      </w:r>
      <w:proofErr w:type="spellEnd"/>
      <w:r>
        <w:t>"</w:t>
      </w:r>
    </w:p>
    <w:p w14:paraId="7565D202" w14:textId="77777777" w:rsidR="00A12D71" w:rsidRDefault="00A12D71" w:rsidP="00A12D71">
      <w:pPr>
        <w:pStyle w:val="a6"/>
        <w:ind w:left="240" w:right="720" w:firstLine="180"/>
      </w:pPr>
      <w:r>
        <w:t xml:space="preserve">    </w:t>
      </w:r>
      <w:proofErr w:type="spellStart"/>
      <w:r>
        <w:t>android:orientation</w:t>
      </w:r>
      <w:proofErr w:type="spellEnd"/>
      <w:r>
        <w:t>="vertical"&gt;</w:t>
      </w:r>
    </w:p>
    <w:p w14:paraId="5E367A9B" w14:textId="77777777" w:rsidR="00A12D71" w:rsidRDefault="00A12D71" w:rsidP="00A12D71">
      <w:pPr>
        <w:pStyle w:val="a6"/>
        <w:ind w:left="240" w:right="720" w:firstLine="180"/>
      </w:pPr>
    </w:p>
    <w:p w14:paraId="6B0A6B17" w14:textId="77777777" w:rsidR="00A12D71" w:rsidRDefault="00A12D71" w:rsidP="00A12D71">
      <w:pPr>
        <w:pStyle w:val="a6"/>
        <w:ind w:left="240" w:right="720" w:firstLine="180"/>
      </w:pPr>
      <w:r>
        <w:t xml:space="preserve">    &lt;</w:t>
      </w:r>
      <w:proofErr w:type="spellStart"/>
      <w:r>
        <w:t>EditText</w:t>
      </w:r>
      <w:proofErr w:type="spellEnd"/>
    </w:p>
    <w:p w14:paraId="09BB48F2" w14:textId="77777777" w:rsidR="00A12D71" w:rsidRDefault="00A12D71" w:rsidP="00A12D71">
      <w:pPr>
        <w:pStyle w:val="a6"/>
        <w:ind w:left="240" w:right="720" w:firstLine="180"/>
      </w:pPr>
      <w:r>
        <w:t xml:space="preserve">        </w:t>
      </w:r>
      <w:proofErr w:type="spellStart"/>
      <w:r>
        <w:t>android:id</w:t>
      </w:r>
      <w:proofErr w:type="spellEnd"/>
      <w:r>
        <w:t>="@+id/txt"</w:t>
      </w:r>
    </w:p>
    <w:p w14:paraId="70EA1B7E" w14:textId="77777777" w:rsidR="00A12D71" w:rsidRDefault="00A12D71" w:rsidP="00A12D71">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602D97B9" w14:textId="77777777" w:rsidR="00A12D71" w:rsidRDefault="00A12D71" w:rsidP="00A12D71">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50228439" w14:textId="77777777" w:rsidR="00A12D71" w:rsidRDefault="00A12D71" w:rsidP="00A12D71">
      <w:pPr>
        <w:pStyle w:val="a6"/>
        <w:ind w:left="240" w:right="720" w:firstLine="180"/>
      </w:pPr>
      <w:r>
        <w:t xml:space="preserve">        </w:t>
      </w:r>
      <w:proofErr w:type="spellStart"/>
      <w:r>
        <w:t>android:cursorVisible</w:t>
      </w:r>
      <w:proofErr w:type="spellEnd"/>
      <w:r>
        <w:t>="false"</w:t>
      </w:r>
    </w:p>
    <w:p w14:paraId="57376DC0" w14:textId="77777777" w:rsidR="00A12D71" w:rsidRDefault="00A12D71" w:rsidP="00A12D71">
      <w:pPr>
        <w:pStyle w:val="a6"/>
        <w:ind w:left="240" w:right="720" w:firstLine="180"/>
      </w:pPr>
      <w:r>
        <w:t xml:space="preserve">        </w:t>
      </w:r>
      <w:proofErr w:type="spellStart"/>
      <w:r>
        <w:t>android:textSize</w:t>
      </w:r>
      <w:proofErr w:type="spellEnd"/>
      <w:r>
        <w:t>="12pt"/&gt;</w:t>
      </w:r>
    </w:p>
    <w:p w14:paraId="047A3FF0" w14:textId="77777777" w:rsidR="00A12D71" w:rsidRDefault="00A12D71" w:rsidP="00A12D71">
      <w:pPr>
        <w:pStyle w:val="a6"/>
        <w:ind w:left="240" w:right="720" w:firstLine="180"/>
      </w:pPr>
    </w:p>
    <w:p w14:paraId="60F37DDA" w14:textId="77777777" w:rsidR="00A12D71" w:rsidRDefault="00A12D71" w:rsidP="00A12D71">
      <w:pPr>
        <w:pStyle w:val="a6"/>
        <w:ind w:left="240" w:right="720" w:firstLine="180"/>
      </w:pPr>
      <w:r>
        <w:t xml:space="preserve">    &lt;Button</w:t>
      </w:r>
    </w:p>
    <w:p w14:paraId="782FFFB7" w14:textId="77777777" w:rsidR="00A12D71" w:rsidRDefault="00A12D71" w:rsidP="00A12D71">
      <w:pPr>
        <w:pStyle w:val="a6"/>
        <w:ind w:left="240" w:right="720" w:firstLine="180"/>
      </w:pPr>
      <w:r>
        <w:t xml:space="preserve">        </w:t>
      </w:r>
      <w:proofErr w:type="spellStart"/>
      <w:r>
        <w:t>android:id</w:t>
      </w:r>
      <w:proofErr w:type="spellEnd"/>
      <w:r>
        <w:t>="@+id/bn"</w:t>
      </w:r>
    </w:p>
    <w:p w14:paraId="6472026B" w14:textId="77777777" w:rsidR="00A12D71" w:rsidRDefault="00A12D71" w:rsidP="00A12D71">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04D3B54A" w14:textId="77777777" w:rsidR="00A12D71" w:rsidRDefault="00A12D71" w:rsidP="00A12D71">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48DE995F" w14:textId="77777777" w:rsidR="00A12D71" w:rsidRDefault="00A12D71" w:rsidP="00A12D71">
      <w:pPr>
        <w:pStyle w:val="a6"/>
        <w:ind w:left="240" w:right="720" w:firstLine="180"/>
      </w:pPr>
      <w:r>
        <w:rPr>
          <w:rFonts w:hint="eastAsia"/>
        </w:rPr>
        <w:t xml:space="preserve">        </w:t>
      </w:r>
      <w:proofErr w:type="spellStart"/>
      <w:r>
        <w:rPr>
          <w:rFonts w:hint="eastAsia"/>
        </w:rPr>
        <w:t>android:text</w:t>
      </w:r>
      <w:proofErr w:type="spellEnd"/>
      <w:r>
        <w:rPr>
          <w:rFonts w:hint="eastAsia"/>
        </w:rPr>
        <w:t>="</w:t>
      </w:r>
      <w:r>
        <w:rPr>
          <w:rFonts w:hint="eastAsia"/>
        </w:rPr>
        <w:t>单击</w:t>
      </w:r>
      <w:r>
        <w:rPr>
          <w:rFonts w:hint="eastAsia"/>
        </w:rPr>
        <w:t>"</w:t>
      </w:r>
    </w:p>
    <w:p w14:paraId="1EAEA1EA" w14:textId="77777777" w:rsidR="00A12D71" w:rsidRDefault="00A12D71" w:rsidP="00A12D71">
      <w:pPr>
        <w:pStyle w:val="a6"/>
        <w:ind w:left="240" w:right="720" w:firstLine="180"/>
      </w:pPr>
      <w:r>
        <w:t xml:space="preserve">        </w:t>
      </w:r>
      <w:proofErr w:type="spellStart"/>
      <w:r>
        <w:t>android:onClick</w:t>
      </w:r>
      <w:proofErr w:type="spellEnd"/>
      <w:r>
        <w:t>="</w:t>
      </w:r>
      <w:proofErr w:type="spellStart"/>
      <w:r>
        <w:t>clickHandler</w:t>
      </w:r>
      <w:proofErr w:type="spellEnd"/>
      <w:r>
        <w:t>"/&gt;</w:t>
      </w:r>
    </w:p>
    <w:p w14:paraId="468ABC5A" w14:textId="2C863DAA" w:rsidR="003A0F99" w:rsidRDefault="00A12D71" w:rsidP="00A12D71">
      <w:pPr>
        <w:pStyle w:val="a6"/>
        <w:ind w:left="240" w:right="720" w:firstLine="180"/>
      </w:pPr>
      <w:r>
        <w:t>&lt;/</w:t>
      </w:r>
      <w:proofErr w:type="spellStart"/>
      <w:r>
        <w:t>LinearLayout</w:t>
      </w:r>
      <w:proofErr w:type="spellEnd"/>
      <w:r>
        <w:t>&gt;</w:t>
      </w:r>
    </w:p>
    <w:p w14:paraId="70ABCDE1" w14:textId="5CE17B0D" w:rsidR="003A0F99" w:rsidRDefault="003869EF" w:rsidP="003869EF">
      <w:pPr>
        <w:pStyle w:val="a5"/>
      </w:pPr>
      <w:bookmarkStart w:id="2" w:name="_Ref94372248"/>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w:t>
      </w:r>
      <w:r w:rsidR="00EF15E2">
        <w:fldChar w:fldCharType="end"/>
      </w:r>
      <w:bookmarkEnd w:id="2"/>
    </w:p>
    <w:p w14:paraId="60CEFE54" w14:textId="190B61AA" w:rsidR="00043596" w:rsidRDefault="002A0FF9" w:rsidP="00043596">
      <w:r>
        <w:fldChar w:fldCharType="begin"/>
      </w:r>
      <w:r>
        <w:instrText xml:space="preserve"> </w:instrText>
      </w:r>
      <w:r>
        <w:rPr>
          <w:rFonts w:hint="eastAsia"/>
        </w:rPr>
        <w:instrText>REF _Ref94372248 \h</w:instrText>
      </w:r>
      <w:r>
        <w:instrText xml:space="preserve"> </w:instrText>
      </w:r>
      <w:r>
        <w:fldChar w:fldCharType="separate"/>
      </w:r>
      <w:r w:rsidR="003E203A">
        <w:t>码</w:t>
      </w:r>
      <w:r w:rsidR="003E203A">
        <w:t xml:space="preserve"> </w:t>
      </w:r>
      <w:r w:rsidR="003E203A">
        <w:rPr>
          <w:noProof/>
        </w:rPr>
        <w:t>3</w:t>
      </w:r>
      <w:r w:rsidR="003E203A">
        <w:noBreakHyphen/>
      </w:r>
      <w:r w:rsidR="003E203A">
        <w:rPr>
          <w:noProof/>
        </w:rPr>
        <w:t>3</w:t>
      </w:r>
      <w:r>
        <w:fldChar w:fldCharType="end"/>
      </w:r>
      <w:r w:rsidR="00043596">
        <w:rPr>
          <w:rFonts w:hint="eastAsia"/>
        </w:rPr>
        <w:t>在界面布局文件中为按钮绑定一个事件处理方法</w:t>
      </w:r>
      <w:proofErr w:type="spellStart"/>
      <w:r w:rsidR="00043596">
        <w:rPr>
          <w:rFonts w:hint="eastAsia"/>
        </w:rPr>
        <w:t>clickHanlder</w:t>
      </w:r>
      <w:proofErr w:type="spellEnd"/>
      <w:r w:rsidR="00232FAE">
        <w:t>()</w:t>
      </w:r>
      <w:r w:rsidR="00043596">
        <w:rPr>
          <w:rFonts w:hint="eastAsia"/>
        </w:rPr>
        <w:t>，这就意味着开发者需要在该界面布局对应的</w:t>
      </w:r>
      <w:r w:rsidR="009545F1">
        <w:rPr>
          <w:rFonts w:hint="eastAsia"/>
        </w:rPr>
        <w:t>活动</w:t>
      </w:r>
      <w:r w:rsidR="00043596">
        <w:rPr>
          <w:rFonts w:hint="eastAsia"/>
        </w:rPr>
        <w:t>中定义一个</w:t>
      </w:r>
      <w:proofErr w:type="spellStart"/>
      <w:r w:rsidR="00043596">
        <w:rPr>
          <w:rFonts w:hint="eastAsia"/>
        </w:rPr>
        <w:t>clickHandler</w:t>
      </w:r>
      <w:proofErr w:type="spellEnd"/>
      <w:r w:rsidR="00043596">
        <w:rPr>
          <w:rFonts w:hint="eastAsia"/>
        </w:rPr>
        <w:t>()</w:t>
      </w:r>
      <w:r w:rsidR="00043596">
        <w:rPr>
          <w:rFonts w:hint="eastAsia"/>
        </w:rPr>
        <w:t>方法，该方法将会负责处理该按钮上的单击事件</w:t>
      </w:r>
      <w:r w:rsidR="008B5D36">
        <w:rPr>
          <w:rFonts w:hint="eastAsia"/>
        </w:rPr>
        <w:t>，</w:t>
      </w:r>
      <w:r w:rsidR="00043596">
        <w:rPr>
          <w:rFonts w:hint="eastAsia"/>
        </w:rPr>
        <w:t>对应的</w:t>
      </w:r>
      <w:r w:rsidR="00043596">
        <w:rPr>
          <w:rFonts w:hint="eastAsia"/>
        </w:rPr>
        <w:t xml:space="preserve">Java </w:t>
      </w:r>
      <w:r w:rsidR="00043596">
        <w:rPr>
          <w:rFonts w:hint="eastAsia"/>
        </w:rPr>
        <w:t>代码</w:t>
      </w:r>
      <w:r w:rsidR="007F2B3B">
        <w:rPr>
          <w:rFonts w:hint="eastAsia"/>
        </w:rPr>
        <w:t>如下</w:t>
      </w:r>
      <w:r w:rsidR="008B5D36">
        <w:rPr>
          <w:rFonts w:hint="eastAsia"/>
        </w:rPr>
        <w:t>：</w:t>
      </w:r>
    </w:p>
    <w:p w14:paraId="0E5990C2" w14:textId="77777777" w:rsidR="001D215B" w:rsidRDefault="001D215B" w:rsidP="001D215B">
      <w:pPr>
        <w:pStyle w:val="a6"/>
        <w:ind w:left="240" w:right="720" w:firstLine="180"/>
      </w:pPr>
      <w:r>
        <w:t xml:space="preserve">import </w:t>
      </w:r>
      <w:proofErr w:type="spellStart"/>
      <w:r>
        <w:t>androidx.appcompat.app.AppCompatActivity</w:t>
      </w:r>
      <w:proofErr w:type="spellEnd"/>
      <w:r>
        <w:t>;</w:t>
      </w:r>
    </w:p>
    <w:p w14:paraId="1D131CA0" w14:textId="77777777" w:rsidR="001D215B" w:rsidRDefault="001D215B" w:rsidP="001D215B">
      <w:pPr>
        <w:pStyle w:val="a6"/>
        <w:ind w:left="240" w:right="720" w:firstLine="180"/>
      </w:pPr>
    </w:p>
    <w:p w14:paraId="013DD7CE" w14:textId="77777777" w:rsidR="001D215B" w:rsidRDefault="001D215B" w:rsidP="001D215B">
      <w:pPr>
        <w:pStyle w:val="a6"/>
        <w:ind w:left="240" w:right="720" w:firstLine="180"/>
      </w:pPr>
      <w:r>
        <w:t xml:space="preserve">import </w:t>
      </w:r>
      <w:proofErr w:type="spellStart"/>
      <w:r>
        <w:t>android.os.Bundle</w:t>
      </w:r>
      <w:proofErr w:type="spellEnd"/>
      <w:r>
        <w:t>;</w:t>
      </w:r>
    </w:p>
    <w:p w14:paraId="3C8CBDB9" w14:textId="77777777" w:rsidR="001D215B" w:rsidRDefault="001D215B" w:rsidP="001D215B">
      <w:pPr>
        <w:pStyle w:val="a6"/>
        <w:ind w:left="240" w:right="720" w:firstLine="180"/>
      </w:pPr>
      <w:r>
        <w:t xml:space="preserve">import </w:t>
      </w:r>
      <w:proofErr w:type="spellStart"/>
      <w:r>
        <w:t>android.view.View</w:t>
      </w:r>
      <w:proofErr w:type="spellEnd"/>
      <w:r>
        <w:t>;</w:t>
      </w:r>
    </w:p>
    <w:p w14:paraId="7E572B69" w14:textId="77777777" w:rsidR="001D215B" w:rsidRDefault="001D215B" w:rsidP="001D215B">
      <w:pPr>
        <w:pStyle w:val="a6"/>
        <w:ind w:left="240" w:right="720" w:firstLine="180"/>
      </w:pPr>
      <w:r>
        <w:t xml:space="preserve">import </w:t>
      </w:r>
      <w:proofErr w:type="spellStart"/>
      <w:r>
        <w:t>android.widget.EditText</w:t>
      </w:r>
      <w:proofErr w:type="spellEnd"/>
      <w:r>
        <w:t>;</w:t>
      </w:r>
    </w:p>
    <w:p w14:paraId="71295234" w14:textId="77777777" w:rsidR="001D215B" w:rsidRDefault="001D215B" w:rsidP="001D215B">
      <w:pPr>
        <w:pStyle w:val="a6"/>
        <w:ind w:left="240" w:right="720" w:firstLine="180"/>
      </w:pPr>
    </w:p>
    <w:p w14:paraId="594386DB" w14:textId="77777777" w:rsidR="001D215B" w:rsidRDefault="001D215B" w:rsidP="001D215B">
      <w:pPr>
        <w:pStyle w:val="a6"/>
        <w:ind w:left="240" w:right="720" w:firstLine="180"/>
      </w:pPr>
      <w:r>
        <w:lastRenderedPageBreak/>
        <w:t xml:space="preserve">public class </w:t>
      </w:r>
      <w:proofErr w:type="spellStart"/>
      <w:r>
        <w:t>MainActivity</w:t>
      </w:r>
      <w:proofErr w:type="spellEnd"/>
      <w:r>
        <w:t xml:space="preserve"> extends </w:t>
      </w:r>
      <w:proofErr w:type="spellStart"/>
      <w:r>
        <w:t>AppCompatActivity</w:t>
      </w:r>
      <w:proofErr w:type="spellEnd"/>
      <w:r>
        <w:t xml:space="preserve"> {</w:t>
      </w:r>
    </w:p>
    <w:p w14:paraId="0E99640A" w14:textId="77777777" w:rsidR="001D215B" w:rsidRDefault="001D215B" w:rsidP="001D215B">
      <w:pPr>
        <w:pStyle w:val="a6"/>
        <w:ind w:left="240" w:right="720" w:firstLine="180"/>
      </w:pPr>
    </w:p>
    <w:p w14:paraId="2D9F9D5D" w14:textId="77777777" w:rsidR="001D215B" w:rsidRDefault="001D215B" w:rsidP="001D215B">
      <w:pPr>
        <w:pStyle w:val="a6"/>
        <w:ind w:left="240" w:right="720" w:firstLine="180"/>
      </w:pPr>
      <w:r>
        <w:t xml:space="preserve">    @Override</w:t>
      </w:r>
    </w:p>
    <w:p w14:paraId="5F64C86F" w14:textId="77777777" w:rsidR="001D215B" w:rsidRDefault="001D215B" w:rsidP="001D215B">
      <w:pPr>
        <w:pStyle w:val="a6"/>
        <w:ind w:left="240" w:right="720" w:firstLine="180"/>
      </w:pPr>
      <w:r>
        <w:t xml:space="preserve">    protected void </w:t>
      </w:r>
      <w:proofErr w:type="spellStart"/>
      <w:r>
        <w:t>onCreate</w:t>
      </w:r>
      <w:proofErr w:type="spellEnd"/>
      <w:r>
        <w:t xml:space="preserve">(Bundle </w:t>
      </w:r>
      <w:proofErr w:type="spellStart"/>
      <w:r>
        <w:t>savedInstanceState</w:t>
      </w:r>
      <w:proofErr w:type="spellEnd"/>
      <w:r>
        <w:t>) {</w:t>
      </w:r>
    </w:p>
    <w:p w14:paraId="386A2763" w14:textId="77777777" w:rsidR="001D215B" w:rsidRDefault="001D215B" w:rsidP="001D215B">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5B75CB5E" w14:textId="77777777" w:rsidR="001D215B" w:rsidRDefault="001D215B" w:rsidP="001D215B">
      <w:pPr>
        <w:pStyle w:val="a6"/>
        <w:ind w:left="240" w:right="720" w:firstLine="180"/>
      </w:pPr>
      <w:r>
        <w:t xml:space="preserve">        </w:t>
      </w:r>
      <w:proofErr w:type="spellStart"/>
      <w:r>
        <w:t>setContentView</w:t>
      </w:r>
      <w:proofErr w:type="spellEnd"/>
      <w:r>
        <w:t>(</w:t>
      </w:r>
      <w:proofErr w:type="spellStart"/>
      <w:r>
        <w:t>R.layout.activity_main</w:t>
      </w:r>
      <w:proofErr w:type="spellEnd"/>
      <w:r>
        <w:t>);</w:t>
      </w:r>
    </w:p>
    <w:p w14:paraId="5107BD26" w14:textId="77777777" w:rsidR="001D215B" w:rsidRDefault="001D215B" w:rsidP="001D215B">
      <w:pPr>
        <w:pStyle w:val="a6"/>
        <w:ind w:left="240" w:right="720" w:firstLine="180"/>
      </w:pPr>
      <w:r>
        <w:t xml:space="preserve">    }</w:t>
      </w:r>
    </w:p>
    <w:p w14:paraId="30F03924" w14:textId="77777777" w:rsidR="001D215B" w:rsidRDefault="001D215B" w:rsidP="001D215B">
      <w:pPr>
        <w:pStyle w:val="a6"/>
        <w:ind w:left="240" w:right="720" w:firstLine="180"/>
      </w:pPr>
      <w:r>
        <w:t xml:space="preserve">    public void </w:t>
      </w:r>
      <w:proofErr w:type="spellStart"/>
      <w:r>
        <w:t>clickHandler</w:t>
      </w:r>
      <w:proofErr w:type="spellEnd"/>
      <w:r>
        <w:t>(View source) {</w:t>
      </w:r>
    </w:p>
    <w:p w14:paraId="0ACCE7DB" w14:textId="77777777" w:rsidR="001D215B" w:rsidRDefault="001D215B" w:rsidP="001D215B">
      <w:pPr>
        <w:pStyle w:val="a6"/>
        <w:ind w:left="240" w:right="720" w:firstLine="180"/>
      </w:pPr>
      <w:r>
        <w:t xml:space="preserve">        </w:t>
      </w:r>
      <w:proofErr w:type="spellStart"/>
      <w:r>
        <w:t>EditText</w:t>
      </w:r>
      <w:proofErr w:type="spellEnd"/>
      <w:r>
        <w:t xml:space="preserve"> show = (</w:t>
      </w:r>
      <w:proofErr w:type="spellStart"/>
      <w:r>
        <w:t>EditText</w:t>
      </w:r>
      <w:proofErr w:type="spellEnd"/>
      <w:r>
        <w:t xml:space="preserve">) </w:t>
      </w:r>
      <w:proofErr w:type="spellStart"/>
      <w:r>
        <w:t>findViewById</w:t>
      </w:r>
      <w:proofErr w:type="spellEnd"/>
      <w:r>
        <w:t>(R.id.txt);</w:t>
      </w:r>
    </w:p>
    <w:p w14:paraId="71E784DD" w14:textId="77777777" w:rsidR="001D215B" w:rsidRDefault="001D215B" w:rsidP="001D215B">
      <w:pPr>
        <w:pStyle w:val="a6"/>
        <w:ind w:left="240" w:right="720" w:firstLine="180"/>
      </w:pPr>
      <w:r>
        <w:rPr>
          <w:rFonts w:hint="eastAsia"/>
        </w:rPr>
        <w:t xml:space="preserve">        </w:t>
      </w:r>
      <w:proofErr w:type="spellStart"/>
      <w:r>
        <w:rPr>
          <w:rFonts w:hint="eastAsia"/>
        </w:rPr>
        <w:t>show.setText</w:t>
      </w:r>
      <w:proofErr w:type="spellEnd"/>
      <w:r>
        <w:rPr>
          <w:rFonts w:hint="eastAsia"/>
        </w:rPr>
        <w:t>("</w:t>
      </w:r>
      <w:r>
        <w:rPr>
          <w:rFonts w:hint="eastAsia"/>
        </w:rPr>
        <w:t>按钮被单击</w:t>
      </w:r>
      <w:r>
        <w:rPr>
          <w:rFonts w:hint="eastAsia"/>
        </w:rPr>
        <w:t>");</w:t>
      </w:r>
    </w:p>
    <w:p w14:paraId="59E0F6FD" w14:textId="77777777" w:rsidR="001D215B" w:rsidRDefault="001D215B" w:rsidP="001D215B">
      <w:pPr>
        <w:pStyle w:val="a6"/>
        <w:ind w:left="240" w:right="720" w:firstLine="180"/>
      </w:pPr>
      <w:r>
        <w:t xml:space="preserve">    }</w:t>
      </w:r>
    </w:p>
    <w:p w14:paraId="37DE67D5" w14:textId="2670268C" w:rsidR="00043596" w:rsidRDefault="001D215B" w:rsidP="001D215B">
      <w:pPr>
        <w:pStyle w:val="a6"/>
        <w:ind w:left="240" w:right="720" w:firstLine="180"/>
      </w:pPr>
      <w:r>
        <w:t>}</w:t>
      </w:r>
    </w:p>
    <w:p w14:paraId="7AB1B6FE" w14:textId="59104E79" w:rsidR="006F4866" w:rsidRDefault="00F07ED5" w:rsidP="00F07ED5">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4</w:t>
      </w:r>
      <w:r w:rsidR="00EF15E2">
        <w:fldChar w:fldCharType="end"/>
      </w:r>
    </w:p>
    <w:p w14:paraId="15025606" w14:textId="29E8EAC2" w:rsidR="00043596" w:rsidRDefault="00043596" w:rsidP="00043596">
      <w:r>
        <w:rPr>
          <w:rFonts w:hint="eastAsia"/>
        </w:rPr>
        <w:t>在</w:t>
      </w:r>
      <w:r w:rsidR="00907D3A">
        <w:rPr>
          <w:rFonts w:hint="eastAsia"/>
        </w:rPr>
        <w:t>安卓</w:t>
      </w:r>
      <w:r>
        <w:rPr>
          <w:rFonts w:hint="eastAsia"/>
        </w:rPr>
        <w:t>的开发中，</w:t>
      </w:r>
      <w:r w:rsidR="005C1FF5">
        <w:rPr>
          <w:rFonts w:ascii="Arial" w:hAnsi="Arial" w:cs="Arial"/>
          <w:color w:val="525252"/>
          <w:sz w:val="23"/>
          <w:szCs w:val="23"/>
          <w:shd w:val="clear" w:color="auto" w:fill="FFFFFF"/>
        </w:rPr>
        <w:t>对于点击事件的</w:t>
      </w:r>
      <w:proofErr w:type="spellStart"/>
      <w:r w:rsidR="005C1FF5">
        <w:rPr>
          <w:rFonts w:ascii="Arial" w:hAnsi="Arial" w:cs="Arial"/>
          <w:color w:val="525252"/>
          <w:sz w:val="23"/>
          <w:szCs w:val="23"/>
          <w:shd w:val="clear" w:color="auto" w:fill="FFFFFF"/>
        </w:rPr>
        <w:t>OnClickListener</w:t>
      </w:r>
      <w:proofErr w:type="spellEnd"/>
      <w:r w:rsidR="005C1FF5">
        <w:rPr>
          <w:rFonts w:ascii="Arial" w:hAnsi="Arial" w:cs="Arial"/>
          <w:color w:val="525252"/>
          <w:sz w:val="23"/>
          <w:szCs w:val="23"/>
          <w:shd w:val="clear" w:color="auto" w:fill="FFFFFF"/>
        </w:rPr>
        <w:t>有下面</w:t>
      </w:r>
      <w:r w:rsidR="005C1FF5">
        <w:rPr>
          <w:rFonts w:ascii="Arial" w:hAnsi="Arial" w:cs="Arial" w:hint="eastAsia"/>
          <w:color w:val="525252"/>
          <w:sz w:val="23"/>
          <w:szCs w:val="23"/>
          <w:shd w:val="clear" w:color="auto" w:fill="FFFFFF"/>
        </w:rPr>
        <w:t>三</w:t>
      </w:r>
      <w:r w:rsidR="005C1FF5">
        <w:rPr>
          <w:rFonts w:ascii="Arial" w:hAnsi="Arial" w:cs="Arial"/>
          <w:color w:val="525252"/>
          <w:sz w:val="23"/>
          <w:szCs w:val="23"/>
          <w:shd w:val="clear" w:color="auto" w:fill="FFFFFF"/>
        </w:rPr>
        <w:t>种实现方式</w:t>
      </w:r>
      <w:r>
        <w:rPr>
          <w:rFonts w:hint="eastAsia"/>
        </w:rPr>
        <w:t>，可以根据实际场景的需要选择合适的用法</w:t>
      </w:r>
      <w:r w:rsidR="00907D3A">
        <w:rPr>
          <w:rFonts w:hint="eastAsia"/>
        </w:rPr>
        <w:t>，</w:t>
      </w:r>
      <w:r>
        <w:rPr>
          <w:rFonts w:hint="eastAsia"/>
        </w:rPr>
        <w:t>下面以按钮来举例说明。</w:t>
      </w:r>
    </w:p>
    <w:p w14:paraId="0F107C77" w14:textId="393125BF" w:rsidR="00043596" w:rsidRDefault="00043596" w:rsidP="00E45451">
      <w:pPr>
        <w:pStyle w:val="a0"/>
        <w:ind w:firstLine="482"/>
      </w:pPr>
      <w:r>
        <w:rPr>
          <w:rFonts w:hint="eastAsia"/>
        </w:rPr>
        <w:t>方法一</w:t>
      </w:r>
      <w:r w:rsidR="00E566A4">
        <w:rPr>
          <w:rFonts w:hint="eastAsia"/>
        </w:rPr>
        <w:t>：</w:t>
      </w:r>
      <w:r w:rsidR="00524A5C">
        <w:rPr>
          <w:rFonts w:hint="eastAsia"/>
        </w:rPr>
        <w:t>使用匿名类定义</w:t>
      </w:r>
    </w:p>
    <w:p w14:paraId="0683A259" w14:textId="77777777" w:rsidR="00043596" w:rsidRDefault="00043596" w:rsidP="00DD7806">
      <w:pPr>
        <w:pStyle w:val="a6"/>
        <w:ind w:left="240" w:right="720" w:firstLine="180"/>
      </w:pPr>
      <w:r>
        <w:t xml:space="preserve"> Button </w:t>
      </w:r>
      <w:proofErr w:type="spellStart"/>
      <w:r>
        <w:t>bt_Demo</w:t>
      </w:r>
      <w:proofErr w:type="spellEnd"/>
      <w:r>
        <w:t xml:space="preserve"> = (Button)</w:t>
      </w:r>
      <w:proofErr w:type="spellStart"/>
      <w:r>
        <w:t>findViewById</w:t>
      </w:r>
      <w:proofErr w:type="spellEnd"/>
      <w:r>
        <w:t>(</w:t>
      </w:r>
      <w:proofErr w:type="spellStart"/>
      <w:r>
        <w:t>R.id.bt_Demo</w:t>
      </w:r>
      <w:proofErr w:type="spellEnd"/>
      <w:r>
        <w:t>);</w:t>
      </w:r>
    </w:p>
    <w:p w14:paraId="02F7DDE4" w14:textId="77777777" w:rsidR="00043596" w:rsidRDefault="00043596" w:rsidP="00DD7806">
      <w:pPr>
        <w:pStyle w:val="a6"/>
        <w:ind w:left="240" w:right="720" w:firstLine="180"/>
      </w:pPr>
      <w:r>
        <w:t xml:space="preserve"> </w:t>
      </w:r>
      <w:proofErr w:type="spellStart"/>
      <w:r>
        <w:t>bt_Demo.setOnClickListener</w:t>
      </w:r>
      <w:proofErr w:type="spellEnd"/>
      <w:r>
        <w:t xml:space="preserve">(new </w:t>
      </w:r>
      <w:proofErr w:type="spellStart"/>
      <w:r>
        <w:t>OnClickListener</w:t>
      </w:r>
      <w:proofErr w:type="spellEnd"/>
      <w:r>
        <w:t>() {</w:t>
      </w:r>
    </w:p>
    <w:p w14:paraId="7A083816" w14:textId="77777777" w:rsidR="00043596" w:rsidRDefault="00043596" w:rsidP="00DD7806">
      <w:pPr>
        <w:pStyle w:val="a6"/>
        <w:ind w:left="240" w:right="720" w:firstLine="180"/>
      </w:pPr>
      <w:r>
        <w:t xml:space="preserve">  @Override</w:t>
      </w:r>
    </w:p>
    <w:p w14:paraId="285C900B" w14:textId="77777777" w:rsidR="00043596" w:rsidRDefault="00043596" w:rsidP="00DD7806">
      <w:pPr>
        <w:pStyle w:val="a6"/>
        <w:ind w:left="240" w:right="720" w:firstLine="180"/>
      </w:pPr>
      <w:r>
        <w:t xml:space="preserve">  public void </w:t>
      </w:r>
      <w:proofErr w:type="spellStart"/>
      <w:r>
        <w:t>onClick</w:t>
      </w:r>
      <w:proofErr w:type="spellEnd"/>
      <w:r>
        <w:t>(View v) {</w:t>
      </w:r>
    </w:p>
    <w:p w14:paraId="020EBDB5" w14:textId="77777777" w:rsidR="00043596" w:rsidRDefault="00043596" w:rsidP="00DD7806">
      <w:pPr>
        <w:pStyle w:val="a6"/>
        <w:ind w:left="240" w:right="720" w:firstLine="180"/>
      </w:pPr>
      <w:r>
        <w:rPr>
          <w:rFonts w:hint="eastAsia"/>
        </w:rPr>
        <w:t xml:space="preserve">       //</w:t>
      </w:r>
      <w:r>
        <w:rPr>
          <w:rFonts w:hint="eastAsia"/>
        </w:rPr>
        <w:t>具体点击操作的逻辑</w:t>
      </w:r>
    </w:p>
    <w:p w14:paraId="0A9075B7" w14:textId="77777777" w:rsidR="00043596" w:rsidRDefault="00043596" w:rsidP="00DD7806">
      <w:pPr>
        <w:pStyle w:val="a6"/>
        <w:ind w:left="240" w:right="720" w:firstLine="180"/>
      </w:pPr>
      <w:r>
        <w:t xml:space="preserve">  }</w:t>
      </w:r>
    </w:p>
    <w:p w14:paraId="6300A05B" w14:textId="3F246C64" w:rsidR="00043596" w:rsidRDefault="00043596" w:rsidP="00DD7806">
      <w:pPr>
        <w:pStyle w:val="a6"/>
        <w:ind w:left="240" w:right="720" w:firstLine="180"/>
      </w:pPr>
      <w:r>
        <w:t xml:space="preserve"> });</w:t>
      </w:r>
    </w:p>
    <w:p w14:paraId="735F0487" w14:textId="045141B0" w:rsidR="00DD7806" w:rsidRDefault="00CD11A0" w:rsidP="00CD11A0">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w:t>
      </w:r>
      <w:r w:rsidR="00EF15E2">
        <w:fldChar w:fldCharType="end"/>
      </w:r>
    </w:p>
    <w:p w14:paraId="5CF5E63F" w14:textId="348F888B" w:rsidR="00197580" w:rsidRDefault="00043596" w:rsidP="00197580">
      <w:pPr>
        <w:pStyle w:val="a0"/>
        <w:ind w:firstLine="482"/>
      </w:pPr>
      <w:r>
        <w:rPr>
          <w:rFonts w:hint="eastAsia"/>
        </w:rPr>
        <w:t>方法二：</w:t>
      </w:r>
      <w:r w:rsidR="00197580">
        <w:rPr>
          <w:rFonts w:hint="eastAsia"/>
        </w:rPr>
        <w:t>使用外部类定义</w:t>
      </w:r>
      <w:r w:rsidR="009543F1">
        <w:t xml:space="preserve"> </w:t>
      </w:r>
    </w:p>
    <w:p w14:paraId="092F195B" w14:textId="1F5A0EC9" w:rsidR="00043596" w:rsidRDefault="00043596" w:rsidP="00197580">
      <w:pPr>
        <w:pStyle w:val="a6"/>
        <w:ind w:left="240" w:right="720" w:firstLine="180"/>
      </w:pPr>
      <w:r>
        <w:t xml:space="preserve">Button </w:t>
      </w:r>
      <w:proofErr w:type="spellStart"/>
      <w:r>
        <w:t>bt_Demo</w:t>
      </w:r>
      <w:proofErr w:type="spellEnd"/>
      <w:r>
        <w:t xml:space="preserve"> = (Button)</w:t>
      </w:r>
      <w:proofErr w:type="spellStart"/>
      <w:r>
        <w:t>findViewById</w:t>
      </w:r>
      <w:proofErr w:type="spellEnd"/>
      <w:r>
        <w:t>(</w:t>
      </w:r>
      <w:proofErr w:type="spellStart"/>
      <w:r>
        <w:t>R.id.bt_Demo</w:t>
      </w:r>
      <w:proofErr w:type="spellEnd"/>
      <w:r>
        <w:t>);</w:t>
      </w:r>
    </w:p>
    <w:p w14:paraId="6EEC7BDE" w14:textId="77777777" w:rsidR="00043596" w:rsidRDefault="00043596" w:rsidP="00634840">
      <w:pPr>
        <w:pStyle w:val="a6"/>
        <w:ind w:left="240" w:right="720" w:firstLine="180"/>
      </w:pPr>
      <w:r>
        <w:t xml:space="preserve"> </w:t>
      </w:r>
      <w:proofErr w:type="spellStart"/>
      <w:r>
        <w:t>bt_Demo.setOnClickListener</w:t>
      </w:r>
      <w:proofErr w:type="spellEnd"/>
      <w:r>
        <w:t xml:space="preserve">(new </w:t>
      </w:r>
      <w:proofErr w:type="spellStart"/>
      <w:r>
        <w:t>ButtonListener</w:t>
      </w:r>
      <w:proofErr w:type="spellEnd"/>
      <w:r>
        <w:t>());</w:t>
      </w:r>
    </w:p>
    <w:p w14:paraId="0158DC41" w14:textId="77777777" w:rsidR="00043596" w:rsidRDefault="00043596" w:rsidP="00634840">
      <w:pPr>
        <w:pStyle w:val="a6"/>
        <w:ind w:left="240" w:right="720" w:firstLine="180"/>
      </w:pPr>
      <w:r>
        <w:t xml:space="preserve"> private class </w:t>
      </w:r>
      <w:proofErr w:type="spellStart"/>
      <w:r>
        <w:t>ButtonListener</w:t>
      </w:r>
      <w:proofErr w:type="spellEnd"/>
      <w:r>
        <w:t xml:space="preserve"> implements </w:t>
      </w:r>
      <w:proofErr w:type="spellStart"/>
      <w:r>
        <w:t>OnClickListener</w:t>
      </w:r>
      <w:proofErr w:type="spellEnd"/>
      <w:r>
        <w:t>{</w:t>
      </w:r>
    </w:p>
    <w:p w14:paraId="49064C9B" w14:textId="77777777" w:rsidR="00043596" w:rsidRDefault="00043596" w:rsidP="00634840">
      <w:pPr>
        <w:pStyle w:val="a6"/>
        <w:ind w:left="240" w:right="720" w:firstLine="180"/>
      </w:pPr>
      <w:r>
        <w:t xml:space="preserve">  @Override</w:t>
      </w:r>
    </w:p>
    <w:p w14:paraId="11B5A97C" w14:textId="77777777" w:rsidR="00043596" w:rsidRDefault="00043596" w:rsidP="00634840">
      <w:pPr>
        <w:pStyle w:val="a6"/>
        <w:ind w:left="240" w:right="720" w:firstLine="180"/>
      </w:pPr>
      <w:r>
        <w:t xml:space="preserve">  public void </w:t>
      </w:r>
      <w:proofErr w:type="spellStart"/>
      <w:r>
        <w:t>onClick</w:t>
      </w:r>
      <w:proofErr w:type="spellEnd"/>
      <w:r>
        <w:t>(View arg0) {</w:t>
      </w:r>
    </w:p>
    <w:p w14:paraId="0133AA74" w14:textId="77777777" w:rsidR="00043596" w:rsidRDefault="00043596" w:rsidP="00634840">
      <w:pPr>
        <w:pStyle w:val="a6"/>
        <w:ind w:left="240" w:right="720" w:firstLine="180"/>
      </w:pPr>
      <w:r>
        <w:t xml:space="preserve">      // TODO Auto-generated method stub  </w:t>
      </w:r>
    </w:p>
    <w:p w14:paraId="361EE4A8" w14:textId="77777777" w:rsidR="00043596" w:rsidRDefault="00043596" w:rsidP="00634840">
      <w:pPr>
        <w:pStyle w:val="a6"/>
        <w:ind w:left="240" w:right="720" w:firstLine="180"/>
      </w:pPr>
      <w:r>
        <w:lastRenderedPageBreak/>
        <w:t xml:space="preserve">     switch(arg0.getId()){ </w:t>
      </w:r>
    </w:p>
    <w:p w14:paraId="5A36C391" w14:textId="77777777" w:rsidR="00043596" w:rsidRDefault="00043596" w:rsidP="00634840">
      <w:pPr>
        <w:pStyle w:val="a6"/>
        <w:ind w:left="240" w:right="720" w:firstLine="180"/>
      </w:pPr>
      <w:r>
        <w:t xml:space="preserve">     case </w:t>
      </w:r>
      <w:proofErr w:type="spellStart"/>
      <w:r>
        <w:t>R.id.btn_Demo</w:t>
      </w:r>
      <w:proofErr w:type="spellEnd"/>
      <w:r>
        <w:t>:</w:t>
      </w:r>
    </w:p>
    <w:p w14:paraId="01F9825F" w14:textId="77777777" w:rsidR="00043596" w:rsidRDefault="00043596" w:rsidP="00634840">
      <w:pPr>
        <w:pStyle w:val="a6"/>
        <w:ind w:left="240" w:right="720" w:firstLine="180"/>
      </w:pPr>
      <w:r>
        <w:rPr>
          <w:rFonts w:hint="eastAsia"/>
        </w:rPr>
        <w:t xml:space="preserve">           //</w:t>
      </w:r>
      <w:r>
        <w:rPr>
          <w:rFonts w:hint="eastAsia"/>
        </w:rPr>
        <w:t>具体点击操作的逻辑</w:t>
      </w:r>
    </w:p>
    <w:p w14:paraId="5C0B312E" w14:textId="77777777" w:rsidR="00043596" w:rsidRDefault="00043596" w:rsidP="00634840">
      <w:pPr>
        <w:pStyle w:val="a6"/>
        <w:ind w:left="240" w:right="720" w:firstLine="180"/>
      </w:pPr>
      <w:r>
        <w:t xml:space="preserve">           break;</w:t>
      </w:r>
    </w:p>
    <w:p w14:paraId="346A942C" w14:textId="77777777" w:rsidR="00043596" w:rsidRDefault="00043596" w:rsidP="00634840">
      <w:pPr>
        <w:pStyle w:val="a6"/>
        <w:ind w:left="240" w:right="720" w:firstLine="180"/>
      </w:pPr>
      <w:r>
        <w:t xml:space="preserve">     default:</w:t>
      </w:r>
    </w:p>
    <w:p w14:paraId="77C31A06" w14:textId="77777777" w:rsidR="00043596" w:rsidRDefault="00043596" w:rsidP="00634840">
      <w:pPr>
        <w:pStyle w:val="a6"/>
        <w:ind w:left="240" w:right="720" w:firstLine="180"/>
      </w:pPr>
      <w:r>
        <w:t xml:space="preserve">           break;</w:t>
      </w:r>
    </w:p>
    <w:p w14:paraId="12CA414F" w14:textId="77777777" w:rsidR="00043596" w:rsidRDefault="00043596" w:rsidP="00634840">
      <w:pPr>
        <w:pStyle w:val="a6"/>
        <w:ind w:left="240" w:right="720" w:firstLine="180"/>
      </w:pPr>
      <w:r>
        <w:t xml:space="preserve">     }</w:t>
      </w:r>
    </w:p>
    <w:p w14:paraId="7438212E" w14:textId="77777777" w:rsidR="00043596" w:rsidRDefault="00043596" w:rsidP="00634840">
      <w:pPr>
        <w:pStyle w:val="a6"/>
        <w:ind w:left="240" w:right="720" w:firstLine="180"/>
      </w:pPr>
      <w:r>
        <w:t xml:space="preserve">  }  </w:t>
      </w:r>
    </w:p>
    <w:p w14:paraId="285DC55E" w14:textId="76AB9F12" w:rsidR="00043596" w:rsidRDefault="00043596" w:rsidP="00634840">
      <w:pPr>
        <w:pStyle w:val="a6"/>
        <w:ind w:left="240" w:right="720" w:firstLine="180"/>
      </w:pPr>
      <w:r>
        <w:t xml:space="preserve"> }</w:t>
      </w:r>
    </w:p>
    <w:p w14:paraId="31025CCB" w14:textId="70EA3929" w:rsidR="00634840" w:rsidRDefault="003127AF" w:rsidP="003127AF">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6</w:t>
      </w:r>
      <w:r w:rsidR="00EF15E2">
        <w:fldChar w:fldCharType="end"/>
      </w:r>
    </w:p>
    <w:p w14:paraId="1858EBB3" w14:textId="54E9DF03" w:rsidR="00043596" w:rsidRDefault="00043596" w:rsidP="00574665">
      <w:pPr>
        <w:pStyle w:val="a0"/>
        <w:ind w:firstLine="482"/>
      </w:pPr>
      <w:r>
        <w:rPr>
          <w:rFonts w:hint="eastAsia"/>
        </w:rPr>
        <w:t>方法</w:t>
      </w:r>
      <w:r w:rsidR="00DD576D">
        <w:rPr>
          <w:rFonts w:hint="eastAsia"/>
        </w:rPr>
        <w:t>三</w:t>
      </w:r>
      <w:r>
        <w:rPr>
          <w:rFonts w:hint="eastAsia"/>
        </w:rPr>
        <w:t>：</w:t>
      </w:r>
      <w:r w:rsidR="00987DE7">
        <w:rPr>
          <w:rFonts w:hint="eastAsia"/>
        </w:rPr>
        <w:t>在活动中实现</w:t>
      </w:r>
      <w:proofErr w:type="spellStart"/>
      <w:r w:rsidR="00987DE7">
        <w:rPr>
          <w:rFonts w:hint="eastAsia"/>
        </w:rPr>
        <w:t>OnClickListener</w:t>
      </w:r>
      <w:proofErr w:type="spellEnd"/>
      <w:r w:rsidR="00987DE7">
        <w:rPr>
          <w:rFonts w:hint="eastAsia"/>
        </w:rPr>
        <w:t>接口</w:t>
      </w:r>
    </w:p>
    <w:p w14:paraId="724A0E05" w14:textId="77777777" w:rsidR="00043596" w:rsidRDefault="00043596" w:rsidP="00F53EA8">
      <w:pPr>
        <w:pStyle w:val="a6"/>
        <w:ind w:left="240" w:right="720" w:firstLine="180"/>
      </w:pPr>
      <w:r>
        <w:t xml:space="preserve"> public class </w:t>
      </w:r>
      <w:proofErr w:type="spellStart"/>
      <w:r>
        <w:t>MyActivity</w:t>
      </w:r>
      <w:proofErr w:type="spellEnd"/>
      <w:r>
        <w:t xml:space="preserve"> extends Activity implements </w:t>
      </w:r>
      <w:proofErr w:type="spellStart"/>
      <w:r>
        <w:t>OnClickListener</w:t>
      </w:r>
      <w:proofErr w:type="spellEnd"/>
      <w:r>
        <w:t xml:space="preserve"> {</w:t>
      </w:r>
    </w:p>
    <w:p w14:paraId="1E08C310" w14:textId="77777777" w:rsidR="00043596" w:rsidRDefault="00043596" w:rsidP="00F53EA8">
      <w:pPr>
        <w:pStyle w:val="a6"/>
        <w:ind w:left="240" w:right="720" w:firstLine="180"/>
      </w:pPr>
      <w:r>
        <w:t xml:space="preserve">   @Override </w:t>
      </w:r>
    </w:p>
    <w:p w14:paraId="5130105B" w14:textId="77777777" w:rsidR="00043596" w:rsidRDefault="00043596" w:rsidP="00F53EA8">
      <w:pPr>
        <w:pStyle w:val="a6"/>
        <w:ind w:left="240" w:right="720" w:firstLine="180"/>
      </w:pPr>
      <w:r>
        <w:t xml:space="preserve">   public void </w:t>
      </w:r>
      <w:proofErr w:type="spellStart"/>
      <w:r>
        <w:t>onCreate</w:t>
      </w:r>
      <w:proofErr w:type="spellEnd"/>
      <w:r>
        <w:t xml:space="preserve">(Bundle </w:t>
      </w:r>
      <w:proofErr w:type="spellStart"/>
      <w:r>
        <w:t>savedInstanceState</w:t>
      </w:r>
      <w:proofErr w:type="spellEnd"/>
      <w:r>
        <w:t>) {</w:t>
      </w:r>
    </w:p>
    <w:p w14:paraId="3BF06134" w14:textId="77777777" w:rsidR="00043596" w:rsidRDefault="00043596" w:rsidP="00F53EA8">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0FCDE22F" w14:textId="77777777" w:rsidR="00043596" w:rsidRDefault="00043596" w:rsidP="00F53EA8">
      <w:pPr>
        <w:pStyle w:val="a6"/>
        <w:ind w:left="240" w:right="720" w:firstLine="180"/>
      </w:pPr>
      <w:r>
        <w:t xml:space="preserve">      </w:t>
      </w:r>
      <w:proofErr w:type="spellStart"/>
      <w:r>
        <w:t>setContentView</w:t>
      </w:r>
      <w:proofErr w:type="spellEnd"/>
      <w:r>
        <w:t>(</w:t>
      </w:r>
      <w:proofErr w:type="spellStart"/>
      <w:r>
        <w:t>R.layout.main</w:t>
      </w:r>
      <w:proofErr w:type="spellEnd"/>
      <w:r>
        <w:t>);</w:t>
      </w:r>
    </w:p>
    <w:p w14:paraId="686AD3D4" w14:textId="77777777" w:rsidR="00043596" w:rsidRDefault="00043596" w:rsidP="00F53EA8">
      <w:pPr>
        <w:pStyle w:val="a6"/>
        <w:ind w:left="240" w:right="720" w:firstLine="180"/>
      </w:pPr>
      <w:r>
        <w:rPr>
          <w:rFonts w:hint="eastAsia"/>
        </w:rPr>
        <w:t xml:space="preserve">      //</w:t>
      </w:r>
      <w:r>
        <w:rPr>
          <w:rFonts w:hint="eastAsia"/>
        </w:rPr>
        <w:t>按纽</w:t>
      </w:r>
    </w:p>
    <w:p w14:paraId="654D530A" w14:textId="77777777" w:rsidR="00043596" w:rsidRDefault="00043596" w:rsidP="00F53EA8">
      <w:pPr>
        <w:pStyle w:val="a6"/>
        <w:ind w:left="240" w:right="720" w:firstLine="180"/>
      </w:pPr>
      <w:r>
        <w:t xml:space="preserve">      Button </w:t>
      </w:r>
      <w:proofErr w:type="spellStart"/>
      <w:r>
        <w:t>btn_Demo</w:t>
      </w:r>
      <w:proofErr w:type="spellEnd"/>
      <w:r>
        <w:t xml:space="preserve"> = (Button)</w:t>
      </w:r>
      <w:proofErr w:type="spellStart"/>
      <w:r>
        <w:t>findViewById</w:t>
      </w:r>
      <w:proofErr w:type="spellEnd"/>
      <w:r>
        <w:t>(</w:t>
      </w:r>
      <w:proofErr w:type="spellStart"/>
      <w:r>
        <w:t>R.id.bt_Demo</w:t>
      </w:r>
      <w:proofErr w:type="spellEnd"/>
      <w:r>
        <w:t>);</w:t>
      </w:r>
    </w:p>
    <w:p w14:paraId="62779D78" w14:textId="77777777" w:rsidR="00043596" w:rsidRDefault="00043596" w:rsidP="00F53EA8">
      <w:pPr>
        <w:pStyle w:val="a6"/>
        <w:ind w:left="240" w:right="720" w:firstLine="180"/>
      </w:pPr>
      <w:r>
        <w:t xml:space="preserve">      </w:t>
      </w:r>
      <w:proofErr w:type="spellStart"/>
      <w:r>
        <w:t>bt_Demo.setOnClickListener</w:t>
      </w:r>
      <w:proofErr w:type="spellEnd"/>
      <w:r>
        <w:t xml:space="preserve">(this); </w:t>
      </w:r>
    </w:p>
    <w:p w14:paraId="21E0E195" w14:textId="77777777" w:rsidR="00043596" w:rsidRDefault="00043596" w:rsidP="00F53EA8">
      <w:pPr>
        <w:pStyle w:val="a6"/>
        <w:ind w:left="240" w:right="720" w:firstLine="180"/>
      </w:pPr>
      <w:r>
        <w:rPr>
          <w:rFonts w:hint="eastAsia"/>
        </w:rPr>
        <w:t xml:space="preserve">   </w:t>
      </w:r>
      <w:r>
        <w:rPr>
          <w:rFonts w:hint="eastAsia"/>
        </w:rPr>
        <w:t>｝</w:t>
      </w:r>
    </w:p>
    <w:p w14:paraId="4B3AD490" w14:textId="77777777" w:rsidR="00043596" w:rsidRDefault="00043596" w:rsidP="00F53EA8">
      <w:pPr>
        <w:pStyle w:val="a6"/>
        <w:ind w:left="240" w:right="720" w:firstLine="180"/>
      </w:pPr>
      <w:r>
        <w:t xml:space="preserve">    </w:t>
      </w:r>
    </w:p>
    <w:p w14:paraId="2AF98470" w14:textId="77777777" w:rsidR="00043596" w:rsidRDefault="00043596" w:rsidP="00F53EA8">
      <w:pPr>
        <w:pStyle w:val="a6"/>
        <w:ind w:left="240" w:right="720" w:firstLine="180"/>
      </w:pPr>
      <w:r>
        <w:t xml:space="preserve">   @Override </w:t>
      </w:r>
    </w:p>
    <w:p w14:paraId="415A7449" w14:textId="77777777" w:rsidR="00043596" w:rsidRDefault="00043596" w:rsidP="00F53EA8">
      <w:pPr>
        <w:pStyle w:val="a6"/>
        <w:ind w:left="240" w:right="720" w:firstLine="180"/>
      </w:pPr>
      <w:r>
        <w:t xml:space="preserve">   public void </w:t>
      </w:r>
      <w:proofErr w:type="spellStart"/>
      <w:r>
        <w:t>onClick</w:t>
      </w:r>
      <w:proofErr w:type="spellEnd"/>
      <w:r>
        <w:t>(View v) {</w:t>
      </w:r>
    </w:p>
    <w:p w14:paraId="462BE5D1" w14:textId="77777777" w:rsidR="00043596" w:rsidRDefault="00043596" w:rsidP="00F53EA8">
      <w:pPr>
        <w:pStyle w:val="a6"/>
        <w:ind w:left="240" w:right="720" w:firstLine="180"/>
      </w:pPr>
      <w:r>
        <w:t xml:space="preserve">     switch(</w:t>
      </w:r>
      <w:proofErr w:type="spellStart"/>
      <w:r>
        <w:t>v.getId</w:t>
      </w:r>
      <w:proofErr w:type="spellEnd"/>
      <w:r>
        <w:t xml:space="preserve">()){ </w:t>
      </w:r>
    </w:p>
    <w:p w14:paraId="1D1C5FD7" w14:textId="77777777" w:rsidR="00043596" w:rsidRDefault="00043596" w:rsidP="00F53EA8">
      <w:pPr>
        <w:pStyle w:val="a6"/>
        <w:ind w:left="240" w:right="720" w:firstLine="180"/>
      </w:pPr>
      <w:r>
        <w:t xml:space="preserve">     case </w:t>
      </w:r>
      <w:proofErr w:type="spellStart"/>
      <w:r>
        <w:t>R.id.btn_Demo</w:t>
      </w:r>
      <w:proofErr w:type="spellEnd"/>
      <w:r>
        <w:t>:</w:t>
      </w:r>
    </w:p>
    <w:p w14:paraId="64957792" w14:textId="77777777" w:rsidR="00043596" w:rsidRDefault="00043596" w:rsidP="00F53EA8">
      <w:pPr>
        <w:pStyle w:val="a6"/>
        <w:ind w:left="240" w:right="720" w:firstLine="180"/>
      </w:pPr>
      <w:r>
        <w:rPr>
          <w:rFonts w:hint="eastAsia"/>
        </w:rPr>
        <w:t xml:space="preserve">           //</w:t>
      </w:r>
      <w:r>
        <w:rPr>
          <w:rFonts w:hint="eastAsia"/>
        </w:rPr>
        <w:t>具体点击操作的逻辑</w:t>
      </w:r>
    </w:p>
    <w:p w14:paraId="55190C48" w14:textId="77777777" w:rsidR="00043596" w:rsidRDefault="00043596" w:rsidP="00F53EA8">
      <w:pPr>
        <w:pStyle w:val="a6"/>
        <w:ind w:left="240" w:right="720" w:firstLine="180"/>
      </w:pPr>
      <w:r>
        <w:t xml:space="preserve">           break;</w:t>
      </w:r>
    </w:p>
    <w:p w14:paraId="3CF903BE" w14:textId="77777777" w:rsidR="00043596" w:rsidRDefault="00043596" w:rsidP="00F53EA8">
      <w:pPr>
        <w:pStyle w:val="a6"/>
        <w:ind w:left="240" w:right="720" w:firstLine="180"/>
      </w:pPr>
      <w:r>
        <w:t xml:space="preserve">     default:</w:t>
      </w:r>
    </w:p>
    <w:p w14:paraId="381164D8" w14:textId="77777777" w:rsidR="00043596" w:rsidRDefault="00043596" w:rsidP="00F53EA8">
      <w:pPr>
        <w:pStyle w:val="a6"/>
        <w:ind w:left="240" w:right="720" w:firstLine="180"/>
      </w:pPr>
      <w:r>
        <w:t xml:space="preserve">           break;</w:t>
      </w:r>
    </w:p>
    <w:p w14:paraId="0E567DA0" w14:textId="77777777" w:rsidR="00043596" w:rsidRDefault="00043596" w:rsidP="00F53EA8">
      <w:pPr>
        <w:pStyle w:val="a6"/>
        <w:ind w:left="240" w:right="720" w:firstLine="180"/>
      </w:pPr>
      <w:r>
        <w:t xml:space="preserve">     }</w:t>
      </w:r>
    </w:p>
    <w:p w14:paraId="271E1DB9" w14:textId="77777777" w:rsidR="00043596" w:rsidRDefault="00043596" w:rsidP="00F53EA8">
      <w:pPr>
        <w:pStyle w:val="a6"/>
        <w:ind w:left="240" w:right="720" w:firstLine="180"/>
      </w:pPr>
      <w:r>
        <w:t xml:space="preserve">    }</w:t>
      </w:r>
    </w:p>
    <w:p w14:paraId="4966F755" w14:textId="630E4E7B" w:rsidR="00043596" w:rsidRDefault="00043596" w:rsidP="00F53EA8">
      <w:pPr>
        <w:pStyle w:val="a6"/>
        <w:ind w:left="240" w:right="720" w:firstLine="180"/>
      </w:pPr>
      <w:r>
        <w:rPr>
          <w:rFonts w:hint="eastAsia"/>
        </w:rPr>
        <w:lastRenderedPageBreak/>
        <w:t xml:space="preserve"> </w:t>
      </w:r>
      <w:r>
        <w:rPr>
          <w:rFonts w:hint="eastAsia"/>
        </w:rPr>
        <w:t>｝</w:t>
      </w:r>
    </w:p>
    <w:p w14:paraId="36E5B706" w14:textId="7E91FEC4" w:rsidR="00F53EA8" w:rsidRDefault="00E86763" w:rsidP="00E86763">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7</w:t>
      </w:r>
      <w:r w:rsidR="00EF15E2">
        <w:fldChar w:fldCharType="end"/>
      </w:r>
    </w:p>
    <w:p w14:paraId="3145A265" w14:textId="1E60A84B" w:rsidR="00476B0B" w:rsidRPr="00636DA7" w:rsidRDefault="00476B0B" w:rsidP="005F6EB4">
      <w:pPr>
        <w:pStyle w:val="3"/>
      </w:pPr>
      <w:r w:rsidRPr="00636DA7">
        <w:rPr>
          <w:rFonts w:hint="eastAsia"/>
        </w:rPr>
        <w:t>基于回调</w:t>
      </w:r>
      <w:r w:rsidR="005F6EB4">
        <w:rPr>
          <w:rFonts w:hint="eastAsia"/>
        </w:rPr>
        <w:t>机制</w:t>
      </w:r>
    </w:p>
    <w:p w14:paraId="1113FB6D" w14:textId="3E8722A8" w:rsidR="00476B0B" w:rsidRDefault="00A365DF" w:rsidP="00476B0B">
      <w:r>
        <w:t>安卓</w:t>
      </w:r>
      <w:r w:rsidR="00476B0B">
        <w:rPr>
          <w:rFonts w:hint="eastAsia"/>
        </w:rPr>
        <w:t>的另一种事件处理机制是回调机制。通常情况下，程序员写程序时需要使用系统工具类提供的方法来完成某种功能</w:t>
      </w:r>
      <w:r w:rsidR="009B3A44">
        <w:rPr>
          <w:rFonts w:hint="eastAsia"/>
        </w:rPr>
        <w:t>，</w:t>
      </w:r>
      <w:r w:rsidR="00476B0B">
        <w:rPr>
          <w:rFonts w:hint="eastAsia"/>
        </w:rPr>
        <w:t>但是某种情况下系统会反过来调用一些类的方法，例如对于用作组件或插件的类则需要编写一些供系统调用的方法，这些专门用于被系统调用的方法被称之为回调方法，也就是回过来系统调用的方法。</w:t>
      </w:r>
    </w:p>
    <w:p w14:paraId="46A14E67" w14:textId="61496D9B" w:rsidR="00476B0B" w:rsidRDefault="00476B0B" w:rsidP="00476B0B">
      <w:r>
        <w:t xml:space="preserve"> </w:t>
      </w:r>
      <w:r w:rsidR="00A365DF">
        <w:t>安卓</w:t>
      </w:r>
      <w:r>
        <w:rPr>
          <w:rFonts w:hint="eastAsia"/>
        </w:rPr>
        <w:t>平台中，每个</w:t>
      </w:r>
      <w:r w:rsidR="00183BAD">
        <w:rPr>
          <w:rFonts w:hint="eastAsia"/>
        </w:rPr>
        <w:t>视图</w:t>
      </w:r>
      <w:r>
        <w:rPr>
          <w:rFonts w:hint="eastAsia"/>
        </w:rPr>
        <w:t>都有自己的处理事件的回调方法，开发人员可以通过重写</w:t>
      </w:r>
      <w:r w:rsidR="00183BAD">
        <w:rPr>
          <w:rFonts w:hint="eastAsia"/>
        </w:rPr>
        <w:t>视图</w:t>
      </w:r>
      <w:r>
        <w:rPr>
          <w:rFonts w:hint="eastAsia"/>
        </w:rPr>
        <w:t>中的这些回调方法来实现需要的响应事件。当某个事件没有被任何一个</w:t>
      </w:r>
      <w:r w:rsidR="00183BAD">
        <w:rPr>
          <w:rFonts w:hint="eastAsia"/>
        </w:rPr>
        <w:t>视图</w:t>
      </w:r>
      <w:r>
        <w:rPr>
          <w:rFonts w:hint="eastAsia"/>
        </w:rPr>
        <w:t>处理时，便会调用</w:t>
      </w:r>
      <w:r w:rsidR="00183BAD">
        <w:rPr>
          <w:rFonts w:hint="eastAsia"/>
        </w:rPr>
        <w:t>活动</w:t>
      </w:r>
      <w:r>
        <w:rPr>
          <w:rFonts w:hint="eastAsia"/>
        </w:rPr>
        <w:t>中相应的回调方法。例如，有一个按钮按下的事件发生了，但编码过程中这个按钮并没有对这个事件做任何处理，所在的</w:t>
      </w:r>
      <w:r w:rsidR="00187322">
        <w:t>活动</w:t>
      </w:r>
      <w:r>
        <w:rPr>
          <w:rFonts w:hint="eastAsia"/>
        </w:rPr>
        <w:t>中的任何组件也并没有对这个事件做任何处理，这时系统会调用</w:t>
      </w:r>
      <w:r w:rsidR="00187322">
        <w:t>活动</w:t>
      </w:r>
      <w:r>
        <w:rPr>
          <w:rFonts w:hint="eastAsia"/>
        </w:rPr>
        <w:t>相应的回调方法</w:t>
      </w:r>
      <w:proofErr w:type="spellStart"/>
      <w:r>
        <w:t>onKeyDown</w:t>
      </w:r>
      <w:proofErr w:type="spellEnd"/>
      <w:r>
        <w:t>()</w:t>
      </w:r>
      <w:r>
        <w:rPr>
          <w:rFonts w:hint="eastAsia"/>
        </w:rPr>
        <w:t>。</w:t>
      </w:r>
    </w:p>
    <w:p w14:paraId="35499C09" w14:textId="62D3742C" w:rsidR="00476B0B" w:rsidRDefault="00476B0B" w:rsidP="00476B0B">
      <w:r>
        <w:rPr>
          <w:rFonts w:hint="eastAsia"/>
        </w:rPr>
        <w:t>回调机制实质就是将事件的处理绑定在组件上，由</w:t>
      </w:r>
      <w:r w:rsidR="006C722D">
        <w:rPr>
          <w:rFonts w:hint="eastAsia"/>
        </w:rPr>
        <w:t>界面</w:t>
      </w:r>
      <w:r>
        <w:rPr>
          <w:rFonts w:hint="eastAsia"/>
        </w:rPr>
        <w:t>组件自己处理事件，回调机制需要自定义</w:t>
      </w:r>
      <w:r w:rsidR="00FD05AF">
        <w:rPr>
          <w:rFonts w:hint="eastAsia"/>
        </w:rPr>
        <w:t>视图</w:t>
      </w:r>
      <w:r>
        <w:rPr>
          <w:rFonts w:hint="eastAsia"/>
        </w:rPr>
        <w:t>来实现，自定义</w:t>
      </w:r>
      <w:r w:rsidR="00FD05AF">
        <w:rPr>
          <w:rFonts w:hint="eastAsia"/>
        </w:rPr>
        <w:t>视图</w:t>
      </w:r>
      <w:r>
        <w:rPr>
          <w:rFonts w:hint="eastAsia"/>
        </w:rPr>
        <w:t>重写事件处理方法就可以了</w:t>
      </w:r>
      <w:r w:rsidR="00FD05AF">
        <w:rPr>
          <w:rFonts w:hint="eastAsia"/>
        </w:rPr>
        <w:t>，</w:t>
      </w:r>
      <w:r>
        <w:rPr>
          <w:rFonts w:hint="eastAsia"/>
        </w:rPr>
        <w:t>例如</w:t>
      </w:r>
      <w:r w:rsidR="00187322">
        <w:t>活动</w:t>
      </w:r>
      <w:r>
        <w:rPr>
          <w:rFonts w:hint="eastAsia"/>
        </w:rPr>
        <w:t>和</w:t>
      </w:r>
      <w:r w:rsidR="00FD05AF">
        <w:rPr>
          <w:rFonts w:hint="eastAsia"/>
        </w:rPr>
        <w:t>片段</w:t>
      </w:r>
      <w:r>
        <w:rPr>
          <w:rFonts w:hint="eastAsia"/>
        </w:rPr>
        <w:t>的生命周期中的各种状态发生变化时，调用的</w:t>
      </w:r>
      <w:proofErr w:type="spellStart"/>
      <w:r>
        <w:t>onResume</w:t>
      </w:r>
      <w:proofErr w:type="spellEnd"/>
      <w:r>
        <w:rPr>
          <w:rFonts w:hint="eastAsia"/>
        </w:rPr>
        <w:t>等方法也是回调方法。</w:t>
      </w:r>
    </w:p>
    <w:p w14:paraId="329D6F2C" w14:textId="119072C5" w:rsidR="00476B0B" w:rsidRDefault="002F1A4A" w:rsidP="00E3307A">
      <w:pPr>
        <w:pStyle w:val="2"/>
      </w:pPr>
      <w:bookmarkStart w:id="3" w:name="_Toc242772210"/>
      <w:r>
        <w:rPr>
          <w:rFonts w:hint="eastAsia"/>
        </w:rPr>
        <w:t>按钮控件</w:t>
      </w:r>
      <w:bookmarkEnd w:id="3"/>
    </w:p>
    <w:p w14:paraId="1B27A022" w14:textId="66157F0F" w:rsidR="00476B0B" w:rsidRDefault="00A365DF" w:rsidP="00476B0B">
      <w:r>
        <w:t>安卓</w:t>
      </w:r>
      <w:r w:rsidR="00476B0B">
        <w:rPr>
          <w:rFonts w:hint="eastAsia"/>
        </w:rPr>
        <w:t>提供的按钮控件有很多种，包括基本的</w:t>
      </w:r>
      <w:r w:rsidR="00476B0B">
        <w:t>Button</w:t>
      </w:r>
      <w:r w:rsidR="00476B0B">
        <w:rPr>
          <w:rFonts w:hint="eastAsia"/>
        </w:rPr>
        <w:t>、</w:t>
      </w:r>
      <w:proofErr w:type="spellStart"/>
      <w:r w:rsidR="00476B0B">
        <w:t>ImageButton</w:t>
      </w:r>
      <w:proofErr w:type="spellEnd"/>
      <w:r w:rsidR="00476B0B">
        <w:rPr>
          <w:rFonts w:hint="eastAsia"/>
        </w:rPr>
        <w:t>、</w:t>
      </w:r>
      <w:proofErr w:type="spellStart"/>
      <w:r w:rsidR="00476B0B">
        <w:t>ToggleButton</w:t>
      </w:r>
      <w:proofErr w:type="spellEnd"/>
      <w:r w:rsidR="00476B0B">
        <w:rPr>
          <w:rFonts w:hint="eastAsia"/>
        </w:rPr>
        <w:t>、</w:t>
      </w:r>
      <w:proofErr w:type="spellStart"/>
      <w:r w:rsidR="00476B0B">
        <w:t>CheckBox</w:t>
      </w:r>
      <w:proofErr w:type="spellEnd"/>
      <w:r w:rsidR="00476B0B">
        <w:rPr>
          <w:rFonts w:hint="eastAsia"/>
        </w:rPr>
        <w:t>和</w:t>
      </w:r>
      <w:proofErr w:type="spellStart"/>
      <w:r w:rsidR="00476B0B">
        <w:t>RadioButton</w:t>
      </w:r>
      <w:proofErr w:type="spellEnd"/>
      <w:r w:rsidR="00476B0B">
        <w:rPr>
          <w:rFonts w:hint="eastAsia"/>
        </w:rPr>
        <w:t>都是按钮的类型。</w:t>
      </w:r>
      <w:r w:rsidR="00476B0B">
        <w:t>Button</w:t>
      </w:r>
      <w:r w:rsidR="00476B0B">
        <w:rPr>
          <w:rFonts w:hint="eastAsia"/>
        </w:rPr>
        <w:t>类控件继承自</w:t>
      </w:r>
      <w:proofErr w:type="spellStart"/>
      <w:r w:rsidR="00476B0B">
        <w:t>TextView</w:t>
      </w:r>
      <w:proofErr w:type="spellEnd"/>
      <w:r w:rsidR="00476B0B">
        <w:rPr>
          <w:rFonts w:hint="eastAsia"/>
        </w:rPr>
        <w:t>，因此也具有</w:t>
      </w:r>
      <w:proofErr w:type="spellStart"/>
      <w:r w:rsidR="00476B0B">
        <w:t>TextView</w:t>
      </w:r>
      <w:proofErr w:type="spellEnd"/>
      <w:r w:rsidR="00476B0B">
        <w:rPr>
          <w:rFonts w:hint="eastAsia"/>
        </w:rPr>
        <w:t>的宽和高设置，文字显示等一些基本属性。</w:t>
      </w:r>
      <w:r w:rsidR="00476B0B">
        <w:t>Button</w:t>
      </w:r>
      <w:r w:rsidR="00476B0B">
        <w:rPr>
          <w:rFonts w:hint="eastAsia"/>
        </w:rPr>
        <w:t>类控件在应用程序中的定义，与其他图形控件一样，一般都在布局文件中进行定义、设置和布局设计。</w:t>
      </w:r>
      <w:proofErr w:type="spellStart"/>
      <w:r w:rsidR="00476B0B">
        <w:t>setText</w:t>
      </w:r>
      <w:proofErr w:type="spellEnd"/>
      <w:r w:rsidR="00476B0B">
        <w:t>()</w:t>
      </w:r>
      <w:r w:rsidR="00476B0B">
        <w:rPr>
          <w:rFonts w:hint="eastAsia"/>
        </w:rPr>
        <w:t>和</w:t>
      </w:r>
      <w:proofErr w:type="spellStart"/>
      <w:r w:rsidR="00476B0B">
        <w:t>getText</w:t>
      </w:r>
      <w:proofErr w:type="spellEnd"/>
      <w:r w:rsidR="00476B0B">
        <w:t>()</w:t>
      </w:r>
      <w:r w:rsidR="00476B0B">
        <w:rPr>
          <w:rFonts w:hint="eastAsia"/>
        </w:rPr>
        <w:t>是</w:t>
      </w:r>
      <w:r w:rsidR="00476B0B">
        <w:t>Button</w:t>
      </w:r>
      <w:r w:rsidR="00476B0B">
        <w:rPr>
          <w:rFonts w:hint="eastAsia"/>
        </w:rPr>
        <w:t>类控件最常用的方法，用于设置和获取</w:t>
      </w:r>
      <w:r w:rsidR="00476B0B">
        <w:t>Button</w:t>
      </w:r>
      <w:r w:rsidR="00476B0B">
        <w:rPr>
          <w:rFonts w:hint="eastAsia"/>
        </w:rPr>
        <w:t>显示的文本。</w:t>
      </w:r>
    </w:p>
    <w:p w14:paraId="087D9021" w14:textId="61B8462D" w:rsidR="00476B0B" w:rsidRDefault="00476B0B" w:rsidP="00476B0B">
      <w:r>
        <w:t>Button</w:t>
      </w:r>
      <w:r>
        <w:rPr>
          <w:rFonts w:hint="eastAsia"/>
        </w:rPr>
        <w:t>类控件一般会与单击事件联系在一起。对于基本的</w:t>
      </w:r>
      <w:r>
        <w:t>Button</w:t>
      </w:r>
      <w:r>
        <w:rPr>
          <w:rFonts w:hint="eastAsia"/>
        </w:rPr>
        <w:t>，可以采用两种方式处理单击事件。一种使用</w:t>
      </w:r>
      <w:r>
        <w:t>Button</w:t>
      </w:r>
      <w:r>
        <w:rPr>
          <w:rFonts w:hint="eastAsia"/>
        </w:rPr>
        <w:t>的</w:t>
      </w:r>
      <w:proofErr w:type="spellStart"/>
      <w:r>
        <w:t>setOnClickListener</w:t>
      </w:r>
      <w:proofErr w:type="spellEnd"/>
      <w:r>
        <w:t>()</w:t>
      </w:r>
      <w:r>
        <w:rPr>
          <w:rFonts w:hint="eastAsia"/>
        </w:rPr>
        <w:t>方法为其设置</w:t>
      </w:r>
      <w:proofErr w:type="spellStart"/>
      <w:r>
        <w:t>OnClickListener</w:t>
      </w:r>
      <w:proofErr w:type="spellEnd"/>
      <w:r>
        <w:rPr>
          <w:rFonts w:hint="eastAsia"/>
        </w:rPr>
        <w:t>，把具体的事件处理代码写在</w:t>
      </w:r>
      <w:proofErr w:type="spellStart"/>
      <w:r>
        <w:t>onClick</w:t>
      </w:r>
      <w:proofErr w:type="spellEnd"/>
      <w:r>
        <w:t xml:space="preserve">(View v) </w:t>
      </w:r>
      <w:r>
        <w:rPr>
          <w:rFonts w:hint="eastAsia"/>
        </w:rPr>
        <w:t>方法中；另一种在</w:t>
      </w:r>
      <w:r>
        <w:t>XML</w:t>
      </w:r>
      <w:r>
        <w:rPr>
          <w:rFonts w:hint="eastAsia"/>
        </w:rPr>
        <w:t>布局文件中，使用</w:t>
      </w:r>
      <w:proofErr w:type="spellStart"/>
      <w:r w:rsidR="00A365DF">
        <w:rPr>
          <w:rFonts w:hint="eastAsia"/>
        </w:rPr>
        <w:t>a</w:t>
      </w:r>
      <w:r w:rsidRPr="00A365DF">
        <w:t>ndroid</w:t>
      </w:r>
      <w:r>
        <w:t>:OnClick</w:t>
      </w:r>
      <w:proofErr w:type="spellEnd"/>
      <w:r>
        <w:rPr>
          <w:rFonts w:hint="eastAsia"/>
        </w:rPr>
        <w:t>属性为</w:t>
      </w:r>
      <w:r>
        <w:t>Button</w:t>
      </w:r>
      <w:r>
        <w:rPr>
          <w:rFonts w:hint="eastAsia"/>
        </w:rPr>
        <w:t>指定单击事件发生时执行的方法。如果在</w:t>
      </w:r>
      <w:r>
        <w:t>XML</w:t>
      </w:r>
      <w:r>
        <w:rPr>
          <w:rFonts w:hint="eastAsia"/>
        </w:rPr>
        <w:t>布局文件中，使用</w:t>
      </w:r>
      <w:proofErr w:type="spellStart"/>
      <w:r w:rsidR="00A365DF">
        <w:t>a</w:t>
      </w:r>
      <w:r w:rsidRPr="00A365DF">
        <w:t>ndroid</w:t>
      </w:r>
      <w:r>
        <w:t>:OnClick</w:t>
      </w:r>
      <w:proofErr w:type="spellEnd"/>
      <w:r>
        <w:rPr>
          <w:rFonts w:hint="eastAsia"/>
        </w:rPr>
        <w:t>属性指定了点击事件的回调方法，这个方法在</w:t>
      </w:r>
      <w:r>
        <w:t>Java</w:t>
      </w:r>
      <w:r>
        <w:rPr>
          <w:rFonts w:hint="eastAsia"/>
        </w:rPr>
        <w:t>应用程序中必须是</w:t>
      </w:r>
      <w:r>
        <w:t>public</w:t>
      </w:r>
      <w:r>
        <w:rPr>
          <w:rFonts w:hint="eastAsia"/>
        </w:rPr>
        <w:t>的，而且只有一个</w:t>
      </w:r>
      <w:r>
        <w:t>View</w:t>
      </w:r>
      <w:r>
        <w:rPr>
          <w:rFonts w:hint="eastAsia"/>
        </w:rPr>
        <w:t>类型的参数。</w:t>
      </w:r>
    </w:p>
    <w:p w14:paraId="540F03A0" w14:textId="22246E26" w:rsidR="00476B0B" w:rsidRDefault="00476B0B" w:rsidP="00476B0B">
      <w:r>
        <w:rPr>
          <w:rFonts w:hint="eastAsia"/>
        </w:rPr>
        <w:lastRenderedPageBreak/>
        <w:t>在按钮类控件的使用过程中，属性设置和事件处理稍有不同，下面具体说明各按钮类控件如何对事件进行处理。在具体调试运行过程中，创建资源文件和</w:t>
      </w:r>
      <w:r w:rsidR="00187322">
        <w:t>活动</w:t>
      </w:r>
      <w:r>
        <w:rPr>
          <w:rFonts w:hint="eastAsia"/>
        </w:rPr>
        <w:t>的具体步骤与前面例子相同，请参考其编写完整的代码，运行察看效果。</w:t>
      </w:r>
    </w:p>
    <w:p w14:paraId="5F0AEF75" w14:textId="2B35D9EC" w:rsidR="00476B0B" w:rsidRDefault="00667D95" w:rsidP="00E05AE9">
      <w:pPr>
        <w:pStyle w:val="3"/>
      </w:pPr>
      <w:r>
        <w:rPr>
          <w:rFonts w:hint="eastAsia"/>
        </w:rPr>
        <w:t>按钮</w:t>
      </w:r>
    </w:p>
    <w:p w14:paraId="41914FA5" w14:textId="567AC9B8" w:rsidR="00476B0B" w:rsidRDefault="00476B0B" w:rsidP="00476B0B">
      <w:pPr>
        <w:rPr>
          <w:rFonts w:eastAsiaTheme="minorEastAsia" w:cstheme="minorBidi"/>
          <w:szCs w:val="21"/>
        </w:rPr>
      </w:pPr>
      <w:r>
        <w:rPr>
          <w:rFonts w:hint="eastAsia"/>
        </w:rPr>
        <w:t>按钮控件可以有文本或者图标，也可以文本和图标同时存在（如</w:t>
      </w:r>
      <w:r>
        <w:fldChar w:fldCharType="begin"/>
      </w:r>
      <w:r>
        <w:instrText xml:space="preserve"> REF _Ref5666 \h </w:instrText>
      </w:r>
      <w:r>
        <w:fldChar w:fldCharType="separate"/>
      </w:r>
      <w:r w:rsidR="003E203A">
        <w:rPr>
          <w:rFonts w:ascii="Cambria" w:eastAsia="黑体" w:hAnsi="Cambria" w:hint="eastAsia"/>
          <w:bCs/>
          <w:sz w:val="20"/>
        </w:rPr>
        <w:t>图</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2</w:t>
      </w:r>
      <w:r>
        <w:fldChar w:fldCharType="end"/>
      </w:r>
      <w:r>
        <w:rPr>
          <w:rFonts w:hint="eastAsia"/>
        </w:rPr>
        <w:t>），当用户触摸时就会触发事件。</w:t>
      </w:r>
    </w:p>
    <w:p w14:paraId="7EA9353E" w14:textId="05BABE05" w:rsidR="00476B0B" w:rsidRDefault="00476B0B" w:rsidP="00476B0B">
      <w:pPr>
        <w:adjustRightInd w:val="0"/>
        <w:spacing w:beforeLines="50" w:before="211" w:afterLines="50" w:after="211"/>
        <w:jc w:val="center"/>
        <w:rPr>
          <w:rFonts w:ascii="Times New Roman" w:hAnsi="Times New Roman"/>
          <w:bCs/>
          <w:color w:val="000000"/>
          <w:szCs w:val="20"/>
        </w:rPr>
      </w:pPr>
      <w:r>
        <w:rPr>
          <w:rFonts w:ascii="Times New Roman" w:hAnsi="Times New Roman"/>
          <w:noProof/>
          <w:color w:val="000000"/>
          <w:szCs w:val="20"/>
        </w:rPr>
        <w:drawing>
          <wp:inline distT="0" distB="0" distL="0" distR="0" wp14:anchorId="7C34210E" wp14:editId="3E029FD7">
            <wp:extent cx="1733550" cy="354965"/>
            <wp:effectExtent l="0" t="0" r="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354965"/>
                    </a:xfrm>
                    <a:prstGeom prst="rect">
                      <a:avLst/>
                    </a:prstGeom>
                    <a:noFill/>
                    <a:ln>
                      <a:noFill/>
                    </a:ln>
                  </pic:spPr>
                </pic:pic>
              </a:graphicData>
            </a:graphic>
          </wp:inline>
        </w:drawing>
      </w:r>
    </w:p>
    <w:p w14:paraId="3C6C9697" w14:textId="5AF68FD0" w:rsidR="00476B0B" w:rsidRDefault="00476B0B" w:rsidP="00476B0B">
      <w:pPr>
        <w:spacing w:before="152" w:after="160"/>
        <w:ind w:firstLine="400"/>
        <w:jc w:val="center"/>
        <w:rPr>
          <w:rFonts w:ascii="Cambria" w:eastAsia="黑体" w:hAnsi="Cambria"/>
          <w:bCs/>
          <w:sz w:val="20"/>
          <w:szCs w:val="21"/>
        </w:rPr>
      </w:pPr>
      <w:bookmarkStart w:id="4" w:name="_Ref5666"/>
      <w:bookmarkStart w:id="5" w:name="_Toc476667757"/>
      <w:r>
        <w:rPr>
          <w:rFonts w:ascii="Cambria" w:eastAsia="黑体" w:hAnsi="Cambria" w:hint="eastAsia"/>
          <w:bCs/>
          <w:sz w:val="20"/>
        </w:rPr>
        <w:t>图</w:t>
      </w:r>
      <w:r>
        <w:rPr>
          <w:rFonts w:ascii="Cambria" w:eastAsia="黑体" w:hAnsi="Cambria"/>
          <w:bCs/>
          <w:sz w:val="20"/>
        </w:rPr>
        <w:t xml:space="preserve"> </w:t>
      </w:r>
      <w:r w:rsidR="00865899">
        <w:rPr>
          <w:rFonts w:ascii="Cambria" w:eastAsia="黑体" w:hAnsi="Cambria"/>
          <w:bCs/>
          <w:sz w:val="20"/>
        </w:rPr>
        <w:fldChar w:fldCharType="begin"/>
      </w:r>
      <w:r w:rsidR="00865899">
        <w:rPr>
          <w:rFonts w:ascii="Cambria" w:eastAsia="黑体" w:hAnsi="Cambria"/>
          <w:bCs/>
          <w:sz w:val="20"/>
        </w:rPr>
        <w:instrText xml:space="preserve"> STYLEREF 1 \s </w:instrText>
      </w:r>
      <w:r w:rsidR="00865899">
        <w:rPr>
          <w:rFonts w:ascii="Cambria" w:eastAsia="黑体" w:hAnsi="Cambria"/>
          <w:bCs/>
          <w:sz w:val="20"/>
        </w:rPr>
        <w:fldChar w:fldCharType="separate"/>
      </w:r>
      <w:r w:rsidR="003E203A">
        <w:rPr>
          <w:rFonts w:ascii="Cambria" w:eastAsia="黑体" w:hAnsi="Cambria"/>
          <w:bCs/>
          <w:noProof/>
          <w:sz w:val="20"/>
        </w:rPr>
        <w:t>3</w:t>
      </w:r>
      <w:r w:rsidR="00865899">
        <w:rPr>
          <w:rFonts w:ascii="Cambria" w:eastAsia="黑体" w:hAnsi="Cambria"/>
          <w:bCs/>
          <w:sz w:val="20"/>
        </w:rPr>
        <w:fldChar w:fldCharType="end"/>
      </w:r>
      <w:r w:rsidR="00865899">
        <w:rPr>
          <w:rFonts w:ascii="Cambria" w:eastAsia="黑体" w:hAnsi="Cambria"/>
          <w:bCs/>
          <w:sz w:val="20"/>
        </w:rPr>
        <w:noBreakHyphen/>
      </w:r>
      <w:r w:rsidR="00865899">
        <w:rPr>
          <w:rFonts w:ascii="Cambria" w:eastAsia="黑体" w:hAnsi="Cambria"/>
          <w:bCs/>
          <w:sz w:val="20"/>
        </w:rPr>
        <w:fldChar w:fldCharType="begin"/>
      </w:r>
      <w:r w:rsidR="00865899">
        <w:rPr>
          <w:rFonts w:ascii="Cambria" w:eastAsia="黑体" w:hAnsi="Cambria"/>
          <w:bCs/>
          <w:sz w:val="20"/>
        </w:rPr>
        <w:instrText xml:space="preserve"> SEQ </w:instrText>
      </w:r>
      <w:r w:rsidR="00865899">
        <w:rPr>
          <w:rFonts w:ascii="Cambria" w:eastAsia="黑体" w:hAnsi="Cambria"/>
          <w:bCs/>
          <w:sz w:val="20"/>
        </w:rPr>
        <w:instrText>图</w:instrText>
      </w:r>
      <w:r w:rsidR="00865899">
        <w:rPr>
          <w:rFonts w:ascii="Cambria" w:eastAsia="黑体" w:hAnsi="Cambria"/>
          <w:bCs/>
          <w:sz w:val="20"/>
        </w:rPr>
        <w:instrText xml:space="preserve"> \* ARABIC \s 1 </w:instrText>
      </w:r>
      <w:r w:rsidR="00865899">
        <w:rPr>
          <w:rFonts w:ascii="Cambria" w:eastAsia="黑体" w:hAnsi="Cambria"/>
          <w:bCs/>
          <w:sz w:val="20"/>
        </w:rPr>
        <w:fldChar w:fldCharType="separate"/>
      </w:r>
      <w:r w:rsidR="003E203A">
        <w:rPr>
          <w:rFonts w:ascii="Cambria" w:eastAsia="黑体" w:hAnsi="Cambria"/>
          <w:bCs/>
          <w:noProof/>
          <w:sz w:val="20"/>
        </w:rPr>
        <w:t>2</w:t>
      </w:r>
      <w:r w:rsidR="00865899">
        <w:rPr>
          <w:rFonts w:ascii="Cambria" w:eastAsia="黑体" w:hAnsi="Cambria"/>
          <w:bCs/>
          <w:sz w:val="20"/>
        </w:rPr>
        <w:fldChar w:fldCharType="end"/>
      </w:r>
      <w:bookmarkEnd w:id="4"/>
      <w:r>
        <w:rPr>
          <w:rFonts w:ascii="Cambria" w:eastAsia="黑体" w:hAnsi="Cambria"/>
          <w:bCs/>
          <w:sz w:val="20"/>
        </w:rPr>
        <w:t xml:space="preserve"> </w:t>
      </w:r>
      <w:r>
        <w:rPr>
          <w:rFonts w:ascii="Cambria" w:eastAsia="黑体" w:hAnsi="Cambria" w:hint="eastAsia"/>
          <w:bCs/>
          <w:sz w:val="20"/>
        </w:rPr>
        <w:t>各种按钮</w:t>
      </w:r>
      <w:bookmarkEnd w:id="5"/>
    </w:p>
    <w:p w14:paraId="2CD9FD7E" w14:textId="77777777" w:rsidR="00476B0B" w:rsidRDefault="00476B0B" w:rsidP="00476B0B">
      <w:pPr>
        <w:rPr>
          <w:rFonts w:eastAsiaTheme="minorEastAsia" w:cstheme="minorBidi"/>
          <w:sz w:val="21"/>
        </w:rPr>
      </w:pPr>
      <w:r>
        <w:rPr>
          <w:rFonts w:hint="eastAsia"/>
        </w:rPr>
        <w:t>根据按钮控件的组成方式，创建按钮控件有三种方式：</w:t>
      </w:r>
    </w:p>
    <w:p w14:paraId="41DE8E0F" w14:textId="77777777" w:rsidR="00476B0B" w:rsidRDefault="00476B0B" w:rsidP="000E0E8B">
      <w:pPr>
        <w:pStyle w:val="a0"/>
        <w:ind w:firstLine="482"/>
      </w:pPr>
      <w:r>
        <w:rPr>
          <w:rFonts w:hint="eastAsia"/>
        </w:rPr>
        <w:t>如果由文本组成，使用</w:t>
      </w:r>
      <w:r>
        <w:t>Button</w:t>
      </w:r>
      <w:r>
        <w:rPr>
          <w:rFonts w:hint="eastAsia"/>
        </w:rPr>
        <w:t>类创建</w:t>
      </w:r>
    </w:p>
    <w:p w14:paraId="30F85360" w14:textId="77777777" w:rsidR="00AD522F" w:rsidRDefault="00AD522F" w:rsidP="00AD522F">
      <w:pPr>
        <w:pStyle w:val="a6"/>
        <w:ind w:left="240" w:right="720" w:firstLine="180"/>
      </w:pPr>
      <w:r>
        <w:t xml:space="preserve">        &lt;Button</w:t>
      </w:r>
    </w:p>
    <w:p w14:paraId="41A3637D" w14:textId="77777777" w:rsidR="00AD522F" w:rsidRDefault="00AD522F" w:rsidP="00AD522F">
      <w:pPr>
        <w:pStyle w:val="a6"/>
        <w:ind w:left="240" w:right="720" w:firstLine="180"/>
      </w:pPr>
      <w:r>
        <w:t xml:space="preserve">            </w:t>
      </w:r>
      <w:proofErr w:type="spellStart"/>
      <w:r>
        <w:t>android:id</w:t>
      </w:r>
      <w:proofErr w:type="spellEnd"/>
      <w:r>
        <w:t>="@+id/ccbtn1"</w:t>
      </w:r>
    </w:p>
    <w:p w14:paraId="342C958B" w14:textId="77777777" w:rsidR="00AD522F" w:rsidRDefault="00AD522F" w:rsidP="00AD522F">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2D71B4E3" w14:textId="77777777" w:rsidR="00AD522F" w:rsidRDefault="00AD522F" w:rsidP="00AD522F">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78D6FB83" w14:textId="7E353590" w:rsidR="00476B0B" w:rsidRDefault="00AD522F" w:rsidP="00AD522F">
      <w:pPr>
        <w:pStyle w:val="a6"/>
        <w:ind w:left="240" w:right="720" w:firstLine="180"/>
      </w:pPr>
      <w:r>
        <w:t xml:space="preserve">            </w:t>
      </w:r>
      <w:proofErr w:type="spellStart"/>
      <w:r>
        <w:t>android:text</w:t>
      </w:r>
      <w:proofErr w:type="spellEnd"/>
      <w:r>
        <w:t>="Basic Button" /&gt;</w:t>
      </w:r>
    </w:p>
    <w:p w14:paraId="5D831E8B" w14:textId="31A92B55" w:rsidR="00573E9A" w:rsidRDefault="00573E9A" w:rsidP="00573E9A">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8</w:t>
      </w:r>
      <w:r w:rsidR="00EF15E2">
        <w:fldChar w:fldCharType="end"/>
      </w:r>
    </w:p>
    <w:p w14:paraId="6A7BBD15" w14:textId="2649061D" w:rsidR="00476B0B" w:rsidRDefault="00476B0B" w:rsidP="000E0E8B">
      <w:pPr>
        <w:pStyle w:val="a0"/>
        <w:ind w:firstLine="482"/>
      </w:pPr>
      <w:r>
        <w:rPr>
          <w:rFonts w:hint="eastAsia"/>
        </w:rPr>
        <w:t>如果由图标组成，使用</w:t>
      </w:r>
      <w:proofErr w:type="spellStart"/>
      <w:r>
        <w:t>ImageButton</w:t>
      </w:r>
      <w:proofErr w:type="spellEnd"/>
      <w:r>
        <w:rPr>
          <w:rFonts w:hint="eastAsia"/>
        </w:rPr>
        <w:t>类创建</w:t>
      </w:r>
    </w:p>
    <w:p w14:paraId="5A7C4207" w14:textId="126685BF" w:rsidR="00306FFD" w:rsidRDefault="00306FFD" w:rsidP="00306FFD">
      <w:r>
        <w:rPr>
          <w:rFonts w:hint="eastAsia"/>
        </w:rPr>
        <w:t>显示一个带有可以按下图像的按钮。默认情况下，</w:t>
      </w:r>
      <w:r>
        <w:rPr>
          <w:rFonts w:hint="eastAsia"/>
        </w:rPr>
        <w:t xml:space="preserve"> </w:t>
      </w:r>
      <w:proofErr w:type="spellStart"/>
      <w:r>
        <w:rPr>
          <w:rFonts w:hint="eastAsia"/>
        </w:rPr>
        <w:t>ImageButton</w:t>
      </w:r>
      <w:proofErr w:type="spellEnd"/>
      <w:r>
        <w:rPr>
          <w:rFonts w:hint="eastAsia"/>
        </w:rPr>
        <w:t xml:space="preserve"> </w:t>
      </w:r>
      <w:r>
        <w:rPr>
          <w:rFonts w:hint="eastAsia"/>
        </w:rPr>
        <w:t>看起来像一个常规的</w:t>
      </w:r>
      <w:r>
        <w:rPr>
          <w:rFonts w:hint="eastAsia"/>
        </w:rPr>
        <w:t xml:space="preserve"> Button</w:t>
      </w:r>
      <w:r>
        <w:rPr>
          <w:rFonts w:hint="eastAsia"/>
        </w:rPr>
        <w:t>，具有在不同按钮状态期间更改颜色的标准按钮背景。按钮表面上的图像由</w:t>
      </w:r>
      <w:r>
        <w:rPr>
          <w:rFonts w:hint="eastAsia"/>
        </w:rPr>
        <w:t xml:space="preserve">XML </w:t>
      </w:r>
      <w:r>
        <w:rPr>
          <w:rFonts w:hint="eastAsia"/>
        </w:rPr>
        <w:t>元素</w:t>
      </w:r>
      <w:r>
        <w:rPr>
          <w:rFonts w:hint="eastAsia"/>
        </w:rPr>
        <w:t xml:space="preserve"> </w:t>
      </w:r>
      <w:r w:rsidR="0036484D">
        <w:rPr>
          <w:rFonts w:hint="eastAsia"/>
        </w:rPr>
        <w:t>&lt;</w:t>
      </w:r>
      <w:proofErr w:type="spellStart"/>
      <w:r w:rsidR="0036484D">
        <w:rPr>
          <w:rFonts w:hint="eastAsia"/>
        </w:rPr>
        <w:t>ImageButton</w:t>
      </w:r>
      <w:proofErr w:type="spellEnd"/>
      <w:r w:rsidR="0036484D">
        <w:rPr>
          <w:rFonts w:hint="eastAsia"/>
        </w:rPr>
        <w:t>&gt;</w:t>
      </w:r>
      <w:r>
        <w:rPr>
          <w:rFonts w:hint="eastAsia"/>
        </w:rPr>
        <w:t>中的</w:t>
      </w:r>
      <w:proofErr w:type="spellStart"/>
      <w:r w:rsidR="0036484D">
        <w:rPr>
          <w:rFonts w:hint="eastAsia"/>
        </w:rPr>
        <w:t>android:src</w:t>
      </w:r>
      <w:proofErr w:type="spellEnd"/>
      <w:r>
        <w:rPr>
          <w:rFonts w:hint="eastAsia"/>
        </w:rPr>
        <w:t>属性或</w:t>
      </w:r>
      <w:proofErr w:type="spellStart"/>
      <w:r w:rsidR="0036484D">
        <w:rPr>
          <w:rFonts w:hint="eastAsia"/>
        </w:rPr>
        <w:t>ImageView.setImageResource</w:t>
      </w:r>
      <w:proofErr w:type="spellEnd"/>
      <w:r w:rsidR="0036484D">
        <w:rPr>
          <w:rFonts w:hint="eastAsia"/>
        </w:rPr>
        <w:t>(int)</w:t>
      </w:r>
      <w:r>
        <w:rPr>
          <w:rFonts w:hint="eastAsia"/>
        </w:rPr>
        <w:t>方法定义。要删除标准按钮背景图像，定义自己的背景图像或将背景颜色设置为透明</w:t>
      </w:r>
      <w:r w:rsidR="006A4F54">
        <w:rPr>
          <w:rFonts w:hint="eastAsia"/>
        </w:rPr>
        <w:t>，</w:t>
      </w:r>
      <w:r>
        <w:rPr>
          <w:rFonts w:hint="eastAsia"/>
        </w:rPr>
        <w:t>要指示不同的按钮状态</w:t>
      </w:r>
      <w:r w:rsidR="007A1E63">
        <w:rPr>
          <w:rFonts w:hint="eastAsia"/>
        </w:rPr>
        <w:t>，</w:t>
      </w:r>
      <w:r>
        <w:rPr>
          <w:rFonts w:hint="eastAsia"/>
        </w:rPr>
        <w:t>聚焦、选中等，可以为每个状态定义不同的图像。例如，默认为</w:t>
      </w:r>
      <w:r w:rsidR="006A4F54">
        <w:rPr>
          <w:rFonts w:hint="eastAsia"/>
        </w:rPr>
        <w:t>红色</w:t>
      </w:r>
      <w:r>
        <w:rPr>
          <w:rFonts w:hint="eastAsia"/>
        </w:rPr>
        <w:t>图像，聚焦时为橙色，按下时为</w:t>
      </w:r>
      <w:r w:rsidR="006A4F54">
        <w:rPr>
          <w:rFonts w:hint="eastAsia"/>
        </w:rPr>
        <w:t>蓝色</w:t>
      </w:r>
      <w:r>
        <w:rPr>
          <w:rFonts w:hint="eastAsia"/>
        </w:rPr>
        <w:t>。一个简单的方法是使用</w:t>
      </w:r>
      <w:r>
        <w:rPr>
          <w:rFonts w:hint="eastAsia"/>
        </w:rPr>
        <w:t xml:space="preserve"> XML </w:t>
      </w:r>
      <w:r>
        <w:rPr>
          <w:rFonts w:hint="eastAsia"/>
        </w:rPr>
        <w:t>可绘制选择器。例如：</w:t>
      </w:r>
    </w:p>
    <w:p w14:paraId="1949037D" w14:textId="77777777" w:rsidR="00877DDB" w:rsidRPr="00734F53" w:rsidRDefault="00877DDB" w:rsidP="00877DDB">
      <w:pPr>
        <w:pStyle w:val="a6"/>
        <w:ind w:left="240" w:right="720" w:firstLine="180"/>
      </w:pPr>
      <w:r w:rsidRPr="00734F53">
        <w:t>&lt;?xml version="1.0" encoding="utf-8"?&gt;</w:t>
      </w:r>
    </w:p>
    <w:p w14:paraId="21177EFF" w14:textId="77777777" w:rsidR="00877DDB" w:rsidRPr="00734F53" w:rsidRDefault="00877DDB" w:rsidP="00877DDB">
      <w:pPr>
        <w:pStyle w:val="a6"/>
        <w:ind w:left="240" w:right="720" w:firstLine="180"/>
      </w:pPr>
      <w:r w:rsidRPr="00734F53">
        <w:t xml:space="preserve">&lt;selector </w:t>
      </w:r>
      <w:proofErr w:type="spellStart"/>
      <w:r w:rsidRPr="00734F53">
        <w:t>xmlns:android</w:t>
      </w:r>
      <w:proofErr w:type="spellEnd"/>
      <w:r w:rsidRPr="00734F53">
        <w:t>="http://schemas.android.com/</w:t>
      </w:r>
      <w:proofErr w:type="spellStart"/>
      <w:r w:rsidRPr="00734F53">
        <w:t>apk</w:t>
      </w:r>
      <w:proofErr w:type="spellEnd"/>
      <w:r w:rsidRPr="00734F53">
        <w:t>/res/android"&gt;</w:t>
      </w:r>
    </w:p>
    <w:p w14:paraId="1D6FB309" w14:textId="77777777" w:rsidR="00877DDB" w:rsidRPr="00734F53" w:rsidRDefault="00877DDB" w:rsidP="00877DDB">
      <w:pPr>
        <w:pStyle w:val="a6"/>
        <w:ind w:left="240" w:right="720" w:firstLine="180"/>
      </w:pPr>
      <w:r w:rsidRPr="00734F53">
        <w:t xml:space="preserve">    &lt;item </w:t>
      </w:r>
      <w:proofErr w:type="spellStart"/>
      <w:r w:rsidRPr="00734F53">
        <w:t>android:drawable</w:t>
      </w:r>
      <w:proofErr w:type="spellEnd"/>
      <w:r w:rsidRPr="00734F53">
        <w:t>="@drawable/</w:t>
      </w:r>
      <w:proofErr w:type="spellStart"/>
      <w:r w:rsidRPr="00734F53">
        <w:t>button_pressed</w:t>
      </w:r>
      <w:proofErr w:type="spellEnd"/>
      <w:r w:rsidRPr="00734F53">
        <w:t xml:space="preserve">" </w:t>
      </w:r>
      <w:proofErr w:type="spellStart"/>
      <w:r w:rsidRPr="00734F53">
        <w:t>android:state_pressed</w:t>
      </w:r>
      <w:proofErr w:type="spellEnd"/>
      <w:r w:rsidRPr="00734F53">
        <w:t>="true" /&gt; &lt;!-- pressed --&gt;</w:t>
      </w:r>
    </w:p>
    <w:p w14:paraId="61343529" w14:textId="77777777" w:rsidR="00877DDB" w:rsidRPr="00734F53" w:rsidRDefault="00877DDB" w:rsidP="00877DDB">
      <w:pPr>
        <w:pStyle w:val="a6"/>
        <w:ind w:left="240" w:right="720" w:firstLine="180"/>
      </w:pPr>
      <w:r w:rsidRPr="00734F53">
        <w:t xml:space="preserve">    &lt;item </w:t>
      </w:r>
      <w:proofErr w:type="spellStart"/>
      <w:r w:rsidRPr="00734F53">
        <w:t>android:drawable</w:t>
      </w:r>
      <w:proofErr w:type="spellEnd"/>
      <w:r w:rsidRPr="00734F53">
        <w:t>="@drawable/</w:t>
      </w:r>
      <w:proofErr w:type="spellStart"/>
      <w:r w:rsidRPr="00734F53">
        <w:t>button_normal</w:t>
      </w:r>
      <w:proofErr w:type="spellEnd"/>
      <w:r w:rsidRPr="00734F53">
        <w:t>" /&gt; &lt;!-- default --&gt;</w:t>
      </w:r>
    </w:p>
    <w:p w14:paraId="2AE85E61" w14:textId="77777777" w:rsidR="00877DDB" w:rsidRPr="00734F53" w:rsidRDefault="00877DDB" w:rsidP="00877DDB">
      <w:pPr>
        <w:pStyle w:val="a6"/>
        <w:ind w:left="240" w:right="720" w:firstLine="180"/>
      </w:pPr>
      <w:r w:rsidRPr="00734F53">
        <w:lastRenderedPageBreak/>
        <w:t>&lt;/selector&gt;</w:t>
      </w:r>
    </w:p>
    <w:p w14:paraId="33F66CE0" w14:textId="354B7967" w:rsidR="00877DDB" w:rsidRDefault="00877DDB" w:rsidP="00877DDB">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9</w:t>
      </w:r>
      <w:r w:rsidR="00EF15E2">
        <w:fldChar w:fldCharType="end"/>
      </w:r>
    </w:p>
    <w:p w14:paraId="2E554BC8" w14:textId="51D3BB51" w:rsidR="00877DDB" w:rsidRPr="00A31291" w:rsidRDefault="00B0080F" w:rsidP="00306FFD">
      <w:proofErr w:type="spellStart"/>
      <w:r>
        <w:rPr>
          <w:rFonts w:hint="eastAsia"/>
        </w:rPr>
        <w:t>StateListDrawable</w:t>
      </w:r>
      <w:proofErr w:type="spellEnd"/>
      <w:r>
        <w:rPr>
          <w:rFonts w:hint="eastAsia"/>
        </w:rPr>
        <w:t>是一个</w:t>
      </w:r>
      <w:r>
        <w:rPr>
          <w:rFonts w:hint="eastAsia"/>
        </w:rPr>
        <w:t>Drawable</w:t>
      </w:r>
      <w:r>
        <w:rPr>
          <w:rFonts w:hint="eastAsia"/>
        </w:rPr>
        <w:t>对象，使用不同的图像来表示同一对象，具体取决于对象所处的状态。例如</w:t>
      </w:r>
      <w:r w:rsidR="0026311E">
        <w:rPr>
          <w:rFonts w:hint="eastAsia"/>
        </w:rPr>
        <w:t>按钮</w:t>
      </w:r>
      <w:r>
        <w:rPr>
          <w:rFonts w:hint="eastAsia"/>
        </w:rPr>
        <w:t>可以以多种状态之一存在</w:t>
      </w:r>
      <w:r w:rsidR="00DF6E29">
        <w:rPr>
          <w:rFonts w:hint="eastAsia"/>
        </w:rPr>
        <w:t>，</w:t>
      </w:r>
      <w:r>
        <w:rPr>
          <w:rFonts w:hint="eastAsia"/>
        </w:rPr>
        <w:t>按下、聚焦、悬停或不存在，可以为每个状态提供不同的背景图像。在</w:t>
      </w:r>
      <w:r>
        <w:rPr>
          <w:rFonts w:hint="eastAsia"/>
        </w:rPr>
        <w:t xml:space="preserve"> XML </w:t>
      </w:r>
      <w:r>
        <w:rPr>
          <w:rFonts w:hint="eastAsia"/>
        </w:rPr>
        <w:t>文件中描述状态列表。每个图形都由</w:t>
      </w:r>
      <w:r w:rsidR="000D0617">
        <w:rPr>
          <w:rFonts w:hint="eastAsia"/>
        </w:rPr>
        <w:t>&lt;selector&gt;</w:t>
      </w:r>
      <w:r w:rsidR="000D0617">
        <w:rPr>
          <w:rFonts w:hint="eastAsia"/>
        </w:rPr>
        <w:t>元素中的一个</w:t>
      </w:r>
      <w:r>
        <w:rPr>
          <w:rFonts w:hint="eastAsia"/>
        </w:rPr>
        <w:t>&lt;item&gt;</w:t>
      </w:r>
      <w:r>
        <w:rPr>
          <w:rFonts w:hint="eastAsia"/>
        </w:rPr>
        <w:t>元素表示</w:t>
      </w:r>
      <w:r w:rsidR="00304566">
        <w:rPr>
          <w:rFonts w:hint="eastAsia"/>
        </w:rPr>
        <w:t>，</w:t>
      </w:r>
      <w:r>
        <w:rPr>
          <w:rFonts w:hint="eastAsia"/>
        </w:rPr>
        <w:t>每个都</w:t>
      </w:r>
      <w:r>
        <w:rPr>
          <w:rFonts w:hint="eastAsia"/>
        </w:rPr>
        <w:t>&lt;item&gt;</w:t>
      </w:r>
      <w:r>
        <w:rPr>
          <w:rFonts w:hint="eastAsia"/>
        </w:rPr>
        <w:t>使用一个</w:t>
      </w:r>
      <w:r w:rsidR="00DF6E29">
        <w:rPr>
          <w:rFonts w:hint="eastAsia"/>
        </w:rPr>
        <w:t>“</w:t>
      </w:r>
      <w:r>
        <w:rPr>
          <w:rFonts w:hint="eastAsia"/>
        </w:rPr>
        <w:t>state_</w:t>
      </w:r>
      <w:r>
        <w:rPr>
          <w:rFonts w:hint="eastAsia"/>
        </w:rPr>
        <w:t>属性</w:t>
      </w:r>
      <w:r w:rsidR="00DF6E29">
        <w:rPr>
          <w:rFonts w:hint="eastAsia"/>
        </w:rPr>
        <w:t>”</w:t>
      </w:r>
      <w:r>
        <w:rPr>
          <w:rFonts w:hint="eastAsia"/>
        </w:rPr>
        <w:t>来指示使用图形的情况。在每次状态变化期间，都会从上到下遍历状态列表</w:t>
      </w:r>
      <w:r w:rsidR="00953B02">
        <w:rPr>
          <w:rFonts w:hint="eastAsia"/>
        </w:rPr>
        <w:t>，</w:t>
      </w:r>
      <w:r>
        <w:rPr>
          <w:rFonts w:hint="eastAsia"/>
        </w:rPr>
        <w:t>使用与当前状态匹配的第一项，这意味着选择不是基于最佳匹配，而仅仅是满足状态最低标准的第一项。</w:t>
      </w:r>
      <w:r w:rsidR="00A31291">
        <w:rPr>
          <w:rFonts w:hint="eastAsia"/>
        </w:rPr>
        <w:t>示例中的状态列表定义了按钮当处于不同状态时显示的图像。当按钮按下时，即当</w:t>
      </w:r>
      <w:proofErr w:type="spellStart"/>
      <w:r w:rsidR="00A31291">
        <w:rPr>
          <w:rFonts w:hint="eastAsia"/>
        </w:rPr>
        <w:t>state_pressed</w:t>
      </w:r>
      <w:proofErr w:type="spellEnd"/>
      <w:r w:rsidR="00A31291">
        <w:rPr>
          <w:rFonts w:hint="eastAsia"/>
        </w:rPr>
        <w:t>="true"</w:t>
      </w:r>
      <w:r w:rsidR="00A31291">
        <w:rPr>
          <w:rFonts w:hint="eastAsia"/>
        </w:rPr>
        <w:t>，显示一个名为的图像</w:t>
      </w:r>
      <w:proofErr w:type="spellStart"/>
      <w:r w:rsidR="00A31291">
        <w:rPr>
          <w:rFonts w:hint="eastAsia"/>
        </w:rPr>
        <w:t>button_pressed</w:t>
      </w:r>
      <w:proofErr w:type="spellEnd"/>
      <w:r w:rsidR="00A31291">
        <w:rPr>
          <w:rFonts w:hint="eastAsia"/>
        </w:rPr>
        <w:t>；当按钮处于初始状态时，显</w:t>
      </w:r>
      <w:proofErr w:type="spellStart"/>
      <w:r w:rsidR="00A31291" w:rsidRPr="002D1741">
        <w:t>button_normal</w:t>
      </w:r>
      <w:proofErr w:type="spellEnd"/>
      <w:r w:rsidR="00A31291">
        <w:rPr>
          <w:rFonts w:hint="eastAsia"/>
        </w:rPr>
        <w:t>。会根据按钮的状态和</w:t>
      </w:r>
      <w:r w:rsidR="00A31291">
        <w:rPr>
          <w:rFonts w:hint="eastAsia"/>
        </w:rPr>
        <w:t xml:space="preserve"> XML </w:t>
      </w:r>
      <w:r w:rsidR="00A31291">
        <w:rPr>
          <w:rFonts w:hint="eastAsia"/>
        </w:rPr>
        <w:t>中定义的相应图像自动更改图像。元素的顺序</w:t>
      </w:r>
      <w:r w:rsidR="00A31291">
        <w:rPr>
          <w:rFonts w:hint="eastAsia"/>
        </w:rPr>
        <w:t>&lt;item&gt;</w:t>
      </w:r>
      <w:r w:rsidR="00A31291">
        <w:rPr>
          <w:rFonts w:hint="eastAsia"/>
        </w:rPr>
        <w:t>很重要，因为是按顺序计算的</w:t>
      </w:r>
      <w:r w:rsidR="00CD6A5D">
        <w:rPr>
          <w:rFonts w:hint="eastAsia"/>
        </w:rPr>
        <w:t>，</w:t>
      </w:r>
      <w:r w:rsidR="00A31291">
        <w:rPr>
          <w:rFonts w:hint="eastAsia"/>
        </w:rPr>
        <w:t>这就是为什么</w:t>
      </w:r>
      <w:proofErr w:type="spellStart"/>
      <w:r w:rsidR="00CD6A5D" w:rsidRPr="002D1741">
        <w:t>button_normal</w:t>
      </w:r>
      <w:proofErr w:type="spellEnd"/>
      <w:r w:rsidR="00A31291">
        <w:rPr>
          <w:rFonts w:hint="eastAsia"/>
        </w:rPr>
        <w:t>按钮图像最后出现的原因，因为只会</w:t>
      </w:r>
      <w:r w:rsidR="00664354">
        <w:rPr>
          <w:rFonts w:hint="eastAsia"/>
        </w:rPr>
        <w:t>在</w:t>
      </w:r>
      <w:proofErr w:type="spellStart"/>
      <w:r w:rsidR="00A31291">
        <w:rPr>
          <w:rFonts w:hint="eastAsia"/>
        </w:rPr>
        <w:t>android:state_pressed</w:t>
      </w:r>
      <w:proofErr w:type="spellEnd"/>
      <w:r w:rsidR="0025339D">
        <w:rPr>
          <w:rFonts w:hint="eastAsia"/>
        </w:rPr>
        <w:t>并且</w:t>
      </w:r>
      <w:proofErr w:type="spellStart"/>
      <w:r w:rsidR="00A31291">
        <w:rPr>
          <w:rFonts w:hint="eastAsia"/>
        </w:rPr>
        <w:t>android:state_focused</w:t>
      </w:r>
      <w:proofErr w:type="spellEnd"/>
      <w:r w:rsidR="00A31291">
        <w:rPr>
          <w:rFonts w:hint="eastAsia"/>
        </w:rPr>
        <w:t>都被评估为</w:t>
      </w:r>
      <w:r w:rsidR="00CD6A5D">
        <w:rPr>
          <w:rFonts w:hint="eastAsia"/>
        </w:rPr>
        <w:t>false</w:t>
      </w:r>
      <w:r w:rsidR="00CD6A5D">
        <w:rPr>
          <w:rFonts w:hint="eastAsia"/>
        </w:rPr>
        <w:t>之后应用</w:t>
      </w:r>
      <w:r w:rsidR="00A31291">
        <w:rPr>
          <w:rFonts w:hint="eastAsia"/>
        </w:rPr>
        <w:t>。</w:t>
      </w:r>
    </w:p>
    <w:p w14:paraId="19239910" w14:textId="571C24BA" w:rsidR="00337111" w:rsidRDefault="00721D07" w:rsidP="00337111">
      <w:pPr>
        <w:pStyle w:val="a6"/>
        <w:ind w:left="240" w:right="720" w:firstLine="180"/>
      </w:pPr>
      <w:r>
        <w:t xml:space="preserve">     </w:t>
      </w:r>
      <w:r w:rsidR="000B3FC4">
        <w:t xml:space="preserve">    </w:t>
      </w:r>
      <w:r w:rsidR="00337111">
        <w:t>&lt;</w:t>
      </w:r>
      <w:proofErr w:type="spellStart"/>
      <w:r w:rsidR="00337111">
        <w:t>ImageButton</w:t>
      </w:r>
      <w:proofErr w:type="spellEnd"/>
    </w:p>
    <w:p w14:paraId="05B3BF87" w14:textId="77777777" w:rsidR="00337111" w:rsidRDefault="00337111" w:rsidP="00337111">
      <w:pPr>
        <w:pStyle w:val="a6"/>
        <w:ind w:left="240" w:right="720" w:firstLine="180"/>
      </w:pPr>
      <w:r>
        <w:t xml:space="preserve">            </w:t>
      </w:r>
      <w:proofErr w:type="spellStart"/>
      <w:r>
        <w:t>android:id</w:t>
      </w:r>
      <w:proofErr w:type="spellEnd"/>
      <w:r>
        <w:t>="@+id/ccbtn2"</w:t>
      </w:r>
    </w:p>
    <w:p w14:paraId="5BC740CF" w14:textId="77777777" w:rsidR="00337111" w:rsidRDefault="00337111" w:rsidP="00337111">
      <w:pPr>
        <w:pStyle w:val="a6"/>
        <w:ind w:left="240" w:right="720" w:firstLine="180"/>
      </w:pPr>
      <w:r>
        <w:t xml:space="preserve">            </w:t>
      </w:r>
      <w:proofErr w:type="spellStart"/>
      <w:r>
        <w:t>android:layout_width</w:t>
      </w:r>
      <w:proofErr w:type="spellEnd"/>
      <w:r>
        <w:t>="80dp"</w:t>
      </w:r>
    </w:p>
    <w:p w14:paraId="060E29D5" w14:textId="77777777" w:rsidR="00337111" w:rsidRDefault="00337111" w:rsidP="00337111">
      <w:pPr>
        <w:pStyle w:val="a6"/>
        <w:ind w:left="240" w:right="720" w:firstLine="180"/>
      </w:pPr>
      <w:r>
        <w:t xml:space="preserve">            </w:t>
      </w:r>
      <w:proofErr w:type="spellStart"/>
      <w:r>
        <w:t>android:layout_height</w:t>
      </w:r>
      <w:proofErr w:type="spellEnd"/>
      <w:r>
        <w:t>="45dp"</w:t>
      </w:r>
    </w:p>
    <w:p w14:paraId="686781AE" w14:textId="77777777" w:rsidR="00337111" w:rsidRDefault="00337111" w:rsidP="00337111">
      <w:pPr>
        <w:pStyle w:val="a6"/>
        <w:ind w:left="240" w:right="720" w:firstLine="180"/>
      </w:pPr>
      <w:r>
        <w:t xml:space="preserve">            </w:t>
      </w:r>
      <w:proofErr w:type="spellStart"/>
      <w:r>
        <w:t>android:layout_centerInParent</w:t>
      </w:r>
      <w:proofErr w:type="spellEnd"/>
      <w:r>
        <w:t>="true"</w:t>
      </w:r>
    </w:p>
    <w:p w14:paraId="733C988B" w14:textId="14525EE6" w:rsidR="00476B0B" w:rsidRDefault="00337111" w:rsidP="00A30760">
      <w:pPr>
        <w:pStyle w:val="a6"/>
        <w:ind w:left="240" w:right="720" w:firstLine="180"/>
      </w:pPr>
      <w:r>
        <w:t xml:space="preserve">            </w:t>
      </w:r>
      <w:proofErr w:type="spellStart"/>
      <w:r>
        <w:t>android:background</w:t>
      </w:r>
      <w:proofErr w:type="spellEnd"/>
      <w:r>
        <w:t>="@drawable/</w:t>
      </w:r>
      <w:proofErr w:type="spellStart"/>
      <w:r>
        <w:t>imagebuttonselector</w:t>
      </w:r>
      <w:proofErr w:type="spellEnd"/>
      <w:r>
        <w:t>" /&gt;</w:t>
      </w:r>
    </w:p>
    <w:p w14:paraId="15E1A66A" w14:textId="7788B86A" w:rsidR="00573E9A" w:rsidRDefault="00573E9A" w:rsidP="00573E9A">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10</w:t>
      </w:r>
      <w:r w:rsidR="00EF15E2">
        <w:fldChar w:fldCharType="end"/>
      </w:r>
    </w:p>
    <w:p w14:paraId="10D32497" w14:textId="5187FD08" w:rsidR="00BB7BDA" w:rsidRDefault="00BB7BDA" w:rsidP="00BB7BDA">
      <w:r>
        <w:rPr>
          <w:rFonts w:hint="eastAsia"/>
        </w:rPr>
        <w:t>将</w:t>
      </w:r>
      <w:r>
        <w:rPr>
          <w:rFonts w:hint="eastAsia"/>
        </w:rPr>
        <w:t xml:space="preserve"> XML </w:t>
      </w:r>
      <w:r>
        <w:rPr>
          <w:rFonts w:hint="eastAsia"/>
        </w:rPr>
        <w:t>文件保存在项目</w:t>
      </w:r>
      <w:r>
        <w:rPr>
          <w:rFonts w:hint="eastAsia"/>
        </w:rPr>
        <w:t>res/drawable/</w:t>
      </w:r>
      <w:r>
        <w:rPr>
          <w:rFonts w:hint="eastAsia"/>
        </w:rPr>
        <w:t>文件夹中，然后将其作为</w:t>
      </w:r>
      <w:r>
        <w:rPr>
          <w:rFonts w:hint="eastAsia"/>
        </w:rPr>
        <w:t xml:space="preserve"> </w:t>
      </w:r>
      <w:proofErr w:type="spellStart"/>
      <w:r>
        <w:rPr>
          <w:rFonts w:hint="eastAsia"/>
        </w:rPr>
        <w:t>ImageButton</w:t>
      </w:r>
      <w:proofErr w:type="spellEnd"/>
      <w:r>
        <w:rPr>
          <w:rFonts w:hint="eastAsia"/>
        </w:rPr>
        <w:t xml:space="preserve"> </w:t>
      </w:r>
      <w:r>
        <w:rPr>
          <w:rFonts w:hint="eastAsia"/>
        </w:rPr>
        <w:t>源的可绘制对象引用</w:t>
      </w:r>
      <w:r w:rsidR="003C1020">
        <w:rPr>
          <w:rFonts w:hint="eastAsia"/>
        </w:rPr>
        <w:t>，</w:t>
      </w:r>
      <w:r>
        <w:rPr>
          <w:rFonts w:hint="eastAsia"/>
        </w:rPr>
        <w:t>在</w:t>
      </w:r>
      <w:r>
        <w:rPr>
          <w:rFonts w:hint="eastAsia"/>
        </w:rPr>
        <w:t xml:space="preserve"> android:</w:t>
      </w:r>
      <w:r w:rsidR="00A31291" w:rsidRPr="00A31291">
        <w:t xml:space="preserve"> </w:t>
      </w:r>
      <w:r w:rsidR="00A31291">
        <w:t>background</w:t>
      </w:r>
      <w:r>
        <w:rPr>
          <w:rFonts w:hint="eastAsia"/>
        </w:rPr>
        <w:t>属性中。</w:t>
      </w:r>
    </w:p>
    <w:p w14:paraId="76B4F372" w14:textId="77777777" w:rsidR="00476B0B" w:rsidRDefault="00476B0B" w:rsidP="000E0E8B">
      <w:pPr>
        <w:pStyle w:val="a0"/>
        <w:ind w:firstLine="482"/>
      </w:pPr>
      <w:r>
        <w:rPr>
          <w:rFonts w:hint="eastAsia"/>
        </w:rPr>
        <w:t>如果文本和图标都有，使用</w:t>
      </w:r>
      <w:r>
        <w:t>Button</w:t>
      </w:r>
      <w:r>
        <w:rPr>
          <w:rFonts w:hint="eastAsia"/>
        </w:rPr>
        <w:t>类的</w:t>
      </w:r>
      <w:proofErr w:type="spellStart"/>
      <w:r>
        <w:t>android:drawableLeft</w:t>
      </w:r>
      <w:proofErr w:type="spellEnd"/>
      <w:r>
        <w:rPr>
          <w:rFonts w:hint="eastAsia"/>
        </w:rPr>
        <w:t>属性</w:t>
      </w:r>
    </w:p>
    <w:p w14:paraId="16EC4C6F" w14:textId="77777777" w:rsidR="00476B0B" w:rsidRDefault="00476B0B" w:rsidP="00476B0B">
      <w:pPr>
        <w:pStyle w:val="a6"/>
        <w:ind w:left="240" w:right="720" w:firstLine="180"/>
      </w:pPr>
      <w:r>
        <w:t>&lt;Button</w:t>
      </w:r>
    </w:p>
    <w:p w14:paraId="023D0715"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7A45726A"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554338C8" w14:textId="77777777" w:rsidR="00476B0B" w:rsidRDefault="00476B0B" w:rsidP="00476B0B">
      <w:pPr>
        <w:pStyle w:val="a6"/>
        <w:ind w:left="240" w:right="720" w:firstLine="180"/>
      </w:pPr>
      <w:r>
        <w:t xml:space="preserve">    </w:t>
      </w:r>
      <w:proofErr w:type="spellStart"/>
      <w:r>
        <w:t>android:text</w:t>
      </w:r>
      <w:proofErr w:type="spellEnd"/>
      <w:r>
        <w:t>="@string/</w:t>
      </w:r>
      <w:proofErr w:type="spellStart"/>
      <w:r>
        <w:t>button_text</w:t>
      </w:r>
      <w:proofErr w:type="spellEnd"/>
      <w:r>
        <w:t>"</w:t>
      </w:r>
    </w:p>
    <w:p w14:paraId="0EE62D32" w14:textId="77777777" w:rsidR="00476B0B" w:rsidRDefault="00476B0B" w:rsidP="00476B0B">
      <w:pPr>
        <w:pStyle w:val="a6"/>
        <w:ind w:left="240" w:right="720" w:firstLine="180"/>
      </w:pPr>
      <w:r>
        <w:t xml:space="preserve">    </w:t>
      </w:r>
      <w:proofErr w:type="spellStart"/>
      <w:r>
        <w:t>android:drawableLeft</w:t>
      </w:r>
      <w:proofErr w:type="spellEnd"/>
      <w:r>
        <w:t>="@drawable/</w:t>
      </w:r>
      <w:proofErr w:type="spellStart"/>
      <w:r>
        <w:t>button_icon</w:t>
      </w:r>
      <w:proofErr w:type="spellEnd"/>
      <w:r>
        <w:t>"</w:t>
      </w:r>
    </w:p>
    <w:p w14:paraId="2F609727" w14:textId="3F4F532F" w:rsidR="00476B0B" w:rsidRDefault="00476B0B" w:rsidP="00476B0B">
      <w:pPr>
        <w:pStyle w:val="a6"/>
        <w:ind w:left="240" w:right="720" w:firstLine="180"/>
      </w:pPr>
      <w:r>
        <w:t>    ... /&gt;</w:t>
      </w:r>
    </w:p>
    <w:p w14:paraId="613717AD" w14:textId="2F334864" w:rsidR="00573E9A" w:rsidRDefault="00573E9A" w:rsidP="00573E9A">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11</w:t>
      </w:r>
      <w:r w:rsidR="00EF15E2">
        <w:fldChar w:fldCharType="end"/>
      </w:r>
    </w:p>
    <w:p w14:paraId="279391A8" w14:textId="7D713742" w:rsidR="00476B0B" w:rsidRDefault="00476B0B" w:rsidP="00476B0B">
      <w:r>
        <w:rPr>
          <w:rFonts w:hint="eastAsia"/>
        </w:rPr>
        <w:lastRenderedPageBreak/>
        <w:t>除了按钮上的文本和图标，按钮的外观（如背景图片和字体）可能会因为设备或者</w:t>
      </w:r>
      <w:r w:rsidR="00A365DF">
        <w:t>安卓</w:t>
      </w:r>
      <w:r>
        <w:rPr>
          <w:rFonts w:hint="eastAsia"/>
        </w:rPr>
        <w:t>版本的不同而有所不同，随着</w:t>
      </w:r>
      <w:r w:rsidR="00A365DF">
        <w:t>安卓</w:t>
      </w:r>
      <w:r>
        <w:rPr>
          <w:rFonts w:hint="eastAsia"/>
        </w:rPr>
        <w:t>版本的升级，其界面的样式也发生变化，而厂家的也会定制输入控件的默认样式。</w:t>
      </w:r>
    </w:p>
    <w:p w14:paraId="7F59F935" w14:textId="167A683A" w:rsidR="00476B0B" w:rsidRDefault="00476B0B" w:rsidP="00476B0B">
      <w:r>
        <w:rPr>
          <w:rFonts w:hint="eastAsia"/>
        </w:rPr>
        <w:t>如果要控制控件使用适用于整个应用程序的样式</w:t>
      </w:r>
      <w:r w:rsidR="00573E9A">
        <w:rPr>
          <w:rFonts w:hint="eastAsia"/>
        </w:rPr>
        <w:t>，</w:t>
      </w:r>
      <w:r>
        <w:rPr>
          <w:rFonts w:hint="eastAsia"/>
        </w:rPr>
        <w:t>例如要确保所有运行</w:t>
      </w:r>
      <w:r w:rsidR="00A365DF">
        <w:t>安卓</w:t>
      </w:r>
      <w:r>
        <w:t>4.0</w:t>
      </w:r>
      <w:r>
        <w:rPr>
          <w:rFonts w:hint="eastAsia"/>
        </w:rPr>
        <w:t>甚至更高版本的设备在应用程序使用</w:t>
      </w:r>
      <w:proofErr w:type="spellStart"/>
      <w:r>
        <w:t>Holo</w:t>
      </w:r>
      <w:proofErr w:type="spellEnd"/>
      <w:r>
        <w:rPr>
          <w:rFonts w:hint="eastAsia"/>
        </w:rPr>
        <w:t>主题，需要在</w:t>
      </w:r>
      <w:r>
        <w:t>manifest</w:t>
      </w:r>
      <w:r>
        <w:rPr>
          <w:rFonts w:hint="eastAsia"/>
        </w:rPr>
        <w:t>的元素中声明</w:t>
      </w:r>
      <w:proofErr w:type="spellStart"/>
      <w:r>
        <w:t>android:theme</w:t>
      </w:r>
      <w:proofErr w:type="spellEnd"/>
      <w:r>
        <w:t>="@</w:t>
      </w:r>
      <w:proofErr w:type="spellStart"/>
      <w:r>
        <w:t>android:style</w:t>
      </w:r>
      <w:proofErr w:type="spellEnd"/>
      <w:r>
        <w:t>/</w:t>
      </w:r>
      <w:proofErr w:type="spellStart"/>
      <w:r>
        <w:t>Theme.Holo</w:t>
      </w:r>
      <w:proofErr w:type="spellEnd"/>
      <w:r>
        <w:t>"</w:t>
      </w:r>
      <w:r>
        <w:rPr>
          <w:rFonts w:hint="eastAsia"/>
        </w:rPr>
        <w:t>。在</w:t>
      </w:r>
      <w:r>
        <w:t>XML</w:t>
      </w:r>
      <w:r>
        <w:rPr>
          <w:rFonts w:hint="eastAsia"/>
        </w:rPr>
        <w:t>布局文件中，可以使用</w:t>
      </w:r>
      <w:r>
        <w:t>Button</w:t>
      </w:r>
      <w:r>
        <w:rPr>
          <w:rFonts w:hint="eastAsia"/>
        </w:rPr>
        <w:t>的一些属性来定义按钮的外观。定制不同的背景，可以指定</w:t>
      </w:r>
      <w:r>
        <w:t>&lt;</w:t>
      </w:r>
      <w:proofErr w:type="spellStart"/>
      <w:r>
        <w:t>android:background</w:t>
      </w:r>
      <w:proofErr w:type="spellEnd"/>
      <w:r>
        <w:t>&gt;</w:t>
      </w:r>
      <w:r>
        <w:rPr>
          <w:rFonts w:hint="eastAsia"/>
        </w:rPr>
        <w:t>属性为绘图或颜色的资源，也可以是自定义的背景。其他的属性，例如字体、大小、边框等，可以参照</w:t>
      </w:r>
      <w:proofErr w:type="spellStart"/>
      <w:r>
        <w:t>TextView</w:t>
      </w:r>
      <w:proofErr w:type="spellEnd"/>
      <w:r>
        <w:rPr>
          <w:rFonts w:hint="eastAsia"/>
        </w:rPr>
        <w:t>和</w:t>
      </w:r>
      <w:r>
        <w:t>View</w:t>
      </w:r>
      <w:r>
        <w:rPr>
          <w:rFonts w:hint="eastAsia"/>
        </w:rPr>
        <w:t>的</w:t>
      </w:r>
      <w:r>
        <w:t>XML</w:t>
      </w:r>
      <w:r>
        <w:rPr>
          <w:rFonts w:hint="eastAsia"/>
        </w:rPr>
        <w:t>属性。下面是一个简单的例子，使用了一种无边框按钮。无边框按钮与基本按钮相似，但是无边框按钮没有无边框或背景，但在不同状态如点击时，会改变外观。</w:t>
      </w:r>
      <w:r w:rsidR="00D8204A" w:rsidRPr="00D8204A">
        <w:rPr>
          <w:rFonts w:hint="eastAsia"/>
        </w:rPr>
        <w:t>如需创建无边框按钮，对按钮应用</w:t>
      </w:r>
      <w:r w:rsidR="00D8204A" w:rsidRPr="00D8204A">
        <w:rPr>
          <w:rFonts w:hint="eastAsia"/>
        </w:rPr>
        <w:t xml:space="preserve"> </w:t>
      </w:r>
      <w:proofErr w:type="spellStart"/>
      <w:r w:rsidR="00D8204A" w:rsidRPr="00D8204A">
        <w:rPr>
          <w:rFonts w:hint="eastAsia"/>
        </w:rPr>
        <w:t>borderlessButtonStyle</w:t>
      </w:r>
      <w:proofErr w:type="spellEnd"/>
      <w:r w:rsidR="00D8204A" w:rsidRPr="00D8204A">
        <w:rPr>
          <w:rFonts w:hint="eastAsia"/>
        </w:rPr>
        <w:t xml:space="preserve"> </w:t>
      </w:r>
      <w:r w:rsidR="00D8204A" w:rsidRPr="00D8204A">
        <w:rPr>
          <w:rFonts w:hint="eastAsia"/>
        </w:rPr>
        <w:t>样式</w:t>
      </w:r>
      <w:r>
        <w:rPr>
          <w:rFonts w:hint="eastAsia"/>
        </w:rPr>
        <w:t>，见</w:t>
      </w:r>
      <w:r w:rsidR="00573E9A">
        <w:fldChar w:fldCharType="begin"/>
      </w:r>
      <w:r w:rsidR="00573E9A">
        <w:instrText xml:space="preserve"> </w:instrText>
      </w:r>
      <w:r w:rsidR="00573E9A">
        <w:rPr>
          <w:rFonts w:hint="eastAsia"/>
        </w:rPr>
        <w:instrText>REF _Ref94384109 \h</w:instrText>
      </w:r>
      <w:r w:rsidR="00573E9A">
        <w:instrText xml:space="preserve"> </w:instrText>
      </w:r>
      <w:r w:rsidR="00573E9A">
        <w:fldChar w:fldCharType="separate"/>
      </w:r>
      <w:r w:rsidR="003E203A">
        <w:t>码</w:t>
      </w:r>
      <w:r w:rsidR="003E203A">
        <w:t xml:space="preserve"> </w:t>
      </w:r>
      <w:r w:rsidR="003E203A">
        <w:rPr>
          <w:noProof/>
        </w:rPr>
        <w:t>3</w:t>
      </w:r>
      <w:r w:rsidR="003E203A">
        <w:noBreakHyphen/>
      </w:r>
      <w:r w:rsidR="003E203A">
        <w:rPr>
          <w:noProof/>
        </w:rPr>
        <w:t>12</w:t>
      </w:r>
      <w:r w:rsidR="00573E9A">
        <w:fldChar w:fldCharType="end"/>
      </w:r>
      <w:r>
        <w:rPr>
          <w:rFonts w:hint="eastAsia"/>
        </w:rPr>
        <w:t>。</w:t>
      </w:r>
    </w:p>
    <w:p w14:paraId="3EA32C21" w14:textId="77777777" w:rsidR="00476B0B" w:rsidRDefault="00476B0B" w:rsidP="00476B0B">
      <w:pPr>
        <w:pStyle w:val="a6"/>
        <w:ind w:left="240" w:right="720" w:firstLine="180"/>
        <w:rPr>
          <w:rFonts w:eastAsiaTheme="minorEastAsia" w:cstheme="minorBidi"/>
          <w:sz w:val="21"/>
        </w:rPr>
      </w:pPr>
      <w:r>
        <w:t>&lt;Button</w:t>
      </w:r>
    </w:p>
    <w:p w14:paraId="14E0D6E4" w14:textId="77777777" w:rsidR="00476B0B" w:rsidRDefault="00476B0B" w:rsidP="00476B0B">
      <w:pPr>
        <w:pStyle w:val="a6"/>
        <w:ind w:left="240" w:right="720" w:firstLine="180"/>
      </w:pPr>
      <w:r>
        <w:t xml:space="preserve">    </w:t>
      </w:r>
      <w:proofErr w:type="spellStart"/>
      <w:r>
        <w:t>android:id</w:t>
      </w:r>
      <w:proofErr w:type="spellEnd"/>
      <w:r>
        <w:t>="@+id/</w:t>
      </w:r>
      <w:proofErr w:type="spellStart"/>
      <w:r>
        <w:t>button_send</w:t>
      </w:r>
      <w:proofErr w:type="spellEnd"/>
      <w:r>
        <w:t>"</w:t>
      </w:r>
    </w:p>
    <w:p w14:paraId="10A0A7B2"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7E4E1A59"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1555BB80" w14:textId="77777777" w:rsidR="00476B0B" w:rsidRDefault="00476B0B" w:rsidP="00476B0B">
      <w:pPr>
        <w:pStyle w:val="a6"/>
        <w:ind w:left="240" w:right="720" w:firstLine="180"/>
      </w:pPr>
      <w:r>
        <w:t xml:space="preserve">    </w:t>
      </w:r>
      <w:proofErr w:type="spellStart"/>
      <w:r>
        <w:t>android:text</w:t>
      </w:r>
      <w:proofErr w:type="spellEnd"/>
      <w:r>
        <w:t>="@string/</w:t>
      </w:r>
      <w:proofErr w:type="spellStart"/>
      <w:r>
        <w:t>button_send</w:t>
      </w:r>
      <w:proofErr w:type="spellEnd"/>
      <w:r>
        <w:t>"</w:t>
      </w:r>
    </w:p>
    <w:p w14:paraId="1506D806" w14:textId="77777777" w:rsidR="00476B0B" w:rsidRDefault="00476B0B" w:rsidP="00476B0B">
      <w:pPr>
        <w:pStyle w:val="a6"/>
        <w:ind w:left="240" w:right="720" w:firstLine="180"/>
      </w:pPr>
      <w:r>
        <w:t xml:space="preserve">    </w:t>
      </w:r>
      <w:proofErr w:type="spellStart"/>
      <w:r>
        <w:t>android:onClick</w:t>
      </w:r>
      <w:proofErr w:type="spellEnd"/>
      <w:r>
        <w:t>="</w:t>
      </w:r>
      <w:proofErr w:type="spellStart"/>
      <w:r>
        <w:t>sendMessage</w:t>
      </w:r>
      <w:proofErr w:type="spellEnd"/>
      <w:r>
        <w:t>"</w:t>
      </w:r>
    </w:p>
    <w:p w14:paraId="429A0C56" w14:textId="59FD0F9F" w:rsidR="00476B0B" w:rsidRDefault="00476B0B" w:rsidP="00476B0B">
      <w:pPr>
        <w:pStyle w:val="a6"/>
        <w:ind w:left="240" w:right="720" w:firstLine="180"/>
      </w:pPr>
      <w:r>
        <w:t xml:space="preserve">    </w:t>
      </w:r>
      <w:r>
        <w:tab/>
        <w:t>style="?</w:t>
      </w:r>
      <w:proofErr w:type="spellStart"/>
      <w:r>
        <w:t>android:attr</w:t>
      </w:r>
      <w:proofErr w:type="spellEnd"/>
      <w:r>
        <w:t>/</w:t>
      </w:r>
      <w:proofErr w:type="spellStart"/>
      <w:r>
        <w:t>borderlessButtonStyle</w:t>
      </w:r>
      <w:proofErr w:type="spellEnd"/>
      <w:r>
        <w:t>" /&gt;</w:t>
      </w:r>
    </w:p>
    <w:p w14:paraId="5C4D3B59" w14:textId="7B15143A" w:rsidR="00573E9A" w:rsidRDefault="00573E9A" w:rsidP="00573E9A">
      <w:pPr>
        <w:pStyle w:val="a5"/>
        <w:rPr>
          <w:rFonts w:ascii="Cambria" w:hAnsi="Cambria"/>
          <w:bCs/>
          <w:sz w:val="20"/>
        </w:rPr>
      </w:pPr>
      <w:bookmarkStart w:id="6" w:name="_Ref94384109"/>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12</w:t>
      </w:r>
      <w:r w:rsidR="00EF15E2">
        <w:fldChar w:fldCharType="end"/>
      </w:r>
      <w:bookmarkEnd w:id="6"/>
      <w:r>
        <w:t xml:space="preserve"> </w:t>
      </w:r>
      <w:r>
        <w:rPr>
          <w:rFonts w:ascii="Cambria" w:hAnsi="Cambria" w:hint="eastAsia"/>
          <w:bCs/>
          <w:sz w:val="20"/>
        </w:rPr>
        <w:t>按钮外观设置</w:t>
      </w:r>
    </w:p>
    <w:p w14:paraId="7BB2E6F0" w14:textId="77777777" w:rsidR="005E14F5" w:rsidRPr="005E14F5" w:rsidRDefault="005E14F5" w:rsidP="005E14F5">
      <w:pPr>
        <w:rPr>
          <w:rFonts w:hint="eastAsia"/>
        </w:rPr>
      </w:pPr>
    </w:p>
    <w:p w14:paraId="2AD814E3" w14:textId="7EE6EAF0" w:rsidR="00476B0B" w:rsidRDefault="00667D95" w:rsidP="00E05AE9">
      <w:pPr>
        <w:pStyle w:val="3"/>
      </w:pPr>
      <w:r w:rsidRPr="00667D95">
        <w:rPr>
          <w:rFonts w:hint="eastAsia"/>
        </w:rPr>
        <w:t>单选按钮</w:t>
      </w:r>
    </w:p>
    <w:p w14:paraId="3EA6138B" w14:textId="65DCD557" w:rsidR="00476B0B" w:rsidRDefault="00667D95" w:rsidP="00476B0B">
      <w:r>
        <w:rPr>
          <w:rFonts w:hint="eastAsia"/>
        </w:rPr>
        <w:t>单选按钮</w:t>
      </w:r>
      <w:r w:rsidR="00476B0B">
        <w:rPr>
          <w:rFonts w:hint="eastAsia"/>
        </w:rPr>
        <w:t>就是</w:t>
      </w:r>
      <w:proofErr w:type="spellStart"/>
      <w:r>
        <w:t>RadioButton</w:t>
      </w:r>
      <w:proofErr w:type="spellEnd"/>
      <w:r w:rsidR="00476B0B">
        <w:rPr>
          <w:rFonts w:hint="eastAsia"/>
        </w:rPr>
        <w:t>，在</w:t>
      </w:r>
      <w:r w:rsidR="00A365DF">
        <w:t>安卓</w:t>
      </w:r>
      <w:r w:rsidR="00476B0B">
        <w:rPr>
          <w:rFonts w:hint="eastAsia"/>
        </w:rPr>
        <w:t>开发中应用的非常广泛。</w:t>
      </w:r>
      <w:proofErr w:type="spellStart"/>
      <w:r w:rsidR="00476B0B">
        <w:t>RadioButton</w:t>
      </w:r>
      <w:proofErr w:type="spellEnd"/>
      <w:r w:rsidR="00476B0B">
        <w:rPr>
          <w:rFonts w:hint="eastAsia"/>
        </w:rPr>
        <w:t>的外形是单个圆形的单选框，具有选择或不选择两种状态。在</w:t>
      </w:r>
      <w:proofErr w:type="spellStart"/>
      <w:r w:rsidR="00476B0B">
        <w:t>RadioButton</w:t>
      </w:r>
      <w:proofErr w:type="spellEnd"/>
      <w:r w:rsidR="00476B0B">
        <w:rPr>
          <w:rFonts w:hint="eastAsia"/>
        </w:rPr>
        <w:t>没有被选中时，用户能够按下或点击来选中它。与复选框不同的是，用户一旦选中就不能够取消选中。</w:t>
      </w:r>
    </w:p>
    <w:p w14:paraId="629BA978" w14:textId="7FFA8CE5" w:rsidR="00063808" w:rsidRDefault="00063808" w:rsidP="00063808">
      <w:pPr>
        <w:jc w:val="center"/>
        <w:rPr>
          <w:rFonts w:eastAsiaTheme="minorEastAsia" w:cstheme="minorBidi"/>
          <w:szCs w:val="21"/>
        </w:rPr>
      </w:pPr>
      <w:r>
        <w:rPr>
          <w:noProof/>
        </w:rPr>
        <w:drawing>
          <wp:inline distT="0" distB="0" distL="0" distR="0" wp14:anchorId="3C97625C" wp14:editId="48793FAC">
            <wp:extent cx="2654489" cy="65166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4887" cy="654222"/>
                    </a:xfrm>
                    <a:prstGeom prst="rect">
                      <a:avLst/>
                    </a:prstGeom>
                    <a:noFill/>
                    <a:ln>
                      <a:noFill/>
                    </a:ln>
                  </pic:spPr>
                </pic:pic>
              </a:graphicData>
            </a:graphic>
          </wp:inline>
        </w:drawing>
      </w:r>
    </w:p>
    <w:p w14:paraId="49FC3A22" w14:textId="1B3E55C8" w:rsidR="00063808" w:rsidRDefault="006976B5" w:rsidP="006976B5">
      <w:pPr>
        <w:pStyle w:val="a5"/>
        <w:rPr>
          <w:rFonts w:eastAsiaTheme="minorEastAsia" w:cstheme="minorBidi"/>
          <w:szCs w:val="21"/>
        </w:rPr>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3</w:t>
      </w:r>
      <w:r w:rsidR="00865899">
        <w:fldChar w:fldCharType="end"/>
      </w:r>
      <w:r>
        <w:t xml:space="preserve"> </w:t>
      </w:r>
      <w:r>
        <w:rPr>
          <w:rFonts w:hint="eastAsia"/>
        </w:rPr>
        <w:t>单选按钮</w:t>
      </w:r>
    </w:p>
    <w:p w14:paraId="3EC91F2E" w14:textId="6335696E" w:rsidR="00476B0B" w:rsidRDefault="00476B0B" w:rsidP="00476B0B">
      <w:r>
        <w:rPr>
          <w:rFonts w:hint="eastAsia"/>
        </w:rPr>
        <w:lastRenderedPageBreak/>
        <w:t>一般来说，实现</w:t>
      </w:r>
      <w:r w:rsidR="004B259C">
        <w:rPr>
          <w:rFonts w:hint="eastAsia"/>
        </w:rPr>
        <w:t>单选按钮</w:t>
      </w:r>
      <w:r>
        <w:rPr>
          <w:rFonts w:hint="eastAsia"/>
        </w:rPr>
        <w:t>需要由</w:t>
      </w:r>
      <w:proofErr w:type="spellStart"/>
      <w:r>
        <w:t>RadioButton</w:t>
      </w:r>
      <w:proofErr w:type="spellEnd"/>
      <w:r>
        <w:rPr>
          <w:rFonts w:hint="eastAsia"/>
        </w:rPr>
        <w:t>和</w:t>
      </w:r>
      <w:proofErr w:type="spellStart"/>
      <w:r>
        <w:t>RadioGroup</w:t>
      </w:r>
      <w:proofErr w:type="spellEnd"/>
      <w:r>
        <w:rPr>
          <w:rFonts w:hint="eastAsia"/>
        </w:rPr>
        <w:t>配合使用。</w:t>
      </w:r>
      <w:proofErr w:type="spellStart"/>
      <w:r>
        <w:t>RadioGroup</w:t>
      </w:r>
      <w:proofErr w:type="spellEnd"/>
      <w:r>
        <w:rPr>
          <w:rFonts w:hint="eastAsia"/>
        </w:rPr>
        <w:t>是单选组合框，可以容纳多个</w:t>
      </w:r>
      <w:proofErr w:type="spellStart"/>
      <w:r>
        <w:t>RadioButton</w:t>
      </w:r>
      <w:proofErr w:type="spellEnd"/>
      <w:r>
        <w:rPr>
          <w:rFonts w:hint="eastAsia"/>
        </w:rPr>
        <w:t>的容器。在没有</w:t>
      </w:r>
      <w:proofErr w:type="spellStart"/>
      <w:r>
        <w:t>RadioGroup</w:t>
      </w:r>
      <w:proofErr w:type="spellEnd"/>
      <w:r>
        <w:rPr>
          <w:rFonts w:hint="eastAsia"/>
        </w:rPr>
        <w:t>的情况下，</w:t>
      </w:r>
      <w:proofErr w:type="spellStart"/>
      <w:r>
        <w:t>RadioButton</w:t>
      </w:r>
      <w:proofErr w:type="spellEnd"/>
      <w:r>
        <w:rPr>
          <w:rFonts w:hint="eastAsia"/>
        </w:rPr>
        <w:t>可以全部都选中；当多个</w:t>
      </w:r>
      <w:proofErr w:type="spellStart"/>
      <w:r>
        <w:t>RadioButton</w:t>
      </w:r>
      <w:proofErr w:type="spellEnd"/>
      <w:r>
        <w:rPr>
          <w:rFonts w:hint="eastAsia"/>
        </w:rPr>
        <w:t>被</w:t>
      </w:r>
      <w:proofErr w:type="spellStart"/>
      <w:r>
        <w:t>RadioGroup</w:t>
      </w:r>
      <w:proofErr w:type="spellEnd"/>
      <w:r>
        <w:rPr>
          <w:rFonts w:hint="eastAsia"/>
        </w:rPr>
        <w:t>包含的情况下，</w:t>
      </w:r>
      <w:proofErr w:type="spellStart"/>
      <w:r>
        <w:t>RadioButton</w:t>
      </w:r>
      <w:proofErr w:type="spellEnd"/>
      <w:r>
        <w:rPr>
          <w:rFonts w:hint="eastAsia"/>
        </w:rPr>
        <w:t>只可以选择一个。</w:t>
      </w:r>
      <w:proofErr w:type="spellStart"/>
      <w:r>
        <w:t>RadioButton</w:t>
      </w:r>
      <w:proofErr w:type="spellEnd"/>
      <w:r>
        <w:rPr>
          <w:rFonts w:hint="eastAsia"/>
        </w:rPr>
        <w:t>的事件处理，可以使用</w:t>
      </w:r>
      <w:proofErr w:type="spellStart"/>
      <w:r>
        <w:t>setOnCheckedChangeListener</w:t>
      </w:r>
      <w:proofErr w:type="spellEnd"/>
      <w:r>
        <w:t>()</w:t>
      </w:r>
      <w:r>
        <w:rPr>
          <w:rFonts w:hint="eastAsia"/>
        </w:rPr>
        <w:t>方法注册单选按钮的监听器，也可以采用在</w:t>
      </w:r>
      <w:r>
        <w:t>XML</w:t>
      </w:r>
      <w:r>
        <w:rPr>
          <w:rFonts w:hint="eastAsia"/>
        </w:rPr>
        <w:t>布局文件中指定处理方法的方式。下面这个例子，在</w:t>
      </w:r>
      <w:r>
        <w:t>XML</w:t>
      </w:r>
      <w:r>
        <w:rPr>
          <w:rFonts w:hint="eastAsia"/>
        </w:rPr>
        <w:t>布局文件中定义了一个具有四个</w:t>
      </w:r>
      <w:proofErr w:type="spellStart"/>
      <w:r>
        <w:t>RadioButton</w:t>
      </w:r>
      <w:proofErr w:type="spellEnd"/>
      <w:r>
        <w:rPr>
          <w:rFonts w:hint="eastAsia"/>
        </w:rPr>
        <w:t>的</w:t>
      </w:r>
      <w:proofErr w:type="spellStart"/>
      <w:r>
        <w:t>RadioGroup</w:t>
      </w:r>
      <w:proofErr w:type="spellEnd"/>
      <w:r>
        <w:rPr>
          <w:rFonts w:hint="eastAsia"/>
        </w:rPr>
        <w:t>，一个文本显示框</w:t>
      </w:r>
      <w:proofErr w:type="spellStart"/>
      <w:r>
        <w:t>TextView</w:t>
      </w:r>
      <w:proofErr w:type="spellEnd"/>
      <w:r>
        <w:rPr>
          <w:rFonts w:hint="eastAsia"/>
        </w:rPr>
        <w:t>控件和一个按钮</w:t>
      </w:r>
      <w:r>
        <w:t>Button</w:t>
      </w:r>
      <w:r>
        <w:rPr>
          <w:rFonts w:hint="eastAsia"/>
        </w:rPr>
        <w:t>控件，见</w:t>
      </w:r>
      <w:r w:rsidR="0072338B">
        <w:fldChar w:fldCharType="begin"/>
      </w:r>
      <w:r w:rsidR="0072338B">
        <w:instrText xml:space="preserve"> </w:instrText>
      </w:r>
      <w:r w:rsidR="0072338B">
        <w:rPr>
          <w:rFonts w:hint="eastAsia"/>
        </w:rPr>
        <w:instrText>REF _Ref94385304 \h</w:instrText>
      </w:r>
      <w:r w:rsidR="0072338B">
        <w:instrText xml:space="preserve"> </w:instrText>
      </w:r>
      <w:r w:rsidR="0072338B">
        <w:fldChar w:fldCharType="separate"/>
      </w:r>
      <w:r w:rsidR="003E203A">
        <w:t>码</w:t>
      </w:r>
      <w:r w:rsidR="003E203A">
        <w:t xml:space="preserve"> </w:t>
      </w:r>
      <w:r w:rsidR="003E203A">
        <w:rPr>
          <w:noProof/>
        </w:rPr>
        <w:t>3</w:t>
      </w:r>
      <w:r w:rsidR="003E203A">
        <w:noBreakHyphen/>
      </w:r>
      <w:r w:rsidR="003E203A">
        <w:rPr>
          <w:noProof/>
        </w:rPr>
        <w:t>13</w:t>
      </w:r>
      <w:r w:rsidR="0072338B">
        <w:fldChar w:fldCharType="end"/>
      </w:r>
      <w:r>
        <w:rPr>
          <w:rFonts w:hint="eastAsia"/>
        </w:rPr>
        <w:t>。当一个</w:t>
      </w:r>
      <w:proofErr w:type="spellStart"/>
      <w:r>
        <w:t>RadioButton</w:t>
      </w:r>
      <w:proofErr w:type="spellEnd"/>
      <w:r>
        <w:rPr>
          <w:rFonts w:hint="eastAsia"/>
        </w:rPr>
        <w:t>被选中时，在</w:t>
      </w:r>
      <w:proofErr w:type="spellStart"/>
      <w:r>
        <w:t>TextView</w:t>
      </w:r>
      <w:proofErr w:type="spellEnd"/>
      <w:r>
        <w:rPr>
          <w:rFonts w:hint="eastAsia"/>
        </w:rPr>
        <w:t>控件中显示选择项的文本，如果点击按钮，将清除选中的项目。</w:t>
      </w:r>
    </w:p>
    <w:p w14:paraId="19F1816D" w14:textId="77777777" w:rsidR="00C454A6" w:rsidRDefault="00C454A6" w:rsidP="00C454A6">
      <w:pPr>
        <w:pStyle w:val="a6"/>
        <w:ind w:left="240" w:right="720" w:firstLine="180"/>
      </w:pPr>
      <w:r>
        <w:t>&lt;?xml version="1.0" encoding="utf-8"?&gt;</w:t>
      </w:r>
    </w:p>
    <w:p w14:paraId="60FF0518" w14:textId="77777777" w:rsidR="00C454A6" w:rsidRDefault="00C454A6" w:rsidP="00C454A6">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32734309" w14:textId="77777777" w:rsidR="00C454A6" w:rsidRDefault="00C454A6" w:rsidP="00C454A6">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0ADF7788" w14:textId="77777777" w:rsidR="00C454A6" w:rsidRDefault="00C454A6" w:rsidP="00C454A6">
      <w:pPr>
        <w:pStyle w:val="a6"/>
        <w:ind w:left="240" w:right="720" w:firstLine="180"/>
      </w:pPr>
      <w:r>
        <w:t xml:space="preserve">    </w:t>
      </w:r>
      <w:proofErr w:type="spellStart"/>
      <w:r>
        <w:t>android:layout_height</w:t>
      </w:r>
      <w:proofErr w:type="spellEnd"/>
      <w:r>
        <w:t>="</w:t>
      </w:r>
      <w:proofErr w:type="spellStart"/>
      <w:r>
        <w:t>match_parent</w:t>
      </w:r>
      <w:proofErr w:type="spellEnd"/>
      <w:r>
        <w:t>"</w:t>
      </w:r>
    </w:p>
    <w:p w14:paraId="39F945EB" w14:textId="77777777" w:rsidR="00C454A6" w:rsidRDefault="00C454A6" w:rsidP="00C454A6">
      <w:pPr>
        <w:pStyle w:val="a6"/>
        <w:ind w:left="240" w:right="720" w:firstLine="180"/>
      </w:pPr>
      <w:r>
        <w:t xml:space="preserve">    </w:t>
      </w:r>
      <w:proofErr w:type="spellStart"/>
      <w:r>
        <w:t>android:orientation</w:t>
      </w:r>
      <w:proofErr w:type="spellEnd"/>
      <w:r>
        <w:t>="vertical" &gt;</w:t>
      </w:r>
    </w:p>
    <w:p w14:paraId="2AFC13FA" w14:textId="77777777" w:rsidR="00C454A6" w:rsidRDefault="00C454A6" w:rsidP="00C454A6">
      <w:pPr>
        <w:pStyle w:val="a6"/>
        <w:ind w:left="240" w:right="720" w:firstLine="180"/>
      </w:pPr>
    </w:p>
    <w:p w14:paraId="23971BDD" w14:textId="77777777" w:rsidR="00C454A6" w:rsidRDefault="00C454A6" w:rsidP="00C454A6">
      <w:pPr>
        <w:pStyle w:val="a6"/>
        <w:ind w:left="240" w:right="720" w:firstLine="180"/>
      </w:pPr>
      <w:r>
        <w:t xml:space="preserve">    &lt;</w:t>
      </w:r>
      <w:proofErr w:type="spellStart"/>
      <w:r>
        <w:t>RadioGroup</w:t>
      </w:r>
      <w:proofErr w:type="spellEnd"/>
    </w:p>
    <w:p w14:paraId="7714B00B" w14:textId="77777777" w:rsidR="00C454A6" w:rsidRDefault="00C454A6" w:rsidP="00C454A6">
      <w:pPr>
        <w:pStyle w:val="a6"/>
        <w:ind w:left="240" w:right="720" w:firstLine="180"/>
      </w:pPr>
      <w:r>
        <w:t xml:space="preserve">        </w:t>
      </w:r>
      <w:proofErr w:type="spellStart"/>
      <w:r>
        <w:t>android:id</w:t>
      </w:r>
      <w:proofErr w:type="spellEnd"/>
      <w:r>
        <w:t>="@+id/menu"</w:t>
      </w:r>
    </w:p>
    <w:p w14:paraId="6FB29020" w14:textId="77777777" w:rsidR="00C454A6" w:rsidRDefault="00C454A6" w:rsidP="00C454A6">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30501ED3" w14:textId="77777777" w:rsidR="00C454A6" w:rsidRDefault="00C454A6" w:rsidP="00C454A6">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0CBB6098" w14:textId="77777777" w:rsidR="00C454A6" w:rsidRDefault="00C454A6" w:rsidP="00C454A6">
      <w:pPr>
        <w:pStyle w:val="a6"/>
        <w:ind w:left="240" w:right="720" w:firstLine="180"/>
      </w:pPr>
      <w:r>
        <w:t xml:space="preserve">        </w:t>
      </w:r>
      <w:proofErr w:type="spellStart"/>
      <w:r>
        <w:t>android:checkedButton</w:t>
      </w:r>
      <w:proofErr w:type="spellEnd"/>
      <w:r>
        <w:t>="@+id/lunch"</w:t>
      </w:r>
    </w:p>
    <w:p w14:paraId="0B7555D4" w14:textId="77777777" w:rsidR="00C454A6" w:rsidRDefault="00C454A6" w:rsidP="00C454A6">
      <w:pPr>
        <w:pStyle w:val="a6"/>
        <w:ind w:left="240" w:right="720" w:firstLine="180"/>
      </w:pPr>
      <w:r>
        <w:t xml:space="preserve">        </w:t>
      </w:r>
      <w:proofErr w:type="spellStart"/>
      <w:r>
        <w:t>android:orientation</w:t>
      </w:r>
      <w:proofErr w:type="spellEnd"/>
      <w:r>
        <w:t>="vertical" &gt;</w:t>
      </w:r>
    </w:p>
    <w:p w14:paraId="2F6A58BE" w14:textId="77777777" w:rsidR="00C454A6" w:rsidRDefault="00C454A6" w:rsidP="00C454A6">
      <w:pPr>
        <w:pStyle w:val="a6"/>
        <w:ind w:left="240" w:right="720" w:firstLine="180"/>
      </w:pPr>
    </w:p>
    <w:p w14:paraId="1DDB49BE" w14:textId="77777777" w:rsidR="00C454A6" w:rsidRDefault="00C454A6" w:rsidP="00C454A6">
      <w:pPr>
        <w:pStyle w:val="a6"/>
        <w:ind w:left="240" w:right="720" w:firstLine="180"/>
      </w:pPr>
      <w:r>
        <w:t xml:space="preserve">        &lt;</w:t>
      </w:r>
      <w:proofErr w:type="spellStart"/>
      <w:r>
        <w:t>RadioButton</w:t>
      </w:r>
      <w:proofErr w:type="spellEnd"/>
    </w:p>
    <w:p w14:paraId="00A8B3E7" w14:textId="77777777" w:rsidR="00C454A6" w:rsidRDefault="00C454A6" w:rsidP="00C454A6">
      <w:pPr>
        <w:pStyle w:val="a6"/>
        <w:ind w:left="240" w:right="720" w:firstLine="180"/>
      </w:pPr>
      <w:r>
        <w:t xml:space="preserve">            </w:t>
      </w:r>
      <w:proofErr w:type="spellStart"/>
      <w:r>
        <w:t>android:id</w:t>
      </w:r>
      <w:proofErr w:type="spellEnd"/>
      <w:r>
        <w:t>="@+id/breakfast"</w:t>
      </w:r>
    </w:p>
    <w:p w14:paraId="630A4908" w14:textId="77777777" w:rsidR="00C454A6" w:rsidRDefault="00C454A6" w:rsidP="00C454A6">
      <w:pPr>
        <w:pStyle w:val="a6"/>
        <w:ind w:left="240" w:right="720" w:firstLine="180"/>
      </w:pPr>
      <w:r>
        <w:t xml:space="preserve">            </w:t>
      </w:r>
      <w:proofErr w:type="spellStart"/>
      <w:r>
        <w:t>android:text</w:t>
      </w:r>
      <w:proofErr w:type="spellEnd"/>
      <w:r>
        <w:t>="@string/radio_group_1_breakfast" /&gt;</w:t>
      </w:r>
    </w:p>
    <w:p w14:paraId="1CA0A6E1" w14:textId="77777777" w:rsidR="00C454A6" w:rsidRDefault="00C454A6" w:rsidP="00C454A6">
      <w:pPr>
        <w:pStyle w:val="a6"/>
        <w:ind w:left="240" w:right="720" w:firstLine="180"/>
      </w:pPr>
    </w:p>
    <w:p w14:paraId="5A2EC50D" w14:textId="77777777" w:rsidR="00C454A6" w:rsidRDefault="00C454A6" w:rsidP="00C454A6">
      <w:pPr>
        <w:pStyle w:val="a6"/>
        <w:ind w:left="240" w:right="720" w:firstLine="180"/>
      </w:pPr>
      <w:r>
        <w:t xml:space="preserve">        &lt;</w:t>
      </w:r>
      <w:proofErr w:type="spellStart"/>
      <w:r>
        <w:t>RadioButton</w:t>
      </w:r>
      <w:proofErr w:type="spellEnd"/>
    </w:p>
    <w:p w14:paraId="4F4A7038" w14:textId="77777777" w:rsidR="00C454A6" w:rsidRDefault="00C454A6" w:rsidP="00C454A6">
      <w:pPr>
        <w:pStyle w:val="a6"/>
        <w:ind w:left="240" w:right="720" w:firstLine="180"/>
      </w:pPr>
      <w:r>
        <w:t xml:space="preserve">            </w:t>
      </w:r>
      <w:proofErr w:type="spellStart"/>
      <w:r>
        <w:t>android:id</w:t>
      </w:r>
      <w:proofErr w:type="spellEnd"/>
      <w:r>
        <w:t>="@id/lunch"</w:t>
      </w:r>
    </w:p>
    <w:p w14:paraId="75BFEEC7" w14:textId="77777777" w:rsidR="00C454A6" w:rsidRDefault="00C454A6" w:rsidP="00C454A6">
      <w:pPr>
        <w:pStyle w:val="a6"/>
        <w:ind w:left="240" w:right="720" w:firstLine="180"/>
      </w:pPr>
      <w:r>
        <w:t xml:space="preserve">            </w:t>
      </w:r>
      <w:proofErr w:type="spellStart"/>
      <w:r>
        <w:t>android:text</w:t>
      </w:r>
      <w:proofErr w:type="spellEnd"/>
      <w:r>
        <w:t>="@string/radio_group_1_lunch" /&gt;</w:t>
      </w:r>
    </w:p>
    <w:p w14:paraId="5F3851B6" w14:textId="77777777" w:rsidR="00C454A6" w:rsidRDefault="00C454A6" w:rsidP="00C454A6">
      <w:pPr>
        <w:pStyle w:val="a6"/>
        <w:ind w:left="240" w:right="720" w:firstLine="180"/>
      </w:pPr>
    </w:p>
    <w:p w14:paraId="0EA3920E" w14:textId="77777777" w:rsidR="00C454A6" w:rsidRDefault="00C454A6" w:rsidP="00C454A6">
      <w:pPr>
        <w:pStyle w:val="a6"/>
        <w:ind w:left="240" w:right="720" w:firstLine="180"/>
      </w:pPr>
      <w:r>
        <w:lastRenderedPageBreak/>
        <w:t xml:space="preserve">        &lt;</w:t>
      </w:r>
      <w:proofErr w:type="spellStart"/>
      <w:r>
        <w:t>RadioButton</w:t>
      </w:r>
      <w:proofErr w:type="spellEnd"/>
    </w:p>
    <w:p w14:paraId="3426DBE2" w14:textId="77777777" w:rsidR="00C454A6" w:rsidRDefault="00C454A6" w:rsidP="00C454A6">
      <w:pPr>
        <w:pStyle w:val="a6"/>
        <w:ind w:left="240" w:right="720" w:firstLine="180"/>
      </w:pPr>
      <w:r>
        <w:t xml:space="preserve">            </w:t>
      </w:r>
      <w:proofErr w:type="spellStart"/>
      <w:r>
        <w:t>android:id</w:t>
      </w:r>
      <w:proofErr w:type="spellEnd"/>
      <w:r>
        <w:t>="@+id/dinner"</w:t>
      </w:r>
    </w:p>
    <w:p w14:paraId="51CE3ACD" w14:textId="77777777" w:rsidR="00C454A6" w:rsidRDefault="00C454A6" w:rsidP="00C454A6">
      <w:pPr>
        <w:pStyle w:val="a6"/>
        <w:ind w:left="240" w:right="720" w:firstLine="180"/>
      </w:pPr>
      <w:r>
        <w:t xml:space="preserve">            </w:t>
      </w:r>
      <w:proofErr w:type="spellStart"/>
      <w:r>
        <w:t>android:text</w:t>
      </w:r>
      <w:proofErr w:type="spellEnd"/>
      <w:r>
        <w:t>="@string/radio_group_1_dinner" /&gt;</w:t>
      </w:r>
    </w:p>
    <w:p w14:paraId="6FB2B22C" w14:textId="77777777" w:rsidR="00C454A6" w:rsidRDefault="00C454A6" w:rsidP="00C454A6">
      <w:pPr>
        <w:pStyle w:val="a6"/>
        <w:ind w:left="240" w:right="720" w:firstLine="180"/>
      </w:pPr>
    </w:p>
    <w:p w14:paraId="356A2ACF" w14:textId="77777777" w:rsidR="00C454A6" w:rsidRDefault="00C454A6" w:rsidP="00C454A6">
      <w:pPr>
        <w:pStyle w:val="a6"/>
        <w:ind w:left="240" w:right="720" w:firstLine="180"/>
      </w:pPr>
      <w:r>
        <w:t xml:space="preserve">        &lt;</w:t>
      </w:r>
      <w:proofErr w:type="spellStart"/>
      <w:r>
        <w:t>RadioButton</w:t>
      </w:r>
      <w:proofErr w:type="spellEnd"/>
    </w:p>
    <w:p w14:paraId="44F92589" w14:textId="77777777" w:rsidR="00C454A6" w:rsidRDefault="00C454A6" w:rsidP="00C454A6">
      <w:pPr>
        <w:pStyle w:val="a6"/>
        <w:ind w:left="240" w:right="720" w:firstLine="180"/>
      </w:pPr>
      <w:r>
        <w:t xml:space="preserve">            </w:t>
      </w:r>
      <w:proofErr w:type="spellStart"/>
      <w:r>
        <w:t>android:id</w:t>
      </w:r>
      <w:proofErr w:type="spellEnd"/>
      <w:r>
        <w:t>="@+id/all"</w:t>
      </w:r>
    </w:p>
    <w:p w14:paraId="2521C68C" w14:textId="77777777" w:rsidR="00C454A6" w:rsidRDefault="00C454A6" w:rsidP="00C454A6">
      <w:pPr>
        <w:pStyle w:val="a6"/>
        <w:ind w:left="240" w:right="720" w:firstLine="180"/>
      </w:pPr>
      <w:r>
        <w:t xml:space="preserve">            </w:t>
      </w:r>
      <w:proofErr w:type="spellStart"/>
      <w:r>
        <w:t>android:text</w:t>
      </w:r>
      <w:proofErr w:type="spellEnd"/>
      <w:r>
        <w:t>="@string/radio_group_1_all" /&gt;</w:t>
      </w:r>
    </w:p>
    <w:p w14:paraId="1BCAB12B" w14:textId="77777777" w:rsidR="00C454A6" w:rsidRDefault="00C454A6" w:rsidP="00C454A6">
      <w:pPr>
        <w:pStyle w:val="a6"/>
        <w:ind w:left="240" w:right="720" w:firstLine="180"/>
      </w:pPr>
    </w:p>
    <w:p w14:paraId="49FB7CF6" w14:textId="77777777" w:rsidR="00C454A6" w:rsidRDefault="00C454A6" w:rsidP="00C454A6">
      <w:pPr>
        <w:pStyle w:val="a6"/>
        <w:ind w:left="240" w:right="720" w:firstLine="180"/>
      </w:pPr>
      <w:r>
        <w:t xml:space="preserve">        &lt;</w:t>
      </w:r>
      <w:proofErr w:type="spellStart"/>
      <w:r>
        <w:t>TextView</w:t>
      </w:r>
      <w:proofErr w:type="spellEnd"/>
    </w:p>
    <w:p w14:paraId="4FF5C800" w14:textId="77777777" w:rsidR="00C454A6" w:rsidRDefault="00C454A6" w:rsidP="00C454A6">
      <w:pPr>
        <w:pStyle w:val="a6"/>
        <w:ind w:left="240" w:right="720" w:firstLine="180"/>
      </w:pPr>
      <w:r>
        <w:t xml:space="preserve">            </w:t>
      </w:r>
      <w:proofErr w:type="spellStart"/>
      <w:r>
        <w:t>android:id</w:t>
      </w:r>
      <w:proofErr w:type="spellEnd"/>
      <w:r>
        <w:t>="@+id/choice"</w:t>
      </w:r>
    </w:p>
    <w:p w14:paraId="230691A7" w14:textId="77777777" w:rsidR="00C454A6" w:rsidRDefault="00C454A6" w:rsidP="00C454A6">
      <w:pPr>
        <w:pStyle w:val="a6"/>
        <w:ind w:left="240" w:right="720" w:firstLine="180"/>
      </w:pPr>
      <w:r>
        <w:t xml:space="preserve">            </w:t>
      </w:r>
      <w:proofErr w:type="spellStart"/>
      <w:r>
        <w:t>android:text</w:t>
      </w:r>
      <w:proofErr w:type="spellEnd"/>
      <w:r>
        <w:t>="@string/radio_group_1_selection" /&gt;</w:t>
      </w:r>
    </w:p>
    <w:p w14:paraId="4E0E6B7D" w14:textId="77777777" w:rsidR="00C454A6" w:rsidRDefault="00C454A6" w:rsidP="00C454A6">
      <w:pPr>
        <w:pStyle w:val="a6"/>
        <w:ind w:left="240" w:right="720" w:firstLine="180"/>
      </w:pPr>
      <w:r>
        <w:t xml:space="preserve">    &lt;/</w:t>
      </w:r>
      <w:proofErr w:type="spellStart"/>
      <w:r>
        <w:t>RadioGroup</w:t>
      </w:r>
      <w:proofErr w:type="spellEnd"/>
      <w:r>
        <w:t>&gt;</w:t>
      </w:r>
    </w:p>
    <w:p w14:paraId="1A3E809D" w14:textId="77777777" w:rsidR="00C454A6" w:rsidRDefault="00C454A6" w:rsidP="00C454A6">
      <w:pPr>
        <w:pStyle w:val="a6"/>
        <w:ind w:left="240" w:right="720" w:firstLine="180"/>
      </w:pPr>
    </w:p>
    <w:p w14:paraId="6AD8D795" w14:textId="77777777" w:rsidR="00C454A6" w:rsidRDefault="00C454A6" w:rsidP="00C454A6">
      <w:pPr>
        <w:pStyle w:val="a6"/>
        <w:ind w:left="240" w:right="720" w:firstLine="180"/>
      </w:pPr>
      <w:r>
        <w:t xml:space="preserve">    &lt;Button</w:t>
      </w:r>
    </w:p>
    <w:p w14:paraId="1BD35316" w14:textId="77777777" w:rsidR="00C454A6" w:rsidRDefault="00C454A6" w:rsidP="00C454A6">
      <w:pPr>
        <w:pStyle w:val="a6"/>
        <w:ind w:left="240" w:right="720" w:firstLine="180"/>
      </w:pPr>
      <w:r>
        <w:t xml:space="preserve">        </w:t>
      </w:r>
      <w:proofErr w:type="spellStart"/>
      <w:r>
        <w:t>android:id</w:t>
      </w:r>
      <w:proofErr w:type="spellEnd"/>
      <w:r>
        <w:t>="@+id/clear"</w:t>
      </w:r>
    </w:p>
    <w:p w14:paraId="15273276" w14:textId="77777777" w:rsidR="00C454A6" w:rsidRDefault="00C454A6" w:rsidP="00C454A6">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1BC78693" w14:textId="77777777" w:rsidR="00C454A6" w:rsidRDefault="00C454A6" w:rsidP="00C454A6">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50828799" w14:textId="77777777" w:rsidR="00C454A6" w:rsidRDefault="00C454A6" w:rsidP="00C454A6">
      <w:pPr>
        <w:pStyle w:val="a6"/>
        <w:ind w:left="240" w:right="720" w:firstLine="180"/>
      </w:pPr>
      <w:r>
        <w:t xml:space="preserve">        </w:t>
      </w:r>
      <w:proofErr w:type="spellStart"/>
      <w:r>
        <w:t>android:text</w:t>
      </w:r>
      <w:proofErr w:type="spellEnd"/>
      <w:r>
        <w:t>="@string/radio_group_1_clear" /&gt;</w:t>
      </w:r>
    </w:p>
    <w:p w14:paraId="3A98DC63" w14:textId="77777777" w:rsidR="00C454A6" w:rsidRDefault="00C454A6" w:rsidP="00C454A6">
      <w:pPr>
        <w:pStyle w:val="a6"/>
        <w:ind w:left="240" w:right="720" w:firstLine="180"/>
      </w:pPr>
    </w:p>
    <w:p w14:paraId="480A7373" w14:textId="154B99B5" w:rsidR="00476B0B" w:rsidRDefault="00C454A6" w:rsidP="00C454A6">
      <w:pPr>
        <w:pStyle w:val="a6"/>
        <w:ind w:left="240" w:right="720" w:firstLine="180"/>
      </w:pPr>
      <w:r>
        <w:t>&lt;/</w:t>
      </w:r>
      <w:proofErr w:type="spellStart"/>
      <w:r>
        <w:t>LinearLayout</w:t>
      </w:r>
      <w:proofErr w:type="spellEnd"/>
      <w:r>
        <w:t>&gt;</w:t>
      </w:r>
    </w:p>
    <w:p w14:paraId="706F5BAA" w14:textId="11FE7FF7" w:rsidR="0072338B" w:rsidRDefault="0072338B" w:rsidP="0072338B">
      <w:pPr>
        <w:pStyle w:val="a5"/>
      </w:pPr>
      <w:bookmarkStart w:id="7" w:name="_Ref94385304"/>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13</w:t>
      </w:r>
      <w:r w:rsidR="00EF15E2">
        <w:fldChar w:fldCharType="end"/>
      </w:r>
      <w:bookmarkEnd w:id="7"/>
      <w:r>
        <w:t xml:space="preserve"> </w:t>
      </w:r>
      <w:r>
        <w:rPr>
          <w:rFonts w:ascii="Cambria" w:hAnsi="Cambria"/>
          <w:bCs/>
          <w:sz w:val="20"/>
        </w:rPr>
        <w:t>radiobutton_layout.xml</w:t>
      </w:r>
    </w:p>
    <w:p w14:paraId="53FBCE14" w14:textId="52EDCE68" w:rsidR="00476B0B" w:rsidRDefault="00476B0B" w:rsidP="00476B0B">
      <w:r>
        <w:rPr>
          <w:rFonts w:hint="eastAsia"/>
        </w:rPr>
        <w:t>在这个例子中没有指定事件处理的方法，因此在</w:t>
      </w:r>
      <w:r>
        <w:t>Java</w:t>
      </w:r>
      <w:r>
        <w:rPr>
          <w:rFonts w:hint="eastAsia"/>
        </w:rPr>
        <w:t>应用程序中，采用控件相对应的两个事件监听器</w:t>
      </w:r>
      <w:proofErr w:type="spellStart"/>
      <w:r>
        <w:t>RadioGroup.OnCheckedChangeListener</w:t>
      </w:r>
      <w:proofErr w:type="spellEnd"/>
      <w:r>
        <w:rPr>
          <w:rFonts w:hint="eastAsia"/>
        </w:rPr>
        <w:t>和</w:t>
      </w:r>
      <w:proofErr w:type="spellStart"/>
      <w:r>
        <w:t>View.OnClickListener</w:t>
      </w:r>
      <w:proofErr w:type="spellEnd"/>
      <w:r>
        <w:rPr>
          <w:rFonts w:hint="eastAsia"/>
        </w:rPr>
        <w:t>来处理对</w:t>
      </w:r>
      <w:proofErr w:type="spellStart"/>
      <w:r>
        <w:t>RadioGroup</w:t>
      </w:r>
      <w:proofErr w:type="spellEnd"/>
      <w:r>
        <w:rPr>
          <w:rFonts w:hint="eastAsia"/>
        </w:rPr>
        <w:t>和</w:t>
      </w:r>
      <w:proofErr w:type="spellStart"/>
      <w:r>
        <w:t>RadioButton</w:t>
      </w:r>
      <w:proofErr w:type="spellEnd"/>
      <w:r>
        <w:rPr>
          <w:rFonts w:hint="eastAsia"/>
        </w:rPr>
        <w:t>的事件，具体的事件处理代码写在</w:t>
      </w:r>
      <w:proofErr w:type="spellStart"/>
      <w:r>
        <w:t>onCheckedChanged</w:t>
      </w:r>
      <w:proofErr w:type="spellEnd"/>
      <w:r>
        <w:t>()</w:t>
      </w:r>
      <w:r>
        <w:rPr>
          <w:rFonts w:hint="eastAsia"/>
        </w:rPr>
        <w:t>和</w:t>
      </w:r>
      <w:proofErr w:type="spellStart"/>
      <w:r>
        <w:t>onClick</w:t>
      </w:r>
      <w:proofErr w:type="spellEnd"/>
      <w:r>
        <w:t>()</w:t>
      </w:r>
      <w:r>
        <w:rPr>
          <w:rFonts w:hint="eastAsia"/>
        </w:rPr>
        <w:t>接口方法中，分别实现根据选项更新</w:t>
      </w:r>
      <w:proofErr w:type="spellStart"/>
      <w:r>
        <w:t>TextView</w:t>
      </w:r>
      <w:proofErr w:type="spellEnd"/>
      <w:r>
        <w:rPr>
          <w:rFonts w:hint="eastAsia"/>
        </w:rPr>
        <w:t>的显示和清除</w:t>
      </w:r>
      <w:proofErr w:type="spellStart"/>
      <w:r>
        <w:t>RadioButton</w:t>
      </w:r>
      <w:proofErr w:type="spellEnd"/>
      <w:r>
        <w:rPr>
          <w:rFonts w:hint="eastAsia"/>
        </w:rPr>
        <w:t>选中的功能，见</w:t>
      </w:r>
      <w:r w:rsidR="00D144CE">
        <w:fldChar w:fldCharType="begin"/>
      </w:r>
      <w:r w:rsidR="00D144CE">
        <w:instrText xml:space="preserve"> </w:instrText>
      </w:r>
      <w:r w:rsidR="00D144CE">
        <w:rPr>
          <w:rFonts w:hint="eastAsia"/>
        </w:rPr>
        <w:instrText>REF _Ref94439138 \h</w:instrText>
      </w:r>
      <w:r w:rsidR="00D144CE">
        <w:instrText xml:space="preserve"> </w:instrText>
      </w:r>
      <w:r w:rsidR="00D144CE">
        <w:fldChar w:fldCharType="separate"/>
      </w:r>
      <w:r w:rsidR="003E203A">
        <w:rPr>
          <w:rFonts w:hint="eastAsia"/>
        </w:rPr>
        <w:t>码</w:t>
      </w:r>
      <w:r w:rsidR="003E203A">
        <w:rPr>
          <w:rFonts w:hint="eastAsia"/>
        </w:rPr>
        <w:t xml:space="preserve"> </w:t>
      </w:r>
      <w:r w:rsidR="003E203A">
        <w:rPr>
          <w:noProof/>
        </w:rPr>
        <w:t>3</w:t>
      </w:r>
      <w:r w:rsidR="003E203A">
        <w:noBreakHyphen/>
      </w:r>
      <w:r w:rsidR="003E203A">
        <w:rPr>
          <w:noProof/>
        </w:rPr>
        <w:t>14</w:t>
      </w:r>
      <w:r w:rsidR="00D144CE">
        <w:fldChar w:fldCharType="end"/>
      </w:r>
      <w:r w:rsidR="00D144CE">
        <w:rPr>
          <w:rFonts w:hint="eastAsia"/>
        </w:rPr>
        <w:t>：</w:t>
      </w:r>
    </w:p>
    <w:p w14:paraId="37732E38" w14:textId="77777777" w:rsidR="005B2515" w:rsidRDefault="005B2515" w:rsidP="005B2515">
      <w:pPr>
        <w:pStyle w:val="a6"/>
        <w:ind w:left="240" w:right="720" w:firstLine="180"/>
      </w:pPr>
      <w:r>
        <w:t xml:space="preserve">import </w:t>
      </w:r>
      <w:proofErr w:type="spellStart"/>
      <w:r>
        <w:t>android.os.Bundle</w:t>
      </w:r>
      <w:proofErr w:type="spellEnd"/>
      <w:r>
        <w:t>;</w:t>
      </w:r>
    </w:p>
    <w:p w14:paraId="58C0F54E" w14:textId="77777777" w:rsidR="005B2515" w:rsidRDefault="005B2515" w:rsidP="005B2515">
      <w:pPr>
        <w:pStyle w:val="a6"/>
        <w:ind w:left="240" w:right="720" w:firstLine="180"/>
      </w:pPr>
      <w:r>
        <w:t xml:space="preserve">import </w:t>
      </w:r>
      <w:proofErr w:type="spellStart"/>
      <w:r>
        <w:t>android.view.View</w:t>
      </w:r>
      <w:proofErr w:type="spellEnd"/>
      <w:r>
        <w:t>;</w:t>
      </w:r>
    </w:p>
    <w:p w14:paraId="7D8F9ECE" w14:textId="77777777" w:rsidR="005B2515" w:rsidRDefault="005B2515" w:rsidP="005B2515">
      <w:pPr>
        <w:pStyle w:val="a6"/>
        <w:ind w:left="240" w:right="720" w:firstLine="180"/>
      </w:pPr>
      <w:r>
        <w:t xml:space="preserve">import </w:t>
      </w:r>
      <w:proofErr w:type="spellStart"/>
      <w:r>
        <w:t>android.widget.Button</w:t>
      </w:r>
      <w:proofErr w:type="spellEnd"/>
      <w:r>
        <w:t>;</w:t>
      </w:r>
    </w:p>
    <w:p w14:paraId="09CC2D24" w14:textId="77777777" w:rsidR="005B2515" w:rsidRDefault="005B2515" w:rsidP="005B2515">
      <w:pPr>
        <w:pStyle w:val="a6"/>
        <w:ind w:left="240" w:right="720" w:firstLine="180"/>
      </w:pPr>
      <w:r>
        <w:t xml:space="preserve">import </w:t>
      </w:r>
      <w:proofErr w:type="spellStart"/>
      <w:r>
        <w:t>android.widget.LinearLayout</w:t>
      </w:r>
      <w:proofErr w:type="spellEnd"/>
      <w:r>
        <w:t>;</w:t>
      </w:r>
    </w:p>
    <w:p w14:paraId="78EC6B8E" w14:textId="77777777" w:rsidR="005B2515" w:rsidRDefault="005B2515" w:rsidP="005B2515">
      <w:pPr>
        <w:pStyle w:val="a6"/>
        <w:ind w:left="240" w:right="720" w:firstLine="180"/>
      </w:pPr>
      <w:r>
        <w:t xml:space="preserve">import </w:t>
      </w:r>
      <w:proofErr w:type="spellStart"/>
      <w:r>
        <w:t>android.widget.RadioButton</w:t>
      </w:r>
      <w:proofErr w:type="spellEnd"/>
      <w:r>
        <w:t>;</w:t>
      </w:r>
    </w:p>
    <w:p w14:paraId="20E7309B" w14:textId="77777777" w:rsidR="005B2515" w:rsidRDefault="005B2515" w:rsidP="005B2515">
      <w:pPr>
        <w:pStyle w:val="a6"/>
        <w:ind w:left="240" w:right="720" w:firstLine="180"/>
      </w:pPr>
      <w:r>
        <w:lastRenderedPageBreak/>
        <w:t xml:space="preserve">import </w:t>
      </w:r>
      <w:proofErr w:type="spellStart"/>
      <w:r>
        <w:t>android.widget.RadioGroup</w:t>
      </w:r>
      <w:proofErr w:type="spellEnd"/>
      <w:r>
        <w:t>;</w:t>
      </w:r>
    </w:p>
    <w:p w14:paraId="60407443" w14:textId="77777777" w:rsidR="005B2515" w:rsidRDefault="005B2515" w:rsidP="005B2515">
      <w:pPr>
        <w:pStyle w:val="a6"/>
        <w:ind w:left="240" w:right="720" w:firstLine="180"/>
      </w:pPr>
      <w:r>
        <w:t xml:space="preserve">import </w:t>
      </w:r>
      <w:proofErr w:type="spellStart"/>
      <w:r>
        <w:t>android.widget.TextView</w:t>
      </w:r>
      <w:proofErr w:type="spellEnd"/>
      <w:r>
        <w:t>;</w:t>
      </w:r>
    </w:p>
    <w:p w14:paraId="23B912E5" w14:textId="77777777" w:rsidR="005B2515" w:rsidRDefault="005B2515" w:rsidP="005B2515">
      <w:pPr>
        <w:pStyle w:val="a6"/>
        <w:ind w:left="240" w:right="720" w:firstLine="180"/>
      </w:pPr>
    </w:p>
    <w:p w14:paraId="0E16ABE4" w14:textId="77777777" w:rsidR="005B2515" w:rsidRDefault="005B2515" w:rsidP="005B2515">
      <w:pPr>
        <w:pStyle w:val="a6"/>
        <w:ind w:left="240" w:right="720" w:firstLine="180"/>
      </w:pPr>
      <w:r>
        <w:t xml:space="preserve">import </w:t>
      </w:r>
      <w:proofErr w:type="spellStart"/>
      <w:r>
        <w:t>androidx.appcompat.app.AppCompatActivity</w:t>
      </w:r>
      <w:proofErr w:type="spellEnd"/>
      <w:r>
        <w:t>;</w:t>
      </w:r>
    </w:p>
    <w:p w14:paraId="16CD155C" w14:textId="77777777" w:rsidR="005B2515" w:rsidRDefault="005B2515" w:rsidP="005B2515">
      <w:pPr>
        <w:pStyle w:val="a6"/>
        <w:ind w:left="240" w:right="720" w:firstLine="180"/>
      </w:pPr>
    </w:p>
    <w:p w14:paraId="54B9217E" w14:textId="77777777" w:rsidR="005B2515" w:rsidRDefault="005B2515" w:rsidP="005B2515">
      <w:pPr>
        <w:pStyle w:val="a6"/>
        <w:ind w:left="240" w:right="720" w:firstLine="180"/>
      </w:pPr>
      <w:r>
        <w:t>import com.example.ch03.materialdesign.R;</w:t>
      </w:r>
    </w:p>
    <w:p w14:paraId="5D46CC04" w14:textId="77777777" w:rsidR="005B2515" w:rsidRDefault="005B2515" w:rsidP="005B2515">
      <w:pPr>
        <w:pStyle w:val="a6"/>
        <w:ind w:left="240" w:right="720" w:firstLine="180"/>
      </w:pPr>
    </w:p>
    <w:p w14:paraId="000DAF37" w14:textId="77777777" w:rsidR="005B2515" w:rsidRDefault="005B2515" w:rsidP="005B2515">
      <w:pPr>
        <w:pStyle w:val="a6"/>
        <w:ind w:left="240" w:right="720" w:firstLine="180"/>
      </w:pPr>
      <w:r>
        <w:t xml:space="preserve">public class </w:t>
      </w:r>
      <w:proofErr w:type="spellStart"/>
      <w:r>
        <w:t>RadioGroupDemoActivity</w:t>
      </w:r>
      <w:proofErr w:type="spellEnd"/>
      <w:r>
        <w:t xml:space="preserve"> extends </w:t>
      </w:r>
      <w:proofErr w:type="spellStart"/>
      <w:r>
        <w:t>AppCompatActivity</w:t>
      </w:r>
      <w:proofErr w:type="spellEnd"/>
      <w:r>
        <w:t xml:space="preserve"> implements</w:t>
      </w:r>
    </w:p>
    <w:p w14:paraId="28078AD4" w14:textId="77777777" w:rsidR="005B2515" w:rsidRDefault="005B2515" w:rsidP="005B2515">
      <w:pPr>
        <w:pStyle w:val="a6"/>
        <w:ind w:left="240" w:right="720" w:firstLine="180"/>
      </w:pPr>
      <w:r>
        <w:t xml:space="preserve">        </w:t>
      </w:r>
      <w:proofErr w:type="spellStart"/>
      <w:r>
        <w:t>RadioGroup.OnCheckedChangeListener</w:t>
      </w:r>
      <w:proofErr w:type="spellEnd"/>
      <w:r>
        <w:t xml:space="preserve">, </w:t>
      </w:r>
      <w:proofErr w:type="spellStart"/>
      <w:r>
        <w:t>View.OnClickListener</w:t>
      </w:r>
      <w:proofErr w:type="spellEnd"/>
      <w:r>
        <w:t xml:space="preserve"> {</w:t>
      </w:r>
    </w:p>
    <w:p w14:paraId="4465A32F" w14:textId="77777777" w:rsidR="005B2515" w:rsidRDefault="005B2515" w:rsidP="005B2515">
      <w:pPr>
        <w:pStyle w:val="a6"/>
        <w:ind w:left="240" w:right="720" w:firstLine="180"/>
      </w:pPr>
    </w:p>
    <w:p w14:paraId="0A322416" w14:textId="77777777" w:rsidR="005B2515" w:rsidRDefault="005B2515" w:rsidP="005B2515">
      <w:pPr>
        <w:pStyle w:val="a6"/>
        <w:ind w:left="240" w:right="720" w:firstLine="180"/>
      </w:pPr>
      <w:r>
        <w:t xml:space="preserve">    private </w:t>
      </w:r>
      <w:proofErr w:type="spellStart"/>
      <w:r>
        <w:t>TextView</w:t>
      </w:r>
      <w:proofErr w:type="spellEnd"/>
      <w:r>
        <w:t xml:space="preserve"> </w:t>
      </w:r>
      <w:proofErr w:type="spellStart"/>
      <w:r>
        <w:t>mChoice</w:t>
      </w:r>
      <w:proofErr w:type="spellEnd"/>
      <w:r>
        <w:t>;</w:t>
      </w:r>
    </w:p>
    <w:p w14:paraId="409F0395" w14:textId="77777777" w:rsidR="005B2515" w:rsidRDefault="005B2515" w:rsidP="005B2515">
      <w:pPr>
        <w:pStyle w:val="a6"/>
        <w:ind w:left="240" w:right="720" w:firstLine="180"/>
      </w:pPr>
      <w:r>
        <w:t xml:space="preserve">    private </w:t>
      </w:r>
      <w:proofErr w:type="spellStart"/>
      <w:r>
        <w:t>RadioGroup</w:t>
      </w:r>
      <w:proofErr w:type="spellEnd"/>
      <w:r>
        <w:t xml:space="preserve"> </w:t>
      </w:r>
      <w:proofErr w:type="spellStart"/>
      <w:r>
        <w:t>mRadioGroup</w:t>
      </w:r>
      <w:proofErr w:type="spellEnd"/>
      <w:r>
        <w:t>;</w:t>
      </w:r>
    </w:p>
    <w:p w14:paraId="2F594FAF" w14:textId="77777777" w:rsidR="005B2515" w:rsidRDefault="005B2515" w:rsidP="005B2515">
      <w:pPr>
        <w:pStyle w:val="a6"/>
        <w:ind w:left="240" w:right="720" w:firstLine="180"/>
      </w:pPr>
    </w:p>
    <w:p w14:paraId="1052BD46" w14:textId="77777777" w:rsidR="005B2515" w:rsidRDefault="005B2515" w:rsidP="005B2515">
      <w:pPr>
        <w:pStyle w:val="a6"/>
        <w:ind w:left="240" w:right="720" w:firstLine="180"/>
      </w:pPr>
      <w:r>
        <w:t xml:space="preserve">    @Override</w:t>
      </w:r>
    </w:p>
    <w:p w14:paraId="5133F1F5" w14:textId="77777777" w:rsidR="005B2515" w:rsidRDefault="005B2515" w:rsidP="005B2515">
      <w:pPr>
        <w:pStyle w:val="a6"/>
        <w:ind w:left="240" w:right="720" w:firstLine="180"/>
      </w:pPr>
      <w:r>
        <w:t xml:space="preserve">    protected void </w:t>
      </w:r>
      <w:proofErr w:type="spellStart"/>
      <w:r>
        <w:t>onCreate</w:t>
      </w:r>
      <w:proofErr w:type="spellEnd"/>
      <w:r>
        <w:t xml:space="preserve">(Bundle </w:t>
      </w:r>
      <w:proofErr w:type="spellStart"/>
      <w:r>
        <w:t>savedInstanceState</w:t>
      </w:r>
      <w:proofErr w:type="spellEnd"/>
      <w:r>
        <w:t>) {</w:t>
      </w:r>
    </w:p>
    <w:p w14:paraId="50D62170" w14:textId="77777777" w:rsidR="005B2515" w:rsidRDefault="005B2515" w:rsidP="005B2515">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41CDB2EF" w14:textId="77777777" w:rsidR="005B2515" w:rsidRDefault="005B2515" w:rsidP="005B2515">
      <w:pPr>
        <w:pStyle w:val="a6"/>
        <w:ind w:left="240" w:right="720" w:firstLine="180"/>
      </w:pPr>
    </w:p>
    <w:p w14:paraId="0B564E39" w14:textId="77777777" w:rsidR="005B2515" w:rsidRDefault="005B2515" w:rsidP="005B2515">
      <w:pPr>
        <w:pStyle w:val="a6"/>
        <w:ind w:left="240" w:right="720" w:firstLine="180"/>
      </w:pPr>
      <w:r>
        <w:t xml:space="preserve">        </w:t>
      </w:r>
      <w:proofErr w:type="spellStart"/>
      <w:r>
        <w:t>setContentView</w:t>
      </w:r>
      <w:proofErr w:type="spellEnd"/>
      <w:r>
        <w:t>(</w:t>
      </w:r>
      <w:proofErr w:type="spellStart"/>
      <w:r>
        <w:t>R.layout.radio_group</w:t>
      </w:r>
      <w:proofErr w:type="spellEnd"/>
      <w:r>
        <w:t>);</w:t>
      </w:r>
    </w:p>
    <w:p w14:paraId="09039A8E" w14:textId="77777777" w:rsidR="005B2515" w:rsidRDefault="005B2515" w:rsidP="005B2515">
      <w:pPr>
        <w:pStyle w:val="a6"/>
        <w:ind w:left="240" w:right="720" w:firstLine="180"/>
      </w:pPr>
      <w:r>
        <w:t xml:space="preserve">        </w:t>
      </w:r>
      <w:proofErr w:type="spellStart"/>
      <w:r>
        <w:t>mRadioGroup</w:t>
      </w:r>
      <w:proofErr w:type="spellEnd"/>
      <w:r>
        <w:t xml:space="preserve"> = (</w:t>
      </w:r>
      <w:proofErr w:type="spellStart"/>
      <w:r>
        <w:t>RadioGroup</w:t>
      </w:r>
      <w:proofErr w:type="spellEnd"/>
      <w:r>
        <w:t xml:space="preserve">) </w:t>
      </w:r>
      <w:proofErr w:type="spellStart"/>
      <w:r>
        <w:t>findViewById</w:t>
      </w:r>
      <w:proofErr w:type="spellEnd"/>
      <w:r>
        <w:t>(</w:t>
      </w:r>
      <w:proofErr w:type="spellStart"/>
      <w:r>
        <w:t>R.id.menu</w:t>
      </w:r>
      <w:proofErr w:type="spellEnd"/>
      <w:r>
        <w:t>);</w:t>
      </w:r>
    </w:p>
    <w:p w14:paraId="6A4CF5C0" w14:textId="77777777" w:rsidR="005B2515" w:rsidRDefault="005B2515" w:rsidP="005B2515">
      <w:pPr>
        <w:pStyle w:val="a6"/>
        <w:ind w:left="240" w:right="720" w:firstLine="180"/>
      </w:pPr>
    </w:p>
    <w:p w14:paraId="257CC17C" w14:textId="77777777" w:rsidR="005B2515" w:rsidRDefault="005B2515" w:rsidP="005B2515">
      <w:pPr>
        <w:pStyle w:val="a6"/>
        <w:ind w:left="240" w:right="720" w:firstLine="180"/>
      </w:pPr>
      <w:r>
        <w:t xml:space="preserve">        // test adding a radio button programmatically</w:t>
      </w:r>
    </w:p>
    <w:p w14:paraId="3E1779C1" w14:textId="77777777" w:rsidR="005B2515" w:rsidRDefault="005B2515" w:rsidP="005B2515">
      <w:pPr>
        <w:pStyle w:val="a6"/>
        <w:ind w:left="240" w:right="720" w:firstLine="180"/>
      </w:pPr>
      <w:r>
        <w:t xml:space="preserve">        </w:t>
      </w:r>
      <w:proofErr w:type="spellStart"/>
      <w:r>
        <w:t>RadioButton</w:t>
      </w:r>
      <w:proofErr w:type="spellEnd"/>
      <w:r>
        <w:t xml:space="preserve"> </w:t>
      </w:r>
      <w:proofErr w:type="spellStart"/>
      <w:r>
        <w:t>newRadioButton</w:t>
      </w:r>
      <w:proofErr w:type="spellEnd"/>
      <w:r>
        <w:t xml:space="preserve"> = new </w:t>
      </w:r>
      <w:proofErr w:type="spellStart"/>
      <w:r>
        <w:t>RadioButton</w:t>
      </w:r>
      <w:proofErr w:type="spellEnd"/>
      <w:r>
        <w:t>(this);</w:t>
      </w:r>
    </w:p>
    <w:p w14:paraId="25A6B46F" w14:textId="77777777" w:rsidR="005B2515" w:rsidRDefault="005B2515" w:rsidP="005B2515">
      <w:pPr>
        <w:pStyle w:val="a6"/>
        <w:ind w:left="240" w:right="720" w:firstLine="180"/>
      </w:pPr>
      <w:r>
        <w:t xml:space="preserve">        </w:t>
      </w:r>
      <w:proofErr w:type="spellStart"/>
      <w:r>
        <w:t>newRadioButton.setText</w:t>
      </w:r>
      <w:proofErr w:type="spellEnd"/>
      <w:r>
        <w:t>(</w:t>
      </w:r>
      <w:proofErr w:type="spellStart"/>
      <w:r>
        <w:t>R.string.radio_group_snack</w:t>
      </w:r>
      <w:proofErr w:type="spellEnd"/>
      <w:r>
        <w:t>);</w:t>
      </w:r>
    </w:p>
    <w:p w14:paraId="0764DF91" w14:textId="77777777" w:rsidR="005B2515" w:rsidRDefault="005B2515" w:rsidP="005B2515">
      <w:pPr>
        <w:pStyle w:val="a6"/>
        <w:ind w:left="240" w:right="720" w:firstLine="180"/>
      </w:pPr>
      <w:r>
        <w:t xml:space="preserve">        </w:t>
      </w:r>
      <w:proofErr w:type="spellStart"/>
      <w:r>
        <w:t>newRadioButton.setId</w:t>
      </w:r>
      <w:proofErr w:type="spellEnd"/>
      <w:r>
        <w:t>(</w:t>
      </w:r>
      <w:proofErr w:type="spellStart"/>
      <w:r>
        <w:t>R.id.snack</w:t>
      </w:r>
      <w:proofErr w:type="spellEnd"/>
      <w:r>
        <w:t>);</w:t>
      </w:r>
    </w:p>
    <w:p w14:paraId="43E17DF7" w14:textId="77777777" w:rsidR="005B2515" w:rsidRDefault="005B2515" w:rsidP="005B2515">
      <w:pPr>
        <w:pStyle w:val="a6"/>
        <w:ind w:left="240" w:right="720" w:firstLine="180"/>
      </w:pPr>
      <w:r>
        <w:t xml:space="preserve">        </w:t>
      </w:r>
      <w:proofErr w:type="spellStart"/>
      <w:r>
        <w:t>LinearLayout.LayoutParams</w:t>
      </w:r>
      <w:proofErr w:type="spellEnd"/>
      <w:r>
        <w:t xml:space="preserve"> </w:t>
      </w:r>
      <w:proofErr w:type="spellStart"/>
      <w:r>
        <w:t>layoutParams</w:t>
      </w:r>
      <w:proofErr w:type="spellEnd"/>
      <w:r>
        <w:t xml:space="preserve"> = new </w:t>
      </w:r>
      <w:proofErr w:type="spellStart"/>
      <w:r>
        <w:t>RadioGroup.LayoutParams</w:t>
      </w:r>
      <w:proofErr w:type="spellEnd"/>
      <w:r>
        <w:t>(</w:t>
      </w:r>
    </w:p>
    <w:p w14:paraId="3CAA40BA" w14:textId="77777777" w:rsidR="005B2515" w:rsidRDefault="005B2515" w:rsidP="005B2515">
      <w:pPr>
        <w:pStyle w:val="a6"/>
        <w:ind w:left="240" w:right="720" w:firstLine="180"/>
      </w:pPr>
      <w:r>
        <w:t xml:space="preserve">                </w:t>
      </w:r>
      <w:proofErr w:type="spellStart"/>
      <w:r>
        <w:t>RadioGroup.LayoutParams.WRAP_CONTENT</w:t>
      </w:r>
      <w:proofErr w:type="spellEnd"/>
      <w:r>
        <w:t>,</w:t>
      </w:r>
    </w:p>
    <w:p w14:paraId="6A81EACC" w14:textId="77777777" w:rsidR="005B2515" w:rsidRDefault="005B2515" w:rsidP="005B2515">
      <w:pPr>
        <w:pStyle w:val="a6"/>
        <w:ind w:left="240" w:right="720" w:firstLine="180"/>
      </w:pPr>
      <w:r>
        <w:t xml:space="preserve">                </w:t>
      </w:r>
      <w:proofErr w:type="spellStart"/>
      <w:r>
        <w:t>RadioGroup.LayoutParams.WRAP_CONTENT</w:t>
      </w:r>
      <w:proofErr w:type="spellEnd"/>
      <w:r>
        <w:t>);</w:t>
      </w:r>
    </w:p>
    <w:p w14:paraId="15197C0A" w14:textId="77777777" w:rsidR="005B2515" w:rsidRDefault="005B2515" w:rsidP="005B2515">
      <w:pPr>
        <w:pStyle w:val="a6"/>
        <w:ind w:left="240" w:right="720" w:firstLine="180"/>
      </w:pPr>
      <w:r>
        <w:t xml:space="preserve">        </w:t>
      </w:r>
      <w:proofErr w:type="spellStart"/>
      <w:r>
        <w:t>mRadioGroup.addView</w:t>
      </w:r>
      <w:proofErr w:type="spellEnd"/>
      <w:r>
        <w:t>(</w:t>
      </w:r>
      <w:proofErr w:type="spellStart"/>
      <w:r>
        <w:t>newRadioButton</w:t>
      </w:r>
      <w:proofErr w:type="spellEnd"/>
      <w:r>
        <w:t xml:space="preserve">, 0, </w:t>
      </w:r>
      <w:proofErr w:type="spellStart"/>
      <w:r>
        <w:t>layoutParams</w:t>
      </w:r>
      <w:proofErr w:type="spellEnd"/>
      <w:r>
        <w:t>);</w:t>
      </w:r>
    </w:p>
    <w:p w14:paraId="0DB83CA4" w14:textId="77777777" w:rsidR="005B2515" w:rsidRDefault="005B2515" w:rsidP="005B2515">
      <w:pPr>
        <w:pStyle w:val="a6"/>
        <w:ind w:left="240" w:right="720" w:firstLine="180"/>
      </w:pPr>
    </w:p>
    <w:p w14:paraId="6FFB0B1C" w14:textId="77777777" w:rsidR="005B2515" w:rsidRDefault="005B2515" w:rsidP="005B2515">
      <w:pPr>
        <w:pStyle w:val="a6"/>
        <w:ind w:left="240" w:right="720" w:firstLine="180"/>
      </w:pPr>
      <w:r>
        <w:t xml:space="preserve">        // test listening to checked change events</w:t>
      </w:r>
    </w:p>
    <w:p w14:paraId="0CE61F78" w14:textId="77777777" w:rsidR="005B2515" w:rsidRDefault="005B2515" w:rsidP="005B2515">
      <w:pPr>
        <w:pStyle w:val="a6"/>
        <w:ind w:left="240" w:right="720" w:firstLine="180"/>
      </w:pPr>
      <w:r>
        <w:lastRenderedPageBreak/>
        <w:t xml:space="preserve">        String selection = </w:t>
      </w:r>
      <w:proofErr w:type="spellStart"/>
      <w:r>
        <w:t>getString</w:t>
      </w:r>
      <w:proofErr w:type="spellEnd"/>
      <w:r>
        <w:t>(</w:t>
      </w:r>
      <w:proofErr w:type="spellStart"/>
      <w:r>
        <w:t>R.string.radio_group_selection</w:t>
      </w:r>
      <w:proofErr w:type="spellEnd"/>
      <w:r>
        <w:t>);</w:t>
      </w:r>
    </w:p>
    <w:p w14:paraId="73520074" w14:textId="77777777" w:rsidR="005B2515" w:rsidRDefault="005B2515" w:rsidP="005B2515">
      <w:pPr>
        <w:pStyle w:val="a6"/>
        <w:ind w:left="240" w:right="720" w:firstLine="180"/>
      </w:pPr>
      <w:r>
        <w:t xml:space="preserve">        </w:t>
      </w:r>
      <w:proofErr w:type="spellStart"/>
      <w:r>
        <w:t>mRadioGroup.setOnCheckedChangeListener</w:t>
      </w:r>
      <w:proofErr w:type="spellEnd"/>
      <w:r>
        <w:t>(this);</w:t>
      </w:r>
    </w:p>
    <w:p w14:paraId="2BE85562" w14:textId="77777777" w:rsidR="005B2515" w:rsidRDefault="005B2515" w:rsidP="005B2515">
      <w:pPr>
        <w:pStyle w:val="a6"/>
        <w:ind w:left="240" w:right="720" w:firstLine="180"/>
      </w:pPr>
      <w:r>
        <w:t xml:space="preserve">        </w:t>
      </w:r>
      <w:proofErr w:type="spellStart"/>
      <w:r>
        <w:t>RadioButton</w:t>
      </w:r>
      <w:proofErr w:type="spellEnd"/>
      <w:r>
        <w:t xml:space="preserve"> </w:t>
      </w:r>
      <w:proofErr w:type="spellStart"/>
      <w:r>
        <w:t>defauld</w:t>
      </w:r>
      <w:proofErr w:type="spellEnd"/>
      <w:r>
        <w:t xml:space="preserve"> = (</w:t>
      </w:r>
      <w:proofErr w:type="spellStart"/>
      <w:r>
        <w:t>RadioButton</w:t>
      </w:r>
      <w:proofErr w:type="spellEnd"/>
      <w:r>
        <w:t xml:space="preserve">) </w:t>
      </w:r>
      <w:proofErr w:type="spellStart"/>
      <w:r>
        <w:t>findViewById</w:t>
      </w:r>
      <w:proofErr w:type="spellEnd"/>
      <w:r>
        <w:t>(</w:t>
      </w:r>
      <w:proofErr w:type="spellStart"/>
      <w:r>
        <w:t>mRadioGroup</w:t>
      </w:r>
      <w:proofErr w:type="spellEnd"/>
    </w:p>
    <w:p w14:paraId="0B20522B" w14:textId="77777777" w:rsidR="005B2515" w:rsidRDefault="005B2515" w:rsidP="005B2515">
      <w:pPr>
        <w:pStyle w:val="a6"/>
        <w:ind w:left="240" w:right="720" w:firstLine="180"/>
      </w:pPr>
      <w:r>
        <w:t xml:space="preserve">                .</w:t>
      </w:r>
      <w:proofErr w:type="spellStart"/>
      <w:r>
        <w:t>getCheckedRadioButtonId</w:t>
      </w:r>
      <w:proofErr w:type="spellEnd"/>
      <w:r>
        <w:t>());</w:t>
      </w:r>
    </w:p>
    <w:p w14:paraId="71FCEC9F" w14:textId="77777777" w:rsidR="005B2515" w:rsidRDefault="005B2515" w:rsidP="005B2515">
      <w:pPr>
        <w:pStyle w:val="a6"/>
        <w:ind w:left="240" w:right="720" w:firstLine="180"/>
      </w:pPr>
      <w:r>
        <w:t xml:space="preserve">        </w:t>
      </w:r>
      <w:proofErr w:type="spellStart"/>
      <w:r>
        <w:t>mChoice</w:t>
      </w:r>
      <w:proofErr w:type="spellEnd"/>
      <w:r>
        <w:t xml:space="preserve"> = (</w:t>
      </w:r>
      <w:proofErr w:type="spellStart"/>
      <w:r>
        <w:t>TextView</w:t>
      </w:r>
      <w:proofErr w:type="spellEnd"/>
      <w:r>
        <w:t xml:space="preserve">) </w:t>
      </w:r>
      <w:proofErr w:type="spellStart"/>
      <w:r>
        <w:t>findViewById</w:t>
      </w:r>
      <w:proofErr w:type="spellEnd"/>
      <w:r>
        <w:t>(</w:t>
      </w:r>
      <w:proofErr w:type="spellStart"/>
      <w:r>
        <w:t>R.id.choice</w:t>
      </w:r>
      <w:proofErr w:type="spellEnd"/>
      <w:r>
        <w:t>);</w:t>
      </w:r>
    </w:p>
    <w:p w14:paraId="0F0E8806" w14:textId="77777777" w:rsidR="005B2515" w:rsidRDefault="005B2515" w:rsidP="005B2515">
      <w:pPr>
        <w:pStyle w:val="a6"/>
        <w:ind w:left="240" w:right="720" w:firstLine="180"/>
      </w:pPr>
      <w:r>
        <w:t xml:space="preserve">        </w:t>
      </w:r>
      <w:proofErr w:type="spellStart"/>
      <w:r>
        <w:t>mChoice.setText</w:t>
      </w:r>
      <w:proofErr w:type="spellEnd"/>
      <w:r>
        <w:t xml:space="preserve">(selection + </w:t>
      </w:r>
      <w:proofErr w:type="spellStart"/>
      <w:r>
        <w:t>defauld.getText</w:t>
      </w:r>
      <w:proofErr w:type="spellEnd"/>
      <w:r>
        <w:t>());</w:t>
      </w:r>
    </w:p>
    <w:p w14:paraId="3B851630" w14:textId="77777777" w:rsidR="005B2515" w:rsidRDefault="005B2515" w:rsidP="005B2515">
      <w:pPr>
        <w:pStyle w:val="a6"/>
        <w:ind w:left="240" w:right="720" w:firstLine="180"/>
      </w:pPr>
    </w:p>
    <w:p w14:paraId="7BB0F844" w14:textId="77777777" w:rsidR="005B2515" w:rsidRDefault="005B2515" w:rsidP="005B2515">
      <w:pPr>
        <w:pStyle w:val="a6"/>
        <w:ind w:left="240" w:right="720" w:firstLine="180"/>
      </w:pPr>
      <w:r>
        <w:t xml:space="preserve">        // test clearing the selection</w:t>
      </w:r>
    </w:p>
    <w:p w14:paraId="4F3137D2" w14:textId="77777777" w:rsidR="005B2515" w:rsidRDefault="005B2515" w:rsidP="005B2515">
      <w:pPr>
        <w:pStyle w:val="a6"/>
        <w:ind w:left="240" w:right="720" w:firstLine="180"/>
      </w:pPr>
      <w:r>
        <w:t xml:space="preserve">        Button </w:t>
      </w:r>
      <w:proofErr w:type="spellStart"/>
      <w:r>
        <w:t>clearButton</w:t>
      </w:r>
      <w:proofErr w:type="spellEnd"/>
      <w:r>
        <w:t xml:space="preserve"> = (Button) </w:t>
      </w:r>
      <w:proofErr w:type="spellStart"/>
      <w:r>
        <w:t>findViewById</w:t>
      </w:r>
      <w:proofErr w:type="spellEnd"/>
      <w:r>
        <w:t>(</w:t>
      </w:r>
      <w:proofErr w:type="spellStart"/>
      <w:r>
        <w:t>R.id.clear</w:t>
      </w:r>
      <w:proofErr w:type="spellEnd"/>
      <w:r>
        <w:t>);</w:t>
      </w:r>
    </w:p>
    <w:p w14:paraId="2E375B84" w14:textId="77777777" w:rsidR="005B2515" w:rsidRDefault="005B2515" w:rsidP="005B2515">
      <w:pPr>
        <w:pStyle w:val="a6"/>
        <w:ind w:left="240" w:right="720" w:firstLine="180"/>
      </w:pPr>
      <w:r>
        <w:t xml:space="preserve">        </w:t>
      </w:r>
      <w:proofErr w:type="spellStart"/>
      <w:r>
        <w:t>clearButton.setOnClickListener</w:t>
      </w:r>
      <w:proofErr w:type="spellEnd"/>
      <w:r>
        <w:t>(this);</w:t>
      </w:r>
    </w:p>
    <w:p w14:paraId="1CBEA3D5" w14:textId="77777777" w:rsidR="005B2515" w:rsidRDefault="005B2515" w:rsidP="005B2515">
      <w:pPr>
        <w:pStyle w:val="a6"/>
        <w:ind w:left="240" w:right="720" w:firstLine="180"/>
      </w:pPr>
      <w:r>
        <w:t xml:space="preserve">    }</w:t>
      </w:r>
    </w:p>
    <w:p w14:paraId="589FE3CA" w14:textId="77777777" w:rsidR="005B2515" w:rsidRDefault="005B2515" w:rsidP="005B2515">
      <w:pPr>
        <w:pStyle w:val="a6"/>
        <w:ind w:left="240" w:right="720" w:firstLine="180"/>
      </w:pPr>
    </w:p>
    <w:p w14:paraId="08F2AC2E" w14:textId="77777777" w:rsidR="005B2515" w:rsidRDefault="005B2515" w:rsidP="005B2515">
      <w:pPr>
        <w:pStyle w:val="a6"/>
        <w:ind w:left="240" w:right="720" w:firstLine="180"/>
      </w:pPr>
      <w:r>
        <w:t xml:space="preserve">    public void </w:t>
      </w:r>
      <w:proofErr w:type="spellStart"/>
      <w:r>
        <w:t>onCheckedChanged</w:t>
      </w:r>
      <w:proofErr w:type="spellEnd"/>
      <w:r>
        <w:t>(</w:t>
      </w:r>
      <w:proofErr w:type="spellStart"/>
      <w:r>
        <w:t>RadioGroup</w:t>
      </w:r>
      <w:proofErr w:type="spellEnd"/>
      <w:r>
        <w:t xml:space="preserve"> group, int </w:t>
      </w:r>
      <w:proofErr w:type="spellStart"/>
      <w:r>
        <w:t>checkedId</w:t>
      </w:r>
      <w:proofErr w:type="spellEnd"/>
      <w:r>
        <w:t>) {</w:t>
      </w:r>
    </w:p>
    <w:p w14:paraId="60C4147C" w14:textId="77777777" w:rsidR="005B2515" w:rsidRDefault="005B2515" w:rsidP="005B2515">
      <w:pPr>
        <w:pStyle w:val="a6"/>
        <w:ind w:left="240" w:right="720" w:firstLine="180"/>
      </w:pPr>
      <w:r>
        <w:t xml:space="preserve">        String selection = </w:t>
      </w:r>
      <w:proofErr w:type="spellStart"/>
      <w:r>
        <w:t>getString</w:t>
      </w:r>
      <w:proofErr w:type="spellEnd"/>
      <w:r>
        <w:t>(</w:t>
      </w:r>
      <w:proofErr w:type="spellStart"/>
      <w:r>
        <w:t>R.string.radio_group_selection</w:t>
      </w:r>
      <w:proofErr w:type="spellEnd"/>
      <w:r>
        <w:t>);</w:t>
      </w:r>
    </w:p>
    <w:p w14:paraId="5D52C697" w14:textId="77777777" w:rsidR="005B2515" w:rsidRDefault="005B2515" w:rsidP="005B2515">
      <w:pPr>
        <w:pStyle w:val="a6"/>
        <w:ind w:left="240" w:right="720" w:firstLine="180"/>
      </w:pPr>
      <w:r>
        <w:t xml:space="preserve">        </w:t>
      </w:r>
      <w:proofErr w:type="spellStart"/>
      <w:r>
        <w:t>RadioButton</w:t>
      </w:r>
      <w:proofErr w:type="spellEnd"/>
      <w:r>
        <w:t xml:space="preserve"> checked = (</w:t>
      </w:r>
      <w:proofErr w:type="spellStart"/>
      <w:r>
        <w:t>RadioButton</w:t>
      </w:r>
      <w:proofErr w:type="spellEnd"/>
      <w:r>
        <w:t xml:space="preserve">) </w:t>
      </w:r>
      <w:proofErr w:type="spellStart"/>
      <w:r>
        <w:t>findViewById</w:t>
      </w:r>
      <w:proofErr w:type="spellEnd"/>
      <w:r>
        <w:t>(</w:t>
      </w:r>
      <w:proofErr w:type="spellStart"/>
      <w:r>
        <w:t>checkedId</w:t>
      </w:r>
      <w:proofErr w:type="spellEnd"/>
      <w:r>
        <w:t>);</w:t>
      </w:r>
    </w:p>
    <w:p w14:paraId="4B997E20" w14:textId="77777777" w:rsidR="005B2515" w:rsidRDefault="005B2515" w:rsidP="005B2515">
      <w:pPr>
        <w:pStyle w:val="a6"/>
        <w:ind w:left="240" w:right="720" w:firstLine="180"/>
      </w:pPr>
      <w:r>
        <w:t xml:space="preserve">        String none = </w:t>
      </w:r>
      <w:proofErr w:type="spellStart"/>
      <w:r>
        <w:t>getString</w:t>
      </w:r>
      <w:proofErr w:type="spellEnd"/>
      <w:r>
        <w:t>(</w:t>
      </w:r>
      <w:proofErr w:type="spellStart"/>
      <w:r>
        <w:t>R.string.radio_group_none</w:t>
      </w:r>
      <w:proofErr w:type="spellEnd"/>
      <w:r>
        <w:t>);</w:t>
      </w:r>
    </w:p>
    <w:p w14:paraId="5A886159" w14:textId="77777777" w:rsidR="005B2515" w:rsidRDefault="005B2515" w:rsidP="005B2515">
      <w:pPr>
        <w:pStyle w:val="a6"/>
        <w:ind w:left="240" w:right="720" w:firstLine="180"/>
      </w:pPr>
      <w:r>
        <w:t xml:space="preserve">        </w:t>
      </w:r>
      <w:proofErr w:type="spellStart"/>
      <w:r>
        <w:t>mChoice.setText</w:t>
      </w:r>
      <w:proofErr w:type="spellEnd"/>
      <w:r>
        <w:t>(selection</w:t>
      </w:r>
    </w:p>
    <w:p w14:paraId="3D0B775D" w14:textId="77777777" w:rsidR="005B2515" w:rsidRDefault="005B2515" w:rsidP="005B2515">
      <w:pPr>
        <w:pStyle w:val="a6"/>
        <w:ind w:left="240" w:right="720" w:firstLine="180"/>
      </w:pPr>
      <w:r>
        <w:t xml:space="preserve">                + (</w:t>
      </w:r>
      <w:proofErr w:type="spellStart"/>
      <w:r>
        <w:t>checkedId</w:t>
      </w:r>
      <w:proofErr w:type="spellEnd"/>
      <w:r>
        <w:t xml:space="preserve"> == </w:t>
      </w:r>
      <w:proofErr w:type="spellStart"/>
      <w:r>
        <w:t>View.NO_ID</w:t>
      </w:r>
      <w:proofErr w:type="spellEnd"/>
      <w:r>
        <w:t xml:space="preserve"> ? none : </w:t>
      </w:r>
      <w:proofErr w:type="spellStart"/>
      <w:r>
        <w:t>checked.getText</w:t>
      </w:r>
      <w:proofErr w:type="spellEnd"/>
      <w:r>
        <w:t>()));</w:t>
      </w:r>
    </w:p>
    <w:p w14:paraId="7BEEF111" w14:textId="77777777" w:rsidR="005B2515" w:rsidRDefault="005B2515" w:rsidP="005B2515">
      <w:pPr>
        <w:pStyle w:val="a6"/>
        <w:ind w:left="240" w:right="720" w:firstLine="180"/>
      </w:pPr>
      <w:r>
        <w:t xml:space="preserve">    }</w:t>
      </w:r>
    </w:p>
    <w:p w14:paraId="18A3018E" w14:textId="77777777" w:rsidR="005B2515" w:rsidRDefault="005B2515" w:rsidP="005B2515">
      <w:pPr>
        <w:pStyle w:val="a6"/>
        <w:ind w:left="240" w:right="720" w:firstLine="180"/>
      </w:pPr>
    </w:p>
    <w:p w14:paraId="407F591C" w14:textId="77777777" w:rsidR="005B2515" w:rsidRDefault="005B2515" w:rsidP="005B2515">
      <w:pPr>
        <w:pStyle w:val="a6"/>
        <w:ind w:left="240" w:right="720" w:firstLine="180"/>
      </w:pPr>
      <w:r>
        <w:t xml:space="preserve">    public void </w:t>
      </w:r>
      <w:proofErr w:type="spellStart"/>
      <w:r>
        <w:t>onClick</w:t>
      </w:r>
      <w:proofErr w:type="spellEnd"/>
      <w:r>
        <w:t>(View v) {</w:t>
      </w:r>
    </w:p>
    <w:p w14:paraId="708A6DAC" w14:textId="77777777" w:rsidR="005B2515" w:rsidRDefault="005B2515" w:rsidP="005B2515">
      <w:pPr>
        <w:pStyle w:val="a6"/>
        <w:ind w:left="240" w:right="720" w:firstLine="180"/>
      </w:pPr>
      <w:r>
        <w:t xml:space="preserve">        </w:t>
      </w:r>
      <w:proofErr w:type="spellStart"/>
      <w:r>
        <w:t>mRadioGroup.clearCheck</w:t>
      </w:r>
      <w:proofErr w:type="spellEnd"/>
      <w:r>
        <w:t>();</w:t>
      </w:r>
    </w:p>
    <w:p w14:paraId="099E4BE9" w14:textId="77777777" w:rsidR="005B2515" w:rsidRDefault="005B2515" w:rsidP="005B2515">
      <w:pPr>
        <w:pStyle w:val="a6"/>
        <w:ind w:left="240" w:right="720" w:firstLine="180"/>
      </w:pPr>
      <w:r>
        <w:t xml:space="preserve">    }</w:t>
      </w:r>
    </w:p>
    <w:p w14:paraId="4EEF9A72" w14:textId="18D2D6D4" w:rsidR="00476B0B" w:rsidRDefault="005B2515" w:rsidP="005B2515">
      <w:pPr>
        <w:pStyle w:val="a6"/>
        <w:ind w:left="240" w:right="720" w:firstLine="180"/>
      </w:pPr>
      <w:r>
        <w:t>}</w:t>
      </w:r>
    </w:p>
    <w:p w14:paraId="421417AC" w14:textId="581F83A5" w:rsidR="00D144CE" w:rsidRDefault="00D144CE" w:rsidP="00D144CE">
      <w:pPr>
        <w:pStyle w:val="a5"/>
      </w:pPr>
      <w:bookmarkStart w:id="8" w:name="_Ref94439138"/>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14</w:t>
      </w:r>
      <w:r w:rsidR="00EF15E2">
        <w:fldChar w:fldCharType="end"/>
      </w:r>
      <w:bookmarkEnd w:id="8"/>
      <w:r>
        <w:t xml:space="preserve"> </w:t>
      </w:r>
      <w:r w:rsidR="005B2515" w:rsidRPr="005B2515">
        <w:rPr>
          <w:rFonts w:ascii="Cambria" w:hAnsi="Cambria"/>
          <w:bCs/>
          <w:sz w:val="20"/>
        </w:rPr>
        <w:t>RadioGroupDemoActivity</w:t>
      </w:r>
      <w:r>
        <w:rPr>
          <w:rFonts w:ascii="Cambria" w:hAnsi="Cambria"/>
          <w:bCs/>
          <w:sz w:val="20"/>
        </w:rPr>
        <w:t>.java</w:t>
      </w:r>
    </w:p>
    <w:p w14:paraId="2EC323F0" w14:textId="14A2E1F6" w:rsidR="00476B0B" w:rsidRDefault="00476B0B" w:rsidP="00476B0B">
      <w:r>
        <w:rPr>
          <w:rFonts w:hint="eastAsia"/>
        </w:rPr>
        <w:t>完成应用程序编码后，同样不要忘记了要到</w:t>
      </w:r>
      <w:r>
        <w:t>AndroidManifest.xml</w:t>
      </w:r>
      <w:r>
        <w:rPr>
          <w:rFonts w:hint="eastAsia"/>
        </w:rPr>
        <w:t>中注册才能运行。从上面的例子可以看出，</w:t>
      </w:r>
      <w:r w:rsidR="00A365DF">
        <w:t>安卓</w:t>
      </w:r>
      <w:r>
        <w:rPr>
          <w:rFonts w:hint="eastAsia"/>
        </w:rPr>
        <w:t>控件的事件处理方法与一般的</w:t>
      </w:r>
      <w:r>
        <w:t>Java</w:t>
      </w:r>
      <w:r>
        <w:rPr>
          <w:rFonts w:hint="eastAsia"/>
        </w:rPr>
        <w:t>图形界面处理类似，只是控件和监听器有所不同，所采用的事件处理机制和原理以及实现步骤都基本相同。</w:t>
      </w:r>
    </w:p>
    <w:p w14:paraId="47C35D21" w14:textId="1901D341" w:rsidR="005B2515" w:rsidRDefault="005B2515" w:rsidP="005B2515">
      <w:pPr>
        <w:jc w:val="center"/>
      </w:pPr>
      <w:r>
        <w:rPr>
          <w:noProof/>
        </w:rPr>
        <w:lastRenderedPageBreak/>
        <w:drawing>
          <wp:inline distT="0" distB="0" distL="0" distR="0" wp14:anchorId="5838EBCF" wp14:editId="7C02F870">
            <wp:extent cx="2246177" cy="2133600"/>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0217" cy="2137438"/>
                    </a:xfrm>
                    <a:prstGeom prst="rect">
                      <a:avLst/>
                    </a:prstGeom>
                  </pic:spPr>
                </pic:pic>
              </a:graphicData>
            </a:graphic>
          </wp:inline>
        </w:drawing>
      </w:r>
    </w:p>
    <w:p w14:paraId="7612341C" w14:textId="1CF6BE53" w:rsidR="005B2515" w:rsidRDefault="00AB169A" w:rsidP="00AB169A">
      <w:pPr>
        <w:pStyle w:val="a5"/>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4</w:t>
      </w:r>
      <w:r w:rsidR="00865899">
        <w:fldChar w:fldCharType="end"/>
      </w:r>
      <w:r>
        <w:t xml:space="preserve"> </w:t>
      </w:r>
      <w:proofErr w:type="spellStart"/>
      <w:r w:rsidRPr="00AB169A">
        <w:t>RadioGroupDemoActivity</w:t>
      </w:r>
      <w:proofErr w:type="spellEnd"/>
    </w:p>
    <w:p w14:paraId="0F4673CD" w14:textId="62CC59AB" w:rsidR="00476B0B" w:rsidRDefault="00396BF4" w:rsidP="00E05AE9">
      <w:pPr>
        <w:pStyle w:val="3"/>
      </w:pPr>
      <w:r>
        <w:rPr>
          <w:rFonts w:hint="eastAsia"/>
        </w:rPr>
        <w:t>复选框</w:t>
      </w:r>
    </w:p>
    <w:p w14:paraId="3897D6E4" w14:textId="3E27B5AA" w:rsidR="00476B0B" w:rsidRDefault="00396BF4" w:rsidP="00476B0B">
      <w:r>
        <w:rPr>
          <w:rFonts w:hint="eastAsia"/>
        </w:rPr>
        <w:t>复选框</w:t>
      </w:r>
      <w:r w:rsidR="00476B0B">
        <w:rPr>
          <w:rFonts w:hint="eastAsia"/>
        </w:rPr>
        <w:t>就是</w:t>
      </w:r>
      <w:proofErr w:type="spellStart"/>
      <w:r>
        <w:t>CheckBox</w:t>
      </w:r>
      <w:proofErr w:type="spellEnd"/>
      <w:r w:rsidR="00476B0B">
        <w:rPr>
          <w:rFonts w:hint="eastAsia"/>
        </w:rPr>
        <w:t>，具备选中和未选中两种状态。</w:t>
      </w:r>
      <w:r w:rsidR="00960A61">
        <w:rPr>
          <w:rFonts w:hint="eastAsia"/>
        </w:rPr>
        <w:t>复选框</w:t>
      </w:r>
      <w:r w:rsidR="00476B0B">
        <w:rPr>
          <w:rFonts w:hint="eastAsia"/>
        </w:rPr>
        <w:t>的外形是矩形框，可以通过单击选中或取消选中。在进行事件处理时，应用程序可以根据是否被选中来进行相应的操作，并且对复选框加载事件监听器，来对控件状态的改变做出响应。下面这个例子，通过</w:t>
      </w:r>
      <w:r w:rsidR="00476B0B">
        <w:t>XML</w:t>
      </w:r>
      <w:r w:rsidR="00476B0B">
        <w:rPr>
          <w:rFonts w:hint="eastAsia"/>
        </w:rPr>
        <w:t>布局文件在用户界面使用</w:t>
      </w:r>
      <w:proofErr w:type="spellStart"/>
      <w:r w:rsidR="00476B0B">
        <w:t>CheckBox</w:t>
      </w:r>
      <w:proofErr w:type="spellEnd"/>
      <w:r w:rsidR="00476B0B">
        <w:rPr>
          <w:rFonts w:hint="eastAsia"/>
        </w:rPr>
        <w:t>控件来创建一个复选框，实现当复选框被点击时，弹出一个文本消息显示复选框的当前状态。</w:t>
      </w:r>
    </w:p>
    <w:p w14:paraId="341BC4FE" w14:textId="76410DBB" w:rsidR="00476B0B" w:rsidRDefault="00476B0B" w:rsidP="00476B0B">
      <w:r>
        <w:rPr>
          <w:rFonts w:hint="eastAsia"/>
        </w:rPr>
        <w:t>（</w:t>
      </w:r>
      <w:r>
        <w:t>1</w:t>
      </w:r>
      <w:r>
        <w:rPr>
          <w:rFonts w:hint="eastAsia"/>
        </w:rPr>
        <w:t>）创建</w:t>
      </w:r>
      <w:r>
        <w:t>XML</w:t>
      </w:r>
      <w:r>
        <w:rPr>
          <w:rFonts w:hint="eastAsia"/>
        </w:rPr>
        <w:t>布局文件</w:t>
      </w:r>
      <w:r>
        <w:t>checkbox_layout.xml</w:t>
      </w:r>
      <w:r>
        <w:rPr>
          <w:rFonts w:hint="eastAsia"/>
        </w:rPr>
        <w:t>，定义</w:t>
      </w:r>
      <w:r w:rsidR="00776CC7">
        <w:rPr>
          <w:rFonts w:hint="eastAsia"/>
        </w:rPr>
        <w:t>三</w:t>
      </w:r>
      <w:r>
        <w:rPr>
          <w:rFonts w:hint="eastAsia"/>
        </w:rPr>
        <w:t>个</w:t>
      </w:r>
      <w:proofErr w:type="spellStart"/>
      <w:r>
        <w:t>CheckBox</w:t>
      </w:r>
      <w:proofErr w:type="spellEnd"/>
      <w:r>
        <w:rPr>
          <w:rFonts w:hint="eastAsia"/>
        </w:rPr>
        <w:t>控件，并在其中使用</w:t>
      </w:r>
      <w:proofErr w:type="spellStart"/>
      <w:r>
        <w:t>android:onClick</w:t>
      </w:r>
      <w:proofErr w:type="spellEnd"/>
      <w:r>
        <w:rPr>
          <w:rFonts w:hint="eastAsia"/>
        </w:rPr>
        <w:t>属性指定事件处理的方法名为</w:t>
      </w:r>
      <w:proofErr w:type="spellStart"/>
      <w:r w:rsidR="00E9031F">
        <w:t>doClick</w:t>
      </w:r>
      <w:proofErr w:type="spellEnd"/>
      <w:r>
        <w:rPr>
          <w:rFonts w:hint="eastAsia"/>
        </w:rPr>
        <w:t>，见</w:t>
      </w:r>
      <w:r w:rsidR="00A5785C">
        <w:fldChar w:fldCharType="begin"/>
      </w:r>
      <w:r w:rsidR="00A5785C">
        <w:instrText xml:space="preserve"> </w:instrText>
      </w:r>
      <w:r w:rsidR="00A5785C">
        <w:rPr>
          <w:rFonts w:hint="eastAsia"/>
        </w:rPr>
        <w:instrText>REF _Ref94439214 \h</w:instrText>
      </w:r>
      <w:r w:rsidR="00A5785C">
        <w:instrText xml:space="preserve"> </w:instrText>
      </w:r>
      <w:r w:rsidR="00A5785C">
        <w:fldChar w:fldCharType="separate"/>
      </w:r>
      <w:r w:rsidR="003E203A">
        <w:rPr>
          <w:rFonts w:hint="eastAsia"/>
        </w:rPr>
        <w:t>码</w:t>
      </w:r>
      <w:r w:rsidR="003E203A">
        <w:rPr>
          <w:rFonts w:hint="eastAsia"/>
        </w:rPr>
        <w:t xml:space="preserve"> </w:t>
      </w:r>
      <w:r w:rsidR="003E203A">
        <w:rPr>
          <w:noProof/>
        </w:rPr>
        <w:t>3</w:t>
      </w:r>
      <w:r w:rsidR="003E203A">
        <w:noBreakHyphen/>
      </w:r>
      <w:r w:rsidR="003E203A">
        <w:rPr>
          <w:noProof/>
        </w:rPr>
        <w:t>15</w:t>
      </w:r>
      <w:r w:rsidR="00A5785C">
        <w:fldChar w:fldCharType="end"/>
      </w:r>
      <w:r>
        <w:rPr>
          <w:rFonts w:hint="eastAsia"/>
        </w:rPr>
        <w:t>。</w:t>
      </w:r>
    </w:p>
    <w:p w14:paraId="5CBC60D3" w14:textId="77777777" w:rsidR="00BB737E" w:rsidRDefault="00BB737E" w:rsidP="00BB737E">
      <w:pPr>
        <w:pStyle w:val="a6"/>
        <w:ind w:left="240" w:right="720" w:firstLine="180"/>
      </w:pPr>
      <w:r>
        <w:t>&lt;?xml version="1.0" encoding="utf-8"?&gt;</w:t>
      </w:r>
    </w:p>
    <w:p w14:paraId="41DB63F5" w14:textId="77777777" w:rsidR="00BB737E" w:rsidRDefault="00BB737E" w:rsidP="00BB737E">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189677A9" w14:textId="77777777" w:rsidR="00BB737E" w:rsidRDefault="00BB737E" w:rsidP="00BB737E">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5F795713" w14:textId="77777777" w:rsidR="00BB737E" w:rsidRDefault="00BB737E" w:rsidP="00BB737E">
      <w:pPr>
        <w:pStyle w:val="a6"/>
        <w:ind w:left="240" w:right="720" w:firstLine="180"/>
      </w:pPr>
      <w:r>
        <w:t xml:space="preserve">    </w:t>
      </w:r>
      <w:proofErr w:type="spellStart"/>
      <w:r>
        <w:t>android:layout_height</w:t>
      </w:r>
      <w:proofErr w:type="spellEnd"/>
      <w:r>
        <w:t>="</w:t>
      </w:r>
      <w:proofErr w:type="spellStart"/>
      <w:r>
        <w:t>fill_parent</w:t>
      </w:r>
      <w:proofErr w:type="spellEnd"/>
      <w:r>
        <w:t>"</w:t>
      </w:r>
    </w:p>
    <w:p w14:paraId="4D0E5515" w14:textId="77777777" w:rsidR="00BB737E" w:rsidRDefault="00BB737E" w:rsidP="00BB737E">
      <w:pPr>
        <w:pStyle w:val="a6"/>
        <w:ind w:left="240" w:right="720" w:firstLine="180"/>
      </w:pPr>
      <w:r>
        <w:t xml:space="preserve">    </w:t>
      </w:r>
      <w:proofErr w:type="spellStart"/>
      <w:r>
        <w:t>android:orientation</w:t>
      </w:r>
      <w:proofErr w:type="spellEnd"/>
      <w:r>
        <w:t>="vertical" &gt;</w:t>
      </w:r>
    </w:p>
    <w:p w14:paraId="39E2F706" w14:textId="77777777" w:rsidR="00BB737E" w:rsidRDefault="00BB737E" w:rsidP="00BB737E">
      <w:pPr>
        <w:pStyle w:val="a6"/>
        <w:ind w:left="240" w:right="720" w:firstLine="180"/>
      </w:pPr>
    </w:p>
    <w:p w14:paraId="532B6656" w14:textId="77777777" w:rsidR="00BB737E" w:rsidRDefault="00BB737E" w:rsidP="00BB737E">
      <w:pPr>
        <w:pStyle w:val="a6"/>
        <w:ind w:left="240" w:right="720" w:firstLine="180"/>
      </w:pPr>
      <w:r>
        <w:t xml:space="preserve">    &lt;</w:t>
      </w:r>
      <w:proofErr w:type="spellStart"/>
      <w:r>
        <w:t>CheckBox</w:t>
      </w:r>
      <w:proofErr w:type="spellEnd"/>
    </w:p>
    <w:p w14:paraId="4301E42F" w14:textId="77777777" w:rsidR="00BB737E" w:rsidRDefault="00BB737E" w:rsidP="00BB737E">
      <w:pPr>
        <w:pStyle w:val="a6"/>
        <w:ind w:left="240" w:right="720" w:firstLine="180"/>
      </w:pPr>
      <w:r>
        <w:t xml:space="preserve">        </w:t>
      </w:r>
      <w:proofErr w:type="spellStart"/>
      <w:r>
        <w:t>android:id</w:t>
      </w:r>
      <w:proofErr w:type="spellEnd"/>
      <w:r>
        <w:t>="@+id/</w:t>
      </w:r>
      <w:proofErr w:type="spellStart"/>
      <w:r>
        <w:t>chickenCB</w:t>
      </w:r>
      <w:proofErr w:type="spellEnd"/>
      <w:r>
        <w:t>"</w:t>
      </w:r>
    </w:p>
    <w:p w14:paraId="3A9BAAFA" w14:textId="77777777" w:rsidR="00BB737E" w:rsidRDefault="00BB737E" w:rsidP="00BB737E">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00FB12BD" w14:textId="77777777" w:rsidR="00BB737E" w:rsidRDefault="00BB737E" w:rsidP="00BB737E">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3B0A8EF0" w14:textId="77777777" w:rsidR="00BB737E" w:rsidRDefault="00BB737E" w:rsidP="00BB737E">
      <w:pPr>
        <w:pStyle w:val="a6"/>
        <w:ind w:left="240" w:right="720" w:firstLine="180"/>
      </w:pPr>
      <w:r>
        <w:t xml:space="preserve">        </w:t>
      </w:r>
      <w:proofErr w:type="spellStart"/>
      <w:r>
        <w:t>android:checked</w:t>
      </w:r>
      <w:proofErr w:type="spellEnd"/>
      <w:r>
        <w:t>="true"</w:t>
      </w:r>
    </w:p>
    <w:p w14:paraId="1F1A6276" w14:textId="77777777" w:rsidR="00BB737E" w:rsidRDefault="00BB737E" w:rsidP="00BB737E">
      <w:pPr>
        <w:pStyle w:val="a6"/>
        <w:ind w:left="240" w:right="720" w:firstLine="180"/>
      </w:pPr>
      <w:r>
        <w:t xml:space="preserve">        </w:t>
      </w:r>
      <w:proofErr w:type="spellStart"/>
      <w:r>
        <w:t>android:text</w:t>
      </w:r>
      <w:proofErr w:type="spellEnd"/>
      <w:r>
        <w:t>="Chicken" /&gt;</w:t>
      </w:r>
    </w:p>
    <w:p w14:paraId="523FFC91" w14:textId="77777777" w:rsidR="00BB737E" w:rsidRDefault="00BB737E" w:rsidP="00BB737E">
      <w:pPr>
        <w:pStyle w:val="a6"/>
        <w:ind w:left="240" w:right="720" w:firstLine="180"/>
      </w:pPr>
    </w:p>
    <w:p w14:paraId="7BC92D40" w14:textId="77777777" w:rsidR="00BB737E" w:rsidRDefault="00BB737E" w:rsidP="00BB737E">
      <w:pPr>
        <w:pStyle w:val="a6"/>
        <w:ind w:left="240" w:right="720" w:firstLine="180"/>
      </w:pPr>
      <w:r>
        <w:lastRenderedPageBreak/>
        <w:t xml:space="preserve">    &lt;</w:t>
      </w:r>
      <w:proofErr w:type="spellStart"/>
      <w:r>
        <w:t>CheckBox</w:t>
      </w:r>
      <w:proofErr w:type="spellEnd"/>
    </w:p>
    <w:p w14:paraId="6FD9E3A3" w14:textId="77777777" w:rsidR="00BB737E" w:rsidRDefault="00BB737E" w:rsidP="00BB737E">
      <w:pPr>
        <w:pStyle w:val="a6"/>
        <w:ind w:left="240" w:right="720" w:firstLine="180"/>
      </w:pPr>
      <w:r>
        <w:t xml:space="preserve">        </w:t>
      </w:r>
      <w:proofErr w:type="spellStart"/>
      <w:r>
        <w:t>android:id</w:t>
      </w:r>
      <w:proofErr w:type="spellEnd"/>
      <w:r>
        <w:t>="@+id/</w:t>
      </w:r>
      <w:proofErr w:type="spellStart"/>
      <w:r>
        <w:t>fishCB</w:t>
      </w:r>
      <w:proofErr w:type="spellEnd"/>
      <w:r>
        <w:t>"</w:t>
      </w:r>
    </w:p>
    <w:p w14:paraId="14FED9EE" w14:textId="77777777" w:rsidR="00BB737E" w:rsidRDefault="00BB737E" w:rsidP="00BB737E">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0FFB40BA" w14:textId="77777777" w:rsidR="00BB737E" w:rsidRDefault="00BB737E" w:rsidP="00BB737E">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34EEDB10" w14:textId="77777777" w:rsidR="00BB737E" w:rsidRDefault="00BB737E" w:rsidP="00BB737E">
      <w:pPr>
        <w:pStyle w:val="a6"/>
        <w:ind w:left="240" w:right="720" w:firstLine="180"/>
      </w:pPr>
      <w:r>
        <w:t xml:space="preserve">        </w:t>
      </w:r>
      <w:proofErr w:type="spellStart"/>
      <w:r>
        <w:t>android:text</w:t>
      </w:r>
      <w:proofErr w:type="spellEnd"/>
      <w:r>
        <w:t>="Fish" /&gt;</w:t>
      </w:r>
    </w:p>
    <w:p w14:paraId="4A56D731" w14:textId="77777777" w:rsidR="00BB737E" w:rsidRDefault="00BB737E" w:rsidP="00BB737E">
      <w:pPr>
        <w:pStyle w:val="a6"/>
        <w:ind w:left="240" w:right="720" w:firstLine="180"/>
      </w:pPr>
    </w:p>
    <w:p w14:paraId="008A5F9A" w14:textId="77777777" w:rsidR="00BB737E" w:rsidRDefault="00BB737E" w:rsidP="00BB737E">
      <w:pPr>
        <w:pStyle w:val="a6"/>
        <w:ind w:left="240" w:right="720" w:firstLine="180"/>
      </w:pPr>
      <w:r>
        <w:t xml:space="preserve">    &lt;</w:t>
      </w:r>
      <w:proofErr w:type="spellStart"/>
      <w:r>
        <w:t>CheckBox</w:t>
      </w:r>
      <w:proofErr w:type="spellEnd"/>
    </w:p>
    <w:p w14:paraId="57824088" w14:textId="77777777" w:rsidR="00BB737E" w:rsidRDefault="00BB737E" w:rsidP="00BB737E">
      <w:pPr>
        <w:pStyle w:val="a6"/>
        <w:ind w:left="240" w:right="720" w:firstLine="180"/>
      </w:pPr>
      <w:r>
        <w:t xml:space="preserve">        </w:t>
      </w:r>
      <w:proofErr w:type="spellStart"/>
      <w:r>
        <w:t>android:id</w:t>
      </w:r>
      <w:proofErr w:type="spellEnd"/>
      <w:r>
        <w:t>="@+id/</w:t>
      </w:r>
      <w:proofErr w:type="spellStart"/>
      <w:r>
        <w:t>steakCB</w:t>
      </w:r>
      <w:proofErr w:type="spellEnd"/>
      <w:r>
        <w:t>"</w:t>
      </w:r>
    </w:p>
    <w:p w14:paraId="3AF273FB" w14:textId="77777777" w:rsidR="00BB737E" w:rsidRDefault="00BB737E" w:rsidP="00BB737E">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02582992" w14:textId="77777777" w:rsidR="00BB737E" w:rsidRDefault="00BB737E" w:rsidP="00BB737E">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0B3F8129" w14:textId="77777777" w:rsidR="00BB737E" w:rsidRDefault="00BB737E" w:rsidP="00BB737E">
      <w:pPr>
        <w:pStyle w:val="a6"/>
        <w:ind w:left="240" w:right="720" w:firstLine="180"/>
      </w:pPr>
      <w:r>
        <w:t xml:space="preserve">        </w:t>
      </w:r>
      <w:proofErr w:type="spellStart"/>
      <w:r>
        <w:t>android:checked</w:t>
      </w:r>
      <w:proofErr w:type="spellEnd"/>
      <w:r>
        <w:t>="true"</w:t>
      </w:r>
    </w:p>
    <w:p w14:paraId="1E4AC170" w14:textId="77777777" w:rsidR="00BB737E" w:rsidRDefault="00BB737E" w:rsidP="00BB737E">
      <w:pPr>
        <w:pStyle w:val="a6"/>
        <w:ind w:left="240" w:right="720" w:firstLine="180"/>
      </w:pPr>
      <w:r>
        <w:t xml:space="preserve">        </w:t>
      </w:r>
      <w:proofErr w:type="spellStart"/>
      <w:r>
        <w:t>android:onClick</w:t>
      </w:r>
      <w:proofErr w:type="spellEnd"/>
      <w:r>
        <w:t>="</w:t>
      </w:r>
      <w:proofErr w:type="spellStart"/>
      <w:r>
        <w:t>doClick</w:t>
      </w:r>
      <w:proofErr w:type="spellEnd"/>
      <w:r>
        <w:t>"</w:t>
      </w:r>
    </w:p>
    <w:p w14:paraId="34EBB15B" w14:textId="77777777" w:rsidR="00BB737E" w:rsidRDefault="00BB737E" w:rsidP="00BB737E">
      <w:pPr>
        <w:pStyle w:val="a6"/>
        <w:ind w:left="240" w:right="720" w:firstLine="180"/>
      </w:pPr>
      <w:r>
        <w:t xml:space="preserve">        </w:t>
      </w:r>
      <w:proofErr w:type="spellStart"/>
      <w:r>
        <w:t>android:text</w:t>
      </w:r>
      <w:proofErr w:type="spellEnd"/>
      <w:r>
        <w:t>="Steak" /&gt;</w:t>
      </w:r>
    </w:p>
    <w:p w14:paraId="50FFCC2F" w14:textId="77777777" w:rsidR="00BB737E" w:rsidRDefault="00BB737E" w:rsidP="00BB737E">
      <w:pPr>
        <w:pStyle w:val="a6"/>
        <w:ind w:left="240" w:right="720" w:firstLine="180"/>
      </w:pPr>
    </w:p>
    <w:p w14:paraId="053EABF2" w14:textId="0048FA49" w:rsidR="00476B0B" w:rsidRDefault="00BB737E" w:rsidP="00BB737E">
      <w:pPr>
        <w:pStyle w:val="a6"/>
        <w:ind w:left="240" w:right="720" w:firstLine="180"/>
      </w:pPr>
      <w:r>
        <w:t>&lt;/</w:t>
      </w:r>
      <w:proofErr w:type="spellStart"/>
      <w:r>
        <w:t>LinearLayout</w:t>
      </w:r>
      <w:proofErr w:type="spellEnd"/>
      <w:r>
        <w:t>&gt;</w:t>
      </w:r>
    </w:p>
    <w:p w14:paraId="31B19532" w14:textId="147C59DC" w:rsidR="00A5785C" w:rsidRDefault="00A5785C" w:rsidP="00A5785C">
      <w:pPr>
        <w:pStyle w:val="a5"/>
      </w:pPr>
      <w:bookmarkStart w:id="9" w:name="_Ref94439214"/>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15</w:t>
      </w:r>
      <w:r w:rsidR="00EF15E2">
        <w:fldChar w:fldCharType="end"/>
      </w:r>
      <w:bookmarkEnd w:id="9"/>
      <w:r>
        <w:t xml:space="preserve"> </w:t>
      </w:r>
      <w:r w:rsidR="0063082A" w:rsidRPr="0063082A">
        <w:rPr>
          <w:rFonts w:ascii="Cambria" w:hAnsi="Cambria"/>
          <w:bCs/>
          <w:sz w:val="20"/>
        </w:rPr>
        <w:t>checkbox_01</w:t>
      </w:r>
      <w:r>
        <w:rPr>
          <w:rFonts w:ascii="Cambria" w:hAnsi="Cambria"/>
          <w:bCs/>
          <w:sz w:val="20"/>
        </w:rPr>
        <w:t>.xml</w:t>
      </w:r>
    </w:p>
    <w:p w14:paraId="50572154" w14:textId="2BDC09D0" w:rsidR="00476B0B" w:rsidRDefault="00476B0B" w:rsidP="00476B0B">
      <w:r>
        <w:rPr>
          <w:rFonts w:hint="eastAsia"/>
        </w:rPr>
        <w:t>（</w:t>
      </w:r>
      <w:r>
        <w:t>2</w:t>
      </w:r>
      <w:r>
        <w:rPr>
          <w:rFonts w:hint="eastAsia"/>
        </w:rPr>
        <w:t>）创建新类</w:t>
      </w:r>
      <w:proofErr w:type="spellStart"/>
      <w:r w:rsidR="009F199B" w:rsidRPr="009F199B">
        <w:t>CheckBoxDemoActivity</w:t>
      </w:r>
      <w:proofErr w:type="spellEnd"/>
      <w:r>
        <w:rPr>
          <w:rFonts w:hint="eastAsia"/>
        </w:rPr>
        <w:t>，实现</w:t>
      </w:r>
      <w:r>
        <w:t>XML</w:t>
      </w:r>
      <w:r>
        <w:rPr>
          <w:rFonts w:hint="eastAsia"/>
        </w:rPr>
        <w:t>文件中指定的，点击</w:t>
      </w:r>
      <w:proofErr w:type="spellStart"/>
      <w:r>
        <w:t>CheckBox</w:t>
      </w:r>
      <w:proofErr w:type="spellEnd"/>
      <w:r>
        <w:rPr>
          <w:rFonts w:hint="eastAsia"/>
        </w:rPr>
        <w:t>控件后的事件处理方法</w:t>
      </w:r>
      <w:proofErr w:type="spellStart"/>
      <w:r w:rsidR="007D4860">
        <w:t>doClick</w:t>
      </w:r>
      <w:proofErr w:type="spellEnd"/>
      <w:r w:rsidR="007D4860">
        <w:t xml:space="preserve"> </w:t>
      </w:r>
      <w:r>
        <w:t>(View v)</w:t>
      </w:r>
      <w:r>
        <w:rPr>
          <w:rFonts w:hint="eastAsia"/>
        </w:rPr>
        <w:t>，见</w:t>
      </w:r>
      <w:r w:rsidR="00A5785C">
        <w:fldChar w:fldCharType="begin"/>
      </w:r>
      <w:r w:rsidR="00A5785C">
        <w:instrText xml:space="preserve"> </w:instrText>
      </w:r>
      <w:r w:rsidR="00A5785C">
        <w:rPr>
          <w:rFonts w:hint="eastAsia"/>
        </w:rPr>
        <w:instrText>REF _Ref94439258 \h</w:instrText>
      </w:r>
      <w:r w:rsidR="00A5785C">
        <w:instrText xml:space="preserve"> </w:instrText>
      </w:r>
      <w:r w:rsidR="00A5785C">
        <w:fldChar w:fldCharType="separate"/>
      </w:r>
      <w:r w:rsidR="003E203A">
        <w:rPr>
          <w:rFonts w:hint="eastAsia"/>
        </w:rPr>
        <w:t>码</w:t>
      </w:r>
      <w:r w:rsidR="003E203A">
        <w:rPr>
          <w:rFonts w:hint="eastAsia"/>
        </w:rPr>
        <w:t xml:space="preserve"> </w:t>
      </w:r>
      <w:r w:rsidR="003E203A">
        <w:rPr>
          <w:noProof/>
        </w:rPr>
        <w:t>3</w:t>
      </w:r>
      <w:r w:rsidR="003E203A">
        <w:noBreakHyphen/>
      </w:r>
      <w:r w:rsidR="003E203A">
        <w:rPr>
          <w:noProof/>
        </w:rPr>
        <w:t>16</w:t>
      </w:r>
      <w:r w:rsidR="00A5785C">
        <w:fldChar w:fldCharType="end"/>
      </w:r>
      <w:r>
        <w:rPr>
          <w:rFonts w:hint="eastAsia"/>
        </w:rPr>
        <w:t>。</w:t>
      </w:r>
    </w:p>
    <w:p w14:paraId="19B7E92D" w14:textId="77777777" w:rsidR="009F199B" w:rsidRDefault="009F199B" w:rsidP="009F199B">
      <w:pPr>
        <w:pStyle w:val="a6"/>
        <w:ind w:left="240" w:right="720" w:firstLine="180"/>
      </w:pPr>
      <w:r>
        <w:t xml:space="preserve">import </w:t>
      </w:r>
      <w:proofErr w:type="spellStart"/>
      <w:r>
        <w:t>android.os.Bundle</w:t>
      </w:r>
      <w:proofErr w:type="spellEnd"/>
      <w:r>
        <w:t>;</w:t>
      </w:r>
    </w:p>
    <w:p w14:paraId="3F79347F" w14:textId="77777777" w:rsidR="009F199B" w:rsidRDefault="009F199B" w:rsidP="009F199B">
      <w:pPr>
        <w:pStyle w:val="a6"/>
        <w:ind w:left="240" w:right="720" w:firstLine="180"/>
      </w:pPr>
      <w:r>
        <w:t xml:space="preserve">import </w:t>
      </w:r>
      <w:proofErr w:type="spellStart"/>
      <w:r>
        <w:t>android.view.View</w:t>
      </w:r>
      <w:proofErr w:type="spellEnd"/>
      <w:r>
        <w:t>;</w:t>
      </w:r>
    </w:p>
    <w:p w14:paraId="27DFBB1D" w14:textId="77777777" w:rsidR="009F199B" w:rsidRDefault="009F199B" w:rsidP="009F199B">
      <w:pPr>
        <w:pStyle w:val="a6"/>
        <w:ind w:left="240" w:right="720" w:firstLine="180"/>
      </w:pPr>
      <w:r>
        <w:t xml:space="preserve">import </w:t>
      </w:r>
      <w:proofErr w:type="spellStart"/>
      <w:r>
        <w:t>android.widget.CheckBox</w:t>
      </w:r>
      <w:proofErr w:type="spellEnd"/>
      <w:r>
        <w:t>;</w:t>
      </w:r>
    </w:p>
    <w:p w14:paraId="4D1A0C3E" w14:textId="77777777" w:rsidR="009F199B" w:rsidRDefault="009F199B" w:rsidP="009F199B">
      <w:pPr>
        <w:pStyle w:val="a6"/>
        <w:ind w:left="240" w:right="720" w:firstLine="180"/>
      </w:pPr>
      <w:r>
        <w:t xml:space="preserve">import </w:t>
      </w:r>
      <w:proofErr w:type="spellStart"/>
      <w:r>
        <w:t>android.widget.CompoundButton</w:t>
      </w:r>
      <w:proofErr w:type="spellEnd"/>
      <w:r>
        <w:t>;</w:t>
      </w:r>
    </w:p>
    <w:p w14:paraId="7B549603" w14:textId="77777777" w:rsidR="009F199B" w:rsidRDefault="009F199B" w:rsidP="009F199B">
      <w:pPr>
        <w:pStyle w:val="a6"/>
        <w:ind w:left="240" w:right="720" w:firstLine="180"/>
      </w:pPr>
      <w:r>
        <w:t xml:space="preserve">import </w:t>
      </w:r>
      <w:proofErr w:type="spellStart"/>
      <w:r>
        <w:t>android.widget.Toast</w:t>
      </w:r>
      <w:proofErr w:type="spellEnd"/>
      <w:r>
        <w:t>;</w:t>
      </w:r>
    </w:p>
    <w:p w14:paraId="770BFC14" w14:textId="77777777" w:rsidR="009F199B" w:rsidRDefault="009F199B" w:rsidP="009F199B">
      <w:pPr>
        <w:pStyle w:val="a6"/>
        <w:ind w:left="240" w:right="720" w:firstLine="180"/>
      </w:pPr>
    </w:p>
    <w:p w14:paraId="21D2895F" w14:textId="77777777" w:rsidR="009F199B" w:rsidRDefault="009F199B" w:rsidP="009F199B">
      <w:pPr>
        <w:pStyle w:val="a6"/>
        <w:ind w:left="240" w:right="720" w:firstLine="180"/>
      </w:pPr>
      <w:r>
        <w:t xml:space="preserve">import </w:t>
      </w:r>
      <w:proofErr w:type="spellStart"/>
      <w:r>
        <w:t>androidx.appcompat.app.AppCompatActivity</w:t>
      </w:r>
      <w:proofErr w:type="spellEnd"/>
      <w:r>
        <w:t>;</w:t>
      </w:r>
    </w:p>
    <w:p w14:paraId="24ECCFF7" w14:textId="77777777" w:rsidR="009F199B" w:rsidRDefault="009F199B" w:rsidP="009F199B">
      <w:pPr>
        <w:pStyle w:val="a6"/>
        <w:ind w:left="240" w:right="720" w:firstLine="180"/>
      </w:pPr>
    </w:p>
    <w:p w14:paraId="2BF2F107" w14:textId="77777777" w:rsidR="009F199B" w:rsidRDefault="009F199B" w:rsidP="009F199B">
      <w:pPr>
        <w:pStyle w:val="a6"/>
        <w:ind w:left="240" w:right="720" w:firstLine="180"/>
      </w:pPr>
      <w:r>
        <w:t>import com.example.ch03.materialdesign.R;</w:t>
      </w:r>
    </w:p>
    <w:p w14:paraId="22155929" w14:textId="77777777" w:rsidR="009F199B" w:rsidRDefault="009F199B" w:rsidP="009F199B">
      <w:pPr>
        <w:pStyle w:val="a6"/>
        <w:ind w:left="240" w:right="720" w:firstLine="180"/>
      </w:pPr>
    </w:p>
    <w:p w14:paraId="280A358A" w14:textId="77777777" w:rsidR="009F199B" w:rsidRDefault="009F199B" w:rsidP="009F199B">
      <w:pPr>
        <w:pStyle w:val="a6"/>
        <w:ind w:left="240" w:right="720" w:firstLine="180"/>
      </w:pPr>
      <w:r>
        <w:t xml:space="preserve">public class </w:t>
      </w:r>
      <w:proofErr w:type="spellStart"/>
      <w:r>
        <w:t>CheckBoxDemoActivity</w:t>
      </w:r>
      <w:proofErr w:type="spellEnd"/>
      <w:r>
        <w:t xml:space="preserve"> extends </w:t>
      </w:r>
      <w:proofErr w:type="spellStart"/>
      <w:r>
        <w:t>AppCompatActivity</w:t>
      </w:r>
      <w:proofErr w:type="spellEnd"/>
      <w:r>
        <w:t xml:space="preserve"> {</w:t>
      </w:r>
    </w:p>
    <w:p w14:paraId="2AB4B917" w14:textId="77777777" w:rsidR="009F199B" w:rsidRDefault="009F199B" w:rsidP="009F199B">
      <w:pPr>
        <w:pStyle w:val="a6"/>
        <w:ind w:left="240" w:right="720" w:firstLine="180"/>
      </w:pPr>
    </w:p>
    <w:p w14:paraId="722D658B" w14:textId="77777777" w:rsidR="009F199B" w:rsidRDefault="009F199B" w:rsidP="009F199B">
      <w:pPr>
        <w:pStyle w:val="a6"/>
        <w:ind w:left="240" w:right="720" w:firstLine="180"/>
      </w:pPr>
      <w:r>
        <w:t xml:space="preserve">    @Override</w:t>
      </w:r>
    </w:p>
    <w:p w14:paraId="529D7C8E" w14:textId="77777777" w:rsidR="009F199B" w:rsidRDefault="009F199B" w:rsidP="009F199B">
      <w:pPr>
        <w:pStyle w:val="a6"/>
        <w:ind w:left="240" w:right="720" w:firstLine="180"/>
      </w:pPr>
      <w:r>
        <w:lastRenderedPageBreak/>
        <w:t xml:space="preserve">    public void </w:t>
      </w:r>
      <w:proofErr w:type="spellStart"/>
      <w:r>
        <w:t>onCreate</w:t>
      </w:r>
      <w:proofErr w:type="spellEnd"/>
      <w:r>
        <w:t xml:space="preserve">(Bundle </w:t>
      </w:r>
      <w:proofErr w:type="spellStart"/>
      <w:r>
        <w:t>savedInstanceState</w:t>
      </w:r>
      <w:proofErr w:type="spellEnd"/>
      <w:r>
        <w:t>) {</w:t>
      </w:r>
    </w:p>
    <w:p w14:paraId="7EC0458C" w14:textId="77777777" w:rsidR="009F199B" w:rsidRDefault="009F199B" w:rsidP="009F199B">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313916A1" w14:textId="77777777" w:rsidR="009F199B" w:rsidRDefault="009F199B" w:rsidP="009F199B">
      <w:pPr>
        <w:pStyle w:val="a6"/>
        <w:ind w:left="240" w:right="720" w:firstLine="180"/>
      </w:pPr>
      <w:r>
        <w:t xml:space="preserve">        </w:t>
      </w:r>
      <w:proofErr w:type="spellStart"/>
      <w:r>
        <w:t>setContentView</w:t>
      </w:r>
      <w:proofErr w:type="spellEnd"/>
      <w:r>
        <w:t>(R.layout.checkbox_01);</w:t>
      </w:r>
    </w:p>
    <w:p w14:paraId="7625E13F" w14:textId="77777777" w:rsidR="009F199B" w:rsidRDefault="009F199B" w:rsidP="009F199B">
      <w:pPr>
        <w:pStyle w:val="a6"/>
        <w:ind w:left="240" w:right="720" w:firstLine="180"/>
      </w:pPr>
    </w:p>
    <w:p w14:paraId="263F2806" w14:textId="77777777" w:rsidR="009F199B" w:rsidRDefault="009F199B" w:rsidP="009F199B">
      <w:pPr>
        <w:pStyle w:val="a6"/>
        <w:ind w:left="240" w:right="720" w:firstLine="180"/>
      </w:pPr>
      <w:r>
        <w:t xml:space="preserve">        // No handling in here for the Chicken checkbox</w:t>
      </w:r>
    </w:p>
    <w:p w14:paraId="5FEF24A7" w14:textId="77777777" w:rsidR="009F199B" w:rsidRDefault="009F199B" w:rsidP="009F199B">
      <w:pPr>
        <w:pStyle w:val="a6"/>
        <w:ind w:left="240" w:right="720" w:firstLine="180"/>
      </w:pPr>
    </w:p>
    <w:p w14:paraId="745DF687" w14:textId="77777777" w:rsidR="009F199B" w:rsidRDefault="009F199B" w:rsidP="009F199B">
      <w:pPr>
        <w:pStyle w:val="a6"/>
        <w:ind w:left="240" w:right="720" w:firstLine="180"/>
      </w:pPr>
      <w:r>
        <w:t xml:space="preserve">        </w:t>
      </w:r>
      <w:proofErr w:type="spellStart"/>
      <w:r>
        <w:t>CheckBox</w:t>
      </w:r>
      <w:proofErr w:type="spellEnd"/>
      <w:r>
        <w:t xml:space="preserve"> </w:t>
      </w:r>
      <w:proofErr w:type="spellStart"/>
      <w:r>
        <w:t>fishCB</w:t>
      </w:r>
      <w:proofErr w:type="spellEnd"/>
      <w:r>
        <w:t xml:space="preserve"> = (</w:t>
      </w:r>
      <w:proofErr w:type="spellStart"/>
      <w:r>
        <w:t>CheckBox</w:t>
      </w:r>
      <w:proofErr w:type="spellEnd"/>
      <w:r>
        <w:t xml:space="preserve">) </w:t>
      </w:r>
      <w:proofErr w:type="spellStart"/>
      <w:r>
        <w:t>findViewById</w:t>
      </w:r>
      <w:proofErr w:type="spellEnd"/>
      <w:r>
        <w:t>(</w:t>
      </w:r>
      <w:proofErr w:type="spellStart"/>
      <w:r>
        <w:t>R.id.fishCB</w:t>
      </w:r>
      <w:proofErr w:type="spellEnd"/>
      <w:r>
        <w:t>);</w:t>
      </w:r>
    </w:p>
    <w:p w14:paraId="53C78D68" w14:textId="77777777" w:rsidR="009F199B" w:rsidRDefault="009F199B" w:rsidP="009F199B">
      <w:pPr>
        <w:pStyle w:val="a6"/>
        <w:ind w:left="240" w:right="720" w:firstLine="180"/>
      </w:pPr>
    </w:p>
    <w:p w14:paraId="2988AC12" w14:textId="77777777" w:rsidR="009F199B" w:rsidRDefault="009F199B" w:rsidP="009F199B">
      <w:pPr>
        <w:pStyle w:val="a6"/>
        <w:ind w:left="240" w:right="720" w:firstLine="180"/>
      </w:pPr>
      <w:r>
        <w:t xml:space="preserve">        if (</w:t>
      </w:r>
      <w:proofErr w:type="spellStart"/>
      <w:r>
        <w:t>fishCB.isChecked</w:t>
      </w:r>
      <w:proofErr w:type="spellEnd"/>
      <w:r>
        <w:t>())</w:t>
      </w:r>
    </w:p>
    <w:p w14:paraId="7B3DE77B" w14:textId="77777777" w:rsidR="009F199B" w:rsidRDefault="009F199B" w:rsidP="009F199B">
      <w:pPr>
        <w:pStyle w:val="a6"/>
        <w:ind w:left="240" w:right="720" w:firstLine="180"/>
      </w:pPr>
      <w:r>
        <w:t xml:space="preserve">            </w:t>
      </w:r>
      <w:proofErr w:type="spellStart"/>
      <w:r>
        <w:t>fishCB.toggle</w:t>
      </w:r>
      <w:proofErr w:type="spellEnd"/>
      <w:r>
        <w:t>(); // flips the checkbox to unchecked if it was</w:t>
      </w:r>
    </w:p>
    <w:p w14:paraId="10E65BB0" w14:textId="77777777" w:rsidR="009F199B" w:rsidRDefault="009F199B" w:rsidP="009F199B">
      <w:pPr>
        <w:pStyle w:val="a6"/>
        <w:ind w:left="240" w:right="720" w:firstLine="180"/>
      </w:pPr>
      <w:r>
        <w:t xml:space="preserve">        // checked</w:t>
      </w:r>
    </w:p>
    <w:p w14:paraId="7058281B" w14:textId="77777777" w:rsidR="009F199B" w:rsidRDefault="009F199B" w:rsidP="009F199B">
      <w:pPr>
        <w:pStyle w:val="a6"/>
        <w:ind w:left="240" w:right="720" w:firstLine="180"/>
      </w:pPr>
    </w:p>
    <w:p w14:paraId="0107845B" w14:textId="77777777" w:rsidR="009F199B" w:rsidRDefault="009F199B" w:rsidP="009F199B">
      <w:pPr>
        <w:pStyle w:val="a6"/>
        <w:ind w:left="240" w:right="720" w:firstLine="180"/>
      </w:pPr>
      <w:r>
        <w:t xml:space="preserve">        </w:t>
      </w:r>
      <w:proofErr w:type="spellStart"/>
      <w:r>
        <w:t>fishCB.setOnCheckedChangeListener</w:t>
      </w:r>
      <w:proofErr w:type="spellEnd"/>
      <w:r>
        <w:t xml:space="preserve">(new </w:t>
      </w:r>
      <w:proofErr w:type="spellStart"/>
      <w:r>
        <w:t>CompoundButton.OnCheckedChangeListener</w:t>
      </w:r>
      <w:proofErr w:type="spellEnd"/>
      <w:r>
        <w:t>() {</w:t>
      </w:r>
    </w:p>
    <w:p w14:paraId="186D43F2" w14:textId="77777777" w:rsidR="009F199B" w:rsidRDefault="009F199B" w:rsidP="009F199B">
      <w:pPr>
        <w:pStyle w:val="a6"/>
        <w:ind w:left="240" w:right="720" w:firstLine="180"/>
      </w:pPr>
    </w:p>
    <w:p w14:paraId="32D446D3" w14:textId="77777777" w:rsidR="009F199B" w:rsidRDefault="009F199B" w:rsidP="009F199B">
      <w:pPr>
        <w:pStyle w:val="a6"/>
        <w:ind w:left="240" w:right="720" w:firstLine="180"/>
      </w:pPr>
      <w:r>
        <w:t xml:space="preserve">            public void </w:t>
      </w:r>
      <w:proofErr w:type="spellStart"/>
      <w:r>
        <w:t>onCheckedChanged</w:t>
      </w:r>
      <w:proofErr w:type="spellEnd"/>
      <w:r>
        <w:t>(</w:t>
      </w:r>
      <w:proofErr w:type="spellStart"/>
      <w:r>
        <w:t>CompoundButton</w:t>
      </w:r>
      <w:proofErr w:type="spellEnd"/>
      <w:r>
        <w:t xml:space="preserve"> arg0, </w:t>
      </w:r>
      <w:proofErr w:type="spellStart"/>
      <w:r>
        <w:t>boolean</w:t>
      </w:r>
      <w:proofErr w:type="spellEnd"/>
      <w:r>
        <w:t xml:space="preserve"> </w:t>
      </w:r>
      <w:proofErr w:type="spellStart"/>
      <w:r>
        <w:t>isChecked</w:t>
      </w:r>
      <w:proofErr w:type="spellEnd"/>
      <w:r>
        <w:t>) {</w:t>
      </w:r>
    </w:p>
    <w:p w14:paraId="14ADDC91" w14:textId="77777777" w:rsidR="009F199B" w:rsidRDefault="009F199B" w:rsidP="009F199B">
      <w:pPr>
        <w:pStyle w:val="a6"/>
        <w:ind w:left="240" w:right="720" w:firstLine="180"/>
      </w:pPr>
      <w:r>
        <w:t xml:space="preserve">                </w:t>
      </w:r>
      <w:proofErr w:type="spellStart"/>
      <w:r>
        <w:t>Toast.makeText</w:t>
      </w:r>
      <w:proofErr w:type="spellEnd"/>
      <w:r>
        <w:t>(</w:t>
      </w:r>
    </w:p>
    <w:p w14:paraId="6CF36294" w14:textId="77777777" w:rsidR="009F199B" w:rsidRDefault="009F199B" w:rsidP="009F199B">
      <w:pPr>
        <w:pStyle w:val="a6"/>
        <w:ind w:left="240" w:right="720" w:firstLine="180"/>
      </w:pPr>
      <w:r>
        <w:t xml:space="preserve">                        </w:t>
      </w:r>
      <w:proofErr w:type="spellStart"/>
      <w:r>
        <w:t>CheckBoxDemoActivity.this</w:t>
      </w:r>
      <w:proofErr w:type="spellEnd"/>
      <w:r>
        <w:t>,</w:t>
      </w:r>
    </w:p>
    <w:p w14:paraId="5019BD4A" w14:textId="77777777" w:rsidR="009F199B" w:rsidRDefault="009F199B" w:rsidP="009F199B">
      <w:pPr>
        <w:pStyle w:val="a6"/>
        <w:ind w:left="240" w:right="720" w:firstLine="180"/>
      </w:pPr>
      <w:r>
        <w:t xml:space="preserve">                        "The fish checkbox is now "</w:t>
      </w:r>
    </w:p>
    <w:p w14:paraId="067FA950" w14:textId="77777777" w:rsidR="009F199B" w:rsidRDefault="009F199B" w:rsidP="009F199B">
      <w:pPr>
        <w:pStyle w:val="a6"/>
        <w:ind w:left="240" w:right="720" w:firstLine="180"/>
      </w:pPr>
      <w:r>
        <w:t xml:space="preserve">                                + (</w:t>
      </w:r>
      <w:proofErr w:type="spellStart"/>
      <w:r>
        <w:t>isChecked</w:t>
      </w:r>
      <w:proofErr w:type="spellEnd"/>
      <w:r>
        <w:t xml:space="preserve"> ? "checked" : "not checked"),</w:t>
      </w:r>
    </w:p>
    <w:p w14:paraId="6A8F04FA" w14:textId="77777777" w:rsidR="009F199B" w:rsidRDefault="009F199B" w:rsidP="009F199B">
      <w:pPr>
        <w:pStyle w:val="a6"/>
        <w:ind w:left="240" w:right="720" w:firstLine="180"/>
      </w:pPr>
      <w:r>
        <w:t xml:space="preserve">                        </w:t>
      </w:r>
      <w:proofErr w:type="spellStart"/>
      <w:r>
        <w:t>Toast.LENGTH_SHORT</w:t>
      </w:r>
      <w:proofErr w:type="spellEnd"/>
      <w:r>
        <w:t>).show();</w:t>
      </w:r>
    </w:p>
    <w:p w14:paraId="0BBEDD64" w14:textId="77777777" w:rsidR="009F199B" w:rsidRDefault="009F199B" w:rsidP="009F199B">
      <w:pPr>
        <w:pStyle w:val="a6"/>
        <w:ind w:left="240" w:right="720" w:firstLine="180"/>
      </w:pPr>
    </w:p>
    <w:p w14:paraId="343FEE64" w14:textId="77777777" w:rsidR="009F199B" w:rsidRDefault="009F199B" w:rsidP="009F199B">
      <w:pPr>
        <w:pStyle w:val="a6"/>
        <w:ind w:left="240" w:right="720" w:firstLine="180"/>
      </w:pPr>
      <w:r>
        <w:t xml:space="preserve">            }</w:t>
      </w:r>
    </w:p>
    <w:p w14:paraId="13A93A7D" w14:textId="77777777" w:rsidR="009F199B" w:rsidRDefault="009F199B" w:rsidP="009F199B">
      <w:pPr>
        <w:pStyle w:val="a6"/>
        <w:ind w:left="240" w:right="720" w:firstLine="180"/>
      </w:pPr>
      <w:r>
        <w:t xml:space="preserve">        });</w:t>
      </w:r>
    </w:p>
    <w:p w14:paraId="5E357DD0" w14:textId="77777777" w:rsidR="009F199B" w:rsidRDefault="009F199B" w:rsidP="009F199B">
      <w:pPr>
        <w:pStyle w:val="a6"/>
        <w:ind w:left="240" w:right="720" w:firstLine="180"/>
      </w:pPr>
      <w:r>
        <w:t xml:space="preserve">    }</w:t>
      </w:r>
    </w:p>
    <w:p w14:paraId="45287B70" w14:textId="77777777" w:rsidR="009F199B" w:rsidRDefault="009F199B" w:rsidP="009F199B">
      <w:pPr>
        <w:pStyle w:val="a6"/>
        <w:ind w:left="240" w:right="720" w:firstLine="180"/>
      </w:pPr>
    </w:p>
    <w:p w14:paraId="3D146096" w14:textId="77777777" w:rsidR="009F199B" w:rsidRDefault="009F199B" w:rsidP="009F199B">
      <w:pPr>
        <w:pStyle w:val="a6"/>
        <w:ind w:left="240" w:right="720" w:firstLine="180"/>
      </w:pPr>
      <w:r>
        <w:t xml:space="preserve">    public void </w:t>
      </w:r>
      <w:proofErr w:type="spellStart"/>
      <w:r>
        <w:t>doClick</w:t>
      </w:r>
      <w:proofErr w:type="spellEnd"/>
      <w:r>
        <w:t>(View view) {</w:t>
      </w:r>
    </w:p>
    <w:p w14:paraId="51CA3FB8" w14:textId="77777777" w:rsidR="009F199B" w:rsidRDefault="009F199B" w:rsidP="009F199B">
      <w:pPr>
        <w:pStyle w:val="a6"/>
        <w:ind w:left="240" w:right="720" w:firstLine="180"/>
      </w:pPr>
      <w:r>
        <w:t xml:space="preserve">        </w:t>
      </w:r>
      <w:proofErr w:type="spellStart"/>
      <w:r>
        <w:t>Toast.makeText</w:t>
      </w:r>
      <w:proofErr w:type="spellEnd"/>
      <w:r>
        <w:t>(</w:t>
      </w:r>
    </w:p>
    <w:p w14:paraId="56FB5EE4" w14:textId="77777777" w:rsidR="009F199B" w:rsidRDefault="009F199B" w:rsidP="009F199B">
      <w:pPr>
        <w:pStyle w:val="a6"/>
        <w:ind w:left="240" w:right="720" w:firstLine="180"/>
      </w:pPr>
      <w:r>
        <w:t xml:space="preserve">                this,</w:t>
      </w:r>
    </w:p>
    <w:p w14:paraId="047443FF" w14:textId="77777777" w:rsidR="009F199B" w:rsidRDefault="009F199B" w:rsidP="009F199B">
      <w:pPr>
        <w:pStyle w:val="a6"/>
        <w:ind w:left="240" w:right="720" w:firstLine="180"/>
      </w:pPr>
      <w:r>
        <w:t xml:space="preserve">                "The steak checkbox is now "</w:t>
      </w:r>
    </w:p>
    <w:p w14:paraId="7B614814" w14:textId="77777777" w:rsidR="009F199B" w:rsidRDefault="009F199B" w:rsidP="009F199B">
      <w:pPr>
        <w:pStyle w:val="a6"/>
        <w:ind w:left="240" w:right="720" w:firstLine="180"/>
      </w:pPr>
      <w:r>
        <w:t xml:space="preserve">                        + (((</w:t>
      </w:r>
      <w:proofErr w:type="spellStart"/>
      <w:r>
        <w:t>CheckBox</w:t>
      </w:r>
      <w:proofErr w:type="spellEnd"/>
      <w:r>
        <w:t>) view).</w:t>
      </w:r>
      <w:proofErr w:type="spellStart"/>
      <w:r>
        <w:t>isChecked</w:t>
      </w:r>
      <w:proofErr w:type="spellEnd"/>
      <w:r>
        <w:t>() ? "checked"</w:t>
      </w:r>
    </w:p>
    <w:p w14:paraId="5E171B2E" w14:textId="77777777" w:rsidR="009F199B" w:rsidRDefault="009F199B" w:rsidP="009F199B">
      <w:pPr>
        <w:pStyle w:val="a6"/>
        <w:ind w:left="240" w:right="720" w:firstLine="180"/>
      </w:pPr>
      <w:r>
        <w:lastRenderedPageBreak/>
        <w:t xml:space="preserve">                        : "not checked"), </w:t>
      </w:r>
      <w:proofErr w:type="spellStart"/>
      <w:r>
        <w:t>Toast.LENGTH_SHORT</w:t>
      </w:r>
      <w:proofErr w:type="spellEnd"/>
      <w:r>
        <w:t>).show();</w:t>
      </w:r>
    </w:p>
    <w:p w14:paraId="377A8D8D" w14:textId="77777777" w:rsidR="009F199B" w:rsidRDefault="009F199B" w:rsidP="009F199B">
      <w:pPr>
        <w:pStyle w:val="a6"/>
        <w:ind w:left="240" w:right="720" w:firstLine="180"/>
      </w:pPr>
      <w:r>
        <w:t xml:space="preserve">    }</w:t>
      </w:r>
    </w:p>
    <w:p w14:paraId="463E8B1C" w14:textId="73952BE4" w:rsidR="00476B0B" w:rsidRDefault="009F199B" w:rsidP="009F199B">
      <w:pPr>
        <w:pStyle w:val="a6"/>
        <w:ind w:left="240" w:right="720" w:firstLine="180"/>
      </w:pPr>
      <w:r>
        <w:t>}</w:t>
      </w:r>
    </w:p>
    <w:p w14:paraId="4F93BABF" w14:textId="70B80767" w:rsidR="00A5785C" w:rsidRDefault="00A5785C" w:rsidP="00A5785C">
      <w:pPr>
        <w:pStyle w:val="a5"/>
      </w:pPr>
      <w:bookmarkStart w:id="10" w:name="_Ref94439258"/>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16</w:t>
      </w:r>
      <w:r w:rsidR="00EF15E2">
        <w:fldChar w:fldCharType="end"/>
      </w:r>
      <w:bookmarkEnd w:id="10"/>
      <w:r>
        <w:t xml:space="preserve"> </w:t>
      </w:r>
      <w:r w:rsidR="00B85B15" w:rsidRPr="00B85B15">
        <w:rPr>
          <w:rFonts w:ascii="Cambria" w:hAnsi="Cambria"/>
          <w:bCs/>
          <w:sz w:val="20"/>
        </w:rPr>
        <w:t>CheckBoxDemoActivity</w:t>
      </w:r>
      <w:r>
        <w:rPr>
          <w:rFonts w:ascii="Cambria" w:hAnsi="Cambria"/>
          <w:bCs/>
          <w:sz w:val="20"/>
        </w:rPr>
        <w:t>.java</w:t>
      </w:r>
    </w:p>
    <w:p w14:paraId="02FCCA08" w14:textId="56F16BD7" w:rsidR="00476B0B" w:rsidRDefault="00476B0B" w:rsidP="00476B0B">
      <w:r>
        <w:rPr>
          <w:rFonts w:hint="eastAsia"/>
        </w:rPr>
        <w:t>完成应用程序编码后，不要忘记了需要到</w:t>
      </w:r>
      <w:r>
        <w:t>AndroidManifest.xml</w:t>
      </w:r>
      <w:r>
        <w:rPr>
          <w:rFonts w:hint="eastAsia"/>
        </w:rPr>
        <w:t>中注册才能运行。从上面的例子可以看出，事件处理方法可以采用与</w:t>
      </w:r>
      <w:r>
        <w:t>Button</w:t>
      </w:r>
      <w:r>
        <w:rPr>
          <w:rFonts w:hint="eastAsia"/>
        </w:rPr>
        <w:t>相同的模式，只是在处理过程中，可以针对</w:t>
      </w:r>
      <w:proofErr w:type="spellStart"/>
      <w:r>
        <w:t>CheckBox</w:t>
      </w:r>
      <w:proofErr w:type="spellEnd"/>
      <w:r>
        <w:rPr>
          <w:rFonts w:hint="eastAsia"/>
        </w:rPr>
        <w:t>不同的状态进行不同编码，实现不同功能。</w:t>
      </w:r>
      <w:r w:rsidR="00314D00">
        <w:rPr>
          <w:rFonts w:hint="eastAsia"/>
        </w:rPr>
        <w:t>也</w:t>
      </w:r>
      <w:r w:rsidR="00314D00" w:rsidRPr="00314D00">
        <w:rPr>
          <w:rFonts w:hint="eastAsia"/>
        </w:rPr>
        <w:t>会触发</w:t>
      </w:r>
      <w:proofErr w:type="spellStart"/>
      <w:r w:rsidR="00314D00" w:rsidRPr="00314D00">
        <w:rPr>
          <w:rFonts w:hint="eastAsia"/>
        </w:rPr>
        <w:t>OnCheckedChange</w:t>
      </w:r>
      <w:proofErr w:type="spellEnd"/>
      <w:r w:rsidR="00314D00" w:rsidRPr="00314D00">
        <w:rPr>
          <w:rFonts w:hint="eastAsia"/>
        </w:rPr>
        <w:t>事件</w:t>
      </w:r>
      <w:r w:rsidR="00314D00">
        <w:rPr>
          <w:rFonts w:hint="eastAsia"/>
        </w:rPr>
        <w:t>，</w:t>
      </w:r>
      <w:r w:rsidR="00314D00" w:rsidRPr="00314D00">
        <w:rPr>
          <w:rFonts w:hint="eastAsia"/>
        </w:rPr>
        <w:t>可以对应的使用</w:t>
      </w:r>
      <w:proofErr w:type="spellStart"/>
      <w:r w:rsidR="00314D00" w:rsidRPr="00314D00">
        <w:rPr>
          <w:rFonts w:hint="eastAsia"/>
        </w:rPr>
        <w:t>OnCheckedChangeListener</w:t>
      </w:r>
      <w:proofErr w:type="spellEnd"/>
      <w:r w:rsidR="00314D00" w:rsidRPr="00314D00">
        <w:rPr>
          <w:rFonts w:hint="eastAsia"/>
        </w:rPr>
        <w:t>监听器来监听这个事件</w:t>
      </w:r>
      <w:r w:rsidR="00314D00">
        <w:rPr>
          <w:rFonts w:hint="eastAsia"/>
        </w:rPr>
        <w:t>，</w:t>
      </w:r>
      <w:r w:rsidR="004C0914">
        <w:rPr>
          <w:rFonts w:hint="eastAsia"/>
        </w:rPr>
        <w:t>重写</w:t>
      </w:r>
      <w:r w:rsidR="00314D00">
        <w:rPr>
          <w:rFonts w:hint="eastAsia"/>
        </w:rPr>
        <w:t>其中的</w:t>
      </w:r>
      <w:proofErr w:type="spellStart"/>
      <w:r w:rsidR="00314D00" w:rsidRPr="00314D00">
        <w:t>onCheckedChanged</w:t>
      </w:r>
      <w:proofErr w:type="spellEnd"/>
      <w:r w:rsidR="00314D00">
        <w:t>()</w:t>
      </w:r>
      <w:r w:rsidR="004C0914">
        <w:rPr>
          <w:rFonts w:hint="eastAsia"/>
        </w:rPr>
        <w:t>，使用</w:t>
      </w:r>
      <w:proofErr w:type="spellStart"/>
      <w:r w:rsidR="004C0914" w:rsidRPr="004C0914">
        <w:t>setOnCheckedChangeListener</w:t>
      </w:r>
      <w:proofErr w:type="spellEnd"/>
      <w:r w:rsidR="004C0914">
        <w:t>()</w:t>
      </w:r>
      <w:r w:rsidR="004C0914">
        <w:rPr>
          <w:rFonts w:hint="eastAsia"/>
        </w:rPr>
        <w:t>方法设置监听器。</w:t>
      </w:r>
    </w:p>
    <w:p w14:paraId="06C2F7D7" w14:textId="5229062B" w:rsidR="005311B7" w:rsidRDefault="005311B7" w:rsidP="005311B7">
      <w:pPr>
        <w:jc w:val="center"/>
      </w:pPr>
      <w:r>
        <w:rPr>
          <w:noProof/>
        </w:rPr>
        <w:drawing>
          <wp:inline distT="0" distB="0" distL="0" distR="0" wp14:anchorId="388C5D43" wp14:editId="05FAB721">
            <wp:extent cx="3031967" cy="16383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5781" cy="1640361"/>
                    </a:xfrm>
                    <a:prstGeom prst="rect">
                      <a:avLst/>
                    </a:prstGeom>
                  </pic:spPr>
                </pic:pic>
              </a:graphicData>
            </a:graphic>
          </wp:inline>
        </w:drawing>
      </w:r>
    </w:p>
    <w:p w14:paraId="0ADE8DEB" w14:textId="3E279CD5" w:rsidR="005311B7" w:rsidRDefault="007065C3" w:rsidP="007065C3">
      <w:pPr>
        <w:pStyle w:val="a5"/>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5</w:t>
      </w:r>
      <w:r w:rsidR="00865899">
        <w:fldChar w:fldCharType="end"/>
      </w:r>
      <w:r w:rsidR="00CC3DFE">
        <w:t xml:space="preserve"> </w:t>
      </w:r>
      <w:proofErr w:type="spellStart"/>
      <w:r w:rsidR="00CC3DFE" w:rsidRPr="00CC3DFE">
        <w:t>CheckBox</w:t>
      </w:r>
      <w:proofErr w:type="spellEnd"/>
    </w:p>
    <w:p w14:paraId="36DF3979" w14:textId="0BAD16F2" w:rsidR="00476B0B" w:rsidRDefault="008A568D" w:rsidP="00E05AE9">
      <w:pPr>
        <w:pStyle w:val="3"/>
      </w:pPr>
      <w:r>
        <w:rPr>
          <w:rFonts w:hint="eastAsia"/>
        </w:rPr>
        <w:t>切换按钮</w:t>
      </w:r>
    </w:p>
    <w:p w14:paraId="2CACA303" w14:textId="1CFEBA2C" w:rsidR="00476B0B" w:rsidRDefault="00476B0B" w:rsidP="00476B0B">
      <w:pPr>
        <w:rPr>
          <w:rFonts w:eastAsiaTheme="minorEastAsia" w:cstheme="minorBidi"/>
          <w:szCs w:val="21"/>
        </w:rPr>
      </w:pPr>
      <w:r>
        <w:rPr>
          <w:rFonts w:hint="eastAsia"/>
        </w:rPr>
        <w:t>如果设置选项只有两种状态，可以使用开关按钮</w:t>
      </w:r>
      <w:proofErr w:type="spellStart"/>
      <w:r>
        <w:t>ToggleButton</w:t>
      </w:r>
      <w:proofErr w:type="spellEnd"/>
      <w:r>
        <w:rPr>
          <w:rFonts w:hint="eastAsia"/>
        </w:rPr>
        <w:t>（见</w:t>
      </w:r>
      <w:r>
        <w:fldChar w:fldCharType="begin"/>
      </w:r>
      <w:r>
        <w:instrText xml:space="preserve"> REF _Ref459560859 \h </w:instrText>
      </w:r>
      <w:r>
        <w:fldChar w:fldCharType="separate"/>
      </w:r>
      <w:r w:rsidR="003E203A">
        <w:rPr>
          <w:rFonts w:ascii="Cambria" w:eastAsia="黑体" w:hAnsi="Cambria" w:hint="eastAsia"/>
          <w:bCs/>
          <w:sz w:val="20"/>
        </w:rPr>
        <w:t>图</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6</w:t>
      </w:r>
      <w:r>
        <w:fldChar w:fldCharType="end"/>
      </w:r>
      <w:r>
        <w:rPr>
          <w:rFonts w:hint="eastAsia"/>
        </w:rPr>
        <w:t>左图）。</w:t>
      </w:r>
      <w:r w:rsidR="005F6EB4">
        <w:t>安卓</w:t>
      </w:r>
      <w:r>
        <w:t xml:space="preserve"> 4.0</w:t>
      </w:r>
      <w:r>
        <w:rPr>
          <w:rFonts w:hint="eastAsia"/>
        </w:rPr>
        <w:t>（</w:t>
      </w:r>
      <w:r>
        <w:t xml:space="preserve">API </w:t>
      </w:r>
      <w:r>
        <w:rPr>
          <w:rFonts w:hint="eastAsia"/>
        </w:rPr>
        <w:t>级别</w:t>
      </w:r>
      <w:r>
        <w:t>14</w:t>
      </w:r>
      <w:r>
        <w:rPr>
          <w:rFonts w:hint="eastAsia"/>
        </w:rPr>
        <w:t>）提供了另外一种叫做</w:t>
      </w:r>
      <w:r>
        <w:t>Switch</w:t>
      </w:r>
      <w:r>
        <w:rPr>
          <w:rFonts w:hint="eastAsia"/>
        </w:rPr>
        <w:t>的开关按钮，这个按钮提供一个滑动控件，可以通过添加</w:t>
      </w:r>
      <w:r>
        <w:t>Switch</w:t>
      </w:r>
      <w:r>
        <w:rPr>
          <w:rFonts w:hint="eastAsia"/>
        </w:rPr>
        <w:t>对象来实现（见</w:t>
      </w:r>
      <w:r>
        <w:fldChar w:fldCharType="begin"/>
      </w:r>
      <w:r>
        <w:instrText xml:space="preserve"> REF _Ref459560859 \h </w:instrText>
      </w:r>
      <w:r>
        <w:fldChar w:fldCharType="separate"/>
      </w:r>
      <w:r w:rsidR="003E203A">
        <w:rPr>
          <w:rFonts w:ascii="Cambria" w:eastAsia="黑体" w:hAnsi="Cambria" w:hint="eastAsia"/>
          <w:bCs/>
          <w:sz w:val="20"/>
        </w:rPr>
        <w:t>图</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6</w:t>
      </w:r>
      <w:r>
        <w:fldChar w:fldCharType="end"/>
      </w:r>
      <w:r>
        <w:rPr>
          <w:rFonts w:hint="eastAsia"/>
        </w:rPr>
        <w:t>右图）。</w:t>
      </w:r>
    </w:p>
    <w:p w14:paraId="75F68294" w14:textId="24B8A334" w:rsidR="00476B0B" w:rsidRDefault="00476B0B" w:rsidP="00476B0B">
      <w:pPr>
        <w:adjustRightInd w:val="0"/>
        <w:spacing w:beforeLines="50" w:before="211" w:afterLines="50" w:after="211"/>
        <w:jc w:val="center"/>
        <w:rPr>
          <w:rFonts w:ascii="Times New Roman" w:hAnsi="Times New Roman"/>
          <w:bCs/>
          <w:color w:val="000000"/>
          <w:szCs w:val="20"/>
        </w:rPr>
      </w:pPr>
      <w:r>
        <w:rPr>
          <w:rFonts w:ascii="Times New Roman" w:hAnsi="Times New Roman"/>
          <w:noProof/>
          <w:color w:val="000000"/>
          <w:szCs w:val="20"/>
        </w:rPr>
        <w:drawing>
          <wp:inline distT="0" distB="0" distL="0" distR="0" wp14:anchorId="76E512FD" wp14:editId="0E4268BC">
            <wp:extent cx="921385" cy="31369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1385" cy="313690"/>
                    </a:xfrm>
                    <a:prstGeom prst="rect">
                      <a:avLst/>
                    </a:prstGeom>
                    <a:noFill/>
                    <a:ln>
                      <a:noFill/>
                    </a:ln>
                  </pic:spPr>
                </pic:pic>
              </a:graphicData>
            </a:graphic>
          </wp:inline>
        </w:drawing>
      </w:r>
      <w:r>
        <w:rPr>
          <w:rFonts w:ascii="Times New Roman" w:hAnsi="Times New Roman"/>
          <w:bCs/>
          <w:color w:val="000000"/>
          <w:szCs w:val="20"/>
        </w:rPr>
        <w:t xml:space="preserve">          </w:t>
      </w:r>
      <w:r>
        <w:rPr>
          <w:rFonts w:ascii="Times New Roman" w:hAnsi="Times New Roman"/>
          <w:noProof/>
          <w:color w:val="000000"/>
          <w:szCs w:val="20"/>
        </w:rPr>
        <w:drawing>
          <wp:inline distT="0" distB="0" distL="0" distR="0" wp14:anchorId="4D166C52" wp14:editId="532ECAC9">
            <wp:extent cx="2047240" cy="266065"/>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47240" cy="266065"/>
                    </a:xfrm>
                    <a:prstGeom prst="rect">
                      <a:avLst/>
                    </a:prstGeom>
                    <a:noFill/>
                    <a:ln>
                      <a:noFill/>
                    </a:ln>
                  </pic:spPr>
                </pic:pic>
              </a:graphicData>
            </a:graphic>
          </wp:inline>
        </w:drawing>
      </w:r>
    </w:p>
    <w:p w14:paraId="0CFC5577" w14:textId="0A36AF30" w:rsidR="00476B0B" w:rsidRDefault="00476B0B" w:rsidP="00476B0B">
      <w:pPr>
        <w:spacing w:before="152" w:after="160"/>
        <w:ind w:firstLine="400"/>
        <w:jc w:val="center"/>
        <w:rPr>
          <w:rFonts w:ascii="Cambria" w:eastAsia="黑体" w:hAnsi="Cambria"/>
          <w:bCs/>
          <w:sz w:val="20"/>
          <w:szCs w:val="21"/>
        </w:rPr>
      </w:pPr>
      <w:bookmarkStart w:id="11" w:name="_Ref459560859"/>
      <w:bookmarkStart w:id="12" w:name="_Toc476667758"/>
      <w:r>
        <w:rPr>
          <w:rFonts w:ascii="Cambria" w:eastAsia="黑体" w:hAnsi="Cambria" w:hint="eastAsia"/>
          <w:bCs/>
          <w:sz w:val="20"/>
        </w:rPr>
        <w:t>图</w:t>
      </w:r>
      <w:r>
        <w:rPr>
          <w:rFonts w:ascii="Cambria" w:eastAsia="黑体" w:hAnsi="Cambria"/>
          <w:bCs/>
          <w:sz w:val="20"/>
        </w:rPr>
        <w:t xml:space="preserve"> </w:t>
      </w:r>
      <w:r w:rsidR="00865899">
        <w:rPr>
          <w:rFonts w:ascii="Cambria" w:eastAsia="黑体" w:hAnsi="Cambria"/>
          <w:bCs/>
          <w:sz w:val="20"/>
        </w:rPr>
        <w:fldChar w:fldCharType="begin"/>
      </w:r>
      <w:r w:rsidR="00865899">
        <w:rPr>
          <w:rFonts w:ascii="Cambria" w:eastAsia="黑体" w:hAnsi="Cambria"/>
          <w:bCs/>
          <w:sz w:val="20"/>
        </w:rPr>
        <w:instrText xml:space="preserve"> STYLEREF 1 \s </w:instrText>
      </w:r>
      <w:r w:rsidR="00865899">
        <w:rPr>
          <w:rFonts w:ascii="Cambria" w:eastAsia="黑体" w:hAnsi="Cambria"/>
          <w:bCs/>
          <w:sz w:val="20"/>
        </w:rPr>
        <w:fldChar w:fldCharType="separate"/>
      </w:r>
      <w:r w:rsidR="003E203A">
        <w:rPr>
          <w:rFonts w:ascii="Cambria" w:eastAsia="黑体" w:hAnsi="Cambria"/>
          <w:bCs/>
          <w:noProof/>
          <w:sz w:val="20"/>
        </w:rPr>
        <w:t>3</w:t>
      </w:r>
      <w:r w:rsidR="00865899">
        <w:rPr>
          <w:rFonts w:ascii="Cambria" w:eastAsia="黑体" w:hAnsi="Cambria"/>
          <w:bCs/>
          <w:sz w:val="20"/>
        </w:rPr>
        <w:fldChar w:fldCharType="end"/>
      </w:r>
      <w:r w:rsidR="00865899">
        <w:rPr>
          <w:rFonts w:ascii="Cambria" w:eastAsia="黑体" w:hAnsi="Cambria"/>
          <w:bCs/>
          <w:sz w:val="20"/>
        </w:rPr>
        <w:noBreakHyphen/>
      </w:r>
      <w:r w:rsidR="00865899">
        <w:rPr>
          <w:rFonts w:ascii="Cambria" w:eastAsia="黑体" w:hAnsi="Cambria"/>
          <w:bCs/>
          <w:sz w:val="20"/>
        </w:rPr>
        <w:fldChar w:fldCharType="begin"/>
      </w:r>
      <w:r w:rsidR="00865899">
        <w:rPr>
          <w:rFonts w:ascii="Cambria" w:eastAsia="黑体" w:hAnsi="Cambria"/>
          <w:bCs/>
          <w:sz w:val="20"/>
        </w:rPr>
        <w:instrText xml:space="preserve"> SEQ </w:instrText>
      </w:r>
      <w:r w:rsidR="00865899">
        <w:rPr>
          <w:rFonts w:ascii="Cambria" w:eastAsia="黑体" w:hAnsi="Cambria"/>
          <w:bCs/>
          <w:sz w:val="20"/>
        </w:rPr>
        <w:instrText>图</w:instrText>
      </w:r>
      <w:r w:rsidR="00865899">
        <w:rPr>
          <w:rFonts w:ascii="Cambria" w:eastAsia="黑体" w:hAnsi="Cambria"/>
          <w:bCs/>
          <w:sz w:val="20"/>
        </w:rPr>
        <w:instrText xml:space="preserve"> \* ARABIC \s 1 </w:instrText>
      </w:r>
      <w:r w:rsidR="00865899">
        <w:rPr>
          <w:rFonts w:ascii="Cambria" w:eastAsia="黑体" w:hAnsi="Cambria"/>
          <w:bCs/>
          <w:sz w:val="20"/>
        </w:rPr>
        <w:fldChar w:fldCharType="separate"/>
      </w:r>
      <w:r w:rsidR="003E203A">
        <w:rPr>
          <w:rFonts w:ascii="Cambria" w:eastAsia="黑体" w:hAnsi="Cambria"/>
          <w:bCs/>
          <w:noProof/>
          <w:sz w:val="20"/>
        </w:rPr>
        <w:t>6</w:t>
      </w:r>
      <w:r w:rsidR="00865899">
        <w:rPr>
          <w:rFonts w:ascii="Cambria" w:eastAsia="黑体" w:hAnsi="Cambria"/>
          <w:bCs/>
          <w:sz w:val="20"/>
        </w:rPr>
        <w:fldChar w:fldCharType="end"/>
      </w:r>
      <w:bookmarkEnd w:id="11"/>
      <w:r w:rsidR="00CE149F">
        <w:rPr>
          <w:rFonts w:ascii="Cambria" w:eastAsia="黑体" w:hAnsi="Cambria"/>
          <w:bCs/>
          <w:sz w:val="20"/>
        </w:rPr>
        <w:t xml:space="preserve"> </w:t>
      </w:r>
      <w:proofErr w:type="spellStart"/>
      <w:r>
        <w:rPr>
          <w:rFonts w:ascii="Cambria" w:eastAsia="黑体" w:hAnsi="Cambria"/>
          <w:bCs/>
          <w:sz w:val="20"/>
        </w:rPr>
        <w:t>ToggleButton</w:t>
      </w:r>
      <w:proofErr w:type="spellEnd"/>
      <w:r>
        <w:rPr>
          <w:rFonts w:ascii="Cambria" w:eastAsia="黑体" w:hAnsi="Cambria" w:hint="eastAsia"/>
          <w:bCs/>
          <w:sz w:val="20"/>
        </w:rPr>
        <w:t>和</w:t>
      </w:r>
      <w:r>
        <w:rPr>
          <w:rFonts w:ascii="Cambria" w:eastAsia="黑体" w:hAnsi="Cambria"/>
          <w:bCs/>
          <w:sz w:val="20"/>
        </w:rPr>
        <w:t>Switch</w:t>
      </w:r>
      <w:bookmarkEnd w:id="12"/>
    </w:p>
    <w:p w14:paraId="476766B5" w14:textId="7D9218D9" w:rsidR="00476B0B" w:rsidRDefault="00476B0B" w:rsidP="00476B0B">
      <w:pPr>
        <w:rPr>
          <w:rFonts w:eastAsiaTheme="minorEastAsia" w:cstheme="minorBidi"/>
          <w:sz w:val="21"/>
        </w:rPr>
      </w:pPr>
      <w:proofErr w:type="spellStart"/>
      <w:r>
        <w:t>ToggleButton</w:t>
      </w:r>
      <w:proofErr w:type="spellEnd"/>
      <w:r>
        <w:rPr>
          <w:rFonts w:hint="eastAsia"/>
        </w:rPr>
        <w:t>和</w:t>
      </w:r>
      <w:r>
        <w:t>Switch</w:t>
      </w:r>
      <w:r>
        <w:rPr>
          <w:rFonts w:hint="eastAsia"/>
        </w:rPr>
        <w:t>控件都是</w:t>
      </w:r>
      <w:proofErr w:type="spellStart"/>
      <w:r>
        <w:t>CompoundButton</w:t>
      </w:r>
      <w:proofErr w:type="spellEnd"/>
      <w:r>
        <w:rPr>
          <w:rFonts w:hint="eastAsia"/>
        </w:rPr>
        <w:t>组合按钮的子类并且有着相同的功能，所以可以用同样的方法来实现它们功能。当用户选择</w:t>
      </w:r>
      <w:proofErr w:type="spellStart"/>
      <w:r>
        <w:t>ToggleButtons</w:t>
      </w:r>
      <w:proofErr w:type="spellEnd"/>
      <w:r>
        <w:rPr>
          <w:rFonts w:hint="eastAsia"/>
        </w:rPr>
        <w:t>和</w:t>
      </w:r>
      <w:r>
        <w:t>Switch</w:t>
      </w:r>
      <w:r>
        <w:rPr>
          <w:rFonts w:hint="eastAsia"/>
        </w:rPr>
        <w:t>时，对象就会接收到相应的点击事件。要定义这个点击事件的响应操作，添加</w:t>
      </w:r>
      <w:proofErr w:type="spellStart"/>
      <w:r>
        <w:t>android:onClick</w:t>
      </w:r>
      <w:proofErr w:type="spellEnd"/>
      <w:r>
        <w:rPr>
          <w:rFonts w:hint="eastAsia"/>
        </w:rPr>
        <w:t>属</w:t>
      </w:r>
      <w:r>
        <w:rPr>
          <w:rFonts w:hint="eastAsia"/>
        </w:rPr>
        <w:lastRenderedPageBreak/>
        <w:t>性到</w:t>
      </w:r>
      <w:r>
        <w:t>XML</w:t>
      </w:r>
      <w:r>
        <w:rPr>
          <w:rFonts w:hint="eastAsia"/>
        </w:rPr>
        <w:t>布局文件的开关按钮控件中去。例如</w:t>
      </w:r>
      <w:r w:rsidR="00CE149F">
        <w:fldChar w:fldCharType="begin"/>
      </w:r>
      <w:r w:rsidR="00CE149F">
        <w:instrText xml:space="preserve"> </w:instrText>
      </w:r>
      <w:r w:rsidR="00CE149F">
        <w:rPr>
          <w:rFonts w:hint="eastAsia"/>
        </w:rPr>
        <w:instrText>REF _Ref94439368 \h</w:instrText>
      </w:r>
      <w:r w:rsidR="00CE149F">
        <w:instrText xml:space="preserve"> </w:instrText>
      </w:r>
      <w:r w:rsidR="00CE149F">
        <w:fldChar w:fldCharType="separate"/>
      </w:r>
      <w:r w:rsidR="003E203A">
        <w:rPr>
          <w:rFonts w:hint="eastAsia"/>
        </w:rPr>
        <w:t>码</w:t>
      </w:r>
      <w:r w:rsidR="003E203A">
        <w:rPr>
          <w:rFonts w:hint="eastAsia"/>
        </w:rPr>
        <w:t xml:space="preserve"> </w:t>
      </w:r>
      <w:r w:rsidR="003E203A">
        <w:rPr>
          <w:noProof/>
        </w:rPr>
        <w:t>3</w:t>
      </w:r>
      <w:r w:rsidR="003E203A">
        <w:noBreakHyphen/>
      </w:r>
      <w:r w:rsidR="003E203A">
        <w:rPr>
          <w:noProof/>
        </w:rPr>
        <w:t>17</w:t>
      </w:r>
      <w:r w:rsidR="00CE149F">
        <w:fldChar w:fldCharType="end"/>
      </w:r>
      <w:r>
        <w:rPr>
          <w:rFonts w:hint="eastAsia"/>
        </w:rPr>
        <w:t>定义了一个</w:t>
      </w:r>
      <w:proofErr w:type="spellStart"/>
      <w:r>
        <w:t>ToggleButton</w:t>
      </w:r>
      <w:proofErr w:type="spellEnd"/>
      <w:r>
        <w:rPr>
          <w:rFonts w:hint="eastAsia"/>
        </w:rPr>
        <w:t>开关按钮并且设置了</w:t>
      </w:r>
      <w:proofErr w:type="spellStart"/>
      <w:r>
        <w:t>android:onClick</w:t>
      </w:r>
      <w:proofErr w:type="spellEnd"/>
      <w:r>
        <w:rPr>
          <w:rFonts w:hint="eastAsia"/>
        </w:rPr>
        <w:t>事件点击响应属性。</w:t>
      </w:r>
    </w:p>
    <w:p w14:paraId="6B1BA15C" w14:textId="77777777" w:rsidR="00476B0B" w:rsidRPr="00AF6070" w:rsidRDefault="00476B0B" w:rsidP="00AF6070">
      <w:pPr>
        <w:pStyle w:val="a6"/>
        <w:ind w:left="240" w:right="720" w:firstLine="180"/>
      </w:pPr>
      <w:r w:rsidRPr="00AF6070">
        <w:t>&lt;</w:t>
      </w:r>
      <w:proofErr w:type="spellStart"/>
      <w:r w:rsidRPr="00AF6070">
        <w:t>ToggleButton</w:t>
      </w:r>
      <w:proofErr w:type="spellEnd"/>
      <w:r w:rsidRPr="00AF6070">
        <w:t xml:space="preserve"> </w:t>
      </w:r>
    </w:p>
    <w:p w14:paraId="1E0A2C07" w14:textId="77777777" w:rsidR="00476B0B" w:rsidRPr="00AF6070" w:rsidRDefault="00476B0B" w:rsidP="00AF6070">
      <w:pPr>
        <w:pStyle w:val="a6"/>
        <w:ind w:left="240" w:right="720" w:firstLine="180"/>
      </w:pPr>
      <w:r w:rsidRPr="00AF6070">
        <w:t xml:space="preserve">    </w:t>
      </w:r>
      <w:proofErr w:type="spellStart"/>
      <w:r w:rsidRPr="00AF6070">
        <w:t>android:id</w:t>
      </w:r>
      <w:proofErr w:type="spellEnd"/>
      <w:r w:rsidRPr="00AF6070">
        <w:t>="@+id/</w:t>
      </w:r>
      <w:proofErr w:type="spellStart"/>
      <w:r w:rsidRPr="00AF6070">
        <w:t>togglebutton</w:t>
      </w:r>
      <w:proofErr w:type="spellEnd"/>
      <w:r w:rsidRPr="00AF6070">
        <w:t>"</w:t>
      </w:r>
    </w:p>
    <w:p w14:paraId="0747C7B6" w14:textId="77777777" w:rsidR="00476B0B" w:rsidRPr="00AF6070" w:rsidRDefault="00476B0B" w:rsidP="00AF6070">
      <w:pPr>
        <w:pStyle w:val="a6"/>
        <w:ind w:left="240" w:right="720" w:firstLine="180"/>
      </w:pPr>
      <w:r w:rsidRPr="00AF6070">
        <w:t xml:space="preserve">    </w:t>
      </w:r>
      <w:proofErr w:type="spellStart"/>
      <w:r w:rsidRPr="00AF6070">
        <w:t>android:layout_width</w:t>
      </w:r>
      <w:proofErr w:type="spellEnd"/>
      <w:r w:rsidRPr="00AF6070">
        <w:t>="</w:t>
      </w:r>
      <w:proofErr w:type="spellStart"/>
      <w:r w:rsidRPr="00AF6070">
        <w:t>wrap_content</w:t>
      </w:r>
      <w:proofErr w:type="spellEnd"/>
      <w:r w:rsidRPr="00AF6070">
        <w:t>"</w:t>
      </w:r>
    </w:p>
    <w:p w14:paraId="67C54950" w14:textId="77777777" w:rsidR="00476B0B" w:rsidRPr="00AF6070" w:rsidRDefault="00476B0B" w:rsidP="00AF6070">
      <w:pPr>
        <w:pStyle w:val="a6"/>
        <w:ind w:left="240" w:right="720" w:firstLine="180"/>
      </w:pPr>
      <w:r w:rsidRPr="00AF6070">
        <w:t xml:space="preserve">    </w:t>
      </w:r>
      <w:proofErr w:type="spellStart"/>
      <w:r w:rsidRPr="00AF6070">
        <w:t>android:layout_height</w:t>
      </w:r>
      <w:proofErr w:type="spellEnd"/>
      <w:r w:rsidRPr="00AF6070">
        <w:t>="</w:t>
      </w:r>
      <w:proofErr w:type="spellStart"/>
      <w:r w:rsidRPr="00AF6070">
        <w:t>wrap_content</w:t>
      </w:r>
      <w:proofErr w:type="spellEnd"/>
      <w:r w:rsidRPr="00AF6070">
        <w:t>"</w:t>
      </w:r>
    </w:p>
    <w:p w14:paraId="169A64BF" w14:textId="77777777" w:rsidR="00476B0B" w:rsidRPr="00AF6070" w:rsidRDefault="00476B0B" w:rsidP="00AF6070">
      <w:pPr>
        <w:pStyle w:val="a6"/>
        <w:ind w:left="240" w:right="720" w:firstLine="180"/>
      </w:pPr>
      <w:r w:rsidRPr="00AF6070">
        <w:t xml:space="preserve">    </w:t>
      </w:r>
      <w:proofErr w:type="spellStart"/>
      <w:r w:rsidRPr="00AF6070">
        <w:t>android:textOn</w:t>
      </w:r>
      <w:proofErr w:type="spellEnd"/>
      <w:r w:rsidRPr="00AF6070">
        <w:t>="Vibrate on"</w:t>
      </w:r>
    </w:p>
    <w:p w14:paraId="3C17AF54" w14:textId="77777777" w:rsidR="00476B0B" w:rsidRPr="00AF6070" w:rsidRDefault="00476B0B" w:rsidP="00AF6070">
      <w:pPr>
        <w:pStyle w:val="a6"/>
        <w:ind w:left="240" w:right="720" w:firstLine="180"/>
      </w:pPr>
      <w:r w:rsidRPr="00AF6070">
        <w:t xml:space="preserve">    </w:t>
      </w:r>
      <w:proofErr w:type="spellStart"/>
      <w:r w:rsidRPr="00AF6070">
        <w:t>android:textOff</w:t>
      </w:r>
      <w:proofErr w:type="spellEnd"/>
      <w:r w:rsidRPr="00AF6070">
        <w:t>="Vibrate off"</w:t>
      </w:r>
    </w:p>
    <w:p w14:paraId="73AE0F57" w14:textId="627EC8F2" w:rsidR="00476B0B" w:rsidRPr="00AF6070" w:rsidRDefault="00476B0B" w:rsidP="00AF6070">
      <w:pPr>
        <w:pStyle w:val="a6"/>
        <w:ind w:left="240" w:right="720" w:firstLineChars="200" w:firstLine="360"/>
      </w:pPr>
      <w:proofErr w:type="spellStart"/>
      <w:r w:rsidRPr="00AF6070">
        <w:t>android:onClick</w:t>
      </w:r>
      <w:proofErr w:type="spellEnd"/>
      <w:r w:rsidRPr="00AF6070">
        <w:t>="</w:t>
      </w:r>
      <w:proofErr w:type="spellStart"/>
      <w:r w:rsidRPr="00AF6070">
        <w:t>onToggleClicked</w:t>
      </w:r>
      <w:proofErr w:type="spellEnd"/>
      <w:r w:rsidRPr="00AF6070">
        <w:t>"/&gt;</w:t>
      </w:r>
    </w:p>
    <w:p w14:paraId="15504E12" w14:textId="27833429" w:rsidR="00CE149F" w:rsidRDefault="00CE149F" w:rsidP="00CE149F">
      <w:pPr>
        <w:pStyle w:val="a5"/>
      </w:pPr>
      <w:bookmarkStart w:id="13" w:name="_Ref94439368"/>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17</w:t>
      </w:r>
      <w:r w:rsidR="00EF15E2">
        <w:fldChar w:fldCharType="end"/>
      </w:r>
      <w:bookmarkEnd w:id="13"/>
      <w:r>
        <w:t xml:space="preserve"> </w:t>
      </w:r>
      <w:r>
        <w:rPr>
          <w:rFonts w:ascii="Cambria" w:hAnsi="Cambria" w:hint="eastAsia"/>
          <w:bCs/>
          <w:sz w:val="20"/>
        </w:rPr>
        <w:t>在布局文件中定义</w:t>
      </w:r>
      <w:proofErr w:type="spellStart"/>
      <w:r>
        <w:rPr>
          <w:rFonts w:ascii="Cambria" w:hAnsi="Cambria"/>
          <w:bCs/>
          <w:sz w:val="20"/>
        </w:rPr>
        <w:t>ToggleButton</w:t>
      </w:r>
      <w:proofErr w:type="spellEnd"/>
    </w:p>
    <w:p w14:paraId="778F7709" w14:textId="371C957A" w:rsidR="00476B0B" w:rsidRDefault="00476B0B" w:rsidP="00476B0B">
      <w:r>
        <w:rPr>
          <w:rFonts w:hint="eastAsia"/>
        </w:rPr>
        <w:t>在这个布局对应的</w:t>
      </w:r>
      <w:r>
        <w:t>Activity</w:t>
      </w:r>
      <w:r>
        <w:rPr>
          <w:rFonts w:hint="eastAsia"/>
        </w:rPr>
        <w:t>里，在</w:t>
      </w:r>
      <w:proofErr w:type="spellStart"/>
      <w:r>
        <w:t>android:onClick</w:t>
      </w:r>
      <w:proofErr w:type="spellEnd"/>
      <w:r>
        <w:rPr>
          <w:rFonts w:hint="eastAsia"/>
        </w:rPr>
        <w:t>指定的</w:t>
      </w:r>
      <w:proofErr w:type="spellStart"/>
      <w:r>
        <w:t>onToggleClicked</w:t>
      </w:r>
      <w:proofErr w:type="spellEnd"/>
      <w:r>
        <w:t>()</w:t>
      </w:r>
      <w:r>
        <w:rPr>
          <w:rFonts w:hint="eastAsia"/>
        </w:rPr>
        <w:t>方法中，定义事件处理代码，</w:t>
      </w:r>
      <w:r w:rsidR="00FF4A70">
        <w:fldChar w:fldCharType="begin"/>
      </w:r>
      <w:r w:rsidR="00FF4A70">
        <w:instrText xml:space="preserve"> </w:instrText>
      </w:r>
      <w:r w:rsidR="00FF4A70">
        <w:rPr>
          <w:rFonts w:hint="eastAsia"/>
        </w:rPr>
        <w:instrText>REF _Ref94439414 \h</w:instrText>
      </w:r>
      <w:r w:rsidR="00FF4A70">
        <w:instrText xml:space="preserve"> </w:instrText>
      </w:r>
      <w:r w:rsidR="00FF4A70">
        <w:fldChar w:fldCharType="separate"/>
      </w:r>
      <w:r w:rsidR="003E203A">
        <w:rPr>
          <w:rFonts w:hint="eastAsia"/>
        </w:rPr>
        <w:t>码</w:t>
      </w:r>
      <w:r w:rsidR="003E203A">
        <w:rPr>
          <w:rFonts w:hint="eastAsia"/>
        </w:rPr>
        <w:t xml:space="preserve"> </w:t>
      </w:r>
      <w:r w:rsidR="003E203A">
        <w:rPr>
          <w:noProof/>
        </w:rPr>
        <w:t>3</w:t>
      </w:r>
      <w:r w:rsidR="003E203A">
        <w:noBreakHyphen/>
      </w:r>
      <w:r w:rsidR="003E203A">
        <w:rPr>
          <w:noProof/>
        </w:rPr>
        <w:t>18</w:t>
      </w:r>
      <w:r w:rsidR="00FF4A70">
        <w:fldChar w:fldCharType="end"/>
      </w:r>
      <w:r>
        <w:rPr>
          <w:rFonts w:hint="eastAsia"/>
        </w:rPr>
        <w:t>。</w:t>
      </w:r>
    </w:p>
    <w:p w14:paraId="22EB44A3" w14:textId="77777777" w:rsidR="00476B0B" w:rsidRDefault="00476B0B" w:rsidP="00476B0B">
      <w:pPr>
        <w:pStyle w:val="a6"/>
        <w:ind w:left="240" w:right="720" w:firstLine="180"/>
        <w:rPr>
          <w:rFonts w:eastAsiaTheme="minorEastAsia" w:cstheme="minorBidi"/>
          <w:sz w:val="21"/>
        </w:rPr>
      </w:pPr>
      <w:r>
        <w:t xml:space="preserve">public void </w:t>
      </w:r>
      <w:proofErr w:type="spellStart"/>
      <w:r>
        <w:t>onToggleClicked</w:t>
      </w:r>
      <w:proofErr w:type="spellEnd"/>
      <w:r>
        <w:t>(View view) {</w:t>
      </w:r>
    </w:p>
    <w:p w14:paraId="36B4F7AF" w14:textId="77777777" w:rsidR="00476B0B" w:rsidRDefault="00476B0B" w:rsidP="00476B0B">
      <w:pPr>
        <w:pStyle w:val="a6"/>
        <w:ind w:left="240" w:right="720" w:firstLine="180"/>
      </w:pPr>
      <w:r>
        <w:t>    // Is the toggle on?</w:t>
      </w:r>
    </w:p>
    <w:p w14:paraId="578EBF94" w14:textId="77777777" w:rsidR="00476B0B" w:rsidRDefault="00476B0B" w:rsidP="00476B0B">
      <w:pPr>
        <w:pStyle w:val="a6"/>
        <w:ind w:left="240" w:right="720" w:firstLine="180"/>
      </w:pPr>
      <w:r>
        <w:t xml:space="preserve">    </w:t>
      </w:r>
      <w:proofErr w:type="spellStart"/>
      <w:r>
        <w:t>boolean</w:t>
      </w:r>
      <w:proofErr w:type="spellEnd"/>
      <w:r>
        <w:t xml:space="preserve"> on = ((</w:t>
      </w:r>
      <w:proofErr w:type="spellStart"/>
      <w:r>
        <w:t>ToggleButton</w:t>
      </w:r>
      <w:proofErr w:type="spellEnd"/>
      <w:r>
        <w:t>) view).</w:t>
      </w:r>
      <w:proofErr w:type="spellStart"/>
      <w:r>
        <w:t>isChecked</w:t>
      </w:r>
      <w:proofErr w:type="spellEnd"/>
      <w:r>
        <w:t>();</w:t>
      </w:r>
    </w:p>
    <w:p w14:paraId="1A5863CA" w14:textId="77777777" w:rsidR="00476B0B" w:rsidRDefault="00476B0B" w:rsidP="00476B0B">
      <w:pPr>
        <w:pStyle w:val="a6"/>
        <w:ind w:left="240" w:right="720" w:firstLine="180"/>
      </w:pPr>
      <w:r>
        <w:t xml:space="preserve">    </w:t>
      </w:r>
    </w:p>
    <w:p w14:paraId="4BF8F9C0" w14:textId="77777777" w:rsidR="00476B0B" w:rsidRDefault="00476B0B" w:rsidP="00476B0B">
      <w:pPr>
        <w:pStyle w:val="a6"/>
        <w:ind w:left="240" w:right="720" w:firstLine="180"/>
      </w:pPr>
      <w:r>
        <w:t>    if (on) {</w:t>
      </w:r>
    </w:p>
    <w:p w14:paraId="29920B86" w14:textId="77777777" w:rsidR="00476B0B" w:rsidRDefault="00476B0B" w:rsidP="00476B0B">
      <w:pPr>
        <w:pStyle w:val="a6"/>
        <w:ind w:left="240" w:right="720" w:firstLine="180"/>
      </w:pPr>
      <w:r>
        <w:t>        // Enable vibrate</w:t>
      </w:r>
    </w:p>
    <w:p w14:paraId="62D0E62D" w14:textId="77777777" w:rsidR="00476B0B" w:rsidRDefault="00476B0B" w:rsidP="00476B0B">
      <w:pPr>
        <w:pStyle w:val="a6"/>
        <w:ind w:left="240" w:right="720" w:firstLine="180"/>
      </w:pPr>
      <w:r>
        <w:t>    } else {</w:t>
      </w:r>
    </w:p>
    <w:p w14:paraId="031B25AB" w14:textId="77777777" w:rsidR="00476B0B" w:rsidRDefault="00476B0B" w:rsidP="00476B0B">
      <w:pPr>
        <w:pStyle w:val="a6"/>
        <w:ind w:left="240" w:right="720" w:firstLine="180"/>
      </w:pPr>
      <w:r>
        <w:t>        // Disable vibrate</w:t>
      </w:r>
    </w:p>
    <w:p w14:paraId="4380B204" w14:textId="77777777" w:rsidR="00476B0B" w:rsidRDefault="00476B0B" w:rsidP="00476B0B">
      <w:pPr>
        <w:pStyle w:val="a6"/>
        <w:ind w:left="240" w:right="720" w:firstLine="180"/>
      </w:pPr>
      <w:r>
        <w:t>    }</w:t>
      </w:r>
    </w:p>
    <w:p w14:paraId="3B3A1354" w14:textId="77777777" w:rsidR="00476B0B" w:rsidRDefault="00476B0B" w:rsidP="00476B0B">
      <w:pPr>
        <w:pStyle w:val="a6"/>
        <w:ind w:left="240" w:right="720" w:firstLine="180"/>
      </w:pPr>
      <w:r>
        <w:t>}</w:t>
      </w:r>
    </w:p>
    <w:p w14:paraId="32396321" w14:textId="7D9F4345" w:rsidR="00FF4A70" w:rsidRDefault="00FF4A70" w:rsidP="00FF4A70">
      <w:pPr>
        <w:pStyle w:val="a5"/>
      </w:pPr>
      <w:bookmarkStart w:id="14" w:name="_Ref94439414"/>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18</w:t>
      </w:r>
      <w:r w:rsidR="00EF15E2">
        <w:fldChar w:fldCharType="end"/>
      </w:r>
      <w:bookmarkEnd w:id="14"/>
      <w:r>
        <w:t xml:space="preserve"> </w:t>
      </w:r>
      <w:proofErr w:type="spellStart"/>
      <w:r>
        <w:rPr>
          <w:rFonts w:ascii="Cambria" w:hAnsi="Cambria"/>
          <w:bCs/>
          <w:sz w:val="20"/>
        </w:rPr>
        <w:t>onToggleClicked</w:t>
      </w:r>
      <w:proofErr w:type="spellEnd"/>
      <w:r>
        <w:rPr>
          <w:rFonts w:ascii="Cambria" w:hAnsi="Cambria" w:hint="eastAsia"/>
          <w:bCs/>
          <w:sz w:val="20"/>
        </w:rPr>
        <w:t>事件处理</w:t>
      </w:r>
    </w:p>
    <w:p w14:paraId="3E04601F" w14:textId="6FFB7F97" w:rsidR="00476B0B" w:rsidRDefault="00476B0B" w:rsidP="00476B0B">
      <w:r>
        <w:rPr>
          <w:rFonts w:hint="eastAsia"/>
        </w:rPr>
        <w:t>与其他图形控件一样，除了在布局文件中定义之外，也可以通过代码的方式，为控件注册一个事件监听器。</w:t>
      </w:r>
      <w:r w:rsidR="00785142">
        <w:fldChar w:fldCharType="begin"/>
      </w:r>
      <w:r w:rsidR="00785142">
        <w:instrText xml:space="preserve"> </w:instrText>
      </w:r>
      <w:r w:rsidR="00785142">
        <w:rPr>
          <w:rFonts w:hint="eastAsia"/>
        </w:rPr>
        <w:instrText>REF _Ref94439566 \h</w:instrText>
      </w:r>
      <w:r w:rsidR="00785142">
        <w:instrText xml:space="preserve"> </w:instrText>
      </w:r>
      <w:r w:rsidR="00785142">
        <w:fldChar w:fldCharType="separate"/>
      </w:r>
      <w:r w:rsidR="003E203A">
        <w:t>码</w:t>
      </w:r>
      <w:r w:rsidR="003E203A">
        <w:t xml:space="preserve"> </w:t>
      </w:r>
      <w:r w:rsidR="003E203A">
        <w:rPr>
          <w:noProof/>
        </w:rPr>
        <w:t>3</w:t>
      </w:r>
      <w:r w:rsidR="003E203A">
        <w:noBreakHyphen/>
      </w:r>
      <w:r w:rsidR="003E203A">
        <w:rPr>
          <w:noProof/>
        </w:rPr>
        <w:t>19</w:t>
      </w:r>
      <w:r w:rsidR="00785142">
        <w:fldChar w:fldCharType="end"/>
      </w:r>
      <w:r>
        <w:rPr>
          <w:rFonts w:hint="eastAsia"/>
        </w:rPr>
        <w:t>中说明了为</w:t>
      </w:r>
      <w:proofErr w:type="spellStart"/>
      <w:r>
        <w:t>ToggleButton</w:t>
      </w:r>
      <w:proofErr w:type="spellEnd"/>
      <w:r>
        <w:rPr>
          <w:rFonts w:hint="eastAsia"/>
        </w:rPr>
        <w:t>注册监听器的具体实现代码：首先创建一个</w:t>
      </w:r>
      <w:proofErr w:type="spellStart"/>
      <w:r>
        <w:t>CompoundButton.OnCheckedChangeListener</w:t>
      </w:r>
      <w:proofErr w:type="spellEnd"/>
      <w:r>
        <w:rPr>
          <w:rFonts w:hint="eastAsia"/>
        </w:rPr>
        <w:t>对象，覆盖</w:t>
      </w:r>
      <w:proofErr w:type="spellStart"/>
      <w:r>
        <w:t>OnCheckedChangeListener</w:t>
      </w:r>
      <w:proofErr w:type="spellEnd"/>
      <w:r>
        <w:rPr>
          <w:rFonts w:hint="eastAsia"/>
        </w:rPr>
        <w:t>接口的抽象方法</w:t>
      </w:r>
      <w:proofErr w:type="spellStart"/>
      <w:r>
        <w:t>onCheckedChanged</w:t>
      </w:r>
      <w:proofErr w:type="spellEnd"/>
      <w:r>
        <w:t>()</w:t>
      </w:r>
      <w:r>
        <w:rPr>
          <w:rFonts w:hint="eastAsia"/>
        </w:rPr>
        <w:t>，在其中具体实现点击</w:t>
      </w:r>
      <w:proofErr w:type="spellStart"/>
      <w:r>
        <w:t>ToggleButton</w:t>
      </w:r>
      <w:proofErr w:type="spellEnd"/>
      <w:r>
        <w:rPr>
          <w:rFonts w:hint="eastAsia"/>
        </w:rPr>
        <w:t>对象后的事件处理，然后通过调用此</w:t>
      </w:r>
      <w:proofErr w:type="spellStart"/>
      <w:r>
        <w:t>ToggleButton</w:t>
      </w:r>
      <w:proofErr w:type="spellEnd"/>
      <w:r>
        <w:rPr>
          <w:rFonts w:hint="eastAsia"/>
        </w:rPr>
        <w:t>对象的</w:t>
      </w:r>
      <w:proofErr w:type="spellStart"/>
      <w:r>
        <w:t>setOnCheckedChangeListener</w:t>
      </w:r>
      <w:proofErr w:type="spellEnd"/>
      <w:r>
        <w:t>()</w:t>
      </w:r>
      <w:r>
        <w:rPr>
          <w:rFonts w:hint="eastAsia"/>
        </w:rPr>
        <w:t>方法，将监听器绑定到按钮上，见</w:t>
      </w:r>
      <w:r w:rsidR="001A70D1">
        <w:fldChar w:fldCharType="begin"/>
      </w:r>
      <w:r w:rsidR="001A70D1">
        <w:instrText xml:space="preserve"> </w:instrText>
      </w:r>
      <w:r w:rsidR="001A70D1">
        <w:rPr>
          <w:rFonts w:hint="eastAsia"/>
        </w:rPr>
        <w:instrText>REF _Ref94439566 \h</w:instrText>
      </w:r>
      <w:r w:rsidR="001A70D1">
        <w:instrText xml:space="preserve"> </w:instrText>
      </w:r>
      <w:r w:rsidR="001A70D1">
        <w:fldChar w:fldCharType="separate"/>
      </w:r>
      <w:r w:rsidR="003E203A">
        <w:t>码</w:t>
      </w:r>
      <w:r w:rsidR="003E203A">
        <w:t xml:space="preserve"> </w:t>
      </w:r>
      <w:r w:rsidR="003E203A">
        <w:rPr>
          <w:noProof/>
        </w:rPr>
        <w:t>3</w:t>
      </w:r>
      <w:r w:rsidR="003E203A">
        <w:noBreakHyphen/>
      </w:r>
      <w:r w:rsidR="003E203A">
        <w:rPr>
          <w:noProof/>
        </w:rPr>
        <w:t>19</w:t>
      </w:r>
      <w:r w:rsidR="001A70D1">
        <w:fldChar w:fldCharType="end"/>
      </w:r>
      <w:r>
        <w:rPr>
          <w:rFonts w:hint="eastAsia"/>
        </w:rPr>
        <w:t>。</w:t>
      </w:r>
    </w:p>
    <w:p w14:paraId="15CEB789" w14:textId="77777777" w:rsidR="00476B0B" w:rsidRDefault="00476B0B" w:rsidP="00476B0B">
      <w:pPr>
        <w:pStyle w:val="a6"/>
        <w:ind w:left="240" w:right="720" w:firstLine="180"/>
        <w:rPr>
          <w:rFonts w:eastAsiaTheme="minorEastAsia" w:cstheme="minorBidi"/>
          <w:sz w:val="21"/>
        </w:rPr>
      </w:pPr>
      <w:proofErr w:type="spellStart"/>
      <w:r>
        <w:t>ToggleButton</w:t>
      </w:r>
      <w:proofErr w:type="spellEnd"/>
      <w:r>
        <w:t xml:space="preserve"> toggle = (</w:t>
      </w:r>
      <w:proofErr w:type="spellStart"/>
      <w:r>
        <w:t>ToggleButton</w:t>
      </w:r>
      <w:proofErr w:type="spellEnd"/>
      <w:r>
        <w:t xml:space="preserve">) </w:t>
      </w:r>
      <w:proofErr w:type="spellStart"/>
      <w:r>
        <w:t>findViewById</w:t>
      </w:r>
      <w:proofErr w:type="spellEnd"/>
      <w:r>
        <w:t>(</w:t>
      </w:r>
      <w:proofErr w:type="spellStart"/>
      <w:r>
        <w:t>R.id.togglebutton</w:t>
      </w:r>
      <w:proofErr w:type="spellEnd"/>
      <w:r>
        <w:t>);</w:t>
      </w:r>
    </w:p>
    <w:p w14:paraId="3663B01A" w14:textId="77777777" w:rsidR="00476B0B" w:rsidRDefault="00476B0B" w:rsidP="00476B0B">
      <w:pPr>
        <w:pStyle w:val="a6"/>
        <w:ind w:left="240" w:right="720" w:firstLine="180"/>
      </w:pPr>
      <w:proofErr w:type="spellStart"/>
      <w:r>
        <w:t>toggle.setOnCheckedChangeListener</w:t>
      </w:r>
      <w:proofErr w:type="spellEnd"/>
      <w:r>
        <w:t xml:space="preserve">(new </w:t>
      </w:r>
      <w:proofErr w:type="spellStart"/>
      <w:r>
        <w:t>CompoundButton.OnCheckedChangeListener</w:t>
      </w:r>
      <w:proofErr w:type="spellEnd"/>
      <w:r>
        <w:t>() {</w:t>
      </w:r>
    </w:p>
    <w:p w14:paraId="2967AB2A" w14:textId="77777777" w:rsidR="00476B0B" w:rsidRDefault="00476B0B" w:rsidP="00476B0B">
      <w:pPr>
        <w:pStyle w:val="a6"/>
        <w:ind w:left="240" w:right="720" w:firstLine="180"/>
      </w:pPr>
      <w:r>
        <w:lastRenderedPageBreak/>
        <w:t xml:space="preserve">    public void </w:t>
      </w:r>
      <w:proofErr w:type="spellStart"/>
      <w:r>
        <w:t>onCheckedChanged</w:t>
      </w:r>
      <w:proofErr w:type="spellEnd"/>
      <w:r>
        <w:t>(</w:t>
      </w:r>
      <w:proofErr w:type="spellStart"/>
      <w:r>
        <w:t>CompoundButton</w:t>
      </w:r>
      <w:proofErr w:type="spellEnd"/>
      <w:r>
        <w:t xml:space="preserve"> </w:t>
      </w:r>
      <w:proofErr w:type="spellStart"/>
      <w:r>
        <w:t>buttonView</w:t>
      </w:r>
      <w:proofErr w:type="spellEnd"/>
      <w:r>
        <w:t xml:space="preserve">, </w:t>
      </w:r>
      <w:proofErr w:type="spellStart"/>
      <w:r>
        <w:t>boolean</w:t>
      </w:r>
      <w:proofErr w:type="spellEnd"/>
      <w:r>
        <w:t xml:space="preserve"> </w:t>
      </w:r>
      <w:proofErr w:type="spellStart"/>
      <w:r>
        <w:t>isChecked</w:t>
      </w:r>
      <w:proofErr w:type="spellEnd"/>
      <w:r>
        <w:t>) {</w:t>
      </w:r>
    </w:p>
    <w:p w14:paraId="091E3C4F" w14:textId="77777777" w:rsidR="00476B0B" w:rsidRDefault="00476B0B" w:rsidP="00476B0B">
      <w:pPr>
        <w:pStyle w:val="a6"/>
        <w:ind w:left="240" w:right="720" w:firstLine="180"/>
      </w:pPr>
      <w:r>
        <w:t>        if (</w:t>
      </w:r>
      <w:proofErr w:type="spellStart"/>
      <w:r>
        <w:t>isChecked</w:t>
      </w:r>
      <w:proofErr w:type="spellEnd"/>
      <w:r>
        <w:t>) {</w:t>
      </w:r>
    </w:p>
    <w:p w14:paraId="67FC5234" w14:textId="77777777" w:rsidR="00476B0B" w:rsidRDefault="00476B0B" w:rsidP="00476B0B">
      <w:pPr>
        <w:pStyle w:val="a6"/>
        <w:ind w:left="240" w:right="720" w:firstLine="180"/>
      </w:pPr>
      <w:r>
        <w:t>            // The toggle is enabled</w:t>
      </w:r>
    </w:p>
    <w:p w14:paraId="55EA74DF" w14:textId="77777777" w:rsidR="00476B0B" w:rsidRDefault="00476B0B" w:rsidP="00476B0B">
      <w:pPr>
        <w:pStyle w:val="a6"/>
        <w:ind w:left="240" w:right="720" w:firstLine="180"/>
      </w:pPr>
      <w:r>
        <w:t>        } else {</w:t>
      </w:r>
    </w:p>
    <w:p w14:paraId="1E928301" w14:textId="77777777" w:rsidR="00476B0B" w:rsidRDefault="00476B0B" w:rsidP="00476B0B">
      <w:pPr>
        <w:pStyle w:val="a6"/>
        <w:ind w:left="240" w:right="720" w:firstLine="180"/>
      </w:pPr>
      <w:r>
        <w:t>            // The toggle is disabled</w:t>
      </w:r>
    </w:p>
    <w:p w14:paraId="75B877BB" w14:textId="77777777" w:rsidR="00476B0B" w:rsidRDefault="00476B0B" w:rsidP="00476B0B">
      <w:pPr>
        <w:pStyle w:val="a6"/>
        <w:ind w:left="240" w:right="720" w:firstLine="180"/>
      </w:pPr>
      <w:r>
        <w:t>        }</w:t>
      </w:r>
    </w:p>
    <w:p w14:paraId="40D62DE1" w14:textId="77777777" w:rsidR="00476B0B" w:rsidRDefault="00476B0B" w:rsidP="00476B0B">
      <w:pPr>
        <w:pStyle w:val="a6"/>
        <w:ind w:left="240" w:right="720" w:firstLine="180"/>
      </w:pPr>
      <w:r>
        <w:t>    }</w:t>
      </w:r>
    </w:p>
    <w:p w14:paraId="73AAEEC5" w14:textId="77777777" w:rsidR="00476B0B" w:rsidRDefault="00476B0B" w:rsidP="00476B0B">
      <w:pPr>
        <w:pStyle w:val="a6"/>
        <w:ind w:left="240" w:right="720" w:firstLine="180"/>
      </w:pPr>
      <w:r>
        <w:t>});</w:t>
      </w:r>
    </w:p>
    <w:p w14:paraId="05533CBB" w14:textId="1C775611" w:rsidR="001A70D1" w:rsidRPr="001A70D1" w:rsidRDefault="001A70D1" w:rsidP="001A70D1">
      <w:pPr>
        <w:pStyle w:val="a5"/>
        <w:rPr>
          <w:rFonts w:ascii="Cambria" w:hAnsi="Cambria"/>
          <w:bCs/>
          <w:sz w:val="20"/>
        </w:rPr>
      </w:pPr>
      <w:bookmarkStart w:id="15" w:name="_Toc476667859"/>
      <w:bookmarkStart w:id="16" w:name="_Ref94439566"/>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19</w:t>
      </w:r>
      <w:r w:rsidR="00EF15E2">
        <w:fldChar w:fldCharType="end"/>
      </w:r>
      <w:bookmarkEnd w:id="16"/>
      <w:r>
        <w:rPr>
          <w:rFonts w:ascii="Cambria" w:hAnsi="Cambria" w:hint="eastAsia"/>
          <w:bCs/>
          <w:sz w:val="20"/>
        </w:rPr>
        <w:t>为</w:t>
      </w:r>
      <w:proofErr w:type="spellStart"/>
      <w:r>
        <w:rPr>
          <w:rFonts w:ascii="Cambria" w:hAnsi="Cambria"/>
          <w:bCs/>
          <w:sz w:val="20"/>
        </w:rPr>
        <w:t>ToggleButton</w:t>
      </w:r>
      <w:proofErr w:type="spellEnd"/>
      <w:r>
        <w:rPr>
          <w:rFonts w:ascii="Cambria" w:hAnsi="Cambria" w:hint="eastAsia"/>
          <w:bCs/>
          <w:sz w:val="20"/>
        </w:rPr>
        <w:t>注册事件监听器</w:t>
      </w:r>
      <w:bookmarkEnd w:id="15"/>
    </w:p>
    <w:p w14:paraId="7F96FA31" w14:textId="71E937D9" w:rsidR="00476B0B" w:rsidRDefault="00476B0B" w:rsidP="00476B0B">
      <w:r>
        <w:rPr>
          <w:rFonts w:hint="eastAsia"/>
        </w:rPr>
        <w:t>完整的应用程序可以参考</w:t>
      </w:r>
      <w:proofErr w:type="spellStart"/>
      <w:r>
        <w:t>CheckBox</w:t>
      </w:r>
      <w:proofErr w:type="spellEnd"/>
      <w:r>
        <w:rPr>
          <w:rFonts w:hint="eastAsia"/>
        </w:rPr>
        <w:t>和</w:t>
      </w:r>
      <w:proofErr w:type="spellStart"/>
      <w:r>
        <w:t>RadioButton</w:t>
      </w:r>
      <w:proofErr w:type="spellEnd"/>
      <w:r>
        <w:rPr>
          <w:rFonts w:hint="eastAsia"/>
        </w:rPr>
        <w:t>编写。</w:t>
      </w:r>
    </w:p>
    <w:p w14:paraId="2C710A82" w14:textId="77777777" w:rsidR="003F1230" w:rsidRDefault="003F1230" w:rsidP="003F1230">
      <w:pPr>
        <w:pStyle w:val="a6"/>
        <w:ind w:left="240" w:right="720" w:firstLine="180"/>
      </w:pPr>
      <w:r>
        <w:t xml:space="preserve">    &lt;</w:t>
      </w:r>
      <w:proofErr w:type="spellStart"/>
      <w:r>
        <w:t>LinearLayout</w:t>
      </w:r>
      <w:proofErr w:type="spellEnd"/>
    </w:p>
    <w:p w14:paraId="07ACF3A0" w14:textId="77777777" w:rsidR="003F1230" w:rsidRDefault="003F1230" w:rsidP="003F1230">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110AEA4D" w14:textId="77777777" w:rsidR="003F1230" w:rsidRDefault="003F1230" w:rsidP="003F1230">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6ACB4B66" w14:textId="77777777" w:rsidR="003F1230" w:rsidRDefault="003F1230" w:rsidP="003F1230">
      <w:pPr>
        <w:pStyle w:val="a6"/>
        <w:ind w:left="240" w:right="720" w:firstLine="180"/>
      </w:pPr>
      <w:r>
        <w:t xml:space="preserve">        </w:t>
      </w:r>
      <w:proofErr w:type="spellStart"/>
      <w:r>
        <w:t>android:orientation</w:t>
      </w:r>
      <w:proofErr w:type="spellEnd"/>
      <w:r>
        <w:t>="vertical" &gt;</w:t>
      </w:r>
    </w:p>
    <w:p w14:paraId="14186BD3" w14:textId="77777777" w:rsidR="003F1230" w:rsidRDefault="003F1230" w:rsidP="003F1230">
      <w:pPr>
        <w:pStyle w:val="a6"/>
        <w:ind w:left="240" w:right="720" w:firstLine="180"/>
      </w:pPr>
    </w:p>
    <w:p w14:paraId="07ED3EC5" w14:textId="77777777" w:rsidR="003F1230" w:rsidRDefault="003F1230" w:rsidP="003F1230">
      <w:pPr>
        <w:pStyle w:val="a6"/>
        <w:ind w:left="240" w:right="720" w:firstLine="180"/>
      </w:pPr>
      <w:r>
        <w:t xml:space="preserve">        &lt;Switch</w:t>
      </w:r>
    </w:p>
    <w:p w14:paraId="338DB920" w14:textId="77777777" w:rsidR="003F1230" w:rsidRDefault="003F1230" w:rsidP="003F1230">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5F03C4E2" w14:textId="77777777" w:rsidR="003F1230" w:rsidRDefault="003F1230" w:rsidP="003F1230">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2EA4FE26" w14:textId="77777777" w:rsidR="003F1230" w:rsidRDefault="003F1230" w:rsidP="003F1230">
      <w:pPr>
        <w:pStyle w:val="a6"/>
        <w:ind w:left="240" w:right="720" w:firstLine="180"/>
      </w:pPr>
      <w:r>
        <w:t xml:space="preserve">            </w:t>
      </w:r>
      <w:proofErr w:type="spellStart"/>
      <w:r>
        <w:t>android:layout_marginBottom</w:t>
      </w:r>
      <w:proofErr w:type="spellEnd"/>
      <w:r>
        <w:t>="32dip"</w:t>
      </w:r>
    </w:p>
    <w:p w14:paraId="0AB6CECD" w14:textId="77777777" w:rsidR="003F1230" w:rsidRDefault="003F1230" w:rsidP="003F1230">
      <w:pPr>
        <w:pStyle w:val="a6"/>
        <w:ind w:left="240" w:right="720" w:firstLine="180"/>
      </w:pPr>
      <w:r>
        <w:t xml:space="preserve">            </w:t>
      </w:r>
      <w:proofErr w:type="spellStart"/>
      <w:r>
        <w:t>android:text</w:t>
      </w:r>
      <w:proofErr w:type="spellEnd"/>
      <w:r>
        <w:t>="Standard switch" /&gt;</w:t>
      </w:r>
    </w:p>
    <w:p w14:paraId="22283D88" w14:textId="77777777" w:rsidR="003F1230" w:rsidRDefault="003F1230" w:rsidP="003F1230">
      <w:pPr>
        <w:pStyle w:val="a6"/>
        <w:ind w:left="240" w:right="720" w:firstLine="180"/>
      </w:pPr>
    </w:p>
    <w:p w14:paraId="7CCD4093" w14:textId="77777777" w:rsidR="003F1230" w:rsidRDefault="003F1230" w:rsidP="003F1230">
      <w:pPr>
        <w:pStyle w:val="a6"/>
        <w:ind w:left="240" w:right="720" w:firstLine="180"/>
      </w:pPr>
      <w:r>
        <w:t xml:space="preserve">        &lt;Switch</w:t>
      </w:r>
    </w:p>
    <w:p w14:paraId="6933541E" w14:textId="77777777" w:rsidR="003F1230" w:rsidRDefault="003F1230" w:rsidP="003F1230">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712EE188" w14:textId="77777777" w:rsidR="003F1230" w:rsidRDefault="003F1230" w:rsidP="003F1230">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2E8F080E" w14:textId="77777777" w:rsidR="003F1230" w:rsidRDefault="003F1230" w:rsidP="003F1230">
      <w:pPr>
        <w:pStyle w:val="a6"/>
        <w:ind w:left="240" w:right="720" w:firstLine="180"/>
      </w:pPr>
      <w:r>
        <w:t xml:space="preserve">            </w:t>
      </w:r>
      <w:proofErr w:type="spellStart"/>
      <w:r>
        <w:t>android:layout_marginBottom</w:t>
      </w:r>
      <w:proofErr w:type="spellEnd"/>
      <w:r>
        <w:t>="32dip"</w:t>
      </w:r>
    </w:p>
    <w:p w14:paraId="4034DF6C" w14:textId="77777777" w:rsidR="003F1230" w:rsidRDefault="003F1230" w:rsidP="003F1230">
      <w:pPr>
        <w:pStyle w:val="a6"/>
        <w:ind w:left="240" w:right="720" w:firstLine="180"/>
      </w:pPr>
      <w:r>
        <w:t xml:space="preserve">            </w:t>
      </w:r>
      <w:proofErr w:type="spellStart"/>
      <w:r>
        <w:t>android:checked</w:t>
      </w:r>
      <w:proofErr w:type="spellEnd"/>
      <w:r>
        <w:t>="true"</w:t>
      </w:r>
    </w:p>
    <w:p w14:paraId="476C0003" w14:textId="77777777" w:rsidR="003F1230" w:rsidRDefault="003F1230" w:rsidP="003F1230">
      <w:pPr>
        <w:pStyle w:val="a6"/>
        <w:ind w:left="240" w:right="720" w:firstLine="180"/>
      </w:pPr>
      <w:r>
        <w:t xml:space="preserve">            </w:t>
      </w:r>
      <w:proofErr w:type="spellStart"/>
      <w:r>
        <w:t>android:text</w:t>
      </w:r>
      <w:proofErr w:type="spellEnd"/>
      <w:r>
        <w:t>="Default is on" /&gt;</w:t>
      </w:r>
    </w:p>
    <w:p w14:paraId="305CDF00" w14:textId="77777777" w:rsidR="003F1230" w:rsidRDefault="003F1230" w:rsidP="003F1230">
      <w:pPr>
        <w:pStyle w:val="a6"/>
        <w:ind w:left="240" w:right="720" w:firstLine="180"/>
      </w:pPr>
    </w:p>
    <w:p w14:paraId="75E3C95B" w14:textId="77777777" w:rsidR="003F1230" w:rsidRDefault="003F1230" w:rsidP="003F1230">
      <w:pPr>
        <w:pStyle w:val="a6"/>
        <w:ind w:left="240" w:right="720" w:firstLine="180"/>
      </w:pPr>
      <w:r>
        <w:t xml:space="preserve">        &lt;Switch</w:t>
      </w:r>
    </w:p>
    <w:p w14:paraId="3EB09767" w14:textId="77777777" w:rsidR="003F1230" w:rsidRDefault="003F1230" w:rsidP="003F1230">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17AD2143" w14:textId="77777777" w:rsidR="003F1230" w:rsidRDefault="003F1230" w:rsidP="003F1230">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67E1CED2" w14:textId="77777777" w:rsidR="003F1230" w:rsidRDefault="003F1230" w:rsidP="003F1230">
      <w:pPr>
        <w:pStyle w:val="a6"/>
        <w:ind w:left="240" w:right="720" w:firstLine="180"/>
      </w:pPr>
      <w:r>
        <w:lastRenderedPageBreak/>
        <w:t xml:space="preserve">            </w:t>
      </w:r>
      <w:proofErr w:type="spellStart"/>
      <w:r>
        <w:t>android:layout_marginBottom</w:t>
      </w:r>
      <w:proofErr w:type="spellEnd"/>
      <w:r>
        <w:t>="32dip"</w:t>
      </w:r>
    </w:p>
    <w:p w14:paraId="5CC83311" w14:textId="77777777" w:rsidR="003F1230" w:rsidRDefault="003F1230" w:rsidP="003F1230">
      <w:pPr>
        <w:pStyle w:val="a6"/>
        <w:ind w:left="240" w:right="720" w:firstLine="180"/>
      </w:pPr>
      <w:r>
        <w:t xml:space="preserve">            </w:t>
      </w:r>
      <w:proofErr w:type="spellStart"/>
      <w:r>
        <w:t>android:text</w:t>
      </w:r>
      <w:proofErr w:type="spellEnd"/>
      <w:r>
        <w:t>="Customized text"</w:t>
      </w:r>
    </w:p>
    <w:p w14:paraId="075BF8C8" w14:textId="77777777" w:rsidR="003F1230" w:rsidRDefault="003F1230" w:rsidP="003F1230">
      <w:pPr>
        <w:pStyle w:val="a6"/>
        <w:ind w:left="240" w:right="720" w:firstLine="180"/>
      </w:pPr>
      <w:r>
        <w:t xml:space="preserve">            </w:t>
      </w:r>
      <w:proofErr w:type="spellStart"/>
      <w:r>
        <w:t>android:textOff</w:t>
      </w:r>
      <w:proofErr w:type="spellEnd"/>
      <w:r>
        <w:t>="Stop"</w:t>
      </w:r>
    </w:p>
    <w:p w14:paraId="6E63CFD1" w14:textId="77777777" w:rsidR="003F1230" w:rsidRDefault="003F1230" w:rsidP="003F1230">
      <w:pPr>
        <w:pStyle w:val="a6"/>
        <w:ind w:left="240" w:right="720" w:firstLine="180"/>
      </w:pPr>
      <w:r>
        <w:t xml:space="preserve">            </w:t>
      </w:r>
      <w:proofErr w:type="spellStart"/>
      <w:r>
        <w:t>android:textOn</w:t>
      </w:r>
      <w:proofErr w:type="spellEnd"/>
      <w:r>
        <w:t>="Start" /&gt;</w:t>
      </w:r>
    </w:p>
    <w:p w14:paraId="1B106EA7" w14:textId="69C6E64A" w:rsidR="003F1230" w:rsidRDefault="003F1230" w:rsidP="003F1230">
      <w:pPr>
        <w:pStyle w:val="a6"/>
        <w:ind w:left="240" w:right="720" w:firstLine="180"/>
      </w:pPr>
      <w:r>
        <w:t xml:space="preserve">    &lt;/</w:t>
      </w:r>
      <w:proofErr w:type="spellStart"/>
      <w:r>
        <w:t>LinearLayout</w:t>
      </w:r>
      <w:proofErr w:type="spellEnd"/>
      <w:r>
        <w:t>&gt;</w:t>
      </w:r>
    </w:p>
    <w:p w14:paraId="0E7D9667" w14:textId="5A122FC0" w:rsidR="003F1230" w:rsidRDefault="00E95EF5" w:rsidP="00E95EF5">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20</w:t>
      </w:r>
      <w:r w:rsidR="00EF15E2">
        <w:fldChar w:fldCharType="end"/>
      </w:r>
      <w:r>
        <w:t xml:space="preserve"> </w:t>
      </w:r>
      <w:r w:rsidR="006D0918">
        <w:rPr>
          <w:rFonts w:hint="eastAsia"/>
        </w:rPr>
        <w:t>S</w:t>
      </w:r>
      <w:r>
        <w:t>wi</w:t>
      </w:r>
      <w:r>
        <w:rPr>
          <w:rFonts w:hint="eastAsia"/>
        </w:rPr>
        <w:t>tch</w:t>
      </w:r>
      <w:r>
        <w:rPr>
          <w:rFonts w:hint="eastAsia"/>
        </w:rPr>
        <w:t>按钮</w:t>
      </w:r>
    </w:p>
    <w:p w14:paraId="3F2230A2" w14:textId="77777777" w:rsidR="00605114" w:rsidRPr="00605114" w:rsidRDefault="00605114" w:rsidP="00605114"/>
    <w:p w14:paraId="5E09291A" w14:textId="7A3B9C95" w:rsidR="00476B0B" w:rsidRDefault="00D66EFB" w:rsidP="00E3307A">
      <w:pPr>
        <w:pStyle w:val="2"/>
      </w:pPr>
      <w:r>
        <w:rPr>
          <w:rFonts w:hint="eastAsia"/>
        </w:rPr>
        <w:t>提示</w:t>
      </w:r>
      <w:r w:rsidR="00476B0B">
        <w:rPr>
          <w:rFonts w:hint="eastAsia"/>
        </w:rPr>
        <w:t>控件</w:t>
      </w:r>
    </w:p>
    <w:p w14:paraId="207ABBAA" w14:textId="3C524826" w:rsidR="00476B0B" w:rsidRDefault="00D66EFB" w:rsidP="00476B0B">
      <w:pPr>
        <w:rPr>
          <w:rFonts w:eastAsiaTheme="minorEastAsia" w:cstheme="minorBidi"/>
          <w:sz w:val="21"/>
          <w:szCs w:val="21"/>
        </w:rPr>
      </w:pPr>
      <w:r>
        <w:rPr>
          <w:rFonts w:hint="eastAsia"/>
        </w:rPr>
        <w:t>提示控件是指</w:t>
      </w:r>
      <w:r w:rsidR="00476B0B">
        <w:t>Toast</w:t>
      </w:r>
      <w:r>
        <w:rPr>
          <w:rFonts w:hint="eastAsia"/>
        </w:rPr>
        <w:t>，</w:t>
      </w:r>
      <w:r w:rsidR="00476B0B">
        <w:rPr>
          <w:rFonts w:hint="eastAsia"/>
        </w:rPr>
        <w:t>是在窗口表面弹出的一个简短的小消息，只填充消息所需要的空间，并且用户当前的</w:t>
      </w:r>
      <w:r w:rsidR="00187322">
        <w:t>活动</w:t>
      </w:r>
      <w:r w:rsidR="00476B0B">
        <w:rPr>
          <w:rFonts w:hint="eastAsia"/>
        </w:rPr>
        <w:t>依然保持可见性和交互性。这种通知可自动的淡入淡出，且不接受用户的交互事件。例如，如果用户正在编写一封邮件的时候，需要接通一个电话，这时界面会弹出一个提示，邮件保存为草稿，如</w:t>
      </w:r>
      <w:r w:rsidR="00C500C7">
        <w:fldChar w:fldCharType="begin"/>
      </w:r>
      <w:r w:rsidR="00C500C7">
        <w:instrText xml:space="preserve"> REF _Ref5483 \h </w:instrText>
      </w:r>
      <w:r w:rsidR="00C500C7">
        <w:fldChar w:fldCharType="separate"/>
      </w:r>
      <w:r w:rsidR="003E203A">
        <w:rPr>
          <w:rFonts w:hint="eastAsia"/>
        </w:rPr>
        <w:t>图</w:t>
      </w:r>
      <w:r w:rsidR="003E203A">
        <w:t xml:space="preserve"> </w:t>
      </w:r>
      <w:r w:rsidR="003E203A">
        <w:rPr>
          <w:noProof/>
        </w:rPr>
        <w:t>3</w:t>
      </w:r>
      <w:r w:rsidR="003E203A">
        <w:noBreakHyphen/>
      </w:r>
      <w:r w:rsidR="003E203A">
        <w:rPr>
          <w:noProof/>
        </w:rPr>
        <w:t>7</w:t>
      </w:r>
      <w:r w:rsidR="00C500C7">
        <w:fldChar w:fldCharType="end"/>
      </w:r>
      <w:r w:rsidR="00476B0B">
        <w:rPr>
          <w:rFonts w:hint="eastAsia"/>
        </w:rPr>
        <w:t>。</w:t>
      </w:r>
    </w:p>
    <w:p w14:paraId="1F7E2DD8" w14:textId="23731318" w:rsidR="00476B0B" w:rsidRDefault="00476B0B" w:rsidP="00476B0B">
      <w:pPr>
        <w:adjustRightInd w:val="0"/>
        <w:spacing w:beforeLines="50" w:before="211" w:afterLines="50" w:after="211"/>
        <w:jc w:val="center"/>
        <w:rPr>
          <w:rFonts w:ascii="Times New Roman" w:hAnsi="Times New Roman"/>
          <w:bCs/>
          <w:color w:val="000000"/>
          <w:szCs w:val="20"/>
        </w:rPr>
      </w:pPr>
      <w:r>
        <w:rPr>
          <w:rFonts w:ascii="Times New Roman" w:hAnsi="Times New Roman"/>
          <w:noProof/>
          <w:color w:val="000000"/>
          <w:szCs w:val="20"/>
        </w:rPr>
        <w:drawing>
          <wp:inline distT="0" distB="0" distL="0" distR="0" wp14:anchorId="70465BBB" wp14:editId="20A63605">
            <wp:extent cx="2101850" cy="14192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1850" cy="1419225"/>
                    </a:xfrm>
                    <a:prstGeom prst="rect">
                      <a:avLst/>
                    </a:prstGeom>
                    <a:noFill/>
                    <a:ln>
                      <a:noFill/>
                    </a:ln>
                  </pic:spPr>
                </pic:pic>
              </a:graphicData>
            </a:graphic>
          </wp:inline>
        </w:drawing>
      </w:r>
    </w:p>
    <w:p w14:paraId="46B17D14" w14:textId="341281EB" w:rsidR="00476B0B" w:rsidRDefault="00476B0B" w:rsidP="00FE7DA0">
      <w:pPr>
        <w:pStyle w:val="a5"/>
        <w:rPr>
          <w:szCs w:val="21"/>
        </w:rPr>
      </w:pPr>
      <w:bookmarkStart w:id="17" w:name="_Ref5483"/>
      <w:bookmarkStart w:id="18" w:name="_Toc476667759"/>
      <w:bookmarkStart w:id="19" w:name="_Ref94439644"/>
      <w:r>
        <w:rPr>
          <w:rFonts w:hint="eastAsia"/>
        </w:rPr>
        <w:t>图</w:t>
      </w:r>
      <w:r>
        <w:t xml:space="preserve"> </w:t>
      </w:r>
      <w:r w:rsidR="00865899">
        <w:fldChar w:fldCharType="begin"/>
      </w:r>
      <w:r w:rsidR="00865899">
        <w:instrText xml:space="preserve"> STYLEREF 1 \s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SEQ </w:instrText>
      </w:r>
      <w:r w:rsidR="00865899">
        <w:instrText>图</w:instrText>
      </w:r>
      <w:r w:rsidR="00865899">
        <w:instrText xml:space="preserve"> \* ARABIC \s 1 </w:instrText>
      </w:r>
      <w:r w:rsidR="00865899">
        <w:fldChar w:fldCharType="separate"/>
      </w:r>
      <w:r w:rsidR="003E203A">
        <w:rPr>
          <w:noProof/>
        </w:rPr>
        <w:t>7</w:t>
      </w:r>
      <w:r w:rsidR="00865899">
        <w:fldChar w:fldCharType="end"/>
      </w:r>
      <w:bookmarkEnd w:id="17"/>
      <w:r>
        <w:t xml:space="preserve"> Toast</w:t>
      </w:r>
      <w:r>
        <w:rPr>
          <w:rFonts w:hint="eastAsia"/>
        </w:rPr>
        <w:t>显示</w:t>
      </w:r>
      <w:bookmarkEnd w:id="18"/>
      <w:bookmarkEnd w:id="19"/>
    </w:p>
    <w:p w14:paraId="2218384B" w14:textId="258B182B" w:rsidR="00476B0B" w:rsidRDefault="00476B0B" w:rsidP="00476B0B">
      <w:pPr>
        <w:rPr>
          <w:rFonts w:eastAsiaTheme="minorEastAsia" w:cstheme="minorBidi"/>
          <w:sz w:val="21"/>
        </w:rPr>
      </w:pPr>
      <w:r>
        <w:t>Toast</w:t>
      </w:r>
      <w:r>
        <w:rPr>
          <w:rFonts w:hint="eastAsia"/>
        </w:rPr>
        <w:t>是一个在屏幕上显示片刻的提示消息，但是</w:t>
      </w:r>
      <w:r>
        <w:t>Toast</w:t>
      </w:r>
      <w:r>
        <w:rPr>
          <w:rFonts w:hint="eastAsia"/>
        </w:rPr>
        <w:t>不能获得焦点，不能够与用户进行交互。可以自定义包括图像的</w:t>
      </w:r>
      <w:r>
        <w:t>Toast</w:t>
      </w:r>
      <w:r>
        <w:rPr>
          <w:rFonts w:hint="eastAsia"/>
        </w:rPr>
        <w:t>布局文件。</w:t>
      </w:r>
      <w:r>
        <w:t>Toast</w:t>
      </w:r>
      <w:r>
        <w:rPr>
          <w:rFonts w:hint="eastAsia"/>
        </w:rPr>
        <w:t>通知能够被</w:t>
      </w:r>
      <w:r w:rsidR="00187322">
        <w:t>活动</w:t>
      </w:r>
      <w:r>
        <w:rPr>
          <w:rFonts w:hint="eastAsia"/>
        </w:rPr>
        <w:t>或</w:t>
      </w:r>
      <w:r>
        <w:t>Service</w:t>
      </w:r>
      <w:r>
        <w:rPr>
          <w:rFonts w:hint="eastAsia"/>
        </w:rPr>
        <w:t>创建并显示。如果创建了一个源自</w:t>
      </w:r>
      <w:r>
        <w:t>Service</w:t>
      </w:r>
      <w:r>
        <w:rPr>
          <w:rFonts w:hint="eastAsia"/>
        </w:rPr>
        <w:t>的</w:t>
      </w:r>
      <w:r>
        <w:t>Toast</w:t>
      </w:r>
      <w:r>
        <w:rPr>
          <w:rFonts w:hint="eastAsia"/>
        </w:rPr>
        <w:t>通知，它会显示在当前的</w:t>
      </w:r>
      <w:r w:rsidR="00187322">
        <w:t>活动</w:t>
      </w:r>
      <w:r>
        <w:rPr>
          <w:rFonts w:hint="eastAsia"/>
        </w:rPr>
        <w:t>最上层。如果用户需要对通知做出响应，可以考虑使用</w:t>
      </w:r>
      <w:r w:rsidR="00A365DF">
        <w:t>安卓</w:t>
      </w:r>
      <w:r>
        <w:rPr>
          <w:rFonts w:hint="eastAsia"/>
        </w:rPr>
        <w:t>的另一种视图对象状态栏通知（</w:t>
      </w:r>
      <w:r>
        <w:t>Status Bar Notification</w:t>
      </w:r>
      <w:r>
        <w:rPr>
          <w:rFonts w:hint="eastAsia"/>
        </w:rPr>
        <w:t>），这会在后面的章节介绍。</w:t>
      </w:r>
    </w:p>
    <w:p w14:paraId="1634486D" w14:textId="36FEC445" w:rsidR="00476B0B" w:rsidRDefault="00476B0B" w:rsidP="00476B0B">
      <w:r>
        <w:rPr>
          <w:rFonts w:hint="eastAsia"/>
        </w:rPr>
        <w:t>如果要使用</w:t>
      </w:r>
      <w:r>
        <w:t>Toast</w:t>
      </w:r>
      <w:r>
        <w:rPr>
          <w:rFonts w:hint="eastAsia"/>
        </w:rPr>
        <w:t>，可以直接用</w:t>
      </w:r>
      <w:r>
        <w:t>Toast</w:t>
      </w:r>
      <w:r>
        <w:rPr>
          <w:rFonts w:hint="eastAsia"/>
        </w:rPr>
        <w:t>类的方法</w:t>
      </w:r>
      <w:proofErr w:type="spellStart"/>
      <w:r>
        <w:t>Toast.makeText</w:t>
      </w:r>
      <w:proofErr w:type="spellEnd"/>
      <w:r>
        <w:t>()</w:t>
      </w:r>
      <w:r>
        <w:rPr>
          <w:rFonts w:hint="eastAsia"/>
        </w:rPr>
        <w:t>方法实例化一个</w:t>
      </w:r>
      <w:r>
        <w:t>Toast</w:t>
      </w:r>
      <w:r>
        <w:rPr>
          <w:rFonts w:hint="eastAsia"/>
        </w:rPr>
        <w:t>对象。这个方法有三个参数，分别为</w:t>
      </w:r>
      <w:r>
        <w:t>Context</w:t>
      </w:r>
      <w:r>
        <w:rPr>
          <w:rFonts w:hint="eastAsia"/>
        </w:rPr>
        <w:t>、要显示的文本消息和</w:t>
      </w:r>
      <w:r>
        <w:t>Toast</w:t>
      </w:r>
      <w:r>
        <w:rPr>
          <w:rFonts w:hint="eastAsia"/>
        </w:rPr>
        <w:t>通知持续显示的时间。</w:t>
      </w:r>
      <w:proofErr w:type="spellStart"/>
      <w:r>
        <w:t>Toast.makeText</w:t>
      </w:r>
      <w:proofErr w:type="spellEnd"/>
      <w:r>
        <w:t>()</w:t>
      </w:r>
      <w:r>
        <w:rPr>
          <w:rFonts w:hint="eastAsia"/>
        </w:rPr>
        <w:t>方法会返回一个按参数设置且被初始化的</w:t>
      </w:r>
      <w:r>
        <w:t>Toast</w:t>
      </w:r>
      <w:r>
        <w:rPr>
          <w:rFonts w:hint="eastAsia"/>
        </w:rPr>
        <w:t>对象，</w:t>
      </w:r>
      <w:r>
        <w:t>Toast</w:t>
      </w:r>
      <w:r>
        <w:rPr>
          <w:rFonts w:hint="eastAsia"/>
        </w:rPr>
        <w:t>对象的内容用</w:t>
      </w:r>
      <w:r>
        <w:t>show()</w:t>
      </w:r>
      <w:r>
        <w:rPr>
          <w:rFonts w:hint="eastAsia"/>
        </w:rPr>
        <w:t>方法显示。</w:t>
      </w:r>
      <w:r>
        <w:fldChar w:fldCharType="begin"/>
      </w:r>
      <w:r>
        <w:instrText xml:space="preserve"> REF _Ref459561409 \h </w:instrText>
      </w:r>
      <w:r>
        <w:fldChar w:fldCharType="separate"/>
      </w:r>
      <w:r w:rsidR="003E203A">
        <w:rPr>
          <w:rFonts w:hint="eastAsia"/>
        </w:rPr>
        <w:t>码</w:t>
      </w:r>
      <w:r w:rsidR="003E203A">
        <w:t xml:space="preserve"> </w:t>
      </w:r>
      <w:r w:rsidR="003E203A">
        <w:rPr>
          <w:noProof/>
        </w:rPr>
        <w:t>3</w:t>
      </w:r>
      <w:r w:rsidR="003E203A">
        <w:noBreakHyphen/>
      </w:r>
      <w:r w:rsidR="003E203A">
        <w:rPr>
          <w:noProof/>
        </w:rPr>
        <w:t>21</w:t>
      </w:r>
      <w:r>
        <w:fldChar w:fldCharType="end"/>
      </w:r>
      <w:r>
        <w:rPr>
          <w:rFonts w:hint="eastAsia"/>
        </w:rPr>
        <w:t>示例了在</w:t>
      </w:r>
      <w:r w:rsidR="00187322">
        <w:t>活动</w:t>
      </w:r>
      <w:r>
        <w:rPr>
          <w:rFonts w:hint="eastAsia"/>
        </w:rPr>
        <w:t>的</w:t>
      </w:r>
      <w:proofErr w:type="spellStart"/>
      <w:r>
        <w:t>onCreate</w:t>
      </w:r>
      <w:proofErr w:type="spellEnd"/>
      <w:r>
        <w:t>()</w:t>
      </w:r>
      <w:r>
        <w:rPr>
          <w:rFonts w:hint="eastAsia"/>
        </w:rPr>
        <w:t>方法中如何创建和显示</w:t>
      </w:r>
      <w:r>
        <w:t>Toast</w:t>
      </w:r>
      <w:r>
        <w:rPr>
          <w:rFonts w:hint="eastAsia"/>
        </w:rPr>
        <w:t>信息，在其他视图中实现的代码类似。</w:t>
      </w:r>
    </w:p>
    <w:p w14:paraId="047F9392" w14:textId="77777777" w:rsidR="00476B0B" w:rsidRDefault="00476B0B" w:rsidP="00476B0B">
      <w:pPr>
        <w:pStyle w:val="a6"/>
        <w:ind w:left="240" w:right="720" w:firstLine="180"/>
        <w:rPr>
          <w:rFonts w:eastAsiaTheme="minorEastAsia" w:cstheme="minorBidi"/>
          <w:sz w:val="21"/>
        </w:rPr>
      </w:pPr>
      <w:r>
        <w:lastRenderedPageBreak/>
        <w:t xml:space="preserve">Context </w:t>
      </w:r>
      <w:proofErr w:type="spellStart"/>
      <w:r>
        <w:t>context</w:t>
      </w:r>
      <w:proofErr w:type="spellEnd"/>
      <w:r>
        <w:t xml:space="preserve"> = </w:t>
      </w:r>
      <w:proofErr w:type="spellStart"/>
      <w:r>
        <w:t>getApplicationContext</w:t>
      </w:r>
      <w:proofErr w:type="spellEnd"/>
      <w:r>
        <w:t>();</w:t>
      </w:r>
    </w:p>
    <w:p w14:paraId="2D4CEE7B" w14:textId="77777777" w:rsidR="00476B0B" w:rsidRDefault="00476B0B" w:rsidP="00476B0B">
      <w:pPr>
        <w:pStyle w:val="a6"/>
        <w:ind w:left="240" w:right="720" w:firstLine="180"/>
      </w:pPr>
      <w:proofErr w:type="spellStart"/>
      <w:r>
        <w:t>CharSequence</w:t>
      </w:r>
      <w:proofErr w:type="spellEnd"/>
      <w:r>
        <w:t xml:space="preserve"> text = "Hello toast!";</w:t>
      </w:r>
    </w:p>
    <w:p w14:paraId="7B659F20" w14:textId="77777777" w:rsidR="00476B0B" w:rsidRDefault="00476B0B" w:rsidP="00476B0B">
      <w:pPr>
        <w:pStyle w:val="a6"/>
        <w:ind w:left="240" w:right="720" w:firstLine="180"/>
      </w:pPr>
      <w:r>
        <w:t xml:space="preserve">int duration = </w:t>
      </w:r>
      <w:proofErr w:type="spellStart"/>
      <w:r>
        <w:t>Toast.LENGTH_SHORT</w:t>
      </w:r>
      <w:proofErr w:type="spellEnd"/>
      <w:r>
        <w:t>;</w:t>
      </w:r>
    </w:p>
    <w:p w14:paraId="0496828B" w14:textId="77777777" w:rsidR="00476B0B" w:rsidRDefault="00476B0B" w:rsidP="00476B0B">
      <w:pPr>
        <w:pStyle w:val="a6"/>
        <w:ind w:left="240" w:right="720" w:firstLine="180"/>
      </w:pPr>
    </w:p>
    <w:p w14:paraId="1D1AC1F9" w14:textId="77777777" w:rsidR="00476B0B" w:rsidRDefault="00476B0B" w:rsidP="00476B0B">
      <w:pPr>
        <w:pStyle w:val="a6"/>
        <w:ind w:left="240" w:right="720" w:firstLine="180"/>
      </w:pPr>
      <w:r>
        <w:t xml:space="preserve">Toast </w:t>
      </w:r>
      <w:proofErr w:type="spellStart"/>
      <w:r>
        <w:t>toast</w:t>
      </w:r>
      <w:proofErr w:type="spellEnd"/>
      <w:r>
        <w:t xml:space="preserve"> = </w:t>
      </w:r>
      <w:proofErr w:type="spellStart"/>
      <w:r>
        <w:t>Toast.makeText</w:t>
      </w:r>
      <w:proofErr w:type="spellEnd"/>
      <w:r>
        <w:t>(context, text, duration);</w:t>
      </w:r>
    </w:p>
    <w:p w14:paraId="26903F21" w14:textId="77777777" w:rsidR="00476B0B" w:rsidRDefault="00476B0B" w:rsidP="00476B0B">
      <w:pPr>
        <w:pStyle w:val="a6"/>
        <w:ind w:left="240" w:right="720" w:firstLine="180"/>
      </w:pPr>
      <w:proofErr w:type="spellStart"/>
      <w:r>
        <w:t>toast.show</w:t>
      </w:r>
      <w:proofErr w:type="spellEnd"/>
      <w:r>
        <w:t>();</w:t>
      </w:r>
    </w:p>
    <w:p w14:paraId="6A9C33A4" w14:textId="30688EE0" w:rsidR="00AC340E" w:rsidRPr="00AC340E" w:rsidRDefault="00AC340E" w:rsidP="001407AD">
      <w:pPr>
        <w:pStyle w:val="a5"/>
      </w:pPr>
      <w:bookmarkStart w:id="20" w:name="_Toc476667860"/>
      <w:bookmarkStart w:id="21" w:name="_Ref459561409"/>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21</w:t>
      </w:r>
      <w:r w:rsidR="00EF15E2">
        <w:fldChar w:fldCharType="end"/>
      </w:r>
      <w:bookmarkEnd w:id="21"/>
      <w:r>
        <w:t xml:space="preserve"> </w:t>
      </w:r>
      <w:r>
        <w:rPr>
          <w:rFonts w:hint="eastAsia"/>
        </w:rPr>
        <w:t>显示</w:t>
      </w:r>
      <w:r>
        <w:t>Toast</w:t>
      </w:r>
      <w:r>
        <w:rPr>
          <w:rFonts w:hint="eastAsia"/>
        </w:rPr>
        <w:t>通知</w:t>
      </w:r>
      <w:bookmarkEnd w:id="20"/>
    </w:p>
    <w:p w14:paraId="06D2AE62" w14:textId="41EAA4C5" w:rsidR="00476B0B" w:rsidRDefault="00476B0B" w:rsidP="00476B0B">
      <w:r>
        <w:fldChar w:fldCharType="begin"/>
      </w:r>
      <w:r>
        <w:instrText xml:space="preserve"> REF _Ref459561409 \h </w:instrText>
      </w:r>
      <w:r>
        <w:fldChar w:fldCharType="separate"/>
      </w:r>
      <w:r w:rsidR="003E203A">
        <w:rPr>
          <w:rFonts w:hint="eastAsia"/>
        </w:rPr>
        <w:t>码</w:t>
      </w:r>
      <w:r w:rsidR="003E203A">
        <w:t xml:space="preserve"> </w:t>
      </w:r>
      <w:r w:rsidR="003E203A">
        <w:rPr>
          <w:noProof/>
        </w:rPr>
        <w:t>3</w:t>
      </w:r>
      <w:r w:rsidR="003E203A">
        <w:noBreakHyphen/>
      </w:r>
      <w:r w:rsidR="003E203A">
        <w:rPr>
          <w:noProof/>
        </w:rPr>
        <w:t>21</w:t>
      </w:r>
      <w:r>
        <w:fldChar w:fldCharType="end"/>
      </w:r>
      <w:r>
        <w:rPr>
          <w:rFonts w:hint="eastAsia"/>
        </w:rPr>
        <w:t>中最后两行代码也可以用链式组合方法写且避免创建</w:t>
      </w:r>
      <w:r>
        <w:t>Toast</w:t>
      </w:r>
      <w:r>
        <w:rPr>
          <w:rFonts w:hint="eastAsia"/>
        </w:rPr>
        <w:t>对象，代码如下：</w:t>
      </w:r>
    </w:p>
    <w:p w14:paraId="5B788D76" w14:textId="689BCD98" w:rsidR="00476B0B" w:rsidRDefault="00476B0B" w:rsidP="00476B0B">
      <w:pPr>
        <w:pStyle w:val="a6"/>
        <w:ind w:left="240" w:right="720" w:firstLine="180"/>
      </w:pPr>
      <w:proofErr w:type="spellStart"/>
      <w:r>
        <w:t>Toast.makeText</w:t>
      </w:r>
      <w:proofErr w:type="spellEnd"/>
      <w:r>
        <w:t>(context, text, duration).show();</w:t>
      </w:r>
    </w:p>
    <w:p w14:paraId="3C2B393A" w14:textId="7F222ED4" w:rsidR="002F6BB6" w:rsidRDefault="002F6BB6" w:rsidP="002F6BB6">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22</w:t>
      </w:r>
      <w:r w:rsidR="00EF15E2">
        <w:fldChar w:fldCharType="end"/>
      </w:r>
    </w:p>
    <w:p w14:paraId="05D26487" w14:textId="7C034F0C" w:rsidR="00476B0B" w:rsidRDefault="00476B0B" w:rsidP="00476B0B">
      <w:r>
        <w:rPr>
          <w:rFonts w:hint="eastAsia"/>
        </w:rPr>
        <w:t>标准的</w:t>
      </w:r>
      <w:r>
        <w:t>Toast</w:t>
      </w:r>
      <w:r>
        <w:rPr>
          <w:rFonts w:hint="eastAsia"/>
        </w:rPr>
        <w:t>通知水平居中显示在屏幕底部附近。如果要把</w:t>
      </w:r>
      <w:r>
        <w:t>Toast</w:t>
      </w:r>
      <w:r>
        <w:rPr>
          <w:rFonts w:hint="eastAsia"/>
        </w:rPr>
        <w:t>通知放到不同的位置显示，可以使用布局文件来设置</w:t>
      </w:r>
      <w:r>
        <w:t>Toast</w:t>
      </w:r>
      <w:r>
        <w:rPr>
          <w:rFonts w:hint="eastAsia"/>
        </w:rPr>
        <w:t>对象的具体布局，然后在</w:t>
      </w:r>
      <w:r w:rsidR="00187322">
        <w:t>活动</w:t>
      </w:r>
      <w:r>
        <w:rPr>
          <w:rFonts w:hint="eastAsia"/>
        </w:rPr>
        <w:t>加载布局文件后，通过</w:t>
      </w:r>
      <w:r>
        <w:t>ID</w:t>
      </w:r>
      <w:r>
        <w:rPr>
          <w:rFonts w:hint="eastAsia"/>
        </w:rPr>
        <w:t>获取</w:t>
      </w:r>
      <w:r>
        <w:t>Toast</w:t>
      </w:r>
      <w:r>
        <w:rPr>
          <w:rFonts w:hint="eastAsia"/>
        </w:rPr>
        <w:t>对象，使用</w:t>
      </w:r>
      <w:r>
        <w:t>show()</w:t>
      </w:r>
      <w:r>
        <w:rPr>
          <w:rFonts w:hint="eastAsia"/>
        </w:rPr>
        <w:t>方法显示其文本消息。下面使用一个简单的例子，来说明如何定义和使用</w:t>
      </w:r>
      <w:r>
        <w:t>Toast</w:t>
      </w:r>
      <w:r>
        <w:rPr>
          <w:rFonts w:hint="eastAsia"/>
        </w:rPr>
        <w:t>自定义的布局文件。要创建一个自定义的布局文件，可以在</w:t>
      </w:r>
      <w:r>
        <w:t>XML</w:t>
      </w:r>
      <w:r>
        <w:rPr>
          <w:rFonts w:hint="eastAsia"/>
        </w:rPr>
        <w:t>布局文件或程序代码中定义一个</w:t>
      </w:r>
      <w:r>
        <w:t>View</w:t>
      </w:r>
      <w:r>
        <w:rPr>
          <w:rFonts w:hint="eastAsia"/>
        </w:rPr>
        <w:t>布局，然后把</w:t>
      </w:r>
      <w:r>
        <w:t>View</w:t>
      </w:r>
      <w:r>
        <w:rPr>
          <w:rFonts w:hint="eastAsia"/>
        </w:rPr>
        <w:t>对象传递给</w:t>
      </w:r>
      <w:proofErr w:type="spellStart"/>
      <w:r>
        <w:t>setView</w:t>
      </w:r>
      <w:proofErr w:type="spellEnd"/>
      <w:r>
        <w:t>()</w:t>
      </w:r>
      <w:r>
        <w:rPr>
          <w:rFonts w:hint="eastAsia"/>
        </w:rPr>
        <w:t>方法。</w:t>
      </w:r>
      <w:r>
        <w:fldChar w:fldCharType="begin"/>
      </w:r>
      <w:r>
        <w:instrText xml:space="preserve"> REF _Ref459561441 \h </w:instrText>
      </w:r>
      <w:r>
        <w:fldChar w:fldCharType="separate"/>
      </w:r>
      <w:r w:rsidR="003E203A">
        <w:rPr>
          <w:rFonts w:ascii="Cambria" w:eastAsia="黑体" w:hAnsi="Cambria" w:hint="eastAsia"/>
          <w:bCs/>
          <w:sz w:val="20"/>
        </w:rPr>
        <w:t>码</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23</w:t>
      </w:r>
      <w:r>
        <w:fldChar w:fldCharType="end"/>
      </w:r>
      <w:r>
        <w:rPr>
          <w:rFonts w:hint="eastAsia"/>
        </w:rPr>
        <w:t>中</w:t>
      </w:r>
      <w:r>
        <w:t>layout.custom_toast.xml</w:t>
      </w:r>
      <w:r>
        <w:rPr>
          <w:rFonts w:hint="eastAsia"/>
        </w:rPr>
        <w:t>布局文件是专门为</w:t>
      </w:r>
      <w:r>
        <w:t>Toast</w:t>
      </w:r>
      <w:r>
        <w:rPr>
          <w:rFonts w:hint="eastAsia"/>
        </w:rPr>
        <w:t>对象的布局所作的定义，其中第二行代码</w:t>
      </w:r>
      <w:proofErr w:type="spellStart"/>
      <w:r>
        <w:t>android:id</w:t>
      </w:r>
      <w:proofErr w:type="spellEnd"/>
      <w:r>
        <w:t>="@+id/</w:t>
      </w:r>
      <w:proofErr w:type="spellStart"/>
      <w:r>
        <w:t>toast_layout_root</w:t>
      </w:r>
      <w:proofErr w:type="spellEnd"/>
      <w:r>
        <w:t>"</w:t>
      </w:r>
      <w:r>
        <w:rPr>
          <w:rFonts w:hint="eastAsia"/>
        </w:rPr>
        <w:t>定义了这个</w:t>
      </w:r>
      <w:r>
        <w:t>Toast</w:t>
      </w:r>
      <w:r>
        <w:rPr>
          <w:rFonts w:hint="eastAsia"/>
        </w:rPr>
        <w:t>布局的</w:t>
      </w:r>
      <w:r>
        <w:t>id</w:t>
      </w:r>
      <w:r>
        <w:rPr>
          <w:rFonts w:hint="eastAsia"/>
        </w:rPr>
        <w:t>。这个是一个包含一个图形和一个文本框的布局，其背景、对齐方式和文本颜色也进行了设置。</w:t>
      </w:r>
    </w:p>
    <w:p w14:paraId="2D17967C" w14:textId="77777777" w:rsidR="00F910F7" w:rsidRDefault="00F910F7" w:rsidP="00F910F7">
      <w:pPr>
        <w:pStyle w:val="a6"/>
        <w:ind w:left="240" w:right="720" w:firstLine="180"/>
      </w:pPr>
      <w:r>
        <w:t>&lt;?xml version="1.0" encoding="utf-8"?&gt;</w:t>
      </w:r>
    </w:p>
    <w:p w14:paraId="7CF4DAE6" w14:textId="77777777" w:rsidR="00F910F7" w:rsidRDefault="00F910F7" w:rsidP="00F910F7">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587EB12C" w14:textId="77777777" w:rsidR="00F910F7" w:rsidRDefault="00F910F7" w:rsidP="00F910F7">
      <w:pPr>
        <w:pStyle w:val="a6"/>
        <w:ind w:left="240" w:right="720" w:firstLine="180"/>
      </w:pPr>
      <w:r>
        <w:t xml:space="preserve">    </w:t>
      </w:r>
      <w:proofErr w:type="spellStart"/>
      <w:r>
        <w:t>android:id</w:t>
      </w:r>
      <w:proofErr w:type="spellEnd"/>
      <w:r>
        <w:t>="@+id/</w:t>
      </w:r>
      <w:proofErr w:type="spellStart"/>
      <w:r>
        <w:t>toast_layout_id</w:t>
      </w:r>
      <w:proofErr w:type="spellEnd"/>
      <w:r>
        <w:t>"</w:t>
      </w:r>
    </w:p>
    <w:p w14:paraId="0F5FDC80" w14:textId="77777777" w:rsidR="00F910F7" w:rsidRDefault="00F910F7" w:rsidP="00F910F7">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6B9AC31C" w14:textId="77777777" w:rsidR="00F910F7" w:rsidRDefault="00F910F7" w:rsidP="00F910F7">
      <w:pPr>
        <w:pStyle w:val="a6"/>
        <w:ind w:left="240" w:right="720" w:firstLine="180"/>
      </w:pPr>
      <w:r>
        <w:t xml:space="preserve">    </w:t>
      </w:r>
      <w:proofErr w:type="spellStart"/>
      <w:r>
        <w:t>android:layout_height</w:t>
      </w:r>
      <w:proofErr w:type="spellEnd"/>
      <w:r>
        <w:t>="</w:t>
      </w:r>
      <w:proofErr w:type="spellStart"/>
      <w:r>
        <w:t>fill_parent</w:t>
      </w:r>
      <w:proofErr w:type="spellEnd"/>
      <w:r>
        <w:t>"</w:t>
      </w:r>
    </w:p>
    <w:p w14:paraId="2B3BF43F" w14:textId="77777777" w:rsidR="00F910F7" w:rsidRDefault="00F910F7" w:rsidP="00F910F7">
      <w:pPr>
        <w:pStyle w:val="a6"/>
        <w:ind w:left="240" w:right="720" w:firstLine="180"/>
      </w:pPr>
      <w:r>
        <w:t xml:space="preserve">    </w:t>
      </w:r>
      <w:proofErr w:type="spellStart"/>
      <w:r>
        <w:t>android:background</w:t>
      </w:r>
      <w:proofErr w:type="spellEnd"/>
      <w:r>
        <w:t>="#000"</w:t>
      </w:r>
    </w:p>
    <w:p w14:paraId="3615DE18" w14:textId="77777777" w:rsidR="00F910F7" w:rsidRDefault="00F910F7" w:rsidP="00F910F7">
      <w:pPr>
        <w:pStyle w:val="a6"/>
        <w:ind w:left="240" w:right="720" w:firstLine="180"/>
      </w:pPr>
      <w:r>
        <w:t xml:space="preserve">    </w:t>
      </w:r>
      <w:proofErr w:type="spellStart"/>
      <w:r>
        <w:t>android:orientation</w:t>
      </w:r>
      <w:proofErr w:type="spellEnd"/>
      <w:r>
        <w:t>="horizontal"</w:t>
      </w:r>
    </w:p>
    <w:p w14:paraId="7FF603F3" w14:textId="77777777" w:rsidR="00F910F7" w:rsidRDefault="00F910F7" w:rsidP="00F910F7">
      <w:pPr>
        <w:pStyle w:val="a6"/>
        <w:ind w:left="240" w:right="720" w:firstLine="180"/>
      </w:pPr>
      <w:r>
        <w:t xml:space="preserve">    </w:t>
      </w:r>
      <w:proofErr w:type="spellStart"/>
      <w:r>
        <w:t>android:padding</w:t>
      </w:r>
      <w:proofErr w:type="spellEnd"/>
      <w:r>
        <w:t>="5dp" &gt;</w:t>
      </w:r>
    </w:p>
    <w:p w14:paraId="1C027B30" w14:textId="77777777" w:rsidR="00F910F7" w:rsidRDefault="00F910F7" w:rsidP="00F910F7">
      <w:pPr>
        <w:pStyle w:val="a6"/>
        <w:ind w:left="240" w:right="720" w:firstLine="180"/>
      </w:pPr>
    </w:p>
    <w:p w14:paraId="263CA84C" w14:textId="77777777" w:rsidR="00F910F7" w:rsidRDefault="00F910F7" w:rsidP="00F910F7">
      <w:pPr>
        <w:pStyle w:val="a6"/>
        <w:ind w:left="240" w:right="720" w:firstLine="180"/>
      </w:pPr>
      <w:r>
        <w:t xml:space="preserve">    &lt;</w:t>
      </w:r>
      <w:proofErr w:type="spellStart"/>
      <w:r>
        <w:t>ImageView</w:t>
      </w:r>
      <w:proofErr w:type="spellEnd"/>
    </w:p>
    <w:p w14:paraId="00112682" w14:textId="77777777" w:rsidR="00F910F7" w:rsidRDefault="00F910F7" w:rsidP="00F910F7">
      <w:pPr>
        <w:pStyle w:val="a6"/>
        <w:ind w:left="240" w:right="720" w:firstLine="180"/>
      </w:pPr>
      <w:r>
        <w:t xml:space="preserve">        </w:t>
      </w:r>
      <w:proofErr w:type="spellStart"/>
      <w:r>
        <w:t>android:id</w:t>
      </w:r>
      <w:proofErr w:type="spellEnd"/>
      <w:r>
        <w:t>="@+id/image"</w:t>
      </w:r>
    </w:p>
    <w:p w14:paraId="2CFEF3DD" w14:textId="77777777" w:rsidR="00F910F7" w:rsidRDefault="00F910F7" w:rsidP="00F910F7">
      <w:pPr>
        <w:pStyle w:val="a6"/>
        <w:ind w:left="240" w:right="720" w:firstLine="180"/>
      </w:pPr>
      <w:r>
        <w:t xml:space="preserve">        </w:t>
      </w:r>
      <w:proofErr w:type="spellStart"/>
      <w:r>
        <w:t>android:src</w:t>
      </w:r>
      <w:proofErr w:type="spellEnd"/>
      <w:r>
        <w:t>="@drawable/</w:t>
      </w:r>
      <w:proofErr w:type="spellStart"/>
      <w:r>
        <w:t>ic_launcher_foreground</w:t>
      </w:r>
      <w:proofErr w:type="spellEnd"/>
      <w:r>
        <w:t>"</w:t>
      </w:r>
    </w:p>
    <w:p w14:paraId="4BDE2653" w14:textId="77777777" w:rsidR="00F910F7" w:rsidRDefault="00F910F7" w:rsidP="00F910F7">
      <w:pPr>
        <w:pStyle w:val="a6"/>
        <w:ind w:left="240" w:right="720" w:firstLine="180"/>
      </w:pPr>
      <w:r>
        <w:lastRenderedPageBreak/>
        <w:t xml:space="preserve">        </w:t>
      </w:r>
      <w:proofErr w:type="spellStart"/>
      <w:r>
        <w:t>android:layout_width</w:t>
      </w:r>
      <w:proofErr w:type="spellEnd"/>
      <w:r>
        <w:t>="</w:t>
      </w:r>
      <w:proofErr w:type="spellStart"/>
      <w:r>
        <w:t>wrap_content</w:t>
      </w:r>
      <w:proofErr w:type="spellEnd"/>
      <w:r>
        <w:t>"</w:t>
      </w:r>
    </w:p>
    <w:p w14:paraId="247118BE" w14:textId="77777777" w:rsidR="00F910F7" w:rsidRDefault="00F910F7" w:rsidP="00F910F7">
      <w:pPr>
        <w:pStyle w:val="a6"/>
        <w:ind w:left="240" w:right="720" w:firstLine="180"/>
      </w:pPr>
      <w:r>
        <w:t xml:space="preserve">        </w:t>
      </w:r>
      <w:proofErr w:type="spellStart"/>
      <w:r>
        <w:t>android:layout_height</w:t>
      </w:r>
      <w:proofErr w:type="spellEnd"/>
      <w:r>
        <w:t>="</w:t>
      </w:r>
      <w:proofErr w:type="spellStart"/>
      <w:r>
        <w:t>fill_parent</w:t>
      </w:r>
      <w:proofErr w:type="spellEnd"/>
      <w:r>
        <w:t>"</w:t>
      </w:r>
    </w:p>
    <w:p w14:paraId="21CEFBA7" w14:textId="77777777" w:rsidR="00F910F7" w:rsidRDefault="00F910F7" w:rsidP="00F910F7">
      <w:pPr>
        <w:pStyle w:val="a6"/>
        <w:ind w:left="240" w:right="720" w:firstLine="180"/>
      </w:pPr>
      <w:r>
        <w:t xml:space="preserve">        </w:t>
      </w:r>
      <w:proofErr w:type="spellStart"/>
      <w:r>
        <w:t>android:contentDescription</w:t>
      </w:r>
      <w:proofErr w:type="spellEnd"/>
      <w:r>
        <w:t>="@string/</w:t>
      </w:r>
      <w:proofErr w:type="spellStart"/>
      <w:r>
        <w:t>image_content</w:t>
      </w:r>
      <w:proofErr w:type="spellEnd"/>
      <w:r>
        <w:t>"</w:t>
      </w:r>
    </w:p>
    <w:p w14:paraId="1C990C36" w14:textId="77777777" w:rsidR="00F910F7" w:rsidRDefault="00F910F7" w:rsidP="00F910F7">
      <w:pPr>
        <w:pStyle w:val="a6"/>
        <w:ind w:left="240" w:right="720" w:firstLine="180"/>
      </w:pPr>
      <w:r>
        <w:t xml:space="preserve">        </w:t>
      </w:r>
      <w:proofErr w:type="spellStart"/>
      <w:r>
        <w:t>android:layout_marginRight</w:t>
      </w:r>
      <w:proofErr w:type="spellEnd"/>
      <w:r>
        <w:t>="5dp" /&gt;</w:t>
      </w:r>
    </w:p>
    <w:p w14:paraId="36764597" w14:textId="77777777" w:rsidR="00F910F7" w:rsidRDefault="00F910F7" w:rsidP="00F910F7">
      <w:pPr>
        <w:pStyle w:val="a6"/>
        <w:ind w:left="240" w:right="720" w:firstLine="180"/>
      </w:pPr>
    </w:p>
    <w:p w14:paraId="725880C1" w14:textId="77777777" w:rsidR="00F910F7" w:rsidRDefault="00F910F7" w:rsidP="00F910F7">
      <w:pPr>
        <w:pStyle w:val="a6"/>
        <w:ind w:left="240" w:right="720" w:firstLine="180"/>
      </w:pPr>
      <w:r>
        <w:t xml:space="preserve">    &lt;</w:t>
      </w:r>
      <w:proofErr w:type="spellStart"/>
      <w:r>
        <w:t>TextView</w:t>
      </w:r>
      <w:proofErr w:type="spellEnd"/>
    </w:p>
    <w:p w14:paraId="48505038" w14:textId="77777777" w:rsidR="00F910F7" w:rsidRDefault="00F910F7" w:rsidP="00F910F7">
      <w:pPr>
        <w:pStyle w:val="a6"/>
        <w:ind w:left="240" w:right="720" w:firstLine="180"/>
      </w:pPr>
      <w:r>
        <w:t xml:space="preserve">        </w:t>
      </w:r>
      <w:proofErr w:type="spellStart"/>
      <w:r>
        <w:t>android:id</w:t>
      </w:r>
      <w:proofErr w:type="spellEnd"/>
      <w:r>
        <w:t>="@+id/text"</w:t>
      </w:r>
    </w:p>
    <w:p w14:paraId="4C224198" w14:textId="77777777" w:rsidR="00F910F7" w:rsidRDefault="00F910F7" w:rsidP="00F910F7">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593B4879" w14:textId="77777777" w:rsidR="00F910F7" w:rsidRDefault="00F910F7" w:rsidP="00F910F7">
      <w:pPr>
        <w:pStyle w:val="a6"/>
        <w:ind w:left="240" w:right="720" w:firstLine="180"/>
      </w:pPr>
      <w:r>
        <w:t xml:space="preserve">        </w:t>
      </w:r>
      <w:proofErr w:type="spellStart"/>
      <w:r>
        <w:t>android:layout_height</w:t>
      </w:r>
      <w:proofErr w:type="spellEnd"/>
      <w:r>
        <w:t>="</w:t>
      </w:r>
      <w:proofErr w:type="spellStart"/>
      <w:r>
        <w:t>fill_parent</w:t>
      </w:r>
      <w:proofErr w:type="spellEnd"/>
      <w:r>
        <w:t>"</w:t>
      </w:r>
    </w:p>
    <w:p w14:paraId="52582525" w14:textId="77777777" w:rsidR="00F910F7" w:rsidRDefault="00F910F7" w:rsidP="00F910F7">
      <w:pPr>
        <w:pStyle w:val="a6"/>
        <w:ind w:left="240" w:right="720" w:firstLine="180"/>
      </w:pPr>
      <w:r>
        <w:t xml:space="preserve">        </w:t>
      </w:r>
      <w:proofErr w:type="spellStart"/>
      <w:r>
        <w:t>android:textColor</w:t>
      </w:r>
      <w:proofErr w:type="spellEnd"/>
      <w:r>
        <w:t>="#FFF"/&gt;</w:t>
      </w:r>
    </w:p>
    <w:p w14:paraId="1A95D875" w14:textId="77777777" w:rsidR="00F910F7" w:rsidRDefault="00F910F7" w:rsidP="00F910F7">
      <w:pPr>
        <w:pStyle w:val="a6"/>
        <w:ind w:left="240" w:right="720" w:firstLine="180"/>
      </w:pPr>
    </w:p>
    <w:p w14:paraId="22D7CF8E" w14:textId="019DB615" w:rsidR="00476B0B" w:rsidRDefault="00F910F7" w:rsidP="00F910F7">
      <w:pPr>
        <w:pStyle w:val="a6"/>
        <w:ind w:left="240" w:right="720" w:firstLine="180"/>
      </w:pPr>
      <w:r>
        <w:t>&lt;/</w:t>
      </w:r>
      <w:proofErr w:type="spellStart"/>
      <w:r>
        <w:t>LinearLayout</w:t>
      </w:r>
      <w:proofErr w:type="spellEnd"/>
      <w:r>
        <w:t>&gt;</w:t>
      </w:r>
    </w:p>
    <w:p w14:paraId="15D984C6" w14:textId="6A88770C" w:rsidR="00EC5C15" w:rsidRPr="00EC5C15" w:rsidRDefault="00EC5C15" w:rsidP="00EC5C15">
      <w:pPr>
        <w:spacing w:before="152" w:after="160"/>
        <w:ind w:firstLine="400"/>
        <w:jc w:val="center"/>
        <w:rPr>
          <w:rFonts w:ascii="Cambria" w:eastAsia="黑体" w:hAnsi="Cambria"/>
          <w:bCs/>
          <w:sz w:val="20"/>
        </w:rPr>
      </w:pPr>
      <w:bookmarkStart w:id="22" w:name="_Toc476667861"/>
      <w:bookmarkStart w:id="23" w:name="_Ref459561441"/>
      <w:r>
        <w:rPr>
          <w:rFonts w:ascii="Cambria" w:eastAsia="黑体" w:hAnsi="Cambria" w:hint="eastAsia"/>
          <w:bCs/>
          <w:sz w:val="20"/>
        </w:rPr>
        <w:t>码</w:t>
      </w:r>
      <w:r>
        <w:rPr>
          <w:rFonts w:ascii="Cambria" w:eastAsia="黑体" w:hAnsi="Cambria"/>
          <w:bCs/>
          <w:sz w:val="20"/>
        </w:rPr>
        <w:t xml:space="preserve"> </w:t>
      </w:r>
      <w:r w:rsidR="00EF15E2">
        <w:rPr>
          <w:rFonts w:ascii="Cambria" w:eastAsia="黑体" w:hAnsi="Cambria"/>
          <w:bCs/>
          <w:sz w:val="20"/>
        </w:rPr>
        <w:fldChar w:fldCharType="begin"/>
      </w:r>
      <w:r w:rsidR="00EF15E2">
        <w:rPr>
          <w:rFonts w:ascii="Cambria" w:eastAsia="黑体" w:hAnsi="Cambria"/>
          <w:bCs/>
          <w:sz w:val="20"/>
        </w:rPr>
        <w:instrText xml:space="preserve"> STYLEREF 1 \s </w:instrText>
      </w:r>
      <w:r w:rsidR="00EF15E2">
        <w:rPr>
          <w:rFonts w:ascii="Cambria" w:eastAsia="黑体" w:hAnsi="Cambria"/>
          <w:bCs/>
          <w:sz w:val="20"/>
        </w:rPr>
        <w:fldChar w:fldCharType="separate"/>
      </w:r>
      <w:r w:rsidR="00EF15E2">
        <w:rPr>
          <w:rFonts w:ascii="Cambria" w:eastAsia="黑体" w:hAnsi="Cambria"/>
          <w:bCs/>
          <w:noProof/>
          <w:sz w:val="20"/>
        </w:rPr>
        <w:t>3</w:t>
      </w:r>
      <w:r w:rsidR="00EF15E2">
        <w:rPr>
          <w:rFonts w:ascii="Cambria" w:eastAsia="黑体" w:hAnsi="Cambria"/>
          <w:bCs/>
          <w:sz w:val="20"/>
        </w:rPr>
        <w:fldChar w:fldCharType="end"/>
      </w:r>
      <w:r w:rsidR="00EF15E2">
        <w:rPr>
          <w:rFonts w:ascii="Cambria" w:eastAsia="黑体" w:hAnsi="Cambria"/>
          <w:bCs/>
          <w:sz w:val="20"/>
        </w:rPr>
        <w:noBreakHyphen/>
      </w:r>
      <w:r w:rsidR="00EF15E2">
        <w:rPr>
          <w:rFonts w:ascii="Cambria" w:eastAsia="黑体" w:hAnsi="Cambria"/>
          <w:bCs/>
          <w:sz w:val="20"/>
        </w:rPr>
        <w:fldChar w:fldCharType="begin"/>
      </w:r>
      <w:r w:rsidR="00EF15E2">
        <w:rPr>
          <w:rFonts w:ascii="Cambria" w:eastAsia="黑体" w:hAnsi="Cambria"/>
          <w:bCs/>
          <w:sz w:val="20"/>
        </w:rPr>
        <w:instrText xml:space="preserve"> SEQ </w:instrText>
      </w:r>
      <w:r w:rsidR="00EF15E2">
        <w:rPr>
          <w:rFonts w:ascii="Cambria" w:eastAsia="黑体" w:hAnsi="Cambria"/>
          <w:bCs/>
          <w:sz w:val="20"/>
        </w:rPr>
        <w:instrText>码</w:instrText>
      </w:r>
      <w:r w:rsidR="00EF15E2">
        <w:rPr>
          <w:rFonts w:ascii="Cambria" w:eastAsia="黑体" w:hAnsi="Cambria"/>
          <w:bCs/>
          <w:sz w:val="20"/>
        </w:rPr>
        <w:instrText xml:space="preserve"> \* ARABIC \s 1 </w:instrText>
      </w:r>
      <w:r w:rsidR="00EF15E2">
        <w:rPr>
          <w:rFonts w:ascii="Cambria" w:eastAsia="黑体" w:hAnsi="Cambria"/>
          <w:bCs/>
          <w:sz w:val="20"/>
        </w:rPr>
        <w:fldChar w:fldCharType="separate"/>
      </w:r>
      <w:r w:rsidR="00EF15E2">
        <w:rPr>
          <w:rFonts w:ascii="Cambria" w:eastAsia="黑体" w:hAnsi="Cambria"/>
          <w:bCs/>
          <w:noProof/>
          <w:sz w:val="20"/>
        </w:rPr>
        <w:t>23</w:t>
      </w:r>
      <w:r w:rsidR="00EF15E2">
        <w:rPr>
          <w:rFonts w:ascii="Cambria" w:eastAsia="黑体" w:hAnsi="Cambria"/>
          <w:bCs/>
          <w:sz w:val="20"/>
        </w:rPr>
        <w:fldChar w:fldCharType="end"/>
      </w:r>
      <w:bookmarkEnd w:id="23"/>
      <w:r>
        <w:rPr>
          <w:rFonts w:ascii="Cambria" w:eastAsia="黑体" w:hAnsi="Cambria"/>
          <w:bCs/>
          <w:sz w:val="20"/>
        </w:rPr>
        <w:t xml:space="preserve"> Toast</w:t>
      </w:r>
      <w:r>
        <w:rPr>
          <w:rFonts w:ascii="Cambria" w:eastAsia="黑体" w:hAnsi="Cambria" w:hint="eastAsia"/>
          <w:bCs/>
          <w:sz w:val="20"/>
        </w:rPr>
        <w:t>自定义布局</w:t>
      </w:r>
      <w:bookmarkEnd w:id="22"/>
    </w:p>
    <w:p w14:paraId="4C4249DC" w14:textId="1D9BF27D" w:rsidR="00476B0B" w:rsidRDefault="00476B0B" w:rsidP="00476B0B">
      <w:r>
        <w:t>Toast</w:t>
      </w:r>
      <w:r>
        <w:rPr>
          <w:rFonts w:hint="eastAsia"/>
        </w:rPr>
        <w:t>的布局文件创建完成后，需要把这个布局应用到用户界面的</w:t>
      </w:r>
      <w:r>
        <w:t>Toast</w:t>
      </w:r>
      <w:r>
        <w:rPr>
          <w:rFonts w:hint="eastAsia"/>
        </w:rPr>
        <w:t>对象。在应用程序</w:t>
      </w:r>
      <w:r w:rsidR="00187322">
        <w:t>活动</w:t>
      </w:r>
      <w:r>
        <w:rPr>
          <w:rFonts w:hint="eastAsia"/>
        </w:rPr>
        <w:t>的</w:t>
      </w:r>
      <w:proofErr w:type="spellStart"/>
      <w:r>
        <w:t>onCreate</w:t>
      </w:r>
      <w:proofErr w:type="spellEnd"/>
      <w:r>
        <w:t>()</w:t>
      </w:r>
      <w:r>
        <w:rPr>
          <w:rFonts w:hint="eastAsia"/>
        </w:rPr>
        <w:t>中，首先导入</w:t>
      </w:r>
      <w:r w:rsidR="00187322">
        <w:t>活动</w:t>
      </w:r>
      <w:r>
        <w:rPr>
          <w:rFonts w:hint="eastAsia"/>
        </w:rPr>
        <w:t>的布局资源文件，然后需要使用</w:t>
      </w:r>
      <w:proofErr w:type="spellStart"/>
      <w:r>
        <w:t>LayoutInflater</w:t>
      </w:r>
      <w:proofErr w:type="spellEnd"/>
      <w:r>
        <w:rPr>
          <w:rFonts w:hint="eastAsia"/>
        </w:rPr>
        <w:t>的对象，通过其</w:t>
      </w:r>
      <w:r>
        <w:t>inflate()</w:t>
      </w:r>
      <w:r>
        <w:rPr>
          <w:rFonts w:hint="eastAsia"/>
        </w:rPr>
        <w:t>方法，利用布局文件名和布局的</w:t>
      </w:r>
      <w:r>
        <w:t>id</w:t>
      </w:r>
      <w:r>
        <w:rPr>
          <w:rFonts w:hint="eastAsia"/>
        </w:rPr>
        <w:t>来获取布局文件中定义的布局，下一步使用</w:t>
      </w:r>
      <w:r>
        <w:t>Toast</w:t>
      </w:r>
      <w:r>
        <w:rPr>
          <w:rFonts w:hint="eastAsia"/>
        </w:rPr>
        <w:t>对象的</w:t>
      </w:r>
      <w:proofErr w:type="spellStart"/>
      <w:r>
        <w:t>setView</w:t>
      </w:r>
      <w:proofErr w:type="spellEnd"/>
      <w:r>
        <w:t>()</w:t>
      </w:r>
      <w:r>
        <w:rPr>
          <w:rFonts w:hint="eastAsia"/>
        </w:rPr>
        <w:t>方法使用这个布局，见</w:t>
      </w:r>
      <w:r>
        <w:fldChar w:fldCharType="begin"/>
      </w:r>
      <w:r>
        <w:instrText xml:space="preserve"> REF _Ref459561462 \h </w:instrText>
      </w:r>
      <w:r>
        <w:fldChar w:fldCharType="separate"/>
      </w:r>
      <w:r w:rsidR="003E203A">
        <w:rPr>
          <w:rFonts w:ascii="Cambria" w:eastAsia="黑体" w:hAnsi="Cambria" w:hint="eastAsia"/>
          <w:bCs/>
          <w:sz w:val="20"/>
        </w:rPr>
        <w:t>码</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24</w:t>
      </w:r>
      <w:r>
        <w:fldChar w:fldCharType="end"/>
      </w:r>
      <w:r>
        <w:rPr>
          <w:rFonts w:hint="eastAsia"/>
        </w:rPr>
        <w:t>。</w:t>
      </w:r>
    </w:p>
    <w:p w14:paraId="4BDD72AA" w14:textId="77777777" w:rsidR="00543334" w:rsidRDefault="00543334" w:rsidP="00543334">
      <w:pPr>
        <w:pStyle w:val="a6"/>
        <w:ind w:left="240" w:right="720" w:firstLine="180"/>
      </w:pPr>
      <w:r>
        <w:t xml:space="preserve">import </w:t>
      </w:r>
      <w:proofErr w:type="spellStart"/>
      <w:r>
        <w:t>android.os.Bundle</w:t>
      </w:r>
      <w:proofErr w:type="spellEnd"/>
      <w:r>
        <w:t>;</w:t>
      </w:r>
    </w:p>
    <w:p w14:paraId="0984B5CF" w14:textId="77777777" w:rsidR="00543334" w:rsidRDefault="00543334" w:rsidP="00543334">
      <w:pPr>
        <w:pStyle w:val="a6"/>
        <w:ind w:left="240" w:right="720" w:firstLine="180"/>
      </w:pPr>
      <w:r>
        <w:t xml:space="preserve">import </w:t>
      </w:r>
      <w:proofErr w:type="spellStart"/>
      <w:r>
        <w:t>android.view.Gravity</w:t>
      </w:r>
      <w:proofErr w:type="spellEnd"/>
      <w:r>
        <w:t>;</w:t>
      </w:r>
    </w:p>
    <w:p w14:paraId="433F75B4" w14:textId="77777777" w:rsidR="00543334" w:rsidRDefault="00543334" w:rsidP="00543334">
      <w:pPr>
        <w:pStyle w:val="a6"/>
        <w:ind w:left="240" w:right="720" w:firstLine="180"/>
      </w:pPr>
      <w:r>
        <w:t xml:space="preserve">import </w:t>
      </w:r>
      <w:proofErr w:type="spellStart"/>
      <w:r>
        <w:t>android.view.LayoutInflater</w:t>
      </w:r>
      <w:proofErr w:type="spellEnd"/>
      <w:r>
        <w:t>;</w:t>
      </w:r>
    </w:p>
    <w:p w14:paraId="74935A5F" w14:textId="77777777" w:rsidR="00543334" w:rsidRDefault="00543334" w:rsidP="00543334">
      <w:pPr>
        <w:pStyle w:val="a6"/>
        <w:ind w:left="240" w:right="720" w:firstLine="180"/>
      </w:pPr>
      <w:r>
        <w:t xml:space="preserve">import </w:t>
      </w:r>
      <w:proofErr w:type="spellStart"/>
      <w:r>
        <w:t>android.view.View</w:t>
      </w:r>
      <w:proofErr w:type="spellEnd"/>
      <w:r>
        <w:t>;</w:t>
      </w:r>
    </w:p>
    <w:p w14:paraId="53FEE280" w14:textId="77777777" w:rsidR="00543334" w:rsidRDefault="00543334" w:rsidP="00543334">
      <w:pPr>
        <w:pStyle w:val="a6"/>
        <w:ind w:left="240" w:right="720" w:firstLine="180"/>
      </w:pPr>
      <w:r>
        <w:t xml:space="preserve">import </w:t>
      </w:r>
      <w:proofErr w:type="spellStart"/>
      <w:r>
        <w:t>android.view.View.OnClickListener</w:t>
      </w:r>
      <w:proofErr w:type="spellEnd"/>
      <w:r>
        <w:t>;</w:t>
      </w:r>
    </w:p>
    <w:p w14:paraId="7444293B" w14:textId="77777777" w:rsidR="00543334" w:rsidRDefault="00543334" w:rsidP="00543334">
      <w:pPr>
        <w:pStyle w:val="a6"/>
        <w:ind w:left="240" w:right="720" w:firstLine="180"/>
      </w:pPr>
      <w:r>
        <w:t xml:space="preserve">import </w:t>
      </w:r>
      <w:proofErr w:type="spellStart"/>
      <w:r>
        <w:t>android.view.ViewGroup</w:t>
      </w:r>
      <w:proofErr w:type="spellEnd"/>
      <w:r>
        <w:t>;</w:t>
      </w:r>
    </w:p>
    <w:p w14:paraId="75EEA960" w14:textId="77777777" w:rsidR="00543334" w:rsidRDefault="00543334" w:rsidP="00543334">
      <w:pPr>
        <w:pStyle w:val="a6"/>
        <w:ind w:left="240" w:right="720" w:firstLine="180"/>
      </w:pPr>
      <w:r>
        <w:t xml:space="preserve">import </w:t>
      </w:r>
      <w:proofErr w:type="spellStart"/>
      <w:r>
        <w:t>android.widget.Button</w:t>
      </w:r>
      <w:proofErr w:type="spellEnd"/>
      <w:r>
        <w:t>;</w:t>
      </w:r>
    </w:p>
    <w:p w14:paraId="5FE4CC46" w14:textId="77777777" w:rsidR="00543334" w:rsidRDefault="00543334" w:rsidP="00543334">
      <w:pPr>
        <w:pStyle w:val="a6"/>
        <w:ind w:left="240" w:right="720" w:firstLine="180"/>
      </w:pPr>
      <w:r>
        <w:t xml:space="preserve">import </w:t>
      </w:r>
      <w:proofErr w:type="spellStart"/>
      <w:r>
        <w:t>android.widget.TextView</w:t>
      </w:r>
      <w:proofErr w:type="spellEnd"/>
      <w:r>
        <w:t>;</w:t>
      </w:r>
    </w:p>
    <w:p w14:paraId="677D71C5" w14:textId="77777777" w:rsidR="00543334" w:rsidRDefault="00543334" w:rsidP="00543334">
      <w:pPr>
        <w:pStyle w:val="a6"/>
        <w:ind w:left="240" w:right="720" w:firstLine="180"/>
      </w:pPr>
      <w:r>
        <w:t xml:space="preserve">import </w:t>
      </w:r>
      <w:proofErr w:type="spellStart"/>
      <w:r>
        <w:t>android.widget.Toast</w:t>
      </w:r>
      <w:proofErr w:type="spellEnd"/>
      <w:r>
        <w:t>;</w:t>
      </w:r>
    </w:p>
    <w:p w14:paraId="52827253" w14:textId="77777777" w:rsidR="00543334" w:rsidRDefault="00543334" w:rsidP="00543334">
      <w:pPr>
        <w:pStyle w:val="a6"/>
        <w:ind w:left="240" w:right="720" w:firstLine="180"/>
      </w:pPr>
    </w:p>
    <w:p w14:paraId="7168B93C" w14:textId="77777777" w:rsidR="00543334" w:rsidRDefault="00543334" w:rsidP="00543334">
      <w:pPr>
        <w:pStyle w:val="a6"/>
        <w:ind w:left="240" w:right="720" w:firstLine="180"/>
      </w:pPr>
      <w:r>
        <w:t xml:space="preserve">import </w:t>
      </w:r>
      <w:proofErr w:type="spellStart"/>
      <w:r>
        <w:t>androidx.appcompat.app.AppCompatActivity</w:t>
      </w:r>
      <w:proofErr w:type="spellEnd"/>
      <w:r>
        <w:t>;</w:t>
      </w:r>
    </w:p>
    <w:p w14:paraId="59971FE4" w14:textId="77777777" w:rsidR="00543334" w:rsidRDefault="00543334" w:rsidP="00543334">
      <w:pPr>
        <w:pStyle w:val="a6"/>
        <w:ind w:left="240" w:right="720" w:firstLine="180"/>
      </w:pPr>
    </w:p>
    <w:p w14:paraId="15AF59A7" w14:textId="77777777" w:rsidR="00543334" w:rsidRDefault="00543334" w:rsidP="00543334">
      <w:pPr>
        <w:pStyle w:val="a6"/>
        <w:ind w:left="240" w:right="720" w:firstLine="180"/>
      </w:pPr>
      <w:r>
        <w:lastRenderedPageBreak/>
        <w:t>import com.example.ch03.materialdesign.R;</w:t>
      </w:r>
    </w:p>
    <w:p w14:paraId="030F1DC2" w14:textId="77777777" w:rsidR="00543334" w:rsidRDefault="00543334" w:rsidP="00543334">
      <w:pPr>
        <w:pStyle w:val="a6"/>
        <w:ind w:left="240" w:right="720" w:firstLine="180"/>
      </w:pPr>
    </w:p>
    <w:p w14:paraId="75F556E4" w14:textId="77777777" w:rsidR="00543334" w:rsidRDefault="00543334" w:rsidP="00543334">
      <w:pPr>
        <w:pStyle w:val="a6"/>
        <w:ind w:left="240" w:right="720" w:firstLine="180"/>
      </w:pPr>
      <w:r>
        <w:t xml:space="preserve">public class </w:t>
      </w:r>
      <w:proofErr w:type="spellStart"/>
      <w:r>
        <w:t>ToastCustomActivity</w:t>
      </w:r>
      <w:proofErr w:type="spellEnd"/>
      <w:r>
        <w:t xml:space="preserve"> extends </w:t>
      </w:r>
      <w:proofErr w:type="spellStart"/>
      <w:r>
        <w:t>AppCompatActivity</w:t>
      </w:r>
      <w:proofErr w:type="spellEnd"/>
      <w:r>
        <w:t xml:space="preserve"> {</w:t>
      </w:r>
    </w:p>
    <w:p w14:paraId="60136A9B" w14:textId="77777777" w:rsidR="00543334" w:rsidRDefault="00543334" w:rsidP="00543334">
      <w:pPr>
        <w:pStyle w:val="a6"/>
        <w:ind w:left="240" w:right="720" w:firstLine="180"/>
      </w:pPr>
    </w:p>
    <w:p w14:paraId="63ED9DF0" w14:textId="77777777" w:rsidR="00543334" w:rsidRDefault="00543334" w:rsidP="00543334">
      <w:pPr>
        <w:pStyle w:val="a6"/>
        <w:ind w:left="240" w:right="720" w:firstLine="180"/>
      </w:pPr>
      <w:r>
        <w:t xml:space="preserve">    private Button </w:t>
      </w:r>
      <w:proofErr w:type="spellStart"/>
      <w:r>
        <w:t>button</w:t>
      </w:r>
      <w:proofErr w:type="spellEnd"/>
      <w:r>
        <w:t>;</w:t>
      </w:r>
    </w:p>
    <w:p w14:paraId="2DD0F407" w14:textId="77777777" w:rsidR="00543334" w:rsidRDefault="00543334" w:rsidP="00543334">
      <w:pPr>
        <w:pStyle w:val="a6"/>
        <w:ind w:left="240" w:right="720" w:firstLine="180"/>
      </w:pPr>
    </w:p>
    <w:p w14:paraId="442E8357" w14:textId="77777777" w:rsidR="00543334" w:rsidRDefault="00543334" w:rsidP="00543334">
      <w:pPr>
        <w:pStyle w:val="a6"/>
        <w:ind w:left="240" w:right="720" w:firstLine="180"/>
      </w:pPr>
      <w:r>
        <w:t xml:space="preserve">    public void </w:t>
      </w:r>
      <w:proofErr w:type="spellStart"/>
      <w:r>
        <w:t>onCreate</w:t>
      </w:r>
      <w:proofErr w:type="spellEnd"/>
      <w:r>
        <w:t xml:space="preserve">(Bundle </w:t>
      </w:r>
      <w:proofErr w:type="spellStart"/>
      <w:r>
        <w:t>savedInstanceState</w:t>
      </w:r>
      <w:proofErr w:type="spellEnd"/>
      <w:r>
        <w:t>) {</w:t>
      </w:r>
    </w:p>
    <w:p w14:paraId="47716F6E" w14:textId="77777777" w:rsidR="00543334" w:rsidRDefault="00543334" w:rsidP="00543334">
      <w:pPr>
        <w:pStyle w:val="a6"/>
        <w:ind w:left="240" w:right="720" w:firstLine="180"/>
      </w:pPr>
    </w:p>
    <w:p w14:paraId="65CCAC18" w14:textId="77777777" w:rsidR="00543334" w:rsidRDefault="00543334" w:rsidP="00543334">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77F30C73" w14:textId="77777777" w:rsidR="00543334" w:rsidRDefault="00543334" w:rsidP="00543334">
      <w:pPr>
        <w:pStyle w:val="a6"/>
        <w:ind w:left="240" w:right="720" w:firstLine="180"/>
      </w:pPr>
      <w:r>
        <w:t xml:space="preserve">        </w:t>
      </w:r>
      <w:proofErr w:type="spellStart"/>
      <w:r>
        <w:t>setContentView</w:t>
      </w:r>
      <w:proofErr w:type="spellEnd"/>
      <w:r>
        <w:t>(</w:t>
      </w:r>
      <w:proofErr w:type="spellStart"/>
      <w:r>
        <w:t>R.layout.toast</w:t>
      </w:r>
      <w:proofErr w:type="spellEnd"/>
      <w:r>
        <w:t>);</w:t>
      </w:r>
    </w:p>
    <w:p w14:paraId="4231A205" w14:textId="77777777" w:rsidR="00543334" w:rsidRDefault="00543334" w:rsidP="00543334">
      <w:pPr>
        <w:pStyle w:val="a6"/>
        <w:ind w:left="240" w:right="720" w:firstLine="180"/>
      </w:pPr>
    </w:p>
    <w:p w14:paraId="0521789B" w14:textId="77777777" w:rsidR="00543334" w:rsidRDefault="00543334" w:rsidP="00543334">
      <w:pPr>
        <w:pStyle w:val="a6"/>
        <w:ind w:left="240" w:right="720" w:firstLine="180"/>
      </w:pPr>
      <w:r>
        <w:t xml:space="preserve">        button = (Button) </w:t>
      </w:r>
      <w:proofErr w:type="spellStart"/>
      <w:r>
        <w:t>findViewById</w:t>
      </w:r>
      <w:proofErr w:type="spellEnd"/>
      <w:r>
        <w:t>(</w:t>
      </w:r>
      <w:proofErr w:type="spellStart"/>
      <w:r>
        <w:t>R.id.mainbutton</w:t>
      </w:r>
      <w:proofErr w:type="spellEnd"/>
      <w:r>
        <w:t>);</w:t>
      </w:r>
    </w:p>
    <w:p w14:paraId="701C7D2A" w14:textId="77777777" w:rsidR="00543334" w:rsidRDefault="00543334" w:rsidP="00543334">
      <w:pPr>
        <w:pStyle w:val="a6"/>
        <w:ind w:left="240" w:right="720" w:firstLine="180"/>
      </w:pPr>
    </w:p>
    <w:p w14:paraId="0FFAB091" w14:textId="77777777" w:rsidR="00543334" w:rsidRDefault="00543334" w:rsidP="00543334">
      <w:pPr>
        <w:pStyle w:val="a6"/>
        <w:ind w:left="240" w:right="720" w:firstLine="180"/>
      </w:pPr>
      <w:r>
        <w:t xml:space="preserve">        </w:t>
      </w:r>
      <w:proofErr w:type="spellStart"/>
      <w:r>
        <w:t>button.setOnClickListener</w:t>
      </w:r>
      <w:proofErr w:type="spellEnd"/>
      <w:r>
        <w:t xml:space="preserve">(new </w:t>
      </w:r>
      <w:proofErr w:type="spellStart"/>
      <w:r>
        <w:t>OnClickListener</w:t>
      </w:r>
      <w:proofErr w:type="spellEnd"/>
      <w:r>
        <w:t>() {</w:t>
      </w:r>
    </w:p>
    <w:p w14:paraId="1F546B57" w14:textId="77777777" w:rsidR="00543334" w:rsidRDefault="00543334" w:rsidP="00543334">
      <w:pPr>
        <w:pStyle w:val="a6"/>
        <w:ind w:left="240" w:right="720" w:firstLine="180"/>
      </w:pPr>
    </w:p>
    <w:p w14:paraId="04A6B915" w14:textId="77777777" w:rsidR="00543334" w:rsidRDefault="00543334" w:rsidP="00543334">
      <w:pPr>
        <w:pStyle w:val="a6"/>
        <w:ind w:left="240" w:right="720" w:firstLine="180"/>
      </w:pPr>
      <w:r>
        <w:t xml:space="preserve">            @Override</w:t>
      </w:r>
    </w:p>
    <w:p w14:paraId="0B171141" w14:textId="77777777" w:rsidR="00543334" w:rsidRDefault="00543334" w:rsidP="00543334">
      <w:pPr>
        <w:pStyle w:val="a6"/>
        <w:ind w:left="240" w:right="720" w:firstLine="180"/>
      </w:pPr>
      <w:r>
        <w:t xml:space="preserve">            public void </w:t>
      </w:r>
      <w:proofErr w:type="spellStart"/>
      <w:r>
        <w:t>onClick</w:t>
      </w:r>
      <w:proofErr w:type="spellEnd"/>
      <w:r>
        <w:t>(View view) {</w:t>
      </w:r>
    </w:p>
    <w:p w14:paraId="0EFDAE0D" w14:textId="77777777" w:rsidR="00543334" w:rsidRDefault="00543334" w:rsidP="00543334">
      <w:pPr>
        <w:pStyle w:val="a6"/>
        <w:ind w:left="240" w:right="720" w:firstLine="180"/>
      </w:pPr>
    </w:p>
    <w:p w14:paraId="350AEE7B" w14:textId="77777777" w:rsidR="00543334" w:rsidRDefault="00543334" w:rsidP="00543334">
      <w:pPr>
        <w:pStyle w:val="a6"/>
        <w:ind w:left="240" w:right="720" w:firstLine="180"/>
      </w:pPr>
      <w:r>
        <w:t xml:space="preserve">                // get your toast.xml layout</w:t>
      </w:r>
    </w:p>
    <w:p w14:paraId="7F6BC2A4" w14:textId="77777777" w:rsidR="00543334" w:rsidRDefault="00543334" w:rsidP="00543334">
      <w:pPr>
        <w:pStyle w:val="a6"/>
        <w:ind w:left="240" w:right="720" w:firstLine="180"/>
      </w:pPr>
      <w:r>
        <w:t xml:space="preserve">                </w:t>
      </w:r>
      <w:proofErr w:type="spellStart"/>
      <w:r>
        <w:t>LayoutInflater</w:t>
      </w:r>
      <w:proofErr w:type="spellEnd"/>
      <w:r>
        <w:t xml:space="preserve"> inflater = </w:t>
      </w:r>
      <w:proofErr w:type="spellStart"/>
      <w:r>
        <w:t>getLayoutInflater</w:t>
      </w:r>
      <w:proofErr w:type="spellEnd"/>
      <w:r>
        <w:t>();</w:t>
      </w:r>
    </w:p>
    <w:p w14:paraId="6417053D" w14:textId="77777777" w:rsidR="00543334" w:rsidRDefault="00543334" w:rsidP="00543334">
      <w:pPr>
        <w:pStyle w:val="a6"/>
        <w:ind w:left="240" w:right="720" w:firstLine="180"/>
      </w:pPr>
    </w:p>
    <w:p w14:paraId="6230D225" w14:textId="77777777" w:rsidR="00543334" w:rsidRDefault="00543334" w:rsidP="00543334">
      <w:pPr>
        <w:pStyle w:val="a6"/>
        <w:ind w:left="240" w:right="720" w:firstLine="180"/>
      </w:pPr>
      <w:r>
        <w:t xml:space="preserve">                View layout = </w:t>
      </w:r>
      <w:proofErr w:type="spellStart"/>
      <w:r>
        <w:t>inflater.inflate</w:t>
      </w:r>
      <w:proofErr w:type="spellEnd"/>
      <w:r>
        <w:t>(</w:t>
      </w:r>
      <w:proofErr w:type="spellStart"/>
      <w:r>
        <w:t>R.layout.toast_custom</w:t>
      </w:r>
      <w:proofErr w:type="spellEnd"/>
      <w:r>
        <w:t>,</w:t>
      </w:r>
    </w:p>
    <w:p w14:paraId="05FABF3E" w14:textId="77777777" w:rsidR="00543334" w:rsidRDefault="00543334" w:rsidP="00543334">
      <w:pPr>
        <w:pStyle w:val="a6"/>
        <w:ind w:left="240" w:right="720" w:firstLine="180"/>
      </w:pPr>
      <w:r>
        <w:t xml:space="preserve">                        (</w:t>
      </w:r>
      <w:proofErr w:type="spellStart"/>
      <w:r>
        <w:t>ViewGroup</w:t>
      </w:r>
      <w:proofErr w:type="spellEnd"/>
      <w:r>
        <w:t xml:space="preserve">) </w:t>
      </w:r>
      <w:proofErr w:type="spellStart"/>
      <w:r>
        <w:t>findViewById</w:t>
      </w:r>
      <w:proofErr w:type="spellEnd"/>
      <w:r>
        <w:t>(</w:t>
      </w:r>
      <w:proofErr w:type="spellStart"/>
      <w:r>
        <w:t>R.id.toast_layout_id</w:t>
      </w:r>
      <w:proofErr w:type="spellEnd"/>
      <w:r>
        <w:t>));</w:t>
      </w:r>
    </w:p>
    <w:p w14:paraId="7F877347" w14:textId="77777777" w:rsidR="00543334" w:rsidRDefault="00543334" w:rsidP="00543334">
      <w:pPr>
        <w:pStyle w:val="a6"/>
        <w:ind w:left="240" w:right="720" w:firstLine="180"/>
      </w:pPr>
    </w:p>
    <w:p w14:paraId="0A5E6F1F" w14:textId="77777777" w:rsidR="00543334" w:rsidRDefault="00543334" w:rsidP="00543334">
      <w:pPr>
        <w:pStyle w:val="a6"/>
        <w:ind w:left="240" w:right="720" w:firstLine="180"/>
      </w:pPr>
      <w:r>
        <w:t xml:space="preserve">                // set a message</w:t>
      </w:r>
    </w:p>
    <w:p w14:paraId="63D9A358" w14:textId="77777777" w:rsidR="00543334" w:rsidRDefault="00543334" w:rsidP="00543334">
      <w:pPr>
        <w:pStyle w:val="a6"/>
        <w:ind w:left="240" w:right="720" w:firstLine="180"/>
      </w:pPr>
      <w:r>
        <w:t xml:space="preserve">                </w:t>
      </w:r>
      <w:proofErr w:type="spellStart"/>
      <w:r>
        <w:t>TextView</w:t>
      </w:r>
      <w:proofErr w:type="spellEnd"/>
      <w:r>
        <w:t xml:space="preserve"> text = (</w:t>
      </w:r>
      <w:proofErr w:type="spellStart"/>
      <w:r>
        <w:t>TextView</w:t>
      </w:r>
      <w:proofErr w:type="spellEnd"/>
      <w:r>
        <w:t xml:space="preserve">) </w:t>
      </w:r>
      <w:proofErr w:type="spellStart"/>
      <w:r>
        <w:t>layout.findViewById</w:t>
      </w:r>
      <w:proofErr w:type="spellEnd"/>
      <w:r>
        <w:t>(</w:t>
      </w:r>
      <w:proofErr w:type="spellStart"/>
      <w:r>
        <w:t>R.id.text</w:t>
      </w:r>
      <w:proofErr w:type="spellEnd"/>
      <w:r>
        <w:t>);</w:t>
      </w:r>
    </w:p>
    <w:p w14:paraId="2F5C51D1" w14:textId="77777777" w:rsidR="00543334" w:rsidRDefault="00543334" w:rsidP="00543334">
      <w:pPr>
        <w:pStyle w:val="a6"/>
        <w:ind w:left="240" w:right="720" w:firstLine="180"/>
      </w:pPr>
      <w:r>
        <w:t xml:space="preserve">                </w:t>
      </w:r>
      <w:proofErr w:type="spellStart"/>
      <w:r>
        <w:t>text.setText</w:t>
      </w:r>
      <w:proofErr w:type="spellEnd"/>
      <w:r>
        <w:t>("This is a Custom Toast Message");</w:t>
      </w:r>
    </w:p>
    <w:p w14:paraId="03BB9985" w14:textId="77777777" w:rsidR="00543334" w:rsidRDefault="00543334" w:rsidP="00543334">
      <w:pPr>
        <w:pStyle w:val="a6"/>
        <w:ind w:left="240" w:right="720" w:firstLine="180"/>
      </w:pPr>
    </w:p>
    <w:p w14:paraId="4EFD2795" w14:textId="77777777" w:rsidR="00543334" w:rsidRDefault="00543334" w:rsidP="00543334">
      <w:pPr>
        <w:pStyle w:val="a6"/>
        <w:ind w:left="240" w:right="720" w:firstLine="180"/>
      </w:pPr>
      <w:r>
        <w:t xml:space="preserve">                // Toast configuration</w:t>
      </w:r>
    </w:p>
    <w:p w14:paraId="60E455AB" w14:textId="77777777" w:rsidR="00543334" w:rsidRDefault="00543334" w:rsidP="00543334">
      <w:pPr>
        <w:pStyle w:val="a6"/>
        <w:ind w:left="240" w:right="720" w:firstLine="180"/>
      </w:pPr>
      <w:r>
        <w:t xml:space="preserve">                Toast </w:t>
      </w:r>
      <w:proofErr w:type="spellStart"/>
      <w:r>
        <w:t>toast</w:t>
      </w:r>
      <w:proofErr w:type="spellEnd"/>
      <w:r>
        <w:t xml:space="preserve"> = new Toast(</w:t>
      </w:r>
      <w:proofErr w:type="spellStart"/>
      <w:r>
        <w:t>getApplicationContext</w:t>
      </w:r>
      <w:proofErr w:type="spellEnd"/>
      <w:r>
        <w:t>());</w:t>
      </w:r>
    </w:p>
    <w:p w14:paraId="32B77975" w14:textId="77777777" w:rsidR="00543334" w:rsidRDefault="00543334" w:rsidP="00543334">
      <w:pPr>
        <w:pStyle w:val="a6"/>
        <w:ind w:left="240" w:right="720" w:firstLine="180"/>
      </w:pPr>
      <w:r>
        <w:lastRenderedPageBreak/>
        <w:t xml:space="preserve">                </w:t>
      </w:r>
      <w:proofErr w:type="spellStart"/>
      <w:r>
        <w:t>toast.setGravity</w:t>
      </w:r>
      <w:proofErr w:type="spellEnd"/>
      <w:r>
        <w:t>(</w:t>
      </w:r>
      <w:proofErr w:type="spellStart"/>
      <w:r>
        <w:t>Gravity.CENTER_VERTICAL</w:t>
      </w:r>
      <w:proofErr w:type="spellEnd"/>
      <w:r>
        <w:t>, 0, 0);</w:t>
      </w:r>
    </w:p>
    <w:p w14:paraId="43BB4C67" w14:textId="77777777" w:rsidR="00543334" w:rsidRDefault="00543334" w:rsidP="00543334">
      <w:pPr>
        <w:pStyle w:val="a6"/>
        <w:ind w:left="240" w:right="720" w:firstLine="180"/>
      </w:pPr>
      <w:r>
        <w:t xml:space="preserve">                </w:t>
      </w:r>
      <w:proofErr w:type="spellStart"/>
      <w:r>
        <w:t>toast.setDuration</w:t>
      </w:r>
      <w:proofErr w:type="spellEnd"/>
      <w:r>
        <w:t>(</w:t>
      </w:r>
      <w:proofErr w:type="spellStart"/>
      <w:r>
        <w:t>Toast.LENGTH_LONG</w:t>
      </w:r>
      <w:proofErr w:type="spellEnd"/>
      <w:r>
        <w:t>);</w:t>
      </w:r>
    </w:p>
    <w:p w14:paraId="036EEF87" w14:textId="77777777" w:rsidR="00543334" w:rsidRDefault="00543334" w:rsidP="00543334">
      <w:pPr>
        <w:pStyle w:val="a6"/>
        <w:ind w:left="240" w:right="720" w:firstLine="180"/>
      </w:pPr>
      <w:r>
        <w:t xml:space="preserve">                </w:t>
      </w:r>
      <w:proofErr w:type="spellStart"/>
      <w:r>
        <w:t>toast.setView</w:t>
      </w:r>
      <w:proofErr w:type="spellEnd"/>
      <w:r>
        <w:t>(layout);</w:t>
      </w:r>
    </w:p>
    <w:p w14:paraId="51E7B4EE" w14:textId="77777777" w:rsidR="00543334" w:rsidRDefault="00543334" w:rsidP="00543334">
      <w:pPr>
        <w:pStyle w:val="a6"/>
        <w:ind w:left="240" w:right="720" w:firstLine="180"/>
      </w:pPr>
      <w:r>
        <w:t xml:space="preserve">                </w:t>
      </w:r>
      <w:proofErr w:type="spellStart"/>
      <w:r>
        <w:t>toast.show</w:t>
      </w:r>
      <w:proofErr w:type="spellEnd"/>
      <w:r>
        <w:t>();</w:t>
      </w:r>
    </w:p>
    <w:p w14:paraId="4114F2B7" w14:textId="77777777" w:rsidR="00543334" w:rsidRDefault="00543334" w:rsidP="00543334">
      <w:pPr>
        <w:pStyle w:val="a6"/>
        <w:ind w:left="240" w:right="720" w:firstLine="180"/>
      </w:pPr>
      <w:r>
        <w:t xml:space="preserve">            }</w:t>
      </w:r>
    </w:p>
    <w:p w14:paraId="5BB031AB" w14:textId="77777777" w:rsidR="00543334" w:rsidRDefault="00543334" w:rsidP="00543334">
      <w:pPr>
        <w:pStyle w:val="a6"/>
        <w:ind w:left="240" w:right="720" w:firstLine="180"/>
      </w:pPr>
      <w:r>
        <w:t xml:space="preserve">        });</w:t>
      </w:r>
    </w:p>
    <w:p w14:paraId="116E4923" w14:textId="77777777" w:rsidR="00543334" w:rsidRDefault="00543334" w:rsidP="00543334">
      <w:pPr>
        <w:pStyle w:val="a6"/>
        <w:ind w:left="240" w:right="720" w:firstLine="180"/>
      </w:pPr>
      <w:r>
        <w:t xml:space="preserve">    }</w:t>
      </w:r>
    </w:p>
    <w:p w14:paraId="692D8A4F" w14:textId="4EF8794A" w:rsidR="00476B0B" w:rsidRDefault="00543334" w:rsidP="00543334">
      <w:pPr>
        <w:pStyle w:val="a6"/>
        <w:ind w:left="240" w:right="720" w:firstLine="180"/>
      </w:pPr>
      <w:r>
        <w:t>}</w:t>
      </w:r>
    </w:p>
    <w:p w14:paraId="64B14A06" w14:textId="45CBE0EC" w:rsidR="007366B8" w:rsidRDefault="007366B8" w:rsidP="007366B8">
      <w:pPr>
        <w:spacing w:before="152" w:after="160"/>
        <w:ind w:firstLine="400"/>
        <w:jc w:val="center"/>
        <w:rPr>
          <w:rFonts w:ascii="Cambria" w:eastAsia="黑体" w:hAnsi="Cambria"/>
          <w:bCs/>
          <w:sz w:val="20"/>
        </w:rPr>
      </w:pPr>
      <w:bookmarkStart w:id="24" w:name="_Toc476667862"/>
      <w:bookmarkStart w:id="25" w:name="_Ref459561462"/>
      <w:r>
        <w:rPr>
          <w:rFonts w:ascii="Cambria" w:eastAsia="黑体" w:hAnsi="Cambria" w:hint="eastAsia"/>
          <w:bCs/>
          <w:sz w:val="20"/>
        </w:rPr>
        <w:t>码</w:t>
      </w:r>
      <w:r>
        <w:rPr>
          <w:rFonts w:ascii="Cambria" w:eastAsia="黑体" w:hAnsi="Cambria"/>
          <w:bCs/>
          <w:sz w:val="20"/>
        </w:rPr>
        <w:t xml:space="preserve"> </w:t>
      </w:r>
      <w:r w:rsidR="00EF15E2">
        <w:rPr>
          <w:rFonts w:ascii="Cambria" w:eastAsia="黑体" w:hAnsi="Cambria"/>
          <w:bCs/>
          <w:sz w:val="20"/>
        </w:rPr>
        <w:fldChar w:fldCharType="begin"/>
      </w:r>
      <w:r w:rsidR="00EF15E2">
        <w:rPr>
          <w:rFonts w:ascii="Cambria" w:eastAsia="黑体" w:hAnsi="Cambria"/>
          <w:bCs/>
          <w:sz w:val="20"/>
        </w:rPr>
        <w:instrText xml:space="preserve"> STYLEREF 1 \s </w:instrText>
      </w:r>
      <w:r w:rsidR="00EF15E2">
        <w:rPr>
          <w:rFonts w:ascii="Cambria" w:eastAsia="黑体" w:hAnsi="Cambria"/>
          <w:bCs/>
          <w:sz w:val="20"/>
        </w:rPr>
        <w:fldChar w:fldCharType="separate"/>
      </w:r>
      <w:r w:rsidR="00EF15E2">
        <w:rPr>
          <w:rFonts w:ascii="Cambria" w:eastAsia="黑体" w:hAnsi="Cambria"/>
          <w:bCs/>
          <w:noProof/>
          <w:sz w:val="20"/>
        </w:rPr>
        <w:t>3</w:t>
      </w:r>
      <w:r w:rsidR="00EF15E2">
        <w:rPr>
          <w:rFonts w:ascii="Cambria" w:eastAsia="黑体" w:hAnsi="Cambria"/>
          <w:bCs/>
          <w:sz w:val="20"/>
        </w:rPr>
        <w:fldChar w:fldCharType="end"/>
      </w:r>
      <w:r w:rsidR="00EF15E2">
        <w:rPr>
          <w:rFonts w:ascii="Cambria" w:eastAsia="黑体" w:hAnsi="Cambria"/>
          <w:bCs/>
          <w:sz w:val="20"/>
        </w:rPr>
        <w:noBreakHyphen/>
      </w:r>
      <w:r w:rsidR="00EF15E2">
        <w:rPr>
          <w:rFonts w:ascii="Cambria" w:eastAsia="黑体" w:hAnsi="Cambria"/>
          <w:bCs/>
          <w:sz w:val="20"/>
        </w:rPr>
        <w:fldChar w:fldCharType="begin"/>
      </w:r>
      <w:r w:rsidR="00EF15E2">
        <w:rPr>
          <w:rFonts w:ascii="Cambria" w:eastAsia="黑体" w:hAnsi="Cambria"/>
          <w:bCs/>
          <w:sz w:val="20"/>
        </w:rPr>
        <w:instrText xml:space="preserve"> SEQ </w:instrText>
      </w:r>
      <w:r w:rsidR="00EF15E2">
        <w:rPr>
          <w:rFonts w:ascii="Cambria" w:eastAsia="黑体" w:hAnsi="Cambria"/>
          <w:bCs/>
          <w:sz w:val="20"/>
        </w:rPr>
        <w:instrText>码</w:instrText>
      </w:r>
      <w:r w:rsidR="00EF15E2">
        <w:rPr>
          <w:rFonts w:ascii="Cambria" w:eastAsia="黑体" w:hAnsi="Cambria"/>
          <w:bCs/>
          <w:sz w:val="20"/>
        </w:rPr>
        <w:instrText xml:space="preserve"> \* ARABIC \s 1 </w:instrText>
      </w:r>
      <w:r w:rsidR="00EF15E2">
        <w:rPr>
          <w:rFonts w:ascii="Cambria" w:eastAsia="黑体" w:hAnsi="Cambria"/>
          <w:bCs/>
          <w:sz w:val="20"/>
        </w:rPr>
        <w:fldChar w:fldCharType="separate"/>
      </w:r>
      <w:r w:rsidR="00EF15E2">
        <w:rPr>
          <w:rFonts w:ascii="Cambria" w:eastAsia="黑体" w:hAnsi="Cambria"/>
          <w:bCs/>
          <w:noProof/>
          <w:sz w:val="20"/>
        </w:rPr>
        <w:t>24</w:t>
      </w:r>
      <w:r w:rsidR="00EF15E2">
        <w:rPr>
          <w:rFonts w:ascii="Cambria" w:eastAsia="黑体" w:hAnsi="Cambria"/>
          <w:bCs/>
          <w:sz w:val="20"/>
        </w:rPr>
        <w:fldChar w:fldCharType="end"/>
      </w:r>
      <w:bookmarkEnd w:id="25"/>
      <w:r>
        <w:rPr>
          <w:rFonts w:ascii="Cambria" w:eastAsia="黑体" w:hAnsi="Cambria"/>
          <w:bCs/>
          <w:sz w:val="20"/>
        </w:rPr>
        <w:t xml:space="preserve"> </w:t>
      </w:r>
      <w:r>
        <w:rPr>
          <w:rFonts w:ascii="Cambria" w:eastAsia="黑体" w:hAnsi="Cambria" w:hint="eastAsia"/>
          <w:bCs/>
          <w:sz w:val="20"/>
        </w:rPr>
        <w:t>使用自定义</w:t>
      </w:r>
      <w:r>
        <w:rPr>
          <w:rFonts w:ascii="Cambria" w:eastAsia="黑体" w:hAnsi="Cambria"/>
          <w:bCs/>
          <w:sz w:val="20"/>
        </w:rPr>
        <w:t>Toast</w:t>
      </w:r>
      <w:r>
        <w:rPr>
          <w:rFonts w:ascii="Cambria" w:eastAsia="黑体" w:hAnsi="Cambria" w:hint="eastAsia"/>
          <w:bCs/>
          <w:sz w:val="20"/>
        </w:rPr>
        <w:t>布局</w:t>
      </w:r>
      <w:bookmarkEnd w:id="24"/>
    </w:p>
    <w:p w14:paraId="4A9CDE9C" w14:textId="3EDA0E21" w:rsidR="00476B0B" w:rsidRDefault="00476B0B" w:rsidP="00476B0B">
      <w:r>
        <w:rPr>
          <w:rFonts w:hint="eastAsia"/>
        </w:rPr>
        <w:t>除非使用</w:t>
      </w:r>
      <w:proofErr w:type="spellStart"/>
      <w:r>
        <w:t>setView</w:t>
      </w:r>
      <w:proofErr w:type="spellEnd"/>
      <w:r>
        <w:t>()</w:t>
      </w:r>
      <w:r>
        <w:rPr>
          <w:rFonts w:hint="eastAsia"/>
        </w:rPr>
        <w:t>方法设置自定义布局，否则不要使用公共的</w:t>
      </w:r>
      <w:r>
        <w:t>Toast</w:t>
      </w:r>
      <w:r>
        <w:rPr>
          <w:rFonts w:hint="eastAsia"/>
        </w:rPr>
        <w:t>类构造器。如果不使用自定义的布局，必须使用</w:t>
      </w:r>
      <w:proofErr w:type="spellStart"/>
      <w:r>
        <w:t>makeText</w:t>
      </w:r>
      <w:proofErr w:type="spellEnd"/>
      <w:r>
        <w:t>(Context, int, int)</w:t>
      </w:r>
      <w:r>
        <w:rPr>
          <w:rFonts w:hint="eastAsia"/>
        </w:rPr>
        <w:t>方法来创建</w:t>
      </w:r>
      <w:r>
        <w:t>Toast</w:t>
      </w:r>
      <w:r>
        <w:rPr>
          <w:rFonts w:hint="eastAsia"/>
        </w:rPr>
        <w:t>对象。</w:t>
      </w:r>
      <w:r>
        <w:fldChar w:fldCharType="begin"/>
      </w:r>
      <w:r>
        <w:instrText xml:space="preserve"> REF _Ref459561462 \h </w:instrText>
      </w:r>
      <w:r>
        <w:fldChar w:fldCharType="separate"/>
      </w:r>
      <w:r w:rsidR="003E203A">
        <w:rPr>
          <w:rFonts w:ascii="Cambria" w:eastAsia="黑体" w:hAnsi="Cambria" w:hint="eastAsia"/>
          <w:bCs/>
          <w:sz w:val="20"/>
        </w:rPr>
        <w:t>码</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24</w:t>
      </w:r>
      <w:r>
        <w:fldChar w:fldCharType="end"/>
      </w:r>
      <w:r>
        <w:rPr>
          <w:rFonts w:hint="eastAsia"/>
        </w:rPr>
        <w:t>中的</w:t>
      </w:r>
      <w:proofErr w:type="spellStart"/>
      <w:r>
        <w:t>setGravity</w:t>
      </w:r>
      <w:proofErr w:type="spellEnd"/>
      <w:r>
        <w:t>(int, int, int)</w:t>
      </w:r>
      <w:r>
        <w:rPr>
          <w:rFonts w:hint="eastAsia"/>
        </w:rPr>
        <w:t>方法，可以重新设置</w:t>
      </w:r>
      <w:r>
        <w:t>Toast</w:t>
      </w:r>
      <w:r>
        <w:rPr>
          <w:rFonts w:hint="eastAsia"/>
        </w:rPr>
        <w:t>对象的显示位置。这个方法有三个参数，分别为</w:t>
      </w:r>
      <w:r>
        <w:t>Gravity</w:t>
      </w:r>
      <w:r>
        <w:rPr>
          <w:rFonts w:hint="eastAsia"/>
        </w:rPr>
        <w:t>常量、</w:t>
      </w:r>
      <w:r>
        <w:t>X</w:t>
      </w:r>
      <w:r>
        <w:rPr>
          <w:rFonts w:hint="eastAsia"/>
        </w:rPr>
        <w:t>轴偏移量、</w:t>
      </w:r>
      <w:r>
        <w:t>Y</w:t>
      </w:r>
      <w:r>
        <w:rPr>
          <w:rFonts w:hint="eastAsia"/>
        </w:rPr>
        <w:t>轴偏移量。</w:t>
      </w:r>
    </w:p>
    <w:p w14:paraId="54261702" w14:textId="1FADFC67" w:rsidR="00735C8D" w:rsidRDefault="00735C8D" w:rsidP="00735C8D">
      <w:pPr>
        <w:jc w:val="center"/>
      </w:pPr>
      <w:r>
        <w:rPr>
          <w:noProof/>
        </w:rPr>
        <w:drawing>
          <wp:inline distT="0" distB="0" distL="0" distR="0" wp14:anchorId="363AAFB2" wp14:editId="13EC91D3">
            <wp:extent cx="2154447" cy="22161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57633" cy="2219427"/>
                    </a:xfrm>
                    <a:prstGeom prst="rect">
                      <a:avLst/>
                    </a:prstGeom>
                  </pic:spPr>
                </pic:pic>
              </a:graphicData>
            </a:graphic>
          </wp:inline>
        </w:drawing>
      </w:r>
    </w:p>
    <w:p w14:paraId="70B8B5A2" w14:textId="169E2862" w:rsidR="00735C8D" w:rsidRDefault="00D44ACE" w:rsidP="00D44ACE">
      <w:pPr>
        <w:pStyle w:val="a5"/>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8</w:t>
      </w:r>
      <w:r w:rsidR="00865899">
        <w:fldChar w:fldCharType="end"/>
      </w:r>
      <w:r w:rsidR="00E474F4">
        <w:t xml:space="preserve"> </w:t>
      </w:r>
      <w:r w:rsidR="00E474F4">
        <w:rPr>
          <w:rFonts w:hint="eastAsia"/>
        </w:rPr>
        <w:t>自定义提示控件</w:t>
      </w:r>
    </w:p>
    <w:p w14:paraId="7F14E4B4" w14:textId="77777777" w:rsidR="00476B0B" w:rsidRDefault="00476B0B" w:rsidP="00E3307A">
      <w:pPr>
        <w:pStyle w:val="2"/>
      </w:pPr>
      <w:bookmarkStart w:id="26" w:name="_Toc242772212"/>
      <w:r>
        <w:rPr>
          <w:rFonts w:hint="eastAsia"/>
        </w:rPr>
        <w:t>文本控件</w:t>
      </w:r>
      <w:bookmarkEnd w:id="26"/>
    </w:p>
    <w:p w14:paraId="5F96CC05" w14:textId="41860C4F" w:rsidR="00476B0B" w:rsidRDefault="00A365DF" w:rsidP="00476B0B">
      <w:pPr>
        <w:rPr>
          <w:rFonts w:eastAsiaTheme="minorEastAsia" w:cstheme="minorBidi"/>
          <w:sz w:val="21"/>
          <w:szCs w:val="21"/>
        </w:rPr>
      </w:pPr>
      <w:r>
        <w:t>安卓</w:t>
      </w:r>
      <w:r w:rsidR="00476B0B">
        <w:rPr>
          <w:rFonts w:hint="eastAsia"/>
        </w:rPr>
        <w:t>用于文本显示和编辑控件主要包括</w:t>
      </w:r>
      <w:proofErr w:type="spellStart"/>
      <w:r w:rsidR="00476B0B">
        <w:t>TextView</w:t>
      </w:r>
      <w:proofErr w:type="spellEnd"/>
      <w:r w:rsidR="00476B0B">
        <w:rPr>
          <w:rFonts w:hint="eastAsia"/>
        </w:rPr>
        <w:t>和</w:t>
      </w:r>
      <w:proofErr w:type="spellStart"/>
      <w:r w:rsidR="00476B0B">
        <w:t>EditText</w:t>
      </w:r>
      <w:proofErr w:type="spellEnd"/>
      <w:r w:rsidR="00476B0B">
        <w:rPr>
          <w:rFonts w:hint="eastAsia"/>
        </w:rPr>
        <w:t>两种</w:t>
      </w:r>
      <w:r w:rsidR="00F1248E">
        <w:rPr>
          <w:rFonts w:hint="eastAsia"/>
        </w:rPr>
        <w:t>，</w:t>
      </w:r>
      <w:r w:rsidR="00476B0B">
        <w:rPr>
          <w:rFonts w:hint="eastAsia"/>
        </w:rPr>
        <w:t>实际上</w:t>
      </w:r>
      <w:r>
        <w:t>安卓</w:t>
      </w:r>
      <w:r w:rsidR="00476B0B">
        <w:rPr>
          <w:rFonts w:hint="eastAsia"/>
        </w:rPr>
        <w:t>的很多控件都继承自</w:t>
      </w:r>
      <w:proofErr w:type="spellStart"/>
      <w:r w:rsidR="00476B0B">
        <w:t>TextView</w:t>
      </w:r>
      <w:proofErr w:type="spellEnd"/>
      <w:r w:rsidR="00476B0B">
        <w:rPr>
          <w:rFonts w:hint="eastAsia"/>
        </w:rPr>
        <w:t>类，包括</w:t>
      </w:r>
      <w:r w:rsidR="00476B0B">
        <w:t>Button</w:t>
      </w:r>
      <w:r w:rsidR="00476B0B">
        <w:rPr>
          <w:rFonts w:hint="eastAsia"/>
        </w:rPr>
        <w:t>、</w:t>
      </w:r>
      <w:proofErr w:type="spellStart"/>
      <w:r w:rsidR="00476B0B">
        <w:t>CheckTextView</w:t>
      </w:r>
      <w:proofErr w:type="spellEnd"/>
      <w:r w:rsidR="00476B0B">
        <w:rPr>
          <w:rFonts w:hint="eastAsia"/>
        </w:rPr>
        <w:t>、</w:t>
      </w:r>
      <w:proofErr w:type="spellStart"/>
      <w:r w:rsidR="00476B0B">
        <w:t>EditText</w:t>
      </w:r>
      <w:proofErr w:type="spellEnd"/>
      <w:r w:rsidR="00476B0B">
        <w:rPr>
          <w:rFonts w:hint="eastAsia"/>
        </w:rPr>
        <w:t>等，但用于文本显示时常用的还是</w:t>
      </w:r>
      <w:proofErr w:type="spellStart"/>
      <w:r w:rsidR="00476B0B">
        <w:t>TextView</w:t>
      </w:r>
      <w:proofErr w:type="spellEnd"/>
      <w:r w:rsidR="00476B0B">
        <w:rPr>
          <w:rFonts w:hint="eastAsia"/>
        </w:rPr>
        <w:t>和</w:t>
      </w:r>
      <w:proofErr w:type="spellStart"/>
      <w:r w:rsidR="00476B0B">
        <w:t>EditText</w:t>
      </w:r>
      <w:proofErr w:type="spellEnd"/>
      <w:r w:rsidR="000942DF">
        <w:rPr>
          <w:rFonts w:hint="eastAsia"/>
        </w:rPr>
        <w:t>，</w:t>
      </w:r>
      <w:r w:rsidR="00476B0B">
        <w:rPr>
          <w:rFonts w:hint="eastAsia"/>
        </w:rPr>
        <w:t>因此这里主要介绍这两个控件如何定义和使用。</w:t>
      </w:r>
    </w:p>
    <w:p w14:paraId="371DB4C2" w14:textId="77777777" w:rsidR="00476B0B" w:rsidRDefault="00476B0B" w:rsidP="00E05AE9">
      <w:pPr>
        <w:pStyle w:val="3"/>
      </w:pPr>
      <w:proofErr w:type="spellStart"/>
      <w:r>
        <w:lastRenderedPageBreak/>
        <w:t>TextView</w:t>
      </w:r>
      <w:proofErr w:type="spellEnd"/>
    </w:p>
    <w:p w14:paraId="796F5EF9" w14:textId="27C7DBB2" w:rsidR="00205362" w:rsidRDefault="00476B0B" w:rsidP="00476B0B">
      <w:proofErr w:type="spellStart"/>
      <w:r>
        <w:t>TextView</w:t>
      </w:r>
      <w:proofErr w:type="spellEnd"/>
      <w:r>
        <w:rPr>
          <w:rFonts w:hint="eastAsia"/>
        </w:rPr>
        <w:t>是</w:t>
      </w:r>
      <w:r w:rsidR="00A365DF">
        <w:t>安卓</w:t>
      </w:r>
      <w:r>
        <w:rPr>
          <w:rFonts w:hint="eastAsia"/>
        </w:rPr>
        <w:t>中常用的组件之一，用于显示文字，类似</w:t>
      </w:r>
      <w:r>
        <w:t>Java</w:t>
      </w:r>
      <w:r>
        <w:rPr>
          <w:rFonts w:hint="eastAsia"/>
        </w:rPr>
        <w:t>图形界面里的</w:t>
      </w:r>
      <w:r>
        <w:t>Label</w:t>
      </w:r>
      <w:r>
        <w:rPr>
          <w:rFonts w:hint="eastAsia"/>
        </w:rPr>
        <w:t>标签。</w:t>
      </w:r>
      <w:proofErr w:type="spellStart"/>
      <w:r>
        <w:t>TextView</w:t>
      </w:r>
      <w:proofErr w:type="spellEnd"/>
      <w:r>
        <w:rPr>
          <w:rFonts w:hint="eastAsia"/>
        </w:rPr>
        <w:t>中提供了大量的属性用于设置</w:t>
      </w:r>
      <w:proofErr w:type="spellStart"/>
      <w:r>
        <w:t>TextView</w:t>
      </w:r>
      <w:proofErr w:type="spellEnd"/>
      <w:r>
        <w:rPr>
          <w:rFonts w:hint="eastAsia"/>
        </w:rPr>
        <w:t>的字体大小、字体颜色、字体样式等等。由于很多控件都是</w:t>
      </w:r>
      <w:proofErr w:type="spellStart"/>
      <w:r>
        <w:t>TextView</w:t>
      </w:r>
      <w:proofErr w:type="spellEnd"/>
      <w:r>
        <w:rPr>
          <w:rFonts w:hint="eastAsia"/>
        </w:rPr>
        <w:t>的子类，它们也继承</w:t>
      </w:r>
      <w:proofErr w:type="spellStart"/>
      <w:r>
        <w:t>TextView</w:t>
      </w:r>
      <w:proofErr w:type="spellEnd"/>
      <w:r>
        <w:rPr>
          <w:rFonts w:hint="eastAsia"/>
        </w:rPr>
        <w:t>的属性，这给应用程序的界面提供了多种显示组合和样式。</w:t>
      </w:r>
      <w:proofErr w:type="spellStart"/>
      <w:r>
        <w:t>TextView</w:t>
      </w:r>
      <w:proofErr w:type="spellEnd"/>
      <w:r>
        <w:rPr>
          <w:rFonts w:hint="eastAsia"/>
        </w:rPr>
        <w:t>的属性可以直接在</w:t>
      </w:r>
      <w:r>
        <w:t>XML</w:t>
      </w:r>
      <w:r>
        <w:rPr>
          <w:rFonts w:hint="eastAsia"/>
        </w:rPr>
        <w:t>布局文件中设置，也可以在</w:t>
      </w:r>
      <w:r>
        <w:t>Java</w:t>
      </w:r>
      <w:r>
        <w:rPr>
          <w:rFonts w:hint="eastAsia"/>
        </w:rPr>
        <w:t>应用程序中设置和修改。例如，用户界面的布局文件</w:t>
      </w:r>
      <w:r>
        <w:t>textview_layout.xml</w:t>
      </w:r>
      <w:r>
        <w:rPr>
          <w:rFonts w:hint="eastAsia"/>
        </w:rPr>
        <w:t>中定义了一个</w:t>
      </w:r>
      <w:proofErr w:type="spellStart"/>
      <w:r>
        <w:t>TextView</w:t>
      </w:r>
      <w:proofErr w:type="spellEnd"/>
      <w:r>
        <w:rPr>
          <w:rFonts w:hint="eastAsia"/>
        </w:rPr>
        <w:t>，在</w:t>
      </w:r>
      <w:proofErr w:type="spellStart"/>
      <w:r>
        <w:t>TextView</w:t>
      </w:r>
      <w:proofErr w:type="spellEnd"/>
      <w:r>
        <w:rPr>
          <w:rFonts w:hint="eastAsia"/>
        </w:rPr>
        <w:t>几个基本属性基础上增加几个属性设置：</w:t>
      </w:r>
    </w:p>
    <w:p w14:paraId="3512A72C" w14:textId="2564664C" w:rsidR="00205362" w:rsidRDefault="00476B0B" w:rsidP="009441DF">
      <w:pPr>
        <w:pStyle w:val="a"/>
        <w:ind w:firstLine="360"/>
      </w:pPr>
      <w:proofErr w:type="spellStart"/>
      <w:r>
        <w:t>android:textColor</w:t>
      </w:r>
      <w:proofErr w:type="spellEnd"/>
      <w:r>
        <w:t>="#ff0000"</w:t>
      </w:r>
      <w:r>
        <w:rPr>
          <w:rFonts w:hint="eastAsia"/>
        </w:rPr>
        <w:t>设置字体为红色</w:t>
      </w:r>
    </w:p>
    <w:p w14:paraId="4CF26C34" w14:textId="586E60FA" w:rsidR="00205362" w:rsidRDefault="00476B0B" w:rsidP="009441DF">
      <w:pPr>
        <w:pStyle w:val="a"/>
        <w:ind w:firstLine="360"/>
      </w:pPr>
      <w:proofErr w:type="spellStart"/>
      <w:r>
        <w:t>android:textSize</w:t>
      </w:r>
      <w:proofErr w:type="spellEnd"/>
      <w:r>
        <w:t>="24sp"</w:t>
      </w:r>
      <w:r>
        <w:rPr>
          <w:rFonts w:hint="eastAsia"/>
        </w:rPr>
        <w:t>设置字体为</w:t>
      </w:r>
      <w:r>
        <w:t>24sp</w:t>
      </w:r>
    </w:p>
    <w:p w14:paraId="11914574" w14:textId="6F65C0AB" w:rsidR="00476B0B" w:rsidRDefault="00476B0B" w:rsidP="009441DF">
      <w:pPr>
        <w:pStyle w:val="a"/>
        <w:ind w:firstLine="360"/>
      </w:pPr>
      <w:proofErr w:type="spellStart"/>
      <w:r>
        <w:t>android:textStyle</w:t>
      </w:r>
      <w:proofErr w:type="spellEnd"/>
      <w:r>
        <w:t>="bold"</w:t>
      </w:r>
      <w:r>
        <w:rPr>
          <w:rFonts w:hint="eastAsia"/>
        </w:rPr>
        <w:t>设置字体加粗。</w:t>
      </w:r>
    </w:p>
    <w:p w14:paraId="0D221C6E" w14:textId="77777777" w:rsidR="00476B0B" w:rsidRDefault="00476B0B" w:rsidP="00476B0B">
      <w:r>
        <w:rPr>
          <w:rFonts w:hint="eastAsia"/>
        </w:rPr>
        <w:t>如果要在</w:t>
      </w:r>
      <w:r>
        <w:t>Java</w:t>
      </w:r>
      <w:r>
        <w:rPr>
          <w:rFonts w:hint="eastAsia"/>
        </w:rPr>
        <w:t>代码中对</w:t>
      </w:r>
      <w:proofErr w:type="spellStart"/>
      <w:r>
        <w:t>TextView</w:t>
      </w:r>
      <w:proofErr w:type="spellEnd"/>
      <w:r>
        <w:rPr>
          <w:rFonts w:hint="eastAsia"/>
        </w:rPr>
        <w:t>控件属性进行修改，在其布局文件中必须要给这个</w:t>
      </w:r>
      <w:proofErr w:type="spellStart"/>
      <w:r>
        <w:t>TextView</w:t>
      </w:r>
      <w:proofErr w:type="spellEnd"/>
      <w:r>
        <w:rPr>
          <w:rFonts w:hint="eastAsia"/>
        </w:rPr>
        <w:t>的</w:t>
      </w:r>
      <w:r>
        <w:t>ID</w:t>
      </w:r>
      <w:r>
        <w:rPr>
          <w:rFonts w:hint="eastAsia"/>
        </w:rPr>
        <w:t>属性赋值。</w:t>
      </w:r>
      <w:proofErr w:type="spellStart"/>
      <w:r>
        <w:t>TextView</w:t>
      </w:r>
      <w:proofErr w:type="spellEnd"/>
      <w:r>
        <w:rPr>
          <w:rFonts w:hint="eastAsia"/>
        </w:rPr>
        <w:t>的</w:t>
      </w:r>
      <w:r>
        <w:t>ID</w:t>
      </w:r>
      <w:r>
        <w:rPr>
          <w:rFonts w:hint="eastAsia"/>
        </w:rPr>
        <w:t>属性是这个</w:t>
      </w:r>
      <w:proofErr w:type="spellStart"/>
      <w:r>
        <w:t>TextView</w:t>
      </w:r>
      <w:proofErr w:type="spellEnd"/>
      <w:r>
        <w:rPr>
          <w:rFonts w:hint="eastAsia"/>
        </w:rPr>
        <w:t>部件的唯一标识，用于</w:t>
      </w:r>
      <w:r>
        <w:t>Java</w:t>
      </w:r>
      <w:r>
        <w:rPr>
          <w:rFonts w:hint="eastAsia"/>
        </w:rPr>
        <w:t>程序对其进行引用。设定</w:t>
      </w:r>
      <w:proofErr w:type="spellStart"/>
      <w:r>
        <w:t>TextView</w:t>
      </w:r>
      <w:proofErr w:type="spellEnd"/>
      <w:r>
        <w:rPr>
          <w:rFonts w:hint="eastAsia"/>
        </w:rPr>
        <w:t>的</w:t>
      </w:r>
      <w:r>
        <w:t>ID</w:t>
      </w:r>
      <w:r>
        <w:rPr>
          <w:rFonts w:hint="eastAsia"/>
        </w:rPr>
        <w:t>属性的具体语法如下：</w:t>
      </w:r>
    </w:p>
    <w:p w14:paraId="70A95EA8" w14:textId="236F1A4E" w:rsidR="00476B0B" w:rsidRDefault="00476B0B" w:rsidP="00476B0B">
      <w:pPr>
        <w:pStyle w:val="a6"/>
        <w:ind w:left="240" w:right="720" w:firstLine="180"/>
      </w:pPr>
      <w:proofErr w:type="spellStart"/>
      <w:r>
        <w:t>android:id</w:t>
      </w:r>
      <w:proofErr w:type="spellEnd"/>
      <w:r>
        <w:t>="@+id/</w:t>
      </w:r>
      <w:proofErr w:type="spellStart"/>
      <w:r>
        <w:t>textview_name</w:t>
      </w:r>
      <w:proofErr w:type="spellEnd"/>
      <w:r>
        <w:t>”</w:t>
      </w:r>
    </w:p>
    <w:p w14:paraId="7850D50F" w14:textId="6777F61D" w:rsidR="00E25A9B" w:rsidRDefault="00E25A9B" w:rsidP="00E25A9B">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25</w:t>
      </w:r>
      <w:r w:rsidR="00EF15E2">
        <w:fldChar w:fldCharType="end"/>
      </w:r>
    </w:p>
    <w:p w14:paraId="2CA143CD" w14:textId="17B62A95" w:rsidR="00476B0B" w:rsidRDefault="00476B0B" w:rsidP="00476B0B">
      <w:r>
        <w:rPr>
          <w:rFonts w:hint="eastAsia"/>
        </w:rPr>
        <w:t>假设在</w:t>
      </w:r>
      <w:r>
        <w:t>textview_layout.xml</w:t>
      </w:r>
      <w:r>
        <w:rPr>
          <w:rFonts w:hint="eastAsia"/>
        </w:rPr>
        <w:t>文件中设定为</w:t>
      </w:r>
      <w:proofErr w:type="spellStart"/>
      <w:r>
        <w:t>android:id</w:t>
      </w:r>
      <w:proofErr w:type="spellEnd"/>
      <w:r>
        <w:t xml:space="preserve"> =”@+id/</w:t>
      </w:r>
      <w:proofErr w:type="spellStart"/>
      <w:r>
        <w:t>textvw</w:t>
      </w:r>
      <w:proofErr w:type="spellEnd"/>
      <w:r>
        <w:t>”</w:t>
      </w:r>
      <w:r>
        <w:rPr>
          <w:rFonts w:hint="eastAsia"/>
        </w:rPr>
        <w:t>，没有增加属性的设置，在</w:t>
      </w:r>
      <w:r>
        <w:t>Java</w:t>
      </w:r>
      <w:r>
        <w:rPr>
          <w:rFonts w:hint="eastAsia"/>
        </w:rPr>
        <w:t>应用程序</w:t>
      </w:r>
      <w:proofErr w:type="spellStart"/>
      <w:r w:rsidR="00975924" w:rsidRPr="00975924">
        <w:t>TextViewModifyByCodeActivity</w:t>
      </w:r>
      <w:proofErr w:type="spellEnd"/>
      <w:r>
        <w:rPr>
          <w:rFonts w:hint="eastAsia"/>
        </w:rPr>
        <w:t>中可以通过</w:t>
      </w:r>
      <w:proofErr w:type="spellStart"/>
      <w:r>
        <w:t>findViewById</w:t>
      </w:r>
      <w:proofErr w:type="spellEnd"/>
      <w:r>
        <w:t>()</w:t>
      </w:r>
      <w:r>
        <w:rPr>
          <w:rFonts w:hint="eastAsia"/>
        </w:rPr>
        <w:t>获取</w:t>
      </w:r>
      <w:proofErr w:type="spellStart"/>
      <w:r>
        <w:t>TextView</w:t>
      </w:r>
      <w:proofErr w:type="spellEnd"/>
      <w:r>
        <w:rPr>
          <w:rFonts w:hint="eastAsia"/>
        </w:rPr>
        <w:t>控件，然后通过对象修改其属性也可以达到同样的效果，</w:t>
      </w:r>
      <w:r>
        <w:fldChar w:fldCharType="begin"/>
      </w:r>
      <w:r>
        <w:instrText xml:space="preserve"> REF _Ref5813 \h </w:instrText>
      </w:r>
      <w:r>
        <w:fldChar w:fldCharType="separate"/>
      </w:r>
      <w:r w:rsidR="003E203A">
        <w:rPr>
          <w:rFonts w:hint="eastAsia"/>
        </w:rPr>
        <w:t>码</w:t>
      </w:r>
      <w:r w:rsidR="003E203A">
        <w:t xml:space="preserve"> </w:t>
      </w:r>
      <w:r w:rsidR="003E203A">
        <w:rPr>
          <w:noProof/>
        </w:rPr>
        <w:t>3</w:t>
      </w:r>
      <w:r w:rsidR="003E203A">
        <w:noBreakHyphen/>
      </w:r>
      <w:r w:rsidR="003E203A">
        <w:rPr>
          <w:noProof/>
        </w:rPr>
        <w:t>26</w:t>
      </w:r>
      <w:r>
        <w:fldChar w:fldCharType="end"/>
      </w:r>
      <w:r>
        <w:rPr>
          <w:rFonts w:hint="eastAsia"/>
        </w:rPr>
        <w:t>。</w:t>
      </w:r>
    </w:p>
    <w:p w14:paraId="54635A52" w14:textId="77777777" w:rsidR="00152EDB" w:rsidRDefault="00152EDB" w:rsidP="00152EDB">
      <w:pPr>
        <w:pStyle w:val="a6"/>
        <w:ind w:left="240" w:right="720" w:firstLine="180"/>
      </w:pPr>
      <w:r>
        <w:t xml:space="preserve">import </w:t>
      </w:r>
      <w:proofErr w:type="spellStart"/>
      <w:r>
        <w:t>android.graphics.Color</w:t>
      </w:r>
      <w:proofErr w:type="spellEnd"/>
      <w:r>
        <w:t>;</w:t>
      </w:r>
    </w:p>
    <w:p w14:paraId="028CEA8A" w14:textId="77777777" w:rsidR="00152EDB" w:rsidRDefault="00152EDB" w:rsidP="00152EDB">
      <w:pPr>
        <w:pStyle w:val="a6"/>
        <w:ind w:left="240" w:right="720" w:firstLine="180"/>
      </w:pPr>
      <w:r>
        <w:t xml:space="preserve">import </w:t>
      </w:r>
      <w:proofErr w:type="spellStart"/>
      <w:r>
        <w:t>android.graphics.Typeface</w:t>
      </w:r>
      <w:proofErr w:type="spellEnd"/>
      <w:r>
        <w:t>;</w:t>
      </w:r>
    </w:p>
    <w:p w14:paraId="730E4F13" w14:textId="77777777" w:rsidR="00152EDB" w:rsidRDefault="00152EDB" w:rsidP="00152EDB">
      <w:pPr>
        <w:pStyle w:val="a6"/>
        <w:ind w:left="240" w:right="720" w:firstLine="180"/>
      </w:pPr>
      <w:r>
        <w:t xml:space="preserve">import </w:t>
      </w:r>
      <w:proofErr w:type="spellStart"/>
      <w:r>
        <w:t>android.os.Bundle</w:t>
      </w:r>
      <w:proofErr w:type="spellEnd"/>
      <w:r>
        <w:t>;</w:t>
      </w:r>
    </w:p>
    <w:p w14:paraId="06FC8CC9" w14:textId="77777777" w:rsidR="00152EDB" w:rsidRDefault="00152EDB" w:rsidP="00152EDB">
      <w:pPr>
        <w:pStyle w:val="a6"/>
        <w:ind w:left="240" w:right="720" w:firstLine="180"/>
      </w:pPr>
      <w:r>
        <w:t xml:space="preserve">import </w:t>
      </w:r>
      <w:proofErr w:type="spellStart"/>
      <w:r>
        <w:t>android.util.TypedValue</w:t>
      </w:r>
      <w:proofErr w:type="spellEnd"/>
      <w:r>
        <w:t>;</w:t>
      </w:r>
    </w:p>
    <w:p w14:paraId="21B1AF66" w14:textId="77777777" w:rsidR="00152EDB" w:rsidRDefault="00152EDB" w:rsidP="00152EDB">
      <w:pPr>
        <w:pStyle w:val="a6"/>
        <w:ind w:left="240" w:right="720" w:firstLine="180"/>
      </w:pPr>
      <w:r>
        <w:t xml:space="preserve">import </w:t>
      </w:r>
      <w:proofErr w:type="spellStart"/>
      <w:r>
        <w:t>android.widget.TextView</w:t>
      </w:r>
      <w:proofErr w:type="spellEnd"/>
      <w:r>
        <w:t>;</w:t>
      </w:r>
    </w:p>
    <w:p w14:paraId="38A28E42" w14:textId="77777777" w:rsidR="00152EDB" w:rsidRDefault="00152EDB" w:rsidP="00152EDB">
      <w:pPr>
        <w:pStyle w:val="a6"/>
        <w:ind w:left="240" w:right="720" w:firstLine="180"/>
      </w:pPr>
    </w:p>
    <w:p w14:paraId="4F384847" w14:textId="77777777" w:rsidR="00152EDB" w:rsidRDefault="00152EDB" w:rsidP="00152EDB">
      <w:pPr>
        <w:pStyle w:val="a6"/>
        <w:ind w:left="240" w:right="720" w:firstLine="180"/>
      </w:pPr>
      <w:r>
        <w:t xml:space="preserve">import </w:t>
      </w:r>
      <w:proofErr w:type="spellStart"/>
      <w:r>
        <w:t>androidx.appcompat.app.AppCompatActivity</w:t>
      </w:r>
      <w:proofErr w:type="spellEnd"/>
      <w:r>
        <w:t>;</w:t>
      </w:r>
    </w:p>
    <w:p w14:paraId="3D399E84" w14:textId="77777777" w:rsidR="00152EDB" w:rsidRDefault="00152EDB" w:rsidP="00152EDB">
      <w:pPr>
        <w:pStyle w:val="a6"/>
        <w:ind w:left="240" w:right="720" w:firstLine="180"/>
      </w:pPr>
    </w:p>
    <w:p w14:paraId="6682F5CF" w14:textId="77777777" w:rsidR="00152EDB" w:rsidRDefault="00152EDB" w:rsidP="00152EDB">
      <w:pPr>
        <w:pStyle w:val="a6"/>
        <w:ind w:left="240" w:right="720" w:firstLine="180"/>
      </w:pPr>
      <w:r>
        <w:t>import com.example.ch03.materialdesign.R;</w:t>
      </w:r>
    </w:p>
    <w:p w14:paraId="491CE775" w14:textId="77777777" w:rsidR="00152EDB" w:rsidRDefault="00152EDB" w:rsidP="00152EDB">
      <w:pPr>
        <w:pStyle w:val="a6"/>
        <w:ind w:left="240" w:right="720" w:firstLine="180"/>
      </w:pPr>
    </w:p>
    <w:p w14:paraId="74E84480" w14:textId="77777777" w:rsidR="00152EDB" w:rsidRDefault="00152EDB" w:rsidP="00152EDB">
      <w:pPr>
        <w:pStyle w:val="a6"/>
        <w:ind w:left="240" w:right="720" w:firstLine="180"/>
      </w:pPr>
      <w:r>
        <w:t xml:space="preserve">public class </w:t>
      </w:r>
      <w:proofErr w:type="spellStart"/>
      <w:r>
        <w:t>TextViewModifyByCodeActivity</w:t>
      </w:r>
      <w:proofErr w:type="spellEnd"/>
      <w:r>
        <w:t xml:space="preserve"> extends </w:t>
      </w:r>
      <w:proofErr w:type="spellStart"/>
      <w:r>
        <w:t>AppCompatActivity</w:t>
      </w:r>
      <w:proofErr w:type="spellEnd"/>
      <w:r>
        <w:t xml:space="preserve"> {</w:t>
      </w:r>
    </w:p>
    <w:p w14:paraId="0D98C9E8" w14:textId="77777777" w:rsidR="00152EDB" w:rsidRDefault="00152EDB" w:rsidP="00152EDB">
      <w:pPr>
        <w:pStyle w:val="a6"/>
        <w:ind w:left="240" w:right="720" w:firstLine="180"/>
      </w:pPr>
      <w:r>
        <w:t xml:space="preserve">    /**</w:t>
      </w:r>
    </w:p>
    <w:p w14:paraId="39866FDF" w14:textId="77777777" w:rsidR="00152EDB" w:rsidRDefault="00152EDB" w:rsidP="00152EDB">
      <w:pPr>
        <w:pStyle w:val="a6"/>
        <w:ind w:left="240" w:right="720" w:firstLine="180"/>
      </w:pPr>
      <w:r>
        <w:lastRenderedPageBreak/>
        <w:t xml:space="preserve">     * Called when the activity is first created.</w:t>
      </w:r>
    </w:p>
    <w:p w14:paraId="757E8664" w14:textId="77777777" w:rsidR="00152EDB" w:rsidRDefault="00152EDB" w:rsidP="00152EDB">
      <w:pPr>
        <w:pStyle w:val="a6"/>
        <w:ind w:left="240" w:right="720" w:firstLine="180"/>
      </w:pPr>
      <w:r>
        <w:t xml:space="preserve">     */</w:t>
      </w:r>
    </w:p>
    <w:p w14:paraId="11F69601" w14:textId="77777777" w:rsidR="00152EDB" w:rsidRDefault="00152EDB" w:rsidP="00152EDB">
      <w:pPr>
        <w:pStyle w:val="a6"/>
        <w:ind w:left="240" w:right="720" w:firstLine="180"/>
      </w:pPr>
      <w:r>
        <w:t xml:space="preserve">    @Override</w:t>
      </w:r>
    </w:p>
    <w:p w14:paraId="3BE55897" w14:textId="77777777" w:rsidR="00152EDB" w:rsidRDefault="00152EDB" w:rsidP="00152EDB">
      <w:pPr>
        <w:pStyle w:val="a6"/>
        <w:ind w:left="240" w:right="720" w:firstLine="180"/>
      </w:pPr>
      <w:r>
        <w:t xml:space="preserve">    public void </w:t>
      </w:r>
      <w:proofErr w:type="spellStart"/>
      <w:r>
        <w:t>onCreate</w:t>
      </w:r>
      <w:proofErr w:type="spellEnd"/>
      <w:r>
        <w:t xml:space="preserve">(Bundle </w:t>
      </w:r>
      <w:proofErr w:type="spellStart"/>
      <w:r>
        <w:t>savedInstanceState</w:t>
      </w:r>
      <w:proofErr w:type="spellEnd"/>
      <w:r>
        <w:t>) {</w:t>
      </w:r>
    </w:p>
    <w:p w14:paraId="6884637B" w14:textId="77777777" w:rsidR="00152EDB" w:rsidRDefault="00152EDB" w:rsidP="00152EDB">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39E96297" w14:textId="77777777" w:rsidR="00152EDB" w:rsidRDefault="00152EDB" w:rsidP="00152EDB">
      <w:pPr>
        <w:pStyle w:val="a6"/>
        <w:ind w:left="240" w:right="720" w:firstLine="180"/>
      </w:pPr>
      <w:r>
        <w:rPr>
          <w:rFonts w:hint="eastAsia"/>
        </w:rPr>
        <w:t xml:space="preserve">        </w:t>
      </w:r>
      <w:proofErr w:type="spellStart"/>
      <w:r>
        <w:rPr>
          <w:rFonts w:hint="eastAsia"/>
        </w:rPr>
        <w:t>setContentView</w:t>
      </w:r>
      <w:proofErr w:type="spellEnd"/>
      <w:r>
        <w:rPr>
          <w:rFonts w:hint="eastAsia"/>
        </w:rPr>
        <w:t>(</w:t>
      </w:r>
      <w:proofErr w:type="spellStart"/>
      <w:r>
        <w:rPr>
          <w:rFonts w:hint="eastAsia"/>
        </w:rPr>
        <w:t>R.layout.textview</w:t>
      </w:r>
      <w:proofErr w:type="spellEnd"/>
      <w:r>
        <w:rPr>
          <w:rFonts w:hint="eastAsia"/>
        </w:rPr>
        <w:t xml:space="preserve">);// </w:t>
      </w:r>
      <w:r>
        <w:rPr>
          <w:rFonts w:hint="eastAsia"/>
        </w:rPr>
        <w:t>设置内容显示的</w:t>
      </w:r>
      <w:r>
        <w:rPr>
          <w:rFonts w:hint="eastAsia"/>
        </w:rPr>
        <w:t>xml</w:t>
      </w:r>
      <w:r>
        <w:rPr>
          <w:rFonts w:hint="eastAsia"/>
        </w:rPr>
        <w:t>布局文件</w:t>
      </w:r>
    </w:p>
    <w:p w14:paraId="49780CD4" w14:textId="77777777" w:rsidR="00152EDB" w:rsidRDefault="00152EDB" w:rsidP="00152EDB">
      <w:pPr>
        <w:pStyle w:val="a6"/>
        <w:ind w:left="240" w:right="720" w:firstLine="180"/>
      </w:pPr>
      <w:r>
        <w:rPr>
          <w:rFonts w:hint="eastAsia"/>
        </w:rPr>
        <w:t xml:space="preserve">        </w:t>
      </w:r>
      <w:proofErr w:type="spellStart"/>
      <w:r>
        <w:rPr>
          <w:rFonts w:hint="eastAsia"/>
        </w:rPr>
        <w:t>TextView</w:t>
      </w:r>
      <w:proofErr w:type="spellEnd"/>
      <w:r>
        <w:rPr>
          <w:rFonts w:hint="eastAsia"/>
        </w:rPr>
        <w:t xml:space="preserve"> </w:t>
      </w:r>
      <w:proofErr w:type="spellStart"/>
      <w:r>
        <w:rPr>
          <w:rFonts w:hint="eastAsia"/>
        </w:rPr>
        <w:t>textView</w:t>
      </w:r>
      <w:proofErr w:type="spellEnd"/>
      <w:r>
        <w:rPr>
          <w:rFonts w:hint="eastAsia"/>
        </w:rPr>
        <w:t xml:space="preserve"> = (</w:t>
      </w:r>
      <w:proofErr w:type="spellStart"/>
      <w:r>
        <w:rPr>
          <w:rFonts w:hint="eastAsia"/>
        </w:rPr>
        <w:t>TextView</w:t>
      </w:r>
      <w:proofErr w:type="spellEnd"/>
      <w:r>
        <w:rPr>
          <w:rFonts w:hint="eastAsia"/>
        </w:rPr>
        <w:t xml:space="preserve">) </w:t>
      </w:r>
      <w:proofErr w:type="spellStart"/>
      <w:r>
        <w:rPr>
          <w:rFonts w:hint="eastAsia"/>
        </w:rPr>
        <w:t>findViewById</w:t>
      </w:r>
      <w:proofErr w:type="spellEnd"/>
      <w:r>
        <w:rPr>
          <w:rFonts w:hint="eastAsia"/>
        </w:rPr>
        <w:t>(</w:t>
      </w:r>
      <w:proofErr w:type="spellStart"/>
      <w:r>
        <w:rPr>
          <w:rFonts w:hint="eastAsia"/>
        </w:rPr>
        <w:t>R.id.textView</w:t>
      </w:r>
      <w:proofErr w:type="spellEnd"/>
      <w:r>
        <w:rPr>
          <w:rFonts w:hint="eastAsia"/>
        </w:rPr>
        <w:t xml:space="preserve">);// </w:t>
      </w:r>
      <w:r>
        <w:rPr>
          <w:rFonts w:hint="eastAsia"/>
        </w:rPr>
        <w:t>取得我们的</w:t>
      </w:r>
      <w:proofErr w:type="spellStart"/>
      <w:r>
        <w:rPr>
          <w:rFonts w:hint="eastAsia"/>
        </w:rPr>
        <w:t>TextView</w:t>
      </w:r>
      <w:proofErr w:type="spellEnd"/>
      <w:r>
        <w:rPr>
          <w:rFonts w:hint="eastAsia"/>
        </w:rPr>
        <w:t>组件</w:t>
      </w:r>
    </w:p>
    <w:p w14:paraId="1D90EFEB" w14:textId="77777777" w:rsidR="00152EDB" w:rsidRDefault="00152EDB" w:rsidP="00152EDB">
      <w:pPr>
        <w:pStyle w:val="a6"/>
        <w:ind w:left="240" w:right="720" w:firstLine="180"/>
      </w:pPr>
      <w:r>
        <w:rPr>
          <w:rFonts w:hint="eastAsia"/>
        </w:rPr>
        <w:t xml:space="preserve">        </w:t>
      </w:r>
      <w:proofErr w:type="spellStart"/>
      <w:r>
        <w:rPr>
          <w:rFonts w:hint="eastAsia"/>
        </w:rPr>
        <w:t>textView.setTextColor</w:t>
      </w:r>
      <w:proofErr w:type="spellEnd"/>
      <w:r>
        <w:rPr>
          <w:rFonts w:hint="eastAsia"/>
        </w:rPr>
        <w:t>(</w:t>
      </w:r>
      <w:proofErr w:type="spellStart"/>
      <w:r>
        <w:rPr>
          <w:rFonts w:hint="eastAsia"/>
        </w:rPr>
        <w:t>Color.RED</w:t>
      </w:r>
      <w:proofErr w:type="spellEnd"/>
      <w:r>
        <w:rPr>
          <w:rFonts w:hint="eastAsia"/>
        </w:rPr>
        <w:t xml:space="preserve">);// </w:t>
      </w:r>
      <w:r>
        <w:rPr>
          <w:rFonts w:hint="eastAsia"/>
        </w:rPr>
        <w:t>设置成红色</w:t>
      </w:r>
    </w:p>
    <w:p w14:paraId="5C50C81C" w14:textId="77777777" w:rsidR="00152EDB" w:rsidRDefault="00152EDB" w:rsidP="00152EDB">
      <w:pPr>
        <w:pStyle w:val="a6"/>
        <w:ind w:left="240" w:right="720" w:firstLine="180"/>
      </w:pPr>
      <w:r>
        <w:rPr>
          <w:rFonts w:hint="eastAsia"/>
        </w:rPr>
        <w:t xml:space="preserve">        </w:t>
      </w:r>
      <w:proofErr w:type="spellStart"/>
      <w:r>
        <w:rPr>
          <w:rFonts w:hint="eastAsia"/>
        </w:rPr>
        <w:t>textView.setTextSize</w:t>
      </w:r>
      <w:proofErr w:type="spellEnd"/>
      <w:r>
        <w:rPr>
          <w:rFonts w:hint="eastAsia"/>
        </w:rPr>
        <w:t>(</w:t>
      </w:r>
      <w:proofErr w:type="spellStart"/>
      <w:r>
        <w:rPr>
          <w:rFonts w:hint="eastAsia"/>
        </w:rPr>
        <w:t>TypedValue.COMPLEX_UNIT_SP</w:t>
      </w:r>
      <w:proofErr w:type="spellEnd"/>
      <w:r>
        <w:rPr>
          <w:rFonts w:hint="eastAsia"/>
        </w:rPr>
        <w:t xml:space="preserve">, 24f);// </w:t>
      </w:r>
      <w:r>
        <w:rPr>
          <w:rFonts w:hint="eastAsia"/>
        </w:rPr>
        <w:t>设置成</w:t>
      </w:r>
      <w:r>
        <w:rPr>
          <w:rFonts w:hint="eastAsia"/>
        </w:rPr>
        <w:t>24sp</w:t>
      </w:r>
    </w:p>
    <w:p w14:paraId="2219CDCA" w14:textId="77777777" w:rsidR="00152EDB" w:rsidRDefault="00152EDB" w:rsidP="00152EDB">
      <w:pPr>
        <w:pStyle w:val="a6"/>
        <w:ind w:left="240" w:right="720" w:firstLine="180"/>
      </w:pPr>
      <w:r>
        <w:rPr>
          <w:rFonts w:hint="eastAsia"/>
        </w:rPr>
        <w:t xml:space="preserve">        textView.setTypeface(Typeface.defaultFromStyle(Typeface.BOLD));// </w:t>
      </w:r>
      <w:r>
        <w:rPr>
          <w:rFonts w:hint="eastAsia"/>
        </w:rPr>
        <w:t>加粗</w:t>
      </w:r>
    </w:p>
    <w:p w14:paraId="52F87C46" w14:textId="77777777" w:rsidR="00152EDB" w:rsidRDefault="00152EDB" w:rsidP="00152EDB">
      <w:pPr>
        <w:pStyle w:val="a6"/>
        <w:ind w:left="240" w:right="720" w:firstLine="180"/>
      </w:pPr>
      <w:r>
        <w:t xml:space="preserve">    }</w:t>
      </w:r>
    </w:p>
    <w:p w14:paraId="3A3B62F6" w14:textId="21C4649F" w:rsidR="00476B0B" w:rsidRDefault="00152EDB" w:rsidP="00152EDB">
      <w:pPr>
        <w:pStyle w:val="a6"/>
        <w:ind w:left="240" w:right="720" w:firstLine="180"/>
      </w:pPr>
      <w:r>
        <w:t>}</w:t>
      </w:r>
    </w:p>
    <w:p w14:paraId="3FEA3D9B" w14:textId="766A921B" w:rsidR="00C45A86" w:rsidRPr="00C45A86" w:rsidRDefault="00C45A86" w:rsidP="00C45A86">
      <w:pPr>
        <w:pStyle w:val="a5"/>
      </w:pPr>
      <w:bookmarkStart w:id="27" w:name="_Toc476667863"/>
      <w:bookmarkStart w:id="28" w:name="_Ref5813"/>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26</w:t>
      </w:r>
      <w:r w:rsidR="00EF15E2">
        <w:fldChar w:fldCharType="end"/>
      </w:r>
      <w:bookmarkEnd w:id="28"/>
      <w:r>
        <w:t xml:space="preserve">  </w:t>
      </w:r>
      <w:bookmarkEnd w:id="27"/>
      <w:r w:rsidR="00F84A12" w:rsidRPr="00F84A12">
        <w:t>TextViewModifyByCodeActivity</w:t>
      </w:r>
      <w:r>
        <w:t>.java</w:t>
      </w:r>
    </w:p>
    <w:p w14:paraId="135059C0" w14:textId="29462D31" w:rsidR="00476B0B" w:rsidRDefault="00476B0B" w:rsidP="00476B0B">
      <w:r>
        <w:rPr>
          <w:rFonts w:hint="eastAsia"/>
        </w:rPr>
        <w:t>通过上面的尝试，说明通过</w:t>
      </w:r>
      <w:r>
        <w:t>Java</w:t>
      </w:r>
      <w:r>
        <w:rPr>
          <w:rFonts w:hint="eastAsia"/>
        </w:rPr>
        <w:t>代码程序和</w:t>
      </w:r>
      <w:r>
        <w:t>XML</w:t>
      </w:r>
      <w:r>
        <w:rPr>
          <w:rFonts w:hint="eastAsia"/>
        </w:rPr>
        <w:t>布局文件都可以实现</w:t>
      </w:r>
      <w:proofErr w:type="spellStart"/>
      <w:r>
        <w:t>TextView</w:t>
      </w:r>
      <w:proofErr w:type="spellEnd"/>
      <w:r>
        <w:rPr>
          <w:rFonts w:hint="eastAsia"/>
        </w:rPr>
        <w:t>属性的设置。不过在</w:t>
      </w:r>
      <w:r w:rsidR="00A365DF">
        <w:t>安卓</w:t>
      </w:r>
      <w:r>
        <w:rPr>
          <w:rFonts w:hint="eastAsia"/>
        </w:rPr>
        <w:t>应用系统开发过程中，还是推荐使用</w:t>
      </w:r>
      <w:r>
        <w:t>XML</w:t>
      </w:r>
      <w:r>
        <w:rPr>
          <w:rFonts w:hint="eastAsia"/>
        </w:rPr>
        <w:t>进行布局和界面外观的设计，使用</w:t>
      </w:r>
      <w:r>
        <w:t>Java</w:t>
      </w:r>
      <w:r>
        <w:rPr>
          <w:rFonts w:hint="eastAsia"/>
        </w:rPr>
        <w:t>程序代码实现程序逻辑。</w:t>
      </w:r>
    </w:p>
    <w:p w14:paraId="0C8FE130" w14:textId="77777777" w:rsidR="00476B0B" w:rsidRDefault="00476B0B" w:rsidP="00E05AE9">
      <w:pPr>
        <w:pStyle w:val="3"/>
      </w:pPr>
      <w:proofErr w:type="spellStart"/>
      <w:r>
        <w:t>EditText</w:t>
      </w:r>
      <w:proofErr w:type="spellEnd"/>
    </w:p>
    <w:p w14:paraId="58DAF0C0" w14:textId="020DD190" w:rsidR="00476B0B" w:rsidRDefault="00476B0B" w:rsidP="00476B0B">
      <w:proofErr w:type="spellStart"/>
      <w:r>
        <w:t>EditText</w:t>
      </w:r>
      <w:proofErr w:type="spellEnd"/>
      <w:r>
        <w:rPr>
          <w:rFonts w:hint="eastAsia"/>
        </w:rPr>
        <w:t>是</w:t>
      </w:r>
      <w:r w:rsidR="00A365DF">
        <w:t>安卓</w:t>
      </w:r>
      <w:r>
        <w:rPr>
          <w:rFonts w:hint="eastAsia"/>
        </w:rPr>
        <w:t>的文本编辑框，是用户和</w:t>
      </w:r>
      <w:r w:rsidR="00A365DF">
        <w:t>安卓</w:t>
      </w:r>
      <w:r>
        <w:rPr>
          <w:rFonts w:hint="eastAsia"/>
        </w:rPr>
        <w:t>应用进行数据交互的窗口，可以接受用户的文本数据输入，并将其传送到应用程序中。</w:t>
      </w:r>
      <w:proofErr w:type="spellStart"/>
      <w:r>
        <w:t>EditText</w:t>
      </w:r>
      <w:proofErr w:type="spellEnd"/>
      <w:r>
        <w:rPr>
          <w:rFonts w:hint="eastAsia"/>
        </w:rPr>
        <w:t>是</w:t>
      </w:r>
      <w:proofErr w:type="spellStart"/>
      <w:r>
        <w:t>TextView</w:t>
      </w:r>
      <w:proofErr w:type="spellEnd"/>
      <w:r>
        <w:rPr>
          <w:rFonts w:hint="eastAsia"/>
        </w:rPr>
        <w:t>的子类，所以</w:t>
      </w:r>
      <w:proofErr w:type="spellStart"/>
      <w:r>
        <w:t>EditText</w:t>
      </w:r>
      <w:proofErr w:type="spellEnd"/>
      <w:r>
        <w:rPr>
          <w:rFonts w:hint="eastAsia"/>
        </w:rPr>
        <w:t>继承了</w:t>
      </w:r>
      <w:proofErr w:type="spellStart"/>
      <w:r>
        <w:t>TextView</w:t>
      </w:r>
      <w:proofErr w:type="spellEnd"/>
      <w:r>
        <w:rPr>
          <w:rFonts w:hint="eastAsia"/>
        </w:rPr>
        <w:t>的所有方法和所有属性。</w:t>
      </w:r>
      <w:proofErr w:type="spellStart"/>
      <w:r>
        <w:t>EditText</w:t>
      </w:r>
      <w:proofErr w:type="spellEnd"/>
      <w:r>
        <w:rPr>
          <w:rFonts w:hint="eastAsia"/>
        </w:rPr>
        <w:t>类似于</w:t>
      </w:r>
      <w:r>
        <w:t>Java</w:t>
      </w:r>
      <w:r>
        <w:rPr>
          <w:rFonts w:hint="eastAsia"/>
        </w:rPr>
        <w:t>图形界面的文本编辑框，但与后者相比，增加从</w:t>
      </w:r>
      <w:proofErr w:type="spellStart"/>
      <w:r>
        <w:t>TextView</w:t>
      </w:r>
      <w:proofErr w:type="spellEnd"/>
      <w:r>
        <w:rPr>
          <w:rFonts w:hint="eastAsia"/>
        </w:rPr>
        <w:t>继承的属性之后，设置</w:t>
      </w:r>
      <w:proofErr w:type="spellStart"/>
      <w:r>
        <w:t>EditText</w:t>
      </w:r>
      <w:proofErr w:type="spellEnd"/>
      <w:r>
        <w:rPr>
          <w:rFonts w:hint="eastAsia"/>
        </w:rPr>
        <w:t>的显示和输入时，就可以根据不同的需求设计出更加有个性和特点的交互界面。例如，可以通过</w:t>
      </w:r>
      <w:proofErr w:type="spellStart"/>
      <w:r>
        <w:t>EditText</w:t>
      </w:r>
      <w:proofErr w:type="spellEnd"/>
      <w:r>
        <w:rPr>
          <w:rFonts w:hint="eastAsia"/>
        </w:rPr>
        <w:t>的属性设置文本编辑框的最大长度，空白提示文字等，或者限制输入的字符类型只能为电话号码。</w:t>
      </w:r>
      <w:r>
        <w:fldChar w:fldCharType="begin"/>
      </w:r>
      <w:r>
        <w:instrText xml:space="preserve"> REF _Ref6031 \h </w:instrText>
      </w:r>
      <w:r>
        <w:fldChar w:fldCharType="separate"/>
      </w:r>
      <w:r w:rsidR="003E203A">
        <w:rPr>
          <w:rFonts w:hint="eastAsia"/>
        </w:rPr>
        <w:t>表</w:t>
      </w:r>
      <w:r w:rsidR="003E203A">
        <w:t xml:space="preserve"> </w:t>
      </w:r>
      <w:r w:rsidR="003E203A">
        <w:rPr>
          <w:noProof/>
        </w:rPr>
        <w:t>3</w:t>
      </w:r>
      <w:r w:rsidR="003E203A">
        <w:noBreakHyphen/>
      </w:r>
      <w:r w:rsidR="003E203A">
        <w:rPr>
          <w:noProof/>
        </w:rPr>
        <w:t>1</w:t>
      </w:r>
      <w:r>
        <w:fldChar w:fldCharType="end"/>
      </w:r>
      <w:r>
        <w:rPr>
          <w:rFonts w:hint="eastAsia"/>
        </w:rPr>
        <w:t>中列出了</w:t>
      </w:r>
      <w:proofErr w:type="spellStart"/>
      <w:r>
        <w:t>EditText</w:t>
      </w:r>
      <w:proofErr w:type="spellEnd"/>
      <w:r>
        <w:rPr>
          <w:rFonts w:hint="eastAsia"/>
        </w:rPr>
        <w:t>常用的一些属性和说明，这些属性也同样适用于</w:t>
      </w:r>
      <w:proofErr w:type="spellStart"/>
      <w:r>
        <w:t>TextView</w:t>
      </w:r>
      <w:proofErr w:type="spellEnd"/>
      <w:r>
        <w:rPr>
          <w:rFonts w:hint="eastAsia"/>
        </w:rPr>
        <w:t>。</w:t>
      </w:r>
    </w:p>
    <w:tbl>
      <w:tblPr>
        <w:tblW w:w="8175"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95"/>
        <w:gridCol w:w="5480"/>
      </w:tblGrid>
      <w:tr w:rsidR="00476B0B" w14:paraId="3D1132FD"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1EE9DA68" w14:textId="77777777" w:rsidR="00476B0B" w:rsidRDefault="00476B0B" w:rsidP="00D705D9">
            <w:pPr>
              <w:pStyle w:val="a9"/>
              <w:rPr>
                <w:rFonts w:asciiTheme="minorHAnsi" w:eastAsiaTheme="minorEastAsia" w:hAnsiTheme="minorHAnsi" w:cstheme="minorBidi"/>
                <w:sz w:val="21"/>
              </w:rPr>
            </w:pPr>
            <w:r>
              <w:rPr>
                <w:rFonts w:hint="eastAsia"/>
              </w:rPr>
              <w:t>属性</w:t>
            </w:r>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0C6C9808" w14:textId="77777777" w:rsidR="00476B0B" w:rsidRDefault="00476B0B" w:rsidP="00D705D9">
            <w:pPr>
              <w:pStyle w:val="a9"/>
            </w:pPr>
            <w:r>
              <w:rPr>
                <w:rFonts w:hint="eastAsia"/>
              </w:rPr>
              <w:t>说明</w:t>
            </w:r>
          </w:p>
        </w:tc>
      </w:tr>
      <w:tr w:rsidR="00476B0B" w14:paraId="14FF8B47"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57DDE3B5" w14:textId="77777777" w:rsidR="00476B0B" w:rsidRDefault="00476B0B" w:rsidP="00D705D9">
            <w:pPr>
              <w:pStyle w:val="aa"/>
            </w:pPr>
            <w:proofErr w:type="spellStart"/>
            <w:r>
              <w:t>android:editable</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67581C0" w14:textId="77777777" w:rsidR="00476B0B" w:rsidRDefault="00476B0B" w:rsidP="00D705D9">
            <w:pPr>
              <w:pStyle w:val="aa"/>
            </w:pPr>
            <w:r>
              <w:rPr>
                <w:rFonts w:hint="eastAsia"/>
              </w:rPr>
              <w:t>是否可编辑</w:t>
            </w:r>
          </w:p>
        </w:tc>
      </w:tr>
      <w:tr w:rsidR="00476B0B" w14:paraId="11A9742F"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2A8EE542" w14:textId="77777777" w:rsidR="00476B0B" w:rsidRDefault="00476B0B" w:rsidP="00D705D9">
            <w:pPr>
              <w:pStyle w:val="aa"/>
            </w:pPr>
            <w:proofErr w:type="spellStart"/>
            <w:r>
              <w:t>android:gravity</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46FDCCDF" w14:textId="77777777" w:rsidR="00476B0B" w:rsidRDefault="00476B0B" w:rsidP="00D705D9">
            <w:pPr>
              <w:pStyle w:val="aa"/>
            </w:pPr>
            <w:r>
              <w:rPr>
                <w:rFonts w:hint="eastAsia"/>
              </w:rPr>
              <w:t>设置控件显示的位置：默认</w:t>
            </w:r>
            <w:r>
              <w:t>top</w:t>
            </w:r>
          </w:p>
        </w:tc>
      </w:tr>
      <w:tr w:rsidR="00476B0B" w14:paraId="60BD442C"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2CDAFB81" w14:textId="77777777" w:rsidR="00476B0B" w:rsidRDefault="00476B0B" w:rsidP="00D705D9">
            <w:pPr>
              <w:pStyle w:val="aa"/>
            </w:pPr>
            <w:proofErr w:type="spellStart"/>
            <w:r>
              <w:t>android:height</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7EF41D4" w14:textId="77777777" w:rsidR="00476B0B" w:rsidRDefault="00476B0B" w:rsidP="00D705D9">
            <w:pPr>
              <w:pStyle w:val="aa"/>
            </w:pPr>
            <w:r>
              <w:rPr>
                <w:rFonts w:hint="eastAsia"/>
              </w:rPr>
              <w:t>设置高度</w:t>
            </w:r>
          </w:p>
        </w:tc>
      </w:tr>
      <w:tr w:rsidR="00476B0B" w14:paraId="183A4563"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57ED23E0" w14:textId="77777777" w:rsidR="00476B0B" w:rsidRDefault="00476B0B" w:rsidP="00D705D9">
            <w:pPr>
              <w:pStyle w:val="aa"/>
            </w:pPr>
            <w:proofErr w:type="spellStart"/>
            <w:r>
              <w:t>android:hint</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3F8624B0" w14:textId="77777777" w:rsidR="00476B0B" w:rsidRDefault="00476B0B" w:rsidP="00D705D9">
            <w:pPr>
              <w:pStyle w:val="aa"/>
            </w:pPr>
            <w:r>
              <w:rPr>
                <w:rFonts w:hint="eastAsia"/>
              </w:rPr>
              <w:t>设置</w:t>
            </w:r>
            <w:proofErr w:type="spellStart"/>
            <w:r>
              <w:t>EditText</w:t>
            </w:r>
            <w:proofErr w:type="spellEnd"/>
            <w:r>
              <w:rPr>
                <w:rFonts w:hint="eastAsia"/>
              </w:rPr>
              <w:t>为空时，文本提示信息内容</w:t>
            </w:r>
          </w:p>
        </w:tc>
      </w:tr>
      <w:tr w:rsidR="00476B0B" w14:paraId="59B621C7"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0E84AB74" w14:textId="77777777" w:rsidR="00476B0B" w:rsidRDefault="00476B0B" w:rsidP="00D705D9">
            <w:pPr>
              <w:pStyle w:val="aa"/>
            </w:pPr>
            <w:proofErr w:type="spellStart"/>
            <w:r>
              <w:t>android:imeOptions</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12B2355E" w14:textId="77777777" w:rsidR="00476B0B" w:rsidRDefault="00476B0B" w:rsidP="00D705D9">
            <w:pPr>
              <w:pStyle w:val="aa"/>
            </w:pPr>
            <w:r>
              <w:rPr>
                <w:rFonts w:hint="eastAsia"/>
              </w:rPr>
              <w:t>设置附加功能，设置右下角</w:t>
            </w:r>
            <w:r>
              <w:t>IME</w:t>
            </w:r>
            <w:r>
              <w:rPr>
                <w:rFonts w:hint="eastAsia"/>
              </w:rPr>
              <w:t>动作与编辑框相关动作</w:t>
            </w:r>
          </w:p>
        </w:tc>
      </w:tr>
      <w:tr w:rsidR="00476B0B" w14:paraId="0C053F62"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3B3AA5D6" w14:textId="77777777" w:rsidR="00476B0B" w:rsidRDefault="00476B0B" w:rsidP="00D705D9">
            <w:pPr>
              <w:pStyle w:val="aa"/>
            </w:pPr>
            <w:proofErr w:type="spellStart"/>
            <w:r>
              <w:lastRenderedPageBreak/>
              <w:t>android:inputType</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53F8D4B6" w14:textId="77777777" w:rsidR="00476B0B" w:rsidRDefault="00476B0B" w:rsidP="00D705D9">
            <w:pPr>
              <w:pStyle w:val="aa"/>
            </w:pPr>
            <w:r>
              <w:rPr>
                <w:rFonts w:hint="eastAsia"/>
              </w:rPr>
              <w:t>设置文本的类型，用于帮助输入法显示合适的键盘类型。</w:t>
            </w:r>
          </w:p>
        </w:tc>
      </w:tr>
      <w:tr w:rsidR="00476B0B" w14:paraId="6C680198"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405D5058" w14:textId="77777777" w:rsidR="00476B0B" w:rsidRDefault="00476B0B" w:rsidP="00D705D9">
            <w:pPr>
              <w:pStyle w:val="aa"/>
            </w:pPr>
            <w:proofErr w:type="spellStart"/>
            <w:r>
              <w:t>android:lines</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56E00D38" w14:textId="77777777" w:rsidR="00476B0B" w:rsidRDefault="00476B0B" w:rsidP="00D705D9">
            <w:pPr>
              <w:pStyle w:val="aa"/>
            </w:pPr>
            <w:r>
              <w:rPr>
                <w:rFonts w:hint="eastAsia"/>
              </w:rPr>
              <w:t>设置</w:t>
            </w:r>
            <w:proofErr w:type="spellStart"/>
            <w:r>
              <w:t>EditText</w:t>
            </w:r>
            <w:proofErr w:type="spellEnd"/>
            <w:r>
              <w:rPr>
                <w:rFonts w:hint="eastAsia"/>
              </w:rPr>
              <w:t>显示的行数</w:t>
            </w:r>
          </w:p>
        </w:tc>
      </w:tr>
      <w:tr w:rsidR="00476B0B" w14:paraId="678133A5"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D1225C4" w14:textId="77777777" w:rsidR="00476B0B" w:rsidRDefault="00476B0B" w:rsidP="00D705D9">
            <w:pPr>
              <w:pStyle w:val="aa"/>
            </w:pPr>
            <w:proofErr w:type="spellStart"/>
            <w:r>
              <w:t>android:maxLength</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C3FD2A7" w14:textId="77777777" w:rsidR="00476B0B" w:rsidRDefault="00476B0B" w:rsidP="00D705D9">
            <w:pPr>
              <w:pStyle w:val="aa"/>
            </w:pPr>
            <w:r>
              <w:rPr>
                <w:rFonts w:hint="eastAsia"/>
              </w:rPr>
              <w:t>设置最大长度</w:t>
            </w:r>
          </w:p>
        </w:tc>
      </w:tr>
      <w:tr w:rsidR="00476B0B" w14:paraId="66B342C4"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2A73F32" w14:textId="77777777" w:rsidR="00476B0B" w:rsidRDefault="00476B0B" w:rsidP="00D705D9">
            <w:pPr>
              <w:pStyle w:val="aa"/>
            </w:pPr>
            <w:proofErr w:type="spellStart"/>
            <w:r>
              <w:t>android:maxLines</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45303D7A" w14:textId="77777777" w:rsidR="00476B0B" w:rsidRDefault="00476B0B" w:rsidP="00D705D9">
            <w:pPr>
              <w:pStyle w:val="aa"/>
            </w:pPr>
            <w:r>
              <w:rPr>
                <w:rFonts w:hint="eastAsia"/>
              </w:rPr>
              <w:t>设置文本的最大显示行数，与</w:t>
            </w:r>
            <w:r>
              <w:t>width</w:t>
            </w:r>
            <w:r>
              <w:rPr>
                <w:rFonts w:hint="eastAsia"/>
              </w:rPr>
              <w:t>或者</w:t>
            </w:r>
            <w:proofErr w:type="spellStart"/>
            <w:r>
              <w:t>layout_width</w:t>
            </w:r>
            <w:proofErr w:type="spellEnd"/>
            <w:r>
              <w:rPr>
                <w:rFonts w:hint="eastAsia"/>
              </w:rPr>
              <w:t>结合使用，超出部分自动换行，超出行数将不显示。</w:t>
            </w:r>
          </w:p>
        </w:tc>
      </w:tr>
      <w:tr w:rsidR="00476B0B" w14:paraId="57CDA4B1"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0615440E" w14:textId="77777777" w:rsidR="00476B0B" w:rsidRDefault="00476B0B" w:rsidP="00D705D9">
            <w:pPr>
              <w:pStyle w:val="aa"/>
            </w:pPr>
            <w:proofErr w:type="spellStart"/>
            <w:r>
              <w:t>android:numeric</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8E0814F" w14:textId="77777777" w:rsidR="00476B0B" w:rsidRDefault="00476B0B" w:rsidP="00D705D9">
            <w:pPr>
              <w:pStyle w:val="aa"/>
            </w:pPr>
            <w:r>
              <w:rPr>
                <w:rFonts w:hint="eastAsia"/>
              </w:rPr>
              <w:t>设置为数字输入方式</w:t>
            </w:r>
          </w:p>
        </w:tc>
      </w:tr>
      <w:tr w:rsidR="00476B0B" w14:paraId="3F9F9DF3"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0733F0D9" w14:textId="77777777" w:rsidR="00476B0B" w:rsidRDefault="00476B0B" w:rsidP="00D705D9">
            <w:pPr>
              <w:pStyle w:val="aa"/>
            </w:pPr>
            <w:proofErr w:type="spellStart"/>
            <w:r>
              <w:t>android:password</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EAB6070" w14:textId="77777777" w:rsidR="00476B0B" w:rsidRDefault="00476B0B" w:rsidP="00D705D9">
            <w:pPr>
              <w:pStyle w:val="aa"/>
            </w:pPr>
            <w:r>
              <w:rPr>
                <w:rFonts w:hint="eastAsia"/>
              </w:rPr>
              <w:t>以小点</w:t>
            </w:r>
            <w:r>
              <w:t>”.”</w:t>
            </w:r>
            <w:r>
              <w:rPr>
                <w:rFonts w:hint="eastAsia"/>
              </w:rPr>
              <w:t>显示文本</w:t>
            </w:r>
          </w:p>
        </w:tc>
      </w:tr>
      <w:tr w:rsidR="00476B0B" w14:paraId="40EA5457"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97B5774" w14:textId="77777777" w:rsidR="00476B0B" w:rsidRDefault="00476B0B" w:rsidP="00D705D9">
            <w:pPr>
              <w:pStyle w:val="aa"/>
            </w:pPr>
            <w:proofErr w:type="spellStart"/>
            <w:r>
              <w:t>android:phoneNumber</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3BD6F7B9" w14:textId="77777777" w:rsidR="00476B0B" w:rsidRDefault="00476B0B" w:rsidP="00D705D9">
            <w:pPr>
              <w:pStyle w:val="aa"/>
            </w:pPr>
            <w:r>
              <w:rPr>
                <w:rFonts w:hint="eastAsia"/>
              </w:rPr>
              <w:t>设置为电话号码的输入方式</w:t>
            </w:r>
          </w:p>
        </w:tc>
      </w:tr>
      <w:tr w:rsidR="00476B0B" w14:paraId="20A872F2"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8B2692A" w14:textId="77777777" w:rsidR="00476B0B" w:rsidRDefault="00476B0B" w:rsidP="00D705D9">
            <w:pPr>
              <w:pStyle w:val="aa"/>
            </w:pPr>
            <w:proofErr w:type="spellStart"/>
            <w:r>
              <w:t>android:scrollHorizontally</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F796F1C" w14:textId="77777777" w:rsidR="00476B0B" w:rsidRDefault="00476B0B" w:rsidP="00D705D9">
            <w:pPr>
              <w:pStyle w:val="aa"/>
            </w:pPr>
            <w:r>
              <w:rPr>
                <w:rFonts w:hint="eastAsia"/>
              </w:rPr>
              <w:t>设置文本超出</w:t>
            </w:r>
            <w:proofErr w:type="spellStart"/>
            <w:r>
              <w:t>TextView</w:t>
            </w:r>
            <w:proofErr w:type="spellEnd"/>
            <w:r>
              <w:rPr>
                <w:rFonts w:hint="eastAsia"/>
              </w:rPr>
              <w:t>的宽度时，是否出现横拉条</w:t>
            </w:r>
          </w:p>
        </w:tc>
      </w:tr>
      <w:tr w:rsidR="00476B0B" w14:paraId="52BC2E7C"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94E656F" w14:textId="77777777" w:rsidR="00476B0B" w:rsidRDefault="00476B0B" w:rsidP="00D705D9">
            <w:pPr>
              <w:pStyle w:val="aa"/>
            </w:pPr>
            <w:proofErr w:type="spellStart"/>
            <w:r>
              <w:t>android:textColor</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4F964404" w14:textId="77777777" w:rsidR="00476B0B" w:rsidRDefault="00476B0B" w:rsidP="00D705D9">
            <w:pPr>
              <w:pStyle w:val="aa"/>
            </w:pPr>
            <w:r>
              <w:rPr>
                <w:rFonts w:hint="eastAsia"/>
              </w:rPr>
              <w:t>设置文本颜色</w:t>
            </w:r>
          </w:p>
        </w:tc>
      </w:tr>
      <w:tr w:rsidR="00476B0B" w14:paraId="15FBAB89"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18502D81" w14:textId="77777777" w:rsidR="00476B0B" w:rsidRDefault="00476B0B" w:rsidP="00D705D9">
            <w:pPr>
              <w:pStyle w:val="aa"/>
            </w:pPr>
            <w:proofErr w:type="spellStart"/>
            <w:r>
              <w:t>android:textColorHighlight</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56EE7B43" w14:textId="77777777" w:rsidR="00476B0B" w:rsidRDefault="00476B0B" w:rsidP="00D705D9">
            <w:pPr>
              <w:pStyle w:val="aa"/>
            </w:pPr>
            <w:r>
              <w:rPr>
                <w:rFonts w:hint="eastAsia"/>
              </w:rPr>
              <w:t>设置被选中后文本颜色，默认为蓝色</w:t>
            </w:r>
          </w:p>
        </w:tc>
      </w:tr>
      <w:tr w:rsidR="00476B0B" w14:paraId="75DEDD8B"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2F05359" w14:textId="77777777" w:rsidR="00476B0B" w:rsidRDefault="00476B0B" w:rsidP="00D705D9">
            <w:pPr>
              <w:pStyle w:val="aa"/>
            </w:pPr>
            <w:proofErr w:type="spellStart"/>
            <w:r>
              <w:t>android:textColorHint</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08BA8076" w14:textId="77777777" w:rsidR="00476B0B" w:rsidRDefault="00476B0B" w:rsidP="00D705D9">
            <w:pPr>
              <w:pStyle w:val="aa"/>
            </w:pPr>
            <w:r>
              <w:rPr>
                <w:rFonts w:hint="eastAsia"/>
              </w:rPr>
              <w:t>设置提示文本颜色，默认为灰色</w:t>
            </w:r>
          </w:p>
        </w:tc>
      </w:tr>
      <w:tr w:rsidR="00476B0B" w14:paraId="1FD61A16"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01E623EC" w14:textId="77777777" w:rsidR="00476B0B" w:rsidRDefault="00476B0B" w:rsidP="00D705D9">
            <w:pPr>
              <w:pStyle w:val="aa"/>
            </w:pPr>
            <w:proofErr w:type="spellStart"/>
            <w:r>
              <w:t>android:textSize</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4FCC31D" w14:textId="77777777" w:rsidR="00476B0B" w:rsidRDefault="00476B0B" w:rsidP="00D705D9">
            <w:pPr>
              <w:pStyle w:val="aa"/>
            </w:pPr>
            <w:r>
              <w:rPr>
                <w:rFonts w:hint="eastAsia"/>
              </w:rPr>
              <w:t>设置文字大小，推荐度量单位</w:t>
            </w:r>
            <w:r>
              <w:t>”</w:t>
            </w:r>
            <w:proofErr w:type="spellStart"/>
            <w:r>
              <w:t>sp</w:t>
            </w:r>
            <w:proofErr w:type="spellEnd"/>
            <w:r>
              <w:t>"</w:t>
            </w:r>
          </w:p>
        </w:tc>
      </w:tr>
      <w:tr w:rsidR="00476B0B" w14:paraId="72FFAE03"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3B393C8" w14:textId="77777777" w:rsidR="00476B0B" w:rsidRDefault="00476B0B" w:rsidP="00D705D9">
            <w:pPr>
              <w:pStyle w:val="aa"/>
            </w:pPr>
            <w:proofErr w:type="spellStart"/>
            <w:r>
              <w:t>android:textStyle</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4B395F09" w14:textId="77777777" w:rsidR="00476B0B" w:rsidRDefault="00476B0B" w:rsidP="00D705D9">
            <w:pPr>
              <w:pStyle w:val="aa"/>
            </w:pPr>
            <w:r>
              <w:rPr>
                <w:rFonts w:hint="eastAsia"/>
              </w:rPr>
              <w:t>设置字形</w:t>
            </w:r>
            <w:r>
              <w:t xml:space="preserve"> (bold, italic, </w:t>
            </w:r>
            <w:proofErr w:type="spellStart"/>
            <w:r>
              <w:t>bolditalic</w:t>
            </w:r>
            <w:proofErr w:type="spellEnd"/>
            <w:r>
              <w:t xml:space="preserve">) </w:t>
            </w:r>
            <w:r>
              <w:rPr>
                <w:rFonts w:hint="eastAsia"/>
              </w:rPr>
              <w:t>其一</w:t>
            </w:r>
          </w:p>
        </w:tc>
      </w:tr>
      <w:tr w:rsidR="00476B0B" w14:paraId="605993FD"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55C3AFCF" w14:textId="77777777" w:rsidR="00476B0B" w:rsidRDefault="00476B0B" w:rsidP="00D705D9">
            <w:pPr>
              <w:pStyle w:val="aa"/>
            </w:pPr>
            <w:proofErr w:type="spellStart"/>
            <w:r>
              <w:t>android:typeface</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4F3C88D1" w14:textId="77777777" w:rsidR="00476B0B" w:rsidRDefault="00476B0B" w:rsidP="00D705D9">
            <w:pPr>
              <w:pStyle w:val="aa"/>
            </w:pPr>
            <w:r>
              <w:rPr>
                <w:rFonts w:hint="eastAsia"/>
              </w:rPr>
              <w:t>设置文本字体</w:t>
            </w:r>
            <w:r>
              <w:t xml:space="preserve">(normal, sans, serif, monospace) </w:t>
            </w:r>
            <w:r>
              <w:rPr>
                <w:rFonts w:hint="eastAsia"/>
              </w:rPr>
              <w:t>其一</w:t>
            </w:r>
          </w:p>
        </w:tc>
      </w:tr>
      <w:tr w:rsidR="00476B0B" w14:paraId="37CF2F0A" w14:textId="77777777" w:rsidTr="00D705D9">
        <w:tc>
          <w:tcPr>
            <w:tcW w:w="2695"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678F377C" w14:textId="77777777" w:rsidR="00476B0B" w:rsidRDefault="00476B0B" w:rsidP="00D705D9">
            <w:pPr>
              <w:pStyle w:val="aa"/>
            </w:pPr>
            <w:proofErr w:type="spellStart"/>
            <w:r>
              <w:t>android:width</w:t>
            </w:r>
            <w:proofErr w:type="spellEnd"/>
          </w:p>
        </w:tc>
        <w:tc>
          <w:tcPr>
            <w:tcW w:w="5480" w:type="dxa"/>
            <w:tcBorders>
              <w:top w:val="single" w:sz="6" w:space="0" w:color="auto"/>
              <w:left w:val="single" w:sz="6" w:space="0" w:color="auto"/>
              <w:bottom w:val="single" w:sz="6" w:space="0" w:color="auto"/>
              <w:right w:val="single" w:sz="6" w:space="0" w:color="auto"/>
            </w:tcBorders>
            <w:tcMar>
              <w:top w:w="60" w:type="dxa"/>
              <w:left w:w="180" w:type="dxa"/>
              <w:bottom w:w="60" w:type="dxa"/>
              <w:right w:w="180" w:type="dxa"/>
            </w:tcMar>
            <w:hideMark/>
          </w:tcPr>
          <w:p w14:paraId="7C50836F" w14:textId="77777777" w:rsidR="00476B0B" w:rsidRDefault="00476B0B" w:rsidP="00D705D9">
            <w:pPr>
              <w:pStyle w:val="aa"/>
            </w:pPr>
            <w:r>
              <w:rPr>
                <w:rFonts w:hint="eastAsia"/>
              </w:rPr>
              <w:t>设置宽度</w:t>
            </w:r>
          </w:p>
        </w:tc>
      </w:tr>
    </w:tbl>
    <w:p w14:paraId="1F014DBF" w14:textId="300D209B" w:rsidR="00D705D9" w:rsidRDefault="00D705D9" w:rsidP="00D705D9">
      <w:pPr>
        <w:pStyle w:val="a5"/>
      </w:pPr>
      <w:bookmarkStart w:id="29" w:name="_Ref6031"/>
      <w:r>
        <w:rPr>
          <w:rFonts w:hint="eastAsia"/>
        </w:rPr>
        <w:t>表</w:t>
      </w:r>
      <w:r>
        <w:t xml:space="preserve"> </w:t>
      </w:r>
      <w:r w:rsidR="002A57C4">
        <w:fldChar w:fldCharType="begin"/>
      </w:r>
      <w:r w:rsidR="002A57C4">
        <w:instrText xml:space="preserve"> STYLEREF 1 \s </w:instrText>
      </w:r>
      <w:r w:rsidR="002A57C4">
        <w:fldChar w:fldCharType="separate"/>
      </w:r>
      <w:r w:rsidR="002A57C4">
        <w:rPr>
          <w:noProof/>
        </w:rPr>
        <w:t>3</w:t>
      </w:r>
      <w:r w:rsidR="002A57C4">
        <w:fldChar w:fldCharType="end"/>
      </w:r>
      <w:r w:rsidR="002A57C4">
        <w:noBreakHyphen/>
      </w:r>
      <w:r w:rsidR="002A57C4">
        <w:fldChar w:fldCharType="begin"/>
      </w:r>
      <w:r w:rsidR="002A57C4">
        <w:instrText xml:space="preserve"> SEQ </w:instrText>
      </w:r>
      <w:r w:rsidR="002A57C4">
        <w:instrText>表</w:instrText>
      </w:r>
      <w:r w:rsidR="002A57C4">
        <w:instrText xml:space="preserve"> \* ARABIC \s 1 </w:instrText>
      </w:r>
      <w:r w:rsidR="002A57C4">
        <w:fldChar w:fldCharType="separate"/>
      </w:r>
      <w:r w:rsidR="002A57C4">
        <w:rPr>
          <w:noProof/>
        </w:rPr>
        <w:t>1</w:t>
      </w:r>
      <w:r w:rsidR="002A57C4">
        <w:fldChar w:fldCharType="end"/>
      </w:r>
      <w:bookmarkEnd w:id="29"/>
      <w:r>
        <w:t xml:space="preserve"> </w:t>
      </w:r>
      <w:proofErr w:type="spellStart"/>
      <w:r>
        <w:t>EditText</w:t>
      </w:r>
      <w:proofErr w:type="spellEnd"/>
      <w:r>
        <w:rPr>
          <w:rFonts w:hint="eastAsia"/>
        </w:rPr>
        <w:t>属性</w:t>
      </w:r>
    </w:p>
    <w:p w14:paraId="224C53E6" w14:textId="5595A377" w:rsidR="00476B0B" w:rsidRDefault="00476B0B" w:rsidP="00476B0B">
      <w:pPr>
        <w:rPr>
          <w:rFonts w:eastAsiaTheme="minorEastAsia" w:cstheme="minorBidi"/>
          <w:kern w:val="2"/>
          <w:sz w:val="21"/>
          <w:szCs w:val="21"/>
        </w:rPr>
      </w:pPr>
      <w:r>
        <w:rPr>
          <w:rFonts w:hint="eastAsia"/>
        </w:rPr>
        <w:t>布局设计时，可以根据需要，在</w:t>
      </w:r>
      <w:r>
        <w:t>XML</w:t>
      </w:r>
      <w:r>
        <w:rPr>
          <w:rFonts w:hint="eastAsia"/>
        </w:rPr>
        <w:t>文件使用上面某些</w:t>
      </w:r>
      <w:proofErr w:type="spellStart"/>
      <w:r>
        <w:t>EditText</w:t>
      </w:r>
      <w:proofErr w:type="spellEnd"/>
      <w:r>
        <w:rPr>
          <w:rFonts w:hint="eastAsia"/>
        </w:rPr>
        <w:t>的属性，来进行特殊的设置。例如，要求</w:t>
      </w:r>
      <w:proofErr w:type="spellStart"/>
      <w:r>
        <w:t>EditText</w:t>
      </w:r>
      <w:proofErr w:type="spellEnd"/>
      <w:r>
        <w:rPr>
          <w:rFonts w:hint="eastAsia"/>
        </w:rPr>
        <w:t>中输入特定个数的字符，比如身份证号、手机号码等，可以使用</w:t>
      </w:r>
      <w:proofErr w:type="spellStart"/>
      <w:r>
        <w:t>android:maxLength</w:t>
      </w:r>
      <w:proofErr w:type="spellEnd"/>
      <w:r>
        <w:t>=“18”</w:t>
      </w:r>
      <w:r>
        <w:rPr>
          <w:rFonts w:hint="eastAsia"/>
        </w:rPr>
        <w:t>设定。下面给出一个例子，说明了如何使用</w:t>
      </w:r>
      <w:proofErr w:type="spellStart"/>
      <w:r>
        <w:t>EditText</w:t>
      </w:r>
      <w:proofErr w:type="spellEnd"/>
      <w:r>
        <w:rPr>
          <w:rFonts w:hint="eastAsia"/>
        </w:rPr>
        <w:t>的常用属性，见</w:t>
      </w:r>
      <w:r>
        <w:fldChar w:fldCharType="begin"/>
      </w:r>
      <w:r>
        <w:instrText xml:space="preserve"> REF _Ref6110 \h </w:instrText>
      </w:r>
      <w:r>
        <w:fldChar w:fldCharType="separate"/>
      </w:r>
      <w:r w:rsidR="003E203A">
        <w:rPr>
          <w:rFonts w:hint="eastAsia"/>
        </w:rPr>
        <w:t>码</w:t>
      </w:r>
      <w:r w:rsidR="003E203A">
        <w:t xml:space="preserve"> </w:t>
      </w:r>
      <w:r w:rsidR="003E203A">
        <w:rPr>
          <w:noProof/>
        </w:rPr>
        <w:t>3</w:t>
      </w:r>
      <w:r w:rsidR="003E203A">
        <w:noBreakHyphen/>
      </w:r>
      <w:r w:rsidR="003E203A">
        <w:rPr>
          <w:noProof/>
        </w:rPr>
        <w:t>27</w:t>
      </w:r>
      <w:r>
        <w:fldChar w:fldCharType="end"/>
      </w:r>
      <w:r>
        <w:rPr>
          <w:rFonts w:hint="eastAsia"/>
        </w:rPr>
        <w:t>。</w:t>
      </w:r>
    </w:p>
    <w:p w14:paraId="30FA60BE" w14:textId="77777777" w:rsidR="00476B0B" w:rsidRDefault="00476B0B" w:rsidP="00476B0B">
      <w:pPr>
        <w:pStyle w:val="a6"/>
        <w:ind w:left="240" w:right="720" w:firstLine="180"/>
        <w:rPr>
          <w:rFonts w:eastAsiaTheme="minorEastAsia" w:cstheme="minorBidi"/>
          <w:sz w:val="21"/>
        </w:rPr>
      </w:pPr>
      <w:r>
        <w:t>&lt;?xml version="1.0" encoding="utf-8"?&gt;</w:t>
      </w:r>
    </w:p>
    <w:p w14:paraId="105E1F76" w14:textId="77777777" w:rsidR="00476B0B" w:rsidRDefault="00476B0B" w:rsidP="00476B0B">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05E99B75"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6DFD83B6"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fill_parent</w:t>
      </w:r>
      <w:proofErr w:type="spellEnd"/>
      <w:r>
        <w:t>"</w:t>
      </w:r>
    </w:p>
    <w:p w14:paraId="31B2BD67" w14:textId="77777777" w:rsidR="00476B0B" w:rsidRDefault="00476B0B" w:rsidP="00476B0B">
      <w:pPr>
        <w:pStyle w:val="a6"/>
        <w:ind w:left="240" w:right="720" w:firstLine="180"/>
      </w:pPr>
      <w:r>
        <w:t xml:space="preserve">    </w:t>
      </w:r>
      <w:proofErr w:type="spellStart"/>
      <w:r>
        <w:t>android:orientation</w:t>
      </w:r>
      <w:proofErr w:type="spellEnd"/>
      <w:r>
        <w:t>="vertical" &gt;</w:t>
      </w:r>
    </w:p>
    <w:p w14:paraId="3118DBA1" w14:textId="77777777" w:rsidR="00476B0B" w:rsidRDefault="00476B0B" w:rsidP="00476B0B">
      <w:pPr>
        <w:pStyle w:val="a6"/>
        <w:ind w:left="240" w:right="720" w:firstLine="180"/>
      </w:pPr>
    </w:p>
    <w:p w14:paraId="21AE86B5" w14:textId="77777777" w:rsidR="00476B0B" w:rsidRDefault="00476B0B" w:rsidP="00476B0B">
      <w:pPr>
        <w:pStyle w:val="a6"/>
        <w:ind w:left="240" w:right="720" w:firstLine="180"/>
      </w:pPr>
      <w:r>
        <w:t xml:space="preserve">    &lt;</w:t>
      </w:r>
      <w:proofErr w:type="spellStart"/>
      <w:r>
        <w:t>EditText</w:t>
      </w:r>
      <w:proofErr w:type="spellEnd"/>
    </w:p>
    <w:p w14:paraId="3F7291B7" w14:textId="77777777" w:rsidR="00476B0B" w:rsidRDefault="00476B0B" w:rsidP="00476B0B">
      <w:pPr>
        <w:pStyle w:val="a6"/>
        <w:ind w:left="240" w:right="720" w:firstLine="180"/>
      </w:pPr>
      <w:r>
        <w:t xml:space="preserve">        </w:t>
      </w:r>
      <w:proofErr w:type="spellStart"/>
      <w:r>
        <w:t>android:id</w:t>
      </w:r>
      <w:proofErr w:type="spellEnd"/>
      <w:r>
        <w:t>="@+id/edit_text1"</w:t>
      </w:r>
    </w:p>
    <w:p w14:paraId="294CE9A8"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06AC9326"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2595C65D" w14:textId="77777777" w:rsidR="00476B0B" w:rsidRDefault="00476B0B" w:rsidP="00476B0B">
      <w:pPr>
        <w:pStyle w:val="a6"/>
        <w:ind w:left="240" w:right="720" w:firstLine="180"/>
      </w:pPr>
      <w:r>
        <w:t xml:space="preserve">        </w:t>
      </w:r>
      <w:proofErr w:type="spellStart"/>
      <w:r>
        <w:t>android:hint</w:t>
      </w:r>
      <w:proofErr w:type="spellEnd"/>
      <w:r>
        <w:t>="</w:t>
      </w:r>
      <w:r>
        <w:rPr>
          <w:rFonts w:hint="eastAsia"/>
        </w:rPr>
        <w:t>请输入用户名</w:t>
      </w:r>
      <w:r>
        <w:t>..."</w:t>
      </w:r>
    </w:p>
    <w:p w14:paraId="7DE7A20B" w14:textId="77777777" w:rsidR="00476B0B" w:rsidRDefault="00476B0B" w:rsidP="00476B0B">
      <w:pPr>
        <w:pStyle w:val="a6"/>
        <w:ind w:left="240" w:right="720" w:firstLine="180"/>
      </w:pPr>
      <w:r>
        <w:t xml:space="preserve">        </w:t>
      </w:r>
      <w:proofErr w:type="spellStart"/>
      <w:r>
        <w:t>android:maxLength</w:t>
      </w:r>
      <w:proofErr w:type="spellEnd"/>
      <w:r>
        <w:t>="40" /&gt;</w:t>
      </w:r>
    </w:p>
    <w:p w14:paraId="3A406C0B" w14:textId="77777777" w:rsidR="00476B0B" w:rsidRDefault="00476B0B" w:rsidP="00476B0B">
      <w:pPr>
        <w:pStyle w:val="a6"/>
        <w:ind w:left="240" w:right="720" w:firstLine="180"/>
      </w:pPr>
    </w:p>
    <w:p w14:paraId="547DB923" w14:textId="77777777" w:rsidR="00476B0B" w:rsidRDefault="00476B0B" w:rsidP="00476B0B">
      <w:pPr>
        <w:pStyle w:val="a6"/>
        <w:ind w:left="240" w:right="720" w:firstLine="180"/>
      </w:pPr>
      <w:r>
        <w:t xml:space="preserve">    &lt;</w:t>
      </w:r>
      <w:proofErr w:type="spellStart"/>
      <w:r>
        <w:t>EditText</w:t>
      </w:r>
      <w:proofErr w:type="spellEnd"/>
    </w:p>
    <w:p w14:paraId="76345711" w14:textId="77777777" w:rsidR="00476B0B" w:rsidRDefault="00476B0B" w:rsidP="00476B0B">
      <w:pPr>
        <w:pStyle w:val="a6"/>
        <w:ind w:left="240" w:right="720" w:firstLine="180"/>
      </w:pPr>
      <w:r>
        <w:t xml:space="preserve">        </w:t>
      </w:r>
      <w:proofErr w:type="spellStart"/>
      <w:r>
        <w:t>android:id</w:t>
      </w:r>
      <w:proofErr w:type="spellEnd"/>
      <w:r>
        <w:t>="@+id/edit_text2"</w:t>
      </w:r>
    </w:p>
    <w:p w14:paraId="50FD21D5"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1A07CF8F"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38B258FF" w14:textId="77777777" w:rsidR="00476B0B" w:rsidRDefault="00476B0B" w:rsidP="00476B0B">
      <w:pPr>
        <w:pStyle w:val="a6"/>
        <w:ind w:left="240" w:right="720" w:firstLine="180"/>
      </w:pPr>
      <w:r>
        <w:t xml:space="preserve">        </w:t>
      </w:r>
      <w:proofErr w:type="spellStart"/>
      <w:r>
        <w:t>android:hint</w:t>
      </w:r>
      <w:proofErr w:type="spellEnd"/>
      <w:r>
        <w:t>="</w:t>
      </w:r>
      <w:r>
        <w:rPr>
          <w:rFonts w:hint="eastAsia"/>
        </w:rPr>
        <w:t>请输入用户名</w:t>
      </w:r>
      <w:r>
        <w:t>..."</w:t>
      </w:r>
    </w:p>
    <w:p w14:paraId="2D0D0362" w14:textId="77777777" w:rsidR="00476B0B" w:rsidRDefault="00476B0B" w:rsidP="00476B0B">
      <w:pPr>
        <w:pStyle w:val="a6"/>
        <w:ind w:left="240" w:right="720" w:firstLine="180"/>
      </w:pPr>
      <w:r>
        <w:t xml:space="preserve">        </w:t>
      </w:r>
      <w:proofErr w:type="spellStart"/>
      <w:r>
        <w:t>android:maxLength</w:t>
      </w:r>
      <w:proofErr w:type="spellEnd"/>
      <w:r>
        <w:t>="40"</w:t>
      </w:r>
    </w:p>
    <w:p w14:paraId="67478AC9" w14:textId="77777777" w:rsidR="00476B0B" w:rsidRDefault="00476B0B" w:rsidP="00476B0B">
      <w:pPr>
        <w:pStyle w:val="a6"/>
        <w:ind w:left="240" w:right="720" w:firstLine="180"/>
      </w:pPr>
      <w:r>
        <w:t xml:space="preserve">        </w:t>
      </w:r>
      <w:proofErr w:type="spellStart"/>
      <w:r>
        <w:t>android:textColorHint</w:t>
      </w:r>
      <w:proofErr w:type="spellEnd"/>
      <w:r>
        <w:t>="#238745" /&gt;</w:t>
      </w:r>
    </w:p>
    <w:p w14:paraId="3EA42619" w14:textId="77777777" w:rsidR="00476B0B" w:rsidRDefault="00476B0B" w:rsidP="00476B0B">
      <w:pPr>
        <w:pStyle w:val="a6"/>
        <w:ind w:left="240" w:right="720" w:firstLine="180"/>
      </w:pPr>
    </w:p>
    <w:p w14:paraId="3A566832" w14:textId="77777777" w:rsidR="00476B0B" w:rsidRDefault="00476B0B" w:rsidP="00476B0B">
      <w:pPr>
        <w:pStyle w:val="a6"/>
        <w:ind w:left="240" w:right="720" w:firstLine="180"/>
      </w:pPr>
      <w:r>
        <w:t xml:space="preserve">    &lt;</w:t>
      </w:r>
      <w:proofErr w:type="spellStart"/>
      <w:r>
        <w:t>EditText</w:t>
      </w:r>
      <w:proofErr w:type="spellEnd"/>
    </w:p>
    <w:p w14:paraId="1FE81B36" w14:textId="77777777" w:rsidR="00476B0B" w:rsidRDefault="00476B0B" w:rsidP="00476B0B">
      <w:pPr>
        <w:pStyle w:val="a6"/>
        <w:ind w:left="240" w:right="720" w:firstLine="180"/>
      </w:pPr>
      <w:r>
        <w:t xml:space="preserve">        </w:t>
      </w:r>
      <w:proofErr w:type="spellStart"/>
      <w:r>
        <w:t>android:id</w:t>
      </w:r>
      <w:proofErr w:type="spellEnd"/>
      <w:r>
        <w:t>="@+id/edit_text3"</w:t>
      </w:r>
    </w:p>
    <w:p w14:paraId="2668A050"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16DAF1A9"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687596A4" w14:textId="77777777" w:rsidR="00476B0B" w:rsidRDefault="00476B0B" w:rsidP="00476B0B">
      <w:pPr>
        <w:pStyle w:val="a6"/>
        <w:ind w:left="240" w:right="720" w:firstLine="180"/>
      </w:pPr>
      <w:r>
        <w:t xml:space="preserve">        </w:t>
      </w:r>
      <w:proofErr w:type="spellStart"/>
      <w:r>
        <w:t>android:hint</w:t>
      </w:r>
      <w:proofErr w:type="spellEnd"/>
      <w:r>
        <w:t>="</w:t>
      </w:r>
      <w:r>
        <w:rPr>
          <w:rFonts w:hint="eastAsia"/>
        </w:rPr>
        <w:t>请输入密码</w:t>
      </w:r>
      <w:r>
        <w:t>..."</w:t>
      </w:r>
    </w:p>
    <w:p w14:paraId="0220FEE7" w14:textId="77777777" w:rsidR="00476B0B" w:rsidRDefault="00476B0B" w:rsidP="00476B0B">
      <w:pPr>
        <w:pStyle w:val="a6"/>
        <w:ind w:left="240" w:right="720" w:firstLine="180"/>
      </w:pPr>
      <w:r>
        <w:t xml:space="preserve">        </w:t>
      </w:r>
      <w:proofErr w:type="spellStart"/>
      <w:r>
        <w:t>android:inputType</w:t>
      </w:r>
      <w:proofErr w:type="spellEnd"/>
      <w:r>
        <w:t>="</w:t>
      </w:r>
      <w:proofErr w:type="spellStart"/>
      <w:r>
        <w:t>textPassword</w:t>
      </w:r>
      <w:proofErr w:type="spellEnd"/>
      <w:r>
        <w:t>" /&gt;</w:t>
      </w:r>
    </w:p>
    <w:p w14:paraId="46DF97EB" w14:textId="77777777" w:rsidR="00476B0B" w:rsidRDefault="00476B0B" w:rsidP="00476B0B">
      <w:pPr>
        <w:pStyle w:val="a6"/>
        <w:ind w:left="240" w:right="720" w:firstLine="180"/>
      </w:pPr>
    </w:p>
    <w:p w14:paraId="0AD3EE77" w14:textId="77777777" w:rsidR="00476B0B" w:rsidRDefault="00476B0B" w:rsidP="00476B0B">
      <w:pPr>
        <w:pStyle w:val="a6"/>
        <w:ind w:left="240" w:right="720" w:firstLine="180"/>
      </w:pPr>
      <w:r>
        <w:t xml:space="preserve">    &lt;</w:t>
      </w:r>
      <w:proofErr w:type="spellStart"/>
      <w:r>
        <w:t>EditText</w:t>
      </w:r>
      <w:proofErr w:type="spellEnd"/>
    </w:p>
    <w:p w14:paraId="7F6FF869" w14:textId="77777777" w:rsidR="00476B0B" w:rsidRDefault="00476B0B" w:rsidP="00476B0B">
      <w:pPr>
        <w:pStyle w:val="a6"/>
        <w:ind w:left="240" w:right="720" w:firstLine="180"/>
      </w:pPr>
      <w:r>
        <w:t xml:space="preserve">        </w:t>
      </w:r>
      <w:proofErr w:type="spellStart"/>
      <w:r>
        <w:t>android:id</w:t>
      </w:r>
      <w:proofErr w:type="spellEnd"/>
      <w:r>
        <w:t>="@+id/edit_text4"</w:t>
      </w:r>
    </w:p>
    <w:p w14:paraId="0599C24B"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76BF6B51"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28850BD9" w14:textId="77777777" w:rsidR="00476B0B" w:rsidRDefault="00476B0B" w:rsidP="00476B0B">
      <w:pPr>
        <w:pStyle w:val="a6"/>
        <w:ind w:left="240" w:right="720" w:firstLine="180"/>
      </w:pPr>
      <w:r>
        <w:t xml:space="preserve">        </w:t>
      </w:r>
      <w:proofErr w:type="spellStart"/>
      <w:r>
        <w:t>android:hint</w:t>
      </w:r>
      <w:proofErr w:type="spellEnd"/>
      <w:r>
        <w:t>="</w:t>
      </w:r>
      <w:r>
        <w:rPr>
          <w:rFonts w:hint="eastAsia"/>
        </w:rPr>
        <w:t>请输入电话号码</w:t>
      </w:r>
      <w:r>
        <w:t>..."</w:t>
      </w:r>
    </w:p>
    <w:p w14:paraId="13243C68" w14:textId="77777777" w:rsidR="00476B0B" w:rsidRDefault="00476B0B" w:rsidP="00476B0B">
      <w:pPr>
        <w:pStyle w:val="a6"/>
        <w:ind w:left="240" w:right="720" w:firstLine="180"/>
      </w:pPr>
      <w:r>
        <w:t xml:space="preserve">        </w:t>
      </w:r>
      <w:proofErr w:type="spellStart"/>
      <w:r>
        <w:t>android:inputType</w:t>
      </w:r>
      <w:proofErr w:type="spellEnd"/>
      <w:r>
        <w:t>="phone" /&gt;</w:t>
      </w:r>
    </w:p>
    <w:p w14:paraId="702E1A93" w14:textId="77777777" w:rsidR="00476B0B" w:rsidRDefault="00476B0B" w:rsidP="00476B0B">
      <w:pPr>
        <w:pStyle w:val="a6"/>
        <w:ind w:left="240" w:right="720" w:firstLine="180"/>
      </w:pPr>
    </w:p>
    <w:p w14:paraId="33BE6D78" w14:textId="77777777" w:rsidR="00476B0B" w:rsidRDefault="00476B0B" w:rsidP="00476B0B">
      <w:pPr>
        <w:pStyle w:val="a6"/>
        <w:ind w:left="240" w:right="720" w:firstLine="180"/>
      </w:pPr>
      <w:r>
        <w:t xml:space="preserve">    &lt;</w:t>
      </w:r>
      <w:proofErr w:type="spellStart"/>
      <w:r>
        <w:t>EditText</w:t>
      </w:r>
      <w:proofErr w:type="spellEnd"/>
    </w:p>
    <w:p w14:paraId="2B7A5602" w14:textId="77777777" w:rsidR="00476B0B" w:rsidRDefault="00476B0B" w:rsidP="00476B0B">
      <w:pPr>
        <w:pStyle w:val="a6"/>
        <w:ind w:left="240" w:right="720" w:firstLine="180"/>
      </w:pPr>
      <w:r>
        <w:t xml:space="preserve">        </w:t>
      </w:r>
      <w:proofErr w:type="spellStart"/>
      <w:r>
        <w:t>android:id</w:t>
      </w:r>
      <w:proofErr w:type="spellEnd"/>
      <w:r>
        <w:t>="@+id/edit_text5"</w:t>
      </w:r>
    </w:p>
    <w:p w14:paraId="0F425429"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7EA35CAB"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5C26F9AA" w14:textId="77777777" w:rsidR="00476B0B" w:rsidRDefault="00476B0B" w:rsidP="00476B0B">
      <w:pPr>
        <w:pStyle w:val="a6"/>
        <w:ind w:left="240" w:right="720" w:firstLine="180"/>
      </w:pPr>
      <w:r>
        <w:t xml:space="preserve">        </w:t>
      </w:r>
      <w:proofErr w:type="spellStart"/>
      <w:r>
        <w:t>android:hint</w:t>
      </w:r>
      <w:proofErr w:type="spellEnd"/>
      <w:r>
        <w:t>="</w:t>
      </w:r>
      <w:r>
        <w:rPr>
          <w:rFonts w:hint="eastAsia"/>
        </w:rPr>
        <w:t>请输入数字</w:t>
      </w:r>
      <w:r>
        <w:t>..."</w:t>
      </w:r>
    </w:p>
    <w:p w14:paraId="5E44DE2D" w14:textId="77777777" w:rsidR="00476B0B" w:rsidRDefault="00476B0B" w:rsidP="00476B0B">
      <w:pPr>
        <w:pStyle w:val="a6"/>
        <w:ind w:left="240" w:right="720" w:firstLine="180"/>
      </w:pPr>
      <w:r>
        <w:t xml:space="preserve">        </w:t>
      </w:r>
      <w:proofErr w:type="spellStart"/>
      <w:r>
        <w:t>android:inputType</w:t>
      </w:r>
      <w:proofErr w:type="spellEnd"/>
      <w:r>
        <w:t>="</w:t>
      </w:r>
      <w:proofErr w:type="spellStart"/>
      <w:r>
        <w:t>numberSigned</w:t>
      </w:r>
      <w:proofErr w:type="spellEnd"/>
      <w:r>
        <w:t>" /&gt;</w:t>
      </w:r>
    </w:p>
    <w:p w14:paraId="130C4203" w14:textId="77777777" w:rsidR="00476B0B" w:rsidRDefault="00476B0B" w:rsidP="00476B0B">
      <w:pPr>
        <w:pStyle w:val="a6"/>
        <w:ind w:left="240" w:right="720" w:firstLine="180"/>
      </w:pPr>
    </w:p>
    <w:p w14:paraId="584D2283" w14:textId="77777777" w:rsidR="00476B0B" w:rsidRDefault="00476B0B" w:rsidP="00476B0B">
      <w:pPr>
        <w:pStyle w:val="a6"/>
        <w:ind w:left="240" w:right="720" w:firstLine="180"/>
      </w:pPr>
      <w:r>
        <w:lastRenderedPageBreak/>
        <w:t xml:space="preserve">    &lt;</w:t>
      </w:r>
      <w:proofErr w:type="spellStart"/>
      <w:r>
        <w:t>EditText</w:t>
      </w:r>
      <w:proofErr w:type="spellEnd"/>
    </w:p>
    <w:p w14:paraId="2231E8FD" w14:textId="77777777" w:rsidR="00476B0B" w:rsidRDefault="00476B0B" w:rsidP="00476B0B">
      <w:pPr>
        <w:pStyle w:val="a6"/>
        <w:ind w:left="240" w:right="720" w:firstLine="180"/>
      </w:pPr>
      <w:r>
        <w:t xml:space="preserve">        </w:t>
      </w:r>
      <w:proofErr w:type="spellStart"/>
      <w:r>
        <w:t>android:id</w:t>
      </w:r>
      <w:proofErr w:type="spellEnd"/>
      <w:r>
        <w:t>="@+id/edit_text7"</w:t>
      </w:r>
    </w:p>
    <w:p w14:paraId="6FC3ECE0"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4A634BB4"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5E5C1BD2" w14:textId="77777777" w:rsidR="00476B0B" w:rsidRDefault="00476B0B" w:rsidP="00476B0B">
      <w:pPr>
        <w:pStyle w:val="a6"/>
        <w:ind w:left="240" w:right="720" w:firstLine="180"/>
      </w:pPr>
      <w:r>
        <w:t xml:space="preserve">        </w:t>
      </w:r>
      <w:proofErr w:type="spellStart"/>
      <w:r>
        <w:t>android:hint</w:t>
      </w:r>
      <w:proofErr w:type="spellEnd"/>
      <w:r>
        <w:t>="</w:t>
      </w:r>
      <w:r>
        <w:rPr>
          <w:rFonts w:hint="eastAsia"/>
        </w:rPr>
        <w:t>请输入日期</w:t>
      </w:r>
      <w:r>
        <w:t>..."</w:t>
      </w:r>
    </w:p>
    <w:p w14:paraId="0EA4228E" w14:textId="77777777" w:rsidR="00476B0B" w:rsidRDefault="00476B0B" w:rsidP="00476B0B">
      <w:pPr>
        <w:pStyle w:val="a6"/>
        <w:ind w:left="240" w:right="720" w:firstLine="180"/>
      </w:pPr>
      <w:r>
        <w:t xml:space="preserve">        </w:t>
      </w:r>
      <w:proofErr w:type="spellStart"/>
      <w:r>
        <w:t>android:inputType</w:t>
      </w:r>
      <w:proofErr w:type="spellEnd"/>
      <w:r>
        <w:t>="date" /&gt;</w:t>
      </w:r>
    </w:p>
    <w:p w14:paraId="49CE5E34" w14:textId="77777777" w:rsidR="00476B0B" w:rsidRDefault="00476B0B" w:rsidP="00476B0B">
      <w:pPr>
        <w:pStyle w:val="a6"/>
        <w:ind w:left="240" w:right="720" w:firstLine="180"/>
      </w:pPr>
    </w:p>
    <w:p w14:paraId="0D00C8B6" w14:textId="77777777" w:rsidR="00476B0B" w:rsidRDefault="00476B0B" w:rsidP="00476B0B">
      <w:pPr>
        <w:pStyle w:val="a6"/>
        <w:ind w:left="240" w:right="720" w:firstLine="180"/>
      </w:pPr>
      <w:r>
        <w:t>&lt;/</w:t>
      </w:r>
      <w:proofErr w:type="spellStart"/>
      <w:r>
        <w:t>LinearLayout</w:t>
      </w:r>
      <w:proofErr w:type="spellEnd"/>
      <w:r>
        <w:t>&gt;</w:t>
      </w:r>
    </w:p>
    <w:p w14:paraId="05AEA629" w14:textId="50654BF2" w:rsidR="00D705D9" w:rsidRPr="00D705D9" w:rsidRDefault="00D705D9" w:rsidP="00D705D9">
      <w:pPr>
        <w:pStyle w:val="a5"/>
      </w:pPr>
      <w:bookmarkStart w:id="30" w:name="_Toc476667864"/>
      <w:bookmarkStart w:id="31" w:name="_Ref6110"/>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27</w:t>
      </w:r>
      <w:r w:rsidR="00EF15E2">
        <w:fldChar w:fldCharType="end"/>
      </w:r>
      <w:bookmarkEnd w:id="31"/>
      <w:r>
        <w:t xml:space="preserve"> edittext_layout.xml</w:t>
      </w:r>
      <w:bookmarkEnd w:id="30"/>
    </w:p>
    <w:p w14:paraId="72209D18" w14:textId="6E895378" w:rsidR="00476B0B" w:rsidRDefault="00476B0B" w:rsidP="00476B0B">
      <w:r>
        <w:rPr>
          <w:rFonts w:hint="eastAsia"/>
        </w:rPr>
        <w:t>编写</w:t>
      </w:r>
      <w:r>
        <w:t>Java</w:t>
      </w:r>
      <w:r>
        <w:rPr>
          <w:rFonts w:hint="eastAsia"/>
        </w:rPr>
        <w:t>程序代码，引用</w:t>
      </w:r>
      <w:r>
        <w:t>edittext_layout.xml</w:t>
      </w:r>
      <w:r>
        <w:rPr>
          <w:rFonts w:hint="eastAsia"/>
        </w:rPr>
        <w:t>定义的布局，运行应用就会看到如</w:t>
      </w:r>
      <w:r w:rsidR="00D705D9">
        <w:fldChar w:fldCharType="begin"/>
      </w:r>
      <w:r w:rsidR="00D705D9">
        <w:instrText xml:space="preserve"> REF _Ref6198 \h </w:instrText>
      </w:r>
      <w:r w:rsidR="00D705D9">
        <w:fldChar w:fldCharType="separate"/>
      </w:r>
      <w:r w:rsidR="003E203A">
        <w:rPr>
          <w:rFonts w:hint="eastAsia"/>
        </w:rPr>
        <w:t>图</w:t>
      </w:r>
      <w:r w:rsidR="003E203A">
        <w:t xml:space="preserve"> </w:t>
      </w:r>
      <w:r w:rsidR="003E203A">
        <w:rPr>
          <w:noProof/>
        </w:rPr>
        <w:t>3</w:t>
      </w:r>
      <w:r w:rsidR="003E203A">
        <w:noBreakHyphen/>
      </w:r>
      <w:r w:rsidR="003E203A">
        <w:rPr>
          <w:noProof/>
        </w:rPr>
        <w:t>9</w:t>
      </w:r>
      <w:r w:rsidR="00D705D9">
        <w:fldChar w:fldCharType="end"/>
      </w:r>
      <w:r>
        <w:rPr>
          <w:rFonts w:hint="eastAsia"/>
        </w:rPr>
        <w:t>左图显示的效果。</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B343B" w14:paraId="5817E5D3" w14:textId="77777777" w:rsidTr="00D52682">
        <w:trPr>
          <w:jc w:val="center"/>
        </w:trPr>
        <w:tc>
          <w:tcPr>
            <w:tcW w:w="4675" w:type="dxa"/>
          </w:tcPr>
          <w:p w14:paraId="6B64AD1D" w14:textId="77777777" w:rsidR="007B343B" w:rsidRDefault="007B343B" w:rsidP="00D52682">
            <w:pPr>
              <w:ind w:firstLineChars="0" w:firstLine="0"/>
              <w:jc w:val="center"/>
            </w:pPr>
            <w:r>
              <w:rPr>
                <w:noProof/>
              </w:rPr>
              <w:drawing>
                <wp:inline distT="0" distB="0" distL="0" distR="0" wp14:anchorId="2B2E5289" wp14:editId="2B210A58">
                  <wp:extent cx="1712595" cy="3056890"/>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2595" cy="3056890"/>
                          </a:xfrm>
                          <a:prstGeom prst="rect">
                            <a:avLst/>
                          </a:prstGeom>
                          <a:noFill/>
                          <a:ln>
                            <a:noFill/>
                          </a:ln>
                        </pic:spPr>
                      </pic:pic>
                    </a:graphicData>
                  </a:graphic>
                </wp:inline>
              </w:drawing>
            </w:r>
          </w:p>
          <w:p w14:paraId="58F4AFF2" w14:textId="30BFAB3C" w:rsidR="007B343B" w:rsidRDefault="007B343B" w:rsidP="004F6D60">
            <w:pPr>
              <w:pStyle w:val="a5"/>
            </w:pPr>
            <w:bookmarkStart w:id="32" w:name="_Ref6198"/>
            <w:bookmarkStart w:id="33" w:name="_Ref459562306"/>
            <w:r>
              <w:rPr>
                <w:rFonts w:hint="eastAsia"/>
              </w:rPr>
              <w:t>图</w:t>
            </w:r>
            <w:r>
              <w:t xml:space="preserve"> </w:t>
            </w:r>
            <w:r w:rsidR="00865899">
              <w:fldChar w:fldCharType="begin"/>
            </w:r>
            <w:r w:rsidR="00865899">
              <w:instrText xml:space="preserve"> STYLEREF 1 \s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SEQ </w:instrText>
            </w:r>
            <w:r w:rsidR="00865899">
              <w:instrText>图</w:instrText>
            </w:r>
            <w:r w:rsidR="00865899">
              <w:instrText xml:space="preserve"> \* ARABIC \s 1 </w:instrText>
            </w:r>
            <w:r w:rsidR="00865899">
              <w:fldChar w:fldCharType="separate"/>
            </w:r>
            <w:r w:rsidR="003E203A">
              <w:rPr>
                <w:noProof/>
              </w:rPr>
              <w:t>9</w:t>
            </w:r>
            <w:r w:rsidR="00865899">
              <w:fldChar w:fldCharType="end"/>
            </w:r>
            <w:bookmarkEnd w:id="32"/>
            <w:r>
              <w:t xml:space="preserve"> Edit</w:t>
            </w:r>
            <w:r>
              <w:rPr>
                <w:rFonts w:hint="eastAsia"/>
              </w:rPr>
              <w:t>不同输入类型</w:t>
            </w:r>
            <w:bookmarkEnd w:id="33"/>
          </w:p>
        </w:tc>
        <w:tc>
          <w:tcPr>
            <w:tcW w:w="4675" w:type="dxa"/>
          </w:tcPr>
          <w:p w14:paraId="2261731B" w14:textId="77777777" w:rsidR="007B343B" w:rsidRDefault="007B343B" w:rsidP="00D52682">
            <w:pPr>
              <w:ind w:firstLineChars="0" w:firstLine="0"/>
              <w:jc w:val="center"/>
            </w:pPr>
            <w:r>
              <w:rPr>
                <w:noProof/>
              </w:rPr>
              <w:drawing>
                <wp:inline distT="0" distB="0" distL="0" distR="0" wp14:anchorId="3549367D" wp14:editId="54BC344C">
                  <wp:extent cx="1726565" cy="3063875"/>
                  <wp:effectExtent l="0" t="0" r="6985"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6565" cy="3063875"/>
                          </a:xfrm>
                          <a:prstGeom prst="rect">
                            <a:avLst/>
                          </a:prstGeom>
                          <a:noFill/>
                          <a:ln>
                            <a:noFill/>
                          </a:ln>
                        </pic:spPr>
                      </pic:pic>
                    </a:graphicData>
                  </a:graphic>
                </wp:inline>
              </w:drawing>
            </w:r>
          </w:p>
          <w:p w14:paraId="3E0EC7E8" w14:textId="2529A11F" w:rsidR="004F6D60" w:rsidRDefault="004F6D60" w:rsidP="004F6D60">
            <w:pPr>
              <w:pStyle w:val="a5"/>
            </w:pPr>
            <w:bookmarkStart w:id="34" w:name="_Ref97926845"/>
            <w:r>
              <w:t>图</w:t>
            </w:r>
            <w:r>
              <w:t xml:space="preserve"> </w:t>
            </w:r>
            <w:r w:rsidR="00865899">
              <w:fldChar w:fldCharType="begin"/>
            </w:r>
            <w:r w:rsidR="00865899">
              <w:instrText xml:space="preserve"> STYLEREF 1 \s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SEQ </w:instrText>
            </w:r>
            <w:r w:rsidR="00865899">
              <w:instrText>图</w:instrText>
            </w:r>
            <w:r w:rsidR="00865899">
              <w:instrText xml:space="preserve"> \* ARABIC \s 1 </w:instrText>
            </w:r>
            <w:r w:rsidR="00865899">
              <w:fldChar w:fldCharType="separate"/>
            </w:r>
            <w:r w:rsidR="003E203A">
              <w:rPr>
                <w:noProof/>
              </w:rPr>
              <w:t>10</w:t>
            </w:r>
            <w:r w:rsidR="00865899">
              <w:fldChar w:fldCharType="end"/>
            </w:r>
            <w:bookmarkEnd w:id="34"/>
            <w:r>
              <w:rPr>
                <w:rFonts w:hint="eastAsia"/>
              </w:rPr>
              <w:t>对</w:t>
            </w:r>
            <w:r>
              <w:t>Edit</w:t>
            </w:r>
            <w:r>
              <w:rPr>
                <w:rFonts w:hint="eastAsia"/>
              </w:rPr>
              <w:t>的不同操作</w:t>
            </w:r>
          </w:p>
        </w:tc>
      </w:tr>
    </w:tbl>
    <w:p w14:paraId="197A1726" w14:textId="77777777" w:rsidR="00476B0B" w:rsidRDefault="00476B0B" w:rsidP="00476B0B">
      <w:pPr>
        <w:rPr>
          <w:rFonts w:eastAsiaTheme="minorEastAsia" w:cstheme="minorBidi"/>
          <w:sz w:val="21"/>
        </w:rPr>
      </w:pPr>
      <w:r>
        <w:rPr>
          <w:rFonts w:hint="eastAsia"/>
        </w:rPr>
        <w:t>在应用程序给出的界面上操作，可以体验</w:t>
      </w:r>
      <w:proofErr w:type="spellStart"/>
      <w:r>
        <w:t>EditText</w:t>
      </w:r>
      <w:proofErr w:type="spellEnd"/>
      <w:r>
        <w:rPr>
          <w:rFonts w:hint="eastAsia"/>
        </w:rPr>
        <w:t>不同属性设置对输入的影响，了解如何使用这些属性来满足应用程序界面输入的需求。通过</w:t>
      </w:r>
      <w:proofErr w:type="spellStart"/>
      <w:r>
        <w:t>EditText</w:t>
      </w:r>
      <w:proofErr w:type="spellEnd"/>
      <w:r>
        <w:rPr>
          <w:rFonts w:hint="eastAsia"/>
        </w:rPr>
        <w:t>的其他属性，还可以进一步修改提示文本和文本的字体、颜色和字形，可以设置</w:t>
      </w:r>
      <w:proofErr w:type="spellStart"/>
      <w:r>
        <w:t>EditText</w:t>
      </w:r>
      <w:proofErr w:type="spellEnd"/>
      <w:r>
        <w:rPr>
          <w:rFonts w:hint="eastAsia"/>
        </w:rPr>
        <w:t>是否可编辑等等。</w:t>
      </w:r>
    </w:p>
    <w:p w14:paraId="7BD6BD6E" w14:textId="0D43DD41" w:rsidR="00476B0B" w:rsidRDefault="00476B0B" w:rsidP="00476B0B">
      <w:r>
        <w:rPr>
          <w:rFonts w:hint="eastAsia"/>
        </w:rPr>
        <w:t>在对应用界面操作过程中，注意在设置为</w:t>
      </w:r>
      <w:proofErr w:type="spellStart"/>
      <w:r>
        <w:t>android:inputType</w:t>
      </w:r>
      <w:proofErr w:type="spellEnd"/>
      <w:r>
        <w:t>="phone"</w:t>
      </w:r>
      <w:r>
        <w:rPr>
          <w:rFonts w:hint="eastAsia"/>
        </w:rPr>
        <w:t>的</w:t>
      </w:r>
      <w:r>
        <w:t>edit_text4</w:t>
      </w:r>
      <w:r>
        <w:rPr>
          <w:rFonts w:hint="eastAsia"/>
        </w:rPr>
        <w:t>中输入文本时，</w:t>
      </w:r>
      <w:proofErr w:type="spellStart"/>
      <w:r>
        <w:t>EditText</w:t>
      </w:r>
      <w:proofErr w:type="spellEnd"/>
      <w:r>
        <w:rPr>
          <w:rFonts w:hint="eastAsia"/>
        </w:rPr>
        <w:t>只接受电话号码输入的文本框，而且软键盘也变成拨号专用软键盘了。</w:t>
      </w:r>
      <w:proofErr w:type="spellStart"/>
      <w:r>
        <w:t>EditText</w:t>
      </w:r>
      <w:proofErr w:type="spellEnd"/>
      <w:r>
        <w:rPr>
          <w:rFonts w:hint="eastAsia"/>
        </w:rPr>
        <w:t>的</w:t>
      </w:r>
      <w:proofErr w:type="spellStart"/>
      <w:r>
        <w:t>android:inputType</w:t>
      </w:r>
      <w:proofErr w:type="spellEnd"/>
      <w:r>
        <w:rPr>
          <w:rFonts w:hint="eastAsia"/>
        </w:rPr>
        <w:t>属性能够设置为“</w:t>
      </w:r>
      <w:r>
        <w:t>number</w:t>
      </w:r>
      <w:r>
        <w:rPr>
          <w:rFonts w:hint="eastAsia"/>
        </w:rPr>
        <w:t>”、“</w:t>
      </w:r>
      <w:proofErr w:type="spellStart"/>
      <w:r>
        <w:t>numberSigned</w:t>
      </w:r>
      <w:proofErr w:type="spellEnd"/>
      <w:r>
        <w:rPr>
          <w:rFonts w:hint="eastAsia"/>
        </w:rPr>
        <w:t>”、“</w:t>
      </w:r>
      <w:proofErr w:type="spellStart"/>
      <w:r>
        <w:t>numberDecimal</w:t>
      </w:r>
      <w:proofErr w:type="spellEnd"/>
      <w:r>
        <w:rPr>
          <w:rFonts w:hint="eastAsia"/>
        </w:rPr>
        <w:t>”等不同的值来控制输入的数字类型，分别对应</w:t>
      </w:r>
      <w:r>
        <w:t>integer</w:t>
      </w:r>
      <w:r>
        <w:rPr>
          <w:rFonts w:hint="eastAsia"/>
        </w:rPr>
        <w:t>（正整数）、</w:t>
      </w:r>
      <w:r>
        <w:lastRenderedPageBreak/>
        <w:t>signed</w:t>
      </w:r>
      <w:r>
        <w:rPr>
          <w:rFonts w:hint="eastAsia"/>
        </w:rPr>
        <w:t>（带符号整数）和</w:t>
      </w:r>
      <w:r>
        <w:t>decimal(</w:t>
      </w:r>
      <w:r>
        <w:rPr>
          <w:rFonts w:hint="eastAsia"/>
        </w:rPr>
        <w:t>浮点数</w:t>
      </w:r>
      <w:r>
        <w:t>)</w:t>
      </w:r>
      <w:r>
        <w:rPr>
          <w:rFonts w:hint="eastAsia"/>
        </w:rPr>
        <w:t>。也可以通</w:t>
      </w:r>
      <w:r>
        <w:t> </w:t>
      </w:r>
      <w:r>
        <w:rPr>
          <w:rFonts w:hint="eastAsia"/>
        </w:rPr>
        <w:t>过</w:t>
      </w:r>
      <w:proofErr w:type="spellStart"/>
      <w:r>
        <w:t>android:inputType</w:t>
      </w:r>
      <w:proofErr w:type="spellEnd"/>
      <w:r>
        <w:rPr>
          <w:rFonts w:hint="eastAsia"/>
        </w:rPr>
        <w:t>来设置文本的类型，让输入法选择合适的软键盘的</w:t>
      </w:r>
      <w:r w:rsidR="00FF74BB">
        <w:rPr>
          <w:rFonts w:hint="eastAsia"/>
        </w:rPr>
        <w:t>。</w:t>
      </w:r>
    </w:p>
    <w:p w14:paraId="1108BDF4" w14:textId="377B9C36" w:rsidR="007B383F" w:rsidRDefault="00476B0B" w:rsidP="007B383F">
      <w:r>
        <w:rPr>
          <w:rFonts w:hint="eastAsia"/>
        </w:rPr>
        <w:t>在</w:t>
      </w:r>
      <w:proofErr w:type="spellStart"/>
      <w:r>
        <w:t>android:inputType</w:t>
      </w:r>
      <w:proofErr w:type="spellEnd"/>
      <w:r>
        <w:rPr>
          <w:rFonts w:hint="eastAsia"/>
        </w:rPr>
        <w:t>属性设定输入的文本类型后，软键盘的转换是自动的。除了这个属性之外，</w:t>
      </w:r>
      <w:r w:rsidR="007B383F">
        <w:rPr>
          <w:rFonts w:hint="eastAsia"/>
        </w:rPr>
        <w:t>软件盘的界面替换只有一个属性</w:t>
      </w:r>
      <w:proofErr w:type="spellStart"/>
      <w:r w:rsidR="007B383F">
        <w:rPr>
          <w:rFonts w:hint="eastAsia"/>
        </w:rPr>
        <w:t>android:imeOptions</w:t>
      </w:r>
      <w:proofErr w:type="spellEnd"/>
      <w:r w:rsidR="007B383F">
        <w:rPr>
          <w:rFonts w:hint="eastAsia"/>
        </w:rPr>
        <w:t>，例如当值为</w:t>
      </w:r>
      <w:proofErr w:type="spellStart"/>
      <w:r w:rsidR="007B383F">
        <w:rPr>
          <w:rFonts w:hint="eastAsia"/>
        </w:rPr>
        <w:t>actionNext</w:t>
      </w:r>
      <w:proofErr w:type="spellEnd"/>
      <w:r w:rsidR="007B383F">
        <w:rPr>
          <w:rFonts w:hint="eastAsia"/>
        </w:rPr>
        <w:t>时</w:t>
      </w:r>
      <w:r w:rsidR="002C11E8">
        <w:rPr>
          <w:rFonts w:hint="eastAsia"/>
        </w:rPr>
        <w:t>“</w:t>
      </w:r>
      <w:r w:rsidR="005A31B7">
        <w:rPr>
          <w:rFonts w:hint="eastAsia"/>
        </w:rPr>
        <w:t>E</w:t>
      </w:r>
      <w:r w:rsidR="007B383F">
        <w:rPr>
          <w:rFonts w:hint="eastAsia"/>
        </w:rPr>
        <w:t>nter</w:t>
      </w:r>
      <w:r w:rsidR="002C11E8">
        <w:rPr>
          <w:rFonts w:hint="eastAsia"/>
        </w:rPr>
        <w:t>”</w:t>
      </w:r>
      <w:r w:rsidR="007B383F">
        <w:rPr>
          <w:rFonts w:hint="eastAsia"/>
        </w:rPr>
        <w:t>键外观变成一个向下箭头，而值为</w:t>
      </w:r>
      <w:proofErr w:type="spellStart"/>
      <w:r w:rsidR="007B383F">
        <w:rPr>
          <w:rFonts w:hint="eastAsia"/>
        </w:rPr>
        <w:t>actionDone</w:t>
      </w:r>
      <w:proofErr w:type="spellEnd"/>
      <w:r w:rsidR="007B383F">
        <w:rPr>
          <w:rFonts w:hint="eastAsia"/>
        </w:rPr>
        <w:t>时</w:t>
      </w:r>
      <w:r w:rsidR="007B383F">
        <w:rPr>
          <w:rFonts w:hint="eastAsia"/>
        </w:rPr>
        <w:t>enter</w:t>
      </w:r>
      <w:r w:rsidR="007B383F">
        <w:rPr>
          <w:rFonts w:hint="eastAsia"/>
        </w:rPr>
        <w:t>键外观则变成了“完成”两个字。软键盘的</w:t>
      </w:r>
      <w:r w:rsidR="007B383F">
        <w:rPr>
          <w:rFonts w:hint="eastAsia"/>
        </w:rPr>
        <w:t>Enter</w:t>
      </w:r>
      <w:r w:rsidR="007B383F">
        <w:rPr>
          <w:rFonts w:hint="eastAsia"/>
        </w:rPr>
        <w:t>键默认是“完成”文本，通过设置</w:t>
      </w:r>
      <w:proofErr w:type="spellStart"/>
      <w:r w:rsidR="007B383F">
        <w:rPr>
          <w:rFonts w:hint="eastAsia"/>
        </w:rPr>
        <w:t>android:imeOptions</w:t>
      </w:r>
      <w:proofErr w:type="spellEnd"/>
      <w:r w:rsidR="007B383F">
        <w:rPr>
          <w:rFonts w:hint="eastAsia"/>
        </w:rPr>
        <w:t>来改变默认的“完成”文本</w:t>
      </w:r>
      <w:r w:rsidR="005A31B7">
        <w:rPr>
          <w:rFonts w:hint="eastAsia"/>
        </w:rPr>
        <w:t>，</w:t>
      </w:r>
      <w:r w:rsidR="007B383F">
        <w:rPr>
          <w:rFonts w:hint="eastAsia"/>
        </w:rPr>
        <w:t>这里举几个常用的常量值：</w:t>
      </w:r>
    </w:p>
    <w:p w14:paraId="20EA9B4A" w14:textId="77777777" w:rsidR="007B383F" w:rsidRDefault="007B383F" w:rsidP="008C4848">
      <w:pPr>
        <w:pStyle w:val="a"/>
        <w:ind w:firstLine="360"/>
      </w:pPr>
      <w:proofErr w:type="spellStart"/>
      <w:r>
        <w:rPr>
          <w:rFonts w:hint="eastAsia"/>
        </w:rPr>
        <w:t>actionUnspecified</w:t>
      </w:r>
      <w:proofErr w:type="spellEnd"/>
      <w:r>
        <w:rPr>
          <w:rFonts w:hint="eastAsia"/>
        </w:rPr>
        <w:t xml:space="preserve">  </w:t>
      </w:r>
      <w:r>
        <w:rPr>
          <w:rFonts w:hint="eastAsia"/>
        </w:rPr>
        <w:t>未指定，对应常量</w:t>
      </w:r>
      <w:proofErr w:type="spellStart"/>
      <w:r>
        <w:rPr>
          <w:rFonts w:hint="eastAsia"/>
        </w:rPr>
        <w:t>EditorInfo.IME_ACTION_UNSPECIFIED</w:t>
      </w:r>
      <w:proofErr w:type="spellEnd"/>
      <w:r>
        <w:rPr>
          <w:rFonts w:hint="eastAsia"/>
        </w:rPr>
        <w:t xml:space="preserve">.  </w:t>
      </w:r>
    </w:p>
    <w:p w14:paraId="63543468" w14:textId="09F82838" w:rsidR="007B383F" w:rsidRDefault="007B383F" w:rsidP="008C4848">
      <w:pPr>
        <w:pStyle w:val="a"/>
        <w:ind w:firstLine="360"/>
      </w:pPr>
      <w:proofErr w:type="spellStart"/>
      <w:r>
        <w:rPr>
          <w:rFonts w:hint="eastAsia"/>
        </w:rPr>
        <w:t>actionNone</w:t>
      </w:r>
      <w:proofErr w:type="spellEnd"/>
      <w:r>
        <w:rPr>
          <w:rFonts w:hint="eastAsia"/>
        </w:rPr>
        <w:t xml:space="preserve"> </w:t>
      </w:r>
      <w:r>
        <w:rPr>
          <w:rFonts w:hint="eastAsia"/>
        </w:rPr>
        <w:t>没有动作</w:t>
      </w:r>
      <w:r w:rsidR="00B8545E">
        <w:rPr>
          <w:rFonts w:hint="eastAsia"/>
        </w:rPr>
        <w:t>，</w:t>
      </w:r>
      <w:r>
        <w:rPr>
          <w:rFonts w:hint="eastAsia"/>
        </w:rPr>
        <w:t>对应常量</w:t>
      </w:r>
      <w:proofErr w:type="spellStart"/>
      <w:r>
        <w:rPr>
          <w:rFonts w:hint="eastAsia"/>
        </w:rPr>
        <w:t>EditorInfo.IME_ACTION_NONE</w:t>
      </w:r>
      <w:proofErr w:type="spellEnd"/>
      <w:r>
        <w:rPr>
          <w:rFonts w:hint="eastAsia"/>
        </w:rPr>
        <w:t xml:space="preserve"> </w:t>
      </w:r>
    </w:p>
    <w:p w14:paraId="306B6169" w14:textId="77777777" w:rsidR="007B383F" w:rsidRDefault="007B383F" w:rsidP="008C4848">
      <w:pPr>
        <w:pStyle w:val="a"/>
        <w:ind w:firstLine="360"/>
      </w:pPr>
      <w:proofErr w:type="spellStart"/>
      <w:r>
        <w:rPr>
          <w:rFonts w:hint="eastAsia"/>
        </w:rPr>
        <w:t>actionGo</w:t>
      </w:r>
      <w:proofErr w:type="spellEnd"/>
      <w:r>
        <w:rPr>
          <w:rFonts w:hint="eastAsia"/>
        </w:rPr>
        <w:t xml:space="preserve"> </w:t>
      </w:r>
      <w:r>
        <w:rPr>
          <w:rFonts w:hint="eastAsia"/>
        </w:rPr>
        <w:t>去往，对应常量</w:t>
      </w:r>
      <w:proofErr w:type="spellStart"/>
      <w:r>
        <w:rPr>
          <w:rFonts w:hint="eastAsia"/>
        </w:rPr>
        <w:t>EditorInfo.IME_ACTION_GO</w:t>
      </w:r>
      <w:proofErr w:type="spellEnd"/>
    </w:p>
    <w:p w14:paraId="2284B4A4" w14:textId="77777777" w:rsidR="007B383F" w:rsidRDefault="007B383F" w:rsidP="008C4848">
      <w:pPr>
        <w:pStyle w:val="a"/>
        <w:ind w:firstLine="360"/>
      </w:pPr>
      <w:proofErr w:type="spellStart"/>
      <w:r>
        <w:rPr>
          <w:rFonts w:hint="eastAsia"/>
        </w:rPr>
        <w:t>actionSearch</w:t>
      </w:r>
      <w:proofErr w:type="spellEnd"/>
      <w:r>
        <w:rPr>
          <w:rFonts w:hint="eastAsia"/>
        </w:rPr>
        <w:t xml:space="preserve"> </w:t>
      </w:r>
      <w:r>
        <w:rPr>
          <w:rFonts w:hint="eastAsia"/>
        </w:rPr>
        <w:t>搜索，对应常量</w:t>
      </w:r>
      <w:proofErr w:type="spellStart"/>
      <w:r>
        <w:rPr>
          <w:rFonts w:hint="eastAsia"/>
        </w:rPr>
        <w:t>EditorInfo.IME_ACTION_SEARCH</w:t>
      </w:r>
      <w:proofErr w:type="spellEnd"/>
      <w:r>
        <w:rPr>
          <w:rFonts w:hint="eastAsia"/>
        </w:rPr>
        <w:t xml:space="preserve">    </w:t>
      </w:r>
    </w:p>
    <w:p w14:paraId="5812B398" w14:textId="77777777" w:rsidR="007B383F" w:rsidRDefault="007B383F" w:rsidP="008C4848">
      <w:pPr>
        <w:pStyle w:val="a"/>
        <w:ind w:firstLine="360"/>
      </w:pPr>
      <w:proofErr w:type="spellStart"/>
      <w:r>
        <w:rPr>
          <w:rFonts w:hint="eastAsia"/>
        </w:rPr>
        <w:t>actionSend</w:t>
      </w:r>
      <w:proofErr w:type="spellEnd"/>
      <w:r>
        <w:rPr>
          <w:rFonts w:hint="eastAsia"/>
        </w:rPr>
        <w:t xml:space="preserve"> </w:t>
      </w:r>
      <w:r>
        <w:rPr>
          <w:rFonts w:hint="eastAsia"/>
        </w:rPr>
        <w:t>发送，对应常量</w:t>
      </w:r>
      <w:proofErr w:type="spellStart"/>
      <w:r>
        <w:rPr>
          <w:rFonts w:hint="eastAsia"/>
        </w:rPr>
        <w:t>EditorInfo.IME_ACTION_SEND</w:t>
      </w:r>
      <w:proofErr w:type="spellEnd"/>
      <w:r>
        <w:rPr>
          <w:rFonts w:hint="eastAsia"/>
        </w:rPr>
        <w:t xml:space="preserve">   </w:t>
      </w:r>
    </w:p>
    <w:p w14:paraId="6080BB03" w14:textId="77777777" w:rsidR="007B383F" w:rsidRDefault="007B383F" w:rsidP="008C4848">
      <w:pPr>
        <w:pStyle w:val="a"/>
        <w:ind w:firstLine="360"/>
      </w:pPr>
      <w:proofErr w:type="spellStart"/>
      <w:r>
        <w:rPr>
          <w:rFonts w:hint="eastAsia"/>
        </w:rPr>
        <w:t>actionNext</w:t>
      </w:r>
      <w:proofErr w:type="spellEnd"/>
      <w:r>
        <w:rPr>
          <w:rFonts w:hint="eastAsia"/>
        </w:rPr>
        <w:t xml:space="preserve"> </w:t>
      </w:r>
      <w:r>
        <w:rPr>
          <w:rFonts w:hint="eastAsia"/>
        </w:rPr>
        <w:t>下一个，对应常量</w:t>
      </w:r>
      <w:proofErr w:type="spellStart"/>
      <w:r>
        <w:rPr>
          <w:rFonts w:hint="eastAsia"/>
        </w:rPr>
        <w:t>EditorInfo.IME_ACTION_NEXT</w:t>
      </w:r>
      <w:proofErr w:type="spellEnd"/>
      <w:r>
        <w:rPr>
          <w:rFonts w:hint="eastAsia"/>
        </w:rPr>
        <w:t xml:space="preserve">   </w:t>
      </w:r>
    </w:p>
    <w:p w14:paraId="5631579A" w14:textId="45935867" w:rsidR="00476B0B" w:rsidRDefault="007B383F" w:rsidP="008C4848">
      <w:pPr>
        <w:pStyle w:val="a"/>
        <w:ind w:firstLine="360"/>
      </w:pPr>
      <w:proofErr w:type="spellStart"/>
      <w:r>
        <w:rPr>
          <w:rFonts w:hint="eastAsia"/>
        </w:rPr>
        <w:t>actionDone</w:t>
      </w:r>
      <w:proofErr w:type="spellEnd"/>
      <w:r>
        <w:rPr>
          <w:rFonts w:hint="eastAsia"/>
        </w:rPr>
        <w:t xml:space="preserve"> </w:t>
      </w:r>
      <w:r>
        <w:rPr>
          <w:rFonts w:hint="eastAsia"/>
        </w:rPr>
        <w:t>完成，对应常量</w:t>
      </w:r>
      <w:proofErr w:type="spellStart"/>
      <w:r>
        <w:rPr>
          <w:rFonts w:hint="eastAsia"/>
        </w:rPr>
        <w:t>EditorInfo.IME_ACTION_DONE</w:t>
      </w:r>
      <w:proofErr w:type="spellEnd"/>
      <w:r>
        <w:rPr>
          <w:rFonts w:hint="eastAsia"/>
        </w:rPr>
        <w:t xml:space="preserve">  </w:t>
      </w:r>
    </w:p>
    <w:p w14:paraId="1C6CF70F" w14:textId="235B9A08" w:rsidR="00476B0B" w:rsidRDefault="00476B0B" w:rsidP="00476B0B">
      <w:r>
        <w:rPr>
          <w:rFonts w:hint="eastAsia"/>
        </w:rPr>
        <w:t>除了输入和对软键盘的控制之外，</w:t>
      </w:r>
      <w:proofErr w:type="spellStart"/>
      <w:r>
        <w:t>EditText</w:t>
      </w:r>
      <w:proofErr w:type="spellEnd"/>
      <w:r>
        <w:rPr>
          <w:rFonts w:hint="eastAsia"/>
        </w:rPr>
        <w:t>对输入后的文本操作也很灵活，</w:t>
      </w:r>
      <w:r w:rsidR="00A365DF">
        <w:t>安卓</w:t>
      </w:r>
      <w:r>
        <w:rPr>
          <w:rFonts w:hint="eastAsia"/>
        </w:rPr>
        <w:t>为</w:t>
      </w:r>
      <w:proofErr w:type="spellStart"/>
      <w:r>
        <w:t>EditText</w:t>
      </w:r>
      <w:proofErr w:type="spellEnd"/>
      <w:r>
        <w:rPr>
          <w:rFonts w:hint="eastAsia"/>
        </w:rPr>
        <w:t>定义了很多处理方法，能够实现取值、全选、部分选择、获取选中文本。获取文本的操作在</w:t>
      </w:r>
      <w:r>
        <w:t>Java</w:t>
      </w:r>
      <w:r>
        <w:rPr>
          <w:rFonts w:hint="eastAsia"/>
        </w:rPr>
        <w:t>程序代码中实现，由事件处理器根据不同的操作，对文本进行不同的处理。下面通过一个例子来说明如何对</w:t>
      </w:r>
      <w:proofErr w:type="spellStart"/>
      <w:r>
        <w:t>EditText</w:t>
      </w:r>
      <w:proofErr w:type="spellEnd"/>
      <w:r>
        <w:rPr>
          <w:rFonts w:hint="eastAsia"/>
        </w:rPr>
        <w:t>输入的文本进行取值、全选、部分选择和获取选中文本，见</w:t>
      </w:r>
      <w:r w:rsidR="001051A3">
        <w:fldChar w:fldCharType="begin"/>
      </w:r>
      <w:r w:rsidR="001051A3">
        <w:instrText xml:space="preserve"> </w:instrText>
      </w:r>
      <w:r w:rsidR="001051A3">
        <w:rPr>
          <w:rFonts w:hint="eastAsia"/>
        </w:rPr>
        <w:instrText>REF _Ref97926845 \h</w:instrText>
      </w:r>
      <w:r w:rsidR="001051A3">
        <w:instrText xml:space="preserve"> </w:instrText>
      </w:r>
      <w:r w:rsidR="001051A3">
        <w:fldChar w:fldCharType="separate"/>
      </w:r>
      <w:r w:rsidR="003E203A">
        <w:t>图</w:t>
      </w:r>
      <w:r w:rsidR="003E203A">
        <w:t xml:space="preserve"> </w:t>
      </w:r>
      <w:r w:rsidR="003E203A">
        <w:rPr>
          <w:noProof/>
        </w:rPr>
        <w:t>3</w:t>
      </w:r>
      <w:r w:rsidR="003E203A">
        <w:noBreakHyphen/>
      </w:r>
      <w:r w:rsidR="003E203A">
        <w:rPr>
          <w:noProof/>
        </w:rPr>
        <w:t>10</w:t>
      </w:r>
      <w:r w:rsidR="001051A3">
        <w:fldChar w:fldCharType="end"/>
      </w:r>
      <w:r>
        <w:rPr>
          <w:rFonts w:hint="eastAsia"/>
        </w:rPr>
        <w:t>右图。界面的</w:t>
      </w:r>
      <w:r>
        <w:t>XML</w:t>
      </w:r>
      <w:r>
        <w:rPr>
          <w:rFonts w:hint="eastAsia"/>
        </w:rPr>
        <w:t>布局文件可以参考前面的内容，在纵向线性布局中设置界面显示的控件，其中</w:t>
      </w:r>
      <w:proofErr w:type="spellStart"/>
      <w:r>
        <w:t>EditText</w:t>
      </w:r>
      <w:proofErr w:type="spellEnd"/>
      <w:r>
        <w:rPr>
          <w:rFonts w:hint="eastAsia"/>
        </w:rPr>
        <w:t>的属性</w:t>
      </w:r>
      <w:proofErr w:type="spellStart"/>
      <w:r>
        <w:t>android:imeOptions</w:t>
      </w:r>
      <w:proofErr w:type="spellEnd"/>
      <w:r>
        <w:rPr>
          <w:rFonts w:hint="eastAsia"/>
        </w:rPr>
        <w:t>设置为</w:t>
      </w:r>
      <w:r>
        <w:t>"</w:t>
      </w:r>
      <w:proofErr w:type="spellStart"/>
      <w:r>
        <w:t>actionSearch</w:t>
      </w:r>
      <w:proofErr w:type="spellEnd"/>
      <w:r>
        <w:t>"</w:t>
      </w:r>
      <w:r>
        <w:rPr>
          <w:rFonts w:hint="eastAsia"/>
        </w:rPr>
        <w:t>。</w:t>
      </w:r>
    </w:p>
    <w:p w14:paraId="1A3ED962" w14:textId="77777777" w:rsidR="001051A3" w:rsidRDefault="001051A3" w:rsidP="001051A3">
      <w:pPr>
        <w:pStyle w:val="a6"/>
        <w:ind w:left="240" w:right="720" w:firstLine="180"/>
      </w:pPr>
      <w:r>
        <w:t xml:space="preserve">import </w:t>
      </w:r>
      <w:proofErr w:type="spellStart"/>
      <w:r>
        <w:t>android.os.Bundle</w:t>
      </w:r>
      <w:proofErr w:type="spellEnd"/>
      <w:r>
        <w:t>;</w:t>
      </w:r>
    </w:p>
    <w:p w14:paraId="78263753" w14:textId="77777777" w:rsidR="001051A3" w:rsidRDefault="001051A3" w:rsidP="001051A3">
      <w:pPr>
        <w:pStyle w:val="a6"/>
        <w:ind w:left="240" w:right="720" w:firstLine="180"/>
      </w:pPr>
      <w:r>
        <w:t xml:space="preserve">import </w:t>
      </w:r>
      <w:proofErr w:type="spellStart"/>
      <w:r>
        <w:t>android.text.Editable</w:t>
      </w:r>
      <w:proofErr w:type="spellEnd"/>
      <w:r>
        <w:t>;</w:t>
      </w:r>
    </w:p>
    <w:p w14:paraId="6D256A3A" w14:textId="77777777" w:rsidR="001051A3" w:rsidRDefault="001051A3" w:rsidP="001051A3">
      <w:pPr>
        <w:pStyle w:val="a6"/>
        <w:ind w:left="240" w:right="720" w:firstLine="180"/>
      </w:pPr>
      <w:r>
        <w:t xml:space="preserve">import </w:t>
      </w:r>
      <w:proofErr w:type="spellStart"/>
      <w:r>
        <w:t>android.text.Selection</w:t>
      </w:r>
      <w:proofErr w:type="spellEnd"/>
      <w:r>
        <w:t>;</w:t>
      </w:r>
    </w:p>
    <w:p w14:paraId="4F6935AB" w14:textId="77777777" w:rsidR="001051A3" w:rsidRDefault="001051A3" w:rsidP="001051A3">
      <w:pPr>
        <w:pStyle w:val="a6"/>
        <w:ind w:left="240" w:right="720" w:firstLine="180"/>
      </w:pPr>
      <w:r>
        <w:t xml:space="preserve">import </w:t>
      </w:r>
      <w:proofErr w:type="spellStart"/>
      <w:r>
        <w:t>android.view.KeyEvent</w:t>
      </w:r>
      <w:proofErr w:type="spellEnd"/>
      <w:r>
        <w:t>;</w:t>
      </w:r>
    </w:p>
    <w:p w14:paraId="123CD20B" w14:textId="77777777" w:rsidR="001051A3" w:rsidRDefault="001051A3" w:rsidP="001051A3">
      <w:pPr>
        <w:pStyle w:val="a6"/>
        <w:ind w:left="240" w:right="720" w:firstLine="180"/>
      </w:pPr>
      <w:r>
        <w:t xml:space="preserve">import </w:t>
      </w:r>
      <w:proofErr w:type="spellStart"/>
      <w:r>
        <w:t>android.view.View</w:t>
      </w:r>
      <w:proofErr w:type="spellEnd"/>
      <w:r>
        <w:t>;</w:t>
      </w:r>
    </w:p>
    <w:p w14:paraId="42529935" w14:textId="77777777" w:rsidR="001051A3" w:rsidRDefault="001051A3" w:rsidP="001051A3">
      <w:pPr>
        <w:pStyle w:val="a6"/>
        <w:ind w:left="240" w:right="720" w:firstLine="180"/>
      </w:pPr>
      <w:r>
        <w:t xml:space="preserve">import </w:t>
      </w:r>
      <w:proofErr w:type="spellStart"/>
      <w:r>
        <w:t>android.view.View.OnClickListener</w:t>
      </w:r>
      <w:proofErr w:type="spellEnd"/>
      <w:r>
        <w:t>;</w:t>
      </w:r>
    </w:p>
    <w:p w14:paraId="75CC5C58" w14:textId="77777777" w:rsidR="001051A3" w:rsidRDefault="001051A3" w:rsidP="001051A3">
      <w:pPr>
        <w:pStyle w:val="a6"/>
        <w:ind w:left="240" w:right="720" w:firstLine="180"/>
      </w:pPr>
      <w:r>
        <w:t xml:space="preserve">import </w:t>
      </w:r>
      <w:proofErr w:type="spellStart"/>
      <w:r>
        <w:t>android.view.inputmethod.EditorInfo</w:t>
      </w:r>
      <w:proofErr w:type="spellEnd"/>
      <w:r>
        <w:t>;</w:t>
      </w:r>
    </w:p>
    <w:p w14:paraId="3BFF90DC" w14:textId="77777777" w:rsidR="001051A3" w:rsidRDefault="001051A3" w:rsidP="001051A3">
      <w:pPr>
        <w:pStyle w:val="a6"/>
        <w:ind w:left="240" w:right="720" w:firstLine="180"/>
      </w:pPr>
      <w:r>
        <w:t xml:space="preserve">import </w:t>
      </w:r>
      <w:proofErr w:type="spellStart"/>
      <w:r>
        <w:t>android.widget.Button</w:t>
      </w:r>
      <w:proofErr w:type="spellEnd"/>
      <w:r>
        <w:t>;</w:t>
      </w:r>
    </w:p>
    <w:p w14:paraId="5665092F" w14:textId="77777777" w:rsidR="001051A3" w:rsidRDefault="001051A3" w:rsidP="001051A3">
      <w:pPr>
        <w:pStyle w:val="a6"/>
        <w:ind w:left="240" w:right="720" w:firstLine="180"/>
      </w:pPr>
      <w:r>
        <w:t xml:space="preserve">import </w:t>
      </w:r>
      <w:proofErr w:type="spellStart"/>
      <w:r>
        <w:t>android.widget.EditText</w:t>
      </w:r>
      <w:proofErr w:type="spellEnd"/>
      <w:r>
        <w:t>;</w:t>
      </w:r>
    </w:p>
    <w:p w14:paraId="7D1E31ED" w14:textId="77777777" w:rsidR="001051A3" w:rsidRDefault="001051A3" w:rsidP="001051A3">
      <w:pPr>
        <w:pStyle w:val="a6"/>
        <w:ind w:left="240" w:right="720" w:firstLine="180"/>
      </w:pPr>
      <w:r>
        <w:lastRenderedPageBreak/>
        <w:t xml:space="preserve">import </w:t>
      </w:r>
      <w:proofErr w:type="spellStart"/>
      <w:r>
        <w:t>android.widget.TextView</w:t>
      </w:r>
      <w:proofErr w:type="spellEnd"/>
      <w:r>
        <w:t>;</w:t>
      </w:r>
    </w:p>
    <w:p w14:paraId="0A6E59D8" w14:textId="77777777" w:rsidR="001051A3" w:rsidRDefault="001051A3" w:rsidP="001051A3">
      <w:pPr>
        <w:pStyle w:val="a6"/>
        <w:ind w:left="240" w:right="720" w:firstLine="180"/>
      </w:pPr>
      <w:r>
        <w:t xml:space="preserve">import </w:t>
      </w:r>
      <w:proofErr w:type="spellStart"/>
      <w:r>
        <w:t>android.widget.TextView.OnEditorActionListener</w:t>
      </w:r>
      <w:proofErr w:type="spellEnd"/>
      <w:r>
        <w:t>;</w:t>
      </w:r>
    </w:p>
    <w:p w14:paraId="467979FA" w14:textId="77777777" w:rsidR="001051A3" w:rsidRDefault="001051A3" w:rsidP="001051A3">
      <w:pPr>
        <w:pStyle w:val="a6"/>
        <w:ind w:left="240" w:right="720" w:firstLine="180"/>
      </w:pPr>
      <w:r>
        <w:t xml:space="preserve">import </w:t>
      </w:r>
      <w:proofErr w:type="spellStart"/>
      <w:r>
        <w:t>android.widget.Toast</w:t>
      </w:r>
      <w:proofErr w:type="spellEnd"/>
      <w:r>
        <w:t>;</w:t>
      </w:r>
    </w:p>
    <w:p w14:paraId="3D4942BD" w14:textId="77777777" w:rsidR="001051A3" w:rsidRDefault="001051A3" w:rsidP="001051A3">
      <w:pPr>
        <w:pStyle w:val="a6"/>
        <w:ind w:left="240" w:right="720" w:firstLine="180"/>
      </w:pPr>
    </w:p>
    <w:p w14:paraId="3E921B1C" w14:textId="77777777" w:rsidR="001051A3" w:rsidRDefault="001051A3" w:rsidP="001051A3">
      <w:pPr>
        <w:pStyle w:val="a6"/>
        <w:ind w:left="240" w:right="720" w:firstLine="180"/>
      </w:pPr>
      <w:r>
        <w:t xml:space="preserve">import </w:t>
      </w:r>
      <w:proofErr w:type="spellStart"/>
      <w:r>
        <w:t>androidx.appcompat.app.AppCompatActivity</w:t>
      </w:r>
      <w:proofErr w:type="spellEnd"/>
      <w:r>
        <w:t>;</w:t>
      </w:r>
    </w:p>
    <w:p w14:paraId="0626E1D5" w14:textId="77777777" w:rsidR="001051A3" w:rsidRDefault="001051A3" w:rsidP="001051A3">
      <w:pPr>
        <w:pStyle w:val="a6"/>
        <w:ind w:left="240" w:right="720" w:firstLine="180"/>
      </w:pPr>
      <w:r>
        <w:t>import com.example.ch03.materialdesign.R;</w:t>
      </w:r>
    </w:p>
    <w:p w14:paraId="1CB267FF" w14:textId="77777777" w:rsidR="001051A3" w:rsidRDefault="001051A3" w:rsidP="001051A3">
      <w:pPr>
        <w:pStyle w:val="a6"/>
        <w:ind w:left="240" w:right="720" w:firstLine="180"/>
      </w:pPr>
    </w:p>
    <w:p w14:paraId="034C5D49" w14:textId="77777777" w:rsidR="001051A3" w:rsidRDefault="001051A3" w:rsidP="001051A3">
      <w:pPr>
        <w:pStyle w:val="a6"/>
        <w:ind w:left="240" w:right="720" w:firstLine="180"/>
      </w:pPr>
      <w:r>
        <w:t xml:space="preserve">public class </w:t>
      </w:r>
      <w:proofErr w:type="spellStart"/>
      <w:r>
        <w:t>EditTextSearchActivity</w:t>
      </w:r>
      <w:proofErr w:type="spellEnd"/>
      <w:r>
        <w:t xml:space="preserve"> extends </w:t>
      </w:r>
      <w:proofErr w:type="spellStart"/>
      <w:r>
        <w:t>AppCompatActivity</w:t>
      </w:r>
      <w:proofErr w:type="spellEnd"/>
      <w:r>
        <w:t xml:space="preserve"> {</w:t>
      </w:r>
    </w:p>
    <w:p w14:paraId="23A35D1D" w14:textId="77777777" w:rsidR="001051A3" w:rsidRDefault="001051A3" w:rsidP="001051A3">
      <w:pPr>
        <w:pStyle w:val="a6"/>
        <w:ind w:left="240" w:right="720" w:firstLine="180"/>
      </w:pPr>
      <w:r>
        <w:tab/>
        <w:t xml:space="preserve">private </w:t>
      </w:r>
      <w:proofErr w:type="spellStart"/>
      <w:r>
        <w:t>EditText</w:t>
      </w:r>
      <w:proofErr w:type="spellEnd"/>
      <w:r>
        <w:t xml:space="preserve"> </w:t>
      </w:r>
      <w:proofErr w:type="spellStart"/>
      <w:r>
        <w:t>editText</w:t>
      </w:r>
      <w:proofErr w:type="spellEnd"/>
      <w:r>
        <w:t>;</w:t>
      </w:r>
    </w:p>
    <w:p w14:paraId="4D37DFBA" w14:textId="77777777" w:rsidR="001051A3" w:rsidRDefault="001051A3" w:rsidP="001051A3">
      <w:pPr>
        <w:pStyle w:val="a6"/>
        <w:ind w:left="240" w:right="720" w:firstLine="180"/>
      </w:pPr>
    </w:p>
    <w:p w14:paraId="738ECA45" w14:textId="77777777" w:rsidR="001051A3" w:rsidRDefault="001051A3" w:rsidP="001051A3">
      <w:pPr>
        <w:pStyle w:val="a6"/>
        <w:ind w:left="240" w:right="720" w:firstLine="180"/>
      </w:pPr>
      <w:r>
        <w:tab/>
        <w:t>@Override</w:t>
      </w:r>
    </w:p>
    <w:p w14:paraId="47F2A1E4" w14:textId="77777777" w:rsidR="001051A3" w:rsidRDefault="001051A3" w:rsidP="001051A3">
      <w:pPr>
        <w:pStyle w:val="a6"/>
        <w:ind w:left="240" w:right="720" w:firstLine="180"/>
      </w:pPr>
      <w:r>
        <w:tab/>
        <w:t xml:space="preserve">public void </w:t>
      </w:r>
      <w:proofErr w:type="spellStart"/>
      <w:r>
        <w:t>onCreate</w:t>
      </w:r>
      <w:proofErr w:type="spellEnd"/>
      <w:r>
        <w:t xml:space="preserve">(Bundle </w:t>
      </w:r>
      <w:proofErr w:type="spellStart"/>
      <w:r>
        <w:t>savedInstanceState</w:t>
      </w:r>
      <w:proofErr w:type="spellEnd"/>
      <w:r>
        <w:t>) {</w:t>
      </w:r>
    </w:p>
    <w:p w14:paraId="4239862A" w14:textId="77777777" w:rsidR="001051A3" w:rsidRDefault="001051A3" w:rsidP="001051A3">
      <w:pPr>
        <w:pStyle w:val="a6"/>
        <w:ind w:left="240" w:right="720" w:firstLine="180"/>
      </w:pPr>
      <w:r>
        <w:tab/>
      </w:r>
      <w:r>
        <w:tab/>
      </w:r>
      <w:proofErr w:type="spellStart"/>
      <w:r>
        <w:t>super.onCreate</w:t>
      </w:r>
      <w:proofErr w:type="spellEnd"/>
      <w:r>
        <w:t>(</w:t>
      </w:r>
      <w:proofErr w:type="spellStart"/>
      <w:r>
        <w:t>savedInstanceState</w:t>
      </w:r>
      <w:proofErr w:type="spellEnd"/>
      <w:r>
        <w:t>);</w:t>
      </w:r>
    </w:p>
    <w:p w14:paraId="33DCC709" w14:textId="77777777" w:rsidR="001051A3" w:rsidRDefault="001051A3" w:rsidP="001051A3">
      <w:pPr>
        <w:pStyle w:val="a6"/>
        <w:ind w:left="240" w:right="720" w:firstLine="180"/>
      </w:pPr>
      <w:r>
        <w:tab/>
      </w:r>
      <w:r>
        <w:tab/>
      </w:r>
      <w:proofErr w:type="spellStart"/>
      <w:r>
        <w:t>setContentView</w:t>
      </w:r>
      <w:proofErr w:type="spellEnd"/>
      <w:r>
        <w:t>(</w:t>
      </w:r>
      <w:proofErr w:type="spellStart"/>
      <w:r>
        <w:t>R.layout.edittext_search</w:t>
      </w:r>
      <w:proofErr w:type="spellEnd"/>
      <w:r>
        <w:t>);</w:t>
      </w:r>
    </w:p>
    <w:p w14:paraId="37CC6C93" w14:textId="77777777" w:rsidR="001051A3" w:rsidRDefault="001051A3" w:rsidP="001051A3">
      <w:pPr>
        <w:pStyle w:val="a6"/>
        <w:ind w:left="240" w:right="720" w:firstLine="180"/>
      </w:pPr>
      <w:r>
        <w:tab/>
      </w:r>
      <w:r>
        <w:tab/>
      </w:r>
      <w:proofErr w:type="spellStart"/>
      <w:r>
        <w:t>editText</w:t>
      </w:r>
      <w:proofErr w:type="spellEnd"/>
      <w:r>
        <w:t xml:space="preserve"> = (</w:t>
      </w:r>
      <w:proofErr w:type="spellStart"/>
      <w:r>
        <w:t>EditText</w:t>
      </w:r>
      <w:proofErr w:type="spellEnd"/>
      <w:r>
        <w:t xml:space="preserve">) </w:t>
      </w:r>
      <w:proofErr w:type="spellStart"/>
      <w:r>
        <w:t>findViewById</w:t>
      </w:r>
      <w:proofErr w:type="spellEnd"/>
      <w:r>
        <w:t>(</w:t>
      </w:r>
      <w:proofErr w:type="spellStart"/>
      <w:r>
        <w:t>R.id.edit_text</w:t>
      </w:r>
      <w:proofErr w:type="spellEnd"/>
      <w:r>
        <w:t>);</w:t>
      </w:r>
    </w:p>
    <w:p w14:paraId="386E281B" w14:textId="77777777" w:rsidR="001051A3" w:rsidRDefault="001051A3" w:rsidP="001051A3">
      <w:pPr>
        <w:pStyle w:val="a6"/>
        <w:ind w:left="240" w:right="720" w:firstLine="180"/>
      </w:pPr>
      <w:r>
        <w:tab/>
      </w:r>
      <w:r>
        <w:tab/>
      </w:r>
      <w:proofErr w:type="spellStart"/>
      <w:r>
        <w:t>editText.setOnEditorActionListener</w:t>
      </w:r>
      <w:proofErr w:type="spellEnd"/>
      <w:r>
        <w:t xml:space="preserve">(new </w:t>
      </w:r>
      <w:proofErr w:type="spellStart"/>
      <w:r>
        <w:t>OnEditorActionListener</w:t>
      </w:r>
      <w:proofErr w:type="spellEnd"/>
      <w:r>
        <w:t>() {</w:t>
      </w:r>
    </w:p>
    <w:p w14:paraId="75057271" w14:textId="77777777" w:rsidR="001051A3" w:rsidRDefault="001051A3" w:rsidP="001051A3">
      <w:pPr>
        <w:pStyle w:val="a6"/>
        <w:ind w:left="240" w:right="720" w:firstLine="180"/>
      </w:pPr>
      <w:r>
        <w:tab/>
      </w:r>
      <w:r>
        <w:tab/>
      </w:r>
      <w:r>
        <w:tab/>
        <w:t xml:space="preserve">public </w:t>
      </w:r>
      <w:proofErr w:type="spellStart"/>
      <w:r>
        <w:t>boolean</w:t>
      </w:r>
      <w:proofErr w:type="spellEnd"/>
      <w:r>
        <w:t xml:space="preserve"> </w:t>
      </w:r>
      <w:proofErr w:type="spellStart"/>
      <w:r>
        <w:t>onEditorAction</w:t>
      </w:r>
      <w:proofErr w:type="spellEnd"/>
      <w:r>
        <w:t>(</w:t>
      </w:r>
      <w:proofErr w:type="spellStart"/>
      <w:r>
        <w:t>TextView</w:t>
      </w:r>
      <w:proofErr w:type="spellEnd"/>
      <w:r>
        <w:t xml:space="preserve"> v, int </w:t>
      </w:r>
      <w:proofErr w:type="spellStart"/>
      <w:r>
        <w:t>actionId</w:t>
      </w:r>
      <w:proofErr w:type="spellEnd"/>
      <w:r>
        <w:t>,</w:t>
      </w:r>
    </w:p>
    <w:p w14:paraId="6D0442B2" w14:textId="77777777" w:rsidR="001051A3" w:rsidRDefault="001051A3" w:rsidP="001051A3">
      <w:pPr>
        <w:pStyle w:val="a6"/>
        <w:ind w:left="240" w:right="720" w:firstLine="180"/>
      </w:pPr>
      <w:r>
        <w:tab/>
      </w:r>
      <w:r>
        <w:tab/>
      </w:r>
      <w:r>
        <w:tab/>
      </w:r>
      <w:r>
        <w:tab/>
      </w:r>
      <w:r>
        <w:tab/>
      </w:r>
      <w:proofErr w:type="spellStart"/>
      <w:r>
        <w:t>KeyEvent</w:t>
      </w:r>
      <w:proofErr w:type="spellEnd"/>
      <w:r>
        <w:t xml:space="preserve"> event) {</w:t>
      </w:r>
    </w:p>
    <w:p w14:paraId="577FAB5C" w14:textId="77777777" w:rsidR="001051A3" w:rsidRDefault="001051A3" w:rsidP="001051A3">
      <w:pPr>
        <w:pStyle w:val="a6"/>
        <w:ind w:left="240" w:right="720" w:firstLine="180"/>
      </w:pPr>
      <w:r>
        <w:tab/>
      </w:r>
      <w:r>
        <w:tab/>
      </w:r>
      <w:r>
        <w:tab/>
      </w:r>
      <w:r>
        <w:tab/>
        <w:t>switch (</w:t>
      </w:r>
      <w:proofErr w:type="spellStart"/>
      <w:r>
        <w:t>actionId</w:t>
      </w:r>
      <w:proofErr w:type="spellEnd"/>
      <w:r>
        <w:t>) {</w:t>
      </w:r>
    </w:p>
    <w:p w14:paraId="57DDDCA2" w14:textId="77777777" w:rsidR="001051A3" w:rsidRDefault="001051A3" w:rsidP="001051A3">
      <w:pPr>
        <w:pStyle w:val="a6"/>
        <w:ind w:left="240" w:right="720" w:firstLine="180"/>
      </w:pPr>
      <w:r>
        <w:tab/>
      </w:r>
      <w:r>
        <w:tab/>
      </w:r>
      <w:r>
        <w:tab/>
      </w:r>
      <w:r>
        <w:tab/>
        <w:t xml:space="preserve">case </w:t>
      </w:r>
      <w:proofErr w:type="spellStart"/>
      <w:r>
        <w:t>EditorInfo.IME_ACTION_SEARCH</w:t>
      </w:r>
      <w:proofErr w:type="spellEnd"/>
      <w:r>
        <w:t>:</w:t>
      </w:r>
    </w:p>
    <w:p w14:paraId="7566287C" w14:textId="77777777" w:rsidR="001051A3" w:rsidRDefault="001051A3" w:rsidP="001051A3">
      <w:pPr>
        <w:pStyle w:val="a6"/>
        <w:ind w:left="240" w:right="720" w:firstLine="180"/>
      </w:pPr>
      <w:r>
        <w:tab/>
      </w:r>
      <w:r>
        <w:tab/>
      </w:r>
      <w:r>
        <w:tab/>
      </w:r>
      <w:r>
        <w:tab/>
      </w:r>
      <w:r>
        <w:tab/>
      </w:r>
      <w:proofErr w:type="spellStart"/>
      <w:r>
        <w:t>Toast.makeText</w:t>
      </w:r>
      <w:proofErr w:type="spellEnd"/>
      <w:r>
        <w:t>(</w:t>
      </w:r>
      <w:proofErr w:type="spellStart"/>
      <w:r>
        <w:t>EditTextSearchActivity.this</w:t>
      </w:r>
      <w:proofErr w:type="spellEnd"/>
      <w:r>
        <w:t>,</w:t>
      </w:r>
    </w:p>
    <w:p w14:paraId="6B2C23FE" w14:textId="77777777" w:rsidR="001051A3" w:rsidRDefault="001051A3" w:rsidP="001051A3">
      <w:pPr>
        <w:pStyle w:val="a6"/>
        <w:ind w:left="240" w:right="720" w:firstLine="180"/>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roofErr w:type="spellStart"/>
      <w:r>
        <w:rPr>
          <w:rFonts w:hint="eastAsia"/>
        </w:rPr>
        <w:t>String.valueOf</w:t>
      </w:r>
      <w:proofErr w:type="spellEnd"/>
      <w:r>
        <w:rPr>
          <w:rFonts w:hint="eastAsia"/>
        </w:rPr>
        <w:t>("</w:t>
      </w:r>
      <w:r>
        <w:rPr>
          <w:rFonts w:hint="eastAsia"/>
        </w:rPr>
        <w:t>开始搜索：</w:t>
      </w:r>
      <w:r>
        <w:rPr>
          <w:rFonts w:hint="eastAsia"/>
        </w:rPr>
        <w:t xml:space="preserve">") + </w:t>
      </w:r>
      <w:proofErr w:type="spellStart"/>
      <w:r>
        <w:rPr>
          <w:rFonts w:hint="eastAsia"/>
        </w:rPr>
        <w:t>v.getText</w:t>
      </w:r>
      <w:proofErr w:type="spellEnd"/>
      <w:r>
        <w:rPr>
          <w:rFonts w:hint="eastAsia"/>
        </w:rPr>
        <w:t>(),</w:t>
      </w:r>
    </w:p>
    <w:p w14:paraId="176DA65C" w14:textId="77777777" w:rsidR="001051A3" w:rsidRDefault="001051A3" w:rsidP="001051A3">
      <w:pPr>
        <w:pStyle w:val="a6"/>
        <w:ind w:left="240" w:right="720" w:firstLine="180"/>
      </w:pPr>
      <w:r>
        <w:tab/>
      </w:r>
      <w:r>
        <w:tab/>
      </w:r>
      <w:r>
        <w:tab/>
      </w:r>
      <w:r>
        <w:tab/>
      </w:r>
      <w:r>
        <w:tab/>
      </w:r>
      <w:r>
        <w:tab/>
      </w:r>
      <w:r>
        <w:tab/>
      </w:r>
      <w:proofErr w:type="spellStart"/>
      <w:r>
        <w:t>Toast.LENGTH_SHORT</w:t>
      </w:r>
      <w:proofErr w:type="spellEnd"/>
      <w:r>
        <w:t>).show();</w:t>
      </w:r>
    </w:p>
    <w:p w14:paraId="6493DE3A" w14:textId="77777777" w:rsidR="001051A3" w:rsidRDefault="001051A3" w:rsidP="001051A3">
      <w:pPr>
        <w:pStyle w:val="a6"/>
        <w:ind w:left="240" w:right="720" w:firstLine="180"/>
      </w:pPr>
      <w:r>
        <w:tab/>
      </w:r>
      <w:r>
        <w:tab/>
      </w:r>
      <w:r>
        <w:tab/>
      </w:r>
      <w:r>
        <w:tab/>
      </w:r>
      <w:r>
        <w:tab/>
        <w:t>break;</w:t>
      </w:r>
    </w:p>
    <w:p w14:paraId="17C149DD" w14:textId="77777777" w:rsidR="001051A3" w:rsidRDefault="001051A3" w:rsidP="001051A3">
      <w:pPr>
        <w:pStyle w:val="a6"/>
        <w:ind w:left="240" w:right="720" w:firstLine="180"/>
      </w:pPr>
      <w:r>
        <w:tab/>
      </w:r>
      <w:r>
        <w:tab/>
      </w:r>
      <w:r>
        <w:tab/>
      </w:r>
      <w:r>
        <w:tab/>
        <w:t>}</w:t>
      </w:r>
    </w:p>
    <w:p w14:paraId="6D3B6140" w14:textId="77777777" w:rsidR="001051A3" w:rsidRDefault="001051A3" w:rsidP="001051A3">
      <w:pPr>
        <w:pStyle w:val="a6"/>
        <w:ind w:left="240" w:right="720" w:firstLine="180"/>
      </w:pPr>
    </w:p>
    <w:p w14:paraId="1A0EB669" w14:textId="77777777" w:rsidR="001051A3" w:rsidRDefault="001051A3" w:rsidP="001051A3">
      <w:pPr>
        <w:pStyle w:val="a6"/>
        <w:ind w:left="240" w:right="720" w:firstLine="180"/>
      </w:pPr>
      <w:r>
        <w:tab/>
      </w:r>
      <w:r>
        <w:tab/>
      </w:r>
      <w:r>
        <w:tab/>
      </w:r>
      <w:r>
        <w:tab/>
        <w:t>return true;</w:t>
      </w:r>
    </w:p>
    <w:p w14:paraId="41788BD2" w14:textId="77777777" w:rsidR="001051A3" w:rsidRDefault="001051A3" w:rsidP="001051A3">
      <w:pPr>
        <w:pStyle w:val="a6"/>
        <w:ind w:left="240" w:right="720" w:firstLine="180"/>
      </w:pPr>
      <w:r>
        <w:tab/>
      </w:r>
      <w:r>
        <w:tab/>
      </w:r>
      <w:r>
        <w:tab/>
        <w:t>}</w:t>
      </w:r>
    </w:p>
    <w:p w14:paraId="4898E18A" w14:textId="77777777" w:rsidR="001051A3" w:rsidRDefault="001051A3" w:rsidP="001051A3">
      <w:pPr>
        <w:pStyle w:val="a6"/>
        <w:ind w:left="240" w:right="720" w:firstLine="180"/>
      </w:pPr>
      <w:r>
        <w:tab/>
      </w:r>
      <w:r>
        <w:tab/>
        <w:t>});</w:t>
      </w:r>
    </w:p>
    <w:p w14:paraId="2C113457" w14:textId="77777777" w:rsidR="001051A3" w:rsidRDefault="001051A3" w:rsidP="001051A3">
      <w:pPr>
        <w:pStyle w:val="a6"/>
        <w:ind w:left="240" w:right="720" w:firstLine="180"/>
      </w:pPr>
      <w:r>
        <w:rPr>
          <w:rFonts w:hint="eastAsia"/>
        </w:rPr>
        <w:tab/>
      </w:r>
      <w:r>
        <w:rPr>
          <w:rFonts w:hint="eastAsia"/>
        </w:rPr>
        <w:tab/>
        <w:t xml:space="preserve">// </w:t>
      </w:r>
      <w:r>
        <w:rPr>
          <w:rFonts w:hint="eastAsia"/>
        </w:rPr>
        <w:t>获取</w:t>
      </w:r>
      <w:proofErr w:type="spellStart"/>
      <w:r>
        <w:rPr>
          <w:rFonts w:hint="eastAsia"/>
        </w:rPr>
        <w:t>EditText</w:t>
      </w:r>
      <w:proofErr w:type="spellEnd"/>
      <w:r>
        <w:rPr>
          <w:rFonts w:hint="eastAsia"/>
        </w:rPr>
        <w:t>文本</w:t>
      </w:r>
    </w:p>
    <w:p w14:paraId="2B11B2D7" w14:textId="77777777" w:rsidR="001051A3" w:rsidRDefault="001051A3" w:rsidP="001051A3">
      <w:pPr>
        <w:pStyle w:val="a6"/>
        <w:ind w:left="240" w:right="720" w:firstLine="180"/>
      </w:pPr>
      <w:r>
        <w:lastRenderedPageBreak/>
        <w:tab/>
      </w:r>
      <w:r>
        <w:tab/>
        <w:t xml:space="preserve">Button </w:t>
      </w:r>
      <w:proofErr w:type="spellStart"/>
      <w:r>
        <w:t>getValue</w:t>
      </w:r>
      <w:proofErr w:type="spellEnd"/>
      <w:r>
        <w:t xml:space="preserve"> = (Button) </w:t>
      </w:r>
      <w:proofErr w:type="spellStart"/>
      <w:r>
        <w:t>findViewById</w:t>
      </w:r>
      <w:proofErr w:type="spellEnd"/>
      <w:r>
        <w:t>(</w:t>
      </w:r>
      <w:proofErr w:type="spellStart"/>
      <w:r>
        <w:t>R.id.btn_get_value</w:t>
      </w:r>
      <w:proofErr w:type="spellEnd"/>
      <w:r>
        <w:t>);</w:t>
      </w:r>
    </w:p>
    <w:p w14:paraId="6106B5A6" w14:textId="77777777" w:rsidR="001051A3" w:rsidRDefault="001051A3" w:rsidP="001051A3">
      <w:pPr>
        <w:pStyle w:val="a6"/>
        <w:ind w:left="240" w:right="720" w:firstLine="180"/>
      </w:pPr>
      <w:r>
        <w:tab/>
      </w:r>
      <w:r>
        <w:tab/>
      </w:r>
      <w:proofErr w:type="spellStart"/>
      <w:r>
        <w:t>getValue.setOnClickListener</w:t>
      </w:r>
      <w:proofErr w:type="spellEnd"/>
      <w:r>
        <w:t xml:space="preserve">(new </w:t>
      </w:r>
      <w:proofErr w:type="spellStart"/>
      <w:r>
        <w:t>OnClickListener</w:t>
      </w:r>
      <w:proofErr w:type="spellEnd"/>
      <w:r>
        <w:t>() {</w:t>
      </w:r>
    </w:p>
    <w:p w14:paraId="59738F73" w14:textId="77777777" w:rsidR="001051A3" w:rsidRDefault="001051A3" w:rsidP="001051A3">
      <w:pPr>
        <w:pStyle w:val="a6"/>
        <w:ind w:left="240" w:right="720" w:firstLine="180"/>
      </w:pPr>
      <w:r>
        <w:tab/>
      </w:r>
      <w:r>
        <w:tab/>
      </w:r>
      <w:r>
        <w:tab/>
        <w:t>@Override</w:t>
      </w:r>
    </w:p>
    <w:p w14:paraId="41530911" w14:textId="77777777" w:rsidR="001051A3" w:rsidRDefault="001051A3" w:rsidP="001051A3">
      <w:pPr>
        <w:pStyle w:val="a6"/>
        <w:ind w:left="240" w:right="720" w:firstLine="180"/>
      </w:pPr>
      <w:r>
        <w:tab/>
      </w:r>
      <w:r>
        <w:tab/>
      </w:r>
      <w:r>
        <w:tab/>
        <w:t xml:space="preserve">public void </w:t>
      </w:r>
      <w:proofErr w:type="spellStart"/>
      <w:r>
        <w:t>onClick</w:t>
      </w:r>
      <w:proofErr w:type="spellEnd"/>
      <w:r>
        <w:t>(View v) {</w:t>
      </w:r>
    </w:p>
    <w:p w14:paraId="298FA64C" w14:textId="77777777" w:rsidR="001051A3" w:rsidRDefault="001051A3" w:rsidP="001051A3">
      <w:pPr>
        <w:pStyle w:val="a6"/>
        <w:ind w:left="240" w:right="720" w:firstLine="180"/>
      </w:pPr>
      <w:r>
        <w:tab/>
      </w:r>
      <w:r>
        <w:tab/>
      </w:r>
      <w:r>
        <w:tab/>
      </w:r>
      <w:r>
        <w:tab/>
      </w:r>
      <w:proofErr w:type="spellStart"/>
      <w:r>
        <w:t>Toast.makeText</w:t>
      </w:r>
      <w:proofErr w:type="spellEnd"/>
      <w:r>
        <w:t>(</w:t>
      </w:r>
      <w:proofErr w:type="spellStart"/>
      <w:r>
        <w:t>EditTextSearchActivity.this</w:t>
      </w:r>
      <w:proofErr w:type="spellEnd"/>
      <w:r>
        <w:t>,</w:t>
      </w:r>
    </w:p>
    <w:p w14:paraId="06EB7247" w14:textId="77777777" w:rsidR="001051A3" w:rsidRDefault="001051A3" w:rsidP="001051A3">
      <w:pPr>
        <w:pStyle w:val="a6"/>
        <w:ind w:left="240" w:right="720" w:firstLine="180"/>
      </w:pPr>
      <w:r>
        <w:tab/>
      </w:r>
      <w:r>
        <w:tab/>
      </w:r>
      <w:r>
        <w:tab/>
      </w:r>
      <w:r>
        <w:tab/>
      </w:r>
      <w:r>
        <w:tab/>
      </w:r>
      <w:r>
        <w:tab/>
      </w:r>
      <w:proofErr w:type="spellStart"/>
      <w:r>
        <w:t>editText.getText</w:t>
      </w:r>
      <w:proofErr w:type="spellEnd"/>
      <w:r>
        <w:t>().</w:t>
      </w:r>
      <w:proofErr w:type="spellStart"/>
      <w:r>
        <w:t>toString</w:t>
      </w:r>
      <w:proofErr w:type="spellEnd"/>
      <w:r>
        <w:t xml:space="preserve">(), </w:t>
      </w:r>
      <w:proofErr w:type="spellStart"/>
      <w:r>
        <w:t>Toast.LENGTH_SHORT</w:t>
      </w:r>
      <w:proofErr w:type="spellEnd"/>
      <w:r>
        <w:t>)</w:t>
      </w:r>
    </w:p>
    <w:p w14:paraId="118BB7E8" w14:textId="77777777" w:rsidR="001051A3" w:rsidRDefault="001051A3" w:rsidP="001051A3">
      <w:pPr>
        <w:pStyle w:val="a6"/>
        <w:ind w:left="240" w:right="720" w:firstLine="180"/>
      </w:pPr>
      <w:r>
        <w:tab/>
      </w:r>
      <w:r>
        <w:tab/>
      </w:r>
      <w:r>
        <w:tab/>
      </w:r>
      <w:r>
        <w:tab/>
      </w:r>
      <w:r>
        <w:tab/>
      </w:r>
      <w:r>
        <w:tab/>
        <w:t>.show();</w:t>
      </w:r>
    </w:p>
    <w:p w14:paraId="381AF5E8" w14:textId="77777777" w:rsidR="001051A3" w:rsidRDefault="001051A3" w:rsidP="001051A3">
      <w:pPr>
        <w:pStyle w:val="a6"/>
        <w:ind w:left="240" w:right="720" w:firstLine="180"/>
      </w:pPr>
      <w:r>
        <w:tab/>
      </w:r>
      <w:r>
        <w:tab/>
      </w:r>
      <w:r>
        <w:tab/>
        <w:t>}</w:t>
      </w:r>
    </w:p>
    <w:p w14:paraId="7D5888B7" w14:textId="77777777" w:rsidR="001051A3" w:rsidRDefault="001051A3" w:rsidP="001051A3">
      <w:pPr>
        <w:pStyle w:val="a6"/>
        <w:ind w:left="240" w:right="720" w:firstLine="180"/>
      </w:pPr>
      <w:r>
        <w:tab/>
      </w:r>
      <w:r>
        <w:tab/>
        <w:t>});</w:t>
      </w:r>
    </w:p>
    <w:p w14:paraId="4881C09A" w14:textId="77777777" w:rsidR="001051A3" w:rsidRDefault="001051A3" w:rsidP="001051A3">
      <w:pPr>
        <w:pStyle w:val="a6"/>
        <w:ind w:left="240" w:right="720" w:firstLine="180"/>
      </w:pPr>
      <w:r>
        <w:rPr>
          <w:rFonts w:hint="eastAsia"/>
        </w:rPr>
        <w:tab/>
      </w:r>
      <w:r>
        <w:rPr>
          <w:rFonts w:hint="eastAsia"/>
        </w:rPr>
        <w:tab/>
        <w:t xml:space="preserve">// </w:t>
      </w:r>
      <w:r>
        <w:rPr>
          <w:rFonts w:hint="eastAsia"/>
        </w:rPr>
        <w:t>让</w:t>
      </w:r>
      <w:proofErr w:type="spellStart"/>
      <w:r>
        <w:rPr>
          <w:rFonts w:hint="eastAsia"/>
        </w:rPr>
        <w:t>EditText</w:t>
      </w:r>
      <w:proofErr w:type="spellEnd"/>
      <w:r>
        <w:rPr>
          <w:rFonts w:hint="eastAsia"/>
        </w:rPr>
        <w:t>全选</w:t>
      </w:r>
    </w:p>
    <w:p w14:paraId="34C6B1FB" w14:textId="77777777" w:rsidR="001051A3" w:rsidRDefault="001051A3" w:rsidP="001051A3">
      <w:pPr>
        <w:pStyle w:val="a6"/>
        <w:ind w:left="240" w:right="720" w:firstLine="180"/>
      </w:pPr>
      <w:r>
        <w:tab/>
      </w:r>
      <w:r>
        <w:tab/>
        <w:t xml:space="preserve">Button all = (Button) </w:t>
      </w:r>
      <w:proofErr w:type="spellStart"/>
      <w:r>
        <w:t>findViewById</w:t>
      </w:r>
      <w:proofErr w:type="spellEnd"/>
      <w:r>
        <w:t>(</w:t>
      </w:r>
      <w:proofErr w:type="spellStart"/>
      <w:r>
        <w:t>R.id.btn_all</w:t>
      </w:r>
      <w:proofErr w:type="spellEnd"/>
      <w:r>
        <w:t>);</w:t>
      </w:r>
    </w:p>
    <w:p w14:paraId="45A6C273" w14:textId="77777777" w:rsidR="001051A3" w:rsidRDefault="001051A3" w:rsidP="001051A3">
      <w:pPr>
        <w:pStyle w:val="a6"/>
        <w:ind w:left="240" w:right="720" w:firstLine="180"/>
      </w:pPr>
      <w:r>
        <w:tab/>
      </w:r>
      <w:r>
        <w:tab/>
      </w:r>
      <w:proofErr w:type="spellStart"/>
      <w:r>
        <w:t>all.setOnClickListener</w:t>
      </w:r>
      <w:proofErr w:type="spellEnd"/>
      <w:r>
        <w:t xml:space="preserve">(new </w:t>
      </w:r>
      <w:proofErr w:type="spellStart"/>
      <w:r>
        <w:t>OnClickListener</w:t>
      </w:r>
      <w:proofErr w:type="spellEnd"/>
      <w:r>
        <w:t>() {</w:t>
      </w:r>
    </w:p>
    <w:p w14:paraId="297E8E92" w14:textId="77777777" w:rsidR="001051A3" w:rsidRDefault="001051A3" w:rsidP="001051A3">
      <w:pPr>
        <w:pStyle w:val="a6"/>
        <w:ind w:left="240" w:right="720" w:firstLine="180"/>
      </w:pPr>
      <w:r>
        <w:tab/>
      </w:r>
      <w:r>
        <w:tab/>
      </w:r>
      <w:r>
        <w:tab/>
        <w:t>@Override</w:t>
      </w:r>
    </w:p>
    <w:p w14:paraId="773033E1" w14:textId="77777777" w:rsidR="001051A3" w:rsidRDefault="001051A3" w:rsidP="001051A3">
      <w:pPr>
        <w:pStyle w:val="a6"/>
        <w:ind w:left="240" w:right="720" w:firstLine="180"/>
      </w:pPr>
      <w:r>
        <w:tab/>
      </w:r>
      <w:r>
        <w:tab/>
      </w:r>
      <w:r>
        <w:tab/>
        <w:t xml:space="preserve">public void </w:t>
      </w:r>
      <w:proofErr w:type="spellStart"/>
      <w:r>
        <w:t>onClick</w:t>
      </w:r>
      <w:proofErr w:type="spellEnd"/>
      <w:r>
        <w:t>(View v) {</w:t>
      </w:r>
    </w:p>
    <w:p w14:paraId="0F432B76" w14:textId="77777777" w:rsidR="001051A3" w:rsidRDefault="001051A3" w:rsidP="001051A3">
      <w:pPr>
        <w:pStyle w:val="a6"/>
        <w:ind w:left="240" w:right="720" w:firstLine="180"/>
      </w:pPr>
      <w:r>
        <w:tab/>
      </w:r>
      <w:r>
        <w:tab/>
      </w:r>
      <w:r>
        <w:tab/>
      </w:r>
      <w:r>
        <w:tab/>
      </w:r>
      <w:proofErr w:type="spellStart"/>
      <w:r>
        <w:t>editText.selectAll</w:t>
      </w:r>
      <w:proofErr w:type="spellEnd"/>
      <w:r>
        <w:t>();</w:t>
      </w:r>
    </w:p>
    <w:p w14:paraId="1EE716ED" w14:textId="77777777" w:rsidR="001051A3" w:rsidRDefault="001051A3" w:rsidP="001051A3">
      <w:pPr>
        <w:pStyle w:val="a6"/>
        <w:ind w:left="240" w:right="720" w:firstLine="180"/>
      </w:pPr>
      <w:r>
        <w:tab/>
      </w:r>
      <w:r>
        <w:tab/>
      </w:r>
      <w:r>
        <w:tab/>
        <w:t>}</w:t>
      </w:r>
    </w:p>
    <w:p w14:paraId="22673966" w14:textId="77777777" w:rsidR="001051A3" w:rsidRDefault="001051A3" w:rsidP="001051A3">
      <w:pPr>
        <w:pStyle w:val="a6"/>
        <w:ind w:left="240" w:right="720" w:firstLine="180"/>
      </w:pPr>
      <w:r>
        <w:tab/>
      </w:r>
      <w:r>
        <w:tab/>
        <w:t>});</w:t>
      </w:r>
    </w:p>
    <w:p w14:paraId="6D11B37A" w14:textId="77777777" w:rsidR="001051A3" w:rsidRDefault="001051A3" w:rsidP="001051A3">
      <w:pPr>
        <w:pStyle w:val="a6"/>
        <w:ind w:left="240" w:right="720" w:firstLine="180"/>
      </w:pPr>
      <w:r>
        <w:rPr>
          <w:rFonts w:hint="eastAsia"/>
        </w:rPr>
        <w:tab/>
      </w:r>
      <w:r>
        <w:rPr>
          <w:rFonts w:hint="eastAsia"/>
        </w:rPr>
        <w:tab/>
        <w:t xml:space="preserve">// </w:t>
      </w:r>
      <w:r>
        <w:rPr>
          <w:rFonts w:hint="eastAsia"/>
        </w:rPr>
        <w:t>从第</w:t>
      </w:r>
      <w:r>
        <w:rPr>
          <w:rFonts w:hint="eastAsia"/>
        </w:rPr>
        <w:t>2</w:t>
      </w:r>
      <w:r>
        <w:rPr>
          <w:rFonts w:hint="eastAsia"/>
        </w:rPr>
        <w:t>个字符开始选择</w:t>
      </w:r>
      <w:proofErr w:type="spellStart"/>
      <w:r>
        <w:rPr>
          <w:rFonts w:hint="eastAsia"/>
        </w:rPr>
        <w:t>EditText</w:t>
      </w:r>
      <w:proofErr w:type="spellEnd"/>
      <w:r>
        <w:rPr>
          <w:rFonts w:hint="eastAsia"/>
        </w:rPr>
        <w:t>文本</w:t>
      </w:r>
    </w:p>
    <w:p w14:paraId="5B1F3CB7" w14:textId="77777777" w:rsidR="001051A3" w:rsidRDefault="001051A3" w:rsidP="001051A3">
      <w:pPr>
        <w:pStyle w:val="a6"/>
        <w:ind w:left="240" w:right="720" w:firstLine="180"/>
      </w:pPr>
      <w:r>
        <w:tab/>
      </w:r>
      <w:r>
        <w:tab/>
        <w:t xml:space="preserve">Button select = (Button) </w:t>
      </w:r>
      <w:proofErr w:type="spellStart"/>
      <w:r>
        <w:t>findViewById</w:t>
      </w:r>
      <w:proofErr w:type="spellEnd"/>
      <w:r>
        <w:t>(</w:t>
      </w:r>
      <w:proofErr w:type="spellStart"/>
      <w:r>
        <w:t>R.id.btn_select</w:t>
      </w:r>
      <w:proofErr w:type="spellEnd"/>
      <w:r>
        <w:t>);</w:t>
      </w:r>
    </w:p>
    <w:p w14:paraId="586919D0" w14:textId="77777777" w:rsidR="001051A3" w:rsidRDefault="001051A3" w:rsidP="001051A3">
      <w:pPr>
        <w:pStyle w:val="a6"/>
        <w:ind w:left="240" w:right="720" w:firstLine="180"/>
      </w:pPr>
      <w:r>
        <w:tab/>
      </w:r>
      <w:r>
        <w:tab/>
      </w:r>
      <w:proofErr w:type="spellStart"/>
      <w:r>
        <w:t>select.setOnClickListener</w:t>
      </w:r>
      <w:proofErr w:type="spellEnd"/>
      <w:r>
        <w:t xml:space="preserve">(new </w:t>
      </w:r>
      <w:proofErr w:type="spellStart"/>
      <w:r>
        <w:t>OnClickListener</w:t>
      </w:r>
      <w:proofErr w:type="spellEnd"/>
      <w:r>
        <w:t>() {</w:t>
      </w:r>
    </w:p>
    <w:p w14:paraId="53101887" w14:textId="77777777" w:rsidR="001051A3" w:rsidRDefault="001051A3" w:rsidP="001051A3">
      <w:pPr>
        <w:pStyle w:val="a6"/>
        <w:ind w:left="240" w:right="720" w:firstLine="180"/>
      </w:pPr>
      <w:r>
        <w:tab/>
      </w:r>
      <w:r>
        <w:tab/>
      </w:r>
      <w:r>
        <w:tab/>
        <w:t>@Override</w:t>
      </w:r>
    </w:p>
    <w:p w14:paraId="2B89D653" w14:textId="77777777" w:rsidR="001051A3" w:rsidRDefault="001051A3" w:rsidP="001051A3">
      <w:pPr>
        <w:pStyle w:val="a6"/>
        <w:ind w:left="240" w:right="720" w:firstLine="180"/>
      </w:pPr>
      <w:r>
        <w:tab/>
      </w:r>
      <w:r>
        <w:tab/>
      </w:r>
      <w:r>
        <w:tab/>
        <w:t xml:space="preserve">public void </w:t>
      </w:r>
      <w:proofErr w:type="spellStart"/>
      <w:r>
        <w:t>onClick</w:t>
      </w:r>
      <w:proofErr w:type="spellEnd"/>
      <w:r>
        <w:t>(View v) {</w:t>
      </w:r>
    </w:p>
    <w:p w14:paraId="61EFFB7A" w14:textId="77777777" w:rsidR="001051A3" w:rsidRDefault="001051A3" w:rsidP="001051A3">
      <w:pPr>
        <w:pStyle w:val="a6"/>
        <w:ind w:left="240" w:right="720" w:firstLine="180"/>
      </w:pPr>
      <w:r>
        <w:tab/>
      </w:r>
      <w:r>
        <w:tab/>
      </w:r>
      <w:r>
        <w:tab/>
      </w:r>
      <w:r>
        <w:tab/>
        <w:t xml:space="preserve">Editable </w:t>
      </w:r>
      <w:proofErr w:type="spellStart"/>
      <w:r>
        <w:t>editable</w:t>
      </w:r>
      <w:proofErr w:type="spellEnd"/>
      <w:r>
        <w:t xml:space="preserve"> = </w:t>
      </w:r>
      <w:proofErr w:type="spellStart"/>
      <w:r>
        <w:t>editText.getText</w:t>
      </w:r>
      <w:proofErr w:type="spellEnd"/>
      <w:r>
        <w:t>();</w:t>
      </w:r>
    </w:p>
    <w:p w14:paraId="4E8F628B" w14:textId="77777777" w:rsidR="001051A3" w:rsidRDefault="001051A3" w:rsidP="001051A3">
      <w:pPr>
        <w:pStyle w:val="a6"/>
        <w:ind w:left="240" w:right="720" w:firstLine="180"/>
      </w:pPr>
      <w:r>
        <w:tab/>
      </w:r>
      <w:r>
        <w:tab/>
      </w:r>
      <w:r>
        <w:tab/>
      </w:r>
      <w:r>
        <w:tab/>
      </w:r>
      <w:proofErr w:type="spellStart"/>
      <w:r>
        <w:t>Selection.setSelection</w:t>
      </w:r>
      <w:proofErr w:type="spellEnd"/>
      <w:r>
        <w:t xml:space="preserve">(editable, 1, </w:t>
      </w:r>
      <w:proofErr w:type="spellStart"/>
      <w:r>
        <w:t>editable.length</w:t>
      </w:r>
      <w:proofErr w:type="spellEnd"/>
      <w:r>
        <w:t>());</w:t>
      </w:r>
    </w:p>
    <w:p w14:paraId="6DC4458F" w14:textId="77777777" w:rsidR="001051A3" w:rsidRDefault="001051A3" w:rsidP="001051A3">
      <w:pPr>
        <w:pStyle w:val="a6"/>
        <w:ind w:left="240" w:right="720" w:firstLine="180"/>
      </w:pPr>
      <w:r>
        <w:tab/>
      </w:r>
      <w:r>
        <w:tab/>
      </w:r>
      <w:r>
        <w:tab/>
        <w:t>}</w:t>
      </w:r>
    </w:p>
    <w:p w14:paraId="1DAD81B4" w14:textId="77777777" w:rsidR="001051A3" w:rsidRDefault="001051A3" w:rsidP="001051A3">
      <w:pPr>
        <w:pStyle w:val="a6"/>
        <w:ind w:left="240" w:right="720" w:firstLine="180"/>
      </w:pPr>
      <w:r>
        <w:tab/>
      </w:r>
      <w:r>
        <w:tab/>
        <w:t>});</w:t>
      </w:r>
    </w:p>
    <w:p w14:paraId="24558885" w14:textId="77777777" w:rsidR="001051A3" w:rsidRDefault="001051A3" w:rsidP="001051A3">
      <w:pPr>
        <w:pStyle w:val="a6"/>
        <w:ind w:left="240" w:right="720" w:firstLine="180"/>
      </w:pPr>
      <w:r>
        <w:rPr>
          <w:rFonts w:hint="eastAsia"/>
        </w:rPr>
        <w:tab/>
      </w:r>
      <w:r>
        <w:rPr>
          <w:rFonts w:hint="eastAsia"/>
        </w:rPr>
        <w:tab/>
        <w:t xml:space="preserve">// </w:t>
      </w:r>
      <w:r>
        <w:rPr>
          <w:rFonts w:hint="eastAsia"/>
        </w:rPr>
        <w:t>获取选中的文本</w:t>
      </w:r>
    </w:p>
    <w:p w14:paraId="00631DA7" w14:textId="77777777" w:rsidR="001051A3" w:rsidRDefault="001051A3" w:rsidP="001051A3">
      <w:pPr>
        <w:pStyle w:val="a6"/>
        <w:ind w:left="240" w:right="720" w:firstLine="180"/>
      </w:pPr>
      <w:r>
        <w:tab/>
      </w:r>
      <w:r>
        <w:tab/>
        <w:t xml:space="preserve">Button </w:t>
      </w:r>
      <w:proofErr w:type="spellStart"/>
      <w:r>
        <w:t>getSelect</w:t>
      </w:r>
      <w:proofErr w:type="spellEnd"/>
      <w:r>
        <w:t xml:space="preserve"> = (Button) </w:t>
      </w:r>
      <w:proofErr w:type="spellStart"/>
      <w:r>
        <w:t>findViewById</w:t>
      </w:r>
      <w:proofErr w:type="spellEnd"/>
      <w:r>
        <w:t>(</w:t>
      </w:r>
      <w:proofErr w:type="spellStart"/>
      <w:r>
        <w:t>R.id.btn_get_select</w:t>
      </w:r>
      <w:proofErr w:type="spellEnd"/>
      <w:r>
        <w:t>);</w:t>
      </w:r>
    </w:p>
    <w:p w14:paraId="75754025" w14:textId="77777777" w:rsidR="001051A3" w:rsidRDefault="001051A3" w:rsidP="001051A3">
      <w:pPr>
        <w:pStyle w:val="a6"/>
        <w:ind w:left="240" w:right="720" w:firstLine="180"/>
      </w:pPr>
      <w:r>
        <w:tab/>
      </w:r>
      <w:r>
        <w:tab/>
      </w:r>
      <w:proofErr w:type="spellStart"/>
      <w:r>
        <w:t>getSelect.setOnClickListener</w:t>
      </w:r>
      <w:proofErr w:type="spellEnd"/>
      <w:r>
        <w:t xml:space="preserve">(new </w:t>
      </w:r>
      <w:proofErr w:type="spellStart"/>
      <w:r>
        <w:t>OnClickListener</w:t>
      </w:r>
      <w:proofErr w:type="spellEnd"/>
      <w:r>
        <w:t>() {</w:t>
      </w:r>
    </w:p>
    <w:p w14:paraId="2E2AB94A" w14:textId="77777777" w:rsidR="001051A3" w:rsidRDefault="001051A3" w:rsidP="001051A3">
      <w:pPr>
        <w:pStyle w:val="a6"/>
        <w:ind w:left="240" w:right="720" w:firstLine="180"/>
      </w:pPr>
      <w:r>
        <w:tab/>
      </w:r>
      <w:r>
        <w:tab/>
      </w:r>
      <w:r>
        <w:tab/>
        <w:t>@Override</w:t>
      </w:r>
    </w:p>
    <w:p w14:paraId="381318AF" w14:textId="77777777" w:rsidR="001051A3" w:rsidRDefault="001051A3" w:rsidP="001051A3">
      <w:pPr>
        <w:pStyle w:val="a6"/>
        <w:ind w:left="240" w:right="720" w:firstLine="180"/>
      </w:pPr>
      <w:r>
        <w:lastRenderedPageBreak/>
        <w:tab/>
      </w:r>
      <w:r>
        <w:tab/>
      </w:r>
      <w:r>
        <w:tab/>
        <w:t xml:space="preserve">public void </w:t>
      </w:r>
      <w:proofErr w:type="spellStart"/>
      <w:r>
        <w:t>onClick</w:t>
      </w:r>
      <w:proofErr w:type="spellEnd"/>
      <w:r>
        <w:t>(View v) {</w:t>
      </w:r>
    </w:p>
    <w:p w14:paraId="4FA6D262" w14:textId="77777777" w:rsidR="001051A3" w:rsidRDefault="001051A3" w:rsidP="001051A3">
      <w:pPr>
        <w:pStyle w:val="a6"/>
        <w:ind w:left="240" w:right="720" w:firstLine="180"/>
      </w:pPr>
      <w:r>
        <w:tab/>
      </w:r>
      <w:r>
        <w:tab/>
      </w:r>
      <w:r>
        <w:tab/>
      </w:r>
      <w:r>
        <w:tab/>
        <w:t xml:space="preserve">int start = </w:t>
      </w:r>
      <w:proofErr w:type="spellStart"/>
      <w:r>
        <w:t>editText.getSelectionStart</w:t>
      </w:r>
      <w:proofErr w:type="spellEnd"/>
      <w:r>
        <w:t>();</w:t>
      </w:r>
    </w:p>
    <w:p w14:paraId="4DE1C727" w14:textId="77777777" w:rsidR="001051A3" w:rsidRDefault="001051A3" w:rsidP="001051A3">
      <w:pPr>
        <w:pStyle w:val="a6"/>
        <w:ind w:left="240" w:right="720" w:firstLine="180"/>
      </w:pPr>
      <w:r>
        <w:tab/>
      </w:r>
      <w:r>
        <w:tab/>
      </w:r>
      <w:r>
        <w:tab/>
      </w:r>
      <w:r>
        <w:tab/>
        <w:t xml:space="preserve">int end = </w:t>
      </w:r>
      <w:proofErr w:type="spellStart"/>
      <w:r>
        <w:t>editText.getSelectionEnd</w:t>
      </w:r>
      <w:proofErr w:type="spellEnd"/>
      <w:r>
        <w:t>();</w:t>
      </w:r>
    </w:p>
    <w:p w14:paraId="69A1FCEE" w14:textId="77777777" w:rsidR="001051A3" w:rsidRDefault="001051A3" w:rsidP="001051A3">
      <w:pPr>
        <w:pStyle w:val="a6"/>
        <w:ind w:left="240" w:right="720" w:firstLine="180"/>
      </w:pPr>
      <w:r>
        <w:tab/>
      </w:r>
      <w:r>
        <w:tab/>
      </w:r>
      <w:r>
        <w:tab/>
      </w:r>
      <w:r>
        <w:tab/>
      </w:r>
      <w:proofErr w:type="spellStart"/>
      <w:r>
        <w:t>CharSequence</w:t>
      </w:r>
      <w:proofErr w:type="spellEnd"/>
      <w:r>
        <w:t xml:space="preserve"> </w:t>
      </w:r>
      <w:proofErr w:type="spellStart"/>
      <w:r>
        <w:t>selectText</w:t>
      </w:r>
      <w:proofErr w:type="spellEnd"/>
      <w:r>
        <w:t xml:space="preserve"> = </w:t>
      </w:r>
      <w:proofErr w:type="spellStart"/>
      <w:r>
        <w:t>editText.getText</w:t>
      </w:r>
      <w:proofErr w:type="spellEnd"/>
      <w:r>
        <w:t>().</w:t>
      </w:r>
      <w:proofErr w:type="spellStart"/>
      <w:r>
        <w:t>subSequence</w:t>
      </w:r>
      <w:proofErr w:type="spellEnd"/>
      <w:r>
        <w:t>(start,</w:t>
      </w:r>
    </w:p>
    <w:p w14:paraId="06712788" w14:textId="77777777" w:rsidR="001051A3" w:rsidRDefault="001051A3" w:rsidP="001051A3">
      <w:pPr>
        <w:pStyle w:val="a6"/>
        <w:ind w:left="240" w:right="720" w:firstLine="180"/>
      </w:pPr>
      <w:r>
        <w:tab/>
      </w:r>
      <w:r>
        <w:tab/>
      </w:r>
      <w:r>
        <w:tab/>
      </w:r>
      <w:r>
        <w:tab/>
      </w:r>
      <w:r>
        <w:tab/>
      </w:r>
      <w:r>
        <w:tab/>
        <w:t>end);</w:t>
      </w:r>
    </w:p>
    <w:p w14:paraId="3E06438E" w14:textId="77777777" w:rsidR="001051A3" w:rsidRDefault="001051A3" w:rsidP="001051A3">
      <w:pPr>
        <w:pStyle w:val="a6"/>
        <w:ind w:left="240" w:right="720" w:firstLine="180"/>
      </w:pPr>
      <w:r>
        <w:tab/>
      </w:r>
      <w:r>
        <w:tab/>
      </w:r>
      <w:r>
        <w:tab/>
      </w:r>
      <w:r>
        <w:tab/>
      </w:r>
      <w:proofErr w:type="spellStart"/>
      <w:r>
        <w:t>Toast.makeText</w:t>
      </w:r>
      <w:proofErr w:type="spellEnd"/>
      <w:r>
        <w:t>(</w:t>
      </w:r>
      <w:proofErr w:type="spellStart"/>
      <w:r>
        <w:t>EditTextSearchActivity.this</w:t>
      </w:r>
      <w:proofErr w:type="spellEnd"/>
      <w:r>
        <w:t xml:space="preserve">, </w:t>
      </w:r>
      <w:proofErr w:type="spellStart"/>
      <w:r>
        <w:t>selectText</w:t>
      </w:r>
      <w:proofErr w:type="spellEnd"/>
      <w:r>
        <w:t>,</w:t>
      </w:r>
    </w:p>
    <w:p w14:paraId="115A6C71" w14:textId="77777777" w:rsidR="001051A3" w:rsidRDefault="001051A3" w:rsidP="001051A3">
      <w:pPr>
        <w:pStyle w:val="a6"/>
        <w:ind w:left="240" w:right="720" w:firstLine="180"/>
      </w:pPr>
      <w:r>
        <w:tab/>
      </w:r>
      <w:r>
        <w:tab/>
      </w:r>
      <w:r>
        <w:tab/>
      </w:r>
      <w:r>
        <w:tab/>
      </w:r>
      <w:r>
        <w:tab/>
      </w:r>
      <w:r>
        <w:tab/>
      </w:r>
      <w:proofErr w:type="spellStart"/>
      <w:r>
        <w:t>Toast.LENGTH_SHORT</w:t>
      </w:r>
      <w:proofErr w:type="spellEnd"/>
      <w:r>
        <w:t>).show();</w:t>
      </w:r>
    </w:p>
    <w:p w14:paraId="54FED3F6" w14:textId="77777777" w:rsidR="001051A3" w:rsidRDefault="001051A3" w:rsidP="001051A3">
      <w:pPr>
        <w:pStyle w:val="a6"/>
        <w:ind w:left="240" w:right="720" w:firstLine="180"/>
      </w:pPr>
      <w:r>
        <w:tab/>
      </w:r>
      <w:r>
        <w:tab/>
      </w:r>
      <w:r>
        <w:tab/>
        <w:t>}</w:t>
      </w:r>
    </w:p>
    <w:p w14:paraId="4F1664F3" w14:textId="77777777" w:rsidR="001051A3" w:rsidRDefault="001051A3" w:rsidP="001051A3">
      <w:pPr>
        <w:pStyle w:val="a6"/>
        <w:ind w:left="240" w:right="720" w:firstLine="180"/>
      </w:pPr>
      <w:r>
        <w:tab/>
      </w:r>
      <w:r>
        <w:tab/>
        <w:t>});</w:t>
      </w:r>
    </w:p>
    <w:p w14:paraId="292B9D4A" w14:textId="77777777" w:rsidR="001051A3" w:rsidRDefault="001051A3" w:rsidP="001051A3">
      <w:pPr>
        <w:pStyle w:val="a6"/>
        <w:ind w:left="240" w:right="720" w:firstLine="180"/>
      </w:pPr>
      <w:r>
        <w:tab/>
        <w:t>}</w:t>
      </w:r>
    </w:p>
    <w:p w14:paraId="4CF74B6B" w14:textId="093DDFA7" w:rsidR="00476B0B" w:rsidRDefault="001051A3" w:rsidP="001051A3">
      <w:pPr>
        <w:pStyle w:val="a6"/>
        <w:ind w:left="240" w:right="720" w:firstLine="180"/>
      </w:pPr>
      <w:r>
        <w:t>}</w:t>
      </w:r>
    </w:p>
    <w:p w14:paraId="559F51E9" w14:textId="64F15A44" w:rsidR="00FF74BB" w:rsidRDefault="00FF74BB" w:rsidP="00FF74BB">
      <w:pPr>
        <w:pStyle w:val="a5"/>
      </w:pPr>
      <w:bookmarkStart w:id="35" w:name="_Toc476667865"/>
      <w:bookmarkStart w:id="36" w:name="_Ref6430"/>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28</w:t>
      </w:r>
      <w:r w:rsidR="00EF15E2">
        <w:fldChar w:fldCharType="end"/>
      </w:r>
      <w:bookmarkEnd w:id="36"/>
      <w:r>
        <w:t xml:space="preserve"> EditTextSearchActivity</w:t>
      </w:r>
      <w:bookmarkEnd w:id="35"/>
      <w:r>
        <w:t>.java</w:t>
      </w:r>
    </w:p>
    <w:p w14:paraId="4615356B" w14:textId="5C460C73" w:rsidR="00476B0B" w:rsidRDefault="00EA2A23" w:rsidP="00E3307A">
      <w:pPr>
        <w:pStyle w:val="2"/>
      </w:pPr>
      <w:bookmarkStart w:id="37" w:name="_Toc242772255"/>
      <w:r>
        <w:rPr>
          <w:rFonts w:hint="eastAsia"/>
        </w:rPr>
        <w:t>图像</w:t>
      </w:r>
      <w:r w:rsidR="00476B0B">
        <w:rPr>
          <w:rFonts w:hint="eastAsia"/>
        </w:rPr>
        <w:t>控件</w:t>
      </w:r>
    </w:p>
    <w:p w14:paraId="36AF12C7" w14:textId="7C62002A" w:rsidR="00476B0B" w:rsidRDefault="00476B0B" w:rsidP="00476B0B">
      <w:proofErr w:type="spellStart"/>
      <w:r>
        <w:t>ImageView</w:t>
      </w:r>
      <w:proofErr w:type="spellEnd"/>
      <w:r>
        <w:rPr>
          <w:rFonts w:hint="eastAsia"/>
        </w:rPr>
        <w:t>控件是</w:t>
      </w:r>
      <w:r w:rsidR="00A365DF">
        <w:t>安卓</w:t>
      </w:r>
      <w:r>
        <w:rPr>
          <w:rFonts w:hint="eastAsia"/>
        </w:rPr>
        <w:t>用于显示图片的控件，可以用于显示来自资源文件、</w:t>
      </w:r>
      <w:r>
        <w:t>Drawable</w:t>
      </w:r>
      <w:r>
        <w:rPr>
          <w:rFonts w:hint="eastAsia"/>
        </w:rPr>
        <w:t>对象、</w:t>
      </w:r>
      <w:r>
        <w:t>Bitmap</w:t>
      </w:r>
      <w:r>
        <w:rPr>
          <w:rFonts w:hint="eastAsia"/>
        </w:rPr>
        <w:t>对象或</w:t>
      </w:r>
      <w:proofErr w:type="spellStart"/>
      <w:r>
        <w:t>ContentProvider</w:t>
      </w:r>
      <w:proofErr w:type="spellEnd"/>
      <w:r>
        <w:rPr>
          <w:rFonts w:hint="eastAsia"/>
        </w:rPr>
        <w:t>的</w:t>
      </w:r>
      <w:r>
        <w:t>URI</w:t>
      </w:r>
      <w:r>
        <w:rPr>
          <w:rFonts w:hint="eastAsia"/>
        </w:rPr>
        <w:t>等不同来源的图片，并能够通过各种属性来控制图片的各种显示选项，例如缩放和着色等。</w:t>
      </w:r>
      <w:proofErr w:type="spellStart"/>
      <w:r>
        <w:t>ImageView</w:t>
      </w:r>
      <w:proofErr w:type="spellEnd"/>
      <w:r>
        <w:rPr>
          <w:rFonts w:hint="eastAsia"/>
        </w:rPr>
        <w:t>的属性可以直接在</w:t>
      </w:r>
      <w:r>
        <w:t>XML</w:t>
      </w:r>
      <w:r>
        <w:rPr>
          <w:rFonts w:hint="eastAsia"/>
        </w:rPr>
        <w:t>布局文件中设置，也可以在</w:t>
      </w:r>
      <w:r>
        <w:t>Java</w:t>
      </w:r>
      <w:r>
        <w:rPr>
          <w:rFonts w:hint="eastAsia"/>
        </w:rPr>
        <w:t>应用程序中设置和修改。</w:t>
      </w:r>
      <w:proofErr w:type="spellStart"/>
      <w:r>
        <w:t>ImageView</w:t>
      </w:r>
      <w:proofErr w:type="spellEnd"/>
      <w:r>
        <w:rPr>
          <w:rFonts w:hint="eastAsia"/>
        </w:rPr>
        <w:t>是</w:t>
      </w:r>
      <w:r>
        <w:t>View</w:t>
      </w:r>
      <w:r>
        <w:rPr>
          <w:rFonts w:hint="eastAsia"/>
        </w:rPr>
        <w:t>的子类，具有</w:t>
      </w:r>
      <w:r>
        <w:t>View</w:t>
      </w:r>
      <w:r>
        <w:rPr>
          <w:rFonts w:hint="eastAsia"/>
        </w:rPr>
        <w:t>的属性，它在</w:t>
      </w:r>
      <w:r>
        <w:t>XML</w:t>
      </w:r>
      <w:r>
        <w:rPr>
          <w:rFonts w:hint="eastAsia"/>
        </w:rPr>
        <w:t>布局文件中的设置与</w:t>
      </w:r>
      <w:proofErr w:type="spellStart"/>
      <w:r>
        <w:t>TextView</w:t>
      </w:r>
      <w:proofErr w:type="spellEnd"/>
      <w:r>
        <w:rPr>
          <w:rFonts w:hint="eastAsia"/>
        </w:rPr>
        <w:t>类似，见</w:t>
      </w:r>
      <w:r>
        <w:fldChar w:fldCharType="begin"/>
      </w:r>
      <w:r>
        <w:instrText xml:space="preserve"> REF _Ref459730458 \h </w:instrText>
      </w:r>
      <w:r>
        <w:fldChar w:fldCharType="separate"/>
      </w:r>
      <w:r w:rsidR="003E203A">
        <w:rPr>
          <w:rFonts w:hint="eastAsia"/>
        </w:rPr>
        <w:t>码</w:t>
      </w:r>
      <w:r w:rsidR="003E203A">
        <w:t xml:space="preserve"> </w:t>
      </w:r>
      <w:r w:rsidR="003E203A">
        <w:rPr>
          <w:noProof/>
        </w:rPr>
        <w:t>3</w:t>
      </w:r>
      <w:r w:rsidR="003E203A">
        <w:noBreakHyphen/>
      </w:r>
      <w:r w:rsidR="003E203A">
        <w:rPr>
          <w:noProof/>
        </w:rPr>
        <w:t>29</w:t>
      </w:r>
      <w:r>
        <w:fldChar w:fldCharType="end"/>
      </w:r>
      <w:r>
        <w:rPr>
          <w:rFonts w:hint="eastAsia"/>
        </w:rPr>
        <w:t>。</w:t>
      </w:r>
    </w:p>
    <w:p w14:paraId="6B55797B" w14:textId="77777777" w:rsidR="00476B0B" w:rsidRDefault="00476B0B" w:rsidP="00476B0B">
      <w:pPr>
        <w:pStyle w:val="a6"/>
        <w:ind w:left="240" w:right="720" w:firstLine="180"/>
        <w:rPr>
          <w:rFonts w:eastAsiaTheme="minorEastAsia" w:cstheme="minorBidi"/>
          <w:sz w:val="21"/>
        </w:rPr>
      </w:pPr>
      <w:r>
        <w:t>&lt;?xml version="1.0" encoding="utf-8"?&gt;</w:t>
      </w:r>
    </w:p>
    <w:p w14:paraId="49225068" w14:textId="77777777" w:rsidR="00476B0B" w:rsidRDefault="00476B0B" w:rsidP="00476B0B">
      <w:pPr>
        <w:pStyle w:val="a6"/>
        <w:ind w:left="240" w:right="720" w:firstLine="180"/>
      </w:pPr>
      <w:r>
        <w:t>&lt;</w:t>
      </w:r>
      <w:proofErr w:type="spellStart"/>
      <w:r>
        <w:t>LinearLayout</w:t>
      </w:r>
      <w:proofErr w:type="spellEnd"/>
      <w:r>
        <w:t xml:space="preserve"> </w:t>
      </w:r>
      <w:proofErr w:type="spellStart"/>
      <w:r>
        <w:t>xmlns:android</w:t>
      </w:r>
      <w:proofErr w:type="spellEnd"/>
      <w:r>
        <w:t>=http://schemas.android.com/apk/res/android</w:t>
      </w:r>
    </w:p>
    <w:p w14:paraId="44736ED6" w14:textId="77777777" w:rsidR="00476B0B" w:rsidRDefault="00476B0B" w:rsidP="00476B0B">
      <w:pPr>
        <w:pStyle w:val="a6"/>
        <w:ind w:left="240" w:right="720" w:firstLine="180"/>
      </w:pPr>
      <w:r>
        <w:t>… …/&gt;</w:t>
      </w:r>
    </w:p>
    <w:p w14:paraId="1B6FE568" w14:textId="77777777" w:rsidR="00476B0B" w:rsidRDefault="00476B0B" w:rsidP="00476B0B">
      <w:pPr>
        <w:pStyle w:val="a6"/>
        <w:ind w:left="240" w:right="720" w:firstLine="180"/>
      </w:pPr>
    </w:p>
    <w:p w14:paraId="2EC07C35" w14:textId="77777777" w:rsidR="00476B0B" w:rsidRDefault="00476B0B" w:rsidP="00476B0B">
      <w:pPr>
        <w:pStyle w:val="a6"/>
        <w:ind w:left="240" w:right="720" w:firstLine="180"/>
      </w:pPr>
      <w:r>
        <w:t xml:space="preserve">    &lt;</w:t>
      </w:r>
      <w:proofErr w:type="spellStart"/>
      <w:r>
        <w:t>ImageView</w:t>
      </w:r>
      <w:proofErr w:type="spellEnd"/>
    </w:p>
    <w:p w14:paraId="2969C44A" w14:textId="77777777" w:rsidR="00476B0B" w:rsidRDefault="00476B0B" w:rsidP="00476B0B">
      <w:pPr>
        <w:pStyle w:val="a6"/>
        <w:ind w:left="240" w:right="720" w:firstLine="180"/>
      </w:pPr>
      <w:r>
        <w:t xml:space="preserve">    </w:t>
      </w:r>
      <w:r>
        <w:tab/>
      </w:r>
      <w:proofErr w:type="spellStart"/>
      <w:r>
        <w:t>android:id</w:t>
      </w:r>
      <w:proofErr w:type="spellEnd"/>
      <w:r>
        <w:t>="@+id/image"</w:t>
      </w:r>
    </w:p>
    <w:p w14:paraId="599C05DA" w14:textId="77777777" w:rsidR="00476B0B" w:rsidRDefault="00476B0B" w:rsidP="00476B0B">
      <w:pPr>
        <w:pStyle w:val="a6"/>
        <w:ind w:left="240" w:right="720" w:firstLine="180"/>
      </w:pPr>
      <w:r>
        <w:t xml:space="preserve">    </w:t>
      </w:r>
      <w:r>
        <w:tab/>
      </w:r>
      <w:proofErr w:type="spellStart"/>
      <w:r>
        <w:t>android:layout_width</w:t>
      </w:r>
      <w:proofErr w:type="spellEnd"/>
      <w:r>
        <w:t>="</w:t>
      </w:r>
      <w:proofErr w:type="spellStart"/>
      <w:r>
        <w:t>wrap_content</w:t>
      </w:r>
      <w:proofErr w:type="spellEnd"/>
      <w:r>
        <w:t>"</w:t>
      </w:r>
    </w:p>
    <w:p w14:paraId="51995429" w14:textId="77777777" w:rsidR="00476B0B" w:rsidRDefault="00476B0B" w:rsidP="00476B0B">
      <w:pPr>
        <w:pStyle w:val="a6"/>
        <w:ind w:left="240" w:right="720" w:firstLine="180"/>
      </w:pPr>
      <w:r>
        <w:t xml:space="preserve">    </w:t>
      </w:r>
      <w:r>
        <w:tab/>
      </w:r>
      <w:proofErr w:type="spellStart"/>
      <w:r>
        <w:t>android:layout_height</w:t>
      </w:r>
      <w:proofErr w:type="spellEnd"/>
      <w:r>
        <w:t>="</w:t>
      </w:r>
      <w:proofErr w:type="spellStart"/>
      <w:r>
        <w:t>wrap_content</w:t>
      </w:r>
      <w:proofErr w:type="spellEnd"/>
      <w:r>
        <w:t>"</w:t>
      </w:r>
    </w:p>
    <w:p w14:paraId="023E8C2E" w14:textId="77777777" w:rsidR="00476B0B" w:rsidRDefault="00476B0B" w:rsidP="00476B0B">
      <w:pPr>
        <w:pStyle w:val="a6"/>
        <w:ind w:left="240" w:right="720" w:firstLine="180"/>
      </w:pPr>
      <w:r>
        <w:t xml:space="preserve">    </w:t>
      </w:r>
      <w:r>
        <w:tab/>
      </w:r>
      <w:proofErr w:type="spellStart"/>
      <w:r>
        <w:t>android:scaleType</w:t>
      </w:r>
      <w:proofErr w:type="spellEnd"/>
      <w:r>
        <w:t>="center"</w:t>
      </w:r>
    </w:p>
    <w:p w14:paraId="349467AD" w14:textId="77777777" w:rsidR="00476B0B" w:rsidRDefault="00476B0B" w:rsidP="00476B0B">
      <w:pPr>
        <w:pStyle w:val="a6"/>
        <w:ind w:left="240" w:right="720" w:firstLine="180"/>
      </w:pPr>
      <w:r>
        <w:t xml:space="preserve">    </w:t>
      </w:r>
      <w:r>
        <w:tab/>
      </w:r>
      <w:proofErr w:type="spellStart"/>
      <w:r>
        <w:t>android:src</w:t>
      </w:r>
      <w:proofErr w:type="spellEnd"/>
      <w:r>
        <w:t>="@drawable/</w:t>
      </w:r>
      <w:proofErr w:type="spellStart"/>
      <w:r>
        <w:t>my_image</w:t>
      </w:r>
      <w:proofErr w:type="spellEnd"/>
      <w:r>
        <w:t>" /&gt;</w:t>
      </w:r>
    </w:p>
    <w:p w14:paraId="3C5A1CB6" w14:textId="77777777" w:rsidR="00476B0B" w:rsidRDefault="00476B0B" w:rsidP="00476B0B">
      <w:pPr>
        <w:pStyle w:val="a6"/>
        <w:ind w:left="240" w:right="720" w:firstLine="180"/>
      </w:pPr>
      <w:r>
        <w:t>… …</w:t>
      </w:r>
    </w:p>
    <w:p w14:paraId="680C39D2" w14:textId="5E6BE611" w:rsidR="00476B0B" w:rsidRDefault="00476B0B" w:rsidP="00476B0B">
      <w:pPr>
        <w:pStyle w:val="a6"/>
        <w:ind w:left="240" w:right="720" w:firstLine="180"/>
      </w:pPr>
      <w:r>
        <w:t>&lt;/</w:t>
      </w:r>
      <w:proofErr w:type="spellStart"/>
      <w:r>
        <w:t>LinearLayout</w:t>
      </w:r>
      <w:proofErr w:type="spellEnd"/>
      <w:r>
        <w:t>&gt;</w:t>
      </w:r>
    </w:p>
    <w:p w14:paraId="1EB3AA9A" w14:textId="7C3BC694" w:rsidR="00FF74BB" w:rsidRDefault="00FF74BB" w:rsidP="00FF74BB">
      <w:pPr>
        <w:pStyle w:val="a5"/>
      </w:pPr>
      <w:bookmarkStart w:id="38" w:name="_Ref459730454"/>
      <w:bookmarkStart w:id="39" w:name="_Toc476667866"/>
      <w:bookmarkStart w:id="40" w:name="_Ref459730458"/>
      <w:r>
        <w:rPr>
          <w:rFonts w:hint="eastAsia"/>
        </w:rPr>
        <w:lastRenderedPageBreak/>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29</w:t>
      </w:r>
      <w:r w:rsidR="00EF15E2">
        <w:fldChar w:fldCharType="end"/>
      </w:r>
      <w:bookmarkEnd w:id="40"/>
      <w:r>
        <w:t xml:space="preserve"> </w:t>
      </w:r>
      <w:r>
        <w:rPr>
          <w:rFonts w:hint="eastAsia"/>
        </w:rPr>
        <w:t>在定义</w:t>
      </w:r>
      <w:r>
        <w:t>XML</w:t>
      </w:r>
      <w:r>
        <w:rPr>
          <w:rFonts w:hint="eastAsia"/>
        </w:rPr>
        <w:t>文件中</w:t>
      </w:r>
      <w:proofErr w:type="spellStart"/>
      <w:r>
        <w:t>ImageView</w:t>
      </w:r>
      <w:bookmarkEnd w:id="38"/>
      <w:bookmarkEnd w:id="39"/>
      <w:proofErr w:type="spellEnd"/>
    </w:p>
    <w:p w14:paraId="728D4E50" w14:textId="2A76559B" w:rsidR="00476B0B" w:rsidRDefault="00476B0B" w:rsidP="00476B0B">
      <w:r>
        <w:rPr>
          <w:rFonts w:hint="eastAsia"/>
        </w:rPr>
        <w:t>在使用</w:t>
      </w:r>
      <w:proofErr w:type="spellStart"/>
      <w:r>
        <w:t>ImageView</w:t>
      </w:r>
      <w:proofErr w:type="spellEnd"/>
      <w:r>
        <w:rPr>
          <w:rFonts w:hint="eastAsia"/>
        </w:rPr>
        <w:t>的过程中，一般会遇到两个问题</w:t>
      </w:r>
      <w:r w:rsidR="0040582F">
        <w:rPr>
          <w:rFonts w:hint="eastAsia"/>
        </w:rPr>
        <w:t>。</w:t>
      </w:r>
      <w:r>
        <w:rPr>
          <w:rFonts w:hint="eastAsia"/>
        </w:rPr>
        <w:t>一是在使用</w:t>
      </w:r>
      <w:proofErr w:type="spellStart"/>
      <w:r>
        <w:t>ImageView</w:t>
      </w:r>
      <w:proofErr w:type="spellEnd"/>
      <w:r>
        <w:rPr>
          <w:rFonts w:hint="eastAsia"/>
        </w:rPr>
        <w:t>显示图片时，使用</w:t>
      </w:r>
      <w:proofErr w:type="spellStart"/>
      <w:r>
        <w:t>android:src</w:t>
      </w:r>
      <w:proofErr w:type="spellEnd"/>
      <w:r>
        <w:rPr>
          <w:rFonts w:hint="eastAsia"/>
        </w:rPr>
        <w:t>属性设置图片的来源，默认状态下运行时图形显示效果会有明显的边界，无法使图片充满整个</w:t>
      </w:r>
      <w:proofErr w:type="spellStart"/>
      <w:r>
        <w:t>ImageView</w:t>
      </w:r>
      <w:proofErr w:type="spellEnd"/>
      <w:r>
        <w:rPr>
          <w:rFonts w:hint="eastAsia"/>
        </w:rPr>
        <w:t>。解决方法是，把</w:t>
      </w:r>
      <w:proofErr w:type="spellStart"/>
      <w:r>
        <w:t>android:src</w:t>
      </w:r>
      <w:proofErr w:type="spellEnd"/>
      <w:r>
        <w:rPr>
          <w:rFonts w:hint="eastAsia"/>
        </w:rPr>
        <w:t>属性设置图片源这条语句，改为</w:t>
      </w:r>
      <w:proofErr w:type="spellStart"/>
      <w:r>
        <w:t>android:background</w:t>
      </w:r>
      <w:proofErr w:type="spellEnd"/>
      <w:r>
        <w:t xml:space="preserve"> = @drawable/my_image"</w:t>
      </w:r>
      <w:r>
        <w:rPr>
          <w:rFonts w:hint="eastAsia"/>
        </w:rPr>
        <w:t>。另一个问题是如何通过</w:t>
      </w:r>
      <w:proofErr w:type="spellStart"/>
      <w:r>
        <w:t>ImageView</w:t>
      </w:r>
      <w:proofErr w:type="spellEnd"/>
      <w:r>
        <w:rPr>
          <w:rFonts w:hint="eastAsia"/>
        </w:rPr>
        <w:t>的属性，来控制原始图片的尺寸、比例或者显示位置，以匹配</w:t>
      </w:r>
      <w:proofErr w:type="spellStart"/>
      <w:r>
        <w:t>ImageView</w:t>
      </w:r>
      <w:proofErr w:type="spellEnd"/>
      <w:r>
        <w:rPr>
          <w:rFonts w:hint="eastAsia"/>
        </w:rPr>
        <w:t>本身设置的大小，运行时显示出设计预想的效果。解决方式是，使用</w:t>
      </w:r>
      <w:proofErr w:type="spellStart"/>
      <w:r>
        <w:t>ImageView</w:t>
      </w:r>
      <w:proofErr w:type="spellEnd"/>
      <w:r>
        <w:rPr>
          <w:rFonts w:hint="eastAsia"/>
        </w:rPr>
        <w:t>最重要的一个属性</w:t>
      </w:r>
      <w:proofErr w:type="spellStart"/>
      <w:r>
        <w:t>android:scaleType</w:t>
      </w:r>
      <w:proofErr w:type="spellEnd"/>
      <w:r>
        <w:rPr>
          <w:rFonts w:hint="eastAsia"/>
        </w:rPr>
        <w:t>，根据需要设置对应的值。</w:t>
      </w:r>
      <w:r>
        <w:fldChar w:fldCharType="begin"/>
      </w:r>
      <w:r>
        <w:instrText xml:space="preserve"> REF _Ref459733819 \h </w:instrText>
      </w:r>
      <w:r>
        <w:fldChar w:fldCharType="separate"/>
      </w:r>
      <w:r w:rsidR="003E203A">
        <w:rPr>
          <w:rFonts w:hint="eastAsia"/>
        </w:rPr>
        <w:t>表</w:t>
      </w:r>
      <w:r w:rsidR="003E203A">
        <w:t xml:space="preserve"> </w:t>
      </w:r>
      <w:r w:rsidR="003E203A">
        <w:rPr>
          <w:noProof/>
        </w:rPr>
        <w:t>3</w:t>
      </w:r>
      <w:r w:rsidR="003E203A">
        <w:noBreakHyphen/>
      </w:r>
      <w:r w:rsidR="003E203A">
        <w:rPr>
          <w:noProof/>
        </w:rPr>
        <w:t>2</w:t>
      </w:r>
      <w:r>
        <w:fldChar w:fldCharType="end"/>
      </w:r>
      <w:r>
        <w:rPr>
          <w:rFonts w:hint="eastAsia"/>
        </w:rPr>
        <w:t>中列出了</w:t>
      </w:r>
      <w:proofErr w:type="spellStart"/>
      <w:r>
        <w:t>ScaleType</w:t>
      </w:r>
      <w:proofErr w:type="spellEnd"/>
      <w:r>
        <w:rPr>
          <w:rFonts w:hint="eastAsia"/>
        </w:rPr>
        <w:t>的属性值和对应的含义。</w:t>
      </w:r>
    </w:p>
    <w:tbl>
      <w:tblPr>
        <w:tblW w:w="5000" w:type="pct"/>
        <w:jc w:val="center"/>
        <w:tblLook w:val="04A0" w:firstRow="1" w:lastRow="0" w:firstColumn="1" w:lastColumn="0" w:noHBand="0" w:noVBand="1"/>
      </w:tblPr>
      <w:tblGrid>
        <w:gridCol w:w="2289"/>
        <w:gridCol w:w="7061"/>
      </w:tblGrid>
      <w:tr w:rsidR="00476B0B" w14:paraId="5F57F600"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1D60F38A" w14:textId="77777777" w:rsidR="00476B0B" w:rsidRDefault="00476B0B" w:rsidP="00B60138">
            <w:pPr>
              <w:pStyle w:val="a9"/>
              <w:rPr>
                <w:rFonts w:eastAsiaTheme="minorEastAsia" w:cstheme="minorBidi"/>
              </w:rPr>
            </w:pPr>
            <w:r>
              <w:rPr>
                <w:rFonts w:hint="eastAsia"/>
              </w:rPr>
              <w:t>属性值</w:t>
            </w:r>
          </w:p>
        </w:tc>
        <w:tc>
          <w:tcPr>
            <w:tcW w:w="3776" w:type="pct"/>
            <w:tcBorders>
              <w:top w:val="single" w:sz="4" w:space="0" w:color="auto"/>
              <w:left w:val="single" w:sz="4" w:space="0" w:color="auto"/>
              <w:bottom w:val="single" w:sz="4" w:space="0" w:color="auto"/>
              <w:right w:val="single" w:sz="4" w:space="0" w:color="auto"/>
            </w:tcBorders>
            <w:hideMark/>
          </w:tcPr>
          <w:p w14:paraId="2B6BBDAA" w14:textId="77777777" w:rsidR="00476B0B" w:rsidRDefault="00476B0B" w:rsidP="00B60138">
            <w:pPr>
              <w:pStyle w:val="a9"/>
            </w:pPr>
            <w:r>
              <w:rPr>
                <w:rFonts w:hint="eastAsia"/>
              </w:rPr>
              <w:t>含义</w:t>
            </w:r>
          </w:p>
        </w:tc>
      </w:tr>
      <w:tr w:rsidR="00476B0B" w14:paraId="2C1C20BF"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4C8556A2" w14:textId="77777777" w:rsidR="00476B0B" w:rsidRDefault="00476B0B" w:rsidP="00B60138">
            <w:pPr>
              <w:pStyle w:val="aa"/>
            </w:pPr>
            <w:r>
              <w:t>CENTER</w:t>
            </w:r>
          </w:p>
        </w:tc>
        <w:tc>
          <w:tcPr>
            <w:tcW w:w="3776" w:type="pct"/>
            <w:tcBorders>
              <w:top w:val="single" w:sz="4" w:space="0" w:color="auto"/>
              <w:left w:val="single" w:sz="4" w:space="0" w:color="auto"/>
              <w:bottom w:val="single" w:sz="4" w:space="0" w:color="auto"/>
              <w:right w:val="single" w:sz="4" w:space="0" w:color="auto"/>
            </w:tcBorders>
            <w:hideMark/>
          </w:tcPr>
          <w:p w14:paraId="32596FA0" w14:textId="77777777" w:rsidR="00476B0B" w:rsidRDefault="00476B0B" w:rsidP="00B60138">
            <w:pPr>
              <w:pStyle w:val="aa"/>
            </w:pPr>
            <w:r>
              <w:rPr>
                <w:rFonts w:ascii="宋体" w:hAnsi="宋体" w:cs="宋体" w:hint="eastAsia"/>
              </w:rPr>
              <w:t>图片居中显示，不执行缩放，图片大时会被裁</w:t>
            </w:r>
            <w:r>
              <w:rPr>
                <w:rFonts w:hint="eastAsia"/>
              </w:rPr>
              <w:t>减</w:t>
            </w:r>
          </w:p>
        </w:tc>
      </w:tr>
      <w:tr w:rsidR="00476B0B" w14:paraId="5101F598"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4E210E23" w14:textId="77777777" w:rsidR="00476B0B" w:rsidRDefault="00476B0B" w:rsidP="00B60138">
            <w:pPr>
              <w:pStyle w:val="aa"/>
            </w:pPr>
            <w:r>
              <w:t>CENTER_CROP</w:t>
            </w:r>
          </w:p>
        </w:tc>
        <w:tc>
          <w:tcPr>
            <w:tcW w:w="3776" w:type="pct"/>
            <w:tcBorders>
              <w:top w:val="single" w:sz="4" w:space="0" w:color="auto"/>
              <w:left w:val="single" w:sz="4" w:space="0" w:color="auto"/>
              <w:bottom w:val="single" w:sz="4" w:space="0" w:color="auto"/>
              <w:right w:val="single" w:sz="4" w:space="0" w:color="auto"/>
            </w:tcBorders>
            <w:hideMark/>
          </w:tcPr>
          <w:p w14:paraId="65282AE1" w14:textId="77777777" w:rsidR="00476B0B" w:rsidRDefault="00476B0B" w:rsidP="00B60138">
            <w:pPr>
              <w:pStyle w:val="aa"/>
            </w:pPr>
            <w:r>
              <w:rPr>
                <w:rFonts w:ascii="宋体" w:hAnsi="宋体" w:cs="宋体" w:hint="eastAsia"/>
              </w:rPr>
              <w:t>按照比例对图片进行缩放，充满</w:t>
            </w:r>
            <w:proofErr w:type="spellStart"/>
            <w:r>
              <w:t>ImageView</w:t>
            </w:r>
            <w:proofErr w:type="spellEnd"/>
            <w:r>
              <w:rPr>
                <w:rFonts w:ascii="宋体" w:hAnsi="宋体" w:cs="宋体" w:hint="eastAsia"/>
              </w:rPr>
              <w:t>控件，居中显示，截除图片多余部</w:t>
            </w:r>
            <w:r>
              <w:rPr>
                <w:rFonts w:hint="eastAsia"/>
              </w:rPr>
              <w:t>分</w:t>
            </w:r>
          </w:p>
        </w:tc>
      </w:tr>
      <w:tr w:rsidR="00476B0B" w14:paraId="04D4398D"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5337ABB9" w14:textId="77777777" w:rsidR="00476B0B" w:rsidRDefault="00476B0B" w:rsidP="00B60138">
            <w:pPr>
              <w:pStyle w:val="aa"/>
            </w:pPr>
            <w:r>
              <w:t>CENTER_INSIDE</w:t>
            </w:r>
          </w:p>
        </w:tc>
        <w:tc>
          <w:tcPr>
            <w:tcW w:w="3776" w:type="pct"/>
            <w:tcBorders>
              <w:top w:val="single" w:sz="4" w:space="0" w:color="auto"/>
              <w:left w:val="single" w:sz="4" w:space="0" w:color="auto"/>
              <w:bottom w:val="single" w:sz="4" w:space="0" w:color="auto"/>
              <w:right w:val="single" w:sz="4" w:space="0" w:color="auto"/>
            </w:tcBorders>
            <w:hideMark/>
          </w:tcPr>
          <w:p w14:paraId="19C3BA71" w14:textId="77777777" w:rsidR="00476B0B" w:rsidRDefault="00476B0B" w:rsidP="00B60138">
            <w:pPr>
              <w:pStyle w:val="aa"/>
            </w:pPr>
            <w:r>
              <w:rPr>
                <w:rFonts w:ascii="宋体" w:hAnsi="宋体" w:cs="宋体" w:hint="eastAsia"/>
              </w:rPr>
              <w:t>图片比</w:t>
            </w:r>
            <w:proofErr w:type="spellStart"/>
            <w:r>
              <w:t>ImageView</w:t>
            </w:r>
            <w:proofErr w:type="spellEnd"/>
            <w:r>
              <w:rPr>
                <w:rFonts w:ascii="宋体" w:hAnsi="宋体" w:cs="宋体" w:hint="eastAsia"/>
              </w:rPr>
              <w:t>大，则根据比例对图片进行缩小并将其居中显示；图片比</w:t>
            </w:r>
            <w:proofErr w:type="spellStart"/>
            <w:r>
              <w:t>ImageView</w:t>
            </w:r>
            <w:proofErr w:type="spellEnd"/>
            <w:r>
              <w:rPr>
                <w:rFonts w:ascii="宋体" w:hAnsi="宋体" w:cs="宋体" w:hint="eastAsia"/>
              </w:rPr>
              <w:t>小，则不对图片进行处理，直接居中显</w:t>
            </w:r>
            <w:r>
              <w:rPr>
                <w:rFonts w:hint="eastAsia"/>
              </w:rPr>
              <w:t>示</w:t>
            </w:r>
          </w:p>
        </w:tc>
      </w:tr>
      <w:tr w:rsidR="00476B0B" w14:paraId="3399B7D3"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5CB0880C" w14:textId="77777777" w:rsidR="00476B0B" w:rsidRDefault="00476B0B" w:rsidP="00B60138">
            <w:pPr>
              <w:pStyle w:val="aa"/>
            </w:pPr>
            <w:r>
              <w:t>FIT_CENTER</w:t>
            </w:r>
          </w:p>
        </w:tc>
        <w:tc>
          <w:tcPr>
            <w:tcW w:w="3776" w:type="pct"/>
            <w:tcBorders>
              <w:top w:val="single" w:sz="4" w:space="0" w:color="auto"/>
              <w:left w:val="single" w:sz="4" w:space="0" w:color="auto"/>
              <w:bottom w:val="single" w:sz="4" w:space="0" w:color="auto"/>
              <w:right w:val="single" w:sz="4" w:space="0" w:color="auto"/>
            </w:tcBorders>
            <w:hideMark/>
          </w:tcPr>
          <w:p w14:paraId="7B602C8B" w14:textId="77777777" w:rsidR="00476B0B" w:rsidRDefault="00476B0B" w:rsidP="00B60138">
            <w:pPr>
              <w:pStyle w:val="aa"/>
            </w:pPr>
            <w:r>
              <w:rPr>
                <w:rFonts w:ascii="宋体" w:hAnsi="宋体" w:cs="宋体" w:hint="eastAsia"/>
              </w:rPr>
              <w:t>按照比例对图片进行缩放，并将图片居中显</w:t>
            </w:r>
            <w:r>
              <w:rPr>
                <w:rFonts w:hint="eastAsia"/>
              </w:rPr>
              <w:t>示</w:t>
            </w:r>
          </w:p>
        </w:tc>
      </w:tr>
      <w:tr w:rsidR="00476B0B" w14:paraId="12118DAC"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2B2DDFB6" w14:textId="77777777" w:rsidR="00476B0B" w:rsidRDefault="00476B0B" w:rsidP="00B60138">
            <w:pPr>
              <w:pStyle w:val="aa"/>
            </w:pPr>
            <w:r>
              <w:t>FIT_END</w:t>
            </w:r>
          </w:p>
        </w:tc>
        <w:tc>
          <w:tcPr>
            <w:tcW w:w="3776" w:type="pct"/>
            <w:tcBorders>
              <w:top w:val="single" w:sz="4" w:space="0" w:color="auto"/>
              <w:left w:val="single" w:sz="4" w:space="0" w:color="auto"/>
              <w:bottom w:val="single" w:sz="4" w:space="0" w:color="auto"/>
              <w:right w:val="single" w:sz="4" w:space="0" w:color="auto"/>
            </w:tcBorders>
            <w:hideMark/>
          </w:tcPr>
          <w:p w14:paraId="19EC1C97" w14:textId="77777777" w:rsidR="00476B0B" w:rsidRDefault="00476B0B" w:rsidP="00B60138">
            <w:pPr>
              <w:pStyle w:val="aa"/>
            </w:pPr>
            <w:r>
              <w:rPr>
                <w:rFonts w:ascii="宋体" w:hAnsi="宋体" w:cs="宋体" w:hint="eastAsia"/>
              </w:rPr>
              <w:t>按照比例对图片进行缩放，将图片放置到右下</w:t>
            </w:r>
            <w:r>
              <w:rPr>
                <w:rFonts w:hint="eastAsia"/>
              </w:rPr>
              <w:t>角</w:t>
            </w:r>
          </w:p>
        </w:tc>
      </w:tr>
      <w:tr w:rsidR="00476B0B" w14:paraId="69E5E95A"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4674B788" w14:textId="77777777" w:rsidR="00476B0B" w:rsidRDefault="00476B0B" w:rsidP="00B60138">
            <w:pPr>
              <w:pStyle w:val="aa"/>
            </w:pPr>
            <w:r>
              <w:t>FIT_START</w:t>
            </w:r>
          </w:p>
        </w:tc>
        <w:tc>
          <w:tcPr>
            <w:tcW w:w="3776" w:type="pct"/>
            <w:tcBorders>
              <w:top w:val="single" w:sz="4" w:space="0" w:color="auto"/>
              <w:left w:val="single" w:sz="4" w:space="0" w:color="auto"/>
              <w:bottom w:val="single" w:sz="4" w:space="0" w:color="auto"/>
              <w:right w:val="single" w:sz="4" w:space="0" w:color="auto"/>
            </w:tcBorders>
            <w:hideMark/>
          </w:tcPr>
          <w:p w14:paraId="06B1B127" w14:textId="77777777" w:rsidR="00476B0B" w:rsidRDefault="00476B0B" w:rsidP="00B60138">
            <w:pPr>
              <w:pStyle w:val="aa"/>
            </w:pPr>
            <w:r>
              <w:rPr>
                <w:rFonts w:ascii="宋体" w:hAnsi="宋体" w:cs="宋体" w:hint="eastAsia"/>
              </w:rPr>
              <w:t>按照比例对图片进行缩放，将图片放置到左下</w:t>
            </w:r>
            <w:r>
              <w:rPr>
                <w:rFonts w:hint="eastAsia"/>
              </w:rPr>
              <w:t>角</w:t>
            </w:r>
          </w:p>
        </w:tc>
      </w:tr>
      <w:tr w:rsidR="00476B0B" w14:paraId="24643C0B"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343606C6" w14:textId="77777777" w:rsidR="00476B0B" w:rsidRDefault="00476B0B" w:rsidP="00B60138">
            <w:pPr>
              <w:pStyle w:val="aa"/>
            </w:pPr>
            <w:r>
              <w:t>FIT_XY</w:t>
            </w:r>
          </w:p>
        </w:tc>
        <w:tc>
          <w:tcPr>
            <w:tcW w:w="3776" w:type="pct"/>
            <w:tcBorders>
              <w:top w:val="single" w:sz="4" w:space="0" w:color="auto"/>
              <w:left w:val="single" w:sz="4" w:space="0" w:color="auto"/>
              <w:bottom w:val="single" w:sz="4" w:space="0" w:color="auto"/>
              <w:right w:val="single" w:sz="4" w:space="0" w:color="auto"/>
            </w:tcBorders>
            <w:hideMark/>
          </w:tcPr>
          <w:p w14:paraId="17AEB50C" w14:textId="77777777" w:rsidR="00476B0B" w:rsidRDefault="00476B0B" w:rsidP="00B60138">
            <w:pPr>
              <w:pStyle w:val="aa"/>
            </w:pPr>
            <w:r>
              <w:rPr>
                <w:rFonts w:ascii="宋体" w:hAnsi="宋体" w:cs="宋体" w:hint="eastAsia"/>
              </w:rPr>
              <w:t>拉伸或收缩图片，不保持原比</w:t>
            </w:r>
            <w:r>
              <w:rPr>
                <w:rFonts w:hint="eastAsia"/>
              </w:rPr>
              <w:t>例</w:t>
            </w:r>
          </w:p>
        </w:tc>
      </w:tr>
      <w:tr w:rsidR="00476B0B" w14:paraId="0417A2CF" w14:textId="77777777" w:rsidTr="00493C61">
        <w:trPr>
          <w:jc w:val="center"/>
        </w:trPr>
        <w:tc>
          <w:tcPr>
            <w:tcW w:w="1224" w:type="pct"/>
            <w:tcBorders>
              <w:top w:val="single" w:sz="4" w:space="0" w:color="auto"/>
              <w:left w:val="single" w:sz="4" w:space="0" w:color="auto"/>
              <w:bottom w:val="single" w:sz="4" w:space="0" w:color="auto"/>
              <w:right w:val="single" w:sz="4" w:space="0" w:color="auto"/>
            </w:tcBorders>
            <w:hideMark/>
          </w:tcPr>
          <w:p w14:paraId="34602BB1" w14:textId="77777777" w:rsidR="00476B0B" w:rsidRDefault="00476B0B" w:rsidP="00B60138">
            <w:pPr>
              <w:pStyle w:val="aa"/>
            </w:pPr>
            <w:r>
              <w:t>MATRIX</w:t>
            </w:r>
          </w:p>
        </w:tc>
        <w:tc>
          <w:tcPr>
            <w:tcW w:w="3776" w:type="pct"/>
            <w:tcBorders>
              <w:top w:val="single" w:sz="4" w:space="0" w:color="auto"/>
              <w:left w:val="single" w:sz="4" w:space="0" w:color="auto"/>
              <w:bottom w:val="single" w:sz="4" w:space="0" w:color="auto"/>
              <w:right w:val="single" w:sz="4" w:space="0" w:color="auto"/>
            </w:tcBorders>
            <w:hideMark/>
          </w:tcPr>
          <w:p w14:paraId="6878F9E5" w14:textId="77777777" w:rsidR="00476B0B" w:rsidRDefault="00476B0B" w:rsidP="00B60138">
            <w:pPr>
              <w:pStyle w:val="aa"/>
            </w:pPr>
            <w:r>
              <w:rPr>
                <w:rFonts w:ascii="宋体" w:hAnsi="宋体" w:cs="宋体" w:hint="eastAsia"/>
              </w:rPr>
              <w:t>从左上角开始绘制图片，超过</w:t>
            </w:r>
            <w:proofErr w:type="spellStart"/>
            <w:r>
              <w:t>ImageView</w:t>
            </w:r>
            <w:proofErr w:type="spellEnd"/>
            <w:r>
              <w:rPr>
                <w:rFonts w:ascii="宋体" w:hAnsi="宋体" w:cs="宋体" w:hint="eastAsia"/>
              </w:rPr>
              <w:t>的部分截</w:t>
            </w:r>
            <w:r>
              <w:rPr>
                <w:rFonts w:hint="eastAsia"/>
              </w:rPr>
              <w:t>除</w:t>
            </w:r>
          </w:p>
        </w:tc>
      </w:tr>
    </w:tbl>
    <w:p w14:paraId="3DD0E01A" w14:textId="41F52306" w:rsidR="00B60138" w:rsidRDefault="00B60138" w:rsidP="00B60138">
      <w:pPr>
        <w:pStyle w:val="a5"/>
      </w:pPr>
      <w:bookmarkStart w:id="41" w:name="_Ref459733819"/>
      <w:r>
        <w:rPr>
          <w:rFonts w:hint="eastAsia"/>
        </w:rPr>
        <w:t>表</w:t>
      </w:r>
      <w:r>
        <w:t xml:space="preserve"> </w:t>
      </w:r>
      <w:r w:rsidR="002A57C4">
        <w:fldChar w:fldCharType="begin"/>
      </w:r>
      <w:r w:rsidR="002A57C4">
        <w:instrText xml:space="preserve"> STYLEREF 1 \s </w:instrText>
      </w:r>
      <w:r w:rsidR="002A57C4">
        <w:fldChar w:fldCharType="separate"/>
      </w:r>
      <w:r w:rsidR="002A57C4">
        <w:rPr>
          <w:noProof/>
        </w:rPr>
        <w:t>3</w:t>
      </w:r>
      <w:r w:rsidR="002A57C4">
        <w:fldChar w:fldCharType="end"/>
      </w:r>
      <w:r w:rsidR="002A57C4">
        <w:noBreakHyphen/>
      </w:r>
      <w:r w:rsidR="002A57C4">
        <w:fldChar w:fldCharType="begin"/>
      </w:r>
      <w:r w:rsidR="002A57C4">
        <w:instrText xml:space="preserve"> SEQ </w:instrText>
      </w:r>
      <w:r w:rsidR="002A57C4">
        <w:instrText>表</w:instrText>
      </w:r>
      <w:r w:rsidR="002A57C4">
        <w:instrText xml:space="preserve"> \* ARABIC \s 1 </w:instrText>
      </w:r>
      <w:r w:rsidR="002A57C4">
        <w:fldChar w:fldCharType="separate"/>
      </w:r>
      <w:r w:rsidR="002A57C4">
        <w:rPr>
          <w:noProof/>
        </w:rPr>
        <w:t>2</w:t>
      </w:r>
      <w:r w:rsidR="002A57C4">
        <w:fldChar w:fldCharType="end"/>
      </w:r>
      <w:bookmarkEnd w:id="41"/>
      <w:r>
        <w:t xml:space="preserve"> </w:t>
      </w:r>
      <w:proofErr w:type="spellStart"/>
      <w:r>
        <w:t>ScaleType</w:t>
      </w:r>
      <w:proofErr w:type="spellEnd"/>
      <w:r>
        <w:rPr>
          <w:rFonts w:hint="eastAsia"/>
        </w:rPr>
        <w:t>属性值</w:t>
      </w:r>
    </w:p>
    <w:p w14:paraId="19CD7FCC" w14:textId="1461C32C" w:rsidR="00476B0B" w:rsidRDefault="00476B0B" w:rsidP="00476B0B">
      <w:pPr>
        <w:rPr>
          <w:rFonts w:eastAsiaTheme="minorEastAsia" w:cstheme="minorBidi"/>
          <w:kern w:val="2"/>
          <w:sz w:val="21"/>
          <w:szCs w:val="21"/>
        </w:rPr>
      </w:pPr>
      <w:r>
        <w:fldChar w:fldCharType="begin"/>
      </w:r>
      <w:r>
        <w:instrText xml:space="preserve"> REF _Ref459745264 \h </w:instrText>
      </w:r>
      <w:r>
        <w:fldChar w:fldCharType="separate"/>
      </w:r>
      <w:r w:rsidR="003E203A">
        <w:rPr>
          <w:rFonts w:ascii="Cambria" w:eastAsia="黑体" w:hAnsi="Cambria" w:hint="eastAsia"/>
          <w:bCs/>
          <w:sz w:val="20"/>
        </w:rPr>
        <w:t>图</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11</w:t>
      </w:r>
      <w:r>
        <w:fldChar w:fldCharType="end"/>
      </w:r>
      <w:r>
        <w:rPr>
          <w:rFonts w:hint="eastAsia"/>
        </w:rPr>
        <w:t>所示的</w:t>
      </w:r>
      <w:r>
        <w:t>8</w:t>
      </w:r>
      <w:r>
        <w:rPr>
          <w:rFonts w:hint="eastAsia"/>
        </w:rPr>
        <w:t>幅小图显示了比</w:t>
      </w:r>
      <w:proofErr w:type="spellStart"/>
      <w:r>
        <w:t>ImageView</w:t>
      </w:r>
      <w:proofErr w:type="spellEnd"/>
      <w:r>
        <w:rPr>
          <w:rFonts w:hint="eastAsia"/>
        </w:rPr>
        <w:t>小的图片，在不同</w:t>
      </w:r>
      <w:proofErr w:type="spellStart"/>
      <w:r>
        <w:t>ScaleType</w:t>
      </w:r>
      <w:proofErr w:type="spellEnd"/>
      <w:r>
        <w:rPr>
          <w:rFonts w:hint="eastAsia"/>
        </w:rPr>
        <w:t>属性的</w:t>
      </w:r>
      <w:proofErr w:type="spellStart"/>
      <w:r>
        <w:t>ImageView</w:t>
      </w:r>
      <w:proofErr w:type="spellEnd"/>
      <w:r>
        <w:rPr>
          <w:rFonts w:hint="eastAsia"/>
        </w:rPr>
        <w:t>中显示的效果。这个例子中</w:t>
      </w:r>
      <w:r w:rsidR="00187322">
        <w:t>活动</w:t>
      </w:r>
      <w:r>
        <w:rPr>
          <w:rFonts w:hint="eastAsia"/>
        </w:rPr>
        <w:t>中设计了一个</w:t>
      </w:r>
      <w:proofErr w:type="spellStart"/>
      <w:r>
        <w:t>ImageView</w:t>
      </w:r>
      <w:proofErr w:type="spellEnd"/>
      <w:r>
        <w:rPr>
          <w:rFonts w:hint="eastAsia"/>
        </w:rPr>
        <w:t>和一个</w:t>
      </w:r>
      <w:r>
        <w:t>Button</w:t>
      </w:r>
      <w:r>
        <w:rPr>
          <w:rFonts w:hint="eastAsia"/>
        </w:rPr>
        <w:t>，点击</w:t>
      </w:r>
      <w:r>
        <w:t>Button</w:t>
      </w:r>
      <w:r>
        <w:rPr>
          <w:rFonts w:hint="eastAsia"/>
        </w:rPr>
        <w:t>可以转换</w:t>
      </w:r>
      <w:proofErr w:type="spellStart"/>
      <w:r>
        <w:t>ImageView</w:t>
      </w:r>
      <w:proofErr w:type="spellEnd"/>
      <w:r>
        <w:rPr>
          <w:rFonts w:hint="eastAsia"/>
        </w:rPr>
        <w:t>的</w:t>
      </w:r>
      <w:proofErr w:type="spellStart"/>
      <w:r>
        <w:t>ScaleType</w:t>
      </w:r>
      <w:proofErr w:type="spellEnd"/>
      <w:r>
        <w:rPr>
          <w:rFonts w:hint="eastAsia"/>
        </w:rPr>
        <w:t>属性，并把这个属性值标注在</w:t>
      </w:r>
      <w:r>
        <w:t>Button</w:t>
      </w:r>
      <w:r>
        <w:rPr>
          <w:rFonts w:hint="eastAsia"/>
        </w:rPr>
        <w:t>上。</w:t>
      </w:r>
    </w:p>
    <w:p w14:paraId="7BAC691B" w14:textId="671C4CB9" w:rsidR="00476B0B" w:rsidRDefault="00476B0B" w:rsidP="00476B0B">
      <w:pPr>
        <w:jc w:val="center"/>
        <w:rPr>
          <w:rFonts w:asciiTheme="minorHAnsi" w:hAnsiTheme="minorHAnsi"/>
        </w:rPr>
      </w:pPr>
      <w:r>
        <w:rPr>
          <w:noProof/>
        </w:rPr>
        <w:drawing>
          <wp:inline distT="0" distB="0" distL="0" distR="0" wp14:anchorId="347B56F1" wp14:editId="1E4B9105">
            <wp:extent cx="4107815" cy="2770505"/>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107815" cy="2770505"/>
                    </a:xfrm>
                    <a:prstGeom prst="rect">
                      <a:avLst/>
                    </a:prstGeom>
                    <a:noFill/>
                    <a:ln>
                      <a:noFill/>
                    </a:ln>
                  </pic:spPr>
                </pic:pic>
              </a:graphicData>
            </a:graphic>
          </wp:inline>
        </w:drawing>
      </w:r>
    </w:p>
    <w:p w14:paraId="20493343" w14:textId="53231B2E" w:rsidR="00476B0B" w:rsidRDefault="00476B0B" w:rsidP="00476B0B">
      <w:pPr>
        <w:spacing w:before="152" w:after="160"/>
        <w:ind w:firstLine="400"/>
        <w:jc w:val="center"/>
        <w:rPr>
          <w:rFonts w:ascii="Cambria" w:eastAsia="黑体" w:hAnsi="Cambria"/>
          <w:bCs/>
          <w:sz w:val="20"/>
        </w:rPr>
      </w:pPr>
      <w:bookmarkStart w:id="42" w:name="_Ref459745264"/>
      <w:bookmarkStart w:id="43" w:name="_Ref459745259"/>
      <w:bookmarkStart w:id="44" w:name="_Toc476667761"/>
      <w:r>
        <w:rPr>
          <w:rFonts w:ascii="Cambria" w:eastAsia="黑体" w:hAnsi="Cambria" w:hint="eastAsia"/>
          <w:bCs/>
          <w:sz w:val="20"/>
        </w:rPr>
        <w:t>图</w:t>
      </w:r>
      <w:r>
        <w:rPr>
          <w:rFonts w:ascii="Cambria" w:eastAsia="黑体" w:hAnsi="Cambria"/>
          <w:bCs/>
          <w:sz w:val="20"/>
        </w:rPr>
        <w:t xml:space="preserve"> </w:t>
      </w:r>
      <w:r w:rsidR="00865899">
        <w:rPr>
          <w:rFonts w:ascii="Cambria" w:eastAsia="黑体" w:hAnsi="Cambria"/>
          <w:bCs/>
          <w:sz w:val="20"/>
        </w:rPr>
        <w:fldChar w:fldCharType="begin"/>
      </w:r>
      <w:r w:rsidR="00865899">
        <w:rPr>
          <w:rFonts w:ascii="Cambria" w:eastAsia="黑体" w:hAnsi="Cambria"/>
          <w:bCs/>
          <w:sz w:val="20"/>
        </w:rPr>
        <w:instrText xml:space="preserve"> STYLEREF 1 \s </w:instrText>
      </w:r>
      <w:r w:rsidR="00865899">
        <w:rPr>
          <w:rFonts w:ascii="Cambria" w:eastAsia="黑体" w:hAnsi="Cambria"/>
          <w:bCs/>
          <w:sz w:val="20"/>
        </w:rPr>
        <w:fldChar w:fldCharType="separate"/>
      </w:r>
      <w:r w:rsidR="003E203A">
        <w:rPr>
          <w:rFonts w:ascii="Cambria" w:eastAsia="黑体" w:hAnsi="Cambria"/>
          <w:bCs/>
          <w:noProof/>
          <w:sz w:val="20"/>
        </w:rPr>
        <w:t>3</w:t>
      </w:r>
      <w:r w:rsidR="00865899">
        <w:rPr>
          <w:rFonts w:ascii="Cambria" w:eastAsia="黑体" w:hAnsi="Cambria"/>
          <w:bCs/>
          <w:sz w:val="20"/>
        </w:rPr>
        <w:fldChar w:fldCharType="end"/>
      </w:r>
      <w:r w:rsidR="00865899">
        <w:rPr>
          <w:rFonts w:ascii="Cambria" w:eastAsia="黑体" w:hAnsi="Cambria"/>
          <w:bCs/>
          <w:sz w:val="20"/>
        </w:rPr>
        <w:noBreakHyphen/>
      </w:r>
      <w:r w:rsidR="00865899">
        <w:rPr>
          <w:rFonts w:ascii="Cambria" w:eastAsia="黑体" w:hAnsi="Cambria"/>
          <w:bCs/>
          <w:sz w:val="20"/>
        </w:rPr>
        <w:fldChar w:fldCharType="begin"/>
      </w:r>
      <w:r w:rsidR="00865899">
        <w:rPr>
          <w:rFonts w:ascii="Cambria" w:eastAsia="黑体" w:hAnsi="Cambria"/>
          <w:bCs/>
          <w:sz w:val="20"/>
        </w:rPr>
        <w:instrText xml:space="preserve"> SEQ </w:instrText>
      </w:r>
      <w:r w:rsidR="00865899">
        <w:rPr>
          <w:rFonts w:ascii="Cambria" w:eastAsia="黑体" w:hAnsi="Cambria"/>
          <w:bCs/>
          <w:sz w:val="20"/>
        </w:rPr>
        <w:instrText>图</w:instrText>
      </w:r>
      <w:r w:rsidR="00865899">
        <w:rPr>
          <w:rFonts w:ascii="Cambria" w:eastAsia="黑体" w:hAnsi="Cambria"/>
          <w:bCs/>
          <w:sz w:val="20"/>
        </w:rPr>
        <w:instrText xml:space="preserve"> \* ARABIC \s 1 </w:instrText>
      </w:r>
      <w:r w:rsidR="00865899">
        <w:rPr>
          <w:rFonts w:ascii="Cambria" w:eastAsia="黑体" w:hAnsi="Cambria"/>
          <w:bCs/>
          <w:sz w:val="20"/>
        </w:rPr>
        <w:fldChar w:fldCharType="separate"/>
      </w:r>
      <w:r w:rsidR="003E203A">
        <w:rPr>
          <w:rFonts w:ascii="Cambria" w:eastAsia="黑体" w:hAnsi="Cambria"/>
          <w:bCs/>
          <w:noProof/>
          <w:sz w:val="20"/>
        </w:rPr>
        <w:t>11</w:t>
      </w:r>
      <w:r w:rsidR="00865899">
        <w:rPr>
          <w:rFonts w:ascii="Cambria" w:eastAsia="黑体" w:hAnsi="Cambria"/>
          <w:bCs/>
          <w:sz w:val="20"/>
        </w:rPr>
        <w:fldChar w:fldCharType="end"/>
      </w:r>
      <w:bookmarkEnd w:id="42"/>
      <w:r>
        <w:rPr>
          <w:rFonts w:ascii="Cambria" w:eastAsia="黑体" w:hAnsi="Cambria"/>
          <w:bCs/>
          <w:sz w:val="20"/>
        </w:rPr>
        <w:t xml:space="preserve"> </w:t>
      </w:r>
      <w:r>
        <w:rPr>
          <w:rFonts w:ascii="Cambria" w:eastAsia="黑体" w:hAnsi="Cambria" w:hint="eastAsia"/>
          <w:bCs/>
          <w:sz w:val="20"/>
        </w:rPr>
        <w:t>不同</w:t>
      </w:r>
      <w:proofErr w:type="spellStart"/>
      <w:r>
        <w:rPr>
          <w:rFonts w:ascii="Cambria" w:eastAsia="黑体" w:hAnsi="Cambria"/>
          <w:bCs/>
          <w:sz w:val="20"/>
        </w:rPr>
        <w:t>ScaleType</w:t>
      </w:r>
      <w:proofErr w:type="spellEnd"/>
      <w:r>
        <w:rPr>
          <w:rFonts w:ascii="Cambria" w:eastAsia="黑体" w:hAnsi="Cambria" w:hint="eastAsia"/>
          <w:bCs/>
          <w:sz w:val="20"/>
        </w:rPr>
        <w:t>属性的</w:t>
      </w:r>
      <w:proofErr w:type="spellStart"/>
      <w:r>
        <w:rPr>
          <w:rFonts w:ascii="Cambria" w:eastAsia="黑体" w:hAnsi="Cambria"/>
          <w:bCs/>
          <w:sz w:val="20"/>
        </w:rPr>
        <w:t>ImageView</w:t>
      </w:r>
      <w:proofErr w:type="spellEnd"/>
      <w:r>
        <w:rPr>
          <w:rFonts w:ascii="Cambria" w:eastAsia="黑体" w:hAnsi="Cambria" w:hint="eastAsia"/>
          <w:bCs/>
          <w:sz w:val="20"/>
        </w:rPr>
        <w:t>显示效果</w:t>
      </w:r>
      <w:bookmarkEnd w:id="43"/>
      <w:bookmarkEnd w:id="44"/>
    </w:p>
    <w:p w14:paraId="33404DF5" w14:textId="54E0CDAA" w:rsidR="00476B0B" w:rsidRDefault="00476B0B" w:rsidP="00476B0B">
      <w:pPr>
        <w:rPr>
          <w:rFonts w:eastAsiaTheme="minorEastAsia" w:cstheme="minorBidi"/>
          <w:sz w:val="21"/>
        </w:rPr>
      </w:pPr>
      <w:r>
        <w:rPr>
          <w:rFonts w:hint="eastAsia"/>
        </w:rPr>
        <w:lastRenderedPageBreak/>
        <w:t>这个例子的</w:t>
      </w:r>
      <w:r>
        <w:t>XML</w:t>
      </w:r>
      <w:r>
        <w:rPr>
          <w:rFonts w:hint="eastAsia"/>
        </w:rPr>
        <w:t>布局文件可以参考前面的例子编写。其中原始图片是</w:t>
      </w:r>
      <w:r>
        <w:t>160*240</w:t>
      </w:r>
      <w:r>
        <w:rPr>
          <w:rFonts w:hint="eastAsia"/>
        </w:rPr>
        <w:t>像素，</w:t>
      </w:r>
      <w:proofErr w:type="spellStart"/>
      <w:r>
        <w:t>ImageView</w:t>
      </w:r>
      <w:proofErr w:type="spellEnd"/>
      <w:r>
        <w:rPr>
          <w:rFonts w:hint="eastAsia"/>
        </w:rPr>
        <w:t>的尺寸设置成</w:t>
      </w:r>
      <w:proofErr w:type="spellStart"/>
      <w:r>
        <w:t>android:layout_width</w:t>
      </w:r>
      <w:proofErr w:type="spellEnd"/>
      <w:r>
        <w:rPr>
          <w:rFonts w:hint="eastAsia"/>
        </w:rPr>
        <w:t>值为</w:t>
      </w:r>
      <w:r>
        <w:t>"</w:t>
      </w:r>
      <w:proofErr w:type="spellStart"/>
      <w:r>
        <w:t>match_parent</w:t>
      </w:r>
      <w:proofErr w:type="spellEnd"/>
      <w:r>
        <w:t>"</w:t>
      </w:r>
      <w:r>
        <w:rPr>
          <w:rFonts w:hint="eastAsia"/>
        </w:rPr>
        <w:t>，</w:t>
      </w:r>
      <w:proofErr w:type="spellStart"/>
      <w:r>
        <w:t>android:layout_height</w:t>
      </w:r>
      <w:proofErr w:type="spellEnd"/>
      <w:r>
        <w:rPr>
          <w:rFonts w:hint="eastAsia"/>
        </w:rPr>
        <w:t>值为</w:t>
      </w:r>
      <w:r>
        <w:t>"400dp"</w:t>
      </w:r>
      <w:r>
        <w:rPr>
          <w:rFonts w:hint="eastAsia"/>
        </w:rPr>
        <w:t>。</w:t>
      </w:r>
      <w:proofErr w:type="spellStart"/>
      <w:r>
        <w:t>ImageView</w:t>
      </w:r>
      <w:proofErr w:type="spellEnd"/>
      <w:r>
        <w:rPr>
          <w:rFonts w:hint="eastAsia"/>
        </w:rPr>
        <w:t>的点击事件通过</w:t>
      </w:r>
      <w:proofErr w:type="spellStart"/>
      <w:r>
        <w:t>android:onClick</w:t>
      </w:r>
      <w:proofErr w:type="spellEnd"/>
      <w:r>
        <w:rPr>
          <w:rFonts w:hint="eastAsia"/>
        </w:rPr>
        <w:t>属性设置回调方法</w:t>
      </w:r>
      <w:proofErr w:type="spellStart"/>
      <w:r>
        <w:t>changeScale</w:t>
      </w:r>
      <w:proofErr w:type="spellEnd"/>
      <w:r>
        <w:t>()</w:t>
      </w:r>
      <w:r>
        <w:rPr>
          <w:rFonts w:hint="eastAsia"/>
        </w:rPr>
        <w:t>，使用</w:t>
      </w:r>
      <w:proofErr w:type="spellStart"/>
      <w:r>
        <w:t>ImageView</w:t>
      </w:r>
      <w:proofErr w:type="spellEnd"/>
      <w:r>
        <w:rPr>
          <w:rFonts w:hint="eastAsia"/>
        </w:rPr>
        <w:t>的</w:t>
      </w:r>
      <w:proofErr w:type="spellStart"/>
      <w:r>
        <w:t>setScaleType</w:t>
      </w:r>
      <w:proofErr w:type="spellEnd"/>
      <w:r>
        <w:t>()</w:t>
      </w:r>
      <w:r>
        <w:rPr>
          <w:rFonts w:hint="eastAsia"/>
        </w:rPr>
        <w:t>方法实现其</w:t>
      </w:r>
      <w:proofErr w:type="spellStart"/>
      <w:r>
        <w:t>ScaleType</w:t>
      </w:r>
      <w:proofErr w:type="spellEnd"/>
      <w:r>
        <w:rPr>
          <w:rFonts w:hint="eastAsia"/>
        </w:rPr>
        <w:t>的值，从而改变用户界面中图形的显示效果，见</w:t>
      </w:r>
      <w:r>
        <w:fldChar w:fldCharType="begin"/>
      </w:r>
      <w:r>
        <w:instrText xml:space="preserve"> REF _Ref459746484 \h </w:instrText>
      </w:r>
      <w:r>
        <w:fldChar w:fldCharType="separate"/>
      </w:r>
      <w:r w:rsidR="003E203A">
        <w:rPr>
          <w:rFonts w:hint="eastAsia"/>
        </w:rPr>
        <w:t>码</w:t>
      </w:r>
      <w:r w:rsidR="003E203A">
        <w:t xml:space="preserve"> </w:t>
      </w:r>
      <w:r w:rsidR="003E203A">
        <w:rPr>
          <w:noProof/>
        </w:rPr>
        <w:t>3</w:t>
      </w:r>
      <w:r w:rsidR="003E203A">
        <w:noBreakHyphen/>
      </w:r>
      <w:r w:rsidR="003E203A">
        <w:rPr>
          <w:noProof/>
        </w:rPr>
        <w:t>30</w:t>
      </w:r>
      <w:r>
        <w:fldChar w:fldCharType="end"/>
      </w:r>
      <w:r>
        <w:rPr>
          <w:rFonts w:hint="eastAsia"/>
        </w:rPr>
        <w:t>。</w:t>
      </w:r>
    </w:p>
    <w:p w14:paraId="460CA0D8" w14:textId="77777777" w:rsidR="00582B8A" w:rsidRDefault="00582B8A" w:rsidP="00582B8A">
      <w:pPr>
        <w:pStyle w:val="a6"/>
        <w:ind w:left="240" w:right="720" w:firstLine="180"/>
      </w:pPr>
      <w:r>
        <w:t xml:space="preserve">import </w:t>
      </w:r>
      <w:proofErr w:type="spellStart"/>
      <w:r>
        <w:t>android.content.Intent</w:t>
      </w:r>
      <w:proofErr w:type="spellEnd"/>
      <w:r>
        <w:t>;</w:t>
      </w:r>
    </w:p>
    <w:p w14:paraId="6D835F6C" w14:textId="77777777" w:rsidR="00582B8A" w:rsidRDefault="00582B8A" w:rsidP="00582B8A">
      <w:pPr>
        <w:pStyle w:val="a6"/>
        <w:ind w:left="240" w:right="720" w:firstLine="180"/>
      </w:pPr>
      <w:r>
        <w:t xml:space="preserve">import </w:t>
      </w:r>
      <w:proofErr w:type="spellStart"/>
      <w:r>
        <w:t>android.graphics.drawable.Drawable</w:t>
      </w:r>
      <w:proofErr w:type="spellEnd"/>
      <w:r>
        <w:t>;</w:t>
      </w:r>
    </w:p>
    <w:p w14:paraId="63F0B415" w14:textId="77777777" w:rsidR="00582B8A" w:rsidRDefault="00582B8A" w:rsidP="00582B8A">
      <w:pPr>
        <w:pStyle w:val="a6"/>
        <w:ind w:left="240" w:right="720" w:firstLine="180"/>
      </w:pPr>
      <w:r>
        <w:t xml:space="preserve">import </w:t>
      </w:r>
      <w:proofErr w:type="spellStart"/>
      <w:r>
        <w:t>android.os.Bundle</w:t>
      </w:r>
      <w:proofErr w:type="spellEnd"/>
      <w:r>
        <w:t>;</w:t>
      </w:r>
    </w:p>
    <w:p w14:paraId="24398197" w14:textId="77777777" w:rsidR="00582B8A" w:rsidRDefault="00582B8A" w:rsidP="00582B8A">
      <w:pPr>
        <w:pStyle w:val="a6"/>
        <w:ind w:left="240" w:right="720" w:firstLine="180"/>
      </w:pPr>
      <w:r>
        <w:t xml:space="preserve">import </w:t>
      </w:r>
      <w:proofErr w:type="spellStart"/>
      <w:r>
        <w:t>android.view.View</w:t>
      </w:r>
      <w:proofErr w:type="spellEnd"/>
      <w:r>
        <w:t>;</w:t>
      </w:r>
    </w:p>
    <w:p w14:paraId="4D2D5047" w14:textId="77777777" w:rsidR="00582B8A" w:rsidRDefault="00582B8A" w:rsidP="00582B8A">
      <w:pPr>
        <w:pStyle w:val="a6"/>
        <w:ind w:left="240" w:right="720" w:firstLine="180"/>
      </w:pPr>
      <w:r>
        <w:t xml:space="preserve">import </w:t>
      </w:r>
      <w:proofErr w:type="spellStart"/>
      <w:r>
        <w:t>android.widget.Button</w:t>
      </w:r>
      <w:proofErr w:type="spellEnd"/>
      <w:r>
        <w:t>;</w:t>
      </w:r>
    </w:p>
    <w:p w14:paraId="5E6D8623" w14:textId="77777777" w:rsidR="00582B8A" w:rsidRDefault="00582B8A" w:rsidP="00582B8A">
      <w:pPr>
        <w:pStyle w:val="a6"/>
        <w:ind w:left="240" w:right="720" w:firstLine="180"/>
      </w:pPr>
      <w:r>
        <w:t xml:space="preserve">import </w:t>
      </w:r>
      <w:proofErr w:type="spellStart"/>
      <w:r>
        <w:t>android.widget.CompoundButton</w:t>
      </w:r>
      <w:proofErr w:type="spellEnd"/>
      <w:r>
        <w:t>;</w:t>
      </w:r>
    </w:p>
    <w:p w14:paraId="2ABFDE75" w14:textId="77777777" w:rsidR="00582B8A" w:rsidRDefault="00582B8A" w:rsidP="00582B8A">
      <w:pPr>
        <w:pStyle w:val="a6"/>
        <w:ind w:left="240" w:right="720" w:firstLine="180"/>
      </w:pPr>
      <w:r>
        <w:t xml:space="preserve">import </w:t>
      </w:r>
      <w:proofErr w:type="spellStart"/>
      <w:r>
        <w:t>android.widget.ImageView</w:t>
      </w:r>
      <w:proofErr w:type="spellEnd"/>
      <w:r>
        <w:t>;</w:t>
      </w:r>
    </w:p>
    <w:p w14:paraId="1DC5FE01" w14:textId="77777777" w:rsidR="00582B8A" w:rsidRDefault="00582B8A" w:rsidP="00582B8A">
      <w:pPr>
        <w:pStyle w:val="a6"/>
        <w:ind w:left="240" w:right="720" w:firstLine="180"/>
      </w:pPr>
      <w:r>
        <w:t xml:space="preserve">import </w:t>
      </w:r>
      <w:proofErr w:type="spellStart"/>
      <w:r>
        <w:t>android.widget.ToggleButton</w:t>
      </w:r>
      <w:proofErr w:type="spellEnd"/>
      <w:r>
        <w:t>;</w:t>
      </w:r>
    </w:p>
    <w:p w14:paraId="4FAE3B7D" w14:textId="77777777" w:rsidR="00582B8A" w:rsidRDefault="00582B8A" w:rsidP="00582B8A">
      <w:pPr>
        <w:pStyle w:val="a6"/>
        <w:ind w:left="240" w:right="720" w:firstLine="180"/>
      </w:pPr>
    </w:p>
    <w:p w14:paraId="6A2CFD0E" w14:textId="77777777" w:rsidR="00582B8A" w:rsidRDefault="00582B8A" w:rsidP="00582B8A">
      <w:pPr>
        <w:pStyle w:val="a6"/>
        <w:ind w:left="240" w:right="720" w:firstLine="180"/>
      </w:pPr>
      <w:r>
        <w:t xml:space="preserve">import </w:t>
      </w:r>
      <w:proofErr w:type="spellStart"/>
      <w:r>
        <w:t>androidx.appcompat.app.AppCompatActivity</w:t>
      </w:r>
      <w:proofErr w:type="spellEnd"/>
      <w:r>
        <w:t>;</w:t>
      </w:r>
    </w:p>
    <w:p w14:paraId="5AF4E956" w14:textId="77777777" w:rsidR="00582B8A" w:rsidRDefault="00582B8A" w:rsidP="00582B8A">
      <w:pPr>
        <w:pStyle w:val="a6"/>
        <w:ind w:left="240" w:right="720" w:firstLine="180"/>
      </w:pPr>
    </w:p>
    <w:p w14:paraId="00A86DA0" w14:textId="77777777" w:rsidR="00582B8A" w:rsidRDefault="00582B8A" w:rsidP="00582B8A">
      <w:pPr>
        <w:pStyle w:val="a6"/>
        <w:ind w:left="240" w:right="720" w:firstLine="180"/>
      </w:pPr>
      <w:r>
        <w:t>import com.example.ch03.materialdesign.R;</w:t>
      </w:r>
    </w:p>
    <w:p w14:paraId="58823D62" w14:textId="77777777" w:rsidR="00582B8A" w:rsidRDefault="00582B8A" w:rsidP="00582B8A">
      <w:pPr>
        <w:pStyle w:val="a6"/>
        <w:ind w:left="240" w:right="720" w:firstLine="180"/>
      </w:pPr>
      <w:r>
        <w:t xml:space="preserve">import </w:t>
      </w:r>
      <w:proofErr w:type="spellStart"/>
      <w:r>
        <w:t>java.util.ArrayList</w:t>
      </w:r>
      <w:proofErr w:type="spellEnd"/>
      <w:r>
        <w:t>;</w:t>
      </w:r>
    </w:p>
    <w:p w14:paraId="1779C387" w14:textId="77777777" w:rsidR="00582B8A" w:rsidRDefault="00582B8A" w:rsidP="00582B8A">
      <w:pPr>
        <w:pStyle w:val="a6"/>
        <w:ind w:left="240" w:right="720" w:firstLine="180"/>
      </w:pPr>
      <w:r>
        <w:t xml:space="preserve">import </w:t>
      </w:r>
      <w:proofErr w:type="spellStart"/>
      <w:r>
        <w:t>java.util.List</w:t>
      </w:r>
      <w:proofErr w:type="spellEnd"/>
      <w:r>
        <w:t>;</w:t>
      </w:r>
    </w:p>
    <w:p w14:paraId="354ED8B4" w14:textId="77777777" w:rsidR="00582B8A" w:rsidRDefault="00582B8A" w:rsidP="00582B8A">
      <w:pPr>
        <w:pStyle w:val="a6"/>
        <w:ind w:left="240" w:right="720" w:firstLine="180"/>
      </w:pPr>
    </w:p>
    <w:p w14:paraId="2CDC2FE2" w14:textId="77777777" w:rsidR="00582B8A" w:rsidRDefault="00582B8A" w:rsidP="00582B8A">
      <w:pPr>
        <w:pStyle w:val="a6"/>
        <w:ind w:left="240" w:right="720" w:firstLine="180"/>
      </w:pPr>
      <w:r>
        <w:t xml:space="preserve">public class </w:t>
      </w:r>
      <w:proofErr w:type="spellStart"/>
      <w:r>
        <w:t>ImageScaleActivity</w:t>
      </w:r>
      <w:proofErr w:type="spellEnd"/>
      <w:r>
        <w:t xml:space="preserve"> extends </w:t>
      </w:r>
      <w:proofErr w:type="spellStart"/>
      <w:r>
        <w:t>AppCompatActivity</w:t>
      </w:r>
      <w:proofErr w:type="spellEnd"/>
      <w:r>
        <w:t xml:space="preserve"> {</w:t>
      </w:r>
    </w:p>
    <w:p w14:paraId="1625B750" w14:textId="77777777" w:rsidR="00582B8A" w:rsidRDefault="00582B8A" w:rsidP="00582B8A">
      <w:pPr>
        <w:pStyle w:val="a6"/>
        <w:ind w:left="240" w:right="720" w:firstLine="180"/>
      </w:pPr>
      <w:r>
        <w:t xml:space="preserve">    private String EXTRA_CURRENT_INDEX = "CURRENT_INDEX";</w:t>
      </w:r>
    </w:p>
    <w:p w14:paraId="3FF6331B" w14:textId="77777777" w:rsidR="00582B8A" w:rsidRDefault="00582B8A" w:rsidP="00582B8A">
      <w:pPr>
        <w:pStyle w:val="a6"/>
        <w:ind w:left="240" w:right="720" w:firstLine="180"/>
      </w:pPr>
      <w:r>
        <w:t xml:space="preserve">    private int </w:t>
      </w:r>
      <w:proofErr w:type="spellStart"/>
      <w:r>
        <w:t>currentImageIndex</w:t>
      </w:r>
      <w:proofErr w:type="spellEnd"/>
      <w:r>
        <w:t xml:space="preserve"> = 0;</w:t>
      </w:r>
    </w:p>
    <w:p w14:paraId="631371BE" w14:textId="77777777" w:rsidR="00582B8A" w:rsidRDefault="00582B8A" w:rsidP="00582B8A">
      <w:pPr>
        <w:pStyle w:val="a6"/>
        <w:ind w:left="240" w:right="720" w:firstLine="180"/>
      </w:pPr>
      <w:r>
        <w:t xml:space="preserve">    private int[] images = {</w:t>
      </w:r>
    </w:p>
    <w:p w14:paraId="7BFF652E" w14:textId="77777777" w:rsidR="00582B8A" w:rsidRDefault="00582B8A" w:rsidP="00582B8A">
      <w:pPr>
        <w:pStyle w:val="a6"/>
        <w:ind w:left="240" w:right="720" w:firstLine="180"/>
      </w:pPr>
      <w:r>
        <w:t xml:space="preserve">            </w:t>
      </w:r>
      <w:proofErr w:type="spellStart"/>
      <w:r>
        <w:t>R.drawable.cube_icon</w:t>
      </w:r>
      <w:proofErr w:type="spellEnd"/>
      <w:r>
        <w:t xml:space="preserve">, </w:t>
      </w:r>
      <w:proofErr w:type="spellStart"/>
      <w:r>
        <w:t>R.drawable.cube_photo</w:t>
      </w:r>
      <w:proofErr w:type="spellEnd"/>
      <w:r>
        <w:t>,</w:t>
      </w:r>
    </w:p>
    <w:p w14:paraId="0FD989C7" w14:textId="77777777" w:rsidR="00582B8A" w:rsidRDefault="00582B8A" w:rsidP="00582B8A">
      <w:pPr>
        <w:pStyle w:val="a6"/>
        <w:ind w:left="240" w:right="720" w:firstLine="180"/>
      </w:pPr>
      <w:r>
        <w:t xml:space="preserve">            </w:t>
      </w:r>
      <w:proofErr w:type="spellStart"/>
      <w:r>
        <w:t>R.drawable.wide_icon</w:t>
      </w:r>
      <w:proofErr w:type="spellEnd"/>
      <w:r>
        <w:t xml:space="preserve">, </w:t>
      </w:r>
      <w:proofErr w:type="spellStart"/>
      <w:r>
        <w:t>R.drawable.wide_photo</w:t>
      </w:r>
      <w:proofErr w:type="spellEnd"/>
      <w:r>
        <w:t>,</w:t>
      </w:r>
    </w:p>
    <w:p w14:paraId="278758B5" w14:textId="77777777" w:rsidR="00582B8A" w:rsidRDefault="00582B8A" w:rsidP="00582B8A">
      <w:pPr>
        <w:pStyle w:val="a6"/>
        <w:ind w:left="240" w:right="720" w:firstLine="180"/>
      </w:pPr>
      <w:r>
        <w:t xml:space="preserve">            </w:t>
      </w:r>
      <w:proofErr w:type="spellStart"/>
      <w:r>
        <w:t>R.drawable.tall_icon</w:t>
      </w:r>
      <w:proofErr w:type="spellEnd"/>
      <w:r>
        <w:t xml:space="preserve">, </w:t>
      </w:r>
      <w:proofErr w:type="spellStart"/>
      <w:r>
        <w:t>R.drawable.tall_photo</w:t>
      </w:r>
      <w:proofErr w:type="spellEnd"/>
      <w:r>
        <w:t>,</w:t>
      </w:r>
    </w:p>
    <w:p w14:paraId="0E62E130" w14:textId="77777777" w:rsidR="00582B8A" w:rsidRDefault="00582B8A" w:rsidP="00582B8A">
      <w:pPr>
        <w:pStyle w:val="a6"/>
        <w:ind w:left="240" w:right="720" w:firstLine="180"/>
      </w:pPr>
      <w:r>
        <w:t xml:space="preserve">    };</w:t>
      </w:r>
    </w:p>
    <w:p w14:paraId="0265A238" w14:textId="77777777" w:rsidR="00582B8A" w:rsidRDefault="00582B8A" w:rsidP="00582B8A">
      <w:pPr>
        <w:pStyle w:val="a6"/>
        <w:ind w:left="240" w:right="720" w:firstLine="180"/>
      </w:pPr>
    </w:p>
    <w:p w14:paraId="100CDF2A" w14:textId="77777777" w:rsidR="00582B8A" w:rsidRDefault="00582B8A" w:rsidP="00582B8A">
      <w:pPr>
        <w:pStyle w:val="a6"/>
        <w:ind w:left="240" w:right="720" w:firstLine="180"/>
      </w:pPr>
      <w:r>
        <w:t xml:space="preserve">    Button </w:t>
      </w:r>
      <w:proofErr w:type="spellStart"/>
      <w:r>
        <w:t>cycleImageButton</w:t>
      </w:r>
      <w:proofErr w:type="spellEnd"/>
      <w:r>
        <w:t>;</w:t>
      </w:r>
    </w:p>
    <w:p w14:paraId="58DA172A" w14:textId="77777777" w:rsidR="00582B8A" w:rsidRDefault="00582B8A" w:rsidP="00582B8A">
      <w:pPr>
        <w:pStyle w:val="a6"/>
        <w:ind w:left="240" w:right="720" w:firstLine="180"/>
      </w:pPr>
      <w:r>
        <w:lastRenderedPageBreak/>
        <w:t xml:space="preserve">    </w:t>
      </w:r>
      <w:proofErr w:type="spellStart"/>
      <w:r>
        <w:t>ToggleButton</w:t>
      </w:r>
      <w:proofErr w:type="spellEnd"/>
      <w:r>
        <w:t xml:space="preserve"> </w:t>
      </w:r>
      <w:proofErr w:type="spellStart"/>
      <w:r>
        <w:t>toggleAdjustViewBounds</w:t>
      </w:r>
      <w:proofErr w:type="spellEnd"/>
      <w:r>
        <w:t>;</w:t>
      </w:r>
    </w:p>
    <w:p w14:paraId="41B78CFC" w14:textId="77777777" w:rsidR="00582B8A" w:rsidRDefault="00582B8A" w:rsidP="00582B8A">
      <w:pPr>
        <w:pStyle w:val="a6"/>
        <w:ind w:left="240" w:right="720" w:firstLine="180"/>
      </w:pPr>
      <w:r>
        <w:t xml:space="preserve">    private List&lt;</w:t>
      </w:r>
      <w:proofErr w:type="spellStart"/>
      <w:r>
        <w:t>ImageView</w:t>
      </w:r>
      <w:proofErr w:type="spellEnd"/>
      <w:r>
        <w:t xml:space="preserve">&gt; </w:t>
      </w:r>
      <w:proofErr w:type="spellStart"/>
      <w:r>
        <w:t>imageViews</w:t>
      </w:r>
      <w:proofErr w:type="spellEnd"/>
      <w:r>
        <w:t>;</w:t>
      </w:r>
    </w:p>
    <w:p w14:paraId="39A87A83" w14:textId="77777777" w:rsidR="00582B8A" w:rsidRDefault="00582B8A" w:rsidP="00582B8A">
      <w:pPr>
        <w:pStyle w:val="a6"/>
        <w:ind w:left="240" w:right="720" w:firstLine="180"/>
      </w:pPr>
      <w:r>
        <w:t xml:space="preserve">    private int[] </w:t>
      </w:r>
      <w:proofErr w:type="spellStart"/>
      <w:r>
        <w:t>imageViewIds</w:t>
      </w:r>
      <w:proofErr w:type="spellEnd"/>
      <w:r>
        <w:t xml:space="preserve"> = {</w:t>
      </w:r>
    </w:p>
    <w:p w14:paraId="0F70BAB3" w14:textId="77777777" w:rsidR="00582B8A" w:rsidRDefault="00582B8A" w:rsidP="00582B8A">
      <w:pPr>
        <w:pStyle w:val="a6"/>
        <w:ind w:left="240" w:right="720" w:firstLine="180"/>
      </w:pPr>
      <w:r>
        <w:t xml:space="preserve">            </w:t>
      </w:r>
      <w:proofErr w:type="spellStart"/>
      <w:r>
        <w:t>R.id.center</w:t>
      </w:r>
      <w:proofErr w:type="spellEnd"/>
      <w:r>
        <w:t xml:space="preserve">, </w:t>
      </w:r>
      <w:proofErr w:type="spellStart"/>
      <w:r>
        <w:t>R.id.centerCrop</w:t>
      </w:r>
      <w:proofErr w:type="spellEnd"/>
      <w:r>
        <w:t xml:space="preserve">, </w:t>
      </w:r>
      <w:proofErr w:type="spellStart"/>
      <w:r>
        <w:t>R.id.centerInside</w:t>
      </w:r>
      <w:proofErr w:type="spellEnd"/>
      <w:r>
        <w:t>,</w:t>
      </w:r>
    </w:p>
    <w:p w14:paraId="72B726F6" w14:textId="77777777" w:rsidR="00582B8A" w:rsidRDefault="00582B8A" w:rsidP="00582B8A">
      <w:pPr>
        <w:pStyle w:val="a6"/>
        <w:ind w:left="240" w:right="720" w:firstLine="180"/>
      </w:pPr>
      <w:r>
        <w:t xml:space="preserve">            </w:t>
      </w:r>
      <w:proofErr w:type="spellStart"/>
      <w:r>
        <w:t>R.id.fitCenter</w:t>
      </w:r>
      <w:proofErr w:type="spellEnd"/>
      <w:r>
        <w:t xml:space="preserve">, </w:t>
      </w:r>
      <w:proofErr w:type="spellStart"/>
      <w:r>
        <w:t>R.id.fitStart</w:t>
      </w:r>
      <w:proofErr w:type="spellEnd"/>
      <w:r>
        <w:t xml:space="preserve">, </w:t>
      </w:r>
      <w:proofErr w:type="spellStart"/>
      <w:r>
        <w:t>R.id.fitEnd</w:t>
      </w:r>
      <w:proofErr w:type="spellEnd"/>
      <w:r>
        <w:t xml:space="preserve">, </w:t>
      </w:r>
      <w:proofErr w:type="spellStart"/>
      <w:r>
        <w:t>R.id.fitXY</w:t>
      </w:r>
      <w:proofErr w:type="spellEnd"/>
      <w:r>
        <w:t>,</w:t>
      </w:r>
    </w:p>
    <w:p w14:paraId="775EA592" w14:textId="77777777" w:rsidR="00582B8A" w:rsidRDefault="00582B8A" w:rsidP="00582B8A">
      <w:pPr>
        <w:pStyle w:val="a6"/>
        <w:ind w:left="240" w:right="720" w:firstLine="180"/>
      </w:pPr>
      <w:r>
        <w:t xml:space="preserve">            </w:t>
      </w:r>
      <w:proofErr w:type="spellStart"/>
      <w:r>
        <w:t>R.id.matrix</w:t>
      </w:r>
      <w:proofErr w:type="spellEnd"/>
    </w:p>
    <w:p w14:paraId="0502DC23" w14:textId="77777777" w:rsidR="00582B8A" w:rsidRDefault="00582B8A" w:rsidP="00582B8A">
      <w:pPr>
        <w:pStyle w:val="a6"/>
        <w:ind w:left="240" w:right="720" w:firstLine="180"/>
      </w:pPr>
      <w:r>
        <w:t xml:space="preserve">    };</w:t>
      </w:r>
    </w:p>
    <w:p w14:paraId="59C3D533" w14:textId="77777777" w:rsidR="00582B8A" w:rsidRDefault="00582B8A" w:rsidP="00582B8A">
      <w:pPr>
        <w:pStyle w:val="a6"/>
        <w:ind w:left="240" w:right="720" w:firstLine="180"/>
      </w:pPr>
    </w:p>
    <w:p w14:paraId="48D6DEFE" w14:textId="77777777" w:rsidR="00582B8A" w:rsidRDefault="00582B8A" w:rsidP="00582B8A">
      <w:pPr>
        <w:pStyle w:val="a6"/>
        <w:ind w:left="240" w:right="720" w:firstLine="180"/>
      </w:pPr>
      <w:r>
        <w:t xml:space="preserve">    @Override</w:t>
      </w:r>
    </w:p>
    <w:p w14:paraId="76358B77" w14:textId="77777777" w:rsidR="00582B8A" w:rsidRDefault="00582B8A" w:rsidP="00582B8A">
      <w:pPr>
        <w:pStyle w:val="a6"/>
        <w:ind w:left="240" w:right="720" w:firstLine="180"/>
      </w:pPr>
      <w:r>
        <w:t xml:space="preserve">    protected void </w:t>
      </w:r>
      <w:proofErr w:type="spellStart"/>
      <w:r>
        <w:t>onCreate</w:t>
      </w:r>
      <w:proofErr w:type="spellEnd"/>
      <w:r>
        <w:t xml:space="preserve">(Bundle </w:t>
      </w:r>
      <w:proofErr w:type="spellStart"/>
      <w:r>
        <w:t>savedInstanceState</w:t>
      </w:r>
      <w:proofErr w:type="spellEnd"/>
      <w:r>
        <w:t>) {</w:t>
      </w:r>
    </w:p>
    <w:p w14:paraId="7F344239" w14:textId="77777777" w:rsidR="00582B8A" w:rsidRDefault="00582B8A" w:rsidP="00582B8A">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12DD776D" w14:textId="77777777" w:rsidR="00582B8A" w:rsidRDefault="00582B8A" w:rsidP="00582B8A">
      <w:pPr>
        <w:pStyle w:val="a6"/>
        <w:ind w:left="240" w:right="720" w:firstLine="180"/>
      </w:pPr>
      <w:r>
        <w:t xml:space="preserve">        </w:t>
      </w:r>
      <w:proofErr w:type="spellStart"/>
      <w:r>
        <w:t>setContentView</w:t>
      </w:r>
      <w:proofErr w:type="spellEnd"/>
      <w:r>
        <w:t>(</w:t>
      </w:r>
      <w:proofErr w:type="spellStart"/>
      <w:r>
        <w:t>R.layout.image_scale</w:t>
      </w:r>
      <w:proofErr w:type="spellEnd"/>
      <w:r>
        <w:t>);</w:t>
      </w:r>
    </w:p>
    <w:p w14:paraId="553B47AB" w14:textId="77777777" w:rsidR="00582B8A" w:rsidRDefault="00582B8A" w:rsidP="00582B8A">
      <w:pPr>
        <w:pStyle w:val="a6"/>
        <w:ind w:left="240" w:right="720" w:firstLine="180"/>
      </w:pPr>
    </w:p>
    <w:p w14:paraId="5E39585D" w14:textId="77777777" w:rsidR="00582B8A" w:rsidRDefault="00582B8A" w:rsidP="00582B8A">
      <w:pPr>
        <w:pStyle w:val="a6"/>
        <w:ind w:left="240" w:right="720" w:firstLine="180"/>
      </w:pPr>
      <w:r>
        <w:t xml:space="preserve">        Intent </w:t>
      </w:r>
      <w:proofErr w:type="spellStart"/>
      <w:r>
        <w:t>intent</w:t>
      </w:r>
      <w:proofErr w:type="spellEnd"/>
      <w:r>
        <w:t xml:space="preserve"> = </w:t>
      </w:r>
      <w:proofErr w:type="spellStart"/>
      <w:r>
        <w:t>this.getIntent</w:t>
      </w:r>
      <w:proofErr w:type="spellEnd"/>
      <w:r>
        <w:t>();</w:t>
      </w:r>
    </w:p>
    <w:p w14:paraId="58FFE18B" w14:textId="77777777" w:rsidR="00582B8A" w:rsidRDefault="00582B8A" w:rsidP="00582B8A">
      <w:pPr>
        <w:pStyle w:val="a6"/>
        <w:ind w:left="240" w:right="720" w:firstLine="180"/>
      </w:pPr>
      <w:r>
        <w:t xml:space="preserve">        if (intent != null &amp;&amp; </w:t>
      </w:r>
      <w:proofErr w:type="spellStart"/>
      <w:r>
        <w:t>intent.getExtras</w:t>
      </w:r>
      <w:proofErr w:type="spellEnd"/>
      <w:r>
        <w:t>() != null) {</w:t>
      </w:r>
    </w:p>
    <w:p w14:paraId="6B7C71B4" w14:textId="77777777" w:rsidR="00582B8A" w:rsidRDefault="00582B8A" w:rsidP="00582B8A">
      <w:pPr>
        <w:pStyle w:val="a6"/>
        <w:ind w:left="240" w:right="720" w:firstLine="180"/>
      </w:pPr>
      <w:r>
        <w:t xml:space="preserve">            // set the current index if the app was reloaded after setting </w:t>
      </w:r>
      <w:proofErr w:type="spellStart"/>
      <w:r>
        <w:t>adjustViewBounds</w:t>
      </w:r>
      <w:proofErr w:type="spellEnd"/>
      <w:r>
        <w:t xml:space="preserve"> to false.</w:t>
      </w:r>
    </w:p>
    <w:p w14:paraId="2022E8EC" w14:textId="77777777" w:rsidR="00582B8A" w:rsidRDefault="00582B8A" w:rsidP="00582B8A">
      <w:pPr>
        <w:pStyle w:val="a6"/>
        <w:ind w:left="240" w:right="720" w:firstLine="180"/>
      </w:pPr>
      <w:r>
        <w:t xml:space="preserve">            Bundle extras = </w:t>
      </w:r>
      <w:proofErr w:type="spellStart"/>
      <w:r>
        <w:t>intent.getExtras</w:t>
      </w:r>
      <w:proofErr w:type="spellEnd"/>
      <w:r>
        <w:t>();</w:t>
      </w:r>
    </w:p>
    <w:p w14:paraId="764E7A2D" w14:textId="77777777" w:rsidR="00582B8A" w:rsidRDefault="00582B8A" w:rsidP="00582B8A">
      <w:pPr>
        <w:pStyle w:val="a6"/>
        <w:ind w:left="240" w:right="720" w:firstLine="180"/>
      </w:pPr>
      <w:r>
        <w:t xml:space="preserve">            </w:t>
      </w:r>
      <w:proofErr w:type="spellStart"/>
      <w:r>
        <w:t>currentImageIndex</w:t>
      </w:r>
      <w:proofErr w:type="spellEnd"/>
      <w:r>
        <w:t xml:space="preserve"> = </w:t>
      </w:r>
      <w:proofErr w:type="spellStart"/>
      <w:r>
        <w:t>extras.getInt</w:t>
      </w:r>
      <w:proofErr w:type="spellEnd"/>
      <w:r>
        <w:t>(EXTRA_CURRENT_INDEX, 0);</w:t>
      </w:r>
    </w:p>
    <w:p w14:paraId="3BB20563" w14:textId="77777777" w:rsidR="00582B8A" w:rsidRDefault="00582B8A" w:rsidP="00582B8A">
      <w:pPr>
        <w:pStyle w:val="a6"/>
        <w:ind w:left="240" w:right="720" w:firstLine="180"/>
      </w:pPr>
      <w:r>
        <w:t xml:space="preserve">        }</w:t>
      </w:r>
    </w:p>
    <w:p w14:paraId="37857651" w14:textId="77777777" w:rsidR="00582B8A" w:rsidRDefault="00582B8A" w:rsidP="00582B8A">
      <w:pPr>
        <w:pStyle w:val="a6"/>
        <w:ind w:left="240" w:right="720" w:firstLine="180"/>
      </w:pPr>
    </w:p>
    <w:p w14:paraId="1618C29E" w14:textId="77777777" w:rsidR="00582B8A" w:rsidRDefault="00582B8A" w:rsidP="00582B8A">
      <w:pPr>
        <w:pStyle w:val="a6"/>
        <w:ind w:left="240" w:right="720" w:firstLine="180"/>
      </w:pPr>
      <w:r>
        <w:t xml:space="preserve">        </w:t>
      </w:r>
      <w:proofErr w:type="spellStart"/>
      <w:r>
        <w:t>cycleImageButton</w:t>
      </w:r>
      <w:proofErr w:type="spellEnd"/>
      <w:r>
        <w:t xml:space="preserve"> = (Button) </w:t>
      </w:r>
      <w:proofErr w:type="spellStart"/>
      <w:r>
        <w:t>findViewById</w:t>
      </w:r>
      <w:proofErr w:type="spellEnd"/>
      <w:r>
        <w:t>(</w:t>
      </w:r>
      <w:proofErr w:type="spellStart"/>
      <w:r>
        <w:t>R.id.cycleImageButton</w:t>
      </w:r>
      <w:proofErr w:type="spellEnd"/>
      <w:r>
        <w:t>);</w:t>
      </w:r>
    </w:p>
    <w:p w14:paraId="4EEEDBEC" w14:textId="77777777" w:rsidR="00582B8A" w:rsidRDefault="00582B8A" w:rsidP="00582B8A">
      <w:pPr>
        <w:pStyle w:val="a6"/>
        <w:ind w:left="240" w:right="720" w:firstLine="180"/>
      </w:pPr>
      <w:r>
        <w:t xml:space="preserve">        </w:t>
      </w:r>
      <w:proofErr w:type="spellStart"/>
      <w:r>
        <w:t>toggleAdjustViewBounds</w:t>
      </w:r>
      <w:proofErr w:type="spellEnd"/>
      <w:r>
        <w:t xml:space="preserve"> = (</w:t>
      </w:r>
      <w:proofErr w:type="spellStart"/>
      <w:r>
        <w:t>ToggleButton</w:t>
      </w:r>
      <w:proofErr w:type="spellEnd"/>
      <w:r>
        <w:t xml:space="preserve">) </w:t>
      </w:r>
      <w:proofErr w:type="spellStart"/>
      <w:r>
        <w:t>findViewById</w:t>
      </w:r>
      <w:proofErr w:type="spellEnd"/>
      <w:r>
        <w:t>(</w:t>
      </w:r>
      <w:proofErr w:type="spellStart"/>
      <w:r>
        <w:t>R.id.toggleAdjustViewBounds</w:t>
      </w:r>
      <w:proofErr w:type="spellEnd"/>
      <w:r>
        <w:t>);</w:t>
      </w:r>
    </w:p>
    <w:p w14:paraId="3C77D33D" w14:textId="77777777" w:rsidR="00582B8A" w:rsidRDefault="00582B8A" w:rsidP="00582B8A">
      <w:pPr>
        <w:pStyle w:val="a6"/>
        <w:ind w:left="240" w:right="720" w:firstLine="180"/>
      </w:pPr>
      <w:r>
        <w:t xml:space="preserve">        </w:t>
      </w:r>
      <w:proofErr w:type="spellStart"/>
      <w:r>
        <w:t>attachClickListeners</w:t>
      </w:r>
      <w:proofErr w:type="spellEnd"/>
      <w:r>
        <w:t>();</w:t>
      </w:r>
    </w:p>
    <w:p w14:paraId="5BEF9137" w14:textId="77777777" w:rsidR="00582B8A" w:rsidRDefault="00582B8A" w:rsidP="00582B8A">
      <w:pPr>
        <w:pStyle w:val="a6"/>
        <w:ind w:left="240" w:right="720" w:firstLine="180"/>
      </w:pPr>
    </w:p>
    <w:p w14:paraId="10A2E4D1" w14:textId="77777777" w:rsidR="00582B8A" w:rsidRDefault="00582B8A" w:rsidP="00582B8A">
      <w:pPr>
        <w:pStyle w:val="a6"/>
        <w:ind w:left="240" w:right="720" w:firstLine="180"/>
      </w:pPr>
      <w:r>
        <w:t xml:space="preserve">        </w:t>
      </w:r>
      <w:proofErr w:type="spellStart"/>
      <w:r>
        <w:t>imageViews</w:t>
      </w:r>
      <w:proofErr w:type="spellEnd"/>
      <w:r>
        <w:t xml:space="preserve"> = new </w:t>
      </w:r>
      <w:proofErr w:type="spellStart"/>
      <w:r>
        <w:t>ArrayList</w:t>
      </w:r>
      <w:proofErr w:type="spellEnd"/>
      <w:r>
        <w:t>&lt;&gt;();</w:t>
      </w:r>
    </w:p>
    <w:p w14:paraId="5430E6BD" w14:textId="77777777" w:rsidR="00582B8A" w:rsidRDefault="00582B8A" w:rsidP="00582B8A">
      <w:pPr>
        <w:pStyle w:val="a6"/>
        <w:ind w:left="240" w:right="720" w:firstLine="180"/>
      </w:pPr>
      <w:r>
        <w:t xml:space="preserve">        for (int id : </w:t>
      </w:r>
      <w:proofErr w:type="spellStart"/>
      <w:r>
        <w:t>imageViewIds</w:t>
      </w:r>
      <w:proofErr w:type="spellEnd"/>
      <w:r>
        <w:t>) {</w:t>
      </w:r>
    </w:p>
    <w:p w14:paraId="7310BF11" w14:textId="77777777" w:rsidR="00582B8A" w:rsidRDefault="00582B8A" w:rsidP="00582B8A">
      <w:pPr>
        <w:pStyle w:val="a6"/>
        <w:ind w:left="240" w:right="720" w:firstLine="180"/>
      </w:pPr>
      <w:r>
        <w:t xml:space="preserve">            </w:t>
      </w:r>
      <w:proofErr w:type="spellStart"/>
      <w:r>
        <w:t>ImageView</w:t>
      </w:r>
      <w:proofErr w:type="spellEnd"/>
      <w:r>
        <w:t xml:space="preserve"> </w:t>
      </w:r>
      <w:proofErr w:type="spellStart"/>
      <w:r>
        <w:t>imageView</w:t>
      </w:r>
      <w:proofErr w:type="spellEnd"/>
      <w:r>
        <w:t xml:space="preserve"> = (</w:t>
      </w:r>
      <w:proofErr w:type="spellStart"/>
      <w:r>
        <w:t>ImageView</w:t>
      </w:r>
      <w:proofErr w:type="spellEnd"/>
      <w:r>
        <w:t xml:space="preserve">) </w:t>
      </w:r>
      <w:proofErr w:type="spellStart"/>
      <w:r>
        <w:t>findViewById</w:t>
      </w:r>
      <w:proofErr w:type="spellEnd"/>
      <w:r>
        <w:t>(id);</w:t>
      </w:r>
    </w:p>
    <w:p w14:paraId="647EEA48" w14:textId="77777777" w:rsidR="00582B8A" w:rsidRDefault="00582B8A" w:rsidP="00582B8A">
      <w:pPr>
        <w:pStyle w:val="a6"/>
        <w:ind w:left="240" w:right="720" w:firstLine="180"/>
      </w:pPr>
      <w:r>
        <w:t xml:space="preserve">            </w:t>
      </w:r>
      <w:proofErr w:type="spellStart"/>
      <w:r>
        <w:t>imageViews.add</w:t>
      </w:r>
      <w:proofErr w:type="spellEnd"/>
      <w:r>
        <w:t>(</w:t>
      </w:r>
      <w:proofErr w:type="spellStart"/>
      <w:r>
        <w:t>imageView</w:t>
      </w:r>
      <w:proofErr w:type="spellEnd"/>
      <w:r>
        <w:t>);</w:t>
      </w:r>
    </w:p>
    <w:p w14:paraId="73EEB6C7" w14:textId="77777777" w:rsidR="00582B8A" w:rsidRDefault="00582B8A" w:rsidP="00582B8A">
      <w:pPr>
        <w:pStyle w:val="a6"/>
        <w:ind w:left="240" w:right="720" w:firstLine="180"/>
      </w:pPr>
      <w:r>
        <w:t xml:space="preserve">        }</w:t>
      </w:r>
    </w:p>
    <w:p w14:paraId="27E6DC57" w14:textId="77777777" w:rsidR="00582B8A" w:rsidRDefault="00582B8A" w:rsidP="00582B8A">
      <w:pPr>
        <w:pStyle w:val="a6"/>
        <w:ind w:left="240" w:right="720" w:firstLine="180"/>
      </w:pPr>
      <w:r>
        <w:t xml:space="preserve">        </w:t>
      </w:r>
      <w:proofErr w:type="spellStart"/>
      <w:r>
        <w:t>setImage</w:t>
      </w:r>
      <w:proofErr w:type="spellEnd"/>
      <w:r>
        <w:t>();</w:t>
      </w:r>
    </w:p>
    <w:p w14:paraId="5E9FCCBF" w14:textId="77777777" w:rsidR="00582B8A" w:rsidRDefault="00582B8A" w:rsidP="00582B8A">
      <w:pPr>
        <w:pStyle w:val="a6"/>
        <w:ind w:left="240" w:right="720" w:firstLine="180"/>
      </w:pPr>
      <w:r>
        <w:lastRenderedPageBreak/>
        <w:t xml:space="preserve">    }</w:t>
      </w:r>
    </w:p>
    <w:p w14:paraId="337E9EBE" w14:textId="77777777" w:rsidR="00582B8A" w:rsidRDefault="00582B8A" w:rsidP="00582B8A">
      <w:pPr>
        <w:pStyle w:val="a6"/>
        <w:ind w:left="240" w:right="720" w:firstLine="180"/>
      </w:pPr>
    </w:p>
    <w:p w14:paraId="1B9CB352" w14:textId="77777777" w:rsidR="00582B8A" w:rsidRDefault="00582B8A" w:rsidP="00582B8A">
      <w:pPr>
        <w:pStyle w:val="a6"/>
        <w:ind w:left="240" w:right="720" w:firstLine="180"/>
      </w:pPr>
      <w:r>
        <w:t xml:space="preserve">    private void </w:t>
      </w:r>
      <w:proofErr w:type="spellStart"/>
      <w:r>
        <w:t>attachClickListeners</w:t>
      </w:r>
      <w:proofErr w:type="spellEnd"/>
      <w:r>
        <w:t>() {</w:t>
      </w:r>
    </w:p>
    <w:p w14:paraId="65981186" w14:textId="77777777" w:rsidR="00582B8A" w:rsidRDefault="00582B8A" w:rsidP="00582B8A">
      <w:pPr>
        <w:pStyle w:val="a6"/>
        <w:ind w:left="240" w:right="720" w:firstLine="180"/>
      </w:pPr>
      <w:r>
        <w:t xml:space="preserve">        </w:t>
      </w:r>
      <w:proofErr w:type="spellStart"/>
      <w:r>
        <w:t>cycleImageButton.setOnClickListener</w:t>
      </w:r>
      <w:proofErr w:type="spellEnd"/>
      <w:r>
        <w:t xml:space="preserve">(new </w:t>
      </w:r>
      <w:proofErr w:type="spellStart"/>
      <w:r>
        <w:t>View.OnClickListener</w:t>
      </w:r>
      <w:proofErr w:type="spellEnd"/>
      <w:r>
        <w:t>() {</w:t>
      </w:r>
    </w:p>
    <w:p w14:paraId="15E53F7D" w14:textId="77777777" w:rsidR="00582B8A" w:rsidRDefault="00582B8A" w:rsidP="00582B8A">
      <w:pPr>
        <w:pStyle w:val="a6"/>
        <w:ind w:left="240" w:right="720" w:firstLine="180"/>
      </w:pPr>
      <w:r>
        <w:t xml:space="preserve">            @Override</w:t>
      </w:r>
    </w:p>
    <w:p w14:paraId="16C150EA" w14:textId="77777777" w:rsidR="00582B8A" w:rsidRDefault="00582B8A" w:rsidP="00582B8A">
      <w:pPr>
        <w:pStyle w:val="a6"/>
        <w:ind w:left="240" w:right="720" w:firstLine="180"/>
      </w:pPr>
      <w:r>
        <w:t xml:space="preserve">            public void </w:t>
      </w:r>
      <w:proofErr w:type="spellStart"/>
      <w:r>
        <w:t>onClick</w:t>
      </w:r>
      <w:proofErr w:type="spellEnd"/>
      <w:r>
        <w:t>(View view) {</w:t>
      </w:r>
    </w:p>
    <w:p w14:paraId="1149E4D2" w14:textId="77777777" w:rsidR="00582B8A" w:rsidRDefault="00582B8A" w:rsidP="00582B8A">
      <w:pPr>
        <w:pStyle w:val="a6"/>
        <w:ind w:left="240" w:right="720" w:firstLine="180"/>
      </w:pPr>
      <w:r>
        <w:t xml:space="preserve">                </w:t>
      </w:r>
      <w:proofErr w:type="spellStart"/>
      <w:r>
        <w:t>cycleImage</w:t>
      </w:r>
      <w:proofErr w:type="spellEnd"/>
      <w:r>
        <w:t>();</w:t>
      </w:r>
    </w:p>
    <w:p w14:paraId="5ADC0E86" w14:textId="77777777" w:rsidR="00582B8A" w:rsidRDefault="00582B8A" w:rsidP="00582B8A">
      <w:pPr>
        <w:pStyle w:val="a6"/>
        <w:ind w:left="240" w:right="720" w:firstLine="180"/>
      </w:pPr>
      <w:r>
        <w:t xml:space="preserve">            }</w:t>
      </w:r>
    </w:p>
    <w:p w14:paraId="47261A66" w14:textId="77777777" w:rsidR="00582B8A" w:rsidRDefault="00582B8A" w:rsidP="00582B8A">
      <w:pPr>
        <w:pStyle w:val="a6"/>
        <w:ind w:left="240" w:right="720" w:firstLine="180"/>
      </w:pPr>
      <w:r>
        <w:t xml:space="preserve">        });</w:t>
      </w:r>
    </w:p>
    <w:p w14:paraId="1BCF8E3A" w14:textId="77777777" w:rsidR="00582B8A" w:rsidRDefault="00582B8A" w:rsidP="00582B8A">
      <w:pPr>
        <w:pStyle w:val="a6"/>
        <w:ind w:left="240" w:right="720" w:firstLine="180"/>
      </w:pPr>
    </w:p>
    <w:p w14:paraId="04901261" w14:textId="77777777" w:rsidR="00582B8A" w:rsidRDefault="00582B8A" w:rsidP="00582B8A">
      <w:pPr>
        <w:pStyle w:val="a6"/>
        <w:ind w:left="240" w:right="720" w:firstLine="180"/>
      </w:pPr>
      <w:r>
        <w:t xml:space="preserve">        </w:t>
      </w:r>
      <w:proofErr w:type="spellStart"/>
      <w:r>
        <w:t>toggleAdjustViewBounds.setOnCheckedChangeListener</w:t>
      </w:r>
      <w:proofErr w:type="spellEnd"/>
      <w:r>
        <w:t xml:space="preserve">(new </w:t>
      </w:r>
      <w:proofErr w:type="spellStart"/>
      <w:r>
        <w:t>CompoundButton.OnCheckedChangeListener</w:t>
      </w:r>
      <w:proofErr w:type="spellEnd"/>
      <w:r>
        <w:t>() {</w:t>
      </w:r>
    </w:p>
    <w:p w14:paraId="261DB568" w14:textId="77777777" w:rsidR="00582B8A" w:rsidRDefault="00582B8A" w:rsidP="00582B8A">
      <w:pPr>
        <w:pStyle w:val="a6"/>
        <w:ind w:left="240" w:right="720" w:firstLine="180"/>
      </w:pPr>
      <w:r>
        <w:t xml:space="preserve">            @Override</w:t>
      </w:r>
    </w:p>
    <w:p w14:paraId="5CC52A06" w14:textId="77777777" w:rsidR="00582B8A" w:rsidRDefault="00582B8A" w:rsidP="00582B8A">
      <w:pPr>
        <w:pStyle w:val="a6"/>
        <w:ind w:left="240" w:right="720" w:firstLine="180"/>
      </w:pPr>
      <w:r>
        <w:t xml:space="preserve">            public void </w:t>
      </w:r>
      <w:proofErr w:type="spellStart"/>
      <w:r>
        <w:t>onCheckedChanged</w:t>
      </w:r>
      <w:proofErr w:type="spellEnd"/>
      <w:r>
        <w:t>(</w:t>
      </w:r>
      <w:proofErr w:type="spellStart"/>
      <w:r>
        <w:t>CompoundButton</w:t>
      </w:r>
      <w:proofErr w:type="spellEnd"/>
      <w:r>
        <w:t xml:space="preserve"> </w:t>
      </w:r>
      <w:proofErr w:type="spellStart"/>
      <w:r>
        <w:t>compoundButton</w:t>
      </w:r>
      <w:proofErr w:type="spellEnd"/>
      <w:r>
        <w:t xml:space="preserve">, </w:t>
      </w:r>
      <w:proofErr w:type="spellStart"/>
      <w:r>
        <w:t>boolean</w:t>
      </w:r>
      <w:proofErr w:type="spellEnd"/>
      <w:r>
        <w:t xml:space="preserve"> b) {</w:t>
      </w:r>
    </w:p>
    <w:p w14:paraId="12EA20D1" w14:textId="77777777" w:rsidR="00582B8A" w:rsidRDefault="00582B8A" w:rsidP="00582B8A">
      <w:pPr>
        <w:pStyle w:val="a6"/>
        <w:ind w:left="240" w:right="720" w:firstLine="180"/>
      </w:pPr>
      <w:r>
        <w:t xml:space="preserve">                if (b) {</w:t>
      </w:r>
    </w:p>
    <w:p w14:paraId="3AF9B656" w14:textId="77777777" w:rsidR="00582B8A" w:rsidRDefault="00582B8A" w:rsidP="00582B8A">
      <w:pPr>
        <w:pStyle w:val="a6"/>
        <w:ind w:left="240" w:right="720" w:firstLine="180"/>
      </w:pPr>
      <w:r>
        <w:t xml:space="preserve">                    for (</w:t>
      </w:r>
      <w:proofErr w:type="spellStart"/>
      <w:r>
        <w:t>ImageView</w:t>
      </w:r>
      <w:proofErr w:type="spellEnd"/>
      <w:r>
        <w:t xml:space="preserve"> </w:t>
      </w:r>
      <w:proofErr w:type="spellStart"/>
      <w:r>
        <w:t>imageView</w:t>
      </w:r>
      <w:proofErr w:type="spellEnd"/>
      <w:r>
        <w:t xml:space="preserve"> : </w:t>
      </w:r>
      <w:proofErr w:type="spellStart"/>
      <w:r>
        <w:t>imageViews</w:t>
      </w:r>
      <w:proofErr w:type="spellEnd"/>
      <w:r>
        <w:t>) {</w:t>
      </w:r>
    </w:p>
    <w:p w14:paraId="18D4D4DD" w14:textId="77777777" w:rsidR="00582B8A" w:rsidRDefault="00582B8A" w:rsidP="00582B8A">
      <w:pPr>
        <w:pStyle w:val="a6"/>
        <w:ind w:left="240" w:right="720" w:firstLine="180"/>
      </w:pPr>
      <w:r>
        <w:t xml:space="preserve">                        </w:t>
      </w:r>
      <w:proofErr w:type="spellStart"/>
      <w:r>
        <w:t>imageView.setAdjustViewBounds</w:t>
      </w:r>
      <w:proofErr w:type="spellEnd"/>
      <w:r>
        <w:t>(b);</w:t>
      </w:r>
    </w:p>
    <w:p w14:paraId="37F6F109" w14:textId="77777777" w:rsidR="00582B8A" w:rsidRDefault="00582B8A" w:rsidP="00582B8A">
      <w:pPr>
        <w:pStyle w:val="a6"/>
        <w:ind w:left="240" w:right="720" w:firstLine="180"/>
      </w:pPr>
      <w:r>
        <w:t xml:space="preserve">                    }</w:t>
      </w:r>
    </w:p>
    <w:p w14:paraId="1789BC71" w14:textId="77777777" w:rsidR="00582B8A" w:rsidRDefault="00582B8A" w:rsidP="00582B8A">
      <w:pPr>
        <w:pStyle w:val="a6"/>
        <w:ind w:left="240" w:right="720" w:firstLine="180"/>
      </w:pPr>
      <w:r>
        <w:t xml:space="preserve">                } else {</w:t>
      </w:r>
    </w:p>
    <w:p w14:paraId="1A0EEA2F" w14:textId="77777777" w:rsidR="00582B8A" w:rsidRDefault="00582B8A" w:rsidP="00582B8A">
      <w:pPr>
        <w:pStyle w:val="a6"/>
        <w:ind w:left="240" w:right="720" w:firstLine="180"/>
      </w:pPr>
      <w:r>
        <w:t xml:space="preserve">                    // setting </w:t>
      </w:r>
      <w:proofErr w:type="spellStart"/>
      <w:r>
        <w:t>adjustViewBounds</w:t>
      </w:r>
      <w:proofErr w:type="spellEnd"/>
      <w:r>
        <w:t xml:space="preserve"> back to false is ineffective.</w:t>
      </w:r>
    </w:p>
    <w:p w14:paraId="493ACA37" w14:textId="77777777" w:rsidR="00582B8A" w:rsidRDefault="00582B8A" w:rsidP="00582B8A">
      <w:pPr>
        <w:pStyle w:val="a6"/>
        <w:ind w:left="240" w:right="720" w:firstLine="180"/>
      </w:pPr>
      <w:r>
        <w:t xml:space="preserve">                    // simple restart the activity.</w:t>
      </w:r>
    </w:p>
    <w:p w14:paraId="6F6C8235" w14:textId="77777777" w:rsidR="00582B8A" w:rsidRDefault="00582B8A" w:rsidP="00582B8A">
      <w:pPr>
        <w:pStyle w:val="a6"/>
        <w:ind w:left="240" w:right="720" w:firstLine="180"/>
      </w:pPr>
      <w:r>
        <w:t xml:space="preserve">                    Intent </w:t>
      </w:r>
      <w:proofErr w:type="spellStart"/>
      <w:r>
        <w:t>intent</w:t>
      </w:r>
      <w:proofErr w:type="spellEnd"/>
      <w:r>
        <w:t xml:space="preserve"> = new Intent(</w:t>
      </w:r>
      <w:proofErr w:type="spellStart"/>
      <w:r>
        <w:t>ImageScaleActivity.this</w:t>
      </w:r>
      <w:proofErr w:type="spellEnd"/>
      <w:r>
        <w:t xml:space="preserve">, </w:t>
      </w:r>
      <w:proofErr w:type="spellStart"/>
      <w:r>
        <w:t>ImageScaleActivity.class</w:t>
      </w:r>
      <w:proofErr w:type="spellEnd"/>
      <w:r>
        <w:t>);</w:t>
      </w:r>
    </w:p>
    <w:p w14:paraId="30CC307A" w14:textId="77777777" w:rsidR="00582B8A" w:rsidRDefault="00582B8A" w:rsidP="00582B8A">
      <w:pPr>
        <w:pStyle w:val="a6"/>
        <w:ind w:left="240" w:right="720" w:firstLine="180"/>
      </w:pPr>
      <w:r>
        <w:t xml:space="preserve">                    </w:t>
      </w:r>
      <w:proofErr w:type="spellStart"/>
      <w:r>
        <w:t>intent.putExtra</w:t>
      </w:r>
      <w:proofErr w:type="spellEnd"/>
      <w:r>
        <w:t xml:space="preserve">(EXTRA_CURRENT_INDEX, </w:t>
      </w:r>
      <w:proofErr w:type="spellStart"/>
      <w:r>
        <w:t>currentImageIndex</w:t>
      </w:r>
      <w:proofErr w:type="spellEnd"/>
      <w:r>
        <w:t>);</w:t>
      </w:r>
    </w:p>
    <w:p w14:paraId="246C90AA" w14:textId="77777777" w:rsidR="00582B8A" w:rsidRDefault="00582B8A" w:rsidP="00582B8A">
      <w:pPr>
        <w:pStyle w:val="a6"/>
        <w:ind w:left="240" w:right="720" w:firstLine="180"/>
      </w:pPr>
      <w:r>
        <w:t xml:space="preserve">                    </w:t>
      </w:r>
      <w:proofErr w:type="spellStart"/>
      <w:r>
        <w:t>startActivity</w:t>
      </w:r>
      <w:proofErr w:type="spellEnd"/>
      <w:r>
        <w:t>(intent);</w:t>
      </w:r>
    </w:p>
    <w:p w14:paraId="73F68326" w14:textId="77777777" w:rsidR="00582B8A" w:rsidRDefault="00582B8A" w:rsidP="00582B8A">
      <w:pPr>
        <w:pStyle w:val="a6"/>
        <w:ind w:left="240" w:right="720" w:firstLine="180"/>
      </w:pPr>
      <w:r>
        <w:t xml:space="preserve">                }</w:t>
      </w:r>
    </w:p>
    <w:p w14:paraId="53124E40" w14:textId="77777777" w:rsidR="00582B8A" w:rsidRDefault="00582B8A" w:rsidP="00582B8A">
      <w:pPr>
        <w:pStyle w:val="a6"/>
        <w:ind w:left="240" w:right="720" w:firstLine="180"/>
      </w:pPr>
      <w:r>
        <w:t xml:space="preserve">            }</w:t>
      </w:r>
    </w:p>
    <w:p w14:paraId="0050DA6D" w14:textId="77777777" w:rsidR="00582B8A" w:rsidRDefault="00582B8A" w:rsidP="00582B8A">
      <w:pPr>
        <w:pStyle w:val="a6"/>
        <w:ind w:left="240" w:right="720" w:firstLine="180"/>
      </w:pPr>
      <w:r>
        <w:t xml:space="preserve">        });</w:t>
      </w:r>
    </w:p>
    <w:p w14:paraId="38D82DA9" w14:textId="77777777" w:rsidR="00582B8A" w:rsidRDefault="00582B8A" w:rsidP="00582B8A">
      <w:pPr>
        <w:pStyle w:val="a6"/>
        <w:ind w:left="240" w:right="720" w:firstLine="180"/>
      </w:pPr>
      <w:r>
        <w:t xml:space="preserve">    }</w:t>
      </w:r>
    </w:p>
    <w:p w14:paraId="585C90B9" w14:textId="77777777" w:rsidR="00582B8A" w:rsidRDefault="00582B8A" w:rsidP="00582B8A">
      <w:pPr>
        <w:pStyle w:val="a6"/>
        <w:ind w:left="240" w:right="720" w:firstLine="180"/>
      </w:pPr>
    </w:p>
    <w:p w14:paraId="7228F9BF" w14:textId="77777777" w:rsidR="00582B8A" w:rsidRDefault="00582B8A" w:rsidP="00582B8A">
      <w:pPr>
        <w:pStyle w:val="a6"/>
        <w:ind w:left="240" w:right="720" w:firstLine="180"/>
      </w:pPr>
      <w:r>
        <w:t xml:space="preserve">    private void </w:t>
      </w:r>
      <w:proofErr w:type="spellStart"/>
      <w:r>
        <w:t>cycleImage</w:t>
      </w:r>
      <w:proofErr w:type="spellEnd"/>
      <w:r>
        <w:t>() {</w:t>
      </w:r>
    </w:p>
    <w:p w14:paraId="29020DD9" w14:textId="77777777" w:rsidR="00582B8A" w:rsidRDefault="00582B8A" w:rsidP="00582B8A">
      <w:pPr>
        <w:pStyle w:val="a6"/>
        <w:ind w:left="240" w:right="720" w:firstLine="180"/>
      </w:pPr>
      <w:r>
        <w:lastRenderedPageBreak/>
        <w:t xml:space="preserve">        </w:t>
      </w:r>
      <w:proofErr w:type="spellStart"/>
      <w:r>
        <w:t>currentImageIndex</w:t>
      </w:r>
      <w:proofErr w:type="spellEnd"/>
      <w:r>
        <w:t xml:space="preserve"> = ++</w:t>
      </w:r>
      <w:proofErr w:type="spellStart"/>
      <w:r>
        <w:t>currentImageIndex</w:t>
      </w:r>
      <w:proofErr w:type="spellEnd"/>
      <w:r>
        <w:t xml:space="preserve"> % </w:t>
      </w:r>
      <w:proofErr w:type="spellStart"/>
      <w:r>
        <w:t>images.length</w:t>
      </w:r>
      <w:proofErr w:type="spellEnd"/>
      <w:r>
        <w:t>;</w:t>
      </w:r>
    </w:p>
    <w:p w14:paraId="4EDA023E" w14:textId="77777777" w:rsidR="00582B8A" w:rsidRDefault="00582B8A" w:rsidP="00582B8A">
      <w:pPr>
        <w:pStyle w:val="a6"/>
        <w:ind w:left="240" w:right="720" w:firstLine="180"/>
      </w:pPr>
      <w:r>
        <w:t xml:space="preserve">        </w:t>
      </w:r>
      <w:proofErr w:type="spellStart"/>
      <w:r>
        <w:t>setImage</w:t>
      </w:r>
      <w:proofErr w:type="spellEnd"/>
      <w:r>
        <w:t>();</w:t>
      </w:r>
    </w:p>
    <w:p w14:paraId="1C94D825" w14:textId="77777777" w:rsidR="00582B8A" w:rsidRDefault="00582B8A" w:rsidP="00582B8A">
      <w:pPr>
        <w:pStyle w:val="a6"/>
        <w:ind w:left="240" w:right="720" w:firstLine="180"/>
      </w:pPr>
      <w:r>
        <w:t xml:space="preserve">    }</w:t>
      </w:r>
    </w:p>
    <w:p w14:paraId="1534D232" w14:textId="77777777" w:rsidR="00582B8A" w:rsidRDefault="00582B8A" w:rsidP="00582B8A">
      <w:pPr>
        <w:pStyle w:val="a6"/>
        <w:ind w:left="240" w:right="720" w:firstLine="180"/>
      </w:pPr>
    </w:p>
    <w:p w14:paraId="267077F8" w14:textId="77777777" w:rsidR="00582B8A" w:rsidRDefault="00582B8A" w:rsidP="00582B8A">
      <w:pPr>
        <w:pStyle w:val="a6"/>
        <w:ind w:left="240" w:right="720" w:firstLine="180"/>
      </w:pPr>
      <w:r>
        <w:t xml:space="preserve">    private void </w:t>
      </w:r>
      <w:proofErr w:type="spellStart"/>
      <w:r>
        <w:t>setImage</w:t>
      </w:r>
      <w:proofErr w:type="spellEnd"/>
      <w:r>
        <w:t>() {</w:t>
      </w:r>
    </w:p>
    <w:p w14:paraId="43B73A96" w14:textId="77777777" w:rsidR="00582B8A" w:rsidRDefault="00582B8A" w:rsidP="00582B8A">
      <w:pPr>
        <w:pStyle w:val="a6"/>
        <w:ind w:left="240" w:right="720" w:firstLine="180"/>
      </w:pPr>
      <w:r>
        <w:t xml:space="preserve">        String message = "Cycle Image (" + (</w:t>
      </w:r>
      <w:proofErr w:type="spellStart"/>
      <w:r>
        <w:t>currentImageIndex</w:t>
      </w:r>
      <w:proofErr w:type="spellEnd"/>
      <w:r>
        <w:t xml:space="preserve"> + 1) + "/" + </w:t>
      </w:r>
      <w:proofErr w:type="spellStart"/>
      <w:r>
        <w:t>images.length</w:t>
      </w:r>
      <w:proofErr w:type="spellEnd"/>
      <w:r>
        <w:t xml:space="preserve"> + ")";</w:t>
      </w:r>
    </w:p>
    <w:p w14:paraId="674F6FFF" w14:textId="77777777" w:rsidR="00582B8A" w:rsidRDefault="00582B8A" w:rsidP="00582B8A">
      <w:pPr>
        <w:pStyle w:val="a6"/>
        <w:ind w:left="240" w:right="720" w:firstLine="180"/>
      </w:pPr>
      <w:r>
        <w:t xml:space="preserve">        </w:t>
      </w:r>
      <w:proofErr w:type="spellStart"/>
      <w:r>
        <w:t>cycleImageButton.setText</w:t>
      </w:r>
      <w:proofErr w:type="spellEnd"/>
      <w:r>
        <w:t>(message);</w:t>
      </w:r>
    </w:p>
    <w:p w14:paraId="6D886BDE" w14:textId="77777777" w:rsidR="00582B8A" w:rsidRDefault="00582B8A" w:rsidP="00582B8A">
      <w:pPr>
        <w:pStyle w:val="a6"/>
        <w:ind w:left="240" w:right="720" w:firstLine="180"/>
      </w:pPr>
      <w:r>
        <w:t xml:space="preserve">        for (</w:t>
      </w:r>
      <w:proofErr w:type="spellStart"/>
      <w:r>
        <w:t>ImageView</w:t>
      </w:r>
      <w:proofErr w:type="spellEnd"/>
      <w:r>
        <w:t xml:space="preserve"> view : </w:t>
      </w:r>
      <w:proofErr w:type="spellStart"/>
      <w:r>
        <w:t>imageViews</w:t>
      </w:r>
      <w:proofErr w:type="spellEnd"/>
      <w:r>
        <w:t>) {</w:t>
      </w:r>
    </w:p>
    <w:p w14:paraId="259F0282" w14:textId="77777777" w:rsidR="00582B8A" w:rsidRDefault="00582B8A" w:rsidP="00582B8A">
      <w:pPr>
        <w:pStyle w:val="a6"/>
        <w:ind w:left="240" w:right="720" w:firstLine="180"/>
      </w:pPr>
      <w:r>
        <w:t xml:space="preserve">            Drawable </w:t>
      </w:r>
      <w:proofErr w:type="spellStart"/>
      <w:r>
        <w:t>drawable</w:t>
      </w:r>
      <w:proofErr w:type="spellEnd"/>
      <w:r>
        <w:t xml:space="preserve"> = </w:t>
      </w:r>
      <w:proofErr w:type="spellStart"/>
      <w:r>
        <w:t>getResources</w:t>
      </w:r>
      <w:proofErr w:type="spellEnd"/>
      <w:r>
        <w:t>().</w:t>
      </w:r>
      <w:proofErr w:type="spellStart"/>
      <w:r>
        <w:t>getDrawable</w:t>
      </w:r>
      <w:proofErr w:type="spellEnd"/>
      <w:r>
        <w:t>(images[</w:t>
      </w:r>
      <w:proofErr w:type="spellStart"/>
      <w:r>
        <w:t>currentImageIndex</w:t>
      </w:r>
      <w:proofErr w:type="spellEnd"/>
      <w:r>
        <w:t>]);</w:t>
      </w:r>
    </w:p>
    <w:p w14:paraId="60300D91" w14:textId="77777777" w:rsidR="00582B8A" w:rsidRDefault="00582B8A" w:rsidP="00582B8A">
      <w:pPr>
        <w:pStyle w:val="a6"/>
        <w:ind w:left="240" w:right="720" w:firstLine="180"/>
      </w:pPr>
      <w:r>
        <w:t xml:space="preserve">            </w:t>
      </w:r>
      <w:proofErr w:type="spellStart"/>
      <w:r>
        <w:t>view.setImageDrawable</w:t>
      </w:r>
      <w:proofErr w:type="spellEnd"/>
      <w:r>
        <w:t>(drawable);</w:t>
      </w:r>
    </w:p>
    <w:p w14:paraId="2E85536F" w14:textId="77777777" w:rsidR="00582B8A" w:rsidRDefault="00582B8A" w:rsidP="00582B8A">
      <w:pPr>
        <w:pStyle w:val="a6"/>
        <w:ind w:left="240" w:right="720" w:firstLine="180"/>
      </w:pPr>
      <w:r>
        <w:t xml:space="preserve">        }</w:t>
      </w:r>
    </w:p>
    <w:p w14:paraId="4BDEA868" w14:textId="77777777" w:rsidR="00582B8A" w:rsidRDefault="00582B8A" w:rsidP="00582B8A">
      <w:pPr>
        <w:pStyle w:val="a6"/>
        <w:ind w:left="240" w:right="720" w:firstLine="180"/>
      </w:pPr>
      <w:r>
        <w:t xml:space="preserve">    }</w:t>
      </w:r>
    </w:p>
    <w:p w14:paraId="25E27649" w14:textId="37EF8AE1" w:rsidR="00476B0B" w:rsidRDefault="00582B8A" w:rsidP="00582B8A">
      <w:pPr>
        <w:pStyle w:val="a6"/>
        <w:ind w:left="240" w:right="720" w:firstLine="180"/>
      </w:pPr>
      <w:r>
        <w:t>}</w:t>
      </w:r>
    </w:p>
    <w:p w14:paraId="5DF903ED" w14:textId="693E772E" w:rsidR="00C960EE" w:rsidRDefault="00C960EE" w:rsidP="00C960EE">
      <w:pPr>
        <w:pStyle w:val="a5"/>
      </w:pPr>
      <w:bookmarkStart w:id="45" w:name="_Ref459746469"/>
      <w:bookmarkStart w:id="46" w:name="_Toc476667867"/>
      <w:bookmarkStart w:id="47" w:name="_Ref459746484"/>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30</w:t>
      </w:r>
      <w:r w:rsidR="00EF15E2">
        <w:fldChar w:fldCharType="end"/>
      </w:r>
      <w:bookmarkEnd w:id="47"/>
      <w:r>
        <w:t xml:space="preserve"> </w:t>
      </w:r>
      <w:bookmarkEnd w:id="45"/>
      <w:bookmarkEnd w:id="46"/>
      <w:proofErr w:type="spellStart"/>
      <w:r w:rsidR="00582B8A">
        <w:t>ImageView</w:t>
      </w:r>
      <w:proofErr w:type="spellEnd"/>
      <w:r w:rsidR="00582B8A">
        <w:rPr>
          <w:rFonts w:hint="eastAsia"/>
        </w:rPr>
        <w:t>和</w:t>
      </w:r>
      <w:proofErr w:type="spellStart"/>
      <w:r w:rsidR="00582B8A">
        <w:rPr>
          <w:rFonts w:hint="eastAsia"/>
        </w:rPr>
        <w:t>ScaleT</w:t>
      </w:r>
      <w:r w:rsidR="00582B8A">
        <w:t>ype</w:t>
      </w:r>
      <w:proofErr w:type="spellEnd"/>
    </w:p>
    <w:p w14:paraId="6EFD8285" w14:textId="68D2F651" w:rsidR="001D1D7F" w:rsidRPr="001D1D7F" w:rsidRDefault="001D1D7F" w:rsidP="001D1D7F">
      <w:r w:rsidRPr="001D1D7F">
        <w:rPr>
          <w:rFonts w:hint="eastAsia"/>
        </w:rPr>
        <w:t>如果注意到</w:t>
      </w:r>
      <w:r w:rsidRPr="001D1D7F">
        <w:rPr>
          <w:rFonts w:hint="eastAsia"/>
        </w:rPr>
        <w:t>CENTER_INSIDE</w:t>
      </w:r>
      <w:r>
        <w:rPr>
          <w:rFonts w:hint="eastAsia"/>
        </w:rPr>
        <w:t>、</w:t>
      </w:r>
      <w:r w:rsidRPr="001D1D7F">
        <w:rPr>
          <w:rFonts w:hint="eastAsia"/>
        </w:rPr>
        <w:t>FIT_CENTER</w:t>
      </w:r>
      <w:r w:rsidRPr="001D1D7F">
        <w:rPr>
          <w:rFonts w:hint="eastAsia"/>
        </w:rPr>
        <w:t>和</w:t>
      </w:r>
      <w:r w:rsidRPr="001D1D7F">
        <w:rPr>
          <w:rFonts w:hint="eastAsia"/>
        </w:rPr>
        <w:t>FIT_END</w:t>
      </w:r>
      <w:r w:rsidRPr="001D1D7F">
        <w:rPr>
          <w:rFonts w:hint="eastAsia"/>
        </w:rPr>
        <w:t>的</w:t>
      </w:r>
      <w:r w:rsidRPr="001D1D7F">
        <w:rPr>
          <w:rFonts w:hint="eastAsia"/>
        </w:rPr>
        <w:t>FIT_START</w:t>
      </w:r>
      <w:r w:rsidRPr="001D1D7F">
        <w:rPr>
          <w:rFonts w:hint="eastAsia"/>
        </w:rPr>
        <w:t>实际范围</w:t>
      </w:r>
      <w:proofErr w:type="spellStart"/>
      <w:r w:rsidRPr="001D1D7F">
        <w:rPr>
          <w:rFonts w:hint="eastAsia"/>
        </w:rPr>
        <w:t>ImageView</w:t>
      </w:r>
      <w:proofErr w:type="spellEnd"/>
      <w:r w:rsidRPr="001D1D7F">
        <w:rPr>
          <w:rFonts w:hint="eastAsia"/>
        </w:rPr>
        <w:t>远大于缩放图像。要将边界设置为</w:t>
      </w:r>
      <w:proofErr w:type="spellStart"/>
      <w:r w:rsidRPr="001D1D7F">
        <w:rPr>
          <w:rFonts w:hint="eastAsia"/>
        </w:rPr>
        <w:t>ImageView</w:t>
      </w:r>
      <w:proofErr w:type="spellEnd"/>
      <w:r w:rsidRPr="001D1D7F">
        <w:rPr>
          <w:rFonts w:hint="eastAsia"/>
        </w:rPr>
        <w:t>内部图像的高度，</w:t>
      </w:r>
      <w:r w:rsidR="00F80BDC">
        <w:rPr>
          <w:rFonts w:hint="eastAsia"/>
        </w:rPr>
        <w:t>设置</w:t>
      </w:r>
      <w:proofErr w:type="spellStart"/>
      <w:r w:rsidRPr="001D1D7F">
        <w:rPr>
          <w:rFonts w:hint="eastAsia"/>
        </w:rPr>
        <w:t>android:adjustViewBounds</w:t>
      </w:r>
      <w:proofErr w:type="spellEnd"/>
      <w:r w:rsidRPr="001D1D7F">
        <w:rPr>
          <w:rFonts w:hint="eastAsia"/>
        </w:rPr>
        <w:t>="true</w:t>
      </w:r>
      <w:r>
        <w:t>”</w:t>
      </w:r>
      <w:r w:rsidRPr="001D1D7F">
        <w:rPr>
          <w:rFonts w:hint="eastAsia"/>
        </w:rPr>
        <w:t>在</w:t>
      </w:r>
      <w:r w:rsidRPr="001D1D7F">
        <w:rPr>
          <w:rFonts w:hint="eastAsia"/>
        </w:rPr>
        <w:t>XML</w:t>
      </w:r>
      <w:r w:rsidRPr="001D1D7F">
        <w:rPr>
          <w:rFonts w:hint="eastAsia"/>
        </w:rPr>
        <w:t>中使用。</w:t>
      </w:r>
    </w:p>
    <w:bookmarkEnd w:id="37"/>
    <w:p w14:paraId="7BE0A19D" w14:textId="2015655A" w:rsidR="00476B0B" w:rsidRDefault="00EA2A23" w:rsidP="00E3307A">
      <w:pPr>
        <w:pStyle w:val="2"/>
      </w:pPr>
      <w:r>
        <w:rPr>
          <w:rFonts w:hint="eastAsia"/>
        </w:rPr>
        <w:t>进度条</w:t>
      </w:r>
    </w:p>
    <w:p w14:paraId="6FDDEA16" w14:textId="48C858FC" w:rsidR="0034235F" w:rsidRDefault="0034235F" w:rsidP="0034235F">
      <w:pPr>
        <w:jc w:val="center"/>
        <w:rPr>
          <w:lang w:bidi="ar-SA"/>
        </w:rPr>
      </w:pPr>
      <w:r>
        <w:rPr>
          <w:noProof/>
        </w:rPr>
        <w:drawing>
          <wp:inline distT="0" distB="0" distL="0" distR="0" wp14:anchorId="69221331" wp14:editId="6568DF10">
            <wp:extent cx="3917359" cy="1405719"/>
            <wp:effectExtent l="0" t="0" r="698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3928844" cy="1409840"/>
                    </a:xfrm>
                    <a:prstGeom prst="rect">
                      <a:avLst/>
                    </a:prstGeom>
                  </pic:spPr>
                </pic:pic>
              </a:graphicData>
            </a:graphic>
          </wp:inline>
        </w:drawing>
      </w:r>
    </w:p>
    <w:p w14:paraId="490A8EDE" w14:textId="2BE987EF" w:rsidR="0034235F" w:rsidRPr="0034235F" w:rsidRDefault="00042358" w:rsidP="00042358">
      <w:pPr>
        <w:pStyle w:val="a5"/>
        <w:rPr>
          <w:lang w:bidi="ar-SA"/>
        </w:rPr>
      </w:pPr>
      <w:bookmarkStart w:id="48" w:name="_Ref97992478"/>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12</w:t>
      </w:r>
      <w:r w:rsidR="00865899">
        <w:fldChar w:fldCharType="end"/>
      </w:r>
      <w:bookmarkEnd w:id="48"/>
      <w:r>
        <w:t xml:space="preserve"> </w:t>
      </w:r>
      <w:r>
        <w:rPr>
          <w:rFonts w:hint="eastAsia"/>
        </w:rPr>
        <w:t>进度条样式</w:t>
      </w:r>
    </w:p>
    <w:p w14:paraId="73A4EEBB" w14:textId="52F8E36E" w:rsidR="00476B0B" w:rsidRDefault="00476B0B" w:rsidP="00476B0B">
      <w:r>
        <w:rPr>
          <w:rFonts w:hint="eastAsia"/>
        </w:rPr>
        <w:t>进度条是在</w:t>
      </w:r>
      <w:r w:rsidR="00504234">
        <w:rPr>
          <w:rFonts w:hint="eastAsia"/>
        </w:rPr>
        <w:t>界面</w:t>
      </w:r>
      <w:r>
        <w:rPr>
          <w:rFonts w:hint="eastAsia"/>
        </w:rPr>
        <w:t>进程中显示工作进程进度的一个重要工具。</w:t>
      </w:r>
      <w:proofErr w:type="spellStart"/>
      <w:r>
        <w:t>ProgressBar</w:t>
      </w:r>
      <w:proofErr w:type="spellEnd"/>
      <w:r>
        <w:rPr>
          <w:rFonts w:hint="eastAsia"/>
        </w:rPr>
        <w:t>是</w:t>
      </w:r>
      <w:r w:rsidR="00A365DF">
        <w:t>安卓</w:t>
      </w:r>
      <w:r>
        <w:rPr>
          <w:rFonts w:hint="eastAsia"/>
        </w:rPr>
        <w:t>提供的一个进度条类型，表示运转的过程，例如发送短信，连接网络等等，表示一个过程正在执行中。</w:t>
      </w:r>
      <w:proofErr w:type="spellStart"/>
      <w:r>
        <w:t>ProgressBar</w:t>
      </w:r>
      <w:proofErr w:type="spellEnd"/>
      <w:r>
        <w:rPr>
          <w:rFonts w:hint="eastAsia"/>
        </w:rPr>
        <w:t>的样式主要有普通圆形、超大号圆形、小号圆形和标题型圆形等。</w:t>
      </w:r>
    </w:p>
    <w:p w14:paraId="30183339" w14:textId="5D4AF618" w:rsidR="00476B0B" w:rsidRDefault="00476B0B" w:rsidP="005E3C2D">
      <w:pPr>
        <w:pStyle w:val="a"/>
        <w:ind w:firstLine="360"/>
      </w:pPr>
      <w:r>
        <w:rPr>
          <w:rFonts w:hint="eastAsia"/>
        </w:rPr>
        <w:t>普通圆形</w:t>
      </w:r>
      <w:r w:rsidR="005E3C2D">
        <w:rPr>
          <w:rFonts w:hint="eastAsia"/>
        </w:rPr>
        <w:t xml:space="preserve"> </w:t>
      </w:r>
      <w:r w:rsidR="005E3C2D">
        <w:t xml:space="preserve">-- </w:t>
      </w:r>
      <w:r>
        <w:rPr>
          <w:rFonts w:hint="eastAsia"/>
        </w:rPr>
        <w:t>对于进度条的样式一般只要在</w:t>
      </w:r>
      <w:r>
        <w:t>XML</w:t>
      </w:r>
      <w:r>
        <w:rPr>
          <w:rFonts w:hint="eastAsia"/>
        </w:rPr>
        <w:t>布局中定义就可以了。</w:t>
      </w:r>
    </w:p>
    <w:p w14:paraId="2B71EE78" w14:textId="77777777" w:rsidR="00476B0B" w:rsidRDefault="00476B0B" w:rsidP="00476B0B">
      <w:pPr>
        <w:pStyle w:val="a6"/>
        <w:ind w:left="240" w:right="720" w:firstLine="180"/>
      </w:pPr>
      <w:r>
        <w:t>&lt;</w:t>
      </w:r>
      <w:proofErr w:type="spellStart"/>
      <w:r>
        <w:t>ProgressBar</w:t>
      </w:r>
      <w:proofErr w:type="spellEnd"/>
      <w:r>
        <w:t xml:space="preserve"> </w:t>
      </w:r>
      <w:proofErr w:type="spellStart"/>
      <w:r>
        <w:t>android:id</w:t>
      </w:r>
      <w:proofErr w:type="spellEnd"/>
      <w:r>
        <w:t>="@+</w:t>
      </w:r>
      <w:proofErr w:type="spellStart"/>
      <w:r>
        <w:t>android:id</w:t>
      </w:r>
      <w:proofErr w:type="spellEnd"/>
      <w:r>
        <w:t>/progress"</w:t>
      </w:r>
    </w:p>
    <w:p w14:paraId="4CD6467D" w14:textId="77777777" w:rsidR="00476B0B" w:rsidRDefault="00476B0B" w:rsidP="00476B0B">
      <w:pPr>
        <w:pStyle w:val="a6"/>
        <w:ind w:left="240" w:right="720" w:firstLine="180"/>
      </w:pPr>
      <w:proofErr w:type="spellStart"/>
      <w:r>
        <w:lastRenderedPageBreak/>
        <w:t>android:layout_width</w:t>
      </w:r>
      <w:proofErr w:type="spellEnd"/>
      <w:r>
        <w:t>="</w:t>
      </w:r>
      <w:proofErr w:type="spellStart"/>
      <w:r>
        <w:t>wrap_content</w:t>
      </w:r>
      <w:proofErr w:type="spellEnd"/>
      <w:r>
        <w:t>"</w:t>
      </w:r>
    </w:p>
    <w:p w14:paraId="535AFB88" w14:textId="08F69974" w:rsidR="00476B0B" w:rsidRDefault="00476B0B" w:rsidP="00476B0B">
      <w:pPr>
        <w:pStyle w:val="a6"/>
        <w:ind w:left="240" w:right="720" w:firstLine="180"/>
      </w:pPr>
      <w:proofErr w:type="spellStart"/>
      <w:r>
        <w:t>android:layout_height</w:t>
      </w:r>
      <w:proofErr w:type="spellEnd"/>
      <w:r>
        <w:t>="</w:t>
      </w:r>
      <w:proofErr w:type="spellStart"/>
      <w:r>
        <w:t>wrap_content</w:t>
      </w:r>
      <w:proofErr w:type="spellEnd"/>
      <w:r>
        <w:t>" /&gt;</w:t>
      </w:r>
    </w:p>
    <w:p w14:paraId="7769A30C" w14:textId="76F74BC6" w:rsidR="00481089" w:rsidRDefault="00481089" w:rsidP="00481089">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31</w:t>
      </w:r>
      <w:r w:rsidR="00EF15E2">
        <w:fldChar w:fldCharType="end"/>
      </w:r>
    </w:p>
    <w:p w14:paraId="64706D3E" w14:textId="7FB3C03C" w:rsidR="00476B0B" w:rsidRDefault="00476B0B" w:rsidP="00476B0B">
      <w:r>
        <w:rPr>
          <w:rFonts w:hint="eastAsia"/>
        </w:rPr>
        <w:t>此时，没有设置它的风格，那么就是圆形的，一直会旋转的进度条。</w:t>
      </w:r>
    </w:p>
    <w:p w14:paraId="6B8A06F6" w14:textId="0DA0810D" w:rsidR="00476B0B" w:rsidRDefault="00476B0B" w:rsidP="008A1D8B">
      <w:pPr>
        <w:pStyle w:val="a"/>
        <w:ind w:firstLine="360"/>
      </w:pPr>
      <w:r>
        <w:rPr>
          <w:rFonts w:hint="eastAsia"/>
        </w:rPr>
        <w:t>超大号圆形</w:t>
      </w:r>
      <w:r w:rsidR="008A1D8B">
        <w:rPr>
          <w:rFonts w:hint="eastAsia"/>
        </w:rPr>
        <w:t xml:space="preserve"> </w:t>
      </w:r>
      <w:r w:rsidR="008A1D8B">
        <w:t xml:space="preserve">-- </w:t>
      </w:r>
      <w:r>
        <w:rPr>
          <w:rFonts w:hint="eastAsia"/>
        </w:rPr>
        <w:t>此时，给进度条设置一个</w:t>
      </w:r>
      <w:r>
        <w:t>style</w:t>
      </w:r>
      <w:r>
        <w:rPr>
          <w:rFonts w:hint="eastAsia"/>
        </w:rPr>
        <w:t>风格属性后，该</w:t>
      </w:r>
      <w:proofErr w:type="spellStart"/>
      <w:r>
        <w:t>ProgressBar</w:t>
      </w:r>
      <w:proofErr w:type="spellEnd"/>
      <w:r>
        <w:rPr>
          <w:rFonts w:hint="eastAsia"/>
        </w:rPr>
        <w:t>就有了一个风格，这里大号</w:t>
      </w:r>
      <w:proofErr w:type="spellStart"/>
      <w:r>
        <w:t>ProgressBar</w:t>
      </w:r>
      <w:proofErr w:type="spellEnd"/>
      <w:r>
        <w:rPr>
          <w:rFonts w:hint="eastAsia"/>
        </w:rPr>
        <w:t>的风格是：</w:t>
      </w:r>
    </w:p>
    <w:p w14:paraId="293A0EF1" w14:textId="3FF8C76B" w:rsidR="00476B0B" w:rsidRDefault="00476B0B" w:rsidP="00476B0B">
      <w:pPr>
        <w:pStyle w:val="a6"/>
        <w:ind w:left="240" w:right="720" w:firstLine="180"/>
      </w:pPr>
      <w:r>
        <w:t>style="?</w:t>
      </w:r>
      <w:proofErr w:type="spellStart"/>
      <w:r>
        <w:t>android:attr</w:t>
      </w:r>
      <w:proofErr w:type="spellEnd"/>
      <w:r>
        <w:t>/</w:t>
      </w:r>
      <w:proofErr w:type="spellStart"/>
      <w:r>
        <w:t>progressBarStyleLarge</w:t>
      </w:r>
      <w:proofErr w:type="spellEnd"/>
      <w:r>
        <w:t>"</w:t>
      </w:r>
    </w:p>
    <w:p w14:paraId="460734FA" w14:textId="7EC34998" w:rsidR="003418B6" w:rsidRDefault="003418B6" w:rsidP="003418B6">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32</w:t>
      </w:r>
      <w:r w:rsidR="00EF15E2">
        <w:fldChar w:fldCharType="end"/>
      </w:r>
    </w:p>
    <w:p w14:paraId="6D410996" w14:textId="741D75E6" w:rsidR="00476B0B" w:rsidRDefault="00476B0B" w:rsidP="008A1D8B">
      <w:pPr>
        <w:pStyle w:val="a"/>
        <w:ind w:firstLine="360"/>
      </w:pPr>
      <w:r>
        <w:rPr>
          <w:rFonts w:hint="eastAsia"/>
        </w:rPr>
        <w:t>小号圆形</w:t>
      </w:r>
      <w:r w:rsidR="008A1D8B">
        <w:rPr>
          <w:rFonts w:hint="eastAsia"/>
        </w:rPr>
        <w:t xml:space="preserve"> </w:t>
      </w:r>
      <w:r w:rsidR="008A1D8B">
        <w:t xml:space="preserve">-- </w:t>
      </w:r>
      <w:r>
        <w:rPr>
          <w:rFonts w:hint="eastAsia"/>
        </w:rPr>
        <w:t>小号</w:t>
      </w:r>
      <w:proofErr w:type="spellStart"/>
      <w:r>
        <w:t>ProgressBar</w:t>
      </w:r>
      <w:proofErr w:type="spellEnd"/>
      <w:r>
        <w:rPr>
          <w:rFonts w:hint="eastAsia"/>
        </w:rPr>
        <w:t>对应的风格是：</w:t>
      </w:r>
    </w:p>
    <w:p w14:paraId="73199E93" w14:textId="0779A44D" w:rsidR="00476B0B" w:rsidRDefault="00476B0B" w:rsidP="00476B0B">
      <w:pPr>
        <w:pStyle w:val="a6"/>
        <w:ind w:left="240" w:right="720" w:firstLine="180"/>
      </w:pPr>
      <w:r>
        <w:t>style="?</w:t>
      </w:r>
      <w:proofErr w:type="spellStart"/>
      <w:r>
        <w:t>android:attr</w:t>
      </w:r>
      <w:proofErr w:type="spellEnd"/>
      <w:r>
        <w:t>/</w:t>
      </w:r>
      <w:proofErr w:type="spellStart"/>
      <w:r>
        <w:t>progressBarStyleSmall</w:t>
      </w:r>
      <w:proofErr w:type="spellEnd"/>
      <w:r>
        <w:t>"</w:t>
      </w:r>
    </w:p>
    <w:p w14:paraId="60A0C994" w14:textId="12CC36F7" w:rsidR="003418B6" w:rsidRDefault="003418B6" w:rsidP="003418B6">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33</w:t>
      </w:r>
      <w:r w:rsidR="00EF15E2">
        <w:fldChar w:fldCharType="end"/>
      </w:r>
    </w:p>
    <w:p w14:paraId="51D085E7" w14:textId="4B3F101D" w:rsidR="00476B0B" w:rsidRDefault="00476B0B" w:rsidP="008A1D8B">
      <w:pPr>
        <w:pStyle w:val="a"/>
        <w:ind w:firstLine="360"/>
      </w:pPr>
      <w:r>
        <w:rPr>
          <w:rFonts w:hint="eastAsia"/>
        </w:rPr>
        <w:t>标题型圆形</w:t>
      </w:r>
      <w:r w:rsidR="008A1D8B">
        <w:rPr>
          <w:rFonts w:hint="eastAsia"/>
        </w:rPr>
        <w:t xml:space="preserve"> </w:t>
      </w:r>
      <w:r w:rsidR="008A1D8B">
        <w:t xml:space="preserve">-- </w:t>
      </w:r>
      <w:r>
        <w:rPr>
          <w:rFonts w:hint="eastAsia"/>
        </w:rPr>
        <w:t>标题型</w:t>
      </w:r>
      <w:proofErr w:type="spellStart"/>
      <w:r>
        <w:t>ProgressBar</w:t>
      </w:r>
      <w:proofErr w:type="spellEnd"/>
      <w:r>
        <w:rPr>
          <w:rFonts w:hint="eastAsia"/>
        </w:rPr>
        <w:t>对应的风格是：</w:t>
      </w:r>
    </w:p>
    <w:p w14:paraId="47ADDA37" w14:textId="4E03B980" w:rsidR="00476B0B" w:rsidRDefault="00476B0B" w:rsidP="00476B0B">
      <w:pPr>
        <w:pStyle w:val="a6"/>
        <w:ind w:left="240" w:right="720" w:firstLine="180"/>
      </w:pPr>
      <w:r>
        <w:t>style="?</w:t>
      </w:r>
      <w:proofErr w:type="spellStart"/>
      <w:r>
        <w:t>android:attr</w:t>
      </w:r>
      <w:proofErr w:type="spellEnd"/>
      <w:r>
        <w:t>/</w:t>
      </w:r>
      <w:proofErr w:type="spellStart"/>
      <w:r>
        <w:t>progressBarStyleSmallTitle</w:t>
      </w:r>
      <w:proofErr w:type="spellEnd"/>
      <w:r>
        <w:t>"</w:t>
      </w:r>
    </w:p>
    <w:p w14:paraId="7FF039F7" w14:textId="5DAF6DDF" w:rsidR="003418B6" w:rsidRDefault="003418B6" w:rsidP="003418B6">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34</w:t>
      </w:r>
      <w:r w:rsidR="00EF15E2">
        <w:fldChar w:fldCharType="end"/>
      </w:r>
    </w:p>
    <w:p w14:paraId="73994E03" w14:textId="4B9C0BF9" w:rsidR="00476B0B" w:rsidRDefault="00476B0B" w:rsidP="00476B0B">
      <w:pPr>
        <w:rPr>
          <w:rFonts w:eastAsia="Times New Roman"/>
        </w:rPr>
      </w:pPr>
      <w:r>
        <w:rPr>
          <w:rFonts w:hint="eastAsia"/>
        </w:rPr>
        <w:t>下面使用</w:t>
      </w:r>
      <w:proofErr w:type="spellStart"/>
      <w:r>
        <w:t>ProgressBar</w:t>
      </w:r>
      <w:proofErr w:type="spellEnd"/>
      <w:r>
        <w:rPr>
          <w:rFonts w:hint="eastAsia"/>
        </w:rPr>
        <w:t>实现进度条显示的例子，见</w:t>
      </w:r>
      <w:r>
        <w:fldChar w:fldCharType="begin"/>
      </w:r>
      <w:r>
        <w:instrText xml:space="preserve"> REF _Ref476942293 \h </w:instrText>
      </w:r>
      <w:r>
        <w:fldChar w:fldCharType="separate"/>
      </w:r>
      <w:r w:rsidR="003E203A">
        <w:rPr>
          <w:rFonts w:hint="eastAsia"/>
        </w:rPr>
        <w:t>码</w:t>
      </w:r>
      <w:r w:rsidR="003E203A">
        <w:t xml:space="preserve"> </w:t>
      </w:r>
      <w:r w:rsidR="003E203A">
        <w:rPr>
          <w:noProof/>
        </w:rPr>
        <w:t>3</w:t>
      </w:r>
      <w:r w:rsidR="003E203A">
        <w:noBreakHyphen/>
      </w:r>
      <w:r w:rsidR="003E203A">
        <w:rPr>
          <w:noProof/>
        </w:rPr>
        <w:t>35</w:t>
      </w:r>
      <w:r>
        <w:fldChar w:fldCharType="end"/>
      </w:r>
      <w:r>
        <w:rPr>
          <w:rFonts w:hint="eastAsia"/>
        </w:rPr>
        <w:t>。</w:t>
      </w:r>
    </w:p>
    <w:p w14:paraId="08C00EB0" w14:textId="77777777" w:rsidR="00957AB8" w:rsidRDefault="00957AB8" w:rsidP="00957AB8">
      <w:pPr>
        <w:pStyle w:val="a6"/>
        <w:ind w:left="240" w:right="720" w:firstLine="180"/>
      </w:pPr>
      <w:r>
        <w:t xml:space="preserve">import </w:t>
      </w:r>
      <w:proofErr w:type="spellStart"/>
      <w:r>
        <w:t>android.app.ProgressDialog</w:t>
      </w:r>
      <w:proofErr w:type="spellEnd"/>
      <w:r>
        <w:t>;</w:t>
      </w:r>
    </w:p>
    <w:p w14:paraId="4B003ACC" w14:textId="77777777" w:rsidR="00957AB8" w:rsidRDefault="00957AB8" w:rsidP="00957AB8">
      <w:pPr>
        <w:pStyle w:val="a6"/>
        <w:ind w:left="240" w:right="720" w:firstLine="180"/>
      </w:pPr>
      <w:r>
        <w:t xml:space="preserve">import </w:t>
      </w:r>
      <w:proofErr w:type="spellStart"/>
      <w:r>
        <w:t>android.os.Bundle</w:t>
      </w:r>
      <w:proofErr w:type="spellEnd"/>
      <w:r>
        <w:t>;</w:t>
      </w:r>
    </w:p>
    <w:p w14:paraId="62DC922B" w14:textId="77777777" w:rsidR="00957AB8" w:rsidRDefault="00957AB8" w:rsidP="00957AB8">
      <w:pPr>
        <w:pStyle w:val="a6"/>
        <w:ind w:left="240" w:right="720" w:firstLine="180"/>
      </w:pPr>
      <w:r>
        <w:t xml:space="preserve">import </w:t>
      </w:r>
      <w:proofErr w:type="spellStart"/>
      <w:r>
        <w:t>android.os.Handler</w:t>
      </w:r>
      <w:proofErr w:type="spellEnd"/>
      <w:r>
        <w:t>;</w:t>
      </w:r>
    </w:p>
    <w:p w14:paraId="42E06605" w14:textId="77777777" w:rsidR="00957AB8" w:rsidRDefault="00957AB8" w:rsidP="00957AB8">
      <w:pPr>
        <w:pStyle w:val="a6"/>
        <w:ind w:left="240" w:right="720" w:firstLine="180"/>
      </w:pPr>
      <w:r>
        <w:t xml:space="preserve">import </w:t>
      </w:r>
      <w:proofErr w:type="spellStart"/>
      <w:r>
        <w:t>android.os.Looper</w:t>
      </w:r>
      <w:proofErr w:type="spellEnd"/>
      <w:r>
        <w:t>;</w:t>
      </w:r>
    </w:p>
    <w:p w14:paraId="35B6A4F5" w14:textId="77777777" w:rsidR="00957AB8" w:rsidRDefault="00957AB8" w:rsidP="00957AB8">
      <w:pPr>
        <w:pStyle w:val="a6"/>
        <w:ind w:left="240" w:right="720" w:firstLine="180"/>
      </w:pPr>
      <w:r>
        <w:t xml:space="preserve">import </w:t>
      </w:r>
      <w:proofErr w:type="spellStart"/>
      <w:r>
        <w:t>android.os.Message</w:t>
      </w:r>
      <w:proofErr w:type="spellEnd"/>
      <w:r>
        <w:t>;</w:t>
      </w:r>
    </w:p>
    <w:p w14:paraId="3AE32E5C" w14:textId="77777777" w:rsidR="00957AB8" w:rsidRDefault="00957AB8" w:rsidP="00957AB8">
      <w:pPr>
        <w:pStyle w:val="a6"/>
        <w:ind w:left="240" w:right="720" w:firstLine="180"/>
      </w:pPr>
      <w:r>
        <w:t xml:space="preserve">import </w:t>
      </w:r>
      <w:proofErr w:type="spellStart"/>
      <w:r>
        <w:t>android.view.View</w:t>
      </w:r>
      <w:proofErr w:type="spellEnd"/>
      <w:r>
        <w:t>;</w:t>
      </w:r>
    </w:p>
    <w:p w14:paraId="387653B8" w14:textId="77777777" w:rsidR="00957AB8" w:rsidRDefault="00957AB8" w:rsidP="00957AB8">
      <w:pPr>
        <w:pStyle w:val="a6"/>
        <w:ind w:left="240" w:right="720" w:firstLine="180"/>
      </w:pPr>
      <w:r>
        <w:t xml:space="preserve">import </w:t>
      </w:r>
      <w:proofErr w:type="spellStart"/>
      <w:r>
        <w:t>android.widget.Button</w:t>
      </w:r>
      <w:proofErr w:type="spellEnd"/>
      <w:r>
        <w:t>;</w:t>
      </w:r>
    </w:p>
    <w:p w14:paraId="2E767A95" w14:textId="77777777" w:rsidR="00957AB8" w:rsidRDefault="00957AB8" w:rsidP="00957AB8">
      <w:pPr>
        <w:pStyle w:val="a6"/>
        <w:ind w:left="240" w:right="720" w:firstLine="180"/>
      </w:pPr>
    </w:p>
    <w:p w14:paraId="12497D93" w14:textId="77777777" w:rsidR="00957AB8" w:rsidRDefault="00957AB8" w:rsidP="00957AB8">
      <w:pPr>
        <w:pStyle w:val="a6"/>
        <w:ind w:left="240" w:right="720" w:firstLine="180"/>
      </w:pPr>
      <w:r>
        <w:t xml:space="preserve">import </w:t>
      </w:r>
      <w:proofErr w:type="spellStart"/>
      <w:r>
        <w:t>androidx.appcompat.app.AppCompatActivity</w:t>
      </w:r>
      <w:proofErr w:type="spellEnd"/>
      <w:r>
        <w:t>;</w:t>
      </w:r>
    </w:p>
    <w:p w14:paraId="286322E8" w14:textId="77777777" w:rsidR="00957AB8" w:rsidRDefault="00957AB8" w:rsidP="00957AB8">
      <w:pPr>
        <w:pStyle w:val="a6"/>
        <w:ind w:left="240" w:right="720" w:firstLine="180"/>
      </w:pPr>
    </w:p>
    <w:p w14:paraId="7E3EE216" w14:textId="77777777" w:rsidR="00957AB8" w:rsidRDefault="00957AB8" w:rsidP="00957AB8">
      <w:pPr>
        <w:pStyle w:val="a6"/>
        <w:ind w:left="240" w:right="720" w:firstLine="180"/>
      </w:pPr>
      <w:r>
        <w:t>import com.example.ch03.materialdesign.R;</w:t>
      </w:r>
    </w:p>
    <w:p w14:paraId="4D7474F4" w14:textId="77777777" w:rsidR="00957AB8" w:rsidRDefault="00957AB8" w:rsidP="00957AB8">
      <w:pPr>
        <w:pStyle w:val="a6"/>
        <w:ind w:left="240" w:right="720" w:firstLine="180"/>
      </w:pPr>
    </w:p>
    <w:p w14:paraId="07B7A45D" w14:textId="77777777" w:rsidR="00957AB8" w:rsidRDefault="00957AB8" w:rsidP="00957AB8">
      <w:pPr>
        <w:pStyle w:val="a6"/>
        <w:ind w:left="240" w:right="720" w:firstLine="180"/>
      </w:pPr>
      <w:r>
        <w:t xml:space="preserve">public class </w:t>
      </w:r>
      <w:proofErr w:type="spellStart"/>
      <w:r>
        <w:t>ProgressDialogActivity</w:t>
      </w:r>
      <w:proofErr w:type="spellEnd"/>
      <w:r>
        <w:t xml:space="preserve"> extends </w:t>
      </w:r>
      <w:proofErr w:type="spellStart"/>
      <w:r>
        <w:t>AppCompatActivity</w:t>
      </w:r>
      <w:proofErr w:type="spellEnd"/>
      <w:r>
        <w:t xml:space="preserve"> {</w:t>
      </w:r>
    </w:p>
    <w:p w14:paraId="2B293098" w14:textId="77777777" w:rsidR="00957AB8" w:rsidRDefault="00957AB8" w:rsidP="00957AB8">
      <w:pPr>
        <w:pStyle w:val="a6"/>
        <w:ind w:left="240" w:right="720" w:firstLine="180"/>
      </w:pPr>
      <w:r>
        <w:t xml:space="preserve">    Button b1, b2;</w:t>
      </w:r>
    </w:p>
    <w:p w14:paraId="663A0285" w14:textId="77777777" w:rsidR="00957AB8" w:rsidRDefault="00957AB8" w:rsidP="00957AB8">
      <w:pPr>
        <w:pStyle w:val="a6"/>
        <w:ind w:left="240" w:right="720" w:firstLine="180"/>
      </w:pPr>
      <w:r>
        <w:t xml:space="preserve">    </w:t>
      </w:r>
      <w:proofErr w:type="spellStart"/>
      <w:r>
        <w:t>ProgressDialog</w:t>
      </w:r>
      <w:proofErr w:type="spellEnd"/>
      <w:r>
        <w:t xml:space="preserve"> </w:t>
      </w:r>
      <w:proofErr w:type="spellStart"/>
      <w:r>
        <w:t>progressDialog</w:t>
      </w:r>
      <w:proofErr w:type="spellEnd"/>
      <w:r>
        <w:t>;</w:t>
      </w:r>
    </w:p>
    <w:p w14:paraId="5A7F9736" w14:textId="77777777" w:rsidR="00957AB8" w:rsidRDefault="00957AB8" w:rsidP="00957AB8">
      <w:pPr>
        <w:pStyle w:val="a6"/>
        <w:ind w:left="240" w:right="720" w:firstLine="180"/>
      </w:pPr>
    </w:p>
    <w:p w14:paraId="6BD8C5DC" w14:textId="77777777" w:rsidR="00957AB8" w:rsidRDefault="00957AB8" w:rsidP="00957AB8">
      <w:pPr>
        <w:pStyle w:val="a6"/>
        <w:ind w:left="240" w:right="720" w:firstLine="180"/>
      </w:pPr>
      <w:r>
        <w:lastRenderedPageBreak/>
        <w:t xml:space="preserve">    @Override</w:t>
      </w:r>
    </w:p>
    <w:p w14:paraId="762B818E" w14:textId="77777777" w:rsidR="00957AB8" w:rsidRDefault="00957AB8" w:rsidP="00957AB8">
      <w:pPr>
        <w:pStyle w:val="a6"/>
        <w:ind w:left="240" w:right="720" w:firstLine="180"/>
      </w:pPr>
      <w:r>
        <w:t xml:space="preserve">    protected void </w:t>
      </w:r>
      <w:proofErr w:type="spellStart"/>
      <w:r>
        <w:t>onCreate</w:t>
      </w:r>
      <w:proofErr w:type="spellEnd"/>
      <w:r>
        <w:t xml:space="preserve">(Bundle </w:t>
      </w:r>
      <w:proofErr w:type="spellStart"/>
      <w:r>
        <w:t>savedInstanceState</w:t>
      </w:r>
      <w:proofErr w:type="spellEnd"/>
      <w:r>
        <w:t>) {</w:t>
      </w:r>
    </w:p>
    <w:p w14:paraId="7E160F81" w14:textId="77777777" w:rsidR="00957AB8" w:rsidRDefault="00957AB8" w:rsidP="00957AB8">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2F5DCFDC" w14:textId="77777777" w:rsidR="00957AB8" w:rsidRDefault="00957AB8" w:rsidP="00957AB8">
      <w:pPr>
        <w:pStyle w:val="a6"/>
        <w:ind w:left="240" w:right="720" w:firstLine="180"/>
      </w:pPr>
      <w:r>
        <w:t xml:space="preserve">        </w:t>
      </w:r>
      <w:proofErr w:type="spellStart"/>
      <w:r>
        <w:t>setContentView</w:t>
      </w:r>
      <w:proofErr w:type="spellEnd"/>
      <w:r>
        <w:t>(</w:t>
      </w:r>
      <w:proofErr w:type="spellStart"/>
      <w:r>
        <w:t>R.layout.progress_dialog</w:t>
      </w:r>
      <w:proofErr w:type="spellEnd"/>
      <w:r>
        <w:t>);</w:t>
      </w:r>
    </w:p>
    <w:p w14:paraId="3CFBF879" w14:textId="77777777" w:rsidR="00957AB8" w:rsidRDefault="00957AB8" w:rsidP="00957AB8">
      <w:pPr>
        <w:pStyle w:val="a6"/>
        <w:ind w:left="240" w:right="720" w:firstLine="180"/>
      </w:pPr>
      <w:r>
        <w:t xml:space="preserve">        b1 = (Button) </w:t>
      </w:r>
      <w:proofErr w:type="spellStart"/>
      <w:r>
        <w:t>findViewById</w:t>
      </w:r>
      <w:proofErr w:type="spellEnd"/>
      <w:r>
        <w:t>(</w:t>
      </w:r>
      <w:proofErr w:type="spellStart"/>
      <w:r>
        <w:t>R.id.button</w:t>
      </w:r>
      <w:proofErr w:type="spellEnd"/>
      <w:r>
        <w:t>);</w:t>
      </w:r>
    </w:p>
    <w:p w14:paraId="297813B9" w14:textId="77777777" w:rsidR="00957AB8" w:rsidRDefault="00957AB8" w:rsidP="00957AB8">
      <w:pPr>
        <w:pStyle w:val="a6"/>
        <w:ind w:left="240" w:right="720" w:firstLine="180"/>
      </w:pPr>
      <w:r>
        <w:t xml:space="preserve">        b2 = (Button) </w:t>
      </w:r>
      <w:proofErr w:type="spellStart"/>
      <w:r>
        <w:t>findViewById</w:t>
      </w:r>
      <w:proofErr w:type="spellEnd"/>
      <w:r>
        <w:t>(R.id.button2);</w:t>
      </w:r>
    </w:p>
    <w:p w14:paraId="7E996AE8" w14:textId="77777777" w:rsidR="00957AB8" w:rsidRDefault="00957AB8" w:rsidP="00957AB8">
      <w:pPr>
        <w:pStyle w:val="a6"/>
        <w:ind w:left="240" w:right="720" w:firstLine="180"/>
      </w:pPr>
    </w:p>
    <w:p w14:paraId="5EA74A27" w14:textId="77777777" w:rsidR="00957AB8" w:rsidRDefault="00957AB8" w:rsidP="00957AB8">
      <w:pPr>
        <w:pStyle w:val="a6"/>
        <w:ind w:left="240" w:right="720" w:firstLine="180"/>
      </w:pPr>
      <w:r>
        <w:t xml:space="preserve">        b1.setOnClickListener(new </w:t>
      </w:r>
      <w:proofErr w:type="spellStart"/>
      <w:r>
        <w:t>View.OnClickListener</w:t>
      </w:r>
      <w:proofErr w:type="spellEnd"/>
      <w:r>
        <w:t>() {</w:t>
      </w:r>
    </w:p>
    <w:p w14:paraId="52D4AE62" w14:textId="77777777" w:rsidR="00957AB8" w:rsidRDefault="00957AB8" w:rsidP="00957AB8">
      <w:pPr>
        <w:pStyle w:val="a6"/>
        <w:ind w:left="240" w:right="720" w:firstLine="180"/>
      </w:pPr>
      <w:r>
        <w:t xml:space="preserve">            @Override</w:t>
      </w:r>
    </w:p>
    <w:p w14:paraId="4432B4E0" w14:textId="77777777" w:rsidR="00957AB8" w:rsidRDefault="00957AB8" w:rsidP="00957AB8">
      <w:pPr>
        <w:pStyle w:val="a6"/>
        <w:ind w:left="240" w:right="720" w:firstLine="180"/>
      </w:pPr>
      <w:r>
        <w:t xml:space="preserve">            public void </w:t>
      </w:r>
      <w:proofErr w:type="spellStart"/>
      <w:r>
        <w:t>onClick</w:t>
      </w:r>
      <w:proofErr w:type="spellEnd"/>
      <w:r>
        <w:t>(View v) {</w:t>
      </w:r>
    </w:p>
    <w:p w14:paraId="6851D5F5" w14:textId="77777777" w:rsidR="00957AB8" w:rsidRDefault="00957AB8" w:rsidP="00957AB8">
      <w:pPr>
        <w:pStyle w:val="a6"/>
        <w:ind w:left="240" w:right="720" w:firstLine="180"/>
      </w:pPr>
      <w:r>
        <w:t xml:space="preserve">                </w:t>
      </w:r>
      <w:proofErr w:type="spellStart"/>
      <w:r>
        <w:t>progressDialog</w:t>
      </w:r>
      <w:proofErr w:type="spellEnd"/>
      <w:r>
        <w:t xml:space="preserve"> = new </w:t>
      </w:r>
      <w:proofErr w:type="spellStart"/>
      <w:r>
        <w:t>ProgressDialog</w:t>
      </w:r>
      <w:proofErr w:type="spellEnd"/>
      <w:r>
        <w:t>(</w:t>
      </w:r>
      <w:proofErr w:type="spellStart"/>
      <w:r>
        <w:t>ProgressDialogActivity.this</w:t>
      </w:r>
      <w:proofErr w:type="spellEnd"/>
      <w:r>
        <w:t>);</w:t>
      </w:r>
    </w:p>
    <w:p w14:paraId="2689F704" w14:textId="77777777" w:rsidR="00957AB8" w:rsidRDefault="00957AB8" w:rsidP="00957AB8">
      <w:pPr>
        <w:pStyle w:val="a6"/>
        <w:ind w:left="240" w:right="720" w:firstLine="180"/>
      </w:pPr>
      <w:r>
        <w:t xml:space="preserve">                </w:t>
      </w:r>
      <w:proofErr w:type="spellStart"/>
      <w:r>
        <w:t>progressDialog.setMessage</w:t>
      </w:r>
      <w:proofErr w:type="spellEnd"/>
      <w:r>
        <w:t>("Loading..."); // Setting Message</w:t>
      </w:r>
    </w:p>
    <w:p w14:paraId="15D61438" w14:textId="77777777" w:rsidR="00957AB8" w:rsidRDefault="00957AB8" w:rsidP="00957AB8">
      <w:pPr>
        <w:pStyle w:val="a6"/>
        <w:ind w:left="240" w:right="720" w:firstLine="180"/>
      </w:pPr>
      <w:r>
        <w:t xml:space="preserve">                </w:t>
      </w:r>
      <w:proofErr w:type="spellStart"/>
      <w:r>
        <w:t>progressDialog.setTitle</w:t>
      </w:r>
      <w:proofErr w:type="spellEnd"/>
      <w:r>
        <w:t>("</w:t>
      </w:r>
      <w:proofErr w:type="spellStart"/>
      <w:r>
        <w:t>ProgressDialog</w:t>
      </w:r>
      <w:proofErr w:type="spellEnd"/>
      <w:r>
        <w:t>"); // Setting Title</w:t>
      </w:r>
    </w:p>
    <w:p w14:paraId="50D271EC" w14:textId="77777777" w:rsidR="00957AB8" w:rsidRDefault="00957AB8" w:rsidP="00957AB8">
      <w:pPr>
        <w:pStyle w:val="a6"/>
        <w:ind w:left="240" w:right="720" w:firstLine="180"/>
      </w:pPr>
      <w:r>
        <w:t xml:space="preserve">                </w:t>
      </w:r>
      <w:proofErr w:type="spellStart"/>
      <w:r>
        <w:t>progressDialog.setProgressStyle</w:t>
      </w:r>
      <w:proofErr w:type="spellEnd"/>
      <w:r>
        <w:t>(</w:t>
      </w:r>
      <w:proofErr w:type="spellStart"/>
      <w:r>
        <w:t>ProgressDialog.STYLE_SPINNER</w:t>
      </w:r>
      <w:proofErr w:type="spellEnd"/>
      <w:r>
        <w:t>); // Progress Dialog Style Spinner</w:t>
      </w:r>
    </w:p>
    <w:p w14:paraId="346952D0" w14:textId="77777777" w:rsidR="00957AB8" w:rsidRDefault="00957AB8" w:rsidP="00957AB8">
      <w:pPr>
        <w:pStyle w:val="a6"/>
        <w:ind w:left="240" w:right="720" w:firstLine="180"/>
      </w:pPr>
      <w:r>
        <w:t xml:space="preserve">                </w:t>
      </w:r>
      <w:proofErr w:type="spellStart"/>
      <w:r>
        <w:t>progressDialog.show</w:t>
      </w:r>
      <w:proofErr w:type="spellEnd"/>
      <w:r>
        <w:t>(); // Display Progress Dialog</w:t>
      </w:r>
    </w:p>
    <w:p w14:paraId="479AB481" w14:textId="77777777" w:rsidR="00957AB8" w:rsidRDefault="00957AB8" w:rsidP="00957AB8">
      <w:pPr>
        <w:pStyle w:val="a6"/>
        <w:ind w:left="240" w:right="720" w:firstLine="180"/>
      </w:pPr>
      <w:r>
        <w:t xml:space="preserve">                </w:t>
      </w:r>
      <w:proofErr w:type="spellStart"/>
      <w:r>
        <w:t>progressDialog.setCancelable</w:t>
      </w:r>
      <w:proofErr w:type="spellEnd"/>
      <w:r>
        <w:t>(false);</w:t>
      </w:r>
    </w:p>
    <w:p w14:paraId="150B8285" w14:textId="77777777" w:rsidR="00957AB8" w:rsidRDefault="00957AB8" w:rsidP="00957AB8">
      <w:pPr>
        <w:pStyle w:val="a6"/>
        <w:ind w:left="240" w:right="720" w:firstLine="180"/>
      </w:pPr>
      <w:r>
        <w:t xml:space="preserve">                new Thread(new Runnable() {</w:t>
      </w:r>
    </w:p>
    <w:p w14:paraId="759AF0FE" w14:textId="77777777" w:rsidR="00957AB8" w:rsidRDefault="00957AB8" w:rsidP="00957AB8">
      <w:pPr>
        <w:pStyle w:val="a6"/>
        <w:ind w:left="240" w:right="720" w:firstLine="180"/>
      </w:pPr>
      <w:r>
        <w:t xml:space="preserve">                    public void run() {</w:t>
      </w:r>
    </w:p>
    <w:p w14:paraId="541C47D1" w14:textId="77777777" w:rsidR="00957AB8" w:rsidRDefault="00957AB8" w:rsidP="00957AB8">
      <w:pPr>
        <w:pStyle w:val="a6"/>
        <w:ind w:left="240" w:right="720" w:firstLine="180"/>
      </w:pPr>
      <w:r>
        <w:t xml:space="preserve">                        try {</w:t>
      </w:r>
    </w:p>
    <w:p w14:paraId="5BFC0D64" w14:textId="77777777" w:rsidR="00957AB8" w:rsidRDefault="00957AB8" w:rsidP="00957AB8">
      <w:pPr>
        <w:pStyle w:val="a6"/>
        <w:ind w:left="240" w:right="720" w:firstLine="180"/>
      </w:pPr>
      <w:r>
        <w:t xml:space="preserve">                            </w:t>
      </w:r>
      <w:proofErr w:type="spellStart"/>
      <w:r>
        <w:t>Thread.sleep</w:t>
      </w:r>
      <w:proofErr w:type="spellEnd"/>
      <w:r>
        <w:t>(10000);</w:t>
      </w:r>
    </w:p>
    <w:p w14:paraId="6F9AA7D1" w14:textId="77777777" w:rsidR="00957AB8" w:rsidRDefault="00957AB8" w:rsidP="00957AB8">
      <w:pPr>
        <w:pStyle w:val="a6"/>
        <w:ind w:left="240" w:right="720" w:firstLine="180"/>
      </w:pPr>
      <w:r>
        <w:t xml:space="preserve">                        } catch (Exception e) {</w:t>
      </w:r>
    </w:p>
    <w:p w14:paraId="1B24EBBF" w14:textId="77777777" w:rsidR="00957AB8" w:rsidRDefault="00957AB8" w:rsidP="00957AB8">
      <w:pPr>
        <w:pStyle w:val="a6"/>
        <w:ind w:left="240" w:right="720" w:firstLine="180"/>
      </w:pPr>
      <w:r>
        <w:t xml:space="preserve">                            </w:t>
      </w:r>
      <w:proofErr w:type="spellStart"/>
      <w:r>
        <w:t>e.printStackTrace</w:t>
      </w:r>
      <w:proofErr w:type="spellEnd"/>
      <w:r>
        <w:t>();</w:t>
      </w:r>
    </w:p>
    <w:p w14:paraId="7274CABC" w14:textId="77777777" w:rsidR="00957AB8" w:rsidRDefault="00957AB8" w:rsidP="00957AB8">
      <w:pPr>
        <w:pStyle w:val="a6"/>
        <w:ind w:left="240" w:right="720" w:firstLine="180"/>
      </w:pPr>
      <w:r>
        <w:t xml:space="preserve">                        }</w:t>
      </w:r>
    </w:p>
    <w:p w14:paraId="05929206" w14:textId="77777777" w:rsidR="00957AB8" w:rsidRDefault="00957AB8" w:rsidP="00957AB8">
      <w:pPr>
        <w:pStyle w:val="a6"/>
        <w:ind w:left="240" w:right="720" w:firstLine="180"/>
      </w:pPr>
      <w:r>
        <w:t xml:space="preserve">                        </w:t>
      </w:r>
      <w:proofErr w:type="spellStart"/>
      <w:r>
        <w:t>progressDialog.dismiss</w:t>
      </w:r>
      <w:proofErr w:type="spellEnd"/>
      <w:r>
        <w:t>();</w:t>
      </w:r>
    </w:p>
    <w:p w14:paraId="62F8B03E" w14:textId="77777777" w:rsidR="00957AB8" w:rsidRDefault="00957AB8" w:rsidP="00957AB8">
      <w:pPr>
        <w:pStyle w:val="a6"/>
        <w:ind w:left="240" w:right="720" w:firstLine="180"/>
      </w:pPr>
      <w:r>
        <w:t xml:space="preserve">                    }</w:t>
      </w:r>
    </w:p>
    <w:p w14:paraId="798E1FF9" w14:textId="77777777" w:rsidR="00957AB8" w:rsidRDefault="00957AB8" w:rsidP="00957AB8">
      <w:pPr>
        <w:pStyle w:val="a6"/>
        <w:ind w:left="240" w:right="720" w:firstLine="180"/>
      </w:pPr>
      <w:r>
        <w:t xml:space="preserve">                }).start();</w:t>
      </w:r>
    </w:p>
    <w:p w14:paraId="5C6D9169" w14:textId="77777777" w:rsidR="00957AB8" w:rsidRDefault="00957AB8" w:rsidP="00957AB8">
      <w:pPr>
        <w:pStyle w:val="a6"/>
        <w:ind w:left="240" w:right="720" w:firstLine="180"/>
      </w:pPr>
      <w:r>
        <w:t xml:space="preserve">            }</w:t>
      </w:r>
    </w:p>
    <w:p w14:paraId="72705005" w14:textId="77777777" w:rsidR="00957AB8" w:rsidRDefault="00957AB8" w:rsidP="00957AB8">
      <w:pPr>
        <w:pStyle w:val="a6"/>
        <w:ind w:left="240" w:right="720" w:firstLine="180"/>
      </w:pPr>
      <w:r>
        <w:t xml:space="preserve">        });</w:t>
      </w:r>
    </w:p>
    <w:p w14:paraId="59BAB8B7" w14:textId="77777777" w:rsidR="00957AB8" w:rsidRDefault="00957AB8" w:rsidP="00957AB8">
      <w:pPr>
        <w:pStyle w:val="a6"/>
        <w:ind w:left="240" w:right="720" w:firstLine="180"/>
      </w:pPr>
    </w:p>
    <w:p w14:paraId="6B4D29B5" w14:textId="77777777" w:rsidR="00957AB8" w:rsidRDefault="00957AB8" w:rsidP="00957AB8">
      <w:pPr>
        <w:pStyle w:val="a6"/>
        <w:ind w:left="240" w:right="720" w:firstLine="180"/>
      </w:pPr>
      <w:r>
        <w:lastRenderedPageBreak/>
        <w:t xml:space="preserve">        b2.setOnClickListener(new </w:t>
      </w:r>
      <w:proofErr w:type="spellStart"/>
      <w:r>
        <w:t>View.OnClickListener</w:t>
      </w:r>
      <w:proofErr w:type="spellEnd"/>
      <w:r>
        <w:t>() {</w:t>
      </w:r>
    </w:p>
    <w:p w14:paraId="0A45EDCF" w14:textId="77777777" w:rsidR="00957AB8" w:rsidRDefault="00957AB8" w:rsidP="00957AB8">
      <w:pPr>
        <w:pStyle w:val="a6"/>
        <w:ind w:left="240" w:right="720" w:firstLine="180"/>
      </w:pPr>
      <w:r>
        <w:t xml:space="preserve">            Handler handle = new Handler(</w:t>
      </w:r>
      <w:proofErr w:type="spellStart"/>
      <w:r>
        <w:t>Looper.getMainLooper</w:t>
      </w:r>
      <w:proofErr w:type="spellEnd"/>
      <w:r>
        <w:t>()) {</w:t>
      </w:r>
    </w:p>
    <w:p w14:paraId="37C0C4CA" w14:textId="77777777" w:rsidR="00957AB8" w:rsidRDefault="00957AB8" w:rsidP="00957AB8">
      <w:pPr>
        <w:pStyle w:val="a6"/>
        <w:ind w:left="240" w:right="720" w:firstLine="180"/>
      </w:pPr>
      <w:r>
        <w:t xml:space="preserve">                public void </w:t>
      </w:r>
      <w:proofErr w:type="spellStart"/>
      <w:r>
        <w:t>handleMessage</w:t>
      </w:r>
      <w:proofErr w:type="spellEnd"/>
      <w:r>
        <w:t>(Message msg) {</w:t>
      </w:r>
    </w:p>
    <w:p w14:paraId="794A41C3" w14:textId="77777777" w:rsidR="00957AB8" w:rsidRDefault="00957AB8" w:rsidP="00957AB8">
      <w:pPr>
        <w:pStyle w:val="a6"/>
        <w:ind w:left="240" w:right="720" w:firstLine="180"/>
      </w:pPr>
      <w:r>
        <w:t xml:space="preserve">                    </w:t>
      </w:r>
      <w:proofErr w:type="spellStart"/>
      <w:r>
        <w:t>super.handleMessage</w:t>
      </w:r>
      <w:proofErr w:type="spellEnd"/>
      <w:r>
        <w:t>(msg);</w:t>
      </w:r>
    </w:p>
    <w:p w14:paraId="30C9C183" w14:textId="77777777" w:rsidR="00957AB8" w:rsidRDefault="00957AB8" w:rsidP="00957AB8">
      <w:pPr>
        <w:pStyle w:val="a6"/>
        <w:ind w:left="240" w:right="720" w:firstLine="180"/>
      </w:pPr>
      <w:r>
        <w:t xml:space="preserve">                    </w:t>
      </w:r>
      <w:proofErr w:type="spellStart"/>
      <w:r>
        <w:t>progressDialog.incrementProgressBy</w:t>
      </w:r>
      <w:proofErr w:type="spellEnd"/>
      <w:r>
        <w:t>(2); // Incremented By Value 2</w:t>
      </w:r>
    </w:p>
    <w:p w14:paraId="4711992E" w14:textId="77777777" w:rsidR="00957AB8" w:rsidRDefault="00957AB8" w:rsidP="00957AB8">
      <w:pPr>
        <w:pStyle w:val="a6"/>
        <w:ind w:left="240" w:right="720" w:firstLine="180"/>
      </w:pPr>
      <w:r>
        <w:t xml:space="preserve">                }</w:t>
      </w:r>
    </w:p>
    <w:p w14:paraId="092E4458" w14:textId="77777777" w:rsidR="00957AB8" w:rsidRDefault="00957AB8" w:rsidP="00957AB8">
      <w:pPr>
        <w:pStyle w:val="a6"/>
        <w:ind w:left="240" w:right="720" w:firstLine="180"/>
      </w:pPr>
      <w:r>
        <w:t xml:space="preserve">            };</w:t>
      </w:r>
    </w:p>
    <w:p w14:paraId="4F009426" w14:textId="77777777" w:rsidR="00957AB8" w:rsidRDefault="00957AB8" w:rsidP="00957AB8">
      <w:pPr>
        <w:pStyle w:val="a6"/>
        <w:ind w:left="240" w:right="720" w:firstLine="180"/>
      </w:pPr>
    </w:p>
    <w:p w14:paraId="644047C6" w14:textId="77777777" w:rsidR="00957AB8" w:rsidRDefault="00957AB8" w:rsidP="00957AB8">
      <w:pPr>
        <w:pStyle w:val="a6"/>
        <w:ind w:left="240" w:right="720" w:firstLine="180"/>
      </w:pPr>
      <w:r>
        <w:t xml:space="preserve">            @Override</w:t>
      </w:r>
    </w:p>
    <w:p w14:paraId="110E6C32" w14:textId="77777777" w:rsidR="00957AB8" w:rsidRDefault="00957AB8" w:rsidP="00957AB8">
      <w:pPr>
        <w:pStyle w:val="a6"/>
        <w:ind w:left="240" w:right="720" w:firstLine="180"/>
      </w:pPr>
      <w:r>
        <w:t xml:space="preserve">            public void </w:t>
      </w:r>
      <w:proofErr w:type="spellStart"/>
      <w:r>
        <w:t>onClick</w:t>
      </w:r>
      <w:proofErr w:type="spellEnd"/>
      <w:r>
        <w:t>(View v) {</w:t>
      </w:r>
    </w:p>
    <w:p w14:paraId="715977E7" w14:textId="77777777" w:rsidR="00957AB8" w:rsidRDefault="00957AB8" w:rsidP="00957AB8">
      <w:pPr>
        <w:pStyle w:val="a6"/>
        <w:ind w:left="240" w:right="720" w:firstLine="180"/>
      </w:pPr>
      <w:r>
        <w:t xml:space="preserve">                </w:t>
      </w:r>
      <w:proofErr w:type="spellStart"/>
      <w:r>
        <w:t>progressDialog</w:t>
      </w:r>
      <w:proofErr w:type="spellEnd"/>
      <w:r>
        <w:t xml:space="preserve"> = new </w:t>
      </w:r>
      <w:proofErr w:type="spellStart"/>
      <w:r>
        <w:t>ProgressDialog</w:t>
      </w:r>
      <w:proofErr w:type="spellEnd"/>
      <w:r>
        <w:t>(</w:t>
      </w:r>
      <w:proofErr w:type="spellStart"/>
      <w:r>
        <w:t>ProgressDialogActivity.this</w:t>
      </w:r>
      <w:proofErr w:type="spellEnd"/>
      <w:r>
        <w:t>);</w:t>
      </w:r>
    </w:p>
    <w:p w14:paraId="1059CC89" w14:textId="77777777" w:rsidR="00957AB8" w:rsidRDefault="00957AB8" w:rsidP="00957AB8">
      <w:pPr>
        <w:pStyle w:val="a6"/>
        <w:ind w:left="240" w:right="720" w:firstLine="180"/>
      </w:pPr>
      <w:r>
        <w:t xml:space="preserve">                </w:t>
      </w:r>
      <w:proofErr w:type="spellStart"/>
      <w:r>
        <w:t>progressDialog.setMax</w:t>
      </w:r>
      <w:proofErr w:type="spellEnd"/>
      <w:r>
        <w:t>(100); // Progress Dialog Max Value</w:t>
      </w:r>
    </w:p>
    <w:p w14:paraId="600861BC" w14:textId="77777777" w:rsidR="00957AB8" w:rsidRDefault="00957AB8" w:rsidP="00957AB8">
      <w:pPr>
        <w:pStyle w:val="a6"/>
        <w:ind w:left="240" w:right="720" w:firstLine="180"/>
      </w:pPr>
      <w:r>
        <w:t xml:space="preserve">                </w:t>
      </w:r>
      <w:proofErr w:type="spellStart"/>
      <w:r>
        <w:t>progressDialog.setMessage</w:t>
      </w:r>
      <w:proofErr w:type="spellEnd"/>
      <w:r>
        <w:t>("Loading..."); // Setting Message</w:t>
      </w:r>
    </w:p>
    <w:p w14:paraId="3C9A4B74" w14:textId="77777777" w:rsidR="00957AB8" w:rsidRDefault="00957AB8" w:rsidP="00957AB8">
      <w:pPr>
        <w:pStyle w:val="a6"/>
        <w:ind w:left="240" w:right="720" w:firstLine="180"/>
      </w:pPr>
      <w:r>
        <w:t xml:space="preserve">                </w:t>
      </w:r>
      <w:proofErr w:type="spellStart"/>
      <w:r>
        <w:t>progressDialog.setTitle</w:t>
      </w:r>
      <w:proofErr w:type="spellEnd"/>
      <w:r>
        <w:t>("</w:t>
      </w:r>
      <w:proofErr w:type="spellStart"/>
      <w:r>
        <w:t>ProgressDialog</w:t>
      </w:r>
      <w:proofErr w:type="spellEnd"/>
      <w:r>
        <w:t>"); // Setting Title</w:t>
      </w:r>
    </w:p>
    <w:p w14:paraId="064D7909" w14:textId="77777777" w:rsidR="00957AB8" w:rsidRDefault="00957AB8" w:rsidP="00957AB8">
      <w:pPr>
        <w:pStyle w:val="a6"/>
        <w:ind w:left="240" w:right="720" w:firstLine="180"/>
      </w:pPr>
      <w:r>
        <w:t xml:space="preserve">                progressDialog.setProgressStyle(ProgressDialog.STYLE_HORIZONTAL); // Progress Dialog Style Horizontal</w:t>
      </w:r>
    </w:p>
    <w:p w14:paraId="65290437" w14:textId="77777777" w:rsidR="00957AB8" w:rsidRDefault="00957AB8" w:rsidP="00957AB8">
      <w:pPr>
        <w:pStyle w:val="a6"/>
        <w:ind w:left="240" w:right="720" w:firstLine="180"/>
      </w:pPr>
      <w:r>
        <w:t xml:space="preserve">                </w:t>
      </w:r>
      <w:proofErr w:type="spellStart"/>
      <w:r>
        <w:t>progressDialog.show</w:t>
      </w:r>
      <w:proofErr w:type="spellEnd"/>
      <w:r>
        <w:t>(); // Display Progress Dialog</w:t>
      </w:r>
    </w:p>
    <w:p w14:paraId="7193A9CA" w14:textId="77777777" w:rsidR="00957AB8" w:rsidRDefault="00957AB8" w:rsidP="00957AB8">
      <w:pPr>
        <w:pStyle w:val="a6"/>
        <w:ind w:left="240" w:right="720" w:firstLine="180"/>
      </w:pPr>
      <w:r>
        <w:t xml:space="preserve">                </w:t>
      </w:r>
      <w:proofErr w:type="spellStart"/>
      <w:r>
        <w:t>progressDialog.setCancelable</w:t>
      </w:r>
      <w:proofErr w:type="spellEnd"/>
      <w:r>
        <w:t>(false);</w:t>
      </w:r>
    </w:p>
    <w:p w14:paraId="48E5953B" w14:textId="77777777" w:rsidR="00957AB8" w:rsidRDefault="00957AB8" w:rsidP="00957AB8">
      <w:pPr>
        <w:pStyle w:val="a6"/>
        <w:ind w:left="240" w:right="720" w:firstLine="180"/>
      </w:pPr>
      <w:r>
        <w:t xml:space="preserve">                new Thread(new Runnable() {</w:t>
      </w:r>
    </w:p>
    <w:p w14:paraId="2A9AD32C" w14:textId="77777777" w:rsidR="00957AB8" w:rsidRDefault="00957AB8" w:rsidP="00957AB8">
      <w:pPr>
        <w:pStyle w:val="a6"/>
        <w:ind w:left="240" w:right="720" w:firstLine="180"/>
      </w:pPr>
      <w:r>
        <w:t xml:space="preserve">                    @Override</w:t>
      </w:r>
    </w:p>
    <w:p w14:paraId="10A4178E" w14:textId="77777777" w:rsidR="00957AB8" w:rsidRDefault="00957AB8" w:rsidP="00957AB8">
      <w:pPr>
        <w:pStyle w:val="a6"/>
        <w:ind w:left="240" w:right="720" w:firstLine="180"/>
      </w:pPr>
      <w:r>
        <w:t xml:space="preserve">                    public void run() {</w:t>
      </w:r>
    </w:p>
    <w:p w14:paraId="02284A87" w14:textId="77777777" w:rsidR="00957AB8" w:rsidRDefault="00957AB8" w:rsidP="00957AB8">
      <w:pPr>
        <w:pStyle w:val="a6"/>
        <w:ind w:left="240" w:right="720" w:firstLine="180"/>
      </w:pPr>
      <w:r>
        <w:t xml:space="preserve">                        try {</w:t>
      </w:r>
    </w:p>
    <w:p w14:paraId="5EBFC966" w14:textId="77777777" w:rsidR="00957AB8" w:rsidRDefault="00957AB8" w:rsidP="00957AB8">
      <w:pPr>
        <w:pStyle w:val="a6"/>
        <w:ind w:left="240" w:right="720" w:firstLine="180"/>
      </w:pPr>
      <w:r>
        <w:t xml:space="preserve">                            while (</w:t>
      </w:r>
      <w:proofErr w:type="spellStart"/>
      <w:r>
        <w:t>progressDialog.getProgress</w:t>
      </w:r>
      <w:proofErr w:type="spellEnd"/>
      <w:r>
        <w:t xml:space="preserve">() &lt;= </w:t>
      </w:r>
      <w:proofErr w:type="spellStart"/>
      <w:r>
        <w:t>progressDialog.getMax</w:t>
      </w:r>
      <w:proofErr w:type="spellEnd"/>
      <w:r>
        <w:t>()) {</w:t>
      </w:r>
    </w:p>
    <w:p w14:paraId="7E9E3C46" w14:textId="77777777" w:rsidR="00957AB8" w:rsidRDefault="00957AB8" w:rsidP="00957AB8">
      <w:pPr>
        <w:pStyle w:val="a6"/>
        <w:ind w:left="240" w:right="720" w:firstLine="180"/>
      </w:pPr>
      <w:r>
        <w:t xml:space="preserve">                                </w:t>
      </w:r>
      <w:proofErr w:type="spellStart"/>
      <w:r>
        <w:t>Thread.sleep</w:t>
      </w:r>
      <w:proofErr w:type="spellEnd"/>
      <w:r>
        <w:t>(200);</w:t>
      </w:r>
    </w:p>
    <w:p w14:paraId="177B41B1" w14:textId="77777777" w:rsidR="00957AB8" w:rsidRDefault="00957AB8" w:rsidP="00957AB8">
      <w:pPr>
        <w:pStyle w:val="a6"/>
        <w:ind w:left="240" w:right="720" w:firstLine="180"/>
      </w:pPr>
      <w:r>
        <w:t xml:space="preserve">                                </w:t>
      </w:r>
      <w:proofErr w:type="spellStart"/>
      <w:r>
        <w:t>handle.sendMessage</w:t>
      </w:r>
      <w:proofErr w:type="spellEnd"/>
      <w:r>
        <w:t>(</w:t>
      </w:r>
      <w:proofErr w:type="spellStart"/>
      <w:r>
        <w:t>handle.obtainMessage</w:t>
      </w:r>
      <w:proofErr w:type="spellEnd"/>
      <w:r>
        <w:t>());</w:t>
      </w:r>
    </w:p>
    <w:p w14:paraId="6E93EB4E" w14:textId="77777777" w:rsidR="00957AB8" w:rsidRDefault="00957AB8" w:rsidP="00957AB8">
      <w:pPr>
        <w:pStyle w:val="a6"/>
        <w:ind w:left="240" w:right="720" w:firstLine="180"/>
      </w:pPr>
      <w:r>
        <w:t xml:space="preserve">                                if (</w:t>
      </w:r>
      <w:proofErr w:type="spellStart"/>
      <w:r>
        <w:t>progressDialog.getProgress</w:t>
      </w:r>
      <w:proofErr w:type="spellEnd"/>
      <w:r>
        <w:t xml:space="preserve">() == </w:t>
      </w:r>
      <w:proofErr w:type="spellStart"/>
      <w:r>
        <w:t>progressDialog.getMax</w:t>
      </w:r>
      <w:proofErr w:type="spellEnd"/>
      <w:r>
        <w:t>()) {</w:t>
      </w:r>
    </w:p>
    <w:p w14:paraId="3BB6FE88" w14:textId="77777777" w:rsidR="00957AB8" w:rsidRDefault="00957AB8" w:rsidP="00957AB8">
      <w:pPr>
        <w:pStyle w:val="a6"/>
        <w:ind w:left="240" w:right="720" w:firstLine="180"/>
      </w:pPr>
      <w:r>
        <w:t xml:space="preserve">                                    </w:t>
      </w:r>
      <w:proofErr w:type="spellStart"/>
      <w:r>
        <w:t>progressDialog.dismiss</w:t>
      </w:r>
      <w:proofErr w:type="spellEnd"/>
      <w:r>
        <w:t>();</w:t>
      </w:r>
    </w:p>
    <w:p w14:paraId="764F7029" w14:textId="77777777" w:rsidR="00957AB8" w:rsidRDefault="00957AB8" w:rsidP="00957AB8">
      <w:pPr>
        <w:pStyle w:val="a6"/>
        <w:ind w:left="240" w:right="720" w:firstLine="180"/>
      </w:pPr>
      <w:r>
        <w:t xml:space="preserve">                                }</w:t>
      </w:r>
    </w:p>
    <w:p w14:paraId="608EBD0B" w14:textId="77777777" w:rsidR="00957AB8" w:rsidRDefault="00957AB8" w:rsidP="00957AB8">
      <w:pPr>
        <w:pStyle w:val="a6"/>
        <w:ind w:left="240" w:right="720" w:firstLine="180"/>
      </w:pPr>
      <w:r>
        <w:t xml:space="preserve">                            }</w:t>
      </w:r>
    </w:p>
    <w:p w14:paraId="5EF73B6A" w14:textId="77777777" w:rsidR="00957AB8" w:rsidRDefault="00957AB8" w:rsidP="00957AB8">
      <w:pPr>
        <w:pStyle w:val="a6"/>
        <w:ind w:left="240" w:right="720" w:firstLine="180"/>
      </w:pPr>
      <w:r>
        <w:t xml:space="preserve">                        } catch (Exception e) {</w:t>
      </w:r>
    </w:p>
    <w:p w14:paraId="4DAF4B57" w14:textId="77777777" w:rsidR="00957AB8" w:rsidRDefault="00957AB8" w:rsidP="00957AB8">
      <w:pPr>
        <w:pStyle w:val="a6"/>
        <w:ind w:left="240" w:right="720" w:firstLine="180"/>
      </w:pPr>
      <w:r>
        <w:lastRenderedPageBreak/>
        <w:t xml:space="preserve">                            </w:t>
      </w:r>
      <w:proofErr w:type="spellStart"/>
      <w:r>
        <w:t>e.printStackTrace</w:t>
      </w:r>
      <w:proofErr w:type="spellEnd"/>
      <w:r>
        <w:t>();</w:t>
      </w:r>
    </w:p>
    <w:p w14:paraId="58EA2FC8" w14:textId="77777777" w:rsidR="00957AB8" w:rsidRDefault="00957AB8" w:rsidP="00957AB8">
      <w:pPr>
        <w:pStyle w:val="a6"/>
        <w:ind w:left="240" w:right="720" w:firstLine="180"/>
      </w:pPr>
      <w:r>
        <w:t xml:space="preserve">                        }</w:t>
      </w:r>
    </w:p>
    <w:p w14:paraId="2B37EA11" w14:textId="77777777" w:rsidR="00957AB8" w:rsidRDefault="00957AB8" w:rsidP="00957AB8">
      <w:pPr>
        <w:pStyle w:val="a6"/>
        <w:ind w:left="240" w:right="720" w:firstLine="180"/>
      </w:pPr>
      <w:r>
        <w:t xml:space="preserve">                    }</w:t>
      </w:r>
    </w:p>
    <w:p w14:paraId="1B1B62EC" w14:textId="77777777" w:rsidR="00957AB8" w:rsidRDefault="00957AB8" w:rsidP="00957AB8">
      <w:pPr>
        <w:pStyle w:val="a6"/>
        <w:ind w:left="240" w:right="720" w:firstLine="180"/>
      </w:pPr>
      <w:r>
        <w:t xml:space="preserve">                }).start();</w:t>
      </w:r>
    </w:p>
    <w:p w14:paraId="04AEBBEC" w14:textId="77777777" w:rsidR="00957AB8" w:rsidRDefault="00957AB8" w:rsidP="00957AB8">
      <w:pPr>
        <w:pStyle w:val="a6"/>
        <w:ind w:left="240" w:right="720" w:firstLine="180"/>
      </w:pPr>
      <w:r>
        <w:t xml:space="preserve">            }</w:t>
      </w:r>
    </w:p>
    <w:p w14:paraId="3E6C0B73" w14:textId="77777777" w:rsidR="00957AB8" w:rsidRDefault="00957AB8" w:rsidP="00957AB8">
      <w:pPr>
        <w:pStyle w:val="a6"/>
        <w:ind w:left="240" w:right="720" w:firstLine="180"/>
      </w:pPr>
      <w:r>
        <w:t xml:space="preserve">        });</w:t>
      </w:r>
    </w:p>
    <w:p w14:paraId="520015E4" w14:textId="77777777" w:rsidR="00957AB8" w:rsidRDefault="00957AB8" w:rsidP="00957AB8">
      <w:pPr>
        <w:pStyle w:val="a6"/>
        <w:ind w:left="240" w:right="720" w:firstLine="180"/>
      </w:pPr>
      <w:r>
        <w:t xml:space="preserve">    }</w:t>
      </w:r>
    </w:p>
    <w:p w14:paraId="20C9400A" w14:textId="6854A0DF" w:rsidR="00476B0B" w:rsidRDefault="00957AB8" w:rsidP="00957AB8">
      <w:pPr>
        <w:pStyle w:val="a6"/>
        <w:ind w:left="240" w:right="720" w:firstLine="180"/>
      </w:pPr>
      <w:r>
        <w:t>}</w:t>
      </w:r>
    </w:p>
    <w:p w14:paraId="6A124CD0" w14:textId="78EB4F5F" w:rsidR="00405B90" w:rsidRDefault="00405B90" w:rsidP="00405B90">
      <w:pPr>
        <w:pStyle w:val="a5"/>
      </w:pPr>
      <w:bookmarkStart w:id="49" w:name="_Toc476667868"/>
      <w:bookmarkStart w:id="50" w:name="_Ref476942293"/>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35</w:t>
      </w:r>
      <w:r w:rsidR="00EF15E2">
        <w:fldChar w:fldCharType="end"/>
      </w:r>
      <w:bookmarkEnd w:id="50"/>
      <w:r>
        <w:t xml:space="preserve"> </w:t>
      </w:r>
      <w:bookmarkEnd w:id="49"/>
      <w:r w:rsidR="00957AB8" w:rsidRPr="00957AB8">
        <w:t>ProgressDialogActivity</w:t>
      </w:r>
      <w:r>
        <w:t>.java</w:t>
      </w:r>
    </w:p>
    <w:p w14:paraId="08A35930" w14:textId="6EF480B6" w:rsidR="0029048E" w:rsidRPr="0029048E" w:rsidRDefault="0029048E" w:rsidP="0029048E">
      <w:r>
        <w:rPr>
          <w:rFonts w:hint="eastAsia"/>
        </w:rPr>
        <w:t>设置进度条的</w:t>
      </w:r>
      <w:r w:rsidR="00C03DD1">
        <w:rPr>
          <w:rFonts w:hint="eastAsia"/>
        </w:rPr>
        <w:t>一些方法</w:t>
      </w:r>
      <w:r w:rsidR="006458F5">
        <w:rPr>
          <w:rFonts w:hint="eastAsia"/>
        </w:rPr>
        <w:t>：</w:t>
      </w:r>
    </w:p>
    <w:p w14:paraId="3675ABB8" w14:textId="2F485F1A" w:rsidR="00B30A87" w:rsidRDefault="00B30A87" w:rsidP="00B30A87">
      <w:pPr>
        <w:pStyle w:val="a"/>
        <w:ind w:firstLine="360"/>
      </w:pPr>
      <w:proofErr w:type="spellStart"/>
      <w:r>
        <w:rPr>
          <w:rFonts w:hint="eastAsia"/>
        </w:rPr>
        <w:t>setTitle</w:t>
      </w:r>
      <w:proofErr w:type="spellEnd"/>
      <w:r>
        <w:rPr>
          <w:rFonts w:hint="eastAsia"/>
        </w:rPr>
        <w:t>(</w:t>
      </w:r>
      <w:proofErr w:type="spellStart"/>
      <w:r>
        <w:rPr>
          <w:rFonts w:hint="eastAsia"/>
        </w:rPr>
        <w:t>CharSequence</w:t>
      </w:r>
      <w:proofErr w:type="spellEnd"/>
      <w:r>
        <w:rPr>
          <w:rFonts w:hint="eastAsia"/>
        </w:rPr>
        <w:t xml:space="preserve"> title) - </w:t>
      </w:r>
      <w:r>
        <w:rPr>
          <w:rFonts w:hint="eastAsia"/>
        </w:rPr>
        <w:t>该组件用于设置进度对话框的标题。</w:t>
      </w:r>
    </w:p>
    <w:p w14:paraId="268F6AB8" w14:textId="70F2F888" w:rsidR="00B30A87" w:rsidRDefault="00B30A87" w:rsidP="00B30A87">
      <w:pPr>
        <w:pStyle w:val="a"/>
        <w:ind w:firstLine="360"/>
      </w:pPr>
      <w:proofErr w:type="spellStart"/>
      <w:r>
        <w:rPr>
          <w:rFonts w:hint="eastAsia"/>
        </w:rPr>
        <w:t>setMessage</w:t>
      </w:r>
      <w:proofErr w:type="spellEnd"/>
      <w:r>
        <w:rPr>
          <w:rFonts w:hint="eastAsia"/>
        </w:rPr>
        <w:t>(</w:t>
      </w:r>
      <w:proofErr w:type="spellStart"/>
      <w:r>
        <w:rPr>
          <w:rFonts w:hint="eastAsia"/>
        </w:rPr>
        <w:t>CharSequence</w:t>
      </w:r>
      <w:proofErr w:type="spellEnd"/>
      <w:r>
        <w:rPr>
          <w:rFonts w:hint="eastAsia"/>
        </w:rPr>
        <w:t xml:space="preserve"> message) </w:t>
      </w:r>
      <w:r>
        <w:rPr>
          <w:rFonts w:hint="eastAsia"/>
        </w:rPr>
        <w:t>–</w:t>
      </w:r>
      <w:r>
        <w:rPr>
          <w:rFonts w:hint="eastAsia"/>
        </w:rPr>
        <w:t xml:space="preserve"> </w:t>
      </w:r>
      <w:r>
        <w:rPr>
          <w:rFonts w:hint="eastAsia"/>
        </w:rPr>
        <w:t>该组件在进度对话框中显示所需的消息。</w:t>
      </w:r>
    </w:p>
    <w:p w14:paraId="3C620E6B" w14:textId="3435703E" w:rsidR="00B30A87" w:rsidRDefault="00B30A87" w:rsidP="00B30A87">
      <w:pPr>
        <w:pStyle w:val="a"/>
        <w:ind w:firstLine="360"/>
      </w:pPr>
      <w:proofErr w:type="spellStart"/>
      <w:r>
        <w:rPr>
          <w:rFonts w:hint="eastAsia"/>
        </w:rPr>
        <w:t>setProgressStyle</w:t>
      </w:r>
      <w:proofErr w:type="spellEnd"/>
      <w:r>
        <w:rPr>
          <w:rFonts w:hint="eastAsia"/>
        </w:rPr>
        <w:t>(</w:t>
      </w:r>
      <w:proofErr w:type="spellStart"/>
      <w:r>
        <w:rPr>
          <w:rFonts w:hint="eastAsia"/>
        </w:rPr>
        <w:t>ProgressDialog.STYLE_HORIZONTAL</w:t>
      </w:r>
      <w:proofErr w:type="spellEnd"/>
      <w:r>
        <w:rPr>
          <w:rFonts w:hint="eastAsia"/>
        </w:rPr>
        <w:t xml:space="preserve">) - </w:t>
      </w:r>
      <w:r>
        <w:rPr>
          <w:rFonts w:hint="eastAsia"/>
        </w:rPr>
        <w:t>用于设置进度对话框的水平样式。</w:t>
      </w:r>
    </w:p>
    <w:p w14:paraId="6B84205F" w14:textId="467423E8" w:rsidR="00B30A87" w:rsidRDefault="00B30A87" w:rsidP="00B30A87">
      <w:pPr>
        <w:pStyle w:val="a"/>
        <w:ind w:firstLine="360"/>
      </w:pPr>
      <w:proofErr w:type="spellStart"/>
      <w:r>
        <w:rPr>
          <w:rFonts w:hint="eastAsia"/>
        </w:rPr>
        <w:t>setProgressStyle</w:t>
      </w:r>
      <w:proofErr w:type="spellEnd"/>
      <w:r>
        <w:rPr>
          <w:rFonts w:hint="eastAsia"/>
        </w:rPr>
        <w:t>(</w:t>
      </w:r>
      <w:proofErr w:type="spellStart"/>
      <w:r>
        <w:rPr>
          <w:rFonts w:hint="eastAsia"/>
        </w:rPr>
        <w:t>ProgressDialog.STYLE_SPINNER</w:t>
      </w:r>
      <w:proofErr w:type="spellEnd"/>
      <w:r>
        <w:rPr>
          <w:rFonts w:hint="eastAsia"/>
        </w:rPr>
        <w:t xml:space="preserve">) - </w:t>
      </w:r>
      <w:r>
        <w:rPr>
          <w:rFonts w:hint="eastAsia"/>
        </w:rPr>
        <w:t>用于设置进度对话框的微调器样式。</w:t>
      </w:r>
    </w:p>
    <w:p w14:paraId="195B50CD" w14:textId="4B20DABB" w:rsidR="00B30A87" w:rsidRDefault="00B30A87" w:rsidP="00B30A87">
      <w:pPr>
        <w:pStyle w:val="a"/>
        <w:ind w:firstLine="360"/>
      </w:pPr>
      <w:proofErr w:type="spellStart"/>
      <w:r>
        <w:rPr>
          <w:rFonts w:hint="eastAsia"/>
        </w:rPr>
        <w:t>setMax</w:t>
      </w:r>
      <w:proofErr w:type="spellEnd"/>
      <w:r>
        <w:rPr>
          <w:rFonts w:hint="eastAsia"/>
        </w:rPr>
        <w:t>(int max) -</w:t>
      </w:r>
      <w:r>
        <w:rPr>
          <w:rFonts w:hint="eastAsia"/>
        </w:rPr>
        <w:t>此方法设置进度对话框的最大值。</w:t>
      </w:r>
    </w:p>
    <w:p w14:paraId="64DCEBFE" w14:textId="32CF05DE" w:rsidR="00B30A87" w:rsidRDefault="00B30A87" w:rsidP="00B30A87">
      <w:pPr>
        <w:pStyle w:val="a"/>
        <w:ind w:firstLine="360"/>
      </w:pPr>
      <w:proofErr w:type="spellStart"/>
      <w:r>
        <w:rPr>
          <w:rFonts w:hint="eastAsia"/>
        </w:rPr>
        <w:t>getMax</w:t>
      </w:r>
      <w:proofErr w:type="spellEnd"/>
      <w:r>
        <w:rPr>
          <w:rFonts w:hint="eastAsia"/>
        </w:rPr>
        <w:t xml:space="preserve">() - </w:t>
      </w:r>
      <w:r>
        <w:rPr>
          <w:rFonts w:hint="eastAsia"/>
        </w:rPr>
        <w:t>这个方法返回进度对话框的最大值，基本上这个方法是在对进度对话框应用条件时使用的。</w:t>
      </w:r>
    </w:p>
    <w:p w14:paraId="64F65E24" w14:textId="407710DF" w:rsidR="00B30A87" w:rsidRDefault="00B30A87" w:rsidP="00B30A87">
      <w:pPr>
        <w:pStyle w:val="a"/>
        <w:ind w:firstLine="360"/>
      </w:pPr>
      <w:proofErr w:type="spellStart"/>
      <w:r>
        <w:rPr>
          <w:rFonts w:hint="eastAsia"/>
        </w:rPr>
        <w:t>getProgess</w:t>
      </w:r>
      <w:proofErr w:type="spellEnd"/>
      <w:r>
        <w:rPr>
          <w:rFonts w:hint="eastAsia"/>
        </w:rPr>
        <w:t xml:space="preserve">() </w:t>
      </w:r>
      <w:r>
        <w:rPr>
          <w:rFonts w:hint="eastAsia"/>
        </w:rPr>
        <w:t>–这会以数字形式返回进度对话框的当前进度。</w:t>
      </w:r>
    </w:p>
    <w:p w14:paraId="4AFF5AF0" w14:textId="5A18F87C" w:rsidR="00B30A87" w:rsidRDefault="00B30A87" w:rsidP="00B30A87">
      <w:pPr>
        <w:pStyle w:val="a"/>
        <w:ind w:firstLine="360"/>
      </w:pPr>
      <w:proofErr w:type="spellStart"/>
      <w:r>
        <w:rPr>
          <w:rFonts w:hint="eastAsia"/>
        </w:rPr>
        <w:t>incrementProgressBy</w:t>
      </w:r>
      <w:proofErr w:type="spellEnd"/>
      <w:r>
        <w:rPr>
          <w:rFonts w:hint="eastAsia"/>
        </w:rPr>
        <w:t>(int diff)</w:t>
      </w:r>
      <w:r w:rsidR="00360F42">
        <w:rPr>
          <w:rFonts w:hint="eastAsia"/>
        </w:rPr>
        <w:t xml:space="preserve"> </w:t>
      </w:r>
      <w:r w:rsidR="00360F42">
        <w:t xml:space="preserve">-- </w:t>
      </w:r>
      <w:r>
        <w:rPr>
          <w:rFonts w:hint="eastAsia"/>
        </w:rPr>
        <w:t>这个方法用定义的值增加进度对话框的值。</w:t>
      </w:r>
    </w:p>
    <w:p w14:paraId="22FDE738" w14:textId="26911598" w:rsidR="00B30A87" w:rsidRDefault="00B30A87" w:rsidP="00360F42">
      <w:pPr>
        <w:pStyle w:val="a"/>
        <w:ind w:firstLine="360"/>
      </w:pPr>
      <w:proofErr w:type="spellStart"/>
      <w:r>
        <w:rPr>
          <w:rFonts w:hint="eastAsia"/>
        </w:rPr>
        <w:t>setCancelable</w:t>
      </w:r>
      <w:proofErr w:type="spellEnd"/>
      <w:r>
        <w:rPr>
          <w:rFonts w:hint="eastAsia"/>
        </w:rPr>
        <w:t>(</w:t>
      </w:r>
      <w:proofErr w:type="spellStart"/>
      <w:r>
        <w:rPr>
          <w:rFonts w:hint="eastAsia"/>
        </w:rPr>
        <w:t>boolean</w:t>
      </w:r>
      <w:proofErr w:type="spellEnd"/>
      <w:r>
        <w:rPr>
          <w:rFonts w:hint="eastAsia"/>
        </w:rPr>
        <w:t xml:space="preserve"> cancelable) </w:t>
      </w:r>
      <w:r>
        <w:rPr>
          <w:rFonts w:hint="eastAsia"/>
        </w:rPr>
        <w:t>–该方法具有布尔值，即真</w:t>
      </w:r>
      <w:r>
        <w:rPr>
          <w:rFonts w:hint="eastAsia"/>
        </w:rPr>
        <w:t>/</w:t>
      </w:r>
      <w:r>
        <w:rPr>
          <w:rFonts w:hint="eastAsia"/>
        </w:rPr>
        <w:t>假。如果设置为</w:t>
      </w:r>
      <w:r>
        <w:rPr>
          <w:rFonts w:hint="eastAsia"/>
        </w:rPr>
        <w:t xml:space="preserve"> false</w:t>
      </w:r>
      <w:r>
        <w:rPr>
          <w:rFonts w:hint="eastAsia"/>
        </w:rPr>
        <w:t>，则允许通过单击对话框外部的区域来取消对话框，默认情况下如果不使用方法，则为</w:t>
      </w:r>
      <w:r>
        <w:rPr>
          <w:rFonts w:hint="eastAsia"/>
        </w:rPr>
        <w:t xml:space="preserve"> true</w:t>
      </w:r>
      <w:r>
        <w:rPr>
          <w:rFonts w:hint="eastAsia"/>
        </w:rPr>
        <w:t>。</w:t>
      </w:r>
    </w:p>
    <w:p w14:paraId="50F5AAE1" w14:textId="7666440E" w:rsidR="00B30A87" w:rsidRDefault="00B30A87" w:rsidP="00360F42">
      <w:pPr>
        <w:pStyle w:val="a"/>
        <w:ind w:firstLine="360"/>
      </w:pPr>
      <w:r>
        <w:rPr>
          <w:rFonts w:hint="eastAsia"/>
        </w:rPr>
        <w:t>dismiss()</w:t>
      </w:r>
      <w:r w:rsidR="00360F42">
        <w:t xml:space="preserve"> </w:t>
      </w:r>
      <w:r w:rsidR="00360F42">
        <w:rPr>
          <w:rFonts w:hint="eastAsia"/>
        </w:rPr>
        <w:t>-</w:t>
      </w:r>
      <w:r w:rsidR="00360F42">
        <w:t xml:space="preserve">- </w:t>
      </w:r>
      <w:r>
        <w:rPr>
          <w:rFonts w:hint="eastAsia"/>
        </w:rPr>
        <w:t>这个方法关闭</w:t>
      </w:r>
      <w:proofErr w:type="spellStart"/>
      <w:r>
        <w:rPr>
          <w:rFonts w:hint="eastAsia"/>
        </w:rPr>
        <w:t>progressdialog</w:t>
      </w:r>
      <w:proofErr w:type="spellEnd"/>
      <w:r w:rsidR="00666C42">
        <w:rPr>
          <w:rFonts w:hint="eastAsia"/>
        </w:rPr>
        <w:t>。</w:t>
      </w:r>
    </w:p>
    <w:p w14:paraId="2B29C52A" w14:textId="7E25FDFF" w:rsidR="008B1D85" w:rsidRDefault="008B1D85" w:rsidP="008B1D85">
      <w:r>
        <w:rPr>
          <w:rFonts w:hint="eastAsia"/>
        </w:rPr>
        <w:t>通常，当想要显示已发生的进度数量时，会在进度条中使用</w:t>
      </w:r>
      <w:r w:rsidR="00D63126" w:rsidRPr="00D63126">
        <w:t>Determinate</w:t>
      </w:r>
      <w:r>
        <w:rPr>
          <w:rFonts w:hint="eastAsia"/>
        </w:rPr>
        <w:t>进度模式</w:t>
      </w:r>
      <w:r w:rsidR="00D63126">
        <w:rPr>
          <w:rFonts w:hint="eastAsia"/>
        </w:rPr>
        <w:t>，</w:t>
      </w:r>
      <w:r>
        <w:rPr>
          <w:rFonts w:hint="eastAsia"/>
        </w:rPr>
        <w:t>例如下载文件的百分比、插入数据库的记录数等。要使用</w:t>
      </w:r>
      <w:r>
        <w:t xml:space="preserve"> Determinate </w:t>
      </w:r>
      <w:r>
        <w:rPr>
          <w:rFonts w:hint="eastAsia"/>
        </w:rPr>
        <w:t>进度，需要将进度条的样式设置为</w:t>
      </w:r>
      <w:proofErr w:type="spellStart"/>
      <w:r>
        <w:t>Widget_ProgressBar_Horizo</w:t>
      </w:r>
      <w:proofErr w:type="spellEnd"/>
      <w:r>
        <w:t>​​</w:t>
      </w:r>
      <w:proofErr w:type="spellStart"/>
      <w:r>
        <w:t>ntal</w:t>
      </w:r>
      <w:proofErr w:type="spellEnd"/>
      <w:r>
        <w:rPr>
          <w:rFonts w:hint="eastAsia"/>
        </w:rPr>
        <w:t>或</w:t>
      </w:r>
      <w:proofErr w:type="spellStart"/>
      <w:r>
        <w:t>progressBarStyleHorizo</w:t>
      </w:r>
      <w:proofErr w:type="spellEnd"/>
      <w:r>
        <w:t xml:space="preserve"> ​​</w:t>
      </w:r>
      <w:proofErr w:type="spellStart"/>
      <w:r>
        <w:t>ntal</w:t>
      </w:r>
      <w:proofErr w:type="spellEnd"/>
      <w:r>
        <w:rPr>
          <w:rFonts w:hint="eastAsia"/>
        </w:rPr>
        <w:t>并使用</w:t>
      </w:r>
      <w:proofErr w:type="spellStart"/>
      <w:r>
        <w:t>android:progress</w:t>
      </w:r>
      <w:proofErr w:type="spellEnd"/>
      <w:r>
        <w:rPr>
          <w:rFonts w:hint="eastAsia"/>
        </w:rPr>
        <w:t>属性设置进度量。以下是显示完成</w:t>
      </w:r>
      <w:r>
        <w:rPr>
          <w:rFonts w:hint="eastAsia"/>
        </w:rPr>
        <w:t>50%</w:t>
      </w:r>
      <w:r>
        <w:rPr>
          <w:rFonts w:hint="eastAsia"/>
        </w:rPr>
        <w:t>的确定进度条的示例。</w:t>
      </w:r>
    </w:p>
    <w:p w14:paraId="03ABAFAA" w14:textId="77777777" w:rsidR="00EF132C" w:rsidRPr="00EF132C" w:rsidRDefault="00EF132C" w:rsidP="00EF132C">
      <w:pPr>
        <w:pStyle w:val="a6"/>
        <w:ind w:left="240" w:right="720" w:firstLine="180"/>
      </w:pPr>
      <w:r w:rsidRPr="00EF132C">
        <w:t>&lt;</w:t>
      </w:r>
      <w:proofErr w:type="spellStart"/>
      <w:r w:rsidRPr="00EF132C">
        <w:t>ProgressBar</w:t>
      </w:r>
      <w:proofErr w:type="spellEnd"/>
    </w:p>
    <w:p w14:paraId="6C7EC853" w14:textId="77777777" w:rsidR="00EF132C" w:rsidRPr="00EF132C" w:rsidRDefault="00EF132C" w:rsidP="00EF132C">
      <w:pPr>
        <w:pStyle w:val="a6"/>
        <w:ind w:left="240" w:right="720" w:firstLine="180"/>
      </w:pPr>
      <w:r w:rsidRPr="00EF132C">
        <w:t xml:space="preserve">    </w:t>
      </w:r>
      <w:proofErr w:type="spellStart"/>
      <w:r w:rsidRPr="00EF132C">
        <w:t>android:id</w:t>
      </w:r>
      <w:proofErr w:type="spellEnd"/>
      <w:r w:rsidRPr="00EF132C">
        <w:t>="@+id/</w:t>
      </w:r>
      <w:proofErr w:type="spellStart"/>
      <w:r w:rsidRPr="00EF132C">
        <w:t>pBar</w:t>
      </w:r>
      <w:proofErr w:type="spellEnd"/>
      <w:r w:rsidRPr="00EF132C">
        <w:t>"</w:t>
      </w:r>
    </w:p>
    <w:p w14:paraId="56D80180" w14:textId="77777777" w:rsidR="00EF132C" w:rsidRPr="00EF132C" w:rsidRDefault="00EF132C" w:rsidP="00EF132C">
      <w:pPr>
        <w:pStyle w:val="a6"/>
        <w:ind w:left="240" w:right="720" w:firstLine="180"/>
      </w:pPr>
      <w:r w:rsidRPr="00EF132C">
        <w:t xml:space="preserve">    style="?</w:t>
      </w:r>
      <w:proofErr w:type="spellStart"/>
      <w:r w:rsidRPr="00EF132C">
        <w:t>android:attr</w:t>
      </w:r>
      <w:proofErr w:type="spellEnd"/>
      <w:r w:rsidRPr="00EF132C">
        <w:t>/</w:t>
      </w:r>
      <w:proofErr w:type="spellStart"/>
      <w:r w:rsidRPr="00EF132C">
        <w:t>progressBarStyleHorizontal</w:t>
      </w:r>
      <w:proofErr w:type="spellEnd"/>
      <w:r w:rsidRPr="00EF132C">
        <w:t>"</w:t>
      </w:r>
    </w:p>
    <w:p w14:paraId="37BE7453" w14:textId="77777777" w:rsidR="00EF132C" w:rsidRPr="00EF132C" w:rsidRDefault="00EF132C" w:rsidP="00EF132C">
      <w:pPr>
        <w:pStyle w:val="a6"/>
        <w:ind w:left="240" w:right="720" w:firstLine="180"/>
      </w:pPr>
      <w:r w:rsidRPr="00EF132C">
        <w:t xml:space="preserve">    </w:t>
      </w:r>
      <w:proofErr w:type="spellStart"/>
      <w:r w:rsidRPr="00EF132C">
        <w:t>android:layout_width</w:t>
      </w:r>
      <w:proofErr w:type="spellEnd"/>
      <w:r w:rsidRPr="00EF132C">
        <w:t>="</w:t>
      </w:r>
      <w:proofErr w:type="spellStart"/>
      <w:r w:rsidRPr="00EF132C">
        <w:t>wrap_content</w:t>
      </w:r>
      <w:proofErr w:type="spellEnd"/>
      <w:r w:rsidRPr="00EF132C">
        <w:t>"</w:t>
      </w:r>
    </w:p>
    <w:p w14:paraId="2081726A" w14:textId="77777777" w:rsidR="00EF132C" w:rsidRPr="00EF132C" w:rsidRDefault="00EF132C" w:rsidP="00EF132C">
      <w:pPr>
        <w:pStyle w:val="a6"/>
        <w:ind w:left="240" w:right="720" w:firstLine="180"/>
      </w:pPr>
      <w:r w:rsidRPr="00EF132C">
        <w:t xml:space="preserve">    </w:t>
      </w:r>
      <w:proofErr w:type="spellStart"/>
      <w:r w:rsidRPr="00EF132C">
        <w:t>android:layout_height</w:t>
      </w:r>
      <w:proofErr w:type="spellEnd"/>
      <w:r w:rsidRPr="00EF132C">
        <w:t>="</w:t>
      </w:r>
      <w:proofErr w:type="spellStart"/>
      <w:r w:rsidRPr="00EF132C">
        <w:t>wrap_content</w:t>
      </w:r>
      <w:proofErr w:type="spellEnd"/>
      <w:r w:rsidRPr="00EF132C">
        <w:t>"</w:t>
      </w:r>
    </w:p>
    <w:p w14:paraId="210F1351" w14:textId="77777777" w:rsidR="00EF132C" w:rsidRPr="00EF132C" w:rsidRDefault="00EF132C" w:rsidP="00EF132C">
      <w:pPr>
        <w:pStyle w:val="a6"/>
        <w:ind w:left="240" w:right="720" w:firstLine="180"/>
      </w:pPr>
      <w:r w:rsidRPr="00EF132C">
        <w:t xml:space="preserve">    </w:t>
      </w:r>
      <w:proofErr w:type="spellStart"/>
      <w:r w:rsidRPr="00EF132C">
        <w:t>android:max</w:t>
      </w:r>
      <w:proofErr w:type="spellEnd"/>
      <w:r w:rsidRPr="00EF132C">
        <w:t>="100"</w:t>
      </w:r>
    </w:p>
    <w:p w14:paraId="7EF9043A" w14:textId="69934D86" w:rsidR="00EF132C" w:rsidRPr="00EF132C" w:rsidRDefault="00EF132C" w:rsidP="00EF132C">
      <w:pPr>
        <w:pStyle w:val="a6"/>
        <w:ind w:left="240" w:right="720" w:firstLine="180"/>
      </w:pPr>
      <w:r w:rsidRPr="00EF132C">
        <w:lastRenderedPageBreak/>
        <w:t xml:space="preserve">    </w:t>
      </w:r>
      <w:proofErr w:type="spellStart"/>
      <w:r w:rsidRPr="00EF132C">
        <w:t>android:progress</w:t>
      </w:r>
      <w:proofErr w:type="spellEnd"/>
      <w:r w:rsidRPr="00EF132C">
        <w:t>="50" /&gt;</w:t>
      </w:r>
    </w:p>
    <w:p w14:paraId="5311EFD6" w14:textId="7646AEA1" w:rsidR="00EF132C" w:rsidRDefault="00EF132C" w:rsidP="00EF132C">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36</w:t>
      </w:r>
      <w:r w:rsidR="00EF15E2">
        <w:fldChar w:fldCharType="end"/>
      </w:r>
      <w:r w:rsidR="00671093">
        <w:t xml:space="preserve"> </w:t>
      </w:r>
      <w:r w:rsidR="00671093" w:rsidRPr="00671093">
        <w:rPr>
          <w:rFonts w:hint="eastAsia"/>
        </w:rPr>
        <w:t>Determinate</w:t>
      </w:r>
      <w:r w:rsidR="00671093" w:rsidRPr="00671093">
        <w:rPr>
          <w:rFonts w:hint="eastAsia"/>
        </w:rPr>
        <w:t>进度模式</w:t>
      </w:r>
    </w:p>
    <w:p w14:paraId="17E1C9DB" w14:textId="1591D37D" w:rsidR="008B1D85" w:rsidRDefault="008B1D85" w:rsidP="008B1D85">
      <w:r>
        <w:rPr>
          <w:rFonts w:hint="eastAsia"/>
        </w:rPr>
        <w:t>通过</w:t>
      </w:r>
      <w:proofErr w:type="spellStart"/>
      <w:r>
        <w:rPr>
          <w:rFonts w:hint="eastAsia"/>
        </w:rPr>
        <w:t>setProgress</w:t>
      </w:r>
      <w:proofErr w:type="spellEnd"/>
      <w:r>
        <w:rPr>
          <w:rFonts w:hint="eastAsia"/>
        </w:rPr>
        <w:t>(int)</w:t>
      </w:r>
      <w:r>
        <w:rPr>
          <w:rFonts w:hint="eastAsia"/>
        </w:rPr>
        <w:t>方法，可以更新应用程序中显示的进度百分比，或者通过调用</w:t>
      </w:r>
      <w:proofErr w:type="spellStart"/>
      <w:r>
        <w:rPr>
          <w:rFonts w:hint="eastAsia"/>
        </w:rPr>
        <w:t>incrementProgressBy</w:t>
      </w:r>
      <w:proofErr w:type="spellEnd"/>
      <w:r>
        <w:rPr>
          <w:rFonts w:hint="eastAsia"/>
        </w:rPr>
        <w:t>(int)</w:t>
      </w:r>
      <w:r>
        <w:rPr>
          <w:rFonts w:hint="eastAsia"/>
        </w:rPr>
        <w:t>方法，可以根据要求增加当前完成的进度值。</w:t>
      </w:r>
      <w:r>
        <w:rPr>
          <w:rFonts w:hint="eastAsia"/>
        </w:rPr>
        <w:t xml:space="preserve"> </w:t>
      </w:r>
      <w:r>
        <w:rPr>
          <w:rFonts w:hint="eastAsia"/>
        </w:rPr>
        <w:t>通常当进度值达到</w:t>
      </w:r>
      <w:r>
        <w:rPr>
          <w:rFonts w:hint="eastAsia"/>
        </w:rPr>
        <w:t>100</w:t>
      </w:r>
      <w:r>
        <w:rPr>
          <w:rFonts w:hint="eastAsia"/>
        </w:rPr>
        <w:t>时，进度条已满。通过使用</w:t>
      </w:r>
      <w:proofErr w:type="spellStart"/>
      <w:r>
        <w:rPr>
          <w:rFonts w:hint="eastAsia"/>
        </w:rPr>
        <w:t>android:max</w:t>
      </w:r>
      <w:proofErr w:type="spellEnd"/>
      <w:r>
        <w:rPr>
          <w:rFonts w:hint="eastAsia"/>
        </w:rPr>
        <w:t>属性，可以调整这个默认值。</w:t>
      </w:r>
      <w:r>
        <w:rPr>
          <w:rFonts w:hint="eastAsia"/>
        </w:rPr>
        <w:t xml:space="preserve"> </w:t>
      </w:r>
    </w:p>
    <w:p w14:paraId="6073ACA2" w14:textId="33C4A6BD" w:rsidR="008B1D85" w:rsidRDefault="008B1D85" w:rsidP="008B1D85">
      <w:r>
        <w:rPr>
          <w:rFonts w:hint="eastAsia"/>
        </w:rPr>
        <w:t>当不知道一个操作需要多长时间或完成了多少工作时，会在进度条中使用</w:t>
      </w:r>
      <w:r>
        <w:rPr>
          <w:rFonts w:hint="eastAsia"/>
        </w:rPr>
        <w:t>Indeterminate</w:t>
      </w:r>
      <w:r>
        <w:rPr>
          <w:rFonts w:hint="eastAsia"/>
        </w:rPr>
        <w:t>进度模式。在</w:t>
      </w:r>
      <w:r w:rsidR="00671093">
        <w:rPr>
          <w:rFonts w:hint="eastAsia"/>
        </w:rPr>
        <w:t>此模式</w:t>
      </w:r>
      <w:r>
        <w:rPr>
          <w:rFonts w:hint="eastAsia"/>
        </w:rPr>
        <w:t>下，不会显示实际进度，只会显示循环动画以指示某些进度正在发生，如</w:t>
      </w:r>
      <w:r w:rsidR="0025212F">
        <w:fldChar w:fldCharType="begin"/>
      </w:r>
      <w:r w:rsidR="0025212F">
        <w:instrText xml:space="preserve"> </w:instrText>
      </w:r>
      <w:r w:rsidR="0025212F">
        <w:rPr>
          <w:rFonts w:hint="eastAsia"/>
        </w:rPr>
        <w:instrText>REF _Ref97992478 \h</w:instrText>
      </w:r>
      <w:r w:rsidR="0025212F">
        <w:instrText xml:space="preserve"> </w:instrText>
      </w:r>
      <w:r w:rsidR="0025212F">
        <w:fldChar w:fldCharType="separate"/>
      </w:r>
      <w:r w:rsidR="003E203A">
        <w:rPr>
          <w:rFonts w:hint="eastAsia"/>
        </w:rPr>
        <w:t>图</w:t>
      </w:r>
      <w:r w:rsidR="003E203A">
        <w:rPr>
          <w:rFonts w:hint="eastAsia"/>
        </w:rPr>
        <w:t xml:space="preserve"> </w:t>
      </w:r>
      <w:r w:rsidR="003E203A">
        <w:rPr>
          <w:noProof/>
        </w:rPr>
        <w:t>3</w:t>
      </w:r>
      <w:r w:rsidR="003E203A">
        <w:noBreakHyphen/>
      </w:r>
      <w:r w:rsidR="003E203A">
        <w:rPr>
          <w:noProof/>
        </w:rPr>
        <w:t>12</w:t>
      </w:r>
      <w:r w:rsidR="0025212F">
        <w:fldChar w:fldCharType="end"/>
      </w:r>
      <w:r>
        <w:rPr>
          <w:rFonts w:hint="eastAsia"/>
        </w:rPr>
        <w:t>进度条加载图像所示。</w:t>
      </w:r>
      <w:r w:rsidR="004D18FF">
        <w:rPr>
          <w:rFonts w:hint="eastAsia"/>
        </w:rPr>
        <w:t>在活动文件中以编程方式</w:t>
      </w:r>
      <w:proofErr w:type="spellStart"/>
      <w:r>
        <w:rPr>
          <w:rFonts w:hint="eastAsia"/>
        </w:rPr>
        <w:t>setIndeterminate</w:t>
      </w:r>
      <w:proofErr w:type="spellEnd"/>
      <w:r>
        <w:rPr>
          <w:rFonts w:hint="eastAsia"/>
        </w:rPr>
        <w:t>(true)</w:t>
      </w:r>
      <w:r>
        <w:rPr>
          <w:rFonts w:hint="eastAsia"/>
        </w:rPr>
        <w:t>或使用</w:t>
      </w:r>
      <w:proofErr w:type="spellStart"/>
      <w:r>
        <w:rPr>
          <w:rFonts w:hint="eastAsia"/>
        </w:rPr>
        <w:t>android:indeterminate</w:t>
      </w:r>
      <w:proofErr w:type="spellEnd"/>
      <w:r>
        <w:rPr>
          <w:rFonts w:hint="eastAsia"/>
        </w:rPr>
        <w:t xml:space="preserve"> = </w:t>
      </w:r>
      <w:r>
        <w:rPr>
          <w:rFonts w:hint="eastAsia"/>
        </w:rPr>
        <w:t>“</w:t>
      </w:r>
      <w:r>
        <w:rPr>
          <w:rFonts w:hint="eastAsia"/>
        </w:rPr>
        <w:t>true</w:t>
      </w:r>
      <w:r>
        <w:rPr>
          <w:rFonts w:hint="eastAsia"/>
        </w:rPr>
        <w:t>”属性在</w:t>
      </w:r>
      <w:r>
        <w:rPr>
          <w:rFonts w:hint="eastAsia"/>
        </w:rPr>
        <w:t xml:space="preserve"> XML</w:t>
      </w:r>
      <w:r>
        <w:rPr>
          <w:rFonts w:hint="eastAsia"/>
        </w:rPr>
        <w:t>布局文件中，可以启用</w:t>
      </w:r>
      <w:r>
        <w:rPr>
          <w:rFonts w:hint="eastAsia"/>
        </w:rPr>
        <w:t>Indeterminate</w:t>
      </w:r>
      <w:r>
        <w:rPr>
          <w:rFonts w:hint="eastAsia"/>
        </w:rPr>
        <w:t>进度模式。以下是在</w:t>
      </w:r>
      <w:r>
        <w:rPr>
          <w:rFonts w:hint="eastAsia"/>
        </w:rPr>
        <w:t xml:space="preserve"> XML </w:t>
      </w:r>
      <w:r>
        <w:rPr>
          <w:rFonts w:hint="eastAsia"/>
        </w:rPr>
        <w:t>布局文件中设置</w:t>
      </w:r>
      <w:r w:rsidR="006F048F">
        <w:rPr>
          <w:rFonts w:hint="eastAsia"/>
        </w:rPr>
        <w:t>Indeterminate</w:t>
      </w:r>
      <w:r>
        <w:rPr>
          <w:rFonts w:hint="eastAsia"/>
        </w:rPr>
        <w:t>进度模式的示例。</w:t>
      </w:r>
    </w:p>
    <w:p w14:paraId="18F4F95D" w14:textId="77777777" w:rsidR="00102F08" w:rsidRDefault="00102F08" w:rsidP="00102F08">
      <w:pPr>
        <w:pStyle w:val="a6"/>
        <w:ind w:left="240" w:right="720" w:firstLine="180"/>
      </w:pPr>
      <w:r>
        <w:t>&lt;</w:t>
      </w:r>
      <w:proofErr w:type="spellStart"/>
      <w:r>
        <w:t>ProgressBar</w:t>
      </w:r>
      <w:proofErr w:type="spellEnd"/>
    </w:p>
    <w:p w14:paraId="090F333D" w14:textId="77777777" w:rsidR="00102F08" w:rsidRDefault="00102F08" w:rsidP="00102F08">
      <w:pPr>
        <w:pStyle w:val="a6"/>
        <w:ind w:left="240" w:right="720" w:firstLine="180"/>
      </w:pPr>
      <w:r>
        <w:t xml:space="preserve">    </w:t>
      </w:r>
      <w:proofErr w:type="spellStart"/>
      <w:r>
        <w:t>android:id</w:t>
      </w:r>
      <w:proofErr w:type="spellEnd"/>
      <w:r>
        <w:t>="@+id/progressBar1"</w:t>
      </w:r>
    </w:p>
    <w:p w14:paraId="272D6575" w14:textId="77777777" w:rsidR="00102F08" w:rsidRDefault="00102F08" w:rsidP="00102F08">
      <w:pPr>
        <w:pStyle w:val="a6"/>
        <w:ind w:left="240" w:right="720" w:firstLine="180"/>
      </w:pPr>
      <w:r>
        <w:t xml:space="preserve">    style="?</w:t>
      </w:r>
      <w:proofErr w:type="spellStart"/>
      <w:r>
        <w:t>android:attr</w:t>
      </w:r>
      <w:proofErr w:type="spellEnd"/>
      <w:r>
        <w:t>/</w:t>
      </w:r>
      <w:proofErr w:type="spellStart"/>
      <w:r>
        <w:t>progressBarStyleHorizontal</w:t>
      </w:r>
      <w:proofErr w:type="spellEnd"/>
      <w:r>
        <w:t>"</w:t>
      </w:r>
    </w:p>
    <w:p w14:paraId="1399F91F" w14:textId="77777777" w:rsidR="00102F08" w:rsidRDefault="00102F08" w:rsidP="00102F08">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14F6D5E8" w14:textId="77777777" w:rsidR="00102F08" w:rsidRDefault="00102F08" w:rsidP="00102F08">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1D123D59" w14:textId="5C78EF3C" w:rsidR="008B1D85" w:rsidRDefault="00102F08" w:rsidP="00102F08">
      <w:pPr>
        <w:pStyle w:val="a6"/>
        <w:ind w:left="240" w:right="720" w:firstLine="180"/>
      </w:pPr>
      <w:r>
        <w:t xml:space="preserve">    </w:t>
      </w:r>
      <w:proofErr w:type="spellStart"/>
      <w:r>
        <w:t>android:indeterminate</w:t>
      </w:r>
      <w:proofErr w:type="spellEnd"/>
      <w:r>
        <w:t>="true"/&gt;</w:t>
      </w:r>
    </w:p>
    <w:p w14:paraId="4C4DBFA7" w14:textId="73614FEE" w:rsidR="00666C42" w:rsidRPr="008B1D85" w:rsidRDefault="008B1D85" w:rsidP="00033AF6">
      <w:pPr>
        <w:pStyle w:val="a5"/>
      </w:pPr>
      <w:r>
        <w:t xml:space="preserve">   </w:t>
      </w:r>
      <w:r w:rsidR="00102F08">
        <w:rPr>
          <w:rFonts w:hint="eastAsia"/>
        </w:rPr>
        <w:t>码</w:t>
      </w:r>
      <w:r w:rsidR="00102F08">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37</w:t>
      </w:r>
      <w:r w:rsidR="00EF15E2">
        <w:fldChar w:fldCharType="end"/>
      </w:r>
      <w:r w:rsidR="00102F08">
        <w:t xml:space="preserve"> </w:t>
      </w:r>
      <w:r w:rsidR="00102F08" w:rsidRPr="00102F08">
        <w:rPr>
          <w:rFonts w:hint="eastAsia"/>
        </w:rPr>
        <w:t>Indeterminate</w:t>
      </w:r>
      <w:r w:rsidR="00102F08" w:rsidRPr="00102F08">
        <w:rPr>
          <w:rFonts w:hint="eastAsia"/>
        </w:rPr>
        <w:t>进度模式</w:t>
      </w:r>
    </w:p>
    <w:p w14:paraId="7EEB2E11" w14:textId="08DC11B0" w:rsidR="00EE2897" w:rsidRDefault="00EE2897" w:rsidP="00094B42">
      <w:pPr>
        <w:pStyle w:val="2"/>
        <w:ind w:left="578" w:hanging="578"/>
      </w:pPr>
      <w:bookmarkStart w:id="51" w:name="_Toc242772213"/>
      <w:r w:rsidRPr="00EE2897">
        <w:rPr>
          <w:rFonts w:hint="eastAsia"/>
        </w:rPr>
        <w:t>微调框</w:t>
      </w:r>
    </w:p>
    <w:p w14:paraId="2A86504C" w14:textId="6608E03C" w:rsidR="002D26FA" w:rsidRDefault="002D26FA" w:rsidP="002D26FA">
      <w:pPr>
        <w:rPr>
          <w:lang w:bidi="ar-SA"/>
        </w:rPr>
      </w:pPr>
      <w:r>
        <w:rPr>
          <w:rFonts w:hint="eastAsia"/>
          <w:lang w:bidi="ar-SA"/>
        </w:rPr>
        <w:t>微调框提供了一种方法，可让用户从值集内快速选择一个值。默认状态下，微调框显示其当前所选的值。轻触微调框可显示下拉菜单，其中列有所有其他可用值，用户可从中选择一个新值。可以使用</w:t>
      </w:r>
      <w:r>
        <w:rPr>
          <w:rFonts w:hint="eastAsia"/>
          <w:lang w:bidi="ar-SA"/>
        </w:rPr>
        <w:t xml:space="preserve"> Spinner </w:t>
      </w:r>
      <w:r>
        <w:rPr>
          <w:rFonts w:hint="eastAsia"/>
          <w:lang w:bidi="ar-SA"/>
        </w:rPr>
        <w:t>对象向布局中添加一个微调框。通常应在</w:t>
      </w:r>
      <w:r>
        <w:rPr>
          <w:rFonts w:hint="eastAsia"/>
          <w:lang w:bidi="ar-SA"/>
        </w:rPr>
        <w:t xml:space="preserve"> XML </w:t>
      </w:r>
      <w:r>
        <w:rPr>
          <w:rFonts w:hint="eastAsia"/>
          <w:lang w:bidi="ar-SA"/>
        </w:rPr>
        <w:t>布局中使用</w:t>
      </w:r>
      <w:r>
        <w:rPr>
          <w:rFonts w:hint="eastAsia"/>
          <w:lang w:bidi="ar-SA"/>
        </w:rPr>
        <w:t xml:space="preserve"> &lt;Spinner&gt; </w:t>
      </w:r>
      <w:r>
        <w:rPr>
          <w:rFonts w:hint="eastAsia"/>
          <w:lang w:bidi="ar-SA"/>
        </w:rPr>
        <w:t>元素来执行此操作。如需使用选择列表填充微调框，还需在</w:t>
      </w:r>
      <w:r w:rsidR="0080627B">
        <w:rPr>
          <w:rFonts w:hint="eastAsia"/>
          <w:lang w:bidi="ar-SA"/>
        </w:rPr>
        <w:t>活动</w:t>
      </w:r>
      <w:r>
        <w:rPr>
          <w:rFonts w:hint="eastAsia"/>
          <w:lang w:bidi="ar-SA"/>
        </w:rPr>
        <w:t>或</w:t>
      </w:r>
      <w:r w:rsidR="0080627B">
        <w:rPr>
          <w:rFonts w:hint="eastAsia"/>
          <w:lang w:bidi="ar-SA"/>
        </w:rPr>
        <w:t>片段</w:t>
      </w:r>
      <w:r>
        <w:rPr>
          <w:rFonts w:hint="eastAsia"/>
          <w:lang w:bidi="ar-SA"/>
        </w:rPr>
        <w:t>代码中指定</w:t>
      </w:r>
      <w:r>
        <w:rPr>
          <w:rFonts w:hint="eastAsia"/>
          <w:lang w:bidi="ar-SA"/>
        </w:rPr>
        <w:t xml:space="preserve"> </w:t>
      </w:r>
      <w:proofErr w:type="spellStart"/>
      <w:r>
        <w:rPr>
          <w:rFonts w:hint="eastAsia"/>
          <w:lang w:bidi="ar-SA"/>
        </w:rPr>
        <w:t>SpinnerAdapter</w:t>
      </w:r>
      <w:proofErr w:type="spellEnd"/>
      <w:r w:rsidR="008109E0">
        <w:rPr>
          <w:rFonts w:hint="eastAsia"/>
          <w:lang w:bidi="ar-SA"/>
        </w:rPr>
        <w:t>，</w:t>
      </w:r>
      <w:r>
        <w:rPr>
          <w:rFonts w:hint="eastAsia"/>
          <w:lang w:bidi="ar-SA"/>
        </w:rPr>
        <w:t>关键类如下：</w:t>
      </w:r>
    </w:p>
    <w:p w14:paraId="4590C834" w14:textId="77777777" w:rsidR="002D26FA" w:rsidRDefault="002D26FA" w:rsidP="008109E0">
      <w:pPr>
        <w:pStyle w:val="a"/>
        <w:ind w:firstLine="360"/>
        <w:rPr>
          <w:lang w:bidi="ar-SA"/>
        </w:rPr>
      </w:pPr>
      <w:r>
        <w:rPr>
          <w:lang w:bidi="ar-SA"/>
        </w:rPr>
        <w:t>Spinner</w:t>
      </w:r>
    </w:p>
    <w:p w14:paraId="5E5D4DC7" w14:textId="77777777" w:rsidR="002D26FA" w:rsidRDefault="002D26FA" w:rsidP="008109E0">
      <w:pPr>
        <w:pStyle w:val="a"/>
        <w:ind w:firstLine="360"/>
        <w:rPr>
          <w:lang w:bidi="ar-SA"/>
        </w:rPr>
      </w:pPr>
      <w:proofErr w:type="spellStart"/>
      <w:r>
        <w:rPr>
          <w:lang w:bidi="ar-SA"/>
        </w:rPr>
        <w:t>SpinnerAdapter</w:t>
      </w:r>
      <w:proofErr w:type="spellEnd"/>
    </w:p>
    <w:p w14:paraId="3C7DB1CC" w14:textId="77777777" w:rsidR="002D26FA" w:rsidRDefault="002D26FA" w:rsidP="008109E0">
      <w:pPr>
        <w:pStyle w:val="a"/>
        <w:ind w:firstLine="360"/>
        <w:rPr>
          <w:lang w:bidi="ar-SA"/>
        </w:rPr>
      </w:pPr>
      <w:proofErr w:type="spellStart"/>
      <w:r>
        <w:rPr>
          <w:lang w:bidi="ar-SA"/>
        </w:rPr>
        <w:t>AdapterView.OnItemSelectedListener</w:t>
      </w:r>
      <w:proofErr w:type="spellEnd"/>
    </w:p>
    <w:p w14:paraId="423F3617" w14:textId="7D8F3A08" w:rsidR="002D26FA" w:rsidRDefault="002D26FA" w:rsidP="002D26FA">
      <w:pPr>
        <w:rPr>
          <w:lang w:bidi="ar-SA"/>
        </w:rPr>
      </w:pPr>
      <w:r>
        <w:rPr>
          <w:rFonts w:hint="eastAsia"/>
          <w:lang w:bidi="ar-SA"/>
        </w:rPr>
        <w:t>微调框选项不限来源，但必须通过</w:t>
      </w:r>
      <w:r>
        <w:rPr>
          <w:rFonts w:hint="eastAsia"/>
          <w:lang w:bidi="ar-SA"/>
        </w:rPr>
        <w:t xml:space="preserve"> </w:t>
      </w:r>
      <w:proofErr w:type="spellStart"/>
      <w:r>
        <w:rPr>
          <w:rFonts w:hint="eastAsia"/>
          <w:lang w:bidi="ar-SA"/>
        </w:rPr>
        <w:t>SpinnerAdapter</w:t>
      </w:r>
      <w:proofErr w:type="spellEnd"/>
      <w:r>
        <w:rPr>
          <w:rFonts w:hint="eastAsia"/>
          <w:lang w:bidi="ar-SA"/>
        </w:rPr>
        <w:t xml:space="preserve"> </w:t>
      </w:r>
      <w:r>
        <w:rPr>
          <w:rFonts w:hint="eastAsia"/>
          <w:lang w:bidi="ar-SA"/>
        </w:rPr>
        <w:t>提供这些选项，例如：若通过数组获取选项，提供方式应为</w:t>
      </w:r>
      <w:r>
        <w:rPr>
          <w:rFonts w:hint="eastAsia"/>
          <w:lang w:bidi="ar-SA"/>
        </w:rPr>
        <w:t xml:space="preserve"> </w:t>
      </w:r>
      <w:proofErr w:type="spellStart"/>
      <w:r>
        <w:rPr>
          <w:rFonts w:hint="eastAsia"/>
          <w:lang w:bidi="ar-SA"/>
        </w:rPr>
        <w:t>ArrayAdapter</w:t>
      </w:r>
      <w:proofErr w:type="spellEnd"/>
      <w:r>
        <w:rPr>
          <w:rFonts w:hint="eastAsia"/>
          <w:lang w:bidi="ar-SA"/>
        </w:rPr>
        <w:t>；若通过数据库查询获取选项，提供方式应为</w:t>
      </w:r>
      <w:r>
        <w:rPr>
          <w:rFonts w:hint="eastAsia"/>
          <w:lang w:bidi="ar-SA"/>
        </w:rPr>
        <w:t xml:space="preserve"> </w:t>
      </w:r>
      <w:proofErr w:type="spellStart"/>
      <w:r>
        <w:rPr>
          <w:rFonts w:hint="eastAsia"/>
          <w:lang w:bidi="ar-SA"/>
        </w:rPr>
        <w:t>CursorAdapter</w:t>
      </w:r>
      <w:proofErr w:type="spellEnd"/>
      <w:r>
        <w:rPr>
          <w:rFonts w:hint="eastAsia"/>
          <w:lang w:bidi="ar-SA"/>
        </w:rPr>
        <w:t>。</w:t>
      </w:r>
    </w:p>
    <w:p w14:paraId="55C6FAD1" w14:textId="7AB235BF" w:rsidR="002D26FA" w:rsidRDefault="002D26FA" w:rsidP="002D26FA">
      <w:pPr>
        <w:rPr>
          <w:lang w:bidi="ar-SA"/>
        </w:rPr>
      </w:pPr>
      <w:r>
        <w:rPr>
          <w:rFonts w:hint="eastAsia"/>
          <w:lang w:bidi="ar-SA"/>
        </w:rPr>
        <w:lastRenderedPageBreak/>
        <w:t>例如，如果预先确定了微调框的可用选项，可通过字符串资源文件中定义的字符串数组来提供这些选项：</w:t>
      </w:r>
    </w:p>
    <w:p w14:paraId="268D5F34" w14:textId="77777777" w:rsidR="002D26FA" w:rsidRDefault="002D26FA" w:rsidP="008109E0">
      <w:pPr>
        <w:pStyle w:val="a6"/>
        <w:ind w:left="240" w:right="720" w:firstLine="180"/>
      </w:pPr>
      <w:r>
        <w:t>&lt;?xml version="1.0" encoding="utf-8"?&gt;</w:t>
      </w:r>
    </w:p>
    <w:p w14:paraId="188A02A5" w14:textId="77777777" w:rsidR="002D26FA" w:rsidRDefault="002D26FA" w:rsidP="008109E0">
      <w:pPr>
        <w:pStyle w:val="a6"/>
        <w:ind w:left="240" w:right="720" w:firstLine="180"/>
      </w:pPr>
      <w:r>
        <w:t>&lt;resources&gt;</w:t>
      </w:r>
    </w:p>
    <w:p w14:paraId="019422A0" w14:textId="77777777" w:rsidR="002D26FA" w:rsidRDefault="002D26FA" w:rsidP="008109E0">
      <w:pPr>
        <w:pStyle w:val="a6"/>
        <w:ind w:left="240" w:right="720" w:firstLine="180"/>
      </w:pPr>
      <w:r>
        <w:t xml:space="preserve">    &lt;string-array name="</w:t>
      </w:r>
      <w:proofErr w:type="spellStart"/>
      <w:r>
        <w:t>planets_array</w:t>
      </w:r>
      <w:proofErr w:type="spellEnd"/>
      <w:r>
        <w:t>"&gt;</w:t>
      </w:r>
    </w:p>
    <w:p w14:paraId="2B010DD2" w14:textId="77777777" w:rsidR="002D26FA" w:rsidRDefault="002D26FA" w:rsidP="008109E0">
      <w:pPr>
        <w:pStyle w:val="a6"/>
        <w:ind w:left="240" w:right="720" w:firstLine="180"/>
      </w:pPr>
      <w:r>
        <w:t xml:space="preserve">        &lt;item&gt;Mercury&lt;/item&gt;</w:t>
      </w:r>
    </w:p>
    <w:p w14:paraId="627C05E2" w14:textId="77777777" w:rsidR="002D26FA" w:rsidRDefault="002D26FA" w:rsidP="008109E0">
      <w:pPr>
        <w:pStyle w:val="a6"/>
        <w:ind w:left="240" w:right="720" w:firstLine="180"/>
      </w:pPr>
      <w:r>
        <w:t xml:space="preserve">        &lt;item&gt;Venus&lt;/item&gt;</w:t>
      </w:r>
    </w:p>
    <w:p w14:paraId="4AFA9737" w14:textId="77777777" w:rsidR="002D26FA" w:rsidRDefault="002D26FA" w:rsidP="008109E0">
      <w:pPr>
        <w:pStyle w:val="a6"/>
        <w:ind w:left="240" w:right="720" w:firstLine="180"/>
      </w:pPr>
      <w:r>
        <w:t xml:space="preserve">        &lt;item&gt;Earth&lt;/item&gt;</w:t>
      </w:r>
    </w:p>
    <w:p w14:paraId="0A87EE8D" w14:textId="77777777" w:rsidR="002D26FA" w:rsidRDefault="002D26FA" w:rsidP="008109E0">
      <w:pPr>
        <w:pStyle w:val="a6"/>
        <w:ind w:left="240" w:right="720" w:firstLine="180"/>
      </w:pPr>
      <w:r>
        <w:t xml:space="preserve">        &lt;item&gt;Mars&lt;/item&gt;</w:t>
      </w:r>
    </w:p>
    <w:p w14:paraId="1BD75B56" w14:textId="77777777" w:rsidR="002D26FA" w:rsidRDefault="002D26FA" w:rsidP="008109E0">
      <w:pPr>
        <w:pStyle w:val="a6"/>
        <w:ind w:left="240" w:right="720" w:firstLine="180"/>
      </w:pPr>
      <w:r>
        <w:t xml:space="preserve">        &lt;item&gt;Jupiter&lt;/item&gt;</w:t>
      </w:r>
    </w:p>
    <w:p w14:paraId="2FD7A9FD" w14:textId="77777777" w:rsidR="002D26FA" w:rsidRDefault="002D26FA" w:rsidP="008109E0">
      <w:pPr>
        <w:pStyle w:val="a6"/>
        <w:ind w:left="240" w:right="720" w:firstLine="180"/>
      </w:pPr>
      <w:r>
        <w:t xml:space="preserve">        &lt;item&gt;Saturn&lt;/item&gt;</w:t>
      </w:r>
    </w:p>
    <w:p w14:paraId="7FA12E24" w14:textId="77777777" w:rsidR="002D26FA" w:rsidRDefault="002D26FA" w:rsidP="008109E0">
      <w:pPr>
        <w:pStyle w:val="a6"/>
        <w:ind w:left="240" w:right="720" w:firstLine="180"/>
      </w:pPr>
      <w:r>
        <w:t xml:space="preserve">        &lt;item&gt;Uranus&lt;/item&gt;</w:t>
      </w:r>
    </w:p>
    <w:p w14:paraId="6574161C" w14:textId="77777777" w:rsidR="002D26FA" w:rsidRDefault="002D26FA" w:rsidP="008109E0">
      <w:pPr>
        <w:pStyle w:val="a6"/>
        <w:ind w:left="240" w:right="720" w:firstLine="180"/>
      </w:pPr>
      <w:r>
        <w:t xml:space="preserve">        &lt;item&gt;Neptune&lt;/item&gt;</w:t>
      </w:r>
    </w:p>
    <w:p w14:paraId="318113E7" w14:textId="77777777" w:rsidR="002D26FA" w:rsidRDefault="002D26FA" w:rsidP="008109E0">
      <w:pPr>
        <w:pStyle w:val="a6"/>
        <w:ind w:left="240" w:right="720" w:firstLine="180"/>
      </w:pPr>
      <w:r>
        <w:t xml:space="preserve">    &lt;/string-array&gt;</w:t>
      </w:r>
    </w:p>
    <w:p w14:paraId="3FE555B1" w14:textId="77777777" w:rsidR="002D26FA" w:rsidRDefault="002D26FA" w:rsidP="008109E0">
      <w:pPr>
        <w:pStyle w:val="a6"/>
        <w:ind w:left="240" w:right="720" w:firstLine="180"/>
      </w:pPr>
      <w:r>
        <w:t>&lt;/resources&gt;</w:t>
      </w:r>
    </w:p>
    <w:p w14:paraId="19CB5B74" w14:textId="45E60C4C" w:rsidR="001D2AF5" w:rsidRDefault="0003585F" w:rsidP="0003585F">
      <w:pPr>
        <w:pStyle w:val="a5"/>
        <w:rPr>
          <w:lang w:bidi="ar-SA"/>
        </w:rPr>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38</w:t>
      </w:r>
      <w:r w:rsidR="00EF15E2">
        <w:fldChar w:fldCharType="end"/>
      </w:r>
      <w:r>
        <w:t xml:space="preserve"> </w:t>
      </w:r>
      <w:r w:rsidRPr="0003585F">
        <w:rPr>
          <w:rFonts w:hint="eastAsia"/>
        </w:rPr>
        <w:t>字符串数组</w:t>
      </w:r>
    </w:p>
    <w:p w14:paraId="7D9F4EDF" w14:textId="012F4311" w:rsidR="00EE2897" w:rsidRDefault="002D26FA" w:rsidP="002D26FA">
      <w:pPr>
        <w:rPr>
          <w:lang w:bidi="ar-SA"/>
        </w:rPr>
      </w:pPr>
      <w:r>
        <w:rPr>
          <w:rFonts w:hint="eastAsia"/>
          <w:lang w:bidi="ar-SA"/>
        </w:rPr>
        <w:t>对于如上所示的数组，可以在</w:t>
      </w:r>
      <w:r w:rsidR="009A3A54">
        <w:rPr>
          <w:rFonts w:hint="eastAsia"/>
          <w:lang w:bidi="ar-SA"/>
        </w:rPr>
        <w:t>活动</w:t>
      </w:r>
      <w:r>
        <w:rPr>
          <w:rFonts w:hint="eastAsia"/>
          <w:lang w:bidi="ar-SA"/>
        </w:rPr>
        <w:t>或</w:t>
      </w:r>
      <w:r w:rsidR="009A3A54">
        <w:rPr>
          <w:rFonts w:hint="eastAsia"/>
          <w:lang w:bidi="ar-SA"/>
        </w:rPr>
        <w:t>片段</w:t>
      </w:r>
      <w:r>
        <w:rPr>
          <w:rFonts w:hint="eastAsia"/>
          <w:lang w:bidi="ar-SA"/>
        </w:rPr>
        <w:t>中使用以下代码，从而使用</w:t>
      </w:r>
      <w:r>
        <w:rPr>
          <w:rFonts w:hint="eastAsia"/>
          <w:lang w:bidi="ar-SA"/>
        </w:rPr>
        <w:t xml:space="preserve"> </w:t>
      </w:r>
      <w:proofErr w:type="spellStart"/>
      <w:r>
        <w:rPr>
          <w:rFonts w:hint="eastAsia"/>
          <w:lang w:bidi="ar-SA"/>
        </w:rPr>
        <w:t>ArrayAdapter</w:t>
      </w:r>
      <w:proofErr w:type="spellEnd"/>
      <w:r>
        <w:rPr>
          <w:rFonts w:hint="eastAsia"/>
          <w:lang w:bidi="ar-SA"/>
        </w:rPr>
        <w:t xml:space="preserve"> </w:t>
      </w:r>
      <w:r>
        <w:rPr>
          <w:rFonts w:hint="eastAsia"/>
          <w:lang w:bidi="ar-SA"/>
        </w:rPr>
        <w:t>实例为微调框提供该数组</w:t>
      </w:r>
      <w:r w:rsidR="000129E9">
        <w:rPr>
          <w:rFonts w:hint="eastAsia"/>
          <w:lang w:bidi="ar-SA"/>
        </w:rPr>
        <w:t>.</w:t>
      </w:r>
      <w:r>
        <w:rPr>
          <w:rFonts w:hint="eastAsia"/>
          <w:lang w:bidi="ar-SA"/>
        </w:rPr>
        <w:t>借助</w:t>
      </w:r>
      <w:r>
        <w:rPr>
          <w:rFonts w:hint="eastAsia"/>
          <w:lang w:bidi="ar-SA"/>
        </w:rPr>
        <w:t xml:space="preserve"> </w:t>
      </w:r>
      <w:proofErr w:type="spellStart"/>
      <w:r>
        <w:rPr>
          <w:rFonts w:hint="eastAsia"/>
          <w:lang w:bidi="ar-SA"/>
        </w:rPr>
        <w:t>createFromResource</w:t>
      </w:r>
      <w:proofErr w:type="spellEnd"/>
      <w:r>
        <w:rPr>
          <w:rFonts w:hint="eastAsia"/>
          <w:lang w:bidi="ar-SA"/>
        </w:rPr>
        <w:t>()</w:t>
      </w:r>
      <w:r>
        <w:rPr>
          <w:rFonts w:hint="eastAsia"/>
          <w:lang w:bidi="ar-SA"/>
        </w:rPr>
        <w:t>方法，可以从字符串数组创建</w:t>
      </w:r>
      <w:r>
        <w:rPr>
          <w:rFonts w:hint="eastAsia"/>
          <w:lang w:bidi="ar-SA"/>
        </w:rPr>
        <w:t xml:space="preserve"> </w:t>
      </w:r>
      <w:proofErr w:type="spellStart"/>
      <w:r>
        <w:rPr>
          <w:rFonts w:hint="eastAsia"/>
          <w:lang w:bidi="ar-SA"/>
        </w:rPr>
        <w:t>ArrayAdapter</w:t>
      </w:r>
      <w:proofErr w:type="spellEnd"/>
      <w:r>
        <w:rPr>
          <w:rFonts w:hint="eastAsia"/>
          <w:lang w:bidi="ar-SA"/>
        </w:rPr>
        <w:t>。此方法的第三个参数是布局资源，该参数定义了所选选项在微调框控件中的显示方式。</w:t>
      </w:r>
      <w:proofErr w:type="spellStart"/>
      <w:r>
        <w:rPr>
          <w:rFonts w:hint="eastAsia"/>
          <w:lang w:bidi="ar-SA"/>
        </w:rPr>
        <w:t>simple_spinner_item</w:t>
      </w:r>
      <w:proofErr w:type="spellEnd"/>
      <w:r>
        <w:rPr>
          <w:rFonts w:hint="eastAsia"/>
          <w:lang w:bidi="ar-SA"/>
        </w:rPr>
        <w:t xml:space="preserve"> </w:t>
      </w:r>
      <w:r>
        <w:rPr>
          <w:rFonts w:hint="eastAsia"/>
          <w:lang w:bidi="ar-SA"/>
        </w:rPr>
        <w:t>布局是平台提供的默认布局，除非想为微调框外观定义自己的布局，否则应使用此布局。然后，调用</w:t>
      </w:r>
      <w:r>
        <w:rPr>
          <w:rFonts w:hint="eastAsia"/>
          <w:lang w:bidi="ar-SA"/>
        </w:rPr>
        <w:t xml:space="preserve"> </w:t>
      </w:r>
      <w:proofErr w:type="spellStart"/>
      <w:r>
        <w:rPr>
          <w:rFonts w:hint="eastAsia"/>
          <w:lang w:bidi="ar-SA"/>
        </w:rPr>
        <w:t>setDropDownViewResource</w:t>
      </w:r>
      <w:proofErr w:type="spellEnd"/>
      <w:r>
        <w:rPr>
          <w:rFonts w:hint="eastAsia"/>
          <w:lang w:bidi="ar-SA"/>
        </w:rPr>
        <w:t>(int)</w:t>
      </w:r>
      <w:r>
        <w:rPr>
          <w:rFonts w:hint="eastAsia"/>
          <w:lang w:bidi="ar-SA"/>
        </w:rPr>
        <w:t>，从而指定适配器用于显示微调框选择列表的布局</w:t>
      </w:r>
      <w:r w:rsidR="00074CC3">
        <w:rPr>
          <w:rFonts w:hint="eastAsia"/>
          <w:lang w:bidi="ar-SA"/>
        </w:rPr>
        <w:t>，</w:t>
      </w:r>
      <w:proofErr w:type="spellStart"/>
      <w:r>
        <w:rPr>
          <w:rFonts w:hint="eastAsia"/>
          <w:lang w:bidi="ar-SA"/>
        </w:rPr>
        <w:t>simple_spinner_dropdown_item</w:t>
      </w:r>
      <w:proofErr w:type="spellEnd"/>
      <w:r>
        <w:rPr>
          <w:rFonts w:hint="eastAsia"/>
          <w:lang w:bidi="ar-SA"/>
        </w:rPr>
        <w:t xml:space="preserve"> </w:t>
      </w:r>
      <w:r>
        <w:rPr>
          <w:rFonts w:hint="eastAsia"/>
          <w:lang w:bidi="ar-SA"/>
        </w:rPr>
        <w:t>是平台定义的另一种标准布局。接着</w:t>
      </w:r>
      <w:r w:rsidR="00074CC3">
        <w:rPr>
          <w:rFonts w:hint="eastAsia"/>
          <w:lang w:bidi="ar-SA"/>
        </w:rPr>
        <w:t>，</w:t>
      </w:r>
      <w:r>
        <w:rPr>
          <w:rFonts w:hint="eastAsia"/>
          <w:lang w:bidi="ar-SA"/>
        </w:rPr>
        <w:t>通过调用</w:t>
      </w:r>
      <w:r>
        <w:rPr>
          <w:rFonts w:hint="eastAsia"/>
          <w:lang w:bidi="ar-SA"/>
        </w:rPr>
        <w:t xml:space="preserve"> </w:t>
      </w:r>
      <w:proofErr w:type="spellStart"/>
      <w:r>
        <w:rPr>
          <w:rFonts w:hint="eastAsia"/>
          <w:lang w:bidi="ar-SA"/>
        </w:rPr>
        <w:t>setAdapter</w:t>
      </w:r>
      <w:proofErr w:type="spellEnd"/>
      <w:r>
        <w:rPr>
          <w:rFonts w:hint="eastAsia"/>
          <w:lang w:bidi="ar-SA"/>
        </w:rPr>
        <w:t xml:space="preserve">() </w:t>
      </w:r>
      <w:r>
        <w:rPr>
          <w:rFonts w:hint="eastAsia"/>
          <w:lang w:bidi="ar-SA"/>
        </w:rPr>
        <w:t>将适配器应用到</w:t>
      </w:r>
      <w:r>
        <w:rPr>
          <w:rFonts w:hint="eastAsia"/>
          <w:lang w:bidi="ar-SA"/>
        </w:rPr>
        <w:t xml:space="preserve"> Spinner</w:t>
      </w:r>
      <w:r>
        <w:rPr>
          <w:rFonts w:hint="eastAsia"/>
          <w:lang w:bidi="ar-SA"/>
        </w:rPr>
        <w:t>。当用户从下拉菜单中选择某个项目时，</w:t>
      </w:r>
      <w:r>
        <w:rPr>
          <w:rFonts w:hint="eastAsia"/>
          <w:lang w:bidi="ar-SA"/>
        </w:rPr>
        <w:t xml:space="preserve">Spinner </w:t>
      </w:r>
      <w:r>
        <w:rPr>
          <w:rFonts w:hint="eastAsia"/>
          <w:lang w:bidi="ar-SA"/>
        </w:rPr>
        <w:t>对象会收到一个</w:t>
      </w:r>
      <w:r>
        <w:rPr>
          <w:rFonts w:hint="eastAsia"/>
          <w:lang w:bidi="ar-SA"/>
        </w:rPr>
        <w:t xml:space="preserve"> on-item-selected </w:t>
      </w:r>
      <w:r>
        <w:rPr>
          <w:rFonts w:hint="eastAsia"/>
          <w:lang w:bidi="ar-SA"/>
        </w:rPr>
        <w:t>事件。如需为微调框定义选择事件处理程序，实现</w:t>
      </w:r>
      <w:r>
        <w:rPr>
          <w:rFonts w:hint="eastAsia"/>
          <w:lang w:bidi="ar-SA"/>
        </w:rPr>
        <w:t xml:space="preserve"> </w:t>
      </w:r>
      <w:proofErr w:type="spellStart"/>
      <w:r>
        <w:rPr>
          <w:rFonts w:hint="eastAsia"/>
          <w:lang w:bidi="ar-SA"/>
        </w:rPr>
        <w:t>AdapterView.OnItemSelectedListener</w:t>
      </w:r>
      <w:proofErr w:type="spellEnd"/>
      <w:r>
        <w:rPr>
          <w:rFonts w:hint="eastAsia"/>
          <w:lang w:bidi="ar-SA"/>
        </w:rPr>
        <w:t xml:space="preserve"> </w:t>
      </w:r>
      <w:r>
        <w:rPr>
          <w:rFonts w:hint="eastAsia"/>
          <w:lang w:bidi="ar-SA"/>
        </w:rPr>
        <w:t>接口以及相应的</w:t>
      </w:r>
      <w:r>
        <w:rPr>
          <w:rFonts w:hint="eastAsia"/>
          <w:lang w:bidi="ar-SA"/>
        </w:rPr>
        <w:t xml:space="preserve"> </w:t>
      </w:r>
      <w:proofErr w:type="spellStart"/>
      <w:r>
        <w:rPr>
          <w:rFonts w:hint="eastAsia"/>
          <w:lang w:bidi="ar-SA"/>
        </w:rPr>
        <w:t>onItemSelected</w:t>
      </w:r>
      <w:proofErr w:type="spellEnd"/>
      <w:r>
        <w:rPr>
          <w:rFonts w:hint="eastAsia"/>
          <w:lang w:bidi="ar-SA"/>
        </w:rPr>
        <w:t xml:space="preserve">() </w:t>
      </w:r>
      <w:r>
        <w:rPr>
          <w:rFonts w:hint="eastAsia"/>
          <w:lang w:bidi="ar-SA"/>
        </w:rPr>
        <w:t>回调方法。</w:t>
      </w:r>
      <w:proofErr w:type="spellStart"/>
      <w:r>
        <w:rPr>
          <w:rFonts w:hint="eastAsia"/>
          <w:lang w:bidi="ar-SA"/>
        </w:rPr>
        <w:t>AdapterView.OnItemSelectedListener</w:t>
      </w:r>
      <w:proofErr w:type="spellEnd"/>
      <w:r>
        <w:rPr>
          <w:rFonts w:hint="eastAsia"/>
          <w:lang w:bidi="ar-SA"/>
        </w:rPr>
        <w:t xml:space="preserve"> </w:t>
      </w:r>
      <w:r>
        <w:rPr>
          <w:rFonts w:hint="eastAsia"/>
          <w:lang w:bidi="ar-SA"/>
        </w:rPr>
        <w:t>需要使用</w:t>
      </w:r>
      <w:r>
        <w:rPr>
          <w:rFonts w:hint="eastAsia"/>
          <w:lang w:bidi="ar-SA"/>
        </w:rPr>
        <w:t xml:space="preserve"> </w:t>
      </w:r>
      <w:proofErr w:type="spellStart"/>
      <w:r>
        <w:rPr>
          <w:rFonts w:hint="eastAsia"/>
          <w:lang w:bidi="ar-SA"/>
        </w:rPr>
        <w:t>onItemSelected</w:t>
      </w:r>
      <w:proofErr w:type="spellEnd"/>
      <w:r>
        <w:rPr>
          <w:rFonts w:hint="eastAsia"/>
          <w:lang w:bidi="ar-SA"/>
        </w:rPr>
        <w:t xml:space="preserve">() </w:t>
      </w:r>
      <w:r>
        <w:rPr>
          <w:rFonts w:hint="eastAsia"/>
          <w:lang w:bidi="ar-SA"/>
        </w:rPr>
        <w:t>和</w:t>
      </w:r>
      <w:r>
        <w:rPr>
          <w:rFonts w:hint="eastAsia"/>
          <w:lang w:bidi="ar-SA"/>
        </w:rPr>
        <w:t xml:space="preserve"> </w:t>
      </w:r>
      <w:proofErr w:type="spellStart"/>
      <w:r>
        <w:rPr>
          <w:rFonts w:hint="eastAsia"/>
          <w:lang w:bidi="ar-SA"/>
        </w:rPr>
        <w:t>onNothingSelected</w:t>
      </w:r>
      <w:proofErr w:type="spellEnd"/>
      <w:r>
        <w:rPr>
          <w:rFonts w:hint="eastAsia"/>
          <w:lang w:bidi="ar-SA"/>
        </w:rPr>
        <w:t xml:space="preserve">() </w:t>
      </w:r>
      <w:r>
        <w:rPr>
          <w:rFonts w:hint="eastAsia"/>
          <w:lang w:bidi="ar-SA"/>
        </w:rPr>
        <w:t>回调方法。</w:t>
      </w:r>
      <w:r w:rsidR="00A02B49">
        <w:rPr>
          <w:rFonts w:hint="eastAsia"/>
          <w:lang w:bidi="ar-SA"/>
        </w:rPr>
        <w:t>然后，</w:t>
      </w:r>
      <w:r>
        <w:rPr>
          <w:rFonts w:hint="eastAsia"/>
          <w:lang w:bidi="ar-SA"/>
        </w:rPr>
        <w:t>需通过调用</w:t>
      </w:r>
      <w:r>
        <w:rPr>
          <w:rFonts w:hint="eastAsia"/>
          <w:lang w:bidi="ar-SA"/>
        </w:rPr>
        <w:t xml:space="preserve"> </w:t>
      </w:r>
      <w:proofErr w:type="spellStart"/>
      <w:r>
        <w:rPr>
          <w:rFonts w:hint="eastAsia"/>
          <w:lang w:bidi="ar-SA"/>
        </w:rPr>
        <w:t>setOnItemSelectedListener</w:t>
      </w:r>
      <w:proofErr w:type="spellEnd"/>
      <w:r>
        <w:rPr>
          <w:rFonts w:hint="eastAsia"/>
          <w:lang w:bidi="ar-SA"/>
        </w:rPr>
        <w:t>()</w:t>
      </w:r>
      <w:r>
        <w:rPr>
          <w:rFonts w:hint="eastAsia"/>
          <w:lang w:bidi="ar-SA"/>
        </w:rPr>
        <w:t>来指定接口实现</w:t>
      </w:r>
      <w:r w:rsidR="00A02B49">
        <w:rPr>
          <w:rFonts w:hint="eastAsia"/>
          <w:lang w:bidi="ar-SA"/>
        </w:rPr>
        <w:t>。</w:t>
      </w:r>
      <w:r>
        <w:rPr>
          <w:rFonts w:hint="eastAsia"/>
          <w:lang w:bidi="ar-SA"/>
        </w:rPr>
        <w:t>如果通过</w:t>
      </w:r>
      <w:r w:rsidR="002D06AC">
        <w:rPr>
          <w:rFonts w:hint="eastAsia"/>
          <w:lang w:bidi="ar-SA"/>
        </w:rPr>
        <w:t>活动</w:t>
      </w:r>
      <w:r>
        <w:rPr>
          <w:rFonts w:hint="eastAsia"/>
          <w:lang w:bidi="ar-SA"/>
        </w:rPr>
        <w:t>或</w:t>
      </w:r>
      <w:r w:rsidR="002D06AC">
        <w:rPr>
          <w:rFonts w:hint="eastAsia"/>
          <w:lang w:bidi="ar-SA"/>
        </w:rPr>
        <w:t>片段</w:t>
      </w:r>
      <w:r>
        <w:rPr>
          <w:rFonts w:hint="eastAsia"/>
          <w:lang w:bidi="ar-SA"/>
        </w:rPr>
        <w:t>来实现</w:t>
      </w:r>
      <w:r>
        <w:rPr>
          <w:rFonts w:hint="eastAsia"/>
          <w:lang w:bidi="ar-SA"/>
        </w:rPr>
        <w:t xml:space="preserve"> </w:t>
      </w:r>
      <w:proofErr w:type="spellStart"/>
      <w:r>
        <w:rPr>
          <w:rFonts w:hint="eastAsia"/>
          <w:lang w:bidi="ar-SA"/>
        </w:rPr>
        <w:t>AdapterView.OnItemSelectedListener</w:t>
      </w:r>
      <w:proofErr w:type="spellEnd"/>
      <w:r>
        <w:rPr>
          <w:rFonts w:hint="eastAsia"/>
          <w:lang w:bidi="ar-SA"/>
        </w:rPr>
        <w:t xml:space="preserve"> </w:t>
      </w:r>
      <w:r>
        <w:rPr>
          <w:rFonts w:hint="eastAsia"/>
          <w:lang w:bidi="ar-SA"/>
        </w:rPr>
        <w:t>接口，则可以接口实例的形式传递</w:t>
      </w:r>
      <w:r>
        <w:rPr>
          <w:rFonts w:hint="eastAsia"/>
          <w:lang w:bidi="ar-SA"/>
        </w:rPr>
        <w:t xml:space="preserve"> this</w:t>
      </w:r>
      <w:r w:rsidR="00435C4E">
        <w:rPr>
          <w:rFonts w:hint="eastAsia"/>
          <w:lang w:bidi="ar-SA"/>
        </w:rPr>
        <w:t>，代码实现如下：</w:t>
      </w:r>
    </w:p>
    <w:p w14:paraId="6ABA0BB7" w14:textId="77777777" w:rsidR="00F867B1" w:rsidRPr="002D06AC" w:rsidRDefault="00F867B1" w:rsidP="002D06AC">
      <w:pPr>
        <w:pStyle w:val="a6"/>
        <w:ind w:left="240" w:right="720" w:firstLine="180"/>
      </w:pPr>
      <w:r w:rsidRPr="002D06AC">
        <w:lastRenderedPageBreak/>
        <w:t xml:space="preserve">import </w:t>
      </w:r>
      <w:proofErr w:type="spellStart"/>
      <w:r w:rsidRPr="002D06AC">
        <w:t>android.os.Bundle</w:t>
      </w:r>
      <w:proofErr w:type="spellEnd"/>
      <w:r w:rsidRPr="002D06AC">
        <w:t>;</w:t>
      </w:r>
    </w:p>
    <w:p w14:paraId="7E604983" w14:textId="77777777" w:rsidR="00F867B1" w:rsidRPr="002D06AC" w:rsidRDefault="00F867B1" w:rsidP="002D06AC">
      <w:pPr>
        <w:pStyle w:val="a6"/>
        <w:ind w:left="240" w:right="720" w:firstLine="180"/>
      </w:pPr>
      <w:r w:rsidRPr="002D06AC">
        <w:t xml:space="preserve">import </w:t>
      </w:r>
      <w:proofErr w:type="spellStart"/>
      <w:r w:rsidRPr="002D06AC">
        <w:t>android.view.View</w:t>
      </w:r>
      <w:proofErr w:type="spellEnd"/>
      <w:r w:rsidRPr="002D06AC">
        <w:t>;</w:t>
      </w:r>
    </w:p>
    <w:p w14:paraId="4EF12538" w14:textId="77777777" w:rsidR="00F867B1" w:rsidRPr="002D06AC" w:rsidRDefault="00F867B1" w:rsidP="002D06AC">
      <w:pPr>
        <w:pStyle w:val="a6"/>
        <w:ind w:left="240" w:right="720" w:firstLine="180"/>
      </w:pPr>
      <w:r w:rsidRPr="002D06AC">
        <w:t xml:space="preserve">import </w:t>
      </w:r>
      <w:proofErr w:type="spellStart"/>
      <w:r w:rsidRPr="002D06AC">
        <w:t>android.widget.AdapterView</w:t>
      </w:r>
      <w:proofErr w:type="spellEnd"/>
      <w:r w:rsidRPr="002D06AC">
        <w:t>;</w:t>
      </w:r>
    </w:p>
    <w:p w14:paraId="142DAE49" w14:textId="77777777" w:rsidR="00F867B1" w:rsidRPr="002D06AC" w:rsidRDefault="00F867B1" w:rsidP="002D06AC">
      <w:pPr>
        <w:pStyle w:val="a6"/>
        <w:ind w:left="240" w:right="720" w:firstLine="180"/>
      </w:pPr>
      <w:r w:rsidRPr="002D06AC">
        <w:t xml:space="preserve">import </w:t>
      </w:r>
      <w:proofErr w:type="spellStart"/>
      <w:r w:rsidRPr="002D06AC">
        <w:t>android.widget.ArrayAdapter</w:t>
      </w:r>
      <w:proofErr w:type="spellEnd"/>
      <w:r w:rsidRPr="002D06AC">
        <w:t>;</w:t>
      </w:r>
    </w:p>
    <w:p w14:paraId="3783F14C" w14:textId="77777777" w:rsidR="00F867B1" w:rsidRPr="002D06AC" w:rsidRDefault="00F867B1" w:rsidP="002D06AC">
      <w:pPr>
        <w:pStyle w:val="a6"/>
        <w:ind w:left="240" w:right="720" w:firstLine="180"/>
      </w:pPr>
      <w:r w:rsidRPr="002D06AC">
        <w:t xml:space="preserve">import </w:t>
      </w:r>
      <w:proofErr w:type="spellStart"/>
      <w:r w:rsidRPr="002D06AC">
        <w:t>android.widget.Spinner</w:t>
      </w:r>
      <w:proofErr w:type="spellEnd"/>
      <w:r w:rsidRPr="002D06AC">
        <w:t>;</w:t>
      </w:r>
    </w:p>
    <w:p w14:paraId="5BCCD516" w14:textId="77777777" w:rsidR="00F867B1" w:rsidRPr="002D06AC" w:rsidRDefault="00F867B1" w:rsidP="002D06AC">
      <w:pPr>
        <w:pStyle w:val="a6"/>
        <w:ind w:left="240" w:right="720" w:firstLine="180"/>
      </w:pPr>
      <w:r w:rsidRPr="002D06AC">
        <w:t xml:space="preserve">import </w:t>
      </w:r>
      <w:proofErr w:type="spellStart"/>
      <w:r w:rsidRPr="002D06AC">
        <w:t>android.widget.Toast</w:t>
      </w:r>
      <w:proofErr w:type="spellEnd"/>
      <w:r w:rsidRPr="002D06AC">
        <w:t>;</w:t>
      </w:r>
    </w:p>
    <w:p w14:paraId="5C179D15" w14:textId="77777777" w:rsidR="00F867B1" w:rsidRPr="002D06AC" w:rsidRDefault="00F867B1" w:rsidP="002D06AC">
      <w:pPr>
        <w:pStyle w:val="a6"/>
        <w:ind w:left="240" w:right="720" w:firstLine="180"/>
      </w:pPr>
    </w:p>
    <w:p w14:paraId="10F224A5" w14:textId="77777777" w:rsidR="00F867B1" w:rsidRPr="002D06AC" w:rsidRDefault="00F867B1" w:rsidP="002D06AC">
      <w:pPr>
        <w:pStyle w:val="a6"/>
        <w:ind w:left="240" w:right="720" w:firstLine="180"/>
      </w:pPr>
      <w:r w:rsidRPr="002D06AC">
        <w:t xml:space="preserve">import </w:t>
      </w:r>
      <w:proofErr w:type="spellStart"/>
      <w:r w:rsidRPr="002D06AC">
        <w:t>androidx.appcompat.app.AppCompatActivity</w:t>
      </w:r>
      <w:proofErr w:type="spellEnd"/>
      <w:r w:rsidRPr="002D06AC">
        <w:t>;</w:t>
      </w:r>
    </w:p>
    <w:p w14:paraId="347484A4" w14:textId="77777777" w:rsidR="00F867B1" w:rsidRPr="002D06AC" w:rsidRDefault="00F867B1" w:rsidP="002D06AC">
      <w:pPr>
        <w:pStyle w:val="a6"/>
        <w:ind w:left="240" w:right="720" w:firstLine="180"/>
      </w:pPr>
    </w:p>
    <w:p w14:paraId="751151FB" w14:textId="77777777" w:rsidR="00F867B1" w:rsidRPr="002D06AC" w:rsidRDefault="00F867B1" w:rsidP="002D06AC">
      <w:pPr>
        <w:pStyle w:val="a6"/>
        <w:ind w:left="240" w:right="720" w:firstLine="180"/>
      </w:pPr>
      <w:r w:rsidRPr="002D06AC">
        <w:t>import com.example.ch03.materialdesign.R;</w:t>
      </w:r>
    </w:p>
    <w:p w14:paraId="3482F22F" w14:textId="77777777" w:rsidR="00F867B1" w:rsidRPr="002D06AC" w:rsidRDefault="00F867B1" w:rsidP="002D06AC">
      <w:pPr>
        <w:pStyle w:val="a6"/>
        <w:ind w:left="240" w:right="720" w:firstLine="180"/>
      </w:pPr>
    </w:p>
    <w:p w14:paraId="1E91D369" w14:textId="77777777" w:rsidR="00F867B1" w:rsidRPr="002D06AC" w:rsidRDefault="00F867B1" w:rsidP="002D06AC">
      <w:pPr>
        <w:pStyle w:val="a6"/>
        <w:ind w:left="240" w:right="720" w:firstLine="180"/>
      </w:pPr>
      <w:r w:rsidRPr="002D06AC">
        <w:t xml:space="preserve">public class </w:t>
      </w:r>
      <w:proofErr w:type="spellStart"/>
      <w:r w:rsidRPr="002D06AC">
        <w:t>SpinnerPlanetActivity</w:t>
      </w:r>
      <w:proofErr w:type="spellEnd"/>
      <w:r w:rsidRPr="002D06AC">
        <w:t xml:space="preserve"> extends </w:t>
      </w:r>
      <w:proofErr w:type="spellStart"/>
      <w:r w:rsidRPr="002D06AC">
        <w:t>AppCompatActivity</w:t>
      </w:r>
      <w:proofErr w:type="spellEnd"/>
      <w:r w:rsidRPr="002D06AC">
        <w:t xml:space="preserve"> {</w:t>
      </w:r>
    </w:p>
    <w:p w14:paraId="5B6830EB" w14:textId="77777777" w:rsidR="00F867B1" w:rsidRPr="002D06AC" w:rsidRDefault="00F867B1" w:rsidP="002D06AC">
      <w:pPr>
        <w:pStyle w:val="a6"/>
        <w:ind w:left="240" w:right="720" w:firstLine="180"/>
      </w:pPr>
    </w:p>
    <w:p w14:paraId="4729960A" w14:textId="77777777" w:rsidR="00F867B1" w:rsidRPr="002D06AC" w:rsidRDefault="00F867B1" w:rsidP="002D06AC">
      <w:pPr>
        <w:pStyle w:val="a6"/>
        <w:ind w:left="240" w:right="720" w:firstLine="180"/>
      </w:pPr>
      <w:r w:rsidRPr="002D06AC">
        <w:t xml:space="preserve">    @Override</w:t>
      </w:r>
    </w:p>
    <w:p w14:paraId="216DE257" w14:textId="77777777" w:rsidR="00F867B1" w:rsidRPr="002D06AC" w:rsidRDefault="00F867B1" w:rsidP="002D06AC">
      <w:pPr>
        <w:pStyle w:val="a6"/>
        <w:ind w:left="240" w:right="720" w:firstLine="180"/>
      </w:pPr>
      <w:r w:rsidRPr="002D06AC">
        <w:t xml:space="preserve">    public void </w:t>
      </w:r>
      <w:proofErr w:type="spellStart"/>
      <w:r w:rsidRPr="002D06AC">
        <w:t>onCreate</w:t>
      </w:r>
      <w:proofErr w:type="spellEnd"/>
      <w:r w:rsidRPr="002D06AC">
        <w:t xml:space="preserve">(Bundle </w:t>
      </w:r>
      <w:proofErr w:type="spellStart"/>
      <w:r w:rsidRPr="002D06AC">
        <w:t>savedInstanceState</w:t>
      </w:r>
      <w:proofErr w:type="spellEnd"/>
      <w:r w:rsidRPr="002D06AC">
        <w:t>) {</w:t>
      </w:r>
    </w:p>
    <w:p w14:paraId="0F90DBE1" w14:textId="77777777" w:rsidR="00F867B1" w:rsidRPr="002D06AC" w:rsidRDefault="00F867B1" w:rsidP="002D06AC">
      <w:pPr>
        <w:pStyle w:val="a6"/>
        <w:ind w:left="240" w:right="720" w:firstLine="180"/>
      </w:pPr>
      <w:r w:rsidRPr="002D06AC">
        <w:t xml:space="preserve">        </w:t>
      </w:r>
      <w:proofErr w:type="spellStart"/>
      <w:r w:rsidRPr="002D06AC">
        <w:t>super.onCreate</w:t>
      </w:r>
      <w:proofErr w:type="spellEnd"/>
      <w:r w:rsidRPr="002D06AC">
        <w:t>(</w:t>
      </w:r>
      <w:proofErr w:type="spellStart"/>
      <w:r w:rsidRPr="002D06AC">
        <w:t>savedInstanceState</w:t>
      </w:r>
      <w:proofErr w:type="spellEnd"/>
      <w:r w:rsidRPr="002D06AC">
        <w:t>);</w:t>
      </w:r>
    </w:p>
    <w:p w14:paraId="43500A06" w14:textId="77777777" w:rsidR="00F867B1" w:rsidRPr="002D06AC" w:rsidRDefault="00F867B1" w:rsidP="002D06AC">
      <w:pPr>
        <w:pStyle w:val="a6"/>
        <w:ind w:left="240" w:right="720" w:firstLine="180"/>
      </w:pPr>
      <w:r w:rsidRPr="002D06AC">
        <w:t xml:space="preserve">        </w:t>
      </w:r>
      <w:proofErr w:type="spellStart"/>
      <w:r w:rsidRPr="002D06AC">
        <w:t>setContentView</w:t>
      </w:r>
      <w:proofErr w:type="spellEnd"/>
      <w:r w:rsidRPr="002D06AC">
        <w:t>(</w:t>
      </w:r>
      <w:proofErr w:type="spellStart"/>
      <w:r w:rsidRPr="002D06AC">
        <w:t>R.layout.spinner_planet</w:t>
      </w:r>
      <w:proofErr w:type="spellEnd"/>
      <w:r w:rsidRPr="002D06AC">
        <w:t>);</w:t>
      </w:r>
    </w:p>
    <w:p w14:paraId="709D665D" w14:textId="77777777" w:rsidR="00F867B1" w:rsidRPr="002D06AC" w:rsidRDefault="00F867B1" w:rsidP="002D06AC">
      <w:pPr>
        <w:pStyle w:val="a6"/>
        <w:ind w:left="240" w:right="720" w:firstLine="180"/>
      </w:pPr>
    </w:p>
    <w:p w14:paraId="616CE3FC" w14:textId="77777777" w:rsidR="00F867B1" w:rsidRPr="002D06AC" w:rsidRDefault="00F867B1" w:rsidP="002D06AC">
      <w:pPr>
        <w:pStyle w:val="a6"/>
        <w:ind w:left="240" w:right="720" w:firstLine="180"/>
      </w:pPr>
      <w:r w:rsidRPr="002D06AC">
        <w:t xml:space="preserve">        Spinner </w:t>
      </w:r>
      <w:proofErr w:type="spellStart"/>
      <w:r w:rsidRPr="002D06AC">
        <w:t>spinner</w:t>
      </w:r>
      <w:proofErr w:type="spellEnd"/>
      <w:r w:rsidRPr="002D06AC">
        <w:t xml:space="preserve"> = (Spinner) </w:t>
      </w:r>
      <w:proofErr w:type="spellStart"/>
      <w:r w:rsidRPr="002D06AC">
        <w:t>findViewById</w:t>
      </w:r>
      <w:proofErr w:type="spellEnd"/>
      <w:r w:rsidRPr="002D06AC">
        <w:t>(</w:t>
      </w:r>
      <w:proofErr w:type="spellStart"/>
      <w:r w:rsidRPr="002D06AC">
        <w:t>R.id.spinner</w:t>
      </w:r>
      <w:proofErr w:type="spellEnd"/>
      <w:r w:rsidRPr="002D06AC">
        <w:t>);</w:t>
      </w:r>
    </w:p>
    <w:p w14:paraId="29733176" w14:textId="77777777" w:rsidR="00F867B1" w:rsidRPr="002D06AC" w:rsidRDefault="00F867B1" w:rsidP="002D06AC">
      <w:pPr>
        <w:pStyle w:val="a6"/>
        <w:ind w:left="240" w:right="720" w:firstLine="180"/>
      </w:pPr>
      <w:r w:rsidRPr="002D06AC">
        <w:t xml:space="preserve">        </w:t>
      </w:r>
      <w:proofErr w:type="spellStart"/>
      <w:r w:rsidRPr="002D06AC">
        <w:t>ArrayAdapter</w:t>
      </w:r>
      <w:proofErr w:type="spellEnd"/>
      <w:r w:rsidRPr="002D06AC">
        <w:t>&lt;</w:t>
      </w:r>
      <w:proofErr w:type="spellStart"/>
      <w:r w:rsidRPr="002D06AC">
        <w:t>CharSequence</w:t>
      </w:r>
      <w:proofErr w:type="spellEnd"/>
      <w:r w:rsidRPr="002D06AC">
        <w:t xml:space="preserve">&gt; adapter = </w:t>
      </w:r>
      <w:proofErr w:type="spellStart"/>
      <w:r w:rsidRPr="002D06AC">
        <w:t>ArrayAdapter.createFromResource</w:t>
      </w:r>
      <w:proofErr w:type="spellEnd"/>
      <w:r w:rsidRPr="002D06AC">
        <w:t>(</w:t>
      </w:r>
    </w:p>
    <w:p w14:paraId="433D3975" w14:textId="77777777" w:rsidR="00F867B1" w:rsidRPr="002D06AC" w:rsidRDefault="00F867B1" w:rsidP="002D06AC">
      <w:pPr>
        <w:pStyle w:val="a6"/>
        <w:ind w:left="240" w:right="720" w:firstLine="180"/>
      </w:pPr>
      <w:r w:rsidRPr="002D06AC">
        <w:t xml:space="preserve">                this, </w:t>
      </w:r>
      <w:proofErr w:type="spellStart"/>
      <w:r w:rsidRPr="002D06AC">
        <w:t>R.array.planets_array</w:t>
      </w:r>
      <w:proofErr w:type="spellEnd"/>
      <w:r w:rsidRPr="002D06AC">
        <w:t xml:space="preserve">, </w:t>
      </w:r>
      <w:proofErr w:type="spellStart"/>
      <w:r w:rsidRPr="002D06AC">
        <w:t>android.R.layout.simple_spinner_item</w:t>
      </w:r>
      <w:proofErr w:type="spellEnd"/>
      <w:r w:rsidRPr="002D06AC">
        <w:t>);</w:t>
      </w:r>
    </w:p>
    <w:p w14:paraId="1ED2232F" w14:textId="77777777" w:rsidR="00F867B1" w:rsidRPr="002D06AC" w:rsidRDefault="00F867B1" w:rsidP="002D06AC">
      <w:pPr>
        <w:pStyle w:val="a6"/>
        <w:ind w:left="240" w:right="720" w:firstLine="180"/>
      </w:pPr>
      <w:r w:rsidRPr="002D06AC">
        <w:t xml:space="preserve">        adapter.setDropDownViewResource(android.R.layout.simple_spinner_dropdown_item);</w:t>
      </w:r>
    </w:p>
    <w:p w14:paraId="7E9C8834" w14:textId="77777777" w:rsidR="00F867B1" w:rsidRPr="002D06AC" w:rsidRDefault="00F867B1" w:rsidP="002D06AC">
      <w:pPr>
        <w:pStyle w:val="a6"/>
        <w:ind w:left="240" w:right="720" w:firstLine="180"/>
      </w:pPr>
      <w:r w:rsidRPr="002D06AC">
        <w:t xml:space="preserve">        </w:t>
      </w:r>
      <w:proofErr w:type="spellStart"/>
      <w:r w:rsidRPr="002D06AC">
        <w:t>spinner.setAdapter</w:t>
      </w:r>
      <w:proofErr w:type="spellEnd"/>
      <w:r w:rsidRPr="002D06AC">
        <w:t>(adapter);</w:t>
      </w:r>
    </w:p>
    <w:p w14:paraId="562233B1" w14:textId="77777777" w:rsidR="00F867B1" w:rsidRPr="002D06AC" w:rsidRDefault="00F867B1" w:rsidP="002D06AC">
      <w:pPr>
        <w:pStyle w:val="a6"/>
        <w:ind w:left="240" w:right="720" w:firstLine="180"/>
      </w:pPr>
      <w:r w:rsidRPr="002D06AC">
        <w:t xml:space="preserve">        </w:t>
      </w:r>
      <w:proofErr w:type="spellStart"/>
      <w:r w:rsidRPr="002D06AC">
        <w:t>spinner.setOnItemSelectedListener</w:t>
      </w:r>
      <w:proofErr w:type="spellEnd"/>
      <w:r w:rsidRPr="002D06AC">
        <w:t xml:space="preserve">(new </w:t>
      </w:r>
      <w:proofErr w:type="spellStart"/>
      <w:r w:rsidRPr="002D06AC">
        <w:t>MyOnItemSelectedListener</w:t>
      </w:r>
      <w:proofErr w:type="spellEnd"/>
      <w:r w:rsidRPr="002D06AC">
        <w:t>());</w:t>
      </w:r>
    </w:p>
    <w:p w14:paraId="7925F06E" w14:textId="77777777" w:rsidR="00F867B1" w:rsidRPr="002D06AC" w:rsidRDefault="00F867B1" w:rsidP="002D06AC">
      <w:pPr>
        <w:pStyle w:val="a6"/>
        <w:ind w:left="240" w:right="720" w:firstLine="180"/>
      </w:pPr>
    </w:p>
    <w:p w14:paraId="3F8591B7" w14:textId="77777777" w:rsidR="00F867B1" w:rsidRPr="002D06AC" w:rsidRDefault="00F867B1" w:rsidP="002D06AC">
      <w:pPr>
        <w:pStyle w:val="a6"/>
        <w:ind w:left="240" w:right="720" w:firstLine="180"/>
      </w:pPr>
      <w:r w:rsidRPr="002D06AC">
        <w:t xml:space="preserve">    }</w:t>
      </w:r>
    </w:p>
    <w:p w14:paraId="0233E6BC" w14:textId="77777777" w:rsidR="00F867B1" w:rsidRPr="002D06AC" w:rsidRDefault="00F867B1" w:rsidP="002D06AC">
      <w:pPr>
        <w:pStyle w:val="a6"/>
        <w:ind w:left="240" w:right="720" w:firstLine="180"/>
      </w:pPr>
    </w:p>
    <w:p w14:paraId="1C277831" w14:textId="77777777" w:rsidR="00F867B1" w:rsidRPr="002D06AC" w:rsidRDefault="00F867B1" w:rsidP="002D06AC">
      <w:pPr>
        <w:pStyle w:val="a6"/>
        <w:ind w:left="240" w:right="720" w:firstLine="180"/>
      </w:pPr>
      <w:r w:rsidRPr="002D06AC">
        <w:t xml:space="preserve">    public class </w:t>
      </w:r>
      <w:proofErr w:type="spellStart"/>
      <w:r w:rsidRPr="002D06AC">
        <w:t>MyOnItemSelectedListener</w:t>
      </w:r>
      <w:proofErr w:type="spellEnd"/>
      <w:r w:rsidRPr="002D06AC">
        <w:t xml:space="preserve"> implements </w:t>
      </w:r>
      <w:proofErr w:type="spellStart"/>
      <w:r w:rsidRPr="002D06AC">
        <w:t>AdapterView.OnItemSelectedListener</w:t>
      </w:r>
      <w:proofErr w:type="spellEnd"/>
      <w:r w:rsidRPr="002D06AC">
        <w:t xml:space="preserve"> {</w:t>
      </w:r>
    </w:p>
    <w:p w14:paraId="313AA4A1" w14:textId="77777777" w:rsidR="00F867B1" w:rsidRPr="002D06AC" w:rsidRDefault="00F867B1" w:rsidP="002D06AC">
      <w:pPr>
        <w:pStyle w:val="a6"/>
        <w:ind w:left="240" w:right="720" w:firstLine="180"/>
      </w:pPr>
    </w:p>
    <w:p w14:paraId="31CA8124" w14:textId="77777777" w:rsidR="00F867B1" w:rsidRPr="002D06AC" w:rsidRDefault="00F867B1" w:rsidP="002D06AC">
      <w:pPr>
        <w:pStyle w:val="a6"/>
        <w:ind w:left="240" w:right="720" w:firstLine="180"/>
      </w:pPr>
      <w:r w:rsidRPr="002D06AC">
        <w:t xml:space="preserve">        public void </w:t>
      </w:r>
      <w:proofErr w:type="spellStart"/>
      <w:r w:rsidRPr="002D06AC">
        <w:t>onItemSelected</w:t>
      </w:r>
      <w:proofErr w:type="spellEnd"/>
      <w:r w:rsidRPr="002D06AC">
        <w:t>(</w:t>
      </w:r>
      <w:proofErr w:type="spellStart"/>
      <w:r w:rsidRPr="002D06AC">
        <w:t>AdapterView</w:t>
      </w:r>
      <w:proofErr w:type="spellEnd"/>
      <w:r w:rsidRPr="002D06AC">
        <w:t>&lt;?&gt; parent,</w:t>
      </w:r>
    </w:p>
    <w:p w14:paraId="40C914F3" w14:textId="77777777" w:rsidR="00F867B1" w:rsidRPr="002D06AC" w:rsidRDefault="00F867B1" w:rsidP="002D06AC">
      <w:pPr>
        <w:pStyle w:val="a6"/>
        <w:ind w:left="240" w:right="720" w:firstLine="180"/>
      </w:pPr>
      <w:r w:rsidRPr="002D06AC">
        <w:lastRenderedPageBreak/>
        <w:t xml:space="preserve">                                   View </w:t>
      </w:r>
      <w:proofErr w:type="spellStart"/>
      <w:r w:rsidRPr="002D06AC">
        <w:t>view</w:t>
      </w:r>
      <w:proofErr w:type="spellEnd"/>
      <w:r w:rsidRPr="002D06AC">
        <w:t>, int pos, long id) {</w:t>
      </w:r>
    </w:p>
    <w:p w14:paraId="7D358411" w14:textId="77777777" w:rsidR="00F867B1" w:rsidRPr="002D06AC" w:rsidRDefault="00F867B1" w:rsidP="002D06AC">
      <w:pPr>
        <w:pStyle w:val="a6"/>
        <w:ind w:left="240" w:right="720" w:firstLine="180"/>
      </w:pPr>
      <w:r w:rsidRPr="002D06AC">
        <w:t xml:space="preserve">            </w:t>
      </w:r>
      <w:proofErr w:type="spellStart"/>
      <w:r w:rsidRPr="002D06AC">
        <w:t>Toast.makeText</w:t>
      </w:r>
      <w:proofErr w:type="spellEnd"/>
      <w:r w:rsidRPr="002D06AC">
        <w:t>(</w:t>
      </w:r>
      <w:proofErr w:type="spellStart"/>
      <w:r w:rsidRPr="002D06AC">
        <w:t>parent.getContext</w:t>
      </w:r>
      <w:proofErr w:type="spellEnd"/>
      <w:r w:rsidRPr="002D06AC">
        <w:t xml:space="preserve">(), "The planet is " + </w:t>
      </w:r>
      <w:proofErr w:type="spellStart"/>
      <w:r w:rsidRPr="002D06AC">
        <w:t>parent.getItemAtPosition</w:t>
      </w:r>
      <w:proofErr w:type="spellEnd"/>
      <w:r w:rsidRPr="002D06AC">
        <w:t>(pos).</w:t>
      </w:r>
      <w:proofErr w:type="spellStart"/>
      <w:r w:rsidRPr="002D06AC">
        <w:t>toString</w:t>
      </w:r>
      <w:proofErr w:type="spellEnd"/>
      <w:r w:rsidRPr="002D06AC">
        <w:t xml:space="preserve">(), </w:t>
      </w:r>
      <w:proofErr w:type="spellStart"/>
      <w:r w:rsidRPr="002D06AC">
        <w:t>Toast.LENGTH_LONG</w:t>
      </w:r>
      <w:proofErr w:type="spellEnd"/>
      <w:r w:rsidRPr="002D06AC">
        <w:t>).show();</w:t>
      </w:r>
    </w:p>
    <w:p w14:paraId="09187F8F" w14:textId="77777777" w:rsidR="00F867B1" w:rsidRPr="002D06AC" w:rsidRDefault="00F867B1" w:rsidP="002D06AC">
      <w:pPr>
        <w:pStyle w:val="a6"/>
        <w:ind w:left="240" w:right="720" w:firstLine="180"/>
      </w:pPr>
      <w:r w:rsidRPr="002D06AC">
        <w:t xml:space="preserve">        }</w:t>
      </w:r>
    </w:p>
    <w:p w14:paraId="0BE23C56" w14:textId="77777777" w:rsidR="00F867B1" w:rsidRPr="002D06AC" w:rsidRDefault="00F867B1" w:rsidP="002D06AC">
      <w:pPr>
        <w:pStyle w:val="a6"/>
        <w:ind w:left="240" w:right="720" w:firstLine="180"/>
      </w:pPr>
    </w:p>
    <w:p w14:paraId="0131693E" w14:textId="77777777" w:rsidR="00F867B1" w:rsidRPr="002D06AC" w:rsidRDefault="00F867B1" w:rsidP="002D06AC">
      <w:pPr>
        <w:pStyle w:val="a6"/>
        <w:ind w:left="240" w:right="720" w:firstLine="180"/>
      </w:pPr>
      <w:r w:rsidRPr="002D06AC">
        <w:t xml:space="preserve">        public void </w:t>
      </w:r>
      <w:proofErr w:type="spellStart"/>
      <w:r w:rsidRPr="002D06AC">
        <w:t>onNothingSelected</w:t>
      </w:r>
      <w:proofErr w:type="spellEnd"/>
      <w:r w:rsidRPr="002D06AC">
        <w:t>(</w:t>
      </w:r>
      <w:proofErr w:type="spellStart"/>
      <w:r w:rsidRPr="002D06AC">
        <w:t>AdapterView</w:t>
      </w:r>
      <w:proofErr w:type="spellEnd"/>
      <w:r w:rsidRPr="002D06AC">
        <w:t xml:space="preserve"> parent) {</w:t>
      </w:r>
    </w:p>
    <w:p w14:paraId="5F9F1343" w14:textId="77777777" w:rsidR="00F867B1" w:rsidRPr="002D06AC" w:rsidRDefault="00F867B1" w:rsidP="002D06AC">
      <w:pPr>
        <w:pStyle w:val="a6"/>
        <w:ind w:left="240" w:right="720" w:firstLine="180"/>
      </w:pPr>
      <w:r w:rsidRPr="002D06AC">
        <w:t xml:space="preserve">            // Do nothing.</w:t>
      </w:r>
    </w:p>
    <w:p w14:paraId="74B2E3D4" w14:textId="77777777" w:rsidR="00F867B1" w:rsidRPr="002D06AC" w:rsidRDefault="00F867B1" w:rsidP="002D06AC">
      <w:pPr>
        <w:pStyle w:val="a6"/>
        <w:ind w:left="240" w:right="720" w:firstLine="180"/>
      </w:pPr>
      <w:r w:rsidRPr="002D06AC">
        <w:t xml:space="preserve">        }</w:t>
      </w:r>
    </w:p>
    <w:p w14:paraId="0DDB364D" w14:textId="77777777" w:rsidR="00F867B1" w:rsidRPr="002D06AC" w:rsidRDefault="00F867B1" w:rsidP="002D06AC">
      <w:pPr>
        <w:pStyle w:val="a6"/>
        <w:ind w:left="240" w:right="720" w:firstLine="180"/>
      </w:pPr>
      <w:r w:rsidRPr="002D06AC">
        <w:t xml:space="preserve">    }</w:t>
      </w:r>
    </w:p>
    <w:p w14:paraId="2DBEEC3C" w14:textId="77777777" w:rsidR="00F867B1" w:rsidRPr="002D06AC" w:rsidRDefault="00F867B1" w:rsidP="002D06AC">
      <w:pPr>
        <w:pStyle w:val="a6"/>
        <w:ind w:left="240" w:right="720" w:firstLine="180"/>
      </w:pPr>
    </w:p>
    <w:p w14:paraId="1CBF5C10" w14:textId="20CE3FE3" w:rsidR="00F867B1" w:rsidRPr="002D06AC" w:rsidRDefault="00F867B1" w:rsidP="002D06AC">
      <w:pPr>
        <w:pStyle w:val="a6"/>
        <w:ind w:left="240" w:right="720" w:firstLine="180"/>
      </w:pPr>
      <w:r w:rsidRPr="002D06AC">
        <w:t>}</w:t>
      </w:r>
    </w:p>
    <w:p w14:paraId="2375A9B4" w14:textId="3CDA9184" w:rsidR="00F867B1" w:rsidRDefault="002D06AC" w:rsidP="002D06AC">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39</w:t>
      </w:r>
      <w:r w:rsidR="00EF15E2">
        <w:fldChar w:fldCharType="end"/>
      </w:r>
      <w:r w:rsidR="00A8161C">
        <w:t xml:space="preserve"> </w:t>
      </w:r>
      <w:proofErr w:type="spellStart"/>
      <w:r w:rsidR="00A8161C" w:rsidRPr="00A8161C">
        <w:t>SpinnerPlanetActivity</w:t>
      </w:r>
      <w:proofErr w:type="spellEnd"/>
    </w:p>
    <w:p w14:paraId="79FD6AEB" w14:textId="559D573F" w:rsidR="00540E57" w:rsidRDefault="008611E9" w:rsidP="008611E9">
      <w:pPr>
        <w:jc w:val="center"/>
      </w:pPr>
      <w:r>
        <w:rPr>
          <w:noProof/>
        </w:rPr>
        <w:drawing>
          <wp:inline distT="0" distB="0" distL="0" distR="0" wp14:anchorId="240704EC" wp14:editId="3BF39278">
            <wp:extent cx="3104717" cy="128270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8030" cy="1284069"/>
                    </a:xfrm>
                    <a:prstGeom prst="rect">
                      <a:avLst/>
                    </a:prstGeom>
                  </pic:spPr>
                </pic:pic>
              </a:graphicData>
            </a:graphic>
          </wp:inline>
        </w:drawing>
      </w:r>
    </w:p>
    <w:p w14:paraId="1028E0EF" w14:textId="6E247336" w:rsidR="008611E9" w:rsidRPr="00540E57" w:rsidRDefault="009C7D6B" w:rsidP="009C7D6B">
      <w:pPr>
        <w:pStyle w:val="a5"/>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13</w:t>
      </w:r>
      <w:r w:rsidR="00865899">
        <w:fldChar w:fldCharType="end"/>
      </w:r>
      <w:r>
        <w:t xml:space="preserve"> </w:t>
      </w:r>
      <w:proofErr w:type="spellStart"/>
      <w:r>
        <w:rPr>
          <w:rFonts w:hint="eastAsia"/>
        </w:rPr>
        <w:t>S</w:t>
      </w:r>
      <w:r>
        <w:t>pinnerPlanet</w:t>
      </w:r>
      <w:proofErr w:type="spellEnd"/>
    </w:p>
    <w:p w14:paraId="625CC4EC" w14:textId="4239AFB3" w:rsidR="0044250B" w:rsidRDefault="0044250B" w:rsidP="00094B42">
      <w:pPr>
        <w:pStyle w:val="2"/>
        <w:ind w:left="578" w:hanging="578"/>
      </w:pPr>
      <w:r w:rsidRPr="0044250B">
        <w:rPr>
          <w:rFonts w:hint="eastAsia"/>
        </w:rPr>
        <w:t>选择器</w:t>
      </w:r>
    </w:p>
    <w:p w14:paraId="5A9BED87" w14:textId="1135554D" w:rsidR="00C13C8B" w:rsidRDefault="00F74196" w:rsidP="00C13C8B">
      <w:pPr>
        <w:rPr>
          <w:lang w:bidi="ar-SA"/>
        </w:rPr>
      </w:pPr>
      <w:r>
        <w:rPr>
          <w:rFonts w:hint="eastAsia"/>
          <w:lang w:bidi="ar-SA"/>
        </w:rPr>
        <w:t>安卓</w:t>
      </w:r>
      <w:r w:rsidR="00C13C8B">
        <w:rPr>
          <w:rFonts w:hint="eastAsia"/>
          <w:lang w:bidi="ar-SA"/>
        </w:rPr>
        <w:t>以可直接使用的对话框形式提供可供用户选择时间或日期的控件。每个选择器都提供一些控件，以用于选择时间的各个部分（小时、分钟、上午</w:t>
      </w:r>
      <w:r w:rsidR="00C13C8B">
        <w:rPr>
          <w:rFonts w:hint="eastAsia"/>
          <w:lang w:bidi="ar-SA"/>
        </w:rPr>
        <w:t>/</w:t>
      </w:r>
      <w:r w:rsidR="00C13C8B">
        <w:rPr>
          <w:rFonts w:hint="eastAsia"/>
          <w:lang w:bidi="ar-SA"/>
        </w:rPr>
        <w:t>下午）或日期的各个部分（月、日、年）。使用这些选择器有助于确保用户可以选择格式正确且已根据用户所在的语言区域进行调整的有效时间或日期。建议使用</w:t>
      </w:r>
      <w:r w:rsidR="00C13C8B">
        <w:rPr>
          <w:rFonts w:hint="eastAsia"/>
          <w:lang w:bidi="ar-SA"/>
        </w:rPr>
        <w:t xml:space="preserve"> </w:t>
      </w:r>
      <w:proofErr w:type="spellStart"/>
      <w:r w:rsidR="00C13C8B">
        <w:rPr>
          <w:rFonts w:hint="eastAsia"/>
          <w:lang w:bidi="ar-SA"/>
        </w:rPr>
        <w:t>DialogFragment</w:t>
      </w:r>
      <w:proofErr w:type="spellEnd"/>
      <w:r w:rsidR="00C13C8B">
        <w:rPr>
          <w:rFonts w:hint="eastAsia"/>
          <w:lang w:bidi="ar-SA"/>
        </w:rPr>
        <w:t xml:space="preserve"> </w:t>
      </w:r>
      <w:r w:rsidR="00C13C8B">
        <w:rPr>
          <w:rFonts w:hint="eastAsia"/>
          <w:lang w:bidi="ar-SA"/>
        </w:rPr>
        <w:t>托管每个时间或日期选择器。</w:t>
      </w:r>
      <w:proofErr w:type="spellStart"/>
      <w:r w:rsidR="00C13C8B">
        <w:rPr>
          <w:rFonts w:hint="eastAsia"/>
          <w:lang w:bidi="ar-SA"/>
        </w:rPr>
        <w:t>DialogFragment</w:t>
      </w:r>
      <w:proofErr w:type="spellEnd"/>
      <w:r w:rsidR="00C13C8B">
        <w:rPr>
          <w:rFonts w:hint="eastAsia"/>
          <w:lang w:bidi="ar-SA"/>
        </w:rPr>
        <w:t xml:space="preserve"> </w:t>
      </w:r>
      <w:r w:rsidR="00C13C8B">
        <w:rPr>
          <w:rFonts w:hint="eastAsia"/>
          <w:lang w:bidi="ar-SA"/>
        </w:rPr>
        <w:t>负责管理对话框生命周期，并可让以不同的布局配置显示选择器，例如在手机上显示为基本对话框，或在大屏幕上显示为布局的嵌入部分。</w:t>
      </w:r>
      <w:proofErr w:type="spellStart"/>
      <w:r w:rsidR="00C13C8B">
        <w:rPr>
          <w:rFonts w:hint="eastAsia"/>
          <w:lang w:bidi="ar-SA"/>
        </w:rPr>
        <w:t>DialogFragment</w:t>
      </w:r>
      <w:proofErr w:type="spellEnd"/>
      <w:r w:rsidR="00C13C8B">
        <w:rPr>
          <w:rFonts w:hint="eastAsia"/>
          <w:lang w:bidi="ar-SA"/>
        </w:rPr>
        <w:t xml:space="preserve"> </w:t>
      </w:r>
      <w:r w:rsidR="00C13C8B">
        <w:rPr>
          <w:rFonts w:hint="eastAsia"/>
          <w:lang w:bidi="ar-SA"/>
        </w:rPr>
        <w:t>最初是在</w:t>
      </w:r>
      <w:r w:rsidR="00C13C8B">
        <w:rPr>
          <w:rFonts w:hint="eastAsia"/>
          <w:lang w:bidi="ar-SA"/>
        </w:rPr>
        <w:t xml:space="preserve"> Android 3.0</w:t>
      </w:r>
      <w:r w:rsidR="00C13C8B">
        <w:rPr>
          <w:rFonts w:hint="eastAsia"/>
          <w:lang w:bidi="ar-SA"/>
        </w:rPr>
        <w:t>（</w:t>
      </w:r>
      <w:r w:rsidR="00C13C8B">
        <w:rPr>
          <w:rFonts w:hint="eastAsia"/>
          <w:lang w:bidi="ar-SA"/>
        </w:rPr>
        <w:t xml:space="preserve">API </w:t>
      </w:r>
      <w:r w:rsidR="00C13C8B">
        <w:rPr>
          <w:rFonts w:hint="eastAsia"/>
          <w:lang w:bidi="ar-SA"/>
        </w:rPr>
        <w:t>级别</w:t>
      </w:r>
      <w:r w:rsidR="00C13C8B">
        <w:rPr>
          <w:rFonts w:hint="eastAsia"/>
          <w:lang w:bidi="ar-SA"/>
        </w:rPr>
        <w:t xml:space="preserve"> 11</w:t>
      </w:r>
      <w:r w:rsidR="00C13C8B">
        <w:rPr>
          <w:rFonts w:hint="eastAsia"/>
          <w:lang w:bidi="ar-SA"/>
        </w:rPr>
        <w:t>）平台中添加的，但如果应用支持</w:t>
      </w:r>
      <w:r w:rsidR="00C13C8B">
        <w:rPr>
          <w:rFonts w:hint="eastAsia"/>
          <w:lang w:bidi="ar-SA"/>
        </w:rPr>
        <w:t xml:space="preserve"> Android 3.0 </w:t>
      </w:r>
      <w:r w:rsidR="00C13C8B">
        <w:rPr>
          <w:rFonts w:hint="eastAsia"/>
          <w:lang w:bidi="ar-SA"/>
        </w:rPr>
        <w:t>之前的版本，甚至低至</w:t>
      </w:r>
      <w:r w:rsidR="00C13C8B">
        <w:rPr>
          <w:rFonts w:hint="eastAsia"/>
          <w:lang w:bidi="ar-SA"/>
        </w:rPr>
        <w:t xml:space="preserve"> Android 1.6</w:t>
      </w:r>
      <w:r w:rsidR="00C13C8B">
        <w:rPr>
          <w:rFonts w:hint="eastAsia"/>
          <w:lang w:bidi="ar-SA"/>
        </w:rPr>
        <w:t>，仍可以使用支持库中提供的</w:t>
      </w:r>
      <w:r w:rsidR="00C13C8B">
        <w:rPr>
          <w:rFonts w:hint="eastAsia"/>
          <w:lang w:bidi="ar-SA"/>
        </w:rPr>
        <w:t xml:space="preserve"> </w:t>
      </w:r>
      <w:proofErr w:type="spellStart"/>
      <w:r w:rsidR="00C13C8B">
        <w:rPr>
          <w:rFonts w:hint="eastAsia"/>
          <w:lang w:bidi="ar-SA"/>
        </w:rPr>
        <w:t>DialogFragment</w:t>
      </w:r>
      <w:proofErr w:type="spellEnd"/>
      <w:r w:rsidR="00C13C8B">
        <w:rPr>
          <w:rFonts w:hint="eastAsia"/>
          <w:lang w:bidi="ar-SA"/>
        </w:rPr>
        <w:t xml:space="preserve"> </w:t>
      </w:r>
      <w:r w:rsidR="00C13C8B">
        <w:rPr>
          <w:rFonts w:hint="eastAsia"/>
          <w:lang w:bidi="ar-SA"/>
        </w:rPr>
        <w:t>类来确保向后兼容性。</w:t>
      </w:r>
    </w:p>
    <w:p w14:paraId="6B189E2A" w14:textId="1D23A3AE" w:rsidR="00C13C8B" w:rsidRDefault="00C13C8B" w:rsidP="00C13C8B">
      <w:pPr>
        <w:rPr>
          <w:lang w:bidi="ar-SA"/>
        </w:rPr>
      </w:pPr>
      <w:r>
        <w:rPr>
          <w:rFonts w:hint="eastAsia"/>
          <w:lang w:bidi="ar-SA"/>
        </w:rPr>
        <w:lastRenderedPageBreak/>
        <w:t>注意：以下代码示例显示了如何使用适用于</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的支持库</w:t>
      </w:r>
      <w:r>
        <w:rPr>
          <w:rFonts w:hint="eastAsia"/>
          <w:lang w:bidi="ar-SA"/>
        </w:rPr>
        <w:t xml:space="preserve"> API </w:t>
      </w:r>
      <w:r>
        <w:rPr>
          <w:rFonts w:hint="eastAsia"/>
          <w:lang w:bidi="ar-SA"/>
        </w:rPr>
        <w:t>为时间选择器和日期选择器创建对话框。如果应用的</w:t>
      </w:r>
      <w:r>
        <w:rPr>
          <w:rFonts w:hint="eastAsia"/>
          <w:lang w:bidi="ar-SA"/>
        </w:rPr>
        <w:t xml:space="preserve"> </w:t>
      </w:r>
      <w:proofErr w:type="spellStart"/>
      <w:r>
        <w:rPr>
          <w:rFonts w:hint="eastAsia"/>
          <w:lang w:bidi="ar-SA"/>
        </w:rPr>
        <w:t>minSdkVersion</w:t>
      </w:r>
      <w:proofErr w:type="spellEnd"/>
      <w:r>
        <w:rPr>
          <w:rFonts w:hint="eastAsia"/>
          <w:lang w:bidi="ar-SA"/>
        </w:rPr>
        <w:t>为</w:t>
      </w:r>
      <w:r>
        <w:rPr>
          <w:rFonts w:hint="eastAsia"/>
          <w:lang w:bidi="ar-SA"/>
        </w:rPr>
        <w:t>11</w:t>
      </w:r>
      <w:r>
        <w:rPr>
          <w:rFonts w:hint="eastAsia"/>
          <w:lang w:bidi="ar-SA"/>
        </w:rPr>
        <w:t>或更高，可以改用</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的平台版本</w:t>
      </w:r>
      <w:r w:rsidR="00F9652E">
        <w:rPr>
          <w:rFonts w:hint="eastAsia"/>
          <w:lang w:bidi="ar-SA"/>
        </w:rPr>
        <w:t>，</w:t>
      </w:r>
      <w:r>
        <w:rPr>
          <w:rFonts w:hint="eastAsia"/>
          <w:lang w:bidi="ar-SA"/>
        </w:rPr>
        <w:t>关键类如下：</w:t>
      </w:r>
    </w:p>
    <w:p w14:paraId="717C61C9" w14:textId="77777777" w:rsidR="00C13C8B" w:rsidRDefault="00C13C8B" w:rsidP="00F9652E">
      <w:pPr>
        <w:pStyle w:val="a"/>
        <w:ind w:firstLine="360"/>
        <w:rPr>
          <w:lang w:bidi="ar-SA"/>
        </w:rPr>
      </w:pPr>
      <w:proofErr w:type="spellStart"/>
      <w:r>
        <w:rPr>
          <w:lang w:bidi="ar-SA"/>
        </w:rPr>
        <w:t>DatePickerDialog</w:t>
      </w:r>
      <w:proofErr w:type="spellEnd"/>
    </w:p>
    <w:p w14:paraId="4BC05973" w14:textId="77777777" w:rsidR="00C13C8B" w:rsidRDefault="00C13C8B" w:rsidP="00F9652E">
      <w:pPr>
        <w:pStyle w:val="a"/>
        <w:ind w:firstLine="360"/>
        <w:rPr>
          <w:lang w:bidi="ar-SA"/>
        </w:rPr>
      </w:pPr>
      <w:proofErr w:type="spellStart"/>
      <w:r>
        <w:rPr>
          <w:lang w:bidi="ar-SA"/>
        </w:rPr>
        <w:t>TimePickerDialog</w:t>
      </w:r>
      <w:proofErr w:type="spellEnd"/>
    </w:p>
    <w:p w14:paraId="3820398E" w14:textId="20098A4C" w:rsidR="00C13C8B" w:rsidRDefault="00C13C8B" w:rsidP="00C13C8B">
      <w:pPr>
        <w:rPr>
          <w:lang w:bidi="ar-SA"/>
        </w:rPr>
      </w:pPr>
      <w:r>
        <w:rPr>
          <w:rFonts w:hint="eastAsia"/>
          <w:lang w:bidi="ar-SA"/>
        </w:rPr>
        <w:t>要使用</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显示</w:t>
      </w:r>
      <w:r>
        <w:rPr>
          <w:rFonts w:hint="eastAsia"/>
          <w:lang w:bidi="ar-SA"/>
        </w:rPr>
        <w:t xml:space="preserve"> </w:t>
      </w:r>
      <w:proofErr w:type="spellStart"/>
      <w:r>
        <w:rPr>
          <w:rFonts w:hint="eastAsia"/>
          <w:lang w:bidi="ar-SA"/>
        </w:rPr>
        <w:t>TimePickerDialog</w:t>
      </w:r>
      <w:proofErr w:type="spellEnd"/>
      <w:r>
        <w:rPr>
          <w:rFonts w:hint="eastAsia"/>
          <w:lang w:bidi="ar-SA"/>
        </w:rPr>
        <w:t>，需要定义一个</w:t>
      </w:r>
      <w:r>
        <w:rPr>
          <w:rFonts w:hint="eastAsia"/>
          <w:lang w:bidi="ar-SA"/>
        </w:rPr>
        <w:t xml:space="preserve"> Fragment </w:t>
      </w:r>
      <w:r>
        <w:rPr>
          <w:rFonts w:hint="eastAsia"/>
          <w:lang w:bidi="ar-SA"/>
        </w:rPr>
        <w:t>类，用于扩展</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并从</w:t>
      </w:r>
      <w:r>
        <w:rPr>
          <w:rFonts w:hint="eastAsia"/>
          <w:lang w:bidi="ar-SA"/>
        </w:rPr>
        <w:t xml:space="preserve"> Fragment </w:t>
      </w:r>
      <w:r>
        <w:rPr>
          <w:rFonts w:hint="eastAsia"/>
          <w:lang w:bidi="ar-SA"/>
        </w:rPr>
        <w:t>的</w:t>
      </w:r>
      <w:r>
        <w:rPr>
          <w:rFonts w:hint="eastAsia"/>
          <w:lang w:bidi="ar-SA"/>
        </w:rPr>
        <w:t xml:space="preserve"> </w:t>
      </w:r>
      <w:proofErr w:type="spellStart"/>
      <w:r>
        <w:rPr>
          <w:rFonts w:hint="eastAsia"/>
          <w:lang w:bidi="ar-SA"/>
        </w:rPr>
        <w:t>onCreateDialog</w:t>
      </w:r>
      <w:proofErr w:type="spellEnd"/>
      <w:r>
        <w:rPr>
          <w:rFonts w:hint="eastAsia"/>
          <w:lang w:bidi="ar-SA"/>
        </w:rPr>
        <w:t xml:space="preserve">() </w:t>
      </w:r>
      <w:r>
        <w:rPr>
          <w:rFonts w:hint="eastAsia"/>
          <w:lang w:bidi="ar-SA"/>
        </w:rPr>
        <w:t>方法返回</w:t>
      </w:r>
      <w:r>
        <w:rPr>
          <w:rFonts w:hint="eastAsia"/>
          <w:lang w:bidi="ar-SA"/>
        </w:rPr>
        <w:t xml:space="preserve"> </w:t>
      </w:r>
      <w:proofErr w:type="spellStart"/>
      <w:r>
        <w:rPr>
          <w:rFonts w:hint="eastAsia"/>
          <w:lang w:bidi="ar-SA"/>
        </w:rPr>
        <w:t>TimePickerDialog</w:t>
      </w:r>
      <w:proofErr w:type="spellEnd"/>
      <w:r>
        <w:rPr>
          <w:rFonts w:hint="eastAsia"/>
          <w:lang w:bidi="ar-SA"/>
        </w:rPr>
        <w:t>。注意：如果应用支持</w:t>
      </w:r>
      <w:r>
        <w:rPr>
          <w:rFonts w:hint="eastAsia"/>
          <w:lang w:bidi="ar-SA"/>
        </w:rPr>
        <w:t xml:space="preserve"> Android 3.0 </w:t>
      </w:r>
      <w:r>
        <w:rPr>
          <w:rFonts w:hint="eastAsia"/>
          <w:lang w:bidi="ar-SA"/>
        </w:rPr>
        <w:t>之前的版本，请务必使用支持库来设置</w:t>
      </w:r>
      <w:r w:rsidR="00480B85">
        <w:rPr>
          <w:rFonts w:hint="eastAsia"/>
          <w:lang w:bidi="ar-SA"/>
        </w:rPr>
        <w:t>安卓</w:t>
      </w:r>
      <w:r>
        <w:rPr>
          <w:rFonts w:hint="eastAsia"/>
          <w:lang w:bidi="ar-SA"/>
        </w:rPr>
        <w:t>项目，如设置项目以使用库中所述。扩展时间选择器的</w:t>
      </w:r>
      <w:r>
        <w:rPr>
          <w:rFonts w:hint="eastAsia"/>
          <w:lang w:bidi="ar-SA"/>
        </w:rPr>
        <w:t xml:space="preserve"> </w:t>
      </w:r>
      <w:proofErr w:type="spellStart"/>
      <w:r>
        <w:rPr>
          <w:rFonts w:hint="eastAsia"/>
          <w:lang w:bidi="ar-SA"/>
        </w:rPr>
        <w:t>DialogFragment</w:t>
      </w:r>
      <w:proofErr w:type="spellEnd"/>
      <w:r w:rsidR="00E9721B">
        <w:rPr>
          <w:rFonts w:hint="eastAsia"/>
          <w:lang w:bidi="ar-SA"/>
        </w:rPr>
        <w:t>，</w:t>
      </w:r>
      <w:r>
        <w:rPr>
          <w:rFonts w:hint="eastAsia"/>
          <w:lang w:bidi="ar-SA"/>
        </w:rPr>
        <w:t>要为</w:t>
      </w:r>
      <w:r>
        <w:rPr>
          <w:rFonts w:hint="eastAsia"/>
          <w:lang w:bidi="ar-SA"/>
        </w:rPr>
        <w:t xml:space="preserve"> </w:t>
      </w:r>
      <w:proofErr w:type="spellStart"/>
      <w:r>
        <w:rPr>
          <w:rFonts w:hint="eastAsia"/>
          <w:lang w:bidi="ar-SA"/>
        </w:rPr>
        <w:t>TimePickerDialog</w:t>
      </w:r>
      <w:proofErr w:type="spellEnd"/>
      <w:r>
        <w:rPr>
          <w:rFonts w:hint="eastAsia"/>
          <w:lang w:bidi="ar-SA"/>
        </w:rPr>
        <w:t xml:space="preserve"> </w:t>
      </w:r>
      <w:r>
        <w:rPr>
          <w:rFonts w:hint="eastAsia"/>
          <w:lang w:bidi="ar-SA"/>
        </w:rPr>
        <w:t>定义</w:t>
      </w:r>
      <w:r>
        <w:rPr>
          <w:rFonts w:hint="eastAsia"/>
          <w:lang w:bidi="ar-SA"/>
        </w:rPr>
        <w:t xml:space="preserve"> </w:t>
      </w:r>
      <w:proofErr w:type="spellStart"/>
      <w:r>
        <w:rPr>
          <w:rFonts w:hint="eastAsia"/>
          <w:lang w:bidi="ar-SA"/>
        </w:rPr>
        <w:t>DialogFragment</w:t>
      </w:r>
      <w:proofErr w:type="spellEnd"/>
      <w:r>
        <w:rPr>
          <w:rFonts w:hint="eastAsia"/>
          <w:lang w:bidi="ar-SA"/>
        </w:rPr>
        <w:t>，必须执行以下操作：</w:t>
      </w:r>
    </w:p>
    <w:p w14:paraId="67E7FAFE" w14:textId="77777777" w:rsidR="00C13C8B" w:rsidRDefault="00C13C8B" w:rsidP="00196C44">
      <w:pPr>
        <w:pStyle w:val="a"/>
        <w:ind w:firstLine="360"/>
        <w:rPr>
          <w:lang w:bidi="ar-SA"/>
        </w:rPr>
      </w:pPr>
      <w:r>
        <w:rPr>
          <w:rFonts w:hint="eastAsia"/>
          <w:lang w:bidi="ar-SA"/>
        </w:rPr>
        <w:t>定义</w:t>
      </w:r>
      <w:r>
        <w:rPr>
          <w:rFonts w:hint="eastAsia"/>
          <w:lang w:bidi="ar-SA"/>
        </w:rPr>
        <w:t xml:space="preserve"> </w:t>
      </w:r>
      <w:proofErr w:type="spellStart"/>
      <w:r>
        <w:rPr>
          <w:rFonts w:hint="eastAsia"/>
          <w:lang w:bidi="ar-SA"/>
        </w:rPr>
        <w:t>onCreateDialog</w:t>
      </w:r>
      <w:proofErr w:type="spellEnd"/>
      <w:r>
        <w:rPr>
          <w:rFonts w:hint="eastAsia"/>
          <w:lang w:bidi="ar-SA"/>
        </w:rPr>
        <w:t xml:space="preserve">() </w:t>
      </w:r>
      <w:r>
        <w:rPr>
          <w:rFonts w:hint="eastAsia"/>
          <w:lang w:bidi="ar-SA"/>
        </w:rPr>
        <w:t>方法，以返回</w:t>
      </w:r>
      <w:r>
        <w:rPr>
          <w:rFonts w:hint="eastAsia"/>
          <w:lang w:bidi="ar-SA"/>
        </w:rPr>
        <w:t xml:space="preserve"> </w:t>
      </w:r>
      <w:proofErr w:type="spellStart"/>
      <w:r>
        <w:rPr>
          <w:rFonts w:hint="eastAsia"/>
          <w:lang w:bidi="ar-SA"/>
        </w:rPr>
        <w:t>TimePickerDialog</w:t>
      </w:r>
      <w:proofErr w:type="spellEnd"/>
      <w:r>
        <w:rPr>
          <w:rFonts w:hint="eastAsia"/>
          <w:lang w:bidi="ar-SA"/>
        </w:rPr>
        <w:t xml:space="preserve"> </w:t>
      </w:r>
      <w:r>
        <w:rPr>
          <w:rFonts w:hint="eastAsia"/>
          <w:lang w:bidi="ar-SA"/>
        </w:rPr>
        <w:t>的实例</w:t>
      </w:r>
    </w:p>
    <w:p w14:paraId="4994E3D3" w14:textId="77777777" w:rsidR="00C13C8B" w:rsidRDefault="00C13C8B" w:rsidP="00196C44">
      <w:pPr>
        <w:pStyle w:val="a"/>
        <w:ind w:firstLine="360"/>
        <w:rPr>
          <w:lang w:bidi="ar-SA"/>
        </w:rPr>
      </w:pPr>
      <w:r>
        <w:rPr>
          <w:rFonts w:hint="eastAsia"/>
          <w:lang w:bidi="ar-SA"/>
        </w:rPr>
        <w:t>实现</w:t>
      </w:r>
      <w:r>
        <w:rPr>
          <w:rFonts w:hint="eastAsia"/>
          <w:lang w:bidi="ar-SA"/>
        </w:rPr>
        <w:t xml:space="preserve"> </w:t>
      </w:r>
      <w:proofErr w:type="spellStart"/>
      <w:r>
        <w:rPr>
          <w:rFonts w:hint="eastAsia"/>
          <w:lang w:bidi="ar-SA"/>
        </w:rPr>
        <w:t>TimePickerDialog.OnTimeSetListener</w:t>
      </w:r>
      <w:proofErr w:type="spellEnd"/>
      <w:r>
        <w:rPr>
          <w:rFonts w:hint="eastAsia"/>
          <w:lang w:bidi="ar-SA"/>
        </w:rPr>
        <w:t xml:space="preserve"> </w:t>
      </w:r>
      <w:r>
        <w:rPr>
          <w:rFonts w:hint="eastAsia"/>
          <w:lang w:bidi="ar-SA"/>
        </w:rPr>
        <w:t>接口，以在用户设置时间时接收回调。</w:t>
      </w:r>
    </w:p>
    <w:p w14:paraId="6FF4F1A9" w14:textId="77777777" w:rsidR="00C13C8B" w:rsidRDefault="00C13C8B" w:rsidP="00C13C8B">
      <w:pPr>
        <w:rPr>
          <w:lang w:bidi="ar-SA"/>
        </w:rPr>
      </w:pPr>
      <w:r>
        <w:rPr>
          <w:rFonts w:hint="eastAsia"/>
          <w:lang w:bidi="ar-SA"/>
        </w:rPr>
        <w:t>示例如下：</w:t>
      </w:r>
    </w:p>
    <w:p w14:paraId="10CD59AB" w14:textId="77777777" w:rsidR="003B4DDB" w:rsidRDefault="003B4DDB" w:rsidP="003B4DDB">
      <w:pPr>
        <w:pStyle w:val="a6"/>
        <w:ind w:left="240" w:right="720" w:firstLine="180"/>
      </w:pPr>
      <w:r>
        <w:t xml:space="preserve">import </w:t>
      </w:r>
      <w:proofErr w:type="spellStart"/>
      <w:r>
        <w:t>android.app.Dialog</w:t>
      </w:r>
      <w:proofErr w:type="spellEnd"/>
      <w:r>
        <w:t>;</w:t>
      </w:r>
    </w:p>
    <w:p w14:paraId="30F5AD9E" w14:textId="77777777" w:rsidR="003B4DDB" w:rsidRDefault="003B4DDB" w:rsidP="003B4DDB">
      <w:pPr>
        <w:pStyle w:val="a6"/>
        <w:ind w:left="240" w:right="720" w:firstLine="180"/>
      </w:pPr>
      <w:r>
        <w:t xml:space="preserve">import </w:t>
      </w:r>
      <w:proofErr w:type="spellStart"/>
      <w:r>
        <w:t>android.app.TimePickerDialog</w:t>
      </w:r>
      <w:proofErr w:type="spellEnd"/>
      <w:r>
        <w:t>;</w:t>
      </w:r>
    </w:p>
    <w:p w14:paraId="5C125E96" w14:textId="77777777" w:rsidR="003B4DDB" w:rsidRDefault="003B4DDB" w:rsidP="003B4DDB">
      <w:pPr>
        <w:pStyle w:val="a6"/>
        <w:ind w:left="240" w:right="720" w:firstLine="180"/>
      </w:pPr>
      <w:r>
        <w:t xml:space="preserve">import </w:t>
      </w:r>
      <w:proofErr w:type="spellStart"/>
      <w:r>
        <w:t>android.os.Bundle</w:t>
      </w:r>
      <w:proofErr w:type="spellEnd"/>
      <w:r>
        <w:t>;</w:t>
      </w:r>
    </w:p>
    <w:p w14:paraId="47C398AD" w14:textId="77777777" w:rsidR="003B4DDB" w:rsidRDefault="003B4DDB" w:rsidP="003B4DDB">
      <w:pPr>
        <w:pStyle w:val="a6"/>
        <w:ind w:left="240" w:right="720" w:firstLine="180"/>
      </w:pPr>
      <w:r>
        <w:t xml:space="preserve">import </w:t>
      </w:r>
      <w:proofErr w:type="spellStart"/>
      <w:r>
        <w:t>android.text.format.DateFormat</w:t>
      </w:r>
      <w:proofErr w:type="spellEnd"/>
      <w:r>
        <w:t>;</w:t>
      </w:r>
    </w:p>
    <w:p w14:paraId="35C50C2D" w14:textId="77777777" w:rsidR="003B4DDB" w:rsidRDefault="003B4DDB" w:rsidP="003B4DDB">
      <w:pPr>
        <w:pStyle w:val="a6"/>
        <w:ind w:left="240" w:right="720" w:firstLine="180"/>
      </w:pPr>
      <w:r>
        <w:t xml:space="preserve">import </w:t>
      </w:r>
      <w:proofErr w:type="spellStart"/>
      <w:r>
        <w:t>android.widget.TimePicker</w:t>
      </w:r>
      <w:proofErr w:type="spellEnd"/>
      <w:r>
        <w:t>;</w:t>
      </w:r>
    </w:p>
    <w:p w14:paraId="6370E054" w14:textId="77777777" w:rsidR="003B4DDB" w:rsidRDefault="003B4DDB" w:rsidP="003B4DDB">
      <w:pPr>
        <w:pStyle w:val="a6"/>
        <w:ind w:left="240" w:right="720" w:firstLine="180"/>
      </w:pPr>
    </w:p>
    <w:p w14:paraId="7C5AE961" w14:textId="77777777" w:rsidR="003B4DDB" w:rsidRDefault="003B4DDB" w:rsidP="003B4DDB">
      <w:pPr>
        <w:pStyle w:val="a6"/>
        <w:ind w:left="240" w:right="720" w:firstLine="180"/>
      </w:pPr>
      <w:r>
        <w:t xml:space="preserve">import </w:t>
      </w:r>
      <w:proofErr w:type="spellStart"/>
      <w:r>
        <w:t>androidx.annotation.NonNull</w:t>
      </w:r>
      <w:proofErr w:type="spellEnd"/>
      <w:r>
        <w:t>;</w:t>
      </w:r>
    </w:p>
    <w:p w14:paraId="46B81989" w14:textId="77777777" w:rsidR="003B4DDB" w:rsidRDefault="003B4DDB" w:rsidP="003B4DDB">
      <w:pPr>
        <w:pStyle w:val="a6"/>
        <w:ind w:left="240" w:right="720" w:firstLine="180"/>
      </w:pPr>
      <w:r>
        <w:t xml:space="preserve">import </w:t>
      </w:r>
      <w:proofErr w:type="spellStart"/>
      <w:r>
        <w:t>androidx.fragment.app.DialogFragment</w:t>
      </w:r>
      <w:proofErr w:type="spellEnd"/>
      <w:r>
        <w:t>;</w:t>
      </w:r>
    </w:p>
    <w:p w14:paraId="1FB87ACF" w14:textId="77777777" w:rsidR="003B4DDB" w:rsidRDefault="003B4DDB" w:rsidP="003B4DDB">
      <w:pPr>
        <w:pStyle w:val="a6"/>
        <w:ind w:left="240" w:right="720" w:firstLine="180"/>
      </w:pPr>
      <w:r>
        <w:t xml:space="preserve">import </w:t>
      </w:r>
      <w:proofErr w:type="spellStart"/>
      <w:r>
        <w:t>androidx.fragment.app.Fragment</w:t>
      </w:r>
      <w:proofErr w:type="spellEnd"/>
      <w:r>
        <w:t>;</w:t>
      </w:r>
    </w:p>
    <w:p w14:paraId="034C091B" w14:textId="77777777" w:rsidR="003B4DDB" w:rsidRDefault="003B4DDB" w:rsidP="003B4DDB">
      <w:pPr>
        <w:pStyle w:val="a6"/>
        <w:ind w:left="240" w:right="720" w:firstLine="180"/>
      </w:pPr>
    </w:p>
    <w:p w14:paraId="1706033D" w14:textId="77777777" w:rsidR="003B4DDB" w:rsidRDefault="003B4DDB" w:rsidP="003B4DDB">
      <w:pPr>
        <w:pStyle w:val="a6"/>
        <w:ind w:left="240" w:right="720" w:firstLine="180"/>
      </w:pPr>
      <w:r>
        <w:t xml:space="preserve">import </w:t>
      </w:r>
      <w:proofErr w:type="spellStart"/>
      <w:r>
        <w:t>java.util.Calendar</w:t>
      </w:r>
      <w:proofErr w:type="spellEnd"/>
      <w:r>
        <w:t>;</w:t>
      </w:r>
    </w:p>
    <w:p w14:paraId="5CB6F801" w14:textId="77777777" w:rsidR="003B4DDB" w:rsidRDefault="003B4DDB" w:rsidP="003B4DDB">
      <w:pPr>
        <w:pStyle w:val="a6"/>
        <w:ind w:left="240" w:right="720" w:firstLine="180"/>
      </w:pPr>
    </w:p>
    <w:p w14:paraId="72551BB9" w14:textId="77777777" w:rsidR="003B4DDB" w:rsidRDefault="003B4DDB" w:rsidP="003B4DDB">
      <w:pPr>
        <w:pStyle w:val="a6"/>
        <w:ind w:left="240" w:right="720" w:firstLine="180"/>
      </w:pPr>
      <w:r>
        <w:t>/**</w:t>
      </w:r>
    </w:p>
    <w:p w14:paraId="46156E7C" w14:textId="77777777" w:rsidR="003B4DDB" w:rsidRDefault="003B4DDB" w:rsidP="003B4DDB">
      <w:pPr>
        <w:pStyle w:val="a6"/>
        <w:ind w:left="240" w:right="720" w:firstLine="180"/>
      </w:pPr>
      <w:r>
        <w:t xml:space="preserve"> * A simple {@link Fragment} subclass for a time picker.</w:t>
      </w:r>
    </w:p>
    <w:p w14:paraId="3F3C62A3" w14:textId="77777777" w:rsidR="003B4DDB" w:rsidRDefault="003B4DDB" w:rsidP="003B4DDB">
      <w:pPr>
        <w:pStyle w:val="a6"/>
        <w:ind w:left="240" w:right="720" w:firstLine="180"/>
      </w:pPr>
      <w:r>
        <w:t xml:space="preserve"> * Sets the current time for the picker using Calendar.</w:t>
      </w:r>
    </w:p>
    <w:p w14:paraId="0AA0EE05" w14:textId="77777777" w:rsidR="003B4DDB" w:rsidRDefault="003B4DDB" w:rsidP="003B4DDB">
      <w:pPr>
        <w:pStyle w:val="a6"/>
        <w:ind w:left="240" w:right="720" w:firstLine="180"/>
      </w:pPr>
      <w:r>
        <w:t xml:space="preserve"> */</w:t>
      </w:r>
    </w:p>
    <w:p w14:paraId="5AD7F162" w14:textId="77777777" w:rsidR="003B4DDB" w:rsidRDefault="003B4DDB" w:rsidP="003B4DDB">
      <w:pPr>
        <w:pStyle w:val="a6"/>
        <w:ind w:left="240" w:right="720" w:firstLine="180"/>
      </w:pPr>
      <w:r>
        <w:t xml:space="preserve">public class </w:t>
      </w:r>
      <w:proofErr w:type="spellStart"/>
      <w:r>
        <w:t>TimePickerFragment</w:t>
      </w:r>
      <w:proofErr w:type="spellEnd"/>
      <w:r>
        <w:t xml:space="preserve"> extends </w:t>
      </w:r>
      <w:proofErr w:type="spellStart"/>
      <w:r>
        <w:t>DialogFragment</w:t>
      </w:r>
      <w:proofErr w:type="spellEnd"/>
      <w:r>
        <w:t xml:space="preserve"> implements </w:t>
      </w:r>
      <w:proofErr w:type="spellStart"/>
      <w:r>
        <w:t>TimePickerDialog.OnTimeSetListener</w:t>
      </w:r>
      <w:proofErr w:type="spellEnd"/>
      <w:r>
        <w:t xml:space="preserve"> </w:t>
      </w:r>
      <w:r>
        <w:lastRenderedPageBreak/>
        <w:t>{</w:t>
      </w:r>
    </w:p>
    <w:p w14:paraId="295425F4" w14:textId="77777777" w:rsidR="003B4DDB" w:rsidRDefault="003B4DDB" w:rsidP="003B4DDB">
      <w:pPr>
        <w:pStyle w:val="a6"/>
        <w:ind w:left="240" w:right="720" w:firstLine="180"/>
      </w:pPr>
    </w:p>
    <w:p w14:paraId="1C40C3F4" w14:textId="77777777" w:rsidR="003B4DDB" w:rsidRDefault="003B4DDB" w:rsidP="003B4DDB">
      <w:pPr>
        <w:pStyle w:val="a6"/>
        <w:ind w:left="240" w:right="720" w:firstLine="180"/>
      </w:pPr>
      <w:r>
        <w:t xml:space="preserve">    /**</w:t>
      </w:r>
    </w:p>
    <w:p w14:paraId="7BAA37F6" w14:textId="77777777" w:rsidR="003B4DDB" w:rsidRDefault="003B4DDB" w:rsidP="003B4DDB">
      <w:pPr>
        <w:pStyle w:val="a6"/>
        <w:ind w:left="240" w:right="720" w:firstLine="180"/>
      </w:pPr>
      <w:r>
        <w:t xml:space="preserve">     * Creates the time picker dialog with the current time from Calendar.</w:t>
      </w:r>
    </w:p>
    <w:p w14:paraId="4C31CDC8" w14:textId="77777777" w:rsidR="003B4DDB" w:rsidRDefault="003B4DDB" w:rsidP="003B4DDB">
      <w:pPr>
        <w:pStyle w:val="a6"/>
        <w:ind w:left="240" w:right="720" w:firstLine="180"/>
      </w:pPr>
      <w:r>
        <w:t xml:space="preserve">     *</w:t>
      </w:r>
    </w:p>
    <w:p w14:paraId="2DB03D69" w14:textId="77777777" w:rsidR="003B4DDB" w:rsidRDefault="003B4DDB" w:rsidP="003B4DDB">
      <w:pPr>
        <w:pStyle w:val="a6"/>
        <w:ind w:left="240" w:right="720" w:firstLine="180"/>
      </w:pPr>
      <w:r>
        <w:t xml:space="preserve">     * @param </w:t>
      </w:r>
      <w:proofErr w:type="spellStart"/>
      <w:r>
        <w:t>savedInstanceState</w:t>
      </w:r>
      <w:proofErr w:type="spellEnd"/>
      <w:r>
        <w:t xml:space="preserve"> Saved instance</w:t>
      </w:r>
    </w:p>
    <w:p w14:paraId="5D30B11F" w14:textId="77777777" w:rsidR="003B4DDB" w:rsidRDefault="003B4DDB" w:rsidP="003B4DDB">
      <w:pPr>
        <w:pStyle w:val="a6"/>
        <w:ind w:left="240" w:right="720" w:firstLine="180"/>
      </w:pPr>
      <w:r>
        <w:t xml:space="preserve">     * @return </w:t>
      </w:r>
      <w:proofErr w:type="spellStart"/>
      <w:r>
        <w:t>TimePickerDialog</w:t>
      </w:r>
      <w:proofErr w:type="spellEnd"/>
      <w:r>
        <w:t xml:space="preserve">     The time picker dialog</w:t>
      </w:r>
    </w:p>
    <w:p w14:paraId="3007D325" w14:textId="77777777" w:rsidR="003B4DDB" w:rsidRDefault="003B4DDB" w:rsidP="003B4DDB">
      <w:pPr>
        <w:pStyle w:val="a6"/>
        <w:ind w:left="240" w:right="720" w:firstLine="180"/>
      </w:pPr>
      <w:r>
        <w:t xml:space="preserve">     */</w:t>
      </w:r>
    </w:p>
    <w:p w14:paraId="373C06F6" w14:textId="77777777" w:rsidR="003B4DDB" w:rsidRDefault="003B4DDB" w:rsidP="003B4DDB">
      <w:pPr>
        <w:pStyle w:val="a6"/>
        <w:ind w:left="240" w:right="720" w:firstLine="180"/>
      </w:pPr>
      <w:r>
        <w:t xml:space="preserve">    @NonNull</w:t>
      </w:r>
    </w:p>
    <w:p w14:paraId="14E3E103" w14:textId="77777777" w:rsidR="003B4DDB" w:rsidRDefault="003B4DDB" w:rsidP="003B4DDB">
      <w:pPr>
        <w:pStyle w:val="a6"/>
        <w:ind w:left="240" w:right="720" w:firstLine="180"/>
      </w:pPr>
      <w:r>
        <w:t xml:space="preserve">    @Override</w:t>
      </w:r>
    </w:p>
    <w:p w14:paraId="053BFB2C" w14:textId="77777777" w:rsidR="003B4DDB" w:rsidRDefault="003B4DDB" w:rsidP="003B4DDB">
      <w:pPr>
        <w:pStyle w:val="a6"/>
        <w:ind w:left="240" w:right="720" w:firstLine="180"/>
      </w:pPr>
      <w:r>
        <w:t xml:space="preserve">    public Dialog </w:t>
      </w:r>
      <w:proofErr w:type="spellStart"/>
      <w:r>
        <w:t>onCreateDialog</w:t>
      </w:r>
      <w:proofErr w:type="spellEnd"/>
      <w:r>
        <w:t xml:space="preserve">(Bundle </w:t>
      </w:r>
      <w:proofErr w:type="spellStart"/>
      <w:r>
        <w:t>savedInstanceState</w:t>
      </w:r>
      <w:proofErr w:type="spellEnd"/>
      <w:r>
        <w:t>) {</w:t>
      </w:r>
    </w:p>
    <w:p w14:paraId="691F7A9C" w14:textId="77777777" w:rsidR="003B4DDB" w:rsidRDefault="003B4DDB" w:rsidP="003B4DDB">
      <w:pPr>
        <w:pStyle w:val="a6"/>
        <w:ind w:left="240" w:right="720" w:firstLine="180"/>
      </w:pPr>
      <w:r>
        <w:t xml:space="preserve">        // Use the current time as the default values for the picker.</w:t>
      </w:r>
    </w:p>
    <w:p w14:paraId="77AF9247" w14:textId="77777777" w:rsidR="003B4DDB" w:rsidRDefault="003B4DDB" w:rsidP="003B4DDB">
      <w:pPr>
        <w:pStyle w:val="a6"/>
        <w:ind w:left="240" w:right="720" w:firstLine="180"/>
      </w:pPr>
      <w:r>
        <w:t xml:space="preserve">        final Calendar c = </w:t>
      </w:r>
      <w:proofErr w:type="spellStart"/>
      <w:r>
        <w:t>Calendar.getInstance</w:t>
      </w:r>
      <w:proofErr w:type="spellEnd"/>
      <w:r>
        <w:t>();</w:t>
      </w:r>
    </w:p>
    <w:p w14:paraId="258BA54E" w14:textId="77777777" w:rsidR="003B4DDB" w:rsidRDefault="003B4DDB" w:rsidP="003B4DDB">
      <w:pPr>
        <w:pStyle w:val="a6"/>
        <w:ind w:left="240" w:right="720" w:firstLine="180"/>
      </w:pPr>
      <w:r>
        <w:t xml:space="preserve">        int hour = </w:t>
      </w:r>
      <w:proofErr w:type="spellStart"/>
      <w:r>
        <w:t>c.get</w:t>
      </w:r>
      <w:proofErr w:type="spellEnd"/>
      <w:r>
        <w:t>(</w:t>
      </w:r>
      <w:proofErr w:type="spellStart"/>
      <w:r>
        <w:t>Calendar.HOUR_OF_DAY</w:t>
      </w:r>
      <w:proofErr w:type="spellEnd"/>
      <w:r>
        <w:t>);</w:t>
      </w:r>
    </w:p>
    <w:p w14:paraId="79517062" w14:textId="77777777" w:rsidR="003B4DDB" w:rsidRDefault="003B4DDB" w:rsidP="003B4DDB">
      <w:pPr>
        <w:pStyle w:val="a6"/>
        <w:ind w:left="240" w:right="720" w:firstLine="180"/>
      </w:pPr>
      <w:r>
        <w:t xml:space="preserve">        int minute = </w:t>
      </w:r>
      <w:proofErr w:type="spellStart"/>
      <w:r>
        <w:t>c.get</w:t>
      </w:r>
      <w:proofErr w:type="spellEnd"/>
      <w:r>
        <w:t>(</w:t>
      </w:r>
      <w:proofErr w:type="spellStart"/>
      <w:r>
        <w:t>Calendar.MINUTE</w:t>
      </w:r>
      <w:proofErr w:type="spellEnd"/>
      <w:r>
        <w:t>);</w:t>
      </w:r>
    </w:p>
    <w:p w14:paraId="445151A4" w14:textId="77777777" w:rsidR="003B4DDB" w:rsidRDefault="003B4DDB" w:rsidP="003B4DDB">
      <w:pPr>
        <w:pStyle w:val="a6"/>
        <w:ind w:left="240" w:right="720" w:firstLine="180"/>
      </w:pPr>
    </w:p>
    <w:p w14:paraId="7EB5EC19" w14:textId="77777777" w:rsidR="003B4DDB" w:rsidRDefault="003B4DDB" w:rsidP="003B4DDB">
      <w:pPr>
        <w:pStyle w:val="a6"/>
        <w:ind w:left="240" w:right="720" w:firstLine="180"/>
      </w:pPr>
      <w:r>
        <w:t xml:space="preserve">        // Create a new instance of </w:t>
      </w:r>
      <w:proofErr w:type="spellStart"/>
      <w:r>
        <w:t>TimePickerDialog</w:t>
      </w:r>
      <w:proofErr w:type="spellEnd"/>
      <w:r>
        <w:t xml:space="preserve"> and return it.</w:t>
      </w:r>
    </w:p>
    <w:p w14:paraId="242F6E06" w14:textId="77777777" w:rsidR="003B4DDB" w:rsidRDefault="003B4DDB" w:rsidP="003B4DDB">
      <w:pPr>
        <w:pStyle w:val="a6"/>
        <w:ind w:left="240" w:right="720" w:firstLine="180"/>
      </w:pPr>
      <w:r>
        <w:t xml:space="preserve">        return new </w:t>
      </w:r>
      <w:proofErr w:type="spellStart"/>
      <w:r>
        <w:t>TimePickerDialog</w:t>
      </w:r>
      <w:proofErr w:type="spellEnd"/>
      <w:r>
        <w:t>(</w:t>
      </w:r>
      <w:proofErr w:type="spellStart"/>
      <w:r>
        <w:t>getActivity</w:t>
      </w:r>
      <w:proofErr w:type="spellEnd"/>
      <w:r>
        <w:t>(), this, hour, minute,</w:t>
      </w:r>
    </w:p>
    <w:p w14:paraId="4A9CA83B" w14:textId="77777777" w:rsidR="003B4DDB" w:rsidRDefault="003B4DDB" w:rsidP="003B4DDB">
      <w:pPr>
        <w:pStyle w:val="a6"/>
        <w:ind w:left="240" w:right="720" w:firstLine="180"/>
      </w:pPr>
      <w:r>
        <w:t xml:space="preserve">                DateFormat.is24HourFormat(</w:t>
      </w:r>
      <w:proofErr w:type="spellStart"/>
      <w:r>
        <w:t>getActivity</w:t>
      </w:r>
      <w:proofErr w:type="spellEnd"/>
      <w:r>
        <w:t>()));</w:t>
      </w:r>
    </w:p>
    <w:p w14:paraId="76EEC748" w14:textId="77777777" w:rsidR="003B4DDB" w:rsidRDefault="003B4DDB" w:rsidP="003B4DDB">
      <w:pPr>
        <w:pStyle w:val="a6"/>
        <w:ind w:left="240" w:right="720" w:firstLine="180"/>
      </w:pPr>
      <w:r>
        <w:t xml:space="preserve">    }</w:t>
      </w:r>
    </w:p>
    <w:p w14:paraId="41600BEB" w14:textId="77777777" w:rsidR="003B4DDB" w:rsidRDefault="003B4DDB" w:rsidP="003B4DDB">
      <w:pPr>
        <w:pStyle w:val="a6"/>
        <w:ind w:left="240" w:right="720" w:firstLine="180"/>
      </w:pPr>
    </w:p>
    <w:p w14:paraId="1CB60C77" w14:textId="77777777" w:rsidR="003B4DDB" w:rsidRDefault="003B4DDB" w:rsidP="003B4DDB">
      <w:pPr>
        <w:pStyle w:val="a6"/>
        <w:ind w:left="240" w:right="720" w:firstLine="180"/>
      </w:pPr>
      <w:r>
        <w:t xml:space="preserve">    /**</w:t>
      </w:r>
    </w:p>
    <w:p w14:paraId="0F08FFC2" w14:textId="77777777" w:rsidR="003B4DDB" w:rsidRDefault="003B4DDB" w:rsidP="003B4DDB">
      <w:pPr>
        <w:pStyle w:val="a6"/>
        <w:ind w:left="240" w:right="720" w:firstLine="180"/>
      </w:pPr>
      <w:r>
        <w:t xml:space="preserve">     * Grabs the time and converts it to a string to pass</w:t>
      </w:r>
    </w:p>
    <w:p w14:paraId="674876BD" w14:textId="77777777" w:rsidR="003B4DDB" w:rsidRDefault="003B4DDB" w:rsidP="003B4DDB">
      <w:pPr>
        <w:pStyle w:val="a6"/>
        <w:ind w:left="240" w:right="720" w:firstLine="180"/>
      </w:pPr>
      <w:r>
        <w:t xml:space="preserve">     * to the Main Activity in order to show it with </w:t>
      </w:r>
      <w:proofErr w:type="spellStart"/>
      <w:r>
        <w:t>processTimePickerResult</w:t>
      </w:r>
      <w:proofErr w:type="spellEnd"/>
      <w:r>
        <w:t>().</w:t>
      </w:r>
    </w:p>
    <w:p w14:paraId="62001284" w14:textId="77777777" w:rsidR="003B4DDB" w:rsidRDefault="003B4DDB" w:rsidP="003B4DDB">
      <w:pPr>
        <w:pStyle w:val="a6"/>
        <w:ind w:left="240" w:right="720" w:firstLine="180"/>
      </w:pPr>
      <w:r>
        <w:t xml:space="preserve">     *</w:t>
      </w:r>
    </w:p>
    <w:p w14:paraId="37D33456" w14:textId="77777777" w:rsidR="003B4DDB" w:rsidRDefault="003B4DDB" w:rsidP="003B4DDB">
      <w:pPr>
        <w:pStyle w:val="a6"/>
        <w:ind w:left="240" w:right="720" w:firstLine="180"/>
      </w:pPr>
      <w:r>
        <w:t xml:space="preserve">     * @param view      The time picker view</w:t>
      </w:r>
    </w:p>
    <w:p w14:paraId="3C8B8DAD" w14:textId="77777777" w:rsidR="003B4DDB" w:rsidRDefault="003B4DDB" w:rsidP="003B4DDB">
      <w:pPr>
        <w:pStyle w:val="a6"/>
        <w:ind w:left="240" w:right="720" w:firstLine="180"/>
      </w:pPr>
      <w:r>
        <w:t xml:space="preserve">     * @param </w:t>
      </w:r>
      <w:proofErr w:type="spellStart"/>
      <w:r>
        <w:t>hourOfDay</w:t>
      </w:r>
      <w:proofErr w:type="spellEnd"/>
      <w:r>
        <w:t xml:space="preserve"> The hour chosen</w:t>
      </w:r>
    </w:p>
    <w:p w14:paraId="50C6F5CC" w14:textId="77777777" w:rsidR="003B4DDB" w:rsidRDefault="003B4DDB" w:rsidP="003B4DDB">
      <w:pPr>
        <w:pStyle w:val="a6"/>
        <w:ind w:left="240" w:right="720" w:firstLine="180"/>
      </w:pPr>
      <w:r>
        <w:t xml:space="preserve">     * @param minute    The minute chosen</w:t>
      </w:r>
    </w:p>
    <w:p w14:paraId="7BD065AD" w14:textId="77777777" w:rsidR="003B4DDB" w:rsidRDefault="003B4DDB" w:rsidP="003B4DDB">
      <w:pPr>
        <w:pStyle w:val="a6"/>
        <w:ind w:left="240" w:right="720" w:firstLine="180"/>
      </w:pPr>
      <w:r>
        <w:t xml:space="preserve">     */</w:t>
      </w:r>
    </w:p>
    <w:p w14:paraId="04D9A47F" w14:textId="77777777" w:rsidR="003B4DDB" w:rsidRDefault="003B4DDB" w:rsidP="003B4DDB">
      <w:pPr>
        <w:pStyle w:val="a6"/>
        <w:ind w:left="240" w:right="720" w:firstLine="180"/>
      </w:pPr>
      <w:r>
        <w:t xml:space="preserve">    public void </w:t>
      </w:r>
      <w:proofErr w:type="spellStart"/>
      <w:r>
        <w:t>onTimeSet</w:t>
      </w:r>
      <w:proofErr w:type="spellEnd"/>
      <w:r>
        <w:t>(</w:t>
      </w:r>
      <w:proofErr w:type="spellStart"/>
      <w:r>
        <w:t>TimePicker</w:t>
      </w:r>
      <w:proofErr w:type="spellEnd"/>
      <w:r>
        <w:t xml:space="preserve"> view, int </w:t>
      </w:r>
      <w:proofErr w:type="spellStart"/>
      <w:r>
        <w:t>hourOfDay</w:t>
      </w:r>
      <w:proofErr w:type="spellEnd"/>
      <w:r>
        <w:t>, int minute) {</w:t>
      </w:r>
    </w:p>
    <w:p w14:paraId="2C885F59" w14:textId="77777777" w:rsidR="003B4DDB" w:rsidRDefault="003B4DDB" w:rsidP="003B4DDB">
      <w:pPr>
        <w:pStyle w:val="a6"/>
        <w:ind w:left="240" w:right="720" w:firstLine="180"/>
      </w:pPr>
      <w:r>
        <w:lastRenderedPageBreak/>
        <w:t xml:space="preserve">        // Set the activity to the Main Activity.</w:t>
      </w:r>
    </w:p>
    <w:p w14:paraId="06BEB08D" w14:textId="77777777" w:rsidR="003B4DDB" w:rsidRDefault="003B4DDB" w:rsidP="003B4DDB">
      <w:pPr>
        <w:pStyle w:val="a6"/>
        <w:ind w:left="240" w:right="720" w:firstLine="180"/>
      </w:pPr>
      <w:r>
        <w:t xml:space="preserve">        DateTimePickerActivity01 activity = (DateTimePickerActivity01) </w:t>
      </w:r>
      <w:proofErr w:type="spellStart"/>
      <w:r>
        <w:t>getActivity</w:t>
      </w:r>
      <w:proofErr w:type="spellEnd"/>
      <w:r>
        <w:t>();</w:t>
      </w:r>
    </w:p>
    <w:p w14:paraId="5C87D52E" w14:textId="77777777" w:rsidR="003B4DDB" w:rsidRDefault="003B4DDB" w:rsidP="003B4DDB">
      <w:pPr>
        <w:pStyle w:val="a6"/>
        <w:ind w:left="240" w:right="720" w:firstLine="180"/>
      </w:pPr>
      <w:r>
        <w:t xml:space="preserve">        // Invoke Main Activity's </w:t>
      </w:r>
      <w:proofErr w:type="spellStart"/>
      <w:r>
        <w:t>processTimePickerResult</w:t>
      </w:r>
      <w:proofErr w:type="spellEnd"/>
      <w:r>
        <w:t>() method.</w:t>
      </w:r>
    </w:p>
    <w:p w14:paraId="620A3C3F" w14:textId="77777777" w:rsidR="003B4DDB" w:rsidRDefault="003B4DDB" w:rsidP="003B4DDB">
      <w:pPr>
        <w:pStyle w:val="a6"/>
        <w:ind w:left="240" w:right="720" w:firstLine="180"/>
      </w:pPr>
      <w:r>
        <w:t xml:space="preserve">        </w:t>
      </w:r>
      <w:proofErr w:type="spellStart"/>
      <w:r>
        <w:t>activity.processTimePickerResult</w:t>
      </w:r>
      <w:proofErr w:type="spellEnd"/>
      <w:r>
        <w:t>(</w:t>
      </w:r>
      <w:proofErr w:type="spellStart"/>
      <w:r>
        <w:t>hourOfDay</w:t>
      </w:r>
      <w:proofErr w:type="spellEnd"/>
      <w:r>
        <w:t>, minute);</w:t>
      </w:r>
    </w:p>
    <w:p w14:paraId="3DB6245D" w14:textId="77777777" w:rsidR="003B4DDB" w:rsidRDefault="003B4DDB" w:rsidP="003B4DDB">
      <w:pPr>
        <w:pStyle w:val="a6"/>
        <w:ind w:left="240" w:right="720" w:firstLine="180"/>
      </w:pPr>
      <w:r>
        <w:t xml:space="preserve">    }</w:t>
      </w:r>
    </w:p>
    <w:p w14:paraId="456E6D8F" w14:textId="0F9DD7B5" w:rsidR="00C13C8B" w:rsidRDefault="003B4DDB" w:rsidP="003B4DDB">
      <w:pPr>
        <w:pStyle w:val="a6"/>
        <w:ind w:left="240" w:right="720" w:firstLine="180"/>
      </w:pPr>
      <w:r>
        <w:t>}</w:t>
      </w:r>
    </w:p>
    <w:p w14:paraId="180C0224" w14:textId="1BEEFEC4" w:rsidR="003B4DDB" w:rsidRDefault="00B749AC" w:rsidP="00B749AC">
      <w:pPr>
        <w:pStyle w:val="a5"/>
        <w:rPr>
          <w:lang w:bidi="ar-SA"/>
        </w:rPr>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40</w:t>
      </w:r>
      <w:r w:rsidR="00EF15E2">
        <w:fldChar w:fldCharType="end"/>
      </w:r>
      <w:r w:rsidR="0071479C">
        <w:t xml:space="preserve"> </w:t>
      </w:r>
      <w:proofErr w:type="spellStart"/>
      <w:r w:rsidR="0071479C" w:rsidRPr="0071479C">
        <w:t>TimePickerFragment</w:t>
      </w:r>
      <w:proofErr w:type="spellEnd"/>
    </w:p>
    <w:p w14:paraId="7EB56AEE" w14:textId="217F14F5" w:rsidR="00C13C8B" w:rsidRDefault="00C13C8B" w:rsidP="00C13C8B">
      <w:pPr>
        <w:rPr>
          <w:lang w:bidi="ar-SA"/>
        </w:rPr>
      </w:pPr>
      <w:proofErr w:type="spellStart"/>
      <w:r>
        <w:rPr>
          <w:rFonts w:hint="eastAsia"/>
          <w:lang w:bidi="ar-SA"/>
        </w:rPr>
        <w:t>DatePickerDialog</w:t>
      </w:r>
      <w:proofErr w:type="spellEnd"/>
      <w:r>
        <w:rPr>
          <w:rFonts w:hint="eastAsia"/>
          <w:lang w:bidi="ar-SA"/>
        </w:rPr>
        <w:t xml:space="preserve"> </w:t>
      </w:r>
      <w:r>
        <w:rPr>
          <w:rFonts w:hint="eastAsia"/>
          <w:lang w:bidi="ar-SA"/>
        </w:rPr>
        <w:t>与</w:t>
      </w:r>
      <w:r>
        <w:rPr>
          <w:rFonts w:hint="eastAsia"/>
          <w:lang w:bidi="ar-SA"/>
        </w:rPr>
        <w:t xml:space="preserve"> </w:t>
      </w:r>
      <w:proofErr w:type="spellStart"/>
      <w:r>
        <w:rPr>
          <w:rFonts w:hint="eastAsia"/>
          <w:lang w:bidi="ar-SA"/>
        </w:rPr>
        <w:t>TimePickerDialog</w:t>
      </w:r>
      <w:proofErr w:type="spellEnd"/>
      <w:r>
        <w:rPr>
          <w:rFonts w:hint="eastAsia"/>
          <w:lang w:bidi="ar-SA"/>
        </w:rPr>
        <w:t xml:space="preserve"> </w:t>
      </w:r>
      <w:r>
        <w:rPr>
          <w:rFonts w:hint="eastAsia"/>
          <w:lang w:bidi="ar-SA"/>
        </w:rPr>
        <w:t>的创建过程类似。唯一的区别在于为</w:t>
      </w:r>
      <w:r w:rsidR="00ED59F8">
        <w:rPr>
          <w:rFonts w:hint="eastAsia"/>
          <w:lang w:bidi="ar-SA"/>
        </w:rPr>
        <w:t>片段</w:t>
      </w:r>
      <w:r>
        <w:rPr>
          <w:rFonts w:hint="eastAsia"/>
          <w:lang w:bidi="ar-SA"/>
        </w:rPr>
        <w:t>创建的对话框。要使用</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显示</w:t>
      </w:r>
      <w:r>
        <w:rPr>
          <w:rFonts w:hint="eastAsia"/>
          <w:lang w:bidi="ar-SA"/>
        </w:rPr>
        <w:t xml:space="preserve"> </w:t>
      </w:r>
      <w:proofErr w:type="spellStart"/>
      <w:r>
        <w:rPr>
          <w:rFonts w:hint="eastAsia"/>
          <w:lang w:bidi="ar-SA"/>
        </w:rPr>
        <w:t>DatePickerDialog</w:t>
      </w:r>
      <w:proofErr w:type="spellEnd"/>
      <w:r>
        <w:rPr>
          <w:rFonts w:hint="eastAsia"/>
          <w:lang w:bidi="ar-SA"/>
        </w:rPr>
        <w:t>，需要定义一个</w:t>
      </w:r>
      <w:r>
        <w:rPr>
          <w:rFonts w:hint="eastAsia"/>
          <w:lang w:bidi="ar-SA"/>
        </w:rPr>
        <w:t xml:space="preserve"> Fragment </w:t>
      </w:r>
      <w:r>
        <w:rPr>
          <w:rFonts w:hint="eastAsia"/>
          <w:lang w:bidi="ar-SA"/>
        </w:rPr>
        <w:t>类，用于扩展</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并从</w:t>
      </w:r>
      <w:r>
        <w:rPr>
          <w:rFonts w:hint="eastAsia"/>
          <w:lang w:bidi="ar-SA"/>
        </w:rPr>
        <w:t xml:space="preserve"> Fragment </w:t>
      </w:r>
      <w:r>
        <w:rPr>
          <w:rFonts w:hint="eastAsia"/>
          <w:lang w:bidi="ar-SA"/>
        </w:rPr>
        <w:t>的</w:t>
      </w:r>
      <w:r>
        <w:rPr>
          <w:rFonts w:hint="eastAsia"/>
          <w:lang w:bidi="ar-SA"/>
        </w:rPr>
        <w:t xml:space="preserve"> </w:t>
      </w:r>
      <w:proofErr w:type="spellStart"/>
      <w:r>
        <w:rPr>
          <w:rFonts w:hint="eastAsia"/>
          <w:lang w:bidi="ar-SA"/>
        </w:rPr>
        <w:t>onCreateDialog</w:t>
      </w:r>
      <w:proofErr w:type="spellEnd"/>
      <w:r>
        <w:rPr>
          <w:rFonts w:hint="eastAsia"/>
          <w:lang w:bidi="ar-SA"/>
        </w:rPr>
        <w:t xml:space="preserve">() </w:t>
      </w:r>
      <w:r>
        <w:rPr>
          <w:rFonts w:hint="eastAsia"/>
          <w:lang w:bidi="ar-SA"/>
        </w:rPr>
        <w:t>方法返回</w:t>
      </w:r>
      <w:r>
        <w:rPr>
          <w:rFonts w:hint="eastAsia"/>
          <w:lang w:bidi="ar-SA"/>
        </w:rPr>
        <w:t xml:space="preserve"> </w:t>
      </w:r>
      <w:proofErr w:type="spellStart"/>
      <w:r>
        <w:rPr>
          <w:rFonts w:hint="eastAsia"/>
          <w:lang w:bidi="ar-SA"/>
        </w:rPr>
        <w:t>DatePickerDialog</w:t>
      </w:r>
      <w:proofErr w:type="spellEnd"/>
      <w:r>
        <w:rPr>
          <w:rFonts w:hint="eastAsia"/>
          <w:lang w:bidi="ar-SA"/>
        </w:rPr>
        <w:t>。扩展日期选择器的</w:t>
      </w:r>
      <w:r>
        <w:rPr>
          <w:rFonts w:hint="eastAsia"/>
          <w:lang w:bidi="ar-SA"/>
        </w:rPr>
        <w:t xml:space="preserve"> </w:t>
      </w:r>
      <w:proofErr w:type="spellStart"/>
      <w:r>
        <w:rPr>
          <w:rFonts w:hint="eastAsia"/>
          <w:lang w:bidi="ar-SA"/>
        </w:rPr>
        <w:t>DialogFragment</w:t>
      </w:r>
      <w:proofErr w:type="spellEnd"/>
      <w:r w:rsidR="00F32278">
        <w:rPr>
          <w:rFonts w:hint="eastAsia"/>
          <w:lang w:bidi="ar-SA"/>
        </w:rPr>
        <w:t>，</w:t>
      </w:r>
      <w:r>
        <w:rPr>
          <w:rFonts w:hint="eastAsia"/>
          <w:lang w:bidi="ar-SA"/>
        </w:rPr>
        <w:t>要为</w:t>
      </w:r>
      <w:r>
        <w:rPr>
          <w:rFonts w:hint="eastAsia"/>
          <w:lang w:bidi="ar-SA"/>
        </w:rPr>
        <w:t xml:space="preserve"> </w:t>
      </w:r>
      <w:proofErr w:type="spellStart"/>
      <w:r>
        <w:rPr>
          <w:rFonts w:hint="eastAsia"/>
          <w:lang w:bidi="ar-SA"/>
        </w:rPr>
        <w:t>DatePickerDialog</w:t>
      </w:r>
      <w:proofErr w:type="spellEnd"/>
      <w:r>
        <w:rPr>
          <w:rFonts w:hint="eastAsia"/>
          <w:lang w:bidi="ar-SA"/>
        </w:rPr>
        <w:t xml:space="preserve"> </w:t>
      </w:r>
      <w:r>
        <w:rPr>
          <w:rFonts w:hint="eastAsia"/>
          <w:lang w:bidi="ar-SA"/>
        </w:rPr>
        <w:t>定义</w:t>
      </w:r>
      <w:r>
        <w:rPr>
          <w:rFonts w:hint="eastAsia"/>
          <w:lang w:bidi="ar-SA"/>
        </w:rPr>
        <w:t xml:space="preserve"> </w:t>
      </w:r>
      <w:proofErr w:type="spellStart"/>
      <w:r>
        <w:rPr>
          <w:rFonts w:hint="eastAsia"/>
          <w:lang w:bidi="ar-SA"/>
        </w:rPr>
        <w:t>DialogFragment</w:t>
      </w:r>
      <w:proofErr w:type="spellEnd"/>
      <w:r>
        <w:rPr>
          <w:rFonts w:hint="eastAsia"/>
          <w:lang w:bidi="ar-SA"/>
        </w:rPr>
        <w:t>，必须执行以下操作：</w:t>
      </w:r>
    </w:p>
    <w:p w14:paraId="10D4367B" w14:textId="77777777" w:rsidR="00C13C8B" w:rsidRDefault="00C13C8B" w:rsidP="006C0E47">
      <w:pPr>
        <w:pStyle w:val="a"/>
        <w:ind w:firstLine="360"/>
        <w:rPr>
          <w:lang w:bidi="ar-SA"/>
        </w:rPr>
      </w:pPr>
      <w:r>
        <w:rPr>
          <w:rFonts w:hint="eastAsia"/>
          <w:lang w:bidi="ar-SA"/>
        </w:rPr>
        <w:t>定义</w:t>
      </w:r>
      <w:r>
        <w:rPr>
          <w:rFonts w:hint="eastAsia"/>
          <w:lang w:bidi="ar-SA"/>
        </w:rPr>
        <w:t xml:space="preserve"> </w:t>
      </w:r>
      <w:proofErr w:type="spellStart"/>
      <w:r>
        <w:rPr>
          <w:rFonts w:hint="eastAsia"/>
          <w:lang w:bidi="ar-SA"/>
        </w:rPr>
        <w:t>onCreateDialog</w:t>
      </w:r>
      <w:proofErr w:type="spellEnd"/>
      <w:r>
        <w:rPr>
          <w:rFonts w:hint="eastAsia"/>
          <w:lang w:bidi="ar-SA"/>
        </w:rPr>
        <w:t xml:space="preserve">() </w:t>
      </w:r>
      <w:r>
        <w:rPr>
          <w:rFonts w:hint="eastAsia"/>
          <w:lang w:bidi="ar-SA"/>
        </w:rPr>
        <w:t>方法，以返回</w:t>
      </w:r>
      <w:r>
        <w:rPr>
          <w:rFonts w:hint="eastAsia"/>
          <w:lang w:bidi="ar-SA"/>
        </w:rPr>
        <w:t xml:space="preserve"> </w:t>
      </w:r>
      <w:proofErr w:type="spellStart"/>
      <w:r>
        <w:rPr>
          <w:rFonts w:hint="eastAsia"/>
          <w:lang w:bidi="ar-SA"/>
        </w:rPr>
        <w:t>DatePickerDialog</w:t>
      </w:r>
      <w:proofErr w:type="spellEnd"/>
      <w:r>
        <w:rPr>
          <w:rFonts w:hint="eastAsia"/>
          <w:lang w:bidi="ar-SA"/>
        </w:rPr>
        <w:t xml:space="preserve"> </w:t>
      </w:r>
      <w:r>
        <w:rPr>
          <w:rFonts w:hint="eastAsia"/>
          <w:lang w:bidi="ar-SA"/>
        </w:rPr>
        <w:t>的实例</w:t>
      </w:r>
    </w:p>
    <w:p w14:paraId="383AD6A3" w14:textId="77777777" w:rsidR="00C13C8B" w:rsidRDefault="00C13C8B" w:rsidP="006C0E47">
      <w:pPr>
        <w:pStyle w:val="a"/>
        <w:ind w:firstLine="360"/>
        <w:rPr>
          <w:lang w:bidi="ar-SA"/>
        </w:rPr>
      </w:pPr>
      <w:r>
        <w:rPr>
          <w:rFonts w:hint="eastAsia"/>
          <w:lang w:bidi="ar-SA"/>
        </w:rPr>
        <w:t>实现</w:t>
      </w:r>
      <w:r>
        <w:rPr>
          <w:rFonts w:hint="eastAsia"/>
          <w:lang w:bidi="ar-SA"/>
        </w:rPr>
        <w:t xml:space="preserve"> </w:t>
      </w:r>
      <w:proofErr w:type="spellStart"/>
      <w:r>
        <w:rPr>
          <w:rFonts w:hint="eastAsia"/>
          <w:lang w:bidi="ar-SA"/>
        </w:rPr>
        <w:t>DatePickerDialog.OnDateSetListener</w:t>
      </w:r>
      <w:proofErr w:type="spellEnd"/>
      <w:r>
        <w:rPr>
          <w:rFonts w:hint="eastAsia"/>
          <w:lang w:bidi="ar-SA"/>
        </w:rPr>
        <w:t xml:space="preserve"> </w:t>
      </w:r>
      <w:r>
        <w:rPr>
          <w:rFonts w:hint="eastAsia"/>
          <w:lang w:bidi="ar-SA"/>
        </w:rPr>
        <w:t>接口，以在用户设置日期时接收回调。</w:t>
      </w:r>
    </w:p>
    <w:p w14:paraId="44490FC5" w14:textId="77777777" w:rsidR="00C13C8B" w:rsidRDefault="00C13C8B" w:rsidP="00C13C8B">
      <w:pPr>
        <w:rPr>
          <w:lang w:bidi="ar-SA"/>
        </w:rPr>
      </w:pPr>
      <w:r>
        <w:rPr>
          <w:rFonts w:hint="eastAsia"/>
          <w:lang w:bidi="ar-SA"/>
        </w:rPr>
        <w:t>示例如下：</w:t>
      </w:r>
    </w:p>
    <w:p w14:paraId="77209999" w14:textId="77777777" w:rsidR="004933DD" w:rsidRDefault="004933DD" w:rsidP="004933DD">
      <w:pPr>
        <w:pStyle w:val="a6"/>
        <w:ind w:left="240" w:right="720" w:firstLine="180"/>
      </w:pPr>
      <w:r>
        <w:t xml:space="preserve">import </w:t>
      </w:r>
      <w:proofErr w:type="spellStart"/>
      <w:r>
        <w:t>android.app.DatePickerDialog</w:t>
      </w:r>
      <w:proofErr w:type="spellEnd"/>
      <w:r>
        <w:t>;</w:t>
      </w:r>
    </w:p>
    <w:p w14:paraId="38B178D2" w14:textId="77777777" w:rsidR="004933DD" w:rsidRDefault="004933DD" w:rsidP="004933DD">
      <w:pPr>
        <w:pStyle w:val="a6"/>
        <w:ind w:left="240" w:right="720" w:firstLine="180"/>
      </w:pPr>
      <w:r>
        <w:t xml:space="preserve">import </w:t>
      </w:r>
      <w:proofErr w:type="spellStart"/>
      <w:r>
        <w:t>android.app.Dialog</w:t>
      </w:r>
      <w:proofErr w:type="spellEnd"/>
      <w:r>
        <w:t>;</w:t>
      </w:r>
    </w:p>
    <w:p w14:paraId="0B74DC0C" w14:textId="77777777" w:rsidR="004933DD" w:rsidRDefault="004933DD" w:rsidP="004933DD">
      <w:pPr>
        <w:pStyle w:val="a6"/>
        <w:ind w:left="240" w:right="720" w:firstLine="180"/>
      </w:pPr>
      <w:r>
        <w:t xml:space="preserve">import </w:t>
      </w:r>
      <w:proofErr w:type="spellStart"/>
      <w:r>
        <w:t>android.os.Bundle</w:t>
      </w:r>
      <w:proofErr w:type="spellEnd"/>
      <w:r>
        <w:t>;</w:t>
      </w:r>
    </w:p>
    <w:p w14:paraId="1D2A5DFA" w14:textId="77777777" w:rsidR="004933DD" w:rsidRDefault="004933DD" w:rsidP="004933DD">
      <w:pPr>
        <w:pStyle w:val="a6"/>
        <w:ind w:left="240" w:right="720" w:firstLine="180"/>
      </w:pPr>
      <w:r>
        <w:t xml:space="preserve">import </w:t>
      </w:r>
      <w:proofErr w:type="spellStart"/>
      <w:r>
        <w:t>android.widget.DatePicker</w:t>
      </w:r>
      <w:proofErr w:type="spellEnd"/>
      <w:r>
        <w:t>;</w:t>
      </w:r>
    </w:p>
    <w:p w14:paraId="7D63FA56" w14:textId="77777777" w:rsidR="004933DD" w:rsidRDefault="004933DD" w:rsidP="004933DD">
      <w:pPr>
        <w:pStyle w:val="a6"/>
        <w:ind w:left="240" w:right="720" w:firstLine="180"/>
      </w:pPr>
    </w:p>
    <w:p w14:paraId="7F87B01F" w14:textId="77777777" w:rsidR="004933DD" w:rsidRDefault="004933DD" w:rsidP="004933DD">
      <w:pPr>
        <w:pStyle w:val="a6"/>
        <w:ind w:left="240" w:right="720" w:firstLine="180"/>
      </w:pPr>
      <w:r>
        <w:t xml:space="preserve">import </w:t>
      </w:r>
      <w:proofErr w:type="spellStart"/>
      <w:r>
        <w:t>androidx.annotation.NonNull</w:t>
      </w:r>
      <w:proofErr w:type="spellEnd"/>
      <w:r>
        <w:t>;</w:t>
      </w:r>
    </w:p>
    <w:p w14:paraId="137C9145" w14:textId="77777777" w:rsidR="004933DD" w:rsidRDefault="004933DD" w:rsidP="004933DD">
      <w:pPr>
        <w:pStyle w:val="a6"/>
        <w:ind w:left="240" w:right="720" w:firstLine="180"/>
      </w:pPr>
      <w:r>
        <w:t xml:space="preserve">import </w:t>
      </w:r>
      <w:proofErr w:type="spellStart"/>
      <w:r>
        <w:t>androidx.fragment.app.DialogFragment</w:t>
      </w:r>
      <w:proofErr w:type="spellEnd"/>
      <w:r>
        <w:t>;</w:t>
      </w:r>
    </w:p>
    <w:p w14:paraId="2CDDCF39" w14:textId="77777777" w:rsidR="004933DD" w:rsidRDefault="004933DD" w:rsidP="004933DD">
      <w:pPr>
        <w:pStyle w:val="a6"/>
        <w:ind w:left="240" w:right="720" w:firstLine="180"/>
      </w:pPr>
      <w:r>
        <w:t xml:space="preserve">import </w:t>
      </w:r>
      <w:proofErr w:type="spellStart"/>
      <w:r>
        <w:t>androidx.fragment.app.Fragment</w:t>
      </w:r>
      <w:proofErr w:type="spellEnd"/>
      <w:r>
        <w:t>;</w:t>
      </w:r>
    </w:p>
    <w:p w14:paraId="5463784D" w14:textId="77777777" w:rsidR="004933DD" w:rsidRDefault="004933DD" w:rsidP="004933DD">
      <w:pPr>
        <w:pStyle w:val="a6"/>
        <w:ind w:left="240" w:right="720" w:firstLine="180"/>
      </w:pPr>
    </w:p>
    <w:p w14:paraId="070AFD77" w14:textId="77777777" w:rsidR="004933DD" w:rsidRDefault="004933DD" w:rsidP="004933DD">
      <w:pPr>
        <w:pStyle w:val="a6"/>
        <w:ind w:left="240" w:right="720" w:firstLine="180"/>
      </w:pPr>
      <w:r>
        <w:t xml:space="preserve">import </w:t>
      </w:r>
      <w:proofErr w:type="spellStart"/>
      <w:r>
        <w:t>java.util.Calendar</w:t>
      </w:r>
      <w:proofErr w:type="spellEnd"/>
      <w:r>
        <w:t>;</w:t>
      </w:r>
    </w:p>
    <w:p w14:paraId="4BAA6964" w14:textId="77777777" w:rsidR="004933DD" w:rsidRDefault="004933DD" w:rsidP="004933DD">
      <w:pPr>
        <w:pStyle w:val="a6"/>
        <w:ind w:left="240" w:right="720" w:firstLine="180"/>
      </w:pPr>
    </w:p>
    <w:p w14:paraId="6399ECC7" w14:textId="77777777" w:rsidR="004933DD" w:rsidRDefault="004933DD" w:rsidP="004933DD">
      <w:pPr>
        <w:pStyle w:val="a6"/>
        <w:ind w:left="240" w:right="720" w:firstLine="180"/>
      </w:pPr>
      <w:r>
        <w:t>/**</w:t>
      </w:r>
    </w:p>
    <w:p w14:paraId="231D8B20" w14:textId="77777777" w:rsidR="004933DD" w:rsidRDefault="004933DD" w:rsidP="004933DD">
      <w:pPr>
        <w:pStyle w:val="a6"/>
        <w:ind w:left="240" w:right="720" w:firstLine="180"/>
      </w:pPr>
      <w:r>
        <w:t xml:space="preserve"> * A simple {@link Fragment} subclass for the date picker.</w:t>
      </w:r>
    </w:p>
    <w:p w14:paraId="3F6F15A1" w14:textId="77777777" w:rsidR="004933DD" w:rsidRDefault="004933DD" w:rsidP="004933DD">
      <w:pPr>
        <w:pStyle w:val="a6"/>
        <w:ind w:left="240" w:right="720" w:firstLine="180"/>
      </w:pPr>
      <w:r>
        <w:t xml:space="preserve"> * Sets the current date for the picker using Calendar.</w:t>
      </w:r>
    </w:p>
    <w:p w14:paraId="239D9483" w14:textId="77777777" w:rsidR="004933DD" w:rsidRDefault="004933DD" w:rsidP="004933DD">
      <w:pPr>
        <w:pStyle w:val="a6"/>
        <w:ind w:left="240" w:right="720" w:firstLine="180"/>
      </w:pPr>
      <w:r>
        <w:t xml:space="preserve"> */</w:t>
      </w:r>
    </w:p>
    <w:p w14:paraId="6F5722F4" w14:textId="77777777" w:rsidR="004933DD" w:rsidRDefault="004933DD" w:rsidP="004933DD">
      <w:pPr>
        <w:pStyle w:val="a6"/>
        <w:ind w:left="240" w:right="720" w:firstLine="180"/>
      </w:pPr>
      <w:r>
        <w:t xml:space="preserve">public class </w:t>
      </w:r>
      <w:proofErr w:type="spellStart"/>
      <w:r>
        <w:t>DatePickerFragment</w:t>
      </w:r>
      <w:proofErr w:type="spellEnd"/>
      <w:r>
        <w:t xml:space="preserve"> extends </w:t>
      </w:r>
      <w:proofErr w:type="spellStart"/>
      <w:r>
        <w:t>DialogFragment</w:t>
      </w:r>
      <w:proofErr w:type="spellEnd"/>
    </w:p>
    <w:p w14:paraId="7CE4E1C6" w14:textId="77777777" w:rsidR="004933DD" w:rsidRDefault="004933DD" w:rsidP="004933DD">
      <w:pPr>
        <w:pStyle w:val="a6"/>
        <w:ind w:left="240" w:right="720" w:firstLine="180"/>
      </w:pPr>
      <w:r>
        <w:lastRenderedPageBreak/>
        <w:t xml:space="preserve">        implements </w:t>
      </w:r>
      <w:proofErr w:type="spellStart"/>
      <w:r>
        <w:t>DatePickerDialog.OnDateSetListener</w:t>
      </w:r>
      <w:proofErr w:type="spellEnd"/>
      <w:r>
        <w:t xml:space="preserve"> {</w:t>
      </w:r>
    </w:p>
    <w:p w14:paraId="73B661F0" w14:textId="77777777" w:rsidR="004933DD" w:rsidRDefault="004933DD" w:rsidP="004933DD">
      <w:pPr>
        <w:pStyle w:val="a6"/>
        <w:ind w:left="240" w:right="720" w:firstLine="180"/>
      </w:pPr>
    </w:p>
    <w:p w14:paraId="36D81B84" w14:textId="77777777" w:rsidR="004933DD" w:rsidRDefault="004933DD" w:rsidP="004933DD">
      <w:pPr>
        <w:pStyle w:val="a6"/>
        <w:ind w:left="240" w:right="720" w:firstLine="180"/>
      </w:pPr>
      <w:r>
        <w:t xml:space="preserve">    /**</w:t>
      </w:r>
    </w:p>
    <w:p w14:paraId="1BA45D03" w14:textId="77777777" w:rsidR="004933DD" w:rsidRDefault="004933DD" w:rsidP="004933DD">
      <w:pPr>
        <w:pStyle w:val="a6"/>
        <w:ind w:left="240" w:right="720" w:firstLine="180"/>
      </w:pPr>
      <w:r>
        <w:t xml:space="preserve">     * Creates the date picker dialog with the current date from Calendar.</w:t>
      </w:r>
    </w:p>
    <w:p w14:paraId="0B910F90" w14:textId="77777777" w:rsidR="004933DD" w:rsidRDefault="004933DD" w:rsidP="004933DD">
      <w:pPr>
        <w:pStyle w:val="a6"/>
        <w:ind w:left="240" w:right="720" w:firstLine="180"/>
      </w:pPr>
      <w:r>
        <w:t xml:space="preserve">     *</w:t>
      </w:r>
    </w:p>
    <w:p w14:paraId="570EC820" w14:textId="77777777" w:rsidR="004933DD" w:rsidRDefault="004933DD" w:rsidP="004933DD">
      <w:pPr>
        <w:pStyle w:val="a6"/>
        <w:ind w:left="240" w:right="720" w:firstLine="180"/>
      </w:pPr>
      <w:r>
        <w:t xml:space="preserve">     * @param </w:t>
      </w:r>
      <w:proofErr w:type="spellStart"/>
      <w:r>
        <w:t>savedInstanceState</w:t>
      </w:r>
      <w:proofErr w:type="spellEnd"/>
      <w:r>
        <w:t xml:space="preserve"> Saved instance</w:t>
      </w:r>
    </w:p>
    <w:p w14:paraId="6D205208" w14:textId="77777777" w:rsidR="004933DD" w:rsidRDefault="004933DD" w:rsidP="004933DD">
      <w:pPr>
        <w:pStyle w:val="a6"/>
        <w:ind w:left="240" w:right="720" w:firstLine="180"/>
      </w:pPr>
      <w:r>
        <w:t xml:space="preserve">     * @return </w:t>
      </w:r>
      <w:proofErr w:type="spellStart"/>
      <w:r>
        <w:t>DatePickerDialog</w:t>
      </w:r>
      <w:proofErr w:type="spellEnd"/>
      <w:r>
        <w:t xml:space="preserve">     The date picker dialog</w:t>
      </w:r>
    </w:p>
    <w:p w14:paraId="0BF7F804" w14:textId="77777777" w:rsidR="004933DD" w:rsidRDefault="004933DD" w:rsidP="004933DD">
      <w:pPr>
        <w:pStyle w:val="a6"/>
        <w:ind w:left="240" w:right="720" w:firstLine="180"/>
      </w:pPr>
      <w:r>
        <w:t xml:space="preserve">     */</w:t>
      </w:r>
    </w:p>
    <w:p w14:paraId="42F275B7" w14:textId="77777777" w:rsidR="004933DD" w:rsidRDefault="004933DD" w:rsidP="004933DD">
      <w:pPr>
        <w:pStyle w:val="a6"/>
        <w:ind w:left="240" w:right="720" w:firstLine="180"/>
      </w:pPr>
      <w:r>
        <w:t xml:space="preserve">    @NonNull</w:t>
      </w:r>
    </w:p>
    <w:p w14:paraId="6A9AB329" w14:textId="77777777" w:rsidR="004933DD" w:rsidRDefault="004933DD" w:rsidP="004933DD">
      <w:pPr>
        <w:pStyle w:val="a6"/>
        <w:ind w:left="240" w:right="720" w:firstLine="180"/>
      </w:pPr>
      <w:r>
        <w:t xml:space="preserve">    @Override</w:t>
      </w:r>
    </w:p>
    <w:p w14:paraId="4BD82940" w14:textId="77777777" w:rsidR="004933DD" w:rsidRDefault="004933DD" w:rsidP="004933DD">
      <w:pPr>
        <w:pStyle w:val="a6"/>
        <w:ind w:left="240" w:right="720" w:firstLine="180"/>
      </w:pPr>
      <w:r>
        <w:t xml:space="preserve">    public Dialog </w:t>
      </w:r>
      <w:proofErr w:type="spellStart"/>
      <w:r>
        <w:t>onCreateDialog</w:t>
      </w:r>
      <w:proofErr w:type="spellEnd"/>
      <w:r>
        <w:t xml:space="preserve">(Bundle </w:t>
      </w:r>
      <w:proofErr w:type="spellStart"/>
      <w:r>
        <w:t>savedInstanceState</w:t>
      </w:r>
      <w:proofErr w:type="spellEnd"/>
      <w:r>
        <w:t>) {</w:t>
      </w:r>
    </w:p>
    <w:p w14:paraId="3EB351AB" w14:textId="77777777" w:rsidR="004933DD" w:rsidRDefault="004933DD" w:rsidP="004933DD">
      <w:pPr>
        <w:pStyle w:val="a6"/>
        <w:ind w:left="240" w:right="720" w:firstLine="180"/>
      </w:pPr>
      <w:r>
        <w:t xml:space="preserve">        // Use the current date as the default date in the picker.</w:t>
      </w:r>
    </w:p>
    <w:p w14:paraId="0050E9A9" w14:textId="77777777" w:rsidR="004933DD" w:rsidRDefault="004933DD" w:rsidP="004933DD">
      <w:pPr>
        <w:pStyle w:val="a6"/>
        <w:ind w:left="240" w:right="720" w:firstLine="180"/>
      </w:pPr>
      <w:r>
        <w:t xml:space="preserve">        final Calendar c = </w:t>
      </w:r>
      <w:proofErr w:type="spellStart"/>
      <w:r>
        <w:t>Calendar.getInstance</w:t>
      </w:r>
      <w:proofErr w:type="spellEnd"/>
      <w:r>
        <w:t>();</w:t>
      </w:r>
    </w:p>
    <w:p w14:paraId="3B20B862" w14:textId="77777777" w:rsidR="004933DD" w:rsidRDefault="004933DD" w:rsidP="004933DD">
      <w:pPr>
        <w:pStyle w:val="a6"/>
        <w:ind w:left="240" w:right="720" w:firstLine="180"/>
      </w:pPr>
      <w:r>
        <w:t xml:space="preserve">        int year = </w:t>
      </w:r>
      <w:proofErr w:type="spellStart"/>
      <w:r>
        <w:t>c.get</w:t>
      </w:r>
      <w:proofErr w:type="spellEnd"/>
      <w:r>
        <w:t>(</w:t>
      </w:r>
      <w:proofErr w:type="spellStart"/>
      <w:r>
        <w:t>Calendar.YEAR</w:t>
      </w:r>
      <w:proofErr w:type="spellEnd"/>
      <w:r>
        <w:t>);</w:t>
      </w:r>
    </w:p>
    <w:p w14:paraId="714E6616" w14:textId="77777777" w:rsidR="004933DD" w:rsidRDefault="004933DD" w:rsidP="004933DD">
      <w:pPr>
        <w:pStyle w:val="a6"/>
        <w:ind w:left="240" w:right="720" w:firstLine="180"/>
      </w:pPr>
      <w:r>
        <w:t xml:space="preserve">        int month = </w:t>
      </w:r>
      <w:proofErr w:type="spellStart"/>
      <w:r>
        <w:t>c.get</w:t>
      </w:r>
      <w:proofErr w:type="spellEnd"/>
      <w:r>
        <w:t>(</w:t>
      </w:r>
      <w:proofErr w:type="spellStart"/>
      <w:r>
        <w:t>Calendar.MONTH</w:t>
      </w:r>
      <w:proofErr w:type="spellEnd"/>
      <w:r>
        <w:t>);</w:t>
      </w:r>
    </w:p>
    <w:p w14:paraId="67AF4417" w14:textId="77777777" w:rsidR="004933DD" w:rsidRDefault="004933DD" w:rsidP="004933DD">
      <w:pPr>
        <w:pStyle w:val="a6"/>
        <w:ind w:left="240" w:right="720" w:firstLine="180"/>
      </w:pPr>
      <w:r>
        <w:t xml:space="preserve">        int day = </w:t>
      </w:r>
      <w:proofErr w:type="spellStart"/>
      <w:r>
        <w:t>c.get</w:t>
      </w:r>
      <w:proofErr w:type="spellEnd"/>
      <w:r>
        <w:t>(</w:t>
      </w:r>
      <w:proofErr w:type="spellStart"/>
      <w:r>
        <w:t>Calendar.DAY_OF_MONTH</w:t>
      </w:r>
      <w:proofErr w:type="spellEnd"/>
      <w:r>
        <w:t>);</w:t>
      </w:r>
    </w:p>
    <w:p w14:paraId="49D407FD" w14:textId="77777777" w:rsidR="004933DD" w:rsidRDefault="004933DD" w:rsidP="004933DD">
      <w:pPr>
        <w:pStyle w:val="a6"/>
        <w:ind w:left="240" w:right="720" w:firstLine="180"/>
      </w:pPr>
    </w:p>
    <w:p w14:paraId="66434262" w14:textId="77777777" w:rsidR="004933DD" w:rsidRDefault="004933DD" w:rsidP="004933DD">
      <w:pPr>
        <w:pStyle w:val="a6"/>
        <w:ind w:left="240" w:right="720" w:firstLine="180"/>
      </w:pPr>
      <w:r>
        <w:t xml:space="preserve">        // Create a new instance of </w:t>
      </w:r>
      <w:proofErr w:type="spellStart"/>
      <w:r>
        <w:t>DatePickerDialog</w:t>
      </w:r>
      <w:proofErr w:type="spellEnd"/>
      <w:r>
        <w:t xml:space="preserve"> and return it.</w:t>
      </w:r>
    </w:p>
    <w:p w14:paraId="3D56A2C3" w14:textId="77777777" w:rsidR="004933DD" w:rsidRDefault="004933DD" w:rsidP="004933DD">
      <w:pPr>
        <w:pStyle w:val="a6"/>
        <w:ind w:left="240" w:right="720" w:firstLine="180"/>
      </w:pPr>
      <w:r>
        <w:t xml:space="preserve">        return new </w:t>
      </w:r>
      <w:proofErr w:type="spellStart"/>
      <w:r>
        <w:t>DatePickerDialog</w:t>
      </w:r>
      <w:proofErr w:type="spellEnd"/>
      <w:r>
        <w:t>(</w:t>
      </w:r>
      <w:proofErr w:type="spellStart"/>
      <w:r>
        <w:t>getActivity</w:t>
      </w:r>
      <w:proofErr w:type="spellEnd"/>
      <w:r>
        <w:t>(), this, year, month, day);</w:t>
      </w:r>
    </w:p>
    <w:p w14:paraId="3FAEE1AA" w14:textId="77777777" w:rsidR="004933DD" w:rsidRDefault="004933DD" w:rsidP="004933DD">
      <w:pPr>
        <w:pStyle w:val="a6"/>
        <w:ind w:left="240" w:right="720" w:firstLine="180"/>
      </w:pPr>
      <w:r>
        <w:t xml:space="preserve">    }</w:t>
      </w:r>
    </w:p>
    <w:p w14:paraId="331413E5" w14:textId="77777777" w:rsidR="004933DD" w:rsidRDefault="004933DD" w:rsidP="004933DD">
      <w:pPr>
        <w:pStyle w:val="a6"/>
        <w:ind w:left="240" w:right="720" w:firstLine="180"/>
      </w:pPr>
    </w:p>
    <w:p w14:paraId="244C0991" w14:textId="77777777" w:rsidR="004933DD" w:rsidRDefault="004933DD" w:rsidP="004933DD">
      <w:pPr>
        <w:pStyle w:val="a6"/>
        <w:ind w:left="240" w:right="720" w:firstLine="180"/>
      </w:pPr>
      <w:r>
        <w:t xml:space="preserve">    /**</w:t>
      </w:r>
    </w:p>
    <w:p w14:paraId="1417BD32" w14:textId="77777777" w:rsidR="004933DD" w:rsidRDefault="004933DD" w:rsidP="004933DD">
      <w:pPr>
        <w:pStyle w:val="a6"/>
        <w:ind w:left="240" w:right="720" w:firstLine="180"/>
      </w:pPr>
      <w:r>
        <w:t xml:space="preserve">     * Grabs the date and passes it to </w:t>
      </w:r>
      <w:proofErr w:type="spellStart"/>
      <w:r>
        <w:t>processDatePickerResult</w:t>
      </w:r>
      <w:proofErr w:type="spellEnd"/>
      <w:r>
        <w:t>().</w:t>
      </w:r>
    </w:p>
    <w:p w14:paraId="6DC1DF82" w14:textId="77777777" w:rsidR="004933DD" w:rsidRDefault="004933DD" w:rsidP="004933DD">
      <w:pPr>
        <w:pStyle w:val="a6"/>
        <w:ind w:left="240" w:right="720" w:firstLine="180"/>
      </w:pPr>
      <w:r>
        <w:t xml:space="preserve">     *</w:t>
      </w:r>
    </w:p>
    <w:p w14:paraId="41A86ED8" w14:textId="77777777" w:rsidR="004933DD" w:rsidRDefault="004933DD" w:rsidP="004933DD">
      <w:pPr>
        <w:pStyle w:val="a6"/>
        <w:ind w:left="240" w:right="720" w:firstLine="180"/>
      </w:pPr>
      <w:r>
        <w:t xml:space="preserve">     * @param view  The date picker view</w:t>
      </w:r>
    </w:p>
    <w:p w14:paraId="75B12E9B" w14:textId="77777777" w:rsidR="004933DD" w:rsidRDefault="004933DD" w:rsidP="004933DD">
      <w:pPr>
        <w:pStyle w:val="a6"/>
        <w:ind w:left="240" w:right="720" w:firstLine="180"/>
      </w:pPr>
      <w:r>
        <w:t xml:space="preserve">     * @param year  The year chosen</w:t>
      </w:r>
    </w:p>
    <w:p w14:paraId="2955DDDB" w14:textId="77777777" w:rsidR="004933DD" w:rsidRDefault="004933DD" w:rsidP="004933DD">
      <w:pPr>
        <w:pStyle w:val="a6"/>
        <w:ind w:left="240" w:right="720" w:firstLine="180"/>
      </w:pPr>
      <w:r>
        <w:t xml:space="preserve">     * @param month The month chosen</w:t>
      </w:r>
    </w:p>
    <w:p w14:paraId="5E2CE39D" w14:textId="77777777" w:rsidR="004933DD" w:rsidRDefault="004933DD" w:rsidP="004933DD">
      <w:pPr>
        <w:pStyle w:val="a6"/>
        <w:ind w:left="240" w:right="720" w:firstLine="180"/>
      </w:pPr>
      <w:r>
        <w:t xml:space="preserve">     * @param day   The day chosen</w:t>
      </w:r>
    </w:p>
    <w:p w14:paraId="7B24DBB1" w14:textId="77777777" w:rsidR="004933DD" w:rsidRDefault="004933DD" w:rsidP="004933DD">
      <w:pPr>
        <w:pStyle w:val="a6"/>
        <w:ind w:left="240" w:right="720" w:firstLine="180"/>
      </w:pPr>
      <w:r>
        <w:t xml:space="preserve">     */</w:t>
      </w:r>
    </w:p>
    <w:p w14:paraId="500D1773" w14:textId="77777777" w:rsidR="004933DD" w:rsidRDefault="004933DD" w:rsidP="004933DD">
      <w:pPr>
        <w:pStyle w:val="a6"/>
        <w:ind w:left="240" w:right="720" w:firstLine="180"/>
      </w:pPr>
      <w:r>
        <w:t xml:space="preserve">    public void </w:t>
      </w:r>
      <w:proofErr w:type="spellStart"/>
      <w:r>
        <w:t>onDateSet</w:t>
      </w:r>
      <w:proofErr w:type="spellEnd"/>
      <w:r>
        <w:t>(</w:t>
      </w:r>
      <w:proofErr w:type="spellStart"/>
      <w:r>
        <w:t>DatePicker</w:t>
      </w:r>
      <w:proofErr w:type="spellEnd"/>
      <w:r>
        <w:t xml:space="preserve"> view, int year, int month, int day) {</w:t>
      </w:r>
    </w:p>
    <w:p w14:paraId="21498440" w14:textId="77777777" w:rsidR="004933DD" w:rsidRDefault="004933DD" w:rsidP="004933DD">
      <w:pPr>
        <w:pStyle w:val="a6"/>
        <w:ind w:left="240" w:right="720" w:firstLine="180"/>
      </w:pPr>
      <w:r>
        <w:lastRenderedPageBreak/>
        <w:t xml:space="preserve">        // Convert the date elements to strings.</w:t>
      </w:r>
    </w:p>
    <w:p w14:paraId="1C634D30" w14:textId="77777777" w:rsidR="004933DD" w:rsidRDefault="004933DD" w:rsidP="004933DD">
      <w:pPr>
        <w:pStyle w:val="a6"/>
        <w:ind w:left="240" w:right="720" w:firstLine="180"/>
      </w:pPr>
      <w:r>
        <w:t xml:space="preserve">        // Set the activity to the Main Activity.</w:t>
      </w:r>
    </w:p>
    <w:p w14:paraId="2894FE49" w14:textId="77777777" w:rsidR="004933DD" w:rsidRDefault="004933DD" w:rsidP="004933DD">
      <w:pPr>
        <w:pStyle w:val="a6"/>
        <w:ind w:left="240" w:right="720" w:firstLine="180"/>
      </w:pPr>
      <w:r>
        <w:t xml:space="preserve">        DateTimePickerActivity01 activity = (DateTimePickerActivity01) </w:t>
      </w:r>
      <w:proofErr w:type="spellStart"/>
      <w:r>
        <w:t>getActivity</w:t>
      </w:r>
      <w:proofErr w:type="spellEnd"/>
      <w:r>
        <w:t>();</w:t>
      </w:r>
    </w:p>
    <w:p w14:paraId="76EBF3CF" w14:textId="77777777" w:rsidR="004933DD" w:rsidRDefault="004933DD" w:rsidP="004933DD">
      <w:pPr>
        <w:pStyle w:val="a6"/>
        <w:ind w:left="240" w:right="720" w:firstLine="180"/>
      </w:pPr>
      <w:r>
        <w:t xml:space="preserve">        // Invoke Main Activity's </w:t>
      </w:r>
      <w:proofErr w:type="spellStart"/>
      <w:r>
        <w:t>processDatePickerResult</w:t>
      </w:r>
      <w:proofErr w:type="spellEnd"/>
      <w:r>
        <w:t>() method.</w:t>
      </w:r>
    </w:p>
    <w:p w14:paraId="54F53C5E" w14:textId="77777777" w:rsidR="004933DD" w:rsidRDefault="004933DD" w:rsidP="004933DD">
      <w:pPr>
        <w:pStyle w:val="a6"/>
        <w:ind w:left="240" w:right="720" w:firstLine="180"/>
      </w:pPr>
      <w:r>
        <w:t xml:space="preserve">        </w:t>
      </w:r>
      <w:proofErr w:type="spellStart"/>
      <w:r>
        <w:t>activity.processDatePickerResult</w:t>
      </w:r>
      <w:proofErr w:type="spellEnd"/>
      <w:r>
        <w:t>(year, month, day);</w:t>
      </w:r>
    </w:p>
    <w:p w14:paraId="5F19B8D7" w14:textId="77777777" w:rsidR="004933DD" w:rsidRDefault="004933DD" w:rsidP="004933DD">
      <w:pPr>
        <w:pStyle w:val="a6"/>
        <w:ind w:left="240" w:right="720" w:firstLine="180"/>
      </w:pPr>
      <w:r>
        <w:t xml:space="preserve">    }</w:t>
      </w:r>
    </w:p>
    <w:p w14:paraId="78D4F003" w14:textId="77777777" w:rsidR="004933DD" w:rsidRDefault="004933DD" w:rsidP="004933DD">
      <w:pPr>
        <w:pStyle w:val="a6"/>
        <w:ind w:left="240" w:right="720" w:firstLine="180"/>
      </w:pPr>
    </w:p>
    <w:p w14:paraId="6FC58D47" w14:textId="1C08901D" w:rsidR="00C13C8B" w:rsidRDefault="004933DD" w:rsidP="004933DD">
      <w:pPr>
        <w:pStyle w:val="a6"/>
        <w:ind w:left="240" w:right="720" w:firstLine="180"/>
      </w:pPr>
      <w:r>
        <w:t>}</w:t>
      </w:r>
    </w:p>
    <w:p w14:paraId="5EB23A0C" w14:textId="3B3BD596" w:rsidR="004933DD" w:rsidRDefault="004933DD" w:rsidP="004933DD">
      <w:pPr>
        <w:pStyle w:val="a5"/>
        <w:rPr>
          <w:lang w:bidi="ar-SA"/>
        </w:rPr>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41</w:t>
      </w:r>
      <w:r w:rsidR="00EF15E2">
        <w:fldChar w:fldCharType="end"/>
      </w:r>
      <w:r>
        <w:t xml:space="preserve"> </w:t>
      </w:r>
      <w:proofErr w:type="spellStart"/>
      <w:r w:rsidRPr="004933DD">
        <w:rPr>
          <w:lang w:bidi="ar-SA"/>
        </w:rPr>
        <w:t>DatePickerFragment</w:t>
      </w:r>
      <w:proofErr w:type="spellEnd"/>
    </w:p>
    <w:p w14:paraId="6FDEFE7A" w14:textId="054664A5" w:rsidR="00ED2413" w:rsidRDefault="00ED2413" w:rsidP="00ED2413">
      <w:pPr>
        <w:rPr>
          <w:lang w:bidi="ar-SA"/>
        </w:rPr>
      </w:pPr>
      <w:r>
        <w:rPr>
          <w:rFonts w:hint="eastAsia"/>
          <w:lang w:bidi="ar-SA"/>
        </w:rPr>
        <w:t>现在，只需要一个可将此片段的实例添加到活动的事件。按如上所示定义</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之后，便可以通过创建</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的实例并调用</w:t>
      </w:r>
      <w:r>
        <w:rPr>
          <w:rFonts w:hint="eastAsia"/>
          <w:lang w:bidi="ar-SA"/>
        </w:rPr>
        <w:t>show()</w:t>
      </w:r>
      <w:r>
        <w:rPr>
          <w:rFonts w:hint="eastAsia"/>
          <w:lang w:bidi="ar-SA"/>
        </w:rPr>
        <w:t>来显示时间选择器。例如，下面的按钮在点击后会调用一个方法来显示对话框：</w:t>
      </w:r>
    </w:p>
    <w:p w14:paraId="26A2FE6B" w14:textId="77777777" w:rsidR="00743478" w:rsidRDefault="00743478" w:rsidP="00743478">
      <w:pPr>
        <w:pStyle w:val="a6"/>
        <w:ind w:left="240" w:right="720" w:firstLine="180"/>
      </w:pPr>
      <w:r>
        <w:t>&lt;?xml version="1.0" encoding="utf-8"?&gt;</w:t>
      </w:r>
    </w:p>
    <w:p w14:paraId="5607208B" w14:textId="77777777" w:rsidR="00743478" w:rsidRDefault="00743478" w:rsidP="00743478">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6A784DE2" w14:textId="77777777" w:rsidR="00743478" w:rsidRDefault="00743478" w:rsidP="00743478">
      <w:pPr>
        <w:pStyle w:val="a6"/>
        <w:ind w:left="240" w:right="720" w:firstLine="180"/>
      </w:pPr>
      <w:r>
        <w:t xml:space="preserve">    </w:t>
      </w:r>
      <w:proofErr w:type="spellStart"/>
      <w:r>
        <w:t>xmlns:tools</w:t>
      </w:r>
      <w:proofErr w:type="spellEnd"/>
      <w:r>
        <w:t>="http://schemas.android.com/tools"</w:t>
      </w:r>
    </w:p>
    <w:p w14:paraId="2450CBB1" w14:textId="77777777" w:rsidR="00743478" w:rsidRDefault="00743478" w:rsidP="00743478">
      <w:pPr>
        <w:pStyle w:val="a6"/>
        <w:ind w:left="240" w:right="720" w:firstLine="180"/>
      </w:pPr>
      <w:r>
        <w:t xml:space="preserve">    </w:t>
      </w:r>
      <w:proofErr w:type="spellStart"/>
      <w:r>
        <w:t>android:orientation</w:t>
      </w:r>
      <w:proofErr w:type="spellEnd"/>
      <w:r>
        <w:t>="vertical"</w:t>
      </w:r>
    </w:p>
    <w:p w14:paraId="4AA3110E" w14:textId="77777777" w:rsidR="00743478" w:rsidRDefault="00743478" w:rsidP="00743478">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6CD21210" w14:textId="77777777" w:rsidR="00743478" w:rsidRDefault="00743478" w:rsidP="00743478">
      <w:pPr>
        <w:pStyle w:val="a6"/>
        <w:ind w:left="240" w:right="720" w:firstLine="180"/>
      </w:pPr>
      <w:r>
        <w:t xml:space="preserve">    </w:t>
      </w:r>
      <w:proofErr w:type="spellStart"/>
      <w:r>
        <w:t>android:layout_height</w:t>
      </w:r>
      <w:proofErr w:type="spellEnd"/>
      <w:r>
        <w:t>="</w:t>
      </w:r>
      <w:proofErr w:type="spellStart"/>
      <w:r>
        <w:t>match_parent</w:t>
      </w:r>
      <w:proofErr w:type="spellEnd"/>
      <w:r>
        <w:t>"</w:t>
      </w:r>
    </w:p>
    <w:p w14:paraId="520BD0B2" w14:textId="77777777" w:rsidR="00743478" w:rsidRDefault="00743478" w:rsidP="00743478">
      <w:pPr>
        <w:pStyle w:val="a6"/>
        <w:ind w:left="240" w:right="720" w:firstLine="180"/>
      </w:pPr>
      <w:r>
        <w:t xml:space="preserve">    </w:t>
      </w:r>
      <w:proofErr w:type="spellStart"/>
      <w:r>
        <w:t>android:paddingBottom</w:t>
      </w:r>
      <w:proofErr w:type="spellEnd"/>
      <w:r>
        <w:t>="@</w:t>
      </w:r>
      <w:proofErr w:type="spellStart"/>
      <w:r>
        <w:t>dimen</w:t>
      </w:r>
      <w:proofErr w:type="spellEnd"/>
      <w:r>
        <w:t>/</w:t>
      </w:r>
      <w:proofErr w:type="spellStart"/>
      <w:r>
        <w:t>activity_vertical_margin</w:t>
      </w:r>
      <w:proofErr w:type="spellEnd"/>
      <w:r>
        <w:t>"</w:t>
      </w:r>
    </w:p>
    <w:p w14:paraId="2A521142" w14:textId="77777777" w:rsidR="00743478" w:rsidRDefault="00743478" w:rsidP="00743478">
      <w:pPr>
        <w:pStyle w:val="a6"/>
        <w:ind w:left="240" w:right="720" w:firstLine="180"/>
      </w:pPr>
      <w:r>
        <w:t xml:space="preserve">    </w:t>
      </w:r>
      <w:proofErr w:type="spellStart"/>
      <w:r>
        <w:t>android:paddingLeft</w:t>
      </w:r>
      <w:proofErr w:type="spellEnd"/>
      <w:r>
        <w:t>="@</w:t>
      </w:r>
      <w:proofErr w:type="spellStart"/>
      <w:r>
        <w:t>dimen</w:t>
      </w:r>
      <w:proofErr w:type="spellEnd"/>
      <w:r>
        <w:t>/</w:t>
      </w:r>
      <w:proofErr w:type="spellStart"/>
      <w:r>
        <w:t>activity_horizontal_margin</w:t>
      </w:r>
      <w:proofErr w:type="spellEnd"/>
      <w:r>
        <w:t>"</w:t>
      </w:r>
    </w:p>
    <w:p w14:paraId="296CED97" w14:textId="77777777" w:rsidR="00743478" w:rsidRDefault="00743478" w:rsidP="00743478">
      <w:pPr>
        <w:pStyle w:val="a6"/>
        <w:ind w:left="240" w:right="720" w:firstLine="180"/>
      </w:pPr>
      <w:r>
        <w:t xml:space="preserve">    </w:t>
      </w:r>
      <w:proofErr w:type="spellStart"/>
      <w:r>
        <w:t>android:paddingRight</w:t>
      </w:r>
      <w:proofErr w:type="spellEnd"/>
      <w:r>
        <w:t>="@</w:t>
      </w:r>
      <w:proofErr w:type="spellStart"/>
      <w:r>
        <w:t>dimen</w:t>
      </w:r>
      <w:proofErr w:type="spellEnd"/>
      <w:r>
        <w:t>/</w:t>
      </w:r>
      <w:proofErr w:type="spellStart"/>
      <w:r>
        <w:t>activity_horizontal_margin</w:t>
      </w:r>
      <w:proofErr w:type="spellEnd"/>
      <w:r>
        <w:t>"</w:t>
      </w:r>
    </w:p>
    <w:p w14:paraId="52E380D0" w14:textId="77777777" w:rsidR="00743478" w:rsidRDefault="00743478" w:rsidP="00743478">
      <w:pPr>
        <w:pStyle w:val="a6"/>
        <w:ind w:left="240" w:right="720" w:firstLine="180"/>
      </w:pPr>
      <w:r>
        <w:t xml:space="preserve">    </w:t>
      </w:r>
      <w:proofErr w:type="spellStart"/>
      <w:r>
        <w:t>android:paddingTop</w:t>
      </w:r>
      <w:proofErr w:type="spellEnd"/>
      <w:r>
        <w:t>="@</w:t>
      </w:r>
      <w:proofErr w:type="spellStart"/>
      <w:r>
        <w:t>dimen</w:t>
      </w:r>
      <w:proofErr w:type="spellEnd"/>
      <w:r>
        <w:t>/</w:t>
      </w:r>
      <w:proofErr w:type="spellStart"/>
      <w:r>
        <w:t>activity_vertical_margin</w:t>
      </w:r>
      <w:proofErr w:type="spellEnd"/>
      <w:r>
        <w:t>"&gt;</w:t>
      </w:r>
    </w:p>
    <w:p w14:paraId="7CD185EC" w14:textId="77777777" w:rsidR="00743478" w:rsidRDefault="00743478" w:rsidP="00743478">
      <w:pPr>
        <w:pStyle w:val="a6"/>
        <w:ind w:left="240" w:right="720" w:firstLine="180"/>
      </w:pPr>
    </w:p>
    <w:p w14:paraId="0D0BB130" w14:textId="77777777" w:rsidR="00743478" w:rsidRDefault="00743478" w:rsidP="00743478">
      <w:pPr>
        <w:pStyle w:val="a6"/>
        <w:ind w:left="240" w:right="720" w:firstLine="180"/>
      </w:pPr>
      <w:r>
        <w:t xml:space="preserve">    &lt;</w:t>
      </w:r>
      <w:proofErr w:type="spellStart"/>
      <w:r>
        <w:t>TextView</w:t>
      </w:r>
      <w:proofErr w:type="spellEnd"/>
    </w:p>
    <w:p w14:paraId="14993B0F" w14:textId="77777777" w:rsidR="00743478" w:rsidRDefault="00743478" w:rsidP="00743478">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557B5FE7" w14:textId="77777777" w:rsidR="00743478" w:rsidRDefault="00743478" w:rsidP="00743478">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791AF642" w14:textId="77777777" w:rsidR="00743478" w:rsidRDefault="00743478" w:rsidP="00743478">
      <w:pPr>
        <w:pStyle w:val="a6"/>
        <w:ind w:left="240" w:right="720" w:firstLine="180"/>
      </w:pPr>
      <w:r>
        <w:t xml:space="preserve">        </w:t>
      </w:r>
      <w:proofErr w:type="spellStart"/>
      <w:r>
        <w:t>android:textSize</w:t>
      </w:r>
      <w:proofErr w:type="spellEnd"/>
      <w:r>
        <w:t>="@</w:t>
      </w:r>
      <w:proofErr w:type="spellStart"/>
      <w:r>
        <w:t>dimen</w:t>
      </w:r>
      <w:proofErr w:type="spellEnd"/>
      <w:r>
        <w:t>/</w:t>
      </w:r>
      <w:proofErr w:type="spellStart"/>
      <w:r>
        <w:t>text_size</w:t>
      </w:r>
      <w:proofErr w:type="spellEnd"/>
      <w:r>
        <w:t>"</w:t>
      </w:r>
    </w:p>
    <w:p w14:paraId="1A663DE9" w14:textId="77777777" w:rsidR="00743478" w:rsidRDefault="00743478" w:rsidP="00743478">
      <w:pPr>
        <w:pStyle w:val="a6"/>
        <w:ind w:left="240" w:right="720" w:firstLine="180"/>
      </w:pPr>
      <w:r>
        <w:t xml:space="preserve">        </w:t>
      </w:r>
      <w:proofErr w:type="spellStart"/>
      <w:r>
        <w:t>android:text</w:t>
      </w:r>
      <w:proofErr w:type="spellEnd"/>
      <w:r>
        <w:t>="@string/</w:t>
      </w:r>
      <w:proofErr w:type="spellStart"/>
      <w:r>
        <w:t>choose_datetime</w:t>
      </w:r>
      <w:proofErr w:type="spellEnd"/>
      <w:r>
        <w:t>" /&gt;</w:t>
      </w:r>
    </w:p>
    <w:p w14:paraId="5F61D7E7" w14:textId="77777777" w:rsidR="00743478" w:rsidRDefault="00743478" w:rsidP="00743478">
      <w:pPr>
        <w:pStyle w:val="a6"/>
        <w:ind w:left="240" w:right="720" w:firstLine="180"/>
      </w:pPr>
    </w:p>
    <w:p w14:paraId="47A4A4F7" w14:textId="77777777" w:rsidR="00743478" w:rsidRDefault="00743478" w:rsidP="00743478">
      <w:pPr>
        <w:pStyle w:val="a6"/>
        <w:ind w:left="240" w:right="720" w:firstLine="180"/>
      </w:pPr>
      <w:r>
        <w:t xml:space="preserve">    &lt;</w:t>
      </w:r>
      <w:proofErr w:type="spellStart"/>
      <w:r>
        <w:t>RelativeLayout</w:t>
      </w:r>
      <w:proofErr w:type="spellEnd"/>
    </w:p>
    <w:p w14:paraId="12596EBA" w14:textId="77777777" w:rsidR="00743478" w:rsidRDefault="00743478" w:rsidP="00743478">
      <w:pPr>
        <w:pStyle w:val="a6"/>
        <w:ind w:left="240" w:right="720" w:firstLine="180"/>
      </w:pPr>
      <w:r>
        <w:t xml:space="preserve">        </w:t>
      </w:r>
      <w:proofErr w:type="spellStart"/>
      <w:r>
        <w:t>android:layout_width</w:t>
      </w:r>
      <w:proofErr w:type="spellEnd"/>
      <w:r>
        <w:t>="</w:t>
      </w:r>
      <w:proofErr w:type="spellStart"/>
      <w:r>
        <w:t>match_parent</w:t>
      </w:r>
      <w:proofErr w:type="spellEnd"/>
      <w:r>
        <w:t>"</w:t>
      </w:r>
    </w:p>
    <w:p w14:paraId="0BF984A1" w14:textId="77777777" w:rsidR="00743478" w:rsidRDefault="00743478" w:rsidP="00743478">
      <w:pPr>
        <w:pStyle w:val="a6"/>
        <w:ind w:left="240" w:right="720" w:firstLine="180"/>
      </w:pPr>
      <w:r>
        <w:lastRenderedPageBreak/>
        <w:t xml:space="preserve">        </w:t>
      </w:r>
      <w:proofErr w:type="spellStart"/>
      <w:r>
        <w:t>android:layout_height</w:t>
      </w:r>
      <w:proofErr w:type="spellEnd"/>
      <w:r>
        <w:t>="</w:t>
      </w:r>
      <w:proofErr w:type="spellStart"/>
      <w:r>
        <w:t>match_parent</w:t>
      </w:r>
      <w:proofErr w:type="spellEnd"/>
      <w:r>
        <w:t>"&gt;</w:t>
      </w:r>
    </w:p>
    <w:p w14:paraId="7E61CAA8" w14:textId="77777777" w:rsidR="00743478" w:rsidRDefault="00743478" w:rsidP="00743478">
      <w:pPr>
        <w:pStyle w:val="a6"/>
        <w:ind w:left="240" w:right="720" w:firstLine="180"/>
      </w:pPr>
    </w:p>
    <w:p w14:paraId="08A89BC0" w14:textId="77777777" w:rsidR="00743478" w:rsidRDefault="00743478" w:rsidP="00743478">
      <w:pPr>
        <w:pStyle w:val="a6"/>
        <w:ind w:left="240" w:right="720" w:firstLine="180"/>
      </w:pPr>
      <w:r>
        <w:t xml:space="preserve">        &lt;Button</w:t>
      </w:r>
    </w:p>
    <w:p w14:paraId="476BCD05" w14:textId="77777777" w:rsidR="00743478" w:rsidRDefault="00743478" w:rsidP="00743478">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0DA52278" w14:textId="77777777" w:rsidR="00743478" w:rsidRDefault="00743478" w:rsidP="00743478">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13280D6B" w14:textId="77777777" w:rsidR="00743478" w:rsidRDefault="00743478" w:rsidP="00743478">
      <w:pPr>
        <w:pStyle w:val="a6"/>
        <w:ind w:left="240" w:right="720" w:firstLine="180"/>
      </w:pPr>
      <w:r>
        <w:t xml:space="preserve">            </w:t>
      </w:r>
      <w:proofErr w:type="spellStart"/>
      <w:r>
        <w:t>android:id</w:t>
      </w:r>
      <w:proofErr w:type="spellEnd"/>
      <w:r>
        <w:t>="@+id/</w:t>
      </w:r>
      <w:proofErr w:type="spellStart"/>
      <w:r>
        <w:t>button_date</w:t>
      </w:r>
      <w:proofErr w:type="spellEnd"/>
      <w:r>
        <w:t>"</w:t>
      </w:r>
    </w:p>
    <w:p w14:paraId="029781B7" w14:textId="77777777" w:rsidR="00743478" w:rsidRDefault="00743478" w:rsidP="00743478">
      <w:pPr>
        <w:pStyle w:val="a6"/>
        <w:ind w:left="240" w:right="720" w:firstLine="180"/>
      </w:pPr>
      <w:r>
        <w:t xml:space="preserve">            </w:t>
      </w:r>
      <w:proofErr w:type="spellStart"/>
      <w:r>
        <w:t>android:layout_marginTop</w:t>
      </w:r>
      <w:proofErr w:type="spellEnd"/>
      <w:r>
        <w:t>="@</w:t>
      </w:r>
      <w:proofErr w:type="spellStart"/>
      <w:r>
        <w:t>dimen</w:t>
      </w:r>
      <w:proofErr w:type="spellEnd"/>
      <w:r>
        <w:t>/</w:t>
      </w:r>
      <w:proofErr w:type="spellStart"/>
      <w:r>
        <w:t>button_top_margin</w:t>
      </w:r>
      <w:proofErr w:type="spellEnd"/>
      <w:r>
        <w:t>"</w:t>
      </w:r>
    </w:p>
    <w:p w14:paraId="0957F3AB" w14:textId="77777777" w:rsidR="00743478" w:rsidRDefault="00743478" w:rsidP="00743478">
      <w:pPr>
        <w:pStyle w:val="a6"/>
        <w:ind w:left="240" w:right="720" w:firstLine="180"/>
      </w:pPr>
      <w:r>
        <w:t xml:space="preserve">            </w:t>
      </w:r>
      <w:proofErr w:type="spellStart"/>
      <w:r>
        <w:t>android:text</w:t>
      </w:r>
      <w:proofErr w:type="spellEnd"/>
      <w:r>
        <w:t>="@string/</w:t>
      </w:r>
      <w:proofErr w:type="spellStart"/>
      <w:r>
        <w:t>date_button</w:t>
      </w:r>
      <w:proofErr w:type="spellEnd"/>
      <w:r>
        <w:t>"</w:t>
      </w:r>
    </w:p>
    <w:p w14:paraId="0E2BA4B8" w14:textId="77777777" w:rsidR="00743478" w:rsidRDefault="00743478" w:rsidP="00743478">
      <w:pPr>
        <w:pStyle w:val="a6"/>
        <w:ind w:left="240" w:right="720" w:firstLine="180"/>
      </w:pPr>
      <w:r>
        <w:t xml:space="preserve">            </w:t>
      </w:r>
      <w:proofErr w:type="spellStart"/>
      <w:r>
        <w:t>android:onClick</w:t>
      </w:r>
      <w:proofErr w:type="spellEnd"/>
      <w:r>
        <w:t>="</w:t>
      </w:r>
      <w:proofErr w:type="spellStart"/>
      <w:r>
        <w:t>showDatePickerDialog</w:t>
      </w:r>
      <w:proofErr w:type="spellEnd"/>
      <w:r>
        <w:t>"/&gt;</w:t>
      </w:r>
    </w:p>
    <w:p w14:paraId="3B5AD6CA" w14:textId="77777777" w:rsidR="00743478" w:rsidRDefault="00743478" w:rsidP="00743478">
      <w:pPr>
        <w:pStyle w:val="a6"/>
        <w:ind w:left="240" w:right="720" w:firstLine="180"/>
      </w:pPr>
    </w:p>
    <w:p w14:paraId="26EED791" w14:textId="77777777" w:rsidR="00743478" w:rsidRDefault="00743478" w:rsidP="00743478">
      <w:pPr>
        <w:pStyle w:val="a6"/>
        <w:ind w:left="240" w:right="720" w:firstLine="180"/>
      </w:pPr>
      <w:r>
        <w:t xml:space="preserve">        &lt;Button</w:t>
      </w:r>
    </w:p>
    <w:p w14:paraId="33D09F1B" w14:textId="77777777" w:rsidR="00743478" w:rsidRDefault="00743478" w:rsidP="00743478">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6574A8F2" w14:textId="77777777" w:rsidR="00743478" w:rsidRDefault="00743478" w:rsidP="00743478">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47823976" w14:textId="77777777" w:rsidR="00743478" w:rsidRDefault="00743478" w:rsidP="00743478">
      <w:pPr>
        <w:pStyle w:val="a6"/>
        <w:ind w:left="240" w:right="720" w:firstLine="180"/>
      </w:pPr>
      <w:r>
        <w:t xml:space="preserve">            </w:t>
      </w:r>
      <w:proofErr w:type="spellStart"/>
      <w:r>
        <w:t>android:id</w:t>
      </w:r>
      <w:proofErr w:type="spellEnd"/>
      <w:r>
        <w:t>="@+id/</w:t>
      </w:r>
      <w:proofErr w:type="spellStart"/>
      <w:r>
        <w:t>button_time</w:t>
      </w:r>
      <w:proofErr w:type="spellEnd"/>
      <w:r>
        <w:t>"</w:t>
      </w:r>
    </w:p>
    <w:p w14:paraId="69E32CC5" w14:textId="77777777" w:rsidR="00743478" w:rsidRDefault="00743478" w:rsidP="00743478">
      <w:pPr>
        <w:pStyle w:val="a6"/>
        <w:ind w:left="240" w:right="720" w:firstLine="180"/>
      </w:pPr>
      <w:r>
        <w:t xml:space="preserve">            </w:t>
      </w:r>
      <w:proofErr w:type="spellStart"/>
      <w:r>
        <w:t>android:layout_marginTop</w:t>
      </w:r>
      <w:proofErr w:type="spellEnd"/>
      <w:r>
        <w:t>="@</w:t>
      </w:r>
      <w:proofErr w:type="spellStart"/>
      <w:r>
        <w:t>dimen</w:t>
      </w:r>
      <w:proofErr w:type="spellEnd"/>
      <w:r>
        <w:t>/</w:t>
      </w:r>
      <w:proofErr w:type="spellStart"/>
      <w:r>
        <w:t>button_top_margin</w:t>
      </w:r>
      <w:proofErr w:type="spellEnd"/>
      <w:r>
        <w:t>"</w:t>
      </w:r>
    </w:p>
    <w:p w14:paraId="4B3977A7" w14:textId="77777777" w:rsidR="00743478" w:rsidRDefault="00743478" w:rsidP="00743478">
      <w:pPr>
        <w:pStyle w:val="a6"/>
        <w:ind w:left="240" w:right="720" w:firstLine="180"/>
      </w:pPr>
      <w:r>
        <w:t xml:space="preserve">            </w:t>
      </w:r>
      <w:proofErr w:type="spellStart"/>
      <w:r>
        <w:t>android:layout_alignBottom</w:t>
      </w:r>
      <w:proofErr w:type="spellEnd"/>
      <w:r>
        <w:t>="@id/</w:t>
      </w:r>
      <w:proofErr w:type="spellStart"/>
      <w:r>
        <w:t>button_date</w:t>
      </w:r>
      <w:proofErr w:type="spellEnd"/>
      <w:r>
        <w:t>"</w:t>
      </w:r>
    </w:p>
    <w:p w14:paraId="76B025B2" w14:textId="77777777" w:rsidR="00743478" w:rsidRDefault="00743478" w:rsidP="00743478">
      <w:pPr>
        <w:pStyle w:val="a6"/>
        <w:ind w:left="240" w:right="720" w:firstLine="180"/>
      </w:pPr>
      <w:r>
        <w:t xml:space="preserve">            </w:t>
      </w:r>
      <w:proofErr w:type="spellStart"/>
      <w:r>
        <w:t>android:layout_toRightOf</w:t>
      </w:r>
      <w:proofErr w:type="spellEnd"/>
      <w:r>
        <w:t>="@id/</w:t>
      </w:r>
      <w:proofErr w:type="spellStart"/>
      <w:r>
        <w:t>button_date</w:t>
      </w:r>
      <w:proofErr w:type="spellEnd"/>
      <w:r>
        <w:t>"</w:t>
      </w:r>
    </w:p>
    <w:p w14:paraId="5EA30A4F" w14:textId="77777777" w:rsidR="00743478" w:rsidRDefault="00743478" w:rsidP="00743478">
      <w:pPr>
        <w:pStyle w:val="a6"/>
        <w:ind w:left="240" w:right="720" w:firstLine="180"/>
      </w:pPr>
      <w:r>
        <w:t xml:space="preserve">            </w:t>
      </w:r>
      <w:proofErr w:type="spellStart"/>
      <w:r>
        <w:t>android:text</w:t>
      </w:r>
      <w:proofErr w:type="spellEnd"/>
      <w:r>
        <w:t>="@string/</w:t>
      </w:r>
      <w:proofErr w:type="spellStart"/>
      <w:r>
        <w:t>time_button</w:t>
      </w:r>
      <w:proofErr w:type="spellEnd"/>
      <w:r>
        <w:t>"</w:t>
      </w:r>
    </w:p>
    <w:p w14:paraId="2FCF613A" w14:textId="77777777" w:rsidR="00743478" w:rsidRDefault="00743478" w:rsidP="00743478">
      <w:pPr>
        <w:pStyle w:val="a6"/>
        <w:ind w:left="240" w:right="720" w:firstLine="180"/>
      </w:pPr>
      <w:r>
        <w:t xml:space="preserve">            </w:t>
      </w:r>
      <w:proofErr w:type="spellStart"/>
      <w:r>
        <w:t>android:onClick</w:t>
      </w:r>
      <w:proofErr w:type="spellEnd"/>
      <w:r>
        <w:t>="</w:t>
      </w:r>
      <w:proofErr w:type="spellStart"/>
      <w:r>
        <w:t>showTimePickerDialog</w:t>
      </w:r>
      <w:proofErr w:type="spellEnd"/>
      <w:r>
        <w:t>"/&gt;</w:t>
      </w:r>
    </w:p>
    <w:p w14:paraId="41D1B075" w14:textId="77777777" w:rsidR="00743478" w:rsidRDefault="00743478" w:rsidP="00743478">
      <w:pPr>
        <w:pStyle w:val="a6"/>
        <w:ind w:left="240" w:right="720" w:firstLine="180"/>
      </w:pPr>
    </w:p>
    <w:p w14:paraId="246B4FCC" w14:textId="77777777" w:rsidR="00743478" w:rsidRDefault="00743478" w:rsidP="00743478">
      <w:pPr>
        <w:pStyle w:val="a6"/>
        <w:ind w:left="240" w:right="720" w:firstLine="180"/>
      </w:pPr>
      <w:r>
        <w:t xml:space="preserve">    &lt;/</w:t>
      </w:r>
      <w:proofErr w:type="spellStart"/>
      <w:r>
        <w:t>RelativeLayout</w:t>
      </w:r>
      <w:proofErr w:type="spellEnd"/>
      <w:r>
        <w:t>&gt;</w:t>
      </w:r>
    </w:p>
    <w:p w14:paraId="0CF8CB2D" w14:textId="43E1100A" w:rsidR="00ED2413" w:rsidRDefault="00743478" w:rsidP="00743478">
      <w:pPr>
        <w:pStyle w:val="a6"/>
        <w:ind w:left="240" w:right="720" w:firstLine="180"/>
      </w:pPr>
      <w:r>
        <w:t>&lt;/</w:t>
      </w:r>
      <w:proofErr w:type="spellStart"/>
      <w:r>
        <w:t>LinearLayout</w:t>
      </w:r>
      <w:proofErr w:type="spellEnd"/>
      <w:r>
        <w:t>&gt;</w:t>
      </w:r>
    </w:p>
    <w:p w14:paraId="72FFF06C" w14:textId="5AAF8445" w:rsidR="00743478" w:rsidRDefault="0028616A" w:rsidP="0028616A">
      <w:pPr>
        <w:pStyle w:val="a5"/>
        <w:rPr>
          <w:lang w:bidi="ar-SA"/>
        </w:rPr>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42</w:t>
      </w:r>
      <w:r w:rsidR="00EF15E2">
        <w:fldChar w:fldCharType="end"/>
      </w:r>
      <w:r>
        <w:t xml:space="preserve"> </w:t>
      </w:r>
      <w:r w:rsidRPr="0028616A">
        <w:rPr>
          <w:lang w:bidi="ar-SA"/>
        </w:rPr>
        <w:t>date_time_picker</w:t>
      </w:r>
      <w:r>
        <w:rPr>
          <w:rFonts w:hint="eastAsia"/>
          <w:lang w:bidi="ar-SA"/>
        </w:rPr>
        <w:t>.</w:t>
      </w:r>
      <w:r>
        <w:rPr>
          <w:lang w:bidi="ar-SA"/>
        </w:rPr>
        <w:t>xml</w:t>
      </w:r>
    </w:p>
    <w:p w14:paraId="3F973518" w14:textId="1B0BB92B" w:rsidR="00ED2413" w:rsidRDefault="00ED2413" w:rsidP="00ED2413">
      <w:pPr>
        <w:rPr>
          <w:lang w:bidi="ar-SA"/>
        </w:rPr>
      </w:pPr>
      <w:r>
        <w:rPr>
          <w:rFonts w:hint="eastAsia"/>
          <w:lang w:bidi="ar-SA"/>
        </w:rPr>
        <w:t>当用户点击此按钮时，系统会调用以</w:t>
      </w:r>
      <w:r w:rsidR="002476AC">
        <w:rPr>
          <w:rFonts w:hint="eastAsia"/>
          <w:lang w:bidi="ar-SA"/>
        </w:rPr>
        <w:t>下</w:t>
      </w:r>
      <w:proofErr w:type="spellStart"/>
      <w:r w:rsidR="003239E3" w:rsidRPr="003239E3">
        <w:rPr>
          <w:lang w:bidi="ar-SA"/>
        </w:rPr>
        <w:t>showDatePickerDialog</w:t>
      </w:r>
      <w:proofErr w:type="spellEnd"/>
      <w:r w:rsidR="003239E3">
        <w:rPr>
          <w:lang w:bidi="ar-SA"/>
        </w:rPr>
        <w:t>()</w:t>
      </w:r>
      <w:r w:rsidR="003239E3">
        <w:rPr>
          <w:rFonts w:hint="eastAsia"/>
          <w:lang w:bidi="ar-SA"/>
        </w:rPr>
        <w:t>和</w:t>
      </w:r>
      <w:proofErr w:type="spellStart"/>
      <w:r w:rsidR="003239E3" w:rsidRPr="003239E3">
        <w:rPr>
          <w:lang w:bidi="ar-SA"/>
        </w:rPr>
        <w:t>showTimePickerDialog</w:t>
      </w:r>
      <w:proofErr w:type="spellEnd"/>
      <w:r w:rsidR="003239E3">
        <w:rPr>
          <w:lang w:bidi="ar-SA"/>
        </w:rPr>
        <w:t>()</w:t>
      </w:r>
      <w:r>
        <w:rPr>
          <w:rFonts w:hint="eastAsia"/>
          <w:lang w:bidi="ar-SA"/>
        </w:rPr>
        <w:t>方法：</w:t>
      </w:r>
    </w:p>
    <w:p w14:paraId="5018F547" w14:textId="77777777" w:rsidR="004E3BD0" w:rsidRDefault="004E3BD0" w:rsidP="004E3BD0">
      <w:pPr>
        <w:pStyle w:val="a6"/>
        <w:ind w:left="240" w:right="720" w:firstLine="180"/>
      </w:pPr>
      <w:r>
        <w:t xml:space="preserve">import </w:t>
      </w:r>
      <w:proofErr w:type="spellStart"/>
      <w:r>
        <w:t>android.os.Bundle</w:t>
      </w:r>
      <w:proofErr w:type="spellEnd"/>
      <w:r>
        <w:t>;</w:t>
      </w:r>
    </w:p>
    <w:p w14:paraId="68867AF5" w14:textId="77777777" w:rsidR="004E3BD0" w:rsidRDefault="004E3BD0" w:rsidP="004E3BD0">
      <w:pPr>
        <w:pStyle w:val="a6"/>
        <w:ind w:left="240" w:right="720" w:firstLine="180"/>
      </w:pPr>
      <w:r>
        <w:t xml:space="preserve">import </w:t>
      </w:r>
      <w:proofErr w:type="spellStart"/>
      <w:r>
        <w:t>android.view.View</w:t>
      </w:r>
      <w:proofErr w:type="spellEnd"/>
      <w:r>
        <w:t>;</w:t>
      </w:r>
    </w:p>
    <w:p w14:paraId="0A2804DD" w14:textId="77777777" w:rsidR="004E3BD0" w:rsidRDefault="004E3BD0" w:rsidP="004E3BD0">
      <w:pPr>
        <w:pStyle w:val="a6"/>
        <w:ind w:left="240" w:right="720" w:firstLine="180"/>
      </w:pPr>
      <w:r>
        <w:t xml:space="preserve">import </w:t>
      </w:r>
      <w:proofErr w:type="spellStart"/>
      <w:r>
        <w:t>android.widget.Toast</w:t>
      </w:r>
      <w:proofErr w:type="spellEnd"/>
      <w:r>
        <w:t>;</w:t>
      </w:r>
    </w:p>
    <w:p w14:paraId="3C4F4F6D" w14:textId="77777777" w:rsidR="004E3BD0" w:rsidRDefault="004E3BD0" w:rsidP="004E3BD0">
      <w:pPr>
        <w:pStyle w:val="a6"/>
        <w:ind w:left="240" w:right="720" w:firstLine="180"/>
      </w:pPr>
    </w:p>
    <w:p w14:paraId="49A6EAD4" w14:textId="77777777" w:rsidR="004E3BD0" w:rsidRDefault="004E3BD0" w:rsidP="004E3BD0">
      <w:pPr>
        <w:pStyle w:val="a6"/>
        <w:ind w:left="240" w:right="720" w:firstLine="180"/>
      </w:pPr>
      <w:r>
        <w:t xml:space="preserve">import </w:t>
      </w:r>
      <w:proofErr w:type="spellStart"/>
      <w:r>
        <w:t>androidx.appcompat.app.AppCompatActivity</w:t>
      </w:r>
      <w:proofErr w:type="spellEnd"/>
      <w:r>
        <w:t>;</w:t>
      </w:r>
    </w:p>
    <w:p w14:paraId="238BA5E0" w14:textId="77777777" w:rsidR="004E3BD0" w:rsidRDefault="004E3BD0" w:rsidP="004E3BD0">
      <w:pPr>
        <w:pStyle w:val="a6"/>
        <w:ind w:left="240" w:right="720" w:firstLine="180"/>
      </w:pPr>
      <w:r>
        <w:t xml:space="preserve">import </w:t>
      </w:r>
      <w:proofErr w:type="spellStart"/>
      <w:r>
        <w:t>androidx.fragment.app.DialogFragment</w:t>
      </w:r>
      <w:proofErr w:type="spellEnd"/>
      <w:r>
        <w:t>;</w:t>
      </w:r>
    </w:p>
    <w:p w14:paraId="3F675A91" w14:textId="77777777" w:rsidR="004E3BD0" w:rsidRDefault="004E3BD0" w:rsidP="004E3BD0">
      <w:pPr>
        <w:pStyle w:val="a6"/>
        <w:ind w:left="240" w:right="720" w:firstLine="180"/>
      </w:pPr>
    </w:p>
    <w:p w14:paraId="7B0A3E7F" w14:textId="77777777" w:rsidR="004E3BD0" w:rsidRDefault="004E3BD0" w:rsidP="004E3BD0">
      <w:pPr>
        <w:pStyle w:val="a6"/>
        <w:ind w:left="240" w:right="720" w:firstLine="180"/>
      </w:pPr>
      <w:r>
        <w:t>import com.example.ch03.materialdesign.R;</w:t>
      </w:r>
    </w:p>
    <w:p w14:paraId="530C7576" w14:textId="77777777" w:rsidR="004E3BD0" w:rsidRDefault="004E3BD0" w:rsidP="004E3BD0">
      <w:pPr>
        <w:pStyle w:val="a6"/>
        <w:ind w:left="240" w:right="720" w:firstLine="180"/>
      </w:pPr>
    </w:p>
    <w:p w14:paraId="20031C4A" w14:textId="77777777" w:rsidR="004E3BD0" w:rsidRDefault="004E3BD0" w:rsidP="004E3BD0">
      <w:pPr>
        <w:pStyle w:val="a6"/>
        <w:ind w:left="240" w:right="720" w:firstLine="180"/>
      </w:pPr>
      <w:r>
        <w:t xml:space="preserve">public class DateTimePickerActivity01 extends </w:t>
      </w:r>
      <w:proofErr w:type="spellStart"/>
      <w:r>
        <w:t>AppCompatActivity</w:t>
      </w:r>
      <w:proofErr w:type="spellEnd"/>
      <w:r>
        <w:t xml:space="preserve"> {</w:t>
      </w:r>
    </w:p>
    <w:p w14:paraId="3261165B" w14:textId="77777777" w:rsidR="004E3BD0" w:rsidRDefault="004E3BD0" w:rsidP="004E3BD0">
      <w:pPr>
        <w:pStyle w:val="a6"/>
        <w:ind w:left="240" w:right="720" w:firstLine="180"/>
      </w:pPr>
    </w:p>
    <w:p w14:paraId="51A361DF" w14:textId="77777777" w:rsidR="004E3BD0" w:rsidRDefault="004E3BD0" w:rsidP="004E3BD0">
      <w:pPr>
        <w:pStyle w:val="a6"/>
        <w:ind w:left="240" w:right="720" w:firstLine="180"/>
      </w:pPr>
      <w:r>
        <w:t xml:space="preserve">    /**</w:t>
      </w:r>
    </w:p>
    <w:p w14:paraId="03EE866D" w14:textId="77777777" w:rsidR="004E3BD0" w:rsidRDefault="004E3BD0" w:rsidP="004E3BD0">
      <w:pPr>
        <w:pStyle w:val="a6"/>
        <w:ind w:left="240" w:right="720" w:firstLine="180"/>
      </w:pPr>
      <w:r>
        <w:t xml:space="preserve">     * Creates the view based on the layout for the main activity.</w:t>
      </w:r>
    </w:p>
    <w:p w14:paraId="70A7B1FA" w14:textId="77777777" w:rsidR="004E3BD0" w:rsidRDefault="004E3BD0" w:rsidP="004E3BD0">
      <w:pPr>
        <w:pStyle w:val="a6"/>
        <w:ind w:left="240" w:right="720" w:firstLine="180"/>
      </w:pPr>
      <w:r>
        <w:t xml:space="preserve">     *</w:t>
      </w:r>
    </w:p>
    <w:p w14:paraId="6C63AE5E" w14:textId="77777777" w:rsidR="004E3BD0" w:rsidRDefault="004E3BD0" w:rsidP="004E3BD0">
      <w:pPr>
        <w:pStyle w:val="a6"/>
        <w:ind w:left="240" w:right="720" w:firstLine="180"/>
      </w:pPr>
      <w:r>
        <w:t xml:space="preserve">     * @param </w:t>
      </w:r>
      <w:proofErr w:type="spellStart"/>
      <w:r>
        <w:t>savedInstanceState</w:t>
      </w:r>
      <w:proofErr w:type="spellEnd"/>
      <w:r>
        <w:t xml:space="preserve"> Saved instance</w:t>
      </w:r>
    </w:p>
    <w:p w14:paraId="47253160" w14:textId="77777777" w:rsidR="004E3BD0" w:rsidRDefault="004E3BD0" w:rsidP="004E3BD0">
      <w:pPr>
        <w:pStyle w:val="a6"/>
        <w:ind w:left="240" w:right="720" w:firstLine="180"/>
      </w:pPr>
      <w:r>
        <w:t xml:space="preserve">     */</w:t>
      </w:r>
    </w:p>
    <w:p w14:paraId="78E418FF" w14:textId="77777777" w:rsidR="004E3BD0" w:rsidRDefault="004E3BD0" w:rsidP="004E3BD0">
      <w:pPr>
        <w:pStyle w:val="a6"/>
        <w:ind w:left="240" w:right="720" w:firstLine="180"/>
      </w:pPr>
      <w:r>
        <w:t xml:space="preserve">    @Override</w:t>
      </w:r>
    </w:p>
    <w:p w14:paraId="619FE8C5" w14:textId="77777777" w:rsidR="004E3BD0" w:rsidRDefault="004E3BD0" w:rsidP="004E3BD0">
      <w:pPr>
        <w:pStyle w:val="a6"/>
        <w:ind w:left="240" w:right="720" w:firstLine="180"/>
      </w:pPr>
      <w:r>
        <w:t xml:space="preserve">    protected void </w:t>
      </w:r>
      <w:proofErr w:type="spellStart"/>
      <w:r>
        <w:t>onCreate</w:t>
      </w:r>
      <w:proofErr w:type="spellEnd"/>
      <w:r>
        <w:t xml:space="preserve">(Bundle </w:t>
      </w:r>
      <w:proofErr w:type="spellStart"/>
      <w:r>
        <w:t>savedInstanceState</w:t>
      </w:r>
      <w:proofErr w:type="spellEnd"/>
      <w:r>
        <w:t>) {</w:t>
      </w:r>
    </w:p>
    <w:p w14:paraId="4EB1AA67" w14:textId="77777777" w:rsidR="004E3BD0" w:rsidRDefault="004E3BD0" w:rsidP="004E3BD0">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10E30D49" w14:textId="77777777" w:rsidR="004E3BD0" w:rsidRDefault="004E3BD0" w:rsidP="004E3BD0">
      <w:pPr>
        <w:pStyle w:val="a6"/>
        <w:ind w:left="240" w:right="720" w:firstLine="180"/>
      </w:pPr>
      <w:r>
        <w:t xml:space="preserve">        </w:t>
      </w:r>
      <w:proofErr w:type="spellStart"/>
      <w:r>
        <w:t>setContentView</w:t>
      </w:r>
      <w:proofErr w:type="spellEnd"/>
      <w:r>
        <w:t>(</w:t>
      </w:r>
      <w:proofErr w:type="spellStart"/>
      <w:r>
        <w:t>R.layout.date_time_picker</w:t>
      </w:r>
      <w:proofErr w:type="spellEnd"/>
      <w:r>
        <w:t>);</w:t>
      </w:r>
    </w:p>
    <w:p w14:paraId="71815127" w14:textId="77777777" w:rsidR="004E3BD0" w:rsidRDefault="004E3BD0" w:rsidP="004E3BD0">
      <w:pPr>
        <w:pStyle w:val="a6"/>
        <w:ind w:left="240" w:right="720" w:firstLine="180"/>
      </w:pPr>
      <w:r>
        <w:t xml:space="preserve">    }</w:t>
      </w:r>
    </w:p>
    <w:p w14:paraId="091348BF" w14:textId="77777777" w:rsidR="004E3BD0" w:rsidRDefault="004E3BD0" w:rsidP="004E3BD0">
      <w:pPr>
        <w:pStyle w:val="a6"/>
        <w:ind w:left="240" w:right="720" w:firstLine="180"/>
      </w:pPr>
    </w:p>
    <w:p w14:paraId="43DA795D" w14:textId="77777777" w:rsidR="004E3BD0" w:rsidRDefault="004E3BD0" w:rsidP="004E3BD0">
      <w:pPr>
        <w:pStyle w:val="a6"/>
        <w:ind w:left="240" w:right="720" w:firstLine="180"/>
      </w:pPr>
      <w:r>
        <w:t xml:space="preserve">    public void </w:t>
      </w:r>
      <w:proofErr w:type="spellStart"/>
      <w:r>
        <w:t>showDatePickerDialog</w:t>
      </w:r>
      <w:proofErr w:type="spellEnd"/>
      <w:r>
        <w:t>(View v) {</w:t>
      </w:r>
    </w:p>
    <w:p w14:paraId="2F6EC48B" w14:textId="77777777" w:rsidR="004E3BD0" w:rsidRDefault="004E3BD0" w:rsidP="004E3BD0">
      <w:pPr>
        <w:pStyle w:val="a6"/>
        <w:ind w:left="240" w:right="720" w:firstLine="180"/>
      </w:pPr>
      <w:r>
        <w:t xml:space="preserve">        </w:t>
      </w:r>
      <w:proofErr w:type="spellStart"/>
      <w:r>
        <w:t>DialogFragment</w:t>
      </w:r>
      <w:proofErr w:type="spellEnd"/>
      <w:r>
        <w:t xml:space="preserve"> </w:t>
      </w:r>
      <w:proofErr w:type="spellStart"/>
      <w:r>
        <w:t>newFragment</w:t>
      </w:r>
      <w:proofErr w:type="spellEnd"/>
      <w:r>
        <w:t xml:space="preserve"> = new </w:t>
      </w:r>
      <w:proofErr w:type="spellStart"/>
      <w:r>
        <w:t>DatePickerFragment</w:t>
      </w:r>
      <w:proofErr w:type="spellEnd"/>
      <w:r>
        <w:t>();</w:t>
      </w:r>
    </w:p>
    <w:p w14:paraId="4776E794" w14:textId="77777777" w:rsidR="004E3BD0" w:rsidRDefault="004E3BD0" w:rsidP="004E3BD0">
      <w:pPr>
        <w:pStyle w:val="a6"/>
        <w:ind w:left="240" w:right="720" w:firstLine="180"/>
      </w:pPr>
      <w:r>
        <w:t xml:space="preserve">        </w:t>
      </w:r>
      <w:proofErr w:type="spellStart"/>
      <w:r>
        <w:t>newFragment.show</w:t>
      </w:r>
      <w:proofErr w:type="spellEnd"/>
      <w:r>
        <w:t>(</w:t>
      </w:r>
      <w:proofErr w:type="spellStart"/>
      <w:r>
        <w:t>getSupportFragmentManager</w:t>
      </w:r>
      <w:proofErr w:type="spellEnd"/>
      <w:r>
        <w:t xml:space="preserve">(), </w:t>
      </w:r>
      <w:proofErr w:type="spellStart"/>
      <w:r>
        <w:t>getString</w:t>
      </w:r>
      <w:proofErr w:type="spellEnd"/>
      <w:r>
        <w:t>(</w:t>
      </w:r>
      <w:proofErr w:type="spellStart"/>
      <w:r>
        <w:t>R.string.date_picker</w:t>
      </w:r>
      <w:proofErr w:type="spellEnd"/>
      <w:r>
        <w:t>));</w:t>
      </w:r>
    </w:p>
    <w:p w14:paraId="379F05DD" w14:textId="77777777" w:rsidR="004E3BD0" w:rsidRDefault="004E3BD0" w:rsidP="004E3BD0">
      <w:pPr>
        <w:pStyle w:val="a6"/>
        <w:ind w:left="240" w:right="720" w:firstLine="180"/>
      </w:pPr>
      <w:r>
        <w:t xml:space="preserve">    }</w:t>
      </w:r>
    </w:p>
    <w:p w14:paraId="6AB0B4BE" w14:textId="77777777" w:rsidR="004E3BD0" w:rsidRDefault="004E3BD0" w:rsidP="004E3BD0">
      <w:pPr>
        <w:pStyle w:val="a6"/>
        <w:ind w:left="240" w:right="720" w:firstLine="180"/>
      </w:pPr>
    </w:p>
    <w:p w14:paraId="1812C57A" w14:textId="77777777" w:rsidR="004E3BD0" w:rsidRDefault="004E3BD0" w:rsidP="004E3BD0">
      <w:pPr>
        <w:pStyle w:val="a6"/>
        <w:ind w:left="240" w:right="720" w:firstLine="180"/>
      </w:pPr>
      <w:r>
        <w:t xml:space="preserve">    public void </w:t>
      </w:r>
      <w:proofErr w:type="spellStart"/>
      <w:r>
        <w:t>showTimePickerDialog</w:t>
      </w:r>
      <w:proofErr w:type="spellEnd"/>
      <w:r>
        <w:t>(View view) {</w:t>
      </w:r>
    </w:p>
    <w:p w14:paraId="232E94BE" w14:textId="77777777" w:rsidR="004E3BD0" w:rsidRDefault="004E3BD0" w:rsidP="004E3BD0">
      <w:pPr>
        <w:pStyle w:val="a6"/>
        <w:ind w:left="240" w:right="720" w:firstLine="180"/>
      </w:pPr>
      <w:r>
        <w:t xml:space="preserve">        </w:t>
      </w:r>
      <w:proofErr w:type="spellStart"/>
      <w:r>
        <w:t>DialogFragment</w:t>
      </w:r>
      <w:proofErr w:type="spellEnd"/>
      <w:r>
        <w:t xml:space="preserve"> </w:t>
      </w:r>
      <w:proofErr w:type="spellStart"/>
      <w:r>
        <w:t>newFragment</w:t>
      </w:r>
      <w:proofErr w:type="spellEnd"/>
      <w:r>
        <w:t xml:space="preserve"> = new </w:t>
      </w:r>
      <w:proofErr w:type="spellStart"/>
      <w:r>
        <w:t>TimePickerFragment</w:t>
      </w:r>
      <w:proofErr w:type="spellEnd"/>
      <w:r>
        <w:t>();</w:t>
      </w:r>
    </w:p>
    <w:p w14:paraId="4D0CF212" w14:textId="77777777" w:rsidR="004E3BD0" w:rsidRDefault="004E3BD0" w:rsidP="004E3BD0">
      <w:pPr>
        <w:pStyle w:val="a6"/>
        <w:ind w:left="240" w:right="720" w:firstLine="180"/>
      </w:pPr>
      <w:r>
        <w:t xml:space="preserve">        </w:t>
      </w:r>
      <w:proofErr w:type="spellStart"/>
      <w:r>
        <w:t>newFragment.show</w:t>
      </w:r>
      <w:proofErr w:type="spellEnd"/>
      <w:r>
        <w:t>(</w:t>
      </w:r>
      <w:proofErr w:type="spellStart"/>
      <w:r>
        <w:t>getSupportFragmentManager</w:t>
      </w:r>
      <w:proofErr w:type="spellEnd"/>
      <w:r>
        <w:t xml:space="preserve">(), </w:t>
      </w:r>
      <w:proofErr w:type="spellStart"/>
      <w:r>
        <w:t>getString</w:t>
      </w:r>
      <w:proofErr w:type="spellEnd"/>
      <w:r>
        <w:t>(</w:t>
      </w:r>
      <w:proofErr w:type="spellStart"/>
      <w:r>
        <w:t>R.string.time_picker</w:t>
      </w:r>
      <w:proofErr w:type="spellEnd"/>
      <w:r>
        <w:t>));</w:t>
      </w:r>
    </w:p>
    <w:p w14:paraId="04AF8D76" w14:textId="77777777" w:rsidR="004E3BD0" w:rsidRDefault="004E3BD0" w:rsidP="004E3BD0">
      <w:pPr>
        <w:pStyle w:val="a6"/>
        <w:ind w:left="240" w:right="720" w:firstLine="180"/>
      </w:pPr>
      <w:r>
        <w:t xml:space="preserve">    }</w:t>
      </w:r>
    </w:p>
    <w:p w14:paraId="5DD29114" w14:textId="77777777" w:rsidR="004E3BD0" w:rsidRDefault="004E3BD0" w:rsidP="004E3BD0">
      <w:pPr>
        <w:pStyle w:val="a6"/>
        <w:ind w:left="240" w:right="720" w:firstLine="180"/>
      </w:pPr>
    </w:p>
    <w:p w14:paraId="7214825B" w14:textId="77777777" w:rsidR="004E3BD0" w:rsidRDefault="004E3BD0" w:rsidP="004E3BD0">
      <w:pPr>
        <w:pStyle w:val="a6"/>
        <w:ind w:left="240" w:right="720" w:firstLine="180"/>
      </w:pPr>
      <w:r>
        <w:t xml:space="preserve">    public void </w:t>
      </w:r>
      <w:proofErr w:type="spellStart"/>
      <w:r>
        <w:t>processDatePickerResult</w:t>
      </w:r>
      <w:proofErr w:type="spellEnd"/>
      <w:r>
        <w:t>(int year, int month, int day) {</w:t>
      </w:r>
    </w:p>
    <w:p w14:paraId="17D9D1F3" w14:textId="77777777" w:rsidR="004E3BD0" w:rsidRDefault="004E3BD0" w:rsidP="004E3BD0">
      <w:pPr>
        <w:pStyle w:val="a6"/>
        <w:ind w:left="240" w:right="720" w:firstLine="180"/>
      </w:pPr>
      <w:r>
        <w:t xml:space="preserve">        // The month integer returned by the date picker starts counting at 0</w:t>
      </w:r>
    </w:p>
    <w:p w14:paraId="1A58188B" w14:textId="77777777" w:rsidR="004E3BD0" w:rsidRDefault="004E3BD0" w:rsidP="004E3BD0">
      <w:pPr>
        <w:pStyle w:val="a6"/>
        <w:ind w:left="240" w:right="720" w:firstLine="180"/>
      </w:pPr>
      <w:r>
        <w:t xml:space="preserve">        // for January, so you need to add 1 to show months starting at 1.</w:t>
      </w:r>
    </w:p>
    <w:p w14:paraId="40B247FD" w14:textId="77777777" w:rsidR="004E3BD0" w:rsidRDefault="004E3BD0" w:rsidP="004E3BD0">
      <w:pPr>
        <w:pStyle w:val="a6"/>
        <w:ind w:left="240" w:right="720" w:firstLine="180"/>
      </w:pPr>
      <w:r>
        <w:t xml:space="preserve">        String </w:t>
      </w:r>
      <w:proofErr w:type="spellStart"/>
      <w:r>
        <w:t>month_string</w:t>
      </w:r>
      <w:proofErr w:type="spellEnd"/>
      <w:r>
        <w:t xml:space="preserve"> = </w:t>
      </w:r>
      <w:proofErr w:type="spellStart"/>
      <w:r>
        <w:t>Integer.toString</w:t>
      </w:r>
      <w:proofErr w:type="spellEnd"/>
      <w:r>
        <w:t>(month + 1);</w:t>
      </w:r>
    </w:p>
    <w:p w14:paraId="1280974B" w14:textId="77777777" w:rsidR="004E3BD0" w:rsidRDefault="004E3BD0" w:rsidP="004E3BD0">
      <w:pPr>
        <w:pStyle w:val="a6"/>
        <w:ind w:left="240" w:right="720" w:firstLine="180"/>
      </w:pPr>
      <w:r>
        <w:lastRenderedPageBreak/>
        <w:t xml:space="preserve">        String </w:t>
      </w:r>
      <w:proofErr w:type="spellStart"/>
      <w:r>
        <w:t>day_string</w:t>
      </w:r>
      <w:proofErr w:type="spellEnd"/>
      <w:r>
        <w:t xml:space="preserve"> = </w:t>
      </w:r>
      <w:proofErr w:type="spellStart"/>
      <w:r>
        <w:t>Integer.toString</w:t>
      </w:r>
      <w:proofErr w:type="spellEnd"/>
      <w:r>
        <w:t>(day);</w:t>
      </w:r>
    </w:p>
    <w:p w14:paraId="6A38DEAD" w14:textId="77777777" w:rsidR="004E3BD0" w:rsidRDefault="004E3BD0" w:rsidP="004E3BD0">
      <w:pPr>
        <w:pStyle w:val="a6"/>
        <w:ind w:left="240" w:right="720" w:firstLine="180"/>
      </w:pPr>
      <w:r>
        <w:t xml:space="preserve">        String </w:t>
      </w:r>
      <w:proofErr w:type="spellStart"/>
      <w:r>
        <w:t>year_string</w:t>
      </w:r>
      <w:proofErr w:type="spellEnd"/>
      <w:r>
        <w:t xml:space="preserve"> = </w:t>
      </w:r>
      <w:proofErr w:type="spellStart"/>
      <w:r>
        <w:t>Integer.toString</w:t>
      </w:r>
      <w:proofErr w:type="spellEnd"/>
      <w:r>
        <w:t>(year);</w:t>
      </w:r>
    </w:p>
    <w:p w14:paraId="22C38929" w14:textId="77777777" w:rsidR="004E3BD0" w:rsidRDefault="004E3BD0" w:rsidP="004E3BD0">
      <w:pPr>
        <w:pStyle w:val="a6"/>
        <w:ind w:left="240" w:right="720" w:firstLine="180"/>
      </w:pPr>
      <w:r>
        <w:t xml:space="preserve">        // Assign the concatenated strings to </w:t>
      </w:r>
      <w:proofErr w:type="spellStart"/>
      <w:r>
        <w:t>dateMessage</w:t>
      </w:r>
      <w:proofErr w:type="spellEnd"/>
      <w:r>
        <w:t>.</w:t>
      </w:r>
    </w:p>
    <w:p w14:paraId="4271BC77" w14:textId="77777777" w:rsidR="004E3BD0" w:rsidRDefault="004E3BD0" w:rsidP="004E3BD0">
      <w:pPr>
        <w:pStyle w:val="a6"/>
        <w:ind w:left="240" w:right="720" w:firstLine="180"/>
      </w:pPr>
      <w:r>
        <w:t xml:space="preserve">        String </w:t>
      </w:r>
      <w:proofErr w:type="spellStart"/>
      <w:r>
        <w:t>dateMessage</w:t>
      </w:r>
      <w:proofErr w:type="spellEnd"/>
      <w:r>
        <w:t xml:space="preserve"> = (</w:t>
      </w:r>
      <w:proofErr w:type="spellStart"/>
      <w:r>
        <w:t>month_string</w:t>
      </w:r>
      <w:proofErr w:type="spellEnd"/>
      <w:r>
        <w:t xml:space="preserve"> + "/" + </w:t>
      </w:r>
      <w:proofErr w:type="spellStart"/>
      <w:r>
        <w:t>day_string</w:t>
      </w:r>
      <w:proofErr w:type="spellEnd"/>
      <w:r>
        <w:t xml:space="preserve"> + "/" + </w:t>
      </w:r>
      <w:proofErr w:type="spellStart"/>
      <w:r>
        <w:t>year_string</w:t>
      </w:r>
      <w:proofErr w:type="spellEnd"/>
      <w:r>
        <w:t>);</w:t>
      </w:r>
    </w:p>
    <w:p w14:paraId="20580184" w14:textId="77777777" w:rsidR="004E3BD0" w:rsidRDefault="004E3BD0" w:rsidP="004E3BD0">
      <w:pPr>
        <w:pStyle w:val="a6"/>
        <w:ind w:left="240" w:right="720" w:firstLine="180"/>
      </w:pPr>
      <w:r>
        <w:t xml:space="preserve">        </w:t>
      </w:r>
      <w:proofErr w:type="spellStart"/>
      <w:r>
        <w:t>Toast.makeText</w:t>
      </w:r>
      <w:proofErr w:type="spellEnd"/>
      <w:r>
        <w:t xml:space="preserve">(this, </w:t>
      </w:r>
      <w:proofErr w:type="spellStart"/>
      <w:r>
        <w:t>getString</w:t>
      </w:r>
      <w:proofErr w:type="spellEnd"/>
      <w:r>
        <w:t>(</w:t>
      </w:r>
      <w:proofErr w:type="spellStart"/>
      <w:r>
        <w:t>R.string.date</w:t>
      </w:r>
      <w:proofErr w:type="spellEnd"/>
      <w:r>
        <w:t xml:space="preserve">) + </w:t>
      </w:r>
      <w:proofErr w:type="spellStart"/>
      <w:r>
        <w:t>dateMessage</w:t>
      </w:r>
      <w:proofErr w:type="spellEnd"/>
      <w:r>
        <w:t xml:space="preserve">, </w:t>
      </w:r>
      <w:proofErr w:type="spellStart"/>
      <w:r>
        <w:t>Toast.LENGTH_SHORT</w:t>
      </w:r>
      <w:proofErr w:type="spellEnd"/>
      <w:r>
        <w:t>).show();</w:t>
      </w:r>
    </w:p>
    <w:p w14:paraId="6B3EE816" w14:textId="77777777" w:rsidR="004E3BD0" w:rsidRDefault="004E3BD0" w:rsidP="004E3BD0">
      <w:pPr>
        <w:pStyle w:val="a6"/>
        <w:ind w:left="240" w:right="720" w:firstLine="180"/>
      </w:pPr>
      <w:r>
        <w:t xml:space="preserve">    }</w:t>
      </w:r>
    </w:p>
    <w:p w14:paraId="675A8A9A" w14:textId="77777777" w:rsidR="004E3BD0" w:rsidRDefault="004E3BD0" w:rsidP="004E3BD0">
      <w:pPr>
        <w:pStyle w:val="a6"/>
        <w:ind w:left="240" w:right="720" w:firstLine="180"/>
      </w:pPr>
    </w:p>
    <w:p w14:paraId="17842478" w14:textId="77777777" w:rsidR="004E3BD0" w:rsidRDefault="004E3BD0" w:rsidP="004E3BD0">
      <w:pPr>
        <w:pStyle w:val="a6"/>
        <w:ind w:left="240" w:right="720" w:firstLine="180"/>
      </w:pPr>
      <w:r>
        <w:t xml:space="preserve">    public void </w:t>
      </w:r>
      <w:proofErr w:type="spellStart"/>
      <w:r>
        <w:t>processTimePickerResult</w:t>
      </w:r>
      <w:proofErr w:type="spellEnd"/>
      <w:r>
        <w:t xml:space="preserve">(int </w:t>
      </w:r>
      <w:proofErr w:type="spellStart"/>
      <w:r>
        <w:t>hourOfDay</w:t>
      </w:r>
      <w:proofErr w:type="spellEnd"/>
      <w:r>
        <w:t>, int minute) {</w:t>
      </w:r>
    </w:p>
    <w:p w14:paraId="4377BFFF" w14:textId="77777777" w:rsidR="004E3BD0" w:rsidRDefault="004E3BD0" w:rsidP="004E3BD0">
      <w:pPr>
        <w:pStyle w:val="a6"/>
        <w:ind w:left="240" w:right="720" w:firstLine="180"/>
      </w:pPr>
      <w:r>
        <w:t xml:space="preserve">        // Convert time elements into strings.</w:t>
      </w:r>
    </w:p>
    <w:p w14:paraId="640D8083" w14:textId="77777777" w:rsidR="004E3BD0" w:rsidRDefault="004E3BD0" w:rsidP="004E3BD0">
      <w:pPr>
        <w:pStyle w:val="a6"/>
        <w:ind w:left="240" w:right="720" w:firstLine="180"/>
      </w:pPr>
      <w:r>
        <w:t xml:space="preserve">        String </w:t>
      </w:r>
      <w:proofErr w:type="spellStart"/>
      <w:r>
        <w:t>hour_string</w:t>
      </w:r>
      <w:proofErr w:type="spellEnd"/>
      <w:r>
        <w:t xml:space="preserve"> = </w:t>
      </w:r>
      <w:proofErr w:type="spellStart"/>
      <w:r>
        <w:t>Integer.toString</w:t>
      </w:r>
      <w:proofErr w:type="spellEnd"/>
      <w:r>
        <w:t>(</w:t>
      </w:r>
      <w:proofErr w:type="spellStart"/>
      <w:r>
        <w:t>hourOfDay</w:t>
      </w:r>
      <w:proofErr w:type="spellEnd"/>
      <w:r>
        <w:t>);</w:t>
      </w:r>
    </w:p>
    <w:p w14:paraId="75080A7D" w14:textId="77777777" w:rsidR="004E3BD0" w:rsidRDefault="004E3BD0" w:rsidP="004E3BD0">
      <w:pPr>
        <w:pStyle w:val="a6"/>
        <w:ind w:left="240" w:right="720" w:firstLine="180"/>
      </w:pPr>
      <w:r>
        <w:t xml:space="preserve">        String </w:t>
      </w:r>
      <w:proofErr w:type="spellStart"/>
      <w:r>
        <w:t>minute_string</w:t>
      </w:r>
      <w:proofErr w:type="spellEnd"/>
      <w:r>
        <w:t xml:space="preserve"> = </w:t>
      </w:r>
      <w:proofErr w:type="spellStart"/>
      <w:r>
        <w:t>Integer.toString</w:t>
      </w:r>
      <w:proofErr w:type="spellEnd"/>
      <w:r>
        <w:t>(minute);</w:t>
      </w:r>
    </w:p>
    <w:p w14:paraId="508742A3" w14:textId="77777777" w:rsidR="004E3BD0" w:rsidRDefault="004E3BD0" w:rsidP="004E3BD0">
      <w:pPr>
        <w:pStyle w:val="a6"/>
        <w:ind w:left="240" w:right="720" w:firstLine="180"/>
      </w:pPr>
      <w:r>
        <w:t xml:space="preserve">        // Assign the concatenated strings to </w:t>
      </w:r>
      <w:proofErr w:type="spellStart"/>
      <w:r>
        <w:t>timeMessage</w:t>
      </w:r>
      <w:proofErr w:type="spellEnd"/>
      <w:r>
        <w:t>.</w:t>
      </w:r>
    </w:p>
    <w:p w14:paraId="70145056" w14:textId="77777777" w:rsidR="004E3BD0" w:rsidRDefault="004E3BD0" w:rsidP="004E3BD0">
      <w:pPr>
        <w:pStyle w:val="a6"/>
        <w:ind w:left="240" w:right="720" w:firstLine="180"/>
      </w:pPr>
      <w:r>
        <w:t xml:space="preserve">        String </w:t>
      </w:r>
      <w:proofErr w:type="spellStart"/>
      <w:r>
        <w:t>timeMessage</w:t>
      </w:r>
      <w:proofErr w:type="spellEnd"/>
      <w:r>
        <w:t xml:space="preserve"> = (</w:t>
      </w:r>
      <w:proofErr w:type="spellStart"/>
      <w:r>
        <w:t>hour_string</w:t>
      </w:r>
      <w:proofErr w:type="spellEnd"/>
      <w:r>
        <w:t xml:space="preserve"> + ":" + </w:t>
      </w:r>
      <w:proofErr w:type="spellStart"/>
      <w:r>
        <w:t>minute_string</w:t>
      </w:r>
      <w:proofErr w:type="spellEnd"/>
      <w:r>
        <w:t>);</w:t>
      </w:r>
    </w:p>
    <w:p w14:paraId="565AED60" w14:textId="77777777" w:rsidR="004E3BD0" w:rsidRDefault="004E3BD0" w:rsidP="004E3BD0">
      <w:pPr>
        <w:pStyle w:val="a6"/>
        <w:ind w:left="240" w:right="720" w:firstLine="180"/>
      </w:pPr>
      <w:r>
        <w:t xml:space="preserve">        </w:t>
      </w:r>
      <w:proofErr w:type="spellStart"/>
      <w:r>
        <w:t>Toast.makeText</w:t>
      </w:r>
      <w:proofErr w:type="spellEnd"/>
      <w:r>
        <w:t xml:space="preserve">(this, </w:t>
      </w:r>
      <w:proofErr w:type="spellStart"/>
      <w:r>
        <w:t>getString</w:t>
      </w:r>
      <w:proofErr w:type="spellEnd"/>
      <w:r>
        <w:t>(</w:t>
      </w:r>
      <w:proofErr w:type="spellStart"/>
      <w:r>
        <w:t>R.string.time</w:t>
      </w:r>
      <w:proofErr w:type="spellEnd"/>
      <w:r>
        <w:t xml:space="preserve">) + </w:t>
      </w:r>
      <w:proofErr w:type="spellStart"/>
      <w:r>
        <w:t>timeMessage</w:t>
      </w:r>
      <w:proofErr w:type="spellEnd"/>
      <w:r>
        <w:t xml:space="preserve">, </w:t>
      </w:r>
      <w:proofErr w:type="spellStart"/>
      <w:r>
        <w:t>Toast.LENGTH_SHORT</w:t>
      </w:r>
      <w:proofErr w:type="spellEnd"/>
      <w:r>
        <w:t>).show();</w:t>
      </w:r>
    </w:p>
    <w:p w14:paraId="795158B5" w14:textId="77777777" w:rsidR="004E3BD0" w:rsidRDefault="004E3BD0" w:rsidP="004E3BD0">
      <w:pPr>
        <w:pStyle w:val="a6"/>
        <w:ind w:left="240" w:right="720" w:firstLine="180"/>
      </w:pPr>
      <w:r>
        <w:t xml:space="preserve">    }</w:t>
      </w:r>
    </w:p>
    <w:p w14:paraId="40C519FB" w14:textId="77777777" w:rsidR="004E3BD0" w:rsidRDefault="004E3BD0" w:rsidP="004E3BD0">
      <w:pPr>
        <w:pStyle w:val="a6"/>
        <w:ind w:left="240" w:right="720" w:firstLine="180"/>
      </w:pPr>
    </w:p>
    <w:p w14:paraId="76FD82F7" w14:textId="64828055" w:rsidR="00ED2413" w:rsidRDefault="004E3BD0" w:rsidP="004E3BD0">
      <w:pPr>
        <w:pStyle w:val="a6"/>
        <w:ind w:left="240" w:right="720" w:firstLine="180"/>
      </w:pPr>
      <w:r>
        <w:t>}</w:t>
      </w:r>
    </w:p>
    <w:p w14:paraId="7CCA2BE1" w14:textId="79703061" w:rsidR="00ED2413" w:rsidRDefault="00ED2413" w:rsidP="00ED2413">
      <w:pPr>
        <w:rPr>
          <w:lang w:bidi="ar-SA"/>
        </w:rPr>
      </w:pPr>
      <w:r>
        <w:rPr>
          <w:rFonts w:hint="eastAsia"/>
          <w:lang w:bidi="ar-SA"/>
        </w:rPr>
        <w:t>此方法对上面定义的</w:t>
      </w:r>
      <w:r>
        <w:rPr>
          <w:rFonts w:hint="eastAsia"/>
          <w:lang w:bidi="ar-SA"/>
        </w:rPr>
        <w:t xml:space="preserve"> </w:t>
      </w:r>
      <w:proofErr w:type="spellStart"/>
      <w:r>
        <w:rPr>
          <w:rFonts w:hint="eastAsia"/>
          <w:lang w:bidi="ar-SA"/>
        </w:rPr>
        <w:t>DialogFragment</w:t>
      </w:r>
      <w:proofErr w:type="spellEnd"/>
      <w:r>
        <w:rPr>
          <w:rFonts w:hint="eastAsia"/>
          <w:lang w:bidi="ar-SA"/>
        </w:rPr>
        <w:t xml:space="preserve"> </w:t>
      </w:r>
      <w:r>
        <w:rPr>
          <w:rFonts w:hint="eastAsia"/>
          <w:lang w:bidi="ar-SA"/>
        </w:rPr>
        <w:t>的新实例调用</w:t>
      </w:r>
      <w:r>
        <w:rPr>
          <w:rFonts w:hint="eastAsia"/>
          <w:lang w:bidi="ar-SA"/>
        </w:rPr>
        <w:t xml:space="preserve"> show()</w:t>
      </w:r>
      <w:r>
        <w:rPr>
          <w:rFonts w:hint="eastAsia"/>
          <w:lang w:bidi="ar-SA"/>
        </w:rPr>
        <w:t>。</w:t>
      </w:r>
      <w:r>
        <w:rPr>
          <w:rFonts w:hint="eastAsia"/>
          <w:lang w:bidi="ar-SA"/>
        </w:rPr>
        <w:t>show()</w:t>
      </w:r>
      <w:r>
        <w:rPr>
          <w:rFonts w:hint="eastAsia"/>
          <w:lang w:bidi="ar-SA"/>
        </w:rPr>
        <w:t>方法需要</w:t>
      </w:r>
      <w:r>
        <w:rPr>
          <w:rFonts w:hint="eastAsia"/>
          <w:lang w:bidi="ar-SA"/>
        </w:rPr>
        <w:t xml:space="preserve"> </w:t>
      </w:r>
      <w:proofErr w:type="spellStart"/>
      <w:r>
        <w:rPr>
          <w:rFonts w:hint="eastAsia"/>
          <w:lang w:bidi="ar-SA"/>
        </w:rPr>
        <w:t>FragmentManager</w:t>
      </w:r>
      <w:proofErr w:type="spellEnd"/>
      <w:r>
        <w:rPr>
          <w:rFonts w:hint="eastAsia"/>
          <w:lang w:bidi="ar-SA"/>
        </w:rPr>
        <w:t>的实例和</w:t>
      </w:r>
      <w:r w:rsidR="007D4E15">
        <w:rPr>
          <w:rFonts w:hint="eastAsia"/>
          <w:lang w:bidi="ar-SA"/>
        </w:rPr>
        <w:t>片段</w:t>
      </w:r>
      <w:r>
        <w:rPr>
          <w:rFonts w:hint="eastAsia"/>
          <w:lang w:bidi="ar-SA"/>
        </w:rPr>
        <w:t>的专属标记名称。注意：如果应用支持</w:t>
      </w:r>
      <w:r>
        <w:rPr>
          <w:rFonts w:hint="eastAsia"/>
          <w:lang w:bidi="ar-SA"/>
        </w:rPr>
        <w:t xml:space="preserve"> Android 3.0 </w:t>
      </w:r>
      <w:r>
        <w:rPr>
          <w:rFonts w:hint="eastAsia"/>
          <w:lang w:bidi="ar-SA"/>
        </w:rPr>
        <w:t>之前的版本，请务必通过调用</w:t>
      </w:r>
      <w:proofErr w:type="spellStart"/>
      <w:r>
        <w:rPr>
          <w:rFonts w:hint="eastAsia"/>
          <w:lang w:bidi="ar-SA"/>
        </w:rPr>
        <w:t>getSupportFragmentManager</w:t>
      </w:r>
      <w:proofErr w:type="spellEnd"/>
      <w:r>
        <w:rPr>
          <w:rFonts w:hint="eastAsia"/>
          <w:lang w:bidi="ar-SA"/>
        </w:rPr>
        <w:t>()</w:t>
      </w:r>
      <w:r>
        <w:rPr>
          <w:rFonts w:hint="eastAsia"/>
          <w:lang w:bidi="ar-SA"/>
        </w:rPr>
        <w:t>来获取</w:t>
      </w:r>
      <w:proofErr w:type="spellStart"/>
      <w:r>
        <w:rPr>
          <w:rFonts w:hint="eastAsia"/>
          <w:lang w:bidi="ar-SA"/>
        </w:rPr>
        <w:t>FragmentManager</w:t>
      </w:r>
      <w:proofErr w:type="spellEnd"/>
      <w:r>
        <w:rPr>
          <w:rFonts w:hint="eastAsia"/>
          <w:lang w:bidi="ar-SA"/>
        </w:rPr>
        <w:t>的实例。此外，请确保显示时间选择器的</w:t>
      </w:r>
      <w:r w:rsidR="00435E1D">
        <w:rPr>
          <w:rFonts w:hint="eastAsia"/>
          <w:lang w:bidi="ar-SA"/>
        </w:rPr>
        <w:t>活动</w:t>
      </w:r>
      <w:r>
        <w:rPr>
          <w:rFonts w:hint="eastAsia"/>
          <w:lang w:bidi="ar-SA"/>
        </w:rPr>
        <w:t>扩展的是</w:t>
      </w:r>
      <w:r>
        <w:rPr>
          <w:rFonts w:hint="eastAsia"/>
          <w:lang w:bidi="ar-SA"/>
        </w:rPr>
        <w:t xml:space="preserve"> </w:t>
      </w:r>
      <w:proofErr w:type="spellStart"/>
      <w:r>
        <w:rPr>
          <w:rFonts w:hint="eastAsia"/>
          <w:lang w:bidi="ar-SA"/>
        </w:rPr>
        <w:t>FragmentActivity</w:t>
      </w:r>
      <w:proofErr w:type="spellEnd"/>
      <w:r>
        <w:rPr>
          <w:rFonts w:hint="eastAsia"/>
          <w:lang w:bidi="ar-SA"/>
        </w:rPr>
        <w:t>，而不是标准</w:t>
      </w:r>
      <w:r>
        <w:rPr>
          <w:rFonts w:hint="eastAsia"/>
          <w:lang w:bidi="ar-SA"/>
        </w:rPr>
        <w:t xml:space="preserve"> Activity </w:t>
      </w:r>
      <w:r>
        <w:rPr>
          <w:rFonts w:hint="eastAsia"/>
          <w:lang w:bidi="ar-SA"/>
        </w:rPr>
        <w:t>类。</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F7CDE" w14:paraId="00B81A7F" w14:textId="77777777" w:rsidTr="00AE4268">
        <w:tc>
          <w:tcPr>
            <w:tcW w:w="4675" w:type="dxa"/>
          </w:tcPr>
          <w:p w14:paraId="47A115BC" w14:textId="77777777" w:rsidR="00BF7CDE" w:rsidRDefault="00BF7CDE" w:rsidP="00AE4268">
            <w:pPr>
              <w:ind w:firstLineChars="0" w:firstLine="0"/>
              <w:jc w:val="center"/>
              <w:rPr>
                <w:lang w:bidi="ar-SA"/>
              </w:rPr>
            </w:pPr>
            <w:r>
              <w:rPr>
                <w:noProof/>
              </w:rPr>
              <w:lastRenderedPageBreak/>
              <w:drawing>
                <wp:inline distT="0" distB="0" distL="0" distR="0" wp14:anchorId="75E1F4EE" wp14:editId="52BC50C8">
                  <wp:extent cx="1454150" cy="2425412"/>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62353" cy="2439094"/>
                          </a:xfrm>
                          <a:prstGeom prst="rect">
                            <a:avLst/>
                          </a:prstGeom>
                        </pic:spPr>
                      </pic:pic>
                    </a:graphicData>
                  </a:graphic>
                </wp:inline>
              </w:drawing>
            </w:r>
          </w:p>
          <w:p w14:paraId="368A2EC9" w14:textId="042CD34F" w:rsidR="00AE4268" w:rsidRDefault="00AE4268" w:rsidP="00AE4268">
            <w:pPr>
              <w:pStyle w:val="a5"/>
              <w:rPr>
                <w:rFonts w:hint="eastAsia"/>
                <w:lang w:bidi="ar-SA"/>
              </w:rPr>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14</w:t>
            </w:r>
            <w:r w:rsidR="00865899">
              <w:fldChar w:fldCharType="end"/>
            </w:r>
            <w:r w:rsidR="00B3005B">
              <w:t xml:space="preserve"> </w:t>
            </w:r>
            <w:r w:rsidR="00B3005B">
              <w:rPr>
                <w:rFonts w:hint="eastAsia"/>
              </w:rPr>
              <w:t>日期</w:t>
            </w:r>
          </w:p>
        </w:tc>
        <w:tc>
          <w:tcPr>
            <w:tcW w:w="4675" w:type="dxa"/>
          </w:tcPr>
          <w:p w14:paraId="6E083BCA" w14:textId="77777777" w:rsidR="00BF7CDE" w:rsidRDefault="00AE4268" w:rsidP="00AE4268">
            <w:pPr>
              <w:keepNext/>
              <w:ind w:firstLineChars="0" w:firstLine="0"/>
              <w:jc w:val="center"/>
              <w:rPr>
                <w:lang w:bidi="ar-SA"/>
              </w:rPr>
            </w:pPr>
            <w:r>
              <w:rPr>
                <w:noProof/>
              </w:rPr>
              <w:drawing>
                <wp:inline distT="0" distB="0" distL="0" distR="0" wp14:anchorId="477D3EFC" wp14:editId="1367A574">
                  <wp:extent cx="1771650" cy="2447852"/>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79015" cy="2458028"/>
                          </a:xfrm>
                          <a:prstGeom prst="rect">
                            <a:avLst/>
                          </a:prstGeom>
                        </pic:spPr>
                      </pic:pic>
                    </a:graphicData>
                  </a:graphic>
                </wp:inline>
              </w:drawing>
            </w:r>
          </w:p>
          <w:p w14:paraId="6E319F45" w14:textId="3AEB360D" w:rsidR="00AE4268" w:rsidRDefault="00AE4268" w:rsidP="00AE4268">
            <w:pPr>
              <w:pStyle w:val="a5"/>
              <w:rPr>
                <w:rFonts w:hint="eastAsia"/>
              </w:rPr>
            </w:pPr>
            <w:r>
              <w:t>图</w:t>
            </w:r>
            <w:r>
              <w:t xml:space="preserve"> </w:t>
            </w:r>
            <w:r w:rsidR="00865899">
              <w:fldChar w:fldCharType="begin"/>
            </w:r>
            <w:r w:rsidR="00865899">
              <w:instrText xml:space="preserve"> STYLEREF 1 \s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SEQ </w:instrText>
            </w:r>
            <w:r w:rsidR="00865899">
              <w:instrText>图</w:instrText>
            </w:r>
            <w:r w:rsidR="00865899">
              <w:instrText xml:space="preserve"> \* ARABIC \s 1 </w:instrText>
            </w:r>
            <w:r w:rsidR="00865899">
              <w:fldChar w:fldCharType="separate"/>
            </w:r>
            <w:r w:rsidR="003E203A">
              <w:rPr>
                <w:noProof/>
              </w:rPr>
              <w:t>15</w:t>
            </w:r>
            <w:r w:rsidR="00865899">
              <w:fldChar w:fldCharType="end"/>
            </w:r>
            <w:r w:rsidR="00B3005B">
              <w:t xml:space="preserve"> </w:t>
            </w:r>
            <w:r w:rsidR="00B3005B">
              <w:rPr>
                <w:rFonts w:hint="eastAsia"/>
              </w:rPr>
              <w:t>时间</w:t>
            </w:r>
          </w:p>
        </w:tc>
      </w:tr>
    </w:tbl>
    <w:bookmarkEnd w:id="51"/>
    <w:p w14:paraId="1123D919" w14:textId="4E742B9E" w:rsidR="00476B0B" w:rsidRDefault="00CD10F6" w:rsidP="00094B42">
      <w:pPr>
        <w:pStyle w:val="2"/>
        <w:ind w:left="578" w:hanging="578"/>
      </w:pPr>
      <w:r>
        <w:rPr>
          <w:rFonts w:hint="eastAsia"/>
        </w:rPr>
        <w:t>设计技巧</w:t>
      </w:r>
    </w:p>
    <w:p w14:paraId="274C5C17" w14:textId="314DAE5D" w:rsidR="00476B0B" w:rsidRDefault="00A365DF" w:rsidP="00476B0B">
      <w:r>
        <w:t>安卓</w:t>
      </w:r>
      <w:r w:rsidR="00476B0B">
        <w:rPr>
          <w:rFonts w:hint="eastAsia"/>
        </w:rPr>
        <w:t>的</w:t>
      </w:r>
      <w:r w:rsidR="00476B0B">
        <w:t>API</w:t>
      </w:r>
      <w:r w:rsidR="00476B0B">
        <w:rPr>
          <w:rFonts w:hint="eastAsia"/>
        </w:rPr>
        <w:t>中提供了一些特殊的界面效果处理方法，下面介绍</w:t>
      </w:r>
      <w:r w:rsidR="00FD6E90">
        <w:rPr>
          <w:rFonts w:hint="eastAsia"/>
        </w:rPr>
        <w:t>一些小技巧，但是安卓还具有</w:t>
      </w:r>
      <w:r w:rsidR="00867092">
        <w:rPr>
          <w:rFonts w:hint="eastAsia"/>
        </w:rPr>
        <w:t>更</w:t>
      </w:r>
      <w:r w:rsidR="00FD6E90">
        <w:rPr>
          <w:rFonts w:hint="eastAsia"/>
        </w:rPr>
        <w:t>强大的界面效果，需要不断的总结和积累</w:t>
      </w:r>
      <w:r w:rsidR="00476B0B">
        <w:rPr>
          <w:rFonts w:hint="eastAsia"/>
        </w:rPr>
        <w:t>。</w:t>
      </w:r>
    </w:p>
    <w:p w14:paraId="3775A730" w14:textId="77777777" w:rsidR="00476B0B" w:rsidRDefault="00476B0B" w:rsidP="00E05AE9">
      <w:pPr>
        <w:pStyle w:val="3"/>
      </w:pPr>
      <w:bookmarkStart w:id="52" w:name="_Toc242772214"/>
      <w:r>
        <w:rPr>
          <w:rFonts w:hint="eastAsia"/>
        </w:rPr>
        <w:t>文本处理</w:t>
      </w:r>
      <w:bookmarkEnd w:id="52"/>
    </w:p>
    <w:p w14:paraId="332CD4C2" w14:textId="70E28A4F" w:rsidR="00476B0B" w:rsidRDefault="00476B0B" w:rsidP="00476B0B">
      <w:r>
        <w:rPr>
          <w:rFonts w:hint="eastAsia"/>
          <w:shd w:val="clear" w:color="auto" w:fill="FFFFFF"/>
        </w:rPr>
        <w:t>在</w:t>
      </w:r>
      <w:r w:rsidR="00A365DF">
        <w:rPr>
          <w:shd w:val="clear" w:color="auto" w:fill="FFFFFF"/>
        </w:rPr>
        <w:t>安卓</w:t>
      </w:r>
      <w:r>
        <w:rPr>
          <w:rFonts w:hint="eastAsia"/>
          <w:shd w:val="clear" w:color="auto" w:fill="FFFFFF"/>
        </w:rPr>
        <w:t>中，有时候需要对文本进行各种特别的设置，比如颜色、大小、首行缩进，或者是在一段文本中加入图片，甚至是书写一些特殊的公式。如果通过布局文件使用多个控件来实现，一方面会使的使用起来特别的复杂，增加了布局文件维护的难度，另一方面，如果加入了太多的控件，在页面加载时也要耗费更多的资源。在</w:t>
      </w:r>
      <w:r>
        <w:rPr>
          <w:shd w:val="clear" w:color="auto" w:fill="FFFFFF"/>
        </w:rPr>
        <w:t>HTML</w:t>
      </w:r>
      <w:r>
        <w:rPr>
          <w:rFonts w:hint="eastAsia"/>
          <w:shd w:val="clear" w:color="auto" w:fill="FFFFFF"/>
        </w:rPr>
        <w:t>中，可以使用各种标签来实现这些特殊效果，而在</w:t>
      </w:r>
      <w:r w:rsidR="00A365DF">
        <w:rPr>
          <w:shd w:val="clear" w:color="auto" w:fill="FFFFFF"/>
        </w:rPr>
        <w:t>安卓</w:t>
      </w:r>
      <w:r>
        <w:rPr>
          <w:rFonts w:hint="eastAsia"/>
          <w:shd w:val="clear" w:color="auto" w:fill="FFFFFF"/>
        </w:rPr>
        <w:t>中有类似的机制，只不过不是使用标签来实现，而是使用</w:t>
      </w:r>
      <w:r>
        <w:rPr>
          <w:shd w:val="clear" w:color="auto" w:fill="FFFFFF"/>
        </w:rPr>
        <w:t>Spannable</w:t>
      </w:r>
      <w:r>
        <w:rPr>
          <w:rFonts w:hint="eastAsia"/>
          <w:shd w:val="clear" w:color="auto" w:fill="FFFFFF"/>
        </w:rPr>
        <w:t>对象来实现。</w:t>
      </w:r>
      <w:r>
        <w:rPr>
          <w:rFonts w:hint="eastAsia"/>
        </w:rPr>
        <w:t>在传统的</w:t>
      </w:r>
      <w:r>
        <w:t>HTML</w:t>
      </w:r>
      <w:r>
        <w:rPr>
          <w:rFonts w:hint="eastAsia"/>
        </w:rPr>
        <w:t>中网页中，加一个</w:t>
      </w:r>
      <w:r>
        <w:t>&lt;a&gt;</w:t>
      </w:r>
      <w:r>
        <w:rPr>
          <w:rFonts w:hint="eastAsia"/>
        </w:rPr>
        <w:t>标记就可以让一段文字变成超链接的形式，可以点击到连接的地址。在</w:t>
      </w:r>
      <w:r w:rsidR="00A365DF">
        <w:t>安卓</w:t>
      </w:r>
      <w:r>
        <w:rPr>
          <w:rFonts w:hint="eastAsia"/>
        </w:rPr>
        <w:t>界面中也能提供类似的功能。</w:t>
      </w:r>
      <w:r w:rsidR="00A365DF">
        <w:t>安卓</w:t>
      </w:r>
      <w:r>
        <w:rPr>
          <w:rFonts w:hint="eastAsia"/>
        </w:rPr>
        <w:t>界面的大多数文本一般通过</w:t>
      </w:r>
      <w:proofErr w:type="spellStart"/>
      <w:r>
        <w:t>TextView</w:t>
      </w:r>
      <w:proofErr w:type="spellEnd"/>
      <w:r>
        <w:rPr>
          <w:rFonts w:hint="eastAsia"/>
        </w:rPr>
        <w:t>对象来显示，</w:t>
      </w:r>
      <w:proofErr w:type="spellStart"/>
      <w:r>
        <w:t>TextView</w:t>
      </w:r>
      <w:proofErr w:type="spellEnd"/>
      <w:r>
        <w:rPr>
          <w:rFonts w:hint="eastAsia"/>
        </w:rPr>
        <w:t>的</w:t>
      </w:r>
      <w:proofErr w:type="spellStart"/>
      <w:r>
        <w:t>android:autoLink</w:t>
      </w:r>
      <w:proofErr w:type="spellEnd"/>
      <w:r>
        <w:rPr>
          <w:rFonts w:hint="eastAsia"/>
        </w:rPr>
        <w:t>属性设置可以实现这个功能。如果某个</w:t>
      </w:r>
      <w:proofErr w:type="spellStart"/>
      <w:r>
        <w:t>TextView</w:t>
      </w:r>
      <w:proofErr w:type="spellEnd"/>
      <w:r>
        <w:rPr>
          <w:rFonts w:hint="eastAsia"/>
        </w:rPr>
        <w:t>的</w:t>
      </w:r>
      <w:proofErr w:type="spellStart"/>
      <w:r>
        <w:t>android:autoLink</w:t>
      </w:r>
      <w:proofErr w:type="spellEnd"/>
      <w:r>
        <w:rPr>
          <w:rFonts w:hint="eastAsia"/>
        </w:rPr>
        <w:t>属性设置成“</w:t>
      </w:r>
      <w:r>
        <w:t>web</w:t>
      </w:r>
      <w:r>
        <w:rPr>
          <w:rFonts w:hint="eastAsia"/>
        </w:rPr>
        <w:t>”，则该</w:t>
      </w:r>
      <w:proofErr w:type="spellStart"/>
      <w:r>
        <w:t>TextView</w:t>
      </w:r>
      <w:proofErr w:type="spellEnd"/>
      <w:r>
        <w:rPr>
          <w:rFonts w:hint="eastAsia"/>
        </w:rPr>
        <w:t>中网址形式的字符就会自动变成超链接的形式。下面使用一个简单的例子来说明设置的过程。首先在</w:t>
      </w:r>
      <w:r>
        <w:t>/res/values/String.xml</w:t>
      </w:r>
      <w:r>
        <w:rPr>
          <w:rFonts w:hint="eastAsia"/>
        </w:rPr>
        <w:t>中定义一个字符串，见</w:t>
      </w:r>
      <w:r>
        <w:fldChar w:fldCharType="begin"/>
      </w:r>
      <w:r>
        <w:instrText xml:space="preserve"> REF _Ref459561701 \h </w:instrText>
      </w:r>
      <w:r>
        <w:fldChar w:fldCharType="separate"/>
      </w:r>
      <w:r w:rsidR="003E203A">
        <w:rPr>
          <w:rFonts w:hint="eastAsia"/>
        </w:rPr>
        <w:t>码</w:t>
      </w:r>
      <w:r w:rsidR="003E203A">
        <w:t xml:space="preserve"> </w:t>
      </w:r>
      <w:r w:rsidR="003E203A">
        <w:rPr>
          <w:noProof/>
        </w:rPr>
        <w:t>3</w:t>
      </w:r>
      <w:r w:rsidR="003E203A">
        <w:noBreakHyphen/>
      </w:r>
      <w:r w:rsidR="003E203A">
        <w:rPr>
          <w:noProof/>
        </w:rPr>
        <w:t>43</w:t>
      </w:r>
      <w:r>
        <w:fldChar w:fldCharType="end"/>
      </w:r>
      <w:r>
        <w:rPr>
          <w:rFonts w:hint="eastAsia"/>
        </w:rPr>
        <w:t>。</w:t>
      </w:r>
    </w:p>
    <w:p w14:paraId="228E4212" w14:textId="55C597D4" w:rsidR="00476B0B" w:rsidRPr="00E05AE9" w:rsidRDefault="00476B0B" w:rsidP="00E05AE9">
      <w:pPr>
        <w:pStyle w:val="a6"/>
        <w:ind w:left="240" w:right="720" w:firstLine="180"/>
      </w:pPr>
      <w:r w:rsidRPr="00E05AE9">
        <w:t>&lt;string name="</w:t>
      </w:r>
      <w:r w:rsidR="00DC6D6E">
        <w:t>c</w:t>
      </w:r>
      <w:r w:rsidRPr="00E05AE9">
        <w:t>"&gt;</w:t>
      </w:r>
      <w:proofErr w:type="spellStart"/>
      <w:r w:rsidR="00E05AE9">
        <w:rPr>
          <w:rFonts w:hint="eastAsia"/>
        </w:rPr>
        <w:t>and</w:t>
      </w:r>
      <w:r w:rsidR="00E05AE9">
        <w:t>roid_develop</w:t>
      </w:r>
      <w:proofErr w:type="spellEnd"/>
      <w:r w:rsidR="00E05AE9">
        <w:t>:</w:t>
      </w:r>
      <w:r w:rsidR="00245C15" w:rsidRPr="00245C15">
        <w:t xml:space="preserve"> https://developer.android.com</w:t>
      </w:r>
      <w:r w:rsidR="00E05AE9" w:rsidRPr="00245C15">
        <w:t>&lt;/string</w:t>
      </w:r>
      <w:r w:rsidRPr="00E05AE9">
        <w:t>&gt;</w:t>
      </w:r>
    </w:p>
    <w:p w14:paraId="1DEC5736" w14:textId="09D55ED9" w:rsidR="00E05AE9" w:rsidRDefault="00E05AE9" w:rsidP="00E05AE9">
      <w:pPr>
        <w:pStyle w:val="a5"/>
      </w:pPr>
      <w:bookmarkStart w:id="53" w:name="_Toc476667870"/>
      <w:bookmarkStart w:id="54" w:name="_Ref459561701"/>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43</w:t>
      </w:r>
      <w:r w:rsidR="00EF15E2">
        <w:fldChar w:fldCharType="end"/>
      </w:r>
      <w:bookmarkEnd w:id="54"/>
      <w:r>
        <w:t xml:space="preserve"> </w:t>
      </w:r>
      <w:r>
        <w:rPr>
          <w:rFonts w:hint="eastAsia"/>
        </w:rPr>
        <w:t>定义字符串资源</w:t>
      </w:r>
      <w:bookmarkEnd w:id="53"/>
    </w:p>
    <w:p w14:paraId="468961F6" w14:textId="14DFABB1" w:rsidR="00476B0B" w:rsidRDefault="00476B0B" w:rsidP="00476B0B">
      <w:r>
        <w:rPr>
          <w:rFonts w:hint="eastAsia"/>
        </w:rPr>
        <w:t>然后，在</w:t>
      </w:r>
      <w:r>
        <w:t>/res/layout/main.xml</w:t>
      </w:r>
      <w:r>
        <w:rPr>
          <w:rFonts w:hint="eastAsia"/>
        </w:rPr>
        <w:t>布局文件中，把</w:t>
      </w:r>
      <w:proofErr w:type="spellStart"/>
      <w:r>
        <w:t>TextView</w:t>
      </w:r>
      <w:proofErr w:type="spellEnd"/>
      <w:r>
        <w:rPr>
          <w:rFonts w:hint="eastAsia"/>
        </w:rPr>
        <w:t>的</w:t>
      </w:r>
      <w:proofErr w:type="spellStart"/>
      <w:r>
        <w:t>android:autoLink</w:t>
      </w:r>
      <w:proofErr w:type="spellEnd"/>
      <w:r>
        <w:rPr>
          <w:rFonts w:hint="eastAsia"/>
        </w:rPr>
        <w:t>属性设置成“</w:t>
      </w:r>
      <w:r>
        <w:t>web</w:t>
      </w:r>
      <w:r>
        <w:rPr>
          <w:rFonts w:hint="eastAsia"/>
        </w:rPr>
        <w:t>”，见</w:t>
      </w:r>
      <w:r>
        <w:fldChar w:fldCharType="begin"/>
      </w:r>
      <w:r>
        <w:instrText xml:space="preserve"> REF _Ref459561760 \h </w:instrText>
      </w:r>
      <w:r>
        <w:fldChar w:fldCharType="separate"/>
      </w:r>
      <w:r w:rsidR="003E203A">
        <w:rPr>
          <w:rFonts w:hint="eastAsia"/>
        </w:rPr>
        <w:t>码</w:t>
      </w:r>
      <w:r w:rsidR="003E203A">
        <w:t xml:space="preserve"> </w:t>
      </w:r>
      <w:r w:rsidR="003E203A">
        <w:rPr>
          <w:noProof/>
        </w:rPr>
        <w:t>3</w:t>
      </w:r>
      <w:r w:rsidR="003E203A">
        <w:noBreakHyphen/>
      </w:r>
      <w:r w:rsidR="003E203A">
        <w:rPr>
          <w:noProof/>
        </w:rPr>
        <w:t>44</w:t>
      </w:r>
      <w:r>
        <w:fldChar w:fldCharType="end"/>
      </w:r>
      <w:r>
        <w:rPr>
          <w:rFonts w:hint="eastAsia"/>
        </w:rPr>
        <w:t>。</w:t>
      </w:r>
    </w:p>
    <w:p w14:paraId="0DB6A52D" w14:textId="77777777" w:rsidR="00476B0B" w:rsidRDefault="00476B0B" w:rsidP="00476B0B">
      <w:pPr>
        <w:pStyle w:val="a6"/>
        <w:ind w:left="240" w:right="720" w:firstLine="180"/>
        <w:rPr>
          <w:rFonts w:eastAsiaTheme="minorEastAsia" w:cstheme="minorBidi"/>
          <w:sz w:val="21"/>
        </w:rPr>
      </w:pPr>
      <w:r>
        <w:lastRenderedPageBreak/>
        <w:t>&lt;?xml version="1.0" encoding="utf-8"?&gt;</w:t>
      </w:r>
    </w:p>
    <w:p w14:paraId="32EB60F4" w14:textId="77777777" w:rsidR="00476B0B" w:rsidRDefault="00476B0B" w:rsidP="00476B0B">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0AF32D90"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2E279447"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fill_parent</w:t>
      </w:r>
      <w:proofErr w:type="spellEnd"/>
      <w:r>
        <w:t>"</w:t>
      </w:r>
    </w:p>
    <w:p w14:paraId="3F702CA7" w14:textId="77777777" w:rsidR="00476B0B" w:rsidRDefault="00476B0B" w:rsidP="00476B0B">
      <w:pPr>
        <w:pStyle w:val="a6"/>
        <w:ind w:left="240" w:right="720" w:firstLine="180"/>
      </w:pPr>
      <w:r>
        <w:t xml:space="preserve">    </w:t>
      </w:r>
      <w:proofErr w:type="spellStart"/>
      <w:r>
        <w:t>android:orientation</w:t>
      </w:r>
      <w:proofErr w:type="spellEnd"/>
      <w:r>
        <w:t>="vertical" &gt;</w:t>
      </w:r>
    </w:p>
    <w:p w14:paraId="4D6DD9BC" w14:textId="77777777" w:rsidR="00476B0B" w:rsidRDefault="00476B0B" w:rsidP="00476B0B">
      <w:pPr>
        <w:pStyle w:val="a6"/>
        <w:ind w:left="240" w:right="720" w:firstLine="180"/>
      </w:pPr>
    </w:p>
    <w:p w14:paraId="0A46DDB0" w14:textId="77777777" w:rsidR="00476B0B" w:rsidRDefault="00476B0B" w:rsidP="00476B0B">
      <w:pPr>
        <w:pStyle w:val="a6"/>
        <w:ind w:left="240" w:right="720" w:firstLine="180"/>
      </w:pPr>
      <w:r>
        <w:t xml:space="preserve">    &lt;</w:t>
      </w:r>
      <w:proofErr w:type="spellStart"/>
      <w:r>
        <w:t>TextView</w:t>
      </w:r>
      <w:proofErr w:type="spellEnd"/>
    </w:p>
    <w:p w14:paraId="5BB35AFD" w14:textId="77777777" w:rsidR="00476B0B" w:rsidRDefault="00476B0B" w:rsidP="00476B0B">
      <w:pPr>
        <w:pStyle w:val="a6"/>
        <w:ind w:left="240" w:right="720" w:firstLine="180"/>
      </w:pPr>
      <w:r>
        <w:t xml:space="preserve">        </w:t>
      </w:r>
      <w:proofErr w:type="spellStart"/>
      <w:r>
        <w:t>android:id</w:t>
      </w:r>
      <w:proofErr w:type="spellEnd"/>
      <w:r>
        <w:t>="@+id/</w:t>
      </w:r>
      <w:proofErr w:type="spellStart"/>
      <w:r>
        <w:t>textView</w:t>
      </w:r>
      <w:proofErr w:type="spellEnd"/>
      <w:r>
        <w:t>"</w:t>
      </w:r>
    </w:p>
    <w:p w14:paraId="0AB682A4"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16BE822E"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2594E5D2" w14:textId="77777777" w:rsidR="00476B0B" w:rsidRDefault="00476B0B" w:rsidP="00476B0B">
      <w:pPr>
        <w:pStyle w:val="a6"/>
        <w:ind w:left="240" w:right="720" w:firstLine="180"/>
      </w:pPr>
      <w:r>
        <w:t xml:space="preserve">        </w:t>
      </w:r>
      <w:proofErr w:type="spellStart"/>
      <w:r>
        <w:t>android:autoLink</w:t>
      </w:r>
      <w:proofErr w:type="spellEnd"/>
      <w:r>
        <w:t>="web"</w:t>
      </w:r>
    </w:p>
    <w:p w14:paraId="5C416B39" w14:textId="14F7F4A4" w:rsidR="00476B0B" w:rsidRDefault="00476B0B" w:rsidP="00476B0B">
      <w:pPr>
        <w:pStyle w:val="a6"/>
        <w:ind w:left="240" w:right="720" w:firstLine="180"/>
      </w:pPr>
      <w:r>
        <w:t xml:space="preserve">        </w:t>
      </w:r>
      <w:proofErr w:type="spellStart"/>
      <w:r>
        <w:t>android:text</w:t>
      </w:r>
      <w:proofErr w:type="spellEnd"/>
      <w:r>
        <w:t>="@string/</w:t>
      </w:r>
      <w:proofErr w:type="spellStart"/>
      <w:r w:rsidR="00622930">
        <w:rPr>
          <w:rFonts w:hint="eastAsia"/>
        </w:rPr>
        <w:t>and</w:t>
      </w:r>
      <w:r w:rsidR="00622930">
        <w:t>roid_develop</w:t>
      </w:r>
      <w:proofErr w:type="spellEnd"/>
      <w:r w:rsidR="00622930">
        <w:t xml:space="preserve"> </w:t>
      </w:r>
      <w:r>
        <w:t>"</w:t>
      </w:r>
    </w:p>
    <w:p w14:paraId="54BB63EA" w14:textId="77777777" w:rsidR="00476B0B" w:rsidRDefault="00476B0B" w:rsidP="00476B0B">
      <w:pPr>
        <w:pStyle w:val="a6"/>
        <w:ind w:left="240" w:right="720" w:firstLine="180"/>
      </w:pPr>
      <w:r>
        <w:t xml:space="preserve">        </w:t>
      </w:r>
      <w:proofErr w:type="spellStart"/>
      <w:r>
        <w:t>android:textColor</w:t>
      </w:r>
      <w:proofErr w:type="spellEnd"/>
      <w:r>
        <w:t>="#ff0000"</w:t>
      </w:r>
    </w:p>
    <w:p w14:paraId="33F4EBAA" w14:textId="77777777" w:rsidR="00476B0B" w:rsidRDefault="00476B0B" w:rsidP="00476B0B">
      <w:pPr>
        <w:pStyle w:val="a6"/>
        <w:ind w:left="240" w:right="720" w:firstLine="180"/>
      </w:pPr>
      <w:r>
        <w:t xml:space="preserve">        </w:t>
      </w:r>
      <w:proofErr w:type="spellStart"/>
      <w:r>
        <w:t>android:textSize</w:t>
      </w:r>
      <w:proofErr w:type="spellEnd"/>
      <w:r>
        <w:t>="24sp"</w:t>
      </w:r>
    </w:p>
    <w:p w14:paraId="5601A290" w14:textId="77777777" w:rsidR="00476B0B" w:rsidRDefault="00476B0B" w:rsidP="00476B0B">
      <w:pPr>
        <w:pStyle w:val="a6"/>
        <w:ind w:left="240" w:right="720" w:firstLine="180"/>
      </w:pPr>
      <w:r>
        <w:t xml:space="preserve">        </w:t>
      </w:r>
      <w:proofErr w:type="spellStart"/>
      <w:r>
        <w:t>android:textStyle</w:t>
      </w:r>
      <w:proofErr w:type="spellEnd"/>
      <w:r>
        <w:t>="bold" /&gt;</w:t>
      </w:r>
    </w:p>
    <w:p w14:paraId="17C644EF" w14:textId="77777777" w:rsidR="00476B0B" w:rsidRDefault="00476B0B" w:rsidP="00476B0B">
      <w:pPr>
        <w:pStyle w:val="a6"/>
        <w:ind w:left="240" w:right="720" w:firstLine="180"/>
      </w:pPr>
    </w:p>
    <w:p w14:paraId="2C4F3767" w14:textId="19304EE9" w:rsidR="00476B0B" w:rsidRDefault="00476B0B" w:rsidP="00476B0B">
      <w:pPr>
        <w:pStyle w:val="a6"/>
        <w:ind w:left="240" w:right="720" w:firstLine="180"/>
        <w:rPr>
          <w:rFonts w:ascii="Helvetica" w:hAnsi="Helvetica"/>
          <w:color w:val="000000"/>
        </w:rPr>
      </w:pPr>
      <w:r>
        <w:t>&lt;/</w:t>
      </w:r>
      <w:proofErr w:type="spellStart"/>
      <w:r>
        <w:t>LinearLayout</w:t>
      </w:r>
      <w:proofErr w:type="spellEnd"/>
      <w:r>
        <w:t>&gt;</w:t>
      </w:r>
      <w:r>
        <w:rPr>
          <w:rFonts w:ascii="Helvetica" w:hAnsi="Helvetica"/>
          <w:color w:val="000000"/>
        </w:rPr>
        <w:t xml:space="preserve"> </w:t>
      </w:r>
    </w:p>
    <w:p w14:paraId="30DEE938" w14:textId="59485311" w:rsidR="00DC6D6E" w:rsidRDefault="00DC6D6E" w:rsidP="00DC6D6E">
      <w:pPr>
        <w:pStyle w:val="a5"/>
      </w:pPr>
      <w:bookmarkStart w:id="55" w:name="_Toc476667871"/>
      <w:bookmarkStart w:id="56" w:name="_Ref459561760"/>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44</w:t>
      </w:r>
      <w:r w:rsidR="00EF15E2">
        <w:fldChar w:fldCharType="end"/>
      </w:r>
      <w:bookmarkEnd w:id="56"/>
      <w:r>
        <w:t xml:space="preserve"> </w:t>
      </w:r>
      <w:r>
        <w:rPr>
          <w:rFonts w:hint="eastAsia"/>
        </w:rPr>
        <w:t>设置</w:t>
      </w:r>
      <w:proofErr w:type="spellStart"/>
      <w:r>
        <w:t>TextView</w:t>
      </w:r>
      <w:proofErr w:type="spellEnd"/>
      <w:r>
        <w:rPr>
          <w:rFonts w:hint="eastAsia"/>
        </w:rPr>
        <w:t>的链接属性</w:t>
      </w:r>
      <w:bookmarkEnd w:id="55"/>
    </w:p>
    <w:p w14:paraId="760D3532" w14:textId="77777777" w:rsidR="00476B0B" w:rsidRDefault="00476B0B" w:rsidP="00476B0B">
      <w:proofErr w:type="spellStart"/>
      <w:r>
        <w:t>android:autoLink</w:t>
      </w:r>
      <w:proofErr w:type="spellEnd"/>
      <w:r>
        <w:rPr>
          <w:rFonts w:hint="eastAsia"/>
        </w:rPr>
        <w:t>的值还可以是“</w:t>
      </w:r>
      <w:r>
        <w:t>phone</w:t>
      </w:r>
      <w:r>
        <w:rPr>
          <w:rFonts w:hint="eastAsia"/>
        </w:rPr>
        <w:t>”或“</w:t>
      </w:r>
      <w:r>
        <w:t>email</w:t>
      </w:r>
      <w:r>
        <w:rPr>
          <w:rFonts w:hint="eastAsia"/>
        </w:rPr>
        <w:t>”，可以将字符串中的电话或邮件地址设置成超链接，如果将这个值设置为“</w:t>
      </w:r>
      <w:r>
        <w:t>all</w:t>
      </w:r>
      <w:r>
        <w:rPr>
          <w:rFonts w:hint="eastAsia"/>
        </w:rPr>
        <w:t>”，则对上述三种类型的字符串都设置成超链接。</w:t>
      </w:r>
    </w:p>
    <w:p w14:paraId="73BEA3A4" w14:textId="77777777" w:rsidR="00476B0B" w:rsidRDefault="00476B0B" w:rsidP="00094B42">
      <w:pPr>
        <w:pStyle w:val="4"/>
      </w:pPr>
      <w:r>
        <w:rPr>
          <w:rFonts w:hint="eastAsia"/>
        </w:rPr>
        <w:t>文本样式</w:t>
      </w:r>
    </w:p>
    <w:p w14:paraId="7398BABE" w14:textId="71F060DC" w:rsidR="00476B0B" w:rsidRDefault="00476B0B" w:rsidP="00476B0B">
      <w:r>
        <w:rPr>
          <w:rFonts w:hint="eastAsia"/>
        </w:rPr>
        <w:t>有时候，我们需要对文本显示的样式进行一些特殊的设置，例如突出显示</w:t>
      </w:r>
      <w:r w:rsidR="00177662">
        <w:rPr>
          <w:rFonts w:hint="eastAsia"/>
        </w:rPr>
        <w:t>视图</w:t>
      </w:r>
      <w:r>
        <w:rPr>
          <w:rFonts w:hint="eastAsia"/>
        </w:rPr>
        <w:t>中部分内容，可以使用</w:t>
      </w:r>
      <w:r w:rsidR="00A365DF">
        <w:t>安卓</w:t>
      </w:r>
      <w:r>
        <w:rPr>
          <w:rFonts w:hint="eastAsia"/>
        </w:rPr>
        <w:t>的文本样式设置来完成。</w:t>
      </w:r>
      <w:r w:rsidR="00A365DF">
        <w:t>安卓</w:t>
      </w:r>
      <w:r>
        <w:rPr>
          <w:rFonts w:hint="eastAsia"/>
        </w:rPr>
        <w:t>的文本设置样式可以使用静态或动态方式设置内容的样式两种方式。</w:t>
      </w:r>
    </w:p>
    <w:p w14:paraId="45410814" w14:textId="77777777" w:rsidR="00476B0B" w:rsidRDefault="00476B0B" w:rsidP="0086176B">
      <w:pPr>
        <w:pStyle w:val="a0"/>
        <w:ind w:firstLine="482"/>
      </w:pPr>
      <w:r>
        <w:rPr>
          <w:rFonts w:hint="eastAsia"/>
        </w:rPr>
        <w:t>静态方式设置文本样式</w:t>
      </w:r>
    </w:p>
    <w:p w14:paraId="6ADFC73F" w14:textId="77777777" w:rsidR="00476B0B" w:rsidRDefault="00476B0B" w:rsidP="00476B0B">
      <w:r>
        <w:rPr>
          <w:rFonts w:hint="eastAsia"/>
        </w:rPr>
        <w:t>静态的方式是直接在</w:t>
      </w:r>
      <w:r>
        <w:t>/res/values/string.xml</w:t>
      </w:r>
      <w:r>
        <w:rPr>
          <w:rFonts w:hint="eastAsia"/>
        </w:rPr>
        <w:t>中定义一个字符串变量，并指定其内容。如下所示：</w:t>
      </w:r>
    </w:p>
    <w:p w14:paraId="25EBAFE1" w14:textId="0770EC08" w:rsidR="00476B0B" w:rsidRDefault="00476B0B" w:rsidP="0086176B">
      <w:pPr>
        <w:pStyle w:val="a6"/>
        <w:ind w:left="240" w:right="720" w:firstLine="180"/>
      </w:pPr>
      <w:r w:rsidRPr="0086176B">
        <w:t>&lt;string name="</w:t>
      </w:r>
      <w:proofErr w:type="spellStart"/>
      <w:r w:rsidRPr="0086176B">
        <w:t>styledText</w:t>
      </w:r>
      <w:proofErr w:type="spellEnd"/>
      <w:r w:rsidRPr="0086176B">
        <w:t xml:space="preserve">"&gt; </w:t>
      </w:r>
      <w:r w:rsidRPr="0086176B">
        <w:rPr>
          <w:rFonts w:hint="eastAsia"/>
        </w:rPr>
        <w:t>在</w:t>
      </w:r>
      <w:r w:rsidRPr="0086176B">
        <w:t>&lt;b&gt;</w:t>
      </w:r>
      <w:proofErr w:type="spellStart"/>
      <w:r w:rsidRPr="0086176B">
        <w:t>TextView</w:t>
      </w:r>
      <w:proofErr w:type="spellEnd"/>
      <w:r w:rsidRPr="0086176B">
        <w:t>&lt;/b&gt;</w:t>
      </w:r>
      <w:r w:rsidRPr="0086176B">
        <w:rPr>
          <w:rFonts w:hint="eastAsia"/>
        </w:rPr>
        <w:t>中设置</w:t>
      </w:r>
      <w:r w:rsidRPr="0086176B">
        <w:t>&lt;</w:t>
      </w:r>
      <w:proofErr w:type="spellStart"/>
      <w:r w:rsidRPr="0086176B">
        <w:t>i</w:t>
      </w:r>
      <w:proofErr w:type="spellEnd"/>
      <w:r w:rsidRPr="0086176B">
        <w:t>&gt;</w:t>
      </w:r>
      <w:r w:rsidRPr="0086176B">
        <w:rPr>
          <w:rFonts w:hint="eastAsia"/>
        </w:rPr>
        <w:t>静态</w:t>
      </w:r>
      <w:r w:rsidRPr="0086176B">
        <w:t>&lt;/</w:t>
      </w:r>
      <w:proofErr w:type="spellStart"/>
      <w:r w:rsidRPr="0086176B">
        <w:t>i</w:t>
      </w:r>
      <w:proofErr w:type="spellEnd"/>
      <w:r w:rsidRPr="0086176B">
        <w:t>&gt;</w:t>
      </w:r>
      <w:r w:rsidRPr="0086176B">
        <w:rPr>
          <w:rFonts w:hint="eastAsia"/>
        </w:rPr>
        <w:t>样式。</w:t>
      </w:r>
      <w:r w:rsidRPr="0086176B">
        <w:t>&lt;/string&gt;</w:t>
      </w:r>
    </w:p>
    <w:p w14:paraId="121BA814" w14:textId="57E163B2" w:rsidR="0086176B" w:rsidRPr="0086176B" w:rsidRDefault="0086176B" w:rsidP="0086176B">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45</w:t>
      </w:r>
      <w:r w:rsidR="00EF15E2">
        <w:fldChar w:fldCharType="end"/>
      </w:r>
    </w:p>
    <w:p w14:paraId="5DC7051B" w14:textId="77777777" w:rsidR="00476B0B" w:rsidRDefault="00476B0B" w:rsidP="00476B0B">
      <w:r>
        <w:rPr>
          <w:rFonts w:hint="eastAsia"/>
        </w:rPr>
        <w:lastRenderedPageBreak/>
        <w:t>字符串定义好后，就可以在</w:t>
      </w:r>
      <w:r>
        <w:t>XML</w:t>
      </w:r>
      <w:r>
        <w:rPr>
          <w:rFonts w:hint="eastAsia"/>
        </w:rPr>
        <w:t>布局文件或应用程序代码中引用这个字符串资源了。在字符串定义时，可以使用</w:t>
      </w:r>
      <w:r>
        <w:t>XML</w:t>
      </w:r>
      <w:r>
        <w:rPr>
          <w:rFonts w:hint="eastAsia"/>
        </w:rPr>
        <w:t>的标签。例如，</w:t>
      </w:r>
      <w:r>
        <w:t>&lt;</w:t>
      </w:r>
      <w:proofErr w:type="spellStart"/>
      <w:r>
        <w:t>i</w:t>
      </w:r>
      <w:proofErr w:type="spellEnd"/>
      <w:r>
        <w:t>&gt;</w:t>
      </w:r>
      <w:r>
        <w:rPr>
          <w:rFonts w:hint="eastAsia"/>
        </w:rPr>
        <w:t>、</w:t>
      </w:r>
      <w:r>
        <w:t>&lt;b&gt;</w:t>
      </w:r>
      <w:r>
        <w:rPr>
          <w:rFonts w:hint="eastAsia"/>
        </w:rPr>
        <w:t>和</w:t>
      </w:r>
      <w:r>
        <w:t>&lt;u&gt;</w:t>
      </w:r>
      <w:r>
        <w:rPr>
          <w:rFonts w:hint="eastAsia"/>
        </w:rPr>
        <w:t>分别代表斜体、加粗和下划线，还可以使用</w:t>
      </w:r>
      <w:r>
        <w:t>&lt;sup&gt;</w:t>
      </w:r>
      <w:r>
        <w:rPr>
          <w:rFonts w:hint="eastAsia"/>
        </w:rPr>
        <w:t>、</w:t>
      </w:r>
      <w:r>
        <w:t>&lt;sub&gt;</w:t>
      </w:r>
      <w:r>
        <w:rPr>
          <w:rFonts w:hint="eastAsia"/>
        </w:rPr>
        <w:t>、</w:t>
      </w:r>
      <w:r>
        <w:t>&lt;strike&gt;</w:t>
      </w:r>
      <w:r>
        <w:rPr>
          <w:rFonts w:hint="eastAsia"/>
        </w:rPr>
        <w:t>、</w:t>
      </w:r>
      <w:r>
        <w:t>&lt;big&gt;</w:t>
      </w:r>
      <w:r>
        <w:rPr>
          <w:rFonts w:hint="eastAsia"/>
        </w:rPr>
        <w:t>、</w:t>
      </w:r>
      <w:r>
        <w:t>&lt;small&gt;</w:t>
      </w:r>
      <w:r>
        <w:rPr>
          <w:rFonts w:hint="eastAsia"/>
        </w:rPr>
        <w:t>和</w:t>
      </w:r>
      <w:r>
        <w:t>&lt;monospace&gt;</w:t>
      </w:r>
      <w:r>
        <w:rPr>
          <w:rFonts w:hint="eastAsia"/>
        </w:rPr>
        <w:t>等标签。这些标签不仅可以作用在</w:t>
      </w:r>
      <w:proofErr w:type="spellStart"/>
      <w:r>
        <w:t>TextViews</w:t>
      </w:r>
      <w:proofErr w:type="spellEnd"/>
      <w:r>
        <w:rPr>
          <w:rFonts w:hint="eastAsia"/>
        </w:rPr>
        <w:t>上，而且对其他</w:t>
      </w:r>
      <w:r>
        <w:t>View</w:t>
      </w:r>
      <w:r>
        <w:rPr>
          <w:rFonts w:hint="eastAsia"/>
        </w:rPr>
        <w:t>也起作用。</w:t>
      </w:r>
    </w:p>
    <w:p w14:paraId="4017CF00" w14:textId="77777777" w:rsidR="00476B0B" w:rsidRDefault="00476B0B" w:rsidP="00476B0B">
      <w:pPr>
        <w:pStyle w:val="a6"/>
        <w:ind w:left="240" w:right="720" w:firstLine="180"/>
        <w:rPr>
          <w:rFonts w:eastAsiaTheme="minorEastAsia" w:cstheme="minorBidi"/>
          <w:sz w:val="21"/>
        </w:rPr>
      </w:pPr>
      <w:r>
        <w:t>&lt;?xml version="1.0" encoding="utf-8"?&gt;</w:t>
      </w:r>
    </w:p>
    <w:p w14:paraId="6C6CFD54" w14:textId="77777777" w:rsidR="00476B0B" w:rsidRDefault="00476B0B" w:rsidP="00476B0B">
      <w:pPr>
        <w:pStyle w:val="a6"/>
        <w:ind w:left="240" w:right="720" w:firstLine="180"/>
      </w:pPr>
      <w:r>
        <w:t>&lt;</w:t>
      </w:r>
      <w:proofErr w:type="spellStart"/>
      <w:r>
        <w:t>LinearLayout</w:t>
      </w:r>
      <w:proofErr w:type="spellEnd"/>
      <w:r>
        <w:t xml:space="preserve"> </w:t>
      </w:r>
      <w:proofErr w:type="spellStart"/>
      <w:r>
        <w:t>xmlns:android</w:t>
      </w:r>
      <w:proofErr w:type="spellEnd"/>
      <w:r>
        <w:t>="http://schemas.android.com/</w:t>
      </w:r>
      <w:proofErr w:type="spellStart"/>
      <w:r>
        <w:t>apk</w:t>
      </w:r>
      <w:proofErr w:type="spellEnd"/>
      <w:r>
        <w:t>/res/android"</w:t>
      </w:r>
    </w:p>
    <w:p w14:paraId="2C3F608D"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1667BD65"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fill_parent</w:t>
      </w:r>
      <w:proofErr w:type="spellEnd"/>
      <w:r>
        <w:t>"</w:t>
      </w:r>
    </w:p>
    <w:p w14:paraId="24D979B3" w14:textId="77777777" w:rsidR="00476B0B" w:rsidRDefault="00476B0B" w:rsidP="00476B0B">
      <w:pPr>
        <w:pStyle w:val="a6"/>
        <w:ind w:left="240" w:right="720" w:firstLine="180"/>
      </w:pPr>
      <w:r>
        <w:t xml:space="preserve">    </w:t>
      </w:r>
      <w:proofErr w:type="spellStart"/>
      <w:r>
        <w:t>android:orientation</w:t>
      </w:r>
      <w:proofErr w:type="spellEnd"/>
      <w:r>
        <w:t>="vertical" &gt;</w:t>
      </w:r>
    </w:p>
    <w:p w14:paraId="461E8FBC" w14:textId="77777777" w:rsidR="00476B0B" w:rsidRDefault="00476B0B" w:rsidP="00476B0B">
      <w:pPr>
        <w:pStyle w:val="a6"/>
        <w:ind w:left="240" w:right="720" w:firstLine="180"/>
      </w:pPr>
    </w:p>
    <w:p w14:paraId="1D7CF29F" w14:textId="77777777" w:rsidR="00476B0B" w:rsidRDefault="00476B0B" w:rsidP="00476B0B">
      <w:pPr>
        <w:pStyle w:val="a6"/>
        <w:ind w:left="240" w:right="720" w:firstLine="180"/>
      </w:pPr>
      <w:r>
        <w:t xml:space="preserve">    &lt;</w:t>
      </w:r>
      <w:proofErr w:type="spellStart"/>
      <w:r>
        <w:t>TextView</w:t>
      </w:r>
      <w:proofErr w:type="spellEnd"/>
    </w:p>
    <w:p w14:paraId="5D7470A3" w14:textId="77777777" w:rsidR="00476B0B" w:rsidRDefault="00476B0B" w:rsidP="00476B0B">
      <w:pPr>
        <w:pStyle w:val="a6"/>
        <w:ind w:left="240" w:right="720" w:firstLine="180"/>
      </w:pPr>
      <w:r>
        <w:t xml:space="preserve">        </w:t>
      </w:r>
      <w:proofErr w:type="spellStart"/>
      <w:r>
        <w:t>android:id</w:t>
      </w:r>
      <w:proofErr w:type="spellEnd"/>
      <w:r>
        <w:t>="@+id/</w:t>
      </w:r>
      <w:proofErr w:type="spellStart"/>
      <w:r>
        <w:t>tvStyled</w:t>
      </w:r>
      <w:proofErr w:type="spellEnd"/>
      <w:r>
        <w:t>"</w:t>
      </w:r>
    </w:p>
    <w:p w14:paraId="571203DE"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fill_parent</w:t>
      </w:r>
      <w:proofErr w:type="spellEnd"/>
      <w:r>
        <w:t>"</w:t>
      </w:r>
    </w:p>
    <w:p w14:paraId="692B2FA4"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38CF982C" w14:textId="77777777" w:rsidR="00476B0B" w:rsidRDefault="00476B0B" w:rsidP="00476B0B">
      <w:pPr>
        <w:pStyle w:val="a6"/>
        <w:ind w:left="240" w:right="720" w:firstLine="180"/>
        <w:rPr>
          <w:b/>
        </w:rPr>
      </w:pPr>
      <w:r>
        <w:t xml:space="preserve">        </w:t>
      </w:r>
      <w:proofErr w:type="spellStart"/>
      <w:r>
        <w:rPr>
          <w:b/>
        </w:rPr>
        <w:t>android:text</w:t>
      </w:r>
      <w:proofErr w:type="spellEnd"/>
      <w:r>
        <w:rPr>
          <w:b/>
        </w:rPr>
        <w:t>="@string/</w:t>
      </w:r>
      <w:proofErr w:type="spellStart"/>
      <w:r>
        <w:rPr>
          <w:b/>
        </w:rPr>
        <w:t>styledText</w:t>
      </w:r>
      <w:proofErr w:type="spellEnd"/>
      <w:r>
        <w:rPr>
          <w:b/>
        </w:rPr>
        <w:t>"</w:t>
      </w:r>
    </w:p>
    <w:p w14:paraId="0F0D918D" w14:textId="77777777" w:rsidR="00476B0B" w:rsidRDefault="00476B0B" w:rsidP="00476B0B">
      <w:pPr>
        <w:pStyle w:val="a6"/>
        <w:ind w:left="240" w:right="720" w:firstLine="180"/>
      </w:pPr>
      <w:r>
        <w:t xml:space="preserve">        </w:t>
      </w:r>
      <w:proofErr w:type="spellStart"/>
      <w:r>
        <w:t>android:typeface</w:t>
      </w:r>
      <w:proofErr w:type="spellEnd"/>
      <w:r>
        <w:t>="monospace" /&gt;</w:t>
      </w:r>
    </w:p>
    <w:p w14:paraId="16957F3B" w14:textId="77777777" w:rsidR="00476B0B" w:rsidRDefault="00476B0B" w:rsidP="00476B0B">
      <w:pPr>
        <w:pStyle w:val="a6"/>
        <w:ind w:left="240" w:right="720" w:firstLine="180"/>
      </w:pPr>
    </w:p>
    <w:p w14:paraId="003EA5F9" w14:textId="77777777" w:rsidR="00476B0B" w:rsidRDefault="00476B0B" w:rsidP="00476B0B">
      <w:pPr>
        <w:pStyle w:val="a6"/>
        <w:ind w:left="240" w:right="720" w:firstLine="180"/>
      </w:pPr>
      <w:r>
        <w:t xml:space="preserve">    &lt;Button</w:t>
      </w:r>
    </w:p>
    <w:p w14:paraId="7E71E305" w14:textId="77777777" w:rsidR="00476B0B" w:rsidRDefault="00476B0B" w:rsidP="00476B0B">
      <w:pPr>
        <w:pStyle w:val="a6"/>
        <w:ind w:left="240" w:right="720" w:firstLine="180"/>
      </w:pPr>
      <w:r>
        <w:t xml:space="preserve">        </w:t>
      </w:r>
      <w:proofErr w:type="spellStart"/>
      <w:r>
        <w:t>android:id</w:t>
      </w:r>
      <w:proofErr w:type="spellEnd"/>
      <w:r>
        <w:t>="@+id/button1"</w:t>
      </w:r>
    </w:p>
    <w:p w14:paraId="721F4567" w14:textId="77777777" w:rsidR="00476B0B" w:rsidRDefault="00476B0B" w:rsidP="00476B0B">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34B6821F" w14:textId="77777777" w:rsidR="00476B0B" w:rsidRDefault="00476B0B" w:rsidP="00476B0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58AAA2EC" w14:textId="77777777" w:rsidR="00476B0B" w:rsidRDefault="00476B0B" w:rsidP="00476B0B">
      <w:pPr>
        <w:pStyle w:val="a6"/>
        <w:ind w:left="240" w:right="720" w:firstLine="180"/>
        <w:rPr>
          <w:b/>
        </w:rPr>
      </w:pPr>
      <w:r>
        <w:t xml:space="preserve">        </w:t>
      </w:r>
      <w:proofErr w:type="spellStart"/>
      <w:r>
        <w:rPr>
          <w:b/>
        </w:rPr>
        <w:t>android:text</w:t>
      </w:r>
      <w:proofErr w:type="spellEnd"/>
      <w:r>
        <w:rPr>
          <w:b/>
        </w:rPr>
        <w:t>="@string/italics"</w:t>
      </w:r>
    </w:p>
    <w:p w14:paraId="25391266" w14:textId="77777777" w:rsidR="00476B0B" w:rsidRDefault="00476B0B" w:rsidP="00476B0B">
      <w:pPr>
        <w:pStyle w:val="a6"/>
        <w:ind w:left="240" w:right="720" w:firstLine="180"/>
      </w:pPr>
      <w:r>
        <w:t xml:space="preserve">        </w:t>
      </w:r>
      <w:proofErr w:type="spellStart"/>
      <w:r>
        <w:t>android:typeface</w:t>
      </w:r>
      <w:proofErr w:type="spellEnd"/>
      <w:r>
        <w:t>="monospace" /&gt;</w:t>
      </w:r>
    </w:p>
    <w:p w14:paraId="1983A4A7" w14:textId="77777777" w:rsidR="00476B0B" w:rsidRDefault="00476B0B" w:rsidP="00476B0B">
      <w:pPr>
        <w:pStyle w:val="a6"/>
        <w:ind w:left="240" w:right="720" w:firstLine="180"/>
      </w:pPr>
    </w:p>
    <w:p w14:paraId="6A506D16" w14:textId="53061163" w:rsidR="00476B0B" w:rsidRDefault="00476B0B" w:rsidP="00476B0B">
      <w:pPr>
        <w:pStyle w:val="a6"/>
        <w:ind w:left="240" w:right="720" w:firstLine="180"/>
      </w:pPr>
      <w:r>
        <w:t>&lt;/</w:t>
      </w:r>
      <w:proofErr w:type="spellStart"/>
      <w:r>
        <w:t>LinearLayout</w:t>
      </w:r>
      <w:proofErr w:type="spellEnd"/>
      <w:r>
        <w:t>&gt;</w:t>
      </w:r>
    </w:p>
    <w:p w14:paraId="6ADAAD1E" w14:textId="61D47144" w:rsidR="0086176B" w:rsidRDefault="0086176B" w:rsidP="0086176B">
      <w:pPr>
        <w:pStyle w:val="a5"/>
      </w:pPr>
      <w:bookmarkStart w:id="57" w:name="_Toc476667872"/>
      <w:bookmarkStart w:id="58" w:name="_Ref459561803"/>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46</w:t>
      </w:r>
      <w:r w:rsidR="00EF15E2">
        <w:fldChar w:fldCharType="end"/>
      </w:r>
      <w:bookmarkEnd w:id="58"/>
      <w:r>
        <w:t xml:space="preserve"> </w:t>
      </w:r>
      <w:r>
        <w:rPr>
          <w:rFonts w:hint="eastAsia"/>
        </w:rPr>
        <w:t>带样式的布局文件</w:t>
      </w:r>
      <w:bookmarkEnd w:id="57"/>
    </w:p>
    <w:p w14:paraId="2A75DDB4" w14:textId="54BF163D" w:rsidR="00476B0B" w:rsidRDefault="00476B0B" w:rsidP="00476B0B">
      <w:r>
        <w:rPr>
          <w:rFonts w:hint="eastAsia"/>
        </w:rPr>
        <w:t>使用</w:t>
      </w:r>
      <w:r w:rsidR="00187322">
        <w:t>活动</w:t>
      </w:r>
      <w:r>
        <w:rPr>
          <w:rFonts w:hint="eastAsia"/>
        </w:rPr>
        <w:t>导入</w:t>
      </w:r>
      <w:r>
        <w:fldChar w:fldCharType="begin"/>
      </w:r>
      <w:r>
        <w:instrText xml:space="preserve"> REF _Ref459561803 \h </w:instrText>
      </w:r>
      <w:r>
        <w:fldChar w:fldCharType="separate"/>
      </w:r>
      <w:r w:rsidR="003E203A">
        <w:rPr>
          <w:rFonts w:hint="eastAsia"/>
        </w:rPr>
        <w:t>码</w:t>
      </w:r>
      <w:r w:rsidR="003E203A">
        <w:t xml:space="preserve"> </w:t>
      </w:r>
      <w:r w:rsidR="003E203A">
        <w:rPr>
          <w:noProof/>
        </w:rPr>
        <w:t>3</w:t>
      </w:r>
      <w:r w:rsidR="003E203A">
        <w:noBreakHyphen/>
      </w:r>
      <w:r w:rsidR="003E203A">
        <w:rPr>
          <w:noProof/>
        </w:rPr>
        <w:t>46</w:t>
      </w:r>
      <w:r>
        <w:fldChar w:fldCharType="end"/>
      </w:r>
      <w:r>
        <w:rPr>
          <w:rFonts w:hint="eastAsia"/>
        </w:rPr>
        <w:t>中的布局文件，察看显示内容可知，在字符串中定义的格式效果完全显示出来。</w:t>
      </w:r>
    </w:p>
    <w:p w14:paraId="06C70DC6" w14:textId="77777777" w:rsidR="00476B0B" w:rsidRPr="00636DA7" w:rsidRDefault="00476B0B" w:rsidP="0086176B">
      <w:pPr>
        <w:pStyle w:val="a0"/>
        <w:ind w:firstLine="482"/>
      </w:pPr>
      <w:r w:rsidRPr="00636DA7">
        <w:rPr>
          <w:rFonts w:hint="eastAsia"/>
        </w:rPr>
        <w:t>动态方式设置文本样式</w:t>
      </w:r>
    </w:p>
    <w:p w14:paraId="3BF0714D" w14:textId="6F1EC3C0" w:rsidR="00476B0B" w:rsidRDefault="00476B0B" w:rsidP="00476B0B">
      <w:r>
        <w:rPr>
          <w:rFonts w:hint="eastAsia"/>
        </w:rPr>
        <w:lastRenderedPageBreak/>
        <w:t>也就是通过应用程序代码编程的方式，来设置或改变</w:t>
      </w:r>
      <w:proofErr w:type="spellStart"/>
      <w:r>
        <w:t>TextView</w:t>
      </w:r>
      <w:proofErr w:type="spellEnd"/>
      <w:r>
        <w:rPr>
          <w:rFonts w:hint="eastAsia"/>
        </w:rPr>
        <w:t>中的显示内容的格式。这种方式比静态方式要复杂，但是更具灵活性。如果要动态设置文本样式，首先要将</w:t>
      </w:r>
      <w:proofErr w:type="spellStart"/>
      <w:r>
        <w:t>TextView</w:t>
      </w:r>
      <w:proofErr w:type="spellEnd"/>
      <w:r>
        <w:rPr>
          <w:rFonts w:hint="eastAsia"/>
        </w:rPr>
        <w:t>中显示的内容设置为</w:t>
      </w:r>
      <w:proofErr w:type="spellStart"/>
      <w:r>
        <w:t>Spanable</w:t>
      </w:r>
      <w:proofErr w:type="spellEnd"/>
      <w:r>
        <w:rPr>
          <w:rFonts w:hint="eastAsia"/>
        </w:rPr>
        <w:t>对象，代码如下：</w:t>
      </w:r>
    </w:p>
    <w:p w14:paraId="1237699F" w14:textId="0A4891CB" w:rsidR="00476B0B" w:rsidRDefault="00476B0B" w:rsidP="00476B0B">
      <w:pPr>
        <w:pStyle w:val="a6"/>
        <w:ind w:left="240" w:right="720" w:firstLine="180"/>
      </w:pPr>
      <w:proofErr w:type="spellStart"/>
      <w:r>
        <w:t>tv.setText</w:t>
      </w:r>
      <w:proofErr w:type="spellEnd"/>
      <w:r>
        <w:t>("</w:t>
      </w:r>
      <w:r>
        <w:rPr>
          <w:rFonts w:hint="eastAsia"/>
        </w:rPr>
        <w:t>字符串</w:t>
      </w:r>
      <w:r>
        <w:t xml:space="preserve">", </w:t>
      </w:r>
      <w:proofErr w:type="spellStart"/>
      <w:r>
        <w:t>TextView.BufferType.SPANNABLE</w:t>
      </w:r>
      <w:proofErr w:type="spellEnd"/>
      <w:r>
        <w:t>);</w:t>
      </w:r>
    </w:p>
    <w:p w14:paraId="1D0DC1BC" w14:textId="3B516713" w:rsidR="0086176B" w:rsidRDefault="0086176B" w:rsidP="0086176B">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47</w:t>
      </w:r>
      <w:r w:rsidR="00EF15E2">
        <w:fldChar w:fldCharType="end"/>
      </w:r>
    </w:p>
    <w:p w14:paraId="72DBB9A6" w14:textId="77777777" w:rsidR="00476B0B" w:rsidRDefault="00476B0B" w:rsidP="00476B0B">
      <w:r>
        <w:rPr>
          <w:rFonts w:hint="eastAsia"/>
        </w:rPr>
        <w:t>通过上面的设置，</w:t>
      </w:r>
      <w:proofErr w:type="spellStart"/>
      <w:r>
        <w:t>TextView</w:t>
      </w:r>
      <w:proofErr w:type="spellEnd"/>
      <w:r>
        <w:rPr>
          <w:rFonts w:hint="eastAsia"/>
        </w:rPr>
        <w:t>中的内容被存储成</w:t>
      </w:r>
      <w:r>
        <w:t>Spannable</w:t>
      </w:r>
      <w:r>
        <w:rPr>
          <w:rFonts w:hint="eastAsia"/>
        </w:rPr>
        <w:t>对象，然后就可以使用</w:t>
      </w:r>
      <w:proofErr w:type="spellStart"/>
      <w:r>
        <w:t>TextView</w:t>
      </w:r>
      <w:proofErr w:type="spellEnd"/>
      <w:r>
        <w:rPr>
          <w:rFonts w:hint="eastAsia"/>
        </w:rPr>
        <w:t>的</w:t>
      </w:r>
      <w:proofErr w:type="spellStart"/>
      <w:r>
        <w:t>getText</w:t>
      </w:r>
      <w:proofErr w:type="spellEnd"/>
      <w:r>
        <w:t>()</w:t>
      </w:r>
      <w:r>
        <w:rPr>
          <w:rFonts w:hint="eastAsia"/>
        </w:rPr>
        <w:t>方法获取</w:t>
      </w:r>
      <w:r>
        <w:t>Spannable</w:t>
      </w:r>
      <w:r>
        <w:rPr>
          <w:rFonts w:hint="eastAsia"/>
        </w:rPr>
        <w:t>对象了。具体获取</w:t>
      </w:r>
      <w:r>
        <w:t>Spannable</w:t>
      </w:r>
      <w:r>
        <w:rPr>
          <w:rFonts w:hint="eastAsia"/>
        </w:rPr>
        <w:t>对象的代码如下：</w:t>
      </w:r>
    </w:p>
    <w:p w14:paraId="726DFAAE" w14:textId="2571F59A" w:rsidR="00476B0B" w:rsidRDefault="00476B0B" w:rsidP="00476B0B">
      <w:pPr>
        <w:pStyle w:val="a6"/>
        <w:ind w:left="240" w:right="720" w:firstLine="180"/>
      </w:pPr>
      <w:r>
        <w:t xml:space="preserve">Spannable </w:t>
      </w:r>
      <w:proofErr w:type="spellStart"/>
      <w:r>
        <w:t>spn</w:t>
      </w:r>
      <w:proofErr w:type="spellEnd"/>
      <w:r>
        <w:t xml:space="preserve"> = (Spannable) </w:t>
      </w:r>
      <w:proofErr w:type="spellStart"/>
      <w:r>
        <w:t>tv.getText</w:t>
      </w:r>
      <w:proofErr w:type="spellEnd"/>
      <w:r>
        <w:t>();</w:t>
      </w:r>
    </w:p>
    <w:p w14:paraId="1FE7D323" w14:textId="07DB63A6" w:rsidR="0086176B" w:rsidRDefault="0086176B" w:rsidP="0086176B">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48</w:t>
      </w:r>
      <w:r w:rsidR="00EF15E2">
        <w:fldChar w:fldCharType="end"/>
      </w:r>
    </w:p>
    <w:p w14:paraId="0036DC47" w14:textId="77777777" w:rsidR="00476B0B" w:rsidRDefault="00476B0B" w:rsidP="00476B0B">
      <w:r>
        <w:rPr>
          <w:rFonts w:hint="eastAsia"/>
        </w:rPr>
        <w:t>也可以先创建一个</w:t>
      </w:r>
      <w:proofErr w:type="spellStart"/>
      <w:r>
        <w:t>SpannableString</w:t>
      </w:r>
      <w:proofErr w:type="spellEnd"/>
      <w:r>
        <w:rPr>
          <w:rFonts w:hint="eastAsia"/>
        </w:rPr>
        <w:t>对象，然后使用</w:t>
      </w:r>
      <w:proofErr w:type="spellStart"/>
      <w:r>
        <w:t>TextView</w:t>
      </w:r>
      <w:proofErr w:type="spellEnd"/>
      <w:r>
        <w:rPr>
          <w:rFonts w:hint="eastAsia"/>
        </w:rPr>
        <w:t>的</w:t>
      </w:r>
      <w:proofErr w:type="spellStart"/>
      <w:r>
        <w:t>setText</w:t>
      </w:r>
      <w:proofErr w:type="spellEnd"/>
      <w:r>
        <w:t>()</w:t>
      </w:r>
      <w:r>
        <w:rPr>
          <w:rFonts w:hint="eastAsia"/>
        </w:rPr>
        <w:t>方法将这个对象传递给</w:t>
      </w:r>
      <w:proofErr w:type="spellStart"/>
      <w:r>
        <w:t>TextView</w:t>
      </w:r>
      <w:proofErr w:type="spellEnd"/>
      <w:r>
        <w:rPr>
          <w:rFonts w:hint="eastAsia"/>
        </w:rPr>
        <w:t>，代码如下：</w:t>
      </w:r>
    </w:p>
    <w:p w14:paraId="53AD3508" w14:textId="77777777" w:rsidR="00476B0B" w:rsidRDefault="00476B0B" w:rsidP="00476B0B">
      <w:pPr>
        <w:pStyle w:val="a6"/>
        <w:ind w:left="240" w:right="720" w:firstLine="180"/>
      </w:pPr>
      <w:proofErr w:type="spellStart"/>
      <w:r>
        <w:t>SpannableString</w:t>
      </w:r>
      <w:proofErr w:type="spellEnd"/>
      <w:r>
        <w:t xml:space="preserve">  </w:t>
      </w:r>
      <w:proofErr w:type="spellStart"/>
      <w:r>
        <w:t>msp</w:t>
      </w:r>
      <w:proofErr w:type="spellEnd"/>
      <w:r>
        <w:t xml:space="preserve"> = new </w:t>
      </w:r>
      <w:proofErr w:type="spellStart"/>
      <w:r>
        <w:t>SpannableString</w:t>
      </w:r>
      <w:proofErr w:type="spellEnd"/>
      <w:r>
        <w:t>("</w:t>
      </w:r>
      <w:r>
        <w:rPr>
          <w:rFonts w:hint="eastAsia"/>
        </w:rPr>
        <w:t>字符串</w:t>
      </w:r>
      <w:r>
        <w:t>");</w:t>
      </w:r>
    </w:p>
    <w:p w14:paraId="36D85850" w14:textId="2EE21E61" w:rsidR="00476B0B" w:rsidRDefault="00476B0B" w:rsidP="00476B0B">
      <w:pPr>
        <w:pStyle w:val="a6"/>
        <w:ind w:left="240" w:right="720" w:firstLine="180"/>
      </w:pPr>
      <w:proofErr w:type="spellStart"/>
      <w:r>
        <w:t>tv.setText</w:t>
      </w:r>
      <w:proofErr w:type="spellEnd"/>
      <w:r>
        <w:t>(</w:t>
      </w:r>
      <w:proofErr w:type="spellStart"/>
      <w:r>
        <w:t>msp</w:t>
      </w:r>
      <w:proofErr w:type="spellEnd"/>
      <w:r>
        <w:t>);</w:t>
      </w:r>
    </w:p>
    <w:p w14:paraId="33B44BA0" w14:textId="4ECFFBAE" w:rsidR="0086176B" w:rsidRDefault="0086176B" w:rsidP="0086176B">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49</w:t>
      </w:r>
      <w:r w:rsidR="00EF15E2">
        <w:fldChar w:fldCharType="end"/>
      </w:r>
    </w:p>
    <w:p w14:paraId="24C0C636" w14:textId="5F678B46" w:rsidR="00476B0B" w:rsidRDefault="00476B0B" w:rsidP="00476B0B">
      <w:r>
        <w:rPr>
          <w:rFonts w:hint="eastAsia"/>
        </w:rPr>
        <w:t>获取或创建</w:t>
      </w:r>
      <w:r>
        <w:t>Spannable</w:t>
      </w:r>
      <w:r>
        <w:rPr>
          <w:rFonts w:hint="eastAsia"/>
        </w:rPr>
        <w:t>对象以后，就可以使用</w:t>
      </w:r>
      <w:r>
        <w:t>Spannable</w:t>
      </w:r>
      <w:r>
        <w:rPr>
          <w:rFonts w:hint="eastAsia"/>
        </w:rPr>
        <w:t>类提供的</w:t>
      </w:r>
      <w:proofErr w:type="spellStart"/>
      <w:r>
        <w:t>setSpan</w:t>
      </w:r>
      <w:proofErr w:type="spellEnd"/>
      <w:r>
        <w:t>(Obj what, int start, int end, int flags)</w:t>
      </w:r>
      <w:r>
        <w:rPr>
          <w:rFonts w:hint="eastAsia"/>
        </w:rPr>
        <w:t>方法来进行样式的设置了。</w:t>
      </w:r>
      <w:proofErr w:type="spellStart"/>
      <w:r>
        <w:t>setSpan</w:t>
      </w:r>
      <w:proofErr w:type="spellEnd"/>
      <w:r>
        <w:t>()</w:t>
      </w:r>
      <w:r>
        <w:rPr>
          <w:rFonts w:hint="eastAsia"/>
        </w:rPr>
        <w:t>方法的参数说明如下：</w:t>
      </w:r>
      <w:r>
        <w:t>what</w:t>
      </w:r>
      <w:r>
        <w:rPr>
          <w:rFonts w:hint="eastAsia"/>
        </w:rPr>
        <w:t>是具体样式对象，所实现的类都在</w:t>
      </w:r>
      <w:proofErr w:type="spellStart"/>
      <w:r>
        <w:t>android.text.style</w:t>
      </w:r>
      <w:proofErr w:type="spellEnd"/>
      <w:r>
        <w:rPr>
          <w:rFonts w:hint="eastAsia"/>
        </w:rPr>
        <w:t>包中；</w:t>
      </w:r>
      <w:r>
        <w:t>start</w:t>
      </w:r>
      <w:r>
        <w:rPr>
          <w:rFonts w:hint="eastAsia"/>
        </w:rPr>
        <w:t>则是该样式开始的位置；</w:t>
      </w:r>
      <w:r>
        <w:t>end</w:t>
      </w:r>
      <w:r>
        <w:rPr>
          <w:rFonts w:hint="eastAsia"/>
        </w:rPr>
        <w:t>对应的是样式结束的位置；参数</w:t>
      </w:r>
      <w:r>
        <w:t>flags</w:t>
      </w:r>
      <w:r>
        <w:rPr>
          <w:rFonts w:hint="eastAsia"/>
        </w:rPr>
        <w:t>定义在</w:t>
      </w:r>
      <w:r>
        <w:t>Spannable</w:t>
      </w:r>
      <w:r>
        <w:rPr>
          <w:rFonts w:hint="eastAsia"/>
        </w:rPr>
        <w:t>中的常量，常用的有：</w:t>
      </w:r>
    </w:p>
    <w:p w14:paraId="73688FED" w14:textId="70037A75" w:rsidR="00476B0B" w:rsidRPr="00E0130C" w:rsidRDefault="00476B0B" w:rsidP="00E0130C">
      <w:pPr>
        <w:pStyle w:val="a"/>
        <w:ind w:firstLine="360"/>
        <w:rPr>
          <w:kern w:val="2"/>
        </w:rPr>
      </w:pPr>
      <w:proofErr w:type="spellStart"/>
      <w:r>
        <w:t>Spanned.SPAN_EXCLUSIVE_EXCLUSIVE</w:t>
      </w:r>
      <w:proofErr w:type="spellEnd"/>
      <w:r>
        <w:rPr>
          <w:rFonts w:hint="eastAsia"/>
        </w:rPr>
        <w:t>不包含两端</w:t>
      </w:r>
      <w:r>
        <w:t>start</w:t>
      </w:r>
      <w:r>
        <w:rPr>
          <w:rFonts w:hint="eastAsia"/>
        </w:rPr>
        <w:t>和</w:t>
      </w:r>
      <w:r>
        <w:t>end</w:t>
      </w:r>
      <w:r>
        <w:rPr>
          <w:rFonts w:hint="eastAsia"/>
        </w:rPr>
        <w:t>所在的端点，可表示为</w:t>
      </w:r>
      <w:r>
        <w:t>(</w:t>
      </w:r>
      <w:proofErr w:type="spellStart"/>
      <w:r>
        <w:t>a,b</w:t>
      </w:r>
      <w:proofErr w:type="spellEnd"/>
      <w:r>
        <w:t>)</w:t>
      </w:r>
    </w:p>
    <w:p w14:paraId="2C7A937C" w14:textId="53E732D8" w:rsidR="00476B0B" w:rsidRPr="00E0130C" w:rsidRDefault="00476B0B" w:rsidP="00E0130C">
      <w:pPr>
        <w:pStyle w:val="a"/>
        <w:ind w:firstLine="360"/>
        <w:rPr>
          <w:kern w:val="2"/>
        </w:rPr>
      </w:pPr>
      <w:proofErr w:type="spellStart"/>
      <w:r>
        <w:t>Spanned.SPAN_EXCLUSIVE_INCLUSIVE</w:t>
      </w:r>
      <w:proofErr w:type="spellEnd"/>
      <w:r>
        <w:rPr>
          <w:rFonts w:hint="eastAsia"/>
        </w:rPr>
        <w:t>不包含端</w:t>
      </w:r>
      <w:r>
        <w:t>start</w:t>
      </w:r>
      <w:r>
        <w:rPr>
          <w:rFonts w:hint="eastAsia"/>
        </w:rPr>
        <w:t>，但包含</w:t>
      </w:r>
      <w:r>
        <w:t>end</w:t>
      </w:r>
      <w:r>
        <w:rPr>
          <w:rFonts w:hint="eastAsia"/>
        </w:rPr>
        <w:t>所在的端点，可表示为</w:t>
      </w:r>
      <w:r>
        <w:t>(</w:t>
      </w:r>
      <w:proofErr w:type="spellStart"/>
      <w:r>
        <w:t>a,b</w:t>
      </w:r>
      <w:proofErr w:type="spellEnd"/>
      <w:r>
        <w:t>]</w:t>
      </w:r>
    </w:p>
    <w:p w14:paraId="375EDAE3" w14:textId="1E1F7A58" w:rsidR="00476B0B" w:rsidRPr="00E0130C" w:rsidRDefault="00476B0B" w:rsidP="00E0130C">
      <w:pPr>
        <w:pStyle w:val="a"/>
        <w:ind w:firstLine="360"/>
        <w:rPr>
          <w:kern w:val="2"/>
        </w:rPr>
      </w:pPr>
      <w:proofErr w:type="spellStart"/>
      <w:r>
        <w:t>Spanned.SPAN_INCLUSIVE_EXCLUSIVE</w:t>
      </w:r>
      <w:proofErr w:type="spellEnd"/>
      <w:r>
        <w:rPr>
          <w:rFonts w:hint="eastAsia"/>
        </w:rPr>
        <w:t>包含两端</w:t>
      </w:r>
      <w:r>
        <w:t>start</w:t>
      </w:r>
      <w:r>
        <w:rPr>
          <w:rFonts w:hint="eastAsia"/>
        </w:rPr>
        <w:t>，但不包含</w:t>
      </w:r>
      <w:r>
        <w:t>end</w:t>
      </w:r>
      <w:r>
        <w:rPr>
          <w:rFonts w:hint="eastAsia"/>
        </w:rPr>
        <w:t>所在的端点，可表示为</w:t>
      </w:r>
      <w:r>
        <w:t>[</w:t>
      </w:r>
      <w:proofErr w:type="spellStart"/>
      <w:r>
        <w:t>a,b</w:t>
      </w:r>
      <w:proofErr w:type="spellEnd"/>
      <w:r>
        <w:t>)</w:t>
      </w:r>
    </w:p>
    <w:p w14:paraId="17198B07" w14:textId="73D6D3AE" w:rsidR="00476B0B" w:rsidRPr="00E0130C" w:rsidRDefault="00476B0B" w:rsidP="00E0130C">
      <w:pPr>
        <w:pStyle w:val="a"/>
        <w:ind w:firstLine="360"/>
        <w:rPr>
          <w:kern w:val="2"/>
        </w:rPr>
      </w:pPr>
      <w:proofErr w:type="spellStart"/>
      <w:r>
        <w:t>Spanned.SPAN_INCLUSIVE_INCLUSIVE</w:t>
      </w:r>
      <w:proofErr w:type="spellEnd"/>
      <w:r>
        <w:rPr>
          <w:rFonts w:hint="eastAsia"/>
        </w:rPr>
        <w:t>包含两端</w:t>
      </w:r>
      <w:r>
        <w:t>start</w:t>
      </w:r>
      <w:r>
        <w:rPr>
          <w:rFonts w:hint="eastAsia"/>
        </w:rPr>
        <w:t>和</w:t>
      </w:r>
      <w:r>
        <w:t>end</w:t>
      </w:r>
      <w:r>
        <w:rPr>
          <w:rFonts w:hint="eastAsia"/>
        </w:rPr>
        <w:t>所在的端点，可表示为</w:t>
      </w:r>
      <w:r>
        <w:t>[</w:t>
      </w:r>
      <w:proofErr w:type="spellStart"/>
      <w:r>
        <w:t>a,b</w:t>
      </w:r>
      <w:proofErr w:type="spellEnd"/>
      <w:r>
        <w:t>]</w:t>
      </w:r>
    </w:p>
    <w:p w14:paraId="49F74636" w14:textId="77777777" w:rsidR="00476B0B" w:rsidRDefault="00476B0B" w:rsidP="00476B0B">
      <w:r>
        <w:rPr>
          <w:rFonts w:hint="eastAsia"/>
        </w:rPr>
        <w:t>例如，设置文本字符串的第</w:t>
      </w:r>
      <w:r>
        <w:t>2</w:t>
      </w:r>
      <w:r>
        <w:rPr>
          <w:rFonts w:hint="eastAsia"/>
        </w:rPr>
        <w:t>、</w:t>
      </w:r>
      <w:r>
        <w:t>3</w:t>
      </w:r>
      <w:r>
        <w:rPr>
          <w:rFonts w:hint="eastAsia"/>
        </w:rPr>
        <w:t>个字符显示为粗斜体的代码如下：</w:t>
      </w:r>
    </w:p>
    <w:p w14:paraId="2E4D6813" w14:textId="77777777" w:rsidR="00476B0B" w:rsidRPr="0086176B" w:rsidRDefault="00476B0B" w:rsidP="0086176B">
      <w:pPr>
        <w:pStyle w:val="a6"/>
        <w:ind w:left="240" w:right="720" w:firstLine="180"/>
      </w:pPr>
      <w:proofErr w:type="spellStart"/>
      <w:r w:rsidRPr="0086176B">
        <w:t>msp.setSpan</w:t>
      </w:r>
      <w:proofErr w:type="spellEnd"/>
      <w:r w:rsidRPr="0086176B">
        <w:t xml:space="preserve">(new </w:t>
      </w:r>
      <w:proofErr w:type="spellStart"/>
      <w:r w:rsidRPr="0086176B">
        <w:t>StyleSpan</w:t>
      </w:r>
      <w:proofErr w:type="spellEnd"/>
      <w:r w:rsidRPr="0086176B">
        <w:t>(</w:t>
      </w:r>
      <w:proofErr w:type="spellStart"/>
      <w:r w:rsidRPr="0086176B">
        <w:t>android.graphics.Typeface.BOLD_ITALIC</w:t>
      </w:r>
      <w:proofErr w:type="spellEnd"/>
      <w:r w:rsidRPr="0086176B">
        <w:t>),</w:t>
      </w:r>
    </w:p>
    <w:p w14:paraId="6A9E6E4D" w14:textId="1D202247" w:rsidR="00476B0B" w:rsidRPr="0086176B" w:rsidRDefault="00476B0B" w:rsidP="00F109B6">
      <w:pPr>
        <w:pStyle w:val="a6"/>
        <w:ind w:left="240" w:right="720" w:firstLineChars="700" w:firstLine="1260"/>
      </w:pPr>
      <w:r w:rsidRPr="0086176B">
        <w:t xml:space="preserve">0, 4, </w:t>
      </w:r>
      <w:proofErr w:type="spellStart"/>
      <w:r w:rsidRPr="0086176B">
        <w:t>Spannable.SPAN_EXCLUSIVE_EXCLUSIVE</w:t>
      </w:r>
      <w:proofErr w:type="spellEnd"/>
      <w:r w:rsidRPr="0086176B">
        <w:t>);</w:t>
      </w:r>
    </w:p>
    <w:p w14:paraId="74CFAD12" w14:textId="1B54C9E0" w:rsidR="0086176B" w:rsidRDefault="00F109B6" w:rsidP="00F109B6">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50</w:t>
      </w:r>
      <w:r w:rsidR="00EF15E2">
        <w:fldChar w:fldCharType="end"/>
      </w:r>
    </w:p>
    <w:p w14:paraId="5AFA7229" w14:textId="77777777" w:rsidR="00476B0B" w:rsidRDefault="00476B0B" w:rsidP="00476B0B">
      <w:pPr>
        <w:rPr>
          <w:shd w:val="clear" w:color="auto" w:fill="FFFFFF"/>
        </w:rPr>
      </w:pPr>
      <w:r>
        <w:rPr>
          <w:rFonts w:hint="eastAsia"/>
        </w:rPr>
        <w:t>与</w:t>
      </w:r>
      <w:proofErr w:type="spellStart"/>
      <w:r>
        <w:t>StyleSpan</w:t>
      </w:r>
      <w:proofErr w:type="spellEnd"/>
      <w:r>
        <w:rPr>
          <w:rFonts w:hint="eastAsia"/>
        </w:rPr>
        <w:t>类具有类似作用，</w:t>
      </w:r>
      <w:r>
        <w:rPr>
          <w:rFonts w:hint="eastAsia"/>
          <w:shd w:val="clear" w:color="auto" w:fill="FFFFFF"/>
        </w:rPr>
        <w:t>用来构建样式的</w:t>
      </w:r>
      <w:r>
        <w:rPr>
          <w:rFonts w:hint="eastAsia"/>
        </w:rPr>
        <w:t>其他</w:t>
      </w:r>
      <w:r>
        <w:rPr>
          <w:rFonts w:hint="eastAsia"/>
          <w:shd w:val="clear" w:color="auto" w:fill="FFFFFF"/>
        </w:rPr>
        <w:t>类都在</w:t>
      </w:r>
      <w:proofErr w:type="spellStart"/>
      <w:r>
        <w:rPr>
          <w:shd w:val="clear" w:color="auto" w:fill="FFFFFF"/>
        </w:rPr>
        <w:t>android.text.style</w:t>
      </w:r>
      <w:proofErr w:type="spellEnd"/>
      <w:r>
        <w:rPr>
          <w:rFonts w:hint="eastAsia"/>
          <w:shd w:val="clear" w:color="auto" w:fill="FFFFFF"/>
        </w:rPr>
        <w:t>包下，其中还包括：</w:t>
      </w:r>
    </w:p>
    <w:p w14:paraId="2A480FA7" w14:textId="5D8A6646" w:rsidR="00476B0B" w:rsidRPr="00E0130C" w:rsidRDefault="00476B0B" w:rsidP="00E0130C">
      <w:pPr>
        <w:pStyle w:val="a"/>
        <w:ind w:firstLine="360"/>
        <w:rPr>
          <w:rFonts w:ascii="微软雅黑" w:eastAsia="微软雅黑" w:hAnsi="微软雅黑"/>
          <w:color w:val="362E2B"/>
          <w:kern w:val="2"/>
          <w:szCs w:val="18"/>
          <w:shd w:val="clear" w:color="auto" w:fill="FFFFFF"/>
        </w:rPr>
      </w:pPr>
      <w:proofErr w:type="spellStart"/>
      <w:r>
        <w:t>AbsoluteSizeSpan</w:t>
      </w:r>
      <w:proofErr w:type="spellEnd"/>
      <w:r>
        <w:rPr>
          <w:rFonts w:hint="eastAsia"/>
        </w:rPr>
        <w:t>是指绝对尺寸，通过指定绝对尺寸来改变文本的字体大小。</w:t>
      </w:r>
    </w:p>
    <w:p w14:paraId="2D0BBC6F" w14:textId="3EB1CF09" w:rsidR="00476B0B" w:rsidRPr="00E0130C" w:rsidRDefault="00476B0B" w:rsidP="00E0130C">
      <w:pPr>
        <w:pStyle w:val="a"/>
        <w:ind w:firstLine="360"/>
        <w:rPr>
          <w:rFonts w:ascii="Arial" w:hAnsi="Arial"/>
          <w:kern w:val="2"/>
        </w:rPr>
      </w:pPr>
      <w:proofErr w:type="spellStart"/>
      <w:r>
        <w:t>BulletSpanBulletSpan</w:t>
      </w:r>
      <w:proofErr w:type="spellEnd"/>
      <w:r>
        <w:rPr>
          <w:rFonts w:hint="eastAsia"/>
        </w:rPr>
        <w:t>着重样式，类似于</w:t>
      </w:r>
      <w:r>
        <w:t>HTML</w:t>
      </w:r>
      <w:r>
        <w:rPr>
          <w:rFonts w:hint="eastAsia"/>
        </w:rPr>
        <w:t>中的</w:t>
      </w:r>
      <w:r>
        <w:t>&lt;li&gt;</w:t>
      </w:r>
      <w:r>
        <w:rPr>
          <w:rFonts w:hint="eastAsia"/>
        </w:rPr>
        <w:t>标签的圆点效果。</w:t>
      </w:r>
    </w:p>
    <w:p w14:paraId="21A6BFC2" w14:textId="0CEEC2BF" w:rsidR="00476B0B" w:rsidRPr="00E0130C" w:rsidRDefault="00476B0B" w:rsidP="00E0130C">
      <w:pPr>
        <w:pStyle w:val="a"/>
        <w:ind w:firstLine="360"/>
        <w:rPr>
          <w:kern w:val="2"/>
        </w:rPr>
      </w:pPr>
      <w:proofErr w:type="spellStart"/>
      <w:r>
        <w:t>ForegroundColorSpan</w:t>
      </w:r>
      <w:proofErr w:type="spellEnd"/>
      <w:r>
        <w:rPr>
          <w:rFonts w:hint="eastAsia"/>
        </w:rPr>
        <w:t>字体颜色样式，用于改变字体颜色。</w:t>
      </w:r>
    </w:p>
    <w:p w14:paraId="1517437B" w14:textId="386CCA03" w:rsidR="00476B0B" w:rsidRDefault="00476B0B" w:rsidP="00476B0B">
      <w:r>
        <w:rPr>
          <w:rFonts w:hint="eastAsia"/>
        </w:rPr>
        <w:lastRenderedPageBreak/>
        <w:t>下面</w:t>
      </w:r>
      <w:r>
        <w:fldChar w:fldCharType="begin"/>
      </w:r>
      <w:r>
        <w:instrText xml:space="preserve"> REF _Ref459561825 \h  \* MERGEFORMAT </w:instrText>
      </w:r>
      <w:r>
        <w:fldChar w:fldCharType="separate"/>
      </w:r>
      <w:r w:rsidR="003E203A">
        <w:rPr>
          <w:rFonts w:hint="eastAsia"/>
        </w:rPr>
        <w:t>码</w:t>
      </w:r>
      <w:r w:rsidR="003E203A">
        <w:t xml:space="preserve"> 3</w:t>
      </w:r>
      <w:r w:rsidR="003E203A">
        <w:noBreakHyphen/>
        <w:t>51</w:t>
      </w:r>
      <w:r>
        <w:fldChar w:fldCharType="end"/>
      </w:r>
      <w:r>
        <w:rPr>
          <w:rFonts w:hint="eastAsia"/>
        </w:rPr>
        <w:t>中示例了使用了动态方式设置字符串中不同样式的用法</w:t>
      </w:r>
      <w:r w:rsidR="00063184">
        <w:rPr>
          <w:rFonts w:hint="eastAsia"/>
        </w:rPr>
        <w:t>。</w:t>
      </w:r>
    </w:p>
    <w:p w14:paraId="76D7DB05" w14:textId="77777777" w:rsidR="00E0130C" w:rsidRDefault="00E0130C" w:rsidP="00E0130C">
      <w:pPr>
        <w:pStyle w:val="a6"/>
        <w:ind w:left="240" w:right="720" w:firstLine="180"/>
      </w:pPr>
      <w:r>
        <w:t xml:space="preserve">import </w:t>
      </w:r>
      <w:proofErr w:type="spellStart"/>
      <w:r>
        <w:t>android.graphics.Color</w:t>
      </w:r>
      <w:proofErr w:type="spellEnd"/>
      <w:r>
        <w:t>;</w:t>
      </w:r>
    </w:p>
    <w:p w14:paraId="51FA3D2F" w14:textId="77777777" w:rsidR="00E0130C" w:rsidRDefault="00E0130C" w:rsidP="00E0130C">
      <w:pPr>
        <w:pStyle w:val="a6"/>
        <w:ind w:left="240" w:right="720" w:firstLine="180"/>
      </w:pPr>
      <w:r>
        <w:t xml:space="preserve">import </w:t>
      </w:r>
      <w:proofErr w:type="spellStart"/>
      <w:r>
        <w:t>android.os.Bundle</w:t>
      </w:r>
      <w:proofErr w:type="spellEnd"/>
      <w:r>
        <w:t>;</w:t>
      </w:r>
    </w:p>
    <w:p w14:paraId="080A2359" w14:textId="77777777" w:rsidR="00E0130C" w:rsidRDefault="00E0130C" w:rsidP="00E0130C">
      <w:pPr>
        <w:pStyle w:val="a6"/>
        <w:ind w:left="240" w:right="720" w:firstLine="180"/>
      </w:pPr>
      <w:r>
        <w:t xml:space="preserve">import </w:t>
      </w:r>
      <w:proofErr w:type="spellStart"/>
      <w:r>
        <w:t>android.text.Spannable</w:t>
      </w:r>
      <w:proofErr w:type="spellEnd"/>
      <w:r>
        <w:t>;</w:t>
      </w:r>
    </w:p>
    <w:p w14:paraId="07FAB6B2" w14:textId="77777777" w:rsidR="00E0130C" w:rsidRDefault="00E0130C" w:rsidP="00E0130C">
      <w:pPr>
        <w:pStyle w:val="a6"/>
        <w:ind w:left="240" w:right="720" w:firstLine="180"/>
      </w:pPr>
      <w:r>
        <w:t xml:space="preserve">import </w:t>
      </w:r>
      <w:proofErr w:type="spellStart"/>
      <w:r>
        <w:t>android.text.Spanned</w:t>
      </w:r>
      <w:proofErr w:type="spellEnd"/>
      <w:r>
        <w:t>;</w:t>
      </w:r>
    </w:p>
    <w:p w14:paraId="383F8855" w14:textId="77777777" w:rsidR="00E0130C" w:rsidRDefault="00E0130C" w:rsidP="00E0130C">
      <w:pPr>
        <w:pStyle w:val="a6"/>
        <w:ind w:left="240" w:right="720" w:firstLine="180"/>
      </w:pPr>
      <w:r>
        <w:t xml:space="preserve">import </w:t>
      </w:r>
      <w:proofErr w:type="spellStart"/>
      <w:r>
        <w:t>android.text.style.AbsoluteSizeSpan</w:t>
      </w:r>
      <w:proofErr w:type="spellEnd"/>
      <w:r>
        <w:t>;</w:t>
      </w:r>
    </w:p>
    <w:p w14:paraId="785DEB29" w14:textId="77777777" w:rsidR="00E0130C" w:rsidRDefault="00E0130C" w:rsidP="00E0130C">
      <w:pPr>
        <w:pStyle w:val="a6"/>
        <w:ind w:left="240" w:right="720" w:firstLine="180"/>
      </w:pPr>
      <w:r>
        <w:t xml:space="preserve">import </w:t>
      </w:r>
      <w:proofErr w:type="spellStart"/>
      <w:r>
        <w:t>android.text.style.BackgroundColorSpan</w:t>
      </w:r>
      <w:proofErr w:type="spellEnd"/>
      <w:r>
        <w:t>;</w:t>
      </w:r>
    </w:p>
    <w:p w14:paraId="46136C45" w14:textId="77777777" w:rsidR="00E0130C" w:rsidRDefault="00E0130C" w:rsidP="00E0130C">
      <w:pPr>
        <w:pStyle w:val="a6"/>
        <w:ind w:left="240" w:right="720" w:firstLine="180"/>
      </w:pPr>
      <w:r>
        <w:t xml:space="preserve">import </w:t>
      </w:r>
      <w:proofErr w:type="spellStart"/>
      <w:r>
        <w:t>android.text.style.BulletSpan</w:t>
      </w:r>
      <w:proofErr w:type="spellEnd"/>
      <w:r>
        <w:t>;</w:t>
      </w:r>
    </w:p>
    <w:p w14:paraId="722D6DF4" w14:textId="77777777" w:rsidR="00E0130C" w:rsidRDefault="00E0130C" w:rsidP="00E0130C">
      <w:pPr>
        <w:pStyle w:val="a6"/>
        <w:ind w:left="240" w:right="720" w:firstLine="180"/>
      </w:pPr>
      <w:r>
        <w:t xml:space="preserve">import </w:t>
      </w:r>
      <w:proofErr w:type="spellStart"/>
      <w:r>
        <w:t>android.text.style.ForegroundColorSpan</w:t>
      </w:r>
      <w:proofErr w:type="spellEnd"/>
      <w:r>
        <w:t>;</w:t>
      </w:r>
    </w:p>
    <w:p w14:paraId="53E01024" w14:textId="77777777" w:rsidR="00E0130C" w:rsidRDefault="00E0130C" w:rsidP="00E0130C">
      <w:pPr>
        <w:pStyle w:val="a6"/>
        <w:ind w:left="240" w:right="720" w:firstLine="180"/>
      </w:pPr>
      <w:r>
        <w:t xml:space="preserve">import </w:t>
      </w:r>
      <w:proofErr w:type="spellStart"/>
      <w:r>
        <w:t>android.text.style.RelativeSizeSpan</w:t>
      </w:r>
      <w:proofErr w:type="spellEnd"/>
      <w:r>
        <w:t>;</w:t>
      </w:r>
    </w:p>
    <w:p w14:paraId="55D82180" w14:textId="77777777" w:rsidR="00E0130C" w:rsidRDefault="00E0130C" w:rsidP="00E0130C">
      <w:pPr>
        <w:pStyle w:val="a6"/>
        <w:ind w:left="240" w:right="720" w:firstLine="180"/>
      </w:pPr>
      <w:r>
        <w:t xml:space="preserve">import </w:t>
      </w:r>
      <w:proofErr w:type="spellStart"/>
      <w:r>
        <w:t>android.text.style.StrikethroughSpan</w:t>
      </w:r>
      <w:proofErr w:type="spellEnd"/>
      <w:r>
        <w:t>;</w:t>
      </w:r>
    </w:p>
    <w:p w14:paraId="5F89FEF8" w14:textId="77777777" w:rsidR="00E0130C" w:rsidRDefault="00E0130C" w:rsidP="00E0130C">
      <w:pPr>
        <w:pStyle w:val="a6"/>
        <w:ind w:left="240" w:right="720" w:firstLine="180"/>
      </w:pPr>
      <w:r>
        <w:t xml:space="preserve">import </w:t>
      </w:r>
      <w:proofErr w:type="spellStart"/>
      <w:r>
        <w:t>android.text.style.StyleSpan</w:t>
      </w:r>
      <w:proofErr w:type="spellEnd"/>
      <w:r>
        <w:t>;</w:t>
      </w:r>
    </w:p>
    <w:p w14:paraId="4C075745" w14:textId="77777777" w:rsidR="00E0130C" w:rsidRDefault="00E0130C" w:rsidP="00E0130C">
      <w:pPr>
        <w:pStyle w:val="a6"/>
        <w:ind w:left="240" w:right="720" w:firstLine="180"/>
      </w:pPr>
      <w:r>
        <w:t xml:space="preserve">import </w:t>
      </w:r>
      <w:proofErr w:type="spellStart"/>
      <w:r>
        <w:t>android.text.style.SubscriptSpan</w:t>
      </w:r>
      <w:proofErr w:type="spellEnd"/>
      <w:r>
        <w:t>;</w:t>
      </w:r>
    </w:p>
    <w:p w14:paraId="50ABD07A" w14:textId="77777777" w:rsidR="00E0130C" w:rsidRDefault="00E0130C" w:rsidP="00E0130C">
      <w:pPr>
        <w:pStyle w:val="a6"/>
        <w:ind w:left="240" w:right="720" w:firstLine="180"/>
      </w:pPr>
      <w:r>
        <w:t xml:space="preserve">import </w:t>
      </w:r>
      <w:proofErr w:type="spellStart"/>
      <w:r>
        <w:t>android.text.style.SuperscriptSpan</w:t>
      </w:r>
      <w:proofErr w:type="spellEnd"/>
      <w:r>
        <w:t>;</w:t>
      </w:r>
    </w:p>
    <w:p w14:paraId="6A69AD10" w14:textId="77777777" w:rsidR="00E0130C" w:rsidRDefault="00E0130C" w:rsidP="00E0130C">
      <w:pPr>
        <w:pStyle w:val="a6"/>
        <w:ind w:left="240" w:right="720" w:firstLine="180"/>
      </w:pPr>
      <w:r>
        <w:t xml:space="preserve">import </w:t>
      </w:r>
      <w:proofErr w:type="spellStart"/>
      <w:r>
        <w:t>android.text.style.TypefaceSpan</w:t>
      </w:r>
      <w:proofErr w:type="spellEnd"/>
      <w:r>
        <w:t>;</w:t>
      </w:r>
    </w:p>
    <w:p w14:paraId="7321295C" w14:textId="77777777" w:rsidR="00E0130C" w:rsidRDefault="00E0130C" w:rsidP="00E0130C">
      <w:pPr>
        <w:pStyle w:val="a6"/>
        <w:ind w:left="240" w:right="720" w:firstLine="180"/>
      </w:pPr>
      <w:r>
        <w:t xml:space="preserve">import </w:t>
      </w:r>
      <w:proofErr w:type="spellStart"/>
      <w:r>
        <w:t>android.text.style.UnderlineSpan</w:t>
      </w:r>
      <w:proofErr w:type="spellEnd"/>
      <w:r>
        <w:t>;</w:t>
      </w:r>
    </w:p>
    <w:p w14:paraId="5A3C9380" w14:textId="77777777" w:rsidR="00E0130C" w:rsidRDefault="00E0130C" w:rsidP="00E0130C">
      <w:pPr>
        <w:pStyle w:val="a6"/>
        <w:ind w:left="240" w:right="720" w:firstLine="180"/>
      </w:pPr>
      <w:r>
        <w:t xml:space="preserve">import </w:t>
      </w:r>
      <w:proofErr w:type="spellStart"/>
      <w:r>
        <w:t>android.widget.TextView</w:t>
      </w:r>
      <w:proofErr w:type="spellEnd"/>
      <w:r>
        <w:t>;</w:t>
      </w:r>
    </w:p>
    <w:p w14:paraId="60F370B0" w14:textId="77777777" w:rsidR="00E0130C" w:rsidRDefault="00E0130C" w:rsidP="00E0130C">
      <w:pPr>
        <w:pStyle w:val="a6"/>
        <w:ind w:left="240" w:right="720" w:firstLine="180"/>
      </w:pPr>
    </w:p>
    <w:p w14:paraId="7636EBF2" w14:textId="77777777" w:rsidR="00E0130C" w:rsidRDefault="00E0130C" w:rsidP="00E0130C">
      <w:pPr>
        <w:pStyle w:val="a6"/>
        <w:ind w:left="240" w:right="720" w:firstLine="180"/>
      </w:pPr>
      <w:r>
        <w:t xml:space="preserve">import </w:t>
      </w:r>
      <w:proofErr w:type="spellStart"/>
      <w:r>
        <w:t>androidx.appcompat.app.AppCompatActivity</w:t>
      </w:r>
      <w:proofErr w:type="spellEnd"/>
      <w:r>
        <w:t>;</w:t>
      </w:r>
    </w:p>
    <w:p w14:paraId="3406A537" w14:textId="77777777" w:rsidR="00E0130C" w:rsidRDefault="00E0130C" w:rsidP="00E0130C">
      <w:pPr>
        <w:pStyle w:val="a6"/>
        <w:ind w:left="240" w:right="720" w:firstLine="180"/>
      </w:pPr>
      <w:r>
        <w:t>import com.example.ch03.materialdesign.R;</w:t>
      </w:r>
    </w:p>
    <w:p w14:paraId="7DFD0405" w14:textId="77777777" w:rsidR="00E0130C" w:rsidRDefault="00E0130C" w:rsidP="00E0130C">
      <w:pPr>
        <w:pStyle w:val="a6"/>
        <w:ind w:left="240" w:right="720" w:firstLine="180"/>
      </w:pPr>
    </w:p>
    <w:p w14:paraId="6E903A3C" w14:textId="77777777" w:rsidR="00E0130C" w:rsidRDefault="00E0130C" w:rsidP="00E0130C">
      <w:pPr>
        <w:pStyle w:val="a6"/>
        <w:ind w:left="240" w:right="720" w:firstLine="180"/>
      </w:pPr>
      <w:r>
        <w:t xml:space="preserve">public class </w:t>
      </w:r>
      <w:proofErr w:type="spellStart"/>
      <w:r>
        <w:t>SpannableActivity</w:t>
      </w:r>
      <w:proofErr w:type="spellEnd"/>
      <w:r>
        <w:t xml:space="preserve"> extends </w:t>
      </w:r>
      <w:proofErr w:type="spellStart"/>
      <w:r>
        <w:t>AppCompatActivity</w:t>
      </w:r>
      <w:proofErr w:type="spellEnd"/>
      <w:r>
        <w:t xml:space="preserve"> {</w:t>
      </w:r>
    </w:p>
    <w:p w14:paraId="2E170AE8" w14:textId="77777777" w:rsidR="00E0130C" w:rsidRDefault="00E0130C" w:rsidP="00E0130C">
      <w:pPr>
        <w:pStyle w:val="a6"/>
        <w:ind w:left="240" w:right="720" w:firstLine="180"/>
      </w:pPr>
      <w:r>
        <w:tab/>
        <w:t>/** Called when the activity is first created. */</w:t>
      </w:r>
    </w:p>
    <w:p w14:paraId="450A2A8A" w14:textId="77777777" w:rsidR="00E0130C" w:rsidRDefault="00E0130C" w:rsidP="00E0130C">
      <w:pPr>
        <w:pStyle w:val="a6"/>
        <w:ind w:left="240" w:right="720" w:firstLine="180"/>
      </w:pPr>
      <w:r>
        <w:tab/>
        <w:t>@Override</w:t>
      </w:r>
    </w:p>
    <w:p w14:paraId="320EDC2E" w14:textId="77777777" w:rsidR="00E0130C" w:rsidRDefault="00E0130C" w:rsidP="00E0130C">
      <w:pPr>
        <w:pStyle w:val="a6"/>
        <w:ind w:left="240" w:right="720" w:firstLine="180"/>
      </w:pPr>
      <w:r>
        <w:tab/>
        <w:t xml:space="preserve">public void </w:t>
      </w:r>
      <w:proofErr w:type="spellStart"/>
      <w:r>
        <w:t>onCreate</w:t>
      </w:r>
      <w:proofErr w:type="spellEnd"/>
      <w:r>
        <w:t xml:space="preserve">(Bundle </w:t>
      </w:r>
      <w:proofErr w:type="spellStart"/>
      <w:r>
        <w:t>savedInstanceState</w:t>
      </w:r>
      <w:proofErr w:type="spellEnd"/>
      <w:r>
        <w:t>) {</w:t>
      </w:r>
    </w:p>
    <w:p w14:paraId="7F21A7B3" w14:textId="77777777" w:rsidR="00E0130C" w:rsidRDefault="00E0130C" w:rsidP="00E0130C">
      <w:pPr>
        <w:pStyle w:val="a6"/>
        <w:ind w:left="240" w:right="720" w:firstLine="180"/>
      </w:pPr>
      <w:r>
        <w:tab/>
      </w:r>
      <w:r>
        <w:tab/>
      </w:r>
      <w:proofErr w:type="spellStart"/>
      <w:r>
        <w:t>super.onCreate</w:t>
      </w:r>
      <w:proofErr w:type="spellEnd"/>
      <w:r>
        <w:t>(</w:t>
      </w:r>
      <w:proofErr w:type="spellStart"/>
      <w:r>
        <w:t>savedInstanceState</w:t>
      </w:r>
      <w:proofErr w:type="spellEnd"/>
      <w:r>
        <w:t>);</w:t>
      </w:r>
    </w:p>
    <w:p w14:paraId="492B79CF" w14:textId="77777777" w:rsidR="00E0130C" w:rsidRDefault="00E0130C" w:rsidP="00E0130C">
      <w:pPr>
        <w:pStyle w:val="a6"/>
        <w:ind w:left="240" w:right="720" w:firstLine="180"/>
      </w:pPr>
      <w:r>
        <w:tab/>
      </w:r>
      <w:r>
        <w:tab/>
      </w:r>
      <w:proofErr w:type="spellStart"/>
      <w:r>
        <w:t>setContentView</w:t>
      </w:r>
      <w:proofErr w:type="spellEnd"/>
      <w:r>
        <w:t>(</w:t>
      </w:r>
      <w:proofErr w:type="spellStart"/>
      <w:r>
        <w:t>R.layout.stlye_spannable</w:t>
      </w:r>
      <w:proofErr w:type="spellEnd"/>
      <w:r>
        <w:t>);</w:t>
      </w:r>
    </w:p>
    <w:p w14:paraId="23ECD6BD" w14:textId="77777777" w:rsidR="00E0130C" w:rsidRDefault="00E0130C" w:rsidP="00E0130C">
      <w:pPr>
        <w:pStyle w:val="a6"/>
        <w:ind w:left="240" w:right="720" w:firstLine="180"/>
      </w:pPr>
      <w:r>
        <w:tab/>
      </w:r>
      <w:r>
        <w:tab/>
      </w:r>
      <w:proofErr w:type="spellStart"/>
      <w:r>
        <w:t>TextView</w:t>
      </w:r>
      <w:proofErr w:type="spellEnd"/>
      <w:r>
        <w:t xml:space="preserve"> tv3 = (</w:t>
      </w:r>
      <w:proofErr w:type="spellStart"/>
      <w:r>
        <w:t>TextView</w:t>
      </w:r>
      <w:proofErr w:type="spellEnd"/>
      <w:r>
        <w:t xml:space="preserve">) </w:t>
      </w:r>
      <w:proofErr w:type="spellStart"/>
      <w:r>
        <w:t>this.findViewById</w:t>
      </w:r>
      <w:proofErr w:type="spellEnd"/>
      <w:r>
        <w:t>(R.id.tv3);</w:t>
      </w:r>
    </w:p>
    <w:p w14:paraId="4FF6D0A6" w14:textId="77777777" w:rsidR="00E0130C" w:rsidRDefault="00E0130C" w:rsidP="00E0130C">
      <w:pPr>
        <w:pStyle w:val="a6"/>
        <w:ind w:left="240" w:right="720" w:firstLine="180"/>
      </w:pPr>
      <w:r>
        <w:rPr>
          <w:rFonts w:hint="eastAsia"/>
        </w:rPr>
        <w:tab/>
      </w:r>
      <w:r>
        <w:rPr>
          <w:rFonts w:hint="eastAsia"/>
        </w:rPr>
        <w:tab/>
        <w:t>tv3.setText("</w:t>
      </w:r>
      <w:r>
        <w:rPr>
          <w:rFonts w:hint="eastAsia"/>
        </w:rPr>
        <w:t>默认、</w:t>
      </w:r>
      <w:r>
        <w:rPr>
          <w:rFonts w:hint="eastAsia"/>
        </w:rPr>
        <w:t>35</w:t>
      </w:r>
      <w:r>
        <w:rPr>
          <w:rFonts w:hint="eastAsia"/>
        </w:rPr>
        <w:t>像素、默认一半、默认两倍</w:t>
      </w:r>
      <w:r>
        <w:rPr>
          <w:rFonts w:hint="eastAsia"/>
        </w:rPr>
        <w:t>\n" + "</w:t>
      </w:r>
      <w:r>
        <w:rPr>
          <w:rFonts w:hint="eastAsia"/>
        </w:rPr>
        <w:t>前景色、背景色</w:t>
      </w:r>
      <w:r>
        <w:rPr>
          <w:rFonts w:hint="eastAsia"/>
        </w:rPr>
        <w:t>\n" + "</w:t>
      </w:r>
      <w:r>
        <w:rPr>
          <w:rFonts w:hint="eastAsia"/>
        </w:rPr>
        <w:t>正常、粗体、斜体、粗斜体</w:t>
      </w:r>
      <w:r>
        <w:rPr>
          <w:rFonts w:hint="eastAsia"/>
        </w:rPr>
        <w:t>\n"</w:t>
      </w:r>
    </w:p>
    <w:p w14:paraId="4AAF4ECA" w14:textId="77777777" w:rsidR="00E0130C" w:rsidRDefault="00E0130C" w:rsidP="00E0130C">
      <w:pPr>
        <w:pStyle w:val="a6"/>
        <w:ind w:left="240" w:right="720" w:firstLine="180"/>
      </w:pPr>
      <w:r>
        <w:rPr>
          <w:rFonts w:hint="eastAsia"/>
        </w:rPr>
        <w:lastRenderedPageBreak/>
        <w:tab/>
      </w:r>
      <w:r>
        <w:rPr>
          <w:rFonts w:hint="eastAsia"/>
        </w:rPr>
        <w:tab/>
      </w:r>
      <w:r>
        <w:rPr>
          <w:rFonts w:hint="eastAsia"/>
        </w:rPr>
        <w:tab/>
      </w:r>
      <w:r>
        <w:rPr>
          <w:rFonts w:hint="eastAsia"/>
        </w:rPr>
        <w:tab/>
        <w:t>+ "</w:t>
      </w:r>
      <w:r>
        <w:rPr>
          <w:rFonts w:hint="eastAsia"/>
        </w:rPr>
        <w:t>下划线、删除线</w:t>
      </w:r>
      <w:r>
        <w:rPr>
          <w:rFonts w:hint="eastAsia"/>
        </w:rPr>
        <w:t>\n" + "</w:t>
      </w:r>
      <w:r>
        <w:rPr>
          <w:rFonts w:hint="eastAsia"/>
        </w:rPr>
        <w:t>下标、上标</w:t>
      </w:r>
      <w:r>
        <w:rPr>
          <w:rFonts w:hint="eastAsia"/>
        </w:rPr>
        <w:t>\n" + "</w:t>
      </w:r>
      <w:r>
        <w:rPr>
          <w:rFonts w:hint="eastAsia"/>
        </w:rPr>
        <w:t>项目符号</w:t>
      </w:r>
      <w:r>
        <w:rPr>
          <w:rFonts w:hint="eastAsia"/>
        </w:rPr>
        <w:t>",</w:t>
      </w:r>
    </w:p>
    <w:p w14:paraId="426E7718" w14:textId="77777777" w:rsidR="00E0130C" w:rsidRDefault="00E0130C" w:rsidP="00E0130C">
      <w:pPr>
        <w:pStyle w:val="a6"/>
        <w:ind w:left="240" w:right="720" w:firstLine="180"/>
      </w:pPr>
      <w:r>
        <w:tab/>
      </w:r>
      <w:r>
        <w:tab/>
      </w:r>
      <w:r>
        <w:tab/>
      </w:r>
      <w:r>
        <w:tab/>
      </w:r>
      <w:proofErr w:type="spellStart"/>
      <w:r>
        <w:t>TextView.BufferType.SPANNABLE</w:t>
      </w:r>
      <w:proofErr w:type="spellEnd"/>
      <w:r>
        <w:t>);</w:t>
      </w:r>
    </w:p>
    <w:p w14:paraId="22DBBA26" w14:textId="77777777" w:rsidR="00E0130C" w:rsidRDefault="00E0130C" w:rsidP="00E0130C">
      <w:pPr>
        <w:pStyle w:val="a6"/>
        <w:ind w:left="240" w:right="720" w:firstLine="180"/>
      </w:pPr>
      <w:r>
        <w:tab/>
      </w:r>
      <w:r>
        <w:tab/>
        <w:t xml:space="preserve">Spannable </w:t>
      </w:r>
      <w:proofErr w:type="spellStart"/>
      <w:r>
        <w:t>spn</w:t>
      </w:r>
      <w:proofErr w:type="spellEnd"/>
      <w:r>
        <w:t xml:space="preserve"> = (Spannable) tv3.getText();</w:t>
      </w:r>
    </w:p>
    <w:p w14:paraId="628102E4"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设置字体</w:t>
      </w:r>
      <w:r>
        <w:rPr>
          <w:rFonts w:hint="eastAsia"/>
        </w:rPr>
        <w:t>(</w:t>
      </w:r>
      <w:proofErr w:type="spellStart"/>
      <w:r>
        <w:rPr>
          <w:rFonts w:hint="eastAsia"/>
        </w:rPr>
        <w:t>default,default</w:t>
      </w:r>
      <w:proofErr w:type="spellEnd"/>
      <w:r>
        <w:rPr>
          <w:rFonts w:hint="eastAsia"/>
        </w:rPr>
        <w:t>-</w:t>
      </w:r>
      <w:proofErr w:type="spellStart"/>
      <w:r>
        <w:rPr>
          <w:rFonts w:hint="eastAsia"/>
        </w:rPr>
        <w:t>bold,monospace,serif,sans</w:t>
      </w:r>
      <w:proofErr w:type="spellEnd"/>
      <w:r>
        <w:rPr>
          <w:rFonts w:hint="eastAsia"/>
        </w:rPr>
        <w:t>-serif)</w:t>
      </w:r>
    </w:p>
    <w:p w14:paraId="0A58E2C9"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TypefaceSpan</w:t>
      </w:r>
      <w:proofErr w:type="spellEnd"/>
      <w:r>
        <w:t xml:space="preserve">("monospace"), 0, </w:t>
      </w:r>
      <w:proofErr w:type="spellStart"/>
      <w:r>
        <w:t>spn.length</w:t>
      </w:r>
      <w:proofErr w:type="spellEnd"/>
      <w:r>
        <w:t>(),</w:t>
      </w:r>
    </w:p>
    <w:p w14:paraId="0F00F976" w14:textId="77777777" w:rsidR="00E0130C" w:rsidRDefault="00E0130C" w:rsidP="00E0130C">
      <w:pPr>
        <w:pStyle w:val="a6"/>
        <w:ind w:left="240" w:right="720" w:firstLine="180"/>
      </w:pPr>
      <w:r>
        <w:tab/>
      </w:r>
      <w:r>
        <w:tab/>
      </w:r>
      <w:r>
        <w:tab/>
      </w:r>
      <w:r>
        <w:tab/>
      </w:r>
      <w:proofErr w:type="spellStart"/>
      <w:r>
        <w:t>Spanned.SPAN_EXCLUSIVE_EXCLUSIVE</w:t>
      </w:r>
      <w:proofErr w:type="spellEnd"/>
      <w:r>
        <w:t>);</w:t>
      </w:r>
    </w:p>
    <w:p w14:paraId="336EDF70"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设置字体大小（绝对值</w:t>
      </w:r>
      <w:r>
        <w:rPr>
          <w:rFonts w:hint="eastAsia"/>
        </w:rPr>
        <w:t>,</w:t>
      </w:r>
      <w:r>
        <w:rPr>
          <w:rFonts w:hint="eastAsia"/>
        </w:rPr>
        <w:t>单位：像素）第二个参数</w:t>
      </w:r>
      <w:proofErr w:type="spellStart"/>
      <w:r>
        <w:rPr>
          <w:rFonts w:hint="eastAsia"/>
        </w:rPr>
        <w:t>boolean</w:t>
      </w:r>
      <w:proofErr w:type="spellEnd"/>
    </w:p>
    <w:p w14:paraId="3F7E8EAC" w14:textId="77777777" w:rsidR="00E0130C" w:rsidRDefault="00E0130C" w:rsidP="00E0130C">
      <w:pPr>
        <w:pStyle w:val="a6"/>
        <w:ind w:left="240" w:right="720" w:firstLine="180"/>
      </w:pPr>
      <w:r>
        <w:rPr>
          <w:rFonts w:hint="eastAsia"/>
        </w:rPr>
        <w:tab/>
      </w:r>
      <w:r>
        <w:rPr>
          <w:rFonts w:hint="eastAsia"/>
        </w:rPr>
        <w:tab/>
        <w:t>// dip</w:t>
      </w:r>
      <w:r>
        <w:rPr>
          <w:rFonts w:hint="eastAsia"/>
        </w:rPr>
        <w:t>，如果为</w:t>
      </w:r>
      <w:r>
        <w:rPr>
          <w:rFonts w:hint="eastAsia"/>
        </w:rPr>
        <w:t>true</w:t>
      </w:r>
      <w:r>
        <w:rPr>
          <w:rFonts w:hint="eastAsia"/>
        </w:rPr>
        <w:t>，表示前面的字体大小单位为</w:t>
      </w:r>
      <w:r>
        <w:rPr>
          <w:rFonts w:hint="eastAsia"/>
        </w:rPr>
        <w:t>dip</w:t>
      </w:r>
      <w:r>
        <w:rPr>
          <w:rFonts w:hint="eastAsia"/>
        </w:rPr>
        <w:t>，否则为像素，同上</w:t>
      </w:r>
    </w:p>
    <w:p w14:paraId="75344528"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AbsoluteSizeSpan</w:t>
      </w:r>
      <w:proofErr w:type="spellEnd"/>
      <w:r>
        <w:t>(35), 3, 7,</w:t>
      </w:r>
    </w:p>
    <w:p w14:paraId="714E0637" w14:textId="77777777" w:rsidR="00E0130C" w:rsidRDefault="00E0130C" w:rsidP="00E0130C">
      <w:pPr>
        <w:pStyle w:val="a6"/>
        <w:ind w:left="240" w:right="720" w:firstLine="180"/>
      </w:pPr>
      <w:r>
        <w:tab/>
      </w:r>
      <w:r>
        <w:tab/>
      </w:r>
      <w:r>
        <w:tab/>
      </w:r>
      <w:r>
        <w:tab/>
      </w:r>
      <w:proofErr w:type="spellStart"/>
      <w:r>
        <w:t>Spanned.SPAN_EXCLUSIVE_EXCLUSIVE</w:t>
      </w:r>
      <w:proofErr w:type="spellEnd"/>
      <w:r>
        <w:t>);</w:t>
      </w:r>
    </w:p>
    <w:p w14:paraId="59516164"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设置字体大小（相对值</w:t>
      </w:r>
      <w:r>
        <w:rPr>
          <w:rFonts w:hint="eastAsia"/>
        </w:rPr>
        <w:t>,</w:t>
      </w:r>
      <w:r>
        <w:rPr>
          <w:rFonts w:hint="eastAsia"/>
        </w:rPr>
        <w:t>单位：像素）</w:t>
      </w:r>
      <w:r>
        <w:rPr>
          <w:rFonts w:hint="eastAsia"/>
        </w:rPr>
        <w:t xml:space="preserve"> </w:t>
      </w:r>
      <w:r>
        <w:rPr>
          <w:rFonts w:hint="eastAsia"/>
        </w:rPr>
        <w:t>参数表示为默认字体大小的多少倍</w:t>
      </w:r>
    </w:p>
    <w:p w14:paraId="22122B72"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RelativeSizeSpan</w:t>
      </w:r>
      <w:proofErr w:type="spellEnd"/>
      <w:r>
        <w:t>(0.5f), 8, 12,</w:t>
      </w:r>
    </w:p>
    <w:p w14:paraId="2E198065"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 0.5f</w:t>
      </w:r>
      <w:r>
        <w:rPr>
          <w:rFonts w:hint="eastAsia"/>
        </w:rPr>
        <w:t>表示默认字体大小的一半</w:t>
      </w:r>
    </w:p>
    <w:p w14:paraId="235F5D36"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RelativeSizeSpan</w:t>
      </w:r>
      <w:proofErr w:type="spellEnd"/>
      <w:r>
        <w:t>(2.0f), 13, 17,</w:t>
      </w:r>
    </w:p>
    <w:p w14:paraId="1C87B524"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 2.0f</w:t>
      </w:r>
      <w:r>
        <w:rPr>
          <w:rFonts w:hint="eastAsia"/>
        </w:rPr>
        <w:t>表示默认字体大小的两倍</w:t>
      </w:r>
    </w:p>
    <w:p w14:paraId="1D3CD55C" w14:textId="77777777" w:rsidR="00E0130C" w:rsidRDefault="00E0130C" w:rsidP="00E0130C">
      <w:pPr>
        <w:pStyle w:val="a6"/>
        <w:ind w:left="240" w:right="720" w:firstLine="180"/>
      </w:pPr>
    </w:p>
    <w:p w14:paraId="41D1F580" w14:textId="77777777" w:rsidR="00E0130C" w:rsidRDefault="00E0130C" w:rsidP="00E0130C">
      <w:pPr>
        <w:pStyle w:val="a6"/>
        <w:ind w:left="240" w:right="720" w:firstLine="180"/>
      </w:pPr>
      <w:r>
        <w:rPr>
          <w:rFonts w:hint="eastAsia"/>
        </w:rPr>
        <w:tab/>
      </w:r>
      <w:r>
        <w:rPr>
          <w:rFonts w:hint="eastAsia"/>
        </w:rPr>
        <w:tab/>
        <w:t xml:space="preserve">// // </w:t>
      </w:r>
      <w:r>
        <w:rPr>
          <w:rFonts w:hint="eastAsia"/>
        </w:rPr>
        <w:t>设置字体前景色</w:t>
      </w:r>
    </w:p>
    <w:p w14:paraId="2EC4097E"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ForegroundColorSpan</w:t>
      </w:r>
      <w:proofErr w:type="spellEnd"/>
      <w:r>
        <w:t>(</w:t>
      </w:r>
      <w:proofErr w:type="spellStart"/>
      <w:r>
        <w:t>Color.MAGENTA</w:t>
      </w:r>
      <w:proofErr w:type="spellEnd"/>
      <w:r>
        <w:t>), 18, 21,</w:t>
      </w:r>
    </w:p>
    <w:p w14:paraId="31ACE005"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xml:space="preserve">); // </w:t>
      </w:r>
      <w:r>
        <w:rPr>
          <w:rFonts w:hint="eastAsia"/>
        </w:rPr>
        <w:t>设置前景色为洋红色</w:t>
      </w:r>
    </w:p>
    <w:p w14:paraId="501AF0F7" w14:textId="77777777" w:rsidR="00E0130C" w:rsidRDefault="00E0130C" w:rsidP="00E0130C">
      <w:pPr>
        <w:pStyle w:val="a6"/>
        <w:ind w:left="240" w:right="720" w:firstLine="180"/>
      </w:pPr>
    </w:p>
    <w:p w14:paraId="349B02B5"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设置字体背景色</w:t>
      </w:r>
    </w:p>
    <w:p w14:paraId="39C39E77"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BackgroundColorSpan</w:t>
      </w:r>
      <w:proofErr w:type="spellEnd"/>
      <w:r>
        <w:t>(</w:t>
      </w:r>
      <w:proofErr w:type="spellStart"/>
      <w:r>
        <w:t>Color.CYAN</w:t>
      </w:r>
      <w:proofErr w:type="spellEnd"/>
      <w:r>
        <w:t>), 22, 25,</w:t>
      </w:r>
    </w:p>
    <w:p w14:paraId="20A3045D"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xml:space="preserve">); // </w:t>
      </w:r>
      <w:r>
        <w:rPr>
          <w:rFonts w:hint="eastAsia"/>
        </w:rPr>
        <w:t>设置背景色为青色</w:t>
      </w:r>
    </w:p>
    <w:p w14:paraId="28EB220D" w14:textId="77777777" w:rsidR="00E0130C" w:rsidRDefault="00E0130C" w:rsidP="00E0130C">
      <w:pPr>
        <w:pStyle w:val="a6"/>
        <w:ind w:left="240" w:right="720" w:firstLine="180"/>
      </w:pPr>
    </w:p>
    <w:p w14:paraId="5F862463"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设置字体样式正常，粗体，斜体，粗斜体</w:t>
      </w:r>
    </w:p>
    <w:p w14:paraId="382ED7BC"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StyleSpan</w:t>
      </w:r>
      <w:proofErr w:type="spellEnd"/>
      <w:r>
        <w:t>(</w:t>
      </w:r>
      <w:proofErr w:type="spellStart"/>
      <w:r>
        <w:t>android.graphics.Typeface.NORMAL</w:t>
      </w:r>
      <w:proofErr w:type="spellEnd"/>
      <w:r>
        <w:t>), 26, 28,</w:t>
      </w:r>
    </w:p>
    <w:p w14:paraId="7817251B"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xml:space="preserve">); // </w:t>
      </w:r>
      <w:r>
        <w:rPr>
          <w:rFonts w:hint="eastAsia"/>
        </w:rPr>
        <w:t>正常</w:t>
      </w:r>
    </w:p>
    <w:p w14:paraId="2AF76689"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StyleSpan</w:t>
      </w:r>
      <w:proofErr w:type="spellEnd"/>
      <w:r>
        <w:t>(</w:t>
      </w:r>
      <w:proofErr w:type="spellStart"/>
      <w:r>
        <w:t>android.graphics.Typeface.BOLD</w:t>
      </w:r>
      <w:proofErr w:type="spellEnd"/>
      <w:r>
        <w:t>), 29, 31,</w:t>
      </w:r>
    </w:p>
    <w:p w14:paraId="702554A2"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xml:space="preserve">); // </w:t>
      </w:r>
      <w:r>
        <w:rPr>
          <w:rFonts w:hint="eastAsia"/>
        </w:rPr>
        <w:t>粗体</w:t>
      </w:r>
    </w:p>
    <w:p w14:paraId="632CB3E6"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StyleSpan</w:t>
      </w:r>
      <w:proofErr w:type="spellEnd"/>
      <w:r>
        <w:t>(</w:t>
      </w:r>
      <w:proofErr w:type="spellStart"/>
      <w:r>
        <w:t>android.graphics.Typeface.ITALIC</w:t>
      </w:r>
      <w:proofErr w:type="spellEnd"/>
      <w:r>
        <w:t>), 32, 34,</w:t>
      </w:r>
    </w:p>
    <w:p w14:paraId="44FE71DF" w14:textId="77777777" w:rsidR="00E0130C" w:rsidRDefault="00E0130C" w:rsidP="00E0130C">
      <w:pPr>
        <w:pStyle w:val="a6"/>
        <w:ind w:left="240" w:right="720" w:firstLine="180"/>
      </w:pPr>
      <w:r>
        <w:rPr>
          <w:rFonts w:hint="eastAsia"/>
        </w:rPr>
        <w:lastRenderedPageBreak/>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xml:space="preserve">); // </w:t>
      </w:r>
      <w:r>
        <w:rPr>
          <w:rFonts w:hint="eastAsia"/>
        </w:rPr>
        <w:t>斜体</w:t>
      </w:r>
    </w:p>
    <w:p w14:paraId="70634064"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StyleSpan</w:t>
      </w:r>
      <w:proofErr w:type="spellEnd"/>
      <w:r>
        <w:t>(</w:t>
      </w:r>
      <w:proofErr w:type="spellStart"/>
      <w:r>
        <w:t>android.graphics.Typeface.BOLD_ITALIC</w:t>
      </w:r>
      <w:proofErr w:type="spellEnd"/>
      <w:r>
        <w:t>), 35,</w:t>
      </w:r>
    </w:p>
    <w:p w14:paraId="2AAA2800"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t xml:space="preserve">38, </w:t>
      </w:r>
      <w:proofErr w:type="spellStart"/>
      <w:r>
        <w:rPr>
          <w:rFonts w:hint="eastAsia"/>
        </w:rPr>
        <w:t>Spanned.SPAN_EXCLUSIVE_EXCLUSIVE</w:t>
      </w:r>
      <w:proofErr w:type="spellEnd"/>
      <w:r>
        <w:rPr>
          <w:rFonts w:hint="eastAsia"/>
        </w:rPr>
        <w:t xml:space="preserve">); // </w:t>
      </w:r>
      <w:r>
        <w:rPr>
          <w:rFonts w:hint="eastAsia"/>
        </w:rPr>
        <w:t>粗斜体</w:t>
      </w:r>
    </w:p>
    <w:p w14:paraId="5CCD6296" w14:textId="77777777" w:rsidR="00E0130C" w:rsidRDefault="00E0130C" w:rsidP="00E0130C">
      <w:pPr>
        <w:pStyle w:val="a6"/>
        <w:ind w:left="240" w:right="720" w:firstLine="180"/>
      </w:pPr>
    </w:p>
    <w:p w14:paraId="4E4C057C"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设置下划线</w:t>
      </w:r>
    </w:p>
    <w:p w14:paraId="557B3C97"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UnderlineSpan</w:t>
      </w:r>
      <w:proofErr w:type="spellEnd"/>
      <w:r>
        <w:t>(), 39, 42,</w:t>
      </w:r>
    </w:p>
    <w:p w14:paraId="73D03ED3" w14:textId="77777777" w:rsidR="00E0130C" w:rsidRDefault="00E0130C" w:rsidP="00E0130C">
      <w:pPr>
        <w:pStyle w:val="a6"/>
        <w:ind w:left="240" w:right="720" w:firstLine="180"/>
      </w:pPr>
      <w:r>
        <w:tab/>
      </w:r>
      <w:r>
        <w:tab/>
      </w:r>
      <w:r>
        <w:tab/>
      </w:r>
      <w:r>
        <w:tab/>
      </w:r>
      <w:proofErr w:type="spellStart"/>
      <w:r>
        <w:t>Spanned.SPAN_EXCLUSIVE_EXCLUSIVE</w:t>
      </w:r>
      <w:proofErr w:type="spellEnd"/>
      <w:r>
        <w:t>);</w:t>
      </w:r>
    </w:p>
    <w:p w14:paraId="170719EB" w14:textId="77777777" w:rsidR="00E0130C" w:rsidRDefault="00E0130C" w:rsidP="00E0130C">
      <w:pPr>
        <w:pStyle w:val="a6"/>
        <w:ind w:left="240" w:right="720" w:firstLine="180"/>
      </w:pPr>
    </w:p>
    <w:p w14:paraId="067A0A31"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设置删除线</w:t>
      </w:r>
    </w:p>
    <w:p w14:paraId="12E5A7A9"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StrikethroughSpan</w:t>
      </w:r>
      <w:proofErr w:type="spellEnd"/>
      <w:r>
        <w:t>(), 43, 46,</w:t>
      </w:r>
    </w:p>
    <w:p w14:paraId="0F5DB82B" w14:textId="77777777" w:rsidR="00E0130C" w:rsidRDefault="00E0130C" w:rsidP="00E0130C">
      <w:pPr>
        <w:pStyle w:val="a6"/>
        <w:ind w:left="240" w:right="720" w:firstLine="180"/>
      </w:pPr>
      <w:r>
        <w:tab/>
      </w:r>
      <w:r>
        <w:tab/>
      </w:r>
      <w:r>
        <w:tab/>
      </w:r>
      <w:r>
        <w:tab/>
      </w:r>
      <w:proofErr w:type="spellStart"/>
      <w:r>
        <w:t>Spanned.SPAN_EXCLUSIVE_EXCLUSIVE</w:t>
      </w:r>
      <w:proofErr w:type="spellEnd"/>
      <w:r>
        <w:t>);</w:t>
      </w:r>
    </w:p>
    <w:p w14:paraId="196EFED3" w14:textId="77777777" w:rsidR="00E0130C" w:rsidRDefault="00E0130C" w:rsidP="00E0130C">
      <w:pPr>
        <w:pStyle w:val="a6"/>
        <w:ind w:left="240" w:right="720" w:firstLine="180"/>
      </w:pPr>
    </w:p>
    <w:p w14:paraId="523296C7"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设置上下标</w:t>
      </w:r>
    </w:p>
    <w:p w14:paraId="79CF3DFC"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SubscriptSpan</w:t>
      </w:r>
      <w:proofErr w:type="spellEnd"/>
      <w:r>
        <w:t>(), 47, 49,</w:t>
      </w:r>
    </w:p>
    <w:p w14:paraId="1E89E9C1"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xml:space="preserve">); // </w:t>
      </w:r>
      <w:r>
        <w:rPr>
          <w:rFonts w:hint="eastAsia"/>
        </w:rPr>
        <w:t>下标</w:t>
      </w:r>
    </w:p>
    <w:p w14:paraId="2BD958AC"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SuperscriptSpan</w:t>
      </w:r>
      <w:proofErr w:type="spellEnd"/>
      <w:r>
        <w:t>(), 50, 52,</w:t>
      </w:r>
    </w:p>
    <w:p w14:paraId="4C2B83DE" w14:textId="77777777" w:rsidR="00E0130C" w:rsidRDefault="00E0130C" w:rsidP="00E0130C">
      <w:pPr>
        <w:pStyle w:val="a6"/>
        <w:ind w:left="240" w:right="720" w:firstLine="180"/>
      </w:pPr>
      <w:r>
        <w:rPr>
          <w:rFonts w:hint="eastAsia"/>
        </w:rPr>
        <w:tab/>
      </w:r>
      <w:r>
        <w:rPr>
          <w:rFonts w:hint="eastAsia"/>
        </w:rPr>
        <w:tab/>
      </w:r>
      <w:r>
        <w:rPr>
          <w:rFonts w:hint="eastAsia"/>
        </w:rPr>
        <w:tab/>
      </w:r>
      <w:r>
        <w:rPr>
          <w:rFonts w:hint="eastAsia"/>
        </w:rPr>
        <w:tab/>
      </w:r>
      <w:proofErr w:type="spellStart"/>
      <w:r>
        <w:rPr>
          <w:rFonts w:hint="eastAsia"/>
        </w:rPr>
        <w:t>Spanned.SPAN_EXCLUSIVE_EXCLUSIVE</w:t>
      </w:r>
      <w:proofErr w:type="spellEnd"/>
      <w:r>
        <w:rPr>
          <w:rFonts w:hint="eastAsia"/>
        </w:rPr>
        <w:t xml:space="preserve">); // </w:t>
      </w:r>
      <w:r>
        <w:rPr>
          <w:rFonts w:hint="eastAsia"/>
        </w:rPr>
        <w:t>上标</w:t>
      </w:r>
    </w:p>
    <w:p w14:paraId="3C6EBD21" w14:textId="77777777" w:rsidR="00E0130C" w:rsidRDefault="00E0130C" w:rsidP="00E0130C">
      <w:pPr>
        <w:pStyle w:val="a6"/>
        <w:ind w:left="240" w:right="720" w:firstLine="180"/>
      </w:pPr>
    </w:p>
    <w:p w14:paraId="7F5A80E3" w14:textId="77777777" w:rsidR="00E0130C" w:rsidRDefault="00E0130C" w:rsidP="00E0130C">
      <w:pPr>
        <w:pStyle w:val="a6"/>
        <w:ind w:left="240" w:right="720" w:firstLine="180"/>
      </w:pPr>
      <w:r>
        <w:rPr>
          <w:rFonts w:hint="eastAsia"/>
        </w:rPr>
        <w:tab/>
      </w:r>
      <w:r>
        <w:rPr>
          <w:rFonts w:hint="eastAsia"/>
        </w:rPr>
        <w:tab/>
        <w:t xml:space="preserve">// // </w:t>
      </w:r>
      <w:r>
        <w:rPr>
          <w:rFonts w:hint="eastAsia"/>
        </w:rPr>
        <w:t>超级链接（需要添加</w:t>
      </w:r>
      <w:proofErr w:type="spellStart"/>
      <w:r>
        <w:rPr>
          <w:rFonts w:hint="eastAsia"/>
        </w:rPr>
        <w:t>setMovementMethod</w:t>
      </w:r>
      <w:proofErr w:type="spellEnd"/>
      <w:r>
        <w:rPr>
          <w:rFonts w:hint="eastAsia"/>
        </w:rPr>
        <w:t>方法附加响应）</w:t>
      </w:r>
    </w:p>
    <w:p w14:paraId="4E0F85DE" w14:textId="77777777" w:rsidR="00E0130C" w:rsidRDefault="00E0130C" w:rsidP="00E0130C">
      <w:pPr>
        <w:pStyle w:val="a6"/>
        <w:ind w:left="240" w:right="720" w:firstLine="180"/>
      </w:pPr>
      <w:r>
        <w:tab/>
      </w:r>
      <w:r>
        <w:tab/>
        <w:t xml:space="preserve">// </w:t>
      </w:r>
      <w:proofErr w:type="spellStart"/>
      <w:r>
        <w:t>spn.setSpan</w:t>
      </w:r>
      <w:proofErr w:type="spellEnd"/>
      <w:r>
        <w:t xml:space="preserve">(new </w:t>
      </w:r>
      <w:proofErr w:type="spellStart"/>
      <w:r>
        <w:t>URLSpan</w:t>
      </w:r>
      <w:proofErr w:type="spellEnd"/>
      <w:r>
        <w:t>("tel:7028023379"), 53, 55,</w:t>
      </w:r>
    </w:p>
    <w:p w14:paraId="448F63CC" w14:textId="77777777" w:rsidR="00E0130C" w:rsidRDefault="00E0130C" w:rsidP="00E0130C">
      <w:pPr>
        <w:pStyle w:val="a6"/>
        <w:ind w:left="240" w:right="720" w:firstLine="180"/>
      </w:pPr>
      <w:r>
        <w:rPr>
          <w:rFonts w:hint="eastAsia"/>
        </w:rPr>
        <w:tab/>
      </w:r>
      <w:r>
        <w:rPr>
          <w:rFonts w:hint="eastAsia"/>
        </w:rPr>
        <w:tab/>
        <w:t xml:space="preserve">// </w:t>
      </w:r>
      <w:proofErr w:type="spellStart"/>
      <w:r>
        <w:rPr>
          <w:rFonts w:hint="eastAsia"/>
        </w:rPr>
        <w:t>Spanned.SPAN_EXCLUSIVE_EXCLUSIVE</w:t>
      </w:r>
      <w:proofErr w:type="spellEnd"/>
      <w:r>
        <w:rPr>
          <w:rFonts w:hint="eastAsia"/>
        </w:rPr>
        <w:t xml:space="preserve">); // </w:t>
      </w:r>
      <w:r>
        <w:rPr>
          <w:rFonts w:hint="eastAsia"/>
        </w:rPr>
        <w:t>电话</w:t>
      </w:r>
    </w:p>
    <w:p w14:paraId="4BF47442" w14:textId="77777777" w:rsidR="00E0130C" w:rsidRDefault="00E0130C" w:rsidP="00E0130C">
      <w:pPr>
        <w:pStyle w:val="a6"/>
        <w:ind w:left="240" w:right="720" w:firstLine="180"/>
      </w:pPr>
      <w:r>
        <w:tab/>
      </w:r>
      <w:r>
        <w:tab/>
        <w:t xml:space="preserve">// </w:t>
      </w:r>
      <w:proofErr w:type="spellStart"/>
      <w:r>
        <w:t>spn.setSpan</w:t>
      </w:r>
      <w:proofErr w:type="spellEnd"/>
      <w:r>
        <w:t xml:space="preserve">(new </w:t>
      </w:r>
      <w:proofErr w:type="spellStart"/>
      <w:r>
        <w:t>URLSpan</w:t>
      </w:r>
      <w:proofErr w:type="spellEnd"/>
      <w:r>
        <w:t>("mailto:leeivan2008@gmail.com"), 56, 58,</w:t>
      </w:r>
    </w:p>
    <w:p w14:paraId="7C1CD812" w14:textId="77777777" w:rsidR="00E0130C" w:rsidRDefault="00E0130C" w:rsidP="00E0130C">
      <w:pPr>
        <w:pStyle w:val="a6"/>
        <w:ind w:left="240" w:right="720" w:firstLine="180"/>
      </w:pPr>
      <w:r>
        <w:rPr>
          <w:rFonts w:hint="eastAsia"/>
        </w:rPr>
        <w:tab/>
      </w:r>
      <w:r>
        <w:rPr>
          <w:rFonts w:hint="eastAsia"/>
        </w:rPr>
        <w:tab/>
        <w:t xml:space="preserve">// </w:t>
      </w:r>
      <w:proofErr w:type="spellStart"/>
      <w:r>
        <w:rPr>
          <w:rFonts w:hint="eastAsia"/>
        </w:rPr>
        <w:t>Spanned.SPAN_EXCLUSIVE_EXCLUSIVE</w:t>
      </w:r>
      <w:proofErr w:type="spellEnd"/>
      <w:r>
        <w:rPr>
          <w:rFonts w:hint="eastAsia"/>
        </w:rPr>
        <w:t xml:space="preserve">); // </w:t>
      </w:r>
      <w:r>
        <w:rPr>
          <w:rFonts w:hint="eastAsia"/>
        </w:rPr>
        <w:t>邮件</w:t>
      </w:r>
    </w:p>
    <w:p w14:paraId="799A3168" w14:textId="77777777" w:rsidR="00E0130C" w:rsidRDefault="00E0130C" w:rsidP="00E0130C">
      <w:pPr>
        <w:pStyle w:val="a6"/>
        <w:ind w:left="240" w:right="720" w:firstLine="180"/>
      </w:pPr>
      <w:r>
        <w:tab/>
      </w:r>
      <w:r>
        <w:tab/>
        <w:t xml:space="preserve">// </w:t>
      </w:r>
      <w:proofErr w:type="spellStart"/>
      <w:r>
        <w:t>spn.setSpan</w:t>
      </w:r>
      <w:proofErr w:type="spellEnd"/>
      <w:r>
        <w:t xml:space="preserve">(new </w:t>
      </w:r>
      <w:proofErr w:type="spellStart"/>
      <w:r>
        <w:t>URLSpan</w:t>
      </w:r>
      <w:proofErr w:type="spellEnd"/>
      <w:r>
        <w:t>("http://www.google.com"), 59, 61,</w:t>
      </w:r>
    </w:p>
    <w:p w14:paraId="2B666130" w14:textId="77777777" w:rsidR="00E0130C" w:rsidRDefault="00E0130C" w:rsidP="00E0130C">
      <w:pPr>
        <w:pStyle w:val="a6"/>
        <w:ind w:left="240" w:right="720" w:firstLine="180"/>
      </w:pPr>
      <w:r>
        <w:rPr>
          <w:rFonts w:hint="eastAsia"/>
        </w:rPr>
        <w:tab/>
      </w:r>
      <w:r>
        <w:rPr>
          <w:rFonts w:hint="eastAsia"/>
        </w:rPr>
        <w:tab/>
        <w:t xml:space="preserve">// </w:t>
      </w:r>
      <w:proofErr w:type="spellStart"/>
      <w:r>
        <w:rPr>
          <w:rFonts w:hint="eastAsia"/>
        </w:rPr>
        <w:t>Spanned.SPAN_EXCLUSIVE_EXCLUSIVE</w:t>
      </w:r>
      <w:proofErr w:type="spellEnd"/>
      <w:r>
        <w:rPr>
          <w:rFonts w:hint="eastAsia"/>
        </w:rPr>
        <w:t xml:space="preserve">); // </w:t>
      </w:r>
      <w:r>
        <w:rPr>
          <w:rFonts w:hint="eastAsia"/>
        </w:rPr>
        <w:t>网址</w:t>
      </w:r>
    </w:p>
    <w:p w14:paraId="11AB3267" w14:textId="77777777" w:rsidR="00E0130C" w:rsidRDefault="00E0130C" w:rsidP="00E0130C">
      <w:pPr>
        <w:pStyle w:val="a6"/>
        <w:ind w:left="240" w:right="720" w:firstLine="180"/>
      </w:pPr>
    </w:p>
    <w:p w14:paraId="6FB9433A" w14:textId="77777777" w:rsidR="00E0130C" w:rsidRDefault="00E0130C" w:rsidP="00E0130C">
      <w:pPr>
        <w:pStyle w:val="a6"/>
        <w:ind w:left="240" w:right="720" w:firstLine="180"/>
      </w:pPr>
      <w:r>
        <w:rPr>
          <w:rFonts w:hint="eastAsia"/>
        </w:rPr>
        <w:tab/>
      </w:r>
      <w:r>
        <w:rPr>
          <w:rFonts w:hint="eastAsia"/>
        </w:rPr>
        <w:tab/>
        <w:t xml:space="preserve">// </w:t>
      </w:r>
      <w:r>
        <w:rPr>
          <w:rFonts w:hint="eastAsia"/>
        </w:rPr>
        <w:t>设置项目符号</w:t>
      </w:r>
    </w:p>
    <w:p w14:paraId="3154EF8C" w14:textId="77777777" w:rsidR="00E0130C" w:rsidRDefault="00E0130C" w:rsidP="00E0130C">
      <w:pPr>
        <w:pStyle w:val="a6"/>
        <w:ind w:left="240" w:right="720" w:firstLine="180"/>
      </w:pPr>
      <w:r>
        <w:tab/>
      </w:r>
      <w:r>
        <w:tab/>
      </w:r>
      <w:proofErr w:type="spellStart"/>
      <w:r>
        <w:t>spn.setSpan</w:t>
      </w:r>
      <w:proofErr w:type="spellEnd"/>
      <w:r>
        <w:t xml:space="preserve">(new </w:t>
      </w:r>
      <w:proofErr w:type="spellStart"/>
      <w:r>
        <w:t>BulletSpan</w:t>
      </w:r>
      <w:proofErr w:type="spellEnd"/>
      <w:r>
        <w:t>(</w:t>
      </w:r>
    </w:p>
    <w:p w14:paraId="2276A1DB" w14:textId="77777777" w:rsidR="00E0130C" w:rsidRDefault="00E0130C" w:rsidP="00E0130C">
      <w:pPr>
        <w:pStyle w:val="a6"/>
        <w:ind w:left="240" w:right="720" w:firstLine="180"/>
      </w:pPr>
      <w:r>
        <w:tab/>
      </w:r>
      <w:r>
        <w:tab/>
      </w:r>
      <w:r>
        <w:tab/>
      </w:r>
      <w:r>
        <w:tab/>
      </w:r>
      <w:proofErr w:type="spellStart"/>
      <w:r>
        <w:t>BulletSpan.STANDARD_GAP_WIDTH</w:t>
      </w:r>
      <w:proofErr w:type="spellEnd"/>
      <w:r>
        <w:t xml:space="preserve">, </w:t>
      </w:r>
      <w:proofErr w:type="spellStart"/>
      <w:r>
        <w:t>Color.GREEN</w:t>
      </w:r>
      <w:proofErr w:type="spellEnd"/>
      <w:r>
        <w:t>),</w:t>
      </w:r>
    </w:p>
    <w:p w14:paraId="3C2C19CA" w14:textId="77777777" w:rsidR="00E0130C" w:rsidRDefault="00E0130C" w:rsidP="00E0130C">
      <w:pPr>
        <w:pStyle w:val="a6"/>
        <w:ind w:left="240" w:right="720" w:firstLine="180"/>
      </w:pPr>
      <w:r>
        <w:tab/>
      </w:r>
      <w:r>
        <w:tab/>
      </w:r>
      <w:r>
        <w:tab/>
      </w:r>
      <w:r>
        <w:tab/>
        <w:t xml:space="preserve">53, </w:t>
      </w:r>
      <w:proofErr w:type="spellStart"/>
      <w:r>
        <w:t>spn.length</w:t>
      </w:r>
      <w:proofErr w:type="spellEnd"/>
      <w:r>
        <w:t xml:space="preserve">(), </w:t>
      </w:r>
      <w:proofErr w:type="spellStart"/>
      <w:r>
        <w:t>Spanned.SPAN_EXCLUSIVE_EXCLUSIVE</w:t>
      </w:r>
      <w:proofErr w:type="spellEnd"/>
      <w:r>
        <w:t>);</w:t>
      </w:r>
    </w:p>
    <w:p w14:paraId="02E61BF3" w14:textId="77777777" w:rsidR="00E0130C" w:rsidRDefault="00E0130C" w:rsidP="00E0130C">
      <w:pPr>
        <w:pStyle w:val="a6"/>
        <w:ind w:left="240" w:right="720" w:firstLine="180"/>
      </w:pPr>
      <w:r>
        <w:lastRenderedPageBreak/>
        <w:tab/>
      </w:r>
      <w:r>
        <w:tab/>
        <w:t>// tv3.setMovementMethod(movement)</w:t>
      </w:r>
    </w:p>
    <w:p w14:paraId="50CAEA48" w14:textId="77777777" w:rsidR="00E0130C" w:rsidRDefault="00E0130C" w:rsidP="00E0130C">
      <w:pPr>
        <w:pStyle w:val="a6"/>
        <w:ind w:left="240" w:right="720" w:firstLine="180"/>
      </w:pPr>
      <w:r>
        <w:tab/>
        <w:t>}</w:t>
      </w:r>
    </w:p>
    <w:p w14:paraId="2CBB637B" w14:textId="138A9E0F" w:rsidR="00476B0B" w:rsidRDefault="00E0130C" w:rsidP="00E0130C">
      <w:pPr>
        <w:pStyle w:val="a6"/>
        <w:ind w:left="240" w:right="720" w:firstLine="180"/>
      </w:pPr>
      <w:r>
        <w:t>}</w:t>
      </w:r>
    </w:p>
    <w:p w14:paraId="067529CB" w14:textId="684829A4" w:rsidR="00063184" w:rsidRDefault="00063184" w:rsidP="00063184">
      <w:pPr>
        <w:pStyle w:val="a5"/>
        <w:rPr>
          <w:rFonts w:ascii="Arial" w:hAnsi="Arial"/>
        </w:rPr>
      </w:pPr>
      <w:bookmarkStart w:id="59" w:name="_Toc476667873"/>
      <w:bookmarkStart w:id="60" w:name="_Ref459561825"/>
      <w:r>
        <w:rPr>
          <w:rFonts w:hint="eastAsia"/>
        </w:rP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51</w:t>
      </w:r>
      <w:r w:rsidR="00EF15E2">
        <w:fldChar w:fldCharType="end"/>
      </w:r>
      <w:bookmarkEnd w:id="60"/>
      <w:r>
        <w:t xml:space="preserve"> </w:t>
      </w:r>
      <w:r>
        <w:rPr>
          <w:rFonts w:hint="eastAsia"/>
        </w:rPr>
        <w:t>设置文本外观</w:t>
      </w:r>
      <w:bookmarkEnd w:id="59"/>
    </w:p>
    <w:p w14:paraId="2BE42320" w14:textId="194CF5AB" w:rsidR="00476B0B" w:rsidRDefault="00476B0B" w:rsidP="00476B0B">
      <w:r>
        <w:rPr>
          <w:rFonts w:hint="eastAsia"/>
        </w:rPr>
        <w:t>运行后显示如</w:t>
      </w:r>
      <w:r>
        <w:fldChar w:fldCharType="begin"/>
      </w:r>
      <w:r>
        <w:instrText xml:space="preserve"> REF _Ref459724719 \h </w:instrText>
      </w:r>
      <w:r>
        <w:fldChar w:fldCharType="separate"/>
      </w:r>
      <w:r w:rsidR="003E203A">
        <w:rPr>
          <w:rFonts w:ascii="Cambria" w:eastAsia="黑体" w:hAnsi="Cambria" w:hint="eastAsia"/>
          <w:bCs/>
          <w:sz w:val="20"/>
        </w:rPr>
        <w:t>图</w:t>
      </w:r>
      <w:r w:rsidR="003E203A">
        <w:rPr>
          <w:rFonts w:ascii="Cambria" w:eastAsia="黑体" w:hAnsi="Cambria"/>
          <w:bCs/>
          <w:sz w:val="20"/>
        </w:rPr>
        <w:t xml:space="preserve"> </w:t>
      </w:r>
      <w:r w:rsidR="003E203A">
        <w:rPr>
          <w:rFonts w:ascii="Cambria" w:eastAsia="黑体" w:hAnsi="Cambria"/>
          <w:bCs/>
          <w:noProof/>
          <w:sz w:val="20"/>
        </w:rPr>
        <w:t>3</w:t>
      </w:r>
      <w:r w:rsidR="003E203A">
        <w:rPr>
          <w:rFonts w:ascii="Cambria" w:eastAsia="黑体" w:hAnsi="Cambria"/>
          <w:bCs/>
          <w:sz w:val="20"/>
        </w:rPr>
        <w:noBreakHyphen/>
      </w:r>
      <w:r w:rsidR="003E203A">
        <w:rPr>
          <w:rFonts w:ascii="Cambria" w:eastAsia="黑体" w:hAnsi="Cambria"/>
          <w:bCs/>
          <w:noProof/>
          <w:sz w:val="20"/>
        </w:rPr>
        <w:t>16</w:t>
      </w:r>
      <w:r>
        <w:fldChar w:fldCharType="end"/>
      </w:r>
      <w:r>
        <w:rPr>
          <w:rFonts w:hint="eastAsia"/>
        </w:rPr>
        <w:t>所示。</w:t>
      </w:r>
    </w:p>
    <w:p w14:paraId="6A245A5D" w14:textId="007D9242" w:rsidR="00476B0B" w:rsidRDefault="00661770" w:rsidP="00476B0B">
      <w:pPr>
        <w:spacing w:before="156" w:after="156"/>
        <w:jc w:val="center"/>
        <w:rPr>
          <w:rFonts w:ascii="Cambria" w:eastAsia="黑体" w:hAnsi="Cambria"/>
          <w:bCs/>
          <w:sz w:val="20"/>
          <w:lang w:eastAsia="en-US"/>
        </w:rPr>
      </w:pPr>
      <w:r>
        <w:rPr>
          <w:noProof/>
        </w:rPr>
        <w:drawing>
          <wp:inline distT="0" distB="0" distL="0" distR="0" wp14:anchorId="6C608F64" wp14:editId="4F69EFFB">
            <wp:extent cx="3514725" cy="20764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14725" cy="2076450"/>
                    </a:xfrm>
                    <a:prstGeom prst="rect">
                      <a:avLst/>
                    </a:prstGeom>
                  </pic:spPr>
                </pic:pic>
              </a:graphicData>
            </a:graphic>
          </wp:inline>
        </w:drawing>
      </w:r>
    </w:p>
    <w:p w14:paraId="0FAB9687" w14:textId="30F58A83" w:rsidR="00476B0B" w:rsidRDefault="00476B0B" w:rsidP="00476B0B">
      <w:pPr>
        <w:spacing w:before="156" w:after="156"/>
        <w:ind w:firstLine="400"/>
        <w:jc w:val="center"/>
        <w:rPr>
          <w:rFonts w:ascii="Cambria" w:eastAsia="黑体" w:hAnsi="Cambria"/>
          <w:bCs/>
          <w:sz w:val="20"/>
        </w:rPr>
      </w:pPr>
      <w:bookmarkStart w:id="61" w:name="_Ref459724719"/>
      <w:bookmarkStart w:id="62" w:name="_Toc476667762"/>
      <w:r>
        <w:rPr>
          <w:rFonts w:ascii="Cambria" w:eastAsia="黑体" w:hAnsi="Cambria" w:hint="eastAsia"/>
          <w:bCs/>
          <w:sz w:val="20"/>
        </w:rPr>
        <w:t>图</w:t>
      </w:r>
      <w:r>
        <w:rPr>
          <w:rFonts w:ascii="Cambria" w:eastAsia="黑体" w:hAnsi="Cambria"/>
          <w:bCs/>
          <w:sz w:val="20"/>
        </w:rPr>
        <w:t xml:space="preserve"> </w:t>
      </w:r>
      <w:r w:rsidR="00865899">
        <w:rPr>
          <w:rFonts w:ascii="Cambria" w:eastAsia="黑体" w:hAnsi="Cambria"/>
          <w:bCs/>
          <w:sz w:val="20"/>
        </w:rPr>
        <w:fldChar w:fldCharType="begin"/>
      </w:r>
      <w:r w:rsidR="00865899">
        <w:rPr>
          <w:rFonts w:ascii="Cambria" w:eastAsia="黑体" w:hAnsi="Cambria"/>
          <w:bCs/>
          <w:sz w:val="20"/>
        </w:rPr>
        <w:instrText xml:space="preserve"> STYLEREF 1 \s </w:instrText>
      </w:r>
      <w:r w:rsidR="00865899">
        <w:rPr>
          <w:rFonts w:ascii="Cambria" w:eastAsia="黑体" w:hAnsi="Cambria"/>
          <w:bCs/>
          <w:sz w:val="20"/>
        </w:rPr>
        <w:fldChar w:fldCharType="separate"/>
      </w:r>
      <w:r w:rsidR="003E203A">
        <w:rPr>
          <w:rFonts w:ascii="Cambria" w:eastAsia="黑体" w:hAnsi="Cambria"/>
          <w:bCs/>
          <w:noProof/>
          <w:sz w:val="20"/>
        </w:rPr>
        <w:t>3</w:t>
      </w:r>
      <w:r w:rsidR="00865899">
        <w:rPr>
          <w:rFonts w:ascii="Cambria" w:eastAsia="黑体" w:hAnsi="Cambria"/>
          <w:bCs/>
          <w:sz w:val="20"/>
        </w:rPr>
        <w:fldChar w:fldCharType="end"/>
      </w:r>
      <w:r w:rsidR="00865899">
        <w:rPr>
          <w:rFonts w:ascii="Cambria" w:eastAsia="黑体" w:hAnsi="Cambria"/>
          <w:bCs/>
          <w:sz w:val="20"/>
        </w:rPr>
        <w:noBreakHyphen/>
      </w:r>
      <w:r w:rsidR="00865899">
        <w:rPr>
          <w:rFonts w:ascii="Cambria" w:eastAsia="黑体" w:hAnsi="Cambria"/>
          <w:bCs/>
          <w:sz w:val="20"/>
        </w:rPr>
        <w:fldChar w:fldCharType="begin"/>
      </w:r>
      <w:r w:rsidR="00865899">
        <w:rPr>
          <w:rFonts w:ascii="Cambria" w:eastAsia="黑体" w:hAnsi="Cambria"/>
          <w:bCs/>
          <w:sz w:val="20"/>
        </w:rPr>
        <w:instrText xml:space="preserve"> SEQ </w:instrText>
      </w:r>
      <w:r w:rsidR="00865899">
        <w:rPr>
          <w:rFonts w:ascii="Cambria" w:eastAsia="黑体" w:hAnsi="Cambria"/>
          <w:bCs/>
          <w:sz w:val="20"/>
        </w:rPr>
        <w:instrText>图</w:instrText>
      </w:r>
      <w:r w:rsidR="00865899">
        <w:rPr>
          <w:rFonts w:ascii="Cambria" w:eastAsia="黑体" w:hAnsi="Cambria"/>
          <w:bCs/>
          <w:sz w:val="20"/>
        </w:rPr>
        <w:instrText xml:space="preserve"> \* ARABIC \s 1 </w:instrText>
      </w:r>
      <w:r w:rsidR="00865899">
        <w:rPr>
          <w:rFonts w:ascii="Cambria" w:eastAsia="黑体" w:hAnsi="Cambria"/>
          <w:bCs/>
          <w:sz w:val="20"/>
        </w:rPr>
        <w:fldChar w:fldCharType="separate"/>
      </w:r>
      <w:r w:rsidR="003E203A">
        <w:rPr>
          <w:rFonts w:ascii="Cambria" w:eastAsia="黑体" w:hAnsi="Cambria"/>
          <w:bCs/>
          <w:noProof/>
          <w:sz w:val="20"/>
        </w:rPr>
        <w:t>16</w:t>
      </w:r>
      <w:r w:rsidR="00865899">
        <w:rPr>
          <w:rFonts w:ascii="Cambria" w:eastAsia="黑体" w:hAnsi="Cambria"/>
          <w:bCs/>
          <w:sz w:val="20"/>
        </w:rPr>
        <w:fldChar w:fldCharType="end"/>
      </w:r>
      <w:bookmarkEnd w:id="61"/>
      <w:r>
        <w:rPr>
          <w:rFonts w:ascii="Cambria" w:eastAsia="黑体" w:hAnsi="Cambria"/>
          <w:bCs/>
          <w:sz w:val="20"/>
        </w:rPr>
        <w:t xml:space="preserve"> </w:t>
      </w:r>
      <w:r>
        <w:rPr>
          <w:rFonts w:ascii="Cambria" w:eastAsia="黑体" w:hAnsi="Cambria" w:hint="eastAsia"/>
          <w:bCs/>
          <w:sz w:val="20"/>
        </w:rPr>
        <w:t>各种格式的文本</w:t>
      </w:r>
      <w:bookmarkEnd w:id="62"/>
    </w:p>
    <w:p w14:paraId="215BBF9D" w14:textId="77777777" w:rsidR="00EA6B7B" w:rsidRDefault="00EA6B7B" w:rsidP="00EA6B7B">
      <w:pPr>
        <w:pStyle w:val="4"/>
      </w:pPr>
      <w:bookmarkStart w:id="63" w:name="_Toc242772215"/>
      <w:r>
        <w:rPr>
          <w:rFonts w:hint="eastAsia"/>
        </w:rPr>
        <w:t>自动补全</w:t>
      </w:r>
    </w:p>
    <w:p w14:paraId="57D2BE67" w14:textId="77777777" w:rsidR="00EA6B7B" w:rsidRDefault="00EA6B7B" w:rsidP="00EA6B7B">
      <w:pPr>
        <w:rPr>
          <w:lang w:bidi="ar-SA"/>
        </w:rPr>
      </w:pPr>
      <w:proofErr w:type="spellStart"/>
      <w:r>
        <w:rPr>
          <w:rFonts w:hint="eastAsia"/>
          <w:lang w:bidi="ar-SA"/>
        </w:rPr>
        <w:t>AutoCompleteTextView</w:t>
      </w:r>
      <w:proofErr w:type="spellEnd"/>
      <w:r>
        <w:rPr>
          <w:rFonts w:hint="eastAsia"/>
          <w:lang w:bidi="ar-SA"/>
        </w:rPr>
        <w:t>是根据保留字补全单词的，所以不需要把单词的所有字符都写出来，是一个可编辑的文本字段，它在下拉菜单中显示建议列表，用户只能从中选择一个建议或值，是</w:t>
      </w:r>
      <w:r>
        <w:rPr>
          <w:rFonts w:hint="eastAsia"/>
          <w:lang w:bidi="ar-SA"/>
        </w:rPr>
        <w:t xml:space="preserve"> </w:t>
      </w:r>
      <w:proofErr w:type="spellStart"/>
      <w:r>
        <w:rPr>
          <w:rFonts w:hint="eastAsia"/>
          <w:lang w:bidi="ar-SA"/>
        </w:rPr>
        <w:t>EditText</w:t>
      </w:r>
      <w:proofErr w:type="spellEnd"/>
      <w:r>
        <w:rPr>
          <w:rFonts w:hint="eastAsia"/>
          <w:lang w:bidi="ar-SA"/>
        </w:rPr>
        <w:t xml:space="preserve"> </w:t>
      </w:r>
      <w:r>
        <w:rPr>
          <w:rFonts w:hint="eastAsia"/>
          <w:lang w:bidi="ar-SA"/>
        </w:rPr>
        <w:t>类的子类，</w:t>
      </w:r>
      <w:proofErr w:type="spellStart"/>
      <w:r>
        <w:rPr>
          <w:rFonts w:hint="eastAsia"/>
          <w:lang w:bidi="ar-SA"/>
        </w:rPr>
        <w:t>MultiAutoCompleteTextView</w:t>
      </w:r>
      <w:proofErr w:type="spellEnd"/>
      <w:r>
        <w:rPr>
          <w:rFonts w:hint="eastAsia"/>
          <w:lang w:bidi="ar-SA"/>
        </w:rPr>
        <w:t xml:space="preserve"> </w:t>
      </w:r>
      <w:r>
        <w:rPr>
          <w:rFonts w:hint="eastAsia"/>
          <w:lang w:bidi="ar-SA"/>
        </w:rPr>
        <w:t>是</w:t>
      </w:r>
      <w:r>
        <w:rPr>
          <w:rFonts w:hint="eastAsia"/>
          <w:lang w:bidi="ar-SA"/>
        </w:rPr>
        <w:t xml:space="preserve"> </w:t>
      </w:r>
      <w:proofErr w:type="spellStart"/>
      <w:r>
        <w:rPr>
          <w:rFonts w:hint="eastAsia"/>
          <w:lang w:bidi="ar-SA"/>
        </w:rPr>
        <w:t>AutoCompleteTextView</w:t>
      </w:r>
      <w:proofErr w:type="spellEnd"/>
      <w:r>
        <w:rPr>
          <w:rFonts w:hint="eastAsia"/>
          <w:lang w:bidi="ar-SA"/>
        </w:rPr>
        <w:t xml:space="preserve"> </w:t>
      </w:r>
      <w:r>
        <w:rPr>
          <w:rFonts w:hint="eastAsia"/>
          <w:lang w:bidi="ar-SA"/>
        </w:rPr>
        <w:t>类的子类。</w:t>
      </w:r>
    </w:p>
    <w:p w14:paraId="4ADF637D" w14:textId="77777777" w:rsidR="00EA6B7B" w:rsidRPr="00B7643D" w:rsidRDefault="00EA6B7B" w:rsidP="00B7643D">
      <w:pPr>
        <w:pStyle w:val="a6"/>
        <w:ind w:left="240" w:right="720" w:firstLine="180"/>
      </w:pPr>
      <w:r w:rsidRPr="00B7643D">
        <w:t>&lt;?xml version="1.0" encoding="utf-8"?&gt;</w:t>
      </w:r>
    </w:p>
    <w:p w14:paraId="76F885BA" w14:textId="77777777" w:rsidR="00EA6B7B" w:rsidRPr="00B7643D" w:rsidRDefault="00EA6B7B" w:rsidP="00B7643D">
      <w:pPr>
        <w:pStyle w:val="a6"/>
        <w:ind w:left="240" w:right="720" w:firstLine="180"/>
      </w:pPr>
      <w:r w:rsidRPr="00B7643D">
        <w:t>&lt;</w:t>
      </w:r>
      <w:proofErr w:type="spellStart"/>
      <w:r w:rsidRPr="00B7643D">
        <w:t>LinearLayout</w:t>
      </w:r>
      <w:proofErr w:type="spellEnd"/>
      <w:r w:rsidRPr="00B7643D">
        <w:t xml:space="preserve"> </w:t>
      </w:r>
      <w:proofErr w:type="spellStart"/>
      <w:r w:rsidRPr="00B7643D">
        <w:t>xmlns:android</w:t>
      </w:r>
      <w:proofErr w:type="spellEnd"/>
      <w:r w:rsidRPr="00B7643D">
        <w:t>="http://schemas.android.com/</w:t>
      </w:r>
      <w:proofErr w:type="spellStart"/>
      <w:r w:rsidRPr="00B7643D">
        <w:t>apk</w:t>
      </w:r>
      <w:proofErr w:type="spellEnd"/>
      <w:r w:rsidRPr="00B7643D">
        <w:t>/res/android"</w:t>
      </w:r>
    </w:p>
    <w:p w14:paraId="372F302D" w14:textId="77777777" w:rsidR="00EA6B7B" w:rsidRPr="00B7643D" w:rsidRDefault="00EA6B7B" w:rsidP="00B7643D">
      <w:pPr>
        <w:pStyle w:val="a6"/>
        <w:ind w:left="240" w:right="720" w:firstLine="180"/>
      </w:pPr>
      <w:r w:rsidRPr="00B7643D">
        <w:t xml:space="preserve">    </w:t>
      </w:r>
      <w:proofErr w:type="spellStart"/>
      <w:r w:rsidRPr="00B7643D">
        <w:t>android:layout_width</w:t>
      </w:r>
      <w:proofErr w:type="spellEnd"/>
      <w:r w:rsidRPr="00B7643D">
        <w:t>="</w:t>
      </w:r>
      <w:proofErr w:type="spellStart"/>
      <w:r w:rsidRPr="00B7643D">
        <w:t>fill_parent</w:t>
      </w:r>
      <w:proofErr w:type="spellEnd"/>
      <w:r w:rsidRPr="00B7643D">
        <w:t>"</w:t>
      </w:r>
    </w:p>
    <w:p w14:paraId="2857EEB6" w14:textId="77777777" w:rsidR="00EA6B7B" w:rsidRPr="00B7643D" w:rsidRDefault="00EA6B7B" w:rsidP="00B7643D">
      <w:pPr>
        <w:pStyle w:val="a6"/>
        <w:ind w:left="240" w:right="720" w:firstLine="180"/>
      </w:pPr>
      <w:r w:rsidRPr="00B7643D">
        <w:t xml:space="preserve">    </w:t>
      </w:r>
      <w:proofErr w:type="spellStart"/>
      <w:r w:rsidRPr="00B7643D">
        <w:t>android:layout_height</w:t>
      </w:r>
      <w:proofErr w:type="spellEnd"/>
      <w:r w:rsidRPr="00B7643D">
        <w:t>="</w:t>
      </w:r>
      <w:proofErr w:type="spellStart"/>
      <w:r w:rsidRPr="00B7643D">
        <w:t>fill_parent</w:t>
      </w:r>
      <w:proofErr w:type="spellEnd"/>
      <w:r w:rsidRPr="00B7643D">
        <w:t>"</w:t>
      </w:r>
    </w:p>
    <w:p w14:paraId="506D9714" w14:textId="77777777" w:rsidR="00EA6B7B" w:rsidRPr="00B7643D" w:rsidRDefault="00EA6B7B" w:rsidP="00B7643D">
      <w:pPr>
        <w:pStyle w:val="a6"/>
        <w:ind w:left="240" w:right="720" w:firstLine="180"/>
      </w:pPr>
      <w:r w:rsidRPr="00B7643D">
        <w:t xml:space="preserve">    </w:t>
      </w:r>
      <w:proofErr w:type="spellStart"/>
      <w:r w:rsidRPr="00B7643D">
        <w:t>android:orientation</w:t>
      </w:r>
      <w:proofErr w:type="spellEnd"/>
      <w:r w:rsidRPr="00B7643D">
        <w:t>="vertical" &gt;</w:t>
      </w:r>
    </w:p>
    <w:p w14:paraId="5FC6A09F" w14:textId="77777777" w:rsidR="00EA6B7B" w:rsidRPr="00B7643D" w:rsidRDefault="00EA6B7B" w:rsidP="00B7643D">
      <w:pPr>
        <w:pStyle w:val="a6"/>
        <w:ind w:left="240" w:right="720" w:firstLine="180"/>
      </w:pPr>
    </w:p>
    <w:p w14:paraId="71FC5560" w14:textId="59C7C468" w:rsidR="00EA6B7B" w:rsidRPr="00B7643D" w:rsidRDefault="00EA6B7B" w:rsidP="00B7643D">
      <w:pPr>
        <w:pStyle w:val="a6"/>
        <w:ind w:left="240" w:right="720" w:firstLine="180"/>
      </w:pPr>
      <w:r w:rsidRPr="00B7643D">
        <w:t xml:space="preserve">    &lt;</w:t>
      </w:r>
      <w:proofErr w:type="spellStart"/>
      <w:r w:rsidRPr="00B7643D">
        <w:t>LinearLayout</w:t>
      </w:r>
      <w:proofErr w:type="spellEnd"/>
    </w:p>
    <w:p w14:paraId="78642B93" w14:textId="77777777" w:rsidR="00EA6B7B" w:rsidRPr="00B7643D" w:rsidRDefault="00EA6B7B" w:rsidP="00B7643D">
      <w:pPr>
        <w:pStyle w:val="a6"/>
        <w:ind w:left="240" w:right="720" w:firstLine="180"/>
      </w:pPr>
      <w:r w:rsidRPr="00B7643D">
        <w:t xml:space="preserve">        </w:t>
      </w:r>
      <w:proofErr w:type="spellStart"/>
      <w:r w:rsidRPr="00B7643D">
        <w:t>android:layout_width</w:t>
      </w:r>
      <w:proofErr w:type="spellEnd"/>
      <w:r w:rsidRPr="00B7643D">
        <w:t>="</w:t>
      </w:r>
      <w:proofErr w:type="spellStart"/>
      <w:r w:rsidRPr="00B7643D">
        <w:t>fill_parent</w:t>
      </w:r>
      <w:proofErr w:type="spellEnd"/>
      <w:r w:rsidRPr="00B7643D">
        <w:t>"</w:t>
      </w:r>
    </w:p>
    <w:p w14:paraId="35E88F3A" w14:textId="77777777" w:rsidR="00EA6B7B" w:rsidRPr="00B7643D" w:rsidRDefault="00EA6B7B" w:rsidP="00B7643D">
      <w:pPr>
        <w:pStyle w:val="a6"/>
        <w:ind w:left="240" w:right="720" w:firstLine="180"/>
      </w:pPr>
      <w:r w:rsidRPr="00B7643D">
        <w:t xml:space="preserve">        </w:t>
      </w:r>
      <w:proofErr w:type="spellStart"/>
      <w:r w:rsidRPr="00B7643D">
        <w:t>android:layout_height</w:t>
      </w:r>
      <w:proofErr w:type="spellEnd"/>
      <w:r w:rsidRPr="00B7643D">
        <w:t>="</w:t>
      </w:r>
      <w:proofErr w:type="spellStart"/>
      <w:r w:rsidRPr="00B7643D">
        <w:t>wrap_content</w:t>
      </w:r>
      <w:proofErr w:type="spellEnd"/>
      <w:r w:rsidRPr="00B7643D">
        <w:t>"</w:t>
      </w:r>
    </w:p>
    <w:p w14:paraId="35CB8268" w14:textId="77777777" w:rsidR="00EA6B7B" w:rsidRPr="00B7643D" w:rsidRDefault="00EA6B7B" w:rsidP="00B7643D">
      <w:pPr>
        <w:pStyle w:val="a6"/>
        <w:ind w:left="240" w:right="720" w:firstLine="180"/>
      </w:pPr>
      <w:r w:rsidRPr="00B7643D">
        <w:t xml:space="preserve">        </w:t>
      </w:r>
      <w:proofErr w:type="spellStart"/>
      <w:r w:rsidRPr="00B7643D">
        <w:t>android:orientation</w:t>
      </w:r>
      <w:proofErr w:type="spellEnd"/>
      <w:r w:rsidRPr="00B7643D">
        <w:t>="horizontal" &gt;</w:t>
      </w:r>
    </w:p>
    <w:p w14:paraId="5B569D8E" w14:textId="77777777" w:rsidR="00EA6B7B" w:rsidRPr="00B7643D" w:rsidRDefault="00EA6B7B" w:rsidP="00B7643D">
      <w:pPr>
        <w:pStyle w:val="a6"/>
        <w:ind w:left="240" w:right="720" w:firstLine="180"/>
      </w:pPr>
    </w:p>
    <w:p w14:paraId="24E73F42" w14:textId="77777777" w:rsidR="00EA6B7B" w:rsidRPr="00B7643D" w:rsidRDefault="00EA6B7B" w:rsidP="00B7643D">
      <w:pPr>
        <w:pStyle w:val="a6"/>
        <w:ind w:left="240" w:right="720" w:firstLine="180"/>
      </w:pPr>
      <w:r w:rsidRPr="00B7643D">
        <w:t xml:space="preserve">        &lt;</w:t>
      </w:r>
      <w:proofErr w:type="spellStart"/>
      <w:r w:rsidRPr="00B7643D">
        <w:t>TextView</w:t>
      </w:r>
      <w:proofErr w:type="spellEnd"/>
    </w:p>
    <w:p w14:paraId="56728551" w14:textId="77777777" w:rsidR="00EA6B7B" w:rsidRPr="00B7643D" w:rsidRDefault="00EA6B7B" w:rsidP="00B7643D">
      <w:pPr>
        <w:pStyle w:val="a6"/>
        <w:ind w:left="240" w:right="720" w:firstLine="180"/>
      </w:pPr>
      <w:r w:rsidRPr="00B7643D">
        <w:t xml:space="preserve">            </w:t>
      </w:r>
      <w:proofErr w:type="spellStart"/>
      <w:r w:rsidRPr="00B7643D">
        <w:t>android:layout_width</w:t>
      </w:r>
      <w:proofErr w:type="spellEnd"/>
      <w:r w:rsidRPr="00B7643D">
        <w:t>="</w:t>
      </w:r>
      <w:proofErr w:type="spellStart"/>
      <w:r w:rsidRPr="00B7643D">
        <w:t>wrap_content</w:t>
      </w:r>
      <w:proofErr w:type="spellEnd"/>
      <w:r w:rsidRPr="00B7643D">
        <w:t>"</w:t>
      </w:r>
    </w:p>
    <w:p w14:paraId="02715310" w14:textId="77777777" w:rsidR="00EA6B7B" w:rsidRPr="00B7643D" w:rsidRDefault="00EA6B7B" w:rsidP="00B7643D">
      <w:pPr>
        <w:pStyle w:val="a6"/>
        <w:ind w:left="240" w:right="720" w:firstLine="180"/>
      </w:pPr>
      <w:r w:rsidRPr="00B7643D">
        <w:t xml:space="preserve">            </w:t>
      </w:r>
      <w:proofErr w:type="spellStart"/>
      <w:r w:rsidRPr="00B7643D">
        <w:t>android:layout_height</w:t>
      </w:r>
      <w:proofErr w:type="spellEnd"/>
      <w:r w:rsidRPr="00B7643D">
        <w:t>="</w:t>
      </w:r>
      <w:proofErr w:type="spellStart"/>
      <w:r w:rsidRPr="00B7643D">
        <w:t>wrap_content</w:t>
      </w:r>
      <w:proofErr w:type="spellEnd"/>
      <w:r w:rsidRPr="00B7643D">
        <w:t>"</w:t>
      </w:r>
    </w:p>
    <w:p w14:paraId="508C5019" w14:textId="77777777" w:rsidR="00EA6B7B" w:rsidRPr="00B7643D" w:rsidRDefault="00EA6B7B" w:rsidP="00B7643D">
      <w:pPr>
        <w:pStyle w:val="a6"/>
        <w:ind w:left="240" w:right="720" w:firstLine="180"/>
      </w:pPr>
      <w:r w:rsidRPr="00B7643D">
        <w:t xml:space="preserve">            </w:t>
      </w:r>
      <w:proofErr w:type="spellStart"/>
      <w:r w:rsidRPr="00B7643D">
        <w:t>android:text</w:t>
      </w:r>
      <w:proofErr w:type="spellEnd"/>
      <w:r w:rsidRPr="00B7643D">
        <w:t>="@string/</w:t>
      </w:r>
      <w:proofErr w:type="spellStart"/>
      <w:r w:rsidRPr="00B7643D">
        <w:t>actv</w:t>
      </w:r>
      <w:proofErr w:type="spellEnd"/>
      <w:r w:rsidRPr="00B7643D">
        <w:t>" /&gt;</w:t>
      </w:r>
    </w:p>
    <w:p w14:paraId="31E9AD45" w14:textId="77777777" w:rsidR="00EA6B7B" w:rsidRPr="00B7643D" w:rsidRDefault="00EA6B7B" w:rsidP="00B7643D">
      <w:pPr>
        <w:pStyle w:val="a6"/>
        <w:ind w:left="240" w:right="720" w:firstLine="180"/>
      </w:pPr>
    </w:p>
    <w:p w14:paraId="6CA906E8" w14:textId="77777777" w:rsidR="00EA6B7B" w:rsidRPr="00B7643D" w:rsidRDefault="00EA6B7B" w:rsidP="00B7643D">
      <w:pPr>
        <w:pStyle w:val="a6"/>
        <w:ind w:left="240" w:right="720" w:firstLine="180"/>
      </w:pPr>
      <w:r w:rsidRPr="00B7643D">
        <w:t xml:space="preserve">        &lt;</w:t>
      </w:r>
      <w:proofErr w:type="spellStart"/>
      <w:r w:rsidRPr="00B7643D">
        <w:t>AutoCompleteTextView</w:t>
      </w:r>
      <w:proofErr w:type="spellEnd"/>
    </w:p>
    <w:p w14:paraId="2B7AE021" w14:textId="77777777" w:rsidR="00EA6B7B" w:rsidRPr="00B7643D" w:rsidRDefault="00EA6B7B" w:rsidP="00B7643D">
      <w:pPr>
        <w:pStyle w:val="a6"/>
        <w:ind w:left="240" w:right="720" w:firstLine="180"/>
      </w:pPr>
      <w:r w:rsidRPr="00B7643D">
        <w:t xml:space="preserve">            </w:t>
      </w:r>
      <w:proofErr w:type="spellStart"/>
      <w:r w:rsidRPr="00B7643D">
        <w:t>android:id</w:t>
      </w:r>
      <w:proofErr w:type="spellEnd"/>
      <w:r w:rsidRPr="00B7643D">
        <w:t>="@+id/</w:t>
      </w:r>
      <w:proofErr w:type="spellStart"/>
      <w:r w:rsidRPr="00B7643D">
        <w:t>actv</w:t>
      </w:r>
      <w:proofErr w:type="spellEnd"/>
      <w:r w:rsidRPr="00B7643D">
        <w:t>"</w:t>
      </w:r>
    </w:p>
    <w:p w14:paraId="23F5108E" w14:textId="77777777" w:rsidR="00EA6B7B" w:rsidRPr="00B7643D" w:rsidRDefault="00EA6B7B" w:rsidP="00B7643D">
      <w:pPr>
        <w:pStyle w:val="a6"/>
        <w:ind w:left="240" w:right="720" w:firstLine="180"/>
      </w:pPr>
      <w:r w:rsidRPr="00B7643D">
        <w:t xml:space="preserve">            </w:t>
      </w:r>
      <w:proofErr w:type="spellStart"/>
      <w:r w:rsidRPr="00B7643D">
        <w:t>android:layout_width</w:t>
      </w:r>
      <w:proofErr w:type="spellEnd"/>
      <w:r w:rsidRPr="00B7643D">
        <w:t>="</w:t>
      </w:r>
      <w:proofErr w:type="spellStart"/>
      <w:r w:rsidRPr="00B7643D">
        <w:t>fill_parent</w:t>
      </w:r>
      <w:proofErr w:type="spellEnd"/>
      <w:r w:rsidRPr="00B7643D">
        <w:t>"</w:t>
      </w:r>
    </w:p>
    <w:p w14:paraId="0B88E4C4" w14:textId="77777777" w:rsidR="00EA6B7B" w:rsidRPr="00B7643D" w:rsidRDefault="00EA6B7B" w:rsidP="00B7643D">
      <w:pPr>
        <w:pStyle w:val="a6"/>
        <w:ind w:left="240" w:right="720" w:firstLine="180"/>
      </w:pPr>
      <w:r w:rsidRPr="00B7643D">
        <w:t xml:space="preserve">            </w:t>
      </w:r>
      <w:proofErr w:type="spellStart"/>
      <w:r w:rsidRPr="00B7643D">
        <w:t>android:layout_height</w:t>
      </w:r>
      <w:proofErr w:type="spellEnd"/>
      <w:r w:rsidRPr="00B7643D">
        <w:t>="</w:t>
      </w:r>
      <w:proofErr w:type="spellStart"/>
      <w:r w:rsidRPr="00B7643D">
        <w:t>wrap_content</w:t>
      </w:r>
      <w:proofErr w:type="spellEnd"/>
      <w:r w:rsidRPr="00B7643D">
        <w:t>" /&gt;</w:t>
      </w:r>
    </w:p>
    <w:p w14:paraId="1DBCEA21" w14:textId="77777777" w:rsidR="00EA6B7B" w:rsidRPr="00B7643D" w:rsidRDefault="00EA6B7B" w:rsidP="00B7643D">
      <w:pPr>
        <w:pStyle w:val="a6"/>
        <w:ind w:left="240" w:right="720" w:firstLine="180"/>
      </w:pPr>
      <w:r w:rsidRPr="00B7643D">
        <w:t xml:space="preserve">    &lt;/</w:t>
      </w:r>
      <w:proofErr w:type="spellStart"/>
      <w:r w:rsidRPr="00B7643D">
        <w:t>LinearLayout</w:t>
      </w:r>
      <w:proofErr w:type="spellEnd"/>
      <w:r w:rsidRPr="00B7643D">
        <w:t>&gt;</w:t>
      </w:r>
    </w:p>
    <w:p w14:paraId="736EACEE" w14:textId="77777777" w:rsidR="00EA6B7B" w:rsidRPr="00B7643D" w:rsidRDefault="00EA6B7B" w:rsidP="00B7643D">
      <w:pPr>
        <w:pStyle w:val="a6"/>
        <w:ind w:left="240" w:right="720" w:firstLine="180"/>
      </w:pPr>
    </w:p>
    <w:p w14:paraId="77ED2875" w14:textId="77777777" w:rsidR="00EA6B7B" w:rsidRPr="00B7643D" w:rsidRDefault="00EA6B7B" w:rsidP="00B7643D">
      <w:pPr>
        <w:pStyle w:val="a6"/>
        <w:ind w:left="240" w:right="720" w:firstLine="180"/>
      </w:pPr>
      <w:r w:rsidRPr="00B7643D">
        <w:t xml:space="preserve">    &lt;</w:t>
      </w:r>
      <w:proofErr w:type="spellStart"/>
      <w:r w:rsidRPr="00B7643D">
        <w:t>LinearLayout</w:t>
      </w:r>
      <w:proofErr w:type="spellEnd"/>
    </w:p>
    <w:p w14:paraId="60361666" w14:textId="77777777" w:rsidR="00EA6B7B" w:rsidRPr="00B7643D" w:rsidRDefault="00EA6B7B" w:rsidP="00B7643D">
      <w:pPr>
        <w:pStyle w:val="a6"/>
        <w:ind w:left="240" w:right="720" w:firstLine="180"/>
      </w:pPr>
      <w:r w:rsidRPr="00B7643D">
        <w:t xml:space="preserve">        </w:t>
      </w:r>
      <w:proofErr w:type="spellStart"/>
      <w:r w:rsidRPr="00B7643D">
        <w:t>android:layout_width</w:t>
      </w:r>
      <w:proofErr w:type="spellEnd"/>
      <w:r w:rsidRPr="00B7643D">
        <w:t>="</w:t>
      </w:r>
      <w:proofErr w:type="spellStart"/>
      <w:r w:rsidRPr="00B7643D">
        <w:t>fill_parent</w:t>
      </w:r>
      <w:proofErr w:type="spellEnd"/>
      <w:r w:rsidRPr="00B7643D">
        <w:t>"</w:t>
      </w:r>
    </w:p>
    <w:p w14:paraId="160637AD" w14:textId="77777777" w:rsidR="00EA6B7B" w:rsidRPr="00B7643D" w:rsidRDefault="00EA6B7B" w:rsidP="00B7643D">
      <w:pPr>
        <w:pStyle w:val="a6"/>
        <w:ind w:left="240" w:right="720" w:firstLine="180"/>
      </w:pPr>
      <w:r w:rsidRPr="00B7643D">
        <w:t xml:space="preserve">        </w:t>
      </w:r>
      <w:proofErr w:type="spellStart"/>
      <w:r w:rsidRPr="00B7643D">
        <w:t>android:layout_height</w:t>
      </w:r>
      <w:proofErr w:type="spellEnd"/>
      <w:r w:rsidRPr="00B7643D">
        <w:t>="</w:t>
      </w:r>
      <w:proofErr w:type="spellStart"/>
      <w:r w:rsidRPr="00B7643D">
        <w:t>wrap_content</w:t>
      </w:r>
      <w:proofErr w:type="spellEnd"/>
      <w:r w:rsidRPr="00B7643D">
        <w:t>"</w:t>
      </w:r>
    </w:p>
    <w:p w14:paraId="07929B8D" w14:textId="77777777" w:rsidR="00EA6B7B" w:rsidRPr="00B7643D" w:rsidRDefault="00EA6B7B" w:rsidP="00B7643D">
      <w:pPr>
        <w:pStyle w:val="a6"/>
        <w:ind w:left="240" w:right="720" w:firstLine="180"/>
      </w:pPr>
      <w:r w:rsidRPr="00B7643D">
        <w:t xml:space="preserve">        </w:t>
      </w:r>
      <w:proofErr w:type="spellStart"/>
      <w:r w:rsidRPr="00B7643D">
        <w:t>android:orientation</w:t>
      </w:r>
      <w:proofErr w:type="spellEnd"/>
      <w:r w:rsidRPr="00B7643D">
        <w:t>="horizontal" &gt;</w:t>
      </w:r>
    </w:p>
    <w:p w14:paraId="1E663070" w14:textId="77777777" w:rsidR="00EA6B7B" w:rsidRPr="00B7643D" w:rsidRDefault="00EA6B7B" w:rsidP="00B7643D">
      <w:pPr>
        <w:pStyle w:val="a6"/>
        <w:ind w:left="240" w:right="720" w:firstLine="180"/>
      </w:pPr>
    </w:p>
    <w:p w14:paraId="515D05B7" w14:textId="77777777" w:rsidR="00EA6B7B" w:rsidRPr="00B7643D" w:rsidRDefault="00EA6B7B" w:rsidP="00B7643D">
      <w:pPr>
        <w:pStyle w:val="a6"/>
        <w:ind w:left="240" w:right="720" w:firstLine="180"/>
      </w:pPr>
      <w:r w:rsidRPr="00B7643D">
        <w:t xml:space="preserve">        &lt;</w:t>
      </w:r>
      <w:proofErr w:type="spellStart"/>
      <w:r w:rsidRPr="00B7643D">
        <w:t>TextView</w:t>
      </w:r>
      <w:proofErr w:type="spellEnd"/>
    </w:p>
    <w:p w14:paraId="78B10CD4" w14:textId="77777777" w:rsidR="00EA6B7B" w:rsidRPr="00B7643D" w:rsidRDefault="00EA6B7B" w:rsidP="00B7643D">
      <w:pPr>
        <w:pStyle w:val="a6"/>
        <w:ind w:left="240" w:right="720" w:firstLine="180"/>
      </w:pPr>
      <w:r w:rsidRPr="00B7643D">
        <w:t xml:space="preserve">            </w:t>
      </w:r>
      <w:proofErr w:type="spellStart"/>
      <w:r w:rsidRPr="00B7643D">
        <w:t>android:layout_width</w:t>
      </w:r>
      <w:proofErr w:type="spellEnd"/>
      <w:r w:rsidRPr="00B7643D">
        <w:t>="</w:t>
      </w:r>
      <w:proofErr w:type="spellStart"/>
      <w:r w:rsidRPr="00B7643D">
        <w:t>wrap_content</w:t>
      </w:r>
      <w:proofErr w:type="spellEnd"/>
      <w:r w:rsidRPr="00B7643D">
        <w:t>"</w:t>
      </w:r>
    </w:p>
    <w:p w14:paraId="3B460891" w14:textId="77777777" w:rsidR="00EA6B7B" w:rsidRPr="00B7643D" w:rsidRDefault="00EA6B7B" w:rsidP="00B7643D">
      <w:pPr>
        <w:pStyle w:val="a6"/>
        <w:ind w:left="240" w:right="720" w:firstLine="180"/>
      </w:pPr>
      <w:r w:rsidRPr="00B7643D">
        <w:t xml:space="preserve">            </w:t>
      </w:r>
      <w:proofErr w:type="spellStart"/>
      <w:r w:rsidRPr="00B7643D">
        <w:t>android:layout_height</w:t>
      </w:r>
      <w:proofErr w:type="spellEnd"/>
      <w:r w:rsidRPr="00B7643D">
        <w:t>="</w:t>
      </w:r>
      <w:proofErr w:type="spellStart"/>
      <w:r w:rsidRPr="00B7643D">
        <w:t>wrap_content</w:t>
      </w:r>
      <w:proofErr w:type="spellEnd"/>
      <w:r w:rsidRPr="00B7643D">
        <w:t>"</w:t>
      </w:r>
    </w:p>
    <w:p w14:paraId="08C37DB8" w14:textId="77777777" w:rsidR="00EA6B7B" w:rsidRPr="00B7643D" w:rsidRDefault="00EA6B7B" w:rsidP="00B7643D">
      <w:pPr>
        <w:pStyle w:val="a6"/>
        <w:ind w:left="240" w:right="720" w:firstLine="180"/>
      </w:pPr>
      <w:r w:rsidRPr="00B7643D">
        <w:t xml:space="preserve">            </w:t>
      </w:r>
      <w:proofErr w:type="spellStart"/>
      <w:r w:rsidRPr="00B7643D">
        <w:t>android:text</w:t>
      </w:r>
      <w:proofErr w:type="spellEnd"/>
      <w:r w:rsidRPr="00B7643D">
        <w:t>="@string/</w:t>
      </w:r>
      <w:proofErr w:type="spellStart"/>
      <w:r w:rsidRPr="00B7643D">
        <w:t>mactv</w:t>
      </w:r>
      <w:proofErr w:type="spellEnd"/>
      <w:r w:rsidRPr="00B7643D">
        <w:t>" /&gt;</w:t>
      </w:r>
    </w:p>
    <w:p w14:paraId="4EBAA38E" w14:textId="77777777" w:rsidR="00EA6B7B" w:rsidRPr="00B7643D" w:rsidRDefault="00EA6B7B" w:rsidP="00B7643D">
      <w:pPr>
        <w:pStyle w:val="a6"/>
        <w:ind w:left="240" w:right="720" w:firstLine="180"/>
      </w:pPr>
    </w:p>
    <w:p w14:paraId="692162C3" w14:textId="77777777" w:rsidR="00EA6B7B" w:rsidRPr="00B7643D" w:rsidRDefault="00EA6B7B" w:rsidP="00B7643D">
      <w:pPr>
        <w:pStyle w:val="a6"/>
        <w:ind w:left="240" w:right="720" w:firstLine="180"/>
      </w:pPr>
      <w:r w:rsidRPr="00B7643D">
        <w:t xml:space="preserve">        &lt;</w:t>
      </w:r>
      <w:proofErr w:type="spellStart"/>
      <w:r w:rsidRPr="00B7643D">
        <w:t>MultiAutoCompleteTextView</w:t>
      </w:r>
      <w:proofErr w:type="spellEnd"/>
    </w:p>
    <w:p w14:paraId="40D6CD6C" w14:textId="77777777" w:rsidR="00EA6B7B" w:rsidRPr="00B7643D" w:rsidRDefault="00EA6B7B" w:rsidP="00B7643D">
      <w:pPr>
        <w:pStyle w:val="a6"/>
        <w:ind w:left="240" w:right="720" w:firstLine="180"/>
      </w:pPr>
      <w:r w:rsidRPr="00B7643D">
        <w:t xml:space="preserve">            </w:t>
      </w:r>
      <w:proofErr w:type="spellStart"/>
      <w:r w:rsidRPr="00B7643D">
        <w:t>android:id</w:t>
      </w:r>
      <w:proofErr w:type="spellEnd"/>
      <w:r w:rsidRPr="00B7643D">
        <w:t>="@+id/</w:t>
      </w:r>
      <w:proofErr w:type="spellStart"/>
      <w:r w:rsidRPr="00B7643D">
        <w:t>mactv</w:t>
      </w:r>
      <w:proofErr w:type="spellEnd"/>
      <w:r w:rsidRPr="00B7643D">
        <w:t>"</w:t>
      </w:r>
    </w:p>
    <w:p w14:paraId="0B93885F" w14:textId="77777777" w:rsidR="00EA6B7B" w:rsidRPr="00B7643D" w:rsidRDefault="00EA6B7B" w:rsidP="00B7643D">
      <w:pPr>
        <w:pStyle w:val="a6"/>
        <w:ind w:left="240" w:right="720" w:firstLine="180"/>
      </w:pPr>
      <w:r w:rsidRPr="00B7643D">
        <w:t xml:space="preserve">            </w:t>
      </w:r>
      <w:proofErr w:type="spellStart"/>
      <w:r w:rsidRPr="00B7643D">
        <w:t>android:layout_width</w:t>
      </w:r>
      <w:proofErr w:type="spellEnd"/>
      <w:r w:rsidRPr="00B7643D">
        <w:t>="</w:t>
      </w:r>
      <w:proofErr w:type="spellStart"/>
      <w:r w:rsidRPr="00B7643D">
        <w:t>fill_parent</w:t>
      </w:r>
      <w:proofErr w:type="spellEnd"/>
      <w:r w:rsidRPr="00B7643D">
        <w:t>"</w:t>
      </w:r>
    </w:p>
    <w:p w14:paraId="35E359B6" w14:textId="77777777" w:rsidR="00EA6B7B" w:rsidRPr="00B7643D" w:rsidRDefault="00EA6B7B" w:rsidP="00B7643D">
      <w:pPr>
        <w:pStyle w:val="a6"/>
        <w:ind w:left="240" w:right="720" w:firstLine="180"/>
      </w:pPr>
      <w:r w:rsidRPr="00B7643D">
        <w:t xml:space="preserve">            </w:t>
      </w:r>
      <w:proofErr w:type="spellStart"/>
      <w:r w:rsidRPr="00B7643D">
        <w:t>android:layout_height</w:t>
      </w:r>
      <w:proofErr w:type="spellEnd"/>
      <w:r w:rsidRPr="00B7643D">
        <w:t>="</w:t>
      </w:r>
      <w:proofErr w:type="spellStart"/>
      <w:r w:rsidRPr="00B7643D">
        <w:t>wrap_content</w:t>
      </w:r>
      <w:proofErr w:type="spellEnd"/>
      <w:r w:rsidRPr="00B7643D">
        <w:t>" /&gt;</w:t>
      </w:r>
    </w:p>
    <w:p w14:paraId="6DF5739B" w14:textId="77777777" w:rsidR="00EA6B7B" w:rsidRPr="00B7643D" w:rsidRDefault="00EA6B7B" w:rsidP="00B7643D">
      <w:pPr>
        <w:pStyle w:val="a6"/>
        <w:ind w:left="240" w:right="720" w:firstLine="180"/>
      </w:pPr>
      <w:r w:rsidRPr="00B7643D">
        <w:t xml:space="preserve">    &lt;/</w:t>
      </w:r>
      <w:proofErr w:type="spellStart"/>
      <w:r w:rsidRPr="00B7643D">
        <w:t>LinearLayout</w:t>
      </w:r>
      <w:proofErr w:type="spellEnd"/>
      <w:r w:rsidRPr="00B7643D">
        <w:t>&gt;</w:t>
      </w:r>
    </w:p>
    <w:p w14:paraId="0C209A2F" w14:textId="1F7D180D" w:rsidR="00EA6B7B" w:rsidRPr="00B7643D" w:rsidRDefault="00EA6B7B" w:rsidP="00B7643D">
      <w:pPr>
        <w:pStyle w:val="a6"/>
        <w:ind w:left="240" w:right="720" w:firstLine="180"/>
      </w:pPr>
      <w:r w:rsidRPr="00B7643D">
        <w:t>&lt;/</w:t>
      </w:r>
      <w:proofErr w:type="spellStart"/>
      <w:r w:rsidRPr="00B7643D">
        <w:t>LinearLayout</w:t>
      </w:r>
      <w:proofErr w:type="spellEnd"/>
      <w:r w:rsidRPr="00B7643D">
        <w:t>&gt;</w:t>
      </w:r>
    </w:p>
    <w:p w14:paraId="1D106A57" w14:textId="7025FBC6" w:rsidR="00B43A19" w:rsidRDefault="00B7643D" w:rsidP="00B7643D">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52</w:t>
      </w:r>
      <w:r w:rsidR="00EF15E2">
        <w:fldChar w:fldCharType="end"/>
      </w:r>
      <w:r>
        <w:t xml:space="preserve"> auto_complete.xml</w:t>
      </w:r>
    </w:p>
    <w:p w14:paraId="5A3504A9" w14:textId="77777777" w:rsidR="00C42003" w:rsidRDefault="00C42003" w:rsidP="00C42003">
      <w:pPr>
        <w:rPr>
          <w:rFonts w:hint="eastAsia"/>
        </w:rPr>
      </w:pPr>
      <w:r>
        <w:rPr>
          <w:rFonts w:hint="eastAsia"/>
        </w:rPr>
        <w:t>下面给出自动完成列表的一些重要方法：</w:t>
      </w:r>
    </w:p>
    <w:p w14:paraId="1627ED1E" w14:textId="77777777" w:rsidR="00C42003" w:rsidRDefault="00C42003" w:rsidP="00C42003">
      <w:pPr>
        <w:pStyle w:val="a"/>
        <w:ind w:firstLine="360"/>
        <w:rPr>
          <w:rFonts w:hint="eastAsia"/>
        </w:rPr>
      </w:pPr>
      <w:proofErr w:type="spellStart"/>
      <w:r>
        <w:rPr>
          <w:rFonts w:hint="eastAsia"/>
        </w:rPr>
        <w:t>getAdapter</w:t>
      </w:r>
      <w:proofErr w:type="spellEnd"/>
      <w:r>
        <w:rPr>
          <w:rFonts w:hint="eastAsia"/>
        </w:rPr>
        <w:t>()</w:t>
      </w:r>
      <w:r>
        <w:rPr>
          <w:rFonts w:hint="eastAsia"/>
        </w:rPr>
        <w:t>：此方法返回用于自动完成的可过滤列表适配器</w:t>
      </w:r>
    </w:p>
    <w:p w14:paraId="14C05F88" w14:textId="77777777" w:rsidR="00C42003" w:rsidRDefault="00C42003" w:rsidP="00C42003">
      <w:pPr>
        <w:pStyle w:val="a"/>
        <w:ind w:firstLine="360"/>
        <w:rPr>
          <w:rFonts w:hint="eastAsia"/>
        </w:rPr>
      </w:pPr>
      <w:proofErr w:type="spellStart"/>
      <w:r>
        <w:rPr>
          <w:rFonts w:hint="eastAsia"/>
        </w:rPr>
        <w:lastRenderedPageBreak/>
        <w:t>getCompletionHint</w:t>
      </w:r>
      <w:proofErr w:type="spellEnd"/>
      <w:r>
        <w:rPr>
          <w:rFonts w:hint="eastAsia"/>
        </w:rPr>
        <w:t>()</w:t>
      </w:r>
      <w:r>
        <w:rPr>
          <w:rFonts w:hint="eastAsia"/>
        </w:rPr>
        <w:t>：此方法返回显示在匹配列表底部的可选提示文本</w:t>
      </w:r>
    </w:p>
    <w:p w14:paraId="331DB0C2" w14:textId="02B40DE7" w:rsidR="00C42003" w:rsidRDefault="00C42003" w:rsidP="00C42003">
      <w:pPr>
        <w:pStyle w:val="a"/>
        <w:ind w:firstLine="360"/>
        <w:rPr>
          <w:rFonts w:hint="eastAsia"/>
        </w:rPr>
      </w:pPr>
      <w:proofErr w:type="spellStart"/>
      <w:r>
        <w:rPr>
          <w:rFonts w:hint="eastAsia"/>
        </w:rPr>
        <w:t>getDropDownAnchor</w:t>
      </w:r>
      <w:proofErr w:type="spellEnd"/>
      <w:r>
        <w:rPr>
          <w:rFonts w:hint="eastAsia"/>
        </w:rPr>
        <w:t>()</w:t>
      </w:r>
      <w:r>
        <w:rPr>
          <w:rFonts w:hint="eastAsia"/>
        </w:rPr>
        <w:t>：此方法返回返回自动完成下拉列表附加到的视图的</w:t>
      </w:r>
      <w:r w:rsidR="00B46600">
        <w:t>ID</w:t>
      </w:r>
    </w:p>
    <w:p w14:paraId="1512DFD7" w14:textId="77777777" w:rsidR="00C42003" w:rsidRDefault="00C42003" w:rsidP="00C42003">
      <w:pPr>
        <w:pStyle w:val="a"/>
        <w:ind w:firstLine="360"/>
        <w:rPr>
          <w:rFonts w:hint="eastAsia"/>
        </w:rPr>
      </w:pPr>
      <w:proofErr w:type="spellStart"/>
      <w:r>
        <w:rPr>
          <w:rFonts w:hint="eastAsia"/>
        </w:rPr>
        <w:t>getListSelection</w:t>
      </w:r>
      <w:proofErr w:type="spellEnd"/>
      <w:r>
        <w:rPr>
          <w:rFonts w:hint="eastAsia"/>
        </w:rPr>
        <w:t>()</w:t>
      </w:r>
      <w:r>
        <w:rPr>
          <w:rFonts w:hint="eastAsia"/>
        </w:rPr>
        <w:t>：此方法返回下拉视图选择的位置，如果有的话</w:t>
      </w:r>
    </w:p>
    <w:p w14:paraId="1021FB06" w14:textId="77777777" w:rsidR="00C42003" w:rsidRDefault="00C42003" w:rsidP="00C42003">
      <w:pPr>
        <w:pStyle w:val="a"/>
        <w:ind w:firstLine="360"/>
        <w:rPr>
          <w:rFonts w:hint="eastAsia"/>
        </w:rPr>
      </w:pPr>
      <w:proofErr w:type="spellStart"/>
      <w:r>
        <w:rPr>
          <w:rFonts w:hint="eastAsia"/>
        </w:rPr>
        <w:t>isPopupShowing</w:t>
      </w:r>
      <w:proofErr w:type="spellEnd"/>
      <w:r>
        <w:rPr>
          <w:rFonts w:hint="eastAsia"/>
        </w:rPr>
        <w:t>()</w:t>
      </w:r>
      <w:r>
        <w:rPr>
          <w:rFonts w:hint="eastAsia"/>
        </w:rPr>
        <w:t>：此方法指示弹出菜单是否正在显示</w:t>
      </w:r>
    </w:p>
    <w:p w14:paraId="02A7C656" w14:textId="77777777" w:rsidR="00C42003" w:rsidRDefault="00C42003" w:rsidP="00C42003">
      <w:pPr>
        <w:pStyle w:val="a"/>
        <w:ind w:firstLine="360"/>
        <w:rPr>
          <w:rFonts w:hint="eastAsia"/>
        </w:rPr>
      </w:pPr>
      <w:proofErr w:type="spellStart"/>
      <w:r>
        <w:rPr>
          <w:rFonts w:hint="eastAsia"/>
        </w:rPr>
        <w:t>setText</w:t>
      </w:r>
      <w:proofErr w:type="spellEnd"/>
      <w:r>
        <w:rPr>
          <w:rFonts w:hint="eastAsia"/>
        </w:rPr>
        <w:t>(</w:t>
      </w:r>
      <w:proofErr w:type="spellStart"/>
      <w:r>
        <w:rPr>
          <w:rFonts w:hint="eastAsia"/>
        </w:rPr>
        <w:t>CharSequence</w:t>
      </w:r>
      <w:proofErr w:type="spellEnd"/>
      <w:r>
        <w:rPr>
          <w:rFonts w:hint="eastAsia"/>
        </w:rPr>
        <w:t xml:space="preserve"> text, </w:t>
      </w:r>
      <w:proofErr w:type="spellStart"/>
      <w:r>
        <w:rPr>
          <w:rFonts w:hint="eastAsia"/>
        </w:rPr>
        <w:t>boolean</w:t>
      </w:r>
      <w:proofErr w:type="spellEnd"/>
      <w:r>
        <w:rPr>
          <w:rFonts w:hint="eastAsia"/>
        </w:rPr>
        <w:t xml:space="preserve"> filter)</w:t>
      </w:r>
      <w:r>
        <w:rPr>
          <w:rFonts w:hint="eastAsia"/>
        </w:rPr>
        <w:t>：该方法设置文本，除了它可以禁用过滤</w:t>
      </w:r>
    </w:p>
    <w:p w14:paraId="79708AB6" w14:textId="77777777" w:rsidR="00C42003" w:rsidRDefault="00C42003" w:rsidP="00C42003">
      <w:pPr>
        <w:pStyle w:val="a"/>
        <w:ind w:firstLine="360"/>
        <w:rPr>
          <w:rFonts w:hint="eastAsia"/>
        </w:rPr>
      </w:pPr>
      <w:proofErr w:type="spellStart"/>
      <w:r>
        <w:rPr>
          <w:rFonts w:hint="eastAsia"/>
        </w:rPr>
        <w:t>showDropDown</w:t>
      </w:r>
      <w:proofErr w:type="spellEnd"/>
      <w:r>
        <w:rPr>
          <w:rFonts w:hint="eastAsia"/>
        </w:rPr>
        <w:t>()</w:t>
      </w:r>
      <w:r>
        <w:rPr>
          <w:rFonts w:hint="eastAsia"/>
        </w:rPr>
        <w:t>：此方法在屏幕上显示下拉菜单</w:t>
      </w:r>
    </w:p>
    <w:p w14:paraId="2E134D09" w14:textId="0622DB5A" w:rsidR="00C65186" w:rsidRDefault="008954C3" w:rsidP="00C42003">
      <w:r>
        <w:rPr>
          <w:rFonts w:hint="eastAsia"/>
        </w:rPr>
        <w:t>使用</w:t>
      </w:r>
      <w:proofErr w:type="spellStart"/>
      <w:r w:rsidRPr="008954C3">
        <w:rPr>
          <w:rFonts w:hint="eastAsia"/>
        </w:rPr>
        <w:t>ArrayAdapter</w:t>
      </w:r>
      <w:proofErr w:type="spellEnd"/>
      <w:r w:rsidRPr="008954C3">
        <w:rPr>
          <w:rFonts w:hint="eastAsia"/>
        </w:rPr>
        <w:t>来定义建议列表</w:t>
      </w:r>
      <w:r>
        <w:rPr>
          <w:rFonts w:hint="eastAsia"/>
        </w:rPr>
        <w:t>，</w:t>
      </w:r>
      <w:proofErr w:type="spellStart"/>
      <w:r w:rsidR="00C42003">
        <w:rPr>
          <w:rFonts w:hint="eastAsia"/>
        </w:rPr>
        <w:t>setAdapter</w:t>
      </w:r>
      <w:proofErr w:type="spellEnd"/>
      <w:r w:rsidR="00C42003">
        <w:rPr>
          <w:rFonts w:hint="eastAsia"/>
        </w:rPr>
        <w:t>方法用于设置</w:t>
      </w:r>
      <w:r w:rsidR="00C42003">
        <w:rPr>
          <w:rFonts w:hint="eastAsia"/>
        </w:rPr>
        <w:t xml:space="preserve"> </w:t>
      </w:r>
      <w:proofErr w:type="spellStart"/>
      <w:r w:rsidR="00C42003">
        <w:rPr>
          <w:rFonts w:hint="eastAsia"/>
        </w:rPr>
        <w:t>autoCompleteTextView</w:t>
      </w:r>
      <w:proofErr w:type="spellEnd"/>
      <w:r w:rsidR="00C42003">
        <w:rPr>
          <w:rFonts w:hint="eastAsia"/>
        </w:rPr>
        <w:t xml:space="preserve"> </w:t>
      </w:r>
      <w:r w:rsidR="00C42003">
        <w:rPr>
          <w:rFonts w:hint="eastAsia"/>
        </w:rPr>
        <w:t>的适配器</w:t>
      </w:r>
      <w:r w:rsidR="002A49F1">
        <w:rPr>
          <w:rFonts w:hint="eastAsia"/>
        </w:rPr>
        <w:t>，活动代码如下：</w:t>
      </w:r>
    </w:p>
    <w:p w14:paraId="71BCE5CA" w14:textId="77777777" w:rsidR="006F0A18" w:rsidRPr="00D0013B" w:rsidRDefault="006F0A18" w:rsidP="00D0013B">
      <w:pPr>
        <w:pStyle w:val="a6"/>
        <w:ind w:left="240" w:right="720" w:firstLine="180"/>
      </w:pPr>
      <w:r w:rsidRPr="00D0013B">
        <w:t xml:space="preserve">import </w:t>
      </w:r>
      <w:proofErr w:type="spellStart"/>
      <w:r w:rsidRPr="00D0013B">
        <w:t>android.os.Bundle</w:t>
      </w:r>
      <w:proofErr w:type="spellEnd"/>
      <w:r w:rsidRPr="00D0013B">
        <w:t>;</w:t>
      </w:r>
    </w:p>
    <w:p w14:paraId="76C869C5" w14:textId="77777777" w:rsidR="006F0A18" w:rsidRPr="00D0013B" w:rsidRDefault="006F0A18" w:rsidP="00D0013B">
      <w:pPr>
        <w:pStyle w:val="a6"/>
        <w:ind w:left="240" w:right="720" w:firstLine="180"/>
      </w:pPr>
      <w:r w:rsidRPr="00D0013B">
        <w:t xml:space="preserve">import </w:t>
      </w:r>
      <w:proofErr w:type="spellStart"/>
      <w:r w:rsidRPr="00D0013B">
        <w:t>android.widget.ArrayAdapter</w:t>
      </w:r>
      <w:proofErr w:type="spellEnd"/>
      <w:r w:rsidRPr="00D0013B">
        <w:t>;</w:t>
      </w:r>
    </w:p>
    <w:p w14:paraId="018EA048" w14:textId="77777777" w:rsidR="006F0A18" w:rsidRPr="00D0013B" w:rsidRDefault="006F0A18" w:rsidP="00D0013B">
      <w:pPr>
        <w:pStyle w:val="a6"/>
        <w:ind w:left="240" w:right="720" w:firstLine="180"/>
      </w:pPr>
      <w:r w:rsidRPr="00D0013B">
        <w:t xml:space="preserve">import </w:t>
      </w:r>
      <w:proofErr w:type="spellStart"/>
      <w:r w:rsidRPr="00D0013B">
        <w:t>android.widget.AutoCompleteTextView</w:t>
      </w:r>
      <w:proofErr w:type="spellEnd"/>
      <w:r w:rsidRPr="00D0013B">
        <w:t>;</w:t>
      </w:r>
    </w:p>
    <w:p w14:paraId="57A7AB6B" w14:textId="77777777" w:rsidR="006F0A18" w:rsidRPr="00D0013B" w:rsidRDefault="006F0A18" w:rsidP="00D0013B">
      <w:pPr>
        <w:pStyle w:val="a6"/>
        <w:ind w:left="240" w:right="720" w:firstLine="180"/>
      </w:pPr>
      <w:r w:rsidRPr="00D0013B">
        <w:t xml:space="preserve">import </w:t>
      </w:r>
      <w:proofErr w:type="spellStart"/>
      <w:r w:rsidRPr="00D0013B">
        <w:t>android.widget.MultiAutoCompleteTextView</w:t>
      </w:r>
      <w:proofErr w:type="spellEnd"/>
      <w:r w:rsidRPr="00D0013B">
        <w:t>;</w:t>
      </w:r>
    </w:p>
    <w:p w14:paraId="566809BA" w14:textId="77777777" w:rsidR="006F0A18" w:rsidRPr="00D0013B" w:rsidRDefault="006F0A18" w:rsidP="00D0013B">
      <w:pPr>
        <w:pStyle w:val="a6"/>
        <w:ind w:left="240" w:right="720" w:firstLine="180"/>
      </w:pPr>
    </w:p>
    <w:p w14:paraId="704A126A" w14:textId="77777777" w:rsidR="006F0A18" w:rsidRPr="00D0013B" w:rsidRDefault="006F0A18" w:rsidP="00D0013B">
      <w:pPr>
        <w:pStyle w:val="a6"/>
        <w:ind w:left="240" w:right="720" w:firstLine="180"/>
      </w:pPr>
      <w:r w:rsidRPr="00D0013B">
        <w:t xml:space="preserve">import </w:t>
      </w:r>
      <w:proofErr w:type="spellStart"/>
      <w:r w:rsidRPr="00D0013B">
        <w:t>androidx.appcompat.app.AppCompatActivity</w:t>
      </w:r>
      <w:proofErr w:type="spellEnd"/>
      <w:r w:rsidRPr="00D0013B">
        <w:t>;</w:t>
      </w:r>
    </w:p>
    <w:p w14:paraId="64B15149" w14:textId="77777777" w:rsidR="006F0A18" w:rsidRPr="00D0013B" w:rsidRDefault="006F0A18" w:rsidP="00D0013B">
      <w:pPr>
        <w:pStyle w:val="a6"/>
        <w:ind w:left="240" w:right="720" w:firstLine="180"/>
      </w:pPr>
    </w:p>
    <w:p w14:paraId="01884334" w14:textId="77777777" w:rsidR="006F0A18" w:rsidRPr="00D0013B" w:rsidRDefault="006F0A18" w:rsidP="00D0013B">
      <w:pPr>
        <w:pStyle w:val="a6"/>
        <w:ind w:left="240" w:right="720" w:firstLine="180"/>
      </w:pPr>
      <w:r w:rsidRPr="00D0013B">
        <w:t>import com.example.ch03.materialdesign.R;</w:t>
      </w:r>
    </w:p>
    <w:p w14:paraId="6386C1A9" w14:textId="77777777" w:rsidR="006F0A18" w:rsidRPr="00D0013B" w:rsidRDefault="006F0A18" w:rsidP="00D0013B">
      <w:pPr>
        <w:pStyle w:val="a6"/>
        <w:ind w:left="240" w:right="720" w:firstLine="180"/>
      </w:pPr>
    </w:p>
    <w:p w14:paraId="43C04AD6" w14:textId="77777777" w:rsidR="006F0A18" w:rsidRPr="00D0013B" w:rsidRDefault="006F0A18" w:rsidP="00D0013B">
      <w:pPr>
        <w:pStyle w:val="a6"/>
        <w:ind w:left="240" w:right="720" w:firstLine="180"/>
      </w:pPr>
      <w:r w:rsidRPr="00D0013B">
        <w:t xml:space="preserve">public class </w:t>
      </w:r>
      <w:proofErr w:type="spellStart"/>
      <w:r w:rsidRPr="00D0013B">
        <w:t>AutoCompleteTextViewActivity</w:t>
      </w:r>
      <w:proofErr w:type="spellEnd"/>
      <w:r w:rsidRPr="00D0013B">
        <w:t xml:space="preserve"> extends </w:t>
      </w:r>
      <w:proofErr w:type="spellStart"/>
      <w:r w:rsidRPr="00D0013B">
        <w:t>AppCompatActivity</w:t>
      </w:r>
      <w:proofErr w:type="spellEnd"/>
      <w:r w:rsidRPr="00D0013B">
        <w:t xml:space="preserve"> {</w:t>
      </w:r>
    </w:p>
    <w:p w14:paraId="4303BBE6" w14:textId="77777777" w:rsidR="006F0A18" w:rsidRPr="00D0013B" w:rsidRDefault="006F0A18" w:rsidP="00D0013B">
      <w:pPr>
        <w:pStyle w:val="a6"/>
        <w:ind w:left="240" w:right="720" w:firstLine="180"/>
      </w:pPr>
      <w:r w:rsidRPr="00D0013B">
        <w:tab/>
        <w:t>/** Called when the activity is first created. */</w:t>
      </w:r>
    </w:p>
    <w:p w14:paraId="014C3D53" w14:textId="77777777" w:rsidR="006F0A18" w:rsidRPr="00D0013B" w:rsidRDefault="006F0A18" w:rsidP="00D0013B">
      <w:pPr>
        <w:pStyle w:val="a6"/>
        <w:ind w:left="240" w:right="720" w:firstLine="180"/>
      </w:pPr>
      <w:r w:rsidRPr="00D0013B">
        <w:tab/>
        <w:t>@Override</w:t>
      </w:r>
    </w:p>
    <w:p w14:paraId="64D959AA" w14:textId="77777777" w:rsidR="006F0A18" w:rsidRPr="00D0013B" w:rsidRDefault="006F0A18" w:rsidP="00D0013B">
      <w:pPr>
        <w:pStyle w:val="a6"/>
        <w:ind w:left="240" w:right="720" w:firstLine="180"/>
      </w:pPr>
      <w:r w:rsidRPr="00D0013B">
        <w:tab/>
        <w:t xml:space="preserve">public void </w:t>
      </w:r>
      <w:proofErr w:type="spellStart"/>
      <w:r w:rsidRPr="00D0013B">
        <w:t>onCreate</w:t>
      </w:r>
      <w:proofErr w:type="spellEnd"/>
      <w:r w:rsidRPr="00D0013B">
        <w:t xml:space="preserve">(Bundle </w:t>
      </w:r>
      <w:proofErr w:type="spellStart"/>
      <w:r w:rsidRPr="00D0013B">
        <w:t>savedInstanceState</w:t>
      </w:r>
      <w:proofErr w:type="spellEnd"/>
      <w:r w:rsidRPr="00D0013B">
        <w:t>) {</w:t>
      </w:r>
    </w:p>
    <w:p w14:paraId="0151B7AA" w14:textId="77777777" w:rsidR="006F0A18" w:rsidRPr="00D0013B" w:rsidRDefault="006F0A18" w:rsidP="00D0013B">
      <w:pPr>
        <w:pStyle w:val="a6"/>
        <w:ind w:left="240" w:right="720" w:firstLine="180"/>
      </w:pPr>
      <w:r w:rsidRPr="00D0013B">
        <w:tab/>
      </w:r>
      <w:r w:rsidRPr="00D0013B">
        <w:tab/>
      </w:r>
      <w:proofErr w:type="spellStart"/>
      <w:r w:rsidRPr="00D0013B">
        <w:t>super.onCreate</w:t>
      </w:r>
      <w:proofErr w:type="spellEnd"/>
      <w:r w:rsidRPr="00D0013B">
        <w:t>(</w:t>
      </w:r>
      <w:proofErr w:type="spellStart"/>
      <w:r w:rsidRPr="00D0013B">
        <w:t>savedInstanceState</w:t>
      </w:r>
      <w:proofErr w:type="spellEnd"/>
      <w:r w:rsidRPr="00D0013B">
        <w:t>);</w:t>
      </w:r>
    </w:p>
    <w:p w14:paraId="36FF98B9" w14:textId="77777777" w:rsidR="006F0A18" w:rsidRPr="00D0013B" w:rsidRDefault="006F0A18" w:rsidP="00D0013B">
      <w:pPr>
        <w:pStyle w:val="a6"/>
        <w:ind w:left="240" w:right="720" w:firstLine="180"/>
      </w:pPr>
      <w:r w:rsidRPr="00D0013B">
        <w:tab/>
      </w:r>
      <w:r w:rsidRPr="00D0013B">
        <w:tab/>
      </w:r>
      <w:proofErr w:type="spellStart"/>
      <w:r w:rsidRPr="00D0013B">
        <w:t>setContentView</w:t>
      </w:r>
      <w:proofErr w:type="spellEnd"/>
      <w:r w:rsidRPr="00D0013B">
        <w:t>(</w:t>
      </w:r>
      <w:proofErr w:type="spellStart"/>
      <w:r w:rsidRPr="00D0013B">
        <w:t>R.layout.auto_complete</w:t>
      </w:r>
      <w:proofErr w:type="spellEnd"/>
      <w:r w:rsidRPr="00D0013B">
        <w:t>);</w:t>
      </w:r>
    </w:p>
    <w:p w14:paraId="0692D23F" w14:textId="77777777" w:rsidR="006F0A18" w:rsidRPr="00D0013B" w:rsidRDefault="006F0A18" w:rsidP="00D0013B">
      <w:pPr>
        <w:pStyle w:val="a6"/>
        <w:ind w:left="240" w:right="720" w:firstLine="180"/>
      </w:pPr>
    </w:p>
    <w:p w14:paraId="49985C14" w14:textId="77777777" w:rsidR="006F0A18" w:rsidRPr="00D0013B" w:rsidRDefault="006F0A18" w:rsidP="00D0013B">
      <w:pPr>
        <w:pStyle w:val="a6"/>
        <w:ind w:left="240" w:right="720" w:firstLine="180"/>
      </w:pPr>
      <w:r w:rsidRPr="00D0013B">
        <w:tab/>
      </w:r>
      <w:r w:rsidRPr="00D0013B">
        <w:tab/>
      </w:r>
      <w:proofErr w:type="spellStart"/>
      <w:r w:rsidRPr="00D0013B">
        <w:t>AutoCompleteTextView</w:t>
      </w:r>
      <w:proofErr w:type="spellEnd"/>
      <w:r w:rsidRPr="00D0013B">
        <w:t xml:space="preserve"> </w:t>
      </w:r>
      <w:proofErr w:type="spellStart"/>
      <w:r w:rsidRPr="00D0013B">
        <w:t>actv</w:t>
      </w:r>
      <w:proofErr w:type="spellEnd"/>
      <w:r w:rsidRPr="00D0013B">
        <w:t xml:space="preserve"> = (</w:t>
      </w:r>
      <w:proofErr w:type="spellStart"/>
      <w:r w:rsidRPr="00D0013B">
        <w:t>AutoCompleteTextView</w:t>
      </w:r>
      <w:proofErr w:type="spellEnd"/>
      <w:r w:rsidRPr="00D0013B">
        <w:t xml:space="preserve">) </w:t>
      </w:r>
      <w:proofErr w:type="spellStart"/>
      <w:r w:rsidRPr="00D0013B">
        <w:t>findViewById</w:t>
      </w:r>
      <w:proofErr w:type="spellEnd"/>
      <w:r w:rsidRPr="00D0013B">
        <w:t>(</w:t>
      </w:r>
      <w:proofErr w:type="spellStart"/>
      <w:r w:rsidRPr="00D0013B">
        <w:t>R.id.actv</w:t>
      </w:r>
      <w:proofErr w:type="spellEnd"/>
      <w:r w:rsidRPr="00D0013B">
        <w:t>);</w:t>
      </w:r>
    </w:p>
    <w:p w14:paraId="75115702" w14:textId="77777777" w:rsidR="006F0A18" w:rsidRPr="00D0013B" w:rsidRDefault="006F0A18" w:rsidP="00D0013B">
      <w:pPr>
        <w:pStyle w:val="a6"/>
        <w:ind w:left="240" w:right="720" w:firstLine="180"/>
      </w:pPr>
    </w:p>
    <w:p w14:paraId="3543EF93" w14:textId="77777777" w:rsidR="006F0A18" w:rsidRPr="00D0013B" w:rsidRDefault="006F0A18" w:rsidP="00D0013B">
      <w:pPr>
        <w:pStyle w:val="a6"/>
        <w:ind w:left="240" w:right="720" w:firstLine="180"/>
      </w:pPr>
      <w:r w:rsidRPr="00D0013B">
        <w:tab/>
      </w:r>
      <w:r w:rsidRPr="00D0013B">
        <w:tab/>
      </w:r>
      <w:proofErr w:type="spellStart"/>
      <w:r w:rsidRPr="00D0013B">
        <w:t>ArrayAdapter</w:t>
      </w:r>
      <w:proofErr w:type="spellEnd"/>
      <w:r w:rsidRPr="00D0013B">
        <w:t xml:space="preserve">&lt;String&gt; aa = new </w:t>
      </w:r>
      <w:proofErr w:type="spellStart"/>
      <w:r w:rsidRPr="00D0013B">
        <w:t>ArrayAdapter</w:t>
      </w:r>
      <w:proofErr w:type="spellEnd"/>
      <w:r w:rsidRPr="00D0013B">
        <w:t>&lt;String&gt;(this,</w:t>
      </w:r>
    </w:p>
    <w:p w14:paraId="0A4A9A05" w14:textId="77777777" w:rsidR="006F0A18" w:rsidRPr="00D0013B" w:rsidRDefault="006F0A18" w:rsidP="00D0013B">
      <w:pPr>
        <w:pStyle w:val="a6"/>
        <w:ind w:left="240" w:right="720" w:firstLine="180"/>
      </w:pPr>
      <w:r w:rsidRPr="00D0013B">
        <w:tab/>
      </w:r>
      <w:r w:rsidRPr="00D0013B">
        <w:tab/>
      </w:r>
      <w:r w:rsidRPr="00D0013B">
        <w:tab/>
      </w:r>
      <w:r w:rsidRPr="00D0013B">
        <w:tab/>
        <w:t>android.R.layout.simple_dropdown_item_1line, new String[] {</w:t>
      </w:r>
    </w:p>
    <w:p w14:paraId="6B036D75" w14:textId="77777777" w:rsidR="006F0A18" w:rsidRPr="00D0013B" w:rsidRDefault="006F0A18" w:rsidP="00D0013B">
      <w:pPr>
        <w:pStyle w:val="a6"/>
        <w:ind w:left="240" w:right="720" w:firstLine="180"/>
      </w:pPr>
      <w:r w:rsidRPr="00D0013B">
        <w:tab/>
      </w:r>
      <w:r w:rsidRPr="00D0013B">
        <w:tab/>
      </w:r>
      <w:r w:rsidRPr="00D0013B">
        <w:tab/>
      </w:r>
      <w:r w:rsidRPr="00D0013B">
        <w:tab/>
      </w:r>
      <w:r w:rsidRPr="00D0013B">
        <w:tab/>
      </w:r>
      <w:r w:rsidRPr="00D0013B">
        <w:tab/>
        <w:t>"English", "Hebrew", "Hindi", "Spanish", "German",</w:t>
      </w:r>
    </w:p>
    <w:p w14:paraId="7D8B11D1" w14:textId="77777777" w:rsidR="006F0A18" w:rsidRPr="00D0013B" w:rsidRDefault="006F0A18" w:rsidP="00D0013B">
      <w:pPr>
        <w:pStyle w:val="a6"/>
        <w:ind w:left="240" w:right="720" w:firstLine="180"/>
      </w:pPr>
      <w:r w:rsidRPr="00D0013B">
        <w:tab/>
      </w:r>
      <w:r w:rsidRPr="00D0013B">
        <w:tab/>
      </w:r>
      <w:r w:rsidRPr="00D0013B">
        <w:tab/>
      </w:r>
      <w:r w:rsidRPr="00D0013B">
        <w:tab/>
      </w:r>
      <w:r w:rsidRPr="00D0013B">
        <w:tab/>
      </w:r>
      <w:r w:rsidRPr="00D0013B">
        <w:tab/>
        <w:t>"Greek" ,"Chinese"});</w:t>
      </w:r>
    </w:p>
    <w:p w14:paraId="5B3789EB" w14:textId="77777777" w:rsidR="006F0A18" w:rsidRPr="00D0013B" w:rsidRDefault="006F0A18" w:rsidP="00D0013B">
      <w:pPr>
        <w:pStyle w:val="a6"/>
        <w:ind w:left="240" w:right="720" w:firstLine="180"/>
      </w:pPr>
    </w:p>
    <w:p w14:paraId="7CB2D41C" w14:textId="77777777" w:rsidR="006F0A18" w:rsidRPr="00D0013B" w:rsidRDefault="006F0A18" w:rsidP="00D0013B">
      <w:pPr>
        <w:pStyle w:val="a6"/>
        <w:ind w:left="240" w:right="720" w:firstLine="180"/>
      </w:pPr>
      <w:r w:rsidRPr="00D0013B">
        <w:tab/>
      </w:r>
      <w:r w:rsidRPr="00D0013B">
        <w:tab/>
      </w:r>
      <w:proofErr w:type="spellStart"/>
      <w:r w:rsidRPr="00D0013B">
        <w:t>actv.setAdapter</w:t>
      </w:r>
      <w:proofErr w:type="spellEnd"/>
      <w:r w:rsidRPr="00D0013B">
        <w:t>(aa);</w:t>
      </w:r>
    </w:p>
    <w:p w14:paraId="73802AE8" w14:textId="77777777" w:rsidR="006F0A18" w:rsidRPr="00D0013B" w:rsidRDefault="006F0A18" w:rsidP="00D0013B">
      <w:pPr>
        <w:pStyle w:val="a6"/>
        <w:ind w:left="240" w:right="720" w:firstLine="180"/>
      </w:pPr>
    </w:p>
    <w:p w14:paraId="16FB067D" w14:textId="77777777" w:rsidR="006F0A18" w:rsidRPr="00D0013B" w:rsidRDefault="006F0A18" w:rsidP="00D0013B">
      <w:pPr>
        <w:pStyle w:val="a6"/>
        <w:ind w:left="240" w:right="720" w:firstLine="180"/>
      </w:pPr>
      <w:r w:rsidRPr="00D0013B">
        <w:tab/>
      </w:r>
      <w:r w:rsidRPr="00D0013B">
        <w:tab/>
      </w:r>
      <w:proofErr w:type="spellStart"/>
      <w:r w:rsidRPr="00D0013B">
        <w:t>MultiAutoCompleteTextView</w:t>
      </w:r>
      <w:proofErr w:type="spellEnd"/>
      <w:r w:rsidRPr="00D0013B">
        <w:t xml:space="preserve"> </w:t>
      </w:r>
      <w:proofErr w:type="spellStart"/>
      <w:r w:rsidRPr="00D0013B">
        <w:t>mactv</w:t>
      </w:r>
      <w:proofErr w:type="spellEnd"/>
      <w:r w:rsidRPr="00D0013B">
        <w:t xml:space="preserve"> = (</w:t>
      </w:r>
      <w:proofErr w:type="spellStart"/>
      <w:r w:rsidRPr="00D0013B">
        <w:t>MultiAutoCompleteTextView</w:t>
      </w:r>
      <w:proofErr w:type="spellEnd"/>
      <w:r w:rsidRPr="00D0013B">
        <w:t xml:space="preserve">) </w:t>
      </w:r>
      <w:proofErr w:type="spellStart"/>
      <w:r w:rsidRPr="00D0013B">
        <w:t>findViewById</w:t>
      </w:r>
      <w:proofErr w:type="spellEnd"/>
      <w:r w:rsidRPr="00D0013B">
        <w:t>(</w:t>
      </w:r>
      <w:proofErr w:type="spellStart"/>
      <w:r w:rsidRPr="00D0013B">
        <w:t>R.id.mactv</w:t>
      </w:r>
      <w:proofErr w:type="spellEnd"/>
      <w:r w:rsidRPr="00D0013B">
        <w:t>);</w:t>
      </w:r>
    </w:p>
    <w:p w14:paraId="373494CB" w14:textId="77777777" w:rsidR="006F0A18" w:rsidRPr="00D0013B" w:rsidRDefault="006F0A18" w:rsidP="00D0013B">
      <w:pPr>
        <w:pStyle w:val="a6"/>
        <w:ind w:left="240" w:right="720" w:firstLine="180"/>
      </w:pPr>
      <w:r w:rsidRPr="00D0013B">
        <w:tab/>
      </w:r>
      <w:r w:rsidRPr="00D0013B">
        <w:tab/>
      </w:r>
      <w:proofErr w:type="spellStart"/>
      <w:r w:rsidRPr="00D0013B">
        <w:t>ArrayAdapter</w:t>
      </w:r>
      <w:proofErr w:type="spellEnd"/>
      <w:r w:rsidRPr="00D0013B">
        <w:t xml:space="preserve">&lt;String&gt; aa2 = new </w:t>
      </w:r>
      <w:proofErr w:type="spellStart"/>
      <w:r w:rsidRPr="00D0013B">
        <w:t>ArrayAdapter</w:t>
      </w:r>
      <w:proofErr w:type="spellEnd"/>
      <w:r w:rsidRPr="00D0013B">
        <w:t>&lt;String&gt;(this,</w:t>
      </w:r>
    </w:p>
    <w:p w14:paraId="773D101A" w14:textId="77777777" w:rsidR="006F0A18" w:rsidRPr="00D0013B" w:rsidRDefault="006F0A18" w:rsidP="00D0013B">
      <w:pPr>
        <w:pStyle w:val="a6"/>
        <w:ind w:left="240" w:right="720" w:firstLine="180"/>
      </w:pPr>
      <w:r w:rsidRPr="00D0013B">
        <w:tab/>
      </w:r>
      <w:r w:rsidRPr="00D0013B">
        <w:tab/>
      </w:r>
      <w:r w:rsidRPr="00D0013B">
        <w:tab/>
      </w:r>
      <w:r w:rsidRPr="00D0013B">
        <w:tab/>
        <w:t>android.R.layout.simple_dropdown_item_1line, new String[] {</w:t>
      </w:r>
    </w:p>
    <w:p w14:paraId="7C9FA5E9" w14:textId="77777777" w:rsidR="006F0A18" w:rsidRPr="00D0013B" w:rsidRDefault="006F0A18" w:rsidP="00D0013B">
      <w:pPr>
        <w:pStyle w:val="a6"/>
        <w:ind w:left="240" w:right="720" w:firstLine="180"/>
      </w:pPr>
      <w:r w:rsidRPr="00D0013B">
        <w:tab/>
      </w:r>
      <w:r w:rsidRPr="00D0013B">
        <w:tab/>
      </w:r>
      <w:r w:rsidRPr="00D0013B">
        <w:tab/>
      </w:r>
      <w:r w:rsidRPr="00D0013B">
        <w:tab/>
      </w:r>
      <w:r w:rsidRPr="00D0013B">
        <w:tab/>
      </w:r>
      <w:r w:rsidRPr="00D0013B">
        <w:tab/>
        <w:t>"English", "Hebrew", "Hindi", "Spanish", "German",</w:t>
      </w:r>
    </w:p>
    <w:p w14:paraId="13ACCE37" w14:textId="77777777" w:rsidR="006F0A18" w:rsidRPr="00D0013B" w:rsidRDefault="006F0A18" w:rsidP="00D0013B">
      <w:pPr>
        <w:pStyle w:val="a6"/>
        <w:ind w:left="240" w:right="720" w:firstLine="180"/>
      </w:pPr>
      <w:r w:rsidRPr="00D0013B">
        <w:tab/>
      </w:r>
      <w:r w:rsidRPr="00D0013B">
        <w:tab/>
      </w:r>
      <w:r w:rsidRPr="00D0013B">
        <w:tab/>
      </w:r>
      <w:r w:rsidRPr="00D0013B">
        <w:tab/>
      </w:r>
      <w:r w:rsidRPr="00D0013B">
        <w:tab/>
      </w:r>
      <w:r w:rsidRPr="00D0013B">
        <w:tab/>
        <w:t>"Greek" ,"Chinese"});</w:t>
      </w:r>
    </w:p>
    <w:p w14:paraId="676FBD1D" w14:textId="77777777" w:rsidR="006F0A18" w:rsidRPr="00D0013B" w:rsidRDefault="006F0A18" w:rsidP="00D0013B">
      <w:pPr>
        <w:pStyle w:val="a6"/>
        <w:ind w:left="240" w:right="720" w:firstLine="180"/>
      </w:pPr>
    </w:p>
    <w:p w14:paraId="44B6F706" w14:textId="77777777" w:rsidR="006F0A18" w:rsidRPr="00D0013B" w:rsidRDefault="006F0A18" w:rsidP="00D0013B">
      <w:pPr>
        <w:pStyle w:val="a6"/>
        <w:ind w:left="240" w:right="720" w:firstLine="180"/>
      </w:pPr>
      <w:r w:rsidRPr="00D0013B">
        <w:tab/>
      </w:r>
      <w:r w:rsidRPr="00D0013B">
        <w:tab/>
      </w:r>
      <w:proofErr w:type="spellStart"/>
      <w:r w:rsidRPr="00D0013B">
        <w:t>mactv.setAdapter</w:t>
      </w:r>
      <w:proofErr w:type="spellEnd"/>
      <w:r w:rsidRPr="00D0013B">
        <w:t>(aa2);</w:t>
      </w:r>
    </w:p>
    <w:p w14:paraId="3A2F73D4" w14:textId="77777777" w:rsidR="006F0A18" w:rsidRPr="00D0013B" w:rsidRDefault="006F0A18" w:rsidP="00D0013B">
      <w:pPr>
        <w:pStyle w:val="a6"/>
        <w:ind w:left="240" w:right="720" w:firstLine="180"/>
      </w:pPr>
    </w:p>
    <w:p w14:paraId="497B4CE7" w14:textId="77777777" w:rsidR="006F0A18" w:rsidRPr="00D0013B" w:rsidRDefault="006F0A18" w:rsidP="00D0013B">
      <w:pPr>
        <w:pStyle w:val="a6"/>
        <w:ind w:left="240" w:right="720" w:firstLine="180"/>
      </w:pPr>
      <w:r w:rsidRPr="00D0013B">
        <w:tab/>
      </w:r>
      <w:r w:rsidRPr="00D0013B">
        <w:tab/>
      </w:r>
      <w:proofErr w:type="spellStart"/>
      <w:r w:rsidRPr="00D0013B">
        <w:t>mactv.setTokenizer</w:t>
      </w:r>
      <w:proofErr w:type="spellEnd"/>
      <w:r w:rsidRPr="00D0013B">
        <w:t xml:space="preserve">(new </w:t>
      </w:r>
      <w:proofErr w:type="spellStart"/>
      <w:r w:rsidRPr="00D0013B">
        <w:t>MultiAutoCompleteTextView.CommaTokenizer</w:t>
      </w:r>
      <w:proofErr w:type="spellEnd"/>
      <w:r w:rsidRPr="00D0013B">
        <w:t>());</w:t>
      </w:r>
    </w:p>
    <w:p w14:paraId="1A421F4C" w14:textId="77777777" w:rsidR="006F0A18" w:rsidRPr="00D0013B" w:rsidRDefault="006F0A18" w:rsidP="00D0013B">
      <w:pPr>
        <w:pStyle w:val="a6"/>
        <w:ind w:left="240" w:right="720" w:firstLine="180"/>
      </w:pPr>
    </w:p>
    <w:p w14:paraId="75B7773B" w14:textId="77777777" w:rsidR="006F0A18" w:rsidRPr="00D0013B" w:rsidRDefault="006F0A18" w:rsidP="00D0013B">
      <w:pPr>
        <w:pStyle w:val="a6"/>
        <w:ind w:left="240" w:right="720" w:firstLine="180"/>
      </w:pPr>
      <w:r w:rsidRPr="00D0013B">
        <w:tab/>
        <w:t>}</w:t>
      </w:r>
    </w:p>
    <w:p w14:paraId="35150788" w14:textId="290E944F" w:rsidR="008B0471" w:rsidRPr="00D0013B" w:rsidRDefault="006F0A18" w:rsidP="00D0013B">
      <w:pPr>
        <w:pStyle w:val="a6"/>
        <w:ind w:left="240" w:right="720" w:firstLine="180"/>
      </w:pPr>
      <w:r w:rsidRPr="00D0013B">
        <w:t>}</w:t>
      </w:r>
    </w:p>
    <w:p w14:paraId="2F5C69E6" w14:textId="72154463" w:rsidR="009B28B0" w:rsidRDefault="00084AD9" w:rsidP="00084AD9">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53</w:t>
      </w:r>
      <w:r w:rsidR="00EF15E2">
        <w:fldChar w:fldCharType="end"/>
      </w:r>
      <w:r w:rsidR="00715CC4">
        <w:t xml:space="preserve"> </w:t>
      </w:r>
      <w:proofErr w:type="spellStart"/>
      <w:r w:rsidR="00715CC4" w:rsidRPr="00715CC4">
        <w:t>AutoCompleteTextViewActivity</w:t>
      </w:r>
      <w:proofErr w:type="spellEnd"/>
    </w:p>
    <w:p w14:paraId="55FD0C2D" w14:textId="54E70970" w:rsidR="00A822CF" w:rsidRDefault="00A822CF" w:rsidP="00865899">
      <w:pPr>
        <w:jc w:val="center"/>
      </w:pPr>
      <w:r>
        <w:rPr>
          <w:noProof/>
        </w:rPr>
        <w:drawing>
          <wp:inline distT="0" distB="0" distL="0" distR="0" wp14:anchorId="575883B7" wp14:editId="0350FC2D">
            <wp:extent cx="2529363" cy="1206500"/>
            <wp:effectExtent l="0" t="0" r="444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33015" cy="1208242"/>
                    </a:xfrm>
                    <a:prstGeom prst="rect">
                      <a:avLst/>
                    </a:prstGeom>
                  </pic:spPr>
                </pic:pic>
              </a:graphicData>
            </a:graphic>
          </wp:inline>
        </w:drawing>
      </w:r>
    </w:p>
    <w:p w14:paraId="3E61E548" w14:textId="2930B335" w:rsidR="00A822CF" w:rsidRPr="00A822CF" w:rsidRDefault="00865899" w:rsidP="00865899">
      <w:pPr>
        <w:pStyle w:val="a5"/>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E203A">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3E203A">
        <w:rPr>
          <w:noProof/>
        </w:rPr>
        <w:t>17</w:t>
      </w:r>
      <w:r>
        <w:fldChar w:fldCharType="end"/>
      </w:r>
      <w:r>
        <w:t xml:space="preserve"> </w:t>
      </w:r>
      <w:r>
        <w:rPr>
          <w:rFonts w:hint="eastAsia"/>
        </w:rPr>
        <w:t>自动补全</w:t>
      </w:r>
    </w:p>
    <w:p w14:paraId="50D86006" w14:textId="63795276" w:rsidR="00987694" w:rsidRDefault="002F7679" w:rsidP="00094B42">
      <w:pPr>
        <w:pStyle w:val="3"/>
        <w:ind w:firstLine="480"/>
      </w:pPr>
      <w:r>
        <w:rPr>
          <w:rFonts w:hint="eastAsia"/>
        </w:rPr>
        <w:t>可</w:t>
      </w:r>
      <w:r w:rsidR="00987694" w:rsidRPr="00987694">
        <w:rPr>
          <w:rFonts w:hint="eastAsia"/>
        </w:rPr>
        <w:t>绘制对象</w:t>
      </w:r>
    </w:p>
    <w:p w14:paraId="01F2C437" w14:textId="477A3515" w:rsidR="00825406" w:rsidRDefault="00825406" w:rsidP="00825406">
      <w:pPr>
        <w:rPr>
          <w:lang w:bidi="ar-SA"/>
        </w:rPr>
      </w:pPr>
      <w:r>
        <w:rPr>
          <w:rFonts w:hint="eastAsia"/>
          <w:lang w:bidi="ar-SA"/>
        </w:rPr>
        <w:t>可绘制对象资源是图形的一般概念，是指可在屏幕上绘制的图形，以及可使用</w:t>
      </w:r>
      <w:r>
        <w:rPr>
          <w:rFonts w:hint="eastAsia"/>
          <w:lang w:bidi="ar-SA"/>
        </w:rPr>
        <w:t xml:space="preserve"> </w:t>
      </w:r>
      <w:proofErr w:type="spellStart"/>
      <w:r>
        <w:rPr>
          <w:rFonts w:hint="eastAsia"/>
          <w:lang w:bidi="ar-SA"/>
        </w:rPr>
        <w:t>getDrawable</w:t>
      </w:r>
      <w:proofErr w:type="spellEnd"/>
      <w:r>
        <w:rPr>
          <w:rFonts w:hint="eastAsia"/>
          <w:lang w:bidi="ar-SA"/>
        </w:rPr>
        <w:t xml:space="preserve">(int) </w:t>
      </w:r>
      <w:r>
        <w:rPr>
          <w:rFonts w:hint="eastAsia"/>
          <w:lang w:bidi="ar-SA"/>
        </w:rPr>
        <w:t>等</w:t>
      </w:r>
      <w:r>
        <w:rPr>
          <w:rFonts w:hint="eastAsia"/>
          <w:lang w:bidi="ar-SA"/>
        </w:rPr>
        <w:t xml:space="preserve"> API </w:t>
      </w:r>
      <w:r>
        <w:rPr>
          <w:rFonts w:hint="eastAsia"/>
          <w:lang w:bidi="ar-SA"/>
        </w:rPr>
        <w:t>检索，或应用到拥有</w:t>
      </w:r>
      <w:r>
        <w:rPr>
          <w:rFonts w:hint="eastAsia"/>
          <w:lang w:bidi="ar-SA"/>
        </w:rPr>
        <w:t xml:space="preserve"> </w:t>
      </w:r>
      <w:proofErr w:type="spellStart"/>
      <w:r>
        <w:rPr>
          <w:rFonts w:hint="eastAsia"/>
          <w:lang w:bidi="ar-SA"/>
        </w:rPr>
        <w:t>android:drawable</w:t>
      </w:r>
      <w:proofErr w:type="spellEnd"/>
      <w:r>
        <w:rPr>
          <w:rFonts w:hint="eastAsia"/>
          <w:lang w:bidi="ar-SA"/>
        </w:rPr>
        <w:t xml:space="preserve"> </w:t>
      </w:r>
      <w:r>
        <w:rPr>
          <w:rFonts w:hint="eastAsia"/>
          <w:lang w:bidi="ar-SA"/>
        </w:rPr>
        <w:t>和</w:t>
      </w:r>
      <w:r>
        <w:rPr>
          <w:rFonts w:hint="eastAsia"/>
          <w:lang w:bidi="ar-SA"/>
        </w:rPr>
        <w:t xml:space="preserve"> </w:t>
      </w:r>
      <w:proofErr w:type="spellStart"/>
      <w:r>
        <w:rPr>
          <w:rFonts w:hint="eastAsia"/>
          <w:lang w:bidi="ar-SA"/>
        </w:rPr>
        <w:t>android:icon</w:t>
      </w:r>
      <w:proofErr w:type="spellEnd"/>
      <w:r>
        <w:rPr>
          <w:rFonts w:hint="eastAsia"/>
          <w:lang w:bidi="ar-SA"/>
        </w:rPr>
        <w:t xml:space="preserve"> </w:t>
      </w:r>
      <w:r>
        <w:rPr>
          <w:rFonts w:hint="eastAsia"/>
          <w:lang w:bidi="ar-SA"/>
        </w:rPr>
        <w:t>等属性的其他</w:t>
      </w:r>
      <w:r>
        <w:rPr>
          <w:rFonts w:hint="eastAsia"/>
          <w:lang w:bidi="ar-SA"/>
        </w:rPr>
        <w:t xml:space="preserve"> XML </w:t>
      </w:r>
      <w:r>
        <w:rPr>
          <w:rFonts w:hint="eastAsia"/>
          <w:lang w:bidi="ar-SA"/>
        </w:rPr>
        <w:t>资源的图形。可绘制对象包含以下多种类型：</w:t>
      </w:r>
    </w:p>
    <w:p w14:paraId="0C17A7F3" w14:textId="437754FC" w:rsidR="00825406" w:rsidRDefault="00825406" w:rsidP="0029034F">
      <w:pPr>
        <w:pStyle w:val="a"/>
        <w:ind w:firstLine="360"/>
        <w:rPr>
          <w:rFonts w:hint="eastAsia"/>
          <w:lang w:bidi="ar-SA"/>
        </w:rPr>
      </w:pPr>
      <w:r>
        <w:rPr>
          <w:rFonts w:hint="eastAsia"/>
          <w:lang w:bidi="ar-SA"/>
        </w:rPr>
        <w:t>位图文件</w:t>
      </w:r>
      <w:r w:rsidR="0029034F">
        <w:rPr>
          <w:rFonts w:hint="eastAsia"/>
          <w:lang w:bidi="ar-SA"/>
        </w:rPr>
        <w:t>：</w:t>
      </w:r>
      <w:r>
        <w:rPr>
          <w:rFonts w:hint="eastAsia"/>
          <w:lang w:bidi="ar-SA"/>
        </w:rPr>
        <w:t>位图图形文件（</w:t>
      </w:r>
      <w:r>
        <w:rPr>
          <w:rFonts w:hint="eastAsia"/>
          <w:lang w:bidi="ar-SA"/>
        </w:rPr>
        <w:t>.</w:t>
      </w:r>
      <w:proofErr w:type="spellStart"/>
      <w:r>
        <w:rPr>
          <w:rFonts w:hint="eastAsia"/>
          <w:lang w:bidi="ar-SA"/>
        </w:rPr>
        <w:t>png</w:t>
      </w:r>
      <w:proofErr w:type="spellEnd"/>
      <w:r>
        <w:rPr>
          <w:rFonts w:hint="eastAsia"/>
          <w:lang w:bidi="ar-SA"/>
        </w:rPr>
        <w:t>、</w:t>
      </w:r>
      <w:r>
        <w:rPr>
          <w:rFonts w:hint="eastAsia"/>
          <w:lang w:bidi="ar-SA"/>
        </w:rPr>
        <w:t xml:space="preserve">.jpg </w:t>
      </w:r>
      <w:r>
        <w:rPr>
          <w:rFonts w:hint="eastAsia"/>
          <w:lang w:bidi="ar-SA"/>
        </w:rPr>
        <w:t>或</w:t>
      </w:r>
      <w:r>
        <w:rPr>
          <w:rFonts w:hint="eastAsia"/>
          <w:lang w:bidi="ar-SA"/>
        </w:rPr>
        <w:t xml:space="preserve"> .gif</w:t>
      </w:r>
      <w:r>
        <w:rPr>
          <w:rFonts w:hint="eastAsia"/>
          <w:lang w:bidi="ar-SA"/>
        </w:rPr>
        <w:t>）</w:t>
      </w:r>
      <w:r w:rsidR="0029034F">
        <w:rPr>
          <w:rFonts w:hint="eastAsia"/>
          <w:lang w:bidi="ar-SA"/>
        </w:rPr>
        <w:t>，</w:t>
      </w:r>
      <w:r>
        <w:rPr>
          <w:rFonts w:hint="eastAsia"/>
          <w:lang w:bidi="ar-SA"/>
        </w:rPr>
        <w:t>创建</w:t>
      </w:r>
      <w:r>
        <w:rPr>
          <w:rFonts w:hint="eastAsia"/>
          <w:lang w:bidi="ar-SA"/>
        </w:rPr>
        <w:t xml:space="preserve"> </w:t>
      </w:r>
      <w:proofErr w:type="spellStart"/>
      <w:r>
        <w:rPr>
          <w:rFonts w:hint="eastAsia"/>
          <w:lang w:bidi="ar-SA"/>
        </w:rPr>
        <w:t>BitmapDrawable</w:t>
      </w:r>
      <w:proofErr w:type="spellEnd"/>
      <w:r>
        <w:rPr>
          <w:rFonts w:hint="eastAsia"/>
          <w:lang w:bidi="ar-SA"/>
        </w:rPr>
        <w:t>。</w:t>
      </w:r>
    </w:p>
    <w:p w14:paraId="539CAC40" w14:textId="1FC8A16D" w:rsidR="00825406" w:rsidRDefault="00825406" w:rsidP="0029034F">
      <w:pPr>
        <w:pStyle w:val="a"/>
        <w:ind w:firstLine="360"/>
        <w:rPr>
          <w:rFonts w:hint="eastAsia"/>
          <w:lang w:bidi="ar-SA"/>
        </w:rPr>
      </w:pPr>
      <w:r>
        <w:rPr>
          <w:rFonts w:hint="eastAsia"/>
          <w:lang w:bidi="ar-SA"/>
        </w:rPr>
        <w:t>九宫格文件</w:t>
      </w:r>
      <w:r w:rsidR="0029034F">
        <w:rPr>
          <w:rFonts w:hint="eastAsia"/>
          <w:lang w:bidi="ar-SA"/>
        </w:rPr>
        <w:t>：</w:t>
      </w:r>
      <w:r>
        <w:rPr>
          <w:rFonts w:hint="eastAsia"/>
          <w:lang w:bidi="ar-SA"/>
        </w:rPr>
        <w:t>具有可伸缩区域的</w:t>
      </w:r>
      <w:r>
        <w:rPr>
          <w:rFonts w:hint="eastAsia"/>
          <w:lang w:bidi="ar-SA"/>
        </w:rPr>
        <w:t xml:space="preserve"> PNG </w:t>
      </w:r>
      <w:r>
        <w:rPr>
          <w:rFonts w:hint="eastAsia"/>
          <w:lang w:bidi="ar-SA"/>
        </w:rPr>
        <w:t>文件，支持根据内容调整图像大小</w:t>
      </w:r>
      <w:r>
        <w:rPr>
          <w:rFonts w:hint="eastAsia"/>
          <w:lang w:bidi="ar-SA"/>
        </w:rPr>
        <w:t xml:space="preserve"> (.9.png)</w:t>
      </w:r>
      <w:r w:rsidR="005767A2">
        <w:rPr>
          <w:rFonts w:hint="eastAsia"/>
          <w:lang w:bidi="ar-SA"/>
        </w:rPr>
        <w:t>，</w:t>
      </w:r>
      <w:r>
        <w:rPr>
          <w:rFonts w:hint="eastAsia"/>
          <w:lang w:bidi="ar-SA"/>
        </w:rPr>
        <w:t>创建</w:t>
      </w:r>
      <w:r>
        <w:rPr>
          <w:rFonts w:hint="eastAsia"/>
          <w:lang w:bidi="ar-SA"/>
        </w:rPr>
        <w:t xml:space="preserve"> </w:t>
      </w:r>
      <w:proofErr w:type="spellStart"/>
      <w:r>
        <w:rPr>
          <w:rFonts w:hint="eastAsia"/>
          <w:lang w:bidi="ar-SA"/>
        </w:rPr>
        <w:t>NinePatchDrawable</w:t>
      </w:r>
      <w:proofErr w:type="spellEnd"/>
      <w:r>
        <w:rPr>
          <w:rFonts w:hint="eastAsia"/>
          <w:lang w:bidi="ar-SA"/>
        </w:rPr>
        <w:t>。</w:t>
      </w:r>
    </w:p>
    <w:p w14:paraId="6E0D5C3B" w14:textId="3144B754" w:rsidR="00825406" w:rsidRDefault="00825406" w:rsidP="0029034F">
      <w:pPr>
        <w:pStyle w:val="a"/>
        <w:ind w:firstLine="360"/>
        <w:rPr>
          <w:rFonts w:hint="eastAsia"/>
          <w:lang w:bidi="ar-SA"/>
        </w:rPr>
      </w:pPr>
      <w:r>
        <w:rPr>
          <w:rFonts w:hint="eastAsia"/>
          <w:lang w:bidi="ar-SA"/>
        </w:rPr>
        <w:t>图层列表</w:t>
      </w:r>
      <w:r w:rsidR="0029034F">
        <w:rPr>
          <w:rFonts w:hint="eastAsia"/>
          <w:lang w:bidi="ar-SA"/>
        </w:rPr>
        <w:t>：</w:t>
      </w:r>
      <w:r>
        <w:rPr>
          <w:rFonts w:hint="eastAsia"/>
          <w:lang w:bidi="ar-SA"/>
        </w:rPr>
        <w:t>管理其他可绘制对象阵列的可绘制对象。这些可绘制对象按阵列顺序绘制，因此索引最大的元素绘制于顶部。创建</w:t>
      </w:r>
      <w:r>
        <w:rPr>
          <w:rFonts w:hint="eastAsia"/>
          <w:lang w:bidi="ar-SA"/>
        </w:rPr>
        <w:t xml:space="preserve"> </w:t>
      </w:r>
      <w:proofErr w:type="spellStart"/>
      <w:r>
        <w:rPr>
          <w:rFonts w:hint="eastAsia"/>
          <w:lang w:bidi="ar-SA"/>
        </w:rPr>
        <w:t>LayerDrawable</w:t>
      </w:r>
      <w:proofErr w:type="spellEnd"/>
      <w:r>
        <w:rPr>
          <w:rFonts w:hint="eastAsia"/>
          <w:lang w:bidi="ar-SA"/>
        </w:rPr>
        <w:t>。</w:t>
      </w:r>
    </w:p>
    <w:p w14:paraId="195376CB" w14:textId="2AB6AE60" w:rsidR="00825406" w:rsidRDefault="00825406" w:rsidP="0029034F">
      <w:pPr>
        <w:pStyle w:val="a"/>
        <w:ind w:firstLine="360"/>
        <w:rPr>
          <w:rFonts w:hint="eastAsia"/>
          <w:lang w:bidi="ar-SA"/>
        </w:rPr>
      </w:pPr>
      <w:r>
        <w:rPr>
          <w:rFonts w:hint="eastAsia"/>
          <w:lang w:bidi="ar-SA"/>
        </w:rPr>
        <w:lastRenderedPageBreak/>
        <w:t>状态列表</w:t>
      </w:r>
      <w:r w:rsidR="0029034F">
        <w:rPr>
          <w:rFonts w:hint="eastAsia"/>
          <w:lang w:bidi="ar-SA"/>
        </w:rPr>
        <w:t>：</w:t>
      </w:r>
      <w:r>
        <w:rPr>
          <w:rFonts w:hint="eastAsia"/>
          <w:lang w:bidi="ar-SA"/>
        </w:rPr>
        <w:t>此</w:t>
      </w:r>
      <w:r>
        <w:rPr>
          <w:rFonts w:hint="eastAsia"/>
          <w:lang w:bidi="ar-SA"/>
        </w:rPr>
        <w:t xml:space="preserve"> XML </w:t>
      </w:r>
      <w:r>
        <w:rPr>
          <w:rFonts w:hint="eastAsia"/>
          <w:lang w:bidi="ar-SA"/>
        </w:rPr>
        <w:t>文件用于为不同状态引用不同位图图形（例如，按下按钮时使用不同图像）。创建</w:t>
      </w:r>
      <w:r>
        <w:rPr>
          <w:rFonts w:hint="eastAsia"/>
          <w:lang w:bidi="ar-SA"/>
        </w:rPr>
        <w:t xml:space="preserve"> </w:t>
      </w:r>
      <w:proofErr w:type="spellStart"/>
      <w:r>
        <w:rPr>
          <w:rFonts w:hint="eastAsia"/>
          <w:lang w:bidi="ar-SA"/>
        </w:rPr>
        <w:t>StateListDrawable</w:t>
      </w:r>
      <w:proofErr w:type="spellEnd"/>
      <w:r>
        <w:rPr>
          <w:rFonts w:hint="eastAsia"/>
          <w:lang w:bidi="ar-SA"/>
        </w:rPr>
        <w:t>。</w:t>
      </w:r>
    </w:p>
    <w:p w14:paraId="6F40B45D" w14:textId="3223D8E3" w:rsidR="00825406" w:rsidRDefault="00825406" w:rsidP="0029034F">
      <w:pPr>
        <w:pStyle w:val="a"/>
        <w:ind w:firstLine="360"/>
        <w:rPr>
          <w:rFonts w:hint="eastAsia"/>
          <w:lang w:bidi="ar-SA"/>
        </w:rPr>
      </w:pPr>
      <w:r>
        <w:rPr>
          <w:rFonts w:hint="eastAsia"/>
          <w:lang w:bidi="ar-SA"/>
        </w:rPr>
        <w:t>级别列表</w:t>
      </w:r>
      <w:r w:rsidR="0029034F">
        <w:rPr>
          <w:rFonts w:hint="eastAsia"/>
          <w:lang w:bidi="ar-SA"/>
        </w:rPr>
        <w:t>：</w:t>
      </w:r>
      <w:r>
        <w:rPr>
          <w:rFonts w:hint="eastAsia"/>
          <w:lang w:bidi="ar-SA"/>
        </w:rPr>
        <w:t>此</w:t>
      </w:r>
      <w:r>
        <w:rPr>
          <w:rFonts w:hint="eastAsia"/>
          <w:lang w:bidi="ar-SA"/>
        </w:rPr>
        <w:t xml:space="preserve"> XML </w:t>
      </w:r>
      <w:r>
        <w:rPr>
          <w:rFonts w:hint="eastAsia"/>
          <w:lang w:bidi="ar-SA"/>
        </w:rPr>
        <w:t>文件用于定义管理大量备选可绘制对象的可绘制对象，每个可绘制对象都配有最大备选数量</w:t>
      </w:r>
      <w:r w:rsidR="00987989">
        <w:rPr>
          <w:rFonts w:hint="eastAsia"/>
          <w:lang w:bidi="ar-SA"/>
        </w:rPr>
        <w:t>，</w:t>
      </w:r>
      <w:r>
        <w:rPr>
          <w:rFonts w:hint="eastAsia"/>
          <w:lang w:bidi="ar-SA"/>
        </w:rPr>
        <w:t>创建</w:t>
      </w:r>
      <w:r>
        <w:rPr>
          <w:rFonts w:hint="eastAsia"/>
          <w:lang w:bidi="ar-SA"/>
        </w:rPr>
        <w:t xml:space="preserve"> </w:t>
      </w:r>
      <w:proofErr w:type="spellStart"/>
      <w:r>
        <w:rPr>
          <w:rFonts w:hint="eastAsia"/>
          <w:lang w:bidi="ar-SA"/>
        </w:rPr>
        <w:t>LevelListDrawable</w:t>
      </w:r>
      <w:proofErr w:type="spellEnd"/>
      <w:r>
        <w:rPr>
          <w:rFonts w:hint="eastAsia"/>
          <w:lang w:bidi="ar-SA"/>
        </w:rPr>
        <w:t>。</w:t>
      </w:r>
    </w:p>
    <w:p w14:paraId="59FC7290" w14:textId="414E046F" w:rsidR="00825406" w:rsidRDefault="00825406" w:rsidP="0029034F">
      <w:pPr>
        <w:pStyle w:val="a"/>
        <w:ind w:firstLine="360"/>
        <w:rPr>
          <w:rFonts w:hint="eastAsia"/>
          <w:lang w:bidi="ar-SA"/>
        </w:rPr>
      </w:pPr>
      <w:r>
        <w:rPr>
          <w:rFonts w:hint="eastAsia"/>
          <w:lang w:bidi="ar-SA"/>
        </w:rPr>
        <w:t>转换可绘制对象</w:t>
      </w:r>
      <w:r w:rsidR="0029034F">
        <w:rPr>
          <w:rFonts w:hint="eastAsia"/>
          <w:lang w:bidi="ar-SA"/>
        </w:rPr>
        <w:t>：</w:t>
      </w:r>
      <w:r>
        <w:rPr>
          <w:rFonts w:hint="eastAsia"/>
          <w:lang w:bidi="ar-SA"/>
        </w:rPr>
        <w:t>此</w:t>
      </w:r>
      <w:r>
        <w:rPr>
          <w:rFonts w:hint="eastAsia"/>
          <w:lang w:bidi="ar-SA"/>
        </w:rPr>
        <w:t xml:space="preserve"> XML </w:t>
      </w:r>
      <w:r>
        <w:rPr>
          <w:rFonts w:hint="eastAsia"/>
          <w:lang w:bidi="ar-SA"/>
        </w:rPr>
        <w:t>文件用于定义可在两种可绘制对象资源之间交错淡出的可绘制对象</w:t>
      </w:r>
      <w:r w:rsidR="00987989">
        <w:rPr>
          <w:rFonts w:hint="eastAsia"/>
          <w:lang w:bidi="ar-SA"/>
        </w:rPr>
        <w:t>，</w:t>
      </w:r>
      <w:r>
        <w:rPr>
          <w:rFonts w:hint="eastAsia"/>
          <w:lang w:bidi="ar-SA"/>
        </w:rPr>
        <w:t>创建</w:t>
      </w:r>
      <w:r>
        <w:rPr>
          <w:rFonts w:hint="eastAsia"/>
          <w:lang w:bidi="ar-SA"/>
        </w:rPr>
        <w:t xml:space="preserve"> </w:t>
      </w:r>
      <w:proofErr w:type="spellStart"/>
      <w:r>
        <w:rPr>
          <w:rFonts w:hint="eastAsia"/>
          <w:lang w:bidi="ar-SA"/>
        </w:rPr>
        <w:t>TransitionDrawable</w:t>
      </w:r>
      <w:proofErr w:type="spellEnd"/>
      <w:r>
        <w:rPr>
          <w:rFonts w:hint="eastAsia"/>
          <w:lang w:bidi="ar-SA"/>
        </w:rPr>
        <w:t>。</w:t>
      </w:r>
    </w:p>
    <w:p w14:paraId="275F4C51" w14:textId="5C346AB6" w:rsidR="00825406" w:rsidRDefault="00825406" w:rsidP="0029034F">
      <w:pPr>
        <w:pStyle w:val="a"/>
        <w:ind w:firstLine="360"/>
        <w:rPr>
          <w:rFonts w:hint="eastAsia"/>
          <w:lang w:bidi="ar-SA"/>
        </w:rPr>
      </w:pPr>
      <w:r>
        <w:rPr>
          <w:rFonts w:hint="eastAsia"/>
          <w:lang w:bidi="ar-SA"/>
        </w:rPr>
        <w:t>插入可绘制对象</w:t>
      </w:r>
      <w:r w:rsidR="0029034F">
        <w:rPr>
          <w:rFonts w:hint="eastAsia"/>
          <w:lang w:bidi="ar-SA"/>
        </w:rPr>
        <w:t>：</w:t>
      </w:r>
      <w:r>
        <w:rPr>
          <w:rFonts w:hint="eastAsia"/>
          <w:lang w:bidi="ar-SA"/>
        </w:rPr>
        <w:t>此</w:t>
      </w:r>
      <w:r>
        <w:rPr>
          <w:rFonts w:hint="eastAsia"/>
          <w:lang w:bidi="ar-SA"/>
        </w:rPr>
        <w:t xml:space="preserve"> XML </w:t>
      </w:r>
      <w:r>
        <w:rPr>
          <w:rFonts w:hint="eastAsia"/>
          <w:lang w:bidi="ar-SA"/>
        </w:rPr>
        <w:t>文件用于定义以指定距离插入其他可绘制对象的可绘制对象。当视图需要小于视图实际边界的背景可绘制对象时，此类可绘制对象非常有用。</w:t>
      </w:r>
    </w:p>
    <w:p w14:paraId="1FDE8BF1" w14:textId="03046464" w:rsidR="00825406" w:rsidRDefault="00825406" w:rsidP="0029034F">
      <w:pPr>
        <w:pStyle w:val="a"/>
        <w:ind w:firstLine="360"/>
        <w:rPr>
          <w:rFonts w:hint="eastAsia"/>
          <w:lang w:bidi="ar-SA"/>
        </w:rPr>
      </w:pPr>
      <w:r>
        <w:rPr>
          <w:rFonts w:hint="eastAsia"/>
          <w:lang w:bidi="ar-SA"/>
        </w:rPr>
        <w:t>裁剪可绘制对象</w:t>
      </w:r>
      <w:r w:rsidR="0029034F">
        <w:rPr>
          <w:rFonts w:hint="eastAsia"/>
          <w:lang w:bidi="ar-SA"/>
        </w:rPr>
        <w:t>：</w:t>
      </w:r>
      <w:r>
        <w:rPr>
          <w:rFonts w:hint="eastAsia"/>
          <w:lang w:bidi="ar-SA"/>
        </w:rPr>
        <w:t>此</w:t>
      </w:r>
      <w:r>
        <w:rPr>
          <w:rFonts w:hint="eastAsia"/>
          <w:lang w:bidi="ar-SA"/>
        </w:rPr>
        <w:t xml:space="preserve"> XML </w:t>
      </w:r>
      <w:r>
        <w:rPr>
          <w:rFonts w:hint="eastAsia"/>
          <w:lang w:bidi="ar-SA"/>
        </w:rPr>
        <w:t>文件用于定义对其他可绘制对象进行裁剪（根据其当前级别值）的可绘制对象</w:t>
      </w:r>
      <w:r w:rsidR="00DD273E">
        <w:rPr>
          <w:rFonts w:hint="eastAsia"/>
          <w:lang w:bidi="ar-SA"/>
        </w:rPr>
        <w:t>，</w:t>
      </w:r>
      <w:r>
        <w:rPr>
          <w:rFonts w:hint="eastAsia"/>
          <w:lang w:bidi="ar-SA"/>
        </w:rPr>
        <w:t>创建</w:t>
      </w:r>
      <w:r>
        <w:rPr>
          <w:rFonts w:hint="eastAsia"/>
          <w:lang w:bidi="ar-SA"/>
        </w:rPr>
        <w:t xml:space="preserve"> </w:t>
      </w:r>
      <w:proofErr w:type="spellStart"/>
      <w:r>
        <w:rPr>
          <w:rFonts w:hint="eastAsia"/>
          <w:lang w:bidi="ar-SA"/>
        </w:rPr>
        <w:t>ClipDrawable</w:t>
      </w:r>
      <w:proofErr w:type="spellEnd"/>
      <w:r>
        <w:rPr>
          <w:rFonts w:hint="eastAsia"/>
          <w:lang w:bidi="ar-SA"/>
        </w:rPr>
        <w:t>。</w:t>
      </w:r>
    </w:p>
    <w:p w14:paraId="428E89B0" w14:textId="7A990FD1" w:rsidR="00825406" w:rsidRDefault="00825406" w:rsidP="0029034F">
      <w:pPr>
        <w:pStyle w:val="a"/>
        <w:ind w:firstLine="360"/>
        <w:rPr>
          <w:rFonts w:hint="eastAsia"/>
          <w:lang w:bidi="ar-SA"/>
        </w:rPr>
      </w:pPr>
      <w:r>
        <w:rPr>
          <w:rFonts w:hint="eastAsia"/>
          <w:lang w:bidi="ar-SA"/>
        </w:rPr>
        <w:t>缩放可绘制对象</w:t>
      </w:r>
      <w:r w:rsidR="0029034F">
        <w:rPr>
          <w:rFonts w:hint="eastAsia"/>
          <w:lang w:bidi="ar-SA"/>
        </w:rPr>
        <w:t>：</w:t>
      </w:r>
      <w:r>
        <w:rPr>
          <w:rFonts w:hint="eastAsia"/>
          <w:lang w:bidi="ar-SA"/>
        </w:rPr>
        <w:t>此</w:t>
      </w:r>
      <w:r>
        <w:rPr>
          <w:rFonts w:hint="eastAsia"/>
          <w:lang w:bidi="ar-SA"/>
        </w:rPr>
        <w:t xml:space="preserve"> XML </w:t>
      </w:r>
      <w:r>
        <w:rPr>
          <w:rFonts w:hint="eastAsia"/>
          <w:lang w:bidi="ar-SA"/>
        </w:rPr>
        <w:t>文件用于定义更改其他可绘制对象大小（根据其当前级别值）的可绘制对象</w:t>
      </w:r>
      <w:r w:rsidR="00DD273E">
        <w:rPr>
          <w:rFonts w:hint="eastAsia"/>
          <w:lang w:bidi="ar-SA"/>
        </w:rPr>
        <w:t>，</w:t>
      </w:r>
      <w:r>
        <w:rPr>
          <w:rFonts w:hint="eastAsia"/>
          <w:lang w:bidi="ar-SA"/>
        </w:rPr>
        <w:t>创建</w:t>
      </w:r>
      <w:r>
        <w:rPr>
          <w:rFonts w:hint="eastAsia"/>
          <w:lang w:bidi="ar-SA"/>
        </w:rPr>
        <w:t xml:space="preserve"> </w:t>
      </w:r>
      <w:proofErr w:type="spellStart"/>
      <w:r>
        <w:rPr>
          <w:rFonts w:hint="eastAsia"/>
          <w:lang w:bidi="ar-SA"/>
        </w:rPr>
        <w:t>ScaleDrawable</w:t>
      </w:r>
      <w:proofErr w:type="spellEnd"/>
    </w:p>
    <w:p w14:paraId="003F3AD7" w14:textId="51D6D0A0" w:rsidR="00825406" w:rsidRDefault="00825406" w:rsidP="0029034F">
      <w:pPr>
        <w:pStyle w:val="a"/>
        <w:ind w:firstLine="360"/>
        <w:rPr>
          <w:lang w:bidi="ar-SA"/>
        </w:rPr>
      </w:pPr>
      <w:r>
        <w:rPr>
          <w:rFonts w:hint="eastAsia"/>
          <w:lang w:bidi="ar-SA"/>
        </w:rPr>
        <w:t>形状可绘制对象</w:t>
      </w:r>
      <w:r w:rsidR="0029034F">
        <w:rPr>
          <w:rFonts w:hint="eastAsia"/>
          <w:lang w:bidi="ar-SA"/>
        </w:rPr>
        <w:t>：</w:t>
      </w:r>
      <w:r>
        <w:rPr>
          <w:rFonts w:hint="eastAsia"/>
          <w:lang w:bidi="ar-SA"/>
        </w:rPr>
        <w:t>此</w:t>
      </w:r>
      <w:r>
        <w:rPr>
          <w:rFonts w:hint="eastAsia"/>
          <w:lang w:bidi="ar-SA"/>
        </w:rPr>
        <w:t xml:space="preserve"> XML </w:t>
      </w:r>
      <w:r>
        <w:rPr>
          <w:rFonts w:hint="eastAsia"/>
          <w:lang w:bidi="ar-SA"/>
        </w:rPr>
        <w:t>文件用于定义几何形状（包括颜色和渐变）</w:t>
      </w:r>
      <w:r w:rsidR="00DD273E">
        <w:rPr>
          <w:rFonts w:hint="eastAsia"/>
          <w:lang w:bidi="ar-SA"/>
        </w:rPr>
        <w:t>，</w:t>
      </w:r>
      <w:r>
        <w:rPr>
          <w:rFonts w:hint="eastAsia"/>
          <w:lang w:bidi="ar-SA"/>
        </w:rPr>
        <w:t>创建</w:t>
      </w:r>
      <w:r>
        <w:rPr>
          <w:rFonts w:hint="eastAsia"/>
          <w:lang w:bidi="ar-SA"/>
        </w:rPr>
        <w:t xml:space="preserve"> </w:t>
      </w:r>
      <w:proofErr w:type="spellStart"/>
      <w:r>
        <w:rPr>
          <w:rFonts w:hint="eastAsia"/>
          <w:lang w:bidi="ar-SA"/>
        </w:rPr>
        <w:t>GradientDrawable</w:t>
      </w:r>
      <w:proofErr w:type="spellEnd"/>
      <w:r>
        <w:rPr>
          <w:rFonts w:hint="eastAsia"/>
          <w:lang w:bidi="ar-SA"/>
        </w:rPr>
        <w:t>。</w:t>
      </w:r>
    </w:p>
    <w:p w14:paraId="419B3BD7" w14:textId="7D04B11F" w:rsidR="003F794C" w:rsidRDefault="003F794C" w:rsidP="003F794C">
      <w:pPr>
        <w:pStyle w:val="4"/>
        <w:rPr>
          <w:rFonts w:hint="eastAsia"/>
        </w:rPr>
      </w:pPr>
      <w:r>
        <w:rPr>
          <w:rFonts w:hint="eastAsia"/>
        </w:rPr>
        <w:t>位图</w:t>
      </w:r>
      <w:r>
        <w:rPr>
          <w:rFonts w:hint="eastAsia"/>
        </w:rPr>
        <w:t>图像</w:t>
      </w:r>
    </w:p>
    <w:p w14:paraId="79459520" w14:textId="50784492" w:rsidR="00395D72" w:rsidRDefault="003F794C" w:rsidP="003F794C">
      <w:pPr>
        <w:rPr>
          <w:lang w:bidi="ar-SA"/>
        </w:rPr>
      </w:pPr>
      <w:r>
        <w:rPr>
          <w:rFonts w:hint="eastAsia"/>
          <w:lang w:bidi="ar-SA"/>
        </w:rPr>
        <w:t>安卓</w:t>
      </w:r>
      <w:r>
        <w:rPr>
          <w:rFonts w:hint="eastAsia"/>
          <w:lang w:bidi="ar-SA"/>
        </w:rPr>
        <w:t>支持以下三种格式的位图文件：</w:t>
      </w:r>
      <w:r>
        <w:rPr>
          <w:rFonts w:hint="eastAsia"/>
          <w:lang w:bidi="ar-SA"/>
        </w:rPr>
        <w:t>.</w:t>
      </w:r>
      <w:proofErr w:type="spellStart"/>
      <w:r>
        <w:rPr>
          <w:rFonts w:hint="eastAsia"/>
          <w:lang w:bidi="ar-SA"/>
        </w:rPr>
        <w:t>png</w:t>
      </w:r>
      <w:proofErr w:type="spellEnd"/>
      <w:r>
        <w:rPr>
          <w:rFonts w:hint="eastAsia"/>
          <w:lang w:bidi="ar-SA"/>
        </w:rPr>
        <w:t>（首选）、</w:t>
      </w:r>
      <w:r>
        <w:rPr>
          <w:rFonts w:hint="eastAsia"/>
          <w:lang w:bidi="ar-SA"/>
        </w:rPr>
        <w:t>.jpg</w:t>
      </w:r>
      <w:r>
        <w:rPr>
          <w:rFonts w:hint="eastAsia"/>
          <w:lang w:bidi="ar-SA"/>
        </w:rPr>
        <w:t>（可接受）、</w:t>
      </w:r>
      <w:r>
        <w:rPr>
          <w:rFonts w:hint="eastAsia"/>
          <w:lang w:bidi="ar-SA"/>
        </w:rPr>
        <w:t>.gif</w:t>
      </w:r>
      <w:r>
        <w:rPr>
          <w:rFonts w:hint="eastAsia"/>
          <w:lang w:bidi="ar-SA"/>
        </w:rPr>
        <w:t>（不建议）。可以使用文件名作为资源</w:t>
      </w:r>
      <w:r>
        <w:rPr>
          <w:rFonts w:hint="eastAsia"/>
          <w:lang w:bidi="ar-SA"/>
        </w:rPr>
        <w:t xml:space="preserve"> ID </w:t>
      </w:r>
      <w:r>
        <w:rPr>
          <w:rFonts w:hint="eastAsia"/>
          <w:lang w:bidi="ar-SA"/>
        </w:rPr>
        <w:t>直接引用位图文件，也可以在</w:t>
      </w:r>
      <w:r>
        <w:rPr>
          <w:rFonts w:hint="eastAsia"/>
          <w:lang w:bidi="ar-SA"/>
        </w:rPr>
        <w:t xml:space="preserve"> XML </w:t>
      </w:r>
      <w:r>
        <w:rPr>
          <w:rFonts w:hint="eastAsia"/>
          <w:lang w:bidi="ar-SA"/>
        </w:rPr>
        <w:t>中创建别名资源</w:t>
      </w:r>
      <w:r>
        <w:rPr>
          <w:rFonts w:hint="eastAsia"/>
          <w:lang w:bidi="ar-SA"/>
        </w:rPr>
        <w:t xml:space="preserve"> ID</w:t>
      </w:r>
      <w:r>
        <w:rPr>
          <w:rFonts w:hint="eastAsia"/>
          <w:lang w:bidi="ar-SA"/>
        </w:rPr>
        <w:t>。注：在构建过程中，可通过</w:t>
      </w:r>
      <w:r>
        <w:rPr>
          <w:rFonts w:hint="eastAsia"/>
          <w:lang w:bidi="ar-SA"/>
        </w:rPr>
        <w:t>apt</w:t>
      </w:r>
      <w:r>
        <w:rPr>
          <w:rFonts w:hint="eastAsia"/>
          <w:lang w:bidi="ar-SA"/>
        </w:rPr>
        <w:t>工具自动优化位图文件，对图像进行无损压缩。例如，不需要超过</w:t>
      </w:r>
      <w:r>
        <w:rPr>
          <w:rFonts w:hint="eastAsia"/>
          <w:lang w:bidi="ar-SA"/>
        </w:rPr>
        <w:t xml:space="preserve"> 256 </w:t>
      </w:r>
      <w:r>
        <w:rPr>
          <w:rFonts w:hint="eastAsia"/>
          <w:lang w:bidi="ar-SA"/>
        </w:rPr>
        <w:t>色的真彩色</w:t>
      </w:r>
      <w:r>
        <w:rPr>
          <w:rFonts w:hint="eastAsia"/>
          <w:lang w:bidi="ar-SA"/>
        </w:rPr>
        <w:t xml:space="preserve"> PNG </w:t>
      </w:r>
      <w:r>
        <w:rPr>
          <w:rFonts w:hint="eastAsia"/>
          <w:lang w:bidi="ar-SA"/>
        </w:rPr>
        <w:t>可通过调色板转换为</w:t>
      </w:r>
      <w:r>
        <w:rPr>
          <w:rFonts w:hint="eastAsia"/>
          <w:lang w:bidi="ar-SA"/>
        </w:rPr>
        <w:t xml:space="preserve"> 8 </w:t>
      </w:r>
      <w:r>
        <w:rPr>
          <w:rFonts w:hint="eastAsia"/>
          <w:lang w:bidi="ar-SA"/>
        </w:rPr>
        <w:t>位</w:t>
      </w:r>
      <w:r>
        <w:rPr>
          <w:rFonts w:hint="eastAsia"/>
          <w:lang w:bidi="ar-SA"/>
        </w:rPr>
        <w:t xml:space="preserve"> PNG</w:t>
      </w:r>
      <w:r>
        <w:rPr>
          <w:rFonts w:hint="eastAsia"/>
          <w:lang w:bidi="ar-SA"/>
        </w:rPr>
        <w:t>。这样产生的图像质量相同，但所需内存更少。因此请注意，此目录中的图像二进制文件在构建时可能会发生变化。如果您打算以比特流的形式读取图像，进而将其转换为位图，请改为将图像放在</w:t>
      </w:r>
      <w:r>
        <w:rPr>
          <w:rFonts w:hint="eastAsia"/>
          <w:lang w:bidi="ar-SA"/>
        </w:rPr>
        <w:t xml:space="preserve"> res/raw/ </w:t>
      </w:r>
      <w:r>
        <w:rPr>
          <w:rFonts w:hint="eastAsia"/>
          <w:lang w:bidi="ar-SA"/>
        </w:rPr>
        <w:t>文件夹中，避免系统对其进行优化。位图文件是</w:t>
      </w:r>
      <w:r>
        <w:rPr>
          <w:rFonts w:hint="eastAsia"/>
          <w:lang w:bidi="ar-SA"/>
        </w:rPr>
        <w:t xml:space="preserve"> .</w:t>
      </w:r>
      <w:proofErr w:type="spellStart"/>
      <w:r>
        <w:rPr>
          <w:rFonts w:hint="eastAsia"/>
          <w:lang w:bidi="ar-SA"/>
        </w:rPr>
        <w:t>png</w:t>
      </w:r>
      <w:proofErr w:type="spellEnd"/>
      <w:r>
        <w:rPr>
          <w:rFonts w:hint="eastAsia"/>
          <w:lang w:bidi="ar-SA"/>
        </w:rPr>
        <w:t>、</w:t>
      </w:r>
      <w:r>
        <w:rPr>
          <w:rFonts w:hint="eastAsia"/>
          <w:lang w:bidi="ar-SA"/>
        </w:rPr>
        <w:t xml:space="preserve">.jpg </w:t>
      </w:r>
      <w:r>
        <w:rPr>
          <w:rFonts w:hint="eastAsia"/>
          <w:lang w:bidi="ar-SA"/>
        </w:rPr>
        <w:t>或</w:t>
      </w:r>
      <w:r>
        <w:rPr>
          <w:rFonts w:hint="eastAsia"/>
          <w:lang w:bidi="ar-SA"/>
        </w:rPr>
        <w:t>.gif</w:t>
      </w:r>
      <w:r>
        <w:rPr>
          <w:rFonts w:hint="eastAsia"/>
          <w:lang w:bidi="ar-SA"/>
        </w:rPr>
        <w:t>文件。当将位图文件保存到</w:t>
      </w:r>
      <w:r>
        <w:rPr>
          <w:rFonts w:hint="eastAsia"/>
          <w:lang w:bidi="ar-SA"/>
        </w:rPr>
        <w:t xml:space="preserve"> res/drawable/ </w:t>
      </w:r>
      <w:r>
        <w:rPr>
          <w:rFonts w:hint="eastAsia"/>
          <w:lang w:bidi="ar-SA"/>
        </w:rPr>
        <w:t>目录中时，</w:t>
      </w:r>
      <w:r w:rsidR="00395D72">
        <w:rPr>
          <w:rFonts w:hint="eastAsia"/>
          <w:lang w:bidi="ar-SA"/>
        </w:rPr>
        <w:t>安卓</w:t>
      </w:r>
      <w:r>
        <w:rPr>
          <w:rFonts w:hint="eastAsia"/>
          <w:lang w:bidi="ar-SA"/>
        </w:rPr>
        <w:t>会为其创建</w:t>
      </w:r>
      <w:r>
        <w:rPr>
          <w:rFonts w:hint="eastAsia"/>
          <w:lang w:bidi="ar-SA"/>
        </w:rPr>
        <w:t xml:space="preserve"> Drawable </w:t>
      </w:r>
      <w:r>
        <w:rPr>
          <w:rFonts w:hint="eastAsia"/>
          <w:lang w:bidi="ar-SA"/>
        </w:rPr>
        <w:t>资源</w:t>
      </w:r>
      <w:r w:rsidR="00395D72">
        <w:rPr>
          <w:rFonts w:hint="eastAsia"/>
          <w:lang w:bidi="ar-SA"/>
        </w:rPr>
        <w:t>。</w:t>
      </w:r>
    </w:p>
    <w:p w14:paraId="4FDA24D1" w14:textId="3A982163" w:rsidR="003F794C" w:rsidRDefault="003F794C" w:rsidP="00395D72">
      <w:pPr>
        <w:pStyle w:val="a0"/>
        <w:ind w:firstLine="482"/>
        <w:rPr>
          <w:rFonts w:hint="eastAsia"/>
        </w:rPr>
      </w:pPr>
      <w:r>
        <w:rPr>
          <w:rFonts w:hint="eastAsia"/>
        </w:rPr>
        <w:t>文件位置：</w:t>
      </w:r>
    </w:p>
    <w:p w14:paraId="7EC3332C" w14:textId="77777777" w:rsidR="003F794C" w:rsidRDefault="003F794C" w:rsidP="00395D72">
      <w:pPr>
        <w:pStyle w:val="20"/>
        <w:ind w:firstLine="720"/>
        <w:rPr>
          <w:rFonts w:hint="eastAsia"/>
        </w:rPr>
      </w:pPr>
      <w:r>
        <w:rPr>
          <w:rFonts w:hint="eastAsia"/>
        </w:rPr>
        <w:t>res/drawable/filename.png</w:t>
      </w:r>
      <w:r>
        <w:rPr>
          <w:rFonts w:hint="eastAsia"/>
        </w:rPr>
        <w:t>（</w:t>
      </w:r>
      <w:r>
        <w:rPr>
          <w:rFonts w:hint="eastAsia"/>
        </w:rPr>
        <w:t>.</w:t>
      </w:r>
      <w:proofErr w:type="spellStart"/>
      <w:r>
        <w:rPr>
          <w:rFonts w:hint="eastAsia"/>
        </w:rPr>
        <w:t>png</w:t>
      </w:r>
      <w:proofErr w:type="spellEnd"/>
      <w:r>
        <w:rPr>
          <w:rFonts w:hint="eastAsia"/>
        </w:rPr>
        <w:t>、</w:t>
      </w:r>
      <w:r>
        <w:rPr>
          <w:rFonts w:hint="eastAsia"/>
        </w:rPr>
        <w:t xml:space="preserve">.jpg </w:t>
      </w:r>
      <w:r>
        <w:rPr>
          <w:rFonts w:hint="eastAsia"/>
        </w:rPr>
        <w:t>或</w:t>
      </w:r>
      <w:r>
        <w:rPr>
          <w:rFonts w:hint="eastAsia"/>
        </w:rPr>
        <w:t xml:space="preserve"> .gif</w:t>
      </w:r>
      <w:r>
        <w:rPr>
          <w:rFonts w:hint="eastAsia"/>
        </w:rPr>
        <w:t>）</w:t>
      </w:r>
    </w:p>
    <w:p w14:paraId="218F299B" w14:textId="77777777" w:rsidR="003F794C" w:rsidRDefault="003F794C" w:rsidP="003F794C">
      <w:pPr>
        <w:rPr>
          <w:rFonts w:hint="eastAsia"/>
          <w:lang w:bidi="ar-SA"/>
        </w:rPr>
      </w:pPr>
      <w:r>
        <w:rPr>
          <w:rFonts w:hint="eastAsia"/>
          <w:lang w:bidi="ar-SA"/>
        </w:rPr>
        <w:t>文件名用作资源</w:t>
      </w:r>
      <w:r>
        <w:rPr>
          <w:rFonts w:hint="eastAsia"/>
          <w:lang w:bidi="ar-SA"/>
        </w:rPr>
        <w:t xml:space="preserve"> ID</w:t>
      </w:r>
      <w:r>
        <w:rPr>
          <w:rFonts w:hint="eastAsia"/>
          <w:lang w:bidi="ar-SA"/>
        </w:rPr>
        <w:t>。</w:t>
      </w:r>
    </w:p>
    <w:p w14:paraId="0C3BD449" w14:textId="77777777" w:rsidR="003F794C" w:rsidRDefault="003F794C" w:rsidP="00F218F0">
      <w:pPr>
        <w:pStyle w:val="a0"/>
        <w:ind w:firstLine="482"/>
        <w:rPr>
          <w:rFonts w:hint="eastAsia"/>
        </w:rPr>
      </w:pPr>
      <w:r>
        <w:rPr>
          <w:rFonts w:hint="eastAsia"/>
        </w:rPr>
        <w:t>编译资源的数据类型：</w:t>
      </w:r>
    </w:p>
    <w:p w14:paraId="6E4BB81A" w14:textId="77777777" w:rsidR="003F794C" w:rsidRDefault="003F794C" w:rsidP="00F218F0">
      <w:pPr>
        <w:pStyle w:val="20"/>
        <w:ind w:firstLine="720"/>
        <w:rPr>
          <w:rFonts w:hint="eastAsia"/>
        </w:rPr>
      </w:pPr>
      <w:r>
        <w:rPr>
          <w:rFonts w:hint="eastAsia"/>
        </w:rPr>
        <w:t>指向</w:t>
      </w:r>
      <w:r>
        <w:rPr>
          <w:rFonts w:hint="eastAsia"/>
        </w:rPr>
        <w:t xml:space="preserve"> </w:t>
      </w:r>
      <w:proofErr w:type="spellStart"/>
      <w:r>
        <w:rPr>
          <w:rFonts w:hint="eastAsia"/>
        </w:rPr>
        <w:t>BitmapDrawable</w:t>
      </w:r>
      <w:proofErr w:type="spellEnd"/>
      <w:r>
        <w:rPr>
          <w:rFonts w:hint="eastAsia"/>
        </w:rPr>
        <w:t xml:space="preserve"> </w:t>
      </w:r>
      <w:r>
        <w:rPr>
          <w:rFonts w:hint="eastAsia"/>
        </w:rPr>
        <w:t>的资源指针。</w:t>
      </w:r>
    </w:p>
    <w:p w14:paraId="69E2B780" w14:textId="77777777" w:rsidR="003F794C" w:rsidRDefault="003F794C" w:rsidP="00F218F0">
      <w:pPr>
        <w:pStyle w:val="a0"/>
        <w:ind w:firstLine="482"/>
        <w:rPr>
          <w:rFonts w:hint="eastAsia"/>
        </w:rPr>
      </w:pPr>
      <w:r>
        <w:rPr>
          <w:rFonts w:hint="eastAsia"/>
        </w:rPr>
        <w:t>资源引用：</w:t>
      </w:r>
    </w:p>
    <w:p w14:paraId="39A6A5A8" w14:textId="77777777" w:rsidR="003F794C" w:rsidRDefault="003F794C" w:rsidP="00F218F0">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492DF70C" w14:textId="77777777" w:rsidR="003F794C" w:rsidRDefault="003F794C" w:rsidP="00323FAC">
      <w:pPr>
        <w:pStyle w:val="20"/>
        <w:ind w:firstLine="720"/>
        <w:rPr>
          <w:rFonts w:hint="eastAsia"/>
        </w:rPr>
      </w:pPr>
      <w:r>
        <w:rPr>
          <w:rFonts w:hint="eastAsia"/>
        </w:rPr>
        <w:lastRenderedPageBreak/>
        <w:t>在</w:t>
      </w:r>
      <w:r>
        <w:rPr>
          <w:rFonts w:hint="eastAsia"/>
        </w:rPr>
        <w:t xml:space="preserve"> XML </w:t>
      </w:r>
      <w:r>
        <w:rPr>
          <w:rFonts w:hint="eastAsia"/>
        </w:rPr>
        <w:t>中：</w:t>
      </w:r>
      <w:r>
        <w:rPr>
          <w:rFonts w:hint="eastAsia"/>
        </w:rPr>
        <w:t>@[package:]drawable/filename</w:t>
      </w:r>
    </w:p>
    <w:p w14:paraId="036B591C" w14:textId="77777777" w:rsidR="003F794C" w:rsidRDefault="003F794C" w:rsidP="003F794C">
      <w:pPr>
        <w:rPr>
          <w:rFonts w:hint="eastAsia"/>
          <w:lang w:bidi="ar-SA"/>
        </w:rPr>
      </w:pPr>
      <w:r>
        <w:rPr>
          <w:rFonts w:hint="eastAsia"/>
          <w:lang w:bidi="ar-SA"/>
        </w:rPr>
        <w:t>示例：</w:t>
      </w:r>
    </w:p>
    <w:p w14:paraId="4846412B" w14:textId="77777777" w:rsidR="003F794C" w:rsidRDefault="003F794C" w:rsidP="003F794C">
      <w:pPr>
        <w:rPr>
          <w:rFonts w:hint="eastAsia"/>
          <w:lang w:bidi="ar-SA"/>
        </w:rPr>
      </w:pPr>
      <w:r>
        <w:rPr>
          <w:rFonts w:hint="eastAsia"/>
          <w:lang w:bidi="ar-SA"/>
        </w:rPr>
        <w:t>当图像保存为</w:t>
      </w:r>
      <w:r>
        <w:rPr>
          <w:rFonts w:hint="eastAsia"/>
          <w:lang w:bidi="ar-SA"/>
        </w:rPr>
        <w:t xml:space="preserve"> res/drawable/myimage.png </w:t>
      </w:r>
      <w:r>
        <w:rPr>
          <w:rFonts w:hint="eastAsia"/>
          <w:lang w:bidi="ar-SA"/>
        </w:rPr>
        <w:t>后，此布局</w:t>
      </w:r>
      <w:r>
        <w:rPr>
          <w:rFonts w:hint="eastAsia"/>
          <w:lang w:bidi="ar-SA"/>
        </w:rPr>
        <w:t xml:space="preserve"> XML </w:t>
      </w:r>
      <w:r>
        <w:rPr>
          <w:rFonts w:hint="eastAsia"/>
          <w:lang w:bidi="ar-SA"/>
        </w:rPr>
        <w:t>会将该图像应用至视图：</w:t>
      </w:r>
    </w:p>
    <w:p w14:paraId="680D23B2" w14:textId="77777777" w:rsidR="003F794C" w:rsidRPr="008E2B08" w:rsidRDefault="003F794C" w:rsidP="008E2B08">
      <w:pPr>
        <w:pStyle w:val="a6"/>
        <w:ind w:left="240" w:right="720" w:firstLine="180"/>
      </w:pPr>
      <w:r w:rsidRPr="008E2B08">
        <w:t>&lt;</w:t>
      </w:r>
      <w:proofErr w:type="spellStart"/>
      <w:r w:rsidRPr="008E2B08">
        <w:t>ImageView</w:t>
      </w:r>
      <w:proofErr w:type="spellEnd"/>
    </w:p>
    <w:p w14:paraId="5B1F527B" w14:textId="77777777" w:rsidR="003F794C" w:rsidRPr="008E2B08" w:rsidRDefault="003F794C" w:rsidP="008E2B08">
      <w:pPr>
        <w:pStyle w:val="a6"/>
        <w:ind w:left="240" w:right="720" w:firstLine="180"/>
      </w:pPr>
      <w:r w:rsidRPr="008E2B08">
        <w:t xml:space="preserve">    </w:t>
      </w:r>
      <w:proofErr w:type="spellStart"/>
      <w:r w:rsidRPr="008E2B08">
        <w:t>android:layout_height</w:t>
      </w:r>
      <w:proofErr w:type="spellEnd"/>
      <w:r w:rsidRPr="008E2B08">
        <w:t>="</w:t>
      </w:r>
      <w:proofErr w:type="spellStart"/>
      <w:r w:rsidRPr="008E2B08">
        <w:t>wrap_content</w:t>
      </w:r>
      <w:proofErr w:type="spellEnd"/>
      <w:r w:rsidRPr="008E2B08">
        <w:t>"</w:t>
      </w:r>
    </w:p>
    <w:p w14:paraId="5BAC2B53" w14:textId="77777777" w:rsidR="003F794C" w:rsidRPr="008E2B08" w:rsidRDefault="003F794C" w:rsidP="008E2B08">
      <w:pPr>
        <w:pStyle w:val="a6"/>
        <w:ind w:left="240" w:right="720" w:firstLine="180"/>
      </w:pPr>
      <w:r w:rsidRPr="008E2B08">
        <w:t xml:space="preserve">    </w:t>
      </w:r>
      <w:proofErr w:type="spellStart"/>
      <w:r w:rsidRPr="008E2B08">
        <w:t>android:layout_width</w:t>
      </w:r>
      <w:proofErr w:type="spellEnd"/>
      <w:r w:rsidRPr="008E2B08">
        <w:t>="</w:t>
      </w:r>
      <w:proofErr w:type="spellStart"/>
      <w:r w:rsidRPr="008E2B08">
        <w:t>wrap_content</w:t>
      </w:r>
      <w:proofErr w:type="spellEnd"/>
      <w:r w:rsidRPr="008E2B08">
        <w:t>"</w:t>
      </w:r>
    </w:p>
    <w:p w14:paraId="7706E58B" w14:textId="231E510F" w:rsidR="003F794C" w:rsidRPr="008E2B08" w:rsidRDefault="003F794C" w:rsidP="008E2B08">
      <w:pPr>
        <w:pStyle w:val="a6"/>
        <w:ind w:left="240" w:right="720" w:firstLine="180"/>
      </w:pPr>
      <w:r w:rsidRPr="008E2B08">
        <w:t xml:space="preserve">    </w:t>
      </w:r>
      <w:proofErr w:type="spellStart"/>
      <w:r w:rsidRPr="008E2B08">
        <w:t>android:src</w:t>
      </w:r>
      <w:proofErr w:type="spellEnd"/>
      <w:r w:rsidRPr="008E2B08">
        <w:t>="@drawable/</w:t>
      </w:r>
      <w:proofErr w:type="spellStart"/>
      <w:r w:rsidRPr="008E2B08">
        <w:t>myimage</w:t>
      </w:r>
      <w:proofErr w:type="spellEnd"/>
      <w:r w:rsidRPr="008E2B08">
        <w:t>" /&gt;</w:t>
      </w:r>
    </w:p>
    <w:p w14:paraId="5D1863BF" w14:textId="508416D3" w:rsidR="007F632E" w:rsidRDefault="00DA26D1" w:rsidP="00DA26D1">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54</w:t>
      </w:r>
      <w:r w:rsidR="00EF15E2">
        <w:fldChar w:fldCharType="end"/>
      </w:r>
    </w:p>
    <w:p w14:paraId="5EA0EFE5" w14:textId="77777777" w:rsidR="003F794C" w:rsidRDefault="003F794C" w:rsidP="003F794C">
      <w:pPr>
        <w:rPr>
          <w:rFonts w:hint="eastAsia"/>
          <w:lang w:bidi="ar-SA"/>
        </w:rPr>
      </w:pPr>
      <w:r>
        <w:rPr>
          <w:rFonts w:hint="eastAsia"/>
          <w:lang w:bidi="ar-SA"/>
        </w:rPr>
        <w:t>以下应用代码将图像作为</w:t>
      </w:r>
      <w:r>
        <w:rPr>
          <w:rFonts w:hint="eastAsia"/>
          <w:lang w:bidi="ar-SA"/>
        </w:rPr>
        <w:t xml:space="preserve"> Drawable </w:t>
      </w:r>
      <w:r>
        <w:rPr>
          <w:rFonts w:hint="eastAsia"/>
          <w:lang w:bidi="ar-SA"/>
        </w:rPr>
        <w:t>进行检索：</w:t>
      </w:r>
    </w:p>
    <w:p w14:paraId="3F09A1F2" w14:textId="77777777" w:rsidR="003F794C" w:rsidRPr="008E2B08" w:rsidRDefault="003F794C" w:rsidP="008E2B08">
      <w:pPr>
        <w:pStyle w:val="a6"/>
        <w:ind w:left="240" w:right="720" w:firstLine="180"/>
      </w:pPr>
      <w:r w:rsidRPr="008E2B08">
        <w:t xml:space="preserve">Resources res = </w:t>
      </w:r>
      <w:proofErr w:type="spellStart"/>
      <w:r w:rsidRPr="008E2B08">
        <w:t>getResources</w:t>
      </w:r>
      <w:proofErr w:type="spellEnd"/>
      <w:r w:rsidRPr="008E2B08">
        <w:t>();</w:t>
      </w:r>
    </w:p>
    <w:p w14:paraId="3B1CBBB2" w14:textId="46617D86" w:rsidR="00A216A8" w:rsidRPr="008E2B08" w:rsidRDefault="003F794C" w:rsidP="008E2B08">
      <w:pPr>
        <w:pStyle w:val="a6"/>
        <w:ind w:left="240" w:right="720" w:firstLine="180"/>
      </w:pPr>
      <w:r w:rsidRPr="008E2B08">
        <w:t xml:space="preserve">Drawable </w:t>
      </w:r>
      <w:proofErr w:type="spellStart"/>
      <w:r w:rsidRPr="008E2B08">
        <w:t>drawable</w:t>
      </w:r>
      <w:proofErr w:type="spellEnd"/>
      <w:r w:rsidRPr="008E2B08">
        <w:t xml:space="preserve"> = </w:t>
      </w:r>
      <w:proofErr w:type="spellStart"/>
      <w:r w:rsidRPr="008E2B08">
        <w:t>ResourcesCompat.getDrawable</w:t>
      </w:r>
      <w:proofErr w:type="spellEnd"/>
      <w:r w:rsidRPr="008E2B08">
        <w:t xml:space="preserve">(res, </w:t>
      </w:r>
      <w:proofErr w:type="spellStart"/>
      <w:r w:rsidRPr="008E2B08">
        <w:t>R.drawable.myimage</w:t>
      </w:r>
      <w:proofErr w:type="spellEnd"/>
      <w:r w:rsidRPr="008E2B08">
        <w:t>, null);</w:t>
      </w:r>
    </w:p>
    <w:p w14:paraId="2519623C" w14:textId="165E6E23" w:rsidR="006B68AB" w:rsidRDefault="008E2B08" w:rsidP="008E2B08">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55</w:t>
      </w:r>
      <w:r w:rsidR="00EF15E2">
        <w:fldChar w:fldCharType="end"/>
      </w:r>
    </w:p>
    <w:p w14:paraId="238323D2" w14:textId="5F919018" w:rsidR="00CF05DC" w:rsidRDefault="00CF05DC" w:rsidP="00CF05DC">
      <w:r>
        <w:rPr>
          <w:rFonts w:hint="eastAsia"/>
        </w:rPr>
        <w:t xml:space="preserve">XML </w:t>
      </w:r>
      <w:r>
        <w:rPr>
          <w:rFonts w:hint="eastAsia"/>
        </w:rPr>
        <w:t>位图是在</w:t>
      </w:r>
      <w:r>
        <w:rPr>
          <w:rFonts w:hint="eastAsia"/>
        </w:rPr>
        <w:t xml:space="preserve"> XML </w:t>
      </w:r>
      <w:r>
        <w:rPr>
          <w:rFonts w:hint="eastAsia"/>
        </w:rPr>
        <w:t>文件中定义的资源，指向位图文件。实际上是原始位图文件的别名。</w:t>
      </w:r>
      <w:r>
        <w:rPr>
          <w:rFonts w:hint="eastAsia"/>
        </w:rPr>
        <w:t xml:space="preserve">XML </w:t>
      </w:r>
      <w:r>
        <w:rPr>
          <w:rFonts w:hint="eastAsia"/>
        </w:rPr>
        <w:t>可以指定位图的其他属性，例如抖动和层叠。注：可以将</w:t>
      </w:r>
      <w:r>
        <w:rPr>
          <w:rFonts w:hint="eastAsia"/>
        </w:rPr>
        <w:t xml:space="preserve"> &lt;bitmap&gt; </w:t>
      </w:r>
      <w:r>
        <w:rPr>
          <w:rFonts w:hint="eastAsia"/>
        </w:rPr>
        <w:t>元素用作</w:t>
      </w:r>
      <w:r>
        <w:rPr>
          <w:rFonts w:hint="eastAsia"/>
        </w:rPr>
        <w:t xml:space="preserve"> &lt;item&gt; </w:t>
      </w:r>
      <w:r>
        <w:rPr>
          <w:rFonts w:hint="eastAsia"/>
        </w:rPr>
        <w:t>元素的子项。例如，在创建状态列表或图层列表时，可以将</w:t>
      </w:r>
      <w:r>
        <w:rPr>
          <w:rFonts w:hint="eastAsia"/>
        </w:rPr>
        <w:t xml:space="preserve"> </w:t>
      </w:r>
      <w:proofErr w:type="spellStart"/>
      <w:r>
        <w:rPr>
          <w:rFonts w:hint="eastAsia"/>
        </w:rPr>
        <w:t>android:drawable</w:t>
      </w:r>
      <w:proofErr w:type="spellEnd"/>
      <w:r>
        <w:rPr>
          <w:rFonts w:hint="eastAsia"/>
        </w:rPr>
        <w:t xml:space="preserve"> </w:t>
      </w:r>
      <w:r>
        <w:rPr>
          <w:rFonts w:hint="eastAsia"/>
        </w:rPr>
        <w:t>属性从</w:t>
      </w:r>
      <w:r>
        <w:rPr>
          <w:rFonts w:hint="eastAsia"/>
        </w:rPr>
        <w:t xml:space="preserve"> &lt;item&gt; </w:t>
      </w:r>
      <w:r>
        <w:rPr>
          <w:rFonts w:hint="eastAsia"/>
        </w:rPr>
        <w:t>元素中排除，并在其中嵌套用于定义可绘制项的</w:t>
      </w:r>
      <w:r>
        <w:rPr>
          <w:rFonts w:hint="eastAsia"/>
        </w:rPr>
        <w:t xml:space="preserve"> &lt;bitmap&gt;</w:t>
      </w:r>
      <w:r>
        <w:rPr>
          <w:rFonts w:hint="eastAsia"/>
        </w:rPr>
        <w:t>。</w:t>
      </w:r>
    </w:p>
    <w:p w14:paraId="7901EC47" w14:textId="77777777" w:rsidR="00CF05DC" w:rsidRDefault="00CF05DC" w:rsidP="000413D1">
      <w:pPr>
        <w:pStyle w:val="a0"/>
        <w:ind w:firstLine="482"/>
        <w:rPr>
          <w:rFonts w:hint="eastAsia"/>
        </w:rPr>
      </w:pPr>
      <w:r>
        <w:rPr>
          <w:rFonts w:hint="eastAsia"/>
        </w:rPr>
        <w:t>文件位置：</w:t>
      </w:r>
    </w:p>
    <w:p w14:paraId="75E4D4F3" w14:textId="216A24AC" w:rsidR="00CF05DC" w:rsidRDefault="00CF05DC" w:rsidP="005F5C7B">
      <w:pPr>
        <w:pStyle w:val="20"/>
        <w:ind w:firstLine="720"/>
        <w:rPr>
          <w:rFonts w:hint="eastAsia"/>
        </w:rPr>
      </w:pPr>
      <w:r>
        <w:t>res/drawable/filename.xml</w:t>
      </w:r>
      <w:r w:rsidR="000413D1">
        <w:rPr>
          <w:rFonts w:hint="eastAsia"/>
        </w:rPr>
        <w:t>，</w:t>
      </w:r>
      <w:r>
        <w:rPr>
          <w:rFonts w:hint="eastAsia"/>
        </w:rPr>
        <w:t>文件名用作资源</w:t>
      </w:r>
      <w:r>
        <w:rPr>
          <w:rFonts w:hint="eastAsia"/>
        </w:rPr>
        <w:t xml:space="preserve"> ID</w:t>
      </w:r>
      <w:r>
        <w:rPr>
          <w:rFonts w:hint="eastAsia"/>
        </w:rPr>
        <w:t>。</w:t>
      </w:r>
    </w:p>
    <w:p w14:paraId="66CA730C" w14:textId="77777777" w:rsidR="00CF05DC" w:rsidRDefault="00CF05DC" w:rsidP="000413D1">
      <w:pPr>
        <w:pStyle w:val="a0"/>
        <w:ind w:firstLine="482"/>
        <w:rPr>
          <w:rFonts w:hint="eastAsia"/>
        </w:rPr>
      </w:pPr>
      <w:r>
        <w:rPr>
          <w:rFonts w:hint="eastAsia"/>
        </w:rPr>
        <w:t>编译资源的数据类型：</w:t>
      </w:r>
    </w:p>
    <w:p w14:paraId="7FAC8E77" w14:textId="77777777" w:rsidR="00CF05DC" w:rsidRDefault="00CF05DC" w:rsidP="000413D1">
      <w:pPr>
        <w:pStyle w:val="20"/>
        <w:ind w:firstLine="720"/>
        <w:rPr>
          <w:rFonts w:hint="eastAsia"/>
        </w:rPr>
      </w:pPr>
      <w:r>
        <w:rPr>
          <w:rFonts w:hint="eastAsia"/>
        </w:rPr>
        <w:t>指向</w:t>
      </w:r>
      <w:r>
        <w:rPr>
          <w:rFonts w:hint="eastAsia"/>
        </w:rPr>
        <w:t xml:space="preserve"> </w:t>
      </w:r>
      <w:proofErr w:type="spellStart"/>
      <w:r>
        <w:rPr>
          <w:rFonts w:hint="eastAsia"/>
        </w:rPr>
        <w:t>BitmapDrawable</w:t>
      </w:r>
      <w:proofErr w:type="spellEnd"/>
      <w:r>
        <w:rPr>
          <w:rFonts w:hint="eastAsia"/>
        </w:rPr>
        <w:t xml:space="preserve"> </w:t>
      </w:r>
      <w:r>
        <w:rPr>
          <w:rFonts w:hint="eastAsia"/>
        </w:rPr>
        <w:t>的资源指针。</w:t>
      </w:r>
    </w:p>
    <w:p w14:paraId="19E255C8" w14:textId="77777777" w:rsidR="00CF05DC" w:rsidRDefault="00CF05DC" w:rsidP="000413D1">
      <w:pPr>
        <w:pStyle w:val="a0"/>
        <w:ind w:firstLine="482"/>
        <w:rPr>
          <w:rFonts w:hint="eastAsia"/>
        </w:rPr>
      </w:pPr>
      <w:r>
        <w:rPr>
          <w:rFonts w:hint="eastAsia"/>
        </w:rPr>
        <w:t>资源引用：</w:t>
      </w:r>
    </w:p>
    <w:p w14:paraId="1B019886" w14:textId="77777777" w:rsidR="00CF05DC" w:rsidRDefault="00CF05DC" w:rsidP="000C229D">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27450F5E" w14:textId="77777777" w:rsidR="00CF05DC" w:rsidRDefault="00CF05DC" w:rsidP="000C229D">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1F6B55F4" w14:textId="77777777" w:rsidR="00CF05DC" w:rsidRDefault="00CF05DC" w:rsidP="00CF05DC">
      <w:pPr>
        <w:rPr>
          <w:rFonts w:hint="eastAsia"/>
        </w:rPr>
      </w:pPr>
      <w:r>
        <w:rPr>
          <w:rFonts w:hint="eastAsia"/>
        </w:rPr>
        <w:t>语法：</w:t>
      </w:r>
    </w:p>
    <w:p w14:paraId="2121158C" w14:textId="77777777" w:rsidR="00CF05DC" w:rsidRDefault="00CF05DC" w:rsidP="009123B7">
      <w:pPr>
        <w:pStyle w:val="a6"/>
        <w:ind w:left="240" w:right="720" w:firstLine="180"/>
      </w:pPr>
      <w:r>
        <w:t>&lt;?xml version="1.0" encoding="utf-8"?&gt;</w:t>
      </w:r>
    </w:p>
    <w:p w14:paraId="0D444F57" w14:textId="77777777" w:rsidR="00CF05DC" w:rsidRDefault="00CF05DC" w:rsidP="009123B7">
      <w:pPr>
        <w:pStyle w:val="a6"/>
        <w:ind w:left="240" w:right="720" w:firstLine="180"/>
      </w:pPr>
      <w:r>
        <w:t>&lt;bitmap</w:t>
      </w:r>
    </w:p>
    <w:p w14:paraId="10A467EB" w14:textId="77777777" w:rsidR="00CF05DC" w:rsidRDefault="00CF05DC" w:rsidP="009123B7">
      <w:pPr>
        <w:pStyle w:val="a6"/>
        <w:ind w:left="240" w:right="720" w:firstLine="180"/>
      </w:pPr>
      <w:r>
        <w:t xml:space="preserve">    </w:t>
      </w:r>
      <w:proofErr w:type="spellStart"/>
      <w:r>
        <w:t>xmlns:android</w:t>
      </w:r>
      <w:proofErr w:type="spellEnd"/>
      <w:r>
        <w:t>="http://schemas.android.com/</w:t>
      </w:r>
      <w:proofErr w:type="spellStart"/>
      <w:r>
        <w:t>apk</w:t>
      </w:r>
      <w:proofErr w:type="spellEnd"/>
      <w:r>
        <w:t>/res/android"</w:t>
      </w:r>
    </w:p>
    <w:p w14:paraId="0E335567" w14:textId="77777777" w:rsidR="00CF05DC" w:rsidRDefault="00CF05DC" w:rsidP="009123B7">
      <w:pPr>
        <w:pStyle w:val="a6"/>
        <w:ind w:left="240" w:right="720" w:firstLine="180"/>
      </w:pPr>
      <w:r>
        <w:t xml:space="preserve">    </w:t>
      </w:r>
      <w:proofErr w:type="spellStart"/>
      <w:r>
        <w:t>android:src</w:t>
      </w:r>
      <w:proofErr w:type="spellEnd"/>
      <w:r>
        <w:t>="@[package:]drawable/</w:t>
      </w:r>
      <w:proofErr w:type="spellStart"/>
      <w:r>
        <w:t>drawable_resource</w:t>
      </w:r>
      <w:proofErr w:type="spellEnd"/>
      <w:r>
        <w:t>"</w:t>
      </w:r>
    </w:p>
    <w:p w14:paraId="625FF847" w14:textId="77777777" w:rsidR="00CF05DC" w:rsidRDefault="00CF05DC" w:rsidP="009123B7">
      <w:pPr>
        <w:pStyle w:val="a6"/>
        <w:ind w:left="240" w:right="720" w:firstLine="180"/>
      </w:pPr>
      <w:r>
        <w:t xml:space="preserve">    </w:t>
      </w:r>
      <w:proofErr w:type="spellStart"/>
      <w:r>
        <w:t>android:antialias</w:t>
      </w:r>
      <w:proofErr w:type="spellEnd"/>
      <w:r>
        <w:t>=["true" | "false"]</w:t>
      </w:r>
    </w:p>
    <w:p w14:paraId="16C4ADE9" w14:textId="77777777" w:rsidR="00CF05DC" w:rsidRDefault="00CF05DC" w:rsidP="009123B7">
      <w:pPr>
        <w:pStyle w:val="a6"/>
        <w:ind w:left="240" w:right="720" w:firstLine="180"/>
      </w:pPr>
      <w:r>
        <w:t xml:space="preserve">    </w:t>
      </w:r>
      <w:proofErr w:type="spellStart"/>
      <w:r>
        <w:t>android:dither</w:t>
      </w:r>
      <w:proofErr w:type="spellEnd"/>
      <w:r>
        <w:t>=["true" | "false"]</w:t>
      </w:r>
    </w:p>
    <w:p w14:paraId="12508FA0" w14:textId="77777777" w:rsidR="00CF05DC" w:rsidRDefault="00CF05DC" w:rsidP="009123B7">
      <w:pPr>
        <w:pStyle w:val="a6"/>
        <w:ind w:left="240" w:right="720" w:firstLine="180"/>
      </w:pPr>
      <w:r>
        <w:lastRenderedPageBreak/>
        <w:t xml:space="preserve">    </w:t>
      </w:r>
      <w:proofErr w:type="spellStart"/>
      <w:r>
        <w:t>android:filter</w:t>
      </w:r>
      <w:proofErr w:type="spellEnd"/>
      <w:r>
        <w:t>=["true" | "false"]</w:t>
      </w:r>
    </w:p>
    <w:p w14:paraId="37A2A7A5" w14:textId="77777777" w:rsidR="00CF05DC" w:rsidRDefault="00CF05DC" w:rsidP="009123B7">
      <w:pPr>
        <w:pStyle w:val="a6"/>
        <w:ind w:left="240" w:right="720" w:firstLine="180"/>
      </w:pPr>
      <w:r>
        <w:t xml:space="preserve">    </w:t>
      </w:r>
      <w:proofErr w:type="spellStart"/>
      <w:r>
        <w:t>android:gravity</w:t>
      </w:r>
      <w:proofErr w:type="spellEnd"/>
      <w:r>
        <w:t>=["top" | "bottom" | "left" | "right" | "</w:t>
      </w:r>
      <w:proofErr w:type="spellStart"/>
      <w:r>
        <w:t>center_vertical</w:t>
      </w:r>
      <w:proofErr w:type="spellEnd"/>
      <w:r>
        <w:t>" |</w:t>
      </w:r>
    </w:p>
    <w:p w14:paraId="76063975" w14:textId="77777777" w:rsidR="00CF05DC" w:rsidRDefault="00CF05DC" w:rsidP="009123B7">
      <w:pPr>
        <w:pStyle w:val="a6"/>
        <w:ind w:left="240" w:right="720" w:firstLine="180"/>
      </w:pPr>
      <w:r>
        <w:t xml:space="preserve">                      "</w:t>
      </w:r>
      <w:proofErr w:type="spellStart"/>
      <w:r>
        <w:t>fill_vertical</w:t>
      </w:r>
      <w:proofErr w:type="spellEnd"/>
      <w:r>
        <w:t>" | "</w:t>
      </w:r>
      <w:proofErr w:type="spellStart"/>
      <w:r>
        <w:t>center_horizontal</w:t>
      </w:r>
      <w:proofErr w:type="spellEnd"/>
      <w:r>
        <w:t>" | "</w:t>
      </w:r>
      <w:proofErr w:type="spellStart"/>
      <w:r>
        <w:t>fill_horizontal</w:t>
      </w:r>
      <w:proofErr w:type="spellEnd"/>
      <w:r>
        <w:t>" |</w:t>
      </w:r>
    </w:p>
    <w:p w14:paraId="67D73982" w14:textId="77777777" w:rsidR="00CF05DC" w:rsidRDefault="00CF05DC" w:rsidP="009123B7">
      <w:pPr>
        <w:pStyle w:val="a6"/>
        <w:ind w:left="240" w:right="720" w:firstLine="180"/>
      </w:pPr>
      <w:r>
        <w:t xml:space="preserve">                      "center" | "fill" | "</w:t>
      </w:r>
      <w:proofErr w:type="spellStart"/>
      <w:r>
        <w:t>clip_vertical</w:t>
      </w:r>
      <w:proofErr w:type="spellEnd"/>
      <w:r>
        <w:t>" | "</w:t>
      </w:r>
      <w:proofErr w:type="spellStart"/>
      <w:r>
        <w:t>clip_horizontal</w:t>
      </w:r>
      <w:proofErr w:type="spellEnd"/>
      <w:r>
        <w:t>"]</w:t>
      </w:r>
    </w:p>
    <w:p w14:paraId="46C621BE" w14:textId="77777777" w:rsidR="00CF05DC" w:rsidRDefault="00CF05DC" w:rsidP="009123B7">
      <w:pPr>
        <w:pStyle w:val="a6"/>
        <w:ind w:left="240" w:right="720" w:firstLine="180"/>
      </w:pPr>
      <w:r>
        <w:t xml:space="preserve">    </w:t>
      </w:r>
      <w:proofErr w:type="spellStart"/>
      <w:r>
        <w:t>android:mipMap</w:t>
      </w:r>
      <w:proofErr w:type="spellEnd"/>
      <w:r>
        <w:t>=["true" | "false"]</w:t>
      </w:r>
    </w:p>
    <w:p w14:paraId="3A0956FB" w14:textId="77777777" w:rsidR="00CF05DC" w:rsidRDefault="00CF05DC" w:rsidP="009123B7">
      <w:pPr>
        <w:pStyle w:val="a6"/>
        <w:ind w:left="240" w:right="720" w:firstLine="180"/>
      </w:pPr>
      <w:r>
        <w:t xml:space="preserve">    </w:t>
      </w:r>
      <w:proofErr w:type="spellStart"/>
      <w:r>
        <w:t>android:tileMode</w:t>
      </w:r>
      <w:proofErr w:type="spellEnd"/>
      <w:r>
        <w:t>=["disabled" | "clamp" | "repeat" | "mirror"] /&gt;</w:t>
      </w:r>
    </w:p>
    <w:p w14:paraId="46BC86E3" w14:textId="639008CA" w:rsidR="009123B7" w:rsidRDefault="00E47651" w:rsidP="00E47651">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56</w:t>
      </w:r>
      <w:r w:rsidR="00EF15E2">
        <w:fldChar w:fldCharType="end"/>
      </w:r>
    </w:p>
    <w:p w14:paraId="135AB6AD" w14:textId="48C19D4E" w:rsidR="00CF05DC" w:rsidRDefault="00CF05DC" w:rsidP="00CF05DC">
      <w:pPr>
        <w:rPr>
          <w:rFonts w:hint="eastAsia"/>
        </w:rPr>
      </w:pPr>
      <w:r>
        <w:rPr>
          <w:rFonts w:hint="eastAsia"/>
        </w:rPr>
        <w:t>元素：</w:t>
      </w:r>
    </w:p>
    <w:p w14:paraId="2739362E" w14:textId="670582DE" w:rsidR="00CF05DC" w:rsidRDefault="00CF05DC" w:rsidP="00BA5923">
      <w:pPr>
        <w:pStyle w:val="a0"/>
        <w:ind w:firstLine="482"/>
        <w:rPr>
          <w:rFonts w:hint="eastAsia"/>
        </w:rPr>
      </w:pPr>
      <w:r>
        <w:t>&lt;bitmap&gt;</w:t>
      </w:r>
      <w:r w:rsidR="00440F3A">
        <w:rPr>
          <w:rFonts w:hint="eastAsia"/>
        </w:rPr>
        <w:t>，</w:t>
      </w:r>
      <w:r>
        <w:rPr>
          <w:rFonts w:hint="eastAsia"/>
        </w:rPr>
        <w:t>定义位图来源及其属性。</w:t>
      </w:r>
    </w:p>
    <w:p w14:paraId="58E0592D" w14:textId="77777777" w:rsidR="00CF05DC" w:rsidRDefault="00CF05DC" w:rsidP="00CF05DC">
      <w:pPr>
        <w:rPr>
          <w:rFonts w:hint="eastAsia"/>
        </w:rPr>
      </w:pPr>
      <w:r>
        <w:rPr>
          <w:rFonts w:hint="eastAsia"/>
        </w:rPr>
        <w:t>属性：</w:t>
      </w:r>
    </w:p>
    <w:p w14:paraId="2AAA193B" w14:textId="4958FA46" w:rsidR="00CF05DC" w:rsidRDefault="00CF05DC" w:rsidP="00440F3A">
      <w:pPr>
        <w:pStyle w:val="20"/>
        <w:ind w:firstLine="720"/>
        <w:rPr>
          <w:rFonts w:hint="eastAsia"/>
        </w:rPr>
      </w:pPr>
      <w:proofErr w:type="spellStart"/>
      <w:r>
        <w:t>xmlns:android</w:t>
      </w:r>
      <w:proofErr w:type="spellEnd"/>
      <w:r w:rsidR="00440F3A">
        <w:rPr>
          <w:rFonts w:hint="eastAsia"/>
        </w:rPr>
        <w:t>，</w:t>
      </w:r>
      <w:r>
        <w:rPr>
          <w:rFonts w:hint="eastAsia"/>
        </w:rPr>
        <w:t>字符串。定义</w:t>
      </w:r>
      <w:r>
        <w:rPr>
          <w:rFonts w:hint="eastAsia"/>
        </w:rPr>
        <w:t xml:space="preserve"> XML </w:t>
      </w:r>
      <w:r>
        <w:rPr>
          <w:rFonts w:hint="eastAsia"/>
        </w:rPr>
        <w:t>命名空间，其必须是</w:t>
      </w:r>
      <w:r>
        <w:rPr>
          <w:rFonts w:hint="eastAsia"/>
        </w:rPr>
        <w:t xml:space="preserve"> "http://schemas.android.com/</w:t>
      </w:r>
      <w:proofErr w:type="spellStart"/>
      <w:r>
        <w:rPr>
          <w:rFonts w:hint="eastAsia"/>
        </w:rPr>
        <w:t>apk</w:t>
      </w:r>
      <w:proofErr w:type="spellEnd"/>
      <w:r>
        <w:rPr>
          <w:rFonts w:hint="eastAsia"/>
        </w:rPr>
        <w:t>/res/android"</w:t>
      </w:r>
      <w:r>
        <w:rPr>
          <w:rFonts w:hint="eastAsia"/>
        </w:rPr>
        <w:t>。这仅当</w:t>
      </w:r>
      <w:r>
        <w:rPr>
          <w:rFonts w:hint="eastAsia"/>
        </w:rPr>
        <w:t xml:space="preserve"> &lt;bitmap&gt; </w:t>
      </w:r>
      <w:r>
        <w:rPr>
          <w:rFonts w:hint="eastAsia"/>
        </w:rPr>
        <w:t>是根元素时才需要，当</w:t>
      </w:r>
      <w:r>
        <w:rPr>
          <w:rFonts w:hint="eastAsia"/>
        </w:rPr>
        <w:t xml:space="preserve"> &lt;bitmap&gt; </w:t>
      </w:r>
      <w:r>
        <w:rPr>
          <w:rFonts w:hint="eastAsia"/>
        </w:rPr>
        <w:t>嵌套在</w:t>
      </w:r>
      <w:r>
        <w:rPr>
          <w:rFonts w:hint="eastAsia"/>
        </w:rPr>
        <w:t xml:space="preserve"> &lt;item&gt; </w:t>
      </w:r>
      <w:r>
        <w:rPr>
          <w:rFonts w:hint="eastAsia"/>
        </w:rPr>
        <w:t>内时不需要。</w:t>
      </w:r>
    </w:p>
    <w:p w14:paraId="63E56CC0" w14:textId="336CF27F" w:rsidR="00CF05DC" w:rsidRDefault="00CF05DC" w:rsidP="006426B1">
      <w:pPr>
        <w:pStyle w:val="20"/>
        <w:ind w:firstLine="720"/>
        <w:rPr>
          <w:rFonts w:hint="eastAsia"/>
        </w:rPr>
      </w:pPr>
      <w:proofErr w:type="spellStart"/>
      <w:r>
        <w:t>android:src</w:t>
      </w:r>
      <w:proofErr w:type="spellEnd"/>
      <w:r w:rsidR="006426B1">
        <w:rPr>
          <w:rFonts w:hint="eastAsia"/>
        </w:rPr>
        <w:t>，</w:t>
      </w:r>
      <w:r>
        <w:rPr>
          <w:rFonts w:hint="eastAsia"/>
        </w:rPr>
        <w:t>可绘制对象资源。必备。引用可绘制对象资源。</w:t>
      </w:r>
    </w:p>
    <w:p w14:paraId="0AA5E270" w14:textId="0DD14DF6" w:rsidR="00CF05DC" w:rsidRDefault="00CF05DC" w:rsidP="006426B1">
      <w:pPr>
        <w:pStyle w:val="20"/>
        <w:ind w:firstLine="720"/>
        <w:rPr>
          <w:rFonts w:hint="eastAsia"/>
        </w:rPr>
      </w:pPr>
      <w:proofErr w:type="spellStart"/>
      <w:r>
        <w:t>android:antialias</w:t>
      </w:r>
      <w:proofErr w:type="spellEnd"/>
      <w:r w:rsidR="006426B1">
        <w:rPr>
          <w:rFonts w:hint="eastAsia"/>
        </w:rPr>
        <w:t>，</w:t>
      </w:r>
      <w:r>
        <w:rPr>
          <w:rFonts w:hint="eastAsia"/>
        </w:rPr>
        <w:t>布尔值。启用或停用抗锯齿。</w:t>
      </w:r>
    </w:p>
    <w:p w14:paraId="45CE2C00" w14:textId="2BCDDD59" w:rsidR="00CF05DC" w:rsidRDefault="00CF05DC" w:rsidP="006426B1">
      <w:pPr>
        <w:pStyle w:val="20"/>
        <w:ind w:firstLine="720"/>
        <w:rPr>
          <w:rFonts w:hint="eastAsia"/>
        </w:rPr>
      </w:pPr>
      <w:proofErr w:type="spellStart"/>
      <w:r>
        <w:t>android:dither</w:t>
      </w:r>
      <w:proofErr w:type="spellEnd"/>
      <w:r w:rsidR="006426B1">
        <w:rPr>
          <w:rFonts w:hint="eastAsia"/>
        </w:rPr>
        <w:t>，</w:t>
      </w:r>
      <w:r>
        <w:rPr>
          <w:rFonts w:hint="eastAsia"/>
        </w:rPr>
        <w:t>布尔值。当位图的像素配置与屏幕不同时（例如：</w:t>
      </w:r>
      <w:r>
        <w:rPr>
          <w:rFonts w:hint="eastAsia"/>
        </w:rPr>
        <w:t xml:space="preserve">ARGB 8888 </w:t>
      </w:r>
      <w:r>
        <w:rPr>
          <w:rFonts w:hint="eastAsia"/>
        </w:rPr>
        <w:t>位图和</w:t>
      </w:r>
      <w:r>
        <w:rPr>
          <w:rFonts w:hint="eastAsia"/>
        </w:rPr>
        <w:t xml:space="preserve"> RGB 565 </w:t>
      </w:r>
      <w:r>
        <w:rPr>
          <w:rFonts w:hint="eastAsia"/>
        </w:rPr>
        <w:t>屏幕），启用或停用位图抖动。</w:t>
      </w:r>
    </w:p>
    <w:p w14:paraId="31619FA8" w14:textId="160A5221" w:rsidR="00CF05DC" w:rsidRDefault="00CF05DC" w:rsidP="006426B1">
      <w:pPr>
        <w:pStyle w:val="20"/>
        <w:ind w:firstLine="720"/>
        <w:rPr>
          <w:rFonts w:hint="eastAsia"/>
        </w:rPr>
      </w:pPr>
      <w:proofErr w:type="spellStart"/>
      <w:r>
        <w:t>android:filter</w:t>
      </w:r>
      <w:proofErr w:type="spellEnd"/>
      <w:r w:rsidR="006426B1">
        <w:rPr>
          <w:rFonts w:hint="eastAsia"/>
        </w:rPr>
        <w:t>，</w:t>
      </w:r>
      <w:r>
        <w:rPr>
          <w:rFonts w:hint="eastAsia"/>
        </w:rPr>
        <w:t>布尔值。启用或停用位图过滤。当位图收缩或拉伸以使其外观平滑时使用过滤。</w:t>
      </w:r>
    </w:p>
    <w:p w14:paraId="4F6DD194" w14:textId="30902121" w:rsidR="00A03AAA" w:rsidRDefault="00CF05DC" w:rsidP="001346D4">
      <w:pPr>
        <w:pStyle w:val="20"/>
        <w:ind w:firstLine="720"/>
      </w:pPr>
      <w:proofErr w:type="spellStart"/>
      <w:r>
        <w:t>android:gravity</w:t>
      </w:r>
      <w:proofErr w:type="spellEnd"/>
      <w:r w:rsidR="006426B1">
        <w:rPr>
          <w:rFonts w:hint="eastAsia"/>
        </w:rPr>
        <w:t>，</w:t>
      </w:r>
      <w:r>
        <w:rPr>
          <w:rFonts w:hint="eastAsia"/>
        </w:rPr>
        <w:t>关键字。定义位图的重力。重力指示当位图小于容器时，可绘制对象在其容器中放置的位置。必须是以下一个或多个（用</w:t>
      </w:r>
      <w:r>
        <w:rPr>
          <w:rFonts w:hint="eastAsia"/>
        </w:rPr>
        <w:t xml:space="preserve"> '|' </w:t>
      </w:r>
      <w:r>
        <w:rPr>
          <w:rFonts w:hint="eastAsia"/>
        </w:rPr>
        <w:t>分隔）常量值：</w:t>
      </w:r>
      <w:r w:rsidR="007A6B4F">
        <w:rPr>
          <w:rFonts w:hint="eastAsia"/>
        </w:rPr>
        <w:t>(</w:t>
      </w:r>
      <w:r w:rsidR="007A6B4F">
        <w:fldChar w:fldCharType="begin"/>
      </w:r>
      <w:r w:rsidR="007A6B4F">
        <w:instrText xml:space="preserve"> </w:instrText>
      </w:r>
      <w:r w:rsidR="007A6B4F">
        <w:rPr>
          <w:rFonts w:hint="eastAsia"/>
        </w:rPr>
        <w:instrText>REF _Ref98159261 \h</w:instrText>
      </w:r>
      <w:r w:rsidR="007A6B4F">
        <w:instrText xml:space="preserve"> </w:instrText>
      </w:r>
      <w:r w:rsidR="007A6B4F">
        <w:fldChar w:fldCharType="separate"/>
      </w:r>
      <w:r w:rsidR="007A6B4F">
        <w:rPr>
          <w:rFonts w:hint="eastAsia"/>
        </w:rPr>
        <w:t>表</w:t>
      </w:r>
      <w:r w:rsidR="007A6B4F">
        <w:rPr>
          <w:rFonts w:hint="eastAsia"/>
        </w:rPr>
        <w:t xml:space="preserve"> </w:t>
      </w:r>
      <w:r w:rsidR="007A6B4F">
        <w:rPr>
          <w:noProof/>
        </w:rPr>
        <w:t>3</w:t>
      </w:r>
      <w:r w:rsidR="007A6B4F">
        <w:noBreakHyphen/>
      </w:r>
      <w:r w:rsidR="007A6B4F">
        <w:rPr>
          <w:noProof/>
        </w:rPr>
        <w:t>3</w:t>
      </w:r>
      <w:r w:rsidR="007A6B4F">
        <w:fldChar w:fldCharType="end"/>
      </w:r>
      <w:r w:rsidR="007A6B4F">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838"/>
        <w:gridCol w:w="7512"/>
      </w:tblGrid>
      <w:tr w:rsidR="00DA20C5" w:rsidRPr="00DA20C5" w14:paraId="03DE8BE8" w14:textId="77777777" w:rsidTr="0035090C">
        <w:trPr>
          <w:trHeight w:val="50"/>
        </w:trPr>
        <w:tc>
          <w:tcPr>
            <w:tcW w:w="983" w:type="pct"/>
            <w:shd w:val="clear" w:color="auto" w:fill="FFFFFF"/>
            <w:vAlign w:val="center"/>
            <w:hideMark/>
          </w:tcPr>
          <w:p w14:paraId="04A58F06" w14:textId="77777777" w:rsidR="00DA20C5" w:rsidRPr="00DA20C5" w:rsidRDefault="00DA20C5" w:rsidP="00DA20C5">
            <w:pPr>
              <w:pStyle w:val="a9"/>
            </w:pPr>
            <w:r w:rsidRPr="00DA20C5">
              <w:t>值</w:t>
            </w:r>
          </w:p>
        </w:tc>
        <w:tc>
          <w:tcPr>
            <w:tcW w:w="4017" w:type="pct"/>
            <w:shd w:val="clear" w:color="auto" w:fill="FFFFFF"/>
            <w:vAlign w:val="center"/>
            <w:hideMark/>
          </w:tcPr>
          <w:p w14:paraId="5E6C82B0" w14:textId="77777777" w:rsidR="00DA20C5" w:rsidRPr="00DA20C5" w:rsidRDefault="00DA20C5" w:rsidP="00DA20C5">
            <w:pPr>
              <w:pStyle w:val="a9"/>
            </w:pPr>
            <w:r w:rsidRPr="00DA20C5">
              <w:t>说明</w:t>
            </w:r>
          </w:p>
        </w:tc>
      </w:tr>
      <w:tr w:rsidR="00DA20C5" w:rsidRPr="00DA20C5" w14:paraId="1AFAD7C8" w14:textId="77777777" w:rsidTr="0035090C">
        <w:tc>
          <w:tcPr>
            <w:tcW w:w="983" w:type="pct"/>
            <w:shd w:val="clear" w:color="auto" w:fill="FFFFFF"/>
            <w:hideMark/>
          </w:tcPr>
          <w:p w14:paraId="0BAA0153" w14:textId="77777777" w:rsidR="00DA20C5" w:rsidRPr="00DA20C5" w:rsidRDefault="00DA20C5" w:rsidP="00DA20C5">
            <w:pPr>
              <w:pStyle w:val="aa"/>
              <w:rPr>
                <w:rFonts w:ascii="Roboto" w:hAnsi="Roboto"/>
              </w:rPr>
            </w:pPr>
            <w:r w:rsidRPr="00DA20C5">
              <w:rPr>
                <w:bdr w:val="none" w:sz="0" w:space="0" w:color="auto" w:frame="1"/>
              </w:rPr>
              <w:t>top</w:t>
            </w:r>
          </w:p>
        </w:tc>
        <w:tc>
          <w:tcPr>
            <w:tcW w:w="4017" w:type="pct"/>
            <w:shd w:val="clear" w:color="auto" w:fill="FFFFFF"/>
            <w:hideMark/>
          </w:tcPr>
          <w:p w14:paraId="14018FEB" w14:textId="77777777" w:rsidR="00DA20C5" w:rsidRPr="00DA20C5" w:rsidRDefault="00DA20C5" w:rsidP="00DA20C5">
            <w:pPr>
              <w:pStyle w:val="aa"/>
              <w:rPr>
                <w:rFonts w:ascii="Roboto" w:hAnsi="Roboto"/>
              </w:rPr>
            </w:pPr>
            <w:r w:rsidRPr="00DA20C5">
              <w:rPr>
                <w:rFonts w:ascii="Roboto" w:hAnsi="Roboto"/>
              </w:rPr>
              <w:t>将对象放在其容器顶部，不改变其大小。</w:t>
            </w:r>
          </w:p>
        </w:tc>
      </w:tr>
      <w:tr w:rsidR="00DA20C5" w:rsidRPr="00DA20C5" w14:paraId="551AB86A" w14:textId="77777777" w:rsidTr="0035090C">
        <w:tc>
          <w:tcPr>
            <w:tcW w:w="983" w:type="pct"/>
            <w:shd w:val="clear" w:color="auto" w:fill="FFFFFF"/>
            <w:hideMark/>
          </w:tcPr>
          <w:p w14:paraId="2434C9FB" w14:textId="77777777" w:rsidR="00DA20C5" w:rsidRPr="00DA20C5" w:rsidRDefault="00DA20C5" w:rsidP="00DA20C5">
            <w:pPr>
              <w:pStyle w:val="aa"/>
              <w:rPr>
                <w:rFonts w:ascii="Roboto" w:hAnsi="Roboto"/>
              </w:rPr>
            </w:pPr>
            <w:r w:rsidRPr="00DA20C5">
              <w:rPr>
                <w:bdr w:val="none" w:sz="0" w:space="0" w:color="auto" w:frame="1"/>
              </w:rPr>
              <w:t>bottom</w:t>
            </w:r>
          </w:p>
        </w:tc>
        <w:tc>
          <w:tcPr>
            <w:tcW w:w="4017" w:type="pct"/>
            <w:shd w:val="clear" w:color="auto" w:fill="FFFFFF"/>
            <w:hideMark/>
          </w:tcPr>
          <w:p w14:paraId="1835701D" w14:textId="77777777" w:rsidR="00DA20C5" w:rsidRPr="00DA20C5" w:rsidRDefault="00DA20C5" w:rsidP="00DA20C5">
            <w:pPr>
              <w:pStyle w:val="aa"/>
              <w:rPr>
                <w:rFonts w:ascii="Roboto" w:hAnsi="Roboto"/>
              </w:rPr>
            </w:pPr>
            <w:r w:rsidRPr="00DA20C5">
              <w:rPr>
                <w:rFonts w:ascii="Roboto" w:hAnsi="Roboto"/>
              </w:rPr>
              <w:t>将对象放在其容器底部，不改变其大小。</w:t>
            </w:r>
          </w:p>
        </w:tc>
      </w:tr>
      <w:tr w:rsidR="00DA20C5" w:rsidRPr="00DA20C5" w14:paraId="5EBF3600" w14:textId="77777777" w:rsidTr="0035090C">
        <w:tc>
          <w:tcPr>
            <w:tcW w:w="983" w:type="pct"/>
            <w:shd w:val="clear" w:color="auto" w:fill="FFFFFF"/>
            <w:hideMark/>
          </w:tcPr>
          <w:p w14:paraId="7D2196F7" w14:textId="77777777" w:rsidR="00DA20C5" w:rsidRPr="00DA20C5" w:rsidRDefault="00DA20C5" w:rsidP="00DA20C5">
            <w:pPr>
              <w:pStyle w:val="aa"/>
              <w:rPr>
                <w:rFonts w:ascii="Roboto" w:hAnsi="Roboto"/>
              </w:rPr>
            </w:pPr>
            <w:r w:rsidRPr="00DA20C5">
              <w:rPr>
                <w:bdr w:val="none" w:sz="0" w:space="0" w:color="auto" w:frame="1"/>
              </w:rPr>
              <w:t>left</w:t>
            </w:r>
          </w:p>
        </w:tc>
        <w:tc>
          <w:tcPr>
            <w:tcW w:w="4017" w:type="pct"/>
            <w:shd w:val="clear" w:color="auto" w:fill="FFFFFF"/>
            <w:hideMark/>
          </w:tcPr>
          <w:p w14:paraId="0CA9877B" w14:textId="77777777" w:rsidR="00DA20C5" w:rsidRPr="00DA20C5" w:rsidRDefault="00DA20C5" w:rsidP="00DA20C5">
            <w:pPr>
              <w:pStyle w:val="aa"/>
              <w:rPr>
                <w:rFonts w:ascii="Roboto" w:hAnsi="Roboto"/>
              </w:rPr>
            </w:pPr>
            <w:r w:rsidRPr="00DA20C5">
              <w:rPr>
                <w:rFonts w:ascii="Roboto" w:hAnsi="Roboto"/>
              </w:rPr>
              <w:t>将对象放在其容器左边缘，不改变其大小。</w:t>
            </w:r>
          </w:p>
        </w:tc>
      </w:tr>
      <w:tr w:rsidR="00DA20C5" w:rsidRPr="00DA20C5" w14:paraId="35291D54" w14:textId="77777777" w:rsidTr="0035090C">
        <w:tc>
          <w:tcPr>
            <w:tcW w:w="983" w:type="pct"/>
            <w:shd w:val="clear" w:color="auto" w:fill="FFFFFF"/>
            <w:hideMark/>
          </w:tcPr>
          <w:p w14:paraId="6887804E" w14:textId="77777777" w:rsidR="00DA20C5" w:rsidRPr="00DA20C5" w:rsidRDefault="00DA20C5" w:rsidP="00DA20C5">
            <w:pPr>
              <w:pStyle w:val="aa"/>
              <w:rPr>
                <w:rFonts w:ascii="Roboto" w:hAnsi="Roboto"/>
              </w:rPr>
            </w:pPr>
            <w:r w:rsidRPr="00DA20C5">
              <w:rPr>
                <w:bdr w:val="none" w:sz="0" w:space="0" w:color="auto" w:frame="1"/>
              </w:rPr>
              <w:t>right</w:t>
            </w:r>
          </w:p>
        </w:tc>
        <w:tc>
          <w:tcPr>
            <w:tcW w:w="4017" w:type="pct"/>
            <w:shd w:val="clear" w:color="auto" w:fill="FFFFFF"/>
            <w:hideMark/>
          </w:tcPr>
          <w:p w14:paraId="3152162A" w14:textId="77777777" w:rsidR="00DA20C5" w:rsidRPr="00DA20C5" w:rsidRDefault="00DA20C5" w:rsidP="00DA20C5">
            <w:pPr>
              <w:pStyle w:val="aa"/>
              <w:rPr>
                <w:rFonts w:ascii="Roboto" w:hAnsi="Roboto"/>
              </w:rPr>
            </w:pPr>
            <w:r w:rsidRPr="00DA20C5">
              <w:rPr>
                <w:rFonts w:ascii="Roboto" w:hAnsi="Roboto"/>
              </w:rPr>
              <w:t>将对象放在其容器右边缘，不改变其大小。</w:t>
            </w:r>
          </w:p>
        </w:tc>
      </w:tr>
      <w:tr w:rsidR="00DA20C5" w:rsidRPr="00DA20C5" w14:paraId="1F0D537A" w14:textId="77777777" w:rsidTr="0035090C">
        <w:tc>
          <w:tcPr>
            <w:tcW w:w="983" w:type="pct"/>
            <w:shd w:val="clear" w:color="auto" w:fill="FFFFFF"/>
            <w:hideMark/>
          </w:tcPr>
          <w:p w14:paraId="0556F1B7" w14:textId="77777777" w:rsidR="00DA20C5" w:rsidRPr="00DA20C5" w:rsidRDefault="00DA20C5" w:rsidP="00DA20C5">
            <w:pPr>
              <w:pStyle w:val="aa"/>
              <w:rPr>
                <w:rFonts w:ascii="Roboto" w:hAnsi="Roboto"/>
              </w:rPr>
            </w:pPr>
            <w:proofErr w:type="spellStart"/>
            <w:r w:rsidRPr="00DA20C5">
              <w:rPr>
                <w:bdr w:val="none" w:sz="0" w:space="0" w:color="auto" w:frame="1"/>
              </w:rPr>
              <w:t>center_vertical</w:t>
            </w:r>
            <w:proofErr w:type="spellEnd"/>
          </w:p>
        </w:tc>
        <w:tc>
          <w:tcPr>
            <w:tcW w:w="4017" w:type="pct"/>
            <w:shd w:val="clear" w:color="auto" w:fill="FFFFFF"/>
            <w:hideMark/>
          </w:tcPr>
          <w:p w14:paraId="7383B6EB" w14:textId="77777777" w:rsidR="00DA20C5" w:rsidRPr="00DA20C5" w:rsidRDefault="00DA20C5" w:rsidP="00DA20C5">
            <w:pPr>
              <w:pStyle w:val="aa"/>
              <w:rPr>
                <w:rFonts w:ascii="Roboto" w:hAnsi="Roboto"/>
              </w:rPr>
            </w:pPr>
            <w:r w:rsidRPr="00DA20C5">
              <w:rPr>
                <w:rFonts w:ascii="Roboto" w:hAnsi="Roboto"/>
              </w:rPr>
              <w:t>将对象放在其容器的垂直中心，不改变其大小。</w:t>
            </w:r>
          </w:p>
        </w:tc>
      </w:tr>
      <w:tr w:rsidR="00DA20C5" w:rsidRPr="00DA20C5" w14:paraId="5A6163AF" w14:textId="77777777" w:rsidTr="0035090C">
        <w:tc>
          <w:tcPr>
            <w:tcW w:w="983" w:type="pct"/>
            <w:shd w:val="clear" w:color="auto" w:fill="FFFFFF"/>
            <w:hideMark/>
          </w:tcPr>
          <w:p w14:paraId="5D483DC5" w14:textId="77777777" w:rsidR="00DA20C5" w:rsidRPr="00DA20C5" w:rsidRDefault="00DA20C5" w:rsidP="00DA20C5">
            <w:pPr>
              <w:pStyle w:val="aa"/>
              <w:rPr>
                <w:rFonts w:ascii="Roboto" w:hAnsi="Roboto"/>
              </w:rPr>
            </w:pPr>
            <w:proofErr w:type="spellStart"/>
            <w:r w:rsidRPr="00DA20C5">
              <w:rPr>
                <w:bdr w:val="none" w:sz="0" w:space="0" w:color="auto" w:frame="1"/>
              </w:rPr>
              <w:t>fill_vertical</w:t>
            </w:r>
            <w:proofErr w:type="spellEnd"/>
          </w:p>
        </w:tc>
        <w:tc>
          <w:tcPr>
            <w:tcW w:w="4017" w:type="pct"/>
            <w:shd w:val="clear" w:color="auto" w:fill="FFFFFF"/>
            <w:hideMark/>
          </w:tcPr>
          <w:p w14:paraId="37768F3A" w14:textId="77777777" w:rsidR="00DA20C5" w:rsidRPr="00DA20C5" w:rsidRDefault="00DA20C5" w:rsidP="00DA20C5">
            <w:pPr>
              <w:pStyle w:val="aa"/>
              <w:rPr>
                <w:rFonts w:ascii="Roboto" w:hAnsi="Roboto"/>
              </w:rPr>
            </w:pPr>
            <w:r w:rsidRPr="00DA20C5">
              <w:rPr>
                <w:rFonts w:ascii="Roboto" w:hAnsi="Roboto"/>
              </w:rPr>
              <w:t>按需要扩展对象的垂直大小，使其完全适应其容器。</w:t>
            </w:r>
          </w:p>
        </w:tc>
      </w:tr>
      <w:tr w:rsidR="00DA20C5" w:rsidRPr="00DA20C5" w14:paraId="7528122E" w14:textId="77777777" w:rsidTr="0035090C">
        <w:tc>
          <w:tcPr>
            <w:tcW w:w="983" w:type="pct"/>
            <w:shd w:val="clear" w:color="auto" w:fill="FFFFFF"/>
            <w:hideMark/>
          </w:tcPr>
          <w:p w14:paraId="653A1294" w14:textId="77777777" w:rsidR="00DA20C5" w:rsidRPr="00DA20C5" w:rsidRDefault="00DA20C5" w:rsidP="00DA20C5">
            <w:pPr>
              <w:pStyle w:val="aa"/>
              <w:rPr>
                <w:rFonts w:ascii="Roboto" w:hAnsi="Roboto"/>
              </w:rPr>
            </w:pPr>
            <w:proofErr w:type="spellStart"/>
            <w:r w:rsidRPr="00DA20C5">
              <w:rPr>
                <w:bdr w:val="none" w:sz="0" w:space="0" w:color="auto" w:frame="1"/>
              </w:rPr>
              <w:t>center_horizontal</w:t>
            </w:r>
            <w:proofErr w:type="spellEnd"/>
          </w:p>
        </w:tc>
        <w:tc>
          <w:tcPr>
            <w:tcW w:w="4017" w:type="pct"/>
            <w:shd w:val="clear" w:color="auto" w:fill="FFFFFF"/>
            <w:hideMark/>
          </w:tcPr>
          <w:p w14:paraId="7FE7A814" w14:textId="77777777" w:rsidR="00DA20C5" w:rsidRPr="00DA20C5" w:rsidRDefault="00DA20C5" w:rsidP="00DA20C5">
            <w:pPr>
              <w:pStyle w:val="aa"/>
              <w:rPr>
                <w:rFonts w:ascii="Roboto" w:hAnsi="Roboto"/>
              </w:rPr>
            </w:pPr>
            <w:r w:rsidRPr="00DA20C5">
              <w:rPr>
                <w:rFonts w:ascii="Roboto" w:hAnsi="Roboto"/>
              </w:rPr>
              <w:t>将对象放在其容器的水平中心，不改变其大小。</w:t>
            </w:r>
          </w:p>
        </w:tc>
      </w:tr>
      <w:tr w:rsidR="00DA20C5" w:rsidRPr="00DA20C5" w14:paraId="61E3A197" w14:textId="77777777" w:rsidTr="0035090C">
        <w:tc>
          <w:tcPr>
            <w:tcW w:w="983" w:type="pct"/>
            <w:shd w:val="clear" w:color="auto" w:fill="FFFFFF"/>
            <w:hideMark/>
          </w:tcPr>
          <w:p w14:paraId="1D4E65ED" w14:textId="77777777" w:rsidR="00DA20C5" w:rsidRPr="00DA20C5" w:rsidRDefault="00DA20C5" w:rsidP="00DA20C5">
            <w:pPr>
              <w:pStyle w:val="aa"/>
              <w:rPr>
                <w:rFonts w:ascii="Roboto" w:hAnsi="Roboto"/>
              </w:rPr>
            </w:pPr>
            <w:proofErr w:type="spellStart"/>
            <w:r w:rsidRPr="00DA20C5">
              <w:rPr>
                <w:bdr w:val="none" w:sz="0" w:space="0" w:color="auto" w:frame="1"/>
              </w:rPr>
              <w:t>fill_horizontal</w:t>
            </w:r>
            <w:proofErr w:type="spellEnd"/>
          </w:p>
        </w:tc>
        <w:tc>
          <w:tcPr>
            <w:tcW w:w="4017" w:type="pct"/>
            <w:shd w:val="clear" w:color="auto" w:fill="FFFFFF"/>
            <w:hideMark/>
          </w:tcPr>
          <w:p w14:paraId="63A8E846" w14:textId="77777777" w:rsidR="00DA20C5" w:rsidRPr="00DA20C5" w:rsidRDefault="00DA20C5" w:rsidP="00DA20C5">
            <w:pPr>
              <w:pStyle w:val="aa"/>
              <w:rPr>
                <w:rFonts w:ascii="Roboto" w:hAnsi="Roboto"/>
              </w:rPr>
            </w:pPr>
            <w:r w:rsidRPr="00DA20C5">
              <w:rPr>
                <w:rFonts w:ascii="Roboto" w:hAnsi="Roboto"/>
              </w:rPr>
              <w:t>按需要扩展对象的水平大小，使其完全适应其容器。</w:t>
            </w:r>
          </w:p>
        </w:tc>
      </w:tr>
      <w:tr w:rsidR="00DA20C5" w:rsidRPr="00DA20C5" w14:paraId="7C29F63B" w14:textId="77777777" w:rsidTr="0035090C">
        <w:tc>
          <w:tcPr>
            <w:tcW w:w="983" w:type="pct"/>
            <w:shd w:val="clear" w:color="auto" w:fill="FFFFFF"/>
            <w:hideMark/>
          </w:tcPr>
          <w:p w14:paraId="74BB07BA" w14:textId="77777777" w:rsidR="00DA20C5" w:rsidRPr="00DA20C5" w:rsidRDefault="00DA20C5" w:rsidP="00DA20C5">
            <w:pPr>
              <w:pStyle w:val="aa"/>
              <w:rPr>
                <w:rFonts w:ascii="Roboto" w:hAnsi="Roboto"/>
              </w:rPr>
            </w:pPr>
            <w:r w:rsidRPr="00DA20C5">
              <w:rPr>
                <w:bdr w:val="none" w:sz="0" w:space="0" w:color="auto" w:frame="1"/>
              </w:rPr>
              <w:t>center</w:t>
            </w:r>
          </w:p>
        </w:tc>
        <w:tc>
          <w:tcPr>
            <w:tcW w:w="4017" w:type="pct"/>
            <w:shd w:val="clear" w:color="auto" w:fill="FFFFFF"/>
            <w:hideMark/>
          </w:tcPr>
          <w:p w14:paraId="46245DA9" w14:textId="77777777" w:rsidR="00DA20C5" w:rsidRPr="00DA20C5" w:rsidRDefault="00DA20C5" w:rsidP="00DA20C5">
            <w:pPr>
              <w:pStyle w:val="aa"/>
              <w:rPr>
                <w:rFonts w:ascii="Roboto" w:hAnsi="Roboto"/>
              </w:rPr>
            </w:pPr>
            <w:r w:rsidRPr="00DA20C5">
              <w:rPr>
                <w:rFonts w:ascii="Roboto" w:hAnsi="Roboto"/>
              </w:rPr>
              <w:t>将对象放在其容器的水平和垂直轴中心，不改变其大小。</w:t>
            </w:r>
          </w:p>
        </w:tc>
      </w:tr>
      <w:tr w:rsidR="00DA20C5" w:rsidRPr="00DA20C5" w14:paraId="4ED7AA96" w14:textId="77777777" w:rsidTr="0035090C">
        <w:tc>
          <w:tcPr>
            <w:tcW w:w="983" w:type="pct"/>
            <w:shd w:val="clear" w:color="auto" w:fill="FFFFFF"/>
            <w:hideMark/>
          </w:tcPr>
          <w:p w14:paraId="70D82D77" w14:textId="77777777" w:rsidR="00DA20C5" w:rsidRPr="00DA20C5" w:rsidRDefault="00DA20C5" w:rsidP="00DA20C5">
            <w:pPr>
              <w:pStyle w:val="aa"/>
              <w:rPr>
                <w:rFonts w:ascii="Roboto" w:hAnsi="Roboto"/>
              </w:rPr>
            </w:pPr>
            <w:r w:rsidRPr="00DA20C5">
              <w:rPr>
                <w:bdr w:val="none" w:sz="0" w:space="0" w:color="auto" w:frame="1"/>
              </w:rPr>
              <w:t>fill</w:t>
            </w:r>
          </w:p>
        </w:tc>
        <w:tc>
          <w:tcPr>
            <w:tcW w:w="4017" w:type="pct"/>
            <w:shd w:val="clear" w:color="auto" w:fill="FFFFFF"/>
            <w:hideMark/>
          </w:tcPr>
          <w:p w14:paraId="30552E22" w14:textId="77777777" w:rsidR="00DA20C5" w:rsidRPr="00DA20C5" w:rsidRDefault="00DA20C5" w:rsidP="00DA20C5">
            <w:pPr>
              <w:pStyle w:val="aa"/>
              <w:rPr>
                <w:rFonts w:ascii="Roboto" w:hAnsi="Roboto"/>
              </w:rPr>
            </w:pPr>
            <w:r w:rsidRPr="00DA20C5">
              <w:rPr>
                <w:rFonts w:ascii="Roboto" w:hAnsi="Roboto"/>
              </w:rPr>
              <w:t>按需要扩展对象的垂直大小，使其完全适应其容器。这是默认值。</w:t>
            </w:r>
          </w:p>
        </w:tc>
      </w:tr>
      <w:tr w:rsidR="00DA20C5" w:rsidRPr="00DA20C5" w14:paraId="31B6D30C" w14:textId="77777777" w:rsidTr="0035090C">
        <w:tc>
          <w:tcPr>
            <w:tcW w:w="983" w:type="pct"/>
            <w:shd w:val="clear" w:color="auto" w:fill="FFFFFF"/>
            <w:hideMark/>
          </w:tcPr>
          <w:p w14:paraId="42B82D56" w14:textId="77777777" w:rsidR="00DA20C5" w:rsidRPr="00DA20C5" w:rsidRDefault="00DA20C5" w:rsidP="00DA20C5">
            <w:pPr>
              <w:pStyle w:val="aa"/>
              <w:rPr>
                <w:rFonts w:ascii="Roboto" w:hAnsi="Roboto"/>
              </w:rPr>
            </w:pPr>
            <w:proofErr w:type="spellStart"/>
            <w:r w:rsidRPr="00DA20C5">
              <w:rPr>
                <w:bdr w:val="none" w:sz="0" w:space="0" w:color="auto" w:frame="1"/>
              </w:rPr>
              <w:t>clip_vertical</w:t>
            </w:r>
            <w:proofErr w:type="spellEnd"/>
          </w:p>
        </w:tc>
        <w:tc>
          <w:tcPr>
            <w:tcW w:w="4017" w:type="pct"/>
            <w:shd w:val="clear" w:color="auto" w:fill="FFFFFF"/>
            <w:hideMark/>
          </w:tcPr>
          <w:p w14:paraId="2EB004D9" w14:textId="19F93D29" w:rsidR="00DA20C5" w:rsidRPr="00DA20C5" w:rsidRDefault="00DA20C5" w:rsidP="00DA20C5">
            <w:pPr>
              <w:pStyle w:val="aa"/>
              <w:rPr>
                <w:rFonts w:ascii="Roboto" w:hAnsi="Roboto"/>
              </w:rPr>
            </w:pPr>
            <w:r w:rsidRPr="00DA20C5">
              <w:rPr>
                <w:rFonts w:ascii="Roboto" w:hAnsi="Roboto"/>
              </w:rPr>
              <w:t>可设置为让子元素的上边缘和</w:t>
            </w:r>
            <w:r w:rsidRPr="00DA20C5">
              <w:rPr>
                <w:rFonts w:ascii="Roboto" w:hAnsi="Roboto"/>
              </w:rPr>
              <w:t>/</w:t>
            </w:r>
            <w:r w:rsidRPr="00DA20C5">
              <w:rPr>
                <w:rFonts w:ascii="Roboto" w:hAnsi="Roboto"/>
              </w:rPr>
              <w:t>或下边缘裁剪至其容器边界的附加选项。裁剪基于垂直重力：顶部重力裁剪上边缘，底部重力裁剪下边缘，重力不会同时裁剪两边。</w:t>
            </w:r>
          </w:p>
        </w:tc>
      </w:tr>
      <w:tr w:rsidR="00DA20C5" w:rsidRPr="00DA20C5" w14:paraId="679749F9" w14:textId="77777777" w:rsidTr="0035090C">
        <w:tc>
          <w:tcPr>
            <w:tcW w:w="983" w:type="pct"/>
            <w:shd w:val="clear" w:color="auto" w:fill="FFFFFF"/>
            <w:hideMark/>
          </w:tcPr>
          <w:p w14:paraId="4DCB4182" w14:textId="77777777" w:rsidR="00DA20C5" w:rsidRPr="00DA20C5" w:rsidRDefault="00DA20C5" w:rsidP="00DA20C5">
            <w:pPr>
              <w:pStyle w:val="aa"/>
              <w:rPr>
                <w:rFonts w:ascii="Roboto" w:hAnsi="Roboto"/>
              </w:rPr>
            </w:pPr>
            <w:proofErr w:type="spellStart"/>
            <w:r w:rsidRPr="00DA20C5">
              <w:rPr>
                <w:bdr w:val="none" w:sz="0" w:space="0" w:color="auto" w:frame="1"/>
              </w:rPr>
              <w:t>clip_horizontal</w:t>
            </w:r>
            <w:proofErr w:type="spellEnd"/>
          </w:p>
        </w:tc>
        <w:tc>
          <w:tcPr>
            <w:tcW w:w="4017" w:type="pct"/>
            <w:shd w:val="clear" w:color="auto" w:fill="FFFFFF"/>
            <w:hideMark/>
          </w:tcPr>
          <w:p w14:paraId="099D0361" w14:textId="28D9D2DF" w:rsidR="00DA20C5" w:rsidRPr="00DA20C5" w:rsidRDefault="00DA20C5" w:rsidP="00DA20C5">
            <w:pPr>
              <w:pStyle w:val="aa"/>
              <w:rPr>
                <w:rFonts w:ascii="Roboto" w:hAnsi="Roboto"/>
              </w:rPr>
            </w:pPr>
            <w:r w:rsidRPr="00DA20C5">
              <w:rPr>
                <w:rFonts w:ascii="Roboto" w:hAnsi="Roboto"/>
              </w:rPr>
              <w:t>可设置为让子元素的左边和</w:t>
            </w:r>
            <w:r w:rsidRPr="00DA20C5">
              <w:rPr>
                <w:rFonts w:ascii="Roboto" w:hAnsi="Roboto"/>
              </w:rPr>
              <w:t>/</w:t>
            </w:r>
            <w:r w:rsidRPr="00DA20C5">
              <w:rPr>
                <w:rFonts w:ascii="Roboto" w:hAnsi="Roboto"/>
              </w:rPr>
              <w:t>或右边裁剪至其容器边界的附加选项。裁剪基于水平重力：左边重力裁剪右边缘，右边重力裁剪左边缘，重力不会同时裁剪两边。</w:t>
            </w:r>
          </w:p>
        </w:tc>
      </w:tr>
    </w:tbl>
    <w:p w14:paraId="1A4845FD" w14:textId="71B0125F" w:rsidR="004E2F2E" w:rsidRDefault="009E3DD3" w:rsidP="009E3DD3">
      <w:pPr>
        <w:pStyle w:val="a5"/>
      </w:pPr>
      <w:bookmarkStart w:id="64" w:name="_Ref98159261"/>
      <w:r>
        <w:rPr>
          <w:rFonts w:hint="eastAsia"/>
        </w:rPr>
        <w:t>表</w:t>
      </w:r>
      <w:r>
        <w:rPr>
          <w:rFonts w:hint="eastAsia"/>
        </w:rPr>
        <w:t xml:space="preserve"> </w:t>
      </w:r>
      <w:r w:rsidR="002A57C4">
        <w:fldChar w:fldCharType="begin"/>
      </w:r>
      <w:r w:rsidR="002A57C4">
        <w:instrText xml:space="preserve"> </w:instrText>
      </w:r>
      <w:r w:rsidR="002A57C4">
        <w:rPr>
          <w:rFonts w:hint="eastAsia"/>
        </w:rPr>
        <w:instrText>STYLEREF 1 \s</w:instrText>
      </w:r>
      <w:r w:rsidR="002A57C4">
        <w:instrText xml:space="preserve"> </w:instrText>
      </w:r>
      <w:r w:rsidR="002A57C4">
        <w:fldChar w:fldCharType="separate"/>
      </w:r>
      <w:r w:rsidR="002A57C4">
        <w:rPr>
          <w:noProof/>
        </w:rPr>
        <w:t>3</w:t>
      </w:r>
      <w:r w:rsidR="002A57C4">
        <w:fldChar w:fldCharType="end"/>
      </w:r>
      <w:r w:rsidR="002A57C4">
        <w:noBreakHyphen/>
      </w:r>
      <w:r w:rsidR="002A57C4">
        <w:fldChar w:fldCharType="begin"/>
      </w:r>
      <w:r w:rsidR="002A57C4">
        <w:instrText xml:space="preserve"> </w:instrText>
      </w:r>
      <w:r w:rsidR="002A57C4">
        <w:rPr>
          <w:rFonts w:hint="eastAsia"/>
        </w:rPr>
        <w:instrText xml:space="preserve">SEQ </w:instrText>
      </w:r>
      <w:r w:rsidR="002A57C4">
        <w:rPr>
          <w:rFonts w:hint="eastAsia"/>
        </w:rPr>
        <w:instrText>表</w:instrText>
      </w:r>
      <w:r w:rsidR="002A57C4">
        <w:rPr>
          <w:rFonts w:hint="eastAsia"/>
        </w:rPr>
        <w:instrText xml:space="preserve"> \* ARABIC \s 1</w:instrText>
      </w:r>
      <w:r w:rsidR="002A57C4">
        <w:instrText xml:space="preserve"> </w:instrText>
      </w:r>
      <w:r w:rsidR="002A57C4">
        <w:fldChar w:fldCharType="separate"/>
      </w:r>
      <w:r w:rsidR="002A57C4">
        <w:rPr>
          <w:noProof/>
        </w:rPr>
        <w:t>3</w:t>
      </w:r>
      <w:r w:rsidR="002A57C4">
        <w:fldChar w:fldCharType="end"/>
      </w:r>
      <w:bookmarkEnd w:id="64"/>
    </w:p>
    <w:p w14:paraId="76A252F0" w14:textId="09D6D71C" w:rsidR="00F37968" w:rsidRDefault="00F37968" w:rsidP="00376628">
      <w:pPr>
        <w:pStyle w:val="20"/>
        <w:ind w:firstLine="720"/>
        <w:rPr>
          <w:rFonts w:hint="eastAsia"/>
        </w:rPr>
      </w:pPr>
      <w:proofErr w:type="spellStart"/>
      <w:r>
        <w:t>android:</w:t>
      </w:r>
      <w:r>
        <w:t>mipmap</w:t>
      </w:r>
      <w:proofErr w:type="spellEnd"/>
      <w:r>
        <w:rPr>
          <w:rFonts w:hint="eastAsia"/>
        </w:rPr>
        <w:t>，</w:t>
      </w:r>
      <w:r>
        <w:rPr>
          <w:rFonts w:hint="eastAsia"/>
        </w:rPr>
        <w:t>布尔值。启用或停用</w:t>
      </w:r>
      <w:r>
        <w:rPr>
          <w:rFonts w:hint="eastAsia"/>
        </w:rPr>
        <w:t xml:space="preserve"> mipmap </w:t>
      </w:r>
      <w:r>
        <w:rPr>
          <w:rFonts w:hint="eastAsia"/>
        </w:rPr>
        <w:t>提示。如需了解详情，请参阅</w:t>
      </w:r>
      <w:r>
        <w:rPr>
          <w:rFonts w:hint="eastAsia"/>
        </w:rPr>
        <w:t xml:space="preserve"> </w:t>
      </w:r>
      <w:proofErr w:type="spellStart"/>
      <w:r>
        <w:rPr>
          <w:rFonts w:hint="eastAsia"/>
        </w:rPr>
        <w:t>setHasMipMap</w:t>
      </w:r>
      <w:proofErr w:type="spellEnd"/>
      <w:r>
        <w:rPr>
          <w:rFonts w:hint="eastAsia"/>
        </w:rPr>
        <w:t>()</w:t>
      </w:r>
      <w:r>
        <w:rPr>
          <w:rFonts w:hint="eastAsia"/>
        </w:rPr>
        <w:t>。默认值为</w:t>
      </w:r>
      <w:r>
        <w:rPr>
          <w:rFonts w:hint="eastAsia"/>
        </w:rPr>
        <w:t xml:space="preserve"> false</w:t>
      </w:r>
      <w:r>
        <w:rPr>
          <w:rFonts w:hint="eastAsia"/>
        </w:rPr>
        <w:t>。</w:t>
      </w:r>
    </w:p>
    <w:p w14:paraId="26278047" w14:textId="0756D234" w:rsidR="0035090C" w:rsidRDefault="00F37968" w:rsidP="00F83B96">
      <w:pPr>
        <w:pStyle w:val="20"/>
        <w:ind w:firstLine="720"/>
      </w:pPr>
      <w:proofErr w:type="spellStart"/>
      <w:r>
        <w:lastRenderedPageBreak/>
        <w:t>android:tileMode</w:t>
      </w:r>
      <w:proofErr w:type="spellEnd"/>
      <w:r>
        <w:rPr>
          <w:rFonts w:hint="eastAsia"/>
        </w:rPr>
        <w:t>，</w:t>
      </w:r>
      <w:r>
        <w:rPr>
          <w:rFonts w:hint="eastAsia"/>
        </w:rPr>
        <w:t>关键字。定义平铺模式。当平铺模式启用时，位图会重复。重力在平铺模式启用时将被忽略。必须是以下常量值之一：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8"/>
        <w:gridCol w:w="8312"/>
      </w:tblGrid>
      <w:tr w:rsidR="004B232F" w:rsidRPr="004B232F" w14:paraId="535B4A76" w14:textId="77777777" w:rsidTr="004B232F">
        <w:trPr>
          <w:trHeight w:val="115"/>
        </w:trPr>
        <w:tc>
          <w:tcPr>
            <w:tcW w:w="555" w:type="pct"/>
            <w:shd w:val="clear" w:color="auto" w:fill="FFFFFF"/>
            <w:vAlign w:val="center"/>
            <w:hideMark/>
          </w:tcPr>
          <w:p w14:paraId="7C31F044" w14:textId="77777777" w:rsidR="004B232F" w:rsidRPr="004B232F" w:rsidRDefault="004B232F" w:rsidP="004B232F">
            <w:pPr>
              <w:pStyle w:val="a9"/>
            </w:pPr>
            <w:r w:rsidRPr="004B232F">
              <w:t>值</w:t>
            </w:r>
          </w:p>
        </w:tc>
        <w:tc>
          <w:tcPr>
            <w:tcW w:w="4445" w:type="pct"/>
            <w:shd w:val="clear" w:color="auto" w:fill="FFFFFF"/>
            <w:vAlign w:val="center"/>
            <w:hideMark/>
          </w:tcPr>
          <w:p w14:paraId="22DB5512" w14:textId="77777777" w:rsidR="004B232F" w:rsidRPr="004B232F" w:rsidRDefault="004B232F" w:rsidP="004B232F">
            <w:pPr>
              <w:pStyle w:val="a9"/>
            </w:pPr>
            <w:r w:rsidRPr="004B232F">
              <w:t>说明</w:t>
            </w:r>
          </w:p>
        </w:tc>
      </w:tr>
      <w:tr w:rsidR="004B232F" w:rsidRPr="004B232F" w14:paraId="16732815" w14:textId="77777777" w:rsidTr="004B232F">
        <w:tc>
          <w:tcPr>
            <w:tcW w:w="555" w:type="pct"/>
            <w:shd w:val="clear" w:color="auto" w:fill="FFFFFF"/>
            <w:hideMark/>
          </w:tcPr>
          <w:p w14:paraId="7044702C" w14:textId="77777777" w:rsidR="004B232F" w:rsidRPr="004B232F" w:rsidRDefault="004B232F" w:rsidP="004B232F">
            <w:pPr>
              <w:pStyle w:val="aa"/>
              <w:rPr>
                <w:rFonts w:ascii="Roboto" w:hAnsi="Roboto"/>
              </w:rPr>
            </w:pPr>
            <w:r w:rsidRPr="004B232F">
              <w:rPr>
                <w:bdr w:val="none" w:sz="0" w:space="0" w:color="auto" w:frame="1"/>
              </w:rPr>
              <w:t>disabled</w:t>
            </w:r>
          </w:p>
        </w:tc>
        <w:tc>
          <w:tcPr>
            <w:tcW w:w="4445" w:type="pct"/>
            <w:shd w:val="clear" w:color="auto" w:fill="FFFFFF"/>
            <w:hideMark/>
          </w:tcPr>
          <w:p w14:paraId="0C9049FD" w14:textId="77777777" w:rsidR="004B232F" w:rsidRPr="004B232F" w:rsidRDefault="004B232F" w:rsidP="004B232F">
            <w:pPr>
              <w:pStyle w:val="aa"/>
              <w:rPr>
                <w:rFonts w:ascii="Roboto" w:hAnsi="Roboto"/>
              </w:rPr>
            </w:pPr>
            <w:r w:rsidRPr="004B232F">
              <w:rPr>
                <w:rFonts w:ascii="Roboto" w:hAnsi="Roboto"/>
              </w:rPr>
              <w:t>不平铺位图。这是默认值。</w:t>
            </w:r>
          </w:p>
        </w:tc>
      </w:tr>
      <w:tr w:rsidR="004B232F" w:rsidRPr="004B232F" w14:paraId="2F8B0EF2" w14:textId="77777777" w:rsidTr="004B232F">
        <w:tc>
          <w:tcPr>
            <w:tcW w:w="555" w:type="pct"/>
            <w:shd w:val="clear" w:color="auto" w:fill="FFFFFF"/>
            <w:hideMark/>
          </w:tcPr>
          <w:p w14:paraId="5AD577CE" w14:textId="77777777" w:rsidR="004B232F" w:rsidRPr="004B232F" w:rsidRDefault="004B232F" w:rsidP="004B232F">
            <w:pPr>
              <w:pStyle w:val="aa"/>
              <w:rPr>
                <w:rFonts w:ascii="Roboto" w:hAnsi="Roboto"/>
              </w:rPr>
            </w:pPr>
            <w:r w:rsidRPr="004B232F">
              <w:rPr>
                <w:bdr w:val="none" w:sz="0" w:space="0" w:color="auto" w:frame="1"/>
              </w:rPr>
              <w:t>clamp</w:t>
            </w:r>
          </w:p>
        </w:tc>
        <w:tc>
          <w:tcPr>
            <w:tcW w:w="4445" w:type="pct"/>
            <w:shd w:val="clear" w:color="auto" w:fill="FFFFFF"/>
            <w:hideMark/>
          </w:tcPr>
          <w:p w14:paraId="4A62134B" w14:textId="77777777" w:rsidR="004B232F" w:rsidRPr="004B232F" w:rsidRDefault="004B232F" w:rsidP="004B232F">
            <w:pPr>
              <w:pStyle w:val="aa"/>
              <w:rPr>
                <w:rFonts w:ascii="Roboto" w:hAnsi="Roboto"/>
              </w:rPr>
            </w:pPr>
            <w:r w:rsidRPr="004B232F">
              <w:rPr>
                <w:rFonts w:ascii="Roboto" w:hAnsi="Roboto"/>
              </w:rPr>
              <w:t>当着色器绘制范围超出其原边界时复制边缘颜色</w:t>
            </w:r>
          </w:p>
        </w:tc>
      </w:tr>
      <w:tr w:rsidR="004B232F" w:rsidRPr="004B232F" w14:paraId="3499DFA7" w14:textId="77777777" w:rsidTr="004B232F">
        <w:tc>
          <w:tcPr>
            <w:tcW w:w="555" w:type="pct"/>
            <w:shd w:val="clear" w:color="auto" w:fill="FFFFFF"/>
            <w:hideMark/>
          </w:tcPr>
          <w:p w14:paraId="04C92692" w14:textId="77777777" w:rsidR="004B232F" w:rsidRPr="004B232F" w:rsidRDefault="004B232F" w:rsidP="004B232F">
            <w:pPr>
              <w:pStyle w:val="aa"/>
              <w:rPr>
                <w:rFonts w:ascii="Roboto" w:hAnsi="Roboto"/>
              </w:rPr>
            </w:pPr>
            <w:r w:rsidRPr="004B232F">
              <w:rPr>
                <w:bdr w:val="none" w:sz="0" w:space="0" w:color="auto" w:frame="1"/>
              </w:rPr>
              <w:t>repeat</w:t>
            </w:r>
          </w:p>
        </w:tc>
        <w:tc>
          <w:tcPr>
            <w:tcW w:w="4445" w:type="pct"/>
            <w:shd w:val="clear" w:color="auto" w:fill="FFFFFF"/>
            <w:hideMark/>
          </w:tcPr>
          <w:p w14:paraId="33D95B8C" w14:textId="77777777" w:rsidR="004B232F" w:rsidRPr="004B232F" w:rsidRDefault="004B232F" w:rsidP="004B232F">
            <w:pPr>
              <w:pStyle w:val="aa"/>
              <w:rPr>
                <w:rFonts w:ascii="Roboto" w:hAnsi="Roboto"/>
              </w:rPr>
            </w:pPr>
            <w:r w:rsidRPr="004B232F">
              <w:rPr>
                <w:rFonts w:ascii="Roboto" w:hAnsi="Roboto"/>
              </w:rPr>
              <w:t>水平和垂直重复着色器的图像。</w:t>
            </w:r>
          </w:p>
        </w:tc>
      </w:tr>
      <w:tr w:rsidR="004B232F" w:rsidRPr="004B232F" w14:paraId="75829B25" w14:textId="77777777" w:rsidTr="004B232F">
        <w:tc>
          <w:tcPr>
            <w:tcW w:w="555" w:type="pct"/>
            <w:shd w:val="clear" w:color="auto" w:fill="FFFFFF"/>
            <w:hideMark/>
          </w:tcPr>
          <w:p w14:paraId="0E25E2B0" w14:textId="77777777" w:rsidR="004B232F" w:rsidRPr="004B232F" w:rsidRDefault="004B232F" w:rsidP="004B232F">
            <w:pPr>
              <w:pStyle w:val="aa"/>
              <w:rPr>
                <w:rFonts w:ascii="Roboto" w:hAnsi="Roboto"/>
              </w:rPr>
            </w:pPr>
            <w:r w:rsidRPr="004B232F">
              <w:rPr>
                <w:bdr w:val="none" w:sz="0" w:space="0" w:color="auto" w:frame="1"/>
              </w:rPr>
              <w:t>mirror</w:t>
            </w:r>
          </w:p>
        </w:tc>
        <w:tc>
          <w:tcPr>
            <w:tcW w:w="4445" w:type="pct"/>
            <w:shd w:val="clear" w:color="auto" w:fill="FFFFFF"/>
            <w:hideMark/>
          </w:tcPr>
          <w:p w14:paraId="5E762552" w14:textId="77777777" w:rsidR="004B232F" w:rsidRPr="004B232F" w:rsidRDefault="004B232F" w:rsidP="004B232F">
            <w:pPr>
              <w:pStyle w:val="aa"/>
              <w:rPr>
                <w:rFonts w:ascii="Roboto" w:hAnsi="Roboto"/>
              </w:rPr>
            </w:pPr>
            <w:r w:rsidRPr="004B232F">
              <w:rPr>
                <w:rFonts w:ascii="Roboto" w:hAnsi="Roboto"/>
              </w:rPr>
              <w:t>水平和垂直重复着色器的图像，交替镜像图像以使相邻图像始终相接。</w:t>
            </w:r>
          </w:p>
        </w:tc>
      </w:tr>
    </w:tbl>
    <w:p w14:paraId="355A9FBF" w14:textId="346BD300" w:rsidR="0094034A" w:rsidRDefault="0094034A" w:rsidP="0094034A">
      <w:pPr>
        <w:pStyle w:val="a5"/>
      </w:pPr>
      <w:r>
        <w:rPr>
          <w:rFonts w:hint="eastAsia"/>
        </w:rPr>
        <w:t>表</w:t>
      </w:r>
      <w:r>
        <w:rPr>
          <w:rFonts w:hint="eastAsia"/>
        </w:rPr>
        <w:t xml:space="preserve"> </w:t>
      </w:r>
      <w:r w:rsidR="002A57C4">
        <w:fldChar w:fldCharType="begin"/>
      </w:r>
      <w:r w:rsidR="002A57C4">
        <w:instrText xml:space="preserve"> </w:instrText>
      </w:r>
      <w:r w:rsidR="002A57C4">
        <w:rPr>
          <w:rFonts w:hint="eastAsia"/>
        </w:rPr>
        <w:instrText>STYLEREF 1 \s</w:instrText>
      </w:r>
      <w:r w:rsidR="002A57C4">
        <w:instrText xml:space="preserve"> </w:instrText>
      </w:r>
      <w:r w:rsidR="002A57C4">
        <w:fldChar w:fldCharType="separate"/>
      </w:r>
      <w:r w:rsidR="002A57C4">
        <w:rPr>
          <w:noProof/>
        </w:rPr>
        <w:t>3</w:t>
      </w:r>
      <w:r w:rsidR="002A57C4">
        <w:fldChar w:fldCharType="end"/>
      </w:r>
      <w:r w:rsidR="002A57C4">
        <w:noBreakHyphen/>
      </w:r>
      <w:r w:rsidR="002A57C4">
        <w:fldChar w:fldCharType="begin"/>
      </w:r>
      <w:r w:rsidR="002A57C4">
        <w:instrText xml:space="preserve"> </w:instrText>
      </w:r>
      <w:r w:rsidR="002A57C4">
        <w:rPr>
          <w:rFonts w:hint="eastAsia"/>
        </w:rPr>
        <w:instrText xml:space="preserve">SEQ </w:instrText>
      </w:r>
      <w:r w:rsidR="002A57C4">
        <w:rPr>
          <w:rFonts w:hint="eastAsia"/>
        </w:rPr>
        <w:instrText>表</w:instrText>
      </w:r>
      <w:r w:rsidR="002A57C4">
        <w:rPr>
          <w:rFonts w:hint="eastAsia"/>
        </w:rPr>
        <w:instrText xml:space="preserve"> \* ARABIC \s 1</w:instrText>
      </w:r>
      <w:r w:rsidR="002A57C4">
        <w:instrText xml:space="preserve"> </w:instrText>
      </w:r>
      <w:r w:rsidR="002A57C4">
        <w:fldChar w:fldCharType="separate"/>
      </w:r>
      <w:r w:rsidR="002A57C4">
        <w:rPr>
          <w:noProof/>
        </w:rPr>
        <w:t>4</w:t>
      </w:r>
      <w:r w:rsidR="002A57C4">
        <w:fldChar w:fldCharType="end"/>
      </w:r>
    </w:p>
    <w:p w14:paraId="0B931D44" w14:textId="6B5BA1CA" w:rsidR="0094034A" w:rsidRDefault="0094034A" w:rsidP="0094034A">
      <w:pPr>
        <w:ind w:left="480" w:firstLineChars="0" w:firstLine="0"/>
        <w:rPr>
          <w:rFonts w:hint="eastAsia"/>
        </w:rPr>
      </w:pPr>
      <w:r>
        <w:rPr>
          <w:rFonts w:hint="eastAsia"/>
        </w:rPr>
        <w:t>示例：</w:t>
      </w:r>
    </w:p>
    <w:p w14:paraId="3112ADC2" w14:textId="77777777" w:rsidR="0094034A" w:rsidRPr="00F469DC" w:rsidRDefault="0094034A" w:rsidP="00F469DC">
      <w:pPr>
        <w:pStyle w:val="a6"/>
        <w:ind w:left="240" w:right="720" w:firstLine="180"/>
      </w:pPr>
      <w:r w:rsidRPr="00F469DC">
        <w:t>&lt;?xml version="1.0" encoding="utf-8"?&gt;</w:t>
      </w:r>
    </w:p>
    <w:p w14:paraId="34A0C790" w14:textId="77777777" w:rsidR="0094034A" w:rsidRPr="00F469DC" w:rsidRDefault="0094034A" w:rsidP="00F469DC">
      <w:pPr>
        <w:pStyle w:val="a6"/>
        <w:ind w:left="240" w:right="720" w:firstLine="180"/>
      </w:pPr>
      <w:r w:rsidRPr="00F469DC">
        <w:t xml:space="preserve">&lt;bitmap </w:t>
      </w:r>
      <w:proofErr w:type="spellStart"/>
      <w:r w:rsidRPr="00F469DC">
        <w:t>xmlns:android</w:t>
      </w:r>
      <w:proofErr w:type="spellEnd"/>
      <w:r w:rsidRPr="00F469DC">
        <w:t>="http://schemas.android.com/</w:t>
      </w:r>
      <w:proofErr w:type="spellStart"/>
      <w:r w:rsidRPr="00F469DC">
        <w:t>apk</w:t>
      </w:r>
      <w:proofErr w:type="spellEnd"/>
      <w:r w:rsidRPr="00F469DC">
        <w:t>/res/android"</w:t>
      </w:r>
    </w:p>
    <w:p w14:paraId="1714C238" w14:textId="77777777" w:rsidR="0094034A" w:rsidRPr="00F469DC" w:rsidRDefault="0094034A" w:rsidP="00F469DC">
      <w:pPr>
        <w:pStyle w:val="a6"/>
        <w:ind w:left="240" w:right="720" w:firstLine="180"/>
      </w:pPr>
      <w:r w:rsidRPr="00F469DC">
        <w:t xml:space="preserve">    </w:t>
      </w:r>
      <w:proofErr w:type="spellStart"/>
      <w:r w:rsidRPr="00F469DC">
        <w:t>android:src</w:t>
      </w:r>
      <w:proofErr w:type="spellEnd"/>
      <w:r w:rsidRPr="00F469DC">
        <w:t>="@drawable/icon"</w:t>
      </w:r>
    </w:p>
    <w:p w14:paraId="28CAD003" w14:textId="165B56BF" w:rsidR="00DA169F" w:rsidRPr="00F469DC" w:rsidRDefault="0094034A" w:rsidP="00F469DC">
      <w:pPr>
        <w:pStyle w:val="a6"/>
        <w:ind w:left="240" w:right="720" w:firstLine="180"/>
      </w:pPr>
      <w:r w:rsidRPr="00F469DC">
        <w:t xml:space="preserve">    </w:t>
      </w:r>
      <w:proofErr w:type="spellStart"/>
      <w:r w:rsidRPr="00F469DC">
        <w:t>android:tileMode</w:t>
      </w:r>
      <w:proofErr w:type="spellEnd"/>
      <w:r w:rsidRPr="00F469DC">
        <w:t>="repeat" /&gt;</w:t>
      </w:r>
    </w:p>
    <w:p w14:paraId="491B9894" w14:textId="43591FE2" w:rsidR="0094034A" w:rsidRDefault="00F469DC" w:rsidP="00F469DC">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57</w:t>
      </w:r>
      <w:r w:rsidR="00EF15E2">
        <w:fldChar w:fldCharType="end"/>
      </w:r>
    </w:p>
    <w:p w14:paraId="044CC6B1" w14:textId="77777777" w:rsidR="003E422A" w:rsidRDefault="003E422A" w:rsidP="003E422A">
      <w:pPr>
        <w:pStyle w:val="4"/>
        <w:rPr>
          <w:rFonts w:hint="eastAsia"/>
        </w:rPr>
      </w:pPr>
      <w:r>
        <w:rPr>
          <w:rFonts w:hint="eastAsia"/>
        </w:rPr>
        <w:t>九宫格</w:t>
      </w:r>
    </w:p>
    <w:p w14:paraId="1D4A91D9" w14:textId="6595F8EC" w:rsidR="003E422A" w:rsidRDefault="003E422A" w:rsidP="003E422A">
      <w:proofErr w:type="spellStart"/>
      <w:r>
        <w:rPr>
          <w:rFonts w:hint="eastAsia"/>
        </w:rPr>
        <w:t>NinePatch</w:t>
      </w:r>
      <w:proofErr w:type="spellEnd"/>
      <w:r>
        <w:rPr>
          <w:rFonts w:hint="eastAsia"/>
        </w:rPr>
        <w:t xml:space="preserve"> </w:t>
      </w:r>
      <w:r>
        <w:rPr>
          <w:rFonts w:hint="eastAsia"/>
        </w:rPr>
        <w:t>是一种</w:t>
      </w:r>
      <w:r>
        <w:rPr>
          <w:rFonts w:hint="eastAsia"/>
        </w:rPr>
        <w:t xml:space="preserve"> PNG </w:t>
      </w:r>
      <w:r>
        <w:rPr>
          <w:rFonts w:hint="eastAsia"/>
        </w:rPr>
        <w:t>图像，您可在其中定义可伸缩区域，以便</w:t>
      </w:r>
      <w:r w:rsidR="00CF0F8F">
        <w:rPr>
          <w:rFonts w:hint="eastAsia"/>
        </w:rPr>
        <w:t>安卓</w:t>
      </w:r>
      <w:r>
        <w:rPr>
          <w:rFonts w:hint="eastAsia"/>
        </w:rPr>
        <w:t>在视图中的内容超出正常图像边界时进行缩放。此类图像通常指定为至少有一个尺寸设置为</w:t>
      </w:r>
      <w:r>
        <w:rPr>
          <w:rFonts w:hint="eastAsia"/>
        </w:rPr>
        <w:t xml:space="preserve"> "</w:t>
      </w:r>
      <w:proofErr w:type="spellStart"/>
      <w:r>
        <w:rPr>
          <w:rFonts w:hint="eastAsia"/>
        </w:rPr>
        <w:t>wrap_content</w:t>
      </w:r>
      <w:proofErr w:type="spellEnd"/>
      <w:r>
        <w:rPr>
          <w:rFonts w:hint="eastAsia"/>
        </w:rPr>
        <w:t xml:space="preserve">" </w:t>
      </w:r>
      <w:r>
        <w:rPr>
          <w:rFonts w:hint="eastAsia"/>
        </w:rPr>
        <w:t>的视图背景，而且当视图通过扩展来适应内容时，九宫格图像也会通过扩展来匹配视图的大小。举例而言，</w:t>
      </w:r>
      <w:r w:rsidR="00CF0F8F">
        <w:rPr>
          <w:rFonts w:hint="eastAsia"/>
        </w:rPr>
        <w:t>安卓</w:t>
      </w:r>
      <w:r>
        <w:rPr>
          <w:rFonts w:hint="eastAsia"/>
        </w:rPr>
        <w:t>的标准</w:t>
      </w:r>
      <w:r w:rsidR="00CF0F8F">
        <w:rPr>
          <w:rFonts w:hint="eastAsia"/>
        </w:rPr>
        <w:t>按钮</w:t>
      </w:r>
      <w:r>
        <w:rPr>
          <w:rFonts w:hint="eastAsia"/>
        </w:rPr>
        <w:t>所使用的背景便是典型的九宫格图像，其必须通过伸缩来适应按钮内的文本（或图像）。与普通位图一样，您可直接引用九宫格文件，也可通过</w:t>
      </w:r>
      <w:r>
        <w:rPr>
          <w:rFonts w:hint="eastAsia"/>
        </w:rPr>
        <w:t xml:space="preserve"> XML </w:t>
      </w:r>
      <w:r>
        <w:rPr>
          <w:rFonts w:hint="eastAsia"/>
        </w:rPr>
        <w:t>定义资源对其进行引用。</w:t>
      </w:r>
    </w:p>
    <w:p w14:paraId="6CAB36A7" w14:textId="77777777" w:rsidR="003E422A" w:rsidRDefault="003E422A" w:rsidP="006B4C6E">
      <w:pPr>
        <w:pStyle w:val="a0"/>
        <w:ind w:firstLine="482"/>
        <w:rPr>
          <w:rFonts w:hint="eastAsia"/>
        </w:rPr>
      </w:pPr>
      <w:r>
        <w:rPr>
          <w:rFonts w:hint="eastAsia"/>
        </w:rPr>
        <w:t>文件位置：</w:t>
      </w:r>
    </w:p>
    <w:p w14:paraId="1EA4028E" w14:textId="778F343B" w:rsidR="003E422A" w:rsidRDefault="003E422A" w:rsidP="006B4C6E">
      <w:pPr>
        <w:pStyle w:val="20"/>
        <w:ind w:firstLine="720"/>
        <w:rPr>
          <w:rFonts w:hint="eastAsia"/>
        </w:rPr>
      </w:pPr>
      <w:r>
        <w:t>res/drawable/filename.9.png</w:t>
      </w:r>
      <w:r w:rsidR="006B4C6E">
        <w:rPr>
          <w:rFonts w:hint="eastAsia"/>
        </w:rPr>
        <w:t>，</w:t>
      </w:r>
      <w:r>
        <w:rPr>
          <w:rFonts w:hint="eastAsia"/>
        </w:rPr>
        <w:t>文件名用作资源</w:t>
      </w:r>
      <w:r>
        <w:rPr>
          <w:rFonts w:hint="eastAsia"/>
        </w:rPr>
        <w:t xml:space="preserve"> ID</w:t>
      </w:r>
      <w:r>
        <w:rPr>
          <w:rFonts w:hint="eastAsia"/>
        </w:rPr>
        <w:t>。</w:t>
      </w:r>
    </w:p>
    <w:p w14:paraId="1502B7C3" w14:textId="77777777" w:rsidR="003E422A" w:rsidRDefault="003E422A" w:rsidP="006B4C6E">
      <w:pPr>
        <w:pStyle w:val="a0"/>
        <w:ind w:firstLine="482"/>
        <w:rPr>
          <w:rFonts w:hint="eastAsia"/>
        </w:rPr>
      </w:pPr>
      <w:r>
        <w:rPr>
          <w:rFonts w:hint="eastAsia"/>
        </w:rPr>
        <w:t>编译资源的数据类型：</w:t>
      </w:r>
    </w:p>
    <w:p w14:paraId="245073D5" w14:textId="77777777" w:rsidR="003E422A" w:rsidRDefault="003E422A" w:rsidP="006B4C6E">
      <w:pPr>
        <w:pStyle w:val="20"/>
        <w:ind w:firstLine="720"/>
        <w:rPr>
          <w:rFonts w:hint="eastAsia"/>
        </w:rPr>
      </w:pPr>
      <w:r>
        <w:rPr>
          <w:rFonts w:hint="eastAsia"/>
        </w:rPr>
        <w:t>指向</w:t>
      </w:r>
      <w:r>
        <w:rPr>
          <w:rFonts w:hint="eastAsia"/>
        </w:rPr>
        <w:t xml:space="preserve"> </w:t>
      </w:r>
      <w:proofErr w:type="spellStart"/>
      <w:r>
        <w:rPr>
          <w:rFonts w:hint="eastAsia"/>
        </w:rPr>
        <w:t>NinePatchDrawable</w:t>
      </w:r>
      <w:proofErr w:type="spellEnd"/>
      <w:r>
        <w:rPr>
          <w:rFonts w:hint="eastAsia"/>
        </w:rPr>
        <w:t xml:space="preserve"> </w:t>
      </w:r>
      <w:r>
        <w:rPr>
          <w:rFonts w:hint="eastAsia"/>
        </w:rPr>
        <w:t>的资源指针。</w:t>
      </w:r>
    </w:p>
    <w:p w14:paraId="3D786A80" w14:textId="77777777" w:rsidR="003E422A" w:rsidRDefault="003E422A" w:rsidP="006B4C6E">
      <w:pPr>
        <w:pStyle w:val="a0"/>
        <w:ind w:firstLine="482"/>
        <w:rPr>
          <w:rFonts w:hint="eastAsia"/>
        </w:rPr>
      </w:pPr>
      <w:r>
        <w:rPr>
          <w:rFonts w:hint="eastAsia"/>
        </w:rPr>
        <w:t>资源引用：</w:t>
      </w:r>
    </w:p>
    <w:p w14:paraId="4F9A8C36" w14:textId="77777777" w:rsidR="003E422A" w:rsidRDefault="003E422A" w:rsidP="006B4C6E">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7701DA0B" w14:textId="77777777" w:rsidR="003E422A" w:rsidRDefault="003E422A" w:rsidP="006B4C6E">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0C6EBC86" w14:textId="55728D37" w:rsidR="003E422A" w:rsidRDefault="003E422A" w:rsidP="003E422A">
      <w:pPr>
        <w:rPr>
          <w:rFonts w:hint="eastAsia"/>
        </w:rPr>
      </w:pPr>
      <w:r>
        <w:rPr>
          <w:rFonts w:hint="eastAsia"/>
        </w:rPr>
        <w:t>当图像保存为</w:t>
      </w:r>
      <w:r>
        <w:rPr>
          <w:rFonts w:hint="eastAsia"/>
        </w:rPr>
        <w:t xml:space="preserve"> res/drawable/myninepatch.9.png </w:t>
      </w:r>
      <w:r>
        <w:rPr>
          <w:rFonts w:hint="eastAsia"/>
        </w:rPr>
        <w:t>后，此布局</w:t>
      </w:r>
      <w:r>
        <w:rPr>
          <w:rFonts w:hint="eastAsia"/>
        </w:rPr>
        <w:t xml:space="preserve"> XML </w:t>
      </w:r>
      <w:r>
        <w:rPr>
          <w:rFonts w:hint="eastAsia"/>
        </w:rPr>
        <w:t>会将九宫格应用到视图：</w:t>
      </w:r>
    </w:p>
    <w:p w14:paraId="19B147FE" w14:textId="77777777" w:rsidR="003E422A" w:rsidRDefault="003E422A" w:rsidP="00F42E0C">
      <w:pPr>
        <w:pStyle w:val="a6"/>
        <w:ind w:left="240" w:right="720" w:firstLine="180"/>
      </w:pPr>
      <w:r>
        <w:t>&lt;Button</w:t>
      </w:r>
    </w:p>
    <w:p w14:paraId="41239F02" w14:textId="77777777" w:rsidR="003E422A" w:rsidRDefault="003E422A" w:rsidP="00F42E0C">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0E97F15D" w14:textId="77777777" w:rsidR="003E422A" w:rsidRDefault="003E422A" w:rsidP="00F42E0C">
      <w:pPr>
        <w:pStyle w:val="a6"/>
        <w:ind w:left="240" w:right="720" w:firstLine="180"/>
      </w:pPr>
      <w:r>
        <w:lastRenderedPageBreak/>
        <w:t xml:space="preserve">    </w:t>
      </w:r>
      <w:proofErr w:type="spellStart"/>
      <w:r>
        <w:t>android:layout_width</w:t>
      </w:r>
      <w:proofErr w:type="spellEnd"/>
      <w:r>
        <w:t>="</w:t>
      </w:r>
      <w:proofErr w:type="spellStart"/>
      <w:r>
        <w:t>wrap_content</w:t>
      </w:r>
      <w:proofErr w:type="spellEnd"/>
      <w:r>
        <w:t>"</w:t>
      </w:r>
    </w:p>
    <w:p w14:paraId="761323E5" w14:textId="77777777" w:rsidR="003E422A" w:rsidRDefault="003E422A" w:rsidP="00F42E0C">
      <w:pPr>
        <w:pStyle w:val="a6"/>
        <w:ind w:left="240" w:right="720" w:firstLine="180"/>
      </w:pPr>
      <w:r>
        <w:t xml:space="preserve">    </w:t>
      </w:r>
      <w:proofErr w:type="spellStart"/>
      <w:r>
        <w:t>android:background</w:t>
      </w:r>
      <w:proofErr w:type="spellEnd"/>
      <w:r>
        <w:t>="@drawable/</w:t>
      </w:r>
      <w:proofErr w:type="spellStart"/>
      <w:r>
        <w:t>myninepatch</w:t>
      </w:r>
      <w:proofErr w:type="spellEnd"/>
      <w:r>
        <w:t>" /&gt;</w:t>
      </w:r>
    </w:p>
    <w:p w14:paraId="71F85B0D" w14:textId="1A7930C0" w:rsidR="00F42E0C" w:rsidRDefault="0091242E" w:rsidP="0091242E">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58</w:t>
      </w:r>
      <w:r w:rsidR="00EF15E2">
        <w:fldChar w:fldCharType="end"/>
      </w:r>
    </w:p>
    <w:p w14:paraId="73FC0C8A" w14:textId="5E37D686" w:rsidR="003E422A" w:rsidRDefault="003E422A" w:rsidP="003E422A">
      <w:r>
        <w:rPr>
          <w:rFonts w:hint="eastAsia"/>
        </w:rPr>
        <w:t xml:space="preserve">XML </w:t>
      </w:r>
      <w:r>
        <w:rPr>
          <w:rFonts w:hint="eastAsia"/>
        </w:rPr>
        <w:t>九宫格是在</w:t>
      </w:r>
      <w:r>
        <w:rPr>
          <w:rFonts w:hint="eastAsia"/>
        </w:rPr>
        <w:t xml:space="preserve"> XML </w:t>
      </w:r>
      <w:r>
        <w:rPr>
          <w:rFonts w:hint="eastAsia"/>
        </w:rPr>
        <w:t>中定义的资源，指向九宫格文件。</w:t>
      </w:r>
      <w:r>
        <w:rPr>
          <w:rFonts w:hint="eastAsia"/>
        </w:rPr>
        <w:t xml:space="preserve">XML </w:t>
      </w:r>
      <w:r>
        <w:rPr>
          <w:rFonts w:hint="eastAsia"/>
        </w:rPr>
        <w:t>可以为图像指定抖动。</w:t>
      </w:r>
    </w:p>
    <w:p w14:paraId="277A088A" w14:textId="77777777" w:rsidR="003E422A" w:rsidRDefault="003E422A" w:rsidP="00F92D05">
      <w:pPr>
        <w:pStyle w:val="a0"/>
        <w:ind w:firstLine="482"/>
        <w:rPr>
          <w:rFonts w:hint="eastAsia"/>
        </w:rPr>
      </w:pPr>
      <w:r>
        <w:rPr>
          <w:rFonts w:hint="eastAsia"/>
        </w:rPr>
        <w:t>文件位置：</w:t>
      </w:r>
    </w:p>
    <w:p w14:paraId="7BDB1AE4" w14:textId="3A775CE2" w:rsidR="003E422A" w:rsidRDefault="003E422A" w:rsidP="00F92D05">
      <w:pPr>
        <w:pStyle w:val="20"/>
        <w:ind w:firstLine="720"/>
        <w:rPr>
          <w:rFonts w:hint="eastAsia"/>
        </w:rPr>
      </w:pPr>
      <w:r>
        <w:t>res/drawable/filename.xml</w:t>
      </w:r>
      <w:r w:rsidR="00F92D05">
        <w:rPr>
          <w:rFonts w:hint="eastAsia"/>
        </w:rPr>
        <w:t>，</w:t>
      </w:r>
      <w:r>
        <w:rPr>
          <w:rFonts w:hint="eastAsia"/>
        </w:rPr>
        <w:t>文件名用作资源</w:t>
      </w:r>
      <w:r>
        <w:rPr>
          <w:rFonts w:hint="eastAsia"/>
        </w:rPr>
        <w:t xml:space="preserve"> ID</w:t>
      </w:r>
      <w:r>
        <w:rPr>
          <w:rFonts w:hint="eastAsia"/>
        </w:rPr>
        <w:t>。</w:t>
      </w:r>
    </w:p>
    <w:p w14:paraId="1FA3844E" w14:textId="77777777" w:rsidR="003E422A" w:rsidRDefault="003E422A" w:rsidP="00F92D05">
      <w:pPr>
        <w:pStyle w:val="a0"/>
        <w:ind w:firstLine="482"/>
        <w:rPr>
          <w:rFonts w:hint="eastAsia"/>
        </w:rPr>
      </w:pPr>
      <w:r>
        <w:rPr>
          <w:rFonts w:hint="eastAsia"/>
        </w:rPr>
        <w:t>编译资源的数据类型：</w:t>
      </w:r>
    </w:p>
    <w:p w14:paraId="5F177854" w14:textId="77777777" w:rsidR="003E422A" w:rsidRDefault="003E422A" w:rsidP="00F92D05">
      <w:pPr>
        <w:pStyle w:val="20"/>
        <w:ind w:firstLine="720"/>
        <w:rPr>
          <w:rFonts w:hint="eastAsia"/>
        </w:rPr>
      </w:pPr>
      <w:r>
        <w:rPr>
          <w:rFonts w:hint="eastAsia"/>
        </w:rPr>
        <w:t>指向</w:t>
      </w:r>
      <w:r>
        <w:rPr>
          <w:rFonts w:hint="eastAsia"/>
        </w:rPr>
        <w:t xml:space="preserve"> </w:t>
      </w:r>
      <w:proofErr w:type="spellStart"/>
      <w:r>
        <w:rPr>
          <w:rFonts w:hint="eastAsia"/>
        </w:rPr>
        <w:t>NinePatchDrawable</w:t>
      </w:r>
      <w:proofErr w:type="spellEnd"/>
      <w:r>
        <w:rPr>
          <w:rFonts w:hint="eastAsia"/>
        </w:rPr>
        <w:t xml:space="preserve"> </w:t>
      </w:r>
      <w:r>
        <w:rPr>
          <w:rFonts w:hint="eastAsia"/>
        </w:rPr>
        <w:t>的资源指针。</w:t>
      </w:r>
    </w:p>
    <w:p w14:paraId="2270201C" w14:textId="77777777" w:rsidR="003E422A" w:rsidRDefault="003E422A" w:rsidP="00F92D05">
      <w:pPr>
        <w:pStyle w:val="a0"/>
        <w:ind w:firstLine="482"/>
        <w:rPr>
          <w:rFonts w:hint="eastAsia"/>
        </w:rPr>
      </w:pPr>
      <w:r>
        <w:rPr>
          <w:rFonts w:hint="eastAsia"/>
        </w:rPr>
        <w:t>资源引用：</w:t>
      </w:r>
    </w:p>
    <w:p w14:paraId="428C93BC" w14:textId="77777777" w:rsidR="003E422A" w:rsidRDefault="003E422A" w:rsidP="00F92D05">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260C6AAA" w14:textId="77777777" w:rsidR="003E422A" w:rsidRDefault="003E422A" w:rsidP="00F92D05">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47326DF6" w14:textId="10331FAC" w:rsidR="003E422A" w:rsidRDefault="003E422A" w:rsidP="003E422A">
      <w:r>
        <w:rPr>
          <w:rFonts w:hint="eastAsia"/>
        </w:rPr>
        <w:t>语法：</w:t>
      </w:r>
    </w:p>
    <w:p w14:paraId="74B15E97" w14:textId="77777777" w:rsidR="003E422A" w:rsidRDefault="003E422A" w:rsidP="00F92D05">
      <w:pPr>
        <w:pStyle w:val="a6"/>
        <w:ind w:left="240" w:right="720" w:firstLine="180"/>
      </w:pPr>
      <w:r>
        <w:t>&lt;?xml version="1.0" encoding="utf-8"?&gt;</w:t>
      </w:r>
    </w:p>
    <w:p w14:paraId="5386BA18" w14:textId="77777777" w:rsidR="003E422A" w:rsidRDefault="003E422A" w:rsidP="00F92D05">
      <w:pPr>
        <w:pStyle w:val="a6"/>
        <w:ind w:left="240" w:right="720" w:firstLine="180"/>
      </w:pPr>
      <w:r>
        <w:t>&lt;nine-patch</w:t>
      </w:r>
    </w:p>
    <w:p w14:paraId="729E12A4" w14:textId="77777777" w:rsidR="003E422A" w:rsidRDefault="003E422A" w:rsidP="00F92D05">
      <w:pPr>
        <w:pStyle w:val="a6"/>
        <w:ind w:left="240" w:right="720" w:firstLine="180"/>
      </w:pPr>
      <w:r>
        <w:t xml:space="preserve">    </w:t>
      </w:r>
      <w:proofErr w:type="spellStart"/>
      <w:r>
        <w:t>xmlns:android</w:t>
      </w:r>
      <w:proofErr w:type="spellEnd"/>
      <w:r>
        <w:t>="http://schemas.android.com/</w:t>
      </w:r>
      <w:proofErr w:type="spellStart"/>
      <w:r>
        <w:t>apk</w:t>
      </w:r>
      <w:proofErr w:type="spellEnd"/>
      <w:r>
        <w:t>/res/android"</w:t>
      </w:r>
    </w:p>
    <w:p w14:paraId="353E1B4F" w14:textId="77777777" w:rsidR="003E422A" w:rsidRDefault="003E422A" w:rsidP="00F92D05">
      <w:pPr>
        <w:pStyle w:val="a6"/>
        <w:ind w:left="240" w:right="720" w:firstLine="180"/>
      </w:pPr>
      <w:r>
        <w:t xml:space="preserve">    </w:t>
      </w:r>
      <w:proofErr w:type="spellStart"/>
      <w:r>
        <w:t>android:src</w:t>
      </w:r>
      <w:proofErr w:type="spellEnd"/>
      <w:r>
        <w:t>="@[package:]drawable/</w:t>
      </w:r>
      <w:proofErr w:type="spellStart"/>
      <w:r>
        <w:t>drawable_resource</w:t>
      </w:r>
      <w:proofErr w:type="spellEnd"/>
      <w:r>
        <w:t>"</w:t>
      </w:r>
    </w:p>
    <w:p w14:paraId="2AAA77BF" w14:textId="77777777" w:rsidR="003E422A" w:rsidRDefault="003E422A" w:rsidP="00F92D05">
      <w:pPr>
        <w:pStyle w:val="a6"/>
        <w:ind w:left="240" w:right="720" w:firstLine="180"/>
      </w:pPr>
      <w:r>
        <w:t xml:space="preserve">    </w:t>
      </w:r>
      <w:proofErr w:type="spellStart"/>
      <w:r>
        <w:t>android:dither</w:t>
      </w:r>
      <w:proofErr w:type="spellEnd"/>
      <w:r>
        <w:t>=["true" | "false"] /&gt;</w:t>
      </w:r>
    </w:p>
    <w:p w14:paraId="47A61E54" w14:textId="0EC48849" w:rsidR="00F92D05" w:rsidRDefault="003777B7" w:rsidP="003777B7">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59</w:t>
      </w:r>
      <w:r w:rsidR="00EF15E2">
        <w:fldChar w:fldCharType="end"/>
      </w:r>
    </w:p>
    <w:p w14:paraId="68C0B041" w14:textId="1452CD99" w:rsidR="003E422A" w:rsidRDefault="003E422A" w:rsidP="003E422A">
      <w:pPr>
        <w:rPr>
          <w:rFonts w:hint="eastAsia"/>
        </w:rPr>
      </w:pPr>
      <w:r>
        <w:rPr>
          <w:rFonts w:hint="eastAsia"/>
        </w:rPr>
        <w:t>元素：</w:t>
      </w:r>
    </w:p>
    <w:p w14:paraId="1EE2F436" w14:textId="3FFD3847" w:rsidR="003E422A" w:rsidRDefault="003E422A" w:rsidP="003777B7">
      <w:pPr>
        <w:pStyle w:val="a0"/>
        <w:ind w:firstLine="482"/>
        <w:rPr>
          <w:rFonts w:hint="eastAsia"/>
        </w:rPr>
      </w:pPr>
      <w:r>
        <w:t>&lt;nine-patch&gt;</w:t>
      </w:r>
      <w:r w:rsidR="003777B7">
        <w:rPr>
          <w:rFonts w:hint="eastAsia"/>
        </w:rPr>
        <w:t>，</w:t>
      </w:r>
      <w:r>
        <w:rPr>
          <w:rFonts w:hint="eastAsia"/>
        </w:rPr>
        <w:t>定义九宫格来源及其属性。</w:t>
      </w:r>
    </w:p>
    <w:p w14:paraId="03BF75FE" w14:textId="77777777" w:rsidR="003E422A" w:rsidRDefault="003E422A" w:rsidP="003E422A">
      <w:pPr>
        <w:rPr>
          <w:rFonts w:hint="eastAsia"/>
        </w:rPr>
      </w:pPr>
      <w:r>
        <w:rPr>
          <w:rFonts w:hint="eastAsia"/>
        </w:rPr>
        <w:t>属性：</w:t>
      </w:r>
    </w:p>
    <w:p w14:paraId="57E9F9B9" w14:textId="50B4C500" w:rsidR="003E422A" w:rsidRDefault="003E422A" w:rsidP="003777B7">
      <w:pPr>
        <w:pStyle w:val="20"/>
        <w:ind w:firstLine="720"/>
        <w:rPr>
          <w:rFonts w:hint="eastAsia"/>
        </w:rPr>
      </w:pPr>
      <w:proofErr w:type="spellStart"/>
      <w:r>
        <w:t>xmlns:android</w:t>
      </w:r>
      <w:proofErr w:type="spellEnd"/>
      <w:r w:rsidR="003777B7">
        <w:rPr>
          <w:rFonts w:hint="eastAsia"/>
        </w:rPr>
        <w:t>，</w:t>
      </w:r>
      <w:r>
        <w:rPr>
          <w:rFonts w:hint="eastAsia"/>
        </w:rPr>
        <w:t>字符串。必备。定义</w:t>
      </w:r>
      <w:r>
        <w:rPr>
          <w:rFonts w:hint="eastAsia"/>
        </w:rPr>
        <w:t>XML</w:t>
      </w:r>
      <w:r>
        <w:rPr>
          <w:rFonts w:hint="eastAsia"/>
        </w:rPr>
        <w:t>命名空间，其必须是</w:t>
      </w:r>
      <w:r>
        <w:rPr>
          <w:rFonts w:hint="eastAsia"/>
        </w:rPr>
        <w:t xml:space="preserve"> "http://schemas.android.com/</w:t>
      </w:r>
      <w:proofErr w:type="spellStart"/>
      <w:r>
        <w:rPr>
          <w:rFonts w:hint="eastAsia"/>
        </w:rPr>
        <w:t>apk</w:t>
      </w:r>
      <w:proofErr w:type="spellEnd"/>
      <w:r>
        <w:rPr>
          <w:rFonts w:hint="eastAsia"/>
        </w:rPr>
        <w:t>/res/android"</w:t>
      </w:r>
      <w:r>
        <w:rPr>
          <w:rFonts w:hint="eastAsia"/>
        </w:rPr>
        <w:t>。</w:t>
      </w:r>
    </w:p>
    <w:p w14:paraId="0A3B799F" w14:textId="255DDA70" w:rsidR="003E422A" w:rsidRDefault="003E422A" w:rsidP="00BC5364">
      <w:pPr>
        <w:pStyle w:val="20"/>
        <w:ind w:firstLine="720"/>
        <w:rPr>
          <w:rFonts w:hint="eastAsia"/>
        </w:rPr>
      </w:pPr>
      <w:proofErr w:type="spellStart"/>
      <w:r>
        <w:t>android:src</w:t>
      </w:r>
      <w:proofErr w:type="spellEnd"/>
      <w:r w:rsidR="003777B7">
        <w:rPr>
          <w:rFonts w:hint="eastAsia"/>
        </w:rPr>
        <w:t>，</w:t>
      </w:r>
      <w:r>
        <w:rPr>
          <w:rFonts w:hint="eastAsia"/>
        </w:rPr>
        <w:t>可绘制对象资源。必备。引用九宫格文件。</w:t>
      </w:r>
    </w:p>
    <w:p w14:paraId="198ED74E" w14:textId="7A01F8C1" w:rsidR="003E422A" w:rsidRDefault="003E422A" w:rsidP="001854FA">
      <w:pPr>
        <w:pStyle w:val="20"/>
        <w:ind w:firstLine="720"/>
        <w:rPr>
          <w:rFonts w:hint="eastAsia"/>
        </w:rPr>
      </w:pPr>
      <w:proofErr w:type="spellStart"/>
      <w:r>
        <w:t>android:dither</w:t>
      </w:r>
      <w:proofErr w:type="spellEnd"/>
      <w:r w:rsidR="003777B7">
        <w:rPr>
          <w:rFonts w:hint="eastAsia"/>
        </w:rPr>
        <w:t>，</w:t>
      </w:r>
      <w:r>
        <w:rPr>
          <w:rFonts w:hint="eastAsia"/>
        </w:rPr>
        <w:t>布尔值。当位图的像素配置与屏幕不同时（例如：</w:t>
      </w:r>
      <w:r>
        <w:rPr>
          <w:rFonts w:hint="eastAsia"/>
        </w:rPr>
        <w:t xml:space="preserve">ARGB 8888 </w:t>
      </w:r>
      <w:r>
        <w:rPr>
          <w:rFonts w:hint="eastAsia"/>
        </w:rPr>
        <w:t>位图和</w:t>
      </w:r>
      <w:r>
        <w:rPr>
          <w:rFonts w:hint="eastAsia"/>
        </w:rPr>
        <w:t xml:space="preserve"> RGB 565 </w:t>
      </w:r>
      <w:r>
        <w:rPr>
          <w:rFonts w:hint="eastAsia"/>
        </w:rPr>
        <w:t>屏幕），启用或停用位图抖动。</w:t>
      </w:r>
    </w:p>
    <w:p w14:paraId="7F934F21" w14:textId="38B102AB" w:rsidR="003E422A" w:rsidRDefault="003E422A" w:rsidP="003E422A">
      <w:r>
        <w:rPr>
          <w:rFonts w:hint="eastAsia"/>
        </w:rPr>
        <w:t>示例：</w:t>
      </w:r>
    </w:p>
    <w:p w14:paraId="514FA03F" w14:textId="77777777" w:rsidR="003E422A" w:rsidRPr="001A5922" w:rsidRDefault="003E422A" w:rsidP="001A5922">
      <w:pPr>
        <w:pStyle w:val="a6"/>
        <w:ind w:left="240" w:right="720" w:firstLine="180"/>
      </w:pPr>
      <w:r w:rsidRPr="001A5922">
        <w:t>&lt;?xml version="1.0" encoding="utf-8"?&gt;</w:t>
      </w:r>
    </w:p>
    <w:p w14:paraId="76C36314" w14:textId="77777777" w:rsidR="003E422A" w:rsidRPr="001A5922" w:rsidRDefault="003E422A" w:rsidP="001A5922">
      <w:pPr>
        <w:pStyle w:val="a6"/>
        <w:ind w:left="240" w:right="720" w:firstLine="180"/>
      </w:pPr>
      <w:r w:rsidRPr="001A5922">
        <w:t xml:space="preserve">&lt;nine-patch </w:t>
      </w:r>
      <w:proofErr w:type="spellStart"/>
      <w:r w:rsidRPr="001A5922">
        <w:t>xmlns:android</w:t>
      </w:r>
      <w:proofErr w:type="spellEnd"/>
      <w:r w:rsidRPr="001A5922">
        <w:t>="http://schemas.android.com/</w:t>
      </w:r>
      <w:proofErr w:type="spellStart"/>
      <w:r w:rsidRPr="001A5922">
        <w:t>apk</w:t>
      </w:r>
      <w:proofErr w:type="spellEnd"/>
      <w:r w:rsidRPr="001A5922">
        <w:t>/res/android"</w:t>
      </w:r>
    </w:p>
    <w:p w14:paraId="40BD006F" w14:textId="77777777" w:rsidR="003E422A" w:rsidRPr="001A5922" w:rsidRDefault="003E422A" w:rsidP="001A5922">
      <w:pPr>
        <w:pStyle w:val="a6"/>
        <w:ind w:left="240" w:right="720" w:firstLine="180"/>
      </w:pPr>
      <w:r w:rsidRPr="001A5922">
        <w:t xml:space="preserve">    </w:t>
      </w:r>
      <w:proofErr w:type="spellStart"/>
      <w:r w:rsidRPr="001A5922">
        <w:t>android:src</w:t>
      </w:r>
      <w:proofErr w:type="spellEnd"/>
      <w:r w:rsidRPr="001A5922">
        <w:t>="@drawable/</w:t>
      </w:r>
      <w:proofErr w:type="spellStart"/>
      <w:r w:rsidRPr="001A5922">
        <w:t>myninepatch</w:t>
      </w:r>
      <w:proofErr w:type="spellEnd"/>
      <w:r w:rsidRPr="001A5922">
        <w:t>"</w:t>
      </w:r>
    </w:p>
    <w:p w14:paraId="7F9E58A1" w14:textId="79C02C04" w:rsidR="00B26B08" w:rsidRPr="001A5922" w:rsidRDefault="003E422A" w:rsidP="001A5922">
      <w:pPr>
        <w:pStyle w:val="a6"/>
        <w:ind w:left="240" w:right="720" w:firstLine="180"/>
      </w:pPr>
      <w:r w:rsidRPr="001A5922">
        <w:lastRenderedPageBreak/>
        <w:t xml:space="preserve">    </w:t>
      </w:r>
      <w:proofErr w:type="spellStart"/>
      <w:r w:rsidRPr="001A5922">
        <w:t>android:dither</w:t>
      </w:r>
      <w:proofErr w:type="spellEnd"/>
      <w:r w:rsidRPr="001A5922">
        <w:t>="false" /&gt;</w:t>
      </w:r>
    </w:p>
    <w:p w14:paraId="5C6583BF" w14:textId="0C4316DC" w:rsidR="003777B7" w:rsidRDefault="001A5922" w:rsidP="001A5922">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60</w:t>
      </w:r>
      <w:r w:rsidR="00EF15E2">
        <w:fldChar w:fldCharType="end"/>
      </w:r>
    </w:p>
    <w:p w14:paraId="1B8A2371" w14:textId="77777777" w:rsidR="00F10B9A" w:rsidRDefault="00F10B9A" w:rsidP="004F65F8">
      <w:pPr>
        <w:pStyle w:val="4"/>
        <w:rPr>
          <w:rFonts w:hint="eastAsia"/>
        </w:rPr>
      </w:pPr>
      <w:r>
        <w:rPr>
          <w:rFonts w:hint="eastAsia"/>
        </w:rPr>
        <w:t>图层列表</w:t>
      </w:r>
    </w:p>
    <w:p w14:paraId="6930851D" w14:textId="137B5543" w:rsidR="00F10B9A" w:rsidRDefault="00F10B9A" w:rsidP="00F10B9A">
      <w:proofErr w:type="spellStart"/>
      <w:r>
        <w:rPr>
          <w:rFonts w:hint="eastAsia"/>
        </w:rPr>
        <w:t>LayerDrawable</w:t>
      </w:r>
      <w:proofErr w:type="spellEnd"/>
      <w:r>
        <w:rPr>
          <w:rFonts w:hint="eastAsia"/>
        </w:rPr>
        <w:t xml:space="preserve"> </w:t>
      </w:r>
      <w:r>
        <w:rPr>
          <w:rFonts w:hint="eastAsia"/>
        </w:rPr>
        <w:t>是管理其他可绘制对象阵列的可绘制对象。列表中的每个可绘制对象均按照列表顺序绘制，列表中的最后一个可绘制对象绘于顶部。每个可绘制对象由单一</w:t>
      </w:r>
      <w:r>
        <w:rPr>
          <w:rFonts w:hint="eastAsia"/>
        </w:rPr>
        <w:t xml:space="preserve"> &lt;layer-list&gt; </w:t>
      </w:r>
      <w:r>
        <w:rPr>
          <w:rFonts w:hint="eastAsia"/>
        </w:rPr>
        <w:t>元素内的</w:t>
      </w:r>
      <w:r>
        <w:rPr>
          <w:rFonts w:hint="eastAsia"/>
        </w:rPr>
        <w:t xml:space="preserve"> &lt;item&gt; </w:t>
      </w:r>
      <w:r>
        <w:rPr>
          <w:rFonts w:hint="eastAsia"/>
        </w:rPr>
        <w:t>元素表示。</w:t>
      </w:r>
    </w:p>
    <w:p w14:paraId="056FABB1" w14:textId="77777777" w:rsidR="00F10B9A" w:rsidRPr="008A0052" w:rsidRDefault="00F10B9A" w:rsidP="008A0052">
      <w:pPr>
        <w:pStyle w:val="a0"/>
        <w:ind w:firstLine="482"/>
        <w:rPr>
          <w:rStyle w:val="ad"/>
          <w:rFonts w:hint="eastAsia"/>
        </w:rPr>
      </w:pPr>
      <w:r>
        <w:rPr>
          <w:rFonts w:hint="eastAsia"/>
        </w:rPr>
        <w:t>文件位置：</w:t>
      </w:r>
    </w:p>
    <w:p w14:paraId="12FB1C6E" w14:textId="5E36A588" w:rsidR="00F10B9A" w:rsidRDefault="00F10B9A" w:rsidP="008A0052">
      <w:pPr>
        <w:pStyle w:val="20"/>
        <w:ind w:firstLine="720"/>
        <w:rPr>
          <w:rFonts w:hint="eastAsia"/>
        </w:rPr>
      </w:pPr>
      <w:r>
        <w:t>res/drawable/filename.xml</w:t>
      </w:r>
      <w:r w:rsidR="008A0052">
        <w:rPr>
          <w:rFonts w:hint="eastAsia"/>
        </w:rPr>
        <w:t>，</w:t>
      </w:r>
      <w:r>
        <w:rPr>
          <w:rFonts w:hint="eastAsia"/>
        </w:rPr>
        <w:t>文件名用作资源</w:t>
      </w:r>
      <w:r>
        <w:rPr>
          <w:rFonts w:hint="eastAsia"/>
        </w:rPr>
        <w:t xml:space="preserve"> ID</w:t>
      </w:r>
      <w:r>
        <w:rPr>
          <w:rFonts w:hint="eastAsia"/>
        </w:rPr>
        <w:t>。</w:t>
      </w:r>
    </w:p>
    <w:p w14:paraId="467E5990" w14:textId="77777777" w:rsidR="00F10B9A" w:rsidRDefault="00F10B9A" w:rsidP="008A0052">
      <w:pPr>
        <w:pStyle w:val="a0"/>
        <w:ind w:firstLine="482"/>
        <w:rPr>
          <w:rFonts w:hint="eastAsia"/>
        </w:rPr>
      </w:pPr>
      <w:r>
        <w:rPr>
          <w:rFonts w:hint="eastAsia"/>
        </w:rPr>
        <w:t>编译资源的数据类型：</w:t>
      </w:r>
    </w:p>
    <w:p w14:paraId="783ECC97" w14:textId="77777777" w:rsidR="00F10B9A" w:rsidRDefault="00F10B9A" w:rsidP="008A0052">
      <w:pPr>
        <w:pStyle w:val="20"/>
        <w:ind w:firstLine="720"/>
        <w:rPr>
          <w:rFonts w:hint="eastAsia"/>
        </w:rPr>
      </w:pPr>
      <w:r>
        <w:rPr>
          <w:rFonts w:hint="eastAsia"/>
        </w:rPr>
        <w:t>指向</w:t>
      </w:r>
      <w:r>
        <w:rPr>
          <w:rFonts w:hint="eastAsia"/>
        </w:rPr>
        <w:t xml:space="preserve"> </w:t>
      </w:r>
      <w:proofErr w:type="spellStart"/>
      <w:r>
        <w:rPr>
          <w:rFonts w:hint="eastAsia"/>
        </w:rPr>
        <w:t>LayerDrawable</w:t>
      </w:r>
      <w:proofErr w:type="spellEnd"/>
      <w:r>
        <w:rPr>
          <w:rFonts w:hint="eastAsia"/>
        </w:rPr>
        <w:t xml:space="preserve"> </w:t>
      </w:r>
      <w:r>
        <w:rPr>
          <w:rFonts w:hint="eastAsia"/>
        </w:rPr>
        <w:t>的资源指针。</w:t>
      </w:r>
    </w:p>
    <w:p w14:paraId="1C3BB08C" w14:textId="77777777" w:rsidR="00F10B9A" w:rsidRDefault="00F10B9A" w:rsidP="00BF08C7">
      <w:pPr>
        <w:pStyle w:val="a0"/>
        <w:ind w:firstLine="482"/>
        <w:rPr>
          <w:rFonts w:hint="eastAsia"/>
        </w:rPr>
      </w:pPr>
      <w:r>
        <w:rPr>
          <w:rFonts w:hint="eastAsia"/>
        </w:rPr>
        <w:t>资源引用：</w:t>
      </w:r>
    </w:p>
    <w:p w14:paraId="38F0AFB8" w14:textId="77777777" w:rsidR="00F10B9A" w:rsidRDefault="00F10B9A" w:rsidP="00BF08C7">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0491FCEA" w14:textId="77777777" w:rsidR="00F10B9A" w:rsidRDefault="00F10B9A" w:rsidP="00BF08C7">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6FA05307" w14:textId="77777777" w:rsidR="00F10B9A" w:rsidRDefault="00F10B9A" w:rsidP="00F10B9A">
      <w:pPr>
        <w:rPr>
          <w:rFonts w:hint="eastAsia"/>
        </w:rPr>
      </w:pPr>
      <w:r>
        <w:rPr>
          <w:rFonts w:hint="eastAsia"/>
        </w:rPr>
        <w:t>语法：</w:t>
      </w:r>
    </w:p>
    <w:p w14:paraId="73FD5A83" w14:textId="77777777" w:rsidR="00F10B9A" w:rsidRDefault="00F10B9A" w:rsidP="00BF08C7">
      <w:pPr>
        <w:pStyle w:val="a6"/>
        <w:ind w:left="240" w:right="720" w:firstLine="180"/>
      </w:pPr>
      <w:r>
        <w:t>&lt;?xml version="1.0" encoding="utf-8"?&gt;</w:t>
      </w:r>
    </w:p>
    <w:p w14:paraId="598654FD" w14:textId="77777777" w:rsidR="00F10B9A" w:rsidRDefault="00F10B9A" w:rsidP="00BF08C7">
      <w:pPr>
        <w:pStyle w:val="a6"/>
        <w:ind w:left="240" w:right="720" w:firstLine="180"/>
      </w:pPr>
      <w:r>
        <w:t>&lt;layer-list</w:t>
      </w:r>
    </w:p>
    <w:p w14:paraId="1177626D" w14:textId="77777777" w:rsidR="00F10B9A" w:rsidRDefault="00F10B9A" w:rsidP="00BF08C7">
      <w:pPr>
        <w:pStyle w:val="a6"/>
        <w:ind w:left="240" w:right="720" w:firstLine="180"/>
      </w:pPr>
      <w:r>
        <w:t xml:space="preserve">    </w:t>
      </w:r>
      <w:proofErr w:type="spellStart"/>
      <w:r>
        <w:t>xmlns:android</w:t>
      </w:r>
      <w:proofErr w:type="spellEnd"/>
      <w:r>
        <w:t>="http://schemas.android.com/</w:t>
      </w:r>
      <w:proofErr w:type="spellStart"/>
      <w:r>
        <w:t>apk</w:t>
      </w:r>
      <w:proofErr w:type="spellEnd"/>
      <w:r>
        <w:t>/res/android" &gt;</w:t>
      </w:r>
    </w:p>
    <w:p w14:paraId="2C07B462" w14:textId="77777777" w:rsidR="00F10B9A" w:rsidRDefault="00F10B9A" w:rsidP="00BF08C7">
      <w:pPr>
        <w:pStyle w:val="a6"/>
        <w:ind w:left="240" w:right="720" w:firstLine="180"/>
      </w:pPr>
      <w:r>
        <w:t xml:space="preserve">    &lt;item</w:t>
      </w:r>
    </w:p>
    <w:p w14:paraId="3E9FE3B3" w14:textId="77777777" w:rsidR="00F10B9A" w:rsidRDefault="00F10B9A" w:rsidP="00BF08C7">
      <w:pPr>
        <w:pStyle w:val="a6"/>
        <w:ind w:left="240" w:right="720" w:firstLine="180"/>
      </w:pPr>
      <w:r>
        <w:t xml:space="preserve">        </w:t>
      </w:r>
      <w:proofErr w:type="spellStart"/>
      <w:r>
        <w:t>android:drawable</w:t>
      </w:r>
      <w:proofErr w:type="spellEnd"/>
      <w:r>
        <w:t>="@[package:]drawable/</w:t>
      </w:r>
      <w:proofErr w:type="spellStart"/>
      <w:r>
        <w:t>drawable_resource</w:t>
      </w:r>
      <w:proofErr w:type="spellEnd"/>
      <w:r>
        <w:t>"</w:t>
      </w:r>
    </w:p>
    <w:p w14:paraId="16EF2A8A" w14:textId="77777777" w:rsidR="00F10B9A" w:rsidRDefault="00F10B9A" w:rsidP="00BF08C7">
      <w:pPr>
        <w:pStyle w:val="a6"/>
        <w:ind w:left="240" w:right="720" w:firstLine="180"/>
      </w:pPr>
      <w:r>
        <w:t xml:space="preserve">        </w:t>
      </w:r>
      <w:proofErr w:type="spellStart"/>
      <w:r>
        <w:t>android:id</w:t>
      </w:r>
      <w:proofErr w:type="spellEnd"/>
      <w:r>
        <w:t>="@[+][package:]id/</w:t>
      </w:r>
      <w:proofErr w:type="spellStart"/>
      <w:r>
        <w:t>resource_name</w:t>
      </w:r>
      <w:proofErr w:type="spellEnd"/>
      <w:r>
        <w:t>"</w:t>
      </w:r>
    </w:p>
    <w:p w14:paraId="703FA1CF" w14:textId="77777777" w:rsidR="00F10B9A" w:rsidRDefault="00F10B9A" w:rsidP="00BF08C7">
      <w:pPr>
        <w:pStyle w:val="a6"/>
        <w:ind w:left="240" w:right="720" w:firstLine="180"/>
      </w:pPr>
      <w:r>
        <w:t xml:space="preserve">        </w:t>
      </w:r>
      <w:proofErr w:type="spellStart"/>
      <w:r>
        <w:t>android:top</w:t>
      </w:r>
      <w:proofErr w:type="spellEnd"/>
      <w:r>
        <w:t>="dimension"</w:t>
      </w:r>
    </w:p>
    <w:p w14:paraId="542F6C72" w14:textId="77777777" w:rsidR="00F10B9A" w:rsidRDefault="00F10B9A" w:rsidP="00BF08C7">
      <w:pPr>
        <w:pStyle w:val="a6"/>
        <w:ind w:left="240" w:right="720" w:firstLine="180"/>
      </w:pPr>
      <w:r>
        <w:t xml:space="preserve">        </w:t>
      </w:r>
      <w:proofErr w:type="spellStart"/>
      <w:r>
        <w:t>android:right</w:t>
      </w:r>
      <w:proofErr w:type="spellEnd"/>
      <w:r>
        <w:t>="dimension"</w:t>
      </w:r>
    </w:p>
    <w:p w14:paraId="3A604122" w14:textId="77777777" w:rsidR="00F10B9A" w:rsidRDefault="00F10B9A" w:rsidP="00BF08C7">
      <w:pPr>
        <w:pStyle w:val="a6"/>
        <w:ind w:left="240" w:right="720" w:firstLine="180"/>
      </w:pPr>
      <w:r>
        <w:t xml:space="preserve">        </w:t>
      </w:r>
      <w:proofErr w:type="spellStart"/>
      <w:r>
        <w:t>android:bottom</w:t>
      </w:r>
      <w:proofErr w:type="spellEnd"/>
      <w:r>
        <w:t>="dimension"</w:t>
      </w:r>
    </w:p>
    <w:p w14:paraId="19AF8886" w14:textId="77777777" w:rsidR="00F10B9A" w:rsidRDefault="00F10B9A" w:rsidP="00BF08C7">
      <w:pPr>
        <w:pStyle w:val="a6"/>
        <w:ind w:left="240" w:right="720" w:firstLine="180"/>
      </w:pPr>
      <w:r>
        <w:t xml:space="preserve">        </w:t>
      </w:r>
      <w:proofErr w:type="spellStart"/>
      <w:r>
        <w:t>android:left</w:t>
      </w:r>
      <w:proofErr w:type="spellEnd"/>
      <w:r>
        <w:t>="dimension" /&gt;</w:t>
      </w:r>
    </w:p>
    <w:p w14:paraId="7E1547FB" w14:textId="77777777" w:rsidR="00F10B9A" w:rsidRDefault="00F10B9A" w:rsidP="00BF08C7">
      <w:pPr>
        <w:pStyle w:val="a6"/>
        <w:ind w:left="240" w:right="720" w:firstLine="180"/>
      </w:pPr>
      <w:r>
        <w:t>&lt;/layer-list&gt;</w:t>
      </w:r>
    </w:p>
    <w:p w14:paraId="4C9C129E" w14:textId="5589CAFC" w:rsidR="00BF08C7" w:rsidRDefault="002E7768" w:rsidP="002E7768">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61</w:t>
      </w:r>
      <w:r w:rsidR="00EF15E2">
        <w:fldChar w:fldCharType="end"/>
      </w:r>
    </w:p>
    <w:p w14:paraId="11775715" w14:textId="70F6F183" w:rsidR="00F10B9A" w:rsidRDefault="00F10B9A" w:rsidP="00F10B9A">
      <w:pPr>
        <w:rPr>
          <w:rFonts w:hint="eastAsia"/>
        </w:rPr>
      </w:pPr>
      <w:r>
        <w:rPr>
          <w:rFonts w:hint="eastAsia"/>
        </w:rPr>
        <w:t>元素：</w:t>
      </w:r>
    </w:p>
    <w:p w14:paraId="03FA0CDD" w14:textId="48579853" w:rsidR="00F10B9A" w:rsidRDefault="00F10B9A" w:rsidP="00F60E3C">
      <w:pPr>
        <w:pStyle w:val="a0"/>
        <w:ind w:firstLine="482"/>
        <w:rPr>
          <w:rFonts w:hint="eastAsia"/>
        </w:rPr>
      </w:pPr>
      <w:r>
        <w:t>&lt;layer-list&gt;</w:t>
      </w:r>
      <w:r w:rsidR="004607D7">
        <w:rPr>
          <w:rFonts w:hint="eastAsia"/>
        </w:rPr>
        <w:t>，</w:t>
      </w:r>
      <w:r>
        <w:rPr>
          <w:rFonts w:hint="eastAsia"/>
        </w:rPr>
        <w:t>必备</w:t>
      </w:r>
      <w:r w:rsidR="005D7AE6">
        <w:rPr>
          <w:rFonts w:hint="eastAsia"/>
        </w:rPr>
        <w:t>，</w:t>
      </w:r>
      <w:r>
        <w:rPr>
          <w:rFonts w:hint="eastAsia"/>
        </w:rPr>
        <w:t>必须是根元素。包含一个或多个</w:t>
      </w:r>
      <w:r>
        <w:rPr>
          <w:rFonts w:hint="eastAsia"/>
        </w:rPr>
        <w:t xml:space="preserve"> &lt;item&gt; </w:t>
      </w:r>
      <w:r>
        <w:rPr>
          <w:rFonts w:hint="eastAsia"/>
        </w:rPr>
        <w:t>元素。</w:t>
      </w:r>
    </w:p>
    <w:p w14:paraId="2ACC3EB2" w14:textId="77777777" w:rsidR="00F10B9A" w:rsidRDefault="00F10B9A" w:rsidP="00F10B9A">
      <w:pPr>
        <w:rPr>
          <w:rFonts w:hint="eastAsia"/>
        </w:rPr>
      </w:pPr>
      <w:r>
        <w:rPr>
          <w:rFonts w:hint="eastAsia"/>
        </w:rPr>
        <w:t>属性：</w:t>
      </w:r>
    </w:p>
    <w:p w14:paraId="788E0648" w14:textId="77777777" w:rsidR="00F10B9A" w:rsidRDefault="00F10B9A" w:rsidP="00F10B9A"/>
    <w:p w14:paraId="7502464E" w14:textId="32B66A7E" w:rsidR="00F10B9A" w:rsidRDefault="00F10B9A" w:rsidP="00974456">
      <w:pPr>
        <w:pStyle w:val="20"/>
        <w:ind w:firstLine="720"/>
        <w:rPr>
          <w:rFonts w:hint="eastAsia"/>
        </w:rPr>
      </w:pPr>
      <w:proofErr w:type="spellStart"/>
      <w:r>
        <w:lastRenderedPageBreak/>
        <w:t>xmlns:android</w:t>
      </w:r>
      <w:proofErr w:type="spellEnd"/>
      <w:r w:rsidR="0060035F">
        <w:rPr>
          <w:rFonts w:hint="eastAsia"/>
        </w:rPr>
        <w:t>，</w:t>
      </w:r>
      <w:r>
        <w:rPr>
          <w:rFonts w:hint="eastAsia"/>
        </w:rPr>
        <w:t>字符串。必备。定义</w:t>
      </w:r>
      <w:r>
        <w:rPr>
          <w:rFonts w:hint="eastAsia"/>
        </w:rPr>
        <w:t xml:space="preserve"> XML </w:t>
      </w:r>
      <w:r>
        <w:rPr>
          <w:rFonts w:hint="eastAsia"/>
        </w:rPr>
        <w:t>命名空间，其必须是</w:t>
      </w:r>
      <w:r>
        <w:rPr>
          <w:rFonts w:hint="eastAsia"/>
        </w:rPr>
        <w:t xml:space="preserve"> "http://schemas.android.com/</w:t>
      </w:r>
      <w:proofErr w:type="spellStart"/>
      <w:r>
        <w:rPr>
          <w:rFonts w:hint="eastAsia"/>
        </w:rPr>
        <w:t>apk</w:t>
      </w:r>
      <w:proofErr w:type="spellEnd"/>
      <w:r>
        <w:rPr>
          <w:rFonts w:hint="eastAsia"/>
        </w:rPr>
        <w:t>/res/android"</w:t>
      </w:r>
      <w:r>
        <w:rPr>
          <w:rFonts w:hint="eastAsia"/>
        </w:rPr>
        <w:t>。</w:t>
      </w:r>
    </w:p>
    <w:p w14:paraId="6417E139" w14:textId="2B07177D" w:rsidR="00F10B9A" w:rsidRDefault="00F10B9A" w:rsidP="003831FB">
      <w:pPr>
        <w:pStyle w:val="a0"/>
        <w:ind w:firstLine="482"/>
        <w:rPr>
          <w:rFonts w:hint="eastAsia"/>
        </w:rPr>
      </w:pPr>
      <w:r>
        <w:t>&lt;item&gt;</w:t>
      </w:r>
      <w:r w:rsidR="005D7AE6">
        <w:rPr>
          <w:rFonts w:hint="eastAsia"/>
        </w:rPr>
        <w:t>，</w:t>
      </w:r>
      <w:r>
        <w:rPr>
          <w:rFonts w:hint="eastAsia"/>
        </w:rPr>
        <w:t>定义放于图层可绘制</w:t>
      </w:r>
      <w:r w:rsidRPr="005D7AE6">
        <w:rPr>
          <w:rFonts w:hint="eastAsia"/>
        </w:rPr>
        <w:t>对象中由其属性所定义位置的可绘制对象。必须是</w:t>
      </w:r>
      <w:r w:rsidRPr="005D7AE6">
        <w:rPr>
          <w:rFonts w:hint="eastAsia"/>
        </w:rPr>
        <w:t xml:space="preserve"> &lt;layer-list&gt; </w:t>
      </w:r>
      <w:r w:rsidRPr="005D7AE6">
        <w:rPr>
          <w:rFonts w:hint="eastAsia"/>
        </w:rPr>
        <w:t>元素的子项</w:t>
      </w:r>
      <w:r w:rsidR="005D7AE6">
        <w:rPr>
          <w:rFonts w:hint="eastAsia"/>
        </w:rPr>
        <w:t>，</w:t>
      </w:r>
      <w:r w:rsidRPr="005D7AE6">
        <w:rPr>
          <w:rFonts w:hint="eastAsia"/>
        </w:rPr>
        <w:t>接受子</w:t>
      </w:r>
      <w:r w:rsidRPr="005D7AE6">
        <w:rPr>
          <w:rFonts w:hint="eastAsia"/>
        </w:rPr>
        <w:t xml:space="preserve"> &lt;bitmap&gt; </w:t>
      </w:r>
      <w:r w:rsidRPr="005D7AE6">
        <w:rPr>
          <w:rFonts w:hint="eastAsia"/>
        </w:rPr>
        <w:t>元素。</w:t>
      </w:r>
    </w:p>
    <w:p w14:paraId="03282D3D" w14:textId="77777777" w:rsidR="00F10B9A" w:rsidRDefault="00F10B9A" w:rsidP="00F10B9A">
      <w:pPr>
        <w:rPr>
          <w:rFonts w:hint="eastAsia"/>
        </w:rPr>
      </w:pPr>
      <w:r>
        <w:rPr>
          <w:rFonts w:hint="eastAsia"/>
        </w:rPr>
        <w:t>属性：</w:t>
      </w:r>
    </w:p>
    <w:p w14:paraId="791039F7" w14:textId="2550C7C7" w:rsidR="00F10B9A" w:rsidRDefault="00F10B9A" w:rsidP="00022F23">
      <w:pPr>
        <w:pStyle w:val="20"/>
        <w:ind w:firstLine="720"/>
        <w:rPr>
          <w:rFonts w:hint="eastAsia"/>
        </w:rPr>
      </w:pPr>
      <w:proofErr w:type="spellStart"/>
      <w:r>
        <w:t>android:drawable</w:t>
      </w:r>
      <w:proofErr w:type="spellEnd"/>
      <w:r w:rsidR="005D7AE6">
        <w:rPr>
          <w:rFonts w:hint="eastAsia"/>
        </w:rPr>
        <w:t>，</w:t>
      </w:r>
      <w:r>
        <w:rPr>
          <w:rFonts w:hint="eastAsia"/>
        </w:rPr>
        <w:t>可绘制对象资源。必备。引用可绘制对象资源。</w:t>
      </w:r>
    </w:p>
    <w:p w14:paraId="780F9599" w14:textId="0A26661E" w:rsidR="00F10B9A" w:rsidRDefault="00F10B9A" w:rsidP="00E61F2E">
      <w:pPr>
        <w:pStyle w:val="20"/>
        <w:ind w:firstLine="720"/>
        <w:rPr>
          <w:rFonts w:hint="eastAsia"/>
        </w:rPr>
      </w:pPr>
      <w:proofErr w:type="spellStart"/>
      <w:r>
        <w:t>android:id</w:t>
      </w:r>
      <w:proofErr w:type="spellEnd"/>
      <w:r w:rsidR="005D7AE6">
        <w:rPr>
          <w:rFonts w:hint="eastAsia"/>
        </w:rPr>
        <w:t>，</w:t>
      </w:r>
      <w:r>
        <w:rPr>
          <w:rFonts w:hint="eastAsia"/>
        </w:rPr>
        <w:t>资源</w:t>
      </w:r>
      <w:r>
        <w:rPr>
          <w:rFonts w:hint="eastAsia"/>
        </w:rPr>
        <w:t xml:space="preserve"> ID</w:t>
      </w:r>
      <w:r>
        <w:rPr>
          <w:rFonts w:hint="eastAsia"/>
        </w:rPr>
        <w:t>。此可绘制对象的唯一资源</w:t>
      </w:r>
      <w:r>
        <w:rPr>
          <w:rFonts w:hint="eastAsia"/>
        </w:rPr>
        <w:t xml:space="preserve"> ID</w:t>
      </w:r>
      <w:r>
        <w:rPr>
          <w:rFonts w:hint="eastAsia"/>
        </w:rPr>
        <w:t>。要为此项新建资源</w:t>
      </w:r>
      <w:r>
        <w:rPr>
          <w:rFonts w:hint="eastAsia"/>
        </w:rPr>
        <w:t xml:space="preserve"> ID</w:t>
      </w:r>
      <w:r>
        <w:rPr>
          <w:rFonts w:hint="eastAsia"/>
        </w:rPr>
        <w:t>，请使用以下形式：</w:t>
      </w:r>
      <w:r>
        <w:rPr>
          <w:rFonts w:hint="eastAsia"/>
        </w:rPr>
        <w:t>"@+id/name"</w:t>
      </w:r>
      <w:r>
        <w:rPr>
          <w:rFonts w:hint="eastAsia"/>
        </w:rPr>
        <w:t>。加号表示应创建为新</w:t>
      </w:r>
      <w:r>
        <w:rPr>
          <w:rFonts w:hint="eastAsia"/>
        </w:rPr>
        <w:t xml:space="preserve"> ID</w:t>
      </w:r>
      <w:r>
        <w:rPr>
          <w:rFonts w:hint="eastAsia"/>
        </w:rPr>
        <w:t>。您可以使用此</w:t>
      </w:r>
      <w:r>
        <w:rPr>
          <w:rFonts w:hint="eastAsia"/>
        </w:rPr>
        <w:t xml:space="preserve"> ID </w:t>
      </w:r>
      <w:r>
        <w:rPr>
          <w:rFonts w:hint="eastAsia"/>
        </w:rPr>
        <w:t>检索和修改拥有</w:t>
      </w:r>
      <w:r>
        <w:rPr>
          <w:rFonts w:hint="eastAsia"/>
        </w:rPr>
        <w:t xml:space="preserve"> </w:t>
      </w:r>
      <w:proofErr w:type="spellStart"/>
      <w:r>
        <w:rPr>
          <w:rFonts w:hint="eastAsia"/>
        </w:rPr>
        <w:t>View.findViewById</w:t>
      </w:r>
      <w:proofErr w:type="spellEnd"/>
      <w:r>
        <w:rPr>
          <w:rFonts w:hint="eastAsia"/>
        </w:rPr>
        <w:t xml:space="preserve">() </w:t>
      </w:r>
      <w:r>
        <w:rPr>
          <w:rFonts w:hint="eastAsia"/>
        </w:rPr>
        <w:t>或</w:t>
      </w:r>
      <w:r>
        <w:rPr>
          <w:rFonts w:hint="eastAsia"/>
        </w:rPr>
        <w:t xml:space="preserve"> </w:t>
      </w:r>
      <w:proofErr w:type="spellStart"/>
      <w:r>
        <w:rPr>
          <w:rFonts w:hint="eastAsia"/>
        </w:rPr>
        <w:t>Activity.findViewById</w:t>
      </w:r>
      <w:proofErr w:type="spellEnd"/>
      <w:r>
        <w:rPr>
          <w:rFonts w:hint="eastAsia"/>
        </w:rPr>
        <w:t xml:space="preserve">() </w:t>
      </w:r>
      <w:r>
        <w:rPr>
          <w:rFonts w:hint="eastAsia"/>
        </w:rPr>
        <w:t>的可绘制对象。</w:t>
      </w:r>
    </w:p>
    <w:p w14:paraId="3D947BE7" w14:textId="164AF1FB" w:rsidR="00F10B9A" w:rsidRDefault="00F10B9A" w:rsidP="0000334F">
      <w:pPr>
        <w:pStyle w:val="20"/>
        <w:ind w:firstLine="720"/>
        <w:rPr>
          <w:rFonts w:hint="eastAsia"/>
        </w:rPr>
      </w:pPr>
      <w:proofErr w:type="spellStart"/>
      <w:r>
        <w:t>android:top</w:t>
      </w:r>
      <w:proofErr w:type="spellEnd"/>
      <w:r w:rsidR="00367D8E">
        <w:rPr>
          <w:rFonts w:hint="eastAsia"/>
        </w:rPr>
        <w:t>，</w:t>
      </w:r>
      <w:r>
        <w:rPr>
          <w:rFonts w:hint="eastAsia"/>
        </w:rPr>
        <w:t>整型。顶部偏移（像素）。</w:t>
      </w:r>
    </w:p>
    <w:p w14:paraId="454D4873" w14:textId="666EDB36" w:rsidR="00F10B9A" w:rsidRDefault="00F10B9A" w:rsidP="008957FA">
      <w:pPr>
        <w:pStyle w:val="20"/>
        <w:ind w:firstLine="720"/>
        <w:rPr>
          <w:rFonts w:hint="eastAsia"/>
        </w:rPr>
      </w:pPr>
      <w:proofErr w:type="spellStart"/>
      <w:r>
        <w:t>android:right</w:t>
      </w:r>
      <w:proofErr w:type="spellEnd"/>
      <w:r w:rsidR="00367D8E">
        <w:rPr>
          <w:rFonts w:hint="eastAsia"/>
        </w:rPr>
        <w:t>，</w:t>
      </w:r>
      <w:r>
        <w:rPr>
          <w:rFonts w:hint="eastAsia"/>
        </w:rPr>
        <w:t>整型。右边偏移（像素）。</w:t>
      </w:r>
    </w:p>
    <w:p w14:paraId="1BA10C99" w14:textId="38698C78" w:rsidR="00F10B9A" w:rsidRDefault="00F10B9A" w:rsidP="00367D8E">
      <w:pPr>
        <w:pStyle w:val="20"/>
        <w:ind w:firstLine="720"/>
        <w:rPr>
          <w:rFonts w:hint="eastAsia"/>
        </w:rPr>
      </w:pPr>
      <w:proofErr w:type="spellStart"/>
      <w:r>
        <w:t>android:bottom</w:t>
      </w:r>
      <w:proofErr w:type="spellEnd"/>
      <w:r w:rsidR="00367D8E">
        <w:rPr>
          <w:rFonts w:hint="eastAsia"/>
        </w:rPr>
        <w:t>，</w:t>
      </w:r>
      <w:r>
        <w:rPr>
          <w:rFonts w:hint="eastAsia"/>
        </w:rPr>
        <w:t>整型。底部偏移（像素）。</w:t>
      </w:r>
    </w:p>
    <w:p w14:paraId="5081E897" w14:textId="31DF5B61" w:rsidR="00F10B9A" w:rsidRDefault="00F10B9A" w:rsidP="00367D8E">
      <w:pPr>
        <w:pStyle w:val="20"/>
        <w:ind w:firstLine="720"/>
        <w:rPr>
          <w:rFonts w:hint="eastAsia"/>
        </w:rPr>
      </w:pPr>
      <w:proofErr w:type="spellStart"/>
      <w:r>
        <w:t>android:left</w:t>
      </w:r>
      <w:proofErr w:type="spellEnd"/>
      <w:r w:rsidR="00367D8E">
        <w:rPr>
          <w:rFonts w:hint="eastAsia"/>
        </w:rPr>
        <w:t>，</w:t>
      </w:r>
      <w:r>
        <w:rPr>
          <w:rFonts w:hint="eastAsia"/>
        </w:rPr>
        <w:t>整型。左边偏移（像素）。</w:t>
      </w:r>
    </w:p>
    <w:p w14:paraId="22C4BCC7" w14:textId="77777777" w:rsidR="00F10B9A" w:rsidRDefault="00F10B9A" w:rsidP="00F10B9A">
      <w:pPr>
        <w:rPr>
          <w:rFonts w:hint="eastAsia"/>
        </w:rPr>
      </w:pPr>
      <w:r>
        <w:rPr>
          <w:rFonts w:hint="eastAsia"/>
        </w:rPr>
        <w:t>默认情况下，所有可绘制项都会缩放以适应包含视图的大小。因此，将图像放在图层列表中的不同位置可能会增大视图的大小，并且有些图像会相应地缩放。为避免缩放列表中的项目，请在</w:t>
      </w:r>
      <w:r>
        <w:rPr>
          <w:rFonts w:hint="eastAsia"/>
        </w:rPr>
        <w:t xml:space="preserve"> &lt;item&gt; </w:t>
      </w:r>
      <w:r>
        <w:rPr>
          <w:rFonts w:hint="eastAsia"/>
        </w:rPr>
        <w:t>元素内使用</w:t>
      </w:r>
      <w:r>
        <w:rPr>
          <w:rFonts w:hint="eastAsia"/>
        </w:rPr>
        <w:t xml:space="preserve"> &lt;bitmap&gt; </w:t>
      </w:r>
      <w:r>
        <w:rPr>
          <w:rFonts w:hint="eastAsia"/>
        </w:rPr>
        <w:t>元素指定可绘制对象，并且对某些不缩放的项目（例如</w:t>
      </w:r>
      <w:r>
        <w:rPr>
          <w:rFonts w:hint="eastAsia"/>
        </w:rPr>
        <w:t xml:space="preserve"> "center"</w:t>
      </w:r>
      <w:r>
        <w:rPr>
          <w:rFonts w:hint="eastAsia"/>
        </w:rPr>
        <w:t>）定义重力。例如，以下</w:t>
      </w:r>
      <w:r>
        <w:rPr>
          <w:rFonts w:hint="eastAsia"/>
        </w:rPr>
        <w:t xml:space="preserve"> &lt;item&gt; </w:t>
      </w:r>
      <w:r>
        <w:rPr>
          <w:rFonts w:hint="eastAsia"/>
        </w:rPr>
        <w:t>定义缩放以适应其容器视图的项目：</w:t>
      </w:r>
    </w:p>
    <w:p w14:paraId="08495936" w14:textId="77777777" w:rsidR="00F10B9A" w:rsidRDefault="00F10B9A" w:rsidP="00974456">
      <w:pPr>
        <w:pStyle w:val="a6"/>
        <w:ind w:left="240" w:right="720" w:firstLine="180"/>
      </w:pPr>
      <w:r>
        <w:t xml:space="preserve">&lt;item </w:t>
      </w:r>
      <w:proofErr w:type="spellStart"/>
      <w:r>
        <w:t>android:drawable</w:t>
      </w:r>
      <w:proofErr w:type="spellEnd"/>
      <w:r>
        <w:t>="@drawable/image" /&gt;</w:t>
      </w:r>
    </w:p>
    <w:p w14:paraId="436A91BC" w14:textId="1C316135" w:rsidR="00974456" w:rsidRDefault="00974456" w:rsidP="00974456">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62</w:t>
      </w:r>
      <w:r w:rsidR="00EF15E2">
        <w:fldChar w:fldCharType="end"/>
      </w:r>
    </w:p>
    <w:p w14:paraId="00F0299D" w14:textId="4E238322" w:rsidR="00F10B9A" w:rsidRDefault="00F10B9A" w:rsidP="00F10B9A">
      <w:pPr>
        <w:rPr>
          <w:rFonts w:hint="eastAsia"/>
        </w:rPr>
      </w:pPr>
      <w:r>
        <w:rPr>
          <w:rFonts w:hint="eastAsia"/>
        </w:rPr>
        <w:t>为避免缩放，以下示例使用重力居中的</w:t>
      </w:r>
      <w:r>
        <w:rPr>
          <w:rFonts w:hint="eastAsia"/>
        </w:rPr>
        <w:t xml:space="preserve"> &lt;bitmap&gt; </w:t>
      </w:r>
      <w:r>
        <w:rPr>
          <w:rFonts w:hint="eastAsia"/>
        </w:rPr>
        <w:t>元素：</w:t>
      </w:r>
    </w:p>
    <w:p w14:paraId="2A947153" w14:textId="77777777" w:rsidR="00F10B9A" w:rsidRDefault="00F10B9A" w:rsidP="00974456">
      <w:pPr>
        <w:pStyle w:val="a6"/>
        <w:ind w:left="240" w:right="720" w:firstLine="180"/>
      </w:pPr>
      <w:r>
        <w:t>&lt;item&gt;</w:t>
      </w:r>
    </w:p>
    <w:p w14:paraId="1BCC3E6B" w14:textId="77777777" w:rsidR="00F10B9A" w:rsidRDefault="00F10B9A" w:rsidP="00974456">
      <w:pPr>
        <w:pStyle w:val="a6"/>
        <w:ind w:left="240" w:right="720" w:firstLine="180"/>
      </w:pPr>
      <w:r>
        <w:t xml:space="preserve">  &lt;bitmap </w:t>
      </w:r>
      <w:proofErr w:type="spellStart"/>
      <w:r>
        <w:t>android:src</w:t>
      </w:r>
      <w:proofErr w:type="spellEnd"/>
      <w:r>
        <w:t>="@drawable/image"</w:t>
      </w:r>
    </w:p>
    <w:p w14:paraId="05834A5E" w14:textId="77777777" w:rsidR="00F10B9A" w:rsidRDefault="00F10B9A" w:rsidP="00974456">
      <w:pPr>
        <w:pStyle w:val="a6"/>
        <w:ind w:left="240" w:right="720" w:firstLine="180"/>
      </w:pPr>
      <w:r>
        <w:t xml:space="preserve">          </w:t>
      </w:r>
      <w:proofErr w:type="spellStart"/>
      <w:r>
        <w:t>android:gravity</w:t>
      </w:r>
      <w:proofErr w:type="spellEnd"/>
      <w:r>
        <w:t>="center" /&gt;</w:t>
      </w:r>
    </w:p>
    <w:p w14:paraId="18C8B42B" w14:textId="77777777" w:rsidR="00F10B9A" w:rsidRDefault="00F10B9A" w:rsidP="00974456">
      <w:pPr>
        <w:pStyle w:val="a6"/>
        <w:ind w:left="240" w:right="720" w:firstLine="180"/>
      </w:pPr>
      <w:r>
        <w:t>&lt;/item&gt;</w:t>
      </w:r>
    </w:p>
    <w:p w14:paraId="4EC6909C" w14:textId="38663B5F" w:rsidR="00974456" w:rsidRDefault="00974456" w:rsidP="00974456">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63</w:t>
      </w:r>
      <w:r w:rsidR="00EF15E2">
        <w:fldChar w:fldCharType="end"/>
      </w:r>
    </w:p>
    <w:p w14:paraId="39D39509" w14:textId="77777777" w:rsidR="00F10B9A" w:rsidRDefault="00F10B9A" w:rsidP="00F10B9A">
      <w:pPr>
        <w:rPr>
          <w:rFonts w:hint="eastAsia"/>
        </w:rPr>
      </w:pPr>
      <w:r>
        <w:rPr>
          <w:rFonts w:hint="eastAsia"/>
        </w:rPr>
        <w:t xml:space="preserve">XML </w:t>
      </w:r>
      <w:r>
        <w:rPr>
          <w:rFonts w:hint="eastAsia"/>
        </w:rPr>
        <w:t>文件保存在</w:t>
      </w:r>
      <w:r>
        <w:rPr>
          <w:rFonts w:hint="eastAsia"/>
        </w:rPr>
        <w:t xml:space="preserve"> res/drawable/layers.xml </w:t>
      </w:r>
      <w:r>
        <w:rPr>
          <w:rFonts w:hint="eastAsia"/>
        </w:rPr>
        <w:t>中：</w:t>
      </w:r>
    </w:p>
    <w:p w14:paraId="50D5B463" w14:textId="77777777" w:rsidR="00F10B9A" w:rsidRDefault="00F10B9A" w:rsidP="0096740D">
      <w:pPr>
        <w:pStyle w:val="a6"/>
        <w:ind w:left="240" w:right="720" w:firstLine="180"/>
      </w:pPr>
      <w:r>
        <w:t>&lt;?xml version="1.0" encoding="utf-8"?&gt;</w:t>
      </w:r>
    </w:p>
    <w:p w14:paraId="31762377" w14:textId="77777777" w:rsidR="00F10B9A" w:rsidRDefault="00F10B9A" w:rsidP="0096740D">
      <w:pPr>
        <w:pStyle w:val="a6"/>
        <w:ind w:left="240" w:right="720" w:firstLine="180"/>
      </w:pPr>
      <w:r>
        <w:t xml:space="preserve">&lt;layer-list </w:t>
      </w:r>
      <w:proofErr w:type="spellStart"/>
      <w:r>
        <w:t>xmlns:android</w:t>
      </w:r>
      <w:proofErr w:type="spellEnd"/>
      <w:r>
        <w:t>="http://schemas.android.com/</w:t>
      </w:r>
      <w:proofErr w:type="spellStart"/>
      <w:r>
        <w:t>apk</w:t>
      </w:r>
      <w:proofErr w:type="spellEnd"/>
      <w:r>
        <w:t>/res/android"&gt;</w:t>
      </w:r>
    </w:p>
    <w:p w14:paraId="1C3B5C7B" w14:textId="77777777" w:rsidR="00F10B9A" w:rsidRDefault="00F10B9A" w:rsidP="0096740D">
      <w:pPr>
        <w:pStyle w:val="a6"/>
        <w:ind w:left="240" w:right="720" w:firstLine="180"/>
      </w:pPr>
      <w:r>
        <w:t xml:space="preserve">    &lt;item&gt;</w:t>
      </w:r>
    </w:p>
    <w:p w14:paraId="2C57A2C4" w14:textId="77777777" w:rsidR="00F10B9A" w:rsidRDefault="00F10B9A" w:rsidP="0096740D">
      <w:pPr>
        <w:pStyle w:val="a6"/>
        <w:ind w:left="240" w:right="720" w:firstLine="180"/>
      </w:pPr>
      <w:r>
        <w:t xml:space="preserve">      &lt;bitmap </w:t>
      </w:r>
      <w:proofErr w:type="spellStart"/>
      <w:r>
        <w:t>android:src</w:t>
      </w:r>
      <w:proofErr w:type="spellEnd"/>
      <w:r>
        <w:t>="@drawable/</w:t>
      </w:r>
      <w:proofErr w:type="spellStart"/>
      <w:r>
        <w:t>android_red</w:t>
      </w:r>
      <w:proofErr w:type="spellEnd"/>
      <w:r>
        <w:t>"</w:t>
      </w:r>
    </w:p>
    <w:p w14:paraId="390C0901" w14:textId="77777777" w:rsidR="00F10B9A" w:rsidRDefault="00F10B9A" w:rsidP="0096740D">
      <w:pPr>
        <w:pStyle w:val="a6"/>
        <w:ind w:left="240" w:right="720" w:firstLine="180"/>
      </w:pPr>
      <w:r>
        <w:lastRenderedPageBreak/>
        <w:t xml:space="preserve">        </w:t>
      </w:r>
      <w:proofErr w:type="spellStart"/>
      <w:r>
        <w:t>android:gravity</w:t>
      </w:r>
      <w:proofErr w:type="spellEnd"/>
      <w:r>
        <w:t>="center" /&gt;</w:t>
      </w:r>
    </w:p>
    <w:p w14:paraId="1DC23000" w14:textId="77777777" w:rsidR="00F10B9A" w:rsidRDefault="00F10B9A" w:rsidP="0096740D">
      <w:pPr>
        <w:pStyle w:val="a6"/>
        <w:ind w:left="240" w:right="720" w:firstLine="180"/>
      </w:pPr>
      <w:r>
        <w:t xml:space="preserve">    &lt;/item&gt;</w:t>
      </w:r>
    </w:p>
    <w:p w14:paraId="3DB8322A" w14:textId="77777777" w:rsidR="00F10B9A" w:rsidRDefault="00F10B9A" w:rsidP="0096740D">
      <w:pPr>
        <w:pStyle w:val="a6"/>
        <w:ind w:left="240" w:right="720" w:firstLine="180"/>
      </w:pPr>
      <w:r>
        <w:t xml:space="preserve">    &lt;item </w:t>
      </w:r>
      <w:proofErr w:type="spellStart"/>
      <w:r>
        <w:t>android:top</w:t>
      </w:r>
      <w:proofErr w:type="spellEnd"/>
      <w:r>
        <w:t xml:space="preserve">="10dp" </w:t>
      </w:r>
      <w:proofErr w:type="spellStart"/>
      <w:r>
        <w:t>android:left</w:t>
      </w:r>
      <w:proofErr w:type="spellEnd"/>
      <w:r>
        <w:t>="10dp"&gt;</w:t>
      </w:r>
    </w:p>
    <w:p w14:paraId="5E6937A5" w14:textId="77777777" w:rsidR="00F10B9A" w:rsidRDefault="00F10B9A" w:rsidP="0096740D">
      <w:pPr>
        <w:pStyle w:val="a6"/>
        <w:ind w:left="240" w:right="720" w:firstLine="180"/>
      </w:pPr>
      <w:r>
        <w:t xml:space="preserve">      &lt;bitmap </w:t>
      </w:r>
      <w:proofErr w:type="spellStart"/>
      <w:r>
        <w:t>android:src</w:t>
      </w:r>
      <w:proofErr w:type="spellEnd"/>
      <w:r>
        <w:t>="@drawable/</w:t>
      </w:r>
      <w:proofErr w:type="spellStart"/>
      <w:r>
        <w:t>android_green</w:t>
      </w:r>
      <w:proofErr w:type="spellEnd"/>
      <w:r>
        <w:t>"</w:t>
      </w:r>
    </w:p>
    <w:p w14:paraId="05888C3D" w14:textId="77777777" w:rsidR="00F10B9A" w:rsidRDefault="00F10B9A" w:rsidP="0096740D">
      <w:pPr>
        <w:pStyle w:val="a6"/>
        <w:ind w:left="240" w:right="720" w:firstLine="180"/>
      </w:pPr>
      <w:r>
        <w:t xml:space="preserve">        </w:t>
      </w:r>
      <w:proofErr w:type="spellStart"/>
      <w:r>
        <w:t>android:gravity</w:t>
      </w:r>
      <w:proofErr w:type="spellEnd"/>
      <w:r>
        <w:t>="center" /&gt;</w:t>
      </w:r>
    </w:p>
    <w:p w14:paraId="6278A4B9" w14:textId="77777777" w:rsidR="00F10B9A" w:rsidRDefault="00F10B9A" w:rsidP="0096740D">
      <w:pPr>
        <w:pStyle w:val="a6"/>
        <w:ind w:left="240" w:right="720" w:firstLine="180"/>
      </w:pPr>
      <w:r>
        <w:t xml:space="preserve">    &lt;/item&gt;</w:t>
      </w:r>
    </w:p>
    <w:p w14:paraId="49543F9F" w14:textId="77777777" w:rsidR="00F10B9A" w:rsidRDefault="00F10B9A" w:rsidP="0096740D">
      <w:pPr>
        <w:pStyle w:val="a6"/>
        <w:ind w:left="240" w:right="720" w:firstLine="180"/>
      </w:pPr>
      <w:r>
        <w:t xml:space="preserve">    &lt;item </w:t>
      </w:r>
      <w:proofErr w:type="spellStart"/>
      <w:r>
        <w:t>android:top</w:t>
      </w:r>
      <w:proofErr w:type="spellEnd"/>
      <w:r>
        <w:t xml:space="preserve">="20dp" </w:t>
      </w:r>
      <w:proofErr w:type="spellStart"/>
      <w:r>
        <w:t>android:left</w:t>
      </w:r>
      <w:proofErr w:type="spellEnd"/>
      <w:r>
        <w:t>="20dp"&gt;</w:t>
      </w:r>
    </w:p>
    <w:p w14:paraId="40199E9D" w14:textId="77777777" w:rsidR="00F10B9A" w:rsidRDefault="00F10B9A" w:rsidP="0096740D">
      <w:pPr>
        <w:pStyle w:val="a6"/>
        <w:ind w:left="240" w:right="720" w:firstLine="180"/>
      </w:pPr>
      <w:r>
        <w:t xml:space="preserve">      &lt;bitmap </w:t>
      </w:r>
      <w:proofErr w:type="spellStart"/>
      <w:r>
        <w:t>android:src</w:t>
      </w:r>
      <w:proofErr w:type="spellEnd"/>
      <w:r>
        <w:t>="@drawable/</w:t>
      </w:r>
      <w:proofErr w:type="spellStart"/>
      <w:r>
        <w:t>android_blue</w:t>
      </w:r>
      <w:proofErr w:type="spellEnd"/>
      <w:r>
        <w:t>"</w:t>
      </w:r>
    </w:p>
    <w:p w14:paraId="31E6BD6F" w14:textId="77777777" w:rsidR="00F10B9A" w:rsidRDefault="00F10B9A" w:rsidP="0096740D">
      <w:pPr>
        <w:pStyle w:val="a6"/>
        <w:ind w:left="240" w:right="720" w:firstLine="180"/>
      </w:pPr>
      <w:r>
        <w:t xml:space="preserve">        </w:t>
      </w:r>
      <w:proofErr w:type="spellStart"/>
      <w:r>
        <w:t>android:gravity</w:t>
      </w:r>
      <w:proofErr w:type="spellEnd"/>
      <w:r>
        <w:t>="center" /&gt;</w:t>
      </w:r>
    </w:p>
    <w:p w14:paraId="7BFE2157" w14:textId="77777777" w:rsidR="00F10B9A" w:rsidRDefault="00F10B9A" w:rsidP="0096740D">
      <w:pPr>
        <w:pStyle w:val="a6"/>
        <w:ind w:left="240" w:right="720" w:firstLine="180"/>
      </w:pPr>
      <w:r>
        <w:t xml:space="preserve">    &lt;/item&gt;</w:t>
      </w:r>
    </w:p>
    <w:p w14:paraId="5F51F486" w14:textId="77777777" w:rsidR="00F10B9A" w:rsidRDefault="00F10B9A" w:rsidP="0096740D">
      <w:pPr>
        <w:pStyle w:val="a6"/>
        <w:ind w:left="240" w:right="720" w:firstLine="180"/>
      </w:pPr>
      <w:r>
        <w:t>&lt;/layer-list&gt;</w:t>
      </w:r>
    </w:p>
    <w:p w14:paraId="190E7DD0" w14:textId="24F9FA25" w:rsidR="00784F19" w:rsidRDefault="00784F19" w:rsidP="00784F19">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64</w:t>
      </w:r>
      <w:r w:rsidR="00EF15E2">
        <w:fldChar w:fldCharType="end"/>
      </w:r>
    </w:p>
    <w:p w14:paraId="62400E0F" w14:textId="58D62471" w:rsidR="00F10B9A" w:rsidRDefault="00F10B9A" w:rsidP="00F10B9A">
      <w:pPr>
        <w:rPr>
          <w:rFonts w:hint="eastAsia"/>
        </w:rPr>
      </w:pPr>
      <w:r>
        <w:rPr>
          <w:rFonts w:hint="eastAsia"/>
        </w:rPr>
        <w:t>请注意，此示例使用嵌套的</w:t>
      </w:r>
      <w:r>
        <w:rPr>
          <w:rFonts w:hint="eastAsia"/>
        </w:rPr>
        <w:t xml:space="preserve"> &lt;bitmap&gt; </w:t>
      </w:r>
      <w:r>
        <w:rPr>
          <w:rFonts w:hint="eastAsia"/>
        </w:rPr>
        <w:t>元素为每个具有“中心”重力的项目定义可绘制对象资源。这可确保没有图像会为了适应容器的大小而缩放，因为偏移图像会造成大小调整。此布局</w:t>
      </w:r>
      <w:r>
        <w:rPr>
          <w:rFonts w:hint="eastAsia"/>
        </w:rPr>
        <w:t xml:space="preserve"> XML </w:t>
      </w:r>
      <w:r>
        <w:rPr>
          <w:rFonts w:hint="eastAsia"/>
        </w:rPr>
        <w:t>会将可绘制对象应用到视图：</w:t>
      </w:r>
    </w:p>
    <w:p w14:paraId="1687FFAF" w14:textId="77777777" w:rsidR="00F10B9A" w:rsidRDefault="00F10B9A" w:rsidP="00784F19">
      <w:pPr>
        <w:pStyle w:val="a6"/>
        <w:ind w:left="240" w:right="720" w:firstLine="180"/>
      </w:pPr>
      <w:r>
        <w:t>&lt;</w:t>
      </w:r>
      <w:proofErr w:type="spellStart"/>
      <w:r>
        <w:t>ImageView</w:t>
      </w:r>
      <w:proofErr w:type="spellEnd"/>
    </w:p>
    <w:p w14:paraId="7A688C4D" w14:textId="77777777" w:rsidR="00F10B9A" w:rsidRDefault="00F10B9A" w:rsidP="00784F19">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17DB5ADD" w14:textId="77777777" w:rsidR="00F10B9A" w:rsidRDefault="00F10B9A" w:rsidP="00784F19">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5539918C" w14:textId="77777777" w:rsidR="00F10B9A" w:rsidRDefault="00F10B9A" w:rsidP="00784F19">
      <w:pPr>
        <w:pStyle w:val="a6"/>
        <w:ind w:left="240" w:right="720" w:firstLine="180"/>
      </w:pPr>
      <w:r>
        <w:t xml:space="preserve">    </w:t>
      </w:r>
      <w:proofErr w:type="spellStart"/>
      <w:r>
        <w:t>android:src</w:t>
      </w:r>
      <w:proofErr w:type="spellEnd"/>
      <w:r>
        <w:t>="@drawable/layers" /&gt;</w:t>
      </w:r>
    </w:p>
    <w:p w14:paraId="175B1200" w14:textId="46D6948A" w:rsidR="00784F19" w:rsidRDefault="00A178A2" w:rsidP="00A178A2">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65</w:t>
      </w:r>
      <w:r w:rsidR="00EF15E2">
        <w:fldChar w:fldCharType="end"/>
      </w:r>
    </w:p>
    <w:p w14:paraId="1C9189B8" w14:textId="2A40E9EE" w:rsidR="00F10B9A" w:rsidRDefault="00F10B9A" w:rsidP="00F10B9A">
      <w:pPr>
        <w:rPr>
          <w:rFonts w:hint="eastAsia"/>
        </w:rPr>
      </w:pPr>
      <w:r>
        <w:rPr>
          <w:rFonts w:hint="eastAsia"/>
        </w:rPr>
        <w:t>结果是一堆不断偏移的图像：</w:t>
      </w:r>
    </w:p>
    <w:p w14:paraId="08B872B6" w14:textId="77777777" w:rsidR="00F10B9A" w:rsidRDefault="00F10B9A" w:rsidP="00052FED">
      <w:pPr>
        <w:pStyle w:val="4"/>
        <w:rPr>
          <w:rFonts w:hint="eastAsia"/>
        </w:rPr>
      </w:pPr>
      <w:r>
        <w:rPr>
          <w:rFonts w:hint="eastAsia"/>
        </w:rPr>
        <w:t>状态列表</w:t>
      </w:r>
    </w:p>
    <w:p w14:paraId="1E0B6A5E" w14:textId="1F23B082" w:rsidR="00F10B9A" w:rsidRDefault="00F10B9A" w:rsidP="00F10B9A">
      <w:pPr>
        <w:rPr>
          <w:rFonts w:hint="eastAsia"/>
        </w:rPr>
      </w:pPr>
      <w:proofErr w:type="spellStart"/>
      <w:r>
        <w:rPr>
          <w:rFonts w:hint="eastAsia"/>
        </w:rPr>
        <w:t>StateListDrawable</w:t>
      </w:r>
      <w:proofErr w:type="spellEnd"/>
      <w:r>
        <w:rPr>
          <w:rFonts w:hint="eastAsia"/>
        </w:rPr>
        <w:t xml:space="preserve"> </w:t>
      </w:r>
      <w:r>
        <w:rPr>
          <w:rFonts w:hint="eastAsia"/>
        </w:rPr>
        <w:t>是在</w:t>
      </w:r>
      <w:r>
        <w:rPr>
          <w:rFonts w:hint="eastAsia"/>
        </w:rPr>
        <w:t xml:space="preserve"> XML </w:t>
      </w:r>
      <w:r>
        <w:rPr>
          <w:rFonts w:hint="eastAsia"/>
        </w:rPr>
        <w:t>文件中定义的可绘制对象，它会根据对象状态，使用多个不同的图像来表示同一个图形。例如，</w:t>
      </w:r>
      <w:r>
        <w:rPr>
          <w:rFonts w:hint="eastAsia"/>
        </w:rPr>
        <w:t xml:space="preserve">Button </w:t>
      </w:r>
      <w:r>
        <w:rPr>
          <w:rFonts w:hint="eastAsia"/>
        </w:rPr>
        <w:t>微件可以是多种不同状态（按下、聚焦或这两种状态都不是）中的其中一种，并且您可利用状态列表可绘制对象，为每种状态提供不同的背景图片。可以在</w:t>
      </w:r>
      <w:r>
        <w:rPr>
          <w:rFonts w:hint="eastAsia"/>
        </w:rPr>
        <w:t xml:space="preserve"> XML </w:t>
      </w:r>
      <w:r>
        <w:rPr>
          <w:rFonts w:hint="eastAsia"/>
        </w:rPr>
        <w:t>文件中描述状态列表。每个图形由单一</w:t>
      </w:r>
      <w:r>
        <w:rPr>
          <w:rFonts w:hint="eastAsia"/>
        </w:rPr>
        <w:t xml:space="preserve"> &lt;selector&gt; </w:t>
      </w:r>
      <w:r>
        <w:rPr>
          <w:rFonts w:hint="eastAsia"/>
        </w:rPr>
        <w:t>元素内的</w:t>
      </w:r>
      <w:r>
        <w:rPr>
          <w:rFonts w:hint="eastAsia"/>
        </w:rPr>
        <w:t xml:space="preserve"> &lt;item&gt; </w:t>
      </w:r>
      <w:r>
        <w:rPr>
          <w:rFonts w:hint="eastAsia"/>
        </w:rPr>
        <w:t>元素表示。每个</w:t>
      </w:r>
      <w:r>
        <w:rPr>
          <w:rFonts w:hint="eastAsia"/>
        </w:rPr>
        <w:t xml:space="preserve"> &lt;item&gt; </w:t>
      </w:r>
      <w:r>
        <w:rPr>
          <w:rFonts w:hint="eastAsia"/>
        </w:rPr>
        <w:t>均使用各种属性来描述应用作可绘制对象的图形的状态。</w:t>
      </w:r>
    </w:p>
    <w:p w14:paraId="36FC6819" w14:textId="77777777" w:rsidR="00F10B9A" w:rsidRPr="002F6FD5" w:rsidRDefault="00F10B9A" w:rsidP="00F10B9A"/>
    <w:p w14:paraId="0C3259A8" w14:textId="77777777" w:rsidR="00F10B9A" w:rsidRDefault="00F10B9A" w:rsidP="00F10B9A">
      <w:pPr>
        <w:rPr>
          <w:rFonts w:hint="eastAsia"/>
        </w:rPr>
      </w:pPr>
      <w:r>
        <w:rPr>
          <w:rFonts w:hint="eastAsia"/>
        </w:rPr>
        <w:lastRenderedPageBreak/>
        <w:t>在每个状态变更期间，将从上到下遍历状态列表，并使用第一个与当前状态匹配的项目</w:t>
      </w:r>
      <w:r>
        <w:rPr>
          <w:rFonts w:hint="eastAsia"/>
        </w:rPr>
        <w:t xml:space="preserve"> </w:t>
      </w:r>
      <w:r>
        <w:rPr>
          <w:rFonts w:hint="eastAsia"/>
        </w:rPr>
        <w:t>—此选择并非基于“最佳匹配”，而是选择符合状态最低条件的第一个项目。</w:t>
      </w:r>
    </w:p>
    <w:p w14:paraId="3E56C2C7" w14:textId="77777777" w:rsidR="00F10B9A" w:rsidRDefault="00F10B9A" w:rsidP="00EC7E81">
      <w:pPr>
        <w:pStyle w:val="a0"/>
        <w:ind w:firstLine="482"/>
        <w:rPr>
          <w:rFonts w:hint="eastAsia"/>
        </w:rPr>
      </w:pPr>
      <w:r>
        <w:rPr>
          <w:rFonts w:hint="eastAsia"/>
        </w:rPr>
        <w:t>文件位置：</w:t>
      </w:r>
    </w:p>
    <w:p w14:paraId="0B02DF95" w14:textId="2814CB69" w:rsidR="00F10B9A" w:rsidRDefault="00F10B9A" w:rsidP="00EC7E81">
      <w:pPr>
        <w:pStyle w:val="20"/>
        <w:ind w:firstLine="720"/>
        <w:rPr>
          <w:rFonts w:hint="eastAsia"/>
        </w:rPr>
      </w:pPr>
      <w:r>
        <w:t>res/drawable/filename.xml</w:t>
      </w:r>
      <w:r w:rsidR="00EC7E81">
        <w:rPr>
          <w:rFonts w:hint="eastAsia"/>
        </w:rPr>
        <w:t>，</w:t>
      </w:r>
      <w:r>
        <w:rPr>
          <w:rFonts w:hint="eastAsia"/>
        </w:rPr>
        <w:t>文件名用作资源</w:t>
      </w:r>
      <w:r>
        <w:rPr>
          <w:rFonts w:hint="eastAsia"/>
        </w:rPr>
        <w:t xml:space="preserve"> ID</w:t>
      </w:r>
      <w:r>
        <w:rPr>
          <w:rFonts w:hint="eastAsia"/>
        </w:rPr>
        <w:t>。</w:t>
      </w:r>
    </w:p>
    <w:p w14:paraId="08481DDD" w14:textId="77777777" w:rsidR="00F10B9A" w:rsidRDefault="00F10B9A" w:rsidP="00EC7E81">
      <w:pPr>
        <w:pStyle w:val="a0"/>
        <w:ind w:firstLine="482"/>
        <w:rPr>
          <w:rFonts w:hint="eastAsia"/>
        </w:rPr>
      </w:pPr>
      <w:r>
        <w:rPr>
          <w:rFonts w:hint="eastAsia"/>
        </w:rPr>
        <w:t>编译资源的数据类型：</w:t>
      </w:r>
    </w:p>
    <w:p w14:paraId="51AE6CBE" w14:textId="77777777" w:rsidR="00F10B9A" w:rsidRDefault="00F10B9A" w:rsidP="00EC7E81">
      <w:pPr>
        <w:pStyle w:val="20"/>
        <w:ind w:firstLine="720"/>
        <w:rPr>
          <w:rFonts w:hint="eastAsia"/>
        </w:rPr>
      </w:pPr>
      <w:r>
        <w:rPr>
          <w:rFonts w:hint="eastAsia"/>
        </w:rPr>
        <w:t>指向</w:t>
      </w:r>
      <w:r>
        <w:rPr>
          <w:rFonts w:hint="eastAsia"/>
        </w:rPr>
        <w:t xml:space="preserve"> </w:t>
      </w:r>
      <w:proofErr w:type="spellStart"/>
      <w:r>
        <w:rPr>
          <w:rFonts w:hint="eastAsia"/>
        </w:rPr>
        <w:t>StateListDrawable</w:t>
      </w:r>
      <w:proofErr w:type="spellEnd"/>
      <w:r>
        <w:rPr>
          <w:rFonts w:hint="eastAsia"/>
        </w:rPr>
        <w:t xml:space="preserve"> </w:t>
      </w:r>
      <w:r>
        <w:rPr>
          <w:rFonts w:hint="eastAsia"/>
        </w:rPr>
        <w:t>的资源指针。</w:t>
      </w:r>
    </w:p>
    <w:p w14:paraId="2B8E9D7A" w14:textId="77777777" w:rsidR="00F10B9A" w:rsidRDefault="00F10B9A" w:rsidP="00EC7E81">
      <w:pPr>
        <w:pStyle w:val="a0"/>
        <w:ind w:firstLine="482"/>
        <w:rPr>
          <w:rFonts w:hint="eastAsia"/>
        </w:rPr>
      </w:pPr>
      <w:r>
        <w:rPr>
          <w:rFonts w:hint="eastAsia"/>
        </w:rPr>
        <w:t>资源引用：</w:t>
      </w:r>
    </w:p>
    <w:p w14:paraId="193C0CBE" w14:textId="77777777" w:rsidR="00F10B9A" w:rsidRDefault="00F10B9A" w:rsidP="00EC7E81">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2FC18A13" w14:textId="77777777" w:rsidR="00F10B9A" w:rsidRDefault="00F10B9A" w:rsidP="00EC7E81">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2EDAC575" w14:textId="77777777" w:rsidR="00F10B9A" w:rsidRDefault="00F10B9A" w:rsidP="00F10B9A">
      <w:pPr>
        <w:rPr>
          <w:rFonts w:hint="eastAsia"/>
        </w:rPr>
      </w:pPr>
      <w:r>
        <w:rPr>
          <w:rFonts w:hint="eastAsia"/>
        </w:rPr>
        <w:t>语法：</w:t>
      </w:r>
    </w:p>
    <w:p w14:paraId="3E5B7A5C" w14:textId="77777777" w:rsidR="00F10B9A" w:rsidRDefault="00F10B9A" w:rsidP="00452747">
      <w:pPr>
        <w:pStyle w:val="a6"/>
        <w:ind w:left="240" w:right="720" w:firstLine="180"/>
      </w:pPr>
      <w:r>
        <w:t>&lt;?xml version="1.0" encoding="utf-8"?&gt;</w:t>
      </w:r>
    </w:p>
    <w:p w14:paraId="5671E9F2" w14:textId="77777777" w:rsidR="00F10B9A" w:rsidRDefault="00F10B9A" w:rsidP="00452747">
      <w:pPr>
        <w:pStyle w:val="a6"/>
        <w:ind w:left="240" w:right="720" w:firstLine="180"/>
      </w:pPr>
      <w:r>
        <w:t xml:space="preserve">&lt;selector </w:t>
      </w:r>
      <w:proofErr w:type="spellStart"/>
      <w:r>
        <w:t>xmlns:android</w:t>
      </w:r>
      <w:proofErr w:type="spellEnd"/>
      <w:r>
        <w:t>="http://schemas.android.com/</w:t>
      </w:r>
      <w:proofErr w:type="spellStart"/>
      <w:r>
        <w:t>apk</w:t>
      </w:r>
      <w:proofErr w:type="spellEnd"/>
      <w:r>
        <w:t>/res/android"</w:t>
      </w:r>
    </w:p>
    <w:p w14:paraId="6B28D08A" w14:textId="77777777" w:rsidR="00F10B9A" w:rsidRDefault="00F10B9A" w:rsidP="00452747">
      <w:pPr>
        <w:pStyle w:val="a6"/>
        <w:ind w:left="240" w:right="720" w:firstLine="180"/>
      </w:pPr>
      <w:r>
        <w:t xml:space="preserve">    </w:t>
      </w:r>
      <w:proofErr w:type="spellStart"/>
      <w:r>
        <w:t>android:constantSize</w:t>
      </w:r>
      <w:proofErr w:type="spellEnd"/>
      <w:r>
        <w:t>=["true" | "false"]</w:t>
      </w:r>
    </w:p>
    <w:p w14:paraId="17D51FFE" w14:textId="77777777" w:rsidR="00F10B9A" w:rsidRDefault="00F10B9A" w:rsidP="00452747">
      <w:pPr>
        <w:pStyle w:val="a6"/>
        <w:ind w:left="240" w:right="720" w:firstLine="180"/>
      </w:pPr>
      <w:r>
        <w:t xml:space="preserve">    </w:t>
      </w:r>
      <w:proofErr w:type="spellStart"/>
      <w:r>
        <w:t>android:dither</w:t>
      </w:r>
      <w:proofErr w:type="spellEnd"/>
      <w:r>
        <w:t>=["true" | "false"]</w:t>
      </w:r>
    </w:p>
    <w:p w14:paraId="66390F70" w14:textId="77777777" w:rsidR="00F10B9A" w:rsidRDefault="00F10B9A" w:rsidP="00452747">
      <w:pPr>
        <w:pStyle w:val="a6"/>
        <w:ind w:left="240" w:right="720" w:firstLine="180"/>
      </w:pPr>
      <w:r>
        <w:t xml:space="preserve">    </w:t>
      </w:r>
      <w:proofErr w:type="spellStart"/>
      <w:r>
        <w:t>android:variablePadding</w:t>
      </w:r>
      <w:proofErr w:type="spellEnd"/>
      <w:r>
        <w:t>=["true" | "false"] &gt;</w:t>
      </w:r>
    </w:p>
    <w:p w14:paraId="3612366C" w14:textId="77777777" w:rsidR="00F10B9A" w:rsidRDefault="00F10B9A" w:rsidP="00452747">
      <w:pPr>
        <w:pStyle w:val="a6"/>
        <w:ind w:left="240" w:right="720" w:firstLine="180"/>
      </w:pPr>
      <w:r>
        <w:t xml:space="preserve">    &lt;item</w:t>
      </w:r>
    </w:p>
    <w:p w14:paraId="73BE94F0" w14:textId="77777777" w:rsidR="00F10B9A" w:rsidRDefault="00F10B9A" w:rsidP="00452747">
      <w:pPr>
        <w:pStyle w:val="a6"/>
        <w:ind w:left="240" w:right="720" w:firstLine="180"/>
      </w:pPr>
      <w:r>
        <w:t xml:space="preserve">        </w:t>
      </w:r>
      <w:proofErr w:type="spellStart"/>
      <w:r>
        <w:t>android:drawable</w:t>
      </w:r>
      <w:proofErr w:type="spellEnd"/>
      <w:r>
        <w:t>="@[package:]drawable/</w:t>
      </w:r>
      <w:proofErr w:type="spellStart"/>
      <w:r>
        <w:t>drawable_resource</w:t>
      </w:r>
      <w:proofErr w:type="spellEnd"/>
      <w:r>
        <w:t>"</w:t>
      </w:r>
    </w:p>
    <w:p w14:paraId="7164B4DE" w14:textId="77777777" w:rsidR="00F10B9A" w:rsidRDefault="00F10B9A" w:rsidP="00452747">
      <w:pPr>
        <w:pStyle w:val="a6"/>
        <w:ind w:left="240" w:right="720" w:firstLine="180"/>
      </w:pPr>
      <w:r>
        <w:t xml:space="preserve">        </w:t>
      </w:r>
      <w:proofErr w:type="spellStart"/>
      <w:r>
        <w:t>android:state_pressed</w:t>
      </w:r>
      <w:proofErr w:type="spellEnd"/>
      <w:r>
        <w:t>=["true" | "false"]</w:t>
      </w:r>
    </w:p>
    <w:p w14:paraId="3F7BA840" w14:textId="77777777" w:rsidR="00F10B9A" w:rsidRDefault="00F10B9A" w:rsidP="00452747">
      <w:pPr>
        <w:pStyle w:val="a6"/>
        <w:ind w:left="240" w:right="720" w:firstLine="180"/>
      </w:pPr>
      <w:r>
        <w:t xml:space="preserve">        </w:t>
      </w:r>
      <w:proofErr w:type="spellStart"/>
      <w:r>
        <w:t>android:state_focused</w:t>
      </w:r>
      <w:proofErr w:type="spellEnd"/>
      <w:r>
        <w:t>=["true" | "false"]</w:t>
      </w:r>
    </w:p>
    <w:p w14:paraId="05F285FB" w14:textId="77777777" w:rsidR="00F10B9A" w:rsidRDefault="00F10B9A" w:rsidP="00452747">
      <w:pPr>
        <w:pStyle w:val="a6"/>
        <w:ind w:left="240" w:right="720" w:firstLine="180"/>
      </w:pPr>
      <w:r>
        <w:t xml:space="preserve">        </w:t>
      </w:r>
      <w:proofErr w:type="spellStart"/>
      <w:r>
        <w:t>android:state_hovered</w:t>
      </w:r>
      <w:proofErr w:type="spellEnd"/>
      <w:r>
        <w:t>=["true" | "false"]</w:t>
      </w:r>
    </w:p>
    <w:p w14:paraId="440AA2C9" w14:textId="77777777" w:rsidR="00F10B9A" w:rsidRDefault="00F10B9A" w:rsidP="00452747">
      <w:pPr>
        <w:pStyle w:val="a6"/>
        <w:ind w:left="240" w:right="720" w:firstLine="180"/>
      </w:pPr>
      <w:r>
        <w:t xml:space="preserve">        </w:t>
      </w:r>
      <w:proofErr w:type="spellStart"/>
      <w:r>
        <w:t>android:state_selected</w:t>
      </w:r>
      <w:proofErr w:type="spellEnd"/>
      <w:r>
        <w:t>=["true" | "false"]</w:t>
      </w:r>
    </w:p>
    <w:p w14:paraId="6713C020" w14:textId="77777777" w:rsidR="00F10B9A" w:rsidRDefault="00F10B9A" w:rsidP="00452747">
      <w:pPr>
        <w:pStyle w:val="a6"/>
        <w:ind w:left="240" w:right="720" w:firstLine="180"/>
      </w:pPr>
      <w:r>
        <w:t xml:space="preserve">        </w:t>
      </w:r>
      <w:proofErr w:type="spellStart"/>
      <w:r>
        <w:t>android:state_checkable</w:t>
      </w:r>
      <w:proofErr w:type="spellEnd"/>
      <w:r>
        <w:t>=["true" | "false"]</w:t>
      </w:r>
    </w:p>
    <w:p w14:paraId="7BBE73EC" w14:textId="77777777" w:rsidR="00F10B9A" w:rsidRDefault="00F10B9A" w:rsidP="00452747">
      <w:pPr>
        <w:pStyle w:val="a6"/>
        <w:ind w:left="240" w:right="720" w:firstLine="180"/>
      </w:pPr>
      <w:r>
        <w:t xml:space="preserve">        </w:t>
      </w:r>
      <w:proofErr w:type="spellStart"/>
      <w:r>
        <w:t>android:state_checked</w:t>
      </w:r>
      <w:proofErr w:type="spellEnd"/>
      <w:r>
        <w:t>=["true" | "false"]</w:t>
      </w:r>
    </w:p>
    <w:p w14:paraId="54721EF1" w14:textId="77777777" w:rsidR="00F10B9A" w:rsidRDefault="00F10B9A" w:rsidP="00452747">
      <w:pPr>
        <w:pStyle w:val="a6"/>
        <w:ind w:left="240" w:right="720" w:firstLine="180"/>
      </w:pPr>
      <w:r>
        <w:t xml:space="preserve">        </w:t>
      </w:r>
      <w:proofErr w:type="spellStart"/>
      <w:r>
        <w:t>android:state_enabled</w:t>
      </w:r>
      <w:proofErr w:type="spellEnd"/>
      <w:r>
        <w:t>=["true" | "false"]</w:t>
      </w:r>
    </w:p>
    <w:p w14:paraId="3919E748" w14:textId="77777777" w:rsidR="00F10B9A" w:rsidRDefault="00F10B9A" w:rsidP="00452747">
      <w:pPr>
        <w:pStyle w:val="a6"/>
        <w:ind w:left="240" w:right="720" w:firstLine="180"/>
      </w:pPr>
      <w:r>
        <w:t xml:space="preserve">        </w:t>
      </w:r>
      <w:proofErr w:type="spellStart"/>
      <w:r>
        <w:t>android:state_activated</w:t>
      </w:r>
      <w:proofErr w:type="spellEnd"/>
      <w:r>
        <w:t>=["true" | "false"]</w:t>
      </w:r>
    </w:p>
    <w:p w14:paraId="31CA85EE" w14:textId="77777777" w:rsidR="00F10B9A" w:rsidRDefault="00F10B9A" w:rsidP="00452747">
      <w:pPr>
        <w:pStyle w:val="a6"/>
        <w:ind w:left="240" w:right="720" w:firstLine="180"/>
      </w:pPr>
      <w:r>
        <w:t xml:space="preserve">        </w:t>
      </w:r>
      <w:proofErr w:type="spellStart"/>
      <w:r>
        <w:t>android:state_window_focused</w:t>
      </w:r>
      <w:proofErr w:type="spellEnd"/>
      <w:r>
        <w:t>=["true" | "false"] /&gt;</w:t>
      </w:r>
    </w:p>
    <w:p w14:paraId="4180CDF5" w14:textId="77777777" w:rsidR="00F10B9A" w:rsidRDefault="00F10B9A" w:rsidP="00452747">
      <w:pPr>
        <w:pStyle w:val="a6"/>
        <w:ind w:left="240" w:right="720" w:firstLine="180"/>
      </w:pPr>
      <w:r>
        <w:t>&lt;/selector&gt;</w:t>
      </w:r>
    </w:p>
    <w:p w14:paraId="056A0953" w14:textId="77777777" w:rsidR="00F10B9A" w:rsidRDefault="00F10B9A" w:rsidP="00F10B9A">
      <w:pPr>
        <w:rPr>
          <w:rFonts w:hint="eastAsia"/>
        </w:rPr>
      </w:pPr>
      <w:r>
        <w:rPr>
          <w:rFonts w:hint="eastAsia"/>
        </w:rPr>
        <w:t>元素：</w:t>
      </w:r>
    </w:p>
    <w:p w14:paraId="6B95DA3B" w14:textId="0A7264BE" w:rsidR="00F10B9A" w:rsidRDefault="00F10B9A" w:rsidP="000A12A9">
      <w:pPr>
        <w:pStyle w:val="a0"/>
        <w:ind w:firstLine="482"/>
        <w:rPr>
          <w:rFonts w:hint="eastAsia"/>
        </w:rPr>
      </w:pPr>
      <w:r>
        <w:t>&lt;selector&gt;</w:t>
      </w:r>
      <w:r w:rsidR="000A12A9">
        <w:rPr>
          <w:rFonts w:hint="eastAsia"/>
        </w:rPr>
        <w:t>，</w:t>
      </w:r>
      <w:r>
        <w:rPr>
          <w:rFonts w:hint="eastAsia"/>
        </w:rPr>
        <w:t>必备。这必须是根元素。包含一个或多个</w:t>
      </w:r>
      <w:r>
        <w:rPr>
          <w:rFonts w:hint="eastAsia"/>
        </w:rPr>
        <w:t xml:space="preserve"> &lt;item&gt; </w:t>
      </w:r>
      <w:r>
        <w:rPr>
          <w:rFonts w:hint="eastAsia"/>
        </w:rPr>
        <w:t>元素。</w:t>
      </w:r>
    </w:p>
    <w:p w14:paraId="6EE1FB66" w14:textId="77777777" w:rsidR="00F10B9A" w:rsidRDefault="00F10B9A" w:rsidP="00F10B9A">
      <w:pPr>
        <w:rPr>
          <w:rFonts w:hint="eastAsia"/>
        </w:rPr>
      </w:pPr>
      <w:r>
        <w:rPr>
          <w:rFonts w:hint="eastAsia"/>
        </w:rPr>
        <w:t>属性：</w:t>
      </w:r>
    </w:p>
    <w:p w14:paraId="2FCA7E26" w14:textId="6C44C0F6" w:rsidR="00F10B9A" w:rsidRDefault="00F10B9A" w:rsidP="004455FF">
      <w:pPr>
        <w:pStyle w:val="20"/>
        <w:ind w:firstLine="720"/>
        <w:rPr>
          <w:rFonts w:hint="eastAsia"/>
        </w:rPr>
      </w:pPr>
      <w:proofErr w:type="spellStart"/>
      <w:r>
        <w:lastRenderedPageBreak/>
        <w:t>android:constantSize</w:t>
      </w:r>
      <w:proofErr w:type="spellEnd"/>
      <w:r w:rsidR="004455FF">
        <w:rPr>
          <w:rFonts w:hint="eastAsia"/>
        </w:rPr>
        <w:t>，</w:t>
      </w:r>
      <w:r>
        <w:rPr>
          <w:rFonts w:hint="eastAsia"/>
        </w:rPr>
        <w:t>布尔值。如果可绘制对象报告的内部大小在状态变更时保持不变，则值为“</w:t>
      </w:r>
      <w:r>
        <w:rPr>
          <w:rFonts w:hint="eastAsia"/>
        </w:rPr>
        <w:t>true</w:t>
      </w:r>
      <w:r>
        <w:rPr>
          <w:rFonts w:hint="eastAsia"/>
        </w:rPr>
        <w:t>”（大小是所有状态的最大值）；如果大小根据当前状态而变化，则值为“</w:t>
      </w:r>
      <w:r>
        <w:rPr>
          <w:rFonts w:hint="eastAsia"/>
        </w:rPr>
        <w:t>false</w:t>
      </w:r>
      <w:r>
        <w:rPr>
          <w:rFonts w:hint="eastAsia"/>
        </w:rPr>
        <w:t>”。默认值为</w:t>
      </w:r>
      <w:r>
        <w:rPr>
          <w:rFonts w:hint="eastAsia"/>
        </w:rPr>
        <w:t xml:space="preserve"> false</w:t>
      </w:r>
      <w:r>
        <w:rPr>
          <w:rFonts w:hint="eastAsia"/>
        </w:rPr>
        <w:t>。</w:t>
      </w:r>
    </w:p>
    <w:p w14:paraId="3470A7B0" w14:textId="66A63D56" w:rsidR="00F10B9A" w:rsidRDefault="00F10B9A" w:rsidP="004455FF">
      <w:pPr>
        <w:pStyle w:val="20"/>
        <w:ind w:firstLine="720"/>
        <w:rPr>
          <w:rFonts w:hint="eastAsia"/>
        </w:rPr>
      </w:pPr>
      <w:proofErr w:type="spellStart"/>
      <w:r>
        <w:t>android:dither</w:t>
      </w:r>
      <w:proofErr w:type="spellEnd"/>
      <w:r w:rsidR="004455FF">
        <w:rPr>
          <w:rFonts w:hint="eastAsia"/>
        </w:rPr>
        <w:t>，</w:t>
      </w:r>
      <w:r>
        <w:rPr>
          <w:rFonts w:hint="eastAsia"/>
        </w:rPr>
        <w:t>布尔值。值为“</w:t>
      </w:r>
      <w:r>
        <w:rPr>
          <w:rFonts w:hint="eastAsia"/>
        </w:rPr>
        <w:t>true</w:t>
      </w:r>
      <w:r>
        <w:rPr>
          <w:rFonts w:hint="eastAsia"/>
        </w:rPr>
        <w:t>”时，将在位图的像素配置与屏幕不同时（例如：</w:t>
      </w:r>
      <w:r>
        <w:rPr>
          <w:rFonts w:hint="eastAsia"/>
        </w:rPr>
        <w:t xml:space="preserve">ARGB 8888 </w:t>
      </w:r>
      <w:r>
        <w:rPr>
          <w:rFonts w:hint="eastAsia"/>
        </w:rPr>
        <w:t>位图和</w:t>
      </w:r>
      <w:r>
        <w:rPr>
          <w:rFonts w:hint="eastAsia"/>
        </w:rPr>
        <w:t xml:space="preserve"> RGB 565 </w:t>
      </w:r>
      <w:r>
        <w:rPr>
          <w:rFonts w:hint="eastAsia"/>
        </w:rPr>
        <w:t>屏幕）启用位图的抖动；值为“</w:t>
      </w:r>
      <w:r>
        <w:rPr>
          <w:rFonts w:hint="eastAsia"/>
        </w:rPr>
        <w:t>false</w:t>
      </w:r>
      <w:r>
        <w:rPr>
          <w:rFonts w:hint="eastAsia"/>
        </w:rPr>
        <w:t>”时则停用抖动。默认值为</w:t>
      </w:r>
      <w:r>
        <w:rPr>
          <w:rFonts w:hint="eastAsia"/>
        </w:rPr>
        <w:t xml:space="preserve"> true</w:t>
      </w:r>
      <w:r>
        <w:rPr>
          <w:rFonts w:hint="eastAsia"/>
        </w:rPr>
        <w:t>。</w:t>
      </w:r>
    </w:p>
    <w:p w14:paraId="3C22B204" w14:textId="1EAA06E9" w:rsidR="00F10B9A" w:rsidRDefault="00F10B9A" w:rsidP="004455FF">
      <w:pPr>
        <w:pStyle w:val="20"/>
        <w:ind w:firstLine="720"/>
        <w:rPr>
          <w:rFonts w:hint="eastAsia"/>
        </w:rPr>
      </w:pPr>
      <w:proofErr w:type="spellStart"/>
      <w:r>
        <w:t>android:variablePadding</w:t>
      </w:r>
      <w:proofErr w:type="spellEnd"/>
      <w:r w:rsidR="004455FF">
        <w:rPr>
          <w:rFonts w:hint="eastAsia"/>
        </w:rPr>
        <w:t>，</w:t>
      </w:r>
      <w:r>
        <w:rPr>
          <w:rFonts w:hint="eastAsia"/>
        </w:rPr>
        <w:t>布尔值。如果可绘制对象的内边距应根据选择的当前状态而变化，则值为“</w:t>
      </w:r>
      <w:r>
        <w:rPr>
          <w:rFonts w:hint="eastAsia"/>
        </w:rPr>
        <w:t>true</w:t>
      </w:r>
      <w:r>
        <w:rPr>
          <w:rFonts w:hint="eastAsia"/>
        </w:rPr>
        <w:t>”；如果内边距应保持不变（基于所有状态的最大内边距），则值为“</w:t>
      </w:r>
      <w:r>
        <w:rPr>
          <w:rFonts w:hint="eastAsia"/>
        </w:rPr>
        <w:t>false</w:t>
      </w:r>
      <w:r>
        <w:rPr>
          <w:rFonts w:hint="eastAsia"/>
        </w:rPr>
        <w:t>”。启用此功能要求您在状态变更时处理执行布局，这通常不受支持。默认值为</w:t>
      </w:r>
      <w:r>
        <w:rPr>
          <w:rFonts w:hint="eastAsia"/>
        </w:rPr>
        <w:t xml:space="preserve"> false</w:t>
      </w:r>
      <w:r>
        <w:rPr>
          <w:rFonts w:hint="eastAsia"/>
        </w:rPr>
        <w:t>。</w:t>
      </w:r>
    </w:p>
    <w:p w14:paraId="10F994D1" w14:textId="3B143D3D" w:rsidR="00F10B9A" w:rsidRDefault="00F10B9A" w:rsidP="00FE55A8">
      <w:pPr>
        <w:pStyle w:val="a0"/>
        <w:ind w:firstLine="482"/>
        <w:rPr>
          <w:rFonts w:hint="eastAsia"/>
        </w:rPr>
      </w:pPr>
      <w:r>
        <w:t>&lt;item&gt;</w:t>
      </w:r>
      <w:r w:rsidR="004455FF">
        <w:rPr>
          <w:rFonts w:hint="eastAsia"/>
        </w:rPr>
        <w:t>，</w:t>
      </w:r>
      <w:r>
        <w:rPr>
          <w:rFonts w:hint="eastAsia"/>
        </w:rPr>
        <w:t>定义要在某些状态期间使用的可绘制对象，如其属性所述。必须是</w:t>
      </w:r>
      <w:r>
        <w:rPr>
          <w:rFonts w:hint="eastAsia"/>
        </w:rPr>
        <w:t xml:space="preserve"> &lt;selector&gt; </w:t>
      </w:r>
      <w:r>
        <w:rPr>
          <w:rFonts w:hint="eastAsia"/>
        </w:rPr>
        <w:t>元素的子项。</w:t>
      </w:r>
    </w:p>
    <w:p w14:paraId="51CED923" w14:textId="77777777" w:rsidR="00F10B9A" w:rsidRDefault="00F10B9A" w:rsidP="00F10B9A">
      <w:pPr>
        <w:rPr>
          <w:rFonts w:hint="eastAsia"/>
        </w:rPr>
      </w:pPr>
      <w:r>
        <w:rPr>
          <w:rFonts w:hint="eastAsia"/>
        </w:rPr>
        <w:t>属性：</w:t>
      </w:r>
    </w:p>
    <w:p w14:paraId="050E6D32" w14:textId="094F8358" w:rsidR="00F10B9A" w:rsidRDefault="00F10B9A" w:rsidP="004455FF">
      <w:pPr>
        <w:pStyle w:val="20"/>
        <w:ind w:firstLine="720"/>
        <w:rPr>
          <w:rFonts w:hint="eastAsia"/>
        </w:rPr>
      </w:pPr>
      <w:proofErr w:type="spellStart"/>
      <w:r>
        <w:t>android:drawable</w:t>
      </w:r>
      <w:proofErr w:type="spellEnd"/>
      <w:r w:rsidR="004455FF">
        <w:rPr>
          <w:rFonts w:hint="eastAsia"/>
        </w:rPr>
        <w:t>，</w:t>
      </w:r>
      <w:r>
        <w:rPr>
          <w:rFonts w:hint="eastAsia"/>
        </w:rPr>
        <w:t>可绘制对象资源。必备。引用可绘制对象资源。</w:t>
      </w:r>
    </w:p>
    <w:p w14:paraId="649EAF74" w14:textId="0BFA51FA" w:rsidR="00F10B9A" w:rsidRDefault="00F10B9A" w:rsidP="004455FF">
      <w:pPr>
        <w:pStyle w:val="20"/>
        <w:ind w:firstLine="720"/>
        <w:rPr>
          <w:rFonts w:hint="eastAsia"/>
        </w:rPr>
      </w:pPr>
      <w:proofErr w:type="spellStart"/>
      <w:r>
        <w:t>android:state_pressed</w:t>
      </w:r>
      <w:proofErr w:type="spellEnd"/>
      <w:r w:rsidR="004455FF">
        <w:rPr>
          <w:rFonts w:hint="eastAsia"/>
        </w:rPr>
        <w:t>，</w:t>
      </w:r>
      <w:r>
        <w:rPr>
          <w:rFonts w:hint="eastAsia"/>
        </w:rPr>
        <w:t>布尔值。如果在按下对象（例如触摸</w:t>
      </w:r>
      <w:r>
        <w:rPr>
          <w:rFonts w:hint="eastAsia"/>
        </w:rPr>
        <w:t>/</w:t>
      </w:r>
      <w:r>
        <w:rPr>
          <w:rFonts w:hint="eastAsia"/>
        </w:rPr>
        <w:t>点按某按钮）时应使用此项目，则值为“</w:t>
      </w:r>
      <w:r>
        <w:rPr>
          <w:rFonts w:hint="eastAsia"/>
        </w:rPr>
        <w:t>true</w:t>
      </w:r>
      <w:r>
        <w:rPr>
          <w:rFonts w:hint="eastAsia"/>
        </w:rPr>
        <w:t>”；如果在默认的未按下状态时应使用此项目，则值为“</w:t>
      </w:r>
      <w:r>
        <w:rPr>
          <w:rFonts w:hint="eastAsia"/>
        </w:rPr>
        <w:t>false</w:t>
      </w:r>
      <w:r>
        <w:rPr>
          <w:rFonts w:hint="eastAsia"/>
        </w:rPr>
        <w:t>”。</w:t>
      </w:r>
    </w:p>
    <w:p w14:paraId="2C01F61D" w14:textId="1359EAFB" w:rsidR="00F10B9A" w:rsidRDefault="00F10B9A" w:rsidP="004455FF">
      <w:pPr>
        <w:pStyle w:val="20"/>
        <w:ind w:firstLine="720"/>
        <w:rPr>
          <w:rFonts w:hint="eastAsia"/>
        </w:rPr>
      </w:pPr>
      <w:proofErr w:type="spellStart"/>
      <w:r>
        <w:t>android:state_focused</w:t>
      </w:r>
      <w:proofErr w:type="spellEnd"/>
      <w:r w:rsidR="004455FF">
        <w:rPr>
          <w:rFonts w:hint="eastAsia"/>
        </w:rPr>
        <w:t>，</w:t>
      </w:r>
      <w:r>
        <w:rPr>
          <w:rFonts w:hint="eastAsia"/>
        </w:rPr>
        <w:t>布尔值。如果在对象具有输入焦点（例如当用户选择文本输入时）时应使用此项目，则值为“</w:t>
      </w:r>
      <w:r>
        <w:rPr>
          <w:rFonts w:hint="eastAsia"/>
        </w:rPr>
        <w:t>true</w:t>
      </w:r>
      <w:r>
        <w:rPr>
          <w:rFonts w:hint="eastAsia"/>
        </w:rPr>
        <w:t>”；如果在默认的非焦点状态时应使用此项目，则值为“</w:t>
      </w:r>
      <w:r>
        <w:rPr>
          <w:rFonts w:hint="eastAsia"/>
        </w:rPr>
        <w:t>false</w:t>
      </w:r>
      <w:r>
        <w:rPr>
          <w:rFonts w:hint="eastAsia"/>
        </w:rPr>
        <w:t>”。</w:t>
      </w:r>
    </w:p>
    <w:p w14:paraId="08112EAF" w14:textId="7EB3BEE3" w:rsidR="00F10B9A" w:rsidRDefault="00F10B9A" w:rsidP="004455FF">
      <w:pPr>
        <w:pStyle w:val="20"/>
        <w:ind w:firstLine="720"/>
        <w:rPr>
          <w:rFonts w:hint="eastAsia"/>
        </w:rPr>
      </w:pPr>
      <w:proofErr w:type="spellStart"/>
      <w:r>
        <w:t>android:state_hovered</w:t>
      </w:r>
      <w:proofErr w:type="spellEnd"/>
      <w:r w:rsidR="004455FF">
        <w:rPr>
          <w:rFonts w:hint="eastAsia"/>
        </w:rPr>
        <w:t>，</w:t>
      </w:r>
      <w:r>
        <w:rPr>
          <w:rFonts w:hint="eastAsia"/>
        </w:rPr>
        <w:t>布尔值。如果当光标悬停在对象上时应使用此项目，则值为“</w:t>
      </w:r>
      <w:r>
        <w:rPr>
          <w:rFonts w:hint="eastAsia"/>
        </w:rPr>
        <w:t>true</w:t>
      </w:r>
      <w:r>
        <w:rPr>
          <w:rFonts w:hint="eastAsia"/>
        </w:rPr>
        <w:t>”；如果在默认的非悬停状态时应使用此项目，则值为“</w:t>
      </w:r>
      <w:r>
        <w:rPr>
          <w:rFonts w:hint="eastAsia"/>
        </w:rPr>
        <w:t>false</w:t>
      </w:r>
      <w:r>
        <w:rPr>
          <w:rFonts w:hint="eastAsia"/>
        </w:rPr>
        <w:t>”。通常，这个可绘制对象可能与用于“聚焦”状态的可绘制对象相同。此项为</w:t>
      </w:r>
      <w:r>
        <w:rPr>
          <w:rFonts w:hint="eastAsia"/>
        </w:rPr>
        <w:t xml:space="preserve"> API </w:t>
      </w:r>
      <w:r>
        <w:rPr>
          <w:rFonts w:hint="eastAsia"/>
        </w:rPr>
        <w:t>级别</w:t>
      </w:r>
      <w:r>
        <w:rPr>
          <w:rFonts w:hint="eastAsia"/>
        </w:rPr>
        <w:t xml:space="preserve"> 14 </w:t>
      </w:r>
      <w:r>
        <w:rPr>
          <w:rFonts w:hint="eastAsia"/>
        </w:rPr>
        <w:t>新引入的配置。</w:t>
      </w:r>
    </w:p>
    <w:p w14:paraId="35AF0D3C" w14:textId="582C16EC" w:rsidR="00F10B9A" w:rsidRDefault="00F10B9A" w:rsidP="004455FF">
      <w:pPr>
        <w:pStyle w:val="20"/>
        <w:ind w:firstLine="720"/>
        <w:rPr>
          <w:rFonts w:hint="eastAsia"/>
        </w:rPr>
      </w:pPr>
      <w:proofErr w:type="spellStart"/>
      <w:r>
        <w:t>android:state_selected</w:t>
      </w:r>
      <w:proofErr w:type="spellEnd"/>
      <w:r w:rsidR="004455FF">
        <w:rPr>
          <w:rFonts w:hint="eastAsia"/>
        </w:rPr>
        <w:t>，</w:t>
      </w:r>
      <w:r>
        <w:rPr>
          <w:rFonts w:hint="eastAsia"/>
        </w:rPr>
        <w:t>布尔值。如果在使用定向控件浏览（例如使用方向键浏览列表）的情况下对象为当前用户选择时应使用此项目，则值为“</w:t>
      </w:r>
      <w:r>
        <w:rPr>
          <w:rFonts w:hint="eastAsia"/>
        </w:rPr>
        <w:t>true</w:t>
      </w:r>
      <w:r>
        <w:rPr>
          <w:rFonts w:hint="eastAsia"/>
        </w:rPr>
        <w:t>”；如果在未选择对象时应使用此项目，则值为“</w:t>
      </w:r>
      <w:r>
        <w:rPr>
          <w:rFonts w:hint="eastAsia"/>
        </w:rPr>
        <w:t>false</w:t>
      </w:r>
      <w:r>
        <w:rPr>
          <w:rFonts w:hint="eastAsia"/>
        </w:rPr>
        <w:t>”。当焦点</w:t>
      </w:r>
      <w:r>
        <w:rPr>
          <w:rFonts w:hint="eastAsia"/>
        </w:rPr>
        <w:t xml:space="preserve"> (</w:t>
      </w:r>
      <w:proofErr w:type="spellStart"/>
      <w:r>
        <w:rPr>
          <w:rFonts w:hint="eastAsia"/>
        </w:rPr>
        <w:t>android:state_focused</w:t>
      </w:r>
      <w:proofErr w:type="spellEnd"/>
      <w:r>
        <w:rPr>
          <w:rFonts w:hint="eastAsia"/>
        </w:rPr>
        <w:t xml:space="preserve">) </w:t>
      </w:r>
      <w:r>
        <w:rPr>
          <w:rFonts w:hint="eastAsia"/>
        </w:rPr>
        <w:t>不充分（例如，列表视图有焦点但使用方向键选择其中的项目）时，使用所选状态。</w:t>
      </w:r>
    </w:p>
    <w:p w14:paraId="698764CB" w14:textId="58F628AC" w:rsidR="00F10B9A" w:rsidRDefault="00F10B9A" w:rsidP="004455FF">
      <w:pPr>
        <w:pStyle w:val="20"/>
        <w:ind w:firstLine="720"/>
        <w:rPr>
          <w:rFonts w:hint="eastAsia"/>
        </w:rPr>
      </w:pPr>
      <w:proofErr w:type="spellStart"/>
      <w:r>
        <w:t>android:state_checkable</w:t>
      </w:r>
      <w:proofErr w:type="spellEnd"/>
      <w:r w:rsidR="004455FF">
        <w:rPr>
          <w:rFonts w:hint="eastAsia"/>
        </w:rPr>
        <w:t>，</w:t>
      </w:r>
      <w:r>
        <w:rPr>
          <w:rFonts w:hint="eastAsia"/>
        </w:rPr>
        <w:t>布尔值。如果当对象可选中时应使用此项目，则值为“</w:t>
      </w:r>
      <w:r>
        <w:rPr>
          <w:rFonts w:hint="eastAsia"/>
        </w:rPr>
        <w:t>true</w:t>
      </w:r>
      <w:r>
        <w:rPr>
          <w:rFonts w:hint="eastAsia"/>
        </w:rPr>
        <w:t>”；如果当对象不可选中时应使用此项目，则值为“</w:t>
      </w:r>
      <w:r>
        <w:rPr>
          <w:rFonts w:hint="eastAsia"/>
        </w:rPr>
        <w:t>false</w:t>
      </w:r>
      <w:r>
        <w:rPr>
          <w:rFonts w:hint="eastAsia"/>
        </w:rPr>
        <w:t>”。（仅当对象可在可选中与不可选中小部件之间转换时才有用。）</w:t>
      </w:r>
    </w:p>
    <w:p w14:paraId="5798E358" w14:textId="2069CCEE" w:rsidR="00F10B9A" w:rsidRDefault="00F10B9A" w:rsidP="004455FF">
      <w:pPr>
        <w:pStyle w:val="20"/>
        <w:ind w:firstLine="720"/>
        <w:rPr>
          <w:rFonts w:hint="eastAsia"/>
        </w:rPr>
      </w:pPr>
      <w:proofErr w:type="spellStart"/>
      <w:r>
        <w:t>android:state_checked</w:t>
      </w:r>
      <w:proofErr w:type="spellEnd"/>
      <w:r w:rsidR="004455FF">
        <w:rPr>
          <w:rFonts w:hint="eastAsia"/>
        </w:rPr>
        <w:t>，</w:t>
      </w:r>
      <w:r>
        <w:rPr>
          <w:rFonts w:hint="eastAsia"/>
        </w:rPr>
        <w:t>布尔值。如果在对象已选中时应使用此项目，则值为“</w:t>
      </w:r>
      <w:r>
        <w:rPr>
          <w:rFonts w:hint="eastAsia"/>
        </w:rPr>
        <w:t>true</w:t>
      </w:r>
      <w:r>
        <w:rPr>
          <w:rFonts w:hint="eastAsia"/>
        </w:rPr>
        <w:t>”；如果在对象未选中时应使用此项目，则值为“</w:t>
      </w:r>
      <w:r>
        <w:rPr>
          <w:rFonts w:hint="eastAsia"/>
        </w:rPr>
        <w:t>false</w:t>
      </w:r>
      <w:r>
        <w:rPr>
          <w:rFonts w:hint="eastAsia"/>
        </w:rPr>
        <w:t>”。</w:t>
      </w:r>
    </w:p>
    <w:p w14:paraId="58472C73" w14:textId="6F851818" w:rsidR="00F10B9A" w:rsidRDefault="00F10B9A" w:rsidP="004455FF">
      <w:pPr>
        <w:pStyle w:val="20"/>
        <w:ind w:firstLine="720"/>
        <w:rPr>
          <w:rFonts w:hint="eastAsia"/>
        </w:rPr>
      </w:pPr>
      <w:proofErr w:type="spellStart"/>
      <w:r>
        <w:t>android:state_enabled</w:t>
      </w:r>
      <w:proofErr w:type="spellEnd"/>
      <w:r w:rsidR="004455FF">
        <w:rPr>
          <w:rFonts w:hint="eastAsia"/>
        </w:rPr>
        <w:t>，</w:t>
      </w:r>
      <w:r>
        <w:rPr>
          <w:rFonts w:hint="eastAsia"/>
        </w:rPr>
        <w:t>布尔值。如果在对象启用（能够接收触摸</w:t>
      </w:r>
      <w:r>
        <w:rPr>
          <w:rFonts w:hint="eastAsia"/>
        </w:rPr>
        <w:t>/</w:t>
      </w:r>
      <w:r>
        <w:rPr>
          <w:rFonts w:hint="eastAsia"/>
        </w:rPr>
        <w:t>点击事件）时应使用此项目，则值为“</w:t>
      </w:r>
      <w:r>
        <w:rPr>
          <w:rFonts w:hint="eastAsia"/>
        </w:rPr>
        <w:t>true</w:t>
      </w:r>
      <w:r>
        <w:rPr>
          <w:rFonts w:hint="eastAsia"/>
        </w:rPr>
        <w:t>”；如果在对象停用时应使用此项目，则值为“</w:t>
      </w:r>
      <w:r>
        <w:rPr>
          <w:rFonts w:hint="eastAsia"/>
        </w:rPr>
        <w:t>false</w:t>
      </w:r>
      <w:r>
        <w:rPr>
          <w:rFonts w:hint="eastAsia"/>
        </w:rPr>
        <w:t>”。</w:t>
      </w:r>
    </w:p>
    <w:p w14:paraId="6B3AB1B9" w14:textId="63286DFC" w:rsidR="00F10B9A" w:rsidRDefault="00F10B9A" w:rsidP="004455FF">
      <w:pPr>
        <w:pStyle w:val="20"/>
        <w:ind w:firstLine="720"/>
        <w:rPr>
          <w:rFonts w:hint="eastAsia"/>
        </w:rPr>
      </w:pPr>
      <w:proofErr w:type="spellStart"/>
      <w:r>
        <w:t>android:state_activated</w:t>
      </w:r>
      <w:proofErr w:type="spellEnd"/>
      <w:r w:rsidR="004455FF">
        <w:rPr>
          <w:rFonts w:hint="eastAsia"/>
        </w:rPr>
        <w:t>，</w:t>
      </w:r>
      <w:r>
        <w:rPr>
          <w:rFonts w:hint="eastAsia"/>
        </w:rPr>
        <w:t>布尔值。如果在对象激活作为持续选择（例如，在持续导航视图中“突出显示”之前选中的列表项）时应使用此项目，则值为“</w:t>
      </w:r>
      <w:r>
        <w:rPr>
          <w:rFonts w:hint="eastAsia"/>
        </w:rPr>
        <w:t>true</w:t>
      </w:r>
      <w:r>
        <w:rPr>
          <w:rFonts w:hint="eastAsia"/>
        </w:rPr>
        <w:t>”；如果在对象未激活时应使用此项目，则值为“</w:t>
      </w:r>
      <w:r>
        <w:rPr>
          <w:rFonts w:hint="eastAsia"/>
        </w:rPr>
        <w:t>false</w:t>
      </w:r>
      <w:r>
        <w:rPr>
          <w:rFonts w:hint="eastAsia"/>
        </w:rPr>
        <w:t>”。此项为</w:t>
      </w:r>
      <w:r>
        <w:rPr>
          <w:rFonts w:hint="eastAsia"/>
        </w:rPr>
        <w:t xml:space="preserve"> API </w:t>
      </w:r>
      <w:r>
        <w:rPr>
          <w:rFonts w:hint="eastAsia"/>
        </w:rPr>
        <w:t>级别</w:t>
      </w:r>
      <w:r>
        <w:rPr>
          <w:rFonts w:hint="eastAsia"/>
        </w:rPr>
        <w:t xml:space="preserve"> 11 </w:t>
      </w:r>
      <w:r>
        <w:rPr>
          <w:rFonts w:hint="eastAsia"/>
        </w:rPr>
        <w:t>新引入的配置。</w:t>
      </w:r>
    </w:p>
    <w:p w14:paraId="5863EDE8" w14:textId="0A5313FB" w:rsidR="00F10B9A" w:rsidRDefault="00F10B9A" w:rsidP="004455FF">
      <w:pPr>
        <w:pStyle w:val="20"/>
        <w:ind w:firstLine="720"/>
        <w:rPr>
          <w:rFonts w:hint="eastAsia"/>
        </w:rPr>
      </w:pPr>
      <w:proofErr w:type="spellStart"/>
      <w:r>
        <w:lastRenderedPageBreak/>
        <w:t>android:state_window_focused</w:t>
      </w:r>
      <w:proofErr w:type="spellEnd"/>
      <w:r w:rsidR="004455FF">
        <w:rPr>
          <w:rFonts w:hint="eastAsia"/>
        </w:rPr>
        <w:t>，</w:t>
      </w:r>
      <w:r>
        <w:rPr>
          <w:rFonts w:hint="eastAsia"/>
        </w:rPr>
        <w:t>布尔值。如果当应用窗口有焦点（应用在前台）时应使用此项目，则值为“</w:t>
      </w:r>
      <w:r>
        <w:rPr>
          <w:rFonts w:hint="eastAsia"/>
        </w:rPr>
        <w:t>true</w:t>
      </w:r>
      <w:r>
        <w:rPr>
          <w:rFonts w:hint="eastAsia"/>
        </w:rPr>
        <w:t>”；如果当应用窗口没有焦点（例如，通知栏下拉或对话框出现）时应使用此项目，则值为“</w:t>
      </w:r>
      <w:r>
        <w:rPr>
          <w:rFonts w:hint="eastAsia"/>
        </w:rPr>
        <w:t>false</w:t>
      </w:r>
      <w:r>
        <w:rPr>
          <w:rFonts w:hint="eastAsia"/>
        </w:rPr>
        <w:t>”。</w:t>
      </w:r>
    </w:p>
    <w:p w14:paraId="0CAAB015" w14:textId="161EFBE7" w:rsidR="00F10B9A" w:rsidRDefault="00F10B9A" w:rsidP="00F10B9A">
      <w:pPr>
        <w:rPr>
          <w:rFonts w:hint="eastAsia"/>
        </w:rPr>
      </w:pPr>
      <w:r>
        <w:rPr>
          <w:rFonts w:hint="eastAsia"/>
        </w:rPr>
        <w:t>请记住，</w:t>
      </w:r>
      <w:r w:rsidR="00E65C48">
        <w:rPr>
          <w:rFonts w:hint="eastAsia"/>
        </w:rPr>
        <w:t>安卓</w:t>
      </w:r>
      <w:r>
        <w:rPr>
          <w:rFonts w:hint="eastAsia"/>
        </w:rPr>
        <w:t>将应用状态列表中第一个与对象当前状态匹配的项目。因此，如果列表中的第一个项目不含上述任何状态属性，则每次都会应用它，这就是默认值应始终放在最后的原因（如以下示例所示）。</w:t>
      </w:r>
    </w:p>
    <w:p w14:paraId="211A9426" w14:textId="77777777" w:rsidR="00F10B9A" w:rsidRDefault="00F10B9A" w:rsidP="00F10B9A">
      <w:pPr>
        <w:rPr>
          <w:rFonts w:hint="eastAsia"/>
        </w:rPr>
      </w:pPr>
      <w:r>
        <w:rPr>
          <w:rFonts w:hint="eastAsia"/>
        </w:rPr>
        <w:t xml:space="preserve">XML </w:t>
      </w:r>
      <w:r>
        <w:rPr>
          <w:rFonts w:hint="eastAsia"/>
        </w:rPr>
        <w:t>文件保存在</w:t>
      </w:r>
      <w:r>
        <w:rPr>
          <w:rFonts w:hint="eastAsia"/>
        </w:rPr>
        <w:t xml:space="preserve"> res/drawable/button.xml </w:t>
      </w:r>
      <w:r>
        <w:rPr>
          <w:rFonts w:hint="eastAsia"/>
        </w:rPr>
        <w:t>中：</w:t>
      </w:r>
    </w:p>
    <w:p w14:paraId="3667AF80" w14:textId="77777777" w:rsidR="00F10B9A" w:rsidRDefault="00F10B9A" w:rsidP="00880B81">
      <w:pPr>
        <w:pStyle w:val="a6"/>
        <w:ind w:left="240" w:right="720" w:firstLine="180"/>
      </w:pPr>
      <w:r>
        <w:t>&lt;?xml version="1.0" encoding="utf-8"?&gt;</w:t>
      </w:r>
    </w:p>
    <w:p w14:paraId="42C48BC1" w14:textId="77777777" w:rsidR="00F10B9A" w:rsidRDefault="00F10B9A" w:rsidP="00880B81">
      <w:pPr>
        <w:pStyle w:val="a6"/>
        <w:ind w:left="240" w:right="720" w:firstLine="180"/>
      </w:pPr>
      <w:r>
        <w:t xml:space="preserve">&lt;selector </w:t>
      </w:r>
      <w:proofErr w:type="spellStart"/>
      <w:r>
        <w:t>xmlns:android</w:t>
      </w:r>
      <w:proofErr w:type="spellEnd"/>
      <w:r>
        <w:t>="http://schemas.android.com/</w:t>
      </w:r>
      <w:proofErr w:type="spellStart"/>
      <w:r>
        <w:t>apk</w:t>
      </w:r>
      <w:proofErr w:type="spellEnd"/>
      <w:r>
        <w:t>/res/android"&gt;</w:t>
      </w:r>
    </w:p>
    <w:p w14:paraId="0932452E" w14:textId="77777777" w:rsidR="00F10B9A" w:rsidRDefault="00F10B9A" w:rsidP="00880B81">
      <w:pPr>
        <w:pStyle w:val="a6"/>
        <w:ind w:left="240" w:right="720" w:firstLine="180"/>
      </w:pPr>
      <w:r>
        <w:t xml:space="preserve">    &lt;item </w:t>
      </w:r>
      <w:proofErr w:type="spellStart"/>
      <w:r>
        <w:t>android:state_pressed</w:t>
      </w:r>
      <w:proofErr w:type="spellEnd"/>
      <w:r>
        <w:t>="true"</w:t>
      </w:r>
    </w:p>
    <w:p w14:paraId="6894B5EC" w14:textId="77777777" w:rsidR="00F10B9A" w:rsidRDefault="00F10B9A" w:rsidP="00880B81">
      <w:pPr>
        <w:pStyle w:val="a6"/>
        <w:ind w:left="240" w:right="720" w:firstLine="180"/>
      </w:pPr>
      <w:r>
        <w:t xml:space="preserve">          </w:t>
      </w:r>
      <w:proofErr w:type="spellStart"/>
      <w:r>
        <w:t>android:drawable</w:t>
      </w:r>
      <w:proofErr w:type="spellEnd"/>
      <w:r>
        <w:t>="@drawable/</w:t>
      </w:r>
      <w:proofErr w:type="spellStart"/>
      <w:r>
        <w:t>button_pressed</w:t>
      </w:r>
      <w:proofErr w:type="spellEnd"/>
      <w:r>
        <w:t>" /&gt; &lt;!-- pressed --&gt;</w:t>
      </w:r>
    </w:p>
    <w:p w14:paraId="2C141220" w14:textId="77777777" w:rsidR="00F10B9A" w:rsidRDefault="00F10B9A" w:rsidP="00880B81">
      <w:pPr>
        <w:pStyle w:val="a6"/>
        <w:ind w:left="240" w:right="720" w:firstLine="180"/>
      </w:pPr>
      <w:r>
        <w:t xml:space="preserve">    &lt;item </w:t>
      </w:r>
      <w:proofErr w:type="spellStart"/>
      <w:r>
        <w:t>android:state_focused</w:t>
      </w:r>
      <w:proofErr w:type="spellEnd"/>
      <w:r>
        <w:t>="true"</w:t>
      </w:r>
    </w:p>
    <w:p w14:paraId="190824FA" w14:textId="77777777" w:rsidR="00F10B9A" w:rsidRDefault="00F10B9A" w:rsidP="00880B81">
      <w:pPr>
        <w:pStyle w:val="a6"/>
        <w:ind w:left="240" w:right="720" w:firstLine="180"/>
      </w:pPr>
      <w:r>
        <w:t xml:space="preserve">          </w:t>
      </w:r>
      <w:proofErr w:type="spellStart"/>
      <w:r>
        <w:t>android:drawable</w:t>
      </w:r>
      <w:proofErr w:type="spellEnd"/>
      <w:r>
        <w:t>="@drawable/</w:t>
      </w:r>
      <w:proofErr w:type="spellStart"/>
      <w:r>
        <w:t>button_focused</w:t>
      </w:r>
      <w:proofErr w:type="spellEnd"/>
      <w:r>
        <w:t>" /&gt; &lt;!-- focused --&gt;</w:t>
      </w:r>
    </w:p>
    <w:p w14:paraId="687F4C01" w14:textId="77777777" w:rsidR="00F10B9A" w:rsidRDefault="00F10B9A" w:rsidP="00880B81">
      <w:pPr>
        <w:pStyle w:val="a6"/>
        <w:ind w:left="240" w:right="720" w:firstLine="180"/>
      </w:pPr>
      <w:r>
        <w:t xml:space="preserve">    &lt;item </w:t>
      </w:r>
      <w:proofErr w:type="spellStart"/>
      <w:r>
        <w:t>android:state_hovered</w:t>
      </w:r>
      <w:proofErr w:type="spellEnd"/>
      <w:r>
        <w:t>="true"</w:t>
      </w:r>
    </w:p>
    <w:p w14:paraId="7693C39D" w14:textId="77777777" w:rsidR="00F10B9A" w:rsidRDefault="00F10B9A" w:rsidP="00880B81">
      <w:pPr>
        <w:pStyle w:val="a6"/>
        <w:ind w:left="240" w:right="720" w:firstLine="180"/>
      </w:pPr>
      <w:r>
        <w:t xml:space="preserve">          </w:t>
      </w:r>
      <w:proofErr w:type="spellStart"/>
      <w:r>
        <w:t>android:drawable</w:t>
      </w:r>
      <w:proofErr w:type="spellEnd"/>
      <w:r>
        <w:t>="@drawable/</w:t>
      </w:r>
      <w:proofErr w:type="spellStart"/>
      <w:r>
        <w:t>button_focused</w:t>
      </w:r>
      <w:proofErr w:type="spellEnd"/>
      <w:r>
        <w:t>" /&gt; &lt;!-- hovered --&gt;</w:t>
      </w:r>
    </w:p>
    <w:p w14:paraId="1DC4448A" w14:textId="77777777" w:rsidR="00F10B9A" w:rsidRDefault="00F10B9A" w:rsidP="00880B81">
      <w:pPr>
        <w:pStyle w:val="a6"/>
        <w:ind w:left="240" w:right="720" w:firstLine="180"/>
      </w:pPr>
      <w:r>
        <w:t xml:space="preserve">    &lt;item </w:t>
      </w:r>
      <w:proofErr w:type="spellStart"/>
      <w:r>
        <w:t>android:drawable</w:t>
      </w:r>
      <w:proofErr w:type="spellEnd"/>
      <w:r>
        <w:t>="@drawable/</w:t>
      </w:r>
      <w:proofErr w:type="spellStart"/>
      <w:r>
        <w:t>button_normal</w:t>
      </w:r>
      <w:proofErr w:type="spellEnd"/>
      <w:r>
        <w:t>" /&gt; &lt;!-- default --&gt;</w:t>
      </w:r>
    </w:p>
    <w:p w14:paraId="0D862832" w14:textId="77777777" w:rsidR="00F10B9A" w:rsidRDefault="00F10B9A" w:rsidP="00880B81">
      <w:pPr>
        <w:pStyle w:val="a6"/>
        <w:ind w:left="240" w:right="720" w:firstLine="180"/>
      </w:pPr>
      <w:r>
        <w:t>&lt;/selector&gt;</w:t>
      </w:r>
    </w:p>
    <w:p w14:paraId="3E115301" w14:textId="13E38816" w:rsidR="00880B81" w:rsidRDefault="0012608E" w:rsidP="0012608E">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66</w:t>
      </w:r>
      <w:r w:rsidR="00EF15E2">
        <w:fldChar w:fldCharType="end"/>
      </w:r>
    </w:p>
    <w:p w14:paraId="6EC0B345" w14:textId="77A2DD51" w:rsidR="00F10B9A" w:rsidRDefault="00F10B9A" w:rsidP="00F10B9A">
      <w:pPr>
        <w:rPr>
          <w:rFonts w:hint="eastAsia"/>
        </w:rPr>
      </w:pPr>
      <w:r>
        <w:rPr>
          <w:rFonts w:hint="eastAsia"/>
        </w:rPr>
        <w:t>此布局</w:t>
      </w:r>
      <w:r>
        <w:rPr>
          <w:rFonts w:hint="eastAsia"/>
        </w:rPr>
        <w:t xml:space="preserve"> XML </w:t>
      </w:r>
      <w:r>
        <w:rPr>
          <w:rFonts w:hint="eastAsia"/>
        </w:rPr>
        <w:t>将状态列表可绘制对象应用到按钮：</w:t>
      </w:r>
    </w:p>
    <w:p w14:paraId="2AD13A84" w14:textId="77777777" w:rsidR="00F10B9A" w:rsidRPr="00BC1B70" w:rsidRDefault="00F10B9A" w:rsidP="00BC1B70">
      <w:pPr>
        <w:pStyle w:val="a6"/>
        <w:ind w:left="240" w:right="720" w:firstLine="180"/>
      </w:pPr>
      <w:r w:rsidRPr="00BC1B70">
        <w:t>&lt;Button</w:t>
      </w:r>
    </w:p>
    <w:p w14:paraId="37BEA0FC" w14:textId="77777777" w:rsidR="00F10B9A" w:rsidRPr="00BC1B70" w:rsidRDefault="00F10B9A" w:rsidP="00BC1B70">
      <w:pPr>
        <w:pStyle w:val="a6"/>
        <w:ind w:left="240" w:right="720" w:firstLine="180"/>
      </w:pPr>
      <w:r w:rsidRPr="00BC1B70">
        <w:t xml:space="preserve">    </w:t>
      </w:r>
      <w:proofErr w:type="spellStart"/>
      <w:r w:rsidRPr="00BC1B70">
        <w:t>android:layout_height</w:t>
      </w:r>
      <w:proofErr w:type="spellEnd"/>
      <w:r w:rsidRPr="00BC1B70">
        <w:t>="</w:t>
      </w:r>
      <w:proofErr w:type="spellStart"/>
      <w:r w:rsidRPr="00BC1B70">
        <w:t>wrap_content</w:t>
      </w:r>
      <w:proofErr w:type="spellEnd"/>
      <w:r w:rsidRPr="00BC1B70">
        <w:t>"</w:t>
      </w:r>
    </w:p>
    <w:p w14:paraId="2732C4E1" w14:textId="77777777" w:rsidR="00F10B9A" w:rsidRPr="00BC1B70" w:rsidRDefault="00F10B9A" w:rsidP="00BC1B70">
      <w:pPr>
        <w:pStyle w:val="a6"/>
        <w:ind w:left="240" w:right="720" w:firstLine="180"/>
      </w:pPr>
      <w:r w:rsidRPr="00BC1B70">
        <w:t xml:space="preserve">    </w:t>
      </w:r>
      <w:proofErr w:type="spellStart"/>
      <w:r w:rsidRPr="00BC1B70">
        <w:t>android:layout_width</w:t>
      </w:r>
      <w:proofErr w:type="spellEnd"/>
      <w:r w:rsidRPr="00BC1B70">
        <w:t>="</w:t>
      </w:r>
      <w:proofErr w:type="spellStart"/>
      <w:r w:rsidRPr="00BC1B70">
        <w:t>wrap_content</w:t>
      </w:r>
      <w:proofErr w:type="spellEnd"/>
      <w:r w:rsidRPr="00BC1B70">
        <w:t>"</w:t>
      </w:r>
    </w:p>
    <w:p w14:paraId="61B7C3B4" w14:textId="44407B78" w:rsidR="00F10B9A" w:rsidRPr="00BC1B70" w:rsidRDefault="00F10B9A" w:rsidP="00BC1B70">
      <w:pPr>
        <w:pStyle w:val="a6"/>
        <w:ind w:left="240" w:right="720" w:firstLine="180"/>
      </w:pPr>
      <w:r w:rsidRPr="00BC1B70">
        <w:t xml:space="preserve">    </w:t>
      </w:r>
      <w:proofErr w:type="spellStart"/>
      <w:r w:rsidRPr="00BC1B70">
        <w:t>android:background</w:t>
      </w:r>
      <w:proofErr w:type="spellEnd"/>
      <w:r w:rsidRPr="00BC1B70">
        <w:t>="@drawable/button" /&gt;</w:t>
      </w:r>
    </w:p>
    <w:p w14:paraId="78CD71EC" w14:textId="010794D2" w:rsidR="0012608E" w:rsidRDefault="00BC1B70" w:rsidP="00BC1B70">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67</w:t>
      </w:r>
      <w:r w:rsidR="00EF15E2">
        <w:fldChar w:fldCharType="end"/>
      </w:r>
    </w:p>
    <w:p w14:paraId="47A7E26C" w14:textId="77777777" w:rsidR="00F10B9A" w:rsidRDefault="00F10B9A" w:rsidP="006B6CBB">
      <w:pPr>
        <w:pStyle w:val="4"/>
        <w:rPr>
          <w:rFonts w:hint="eastAsia"/>
        </w:rPr>
      </w:pPr>
      <w:r>
        <w:rPr>
          <w:rFonts w:hint="eastAsia"/>
        </w:rPr>
        <w:t>级别列表</w:t>
      </w:r>
    </w:p>
    <w:p w14:paraId="0EA6204E" w14:textId="77777777" w:rsidR="00F10B9A" w:rsidRDefault="00F10B9A" w:rsidP="00F10B9A">
      <w:pPr>
        <w:rPr>
          <w:rFonts w:hint="eastAsia"/>
        </w:rPr>
      </w:pPr>
      <w:r>
        <w:rPr>
          <w:rFonts w:hint="eastAsia"/>
        </w:rPr>
        <w:t>管理大量备选可绘制对象的可绘制对象，每个可绘制对象都配有最大备选数量。若使用</w:t>
      </w:r>
      <w:r>
        <w:rPr>
          <w:rFonts w:hint="eastAsia"/>
        </w:rPr>
        <w:t xml:space="preserve"> </w:t>
      </w:r>
      <w:proofErr w:type="spellStart"/>
      <w:r>
        <w:rPr>
          <w:rFonts w:hint="eastAsia"/>
        </w:rPr>
        <w:t>setLevel</w:t>
      </w:r>
      <w:proofErr w:type="spellEnd"/>
      <w:r>
        <w:rPr>
          <w:rFonts w:hint="eastAsia"/>
        </w:rPr>
        <w:t xml:space="preserve">() </w:t>
      </w:r>
      <w:r>
        <w:rPr>
          <w:rFonts w:hint="eastAsia"/>
        </w:rPr>
        <w:t>设置可绘制对象的级别值，则会加载级别列表中</w:t>
      </w:r>
      <w:r>
        <w:rPr>
          <w:rFonts w:hint="eastAsia"/>
        </w:rPr>
        <w:t xml:space="preserve"> </w:t>
      </w:r>
      <w:proofErr w:type="spellStart"/>
      <w:r>
        <w:rPr>
          <w:rFonts w:hint="eastAsia"/>
        </w:rPr>
        <w:t>android:maxLevel</w:t>
      </w:r>
      <w:proofErr w:type="spellEnd"/>
      <w:r>
        <w:rPr>
          <w:rFonts w:hint="eastAsia"/>
        </w:rPr>
        <w:t xml:space="preserve"> </w:t>
      </w:r>
      <w:r>
        <w:rPr>
          <w:rFonts w:hint="eastAsia"/>
        </w:rPr>
        <w:t>值大于或等于传递至方法的值的可绘制对象资源。</w:t>
      </w:r>
    </w:p>
    <w:p w14:paraId="182ACFD7" w14:textId="77777777" w:rsidR="00F10B9A" w:rsidRDefault="00F10B9A" w:rsidP="00831E4B">
      <w:pPr>
        <w:pStyle w:val="a0"/>
        <w:ind w:firstLine="482"/>
        <w:rPr>
          <w:rFonts w:hint="eastAsia"/>
        </w:rPr>
      </w:pPr>
      <w:r>
        <w:rPr>
          <w:rFonts w:hint="eastAsia"/>
        </w:rPr>
        <w:t>文件位置：</w:t>
      </w:r>
    </w:p>
    <w:p w14:paraId="2CB4758F" w14:textId="7B8CD8EE" w:rsidR="00F10B9A" w:rsidRDefault="00F10B9A" w:rsidP="00A81DEB">
      <w:pPr>
        <w:pStyle w:val="20"/>
        <w:ind w:firstLine="720"/>
        <w:rPr>
          <w:rFonts w:hint="eastAsia"/>
        </w:rPr>
      </w:pPr>
      <w:r>
        <w:t>res/drawable/filename.xml</w:t>
      </w:r>
      <w:r w:rsidR="00831E4B">
        <w:rPr>
          <w:rFonts w:hint="eastAsia"/>
        </w:rPr>
        <w:t>，</w:t>
      </w:r>
      <w:r>
        <w:rPr>
          <w:rFonts w:hint="eastAsia"/>
        </w:rPr>
        <w:t>文件名用作资源</w:t>
      </w:r>
      <w:r>
        <w:rPr>
          <w:rFonts w:hint="eastAsia"/>
        </w:rPr>
        <w:t xml:space="preserve"> ID</w:t>
      </w:r>
      <w:r>
        <w:rPr>
          <w:rFonts w:hint="eastAsia"/>
        </w:rPr>
        <w:t>。</w:t>
      </w:r>
    </w:p>
    <w:p w14:paraId="220EB60F" w14:textId="77777777" w:rsidR="00F10B9A" w:rsidRDefault="00F10B9A" w:rsidP="0015502C">
      <w:pPr>
        <w:pStyle w:val="a0"/>
        <w:ind w:firstLine="482"/>
        <w:rPr>
          <w:rFonts w:hint="eastAsia"/>
        </w:rPr>
      </w:pPr>
      <w:r>
        <w:rPr>
          <w:rFonts w:hint="eastAsia"/>
        </w:rPr>
        <w:t>编译资源的数据类型：</w:t>
      </w:r>
    </w:p>
    <w:p w14:paraId="296B1F63" w14:textId="77777777" w:rsidR="00F10B9A" w:rsidRDefault="00F10B9A" w:rsidP="00424D3E">
      <w:pPr>
        <w:pStyle w:val="20"/>
        <w:ind w:firstLine="720"/>
        <w:rPr>
          <w:rFonts w:hint="eastAsia"/>
        </w:rPr>
      </w:pPr>
      <w:r>
        <w:rPr>
          <w:rFonts w:hint="eastAsia"/>
        </w:rPr>
        <w:lastRenderedPageBreak/>
        <w:t>指向</w:t>
      </w:r>
      <w:r>
        <w:rPr>
          <w:rFonts w:hint="eastAsia"/>
        </w:rPr>
        <w:t xml:space="preserve"> </w:t>
      </w:r>
      <w:proofErr w:type="spellStart"/>
      <w:r>
        <w:rPr>
          <w:rFonts w:hint="eastAsia"/>
        </w:rPr>
        <w:t>LevelListDrawable</w:t>
      </w:r>
      <w:proofErr w:type="spellEnd"/>
      <w:r>
        <w:rPr>
          <w:rFonts w:hint="eastAsia"/>
        </w:rPr>
        <w:t xml:space="preserve"> </w:t>
      </w:r>
      <w:r>
        <w:rPr>
          <w:rFonts w:hint="eastAsia"/>
        </w:rPr>
        <w:t>的资源指针。</w:t>
      </w:r>
    </w:p>
    <w:p w14:paraId="0D9FECD0" w14:textId="77777777" w:rsidR="00F10B9A" w:rsidRDefault="00F10B9A" w:rsidP="00424D3E">
      <w:pPr>
        <w:pStyle w:val="a0"/>
        <w:ind w:firstLine="482"/>
        <w:rPr>
          <w:rFonts w:hint="eastAsia"/>
        </w:rPr>
      </w:pPr>
      <w:r>
        <w:rPr>
          <w:rFonts w:hint="eastAsia"/>
        </w:rPr>
        <w:t>资源引用：</w:t>
      </w:r>
    </w:p>
    <w:p w14:paraId="4B4CA4DA" w14:textId="77777777" w:rsidR="00F10B9A" w:rsidRDefault="00F10B9A" w:rsidP="00424D3E">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565D2F5D" w14:textId="77777777" w:rsidR="00F10B9A" w:rsidRDefault="00F10B9A" w:rsidP="00424D3E">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19171D5C" w14:textId="01B8ED1B" w:rsidR="00F10B9A" w:rsidRDefault="00F10B9A" w:rsidP="00F10B9A">
      <w:r>
        <w:rPr>
          <w:rFonts w:hint="eastAsia"/>
        </w:rPr>
        <w:t>语法：</w:t>
      </w:r>
    </w:p>
    <w:p w14:paraId="26CE1D34" w14:textId="77777777" w:rsidR="00F10B9A" w:rsidRDefault="00F10B9A" w:rsidP="00424D3E">
      <w:pPr>
        <w:pStyle w:val="a6"/>
        <w:ind w:left="240" w:right="720" w:firstLine="180"/>
      </w:pPr>
      <w:r>
        <w:t>&lt;?xml version="1.0" encoding="utf-8"?&gt;</w:t>
      </w:r>
    </w:p>
    <w:p w14:paraId="4C431201" w14:textId="77777777" w:rsidR="00F10B9A" w:rsidRDefault="00F10B9A" w:rsidP="00424D3E">
      <w:pPr>
        <w:pStyle w:val="a6"/>
        <w:ind w:left="240" w:right="720" w:firstLine="180"/>
      </w:pPr>
      <w:r>
        <w:t>&lt;level-list</w:t>
      </w:r>
    </w:p>
    <w:p w14:paraId="4416A075" w14:textId="77777777" w:rsidR="00F10B9A" w:rsidRDefault="00F10B9A" w:rsidP="00424D3E">
      <w:pPr>
        <w:pStyle w:val="a6"/>
        <w:ind w:left="240" w:right="720" w:firstLine="180"/>
      </w:pPr>
      <w:r>
        <w:t xml:space="preserve">    </w:t>
      </w:r>
      <w:proofErr w:type="spellStart"/>
      <w:r>
        <w:t>xmlns:android</w:t>
      </w:r>
      <w:proofErr w:type="spellEnd"/>
      <w:r>
        <w:t>="http://schemas.android.com/</w:t>
      </w:r>
      <w:proofErr w:type="spellStart"/>
      <w:r>
        <w:t>apk</w:t>
      </w:r>
      <w:proofErr w:type="spellEnd"/>
      <w:r>
        <w:t>/res/android" &gt;</w:t>
      </w:r>
    </w:p>
    <w:p w14:paraId="33167827" w14:textId="77777777" w:rsidR="00F10B9A" w:rsidRDefault="00F10B9A" w:rsidP="00424D3E">
      <w:pPr>
        <w:pStyle w:val="a6"/>
        <w:ind w:left="240" w:right="720" w:firstLine="180"/>
      </w:pPr>
      <w:r>
        <w:t xml:space="preserve">    &lt;item</w:t>
      </w:r>
    </w:p>
    <w:p w14:paraId="000C4D3C" w14:textId="77777777" w:rsidR="00F10B9A" w:rsidRDefault="00F10B9A" w:rsidP="00424D3E">
      <w:pPr>
        <w:pStyle w:val="a6"/>
        <w:ind w:left="240" w:right="720" w:firstLine="180"/>
      </w:pPr>
      <w:r>
        <w:t xml:space="preserve">        </w:t>
      </w:r>
      <w:proofErr w:type="spellStart"/>
      <w:r>
        <w:t>android:drawable</w:t>
      </w:r>
      <w:proofErr w:type="spellEnd"/>
      <w:r>
        <w:t>="@drawable/</w:t>
      </w:r>
      <w:proofErr w:type="spellStart"/>
      <w:r>
        <w:t>drawable_resource</w:t>
      </w:r>
      <w:proofErr w:type="spellEnd"/>
      <w:r>
        <w:t>"</w:t>
      </w:r>
    </w:p>
    <w:p w14:paraId="72FB9AD6" w14:textId="77777777" w:rsidR="00F10B9A" w:rsidRDefault="00F10B9A" w:rsidP="00424D3E">
      <w:pPr>
        <w:pStyle w:val="a6"/>
        <w:ind w:left="240" w:right="720" w:firstLine="180"/>
      </w:pPr>
      <w:r>
        <w:t xml:space="preserve">        </w:t>
      </w:r>
      <w:proofErr w:type="spellStart"/>
      <w:r>
        <w:t>android:maxLevel</w:t>
      </w:r>
      <w:proofErr w:type="spellEnd"/>
      <w:r>
        <w:t>="integer"</w:t>
      </w:r>
    </w:p>
    <w:p w14:paraId="396FEBBF" w14:textId="77777777" w:rsidR="00F10B9A" w:rsidRDefault="00F10B9A" w:rsidP="00424D3E">
      <w:pPr>
        <w:pStyle w:val="a6"/>
        <w:ind w:left="240" w:right="720" w:firstLine="180"/>
      </w:pPr>
      <w:r>
        <w:t xml:space="preserve">        </w:t>
      </w:r>
      <w:proofErr w:type="spellStart"/>
      <w:r>
        <w:t>android:minLevel</w:t>
      </w:r>
      <w:proofErr w:type="spellEnd"/>
      <w:r>
        <w:t>="integer" /&gt;</w:t>
      </w:r>
    </w:p>
    <w:p w14:paraId="15B3C426" w14:textId="77777777" w:rsidR="00F10B9A" w:rsidRDefault="00F10B9A" w:rsidP="00424D3E">
      <w:pPr>
        <w:pStyle w:val="a6"/>
        <w:ind w:left="240" w:right="720" w:firstLine="180"/>
      </w:pPr>
      <w:r>
        <w:t>&lt;/level-list&gt;</w:t>
      </w:r>
    </w:p>
    <w:p w14:paraId="2141F3BB" w14:textId="78E376CC" w:rsidR="00424D3E" w:rsidRDefault="00544FEF" w:rsidP="00544FEF">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68</w:t>
      </w:r>
      <w:r w:rsidR="00EF15E2">
        <w:fldChar w:fldCharType="end"/>
      </w:r>
    </w:p>
    <w:p w14:paraId="2C789D67" w14:textId="2E6CDC08" w:rsidR="00F10B9A" w:rsidRDefault="00F10B9A" w:rsidP="00F10B9A">
      <w:pPr>
        <w:rPr>
          <w:rFonts w:hint="eastAsia"/>
        </w:rPr>
      </w:pPr>
      <w:r>
        <w:rPr>
          <w:rFonts w:hint="eastAsia"/>
        </w:rPr>
        <w:t>元素：</w:t>
      </w:r>
    </w:p>
    <w:p w14:paraId="3F87CE64" w14:textId="0626059C" w:rsidR="00F10B9A" w:rsidRDefault="00F10B9A" w:rsidP="004F250C">
      <w:pPr>
        <w:pStyle w:val="a0"/>
        <w:ind w:firstLine="482"/>
        <w:rPr>
          <w:rFonts w:hint="eastAsia"/>
        </w:rPr>
      </w:pPr>
      <w:r>
        <w:t>&lt;level-list&gt;</w:t>
      </w:r>
      <w:r w:rsidR="001C0909">
        <w:rPr>
          <w:rFonts w:hint="eastAsia"/>
        </w:rPr>
        <w:t>，</w:t>
      </w:r>
      <w:r>
        <w:rPr>
          <w:rFonts w:hint="eastAsia"/>
        </w:rPr>
        <w:t>这必须是根元素。包含一个或多个</w:t>
      </w:r>
      <w:r>
        <w:rPr>
          <w:rFonts w:hint="eastAsia"/>
        </w:rPr>
        <w:t xml:space="preserve"> &lt;item&gt; </w:t>
      </w:r>
      <w:r>
        <w:rPr>
          <w:rFonts w:hint="eastAsia"/>
        </w:rPr>
        <w:t>元素。</w:t>
      </w:r>
    </w:p>
    <w:p w14:paraId="537BB37A" w14:textId="440AB24F" w:rsidR="00F10B9A" w:rsidRDefault="00F10B9A" w:rsidP="00C42A6D">
      <w:pPr>
        <w:pStyle w:val="a0"/>
        <w:ind w:firstLine="482"/>
        <w:rPr>
          <w:rFonts w:hint="eastAsia"/>
        </w:rPr>
      </w:pPr>
      <w:r>
        <w:t>&lt;item&gt;</w:t>
      </w:r>
      <w:r w:rsidR="009C0534">
        <w:rPr>
          <w:rFonts w:hint="eastAsia"/>
        </w:rPr>
        <w:t>，</w:t>
      </w:r>
      <w:r>
        <w:rPr>
          <w:rFonts w:hint="eastAsia"/>
        </w:rPr>
        <w:t>定义要在某特定级别使用的可绘制对象。</w:t>
      </w:r>
    </w:p>
    <w:p w14:paraId="01027814" w14:textId="696763C1" w:rsidR="00F10B9A" w:rsidRDefault="00F10B9A" w:rsidP="00F10B9A">
      <w:r>
        <w:rPr>
          <w:rFonts w:hint="eastAsia"/>
        </w:rPr>
        <w:t>属性：</w:t>
      </w:r>
    </w:p>
    <w:p w14:paraId="6A5286E0" w14:textId="209D65C7" w:rsidR="00F10B9A" w:rsidRDefault="00F10B9A" w:rsidP="009C0534">
      <w:pPr>
        <w:pStyle w:val="20"/>
        <w:ind w:firstLine="720"/>
        <w:rPr>
          <w:rFonts w:hint="eastAsia"/>
        </w:rPr>
      </w:pPr>
      <w:proofErr w:type="spellStart"/>
      <w:r>
        <w:t>android:drawable</w:t>
      </w:r>
      <w:proofErr w:type="spellEnd"/>
      <w:r w:rsidR="009C0534">
        <w:rPr>
          <w:rFonts w:hint="eastAsia"/>
        </w:rPr>
        <w:t>，</w:t>
      </w:r>
      <w:r>
        <w:rPr>
          <w:rFonts w:hint="eastAsia"/>
        </w:rPr>
        <w:t>可绘制对象资源。必备。引用要插入的可绘制对象资源。</w:t>
      </w:r>
    </w:p>
    <w:p w14:paraId="432806A6" w14:textId="78AA39BF" w:rsidR="00F10B9A" w:rsidRDefault="00F10B9A" w:rsidP="009C0534">
      <w:pPr>
        <w:pStyle w:val="20"/>
        <w:ind w:firstLine="720"/>
        <w:rPr>
          <w:rFonts w:hint="eastAsia"/>
        </w:rPr>
      </w:pPr>
      <w:proofErr w:type="spellStart"/>
      <w:r>
        <w:t>android:maxLevel</w:t>
      </w:r>
      <w:proofErr w:type="spellEnd"/>
      <w:r w:rsidR="009C0534">
        <w:rPr>
          <w:rFonts w:hint="eastAsia"/>
        </w:rPr>
        <w:t>，</w:t>
      </w:r>
      <w:r>
        <w:rPr>
          <w:rFonts w:hint="eastAsia"/>
        </w:rPr>
        <w:t>整型。此项目允许的最高级别。</w:t>
      </w:r>
    </w:p>
    <w:p w14:paraId="52A52075" w14:textId="152552CC" w:rsidR="00F10B9A" w:rsidRDefault="00F10B9A" w:rsidP="009C0534">
      <w:pPr>
        <w:pStyle w:val="20"/>
        <w:ind w:firstLine="720"/>
        <w:rPr>
          <w:rFonts w:hint="eastAsia"/>
        </w:rPr>
      </w:pPr>
      <w:proofErr w:type="spellStart"/>
      <w:r>
        <w:t>android:minLevel</w:t>
      </w:r>
      <w:proofErr w:type="spellEnd"/>
      <w:r w:rsidR="009C0534">
        <w:rPr>
          <w:rFonts w:hint="eastAsia"/>
        </w:rPr>
        <w:t>，</w:t>
      </w:r>
      <w:r>
        <w:rPr>
          <w:rFonts w:hint="eastAsia"/>
        </w:rPr>
        <w:t>整型。此项目允许的最低级别。</w:t>
      </w:r>
    </w:p>
    <w:p w14:paraId="23DB0724" w14:textId="77777777" w:rsidR="00F10B9A" w:rsidRDefault="00F10B9A" w:rsidP="00F10B9A">
      <w:pPr>
        <w:rPr>
          <w:rFonts w:hint="eastAsia"/>
        </w:rPr>
      </w:pPr>
      <w:r>
        <w:rPr>
          <w:rFonts w:hint="eastAsia"/>
        </w:rPr>
        <w:t>示例：</w:t>
      </w:r>
    </w:p>
    <w:p w14:paraId="36C6D4F9" w14:textId="77777777" w:rsidR="00F10B9A" w:rsidRDefault="00F10B9A" w:rsidP="009C0534">
      <w:pPr>
        <w:pStyle w:val="a6"/>
        <w:ind w:left="240" w:right="720" w:firstLine="180"/>
      </w:pPr>
      <w:r>
        <w:t>&lt;?xml version="1.0" encoding="utf-8"?&gt;</w:t>
      </w:r>
    </w:p>
    <w:p w14:paraId="04E5144D" w14:textId="77777777" w:rsidR="00F10B9A" w:rsidRDefault="00F10B9A" w:rsidP="009C0534">
      <w:pPr>
        <w:pStyle w:val="a6"/>
        <w:ind w:left="240" w:right="720" w:firstLine="180"/>
      </w:pPr>
      <w:r>
        <w:t xml:space="preserve">&lt;level-list </w:t>
      </w:r>
      <w:proofErr w:type="spellStart"/>
      <w:r>
        <w:t>xmlns:android</w:t>
      </w:r>
      <w:proofErr w:type="spellEnd"/>
      <w:r>
        <w:t>="http://schemas.android.com/</w:t>
      </w:r>
      <w:proofErr w:type="spellStart"/>
      <w:r>
        <w:t>apk</w:t>
      </w:r>
      <w:proofErr w:type="spellEnd"/>
      <w:r>
        <w:t>/res/android" &gt;</w:t>
      </w:r>
    </w:p>
    <w:p w14:paraId="63487828" w14:textId="77777777" w:rsidR="00F10B9A" w:rsidRDefault="00F10B9A" w:rsidP="009C0534">
      <w:pPr>
        <w:pStyle w:val="a6"/>
        <w:ind w:left="240" w:right="720" w:firstLine="180"/>
      </w:pPr>
      <w:r>
        <w:t xml:space="preserve">    &lt;item</w:t>
      </w:r>
    </w:p>
    <w:p w14:paraId="6E367A7C" w14:textId="77777777" w:rsidR="00F10B9A" w:rsidRDefault="00F10B9A" w:rsidP="009C0534">
      <w:pPr>
        <w:pStyle w:val="a6"/>
        <w:ind w:left="240" w:right="720" w:firstLine="180"/>
      </w:pPr>
      <w:r>
        <w:t xml:space="preserve">        </w:t>
      </w:r>
      <w:proofErr w:type="spellStart"/>
      <w:r>
        <w:t>android:drawable</w:t>
      </w:r>
      <w:proofErr w:type="spellEnd"/>
      <w:r>
        <w:t>="@drawable/</w:t>
      </w:r>
      <w:proofErr w:type="spellStart"/>
      <w:r>
        <w:t>status_off</w:t>
      </w:r>
      <w:proofErr w:type="spellEnd"/>
      <w:r>
        <w:t>"</w:t>
      </w:r>
    </w:p>
    <w:p w14:paraId="3B05CCBA" w14:textId="77777777" w:rsidR="00F10B9A" w:rsidRDefault="00F10B9A" w:rsidP="009C0534">
      <w:pPr>
        <w:pStyle w:val="a6"/>
        <w:ind w:left="240" w:right="720" w:firstLine="180"/>
      </w:pPr>
      <w:r>
        <w:t xml:space="preserve">        </w:t>
      </w:r>
      <w:proofErr w:type="spellStart"/>
      <w:r>
        <w:t>android:maxLevel</w:t>
      </w:r>
      <w:proofErr w:type="spellEnd"/>
      <w:r>
        <w:t>="0" /&gt;</w:t>
      </w:r>
    </w:p>
    <w:p w14:paraId="688BC1C7" w14:textId="77777777" w:rsidR="00F10B9A" w:rsidRDefault="00F10B9A" w:rsidP="009C0534">
      <w:pPr>
        <w:pStyle w:val="a6"/>
        <w:ind w:left="240" w:right="720" w:firstLine="180"/>
      </w:pPr>
      <w:r>
        <w:t xml:space="preserve">    &lt;item</w:t>
      </w:r>
    </w:p>
    <w:p w14:paraId="5495D0B3" w14:textId="77777777" w:rsidR="00F10B9A" w:rsidRDefault="00F10B9A" w:rsidP="009C0534">
      <w:pPr>
        <w:pStyle w:val="a6"/>
        <w:ind w:left="240" w:right="720" w:firstLine="180"/>
      </w:pPr>
      <w:r>
        <w:t xml:space="preserve">        </w:t>
      </w:r>
      <w:proofErr w:type="spellStart"/>
      <w:r>
        <w:t>android:drawable</w:t>
      </w:r>
      <w:proofErr w:type="spellEnd"/>
      <w:r>
        <w:t>="@drawable/</w:t>
      </w:r>
      <w:proofErr w:type="spellStart"/>
      <w:r>
        <w:t>status_on</w:t>
      </w:r>
      <w:proofErr w:type="spellEnd"/>
      <w:r>
        <w:t>"</w:t>
      </w:r>
    </w:p>
    <w:p w14:paraId="127441F7" w14:textId="77777777" w:rsidR="00F10B9A" w:rsidRDefault="00F10B9A" w:rsidP="009C0534">
      <w:pPr>
        <w:pStyle w:val="a6"/>
        <w:ind w:left="240" w:right="720" w:firstLine="180"/>
      </w:pPr>
      <w:r>
        <w:t xml:space="preserve">        </w:t>
      </w:r>
      <w:proofErr w:type="spellStart"/>
      <w:r>
        <w:t>android:maxLevel</w:t>
      </w:r>
      <w:proofErr w:type="spellEnd"/>
      <w:r>
        <w:t>="1" /&gt;</w:t>
      </w:r>
    </w:p>
    <w:p w14:paraId="11135988" w14:textId="77777777" w:rsidR="00F10B9A" w:rsidRDefault="00F10B9A" w:rsidP="009C0534">
      <w:pPr>
        <w:pStyle w:val="a6"/>
        <w:ind w:left="240" w:right="720" w:firstLine="180"/>
      </w:pPr>
      <w:r>
        <w:lastRenderedPageBreak/>
        <w:t>&lt;/level-list&gt;</w:t>
      </w:r>
    </w:p>
    <w:p w14:paraId="3F51F83D" w14:textId="0CBBC173" w:rsidR="009C0534" w:rsidRDefault="009C0534" w:rsidP="009C0534">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69</w:t>
      </w:r>
      <w:r w:rsidR="00EF15E2">
        <w:fldChar w:fldCharType="end"/>
      </w:r>
    </w:p>
    <w:p w14:paraId="2E5E5DBF" w14:textId="5EA8CAEB" w:rsidR="00F10B9A" w:rsidRDefault="00F10B9A" w:rsidP="00F10B9A">
      <w:pPr>
        <w:rPr>
          <w:rFonts w:hint="eastAsia"/>
        </w:rPr>
      </w:pPr>
      <w:r>
        <w:rPr>
          <w:rFonts w:hint="eastAsia"/>
        </w:rPr>
        <w:t>在将此项目应用到</w:t>
      </w:r>
      <w:r w:rsidR="00127943">
        <w:rPr>
          <w:rFonts w:hint="eastAsia"/>
        </w:rPr>
        <w:t>视图</w:t>
      </w:r>
      <w:r>
        <w:rPr>
          <w:rFonts w:hint="eastAsia"/>
        </w:rPr>
        <w:t>后，便可通过</w:t>
      </w:r>
      <w:proofErr w:type="spellStart"/>
      <w:r>
        <w:rPr>
          <w:rFonts w:hint="eastAsia"/>
        </w:rPr>
        <w:t>setLevel</w:t>
      </w:r>
      <w:proofErr w:type="spellEnd"/>
      <w:r>
        <w:rPr>
          <w:rFonts w:hint="eastAsia"/>
        </w:rPr>
        <w:t>()</w:t>
      </w:r>
      <w:r>
        <w:rPr>
          <w:rFonts w:hint="eastAsia"/>
        </w:rPr>
        <w:t>或</w:t>
      </w:r>
      <w:proofErr w:type="spellStart"/>
      <w:r>
        <w:rPr>
          <w:rFonts w:hint="eastAsia"/>
        </w:rPr>
        <w:t>setImageLevel</w:t>
      </w:r>
      <w:proofErr w:type="spellEnd"/>
      <w:r>
        <w:rPr>
          <w:rFonts w:hint="eastAsia"/>
        </w:rPr>
        <w:t>()</w:t>
      </w:r>
      <w:r>
        <w:rPr>
          <w:rFonts w:hint="eastAsia"/>
        </w:rPr>
        <w:t>更改级别。</w:t>
      </w:r>
    </w:p>
    <w:p w14:paraId="237D444D" w14:textId="1B48015E" w:rsidR="00F10B9A" w:rsidRDefault="00F10B9A" w:rsidP="0098203B">
      <w:pPr>
        <w:pStyle w:val="4"/>
        <w:rPr>
          <w:rFonts w:hint="eastAsia"/>
        </w:rPr>
      </w:pPr>
      <w:r>
        <w:rPr>
          <w:rFonts w:hint="eastAsia"/>
        </w:rPr>
        <w:t>转换对象</w:t>
      </w:r>
    </w:p>
    <w:p w14:paraId="4BF0E337" w14:textId="3A066E0E" w:rsidR="00F10B9A" w:rsidRDefault="00F10B9A" w:rsidP="00F10B9A">
      <w:proofErr w:type="spellStart"/>
      <w:r>
        <w:rPr>
          <w:rFonts w:hint="eastAsia"/>
        </w:rPr>
        <w:t>TransitionDrawable</w:t>
      </w:r>
      <w:proofErr w:type="spellEnd"/>
      <w:r>
        <w:rPr>
          <w:rFonts w:hint="eastAsia"/>
        </w:rPr>
        <w:t xml:space="preserve"> </w:t>
      </w:r>
      <w:r>
        <w:rPr>
          <w:rFonts w:hint="eastAsia"/>
        </w:rPr>
        <w:t>是可在两种可绘制对象资源之间交错淡出的可绘制对象。每个可绘制对象由单个</w:t>
      </w:r>
      <w:r>
        <w:rPr>
          <w:rFonts w:hint="eastAsia"/>
        </w:rPr>
        <w:t xml:space="preserve"> &lt;transition&gt; </w:t>
      </w:r>
      <w:r>
        <w:rPr>
          <w:rFonts w:hint="eastAsia"/>
        </w:rPr>
        <w:t>元素内的</w:t>
      </w:r>
      <w:r>
        <w:rPr>
          <w:rFonts w:hint="eastAsia"/>
        </w:rPr>
        <w:t xml:space="preserve"> &lt;item&gt; </w:t>
      </w:r>
      <w:r>
        <w:rPr>
          <w:rFonts w:hint="eastAsia"/>
        </w:rPr>
        <w:t>元素表示。不支持超过两个项目。如要向前转换，请调用</w:t>
      </w:r>
      <w:r>
        <w:rPr>
          <w:rFonts w:hint="eastAsia"/>
        </w:rPr>
        <w:t xml:space="preserve"> </w:t>
      </w:r>
      <w:proofErr w:type="spellStart"/>
      <w:r>
        <w:rPr>
          <w:rFonts w:hint="eastAsia"/>
        </w:rPr>
        <w:t>startTransition</w:t>
      </w:r>
      <w:proofErr w:type="spellEnd"/>
      <w:r>
        <w:rPr>
          <w:rFonts w:hint="eastAsia"/>
        </w:rPr>
        <w:t>()</w:t>
      </w:r>
      <w:r>
        <w:rPr>
          <w:rFonts w:hint="eastAsia"/>
        </w:rPr>
        <w:t>。如要向后转换，则调用</w:t>
      </w:r>
      <w:r>
        <w:rPr>
          <w:rFonts w:hint="eastAsia"/>
        </w:rPr>
        <w:t xml:space="preserve"> </w:t>
      </w:r>
      <w:proofErr w:type="spellStart"/>
      <w:r>
        <w:rPr>
          <w:rFonts w:hint="eastAsia"/>
        </w:rPr>
        <w:t>reverseTransition</w:t>
      </w:r>
      <w:proofErr w:type="spellEnd"/>
      <w:r>
        <w:rPr>
          <w:rFonts w:hint="eastAsia"/>
        </w:rPr>
        <w:t>()</w:t>
      </w:r>
      <w:r>
        <w:rPr>
          <w:rFonts w:hint="eastAsia"/>
        </w:rPr>
        <w:t>。</w:t>
      </w:r>
    </w:p>
    <w:p w14:paraId="73499350" w14:textId="77777777" w:rsidR="00F10B9A" w:rsidRDefault="00F10B9A" w:rsidP="003A3654">
      <w:pPr>
        <w:pStyle w:val="a0"/>
        <w:ind w:firstLine="482"/>
        <w:rPr>
          <w:rFonts w:hint="eastAsia"/>
        </w:rPr>
      </w:pPr>
      <w:r>
        <w:rPr>
          <w:rFonts w:hint="eastAsia"/>
        </w:rPr>
        <w:t>文件位置：</w:t>
      </w:r>
    </w:p>
    <w:p w14:paraId="2A358B59" w14:textId="61D8CBE3" w:rsidR="00F10B9A" w:rsidRDefault="00F10B9A" w:rsidP="00A0181D">
      <w:pPr>
        <w:pStyle w:val="20"/>
        <w:ind w:firstLine="720"/>
        <w:rPr>
          <w:rFonts w:hint="eastAsia"/>
        </w:rPr>
      </w:pPr>
      <w:r>
        <w:t>res/drawable/filename.xml</w:t>
      </w:r>
      <w:r w:rsidR="003A3654">
        <w:rPr>
          <w:rFonts w:hint="eastAsia"/>
        </w:rPr>
        <w:t>，</w:t>
      </w:r>
      <w:r>
        <w:rPr>
          <w:rFonts w:hint="eastAsia"/>
        </w:rPr>
        <w:t>文件名用作资源</w:t>
      </w:r>
      <w:r>
        <w:rPr>
          <w:rFonts w:hint="eastAsia"/>
        </w:rPr>
        <w:t>ID</w:t>
      </w:r>
      <w:r>
        <w:rPr>
          <w:rFonts w:hint="eastAsia"/>
        </w:rPr>
        <w:t>。</w:t>
      </w:r>
    </w:p>
    <w:p w14:paraId="632FA19B" w14:textId="77777777" w:rsidR="00F10B9A" w:rsidRDefault="00F10B9A" w:rsidP="003A3654">
      <w:pPr>
        <w:pStyle w:val="a0"/>
        <w:ind w:firstLine="482"/>
        <w:rPr>
          <w:rFonts w:hint="eastAsia"/>
        </w:rPr>
      </w:pPr>
      <w:r>
        <w:rPr>
          <w:rFonts w:hint="eastAsia"/>
        </w:rPr>
        <w:t>编译资源的数据类型：</w:t>
      </w:r>
    </w:p>
    <w:p w14:paraId="3557B411" w14:textId="77777777" w:rsidR="00F10B9A" w:rsidRDefault="00F10B9A" w:rsidP="003A3654">
      <w:pPr>
        <w:pStyle w:val="20"/>
        <w:ind w:firstLine="720"/>
        <w:rPr>
          <w:rFonts w:hint="eastAsia"/>
        </w:rPr>
      </w:pPr>
      <w:r>
        <w:rPr>
          <w:rFonts w:hint="eastAsia"/>
        </w:rPr>
        <w:t>指向</w:t>
      </w:r>
      <w:r>
        <w:rPr>
          <w:rFonts w:hint="eastAsia"/>
        </w:rPr>
        <w:t xml:space="preserve"> </w:t>
      </w:r>
      <w:proofErr w:type="spellStart"/>
      <w:r>
        <w:rPr>
          <w:rFonts w:hint="eastAsia"/>
        </w:rPr>
        <w:t>TransitionDrawable</w:t>
      </w:r>
      <w:proofErr w:type="spellEnd"/>
      <w:r>
        <w:rPr>
          <w:rFonts w:hint="eastAsia"/>
        </w:rPr>
        <w:t xml:space="preserve"> </w:t>
      </w:r>
      <w:r>
        <w:rPr>
          <w:rFonts w:hint="eastAsia"/>
        </w:rPr>
        <w:t>的资源指针。</w:t>
      </w:r>
    </w:p>
    <w:p w14:paraId="00A3B437" w14:textId="77777777" w:rsidR="00F10B9A" w:rsidRDefault="00F10B9A" w:rsidP="003A3654">
      <w:pPr>
        <w:pStyle w:val="a0"/>
        <w:ind w:firstLine="482"/>
        <w:rPr>
          <w:rFonts w:hint="eastAsia"/>
        </w:rPr>
      </w:pPr>
      <w:r>
        <w:rPr>
          <w:rFonts w:hint="eastAsia"/>
        </w:rPr>
        <w:t>资源引用：</w:t>
      </w:r>
    </w:p>
    <w:p w14:paraId="234552C3" w14:textId="77777777" w:rsidR="00F10B9A" w:rsidRDefault="00F10B9A" w:rsidP="003A3654">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3584BFD5" w14:textId="77777777" w:rsidR="00F10B9A" w:rsidRDefault="00F10B9A" w:rsidP="003A3654">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40C02E2D" w14:textId="77777777" w:rsidR="00F10B9A" w:rsidRDefault="00F10B9A" w:rsidP="00F10B9A">
      <w:pPr>
        <w:rPr>
          <w:rFonts w:hint="eastAsia"/>
        </w:rPr>
      </w:pPr>
      <w:r>
        <w:rPr>
          <w:rFonts w:hint="eastAsia"/>
        </w:rPr>
        <w:t>语法：</w:t>
      </w:r>
    </w:p>
    <w:p w14:paraId="630CCB15" w14:textId="77777777" w:rsidR="00F10B9A" w:rsidRDefault="00F10B9A" w:rsidP="003A3654">
      <w:pPr>
        <w:pStyle w:val="a6"/>
        <w:ind w:left="240" w:right="720" w:firstLine="180"/>
      </w:pPr>
      <w:r>
        <w:t>&lt;?xml version="1.0" encoding="utf-8"?&gt;</w:t>
      </w:r>
    </w:p>
    <w:p w14:paraId="7CD7E1C1" w14:textId="77777777" w:rsidR="00F10B9A" w:rsidRDefault="00F10B9A" w:rsidP="003A3654">
      <w:pPr>
        <w:pStyle w:val="a6"/>
        <w:ind w:left="240" w:right="720" w:firstLine="180"/>
      </w:pPr>
      <w:r>
        <w:t>&lt;transition</w:t>
      </w:r>
    </w:p>
    <w:p w14:paraId="00FCB65B" w14:textId="77777777" w:rsidR="00F10B9A" w:rsidRDefault="00F10B9A" w:rsidP="003A3654">
      <w:pPr>
        <w:pStyle w:val="a6"/>
        <w:ind w:left="240" w:right="720" w:firstLine="180"/>
      </w:pPr>
      <w:proofErr w:type="spellStart"/>
      <w:r>
        <w:t>xmlns:android</w:t>
      </w:r>
      <w:proofErr w:type="spellEnd"/>
      <w:r>
        <w:t>="http://schemas.android.com/</w:t>
      </w:r>
      <w:proofErr w:type="spellStart"/>
      <w:r>
        <w:t>apk</w:t>
      </w:r>
      <w:proofErr w:type="spellEnd"/>
      <w:r>
        <w:t>/res/android" &gt;</w:t>
      </w:r>
    </w:p>
    <w:p w14:paraId="79EC83AB" w14:textId="77777777" w:rsidR="00F10B9A" w:rsidRDefault="00F10B9A" w:rsidP="003A3654">
      <w:pPr>
        <w:pStyle w:val="a6"/>
        <w:ind w:left="240" w:right="720" w:firstLine="180"/>
      </w:pPr>
      <w:r>
        <w:t xml:space="preserve">    &lt;item</w:t>
      </w:r>
    </w:p>
    <w:p w14:paraId="01842353" w14:textId="77777777" w:rsidR="00F10B9A" w:rsidRDefault="00F10B9A" w:rsidP="003A3654">
      <w:pPr>
        <w:pStyle w:val="a6"/>
        <w:ind w:left="240" w:right="720" w:firstLine="180"/>
      </w:pPr>
      <w:r>
        <w:t xml:space="preserve">        </w:t>
      </w:r>
      <w:proofErr w:type="spellStart"/>
      <w:r>
        <w:t>android:drawable</w:t>
      </w:r>
      <w:proofErr w:type="spellEnd"/>
      <w:r>
        <w:t>="@[package:]drawable/</w:t>
      </w:r>
      <w:proofErr w:type="spellStart"/>
      <w:r>
        <w:t>drawable_resource</w:t>
      </w:r>
      <w:proofErr w:type="spellEnd"/>
      <w:r>
        <w:t>"</w:t>
      </w:r>
    </w:p>
    <w:p w14:paraId="454BCAE5" w14:textId="77777777" w:rsidR="00F10B9A" w:rsidRDefault="00F10B9A" w:rsidP="003A3654">
      <w:pPr>
        <w:pStyle w:val="a6"/>
        <w:ind w:left="240" w:right="720" w:firstLine="180"/>
      </w:pPr>
      <w:r>
        <w:t xml:space="preserve">        </w:t>
      </w:r>
      <w:proofErr w:type="spellStart"/>
      <w:r>
        <w:t>android:id</w:t>
      </w:r>
      <w:proofErr w:type="spellEnd"/>
      <w:r>
        <w:t>="@[+][package:]id/</w:t>
      </w:r>
      <w:proofErr w:type="spellStart"/>
      <w:r>
        <w:t>resource_name</w:t>
      </w:r>
      <w:proofErr w:type="spellEnd"/>
      <w:r>
        <w:t>"</w:t>
      </w:r>
    </w:p>
    <w:p w14:paraId="07B37F53" w14:textId="77777777" w:rsidR="00F10B9A" w:rsidRDefault="00F10B9A" w:rsidP="003A3654">
      <w:pPr>
        <w:pStyle w:val="a6"/>
        <w:ind w:left="240" w:right="720" w:firstLine="180"/>
      </w:pPr>
      <w:r>
        <w:t xml:space="preserve">        </w:t>
      </w:r>
      <w:proofErr w:type="spellStart"/>
      <w:r>
        <w:t>android:top</w:t>
      </w:r>
      <w:proofErr w:type="spellEnd"/>
      <w:r>
        <w:t>="dimension"</w:t>
      </w:r>
    </w:p>
    <w:p w14:paraId="0C2840B6" w14:textId="77777777" w:rsidR="00F10B9A" w:rsidRDefault="00F10B9A" w:rsidP="003A3654">
      <w:pPr>
        <w:pStyle w:val="a6"/>
        <w:ind w:left="240" w:right="720" w:firstLine="180"/>
      </w:pPr>
      <w:r>
        <w:t xml:space="preserve">        </w:t>
      </w:r>
      <w:proofErr w:type="spellStart"/>
      <w:r>
        <w:t>android:right</w:t>
      </w:r>
      <w:proofErr w:type="spellEnd"/>
      <w:r>
        <w:t>="dimension"</w:t>
      </w:r>
    </w:p>
    <w:p w14:paraId="7F474A60" w14:textId="77777777" w:rsidR="00F10B9A" w:rsidRDefault="00F10B9A" w:rsidP="003A3654">
      <w:pPr>
        <w:pStyle w:val="a6"/>
        <w:ind w:left="240" w:right="720" w:firstLine="180"/>
      </w:pPr>
      <w:r>
        <w:t xml:space="preserve">        </w:t>
      </w:r>
      <w:proofErr w:type="spellStart"/>
      <w:r>
        <w:t>android:bottom</w:t>
      </w:r>
      <w:proofErr w:type="spellEnd"/>
      <w:r>
        <w:t>="dimension"</w:t>
      </w:r>
    </w:p>
    <w:p w14:paraId="6CFD30EB" w14:textId="77777777" w:rsidR="00F10B9A" w:rsidRDefault="00F10B9A" w:rsidP="003A3654">
      <w:pPr>
        <w:pStyle w:val="a6"/>
        <w:ind w:left="240" w:right="720" w:firstLine="180"/>
      </w:pPr>
      <w:r>
        <w:t xml:space="preserve">        </w:t>
      </w:r>
      <w:proofErr w:type="spellStart"/>
      <w:r>
        <w:t>android:left</w:t>
      </w:r>
      <w:proofErr w:type="spellEnd"/>
      <w:r>
        <w:t>="dimension" /&gt;</w:t>
      </w:r>
    </w:p>
    <w:p w14:paraId="484AA4E0" w14:textId="77777777" w:rsidR="00F10B9A" w:rsidRDefault="00F10B9A" w:rsidP="003A3654">
      <w:pPr>
        <w:pStyle w:val="a6"/>
        <w:ind w:left="240" w:right="720" w:firstLine="180"/>
      </w:pPr>
      <w:r>
        <w:t>&lt;/transition&gt;</w:t>
      </w:r>
    </w:p>
    <w:p w14:paraId="4B2D013A" w14:textId="601704CD" w:rsidR="003A3654" w:rsidRDefault="003A3654" w:rsidP="003A3654">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70</w:t>
      </w:r>
      <w:r w:rsidR="00EF15E2">
        <w:fldChar w:fldCharType="end"/>
      </w:r>
    </w:p>
    <w:p w14:paraId="72A408CD" w14:textId="5512BEC2" w:rsidR="00F10B9A" w:rsidRDefault="00F10B9A" w:rsidP="00F10B9A">
      <w:pPr>
        <w:rPr>
          <w:rFonts w:hint="eastAsia"/>
        </w:rPr>
      </w:pPr>
      <w:r>
        <w:rPr>
          <w:rFonts w:hint="eastAsia"/>
        </w:rPr>
        <w:t>元素：</w:t>
      </w:r>
    </w:p>
    <w:p w14:paraId="0C417C37" w14:textId="5AC5AF51" w:rsidR="00F10B9A" w:rsidRDefault="00F10B9A" w:rsidP="003A3654">
      <w:pPr>
        <w:pStyle w:val="a0"/>
        <w:ind w:firstLine="482"/>
        <w:rPr>
          <w:rFonts w:hint="eastAsia"/>
        </w:rPr>
      </w:pPr>
      <w:r>
        <w:t>&lt;transition&gt;</w:t>
      </w:r>
      <w:r w:rsidR="003A3654">
        <w:rPr>
          <w:rFonts w:hint="eastAsia"/>
        </w:rPr>
        <w:t>，</w:t>
      </w:r>
      <w:r>
        <w:rPr>
          <w:rFonts w:hint="eastAsia"/>
        </w:rPr>
        <w:t>必须是根元素。包含一个或多个</w:t>
      </w:r>
      <w:r>
        <w:rPr>
          <w:rFonts w:hint="eastAsia"/>
        </w:rPr>
        <w:t xml:space="preserve"> &lt;item&gt; </w:t>
      </w:r>
      <w:r>
        <w:rPr>
          <w:rFonts w:hint="eastAsia"/>
        </w:rPr>
        <w:t>元素。</w:t>
      </w:r>
    </w:p>
    <w:p w14:paraId="6E401471" w14:textId="1DA5CD46" w:rsidR="00F10B9A" w:rsidRDefault="00F10B9A" w:rsidP="00407C2B">
      <w:pPr>
        <w:pStyle w:val="a0"/>
        <w:ind w:firstLine="482"/>
        <w:rPr>
          <w:rFonts w:hint="eastAsia"/>
        </w:rPr>
      </w:pPr>
      <w:r>
        <w:t>&lt;item&gt;</w:t>
      </w:r>
      <w:r w:rsidR="003A3654">
        <w:rPr>
          <w:rFonts w:hint="eastAsia"/>
        </w:rPr>
        <w:t>，</w:t>
      </w:r>
      <w:r>
        <w:rPr>
          <w:rFonts w:hint="eastAsia"/>
        </w:rPr>
        <w:t>定义要用作可绘制对象转换一部分的可绘制对象。必须是</w:t>
      </w:r>
      <w:r>
        <w:rPr>
          <w:rFonts w:hint="eastAsia"/>
        </w:rPr>
        <w:t xml:space="preserve"> &lt;transition&gt; </w:t>
      </w:r>
      <w:r>
        <w:rPr>
          <w:rFonts w:hint="eastAsia"/>
        </w:rPr>
        <w:lastRenderedPageBreak/>
        <w:t>元素的子项。接受子</w:t>
      </w:r>
      <w:r>
        <w:rPr>
          <w:rFonts w:hint="eastAsia"/>
        </w:rPr>
        <w:t xml:space="preserve"> &lt;bitmap&gt; </w:t>
      </w:r>
      <w:r>
        <w:rPr>
          <w:rFonts w:hint="eastAsia"/>
        </w:rPr>
        <w:t>元素。</w:t>
      </w:r>
    </w:p>
    <w:p w14:paraId="2B5D313B" w14:textId="77777777" w:rsidR="00F10B9A" w:rsidRDefault="00F10B9A" w:rsidP="00F10B9A">
      <w:pPr>
        <w:rPr>
          <w:rFonts w:hint="eastAsia"/>
        </w:rPr>
      </w:pPr>
      <w:r>
        <w:rPr>
          <w:rFonts w:hint="eastAsia"/>
        </w:rPr>
        <w:t>属性：</w:t>
      </w:r>
    </w:p>
    <w:p w14:paraId="70908E64" w14:textId="070F11C6" w:rsidR="00F10B9A" w:rsidRDefault="00F10B9A" w:rsidP="00F06BBB">
      <w:pPr>
        <w:pStyle w:val="20"/>
        <w:ind w:firstLine="720"/>
        <w:rPr>
          <w:rFonts w:hint="eastAsia"/>
        </w:rPr>
      </w:pPr>
      <w:proofErr w:type="spellStart"/>
      <w:r>
        <w:t>android:drawable</w:t>
      </w:r>
      <w:proofErr w:type="spellEnd"/>
      <w:r w:rsidR="003A3654">
        <w:rPr>
          <w:rFonts w:hint="eastAsia"/>
        </w:rPr>
        <w:t>，</w:t>
      </w:r>
      <w:r>
        <w:rPr>
          <w:rFonts w:hint="eastAsia"/>
        </w:rPr>
        <w:t>可绘制对象资源。必备。引用可绘制对象资源。</w:t>
      </w:r>
    </w:p>
    <w:p w14:paraId="28AD15B5" w14:textId="1F12EB67" w:rsidR="00F10B9A" w:rsidRDefault="00F10B9A" w:rsidP="00F06BBB">
      <w:pPr>
        <w:pStyle w:val="20"/>
        <w:ind w:firstLine="720"/>
        <w:rPr>
          <w:rFonts w:hint="eastAsia"/>
        </w:rPr>
      </w:pPr>
      <w:proofErr w:type="spellStart"/>
      <w:r>
        <w:t>android:id</w:t>
      </w:r>
      <w:proofErr w:type="spellEnd"/>
      <w:r w:rsidR="003A3654">
        <w:rPr>
          <w:rFonts w:hint="eastAsia"/>
        </w:rPr>
        <w:t>，</w:t>
      </w:r>
      <w:r>
        <w:rPr>
          <w:rFonts w:hint="eastAsia"/>
        </w:rPr>
        <w:t>资源</w:t>
      </w:r>
      <w:r>
        <w:rPr>
          <w:rFonts w:hint="eastAsia"/>
        </w:rPr>
        <w:t xml:space="preserve"> ID</w:t>
      </w:r>
      <w:r>
        <w:rPr>
          <w:rFonts w:hint="eastAsia"/>
        </w:rPr>
        <w:t>。此可绘制对象的唯一资源</w:t>
      </w:r>
      <w:r>
        <w:rPr>
          <w:rFonts w:hint="eastAsia"/>
        </w:rPr>
        <w:t xml:space="preserve"> ID</w:t>
      </w:r>
      <w:r>
        <w:rPr>
          <w:rFonts w:hint="eastAsia"/>
        </w:rPr>
        <w:t>。要为此项新建资源</w:t>
      </w:r>
      <w:r>
        <w:rPr>
          <w:rFonts w:hint="eastAsia"/>
        </w:rPr>
        <w:t xml:space="preserve"> ID</w:t>
      </w:r>
      <w:r>
        <w:rPr>
          <w:rFonts w:hint="eastAsia"/>
        </w:rPr>
        <w:t>，请使用以下形式：</w:t>
      </w:r>
      <w:r>
        <w:rPr>
          <w:rFonts w:hint="eastAsia"/>
        </w:rPr>
        <w:t>"@+id/name"</w:t>
      </w:r>
      <w:r>
        <w:rPr>
          <w:rFonts w:hint="eastAsia"/>
        </w:rPr>
        <w:t>。加号表示应创建为新</w:t>
      </w:r>
      <w:r>
        <w:rPr>
          <w:rFonts w:hint="eastAsia"/>
        </w:rPr>
        <w:t xml:space="preserve"> ID</w:t>
      </w:r>
      <w:r>
        <w:rPr>
          <w:rFonts w:hint="eastAsia"/>
        </w:rPr>
        <w:t>。您可以使用此</w:t>
      </w:r>
      <w:r>
        <w:rPr>
          <w:rFonts w:hint="eastAsia"/>
        </w:rPr>
        <w:t xml:space="preserve"> ID </w:t>
      </w:r>
      <w:r>
        <w:rPr>
          <w:rFonts w:hint="eastAsia"/>
        </w:rPr>
        <w:t>检索和修改拥有</w:t>
      </w:r>
      <w:r>
        <w:rPr>
          <w:rFonts w:hint="eastAsia"/>
        </w:rPr>
        <w:t xml:space="preserve"> </w:t>
      </w:r>
      <w:proofErr w:type="spellStart"/>
      <w:r>
        <w:rPr>
          <w:rFonts w:hint="eastAsia"/>
        </w:rPr>
        <w:t>View.findViewById</w:t>
      </w:r>
      <w:proofErr w:type="spellEnd"/>
      <w:r>
        <w:rPr>
          <w:rFonts w:hint="eastAsia"/>
        </w:rPr>
        <w:t xml:space="preserve">() </w:t>
      </w:r>
      <w:r>
        <w:rPr>
          <w:rFonts w:hint="eastAsia"/>
        </w:rPr>
        <w:t>或</w:t>
      </w:r>
      <w:r>
        <w:rPr>
          <w:rFonts w:hint="eastAsia"/>
        </w:rPr>
        <w:t xml:space="preserve"> </w:t>
      </w:r>
      <w:proofErr w:type="spellStart"/>
      <w:r>
        <w:rPr>
          <w:rFonts w:hint="eastAsia"/>
        </w:rPr>
        <w:t>Activity.findViewById</w:t>
      </w:r>
      <w:proofErr w:type="spellEnd"/>
      <w:r>
        <w:rPr>
          <w:rFonts w:hint="eastAsia"/>
        </w:rPr>
        <w:t xml:space="preserve">() </w:t>
      </w:r>
      <w:r>
        <w:rPr>
          <w:rFonts w:hint="eastAsia"/>
        </w:rPr>
        <w:t>的可绘制对象。</w:t>
      </w:r>
    </w:p>
    <w:p w14:paraId="4A4213AF" w14:textId="53D87F58" w:rsidR="00F10B9A" w:rsidRDefault="00F10B9A" w:rsidP="00F06BBB">
      <w:pPr>
        <w:pStyle w:val="20"/>
        <w:ind w:firstLine="720"/>
        <w:rPr>
          <w:rFonts w:hint="eastAsia"/>
        </w:rPr>
      </w:pPr>
      <w:proofErr w:type="spellStart"/>
      <w:r>
        <w:t>android:top</w:t>
      </w:r>
      <w:proofErr w:type="spellEnd"/>
      <w:r w:rsidR="003A3654">
        <w:rPr>
          <w:rFonts w:hint="eastAsia"/>
        </w:rPr>
        <w:t>，</w:t>
      </w:r>
      <w:r>
        <w:rPr>
          <w:rFonts w:hint="eastAsia"/>
        </w:rPr>
        <w:t>整型。顶部偏移（像素）。</w:t>
      </w:r>
    </w:p>
    <w:p w14:paraId="09B7B2C9" w14:textId="3FEBEDE2" w:rsidR="00F10B9A" w:rsidRDefault="00F10B9A" w:rsidP="00F06BBB">
      <w:pPr>
        <w:pStyle w:val="20"/>
        <w:ind w:firstLine="720"/>
        <w:rPr>
          <w:rFonts w:hint="eastAsia"/>
        </w:rPr>
      </w:pPr>
      <w:proofErr w:type="spellStart"/>
      <w:r>
        <w:t>android:right</w:t>
      </w:r>
      <w:proofErr w:type="spellEnd"/>
      <w:r w:rsidR="003A3654">
        <w:rPr>
          <w:rFonts w:hint="eastAsia"/>
        </w:rPr>
        <w:t>，</w:t>
      </w:r>
      <w:r>
        <w:rPr>
          <w:rFonts w:hint="eastAsia"/>
        </w:rPr>
        <w:t>整型。右边偏移（像素）。</w:t>
      </w:r>
    </w:p>
    <w:p w14:paraId="61C6EE15" w14:textId="1D106DA3" w:rsidR="00F10B9A" w:rsidRDefault="00F10B9A" w:rsidP="00F06BBB">
      <w:pPr>
        <w:pStyle w:val="20"/>
        <w:ind w:firstLine="720"/>
        <w:rPr>
          <w:rFonts w:hint="eastAsia"/>
        </w:rPr>
      </w:pPr>
      <w:proofErr w:type="spellStart"/>
      <w:r>
        <w:t>android:bottom</w:t>
      </w:r>
      <w:proofErr w:type="spellEnd"/>
      <w:r w:rsidR="003A3654">
        <w:rPr>
          <w:rFonts w:hint="eastAsia"/>
        </w:rPr>
        <w:t>，</w:t>
      </w:r>
      <w:r>
        <w:rPr>
          <w:rFonts w:hint="eastAsia"/>
        </w:rPr>
        <w:t>整型。底部偏移（像素）。</w:t>
      </w:r>
    </w:p>
    <w:p w14:paraId="09A5D51B" w14:textId="41F033E2" w:rsidR="00F10B9A" w:rsidRDefault="00F10B9A" w:rsidP="00F06BBB">
      <w:pPr>
        <w:pStyle w:val="20"/>
        <w:ind w:firstLine="720"/>
        <w:rPr>
          <w:rFonts w:hint="eastAsia"/>
        </w:rPr>
      </w:pPr>
      <w:proofErr w:type="spellStart"/>
      <w:r>
        <w:t>android:left</w:t>
      </w:r>
      <w:proofErr w:type="spellEnd"/>
      <w:r w:rsidR="003A3654">
        <w:rPr>
          <w:rFonts w:hint="eastAsia"/>
        </w:rPr>
        <w:t>，</w:t>
      </w:r>
      <w:r>
        <w:rPr>
          <w:rFonts w:hint="eastAsia"/>
        </w:rPr>
        <w:t>整型。左边偏移（像素）。</w:t>
      </w:r>
    </w:p>
    <w:p w14:paraId="5BE7C091" w14:textId="77777777" w:rsidR="00F10B9A" w:rsidRDefault="00F10B9A" w:rsidP="00F10B9A">
      <w:pPr>
        <w:rPr>
          <w:rFonts w:hint="eastAsia"/>
        </w:rPr>
      </w:pPr>
      <w:r>
        <w:rPr>
          <w:rFonts w:hint="eastAsia"/>
        </w:rPr>
        <w:t xml:space="preserve">XML </w:t>
      </w:r>
      <w:r>
        <w:rPr>
          <w:rFonts w:hint="eastAsia"/>
        </w:rPr>
        <w:t>文件保存在</w:t>
      </w:r>
      <w:r>
        <w:rPr>
          <w:rFonts w:hint="eastAsia"/>
        </w:rPr>
        <w:t xml:space="preserve"> res/drawable/transition.xml </w:t>
      </w:r>
      <w:r>
        <w:rPr>
          <w:rFonts w:hint="eastAsia"/>
        </w:rPr>
        <w:t>中：</w:t>
      </w:r>
    </w:p>
    <w:p w14:paraId="1AB459BF" w14:textId="77777777" w:rsidR="00F10B9A" w:rsidRDefault="00F10B9A" w:rsidP="00431D11">
      <w:pPr>
        <w:pStyle w:val="a6"/>
        <w:ind w:left="240" w:right="720" w:firstLine="180"/>
      </w:pPr>
      <w:r>
        <w:t>&lt;?xml version="1.0" encoding="utf-8"?&gt;</w:t>
      </w:r>
    </w:p>
    <w:p w14:paraId="13E3C53D" w14:textId="77777777" w:rsidR="00F10B9A" w:rsidRDefault="00F10B9A" w:rsidP="00431D11">
      <w:pPr>
        <w:pStyle w:val="a6"/>
        <w:ind w:left="240" w:right="720" w:firstLine="180"/>
      </w:pPr>
      <w:r>
        <w:t xml:space="preserve">&lt;transition </w:t>
      </w:r>
      <w:proofErr w:type="spellStart"/>
      <w:r>
        <w:t>xmlns:android</w:t>
      </w:r>
      <w:proofErr w:type="spellEnd"/>
      <w:r>
        <w:t>="http://schemas.android.com/</w:t>
      </w:r>
      <w:proofErr w:type="spellStart"/>
      <w:r>
        <w:t>apk</w:t>
      </w:r>
      <w:proofErr w:type="spellEnd"/>
      <w:r>
        <w:t>/res/android"&gt;</w:t>
      </w:r>
    </w:p>
    <w:p w14:paraId="24126843" w14:textId="77777777" w:rsidR="00F10B9A" w:rsidRDefault="00F10B9A" w:rsidP="00431D11">
      <w:pPr>
        <w:pStyle w:val="a6"/>
        <w:ind w:left="240" w:right="720" w:firstLine="180"/>
      </w:pPr>
      <w:r>
        <w:t xml:space="preserve">    &lt;item </w:t>
      </w:r>
      <w:proofErr w:type="spellStart"/>
      <w:r>
        <w:t>android:drawable</w:t>
      </w:r>
      <w:proofErr w:type="spellEnd"/>
      <w:r>
        <w:t>="@drawable/on" /&gt;</w:t>
      </w:r>
    </w:p>
    <w:p w14:paraId="7136A788" w14:textId="77777777" w:rsidR="00F10B9A" w:rsidRDefault="00F10B9A" w:rsidP="00431D11">
      <w:pPr>
        <w:pStyle w:val="a6"/>
        <w:ind w:left="240" w:right="720" w:firstLine="180"/>
      </w:pPr>
      <w:r>
        <w:t xml:space="preserve">    &lt;item </w:t>
      </w:r>
      <w:proofErr w:type="spellStart"/>
      <w:r>
        <w:t>android:drawable</w:t>
      </w:r>
      <w:proofErr w:type="spellEnd"/>
      <w:r>
        <w:t>="@drawable/off" /&gt;</w:t>
      </w:r>
    </w:p>
    <w:p w14:paraId="58C5FA66" w14:textId="77777777" w:rsidR="00F10B9A" w:rsidRDefault="00F10B9A" w:rsidP="00431D11">
      <w:pPr>
        <w:pStyle w:val="a6"/>
        <w:ind w:left="240" w:right="720" w:firstLine="180"/>
      </w:pPr>
      <w:r>
        <w:t>&lt;/transition&gt;</w:t>
      </w:r>
    </w:p>
    <w:p w14:paraId="4CA43C30" w14:textId="15B3B606" w:rsidR="00431D11" w:rsidRDefault="00F807FB" w:rsidP="00F807FB">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71</w:t>
      </w:r>
      <w:r w:rsidR="00EF15E2">
        <w:fldChar w:fldCharType="end"/>
      </w:r>
    </w:p>
    <w:p w14:paraId="3E240DC5" w14:textId="508D0276" w:rsidR="00F10B9A" w:rsidRDefault="00F10B9A" w:rsidP="00F10B9A">
      <w:pPr>
        <w:rPr>
          <w:rFonts w:hint="eastAsia"/>
        </w:rPr>
      </w:pPr>
      <w:r>
        <w:rPr>
          <w:rFonts w:hint="eastAsia"/>
        </w:rPr>
        <w:t>此布局</w:t>
      </w:r>
      <w:r>
        <w:rPr>
          <w:rFonts w:hint="eastAsia"/>
        </w:rPr>
        <w:t xml:space="preserve"> XML </w:t>
      </w:r>
      <w:r>
        <w:rPr>
          <w:rFonts w:hint="eastAsia"/>
        </w:rPr>
        <w:t>会将可绘制对象应用到视图：</w:t>
      </w:r>
    </w:p>
    <w:p w14:paraId="7FEAEF63" w14:textId="77777777" w:rsidR="00F10B9A" w:rsidRDefault="00F10B9A" w:rsidP="00F807FB">
      <w:pPr>
        <w:pStyle w:val="a6"/>
        <w:ind w:left="240" w:right="720" w:firstLine="180"/>
      </w:pPr>
      <w:r>
        <w:t>&lt;</w:t>
      </w:r>
      <w:proofErr w:type="spellStart"/>
      <w:r>
        <w:t>ImageButton</w:t>
      </w:r>
      <w:proofErr w:type="spellEnd"/>
    </w:p>
    <w:p w14:paraId="72EEAF29" w14:textId="77777777" w:rsidR="00F10B9A" w:rsidRDefault="00F10B9A" w:rsidP="00F807FB">
      <w:pPr>
        <w:pStyle w:val="a6"/>
        <w:ind w:left="240" w:right="720" w:firstLine="180"/>
      </w:pPr>
      <w:r>
        <w:t xml:space="preserve">    </w:t>
      </w:r>
      <w:proofErr w:type="spellStart"/>
      <w:r>
        <w:t>android:id</w:t>
      </w:r>
      <w:proofErr w:type="spellEnd"/>
      <w:r>
        <w:t>="@+id/button"</w:t>
      </w:r>
    </w:p>
    <w:p w14:paraId="49C29E06" w14:textId="77777777" w:rsidR="00F10B9A" w:rsidRDefault="00F10B9A" w:rsidP="00F807FB">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4A3515D5" w14:textId="77777777" w:rsidR="00F10B9A" w:rsidRDefault="00F10B9A" w:rsidP="00F807FB">
      <w:pPr>
        <w:pStyle w:val="a6"/>
        <w:ind w:left="240" w:right="720" w:firstLine="180"/>
      </w:pPr>
      <w:r>
        <w:t xml:space="preserve">    </w:t>
      </w:r>
      <w:proofErr w:type="spellStart"/>
      <w:r>
        <w:t>android:layout_width</w:t>
      </w:r>
      <w:proofErr w:type="spellEnd"/>
      <w:r>
        <w:t>="</w:t>
      </w:r>
      <w:proofErr w:type="spellStart"/>
      <w:r>
        <w:t>wrap_content</w:t>
      </w:r>
      <w:proofErr w:type="spellEnd"/>
      <w:r>
        <w:t>"</w:t>
      </w:r>
    </w:p>
    <w:p w14:paraId="71937B6C" w14:textId="77777777" w:rsidR="00F10B9A" w:rsidRDefault="00F10B9A" w:rsidP="00F807FB">
      <w:pPr>
        <w:pStyle w:val="a6"/>
        <w:ind w:left="240" w:right="720" w:firstLine="180"/>
      </w:pPr>
      <w:r>
        <w:t xml:space="preserve">    </w:t>
      </w:r>
      <w:proofErr w:type="spellStart"/>
      <w:r>
        <w:t>android:src</w:t>
      </w:r>
      <w:proofErr w:type="spellEnd"/>
      <w:r>
        <w:t>="@drawable/transition" /&gt;</w:t>
      </w:r>
    </w:p>
    <w:p w14:paraId="5D4C1F5C" w14:textId="08518509" w:rsidR="00F807FB" w:rsidRDefault="001E7AB0" w:rsidP="001E7AB0">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72</w:t>
      </w:r>
      <w:r w:rsidR="00EF15E2">
        <w:fldChar w:fldCharType="end"/>
      </w:r>
    </w:p>
    <w:p w14:paraId="41F2BF6B" w14:textId="4C61C194" w:rsidR="00F10B9A" w:rsidRDefault="00F10B9A" w:rsidP="00F10B9A">
      <w:pPr>
        <w:rPr>
          <w:rFonts w:hint="eastAsia"/>
        </w:rPr>
      </w:pPr>
      <w:r>
        <w:rPr>
          <w:rFonts w:hint="eastAsia"/>
        </w:rPr>
        <w:t>以下代码会执行从第一个项目到第二个项目的</w:t>
      </w:r>
      <w:r>
        <w:rPr>
          <w:rFonts w:hint="eastAsia"/>
        </w:rPr>
        <w:t xml:space="preserve"> 500ms </w:t>
      </w:r>
      <w:r>
        <w:rPr>
          <w:rFonts w:hint="eastAsia"/>
        </w:rPr>
        <w:t>转换：</w:t>
      </w:r>
    </w:p>
    <w:p w14:paraId="57EEC6CB" w14:textId="77777777" w:rsidR="00F10B9A" w:rsidRDefault="00F10B9A" w:rsidP="001E7AB0">
      <w:pPr>
        <w:pStyle w:val="a6"/>
        <w:ind w:left="240" w:right="720" w:firstLine="180"/>
      </w:pPr>
      <w:proofErr w:type="spellStart"/>
      <w:r>
        <w:t>ImageButton</w:t>
      </w:r>
      <w:proofErr w:type="spellEnd"/>
      <w:r>
        <w:t xml:space="preserve"> button = (</w:t>
      </w:r>
      <w:proofErr w:type="spellStart"/>
      <w:r>
        <w:t>ImageButton</w:t>
      </w:r>
      <w:proofErr w:type="spellEnd"/>
      <w:r>
        <w:t xml:space="preserve">) </w:t>
      </w:r>
      <w:proofErr w:type="spellStart"/>
      <w:r>
        <w:t>findViewById</w:t>
      </w:r>
      <w:proofErr w:type="spellEnd"/>
      <w:r>
        <w:t>(</w:t>
      </w:r>
      <w:proofErr w:type="spellStart"/>
      <w:r>
        <w:t>R.id.button</w:t>
      </w:r>
      <w:proofErr w:type="spellEnd"/>
      <w:r>
        <w:t>);</w:t>
      </w:r>
    </w:p>
    <w:p w14:paraId="7E4D4424" w14:textId="77777777" w:rsidR="00F10B9A" w:rsidRDefault="00F10B9A" w:rsidP="001E7AB0">
      <w:pPr>
        <w:pStyle w:val="a6"/>
        <w:ind w:left="240" w:right="720" w:firstLine="180"/>
      </w:pPr>
      <w:r>
        <w:t xml:space="preserve">Drawable </w:t>
      </w:r>
      <w:proofErr w:type="spellStart"/>
      <w:r>
        <w:t>drawable</w:t>
      </w:r>
      <w:proofErr w:type="spellEnd"/>
      <w:r>
        <w:t xml:space="preserve"> = </w:t>
      </w:r>
      <w:proofErr w:type="spellStart"/>
      <w:r>
        <w:t>button.getDrawable</w:t>
      </w:r>
      <w:proofErr w:type="spellEnd"/>
      <w:r>
        <w:t>();</w:t>
      </w:r>
    </w:p>
    <w:p w14:paraId="753C24F7" w14:textId="77777777" w:rsidR="00F10B9A" w:rsidRDefault="00F10B9A" w:rsidP="001E7AB0">
      <w:pPr>
        <w:pStyle w:val="a6"/>
        <w:ind w:left="240" w:right="720" w:firstLine="180"/>
      </w:pPr>
      <w:r>
        <w:t xml:space="preserve">if (drawable </w:t>
      </w:r>
      <w:proofErr w:type="spellStart"/>
      <w:r>
        <w:t>instanceof</w:t>
      </w:r>
      <w:proofErr w:type="spellEnd"/>
      <w:r>
        <w:t xml:space="preserve"> </w:t>
      </w:r>
      <w:proofErr w:type="spellStart"/>
      <w:r>
        <w:t>TransitionDrawable</w:t>
      </w:r>
      <w:proofErr w:type="spellEnd"/>
      <w:r>
        <w:t>) {</w:t>
      </w:r>
    </w:p>
    <w:p w14:paraId="1F631CBB" w14:textId="77777777" w:rsidR="00F10B9A" w:rsidRDefault="00F10B9A" w:rsidP="001E7AB0">
      <w:pPr>
        <w:pStyle w:val="a6"/>
        <w:ind w:left="240" w:right="720" w:firstLine="180"/>
      </w:pPr>
      <w:r>
        <w:t xml:space="preserve">    ((</w:t>
      </w:r>
      <w:proofErr w:type="spellStart"/>
      <w:r>
        <w:t>TransitionDrawable</w:t>
      </w:r>
      <w:proofErr w:type="spellEnd"/>
      <w:r>
        <w:t>) drawable).</w:t>
      </w:r>
      <w:proofErr w:type="spellStart"/>
      <w:r>
        <w:t>startTransition</w:t>
      </w:r>
      <w:proofErr w:type="spellEnd"/>
      <w:r>
        <w:t>(500);</w:t>
      </w:r>
    </w:p>
    <w:p w14:paraId="3851F54C" w14:textId="77777777" w:rsidR="00F10B9A" w:rsidRDefault="00F10B9A" w:rsidP="001E7AB0">
      <w:pPr>
        <w:pStyle w:val="a6"/>
        <w:ind w:left="240" w:right="720" w:firstLine="180"/>
      </w:pPr>
      <w:r>
        <w:t>}</w:t>
      </w:r>
    </w:p>
    <w:p w14:paraId="606318A1" w14:textId="6A7B6A53" w:rsidR="001E7AB0" w:rsidRDefault="009535C5" w:rsidP="009535C5">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73</w:t>
      </w:r>
      <w:r w:rsidR="00EF15E2">
        <w:fldChar w:fldCharType="end"/>
      </w:r>
    </w:p>
    <w:p w14:paraId="27BE29A4" w14:textId="30939F60" w:rsidR="00F10B9A" w:rsidRDefault="00F10B9A" w:rsidP="0098203B">
      <w:pPr>
        <w:pStyle w:val="4"/>
        <w:rPr>
          <w:rFonts w:hint="eastAsia"/>
        </w:rPr>
      </w:pPr>
      <w:r>
        <w:rPr>
          <w:rFonts w:hint="eastAsia"/>
        </w:rPr>
        <w:lastRenderedPageBreak/>
        <w:t>插入对象</w:t>
      </w:r>
    </w:p>
    <w:p w14:paraId="30B3DB61" w14:textId="6A91F6BB" w:rsidR="00F10B9A" w:rsidRDefault="00F10B9A" w:rsidP="00F10B9A">
      <w:r>
        <w:rPr>
          <w:rFonts w:hint="eastAsia"/>
        </w:rPr>
        <w:t>在</w:t>
      </w:r>
      <w:r>
        <w:rPr>
          <w:rFonts w:hint="eastAsia"/>
        </w:rPr>
        <w:t xml:space="preserve"> XML </w:t>
      </w:r>
      <w:r>
        <w:rPr>
          <w:rFonts w:hint="eastAsia"/>
        </w:rPr>
        <w:t>文件中定义，以指定距离插入其他可绘制对象的可绘制对象。当视图需要小于视图实际边界的背景时，此类可绘制对象很有用。</w:t>
      </w:r>
    </w:p>
    <w:p w14:paraId="7EF3E03E" w14:textId="77777777" w:rsidR="00F10B9A" w:rsidRDefault="00F10B9A" w:rsidP="009535C5">
      <w:pPr>
        <w:pStyle w:val="a0"/>
        <w:ind w:firstLine="482"/>
        <w:rPr>
          <w:rFonts w:hint="eastAsia"/>
        </w:rPr>
      </w:pPr>
      <w:r>
        <w:rPr>
          <w:rFonts w:hint="eastAsia"/>
        </w:rPr>
        <w:t>文件位置：</w:t>
      </w:r>
    </w:p>
    <w:p w14:paraId="188BF09A" w14:textId="54202BEF" w:rsidR="00F10B9A" w:rsidRDefault="00F10B9A" w:rsidP="009535C5">
      <w:pPr>
        <w:pStyle w:val="20"/>
        <w:ind w:firstLine="720"/>
        <w:rPr>
          <w:rFonts w:hint="eastAsia"/>
        </w:rPr>
      </w:pPr>
      <w:r>
        <w:t>res/drawable/filename.xml</w:t>
      </w:r>
      <w:r w:rsidR="009535C5">
        <w:rPr>
          <w:rFonts w:hint="eastAsia"/>
        </w:rPr>
        <w:t>，</w:t>
      </w:r>
      <w:r>
        <w:rPr>
          <w:rFonts w:hint="eastAsia"/>
        </w:rPr>
        <w:t>文件名用作资源</w:t>
      </w:r>
      <w:r>
        <w:rPr>
          <w:rFonts w:hint="eastAsia"/>
        </w:rPr>
        <w:t xml:space="preserve"> ID</w:t>
      </w:r>
      <w:r>
        <w:rPr>
          <w:rFonts w:hint="eastAsia"/>
        </w:rPr>
        <w:t>。</w:t>
      </w:r>
    </w:p>
    <w:p w14:paraId="4B9A05CF" w14:textId="77777777" w:rsidR="00F10B9A" w:rsidRDefault="00F10B9A" w:rsidP="009535C5">
      <w:pPr>
        <w:pStyle w:val="a0"/>
        <w:ind w:firstLine="482"/>
        <w:rPr>
          <w:rFonts w:hint="eastAsia"/>
        </w:rPr>
      </w:pPr>
      <w:r>
        <w:rPr>
          <w:rFonts w:hint="eastAsia"/>
        </w:rPr>
        <w:t>编译资源的数据类型：</w:t>
      </w:r>
    </w:p>
    <w:p w14:paraId="6EDDA313" w14:textId="77777777" w:rsidR="00F10B9A" w:rsidRDefault="00F10B9A" w:rsidP="009535C5">
      <w:pPr>
        <w:pStyle w:val="20"/>
        <w:ind w:firstLine="720"/>
        <w:rPr>
          <w:rFonts w:hint="eastAsia"/>
        </w:rPr>
      </w:pPr>
      <w:r>
        <w:rPr>
          <w:rFonts w:hint="eastAsia"/>
        </w:rPr>
        <w:t>指向</w:t>
      </w:r>
      <w:r>
        <w:rPr>
          <w:rFonts w:hint="eastAsia"/>
        </w:rPr>
        <w:t xml:space="preserve"> </w:t>
      </w:r>
      <w:proofErr w:type="spellStart"/>
      <w:r>
        <w:rPr>
          <w:rFonts w:hint="eastAsia"/>
        </w:rPr>
        <w:t>InsetDrawable</w:t>
      </w:r>
      <w:proofErr w:type="spellEnd"/>
      <w:r>
        <w:rPr>
          <w:rFonts w:hint="eastAsia"/>
        </w:rPr>
        <w:t xml:space="preserve"> </w:t>
      </w:r>
      <w:r>
        <w:rPr>
          <w:rFonts w:hint="eastAsia"/>
        </w:rPr>
        <w:t>的资源指针。</w:t>
      </w:r>
    </w:p>
    <w:p w14:paraId="47C5F7AE" w14:textId="77777777" w:rsidR="00F10B9A" w:rsidRDefault="00F10B9A" w:rsidP="009535C5">
      <w:pPr>
        <w:pStyle w:val="a0"/>
        <w:ind w:firstLine="482"/>
        <w:rPr>
          <w:rFonts w:hint="eastAsia"/>
        </w:rPr>
      </w:pPr>
      <w:r>
        <w:rPr>
          <w:rFonts w:hint="eastAsia"/>
        </w:rPr>
        <w:t>资源引用：</w:t>
      </w:r>
    </w:p>
    <w:p w14:paraId="10BB97B8" w14:textId="77777777" w:rsidR="00F10B9A" w:rsidRDefault="00F10B9A" w:rsidP="009535C5">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07B82897" w14:textId="77777777" w:rsidR="00F10B9A" w:rsidRDefault="00F10B9A" w:rsidP="009535C5">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3EF9EBEB" w14:textId="77777777" w:rsidR="00F10B9A" w:rsidRDefault="00F10B9A" w:rsidP="00F10B9A">
      <w:pPr>
        <w:rPr>
          <w:rFonts w:hint="eastAsia"/>
        </w:rPr>
      </w:pPr>
      <w:r>
        <w:rPr>
          <w:rFonts w:hint="eastAsia"/>
        </w:rPr>
        <w:t>语法：</w:t>
      </w:r>
    </w:p>
    <w:p w14:paraId="654E55DE" w14:textId="77777777" w:rsidR="00F10B9A" w:rsidRDefault="00F10B9A" w:rsidP="009535C5">
      <w:pPr>
        <w:pStyle w:val="a6"/>
        <w:ind w:left="240" w:right="720" w:firstLine="180"/>
      </w:pPr>
      <w:r>
        <w:t>&lt;?xml version="1.0" encoding="utf-8"?&gt;</w:t>
      </w:r>
    </w:p>
    <w:p w14:paraId="09411B70" w14:textId="77777777" w:rsidR="00F10B9A" w:rsidRDefault="00F10B9A" w:rsidP="009535C5">
      <w:pPr>
        <w:pStyle w:val="a6"/>
        <w:ind w:left="240" w:right="720" w:firstLine="180"/>
      </w:pPr>
      <w:r>
        <w:t>&lt;inset</w:t>
      </w:r>
    </w:p>
    <w:p w14:paraId="21C65FD8" w14:textId="77777777" w:rsidR="00F10B9A" w:rsidRDefault="00F10B9A" w:rsidP="009535C5">
      <w:pPr>
        <w:pStyle w:val="a6"/>
        <w:ind w:left="240" w:right="720" w:firstLine="180"/>
      </w:pPr>
      <w:r>
        <w:t xml:space="preserve">    </w:t>
      </w:r>
      <w:proofErr w:type="spellStart"/>
      <w:r>
        <w:t>xmlns:android</w:t>
      </w:r>
      <w:proofErr w:type="spellEnd"/>
      <w:r>
        <w:t>="http://schemas.android.com/</w:t>
      </w:r>
      <w:proofErr w:type="spellStart"/>
      <w:r>
        <w:t>apk</w:t>
      </w:r>
      <w:proofErr w:type="spellEnd"/>
      <w:r>
        <w:t>/res/android"</w:t>
      </w:r>
    </w:p>
    <w:p w14:paraId="5257B83C" w14:textId="77777777" w:rsidR="00F10B9A" w:rsidRDefault="00F10B9A" w:rsidP="009535C5">
      <w:pPr>
        <w:pStyle w:val="a6"/>
        <w:ind w:left="240" w:right="720" w:firstLine="180"/>
      </w:pPr>
      <w:r>
        <w:t xml:space="preserve">    </w:t>
      </w:r>
      <w:proofErr w:type="spellStart"/>
      <w:r>
        <w:t>android:drawable</w:t>
      </w:r>
      <w:proofErr w:type="spellEnd"/>
      <w:r>
        <w:t>="@drawable/</w:t>
      </w:r>
      <w:proofErr w:type="spellStart"/>
      <w:r>
        <w:t>drawable_resource</w:t>
      </w:r>
      <w:proofErr w:type="spellEnd"/>
      <w:r>
        <w:t>"</w:t>
      </w:r>
    </w:p>
    <w:p w14:paraId="0A43BCAD" w14:textId="77777777" w:rsidR="00F10B9A" w:rsidRDefault="00F10B9A" w:rsidP="009535C5">
      <w:pPr>
        <w:pStyle w:val="a6"/>
        <w:ind w:left="240" w:right="720" w:firstLine="180"/>
      </w:pPr>
      <w:r>
        <w:t xml:space="preserve">    </w:t>
      </w:r>
      <w:proofErr w:type="spellStart"/>
      <w:r>
        <w:t>android:insetTop</w:t>
      </w:r>
      <w:proofErr w:type="spellEnd"/>
      <w:r>
        <w:t>="dimension"</w:t>
      </w:r>
    </w:p>
    <w:p w14:paraId="63A9FB62" w14:textId="77777777" w:rsidR="00F10B9A" w:rsidRDefault="00F10B9A" w:rsidP="009535C5">
      <w:pPr>
        <w:pStyle w:val="a6"/>
        <w:ind w:left="240" w:right="720" w:firstLine="180"/>
      </w:pPr>
      <w:r>
        <w:t xml:space="preserve">    </w:t>
      </w:r>
      <w:proofErr w:type="spellStart"/>
      <w:r>
        <w:t>android:insetRight</w:t>
      </w:r>
      <w:proofErr w:type="spellEnd"/>
      <w:r>
        <w:t>="dimension"</w:t>
      </w:r>
    </w:p>
    <w:p w14:paraId="0B1DC3D5" w14:textId="77777777" w:rsidR="00F10B9A" w:rsidRDefault="00F10B9A" w:rsidP="009535C5">
      <w:pPr>
        <w:pStyle w:val="a6"/>
        <w:ind w:left="240" w:right="720" w:firstLine="180"/>
      </w:pPr>
      <w:r>
        <w:t xml:space="preserve">    </w:t>
      </w:r>
      <w:proofErr w:type="spellStart"/>
      <w:r>
        <w:t>android:insetBottom</w:t>
      </w:r>
      <w:proofErr w:type="spellEnd"/>
      <w:r>
        <w:t>="dimension"</w:t>
      </w:r>
    </w:p>
    <w:p w14:paraId="0FEE8511" w14:textId="77777777" w:rsidR="00F10B9A" w:rsidRDefault="00F10B9A" w:rsidP="009535C5">
      <w:pPr>
        <w:pStyle w:val="a6"/>
        <w:ind w:left="240" w:right="720" w:firstLine="180"/>
      </w:pPr>
      <w:r>
        <w:t xml:space="preserve">    </w:t>
      </w:r>
      <w:proofErr w:type="spellStart"/>
      <w:r>
        <w:t>android:insetLeft</w:t>
      </w:r>
      <w:proofErr w:type="spellEnd"/>
      <w:r>
        <w:t>="dimension" /&gt;</w:t>
      </w:r>
    </w:p>
    <w:p w14:paraId="16F411BA" w14:textId="0535CB7C" w:rsidR="009535C5" w:rsidRDefault="00940C81" w:rsidP="00940C81">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74</w:t>
      </w:r>
      <w:r w:rsidR="00EF15E2">
        <w:fldChar w:fldCharType="end"/>
      </w:r>
    </w:p>
    <w:p w14:paraId="4C73A9FA" w14:textId="714248E9" w:rsidR="00F10B9A" w:rsidRDefault="00F10B9A" w:rsidP="00F10B9A">
      <w:pPr>
        <w:rPr>
          <w:rFonts w:hint="eastAsia"/>
        </w:rPr>
      </w:pPr>
      <w:r>
        <w:rPr>
          <w:rFonts w:hint="eastAsia"/>
        </w:rPr>
        <w:t>元素：</w:t>
      </w:r>
    </w:p>
    <w:p w14:paraId="76ED3A09" w14:textId="04097BD3" w:rsidR="00F10B9A" w:rsidRDefault="00F10B9A" w:rsidP="00C54AD0">
      <w:pPr>
        <w:pStyle w:val="a0"/>
        <w:ind w:firstLine="482"/>
        <w:rPr>
          <w:rFonts w:hint="eastAsia"/>
        </w:rPr>
      </w:pPr>
      <w:r>
        <w:t>&lt;inset&gt;</w:t>
      </w:r>
      <w:r w:rsidR="00C54AD0">
        <w:rPr>
          <w:rFonts w:hint="eastAsia"/>
        </w:rPr>
        <w:t>，</w:t>
      </w:r>
      <w:r>
        <w:rPr>
          <w:rFonts w:hint="eastAsia"/>
        </w:rPr>
        <w:t>定义插入可绘制对象。这必须是根元素。</w:t>
      </w:r>
    </w:p>
    <w:p w14:paraId="05D86B67" w14:textId="77777777" w:rsidR="00F10B9A" w:rsidRDefault="00F10B9A" w:rsidP="00F10B9A">
      <w:pPr>
        <w:rPr>
          <w:rFonts w:hint="eastAsia"/>
        </w:rPr>
      </w:pPr>
      <w:r>
        <w:rPr>
          <w:rFonts w:hint="eastAsia"/>
        </w:rPr>
        <w:t>属性：</w:t>
      </w:r>
    </w:p>
    <w:p w14:paraId="3FBDBBDB" w14:textId="7F8995CB" w:rsidR="00F10B9A" w:rsidRDefault="00F10B9A" w:rsidP="00C54AD0">
      <w:pPr>
        <w:pStyle w:val="20"/>
        <w:ind w:firstLine="720"/>
        <w:rPr>
          <w:rFonts w:hint="eastAsia"/>
        </w:rPr>
      </w:pPr>
      <w:proofErr w:type="spellStart"/>
      <w:r>
        <w:t>android:drawable</w:t>
      </w:r>
      <w:proofErr w:type="spellEnd"/>
      <w:r w:rsidR="00C54AD0">
        <w:rPr>
          <w:rFonts w:hint="eastAsia"/>
        </w:rPr>
        <w:t>，</w:t>
      </w:r>
      <w:r>
        <w:rPr>
          <w:rFonts w:hint="eastAsia"/>
        </w:rPr>
        <w:t>可绘制对象资源。必备。引用要插入的可绘制对象资源。</w:t>
      </w:r>
    </w:p>
    <w:p w14:paraId="66780896" w14:textId="4CB21A18" w:rsidR="00F10B9A" w:rsidRDefault="00F10B9A" w:rsidP="00C54AD0">
      <w:pPr>
        <w:pStyle w:val="20"/>
        <w:ind w:firstLine="720"/>
        <w:rPr>
          <w:rFonts w:hint="eastAsia"/>
        </w:rPr>
      </w:pPr>
      <w:proofErr w:type="spellStart"/>
      <w:r>
        <w:t>android:insetTop</w:t>
      </w:r>
      <w:proofErr w:type="spellEnd"/>
      <w:r w:rsidR="00C54AD0">
        <w:rPr>
          <w:rFonts w:hint="eastAsia"/>
        </w:rPr>
        <w:t>，</w:t>
      </w:r>
      <w:r>
        <w:rPr>
          <w:rFonts w:hint="eastAsia"/>
        </w:rPr>
        <w:t>尺寸。顶部插入，表示为尺寸值或尺寸资源</w:t>
      </w:r>
    </w:p>
    <w:p w14:paraId="42BDB5D3" w14:textId="7B6C3AFD" w:rsidR="00F10B9A" w:rsidRDefault="00F10B9A" w:rsidP="00C54AD0">
      <w:pPr>
        <w:pStyle w:val="20"/>
        <w:ind w:firstLine="720"/>
        <w:rPr>
          <w:rFonts w:hint="eastAsia"/>
        </w:rPr>
      </w:pPr>
      <w:proofErr w:type="spellStart"/>
      <w:r>
        <w:t>android:insetRight</w:t>
      </w:r>
      <w:proofErr w:type="spellEnd"/>
      <w:r w:rsidR="00C54AD0">
        <w:rPr>
          <w:rFonts w:hint="eastAsia"/>
        </w:rPr>
        <w:t>，</w:t>
      </w:r>
      <w:r>
        <w:rPr>
          <w:rFonts w:hint="eastAsia"/>
        </w:rPr>
        <w:t>尺寸。右边插入，表示为尺寸值或尺寸资源</w:t>
      </w:r>
    </w:p>
    <w:p w14:paraId="11AECAD9" w14:textId="20BB8ED6" w:rsidR="00F10B9A" w:rsidRDefault="00F10B9A" w:rsidP="00C54AD0">
      <w:pPr>
        <w:pStyle w:val="20"/>
        <w:ind w:firstLine="720"/>
        <w:rPr>
          <w:rFonts w:hint="eastAsia"/>
        </w:rPr>
      </w:pPr>
      <w:proofErr w:type="spellStart"/>
      <w:r>
        <w:t>android:insetBottom</w:t>
      </w:r>
      <w:proofErr w:type="spellEnd"/>
      <w:r w:rsidR="00C54AD0">
        <w:rPr>
          <w:rFonts w:hint="eastAsia"/>
        </w:rPr>
        <w:t>，</w:t>
      </w:r>
      <w:r>
        <w:rPr>
          <w:rFonts w:hint="eastAsia"/>
        </w:rPr>
        <w:t>尺寸。底部插入，表示为尺寸值或尺寸资源</w:t>
      </w:r>
    </w:p>
    <w:p w14:paraId="57708C21" w14:textId="41A8C2BA" w:rsidR="00F10B9A" w:rsidRDefault="00F10B9A" w:rsidP="00C54AD0">
      <w:pPr>
        <w:pStyle w:val="20"/>
        <w:ind w:firstLine="720"/>
        <w:rPr>
          <w:rFonts w:hint="eastAsia"/>
        </w:rPr>
      </w:pPr>
      <w:proofErr w:type="spellStart"/>
      <w:r>
        <w:t>android:insetLeft</w:t>
      </w:r>
      <w:proofErr w:type="spellEnd"/>
      <w:r w:rsidR="00C54AD0">
        <w:rPr>
          <w:rFonts w:hint="eastAsia"/>
        </w:rPr>
        <w:t>，</w:t>
      </w:r>
      <w:r>
        <w:rPr>
          <w:rFonts w:hint="eastAsia"/>
        </w:rPr>
        <w:t>尺寸。左边插入，表示为尺寸值或尺寸资源</w:t>
      </w:r>
    </w:p>
    <w:p w14:paraId="13BCA0C9" w14:textId="77777777" w:rsidR="00F10B9A" w:rsidRDefault="00F10B9A" w:rsidP="00F10B9A">
      <w:pPr>
        <w:rPr>
          <w:rFonts w:hint="eastAsia"/>
        </w:rPr>
      </w:pPr>
      <w:r>
        <w:rPr>
          <w:rFonts w:hint="eastAsia"/>
        </w:rPr>
        <w:t>示例：</w:t>
      </w:r>
    </w:p>
    <w:p w14:paraId="46710DD8" w14:textId="77777777" w:rsidR="00F10B9A" w:rsidRDefault="00F10B9A" w:rsidP="00F10B9A"/>
    <w:p w14:paraId="7A2CF49A" w14:textId="77777777" w:rsidR="00F10B9A" w:rsidRDefault="00F10B9A" w:rsidP="00970AD8">
      <w:pPr>
        <w:pStyle w:val="a6"/>
        <w:ind w:left="240" w:right="720" w:firstLine="180"/>
      </w:pPr>
      <w:r>
        <w:lastRenderedPageBreak/>
        <w:t>&lt;?xml version="1.0" encoding="utf-8"?&gt;</w:t>
      </w:r>
    </w:p>
    <w:p w14:paraId="29B0AFAF" w14:textId="77777777" w:rsidR="00F10B9A" w:rsidRDefault="00F10B9A" w:rsidP="00970AD8">
      <w:pPr>
        <w:pStyle w:val="a6"/>
        <w:ind w:left="240" w:right="720" w:firstLine="180"/>
      </w:pPr>
      <w:r>
        <w:t xml:space="preserve">&lt;inset </w:t>
      </w:r>
      <w:proofErr w:type="spellStart"/>
      <w:r>
        <w:t>xmlns:android</w:t>
      </w:r>
      <w:proofErr w:type="spellEnd"/>
      <w:r>
        <w:t>="http://schemas.android.com/</w:t>
      </w:r>
      <w:proofErr w:type="spellStart"/>
      <w:r>
        <w:t>apk</w:t>
      </w:r>
      <w:proofErr w:type="spellEnd"/>
      <w:r>
        <w:t>/res/android"</w:t>
      </w:r>
    </w:p>
    <w:p w14:paraId="7A508A3D" w14:textId="77777777" w:rsidR="00F10B9A" w:rsidRDefault="00F10B9A" w:rsidP="00970AD8">
      <w:pPr>
        <w:pStyle w:val="a6"/>
        <w:ind w:left="240" w:right="720" w:firstLine="180"/>
      </w:pPr>
      <w:r>
        <w:t xml:space="preserve">    </w:t>
      </w:r>
      <w:proofErr w:type="spellStart"/>
      <w:r>
        <w:t>android:drawable</w:t>
      </w:r>
      <w:proofErr w:type="spellEnd"/>
      <w:r>
        <w:t>="@drawable/background"</w:t>
      </w:r>
    </w:p>
    <w:p w14:paraId="7ED432CD" w14:textId="77777777" w:rsidR="00F10B9A" w:rsidRDefault="00F10B9A" w:rsidP="00970AD8">
      <w:pPr>
        <w:pStyle w:val="a6"/>
        <w:ind w:left="240" w:right="720" w:firstLine="180"/>
      </w:pPr>
      <w:r>
        <w:t xml:space="preserve">    </w:t>
      </w:r>
      <w:proofErr w:type="spellStart"/>
      <w:r>
        <w:t>android:insetTop</w:t>
      </w:r>
      <w:proofErr w:type="spellEnd"/>
      <w:r>
        <w:t>="10dp"</w:t>
      </w:r>
    </w:p>
    <w:p w14:paraId="06BDA9F1" w14:textId="32DF4CF1" w:rsidR="00EA4A51" w:rsidRDefault="00F10B9A" w:rsidP="00970AD8">
      <w:pPr>
        <w:pStyle w:val="a6"/>
        <w:ind w:left="240" w:right="720" w:firstLine="180"/>
      </w:pPr>
      <w:r>
        <w:t xml:space="preserve">    </w:t>
      </w:r>
      <w:proofErr w:type="spellStart"/>
      <w:r>
        <w:t>android:insetLeft</w:t>
      </w:r>
      <w:proofErr w:type="spellEnd"/>
      <w:r>
        <w:t>="10dp" /&gt;</w:t>
      </w:r>
    </w:p>
    <w:p w14:paraId="3B97781E" w14:textId="541C20CE" w:rsidR="00970AD8" w:rsidRPr="00EA4A51" w:rsidRDefault="00991FEF" w:rsidP="00991FEF">
      <w:pPr>
        <w:pStyle w:val="a5"/>
        <w:rPr>
          <w:rFonts w:hint="eastAsia"/>
        </w:rPr>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75</w:t>
      </w:r>
      <w:r w:rsidR="00EF15E2">
        <w:fldChar w:fldCharType="end"/>
      </w:r>
    </w:p>
    <w:bookmarkEnd w:id="63"/>
    <w:p w14:paraId="6192BF3B" w14:textId="0AF19B14" w:rsidR="00F6383B" w:rsidRDefault="00F6383B" w:rsidP="002319E3">
      <w:pPr>
        <w:pStyle w:val="4"/>
        <w:rPr>
          <w:rFonts w:hint="eastAsia"/>
        </w:rPr>
      </w:pPr>
      <w:r>
        <w:rPr>
          <w:rFonts w:hint="eastAsia"/>
        </w:rPr>
        <w:t>裁剪对象</w:t>
      </w:r>
    </w:p>
    <w:p w14:paraId="220E89D9" w14:textId="0481DECB" w:rsidR="00F6383B" w:rsidRDefault="00F6383B" w:rsidP="00F6383B">
      <w:r>
        <w:rPr>
          <w:rFonts w:hint="eastAsia"/>
        </w:rPr>
        <w:t>在</w:t>
      </w:r>
      <w:r>
        <w:rPr>
          <w:rFonts w:hint="eastAsia"/>
        </w:rPr>
        <w:t xml:space="preserve"> XML </w:t>
      </w:r>
      <w:r>
        <w:rPr>
          <w:rFonts w:hint="eastAsia"/>
        </w:rPr>
        <w:t>文件中定义，对其他可绘制对象进行裁剪（根据其当前级别）的可绘制对象。您可以根据级别以及用于控制其在整个容器中位置的重力，来控制子可绘制对象的裁剪宽度和高度。通常用于实现进度栏之类的项目。</w:t>
      </w:r>
    </w:p>
    <w:p w14:paraId="22CB18F5" w14:textId="77777777" w:rsidR="00F6383B" w:rsidRDefault="00F6383B" w:rsidP="00B30C85">
      <w:pPr>
        <w:pStyle w:val="a0"/>
        <w:ind w:firstLine="482"/>
        <w:rPr>
          <w:rFonts w:hint="eastAsia"/>
        </w:rPr>
      </w:pPr>
      <w:r>
        <w:rPr>
          <w:rFonts w:hint="eastAsia"/>
        </w:rPr>
        <w:t>文件位置：</w:t>
      </w:r>
    </w:p>
    <w:p w14:paraId="00A8648F" w14:textId="24479E79" w:rsidR="00F6383B" w:rsidRDefault="00F6383B" w:rsidP="00B30C85">
      <w:pPr>
        <w:pStyle w:val="20"/>
        <w:ind w:firstLine="720"/>
        <w:rPr>
          <w:rFonts w:hint="eastAsia"/>
        </w:rPr>
      </w:pPr>
      <w:r>
        <w:t>res/drawable/filename.xml</w:t>
      </w:r>
      <w:r w:rsidR="00B30C85">
        <w:rPr>
          <w:rFonts w:hint="eastAsia"/>
        </w:rPr>
        <w:t>，</w:t>
      </w:r>
      <w:r>
        <w:rPr>
          <w:rFonts w:hint="eastAsia"/>
        </w:rPr>
        <w:t>文件名用作资源</w:t>
      </w:r>
      <w:r>
        <w:rPr>
          <w:rFonts w:hint="eastAsia"/>
        </w:rPr>
        <w:t xml:space="preserve"> ID</w:t>
      </w:r>
      <w:r>
        <w:rPr>
          <w:rFonts w:hint="eastAsia"/>
        </w:rPr>
        <w:t>。</w:t>
      </w:r>
    </w:p>
    <w:p w14:paraId="572680F6" w14:textId="77777777" w:rsidR="00F6383B" w:rsidRDefault="00F6383B" w:rsidP="00B30C85">
      <w:pPr>
        <w:pStyle w:val="a0"/>
        <w:ind w:firstLine="482"/>
        <w:rPr>
          <w:rFonts w:hint="eastAsia"/>
        </w:rPr>
      </w:pPr>
      <w:r>
        <w:rPr>
          <w:rFonts w:hint="eastAsia"/>
        </w:rPr>
        <w:t>编译资源的数据类型：</w:t>
      </w:r>
    </w:p>
    <w:p w14:paraId="7B2E545A" w14:textId="77777777" w:rsidR="00F6383B" w:rsidRDefault="00F6383B" w:rsidP="00B30C85">
      <w:pPr>
        <w:pStyle w:val="20"/>
        <w:ind w:firstLine="720"/>
        <w:rPr>
          <w:rFonts w:hint="eastAsia"/>
        </w:rPr>
      </w:pPr>
      <w:r>
        <w:rPr>
          <w:rFonts w:hint="eastAsia"/>
        </w:rPr>
        <w:t>指向</w:t>
      </w:r>
      <w:r>
        <w:rPr>
          <w:rFonts w:hint="eastAsia"/>
        </w:rPr>
        <w:t xml:space="preserve"> </w:t>
      </w:r>
      <w:proofErr w:type="spellStart"/>
      <w:r>
        <w:rPr>
          <w:rFonts w:hint="eastAsia"/>
        </w:rPr>
        <w:t>ClipDrawable</w:t>
      </w:r>
      <w:proofErr w:type="spellEnd"/>
      <w:r>
        <w:rPr>
          <w:rFonts w:hint="eastAsia"/>
        </w:rPr>
        <w:t xml:space="preserve"> </w:t>
      </w:r>
      <w:r>
        <w:rPr>
          <w:rFonts w:hint="eastAsia"/>
        </w:rPr>
        <w:t>的资源指针。</w:t>
      </w:r>
    </w:p>
    <w:p w14:paraId="3B66F715" w14:textId="77777777" w:rsidR="00F6383B" w:rsidRDefault="00F6383B" w:rsidP="00B30C85">
      <w:pPr>
        <w:pStyle w:val="a0"/>
        <w:ind w:firstLine="482"/>
        <w:rPr>
          <w:rFonts w:hint="eastAsia"/>
        </w:rPr>
      </w:pPr>
      <w:r>
        <w:rPr>
          <w:rFonts w:hint="eastAsia"/>
        </w:rPr>
        <w:t>资源引用：</w:t>
      </w:r>
    </w:p>
    <w:p w14:paraId="7821BA2A" w14:textId="77777777" w:rsidR="00F6383B" w:rsidRDefault="00F6383B" w:rsidP="00B30C85">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40EFDFC8" w14:textId="77777777" w:rsidR="00F6383B" w:rsidRDefault="00F6383B" w:rsidP="00B30C85">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4D68E5AE" w14:textId="77777777" w:rsidR="00F6383B" w:rsidRDefault="00F6383B" w:rsidP="00F6383B">
      <w:pPr>
        <w:rPr>
          <w:rFonts w:hint="eastAsia"/>
        </w:rPr>
      </w:pPr>
      <w:r>
        <w:rPr>
          <w:rFonts w:hint="eastAsia"/>
        </w:rPr>
        <w:t>语法：</w:t>
      </w:r>
    </w:p>
    <w:p w14:paraId="52ED48F9" w14:textId="77777777" w:rsidR="00F6383B" w:rsidRDefault="00F6383B" w:rsidP="00B30C85">
      <w:pPr>
        <w:pStyle w:val="a6"/>
        <w:ind w:left="240" w:right="720" w:firstLine="180"/>
      </w:pPr>
      <w:r>
        <w:t>&lt;?xml version="1.0" encoding="utf-8"?&gt;</w:t>
      </w:r>
    </w:p>
    <w:p w14:paraId="74154AE0" w14:textId="77777777" w:rsidR="00F6383B" w:rsidRDefault="00F6383B" w:rsidP="00B30C85">
      <w:pPr>
        <w:pStyle w:val="a6"/>
        <w:ind w:left="240" w:right="720" w:firstLine="180"/>
      </w:pPr>
      <w:r>
        <w:t>&lt;clip</w:t>
      </w:r>
    </w:p>
    <w:p w14:paraId="6FE66C15" w14:textId="77777777" w:rsidR="00F6383B" w:rsidRDefault="00F6383B" w:rsidP="00B30C85">
      <w:pPr>
        <w:pStyle w:val="a6"/>
        <w:ind w:left="240" w:right="720" w:firstLine="180"/>
      </w:pPr>
      <w:r>
        <w:t xml:space="preserve">    </w:t>
      </w:r>
      <w:proofErr w:type="spellStart"/>
      <w:r>
        <w:t>xmlns:android</w:t>
      </w:r>
      <w:proofErr w:type="spellEnd"/>
      <w:r>
        <w:t>="http://schemas.android.com/</w:t>
      </w:r>
      <w:proofErr w:type="spellStart"/>
      <w:r>
        <w:t>apk</w:t>
      </w:r>
      <w:proofErr w:type="spellEnd"/>
      <w:r>
        <w:t>/res/android"</w:t>
      </w:r>
    </w:p>
    <w:p w14:paraId="75CD5371" w14:textId="77777777" w:rsidR="00F6383B" w:rsidRDefault="00F6383B" w:rsidP="00B30C85">
      <w:pPr>
        <w:pStyle w:val="a6"/>
        <w:ind w:left="240" w:right="720" w:firstLine="180"/>
      </w:pPr>
      <w:r>
        <w:t xml:space="preserve">    </w:t>
      </w:r>
      <w:proofErr w:type="spellStart"/>
      <w:r>
        <w:t>android:drawable</w:t>
      </w:r>
      <w:proofErr w:type="spellEnd"/>
      <w:r>
        <w:t>="@drawable/</w:t>
      </w:r>
      <w:proofErr w:type="spellStart"/>
      <w:r>
        <w:t>drawable_resource</w:t>
      </w:r>
      <w:proofErr w:type="spellEnd"/>
      <w:r>
        <w:t>"</w:t>
      </w:r>
    </w:p>
    <w:p w14:paraId="610712F4" w14:textId="77777777" w:rsidR="00F6383B" w:rsidRDefault="00F6383B" w:rsidP="00B30C85">
      <w:pPr>
        <w:pStyle w:val="a6"/>
        <w:ind w:left="240" w:right="720" w:firstLine="180"/>
      </w:pPr>
      <w:r>
        <w:t xml:space="preserve">    </w:t>
      </w:r>
      <w:proofErr w:type="spellStart"/>
      <w:r>
        <w:t>android:clipOrientation</w:t>
      </w:r>
      <w:proofErr w:type="spellEnd"/>
      <w:r>
        <w:t>=["horizontal" | "vertical"]</w:t>
      </w:r>
    </w:p>
    <w:p w14:paraId="676F130C" w14:textId="77777777" w:rsidR="00F6383B" w:rsidRDefault="00F6383B" w:rsidP="00B30C85">
      <w:pPr>
        <w:pStyle w:val="a6"/>
        <w:ind w:left="240" w:right="720" w:firstLine="180"/>
      </w:pPr>
      <w:r>
        <w:t xml:space="preserve">    </w:t>
      </w:r>
      <w:proofErr w:type="spellStart"/>
      <w:r>
        <w:t>android:gravity</w:t>
      </w:r>
      <w:proofErr w:type="spellEnd"/>
      <w:r>
        <w:t>=["top" | "bottom" | "left" | "right" | "</w:t>
      </w:r>
      <w:proofErr w:type="spellStart"/>
      <w:r>
        <w:t>center_vertical</w:t>
      </w:r>
      <w:proofErr w:type="spellEnd"/>
      <w:r>
        <w:t>" |</w:t>
      </w:r>
    </w:p>
    <w:p w14:paraId="2B3AAF98" w14:textId="77777777" w:rsidR="00F6383B" w:rsidRDefault="00F6383B" w:rsidP="00B30C85">
      <w:pPr>
        <w:pStyle w:val="a6"/>
        <w:ind w:left="240" w:right="720" w:firstLine="180"/>
      </w:pPr>
      <w:r>
        <w:t xml:space="preserve">                     "</w:t>
      </w:r>
      <w:proofErr w:type="spellStart"/>
      <w:r>
        <w:t>fill_vertical</w:t>
      </w:r>
      <w:proofErr w:type="spellEnd"/>
      <w:r>
        <w:t>" | "</w:t>
      </w:r>
      <w:proofErr w:type="spellStart"/>
      <w:r>
        <w:t>center_horizontal</w:t>
      </w:r>
      <w:proofErr w:type="spellEnd"/>
      <w:r>
        <w:t>" | "</w:t>
      </w:r>
      <w:proofErr w:type="spellStart"/>
      <w:r>
        <w:t>fill_horizontal</w:t>
      </w:r>
      <w:proofErr w:type="spellEnd"/>
      <w:r>
        <w:t>" |</w:t>
      </w:r>
    </w:p>
    <w:p w14:paraId="056F13D8" w14:textId="77777777" w:rsidR="00F6383B" w:rsidRDefault="00F6383B" w:rsidP="00B30C85">
      <w:pPr>
        <w:pStyle w:val="a6"/>
        <w:ind w:left="240" w:right="720" w:firstLine="180"/>
      </w:pPr>
      <w:r>
        <w:t xml:space="preserve">                     "center" | "fill" | "</w:t>
      </w:r>
      <w:proofErr w:type="spellStart"/>
      <w:r>
        <w:t>clip_vertical</w:t>
      </w:r>
      <w:proofErr w:type="spellEnd"/>
      <w:r>
        <w:t>" | "</w:t>
      </w:r>
      <w:proofErr w:type="spellStart"/>
      <w:r>
        <w:t>clip_horizontal</w:t>
      </w:r>
      <w:proofErr w:type="spellEnd"/>
      <w:r>
        <w:t>"] /&gt;</w:t>
      </w:r>
    </w:p>
    <w:p w14:paraId="283BF91D" w14:textId="238FCEC3" w:rsidR="00B040A2" w:rsidRDefault="00DD349E" w:rsidP="00DD349E">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76</w:t>
      </w:r>
      <w:r w:rsidR="00EF15E2">
        <w:fldChar w:fldCharType="end"/>
      </w:r>
    </w:p>
    <w:p w14:paraId="1158ECBC" w14:textId="5334B621" w:rsidR="00F6383B" w:rsidRDefault="00F6383B" w:rsidP="00F6383B">
      <w:pPr>
        <w:rPr>
          <w:rFonts w:hint="eastAsia"/>
        </w:rPr>
      </w:pPr>
      <w:r>
        <w:rPr>
          <w:rFonts w:hint="eastAsia"/>
        </w:rPr>
        <w:t>元素：</w:t>
      </w:r>
    </w:p>
    <w:p w14:paraId="643340B4" w14:textId="3727A076" w:rsidR="00F6383B" w:rsidRDefault="00F6383B" w:rsidP="00351FC9">
      <w:pPr>
        <w:pStyle w:val="a0"/>
        <w:ind w:firstLine="482"/>
        <w:rPr>
          <w:rFonts w:hint="eastAsia"/>
        </w:rPr>
      </w:pPr>
      <w:r>
        <w:t>&lt;clip&gt;</w:t>
      </w:r>
      <w:r w:rsidR="0076174C">
        <w:rPr>
          <w:rFonts w:hint="eastAsia"/>
        </w:rPr>
        <w:t>，</w:t>
      </w:r>
      <w:r>
        <w:rPr>
          <w:rFonts w:hint="eastAsia"/>
        </w:rPr>
        <w:t>定义裁剪可绘制对象。这必须是根元素。</w:t>
      </w:r>
    </w:p>
    <w:p w14:paraId="1D461747" w14:textId="77777777" w:rsidR="00F6383B" w:rsidRDefault="00F6383B" w:rsidP="00F6383B">
      <w:pPr>
        <w:rPr>
          <w:rFonts w:hint="eastAsia"/>
        </w:rPr>
      </w:pPr>
      <w:r>
        <w:rPr>
          <w:rFonts w:hint="eastAsia"/>
        </w:rPr>
        <w:t>属性：</w:t>
      </w:r>
    </w:p>
    <w:p w14:paraId="400733A6" w14:textId="2B9F96EC" w:rsidR="00F6383B" w:rsidRDefault="00F6383B" w:rsidP="00FE5247">
      <w:pPr>
        <w:pStyle w:val="20"/>
        <w:ind w:firstLine="720"/>
        <w:rPr>
          <w:rFonts w:hint="eastAsia"/>
        </w:rPr>
      </w:pPr>
      <w:proofErr w:type="spellStart"/>
      <w:r>
        <w:lastRenderedPageBreak/>
        <w:t>android:drawable</w:t>
      </w:r>
      <w:proofErr w:type="spellEnd"/>
      <w:r w:rsidR="000557B8">
        <w:rPr>
          <w:rFonts w:hint="eastAsia"/>
        </w:rPr>
        <w:t>，</w:t>
      </w:r>
      <w:r>
        <w:rPr>
          <w:rFonts w:hint="eastAsia"/>
        </w:rPr>
        <w:t>可绘制对象资源。必备。引用要裁剪的可绘制对象资源。</w:t>
      </w:r>
    </w:p>
    <w:p w14:paraId="72BE6DE3" w14:textId="7BD1B5D4" w:rsidR="00F6383B" w:rsidRDefault="00F6383B" w:rsidP="00C77E87">
      <w:pPr>
        <w:pStyle w:val="20"/>
        <w:ind w:firstLine="720"/>
        <w:rPr>
          <w:rFonts w:hint="eastAsia"/>
        </w:rPr>
      </w:pPr>
      <w:proofErr w:type="spellStart"/>
      <w:r>
        <w:t>android:clipOrientation</w:t>
      </w:r>
      <w:proofErr w:type="spellEnd"/>
      <w:r w:rsidR="000557B8">
        <w:rPr>
          <w:rFonts w:hint="eastAsia"/>
        </w:rPr>
        <w:t>，</w:t>
      </w:r>
      <w:r>
        <w:rPr>
          <w:rFonts w:hint="eastAsia"/>
        </w:rPr>
        <w:t>关键字。裁剪方向。必须是以下常量值之一：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70"/>
        <w:gridCol w:w="6480"/>
      </w:tblGrid>
      <w:tr w:rsidR="000557B8" w:rsidRPr="000557B8" w14:paraId="7583584B" w14:textId="77777777" w:rsidTr="000557B8">
        <w:trPr>
          <w:trHeight w:val="121"/>
        </w:trPr>
        <w:tc>
          <w:tcPr>
            <w:tcW w:w="1535" w:type="pct"/>
            <w:shd w:val="clear" w:color="auto" w:fill="FFFFFF"/>
            <w:vAlign w:val="center"/>
            <w:hideMark/>
          </w:tcPr>
          <w:p w14:paraId="208FEDB1" w14:textId="77777777" w:rsidR="000557B8" w:rsidRPr="000557B8" w:rsidRDefault="000557B8" w:rsidP="000557B8">
            <w:pPr>
              <w:pStyle w:val="a9"/>
            </w:pPr>
            <w:r w:rsidRPr="000557B8">
              <w:t>值</w:t>
            </w:r>
          </w:p>
        </w:tc>
        <w:tc>
          <w:tcPr>
            <w:tcW w:w="3465" w:type="pct"/>
            <w:shd w:val="clear" w:color="auto" w:fill="FFFFFF"/>
            <w:vAlign w:val="center"/>
            <w:hideMark/>
          </w:tcPr>
          <w:p w14:paraId="4C9E71DF" w14:textId="77777777" w:rsidR="000557B8" w:rsidRPr="000557B8" w:rsidRDefault="000557B8" w:rsidP="000557B8">
            <w:pPr>
              <w:pStyle w:val="a9"/>
            </w:pPr>
            <w:r w:rsidRPr="000557B8">
              <w:t>说明</w:t>
            </w:r>
          </w:p>
        </w:tc>
      </w:tr>
      <w:tr w:rsidR="000557B8" w:rsidRPr="000557B8" w14:paraId="0401164D" w14:textId="77777777" w:rsidTr="000557B8">
        <w:tc>
          <w:tcPr>
            <w:tcW w:w="1535" w:type="pct"/>
            <w:shd w:val="clear" w:color="auto" w:fill="FFFFFF"/>
            <w:hideMark/>
          </w:tcPr>
          <w:p w14:paraId="4ADF1EBF" w14:textId="77777777" w:rsidR="000557B8" w:rsidRPr="000557B8" w:rsidRDefault="000557B8" w:rsidP="000557B8">
            <w:pPr>
              <w:pStyle w:val="aa"/>
              <w:rPr>
                <w:rFonts w:ascii="Roboto" w:hAnsi="Roboto"/>
              </w:rPr>
            </w:pPr>
            <w:r w:rsidRPr="000557B8">
              <w:rPr>
                <w:bdr w:val="none" w:sz="0" w:space="0" w:color="auto" w:frame="1"/>
              </w:rPr>
              <w:t>horizontal</w:t>
            </w:r>
          </w:p>
        </w:tc>
        <w:tc>
          <w:tcPr>
            <w:tcW w:w="3465" w:type="pct"/>
            <w:shd w:val="clear" w:color="auto" w:fill="FFFFFF"/>
            <w:hideMark/>
          </w:tcPr>
          <w:p w14:paraId="6CAB55A2" w14:textId="77777777" w:rsidR="000557B8" w:rsidRPr="000557B8" w:rsidRDefault="000557B8" w:rsidP="000557B8">
            <w:pPr>
              <w:pStyle w:val="aa"/>
              <w:rPr>
                <w:rFonts w:ascii="Roboto" w:hAnsi="Roboto"/>
              </w:rPr>
            </w:pPr>
            <w:r w:rsidRPr="000557B8">
              <w:rPr>
                <w:rFonts w:ascii="Roboto" w:hAnsi="Roboto"/>
              </w:rPr>
              <w:t>水平裁剪可绘制对象。</w:t>
            </w:r>
          </w:p>
        </w:tc>
      </w:tr>
      <w:tr w:rsidR="000557B8" w:rsidRPr="000557B8" w14:paraId="4BEE8799" w14:textId="77777777" w:rsidTr="000557B8">
        <w:tc>
          <w:tcPr>
            <w:tcW w:w="1535" w:type="pct"/>
            <w:shd w:val="clear" w:color="auto" w:fill="FFFFFF"/>
            <w:hideMark/>
          </w:tcPr>
          <w:p w14:paraId="38C1318F" w14:textId="77777777" w:rsidR="000557B8" w:rsidRPr="000557B8" w:rsidRDefault="000557B8" w:rsidP="000557B8">
            <w:pPr>
              <w:pStyle w:val="aa"/>
              <w:rPr>
                <w:rFonts w:ascii="Roboto" w:hAnsi="Roboto"/>
              </w:rPr>
            </w:pPr>
            <w:r w:rsidRPr="000557B8">
              <w:rPr>
                <w:bdr w:val="none" w:sz="0" w:space="0" w:color="auto" w:frame="1"/>
              </w:rPr>
              <w:t>vertical</w:t>
            </w:r>
          </w:p>
        </w:tc>
        <w:tc>
          <w:tcPr>
            <w:tcW w:w="3465" w:type="pct"/>
            <w:shd w:val="clear" w:color="auto" w:fill="FFFFFF"/>
            <w:hideMark/>
          </w:tcPr>
          <w:p w14:paraId="66970D85" w14:textId="77777777" w:rsidR="000557B8" w:rsidRPr="000557B8" w:rsidRDefault="000557B8" w:rsidP="000557B8">
            <w:pPr>
              <w:pStyle w:val="aa"/>
              <w:rPr>
                <w:rFonts w:ascii="Roboto" w:hAnsi="Roboto"/>
              </w:rPr>
            </w:pPr>
            <w:r w:rsidRPr="000557B8">
              <w:rPr>
                <w:rFonts w:ascii="Roboto" w:hAnsi="Roboto"/>
              </w:rPr>
              <w:t>垂直裁剪可绘制对象。</w:t>
            </w:r>
          </w:p>
        </w:tc>
      </w:tr>
    </w:tbl>
    <w:p w14:paraId="3CB9A68A" w14:textId="2DC729E5" w:rsidR="00BE6E27" w:rsidRDefault="00BB7AAC" w:rsidP="00BB7AAC">
      <w:pPr>
        <w:pStyle w:val="a5"/>
      </w:pPr>
      <w:r>
        <w:t>表</w:t>
      </w:r>
      <w:r>
        <w:t xml:space="preserve"> </w:t>
      </w:r>
      <w:r w:rsidR="002A57C4">
        <w:fldChar w:fldCharType="begin"/>
      </w:r>
      <w:r w:rsidR="002A57C4">
        <w:instrText xml:space="preserve"> STYLEREF 1 \s </w:instrText>
      </w:r>
      <w:r w:rsidR="002A57C4">
        <w:fldChar w:fldCharType="separate"/>
      </w:r>
      <w:r w:rsidR="002A57C4">
        <w:rPr>
          <w:noProof/>
        </w:rPr>
        <w:t>3</w:t>
      </w:r>
      <w:r w:rsidR="002A57C4">
        <w:fldChar w:fldCharType="end"/>
      </w:r>
      <w:r w:rsidR="002A57C4">
        <w:noBreakHyphen/>
      </w:r>
      <w:r w:rsidR="002A57C4">
        <w:fldChar w:fldCharType="begin"/>
      </w:r>
      <w:r w:rsidR="002A57C4">
        <w:instrText xml:space="preserve"> SEQ </w:instrText>
      </w:r>
      <w:r w:rsidR="002A57C4">
        <w:instrText>表</w:instrText>
      </w:r>
      <w:r w:rsidR="002A57C4">
        <w:instrText xml:space="preserve"> \* ARABIC \s 1 </w:instrText>
      </w:r>
      <w:r w:rsidR="002A57C4">
        <w:fldChar w:fldCharType="separate"/>
      </w:r>
      <w:r w:rsidR="002A57C4">
        <w:rPr>
          <w:noProof/>
        </w:rPr>
        <w:t>5</w:t>
      </w:r>
      <w:r w:rsidR="002A57C4">
        <w:fldChar w:fldCharType="end"/>
      </w:r>
    </w:p>
    <w:p w14:paraId="4D3913E7" w14:textId="1A229BA4" w:rsidR="007E6D98" w:rsidRDefault="000C1CA4" w:rsidP="00870DA3">
      <w:pPr>
        <w:pStyle w:val="20"/>
        <w:ind w:firstLine="720"/>
      </w:pPr>
      <w:proofErr w:type="spellStart"/>
      <w:r w:rsidRPr="000C1CA4">
        <w:t>android:gravity</w:t>
      </w:r>
      <w:proofErr w:type="spellEnd"/>
      <w:r>
        <w:rPr>
          <w:rFonts w:hint="eastAsia"/>
        </w:rPr>
        <w:t>，</w:t>
      </w:r>
      <w:r w:rsidR="00F6383B">
        <w:rPr>
          <w:rFonts w:hint="eastAsia"/>
        </w:rPr>
        <w:t>关键字。指定可绘制对象中要裁剪的位置。必须是以下一个或多个（用</w:t>
      </w:r>
      <w:r w:rsidR="00F6383B">
        <w:rPr>
          <w:rFonts w:hint="eastAsia"/>
        </w:rPr>
        <w:t xml:space="preserve"> '|' </w:t>
      </w:r>
      <w:r w:rsidR="00F6383B">
        <w:rPr>
          <w:rFonts w:hint="eastAsia"/>
        </w:rPr>
        <w:t>分隔）常量值：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6"/>
        <w:gridCol w:w="7654"/>
      </w:tblGrid>
      <w:tr w:rsidR="00C025F1" w:rsidRPr="00C025F1" w14:paraId="0F6AC036" w14:textId="77777777" w:rsidTr="00CB362A">
        <w:trPr>
          <w:trHeight w:val="35"/>
        </w:trPr>
        <w:tc>
          <w:tcPr>
            <w:tcW w:w="907" w:type="pct"/>
            <w:shd w:val="clear" w:color="auto" w:fill="FFFFFF"/>
            <w:vAlign w:val="center"/>
            <w:hideMark/>
          </w:tcPr>
          <w:p w14:paraId="267FC34B" w14:textId="77777777" w:rsidR="00C025F1" w:rsidRPr="00C025F1" w:rsidRDefault="00C025F1" w:rsidP="00C025F1">
            <w:pPr>
              <w:pStyle w:val="a9"/>
            </w:pPr>
            <w:r w:rsidRPr="00C025F1">
              <w:t>值</w:t>
            </w:r>
          </w:p>
        </w:tc>
        <w:tc>
          <w:tcPr>
            <w:tcW w:w="4093" w:type="pct"/>
            <w:shd w:val="clear" w:color="auto" w:fill="FFFFFF"/>
            <w:vAlign w:val="center"/>
            <w:hideMark/>
          </w:tcPr>
          <w:p w14:paraId="0E73E6D2" w14:textId="77777777" w:rsidR="00C025F1" w:rsidRPr="00C025F1" w:rsidRDefault="00C025F1" w:rsidP="00C025F1">
            <w:pPr>
              <w:pStyle w:val="a9"/>
            </w:pPr>
            <w:r w:rsidRPr="00C025F1">
              <w:t>说明</w:t>
            </w:r>
          </w:p>
        </w:tc>
      </w:tr>
      <w:tr w:rsidR="00C025F1" w:rsidRPr="00C025F1" w14:paraId="6C92EDDD" w14:textId="77777777" w:rsidTr="00CB362A">
        <w:tc>
          <w:tcPr>
            <w:tcW w:w="907" w:type="pct"/>
            <w:shd w:val="clear" w:color="auto" w:fill="FFFFFF"/>
            <w:hideMark/>
          </w:tcPr>
          <w:p w14:paraId="0D5C9AC2" w14:textId="77777777" w:rsidR="00C025F1" w:rsidRPr="00C025F1" w:rsidRDefault="00C025F1" w:rsidP="00C025F1">
            <w:pPr>
              <w:pStyle w:val="aa"/>
              <w:rPr>
                <w:rFonts w:ascii="Roboto" w:hAnsi="Roboto"/>
              </w:rPr>
            </w:pPr>
            <w:r w:rsidRPr="00C025F1">
              <w:rPr>
                <w:bdr w:val="none" w:sz="0" w:space="0" w:color="auto" w:frame="1"/>
              </w:rPr>
              <w:t>top</w:t>
            </w:r>
          </w:p>
        </w:tc>
        <w:tc>
          <w:tcPr>
            <w:tcW w:w="4093" w:type="pct"/>
            <w:shd w:val="clear" w:color="auto" w:fill="FFFFFF"/>
            <w:hideMark/>
          </w:tcPr>
          <w:p w14:paraId="34A9AE5D" w14:textId="77777777" w:rsidR="00C025F1" w:rsidRPr="00C025F1" w:rsidRDefault="00C025F1" w:rsidP="00C025F1">
            <w:pPr>
              <w:pStyle w:val="aa"/>
              <w:rPr>
                <w:rFonts w:ascii="Roboto" w:hAnsi="Roboto"/>
              </w:rPr>
            </w:pPr>
            <w:r w:rsidRPr="00C025F1">
              <w:rPr>
                <w:rFonts w:ascii="Roboto" w:hAnsi="Roboto"/>
              </w:rPr>
              <w:t>将对象放在其容器顶部，不改变其大小。当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"vertical"</w:t>
            </w:r>
            <w:r w:rsidRPr="00C025F1">
              <w:rPr>
                <w:rFonts w:ascii="Roboto" w:hAnsi="Roboto"/>
              </w:rPr>
              <w:t> </w:t>
            </w:r>
            <w:r w:rsidRPr="00C025F1">
              <w:rPr>
                <w:rFonts w:ascii="Roboto" w:hAnsi="Roboto"/>
              </w:rPr>
              <w:t>时，在可绘制对象的底部裁剪。</w:t>
            </w:r>
          </w:p>
        </w:tc>
      </w:tr>
      <w:tr w:rsidR="00C025F1" w:rsidRPr="00C025F1" w14:paraId="6FFDD98A" w14:textId="77777777" w:rsidTr="00CB362A">
        <w:tc>
          <w:tcPr>
            <w:tcW w:w="907" w:type="pct"/>
            <w:shd w:val="clear" w:color="auto" w:fill="FFFFFF"/>
            <w:hideMark/>
          </w:tcPr>
          <w:p w14:paraId="5BBC2D72" w14:textId="77777777" w:rsidR="00C025F1" w:rsidRPr="00C025F1" w:rsidRDefault="00C025F1" w:rsidP="00C025F1">
            <w:pPr>
              <w:pStyle w:val="aa"/>
              <w:rPr>
                <w:rFonts w:ascii="Roboto" w:hAnsi="Roboto"/>
              </w:rPr>
            </w:pPr>
            <w:r w:rsidRPr="00C025F1">
              <w:rPr>
                <w:bdr w:val="none" w:sz="0" w:space="0" w:color="auto" w:frame="1"/>
              </w:rPr>
              <w:t>bottom</w:t>
            </w:r>
          </w:p>
        </w:tc>
        <w:tc>
          <w:tcPr>
            <w:tcW w:w="4093" w:type="pct"/>
            <w:shd w:val="clear" w:color="auto" w:fill="FFFFFF"/>
            <w:hideMark/>
          </w:tcPr>
          <w:p w14:paraId="5D28597C" w14:textId="77777777" w:rsidR="00C025F1" w:rsidRPr="00C025F1" w:rsidRDefault="00C025F1" w:rsidP="00C025F1">
            <w:pPr>
              <w:pStyle w:val="aa"/>
              <w:rPr>
                <w:rFonts w:ascii="Roboto" w:hAnsi="Roboto"/>
              </w:rPr>
            </w:pPr>
            <w:r w:rsidRPr="00C025F1">
              <w:rPr>
                <w:rFonts w:ascii="Roboto" w:hAnsi="Roboto"/>
              </w:rPr>
              <w:t>将对象放在其容器底部，不改变其大小。当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"vertical"</w:t>
            </w:r>
            <w:r w:rsidRPr="00C025F1">
              <w:rPr>
                <w:rFonts w:ascii="Roboto" w:hAnsi="Roboto"/>
              </w:rPr>
              <w:t> </w:t>
            </w:r>
            <w:r w:rsidRPr="00C025F1">
              <w:rPr>
                <w:rFonts w:ascii="Roboto" w:hAnsi="Roboto"/>
              </w:rPr>
              <w:t>时，在可绘制对象的顶部裁剪。</w:t>
            </w:r>
          </w:p>
        </w:tc>
      </w:tr>
      <w:tr w:rsidR="00C025F1" w:rsidRPr="00C025F1" w14:paraId="186DD195" w14:textId="77777777" w:rsidTr="00CB362A">
        <w:tc>
          <w:tcPr>
            <w:tcW w:w="907" w:type="pct"/>
            <w:shd w:val="clear" w:color="auto" w:fill="FFFFFF"/>
            <w:hideMark/>
          </w:tcPr>
          <w:p w14:paraId="788F67C2" w14:textId="77777777" w:rsidR="00C025F1" w:rsidRPr="00C025F1" w:rsidRDefault="00C025F1" w:rsidP="00C025F1">
            <w:pPr>
              <w:pStyle w:val="aa"/>
              <w:rPr>
                <w:rFonts w:ascii="Roboto" w:hAnsi="Roboto"/>
              </w:rPr>
            </w:pPr>
            <w:r w:rsidRPr="00C025F1">
              <w:rPr>
                <w:bdr w:val="none" w:sz="0" w:space="0" w:color="auto" w:frame="1"/>
              </w:rPr>
              <w:t>left</w:t>
            </w:r>
          </w:p>
        </w:tc>
        <w:tc>
          <w:tcPr>
            <w:tcW w:w="4093" w:type="pct"/>
            <w:shd w:val="clear" w:color="auto" w:fill="FFFFFF"/>
            <w:hideMark/>
          </w:tcPr>
          <w:p w14:paraId="308C7B95" w14:textId="77777777" w:rsidR="00C025F1" w:rsidRPr="00C025F1" w:rsidRDefault="00C025F1" w:rsidP="00C025F1">
            <w:pPr>
              <w:pStyle w:val="aa"/>
              <w:rPr>
                <w:rFonts w:ascii="Roboto" w:hAnsi="Roboto"/>
              </w:rPr>
            </w:pPr>
            <w:r w:rsidRPr="00C025F1">
              <w:rPr>
                <w:rFonts w:ascii="Roboto" w:hAnsi="Roboto"/>
              </w:rPr>
              <w:t>将对象放在其容器左边缘，不改变其大小。这是默认值。当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"horizontal"</w:t>
            </w:r>
            <w:r w:rsidRPr="00C025F1">
              <w:rPr>
                <w:rFonts w:ascii="Roboto" w:hAnsi="Roboto"/>
              </w:rPr>
              <w:t> </w:t>
            </w:r>
            <w:r w:rsidRPr="00C025F1">
              <w:rPr>
                <w:rFonts w:ascii="Roboto" w:hAnsi="Roboto"/>
              </w:rPr>
              <w:t>时，在可绘制对象的右边裁剪。这是默认值。</w:t>
            </w:r>
          </w:p>
        </w:tc>
      </w:tr>
      <w:tr w:rsidR="00C025F1" w:rsidRPr="00C025F1" w14:paraId="700CAD9F" w14:textId="77777777" w:rsidTr="00CB362A">
        <w:tc>
          <w:tcPr>
            <w:tcW w:w="907" w:type="pct"/>
            <w:shd w:val="clear" w:color="auto" w:fill="FFFFFF"/>
            <w:hideMark/>
          </w:tcPr>
          <w:p w14:paraId="480DFB6C" w14:textId="77777777" w:rsidR="00C025F1" w:rsidRPr="00C025F1" w:rsidRDefault="00C025F1" w:rsidP="00C025F1">
            <w:pPr>
              <w:pStyle w:val="aa"/>
              <w:rPr>
                <w:rFonts w:ascii="Roboto" w:hAnsi="Roboto"/>
              </w:rPr>
            </w:pPr>
            <w:r w:rsidRPr="00C025F1">
              <w:rPr>
                <w:bdr w:val="none" w:sz="0" w:space="0" w:color="auto" w:frame="1"/>
              </w:rPr>
              <w:t>right</w:t>
            </w:r>
          </w:p>
        </w:tc>
        <w:tc>
          <w:tcPr>
            <w:tcW w:w="4093" w:type="pct"/>
            <w:shd w:val="clear" w:color="auto" w:fill="FFFFFF"/>
            <w:hideMark/>
          </w:tcPr>
          <w:p w14:paraId="5B734436" w14:textId="77777777" w:rsidR="00C025F1" w:rsidRPr="00C025F1" w:rsidRDefault="00C025F1" w:rsidP="00C025F1">
            <w:pPr>
              <w:pStyle w:val="aa"/>
              <w:rPr>
                <w:rFonts w:ascii="Roboto" w:hAnsi="Roboto"/>
              </w:rPr>
            </w:pPr>
            <w:r w:rsidRPr="00C025F1">
              <w:rPr>
                <w:rFonts w:ascii="Roboto" w:hAnsi="Roboto"/>
              </w:rPr>
              <w:t>将对象放在其容器右边缘，不改变其大小。当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"horizontal"</w:t>
            </w:r>
            <w:r w:rsidRPr="00C025F1">
              <w:rPr>
                <w:rFonts w:ascii="Roboto" w:hAnsi="Roboto"/>
              </w:rPr>
              <w:t> </w:t>
            </w:r>
            <w:r w:rsidRPr="00C025F1">
              <w:rPr>
                <w:rFonts w:ascii="Roboto" w:hAnsi="Roboto"/>
              </w:rPr>
              <w:t>时，在可绘制对象的左边裁剪。</w:t>
            </w:r>
          </w:p>
        </w:tc>
      </w:tr>
      <w:tr w:rsidR="00C025F1" w:rsidRPr="00C025F1" w14:paraId="2A9FE4DC" w14:textId="77777777" w:rsidTr="00CB362A">
        <w:tc>
          <w:tcPr>
            <w:tcW w:w="907" w:type="pct"/>
            <w:shd w:val="clear" w:color="auto" w:fill="FFFFFF"/>
            <w:hideMark/>
          </w:tcPr>
          <w:p w14:paraId="316D9D15" w14:textId="77777777" w:rsidR="00C025F1" w:rsidRPr="00C025F1" w:rsidRDefault="00C025F1" w:rsidP="00C025F1">
            <w:pPr>
              <w:pStyle w:val="aa"/>
              <w:rPr>
                <w:rFonts w:ascii="Roboto" w:hAnsi="Roboto"/>
              </w:rPr>
            </w:pPr>
            <w:proofErr w:type="spellStart"/>
            <w:r w:rsidRPr="00C025F1">
              <w:rPr>
                <w:bdr w:val="none" w:sz="0" w:space="0" w:color="auto" w:frame="1"/>
              </w:rPr>
              <w:t>center_vertical</w:t>
            </w:r>
            <w:proofErr w:type="spellEnd"/>
          </w:p>
        </w:tc>
        <w:tc>
          <w:tcPr>
            <w:tcW w:w="4093" w:type="pct"/>
            <w:shd w:val="clear" w:color="auto" w:fill="FFFFFF"/>
            <w:hideMark/>
          </w:tcPr>
          <w:p w14:paraId="552FECE5" w14:textId="77777777" w:rsidR="00C025F1" w:rsidRPr="00C025F1" w:rsidRDefault="00C025F1" w:rsidP="00C025F1">
            <w:pPr>
              <w:pStyle w:val="aa"/>
              <w:rPr>
                <w:rFonts w:ascii="Roboto" w:hAnsi="Roboto"/>
              </w:rPr>
            </w:pPr>
            <w:r w:rsidRPr="00C025F1">
              <w:rPr>
                <w:rFonts w:ascii="Roboto" w:hAnsi="Roboto"/>
              </w:rPr>
              <w:t>将对象放在其容器的垂直中心，不改变其大小。裁剪行为与重力为</w:t>
            </w:r>
            <w:r w:rsidRPr="00C025F1">
              <w:rPr>
                <w:rFonts w:ascii="Roboto" w:hAnsi="Roboto"/>
              </w:rPr>
              <w:t> </w:t>
            </w:r>
            <w:r w:rsidRPr="00C025F1">
              <w:rPr>
                <w:bdr w:val="none" w:sz="0" w:space="0" w:color="auto" w:frame="1"/>
              </w:rPr>
              <w:t>"center"</w:t>
            </w:r>
            <w:r w:rsidRPr="00C025F1">
              <w:rPr>
                <w:rFonts w:ascii="Roboto" w:hAnsi="Roboto"/>
              </w:rPr>
              <w:t> </w:t>
            </w:r>
            <w:r w:rsidRPr="00C025F1">
              <w:rPr>
                <w:rFonts w:ascii="Roboto" w:hAnsi="Roboto"/>
              </w:rPr>
              <w:t>时相同。</w:t>
            </w:r>
          </w:p>
        </w:tc>
      </w:tr>
      <w:tr w:rsidR="00C025F1" w:rsidRPr="00C025F1" w14:paraId="03BDE8E1" w14:textId="77777777" w:rsidTr="00CB362A">
        <w:tc>
          <w:tcPr>
            <w:tcW w:w="907" w:type="pct"/>
            <w:shd w:val="clear" w:color="auto" w:fill="FFFFFF"/>
            <w:hideMark/>
          </w:tcPr>
          <w:p w14:paraId="531B9354" w14:textId="77777777" w:rsidR="00C025F1" w:rsidRPr="00C025F1" w:rsidRDefault="00C025F1" w:rsidP="00C025F1">
            <w:pPr>
              <w:pStyle w:val="aa"/>
              <w:rPr>
                <w:rFonts w:ascii="Roboto" w:hAnsi="Roboto"/>
              </w:rPr>
            </w:pPr>
            <w:proofErr w:type="spellStart"/>
            <w:r w:rsidRPr="00C025F1">
              <w:rPr>
                <w:bdr w:val="none" w:sz="0" w:space="0" w:color="auto" w:frame="1"/>
              </w:rPr>
              <w:t>fill_vertical</w:t>
            </w:r>
            <w:proofErr w:type="spellEnd"/>
          </w:p>
        </w:tc>
        <w:tc>
          <w:tcPr>
            <w:tcW w:w="4093" w:type="pct"/>
            <w:shd w:val="clear" w:color="auto" w:fill="FFFFFF"/>
            <w:hideMark/>
          </w:tcPr>
          <w:p w14:paraId="63EFDB53" w14:textId="77777777" w:rsidR="00C025F1" w:rsidRPr="00C025F1" w:rsidRDefault="00C025F1" w:rsidP="00C025F1">
            <w:pPr>
              <w:pStyle w:val="aa"/>
              <w:rPr>
                <w:rFonts w:ascii="Roboto" w:hAnsi="Roboto"/>
              </w:rPr>
            </w:pPr>
            <w:r w:rsidRPr="00C025F1">
              <w:rPr>
                <w:rFonts w:ascii="Roboto" w:hAnsi="Roboto"/>
              </w:rPr>
              <w:t>按需要扩展对象的垂直大小，使其完全适应其容器。当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"vertical"</w:t>
            </w:r>
            <w:r w:rsidRPr="00C025F1">
              <w:rPr>
                <w:rFonts w:ascii="Roboto" w:hAnsi="Roboto"/>
              </w:rPr>
              <w:t> </w:t>
            </w:r>
            <w:r w:rsidRPr="00C025F1">
              <w:rPr>
                <w:rFonts w:ascii="Roboto" w:hAnsi="Roboto"/>
              </w:rPr>
              <w:t>时，不会进行裁剪，因为可绘制对象会填充垂直空间（除非可绘制对象级别为</w:t>
            </w:r>
            <w:r w:rsidRPr="00C025F1">
              <w:rPr>
                <w:rFonts w:ascii="Roboto" w:hAnsi="Roboto"/>
              </w:rPr>
              <w:t xml:space="preserve"> 0</w:t>
            </w:r>
            <w:r w:rsidRPr="00C025F1">
              <w:rPr>
                <w:rFonts w:ascii="Roboto" w:hAnsi="Roboto"/>
              </w:rPr>
              <w:t>，此时它不可见）。</w:t>
            </w:r>
          </w:p>
        </w:tc>
      </w:tr>
      <w:tr w:rsidR="00C025F1" w:rsidRPr="00C025F1" w14:paraId="36F5538C" w14:textId="77777777" w:rsidTr="00CB362A">
        <w:tc>
          <w:tcPr>
            <w:tcW w:w="907" w:type="pct"/>
            <w:shd w:val="clear" w:color="auto" w:fill="FFFFFF"/>
            <w:hideMark/>
          </w:tcPr>
          <w:p w14:paraId="279BBE88" w14:textId="77777777" w:rsidR="00C025F1" w:rsidRPr="00C025F1" w:rsidRDefault="00C025F1" w:rsidP="00C025F1">
            <w:pPr>
              <w:pStyle w:val="aa"/>
              <w:rPr>
                <w:rFonts w:ascii="Roboto" w:hAnsi="Roboto"/>
              </w:rPr>
            </w:pPr>
            <w:proofErr w:type="spellStart"/>
            <w:r w:rsidRPr="00C025F1">
              <w:rPr>
                <w:bdr w:val="none" w:sz="0" w:space="0" w:color="auto" w:frame="1"/>
              </w:rPr>
              <w:t>center_horizontal</w:t>
            </w:r>
            <w:proofErr w:type="spellEnd"/>
          </w:p>
        </w:tc>
        <w:tc>
          <w:tcPr>
            <w:tcW w:w="4093" w:type="pct"/>
            <w:shd w:val="clear" w:color="auto" w:fill="FFFFFF"/>
            <w:hideMark/>
          </w:tcPr>
          <w:p w14:paraId="1CE92320" w14:textId="77777777" w:rsidR="00C025F1" w:rsidRPr="00C025F1" w:rsidRDefault="00C025F1" w:rsidP="00C025F1">
            <w:pPr>
              <w:pStyle w:val="aa"/>
              <w:rPr>
                <w:rFonts w:ascii="Roboto" w:hAnsi="Roboto"/>
              </w:rPr>
            </w:pPr>
            <w:r w:rsidRPr="00C025F1">
              <w:rPr>
                <w:rFonts w:ascii="Roboto" w:hAnsi="Roboto"/>
              </w:rPr>
              <w:t>将对象放在其容器的水平中心，不改变其大小。裁剪行为与重力为</w:t>
            </w:r>
            <w:r w:rsidRPr="00C025F1">
              <w:rPr>
                <w:rFonts w:ascii="Roboto" w:hAnsi="Roboto"/>
              </w:rPr>
              <w:t> </w:t>
            </w:r>
            <w:r w:rsidRPr="00C025F1">
              <w:rPr>
                <w:bdr w:val="none" w:sz="0" w:space="0" w:color="auto" w:frame="1"/>
              </w:rPr>
              <w:t>"center"</w:t>
            </w:r>
            <w:r w:rsidRPr="00C025F1">
              <w:rPr>
                <w:rFonts w:ascii="Roboto" w:hAnsi="Roboto"/>
              </w:rPr>
              <w:t> </w:t>
            </w:r>
            <w:r w:rsidRPr="00C025F1">
              <w:rPr>
                <w:rFonts w:ascii="Roboto" w:hAnsi="Roboto"/>
              </w:rPr>
              <w:t>时相同。</w:t>
            </w:r>
          </w:p>
        </w:tc>
      </w:tr>
      <w:tr w:rsidR="00C025F1" w:rsidRPr="00C025F1" w14:paraId="5AD0B9F2" w14:textId="77777777" w:rsidTr="00CB362A">
        <w:tc>
          <w:tcPr>
            <w:tcW w:w="907" w:type="pct"/>
            <w:shd w:val="clear" w:color="auto" w:fill="FFFFFF"/>
            <w:hideMark/>
          </w:tcPr>
          <w:p w14:paraId="7C93024A" w14:textId="77777777" w:rsidR="00C025F1" w:rsidRPr="00C025F1" w:rsidRDefault="00C025F1" w:rsidP="00C025F1">
            <w:pPr>
              <w:pStyle w:val="aa"/>
              <w:rPr>
                <w:rFonts w:ascii="Roboto" w:hAnsi="Roboto"/>
              </w:rPr>
            </w:pPr>
            <w:proofErr w:type="spellStart"/>
            <w:r w:rsidRPr="00C025F1">
              <w:rPr>
                <w:bdr w:val="none" w:sz="0" w:space="0" w:color="auto" w:frame="1"/>
              </w:rPr>
              <w:t>fill_horizontal</w:t>
            </w:r>
            <w:proofErr w:type="spellEnd"/>
          </w:p>
        </w:tc>
        <w:tc>
          <w:tcPr>
            <w:tcW w:w="4093" w:type="pct"/>
            <w:shd w:val="clear" w:color="auto" w:fill="FFFFFF"/>
            <w:hideMark/>
          </w:tcPr>
          <w:p w14:paraId="2ECBC852" w14:textId="77777777" w:rsidR="00C025F1" w:rsidRPr="00C025F1" w:rsidRDefault="00C025F1" w:rsidP="00C025F1">
            <w:pPr>
              <w:pStyle w:val="aa"/>
              <w:rPr>
                <w:rFonts w:ascii="Roboto" w:hAnsi="Roboto"/>
              </w:rPr>
            </w:pPr>
            <w:r w:rsidRPr="00C025F1">
              <w:rPr>
                <w:rFonts w:ascii="Roboto" w:hAnsi="Roboto"/>
              </w:rPr>
              <w:t>按需要扩展对象的水平大小，使其完全适应其容器。当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"horizontal"</w:t>
            </w:r>
            <w:r w:rsidRPr="00C025F1">
              <w:rPr>
                <w:rFonts w:ascii="Roboto" w:hAnsi="Roboto"/>
              </w:rPr>
              <w:t> </w:t>
            </w:r>
            <w:r w:rsidRPr="00C025F1">
              <w:rPr>
                <w:rFonts w:ascii="Roboto" w:hAnsi="Roboto"/>
              </w:rPr>
              <w:t>时，不会进行裁剪，因为可绘制对象会填充水平空间（除非可绘制对象级别为</w:t>
            </w:r>
            <w:r w:rsidRPr="00C025F1">
              <w:rPr>
                <w:rFonts w:ascii="Roboto" w:hAnsi="Roboto"/>
              </w:rPr>
              <w:t xml:space="preserve"> 0</w:t>
            </w:r>
            <w:r w:rsidRPr="00C025F1">
              <w:rPr>
                <w:rFonts w:ascii="Roboto" w:hAnsi="Roboto"/>
              </w:rPr>
              <w:t>，此时它不可见）。</w:t>
            </w:r>
          </w:p>
        </w:tc>
      </w:tr>
      <w:tr w:rsidR="00C025F1" w:rsidRPr="00C025F1" w14:paraId="12B00DE5" w14:textId="77777777" w:rsidTr="00CB362A">
        <w:tc>
          <w:tcPr>
            <w:tcW w:w="907" w:type="pct"/>
            <w:shd w:val="clear" w:color="auto" w:fill="FFFFFF"/>
            <w:hideMark/>
          </w:tcPr>
          <w:p w14:paraId="147A4FAF" w14:textId="77777777" w:rsidR="00C025F1" w:rsidRPr="00C025F1" w:rsidRDefault="00C025F1" w:rsidP="00C025F1">
            <w:pPr>
              <w:pStyle w:val="aa"/>
              <w:rPr>
                <w:rFonts w:ascii="Roboto" w:hAnsi="Roboto"/>
              </w:rPr>
            </w:pPr>
            <w:r w:rsidRPr="00C025F1">
              <w:rPr>
                <w:bdr w:val="none" w:sz="0" w:space="0" w:color="auto" w:frame="1"/>
              </w:rPr>
              <w:t>center</w:t>
            </w:r>
          </w:p>
        </w:tc>
        <w:tc>
          <w:tcPr>
            <w:tcW w:w="4093" w:type="pct"/>
            <w:shd w:val="clear" w:color="auto" w:fill="FFFFFF"/>
            <w:hideMark/>
          </w:tcPr>
          <w:p w14:paraId="334FAD17" w14:textId="77777777" w:rsidR="00C025F1" w:rsidRPr="00C025F1" w:rsidRDefault="00C025F1" w:rsidP="00C025F1">
            <w:pPr>
              <w:pStyle w:val="aa"/>
              <w:rPr>
                <w:rFonts w:ascii="Roboto" w:hAnsi="Roboto"/>
              </w:rPr>
            </w:pPr>
            <w:r w:rsidRPr="00C025F1">
              <w:rPr>
                <w:rFonts w:ascii="Roboto" w:hAnsi="Roboto"/>
              </w:rPr>
              <w:t>将对象放在其容器的水平和垂直轴中心，不改变其大小。当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"horizontal"</w:t>
            </w:r>
            <w:r w:rsidRPr="00C025F1">
              <w:rPr>
                <w:rFonts w:ascii="Roboto" w:hAnsi="Roboto"/>
              </w:rPr>
              <w:t> </w:t>
            </w:r>
            <w:r w:rsidRPr="00C025F1">
              <w:rPr>
                <w:rFonts w:ascii="Roboto" w:hAnsi="Roboto"/>
              </w:rPr>
              <w:t>时，在左边和右边裁剪。当</w:t>
            </w:r>
            <w:r w:rsidRPr="00C025F1">
              <w:rPr>
                <w:rFonts w:ascii="Roboto" w:hAnsi="Roboto"/>
              </w:rPr>
              <w:t> </w:t>
            </w:r>
            <w:proofErr w:type="spellStart"/>
            <w:r w:rsidRPr="00C025F1">
              <w:rPr>
                <w:bdr w:val="none" w:sz="0" w:space="0" w:color="auto" w:frame="1"/>
              </w:rPr>
              <w:t>clipOrientation</w:t>
            </w:r>
            <w:proofErr w:type="spellEnd"/>
            <w:r w:rsidRPr="00C025F1">
              <w:rPr>
                <w:rFonts w:ascii="Roboto" w:hAnsi="Roboto"/>
              </w:rPr>
              <w:t> </w:t>
            </w:r>
            <w:r w:rsidRPr="00C025F1">
              <w:rPr>
                <w:rFonts w:ascii="Roboto" w:hAnsi="Roboto"/>
              </w:rPr>
              <w:t>是</w:t>
            </w:r>
            <w:r w:rsidRPr="00C025F1">
              <w:rPr>
                <w:rFonts w:ascii="Roboto" w:hAnsi="Roboto"/>
              </w:rPr>
              <w:t> </w:t>
            </w:r>
            <w:r w:rsidRPr="00C025F1">
              <w:rPr>
                <w:bdr w:val="none" w:sz="0" w:space="0" w:color="auto" w:frame="1"/>
              </w:rPr>
              <w:t>"vertical"</w:t>
            </w:r>
            <w:r w:rsidRPr="00C025F1">
              <w:rPr>
                <w:rFonts w:ascii="Roboto" w:hAnsi="Roboto"/>
              </w:rPr>
              <w:t> </w:t>
            </w:r>
            <w:r w:rsidRPr="00C025F1">
              <w:rPr>
                <w:rFonts w:ascii="Roboto" w:hAnsi="Roboto"/>
              </w:rPr>
              <w:t>时，在顶部和底部裁剪。</w:t>
            </w:r>
          </w:p>
        </w:tc>
      </w:tr>
      <w:tr w:rsidR="00C025F1" w:rsidRPr="00C025F1" w14:paraId="4F2D9684" w14:textId="77777777" w:rsidTr="00CB362A">
        <w:tc>
          <w:tcPr>
            <w:tcW w:w="907" w:type="pct"/>
            <w:shd w:val="clear" w:color="auto" w:fill="FFFFFF"/>
            <w:hideMark/>
          </w:tcPr>
          <w:p w14:paraId="0711C90F" w14:textId="77777777" w:rsidR="00C025F1" w:rsidRPr="00C025F1" w:rsidRDefault="00C025F1" w:rsidP="00C025F1">
            <w:pPr>
              <w:pStyle w:val="aa"/>
              <w:rPr>
                <w:rFonts w:ascii="Roboto" w:hAnsi="Roboto"/>
              </w:rPr>
            </w:pPr>
            <w:r w:rsidRPr="00C025F1">
              <w:rPr>
                <w:bdr w:val="none" w:sz="0" w:space="0" w:color="auto" w:frame="1"/>
              </w:rPr>
              <w:t>fill</w:t>
            </w:r>
          </w:p>
        </w:tc>
        <w:tc>
          <w:tcPr>
            <w:tcW w:w="4093" w:type="pct"/>
            <w:shd w:val="clear" w:color="auto" w:fill="FFFFFF"/>
            <w:hideMark/>
          </w:tcPr>
          <w:p w14:paraId="505B0722" w14:textId="77777777" w:rsidR="00C025F1" w:rsidRPr="00C025F1" w:rsidRDefault="00C025F1" w:rsidP="00C025F1">
            <w:pPr>
              <w:pStyle w:val="aa"/>
              <w:rPr>
                <w:rFonts w:ascii="Roboto" w:hAnsi="Roboto"/>
              </w:rPr>
            </w:pPr>
            <w:r w:rsidRPr="00C025F1">
              <w:rPr>
                <w:rFonts w:ascii="Roboto" w:hAnsi="Roboto"/>
              </w:rPr>
              <w:t>按需要扩展对象的垂直大小，使其完全适应其容器。不会进行裁剪，因为可绘制对象会填充水平和垂直空间（除非可绘制对象级别为</w:t>
            </w:r>
            <w:r w:rsidRPr="00C025F1">
              <w:rPr>
                <w:rFonts w:ascii="Roboto" w:hAnsi="Roboto"/>
              </w:rPr>
              <w:t xml:space="preserve"> 0</w:t>
            </w:r>
            <w:r w:rsidRPr="00C025F1">
              <w:rPr>
                <w:rFonts w:ascii="Roboto" w:hAnsi="Roboto"/>
              </w:rPr>
              <w:t>，此时它不可见）。</w:t>
            </w:r>
          </w:p>
        </w:tc>
      </w:tr>
      <w:tr w:rsidR="00C025F1" w:rsidRPr="00C025F1" w14:paraId="4203DA18" w14:textId="77777777" w:rsidTr="00CB362A">
        <w:tc>
          <w:tcPr>
            <w:tcW w:w="907" w:type="pct"/>
            <w:shd w:val="clear" w:color="auto" w:fill="FFFFFF"/>
            <w:hideMark/>
          </w:tcPr>
          <w:p w14:paraId="22F426C3" w14:textId="77777777" w:rsidR="00C025F1" w:rsidRPr="00C025F1" w:rsidRDefault="00C025F1" w:rsidP="00C025F1">
            <w:pPr>
              <w:pStyle w:val="aa"/>
              <w:rPr>
                <w:rFonts w:ascii="Roboto" w:hAnsi="Roboto"/>
              </w:rPr>
            </w:pPr>
            <w:proofErr w:type="spellStart"/>
            <w:r w:rsidRPr="00C025F1">
              <w:rPr>
                <w:bdr w:val="none" w:sz="0" w:space="0" w:color="auto" w:frame="1"/>
              </w:rPr>
              <w:t>clip_vertical</w:t>
            </w:r>
            <w:proofErr w:type="spellEnd"/>
          </w:p>
        </w:tc>
        <w:tc>
          <w:tcPr>
            <w:tcW w:w="4093" w:type="pct"/>
            <w:shd w:val="clear" w:color="auto" w:fill="FFFFFF"/>
            <w:hideMark/>
          </w:tcPr>
          <w:p w14:paraId="0B7FD465" w14:textId="77777777" w:rsidR="00C025F1" w:rsidRPr="00C025F1" w:rsidRDefault="00C025F1" w:rsidP="00C025F1">
            <w:pPr>
              <w:pStyle w:val="aa"/>
              <w:rPr>
                <w:rFonts w:ascii="Roboto" w:hAnsi="Roboto"/>
              </w:rPr>
            </w:pPr>
            <w:r w:rsidRPr="00C025F1">
              <w:rPr>
                <w:rFonts w:ascii="Roboto" w:hAnsi="Roboto"/>
              </w:rPr>
              <w:t>可设置为让子元素的上边缘和</w:t>
            </w:r>
            <w:r w:rsidRPr="00C025F1">
              <w:rPr>
                <w:rFonts w:ascii="Roboto" w:hAnsi="Roboto"/>
              </w:rPr>
              <w:t>/</w:t>
            </w:r>
            <w:r w:rsidRPr="00C025F1">
              <w:rPr>
                <w:rFonts w:ascii="Roboto" w:hAnsi="Roboto"/>
              </w:rPr>
              <w:t>或下边缘裁剪至其容器边界的附加选项。裁剪基于垂直重力：顶部重力裁剪上边缘，底部重力裁剪下边缘，任一重力不会同时裁剪两边。</w:t>
            </w:r>
          </w:p>
        </w:tc>
      </w:tr>
      <w:tr w:rsidR="00C025F1" w:rsidRPr="00C025F1" w14:paraId="74D6C63C" w14:textId="77777777" w:rsidTr="00CB362A">
        <w:tc>
          <w:tcPr>
            <w:tcW w:w="907" w:type="pct"/>
            <w:shd w:val="clear" w:color="auto" w:fill="FFFFFF"/>
            <w:hideMark/>
          </w:tcPr>
          <w:p w14:paraId="28D2956D" w14:textId="77777777" w:rsidR="00C025F1" w:rsidRPr="00C025F1" w:rsidRDefault="00C025F1" w:rsidP="00C025F1">
            <w:pPr>
              <w:pStyle w:val="aa"/>
              <w:rPr>
                <w:rFonts w:ascii="Roboto" w:hAnsi="Roboto"/>
              </w:rPr>
            </w:pPr>
            <w:proofErr w:type="spellStart"/>
            <w:r w:rsidRPr="00C025F1">
              <w:rPr>
                <w:bdr w:val="none" w:sz="0" w:space="0" w:color="auto" w:frame="1"/>
              </w:rPr>
              <w:t>clip_horizontal</w:t>
            </w:r>
            <w:proofErr w:type="spellEnd"/>
          </w:p>
        </w:tc>
        <w:tc>
          <w:tcPr>
            <w:tcW w:w="4093" w:type="pct"/>
            <w:shd w:val="clear" w:color="auto" w:fill="FFFFFF"/>
            <w:hideMark/>
          </w:tcPr>
          <w:p w14:paraId="31BB2DBF" w14:textId="77777777" w:rsidR="00C025F1" w:rsidRPr="00C025F1" w:rsidRDefault="00C025F1" w:rsidP="00C025F1">
            <w:pPr>
              <w:pStyle w:val="aa"/>
              <w:rPr>
                <w:rFonts w:ascii="Roboto" w:hAnsi="Roboto"/>
              </w:rPr>
            </w:pPr>
            <w:r w:rsidRPr="00C025F1">
              <w:rPr>
                <w:rFonts w:ascii="Roboto" w:hAnsi="Roboto"/>
              </w:rPr>
              <w:t>可设置为让子元素的左边和</w:t>
            </w:r>
            <w:r w:rsidRPr="00C025F1">
              <w:rPr>
                <w:rFonts w:ascii="Roboto" w:hAnsi="Roboto"/>
              </w:rPr>
              <w:t>/</w:t>
            </w:r>
            <w:r w:rsidRPr="00C025F1">
              <w:rPr>
                <w:rFonts w:ascii="Roboto" w:hAnsi="Roboto"/>
              </w:rPr>
              <w:t>或右边裁剪至其容器边界的附加选项。裁剪基于水平重力：左边重力裁剪右边缘，右边重力裁剪左边缘，任一重力不会同时裁剪两边。</w:t>
            </w:r>
          </w:p>
        </w:tc>
      </w:tr>
    </w:tbl>
    <w:p w14:paraId="1CEA71F6" w14:textId="5938B2CF" w:rsidR="00B14EFE" w:rsidRDefault="00865809" w:rsidP="00865809">
      <w:pPr>
        <w:pStyle w:val="a5"/>
      </w:pPr>
      <w:r>
        <w:rPr>
          <w:rFonts w:hint="eastAsia"/>
        </w:rPr>
        <w:t>表</w:t>
      </w:r>
      <w:r>
        <w:rPr>
          <w:rFonts w:hint="eastAsia"/>
        </w:rPr>
        <w:t xml:space="preserve"> </w:t>
      </w:r>
      <w:r w:rsidR="002A57C4">
        <w:fldChar w:fldCharType="begin"/>
      </w:r>
      <w:r w:rsidR="002A57C4">
        <w:instrText xml:space="preserve"> </w:instrText>
      </w:r>
      <w:r w:rsidR="002A57C4">
        <w:rPr>
          <w:rFonts w:hint="eastAsia"/>
        </w:rPr>
        <w:instrText>STYLEREF 1 \s</w:instrText>
      </w:r>
      <w:r w:rsidR="002A57C4">
        <w:instrText xml:space="preserve"> </w:instrText>
      </w:r>
      <w:r w:rsidR="002A57C4">
        <w:fldChar w:fldCharType="separate"/>
      </w:r>
      <w:r w:rsidR="002A57C4">
        <w:rPr>
          <w:noProof/>
        </w:rPr>
        <w:t>3</w:t>
      </w:r>
      <w:r w:rsidR="002A57C4">
        <w:fldChar w:fldCharType="end"/>
      </w:r>
      <w:r w:rsidR="002A57C4">
        <w:noBreakHyphen/>
      </w:r>
      <w:r w:rsidR="002A57C4">
        <w:fldChar w:fldCharType="begin"/>
      </w:r>
      <w:r w:rsidR="002A57C4">
        <w:instrText xml:space="preserve"> </w:instrText>
      </w:r>
      <w:r w:rsidR="002A57C4">
        <w:rPr>
          <w:rFonts w:hint="eastAsia"/>
        </w:rPr>
        <w:instrText xml:space="preserve">SEQ </w:instrText>
      </w:r>
      <w:r w:rsidR="002A57C4">
        <w:rPr>
          <w:rFonts w:hint="eastAsia"/>
        </w:rPr>
        <w:instrText>表</w:instrText>
      </w:r>
      <w:r w:rsidR="002A57C4">
        <w:rPr>
          <w:rFonts w:hint="eastAsia"/>
        </w:rPr>
        <w:instrText xml:space="preserve"> \* ARABIC \s 1</w:instrText>
      </w:r>
      <w:r w:rsidR="002A57C4">
        <w:instrText xml:space="preserve"> </w:instrText>
      </w:r>
      <w:r w:rsidR="002A57C4">
        <w:fldChar w:fldCharType="separate"/>
      </w:r>
      <w:r w:rsidR="002A57C4">
        <w:rPr>
          <w:noProof/>
        </w:rPr>
        <w:t>6</w:t>
      </w:r>
      <w:r w:rsidR="002A57C4">
        <w:fldChar w:fldCharType="end"/>
      </w:r>
    </w:p>
    <w:p w14:paraId="1AC244E4" w14:textId="35A52E35" w:rsidR="00DD6B5D" w:rsidRDefault="00DD6B5D" w:rsidP="00DD6B5D">
      <w:pPr>
        <w:rPr>
          <w:rFonts w:hint="eastAsia"/>
        </w:rPr>
      </w:pPr>
      <w:r>
        <w:rPr>
          <w:rFonts w:hint="eastAsia"/>
        </w:rPr>
        <w:t xml:space="preserve">XML </w:t>
      </w:r>
      <w:r>
        <w:rPr>
          <w:rFonts w:hint="eastAsia"/>
        </w:rPr>
        <w:t>文件保存在</w:t>
      </w:r>
      <w:r>
        <w:rPr>
          <w:rFonts w:hint="eastAsia"/>
        </w:rPr>
        <w:t xml:space="preserve"> res/drawable/clip.xml </w:t>
      </w:r>
      <w:r>
        <w:rPr>
          <w:rFonts w:hint="eastAsia"/>
        </w:rPr>
        <w:t>中：</w:t>
      </w:r>
    </w:p>
    <w:p w14:paraId="1DA2EB6C" w14:textId="77777777" w:rsidR="00DD6B5D" w:rsidRDefault="00DD6B5D" w:rsidP="00205C07">
      <w:pPr>
        <w:pStyle w:val="a6"/>
        <w:ind w:left="240" w:right="720" w:firstLine="180"/>
      </w:pPr>
      <w:r>
        <w:t>&lt;?xml version="1.0" encoding="utf-8"?&gt;</w:t>
      </w:r>
    </w:p>
    <w:p w14:paraId="0E2E3E91" w14:textId="77777777" w:rsidR="00DD6B5D" w:rsidRDefault="00DD6B5D" w:rsidP="00205C07">
      <w:pPr>
        <w:pStyle w:val="a6"/>
        <w:ind w:left="240" w:right="720" w:firstLine="180"/>
      </w:pPr>
      <w:r>
        <w:t xml:space="preserve">&lt;clip </w:t>
      </w:r>
      <w:proofErr w:type="spellStart"/>
      <w:r>
        <w:t>xmlns:android</w:t>
      </w:r>
      <w:proofErr w:type="spellEnd"/>
      <w:r>
        <w:t>="http://schemas.android.com/</w:t>
      </w:r>
      <w:proofErr w:type="spellStart"/>
      <w:r>
        <w:t>apk</w:t>
      </w:r>
      <w:proofErr w:type="spellEnd"/>
      <w:r>
        <w:t>/res/android"</w:t>
      </w:r>
    </w:p>
    <w:p w14:paraId="1F22FA39" w14:textId="77777777" w:rsidR="00DD6B5D" w:rsidRDefault="00DD6B5D" w:rsidP="00205C07">
      <w:pPr>
        <w:pStyle w:val="a6"/>
        <w:ind w:left="240" w:right="720" w:firstLine="180"/>
      </w:pPr>
      <w:r>
        <w:t xml:space="preserve">    </w:t>
      </w:r>
      <w:proofErr w:type="spellStart"/>
      <w:r>
        <w:t>android:drawable</w:t>
      </w:r>
      <w:proofErr w:type="spellEnd"/>
      <w:r>
        <w:t>="@drawable/android"</w:t>
      </w:r>
    </w:p>
    <w:p w14:paraId="1BE6235E" w14:textId="77777777" w:rsidR="00DD6B5D" w:rsidRDefault="00DD6B5D" w:rsidP="00205C07">
      <w:pPr>
        <w:pStyle w:val="a6"/>
        <w:ind w:left="240" w:right="720" w:firstLine="180"/>
      </w:pPr>
      <w:r>
        <w:t xml:space="preserve">    </w:t>
      </w:r>
      <w:proofErr w:type="spellStart"/>
      <w:r>
        <w:t>android:clipOrientation</w:t>
      </w:r>
      <w:proofErr w:type="spellEnd"/>
      <w:r>
        <w:t>="horizontal"</w:t>
      </w:r>
    </w:p>
    <w:p w14:paraId="66E78BA3" w14:textId="77777777" w:rsidR="00DD6B5D" w:rsidRDefault="00DD6B5D" w:rsidP="00205C07">
      <w:pPr>
        <w:pStyle w:val="a6"/>
        <w:ind w:left="240" w:right="720" w:firstLine="180"/>
      </w:pPr>
      <w:r>
        <w:t xml:space="preserve">    </w:t>
      </w:r>
      <w:proofErr w:type="spellStart"/>
      <w:r>
        <w:t>android:gravity</w:t>
      </w:r>
      <w:proofErr w:type="spellEnd"/>
      <w:r>
        <w:t>="left" /&gt;</w:t>
      </w:r>
    </w:p>
    <w:p w14:paraId="014E4EB8" w14:textId="6B5C085C" w:rsidR="00205C07" w:rsidRDefault="00A24FB0" w:rsidP="00A24FB0">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77</w:t>
      </w:r>
      <w:r w:rsidR="00EF15E2">
        <w:fldChar w:fldCharType="end"/>
      </w:r>
    </w:p>
    <w:p w14:paraId="5BE4D8C9" w14:textId="5D903BAD" w:rsidR="00DD6B5D" w:rsidRDefault="00DD6B5D" w:rsidP="00DD6B5D">
      <w:pPr>
        <w:rPr>
          <w:rFonts w:hint="eastAsia"/>
        </w:rPr>
      </w:pPr>
      <w:r>
        <w:rPr>
          <w:rFonts w:hint="eastAsia"/>
        </w:rPr>
        <w:t>以下布局</w:t>
      </w:r>
      <w:r>
        <w:rPr>
          <w:rFonts w:hint="eastAsia"/>
        </w:rPr>
        <w:t xml:space="preserve"> XML </w:t>
      </w:r>
      <w:r>
        <w:rPr>
          <w:rFonts w:hint="eastAsia"/>
        </w:rPr>
        <w:t>会将裁剪可绘制对象应用到视图：</w:t>
      </w:r>
    </w:p>
    <w:p w14:paraId="7A705CA3" w14:textId="77777777" w:rsidR="00DD6B5D" w:rsidRDefault="00DD6B5D" w:rsidP="00A24FB0">
      <w:pPr>
        <w:pStyle w:val="a6"/>
        <w:ind w:left="240" w:right="720" w:firstLine="180"/>
      </w:pPr>
      <w:r>
        <w:t>&lt;</w:t>
      </w:r>
      <w:proofErr w:type="spellStart"/>
      <w:r>
        <w:t>ImageView</w:t>
      </w:r>
      <w:proofErr w:type="spellEnd"/>
    </w:p>
    <w:p w14:paraId="439ED43F" w14:textId="77777777" w:rsidR="00DD6B5D" w:rsidRDefault="00DD6B5D" w:rsidP="00A24FB0">
      <w:pPr>
        <w:pStyle w:val="a6"/>
        <w:ind w:left="240" w:right="720" w:firstLine="180"/>
      </w:pPr>
      <w:r>
        <w:lastRenderedPageBreak/>
        <w:t xml:space="preserve">    </w:t>
      </w:r>
      <w:proofErr w:type="spellStart"/>
      <w:r>
        <w:t>android:id</w:t>
      </w:r>
      <w:proofErr w:type="spellEnd"/>
      <w:r>
        <w:t>="@+id/image"</w:t>
      </w:r>
    </w:p>
    <w:p w14:paraId="3F41589E" w14:textId="77777777" w:rsidR="00DD6B5D" w:rsidRDefault="00DD6B5D" w:rsidP="00A24FB0">
      <w:pPr>
        <w:pStyle w:val="a6"/>
        <w:ind w:left="240" w:right="720" w:firstLine="180"/>
      </w:pPr>
      <w:r>
        <w:t xml:space="preserve">    </w:t>
      </w:r>
      <w:proofErr w:type="spellStart"/>
      <w:r>
        <w:t>android:background</w:t>
      </w:r>
      <w:proofErr w:type="spellEnd"/>
      <w:r>
        <w:t>="@drawable/clip"</w:t>
      </w:r>
    </w:p>
    <w:p w14:paraId="48F1762C" w14:textId="77777777" w:rsidR="00DD6B5D" w:rsidRDefault="00DD6B5D" w:rsidP="00A24FB0">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724F487A" w14:textId="77777777" w:rsidR="00DD6B5D" w:rsidRDefault="00DD6B5D" w:rsidP="00A24FB0">
      <w:pPr>
        <w:pStyle w:val="a6"/>
        <w:ind w:left="240" w:right="720" w:firstLine="180"/>
      </w:pPr>
      <w:r>
        <w:t xml:space="preserve">    </w:t>
      </w:r>
      <w:proofErr w:type="spellStart"/>
      <w:r>
        <w:t>android:layout_width</w:t>
      </w:r>
      <w:proofErr w:type="spellEnd"/>
      <w:r>
        <w:t>="</w:t>
      </w:r>
      <w:proofErr w:type="spellStart"/>
      <w:r>
        <w:t>wrap_content</w:t>
      </w:r>
      <w:proofErr w:type="spellEnd"/>
      <w:r>
        <w:t>" /&gt;</w:t>
      </w:r>
    </w:p>
    <w:p w14:paraId="72570B81" w14:textId="2F6285F9" w:rsidR="00A24FB0" w:rsidRDefault="00602288" w:rsidP="00602288">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78</w:t>
      </w:r>
      <w:r w:rsidR="00EF15E2">
        <w:fldChar w:fldCharType="end"/>
      </w:r>
    </w:p>
    <w:p w14:paraId="669C6FFF" w14:textId="596427C8" w:rsidR="00DD6B5D" w:rsidRDefault="00DD6B5D" w:rsidP="00DD6B5D">
      <w:pPr>
        <w:rPr>
          <w:rFonts w:hint="eastAsia"/>
        </w:rPr>
      </w:pPr>
      <w:r>
        <w:rPr>
          <w:rFonts w:hint="eastAsia"/>
        </w:rPr>
        <w:t>以下代码用于获取可绘制对象，并增加裁剪量，以便逐渐显示图像：</w:t>
      </w:r>
    </w:p>
    <w:p w14:paraId="451D94A9" w14:textId="77777777" w:rsidR="00DD6B5D" w:rsidRPr="0049587B" w:rsidRDefault="00DD6B5D" w:rsidP="0049587B">
      <w:pPr>
        <w:pStyle w:val="a6"/>
        <w:ind w:left="240" w:right="720" w:firstLine="180"/>
      </w:pPr>
      <w:proofErr w:type="spellStart"/>
      <w:r w:rsidRPr="0049587B">
        <w:t>ImageView</w:t>
      </w:r>
      <w:proofErr w:type="spellEnd"/>
      <w:r w:rsidRPr="0049587B">
        <w:t xml:space="preserve"> </w:t>
      </w:r>
      <w:proofErr w:type="spellStart"/>
      <w:r w:rsidRPr="0049587B">
        <w:t>imageview</w:t>
      </w:r>
      <w:proofErr w:type="spellEnd"/>
      <w:r w:rsidRPr="0049587B">
        <w:t xml:space="preserve"> = (</w:t>
      </w:r>
      <w:proofErr w:type="spellStart"/>
      <w:r w:rsidRPr="0049587B">
        <w:t>ImageView</w:t>
      </w:r>
      <w:proofErr w:type="spellEnd"/>
      <w:r w:rsidRPr="0049587B">
        <w:t xml:space="preserve">) </w:t>
      </w:r>
      <w:proofErr w:type="spellStart"/>
      <w:r w:rsidRPr="0049587B">
        <w:t>findViewById</w:t>
      </w:r>
      <w:proofErr w:type="spellEnd"/>
      <w:r w:rsidRPr="0049587B">
        <w:t>(</w:t>
      </w:r>
      <w:proofErr w:type="spellStart"/>
      <w:r w:rsidRPr="0049587B">
        <w:t>R.id.image</w:t>
      </w:r>
      <w:proofErr w:type="spellEnd"/>
      <w:r w:rsidRPr="0049587B">
        <w:t>);</w:t>
      </w:r>
    </w:p>
    <w:p w14:paraId="1ADCEE04" w14:textId="77777777" w:rsidR="00DD6B5D" w:rsidRPr="0049587B" w:rsidRDefault="00DD6B5D" w:rsidP="0049587B">
      <w:pPr>
        <w:pStyle w:val="a6"/>
        <w:ind w:left="240" w:right="720" w:firstLine="180"/>
      </w:pPr>
      <w:r w:rsidRPr="0049587B">
        <w:t xml:space="preserve">Drawable </w:t>
      </w:r>
      <w:proofErr w:type="spellStart"/>
      <w:r w:rsidRPr="0049587B">
        <w:t>drawable</w:t>
      </w:r>
      <w:proofErr w:type="spellEnd"/>
      <w:r w:rsidRPr="0049587B">
        <w:t xml:space="preserve"> = </w:t>
      </w:r>
      <w:proofErr w:type="spellStart"/>
      <w:r w:rsidRPr="0049587B">
        <w:t>imageview.getBackground</w:t>
      </w:r>
      <w:proofErr w:type="spellEnd"/>
      <w:r w:rsidRPr="0049587B">
        <w:t>();</w:t>
      </w:r>
    </w:p>
    <w:p w14:paraId="28A3C208" w14:textId="77777777" w:rsidR="00DD6B5D" w:rsidRPr="0049587B" w:rsidRDefault="00DD6B5D" w:rsidP="0049587B">
      <w:pPr>
        <w:pStyle w:val="a6"/>
        <w:ind w:left="240" w:right="720" w:firstLine="180"/>
      </w:pPr>
      <w:r w:rsidRPr="0049587B">
        <w:t xml:space="preserve">if (drawable </w:t>
      </w:r>
      <w:proofErr w:type="spellStart"/>
      <w:r w:rsidRPr="0049587B">
        <w:t>instanceof</w:t>
      </w:r>
      <w:proofErr w:type="spellEnd"/>
      <w:r w:rsidRPr="0049587B">
        <w:t xml:space="preserve"> </w:t>
      </w:r>
      <w:proofErr w:type="spellStart"/>
      <w:r w:rsidRPr="0049587B">
        <w:t>CLipDrawable</w:t>
      </w:r>
      <w:proofErr w:type="spellEnd"/>
      <w:r w:rsidRPr="0049587B">
        <w:t>) {</w:t>
      </w:r>
    </w:p>
    <w:p w14:paraId="2D5777B0" w14:textId="77777777" w:rsidR="00DD6B5D" w:rsidRPr="0049587B" w:rsidRDefault="00DD6B5D" w:rsidP="0049587B">
      <w:pPr>
        <w:pStyle w:val="a6"/>
        <w:ind w:left="240" w:right="720" w:firstLine="180"/>
      </w:pPr>
      <w:r w:rsidRPr="0049587B">
        <w:t xml:space="preserve">    ((</w:t>
      </w:r>
      <w:proofErr w:type="spellStart"/>
      <w:r w:rsidRPr="0049587B">
        <w:t>ClipDrawable</w:t>
      </w:r>
      <w:proofErr w:type="spellEnd"/>
      <w:r w:rsidRPr="0049587B">
        <w:t>)drawable).</w:t>
      </w:r>
      <w:proofErr w:type="spellStart"/>
      <w:r w:rsidRPr="0049587B">
        <w:t>setLevel</w:t>
      </w:r>
      <w:proofErr w:type="spellEnd"/>
      <w:r w:rsidRPr="0049587B">
        <w:t>(</w:t>
      </w:r>
      <w:proofErr w:type="spellStart"/>
      <w:r w:rsidRPr="0049587B">
        <w:t>drawable.getLevel</w:t>
      </w:r>
      <w:proofErr w:type="spellEnd"/>
      <w:r w:rsidRPr="0049587B">
        <w:t>() + 1000);</w:t>
      </w:r>
    </w:p>
    <w:p w14:paraId="14EE8515" w14:textId="47DF0DF7" w:rsidR="00DD6B5D" w:rsidRPr="0049587B" w:rsidRDefault="00DD6B5D" w:rsidP="0049587B">
      <w:pPr>
        <w:pStyle w:val="a6"/>
        <w:ind w:left="240" w:right="720" w:firstLine="180"/>
      </w:pPr>
      <w:r w:rsidRPr="0049587B">
        <w:t>}</w:t>
      </w:r>
    </w:p>
    <w:p w14:paraId="53279A04" w14:textId="4B5E42C7" w:rsidR="00602288" w:rsidRDefault="0049587B" w:rsidP="0049587B">
      <w:pPr>
        <w:pStyle w:val="a5"/>
      </w:pPr>
      <w:r>
        <w:t>码</w:t>
      </w:r>
      <w:r>
        <w:t xml:space="preserve"> </w:t>
      </w:r>
      <w:r w:rsidR="00EF15E2">
        <w:fldChar w:fldCharType="begin"/>
      </w:r>
      <w:r w:rsidR="00EF15E2">
        <w:instrText xml:space="preserve"> STYLEREF 1 \s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SEQ </w:instrText>
      </w:r>
      <w:r w:rsidR="00EF15E2">
        <w:instrText>码</w:instrText>
      </w:r>
      <w:r w:rsidR="00EF15E2">
        <w:instrText xml:space="preserve"> \* ARABIC \s 1 </w:instrText>
      </w:r>
      <w:r w:rsidR="00EF15E2">
        <w:fldChar w:fldCharType="separate"/>
      </w:r>
      <w:r w:rsidR="00EF15E2">
        <w:rPr>
          <w:noProof/>
        </w:rPr>
        <w:t>79</w:t>
      </w:r>
      <w:r w:rsidR="00EF15E2">
        <w:fldChar w:fldCharType="end"/>
      </w:r>
    </w:p>
    <w:p w14:paraId="0FFC6E53" w14:textId="12770DB1" w:rsidR="003259AD" w:rsidRDefault="003259AD" w:rsidP="003A1238">
      <w:pPr>
        <w:pStyle w:val="4"/>
        <w:rPr>
          <w:rFonts w:hint="eastAsia"/>
        </w:rPr>
      </w:pPr>
      <w:r>
        <w:rPr>
          <w:rFonts w:hint="eastAsia"/>
        </w:rPr>
        <w:t>缩放对象</w:t>
      </w:r>
    </w:p>
    <w:p w14:paraId="62212D68" w14:textId="77777777" w:rsidR="003259AD" w:rsidRDefault="003259AD" w:rsidP="003259AD">
      <w:pPr>
        <w:rPr>
          <w:rFonts w:hint="eastAsia"/>
        </w:rPr>
      </w:pPr>
      <w:r>
        <w:rPr>
          <w:rFonts w:hint="eastAsia"/>
        </w:rPr>
        <w:t>在</w:t>
      </w:r>
      <w:r>
        <w:rPr>
          <w:rFonts w:hint="eastAsia"/>
        </w:rPr>
        <w:t xml:space="preserve"> XML </w:t>
      </w:r>
      <w:r>
        <w:rPr>
          <w:rFonts w:hint="eastAsia"/>
        </w:rPr>
        <w:t>文件中定义的更改其他可绘制对象大小（根据其当前级别）的可绘制对象。</w:t>
      </w:r>
    </w:p>
    <w:p w14:paraId="4E79BC6B" w14:textId="77777777" w:rsidR="003259AD" w:rsidRDefault="003259AD" w:rsidP="00AB303C">
      <w:pPr>
        <w:pStyle w:val="a0"/>
        <w:ind w:firstLine="482"/>
        <w:rPr>
          <w:rFonts w:hint="eastAsia"/>
        </w:rPr>
      </w:pPr>
      <w:r>
        <w:rPr>
          <w:rFonts w:hint="eastAsia"/>
        </w:rPr>
        <w:t>文件位置：</w:t>
      </w:r>
    </w:p>
    <w:p w14:paraId="01281B8F" w14:textId="60143DAE" w:rsidR="003259AD" w:rsidRDefault="003259AD" w:rsidP="004C0239">
      <w:pPr>
        <w:pStyle w:val="20"/>
        <w:ind w:firstLine="720"/>
        <w:rPr>
          <w:rFonts w:hint="eastAsia"/>
        </w:rPr>
      </w:pPr>
      <w:r>
        <w:t>res/drawable/filename.xml</w:t>
      </w:r>
      <w:r w:rsidR="00AB303C">
        <w:rPr>
          <w:rFonts w:hint="eastAsia"/>
        </w:rPr>
        <w:t>，</w:t>
      </w:r>
      <w:r>
        <w:rPr>
          <w:rFonts w:hint="eastAsia"/>
        </w:rPr>
        <w:t>文件名用作资源</w:t>
      </w:r>
      <w:r>
        <w:rPr>
          <w:rFonts w:hint="eastAsia"/>
        </w:rPr>
        <w:t xml:space="preserve"> ID</w:t>
      </w:r>
      <w:r>
        <w:rPr>
          <w:rFonts w:hint="eastAsia"/>
        </w:rPr>
        <w:t>。</w:t>
      </w:r>
    </w:p>
    <w:p w14:paraId="7AB5EA5A" w14:textId="77777777" w:rsidR="003259AD" w:rsidRDefault="003259AD" w:rsidP="00EB112D">
      <w:pPr>
        <w:pStyle w:val="a0"/>
        <w:ind w:firstLine="482"/>
        <w:rPr>
          <w:rFonts w:hint="eastAsia"/>
        </w:rPr>
      </w:pPr>
      <w:r>
        <w:rPr>
          <w:rFonts w:hint="eastAsia"/>
        </w:rPr>
        <w:t>编译资源的数据类型：</w:t>
      </w:r>
    </w:p>
    <w:p w14:paraId="2FEC81BF" w14:textId="77777777" w:rsidR="003259AD" w:rsidRDefault="003259AD" w:rsidP="00EB112D">
      <w:pPr>
        <w:pStyle w:val="20"/>
        <w:ind w:firstLine="720"/>
        <w:rPr>
          <w:rFonts w:hint="eastAsia"/>
        </w:rPr>
      </w:pPr>
      <w:r>
        <w:rPr>
          <w:rFonts w:hint="eastAsia"/>
        </w:rPr>
        <w:t>指向</w:t>
      </w:r>
      <w:r>
        <w:rPr>
          <w:rFonts w:hint="eastAsia"/>
        </w:rPr>
        <w:t xml:space="preserve"> </w:t>
      </w:r>
      <w:proofErr w:type="spellStart"/>
      <w:r>
        <w:rPr>
          <w:rFonts w:hint="eastAsia"/>
        </w:rPr>
        <w:t>ScaleDrawable</w:t>
      </w:r>
      <w:proofErr w:type="spellEnd"/>
      <w:r>
        <w:rPr>
          <w:rFonts w:hint="eastAsia"/>
        </w:rPr>
        <w:t xml:space="preserve"> </w:t>
      </w:r>
      <w:r>
        <w:rPr>
          <w:rFonts w:hint="eastAsia"/>
        </w:rPr>
        <w:t>的资源指针。</w:t>
      </w:r>
    </w:p>
    <w:p w14:paraId="1F3A55EE" w14:textId="77777777" w:rsidR="003259AD" w:rsidRDefault="003259AD" w:rsidP="00EB112D">
      <w:pPr>
        <w:pStyle w:val="20"/>
        <w:ind w:firstLine="720"/>
        <w:rPr>
          <w:rFonts w:hint="eastAsia"/>
        </w:rPr>
      </w:pPr>
      <w:r>
        <w:rPr>
          <w:rFonts w:hint="eastAsia"/>
        </w:rPr>
        <w:t>资源引用：</w:t>
      </w:r>
    </w:p>
    <w:p w14:paraId="1BFF4143" w14:textId="77777777" w:rsidR="003259AD" w:rsidRDefault="003259AD" w:rsidP="00EB112D">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2A776ADA" w14:textId="77777777" w:rsidR="003259AD" w:rsidRDefault="003259AD" w:rsidP="00EB112D">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424AF9EC" w14:textId="77777777" w:rsidR="003259AD" w:rsidRDefault="003259AD" w:rsidP="003259AD">
      <w:pPr>
        <w:rPr>
          <w:rFonts w:hint="eastAsia"/>
        </w:rPr>
      </w:pPr>
      <w:r>
        <w:rPr>
          <w:rFonts w:hint="eastAsia"/>
        </w:rPr>
        <w:t>语法：</w:t>
      </w:r>
    </w:p>
    <w:p w14:paraId="51835513" w14:textId="77777777" w:rsidR="003259AD" w:rsidRDefault="003259AD" w:rsidP="00EB112D">
      <w:pPr>
        <w:pStyle w:val="a6"/>
        <w:ind w:left="240" w:right="720" w:firstLine="180"/>
      </w:pPr>
      <w:r>
        <w:t>&lt;?xml version="1.0" encoding="utf-8"?&gt;</w:t>
      </w:r>
    </w:p>
    <w:p w14:paraId="3663934B" w14:textId="77777777" w:rsidR="003259AD" w:rsidRDefault="003259AD" w:rsidP="00EB112D">
      <w:pPr>
        <w:pStyle w:val="a6"/>
        <w:ind w:left="240" w:right="720" w:firstLine="180"/>
      </w:pPr>
      <w:r>
        <w:t>&lt;scale</w:t>
      </w:r>
    </w:p>
    <w:p w14:paraId="25167279" w14:textId="77777777" w:rsidR="003259AD" w:rsidRDefault="003259AD" w:rsidP="00EB112D">
      <w:pPr>
        <w:pStyle w:val="a6"/>
        <w:ind w:left="240" w:right="720" w:firstLine="180"/>
      </w:pPr>
      <w:r>
        <w:t xml:space="preserve">    </w:t>
      </w:r>
      <w:proofErr w:type="spellStart"/>
      <w:r>
        <w:t>xmlns:android</w:t>
      </w:r>
      <w:proofErr w:type="spellEnd"/>
      <w:r>
        <w:t>="http://schemas.android.com/</w:t>
      </w:r>
      <w:proofErr w:type="spellStart"/>
      <w:r>
        <w:t>apk</w:t>
      </w:r>
      <w:proofErr w:type="spellEnd"/>
      <w:r>
        <w:t>/res/android"</w:t>
      </w:r>
    </w:p>
    <w:p w14:paraId="693257B5" w14:textId="77777777" w:rsidR="003259AD" w:rsidRDefault="003259AD" w:rsidP="00EB112D">
      <w:pPr>
        <w:pStyle w:val="a6"/>
        <w:ind w:left="240" w:right="720" w:firstLine="180"/>
      </w:pPr>
      <w:r>
        <w:t xml:space="preserve">    </w:t>
      </w:r>
      <w:proofErr w:type="spellStart"/>
      <w:r>
        <w:t>android:drawable</w:t>
      </w:r>
      <w:proofErr w:type="spellEnd"/>
      <w:r>
        <w:t>="@drawable/</w:t>
      </w:r>
      <w:proofErr w:type="spellStart"/>
      <w:r>
        <w:t>drawable_resource</w:t>
      </w:r>
      <w:proofErr w:type="spellEnd"/>
      <w:r>
        <w:t>"</w:t>
      </w:r>
    </w:p>
    <w:p w14:paraId="4B5BAD18" w14:textId="77777777" w:rsidR="003259AD" w:rsidRDefault="003259AD" w:rsidP="00EB112D">
      <w:pPr>
        <w:pStyle w:val="a6"/>
        <w:ind w:left="240" w:right="720" w:firstLine="180"/>
      </w:pPr>
      <w:r>
        <w:t xml:space="preserve">    </w:t>
      </w:r>
      <w:proofErr w:type="spellStart"/>
      <w:r>
        <w:t>android:scaleGravity</w:t>
      </w:r>
      <w:proofErr w:type="spellEnd"/>
      <w:r>
        <w:t>=["top" | "bottom" | "left" | "right" | "</w:t>
      </w:r>
      <w:proofErr w:type="spellStart"/>
      <w:r>
        <w:t>center_vertical</w:t>
      </w:r>
      <w:proofErr w:type="spellEnd"/>
      <w:r>
        <w:t>" |</w:t>
      </w:r>
    </w:p>
    <w:p w14:paraId="170C529B" w14:textId="77777777" w:rsidR="003259AD" w:rsidRDefault="003259AD" w:rsidP="00EB112D">
      <w:pPr>
        <w:pStyle w:val="a6"/>
        <w:ind w:left="240" w:right="720" w:firstLine="180"/>
      </w:pPr>
      <w:r>
        <w:t xml:space="preserve">                          "</w:t>
      </w:r>
      <w:proofErr w:type="spellStart"/>
      <w:r>
        <w:t>fill_vertical</w:t>
      </w:r>
      <w:proofErr w:type="spellEnd"/>
      <w:r>
        <w:t>" | "</w:t>
      </w:r>
      <w:proofErr w:type="spellStart"/>
      <w:r>
        <w:t>center_horizontal</w:t>
      </w:r>
      <w:proofErr w:type="spellEnd"/>
      <w:r>
        <w:t>" | "</w:t>
      </w:r>
      <w:proofErr w:type="spellStart"/>
      <w:r>
        <w:t>fill_horizontal</w:t>
      </w:r>
      <w:proofErr w:type="spellEnd"/>
      <w:r>
        <w:t>" |</w:t>
      </w:r>
    </w:p>
    <w:p w14:paraId="4EC9B277" w14:textId="77777777" w:rsidR="003259AD" w:rsidRDefault="003259AD" w:rsidP="00EB112D">
      <w:pPr>
        <w:pStyle w:val="a6"/>
        <w:ind w:left="240" w:right="720" w:firstLine="180"/>
      </w:pPr>
      <w:r>
        <w:t xml:space="preserve">                          "center" | "fill" | "</w:t>
      </w:r>
      <w:proofErr w:type="spellStart"/>
      <w:r>
        <w:t>clip_vertical</w:t>
      </w:r>
      <w:proofErr w:type="spellEnd"/>
      <w:r>
        <w:t>" | "</w:t>
      </w:r>
      <w:proofErr w:type="spellStart"/>
      <w:r>
        <w:t>clip_horizontal</w:t>
      </w:r>
      <w:proofErr w:type="spellEnd"/>
      <w:r>
        <w:t>"]</w:t>
      </w:r>
    </w:p>
    <w:p w14:paraId="2AD054E0" w14:textId="77777777" w:rsidR="003259AD" w:rsidRDefault="003259AD" w:rsidP="00EB112D">
      <w:pPr>
        <w:pStyle w:val="a6"/>
        <w:ind w:left="240" w:right="720" w:firstLine="180"/>
      </w:pPr>
      <w:r>
        <w:t xml:space="preserve">    </w:t>
      </w:r>
      <w:proofErr w:type="spellStart"/>
      <w:r>
        <w:t>android:scaleHeight</w:t>
      </w:r>
      <w:proofErr w:type="spellEnd"/>
      <w:r>
        <w:t>="percentage"</w:t>
      </w:r>
    </w:p>
    <w:p w14:paraId="1554E075" w14:textId="77777777" w:rsidR="003259AD" w:rsidRDefault="003259AD" w:rsidP="00EB112D">
      <w:pPr>
        <w:pStyle w:val="a6"/>
        <w:ind w:left="240" w:right="720" w:firstLine="180"/>
      </w:pPr>
      <w:r>
        <w:lastRenderedPageBreak/>
        <w:t xml:space="preserve">    </w:t>
      </w:r>
      <w:proofErr w:type="spellStart"/>
      <w:r>
        <w:t>android:scaleWidth</w:t>
      </w:r>
      <w:proofErr w:type="spellEnd"/>
      <w:r>
        <w:t>="percentage" /&gt;</w:t>
      </w:r>
    </w:p>
    <w:p w14:paraId="1EC6E1FC" w14:textId="1B676903" w:rsidR="00EB112D" w:rsidRDefault="00273D69" w:rsidP="00273D69">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80</w:t>
      </w:r>
      <w:r w:rsidR="00EF15E2">
        <w:fldChar w:fldCharType="end"/>
      </w:r>
    </w:p>
    <w:p w14:paraId="74339C20" w14:textId="2EB2DCA1" w:rsidR="003259AD" w:rsidRDefault="003259AD" w:rsidP="003259AD">
      <w:pPr>
        <w:rPr>
          <w:rFonts w:hint="eastAsia"/>
        </w:rPr>
      </w:pPr>
      <w:r>
        <w:rPr>
          <w:rFonts w:hint="eastAsia"/>
        </w:rPr>
        <w:t>元素：</w:t>
      </w:r>
    </w:p>
    <w:p w14:paraId="505427BB" w14:textId="376CD20C" w:rsidR="003259AD" w:rsidRDefault="003259AD" w:rsidP="00ED6E9F">
      <w:pPr>
        <w:pStyle w:val="a0"/>
        <w:ind w:firstLine="482"/>
        <w:rPr>
          <w:rFonts w:hint="eastAsia"/>
        </w:rPr>
      </w:pPr>
      <w:r>
        <w:t>&lt;scale&gt;</w:t>
      </w:r>
      <w:r w:rsidR="00C5005B">
        <w:rPr>
          <w:rFonts w:hint="eastAsia"/>
        </w:rPr>
        <w:t>，</w:t>
      </w:r>
      <w:r>
        <w:rPr>
          <w:rFonts w:hint="eastAsia"/>
        </w:rPr>
        <w:t>定义缩放可绘制对象。这必须是根元素。</w:t>
      </w:r>
    </w:p>
    <w:p w14:paraId="267EB3DC" w14:textId="7ACC6EA6" w:rsidR="003259AD" w:rsidRDefault="003259AD" w:rsidP="0083383B">
      <w:pPr>
        <w:pStyle w:val="20"/>
        <w:ind w:firstLine="720"/>
        <w:rPr>
          <w:rFonts w:hint="eastAsia"/>
        </w:rPr>
      </w:pPr>
      <w:proofErr w:type="spellStart"/>
      <w:r>
        <w:t>android:drawable</w:t>
      </w:r>
      <w:proofErr w:type="spellEnd"/>
      <w:r w:rsidR="00C5005B">
        <w:rPr>
          <w:rFonts w:hint="eastAsia"/>
        </w:rPr>
        <w:t>，</w:t>
      </w:r>
      <w:r>
        <w:rPr>
          <w:rFonts w:hint="eastAsia"/>
        </w:rPr>
        <w:t>可绘制对象资源。必备。引用可绘制对象资源。</w:t>
      </w:r>
    </w:p>
    <w:p w14:paraId="7DFAB33D" w14:textId="7C6B2F2A" w:rsidR="00217339" w:rsidRDefault="003259AD" w:rsidP="006B2749">
      <w:pPr>
        <w:pStyle w:val="20"/>
        <w:ind w:firstLine="720"/>
      </w:pPr>
      <w:proofErr w:type="spellStart"/>
      <w:r>
        <w:t>android:scaleGravity</w:t>
      </w:r>
      <w:proofErr w:type="spellEnd"/>
      <w:r w:rsidR="00C5005B">
        <w:rPr>
          <w:rFonts w:hint="eastAsia"/>
        </w:rPr>
        <w:t>，</w:t>
      </w:r>
      <w:r>
        <w:rPr>
          <w:rFonts w:hint="eastAsia"/>
        </w:rPr>
        <w:t>关键字。指定缩放后的重力位置。必须是以下一个或多个（用</w:t>
      </w:r>
      <w:r>
        <w:rPr>
          <w:rFonts w:hint="eastAsia"/>
        </w:rPr>
        <w:t xml:space="preserve"> '|' </w:t>
      </w:r>
      <w:r>
        <w:rPr>
          <w:rFonts w:hint="eastAsia"/>
        </w:rPr>
        <w:t>分隔）常量值：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03"/>
        <w:gridCol w:w="7547"/>
      </w:tblGrid>
      <w:tr w:rsidR="000C282C" w:rsidRPr="000C282C" w14:paraId="4F4622B6" w14:textId="77777777" w:rsidTr="00C350D3">
        <w:trPr>
          <w:trHeight w:val="117"/>
        </w:trPr>
        <w:tc>
          <w:tcPr>
            <w:tcW w:w="964" w:type="pct"/>
            <w:shd w:val="clear" w:color="auto" w:fill="FFFFFF"/>
            <w:vAlign w:val="center"/>
            <w:hideMark/>
          </w:tcPr>
          <w:p w14:paraId="5A9ACDF9" w14:textId="77777777" w:rsidR="000C282C" w:rsidRPr="000C282C" w:rsidRDefault="000C282C" w:rsidP="000C282C">
            <w:pPr>
              <w:pStyle w:val="a9"/>
            </w:pPr>
            <w:r w:rsidRPr="000C282C">
              <w:t>值</w:t>
            </w:r>
          </w:p>
        </w:tc>
        <w:tc>
          <w:tcPr>
            <w:tcW w:w="4036" w:type="pct"/>
            <w:shd w:val="clear" w:color="auto" w:fill="FFFFFF"/>
            <w:vAlign w:val="center"/>
            <w:hideMark/>
          </w:tcPr>
          <w:p w14:paraId="7FDCA8D6" w14:textId="77777777" w:rsidR="000C282C" w:rsidRPr="000C282C" w:rsidRDefault="000C282C" w:rsidP="000C282C">
            <w:pPr>
              <w:pStyle w:val="a9"/>
            </w:pPr>
            <w:r w:rsidRPr="000C282C">
              <w:t>说明</w:t>
            </w:r>
          </w:p>
        </w:tc>
      </w:tr>
      <w:tr w:rsidR="000C282C" w:rsidRPr="000C282C" w14:paraId="6327750C" w14:textId="77777777" w:rsidTr="00C350D3">
        <w:tc>
          <w:tcPr>
            <w:tcW w:w="964" w:type="pct"/>
            <w:shd w:val="clear" w:color="auto" w:fill="FFFFFF"/>
            <w:hideMark/>
          </w:tcPr>
          <w:p w14:paraId="50AE7B74" w14:textId="77777777" w:rsidR="000C282C" w:rsidRPr="000C282C" w:rsidRDefault="000C282C" w:rsidP="000C282C">
            <w:pPr>
              <w:pStyle w:val="aa"/>
              <w:rPr>
                <w:rFonts w:ascii="Roboto" w:hAnsi="Roboto"/>
              </w:rPr>
            </w:pPr>
            <w:r w:rsidRPr="000C282C">
              <w:rPr>
                <w:bdr w:val="none" w:sz="0" w:space="0" w:color="auto" w:frame="1"/>
              </w:rPr>
              <w:t>top</w:t>
            </w:r>
          </w:p>
        </w:tc>
        <w:tc>
          <w:tcPr>
            <w:tcW w:w="4036" w:type="pct"/>
            <w:shd w:val="clear" w:color="auto" w:fill="FFFFFF"/>
            <w:hideMark/>
          </w:tcPr>
          <w:p w14:paraId="50C2FB17" w14:textId="77777777" w:rsidR="000C282C" w:rsidRPr="000C282C" w:rsidRDefault="000C282C" w:rsidP="000C282C">
            <w:pPr>
              <w:pStyle w:val="aa"/>
              <w:rPr>
                <w:rFonts w:ascii="Roboto" w:hAnsi="Roboto"/>
              </w:rPr>
            </w:pPr>
            <w:r w:rsidRPr="000C282C">
              <w:rPr>
                <w:rFonts w:ascii="Roboto" w:hAnsi="Roboto"/>
              </w:rPr>
              <w:t>将对象放在其容器顶部，不改变其大小。</w:t>
            </w:r>
          </w:p>
        </w:tc>
      </w:tr>
      <w:tr w:rsidR="000C282C" w:rsidRPr="000C282C" w14:paraId="71F60306" w14:textId="77777777" w:rsidTr="00C350D3">
        <w:tc>
          <w:tcPr>
            <w:tcW w:w="964" w:type="pct"/>
            <w:shd w:val="clear" w:color="auto" w:fill="FFFFFF"/>
            <w:hideMark/>
          </w:tcPr>
          <w:p w14:paraId="7BC24970" w14:textId="77777777" w:rsidR="000C282C" w:rsidRPr="000C282C" w:rsidRDefault="000C282C" w:rsidP="000C282C">
            <w:pPr>
              <w:pStyle w:val="aa"/>
              <w:rPr>
                <w:rFonts w:ascii="Roboto" w:hAnsi="Roboto"/>
              </w:rPr>
            </w:pPr>
            <w:r w:rsidRPr="000C282C">
              <w:rPr>
                <w:bdr w:val="none" w:sz="0" w:space="0" w:color="auto" w:frame="1"/>
              </w:rPr>
              <w:t>bottom</w:t>
            </w:r>
          </w:p>
        </w:tc>
        <w:tc>
          <w:tcPr>
            <w:tcW w:w="4036" w:type="pct"/>
            <w:shd w:val="clear" w:color="auto" w:fill="FFFFFF"/>
            <w:hideMark/>
          </w:tcPr>
          <w:p w14:paraId="67884618" w14:textId="77777777" w:rsidR="000C282C" w:rsidRPr="000C282C" w:rsidRDefault="000C282C" w:rsidP="000C282C">
            <w:pPr>
              <w:pStyle w:val="aa"/>
              <w:rPr>
                <w:rFonts w:ascii="Roboto" w:hAnsi="Roboto"/>
              </w:rPr>
            </w:pPr>
            <w:r w:rsidRPr="000C282C">
              <w:rPr>
                <w:rFonts w:ascii="Roboto" w:hAnsi="Roboto"/>
              </w:rPr>
              <w:t>将对象放在其容器底部，不改变其大小。</w:t>
            </w:r>
          </w:p>
        </w:tc>
      </w:tr>
      <w:tr w:rsidR="000C282C" w:rsidRPr="000C282C" w14:paraId="5E6D3368" w14:textId="77777777" w:rsidTr="00C350D3">
        <w:tc>
          <w:tcPr>
            <w:tcW w:w="964" w:type="pct"/>
            <w:shd w:val="clear" w:color="auto" w:fill="FFFFFF"/>
            <w:hideMark/>
          </w:tcPr>
          <w:p w14:paraId="05DEE423" w14:textId="77777777" w:rsidR="000C282C" w:rsidRPr="000C282C" w:rsidRDefault="000C282C" w:rsidP="000C282C">
            <w:pPr>
              <w:pStyle w:val="aa"/>
              <w:rPr>
                <w:rFonts w:ascii="Roboto" w:hAnsi="Roboto"/>
              </w:rPr>
            </w:pPr>
            <w:r w:rsidRPr="000C282C">
              <w:rPr>
                <w:bdr w:val="none" w:sz="0" w:space="0" w:color="auto" w:frame="1"/>
              </w:rPr>
              <w:t>left</w:t>
            </w:r>
          </w:p>
        </w:tc>
        <w:tc>
          <w:tcPr>
            <w:tcW w:w="4036" w:type="pct"/>
            <w:shd w:val="clear" w:color="auto" w:fill="FFFFFF"/>
            <w:hideMark/>
          </w:tcPr>
          <w:p w14:paraId="52E2B601" w14:textId="77777777" w:rsidR="000C282C" w:rsidRPr="000C282C" w:rsidRDefault="000C282C" w:rsidP="000C282C">
            <w:pPr>
              <w:pStyle w:val="aa"/>
              <w:rPr>
                <w:rFonts w:ascii="Roboto" w:hAnsi="Roboto"/>
              </w:rPr>
            </w:pPr>
            <w:r w:rsidRPr="000C282C">
              <w:rPr>
                <w:rFonts w:ascii="Roboto" w:hAnsi="Roboto"/>
              </w:rPr>
              <w:t>将对象放在其容器左边缘，不改变其大小。这是默认值。</w:t>
            </w:r>
          </w:p>
        </w:tc>
      </w:tr>
      <w:tr w:rsidR="000C282C" w:rsidRPr="000C282C" w14:paraId="68201BFF" w14:textId="77777777" w:rsidTr="00C350D3">
        <w:tc>
          <w:tcPr>
            <w:tcW w:w="964" w:type="pct"/>
            <w:shd w:val="clear" w:color="auto" w:fill="FFFFFF"/>
            <w:hideMark/>
          </w:tcPr>
          <w:p w14:paraId="1E59FDF7" w14:textId="77777777" w:rsidR="000C282C" w:rsidRPr="000C282C" w:rsidRDefault="000C282C" w:rsidP="000C282C">
            <w:pPr>
              <w:pStyle w:val="aa"/>
              <w:rPr>
                <w:rFonts w:ascii="Roboto" w:hAnsi="Roboto"/>
              </w:rPr>
            </w:pPr>
            <w:r w:rsidRPr="000C282C">
              <w:rPr>
                <w:bdr w:val="none" w:sz="0" w:space="0" w:color="auto" w:frame="1"/>
              </w:rPr>
              <w:t>right</w:t>
            </w:r>
          </w:p>
        </w:tc>
        <w:tc>
          <w:tcPr>
            <w:tcW w:w="4036" w:type="pct"/>
            <w:shd w:val="clear" w:color="auto" w:fill="FFFFFF"/>
            <w:hideMark/>
          </w:tcPr>
          <w:p w14:paraId="7D70B6C2" w14:textId="77777777" w:rsidR="000C282C" w:rsidRPr="000C282C" w:rsidRDefault="000C282C" w:rsidP="000C282C">
            <w:pPr>
              <w:pStyle w:val="aa"/>
              <w:rPr>
                <w:rFonts w:ascii="Roboto" w:hAnsi="Roboto"/>
              </w:rPr>
            </w:pPr>
            <w:r w:rsidRPr="000C282C">
              <w:rPr>
                <w:rFonts w:ascii="Roboto" w:hAnsi="Roboto"/>
              </w:rPr>
              <w:t>将对象放在其容器右边缘，不改变其大小。</w:t>
            </w:r>
          </w:p>
        </w:tc>
      </w:tr>
      <w:tr w:rsidR="000C282C" w:rsidRPr="000C282C" w14:paraId="2C4010ED" w14:textId="77777777" w:rsidTr="00C350D3">
        <w:tc>
          <w:tcPr>
            <w:tcW w:w="964" w:type="pct"/>
            <w:shd w:val="clear" w:color="auto" w:fill="FFFFFF"/>
            <w:hideMark/>
          </w:tcPr>
          <w:p w14:paraId="32DEF8A7" w14:textId="77777777" w:rsidR="000C282C" w:rsidRPr="000C282C" w:rsidRDefault="000C282C" w:rsidP="000C282C">
            <w:pPr>
              <w:pStyle w:val="aa"/>
              <w:rPr>
                <w:rFonts w:ascii="Roboto" w:hAnsi="Roboto"/>
              </w:rPr>
            </w:pPr>
            <w:proofErr w:type="spellStart"/>
            <w:r w:rsidRPr="000C282C">
              <w:rPr>
                <w:bdr w:val="none" w:sz="0" w:space="0" w:color="auto" w:frame="1"/>
              </w:rPr>
              <w:t>center_vertical</w:t>
            </w:r>
            <w:proofErr w:type="spellEnd"/>
          </w:p>
        </w:tc>
        <w:tc>
          <w:tcPr>
            <w:tcW w:w="4036" w:type="pct"/>
            <w:shd w:val="clear" w:color="auto" w:fill="FFFFFF"/>
            <w:hideMark/>
          </w:tcPr>
          <w:p w14:paraId="2EF5F18A" w14:textId="77777777" w:rsidR="000C282C" w:rsidRPr="000C282C" w:rsidRDefault="000C282C" w:rsidP="000C282C">
            <w:pPr>
              <w:pStyle w:val="aa"/>
              <w:rPr>
                <w:rFonts w:ascii="Roboto" w:hAnsi="Roboto"/>
              </w:rPr>
            </w:pPr>
            <w:r w:rsidRPr="000C282C">
              <w:rPr>
                <w:rFonts w:ascii="Roboto" w:hAnsi="Roboto"/>
              </w:rPr>
              <w:t>将对象放在其容器的垂直中心，不改变其大小。</w:t>
            </w:r>
          </w:p>
        </w:tc>
      </w:tr>
      <w:tr w:rsidR="000C282C" w:rsidRPr="000C282C" w14:paraId="06F24185" w14:textId="77777777" w:rsidTr="00C350D3">
        <w:tc>
          <w:tcPr>
            <w:tcW w:w="964" w:type="pct"/>
            <w:shd w:val="clear" w:color="auto" w:fill="FFFFFF"/>
            <w:hideMark/>
          </w:tcPr>
          <w:p w14:paraId="30D62D1D" w14:textId="77777777" w:rsidR="000C282C" w:rsidRPr="000C282C" w:rsidRDefault="000C282C" w:rsidP="000C282C">
            <w:pPr>
              <w:pStyle w:val="aa"/>
              <w:rPr>
                <w:rFonts w:ascii="Roboto" w:hAnsi="Roboto"/>
              </w:rPr>
            </w:pPr>
            <w:proofErr w:type="spellStart"/>
            <w:r w:rsidRPr="000C282C">
              <w:rPr>
                <w:bdr w:val="none" w:sz="0" w:space="0" w:color="auto" w:frame="1"/>
              </w:rPr>
              <w:t>fill_vertical</w:t>
            </w:r>
            <w:proofErr w:type="spellEnd"/>
          </w:p>
        </w:tc>
        <w:tc>
          <w:tcPr>
            <w:tcW w:w="4036" w:type="pct"/>
            <w:shd w:val="clear" w:color="auto" w:fill="FFFFFF"/>
            <w:hideMark/>
          </w:tcPr>
          <w:p w14:paraId="238D8349" w14:textId="77777777" w:rsidR="000C282C" w:rsidRPr="000C282C" w:rsidRDefault="000C282C" w:rsidP="000C282C">
            <w:pPr>
              <w:pStyle w:val="aa"/>
              <w:rPr>
                <w:rFonts w:ascii="Roboto" w:hAnsi="Roboto"/>
              </w:rPr>
            </w:pPr>
            <w:r w:rsidRPr="000C282C">
              <w:rPr>
                <w:rFonts w:ascii="Roboto" w:hAnsi="Roboto"/>
              </w:rPr>
              <w:t>按需要扩展对象的垂直大小，使其完全适应其容器。</w:t>
            </w:r>
          </w:p>
        </w:tc>
      </w:tr>
      <w:tr w:rsidR="000C282C" w:rsidRPr="000C282C" w14:paraId="6A1BDC38" w14:textId="77777777" w:rsidTr="00C350D3">
        <w:tc>
          <w:tcPr>
            <w:tcW w:w="964" w:type="pct"/>
            <w:shd w:val="clear" w:color="auto" w:fill="FFFFFF"/>
            <w:hideMark/>
          </w:tcPr>
          <w:p w14:paraId="16C82F0F" w14:textId="77777777" w:rsidR="000C282C" w:rsidRPr="000C282C" w:rsidRDefault="000C282C" w:rsidP="000C282C">
            <w:pPr>
              <w:pStyle w:val="aa"/>
              <w:rPr>
                <w:rFonts w:ascii="Roboto" w:hAnsi="Roboto"/>
              </w:rPr>
            </w:pPr>
            <w:proofErr w:type="spellStart"/>
            <w:r w:rsidRPr="000C282C">
              <w:rPr>
                <w:bdr w:val="none" w:sz="0" w:space="0" w:color="auto" w:frame="1"/>
              </w:rPr>
              <w:t>center_horizontal</w:t>
            </w:r>
            <w:proofErr w:type="spellEnd"/>
          </w:p>
        </w:tc>
        <w:tc>
          <w:tcPr>
            <w:tcW w:w="4036" w:type="pct"/>
            <w:shd w:val="clear" w:color="auto" w:fill="FFFFFF"/>
            <w:hideMark/>
          </w:tcPr>
          <w:p w14:paraId="18C21E94" w14:textId="77777777" w:rsidR="000C282C" w:rsidRPr="000C282C" w:rsidRDefault="000C282C" w:rsidP="000C282C">
            <w:pPr>
              <w:pStyle w:val="aa"/>
              <w:rPr>
                <w:rFonts w:ascii="Roboto" w:hAnsi="Roboto"/>
              </w:rPr>
            </w:pPr>
            <w:r w:rsidRPr="000C282C">
              <w:rPr>
                <w:rFonts w:ascii="Roboto" w:hAnsi="Roboto"/>
              </w:rPr>
              <w:t>将对象放在其容器的水平中心，不改变其大小。</w:t>
            </w:r>
          </w:p>
        </w:tc>
      </w:tr>
      <w:tr w:rsidR="000C282C" w:rsidRPr="000C282C" w14:paraId="57F24896" w14:textId="77777777" w:rsidTr="00C350D3">
        <w:tc>
          <w:tcPr>
            <w:tcW w:w="964" w:type="pct"/>
            <w:shd w:val="clear" w:color="auto" w:fill="FFFFFF"/>
            <w:hideMark/>
          </w:tcPr>
          <w:p w14:paraId="49DC42FC" w14:textId="77777777" w:rsidR="000C282C" w:rsidRPr="000C282C" w:rsidRDefault="000C282C" w:rsidP="000C282C">
            <w:pPr>
              <w:pStyle w:val="aa"/>
              <w:rPr>
                <w:rFonts w:ascii="Roboto" w:hAnsi="Roboto"/>
              </w:rPr>
            </w:pPr>
            <w:proofErr w:type="spellStart"/>
            <w:r w:rsidRPr="000C282C">
              <w:rPr>
                <w:bdr w:val="none" w:sz="0" w:space="0" w:color="auto" w:frame="1"/>
              </w:rPr>
              <w:t>fill_horizontal</w:t>
            </w:r>
            <w:proofErr w:type="spellEnd"/>
          </w:p>
        </w:tc>
        <w:tc>
          <w:tcPr>
            <w:tcW w:w="4036" w:type="pct"/>
            <w:shd w:val="clear" w:color="auto" w:fill="FFFFFF"/>
            <w:hideMark/>
          </w:tcPr>
          <w:p w14:paraId="220293F1" w14:textId="77777777" w:rsidR="000C282C" w:rsidRPr="000C282C" w:rsidRDefault="000C282C" w:rsidP="000C282C">
            <w:pPr>
              <w:pStyle w:val="aa"/>
              <w:rPr>
                <w:rFonts w:ascii="Roboto" w:hAnsi="Roboto"/>
              </w:rPr>
            </w:pPr>
            <w:r w:rsidRPr="000C282C">
              <w:rPr>
                <w:rFonts w:ascii="Roboto" w:hAnsi="Roboto"/>
              </w:rPr>
              <w:t>按需要扩展对象的水平大小，使其完全适应其容器。</w:t>
            </w:r>
          </w:p>
        </w:tc>
      </w:tr>
      <w:tr w:rsidR="000C282C" w:rsidRPr="000C282C" w14:paraId="2454088D" w14:textId="77777777" w:rsidTr="00C350D3">
        <w:tc>
          <w:tcPr>
            <w:tcW w:w="964" w:type="pct"/>
            <w:shd w:val="clear" w:color="auto" w:fill="FFFFFF"/>
            <w:hideMark/>
          </w:tcPr>
          <w:p w14:paraId="04D779A3" w14:textId="77777777" w:rsidR="000C282C" w:rsidRPr="000C282C" w:rsidRDefault="000C282C" w:rsidP="000C282C">
            <w:pPr>
              <w:pStyle w:val="aa"/>
              <w:rPr>
                <w:rFonts w:ascii="Roboto" w:hAnsi="Roboto"/>
              </w:rPr>
            </w:pPr>
            <w:r w:rsidRPr="000C282C">
              <w:rPr>
                <w:bdr w:val="none" w:sz="0" w:space="0" w:color="auto" w:frame="1"/>
              </w:rPr>
              <w:t>center</w:t>
            </w:r>
          </w:p>
        </w:tc>
        <w:tc>
          <w:tcPr>
            <w:tcW w:w="4036" w:type="pct"/>
            <w:shd w:val="clear" w:color="auto" w:fill="FFFFFF"/>
            <w:hideMark/>
          </w:tcPr>
          <w:p w14:paraId="59621F35" w14:textId="77777777" w:rsidR="000C282C" w:rsidRPr="000C282C" w:rsidRDefault="000C282C" w:rsidP="000C282C">
            <w:pPr>
              <w:pStyle w:val="aa"/>
              <w:rPr>
                <w:rFonts w:ascii="Roboto" w:hAnsi="Roboto"/>
              </w:rPr>
            </w:pPr>
            <w:r w:rsidRPr="000C282C">
              <w:rPr>
                <w:rFonts w:ascii="Roboto" w:hAnsi="Roboto"/>
              </w:rPr>
              <w:t>将对象放在其容器的水平和垂直轴中心，不改变其大小。</w:t>
            </w:r>
          </w:p>
        </w:tc>
      </w:tr>
      <w:tr w:rsidR="000C282C" w:rsidRPr="000C282C" w14:paraId="008D1312" w14:textId="77777777" w:rsidTr="00C350D3">
        <w:tc>
          <w:tcPr>
            <w:tcW w:w="964" w:type="pct"/>
            <w:shd w:val="clear" w:color="auto" w:fill="FFFFFF"/>
            <w:hideMark/>
          </w:tcPr>
          <w:p w14:paraId="46D8C9F6" w14:textId="77777777" w:rsidR="000C282C" w:rsidRPr="000C282C" w:rsidRDefault="000C282C" w:rsidP="000C282C">
            <w:pPr>
              <w:pStyle w:val="aa"/>
              <w:rPr>
                <w:rFonts w:ascii="Roboto" w:hAnsi="Roboto"/>
              </w:rPr>
            </w:pPr>
            <w:r w:rsidRPr="000C282C">
              <w:rPr>
                <w:bdr w:val="none" w:sz="0" w:space="0" w:color="auto" w:frame="1"/>
              </w:rPr>
              <w:t>fill</w:t>
            </w:r>
          </w:p>
        </w:tc>
        <w:tc>
          <w:tcPr>
            <w:tcW w:w="4036" w:type="pct"/>
            <w:shd w:val="clear" w:color="auto" w:fill="FFFFFF"/>
            <w:hideMark/>
          </w:tcPr>
          <w:p w14:paraId="05C8B9D0" w14:textId="77777777" w:rsidR="000C282C" w:rsidRPr="000C282C" w:rsidRDefault="000C282C" w:rsidP="000C282C">
            <w:pPr>
              <w:pStyle w:val="aa"/>
              <w:rPr>
                <w:rFonts w:ascii="Roboto" w:hAnsi="Roboto"/>
              </w:rPr>
            </w:pPr>
            <w:r w:rsidRPr="000C282C">
              <w:rPr>
                <w:rFonts w:ascii="Roboto" w:hAnsi="Roboto"/>
              </w:rPr>
              <w:t>按需要扩展对象的垂直大小，使其完全适应其容器。</w:t>
            </w:r>
          </w:p>
        </w:tc>
      </w:tr>
      <w:tr w:rsidR="000C282C" w:rsidRPr="000C282C" w14:paraId="61F4689F" w14:textId="77777777" w:rsidTr="00C350D3">
        <w:tc>
          <w:tcPr>
            <w:tcW w:w="964" w:type="pct"/>
            <w:shd w:val="clear" w:color="auto" w:fill="FFFFFF"/>
            <w:hideMark/>
          </w:tcPr>
          <w:p w14:paraId="3F2136FC" w14:textId="77777777" w:rsidR="000C282C" w:rsidRPr="000C282C" w:rsidRDefault="000C282C" w:rsidP="000C282C">
            <w:pPr>
              <w:pStyle w:val="aa"/>
              <w:rPr>
                <w:rFonts w:ascii="Roboto" w:hAnsi="Roboto"/>
              </w:rPr>
            </w:pPr>
            <w:proofErr w:type="spellStart"/>
            <w:r w:rsidRPr="000C282C">
              <w:rPr>
                <w:bdr w:val="none" w:sz="0" w:space="0" w:color="auto" w:frame="1"/>
              </w:rPr>
              <w:t>clip_vertical</w:t>
            </w:r>
            <w:proofErr w:type="spellEnd"/>
          </w:p>
        </w:tc>
        <w:tc>
          <w:tcPr>
            <w:tcW w:w="4036" w:type="pct"/>
            <w:shd w:val="clear" w:color="auto" w:fill="FFFFFF"/>
            <w:hideMark/>
          </w:tcPr>
          <w:p w14:paraId="78474A25" w14:textId="77777777" w:rsidR="000C282C" w:rsidRPr="000C282C" w:rsidRDefault="000C282C" w:rsidP="000C282C">
            <w:pPr>
              <w:pStyle w:val="aa"/>
              <w:rPr>
                <w:rFonts w:ascii="Roboto" w:hAnsi="Roboto"/>
              </w:rPr>
            </w:pPr>
            <w:r w:rsidRPr="000C282C">
              <w:rPr>
                <w:rFonts w:ascii="Roboto" w:hAnsi="Roboto"/>
              </w:rPr>
              <w:t>可设置为让子元素的上边缘和</w:t>
            </w:r>
            <w:r w:rsidRPr="000C282C">
              <w:rPr>
                <w:rFonts w:ascii="Roboto" w:hAnsi="Roboto"/>
              </w:rPr>
              <w:t>/</w:t>
            </w:r>
            <w:r w:rsidRPr="000C282C">
              <w:rPr>
                <w:rFonts w:ascii="Roboto" w:hAnsi="Roboto"/>
              </w:rPr>
              <w:t>或下边缘裁剪至其容器边界的附加选项。裁剪基于垂直重力：顶部重力裁剪上边缘，底部重力裁剪下边缘，任一重力不会同时裁剪两边。</w:t>
            </w:r>
          </w:p>
        </w:tc>
      </w:tr>
      <w:tr w:rsidR="000C282C" w:rsidRPr="000C282C" w14:paraId="73A24A62" w14:textId="77777777" w:rsidTr="00C350D3">
        <w:tc>
          <w:tcPr>
            <w:tcW w:w="964" w:type="pct"/>
            <w:shd w:val="clear" w:color="auto" w:fill="FFFFFF"/>
            <w:hideMark/>
          </w:tcPr>
          <w:p w14:paraId="785E8D46" w14:textId="77777777" w:rsidR="000C282C" w:rsidRPr="000C282C" w:rsidRDefault="000C282C" w:rsidP="000C282C">
            <w:pPr>
              <w:pStyle w:val="aa"/>
              <w:rPr>
                <w:rFonts w:ascii="Roboto" w:hAnsi="Roboto"/>
              </w:rPr>
            </w:pPr>
            <w:proofErr w:type="spellStart"/>
            <w:r w:rsidRPr="000C282C">
              <w:rPr>
                <w:bdr w:val="none" w:sz="0" w:space="0" w:color="auto" w:frame="1"/>
              </w:rPr>
              <w:t>clip_horizontal</w:t>
            </w:r>
            <w:proofErr w:type="spellEnd"/>
          </w:p>
        </w:tc>
        <w:tc>
          <w:tcPr>
            <w:tcW w:w="4036" w:type="pct"/>
            <w:shd w:val="clear" w:color="auto" w:fill="FFFFFF"/>
            <w:hideMark/>
          </w:tcPr>
          <w:p w14:paraId="5E5EBDC0" w14:textId="77777777" w:rsidR="000C282C" w:rsidRPr="000C282C" w:rsidRDefault="000C282C" w:rsidP="000C282C">
            <w:pPr>
              <w:pStyle w:val="aa"/>
              <w:rPr>
                <w:rFonts w:ascii="Roboto" w:hAnsi="Roboto"/>
              </w:rPr>
            </w:pPr>
            <w:r w:rsidRPr="000C282C">
              <w:rPr>
                <w:rFonts w:ascii="Roboto" w:hAnsi="Roboto"/>
              </w:rPr>
              <w:t>可设置为让子元素的左边和</w:t>
            </w:r>
            <w:r w:rsidRPr="000C282C">
              <w:rPr>
                <w:rFonts w:ascii="Roboto" w:hAnsi="Roboto"/>
              </w:rPr>
              <w:t>/</w:t>
            </w:r>
            <w:r w:rsidRPr="000C282C">
              <w:rPr>
                <w:rFonts w:ascii="Roboto" w:hAnsi="Roboto"/>
              </w:rPr>
              <w:t>或右边裁剪至其容器边界的附加选项。裁剪基于水平重力：左边重力裁剪右边缘，右边重力裁剪左边缘，任一重力不会同时裁剪两边。</w:t>
            </w:r>
          </w:p>
        </w:tc>
      </w:tr>
    </w:tbl>
    <w:p w14:paraId="75F36F40" w14:textId="5EA66BC9" w:rsidR="00C350D3" w:rsidRDefault="002A57C4" w:rsidP="002A57C4">
      <w:pPr>
        <w:pStyle w:val="a5"/>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p>
    <w:p w14:paraId="649EBF54" w14:textId="56F451D0" w:rsidR="00725785" w:rsidRDefault="00725785" w:rsidP="00317266">
      <w:pPr>
        <w:pStyle w:val="4"/>
        <w:rPr>
          <w:rFonts w:hint="eastAsia"/>
        </w:rPr>
      </w:pPr>
      <w:r>
        <w:rPr>
          <w:rFonts w:hint="eastAsia"/>
        </w:rPr>
        <w:t>形状对象</w:t>
      </w:r>
    </w:p>
    <w:p w14:paraId="391EE4F7" w14:textId="77777777" w:rsidR="00725785" w:rsidRDefault="00725785" w:rsidP="00725785">
      <w:pPr>
        <w:rPr>
          <w:rFonts w:hint="eastAsia"/>
        </w:rPr>
      </w:pPr>
      <w:r>
        <w:rPr>
          <w:rFonts w:hint="eastAsia"/>
        </w:rPr>
        <w:t>这是一种在</w:t>
      </w:r>
      <w:r>
        <w:rPr>
          <w:rFonts w:hint="eastAsia"/>
        </w:rPr>
        <w:t xml:space="preserve"> XML </w:t>
      </w:r>
      <w:r>
        <w:rPr>
          <w:rFonts w:hint="eastAsia"/>
        </w:rPr>
        <w:t>文件中定义的通用形状。</w:t>
      </w:r>
    </w:p>
    <w:p w14:paraId="239AE2A2" w14:textId="77777777" w:rsidR="00725785" w:rsidRDefault="00725785" w:rsidP="001023EE">
      <w:pPr>
        <w:pStyle w:val="a0"/>
        <w:ind w:firstLine="482"/>
        <w:rPr>
          <w:rFonts w:hint="eastAsia"/>
        </w:rPr>
      </w:pPr>
      <w:r>
        <w:rPr>
          <w:rFonts w:hint="eastAsia"/>
        </w:rPr>
        <w:t>文件位置：</w:t>
      </w:r>
    </w:p>
    <w:p w14:paraId="600E2CB4" w14:textId="71519B27" w:rsidR="00725785" w:rsidRDefault="00725785" w:rsidP="00A82DFF">
      <w:pPr>
        <w:pStyle w:val="20"/>
        <w:ind w:firstLine="720"/>
        <w:rPr>
          <w:rFonts w:hint="eastAsia"/>
        </w:rPr>
      </w:pPr>
      <w:r>
        <w:t>res/drawable/filename.xml</w:t>
      </w:r>
      <w:r w:rsidR="001023EE">
        <w:rPr>
          <w:rFonts w:hint="eastAsia"/>
        </w:rPr>
        <w:t>，</w:t>
      </w:r>
      <w:r>
        <w:rPr>
          <w:rFonts w:hint="eastAsia"/>
        </w:rPr>
        <w:t>文件名用作资源</w:t>
      </w:r>
      <w:r>
        <w:rPr>
          <w:rFonts w:hint="eastAsia"/>
        </w:rPr>
        <w:t xml:space="preserve"> ID</w:t>
      </w:r>
      <w:r>
        <w:rPr>
          <w:rFonts w:hint="eastAsia"/>
        </w:rPr>
        <w:t>。</w:t>
      </w:r>
    </w:p>
    <w:p w14:paraId="1AD5DF44" w14:textId="77777777" w:rsidR="00725785" w:rsidRDefault="00725785" w:rsidP="001023EE">
      <w:pPr>
        <w:pStyle w:val="a0"/>
        <w:ind w:firstLine="482"/>
        <w:rPr>
          <w:rFonts w:hint="eastAsia"/>
        </w:rPr>
      </w:pPr>
      <w:r>
        <w:rPr>
          <w:rFonts w:hint="eastAsia"/>
        </w:rPr>
        <w:t>编译资源的数据类型：</w:t>
      </w:r>
    </w:p>
    <w:p w14:paraId="19E3006F" w14:textId="77777777" w:rsidR="00725785" w:rsidRDefault="00725785" w:rsidP="001023EE">
      <w:pPr>
        <w:pStyle w:val="20"/>
        <w:ind w:firstLine="720"/>
        <w:rPr>
          <w:rFonts w:hint="eastAsia"/>
        </w:rPr>
      </w:pPr>
      <w:r>
        <w:rPr>
          <w:rFonts w:hint="eastAsia"/>
        </w:rPr>
        <w:t>指向</w:t>
      </w:r>
      <w:r>
        <w:rPr>
          <w:rFonts w:hint="eastAsia"/>
        </w:rPr>
        <w:t xml:space="preserve"> </w:t>
      </w:r>
      <w:proofErr w:type="spellStart"/>
      <w:r>
        <w:rPr>
          <w:rFonts w:hint="eastAsia"/>
        </w:rPr>
        <w:t>GradientDrawable</w:t>
      </w:r>
      <w:proofErr w:type="spellEnd"/>
      <w:r>
        <w:rPr>
          <w:rFonts w:hint="eastAsia"/>
        </w:rPr>
        <w:t xml:space="preserve"> </w:t>
      </w:r>
      <w:r>
        <w:rPr>
          <w:rFonts w:hint="eastAsia"/>
        </w:rPr>
        <w:t>的资源指针。</w:t>
      </w:r>
    </w:p>
    <w:p w14:paraId="349455CD" w14:textId="77777777" w:rsidR="00725785" w:rsidRDefault="00725785" w:rsidP="001023EE">
      <w:pPr>
        <w:pStyle w:val="a0"/>
        <w:ind w:firstLine="482"/>
        <w:rPr>
          <w:rFonts w:hint="eastAsia"/>
        </w:rPr>
      </w:pPr>
      <w:r>
        <w:rPr>
          <w:rFonts w:hint="eastAsia"/>
        </w:rPr>
        <w:t>资源引用：</w:t>
      </w:r>
    </w:p>
    <w:p w14:paraId="39AC6B25" w14:textId="77777777" w:rsidR="00725785" w:rsidRDefault="00725785" w:rsidP="001023EE">
      <w:pPr>
        <w:pStyle w:val="20"/>
        <w:ind w:firstLine="720"/>
        <w:rPr>
          <w:rFonts w:hint="eastAsia"/>
        </w:rPr>
      </w:pPr>
      <w:r>
        <w:rPr>
          <w:rFonts w:hint="eastAsia"/>
        </w:rPr>
        <w:t>在</w:t>
      </w:r>
      <w:r>
        <w:rPr>
          <w:rFonts w:hint="eastAsia"/>
        </w:rPr>
        <w:t xml:space="preserve"> Java </w:t>
      </w:r>
      <w:r>
        <w:rPr>
          <w:rFonts w:hint="eastAsia"/>
        </w:rPr>
        <w:t>中：</w:t>
      </w:r>
      <w:proofErr w:type="spellStart"/>
      <w:r>
        <w:rPr>
          <w:rFonts w:hint="eastAsia"/>
        </w:rPr>
        <w:t>R.drawable.filename</w:t>
      </w:r>
      <w:proofErr w:type="spellEnd"/>
    </w:p>
    <w:p w14:paraId="269743D5" w14:textId="77777777" w:rsidR="00725785" w:rsidRDefault="00725785" w:rsidP="001023EE">
      <w:pPr>
        <w:pStyle w:val="20"/>
        <w:ind w:firstLine="720"/>
        <w:rPr>
          <w:rFonts w:hint="eastAsia"/>
        </w:rPr>
      </w:pPr>
      <w:r>
        <w:rPr>
          <w:rFonts w:hint="eastAsia"/>
        </w:rPr>
        <w:t>在</w:t>
      </w:r>
      <w:r>
        <w:rPr>
          <w:rFonts w:hint="eastAsia"/>
        </w:rPr>
        <w:t xml:space="preserve"> XML </w:t>
      </w:r>
      <w:r>
        <w:rPr>
          <w:rFonts w:hint="eastAsia"/>
        </w:rPr>
        <w:t>中：</w:t>
      </w:r>
      <w:r>
        <w:rPr>
          <w:rFonts w:hint="eastAsia"/>
        </w:rPr>
        <w:t>@[package:]drawable/filename</w:t>
      </w:r>
    </w:p>
    <w:p w14:paraId="1412109B" w14:textId="77777777" w:rsidR="00725785" w:rsidRDefault="00725785" w:rsidP="00725785">
      <w:pPr>
        <w:rPr>
          <w:rFonts w:hint="eastAsia"/>
        </w:rPr>
      </w:pPr>
      <w:r>
        <w:rPr>
          <w:rFonts w:hint="eastAsia"/>
        </w:rPr>
        <w:t>语法：</w:t>
      </w:r>
    </w:p>
    <w:p w14:paraId="5807EFCA" w14:textId="77777777" w:rsidR="00725785" w:rsidRDefault="00725785" w:rsidP="00E22015">
      <w:pPr>
        <w:pStyle w:val="a6"/>
        <w:ind w:left="240" w:right="720" w:firstLine="180"/>
      </w:pPr>
      <w:r>
        <w:t>&lt;?xml version="1.0" encoding="utf-8"?&gt;</w:t>
      </w:r>
    </w:p>
    <w:p w14:paraId="4386F944" w14:textId="77777777" w:rsidR="00725785" w:rsidRDefault="00725785" w:rsidP="00E22015">
      <w:pPr>
        <w:pStyle w:val="a6"/>
        <w:ind w:left="240" w:right="720" w:firstLine="180"/>
      </w:pPr>
      <w:r>
        <w:t>&lt;shape</w:t>
      </w:r>
    </w:p>
    <w:p w14:paraId="2C157A39" w14:textId="77777777" w:rsidR="00725785" w:rsidRDefault="00725785" w:rsidP="00E22015">
      <w:pPr>
        <w:pStyle w:val="a6"/>
        <w:ind w:left="240" w:right="720" w:firstLine="180"/>
      </w:pPr>
      <w:r>
        <w:t xml:space="preserve">    </w:t>
      </w:r>
      <w:proofErr w:type="spellStart"/>
      <w:r>
        <w:t>xmlns:android</w:t>
      </w:r>
      <w:proofErr w:type="spellEnd"/>
      <w:r>
        <w:t>="http://schemas.android.com/</w:t>
      </w:r>
      <w:proofErr w:type="spellStart"/>
      <w:r>
        <w:t>apk</w:t>
      </w:r>
      <w:proofErr w:type="spellEnd"/>
      <w:r>
        <w:t>/res/android"</w:t>
      </w:r>
    </w:p>
    <w:p w14:paraId="4EFEB259" w14:textId="77777777" w:rsidR="00725785" w:rsidRDefault="00725785" w:rsidP="00E22015">
      <w:pPr>
        <w:pStyle w:val="a6"/>
        <w:ind w:left="240" w:right="720" w:firstLine="180"/>
      </w:pPr>
      <w:r>
        <w:t xml:space="preserve">    </w:t>
      </w:r>
      <w:proofErr w:type="spellStart"/>
      <w:r>
        <w:t>android:shape</w:t>
      </w:r>
      <w:proofErr w:type="spellEnd"/>
      <w:r>
        <w:t>=["rectangle" | "oval" | "line" | "ring"] &gt;</w:t>
      </w:r>
    </w:p>
    <w:p w14:paraId="1C0CF1C7" w14:textId="77777777" w:rsidR="00725785" w:rsidRDefault="00725785" w:rsidP="00E22015">
      <w:pPr>
        <w:pStyle w:val="a6"/>
        <w:ind w:left="240" w:right="720" w:firstLine="180"/>
      </w:pPr>
      <w:r>
        <w:lastRenderedPageBreak/>
        <w:t xml:space="preserve">    &lt;corners</w:t>
      </w:r>
    </w:p>
    <w:p w14:paraId="37A412EB" w14:textId="77777777" w:rsidR="00725785" w:rsidRDefault="00725785" w:rsidP="00E22015">
      <w:pPr>
        <w:pStyle w:val="a6"/>
        <w:ind w:left="240" w:right="720" w:firstLine="180"/>
      </w:pPr>
      <w:r>
        <w:t xml:space="preserve">        </w:t>
      </w:r>
      <w:proofErr w:type="spellStart"/>
      <w:r>
        <w:t>android:radius</w:t>
      </w:r>
      <w:proofErr w:type="spellEnd"/>
      <w:r>
        <w:t>="integer"</w:t>
      </w:r>
    </w:p>
    <w:p w14:paraId="2C76A0FB" w14:textId="77777777" w:rsidR="00725785" w:rsidRDefault="00725785" w:rsidP="00E22015">
      <w:pPr>
        <w:pStyle w:val="a6"/>
        <w:ind w:left="240" w:right="720" w:firstLine="180"/>
      </w:pPr>
      <w:r>
        <w:t xml:space="preserve">        </w:t>
      </w:r>
      <w:proofErr w:type="spellStart"/>
      <w:r>
        <w:t>android:topLeftRadius</w:t>
      </w:r>
      <w:proofErr w:type="spellEnd"/>
      <w:r>
        <w:t>="integer"</w:t>
      </w:r>
    </w:p>
    <w:p w14:paraId="5E0A8E54" w14:textId="77777777" w:rsidR="00725785" w:rsidRDefault="00725785" w:rsidP="00E22015">
      <w:pPr>
        <w:pStyle w:val="a6"/>
        <w:ind w:left="240" w:right="720" w:firstLine="180"/>
      </w:pPr>
      <w:r>
        <w:t xml:space="preserve">        </w:t>
      </w:r>
      <w:proofErr w:type="spellStart"/>
      <w:r>
        <w:t>android:topRightRadius</w:t>
      </w:r>
      <w:proofErr w:type="spellEnd"/>
      <w:r>
        <w:t>="integer"</w:t>
      </w:r>
    </w:p>
    <w:p w14:paraId="560321DA" w14:textId="77777777" w:rsidR="00725785" w:rsidRDefault="00725785" w:rsidP="00E22015">
      <w:pPr>
        <w:pStyle w:val="a6"/>
        <w:ind w:left="240" w:right="720" w:firstLine="180"/>
      </w:pPr>
      <w:r>
        <w:t xml:space="preserve">        </w:t>
      </w:r>
      <w:proofErr w:type="spellStart"/>
      <w:r>
        <w:t>android:bottomLeftRadius</w:t>
      </w:r>
      <w:proofErr w:type="spellEnd"/>
      <w:r>
        <w:t>="integer"</w:t>
      </w:r>
    </w:p>
    <w:p w14:paraId="51369344" w14:textId="77777777" w:rsidR="00725785" w:rsidRDefault="00725785" w:rsidP="00E22015">
      <w:pPr>
        <w:pStyle w:val="a6"/>
        <w:ind w:left="240" w:right="720" w:firstLine="180"/>
      </w:pPr>
      <w:r>
        <w:t xml:space="preserve">        </w:t>
      </w:r>
      <w:proofErr w:type="spellStart"/>
      <w:r>
        <w:t>android:bottomRightRadius</w:t>
      </w:r>
      <w:proofErr w:type="spellEnd"/>
      <w:r>
        <w:t>="integer" /&gt;</w:t>
      </w:r>
    </w:p>
    <w:p w14:paraId="35BC8733" w14:textId="77777777" w:rsidR="00725785" w:rsidRDefault="00725785" w:rsidP="00E22015">
      <w:pPr>
        <w:pStyle w:val="a6"/>
        <w:ind w:left="240" w:right="720" w:firstLine="180"/>
      </w:pPr>
      <w:r>
        <w:t xml:space="preserve">    &lt;gradient</w:t>
      </w:r>
    </w:p>
    <w:p w14:paraId="1C9B6DCC" w14:textId="77777777" w:rsidR="00725785" w:rsidRDefault="00725785" w:rsidP="00E22015">
      <w:pPr>
        <w:pStyle w:val="a6"/>
        <w:ind w:left="240" w:right="720" w:firstLine="180"/>
      </w:pPr>
      <w:r>
        <w:t xml:space="preserve">        </w:t>
      </w:r>
      <w:proofErr w:type="spellStart"/>
      <w:r>
        <w:t>android:angle</w:t>
      </w:r>
      <w:proofErr w:type="spellEnd"/>
      <w:r>
        <w:t>="integer"</w:t>
      </w:r>
    </w:p>
    <w:p w14:paraId="11CFDC6A" w14:textId="77777777" w:rsidR="00725785" w:rsidRDefault="00725785" w:rsidP="00E22015">
      <w:pPr>
        <w:pStyle w:val="a6"/>
        <w:ind w:left="240" w:right="720" w:firstLine="180"/>
      </w:pPr>
      <w:r>
        <w:t xml:space="preserve">        </w:t>
      </w:r>
      <w:proofErr w:type="spellStart"/>
      <w:r>
        <w:t>android:centerX</w:t>
      </w:r>
      <w:proofErr w:type="spellEnd"/>
      <w:r>
        <w:t>="float"</w:t>
      </w:r>
    </w:p>
    <w:p w14:paraId="6E4795E9" w14:textId="77777777" w:rsidR="00725785" w:rsidRDefault="00725785" w:rsidP="00E22015">
      <w:pPr>
        <w:pStyle w:val="a6"/>
        <w:ind w:left="240" w:right="720" w:firstLine="180"/>
      </w:pPr>
      <w:r>
        <w:t xml:space="preserve">        </w:t>
      </w:r>
      <w:proofErr w:type="spellStart"/>
      <w:r>
        <w:t>android:centerY</w:t>
      </w:r>
      <w:proofErr w:type="spellEnd"/>
      <w:r>
        <w:t>="float"</w:t>
      </w:r>
    </w:p>
    <w:p w14:paraId="4B4F0FD1" w14:textId="77777777" w:rsidR="00725785" w:rsidRDefault="00725785" w:rsidP="00E22015">
      <w:pPr>
        <w:pStyle w:val="a6"/>
        <w:ind w:left="240" w:right="720" w:firstLine="180"/>
      </w:pPr>
      <w:r>
        <w:t xml:space="preserve">        </w:t>
      </w:r>
      <w:proofErr w:type="spellStart"/>
      <w:r>
        <w:t>android:centerColor</w:t>
      </w:r>
      <w:proofErr w:type="spellEnd"/>
      <w:r>
        <w:t>="integer"</w:t>
      </w:r>
    </w:p>
    <w:p w14:paraId="331EAEA7" w14:textId="77777777" w:rsidR="00725785" w:rsidRDefault="00725785" w:rsidP="00E22015">
      <w:pPr>
        <w:pStyle w:val="a6"/>
        <w:ind w:left="240" w:right="720" w:firstLine="180"/>
      </w:pPr>
      <w:r>
        <w:t xml:space="preserve">        </w:t>
      </w:r>
      <w:proofErr w:type="spellStart"/>
      <w:r>
        <w:t>android:endColor</w:t>
      </w:r>
      <w:proofErr w:type="spellEnd"/>
      <w:r>
        <w:t>="color"</w:t>
      </w:r>
    </w:p>
    <w:p w14:paraId="3B1EFB75" w14:textId="77777777" w:rsidR="00725785" w:rsidRDefault="00725785" w:rsidP="00E22015">
      <w:pPr>
        <w:pStyle w:val="a6"/>
        <w:ind w:left="240" w:right="720" w:firstLine="180"/>
      </w:pPr>
      <w:r>
        <w:t xml:space="preserve">        </w:t>
      </w:r>
      <w:proofErr w:type="spellStart"/>
      <w:r>
        <w:t>android:gradientRadius</w:t>
      </w:r>
      <w:proofErr w:type="spellEnd"/>
      <w:r>
        <w:t>="integer"</w:t>
      </w:r>
    </w:p>
    <w:p w14:paraId="2EA19996" w14:textId="77777777" w:rsidR="00725785" w:rsidRDefault="00725785" w:rsidP="00E22015">
      <w:pPr>
        <w:pStyle w:val="a6"/>
        <w:ind w:left="240" w:right="720" w:firstLine="180"/>
      </w:pPr>
      <w:r>
        <w:t xml:space="preserve">        </w:t>
      </w:r>
      <w:proofErr w:type="spellStart"/>
      <w:r>
        <w:t>android:startColor</w:t>
      </w:r>
      <w:proofErr w:type="spellEnd"/>
      <w:r>
        <w:t>="color"</w:t>
      </w:r>
    </w:p>
    <w:p w14:paraId="088DE06B" w14:textId="77777777" w:rsidR="00725785" w:rsidRDefault="00725785" w:rsidP="00E22015">
      <w:pPr>
        <w:pStyle w:val="a6"/>
        <w:ind w:left="240" w:right="720" w:firstLine="180"/>
      </w:pPr>
      <w:r>
        <w:t xml:space="preserve">        </w:t>
      </w:r>
      <w:proofErr w:type="spellStart"/>
      <w:r>
        <w:t>android:type</w:t>
      </w:r>
      <w:proofErr w:type="spellEnd"/>
      <w:r>
        <w:t>=["linear" | "radial" | "sweep"]</w:t>
      </w:r>
    </w:p>
    <w:p w14:paraId="45E722F1" w14:textId="77777777" w:rsidR="00725785" w:rsidRDefault="00725785" w:rsidP="00E22015">
      <w:pPr>
        <w:pStyle w:val="a6"/>
        <w:ind w:left="240" w:right="720" w:firstLine="180"/>
      </w:pPr>
      <w:r>
        <w:t xml:space="preserve">        </w:t>
      </w:r>
      <w:proofErr w:type="spellStart"/>
      <w:r>
        <w:t>android:useLevel</w:t>
      </w:r>
      <w:proofErr w:type="spellEnd"/>
      <w:r>
        <w:t>=["true" | "false"] /&gt;</w:t>
      </w:r>
    </w:p>
    <w:p w14:paraId="4F34489F" w14:textId="77777777" w:rsidR="00725785" w:rsidRDefault="00725785" w:rsidP="00E22015">
      <w:pPr>
        <w:pStyle w:val="a6"/>
        <w:ind w:left="240" w:right="720" w:firstLine="180"/>
      </w:pPr>
      <w:r>
        <w:t xml:space="preserve">    &lt;padding</w:t>
      </w:r>
    </w:p>
    <w:p w14:paraId="23D2EA22" w14:textId="77777777" w:rsidR="00725785" w:rsidRDefault="00725785" w:rsidP="00E22015">
      <w:pPr>
        <w:pStyle w:val="a6"/>
        <w:ind w:left="240" w:right="720" w:firstLine="180"/>
      </w:pPr>
      <w:r>
        <w:t xml:space="preserve">        </w:t>
      </w:r>
      <w:proofErr w:type="spellStart"/>
      <w:r>
        <w:t>android:left</w:t>
      </w:r>
      <w:proofErr w:type="spellEnd"/>
      <w:r>
        <w:t>="integer"</w:t>
      </w:r>
    </w:p>
    <w:p w14:paraId="6D6CE32E" w14:textId="77777777" w:rsidR="00725785" w:rsidRDefault="00725785" w:rsidP="00E22015">
      <w:pPr>
        <w:pStyle w:val="a6"/>
        <w:ind w:left="240" w:right="720" w:firstLine="180"/>
      </w:pPr>
      <w:r>
        <w:t xml:space="preserve">        </w:t>
      </w:r>
      <w:proofErr w:type="spellStart"/>
      <w:r>
        <w:t>android:top</w:t>
      </w:r>
      <w:proofErr w:type="spellEnd"/>
      <w:r>
        <w:t>="integer"</w:t>
      </w:r>
    </w:p>
    <w:p w14:paraId="05544AD5" w14:textId="77777777" w:rsidR="00725785" w:rsidRDefault="00725785" w:rsidP="00E22015">
      <w:pPr>
        <w:pStyle w:val="a6"/>
        <w:ind w:left="240" w:right="720" w:firstLine="180"/>
      </w:pPr>
      <w:r>
        <w:t xml:space="preserve">        </w:t>
      </w:r>
      <w:proofErr w:type="spellStart"/>
      <w:r>
        <w:t>android:right</w:t>
      </w:r>
      <w:proofErr w:type="spellEnd"/>
      <w:r>
        <w:t>="integer"</w:t>
      </w:r>
    </w:p>
    <w:p w14:paraId="0DC78F3F" w14:textId="77777777" w:rsidR="00725785" w:rsidRDefault="00725785" w:rsidP="00E22015">
      <w:pPr>
        <w:pStyle w:val="a6"/>
        <w:ind w:left="240" w:right="720" w:firstLine="180"/>
      </w:pPr>
      <w:r>
        <w:t xml:space="preserve">        </w:t>
      </w:r>
      <w:proofErr w:type="spellStart"/>
      <w:r>
        <w:t>android:bottom</w:t>
      </w:r>
      <w:proofErr w:type="spellEnd"/>
      <w:r>
        <w:t>="integer" /&gt;</w:t>
      </w:r>
    </w:p>
    <w:p w14:paraId="3BCF0A67" w14:textId="77777777" w:rsidR="00725785" w:rsidRDefault="00725785" w:rsidP="00E22015">
      <w:pPr>
        <w:pStyle w:val="a6"/>
        <w:ind w:left="240" w:right="720" w:firstLine="180"/>
      </w:pPr>
      <w:r>
        <w:t xml:space="preserve">    &lt;size</w:t>
      </w:r>
    </w:p>
    <w:p w14:paraId="10CED2D5" w14:textId="77777777" w:rsidR="00725785" w:rsidRDefault="00725785" w:rsidP="00E22015">
      <w:pPr>
        <w:pStyle w:val="a6"/>
        <w:ind w:left="240" w:right="720" w:firstLine="180"/>
      </w:pPr>
      <w:r>
        <w:t xml:space="preserve">        </w:t>
      </w:r>
      <w:proofErr w:type="spellStart"/>
      <w:r>
        <w:t>android:width</w:t>
      </w:r>
      <w:proofErr w:type="spellEnd"/>
      <w:r>
        <w:t>="integer"</w:t>
      </w:r>
    </w:p>
    <w:p w14:paraId="697AFECE" w14:textId="77777777" w:rsidR="00725785" w:rsidRDefault="00725785" w:rsidP="00E22015">
      <w:pPr>
        <w:pStyle w:val="a6"/>
        <w:ind w:left="240" w:right="720" w:firstLine="180"/>
      </w:pPr>
      <w:r>
        <w:t xml:space="preserve">        </w:t>
      </w:r>
      <w:proofErr w:type="spellStart"/>
      <w:r>
        <w:t>android:height</w:t>
      </w:r>
      <w:proofErr w:type="spellEnd"/>
      <w:r>
        <w:t>="integer" /&gt;</w:t>
      </w:r>
    </w:p>
    <w:p w14:paraId="2E8E2557" w14:textId="77777777" w:rsidR="00725785" w:rsidRDefault="00725785" w:rsidP="00E22015">
      <w:pPr>
        <w:pStyle w:val="a6"/>
        <w:ind w:left="240" w:right="720" w:firstLine="180"/>
      </w:pPr>
      <w:r>
        <w:t xml:space="preserve">    &lt;solid</w:t>
      </w:r>
    </w:p>
    <w:p w14:paraId="1E3B41CA" w14:textId="77777777" w:rsidR="00725785" w:rsidRDefault="00725785" w:rsidP="00E22015">
      <w:pPr>
        <w:pStyle w:val="a6"/>
        <w:ind w:left="240" w:right="720" w:firstLine="180"/>
      </w:pPr>
      <w:r>
        <w:t xml:space="preserve">        </w:t>
      </w:r>
      <w:proofErr w:type="spellStart"/>
      <w:r>
        <w:t>android:color</w:t>
      </w:r>
      <w:proofErr w:type="spellEnd"/>
      <w:r>
        <w:t>="color" /&gt;</w:t>
      </w:r>
    </w:p>
    <w:p w14:paraId="6257AB49" w14:textId="77777777" w:rsidR="00725785" w:rsidRDefault="00725785" w:rsidP="00E22015">
      <w:pPr>
        <w:pStyle w:val="a6"/>
        <w:ind w:left="240" w:right="720" w:firstLine="180"/>
      </w:pPr>
      <w:r>
        <w:t xml:space="preserve">    &lt;stroke</w:t>
      </w:r>
    </w:p>
    <w:p w14:paraId="5853059B" w14:textId="77777777" w:rsidR="00725785" w:rsidRDefault="00725785" w:rsidP="00E22015">
      <w:pPr>
        <w:pStyle w:val="a6"/>
        <w:ind w:left="240" w:right="720" w:firstLine="180"/>
      </w:pPr>
      <w:r>
        <w:t xml:space="preserve">        </w:t>
      </w:r>
      <w:proofErr w:type="spellStart"/>
      <w:r>
        <w:t>android:width</w:t>
      </w:r>
      <w:proofErr w:type="spellEnd"/>
      <w:r>
        <w:t>="integer"</w:t>
      </w:r>
    </w:p>
    <w:p w14:paraId="040AEF58" w14:textId="77777777" w:rsidR="00725785" w:rsidRDefault="00725785" w:rsidP="00E22015">
      <w:pPr>
        <w:pStyle w:val="a6"/>
        <w:ind w:left="240" w:right="720" w:firstLine="180"/>
      </w:pPr>
      <w:r>
        <w:t xml:space="preserve">        </w:t>
      </w:r>
      <w:proofErr w:type="spellStart"/>
      <w:r>
        <w:t>android:color</w:t>
      </w:r>
      <w:proofErr w:type="spellEnd"/>
      <w:r>
        <w:t>="color"</w:t>
      </w:r>
    </w:p>
    <w:p w14:paraId="328CA2E4" w14:textId="77777777" w:rsidR="00725785" w:rsidRDefault="00725785" w:rsidP="00E22015">
      <w:pPr>
        <w:pStyle w:val="a6"/>
        <w:ind w:left="240" w:right="720" w:firstLine="180"/>
      </w:pPr>
      <w:r>
        <w:t xml:space="preserve">        </w:t>
      </w:r>
      <w:proofErr w:type="spellStart"/>
      <w:r>
        <w:t>android:dashWidth</w:t>
      </w:r>
      <w:proofErr w:type="spellEnd"/>
      <w:r>
        <w:t>="integer"</w:t>
      </w:r>
    </w:p>
    <w:p w14:paraId="5851C6D7" w14:textId="77777777" w:rsidR="00725785" w:rsidRDefault="00725785" w:rsidP="00E22015">
      <w:pPr>
        <w:pStyle w:val="a6"/>
        <w:ind w:left="240" w:right="720" w:firstLine="180"/>
      </w:pPr>
      <w:r>
        <w:lastRenderedPageBreak/>
        <w:t xml:space="preserve">        </w:t>
      </w:r>
      <w:proofErr w:type="spellStart"/>
      <w:r>
        <w:t>android:dashGap</w:t>
      </w:r>
      <w:proofErr w:type="spellEnd"/>
      <w:r>
        <w:t>="integer" /&gt;</w:t>
      </w:r>
    </w:p>
    <w:p w14:paraId="544600EB" w14:textId="77777777" w:rsidR="00725785" w:rsidRDefault="00725785" w:rsidP="00E22015">
      <w:pPr>
        <w:pStyle w:val="a6"/>
        <w:ind w:left="240" w:right="720" w:firstLine="180"/>
      </w:pPr>
      <w:r>
        <w:t>&lt;/shape&gt;</w:t>
      </w:r>
    </w:p>
    <w:p w14:paraId="54EE09B5" w14:textId="2B71F2D5" w:rsidR="00E22015" w:rsidRDefault="00F00230" w:rsidP="00F00230">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81</w:t>
      </w:r>
      <w:r w:rsidR="00EF15E2">
        <w:fldChar w:fldCharType="end"/>
      </w:r>
    </w:p>
    <w:p w14:paraId="1C9E16E8" w14:textId="0BEB176B" w:rsidR="00725785" w:rsidRDefault="00725785" w:rsidP="00725785">
      <w:pPr>
        <w:rPr>
          <w:rFonts w:hint="eastAsia"/>
        </w:rPr>
      </w:pPr>
      <w:r>
        <w:rPr>
          <w:rFonts w:hint="eastAsia"/>
        </w:rPr>
        <w:t>元素：</w:t>
      </w:r>
    </w:p>
    <w:p w14:paraId="22D65DF7" w14:textId="747B8773" w:rsidR="00725785" w:rsidRDefault="00725785" w:rsidP="008124C8">
      <w:pPr>
        <w:pStyle w:val="a0"/>
        <w:ind w:firstLine="482"/>
        <w:rPr>
          <w:rFonts w:hint="eastAsia"/>
        </w:rPr>
      </w:pPr>
      <w:r>
        <w:t>&lt;shape&gt;</w:t>
      </w:r>
      <w:r w:rsidR="00443769">
        <w:rPr>
          <w:rFonts w:hint="eastAsia"/>
        </w:rPr>
        <w:t>，</w:t>
      </w:r>
      <w:r>
        <w:rPr>
          <w:rFonts w:hint="eastAsia"/>
        </w:rPr>
        <w:t>形状可绘制对象。这必须是根元素。</w:t>
      </w:r>
    </w:p>
    <w:p w14:paraId="35E4725A" w14:textId="0C972423" w:rsidR="000C282C" w:rsidRDefault="00725785" w:rsidP="00F103D6">
      <w:pPr>
        <w:pStyle w:val="20"/>
        <w:ind w:firstLine="720"/>
      </w:pPr>
      <w:proofErr w:type="spellStart"/>
      <w:r>
        <w:t>android:shape</w:t>
      </w:r>
      <w:proofErr w:type="spellEnd"/>
      <w:r w:rsidR="00F77EA7">
        <w:rPr>
          <w:rFonts w:hint="eastAsia"/>
        </w:rPr>
        <w:t>，</w:t>
      </w:r>
      <w:r>
        <w:rPr>
          <w:rFonts w:hint="eastAsia"/>
        </w:rPr>
        <w:t>关键字。定义形状的类型。有效值为：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2"/>
        <w:gridCol w:w="7998"/>
      </w:tblGrid>
      <w:tr w:rsidR="00CE5063" w:rsidRPr="00CE5063" w14:paraId="20298874" w14:textId="77777777" w:rsidTr="00412A93">
        <w:trPr>
          <w:trHeight w:val="35"/>
        </w:trPr>
        <w:tc>
          <w:tcPr>
            <w:tcW w:w="723" w:type="pct"/>
            <w:shd w:val="clear" w:color="auto" w:fill="FFFFFF"/>
            <w:vAlign w:val="center"/>
            <w:hideMark/>
          </w:tcPr>
          <w:p w14:paraId="0B3C7693" w14:textId="77777777" w:rsidR="00CE5063" w:rsidRPr="00CE5063" w:rsidRDefault="00CE5063" w:rsidP="00412A93">
            <w:pPr>
              <w:pStyle w:val="a9"/>
            </w:pPr>
            <w:r w:rsidRPr="00CE5063">
              <w:t>值</w:t>
            </w:r>
          </w:p>
        </w:tc>
        <w:tc>
          <w:tcPr>
            <w:tcW w:w="4277" w:type="pct"/>
            <w:shd w:val="clear" w:color="auto" w:fill="FFFFFF"/>
            <w:vAlign w:val="center"/>
            <w:hideMark/>
          </w:tcPr>
          <w:p w14:paraId="299DA757" w14:textId="77777777" w:rsidR="00CE5063" w:rsidRPr="00CE5063" w:rsidRDefault="00CE5063" w:rsidP="00412A93">
            <w:pPr>
              <w:pStyle w:val="a9"/>
            </w:pPr>
            <w:r w:rsidRPr="00CE5063">
              <w:t>描述</w:t>
            </w:r>
          </w:p>
        </w:tc>
      </w:tr>
      <w:tr w:rsidR="00CE5063" w:rsidRPr="00CE5063" w14:paraId="266303AF" w14:textId="77777777" w:rsidTr="00412A93">
        <w:tc>
          <w:tcPr>
            <w:tcW w:w="723" w:type="pct"/>
            <w:shd w:val="clear" w:color="auto" w:fill="FFFFFF"/>
            <w:hideMark/>
          </w:tcPr>
          <w:p w14:paraId="7464876E" w14:textId="77777777" w:rsidR="00CE5063" w:rsidRPr="00CE5063" w:rsidRDefault="00CE5063" w:rsidP="00412A93">
            <w:pPr>
              <w:pStyle w:val="aa"/>
              <w:rPr>
                <w:rFonts w:ascii="Roboto" w:hAnsi="Roboto"/>
              </w:rPr>
            </w:pPr>
            <w:r w:rsidRPr="00CE5063">
              <w:rPr>
                <w:bdr w:val="none" w:sz="0" w:space="0" w:color="auto" w:frame="1"/>
              </w:rPr>
              <w:t>"rectangle"</w:t>
            </w:r>
          </w:p>
        </w:tc>
        <w:tc>
          <w:tcPr>
            <w:tcW w:w="4277" w:type="pct"/>
            <w:shd w:val="clear" w:color="auto" w:fill="FFFFFF"/>
            <w:hideMark/>
          </w:tcPr>
          <w:p w14:paraId="4FAC7721" w14:textId="77777777" w:rsidR="00CE5063" w:rsidRPr="00CE5063" w:rsidRDefault="00CE5063" w:rsidP="00412A93">
            <w:pPr>
              <w:pStyle w:val="aa"/>
              <w:rPr>
                <w:rFonts w:ascii="Roboto" w:hAnsi="Roboto"/>
              </w:rPr>
            </w:pPr>
            <w:r w:rsidRPr="00CE5063">
              <w:rPr>
                <w:rFonts w:ascii="Roboto" w:hAnsi="Roboto"/>
              </w:rPr>
              <w:t>填充包含视图的矩形。这是默认形状。</w:t>
            </w:r>
          </w:p>
        </w:tc>
      </w:tr>
      <w:tr w:rsidR="00CE5063" w:rsidRPr="00CE5063" w14:paraId="79A8D539" w14:textId="77777777" w:rsidTr="00412A93">
        <w:tc>
          <w:tcPr>
            <w:tcW w:w="723" w:type="pct"/>
            <w:shd w:val="clear" w:color="auto" w:fill="FFFFFF"/>
            <w:hideMark/>
          </w:tcPr>
          <w:p w14:paraId="3F910A1F" w14:textId="77777777" w:rsidR="00CE5063" w:rsidRPr="00CE5063" w:rsidRDefault="00CE5063" w:rsidP="00412A93">
            <w:pPr>
              <w:pStyle w:val="aa"/>
              <w:rPr>
                <w:rFonts w:ascii="Roboto" w:hAnsi="Roboto"/>
              </w:rPr>
            </w:pPr>
            <w:r w:rsidRPr="00CE5063">
              <w:rPr>
                <w:bdr w:val="none" w:sz="0" w:space="0" w:color="auto" w:frame="1"/>
              </w:rPr>
              <w:t>"oval"</w:t>
            </w:r>
          </w:p>
        </w:tc>
        <w:tc>
          <w:tcPr>
            <w:tcW w:w="4277" w:type="pct"/>
            <w:shd w:val="clear" w:color="auto" w:fill="FFFFFF"/>
            <w:hideMark/>
          </w:tcPr>
          <w:p w14:paraId="3A3E0DEB" w14:textId="77777777" w:rsidR="00CE5063" w:rsidRPr="00CE5063" w:rsidRDefault="00CE5063" w:rsidP="00412A93">
            <w:pPr>
              <w:pStyle w:val="aa"/>
              <w:rPr>
                <w:rFonts w:ascii="Roboto" w:hAnsi="Roboto"/>
              </w:rPr>
            </w:pPr>
            <w:r w:rsidRPr="00CE5063">
              <w:rPr>
                <w:rFonts w:ascii="Roboto" w:hAnsi="Roboto"/>
              </w:rPr>
              <w:t>适应包含视图尺寸的椭圆形状。</w:t>
            </w:r>
          </w:p>
        </w:tc>
      </w:tr>
      <w:tr w:rsidR="00CE5063" w:rsidRPr="00CE5063" w14:paraId="2BCA4C55" w14:textId="77777777" w:rsidTr="00412A93">
        <w:tc>
          <w:tcPr>
            <w:tcW w:w="723" w:type="pct"/>
            <w:shd w:val="clear" w:color="auto" w:fill="FFFFFF"/>
            <w:hideMark/>
          </w:tcPr>
          <w:p w14:paraId="5D08D847" w14:textId="77777777" w:rsidR="00CE5063" w:rsidRPr="00CE5063" w:rsidRDefault="00CE5063" w:rsidP="00412A93">
            <w:pPr>
              <w:pStyle w:val="aa"/>
              <w:rPr>
                <w:rFonts w:ascii="Roboto" w:hAnsi="Roboto"/>
              </w:rPr>
            </w:pPr>
            <w:r w:rsidRPr="00CE5063">
              <w:rPr>
                <w:bdr w:val="none" w:sz="0" w:space="0" w:color="auto" w:frame="1"/>
              </w:rPr>
              <w:t>"line"</w:t>
            </w:r>
          </w:p>
        </w:tc>
        <w:tc>
          <w:tcPr>
            <w:tcW w:w="4277" w:type="pct"/>
            <w:shd w:val="clear" w:color="auto" w:fill="FFFFFF"/>
            <w:hideMark/>
          </w:tcPr>
          <w:p w14:paraId="375DFD47" w14:textId="77777777" w:rsidR="00CE5063" w:rsidRPr="00CE5063" w:rsidRDefault="00CE5063" w:rsidP="00412A93">
            <w:pPr>
              <w:pStyle w:val="aa"/>
              <w:rPr>
                <w:rFonts w:ascii="Roboto" w:hAnsi="Roboto"/>
              </w:rPr>
            </w:pPr>
            <w:r w:rsidRPr="00CE5063">
              <w:rPr>
                <w:rFonts w:ascii="Roboto" w:hAnsi="Roboto"/>
              </w:rPr>
              <w:t>跨越包含视图宽度的水平线。此形状需要</w:t>
            </w:r>
            <w:r w:rsidRPr="00CE5063">
              <w:rPr>
                <w:rFonts w:ascii="Roboto" w:hAnsi="Roboto"/>
              </w:rPr>
              <w:t> </w:t>
            </w:r>
            <w:r w:rsidRPr="00CE5063">
              <w:rPr>
                <w:bdr w:val="none" w:sz="0" w:space="0" w:color="auto" w:frame="1"/>
              </w:rPr>
              <w:t>&lt;stroke&gt;</w:t>
            </w:r>
            <w:r w:rsidRPr="00CE5063">
              <w:rPr>
                <w:rFonts w:ascii="Roboto" w:hAnsi="Roboto"/>
              </w:rPr>
              <w:t> </w:t>
            </w:r>
            <w:r w:rsidRPr="00CE5063">
              <w:rPr>
                <w:rFonts w:ascii="Roboto" w:hAnsi="Roboto"/>
              </w:rPr>
              <w:t>元素定义线宽。</w:t>
            </w:r>
          </w:p>
        </w:tc>
      </w:tr>
      <w:tr w:rsidR="00CE5063" w:rsidRPr="00CE5063" w14:paraId="7B33D597" w14:textId="77777777" w:rsidTr="00412A93">
        <w:tc>
          <w:tcPr>
            <w:tcW w:w="723" w:type="pct"/>
            <w:shd w:val="clear" w:color="auto" w:fill="FFFFFF"/>
            <w:hideMark/>
          </w:tcPr>
          <w:p w14:paraId="0ADF33EC" w14:textId="77777777" w:rsidR="00CE5063" w:rsidRPr="00CE5063" w:rsidRDefault="00CE5063" w:rsidP="00412A93">
            <w:pPr>
              <w:pStyle w:val="aa"/>
              <w:rPr>
                <w:rFonts w:ascii="Roboto" w:hAnsi="Roboto"/>
              </w:rPr>
            </w:pPr>
            <w:r w:rsidRPr="00CE5063">
              <w:rPr>
                <w:bdr w:val="none" w:sz="0" w:space="0" w:color="auto" w:frame="1"/>
              </w:rPr>
              <w:t>"ring"</w:t>
            </w:r>
          </w:p>
        </w:tc>
        <w:tc>
          <w:tcPr>
            <w:tcW w:w="4277" w:type="pct"/>
            <w:shd w:val="clear" w:color="auto" w:fill="FFFFFF"/>
            <w:hideMark/>
          </w:tcPr>
          <w:p w14:paraId="2FD78C73" w14:textId="77777777" w:rsidR="00CE5063" w:rsidRPr="00CE5063" w:rsidRDefault="00CE5063" w:rsidP="00412A93">
            <w:pPr>
              <w:pStyle w:val="aa"/>
              <w:rPr>
                <w:rFonts w:ascii="Roboto" w:hAnsi="Roboto"/>
              </w:rPr>
            </w:pPr>
            <w:r w:rsidRPr="00CE5063">
              <w:rPr>
                <w:rFonts w:ascii="Roboto" w:hAnsi="Roboto"/>
              </w:rPr>
              <w:t>环形。</w:t>
            </w:r>
          </w:p>
        </w:tc>
      </w:tr>
    </w:tbl>
    <w:p w14:paraId="71BF777D" w14:textId="77777777" w:rsidR="005E46AF" w:rsidRDefault="005E46AF" w:rsidP="005E46AF">
      <w:pPr>
        <w:rPr>
          <w:rFonts w:hint="eastAsia"/>
        </w:rPr>
      </w:pPr>
      <w:r>
        <w:rPr>
          <w:rFonts w:hint="eastAsia"/>
        </w:rPr>
        <w:t>仅当</w:t>
      </w:r>
      <w:r>
        <w:rPr>
          <w:rFonts w:hint="eastAsia"/>
        </w:rPr>
        <w:t xml:space="preserve"> </w:t>
      </w:r>
      <w:proofErr w:type="spellStart"/>
      <w:r>
        <w:rPr>
          <w:rFonts w:hint="eastAsia"/>
        </w:rPr>
        <w:t>android:shape</w:t>
      </w:r>
      <w:proofErr w:type="spellEnd"/>
      <w:r>
        <w:rPr>
          <w:rFonts w:hint="eastAsia"/>
        </w:rPr>
        <w:t xml:space="preserve">="ring" </w:t>
      </w:r>
      <w:r>
        <w:rPr>
          <w:rFonts w:hint="eastAsia"/>
        </w:rPr>
        <w:t>如下时才使用以下属性：</w:t>
      </w:r>
    </w:p>
    <w:p w14:paraId="30DC69D6" w14:textId="62A41EB8" w:rsidR="005E46AF" w:rsidRDefault="005E46AF" w:rsidP="000A2EC5">
      <w:pPr>
        <w:pStyle w:val="20"/>
        <w:ind w:firstLine="720"/>
        <w:rPr>
          <w:rFonts w:hint="eastAsia"/>
        </w:rPr>
      </w:pPr>
      <w:proofErr w:type="spellStart"/>
      <w:r>
        <w:t>android:innerRadius</w:t>
      </w:r>
      <w:proofErr w:type="spellEnd"/>
      <w:r w:rsidR="000A2EC5">
        <w:rPr>
          <w:rFonts w:hint="eastAsia"/>
        </w:rPr>
        <w:t>，</w:t>
      </w:r>
      <w:r>
        <w:rPr>
          <w:rFonts w:hint="eastAsia"/>
        </w:rPr>
        <w:t>尺寸。环内部（中间的孔）的半径，以尺寸值或尺寸资源表示。</w:t>
      </w:r>
    </w:p>
    <w:p w14:paraId="11A2448C" w14:textId="79164747" w:rsidR="005E46AF" w:rsidRDefault="005E46AF" w:rsidP="000A2EC5">
      <w:pPr>
        <w:pStyle w:val="20"/>
        <w:ind w:firstLine="720"/>
        <w:rPr>
          <w:rFonts w:hint="eastAsia"/>
        </w:rPr>
      </w:pPr>
      <w:proofErr w:type="spellStart"/>
      <w:r>
        <w:t>android:innerRadiusRatio</w:t>
      </w:r>
      <w:proofErr w:type="spellEnd"/>
      <w:r w:rsidR="000A2EC5">
        <w:rPr>
          <w:rFonts w:hint="eastAsia"/>
        </w:rPr>
        <w:t>，</w:t>
      </w:r>
      <w:r>
        <w:rPr>
          <w:rFonts w:hint="eastAsia"/>
        </w:rPr>
        <w:t>浮点型。环内部的半径，以环宽度的比率表示。例如，如果</w:t>
      </w:r>
      <w:r>
        <w:rPr>
          <w:rFonts w:hint="eastAsia"/>
        </w:rPr>
        <w:t xml:space="preserve"> </w:t>
      </w:r>
      <w:proofErr w:type="spellStart"/>
      <w:r>
        <w:rPr>
          <w:rFonts w:hint="eastAsia"/>
        </w:rPr>
        <w:t>android:innerRadiusRatio</w:t>
      </w:r>
      <w:proofErr w:type="spellEnd"/>
      <w:r>
        <w:rPr>
          <w:rFonts w:hint="eastAsia"/>
        </w:rPr>
        <w:t>="5"</w:t>
      </w:r>
      <w:r>
        <w:rPr>
          <w:rFonts w:hint="eastAsia"/>
        </w:rPr>
        <w:t>，则内半径等于环宽度除以</w:t>
      </w:r>
      <w:r>
        <w:rPr>
          <w:rFonts w:hint="eastAsia"/>
        </w:rPr>
        <w:t xml:space="preserve"> 5</w:t>
      </w:r>
      <w:r>
        <w:rPr>
          <w:rFonts w:hint="eastAsia"/>
        </w:rPr>
        <w:t>。此值被</w:t>
      </w:r>
      <w:r>
        <w:rPr>
          <w:rFonts w:hint="eastAsia"/>
        </w:rPr>
        <w:t xml:space="preserve"> </w:t>
      </w:r>
      <w:proofErr w:type="spellStart"/>
      <w:r>
        <w:rPr>
          <w:rFonts w:hint="eastAsia"/>
        </w:rPr>
        <w:t>android:innerRadius</w:t>
      </w:r>
      <w:proofErr w:type="spellEnd"/>
      <w:r>
        <w:rPr>
          <w:rFonts w:hint="eastAsia"/>
        </w:rPr>
        <w:t xml:space="preserve"> </w:t>
      </w:r>
      <w:r>
        <w:rPr>
          <w:rFonts w:hint="eastAsia"/>
        </w:rPr>
        <w:t>覆盖。默认值为</w:t>
      </w:r>
      <w:r>
        <w:rPr>
          <w:rFonts w:hint="eastAsia"/>
        </w:rPr>
        <w:t xml:space="preserve"> 9</w:t>
      </w:r>
      <w:r>
        <w:rPr>
          <w:rFonts w:hint="eastAsia"/>
        </w:rPr>
        <w:t>。</w:t>
      </w:r>
    </w:p>
    <w:p w14:paraId="581E3F65" w14:textId="6F5D66FD" w:rsidR="005E46AF" w:rsidRDefault="005E46AF" w:rsidP="000A2EC5">
      <w:pPr>
        <w:pStyle w:val="20"/>
        <w:ind w:firstLine="720"/>
        <w:rPr>
          <w:rFonts w:hint="eastAsia"/>
        </w:rPr>
      </w:pPr>
      <w:proofErr w:type="spellStart"/>
      <w:r>
        <w:t>android:thickness</w:t>
      </w:r>
      <w:proofErr w:type="spellEnd"/>
      <w:r w:rsidR="000A2EC5">
        <w:rPr>
          <w:rFonts w:hint="eastAsia"/>
        </w:rPr>
        <w:t>，</w:t>
      </w:r>
      <w:r>
        <w:rPr>
          <w:rFonts w:hint="eastAsia"/>
        </w:rPr>
        <w:t>尺寸。环的厚度，以尺寸值或尺寸资源表示。</w:t>
      </w:r>
    </w:p>
    <w:p w14:paraId="2185EF9D" w14:textId="095CA8CE" w:rsidR="005E46AF" w:rsidRDefault="005E46AF" w:rsidP="000A2EC5">
      <w:pPr>
        <w:pStyle w:val="20"/>
        <w:ind w:firstLine="720"/>
        <w:rPr>
          <w:rFonts w:hint="eastAsia"/>
        </w:rPr>
      </w:pPr>
      <w:proofErr w:type="spellStart"/>
      <w:r>
        <w:t>android:thicknessRatio</w:t>
      </w:r>
      <w:proofErr w:type="spellEnd"/>
      <w:r w:rsidR="000A2EC5">
        <w:rPr>
          <w:rFonts w:hint="eastAsia"/>
        </w:rPr>
        <w:t>，</w:t>
      </w:r>
      <w:r>
        <w:rPr>
          <w:rFonts w:hint="eastAsia"/>
        </w:rPr>
        <w:t>浮点型。环的厚度，表示为环宽度的比率。例如，如果</w:t>
      </w:r>
      <w:r>
        <w:rPr>
          <w:rFonts w:hint="eastAsia"/>
        </w:rPr>
        <w:t xml:space="preserve"> </w:t>
      </w:r>
      <w:proofErr w:type="spellStart"/>
      <w:r>
        <w:rPr>
          <w:rFonts w:hint="eastAsia"/>
        </w:rPr>
        <w:t>android:thicknessRatio</w:t>
      </w:r>
      <w:proofErr w:type="spellEnd"/>
      <w:r>
        <w:rPr>
          <w:rFonts w:hint="eastAsia"/>
        </w:rPr>
        <w:t>="2"</w:t>
      </w:r>
      <w:r>
        <w:rPr>
          <w:rFonts w:hint="eastAsia"/>
        </w:rPr>
        <w:t>，则厚度等于环宽度除以</w:t>
      </w:r>
      <w:r>
        <w:rPr>
          <w:rFonts w:hint="eastAsia"/>
        </w:rPr>
        <w:t xml:space="preserve"> 2</w:t>
      </w:r>
      <w:r>
        <w:rPr>
          <w:rFonts w:hint="eastAsia"/>
        </w:rPr>
        <w:t>。此值被</w:t>
      </w:r>
      <w:r>
        <w:rPr>
          <w:rFonts w:hint="eastAsia"/>
        </w:rPr>
        <w:t xml:space="preserve"> </w:t>
      </w:r>
      <w:proofErr w:type="spellStart"/>
      <w:r>
        <w:rPr>
          <w:rFonts w:hint="eastAsia"/>
        </w:rPr>
        <w:t>android:innerRadius</w:t>
      </w:r>
      <w:proofErr w:type="spellEnd"/>
      <w:r>
        <w:rPr>
          <w:rFonts w:hint="eastAsia"/>
        </w:rPr>
        <w:t xml:space="preserve"> </w:t>
      </w:r>
      <w:r>
        <w:rPr>
          <w:rFonts w:hint="eastAsia"/>
        </w:rPr>
        <w:t>覆盖。默认值为</w:t>
      </w:r>
      <w:r>
        <w:rPr>
          <w:rFonts w:hint="eastAsia"/>
        </w:rPr>
        <w:t xml:space="preserve"> 3</w:t>
      </w:r>
      <w:r>
        <w:rPr>
          <w:rFonts w:hint="eastAsia"/>
        </w:rPr>
        <w:t>。</w:t>
      </w:r>
    </w:p>
    <w:p w14:paraId="600D8365" w14:textId="0E12A1B3" w:rsidR="005E46AF" w:rsidRDefault="005E46AF" w:rsidP="000A2EC5">
      <w:pPr>
        <w:pStyle w:val="20"/>
        <w:ind w:firstLine="720"/>
        <w:rPr>
          <w:rFonts w:hint="eastAsia"/>
        </w:rPr>
      </w:pPr>
      <w:proofErr w:type="spellStart"/>
      <w:r>
        <w:t>android:useLevel</w:t>
      </w:r>
      <w:proofErr w:type="spellEnd"/>
      <w:r w:rsidR="000A2EC5">
        <w:rPr>
          <w:rFonts w:hint="eastAsia"/>
        </w:rPr>
        <w:t>，</w:t>
      </w:r>
      <w:r>
        <w:rPr>
          <w:rFonts w:hint="eastAsia"/>
        </w:rPr>
        <w:t>布尔值。如果此属性用作</w:t>
      </w:r>
      <w:r>
        <w:rPr>
          <w:rFonts w:hint="eastAsia"/>
        </w:rPr>
        <w:t xml:space="preserve"> </w:t>
      </w:r>
      <w:proofErr w:type="spellStart"/>
      <w:r>
        <w:rPr>
          <w:rFonts w:hint="eastAsia"/>
        </w:rPr>
        <w:t>LevelListDrawable</w:t>
      </w:r>
      <w:proofErr w:type="spellEnd"/>
      <w:r>
        <w:rPr>
          <w:rFonts w:hint="eastAsia"/>
        </w:rPr>
        <w:t>，则值为“</w:t>
      </w:r>
      <w:r>
        <w:rPr>
          <w:rFonts w:hint="eastAsia"/>
        </w:rPr>
        <w:t>true</w:t>
      </w:r>
      <w:r>
        <w:rPr>
          <w:rFonts w:hint="eastAsia"/>
        </w:rPr>
        <w:t>”。此属性的值通常应为“</w:t>
      </w:r>
      <w:r>
        <w:rPr>
          <w:rFonts w:hint="eastAsia"/>
        </w:rPr>
        <w:t>false</w:t>
      </w:r>
      <w:r>
        <w:rPr>
          <w:rFonts w:hint="eastAsia"/>
        </w:rPr>
        <w:t>”，否则无法显示形状。</w:t>
      </w:r>
    </w:p>
    <w:p w14:paraId="3D45D73C" w14:textId="3D28B877" w:rsidR="005E46AF" w:rsidRDefault="005E46AF" w:rsidP="008D186F">
      <w:pPr>
        <w:pStyle w:val="a0"/>
        <w:ind w:firstLine="482"/>
        <w:rPr>
          <w:rFonts w:hint="eastAsia"/>
        </w:rPr>
      </w:pPr>
      <w:r>
        <w:t>&lt;corners&gt;</w:t>
      </w:r>
      <w:r w:rsidR="00490E80">
        <w:rPr>
          <w:rFonts w:hint="eastAsia"/>
        </w:rPr>
        <w:t>，</w:t>
      </w:r>
      <w:r>
        <w:rPr>
          <w:rFonts w:hint="eastAsia"/>
        </w:rPr>
        <w:t>为形状产生圆角。仅当形状为矩形时适用。</w:t>
      </w:r>
    </w:p>
    <w:p w14:paraId="42674D2E" w14:textId="06848493" w:rsidR="005E46AF" w:rsidRDefault="005E46AF" w:rsidP="005E46AF">
      <w:r>
        <w:rPr>
          <w:rFonts w:hint="eastAsia"/>
        </w:rPr>
        <w:t>属性：</w:t>
      </w:r>
    </w:p>
    <w:p w14:paraId="3BC97320" w14:textId="0F9F8BA0" w:rsidR="005E46AF" w:rsidRDefault="005E46AF" w:rsidP="00335430">
      <w:pPr>
        <w:pStyle w:val="20"/>
        <w:ind w:firstLine="720"/>
        <w:rPr>
          <w:rFonts w:hint="eastAsia"/>
        </w:rPr>
      </w:pPr>
      <w:proofErr w:type="spellStart"/>
      <w:r>
        <w:t>android:radius</w:t>
      </w:r>
      <w:proofErr w:type="spellEnd"/>
      <w:r w:rsidR="00335430">
        <w:rPr>
          <w:rFonts w:hint="eastAsia"/>
        </w:rPr>
        <w:t>，</w:t>
      </w:r>
      <w:r>
        <w:rPr>
          <w:rFonts w:hint="eastAsia"/>
        </w:rPr>
        <w:t>尺寸。所有角的半径，以尺寸值或尺寸资源表示。对于每个角，这会被以下属性覆盖。</w:t>
      </w:r>
    </w:p>
    <w:p w14:paraId="05AAD355" w14:textId="4AFFF3DC" w:rsidR="005E46AF" w:rsidRDefault="005E46AF" w:rsidP="00335430">
      <w:pPr>
        <w:pStyle w:val="20"/>
        <w:ind w:firstLine="720"/>
        <w:rPr>
          <w:rFonts w:hint="eastAsia"/>
        </w:rPr>
      </w:pPr>
      <w:proofErr w:type="spellStart"/>
      <w:r>
        <w:t>android:topLeftRadius</w:t>
      </w:r>
      <w:proofErr w:type="spellEnd"/>
      <w:r w:rsidR="00335430">
        <w:rPr>
          <w:rFonts w:hint="eastAsia"/>
        </w:rPr>
        <w:t>，</w:t>
      </w:r>
      <w:r>
        <w:rPr>
          <w:rFonts w:hint="eastAsia"/>
        </w:rPr>
        <w:t>尺寸。左上角的半径，以尺寸值或尺寸资源表示。</w:t>
      </w:r>
    </w:p>
    <w:p w14:paraId="35BF882D" w14:textId="71569E4C" w:rsidR="005E46AF" w:rsidRDefault="005E46AF" w:rsidP="00335430">
      <w:pPr>
        <w:pStyle w:val="20"/>
        <w:ind w:firstLine="720"/>
        <w:rPr>
          <w:rFonts w:hint="eastAsia"/>
        </w:rPr>
      </w:pPr>
      <w:proofErr w:type="spellStart"/>
      <w:r>
        <w:t>android:topRightRadius</w:t>
      </w:r>
      <w:proofErr w:type="spellEnd"/>
      <w:r w:rsidR="00335430">
        <w:rPr>
          <w:rFonts w:hint="eastAsia"/>
        </w:rPr>
        <w:t>，</w:t>
      </w:r>
      <w:r>
        <w:rPr>
          <w:rFonts w:hint="eastAsia"/>
        </w:rPr>
        <w:t>尺寸。右上角的半径，以尺寸值或尺寸资源表示。</w:t>
      </w:r>
    </w:p>
    <w:p w14:paraId="6878920D" w14:textId="62DDC842" w:rsidR="005E46AF" w:rsidRDefault="005E46AF" w:rsidP="00335430">
      <w:pPr>
        <w:pStyle w:val="20"/>
        <w:ind w:firstLine="720"/>
        <w:rPr>
          <w:rFonts w:hint="eastAsia"/>
        </w:rPr>
      </w:pPr>
      <w:proofErr w:type="spellStart"/>
      <w:r>
        <w:t>android:bottomLeftRadius</w:t>
      </w:r>
      <w:proofErr w:type="spellEnd"/>
      <w:r w:rsidR="00335430">
        <w:rPr>
          <w:rFonts w:hint="eastAsia"/>
        </w:rPr>
        <w:t>，</w:t>
      </w:r>
      <w:r>
        <w:rPr>
          <w:rFonts w:hint="eastAsia"/>
        </w:rPr>
        <w:t>尺寸。左下角的半径，以尺寸值或尺寸资源表示。</w:t>
      </w:r>
    </w:p>
    <w:p w14:paraId="1FE502F0" w14:textId="67EAAD39" w:rsidR="005E46AF" w:rsidRDefault="005E46AF" w:rsidP="00335430">
      <w:pPr>
        <w:pStyle w:val="20"/>
        <w:ind w:firstLine="720"/>
        <w:rPr>
          <w:rFonts w:hint="eastAsia"/>
        </w:rPr>
      </w:pPr>
      <w:proofErr w:type="spellStart"/>
      <w:r>
        <w:t>android:bottomRightRadius</w:t>
      </w:r>
      <w:proofErr w:type="spellEnd"/>
      <w:r w:rsidR="00335430">
        <w:rPr>
          <w:rFonts w:hint="eastAsia"/>
        </w:rPr>
        <w:t>，</w:t>
      </w:r>
      <w:r>
        <w:rPr>
          <w:rFonts w:hint="eastAsia"/>
        </w:rPr>
        <w:t>尺寸。右下角的半径，以尺寸值或尺寸资源表示。</w:t>
      </w:r>
    </w:p>
    <w:p w14:paraId="2FAE6304" w14:textId="77777777" w:rsidR="005E46AF" w:rsidRDefault="005E46AF" w:rsidP="005E46AF">
      <w:pPr>
        <w:rPr>
          <w:rFonts w:hint="eastAsia"/>
        </w:rPr>
      </w:pPr>
      <w:r>
        <w:rPr>
          <w:rFonts w:hint="eastAsia"/>
        </w:rPr>
        <w:t>注：（最初）必须为每个角提供大于</w:t>
      </w:r>
      <w:r>
        <w:rPr>
          <w:rFonts w:hint="eastAsia"/>
        </w:rPr>
        <w:t xml:space="preserve"> 1 </w:t>
      </w:r>
      <w:r>
        <w:rPr>
          <w:rFonts w:hint="eastAsia"/>
        </w:rPr>
        <w:t>的角半径，否则无法产生圆角。如果希望特定角不要倒圆角，解决方法是使用</w:t>
      </w:r>
      <w:r>
        <w:rPr>
          <w:rFonts w:hint="eastAsia"/>
        </w:rPr>
        <w:t xml:space="preserve"> </w:t>
      </w:r>
      <w:proofErr w:type="spellStart"/>
      <w:r>
        <w:rPr>
          <w:rFonts w:hint="eastAsia"/>
        </w:rPr>
        <w:t>android:radius</w:t>
      </w:r>
      <w:proofErr w:type="spellEnd"/>
      <w:r>
        <w:rPr>
          <w:rFonts w:hint="eastAsia"/>
        </w:rPr>
        <w:t xml:space="preserve"> </w:t>
      </w:r>
      <w:r>
        <w:rPr>
          <w:rFonts w:hint="eastAsia"/>
        </w:rPr>
        <w:t>设置大于</w:t>
      </w:r>
      <w:r>
        <w:rPr>
          <w:rFonts w:hint="eastAsia"/>
        </w:rPr>
        <w:t xml:space="preserve"> 1 </w:t>
      </w:r>
      <w:r>
        <w:rPr>
          <w:rFonts w:hint="eastAsia"/>
        </w:rPr>
        <w:t>的默认角半径，然后使用实际所需的值替换每个角，为不希望倒圆角的角提供零（“</w:t>
      </w:r>
      <w:r>
        <w:rPr>
          <w:rFonts w:hint="eastAsia"/>
        </w:rPr>
        <w:t>0dp</w:t>
      </w:r>
      <w:r>
        <w:rPr>
          <w:rFonts w:hint="eastAsia"/>
        </w:rPr>
        <w:t>”）。</w:t>
      </w:r>
    </w:p>
    <w:p w14:paraId="2AC91E76" w14:textId="03EEC05B" w:rsidR="005E46AF" w:rsidRDefault="005E46AF" w:rsidP="00254553">
      <w:pPr>
        <w:pStyle w:val="a0"/>
        <w:ind w:firstLine="482"/>
        <w:rPr>
          <w:rFonts w:hint="eastAsia"/>
        </w:rPr>
      </w:pPr>
      <w:r>
        <w:t>&lt;gradient&gt;</w:t>
      </w:r>
      <w:r w:rsidR="008502F1">
        <w:rPr>
          <w:rFonts w:hint="eastAsia"/>
        </w:rPr>
        <w:t>，</w:t>
      </w:r>
      <w:r>
        <w:rPr>
          <w:rFonts w:hint="eastAsia"/>
        </w:rPr>
        <w:t>指定形状的渐变颜色。</w:t>
      </w:r>
    </w:p>
    <w:p w14:paraId="00A26186" w14:textId="77777777" w:rsidR="005E46AF" w:rsidRDefault="005E46AF" w:rsidP="005E46AF">
      <w:pPr>
        <w:rPr>
          <w:rFonts w:hint="eastAsia"/>
        </w:rPr>
      </w:pPr>
      <w:r>
        <w:rPr>
          <w:rFonts w:hint="eastAsia"/>
        </w:rPr>
        <w:t>属性：</w:t>
      </w:r>
    </w:p>
    <w:p w14:paraId="368EB510" w14:textId="785D63E9" w:rsidR="005E46AF" w:rsidRDefault="005E46AF" w:rsidP="008502F1">
      <w:pPr>
        <w:pStyle w:val="20"/>
        <w:ind w:firstLine="720"/>
        <w:rPr>
          <w:rFonts w:hint="eastAsia"/>
        </w:rPr>
      </w:pPr>
      <w:proofErr w:type="spellStart"/>
      <w:r>
        <w:lastRenderedPageBreak/>
        <w:t>android:angle</w:t>
      </w:r>
      <w:proofErr w:type="spellEnd"/>
      <w:r w:rsidR="008502F1">
        <w:rPr>
          <w:rFonts w:hint="eastAsia"/>
        </w:rPr>
        <w:t>，</w:t>
      </w:r>
      <w:r>
        <w:rPr>
          <w:rFonts w:hint="eastAsia"/>
        </w:rPr>
        <w:t>整型。渐变的角度（度）。</w:t>
      </w:r>
      <w:r>
        <w:rPr>
          <w:rFonts w:hint="eastAsia"/>
        </w:rPr>
        <w:t xml:space="preserve">0 </w:t>
      </w:r>
      <w:r>
        <w:rPr>
          <w:rFonts w:hint="eastAsia"/>
        </w:rPr>
        <w:t>为从左到右，</w:t>
      </w:r>
      <w:r>
        <w:rPr>
          <w:rFonts w:hint="eastAsia"/>
        </w:rPr>
        <w:t xml:space="preserve">90 </w:t>
      </w:r>
      <w:r>
        <w:rPr>
          <w:rFonts w:hint="eastAsia"/>
        </w:rPr>
        <w:t>为从上到上。必须是</w:t>
      </w:r>
      <w:r>
        <w:rPr>
          <w:rFonts w:hint="eastAsia"/>
        </w:rPr>
        <w:t xml:space="preserve"> 45 </w:t>
      </w:r>
      <w:r>
        <w:rPr>
          <w:rFonts w:hint="eastAsia"/>
        </w:rPr>
        <w:t>的倍数。默认值为</w:t>
      </w:r>
      <w:r>
        <w:rPr>
          <w:rFonts w:hint="eastAsia"/>
        </w:rPr>
        <w:t xml:space="preserve"> 0</w:t>
      </w:r>
      <w:r>
        <w:rPr>
          <w:rFonts w:hint="eastAsia"/>
        </w:rPr>
        <w:t>。</w:t>
      </w:r>
    </w:p>
    <w:p w14:paraId="6F637C16" w14:textId="6767E2D6" w:rsidR="005E46AF" w:rsidRDefault="005E46AF" w:rsidP="008502F1">
      <w:pPr>
        <w:pStyle w:val="20"/>
        <w:ind w:firstLine="720"/>
        <w:rPr>
          <w:rFonts w:hint="eastAsia"/>
        </w:rPr>
      </w:pPr>
      <w:proofErr w:type="spellStart"/>
      <w:r>
        <w:t>android:centerX</w:t>
      </w:r>
      <w:proofErr w:type="spellEnd"/>
      <w:r w:rsidR="008502F1">
        <w:rPr>
          <w:rFonts w:hint="eastAsia"/>
        </w:rPr>
        <w:t>，</w:t>
      </w:r>
      <w:r>
        <w:rPr>
          <w:rFonts w:hint="eastAsia"/>
        </w:rPr>
        <w:t>浮点型。渐变中心的相对</w:t>
      </w:r>
      <w:r>
        <w:rPr>
          <w:rFonts w:hint="eastAsia"/>
        </w:rPr>
        <w:t xml:space="preserve"> X </w:t>
      </w:r>
      <w:r>
        <w:rPr>
          <w:rFonts w:hint="eastAsia"/>
        </w:rPr>
        <w:t>轴位置</w:t>
      </w:r>
      <w:r>
        <w:rPr>
          <w:rFonts w:hint="eastAsia"/>
        </w:rPr>
        <w:t xml:space="preserve"> (0 - 1.0)</w:t>
      </w:r>
      <w:r>
        <w:rPr>
          <w:rFonts w:hint="eastAsia"/>
        </w:rPr>
        <w:t>。</w:t>
      </w:r>
    </w:p>
    <w:p w14:paraId="4788A0FB" w14:textId="2A9D9ECE" w:rsidR="005E46AF" w:rsidRDefault="005E46AF" w:rsidP="008502F1">
      <w:pPr>
        <w:pStyle w:val="20"/>
        <w:ind w:firstLine="720"/>
        <w:rPr>
          <w:rFonts w:hint="eastAsia"/>
        </w:rPr>
      </w:pPr>
      <w:proofErr w:type="spellStart"/>
      <w:r>
        <w:t>android:centerY</w:t>
      </w:r>
      <w:proofErr w:type="spellEnd"/>
      <w:r w:rsidR="008502F1">
        <w:rPr>
          <w:rFonts w:hint="eastAsia"/>
        </w:rPr>
        <w:t>，</w:t>
      </w:r>
      <w:r>
        <w:rPr>
          <w:rFonts w:hint="eastAsia"/>
        </w:rPr>
        <w:t>浮点型。渐变中心的相对</w:t>
      </w:r>
      <w:r>
        <w:rPr>
          <w:rFonts w:hint="eastAsia"/>
        </w:rPr>
        <w:t xml:space="preserve"> Y </w:t>
      </w:r>
      <w:r>
        <w:rPr>
          <w:rFonts w:hint="eastAsia"/>
        </w:rPr>
        <w:t>轴位置</w:t>
      </w:r>
      <w:r>
        <w:rPr>
          <w:rFonts w:hint="eastAsia"/>
        </w:rPr>
        <w:t xml:space="preserve"> (0 - 1.0)</w:t>
      </w:r>
      <w:r>
        <w:rPr>
          <w:rFonts w:hint="eastAsia"/>
        </w:rPr>
        <w:t>。</w:t>
      </w:r>
    </w:p>
    <w:p w14:paraId="64249F52" w14:textId="29BA674F" w:rsidR="005E46AF" w:rsidRDefault="005E46AF" w:rsidP="008502F1">
      <w:pPr>
        <w:pStyle w:val="20"/>
        <w:ind w:firstLine="720"/>
        <w:rPr>
          <w:rFonts w:hint="eastAsia"/>
        </w:rPr>
      </w:pPr>
      <w:proofErr w:type="spellStart"/>
      <w:r>
        <w:t>android:centerColor</w:t>
      </w:r>
      <w:proofErr w:type="spellEnd"/>
      <w:r w:rsidR="008502F1">
        <w:rPr>
          <w:rFonts w:hint="eastAsia"/>
        </w:rPr>
        <w:t>，</w:t>
      </w:r>
      <w:r>
        <w:rPr>
          <w:rFonts w:hint="eastAsia"/>
        </w:rPr>
        <w:t>颜色。起始颜色与结束颜色之间的可选颜色，以十六进制值或颜色资源表示。</w:t>
      </w:r>
    </w:p>
    <w:p w14:paraId="7E062D55" w14:textId="56F8964E" w:rsidR="005E46AF" w:rsidRDefault="005E46AF" w:rsidP="008502F1">
      <w:pPr>
        <w:pStyle w:val="20"/>
        <w:ind w:firstLine="720"/>
        <w:rPr>
          <w:rFonts w:hint="eastAsia"/>
        </w:rPr>
      </w:pPr>
      <w:proofErr w:type="spellStart"/>
      <w:r>
        <w:t>android:endColor</w:t>
      </w:r>
      <w:proofErr w:type="spellEnd"/>
      <w:r w:rsidR="008502F1">
        <w:rPr>
          <w:rFonts w:hint="eastAsia"/>
        </w:rPr>
        <w:t>，</w:t>
      </w:r>
      <w:r>
        <w:rPr>
          <w:rFonts w:hint="eastAsia"/>
        </w:rPr>
        <w:t>颜色。结束颜色，表示为十六进制值或颜色资源。</w:t>
      </w:r>
    </w:p>
    <w:p w14:paraId="593C8460" w14:textId="52A76989" w:rsidR="005E46AF" w:rsidRDefault="005E46AF" w:rsidP="008502F1">
      <w:pPr>
        <w:pStyle w:val="20"/>
        <w:ind w:firstLine="720"/>
        <w:rPr>
          <w:rFonts w:hint="eastAsia"/>
        </w:rPr>
      </w:pPr>
      <w:proofErr w:type="spellStart"/>
      <w:r>
        <w:t>android:gradientRadius</w:t>
      </w:r>
      <w:proofErr w:type="spellEnd"/>
      <w:r w:rsidR="008502F1">
        <w:rPr>
          <w:rFonts w:hint="eastAsia"/>
        </w:rPr>
        <w:t>，</w:t>
      </w:r>
      <w:r>
        <w:rPr>
          <w:rFonts w:hint="eastAsia"/>
        </w:rPr>
        <w:t>浮点型。渐变的半径。仅在</w:t>
      </w:r>
      <w:r>
        <w:rPr>
          <w:rFonts w:hint="eastAsia"/>
        </w:rPr>
        <w:t xml:space="preserve"> </w:t>
      </w:r>
      <w:proofErr w:type="spellStart"/>
      <w:r>
        <w:rPr>
          <w:rFonts w:hint="eastAsia"/>
        </w:rPr>
        <w:t>android:type</w:t>
      </w:r>
      <w:proofErr w:type="spellEnd"/>
      <w:r>
        <w:rPr>
          <w:rFonts w:hint="eastAsia"/>
        </w:rPr>
        <w:t xml:space="preserve">="radial" </w:t>
      </w:r>
      <w:r>
        <w:rPr>
          <w:rFonts w:hint="eastAsia"/>
        </w:rPr>
        <w:t>时适用。</w:t>
      </w:r>
    </w:p>
    <w:p w14:paraId="3C8D2461" w14:textId="3F61A330" w:rsidR="005E46AF" w:rsidRDefault="005E46AF" w:rsidP="008502F1">
      <w:pPr>
        <w:pStyle w:val="20"/>
        <w:ind w:firstLine="720"/>
        <w:rPr>
          <w:rFonts w:hint="eastAsia"/>
        </w:rPr>
      </w:pPr>
      <w:proofErr w:type="spellStart"/>
      <w:r>
        <w:t>android:startColor</w:t>
      </w:r>
      <w:proofErr w:type="spellEnd"/>
      <w:r w:rsidR="008502F1">
        <w:rPr>
          <w:rFonts w:hint="eastAsia"/>
        </w:rPr>
        <w:t>，</w:t>
      </w:r>
      <w:r>
        <w:rPr>
          <w:rFonts w:hint="eastAsia"/>
        </w:rPr>
        <w:t>颜色。起始颜色，表示为十六进制值或颜色资源。</w:t>
      </w:r>
    </w:p>
    <w:p w14:paraId="0BE1C01E" w14:textId="6306D82F" w:rsidR="00CE5063" w:rsidRDefault="005E46AF" w:rsidP="008502F1">
      <w:pPr>
        <w:pStyle w:val="20"/>
        <w:ind w:firstLine="720"/>
      </w:pPr>
      <w:proofErr w:type="spellStart"/>
      <w:r>
        <w:t>android:type</w:t>
      </w:r>
      <w:proofErr w:type="spellEnd"/>
      <w:r w:rsidR="008502F1">
        <w:rPr>
          <w:rFonts w:hint="eastAsia"/>
        </w:rPr>
        <w:t>，</w:t>
      </w:r>
      <w:r>
        <w:rPr>
          <w:rFonts w:hint="eastAsia"/>
        </w:rPr>
        <w:t>关键字。要应用的渐变图案的类型。有效值为：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63"/>
        <w:gridCol w:w="7487"/>
      </w:tblGrid>
      <w:tr w:rsidR="00F960A2" w:rsidRPr="00F960A2" w14:paraId="101F15FC" w14:textId="77777777" w:rsidTr="00DC59FA">
        <w:trPr>
          <w:trHeight w:val="35"/>
        </w:trPr>
        <w:tc>
          <w:tcPr>
            <w:tcW w:w="996" w:type="pct"/>
            <w:shd w:val="clear" w:color="auto" w:fill="FFFFFF"/>
            <w:vAlign w:val="center"/>
            <w:hideMark/>
          </w:tcPr>
          <w:p w14:paraId="785CFFD5" w14:textId="77777777" w:rsidR="00F960A2" w:rsidRPr="00F960A2" w:rsidRDefault="00F960A2" w:rsidP="00DC59FA">
            <w:pPr>
              <w:pStyle w:val="a9"/>
            </w:pPr>
            <w:r w:rsidRPr="00F960A2">
              <w:t>值</w:t>
            </w:r>
          </w:p>
        </w:tc>
        <w:tc>
          <w:tcPr>
            <w:tcW w:w="4004" w:type="pct"/>
            <w:shd w:val="clear" w:color="auto" w:fill="FFFFFF"/>
            <w:vAlign w:val="center"/>
            <w:hideMark/>
          </w:tcPr>
          <w:p w14:paraId="22CF91F5" w14:textId="77777777" w:rsidR="00F960A2" w:rsidRPr="00F960A2" w:rsidRDefault="00F960A2" w:rsidP="00DC59FA">
            <w:pPr>
              <w:pStyle w:val="a9"/>
            </w:pPr>
            <w:r w:rsidRPr="00F960A2">
              <w:t>说明</w:t>
            </w:r>
          </w:p>
        </w:tc>
      </w:tr>
      <w:tr w:rsidR="00F960A2" w:rsidRPr="00F960A2" w14:paraId="4D8B84F2" w14:textId="77777777" w:rsidTr="00DC59FA">
        <w:tc>
          <w:tcPr>
            <w:tcW w:w="996" w:type="pct"/>
            <w:shd w:val="clear" w:color="auto" w:fill="FFFFFF"/>
            <w:hideMark/>
          </w:tcPr>
          <w:p w14:paraId="139B1DF2" w14:textId="77777777" w:rsidR="00F960A2" w:rsidRPr="00F960A2" w:rsidRDefault="00F960A2" w:rsidP="00DC59FA">
            <w:pPr>
              <w:pStyle w:val="aa"/>
              <w:rPr>
                <w:rFonts w:ascii="Roboto" w:hAnsi="Roboto"/>
              </w:rPr>
            </w:pPr>
            <w:r w:rsidRPr="00F960A2">
              <w:rPr>
                <w:bdr w:val="none" w:sz="0" w:space="0" w:color="auto" w:frame="1"/>
              </w:rPr>
              <w:t>"linear"</w:t>
            </w:r>
          </w:p>
        </w:tc>
        <w:tc>
          <w:tcPr>
            <w:tcW w:w="4004" w:type="pct"/>
            <w:shd w:val="clear" w:color="auto" w:fill="FFFFFF"/>
            <w:hideMark/>
          </w:tcPr>
          <w:p w14:paraId="40D885A3" w14:textId="77777777" w:rsidR="00F960A2" w:rsidRPr="00F960A2" w:rsidRDefault="00F960A2" w:rsidP="00DC59FA">
            <w:pPr>
              <w:pStyle w:val="aa"/>
              <w:rPr>
                <w:rFonts w:ascii="Roboto" w:hAnsi="Roboto"/>
              </w:rPr>
            </w:pPr>
            <w:r w:rsidRPr="00F960A2">
              <w:rPr>
                <w:rFonts w:ascii="Roboto" w:hAnsi="Roboto"/>
              </w:rPr>
              <w:t>线性渐变。这是默认值。</w:t>
            </w:r>
          </w:p>
        </w:tc>
      </w:tr>
      <w:tr w:rsidR="00F960A2" w:rsidRPr="00F960A2" w14:paraId="1B384052" w14:textId="77777777" w:rsidTr="00DC59FA">
        <w:tc>
          <w:tcPr>
            <w:tcW w:w="996" w:type="pct"/>
            <w:shd w:val="clear" w:color="auto" w:fill="FFFFFF"/>
            <w:hideMark/>
          </w:tcPr>
          <w:p w14:paraId="7C7823BC" w14:textId="77777777" w:rsidR="00F960A2" w:rsidRPr="00F960A2" w:rsidRDefault="00F960A2" w:rsidP="00DC59FA">
            <w:pPr>
              <w:pStyle w:val="aa"/>
              <w:rPr>
                <w:rFonts w:ascii="Roboto" w:hAnsi="Roboto"/>
              </w:rPr>
            </w:pPr>
            <w:r w:rsidRPr="00F960A2">
              <w:rPr>
                <w:bdr w:val="none" w:sz="0" w:space="0" w:color="auto" w:frame="1"/>
              </w:rPr>
              <w:t>"radial"</w:t>
            </w:r>
          </w:p>
        </w:tc>
        <w:tc>
          <w:tcPr>
            <w:tcW w:w="4004" w:type="pct"/>
            <w:shd w:val="clear" w:color="auto" w:fill="FFFFFF"/>
            <w:hideMark/>
          </w:tcPr>
          <w:p w14:paraId="27FFCBC0" w14:textId="77777777" w:rsidR="00F960A2" w:rsidRPr="00F960A2" w:rsidRDefault="00F960A2" w:rsidP="00DC59FA">
            <w:pPr>
              <w:pStyle w:val="aa"/>
              <w:rPr>
                <w:rFonts w:ascii="Roboto" w:hAnsi="Roboto"/>
              </w:rPr>
            </w:pPr>
            <w:r w:rsidRPr="00F960A2">
              <w:rPr>
                <w:rFonts w:ascii="Roboto" w:hAnsi="Roboto"/>
              </w:rPr>
              <w:t>径向渐变。起始颜色为中心颜色。</w:t>
            </w:r>
          </w:p>
        </w:tc>
      </w:tr>
      <w:tr w:rsidR="00F960A2" w:rsidRPr="00F960A2" w14:paraId="3E337AA2" w14:textId="77777777" w:rsidTr="00DC59FA">
        <w:tc>
          <w:tcPr>
            <w:tcW w:w="996" w:type="pct"/>
            <w:shd w:val="clear" w:color="auto" w:fill="FFFFFF"/>
            <w:hideMark/>
          </w:tcPr>
          <w:p w14:paraId="58084CC6" w14:textId="77777777" w:rsidR="00F960A2" w:rsidRPr="00F960A2" w:rsidRDefault="00F960A2" w:rsidP="00DC59FA">
            <w:pPr>
              <w:pStyle w:val="aa"/>
              <w:rPr>
                <w:rFonts w:ascii="Roboto" w:hAnsi="Roboto"/>
              </w:rPr>
            </w:pPr>
            <w:r w:rsidRPr="00F960A2">
              <w:rPr>
                <w:bdr w:val="none" w:sz="0" w:space="0" w:color="auto" w:frame="1"/>
              </w:rPr>
              <w:t>"sweep"</w:t>
            </w:r>
          </w:p>
        </w:tc>
        <w:tc>
          <w:tcPr>
            <w:tcW w:w="4004" w:type="pct"/>
            <w:shd w:val="clear" w:color="auto" w:fill="FFFFFF"/>
            <w:hideMark/>
          </w:tcPr>
          <w:p w14:paraId="5176309B" w14:textId="77777777" w:rsidR="00F960A2" w:rsidRPr="00F960A2" w:rsidRDefault="00F960A2" w:rsidP="00DC59FA">
            <w:pPr>
              <w:pStyle w:val="aa"/>
              <w:rPr>
                <w:rFonts w:ascii="Roboto" w:hAnsi="Roboto"/>
              </w:rPr>
            </w:pPr>
            <w:r w:rsidRPr="00F960A2">
              <w:rPr>
                <w:rFonts w:ascii="Roboto" w:hAnsi="Roboto"/>
              </w:rPr>
              <w:t>流线型渐变。</w:t>
            </w:r>
          </w:p>
        </w:tc>
      </w:tr>
    </w:tbl>
    <w:p w14:paraId="462FD46B" w14:textId="37B02FE0" w:rsidR="00F960A2" w:rsidRDefault="00F960A2" w:rsidP="00720622">
      <w:pPr>
        <w:pStyle w:val="20"/>
        <w:ind w:firstLine="720"/>
        <w:rPr>
          <w:rFonts w:hint="eastAsia"/>
        </w:rPr>
      </w:pPr>
      <w:proofErr w:type="spellStart"/>
      <w:r>
        <w:t>android:useLevel</w:t>
      </w:r>
      <w:proofErr w:type="spellEnd"/>
      <w:r w:rsidR="00720622">
        <w:rPr>
          <w:rFonts w:hint="eastAsia"/>
        </w:rPr>
        <w:t>，</w:t>
      </w:r>
      <w:r>
        <w:rPr>
          <w:rFonts w:hint="eastAsia"/>
        </w:rPr>
        <w:t>布尔值。如果此属性用作</w:t>
      </w:r>
      <w:r>
        <w:rPr>
          <w:rFonts w:hint="eastAsia"/>
        </w:rPr>
        <w:t xml:space="preserve"> </w:t>
      </w:r>
      <w:proofErr w:type="spellStart"/>
      <w:r>
        <w:rPr>
          <w:rFonts w:hint="eastAsia"/>
        </w:rPr>
        <w:t>LevelListDrawable</w:t>
      </w:r>
      <w:proofErr w:type="spellEnd"/>
      <w:r>
        <w:rPr>
          <w:rFonts w:hint="eastAsia"/>
        </w:rPr>
        <w:t>，则值为“</w:t>
      </w:r>
      <w:r>
        <w:rPr>
          <w:rFonts w:hint="eastAsia"/>
        </w:rPr>
        <w:t>true</w:t>
      </w:r>
      <w:r>
        <w:rPr>
          <w:rFonts w:hint="eastAsia"/>
        </w:rPr>
        <w:t>”。</w:t>
      </w:r>
    </w:p>
    <w:p w14:paraId="53359D74" w14:textId="1AB72A73" w:rsidR="00F960A2" w:rsidRDefault="00F960A2" w:rsidP="00DE60C2">
      <w:pPr>
        <w:pStyle w:val="a0"/>
        <w:ind w:firstLine="482"/>
        <w:rPr>
          <w:rFonts w:hint="eastAsia"/>
        </w:rPr>
      </w:pPr>
      <w:r>
        <w:t>&lt;padding&gt;</w:t>
      </w:r>
      <w:r w:rsidR="00C81AC6">
        <w:rPr>
          <w:rFonts w:hint="eastAsia"/>
        </w:rPr>
        <w:t>，</w:t>
      </w:r>
      <w:r>
        <w:rPr>
          <w:rFonts w:hint="eastAsia"/>
        </w:rPr>
        <w:t>要应用到包含视图元素的内边距（这会填充视图内容的位置，而非形状）。</w:t>
      </w:r>
    </w:p>
    <w:p w14:paraId="4AE65DC8" w14:textId="77777777" w:rsidR="00F960A2" w:rsidRDefault="00F960A2" w:rsidP="00F960A2">
      <w:pPr>
        <w:rPr>
          <w:rFonts w:hint="eastAsia"/>
        </w:rPr>
      </w:pPr>
      <w:r>
        <w:rPr>
          <w:rFonts w:hint="eastAsia"/>
        </w:rPr>
        <w:t>属性：</w:t>
      </w:r>
    </w:p>
    <w:p w14:paraId="151D5FA0" w14:textId="39B4D1BB" w:rsidR="00F960A2" w:rsidRDefault="00F960A2" w:rsidP="00427B0E">
      <w:pPr>
        <w:pStyle w:val="20"/>
        <w:ind w:firstLine="720"/>
        <w:rPr>
          <w:rFonts w:hint="eastAsia"/>
        </w:rPr>
      </w:pPr>
      <w:proofErr w:type="spellStart"/>
      <w:r>
        <w:t>android:left</w:t>
      </w:r>
      <w:proofErr w:type="spellEnd"/>
      <w:r w:rsidR="00427B0E">
        <w:rPr>
          <w:rFonts w:hint="eastAsia"/>
        </w:rPr>
        <w:t>，</w:t>
      </w:r>
      <w:r>
        <w:rPr>
          <w:rFonts w:hint="eastAsia"/>
        </w:rPr>
        <w:t>尺寸。左内边距，表示为尺寸值或尺寸资源</w:t>
      </w:r>
    </w:p>
    <w:p w14:paraId="0C771FB5" w14:textId="43C4D7BC" w:rsidR="00F960A2" w:rsidRDefault="00F960A2" w:rsidP="00427B0E">
      <w:pPr>
        <w:pStyle w:val="20"/>
        <w:ind w:firstLine="720"/>
        <w:rPr>
          <w:rFonts w:hint="eastAsia"/>
        </w:rPr>
      </w:pPr>
      <w:proofErr w:type="spellStart"/>
      <w:r>
        <w:t>android:top</w:t>
      </w:r>
      <w:proofErr w:type="spellEnd"/>
      <w:r w:rsidR="00427B0E">
        <w:rPr>
          <w:rFonts w:hint="eastAsia"/>
        </w:rPr>
        <w:t>，</w:t>
      </w:r>
      <w:r>
        <w:rPr>
          <w:rFonts w:hint="eastAsia"/>
        </w:rPr>
        <w:t>尺寸。上内边距，表示为尺寸值或尺寸资源</w:t>
      </w:r>
    </w:p>
    <w:p w14:paraId="40660ECB" w14:textId="013EEC3A" w:rsidR="00F960A2" w:rsidRDefault="00F960A2" w:rsidP="00427B0E">
      <w:pPr>
        <w:pStyle w:val="20"/>
        <w:ind w:firstLine="720"/>
        <w:rPr>
          <w:rFonts w:hint="eastAsia"/>
        </w:rPr>
      </w:pPr>
      <w:proofErr w:type="spellStart"/>
      <w:r>
        <w:t>android:right</w:t>
      </w:r>
      <w:proofErr w:type="spellEnd"/>
      <w:r w:rsidR="00427B0E">
        <w:rPr>
          <w:rFonts w:hint="eastAsia"/>
        </w:rPr>
        <w:t>，</w:t>
      </w:r>
      <w:r>
        <w:rPr>
          <w:rFonts w:hint="eastAsia"/>
        </w:rPr>
        <w:t>尺寸。右内边距，表示为尺寸值或尺寸资源</w:t>
      </w:r>
    </w:p>
    <w:p w14:paraId="3F5FA8DF" w14:textId="2184EAFC" w:rsidR="00F960A2" w:rsidRDefault="00F960A2" w:rsidP="00427B0E">
      <w:pPr>
        <w:pStyle w:val="20"/>
        <w:ind w:firstLine="720"/>
        <w:rPr>
          <w:rFonts w:hint="eastAsia"/>
        </w:rPr>
      </w:pPr>
      <w:proofErr w:type="spellStart"/>
      <w:r>
        <w:t>android:bottom</w:t>
      </w:r>
      <w:proofErr w:type="spellEnd"/>
      <w:r w:rsidR="00427B0E">
        <w:rPr>
          <w:rFonts w:hint="eastAsia"/>
        </w:rPr>
        <w:t>，</w:t>
      </w:r>
      <w:r>
        <w:rPr>
          <w:rFonts w:hint="eastAsia"/>
        </w:rPr>
        <w:t>尺寸。下内边距，表示为尺寸值或尺寸资源</w:t>
      </w:r>
    </w:p>
    <w:p w14:paraId="145F000A" w14:textId="0227CCFC" w:rsidR="00F960A2" w:rsidRDefault="00F960A2" w:rsidP="00427B0E">
      <w:pPr>
        <w:pStyle w:val="a0"/>
        <w:ind w:firstLine="482"/>
        <w:rPr>
          <w:rFonts w:hint="eastAsia"/>
        </w:rPr>
      </w:pPr>
      <w:r>
        <w:t>&lt;size&gt;</w:t>
      </w:r>
      <w:r w:rsidR="00427B0E">
        <w:rPr>
          <w:rFonts w:hint="eastAsia"/>
        </w:rPr>
        <w:t>，</w:t>
      </w:r>
      <w:r>
        <w:rPr>
          <w:rFonts w:hint="eastAsia"/>
        </w:rPr>
        <w:t>形状的大小。</w:t>
      </w:r>
    </w:p>
    <w:p w14:paraId="1B91410C" w14:textId="77777777" w:rsidR="00F960A2" w:rsidRDefault="00F960A2" w:rsidP="00F960A2">
      <w:pPr>
        <w:rPr>
          <w:rFonts w:hint="eastAsia"/>
        </w:rPr>
      </w:pPr>
      <w:r>
        <w:rPr>
          <w:rFonts w:hint="eastAsia"/>
        </w:rPr>
        <w:t>属性：</w:t>
      </w:r>
    </w:p>
    <w:p w14:paraId="257760DD" w14:textId="41750F83" w:rsidR="00F960A2" w:rsidRDefault="00F960A2" w:rsidP="00427B0E">
      <w:pPr>
        <w:pStyle w:val="20"/>
        <w:ind w:firstLine="720"/>
        <w:rPr>
          <w:rFonts w:hint="eastAsia"/>
        </w:rPr>
      </w:pPr>
      <w:proofErr w:type="spellStart"/>
      <w:r>
        <w:t>android:height</w:t>
      </w:r>
      <w:proofErr w:type="spellEnd"/>
      <w:r w:rsidR="00427B0E">
        <w:rPr>
          <w:rFonts w:hint="eastAsia"/>
        </w:rPr>
        <w:t>，</w:t>
      </w:r>
      <w:r>
        <w:rPr>
          <w:rFonts w:hint="eastAsia"/>
        </w:rPr>
        <w:t>尺寸。形状的高度，表示为尺寸值或尺寸资源</w:t>
      </w:r>
    </w:p>
    <w:p w14:paraId="77AB3243" w14:textId="4BD1307E" w:rsidR="00F960A2" w:rsidRDefault="00F960A2" w:rsidP="00427B0E">
      <w:pPr>
        <w:pStyle w:val="20"/>
        <w:ind w:firstLine="720"/>
        <w:rPr>
          <w:rFonts w:hint="eastAsia"/>
        </w:rPr>
      </w:pPr>
      <w:proofErr w:type="spellStart"/>
      <w:r>
        <w:t>android:width</w:t>
      </w:r>
      <w:proofErr w:type="spellEnd"/>
      <w:r w:rsidR="00427B0E">
        <w:rPr>
          <w:rFonts w:hint="eastAsia"/>
        </w:rPr>
        <w:t>，</w:t>
      </w:r>
      <w:r>
        <w:rPr>
          <w:rFonts w:hint="eastAsia"/>
        </w:rPr>
        <w:t>尺寸。形状的宽度，表示为尺寸值或尺寸资源</w:t>
      </w:r>
    </w:p>
    <w:p w14:paraId="7DB436A3" w14:textId="333E2F0F" w:rsidR="00F960A2" w:rsidRDefault="00F960A2" w:rsidP="00F960A2">
      <w:pPr>
        <w:rPr>
          <w:rFonts w:hint="eastAsia"/>
        </w:rPr>
      </w:pPr>
      <w:r>
        <w:rPr>
          <w:rFonts w:hint="eastAsia"/>
        </w:rPr>
        <w:t>注：默认情况下，形状根据此处定义的尺寸，按比例缩放至容器视图的大小。在</w:t>
      </w:r>
      <w:r>
        <w:rPr>
          <w:rFonts w:hint="eastAsia"/>
        </w:rPr>
        <w:t xml:space="preserve"> </w:t>
      </w:r>
      <w:proofErr w:type="spellStart"/>
      <w:r>
        <w:rPr>
          <w:rFonts w:hint="eastAsia"/>
        </w:rPr>
        <w:t>ImageView</w:t>
      </w:r>
      <w:proofErr w:type="spellEnd"/>
      <w:r>
        <w:rPr>
          <w:rFonts w:hint="eastAsia"/>
        </w:rPr>
        <w:t xml:space="preserve"> </w:t>
      </w:r>
      <w:r>
        <w:rPr>
          <w:rFonts w:hint="eastAsia"/>
        </w:rPr>
        <w:t>中使用形状时，可将</w:t>
      </w:r>
      <w:r>
        <w:rPr>
          <w:rFonts w:hint="eastAsia"/>
        </w:rPr>
        <w:t xml:space="preserve"> </w:t>
      </w:r>
      <w:proofErr w:type="spellStart"/>
      <w:r>
        <w:rPr>
          <w:rFonts w:hint="eastAsia"/>
        </w:rPr>
        <w:t>android:scaleType</w:t>
      </w:r>
      <w:proofErr w:type="spellEnd"/>
      <w:r>
        <w:rPr>
          <w:rFonts w:hint="eastAsia"/>
        </w:rPr>
        <w:t xml:space="preserve"> </w:t>
      </w:r>
      <w:r>
        <w:rPr>
          <w:rFonts w:hint="eastAsia"/>
        </w:rPr>
        <w:t>设置为</w:t>
      </w:r>
      <w:r>
        <w:rPr>
          <w:rFonts w:hint="eastAsia"/>
        </w:rPr>
        <w:t xml:space="preserve"> "center"</w:t>
      </w:r>
      <w:r>
        <w:rPr>
          <w:rFonts w:hint="eastAsia"/>
        </w:rPr>
        <w:t>，从而限制缩放。</w:t>
      </w:r>
    </w:p>
    <w:p w14:paraId="30F1E9C1" w14:textId="21D43427" w:rsidR="00F960A2" w:rsidRDefault="00F960A2" w:rsidP="00AB684D">
      <w:pPr>
        <w:pStyle w:val="a0"/>
        <w:ind w:firstLine="482"/>
        <w:rPr>
          <w:rFonts w:hint="eastAsia"/>
        </w:rPr>
      </w:pPr>
      <w:r>
        <w:t>&lt;solid&gt;</w:t>
      </w:r>
      <w:r w:rsidR="00427B0E">
        <w:rPr>
          <w:rFonts w:hint="eastAsia"/>
        </w:rPr>
        <w:t>，</w:t>
      </w:r>
      <w:r>
        <w:rPr>
          <w:rFonts w:hint="eastAsia"/>
        </w:rPr>
        <w:t>用于填充形状的纯色。</w:t>
      </w:r>
    </w:p>
    <w:p w14:paraId="0A5D26A5" w14:textId="4B53DA4E" w:rsidR="00F960A2" w:rsidRDefault="00F960A2" w:rsidP="00F960A2">
      <w:r>
        <w:rPr>
          <w:rFonts w:hint="eastAsia"/>
        </w:rPr>
        <w:t>属性：</w:t>
      </w:r>
    </w:p>
    <w:p w14:paraId="47A14EB7" w14:textId="6E6CD6B5" w:rsidR="00F960A2" w:rsidRDefault="00F960A2" w:rsidP="00427B0E">
      <w:pPr>
        <w:pStyle w:val="20"/>
        <w:ind w:firstLine="720"/>
        <w:rPr>
          <w:rFonts w:hint="eastAsia"/>
        </w:rPr>
      </w:pPr>
      <w:proofErr w:type="spellStart"/>
      <w:r>
        <w:t>android:color</w:t>
      </w:r>
      <w:proofErr w:type="spellEnd"/>
      <w:r w:rsidR="00427B0E">
        <w:rPr>
          <w:rFonts w:hint="eastAsia"/>
        </w:rPr>
        <w:t>，</w:t>
      </w:r>
      <w:r>
        <w:rPr>
          <w:rFonts w:hint="eastAsia"/>
        </w:rPr>
        <w:t>颜色。应用于形状的颜色，以十六进制值或颜色资源表示。</w:t>
      </w:r>
    </w:p>
    <w:p w14:paraId="7AFE7493" w14:textId="6D72215F" w:rsidR="00F960A2" w:rsidRDefault="00F960A2" w:rsidP="005F4CCB">
      <w:pPr>
        <w:pStyle w:val="a0"/>
        <w:ind w:firstLine="482"/>
        <w:rPr>
          <w:rFonts w:hint="eastAsia"/>
        </w:rPr>
      </w:pPr>
      <w:r>
        <w:t>&lt;stroke&gt;</w:t>
      </w:r>
      <w:r w:rsidR="00427B0E">
        <w:rPr>
          <w:rFonts w:hint="eastAsia"/>
        </w:rPr>
        <w:t>，</w:t>
      </w:r>
      <w:r>
        <w:rPr>
          <w:rFonts w:hint="eastAsia"/>
        </w:rPr>
        <w:t>形状的笔划中线。</w:t>
      </w:r>
    </w:p>
    <w:p w14:paraId="0ECB374C" w14:textId="77777777" w:rsidR="00F960A2" w:rsidRDefault="00F960A2" w:rsidP="00F960A2">
      <w:pPr>
        <w:rPr>
          <w:rFonts w:hint="eastAsia"/>
        </w:rPr>
      </w:pPr>
      <w:r>
        <w:rPr>
          <w:rFonts w:hint="eastAsia"/>
        </w:rPr>
        <w:t>属性：</w:t>
      </w:r>
    </w:p>
    <w:p w14:paraId="7FBE7725" w14:textId="233D045B" w:rsidR="00F960A2" w:rsidRDefault="00F960A2" w:rsidP="00427B0E">
      <w:pPr>
        <w:pStyle w:val="20"/>
        <w:ind w:firstLine="720"/>
        <w:rPr>
          <w:rFonts w:hint="eastAsia"/>
        </w:rPr>
      </w:pPr>
      <w:proofErr w:type="spellStart"/>
      <w:r>
        <w:lastRenderedPageBreak/>
        <w:t>android:width</w:t>
      </w:r>
      <w:proofErr w:type="spellEnd"/>
      <w:r w:rsidR="00427B0E">
        <w:rPr>
          <w:rFonts w:hint="eastAsia"/>
        </w:rPr>
        <w:t>，</w:t>
      </w:r>
      <w:r>
        <w:rPr>
          <w:rFonts w:hint="eastAsia"/>
        </w:rPr>
        <w:t>尺寸。线宽，以尺寸值或尺寸资源表示。</w:t>
      </w:r>
    </w:p>
    <w:p w14:paraId="66C4C446" w14:textId="76DCEC19" w:rsidR="00F960A2" w:rsidRDefault="00F960A2" w:rsidP="00427B0E">
      <w:pPr>
        <w:pStyle w:val="20"/>
        <w:ind w:firstLine="720"/>
        <w:rPr>
          <w:rFonts w:hint="eastAsia"/>
        </w:rPr>
      </w:pPr>
      <w:proofErr w:type="spellStart"/>
      <w:r>
        <w:t>android:color</w:t>
      </w:r>
      <w:proofErr w:type="spellEnd"/>
      <w:r w:rsidR="00427B0E">
        <w:rPr>
          <w:rFonts w:hint="eastAsia"/>
        </w:rPr>
        <w:t>，</w:t>
      </w:r>
      <w:r>
        <w:rPr>
          <w:rFonts w:hint="eastAsia"/>
        </w:rPr>
        <w:t>颜色。线的颜色，表示为十六进制值或颜色资源。</w:t>
      </w:r>
    </w:p>
    <w:p w14:paraId="1C31B648" w14:textId="6F27069B" w:rsidR="00F960A2" w:rsidRDefault="00F960A2" w:rsidP="00427B0E">
      <w:pPr>
        <w:pStyle w:val="20"/>
        <w:ind w:firstLine="720"/>
        <w:rPr>
          <w:rFonts w:hint="eastAsia"/>
        </w:rPr>
      </w:pPr>
      <w:proofErr w:type="spellStart"/>
      <w:r>
        <w:t>android:dashGap</w:t>
      </w:r>
      <w:proofErr w:type="spellEnd"/>
      <w:r w:rsidR="00427B0E">
        <w:rPr>
          <w:rFonts w:hint="eastAsia"/>
        </w:rPr>
        <w:t>，</w:t>
      </w:r>
      <w:r>
        <w:rPr>
          <w:rFonts w:hint="eastAsia"/>
        </w:rPr>
        <w:t>尺寸。短划线的间距，以尺寸值或尺寸资源表示。仅在设置了</w:t>
      </w:r>
      <w:r>
        <w:rPr>
          <w:rFonts w:hint="eastAsia"/>
        </w:rPr>
        <w:t xml:space="preserve"> </w:t>
      </w:r>
      <w:proofErr w:type="spellStart"/>
      <w:r>
        <w:rPr>
          <w:rFonts w:hint="eastAsia"/>
        </w:rPr>
        <w:t>android:dashWidth</w:t>
      </w:r>
      <w:proofErr w:type="spellEnd"/>
      <w:r>
        <w:rPr>
          <w:rFonts w:hint="eastAsia"/>
        </w:rPr>
        <w:t xml:space="preserve"> </w:t>
      </w:r>
      <w:r>
        <w:rPr>
          <w:rFonts w:hint="eastAsia"/>
        </w:rPr>
        <w:t>时有效。</w:t>
      </w:r>
    </w:p>
    <w:p w14:paraId="126D2753" w14:textId="63B880C9" w:rsidR="00F960A2" w:rsidRDefault="00F960A2" w:rsidP="00427B0E">
      <w:pPr>
        <w:pStyle w:val="20"/>
        <w:ind w:firstLine="720"/>
        <w:rPr>
          <w:rFonts w:hint="eastAsia"/>
        </w:rPr>
      </w:pPr>
      <w:proofErr w:type="spellStart"/>
      <w:r>
        <w:t>android:dashWidth</w:t>
      </w:r>
      <w:proofErr w:type="spellEnd"/>
      <w:r w:rsidR="00427B0E">
        <w:rPr>
          <w:rFonts w:hint="eastAsia"/>
        </w:rPr>
        <w:t>，</w:t>
      </w:r>
      <w:r>
        <w:rPr>
          <w:rFonts w:hint="eastAsia"/>
        </w:rPr>
        <w:t>尺寸。每个短划线的大小，以尺寸值或尺寸资源表示。仅在设置了</w:t>
      </w:r>
      <w:r>
        <w:rPr>
          <w:rFonts w:hint="eastAsia"/>
        </w:rPr>
        <w:t xml:space="preserve"> </w:t>
      </w:r>
      <w:proofErr w:type="spellStart"/>
      <w:r>
        <w:rPr>
          <w:rFonts w:hint="eastAsia"/>
        </w:rPr>
        <w:t>android:dashGap</w:t>
      </w:r>
      <w:proofErr w:type="spellEnd"/>
      <w:r>
        <w:rPr>
          <w:rFonts w:hint="eastAsia"/>
        </w:rPr>
        <w:t xml:space="preserve"> </w:t>
      </w:r>
      <w:r>
        <w:rPr>
          <w:rFonts w:hint="eastAsia"/>
        </w:rPr>
        <w:t>时有效。</w:t>
      </w:r>
    </w:p>
    <w:p w14:paraId="5658D841" w14:textId="77777777" w:rsidR="00F960A2" w:rsidRDefault="00F960A2" w:rsidP="00F960A2">
      <w:pPr>
        <w:rPr>
          <w:rFonts w:hint="eastAsia"/>
        </w:rPr>
      </w:pPr>
      <w:r>
        <w:rPr>
          <w:rFonts w:hint="eastAsia"/>
        </w:rPr>
        <w:t xml:space="preserve">XML </w:t>
      </w:r>
      <w:r>
        <w:rPr>
          <w:rFonts w:hint="eastAsia"/>
        </w:rPr>
        <w:t>文件保存在</w:t>
      </w:r>
      <w:r>
        <w:rPr>
          <w:rFonts w:hint="eastAsia"/>
        </w:rPr>
        <w:t xml:space="preserve"> res/drawable/gradient_box.xml </w:t>
      </w:r>
      <w:r>
        <w:rPr>
          <w:rFonts w:hint="eastAsia"/>
        </w:rPr>
        <w:t>中：</w:t>
      </w:r>
    </w:p>
    <w:p w14:paraId="56AC2126" w14:textId="77777777" w:rsidR="00F960A2" w:rsidRDefault="00F960A2" w:rsidP="00427B0E">
      <w:pPr>
        <w:pStyle w:val="a6"/>
        <w:ind w:left="240" w:right="720" w:firstLine="180"/>
      </w:pPr>
      <w:r>
        <w:t>&lt;?xml version="1.0" encoding="utf-8"?&gt;</w:t>
      </w:r>
    </w:p>
    <w:p w14:paraId="24808DBE" w14:textId="77777777" w:rsidR="00F960A2" w:rsidRDefault="00F960A2" w:rsidP="00427B0E">
      <w:pPr>
        <w:pStyle w:val="a6"/>
        <w:ind w:left="240" w:right="720" w:firstLine="180"/>
      </w:pPr>
      <w:r>
        <w:t xml:space="preserve">&lt;shape </w:t>
      </w:r>
      <w:proofErr w:type="spellStart"/>
      <w:r>
        <w:t>xmlns:android</w:t>
      </w:r>
      <w:proofErr w:type="spellEnd"/>
      <w:r>
        <w:t>="http://schemas.android.com/</w:t>
      </w:r>
      <w:proofErr w:type="spellStart"/>
      <w:r>
        <w:t>apk</w:t>
      </w:r>
      <w:proofErr w:type="spellEnd"/>
      <w:r>
        <w:t>/res/android"</w:t>
      </w:r>
    </w:p>
    <w:p w14:paraId="72CA6AD1" w14:textId="77777777" w:rsidR="00F960A2" w:rsidRDefault="00F960A2" w:rsidP="00427B0E">
      <w:pPr>
        <w:pStyle w:val="a6"/>
        <w:ind w:left="240" w:right="720" w:firstLine="180"/>
      </w:pPr>
      <w:r>
        <w:t xml:space="preserve">    </w:t>
      </w:r>
      <w:proofErr w:type="spellStart"/>
      <w:r>
        <w:t>android:shape</w:t>
      </w:r>
      <w:proofErr w:type="spellEnd"/>
      <w:r>
        <w:t>="rectangle"&gt;</w:t>
      </w:r>
    </w:p>
    <w:p w14:paraId="5A70C7FD" w14:textId="77777777" w:rsidR="00F960A2" w:rsidRDefault="00F960A2" w:rsidP="00427B0E">
      <w:pPr>
        <w:pStyle w:val="a6"/>
        <w:ind w:left="240" w:right="720" w:firstLine="180"/>
      </w:pPr>
      <w:r>
        <w:t xml:space="preserve">    &lt;gradient</w:t>
      </w:r>
    </w:p>
    <w:p w14:paraId="33B51CB0" w14:textId="77777777" w:rsidR="00F960A2" w:rsidRDefault="00F960A2" w:rsidP="00427B0E">
      <w:pPr>
        <w:pStyle w:val="a6"/>
        <w:ind w:left="240" w:right="720" w:firstLine="180"/>
      </w:pPr>
      <w:r>
        <w:t xml:space="preserve">        </w:t>
      </w:r>
      <w:proofErr w:type="spellStart"/>
      <w:r>
        <w:t>android:startColor</w:t>
      </w:r>
      <w:proofErr w:type="spellEnd"/>
      <w:r>
        <w:t>="#FFFF0000"</w:t>
      </w:r>
    </w:p>
    <w:p w14:paraId="461A555E" w14:textId="77777777" w:rsidR="00F960A2" w:rsidRDefault="00F960A2" w:rsidP="00427B0E">
      <w:pPr>
        <w:pStyle w:val="a6"/>
        <w:ind w:left="240" w:right="720" w:firstLine="180"/>
      </w:pPr>
      <w:r>
        <w:t xml:space="preserve">        </w:t>
      </w:r>
      <w:proofErr w:type="spellStart"/>
      <w:r>
        <w:t>android:endColor</w:t>
      </w:r>
      <w:proofErr w:type="spellEnd"/>
      <w:r>
        <w:t>="#80FF00FF"</w:t>
      </w:r>
    </w:p>
    <w:p w14:paraId="7B49D149" w14:textId="77777777" w:rsidR="00F960A2" w:rsidRDefault="00F960A2" w:rsidP="00427B0E">
      <w:pPr>
        <w:pStyle w:val="a6"/>
        <w:ind w:left="240" w:right="720" w:firstLine="180"/>
      </w:pPr>
      <w:r>
        <w:t xml:space="preserve">        </w:t>
      </w:r>
      <w:proofErr w:type="spellStart"/>
      <w:r>
        <w:t>android:angle</w:t>
      </w:r>
      <w:proofErr w:type="spellEnd"/>
      <w:r>
        <w:t>="45"/&gt;</w:t>
      </w:r>
    </w:p>
    <w:p w14:paraId="59EECB10" w14:textId="77777777" w:rsidR="00F960A2" w:rsidRDefault="00F960A2" w:rsidP="00427B0E">
      <w:pPr>
        <w:pStyle w:val="a6"/>
        <w:ind w:left="240" w:right="720" w:firstLine="180"/>
      </w:pPr>
      <w:r>
        <w:t xml:space="preserve">    &lt;padding </w:t>
      </w:r>
      <w:proofErr w:type="spellStart"/>
      <w:r>
        <w:t>android:left</w:t>
      </w:r>
      <w:proofErr w:type="spellEnd"/>
      <w:r>
        <w:t>="7dp"</w:t>
      </w:r>
    </w:p>
    <w:p w14:paraId="38F1143B" w14:textId="77777777" w:rsidR="00F960A2" w:rsidRDefault="00F960A2" w:rsidP="00427B0E">
      <w:pPr>
        <w:pStyle w:val="a6"/>
        <w:ind w:left="240" w:right="720" w:firstLine="180"/>
      </w:pPr>
      <w:r>
        <w:t xml:space="preserve">        </w:t>
      </w:r>
      <w:proofErr w:type="spellStart"/>
      <w:r>
        <w:t>android:top</w:t>
      </w:r>
      <w:proofErr w:type="spellEnd"/>
      <w:r>
        <w:t>="7dp"</w:t>
      </w:r>
    </w:p>
    <w:p w14:paraId="13A1F919" w14:textId="77777777" w:rsidR="00F960A2" w:rsidRDefault="00F960A2" w:rsidP="00427B0E">
      <w:pPr>
        <w:pStyle w:val="a6"/>
        <w:ind w:left="240" w:right="720" w:firstLine="180"/>
      </w:pPr>
      <w:r>
        <w:t xml:space="preserve">        </w:t>
      </w:r>
      <w:proofErr w:type="spellStart"/>
      <w:r>
        <w:t>android:right</w:t>
      </w:r>
      <w:proofErr w:type="spellEnd"/>
      <w:r>
        <w:t>="7dp"</w:t>
      </w:r>
    </w:p>
    <w:p w14:paraId="47DDE981" w14:textId="77777777" w:rsidR="00F960A2" w:rsidRDefault="00F960A2" w:rsidP="00427B0E">
      <w:pPr>
        <w:pStyle w:val="a6"/>
        <w:ind w:left="240" w:right="720" w:firstLine="180"/>
      </w:pPr>
      <w:r>
        <w:t xml:space="preserve">        </w:t>
      </w:r>
      <w:proofErr w:type="spellStart"/>
      <w:r>
        <w:t>android:bottom</w:t>
      </w:r>
      <w:proofErr w:type="spellEnd"/>
      <w:r>
        <w:t>="7dp" /&gt;</w:t>
      </w:r>
    </w:p>
    <w:p w14:paraId="2753E743" w14:textId="77777777" w:rsidR="00F960A2" w:rsidRDefault="00F960A2" w:rsidP="00427B0E">
      <w:pPr>
        <w:pStyle w:val="a6"/>
        <w:ind w:left="240" w:right="720" w:firstLine="180"/>
      </w:pPr>
      <w:r>
        <w:t xml:space="preserve">    &lt;corners </w:t>
      </w:r>
      <w:proofErr w:type="spellStart"/>
      <w:r>
        <w:t>android:radius</w:t>
      </w:r>
      <w:proofErr w:type="spellEnd"/>
      <w:r>
        <w:t>="8dp" /&gt;</w:t>
      </w:r>
    </w:p>
    <w:p w14:paraId="58DBB04F" w14:textId="77777777" w:rsidR="00F960A2" w:rsidRDefault="00F960A2" w:rsidP="00427B0E">
      <w:pPr>
        <w:pStyle w:val="a6"/>
        <w:ind w:left="240" w:right="720" w:firstLine="180"/>
      </w:pPr>
      <w:r>
        <w:t>&lt;/shape&gt;</w:t>
      </w:r>
    </w:p>
    <w:p w14:paraId="5F3DE757" w14:textId="6FE35CF4" w:rsidR="00427B0E" w:rsidRDefault="002661F9" w:rsidP="002661F9">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82</w:t>
      </w:r>
      <w:r w:rsidR="00EF15E2">
        <w:fldChar w:fldCharType="end"/>
      </w:r>
    </w:p>
    <w:p w14:paraId="7F079EA9" w14:textId="38318812" w:rsidR="00F960A2" w:rsidRDefault="00F960A2" w:rsidP="00F960A2">
      <w:pPr>
        <w:rPr>
          <w:rFonts w:hint="eastAsia"/>
        </w:rPr>
      </w:pPr>
      <w:r>
        <w:rPr>
          <w:rFonts w:hint="eastAsia"/>
        </w:rPr>
        <w:t>此布局</w:t>
      </w:r>
      <w:r>
        <w:rPr>
          <w:rFonts w:hint="eastAsia"/>
        </w:rPr>
        <w:t xml:space="preserve"> XML </w:t>
      </w:r>
      <w:r>
        <w:rPr>
          <w:rFonts w:hint="eastAsia"/>
        </w:rPr>
        <w:t>会将形状可绘制对象应用到视图：</w:t>
      </w:r>
    </w:p>
    <w:p w14:paraId="3E0C3919" w14:textId="77777777" w:rsidR="00F960A2" w:rsidRDefault="00F960A2" w:rsidP="002661F9">
      <w:pPr>
        <w:pStyle w:val="a6"/>
        <w:ind w:left="240" w:right="720" w:firstLine="180"/>
      </w:pPr>
      <w:r>
        <w:t>&lt;</w:t>
      </w:r>
      <w:proofErr w:type="spellStart"/>
      <w:r>
        <w:t>TextView</w:t>
      </w:r>
      <w:proofErr w:type="spellEnd"/>
    </w:p>
    <w:p w14:paraId="75F74706" w14:textId="77777777" w:rsidR="00F960A2" w:rsidRDefault="00F960A2" w:rsidP="002661F9">
      <w:pPr>
        <w:pStyle w:val="a6"/>
        <w:ind w:left="240" w:right="720" w:firstLine="180"/>
      </w:pPr>
      <w:r>
        <w:t xml:space="preserve">    </w:t>
      </w:r>
      <w:proofErr w:type="spellStart"/>
      <w:r>
        <w:t>android:background</w:t>
      </w:r>
      <w:proofErr w:type="spellEnd"/>
      <w:r>
        <w:t>="@drawable/</w:t>
      </w:r>
      <w:proofErr w:type="spellStart"/>
      <w:r>
        <w:t>gradient_box</w:t>
      </w:r>
      <w:proofErr w:type="spellEnd"/>
      <w:r>
        <w:t>"</w:t>
      </w:r>
    </w:p>
    <w:p w14:paraId="2A6CB44E" w14:textId="77777777" w:rsidR="00F960A2" w:rsidRDefault="00F960A2" w:rsidP="002661F9">
      <w:pPr>
        <w:pStyle w:val="a6"/>
        <w:ind w:left="240" w:right="720" w:firstLine="180"/>
      </w:pPr>
      <w:r>
        <w:t xml:space="preserve">    </w:t>
      </w:r>
      <w:proofErr w:type="spellStart"/>
      <w:r>
        <w:t>android:layout_height</w:t>
      </w:r>
      <w:proofErr w:type="spellEnd"/>
      <w:r>
        <w:t>="</w:t>
      </w:r>
      <w:proofErr w:type="spellStart"/>
      <w:r>
        <w:t>wrap_content</w:t>
      </w:r>
      <w:proofErr w:type="spellEnd"/>
      <w:r>
        <w:t>"</w:t>
      </w:r>
    </w:p>
    <w:p w14:paraId="274DE962" w14:textId="77777777" w:rsidR="00F960A2" w:rsidRDefault="00F960A2" w:rsidP="002661F9">
      <w:pPr>
        <w:pStyle w:val="a6"/>
        <w:ind w:left="240" w:right="720" w:firstLine="180"/>
      </w:pPr>
      <w:r>
        <w:t xml:space="preserve">    </w:t>
      </w:r>
      <w:proofErr w:type="spellStart"/>
      <w:r>
        <w:t>android:layout_width</w:t>
      </w:r>
      <w:proofErr w:type="spellEnd"/>
      <w:r>
        <w:t>="</w:t>
      </w:r>
      <w:proofErr w:type="spellStart"/>
      <w:r>
        <w:t>wrap_content</w:t>
      </w:r>
      <w:proofErr w:type="spellEnd"/>
      <w:r>
        <w:t>" /&gt;</w:t>
      </w:r>
    </w:p>
    <w:p w14:paraId="5DE028F2" w14:textId="2916A141" w:rsidR="002661F9" w:rsidRDefault="00BC5A8E" w:rsidP="00BC5A8E">
      <w:pPr>
        <w:pStyle w:val="a5"/>
      </w:pPr>
      <w:r>
        <w:rPr>
          <w:rFonts w:hint="eastAsia"/>
        </w:rPr>
        <w:t>码</w:t>
      </w:r>
      <w:r>
        <w:rPr>
          <w:rFonts w:hint="eastAsia"/>
        </w:rPr>
        <w:t xml:space="preserve"> </w:t>
      </w:r>
      <w:r w:rsidR="00EF15E2">
        <w:fldChar w:fldCharType="begin"/>
      </w:r>
      <w:r w:rsidR="00EF15E2">
        <w:instrText xml:space="preserve"> </w:instrText>
      </w:r>
      <w:r w:rsidR="00EF15E2">
        <w:rPr>
          <w:rFonts w:hint="eastAsia"/>
        </w:rPr>
        <w:instrText>STYLEREF 1 \s</w:instrText>
      </w:r>
      <w:r w:rsidR="00EF15E2">
        <w:instrText xml:space="preserve"> </w:instrText>
      </w:r>
      <w:r w:rsidR="00EF15E2">
        <w:fldChar w:fldCharType="separate"/>
      </w:r>
      <w:r w:rsidR="00EF15E2">
        <w:rPr>
          <w:noProof/>
        </w:rPr>
        <w:t>3</w:t>
      </w:r>
      <w:r w:rsidR="00EF15E2">
        <w:fldChar w:fldCharType="end"/>
      </w:r>
      <w:r w:rsidR="00EF15E2">
        <w:noBreakHyphen/>
      </w:r>
      <w:r w:rsidR="00EF15E2">
        <w:fldChar w:fldCharType="begin"/>
      </w:r>
      <w:r w:rsidR="00EF15E2">
        <w:instrText xml:space="preserve"> </w:instrText>
      </w:r>
      <w:r w:rsidR="00EF15E2">
        <w:rPr>
          <w:rFonts w:hint="eastAsia"/>
        </w:rPr>
        <w:instrText xml:space="preserve">SEQ </w:instrText>
      </w:r>
      <w:r w:rsidR="00EF15E2">
        <w:rPr>
          <w:rFonts w:hint="eastAsia"/>
        </w:rPr>
        <w:instrText>码</w:instrText>
      </w:r>
      <w:r w:rsidR="00EF15E2">
        <w:rPr>
          <w:rFonts w:hint="eastAsia"/>
        </w:rPr>
        <w:instrText xml:space="preserve"> \* ARABIC \s 1</w:instrText>
      </w:r>
      <w:r w:rsidR="00EF15E2">
        <w:instrText xml:space="preserve"> </w:instrText>
      </w:r>
      <w:r w:rsidR="00EF15E2">
        <w:fldChar w:fldCharType="separate"/>
      </w:r>
      <w:r w:rsidR="00EF15E2">
        <w:rPr>
          <w:noProof/>
        </w:rPr>
        <w:t>83</w:t>
      </w:r>
      <w:r w:rsidR="00EF15E2">
        <w:fldChar w:fldCharType="end"/>
      </w:r>
    </w:p>
    <w:p w14:paraId="72FF0E4B" w14:textId="09BAC9E6" w:rsidR="00F960A2" w:rsidRDefault="00F960A2" w:rsidP="00F960A2">
      <w:pPr>
        <w:rPr>
          <w:rFonts w:hint="eastAsia"/>
        </w:rPr>
      </w:pPr>
      <w:r>
        <w:rPr>
          <w:rFonts w:hint="eastAsia"/>
        </w:rPr>
        <w:t>此应用代码会获取形状可绘制对象，并将其应用至视图：</w:t>
      </w:r>
    </w:p>
    <w:p w14:paraId="2B712109" w14:textId="77777777" w:rsidR="00F960A2" w:rsidRPr="00EF15E2" w:rsidRDefault="00F960A2" w:rsidP="00EF15E2">
      <w:pPr>
        <w:pStyle w:val="a6"/>
        <w:ind w:left="240" w:right="720" w:firstLine="180"/>
      </w:pPr>
      <w:r w:rsidRPr="00EF15E2">
        <w:t xml:space="preserve">Resources res = </w:t>
      </w:r>
      <w:proofErr w:type="spellStart"/>
      <w:r w:rsidRPr="00EF15E2">
        <w:t>getResources</w:t>
      </w:r>
      <w:proofErr w:type="spellEnd"/>
      <w:r w:rsidRPr="00EF15E2">
        <w:t>();</w:t>
      </w:r>
    </w:p>
    <w:p w14:paraId="2E0D1642" w14:textId="77777777" w:rsidR="00F960A2" w:rsidRPr="00EF15E2" w:rsidRDefault="00F960A2" w:rsidP="00EF15E2">
      <w:pPr>
        <w:pStyle w:val="a6"/>
        <w:ind w:left="240" w:right="720" w:firstLine="180"/>
      </w:pPr>
      <w:r w:rsidRPr="00EF15E2">
        <w:t xml:space="preserve">Drawable shape = </w:t>
      </w:r>
      <w:proofErr w:type="spellStart"/>
      <w:r w:rsidRPr="00EF15E2">
        <w:t>ResourcesCompat.getDrawable</w:t>
      </w:r>
      <w:proofErr w:type="spellEnd"/>
      <w:r w:rsidRPr="00EF15E2">
        <w:t xml:space="preserve">(res, </w:t>
      </w:r>
      <w:proofErr w:type="spellStart"/>
      <w:r w:rsidRPr="00EF15E2">
        <w:t>R.drawable.gradient_box</w:t>
      </w:r>
      <w:proofErr w:type="spellEnd"/>
      <w:r w:rsidRPr="00EF15E2">
        <w:t xml:space="preserve">, </w:t>
      </w:r>
      <w:proofErr w:type="spellStart"/>
      <w:r w:rsidRPr="00EF15E2">
        <w:t>getTheme</w:t>
      </w:r>
      <w:proofErr w:type="spellEnd"/>
      <w:r w:rsidRPr="00EF15E2">
        <w:t>());</w:t>
      </w:r>
    </w:p>
    <w:p w14:paraId="471BC076" w14:textId="77777777" w:rsidR="00F960A2" w:rsidRPr="00EF15E2" w:rsidRDefault="00F960A2" w:rsidP="00EF15E2">
      <w:pPr>
        <w:pStyle w:val="a6"/>
        <w:ind w:left="240" w:right="720" w:firstLine="180"/>
      </w:pPr>
    </w:p>
    <w:p w14:paraId="0EB34A95" w14:textId="77777777" w:rsidR="00F960A2" w:rsidRPr="00EF15E2" w:rsidRDefault="00F960A2" w:rsidP="00EF15E2">
      <w:pPr>
        <w:pStyle w:val="a6"/>
        <w:ind w:left="240" w:right="720" w:firstLine="180"/>
      </w:pPr>
      <w:proofErr w:type="spellStart"/>
      <w:r w:rsidRPr="00EF15E2">
        <w:lastRenderedPageBreak/>
        <w:t>TextView</w:t>
      </w:r>
      <w:proofErr w:type="spellEnd"/>
      <w:r w:rsidRPr="00EF15E2">
        <w:t xml:space="preserve"> tv = (</w:t>
      </w:r>
      <w:proofErr w:type="spellStart"/>
      <w:r w:rsidRPr="00EF15E2">
        <w:t>TextView</w:t>
      </w:r>
      <w:proofErr w:type="spellEnd"/>
      <w:r w:rsidRPr="00EF15E2">
        <w:t>)</w:t>
      </w:r>
      <w:proofErr w:type="spellStart"/>
      <w:r w:rsidRPr="00EF15E2">
        <w:t>findViewById</w:t>
      </w:r>
      <w:proofErr w:type="spellEnd"/>
      <w:r w:rsidRPr="00EF15E2">
        <w:t>(</w:t>
      </w:r>
      <w:proofErr w:type="spellStart"/>
      <w:r w:rsidRPr="00EF15E2">
        <w:t>R.id.textview</w:t>
      </w:r>
      <w:proofErr w:type="spellEnd"/>
      <w:r w:rsidRPr="00EF15E2">
        <w:t>);</w:t>
      </w:r>
    </w:p>
    <w:p w14:paraId="6060A363" w14:textId="7A7CD7D7" w:rsidR="00F960A2" w:rsidRPr="00EF15E2" w:rsidRDefault="00F960A2" w:rsidP="00EF15E2">
      <w:pPr>
        <w:pStyle w:val="a6"/>
        <w:ind w:left="240" w:right="720" w:firstLine="180"/>
      </w:pPr>
      <w:proofErr w:type="spellStart"/>
      <w:r w:rsidRPr="00EF15E2">
        <w:t>tv.setBackground</w:t>
      </w:r>
      <w:proofErr w:type="spellEnd"/>
      <w:r w:rsidRPr="00EF15E2">
        <w:t>(shape);</w:t>
      </w:r>
    </w:p>
    <w:p w14:paraId="22715449" w14:textId="568455F8" w:rsidR="00BC5A8E" w:rsidRPr="000C282C" w:rsidRDefault="00EF15E2" w:rsidP="00EF15E2">
      <w:pPr>
        <w:pStyle w:val="a5"/>
        <w:rPr>
          <w:rFonts w:hint="eastAsia"/>
        </w:rPr>
      </w:pPr>
      <w:r>
        <w:t>码</w:t>
      </w:r>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84</w:t>
      </w:r>
      <w:r>
        <w:fldChar w:fldCharType="end"/>
      </w:r>
    </w:p>
    <w:p w14:paraId="461CC215" w14:textId="77777777" w:rsidR="008021D2" w:rsidRDefault="008021D2" w:rsidP="008021D2">
      <w:pPr>
        <w:pStyle w:val="2"/>
      </w:pPr>
      <w:bookmarkStart w:id="65" w:name="_Toc242772218"/>
      <w:r>
        <w:rPr>
          <w:rFonts w:hint="eastAsia"/>
        </w:rPr>
        <w:t>质感设计</w:t>
      </w:r>
    </w:p>
    <w:p w14:paraId="54F2E9A3" w14:textId="0CAB3DC4" w:rsidR="008021D2" w:rsidRPr="00636DA7" w:rsidRDefault="008021D2" w:rsidP="008021D2">
      <w:r>
        <w:rPr>
          <w:rFonts w:hint="eastAsia"/>
        </w:rPr>
        <w:t>质感设计</w:t>
      </w:r>
      <w:r w:rsidRPr="00F644C7">
        <w:rPr>
          <w:rFonts w:hint="eastAsia"/>
        </w:rPr>
        <w:t>（</w:t>
      </w:r>
      <w:r w:rsidRPr="00F644C7">
        <w:rPr>
          <w:rFonts w:hint="eastAsia"/>
        </w:rPr>
        <w:t>Material Design</w:t>
      </w:r>
      <w:r w:rsidRPr="00F644C7">
        <w:rPr>
          <w:rFonts w:hint="eastAsia"/>
        </w:rPr>
        <w:t>）是由</w:t>
      </w:r>
      <w:r w:rsidR="00E10ED0">
        <w:rPr>
          <w:rFonts w:hint="eastAsia"/>
        </w:rPr>
        <w:t>谷歌</w:t>
      </w:r>
      <w:r w:rsidRPr="00F644C7">
        <w:rPr>
          <w:rFonts w:hint="eastAsia"/>
        </w:rPr>
        <w:t>推出的设计语言，这种设计语言旨在为手机、平板电脑、台式机和其他平台提供更一致、更广泛的外观和感觉。</w:t>
      </w:r>
      <w:r>
        <w:rPr>
          <w:rFonts w:hint="eastAsia"/>
        </w:rPr>
        <w:t>质感设计</w:t>
      </w:r>
      <w:r w:rsidRPr="00636DA7">
        <w:t>是用于指导用户在各种平台和设备上进行视觉、动作和互动设计的全面指南。如需在</w:t>
      </w:r>
      <w:r>
        <w:t>安卓</w:t>
      </w:r>
      <w:r w:rsidRPr="00636DA7">
        <w:t>应用中使用</w:t>
      </w:r>
      <w:r>
        <w:rPr>
          <w:rFonts w:hint="eastAsia"/>
        </w:rPr>
        <w:t>质感设计</w:t>
      </w:r>
      <w:r w:rsidRPr="00636DA7">
        <w:t>，</w:t>
      </w:r>
      <w:r>
        <w:rPr>
          <w:rFonts w:hint="eastAsia"/>
        </w:rPr>
        <w:t>需要</w:t>
      </w:r>
      <w:r w:rsidRPr="00636DA7">
        <w:t>遵循</w:t>
      </w:r>
      <w:r>
        <w:rPr>
          <w:rFonts w:hint="eastAsia"/>
        </w:rPr>
        <w:t>质感设计规范</w:t>
      </w:r>
      <w:r w:rsidRPr="00636DA7">
        <w:t>中定义的准则，并使用</w:t>
      </w:r>
      <w:r>
        <w:rPr>
          <w:rFonts w:hint="eastAsia"/>
        </w:rPr>
        <w:t>质感设计支持库</w:t>
      </w:r>
      <w:r w:rsidRPr="00636DA7">
        <w:t>中提供的新组件和样式</w:t>
      </w:r>
      <w:r>
        <w:rPr>
          <w:rFonts w:hint="eastAsia"/>
        </w:rPr>
        <w:t>，</w:t>
      </w:r>
      <w:r>
        <w:t>安卓</w:t>
      </w:r>
      <w:r w:rsidRPr="00636DA7">
        <w:t>提供了以下功能来帮助构建</w:t>
      </w:r>
      <w:r>
        <w:rPr>
          <w:rFonts w:hint="eastAsia"/>
        </w:rPr>
        <w:t>质感设计</w:t>
      </w:r>
      <w:r w:rsidRPr="00636DA7">
        <w:t>应用：</w:t>
      </w:r>
    </w:p>
    <w:p w14:paraId="05F9F054" w14:textId="5561D9CF" w:rsidR="008021D2" w:rsidRPr="00636DA7" w:rsidRDefault="008021D2" w:rsidP="003370CC">
      <w:pPr>
        <w:pStyle w:val="a"/>
        <w:ind w:firstLine="360"/>
      </w:pPr>
      <w:r>
        <w:rPr>
          <w:rFonts w:hint="eastAsia"/>
        </w:rPr>
        <w:t>质感设计</w:t>
      </w:r>
      <w:r w:rsidRPr="00636DA7">
        <w:t>应用主题背景，用于设置所有界面微件的样式</w:t>
      </w:r>
    </w:p>
    <w:p w14:paraId="60857F62" w14:textId="26EA4E3D" w:rsidR="008021D2" w:rsidRPr="00636DA7" w:rsidRDefault="008021D2" w:rsidP="003370CC">
      <w:pPr>
        <w:pStyle w:val="a"/>
        <w:ind w:firstLine="360"/>
      </w:pPr>
      <w:r w:rsidRPr="00636DA7">
        <w:t>用于复杂数据视图的微件，例如列表和卡片</w:t>
      </w:r>
    </w:p>
    <w:p w14:paraId="7C74CDA1" w14:textId="58AE3D67" w:rsidR="008021D2" w:rsidRPr="00636DA7" w:rsidRDefault="008021D2" w:rsidP="003370CC">
      <w:pPr>
        <w:pStyle w:val="a"/>
        <w:ind w:firstLine="360"/>
      </w:pPr>
      <w:r w:rsidRPr="00636DA7">
        <w:t>用于自定义阴影和动画的新</w:t>
      </w:r>
      <w:r w:rsidRPr="00636DA7">
        <w:t>API</w:t>
      </w:r>
    </w:p>
    <w:p w14:paraId="2801A36F" w14:textId="623E1242" w:rsidR="008021D2" w:rsidRDefault="008021D2" w:rsidP="008021D2">
      <w:r w:rsidRPr="00636DA7">
        <w:t>如需充分利用各项</w:t>
      </w:r>
      <w:r w:rsidR="00034602">
        <w:rPr>
          <w:rFonts w:hint="eastAsia"/>
        </w:rPr>
        <w:t>质感</w:t>
      </w:r>
      <w:r w:rsidRPr="00636DA7">
        <w:t>功能（例如，为标准界面微件设置样式），以及简化应用的样式定义，</w:t>
      </w:r>
      <w:r w:rsidR="0066066B">
        <w:rPr>
          <w:rFonts w:hint="eastAsia"/>
        </w:rPr>
        <w:t>将</w:t>
      </w:r>
      <w:r w:rsidRPr="00636DA7">
        <w:t>基于</w:t>
      </w:r>
      <w:r w:rsidR="006A7CFE">
        <w:rPr>
          <w:rFonts w:hint="eastAsia"/>
        </w:rPr>
        <w:t>质感</w:t>
      </w:r>
      <w:r w:rsidRPr="00636DA7">
        <w:t>的主题背景应用到您的应用中。</w:t>
      </w:r>
    </w:p>
    <w:tbl>
      <w:tblPr>
        <w:tblW w:w="0" w:type="auto"/>
        <w:jc w:val="center"/>
        <w:tblLook w:val="04A0" w:firstRow="1" w:lastRow="0" w:firstColumn="1" w:lastColumn="0" w:noHBand="0" w:noVBand="1"/>
      </w:tblPr>
      <w:tblGrid>
        <w:gridCol w:w="4675"/>
        <w:gridCol w:w="4675"/>
      </w:tblGrid>
      <w:tr w:rsidR="008021D2" w14:paraId="45920B39" w14:textId="77777777" w:rsidTr="00A5099E">
        <w:trPr>
          <w:jc w:val="center"/>
        </w:trPr>
        <w:tc>
          <w:tcPr>
            <w:tcW w:w="4675" w:type="dxa"/>
          </w:tcPr>
          <w:p w14:paraId="61E79C3C" w14:textId="77777777" w:rsidR="008021D2" w:rsidRDefault="008021D2" w:rsidP="00A5099E">
            <w:pPr>
              <w:ind w:firstLineChars="0" w:firstLine="0"/>
              <w:jc w:val="center"/>
            </w:pPr>
            <w:r w:rsidRPr="00636DA7">
              <w:rPr>
                <w:noProof/>
              </w:rPr>
              <w:drawing>
                <wp:inline distT="0" distB="0" distL="0" distR="0" wp14:anchorId="7D56AFEB" wp14:editId="01A7D631">
                  <wp:extent cx="1815152" cy="1727058"/>
                  <wp:effectExtent l="0" t="0" r="0"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9043" cy="1740275"/>
                          </a:xfrm>
                          <a:prstGeom prst="rect">
                            <a:avLst/>
                          </a:prstGeom>
                          <a:noFill/>
                          <a:ln>
                            <a:noFill/>
                          </a:ln>
                        </pic:spPr>
                      </pic:pic>
                    </a:graphicData>
                  </a:graphic>
                </wp:inline>
              </w:drawing>
            </w:r>
          </w:p>
          <w:p w14:paraId="0D618B82" w14:textId="4E250CCC" w:rsidR="008021D2" w:rsidRDefault="008021D2" w:rsidP="00A5099E">
            <w:pPr>
              <w:pStyle w:val="a5"/>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19</w:t>
            </w:r>
            <w:r w:rsidR="00865899">
              <w:fldChar w:fldCharType="end"/>
            </w:r>
            <w:r>
              <w:t xml:space="preserve"> </w:t>
            </w:r>
            <w:r w:rsidRPr="00636DA7">
              <w:t>深色</w:t>
            </w:r>
            <w:r>
              <w:rPr>
                <w:rFonts w:hint="eastAsia"/>
              </w:rPr>
              <w:t>质感</w:t>
            </w:r>
            <w:r w:rsidRPr="00636DA7">
              <w:t>主题背景</w:t>
            </w:r>
          </w:p>
        </w:tc>
        <w:tc>
          <w:tcPr>
            <w:tcW w:w="4675" w:type="dxa"/>
          </w:tcPr>
          <w:p w14:paraId="7231A84E" w14:textId="77777777" w:rsidR="008021D2" w:rsidRDefault="008021D2" w:rsidP="00A5099E">
            <w:pPr>
              <w:keepNext/>
              <w:ind w:firstLineChars="0" w:firstLine="0"/>
              <w:jc w:val="center"/>
            </w:pPr>
            <w:r w:rsidRPr="00636DA7">
              <w:rPr>
                <w:noProof/>
              </w:rPr>
              <w:drawing>
                <wp:inline distT="0" distB="0" distL="0" distR="0" wp14:anchorId="1ED0C72E" wp14:editId="4A75FE16">
                  <wp:extent cx="1781033" cy="1694593"/>
                  <wp:effectExtent l="0" t="0" r="0"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3015" cy="1705994"/>
                          </a:xfrm>
                          <a:prstGeom prst="rect">
                            <a:avLst/>
                          </a:prstGeom>
                          <a:noFill/>
                          <a:ln>
                            <a:noFill/>
                          </a:ln>
                        </pic:spPr>
                      </pic:pic>
                    </a:graphicData>
                  </a:graphic>
                </wp:inline>
              </w:drawing>
            </w:r>
          </w:p>
          <w:p w14:paraId="7612AD5F" w14:textId="14D4E55A" w:rsidR="008021D2" w:rsidRDefault="008021D2" w:rsidP="00A5099E">
            <w:pPr>
              <w:pStyle w:val="a5"/>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20</w:t>
            </w:r>
            <w:r w:rsidR="00865899">
              <w:fldChar w:fldCharType="end"/>
            </w:r>
            <w:r>
              <w:t xml:space="preserve"> </w:t>
            </w:r>
            <w:r w:rsidRPr="00636DA7">
              <w:t>浅色</w:t>
            </w:r>
            <w:r>
              <w:rPr>
                <w:rFonts w:hint="eastAsia"/>
              </w:rPr>
              <w:t>质感</w:t>
            </w:r>
            <w:r w:rsidRPr="00636DA7">
              <w:t>主题</w:t>
            </w:r>
          </w:p>
        </w:tc>
      </w:tr>
    </w:tbl>
    <w:p w14:paraId="0EC57156" w14:textId="77777777" w:rsidR="008021D2" w:rsidRPr="00636DA7" w:rsidRDefault="008021D2" w:rsidP="008021D2">
      <w:r w:rsidRPr="00636DA7">
        <w:t>如需为用户提供熟悉的体验，使用</w:t>
      </w:r>
      <w:r>
        <w:rPr>
          <w:rFonts w:hint="eastAsia"/>
        </w:rPr>
        <w:t>质感设计</w:t>
      </w:r>
      <w:r w:rsidRPr="00636DA7">
        <w:t>的最常见用户体验模式：</w:t>
      </w:r>
    </w:p>
    <w:p w14:paraId="4799ABBC" w14:textId="414A7F32" w:rsidR="008021D2" w:rsidRPr="00636DA7" w:rsidRDefault="008021D2" w:rsidP="00194CBD">
      <w:pPr>
        <w:pStyle w:val="a"/>
        <w:ind w:firstLine="360"/>
      </w:pPr>
      <w:r w:rsidRPr="00636DA7">
        <w:t>通过</w:t>
      </w:r>
      <w:r w:rsidRPr="001D38F1">
        <w:t>悬浮操作按钮</w:t>
      </w:r>
      <w:r w:rsidRPr="00636DA7">
        <w:t>提升界面的主要操作。</w:t>
      </w:r>
    </w:p>
    <w:p w14:paraId="6D5E2DAD" w14:textId="1D409A23" w:rsidR="008021D2" w:rsidRPr="00636DA7" w:rsidRDefault="008021D2" w:rsidP="00194CBD">
      <w:pPr>
        <w:pStyle w:val="a"/>
        <w:ind w:firstLine="360"/>
      </w:pPr>
      <w:r w:rsidRPr="00636DA7">
        <w:t>使用</w:t>
      </w:r>
      <w:r w:rsidRPr="001D38F1">
        <w:t>应用栏</w:t>
      </w:r>
      <w:r w:rsidRPr="00636DA7">
        <w:t>显示您的品牌、导航、搜索和其他操作。</w:t>
      </w:r>
    </w:p>
    <w:p w14:paraId="510B32A5" w14:textId="6AF61789" w:rsidR="008021D2" w:rsidRPr="00636DA7" w:rsidRDefault="008021D2" w:rsidP="00194CBD">
      <w:pPr>
        <w:pStyle w:val="a"/>
        <w:ind w:firstLine="360"/>
      </w:pPr>
      <w:r w:rsidRPr="00636DA7">
        <w:t>使用</w:t>
      </w:r>
      <w:r w:rsidRPr="001D38F1">
        <w:t>抽屉式导航栏</w:t>
      </w:r>
      <w:r w:rsidRPr="00636DA7">
        <w:t>显示和隐藏应用的导航。</w:t>
      </w:r>
    </w:p>
    <w:p w14:paraId="35A2B3E4" w14:textId="7525B253" w:rsidR="008021D2" w:rsidRPr="00636DA7" w:rsidRDefault="008021D2" w:rsidP="00194CBD">
      <w:pPr>
        <w:pStyle w:val="a"/>
        <w:ind w:firstLine="360"/>
      </w:pPr>
      <w:r w:rsidRPr="00636DA7">
        <w:t>在应用布局和导航中使用众多其他</w:t>
      </w:r>
      <w:r>
        <w:rPr>
          <w:rFonts w:hint="eastAsia"/>
        </w:rPr>
        <w:t>质感设计</w:t>
      </w:r>
      <w:r w:rsidRPr="00636DA7">
        <w:t>组件之一，例如收起工具栏、标签页和底部导航栏等。</w:t>
      </w:r>
    </w:p>
    <w:p w14:paraId="3DDC0466" w14:textId="25268B82" w:rsidR="008021D2" w:rsidRPr="00636DA7" w:rsidRDefault="008021D2" w:rsidP="008021D2">
      <w:r w:rsidRPr="00636DA7">
        <w:t>尽可能使用预定义</w:t>
      </w:r>
      <w:r w:rsidR="0065154E">
        <w:rPr>
          <w:rFonts w:hint="eastAsia"/>
        </w:rPr>
        <w:t>的质感设计</w:t>
      </w:r>
      <w:r w:rsidRPr="00636DA7">
        <w:t>图标</w:t>
      </w:r>
      <w:r w:rsidR="0013729A">
        <w:rPr>
          <w:rFonts w:hint="eastAsia"/>
        </w:rPr>
        <w:t>，</w:t>
      </w:r>
      <w:r w:rsidRPr="00636DA7">
        <w:t>例如抽屉式导航栏的导航菜单按钮应使用标准的汉堡图标。还可以使用</w:t>
      </w:r>
      <w:r w:rsidRPr="00636DA7">
        <w:t xml:space="preserve"> Android Studio </w:t>
      </w:r>
      <w:r w:rsidRPr="00636DA7">
        <w:t>的</w:t>
      </w:r>
      <w:r w:rsidRPr="00636DA7">
        <w:t> </w:t>
      </w:r>
      <w:r w:rsidRPr="005774C1">
        <w:t>Vector Asset Studio</w:t>
      </w:r>
      <w:r w:rsidRPr="00636DA7">
        <w:t>从</w:t>
      </w:r>
      <w:r w:rsidR="005774C1">
        <w:rPr>
          <w:rFonts w:hint="eastAsia"/>
        </w:rPr>
        <w:t>质感</w:t>
      </w:r>
      <w:r w:rsidRPr="00636DA7">
        <w:t>图标库中导入</w:t>
      </w:r>
      <w:r w:rsidR="00777200">
        <w:rPr>
          <w:rFonts w:hint="eastAsia"/>
        </w:rPr>
        <w:t>矢量</w:t>
      </w:r>
      <w:r w:rsidRPr="00636DA7">
        <w:t>图标。</w:t>
      </w:r>
    </w:p>
    <w:p w14:paraId="1F1DD5BE" w14:textId="6E053F37" w:rsidR="008021D2" w:rsidRPr="00636DA7" w:rsidRDefault="008021D2" w:rsidP="004D2529">
      <w:r w:rsidRPr="00636DA7">
        <w:lastRenderedPageBreak/>
        <w:t>除</w:t>
      </w:r>
      <w:r w:rsidRPr="00636DA7">
        <w:t xml:space="preserve"> X </w:t>
      </w:r>
      <w:r w:rsidRPr="00636DA7">
        <w:t>和</w:t>
      </w:r>
      <w:r w:rsidRPr="00636DA7">
        <w:t xml:space="preserve"> Y </w:t>
      </w:r>
      <w:r w:rsidRPr="00636DA7">
        <w:t>属性外，</w:t>
      </w:r>
      <w:r>
        <w:t>安卓</w:t>
      </w:r>
      <w:r w:rsidRPr="00636DA7">
        <w:t>中的视图还具有</w:t>
      </w:r>
      <w:r w:rsidRPr="00636DA7">
        <w:t xml:space="preserve"> Z </w:t>
      </w:r>
      <w:r w:rsidRPr="00636DA7">
        <w:t>属性</w:t>
      </w:r>
      <w:r w:rsidR="006B3A95">
        <w:rPr>
          <w:rFonts w:hint="eastAsia"/>
        </w:rPr>
        <w:t>，</w:t>
      </w:r>
      <w:r w:rsidRPr="00636DA7">
        <w:t>这个新属性表示视图的高度，此高度决定了：</w:t>
      </w:r>
    </w:p>
    <w:p w14:paraId="569DAA45" w14:textId="7A3C2FC7" w:rsidR="008021D2" w:rsidRPr="00636DA7" w:rsidRDefault="008021D2" w:rsidP="00584ACC">
      <w:pPr>
        <w:pStyle w:val="a"/>
        <w:ind w:firstLine="360"/>
      </w:pPr>
      <w:r w:rsidRPr="00636DA7">
        <w:t>阴影的大小：视图的</w:t>
      </w:r>
      <w:r w:rsidRPr="00636DA7">
        <w:t xml:space="preserve"> Z </w:t>
      </w:r>
      <w:r w:rsidRPr="00636DA7">
        <w:t>值越高，投射的阴影越大。</w:t>
      </w:r>
    </w:p>
    <w:p w14:paraId="799A0782" w14:textId="50F4F714" w:rsidR="008021D2" w:rsidRPr="00636DA7" w:rsidRDefault="008021D2" w:rsidP="00584ACC">
      <w:pPr>
        <w:pStyle w:val="a"/>
        <w:ind w:firstLine="360"/>
      </w:pPr>
      <w:r w:rsidRPr="00636DA7">
        <w:t>绘制顺序：</w:t>
      </w:r>
      <w:r w:rsidRPr="00636DA7">
        <w:t xml:space="preserve">Z </w:t>
      </w:r>
      <w:r w:rsidRPr="00636DA7">
        <w:t>值较高的视图会显示在其他视图的顶部。</w:t>
      </w:r>
    </w:p>
    <w:p w14:paraId="749335E2" w14:textId="77777777" w:rsidR="004D2529" w:rsidRDefault="008021D2" w:rsidP="004D2529">
      <w:pPr>
        <w:keepNext/>
        <w:jc w:val="center"/>
      </w:pPr>
      <w:r w:rsidRPr="00636DA7">
        <w:rPr>
          <w:noProof/>
        </w:rPr>
        <w:drawing>
          <wp:inline distT="0" distB="0" distL="0" distR="0" wp14:anchorId="2BA1772F" wp14:editId="6C66187E">
            <wp:extent cx="4148919" cy="1452121"/>
            <wp:effectExtent l="0" t="0" r="444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69835" cy="1459442"/>
                    </a:xfrm>
                    <a:prstGeom prst="rect">
                      <a:avLst/>
                    </a:prstGeom>
                    <a:noFill/>
                    <a:ln>
                      <a:noFill/>
                    </a:ln>
                  </pic:spPr>
                </pic:pic>
              </a:graphicData>
            </a:graphic>
          </wp:inline>
        </w:drawing>
      </w:r>
    </w:p>
    <w:p w14:paraId="251EFC64" w14:textId="499A9159" w:rsidR="008021D2" w:rsidRDefault="004D2529" w:rsidP="004D2529">
      <w:pPr>
        <w:pStyle w:val="a5"/>
      </w:pPr>
      <w:r>
        <w:rPr>
          <w:rFonts w:hint="eastAsia"/>
        </w:rPr>
        <w:t>图</w:t>
      </w:r>
      <w:r>
        <w:rPr>
          <w:rFonts w:hint="eastAsia"/>
        </w:rPr>
        <w:t xml:space="preserve"> </w:t>
      </w:r>
      <w:r w:rsidR="00865899">
        <w:fldChar w:fldCharType="begin"/>
      </w:r>
      <w:r w:rsidR="00865899">
        <w:instrText xml:space="preserve"> </w:instrText>
      </w:r>
      <w:r w:rsidR="00865899">
        <w:rPr>
          <w:rFonts w:hint="eastAsia"/>
        </w:rPr>
        <w:instrText>STYLEREF 1 \s</w:instrText>
      </w:r>
      <w:r w:rsidR="00865899">
        <w:instrText xml:space="preserve"> </w:instrText>
      </w:r>
      <w:r w:rsidR="00865899">
        <w:fldChar w:fldCharType="separate"/>
      </w:r>
      <w:r w:rsidR="003E203A">
        <w:rPr>
          <w:noProof/>
        </w:rPr>
        <w:t>3</w:t>
      </w:r>
      <w:r w:rsidR="00865899">
        <w:fldChar w:fldCharType="end"/>
      </w:r>
      <w:r w:rsidR="00865899">
        <w:noBreakHyphen/>
      </w:r>
      <w:r w:rsidR="00865899">
        <w:fldChar w:fldCharType="begin"/>
      </w:r>
      <w:r w:rsidR="00865899">
        <w:instrText xml:space="preserve"> </w:instrText>
      </w:r>
      <w:r w:rsidR="00865899">
        <w:rPr>
          <w:rFonts w:hint="eastAsia"/>
        </w:rPr>
        <w:instrText xml:space="preserve">SEQ </w:instrText>
      </w:r>
      <w:r w:rsidR="00865899">
        <w:rPr>
          <w:rFonts w:hint="eastAsia"/>
        </w:rPr>
        <w:instrText>图</w:instrText>
      </w:r>
      <w:r w:rsidR="00865899">
        <w:rPr>
          <w:rFonts w:hint="eastAsia"/>
        </w:rPr>
        <w:instrText xml:space="preserve"> \* ARABIC \s 1</w:instrText>
      </w:r>
      <w:r w:rsidR="00865899">
        <w:instrText xml:space="preserve"> </w:instrText>
      </w:r>
      <w:r w:rsidR="00865899">
        <w:fldChar w:fldCharType="separate"/>
      </w:r>
      <w:r w:rsidR="003E203A">
        <w:rPr>
          <w:noProof/>
        </w:rPr>
        <w:t>21</w:t>
      </w:r>
      <w:r w:rsidR="00865899">
        <w:fldChar w:fldCharType="end"/>
      </w:r>
    </w:p>
    <w:p w14:paraId="71AB82E5" w14:textId="795D8571" w:rsidR="008021D2" w:rsidRPr="00636DA7" w:rsidRDefault="008021D2" w:rsidP="008021D2">
      <w:r w:rsidRPr="00636DA7">
        <w:t>当布局包含卡片式布局时，通常会应用高度，这有助于在提供</w:t>
      </w:r>
      <w:r w:rsidR="008A42ED">
        <w:rPr>
          <w:rFonts w:hint="eastAsia"/>
        </w:rPr>
        <w:t>质感</w:t>
      </w:r>
      <w:r w:rsidRPr="00636DA7">
        <w:t>样式的卡片中显示重要的信息</w:t>
      </w:r>
      <w:r w:rsidR="008A42ED">
        <w:rPr>
          <w:rFonts w:hint="eastAsia"/>
        </w:rPr>
        <w:t>，</w:t>
      </w:r>
      <w:r w:rsidRPr="00636DA7">
        <w:t>可以使用</w:t>
      </w:r>
      <w:r w:rsidRPr="00636DA7">
        <w:t> </w:t>
      </w:r>
      <w:proofErr w:type="spellStart"/>
      <w:r w:rsidRPr="008A42ED">
        <w:t>CardView</w:t>
      </w:r>
      <w:proofErr w:type="spellEnd"/>
      <w:r w:rsidRPr="00636DA7">
        <w:t> </w:t>
      </w:r>
      <w:r w:rsidRPr="00636DA7">
        <w:t>微件创建具有默认高度的卡片</w:t>
      </w:r>
      <w:r w:rsidR="00C543A0">
        <w:rPr>
          <w:rFonts w:hint="eastAsia"/>
        </w:rPr>
        <w:t>。</w:t>
      </w:r>
      <w:r w:rsidRPr="00636DA7">
        <w:t>借助新的动画</w:t>
      </w:r>
      <w:r w:rsidRPr="00636DA7">
        <w:t xml:space="preserve"> API</w:t>
      </w:r>
      <w:r w:rsidRPr="00636DA7">
        <w:t>，可以为界面控件中的轻触反馈、视图状态更改和</w:t>
      </w:r>
      <w:r w:rsidRPr="00636DA7">
        <w:t xml:space="preserve"> </w:t>
      </w:r>
      <w:r w:rsidR="00187322">
        <w:t>活动</w:t>
      </w:r>
      <w:r w:rsidRPr="00636DA7">
        <w:t xml:space="preserve"> </w:t>
      </w:r>
      <w:r w:rsidRPr="00636DA7">
        <w:t>转换创建自定义动画。这些</w:t>
      </w:r>
      <w:r w:rsidRPr="00636DA7">
        <w:t xml:space="preserve"> API </w:t>
      </w:r>
      <w:r w:rsidRPr="00636DA7">
        <w:t>的功能包括：</w:t>
      </w:r>
    </w:p>
    <w:p w14:paraId="5BC976F0" w14:textId="0CBAACA2" w:rsidR="008021D2" w:rsidRPr="00636DA7" w:rsidRDefault="008021D2" w:rsidP="001F1187">
      <w:pPr>
        <w:pStyle w:val="a"/>
        <w:ind w:firstLine="360"/>
      </w:pPr>
      <w:r w:rsidRPr="00636DA7">
        <w:t>使用轻触反馈动画响应视图中的轻触事件。</w:t>
      </w:r>
    </w:p>
    <w:p w14:paraId="5AE4B6D1" w14:textId="2FC8E9D2" w:rsidR="008021D2" w:rsidRPr="00636DA7" w:rsidRDefault="008021D2" w:rsidP="001F1187">
      <w:pPr>
        <w:pStyle w:val="a"/>
        <w:ind w:firstLine="360"/>
      </w:pPr>
      <w:r w:rsidRPr="00636DA7">
        <w:t>使用圆形揭露动画隐藏和显示视图。</w:t>
      </w:r>
    </w:p>
    <w:p w14:paraId="134663C5" w14:textId="7BB14A28" w:rsidR="008021D2" w:rsidRPr="00636DA7" w:rsidRDefault="008021D2" w:rsidP="001F1187">
      <w:pPr>
        <w:pStyle w:val="a"/>
        <w:ind w:firstLine="360"/>
      </w:pPr>
      <w:r w:rsidRPr="00636DA7">
        <w:t>使用自定义</w:t>
      </w:r>
      <w:r w:rsidR="009547F4">
        <w:rPr>
          <w:rFonts w:hint="eastAsia"/>
        </w:rPr>
        <w:t>活动</w:t>
      </w:r>
      <w:r w:rsidRPr="00636DA7">
        <w:t>转换动画在</w:t>
      </w:r>
      <w:r w:rsidR="009547F4">
        <w:rPr>
          <w:rFonts w:hint="eastAsia"/>
        </w:rPr>
        <w:t>活动</w:t>
      </w:r>
      <w:r w:rsidRPr="00636DA7">
        <w:t>之间切换。</w:t>
      </w:r>
    </w:p>
    <w:p w14:paraId="0E6E2901" w14:textId="5C4D6440" w:rsidR="008021D2" w:rsidRPr="00636DA7" w:rsidRDefault="008021D2" w:rsidP="001F1187">
      <w:pPr>
        <w:pStyle w:val="a"/>
        <w:ind w:firstLine="360"/>
      </w:pPr>
      <w:r w:rsidRPr="00636DA7">
        <w:t>使用曲线运动创建更自然的动画。</w:t>
      </w:r>
    </w:p>
    <w:p w14:paraId="3327B3D3" w14:textId="61295972" w:rsidR="008021D2" w:rsidRPr="00636DA7" w:rsidRDefault="008021D2" w:rsidP="001F1187">
      <w:pPr>
        <w:pStyle w:val="a"/>
        <w:ind w:firstLine="360"/>
      </w:pPr>
      <w:r w:rsidRPr="00636DA7">
        <w:t>使用视图状态更改动画为一个或多个视图属性的更改添加动画。</w:t>
      </w:r>
    </w:p>
    <w:p w14:paraId="152A82CB" w14:textId="233F80AD" w:rsidR="008021D2" w:rsidRPr="00636DA7" w:rsidRDefault="008021D2" w:rsidP="001F1187">
      <w:pPr>
        <w:pStyle w:val="a"/>
        <w:ind w:firstLine="360"/>
      </w:pPr>
      <w:r w:rsidRPr="00636DA7">
        <w:t>视图状态更改期间在状态列表可绘制对象中显示动画。</w:t>
      </w:r>
    </w:p>
    <w:p w14:paraId="23B71ACE" w14:textId="2436AD6B" w:rsidR="008021D2" w:rsidRPr="00636DA7" w:rsidRDefault="008021D2" w:rsidP="00C05536">
      <w:r w:rsidRPr="00636DA7">
        <w:t>轻触反馈动画内置于多个标准视图中，例如按钮。借助新的</w:t>
      </w:r>
      <w:r w:rsidRPr="00636DA7">
        <w:t xml:space="preserve"> API</w:t>
      </w:r>
      <w:r w:rsidRPr="00636DA7">
        <w:t>可以自定义这些动画并将其添加到自定义视图中。以下用于可绘制对象的新功能可帮助实现</w:t>
      </w:r>
      <w:r w:rsidR="00D32955">
        <w:rPr>
          <w:rFonts w:hint="eastAsia"/>
        </w:rPr>
        <w:t>质感设计</w:t>
      </w:r>
      <w:r w:rsidRPr="00636DA7">
        <w:t>应用：</w:t>
      </w:r>
    </w:p>
    <w:p w14:paraId="428C048A" w14:textId="7B078B89" w:rsidR="008021D2" w:rsidRPr="00636DA7" w:rsidRDefault="008021D2" w:rsidP="00897AB4">
      <w:pPr>
        <w:pStyle w:val="a"/>
        <w:ind w:firstLine="360"/>
      </w:pPr>
      <w:r w:rsidRPr="00636DA7">
        <w:t>矢量可绘制对象可伸缩，不会失去定义，是单色应用内图标的理想之选。</w:t>
      </w:r>
    </w:p>
    <w:p w14:paraId="1096EDDA" w14:textId="159B3218" w:rsidR="008021D2" w:rsidRPr="00636DA7" w:rsidRDefault="008021D2" w:rsidP="00897AB4">
      <w:pPr>
        <w:pStyle w:val="a"/>
        <w:ind w:firstLine="360"/>
      </w:pPr>
      <w:r w:rsidRPr="00636DA7">
        <w:t>通过对可绘制对象进行着色，您可以将位图定义为透明遮罩，并在运行时用一种颜色对其进行着色。</w:t>
      </w:r>
    </w:p>
    <w:p w14:paraId="4EB9B9E1" w14:textId="361250EC" w:rsidR="008021D2" w:rsidRDefault="008021D2" w:rsidP="00897AB4">
      <w:pPr>
        <w:pStyle w:val="a"/>
        <w:ind w:firstLine="360"/>
      </w:pPr>
      <w:r w:rsidRPr="00636DA7">
        <w:t>颜色提取用于自动从位图图片中提取突出颜色。</w:t>
      </w:r>
    </w:p>
    <w:p w14:paraId="63E56D38" w14:textId="13AC2951" w:rsidR="00476B0B" w:rsidRDefault="00476B0B" w:rsidP="00094B42">
      <w:pPr>
        <w:pStyle w:val="2"/>
        <w:ind w:left="578" w:hanging="578"/>
      </w:pPr>
      <w:r>
        <w:rPr>
          <w:rFonts w:hint="eastAsia"/>
        </w:rPr>
        <w:t>小结</w:t>
      </w:r>
      <w:bookmarkStart w:id="66" w:name="_Hlk94082797"/>
      <w:bookmarkEnd w:id="65"/>
    </w:p>
    <w:p w14:paraId="42327758" w14:textId="7CF64F20" w:rsidR="00476B0B" w:rsidRDefault="00476B0B" w:rsidP="00476B0B">
      <w:r>
        <w:rPr>
          <w:rFonts w:hint="eastAsia"/>
        </w:rPr>
        <w:t>主要内容是</w:t>
      </w:r>
      <w:r w:rsidR="00A365DF">
        <w:t>安卓</w:t>
      </w:r>
      <w:r>
        <w:rPr>
          <w:rFonts w:hint="eastAsia"/>
        </w:rPr>
        <w:t>用户界面的事件处理机制和一些常用控件的用法</w:t>
      </w:r>
      <w:r w:rsidR="00F5154F">
        <w:rPr>
          <w:rFonts w:hint="eastAsia"/>
        </w:rPr>
        <w:t>，以及界面设计的一些技巧和知识</w:t>
      </w:r>
      <w:r>
        <w:rPr>
          <w:rFonts w:hint="eastAsia"/>
        </w:rPr>
        <w:t>。</w:t>
      </w:r>
      <w:r w:rsidR="00A365DF">
        <w:t>安卓</w:t>
      </w:r>
      <w:r>
        <w:rPr>
          <w:rFonts w:hint="eastAsia"/>
        </w:rPr>
        <w:t>的事件处理机制有两种，基于监听接口和基于回调机制。对于常用控</w:t>
      </w:r>
      <w:r>
        <w:rPr>
          <w:rFonts w:hint="eastAsia"/>
        </w:rPr>
        <w:lastRenderedPageBreak/>
        <w:t>件，</w:t>
      </w:r>
      <w:r w:rsidR="00CB4535">
        <w:rPr>
          <w:rFonts w:hint="eastAsia"/>
        </w:rPr>
        <w:t>包括</w:t>
      </w:r>
      <w:r>
        <w:rPr>
          <w:rFonts w:hint="eastAsia"/>
        </w:rPr>
        <w:t>按钮、</w:t>
      </w:r>
      <w:r w:rsidR="00CB4535">
        <w:rPr>
          <w:rFonts w:hint="eastAsia"/>
        </w:rPr>
        <w:t>提示</w:t>
      </w:r>
      <w:r>
        <w:rPr>
          <w:rFonts w:hint="eastAsia"/>
        </w:rPr>
        <w:t>、文本、</w:t>
      </w:r>
      <w:r w:rsidR="00CB4535">
        <w:rPr>
          <w:rFonts w:hint="eastAsia"/>
        </w:rPr>
        <w:t>图像、进度条、微调框、选择器等</w:t>
      </w:r>
      <w:r>
        <w:rPr>
          <w:rFonts w:hint="eastAsia"/>
        </w:rPr>
        <w:t>，</w:t>
      </w:r>
      <w:r w:rsidR="00CB4535">
        <w:rPr>
          <w:rFonts w:hint="eastAsia"/>
        </w:rPr>
        <w:t>还</w:t>
      </w:r>
      <w:r>
        <w:rPr>
          <w:rFonts w:hint="eastAsia"/>
        </w:rPr>
        <w:t>包括它们的布局、属性以及基于监听接口的事件处理机制。</w:t>
      </w:r>
      <w:bookmarkEnd w:id="66"/>
    </w:p>
    <w:p w14:paraId="02B69964" w14:textId="25193154" w:rsidR="00236902" w:rsidRPr="00476B0B" w:rsidRDefault="00476B0B" w:rsidP="00476B0B">
      <w:r>
        <w:br w:type="page"/>
      </w:r>
    </w:p>
    <w:sectPr w:rsidR="00236902" w:rsidRPr="00476B0B" w:rsidSect="008A0D24">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71872" w14:textId="77777777" w:rsidR="003A2535" w:rsidRDefault="003A2535" w:rsidP="00E35E62">
      <w:r>
        <w:separator/>
      </w:r>
    </w:p>
  </w:endnote>
  <w:endnote w:type="continuationSeparator" w:id="0">
    <w:p w14:paraId="5FC8F0A8" w14:textId="77777777" w:rsidR="003A2535" w:rsidRDefault="003A2535" w:rsidP="00E35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Roboto">
    <w:panose1 w:val="00000000000000000000"/>
    <w:charset w:val="00"/>
    <w:family w:val="auto"/>
    <w:pitch w:val="variable"/>
    <w:sig w:usb0="E00002E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3DA06" w14:textId="77777777" w:rsidR="0023481B" w:rsidRDefault="0023481B" w:rsidP="00E35E6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74ACE" w14:textId="77777777" w:rsidR="0023481B" w:rsidRDefault="0023481B" w:rsidP="00E35E6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B4670" w14:textId="77777777" w:rsidR="0023481B" w:rsidRDefault="0023481B" w:rsidP="00E35E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12077" w14:textId="77777777" w:rsidR="003A2535" w:rsidRDefault="003A2535" w:rsidP="00E35E62">
      <w:r>
        <w:separator/>
      </w:r>
    </w:p>
  </w:footnote>
  <w:footnote w:type="continuationSeparator" w:id="0">
    <w:p w14:paraId="7F629DB1" w14:textId="77777777" w:rsidR="003A2535" w:rsidRDefault="003A2535" w:rsidP="00E35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872E" w14:textId="77777777" w:rsidR="0023481B" w:rsidRDefault="0023481B" w:rsidP="00E35E6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B7F8B" w14:textId="77777777" w:rsidR="0023481B" w:rsidRDefault="0023481B" w:rsidP="00E35E6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447DB" w14:textId="77777777" w:rsidR="0023481B" w:rsidRDefault="0023481B" w:rsidP="00E35E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1902DEB"/>
    <w:multiLevelType w:val="hybridMultilevel"/>
    <w:tmpl w:val="7B9C95B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2" w15:restartNumberingAfterBreak="0">
    <w:nsid w:val="0987392B"/>
    <w:multiLevelType w:val="hybridMultilevel"/>
    <w:tmpl w:val="61BA8388"/>
    <w:lvl w:ilvl="0" w:tplc="A0A0BD3C">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95236B5"/>
    <w:multiLevelType w:val="hybridMultilevel"/>
    <w:tmpl w:val="AA609C98"/>
    <w:lvl w:ilvl="0" w:tplc="6DDC2CBE">
      <w:start w:val="1"/>
      <w:numFmt w:val="decimal"/>
      <w:lvlText w:val="%1."/>
      <w:lvlJc w:val="left"/>
      <w:pPr>
        <w:ind w:left="840" w:hanging="420"/>
      </w:pPr>
      <w:rPr>
        <w:rFonts w:ascii="Arial" w:eastAsia="黑体" w:hAnsi="Arial" w:cs="Times New Roman"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5" w15:restartNumberingAfterBreak="0">
    <w:nsid w:val="49C3118C"/>
    <w:multiLevelType w:val="hybridMultilevel"/>
    <w:tmpl w:val="98D00AC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6"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7" w15:restartNumberingAfterBreak="0">
    <w:nsid w:val="5240CA90"/>
    <w:multiLevelType w:val="multilevel"/>
    <w:tmpl w:val="3350DA82"/>
    <w:lvl w:ilvl="0">
      <w:start w:val="3"/>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8"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8"/>
  </w:num>
  <w:num w:numId="2">
    <w:abstractNumId w:val="6"/>
  </w:num>
  <w:num w:numId="3">
    <w:abstractNumId w:val="7"/>
  </w:num>
  <w:num w:numId="4">
    <w:abstractNumId w:val="0"/>
  </w:num>
  <w:num w:numId="5">
    <w:abstractNumId w:val="5"/>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4"/>
    <w:lvlOverride w:ilvl="0">
      <w:startOverride w:val="1"/>
    </w:lvlOverride>
    <w:lvlOverride w:ilvl="1"/>
    <w:lvlOverride w:ilvl="2"/>
    <w:lvlOverride w:ilvl="3"/>
    <w:lvlOverride w:ilvl="4"/>
    <w:lvlOverride w:ilvl="5"/>
    <w:lvlOverride w:ilvl="6"/>
    <w:lvlOverride w:ilvl="7"/>
    <w:lvlOverride w:ilvl="8"/>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8"/>
  </w:num>
  <w:num w:numId="1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B0B"/>
    <w:rsid w:val="00006B2F"/>
    <w:rsid w:val="000129E9"/>
    <w:rsid w:val="00014272"/>
    <w:rsid w:val="000142BB"/>
    <w:rsid w:val="000157DF"/>
    <w:rsid w:val="00016480"/>
    <w:rsid w:val="000174AE"/>
    <w:rsid w:val="00021EC4"/>
    <w:rsid w:val="00022693"/>
    <w:rsid w:val="00025D53"/>
    <w:rsid w:val="00025F5F"/>
    <w:rsid w:val="000260C9"/>
    <w:rsid w:val="00027C78"/>
    <w:rsid w:val="000310AE"/>
    <w:rsid w:val="00031D7B"/>
    <w:rsid w:val="00033AF6"/>
    <w:rsid w:val="00034602"/>
    <w:rsid w:val="00034794"/>
    <w:rsid w:val="0003585F"/>
    <w:rsid w:val="000413D1"/>
    <w:rsid w:val="00042358"/>
    <w:rsid w:val="0004355A"/>
    <w:rsid w:val="00043596"/>
    <w:rsid w:val="000518C8"/>
    <w:rsid w:val="00051E5B"/>
    <w:rsid w:val="00052538"/>
    <w:rsid w:val="00052FED"/>
    <w:rsid w:val="00053D88"/>
    <w:rsid w:val="000557B8"/>
    <w:rsid w:val="00060152"/>
    <w:rsid w:val="000604F7"/>
    <w:rsid w:val="00060AD2"/>
    <w:rsid w:val="000614BC"/>
    <w:rsid w:val="00063184"/>
    <w:rsid w:val="00063808"/>
    <w:rsid w:val="00064392"/>
    <w:rsid w:val="000658A6"/>
    <w:rsid w:val="00065BE5"/>
    <w:rsid w:val="00065F32"/>
    <w:rsid w:val="0006790A"/>
    <w:rsid w:val="0007343A"/>
    <w:rsid w:val="00074CC3"/>
    <w:rsid w:val="000750FD"/>
    <w:rsid w:val="00080330"/>
    <w:rsid w:val="00084AD9"/>
    <w:rsid w:val="000861CC"/>
    <w:rsid w:val="000938F2"/>
    <w:rsid w:val="000942DF"/>
    <w:rsid w:val="00094B42"/>
    <w:rsid w:val="000958FB"/>
    <w:rsid w:val="000A0281"/>
    <w:rsid w:val="000A0A5C"/>
    <w:rsid w:val="000A12A9"/>
    <w:rsid w:val="000A2093"/>
    <w:rsid w:val="000A2D4D"/>
    <w:rsid w:val="000A2EC5"/>
    <w:rsid w:val="000A2EFC"/>
    <w:rsid w:val="000A30F6"/>
    <w:rsid w:val="000A6796"/>
    <w:rsid w:val="000B0E69"/>
    <w:rsid w:val="000B3FC4"/>
    <w:rsid w:val="000B4B08"/>
    <w:rsid w:val="000B65A7"/>
    <w:rsid w:val="000C15C9"/>
    <w:rsid w:val="000C1CA4"/>
    <w:rsid w:val="000C2017"/>
    <w:rsid w:val="000C229D"/>
    <w:rsid w:val="000C282C"/>
    <w:rsid w:val="000C7B24"/>
    <w:rsid w:val="000C7C68"/>
    <w:rsid w:val="000D0617"/>
    <w:rsid w:val="000D0CC8"/>
    <w:rsid w:val="000D1967"/>
    <w:rsid w:val="000D554D"/>
    <w:rsid w:val="000D6411"/>
    <w:rsid w:val="000E0E8B"/>
    <w:rsid w:val="000E132B"/>
    <w:rsid w:val="000E1B92"/>
    <w:rsid w:val="000E2C04"/>
    <w:rsid w:val="000F008B"/>
    <w:rsid w:val="000F06B3"/>
    <w:rsid w:val="000F1203"/>
    <w:rsid w:val="000F1511"/>
    <w:rsid w:val="000F3781"/>
    <w:rsid w:val="000F40B5"/>
    <w:rsid w:val="000F4CFE"/>
    <w:rsid w:val="000F5294"/>
    <w:rsid w:val="000F60C4"/>
    <w:rsid w:val="000F7908"/>
    <w:rsid w:val="000F7ABE"/>
    <w:rsid w:val="001023EE"/>
    <w:rsid w:val="00102F08"/>
    <w:rsid w:val="00102F20"/>
    <w:rsid w:val="001042CA"/>
    <w:rsid w:val="001047FA"/>
    <w:rsid w:val="001051A3"/>
    <w:rsid w:val="001056A5"/>
    <w:rsid w:val="00106881"/>
    <w:rsid w:val="00107B60"/>
    <w:rsid w:val="00107BC4"/>
    <w:rsid w:val="00107FE7"/>
    <w:rsid w:val="00111B3A"/>
    <w:rsid w:val="001123CD"/>
    <w:rsid w:val="00113859"/>
    <w:rsid w:val="001146D6"/>
    <w:rsid w:val="00114E36"/>
    <w:rsid w:val="00115719"/>
    <w:rsid w:val="001170AA"/>
    <w:rsid w:val="00117FCB"/>
    <w:rsid w:val="00120AAE"/>
    <w:rsid w:val="00121145"/>
    <w:rsid w:val="0012241D"/>
    <w:rsid w:val="001247BF"/>
    <w:rsid w:val="00125624"/>
    <w:rsid w:val="0012608E"/>
    <w:rsid w:val="00127943"/>
    <w:rsid w:val="00130EBC"/>
    <w:rsid w:val="0013301F"/>
    <w:rsid w:val="00133EEF"/>
    <w:rsid w:val="0013673B"/>
    <w:rsid w:val="001369DC"/>
    <w:rsid w:val="0013729A"/>
    <w:rsid w:val="001407AD"/>
    <w:rsid w:val="00145811"/>
    <w:rsid w:val="001503AD"/>
    <w:rsid w:val="00150C4A"/>
    <w:rsid w:val="00152354"/>
    <w:rsid w:val="00152ACA"/>
    <w:rsid w:val="00152EDB"/>
    <w:rsid w:val="00154D34"/>
    <w:rsid w:val="0015502C"/>
    <w:rsid w:val="00156669"/>
    <w:rsid w:val="0016105A"/>
    <w:rsid w:val="00161171"/>
    <w:rsid w:val="00162FF3"/>
    <w:rsid w:val="001657D3"/>
    <w:rsid w:val="00166C18"/>
    <w:rsid w:val="001677B7"/>
    <w:rsid w:val="00170BDE"/>
    <w:rsid w:val="00171470"/>
    <w:rsid w:val="00174F76"/>
    <w:rsid w:val="00175030"/>
    <w:rsid w:val="00175380"/>
    <w:rsid w:val="001760A0"/>
    <w:rsid w:val="00176F1D"/>
    <w:rsid w:val="00177662"/>
    <w:rsid w:val="00182679"/>
    <w:rsid w:val="00182F1A"/>
    <w:rsid w:val="00183BAD"/>
    <w:rsid w:val="00183E55"/>
    <w:rsid w:val="00183F66"/>
    <w:rsid w:val="00184C29"/>
    <w:rsid w:val="00185F04"/>
    <w:rsid w:val="00187322"/>
    <w:rsid w:val="0018791C"/>
    <w:rsid w:val="00192C7D"/>
    <w:rsid w:val="00193DAF"/>
    <w:rsid w:val="00193DD6"/>
    <w:rsid w:val="00194CBD"/>
    <w:rsid w:val="00196C44"/>
    <w:rsid w:val="001971AF"/>
    <w:rsid w:val="00197580"/>
    <w:rsid w:val="00197889"/>
    <w:rsid w:val="001A0E4A"/>
    <w:rsid w:val="001A11E2"/>
    <w:rsid w:val="001A5120"/>
    <w:rsid w:val="001A5922"/>
    <w:rsid w:val="001A70D1"/>
    <w:rsid w:val="001B175E"/>
    <w:rsid w:val="001B1C37"/>
    <w:rsid w:val="001B21C7"/>
    <w:rsid w:val="001B59F9"/>
    <w:rsid w:val="001C0909"/>
    <w:rsid w:val="001C133D"/>
    <w:rsid w:val="001C18AF"/>
    <w:rsid w:val="001C3332"/>
    <w:rsid w:val="001C655E"/>
    <w:rsid w:val="001D1D7F"/>
    <w:rsid w:val="001D215B"/>
    <w:rsid w:val="001D2AF5"/>
    <w:rsid w:val="001D35FD"/>
    <w:rsid w:val="001D38F1"/>
    <w:rsid w:val="001D6162"/>
    <w:rsid w:val="001E2C27"/>
    <w:rsid w:val="001E514D"/>
    <w:rsid w:val="001E55CB"/>
    <w:rsid w:val="001E6983"/>
    <w:rsid w:val="001E7AB0"/>
    <w:rsid w:val="001F016A"/>
    <w:rsid w:val="001F0B6C"/>
    <w:rsid w:val="001F1187"/>
    <w:rsid w:val="001F3077"/>
    <w:rsid w:val="001F5F05"/>
    <w:rsid w:val="001F774C"/>
    <w:rsid w:val="002031B3"/>
    <w:rsid w:val="002035AC"/>
    <w:rsid w:val="00204CA1"/>
    <w:rsid w:val="00205362"/>
    <w:rsid w:val="002059A7"/>
    <w:rsid w:val="00205C07"/>
    <w:rsid w:val="00206729"/>
    <w:rsid w:val="002100D7"/>
    <w:rsid w:val="002122AA"/>
    <w:rsid w:val="00212541"/>
    <w:rsid w:val="002128CB"/>
    <w:rsid w:val="002129D3"/>
    <w:rsid w:val="00214863"/>
    <w:rsid w:val="00217339"/>
    <w:rsid w:val="00221676"/>
    <w:rsid w:val="00226051"/>
    <w:rsid w:val="00226FE7"/>
    <w:rsid w:val="00230207"/>
    <w:rsid w:val="002319E3"/>
    <w:rsid w:val="00232109"/>
    <w:rsid w:val="002322AF"/>
    <w:rsid w:val="002322C1"/>
    <w:rsid w:val="00232FAE"/>
    <w:rsid w:val="0023481B"/>
    <w:rsid w:val="00236902"/>
    <w:rsid w:val="00237D96"/>
    <w:rsid w:val="00245C15"/>
    <w:rsid w:val="002476AC"/>
    <w:rsid w:val="0025212F"/>
    <w:rsid w:val="00252A47"/>
    <w:rsid w:val="002532BD"/>
    <w:rsid w:val="0025339D"/>
    <w:rsid w:val="0025530F"/>
    <w:rsid w:val="00256425"/>
    <w:rsid w:val="00256490"/>
    <w:rsid w:val="002615A3"/>
    <w:rsid w:val="0026311E"/>
    <w:rsid w:val="002647B5"/>
    <w:rsid w:val="00265F07"/>
    <w:rsid w:val="002661F9"/>
    <w:rsid w:val="00266B52"/>
    <w:rsid w:val="00266C85"/>
    <w:rsid w:val="00266D10"/>
    <w:rsid w:val="00270534"/>
    <w:rsid w:val="00271731"/>
    <w:rsid w:val="00273D69"/>
    <w:rsid w:val="00280604"/>
    <w:rsid w:val="00280F80"/>
    <w:rsid w:val="00281CD6"/>
    <w:rsid w:val="00283494"/>
    <w:rsid w:val="00283ADD"/>
    <w:rsid w:val="002847B3"/>
    <w:rsid w:val="00285ED7"/>
    <w:rsid w:val="0028616A"/>
    <w:rsid w:val="002870CD"/>
    <w:rsid w:val="00287BA0"/>
    <w:rsid w:val="0029034F"/>
    <w:rsid w:val="0029048E"/>
    <w:rsid w:val="00291F40"/>
    <w:rsid w:val="00292593"/>
    <w:rsid w:val="002941C2"/>
    <w:rsid w:val="00295F6A"/>
    <w:rsid w:val="00297E4B"/>
    <w:rsid w:val="002A0FF9"/>
    <w:rsid w:val="002A2099"/>
    <w:rsid w:val="002A2A6F"/>
    <w:rsid w:val="002A3B2A"/>
    <w:rsid w:val="002A49F1"/>
    <w:rsid w:val="002A57C4"/>
    <w:rsid w:val="002A7804"/>
    <w:rsid w:val="002A7CE8"/>
    <w:rsid w:val="002B5939"/>
    <w:rsid w:val="002B5BC3"/>
    <w:rsid w:val="002B6E44"/>
    <w:rsid w:val="002C106B"/>
    <w:rsid w:val="002C11E8"/>
    <w:rsid w:val="002C2E89"/>
    <w:rsid w:val="002C5043"/>
    <w:rsid w:val="002D06AC"/>
    <w:rsid w:val="002D1741"/>
    <w:rsid w:val="002D26FA"/>
    <w:rsid w:val="002D2CDC"/>
    <w:rsid w:val="002E0F87"/>
    <w:rsid w:val="002E0FEB"/>
    <w:rsid w:val="002E1079"/>
    <w:rsid w:val="002E19E7"/>
    <w:rsid w:val="002E200A"/>
    <w:rsid w:val="002E210E"/>
    <w:rsid w:val="002E23C7"/>
    <w:rsid w:val="002E2F83"/>
    <w:rsid w:val="002E45FF"/>
    <w:rsid w:val="002E66E8"/>
    <w:rsid w:val="002E7768"/>
    <w:rsid w:val="002F019C"/>
    <w:rsid w:val="002F0667"/>
    <w:rsid w:val="002F17F7"/>
    <w:rsid w:val="002F17F9"/>
    <w:rsid w:val="002F1A4A"/>
    <w:rsid w:val="002F21E7"/>
    <w:rsid w:val="002F699A"/>
    <w:rsid w:val="002F6BB6"/>
    <w:rsid w:val="002F6F00"/>
    <w:rsid w:val="002F6FD5"/>
    <w:rsid w:val="002F7679"/>
    <w:rsid w:val="002F7C1B"/>
    <w:rsid w:val="003016EB"/>
    <w:rsid w:val="003039AD"/>
    <w:rsid w:val="00304566"/>
    <w:rsid w:val="00306FFD"/>
    <w:rsid w:val="003107F5"/>
    <w:rsid w:val="0031098B"/>
    <w:rsid w:val="0031135E"/>
    <w:rsid w:val="0031171A"/>
    <w:rsid w:val="00312422"/>
    <w:rsid w:val="003127AF"/>
    <w:rsid w:val="00313B90"/>
    <w:rsid w:val="00314D00"/>
    <w:rsid w:val="00317266"/>
    <w:rsid w:val="003179E3"/>
    <w:rsid w:val="0032013E"/>
    <w:rsid w:val="00322AE4"/>
    <w:rsid w:val="00323431"/>
    <w:rsid w:val="003239E3"/>
    <w:rsid w:val="00323FAC"/>
    <w:rsid w:val="00324964"/>
    <w:rsid w:val="00325461"/>
    <w:rsid w:val="00325781"/>
    <w:rsid w:val="003259AD"/>
    <w:rsid w:val="0032613F"/>
    <w:rsid w:val="00326255"/>
    <w:rsid w:val="0032713A"/>
    <w:rsid w:val="00331750"/>
    <w:rsid w:val="00333BCE"/>
    <w:rsid w:val="00335430"/>
    <w:rsid w:val="003370CC"/>
    <w:rsid w:val="00337111"/>
    <w:rsid w:val="00340E36"/>
    <w:rsid w:val="003418B6"/>
    <w:rsid w:val="0034235F"/>
    <w:rsid w:val="00342B5A"/>
    <w:rsid w:val="00345A4F"/>
    <w:rsid w:val="00346045"/>
    <w:rsid w:val="003460DE"/>
    <w:rsid w:val="0034772B"/>
    <w:rsid w:val="00347D4C"/>
    <w:rsid w:val="00350753"/>
    <w:rsid w:val="0035090C"/>
    <w:rsid w:val="00350CA8"/>
    <w:rsid w:val="00356F01"/>
    <w:rsid w:val="00357854"/>
    <w:rsid w:val="00360F42"/>
    <w:rsid w:val="00362511"/>
    <w:rsid w:val="00362543"/>
    <w:rsid w:val="0036404F"/>
    <w:rsid w:val="0036484D"/>
    <w:rsid w:val="00367724"/>
    <w:rsid w:val="00367D8E"/>
    <w:rsid w:val="003716B3"/>
    <w:rsid w:val="003745A6"/>
    <w:rsid w:val="003767C0"/>
    <w:rsid w:val="003777B7"/>
    <w:rsid w:val="00385260"/>
    <w:rsid w:val="00385A76"/>
    <w:rsid w:val="003869EF"/>
    <w:rsid w:val="00392314"/>
    <w:rsid w:val="0039575F"/>
    <w:rsid w:val="00395D72"/>
    <w:rsid w:val="00395E01"/>
    <w:rsid w:val="003962CD"/>
    <w:rsid w:val="00396BF4"/>
    <w:rsid w:val="003A082F"/>
    <w:rsid w:val="003A0F99"/>
    <w:rsid w:val="003A1238"/>
    <w:rsid w:val="003A2535"/>
    <w:rsid w:val="003A3654"/>
    <w:rsid w:val="003A3957"/>
    <w:rsid w:val="003A60FD"/>
    <w:rsid w:val="003A6475"/>
    <w:rsid w:val="003B0399"/>
    <w:rsid w:val="003B07DE"/>
    <w:rsid w:val="003B2A4B"/>
    <w:rsid w:val="003B2AFE"/>
    <w:rsid w:val="003B4DDB"/>
    <w:rsid w:val="003B5E5A"/>
    <w:rsid w:val="003C1020"/>
    <w:rsid w:val="003C507A"/>
    <w:rsid w:val="003C6155"/>
    <w:rsid w:val="003C6F97"/>
    <w:rsid w:val="003C750A"/>
    <w:rsid w:val="003C7BA2"/>
    <w:rsid w:val="003D0421"/>
    <w:rsid w:val="003D185C"/>
    <w:rsid w:val="003D2959"/>
    <w:rsid w:val="003D4BD0"/>
    <w:rsid w:val="003D743B"/>
    <w:rsid w:val="003E203A"/>
    <w:rsid w:val="003E422A"/>
    <w:rsid w:val="003F0F31"/>
    <w:rsid w:val="003F1230"/>
    <w:rsid w:val="003F1B18"/>
    <w:rsid w:val="003F2060"/>
    <w:rsid w:val="003F39CB"/>
    <w:rsid w:val="003F5DF6"/>
    <w:rsid w:val="003F781D"/>
    <w:rsid w:val="003F794C"/>
    <w:rsid w:val="004012BE"/>
    <w:rsid w:val="0040138D"/>
    <w:rsid w:val="004028F4"/>
    <w:rsid w:val="00403573"/>
    <w:rsid w:val="0040404F"/>
    <w:rsid w:val="00405404"/>
    <w:rsid w:val="0040582F"/>
    <w:rsid w:val="00405B90"/>
    <w:rsid w:val="00407DA1"/>
    <w:rsid w:val="00412A93"/>
    <w:rsid w:val="0041581E"/>
    <w:rsid w:val="004225DC"/>
    <w:rsid w:val="00422A6C"/>
    <w:rsid w:val="00424D3E"/>
    <w:rsid w:val="004264E5"/>
    <w:rsid w:val="0042707E"/>
    <w:rsid w:val="00427B0E"/>
    <w:rsid w:val="00430FAB"/>
    <w:rsid w:val="00431D11"/>
    <w:rsid w:val="00431DA3"/>
    <w:rsid w:val="00432469"/>
    <w:rsid w:val="004348C8"/>
    <w:rsid w:val="00434C6C"/>
    <w:rsid w:val="00435A7D"/>
    <w:rsid w:val="00435C4E"/>
    <w:rsid w:val="00435E1D"/>
    <w:rsid w:val="0043705C"/>
    <w:rsid w:val="00440F3A"/>
    <w:rsid w:val="0044250B"/>
    <w:rsid w:val="00443769"/>
    <w:rsid w:val="00444951"/>
    <w:rsid w:val="004455FF"/>
    <w:rsid w:val="00447B82"/>
    <w:rsid w:val="00450DF5"/>
    <w:rsid w:val="00451959"/>
    <w:rsid w:val="00452747"/>
    <w:rsid w:val="00452829"/>
    <w:rsid w:val="00452A9A"/>
    <w:rsid w:val="004552AD"/>
    <w:rsid w:val="004605F2"/>
    <w:rsid w:val="004607D7"/>
    <w:rsid w:val="00460E1A"/>
    <w:rsid w:val="00465362"/>
    <w:rsid w:val="004653AE"/>
    <w:rsid w:val="0046622B"/>
    <w:rsid w:val="00470441"/>
    <w:rsid w:val="00470CA5"/>
    <w:rsid w:val="0047349B"/>
    <w:rsid w:val="00473998"/>
    <w:rsid w:val="00473B35"/>
    <w:rsid w:val="0047510D"/>
    <w:rsid w:val="00476B0B"/>
    <w:rsid w:val="00480B85"/>
    <w:rsid w:val="00481089"/>
    <w:rsid w:val="00482C39"/>
    <w:rsid w:val="004863B9"/>
    <w:rsid w:val="00486BC6"/>
    <w:rsid w:val="00490DDC"/>
    <w:rsid w:val="00490E80"/>
    <w:rsid w:val="00493017"/>
    <w:rsid w:val="00493130"/>
    <w:rsid w:val="004933DD"/>
    <w:rsid w:val="00493C61"/>
    <w:rsid w:val="0049447F"/>
    <w:rsid w:val="0049469D"/>
    <w:rsid w:val="0049587B"/>
    <w:rsid w:val="00495A5A"/>
    <w:rsid w:val="00495A5C"/>
    <w:rsid w:val="004966E2"/>
    <w:rsid w:val="004971EC"/>
    <w:rsid w:val="004A1603"/>
    <w:rsid w:val="004A1F5F"/>
    <w:rsid w:val="004A4140"/>
    <w:rsid w:val="004B149E"/>
    <w:rsid w:val="004B16C3"/>
    <w:rsid w:val="004B232F"/>
    <w:rsid w:val="004B259C"/>
    <w:rsid w:val="004B4638"/>
    <w:rsid w:val="004B5B8E"/>
    <w:rsid w:val="004B63E8"/>
    <w:rsid w:val="004B689B"/>
    <w:rsid w:val="004B7E37"/>
    <w:rsid w:val="004C0914"/>
    <w:rsid w:val="004C1536"/>
    <w:rsid w:val="004C266D"/>
    <w:rsid w:val="004C34D5"/>
    <w:rsid w:val="004C38A4"/>
    <w:rsid w:val="004C5322"/>
    <w:rsid w:val="004C550B"/>
    <w:rsid w:val="004C58B1"/>
    <w:rsid w:val="004D18FF"/>
    <w:rsid w:val="004D1907"/>
    <w:rsid w:val="004D2529"/>
    <w:rsid w:val="004D3523"/>
    <w:rsid w:val="004D4FC9"/>
    <w:rsid w:val="004D720B"/>
    <w:rsid w:val="004D72A1"/>
    <w:rsid w:val="004E2F2E"/>
    <w:rsid w:val="004E3444"/>
    <w:rsid w:val="004E34B0"/>
    <w:rsid w:val="004E3BD0"/>
    <w:rsid w:val="004F0177"/>
    <w:rsid w:val="004F2949"/>
    <w:rsid w:val="004F3CE0"/>
    <w:rsid w:val="004F5969"/>
    <w:rsid w:val="004F65F8"/>
    <w:rsid w:val="004F6D60"/>
    <w:rsid w:val="004F7203"/>
    <w:rsid w:val="00500967"/>
    <w:rsid w:val="00501AF2"/>
    <w:rsid w:val="0050283B"/>
    <w:rsid w:val="00502A6C"/>
    <w:rsid w:val="00504234"/>
    <w:rsid w:val="005073C9"/>
    <w:rsid w:val="00511253"/>
    <w:rsid w:val="0051345E"/>
    <w:rsid w:val="0051458D"/>
    <w:rsid w:val="00514BE0"/>
    <w:rsid w:val="00517298"/>
    <w:rsid w:val="00523C66"/>
    <w:rsid w:val="00524A5C"/>
    <w:rsid w:val="00527E91"/>
    <w:rsid w:val="005311B7"/>
    <w:rsid w:val="005319C4"/>
    <w:rsid w:val="00531BCB"/>
    <w:rsid w:val="0053444B"/>
    <w:rsid w:val="00535133"/>
    <w:rsid w:val="005363BA"/>
    <w:rsid w:val="00537FA5"/>
    <w:rsid w:val="00540E57"/>
    <w:rsid w:val="005413BC"/>
    <w:rsid w:val="00541B6C"/>
    <w:rsid w:val="00541FF2"/>
    <w:rsid w:val="00542AE0"/>
    <w:rsid w:val="00543334"/>
    <w:rsid w:val="0054360C"/>
    <w:rsid w:val="005447DF"/>
    <w:rsid w:val="00544CAA"/>
    <w:rsid w:val="00544FEF"/>
    <w:rsid w:val="00545E2E"/>
    <w:rsid w:val="005466F0"/>
    <w:rsid w:val="00547626"/>
    <w:rsid w:val="0055078C"/>
    <w:rsid w:val="00550862"/>
    <w:rsid w:val="0055090A"/>
    <w:rsid w:val="00550A98"/>
    <w:rsid w:val="00550F44"/>
    <w:rsid w:val="005527BB"/>
    <w:rsid w:val="0055316A"/>
    <w:rsid w:val="005545F2"/>
    <w:rsid w:val="00555006"/>
    <w:rsid w:val="0055546B"/>
    <w:rsid w:val="00555D17"/>
    <w:rsid w:val="005571E6"/>
    <w:rsid w:val="00560AC6"/>
    <w:rsid w:val="00563AB1"/>
    <w:rsid w:val="0057187D"/>
    <w:rsid w:val="00571FEA"/>
    <w:rsid w:val="00572C9C"/>
    <w:rsid w:val="00573E9A"/>
    <w:rsid w:val="005755AE"/>
    <w:rsid w:val="005767A2"/>
    <w:rsid w:val="00576BC4"/>
    <w:rsid w:val="005774C1"/>
    <w:rsid w:val="00577853"/>
    <w:rsid w:val="00577C08"/>
    <w:rsid w:val="00581424"/>
    <w:rsid w:val="005828F7"/>
    <w:rsid w:val="00582B8A"/>
    <w:rsid w:val="00583A7B"/>
    <w:rsid w:val="00584ACC"/>
    <w:rsid w:val="0059086B"/>
    <w:rsid w:val="00592231"/>
    <w:rsid w:val="00592BA6"/>
    <w:rsid w:val="005949A3"/>
    <w:rsid w:val="00594ED4"/>
    <w:rsid w:val="00595247"/>
    <w:rsid w:val="005A31B7"/>
    <w:rsid w:val="005A3CAA"/>
    <w:rsid w:val="005B148C"/>
    <w:rsid w:val="005B2515"/>
    <w:rsid w:val="005B25D8"/>
    <w:rsid w:val="005B42C8"/>
    <w:rsid w:val="005B4FCC"/>
    <w:rsid w:val="005C15DA"/>
    <w:rsid w:val="005C1B85"/>
    <w:rsid w:val="005C1C5E"/>
    <w:rsid w:val="005C1FF5"/>
    <w:rsid w:val="005C46DF"/>
    <w:rsid w:val="005C5FEE"/>
    <w:rsid w:val="005D103D"/>
    <w:rsid w:val="005D7AE6"/>
    <w:rsid w:val="005E02E1"/>
    <w:rsid w:val="005E14F5"/>
    <w:rsid w:val="005E2E78"/>
    <w:rsid w:val="005E3C2D"/>
    <w:rsid w:val="005E46AF"/>
    <w:rsid w:val="005E63A2"/>
    <w:rsid w:val="005E7024"/>
    <w:rsid w:val="005F1F7D"/>
    <w:rsid w:val="005F523E"/>
    <w:rsid w:val="005F6EB4"/>
    <w:rsid w:val="005F7BC7"/>
    <w:rsid w:val="0060035F"/>
    <w:rsid w:val="00602288"/>
    <w:rsid w:val="006035B6"/>
    <w:rsid w:val="00604688"/>
    <w:rsid w:val="0060468C"/>
    <w:rsid w:val="00605114"/>
    <w:rsid w:val="00605AE4"/>
    <w:rsid w:val="00610B22"/>
    <w:rsid w:val="006131A0"/>
    <w:rsid w:val="006146F2"/>
    <w:rsid w:val="00615A29"/>
    <w:rsid w:val="006209AF"/>
    <w:rsid w:val="00622930"/>
    <w:rsid w:val="0062381D"/>
    <w:rsid w:val="006238F5"/>
    <w:rsid w:val="006273CF"/>
    <w:rsid w:val="0063082A"/>
    <w:rsid w:val="006325AB"/>
    <w:rsid w:val="00634840"/>
    <w:rsid w:val="00636DA7"/>
    <w:rsid w:val="00640061"/>
    <w:rsid w:val="00640846"/>
    <w:rsid w:val="00640FA7"/>
    <w:rsid w:val="006426B1"/>
    <w:rsid w:val="00642B2F"/>
    <w:rsid w:val="00642BC2"/>
    <w:rsid w:val="00642D34"/>
    <w:rsid w:val="00643DB5"/>
    <w:rsid w:val="00644133"/>
    <w:rsid w:val="006458F5"/>
    <w:rsid w:val="00650435"/>
    <w:rsid w:val="00650C03"/>
    <w:rsid w:val="0065154E"/>
    <w:rsid w:val="00656C5E"/>
    <w:rsid w:val="0065787B"/>
    <w:rsid w:val="006603D8"/>
    <w:rsid w:val="0066066B"/>
    <w:rsid w:val="00660B8F"/>
    <w:rsid w:val="00661770"/>
    <w:rsid w:val="00661C69"/>
    <w:rsid w:val="00662DF7"/>
    <w:rsid w:val="00662E78"/>
    <w:rsid w:val="00664354"/>
    <w:rsid w:val="006653AD"/>
    <w:rsid w:val="00666180"/>
    <w:rsid w:val="00666C42"/>
    <w:rsid w:val="00667D95"/>
    <w:rsid w:val="00671093"/>
    <w:rsid w:val="00672782"/>
    <w:rsid w:val="0067368E"/>
    <w:rsid w:val="00673AFF"/>
    <w:rsid w:val="00677DA5"/>
    <w:rsid w:val="006828BF"/>
    <w:rsid w:val="006866A2"/>
    <w:rsid w:val="00690CB9"/>
    <w:rsid w:val="00691365"/>
    <w:rsid w:val="00695F53"/>
    <w:rsid w:val="00696FE2"/>
    <w:rsid w:val="00697278"/>
    <w:rsid w:val="0069764F"/>
    <w:rsid w:val="006976B5"/>
    <w:rsid w:val="00697BE6"/>
    <w:rsid w:val="006A0682"/>
    <w:rsid w:val="006A22B4"/>
    <w:rsid w:val="006A3D52"/>
    <w:rsid w:val="006A4C32"/>
    <w:rsid w:val="006A4F54"/>
    <w:rsid w:val="006A5EE2"/>
    <w:rsid w:val="006A7641"/>
    <w:rsid w:val="006A7CFE"/>
    <w:rsid w:val="006A7E84"/>
    <w:rsid w:val="006B0453"/>
    <w:rsid w:val="006B1535"/>
    <w:rsid w:val="006B2A2E"/>
    <w:rsid w:val="006B3163"/>
    <w:rsid w:val="006B3A95"/>
    <w:rsid w:val="006B3E57"/>
    <w:rsid w:val="006B41D2"/>
    <w:rsid w:val="006B4C6E"/>
    <w:rsid w:val="006B5ADD"/>
    <w:rsid w:val="006B5C18"/>
    <w:rsid w:val="006B5D7E"/>
    <w:rsid w:val="006B68AB"/>
    <w:rsid w:val="006B6CBB"/>
    <w:rsid w:val="006C0E47"/>
    <w:rsid w:val="006C24DC"/>
    <w:rsid w:val="006C46C9"/>
    <w:rsid w:val="006C5EBE"/>
    <w:rsid w:val="006C6352"/>
    <w:rsid w:val="006C722D"/>
    <w:rsid w:val="006D035B"/>
    <w:rsid w:val="006D0918"/>
    <w:rsid w:val="006D1022"/>
    <w:rsid w:val="006D2F5E"/>
    <w:rsid w:val="006D61F4"/>
    <w:rsid w:val="006E180C"/>
    <w:rsid w:val="006E1B04"/>
    <w:rsid w:val="006E1FCB"/>
    <w:rsid w:val="006E2C64"/>
    <w:rsid w:val="006E6F1D"/>
    <w:rsid w:val="006F048F"/>
    <w:rsid w:val="006F0A18"/>
    <w:rsid w:val="006F1790"/>
    <w:rsid w:val="006F2C0D"/>
    <w:rsid w:val="006F313D"/>
    <w:rsid w:val="006F3793"/>
    <w:rsid w:val="006F4866"/>
    <w:rsid w:val="006F6A75"/>
    <w:rsid w:val="0070316D"/>
    <w:rsid w:val="00703B64"/>
    <w:rsid w:val="007049BD"/>
    <w:rsid w:val="00705C21"/>
    <w:rsid w:val="007065C3"/>
    <w:rsid w:val="00706B8B"/>
    <w:rsid w:val="0071390D"/>
    <w:rsid w:val="00713E1E"/>
    <w:rsid w:val="0071479C"/>
    <w:rsid w:val="00715CC4"/>
    <w:rsid w:val="007170E0"/>
    <w:rsid w:val="00720622"/>
    <w:rsid w:val="007213A7"/>
    <w:rsid w:val="00721D07"/>
    <w:rsid w:val="00721E32"/>
    <w:rsid w:val="0072338B"/>
    <w:rsid w:val="0072342D"/>
    <w:rsid w:val="00723BB4"/>
    <w:rsid w:val="00725785"/>
    <w:rsid w:val="00730907"/>
    <w:rsid w:val="00730A97"/>
    <w:rsid w:val="00731CF0"/>
    <w:rsid w:val="00732E9C"/>
    <w:rsid w:val="00732F84"/>
    <w:rsid w:val="00733B9F"/>
    <w:rsid w:val="00734F53"/>
    <w:rsid w:val="00735A2A"/>
    <w:rsid w:val="00735C8D"/>
    <w:rsid w:val="007366B8"/>
    <w:rsid w:val="0074094F"/>
    <w:rsid w:val="00743478"/>
    <w:rsid w:val="007436BB"/>
    <w:rsid w:val="00745233"/>
    <w:rsid w:val="00747403"/>
    <w:rsid w:val="00750957"/>
    <w:rsid w:val="00751ACC"/>
    <w:rsid w:val="0075376B"/>
    <w:rsid w:val="00754486"/>
    <w:rsid w:val="00757CC2"/>
    <w:rsid w:val="00760919"/>
    <w:rsid w:val="0076174C"/>
    <w:rsid w:val="00761A31"/>
    <w:rsid w:val="00762B78"/>
    <w:rsid w:val="007661AB"/>
    <w:rsid w:val="00767CA4"/>
    <w:rsid w:val="0077008E"/>
    <w:rsid w:val="00770E86"/>
    <w:rsid w:val="00776A29"/>
    <w:rsid w:val="00776CC7"/>
    <w:rsid w:val="00777200"/>
    <w:rsid w:val="00777792"/>
    <w:rsid w:val="00780471"/>
    <w:rsid w:val="007804FA"/>
    <w:rsid w:val="00781EC7"/>
    <w:rsid w:val="0078446F"/>
    <w:rsid w:val="00784F19"/>
    <w:rsid w:val="00785142"/>
    <w:rsid w:val="007860AB"/>
    <w:rsid w:val="00786F5C"/>
    <w:rsid w:val="007916D3"/>
    <w:rsid w:val="007971AC"/>
    <w:rsid w:val="007A0352"/>
    <w:rsid w:val="007A071E"/>
    <w:rsid w:val="007A16ED"/>
    <w:rsid w:val="007A1E63"/>
    <w:rsid w:val="007A612B"/>
    <w:rsid w:val="007A6B4F"/>
    <w:rsid w:val="007B23C1"/>
    <w:rsid w:val="007B293A"/>
    <w:rsid w:val="007B343B"/>
    <w:rsid w:val="007B383F"/>
    <w:rsid w:val="007B448C"/>
    <w:rsid w:val="007B5C20"/>
    <w:rsid w:val="007B6931"/>
    <w:rsid w:val="007B7CD3"/>
    <w:rsid w:val="007C4756"/>
    <w:rsid w:val="007C48F9"/>
    <w:rsid w:val="007C4F8C"/>
    <w:rsid w:val="007C52EE"/>
    <w:rsid w:val="007C5EFE"/>
    <w:rsid w:val="007C6DE7"/>
    <w:rsid w:val="007D0F0A"/>
    <w:rsid w:val="007D21FD"/>
    <w:rsid w:val="007D4860"/>
    <w:rsid w:val="007D4E15"/>
    <w:rsid w:val="007D593A"/>
    <w:rsid w:val="007D595E"/>
    <w:rsid w:val="007D5FE9"/>
    <w:rsid w:val="007D6365"/>
    <w:rsid w:val="007D68DB"/>
    <w:rsid w:val="007D6ED8"/>
    <w:rsid w:val="007E0399"/>
    <w:rsid w:val="007E1472"/>
    <w:rsid w:val="007E4AD4"/>
    <w:rsid w:val="007E5803"/>
    <w:rsid w:val="007E5CDD"/>
    <w:rsid w:val="007E6D98"/>
    <w:rsid w:val="007E7E1C"/>
    <w:rsid w:val="007F08D3"/>
    <w:rsid w:val="007F0A88"/>
    <w:rsid w:val="007F1F6B"/>
    <w:rsid w:val="007F2B3B"/>
    <w:rsid w:val="007F4CB1"/>
    <w:rsid w:val="007F632E"/>
    <w:rsid w:val="00801E83"/>
    <w:rsid w:val="008021D2"/>
    <w:rsid w:val="00802698"/>
    <w:rsid w:val="00802C6B"/>
    <w:rsid w:val="00803938"/>
    <w:rsid w:val="008041DB"/>
    <w:rsid w:val="008042A1"/>
    <w:rsid w:val="00804B65"/>
    <w:rsid w:val="00805FED"/>
    <w:rsid w:val="0080627B"/>
    <w:rsid w:val="00810434"/>
    <w:rsid w:val="008109E0"/>
    <w:rsid w:val="00810E29"/>
    <w:rsid w:val="00811ABD"/>
    <w:rsid w:val="008121AD"/>
    <w:rsid w:val="00813042"/>
    <w:rsid w:val="00814399"/>
    <w:rsid w:val="00815D2D"/>
    <w:rsid w:val="00817722"/>
    <w:rsid w:val="008213A9"/>
    <w:rsid w:val="00823659"/>
    <w:rsid w:val="008252D4"/>
    <w:rsid w:val="00825406"/>
    <w:rsid w:val="00827771"/>
    <w:rsid w:val="008306A1"/>
    <w:rsid w:val="00831521"/>
    <w:rsid w:val="00831E4B"/>
    <w:rsid w:val="0083256B"/>
    <w:rsid w:val="008335A4"/>
    <w:rsid w:val="00841A26"/>
    <w:rsid w:val="00844C13"/>
    <w:rsid w:val="008502F1"/>
    <w:rsid w:val="008508C2"/>
    <w:rsid w:val="0085133A"/>
    <w:rsid w:val="008523F1"/>
    <w:rsid w:val="00853526"/>
    <w:rsid w:val="00854836"/>
    <w:rsid w:val="00855C7C"/>
    <w:rsid w:val="00857130"/>
    <w:rsid w:val="008611E9"/>
    <w:rsid w:val="00861369"/>
    <w:rsid w:val="0086176B"/>
    <w:rsid w:val="00861943"/>
    <w:rsid w:val="00863427"/>
    <w:rsid w:val="00863DBF"/>
    <w:rsid w:val="008648FF"/>
    <w:rsid w:val="0086505F"/>
    <w:rsid w:val="00865809"/>
    <w:rsid w:val="00865899"/>
    <w:rsid w:val="00865D03"/>
    <w:rsid w:val="008666EB"/>
    <w:rsid w:val="00867092"/>
    <w:rsid w:val="008744CE"/>
    <w:rsid w:val="008752C1"/>
    <w:rsid w:val="008756AC"/>
    <w:rsid w:val="00877DDB"/>
    <w:rsid w:val="00880B81"/>
    <w:rsid w:val="00883E05"/>
    <w:rsid w:val="00884C1F"/>
    <w:rsid w:val="00886EE8"/>
    <w:rsid w:val="0088730C"/>
    <w:rsid w:val="00887508"/>
    <w:rsid w:val="0089232E"/>
    <w:rsid w:val="00894A76"/>
    <w:rsid w:val="008954C3"/>
    <w:rsid w:val="00896486"/>
    <w:rsid w:val="008974C7"/>
    <w:rsid w:val="00897AB4"/>
    <w:rsid w:val="008A0052"/>
    <w:rsid w:val="008A0251"/>
    <w:rsid w:val="008A0A4E"/>
    <w:rsid w:val="008A0D24"/>
    <w:rsid w:val="008A1466"/>
    <w:rsid w:val="008A14B2"/>
    <w:rsid w:val="008A1D8B"/>
    <w:rsid w:val="008A2020"/>
    <w:rsid w:val="008A24FD"/>
    <w:rsid w:val="008A2AEA"/>
    <w:rsid w:val="008A322C"/>
    <w:rsid w:val="008A3802"/>
    <w:rsid w:val="008A42ED"/>
    <w:rsid w:val="008A4BB7"/>
    <w:rsid w:val="008A568D"/>
    <w:rsid w:val="008A5B0E"/>
    <w:rsid w:val="008A6936"/>
    <w:rsid w:val="008B00B3"/>
    <w:rsid w:val="008B00B7"/>
    <w:rsid w:val="008B0471"/>
    <w:rsid w:val="008B06C0"/>
    <w:rsid w:val="008B1D85"/>
    <w:rsid w:val="008B5D36"/>
    <w:rsid w:val="008B7890"/>
    <w:rsid w:val="008C0646"/>
    <w:rsid w:val="008C0E5F"/>
    <w:rsid w:val="008C3DEA"/>
    <w:rsid w:val="008C3FD4"/>
    <w:rsid w:val="008C4848"/>
    <w:rsid w:val="008C652A"/>
    <w:rsid w:val="008C7DBF"/>
    <w:rsid w:val="008D127B"/>
    <w:rsid w:val="008D2524"/>
    <w:rsid w:val="008D28C5"/>
    <w:rsid w:val="008D3743"/>
    <w:rsid w:val="008E25AC"/>
    <w:rsid w:val="008E2B08"/>
    <w:rsid w:val="008E2C39"/>
    <w:rsid w:val="008E2D5E"/>
    <w:rsid w:val="008E372F"/>
    <w:rsid w:val="008E4FF1"/>
    <w:rsid w:val="008E590C"/>
    <w:rsid w:val="008E72E6"/>
    <w:rsid w:val="008F0FE0"/>
    <w:rsid w:val="008F433F"/>
    <w:rsid w:val="00903003"/>
    <w:rsid w:val="00903339"/>
    <w:rsid w:val="009070F5"/>
    <w:rsid w:val="009073BE"/>
    <w:rsid w:val="00907D3A"/>
    <w:rsid w:val="009112FB"/>
    <w:rsid w:val="009123B7"/>
    <w:rsid w:val="0091242E"/>
    <w:rsid w:val="009126A6"/>
    <w:rsid w:val="009134C1"/>
    <w:rsid w:val="00914A4E"/>
    <w:rsid w:val="00925259"/>
    <w:rsid w:val="00927499"/>
    <w:rsid w:val="00930B55"/>
    <w:rsid w:val="00933614"/>
    <w:rsid w:val="0093364F"/>
    <w:rsid w:val="00934865"/>
    <w:rsid w:val="00934873"/>
    <w:rsid w:val="009367DF"/>
    <w:rsid w:val="0093736F"/>
    <w:rsid w:val="0094034A"/>
    <w:rsid w:val="00940C81"/>
    <w:rsid w:val="009412EE"/>
    <w:rsid w:val="00942C47"/>
    <w:rsid w:val="00943587"/>
    <w:rsid w:val="009438DF"/>
    <w:rsid w:val="009441DF"/>
    <w:rsid w:val="00944B86"/>
    <w:rsid w:val="00945C4A"/>
    <w:rsid w:val="00947168"/>
    <w:rsid w:val="00947234"/>
    <w:rsid w:val="009507A9"/>
    <w:rsid w:val="009512C1"/>
    <w:rsid w:val="009535C5"/>
    <w:rsid w:val="00953B02"/>
    <w:rsid w:val="0095420F"/>
    <w:rsid w:val="0095434D"/>
    <w:rsid w:val="009543F1"/>
    <w:rsid w:val="009545F1"/>
    <w:rsid w:val="009547C3"/>
    <w:rsid w:val="009547F4"/>
    <w:rsid w:val="00957AB8"/>
    <w:rsid w:val="0096006C"/>
    <w:rsid w:val="00960A61"/>
    <w:rsid w:val="00961A88"/>
    <w:rsid w:val="00961C4A"/>
    <w:rsid w:val="00964F55"/>
    <w:rsid w:val="00965F9D"/>
    <w:rsid w:val="0096740D"/>
    <w:rsid w:val="00970AD8"/>
    <w:rsid w:val="00974456"/>
    <w:rsid w:val="0097561A"/>
    <w:rsid w:val="00975924"/>
    <w:rsid w:val="00975DA3"/>
    <w:rsid w:val="00975F6D"/>
    <w:rsid w:val="0097717D"/>
    <w:rsid w:val="00980783"/>
    <w:rsid w:val="0098085D"/>
    <w:rsid w:val="00981E11"/>
    <w:rsid w:val="0098203B"/>
    <w:rsid w:val="00982590"/>
    <w:rsid w:val="00982ED9"/>
    <w:rsid w:val="0098439B"/>
    <w:rsid w:val="00984A46"/>
    <w:rsid w:val="00985363"/>
    <w:rsid w:val="009856AF"/>
    <w:rsid w:val="00986171"/>
    <w:rsid w:val="009866ED"/>
    <w:rsid w:val="00987694"/>
    <w:rsid w:val="00987989"/>
    <w:rsid w:val="00987DE7"/>
    <w:rsid w:val="00991FEF"/>
    <w:rsid w:val="009939E2"/>
    <w:rsid w:val="00993ED9"/>
    <w:rsid w:val="00994C31"/>
    <w:rsid w:val="00995748"/>
    <w:rsid w:val="00995C44"/>
    <w:rsid w:val="00996707"/>
    <w:rsid w:val="009A3040"/>
    <w:rsid w:val="009A3A54"/>
    <w:rsid w:val="009A3D6B"/>
    <w:rsid w:val="009A3F01"/>
    <w:rsid w:val="009A469C"/>
    <w:rsid w:val="009A5A08"/>
    <w:rsid w:val="009A66B9"/>
    <w:rsid w:val="009B0AE6"/>
    <w:rsid w:val="009B28B0"/>
    <w:rsid w:val="009B347D"/>
    <w:rsid w:val="009B3A44"/>
    <w:rsid w:val="009B4952"/>
    <w:rsid w:val="009B4AA8"/>
    <w:rsid w:val="009B4FC6"/>
    <w:rsid w:val="009C0534"/>
    <w:rsid w:val="009C16D4"/>
    <w:rsid w:val="009C21EA"/>
    <w:rsid w:val="009C30F5"/>
    <w:rsid w:val="009C3A7B"/>
    <w:rsid w:val="009C3D8C"/>
    <w:rsid w:val="009C670A"/>
    <w:rsid w:val="009C7482"/>
    <w:rsid w:val="009C7D6B"/>
    <w:rsid w:val="009C7E2D"/>
    <w:rsid w:val="009D1F05"/>
    <w:rsid w:val="009D42C8"/>
    <w:rsid w:val="009D6CCB"/>
    <w:rsid w:val="009E18F6"/>
    <w:rsid w:val="009E35C5"/>
    <w:rsid w:val="009E3DD3"/>
    <w:rsid w:val="009E562B"/>
    <w:rsid w:val="009E7887"/>
    <w:rsid w:val="009F00A0"/>
    <w:rsid w:val="009F199B"/>
    <w:rsid w:val="009F615F"/>
    <w:rsid w:val="009F6A1A"/>
    <w:rsid w:val="00A02A46"/>
    <w:rsid w:val="00A02B49"/>
    <w:rsid w:val="00A03AAA"/>
    <w:rsid w:val="00A03CC3"/>
    <w:rsid w:val="00A07216"/>
    <w:rsid w:val="00A07C36"/>
    <w:rsid w:val="00A127D8"/>
    <w:rsid w:val="00A12D71"/>
    <w:rsid w:val="00A12E7D"/>
    <w:rsid w:val="00A169A4"/>
    <w:rsid w:val="00A178A2"/>
    <w:rsid w:val="00A20CD5"/>
    <w:rsid w:val="00A21058"/>
    <w:rsid w:val="00A216A8"/>
    <w:rsid w:val="00A2226F"/>
    <w:rsid w:val="00A227D0"/>
    <w:rsid w:val="00A234C0"/>
    <w:rsid w:val="00A24FB0"/>
    <w:rsid w:val="00A256CE"/>
    <w:rsid w:val="00A26640"/>
    <w:rsid w:val="00A30760"/>
    <w:rsid w:val="00A31291"/>
    <w:rsid w:val="00A338B2"/>
    <w:rsid w:val="00A33CDF"/>
    <w:rsid w:val="00A34033"/>
    <w:rsid w:val="00A34AE8"/>
    <w:rsid w:val="00A365DF"/>
    <w:rsid w:val="00A405AF"/>
    <w:rsid w:val="00A41B5F"/>
    <w:rsid w:val="00A41DA2"/>
    <w:rsid w:val="00A446B6"/>
    <w:rsid w:val="00A44FA1"/>
    <w:rsid w:val="00A457B7"/>
    <w:rsid w:val="00A4793F"/>
    <w:rsid w:val="00A51ED8"/>
    <w:rsid w:val="00A525AF"/>
    <w:rsid w:val="00A53C72"/>
    <w:rsid w:val="00A563FA"/>
    <w:rsid w:val="00A5785C"/>
    <w:rsid w:val="00A6220C"/>
    <w:rsid w:val="00A627FC"/>
    <w:rsid w:val="00A64946"/>
    <w:rsid w:val="00A64BE6"/>
    <w:rsid w:val="00A64D17"/>
    <w:rsid w:val="00A64EAA"/>
    <w:rsid w:val="00A66F34"/>
    <w:rsid w:val="00A70321"/>
    <w:rsid w:val="00A8161C"/>
    <w:rsid w:val="00A822CF"/>
    <w:rsid w:val="00A82DC1"/>
    <w:rsid w:val="00A82F1A"/>
    <w:rsid w:val="00A85D94"/>
    <w:rsid w:val="00A85FBF"/>
    <w:rsid w:val="00A86B51"/>
    <w:rsid w:val="00A9567B"/>
    <w:rsid w:val="00A965A8"/>
    <w:rsid w:val="00A97A1B"/>
    <w:rsid w:val="00AA5B09"/>
    <w:rsid w:val="00AA6BA9"/>
    <w:rsid w:val="00AB0755"/>
    <w:rsid w:val="00AB169A"/>
    <w:rsid w:val="00AB2136"/>
    <w:rsid w:val="00AB2243"/>
    <w:rsid w:val="00AB303C"/>
    <w:rsid w:val="00AB39A8"/>
    <w:rsid w:val="00AB3BF9"/>
    <w:rsid w:val="00AC2DAD"/>
    <w:rsid w:val="00AC340E"/>
    <w:rsid w:val="00AC5ADC"/>
    <w:rsid w:val="00AD17A3"/>
    <w:rsid w:val="00AD5198"/>
    <w:rsid w:val="00AD522F"/>
    <w:rsid w:val="00AD7B6E"/>
    <w:rsid w:val="00AE3E2F"/>
    <w:rsid w:val="00AE4268"/>
    <w:rsid w:val="00AE72EA"/>
    <w:rsid w:val="00AE77D3"/>
    <w:rsid w:val="00AF1543"/>
    <w:rsid w:val="00AF1A23"/>
    <w:rsid w:val="00AF1C81"/>
    <w:rsid w:val="00AF31EC"/>
    <w:rsid w:val="00AF51CB"/>
    <w:rsid w:val="00AF6070"/>
    <w:rsid w:val="00AF6A9A"/>
    <w:rsid w:val="00B0080F"/>
    <w:rsid w:val="00B00E8C"/>
    <w:rsid w:val="00B01063"/>
    <w:rsid w:val="00B0236E"/>
    <w:rsid w:val="00B040A2"/>
    <w:rsid w:val="00B041A7"/>
    <w:rsid w:val="00B051AC"/>
    <w:rsid w:val="00B05558"/>
    <w:rsid w:val="00B05C6F"/>
    <w:rsid w:val="00B0748B"/>
    <w:rsid w:val="00B11BB0"/>
    <w:rsid w:val="00B13749"/>
    <w:rsid w:val="00B14EFE"/>
    <w:rsid w:val="00B16C8C"/>
    <w:rsid w:val="00B17E4D"/>
    <w:rsid w:val="00B20828"/>
    <w:rsid w:val="00B21722"/>
    <w:rsid w:val="00B254F5"/>
    <w:rsid w:val="00B26B08"/>
    <w:rsid w:val="00B26FEC"/>
    <w:rsid w:val="00B3005B"/>
    <w:rsid w:val="00B30A87"/>
    <w:rsid w:val="00B30C85"/>
    <w:rsid w:val="00B34AB2"/>
    <w:rsid w:val="00B40608"/>
    <w:rsid w:val="00B414D3"/>
    <w:rsid w:val="00B415DC"/>
    <w:rsid w:val="00B416D3"/>
    <w:rsid w:val="00B43A19"/>
    <w:rsid w:val="00B44603"/>
    <w:rsid w:val="00B4505E"/>
    <w:rsid w:val="00B46600"/>
    <w:rsid w:val="00B47C3D"/>
    <w:rsid w:val="00B50BD4"/>
    <w:rsid w:val="00B5164C"/>
    <w:rsid w:val="00B51E80"/>
    <w:rsid w:val="00B52C9E"/>
    <w:rsid w:val="00B542F6"/>
    <w:rsid w:val="00B55683"/>
    <w:rsid w:val="00B56D22"/>
    <w:rsid w:val="00B60138"/>
    <w:rsid w:val="00B618EB"/>
    <w:rsid w:val="00B62331"/>
    <w:rsid w:val="00B631C8"/>
    <w:rsid w:val="00B64CB2"/>
    <w:rsid w:val="00B67DA5"/>
    <w:rsid w:val="00B70456"/>
    <w:rsid w:val="00B704CF"/>
    <w:rsid w:val="00B72A5A"/>
    <w:rsid w:val="00B737D4"/>
    <w:rsid w:val="00B749AC"/>
    <w:rsid w:val="00B74C9F"/>
    <w:rsid w:val="00B7574E"/>
    <w:rsid w:val="00B7643D"/>
    <w:rsid w:val="00B77AD9"/>
    <w:rsid w:val="00B77D4C"/>
    <w:rsid w:val="00B80DAC"/>
    <w:rsid w:val="00B82430"/>
    <w:rsid w:val="00B8269C"/>
    <w:rsid w:val="00B8545E"/>
    <w:rsid w:val="00B85B15"/>
    <w:rsid w:val="00B973BC"/>
    <w:rsid w:val="00BA0498"/>
    <w:rsid w:val="00BA472D"/>
    <w:rsid w:val="00BA4E52"/>
    <w:rsid w:val="00BB02FC"/>
    <w:rsid w:val="00BB1B9C"/>
    <w:rsid w:val="00BB362A"/>
    <w:rsid w:val="00BB43B2"/>
    <w:rsid w:val="00BB5A4B"/>
    <w:rsid w:val="00BB6A53"/>
    <w:rsid w:val="00BB737E"/>
    <w:rsid w:val="00BB7AAC"/>
    <w:rsid w:val="00BB7BDA"/>
    <w:rsid w:val="00BC0885"/>
    <w:rsid w:val="00BC1B70"/>
    <w:rsid w:val="00BC5A8E"/>
    <w:rsid w:val="00BD0B70"/>
    <w:rsid w:val="00BD146C"/>
    <w:rsid w:val="00BD15F8"/>
    <w:rsid w:val="00BD163E"/>
    <w:rsid w:val="00BD2C72"/>
    <w:rsid w:val="00BD3393"/>
    <w:rsid w:val="00BD40BE"/>
    <w:rsid w:val="00BD6E5C"/>
    <w:rsid w:val="00BD7C9A"/>
    <w:rsid w:val="00BE0C64"/>
    <w:rsid w:val="00BE0FC6"/>
    <w:rsid w:val="00BE245D"/>
    <w:rsid w:val="00BE53F6"/>
    <w:rsid w:val="00BE6E27"/>
    <w:rsid w:val="00BF08C7"/>
    <w:rsid w:val="00BF13EF"/>
    <w:rsid w:val="00BF7733"/>
    <w:rsid w:val="00BF7CDE"/>
    <w:rsid w:val="00C00CFC"/>
    <w:rsid w:val="00C025F1"/>
    <w:rsid w:val="00C03DD1"/>
    <w:rsid w:val="00C047F9"/>
    <w:rsid w:val="00C05018"/>
    <w:rsid w:val="00C05536"/>
    <w:rsid w:val="00C05C54"/>
    <w:rsid w:val="00C067C9"/>
    <w:rsid w:val="00C07894"/>
    <w:rsid w:val="00C12CFC"/>
    <w:rsid w:val="00C13C8B"/>
    <w:rsid w:val="00C144FD"/>
    <w:rsid w:val="00C15E67"/>
    <w:rsid w:val="00C162C8"/>
    <w:rsid w:val="00C1753F"/>
    <w:rsid w:val="00C223FC"/>
    <w:rsid w:val="00C233C7"/>
    <w:rsid w:val="00C24C5D"/>
    <w:rsid w:val="00C26E16"/>
    <w:rsid w:val="00C27736"/>
    <w:rsid w:val="00C317B9"/>
    <w:rsid w:val="00C31C2D"/>
    <w:rsid w:val="00C32C50"/>
    <w:rsid w:val="00C33F91"/>
    <w:rsid w:val="00C3402E"/>
    <w:rsid w:val="00C34426"/>
    <w:rsid w:val="00C350D3"/>
    <w:rsid w:val="00C42003"/>
    <w:rsid w:val="00C430BF"/>
    <w:rsid w:val="00C4516D"/>
    <w:rsid w:val="00C452B8"/>
    <w:rsid w:val="00C454A6"/>
    <w:rsid w:val="00C45A86"/>
    <w:rsid w:val="00C4652C"/>
    <w:rsid w:val="00C468A9"/>
    <w:rsid w:val="00C46B42"/>
    <w:rsid w:val="00C5005B"/>
    <w:rsid w:val="00C500C7"/>
    <w:rsid w:val="00C516DA"/>
    <w:rsid w:val="00C516E8"/>
    <w:rsid w:val="00C53E47"/>
    <w:rsid w:val="00C543A0"/>
    <w:rsid w:val="00C54AD0"/>
    <w:rsid w:val="00C56001"/>
    <w:rsid w:val="00C564CD"/>
    <w:rsid w:val="00C5733C"/>
    <w:rsid w:val="00C623A4"/>
    <w:rsid w:val="00C65186"/>
    <w:rsid w:val="00C67D17"/>
    <w:rsid w:val="00C67F90"/>
    <w:rsid w:val="00C76699"/>
    <w:rsid w:val="00C76750"/>
    <w:rsid w:val="00C77927"/>
    <w:rsid w:val="00C81AC6"/>
    <w:rsid w:val="00C825DE"/>
    <w:rsid w:val="00C82811"/>
    <w:rsid w:val="00C83A3F"/>
    <w:rsid w:val="00C83F56"/>
    <w:rsid w:val="00C8466D"/>
    <w:rsid w:val="00C84B5E"/>
    <w:rsid w:val="00C87231"/>
    <w:rsid w:val="00C90868"/>
    <w:rsid w:val="00C90A7F"/>
    <w:rsid w:val="00C91E3B"/>
    <w:rsid w:val="00C960EE"/>
    <w:rsid w:val="00C97067"/>
    <w:rsid w:val="00CA00E4"/>
    <w:rsid w:val="00CA050D"/>
    <w:rsid w:val="00CA2148"/>
    <w:rsid w:val="00CA3812"/>
    <w:rsid w:val="00CA5205"/>
    <w:rsid w:val="00CA624C"/>
    <w:rsid w:val="00CA79DB"/>
    <w:rsid w:val="00CB0F06"/>
    <w:rsid w:val="00CB1DFD"/>
    <w:rsid w:val="00CB362A"/>
    <w:rsid w:val="00CB4535"/>
    <w:rsid w:val="00CB51D9"/>
    <w:rsid w:val="00CB5B63"/>
    <w:rsid w:val="00CB6752"/>
    <w:rsid w:val="00CB7A7C"/>
    <w:rsid w:val="00CB7D51"/>
    <w:rsid w:val="00CC1231"/>
    <w:rsid w:val="00CC1731"/>
    <w:rsid w:val="00CC2AC0"/>
    <w:rsid w:val="00CC3DFE"/>
    <w:rsid w:val="00CC6049"/>
    <w:rsid w:val="00CC7B6F"/>
    <w:rsid w:val="00CD10F6"/>
    <w:rsid w:val="00CD11A0"/>
    <w:rsid w:val="00CD26E8"/>
    <w:rsid w:val="00CD2C7F"/>
    <w:rsid w:val="00CD38B3"/>
    <w:rsid w:val="00CD697D"/>
    <w:rsid w:val="00CD6A5D"/>
    <w:rsid w:val="00CE00C2"/>
    <w:rsid w:val="00CE12C5"/>
    <w:rsid w:val="00CE149F"/>
    <w:rsid w:val="00CE1C3C"/>
    <w:rsid w:val="00CE4360"/>
    <w:rsid w:val="00CE5063"/>
    <w:rsid w:val="00CE7C3C"/>
    <w:rsid w:val="00CE7DA8"/>
    <w:rsid w:val="00CF05DC"/>
    <w:rsid w:val="00CF0685"/>
    <w:rsid w:val="00CF0F8F"/>
    <w:rsid w:val="00CF10D8"/>
    <w:rsid w:val="00CF1D23"/>
    <w:rsid w:val="00CF32D0"/>
    <w:rsid w:val="00CF3D89"/>
    <w:rsid w:val="00CF483F"/>
    <w:rsid w:val="00CF4BF5"/>
    <w:rsid w:val="00D0013B"/>
    <w:rsid w:val="00D029F5"/>
    <w:rsid w:val="00D03867"/>
    <w:rsid w:val="00D04B3A"/>
    <w:rsid w:val="00D06FB8"/>
    <w:rsid w:val="00D06FE0"/>
    <w:rsid w:val="00D100C1"/>
    <w:rsid w:val="00D139AB"/>
    <w:rsid w:val="00D13C73"/>
    <w:rsid w:val="00D14139"/>
    <w:rsid w:val="00D144CE"/>
    <w:rsid w:val="00D2093D"/>
    <w:rsid w:val="00D22EEB"/>
    <w:rsid w:val="00D2374C"/>
    <w:rsid w:val="00D23775"/>
    <w:rsid w:val="00D24B9F"/>
    <w:rsid w:val="00D24C8B"/>
    <w:rsid w:val="00D30E0C"/>
    <w:rsid w:val="00D31FC3"/>
    <w:rsid w:val="00D32955"/>
    <w:rsid w:val="00D34CE9"/>
    <w:rsid w:val="00D37CC0"/>
    <w:rsid w:val="00D41000"/>
    <w:rsid w:val="00D412C0"/>
    <w:rsid w:val="00D43767"/>
    <w:rsid w:val="00D43E66"/>
    <w:rsid w:val="00D44995"/>
    <w:rsid w:val="00D44ACE"/>
    <w:rsid w:val="00D5259B"/>
    <w:rsid w:val="00D52682"/>
    <w:rsid w:val="00D6064D"/>
    <w:rsid w:val="00D626CB"/>
    <w:rsid w:val="00D62C7E"/>
    <w:rsid w:val="00D63126"/>
    <w:rsid w:val="00D635D1"/>
    <w:rsid w:val="00D64D8F"/>
    <w:rsid w:val="00D654F2"/>
    <w:rsid w:val="00D65EC5"/>
    <w:rsid w:val="00D66DEE"/>
    <w:rsid w:val="00D66EFB"/>
    <w:rsid w:val="00D705D9"/>
    <w:rsid w:val="00D73CC4"/>
    <w:rsid w:val="00D7736F"/>
    <w:rsid w:val="00D7754D"/>
    <w:rsid w:val="00D80B2C"/>
    <w:rsid w:val="00D8204A"/>
    <w:rsid w:val="00D84E39"/>
    <w:rsid w:val="00D85378"/>
    <w:rsid w:val="00D92908"/>
    <w:rsid w:val="00D94A34"/>
    <w:rsid w:val="00D97D2F"/>
    <w:rsid w:val="00DA116E"/>
    <w:rsid w:val="00DA169F"/>
    <w:rsid w:val="00DA20C5"/>
    <w:rsid w:val="00DA26D1"/>
    <w:rsid w:val="00DA358C"/>
    <w:rsid w:val="00DA3F8F"/>
    <w:rsid w:val="00DA586C"/>
    <w:rsid w:val="00DB148B"/>
    <w:rsid w:val="00DB4B59"/>
    <w:rsid w:val="00DB5098"/>
    <w:rsid w:val="00DB5568"/>
    <w:rsid w:val="00DB724D"/>
    <w:rsid w:val="00DC3B83"/>
    <w:rsid w:val="00DC4D7B"/>
    <w:rsid w:val="00DC59FA"/>
    <w:rsid w:val="00DC6D6E"/>
    <w:rsid w:val="00DC7E50"/>
    <w:rsid w:val="00DC7F42"/>
    <w:rsid w:val="00DD0422"/>
    <w:rsid w:val="00DD273E"/>
    <w:rsid w:val="00DD349E"/>
    <w:rsid w:val="00DD4F0E"/>
    <w:rsid w:val="00DD576D"/>
    <w:rsid w:val="00DD5938"/>
    <w:rsid w:val="00DD6B5D"/>
    <w:rsid w:val="00DD7806"/>
    <w:rsid w:val="00DE02BF"/>
    <w:rsid w:val="00DE175E"/>
    <w:rsid w:val="00DE24E1"/>
    <w:rsid w:val="00DE25D8"/>
    <w:rsid w:val="00DE3CA2"/>
    <w:rsid w:val="00DE4DE0"/>
    <w:rsid w:val="00DF0607"/>
    <w:rsid w:val="00DF0DE5"/>
    <w:rsid w:val="00DF4774"/>
    <w:rsid w:val="00DF6E29"/>
    <w:rsid w:val="00E00EAF"/>
    <w:rsid w:val="00E0130C"/>
    <w:rsid w:val="00E01CE5"/>
    <w:rsid w:val="00E038FD"/>
    <w:rsid w:val="00E042A0"/>
    <w:rsid w:val="00E04485"/>
    <w:rsid w:val="00E05AE9"/>
    <w:rsid w:val="00E10203"/>
    <w:rsid w:val="00E109DD"/>
    <w:rsid w:val="00E10ED0"/>
    <w:rsid w:val="00E121A8"/>
    <w:rsid w:val="00E1376A"/>
    <w:rsid w:val="00E14042"/>
    <w:rsid w:val="00E146A0"/>
    <w:rsid w:val="00E16C52"/>
    <w:rsid w:val="00E177F2"/>
    <w:rsid w:val="00E20470"/>
    <w:rsid w:val="00E22015"/>
    <w:rsid w:val="00E24EC6"/>
    <w:rsid w:val="00E25A9B"/>
    <w:rsid w:val="00E26A9C"/>
    <w:rsid w:val="00E2787A"/>
    <w:rsid w:val="00E3307A"/>
    <w:rsid w:val="00E33BCB"/>
    <w:rsid w:val="00E34C0B"/>
    <w:rsid w:val="00E35E62"/>
    <w:rsid w:val="00E36055"/>
    <w:rsid w:val="00E371C1"/>
    <w:rsid w:val="00E375E6"/>
    <w:rsid w:val="00E4008C"/>
    <w:rsid w:val="00E41339"/>
    <w:rsid w:val="00E4135C"/>
    <w:rsid w:val="00E41891"/>
    <w:rsid w:val="00E4308E"/>
    <w:rsid w:val="00E4349D"/>
    <w:rsid w:val="00E474F4"/>
    <w:rsid w:val="00E47651"/>
    <w:rsid w:val="00E52D64"/>
    <w:rsid w:val="00E566A4"/>
    <w:rsid w:val="00E5716D"/>
    <w:rsid w:val="00E603D8"/>
    <w:rsid w:val="00E62262"/>
    <w:rsid w:val="00E63BB1"/>
    <w:rsid w:val="00E644DF"/>
    <w:rsid w:val="00E65C48"/>
    <w:rsid w:val="00E65F07"/>
    <w:rsid w:val="00E66D64"/>
    <w:rsid w:val="00E66FB1"/>
    <w:rsid w:val="00E70D33"/>
    <w:rsid w:val="00E72987"/>
    <w:rsid w:val="00E72CA6"/>
    <w:rsid w:val="00E7414D"/>
    <w:rsid w:val="00E758DC"/>
    <w:rsid w:val="00E75C3F"/>
    <w:rsid w:val="00E7642B"/>
    <w:rsid w:val="00E778E9"/>
    <w:rsid w:val="00E81C25"/>
    <w:rsid w:val="00E83F4D"/>
    <w:rsid w:val="00E857F9"/>
    <w:rsid w:val="00E85B06"/>
    <w:rsid w:val="00E86763"/>
    <w:rsid w:val="00E8692A"/>
    <w:rsid w:val="00E87867"/>
    <w:rsid w:val="00E9031F"/>
    <w:rsid w:val="00E90BBA"/>
    <w:rsid w:val="00E92782"/>
    <w:rsid w:val="00E95EF5"/>
    <w:rsid w:val="00E9721B"/>
    <w:rsid w:val="00E975A6"/>
    <w:rsid w:val="00EA06B3"/>
    <w:rsid w:val="00EA12C4"/>
    <w:rsid w:val="00EA2A23"/>
    <w:rsid w:val="00EA2CFE"/>
    <w:rsid w:val="00EA4A51"/>
    <w:rsid w:val="00EA4E0F"/>
    <w:rsid w:val="00EA5D9C"/>
    <w:rsid w:val="00EA6B7B"/>
    <w:rsid w:val="00EA792A"/>
    <w:rsid w:val="00EA7A5F"/>
    <w:rsid w:val="00EB1024"/>
    <w:rsid w:val="00EB112D"/>
    <w:rsid w:val="00EC02CD"/>
    <w:rsid w:val="00EC1853"/>
    <w:rsid w:val="00EC2E21"/>
    <w:rsid w:val="00EC4118"/>
    <w:rsid w:val="00EC48C1"/>
    <w:rsid w:val="00EC5C15"/>
    <w:rsid w:val="00EC7E81"/>
    <w:rsid w:val="00ED1866"/>
    <w:rsid w:val="00ED1B0D"/>
    <w:rsid w:val="00ED2413"/>
    <w:rsid w:val="00ED30D0"/>
    <w:rsid w:val="00ED59F8"/>
    <w:rsid w:val="00ED5E21"/>
    <w:rsid w:val="00EE1200"/>
    <w:rsid w:val="00EE1F63"/>
    <w:rsid w:val="00EE2897"/>
    <w:rsid w:val="00EE2DCE"/>
    <w:rsid w:val="00EE3A1A"/>
    <w:rsid w:val="00EE41B7"/>
    <w:rsid w:val="00EE6445"/>
    <w:rsid w:val="00EE7E9E"/>
    <w:rsid w:val="00EF132C"/>
    <w:rsid w:val="00EF15E2"/>
    <w:rsid w:val="00EF3693"/>
    <w:rsid w:val="00EF38BB"/>
    <w:rsid w:val="00EF4CC7"/>
    <w:rsid w:val="00EF6783"/>
    <w:rsid w:val="00F00230"/>
    <w:rsid w:val="00F054BC"/>
    <w:rsid w:val="00F05E01"/>
    <w:rsid w:val="00F06BBB"/>
    <w:rsid w:val="00F06F51"/>
    <w:rsid w:val="00F07ED5"/>
    <w:rsid w:val="00F105FD"/>
    <w:rsid w:val="00F109B6"/>
    <w:rsid w:val="00F10B9A"/>
    <w:rsid w:val="00F1248E"/>
    <w:rsid w:val="00F127BD"/>
    <w:rsid w:val="00F12875"/>
    <w:rsid w:val="00F17C44"/>
    <w:rsid w:val="00F20F0E"/>
    <w:rsid w:val="00F218F0"/>
    <w:rsid w:val="00F21BBC"/>
    <w:rsid w:val="00F21DCB"/>
    <w:rsid w:val="00F246F1"/>
    <w:rsid w:val="00F30833"/>
    <w:rsid w:val="00F3183A"/>
    <w:rsid w:val="00F32278"/>
    <w:rsid w:val="00F331E0"/>
    <w:rsid w:val="00F34976"/>
    <w:rsid w:val="00F3593A"/>
    <w:rsid w:val="00F3654D"/>
    <w:rsid w:val="00F36B15"/>
    <w:rsid w:val="00F36E3C"/>
    <w:rsid w:val="00F37968"/>
    <w:rsid w:val="00F42E0C"/>
    <w:rsid w:val="00F44247"/>
    <w:rsid w:val="00F469DC"/>
    <w:rsid w:val="00F508F8"/>
    <w:rsid w:val="00F5154F"/>
    <w:rsid w:val="00F53EA8"/>
    <w:rsid w:val="00F57F3B"/>
    <w:rsid w:val="00F606EB"/>
    <w:rsid w:val="00F61343"/>
    <w:rsid w:val="00F62F3B"/>
    <w:rsid w:val="00F6383B"/>
    <w:rsid w:val="00F63D76"/>
    <w:rsid w:val="00F644C7"/>
    <w:rsid w:val="00F65D99"/>
    <w:rsid w:val="00F66352"/>
    <w:rsid w:val="00F66C2D"/>
    <w:rsid w:val="00F66F86"/>
    <w:rsid w:val="00F70173"/>
    <w:rsid w:val="00F70382"/>
    <w:rsid w:val="00F72731"/>
    <w:rsid w:val="00F74196"/>
    <w:rsid w:val="00F765BB"/>
    <w:rsid w:val="00F77B06"/>
    <w:rsid w:val="00F77EA7"/>
    <w:rsid w:val="00F806CD"/>
    <w:rsid w:val="00F807FB"/>
    <w:rsid w:val="00F80BDC"/>
    <w:rsid w:val="00F826BE"/>
    <w:rsid w:val="00F8291D"/>
    <w:rsid w:val="00F84A12"/>
    <w:rsid w:val="00F867B1"/>
    <w:rsid w:val="00F8700A"/>
    <w:rsid w:val="00F87AC8"/>
    <w:rsid w:val="00F907A7"/>
    <w:rsid w:val="00F910F7"/>
    <w:rsid w:val="00F91256"/>
    <w:rsid w:val="00F9214B"/>
    <w:rsid w:val="00F92D05"/>
    <w:rsid w:val="00F93705"/>
    <w:rsid w:val="00F946C2"/>
    <w:rsid w:val="00F9540C"/>
    <w:rsid w:val="00F960A2"/>
    <w:rsid w:val="00F964E8"/>
    <w:rsid w:val="00F9652E"/>
    <w:rsid w:val="00F96B52"/>
    <w:rsid w:val="00FA1E65"/>
    <w:rsid w:val="00FA21D8"/>
    <w:rsid w:val="00FA6F71"/>
    <w:rsid w:val="00FB07BF"/>
    <w:rsid w:val="00FB12FB"/>
    <w:rsid w:val="00FB43EC"/>
    <w:rsid w:val="00FB4438"/>
    <w:rsid w:val="00FB7367"/>
    <w:rsid w:val="00FB7DF3"/>
    <w:rsid w:val="00FC1661"/>
    <w:rsid w:val="00FC2BA2"/>
    <w:rsid w:val="00FC34F1"/>
    <w:rsid w:val="00FC3ADB"/>
    <w:rsid w:val="00FC5AF3"/>
    <w:rsid w:val="00FC68F1"/>
    <w:rsid w:val="00FD05AF"/>
    <w:rsid w:val="00FD1463"/>
    <w:rsid w:val="00FD3D88"/>
    <w:rsid w:val="00FD47C2"/>
    <w:rsid w:val="00FD49E1"/>
    <w:rsid w:val="00FD50DA"/>
    <w:rsid w:val="00FD6E90"/>
    <w:rsid w:val="00FE04F4"/>
    <w:rsid w:val="00FE17A8"/>
    <w:rsid w:val="00FE1C83"/>
    <w:rsid w:val="00FE49E0"/>
    <w:rsid w:val="00FE5247"/>
    <w:rsid w:val="00FE5B5A"/>
    <w:rsid w:val="00FE63C9"/>
    <w:rsid w:val="00FE6C49"/>
    <w:rsid w:val="00FE71FE"/>
    <w:rsid w:val="00FE7DA0"/>
    <w:rsid w:val="00FF04DE"/>
    <w:rsid w:val="00FF1521"/>
    <w:rsid w:val="00FF40AF"/>
    <w:rsid w:val="00FF4A70"/>
    <w:rsid w:val="00FF74BB"/>
    <w:rsid w:val="00FF7E3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9C55B"/>
  <w14:defaultImageDpi w14:val="32767"/>
  <w15:chartTrackingRefBased/>
  <w15:docId w15:val="{FF066943-E8F4-42E5-BE68-2AF178CE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rsid w:val="00283ADD"/>
    <w:pPr>
      <w:ind w:firstLineChars="200" w:firstLine="480"/>
    </w:pPr>
    <w:rPr>
      <w:rFonts w:ascii="Calibri" w:eastAsia="宋体" w:hAnsi="Calibri" w:cs="Times New Roman"/>
      <w:kern w:val="0"/>
      <w:lang w:bidi="km-KH"/>
    </w:rPr>
  </w:style>
  <w:style w:type="paragraph" w:styleId="1">
    <w:name w:val="heading 1"/>
    <w:basedOn w:val="a1"/>
    <w:next w:val="a1"/>
    <w:link w:val="10"/>
    <w:qFormat/>
    <w:rsid w:val="003D185C"/>
    <w:pPr>
      <w:keepNext/>
      <w:keepLines/>
      <w:widowControl w:val="0"/>
      <w:numPr>
        <w:numId w:val="3"/>
      </w:numPr>
      <w:spacing w:before="480" w:after="480" w:line="360" w:lineRule="auto"/>
      <w:ind w:firstLineChars="0" w:firstLine="0"/>
      <w:jc w:val="center"/>
      <w:outlineLvl w:val="0"/>
    </w:pPr>
    <w:rPr>
      <w:rFonts w:ascii="Arial" w:hAnsi="Arial"/>
      <w:b/>
      <w:bCs/>
      <w:kern w:val="44"/>
      <w:sz w:val="32"/>
      <w:szCs w:val="32"/>
      <w:lang w:bidi="ar-SA"/>
    </w:rPr>
  </w:style>
  <w:style w:type="paragraph" w:styleId="2">
    <w:name w:val="heading 2"/>
    <w:basedOn w:val="a1"/>
    <w:next w:val="a1"/>
    <w:link w:val="21"/>
    <w:qFormat/>
    <w:rsid w:val="00537FA5"/>
    <w:pPr>
      <w:keepNext/>
      <w:keepLines/>
      <w:widowControl w:val="0"/>
      <w:numPr>
        <w:ilvl w:val="1"/>
        <w:numId w:val="3"/>
      </w:numPr>
      <w:spacing w:before="160" w:after="160"/>
      <w:ind w:left="0" w:firstLineChars="0" w:firstLine="0"/>
      <w:jc w:val="both"/>
      <w:outlineLvl w:val="1"/>
    </w:pPr>
    <w:rPr>
      <w:rFonts w:ascii="Arial" w:hAnsi="Arial"/>
      <w:bCs/>
      <w:kern w:val="2"/>
      <w:sz w:val="28"/>
      <w:szCs w:val="28"/>
      <w:lang w:bidi="ar-SA"/>
    </w:rPr>
  </w:style>
  <w:style w:type="paragraph" w:styleId="3">
    <w:name w:val="heading 3"/>
    <w:basedOn w:val="a1"/>
    <w:next w:val="a1"/>
    <w:link w:val="30"/>
    <w:autoRedefine/>
    <w:qFormat/>
    <w:rsid w:val="00E05AE9"/>
    <w:pPr>
      <w:keepNext/>
      <w:keepLines/>
      <w:widowControl w:val="0"/>
      <w:numPr>
        <w:ilvl w:val="2"/>
        <w:numId w:val="3"/>
      </w:numPr>
      <w:adjustRightInd w:val="0"/>
      <w:spacing w:before="120" w:after="120"/>
      <w:ind w:left="0" w:firstLineChars="0" w:firstLine="0"/>
      <w:outlineLvl w:val="2"/>
    </w:pPr>
    <w:rPr>
      <w:rFonts w:ascii="Arial" w:hAnsi="Arial"/>
      <w:bCs/>
      <w:kern w:val="2"/>
      <w:szCs w:val="32"/>
      <w:lang w:bidi="ar-SA"/>
    </w:rPr>
  </w:style>
  <w:style w:type="paragraph" w:styleId="4">
    <w:name w:val="heading 4"/>
    <w:basedOn w:val="a1"/>
    <w:next w:val="a1"/>
    <w:link w:val="40"/>
    <w:qFormat/>
    <w:rsid w:val="00EA2A23"/>
    <w:pPr>
      <w:keepNext/>
      <w:keepLines/>
      <w:widowControl w:val="0"/>
      <w:numPr>
        <w:ilvl w:val="3"/>
        <w:numId w:val="3"/>
      </w:numPr>
      <w:tabs>
        <w:tab w:val="clear" w:pos="864"/>
      </w:tabs>
      <w:adjustRightInd w:val="0"/>
      <w:spacing w:before="120" w:after="120" w:line="360" w:lineRule="auto"/>
      <w:ind w:left="0" w:firstLineChars="0" w:firstLine="0"/>
      <w:outlineLvl w:val="3"/>
    </w:pPr>
    <w:rPr>
      <w:rFonts w:ascii="Arial" w:hAnsi="Arial"/>
      <w:bCs/>
      <w:kern w:val="2"/>
      <w:sz w:val="21"/>
      <w:szCs w:val="28"/>
      <w:lang w:bidi="ar-SA"/>
    </w:rPr>
  </w:style>
  <w:style w:type="paragraph" w:styleId="5">
    <w:name w:val="heading 5"/>
    <w:basedOn w:val="a1"/>
    <w:next w:val="a1"/>
    <w:link w:val="50"/>
    <w:qFormat/>
    <w:rsid w:val="003D185C"/>
    <w:pPr>
      <w:keepNext/>
      <w:keepLines/>
      <w:widowControl w:val="0"/>
      <w:numPr>
        <w:ilvl w:val="4"/>
        <w:numId w:val="3"/>
      </w:numPr>
      <w:tabs>
        <w:tab w:val="left" w:pos="1008"/>
      </w:tabs>
      <w:spacing w:before="120" w:after="120" w:line="360" w:lineRule="auto"/>
      <w:ind w:firstLineChars="0" w:firstLine="0"/>
      <w:jc w:val="both"/>
      <w:outlineLvl w:val="4"/>
    </w:pPr>
    <w:rPr>
      <w:rFonts w:ascii="Arial" w:hAnsi="Arial"/>
      <w:b/>
      <w:bCs/>
      <w:kern w:val="2"/>
      <w:sz w:val="28"/>
      <w:szCs w:val="28"/>
      <w:lang w:bidi="ar-SA"/>
    </w:rPr>
  </w:style>
  <w:style w:type="paragraph" w:styleId="6">
    <w:name w:val="heading 6"/>
    <w:basedOn w:val="a1"/>
    <w:next w:val="a1"/>
    <w:link w:val="60"/>
    <w:qFormat/>
    <w:rsid w:val="003D185C"/>
    <w:pPr>
      <w:keepNext/>
      <w:keepLines/>
      <w:widowControl w:val="0"/>
      <w:numPr>
        <w:ilvl w:val="5"/>
        <w:numId w:val="3"/>
      </w:numPr>
      <w:tabs>
        <w:tab w:val="left" w:pos="1152"/>
      </w:tabs>
      <w:spacing w:before="120" w:after="120" w:line="360" w:lineRule="auto"/>
      <w:ind w:firstLineChars="0" w:firstLine="0"/>
      <w:jc w:val="both"/>
      <w:outlineLvl w:val="5"/>
    </w:pPr>
    <w:rPr>
      <w:rFonts w:ascii="Arial" w:hAnsi="Arial"/>
      <w:b/>
      <w:bCs/>
      <w:kern w:val="2"/>
      <w:szCs w:val="20"/>
      <w:lang w:bidi="ar-SA"/>
    </w:rPr>
  </w:style>
  <w:style w:type="paragraph" w:styleId="7">
    <w:name w:val="heading 7"/>
    <w:basedOn w:val="a1"/>
    <w:next w:val="a1"/>
    <w:link w:val="70"/>
    <w:qFormat/>
    <w:rsid w:val="003D185C"/>
    <w:pPr>
      <w:keepNext/>
      <w:keepLines/>
      <w:widowControl w:val="0"/>
      <w:numPr>
        <w:ilvl w:val="6"/>
        <w:numId w:val="3"/>
      </w:numPr>
      <w:tabs>
        <w:tab w:val="left" w:pos="1296"/>
      </w:tabs>
      <w:spacing w:before="240" w:after="64" w:line="320" w:lineRule="auto"/>
      <w:ind w:firstLineChars="0" w:firstLine="0"/>
      <w:jc w:val="both"/>
      <w:outlineLvl w:val="6"/>
    </w:pPr>
    <w:rPr>
      <w:rFonts w:ascii="Arial" w:hAnsi="Arial"/>
      <w:b/>
      <w:bCs/>
      <w:kern w:val="2"/>
      <w:szCs w:val="20"/>
      <w:lang w:bidi="ar-SA"/>
    </w:rPr>
  </w:style>
  <w:style w:type="paragraph" w:styleId="8">
    <w:name w:val="heading 8"/>
    <w:basedOn w:val="a1"/>
    <w:next w:val="a1"/>
    <w:link w:val="80"/>
    <w:qFormat/>
    <w:rsid w:val="003D185C"/>
    <w:pPr>
      <w:keepNext/>
      <w:keepLines/>
      <w:widowControl w:val="0"/>
      <w:numPr>
        <w:ilvl w:val="7"/>
        <w:numId w:val="3"/>
      </w:numPr>
      <w:tabs>
        <w:tab w:val="left" w:pos="1440"/>
      </w:tabs>
      <w:spacing w:before="240" w:after="64" w:line="320" w:lineRule="auto"/>
      <w:ind w:firstLineChars="0" w:firstLine="0"/>
      <w:jc w:val="both"/>
      <w:outlineLvl w:val="7"/>
    </w:pPr>
    <w:rPr>
      <w:rFonts w:ascii="Arial" w:eastAsia="黑体" w:hAnsi="Arial"/>
      <w:kern w:val="2"/>
      <w:szCs w:val="20"/>
      <w:lang w:bidi="ar-SA"/>
    </w:rPr>
  </w:style>
  <w:style w:type="paragraph" w:styleId="9">
    <w:name w:val="heading 9"/>
    <w:basedOn w:val="a1"/>
    <w:next w:val="a1"/>
    <w:link w:val="90"/>
    <w:qFormat/>
    <w:rsid w:val="003D185C"/>
    <w:pPr>
      <w:keepNext/>
      <w:keepLines/>
      <w:widowControl w:val="0"/>
      <w:numPr>
        <w:ilvl w:val="8"/>
        <w:numId w:val="3"/>
      </w:numPr>
      <w:tabs>
        <w:tab w:val="left" w:pos="1584"/>
      </w:tabs>
      <w:spacing w:before="240" w:after="64" w:line="320" w:lineRule="auto"/>
      <w:ind w:firstLineChars="0" w:firstLine="0"/>
      <w:jc w:val="both"/>
      <w:outlineLvl w:val="8"/>
    </w:pPr>
    <w:rPr>
      <w:rFonts w:ascii="Arial" w:eastAsia="黑体" w:hAnsi="Arial"/>
      <w:kern w:val="2"/>
      <w:sz w:val="21"/>
      <w:szCs w:val="20"/>
      <w:lang w:bidi="ar-SA"/>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eastAsia="宋体" w:hAnsi="Arial" w:cs="Times New Roman"/>
      <w:b/>
      <w:bCs/>
      <w:kern w:val="44"/>
      <w:sz w:val="32"/>
      <w:szCs w:val="32"/>
    </w:rPr>
  </w:style>
  <w:style w:type="character" w:customStyle="1" w:styleId="21">
    <w:name w:val="标题 2 字符"/>
    <w:basedOn w:val="a2"/>
    <w:link w:val="2"/>
    <w:rsid w:val="00537FA5"/>
    <w:rPr>
      <w:rFonts w:ascii="Arial" w:eastAsia="宋体" w:hAnsi="Arial" w:cs="Times New Roman"/>
      <w:bCs/>
      <w:sz w:val="28"/>
      <w:szCs w:val="28"/>
    </w:rPr>
  </w:style>
  <w:style w:type="paragraph" w:styleId="a5">
    <w:name w:val="caption"/>
    <w:basedOn w:val="a1"/>
    <w:next w:val="a1"/>
    <w:unhideWhenUsed/>
    <w:qFormat/>
    <w:rsid w:val="003460DE"/>
    <w:pPr>
      <w:spacing w:line="0" w:lineRule="atLeast"/>
      <w:ind w:firstLineChars="0" w:firstLine="0"/>
      <w:jc w:val="center"/>
    </w:pPr>
    <w:rPr>
      <w:rFonts w:asciiTheme="majorHAnsi" w:eastAsia="黑体" w:hAnsiTheme="majorHAnsi" w:cstheme="majorBidi"/>
      <w:b/>
      <w:sz w:val="18"/>
      <w:szCs w:val="32"/>
    </w:rPr>
  </w:style>
  <w:style w:type="character" w:customStyle="1" w:styleId="40">
    <w:name w:val="标题 4 字符"/>
    <w:basedOn w:val="a2"/>
    <w:link w:val="4"/>
    <w:rsid w:val="00EA2A23"/>
    <w:rPr>
      <w:rFonts w:ascii="Arial" w:eastAsia="宋体" w:hAnsi="Arial" w:cs="Times New Roman"/>
      <w:bCs/>
      <w:sz w:val="21"/>
      <w:szCs w:val="28"/>
    </w:rPr>
  </w:style>
  <w:style w:type="character" w:customStyle="1" w:styleId="60">
    <w:name w:val="标题 6 字符"/>
    <w:basedOn w:val="a2"/>
    <w:link w:val="6"/>
    <w:rsid w:val="003D185C"/>
    <w:rPr>
      <w:rFonts w:ascii="Arial" w:eastAsia="宋体" w:hAnsi="Arial" w:cs="Times New Roman"/>
      <w:b/>
      <w:bCs/>
      <w:szCs w:val="20"/>
    </w:rPr>
  </w:style>
  <w:style w:type="character" w:customStyle="1" w:styleId="70">
    <w:name w:val="标题 7 字符"/>
    <w:basedOn w:val="a2"/>
    <w:link w:val="7"/>
    <w:rsid w:val="003D185C"/>
    <w:rPr>
      <w:rFonts w:ascii="Arial" w:eastAsia="宋体" w:hAnsi="Arial" w:cs="Times New Roman"/>
      <w:b/>
      <w:bCs/>
      <w:szCs w:val="20"/>
    </w:rPr>
  </w:style>
  <w:style w:type="character" w:customStyle="1" w:styleId="80">
    <w:name w:val="标题 8 字符"/>
    <w:basedOn w:val="a2"/>
    <w:link w:val="8"/>
    <w:rsid w:val="003D185C"/>
    <w:rPr>
      <w:rFonts w:ascii="Arial" w:eastAsia="黑体" w:hAnsi="Arial" w:cs="Times New Roman"/>
      <w:szCs w:val="20"/>
    </w:rPr>
  </w:style>
  <w:style w:type="character" w:customStyle="1" w:styleId="90">
    <w:name w:val="标题 9 字符"/>
    <w:basedOn w:val="a2"/>
    <w:link w:val="9"/>
    <w:rsid w:val="003D185C"/>
    <w:rPr>
      <w:rFonts w:ascii="Arial" w:eastAsia="黑体" w:hAnsi="Arial" w:cs="Times New Roman"/>
      <w:sz w:val="21"/>
      <w:szCs w:val="20"/>
    </w:rPr>
  </w:style>
  <w:style w:type="paragraph" w:customStyle="1" w:styleId="a6">
    <w:name w:val="源程序"/>
    <w:basedOn w:val="a1"/>
    <w:link w:val="CharChar"/>
    <w:rsid w:val="00FE1C83"/>
    <w:pPr>
      <w:widowControl w:val="0"/>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jc w:val="both"/>
      <w:textAlignment w:val="baseline"/>
    </w:pPr>
    <w:rPr>
      <w:rFonts w:asciiTheme="minorHAnsi" w:hAnsiTheme="minorHAnsi"/>
      <w:kern w:val="2"/>
      <w:sz w:val="18"/>
      <w:szCs w:val="22"/>
      <w:lang w:bidi="ar-SA"/>
    </w:rPr>
  </w:style>
  <w:style w:type="character" w:customStyle="1" w:styleId="CharChar">
    <w:name w:val="源程序 Char Char"/>
    <w:link w:val="a6"/>
    <w:rsid w:val="00FE1C83"/>
    <w:rPr>
      <w:rFonts w:eastAsia="宋体" w:cs="Times New Roman"/>
      <w:sz w:val="18"/>
      <w:szCs w:val="22"/>
      <w:shd w:val="clear" w:color="auto" w:fill="E6E6E6"/>
    </w:rPr>
  </w:style>
  <w:style w:type="character" w:customStyle="1" w:styleId="30">
    <w:name w:val="标题 3 字符"/>
    <w:basedOn w:val="a2"/>
    <w:link w:val="3"/>
    <w:rsid w:val="00E05AE9"/>
    <w:rPr>
      <w:rFonts w:ascii="Arial" w:eastAsia="宋体" w:hAnsi="Arial" w:cs="Times New Roman"/>
      <w:bCs/>
      <w:szCs w:val="32"/>
    </w:rPr>
  </w:style>
  <w:style w:type="character" w:customStyle="1" w:styleId="50">
    <w:name w:val="标题 5 字符"/>
    <w:basedOn w:val="a2"/>
    <w:link w:val="5"/>
    <w:rsid w:val="003D185C"/>
    <w:rPr>
      <w:rFonts w:ascii="Arial" w:eastAsia="宋体" w:hAnsi="Arial" w:cs="Times New Roman"/>
      <w:b/>
      <w:bCs/>
      <w:sz w:val="28"/>
      <w:szCs w:val="28"/>
    </w:rPr>
  </w:style>
  <w:style w:type="paragraph" w:customStyle="1" w:styleId="a">
    <w:name w:val="段内列表"/>
    <w:basedOn w:val="a1"/>
    <w:next w:val="a1"/>
    <w:rsid w:val="009441DF"/>
    <w:pPr>
      <w:numPr>
        <w:numId w:val="11"/>
      </w:numPr>
      <w:ind w:left="0" w:firstLine="200"/>
    </w:pPr>
    <w:rPr>
      <w:sz w:val="18"/>
      <w:u w:val="single"/>
    </w:rPr>
  </w:style>
  <w:style w:type="paragraph" w:styleId="a7">
    <w:name w:val="Title"/>
    <w:basedOn w:val="a1"/>
    <w:next w:val="a1"/>
    <w:link w:val="a8"/>
    <w:qFormat/>
    <w:rsid w:val="003D185C"/>
    <w:pPr>
      <w:widowControl w:val="0"/>
      <w:spacing w:before="240" w:after="60"/>
      <w:jc w:val="center"/>
      <w:outlineLvl w:val="0"/>
    </w:pPr>
    <w:rPr>
      <w:rFonts w:asciiTheme="majorHAnsi" w:hAnsiTheme="majorHAnsi" w:cstheme="majorBidi"/>
      <w:b/>
      <w:bCs/>
      <w:kern w:val="2"/>
      <w:sz w:val="32"/>
      <w:szCs w:val="32"/>
      <w:lang w:bidi="ar-SA"/>
    </w:rPr>
  </w:style>
  <w:style w:type="character" w:customStyle="1" w:styleId="a8">
    <w:name w:val="标题 字符"/>
    <w:basedOn w:val="a2"/>
    <w:link w:val="a7"/>
    <w:rsid w:val="003D185C"/>
    <w:rPr>
      <w:rFonts w:asciiTheme="majorHAnsi" w:eastAsia="宋体" w:hAnsiTheme="majorHAnsi" w:cstheme="majorBidi"/>
      <w:b/>
      <w:bCs/>
      <w:sz w:val="32"/>
      <w:szCs w:val="32"/>
    </w:rPr>
  </w:style>
  <w:style w:type="paragraph" w:customStyle="1" w:styleId="20">
    <w:name w:val="列表段落2"/>
    <w:basedOn w:val="a0"/>
    <w:rsid w:val="00974456"/>
    <w:pPr>
      <w:numPr>
        <w:ilvl w:val="1"/>
        <w:numId w:val="12"/>
      </w:numPr>
      <w:ind w:left="0" w:firstLineChars="400" w:firstLine="400"/>
    </w:pPr>
    <w:rPr>
      <w:b w:val="0"/>
      <w:sz w:val="18"/>
    </w:rPr>
  </w:style>
  <w:style w:type="paragraph" w:styleId="a0">
    <w:name w:val="List Paragraph"/>
    <w:basedOn w:val="a1"/>
    <w:uiPriority w:val="34"/>
    <w:qFormat/>
    <w:rsid w:val="00974456"/>
    <w:pPr>
      <w:widowControl w:val="0"/>
      <w:numPr>
        <w:numId w:val="2"/>
      </w:numPr>
      <w:ind w:left="0" w:firstLine="200"/>
      <w:jc w:val="both"/>
    </w:pPr>
    <w:rPr>
      <w:rFonts w:asciiTheme="minorHAnsi" w:hAnsiTheme="minorHAnsi"/>
      <w:b/>
      <w:i/>
      <w:kern w:val="2"/>
      <w:szCs w:val="21"/>
      <w:lang w:bidi="ar-SA"/>
    </w:rPr>
  </w:style>
  <w:style w:type="paragraph" w:customStyle="1" w:styleId="a9">
    <w:name w:val="表题"/>
    <w:basedOn w:val="a1"/>
    <w:next w:val="a1"/>
    <w:rsid w:val="00A4793F"/>
    <w:pPr>
      <w:keepNext/>
      <w:keepLines/>
      <w:spacing w:line="0" w:lineRule="atLeast"/>
      <w:ind w:firstLineChars="0" w:firstLine="0"/>
      <w:jc w:val="center"/>
    </w:pPr>
    <w:rPr>
      <w:rFonts w:eastAsia="黑体"/>
      <w:b/>
      <w:bCs/>
      <w:sz w:val="18"/>
      <w:szCs w:val="20"/>
      <w:lang w:bidi="ar-SA"/>
    </w:rPr>
  </w:style>
  <w:style w:type="paragraph" w:customStyle="1" w:styleId="aa">
    <w:name w:val="表格正文"/>
    <w:basedOn w:val="a1"/>
    <w:rsid w:val="00A4793F"/>
    <w:pPr>
      <w:widowControl w:val="0"/>
      <w:spacing w:line="0" w:lineRule="atLeast"/>
      <w:ind w:firstLineChars="0" w:firstLine="0"/>
    </w:pPr>
    <w:rPr>
      <w:rFonts w:ascii="Arial" w:hAnsi="Arial" w:cs="Arial"/>
      <w:kern w:val="2"/>
      <w:sz w:val="18"/>
      <w:szCs w:val="18"/>
      <w:lang w:bidi="ar-SA"/>
    </w:rPr>
  </w:style>
  <w:style w:type="table" w:styleId="ab">
    <w:name w:val="Table Grid"/>
    <w:basedOn w:val="a3"/>
    <w:uiPriority w:val="39"/>
    <w:rsid w:val="007B3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Book Title"/>
    <w:basedOn w:val="a2"/>
    <w:uiPriority w:val="33"/>
    <w:rsid w:val="000413D1"/>
    <w:rPr>
      <w:b/>
      <w:bCs/>
      <w:i/>
      <w:iCs/>
      <w:spacing w:val="5"/>
    </w:rPr>
  </w:style>
  <w:style w:type="character" w:styleId="HTML">
    <w:name w:val="HTML Code"/>
    <w:basedOn w:val="a2"/>
    <w:uiPriority w:val="99"/>
    <w:semiHidden/>
    <w:unhideWhenUsed/>
    <w:rsid w:val="00DA20C5"/>
    <w:rPr>
      <w:rFonts w:ascii="宋体" w:eastAsia="宋体" w:hAnsi="宋体" w:cs="宋体"/>
      <w:sz w:val="24"/>
      <w:szCs w:val="24"/>
    </w:rPr>
  </w:style>
  <w:style w:type="character" w:styleId="ad">
    <w:name w:val="Hashtag"/>
    <w:basedOn w:val="a2"/>
    <w:uiPriority w:val="99"/>
    <w:rsid w:val="008A005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9372">
      <w:bodyDiv w:val="1"/>
      <w:marLeft w:val="0"/>
      <w:marRight w:val="0"/>
      <w:marTop w:val="0"/>
      <w:marBottom w:val="0"/>
      <w:divBdr>
        <w:top w:val="none" w:sz="0" w:space="0" w:color="auto"/>
        <w:left w:val="none" w:sz="0" w:space="0" w:color="auto"/>
        <w:bottom w:val="none" w:sz="0" w:space="0" w:color="auto"/>
        <w:right w:val="none" w:sz="0" w:space="0" w:color="auto"/>
      </w:divBdr>
      <w:divsChild>
        <w:div w:id="293289456">
          <w:marLeft w:val="-150"/>
          <w:marRight w:val="-150"/>
          <w:marTop w:val="0"/>
          <w:marBottom w:val="0"/>
          <w:divBdr>
            <w:top w:val="none" w:sz="0" w:space="0" w:color="auto"/>
            <w:left w:val="none" w:sz="0" w:space="0" w:color="auto"/>
            <w:bottom w:val="none" w:sz="0" w:space="0" w:color="auto"/>
            <w:right w:val="none" w:sz="0" w:space="0" w:color="auto"/>
          </w:divBdr>
          <w:divsChild>
            <w:div w:id="681667001">
              <w:marLeft w:val="0"/>
              <w:marRight w:val="0"/>
              <w:marTop w:val="0"/>
              <w:marBottom w:val="0"/>
              <w:divBdr>
                <w:top w:val="none" w:sz="0" w:space="0" w:color="auto"/>
                <w:left w:val="none" w:sz="0" w:space="0" w:color="auto"/>
                <w:bottom w:val="none" w:sz="0" w:space="0" w:color="auto"/>
                <w:right w:val="none" w:sz="0" w:space="0" w:color="auto"/>
              </w:divBdr>
              <w:divsChild>
                <w:div w:id="1906334938">
                  <w:marLeft w:val="0"/>
                  <w:marRight w:val="0"/>
                  <w:marTop w:val="0"/>
                  <w:marBottom w:val="0"/>
                  <w:divBdr>
                    <w:top w:val="none" w:sz="0" w:space="0" w:color="auto"/>
                    <w:left w:val="none" w:sz="0" w:space="0" w:color="auto"/>
                    <w:bottom w:val="none" w:sz="0" w:space="0" w:color="auto"/>
                    <w:right w:val="none" w:sz="0" w:space="0" w:color="auto"/>
                  </w:divBdr>
                </w:div>
              </w:divsChild>
            </w:div>
            <w:div w:id="763189812">
              <w:marLeft w:val="0"/>
              <w:marRight w:val="0"/>
              <w:marTop w:val="0"/>
              <w:marBottom w:val="0"/>
              <w:divBdr>
                <w:top w:val="none" w:sz="0" w:space="0" w:color="auto"/>
                <w:left w:val="none" w:sz="0" w:space="0" w:color="auto"/>
                <w:bottom w:val="none" w:sz="0" w:space="0" w:color="auto"/>
                <w:right w:val="none" w:sz="0" w:space="0" w:color="auto"/>
              </w:divBdr>
              <w:divsChild>
                <w:div w:id="770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2771">
      <w:bodyDiv w:val="1"/>
      <w:marLeft w:val="0"/>
      <w:marRight w:val="0"/>
      <w:marTop w:val="0"/>
      <w:marBottom w:val="0"/>
      <w:divBdr>
        <w:top w:val="none" w:sz="0" w:space="0" w:color="auto"/>
        <w:left w:val="none" w:sz="0" w:space="0" w:color="auto"/>
        <w:bottom w:val="none" w:sz="0" w:space="0" w:color="auto"/>
        <w:right w:val="none" w:sz="0" w:space="0" w:color="auto"/>
      </w:divBdr>
    </w:div>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571504757">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854727203">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54029">
      <w:bodyDiv w:val="1"/>
      <w:marLeft w:val="0"/>
      <w:marRight w:val="0"/>
      <w:marTop w:val="0"/>
      <w:marBottom w:val="0"/>
      <w:divBdr>
        <w:top w:val="none" w:sz="0" w:space="0" w:color="auto"/>
        <w:left w:val="none" w:sz="0" w:space="0" w:color="auto"/>
        <w:bottom w:val="none" w:sz="0" w:space="0" w:color="auto"/>
        <w:right w:val="none" w:sz="0" w:space="0" w:color="auto"/>
      </w:divBdr>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071385316">
      <w:bodyDiv w:val="1"/>
      <w:marLeft w:val="0"/>
      <w:marRight w:val="0"/>
      <w:marTop w:val="0"/>
      <w:marBottom w:val="0"/>
      <w:divBdr>
        <w:top w:val="none" w:sz="0" w:space="0" w:color="auto"/>
        <w:left w:val="none" w:sz="0" w:space="0" w:color="auto"/>
        <w:bottom w:val="none" w:sz="0" w:space="0" w:color="auto"/>
        <w:right w:val="none" w:sz="0" w:space="0" w:color="auto"/>
      </w:divBdr>
    </w:div>
    <w:div w:id="1327244544">
      <w:bodyDiv w:val="1"/>
      <w:marLeft w:val="0"/>
      <w:marRight w:val="0"/>
      <w:marTop w:val="0"/>
      <w:marBottom w:val="0"/>
      <w:divBdr>
        <w:top w:val="none" w:sz="0" w:space="0" w:color="auto"/>
        <w:left w:val="none" w:sz="0" w:space="0" w:color="auto"/>
        <w:bottom w:val="none" w:sz="0" w:space="0" w:color="auto"/>
        <w:right w:val="none" w:sz="0" w:space="0" w:color="auto"/>
      </w:divBdr>
    </w:div>
    <w:div w:id="1388801975">
      <w:bodyDiv w:val="1"/>
      <w:marLeft w:val="0"/>
      <w:marRight w:val="0"/>
      <w:marTop w:val="0"/>
      <w:marBottom w:val="0"/>
      <w:divBdr>
        <w:top w:val="none" w:sz="0" w:space="0" w:color="auto"/>
        <w:left w:val="none" w:sz="0" w:space="0" w:color="auto"/>
        <w:bottom w:val="none" w:sz="0" w:space="0" w:color="auto"/>
        <w:right w:val="none" w:sz="0" w:space="0" w:color="auto"/>
      </w:divBdr>
    </w:div>
    <w:div w:id="1446345508">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850678419">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1972126446">
      <w:bodyDiv w:val="1"/>
      <w:marLeft w:val="0"/>
      <w:marRight w:val="0"/>
      <w:marTop w:val="0"/>
      <w:marBottom w:val="0"/>
      <w:divBdr>
        <w:top w:val="none" w:sz="0" w:space="0" w:color="auto"/>
        <w:left w:val="none" w:sz="0" w:space="0" w:color="auto"/>
        <w:bottom w:val="none" w:sz="0" w:space="0" w:color="auto"/>
        <w:right w:val="none" w:sz="0" w:space="0" w:color="auto"/>
      </w:divBdr>
    </w:div>
    <w:div w:id="2025663942">
      <w:bodyDiv w:val="1"/>
      <w:marLeft w:val="0"/>
      <w:marRight w:val="0"/>
      <w:marTop w:val="0"/>
      <w:marBottom w:val="0"/>
      <w:divBdr>
        <w:top w:val="none" w:sz="0" w:space="0" w:color="auto"/>
        <w:left w:val="none" w:sz="0" w:space="0" w:color="auto"/>
        <w:bottom w:val="none" w:sz="0" w:space="0" w:color="auto"/>
        <w:right w:val="none" w:sz="0" w:space="0" w:color="auto"/>
      </w:divBdr>
    </w:div>
    <w:div w:id="2116319128">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2.wdp"/><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2404</TotalTime>
  <Pages>94</Pages>
  <Words>14485</Words>
  <Characters>82570</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678</cp:revision>
  <dcterms:created xsi:type="dcterms:W3CDTF">2022-01-26T01:43:00Z</dcterms:created>
  <dcterms:modified xsi:type="dcterms:W3CDTF">2022-03-14T07:49:00Z</dcterms:modified>
</cp:coreProperties>
</file>