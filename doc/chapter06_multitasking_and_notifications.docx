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6720E" w14:textId="26663F7C" w:rsidR="00EB0C77" w:rsidRPr="009E2233" w:rsidRDefault="00EB0C77" w:rsidP="00930C95">
      <w:pPr>
        <w:pStyle w:val="1"/>
      </w:pPr>
      <w:bookmarkStart w:id="0" w:name="_Toc242772247"/>
      <w:r w:rsidRPr="009E2233">
        <w:rPr>
          <w:rFonts w:hint="eastAsia"/>
        </w:rPr>
        <w:t>多任务与</w:t>
      </w:r>
      <w:bookmarkEnd w:id="0"/>
      <w:r w:rsidR="0072370F">
        <w:rPr>
          <w:rFonts w:hint="eastAsia"/>
        </w:rPr>
        <w:t>通知</w:t>
      </w:r>
    </w:p>
    <w:p w14:paraId="5CB22C4C" w14:textId="77777777" w:rsidR="00EB0C77" w:rsidRPr="009E2233" w:rsidRDefault="00EB0C77" w:rsidP="00EB0C77">
      <w:pPr>
        <w:pStyle w:val="2"/>
        <w:ind w:firstLine="560"/>
      </w:pPr>
      <w:bookmarkStart w:id="1" w:name="_Toc242772248"/>
      <w:r w:rsidRPr="009E2233">
        <w:rPr>
          <w:rFonts w:hint="eastAsia"/>
        </w:rPr>
        <w:t>基本概念</w:t>
      </w:r>
      <w:bookmarkEnd w:id="1"/>
    </w:p>
    <w:p w14:paraId="3A5A35B4" w14:textId="2570361B" w:rsidR="00EB0C77" w:rsidRPr="009E2233" w:rsidRDefault="00EB0C77" w:rsidP="00EB0C77">
      <w:pPr>
        <w:rPr>
          <w:rFonts w:ascii="Times New Roman" w:hAnsi="Times New Roman"/>
          <w:szCs w:val="20"/>
        </w:rPr>
      </w:pPr>
      <w:r w:rsidRPr="009E2233">
        <w:rPr>
          <w:rFonts w:ascii="Times New Roman" w:hAnsi="Times New Roman" w:hint="eastAsia"/>
          <w:szCs w:val="20"/>
        </w:rPr>
        <w:t>在</w:t>
      </w:r>
      <w:r w:rsidR="0036736E">
        <w:rPr>
          <w:rFonts w:ascii="Times New Roman" w:hAnsi="Times New Roman" w:hint="eastAsia"/>
          <w:szCs w:val="20"/>
        </w:rPr>
        <w:t>安卓</w:t>
      </w:r>
      <w:r w:rsidRPr="009E2233">
        <w:rPr>
          <w:rFonts w:ascii="Times New Roman" w:hAnsi="Times New Roman" w:hint="eastAsia"/>
          <w:szCs w:val="20"/>
        </w:rPr>
        <w:t>系统中，如果有一个应用程序组件是第一次被启动，而且这时候，应用程序也没有其他组件在运行，则</w:t>
      </w:r>
      <w:r w:rsidR="0036736E">
        <w:rPr>
          <w:rFonts w:ascii="Times New Roman" w:hAnsi="Times New Roman" w:hint="eastAsia"/>
          <w:szCs w:val="20"/>
        </w:rPr>
        <w:t>安卓</w:t>
      </w:r>
      <w:r w:rsidRPr="009E2233">
        <w:rPr>
          <w:rFonts w:ascii="Times New Roman" w:hAnsi="Times New Roman" w:hint="eastAsia"/>
          <w:szCs w:val="20"/>
        </w:rPr>
        <w:t>系统会为应用程序创建一个</w:t>
      </w:r>
      <w:r w:rsidRPr="009E2233">
        <w:rPr>
          <w:rFonts w:ascii="Times New Roman" w:hAnsi="Times New Roman"/>
          <w:szCs w:val="20"/>
        </w:rPr>
        <w:t>Linux</w:t>
      </w:r>
      <w:r w:rsidRPr="009E2233">
        <w:rPr>
          <w:rFonts w:ascii="Times New Roman" w:hAnsi="Times New Roman" w:hint="eastAsia"/>
          <w:szCs w:val="20"/>
        </w:rPr>
        <w:t>进程，这个</w:t>
      </w:r>
      <w:r w:rsidRPr="009E2233">
        <w:rPr>
          <w:rFonts w:ascii="Times New Roman" w:hAnsi="Times New Roman"/>
          <w:szCs w:val="20"/>
        </w:rPr>
        <w:t>Linux</w:t>
      </w:r>
      <w:r w:rsidRPr="009E2233">
        <w:rPr>
          <w:rFonts w:ascii="Times New Roman" w:hAnsi="Times New Roman" w:hint="eastAsia"/>
          <w:szCs w:val="20"/>
        </w:rPr>
        <w:t>进程只包含一个线程。举个例子，如果一个应用程序启动了第一个</w:t>
      </w:r>
      <w:r w:rsidR="0036736E">
        <w:rPr>
          <w:rFonts w:ascii="Times New Roman" w:hAnsi="Times New Roman" w:hint="eastAsia"/>
          <w:szCs w:val="20"/>
        </w:rPr>
        <w:t>活动</w:t>
      </w:r>
      <w:r w:rsidRPr="009E2233">
        <w:rPr>
          <w:rFonts w:ascii="Times New Roman" w:hAnsi="Times New Roman" w:hint="eastAsia"/>
          <w:szCs w:val="20"/>
        </w:rPr>
        <w:t>，这个</w:t>
      </w:r>
      <w:r w:rsidR="0036736E">
        <w:rPr>
          <w:rFonts w:ascii="Times New Roman" w:hAnsi="Times New Roman" w:hint="eastAsia"/>
          <w:szCs w:val="20"/>
        </w:rPr>
        <w:t>活动</w:t>
      </w:r>
      <w:r w:rsidRPr="009E2233">
        <w:rPr>
          <w:rFonts w:ascii="Times New Roman" w:hAnsi="Times New Roman" w:hint="eastAsia"/>
          <w:szCs w:val="20"/>
        </w:rPr>
        <w:t>里有一个文本框和一个按钮，这时</w:t>
      </w:r>
      <w:r w:rsidR="0036736E">
        <w:rPr>
          <w:rFonts w:ascii="Times New Roman" w:hAnsi="Times New Roman" w:hint="eastAsia"/>
          <w:szCs w:val="20"/>
        </w:rPr>
        <w:t>安卓</w:t>
      </w:r>
      <w:r w:rsidRPr="009E2233">
        <w:rPr>
          <w:rFonts w:ascii="Times New Roman" w:hAnsi="Times New Roman" w:hint="eastAsia"/>
          <w:szCs w:val="20"/>
        </w:rPr>
        <w:t>系统会为应用程序创建一个单个线程的</w:t>
      </w:r>
      <w:r w:rsidRPr="009E2233">
        <w:rPr>
          <w:rFonts w:ascii="Times New Roman" w:hAnsi="Times New Roman"/>
          <w:szCs w:val="20"/>
        </w:rPr>
        <w:t>Linux</w:t>
      </w:r>
      <w:r w:rsidRPr="009E2233">
        <w:rPr>
          <w:rFonts w:ascii="Times New Roman" w:hAnsi="Times New Roman" w:hint="eastAsia"/>
          <w:szCs w:val="20"/>
        </w:rPr>
        <w:t>进程，初始化这个文本框和按钮，当这个应用程序启动另一个</w:t>
      </w:r>
      <w:r w:rsidR="0036736E">
        <w:rPr>
          <w:rFonts w:ascii="Times New Roman" w:hAnsi="Times New Roman" w:hint="eastAsia"/>
          <w:szCs w:val="20"/>
        </w:rPr>
        <w:t>活动</w:t>
      </w:r>
      <w:r w:rsidRPr="009E2233">
        <w:rPr>
          <w:rFonts w:ascii="Times New Roman" w:hAnsi="Times New Roman" w:hint="eastAsia"/>
          <w:szCs w:val="20"/>
        </w:rPr>
        <w:t>时，初始化图形组件的还是这个已经创建好的线程，不会再创建新的。也就是说，这个应用程序会一直单线程单任务运行图形组件的初始化和与图形组件相关的操作。</w:t>
      </w:r>
    </w:p>
    <w:p w14:paraId="0FB388B6" w14:textId="35B4CE8A" w:rsidR="00EB0C77" w:rsidRPr="009E2233" w:rsidRDefault="00EB0C77" w:rsidP="00EB0C77">
      <w:pPr>
        <w:rPr>
          <w:rFonts w:ascii="Times New Roman" w:hAnsi="Times New Roman"/>
          <w:szCs w:val="20"/>
        </w:rPr>
      </w:pPr>
      <w:r w:rsidRPr="009E2233">
        <w:rPr>
          <w:rFonts w:ascii="Times New Roman" w:hAnsi="Times New Roman" w:hint="eastAsia"/>
          <w:szCs w:val="20"/>
        </w:rPr>
        <w:t>默认情况下，同一个应用程序的所有组件都运行在同一个进程和线程里，这个线程叫做主线程。如果一个组件启动时，应用程序的其他组件已经在运行了，则此组件会在已有的进程和线程中启动运行。如果希望</w:t>
      </w:r>
      <w:r w:rsidR="0036736E">
        <w:rPr>
          <w:rFonts w:ascii="Times New Roman" w:hAnsi="Times New Roman" w:hint="eastAsia"/>
          <w:szCs w:val="20"/>
        </w:rPr>
        <w:t>安卓</w:t>
      </w:r>
      <w:r w:rsidRPr="009E2233">
        <w:rPr>
          <w:rFonts w:ascii="Times New Roman" w:hAnsi="Times New Roman" w:hint="eastAsia"/>
          <w:szCs w:val="20"/>
        </w:rPr>
        <w:t>应用程序实现多任务，可以通过代码指定组件运行在其他进程里，或为进程创建额外的线程。</w:t>
      </w:r>
      <w:r>
        <w:rPr>
          <w:rFonts w:ascii="Times New Roman" w:hAnsi="Times New Roman" w:hint="eastAsia"/>
          <w:szCs w:val="20"/>
        </w:rPr>
        <w:t>下面介绍</w:t>
      </w:r>
      <w:r w:rsidR="0036736E">
        <w:rPr>
          <w:rFonts w:ascii="Times New Roman" w:hAnsi="Times New Roman" w:hint="eastAsia"/>
          <w:szCs w:val="20"/>
        </w:rPr>
        <w:t>安卓</w:t>
      </w:r>
      <w:r w:rsidRPr="009E2233">
        <w:rPr>
          <w:rFonts w:ascii="Times New Roman" w:hAnsi="Times New Roman" w:hint="eastAsia"/>
          <w:szCs w:val="20"/>
        </w:rPr>
        <w:t>的进程调度机制。</w:t>
      </w:r>
    </w:p>
    <w:p w14:paraId="75906A22" w14:textId="77777777" w:rsidR="00EB0C77" w:rsidRPr="009E2233" w:rsidRDefault="00EB0C77" w:rsidP="00FA43A7">
      <w:pPr>
        <w:pStyle w:val="3"/>
      </w:pPr>
      <w:bookmarkStart w:id="2" w:name="_Toc330073840"/>
      <w:bookmarkStart w:id="3" w:name="_Toc242772249"/>
      <w:r w:rsidRPr="009E2233">
        <w:rPr>
          <w:rFonts w:hint="eastAsia"/>
        </w:rPr>
        <w:t>进程</w:t>
      </w:r>
      <w:bookmarkEnd w:id="2"/>
      <w:bookmarkEnd w:id="3"/>
    </w:p>
    <w:p w14:paraId="668BBA21" w14:textId="07A57ACD" w:rsidR="00EB0C77" w:rsidRPr="009E2233" w:rsidRDefault="00EB0C77" w:rsidP="00EB0C77">
      <w:pPr>
        <w:rPr>
          <w:rFonts w:ascii="Times New Roman" w:hAnsi="Times New Roman"/>
          <w:szCs w:val="20"/>
        </w:rPr>
      </w:pPr>
      <w:r w:rsidRPr="009E2233">
        <w:rPr>
          <w:rFonts w:ascii="Times New Roman" w:hAnsi="Times New Roman" w:hint="eastAsia"/>
          <w:szCs w:val="20"/>
        </w:rPr>
        <w:t>默认情况下，同一个应用程序内的所有组件都是运行在同一个进程中的，大部分应用程序都是按照这种方式运行的。但在具体应用中，很多时候需要通过在</w:t>
      </w:r>
      <w:r w:rsidR="00664E5C">
        <w:rPr>
          <w:rFonts w:ascii="Times New Roman" w:hAnsi="Times New Roman" w:hint="eastAsia"/>
          <w:szCs w:val="20"/>
        </w:rPr>
        <w:t>An</w:t>
      </w:r>
      <w:r w:rsidR="00664E5C">
        <w:rPr>
          <w:rFonts w:ascii="Times New Roman" w:hAnsi="Times New Roman"/>
          <w:szCs w:val="20"/>
        </w:rPr>
        <w:t>droid</w:t>
      </w:r>
      <w:r>
        <w:rPr>
          <w:rFonts w:ascii="Times New Roman" w:hAnsi="Times New Roman"/>
          <w:szCs w:val="20"/>
        </w:rPr>
        <w:t>Manifest</w:t>
      </w:r>
      <w:r w:rsidR="00664E5C">
        <w:rPr>
          <w:rFonts w:ascii="Times New Roman" w:hAnsi="Times New Roman"/>
          <w:szCs w:val="20"/>
        </w:rPr>
        <w:t>.xml</w:t>
      </w:r>
      <w:r>
        <w:rPr>
          <w:rFonts w:ascii="Times New Roman" w:hAnsi="Times New Roman"/>
          <w:szCs w:val="20"/>
        </w:rPr>
        <w:t>文件</w:t>
      </w:r>
      <w:r w:rsidRPr="009E2233">
        <w:rPr>
          <w:rFonts w:ascii="Times New Roman" w:hAnsi="Times New Roman" w:hint="eastAsia"/>
          <w:szCs w:val="20"/>
        </w:rPr>
        <w:t>中进行设置，指定某个特定组件归属于哪个进程。可以通过</w:t>
      </w:r>
      <w:r w:rsidR="00664E5C">
        <w:rPr>
          <w:rFonts w:ascii="Times New Roman" w:hAnsi="Times New Roman" w:hint="eastAsia"/>
          <w:szCs w:val="20"/>
        </w:rPr>
        <w:t>A</w:t>
      </w:r>
      <w:r w:rsidR="00664E5C">
        <w:rPr>
          <w:rFonts w:ascii="Times New Roman" w:hAnsi="Times New Roman"/>
          <w:szCs w:val="20"/>
        </w:rPr>
        <w:t>ndroidM</w:t>
      </w:r>
      <w:r w:rsidRPr="009E2233">
        <w:rPr>
          <w:rFonts w:ascii="Times New Roman" w:hAnsi="Times New Roman"/>
          <w:szCs w:val="20"/>
        </w:rPr>
        <w:t>anifest.xml</w:t>
      </w:r>
      <w:r w:rsidRPr="009E2233">
        <w:rPr>
          <w:rFonts w:ascii="Times New Roman" w:hAnsi="Times New Roman" w:hint="eastAsia"/>
          <w:szCs w:val="20"/>
        </w:rPr>
        <w:t>文件设定应用程序归属的进程。</w:t>
      </w:r>
      <w:r w:rsidR="00664E5C">
        <w:rPr>
          <w:rFonts w:ascii="Times New Roman" w:hAnsi="Times New Roman" w:hint="eastAsia"/>
          <w:szCs w:val="20"/>
        </w:rPr>
        <w:t>And</w:t>
      </w:r>
      <w:r w:rsidR="00664E5C">
        <w:rPr>
          <w:rFonts w:ascii="Times New Roman" w:hAnsi="Times New Roman"/>
          <w:szCs w:val="20"/>
        </w:rPr>
        <w:t>roid</w:t>
      </w:r>
      <w:r>
        <w:rPr>
          <w:rFonts w:ascii="Times New Roman" w:hAnsi="Times New Roman"/>
          <w:szCs w:val="20"/>
        </w:rPr>
        <w:t>Manifest</w:t>
      </w:r>
      <w:r w:rsidR="00664E5C">
        <w:rPr>
          <w:rFonts w:ascii="Times New Roman" w:hAnsi="Times New Roman"/>
          <w:szCs w:val="20"/>
        </w:rPr>
        <w:t>.xml</w:t>
      </w:r>
      <w:r>
        <w:rPr>
          <w:rFonts w:ascii="Times New Roman" w:hAnsi="Times New Roman"/>
          <w:szCs w:val="20"/>
        </w:rPr>
        <w:t>文件</w:t>
      </w:r>
      <w:r w:rsidRPr="009E2233">
        <w:rPr>
          <w:rFonts w:ascii="Times New Roman" w:hAnsi="Times New Roman" w:hint="eastAsia"/>
          <w:szCs w:val="20"/>
        </w:rPr>
        <w:t>中的每种组件元素</w:t>
      </w:r>
      <w:r w:rsidRPr="009E2233">
        <w:rPr>
          <w:rFonts w:ascii="Times New Roman" w:hAnsi="Times New Roman"/>
          <w:szCs w:val="20"/>
        </w:rPr>
        <w:t>——&lt;activity&gt;</w:t>
      </w:r>
      <w:r w:rsidRPr="009E2233">
        <w:rPr>
          <w:rFonts w:ascii="Times New Roman" w:hAnsi="Times New Roman" w:hint="eastAsia"/>
          <w:szCs w:val="20"/>
        </w:rPr>
        <w:t>、</w:t>
      </w:r>
      <w:r w:rsidRPr="009E2233">
        <w:rPr>
          <w:rFonts w:ascii="Times New Roman" w:hAnsi="Times New Roman"/>
          <w:szCs w:val="20"/>
        </w:rPr>
        <w:t>&lt;service&gt;</w:t>
      </w:r>
      <w:r w:rsidRPr="009E2233">
        <w:rPr>
          <w:rFonts w:ascii="Times New Roman" w:hAnsi="Times New Roman" w:hint="eastAsia"/>
          <w:szCs w:val="20"/>
        </w:rPr>
        <w:t>、</w:t>
      </w:r>
      <w:r w:rsidRPr="009E2233">
        <w:rPr>
          <w:rFonts w:ascii="Times New Roman" w:hAnsi="Times New Roman"/>
          <w:szCs w:val="20"/>
        </w:rPr>
        <w:t>&lt;receiver&gt;</w:t>
      </w:r>
      <w:r w:rsidRPr="009E2233">
        <w:rPr>
          <w:rFonts w:ascii="Times New Roman" w:hAnsi="Times New Roman" w:hint="eastAsia"/>
          <w:szCs w:val="20"/>
        </w:rPr>
        <w:t>和</w:t>
      </w:r>
      <w:r w:rsidRPr="009E2233">
        <w:rPr>
          <w:rFonts w:ascii="Times New Roman" w:hAnsi="Times New Roman"/>
          <w:szCs w:val="20"/>
        </w:rPr>
        <w:t>&lt;provider&gt;——</w:t>
      </w:r>
      <w:r w:rsidRPr="009E2233">
        <w:rPr>
          <w:rFonts w:ascii="Times New Roman" w:hAnsi="Times New Roman" w:hint="eastAsia"/>
          <w:szCs w:val="20"/>
        </w:rPr>
        <w:t>都支持定义</w:t>
      </w:r>
      <w:r w:rsidRPr="009E2233">
        <w:rPr>
          <w:rFonts w:ascii="Times New Roman" w:hAnsi="Times New Roman"/>
          <w:szCs w:val="20"/>
        </w:rPr>
        <w:t>android:process</w:t>
      </w:r>
      <w:r w:rsidRPr="009E2233">
        <w:rPr>
          <w:rFonts w:ascii="Times New Roman" w:hAnsi="Times New Roman" w:hint="eastAsia"/>
          <w:szCs w:val="20"/>
        </w:rPr>
        <w:t>属性，用于指定组件运行的进程。设置这个属性就可实现每个组件在各自的进程中运行，或者某几个组件共享一个进程而其</w:t>
      </w:r>
      <w:r>
        <w:rPr>
          <w:rFonts w:ascii="Times New Roman" w:hAnsi="Times New Roman" w:hint="eastAsia"/>
          <w:szCs w:val="20"/>
        </w:rPr>
        <w:t>他</w:t>
      </w:r>
      <w:r w:rsidRPr="009E2233">
        <w:rPr>
          <w:rFonts w:ascii="Times New Roman" w:hAnsi="Times New Roman" w:hint="eastAsia"/>
          <w:szCs w:val="20"/>
        </w:rPr>
        <w:t>组件运行于独立的进程。设置这个属性也可以让不同应用程序的组件运行在同一个进程中，这就实现了多个应用程序共享同一个</w:t>
      </w:r>
      <w:r w:rsidRPr="009E2233">
        <w:rPr>
          <w:rFonts w:ascii="Times New Roman" w:hAnsi="Times New Roman"/>
          <w:szCs w:val="20"/>
        </w:rPr>
        <w:t>Linux</w:t>
      </w:r>
      <w:r w:rsidRPr="009E2233">
        <w:rPr>
          <w:rFonts w:ascii="Times New Roman" w:hAnsi="Times New Roman" w:hint="eastAsia"/>
          <w:szCs w:val="20"/>
        </w:rPr>
        <w:t>用户</w:t>
      </w:r>
      <w:r w:rsidRPr="009E2233">
        <w:rPr>
          <w:rFonts w:ascii="Times New Roman" w:hAnsi="Times New Roman"/>
          <w:szCs w:val="20"/>
        </w:rPr>
        <w:t>ID</w:t>
      </w:r>
      <w:r w:rsidRPr="009E2233">
        <w:rPr>
          <w:rFonts w:ascii="Times New Roman" w:hAnsi="Times New Roman" w:hint="eastAsia"/>
          <w:szCs w:val="20"/>
        </w:rPr>
        <w:t>、赋予同样的权限。</w:t>
      </w:r>
      <w:r w:rsidRPr="009E2233">
        <w:rPr>
          <w:rFonts w:ascii="Times New Roman" w:hAnsi="Times New Roman"/>
          <w:szCs w:val="20"/>
        </w:rPr>
        <w:t>&lt;application&gt;</w:t>
      </w:r>
      <w:r w:rsidRPr="009E2233">
        <w:rPr>
          <w:rFonts w:ascii="Times New Roman" w:hAnsi="Times New Roman" w:hint="eastAsia"/>
          <w:szCs w:val="20"/>
        </w:rPr>
        <w:t>元素也支持</w:t>
      </w:r>
      <w:r w:rsidRPr="009E2233">
        <w:rPr>
          <w:rFonts w:ascii="Times New Roman" w:hAnsi="Times New Roman"/>
          <w:szCs w:val="20"/>
        </w:rPr>
        <w:t>android:process</w:t>
      </w:r>
      <w:r w:rsidRPr="009E2233">
        <w:rPr>
          <w:rFonts w:ascii="Times New Roman" w:hAnsi="Times New Roman" w:hint="eastAsia"/>
          <w:szCs w:val="20"/>
        </w:rPr>
        <w:t>属性，用于指定所有组件的默认进程。</w:t>
      </w:r>
    </w:p>
    <w:p w14:paraId="0C278201" w14:textId="7264AEF6" w:rsidR="00EB0C77" w:rsidRPr="009E2233" w:rsidRDefault="0036736E" w:rsidP="00EB0C77">
      <w:pPr>
        <w:rPr>
          <w:rFonts w:ascii="Times New Roman" w:hAnsi="Times New Roman"/>
          <w:szCs w:val="20"/>
        </w:rPr>
      </w:pPr>
      <w:r>
        <w:rPr>
          <w:rFonts w:ascii="Times New Roman" w:hAnsi="Times New Roman"/>
          <w:szCs w:val="20"/>
        </w:rPr>
        <w:t>安卓</w:t>
      </w:r>
      <w:r w:rsidR="00EB0C77" w:rsidRPr="009E2233">
        <w:rPr>
          <w:rFonts w:ascii="Times New Roman" w:hAnsi="Times New Roman" w:hint="eastAsia"/>
          <w:szCs w:val="20"/>
        </w:rPr>
        <w:t>一个重要并且特殊的特性就是，一个应用的进程的生命周期不是由应用程序自身直接控制的，而是由系统根据运行中的应用的一些特征来决定的，包括这些应用程序对用户的重要性、系统的全部可用内存。大部分情况下，每个</w:t>
      </w:r>
      <w:r>
        <w:rPr>
          <w:rFonts w:ascii="Times New Roman" w:hAnsi="Times New Roman"/>
          <w:szCs w:val="20"/>
        </w:rPr>
        <w:t>安卓</w:t>
      </w:r>
      <w:r w:rsidR="00EB0C77" w:rsidRPr="009E2233">
        <w:rPr>
          <w:rFonts w:ascii="Times New Roman" w:hAnsi="Times New Roman" w:hint="eastAsia"/>
          <w:szCs w:val="20"/>
        </w:rPr>
        <w:t>应用程序都将运行在自己的</w:t>
      </w:r>
      <w:r w:rsidR="00EB0C77" w:rsidRPr="009E2233">
        <w:rPr>
          <w:rFonts w:ascii="Times New Roman" w:hAnsi="Times New Roman"/>
          <w:szCs w:val="20"/>
        </w:rPr>
        <w:lastRenderedPageBreak/>
        <w:t>Linux</w:t>
      </w:r>
      <w:r w:rsidR="00EB0C77" w:rsidRPr="009E2233">
        <w:rPr>
          <w:rFonts w:ascii="Times New Roman" w:hAnsi="Times New Roman" w:hint="eastAsia"/>
          <w:szCs w:val="20"/>
        </w:rPr>
        <w:t>进程当中。当这个应用的某些代码需要执行时，进程就会被创建，并且将保持运行，直到该进程不再需要，而系统需要释放它所占用的内存，为其他应用所用时才停止。</w:t>
      </w:r>
    </w:p>
    <w:p w14:paraId="5AF61E27" w14:textId="2930591C" w:rsidR="00EB0C77" w:rsidRPr="009E2233" w:rsidRDefault="0036736E" w:rsidP="008812EF">
      <w:r>
        <w:rPr>
          <w:rFonts w:ascii="Times New Roman" w:hAnsi="Times New Roman"/>
          <w:szCs w:val="20"/>
        </w:rPr>
        <w:t>安卓</w:t>
      </w:r>
      <w:r w:rsidR="00EB0C77" w:rsidRPr="009E2233">
        <w:rPr>
          <w:rFonts w:ascii="Times New Roman" w:hAnsi="Times New Roman" w:hint="eastAsia"/>
          <w:szCs w:val="20"/>
        </w:rPr>
        <w:t>系统试图尽可能长时间地保持应用程序进程，但为了新建或者运行更加重要的进程，总是需要清除过时进程来回收内存。为了决定保留或终止哪个进程，根据进程内运行的组件及这些组件的状态，系统把每个进程都划入一个重要性层次结构中。重要性最低的进程首先会被清除，然后是下一个最低的，依此类推，这都是回收系统资源所必需的。重要性层次结构共有五个级，以下列表按照重要程度列出了各类进程，其中第一类进程是最重要的，将最后一个被终止</w:t>
      </w:r>
      <w:r w:rsidR="008812EF">
        <w:rPr>
          <w:rFonts w:ascii="Times New Roman" w:hAnsi="Times New Roman" w:hint="eastAsia"/>
          <w:szCs w:val="20"/>
        </w:rPr>
        <w:t>：</w:t>
      </w:r>
      <w:r w:rsidR="00EB0C77" w:rsidRPr="009E2233">
        <w:rPr>
          <w:rFonts w:hint="eastAsia"/>
        </w:rPr>
        <w:t>前台进程</w:t>
      </w:r>
      <w:r w:rsidR="008812EF">
        <w:rPr>
          <w:rFonts w:hint="eastAsia"/>
        </w:rPr>
        <w:t>&gt;</w:t>
      </w:r>
      <w:r w:rsidR="00EB0C77" w:rsidRPr="009E2233">
        <w:rPr>
          <w:rFonts w:hint="eastAsia"/>
        </w:rPr>
        <w:t>可见进程</w:t>
      </w:r>
      <w:r w:rsidR="008812EF">
        <w:rPr>
          <w:rFonts w:hint="eastAsia"/>
        </w:rPr>
        <w:t>&gt;</w:t>
      </w:r>
      <w:r w:rsidR="00EB0C77" w:rsidRPr="009E2233">
        <w:rPr>
          <w:rFonts w:hint="eastAsia"/>
        </w:rPr>
        <w:t>服务进程</w:t>
      </w:r>
      <w:r w:rsidR="008812EF">
        <w:rPr>
          <w:rFonts w:hint="eastAsia"/>
        </w:rPr>
        <w:t>&gt;</w:t>
      </w:r>
      <w:r w:rsidR="00EB0C77" w:rsidRPr="009E2233">
        <w:rPr>
          <w:rFonts w:hint="eastAsia"/>
        </w:rPr>
        <w:t>后台进程</w:t>
      </w:r>
      <w:r w:rsidR="008812EF">
        <w:rPr>
          <w:rFonts w:hint="eastAsia"/>
        </w:rPr>
        <w:t>&gt;</w:t>
      </w:r>
      <w:r w:rsidR="00EB0C77" w:rsidRPr="009E2233">
        <w:rPr>
          <w:rFonts w:hint="eastAsia"/>
        </w:rPr>
        <w:t>空进程</w:t>
      </w:r>
      <w:r w:rsidR="008812EF">
        <w:rPr>
          <w:rFonts w:hint="eastAsia"/>
        </w:rPr>
        <w:t>。</w:t>
      </w:r>
    </w:p>
    <w:p w14:paraId="398A6C2F" w14:textId="056F9470" w:rsidR="00EB0C77" w:rsidRPr="00051E7D" w:rsidRDefault="00EB0C77" w:rsidP="009E1B78">
      <w:pPr>
        <w:pStyle w:val="a0"/>
        <w:ind w:firstLine="482"/>
      </w:pPr>
      <w:r w:rsidRPr="009E2233">
        <w:rPr>
          <w:rFonts w:hint="eastAsia"/>
        </w:rPr>
        <w:t>前台进程</w:t>
      </w:r>
      <w:r w:rsidR="00051E7D">
        <w:rPr>
          <w:rFonts w:hint="eastAsia"/>
        </w:rPr>
        <w:t>：</w:t>
      </w:r>
      <w:r w:rsidRPr="00051E7D">
        <w:rPr>
          <w:rFonts w:hint="eastAsia"/>
        </w:rPr>
        <w:t>用户当前操作所必须的进程。满足以下任一条件时，进程被视作处于前台：</w:t>
      </w:r>
    </w:p>
    <w:p w14:paraId="0E650DCF" w14:textId="144B0B14" w:rsidR="00EB0C77" w:rsidRPr="009E1B78" w:rsidRDefault="00EB0C77" w:rsidP="009E1B78">
      <w:pPr>
        <w:pStyle w:val="20"/>
        <w:ind w:firstLine="720"/>
      </w:pPr>
      <w:r w:rsidRPr="009E1B78">
        <w:rPr>
          <w:rFonts w:hint="eastAsia"/>
        </w:rPr>
        <w:t>正在与用户交互的</w:t>
      </w:r>
      <w:r w:rsidR="0036736E" w:rsidRPr="009E1B78">
        <w:rPr>
          <w:rFonts w:hint="eastAsia"/>
        </w:rPr>
        <w:t>活动</w:t>
      </w:r>
      <w:r w:rsidRPr="009E1B78">
        <w:rPr>
          <w:rFonts w:hint="eastAsia"/>
        </w:rPr>
        <w:t>进程（例如：</w:t>
      </w:r>
      <w:r w:rsidR="0036736E" w:rsidRPr="009E1B78">
        <w:rPr>
          <w:rFonts w:hint="eastAsia"/>
        </w:rPr>
        <w:t>活动</w:t>
      </w:r>
      <w:r w:rsidRPr="009E1B78">
        <w:rPr>
          <w:rFonts w:hint="eastAsia"/>
        </w:rPr>
        <w:t>的</w:t>
      </w:r>
      <w:r w:rsidRPr="009E1B78">
        <w:rPr>
          <w:rFonts w:hint="eastAsia"/>
        </w:rPr>
        <w:t>onResume()</w:t>
      </w:r>
      <w:r w:rsidRPr="009E1B78">
        <w:rPr>
          <w:rFonts w:hint="eastAsia"/>
        </w:rPr>
        <w:t>方法已被调用）。</w:t>
      </w:r>
    </w:p>
    <w:p w14:paraId="55CF83A8" w14:textId="046A787F" w:rsidR="00EB0C77" w:rsidRPr="009E1B78" w:rsidRDefault="00EB0C77" w:rsidP="009E1B78">
      <w:pPr>
        <w:pStyle w:val="20"/>
        <w:ind w:firstLine="720"/>
      </w:pPr>
      <w:r w:rsidRPr="009E1B78">
        <w:rPr>
          <w:rFonts w:hint="eastAsia"/>
        </w:rPr>
        <w:t>正在与用户交互的</w:t>
      </w:r>
      <w:r w:rsidR="0036736E" w:rsidRPr="009E1B78">
        <w:rPr>
          <w:rFonts w:hint="eastAsia"/>
        </w:rPr>
        <w:t>活动</w:t>
      </w:r>
      <w:r w:rsidRPr="009E1B78">
        <w:rPr>
          <w:rFonts w:hint="eastAsia"/>
        </w:rPr>
        <w:t>绑定的</w:t>
      </w:r>
      <w:r w:rsidR="00AE6E82">
        <w:rPr>
          <w:rFonts w:hint="eastAsia"/>
        </w:rPr>
        <w:t>服务</w:t>
      </w:r>
      <w:r w:rsidRPr="009E1B78">
        <w:rPr>
          <w:rFonts w:hint="eastAsia"/>
        </w:rPr>
        <w:t>进程。</w:t>
      </w:r>
    </w:p>
    <w:p w14:paraId="14FAAC7C" w14:textId="4E7425A9" w:rsidR="00EB0C77" w:rsidRPr="009E1B78" w:rsidRDefault="00EB0C77" w:rsidP="009E1B78">
      <w:pPr>
        <w:pStyle w:val="20"/>
        <w:ind w:firstLine="720"/>
      </w:pPr>
      <w:r w:rsidRPr="009E1B78">
        <w:rPr>
          <w:rFonts w:hint="eastAsia"/>
        </w:rPr>
        <w:t>正在运行前台</w:t>
      </w:r>
      <w:r w:rsidRPr="009E1B78">
        <w:rPr>
          <w:rFonts w:hint="eastAsia"/>
        </w:rPr>
        <w:t>Service</w:t>
      </w:r>
      <w:r w:rsidRPr="009E1B78">
        <w:rPr>
          <w:rFonts w:hint="eastAsia"/>
        </w:rPr>
        <w:t>进程，例如</w:t>
      </w:r>
      <w:r w:rsidR="00AE6E82">
        <w:rPr>
          <w:rFonts w:hint="eastAsia"/>
        </w:rPr>
        <w:t>服务</w:t>
      </w:r>
      <w:r w:rsidRPr="009E1B78">
        <w:rPr>
          <w:rFonts w:hint="eastAsia"/>
        </w:rPr>
        <w:t>被</w:t>
      </w:r>
      <w:r w:rsidRPr="009E1B78">
        <w:rPr>
          <w:rFonts w:hint="eastAsia"/>
        </w:rPr>
        <w:t>startForeground()</w:t>
      </w:r>
      <w:r w:rsidRPr="009E1B78">
        <w:rPr>
          <w:rFonts w:hint="eastAsia"/>
        </w:rPr>
        <w:t>方法调用。</w:t>
      </w:r>
    </w:p>
    <w:p w14:paraId="6FB7CC76" w14:textId="63FE2646" w:rsidR="00EB0C77" w:rsidRPr="009E1B78" w:rsidRDefault="00EB0C77" w:rsidP="009E1B78">
      <w:pPr>
        <w:pStyle w:val="20"/>
        <w:ind w:firstLine="720"/>
      </w:pPr>
      <w:r w:rsidRPr="009E1B78">
        <w:rPr>
          <w:rFonts w:hint="eastAsia"/>
        </w:rPr>
        <w:t>正在运行生命周期回调方法</w:t>
      </w:r>
      <w:r w:rsidR="00C749A4" w:rsidRPr="009E1B78">
        <w:rPr>
          <w:rFonts w:hint="eastAsia"/>
        </w:rPr>
        <w:t>的</w:t>
      </w:r>
      <w:r w:rsidR="00C749A4">
        <w:rPr>
          <w:rFonts w:hint="eastAsia"/>
        </w:rPr>
        <w:t>服务，</w:t>
      </w:r>
      <w:r w:rsidRPr="009E1B78">
        <w:rPr>
          <w:rFonts w:hint="eastAsia"/>
        </w:rPr>
        <w:t>例如：</w:t>
      </w:r>
      <w:r w:rsidRPr="009E1B78">
        <w:rPr>
          <w:rFonts w:hint="eastAsia"/>
        </w:rPr>
        <w:t>onCreate()</w:t>
      </w:r>
      <w:r w:rsidRPr="009E1B78">
        <w:rPr>
          <w:rFonts w:hint="eastAsia"/>
        </w:rPr>
        <w:t>、</w:t>
      </w:r>
      <w:r w:rsidRPr="009E1B78">
        <w:rPr>
          <w:rFonts w:hint="eastAsia"/>
        </w:rPr>
        <w:t>onStart()</w:t>
      </w:r>
      <w:r w:rsidRPr="009E1B78">
        <w:rPr>
          <w:rFonts w:hint="eastAsia"/>
        </w:rPr>
        <w:t>或</w:t>
      </w:r>
      <w:r w:rsidRPr="009E1B78">
        <w:rPr>
          <w:rFonts w:hint="eastAsia"/>
        </w:rPr>
        <w:t>onDestroy()</w:t>
      </w:r>
      <w:r w:rsidRPr="009E1B78">
        <w:rPr>
          <w:rFonts w:hint="eastAsia"/>
        </w:rPr>
        <w:t>。</w:t>
      </w:r>
    </w:p>
    <w:p w14:paraId="792BCCA4" w14:textId="28BB9D52" w:rsidR="00EB0C77" w:rsidRPr="009E1B78" w:rsidRDefault="00EB0C77" w:rsidP="009E1B78">
      <w:pPr>
        <w:pStyle w:val="20"/>
        <w:ind w:firstLine="720"/>
      </w:pPr>
      <w:r w:rsidRPr="009E1B78">
        <w:rPr>
          <w:rFonts w:hint="eastAsia"/>
        </w:rPr>
        <w:t>正在运行</w:t>
      </w:r>
      <w:r w:rsidRPr="009E1B78">
        <w:rPr>
          <w:rFonts w:hint="eastAsia"/>
        </w:rPr>
        <w:t>onReceive()</w:t>
      </w:r>
      <w:r w:rsidRPr="009E1B78">
        <w:rPr>
          <w:rFonts w:hint="eastAsia"/>
        </w:rPr>
        <w:t>方法的</w:t>
      </w:r>
      <w:r w:rsidR="00731FE7">
        <w:rPr>
          <w:rFonts w:hint="eastAsia"/>
        </w:rPr>
        <w:t>广播接收器</w:t>
      </w:r>
      <w:r w:rsidRPr="009E1B78">
        <w:rPr>
          <w:rFonts w:hint="eastAsia"/>
        </w:rPr>
        <w:t>。</w:t>
      </w:r>
    </w:p>
    <w:p w14:paraId="2056A07F" w14:textId="77777777" w:rsidR="00EB0C77" w:rsidRPr="009E2233" w:rsidRDefault="00EB0C77" w:rsidP="00EB0C77">
      <w:pPr>
        <w:rPr>
          <w:rFonts w:ascii="Times New Roman" w:hAnsi="Times New Roman"/>
          <w:szCs w:val="20"/>
        </w:rPr>
      </w:pPr>
      <w:r w:rsidRPr="009E2233">
        <w:rPr>
          <w:rFonts w:ascii="Times New Roman" w:hAnsi="Times New Roman" w:hint="eastAsia"/>
          <w:szCs w:val="20"/>
        </w:rPr>
        <w:t>一般而言，任何时刻只有很少的前台进程同时运行。只有当内存不足以维持它们同时运行时，作为最后的策略他们才会被终止。通常，终止一些前台进程是为了保证用户界面的及时响应。</w:t>
      </w:r>
    </w:p>
    <w:p w14:paraId="3657F7C9" w14:textId="4228D197" w:rsidR="00EB0C77" w:rsidRPr="009E2233" w:rsidRDefault="00EB0C77" w:rsidP="00051E7D">
      <w:pPr>
        <w:pStyle w:val="a0"/>
        <w:ind w:firstLine="482"/>
      </w:pPr>
      <w:r w:rsidRPr="009E2233">
        <w:rPr>
          <w:rFonts w:hint="eastAsia"/>
        </w:rPr>
        <w:t>可见进程</w:t>
      </w:r>
    </w:p>
    <w:p w14:paraId="0DC7179F" w14:textId="036F7B55" w:rsidR="00EB0C77" w:rsidRPr="009E2233" w:rsidRDefault="00EB0C77" w:rsidP="00EB0C77">
      <w:pPr>
        <w:rPr>
          <w:rFonts w:ascii="Times New Roman" w:hAnsi="Times New Roman"/>
          <w:szCs w:val="20"/>
        </w:rPr>
      </w:pPr>
      <w:r w:rsidRPr="009E2233">
        <w:rPr>
          <w:rFonts w:ascii="Times New Roman" w:hAnsi="Times New Roman" w:hint="eastAsia"/>
          <w:szCs w:val="20"/>
        </w:rPr>
        <w:t>如果进程没有任何前台组件、但仍会影响用户在屏幕上所见内容的进程，我们称为可见进程。满足以下任一条件时，进程被认为是可见的：如果</w:t>
      </w:r>
      <w:r w:rsidR="0036736E">
        <w:rPr>
          <w:rFonts w:ascii="Times New Roman" w:hAnsi="Times New Roman"/>
          <w:szCs w:val="20"/>
        </w:rPr>
        <w:t>活动</w:t>
      </w:r>
      <w:r w:rsidRPr="009E2233">
        <w:rPr>
          <w:rFonts w:ascii="Times New Roman" w:hAnsi="Times New Roman" w:hint="eastAsia"/>
          <w:szCs w:val="20"/>
        </w:rPr>
        <w:t>不在前台但用户仍然可见</w:t>
      </w:r>
      <w:r w:rsidR="003322BE">
        <w:rPr>
          <w:rFonts w:ascii="Times New Roman" w:hAnsi="Times New Roman" w:hint="eastAsia"/>
          <w:szCs w:val="20"/>
        </w:rPr>
        <w:t>，</w:t>
      </w:r>
      <w:r w:rsidRPr="009E2233">
        <w:rPr>
          <w:rFonts w:ascii="Times New Roman" w:hAnsi="Times New Roman" w:hint="eastAsia"/>
          <w:szCs w:val="20"/>
        </w:rPr>
        <w:t>比如当前台</w:t>
      </w:r>
      <w:r w:rsidR="0036736E">
        <w:rPr>
          <w:rFonts w:ascii="Times New Roman" w:hAnsi="Times New Roman"/>
          <w:szCs w:val="20"/>
        </w:rPr>
        <w:t>活动</w:t>
      </w:r>
      <w:r w:rsidRPr="009E2233">
        <w:rPr>
          <w:rFonts w:ascii="Times New Roman" w:hAnsi="Times New Roman" w:hint="eastAsia"/>
          <w:szCs w:val="20"/>
        </w:rPr>
        <w:t>打开了一个对话框，而之前的</w:t>
      </w:r>
      <w:r w:rsidR="0036736E">
        <w:rPr>
          <w:rFonts w:ascii="Times New Roman" w:hAnsi="Times New Roman"/>
          <w:szCs w:val="20"/>
        </w:rPr>
        <w:t>活动</w:t>
      </w:r>
      <w:r w:rsidRPr="009E2233">
        <w:rPr>
          <w:rFonts w:ascii="Times New Roman" w:hAnsi="Times New Roman" w:hint="eastAsia"/>
          <w:szCs w:val="20"/>
        </w:rPr>
        <w:t>还允许显示在后面，但是已经无法与用户进行交互了</w:t>
      </w:r>
      <w:r w:rsidR="00921DA2">
        <w:rPr>
          <w:rFonts w:ascii="Times New Roman" w:hAnsi="Times New Roman" w:hint="eastAsia"/>
          <w:szCs w:val="20"/>
        </w:rPr>
        <w:t>，例如</w:t>
      </w:r>
      <w:r w:rsidR="003322BE">
        <w:rPr>
          <w:rFonts w:ascii="Times New Roman" w:hAnsi="Times New Roman"/>
          <w:szCs w:val="20"/>
        </w:rPr>
        <w:t>活动</w:t>
      </w:r>
      <w:r w:rsidR="003322BE" w:rsidRPr="009E2233">
        <w:rPr>
          <w:rFonts w:ascii="Times New Roman" w:hAnsi="Times New Roman" w:hint="eastAsia"/>
          <w:szCs w:val="20"/>
        </w:rPr>
        <w:t>的</w:t>
      </w:r>
      <w:r w:rsidR="003322BE" w:rsidRPr="009E2233">
        <w:rPr>
          <w:rFonts w:ascii="Times New Roman" w:hAnsi="Times New Roman"/>
          <w:szCs w:val="20"/>
        </w:rPr>
        <w:t>onPause()</w:t>
      </w:r>
      <w:r w:rsidR="003322BE" w:rsidRPr="009E2233">
        <w:rPr>
          <w:rFonts w:ascii="Times New Roman" w:hAnsi="Times New Roman" w:hint="eastAsia"/>
          <w:szCs w:val="20"/>
        </w:rPr>
        <w:t>方法被调用了</w:t>
      </w:r>
      <w:r w:rsidR="00051E7D">
        <w:rPr>
          <w:rFonts w:ascii="Times New Roman" w:hAnsi="Times New Roman" w:hint="eastAsia"/>
          <w:szCs w:val="20"/>
        </w:rPr>
        <w:t>；</w:t>
      </w:r>
      <w:r w:rsidRPr="009E2233">
        <w:rPr>
          <w:rFonts w:ascii="Times New Roman" w:hAnsi="Times New Roman" w:hint="eastAsia"/>
          <w:szCs w:val="20"/>
        </w:rPr>
        <w:t>一个绑定到可见或前台</w:t>
      </w:r>
      <w:r w:rsidR="0036736E">
        <w:rPr>
          <w:rFonts w:ascii="Times New Roman" w:hAnsi="Times New Roman"/>
          <w:szCs w:val="20"/>
        </w:rPr>
        <w:t>活动</w:t>
      </w:r>
      <w:r w:rsidRPr="009E2233">
        <w:rPr>
          <w:rFonts w:ascii="Times New Roman" w:hAnsi="Times New Roman" w:hint="eastAsia"/>
          <w:szCs w:val="20"/>
        </w:rPr>
        <w:t>的</w:t>
      </w:r>
      <w:r w:rsidR="00051E7D">
        <w:rPr>
          <w:rFonts w:ascii="Times New Roman" w:hAnsi="Times New Roman" w:hint="eastAsia"/>
          <w:szCs w:val="20"/>
        </w:rPr>
        <w:t>服务</w:t>
      </w:r>
      <w:r w:rsidRPr="009E2233">
        <w:rPr>
          <w:rFonts w:ascii="Times New Roman" w:hAnsi="Times New Roman" w:hint="eastAsia"/>
          <w:szCs w:val="20"/>
        </w:rPr>
        <w:t>进程。可见进程被认为是非常重要的进程，除非无法维持所有前台进程同时运行了，它们是不会被终止的。</w:t>
      </w:r>
    </w:p>
    <w:p w14:paraId="29E1D62D" w14:textId="70A7254F" w:rsidR="00EB0C77" w:rsidRPr="009E2233" w:rsidRDefault="00EB0C77" w:rsidP="003322BE">
      <w:pPr>
        <w:pStyle w:val="a0"/>
        <w:ind w:firstLine="482"/>
      </w:pPr>
      <w:r w:rsidRPr="009E2233">
        <w:rPr>
          <w:rFonts w:hint="eastAsia"/>
        </w:rPr>
        <w:t>服务进程</w:t>
      </w:r>
    </w:p>
    <w:p w14:paraId="57E244A7" w14:textId="6CCBFFE6" w:rsidR="00EB0C77" w:rsidRPr="009E2233" w:rsidRDefault="00EB0C77" w:rsidP="00EB0C77">
      <w:pPr>
        <w:rPr>
          <w:rFonts w:ascii="Times New Roman" w:hAnsi="Times New Roman"/>
          <w:szCs w:val="20"/>
        </w:rPr>
      </w:pPr>
      <w:r w:rsidRPr="009E2233">
        <w:rPr>
          <w:rFonts w:ascii="Times New Roman" w:hAnsi="Times New Roman" w:hint="eastAsia"/>
          <w:szCs w:val="20"/>
        </w:rPr>
        <w:t>对于由</w:t>
      </w:r>
      <w:r w:rsidRPr="009E2233">
        <w:rPr>
          <w:rFonts w:ascii="Times New Roman" w:hAnsi="Times New Roman"/>
          <w:szCs w:val="20"/>
        </w:rPr>
        <w:t>startService()</w:t>
      </w:r>
      <w:r w:rsidRPr="009E2233">
        <w:rPr>
          <w:rFonts w:ascii="Times New Roman" w:hAnsi="Times New Roman" w:hint="eastAsia"/>
          <w:szCs w:val="20"/>
        </w:rPr>
        <w:t>方法启动的</w:t>
      </w:r>
      <w:r w:rsidR="003322BE">
        <w:rPr>
          <w:rFonts w:ascii="Times New Roman" w:hAnsi="Times New Roman" w:hint="eastAsia"/>
          <w:szCs w:val="20"/>
        </w:rPr>
        <w:t>服务</w:t>
      </w:r>
      <w:r w:rsidRPr="009E2233">
        <w:rPr>
          <w:rFonts w:ascii="Times New Roman" w:hAnsi="Times New Roman" w:hint="eastAsia"/>
          <w:szCs w:val="20"/>
        </w:rPr>
        <w:t>进程不会升级为上述两种级别。尽管服务进程不直接和用户所见内容关联，但他们通常在执行一些用户关心的操作，比如在后台播放音乐或从网络下载数据等</w:t>
      </w:r>
      <w:r w:rsidR="003322BE">
        <w:rPr>
          <w:rFonts w:ascii="Times New Roman" w:hAnsi="Times New Roman" w:hint="eastAsia"/>
          <w:szCs w:val="20"/>
        </w:rPr>
        <w:t>，</w:t>
      </w:r>
      <w:r w:rsidRPr="009E2233">
        <w:rPr>
          <w:rFonts w:ascii="Times New Roman" w:hAnsi="Times New Roman" w:hint="eastAsia"/>
          <w:szCs w:val="20"/>
        </w:rPr>
        <w:t>因此除非内存不足以维持所有前台、可见进程同时运行，系统会保持服务进程的运行。</w:t>
      </w:r>
    </w:p>
    <w:p w14:paraId="1E709F60" w14:textId="447934B1" w:rsidR="00EB0C77" w:rsidRPr="009E2233" w:rsidRDefault="00EB0C77" w:rsidP="003322BE">
      <w:pPr>
        <w:pStyle w:val="a0"/>
        <w:ind w:firstLine="482"/>
      </w:pPr>
      <w:r w:rsidRPr="009E2233">
        <w:rPr>
          <w:rFonts w:hint="eastAsia"/>
        </w:rPr>
        <w:lastRenderedPageBreak/>
        <w:t>后台进程</w:t>
      </w:r>
    </w:p>
    <w:p w14:paraId="619EDE25" w14:textId="66DB1802" w:rsidR="00EB0C77" w:rsidRPr="009E2233" w:rsidRDefault="00EB0C77" w:rsidP="00EB0C77">
      <w:pPr>
        <w:rPr>
          <w:rFonts w:ascii="Times New Roman" w:hAnsi="Times New Roman"/>
          <w:szCs w:val="20"/>
        </w:rPr>
      </w:pPr>
      <w:r w:rsidRPr="009E2233">
        <w:rPr>
          <w:rFonts w:ascii="Times New Roman" w:hAnsi="Times New Roman" w:hint="eastAsia"/>
          <w:szCs w:val="20"/>
        </w:rPr>
        <w:t>包含目前用户不可见</w:t>
      </w:r>
      <w:r w:rsidR="0036736E">
        <w:rPr>
          <w:rFonts w:ascii="Times New Roman" w:hAnsi="Times New Roman"/>
          <w:szCs w:val="20"/>
        </w:rPr>
        <w:t>活动</w:t>
      </w:r>
      <w:r w:rsidRPr="009E2233">
        <w:rPr>
          <w:rFonts w:ascii="Times New Roman" w:hAnsi="Times New Roman" w:hint="eastAsia"/>
          <w:szCs w:val="20"/>
        </w:rPr>
        <w:t>的进程</w:t>
      </w:r>
      <w:r w:rsidR="00921DA2">
        <w:rPr>
          <w:rFonts w:ascii="Times New Roman" w:hAnsi="Times New Roman" w:hint="eastAsia"/>
          <w:szCs w:val="20"/>
        </w:rPr>
        <w:t>，例如</w:t>
      </w:r>
      <w:r w:rsidR="003322BE">
        <w:rPr>
          <w:rFonts w:ascii="Times New Roman" w:hAnsi="Times New Roman"/>
          <w:szCs w:val="20"/>
        </w:rPr>
        <w:t>活动</w:t>
      </w:r>
      <w:r w:rsidR="003322BE" w:rsidRPr="009E2233">
        <w:rPr>
          <w:rFonts w:ascii="Times New Roman" w:hAnsi="Times New Roman" w:hint="eastAsia"/>
          <w:szCs w:val="20"/>
        </w:rPr>
        <w:t>的</w:t>
      </w:r>
      <w:r w:rsidR="003322BE" w:rsidRPr="009E2233">
        <w:rPr>
          <w:rFonts w:ascii="Times New Roman" w:hAnsi="Times New Roman"/>
          <w:szCs w:val="20"/>
        </w:rPr>
        <w:t>onStop()</w:t>
      </w:r>
      <w:r w:rsidR="003322BE" w:rsidRPr="009E2233">
        <w:rPr>
          <w:rFonts w:ascii="Times New Roman" w:hAnsi="Times New Roman" w:hint="eastAsia"/>
          <w:szCs w:val="20"/>
        </w:rPr>
        <w:t>方法已被调用</w:t>
      </w:r>
      <w:r w:rsidRPr="009E2233">
        <w:rPr>
          <w:rFonts w:ascii="Times New Roman" w:hAnsi="Times New Roman" w:hint="eastAsia"/>
          <w:szCs w:val="20"/>
        </w:rPr>
        <w:t>。这些进程对用户体验没有直接的影响，系统可能在任意时间终止它们，以回收内存供前台进程、可见进程及服务进程使用。通常会有很多后台进程在运行，所以被保存在一个最近最少使用列表中，以确保最近被用户使用的</w:t>
      </w:r>
      <w:r w:rsidR="0036736E">
        <w:rPr>
          <w:rFonts w:ascii="Times New Roman" w:hAnsi="Times New Roman"/>
          <w:szCs w:val="20"/>
        </w:rPr>
        <w:t>活动</w:t>
      </w:r>
      <w:r w:rsidRPr="009E2233">
        <w:rPr>
          <w:rFonts w:ascii="Times New Roman" w:hAnsi="Times New Roman" w:hint="eastAsia"/>
          <w:szCs w:val="20"/>
        </w:rPr>
        <w:t>最后一个被终止。如果一个</w:t>
      </w:r>
      <w:r w:rsidR="0036736E">
        <w:rPr>
          <w:rFonts w:ascii="Times New Roman" w:hAnsi="Times New Roman"/>
          <w:szCs w:val="20"/>
        </w:rPr>
        <w:t>活动</w:t>
      </w:r>
      <w:r w:rsidRPr="009E2233">
        <w:rPr>
          <w:rFonts w:ascii="Times New Roman" w:hAnsi="Times New Roman" w:hint="eastAsia"/>
          <w:szCs w:val="20"/>
        </w:rPr>
        <w:t>正确实现了生命周期方法，并保存了当前的状态，则终止此类进程不会对用户体验产生可见的影响</w:t>
      </w:r>
      <w:r w:rsidR="003322BE">
        <w:rPr>
          <w:rFonts w:ascii="Times New Roman" w:hAnsi="Times New Roman" w:hint="eastAsia"/>
          <w:szCs w:val="20"/>
        </w:rPr>
        <w:t>，</w:t>
      </w:r>
      <w:r w:rsidRPr="009E2233">
        <w:rPr>
          <w:rFonts w:ascii="Times New Roman" w:hAnsi="Times New Roman" w:hint="eastAsia"/>
          <w:szCs w:val="20"/>
        </w:rPr>
        <w:t>因为在用户返回时</w:t>
      </w:r>
      <w:r w:rsidR="0036736E">
        <w:rPr>
          <w:rFonts w:ascii="Times New Roman" w:hAnsi="Times New Roman"/>
          <w:szCs w:val="20"/>
        </w:rPr>
        <w:t>活动</w:t>
      </w:r>
      <w:r w:rsidRPr="009E2233">
        <w:rPr>
          <w:rFonts w:ascii="Times New Roman" w:hAnsi="Times New Roman" w:hint="eastAsia"/>
          <w:szCs w:val="20"/>
        </w:rPr>
        <w:t>会恢复所有可见的状态。</w:t>
      </w:r>
    </w:p>
    <w:p w14:paraId="26BD1B18" w14:textId="7370D0B7" w:rsidR="00EB0C77" w:rsidRPr="009E2233" w:rsidRDefault="00EB0C77" w:rsidP="00D90860">
      <w:pPr>
        <w:pStyle w:val="a0"/>
        <w:ind w:firstLine="482"/>
      </w:pPr>
      <w:r w:rsidRPr="009E2233">
        <w:rPr>
          <w:rFonts w:hint="eastAsia"/>
        </w:rPr>
        <w:t>空进程</w:t>
      </w:r>
    </w:p>
    <w:p w14:paraId="13C5FF57" w14:textId="27FDB228" w:rsidR="00EB0C77" w:rsidRPr="009E2233" w:rsidRDefault="00EB0C77" w:rsidP="00EB0C77">
      <w:pPr>
        <w:rPr>
          <w:rFonts w:ascii="Times New Roman" w:hAnsi="Times New Roman"/>
          <w:szCs w:val="20"/>
        </w:rPr>
      </w:pPr>
      <w:r w:rsidRPr="009E2233">
        <w:rPr>
          <w:rFonts w:ascii="Times New Roman" w:hAnsi="Times New Roman" w:hint="eastAsia"/>
          <w:szCs w:val="20"/>
        </w:rPr>
        <w:t>不含任何活动应用程序组件的进程</w:t>
      </w:r>
      <w:r w:rsidR="000B67B2">
        <w:rPr>
          <w:rFonts w:ascii="Times New Roman" w:hAnsi="Times New Roman" w:hint="eastAsia"/>
          <w:szCs w:val="20"/>
        </w:rPr>
        <w:t>，</w:t>
      </w:r>
      <w:r w:rsidRPr="009E2233">
        <w:rPr>
          <w:rFonts w:ascii="Times New Roman" w:hAnsi="Times New Roman" w:hint="eastAsia"/>
          <w:szCs w:val="20"/>
        </w:rPr>
        <w:t>保留这种进程的唯一目的就是用作缓存，以改善下次在此进程中运行组件的启动时间。为了在进程缓存和内核缓存间平衡系统整体资源，系统经常会终止这种进程</w:t>
      </w:r>
      <w:r w:rsidR="00D90860">
        <w:rPr>
          <w:rFonts w:ascii="Times New Roman" w:hAnsi="Times New Roman" w:hint="eastAsia"/>
          <w:szCs w:val="20"/>
        </w:rPr>
        <w:t>。</w:t>
      </w:r>
      <w:r w:rsidRPr="009E2233">
        <w:rPr>
          <w:rFonts w:ascii="Times New Roman" w:hAnsi="Times New Roman" w:hint="eastAsia"/>
          <w:szCs w:val="20"/>
        </w:rPr>
        <w:t>依据进程中目前活跃组件的重要程度，</w:t>
      </w:r>
      <w:r w:rsidR="0036736E">
        <w:rPr>
          <w:rFonts w:ascii="Times New Roman" w:hAnsi="Times New Roman"/>
          <w:szCs w:val="20"/>
        </w:rPr>
        <w:t>安卓</w:t>
      </w:r>
      <w:r w:rsidRPr="009E2233">
        <w:rPr>
          <w:rFonts w:ascii="Times New Roman" w:hAnsi="Times New Roman" w:hint="eastAsia"/>
          <w:szCs w:val="20"/>
        </w:rPr>
        <w:t>会给进程评估一个尽可能高的级别。例如</w:t>
      </w:r>
      <w:r w:rsidR="0075223D">
        <w:rPr>
          <w:rFonts w:ascii="Times New Roman" w:hAnsi="Times New Roman" w:hint="eastAsia"/>
          <w:szCs w:val="20"/>
        </w:rPr>
        <w:t>，</w:t>
      </w:r>
      <w:r w:rsidRPr="009E2233">
        <w:rPr>
          <w:rFonts w:ascii="Times New Roman" w:hAnsi="Times New Roman" w:hint="eastAsia"/>
          <w:szCs w:val="20"/>
        </w:rPr>
        <w:t>如果一个进程中运行着一个服务和一个用户可见的</w:t>
      </w:r>
      <w:r w:rsidR="0036736E">
        <w:rPr>
          <w:rFonts w:ascii="Times New Roman" w:hAnsi="Times New Roman"/>
          <w:szCs w:val="20"/>
        </w:rPr>
        <w:t>活动</w:t>
      </w:r>
      <w:r w:rsidRPr="009E2233">
        <w:rPr>
          <w:rFonts w:ascii="Times New Roman" w:hAnsi="Times New Roman" w:hint="eastAsia"/>
          <w:szCs w:val="20"/>
        </w:rPr>
        <w:t>，则此进程会被评定为可见进程而不是服务进程。此外，一个进程的级别可能会由于其它进程的依赖而被提高，为其它进程提供服务的进程级别永远不会低于使用此服务的进程。因为运行服务的进程级别是高于后台</w:t>
      </w:r>
      <w:r w:rsidR="0036736E">
        <w:rPr>
          <w:rFonts w:ascii="Times New Roman" w:hAnsi="Times New Roman"/>
          <w:szCs w:val="20"/>
        </w:rPr>
        <w:t>活动</w:t>
      </w:r>
      <w:r w:rsidRPr="009E2233">
        <w:rPr>
          <w:rFonts w:ascii="Times New Roman" w:hAnsi="Times New Roman" w:hint="eastAsia"/>
          <w:szCs w:val="20"/>
        </w:rPr>
        <w:t>进程的，所以，如果</w:t>
      </w:r>
      <w:r w:rsidR="0036736E">
        <w:rPr>
          <w:rFonts w:ascii="Times New Roman" w:hAnsi="Times New Roman"/>
          <w:szCs w:val="20"/>
        </w:rPr>
        <w:t>活动</w:t>
      </w:r>
      <w:r w:rsidRPr="009E2233">
        <w:rPr>
          <w:rFonts w:ascii="Times New Roman" w:hAnsi="Times New Roman" w:hint="eastAsia"/>
          <w:szCs w:val="20"/>
        </w:rPr>
        <w:t>需要启动一个长时间运行的操作，则为其启动一个服务会比简单地创建一个工作线程更好些</w:t>
      </w:r>
      <w:r w:rsidR="00D90860">
        <w:rPr>
          <w:rFonts w:ascii="Times New Roman" w:hAnsi="Times New Roman" w:hint="eastAsia"/>
          <w:szCs w:val="20"/>
        </w:rPr>
        <w:t>，</w:t>
      </w:r>
      <w:r w:rsidRPr="009E2233">
        <w:rPr>
          <w:rFonts w:ascii="Times New Roman" w:hAnsi="Times New Roman" w:hint="eastAsia"/>
          <w:szCs w:val="20"/>
        </w:rPr>
        <w:t>尤其是在此操作时间比</w:t>
      </w:r>
      <w:r w:rsidR="0036736E">
        <w:rPr>
          <w:rFonts w:ascii="Times New Roman" w:hAnsi="Times New Roman"/>
          <w:szCs w:val="20"/>
        </w:rPr>
        <w:t>活动</w:t>
      </w:r>
      <w:r w:rsidRPr="009E2233">
        <w:rPr>
          <w:rFonts w:ascii="Times New Roman" w:hAnsi="Times New Roman" w:hint="eastAsia"/>
          <w:szCs w:val="20"/>
        </w:rPr>
        <w:t>本身存在时间还要长久的情况下。</w:t>
      </w:r>
    </w:p>
    <w:p w14:paraId="2DE16BEC" w14:textId="77777777" w:rsidR="00EB0C77" w:rsidRPr="009E2233" w:rsidRDefault="00EB0C77" w:rsidP="00FA43A7">
      <w:pPr>
        <w:pStyle w:val="3"/>
      </w:pPr>
      <w:bookmarkStart w:id="4" w:name="_Toc330073841"/>
      <w:bookmarkStart w:id="5" w:name="_Toc242772250"/>
      <w:r w:rsidRPr="009E2233">
        <w:rPr>
          <w:rFonts w:hint="eastAsia"/>
        </w:rPr>
        <w:t>线程</w:t>
      </w:r>
      <w:bookmarkEnd w:id="4"/>
      <w:bookmarkEnd w:id="5"/>
    </w:p>
    <w:p w14:paraId="67D8D916" w14:textId="15B1B918" w:rsidR="00EB0C77" w:rsidRPr="009E2233" w:rsidRDefault="00EB0C77" w:rsidP="00EB0C77">
      <w:pPr>
        <w:rPr>
          <w:rFonts w:ascii="Times New Roman" w:hAnsi="Times New Roman"/>
          <w:szCs w:val="20"/>
        </w:rPr>
      </w:pPr>
      <w:r w:rsidRPr="009E2233">
        <w:rPr>
          <w:rFonts w:ascii="Times New Roman" w:hAnsi="Times New Roman" w:hint="eastAsia"/>
          <w:szCs w:val="20"/>
        </w:rPr>
        <w:t>应用程序启动时，系统会为</w:t>
      </w:r>
      <w:r w:rsidR="00D90860">
        <w:rPr>
          <w:rFonts w:ascii="Times New Roman" w:hAnsi="Times New Roman" w:hint="eastAsia"/>
          <w:szCs w:val="20"/>
        </w:rPr>
        <w:t>其</w:t>
      </w:r>
      <w:r w:rsidRPr="009E2233">
        <w:rPr>
          <w:rFonts w:ascii="Times New Roman" w:hAnsi="Times New Roman" w:hint="eastAsia"/>
          <w:szCs w:val="20"/>
        </w:rPr>
        <w:t>创建一个名为“</w:t>
      </w:r>
      <w:r w:rsidRPr="009E2233">
        <w:rPr>
          <w:rFonts w:ascii="Times New Roman" w:hAnsi="Times New Roman"/>
          <w:szCs w:val="20"/>
        </w:rPr>
        <w:t>main”</w:t>
      </w:r>
      <w:r w:rsidRPr="009E2233">
        <w:rPr>
          <w:rFonts w:ascii="Times New Roman" w:hAnsi="Times New Roman" w:hint="eastAsia"/>
          <w:szCs w:val="20"/>
        </w:rPr>
        <w:t>的主线程。主线程非常重要，因为</w:t>
      </w:r>
      <w:r w:rsidR="00D90860">
        <w:rPr>
          <w:rFonts w:ascii="Times New Roman" w:hAnsi="Times New Roman" w:hint="eastAsia"/>
          <w:szCs w:val="20"/>
        </w:rPr>
        <w:t>其</w:t>
      </w:r>
      <w:r w:rsidRPr="009E2233">
        <w:rPr>
          <w:rFonts w:ascii="Times New Roman" w:hAnsi="Times New Roman" w:hint="eastAsia"/>
          <w:szCs w:val="20"/>
        </w:rPr>
        <w:t>负责把事件分发给相应的用户界面</w:t>
      </w:r>
      <w:r w:rsidR="00D90860">
        <w:rPr>
          <w:rFonts w:ascii="Times New Roman" w:hAnsi="Times New Roman" w:hint="eastAsia"/>
          <w:szCs w:val="20"/>
        </w:rPr>
        <w:t>（</w:t>
      </w:r>
      <w:r w:rsidRPr="009E2233">
        <w:rPr>
          <w:rFonts w:ascii="Times New Roman" w:hAnsi="Times New Roman" w:hint="eastAsia"/>
          <w:szCs w:val="20"/>
        </w:rPr>
        <w:t>包括屏幕绘图事件</w:t>
      </w:r>
      <w:r w:rsidR="00D90860">
        <w:rPr>
          <w:rFonts w:ascii="Times New Roman" w:hAnsi="Times New Roman" w:hint="eastAsia"/>
          <w:szCs w:val="20"/>
        </w:rPr>
        <w:t>），</w:t>
      </w:r>
      <w:r w:rsidRPr="009E2233">
        <w:rPr>
          <w:rFonts w:ascii="Times New Roman" w:hAnsi="Times New Roman" w:hint="eastAsia"/>
          <w:szCs w:val="20"/>
        </w:rPr>
        <w:t>也是应用程序与</w:t>
      </w:r>
      <w:r w:rsidR="0036736E">
        <w:rPr>
          <w:rFonts w:ascii="Times New Roman" w:hAnsi="Times New Roman"/>
          <w:szCs w:val="20"/>
        </w:rPr>
        <w:t>安卓</w:t>
      </w:r>
      <w:r w:rsidR="00D90860">
        <w:rPr>
          <w:rFonts w:ascii="Times New Roman" w:hAnsi="Times New Roman" w:hint="eastAsia"/>
          <w:szCs w:val="20"/>
        </w:rPr>
        <w:t>界面</w:t>
      </w:r>
      <w:r w:rsidRPr="009E2233">
        <w:rPr>
          <w:rFonts w:ascii="Times New Roman" w:hAnsi="Times New Roman" w:hint="eastAsia"/>
          <w:szCs w:val="20"/>
        </w:rPr>
        <w:t>组件包（来自</w:t>
      </w:r>
      <w:r w:rsidRPr="009E2233">
        <w:rPr>
          <w:rFonts w:ascii="Times New Roman" w:hAnsi="Times New Roman"/>
          <w:szCs w:val="20"/>
        </w:rPr>
        <w:t>android.widget</w:t>
      </w:r>
      <w:r w:rsidRPr="009E2233">
        <w:rPr>
          <w:rFonts w:ascii="Times New Roman" w:hAnsi="Times New Roman" w:hint="eastAsia"/>
          <w:szCs w:val="20"/>
        </w:rPr>
        <w:t>和</w:t>
      </w:r>
      <w:r w:rsidRPr="009E2233">
        <w:rPr>
          <w:rFonts w:ascii="Times New Roman" w:hAnsi="Times New Roman"/>
          <w:szCs w:val="20"/>
        </w:rPr>
        <w:t>android.view</w:t>
      </w:r>
      <w:r w:rsidRPr="009E2233">
        <w:rPr>
          <w:rFonts w:ascii="Times New Roman" w:hAnsi="Times New Roman" w:hint="eastAsia"/>
          <w:szCs w:val="20"/>
        </w:rPr>
        <w:t>包）进行交互的线程</w:t>
      </w:r>
      <w:r w:rsidR="00D90860">
        <w:rPr>
          <w:rFonts w:ascii="Times New Roman" w:hAnsi="Times New Roman" w:hint="eastAsia"/>
          <w:szCs w:val="20"/>
        </w:rPr>
        <w:t>，</w:t>
      </w:r>
      <w:r w:rsidRPr="009E2233">
        <w:rPr>
          <w:rFonts w:ascii="Times New Roman" w:hAnsi="Times New Roman" w:hint="eastAsia"/>
          <w:szCs w:val="20"/>
        </w:rPr>
        <w:t>因此主线程有时也被叫做</w:t>
      </w:r>
      <w:r w:rsidR="00D90860">
        <w:rPr>
          <w:rFonts w:ascii="Times New Roman" w:hAnsi="Times New Roman" w:hint="eastAsia"/>
          <w:szCs w:val="20"/>
        </w:rPr>
        <w:t>界面</w:t>
      </w:r>
      <w:r w:rsidRPr="009E2233">
        <w:rPr>
          <w:rFonts w:ascii="Times New Roman" w:hAnsi="Times New Roman" w:hint="eastAsia"/>
          <w:szCs w:val="20"/>
        </w:rPr>
        <w:t>线程。系统并不会为每个组件的实例都创建单独的线程。运行于同一个进程中的所有组件都是</w:t>
      </w:r>
      <w:r w:rsidR="002F56BE">
        <w:rPr>
          <w:rFonts w:ascii="Times New Roman" w:hAnsi="Times New Roman" w:hint="eastAsia"/>
          <w:szCs w:val="20"/>
        </w:rPr>
        <w:t>界面</w:t>
      </w:r>
      <w:r w:rsidRPr="009E2233">
        <w:rPr>
          <w:rFonts w:ascii="Times New Roman" w:hAnsi="Times New Roman" w:hint="eastAsia"/>
          <w:szCs w:val="20"/>
        </w:rPr>
        <w:t>线程中实例化的，对每个组件的系统调用也都是由</w:t>
      </w:r>
      <w:r w:rsidR="002F56BE">
        <w:rPr>
          <w:rFonts w:ascii="Times New Roman" w:hAnsi="Times New Roman" w:hint="eastAsia"/>
          <w:szCs w:val="20"/>
        </w:rPr>
        <w:t>界面</w:t>
      </w:r>
      <w:r w:rsidRPr="009E2233">
        <w:rPr>
          <w:rFonts w:ascii="Times New Roman" w:hAnsi="Times New Roman" w:hint="eastAsia"/>
          <w:szCs w:val="20"/>
        </w:rPr>
        <w:t>线程分发的。</w:t>
      </w:r>
    </w:p>
    <w:p w14:paraId="050D040D" w14:textId="077D449D" w:rsidR="00EB0C77" w:rsidRPr="009E2233" w:rsidRDefault="00EB0C77" w:rsidP="00EB0C77">
      <w:pPr>
        <w:rPr>
          <w:rFonts w:ascii="Times New Roman" w:hAnsi="Times New Roman"/>
          <w:szCs w:val="20"/>
        </w:rPr>
      </w:pPr>
      <w:r w:rsidRPr="009E2233">
        <w:rPr>
          <w:rFonts w:ascii="Times New Roman" w:hAnsi="Times New Roman" w:hint="eastAsia"/>
          <w:szCs w:val="20"/>
        </w:rPr>
        <w:t>如果应用程序在与用户交互的同时需要执行繁重的任务，用户单线程模式可能会导致运行性能很低下；比如说，在查询数据库时，应用程序就需要做</w:t>
      </w:r>
      <w:r w:rsidR="0075223D">
        <w:rPr>
          <w:rFonts w:ascii="Times New Roman" w:hAnsi="Times New Roman" w:hint="eastAsia"/>
          <w:szCs w:val="20"/>
        </w:rPr>
        <w:t>两</w:t>
      </w:r>
      <w:r w:rsidRPr="009E2233">
        <w:rPr>
          <w:rFonts w:ascii="Times New Roman" w:hAnsi="Times New Roman" w:hint="eastAsia"/>
          <w:szCs w:val="20"/>
        </w:rPr>
        <w:t>件事，一是需要与数据库连接，访问数据库，获取查询结果；第二件事是要初始化显示界面的组件，把获取的数据给显示出来。因为是单线程，就必须先做完第一件事后才能做第二件事。这个过程有可能因为网络状况或数据库繁忙，在访问数据库、获取结果数据时花费比较长的时间，导致不能执行用户显示界面的初始化，使得用户界面呈现出静止状态。这种状态称为</w:t>
      </w:r>
      <w:r w:rsidR="002F56BE">
        <w:rPr>
          <w:rFonts w:ascii="Times New Roman" w:hAnsi="Times New Roman" w:hint="eastAsia"/>
          <w:szCs w:val="20"/>
        </w:rPr>
        <w:t>界面</w:t>
      </w:r>
      <w:r w:rsidRPr="009E2233">
        <w:rPr>
          <w:rFonts w:ascii="Times New Roman" w:hAnsi="Times New Roman" w:hint="eastAsia"/>
          <w:szCs w:val="20"/>
        </w:rPr>
        <w:t>线程</w:t>
      </w:r>
      <w:r w:rsidRPr="009E2233">
        <w:rPr>
          <w:rFonts w:ascii="Times New Roman" w:hAnsi="Times New Roman" w:hint="eastAsia"/>
          <w:szCs w:val="20"/>
        </w:rPr>
        <w:lastRenderedPageBreak/>
        <w:t>阻塞。如果</w:t>
      </w:r>
      <w:r w:rsidR="002F56BE">
        <w:rPr>
          <w:rFonts w:ascii="Times New Roman" w:hAnsi="Times New Roman" w:hint="eastAsia"/>
          <w:szCs w:val="20"/>
        </w:rPr>
        <w:t>界面</w:t>
      </w:r>
      <w:r w:rsidRPr="009E2233">
        <w:rPr>
          <w:rFonts w:ascii="Times New Roman" w:hAnsi="Times New Roman" w:hint="eastAsia"/>
          <w:szCs w:val="20"/>
        </w:rPr>
        <w:t>线程被阻塞超过一定时间（目前大约是</w:t>
      </w:r>
      <w:r w:rsidRPr="009E2233">
        <w:rPr>
          <w:rFonts w:ascii="Times New Roman" w:hAnsi="Times New Roman"/>
          <w:szCs w:val="20"/>
        </w:rPr>
        <w:t>5</w:t>
      </w:r>
      <w:r w:rsidRPr="009E2233">
        <w:rPr>
          <w:rFonts w:ascii="Times New Roman" w:hAnsi="Times New Roman" w:hint="eastAsia"/>
          <w:szCs w:val="20"/>
        </w:rPr>
        <w:t>秒钟），用户就会被提示</w:t>
      </w:r>
      <w:r w:rsidRPr="009E2233">
        <w:rPr>
          <w:rFonts w:ascii="Times New Roman" w:hAnsi="Times New Roman"/>
          <w:szCs w:val="20"/>
        </w:rPr>
        <w:t xml:space="preserve"> </w:t>
      </w:r>
      <w:r w:rsidRPr="009E2233">
        <w:rPr>
          <w:rFonts w:ascii="Times New Roman" w:hAnsi="Times New Roman" w:hint="eastAsia"/>
          <w:szCs w:val="20"/>
        </w:rPr>
        <w:t>“应用程序没有响应”（</w:t>
      </w:r>
      <w:r w:rsidRPr="009E2233">
        <w:rPr>
          <w:rFonts w:ascii="Times New Roman" w:hAnsi="Times New Roman"/>
          <w:szCs w:val="20"/>
        </w:rPr>
        <w:t>ANR</w:t>
      </w:r>
      <w:r w:rsidRPr="009E2233">
        <w:rPr>
          <w:rFonts w:ascii="Times New Roman" w:hAnsi="Times New Roman" w:hint="eastAsia"/>
          <w:szCs w:val="20"/>
        </w:rPr>
        <w:t>）对话框</w:t>
      </w:r>
      <w:r w:rsidR="002F56BE">
        <w:rPr>
          <w:rFonts w:ascii="Times New Roman" w:hAnsi="Times New Roman" w:hint="eastAsia"/>
          <w:szCs w:val="20"/>
        </w:rPr>
        <w:t>，</w:t>
      </w:r>
      <w:r w:rsidRPr="009E2233">
        <w:rPr>
          <w:rFonts w:ascii="Times New Roman" w:hAnsi="Times New Roman" w:hint="eastAsia"/>
          <w:szCs w:val="20"/>
        </w:rPr>
        <w:t>就是这个对话框。</w:t>
      </w:r>
    </w:p>
    <w:p w14:paraId="5F611F24" w14:textId="77777777" w:rsidR="00EB0C77" w:rsidRPr="009E2233" w:rsidRDefault="00EB0C77" w:rsidP="00EB0C77">
      <w:pPr>
        <w:spacing w:line="360" w:lineRule="auto"/>
        <w:jc w:val="center"/>
        <w:rPr>
          <w:rFonts w:ascii="Times New Roman" w:eastAsia="Times New Roman" w:hAnsi="Times New Roman"/>
          <w:szCs w:val="20"/>
          <w:shd w:val="clear" w:color="auto" w:fill="FFFFFF"/>
        </w:rPr>
      </w:pPr>
      <w:r w:rsidRPr="009E2233">
        <w:rPr>
          <w:rFonts w:ascii="Times New Roman" w:hAnsi="Times New Roman"/>
          <w:noProof/>
          <w:szCs w:val="20"/>
          <w:shd w:val="clear" w:color="auto" w:fill="FFFFFF"/>
        </w:rPr>
        <w:drawing>
          <wp:inline distT="0" distB="0" distL="0" distR="0" wp14:anchorId="5291CB37" wp14:editId="3E2DE189">
            <wp:extent cx="2276475" cy="1219200"/>
            <wp:effectExtent l="0" t="0" r="9525"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219200"/>
                    </a:xfrm>
                    <a:prstGeom prst="rect">
                      <a:avLst/>
                    </a:prstGeom>
                    <a:noFill/>
                    <a:ln>
                      <a:noFill/>
                    </a:ln>
                  </pic:spPr>
                </pic:pic>
              </a:graphicData>
            </a:graphic>
          </wp:inline>
        </w:drawing>
      </w:r>
    </w:p>
    <w:p w14:paraId="2BF49FAA" w14:textId="0EA7DB35" w:rsidR="00EB0C77" w:rsidRPr="009E2233" w:rsidRDefault="00EB0C77" w:rsidP="002D53A0">
      <w:pPr>
        <w:pStyle w:val="a5"/>
        <w:ind w:firstLine="402"/>
        <w:rPr>
          <w:rFonts w:ascii="Cambria" w:hAnsi="Cambria" w:cs="Times New Roman"/>
          <w:bCs/>
          <w:sz w:val="20"/>
        </w:rPr>
      </w:pPr>
      <w:bookmarkStart w:id="6" w:name="_Toc476667779"/>
      <w:r w:rsidRPr="009E2233">
        <w:rPr>
          <w:rFonts w:ascii="Cambria" w:hAnsi="Cambria" w:cs="Times New Roman"/>
          <w:bCs/>
          <w:sz w:val="20"/>
        </w:rPr>
        <w:t>图</w:t>
      </w:r>
      <w:r w:rsidRPr="009E2233">
        <w:rPr>
          <w:rFonts w:ascii="Cambria" w:hAnsi="Cambria" w:cs="Times New Roman"/>
          <w:bCs/>
          <w:sz w:val="20"/>
        </w:rPr>
        <w:t xml:space="preserve"> </w:t>
      </w:r>
      <w:r w:rsidR="00D5315A">
        <w:rPr>
          <w:rFonts w:ascii="Cambria" w:hAnsi="Cambria" w:cs="Times New Roman"/>
          <w:bCs/>
          <w:sz w:val="20"/>
        </w:rPr>
        <w:fldChar w:fldCharType="begin"/>
      </w:r>
      <w:r w:rsidR="00D5315A">
        <w:rPr>
          <w:rFonts w:ascii="Cambria" w:hAnsi="Cambria" w:cs="Times New Roman"/>
          <w:bCs/>
          <w:sz w:val="20"/>
        </w:rPr>
        <w:instrText xml:space="preserve"> STYLEREF 1 \s </w:instrText>
      </w:r>
      <w:r w:rsidR="00D5315A">
        <w:rPr>
          <w:rFonts w:ascii="Cambria" w:hAnsi="Cambria" w:cs="Times New Roman"/>
          <w:bCs/>
          <w:sz w:val="20"/>
        </w:rPr>
        <w:fldChar w:fldCharType="separate"/>
      </w:r>
      <w:r w:rsidR="00D5315A">
        <w:rPr>
          <w:rFonts w:ascii="Cambria" w:hAnsi="Cambria" w:cs="Times New Roman"/>
          <w:bCs/>
          <w:noProof/>
          <w:sz w:val="20"/>
        </w:rPr>
        <w:t>7</w:t>
      </w:r>
      <w:r w:rsidR="00D5315A">
        <w:rPr>
          <w:rFonts w:ascii="Cambria" w:hAnsi="Cambria" w:cs="Times New Roman"/>
          <w:bCs/>
          <w:sz w:val="20"/>
        </w:rPr>
        <w:fldChar w:fldCharType="end"/>
      </w:r>
      <w:r w:rsidR="00D5315A">
        <w:rPr>
          <w:rFonts w:ascii="Cambria" w:hAnsi="Cambria" w:cs="Times New Roman"/>
          <w:bCs/>
          <w:sz w:val="20"/>
        </w:rPr>
        <w:noBreakHyphen/>
      </w:r>
      <w:r w:rsidR="00D5315A">
        <w:rPr>
          <w:rFonts w:ascii="Cambria" w:hAnsi="Cambria" w:cs="Times New Roman"/>
          <w:bCs/>
          <w:sz w:val="20"/>
        </w:rPr>
        <w:fldChar w:fldCharType="begin"/>
      </w:r>
      <w:r w:rsidR="00D5315A">
        <w:rPr>
          <w:rFonts w:ascii="Cambria" w:hAnsi="Cambria" w:cs="Times New Roman"/>
          <w:bCs/>
          <w:sz w:val="20"/>
        </w:rPr>
        <w:instrText xml:space="preserve"> SEQ </w:instrText>
      </w:r>
      <w:r w:rsidR="00D5315A">
        <w:rPr>
          <w:rFonts w:ascii="Cambria" w:hAnsi="Cambria" w:cs="Times New Roman"/>
          <w:bCs/>
          <w:sz w:val="20"/>
        </w:rPr>
        <w:instrText>图</w:instrText>
      </w:r>
      <w:r w:rsidR="00D5315A">
        <w:rPr>
          <w:rFonts w:ascii="Cambria" w:hAnsi="Cambria" w:cs="Times New Roman"/>
          <w:bCs/>
          <w:sz w:val="20"/>
        </w:rPr>
        <w:instrText xml:space="preserve"> \* ARABIC \s 1 </w:instrText>
      </w:r>
      <w:r w:rsidR="00D5315A">
        <w:rPr>
          <w:rFonts w:ascii="Cambria" w:hAnsi="Cambria" w:cs="Times New Roman"/>
          <w:bCs/>
          <w:sz w:val="20"/>
        </w:rPr>
        <w:fldChar w:fldCharType="separate"/>
      </w:r>
      <w:r w:rsidR="00D5315A">
        <w:rPr>
          <w:rFonts w:ascii="Cambria" w:hAnsi="Cambria" w:cs="Times New Roman"/>
          <w:bCs/>
          <w:noProof/>
          <w:sz w:val="20"/>
        </w:rPr>
        <w:t>1</w:t>
      </w:r>
      <w:r w:rsidR="00D5315A">
        <w:rPr>
          <w:rFonts w:ascii="Cambria" w:hAnsi="Cambria" w:cs="Times New Roman"/>
          <w:bCs/>
          <w:sz w:val="20"/>
        </w:rPr>
        <w:fldChar w:fldCharType="end"/>
      </w:r>
      <w:r>
        <w:rPr>
          <w:rFonts w:ascii="Cambria" w:hAnsi="Cambria" w:cs="Times New Roman"/>
          <w:bCs/>
          <w:sz w:val="20"/>
        </w:rPr>
        <w:t xml:space="preserve"> </w:t>
      </w:r>
      <w:r w:rsidR="002F56BE">
        <w:rPr>
          <w:rFonts w:ascii="Cambria" w:hAnsi="Cambria" w:cs="Times New Roman" w:hint="eastAsia"/>
          <w:bCs/>
          <w:sz w:val="20"/>
        </w:rPr>
        <w:t>界面</w:t>
      </w:r>
      <w:r>
        <w:rPr>
          <w:rFonts w:ascii="Cambria" w:hAnsi="Cambria" w:cs="Times New Roman" w:hint="eastAsia"/>
          <w:bCs/>
          <w:sz w:val="20"/>
        </w:rPr>
        <w:t>线程阻塞</w:t>
      </w:r>
      <w:bookmarkEnd w:id="6"/>
    </w:p>
    <w:p w14:paraId="629E12B3" w14:textId="091077DC" w:rsidR="00EB0C77" w:rsidRPr="009E2233" w:rsidRDefault="0036736E" w:rsidP="00EB0C77">
      <w:pPr>
        <w:rPr>
          <w:rFonts w:ascii="Times New Roman" w:hAnsi="Times New Roman"/>
          <w:szCs w:val="20"/>
        </w:rPr>
      </w:pPr>
      <w:r>
        <w:rPr>
          <w:rFonts w:ascii="Times New Roman" w:hAnsi="Times New Roman"/>
          <w:szCs w:val="20"/>
        </w:rPr>
        <w:t>安卓</w:t>
      </w:r>
      <w:r w:rsidR="00EB0C77" w:rsidRPr="009E2233">
        <w:rPr>
          <w:rFonts w:ascii="Times New Roman" w:hAnsi="Times New Roman" w:hint="eastAsia"/>
          <w:szCs w:val="20"/>
        </w:rPr>
        <w:t>的单线程模式遵守的两个规则</w:t>
      </w:r>
    </w:p>
    <w:p w14:paraId="654043FA" w14:textId="7CD888EB" w:rsidR="00EB0C77" w:rsidRPr="009E2233" w:rsidRDefault="00EB0C77" w:rsidP="00FC0F22">
      <w:pPr>
        <w:pStyle w:val="a0"/>
        <w:ind w:firstLine="482"/>
      </w:pPr>
      <w:r w:rsidRPr="009E2233">
        <w:rPr>
          <w:rFonts w:hint="eastAsia"/>
        </w:rPr>
        <w:t>不要阻塞</w:t>
      </w:r>
      <w:r w:rsidR="00FC0F22">
        <w:rPr>
          <w:rFonts w:hint="eastAsia"/>
        </w:rPr>
        <w:t>界面</w:t>
      </w:r>
      <w:r w:rsidRPr="009E2233">
        <w:rPr>
          <w:rFonts w:hint="eastAsia"/>
        </w:rPr>
        <w:t>线程。</w:t>
      </w:r>
    </w:p>
    <w:p w14:paraId="6D7CBDB0" w14:textId="2BD2E9E7" w:rsidR="00EB0C77" w:rsidRPr="009E2233" w:rsidRDefault="00EB0C77" w:rsidP="00FC0F22">
      <w:pPr>
        <w:pStyle w:val="a0"/>
        <w:ind w:firstLine="482"/>
      </w:pPr>
      <w:r w:rsidRPr="009E2233">
        <w:rPr>
          <w:rFonts w:hint="eastAsia"/>
        </w:rPr>
        <w:t>不要在</w:t>
      </w:r>
      <w:r w:rsidR="00FC0F22">
        <w:rPr>
          <w:rFonts w:hint="eastAsia"/>
        </w:rPr>
        <w:t>界面</w:t>
      </w:r>
      <w:r w:rsidRPr="009E2233">
        <w:rPr>
          <w:rFonts w:hint="eastAsia"/>
        </w:rPr>
        <w:t>线程之外访问</w:t>
      </w:r>
      <w:r w:rsidR="0036736E">
        <w:rPr>
          <w:rFonts w:hint="eastAsia"/>
        </w:rPr>
        <w:t>安卓</w:t>
      </w:r>
      <w:r w:rsidRPr="009E2233">
        <w:rPr>
          <w:rFonts w:hint="eastAsia"/>
        </w:rPr>
        <w:t>的</w:t>
      </w:r>
      <w:r w:rsidR="00FC0F22">
        <w:rPr>
          <w:rFonts w:hint="eastAsia"/>
        </w:rPr>
        <w:t>界面</w:t>
      </w:r>
      <w:r w:rsidRPr="009E2233">
        <w:rPr>
          <w:rFonts w:hint="eastAsia"/>
        </w:rPr>
        <w:t>组件包。</w:t>
      </w:r>
    </w:p>
    <w:p w14:paraId="5D70916B" w14:textId="6A2125C4" w:rsidR="00EB0C77" w:rsidRPr="009E2233" w:rsidRDefault="00EB0C77" w:rsidP="00EB0C77">
      <w:pPr>
        <w:rPr>
          <w:rFonts w:ascii="Times New Roman" w:hAnsi="Times New Roman"/>
          <w:szCs w:val="20"/>
        </w:rPr>
      </w:pPr>
      <w:r w:rsidRPr="009E2233">
        <w:rPr>
          <w:rFonts w:ascii="Times New Roman" w:hAnsi="Times New Roman" w:hint="eastAsia"/>
          <w:szCs w:val="20"/>
        </w:rPr>
        <w:t>这样程序才能有友好的界面顺利运行。一般稍微复杂一点的应用程序，特别是需要网络访问或数据库访问的应用程序，都需要使用多任务的方式。在</w:t>
      </w:r>
      <w:r w:rsidR="0036736E">
        <w:rPr>
          <w:rFonts w:ascii="Times New Roman" w:hAnsi="Times New Roman"/>
          <w:szCs w:val="20"/>
        </w:rPr>
        <w:t>安卓</w:t>
      </w:r>
      <w:r w:rsidRPr="009E2233">
        <w:rPr>
          <w:rFonts w:ascii="Times New Roman" w:hAnsi="Times New Roman" w:hint="eastAsia"/>
          <w:szCs w:val="20"/>
        </w:rPr>
        <w:t>应用程序中，创建的</w:t>
      </w:r>
      <w:r w:rsidR="0036736E">
        <w:rPr>
          <w:rFonts w:ascii="Times New Roman" w:hAnsi="Times New Roman"/>
          <w:szCs w:val="20"/>
        </w:rPr>
        <w:t>活动</w:t>
      </w:r>
      <w:r w:rsidRPr="009E2233">
        <w:rPr>
          <w:rFonts w:ascii="Times New Roman" w:hAnsi="Times New Roman" w:hint="eastAsia"/>
          <w:szCs w:val="20"/>
        </w:rPr>
        <w:t>、</w:t>
      </w:r>
      <w:r w:rsidR="002C6E68">
        <w:rPr>
          <w:rFonts w:ascii="Times New Roman" w:hAnsi="Times New Roman" w:hint="eastAsia"/>
          <w:szCs w:val="20"/>
        </w:rPr>
        <w:t>服务</w:t>
      </w:r>
      <w:r w:rsidRPr="009E2233">
        <w:rPr>
          <w:rFonts w:ascii="Times New Roman" w:hAnsi="Times New Roman" w:hint="eastAsia"/>
          <w:szCs w:val="20"/>
        </w:rPr>
        <w:t>、</w:t>
      </w:r>
      <w:r w:rsidR="002C6E68">
        <w:rPr>
          <w:rFonts w:ascii="Times New Roman" w:hAnsi="Times New Roman" w:hint="eastAsia"/>
          <w:szCs w:val="20"/>
        </w:rPr>
        <w:t>广播接收器</w:t>
      </w:r>
      <w:r w:rsidRPr="009E2233">
        <w:rPr>
          <w:rFonts w:ascii="Times New Roman" w:hAnsi="Times New Roman" w:hint="eastAsia"/>
          <w:szCs w:val="20"/>
        </w:rPr>
        <w:t>等都是在主线程</w:t>
      </w:r>
      <w:r w:rsidRPr="009E2233">
        <w:rPr>
          <w:rFonts w:ascii="Times New Roman" w:hAnsi="Times New Roman"/>
          <w:szCs w:val="20"/>
        </w:rPr>
        <w:t>(</w:t>
      </w:r>
      <w:r w:rsidR="002C6E68">
        <w:rPr>
          <w:rFonts w:ascii="Times New Roman" w:hAnsi="Times New Roman" w:hint="eastAsia"/>
          <w:szCs w:val="20"/>
        </w:rPr>
        <w:t>界面</w:t>
      </w:r>
      <w:r w:rsidRPr="009E2233">
        <w:rPr>
          <w:rFonts w:ascii="Times New Roman" w:hAnsi="Times New Roman" w:hint="eastAsia"/>
          <w:szCs w:val="20"/>
        </w:rPr>
        <w:t>线程</w:t>
      </w:r>
      <w:r w:rsidRPr="009E2233">
        <w:rPr>
          <w:rFonts w:ascii="Times New Roman" w:hAnsi="Times New Roman"/>
          <w:szCs w:val="20"/>
        </w:rPr>
        <w:t>)</w:t>
      </w:r>
      <w:r w:rsidRPr="009E2233">
        <w:rPr>
          <w:rFonts w:ascii="Times New Roman" w:hAnsi="Times New Roman" w:hint="eastAsia"/>
          <w:szCs w:val="20"/>
        </w:rPr>
        <w:t>处理的，但一些比较耗时的操作，如</w:t>
      </w:r>
      <w:r w:rsidRPr="009E2233">
        <w:rPr>
          <w:rFonts w:ascii="Times New Roman" w:hAnsi="Times New Roman"/>
          <w:szCs w:val="20"/>
        </w:rPr>
        <w:t>I/O</w:t>
      </w:r>
      <w:r w:rsidRPr="009E2233">
        <w:rPr>
          <w:rFonts w:ascii="Times New Roman" w:hAnsi="Times New Roman" w:hint="eastAsia"/>
          <w:szCs w:val="20"/>
        </w:rPr>
        <w:t>读写的大文件读写，数据库操作以及网络下载需要很长时间，为了不阻塞用户界面，出现</w:t>
      </w:r>
      <w:r w:rsidRPr="009E2233">
        <w:rPr>
          <w:rFonts w:ascii="Times New Roman" w:hAnsi="Times New Roman"/>
          <w:szCs w:val="20"/>
        </w:rPr>
        <w:t>ANR</w:t>
      </w:r>
      <w:r w:rsidRPr="009E2233">
        <w:rPr>
          <w:rFonts w:ascii="Times New Roman" w:hAnsi="Times New Roman" w:hint="eastAsia"/>
          <w:szCs w:val="20"/>
        </w:rPr>
        <w:t>的响应提示窗口，这个时候可以考虑创建一个工作线程来解决</w:t>
      </w:r>
      <w:r w:rsidR="002C6E68">
        <w:rPr>
          <w:rFonts w:ascii="Times New Roman" w:hAnsi="Times New Roman" w:hint="eastAsia"/>
          <w:szCs w:val="20"/>
        </w:rPr>
        <w:t>，</w:t>
      </w:r>
      <w:r w:rsidR="002C6E68" w:rsidRPr="009E2233">
        <w:rPr>
          <w:rFonts w:ascii="Times New Roman" w:hAnsi="Times New Roman" w:hint="eastAsia"/>
          <w:szCs w:val="20"/>
        </w:rPr>
        <w:t>继承</w:t>
      </w:r>
      <w:r w:rsidR="002C6E68" w:rsidRPr="009E2233">
        <w:rPr>
          <w:rFonts w:ascii="Times New Roman" w:hAnsi="Times New Roman"/>
          <w:szCs w:val="20"/>
        </w:rPr>
        <w:t>Thread</w:t>
      </w:r>
      <w:r w:rsidR="002C6E68" w:rsidRPr="009E2233">
        <w:rPr>
          <w:rFonts w:ascii="Times New Roman" w:hAnsi="Times New Roman" w:hint="eastAsia"/>
          <w:szCs w:val="20"/>
        </w:rPr>
        <w:t>类或者实现</w:t>
      </w:r>
      <w:r w:rsidR="002C6E68" w:rsidRPr="009E2233">
        <w:rPr>
          <w:rFonts w:ascii="Times New Roman" w:hAnsi="Times New Roman"/>
          <w:szCs w:val="20"/>
        </w:rPr>
        <w:t>Runnable</w:t>
      </w:r>
      <w:r w:rsidR="002C6E68" w:rsidRPr="009E2233">
        <w:rPr>
          <w:rFonts w:ascii="Times New Roman" w:hAnsi="Times New Roman" w:hint="eastAsia"/>
          <w:szCs w:val="20"/>
        </w:rPr>
        <w:t>接口</w:t>
      </w:r>
      <w:r w:rsidRPr="009E2233">
        <w:rPr>
          <w:rFonts w:ascii="Times New Roman" w:hAnsi="Times New Roman" w:hint="eastAsia"/>
          <w:szCs w:val="20"/>
        </w:rPr>
        <w:t>。</w:t>
      </w:r>
    </w:p>
    <w:p w14:paraId="4287A584" w14:textId="77777777" w:rsidR="00EB0C77" w:rsidRPr="009E2233" w:rsidRDefault="00EB0C77" w:rsidP="00EB0C77">
      <w:pPr>
        <w:pStyle w:val="2"/>
        <w:ind w:firstLine="560"/>
      </w:pPr>
      <w:bookmarkStart w:id="7" w:name="_Toc242772251"/>
      <w:r w:rsidRPr="009E2233">
        <w:rPr>
          <w:rFonts w:hint="eastAsia"/>
        </w:rPr>
        <w:t>实现多任务</w:t>
      </w:r>
      <w:bookmarkEnd w:id="7"/>
    </w:p>
    <w:p w14:paraId="68E58527" w14:textId="7DB1A902" w:rsidR="00EB0C77" w:rsidRPr="009E2233" w:rsidRDefault="0036736E" w:rsidP="00EB0C77">
      <w:pPr>
        <w:rPr>
          <w:rFonts w:ascii="Times New Roman" w:hAnsi="Times New Roman"/>
          <w:szCs w:val="20"/>
        </w:rPr>
      </w:pPr>
      <w:r>
        <w:rPr>
          <w:rFonts w:ascii="Times New Roman" w:hAnsi="Times New Roman" w:hint="eastAsia"/>
          <w:szCs w:val="20"/>
        </w:rPr>
        <w:t>安卓</w:t>
      </w:r>
      <w:r w:rsidR="00EB0C77" w:rsidRPr="009E2233">
        <w:rPr>
          <w:rFonts w:ascii="Times New Roman" w:hAnsi="Times New Roman" w:hint="eastAsia"/>
          <w:szCs w:val="20"/>
        </w:rPr>
        <w:t>多任务的调度和实现采用消息驱动机制。熟悉</w:t>
      </w:r>
      <w:r w:rsidR="00EB0C77" w:rsidRPr="009E2233">
        <w:rPr>
          <w:rFonts w:ascii="Times New Roman" w:hAnsi="Times New Roman"/>
          <w:szCs w:val="20"/>
        </w:rPr>
        <w:t>Windows</w:t>
      </w:r>
      <w:r w:rsidR="00EB0C77" w:rsidRPr="009E2233">
        <w:rPr>
          <w:rFonts w:ascii="Times New Roman" w:hAnsi="Times New Roman" w:hint="eastAsia"/>
          <w:szCs w:val="20"/>
        </w:rPr>
        <w:t>编程的朋友可能知道</w:t>
      </w:r>
      <w:r w:rsidR="00EB0C77" w:rsidRPr="009E2233">
        <w:rPr>
          <w:rFonts w:ascii="Times New Roman" w:hAnsi="Times New Roman"/>
          <w:szCs w:val="20"/>
        </w:rPr>
        <w:t>Windows</w:t>
      </w:r>
      <w:r w:rsidR="00EB0C77" w:rsidRPr="009E2233">
        <w:rPr>
          <w:rFonts w:ascii="Times New Roman" w:hAnsi="Times New Roman" w:hint="eastAsia"/>
          <w:szCs w:val="20"/>
        </w:rPr>
        <w:t>程序是消息驱动的，并且有全局的消息循环系统。而</w:t>
      </w:r>
      <w:r>
        <w:rPr>
          <w:rFonts w:ascii="Times New Roman" w:hAnsi="Times New Roman"/>
          <w:szCs w:val="20"/>
        </w:rPr>
        <w:t>安卓</w:t>
      </w:r>
      <w:r w:rsidR="00EB0C77" w:rsidRPr="009E2233">
        <w:rPr>
          <w:rFonts w:ascii="Times New Roman" w:hAnsi="Times New Roman" w:hint="eastAsia"/>
          <w:szCs w:val="20"/>
        </w:rPr>
        <w:t>应用程序也是消息驱动的，</w:t>
      </w:r>
      <w:r w:rsidR="002C6E68">
        <w:rPr>
          <w:rFonts w:ascii="Times New Roman" w:hAnsi="Times New Roman" w:hint="eastAsia"/>
          <w:szCs w:val="20"/>
        </w:rPr>
        <w:t>谷歌</w:t>
      </w:r>
      <w:r w:rsidR="00EB0C77" w:rsidRPr="009E2233">
        <w:rPr>
          <w:rFonts w:ascii="Times New Roman" w:hAnsi="Times New Roman" w:hint="eastAsia"/>
          <w:szCs w:val="20"/>
        </w:rPr>
        <w:t>参考了</w:t>
      </w:r>
      <w:r w:rsidR="00EB0C77" w:rsidRPr="009E2233">
        <w:rPr>
          <w:rFonts w:ascii="Times New Roman" w:hAnsi="Times New Roman"/>
          <w:szCs w:val="20"/>
        </w:rPr>
        <w:t>Windows</w:t>
      </w:r>
      <w:r w:rsidR="00EB0C77" w:rsidRPr="009E2233">
        <w:rPr>
          <w:rFonts w:ascii="Times New Roman" w:hAnsi="Times New Roman" w:hint="eastAsia"/>
          <w:szCs w:val="20"/>
        </w:rPr>
        <w:t>系统，也在</w:t>
      </w:r>
      <w:r>
        <w:rPr>
          <w:rFonts w:ascii="Times New Roman" w:hAnsi="Times New Roman"/>
          <w:szCs w:val="20"/>
        </w:rPr>
        <w:t>安卓</w:t>
      </w:r>
      <w:r w:rsidR="00EB0C77" w:rsidRPr="009E2233">
        <w:rPr>
          <w:rFonts w:ascii="Times New Roman" w:hAnsi="Times New Roman" w:hint="eastAsia"/>
          <w:szCs w:val="20"/>
        </w:rPr>
        <w:t>系统中实现了消息循环机制。</w:t>
      </w:r>
      <w:r>
        <w:rPr>
          <w:rFonts w:ascii="Times New Roman" w:hAnsi="Times New Roman"/>
          <w:szCs w:val="20"/>
        </w:rPr>
        <w:t>安卓</w:t>
      </w:r>
      <w:r w:rsidR="00EB0C77" w:rsidRPr="009E2233">
        <w:rPr>
          <w:rFonts w:ascii="Times New Roman" w:hAnsi="Times New Roman" w:hint="eastAsia"/>
          <w:szCs w:val="20"/>
        </w:rPr>
        <w:t>通过</w:t>
      </w:r>
      <w:r w:rsidR="00EB0C77" w:rsidRPr="009E2233">
        <w:rPr>
          <w:rFonts w:ascii="Times New Roman" w:hAnsi="Times New Roman"/>
          <w:szCs w:val="20"/>
        </w:rPr>
        <w:t>Looper</w:t>
      </w:r>
      <w:r w:rsidR="00EB0C77" w:rsidRPr="009E2233">
        <w:rPr>
          <w:rFonts w:ascii="Times New Roman" w:hAnsi="Times New Roman" w:hint="eastAsia"/>
          <w:szCs w:val="20"/>
        </w:rPr>
        <w:t>、</w:t>
      </w:r>
      <w:r w:rsidR="00EB0C77" w:rsidRPr="009E2233">
        <w:rPr>
          <w:rFonts w:ascii="Times New Roman" w:hAnsi="Times New Roman"/>
          <w:szCs w:val="20"/>
        </w:rPr>
        <w:t>Handler</w:t>
      </w:r>
      <w:r w:rsidR="00EB0C77" w:rsidRPr="009E2233">
        <w:rPr>
          <w:rFonts w:ascii="Times New Roman" w:hAnsi="Times New Roman" w:hint="eastAsia"/>
          <w:szCs w:val="20"/>
        </w:rPr>
        <w:t>、</w:t>
      </w:r>
      <w:r w:rsidR="00EB0C77" w:rsidRPr="009E2233">
        <w:rPr>
          <w:rFonts w:ascii="Times New Roman" w:hAnsi="Times New Roman"/>
          <w:szCs w:val="20"/>
        </w:rPr>
        <w:t>MessageQueue</w:t>
      </w:r>
      <w:r w:rsidR="00EB0C77" w:rsidRPr="009E2233">
        <w:rPr>
          <w:rFonts w:ascii="Times New Roman" w:hAnsi="Times New Roman" w:hint="eastAsia"/>
          <w:szCs w:val="20"/>
        </w:rPr>
        <w:t>和</w:t>
      </w:r>
      <w:r w:rsidR="00EB0C77" w:rsidRPr="009E2233">
        <w:rPr>
          <w:rFonts w:ascii="Times New Roman" w:hAnsi="Times New Roman"/>
          <w:szCs w:val="20"/>
        </w:rPr>
        <w:t>Message</w:t>
      </w:r>
      <w:r w:rsidR="00EB0C77" w:rsidRPr="009E2233">
        <w:rPr>
          <w:rFonts w:ascii="Times New Roman" w:hAnsi="Times New Roman" w:hint="eastAsia"/>
          <w:szCs w:val="20"/>
        </w:rPr>
        <w:t>来实现消息循环机制，</w:t>
      </w:r>
      <w:r>
        <w:rPr>
          <w:rFonts w:ascii="Times New Roman" w:hAnsi="Times New Roman"/>
          <w:szCs w:val="20"/>
        </w:rPr>
        <w:t>安卓</w:t>
      </w:r>
      <w:r w:rsidR="00EB0C77" w:rsidRPr="009E2233">
        <w:rPr>
          <w:rFonts w:ascii="Times New Roman" w:hAnsi="Times New Roman" w:hint="eastAsia"/>
          <w:szCs w:val="20"/>
        </w:rPr>
        <w:t>消息循环是针对线程的，就是说主线程和工作线程都可以有自己的消息队列和消息循环。</w:t>
      </w:r>
    </w:p>
    <w:p w14:paraId="48321EF4" w14:textId="3FB0EF44" w:rsidR="00EB0C77" w:rsidRPr="009E2233" w:rsidRDefault="00EB0C77" w:rsidP="00FA43A7">
      <w:pPr>
        <w:pStyle w:val="3"/>
      </w:pPr>
      <w:bookmarkStart w:id="8" w:name="_Toc242772252"/>
      <w:r w:rsidRPr="009E2233">
        <w:rPr>
          <w:rFonts w:hint="eastAsia"/>
        </w:rPr>
        <w:t>实现原理</w:t>
      </w:r>
      <w:bookmarkEnd w:id="8"/>
    </w:p>
    <w:p w14:paraId="3257B646" w14:textId="3151DE1E" w:rsidR="00EB0C77" w:rsidRPr="009E2233" w:rsidRDefault="00EB0C77" w:rsidP="00EB0C77">
      <w:pPr>
        <w:rPr>
          <w:rFonts w:ascii="Times New Roman" w:hAnsi="Times New Roman"/>
          <w:szCs w:val="20"/>
        </w:rPr>
      </w:pPr>
      <w:r w:rsidRPr="009E2233">
        <w:rPr>
          <w:rFonts w:ascii="Times New Roman" w:hAnsi="Times New Roman" w:hint="eastAsia"/>
          <w:szCs w:val="20"/>
        </w:rPr>
        <w:t>对于多线程的</w:t>
      </w:r>
      <w:r w:rsidR="0036736E">
        <w:rPr>
          <w:rFonts w:ascii="Times New Roman" w:hAnsi="Times New Roman" w:hint="eastAsia"/>
          <w:szCs w:val="20"/>
        </w:rPr>
        <w:t>安卓</w:t>
      </w:r>
      <w:r w:rsidRPr="009E2233">
        <w:rPr>
          <w:rFonts w:ascii="Times New Roman" w:hAnsi="Times New Roman" w:hint="eastAsia"/>
          <w:szCs w:val="20"/>
        </w:rPr>
        <w:t>应用程序来说有两类线程：一类是主线程，也就是</w:t>
      </w:r>
      <w:r w:rsidR="00A83C48">
        <w:rPr>
          <w:rFonts w:ascii="Times New Roman" w:hAnsi="Times New Roman" w:hint="eastAsia"/>
          <w:szCs w:val="20"/>
        </w:rPr>
        <w:t>界面</w:t>
      </w:r>
      <w:r w:rsidRPr="009E2233">
        <w:rPr>
          <w:rFonts w:ascii="Times New Roman" w:hAnsi="Times New Roman" w:hint="eastAsia"/>
          <w:szCs w:val="20"/>
        </w:rPr>
        <w:t>线程；另一类是工作线程，也就是主线程或工作线程所创建的线程。</w:t>
      </w:r>
      <w:r w:rsidR="0036736E">
        <w:rPr>
          <w:rFonts w:ascii="Times New Roman" w:hAnsi="Times New Roman" w:hint="eastAsia"/>
          <w:szCs w:val="20"/>
        </w:rPr>
        <w:t>安卓</w:t>
      </w:r>
      <w:r w:rsidRPr="009E2233">
        <w:rPr>
          <w:rFonts w:ascii="Times New Roman" w:hAnsi="Times New Roman" w:hint="eastAsia"/>
          <w:szCs w:val="20"/>
        </w:rPr>
        <w:t>的线程间消息处理机制主要是用来处理主线程跟工作线程间通信的</w:t>
      </w:r>
      <w:r w:rsidR="00A83C48">
        <w:rPr>
          <w:rFonts w:ascii="Times New Roman" w:hAnsi="Times New Roman" w:hint="eastAsia"/>
          <w:szCs w:val="20"/>
        </w:rPr>
        <w:t>，</w:t>
      </w:r>
      <w:r w:rsidRPr="009E2233">
        <w:rPr>
          <w:rFonts w:ascii="Times New Roman" w:hAnsi="Times New Roman" w:hint="eastAsia"/>
          <w:szCs w:val="20"/>
        </w:rPr>
        <w:t>图</w:t>
      </w:r>
      <w:r w:rsidRPr="009E2233">
        <w:rPr>
          <w:rFonts w:ascii="Times New Roman" w:hAnsi="Times New Roman" w:hint="eastAsia"/>
          <w:szCs w:val="20"/>
        </w:rPr>
        <w:t xml:space="preserve"> 6.1</w:t>
      </w:r>
      <w:r w:rsidRPr="009E2233">
        <w:rPr>
          <w:rFonts w:ascii="Times New Roman" w:hAnsi="Times New Roman" w:hint="eastAsia"/>
          <w:szCs w:val="20"/>
        </w:rPr>
        <w:t>是线程间通信原理图。</w:t>
      </w:r>
      <w:r w:rsidR="0036736E">
        <w:rPr>
          <w:rFonts w:ascii="Times New Roman" w:hAnsi="Times New Roman" w:hint="eastAsia"/>
          <w:szCs w:val="20"/>
        </w:rPr>
        <w:t>安卓</w:t>
      </w:r>
      <w:r w:rsidRPr="009E2233">
        <w:rPr>
          <w:rFonts w:ascii="Times New Roman" w:hAnsi="Times New Roman" w:hint="eastAsia"/>
          <w:szCs w:val="20"/>
        </w:rPr>
        <w:t>应用程序是通过消息来驱动的，即在应用程序的主线程中有一个消息循环，负责处理消息队列中的消息</w:t>
      </w:r>
      <w:r w:rsidR="00A83C48">
        <w:rPr>
          <w:rFonts w:ascii="Times New Roman" w:hAnsi="Times New Roman" w:hint="eastAsia"/>
          <w:szCs w:val="20"/>
        </w:rPr>
        <w:t>，</w:t>
      </w:r>
      <w:r w:rsidRPr="009E2233">
        <w:rPr>
          <w:rFonts w:ascii="Times New Roman" w:hAnsi="Times New Roman" w:hint="eastAsia"/>
          <w:szCs w:val="20"/>
        </w:rPr>
        <w:t>比如当从网上下载文件时，为了不使主线程被阻塞，通常需要创建一个子线程来负责</w:t>
      </w:r>
      <w:r w:rsidRPr="009E2233">
        <w:rPr>
          <w:rFonts w:ascii="Times New Roman" w:hAnsi="Times New Roman" w:hint="eastAsia"/>
          <w:szCs w:val="20"/>
        </w:rPr>
        <w:lastRenderedPageBreak/>
        <w:t>下载任务，同时在下载的过程将下载进度以百分比的形式在应用程序的界面上显示出来，这样既不会阻塞主线程的运行，又能获得良好的用户体验</w:t>
      </w:r>
      <w:r w:rsidR="00A83C48">
        <w:rPr>
          <w:rFonts w:ascii="Times New Roman" w:hAnsi="Times New Roman" w:hint="eastAsia"/>
          <w:szCs w:val="20"/>
        </w:rPr>
        <w:t>，</w:t>
      </w:r>
      <w:r w:rsidRPr="009E2233">
        <w:rPr>
          <w:rFonts w:ascii="Times New Roman" w:hAnsi="Times New Roman" w:hint="eastAsia"/>
          <w:szCs w:val="20"/>
        </w:rPr>
        <w:t>但是</w:t>
      </w:r>
      <w:r w:rsidR="0036736E">
        <w:rPr>
          <w:rFonts w:ascii="Times New Roman" w:hAnsi="Times New Roman" w:hint="eastAsia"/>
          <w:szCs w:val="20"/>
        </w:rPr>
        <w:t>安卓</w:t>
      </w:r>
      <w:r w:rsidRPr="009E2233">
        <w:rPr>
          <w:rFonts w:ascii="Times New Roman" w:hAnsi="Times New Roman" w:hint="eastAsia"/>
          <w:szCs w:val="20"/>
        </w:rPr>
        <w:t>应用程序的子线程是不可以操作主线程的</w:t>
      </w:r>
      <w:r w:rsidR="00A83C48">
        <w:rPr>
          <w:rFonts w:ascii="Times New Roman" w:hAnsi="Times New Roman" w:hint="eastAsia"/>
          <w:szCs w:val="20"/>
        </w:rPr>
        <w:t>界面</w:t>
      </w:r>
      <w:r w:rsidRPr="009E2233">
        <w:rPr>
          <w:rFonts w:ascii="Times New Roman" w:hAnsi="Times New Roman" w:hint="eastAsia"/>
          <w:szCs w:val="20"/>
        </w:rPr>
        <w:t>的，那么这个负责下载任务的子线程应该如何在应用程序界面上显示下载的进度呢？如果我们能够在子线程中往主线程的消息队列中发送消息，那么问题就迎刃而解了，因为发往主线程消息队列的消息最终是由主线程来处理的，在处理这个消息时，就可以在应用程序界面上显示下载进度了。</w:t>
      </w:r>
    </w:p>
    <w:p w14:paraId="69F85DF7" w14:textId="77777777" w:rsidR="00EB0C77" w:rsidRPr="009E2233" w:rsidRDefault="00EB0C77" w:rsidP="00A83C48">
      <w:pPr>
        <w:jc w:val="center"/>
        <w:rPr>
          <w:rFonts w:ascii="Times New Roman" w:hAnsi="Times New Roman"/>
          <w:szCs w:val="20"/>
        </w:rPr>
      </w:pPr>
      <w:r w:rsidRPr="009E2233">
        <w:rPr>
          <w:rFonts w:ascii="Times New Roman" w:eastAsia="Times New Roman" w:hAnsi="Times New Roman"/>
          <w:noProof/>
          <w:szCs w:val="20"/>
          <w:shd w:val="pct10" w:color="auto" w:fill="FFFFFF"/>
        </w:rPr>
        <w:drawing>
          <wp:inline distT="0" distB="0" distL="0" distR="0" wp14:anchorId="01321579" wp14:editId="796E681E">
            <wp:extent cx="4752975" cy="3067050"/>
            <wp:effectExtent l="0" t="0" r="9525"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Rot="1"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52975" cy="3067050"/>
                    </a:xfrm>
                    <a:prstGeom prst="rect">
                      <a:avLst/>
                    </a:prstGeom>
                    <a:noFill/>
                    <a:ln>
                      <a:noFill/>
                    </a:ln>
                  </pic:spPr>
                </pic:pic>
              </a:graphicData>
            </a:graphic>
          </wp:inline>
        </w:drawing>
      </w:r>
    </w:p>
    <w:p w14:paraId="586CED0D" w14:textId="7FAA0A93" w:rsidR="00EB0C77" w:rsidRPr="00163FFE" w:rsidRDefault="00EB0C77" w:rsidP="00A83C48">
      <w:pPr>
        <w:pStyle w:val="a5"/>
        <w:ind w:firstLine="361"/>
        <w:rPr>
          <w:rFonts w:ascii="Cambria" w:hAnsi="Cambria" w:cs="Times New Roman"/>
          <w:bCs/>
          <w:sz w:val="20"/>
        </w:rPr>
      </w:pPr>
      <w:r w:rsidRPr="009E2233">
        <w:rPr>
          <w:rFonts w:ascii="Times New Roman" w:eastAsia="宋体" w:hAnsi="Times New Roman" w:cs="Times New Roman" w:hint="eastAsia"/>
          <w:szCs w:val="20"/>
        </w:rPr>
        <w:t xml:space="preserve">　　</w:t>
      </w:r>
      <w:bookmarkStart w:id="9" w:name="_Ref476946210"/>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w:t>
      </w:r>
      <w:r w:rsidR="00D5315A">
        <w:fldChar w:fldCharType="end"/>
      </w:r>
      <w:bookmarkEnd w:id="9"/>
      <w:r>
        <w:rPr>
          <w:rFonts w:ascii="Times New Roman" w:eastAsia="宋体" w:hAnsi="Times New Roman" w:hint="eastAsia"/>
          <w:szCs w:val="20"/>
        </w:rPr>
        <w:t>线程间通信原理</w:t>
      </w:r>
    </w:p>
    <w:p w14:paraId="511AEB03" w14:textId="380111E7" w:rsidR="00EB0C77" w:rsidRPr="009E2233" w:rsidRDefault="00EB0C77" w:rsidP="00EB0C77">
      <w:pPr>
        <w:rPr>
          <w:rFonts w:ascii="Times New Roman" w:hAnsi="Times New Roman"/>
          <w:szCs w:val="20"/>
        </w:rPr>
      </w:pPr>
      <w:r w:rsidRPr="009E2233">
        <w:rPr>
          <w:rFonts w:ascii="Times New Roman" w:hAnsi="Times New Roman" w:hint="eastAsia"/>
          <w:szCs w:val="20"/>
        </w:rPr>
        <w:t>线程之间和进程之间是不能直接传递消息的，必须通过对消息队列和消息循环的操作来完成。</w:t>
      </w:r>
      <w:r w:rsidR="0036736E">
        <w:rPr>
          <w:rFonts w:ascii="Times New Roman" w:hAnsi="Times New Roman" w:hint="eastAsia"/>
          <w:szCs w:val="20"/>
        </w:rPr>
        <w:t>安卓</w:t>
      </w:r>
      <w:r w:rsidRPr="009E2233">
        <w:rPr>
          <w:rFonts w:ascii="Times New Roman" w:hAnsi="Times New Roman" w:hint="eastAsia"/>
          <w:szCs w:val="20"/>
        </w:rPr>
        <w:t>消息循环是针对线程的，每个线程都可以有自己的消息队列和消息循环。</w:t>
      </w:r>
      <w:r w:rsidR="009B0237">
        <w:rPr>
          <w:rFonts w:ascii="Times New Roman" w:hAnsi="Times New Roman" w:hint="eastAsia"/>
          <w:szCs w:val="20"/>
        </w:rPr>
        <w:t>安卓</w:t>
      </w:r>
      <w:r w:rsidRPr="009E2233">
        <w:rPr>
          <w:rFonts w:ascii="Times New Roman" w:hAnsi="Times New Roman" w:hint="eastAsia"/>
          <w:szCs w:val="20"/>
        </w:rPr>
        <w:t>提供了</w:t>
      </w:r>
      <w:r w:rsidRPr="009E2233">
        <w:rPr>
          <w:rFonts w:ascii="Times New Roman" w:hAnsi="Times New Roman" w:hint="eastAsia"/>
          <w:szCs w:val="20"/>
        </w:rPr>
        <w:t xml:space="preserve">Handler </w:t>
      </w:r>
      <w:r w:rsidRPr="009E2233">
        <w:rPr>
          <w:rFonts w:ascii="Times New Roman" w:hAnsi="Times New Roman" w:hint="eastAsia"/>
          <w:szCs w:val="20"/>
        </w:rPr>
        <w:t>类和</w:t>
      </w:r>
      <w:r w:rsidRPr="009E2233">
        <w:rPr>
          <w:rFonts w:ascii="Times New Roman" w:hAnsi="Times New Roman" w:hint="eastAsia"/>
          <w:szCs w:val="20"/>
        </w:rPr>
        <w:t xml:space="preserve"> Looper </w:t>
      </w:r>
      <w:r w:rsidRPr="009E2233">
        <w:rPr>
          <w:rFonts w:ascii="Times New Roman" w:hAnsi="Times New Roman" w:hint="eastAsia"/>
          <w:szCs w:val="20"/>
        </w:rPr>
        <w:t>类来来访问消息队列</w:t>
      </w:r>
      <w:r w:rsidRPr="009E2233">
        <w:rPr>
          <w:rFonts w:ascii="Times New Roman" w:hAnsi="Times New Roman" w:hint="eastAsia"/>
          <w:szCs w:val="20"/>
        </w:rPr>
        <w:t>Message Queue</w:t>
      </w:r>
      <w:r w:rsidRPr="009E2233">
        <w:rPr>
          <w:rFonts w:ascii="Times New Roman" w:hAnsi="Times New Roman" w:hint="eastAsia"/>
          <w:szCs w:val="20"/>
        </w:rPr>
        <w:t>。</w:t>
      </w:r>
      <w:r w:rsidRPr="009E2233">
        <w:rPr>
          <w:rFonts w:ascii="Times New Roman" w:hAnsi="Times New Roman" w:hint="eastAsia"/>
          <w:szCs w:val="20"/>
        </w:rPr>
        <w:t>Looper</w:t>
      </w:r>
      <w:r w:rsidRPr="009E2233">
        <w:rPr>
          <w:rFonts w:ascii="Times New Roman" w:hAnsi="Times New Roman" w:hint="eastAsia"/>
          <w:szCs w:val="20"/>
        </w:rPr>
        <w:t>类是用来封装消息循环和消息队列的一个类，负责管理线程的消息队列和消息循环，用于在</w:t>
      </w:r>
      <w:r w:rsidR="0036736E">
        <w:rPr>
          <w:rFonts w:ascii="Times New Roman" w:hAnsi="Times New Roman" w:hint="eastAsia"/>
          <w:szCs w:val="20"/>
        </w:rPr>
        <w:t>安卓</w:t>
      </w:r>
      <w:r w:rsidRPr="009E2233">
        <w:rPr>
          <w:rFonts w:ascii="Times New Roman" w:hAnsi="Times New Roman" w:hint="eastAsia"/>
          <w:szCs w:val="20"/>
        </w:rPr>
        <w:t>线程中进行消息处理。</w:t>
      </w:r>
      <w:r w:rsidRPr="009E2233">
        <w:rPr>
          <w:rFonts w:ascii="Times New Roman" w:hAnsi="Times New Roman" w:hint="eastAsia"/>
          <w:szCs w:val="20"/>
        </w:rPr>
        <w:t>Looper</w:t>
      </w:r>
      <w:r w:rsidRPr="009E2233">
        <w:rPr>
          <w:rFonts w:ascii="Times New Roman" w:hAnsi="Times New Roman" w:hint="eastAsia"/>
          <w:szCs w:val="20"/>
        </w:rPr>
        <w:t>对象是什么呢</w:t>
      </w:r>
      <w:r w:rsidRPr="009E2233">
        <w:rPr>
          <w:rFonts w:ascii="Times New Roman" w:hAnsi="Times New Roman" w:hint="eastAsia"/>
          <w:szCs w:val="20"/>
        </w:rPr>
        <w:t>?</w:t>
      </w:r>
      <w:r w:rsidRPr="009E2233">
        <w:rPr>
          <w:rFonts w:ascii="Times New Roman" w:hAnsi="Times New Roman" w:hint="eastAsia"/>
          <w:szCs w:val="20"/>
        </w:rPr>
        <w:t>其实</w:t>
      </w:r>
      <w:r w:rsidR="0036736E">
        <w:rPr>
          <w:rFonts w:ascii="Times New Roman" w:hAnsi="Times New Roman" w:hint="eastAsia"/>
          <w:szCs w:val="20"/>
        </w:rPr>
        <w:t>安卓</w:t>
      </w:r>
      <w:r w:rsidRPr="009E2233">
        <w:rPr>
          <w:rFonts w:ascii="Times New Roman" w:hAnsi="Times New Roman" w:hint="eastAsia"/>
          <w:szCs w:val="20"/>
        </w:rPr>
        <w:t>中每一个线程都对应一个</w:t>
      </w:r>
      <w:r w:rsidRPr="009E2233">
        <w:rPr>
          <w:rFonts w:ascii="Times New Roman" w:hAnsi="Times New Roman" w:hint="eastAsia"/>
          <w:szCs w:val="20"/>
        </w:rPr>
        <w:t>Looper</w:t>
      </w:r>
      <w:r w:rsidRPr="009E2233">
        <w:rPr>
          <w:rFonts w:ascii="Times New Roman" w:hAnsi="Times New Roman" w:hint="eastAsia"/>
          <w:szCs w:val="20"/>
        </w:rPr>
        <w:t>，</w:t>
      </w:r>
      <w:r w:rsidRPr="009E2233">
        <w:rPr>
          <w:rFonts w:ascii="Times New Roman" w:hAnsi="Times New Roman" w:hint="eastAsia"/>
          <w:szCs w:val="20"/>
        </w:rPr>
        <w:t>Looper</w:t>
      </w:r>
      <w:r w:rsidRPr="009E2233">
        <w:rPr>
          <w:rFonts w:ascii="Times New Roman" w:hAnsi="Times New Roman" w:hint="eastAsia"/>
          <w:szCs w:val="20"/>
        </w:rPr>
        <w:t>可以帮助线程维护一个消息队列，是负责在多线程之间传递消息的一个循环器，线程通过</w:t>
      </w:r>
      <w:r w:rsidRPr="009E2233">
        <w:rPr>
          <w:rFonts w:ascii="Times New Roman" w:hAnsi="Times New Roman" w:hint="eastAsia"/>
          <w:szCs w:val="20"/>
        </w:rPr>
        <w:t>looper</w:t>
      </w:r>
      <w:r w:rsidRPr="009E2233">
        <w:rPr>
          <w:rFonts w:ascii="Times New Roman" w:hAnsi="Times New Roman" w:hint="eastAsia"/>
          <w:szCs w:val="20"/>
        </w:rPr>
        <w:t>对象可以读写某个消息循环队列。使用</w:t>
      </w:r>
      <w:r w:rsidRPr="009E2233">
        <w:rPr>
          <w:rFonts w:ascii="Times New Roman" w:hAnsi="Times New Roman"/>
          <w:szCs w:val="20"/>
        </w:rPr>
        <w:t>Looper.myLooper()</w:t>
      </w:r>
      <w:r w:rsidRPr="009E2233">
        <w:rPr>
          <w:rFonts w:ascii="Times New Roman" w:hAnsi="Times New Roman" w:hint="eastAsia"/>
          <w:szCs w:val="20"/>
        </w:rPr>
        <w:t>得到当前线程的</w:t>
      </w:r>
      <w:r w:rsidRPr="009E2233">
        <w:rPr>
          <w:rFonts w:ascii="Times New Roman" w:hAnsi="Times New Roman"/>
          <w:szCs w:val="20"/>
        </w:rPr>
        <w:t>Looper</w:t>
      </w:r>
      <w:r w:rsidRPr="009E2233">
        <w:rPr>
          <w:rFonts w:ascii="Times New Roman" w:hAnsi="Times New Roman" w:hint="eastAsia"/>
          <w:szCs w:val="20"/>
        </w:rPr>
        <w:t>对象，使用</w:t>
      </w:r>
      <w:r w:rsidRPr="009E2233">
        <w:rPr>
          <w:rFonts w:ascii="Times New Roman" w:hAnsi="Times New Roman"/>
          <w:szCs w:val="20"/>
        </w:rPr>
        <w:t>Looper.getMainLooper()</w:t>
      </w:r>
      <w:r w:rsidRPr="009E2233">
        <w:rPr>
          <w:rFonts w:ascii="Times New Roman" w:hAnsi="Times New Roman" w:hint="eastAsia"/>
          <w:szCs w:val="20"/>
        </w:rPr>
        <w:t>可以获得当前进程的主线程的</w:t>
      </w:r>
      <w:r w:rsidRPr="009E2233">
        <w:rPr>
          <w:rFonts w:ascii="Times New Roman" w:hAnsi="Times New Roman"/>
          <w:szCs w:val="20"/>
        </w:rPr>
        <w:t>Looper</w:t>
      </w:r>
      <w:r w:rsidRPr="009E2233">
        <w:rPr>
          <w:rFonts w:ascii="Times New Roman" w:hAnsi="Times New Roman" w:hint="eastAsia"/>
          <w:szCs w:val="20"/>
        </w:rPr>
        <w:t>对象。</w:t>
      </w:r>
    </w:p>
    <w:p w14:paraId="10B6BDC4" w14:textId="21B15BEC" w:rsidR="00EB0C77" w:rsidRPr="009E2233" w:rsidRDefault="00EB0C77" w:rsidP="00EB0C77">
      <w:pPr>
        <w:rPr>
          <w:rFonts w:ascii="Times New Roman" w:hAnsi="Times New Roman"/>
          <w:szCs w:val="20"/>
        </w:rPr>
      </w:pPr>
      <w:r w:rsidRPr="009E2233">
        <w:rPr>
          <w:rFonts w:ascii="Times New Roman" w:hAnsi="Times New Roman" w:hint="eastAsia"/>
          <w:szCs w:val="20"/>
        </w:rPr>
        <w:t>一个线程可以存在，也可以不存在一个消息队列和一个消息循环，工作线程默认是没有消息循环和消息队列的，如果想让工作线程具有消息队列和消息循环，需要在线程中首</w:t>
      </w:r>
      <w:r w:rsidRPr="009E2233">
        <w:rPr>
          <w:rFonts w:ascii="Times New Roman" w:hAnsi="Times New Roman" w:hint="eastAsia"/>
          <w:szCs w:val="20"/>
        </w:rPr>
        <w:lastRenderedPageBreak/>
        <w:t>先调用</w:t>
      </w:r>
      <w:r w:rsidRPr="009E2233">
        <w:rPr>
          <w:rFonts w:ascii="Times New Roman" w:hAnsi="Times New Roman"/>
          <w:szCs w:val="20"/>
        </w:rPr>
        <w:t>Looper.prepare()</w:t>
      </w:r>
      <w:r w:rsidRPr="009E2233">
        <w:rPr>
          <w:rFonts w:ascii="Times New Roman" w:hAnsi="Times New Roman" w:hint="eastAsia"/>
          <w:szCs w:val="20"/>
        </w:rPr>
        <w:t>来创建消息队列，然后调用</w:t>
      </w:r>
      <w:r w:rsidRPr="009E2233">
        <w:rPr>
          <w:rFonts w:ascii="Times New Roman" w:hAnsi="Times New Roman"/>
          <w:szCs w:val="20"/>
        </w:rPr>
        <w:t>Looper.loop()</w:t>
      </w:r>
      <w:r w:rsidRPr="009E2233">
        <w:rPr>
          <w:rFonts w:ascii="Times New Roman" w:hAnsi="Times New Roman" w:hint="eastAsia"/>
          <w:szCs w:val="20"/>
        </w:rPr>
        <w:t>进入消息循环，见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_Ref11418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w:t>
      </w:r>
      <w:r w:rsidRPr="009E2233">
        <w:rPr>
          <w:rFonts w:ascii="Times New Roman" w:hAnsi="Times New Roman" w:hint="eastAsia"/>
          <w:szCs w:val="20"/>
        </w:rPr>
        <w:fldChar w:fldCharType="end"/>
      </w:r>
      <w:r w:rsidRPr="009E2233">
        <w:rPr>
          <w:rFonts w:ascii="Times New Roman" w:hAnsi="Times New Roman" w:hint="eastAsia"/>
          <w:szCs w:val="20"/>
        </w:rPr>
        <w:t>。</w:t>
      </w:r>
    </w:p>
    <w:p w14:paraId="13A7EBF3" w14:textId="77777777" w:rsidR="00D2388C" w:rsidRPr="00D2388C" w:rsidRDefault="00D2388C" w:rsidP="00D2388C">
      <w:pPr>
        <w:pStyle w:val="a6"/>
        <w:ind w:left="240" w:right="720" w:firstLine="180"/>
      </w:pPr>
      <w:r w:rsidRPr="00D2388C">
        <w:t>import android.os.Bundle;</w:t>
      </w:r>
    </w:p>
    <w:p w14:paraId="2C13885E" w14:textId="77777777" w:rsidR="00D2388C" w:rsidRPr="00D2388C" w:rsidRDefault="00D2388C" w:rsidP="00D2388C">
      <w:pPr>
        <w:pStyle w:val="a6"/>
        <w:ind w:left="240" w:right="720" w:firstLine="180"/>
      </w:pPr>
      <w:r w:rsidRPr="00D2388C">
        <w:t>import android.os.Handler;</w:t>
      </w:r>
    </w:p>
    <w:p w14:paraId="046355BE" w14:textId="77777777" w:rsidR="00D2388C" w:rsidRPr="00D2388C" w:rsidRDefault="00D2388C" w:rsidP="00D2388C">
      <w:pPr>
        <w:pStyle w:val="a6"/>
        <w:ind w:left="240" w:right="720" w:firstLine="180"/>
      </w:pPr>
      <w:r w:rsidRPr="00D2388C">
        <w:t>import android.os.Looper;</w:t>
      </w:r>
    </w:p>
    <w:p w14:paraId="71DD1A76" w14:textId="77777777" w:rsidR="00D2388C" w:rsidRPr="00D2388C" w:rsidRDefault="00D2388C" w:rsidP="00D2388C">
      <w:pPr>
        <w:pStyle w:val="a6"/>
        <w:ind w:left="240" w:right="720" w:firstLine="180"/>
      </w:pPr>
      <w:r w:rsidRPr="00D2388C">
        <w:t>import android.os.Message;</w:t>
      </w:r>
    </w:p>
    <w:p w14:paraId="4A4D02CC" w14:textId="77777777" w:rsidR="00D2388C" w:rsidRPr="00D2388C" w:rsidRDefault="00D2388C" w:rsidP="00D2388C">
      <w:pPr>
        <w:pStyle w:val="a6"/>
        <w:ind w:left="240" w:right="720" w:firstLine="180"/>
      </w:pPr>
      <w:r w:rsidRPr="00D2388C">
        <w:t>import android.util.Log;</w:t>
      </w:r>
    </w:p>
    <w:p w14:paraId="0771358A" w14:textId="77777777" w:rsidR="00D2388C" w:rsidRPr="00D2388C" w:rsidRDefault="00D2388C" w:rsidP="00D2388C">
      <w:pPr>
        <w:pStyle w:val="a6"/>
        <w:ind w:left="240" w:right="720" w:firstLine="180"/>
      </w:pPr>
      <w:r w:rsidRPr="00D2388C">
        <w:t>import android.view.View;</w:t>
      </w:r>
    </w:p>
    <w:p w14:paraId="1D1F920D" w14:textId="77777777" w:rsidR="00D2388C" w:rsidRPr="00D2388C" w:rsidRDefault="00D2388C" w:rsidP="00D2388C">
      <w:pPr>
        <w:pStyle w:val="a6"/>
        <w:ind w:left="240" w:right="720" w:firstLine="180"/>
      </w:pPr>
      <w:r w:rsidRPr="00D2388C">
        <w:t>import android.view.View.OnClickListener;</w:t>
      </w:r>
    </w:p>
    <w:p w14:paraId="5F32C8EC" w14:textId="77777777" w:rsidR="00D2388C" w:rsidRPr="00D2388C" w:rsidRDefault="00D2388C" w:rsidP="00D2388C">
      <w:pPr>
        <w:pStyle w:val="a6"/>
        <w:ind w:left="240" w:right="720" w:firstLine="180"/>
      </w:pPr>
    </w:p>
    <w:p w14:paraId="3A52FB86" w14:textId="77777777" w:rsidR="00D2388C" w:rsidRPr="00D2388C" w:rsidRDefault="00D2388C" w:rsidP="00D2388C">
      <w:pPr>
        <w:pStyle w:val="a6"/>
        <w:ind w:left="240" w:right="720" w:firstLine="180"/>
      </w:pPr>
      <w:r w:rsidRPr="00D2388C">
        <w:t>import androidx.appcompat.app.AppCompatActivity;</w:t>
      </w:r>
    </w:p>
    <w:p w14:paraId="1C880BD7" w14:textId="77777777" w:rsidR="00D2388C" w:rsidRPr="00D2388C" w:rsidRDefault="00D2388C" w:rsidP="00D2388C">
      <w:pPr>
        <w:pStyle w:val="a6"/>
        <w:ind w:left="240" w:right="720" w:firstLine="180"/>
      </w:pPr>
    </w:p>
    <w:p w14:paraId="2A3AE783" w14:textId="77777777" w:rsidR="00D2388C" w:rsidRPr="00D2388C" w:rsidRDefault="00D2388C" w:rsidP="00D2388C">
      <w:pPr>
        <w:pStyle w:val="a6"/>
        <w:ind w:left="240" w:right="720" w:firstLine="180"/>
      </w:pPr>
      <w:r w:rsidRPr="00D2388C">
        <w:t>import com.example.ch06.R;</w:t>
      </w:r>
    </w:p>
    <w:p w14:paraId="30D04D1B" w14:textId="77777777" w:rsidR="00D2388C" w:rsidRPr="00D2388C" w:rsidRDefault="00D2388C" w:rsidP="00D2388C">
      <w:pPr>
        <w:pStyle w:val="a6"/>
        <w:ind w:left="240" w:right="720" w:firstLine="180"/>
      </w:pPr>
    </w:p>
    <w:p w14:paraId="422AC758" w14:textId="77777777" w:rsidR="00D2388C" w:rsidRPr="00D2388C" w:rsidRDefault="00D2388C" w:rsidP="00D2388C">
      <w:pPr>
        <w:pStyle w:val="a6"/>
        <w:ind w:left="240" w:right="720" w:firstLine="180"/>
      </w:pPr>
      <w:r w:rsidRPr="00D2388C">
        <w:t>public class LooperThreadActivity extends AppCompatActivity {</w:t>
      </w:r>
    </w:p>
    <w:p w14:paraId="7DB3888F" w14:textId="77777777" w:rsidR="00D2388C" w:rsidRPr="00D2388C" w:rsidRDefault="00D2388C" w:rsidP="00D2388C">
      <w:pPr>
        <w:pStyle w:val="a6"/>
        <w:ind w:left="240" w:right="720" w:firstLine="180"/>
      </w:pPr>
      <w:r w:rsidRPr="00D2388C">
        <w:t xml:space="preserve">    private final int MSG_HELLO = 0;</w:t>
      </w:r>
    </w:p>
    <w:p w14:paraId="6B8AD6D3" w14:textId="77777777" w:rsidR="00D2388C" w:rsidRPr="00D2388C" w:rsidRDefault="00D2388C" w:rsidP="00D2388C">
      <w:pPr>
        <w:pStyle w:val="a6"/>
        <w:ind w:left="240" w:right="720" w:firstLine="180"/>
      </w:pPr>
      <w:r w:rsidRPr="00D2388C">
        <w:t xml:space="preserve">    private Handler mHandler;</w:t>
      </w:r>
    </w:p>
    <w:p w14:paraId="486046AD" w14:textId="77777777" w:rsidR="00D2388C" w:rsidRPr="00D2388C" w:rsidRDefault="00D2388C" w:rsidP="00D2388C">
      <w:pPr>
        <w:pStyle w:val="a6"/>
        <w:ind w:left="240" w:right="720" w:firstLine="180"/>
      </w:pPr>
    </w:p>
    <w:p w14:paraId="30843596" w14:textId="77777777" w:rsidR="00D2388C" w:rsidRPr="00D2388C" w:rsidRDefault="00D2388C" w:rsidP="00D2388C">
      <w:pPr>
        <w:pStyle w:val="a6"/>
        <w:ind w:left="240" w:right="720" w:firstLine="180"/>
      </w:pPr>
      <w:r w:rsidRPr="00D2388C">
        <w:t xml:space="preserve">    @Override</w:t>
      </w:r>
    </w:p>
    <w:p w14:paraId="5B08940E" w14:textId="77777777" w:rsidR="00D2388C" w:rsidRPr="00D2388C" w:rsidRDefault="00D2388C" w:rsidP="00D2388C">
      <w:pPr>
        <w:pStyle w:val="a6"/>
        <w:ind w:left="240" w:right="720" w:firstLine="180"/>
      </w:pPr>
      <w:r w:rsidRPr="00D2388C">
        <w:t xml:space="preserve">    public void onCreate(Bundle savedInstanceState) {</w:t>
      </w:r>
    </w:p>
    <w:p w14:paraId="7324D1BF" w14:textId="77777777" w:rsidR="00D2388C" w:rsidRPr="00D2388C" w:rsidRDefault="00D2388C" w:rsidP="00D2388C">
      <w:pPr>
        <w:pStyle w:val="a6"/>
        <w:ind w:left="240" w:right="720" w:firstLine="180"/>
      </w:pPr>
      <w:r w:rsidRPr="00D2388C">
        <w:t xml:space="preserve">        super.onCreate(savedInstanceState);</w:t>
      </w:r>
    </w:p>
    <w:p w14:paraId="668F8578" w14:textId="77777777" w:rsidR="00D2388C" w:rsidRPr="00D2388C" w:rsidRDefault="00D2388C" w:rsidP="00D2388C">
      <w:pPr>
        <w:pStyle w:val="a6"/>
        <w:ind w:left="240" w:right="720" w:firstLine="180"/>
      </w:pPr>
      <w:r w:rsidRPr="00D2388C">
        <w:t xml:space="preserve">        setContentView(R.layout.c06_handler_test03);</w:t>
      </w:r>
    </w:p>
    <w:p w14:paraId="2B003AD1" w14:textId="77777777" w:rsidR="00D2388C" w:rsidRPr="00D2388C" w:rsidRDefault="00D2388C" w:rsidP="00D2388C">
      <w:pPr>
        <w:pStyle w:val="a6"/>
        <w:ind w:left="240" w:right="720" w:firstLine="180"/>
      </w:pPr>
      <w:r w:rsidRPr="00D2388C">
        <w:rPr>
          <w:rFonts w:hint="eastAsia"/>
        </w:rPr>
        <w:t xml:space="preserve">        new CustomThread().start();// </w:t>
      </w:r>
      <w:r w:rsidRPr="00D2388C">
        <w:rPr>
          <w:rFonts w:hint="eastAsia"/>
        </w:rPr>
        <w:t>新建并启动</w:t>
      </w:r>
      <w:r w:rsidRPr="00D2388C">
        <w:rPr>
          <w:rFonts w:hint="eastAsia"/>
        </w:rPr>
        <w:t>CustomThread</w:t>
      </w:r>
      <w:r w:rsidRPr="00D2388C">
        <w:rPr>
          <w:rFonts w:hint="eastAsia"/>
        </w:rPr>
        <w:t>实例</w:t>
      </w:r>
    </w:p>
    <w:p w14:paraId="42DD1ED2" w14:textId="77777777" w:rsidR="00D2388C" w:rsidRPr="00D2388C" w:rsidRDefault="00D2388C" w:rsidP="00D2388C">
      <w:pPr>
        <w:pStyle w:val="a6"/>
        <w:ind w:left="240" w:right="720" w:firstLine="180"/>
      </w:pPr>
    </w:p>
    <w:p w14:paraId="37F42F4A" w14:textId="77777777" w:rsidR="00D2388C" w:rsidRPr="00D2388C" w:rsidRDefault="00D2388C" w:rsidP="00D2388C">
      <w:pPr>
        <w:pStyle w:val="a6"/>
        <w:ind w:left="240" w:right="720" w:firstLine="180"/>
      </w:pPr>
      <w:r w:rsidRPr="00D2388C">
        <w:t xml:space="preserve">        findViewById(R.id.send_btn).setOnClickListener(new OnClickListener() {</w:t>
      </w:r>
    </w:p>
    <w:p w14:paraId="2DC6EAEC" w14:textId="77777777" w:rsidR="00D2388C" w:rsidRPr="00D2388C" w:rsidRDefault="00D2388C" w:rsidP="00D2388C">
      <w:pPr>
        <w:pStyle w:val="a6"/>
        <w:ind w:left="240" w:right="720" w:firstLine="180"/>
      </w:pPr>
    </w:p>
    <w:p w14:paraId="432F2CB0" w14:textId="77777777" w:rsidR="00D2388C" w:rsidRPr="00D2388C" w:rsidRDefault="00D2388C" w:rsidP="00D2388C">
      <w:pPr>
        <w:pStyle w:val="a6"/>
        <w:ind w:left="240" w:right="720" w:firstLine="180"/>
      </w:pPr>
      <w:r w:rsidRPr="00D2388C">
        <w:t xml:space="preserve">            @Override</w:t>
      </w:r>
    </w:p>
    <w:p w14:paraId="03D22452" w14:textId="77777777" w:rsidR="00D2388C" w:rsidRPr="00D2388C" w:rsidRDefault="00D2388C" w:rsidP="00D2388C">
      <w:pPr>
        <w:pStyle w:val="a6"/>
        <w:ind w:left="240" w:right="720" w:firstLine="180"/>
      </w:pPr>
      <w:r w:rsidRPr="00D2388C">
        <w:rPr>
          <w:rFonts w:hint="eastAsia"/>
        </w:rPr>
        <w:t xml:space="preserve">            public void onClick(View v) {// </w:t>
      </w:r>
      <w:r w:rsidRPr="00D2388C">
        <w:rPr>
          <w:rFonts w:hint="eastAsia"/>
        </w:rPr>
        <w:t>点击界面时发送消息</w:t>
      </w:r>
    </w:p>
    <w:p w14:paraId="2FC82319" w14:textId="77777777" w:rsidR="00D2388C" w:rsidRPr="00D2388C" w:rsidRDefault="00D2388C" w:rsidP="00D2388C">
      <w:pPr>
        <w:pStyle w:val="a6"/>
        <w:ind w:left="240" w:right="720" w:firstLine="180"/>
      </w:pPr>
      <w:r w:rsidRPr="00D2388C">
        <w:t xml:space="preserve">                String str = "hello";</w:t>
      </w:r>
    </w:p>
    <w:p w14:paraId="2BF75099" w14:textId="77777777" w:rsidR="00D2388C" w:rsidRPr="00D2388C" w:rsidRDefault="00D2388C" w:rsidP="00D2388C">
      <w:pPr>
        <w:pStyle w:val="a6"/>
        <w:ind w:left="240" w:right="720" w:firstLine="180"/>
      </w:pPr>
      <w:r w:rsidRPr="00D2388C">
        <w:t xml:space="preserve">                Log.d("Test", "MainThread is ready to send msg:" + str);</w:t>
      </w:r>
    </w:p>
    <w:p w14:paraId="49DBC13E" w14:textId="77777777" w:rsidR="00D2388C" w:rsidRPr="00D2388C" w:rsidRDefault="00D2388C" w:rsidP="00D2388C">
      <w:pPr>
        <w:pStyle w:val="a6"/>
        <w:ind w:left="240" w:right="720" w:firstLine="180"/>
      </w:pPr>
      <w:r w:rsidRPr="00D2388C">
        <w:rPr>
          <w:rFonts w:hint="eastAsia"/>
        </w:rPr>
        <w:lastRenderedPageBreak/>
        <w:t xml:space="preserve">                mHandler.obtainMessage(MSG_HELLO, str).sendToTarget();// </w:t>
      </w:r>
      <w:r w:rsidRPr="00D2388C">
        <w:rPr>
          <w:rFonts w:hint="eastAsia"/>
        </w:rPr>
        <w:t>发送消息到</w:t>
      </w:r>
      <w:r w:rsidRPr="00D2388C">
        <w:rPr>
          <w:rFonts w:hint="eastAsia"/>
        </w:rPr>
        <w:t>CustomThread</w:t>
      </w:r>
      <w:r w:rsidRPr="00D2388C">
        <w:rPr>
          <w:rFonts w:hint="eastAsia"/>
        </w:rPr>
        <w:t>实例</w:t>
      </w:r>
    </w:p>
    <w:p w14:paraId="0E914231" w14:textId="77777777" w:rsidR="00D2388C" w:rsidRPr="00D2388C" w:rsidRDefault="00D2388C" w:rsidP="00D2388C">
      <w:pPr>
        <w:pStyle w:val="a6"/>
        <w:ind w:left="240" w:right="720" w:firstLine="180"/>
      </w:pPr>
    </w:p>
    <w:p w14:paraId="75A4FD08" w14:textId="77777777" w:rsidR="00D2388C" w:rsidRPr="00D2388C" w:rsidRDefault="00D2388C" w:rsidP="00D2388C">
      <w:pPr>
        <w:pStyle w:val="a6"/>
        <w:ind w:left="240" w:right="720" w:firstLine="180"/>
      </w:pPr>
      <w:r w:rsidRPr="00D2388C">
        <w:t xml:space="preserve">            }</w:t>
      </w:r>
    </w:p>
    <w:p w14:paraId="558C14B1" w14:textId="77777777" w:rsidR="00D2388C" w:rsidRPr="00D2388C" w:rsidRDefault="00D2388C" w:rsidP="00D2388C">
      <w:pPr>
        <w:pStyle w:val="a6"/>
        <w:ind w:left="240" w:right="720" w:firstLine="180"/>
      </w:pPr>
      <w:r w:rsidRPr="00D2388C">
        <w:t xml:space="preserve">        });</w:t>
      </w:r>
    </w:p>
    <w:p w14:paraId="7A029CA5" w14:textId="77777777" w:rsidR="00D2388C" w:rsidRPr="00D2388C" w:rsidRDefault="00D2388C" w:rsidP="00D2388C">
      <w:pPr>
        <w:pStyle w:val="a6"/>
        <w:ind w:left="240" w:right="720" w:firstLine="180"/>
      </w:pPr>
    </w:p>
    <w:p w14:paraId="514057AF" w14:textId="77777777" w:rsidR="00D2388C" w:rsidRPr="00D2388C" w:rsidRDefault="00D2388C" w:rsidP="00D2388C">
      <w:pPr>
        <w:pStyle w:val="a6"/>
        <w:ind w:left="240" w:right="720" w:firstLine="180"/>
      </w:pPr>
      <w:r w:rsidRPr="00D2388C">
        <w:t xml:space="preserve">    }</w:t>
      </w:r>
    </w:p>
    <w:p w14:paraId="2C70A439" w14:textId="77777777" w:rsidR="00D2388C" w:rsidRPr="00D2388C" w:rsidRDefault="00D2388C" w:rsidP="00D2388C">
      <w:pPr>
        <w:pStyle w:val="a6"/>
        <w:ind w:left="240" w:right="720" w:firstLine="180"/>
      </w:pPr>
    </w:p>
    <w:p w14:paraId="7858FBC4" w14:textId="77777777" w:rsidR="00D2388C" w:rsidRPr="00D2388C" w:rsidRDefault="00D2388C" w:rsidP="00D2388C">
      <w:pPr>
        <w:pStyle w:val="a6"/>
        <w:ind w:left="240" w:right="720" w:firstLine="180"/>
      </w:pPr>
      <w:r w:rsidRPr="00D2388C">
        <w:t xml:space="preserve">    class CustomThread extends Thread {</w:t>
      </w:r>
    </w:p>
    <w:p w14:paraId="08BF7EF9" w14:textId="77777777" w:rsidR="00D2388C" w:rsidRPr="00D2388C" w:rsidRDefault="00D2388C" w:rsidP="00D2388C">
      <w:pPr>
        <w:pStyle w:val="a6"/>
        <w:ind w:left="240" w:right="720" w:firstLine="180"/>
      </w:pPr>
      <w:r w:rsidRPr="00D2388C">
        <w:t xml:space="preserve">        @Override</w:t>
      </w:r>
    </w:p>
    <w:p w14:paraId="3576D82C" w14:textId="77777777" w:rsidR="00D2388C" w:rsidRPr="00D2388C" w:rsidRDefault="00D2388C" w:rsidP="00D2388C">
      <w:pPr>
        <w:pStyle w:val="a6"/>
        <w:ind w:left="240" w:right="720" w:firstLine="180"/>
      </w:pPr>
      <w:r w:rsidRPr="00D2388C">
        <w:t xml:space="preserve">        public void run() {</w:t>
      </w:r>
    </w:p>
    <w:p w14:paraId="2B4FCEED" w14:textId="77777777" w:rsidR="00D2388C" w:rsidRPr="00D2388C" w:rsidRDefault="00D2388C" w:rsidP="00D2388C">
      <w:pPr>
        <w:pStyle w:val="a6"/>
        <w:ind w:left="240" w:right="720" w:firstLine="180"/>
      </w:pPr>
      <w:r w:rsidRPr="00D2388C">
        <w:rPr>
          <w:rFonts w:hint="eastAsia"/>
        </w:rPr>
        <w:t xml:space="preserve">            // </w:t>
      </w:r>
      <w:r w:rsidRPr="00D2388C">
        <w:rPr>
          <w:rFonts w:hint="eastAsia"/>
        </w:rPr>
        <w:t>建立消息循环的步骤</w:t>
      </w:r>
    </w:p>
    <w:p w14:paraId="2FC223C1" w14:textId="77777777" w:rsidR="00D2388C" w:rsidRPr="00D2388C" w:rsidRDefault="00D2388C" w:rsidP="00D2388C">
      <w:pPr>
        <w:pStyle w:val="a6"/>
        <w:ind w:left="240" w:right="720" w:firstLine="180"/>
      </w:pPr>
      <w:r w:rsidRPr="00D2388C">
        <w:rPr>
          <w:rFonts w:hint="eastAsia"/>
        </w:rPr>
        <w:t xml:space="preserve">            Looper.prepare();// 1</w:t>
      </w:r>
      <w:r w:rsidRPr="00D2388C">
        <w:rPr>
          <w:rFonts w:hint="eastAsia"/>
        </w:rPr>
        <w:t>、初始化</w:t>
      </w:r>
      <w:r w:rsidRPr="00D2388C">
        <w:rPr>
          <w:rFonts w:hint="eastAsia"/>
        </w:rPr>
        <w:t>Looper</w:t>
      </w:r>
    </w:p>
    <w:p w14:paraId="45E26BCB" w14:textId="77777777" w:rsidR="00D2388C" w:rsidRPr="00D2388C" w:rsidRDefault="00D2388C" w:rsidP="00D2388C">
      <w:pPr>
        <w:pStyle w:val="a6"/>
        <w:ind w:left="240" w:right="720" w:firstLine="180"/>
      </w:pPr>
      <w:r w:rsidRPr="00D2388C">
        <w:rPr>
          <w:rFonts w:hint="eastAsia"/>
        </w:rPr>
        <w:t xml:space="preserve">            mHandler = new Handler() {// 2</w:t>
      </w:r>
      <w:r w:rsidRPr="00D2388C">
        <w:rPr>
          <w:rFonts w:hint="eastAsia"/>
        </w:rPr>
        <w:t>、绑定</w:t>
      </w:r>
      <w:r w:rsidRPr="00D2388C">
        <w:rPr>
          <w:rFonts w:hint="eastAsia"/>
        </w:rPr>
        <w:t>handler</w:t>
      </w:r>
      <w:r w:rsidRPr="00D2388C">
        <w:rPr>
          <w:rFonts w:hint="eastAsia"/>
        </w:rPr>
        <w:t>到</w:t>
      </w:r>
      <w:r w:rsidRPr="00D2388C">
        <w:rPr>
          <w:rFonts w:hint="eastAsia"/>
        </w:rPr>
        <w:t>CustomThread</w:t>
      </w:r>
      <w:r w:rsidRPr="00D2388C">
        <w:rPr>
          <w:rFonts w:hint="eastAsia"/>
        </w:rPr>
        <w:t>实例的</w:t>
      </w:r>
      <w:r w:rsidRPr="00D2388C">
        <w:rPr>
          <w:rFonts w:hint="eastAsia"/>
        </w:rPr>
        <w:t>Looper</w:t>
      </w:r>
      <w:r w:rsidRPr="00D2388C">
        <w:rPr>
          <w:rFonts w:hint="eastAsia"/>
        </w:rPr>
        <w:t>对象</w:t>
      </w:r>
    </w:p>
    <w:p w14:paraId="1A4E2BEE" w14:textId="77777777" w:rsidR="00D2388C" w:rsidRPr="00D2388C" w:rsidRDefault="00D2388C" w:rsidP="00D2388C">
      <w:pPr>
        <w:pStyle w:val="a6"/>
        <w:ind w:left="240" w:right="720" w:firstLine="180"/>
      </w:pPr>
      <w:r w:rsidRPr="00D2388C">
        <w:rPr>
          <w:rFonts w:hint="eastAsia"/>
        </w:rPr>
        <w:t xml:space="preserve">                public void handleMessage(Message msg) {// 3</w:t>
      </w:r>
      <w:r w:rsidRPr="00D2388C">
        <w:rPr>
          <w:rFonts w:hint="eastAsia"/>
        </w:rPr>
        <w:t>、定义处理消息的方法</w:t>
      </w:r>
    </w:p>
    <w:p w14:paraId="43F8137D" w14:textId="77777777" w:rsidR="00D2388C" w:rsidRPr="00D2388C" w:rsidRDefault="00D2388C" w:rsidP="00D2388C">
      <w:pPr>
        <w:pStyle w:val="a6"/>
        <w:ind w:left="240" w:right="720" w:firstLine="180"/>
      </w:pPr>
      <w:r w:rsidRPr="00D2388C">
        <w:t xml:space="preserve">                    switch (msg.what) {</w:t>
      </w:r>
    </w:p>
    <w:p w14:paraId="1F108DEF" w14:textId="77777777" w:rsidR="00D2388C" w:rsidRPr="00D2388C" w:rsidRDefault="00D2388C" w:rsidP="00D2388C">
      <w:pPr>
        <w:pStyle w:val="a6"/>
        <w:ind w:left="240" w:right="720" w:firstLine="180"/>
      </w:pPr>
      <w:r w:rsidRPr="00D2388C">
        <w:t xml:space="preserve">                        case MSG_HELLO:</w:t>
      </w:r>
    </w:p>
    <w:p w14:paraId="5921D666" w14:textId="77777777" w:rsidR="00D2388C" w:rsidRPr="00D2388C" w:rsidRDefault="00D2388C" w:rsidP="00D2388C">
      <w:pPr>
        <w:pStyle w:val="a6"/>
        <w:ind w:left="240" w:right="720" w:firstLine="180"/>
      </w:pPr>
      <w:r w:rsidRPr="00D2388C">
        <w:t xml:space="preserve">                            Log.d("Test", "CustomThread receive msg:"</w:t>
      </w:r>
    </w:p>
    <w:p w14:paraId="022AF953" w14:textId="77777777" w:rsidR="00D2388C" w:rsidRPr="00D2388C" w:rsidRDefault="00D2388C" w:rsidP="00D2388C">
      <w:pPr>
        <w:pStyle w:val="a6"/>
        <w:ind w:left="240" w:right="720" w:firstLine="180"/>
      </w:pPr>
      <w:r w:rsidRPr="00D2388C">
        <w:t xml:space="preserve">                                    + (String) msg.obj);</w:t>
      </w:r>
    </w:p>
    <w:p w14:paraId="45AB98B4" w14:textId="77777777" w:rsidR="00D2388C" w:rsidRPr="00D2388C" w:rsidRDefault="00D2388C" w:rsidP="00D2388C">
      <w:pPr>
        <w:pStyle w:val="a6"/>
        <w:ind w:left="240" w:right="720" w:firstLine="180"/>
      </w:pPr>
      <w:r w:rsidRPr="00D2388C">
        <w:t xml:space="preserve">                    }</w:t>
      </w:r>
    </w:p>
    <w:p w14:paraId="630E0A08" w14:textId="77777777" w:rsidR="00D2388C" w:rsidRPr="00D2388C" w:rsidRDefault="00D2388C" w:rsidP="00D2388C">
      <w:pPr>
        <w:pStyle w:val="a6"/>
        <w:ind w:left="240" w:right="720" w:firstLine="180"/>
      </w:pPr>
      <w:r w:rsidRPr="00D2388C">
        <w:t xml:space="preserve">                }</w:t>
      </w:r>
    </w:p>
    <w:p w14:paraId="2CA3C12E" w14:textId="77777777" w:rsidR="00D2388C" w:rsidRPr="00D2388C" w:rsidRDefault="00D2388C" w:rsidP="00D2388C">
      <w:pPr>
        <w:pStyle w:val="a6"/>
        <w:ind w:left="240" w:right="720" w:firstLine="180"/>
      </w:pPr>
      <w:r w:rsidRPr="00D2388C">
        <w:t xml:space="preserve">            };</w:t>
      </w:r>
    </w:p>
    <w:p w14:paraId="2136C73F" w14:textId="77777777" w:rsidR="00D2388C" w:rsidRPr="00D2388C" w:rsidRDefault="00D2388C" w:rsidP="00D2388C">
      <w:pPr>
        <w:pStyle w:val="a6"/>
        <w:ind w:left="240" w:right="720" w:firstLine="180"/>
      </w:pPr>
      <w:r w:rsidRPr="00D2388C">
        <w:rPr>
          <w:rFonts w:hint="eastAsia"/>
        </w:rPr>
        <w:t xml:space="preserve">            Looper.loop();// 4</w:t>
      </w:r>
      <w:r w:rsidRPr="00D2388C">
        <w:rPr>
          <w:rFonts w:hint="eastAsia"/>
        </w:rPr>
        <w:t>、启动消息循环</w:t>
      </w:r>
    </w:p>
    <w:p w14:paraId="4D8684F1" w14:textId="77777777" w:rsidR="00D2388C" w:rsidRPr="00D2388C" w:rsidRDefault="00D2388C" w:rsidP="00D2388C">
      <w:pPr>
        <w:pStyle w:val="a6"/>
        <w:ind w:left="240" w:right="720" w:firstLine="180"/>
      </w:pPr>
      <w:r w:rsidRPr="00D2388C">
        <w:t xml:space="preserve">        }</w:t>
      </w:r>
    </w:p>
    <w:p w14:paraId="3CA6EF36" w14:textId="77777777" w:rsidR="00D2388C" w:rsidRPr="00D2388C" w:rsidRDefault="00D2388C" w:rsidP="00D2388C">
      <w:pPr>
        <w:pStyle w:val="a6"/>
        <w:ind w:left="240" w:right="720" w:firstLine="180"/>
      </w:pPr>
      <w:r w:rsidRPr="00D2388C">
        <w:t xml:space="preserve">    }</w:t>
      </w:r>
    </w:p>
    <w:p w14:paraId="49AAD90F" w14:textId="6B33C667" w:rsidR="00EB0C77" w:rsidRPr="009E2233" w:rsidRDefault="00D2388C" w:rsidP="00D2388C">
      <w:pPr>
        <w:pStyle w:val="a6"/>
        <w:ind w:left="240" w:right="720" w:firstLine="180"/>
      </w:pPr>
      <w:r w:rsidRPr="00D2388C">
        <w:t>}</w:t>
      </w:r>
    </w:p>
    <w:p w14:paraId="6F1A9AF7" w14:textId="1B454869" w:rsidR="009B0237" w:rsidRPr="009B0237" w:rsidRDefault="00C41BD8" w:rsidP="00C41BD8">
      <w:pPr>
        <w:pStyle w:val="a5"/>
        <w:ind w:firstLine="361"/>
        <w:rPr>
          <w:szCs w:val="21"/>
        </w:rPr>
      </w:pPr>
      <w:bookmarkStart w:id="10" w:name="_Ref11418"/>
      <w:bookmarkStart w:id="11" w:name="_Ref11931"/>
      <w:bookmarkStart w:id="12" w:name="_Toc476667938"/>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w:t>
      </w:r>
      <w:r w:rsidR="009C2BDC">
        <w:fldChar w:fldCharType="end"/>
      </w:r>
      <w:bookmarkEnd w:id="10"/>
      <w:r w:rsidR="009B0237" w:rsidRPr="009E2233">
        <w:rPr>
          <w:rFonts w:hint="eastAsia"/>
        </w:rPr>
        <w:t xml:space="preserve"> </w:t>
      </w:r>
      <w:r w:rsidR="009B0237" w:rsidRPr="009E2233">
        <w:t>CustomThread</w:t>
      </w:r>
      <w:bookmarkEnd w:id="11"/>
      <w:bookmarkEnd w:id="12"/>
      <w:r w:rsidR="009B0237">
        <w:rPr>
          <w:rFonts w:hint="eastAsia"/>
        </w:rPr>
        <w:t>.java</w:t>
      </w:r>
    </w:p>
    <w:p w14:paraId="3A55F8B4" w14:textId="71918A6E" w:rsidR="00EB0C77" w:rsidRDefault="00EB0C77" w:rsidP="00EB0C77">
      <w:pPr>
        <w:rPr>
          <w:rFonts w:ascii="Times New Roman" w:hAnsi="Times New Roman"/>
          <w:szCs w:val="20"/>
        </w:rPr>
      </w:pPr>
      <w:r w:rsidRPr="009E2233">
        <w:rPr>
          <w:rFonts w:ascii="Times New Roman" w:hAnsi="Times New Roman" w:hint="eastAsia"/>
          <w:szCs w:val="20"/>
        </w:rPr>
        <w:t>通过</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_Ref11418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w:t>
      </w:r>
      <w:r w:rsidRPr="009E2233">
        <w:rPr>
          <w:rFonts w:ascii="Times New Roman" w:hAnsi="Times New Roman" w:hint="eastAsia"/>
          <w:szCs w:val="20"/>
        </w:rPr>
        <w:fldChar w:fldCharType="end"/>
      </w:r>
      <w:r w:rsidRPr="009E2233">
        <w:rPr>
          <w:rFonts w:ascii="Times New Roman" w:hAnsi="Times New Roman" w:hint="eastAsia"/>
          <w:szCs w:val="20"/>
        </w:rPr>
        <w:t>的设置，工作线程</w:t>
      </w:r>
      <w:r w:rsidRPr="009E2233">
        <w:rPr>
          <w:rFonts w:ascii="Times New Roman" w:hAnsi="Times New Roman"/>
          <w:szCs w:val="20"/>
        </w:rPr>
        <w:t>CustomThread</w:t>
      </w:r>
      <w:r w:rsidRPr="009E2233">
        <w:rPr>
          <w:rFonts w:ascii="Times New Roman" w:hAnsi="Times New Roman" w:hint="eastAsia"/>
          <w:szCs w:val="20"/>
        </w:rPr>
        <w:t>就具有了消息队列和消息循环的处理机制了，可以在</w:t>
      </w:r>
      <w:r w:rsidRPr="009E2233">
        <w:rPr>
          <w:rFonts w:ascii="Times New Roman" w:hAnsi="Times New Roman"/>
          <w:szCs w:val="20"/>
        </w:rPr>
        <w:t>Handler</w:t>
      </w:r>
      <w:r w:rsidRPr="009E2233">
        <w:rPr>
          <w:rFonts w:ascii="Times New Roman" w:hAnsi="Times New Roman" w:hint="eastAsia"/>
          <w:szCs w:val="20"/>
        </w:rPr>
        <w:t>中进行消息处理。代码中定义的</w:t>
      </w:r>
      <w:r w:rsidRPr="009E2233">
        <w:rPr>
          <w:rFonts w:ascii="Times New Roman" w:hAnsi="Times New Roman"/>
          <w:szCs w:val="20"/>
        </w:rPr>
        <w:t>Handler</w:t>
      </w:r>
      <w:r w:rsidRPr="009E2233">
        <w:rPr>
          <w:rFonts w:ascii="Times New Roman" w:hAnsi="Times New Roman" w:hint="eastAsia"/>
          <w:szCs w:val="20"/>
        </w:rPr>
        <w:t>对象，其作用是把消息加入特定的消息队列中，并分发和处理该消息队列中的消息。</w:t>
      </w:r>
    </w:p>
    <w:p w14:paraId="6B5FA762" w14:textId="77777777" w:rsidR="009C2BDC" w:rsidRPr="009C2BDC" w:rsidRDefault="009C2BDC" w:rsidP="009C2BDC">
      <w:pPr>
        <w:pStyle w:val="a6"/>
        <w:ind w:left="240" w:right="720" w:firstLine="180"/>
      </w:pPr>
      <w:r w:rsidRPr="009C2BDC">
        <w:t>2022-03-24 11:22:21.536 7370-7370/com.example.ch06 D/Test: MainThread is ready to send msg:hello</w:t>
      </w:r>
    </w:p>
    <w:p w14:paraId="7E2671BB" w14:textId="4FA5491F" w:rsidR="009C2BDC" w:rsidRPr="009E2233" w:rsidRDefault="009C2BDC" w:rsidP="009C2BDC">
      <w:pPr>
        <w:pStyle w:val="a6"/>
        <w:ind w:left="240" w:right="720" w:firstLine="180"/>
      </w:pPr>
      <w:r w:rsidRPr="009C2BDC">
        <w:lastRenderedPageBreak/>
        <w:t>2022-03-24 11:22:21.536 7370-7495/com.example.ch06 D/Test: CustomThread receive msg:hello</w:t>
      </w:r>
    </w:p>
    <w:p w14:paraId="0F7E304B" w14:textId="1F023C74" w:rsidR="009C2BDC" w:rsidRDefault="009C2BDC" w:rsidP="009C2BDC">
      <w:pPr>
        <w:pStyle w:val="a5"/>
        <w:ind w:firstLine="361"/>
        <w:rPr>
          <w:rFonts w:ascii="Times New Roman" w:hAnsi="Times New Roman"/>
          <w:szCs w:val="20"/>
        </w:rPr>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37D55">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sidR="00937D55">
        <w:rPr>
          <w:noProof/>
        </w:rPr>
        <w:t>2</w:t>
      </w:r>
      <w:r>
        <w:fldChar w:fldCharType="end"/>
      </w:r>
      <w:r>
        <w:t xml:space="preserve"> </w:t>
      </w:r>
      <w:r>
        <w:rPr>
          <w:rFonts w:hint="eastAsia"/>
        </w:rPr>
        <w:t>日志输出</w:t>
      </w:r>
    </w:p>
    <w:p w14:paraId="0FFF1239" w14:textId="261B29A5" w:rsidR="007D461A" w:rsidRDefault="00EB0C77" w:rsidP="001D232D">
      <w:pPr>
        <w:rPr>
          <w:rFonts w:ascii="Times New Roman" w:hAnsi="Times New Roman"/>
          <w:szCs w:val="20"/>
        </w:rPr>
      </w:pPr>
      <w:r w:rsidRPr="009E2233">
        <w:rPr>
          <w:rFonts w:ascii="Times New Roman" w:hAnsi="Times New Roman" w:hint="eastAsia"/>
          <w:szCs w:val="20"/>
        </w:rPr>
        <w:t>每个</w:t>
      </w:r>
      <w:r w:rsidR="0036736E">
        <w:rPr>
          <w:rFonts w:ascii="Times New Roman" w:hAnsi="Times New Roman"/>
          <w:szCs w:val="20"/>
        </w:rPr>
        <w:t>活动</w:t>
      </w:r>
      <w:r w:rsidRPr="009E2233">
        <w:rPr>
          <w:rFonts w:ascii="Times New Roman" w:hAnsi="Times New Roman" w:hint="eastAsia"/>
          <w:szCs w:val="20"/>
        </w:rPr>
        <w:t>是一个</w:t>
      </w:r>
      <w:r w:rsidR="00A83C48">
        <w:rPr>
          <w:rFonts w:ascii="Times New Roman" w:hAnsi="Times New Roman"/>
          <w:szCs w:val="20"/>
        </w:rPr>
        <w:t>界面</w:t>
      </w:r>
      <w:r w:rsidRPr="009E2233">
        <w:rPr>
          <w:rFonts w:ascii="Times New Roman" w:hAnsi="Times New Roman" w:hint="eastAsia"/>
          <w:szCs w:val="20"/>
        </w:rPr>
        <w:t>线程，运行于主线程中。</w:t>
      </w:r>
      <w:r w:rsidR="0036736E">
        <w:rPr>
          <w:rFonts w:ascii="Times New Roman" w:hAnsi="Times New Roman"/>
          <w:szCs w:val="20"/>
        </w:rPr>
        <w:t>安卓</w:t>
      </w:r>
      <w:r w:rsidRPr="009E2233">
        <w:rPr>
          <w:rFonts w:ascii="Times New Roman" w:hAnsi="Times New Roman" w:hint="eastAsia"/>
          <w:szCs w:val="20"/>
        </w:rPr>
        <w:t>系统在启动的时候会为</w:t>
      </w:r>
      <w:r w:rsidR="0036736E">
        <w:rPr>
          <w:rFonts w:ascii="Times New Roman" w:hAnsi="Times New Roman"/>
          <w:szCs w:val="20"/>
        </w:rPr>
        <w:t>活动</w:t>
      </w:r>
      <w:r w:rsidRPr="009E2233">
        <w:rPr>
          <w:rFonts w:ascii="Times New Roman" w:hAnsi="Times New Roman" w:hint="eastAsia"/>
          <w:szCs w:val="20"/>
        </w:rPr>
        <w:t>创建一个消息队列和消息循环。一个</w:t>
      </w:r>
      <w:r w:rsidR="0036736E">
        <w:rPr>
          <w:rFonts w:ascii="Times New Roman" w:hAnsi="Times New Roman"/>
          <w:szCs w:val="20"/>
        </w:rPr>
        <w:t>活动</w:t>
      </w:r>
      <w:r w:rsidRPr="009E2233">
        <w:rPr>
          <w:rFonts w:ascii="Times New Roman" w:hAnsi="Times New Roman" w:hint="eastAsia"/>
          <w:szCs w:val="20"/>
        </w:rPr>
        <w:t>中可以创建多个工作线程或者其他的组件，如果这些线程或者组件把他们的消息放入</w:t>
      </w:r>
      <w:r w:rsidR="0036736E">
        <w:rPr>
          <w:rFonts w:ascii="Times New Roman" w:hAnsi="Times New Roman"/>
          <w:szCs w:val="20"/>
        </w:rPr>
        <w:t>活动</w:t>
      </w:r>
      <w:r w:rsidRPr="009E2233">
        <w:rPr>
          <w:rFonts w:ascii="Times New Roman" w:hAnsi="Times New Roman" w:hint="eastAsia"/>
          <w:szCs w:val="20"/>
        </w:rPr>
        <w:t>的主线程消息队列，那么该消息就会在主线程中处理了。因为主线程一般负责界面的更新操作，并且</w:t>
      </w:r>
      <w:r w:rsidR="0036736E">
        <w:rPr>
          <w:rFonts w:ascii="Times New Roman" w:hAnsi="Times New Roman"/>
          <w:szCs w:val="20"/>
        </w:rPr>
        <w:t>安卓</w:t>
      </w:r>
      <w:r w:rsidRPr="009E2233">
        <w:rPr>
          <w:rFonts w:ascii="Times New Roman" w:hAnsi="Times New Roman" w:hint="eastAsia"/>
          <w:szCs w:val="20"/>
        </w:rPr>
        <w:t>系统中的界面控件都是单线程模式，多线程控制需要程序员实现，也就是非线程安全的，所以这种方式可以很好的实现</w:t>
      </w:r>
      <w:r w:rsidR="0036736E">
        <w:rPr>
          <w:rFonts w:ascii="Times New Roman" w:hAnsi="Times New Roman"/>
          <w:szCs w:val="20"/>
        </w:rPr>
        <w:t>安卓</w:t>
      </w:r>
      <w:r w:rsidRPr="009E2233">
        <w:rPr>
          <w:rFonts w:ascii="Times New Roman" w:hAnsi="Times New Roman" w:hint="eastAsia"/>
          <w:szCs w:val="20"/>
        </w:rPr>
        <w:t>界面更新。在</w:t>
      </w:r>
      <w:r w:rsidR="0036736E">
        <w:rPr>
          <w:rFonts w:ascii="Times New Roman" w:hAnsi="Times New Roman"/>
          <w:szCs w:val="20"/>
        </w:rPr>
        <w:t>安卓</w:t>
      </w:r>
      <w:r w:rsidRPr="009E2233">
        <w:rPr>
          <w:rFonts w:ascii="Times New Roman" w:hAnsi="Times New Roman" w:hint="eastAsia"/>
          <w:szCs w:val="20"/>
        </w:rPr>
        <w:t>系统中这种机制有着广泛的运用</w:t>
      </w:r>
      <w:r w:rsidR="00D67AA5">
        <w:rPr>
          <w:rFonts w:ascii="Times New Roman" w:hAnsi="Times New Roman" w:hint="eastAsia"/>
          <w:szCs w:val="20"/>
        </w:rPr>
        <w:t>，</w:t>
      </w:r>
      <w:r w:rsidRPr="009E2233">
        <w:rPr>
          <w:rFonts w:ascii="Times New Roman" w:hAnsi="Times New Roman" w:hint="eastAsia"/>
          <w:szCs w:val="20"/>
        </w:rPr>
        <w:t>一个工作线程</w:t>
      </w:r>
      <w:r w:rsidR="00520293" w:rsidRPr="009E2233">
        <w:rPr>
          <w:rFonts w:ascii="Times New Roman" w:hAnsi="Times New Roman" w:hint="eastAsia"/>
          <w:szCs w:val="20"/>
        </w:rPr>
        <w:t>是通过</w:t>
      </w:r>
      <w:r w:rsidR="00520293" w:rsidRPr="009E2233">
        <w:rPr>
          <w:rFonts w:ascii="Times New Roman" w:hAnsi="Times New Roman"/>
          <w:szCs w:val="20"/>
        </w:rPr>
        <w:t>Handle</w:t>
      </w:r>
      <w:r w:rsidR="00520293" w:rsidRPr="009E2233">
        <w:rPr>
          <w:rFonts w:ascii="Times New Roman" w:hAnsi="Times New Roman" w:hint="eastAsia"/>
          <w:szCs w:val="20"/>
        </w:rPr>
        <w:t>对象</w:t>
      </w:r>
      <w:r w:rsidRPr="009E2233">
        <w:rPr>
          <w:rFonts w:ascii="Times New Roman" w:hAnsi="Times New Roman" w:hint="eastAsia"/>
          <w:szCs w:val="20"/>
        </w:rPr>
        <w:t>把消息放入主线程的消息队列。只要</w:t>
      </w:r>
      <w:r w:rsidRPr="009E2233">
        <w:rPr>
          <w:rFonts w:ascii="Times New Roman" w:hAnsi="Times New Roman"/>
          <w:szCs w:val="20"/>
        </w:rPr>
        <w:t>Handler</w:t>
      </w:r>
      <w:r w:rsidRPr="009E2233">
        <w:rPr>
          <w:rFonts w:ascii="Times New Roman" w:hAnsi="Times New Roman" w:hint="eastAsia"/>
          <w:szCs w:val="20"/>
        </w:rPr>
        <w:t>对象由主线程的</w:t>
      </w:r>
      <w:r w:rsidRPr="009E2233">
        <w:rPr>
          <w:rFonts w:ascii="Times New Roman" w:hAnsi="Times New Roman"/>
          <w:szCs w:val="20"/>
        </w:rPr>
        <w:t>Looper</w:t>
      </w:r>
      <w:r w:rsidRPr="009E2233">
        <w:rPr>
          <w:rFonts w:ascii="Times New Roman" w:hAnsi="Times New Roman" w:hint="eastAsia"/>
          <w:szCs w:val="20"/>
        </w:rPr>
        <w:t>创建，那么调用</w:t>
      </w:r>
      <w:r w:rsidRPr="009E2233">
        <w:rPr>
          <w:rFonts w:ascii="Times New Roman" w:hAnsi="Times New Roman"/>
          <w:szCs w:val="20"/>
        </w:rPr>
        <w:t>Handler</w:t>
      </w:r>
      <w:r w:rsidRPr="009E2233">
        <w:rPr>
          <w:rFonts w:ascii="Times New Roman" w:hAnsi="Times New Roman" w:hint="eastAsia"/>
          <w:szCs w:val="20"/>
        </w:rPr>
        <w:t>的</w:t>
      </w:r>
      <w:r w:rsidRPr="009E2233">
        <w:rPr>
          <w:rFonts w:ascii="Times New Roman" w:hAnsi="Times New Roman"/>
          <w:szCs w:val="20"/>
        </w:rPr>
        <w:t>sendMessage</w:t>
      </w:r>
      <w:r w:rsidR="00E065DC">
        <w:rPr>
          <w:rFonts w:ascii="Times New Roman" w:hAnsi="Times New Roman"/>
          <w:szCs w:val="20"/>
        </w:rPr>
        <w:t>()</w:t>
      </w:r>
      <w:r w:rsidRPr="009E2233">
        <w:rPr>
          <w:rFonts w:ascii="Times New Roman" w:hAnsi="Times New Roman" w:hint="eastAsia"/>
          <w:szCs w:val="20"/>
        </w:rPr>
        <w:t>等方法，就会把消息放入主线程的消息队列</w:t>
      </w:r>
      <w:r w:rsidR="004546FB">
        <w:rPr>
          <w:rFonts w:ascii="Times New Roman" w:hAnsi="Times New Roman" w:hint="eastAsia"/>
          <w:szCs w:val="20"/>
        </w:rPr>
        <w:t>。</w:t>
      </w:r>
      <w:r w:rsidRPr="009E2233">
        <w:rPr>
          <w:rFonts w:ascii="Times New Roman" w:hAnsi="Times New Roman" w:hint="eastAsia"/>
          <w:szCs w:val="20"/>
        </w:rPr>
        <w:t>在主线程中调用</w:t>
      </w:r>
      <w:r w:rsidRPr="009E2233">
        <w:rPr>
          <w:rFonts w:ascii="Times New Roman" w:hAnsi="Times New Roman"/>
          <w:szCs w:val="20"/>
        </w:rPr>
        <w:t>Handle</w:t>
      </w:r>
      <w:r w:rsidRPr="009E2233">
        <w:rPr>
          <w:rFonts w:ascii="Times New Roman" w:hAnsi="Times New Roman" w:hint="eastAsia"/>
          <w:szCs w:val="20"/>
        </w:rPr>
        <w:t>的</w:t>
      </w:r>
      <w:r w:rsidRPr="009E2233">
        <w:rPr>
          <w:rFonts w:ascii="Times New Roman" w:hAnsi="Times New Roman"/>
          <w:szCs w:val="20"/>
        </w:rPr>
        <w:t>handleMessage</w:t>
      </w:r>
      <w:r w:rsidR="00E065DC">
        <w:rPr>
          <w:rFonts w:ascii="Times New Roman" w:hAnsi="Times New Roman"/>
          <w:szCs w:val="20"/>
        </w:rPr>
        <w:t>()</w:t>
      </w:r>
      <w:r w:rsidRPr="009E2233">
        <w:rPr>
          <w:rFonts w:ascii="Times New Roman" w:hAnsi="Times New Roman" w:hint="eastAsia"/>
          <w:szCs w:val="20"/>
        </w:rPr>
        <w:t>方法来处理消息，在这个方法中实现主线程的界面控件的操作，从而实现了工作线程和主线程之间的调度。在</w:t>
      </w:r>
      <w:r w:rsidR="0036736E">
        <w:rPr>
          <w:rFonts w:ascii="Times New Roman" w:hAnsi="Times New Roman" w:hint="eastAsia"/>
          <w:szCs w:val="20"/>
        </w:rPr>
        <w:t>活动</w:t>
      </w:r>
      <w:r w:rsidR="001D75B0" w:rsidRPr="001D75B0">
        <w:rPr>
          <w:rFonts w:ascii="Times New Roman" w:hAnsi="Times New Roman"/>
          <w:szCs w:val="20"/>
        </w:rPr>
        <w:t>LooperThreadActivity</w:t>
      </w:r>
      <w:r w:rsidRPr="009E2233">
        <w:rPr>
          <w:rFonts w:ascii="Times New Roman" w:hAnsi="Times New Roman" w:hint="eastAsia"/>
          <w:szCs w:val="20"/>
        </w:rPr>
        <w:t>中定义了</w:t>
      </w:r>
      <w:r w:rsidRPr="009E2233">
        <w:rPr>
          <w:rFonts w:ascii="Times New Roman" w:hAnsi="Times New Roman" w:hint="eastAsia"/>
          <w:szCs w:val="20"/>
        </w:rPr>
        <w:t>Handler</w:t>
      </w:r>
      <w:r w:rsidRPr="009E2233">
        <w:rPr>
          <w:rFonts w:ascii="Times New Roman" w:hAnsi="Times New Roman" w:hint="eastAsia"/>
          <w:szCs w:val="20"/>
        </w:rPr>
        <w:t>对象</w:t>
      </w:r>
      <w:r w:rsidR="001D75B0" w:rsidRPr="001D75B0">
        <w:rPr>
          <w:rFonts w:ascii="Times New Roman" w:hAnsi="Times New Roman"/>
          <w:szCs w:val="20"/>
        </w:rPr>
        <w:t>mHandler</w:t>
      </w:r>
      <w:r w:rsidRPr="009E2233">
        <w:rPr>
          <w:rFonts w:ascii="Times New Roman" w:hAnsi="Times New Roman" w:hint="eastAsia"/>
          <w:szCs w:val="20"/>
        </w:rPr>
        <w:t>，并定义了一个工作进程</w:t>
      </w:r>
      <w:r w:rsidR="001D232D" w:rsidRPr="001D232D">
        <w:rPr>
          <w:rFonts w:ascii="Times New Roman" w:hAnsi="Times New Roman"/>
          <w:szCs w:val="20"/>
        </w:rPr>
        <w:t>CustomThread</w:t>
      </w:r>
      <w:r w:rsidRPr="009E2233">
        <w:rPr>
          <w:rFonts w:ascii="Times New Roman" w:hAnsi="Times New Roman" w:hint="eastAsia"/>
          <w:szCs w:val="20"/>
        </w:rPr>
        <w:t>，在工作进程中使用对象</w:t>
      </w:r>
      <w:r w:rsidR="001D232D" w:rsidRPr="001D75B0">
        <w:rPr>
          <w:rFonts w:ascii="Times New Roman" w:hAnsi="Times New Roman"/>
          <w:szCs w:val="20"/>
        </w:rPr>
        <w:t>mHandler</w:t>
      </w:r>
      <w:r w:rsidRPr="009E2233">
        <w:rPr>
          <w:rFonts w:ascii="Times New Roman" w:hAnsi="Times New Roman" w:hint="eastAsia"/>
          <w:szCs w:val="20"/>
        </w:rPr>
        <w:t>的</w:t>
      </w:r>
      <w:r w:rsidRPr="009E2233">
        <w:rPr>
          <w:rFonts w:ascii="Times New Roman" w:hAnsi="Times New Roman"/>
          <w:szCs w:val="20"/>
        </w:rPr>
        <w:t>sendMessage</w:t>
      </w:r>
      <w:r w:rsidR="007B0592">
        <w:rPr>
          <w:rFonts w:ascii="Times New Roman" w:hAnsi="Times New Roman"/>
          <w:szCs w:val="20"/>
        </w:rPr>
        <w:t>()</w:t>
      </w:r>
      <w:r w:rsidRPr="009E2233">
        <w:rPr>
          <w:rFonts w:ascii="Times New Roman" w:hAnsi="Times New Roman" w:hint="eastAsia"/>
          <w:szCs w:val="20"/>
        </w:rPr>
        <w:t>发送了一条消息到主线程的消息队列</w:t>
      </w:r>
      <w:r w:rsidR="008018F9">
        <w:rPr>
          <w:rFonts w:ascii="Times New Roman" w:hAnsi="Times New Roman" w:hint="eastAsia"/>
          <w:szCs w:val="20"/>
        </w:rPr>
        <w:t>。</w:t>
      </w:r>
    </w:p>
    <w:p w14:paraId="67C52BBA" w14:textId="77777777" w:rsidR="008018F9" w:rsidRPr="009C2BDC" w:rsidRDefault="008018F9" w:rsidP="008018F9">
      <w:pPr>
        <w:pStyle w:val="a6"/>
        <w:ind w:left="240" w:right="720" w:firstLine="180"/>
      </w:pPr>
      <w:r w:rsidRPr="009C2BDC">
        <w:t>2022-03-24 11:22:21.536 7370-7370/com.example.ch06 D/Test: MainThread is ready to send msg:hello</w:t>
      </w:r>
    </w:p>
    <w:p w14:paraId="122B752F" w14:textId="77777777" w:rsidR="008018F9" w:rsidRPr="009E2233" w:rsidRDefault="008018F9" w:rsidP="008018F9">
      <w:pPr>
        <w:pStyle w:val="a6"/>
        <w:ind w:left="240" w:right="720" w:firstLine="180"/>
      </w:pPr>
      <w:r w:rsidRPr="009C2BDC">
        <w:t>2022-03-24 11:22:21.536 7370-7495/com.example.ch06 D/Test: CustomThread receive msg:hello</w:t>
      </w:r>
    </w:p>
    <w:p w14:paraId="283B5428" w14:textId="63B99E9A" w:rsidR="008018F9" w:rsidRDefault="008018F9" w:rsidP="008018F9">
      <w:pPr>
        <w:pStyle w:val="a5"/>
        <w:ind w:firstLine="361"/>
        <w:rPr>
          <w:rFonts w:ascii="Times New Roman" w:hAnsi="Times New Roman"/>
          <w:szCs w:val="20"/>
        </w:rPr>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37D55">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sidR="00937D55">
        <w:rPr>
          <w:noProof/>
        </w:rPr>
        <w:t>3</w:t>
      </w:r>
      <w:r>
        <w:fldChar w:fldCharType="end"/>
      </w:r>
      <w:r>
        <w:t xml:space="preserve"> </w:t>
      </w:r>
      <w:r>
        <w:rPr>
          <w:rFonts w:hint="eastAsia"/>
        </w:rPr>
        <w:t>日志</w:t>
      </w:r>
      <w:r w:rsidR="005C30BF">
        <w:rPr>
          <w:rFonts w:hint="eastAsia"/>
        </w:rPr>
        <w:t>调试</w:t>
      </w:r>
      <w:r>
        <w:rPr>
          <w:rFonts w:hint="eastAsia"/>
        </w:rPr>
        <w:t>输出</w:t>
      </w:r>
    </w:p>
    <w:p w14:paraId="0F22004E" w14:textId="6006BEF3" w:rsidR="00EB0C77" w:rsidRPr="009E2233" w:rsidRDefault="00EB0C77" w:rsidP="00EB0C77">
      <w:pPr>
        <w:rPr>
          <w:rFonts w:ascii="Times New Roman" w:hAnsi="Times New Roman"/>
          <w:szCs w:val="20"/>
        </w:rPr>
      </w:pPr>
      <w:r w:rsidRPr="009E2233">
        <w:rPr>
          <w:rFonts w:ascii="Times New Roman" w:hAnsi="Times New Roman" w:hint="eastAsia"/>
          <w:szCs w:val="20"/>
        </w:rPr>
        <w:t>可以看到有</w:t>
      </w:r>
      <w:r w:rsidR="008018F9">
        <w:rPr>
          <w:rFonts w:ascii="Times New Roman" w:hAnsi="Times New Roman" w:hint="eastAsia"/>
          <w:szCs w:val="20"/>
        </w:rPr>
        <w:t>两</w:t>
      </w:r>
      <w:r w:rsidRPr="009E2233">
        <w:rPr>
          <w:rFonts w:ascii="Times New Roman" w:hAnsi="Times New Roman" w:hint="eastAsia"/>
          <w:szCs w:val="20"/>
        </w:rPr>
        <w:t>条</w:t>
      </w:r>
      <w:r w:rsidR="008018F9">
        <w:rPr>
          <w:rFonts w:ascii="Times New Roman" w:hAnsi="Times New Roman" w:hint="eastAsia"/>
          <w:szCs w:val="20"/>
        </w:rPr>
        <w:t>调试</w:t>
      </w:r>
      <w:r w:rsidRPr="009E2233">
        <w:rPr>
          <w:rFonts w:ascii="Times New Roman" w:hAnsi="Times New Roman" w:hint="eastAsia"/>
          <w:szCs w:val="20"/>
        </w:rPr>
        <w:t>信息，显示了在这个</w:t>
      </w:r>
      <w:r w:rsidR="0036736E">
        <w:rPr>
          <w:rFonts w:ascii="Times New Roman" w:hAnsi="Times New Roman" w:hint="eastAsia"/>
          <w:szCs w:val="20"/>
        </w:rPr>
        <w:t>活动</w:t>
      </w:r>
      <w:r w:rsidRPr="009E2233">
        <w:rPr>
          <w:rFonts w:ascii="Times New Roman" w:hAnsi="Times New Roman" w:hint="eastAsia"/>
          <w:szCs w:val="20"/>
        </w:rPr>
        <w:t>运行过程中，各个模块所处的线程情况。在这个例子中，主线程在</w:t>
      </w:r>
      <w:r w:rsidRPr="009E2233">
        <w:rPr>
          <w:rFonts w:ascii="Times New Roman" w:hAnsi="Times New Roman" w:hint="eastAsia"/>
          <w:szCs w:val="20"/>
        </w:rPr>
        <w:t>onCreate()</w:t>
      </w:r>
      <w:r w:rsidRPr="009E2233">
        <w:rPr>
          <w:rFonts w:ascii="Times New Roman" w:hAnsi="Times New Roman" w:hint="eastAsia"/>
          <w:szCs w:val="20"/>
        </w:rPr>
        <w:t>方法中通过</w:t>
      </w:r>
      <w:r w:rsidR="005C30BF">
        <w:rPr>
          <w:rFonts w:ascii="Times New Roman" w:hAnsi="Times New Roman" w:hint="eastAsia"/>
          <w:szCs w:val="20"/>
        </w:rPr>
        <w:t>“</w:t>
      </w:r>
      <w:r w:rsidR="005C30BF" w:rsidRPr="005C30BF">
        <w:rPr>
          <w:rFonts w:ascii="Times New Roman" w:hAnsi="Times New Roman"/>
          <w:szCs w:val="20"/>
        </w:rPr>
        <w:t>new CustomThread().start()</w:t>
      </w:r>
      <w:r w:rsidR="005C30BF">
        <w:rPr>
          <w:rFonts w:ascii="Times New Roman" w:hAnsi="Times New Roman"/>
          <w:szCs w:val="20"/>
        </w:rPr>
        <w:t>”</w:t>
      </w:r>
      <w:r w:rsidRPr="009E2233">
        <w:rPr>
          <w:rFonts w:ascii="Times New Roman" w:hAnsi="Times New Roman" w:hint="eastAsia"/>
          <w:szCs w:val="20"/>
        </w:rPr>
        <w:t>启动了工作线程，工作线程</w:t>
      </w:r>
      <w:r w:rsidR="005C30BF" w:rsidRPr="005C30BF">
        <w:rPr>
          <w:rFonts w:ascii="Times New Roman" w:hAnsi="Times New Roman"/>
          <w:szCs w:val="20"/>
        </w:rPr>
        <w:t>CustomThread</w:t>
      </w:r>
      <w:r w:rsidRPr="009E2233">
        <w:rPr>
          <w:rFonts w:ascii="Times New Roman" w:hAnsi="Times New Roman" w:hint="eastAsia"/>
          <w:szCs w:val="20"/>
        </w:rPr>
        <w:t>中</w:t>
      </w:r>
      <w:r w:rsidRPr="009E2233">
        <w:rPr>
          <w:rFonts w:ascii="Times New Roman" w:hAnsi="Times New Roman" w:hint="eastAsia"/>
          <w:szCs w:val="20"/>
        </w:rPr>
        <w:t>run()</w:t>
      </w:r>
      <w:r w:rsidRPr="009E2233">
        <w:rPr>
          <w:rFonts w:ascii="Times New Roman" w:hAnsi="Times New Roman" w:hint="eastAsia"/>
          <w:szCs w:val="20"/>
        </w:rPr>
        <w:t>方法执行代码，访问了主线程</w:t>
      </w:r>
      <w:r w:rsidRPr="009E2233">
        <w:rPr>
          <w:rFonts w:ascii="Times New Roman" w:hAnsi="Times New Roman"/>
          <w:szCs w:val="20"/>
        </w:rPr>
        <w:t>Handler</w:t>
      </w:r>
      <w:r w:rsidRPr="009E2233">
        <w:rPr>
          <w:rFonts w:ascii="Times New Roman" w:hAnsi="Times New Roman" w:hint="eastAsia"/>
          <w:szCs w:val="20"/>
        </w:rPr>
        <w:t>对象</w:t>
      </w:r>
      <w:r w:rsidR="00965E45" w:rsidRPr="001D75B0">
        <w:rPr>
          <w:rFonts w:ascii="Times New Roman" w:hAnsi="Times New Roman"/>
          <w:szCs w:val="20"/>
        </w:rPr>
        <w:t>mHandler</w:t>
      </w:r>
      <w:r w:rsidRPr="009E2233">
        <w:rPr>
          <w:rFonts w:ascii="Times New Roman" w:hAnsi="Times New Roman" w:hint="eastAsia"/>
          <w:szCs w:val="20"/>
        </w:rPr>
        <w:t>，并在调用</w:t>
      </w:r>
      <w:r w:rsidRPr="009E2233">
        <w:rPr>
          <w:rFonts w:ascii="Times New Roman" w:hAnsi="Times New Roman"/>
          <w:szCs w:val="20"/>
        </w:rPr>
        <w:t>Handler</w:t>
      </w:r>
      <w:r w:rsidRPr="009E2233">
        <w:rPr>
          <w:rFonts w:ascii="Times New Roman" w:hAnsi="Times New Roman" w:hint="eastAsia"/>
          <w:szCs w:val="20"/>
        </w:rPr>
        <w:t>的对象</w:t>
      </w:r>
      <w:r w:rsidR="00965E45" w:rsidRPr="001D75B0">
        <w:rPr>
          <w:rFonts w:ascii="Times New Roman" w:hAnsi="Times New Roman"/>
          <w:szCs w:val="20"/>
        </w:rPr>
        <w:t>mHandler</w:t>
      </w:r>
      <w:r w:rsidRPr="009E2233">
        <w:rPr>
          <w:rFonts w:ascii="Times New Roman" w:hAnsi="Times New Roman" w:hint="eastAsia"/>
          <w:szCs w:val="20"/>
        </w:rPr>
        <w:t>时，向主线程消息队列加入了一条消息。因为</w:t>
      </w:r>
      <w:r w:rsidRPr="009E2233">
        <w:rPr>
          <w:rFonts w:ascii="Times New Roman" w:hAnsi="Times New Roman"/>
          <w:szCs w:val="20"/>
        </w:rPr>
        <w:t>Handler</w:t>
      </w:r>
      <w:r w:rsidRPr="009E2233">
        <w:rPr>
          <w:rFonts w:ascii="Times New Roman" w:hAnsi="Times New Roman" w:hint="eastAsia"/>
          <w:szCs w:val="20"/>
        </w:rPr>
        <w:t>对象管理的</w:t>
      </w:r>
      <w:r w:rsidRPr="009E2233">
        <w:rPr>
          <w:rFonts w:ascii="Times New Roman" w:hAnsi="Times New Roman"/>
          <w:szCs w:val="20"/>
        </w:rPr>
        <w:t>Looper</w:t>
      </w:r>
      <w:r w:rsidRPr="009E2233">
        <w:rPr>
          <w:rFonts w:ascii="Times New Roman" w:hAnsi="Times New Roman" w:hint="eastAsia"/>
          <w:szCs w:val="20"/>
        </w:rPr>
        <w:t>对象是线程安全的，不管是加入消息到消息队列和从队列读出消息都是有同步对象保护的，由于这里没有修改</w:t>
      </w:r>
      <w:r w:rsidRPr="009E2233">
        <w:rPr>
          <w:rFonts w:ascii="Times New Roman" w:hAnsi="Times New Roman"/>
          <w:szCs w:val="20"/>
        </w:rPr>
        <w:t>Handler</w:t>
      </w:r>
      <w:r w:rsidRPr="009E2233">
        <w:rPr>
          <w:rFonts w:ascii="Times New Roman" w:hAnsi="Times New Roman" w:hint="eastAsia"/>
          <w:szCs w:val="20"/>
        </w:rPr>
        <w:t>对象，所以</w:t>
      </w:r>
      <w:r w:rsidRPr="009E2233">
        <w:rPr>
          <w:rFonts w:ascii="Times New Roman" w:hAnsi="Times New Roman"/>
          <w:szCs w:val="20"/>
        </w:rPr>
        <w:t>Handler</w:t>
      </w:r>
      <w:r w:rsidRPr="009E2233">
        <w:rPr>
          <w:rFonts w:ascii="Times New Roman" w:hAnsi="Times New Roman" w:hint="eastAsia"/>
          <w:szCs w:val="20"/>
        </w:rPr>
        <w:t>对象不可能会出现数据不一致的问题。</w:t>
      </w:r>
    </w:p>
    <w:p w14:paraId="0DA85186" w14:textId="32DD4B86" w:rsidR="00EB0C77" w:rsidRPr="009E2233" w:rsidRDefault="00EB0C77" w:rsidP="00EB0C77">
      <w:pPr>
        <w:rPr>
          <w:rFonts w:ascii="Times New Roman" w:hAnsi="Times New Roman"/>
          <w:szCs w:val="20"/>
        </w:rPr>
      </w:pPr>
      <w:r w:rsidRPr="009E2233">
        <w:rPr>
          <w:rFonts w:ascii="Times New Roman" w:hAnsi="Times New Roman" w:hint="eastAsia"/>
          <w:szCs w:val="20"/>
        </w:rPr>
        <w:t>工作线程和主线程运行在不同的线程中，所以必须要注意这两个线程间的竞争关系。在主线程中构造</w:t>
      </w:r>
      <w:r w:rsidRPr="009E2233">
        <w:rPr>
          <w:rFonts w:ascii="Times New Roman" w:hAnsi="Times New Roman"/>
          <w:szCs w:val="20"/>
        </w:rPr>
        <w:t>Handler</w:t>
      </w:r>
      <w:r w:rsidRPr="009E2233">
        <w:rPr>
          <w:rFonts w:ascii="Times New Roman" w:hAnsi="Times New Roman" w:hint="eastAsia"/>
          <w:szCs w:val="20"/>
        </w:rPr>
        <w:t>对象，并且启动工作线程之后不要再修改，否则会出现数据不一致。这样在工作线程中可以放心的调用发送消息</w:t>
      </w:r>
      <w:r w:rsidR="0005314D">
        <w:rPr>
          <w:rFonts w:ascii="Times New Roman" w:hAnsi="Times New Roman"/>
          <w:szCs w:val="20"/>
        </w:rPr>
        <w:t>s</w:t>
      </w:r>
      <w:r w:rsidRPr="009E2233">
        <w:rPr>
          <w:rFonts w:ascii="Times New Roman" w:hAnsi="Times New Roman"/>
          <w:szCs w:val="20"/>
        </w:rPr>
        <w:t>endMessage</w:t>
      </w:r>
      <w:r w:rsidR="00E065DC">
        <w:rPr>
          <w:rFonts w:ascii="Times New Roman" w:hAnsi="Times New Roman"/>
          <w:szCs w:val="20"/>
        </w:rPr>
        <w:t>()</w:t>
      </w:r>
      <w:r w:rsidRPr="009E2233">
        <w:rPr>
          <w:rFonts w:ascii="Times New Roman" w:hAnsi="Times New Roman" w:hint="eastAsia"/>
          <w:szCs w:val="20"/>
        </w:rPr>
        <w:t>方法传递消息，</w:t>
      </w:r>
      <w:r w:rsidRPr="009E2233">
        <w:rPr>
          <w:rFonts w:ascii="Times New Roman" w:hAnsi="Times New Roman"/>
          <w:szCs w:val="20"/>
        </w:rPr>
        <w:t>Handler</w:t>
      </w:r>
      <w:r w:rsidRPr="009E2233">
        <w:rPr>
          <w:rFonts w:ascii="Times New Roman" w:hAnsi="Times New Roman" w:hint="eastAsia"/>
          <w:szCs w:val="20"/>
        </w:rPr>
        <w:t>对象的</w:t>
      </w:r>
      <w:r w:rsidRPr="009E2233">
        <w:rPr>
          <w:rFonts w:ascii="Times New Roman" w:hAnsi="Times New Roman"/>
          <w:szCs w:val="20"/>
        </w:rPr>
        <w:t>handleMessage</w:t>
      </w:r>
      <w:r w:rsidR="00E065DC">
        <w:rPr>
          <w:rFonts w:ascii="Times New Roman" w:hAnsi="Times New Roman"/>
          <w:szCs w:val="20"/>
        </w:rPr>
        <w:t>()</w:t>
      </w:r>
      <w:r w:rsidRPr="009E2233">
        <w:rPr>
          <w:rFonts w:ascii="Times New Roman" w:hAnsi="Times New Roman" w:hint="eastAsia"/>
          <w:szCs w:val="20"/>
        </w:rPr>
        <w:t>方法将会在主线程中调用。在这个方法可以安全的调用主线程中任何变量和函数，进而完成更新</w:t>
      </w:r>
      <w:r w:rsidR="00A83C48">
        <w:rPr>
          <w:rFonts w:ascii="Times New Roman" w:hAnsi="Times New Roman"/>
          <w:szCs w:val="20"/>
        </w:rPr>
        <w:t>界面</w:t>
      </w:r>
      <w:r w:rsidRPr="009E2233">
        <w:rPr>
          <w:rFonts w:ascii="Times New Roman" w:hAnsi="Times New Roman" w:hint="eastAsia"/>
          <w:szCs w:val="20"/>
        </w:rPr>
        <w:t>的任务。</w:t>
      </w:r>
      <w:r w:rsidR="0036736E">
        <w:rPr>
          <w:rFonts w:ascii="Times New Roman" w:hAnsi="Times New Roman"/>
          <w:szCs w:val="20"/>
        </w:rPr>
        <w:t>安卓</w:t>
      </w:r>
      <w:r w:rsidRPr="009E2233">
        <w:rPr>
          <w:rFonts w:ascii="Times New Roman" w:hAnsi="Times New Roman" w:hint="eastAsia"/>
          <w:szCs w:val="20"/>
        </w:rPr>
        <w:t>有两种方式实现多线程操作</w:t>
      </w:r>
      <w:r w:rsidR="00A83C48">
        <w:rPr>
          <w:rFonts w:ascii="Times New Roman" w:hAnsi="Times New Roman"/>
          <w:szCs w:val="20"/>
        </w:rPr>
        <w:t>界面</w:t>
      </w:r>
      <w:r w:rsidRPr="009E2233">
        <w:rPr>
          <w:rFonts w:ascii="Times New Roman" w:hAnsi="Times New Roman" w:hint="eastAsia"/>
          <w:szCs w:val="20"/>
        </w:rPr>
        <w:t>：</w:t>
      </w:r>
    </w:p>
    <w:p w14:paraId="0D4C2AE5" w14:textId="2E4431AD" w:rsidR="00EB0C77" w:rsidRPr="009E2233" w:rsidRDefault="00EB0C77" w:rsidP="000C4383">
      <w:pPr>
        <w:pStyle w:val="a"/>
        <w:ind w:firstLine="360"/>
      </w:pPr>
      <w:r w:rsidRPr="009E2233">
        <w:rPr>
          <w:rFonts w:hint="eastAsia"/>
        </w:rPr>
        <w:t>第一种是创建新线程</w:t>
      </w:r>
      <w:r w:rsidRPr="009E2233">
        <w:t>Thread</w:t>
      </w:r>
      <w:r w:rsidRPr="009E2233">
        <w:rPr>
          <w:rFonts w:hint="eastAsia"/>
        </w:rPr>
        <w:t>，用</w:t>
      </w:r>
      <w:r w:rsidR="001551E9">
        <w:rPr>
          <w:rFonts w:hint="eastAsia"/>
        </w:rPr>
        <w:t>H</w:t>
      </w:r>
      <w:r w:rsidRPr="009E2233">
        <w:t>andler</w:t>
      </w:r>
      <w:r w:rsidRPr="009E2233">
        <w:rPr>
          <w:rFonts w:hint="eastAsia"/>
        </w:rPr>
        <w:t>负责线程间的通信和消息。</w:t>
      </w:r>
    </w:p>
    <w:p w14:paraId="3E1642EC" w14:textId="77777777" w:rsidR="00EB0C77" w:rsidRPr="009E2233" w:rsidRDefault="00EB0C77" w:rsidP="000C4383">
      <w:pPr>
        <w:pStyle w:val="a"/>
        <w:ind w:firstLine="360"/>
      </w:pPr>
      <w:r w:rsidRPr="009E2233">
        <w:rPr>
          <w:rFonts w:hint="eastAsia"/>
        </w:rPr>
        <w:t>第二种方式</w:t>
      </w:r>
      <w:r w:rsidRPr="009E2233">
        <w:t>AsyncTask</w:t>
      </w:r>
      <w:r w:rsidRPr="009E2233">
        <w:rPr>
          <w:rFonts w:hint="eastAsia"/>
        </w:rPr>
        <w:t>异步执行任务。</w:t>
      </w:r>
    </w:p>
    <w:p w14:paraId="0E52999B" w14:textId="30867AD3" w:rsidR="00EB0C77" w:rsidRPr="009E2233" w:rsidRDefault="001551E9" w:rsidP="00FA43A7">
      <w:pPr>
        <w:pStyle w:val="3"/>
      </w:pPr>
      <w:bookmarkStart w:id="13" w:name="_Toc242772253"/>
      <w:r>
        <w:rPr>
          <w:rFonts w:hint="eastAsia"/>
        </w:rPr>
        <w:lastRenderedPageBreak/>
        <w:t>H</w:t>
      </w:r>
      <w:r w:rsidR="00EB0C77" w:rsidRPr="009E2233">
        <w:t>andler</w:t>
      </w:r>
      <w:bookmarkEnd w:id="13"/>
    </w:p>
    <w:p w14:paraId="2E6B9CBA" w14:textId="55CC1C94" w:rsidR="00EB0C77" w:rsidRPr="009E2233" w:rsidRDefault="00486B5F" w:rsidP="00EB0C77">
      <w:pPr>
        <w:rPr>
          <w:rFonts w:ascii="Times New Roman" w:hAnsi="Times New Roman"/>
          <w:szCs w:val="20"/>
        </w:rPr>
      </w:pPr>
      <w:r w:rsidRPr="009E2233">
        <w:rPr>
          <w:rFonts w:ascii="Times New Roman" w:hAnsi="Times New Roman" w:hint="eastAsia"/>
          <w:szCs w:val="20"/>
        </w:rPr>
        <w:t>首先来看看如何使用</w:t>
      </w:r>
      <w:r w:rsidRPr="009E2233">
        <w:rPr>
          <w:rFonts w:ascii="Times New Roman" w:hAnsi="Times New Roman"/>
          <w:szCs w:val="20"/>
        </w:rPr>
        <w:t>Handle</w:t>
      </w:r>
      <w:r w:rsidRPr="009E2233">
        <w:rPr>
          <w:rFonts w:ascii="Times New Roman" w:hAnsi="Times New Roman" w:hint="eastAsia"/>
          <w:szCs w:val="20"/>
        </w:rPr>
        <w:t>实现多任务。</w:t>
      </w:r>
      <w:r w:rsidR="00EB0C77" w:rsidRPr="009E2233">
        <w:rPr>
          <w:rFonts w:ascii="Times New Roman" w:hAnsi="Times New Roman"/>
          <w:szCs w:val="20"/>
        </w:rPr>
        <w:t>android.os.Handler</w:t>
      </w:r>
      <w:r w:rsidR="00EB0C77" w:rsidRPr="009E2233">
        <w:rPr>
          <w:rFonts w:ascii="Times New Roman" w:hAnsi="Times New Roman" w:hint="eastAsia"/>
          <w:szCs w:val="20"/>
        </w:rPr>
        <w:t>是</w:t>
      </w:r>
      <w:r w:rsidR="0036736E">
        <w:rPr>
          <w:rFonts w:ascii="Times New Roman" w:hAnsi="Times New Roman"/>
          <w:szCs w:val="20"/>
        </w:rPr>
        <w:t>安卓</w:t>
      </w:r>
      <w:r w:rsidR="00EB0C77" w:rsidRPr="009E2233">
        <w:rPr>
          <w:rFonts w:ascii="Times New Roman" w:hAnsi="Times New Roman" w:hint="eastAsia"/>
          <w:szCs w:val="20"/>
        </w:rPr>
        <w:t>中处理定时操作的核心类。通过</w:t>
      </w:r>
      <w:r w:rsidR="00EB0C77" w:rsidRPr="009E2233">
        <w:rPr>
          <w:rFonts w:ascii="Times New Roman" w:hAnsi="Times New Roman"/>
          <w:szCs w:val="20"/>
        </w:rPr>
        <w:t>Handler</w:t>
      </w:r>
      <w:r w:rsidR="00EB0C77" w:rsidRPr="009E2233">
        <w:rPr>
          <w:rFonts w:ascii="Times New Roman" w:hAnsi="Times New Roman" w:hint="eastAsia"/>
          <w:szCs w:val="20"/>
        </w:rPr>
        <w:t>类，可以提交和处理一个</w:t>
      </w:r>
      <w:r w:rsidR="00EB0C77" w:rsidRPr="009E2233">
        <w:rPr>
          <w:rFonts w:ascii="Times New Roman" w:hAnsi="Times New Roman"/>
          <w:szCs w:val="20"/>
        </w:rPr>
        <w:t>Runnable</w:t>
      </w:r>
      <w:r w:rsidR="00EB0C77" w:rsidRPr="009E2233">
        <w:rPr>
          <w:rFonts w:ascii="Times New Roman" w:hAnsi="Times New Roman" w:hint="eastAsia"/>
          <w:szCs w:val="20"/>
        </w:rPr>
        <w:t>对象。这个对象的</w:t>
      </w:r>
      <w:r w:rsidR="00EB0C77" w:rsidRPr="009E2233">
        <w:rPr>
          <w:rFonts w:ascii="Times New Roman" w:hAnsi="Times New Roman"/>
          <w:szCs w:val="20"/>
        </w:rPr>
        <w:t>run</w:t>
      </w:r>
      <w:r w:rsidR="001551E9">
        <w:rPr>
          <w:rFonts w:ascii="Times New Roman" w:hAnsi="Times New Roman"/>
          <w:szCs w:val="20"/>
        </w:rPr>
        <w:t>()</w:t>
      </w:r>
      <w:r w:rsidR="00EB0C77" w:rsidRPr="009E2233">
        <w:rPr>
          <w:rFonts w:ascii="Times New Roman" w:hAnsi="Times New Roman" w:hint="eastAsia"/>
          <w:szCs w:val="20"/>
        </w:rPr>
        <w:t>方法可以立刻执行，也可以在指定时间之后执行（可以称为预约执行）。</w:t>
      </w:r>
      <w:r w:rsidR="00EB0C77" w:rsidRPr="009E2233">
        <w:rPr>
          <w:rFonts w:ascii="Times New Roman" w:hAnsi="Times New Roman"/>
          <w:szCs w:val="20"/>
        </w:rPr>
        <w:t>Handler</w:t>
      </w:r>
      <w:r w:rsidR="00EB0C77" w:rsidRPr="009E2233">
        <w:rPr>
          <w:rFonts w:ascii="Times New Roman" w:hAnsi="Times New Roman" w:hint="eastAsia"/>
          <w:szCs w:val="20"/>
        </w:rPr>
        <w:t>类有两种主要用途：</w:t>
      </w:r>
    </w:p>
    <w:p w14:paraId="71684DE1" w14:textId="18026773" w:rsidR="00EB0C77" w:rsidRPr="009E2233" w:rsidRDefault="00EB0C77" w:rsidP="003D7B39">
      <w:pPr>
        <w:pStyle w:val="a"/>
        <w:ind w:firstLine="360"/>
      </w:pPr>
      <w:r w:rsidRPr="009E2233">
        <w:rPr>
          <w:rFonts w:hint="eastAsia"/>
        </w:rPr>
        <w:t>按照时间计划，在未来某时刻，对处理一个消息或执行某个</w:t>
      </w:r>
      <w:r w:rsidR="007B0592">
        <w:t>R</w:t>
      </w:r>
      <w:r w:rsidRPr="009E2233">
        <w:t>unnable</w:t>
      </w:r>
      <w:r w:rsidRPr="009E2233">
        <w:rPr>
          <w:rFonts w:hint="eastAsia"/>
        </w:rPr>
        <w:t>实例。</w:t>
      </w:r>
    </w:p>
    <w:p w14:paraId="4980A76D" w14:textId="77777777" w:rsidR="00EB0C77" w:rsidRPr="009E2233" w:rsidRDefault="00EB0C77" w:rsidP="003D7B39">
      <w:pPr>
        <w:pStyle w:val="a"/>
        <w:ind w:firstLine="360"/>
      </w:pPr>
      <w:r w:rsidRPr="009E2233">
        <w:rPr>
          <w:rFonts w:hint="eastAsia"/>
        </w:rPr>
        <w:t>把一个对另外线程对象的操作请求放入消息队列中，从而避免线程间冲突。</w:t>
      </w:r>
    </w:p>
    <w:p w14:paraId="1261DEFC" w14:textId="06808E3C" w:rsidR="00EB0C77" w:rsidRPr="009E2233" w:rsidRDefault="00EB0C77" w:rsidP="00EB0C77">
      <w:pPr>
        <w:rPr>
          <w:rFonts w:ascii="Times New Roman" w:hAnsi="Times New Roman"/>
          <w:szCs w:val="20"/>
        </w:rPr>
      </w:pPr>
      <w:r w:rsidRPr="009E2233">
        <w:rPr>
          <w:rFonts w:ascii="Times New Roman" w:hAnsi="Times New Roman" w:hint="eastAsia"/>
          <w:szCs w:val="20"/>
        </w:rPr>
        <w:t>当一个进程启动时，主线程独立执行一个消息队列，该队列管理着应用顶层的对象</w:t>
      </w:r>
      <w:r w:rsidR="00D50B4E">
        <w:rPr>
          <w:rFonts w:ascii="Times New Roman" w:hAnsi="Times New Roman" w:hint="eastAsia"/>
          <w:szCs w:val="20"/>
        </w:rPr>
        <w:t>（</w:t>
      </w:r>
      <w:r w:rsidR="00372700">
        <w:rPr>
          <w:rFonts w:ascii="Times New Roman" w:hAnsi="Times New Roman" w:hint="eastAsia"/>
          <w:szCs w:val="20"/>
        </w:rPr>
        <w:t>例如活动</w:t>
      </w:r>
      <w:r w:rsidRPr="009E2233">
        <w:rPr>
          <w:rFonts w:ascii="Times New Roman" w:hAnsi="Times New Roman" w:hint="eastAsia"/>
          <w:szCs w:val="20"/>
        </w:rPr>
        <w:t>、</w:t>
      </w:r>
      <w:r w:rsidR="00372700">
        <w:rPr>
          <w:rFonts w:ascii="Times New Roman" w:hAnsi="Times New Roman" w:hint="eastAsia"/>
          <w:szCs w:val="20"/>
        </w:rPr>
        <w:t>广播接收器</w:t>
      </w:r>
      <w:r w:rsidRPr="009E2233">
        <w:rPr>
          <w:rFonts w:ascii="Times New Roman" w:hAnsi="Times New Roman" w:hint="eastAsia"/>
          <w:szCs w:val="20"/>
        </w:rPr>
        <w:t>等等</w:t>
      </w:r>
      <w:r w:rsidR="00D50B4E">
        <w:rPr>
          <w:rFonts w:ascii="Times New Roman" w:hAnsi="Times New Roman" w:hint="eastAsia"/>
          <w:szCs w:val="20"/>
        </w:rPr>
        <w:t>）</w:t>
      </w:r>
      <w:r w:rsidRPr="009E2233">
        <w:rPr>
          <w:rFonts w:ascii="Times New Roman" w:hAnsi="Times New Roman" w:hint="eastAsia"/>
          <w:szCs w:val="20"/>
        </w:rPr>
        <w:t>和所有创建的窗口。可以创建自己的一个线程，并通过</w:t>
      </w:r>
      <w:r w:rsidRPr="009E2233">
        <w:rPr>
          <w:rFonts w:ascii="Times New Roman" w:hAnsi="Times New Roman"/>
          <w:szCs w:val="20"/>
        </w:rPr>
        <w:t>Handler</w:t>
      </w:r>
      <w:r w:rsidRPr="009E2233">
        <w:rPr>
          <w:rFonts w:ascii="Times New Roman" w:hAnsi="Times New Roman" w:hint="eastAsia"/>
          <w:szCs w:val="20"/>
        </w:rPr>
        <w:t>来与主线程进行通信。这可以通过在新的线程中调用主线程的</w:t>
      </w:r>
      <w:r w:rsidRPr="009E2233">
        <w:rPr>
          <w:rFonts w:ascii="Times New Roman" w:hAnsi="Times New Roman"/>
          <w:szCs w:val="20"/>
        </w:rPr>
        <w:t>Handler</w:t>
      </w:r>
      <w:r w:rsidRPr="009E2233">
        <w:rPr>
          <w:rFonts w:ascii="Times New Roman" w:hAnsi="Times New Roman" w:hint="eastAsia"/>
          <w:szCs w:val="20"/>
        </w:rPr>
        <w:t>的</w:t>
      </w:r>
      <w:r w:rsidRPr="009E2233">
        <w:rPr>
          <w:rFonts w:ascii="Times New Roman" w:hAnsi="Times New Roman"/>
          <w:szCs w:val="20"/>
        </w:rPr>
        <w:t>postXXX</w:t>
      </w:r>
      <w:r w:rsidR="00B84E85">
        <w:rPr>
          <w:rFonts w:ascii="Times New Roman" w:hAnsi="Times New Roman"/>
          <w:szCs w:val="20"/>
        </w:rPr>
        <w:t>()</w:t>
      </w:r>
      <w:r w:rsidRPr="009E2233">
        <w:rPr>
          <w:rFonts w:ascii="Times New Roman" w:hAnsi="Times New Roman" w:hint="eastAsia"/>
          <w:szCs w:val="20"/>
        </w:rPr>
        <w:t>和</w:t>
      </w:r>
      <w:r w:rsidRPr="009E2233">
        <w:rPr>
          <w:rFonts w:ascii="Times New Roman" w:hAnsi="Times New Roman"/>
          <w:szCs w:val="20"/>
        </w:rPr>
        <w:t>send</w:t>
      </w:r>
      <w:r w:rsidR="00B84E85">
        <w:rPr>
          <w:rFonts w:ascii="Times New Roman" w:hAnsi="Times New Roman" w:hint="eastAsia"/>
          <w:szCs w:val="20"/>
        </w:rPr>
        <w:t>M</w:t>
      </w:r>
      <w:r w:rsidRPr="009E2233">
        <w:rPr>
          <w:rFonts w:ascii="Times New Roman" w:hAnsi="Times New Roman"/>
          <w:szCs w:val="20"/>
        </w:rPr>
        <w:t>essage</w:t>
      </w:r>
      <w:r w:rsidR="00B84E85">
        <w:rPr>
          <w:rFonts w:ascii="Times New Roman" w:hAnsi="Times New Roman"/>
          <w:szCs w:val="20"/>
        </w:rPr>
        <w:t>()</w:t>
      </w:r>
      <w:r w:rsidRPr="009E2233">
        <w:rPr>
          <w:rFonts w:ascii="Times New Roman" w:hAnsi="Times New Roman" w:hint="eastAsia"/>
          <w:szCs w:val="20"/>
        </w:rPr>
        <w:t>方法来实现</w:t>
      </w:r>
      <w:r w:rsidR="001551E9">
        <w:rPr>
          <w:rFonts w:ascii="Times New Roman" w:hAnsi="Times New Roman" w:hint="eastAsia"/>
          <w:szCs w:val="20"/>
        </w:rPr>
        <w:t>，</w:t>
      </w:r>
      <w:r w:rsidRPr="009E2233">
        <w:rPr>
          <w:rFonts w:ascii="Times New Roman" w:hAnsi="Times New Roman" w:hint="eastAsia"/>
          <w:szCs w:val="20"/>
        </w:rPr>
        <w:t>使用</w:t>
      </w:r>
      <w:r w:rsidRPr="009E2233">
        <w:rPr>
          <w:rFonts w:ascii="Times New Roman" w:hAnsi="Times New Roman"/>
          <w:szCs w:val="20"/>
        </w:rPr>
        <w:t>post</w:t>
      </w:r>
      <w:r w:rsidR="001551E9">
        <w:rPr>
          <w:rFonts w:ascii="Times New Roman" w:hAnsi="Times New Roman"/>
          <w:szCs w:val="20"/>
        </w:rPr>
        <w:t>()</w:t>
      </w:r>
      <w:r w:rsidRPr="009E2233">
        <w:rPr>
          <w:rFonts w:ascii="Times New Roman" w:hAnsi="Times New Roman" w:hint="eastAsia"/>
          <w:szCs w:val="20"/>
        </w:rPr>
        <w:t>方法实现多任务的主要步骤如下：</w:t>
      </w:r>
    </w:p>
    <w:p w14:paraId="4FB42E8E" w14:textId="068CD3E5"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1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①</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创建一个</w:t>
      </w:r>
      <w:r w:rsidRPr="009E2233">
        <w:rPr>
          <w:rFonts w:ascii="Times New Roman" w:hAnsi="Times New Roman"/>
          <w:szCs w:val="20"/>
        </w:rPr>
        <w:t>Handler</w:t>
      </w:r>
      <w:r w:rsidRPr="009E2233">
        <w:rPr>
          <w:rFonts w:ascii="Times New Roman" w:hAnsi="Times New Roman" w:hint="eastAsia"/>
          <w:szCs w:val="20"/>
        </w:rPr>
        <w:t>对象</w:t>
      </w:r>
    </w:p>
    <w:p w14:paraId="4E6AE297" w14:textId="33044BE5"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2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②</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将要执行的操作写在线程对象的</w:t>
      </w:r>
      <w:r w:rsidRPr="009E2233">
        <w:rPr>
          <w:rFonts w:ascii="Times New Roman" w:hAnsi="Times New Roman"/>
          <w:szCs w:val="20"/>
        </w:rPr>
        <w:t>run</w:t>
      </w:r>
      <w:r w:rsidR="00C53DE3">
        <w:rPr>
          <w:rFonts w:ascii="Times New Roman" w:hAnsi="Times New Roman"/>
          <w:szCs w:val="20"/>
        </w:rPr>
        <w:t>()</w:t>
      </w:r>
      <w:r w:rsidRPr="009E2233">
        <w:rPr>
          <w:rFonts w:ascii="Times New Roman" w:hAnsi="Times New Roman" w:hint="eastAsia"/>
          <w:szCs w:val="20"/>
        </w:rPr>
        <w:t>方法中</w:t>
      </w:r>
    </w:p>
    <w:p w14:paraId="75838EFF" w14:textId="062E397C"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3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③</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使用</w:t>
      </w:r>
      <w:r w:rsidRPr="009E2233">
        <w:rPr>
          <w:rFonts w:ascii="Times New Roman" w:hAnsi="Times New Roman"/>
          <w:szCs w:val="20"/>
        </w:rPr>
        <w:t>post</w:t>
      </w:r>
      <w:r w:rsidR="007974F0">
        <w:rPr>
          <w:rFonts w:ascii="Times New Roman" w:hAnsi="Times New Roman" w:hint="eastAsia"/>
          <w:szCs w:val="20"/>
        </w:rPr>
        <w:t>(</w:t>
      </w:r>
      <w:r w:rsidR="007974F0">
        <w:rPr>
          <w:rFonts w:ascii="Times New Roman" w:hAnsi="Times New Roman"/>
          <w:szCs w:val="20"/>
        </w:rPr>
        <w:t>)</w:t>
      </w:r>
      <w:r w:rsidRPr="009E2233">
        <w:rPr>
          <w:rFonts w:ascii="Times New Roman" w:hAnsi="Times New Roman" w:hint="eastAsia"/>
          <w:szCs w:val="20"/>
        </w:rPr>
        <w:t>方法运行线程对象</w:t>
      </w:r>
    </w:p>
    <w:p w14:paraId="5311CC2A" w14:textId="64F1CBC0"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4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④</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如果需要循环执行，需要在线程对象的</w:t>
      </w:r>
      <w:r w:rsidRPr="009E2233">
        <w:rPr>
          <w:rFonts w:ascii="Times New Roman" w:hAnsi="Times New Roman"/>
          <w:szCs w:val="20"/>
        </w:rPr>
        <w:t>run</w:t>
      </w:r>
      <w:r w:rsidR="001551E9">
        <w:rPr>
          <w:rFonts w:ascii="Times New Roman" w:hAnsi="Times New Roman"/>
          <w:szCs w:val="20"/>
        </w:rPr>
        <w:t>()</w:t>
      </w:r>
      <w:r w:rsidRPr="009E2233">
        <w:rPr>
          <w:rFonts w:ascii="Times New Roman" w:hAnsi="Times New Roman" w:hint="eastAsia"/>
          <w:szCs w:val="20"/>
        </w:rPr>
        <w:t>方法中再次调用</w:t>
      </w:r>
      <w:r w:rsidRPr="009E2233">
        <w:rPr>
          <w:rFonts w:ascii="Times New Roman" w:hAnsi="Times New Roman"/>
          <w:szCs w:val="20"/>
        </w:rPr>
        <w:t>post</w:t>
      </w:r>
      <w:r w:rsidR="001551E9">
        <w:rPr>
          <w:rFonts w:ascii="Times New Roman" w:hAnsi="Times New Roman"/>
          <w:szCs w:val="20"/>
        </w:rPr>
        <w:t>()</w:t>
      </w:r>
      <w:r w:rsidRPr="009E2233">
        <w:rPr>
          <w:rFonts w:ascii="Times New Roman" w:hAnsi="Times New Roman" w:hint="eastAsia"/>
          <w:szCs w:val="20"/>
        </w:rPr>
        <w:t>方法。</w:t>
      </w:r>
    </w:p>
    <w:p w14:paraId="7D81ACB1" w14:textId="77777777" w:rsidR="00C7455F" w:rsidRDefault="00C7455F" w:rsidP="00C7455F">
      <w:pPr>
        <w:pStyle w:val="a6"/>
        <w:ind w:left="240" w:right="720" w:firstLine="180"/>
      </w:pPr>
      <w:r>
        <w:t>import android.os.Bundle;</w:t>
      </w:r>
    </w:p>
    <w:p w14:paraId="72CB08CB" w14:textId="77777777" w:rsidR="00C7455F" w:rsidRDefault="00C7455F" w:rsidP="00C7455F">
      <w:pPr>
        <w:pStyle w:val="a6"/>
        <w:ind w:left="240" w:right="720" w:firstLine="180"/>
      </w:pPr>
      <w:r>
        <w:t>import android.os.Handler;</w:t>
      </w:r>
    </w:p>
    <w:p w14:paraId="721D55BE" w14:textId="77777777" w:rsidR="00C7455F" w:rsidRDefault="00C7455F" w:rsidP="00C7455F">
      <w:pPr>
        <w:pStyle w:val="a6"/>
        <w:ind w:left="240" w:right="720" w:firstLine="180"/>
      </w:pPr>
      <w:r>
        <w:t>import android.os.Looper;</w:t>
      </w:r>
    </w:p>
    <w:p w14:paraId="6A6F5FEB" w14:textId="77777777" w:rsidR="00C7455F" w:rsidRDefault="00C7455F" w:rsidP="00C7455F">
      <w:pPr>
        <w:pStyle w:val="a6"/>
        <w:ind w:left="240" w:right="720" w:firstLine="180"/>
      </w:pPr>
      <w:r>
        <w:t>import android.os.Message;</w:t>
      </w:r>
    </w:p>
    <w:p w14:paraId="4DBFAAFD" w14:textId="77777777" w:rsidR="00C7455F" w:rsidRDefault="00C7455F" w:rsidP="00C7455F">
      <w:pPr>
        <w:pStyle w:val="a6"/>
        <w:ind w:left="240" w:right="720" w:firstLine="180"/>
      </w:pPr>
      <w:r>
        <w:t>import android.util.Log;</w:t>
      </w:r>
    </w:p>
    <w:p w14:paraId="4D0F85F9" w14:textId="77777777" w:rsidR="00C7455F" w:rsidRDefault="00C7455F" w:rsidP="00C7455F">
      <w:pPr>
        <w:pStyle w:val="a6"/>
        <w:ind w:left="240" w:right="720" w:firstLine="180"/>
      </w:pPr>
      <w:r>
        <w:t>import android.view.View;</w:t>
      </w:r>
    </w:p>
    <w:p w14:paraId="67938808" w14:textId="77777777" w:rsidR="00C7455F" w:rsidRDefault="00C7455F" w:rsidP="00C7455F">
      <w:pPr>
        <w:pStyle w:val="a6"/>
        <w:ind w:left="240" w:right="720" w:firstLine="180"/>
      </w:pPr>
      <w:r>
        <w:t>import android.view.View.OnClickListener;</w:t>
      </w:r>
    </w:p>
    <w:p w14:paraId="21D68E4C" w14:textId="77777777" w:rsidR="00C7455F" w:rsidRDefault="00C7455F" w:rsidP="00C7455F">
      <w:pPr>
        <w:pStyle w:val="a6"/>
        <w:ind w:left="240" w:right="720" w:firstLine="180"/>
      </w:pPr>
      <w:r>
        <w:t>import android.widget.Button;</w:t>
      </w:r>
    </w:p>
    <w:p w14:paraId="3F1DC8F5" w14:textId="77777777" w:rsidR="00C7455F" w:rsidRDefault="00C7455F" w:rsidP="00C7455F">
      <w:pPr>
        <w:pStyle w:val="a6"/>
        <w:ind w:left="240" w:right="720" w:firstLine="180"/>
      </w:pPr>
      <w:r>
        <w:t>import android.widget.ProgressBar;</w:t>
      </w:r>
    </w:p>
    <w:p w14:paraId="74B3468D" w14:textId="77777777" w:rsidR="00C7455F" w:rsidRDefault="00C7455F" w:rsidP="00C7455F">
      <w:pPr>
        <w:pStyle w:val="a6"/>
        <w:ind w:left="240" w:right="720" w:firstLine="180"/>
      </w:pPr>
      <w:r>
        <w:t>import android.widget.TextView;</w:t>
      </w:r>
    </w:p>
    <w:p w14:paraId="1CA6907A" w14:textId="77777777" w:rsidR="00C7455F" w:rsidRDefault="00C7455F" w:rsidP="00C7455F">
      <w:pPr>
        <w:pStyle w:val="a6"/>
        <w:ind w:left="240" w:right="720" w:firstLine="180"/>
      </w:pPr>
      <w:r>
        <w:t>import android.widget.Toast;</w:t>
      </w:r>
    </w:p>
    <w:p w14:paraId="3D015889" w14:textId="77777777" w:rsidR="00C7455F" w:rsidRDefault="00C7455F" w:rsidP="00C7455F">
      <w:pPr>
        <w:pStyle w:val="a6"/>
        <w:ind w:left="240" w:right="720" w:firstLine="180"/>
      </w:pPr>
    </w:p>
    <w:p w14:paraId="77AE4CCB" w14:textId="77777777" w:rsidR="00C7455F" w:rsidRDefault="00C7455F" w:rsidP="00C7455F">
      <w:pPr>
        <w:pStyle w:val="a6"/>
        <w:ind w:left="240" w:right="720" w:firstLine="180"/>
      </w:pPr>
      <w:r>
        <w:t>import androidx.appcompat.app.AppCompatActivity;</w:t>
      </w:r>
    </w:p>
    <w:p w14:paraId="74C4FD75" w14:textId="77777777" w:rsidR="00C7455F" w:rsidRDefault="00C7455F" w:rsidP="00C7455F">
      <w:pPr>
        <w:pStyle w:val="a6"/>
        <w:ind w:left="240" w:right="720" w:firstLine="180"/>
      </w:pPr>
    </w:p>
    <w:p w14:paraId="443C5921" w14:textId="77777777" w:rsidR="00C7455F" w:rsidRDefault="00C7455F" w:rsidP="00C7455F">
      <w:pPr>
        <w:pStyle w:val="a6"/>
        <w:ind w:left="240" w:right="720" w:firstLine="180"/>
      </w:pPr>
      <w:r>
        <w:t>import com.example.ch06.R;</w:t>
      </w:r>
    </w:p>
    <w:p w14:paraId="5A3428EB" w14:textId="77777777" w:rsidR="00C7455F" w:rsidRDefault="00C7455F" w:rsidP="00C7455F">
      <w:pPr>
        <w:pStyle w:val="a6"/>
        <w:ind w:left="240" w:right="720" w:firstLine="180"/>
      </w:pPr>
    </w:p>
    <w:p w14:paraId="1E12A8B9" w14:textId="77777777" w:rsidR="00C7455F" w:rsidRDefault="00C7455F" w:rsidP="00C7455F">
      <w:pPr>
        <w:pStyle w:val="a6"/>
        <w:ind w:left="240" w:right="720" w:firstLine="180"/>
      </w:pPr>
      <w:r>
        <w:t>public class HandlerActivity extends AppCompatActivity implements OnClickListener {</w:t>
      </w:r>
    </w:p>
    <w:p w14:paraId="4CDF8385" w14:textId="77777777" w:rsidR="00C7455F" w:rsidRDefault="00C7455F" w:rsidP="00C7455F">
      <w:pPr>
        <w:pStyle w:val="a6"/>
        <w:ind w:left="240" w:right="720" w:firstLine="180"/>
      </w:pPr>
      <w:r>
        <w:t xml:space="preserve">    private static final String TAG = "HandlerActivity";</w:t>
      </w:r>
    </w:p>
    <w:p w14:paraId="35C555A4" w14:textId="77777777" w:rsidR="00C7455F" w:rsidRDefault="00C7455F" w:rsidP="00C7455F">
      <w:pPr>
        <w:pStyle w:val="a6"/>
        <w:ind w:left="240" w:right="720" w:firstLine="180"/>
      </w:pPr>
      <w:r>
        <w:t xml:space="preserve">    private Handler countHandler = new Handler();</w:t>
      </w:r>
    </w:p>
    <w:p w14:paraId="6E7343A0" w14:textId="77777777" w:rsidR="00C7455F" w:rsidRDefault="00C7455F" w:rsidP="00C7455F">
      <w:pPr>
        <w:pStyle w:val="a6"/>
        <w:ind w:left="240" w:right="720" w:firstLine="180"/>
      </w:pPr>
      <w:r>
        <w:t xml:space="preserve">    private TextView tvCount;</w:t>
      </w:r>
    </w:p>
    <w:p w14:paraId="56F6432A" w14:textId="77777777" w:rsidR="00C7455F" w:rsidRDefault="00C7455F" w:rsidP="00C7455F">
      <w:pPr>
        <w:pStyle w:val="a6"/>
        <w:ind w:left="240" w:right="720" w:firstLine="180"/>
      </w:pPr>
      <w:r>
        <w:t xml:space="preserve">    private ProgressBar mProgressBar;</w:t>
      </w:r>
    </w:p>
    <w:p w14:paraId="407B8DC8" w14:textId="77777777" w:rsidR="00C7455F" w:rsidRDefault="00C7455F" w:rsidP="00C7455F">
      <w:pPr>
        <w:pStyle w:val="a6"/>
        <w:ind w:left="240" w:right="720" w:firstLine="180"/>
      </w:pPr>
      <w:r>
        <w:t xml:space="preserve">    private int count = 0;</w:t>
      </w:r>
    </w:p>
    <w:p w14:paraId="5EFAFE3B" w14:textId="77777777" w:rsidR="00C7455F" w:rsidRDefault="00C7455F" w:rsidP="00C7455F">
      <w:pPr>
        <w:pStyle w:val="a6"/>
        <w:ind w:left="240" w:right="720" w:firstLine="180"/>
      </w:pPr>
    </w:p>
    <w:p w14:paraId="5DF80FB3" w14:textId="77777777" w:rsidR="00C7455F" w:rsidRDefault="00C7455F" w:rsidP="00C7455F">
      <w:pPr>
        <w:pStyle w:val="a6"/>
        <w:ind w:left="240" w:right="720" w:firstLine="180"/>
      </w:pPr>
      <w:r>
        <w:t xml:space="preserve">    private Runnable mRunToast = new Runnable() {</w:t>
      </w:r>
    </w:p>
    <w:p w14:paraId="107F1FF2" w14:textId="77777777" w:rsidR="00C7455F" w:rsidRDefault="00C7455F" w:rsidP="00C7455F">
      <w:pPr>
        <w:pStyle w:val="a6"/>
        <w:ind w:left="240" w:right="720" w:firstLine="180"/>
      </w:pPr>
      <w:r>
        <w:t xml:space="preserve">        @Override</w:t>
      </w:r>
    </w:p>
    <w:p w14:paraId="77F93930" w14:textId="77777777" w:rsidR="00C7455F" w:rsidRDefault="00C7455F" w:rsidP="00C7455F">
      <w:pPr>
        <w:pStyle w:val="a6"/>
        <w:ind w:left="240" w:right="720" w:firstLine="180"/>
      </w:pPr>
      <w:r>
        <w:t xml:space="preserve">        public void run() {</w:t>
      </w:r>
    </w:p>
    <w:p w14:paraId="2F13E212" w14:textId="77777777" w:rsidR="00C7455F" w:rsidRDefault="00C7455F" w:rsidP="00C7455F">
      <w:pPr>
        <w:pStyle w:val="a6"/>
        <w:ind w:left="240" w:right="720" w:firstLine="180"/>
      </w:pPr>
      <w:r>
        <w:rPr>
          <w:rFonts w:hint="eastAsia"/>
        </w:rPr>
        <w:t xml:space="preserve">            Toast.makeText(HandlerActivity.this, "15</w:t>
      </w:r>
      <w:r>
        <w:rPr>
          <w:rFonts w:hint="eastAsia"/>
        </w:rPr>
        <w:t>秒后显示</w:t>
      </w:r>
      <w:r>
        <w:rPr>
          <w:rFonts w:hint="eastAsia"/>
        </w:rPr>
        <w:t>Toast</w:t>
      </w:r>
      <w:r>
        <w:rPr>
          <w:rFonts w:hint="eastAsia"/>
        </w:rPr>
        <w:t>提示信息</w:t>
      </w:r>
      <w:r>
        <w:rPr>
          <w:rFonts w:hint="eastAsia"/>
        </w:rPr>
        <w:t>",</w:t>
      </w:r>
    </w:p>
    <w:p w14:paraId="28D49B4A" w14:textId="77777777" w:rsidR="00C7455F" w:rsidRDefault="00C7455F" w:rsidP="00C7455F">
      <w:pPr>
        <w:pStyle w:val="a6"/>
        <w:ind w:left="240" w:right="720" w:firstLine="180"/>
      </w:pPr>
      <w:r>
        <w:t xml:space="preserve">                    Toast.LENGTH_LONG).show();</w:t>
      </w:r>
    </w:p>
    <w:p w14:paraId="7F563C0C" w14:textId="77777777" w:rsidR="00C7455F" w:rsidRDefault="00C7455F" w:rsidP="00C7455F">
      <w:pPr>
        <w:pStyle w:val="a6"/>
        <w:ind w:left="240" w:right="720" w:firstLine="180"/>
      </w:pPr>
      <w:r>
        <w:t xml:space="preserve">        }</w:t>
      </w:r>
    </w:p>
    <w:p w14:paraId="2A4A9438" w14:textId="77777777" w:rsidR="00C7455F" w:rsidRDefault="00C7455F" w:rsidP="00C7455F">
      <w:pPr>
        <w:pStyle w:val="a6"/>
        <w:ind w:left="240" w:right="720" w:firstLine="180"/>
      </w:pPr>
      <w:r>
        <w:t xml:space="preserve">    };</w:t>
      </w:r>
    </w:p>
    <w:p w14:paraId="0A24E590" w14:textId="77777777" w:rsidR="00C7455F" w:rsidRDefault="00C7455F" w:rsidP="00C7455F">
      <w:pPr>
        <w:pStyle w:val="a6"/>
        <w:ind w:left="240" w:right="720" w:firstLine="180"/>
      </w:pPr>
    </w:p>
    <w:p w14:paraId="44878826" w14:textId="77777777" w:rsidR="00C7455F" w:rsidRDefault="00C7455F" w:rsidP="00C7455F">
      <w:pPr>
        <w:pStyle w:val="a6"/>
        <w:ind w:left="240" w:right="720" w:firstLine="180"/>
      </w:pPr>
      <w:r>
        <w:t xml:space="preserve">    private Runnable mRunCount = new Runnable() {</w:t>
      </w:r>
    </w:p>
    <w:p w14:paraId="1E7EF48C" w14:textId="77777777" w:rsidR="00C7455F" w:rsidRDefault="00C7455F" w:rsidP="00C7455F">
      <w:pPr>
        <w:pStyle w:val="a6"/>
        <w:ind w:left="240" w:right="720" w:firstLine="180"/>
      </w:pPr>
    </w:p>
    <w:p w14:paraId="07785111" w14:textId="77777777" w:rsidR="00C7455F" w:rsidRDefault="00C7455F" w:rsidP="00C7455F">
      <w:pPr>
        <w:pStyle w:val="a6"/>
        <w:ind w:left="240" w:right="720" w:firstLine="180"/>
      </w:pPr>
      <w:r>
        <w:t xml:space="preserve">        @Override</w:t>
      </w:r>
    </w:p>
    <w:p w14:paraId="2DCAA11D" w14:textId="77777777" w:rsidR="00C7455F" w:rsidRDefault="00C7455F" w:rsidP="00C7455F">
      <w:pPr>
        <w:pStyle w:val="a6"/>
        <w:ind w:left="240" w:right="720" w:firstLine="180"/>
      </w:pPr>
      <w:r>
        <w:t xml:space="preserve">        public void run() {</w:t>
      </w:r>
    </w:p>
    <w:p w14:paraId="5193A841" w14:textId="77777777" w:rsidR="00C7455F" w:rsidRDefault="00C7455F" w:rsidP="00C7455F">
      <w:pPr>
        <w:pStyle w:val="a6"/>
        <w:ind w:left="240" w:right="720" w:firstLine="180"/>
      </w:pPr>
      <w:r>
        <w:t xml:space="preserve">            // TODO Auto-generated method stub</w:t>
      </w:r>
    </w:p>
    <w:p w14:paraId="28AAB3D6" w14:textId="77777777" w:rsidR="00C7455F" w:rsidRDefault="00C7455F" w:rsidP="00C7455F">
      <w:pPr>
        <w:pStyle w:val="a6"/>
        <w:ind w:left="240" w:right="720" w:firstLine="180"/>
      </w:pPr>
      <w:r>
        <w:rPr>
          <w:rFonts w:hint="eastAsia"/>
        </w:rPr>
        <w:t xml:space="preserve">            tvCount.setText("Count</w:t>
      </w:r>
      <w:r>
        <w:rPr>
          <w:rFonts w:hint="eastAsia"/>
        </w:rPr>
        <w:t>：</w:t>
      </w:r>
      <w:r>
        <w:rPr>
          <w:rFonts w:hint="eastAsia"/>
        </w:rPr>
        <w:t>" + String.valueOf(++count));</w:t>
      </w:r>
    </w:p>
    <w:p w14:paraId="37C1D3A3" w14:textId="77777777" w:rsidR="00C7455F" w:rsidRDefault="00C7455F" w:rsidP="00C7455F">
      <w:pPr>
        <w:pStyle w:val="a6"/>
        <w:ind w:left="240" w:right="720" w:firstLine="180"/>
      </w:pPr>
      <w:r>
        <w:t xml:space="preserve">            countHandler.postDelayed(this, 1000);</w:t>
      </w:r>
    </w:p>
    <w:p w14:paraId="21E0E537" w14:textId="77777777" w:rsidR="00C7455F" w:rsidRDefault="00C7455F" w:rsidP="00C7455F">
      <w:pPr>
        <w:pStyle w:val="a6"/>
        <w:ind w:left="240" w:right="720" w:firstLine="180"/>
      </w:pPr>
      <w:r>
        <w:t xml:space="preserve">        }</w:t>
      </w:r>
    </w:p>
    <w:p w14:paraId="4BC63005" w14:textId="77777777" w:rsidR="00C7455F" w:rsidRDefault="00C7455F" w:rsidP="00C7455F">
      <w:pPr>
        <w:pStyle w:val="a6"/>
        <w:ind w:left="240" w:right="720" w:firstLine="180"/>
      </w:pPr>
    </w:p>
    <w:p w14:paraId="0D2CFCC5" w14:textId="77777777" w:rsidR="00C7455F" w:rsidRDefault="00C7455F" w:rsidP="00C7455F">
      <w:pPr>
        <w:pStyle w:val="a6"/>
        <w:ind w:left="240" w:right="720" w:firstLine="180"/>
      </w:pPr>
      <w:r>
        <w:t xml:space="preserve">    };</w:t>
      </w:r>
    </w:p>
    <w:p w14:paraId="11E9D9F3" w14:textId="77777777" w:rsidR="00C7455F" w:rsidRDefault="00C7455F" w:rsidP="00C7455F">
      <w:pPr>
        <w:pStyle w:val="a6"/>
        <w:ind w:left="240" w:right="720" w:firstLine="180"/>
      </w:pPr>
      <w:r>
        <w:t xml:space="preserve">    private Runnable mUpateProgressBarThread = new Runnable() {</w:t>
      </w:r>
    </w:p>
    <w:p w14:paraId="535B0496" w14:textId="77777777" w:rsidR="00C7455F" w:rsidRDefault="00C7455F" w:rsidP="00C7455F">
      <w:pPr>
        <w:pStyle w:val="a6"/>
        <w:ind w:left="240" w:right="720" w:firstLine="180"/>
      </w:pPr>
    </w:p>
    <w:p w14:paraId="65CBC901" w14:textId="77777777" w:rsidR="00C7455F" w:rsidRDefault="00C7455F" w:rsidP="00C7455F">
      <w:pPr>
        <w:pStyle w:val="a6"/>
        <w:ind w:left="240" w:right="720" w:firstLine="180"/>
      </w:pPr>
      <w:r>
        <w:t xml:space="preserve">        int i = 0;</w:t>
      </w:r>
    </w:p>
    <w:p w14:paraId="55EB1563" w14:textId="77777777" w:rsidR="00C7455F" w:rsidRDefault="00C7455F" w:rsidP="00C7455F">
      <w:pPr>
        <w:pStyle w:val="a6"/>
        <w:ind w:left="240" w:right="720" w:firstLine="180"/>
      </w:pPr>
    </w:p>
    <w:p w14:paraId="36A051A1" w14:textId="77777777" w:rsidR="00C7455F" w:rsidRDefault="00C7455F" w:rsidP="00C7455F">
      <w:pPr>
        <w:pStyle w:val="a6"/>
        <w:ind w:left="240" w:right="720" w:firstLine="180"/>
      </w:pPr>
      <w:r>
        <w:lastRenderedPageBreak/>
        <w:t xml:space="preserve">        @Override</w:t>
      </w:r>
    </w:p>
    <w:p w14:paraId="3F685F16" w14:textId="77777777" w:rsidR="00C7455F" w:rsidRDefault="00C7455F" w:rsidP="00C7455F">
      <w:pPr>
        <w:pStyle w:val="a6"/>
        <w:ind w:left="240" w:right="720" w:firstLine="180"/>
      </w:pPr>
      <w:r>
        <w:t xml:space="preserve">        public void run() {</w:t>
      </w:r>
    </w:p>
    <w:p w14:paraId="2214A16A" w14:textId="77777777" w:rsidR="00C7455F" w:rsidRDefault="00C7455F" w:rsidP="00C7455F">
      <w:pPr>
        <w:pStyle w:val="a6"/>
        <w:ind w:left="240" w:right="720" w:firstLine="180"/>
      </w:pPr>
      <w:r>
        <w:t xml:space="preserve">            log("Begin Thread");</w:t>
      </w:r>
    </w:p>
    <w:p w14:paraId="0C8131DC" w14:textId="77777777" w:rsidR="00C7455F" w:rsidRDefault="00C7455F" w:rsidP="00C7455F">
      <w:pPr>
        <w:pStyle w:val="a6"/>
        <w:ind w:left="240" w:right="720" w:firstLine="180"/>
      </w:pPr>
      <w:r>
        <w:t xml:space="preserve">            i = i + 10;</w:t>
      </w:r>
    </w:p>
    <w:p w14:paraId="536269F0" w14:textId="77777777" w:rsidR="00C7455F" w:rsidRDefault="00C7455F" w:rsidP="00C7455F">
      <w:pPr>
        <w:pStyle w:val="a6"/>
        <w:ind w:left="240" w:right="720" w:firstLine="180"/>
      </w:pPr>
      <w:r>
        <w:rPr>
          <w:rFonts w:hint="eastAsia"/>
        </w:rPr>
        <w:t xml:space="preserve">            // </w:t>
      </w:r>
      <w:r>
        <w:rPr>
          <w:rFonts w:hint="eastAsia"/>
        </w:rPr>
        <w:t>得到一个消息对象，</w:t>
      </w:r>
      <w:r>
        <w:rPr>
          <w:rFonts w:hint="eastAsia"/>
        </w:rPr>
        <w:t>Message</w:t>
      </w:r>
      <w:r>
        <w:rPr>
          <w:rFonts w:hint="eastAsia"/>
        </w:rPr>
        <w:t>类是有</w:t>
      </w:r>
      <w:r>
        <w:rPr>
          <w:rFonts w:hint="eastAsia"/>
        </w:rPr>
        <w:t>Android</w:t>
      </w:r>
      <w:r>
        <w:rPr>
          <w:rFonts w:hint="eastAsia"/>
        </w:rPr>
        <w:t>操作系统提供</w:t>
      </w:r>
    </w:p>
    <w:p w14:paraId="0186EBB1" w14:textId="77777777" w:rsidR="00C7455F" w:rsidRDefault="00C7455F" w:rsidP="00C7455F">
      <w:pPr>
        <w:pStyle w:val="a6"/>
        <w:ind w:left="240" w:right="720" w:firstLine="180"/>
      </w:pPr>
      <w:r>
        <w:t xml:space="preserve">            Message msg = updateProgressBarHandler.obtainMessage();</w:t>
      </w:r>
    </w:p>
    <w:p w14:paraId="300C8E10" w14:textId="77777777" w:rsidR="00C7455F" w:rsidRDefault="00C7455F" w:rsidP="00C7455F">
      <w:pPr>
        <w:pStyle w:val="a6"/>
        <w:ind w:left="240" w:right="720" w:firstLine="180"/>
      </w:pPr>
      <w:r>
        <w:rPr>
          <w:rFonts w:hint="eastAsia"/>
        </w:rPr>
        <w:t xml:space="preserve">            // </w:t>
      </w:r>
      <w:r>
        <w:rPr>
          <w:rFonts w:hint="eastAsia"/>
        </w:rPr>
        <w:t>将</w:t>
      </w:r>
      <w:r>
        <w:rPr>
          <w:rFonts w:hint="eastAsia"/>
        </w:rPr>
        <w:t>msg</w:t>
      </w:r>
      <w:r>
        <w:rPr>
          <w:rFonts w:hint="eastAsia"/>
        </w:rPr>
        <w:t>对象的</w:t>
      </w:r>
      <w:r>
        <w:rPr>
          <w:rFonts w:hint="eastAsia"/>
        </w:rPr>
        <w:t>arg1</w:t>
      </w:r>
      <w:r>
        <w:rPr>
          <w:rFonts w:hint="eastAsia"/>
        </w:rPr>
        <w:t>参数的值设置为</w:t>
      </w:r>
      <w:r>
        <w:rPr>
          <w:rFonts w:hint="eastAsia"/>
        </w:rPr>
        <w:t>i,</w:t>
      </w:r>
      <w:r>
        <w:rPr>
          <w:rFonts w:hint="eastAsia"/>
        </w:rPr>
        <w:t>用</w:t>
      </w:r>
      <w:r>
        <w:rPr>
          <w:rFonts w:hint="eastAsia"/>
        </w:rPr>
        <w:t>arg1</w:t>
      </w:r>
      <w:r>
        <w:rPr>
          <w:rFonts w:hint="eastAsia"/>
        </w:rPr>
        <w:t>和</w:t>
      </w:r>
      <w:r>
        <w:rPr>
          <w:rFonts w:hint="eastAsia"/>
        </w:rPr>
        <w:t>arg2</w:t>
      </w:r>
      <w:r>
        <w:rPr>
          <w:rFonts w:hint="eastAsia"/>
        </w:rPr>
        <w:t>这两个成员变量传递消息，优点是系统性能消耗较少</w:t>
      </w:r>
    </w:p>
    <w:p w14:paraId="6CB2CE75" w14:textId="77777777" w:rsidR="00C7455F" w:rsidRDefault="00C7455F" w:rsidP="00C7455F">
      <w:pPr>
        <w:pStyle w:val="a6"/>
        <w:ind w:left="240" w:right="720" w:firstLine="180"/>
      </w:pPr>
      <w:r>
        <w:t xml:space="preserve">            msg.arg1 = i;</w:t>
      </w:r>
    </w:p>
    <w:p w14:paraId="22A75142" w14:textId="77777777" w:rsidR="00C7455F" w:rsidRDefault="00C7455F" w:rsidP="00C7455F">
      <w:pPr>
        <w:pStyle w:val="a6"/>
        <w:ind w:left="240" w:right="720" w:firstLine="180"/>
      </w:pPr>
      <w:r>
        <w:t xml:space="preserve">            try {</w:t>
      </w:r>
    </w:p>
    <w:p w14:paraId="07E51EAE" w14:textId="77777777" w:rsidR="00C7455F" w:rsidRDefault="00C7455F" w:rsidP="00C7455F">
      <w:pPr>
        <w:pStyle w:val="a6"/>
        <w:ind w:left="240" w:right="720" w:firstLine="180"/>
      </w:pPr>
      <w:r>
        <w:rPr>
          <w:rFonts w:hint="eastAsia"/>
        </w:rPr>
        <w:t xml:space="preserve">                // </w:t>
      </w:r>
      <w:r>
        <w:rPr>
          <w:rFonts w:hint="eastAsia"/>
        </w:rPr>
        <w:t>设置当前显示睡眠</w:t>
      </w:r>
      <w:r>
        <w:rPr>
          <w:rFonts w:hint="eastAsia"/>
        </w:rPr>
        <w:t>1</w:t>
      </w:r>
      <w:r>
        <w:rPr>
          <w:rFonts w:hint="eastAsia"/>
        </w:rPr>
        <w:t>秒</w:t>
      </w:r>
    </w:p>
    <w:p w14:paraId="7BD6BA8C" w14:textId="77777777" w:rsidR="00C7455F" w:rsidRDefault="00C7455F" w:rsidP="00C7455F">
      <w:pPr>
        <w:pStyle w:val="a6"/>
        <w:ind w:left="240" w:right="720" w:firstLine="180"/>
      </w:pPr>
      <w:r>
        <w:t xml:space="preserve">                Thread.sleep(1000);</w:t>
      </w:r>
    </w:p>
    <w:p w14:paraId="77BF75AE" w14:textId="77777777" w:rsidR="00C7455F" w:rsidRDefault="00C7455F" w:rsidP="00C7455F">
      <w:pPr>
        <w:pStyle w:val="a6"/>
        <w:ind w:left="240" w:right="720" w:firstLine="180"/>
      </w:pPr>
      <w:r>
        <w:t xml:space="preserve">            } catch (InterruptedException e) {</w:t>
      </w:r>
    </w:p>
    <w:p w14:paraId="071298EA" w14:textId="77777777" w:rsidR="00C7455F" w:rsidRDefault="00C7455F" w:rsidP="00C7455F">
      <w:pPr>
        <w:pStyle w:val="a6"/>
        <w:ind w:left="240" w:right="720" w:firstLine="180"/>
      </w:pPr>
      <w:r>
        <w:t xml:space="preserve">                // TODO Auto-generated catch block</w:t>
      </w:r>
    </w:p>
    <w:p w14:paraId="6F80F07E" w14:textId="77777777" w:rsidR="00C7455F" w:rsidRDefault="00C7455F" w:rsidP="00C7455F">
      <w:pPr>
        <w:pStyle w:val="a6"/>
        <w:ind w:left="240" w:right="720" w:firstLine="180"/>
      </w:pPr>
      <w:r>
        <w:t xml:space="preserve">                e.printStackTrace();</w:t>
      </w:r>
    </w:p>
    <w:p w14:paraId="40970769" w14:textId="77777777" w:rsidR="00C7455F" w:rsidRDefault="00C7455F" w:rsidP="00C7455F">
      <w:pPr>
        <w:pStyle w:val="a6"/>
        <w:ind w:left="240" w:right="720" w:firstLine="180"/>
      </w:pPr>
      <w:r>
        <w:t xml:space="preserve">            }</w:t>
      </w:r>
    </w:p>
    <w:p w14:paraId="7D0427E0" w14:textId="77777777" w:rsidR="00C7455F" w:rsidRDefault="00C7455F" w:rsidP="00C7455F">
      <w:pPr>
        <w:pStyle w:val="a6"/>
        <w:ind w:left="240" w:right="720" w:firstLine="180"/>
      </w:pPr>
      <w:r>
        <w:rPr>
          <w:rFonts w:hint="eastAsia"/>
        </w:rPr>
        <w:t xml:space="preserve">            // </w:t>
      </w:r>
      <w:r>
        <w:rPr>
          <w:rFonts w:hint="eastAsia"/>
        </w:rPr>
        <w:t>将</w:t>
      </w:r>
      <w:r>
        <w:rPr>
          <w:rFonts w:hint="eastAsia"/>
        </w:rPr>
        <w:t>msg</w:t>
      </w:r>
      <w:r>
        <w:rPr>
          <w:rFonts w:hint="eastAsia"/>
        </w:rPr>
        <w:t>对象加入到消息队列当中</w:t>
      </w:r>
    </w:p>
    <w:p w14:paraId="237AA953" w14:textId="77777777" w:rsidR="00C7455F" w:rsidRDefault="00C7455F" w:rsidP="00C7455F">
      <w:pPr>
        <w:pStyle w:val="a6"/>
        <w:ind w:left="240" w:right="720" w:firstLine="180"/>
      </w:pPr>
      <w:r>
        <w:t xml:space="preserve">            updateProgressBarHandler.sendMessage(msg);</w:t>
      </w:r>
    </w:p>
    <w:p w14:paraId="33BE8CD3" w14:textId="77777777" w:rsidR="00C7455F" w:rsidRDefault="00C7455F" w:rsidP="00C7455F">
      <w:pPr>
        <w:pStyle w:val="a6"/>
        <w:ind w:left="240" w:right="720" w:firstLine="180"/>
      </w:pPr>
      <w:r>
        <w:t xml:space="preserve">            if (i == 100) {</w:t>
      </w:r>
    </w:p>
    <w:p w14:paraId="302D52EB" w14:textId="77777777" w:rsidR="00C7455F" w:rsidRDefault="00C7455F" w:rsidP="00C7455F">
      <w:pPr>
        <w:pStyle w:val="a6"/>
        <w:ind w:left="240" w:right="720" w:firstLine="180"/>
      </w:pPr>
      <w:r>
        <w:rPr>
          <w:rFonts w:hint="eastAsia"/>
        </w:rPr>
        <w:t xml:space="preserve">                // </w:t>
      </w:r>
      <w:r>
        <w:rPr>
          <w:rFonts w:hint="eastAsia"/>
        </w:rPr>
        <w:t>如果当</w:t>
      </w:r>
      <w:r>
        <w:rPr>
          <w:rFonts w:hint="eastAsia"/>
        </w:rPr>
        <w:t>i</w:t>
      </w:r>
      <w:r>
        <w:rPr>
          <w:rFonts w:hint="eastAsia"/>
        </w:rPr>
        <w:t>的值为</w:t>
      </w:r>
      <w:r>
        <w:rPr>
          <w:rFonts w:hint="eastAsia"/>
        </w:rPr>
        <w:t>100</w:t>
      </w:r>
      <w:r>
        <w:rPr>
          <w:rFonts w:hint="eastAsia"/>
        </w:rPr>
        <w:t>时，就将线程对象从</w:t>
      </w:r>
      <w:r>
        <w:rPr>
          <w:rFonts w:hint="eastAsia"/>
        </w:rPr>
        <w:t>handler</w:t>
      </w:r>
      <w:r>
        <w:rPr>
          <w:rFonts w:hint="eastAsia"/>
        </w:rPr>
        <w:t>当中移除</w:t>
      </w:r>
    </w:p>
    <w:p w14:paraId="55D2DA29" w14:textId="77777777" w:rsidR="00C7455F" w:rsidRDefault="00C7455F" w:rsidP="00C7455F">
      <w:pPr>
        <w:pStyle w:val="a6"/>
        <w:ind w:left="240" w:right="720" w:firstLine="180"/>
      </w:pPr>
      <w:r>
        <w:t xml:space="preserve">                updateProgressBarHandler</w:t>
      </w:r>
    </w:p>
    <w:p w14:paraId="15083A1A" w14:textId="77777777" w:rsidR="00C7455F" w:rsidRDefault="00C7455F" w:rsidP="00C7455F">
      <w:pPr>
        <w:pStyle w:val="a6"/>
        <w:ind w:left="240" w:right="720" w:firstLine="180"/>
      </w:pPr>
      <w:r>
        <w:t xml:space="preserve">                        .removeCallbacks(mUpateProgressBarThread);</w:t>
      </w:r>
    </w:p>
    <w:p w14:paraId="77A9BDCD" w14:textId="77777777" w:rsidR="00C7455F" w:rsidRDefault="00C7455F" w:rsidP="00C7455F">
      <w:pPr>
        <w:pStyle w:val="a6"/>
        <w:ind w:left="240" w:right="720" w:firstLine="180"/>
      </w:pPr>
      <w:r>
        <w:t xml:space="preserve">            }</w:t>
      </w:r>
    </w:p>
    <w:p w14:paraId="45E350D1" w14:textId="77777777" w:rsidR="00C7455F" w:rsidRDefault="00C7455F" w:rsidP="00C7455F">
      <w:pPr>
        <w:pStyle w:val="a6"/>
        <w:ind w:left="240" w:right="720" w:firstLine="180"/>
      </w:pPr>
      <w:r>
        <w:t xml:space="preserve">        }</w:t>
      </w:r>
    </w:p>
    <w:p w14:paraId="3CA038C5" w14:textId="77777777" w:rsidR="00C7455F" w:rsidRDefault="00C7455F" w:rsidP="00C7455F">
      <w:pPr>
        <w:pStyle w:val="a6"/>
        <w:ind w:left="240" w:right="720" w:firstLine="180"/>
      </w:pPr>
      <w:r>
        <w:t xml:space="preserve">    };</w:t>
      </w:r>
    </w:p>
    <w:p w14:paraId="69AEA50C" w14:textId="77777777" w:rsidR="00C7455F" w:rsidRDefault="00C7455F" w:rsidP="00C7455F">
      <w:pPr>
        <w:pStyle w:val="a6"/>
        <w:ind w:left="240" w:right="720" w:firstLine="180"/>
      </w:pPr>
      <w:r>
        <w:rPr>
          <w:rFonts w:hint="eastAsia"/>
        </w:rPr>
        <w:t xml:space="preserve">    // </w:t>
      </w:r>
      <w:r>
        <w:rPr>
          <w:rFonts w:hint="eastAsia"/>
        </w:rPr>
        <w:t>使用匿名内部类来复写</w:t>
      </w:r>
      <w:r>
        <w:rPr>
          <w:rFonts w:hint="eastAsia"/>
        </w:rPr>
        <w:t>Handler</w:t>
      </w:r>
      <w:r>
        <w:rPr>
          <w:rFonts w:hint="eastAsia"/>
        </w:rPr>
        <w:t>当中的</w:t>
      </w:r>
      <w:r>
        <w:rPr>
          <w:rFonts w:hint="eastAsia"/>
        </w:rPr>
        <w:t>handleMessage</w:t>
      </w:r>
      <w:r>
        <w:rPr>
          <w:rFonts w:hint="eastAsia"/>
        </w:rPr>
        <w:t>方法</w:t>
      </w:r>
    </w:p>
    <w:p w14:paraId="6BFEA223" w14:textId="77777777" w:rsidR="00C7455F" w:rsidRDefault="00C7455F" w:rsidP="00C7455F">
      <w:pPr>
        <w:pStyle w:val="a6"/>
        <w:ind w:left="240" w:right="720" w:firstLine="180"/>
      </w:pPr>
      <w:r>
        <w:t xml:space="preserve">    private Handler updateProgressBarHandler = new Handler(Looper.getMainLooper()) {</w:t>
      </w:r>
    </w:p>
    <w:p w14:paraId="229EFE52" w14:textId="77777777" w:rsidR="00C7455F" w:rsidRDefault="00C7455F" w:rsidP="00C7455F">
      <w:pPr>
        <w:pStyle w:val="a6"/>
        <w:ind w:left="240" w:right="720" w:firstLine="180"/>
      </w:pPr>
    </w:p>
    <w:p w14:paraId="488F4EF4" w14:textId="77777777" w:rsidR="00C7455F" w:rsidRDefault="00C7455F" w:rsidP="00C7455F">
      <w:pPr>
        <w:pStyle w:val="a6"/>
        <w:ind w:left="240" w:right="720" w:firstLine="180"/>
      </w:pPr>
      <w:r>
        <w:t xml:space="preserve">        @Override</w:t>
      </w:r>
    </w:p>
    <w:p w14:paraId="3CD4C533" w14:textId="77777777" w:rsidR="00C7455F" w:rsidRDefault="00C7455F" w:rsidP="00C7455F">
      <w:pPr>
        <w:pStyle w:val="a6"/>
        <w:ind w:left="240" w:right="720" w:firstLine="180"/>
      </w:pPr>
      <w:r>
        <w:t xml:space="preserve">        public void handleMessage(Message msg) {</w:t>
      </w:r>
    </w:p>
    <w:p w14:paraId="499E1835" w14:textId="77777777" w:rsidR="00C7455F" w:rsidRDefault="00C7455F" w:rsidP="00C7455F">
      <w:pPr>
        <w:pStyle w:val="a6"/>
        <w:ind w:left="240" w:right="720" w:firstLine="180"/>
      </w:pPr>
      <w:r>
        <w:lastRenderedPageBreak/>
        <w:t xml:space="preserve">            mProgressBar.setProgress(msg.arg1);</w:t>
      </w:r>
    </w:p>
    <w:p w14:paraId="51138B8F" w14:textId="77777777" w:rsidR="00C7455F" w:rsidRDefault="00C7455F" w:rsidP="00C7455F">
      <w:pPr>
        <w:pStyle w:val="a6"/>
        <w:ind w:left="240" w:right="720" w:firstLine="180"/>
      </w:pPr>
      <w:r>
        <w:t xml:space="preserve">            updateProgressBarHandler.post(mUpateProgressBarThread);</w:t>
      </w:r>
    </w:p>
    <w:p w14:paraId="75DDD2C6" w14:textId="77777777" w:rsidR="00C7455F" w:rsidRDefault="00C7455F" w:rsidP="00C7455F">
      <w:pPr>
        <w:pStyle w:val="a6"/>
        <w:ind w:left="240" w:right="720" w:firstLine="180"/>
      </w:pPr>
      <w:r>
        <w:t xml:space="preserve">        }</w:t>
      </w:r>
    </w:p>
    <w:p w14:paraId="59EBF05C" w14:textId="77777777" w:rsidR="00C7455F" w:rsidRDefault="00C7455F" w:rsidP="00C7455F">
      <w:pPr>
        <w:pStyle w:val="a6"/>
        <w:ind w:left="240" w:right="720" w:firstLine="180"/>
      </w:pPr>
    </w:p>
    <w:p w14:paraId="4B70F222" w14:textId="77777777" w:rsidR="00C7455F" w:rsidRDefault="00C7455F" w:rsidP="00C7455F">
      <w:pPr>
        <w:pStyle w:val="a6"/>
        <w:ind w:left="240" w:right="720" w:firstLine="180"/>
      </w:pPr>
      <w:r>
        <w:t xml:space="preserve">    };</w:t>
      </w:r>
    </w:p>
    <w:p w14:paraId="4705CDBB" w14:textId="77777777" w:rsidR="00C7455F" w:rsidRDefault="00C7455F" w:rsidP="00C7455F">
      <w:pPr>
        <w:pStyle w:val="a6"/>
        <w:ind w:left="240" w:right="720" w:firstLine="180"/>
      </w:pPr>
    </w:p>
    <w:p w14:paraId="44B24E6F" w14:textId="77777777" w:rsidR="00C7455F" w:rsidRDefault="00C7455F" w:rsidP="00C7455F">
      <w:pPr>
        <w:pStyle w:val="a6"/>
        <w:ind w:left="240" w:right="720" w:firstLine="180"/>
      </w:pPr>
      <w:r>
        <w:t xml:space="preserve">    @Override</w:t>
      </w:r>
    </w:p>
    <w:p w14:paraId="0777C774" w14:textId="77777777" w:rsidR="00C7455F" w:rsidRDefault="00C7455F" w:rsidP="00C7455F">
      <w:pPr>
        <w:pStyle w:val="a6"/>
        <w:ind w:left="240" w:right="720" w:firstLine="180"/>
      </w:pPr>
      <w:r>
        <w:t xml:space="preserve">    public void onClick(View view) {</w:t>
      </w:r>
    </w:p>
    <w:p w14:paraId="192B596D" w14:textId="77777777" w:rsidR="00C7455F" w:rsidRDefault="00C7455F" w:rsidP="00C7455F">
      <w:pPr>
        <w:pStyle w:val="a6"/>
        <w:ind w:left="240" w:right="720" w:firstLine="180"/>
      </w:pPr>
      <w:r>
        <w:t xml:space="preserve">        switch (view.getId()) {</w:t>
      </w:r>
    </w:p>
    <w:p w14:paraId="2F126B7D" w14:textId="77777777" w:rsidR="00C7455F" w:rsidRDefault="00C7455F" w:rsidP="00C7455F">
      <w:pPr>
        <w:pStyle w:val="a6"/>
        <w:ind w:left="240" w:right="720" w:firstLine="180"/>
      </w:pPr>
      <w:r>
        <w:t xml:space="preserve">            case R.id.btnStart:</w:t>
      </w:r>
    </w:p>
    <w:p w14:paraId="70B2596C" w14:textId="77777777" w:rsidR="00C7455F" w:rsidRDefault="00C7455F" w:rsidP="00C7455F">
      <w:pPr>
        <w:pStyle w:val="a6"/>
        <w:ind w:left="240" w:right="720" w:firstLine="180"/>
      </w:pPr>
      <w:r>
        <w:t xml:space="preserve">                countHandler.postDelayed(mRunCount, 1000);</w:t>
      </w:r>
    </w:p>
    <w:p w14:paraId="051D7B39" w14:textId="77777777" w:rsidR="00C7455F" w:rsidRDefault="00C7455F" w:rsidP="00C7455F">
      <w:pPr>
        <w:pStyle w:val="a6"/>
        <w:ind w:left="240" w:right="720" w:firstLine="180"/>
      </w:pPr>
      <w:r>
        <w:t xml:space="preserve">                break;</w:t>
      </w:r>
    </w:p>
    <w:p w14:paraId="570CFE44" w14:textId="77777777" w:rsidR="00C7455F" w:rsidRDefault="00C7455F" w:rsidP="00C7455F">
      <w:pPr>
        <w:pStyle w:val="a6"/>
        <w:ind w:left="240" w:right="720" w:firstLine="180"/>
      </w:pPr>
      <w:r>
        <w:t xml:space="preserve">            case R.id.btnStop:</w:t>
      </w:r>
    </w:p>
    <w:p w14:paraId="28835843" w14:textId="77777777" w:rsidR="00C7455F" w:rsidRDefault="00C7455F" w:rsidP="00C7455F">
      <w:pPr>
        <w:pStyle w:val="a6"/>
        <w:ind w:left="240" w:right="720" w:firstLine="180"/>
      </w:pPr>
      <w:r>
        <w:t xml:space="preserve">                countHandler.removeCallbacks(mRunCount);</w:t>
      </w:r>
    </w:p>
    <w:p w14:paraId="51DDC8D9" w14:textId="77777777" w:rsidR="00C7455F" w:rsidRDefault="00C7455F" w:rsidP="00C7455F">
      <w:pPr>
        <w:pStyle w:val="a6"/>
        <w:ind w:left="240" w:right="720" w:firstLine="180"/>
      </w:pPr>
      <w:r>
        <w:t xml:space="preserve">                break;</w:t>
      </w:r>
    </w:p>
    <w:p w14:paraId="446F03C0" w14:textId="77777777" w:rsidR="00C7455F" w:rsidRDefault="00C7455F" w:rsidP="00C7455F">
      <w:pPr>
        <w:pStyle w:val="a6"/>
        <w:ind w:left="240" w:right="720" w:firstLine="180"/>
      </w:pPr>
      <w:r>
        <w:t xml:space="preserve">            case R.id.btnShowToast:</w:t>
      </w:r>
    </w:p>
    <w:p w14:paraId="71EFAB32" w14:textId="77777777" w:rsidR="00C7455F" w:rsidRDefault="00C7455F" w:rsidP="00C7455F">
      <w:pPr>
        <w:pStyle w:val="a6"/>
        <w:ind w:left="240" w:right="720" w:firstLine="180"/>
      </w:pPr>
      <w:r>
        <w:t xml:space="preserve">                countHandler.postAtTime(mRunToast,</w:t>
      </w:r>
    </w:p>
    <w:p w14:paraId="1287A430" w14:textId="77777777" w:rsidR="00C7455F" w:rsidRDefault="00C7455F" w:rsidP="00C7455F">
      <w:pPr>
        <w:pStyle w:val="a6"/>
        <w:ind w:left="240" w:right="720" w:firstLine="180"/>
      </w:pPr>
      <w:r>
        <w:t xml:space="preserve">                        android.os.SystemClock.uptimeMillis() + 15 * 1000);</w:t>
      </w:r>
    </w:p>
    <w:p w14:paraId="78B28533" w14:textId="77777777" w:rsidR="00C7455F" w:rsidRDefault="00C7455F" w:rsidP="00C7455F">
      <w:pPr>
        <w:pStyle w:val="a6"/>
        <w:ind w:left="240" w:right="720" w:firstLine="180"/>
      </w:pPr>
      <w:r>
        <w:t xml:space="preserve">                break;</w:t>
      </w:r>
    </w:p>
    <w:p w14:paraId="73ACE578" w14:textId="77777777" w:rsidR="00C7455F" w:rsidRDefault="00C7455F" w:rsidP="00C7455F">
      <w:pPr>
        <w:pStyle w:val="a6"/>
        <w:ind w:left="240" w:right="720" w:firstLine="180"/>
      </w:pPr>
      <w:r>
        <w:t xml:space="preserve">            case R.id.btnUpdateProgressBar:</w:t>
      </w:r>
    </w:p>
    <w:p w14:paraId="4AEC14D2" w14:textId="77777777" w:rsidR="00C7455F" w:rsidRDefault="00C7455F" w:rsidP="00C7455F">
      <w:pPr>
        <w:pStyle w:val="a6"/>
        <w:ind w:left="240" w:right="720" w:firstLine="180"/>
      </w:pPr>
      <w:r>
        <w:t xml:space="preserve">                mProgressBar.setVisibility(View.VISIBLE);</w:t>
      </w:r>
    </w:p>
    <w:p w14:paraId="5DE7893D" w14:textId="77777777" w:rsidR="00C7455F" w:rsidRDefault="00C7455F" w:rsidP="00C7455F">
      <w:pPr>
        <w:pStyle w:val="a6"/>
        <w:ind w:left="240" w:right="720" w:firstLine="180"/>
      </w:pPr>
      <w:r>
        <w:t xml:space="preserve">                updateProgressBarHandler.post(mUpateProgressBarThread);</w:t>
      </w:r>
    </w:p>
    <w:p w14:paraId="1688D7E8" w14:textId="77777777" w:rsidR="00C7455F" w:rsidRDefault="00C7455F" w:rsidP="00C7455F">
      <w:pPr>
        <w:pStyle w:val="a6"/>
        <w:ind w:left="240" w:right="720" w:firstLine="180"/>
      </w:pPr>
      <w:r>
        <w:t xml:space="preserve">                break;</w:t>
      </w:r>
    </w:p>
    <w:p w14:paraId="1ACFA498" w14:textId="77777777" w:rsidR="00C7455F" w:rsidRDefault="00C7455F" w:rsidP="00C7455F">
      <w:pPr>
        <w:pStyle w:val="a6"/>
        <w:ind w:left="240" w:right="720" w:firstLine="180"/>
      </w:pPr>
      <w:r>
        <w:t xml:space="preserve">        }</w:t>
      </w:r>
    </w:p>
    <w:p w14:paraId="2AEA0F5F" w14:textId="77777777" w:rsidR="00C7455F" w:rsidRDefault="00C7455F" w:rsidP="00C7455F">
      <w:pPr>
        <w:pStyle w:val="a6"/>
        <w:ind w:left="240" w:right="720" w:firstLine="180"/>
      </w:pPr>
      <w:r>
        <w:t xml:space="preserve">    }</w:t>
      </w:r>
    </w:p>
    <w:p w14:paraId="705C732B" w14:textId="77777777" w:rsidR="00C7455F" w:rsidRDefault="00C7455F" w:rsidP="00C7455F">
      <w:pPr>
        <w:pStyle w:val="a6"/>
        <w:ind w:left="240" w:right="720" w:firstLine="180"/>
      </w:pPr>
    </w:p>
    <w:p w14:paraId="25BB39A6" w14:textId="77777777" w:rsidR="00C7455F" w:rsidRDefault="00C7455F" w:rsidP="00C7455F">
      <w:pPr>
        <w:pStyle w:val="a6"/>
        <w:ind w:left="240" w:right="720" w:firstLine="180"/>
      </w:pPr>
      <w:r>
        <w:t xml:space="preserve">    @Override</w:t>
      </w:r>
    </w:p>
    <w:p w14:paraId="1A9F670E" w14:textId="77777777" w:rsidR="00C7455F" w:rsidRDefault="00C7455F" w:rsidP="00C7455F">
      <w:pPr>
        <w:pStyle w:val="a6"/>
        <w:ind w:left="240" w:right="720" w:firstLine="180"/>
      </w:pPr>
      <w:r>
        <w:t xml:space="preserve">    public void onCreate(Bundle savedInstanceState) {</w:t>
      </w:r>
    </w:p>
    <w:p w14:paraId="70413E14" w14:textId="77777777" w:rsidR="00C7455F" w:rsidRDefault="00C7455F" w:rsidP="00C7455F">
      <w:pPr>
        <w:pStyle w:val="a6"/>
        <w:ind w:left="240" w:right="720" w:firstLine="180"/>
      </w:pPr>
      <w:r>
        <w:t xml:space="preserve">        super.onCreate(savedInstanceState);</w:t>
      </w:r>
    </w:p>
    <w:p w14:paraId="11F775BC" w14:textId="77777777" w:rsidR="00C7455F" w:rsidRDefault="00C7455F" w:rsidP="00C7455F">
      <w:pPr>
        <w:pStyle w:val="a6"/>
        <w:ind w:left="240" w:right="720" w:firstLine="180"/>
      </w:pPr>
      <w:r>
        <w:t xml:space="preserve">        setContentView(R.layout.c06_handler_test01);</w:t>
      </w:r>
    </w:p>
    <w:p w14:paraId="5D6C797F" w14:textId="77777777" w:rsidR="00C7455F" w:rsidRDefault="00C7455F" w:rsidP="00C7455F">
      <w:pPr>
        <w:pStyle w:val="a6"/>
        <w:ind w:left="240" w:right="720" w:firstLine="180"/>
      </w:pPr>
      <w:r>
        <w:lastRenderedPageBreak/>
        <w:t xml:space="preserve">        ((Button) findViewById(R.id.btnStart)).setOnClickListener(this);</w:t>
      </w:r>
    </w:p>
    <w:p w14:paraId="257DF2ED" w14:textId="77777777" w:rsidR="00C7455F" w:rsidRDefault="00C7455F" w:rsidP="00C7455F">
      <w:pPr>
        <w:pStyle w:val="a6"/>
        <w:ind w:left="240" w:right="720" w:firstLine="180"/>
      </w:pPr>
      <w:r>
        <w:t xml:space="preserve">        ((Button) findViewById(R.id.btnStop)).setOnClickListener(this);</w:t>
      </w:r>
    </w:p>
    <w:p w14:paraId="6BDD3640" w14:textId="77777777" w:rsidR="00C7455F" w:rsidRDefault="00C7455F" w:rsidP="00C7455F">
      <w:pPr>
        <w:pStyle w:val="a6"/>
        <w:ind w:left="240" w:right="720" w:firstLine="180"/>
      </w:pPr>
      <w:r>
        <w:t xml:space="preserve">        ((Button) findViewById(R.id.btnShowToast)).setOnClickListener(this);</w:t>
      </w:r>
    </w:p>
    <w:p w14:paraId="20773262" w14:textId="77777777" w:rsidR="00C7455F" w:rsidRDefault="00C7455F" w:rsidP="00C7455F">
      <w:pPr>
        <w:pStyle w:val="a6"/>
        <w:ind w:left="240" w:right="720" w:firstLine="180"/>
      </w:pPr>
      <w:r>
        <w:t xml:space="preserve">        ((Button) findViewById(R.id.btnUpdateProgressBar))</w:t>
      </w:r>
    </w:p>
    <w:p w14:paraId="17D49A44" w14:textId="77777777" w:rsidR="00C7455F" w:rsidRDefault="00C7455F" w:rsidP="00C7455F">
      <w:pPr>
        <w:pStyle w:val="a6"/>
        <w:ind w:left="240" w:right="720" w:firstLine="180"/>
      </w:pPr>
      <w:r>
        <w:t xml:space="preserve">                .setOnClickListener(this);</w:t>
      </w:r>
    </w:p>
    <w:p w14:paraId="522EF32D" w14:textId="77777777" w:rsidR="00C7455F" w:rsidRDefault="00C7455F" w:rsidP="00C7455F">
      <w:pPr>
        <w:pStyle w:val="a6"/>
        <w:ind w:left="240" w:right="720" w:firstLine="180"/>
      </w:pPr>
      <w:r>
        <w:t xml:space="preserve">        mProgressBar = (ProgressBar) findViewById(R.id.progressBar1);</w:t>
      </w:r>
    </w:p>
    <w:p w14:paraId="6E33E255" w14:textId="77777777" w:rsidR="00C7455F" w:rsidRDefault="00C7455F" w:rsidP="00C7455F">
      <w:pPr>
        <w:pStyle w:val="a6"/>
        <w:ind w:left="240" w:right="720" w:firstLine="180"/>
      </w:pPr>
      <w:r>
        <w:t xml:space="preserve">        tvCount = (TextView) findViewById(R.id.tvCount);</w:t>
      </w:r>
    </w:p>
    <w:p w14:paraId="577EC0AD" w14:textId="77777777" w:rsidR="00C7455F" w:rsidRDefault="00C7455F" w:rsidP="00C7455F">
      <w:pPr>
        <w:pStyle w:val="a6"/>
        <w:ind w:left="240" w:right="720" w:firstLine="180"/>
      </w:pPr>
      <w:r>
        <w:t xml:space="preserve">    }</w:t>
      </w:r>
    </w:p>
    <w:p w14:paraId="34B298F8" w14:textId="77777777" w:rsidR="00C7455F" w:rsidRDefault="00C7455F" w:rsidP="00C7455F">
      <w:pPr>
        <w:pStyle w:val="a6"/>
        <w:ind w:left="240" w:right="720" w:firstLine="180"/>
      </w:pPr>
    </w:p>
    <w:p w14:paraId="42A3400E" w14:textId="77777777" w:rsidR="00C7455F" w:rsidRDefault="00C7455F" w:rsidP="00C7455F">
      <w:pPr>
        <w:pStyle w:val="a6"/>
        <w:ind w:left="240" w:right="720" w:firstLine="180"/>
      </w:pPr>
      <w:r>
        <w:t xml:space="preserve">    private void log(String msg) {</w:t>
      </w:r>
    </w:p>
    <w:p w14:paraId="0BDD2A63" w14:textId="77777777" w:rsidR="00C7455F" w:rsidRDefault="00C7455F" w:rsidP="00C7455F">
      <w:pPr>
        <w:pStyle w:val="a6"/>
        <w:ind w:left="240" w:right="720" w:firstLine="180"/>
      </w:pPr>
      <w:r>
        <w:t xml:space="preserve">        Log.d(TAG, msg);</w:t>
      </w:r>
    </w:p>
    <w:p w14:paraId="3EAFCE83" w14:textId="77777777" w:rsidR="00C7455F" w:rsidRDefault="00C7455F" w:rsidP="00C7455F">
      <w:pPr>
        <w:pStyle w:val="a6"/>
        <w:ind w:left="240" w:right="720" w:firstLine="180"/>
      </w:pPr>
      <w:r>
        <w:t xml:space="preserve">    }</w:t>
      </w:r>
    </w:p>
    <w:p w14:paraId="25CA2A55" w14:textId="79925A6B" w:rsidR="00EB0C77" w:rsidRPr="009E2233" w:rsidRDefault="00C7455F" w:rsidP="00C7455F">
      <w:pPr>
        <w:pStyle w:val="a6"/>
        <w:ind w:left="240" w:right="720" w:firstLine="180"/>
      </w:pPr>
      <w:r>
        <w:t>}</w:t>
      </w:r>
    </w:p>
    <w:p w14:paraId="04C44D99" w14:textId="265A0178" w:rsidR="001551E9" w:rsidRDefault="008C2B71" w:rsidP="008C2B71">
      <w:pPr>
        <w:pStyle w:val="a5"/>
        <w:ind w:firstLine="361"/>
      </w:pPr>
      <w:bookmarkStart w:id="14" w:name="_Toc476667940"/>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4</w:t>
      </w:r>
      <w:r w:rsidR="009C2BDC">
        <w:fldChar w:fldCharType="end"/>
      </w:r>
      <w:r>
        <w:rPr>
          <w:rFonts w:hint="eastAsia"/>
        </w:rPr>
        <w:t xml:space="preserve"> </w:t>
      </w:r>
      <w:r w:rsidR="004A4F22">
        <w:t xml:space="preserve"> </w:t>
      </w:r>
      <w:r w:rsidR="001551E9" w:rsidRPr="009E2233">
        <w:t>HandlerActivity</w:t>
      </w:r>
      <w:bookmarkEnd w:id="14"/>
      <w:r w:rsidR="001551E9">
        <w:t>.java</w:t>
      </w:r>
    </w:p>
    <w:p w14:paraId="55A1BA48" w14:textId="52F695B8" w:rsidR="004F7C26" w:rsidRDefault="004F29D9" w:rsidP="00BB5D66">
      <w:pPr>
        <w:pStyle w:val="a0"/>
        <w:ind w:firstLine="482"/>
      </w:pPr>
      <w:r>
        <w:t>postDelayed (Runnable r, Object token, long delayMillis)</w:t>
      </w:r>
    </w:p>
    <w:p w14:paraId="6BB82A2D" w14:textId="1E4F6FD5" w:rsidR="004F7C26" w:rsidRDefault="004F29D9" w:rsidP="004F7C26">
      <w:r w:rsidRPr="004F29D9">
        <w:rPr>
          <w:rFonts w:hint="eastAsia"/>
        </w:rPr>
        <w:t>使</w:t>
      </w:r>
      <w:r w:rsidRPr="004F29D9">
        <w:rPr>
          <w:rFonts w:hint="eastAsia"/>
        </w:rPr>
        <w:t xml:space="preserve"> Runnable</w:t>
      </w:r>
      <w:r w:rsidRPr="004F29D9">
        <w:rPr>
          <w:rFonts w:hint="eastAsia"/>
        </w:rPr>
        <w:t>添加到消息队列中，在经过指定的时间后运行。可运行对象将在附加此处理程序的线程上运行。时基是</w:t>
      </w:r>
      <w:r w:rsidRPr="004F29D9">
        <w:rPr>
          <w:rFonts w:hint="eastAsia"/>
        </w:rPr>
        <w:t xml:space="preserve"> SystemClock.uptimeMillis()</w:t>
      </w:r>
      <w:r w:rsidR="00A013B6">
        <w:rPr>
          <w:rFonts w:hint="eastAsia"/>
        </w:rPr>
        <w:t>。</w:t>
      </w:r>
      <w:r w:rsidRPr="004F29D9">
        <w:rPr>
          <w:rFonts w:hint="eastAsia"/>
        </w:rPr>
        <w:t>在深度睡眠中花费的时间会增加执行的额外延迟。</w:t>
      </w:r>
    </w:p>
    <w:p w14:paraId="00EB9668" w14:textId="7ADFACDE" w:rsidR="004F7C26" w:rsidRDefault="00E1150F" w:rsidP="00E1150F">
      <w:pPr>
        <w:pStyle w:val="a0"/>
        <w:ind w:firstLine="482"/>
      </w:pPr>
      <w:r w:rsidRPr="00E1150F">
        <w:t>removeCallbacks (Runnable r)</w:t>
      </w:r>
    </w:p>
    <w:p w14:paraId="7E7E0548" w14:textId="5AFD44FD" w:rsidR="004F29D9" w:rsidRDefault="00E1150F" w:rsidP="004F7C26">
      <w:r w:rsidRPr="00E1150F">
        <w:rPr>
          <w:rFonts w:hint="eastAsia"/>
        </w:rPr>
        <w:t>删除消息队列中所有待处理的</w:t>
      </w:r>
      <w:r w:rsidRPr="00E1150F">
        <w:rPr>
          <w:rFonts w:hint="eastAsia"/>
        </w:rPr>
        <w:t>Runnable</w:t>
      </w:r>
      <w:r w:rsidRPr="00E1150F">
        <w:rPr>
          <w:rFonts w:hint="eastAsia"/>
        </w:rPr>
        <w:t>。</w:t>
      </w:r>
    </w:p>
    <w:p w14:paraId="2804E76B" w14:textId="5A12890E" w:rsidR="004F7C26" w:rsidRDefault="00595448" w:rsidP="00595448">
      <w:pPr>
        <w:pStyle w:val="a0"/>
        <w:ind w:firstLine="482"/>
      </w:pPr>
      <w:r>
        <w:t>postAtTime (Runnable r, long uptimeMillis)</w:t>
      </w:r>
    </w:p>
    <w:p w14:paraId="6E0CDD25" w14:textId="495C95E5" w:rsidR="004F7C26" w:rsidRPr="004F7C26" w:rsidRDefault="00595448" w:rsidP="004F7C26">
      <w:r w:rsidRPr="00595448">
        <w:rPr>
          <w:rFonts w:hint="eastAsia"/>
        </w:rPr>
        <w:t>使</w:t>
      </w:r>
      <w:r w:rsidRPr="00595448">
        <w:rPr>
          <w:rFonts w:hint="eastAsia"/>
        </w:rPr>
        <w:t xml:space="preserve"> Runnable</w:t>
      </w:r>
      <w:r w:rsidRPr="00595448">
        <w:rPr>
          <w:rFonts w:hint="eastAsia"/>
        </w:rPr>
        <w:t>添加到消息队列中，在</w:t>
      </w:r>
      <w:r w:rsidRPr="00595448">
        <w:rPr>
          <w:rFonts w:hint="eastAsia"/>
        </w:rPr>
        <w:t xml:space="preserve">uptimeMillis </w:t>
      </w:r>
      <w:r w:rsidRPr="00595448">
        <w:rPr>
          <w:rFonts w:hint="eastAsia"/>
        </w:rPr>
        <w:t>给定的特定时间运行。时基是</w:t>
      </w:r>
      <w:r w:rsidRPr="00595448">
        <w:rPr>
          <w:rFonts w:hint="eastAsia"/>
        </w:rPr>
        <w:t xml:space="preserve"> SystemClock.uptimeMillis()</w:t>
      </w:r>
      <w:r w:rsidRPr="00595448">
        <w:rPr>
          <w:rFonts w:hint="eastAsia"/>
        </w:rPr>
        <w:t>。在深度睡眠中花费的时间会增加执行的额外延迟。</w:t>
      </w:r>
      <w:r w:rsidRPr="00595448">
        <w:rPr>
          <w:rFonts w:hint="eastAsia"/>
        </w:rPr>
        <w:t xml:space="preserve"> </w:t>
      </w:r>
      <w:r w:rsidRPr="00595448">
        <w:rPr>
          <w:rFonts w:hint="eastAsia"/>
        </w:rPr>
        <w:t>可运行对象将在附加此处理程序的线程上运行。</w:t>
      </w:r>
    </w:p>
    <w:p w14:paraId="27A31393" w14:textId="69E999CC" w:rsidR="004A4F22" w:rsidRDefault="004A4F22" w:rsidP="004A4F22">
      <w:pPr>
        <w:jc w:val="center"/>
      </w:pPr>
      <w:r>
        <w:rPr>
          <w:noProof/>
        </w:rPr>
        <w:drawing>
          <wp:inline distT="0" distB="0" distL="0" distR="0" wp14:anchorId="0C039878" wp14:editId="01A9CB51">
            <wp:extent cx="2254335" cy="1784909"/>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62010" cy="1790986"/>
                    </a:xfrm>
                    <a:prstGeom prst="rect">
                      <a:avLst/>
                    </a:prstGeom>
                  </pic:spPr>
                </pic:pic>
              </a:graphicData>
            </a:graphic>
          </wp:inline>
        </w:drawing>
      </w:r>
    </w:p>
    <w:p w14:paraId="41BE09DE" w14:textId="04EA5EC9" w:rsidR="004A4F22" w:rsidRPr="004A4F22" w:rsidRDefault="002C7D40" w:rsidP="002C7D40">
      <w:pPr>
        <w:pStyle w:val="a5"/>
        <w:ind w:firstLine="361"/>
      </w:pPr>
      <w:r>
        <w:rPr>
          <w:rFonts w:hint="eastAsia"/>
        </w:rPr>
        <w:lastRenderedPageBreak/>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3</w:t>
      </w:r>
      <w:r w:rsidR="00D5315A">
        <w:fldChar w:fldCharType="end"/>
      </w:r>
    </w:p>
    <w:p w14:paraId="6E5F7D1D" w14:textId="7974BF18" w:rsidR="00EB0C77" w:rsidRPr="009E2233" w:rsidRDefault="00EB0C77" w:rsidP="00FA43A7">
      <w:pPr>
        <w:pStyle w:val="3"/>
      </w:pPr>
      <w:bookmarkStart w:id="15" w:name="_Toc242772254"/>
      <w:r w:rsidRPr="009E2233">
        <w:t>AsyncTask</w:t>
      </w:r>
      <w:bookmarkEnd w:id="15"/>
    </w:p>
    <w:p w14:paraId="0E7D11F0" w14:textId="77777777" w:rsidR="00883BB5" w:rsidRDefault="00EB0C77" w:rsidP="008409B1">
      <w:pPr>
        <w:rPr>
          <w:rFonts w:ascii="Times New Roman" w:hAnsi="Times New Roman"/>
          <w:szCs w:val="20"/>
        </w:rPr>
      </w:pPr>
      <w:r w:rsidRPr="009E2233">
        <w:rPr>
          <w:rFonts w:ascii="Times New Roman" w:hAnsi="Times New Roman" w:hint="eastAsia"/>
          <w:szCs w:val="20"/>
        </w:rPr>
        <w:t>用</w:t>
      </w:r>
      <w:r w:rsidRPr="009E2233">
        <w:rPr>
          <w:rFonts w:ascii="Times New Roman" w:hAnsi="Times New Roman"/>
          <w:szCs w:val="20"/>
        </w:rPr>
        <w:t>Handler</w:t>
      </w:r>
      <w:r w:rsidRPr="009E2233">
        <w:rPr>
          <w:rFonts w:ascii="Times New Roman" w:hAnsi="Times New Roman" w:hint="eastAsia"/>
          <w:szCs w:val="20"/>
        </w:rPr>
        <w:t>类来在子线程中更新</w:t>
      </w:r>
      <w:r w:rsidR="00A83C48">
        <w:rPr>
          <w:rFonts w:ascii="Times New Roman" w:hAnsi="Times New Roman"/>
          <w:szCs w:val="20"/>
        </w:rPr>
        <w:t>界面</w:t>
      </w:r>
      <w:r w:rsidRPr="009E2233">
        <w:rPr>
          <w:rFonts w:ascii="Times New Roman" w:hAnsi="Times New Roman" w:hint="eastAsia"/>
          <w:szCs w:val="20"/>
        </w:rPr>
        <w:t>线程虽然避免了在主线程进行耗时计算，但费时的任务操作总会启动一些匿名的子线程，太多的子线程给系统带来巨大的负担，随之带来一些性能问题。因此</w:t>
      </w:r>
      <w:r w:rsidR="0036736E">
        <w:rPr>
          <w:rFonts w:ascii="Times New Roman" w:hAnsi="Times New Roman"/>
          <w:szCs w:val="20"/>
        </w:rPr>
        <w:t>安卓</w:t>
      </w:r>
      <w:r w:rsidRPr="009E2233">
        <w:rPr>
          <w:rFonts w:ascii="Times New Roman" w:hAnsi="Times New Roman" w:hint="eastAsia"/>
          <w:szCs w:val="20"/>
        </w:rPr>
        <w:t>提供了一个工具类</w:t>
      </w:r>
      <w:r w:rsidRPr="009E2233">
        <w:rPr>
          <w:rFonts w:ascii="Times New Roman" w:hAnsi="Times New Roman"/>
          <w:szCs w:val="20"/>
        </w:rPr>
        <w:t>AsyncTask</w:t>
      </w:r>
      <w:r w:rsidRPr="009E2233">
        <w:rPr>
          <w:rFonts w:ascii="Times New Roman" w:hAnsi="Times New Roman" w:hint="eastAsia"/>
          <w:szCs w:val="20"/>
        </w:rPr>
        <w:t>来实现异步执行任务。</w:t>
      </w:r>
      <w:r w:rsidRPr="009E2233">
        <w:rPr>
          <w:rFonts w:ascii="Times New Roman" w:hAnsi="Times New Roman"/>
          <w:szCs w:val="20"/>
        </w:rPr>
        <w:t>AsyncTask</w:t>
      </w:r>
      <w:r w:rsidRPr="009E2233">
        <w:rPr>
          <w:rFonts w:ascii="Times New Roman" w:hAnsi="Times New Roman" w:hint="eastAsia"/>
          <w:szCs w:val="20"/>
        </w:rPr>
        <w:t>类擅于处理一些后台的比较耗时的任务，给用户带来良好用户体验的，不再需要子线程和</w:t>
      </w:r>
      <w:r w:rsidRPr="009E2233">
        <w:rPr>
          <w:rFonts w:ascii="Times New Roman" w:hAnsi="Times New Roman"/>
          <w:szCs w:val="20"/>
        </w:rPr>
        <w:t>Handler</w:t>
      </w:r>
      <w:r w:rsidRPr="009E2233">
        <w:rPr>
          <w:rFonts w:ascii="Times New Roman" w:hAnsi="Times New Roman" w:hint="eastAsia"/>
          <w:szCs w:val="20"/>
        </w:rPr>
        <w:t>就可以完成异步操作并且刷新用户界面。如果要使用</w:t>
      </w:r>
      <w:r w:rsidRPr="009E2233">
        <w:rPr>
          <w:rFonts w:ascii="Times New Roman" w:hAnsi="Times New Roman"/>
          <w:szCs w:val="20"/>
        </w:rPr>
        <w:t>AsyncTask</w:t>
      </w:r>
      <w:r w:rsidR="001551E9">
        <w:rPr>
          <w:rFonts w:ascii="Times New Roman" w:hAnsi="Times New Roman" w:hint="eastAsia"/>
          <w:szCs w:val="20"/>
        </w:rPr>
        <w:t>，</w:t>
      </w:r>
      <w:r w:rsidRPr="009E2233">
        <w:rPr>
          <w:rFonts w:ascii="Times New Roman" w:hAnsi="Times New Roman" w:hint="eastAsia"/>
          <w:szCs w:val="20"/>
        </w:rPr>
        <w:t>需要创建</w:t>
      </w:r>
      <w:r w:rsidRPr="009E2233">
        <w:rPr>
          <w:rFonts w:ascii="Times New Roman" w:hAnsi="Times New Roman"/>
          <w:szCs w:val="20"/>
        </w:rPr>
        <w:t>AsyncTask</w:t>
      </w:r>
      <w:r w:rsidRPr="009E2233">
        <w:rPr>
          <w:rFonts w:ascii="Times New Roman" w:hAnsi="Times New Roman" w:hint="eastAsia"/>
          <w:szCs w:val="20"/>
        </w:rPr>
        <w:t>类，并实现其中的抽象方法以及重写某些方法。利用</w:t>
      </w:r>
      <w:r w:rsidRPr="009E2233">
        <w:rPr>
          <w:rFonts w:ascii="Times New Roman" w:hAnsi="Times New Roman"/>
          <w:szCs w:val="20"/>
        </w:rPr>
        <w:t>AsyncTask</w:t>
      </w:r>
      <w:r w:rsidRPr="009E2233">
        <w:rPr>
          <w:rFonts w:ascii="Times New Roman" w:hAnsi="Times New Roman" w:hint="eastAsia"/>
          <w:szCs w:val="20"/>
        </w:rPr>
        <w:t>不需要自己来写后台线程，无需终结后台线程，但是</w:t>
      </w:r>
      <w:r w:rsidRPr="009E2233">
        <w:rPr>
          <w:rFonts w:ascii="Times New Roman" w:hAnsi="Times New Roman"/>
          <w:szCs w:val="20"/>
        </w:rPr>
        <w:t>AsyncTask</w:t>
      </w:r>
      <w:r w:rsidRPr="009E2233">
        <w:rPr>
          <w:rFonts w:ascii="Times New Roman" w:hAnsi="Times New Roman" w:hint="eastAsia"/>
          <w:szCs w:val="20"/>
        </w:rPr>
        <w:t>的方式对循环调用的方式并不太合适。</w:t>
      </w:r>
    </w:p>
    <w:p w14:paraId="1C72AA72" w14:textId="0AC3E06A" w:rsidR="00883BB5" w:rsidRDefault="008409B1" w:rsidP="008409B1">
      <w:pPr>
        <w:rPr>
          <w:rFonts w:ascii="Times New Roman" w:hAnsi="Times New Roman"/>
          <w:szCs w:val="20"/>
        </w:rPr>
      </w:pPr>
      <w:r w:rsidRPr="008409B1">
        <w:rPr>
          <w:rFonts w:ascii="Times New Roman" w:hAnsi="Times New Roman" w:hint="eastAsia"/>
          <w:szCs w:val="20"/>
        </w:rPr>
        <w:t xml:space="preserve">AsyncTask </w:t>
      </w:r>
      <w:r w:rsidRPr="008409B1">
        <w:rPr>
          <w:rFonts w:ascii="Times New Roman" w:hAnsi="Times New Roman" w:hint="eastAsia"/>
          <w:szCs w:val="20"/>
        </w:rPr>
        <w:t>旨在使</w:t>
      </w:r>
      <w:r>
        <w:rPr>
          <w:rFonts w:ascii="Times New Roman" w:hAnsi="Times New Roman" w:hint="eastAsia"/>
          <w:szCs w:val="20"/>
        </w:rPr>
        <w:t>主</w:t>
      </w:r>
      <w:r w:rsidRPr="008409B1">
        <w:rPr>
          <w:rFonts w:ascii="Times New Roman" w:hAnsi="Times New Roman" w:hint="eastAsia"/>
          <w:szCs w:val="20"/>
        </w:rPr>
        <w:t>线程能够正确和轻松地使用</w:t>
      </w:r>
      <w:r>
        <w:rPr>
          <w:rFonts w:ascii="Times New Roman" w:hAnsi="Times New Roman" w:hint="eastAsia"/>
          <w:szCs w:val="20"/>
        </w:rPr>
        <w:t>，</w:t>
      </w:r>
      <w:r w:rsidRPr="008409B1">
        <w:rPr>
          <w:rFonts w:ascii="Times New Roman" w:hAnsi="Times New Roman" w:hint="eastAsia"/>
          <w:szCs w:val="20"/>
        </w:rPr>
        <w:t>然而最常见的用例是集成到</w:t>
      </w:r>
      <w:r>
        <w:rPr>
          <w:rFonts w:ascii="Times New Roman" w:hAnsi="Times New Roman" w:hint="eastAsia"/>
          <w:szCs w:val="20"/>
        </w:rPr>
        <w:t>界面</w:t>
      </w:r>
      <w:r w:rsidRPr="008409B1">
        <w:rPr>
          <w:rFonts w:ascii="Times New Roman" w:hAnsi="Times New Roman" w:hint="eastAsia"/>
          <w:szCs w:val="20"/>
        </w:rPr>
        <w:t>中，这会导致上下文泄漏、错过回调或配置更改时崩溃。</w:t>
      </w:r>
      <w:r w:rsidRPr="008409B1">
        <w:rPr>
          <w:rFonts w:ascii="Times New Roman" w:hAnsi="Times New Roman" w:hint="eastAsia"/>
          <w:szCs w:val="20"/>
        </w:rPr>
        <w:t>AsyncTask</w:t>
      </w:r>
      <w:r w:rsidRPr="008409B1">
        <w:rPr>
          <w:rFonts w:ascii="Times New Roman" w:hAnsi="Times New Roman" w:hint="eastAsia"/>
          <w:szCs w:val="20"/>
        </w:rPr>
        <w:t>在不同版本的平台上也有不一致的行为，</w:t>
      </w:r>
      <w:r w:rsidRPr="008409B1">
        <w:rPr>
          <w:rFonts w:ascii="Times New Roman" w:hAnsi="Times New Roman" w:hint="eastAsia"/>
          <w:szCs w:val="20"/>
        </w:rPr>
        <w:t>doInBackground</w:t>
      </w:r>
      <w:r w:rsidR="00FB2F01">
        <w:rPr>
          <w:rFonts w:ascii="Times New Roman" w:hAnsi="Times New Roman"/>
          <w:szCs w:val="20"/>
        </w:rPr>
        <w:t>()</w:t>
      </w:r>
      <w:r w:rsidR="002658D7">
        <w:rPr>
          <w:rFonts w:ascii="Times New Roman" w:hAnsi="Times New Roman" w:hint="eastAsia"/>
          <w:szCs w:val="20"/>
        </w:rPr>
        <w:t>会吞下</w:t>
      </w:r>
      <w:r w:rsidRPr="008409B1">
        <w:rPr>
          <w:rFonts w:ascii="Times New Roman" w:hAnsi="Times New Roman" w:hint="eastAsia"/>
          <w:szCs w:val="20"/>
        </w:rPr>
        <w:t>异常，并且没有提供太多直接使用</w:t>
      </w:r>
      <w:r w:rsidRPr="008409B1">
        <w:rPr>
          <w:rFonts w:ascii="Times New Roman" w:hAnsi="Times New Roman" w:hint="eastAsia"/>
          <w:szCs w:val="20"/>
        </w:rPr>
        <w:t>Executor</w:t>
      </w:r>
      <w:r w:rsidRPr="008409B1">
        <w:rPr>
          <w:rFonts w:ascii="Times New Roman" w:hAnsi="Times New Roman" w:hint="eastAsia"/>
          <w:szCs w:val="20"/>
        </w:rPr>
        <w:t>的实用程序。</w:t>
      </w:r>
      <w:r w:rsidRPr="008409B1">
        <w:rPr>
          <w:rFonts w:ascii="Times New Roman" w:hAnsi="Times New Roman" w:hint="eastAsia"/>
          <w:szCs w:val="20"/>
        </w:rPr>
        <w:t xml:space="preserve">AsyncTask </w:t>
      </w:r>
      <w:r w:rsidRPr="008409B1">
        <w:rPr>
          <w:rFonts w:ascii="Times New Roman" w:hAnsi="Times New Roman" w:hint="eastAsia"/>
          <w:szCs w:val="20"/>
        </w:rPr>
        <w:t>被设计为围绕</w:t>
      </w:r>
      <w:r w:rsidRPr="008409B1">
        <w:rPr>
          <w:rFonts w:ascii="Times New Roman" w:hAnsi="Times New Roman" w:hint="eastAsia"/>
          <w:szCs w:val="20"/>
        </w:rPr>
        <w:t xml:space="preserve"> Thread </w:t>
      </w:r>
      <w:r w:rsidRPr="008409B1">
        <w:rPr>
          <w:rFonts w:ascii="Times New Roman" w:hAnsi="Times New Roman" w:hint="eastAsia"/>
          <w:szCs w:val="20"/>
        </w:rPr>
        <w:t>和</w:t>
      </w:r>
      <w:r w:rsidRPr="008409B1">
        <w:rPr>
          <w:rFonts w:ascii="Times New Roman" w:hAnsi="Times New Roman" w:hint="eastAsia"/>
          <w:szCs w:val="20"/>
        </w:rPr>
        <w:t xml:space="preserve"> Handler </w:t>
      </w:r>
      <w:r w:rsidRPr="008409B1">
        <w:rPr>
          <w:rFonts w:ascii="Times New Roman" w:hAnsi="Times New Roman" w:hint="eastAsia"/>
          <w:szCs w:val="20"/>
        </w:rPr>
        <w:t>的辅助类，并不构成通用线程框架。</w:t>
      </w:r>
      <w:r w:rsidRPr="008409B1">
        <w:rPr>
          <w:rFonts w:ascii="Times New Roman" w:hAnsi="Times New Roman" w:hint="eastAsia"/>
          <w:szCs w:val="20"/>
        </w:rPr>
        <w:t xml:space="preserve"> AsyncTasks </w:t>
      </w:r>
      <w:r w:rsidRPr="008409B1">
        <w:rPr>
          <w:rFonts w:ascii="Times New Roman" w:hAnsi="Times New Roman" w:hint="eastAsia"/>
          <w:szCs w:val="20"/>
        </w:rPr>
        <w:t>最适合用于短时间的操作（最多几秒钟）。如果需要保持线程长时间运行，强烈建议使用</w:t>
      </w:r>
      <w:r w:rsidRPr="008409B1">
        <w:rPr>
          <w:rFonts w:ascii="Times New Roman" w:hAnsi="Times New Roman" w:hint="eastAsia"/>
          <w:szCs w:val="20"/>
        </w:rPr>
        <w:t xml:space="preserve"> java.util.concurrent </w:t>
      </w:r>
      <w:r w:rsidRPr="008409B1">
        <w:rPr>
          <w:rFonts w:ascii="Times New Roman" w:hAnsi="Times New Roman" w:hint="eastAsia"/>
          <w:szCs w:val="20"/>
        </w:rPr>
        <w:t>包提供的各种</w:t>
      </w:r>
      <w:r w:rsidRPr="008409B1">
        <w:rPr>
          <w:rFonts w:ascii="Times New Roman" w:hAnsi="Times New Roman" w:hint="eastAsia"/>
          <w:szCs w:val="20"/>
        </w:rPr>
        <w:t xml:space="preserve"> API</w:t>
      </w:r>
      <w:r w:rsidRPr="008409B1">
        <w:rPr>
          <w:rFonts w:ascii="Times New Roman" w:hAnsi="Times New Roman" w:hint="eastAsia"/>
          <w:szCs w:val="20"/>
        </w:rPr>
        <w:t>，例如</w:t>
      </w:r>
      <w:r w:rsidRPr="008409B1">
        <w:rPr>
          <w:rFonts w:ascii="Times New Roman" w:hAnsi="Times New Roman" w:hint="eastAsia"/>
          <w:szCs w:val="20"/>
        </w:rPr>
        <w:t>Executor</w:t>
      </w:r>
      <w:r w:rsidRPr="008409B1">
        <w:rPr>
          <w:rFonts w:ascii="Times New Roman" w:hAnsi="Times New Roman" w:hint="eastAsia"/>
          <w:szCs w:val="20"/>
        </w:rPr>
        <w:t>、</w:t>
      </w:r>
      <w:r w:rsidRPr="008409B1">
        <w:rPr>
          <w:rFonts w:ascii="Times New Roman" w:hAnsi="Times New Roman" w:hint="eastAsia"/>
          <w:szCs w:val="20"/>
        </w:rPr>
        <w:t xml:space="preserve">ThreadPoolExecutor </w:t>
      </w:r>
      <w:r w:rsidRPr="008409B1">
        <w:rPr>
          <w:rFonts w:ascii="Times New Roman" w:hAnsi="Times New Roman" w:hint="eastAsia"/>
          <w:szCs w:val="20"/>
        </w:rPr>
        <w:t>和</w:t>
      </w:r>
      <w:r w:rsidRPr="008409B1">
        <w:rPr>
          <w:rFonts w:ascii="Times New Roman" w:hAnsi="Times New Roman" w:hint="eastAsia"/>
          <w:szCs w:val="20"/>
        </w:rPr>
        <w:t xml:space="preserve"> FutureTask</w:t>
      </w:r>
      <w:r w:rsidRPr="008409B1">
        <w:rPr>
          <w:rFonts w:ascii="Times New Roman" w:hAnsi="Times New Roman" w:hint="eastAsia"/>
          <w:szCs w:val="20"/>
        </w:rPr>
        <w:t>。</w:t>
      </w:r>
    </w:p>
    <w:p w14:paraId="6A4A7523" w14:textId="5FD508EA" w:rsidR="00EB0C77" w:rsidRPr="009E2233" w:rsidRDefault="008409B1" w:rsidP="00EB0C77">
      <w:pPr>
        <w:rPr>
          <w:rFonts w:ascii="Times New Roman" w:hAnsi="Times New Roman"/>
          <w:szCs w:val="20"/>
        </w:rPr>
      </w:pPr>
      <w:r w:rsidRPr="008409B1">
        <w:rPr>
          <w:rFonts w:ascii="Times New Roman" w:hAnsi="Times New Roman" w:hint="eastAsia"/>
          <w:szCs w:val="20"/>
        </w:rPr>
        <w:t>异步任务由在后台线程上运行的计算定义，其结果在</w:t>
      </w:r>
      <w:r w:rsidR="00883BB5">
        <w:rPr>
          <w:rFonts w:ascii="Times New Roman" w:hAnsi="Times New Roman" w:hint="eastAsia"/>
          <w:szCs w:val="20"/>
        </w:rPr>
        <w:t>主</w:t>
      </w:r>
      <w:r w:rsidRPr="008409B1">
        <w:rPr>
          <w:rFonts w:ascii="Times New Roman" w:hAnsi="Times New Roman" w:hint="eastAsia"/>
          <w:szCs w:val="20"/>
        </w:rPr>
        <w:t>线程上发布。异步任务由</w:t>
      </w:r>
      <w:r w:rsidRPr="008409B1">
        <w:rPr>
          <w:rFonts w:ascii="Times New Roman" w:hAnsi="Times New Roman" w:hint="eastAsia"/>
          <w:szCs w:val="20"/>
        </w:rPr>
        <w:t xml:space="preserve"> 3 </w:t>
      </w:r>
      <w:r w:rsidRPr="008409B1">
        <w:rPr>
          <w:rFonts w:ascii="Times New Roman" w:hAnsi="Times New Roman" w:hint="eastAsia"/>
          <w:szCs w:val="20"/>
        </w:rPr>
        <w:t>个</w:t>
      </w:r>
      <w:r w:rsidR="0093185C">
        <w:rPr>
          <w:rFonts w:ascii="Times New Roman" w:hAnsi="Times New Roman" w:hint="eastAsia"/>
          <w:szCs w:val="20"/>
        </w:rPr>
        <w:t>泛</w:t>
      </w:r>
      <w:r w:rsidRPr="008409B1">
        <w:rPr>
          <w:rFonts w:ascii="Times New Roman" w:hAnsi="Times New Roman" w:hint="eastAsia"/>
          <w:szCs w:val="20"/>
        </w:rPr>
        <w:t>型定义，称为</w:t>
      </w:r>
      <w:r w:rsidRPr="008409B1">
        <w:rPr>
          <w:rFonts w:ascii="Times New Roman" w:hAnsi="Times New Roman" w:hint="eastAsia"/>
          <w:szCs w:val="20"/>
        </w:rPr>
        <w:t xml:space="preserve"> Params</w:t>
      </w:r>
      <w:r w:rsidRPr="008409B1">
        <w:rPr>
          <w:rFonts w:ascii="Times New Roman" w:hAnsi="Times New Roman" w:hint="eastAsia"/>
          <w:szCs w:val="20"/>
        </w:rPr>
        <w:t>、</w:t>
      </w:r>
      <w:r w:rsidRPr="008409B1">
        <w:rPr>
          <w:rFonts w:ascii="Times New Roman" w:hAnsi="Times New Roman" w:hint="eastAsia"/>
          <w:szCs w:val="20"/>
        </w:rPr>
        <w:t xml:space="preserve">Progress </w:t>
      </w:r>
      <w:r w:rsidRPr="008409B1">
        <w:rPr>
          <w:rFonts w:ascii="Times New Roman" w:hAnsi="Times New Roman" w:hint="eastAsia"/>
          <w:szCs w:val="20"/>
        </w:rPr>
        <w:t>和</w:t>
      </w:r>
      <w:r w:rsidRPr="008409B1">
        <w:rPr>
          <w:rFonts w:ascii="Times New Roman" w:hAnsi="Times New Roman" w:hint="eastAsia"/>
          <w:szCs w:val="20"/>
        </w:rPr>
        <w:t xml:space="preserve"> Result</w:t>
      </w:r>
      <w:r w:rsidRPr="008409B1">
        <w:rPr>
          <w:rFonts w:ascii="Times New Roman" w:hAnsi="Times New Roman" w:hint="eastAsia"/>
          <w:szCs w:val="20"/>
        </w:rPr>
        <w:t>，以及</w:t>
      </w:r>
      <w:r w:rsidR="008B0A4E">
        <w:rPr>
          <w:rFonts w:ascii="Times New Roman" w:hAnsi="Times New Roman" w:hint="eastAsia"/>
          <w:szCs w:val="20"/>
        </w:rPr>
        <w:t>四</w:t>
      </w:r>
      <w:r w:rsidRPr="008409B1">
        <w:rPr>
          <w:rFonts w:ascii="Times New Roman" w:hAnsi="Times New Roman" w:hint="eastAsia"/>
          <w:szCs w:val="20"/>
        </w:rPr>
        <w:t>个步骤，称为</w:t>
      </w:r>
      <w:r w:rsidRPr="008409B1">
        <w:rPr>
          <w:rFonts w:ascii="Times New Roman" w:hAnsi="Times New Roman" w:hint="eastAsia"/>
          <w:szCs w:val="20"/>
        </w:rPr>
        <w:t xml:space="preserve"> onPreExecute</w:t>
      </w:r>
      <w:r w:rsidRPr="008409B1">
        <w:rPr>
          <w:rFonts w:ascii="Times New Roman" w:hAnsi="Times New Roman" w:hint="eastAsia"/>
          <w:szCs w:val="20"/>
        </w:rPr>
        <w:t>、</w:t>
      </w:r>
      <w:r w:rsidRPr="008409B1">
        <w:rPr>
          <w:rFonts w:ascii="Times New Roman" w:hAnsi="Times New Roman" w:hint="eastAsia"/>
          <w:szCs w:val="20"/>
        </w:rPr>
        <w:t>doInBackground</w:t>
      </w:r>
      <w:r w:rsidRPr="008409B1">
        <w:rPr>
          <w:rFonts w:ascii="Times New Roman" w:hAnsi="Times New Roman" w:hint="eastAsia"/>
          <w:szCs w:val="20"/>
        </w:rPr>
        <w:t>、</w:t>
      </w:r>
      <w:r w:rsidRPr="008409B1">
        <w:rPr>
          <w:rFonts w:ascii="Times New Roman" w:hAnsi="Times New Roman" w:hint="eastAsia"/>
          <w:szCs w:val="20"/>
        </w:rPr>
        <w:t xml:space="preserve">onProgressUpdate </w:t>
      </w:r>
      <w:r w:rsidRPr="008409B1">
        <w:rPr>
          <w:rFonts w:ascii="Times New Roman" w:hAnsi="Times New Roman" w:hint="eastAsia"/>
          <w:szCs w:val="20"/>
        </w:rPr>
        <w:t>和</w:t>
      </w:r>
      <w:r w:rsidRPr="008409B1">
        <w:rPr>
          <w:rFonts w:ascii="Times New Roman" w:hAnsi="Times New Roman" w:hint="eastAsia"/>
          <w:szCs w:val="20"/>
        </w:rPr>
        <w:t xml:space="preserve"> onPostExecute</w:t>
      </w:r>
      <w:r w:rsidRPr="008409B1">
        <w:rPr>
          <w:rFonts w:ascii="Times New Roman" w:hAnsi="Times New Roman" w:hint="eastAsia"/>
          <w:szCs w:val="20"/>
        </w:rPr>
        <w:t>。</w:t>
      </w:r>
      <w:r w:rsidR="00EB0C77" w:rsidRPr="009E2233">
        <w:rPr>
          <w:rFonts w:ascii="Times New Roman" w:hAnsi="Times New Roman"/>
          <w:szCs w:val="20"/>
        </w:rPr>
        <w:t>AsyncTask</w:t>
      </w:r>
      <w:r w:rsidR="00EB0C77" w:rsidRPr="009E2233">
        <w:rPr>
          <w:rFonts w:ascii="Times New Roman" w:hAnsi="Times New Roman" w:hint="eastAsia"/>
          <w:szCs w:val="20"/>
        </w:rPr>
        <w:t>是抽象类，</w:t>
      </w:r>
      <w:r w:rsidR="00EB0C77" w:rsidRPr="009E2233">
        <w:rPr>
          <w:rFonts w:ascii="Times New Roman" w:hAnsi="Times New Roman"/>
          <w:szCs w:val="20"/>
        </w:rPr>
        <w:t>AsyncTask</w:t>
      </w:r>
      <w:r w:rsidR="00EB0C77" w:rsidRPr="009E2233">
        <w:rPr>
          <w:rFonts w:ascii="Times New Roman" w:hAnsi="Times New Roman" w:hint="eastAsia"/>
          <w:szCs w:val="20"/>
        </w:rPr>
        <w:t>定义了三种泛型：</w:t>
      </w:r>
      <w:r w:rsidR="00EB0C77" w:rsidRPr="009E2233">
        <w:rPr>
          <w:rFonts w:ascii="Times New Roman" w:hAnsi="Times New Roman"/>
          <w:szCs w:val="20"/>
        </w:rPr>
        <w:t>Params</w:t>
      </w:r>
      <w:r w:rsidR="00EB0C77" w:rsidRPr="009E2233">
        <w:rPr>
          <w:rFonts w:ascii="Times New Roman" w:hAnsi="Times New Roman" w:hint="eastAsia"/>
          <w:szCs w:val="20"/>
        </w:rPr>
        <w:t>、</w:t>
      </w:r>
      <w:r w:rsidR="00EB0C77" w:rsidRPr="009E2233">
        <w:rPr>
          <w:rFonts w:ascii="Times New Roman" w:hAnsi="Times New Roman"/>
          <w:szCs w:val="20"/>
        </w:rPr>
        <w:t>Progress</w:t>
      </w:r>
      <w:r w:rsidR="00EB0C77" w:rsidRPr="009E2233">
        <w:rPr>
          <w:rFonts w:ascii="Times New Roman" w:hAnsi="Times New Roman" w:hint="eastAsia"/>
          <w:szCs w:val="20"/>
        </w:rPr>
        <w:t>和</w:t>
      </w:r>
      <w:r w:rsidR="00EB0C77" w:rsidRPr="009E2233">
        <w:rPr>
          <w:rFonts w:ascii="Times New Roman" w:hAnsi="Times New Roman"/>
          <w:szCs w:val="20"/>
        </w:rPr>
        <w:t>Result</w:t>
      </w:r>
      <w:r w:rsidR="00EB0C77" w:rsidRPr="009E2233">
        <w:rPr>
          <w:rFonts w:ascii="Times New Roman" w:hAnsi="Times New Roman" w:hint="eastAsia"/>
          <w:szCs w:val="20"/>
        </w:rPr>
        <w:t>，含义分别为：</w:t>
      </w:r>
    </w:p>
    <w:p w14:paraId="58E7C513" w14:textId="0F164B1F" w:rsidR="00EB0C77" w:rsidRPr="00226CCE" w:rsidRDefault="00EB0C77" w:rsidP="00226CCE">
      <w:pPr>
        <w:pStyle w:val="a"/>
        <w:ind w:firstLine="360"/>
      </w:pPr>
      <w:r w:rsidRPr="009E2233">
        <w:t>Params</w:t>
      </w:r>
      <w:r w:rsidR="00226CCE">
        <w:rPr>
          <w:rFonts w:hint="eastAsia"/>
        </w:rPr>
        <w:t>：</w:t>
      </w:r>
      <w:r w:rsidRPr="00226CCE">
        <w:rPr>
          <w:rFonts w:hint="eastAsia"/>
        </w:rPr>
        <w:t>表示启动任务执行的输入参数，比如</w:t>
      </w:r>
      <w:r w:rsidRPr="00226CCE">
        <w:t>HTTP</w:t>
      </w:r>
      <w:r w:rsidRPr="00226CCE">
        <w:rPr>
          <w:rFonts w:hint="eastAsia"/>
        </w:rPr>
        <w:t>请求的</w:t>
      </w:r>
      <w:r w:rsidRPr="00226CCE">
        <w:t>URL</w:t>
      </w:r>
      <w:r w:rsidRPr="00226CCE">
        <w:rPr>
          <w:rFonts w:hint="eastAsia"/>
        </w:rPr>
        <w:t>。</w:t>
      </w:r>
    </w:p>
    <w:p w14:paraId="2BC769C6" w14:textId="5A6A92C6" w:rsidR="00EB0C77" w:rsidRPr="00226CCE" w:rsidRDefault="00EB0C77" w:rsidP="00226CCE">
      <w:pPr>
        <w:pStyle w:val="a"/>
        <w:ind w:firstLine="360"/>
      </w:pPr>
      <w:r w:rsidRPr="009E2233">
        <w:t>Progress</w:t>
      </w:r>
      <w:r w:rsidR="00226CCE">
        <w:rPr>
          <w:rFonts w:hint="eastAsia"/>
        </w:rPr>
        <w:t>：</w:t>
      </w:r>
      <w:r w:rsidRPr="00226CCE">
        <w:rPr>
          <w:rFonts w:hint="eastAsia"/>
        </w:rPr>
        <w:t>表示后台任务执行的百分比。</w:t>
      </w:r>
    </w:p>
    <w:p w14:paraId="335AF3D3" w14:textId="193C268D" w:rsidR="00EB0C77" w:rsidRPr="00226CCE" w:rsidRDefault="00EB0C77" w:rsidP="00226CCE">
      <w:pPr>
        <w:pStyle w:val="a"/>
        <w:ind w:firstLine="360"/>
      </w:pPr>
      <w:r w:rsidRPr="009E2233">
        <w:t>Result</w:t>
      </w:r>
      <w:r w:rsidR="00226CCE">
        <w:rPr>
          <w:rFonts w:hint="eastAsia"/>
        </w:rPr>
        <w:t>：</w:t>
      </w:r>
      <w:r w:rsidRPr="00226CCE">
        <w:rPr>
          <w:rFonts w:hint="eastAsia"/>
        </w:rPr>
        <w:t>表示后台执行任务最终返回的结果，比如</w:t>
      </w:r>
      <w:r w:rsidRPr="00226CCE">
        <w:t>String</w:t>
      </w:r>
      <w:r w:rsidR="001551E9" w:rsidRPr="00226CCE">
        <w:rPr>
          <w:rFonts w:hint="eastAsia"/>
        </w:rPr>
        <w:t>、</w:t>
      </w:r>
      <w:r w:rsidRPr="00226CCE">
        <w:t>Integer</w:t>
      </w:r>
      <w:r w:rsidRPr="00226CCE">
        <w:rPr>
          <w:rFonts w:hint="eastAsia"/>
        </w:rPr>
        <w:t>等。</w:t>
      </w:r>
    </w:p>
    <w:p w14:paraId="300DBF84" w14:textId="039E827C" w:rsidR="00EB0C77" w:rsidRPr="009E2233" w:rsidRDefault="00EB0C77" w:rsidP="00EB0C77">
      <w:pPr>
        <w:rPr>
          <w:rFonts w:ascii="Times New Roman" w:hAnsi="Times New Roman"/>
          <w:szCs w:val="20"/>
        </w:rPr>
      </w:pPr>
      <w:r w:rsidRPr="009E2233">
        <w:rPr>
          <w:rFonts w:ascii="Times New Roman" w:hAnsi="Times New Roman" w:hint="eastAsia"/>
          <w:szCs w:val="20"/>
        </w:rPr>
        <w:t>通过继承一个</w:t>
      </w:r>
      <w:r w:rsidRPr="009E2233">
        <w:rPr>
          <w:rFonts w:ascii="Times New Roman" w:hAnsi="Times New Roman"/>
          <w:szCs w:val="20"/>
        </w:rPr>
        <w:t>AsyncTask</w:t>
      </w:r>
      <w:r w:rsidRPr="009E2233">
        <w:rPr>
          <w:rFonts w:ascii="Times New Roman" w:hAnsi="Times New Roman" w:hint="eastAsia"/>
          <w:szCs w:val="20"/>
        </w:rPr>
        <w:t>类来定义一个异步任务类，</w:t>
      </w:r>
      <w:r w:rsidR="0036736E">
        <w:rPr>
          <w:rFonts w:ascii="Times New Roman" w:hAnsi="Times New Roman"/>
          <w:szCs w:val="20"/>
        </w:rPr>
        <w:t>安卓</w:t>
      </w:r>
      <w:r w:rsidRPr="009E2233">
        <w:rPr>
          <w:rFonts w:ascii="Times New Roman" w:hAnsi="Times New Roman" w:hint="eastAsia"/>
          <w:szCs w:val="20"/>
        </w:rPr>
        <w:t>提供一个让程序员编写后台操作更为容易和透明</w:t>
      </w:r>
      <w:r w:rsidRPr="009E2233">
        <w:rPr>
          <w:rFonts w:ascii="Times New Roman" w:hAnsi="Times New Roman"/>
          <w:szCs w:val="20"/>
        </w:rPr>
        <w:t>AsyncTask</w:t>
      </w:r>
      <w:r w:rsidRPr="009E2233">
        <w:rPr>
          <w:rFonts w:ascii="Times New Roman" w:hAnsi="Times New Roman" w:hint="eastAsia"/>
          <w:szCs w:val="20"/>
        </w:rPr>
        <w:t>，使得后台线程能够在</w:t>
      </w:r>
      <w:r w:rsidR="00A83C48">
        <w:rPr>
          <w:rFonts w:ascii="Times New Roman" w:hAnsi="Times New Roman"/>
          <w:szCs w:val="20"/>
        </w:rPr>
        <w:t>界面</w:t>
      </w:r>
      <w:r w:rsidRPr="009E2233">
        <w:rPr>
          <w:rFonts w:ascii="Times New Roman" w:hAnsi="Times New Roman" w:hint="eastAsia"/>
          <w:szCs w:val="20"/>
        </w:rPr>
        <w:t>主线程外进行处理。使用</w:t>
      </w:r>
      <w:r w:rsidRPr="009E2233">
        <w:rPr>
          <w:rFonts w:ascii="Times New Roman" w:hAnsi="Times New Roman"/>
          <w:szCs w:val="20"/>
        </w:rPr>
        <w:t>AsyncTask</w:t>
      </w:r>
      <w:r w:rsidRPr="009E2233">
        <w:rPr>
          <w:rFonts w:ascii="Times New Roman" w:hAnsi="Times New Roman" w:hint="eastAsia"/>
          <w:szCs w:val="20"/>
        </w:rPr>
        <w:t>，需要创建</w:t>
      </w:r>
      <w:r w:rsidRPr="009E2233">
        <w:rPr>
          <w:rFonts w:ascii="Times New Roman" w:hAnsi="Times New Roman"/>
          <w:szCs w:val="20"/>
        </w:rPr>
        <w:t>AsyncTask</w:t>
      </w:r>
      <w:r w:rsidRPr="009E2233">
        <w:rPr>
          <w:rFonts w:ascii="Times New Roman" w:hAnsi="Times New Roman" w:hint="eastAsia"/>
          <w:szCs w:val="20"/>
        </w:rPr>
        <w:t>类，并实现其中的抽象方法以及重写某些方法。利用</w:t>
      </w:r>
      <w:r w:rsidRPr="009E2233">
        <w:rPr>
          <w:rFonts w:ascii="Times New Roman" w:hAnsi="Times New Roman"/>
          <w:szCs w:val="20"/>
        </w:rPr>
        <w:t>AsyncTask</w:t>
      </w:r>
      <w:r w:rsidRPr="009E2233">
        <w:rPr>
          <w:rFonts w:ascii="Times New Roman" w:hAnsi="Times New Roman" w:hint="eastAsia"/>
          <w:szCs w:val="20"/>
        </w:rPr>
        <w:t>不需要自己来写后台线程，无需终结后台线程，</w:t>
      </w:r>
      <w:r w:rsidRPr="009E2233">
        <w:rPr>
          <w:rFonts w:ascii="Times New Roman" w:hAnsi="Times New Roman"/>
          <w:szCs w:val="20"/>
        </w:rPr>
        <w:t>AsyncTask</w:t>
      </w:r>
      <w:r w:rsidRPr="009E2233">
        <w:rPr>
          <w:rFonts w:ascii="Times New Roman" w:hAnsi="Times New Roman" w:hint="eastAsia"/>
          <w:szCs w:val="20"/>
        </w:rPr>
        <w:t>实现多任务</w:t>
      </w:r>
      <w:r w:rsidR="00FE1828">
        <w:rPr>
          <w:rFonts w:ascii="Times New Roman" w:hAnsi="Times New Roman" w:hint="eastAsia"/>
          <w:szCs w:val="20"/>
        </w:rPr>
        <w:t>。下面的例子</w:t>
      </w:r>
      <w:r w:rsidR="00CE5429">
        <w:rPr>
          <w:rFonts w:ascii="Times New Roman" w:hAnsi="Times New Roman" w:hint="eastAsia"/>
          <w:szCs w:val="20"/>
        </w:rPr>
        <w:t>是</w:t>
      </w:r>
      <w:r w:rsidR="00FE1828">
        <w:rPr>
          <w:rFonts w:ascii="Times New Roman" w:hAnsi="Times New Roman" w:hint="eastAsia"/>
          <w:szCs w:val="20"/>
        </w:rPr>
        <w:t>实现进度条的更新，</w:t>
      </w:r>
      <w:r w:rsidRPr="009E2233">
        <w:rPr>
          <w:rFonts w:ascii="Times New Roman" w:hAnsi="Times New Roman" w:hint="eastAsia"/>
          <w:szCs w:val="20"/>
        </w:rPr>
        <w:t>实现步骤：</w:t>
      </w:r>
    </w:p>
    <w:p w14:paraId="1A78FC67" w14:textId="0B56ACE0"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1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①</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使用</w:t>
      </w:r>
      <w:r w:rsidRPr="009E2233">
        <w:rPr>
          <w:rFonts w:ascii="Times New Roman" w:hAnsi="Times New Roman"/>
          <w:szCs w:val="20"/>
        </w:rPr>
        <w:t>execute</w:t>
      </w:r>
      <w:r w:rsidR="0071714C">
        <w:rPr>
          <w:rFonts w:ascii="Times New Roman" w:hAnsi="Times New Roman"/>
          <w:szCs w:val="20"/>
        </w:rPr>
        <w:t>()</w:t>
      </w:r>
      <w:r w:rsidRPr="009E2233">
        <w:rPr>
          <w:rFonts w:ascii="Times New Roman" w:hAnsi="Times New Roman" w:hint="eastAsia"/>
          <w:szCs w:val="20"/>
        </w:rPr>
        <w:t>方法触发异步任务的执行。</w:t>
      </w:r>
    </w:p>
    <w:p w14:paraId="2E77BFE7" w14:textId="4B24B1F1"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2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②</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使用</w:t>
      </w:r>
      <w:r w:rsidRPr="009E2233">
        <w:rPr>
          <w:rFonts w:ascii="Times New Roman" w:hAnsi="Times New Roman"/>
          <w:szCs w:val="20"/>
        </w:rPr>
        <w:t>onPreExecute()</w:t>
      </w:r>
      <w:r w:rsidRPr="009E2233">
        <w:rPr>
          <w:rFonts w:ascii="Times New Roman" w:hAnsi="Times New Roman" w:hint="eastAsia"/>
          <w:szCs w:val="20"/>
        </w:rPr>
        <w:t>表示执行预处理，比如绘制一个进度条控件。</w:t>
      </w:r>
    </w:p>
    <w:p w14:paraId="4309DB82" w14:textId="2DBD1D4C" w:rsidR="00EB0C77" w:rsidRPr="009E2233" w:rsidRDefault="00EB0C77" w:rsidP="00EB0C77">
      <w:pPr>
        <w:rPr>
          <w:rFonts w:ascii="Times New Roman" w:hAnsi="Times New Roman"/>
          <w:szCs w:val="20"/>
        </w:rPr>
      </w:pPr>
      <w:r w:rsidRPr="009E2233">
        <w:rPr>
          <w:rFonts w:ascii="Times New Roman" w:hAnsi="Times New Roman" w:hint="eastAsia"/>
          <w:szCs w:val="20"/>
        </w:rPr>
        <w:lastRenderedPageBreak/>
        <w:fldChar w:fldCharType="begin"/>
      </w:r>
      <w:r w:rsidRPr="009E2233">
        <w:rPr>
          <w:rFonts w:ascii="Times New Roman" w:hAnsi="Times New Roman" w:hint="eastAsia"/>
          <w:szCs w:val="20"/>
        </w:rPr>
        <w:instrText xml:space="preserve"> = 3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③</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使用</w:t>
      </w:r>
      <w:r w:rsidRPr="009E2233">
        <w:rPr>
          <w:rFonts w:ascii="Times New Roman" w:hAnsi="Times New Roman"/>
          <w:szCs w:val="20"/>
        </w:rPr>
        <w:t>doInBackground()</w:t>
      </w:r>
      <w:r w:rsidRPr="009E2233">
        <w:rPr>
          <w:rFonts w:ascii="Times New Roman" w:hAnsi="Times New Roman" w:hint="eastAsia"/>
          <w:szCs w:val="20"/>
        </w:rPr>
        <w:t>用于执行较为费时的操作，这个方法是</w:t>
      </w:r>
      <w:r w:rsidRPr="009E2233">
        <w:rPr>
          <w:rFonts w:ascii="Times New Roman" w:hAnsi="Times New Roman"/>
          <w:szCs w:val="20"/>
        </w:rPr>
        <w:t>AsyncTask</w:t>
      </w:r>
      <w:r w:rsidRPr="009E2233">
        <w:rPr>
          <w:rFonts w:ascii="Times New Roman" w:hAnsi="Times New Roman" w:hint="eastAsia"/>
          <w:szCs w:val="20"/>
        </w:rPr>
        <w:t>的关键，必须覆盖重写。</w:t>
      </w:r>
    </w:p>
    <w:p w14:paraId="6C36D4DA" w14:textId="7F6E7638"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4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④</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使用</w:t>
      </w:r>
      <w:r w:rsidRPr="009E2233">
        <w:rPr>
          <w:rFonts w:ascii="Times New Roman" w:hAnsi="Times New Roman"/>
          <w:szCs w:val="20"/>
        </w:rPr>
        <w:t>onProgressUpdate()</w:t>
      </w:r>
      <w:r w:rsidRPr="009E2233">
        <w:rPr>
          <w:rFonts w:ascii="Times New Roman" w:hAnsi="Times New Roman" w:hint="eastAsia"/>
          <w:szCs w:val="20"/>
        </w:rPr>
        <w:t>对进度条控件根据进度值做出具体的响应。</w:t>
      </w:r>
    </w:p>
    <w:p w14:paraId="0E90AC1B" w14:textId="7F90C9EB"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5 \* GB3 \* MERGEFORMAT </w:instrText>
      </w:r>
      <w:r w:rsidRPr="009E2233">
        <w:rPr>
          <w:rFonts w:ascii="Times New Roman" w:hAnsi="Times New Roman" w:hint="eastAsia"/>
          <w:szCs w:val="20"/>
        </w:rPr>
        <w:fldChar w:fldCharType="separate"/>
      </w:r>
      <w:r w:rsidR="00937D55" w:rsidRPr="00937D55">
        <w:rPr>
          <w:rFonts w:ascii="宋体" w:hAnsi="宋体" w:cs="宋体" w:hint="eastAsia"/>
          <w:noProof/>
          <w:szCs w:val="20"/>
        </w:rPr>
        <w:t>⑤</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使用</w:t>
      </w:r>
      <w:r w:rsidRPr="009E2233">
        <w:rPr>
          <w:rFonts w:ascii="Times New Roman" w:hAnsi="Times New Roman"/>
          <w:szCs w:val="20"/>
        </w:rPr>
        <w:t xml:space="preserve">onPostExecute() </w:t>
      </w:r>
      <w:r w:rsidRPr="009E2233">
        <w:rPr>
          <w:rFonts w:ascii="Times New Roman" w:hAnsi="Times New Roman" w:hint="eastAsia"/>
          <w:szCs w:val="20"/>
        </w:rPr>
        <w:t>可以对后台任务的结果做出处理。</w:t>
      </w:r>
    </w:p>
    <w:p w14:paraId="11EC9C7E" w14:textId="77777777" w:rsidR="00143B0A" w:rsidRPr="00143B0A" w:rsidRDefault="00143B0A" w:rsidP="00143B0A">
      <w:pPr>
        <w:pStyle w:val="a6"/>
        <w:ind w:left="240" w:right="720" w:firstLine="180"/>
      </w:pPr>
      <w:r w:rsidRPr="00143B0A">
        <w:t>import android.os.AsyncTask;</w:t>
      </w:r>
    </w:p>
    <w:p w14:paraId="3D3C4166" w14:textId="77777777" w:rsidR="00143B0A" w:rsidRPr="00143B0A" w:rsidRDefault="00143B0A" w:rsidP="00143B0A">
      <w:pPr>
        <w:pStyle w:val="a6"/>
        <w:ind w:left="240" w:right="720" w:firstLine="180"/>
      </w:pPr>
      <w:r w:rsidRPr="00143B0A">
        <w:t>import android.os.Bundle;</w:t>
      </w:r>
    </w:p>
    <w:p w14:paraId="4BA5C5AA" w14:textId="77777777" w:rsidR="00143B0A" w:rsidRPr="00143B0A" w:rsidRDefault="00143B0A" w:rsidP="00143B0A">
      <w:pPr>
        <w:pStyle w:val="a6"/>
        <w:ind w:left="240" w:right="720" w:firstLine="180"/>
      </w:pPr>
      <w:r w:rsidRPr="00143B0A">
        <w:t>import android.view.View;</w:t>
      </w:r>
    </w:p>
    <w:p w14:paraId="319CDBE8" w14:textId="77777777" w:rsidR="00143B0A" w:rsidRPr="00143B0A" w:rsidRDefault="00143B0A" w:rsidP="00143B0A">
      <w:pPr>
        <w:pStyle w:val="a6"/>
        <w:ind w:left="240" w:right="720" w:firstLine="180"/>
      </w:pPr>
      <w:r w:rsidRPr="00143B0A">
        <w:t>import android.view.View.OnClickListener;</w:t>
      </w:r>
    </w:p>
    <w:p w14:paraId="69AD2241" w14:textId="77777777" w:rsidR="00143B0A" w:rsidRPr="00143B0A" w:rsidRDefault="00143B0A" w:rsidP="00143B0A">
      <w:pPr>
        <w:pStyle w:val="a6"/>
        <w:ind w:left="240" w:right="720" w:firstLine="180"/>
      </w:pPr>
      <w:r w:rsidRPr="00143B0A">
        <w:t>import android.widget.Button;</w:t>
      </w:r>
    </w:p>
    <w:p w14:paraId="320802B0" w14:textId="77777777" w:rsidR="00143B0A" w:rsidRPr="00143B0A" w:rsidRDefault="00143B0A" w:rsidP="00143B0A">
      <w:pPr>
        <w:pStyle w:val="a6"/>
        <w:ind w:left="240" w:right="720" w:firstLine="180"/>
      </w:pPr>
      <w:r w:rsidRPr="00143B0A">
        <w:t>import android.widget.ProgressBar;</w:t>
      </w:r>
    </w:p>
    <w:p w14:paraId="785BE310" w14:textId="77777777" w:rsidR="00143B0A" w:rsidRPr="00143B0A" w:rsidRDefault="00143B0A" w:rsidP="00143B0A">
      <w:pPr>
        <w:pStyle w:val="a6"/>
        <w:ind w:left="240" w:right="720" w:firstLine="180"/>
      </w:pPr>
      <w:r w:rsidRPr="00143B0A">
        <w:t>import android.widget.TextView;</w:t>
      </w:r>
    </w:p>
    <w:p w14:paraId="7822E7CD" w14:textId="77777777" w:rsidR="00143B0A" w:rsidRPr="00143B0A" w:rsidRDefault="00143B0A" w:rsidP="00143B0A">
      <w:pPr>
        <w:pStyle w:val="a6"/>
        <w:ind w:left="240" w:right="720" w:firstLine="180"/>
      </w:pPr>
    </w:p>
    <w:p w14:paraId="6E23A193" w14:textId="77777777" w:rsidR="00143B0A" w:rsidRPr="00143B0A" w:rsidRDefault="00143B0A" w:rsidP="00143B0A">
      <w:pPr>
        <w:pStyle w:val="a6"/>
        <w:ind w:left="240" w:right="720" w:firstLine="180"/>
      </w:pPr>
      <w:r w:rsidRPr="00143B0A">
        <w:t>import androidx.appcompat.app.AppCompatActivity;</w:t>
      </w:r>
    </w:p>
    <w:p w14:paraId="67FA7937" w14:textId="77777777" w:rsidR="00143B0A" w:rsidRPr="00143B0A" w:rsidRDefault="00143B0A" w:rsidP="00143B0A">
      <w:pPr>
        <w:pStyle w:val="a6"/>
        <w:ind w:left="240" w:right="720" w:firstLine="180"/>
      </w:pPr>
    </w:p>
    <w:p w14:paraId="0F0913B7" w14:textId="77777777" w:rsidR="00143B0A" w:rsidRPr="00143B0A" w:rsidRDefault="00143B0A" w:rsidP="00143B0A">
      <w:pPr>
        <w:pStyle w:val="a6"/>
        <w:ind w:left="240" w:right="720" w:firstLine="180"/>
      </w:pPr>
      <w:r w:rsidRPr="00143B0A">
        <w:t>import com.example.ch06.R;</w:t>
      </w:r>
    </w:p>
    <w:p w14:paraId="6A461A10" w14:textId="77777777" w:rsidR="00143B0A" w:rsidRPr="00143B0A" w:rsidRDefault="00143B0A" w:rsidP="00143B0A">
      <w:pPr>
        <w:pStyle w:val="a6"/>
        <w:ind w:left="240" w:right="720" w:firstLine="180"/>
      </w:pPr>
    </w:p>
    <w:p w14:paraId="1E62B5B3" w14:textId="77777777" w:rsidR="00143B0A" w:rsidRPr="00143B0A" w:rsidRDefault="00143B0A" w:rsidP="00143B0A">
      <w:pPr>
        <w:pStyle w:val="a6"/>
        <w:ind w:left="240" w:right="720" w:firstLine="180"/>
      </w:pPr>
      <w:r w:rsidRPr="00143B0A">
        <w:t>public class AsyncTaskActivity extends AppCompatActivity implements OnClickListener {</w:t>
      </w:r>
    </w:p>
    <w:p w14:paraId="4BE15E5B" w14:textId="77777777" w:rsidR="00143B0A" w:rsidRPr="00143B0A" w:rsidRDefault="00143B0A" w:rsidP="00143B0A">
      <w:pPr>
        <w:pStyle w:val="a6"/>
        <w:ind w:left="240" w:right="720" w:firstLine="180"/>
      </w:pPr>
      <w:r w:rsidRPr="00143B0A">
        <w:t xml:space="preserve">    private Button Btn;</w:t>
      </w:r>
    </w:p>
    <w:p w14:paraId="1FEDAA18" w14:textId="77777777" w:rsidR="00143B0A" w:rsidRPr="00143B0A" w:rsidRDefault="00143B0A" w:rsidP="00143B0A">
      <w:pPr>
        <w:pStyle w:val="a6"/>
        <w:ind w:left="240" w:right="720" w:firstLine="180"/>
      </w:pPr>
      <w:r w:rsidRPr="00143B0A">
        <w:t xml:space="preserve">    private TextView txt;</w:t>
      </w:r>
    </w:p>
    <w:p w14:paraId="7BA316CF" w14:textId="77777777" w:rsidR="00143B0A" w:rsidRPr="00143B0A" w:rsidRDefault="00143B0A" w:rsidP="00143B0A">
      <w:pPr>
        <w:pStyle w:val="a6"/>
        <w:ind w:left="240" w:right="720" w:firstLine="180"/>
      </w:pPr>
      <w:r w:rsidRPr="00143B0A">
        <w:t xml:space="preserve">    private int count = 0;</w:t>
      </w:r>
    </w:p>
    <w:p w14:paraId="3AAEF6F7" w14:textId="77777777" w:rsidR="00143B0A" w:rsidRPr="00143B0A" w:rsidRDefault="00143B0A" w:rsidP="00143B0A">
      <w:pPr>
        <w:pStyle w:val="a6"/>
        <w:ind w:left="240" w:right="720" w:firstLine="180"/>
      </w:pPr>
      <w:r w:rsidRPr="00143B0A">
        <w:t xml:space="preserve">    private boolean isRunning = false;</w:t>
      </w:r>
    </w:p>
    <w:p w14:paraId="65452DA2" w14:textId="77777777" w:rsidR="00143B0A" w:rsidRPr="00143B0A" w:rsidRDefault="00143B0A" w:rsidP="00143B0A">
      <w:pPr>
        <w:pStyle w:val="a6"/>
        <w:ind w:left="240" w:right="720" w:firstLine="180"/>
      </w:pPr>
      <w:r w:rsidRPr="00143B0A">
        <w:t xml:space="preserve">    private ProgressBar progressBar;</w:t>
      </w:r>
    </w:p>
    <w:p w14:paraId="29F479C4" w14:textId="77777777" w:rsidR="00143B0A" w:rsidRPr="00143B0A" w:rsidRDefault="00143B0A" w:rsidP="00143B0A">
      <w:pPr>
        <w:pStyle w:val="a6"/>
        <w:ind w:left="240" w:right="720" w:firstLine="180"/>
      </w:pPr>
    </w:p>
    <w:p w14:paraId="22F02CD8" w14:textId="77777777" w:rsidR="00143B0A" w:rsidRPr="00143B0A" w:rsidRDefault="00143B0A" w:rsidP="00143B0A">
      <w:pPr>
        <w:pStyle w:val="a6"/>
        <w:ind w:left="240" w:right="720" w:firstLine="180"/>
      </w:pPr>
      <w:r w:rsidRPr="00143B0A">
        <w:t xml:space="preserve">    /**</w:t>
      </w:r>
    </w:p>
    <w:p w14:paraId="72F52FBC" w14:textId="77777777" w:rsidR="00143B0A" w:rsidRPr="00143B0A" w:rsidRDefault="00143B0A" w:rsidP="00143B0A">
      <w:pPr>
        <w:pStyle w:val="a6"/>
        <w:ind w:left="240" w:right="720" w:firstLine="180"/>
      </w:pPr>
      <w:r w:rsidRPr="00143B0A">
        <w:t xml:space="preserve">     * Called when the activity is first created.</w:t>
      </w:r>
    </w:p>
    <w:p w14:paraId="43353443" w14:textId="77777777" w:rsidR="00143B0A" w:rsidRPr="00143B0A" w:rsidRDefault="00143B0A" w:rsidP="00143B0A">
      <w:pPr>
        <w:pStyle w:val="a6"/>
        <w:ind w:left="240" w:right="720" w:firstLine="180"/>
      </w:pPr>
      <w:r w:rsidRPr="00143B0A">
        <w:t xml:space="preserve">     */</w:t>
      </w:r>
    </w:p>
    <w:p w14:paraId="6B22B6A5" w14:textId="77777777" w:rsidR="00143B0A" w:rsidRPr="00143B0A" w:rsidRDefault="00143B0A" w:rsidP="00143B0A">
      <w:pPr>
        <w:pStyle w:val="a6"/>
        <w:ind w:left="240" w:right="720" w:firstLine="180"/>
      </w:pPr>
      <w:r w:rsidRPr="00143B0A">
        <w:t xml:space="preserve">    @Override</w:t>
      </w:r>
    </w:p>
    <w:p w14:paraId="2DC5BCA5" w14:textId="77777777" w:rsidR="00143B0A" w:rsidRPr="00143B0A" w:rsidRDefault="00143B0A" w:rsidP="00143B0A">
      <w:pPr>
        <w:pStyle w:val="a6"/>
        <w:ind w:left="240" w:right="720" w:firstLine="180"/>
      </w:pPr>
      <w:r w:rsidRPr="00143B0A">
        <w:t xml:space="preserve">    public void onCreate(Bundle savedInstanceState) {</w:t>
      </w:r>
    </w:p>
    <w:p w14:paraId="15E2E494" w14:textId="77777777" w:rsidR="00143B0A" w:rsidRPr="00143B0A" w:rsidRDefault="00143B0A" w:rsidP="00143B0A">
      <w:pPr>
        <w:pStyle w:val="a6"/>
        <w:ind w:left="240" w:right="720" w:firstLine="180"/>
      </w:pPr>
      <w:r w:rsidRPr="00143B0A">
        <w:t xml:space="preserve">        super.onCreate(savedInstanceState);</w:t>
      </w:r>
    </w:p>
    <w:p w14:paraId="3C67C50D" w14:textId="77777777" w:rsidR="00143B0A" w:rsidRPr="00143B0A" w:rsidRDefault="00143B0A" w:rsidP="00143B0A">
      <w:pPr>
        <w:pStyle w:val="a6"/>
        <w:ind w:left="240" w:right="720" w:firstLine="180"/>
      </w:pPr>
      <w:r w:rsidRPr="00143B0A">
        <w:t xml:space="preserve">        setContentView(R.layout.c06_async_task_test01);</w:t>
      </w:r>
    </w:p>
    <w:p w14:paraId="73FF61E8" w14:textId="77777777" w:rsidR="00143B0A" w:rsidRPr="00143B0A" w:rsidRDefault="00143B0A" w:rsidP="00143B0A">
      <w:pPr>
        <w:pStyle w:val="a6"/>
        <w:ind w:left="240" w:right="720" w:firstLine="180"/>
      </w:pPr>
      <w:r w:rsidRPr="00143B0A">
        <w:lastRenderedPageBreak/>
        <w:t xml:space="preserve">        Btn = (Button) findViewById(R.id.button1);</w:t>
      </w:r>
    </w:p>
    <w:p w14:paraId="275BE77C" w14:textId="77777777" w:rsidR="00143B0A" w:rsidRPr="00143B0A" w:rsidRDefault="00143B0A" w:rsidP="00143B0A">
      <w:pPr>
        <w:pStyle w:val="a6"/>
        <w:ind w:left="240" w:right="720" w:firstLine="180"/>
      </w:pPr>
      <w:r w:rsidRPr="00143B0A">
        <w:t xml:space="preserve">        txt = (TextView) findViewById(R.id.textView1);</w:t>
      </w:r>
    </w:p>
    <w:p w14:paraId="0BCC5099" w14:textId="77777777" w:rsidR="00143B0A" w:rsidRPr="00143B0A" w:rsidRDefault="00143B0A" w:rsidP="00143B0A">
      <w:pPr>
        <w:pStyle w:val="a6"/>
        <w:ind w:left="240" w:right="720" w:firstLine="180"/>
      </w:pPr>
      <w:r w:rsidRPr="00143B0A">
        <w:t xml:space="preserve">        progressBar = (ProgressBar) findViewById(R.id.progressBar1);</w:t>
      </w:r>
    </w:p>
    <w:p w14:paraId="383CBB2D" w14:textId="77777777" w:rsidR="00143B0A" w:rsidRPr="00143B0A" w:rsidRDefault="00143B0A" w:rsidP="00143B0A">
      <w:pPr>
        <w:pStyle w:val="a6"/>
        <w:ind w:left="240" w:right="720" w:firstLine="180"/>
      </w:pPr>
      <w:r w:rsidRPr="00143B0A">
        <w:t xml:space="preserve">        Btn.setOnClickListener(this);</w:t>
      </w:r>
    </w:p>
    <w:p w14:paraId="0CE56CAA" w14:textId="77777777" w:rsidR="00143B0A" w:rsidRPr="00143B0A" w:rsidRDefault="00143B0A" w:rsidP="00143B0A">
      <w:pPr>
        <w:pStyle w:val="a6"/>
        <w:ind w:left="240" w:right="720" w:firstLine="180"/>
      </w:pPr>
      <w:r w:rsidRPr="00143B0A">
        <w:t xml:space="preserve">    }</w:t>
      </w:r>
    </w:p>
    <w:p w14:paraId="58867BE4" w14:textId="77777777" w:rsidR="00143B0A" w:rsidRPr="00143B0A" w:rsidRDefault="00143B0A" w:rsidP="00143B0A">
      <w:pPr>
        <w:pStyle w:val="a6"/>
        <w:ind w:left="240" w:right="720" w:firstLine="180"/>
      </w:pPr>
    </w:p>
    <w:p w14:paraId="3A4BB444" w14:textId="77777777" w:rsidR="00143B0A" w:rsidRPr="00143B0A" w:rsidRDefault="00143B0A" w:rsidP="00143B0A">
      <w:pPr>
        <w:pStyle w:val="a6"/>
        <w:ind w:left="240" w:right="720" w:firstLine="180"/>
      </w:pPr>
      <w:r w:rsidRPr="00143B0A">
        <w:t xml:space="preserve">    public void onClick(View arg0) {</w:t>
      </w:r>
    </w:p>
    <w:p w14:paraId="054F77C3" w14:textId="77777777" w:rsidR="00143B0A" w:rsidRPr="00143B0A" w:rsidRDefault="00143B0A" w:rsidP="00143B0A">
      <w:pPr>
        <w:pStyle w:val="a6"/>
        <w:ind w:left="240" w:right="720" w:firstLine="180"/>
      </w:pPr>
      <w:r w:rsidRPr="00143B0A">
        <w:t xml:space="preserve">        // TODO Auto-generated method stub</w:t>
      </w:r>
    </w:p>
    <w:p w14:paraId="54B22C43" w14:textId="77777777" w:rsidR="00143B0A" w:rsidRPr="00143B0A" w:rsidRDefault="00143B0A" w:rsidP="00143B0A">
      <w:pPr>
        <w:pStyle w:val="a6"/>
        <w:ind w:left="240" w:right="720" w:firstLine="180"/>
      </w:pPr>
      <w:r w:rsidRPr="00143B0A">
        <w:t xml:space="preserve">        TimeTickLoad timetick = new TimeTickLoad();</w:t>
      </w:r>
    </w:p>
    <w:p w14:paraId="5258D790" w14:textId="77777777" w:rsidR="00143B0A" w:rsidRPr="00143B0A" w:rsidRDefault="00143B0A" w:rsidP="00143B0A">
      <w:pPr>
        <w:pStyle w:val="a6"/>
        <w:ind w:left="240" w:right="720" w:firstLine="180"/>
      </w:pPr>
      <w:r w:rsidRPr="00143B0A">
        <w:t xml:space="preserve">        timetick.execute(1000);</w:t>
      </w:r>
    </w:p>
    <w:p w14:paraId="35528542" w14:textId="77777777" w:rsidR="00143B0A" w:rsidRPr="00143B0A" w:rsidRDefault="00143B0A" w:rsidP="00143B0A">
      <w:pPr>
        <w:pStyle w:val="a6"/>
        <w:ind w:left="240" w:right="720" w:firstLine="180"/>
      </w:pPr>
      <w:r w:rsidRPr="00143B0A">
        <w:t xml:space="preserve">    }</w:t>
      </w:r>
    </w:p>
    <w:p w14:paraId="39CEF591" w14:textId="77777777" w:rsidR="00143B0A" w:rsidRPr="00143B0A" w:rsidRDefault="00143B0A" w:rsidP="00143B0A">
      <w:pPr>
        <w:pStyle w:val="a6"/>
        <w:ind w:left="240" w:right="720" w:firstLine="180"/>
      </w:pPr>
    </w:p>
    <w:p w14:paraId="53AF852E" w14:textId="77777777" w:rsidR="00143B0A" w:rsidRPr="00143B0A" w:rsidRDefault="00143B0A" w:rsidP="00143B0A">
      <w:pPr>
        <w:pStyle w:val="a6"/>
        <w:ind w:left="240" w:right="720" w:firstLine="180"/>
      </w:pPr>
      <w:r w:rsidRPr="00143B0A">
        <w:t xml:space="preserve">    private class TimeTickLoad extends AsyncTask&lt;Integer, Integer, String&gt; {</w:t>
      </w:r>
    </w:p>
    <w:p w14:paraId="0F9516D2"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后面尖括号内分别是参数（例子里是线程休息时间），进度</w:t>
      </w:r>
      <w:r w:rsidRPr="00143B0A">
        <w:rPr>
          <w:rFonts w:hint="eastAsia"/>
        </w:rPr>
        <w:t>(publishProgress</w:t>
      </w:r>
      <w:r w:rsidRPr="00143B0A">
        <w:rPr>
          <w:rFonts w:hint="eastAsia"/>
        </w:rPr>
        <w:t>用到</w:t>
      </w:r>
      <w:r w:rsidRPr="00143B0A">
        <w:rPr>
          <w:rFonts w:hint="eastAsia"/>
        </w:rPr>
        <w:t>)</w:t>
      </w:r>
      <w:r w:rsidRPr="00143B0A">
        <w:rPr>
          <w:rFonts w:hint="eastAsia"/>
        </w:rPr>
        <w:t>，返回值</w:t>
      </w:r>
      <w:r w:rsidRPr="00143B0A">
        <w:rPr>
          <w:rFonts w:hint="eastAsia"/>
        </w:rPr>
        <w:t xml:space="preserve"> </w:t>
      </w:r>
      <w:r w:rsidRPr="00143B0A">
        <w:rPr>
          <w:rFonts w:hint="eastAsia"/>
        </w:rPr>
        <w:t>类型</w:t>
      </w:r>
    </w:p>
    <w:p w14:paraId="65993959" w14:textId="77777777" w:rsidR="00143B0A" w:rsidRPr="00143B0A" w:rsidRDefault="00143B0A" w:rsidP="00143B0A">
      <w:pPr>
        <w:pStyle w:val="a6"/>
        <w:ind w:left="240" w:right="720" w:firstLine="180"/>
      </w:pPr>
    </w:p>
    <w:p w14:paraId="4239FAFA" w14:textId="77777777" w:rsidR="00143B0A" w:rsidRPr="00143B0A" w:rsidRDefault="00143B0A" w:rsidP="00143B0A">
      <w:pPr>
        <w:pStyle w:val="a6"/>
        <w:ind w:left="240" w:right="720" w:firstLine="180"/>
      </w:pPr>
      <w:r w:rsidRPr="00143B0A">
        <w:t xml:space="preserve">        @Override</w:t>
      </w:r>
    </w:p>
    <w:p w14:paraId="455E1506" w14:textId="77777777" w:rsidR="00143B0A" w:rsidRPr="00143B0A" w:rsidRDefault="00143B0A" w:rsidP="00143B0A">
      <w:pPr>
        <w:pStyle w:val="a6"/>
        <w:ind w:left="240" w:right="720" w:firstLine="180"/>
      </w:pPr>
      <w:r w:rsidRPr="00143B0A">
        <w:t xml:space="preserve">        protected void onPreExecute() {</w:t>
      </w:r>
    </w:p>
    <w:p w14:paraId="4559569B"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第一个执行方法</w:t>
      </w:r>
    </w:p>
    <w:p w14:paraId="0F5C4078" w14:textId="77777777" w:rsidR="00143B0A" w:rsidRPr="00143B0A" w:rsidRDefault="00143B0A" w:rsidP="00143B0A">
      <w:pPr>
        <w:pStyle w:val="a6"/>
        <w:ind w:left="240" w:right="720" w:firstLine="180"/>
      </w:pPr>
      <w:r w:rsidRPr="00143B0A">
        <w:t xml:space="preserve">            super.onPreExecute();</w:t>
      </w:r>
    </w:p>
    <w:p w14:paraId="6121EBFF" w14:textId="77777777" w:rsidR="00143B0A" w:rsidRPr="00143B0A" w:rsidRDefault="00143B0A" w:rsidP="00143B0A">
      <w:pPr>
        <w:pStyle w:val="a6"/>
        <w:ind w:left="240" w:right="720" w:firstLine="180"/>
      </w:pPr>
      <w:r w:rsidRPr="00143B0A">
        <w:rPr>
          <w:rFonts w:hint="eastAsia"/>
        </w:rPr>
        <w:t xml:space="preserve">            txt.setText("</w:t>
      </w:r>
      <w:r w:rsidRPr="00143B0A">
        <w:rPr>
          <w:rFonts w:hint="eastAsia"/>
        </w:rPr>
        <w:t>开始执行后台操作</w:t>
      </w:r>
      <w:r w:rsidRPr="00143B0A">
        <w:rPr>
          <w:rFonts w:hint="eastAsia"/>
        </w:rPr>
        <w:t>...");</w:t>
      </w:r>
    </w:p>
    <w:p w14:paraId="6D677C83" w14:textId="77777777" w:rsidR="00143B0A" w:rsidRPr="00143B0A" w:rsidRDefault="00143B0A" w:rsidP="00143B0A">
      <w:pPr>
        <w:pStyle w:val="a6"/>
        <w:ind w:left="240" w:right="720" w:firstLine="180"/>
      </w:pPr>
      <w:r w:rsidRPr="00143B0A">
        <w:t xml:space="preserve">            progressBar.setVisibility(View.VISIBLE);</w:t>
      </w:r>
    </w:p>
    <w:p w14:paraId="3620967E" w14:textId="77777777" w:rsidR="00143B0A" w:rsidRPr="00143B0A" w:rsidRDefault="00143B0A" w:rsidP="00143B0A">
      <w:pPr>
        <w:pStyle w:val="a6"/>
        <w:ind w:left="240" w:right="720" w:firstLine="180"/>
      </w:pPr>
      <w:r w:rsidRPr="00143B0A">
        <w:t xml:space="preserve">        }</w:t>
      </w:r>
    </w:p>
    <w:p w14:paraId="1B3A1EA4" w14:textId="77777777" w:rsidR="00143B0A" w:rsidRPr="00143B0A" w:rsidRDefault="00143B0A" w:rsidP="00143B0A">
      <w:pPr>
        <w:pStyle w:val="a6"/>
        <w:ind w:left="240" w:right="720" w:firstLine="180"/>
      </w:pPr>
    </w:p>
    <w:p w14:paraId="1FB63C44" w14:textId="77777777" w:rsidR="00143B0A" w:rsidRPr="00143B0A" w:rsidRDefault="00143B0A" w:rsidP="00143B0A">
      <w:pPr>
        <w:pStyle w:val="a6"/>
        <w:ind w:left="240" w:right="720" w:firstLine="180"/>
      </w:pPr>
      <w:r w:rsidRPr="00143B0A">
        <w:t xml:space="preserve">        @Override</w:t>
      </w:r>
    </w:p>
    <w:p w14:paraId="2D32C982" w14:textId="77777777" w:rsidR="00143B0A" w:rsidRPr="00143B0A" w:rsidRDefault="00143B0A" w:rsidP="00143B0A">
      <w:pPr>
        <w:pStyle w:val="a6"/>
        <w:ind w:left="240" w:right="720" w:firstLine="180"/>
      </w:pPr>
      <w:r w:rsidRPr="00143B0A">
        <w:t xml:space="preserve">        protected String doInBackground(Integer... params) {</w:t>
      </w:r>
    </w:p>
    <w:p w14:paraId="10693AAD"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第二个执行方法</w:t>
      </w:r>
      <w:r w:rsidRPr="00143B0A">
        <w:rPr>
          <w:rFonts w:hint="eastAsia"/>
        </w:rPr>
        <w:t>,onPreExecute()</w:t>
      </w:r>
      <w:r w:rsidRPr="00143B0A">
        <w:rPr>
          <w:rFonts w:hint="eastAsia"/>
        </w:rPr>
        <w:t>执行完后执行</w:t>
      </w:r>
    </w:p>
    <w:p w14:paraId="2FFCA609" w14:textId="77777777" w:rsidR="00143B0A" w:rsidRPr="00143B0A" w:rsidRDefault="00143B0A" w:rsidP="00143B0A">
      <w:pPr>
        <w:pStyle w:val="a6"/>
        <w:ind w:left="240" w:right="720" w:firstLine="180"/>
      </w:pPr>
      <w:r w:rsidRPr="00143B0A">
        <w:t xml:space="preserve">            for (int i = 0; i &lt;= 10; i++) {</w:t>
      </w:r>
    </w:p>
    <w:p w14:paraId="0A7A810A" w14:textId="77777777" w:rsidR="00143B0A" w:rsidRPr="00143B0A" w:rsidRDefault="00143B0A" w:rsidP="00143B0A">
      <w:pPr>
        <w:pStyle w:val="a6"/>
        <w:ind w:left="240" w:right="720" w:firstLine="180"/>
      </w:pPr>
      <w:r w:rsidRPr="00143B0A">
        <w:t xml:space="preserve">                publishProgress(i * 10);</w:t>
      </w:r>
    </w:p>
    <w:p w14:paraId="18B500FA" w14:textId="77777777" w:rsidR="00143B0A" w:rsidRPr="00143B0A" w:rsidRDefault="00143B0A" w:rsidP="00143B0A">
      <w:pPr>
        <w:pStyle w:val="a6"/>
        <w:ind w:left="240" w:right="720" w:firstLine="180"/>
      </w:pPr>
      <w:r w:rsidRPr="00143B0A">
        <w:t xml:space="preserve">                try {</w:t>
      </w:r>
    </w:p>
    <w:p w14:paraId="72F32DF7" w14:textId="77777777" w:rsidR="00143B0A" w:rsidRPr="00143B0A" w:rsidRDefault="00143B0A" w:rsidP="00143B0A">
      <w:pPr>
        <w:pStyle w:val="a6"/>
        <w:ind w:left="240" w:right="720" w:firstLine="180"/>
      </w:pPr>
      <w:r w:rsidRPr="00143B0A">
        <w:lastRenderedPageBreak/>
        <w:t xml:space="preserve">                    Thread.sleep(params[0]);</w:t>
      </w:r>
    </w:p>
    <w:p w14:paraId="763750F1" w14:textId="77777777" w:rsidR="00143B0A" w:rsidRPr="00143B0A" w:rsidRDefault="00143B0A" w:rsidP="00143B0A">
      <w:pPr>
        <w:pStyle w:val="a6"/>
        <w:ind w:left="240" w:right="720" w:firstLine="180"/>
      </w:pPr>
      <w:r w:rsidRPr="00143B0A">
        <w:t xml:space="preserve">                } catch (InterruptedException e) {</w:t>
      </w:r>
    </w:p>
    <w:p w14:paraId="43292343" w14:textId="77777777" w:rsidR="00143B0A" w:rsidRPr="00143B0A" w:rsidRDefault="00143B0A" w:rsidP="00143B0A">
      <w:pPr>
        <w:pStyle w:val="a6"/>
        <w:ind w:left="240" w:right="720" w:firstLine="180"/>
      </w:pPr>
      <w:r w:rsidRPr="00143B0A">
        <w:t xml:space="preserve">                    e.printStackTrace();</w:t>
      </w:r>
    </w:p>
    <w:p w14:paraId="1C3AA8F8" w14:textId="77777777" w:rsidR="00143B0A" w:rsidRPr="00143B0A" w:rsidRDefault="00143B0A" w:rsidP="00143B0A">
      <w:pPr>
        <w:pStyle w:val="a6"/>
        <w:ind w:left="240" w:right="720" w:firstLine="180"/>
      </w:pPr>
      <w:r w:rsidRPr="00143B0A">
        <w:t xml:space="preserve">                }</w:t>
      </w:r>
    </w:p>
    <w:p w14:paraId="1170ED97" w14:textId="77777777" w:rsidR="00143B0A" w:rsidRPr="00143B0A" w:rsidRDefault="00143B0A" w:rsidP="00143B0A">
      <w:pPr>
        <w:pStyle w:val="a6"/>
        <w:ind w:left="240" w:right="720" w:firstLine="180"/>
      </w:pPr>
      <w:r w:rsidRPr="00143B0A">
        <w:t xml:space="preserve">            }</w:t>
      </w:r>
    </w:p>
    <w:p w14:paraId="345775E0" w14:textId="77777777" w:rsidR="00143B0A" w:rsidRPr="00143B0A" w:rsidRDefault="00143B0A" w:rsidP="00143B0A">
      <w:pPr>
        <w:pStyle w:val="a6"/>
        <w:ind w:left="240" w:right="720" w:firstLine="180"/>
      </w:pPr>
      <w:r w:rsidRPr="00143B0A">
        <w:rPr>
          <w:rFonts w:hint="eastAsia"/>
        </w:rPr>
        <w:t xml:space="preserve">            return "</w:t>
      </w:r>
      <w:r w:rsidRPr="00143B0A">
        <w:rPr>
          <w:rFonts w:hint="eastAsia"/>
        </w:rPr>
        <w:t>执行完毕</w:t>
      </w:r>
      <w:r w:rsidRPr="00143B0A">
        <w:rPr>
          <w:rFonts w:hint="eastAsia"/>
        </w:rPr>
        <w:t>";</w:t>
      </w:r>
    </w:p>
    <w:p w14:paraId="1A51D8CF" w14:textId="77777777" w:rsidR="00143B0A" w:rsidRPr="00143B0A" w:rsidRDefault="00143B0A" w:rsidP="00143B0A">
      <w:pPr>
        <w:pStyle w:val="a6"/>
        <w:ind w:left="240" w:right="720" w:firstLine="180"/>
      </w:pPr>
      <w:r w:rsidRPr="00143B0A">
        <w:t xml:space="preserve">        }</w:t>
      </w:r>
    </w:p>
    <w:p w14:paraId="50F74D26" w14:textId="77777777" w:rsidR="00143B0A" w:rsidRPr="00143B0A" w:rsidRDefault="00143B0A" w:rsidP="00143B0A">
      <w:pPr>
        <w:pStyle w:val="a6"/>
        <w:ind w:left="240" w:right="720" w:firstLine="180"/>
      </w:pPr>
    </w:p>
    <w:p w14:paraId="3A577D60" w14:textId="77777777" w:rsidR="00143B0A" w:rsidRPr="00143B0A" w:rsidRDefault="00143B0A" w:rsidP="00143B0A">
      <w:pPr>
        <w:pStyle w:val="a6"/>
        <w:ind w:left="240" w:right="720" w:firstLine="180"/>
      </w:pPr>
      <w:r w:rsidRPr="00143B0A">
        <w:t xml:space="preserve">        @Override</w:t>
      </w:r>
    </w:p>
    <w:p w14:paraId="4971AC28" w14:textId="77777777" w:rsidR="00143B0A" w:rsidRPr="00143B0A" w:rsidRDefault="00143B0A" w:rsidP="00143B0A">
      <w:pPr>
        <w:pStyle w:val="a6"/>
        <w:ind w:left="240" w:right="720" w:firstLine="180"/>
      </w:pPr>
      <w:r w:rsidRPr="00143B0A">
        <w:t xml:space="preserve">        protected void onProgressUpdate(Integer... progress) {</w:t>
      </w:r>
    </w:p>
    <w:p w14:paraId="28E66408" w14:textId="77777777" w:rsidR="00143B0A" w:rsidRPr="00143B0A" w:rsidRDefault="00143B0A" w:rsidP="00143B0A">
      <w:pPr>
        <w:pStyle w:val="a6"/>
        <w:ind w:left="240" w:right="720" w:firstLine="180"/>
      </w:pPr>
      <w:r w:rsidRPr="00143B0A">
        <w:t xml:space="preserve">            super.onProgressUpdate(progress);</w:t>
      </w:r>
    </w:p>
    <w:p w14:paraId="29985728"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这个函数在</w:t>
      </w:r>
      <w:r w:rsidRPr="00143B0A">
        <w:rPr>
          <w:rFonts w:hint="eastAsia"/>
        </w:rPr>
        <w:t>doInBackground</w:t>
      </w:r>
      <w:r w:rsidRPr="00143B0A">
        <w:rPr>
          <w:rFonts w:hint="eastAsia"/>
        </w:rPr>
        <w:t>调用</w:t>
      </w:r>
      <w:r w:rsidRPr="00143B0A">
        <w:rPr>
          <w:rFonts w:hint="eastAsia"/>
        </w:rPr>
        <w:t>publishProgress</w:t>
      </w:r>
      <w:r w:rsidRPr="00143B0A">
        <w:rPr>
          <w:rFonts w:hint="eastAsia"/>
        </w:rPr>
        <w:t>时触发，虽然调用时只有一个参数</w:t>
      </w:r>
    </w:p>
    <w:p w14:paraId="5454619D"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但是这里取到的是一个数组</w:t>
      </w:r>
      <w:r w:rsidRPr="00143B0A">
        <w:rPr>
          <w:rFonts w:hint="eastAsia"/>
        </w:rPr>
        <w:t>,</w:t>
      </w:r>
      <w:r w:rsidRPr="00143B0A">
        <w:rPr>
          <w:rFonts w:hint="eastAsia"/>
        </w:rPr>
        <w:t>所以要用</w:t>
      </w:r>
      <w:r w:rsidRPr="00143B0A">
        <w:rPr>
          <w:rFonts w:hint="eastAsia"/>
        </w:rPr>
        <w:t>progesss[0]</w:t>
      </w:r>
      <w:r w:rsidRPr="00143B0A">
        <w:rPr>
          <w:rFonts w:hint="eastAsia"/>
        </w:rPr>
        <w:t>来取值</w:t>
      </w:r>
    </w:p>
    <w:p w14:paraId="443193D5"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第</w:t>
      </w:r>
      <w:r w:rsidRPr="00143B0A">
        <w:rPr>
          <w:rFonts w:hint="eastAsia"/>
        </w:rPr>
        <w:t>n</w:t>
      </w:r>
      <w:r w:rsidRPr="00143B0A">
        <w:rPr>
          <w:rFonts w:hint="eastAsia"/>
        </w:rPr>
        <w:t>个参数就用</w:t>
      </w:r>
      <w:r w:rsidRPr="00143B0A">
        <w:rPr>
          <w:rFonts w:hint="eastAsia"/>
        </w:rPr>
        <w:t>progress[n]</w:t>
      </w:r>
      <w:r w:rsidRPr="00143B0A">
        <w:rPr>
          <w:rFonts w:hint="eastAsia"/>
        </w:rPr>
        <w:t>来取值</w:t>
      </w:r>
    </w:p>
    <w:p w14:paraId="3D013D61" w14:textId="77777777" w:rsidR="00143B0A" w:rsidRPr="00143B0A" w:rsidRDefault="00143B0A" w:rsidP="00143B0A">
      <w:pPr>
        <w:pStyle w:val="a6"/>
        <w:ind w:left="240" w:right="720" w:firstLine="180"/>
      </w:pPr>
      <w:r w:rsidRPr="00143B0A">
        <w:t xml:space="preserve">            progressBar.setProgress(progress[0]);</w:t>
      </w:r>
    </w:p>
    <w:p w14:paraId="739C7466" w14:textId="77777777" w:rsidR="00143B0A" w:rsidRPr="00143B0A" w:rsidRDefault="00143B0A" w:rsidP="00143B0A">
      <w:pPr>
        <w:pStyle w:val="a6"/>
        <w:ind w:left="240" w:right="720" w:firstLine="180"/>
      </w:pPr>
      <w:r w:rsidRPr="00143B0A">
        <w:t xml:space="preserve">        }</w:t>
      </w:r>
    </w:p>
    <w:p w14:paraId="542A55CE" w14:textId="77777777" w:rsidR="00143B0A" w:rsidRPr="00143B0A" w:rsidRDefault="00143B0A" w:rsidP="00143B0A">
      <w:pPr>
        <w:pStyle w:val="a6"/>
        <w:ind w:left="240" w:right="720" w:firstLine="180"/>
      </w:pPr>
    </w:p>
    <w:p w14:paraId="772A9746" w14:textId="77777777" w:rsidR="00143B0A" w:rsidRPr="00143B0A" w:rsidRDefault="00143B0A" w:rsidP="00143B0A">
      <w:pPr>
        <w:pStyle w:val="a6"/>
        <w:ind w:left="240" w:right="720" w:firstLine="180"/>
      </w:pPr>
      <w:r w:rsidRPr="00143B0A">
        <w:t xml:space="preserve">        @Override</w:t>
      </w:r>
    </w:p>
    <w:p w14:paraId="37FA57A9" w14:textId="77777777" w:rsidR="00143B0A" w:rsidRPr="00143B0A" w:rsidRDefault="00143B0A" w:rsidP="00143B0A">
      <w:pPr>
        <w:pStyle w:val="a6"/>
        <w:ind w:left="240" w:right="720" w:firstLine="180"/>
      </w:pPr>
      <w:r w:rsidRPr="00143B0A">
        <w:t xml:space="preserve">        protected void onPostExecute(String result) {</w:t>
      </w:r>
    </w:p>
    <w:p w14:paraId="1A01B25B" w14:textId="77777777" w:rsidR="00143B0A" w:rsidRPr="00143B0A" w:rsidRDefault="00143B0A" w:rsidP="00143B0A">
      <w:pPr>
        <w:pStyle w:val="a6"/>
        <w:ind w:left="240" w:right="720" w:firstLine="180"/>
      </w:pPr>
      <w:r w:rsidRPr="00143B0A">
        <w:rPr>
          <w:rFonts w:hint="eastAsia"/>
        </w:rPr>
        <w:t xml:space="preserve">            // doInBackground</w:t>
      </w:r>
      <w:r w:rsidRPr="00143B0A">
        <w:rPr>
          <w:rFonts w:hint="eastAsia"/>
        </w:rPr>
        <w:t>返回时触发，换句话说，就是</w:t>
      </w:r>
      <w:r w:rsidRPr="00143B0A">
        <w:rPr>
          <w:rFonts w:hint="eastAsia"/>
        </w:rPr>
        <w:t>doInBackground</w:t>
      </w:r>
      <w:r w:rsidRPr="00143B0A">
        <w:rPr>
          <w:rFonts w:hint="eastAsia"/>
        </w:rPr>
        <w:t>执行完后触发</w:t>
      </w:r>
    </w:p>
    <w:p w14:paraId="4E241D3B" w14:textId="77777777" w:rsidR="00143B0A" w:rsidRPr="00143B0A" w:rsidRDefault="00143B0A" w:rsidP="00143B0A">
      <w:pPr>
        <w:pStyle w:val="a6"/>
        <w:ind w:left="240" w:right="720" w:firstLine="180"/>
      </w:pPr>
      <w:r w:rsidRPr="00143B0A">
        <w:rPr>
          <w:rFonts w:hint="eastAsia"/>
        </w:rPr>
        <w:t xml:space="preserve">            // </w:t>
      </w:r>
      <w:r w:rsidRPr="00143B0A">
        <w:rPr>
          <w:rFonts w:hint="eastAsia"/>
        </w:rPr>
        <w:t>这里的</w:t>
      </w:r>
      <w:r w:rsidRPr="00143B0A">
        <w:rPr>
          <w:rFonts w:hint="eastAsia"/>
        </w:rPr>
        <w:t>result</w:t>
      </w:r>
      <w:r w:rsidRPr="00143B0A">
        <w:rPr>
          <w:rFonts w:hint="eastAsia"/>
        </w:rPr>
        <w:t>就是上面</w:t>
      </w:r>
      <w:r w:rsidRPr="00143B0A">
        <w:rPr>
          <w:rFonts w:hint="eastAsia"/>
        </w:rPr>
        <w:t>doInBackground</w:t>
      </w:r>
      <w:r w:rsidRPr="00143B0A">
        <w:rPr>
          <w:rFonts w:hint="eastAsia"/>
        </w:rPr>
        <w:t>执行后的返回值，所以这里是</w:t>
      </w:r>
      <w:r w:rsidRPr="00143B0A">
        <w:rPr>
          <w:rFonts w:hint="eastAsia"/>
        </w:rPr>
        <w:t>"</w:t>
      </w:r>
      <w:r w:rsidRPr="00143B0A">
        <w:rPr>
          <w:rFonts w:hint="eastAsia"/>
        </w:rPr>
        <w:t>执行完毕</w:t>
      </w:r>
      <w:r w:rsidRPr="00143B0A">
        <w:rPr>
          <w:rFonts w:hint="eastAsia"/>
        </w:rPr>
        <w:t>"</w:t>
      </w:r>
    </w:p>
    <w:p w14:paraId="5A8247E9" w14:textId="77777777" w:rsidR="00143B0A" w:rsidRPr="00143B0A" w:rsidRDefault="00143B0A" w:rsidP="00143B0A">
      <w:pPr>
        <w:pStyle w:val="a6"/>
        <w:ind w:left="240" w:right="720" w:firstLine="180"/>
      </w:pPr>
      <w:r w:rsidRPr="00143B0A">
        <w:t xml:space="preserve">            super.onPostExecute(result);</w:t>
      </w:r>
    </w:p>
    <w:p w14:paraId="530D8990" w14:textId="77777777" w:rsidR="00143B0A" w:rsidRPr="00143B0A" w:rsidRDefault="00143B0A" w:rsidP="00143B0A">
      <w:pPr>
        <w:pStyle w:val="a6"/>
        <w:ind w:left="240" w:right="720" w:firstLine="180"/>
      </w:pPr>
      <w:r w:rsidRPr="00143B0A">
        <w:t xml:space="preserve">            txt.setText(result);</w:t>
      </w:r>
    </w:p>
    <w:p w14:paraId="496343EF" w14:textId="77777777" w:rsidR="00143B0A" w:rsidRPr="00143B0A" w:rsidRDefault="00143B0A" w:rsidP="00143B0A">
      <w:pPr>
        <w:pStyle w:val="a6"/>
        <w:ind w:left="240" w:right="720" w:firstLine="180"/>
      </w:pPr>
      <w:r w:rsidRPr="00143B0A">
        <w:t xml:space="preserve">        }</w:t>
      </w:r>
    </w:p>
    <w:p w14:paraId="1C312902" w14:textId="77777777" w:rsidR="00143B0A" w:rsidRPr="00143B0A" w:rsidRDefault="00143B0A" w:rsidP="00143B0A">
      <w:pPr>
        <w:pStyle w:val="a6"/>
        <w:ind w:left="240" w:right="720" w:firstLine="180"/>
      </w:pPr>
      <w:r w:rsidRPr="00143B0A">
        <w:t xml:space="preserve">    }</w:t>
      </w:r>
    </w:p>
    <w:p w14:paraId="3B8189D0" w14:textId="24FEE0C9" w:rsidR="00EB0C77" w:rsidRPr="009E2233" w:rsidRDefault="00143B0A" w:rsidP="00143B0A">
      <w:pPr>
        <w:pStyle w:val="a6"/>
        <w:ind w:left="240" w:right="720" w:firstLine="180"/>
      </w:pPr>
      <w:r w:rsidRPr="00143B0A">
        <w:t>}</w:t>
      </w:r>
    </w:p>
    <w:p w14:paraId="1067D454" w14:textId="75579671" w:rsidR="0071714C" w:rsidRDefault="008C2B71" w:rsidP="008C2B71">
      <w:pPr>
        <w:pStyle w:val="a5"/>
        <w:ind w:firstLine="361"/>
      </w:pPr>
      <w:bookmarkStart w:id="16" w:name="_Toc476667941"/>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5</w:t>
      </w:r>
      <w:r w:rsidR="009C2BDC">
        <w:fldChar w:fldCharType="end"/>
      </w:r>
      <w:r w:rsidR="0071714C" w:rsidRPr="009E2233">
        <w:t xml:space="preserve"> AsyncTaskActivity</w:t>
      </w:r>
      <w:bookmarkEnd w:id="16"/>
      <w:r w:rsidR="0071714C">
        <w:t>.java</w:t>
      </w:r>
    </w:p>
    <w:p w14:paraId="62A5A1F2" w14:textId="77777777" w:rsidR="002C15BD" w:rsidRPr="002C15BD" w:rsidRDefault="002C15BD" w:rsidP="002C15BD"/>
    <w:p w14:paraId="33284471" w14:textId="2D1C16E4" w:rsidR="00C26093" w:rsidRDefault="00812686" w:rsidP="00FE1828">
      <w:pPr>
        <w:jc w:val="center"/>
      </w:pPr>
      <w:r>
        <w:rPr>
          <w:noProof/>
        </w:rPr>
        <w:lastRenderedPageBreak/>
        <w:drawing>
          <wp:inline distT="0" distB="0" distL="0" distR="0" wp14:anchorId="25014D66" wp14:editId="419C880C">
            <wp:extent cx="2890136" cy="1345997"/>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6157" cy="1348801"/>
                    </a:xfrm>
                    <a:prstGeom prst="rect">
                      <a:avLst/>
                    </a:prstGeom>
                  </pic:spPr>
                </pic:pic>
              </a:graphicData>
            </a:graphic>
          </wp:inline>
        </w:drawing>
      </w:r>
    </w:p>
    <w:p w14:paraId="29A6FD33" w14:textId="39E3E179" w:rsidR="00812686" w:rsidRDefault="006C7689" w:rsidP="006C7689">
      <w:pPr>
        <w:pStyle w:val="a5"/>
        <w:ind w:firstLine="361"/>
      </w:pPr>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4</w:t>
      </w:r>
      <w:r w:rsidR="00D5315A">
        <w:fldChar w:fldCharType="end"/>
      </w:r>
      <w:r w:rsidR="008B0A4E">
        <w:t xml:space="preserve"> </w:t>
      </w:r>
      <w:r w:rsidR="008B0A4E">
        <w:rPr>
          <w:rFonts w:hint="eastAsia"/>
        </w:rPr>
        <w:t>A</w:t>
      </w:r>
      <w:r w:rsidR="008B0A4E">
        <w:t>syncTask</w:t>
      </w:r>
    </w:p>
    <w:p w14:paraId="6461A4C2" w14:textId="1791DE27" w:rsidR="008B0A4E" w:rsidRDefault="002A0170" w:rsidP="00D32F03">
      <w:pPr>
        <w:pStyle w:val="3"/>
      </w:pPr>
      <w:r>
        <w:rPr>
          <w:rFonts w:hint="eastAsia"/>
        </w:rPr>
        <w:t>并发包</w:t>
      </w:r>
    </w:p>
    <w:p w14:paraId="7DF83CDC" w14:textId="65C88025" w:rsidR="00D24AB0" w:rsidRDefault="00E033D8" w:rsidP="00D24AB0">
      <w:pPr>
        <w:rPr>
          <w:lang w:bidi="ar-SA"/>
        </w:rPr>
      </w:pPr>
      <w:r w:rsidRPr="00E033D8">
        <w:rPr>
          <w:rFonts w:hint="eastAsia"/>
          <w:lang w:bidi="ar-SA"/>
        </w:rPr>
        <w:t xml:space="preserve">java.util.concurrent </w:t>
      </w:r>
      <w:r w:rsidRPr="00E033D8">
        <w:rPr>
          <w:rFonts w:hint="eastAsia"/>
          <w:lang w:bidi="ar-SA"/>
        </w:rPr>
        <w:t>包含许多线程安全、测试良好、高性能的并发构建块。创建</w:t>
      </w:r>
      <w:r w:rsidRPr="00E033D8">
        <w:rPr>
          <w:rFonts w:hint="eastAsia"/>
          <w:lang w:bidi="ar-SA"/>
        </w:rPr>
        <w:t xml:space="preserve"> java.util.concurrent </w:t>
      </w:r>
      <w:r w:rsidRPr="00E033D8">
        <w:rPr>
          <w:rFonts w:hint="eastAsia"/>
          <w:lang w:bidi="ar-SA"/>
        </w:rPr>
        <w:t>的目的就是要实现</w:t>
      </w:r>
      <w:r w:rsidRPr="00E033D8">
        <w:rPr>
          <w:rFonts w:hint="eastAsia"/>
          <w:lang w:bidi="ar-SA"/>
        </w:rPr>
        <w:t xml:space="preserve"> Collection </w:t>
      </w:r>
      <w:r w:rsidRPr="00E033D8">
        <w:rPr>
          <w:rFonts w:hint="eastAsia"/>
          <w:lang w:bidi="ar-SA"/>
        </w:rPr>
        <w:t>框架对数据结构所执行的并发操作。通过提供一组可靠的、高性能并发构建块，开发人员可以提高并发类的线程安全、可伸缩性、性能、可读性和可靠性。</w:t>
      </w:r>
      <w:r w:rsidR="00D502CE" w:rsidRPr="00D502CE">
        <w:rPr>
          <w:rFonts w:hint="eastAsia"/>
          <w:lang w:bidi="ar-SA"/>
        </w:rPr>
        <w:t>实用程序类在并发编程中通常很有用</w:t>
      </w:r>
      <w:r w:rsidR="00E1161F">
        <w:rPr>
          <w:rFonts w:hint="eastAsia"/>
          <w:lang w:bidi="ar-SA"/>
        </w:rPr>
        <w:t>，</w:t>
      </w:r>
      <w:r w:rsidR="00D502CE" w:rsidRPr="00D502CE">
        <w:rPr>
          <w:rFonts w:hint="eastAsia"/>
          <w:lang w:bidi="ar-SA"/>
        </w:rPr>
        <w:t>包括一些小的标准化可扩展框架，以及一些提供有用功能但在其他方面乏味或难以实现的类。以下是主要组件的简要说明</w:t>
      </w:r>
      <w:r w:rsidR="00E1161F">
        <w:rPr>
          <w:rFonts w:hint="eastAsia"/>
          <w:lang w:bidi="ar-SA"/>
        </w:rPr>
        <w:t>：</w:t>
      </w:r>
    </w:p>
    <w:p w14:paraId="1D2E9A17" w14:textId="7D6EC250" w:rsidR="00BE11E7" w:rsidRDefault="006239E5" w:rsidP="00BE11E7">
      <w:pPr>
        <w:pStyle w:val="a0"/>
        <w:ind w:firstLine="482"/>
      </w:pPr>
      <w:r>
        <w:rPr>
          <w:rFonts w:hint="eastAsia"/>
        </w:rPr>
        <w:t>执行器</w:t>
      </w:r>
    </w:p>
    <w:p w14:paraId="603C807C" w14:textId="335C5F74" w:rsidR="00E1161F" w:rsidRDefault="00974D74" w:rsidP="00974D74">
      <w:pPr>
        <w:rPr>
          <w:lang w:bidi="ar-SA"/>
        </w:rPr>
      </w:pPr>
      <w:r>
        <w:rPr>
          <w:rFonts w:hint="eastAsia"/>
          <w:lang w:bidi="ar-SA"/>
        </w:rPr>
        <w:t xml:space="preserve">Executor </w:t>
      </w:r>
      <w:r>
        <w:rPr>
          <w:rFonts w:hint="eastAsia"/>
          <w:lang w:bidi="ar-SA"/>
        </w:rPr>
        <w:t>是一个简单的标准化接口，用于定义自定义的类线程子系统，包括线程池、异步</w:t>
      </w:r>
      <w:r>
        <w:rPr>
          <w:rFonts w:hint="eastAsia"/>
          <w:lang w:bidi="ar-SA"/>
        </w:rPr>
        <w:t xml:space="preserve"> I/O </w:t>
      </w:r>
      <w:r>
        <w:rPr>
          <w:rFonts w:hint="eastAsia"/>
          <w:lang w:bidi="ar-SA"/>
        </w:rPr>
        <w:t>和轻量级任务框架。根据正在使用的具体</w:t>
      </w:r>
      <w:r>
        <w:rPr>
          <w:rFonts w:hint="eastAsia"/>
          <w:lang w:bidi="ar-SA"/>
        </w:rPr>
        <w:t xml:space="preserve"> Executor </w:t>
      </w:r>
      <w:r>
        <w:rPr>
          <w:rFonts w:hint="eastAsia"/>
          <w:lang w:bidi="ar-SA"/>
        </w:rPr>
        <w:t>类，任务可能在新创建的线程、现有的任务执行线程或调用执行的线程中执行，并且可能顺序执行或并发执行。</w:t>
      </w:r>
      <w:r>
        <w:rPr>
          <w:rFonts w:hint="eastAsia"/>
          <w:lang w:bidi="ar-SA"/>
        </w:rPr>
        <w:t xml:space="preserve"> ExecutorService </w:t>
      </w:r>
      <w:r>
        <w:rPr>
          <w:rFonts w:hint="eastAsia"/>
          <w:lang w:bidi="ar-SA"/>
        </w:rPr>
        <w:t>提供了更完善的异步任务执行框架。</w:t>
      </w:r>
      <w:r>
        <w:rPr>
          <w:rFonts w:hint="eastAsia"/>
          <w:lang w:bidi="ar-SA"/>
        </w:rPr>
        <w:t xml:space="preserve"> ExecutorService </w:t>
      </w:r>
      <w:r>
        <w:rPr>
          <w:rFonts w:hint="eastAsia"/>
          <w:lang w:bidi="ar-SA"/>
        </w:rPr>
        <w:t>管理任务的排队和调度，并允许受控关闭。</w:t>
      </w:r>
      <w:r>
        <w:rPr>
          <w:rFonts w:hint="eastAsia"/>
          <w:lang w:bidi="ar-SA"/>
        </w:rPr>
        <w:t xml:space="preserve"> ScheduledExecutorService </w:t>
      </w:r>
      <w:r>
        <w:rPr>
          <w:rFonts w:hint="eastAsia"/>
          <w:lang w:bidi="ar-SA"/>
        </w:rPr>
        <w:t>子接口和相关接口增加了对延迟和定期任务执行的支持。</w:t>
      </w:r>
      <w:r>
        <w:rPr>
          <w:rFonts w:hint="eastAsia"/>
          <w:lang w:bidi="ar-SA"/>
        </w:rPr>
        <w:t xml:space="preserve">ExecutorServices </w:t>
      </w:r>
      <w:r>
        <w:rPr>
          <w:rFonts w:hint="eastAsia"/>
          <w:lang w:bidi="ar-SA"/>
        </w:rPr>
        <w:t>提供了安排异步执行任何表示为</w:t>
      </w:r>
      <w:r>
        <w:rPr>
          <w:rFonts w:hint="eastAsia"/>
          <w:lang w:bidi="ar-SA"/>
        </w:rPr>
        <w:t xml:space="preserve"> Callable </w:t>
      </w:r>
      <w:r>
        <w:rPr>
          <w:rFonts w:hint="eastAsia"/>
          <w:lang w:bidi="ar-SA"/>
        </w:rPr>
        <w:t>的函数的方法，</w:t>
      </w:r>
      <w:r>
        <w:rPr>
          <w:rFonts w:hint="eastAsia"/>
          <w:lang w:bidi="ar-SA"/>
        </w:rPr>
        <w:t xml:space="preserve">Callable </w:t>
      </w:r>
      <w:r>
        <w:rPr>
          <w:rFonts w:hint="eastAsia"/>
          <w:lang w:bidi="ar-SA"/>
        </w:rPr>
        <w:t>是</w:t>
      </w:r>
      <w:r>
        <w:rPr>
          <w:rFonts w:hint="eastAsia"/>
          <w:lang w:bidi="ar-SA"/>
        </w:rPr>
        <w:t xml:space="preserve"> Runnable </w:t>
      </w:r>
      <w:r>
        <w:rPr>
          <w:rFonts w:hint="eastAsia"/>
          <w:lang w:bidi="ar-SA"/>
        </w:rPr>
        <w:t>的结果承载模拟。</w:t>
      </w:r>
      <w:r>
        <w:rPr>
          <w:rFonts w:hint="eastAsia"/>
          <w:lang w:bidi="ar-SA"/>
        </w:rPr>
        <w:t xml:space="preserve">Future </w:t>
      </w:r>
      <w:r>
        <w:rPr>
          <w:rFonts w:hint="eastAsia"/>
          <w:lang w:bidi="ar-SA"/>
        </w:rPr>
        <w:t>返回函数的结果，允许确定执行是否已完成，并提供取消执行的方法。</w:t>
      </w:r>
      <w:r>
        <w:rPr>
          <w:rFonts w:hint="eastAsia"/>
          <w:lang w:bidi="ar-SA"/>
        </w:rPr>
        <w:t xml:space="preserve">RunnableFuture </w:t>
      </w:r>
      <w:r>
        <w:rPr>
          <w:rFonts w:hint="eastAsia"/>
          <w:lang w:bidi="ar-SA"/>
        </w:rPr>
        <w:t>是一个拥有</w:t>
      </w:r>
      <w:r>
        <w:rPr>
          <w:rFonts w:hint="eastAsia"/>
          <w:lang w:bidi="ar-SA"/>
        </w:rPr>
        <w:t>run</w:t>
      </w:r>
      <w:r w:rsidR="00585FC7">
        <w:rPr>
          <w:lang w:bidi="ar-SA"/>
        </w:rPr>
        <w:t>()</w:t>
      </w:r>
      <w:r>
        <w:rPr>
          <w:rFonts w:hint="eastAsia"/>
          <w:lang w:bidi="ar-SA"/>
        </w:rPr>
        <w:t>方法的</w:t>
      </w:r>
      <w:r>
        <w:rPr>
          <w:rFonts w:hint="eastAsia"/>
          <w:lang w:bidi="ar-SA"/>
        </w:rPr>
        <w:t xml:space="preserve"> Future</w:t>
      </w:r>
      <w:r>
        <w:rPr>
          <w:rFonts w:hint="eastAsia"/>
          <w:lang w:bidi="ar-SA"/>
        </w:rPr>
        <w:t>，该方法在执行时设置其结果。类</w:t>
      </w:r>
      <w:r>
        <w:rPr>
          <w:rFonts w:hint="eastAsia"/>
          <w:lang w:bidi="ar-SA"/>
        </w:rPr>
        <w:t xml:space="preserve"> ThreadPoolExecutor </w:t>
      </w:r>
      <w:r>
        <w:rPr>
          <w:rFonts w:hint="eastAsia"/>
          <w:lang w:bidi="ar-SA"/>
        </w:rPr>
        <w:t>和</w:t>
      </w:r>
      <w:r>
        <w:rPr>
          <w:rFonts w:hint="eastAsia"/>
          <w:lang w:bidi="ar-SA"/>
        </w:rPr>
        <w:t xml:space="preserve"> ScheduledThreadPoolExecutor </w:t>
      </w:r>
      <w:r>
        <w:rPr>
          <w:rFonts w:hint="eastAsia"/>
          <w:lang w:bidi="ar-SA"/>
        </w:rPr>
        <w:t>提供了可调的、灵活的线程池。</w:t>
      </w:r>
      <w:r>
        <w:rPr>
          <w:rFonts w:hint="eastAsia"/>
          <w:lang w:bidi="ar-SA"/>
        </w:rPr>
        <w:t>Executor</w:t>
      </w:r>
      <w:r w:rsidR="00C05103">
        <w:rPr>
          <w:lang w:bidi="ar-SA"/>
        </w:rPr>
        <w:t>s</w:t>
      </w:r>
      <w:r>
        <w:rPr>
          <w:rFonts w:hint="eastAsia"/>
          <w:lang w:bidi="ar-SA"/>
        </w:rPr>
        <w:t>类为最常见的</w:t>
      </w:r>
      <w:r w:rsidR="00781800">
        <w:rPr>
          <w:rFonts w:hint="eastAsia"/>
          <w:lang w:bidi="ar-SA"/>
        </w:rPr>
        <w:t>执行器</w:t>
      </w:r>
      <w:r>
        <w:rPr>
          <w:rFonts w:hint="eastAsia"/>
          <w:lang w:bidi="ar-SA"/>
        </w:rPr>
        <w:t>种类和配置提供工厂方法，以及一些使用它们的实用方法。其他基于</w:t>
      </w:r>
      <w:r>
        <w:rPr>
          <w:rFonts w:hint="eastAsia"/>
          <w:lang w:bidi="ar-SA"/>
        </w:rPr>
        <w:t xml:space="preserve"> Executor</w:t>
      </w:r>
      <w:r w:rsidR="002A0170">
        <w:rPr>
          <w:rFonts w:hint="eastAsia"/>
          <w:lang w:bidi="ar-SA"/>
        </w:rPr>
        <w:t>s</w:t>
      </w:r>
      <w:r>
        <w:rPr>
          <w:rFonts w:hint="eastAsia"/>
          <w:lang w:bidi="ar-SA"/>
        </w:rPr>
        <w:t>的实用程序包括具体类</w:t>
      </w:r>
      <w:r>
        <w:rPr>
          <w:rFonts w:hint="eastAsia"/>
          <w:lang w:bidi="ar-SA"/>
        </w:rPr>
        <w:t xml:space="preserve"> FutureTask</w:t>
      </w:r>
      <w:r>
        <w:rPr>
          <w:rFonts w:hint="eastAsia"/>
          <w:lang w:bidi="ar-SA"/>
        </w:rPr>
        <w:t>，它提供了</w:t>
      </w:r>
      <w:r>
        <w:rPr>
          <w:rFonts w:hint="eastAsia"/>
          <w:lang w:bidi="ar-SA"/>
        </w:rPr>
        <w:t xml:space="preserve"> Future</w:t>
      </w:r>
      <w:r>
        <w:rPr>
          <w:rFonts w:hint="eastAsia"/>
          <w:lang w:bidi="ar-SA"/>
        </w:rPr>
        <w:t>的通用可扩展实现，以及</w:t>
      </w:r>
      <w:r>
        <w:rPr>
          <w:rFonts w:hint="eastAsia"/>
          <w:lang w:bidi="ar-SA"/>
        </w:rPr>
        <w:t xml:space="preserve"> ExecutorCompletionService</w:t>
      </w:r>
      <w:r>
        <w:rPr>
          <w:rFonts w:hint="eastAsia"/>
          <w:lang w:bidi="ar-SA"/>
        </w:rPr>
        <w:t>，它有助于协调异步任务组的处理。</w:t>
      </w:r>
      <w:r>
        <w:rPr>
          <w:rFonts w:hint="eastAsia"/>
          <w:lang w:bidi="ar-SA"/>
        </w:rPr>
        <w:t xml:space="preserve">ForkJoinPool </w:t>
      </w:r>
      <w:r>
        <w:rPr>
          <w:rFonts w:hint="eastAsia"/>
          <w:lang w:bidi="ar-SA"/>
        </w:rPr>
        <w:t>类提供了一个</w:t>
      </w:r>
      <w:r>
        <w:rPr>
          <w:rFonts w:hint="eastAsia"/>
          <w:lang w:bidi="ar-SA"/>
        </w:rPr>
        <w:t xml:space="preserve"> Executor</w:t>
      </w:r>
      <w:r>
        <w:rPr>
          <w:rFonts w:hint="eastAsia"/>
          <w:lang w:bidi="ar-SA"/>
        </w:rPr>
        <w:t>，主要用于处理</w:t>
      </w:r>
      <w:r>
        <w:rPr>
          <w:rFonts w:hint="eastAsia"/>
          <w:lang w:bidi="ar-SA"/>
        </w:rPr>
        <w:t xml:space="preserve"> ForkJoinTask </w:t>
      </w:r>
      <w:r>
        <w:rPr>
          <w:rFonts w:hint="eastAsia"/>
          <w:lang w:bidi="ar-SA"/>
        </w:rPr>
        <w:t>及其子类的实例。这些类采用工作窃取调度程序，该调度程序为符合计算密集型并行处理中通常存在的限制的任务获得高吞吐量。</w:t>
      </w:r>
    </w:p>
    <w:p w14:paraId="1E597831" w14:textId="27D0BD70" w:rsidR="005A3C04" w:rsidRDefault="006239E5" w:rsidP="005A3C04">
      <w:pPr>
        <w:pStyle w:val="a0"/>
        <w:ind w:firstLine="482"/>
      </w:pPr>
      <w:r>
        <w:rPr>
          <w:rFonts w:hint="eastAsia"/>
        </w:rPr>
        <w:lastRenderedPageBreak/>
        <w:t>队列</w:t>
      </w:r>
    </w:p>
    <w:p w14:paraId="59494BF8" w14:textId="0FFC900C" w:rsidR="00594D64" w:rsidRDefault="005A3C04" w:rsidP="005A3C04">
      <w:pPr>
        <w:rPr>
          <w:lang w:bidi="ar-SA"/>
        </w:rPr>
      </w:pPr>
      <w:r>
        <w:rPr>
          <w:rFonts w:hint="eastAsia"/>
          <w:lang w:bidi="ar-SA"/>
        </w:rPr>
        <w:t xml:space="preserve">ConcurrentLinkedQueue </w:t>
      </w:r>
      <w:r>
        <w:rPr>
          <w:rFonts w:hint="eastAsia"/>
          <w:lang w:bidi="ar-SA"/>
        </w:rPr>
        <w:t>类提供了一个高效的可扩展线程安全非阻塞</w:t>
      </w:r>
      <w:r>
        <w:rPr>
          <w:rFonts w:hint="eastAsia"/>
          <w:lang w:bidi="ar-SA"/>
        </w:rPr>
        <w:t xml:space="preserve"> FIFO </w:t>
      </w:r>
      <w:r>
        <w:rPr>
          <w:rFonts w:hint="eastAsia"/>
          <w:lang w:bidi="ar-SA"/>
        </w:rPr>
        <w:t>队列。</w:t>
      </w:r>
      <w:r>
        <w:rPr>
          <w:rFonts w:hint="eastAsia"/>
          <w:lang w:bidi="ar-SA"/>
        </w:rPr>
        <w:t xml:space="preserve"> ConcurrentLinkedDeque </w:t>
      </w:r>
      <w:r>
        <w:rPr>
          <w:rFonts w:hint="eastAsia"/>
          <w:lang w:bidi="ar-SA"/>
        </w:rPr>
        <w:t>类类似，但另外支持</w:t>
      </w:r>
      <w:r>
        <w:rPr>
          <w:rFonts w:hint="eastAsia"/>
          <w:lang w:bidi="ar-SA"/>
        </w:rPr>
        <w:t xml:space="preserve"> Deque </w:t>
      </w:r>
      <w:r>
        <w:rPr>
          <w:rFonts w:hint="eastAsia"/>
          <w:lang w:bidi="ar-SA"/>
        </w:rPr>
        <w:t>接口。</w:t>
      </w:r>
      <w:r>
        <w:rPr>
          <w:rFonts w:hint="eastAsia"/>
          <w:lang w:bidi="ar-SA"/>
        </w:rPr>
        <w:t xml:space="preserve">java.util.concurrent </w:t>
      </w:r>
      <w:r>
        <w:rPr>
          <w:rFonts w:hint="eastAsia"/>
          <w:lang w:bidi="ar-SA"/>
        </w:rPr>
        <w:t>中的五个实现支持扩展</w:t>
      </w:r>
      <w:r>
        <w:rPr>
          <w:rFonts w:hint="eastAsia"/>
          <w:lang w:bidi="ar-SA"/>
        </w:rPr>
        <w:t xml:space="preserve"> BlockingQueue </w:t>
      </w:r>
      <w:r>
        <w:rPr>
          <w:rFonts w:hint="eastAsia"/>
          <w:lang w:bidi="ar-SA"/>
        </w:rPr>
        <w:t>接口，该接口定义了</w:t>
      </w:r>
      <w:r>
        <w:rPr>
          <w:rFonts w:hint="eastAsia"/>
          <w:lang w:bidi="ar-SA"/>
        </w:rPr>
        <w:t xml:space="preserve"> put </w:t>
      </w:r>
      <w:r>
        <w:rPr>
          <w:rFonts w:hint="eastAsia"/>
          <w:lang w:bidi="ar-SA"/>
        </w:rPr>
        <w:t>和</w:t>
      </w:r>
      <w:r>
        <w:rPr>
          <w:rFonts w:hint="eastAsia"/>
          <w:lang w:bidi="ar-SA"/>
        </w:rPr>
        <w:t xml:space="preserve"> take </w:t>
      </w:r>
      <w:r>
        <w:rPr>
          <w:rFonts w:hint="eastAsia"/>
          <w:lang w:bidi="ar-SA"/>
        </w:rPr>
        <w:t>的阻塞版本：</w:t>
      </w:r>
      <w:r>
        <w:rPr>
          <w:rFonts w:hint="eastAsia"/>
          <w:lang w:bidi="ar-SA"/>
        </w:rPr>
        <w:t>LinkedBlockingQueue</w:t>
      </w:r>
      <w:r>
        <w:rPr>
          <w:rFonts w:hint="eastAsia"/>
          <w:lang w:bidi="ar-SA"/>
        </w:rPr>
        <w:t>、</w:t>
      </w:r>
      <w:r>
        <w:rPr>
          <w:rFonts w:hint="eastAsia"/>
          <w:lang w:bidi="ar-SA"/>
        </w:rPr>
        <w:t>ArrayBlockingQueue</w:t>
      </w:r>
      <w:r>
        <w:rPr>
          <w:rFonts w:hint="eastAsia"/>
          <w:lang w:bidi="ar-SA"/>
        </w:rPr>
        <w:t>、</w:t>
      </w:r>
      <w:r>
        <w:rPr>
          <w:rFonts w:hint="eastAsia"/>
          <w:lang w:bidi="ar-SA"/>
        </w:rPr>
        <w:t>SynchronousQueue</w:t>
      </w:r>
      <w:r>
        <w:rPr>
          <w:rFonts w:hint="eastAsia"/>
          <w:lang w:bidi="ar-SA"/>
        </w:rPr>
        <w:t>、</w:t>
      </w:r>
      <w:r>
        <w:rPr>
          <w:rFonts w:hint="eastAsia"/>
          <w:lang w:bidi="ar-SA"/>
        </w:rPr>
        <w:t xml:space="preserve">PriorityBlockingQueue </w:t>
      </w:r>
      <w:r>
        <w:rPr>
          <w:rFonts w:hint="eastAsia"/>
          <w:lang w:bidi="ar-SA"/>
        </w:rPr>
        <w:t>和</w:t>
      </w:r>
      <w:r>
        <w:rPr>
          <w:rFonts w:hint="eastAsia"/>
          <w:lang w:bidi="ar-SA"/>
        </w:rPr>
        <w:t xml:space="preserve"> DelayQueue</w:t>
      </w:r>
      <w:r>
        <w:rPr>
          <w:rFonts w:hint="eastAsia"/>
          <w:lang w:bidi="ar-SA"/>
        </w:rPr>
        <w:t>。不同的类涵盖了生产者</w:t>
      </w:r>
      <w:r>
        <w:rPr>
          <w:rFonts w:hint="eastAsia"/>
          <w:lang w:bidi="ar-SA"/>
        </w:rPr>
        <w:t>-</w:t>
      </w:r>
      <w:r>
        <w:rPr>
          <w:rFonts w:hint="eastAsia"/>
          <w:lang w:bidi="ar-SA"/>
        </w:rPr>
        <w:t>消费者、消息传递、并行任务和相关并发设计的最常见使用上下文。扩展接口</w:t>
      </w:r>
      <w:r>
        <w:rPr>
          <w:rFonts w:hint="eastAsia"/>
          <w:lang w:bidi="ar-SA"/>
        </w:rPr>
        <w:t xml:space="preserve"> TransferQueue </w:t>
      </w:r>
      <w:r>
        <w:rPr>
          <w:rFonts w:hint="eastAsia"/>
          <w:lang w:bidi="ar-SA"/>
        </w:rPr>
        <w:t>和实现</w:t>
      </w:r>
      <w:r>
        <w:rPr>
          <w:rFonts w:hint="eastAsia"/>
          <w:lang w:bidi="ar-SA"/>
        </w:rPr>
        <w:t xml:space="preserve"> LinkedTransferQueue </w:t>
      </w:r>
      <w:r>
        <w:rPr>
          <w:rFonts w:hint="eastAsia"/>
          <w:lang w:bidi="ar-SA"/>
        </w:rPr>
        <w:t>引入了同步传输方法（以及相关功能），其中生产者可以选择阻塞等待其消费者。</w:t>
      </w:r>
      <w:r>
        <w:rPr>
          <w:rFonts w:hint="eastAsia"/>
          <w:lang w:bidi="ar-SA"/>
        </w:rPr>
        <w:t xml:space="preserve">BlockingDeque </w:t>
      </w:r>
      <w:r>
        <w:rPr>
          <w:rFonts w:hint="eastAsia"/>
          <w:lang w:bidi="ar-SA"/>
        </w:rPr>
        <w:t>接口扩展了</w:t>
      </w:r>
      <w:r>
        <w:rPr>
          <w:rFonts w:hint="eastAsia"/>
          <w:lang w:bidi="ar-SA"/>
        </w:rPr>
        <w:t xml:space="preserve"> BlockingQueue </w:t>
      </w:r>
      <w:r>
        <w:rPr>
          <w:rFonts w:hint="eastAsia"/>
          <w:lang w:bidi="ar-SA"/>
        </w:rPr>
        <w:t>以支持</w:t>
      </w:r>
      <w:r>
        <w:rPr>
          <w:rFonts w:hint="eastAsia"/>
          <w:lang w:bidi="ar-SA"/>
        </w:rPr>
        <w:t xml:space="preserve"> FIFO </w:t>
      </w:r>
      <w:r>
        <w:rPr>
          <w:rFonts w:hint="eastAsia"/>
          <w:lang w:bidi="ar-SA"/>
        </w:rPr>
        <w:t>和</w:t>
      </w:r>
      <w:r>
        <w:rPr>
          <w:rFonts w:hint="eastAsia"/>
          <w:lang w:bidi="ar-SA"/>
        </w:rPr>
        <w:t xml:space="preserve"> LIFO</w:t>
      </w:r>
      <w:r>
        <w:rPr>
          <w:rFonts w:hint="eastAsia"/>
          <w:lang w:bidi="ar-SA"/>
        </w:rPr>
        <w:t>（基于堆栈）操作。</w:t>
      </w:r>
      <w:r>
        <w:rPr>
          <w:rFonts w:hint="eastAsia"/>
          <w:lang w:bidi="ar-SA"/>
        </w:rPr>
        <w:t xml:space="preserve"> LinkedBlockingDeque </w:t>
      </w:r>
      <w:r>
        <w:rPr>
          <w:rFonts w:hint="eastAsia"/>
          <w:lang w:bidi="ar-SA"/>
        </w:rPr>
        <w:t>类提供了一个实现。</w:t>
      </w:r>
    </w:p>
    <w:p w14:paraId="0BA64D99" w14:textId="77777777" w:rsidR="007053E3" w:rsidRDefault="007053E3" w:rsidP="007053E3">
      <w:pPr>
        <w:pStyle w:val="a0"/>
        <w:ind w:firstLine="482"/>
      </w:pPr>
      <w:r>
        <w:rPr>
          <w:rFonts w:hint="eastAsia"/>
        </w:rPr>
        <w:t>定时</w:t>
      </w:r>
    </w:p>
    <w:p w14:paraId="672EC56B" w14:textId="1EDA4D6E" w:rsidR="006B3A7D" w:rsidRDefault="007053E3" w:rsidP="007053E3">
      <w:pPr>
        <w:rPr>
          <w:lang w:bidi="ar-SA"/>
        </w:rPr>
      </w:pPr>
      <w:r>
        <w:rPr>
          <w:rFonts w:hint="eastAsia"/>
          <w:lang w:bidi="ar-SA"/>
        </w:rPr>
        <w:t xml:space="preserve">TimeUnit </w:t>
      </w:r>
      <w:r>
        <w:rPr>
          <w:rFonts w:hint="eastAsia"/>
          <w:lang w:bidi="ar-SA"/>
        </w:rPr>
        <w:t>类提供了多个粒度（包括纳秒）来指定和控制基于超时的操作。</w:t>
      </w:r>
      <w:r w:rsidR="003C424B">
        <w:rPr>
          <w:rFonts w:hint="eastAsia"/>
          <w:lang w:bidi="ar-SA"/>
        </w:rPr>
        <w:t>其中</w:t>
      </w:r>
      <w:r>
        <w:rPr>
          <w:rFonts w:hint="eastAsia"/>
          <w:lang w:bidi="ar-SA"/>
        </w:rPr>
        <w:t>大多数类都包含基于超时和无限期等待的操作。</w:t>
      </w:r>
      <w:r>
        <w:rPr>
          <w:rFonts w:hint="eastAsia"/>
          <w:lang w:bidi="ar-SA"/>
        </w:rPr>
        <w:t xml:space="preserve"> </w:t>
      </w:r>
      <w:r>
        <w:rPr>
          <w:rFonts w:hint="eastAsia"/>
          <w:lang w:bidi="ar-SA"/>
        </w:rPr>
        <w:t>在所有使用超时的情况下，超时指定方法在指示它超时之前应该等待的最短时间。</w:t>
      </w:r>
      <w:r>
        <w:rPr>
          <w:rFonts w:hint="eastAsia"/>
          <w:lang w:bidi="ar-SA"/>
        </w:rPr>
        <w:t xml:space="preserve"> </w:t>
      </w:r>
      <w:r>
        <w:rPr>
          <w:rFonts w:hint="eastAsia"/>
          <w:lang w:bidi="ar-SA"/>
        </w:rPr>
        <w:t>实现尽最大努力在超时发生后尽快检测到超时。</w:t>
      </w:r>
      <w:r>
        <w:rPr>
          <w:rFonts w:hint="eastAsia"/>
          <w:lang w:bidi="ar-SA"/>
        </w:rPr>
        <w:t xml:space="preserve"> </w:t>
      </w:r>
      <w:r>
        <w:rPr>
          <w:rFonts w:hint="eastAsia"/>
          <w:lang w:bidi="ar-SA"/>
        </w:rPr>
        <w:t>但是，在检测到超时和在该超时后再次实际执行的线程之间可能会经过不确定的时间量。</w:t>
      </w:r>
      <w:r>
        <w:rPr>
          <w:rFonts w:hint="eastAsia"/>
          <w:lang w:bidi="ar-SA"/>
        </w:rPr>
        <w:t xml:space="preserve"> </w:t>
      </w:r>
      <w:r>
        <w:rPr>
          <w:rFonts w:hint="eastAsia"/>
          <w:lang w:bidi="ar-SA"/>
        </w:rPr>
        <w:t>所有接受超时参数的方法都将小于或等于零的值视为根本不等待。</w:t>
      </w:r>
      <w:r>
        <w:rPr>
          <w:rFonts w:hint="eastAsia"/>
          <w:lang w:bidi="ar-SA"/>
        </w:rPr>
        <w:t xml:space="preserve"> </w:t>
      </w:r>
      <w:r>
        <w:rPr>
          <w:rFonts w:hint="eastAsia"/>
          <w:lang w:bidi="ar-SA"/>
        </w:rPr>
        <w:t>要永远等待，可以使用</w:t>
      </w:r>
      <w:r>
        <w:rPr>
          <w:rFonts w:hint="eastAsia"/>
          <w:lang w:bidi="ar-SA"/>
        </w:rPr>
        <w:t xml:space="preserve"> Long.MAX_VALUE </w:t>
      </w:r>
      <w:r>
        <w:rPr>
          <w:rFonts w:hint="eastAsia"/>
          <w:lang w:bidi="ar-SA"/>
        </w:rPr>
        <w:t>的值。</w:t>
      </w:r>
    </w:p>
    <w:p w14:paraId="42F14E27" w14:textId="77777777" w:rsidR="00160270" w:rsidRDefault="00160270" w:rsidP="00160270">
      <w:pPr>
        <w:pStyle w:val="a0"/>
        <w:ind w:firstLine="482"/>
      </w:pPr>
      <w:r>
        <w:rPr>
          <w:rFonts w:hint="eastAsia"/>
        </w:rPr>
        <w:t>同步器</w:t>
      </w:r>
    </w:p>
    <w:p w14:paraId="3E4FF4E7" w14:textId="77777777" w:rsidR="00160270" w:rsidRDefault="00160270" w:rsidP="00160270">
      <w:pPr>
        <w:rPr>
          <w:lang w:bidi="ar-SA"/>
        </w:rPr>
      </w:pPr>
      <w:r>
        <w:rPr>
          <w:rFonts w:hint="eastAsia"/>
          <w:lang w:bidi="ar-SA"/>
        </w:rPr>
        <w:t>五个类帮助常见的专用同步习惯用法。</w:t>
      </w:r>
    </w:p>
    <w:p w14:paraId="1C731E62" w14:textId="77777777" w:rsidR="00160270" w:rsidRDefault="00160270" w:rsidP="00160270">
      <w:pPr>
        <w:pStyle w:val="20"/>
        <w:ind w:firstLine="720"/>
      </w:pPr>
      <w:r>
        <w:rPr>
          <w:rFonts w:hint="eastAsia"/>
        </w:rPr>
        <w:t xml:space="preserve">Semaphore </w:t>
      </w:r>
      <w:r>
        <w:rPr>
          <w:rFonts w:hint="eastAsia"/>
        </w:rPr>
        <w:t>是一个经典的并发工具。</w:t>
      </w:r>
    </w:p>
    <w:p w14:paraId="07614EA0" w14:textId="77777777" w:rsidR="00160270" w:rsidRDefault="00160270" w:rsidP="00160270">
      <w:pPr>
        <w:pStyle w:val="20"/>
        <w:ind w:firstLine="720"/>
      </w:pPr>
      <w:r>
        <w:rPr>
          <w:rFonts w:hint="eastAsia"/>
        </w:rPr>
        <w:t xml:space="preserve">CountDownLatch </w:t>
      </w:r>
      <w:r>
        <w:rPr>
          <w:rFonts w:hint="eastAsia"/>
        </w:rPr>
        <w:t>是一个非常简单但非常常用的实用程序，用于阻塞直到给定数量的信号、事件或条件成立。</w:t>
      </w:r>
    </w:p>
    <w:p w14:paraId="3B120C5E" w14:textId="77777777" w:rsidR="00160270" w:rsidRDefault="00160270" w:rsidP="00160270">
      <w:pPr>
        <w:pStyle w:val="20"/>
        <w:ind w:firstLine="720"/>
      </w:pPr>
      <w:r>
        <w:rPr>
          <w:rFonts w:hint="eastAsia"/>
        </w:rPr>
        <w:t xml:space="preserve">CyclicBarrier </w:t>
      </w:r>
      <w:r>
        <w:rPr>
          <w:rFonts w:hint="eastAsia"/>
        </w:rPr>
        <w:t>是一个可重置的多路同步点，在某些并行编程风格中很有用。</w:t>
      </w:r>
    </w:p>
    <w:p w14:paraId="3E714D7D" w14:textId="77777777" w:rsidR="00160270" w:rsidRDefault="00160270" w:rsidP="00160270">
      <w:pPr>
        <w:pStyle w:val="20"/>
        <w:ind w:firstLine="720"/>
      </w:pPr>
      <w:r>
        <w:rPr>
          <w:rFonts w:hint="eastAsia"/>
        </w:rPr>
        <w:t xml:space="preserve">Phaser </w:t>
      </w:r>
      <w:r>
        <w:rPr>
          <w:rFonts w:hint="eastAsia"/>
        </w:rPr>
        <w:t>提供了一种更灵活的屏障形式，可用于控制多个线程之间的分阶段计算。</w:t>
      </w:r>
    </w:p>
    <w:p w14:paraId="37D94369" w14:textId="40406710" w:rsidR="00D12514" w:rsidRDefault="00160270" w:rsidP="00160270">
      <w:pPr>
        <w:pStyle w:val="20"/>
        <w:ind w:firstLine="720"/>
      </w:pPr>
      <w:r>
        <w:rPr>
          <w:rFonts w:hint="eastAsia"/>
        </w:rPr>
        <w:t xml:space="preserve">Exchanger </w:t>
      </w:r>
      <w:r>
        <w:rPr>
          <w:rFonts w:hint="eastAsia"/>
        </w:rPr>
        <w:t>允许两个线程在一个集合点交换对象，并且在多个管道设计中很有用。</w:t>
      </w:r>
    </w:p>
    <w:p w14:paraId="273DA339" w14:textId="77777777" w:rsidR="00EF0587" w:rsidRDefault="00EF0587" w:rsidP="00EF0587">
      <w:pPr>
        <w:pStyle w:val="a0"/>
        <w:ind w:firstLine="482"/>
      </w:pPr>
      <w:r>
        <w:rPr>
          <w:rFonts w:hint="eastAsia"/>
        </w:rPr>
        <w:t>并发集合</w:t>
      </w:r>
    </w:p>
    <w:p w14:paraId="02AB98A1" w14:textId="77777777" w:rsidR="00EF0587" w:rsidRDefault="00EF0587" w:rsidP="00EF0587">
      <w:r>
        <w:rPr>
          <w:rFonts w:hint="eastAsia"/>
        </w:rPr>
        <w:t>除了队列之外，这个包还提供设计用于多线程上下文的集合实现：</w:t>
      </w:r>
      <w:r>
        <w:rPr>
          <w:rFonts w:hint="eastAsia"/>
        </w:rPr>
        <w:t>ConcurrentHashMap</w:t>
      </w:r>
      <w:r>
        <w:rPr>
          <w:rFonts w:hint="eastAsia"/>
        </w:rPr>
        <w:t>、</w:t>
      </w:r>
      <w:r>
        <w:rPr>
          <w:rFonts w:hint="eastAsia"/>
        </w:rPr>
        <w:t>ConcurrentSkipListMap</w:t>
      </w:r>
      <w:r>
        <w:rPr>
          <w:rFonts w:hint="eastAsia"/>
        </w:rPr>
        <w:t>、</w:t>
      </w:r>
      <w:r>
        <w:rPr>
          <w:rFonts w:hint="eastAsia"/>
        </w:rPr>
        <w:t>ConcurrentSkipListSet</w:t>
      </w:r>
      <w:r>
        <w:rPr>
          <w:rFonts w:hint="eastAsia"/>
        </w:rPr>
        <w:t>、</w:t>
      </w:r>
      <w:r>
        <w:rPr>
          <w:rFonts w:hint="eastAsia"/>
        </w:rPr>
        <w:t xml:space="preserve">CopyOnWriteArrayList </w:t>
      </w:r>
      <w:r>
        <w:rPr>
          <w:rFonts w:hint="eastAsia"/>
        </w:rPr>
        <w:t>和</w:t>
      </w:r>
      <w:r>
        <w:rPr>
          <w:rFonts w:hint="eastAsia"/>
        </w:rPr>
        <w:t xml:space="preserve"> CopyOnWriteArraySet</w:t>
      </w:r>
      <w:r>
        <w:rPr>
          <w:rFonts w:hint="eastAsia"/>
        </w:rPr>
        <w:t>。当期望许多线程访问给定的集合时，</w:t>
      </w:r>
      <w:r>
        <w:rPr>
          <w:rFonts w:hint="eastAsia"/>
        </w:rPr>
        <w:t xml:space="preserve">ConcurrentHashMap </w:t>
      </w:r>
      <w:r>
        <w:rPr>
          <w:rFonts w:hint="eastAsia"/>
        </w:rPr>
        <w:t>通常比同步的</w:t>
      </w:r>
      <w:r>
        <w:rPr>
          <w:rFonts w:hint="eastAsia"/>
        </w:rPr>
        <w:t xml:space="preserve"> HashMap </w:t>
      </w:r>
      <w:r>
        <w:rPr>
          <w:rFonts w:hint="eastAsia"/>
        </w:rPr>
        <w:t>更可取，而</w:t>
      </w:r>
      <w:r>
        <w:rPr>
          <w:rFonts w:hint="eastAsia"/>
        </w:rPr>
        <w:t xml:space="preserve"> ConcurrentSkipListMap </w:t>
      </w:r>
      <w:r>
        <w:rPr>
          <w:rFonts w:hint="eastAsia"/>
        </w:rPr>
        <w:t>通常比同步的</w:t>
      </w:r>
      <w:r>
        <w:rPr>
          <w:rFonts w:hint="eastAsia"/>
        </w:rPr>
        <w:t xml:space="preserve"> TreeMap </w:t>
      </w:r>
      <w:r>
        <w:rPr>
          <w:rFonts w:hint="eastAsia"/>
        </w:rPr>
        <w:t>更可</w:t>
      </w:r>
      <w:r>
        <w:rPr>
          <w:rFonts w:hint="eastAsia"/>
        </w:rPr>
        <w:lastRenderedPageBreak/>
        <w:t>取。当预期的读取和遍历次数大大超过对列表的更新次数时，</w:t>
      </w:r>
      <w:r>
        <w:rPr>
          <w:rFonts w:hint="eastAsia"/>
        </w:rPr>
        <w:t xml:space="preserve">CopyOnWriteArrayList </w:t>
      </w:r>
      <w:r>
        <w:rPr>
          <w:rFonts w:hint="eastAsia"/>
        </w:rPr>
        <w:t>比同步的</w:t>
      </w:r>
      <w:r>
        <w:rPr>
          <w:rFonts w:hint="eastAsia"/>
        </w:rPr>
        <w:t xml:space="preserve"> ArrayList </w:t>
      </w:r>
      <w:r>
        <w:rPr>
          <w:rFonts w:hint="eastAsia"/>
        </w:rPr>
        <w:t>更可取。</w:t>
      </w:r>
    </w:p>
    <w:p w14:paraId="3274ECED" w14:textId="0D4D835B" w:rsidR="00EF0587" w:rsidRDefault="00EF0587" w:rsidP="00EF0587">
      <w:r>
        <w:rPr>
          <w:rFonts w:hint="eastAsia"/>
        </w:rPr>
        <w:t>此包中的某些类使用的“并发”前缀是一种简写，表示与类似“同步”类的几个不同之处。例如</w:t>
      </w:r>
      <w:r>
        <w:rPr>
          <w:rFonts w:hint="eastAsia"/>
        </w:rPr>
        <w:t xml:space="preserve"> java.util.Hashtable </w:t>
      </w:r>
      <w:r>
        <w:rPr>
          <w:rFonts w:hint="eastAsia"/>
        </w:rPr>
        <w:t>和</w:t>
      </w:r>
      <w:r>
        <w:rPr>
          <w:rFonts w:hint="eastAsia"/>
        </w:rPr>
        <w:t xml:space="preserve"> Collections.synchronizedMap(new HashMap()) </w:t>
      </w:r>
      <w:r>
        <w:rPr>
          <w:rFonts w:hint="eastAsia"/>
        </w:rPr>
        <w:t>是同步的，但是</w:t>
      </w:r>
      <w:r>
        <w:rPr>
          <w:rFonts w:hint="eastAsia"/>
        </w:rPr>
        <w:t xml:space="preserve"> ConcurrentHashMap </w:t>
      </w:r>
      <w:r>
        <w:rPr>
          <w:rFonts w:hint="eastAsia"/>
        </w:rPr>
        <w:t>是并发的。并发集合是线程安全的，但不受单个排除锁的控制。在</w:t>
      </w:r>
      <w:r>
        <w:rPr>
          <w:rFonts w:hint="eastAsia"/>
        </w:rPr>
        <w:t xml:space="preserve"> ConcurrentHashMap </w:t>
      </w:r>
      <w:r>
        <w:rPr>
          <w:rFonts w:hint="eastAsia"/>
        </w:rPr>
        <w:t>的特殊情况下，它安全地允许任意数量的并发读取以及大量的并发写入。当需要通过单个锁阻止对集合的所有访问时，“同步”类可能很有用，但代价是可伸缩性较差。在期望多个线程访问公共集合的其他情况下，“并发”版本通常更可取。当集合不共享或仅在持有其他锁时才可访问时，非同步集合更可取。大多数并发</w:t>
      </w:r>
      <w:r>
        <w:rPr>
          <w:rFonts w:hint="eastAsia"/>
        </w:rPr>
        <w:t xml:space="preserve"> Collection </w:t>
      </w:r>
      <w:r>
        <w:rPr>
          <w:rFonts w:hint="eastAsia"/>
        </w:rPr>
        <w:t>实现（包括大多数队列）也不同于通常的</w:t>
      </w:r>
      <w:r>
        <w:rPr>
          <w:rFonts w:hint="eastAsia"/>
        </w:rPr>
        <w:t xml:space="preserve"> java.util </w:t>
      </w:r>
      <w:r>
        <w:rPr>
          <w:rFonts w:hint="eastAsia"/>
        </w:rPr>
        <w:t>约定，因为它们的</w:t>
      </w:r>
      <w:r>
        <w:rPr>
          <w:rFonts w:hint="eastAsia"/>
        </w:rPr>
        <w:t xml:space="preserve"> Iterators </w:t>
      </w:r>
      <w:r>
        <w:rPr>
          <w:rFonts w:hint="eastAsia"/>
        </w:rPr>
        <w:t>和</w:t>
      </w:r>
      <w:r>
        <w:rPr>
          <w:rFonts w:hint="eastAsia"/>
        </w:rPr>
        <w:t xml:space="preserve"> Spliterators </w:t>
      </w:r>
      <w:r>
        <w:rPr>
          <w:rFonts w:hint="eastAsia"/>
        </w:rPr>
        <w:t>提供弱一致而不是快速失败遍历：</w:t>
      </w:r>
    </w:p>
    <w:p w14:paraId="4AB21F68" w14:textId="77777777" w:rsidR="00EF0587" w:rsidRDefault="00EF0587" w:rsidP="00EF0587">
      <w:pPr>
        <w:pStyle w:val="20"/>
        <w:ind w:firstLine="720"/>
      </w:pPr>
      <w:r>
        <w:rPr>
          <w:rFonts w:hint="eastAsia"/>
        </w:rPr>
        <w:t>它们可能与其他操作同时进行</w:t>
      </w:r>
    </w:p>
    <w:p w14:paraId="2E6BB46C" w14:textId="77777777" w:rsidR="00EF0587" w:rsidRDefault="00EF0587" w:rsidP="00EF0587">
      <w:pPr>
        <w:pStyle w:val="20"/>
        <w:ind w:firstLine="720"/>
      </w:pPr>
      <w:r>
        <w:rPr>
          <w:rFonts w:hint="eastAsia"/>
        </w:rPr>
        <w:t>他们永远不会抛出</w:t>
      </w:r>
      <w:r>
        <w:rPr>
          <w:rFonts w:hint="eastAsia"/>
        </w:rPr>
        <w:t xml:space="preserve"> ConcurrentModificationException</w:t>
      </w:r>
    </w:p>
    <w:p w14:paraId="01BEA21D" w14:textId="74F54C54" w:rsidR="00EF0587" w:rsidRPr="00D24AB0" w:rsidRDefault="00EF0587" w:rsidP="00EF0587">
      <w:pPr>
        <w:pStyle w:val="20"/>
        <w:ind w:firstLine="720"/>
      </w:pPr>
      <w:r>
        <w:rPr>
          <w:rFonts w:hint="eastAsia"/>
        </w:rPr>
        <w:t>它们保证遍历元素，因为它们在构造时就存在一次，并且可能（但不保证）反映构造后的任何修改。</w:t>
      </w:r>
    </w:p>
    <w:p w14:paraId="15DF7583" w14:textId="7837F68A" w:rsidR="00EB0C77" w:rsidRPr="009E2233" w:rsidRDefault="00EB0C77" w:rsidP="00D32F03">
      <w:pPr>
        <w:pStyle w:val="2"/>
        <w:ind w:firstLine="560"/>
      </w:pPr>
      <w:bookmarkStart w:id="17" w:name="_Toc242772256"/>
      <w:r w:rsidRPr="009E2233">
        <w:rPr>
          <w:rFonts w:hint="eastAsia"/>
        </w:rPr>
        <w:t>理解服务</w:t>
      </w:r>
      <w:bookmarkEnd w:id="17"/>
    </w:p>
    <w:p w14:paraId="0997BD6D" w14:textId="00ABF091" w:rsidR="00EB0C77" w:rsidRPr="009E2233" w:rsidRDefault="0071714C" w:rsidP="00EB0C77">
      <w:pPr>
        <w:rPr>
          <w:rFonts w:ascii="Times New Roman" w:hAnsi="Times New Roman"/>
          <w:szCs w:val="20"/>
        </w:rPr>
      </w:pPr>
      <w:r>
        <w:rPr>
          <w:rFonts w:ascii="Times New Roman" w:hAnsi="Times New Roman" w:hint="eastAsia"/>
          <w:szCs w:val="20"/>
        </w:rPr>
        <w:t>服务</w:t>
      </w:r>
      <w:r w:rsidR="00EB0C77" w:rsidRPr="009E2233">
        <w:rPr>
          <w:rFonts w:ascii="Times New Roman" w:hAnsi="Times New Roman" w:hint="eastAsia"/>
          <w:szCs w:val="20"/>
        </w:rPr>
        <w:t>是</w:t>
      </w:r>
      <w:r w:rsidR="0036736E">
        <w:rPr>
          <w:rFonts w:ascii="Times New Roman" w:hAnsi="Times New Roman"/>
          <w:szCs w:val="20"/>
        </w:rPr>
        <w:t>安卓</w:t>
      </w:r>
      <w:r w:rsidR="00EB0C77" w:rsidRPr="009E2233">
        <w:rPr>
          <w:rFonts w:ascii="Times New Roman" w:hAnsi="Times New Roman" w:hint="eastAsia"/>
          <w:szCs w:val="20"/>
        </w:rPr>
        <w:t>的四大组件之一，用于支持</w:t>
      </w:r>
      <w:r w:rsidR="0036736E">
        <w:rPr>
          <w:rFonts w:ascii="Times New Roman" w:hAnsi="Times New Roman"/>
          <w:szCs w:val="20"/>
        </w:rPr>
        <w:t>安卓</w:t>
      </w:r>
      <w:r w:rsidR="00EB0C77" w:rsidRPr="009E2233">
        <w:rPr>
          <w:rFonts w:ascii="Times New Roman" w:hAnsi="Times New Roman" w:hint="eastAsia"/>
          <w:szCs w:val="20"/>
        </w:rPr>
        <w:t>系统的</w:t>
      </w:r>
      <w:r>
        <w:rPr>
          <w:rFonts w:ascii="Times New Roman" w:hAnsi="Times New Roman" w:hint="eastAsia"/>
          <w:szCs w:val="20"/>
        </w:rPr>
        <w:t>后台进程</w:t>
      </w:r>
      <w:r w:rsidR="00EB0C77" w:rsidRPr="009E2233">
        <w:rPr>
          <w:rFonts w:ascii="Times New Roman" w:hAnsi="Times New Roman" w:hint="eastAsia"/>
          <w:szCs w:val="20"/>
        </w:rPr>
        <w:t>。</w:t>
      </w:r>
      <w:r>
        <w:rPr>
          <w:rFonts w:ascii="Times New Roman" w:hAnsi="Times New Roman" w:hint="eastAsia"/>
          <w:szCs w:val="20"/>
        </w:rPr>
        <w:t>服务</w:t>
      </w:r>
      <w:r w:rsidR="00EB0C77" w:rsidRPr="009E2233">
        <w:rPr>
          <w:rFonts w:ascii="Times New Roman" w:hAnsi="Times New Roman" w:hint="eastAsia"/>
          <w:szCs w:val="20"/>
        </w:rPr>
        <w:t>是一个能够在后台执行长时间运行的操作应用程序组件，不提供用户界面，</w:t>
      </w:r>
      <w:r w:rsidR="0036736E">
        <w:rPr>
          <w:rFonts w:ascii="Times New Roman" w:hAnsi="Times New Roman"/>
          <w:szCs w:val="20"/>
        </w:rPr>
        <w:t>安卓</w:t>
      </w:r>
      <w:r w:rsidR="00EB0C77" w:rsidRPr="009E2233">
        <w:rPr>
          <w:rFonts w:ascii="Times New Roman" w:hAnsi="Times New Roman" w:hint="eastAsia"/>
          <w:szCs w:val="20"/>
        </w:rPr>
        <w:t>的其它应用的组件可以在后台启动一个</w:t>
      </w:r>
      <w:r>
        <w:rPr>
          <w:rFonts w:ascii="Times New Roman" w:hAnsi="Times New Roman" w:hint="eastAsia"/>
          <w:szCs w:val="20"/>
        </w:rPr>
        <w:t>服务</w:t>
      </w:r>
      <w:r w:rsidR="00EB0C77" w:rsidRPr="009E2233">
        <w:rPr>
          <w:rFonts w:ascii="Times New Roman" w:hAnsi="Times New Roman" w:hint="eastAsia"/>
          <w:szCs w:val="20"/>
        </w:rPr>
        <w:t>运行，即使用户切换到另一个应用此</w:t>
      </w:r>
      <w:r>
        <w:rPr>
          <w:rFonts w:ascii="Times New Roman" w:hAnsi="Times New Roman" w:hint="eastAsia"/>
          <w:szCs w:val="20"/>
        </w:rPr>
        <w:t>服务</w:t>
      </w:r>
      <w:r w:rsidR="00EB0C77" w:rsidRPr="009E2233">
        <w:rPr>
          <w:rFonts w:ascii="Times New Roman" w:hAnsi="Times New Roman" w:hint="eastAsia"/>
          <w:szCs w:val="20"/>
        </w:rPr>
        <w:t>也会继续运行。</w:t>
      </w:r>
      <w:r w:rsidR="0036736E">
        <w:rPr>
          <w:rFonts w:ascii="Times New Roman" w:hAnsi="Times New Roman" w:hint="eastAsia"/>
          <w:szCs w:val="20"/>
        </w:rPr>
        <w:t>安卓</w:t>
      </w:r>
      <w:r w:rsidR="00EB0C77" w:rsidRPr="009E2233">
        <w:rPr>
          <w:rFonts w:ascii="Times New Roman" w:hAnsi="Times New Roman" w:hint="eastAsia"/>
          <w:szCs w:val="20"/>
        </w:rPr>
        <w:t>服务组件就像是</w:t>
      </w:r>
      <w:r w:rsidR="00EB0C77" w:rsidRPr="009E2233">
        <w:rPr>
          <w:rFonts w:ascii="Times New Roman" w:hAnsi="Times New Roman" w:hint="eastAsia"/>
          <w:szCs w:val="20"/>
        </w:rPr>
        <w:t>Windows</w:t>
      </w:r>
      <w:r w:rsidR="00EB0C77" w:rsidRPr="009E2233">
        <w:rPr>
          <w:rFonts w:ascii="Times New Roman" w:hAnsi="Times New Roman" w:hint="eastAsia"/>
          <w:szCs w:val="20"/>
        </w:rPr>
        <w:t>系统服务或者</w:t>
      </w:r>
      <w:r w:rsidR="00EB0C77" w:rsidRPr="009E2233">
        <w:rPr>
          <w:rFonts w:ascii="Times New Roman" w:hAnsi="Times New Roman" w:hint="eastAsia"/>
          <w:szCs w:val="20"/>
        </w:rPr>
        <w:t>Unix</w:t>
      </w:r>
      <w:r w:rsidR="00EB0C77" w:rsidRPr="009E2233">
        <w:rPr>
          <w:rFonts w:ascii="Times New Roman" w:hAnsi="Times New Roman" w:hint="eastAsia"/>
          <w:szCs w:val="20"/>
        </w:rPr>
        <w:t>的守护进程，这些都是后台</w:t>
      </w:r>
      <w:r>
        <w:rPr>
          <w:rFonts w:ascii="Times New Roman" w:hAnsi="Times New Roman" w:hint="eastAsia"/>
          <w:szCs w:val="20"/>
        </w:rPr>
        <w:t>进程</w:t>
      </w:r>
      <w:r w:rsidR="00EB0C77" w:rsidRPr="009E2233">
        <w:rPr>
          <w:rFonts w:ascii="Times New Roman" w:hAnsi="Times New Roman" w:hint="eastAsia"/>
          <w:szCs w:val="20"/>
        </w:rPr>
        <w:t>而不是可见。</w:t>
      </w:r>
      <w:r>
        <w:rPr>
          <w:rFonts w:ascii="Times New Roman" w:hAnsi="Times New Roman" w:hint="eastAsia"/>
          <w:szCs w:val="20"/>
        </w:rPr>
        <w:t>服务</w:t>
      </w:r>
      <w:r w:rsidR="00EB0C77" w:rsidRPr="009E2233">
        <w:rPr>
          <w:rFonts w:ascii="Times New Roman" w:hAnsi="Times New Roman" w:hint="eastAsia"/>
          <w:szCs w:val="20"/>
        </w:rPr>
        <w:t>不能与用户交互，也不能自己启动，需要调用</w:t>
      </w:r>
      <w:r w:rsidR="00EB0C77" w:rsidRPr="009E2233">
        <w:rPr>
          <w:rFonts w:ascii="Times New Roman" w:hAnsi="Times New Roman"/>
          <w:szCs w:val="20"/>
        </w:rPr>
        <w:t>Context.startService()</w:t>
      </w:r>
      <w:r w:rsidR="00EB0C77" w:rsidRPr="009E2233">
        <w:rPr>
          <w:rFonts w:ascii="Times New Roman" w:hAnsi="Times New Roman" w:hint="eastAsia"/>
          <w:szCs w:val="20"/>
        </w:rPr>
        <w:t>或</w:t>
      </w:r>
      <w:r w:rsidR="00EB0C77" w:rsidRPr="009E2233">
        <w:rPr>
          <w:rFonts w:ascii="Times New Roman" w:hAnsi="Times New Roman" w:hint="eastAsia"/>
          <w:szCs w:val="20"/>
        </w:rPr>
        <w:t>bindService()</w:t>
      </w:r>
      <w:r w:rsidR="00EB0C77" w:rsidRPr="009E2233">
        <w:rPr>
          <w:rFonts w:ascii="Times New Roman" w:hAnsi="Times New Roman" w:hint="eastAsia"/>
          <w:szCs w:val="20"/>
        </w:rPr>
        <w:t>来启动，在后台运行。当应用程序需要进行某种不要的前台显示的计算或数据处理时，就可以启动一个</w:t>
      </w:r>
      <w:r>
        <w:rPr>
          <w:rFonts w:ascii="Times New Roman" w:hAnsi="Times New Roman" w:hint="eastAsia"/>
          <w:szCs w:val="20"/>
        </w:rPr>
        <w:t>服务</w:t>
      </w:r>
      <w:r w:rsidR="00EB0C77" w:rsidRPr="009E2233">
        <w:rPr>
          <w:rFonts w:ascii="Times New Roman" w:hAnsi="Times New Roman" w:hint="eastAsia"/>
          <w:szCs w:val="20"/>
        </w:rPr>
        <w:t>来完成，每个</w:t>
      </w:r>
      <w:r>
        <w:rPr>
          <w:rFonts w:ascii="Times New Roman" w:hAnsi="Times New Roman" w:hint="eastAsia"/>
          <w:szCs w:val="20"/>
        </w:rPr>
        <w:t>服务</w:t>
      </w:r>
      <w:r w:rsidR="00EB0C77" w:rsidRPr="009E2233">
        <w:rPr>
          <w:rFonts w:ascii="Times New Roman" w:hAnsi="Times New Roman" w:hint="eastAsia"/>
          <w:szCs w:val="20"/>
        </w:rPr>
        <w:t>都继承自</w:t>
      </w:r>
      <w:r w:rsidR="00EB0C77" w:rsidRPr="009E2233">
        <w:rPr>
          <w:rFonts w:ascii="Times New Roman" w:hAnsi="Times New Roman"/>
          <w:szCs w:val="20"/>
        </w:rPr>
        <w:t>android.app</w:t>
      </w:r>
      <w:r w:rsidR="00EB0C77" w:rsidRPr="009E2233">
        <w:rPr>
          <w:rFonts w:ascii="Times New Roman" w:hAnsi="Times New Roman" w:hint="eastAsia"/>
          <w:szCs w:val="20"/>
        </w:rPr>
        <w:t>包下的</w:t>
      </w:r>
      <w:r w:rsidR="00EB0C77" w:rsidRPr="009E2233">
        <w:rPr>
          <w:rFonts w:ascii="Times New Roman" w:hAnsi="Times New Roman"/>
          <w:szCs w:val="20"/>
        </w:rPr>
        <w:t>Service</w:t>
      </w:r>
      <w:r w:rsidR="00EB0C77" w:rsidRPr="009E2233">
        <w:rPr>
          <w:rFonts w:ascii="Times New Roman" w:hAnsi="Times New Roman" w:hint="eastAsia"/>
          <w:szCs w:val="20"/>
        </w:rPr>
        <w:t>类。每个</w:t>
      </w:r>
      <w:r>
        <w:rPr>
          <w:rFonts w:ascii="Times New Roman" w:hAnsi="Times New Roman" w:hint="eastAsia"/>
          <w:szCs w:val="20"/>
        </w:rPr>
        <w:t>服务</w:t>
      </w:r>
      <w:r w:rsidR="00EB0C77" w:rsidRPr="009E2233">
        <w:rPr>
          <w:rFonts w:ascii="Times New Roman" w:hAnsi="Times New Roman" w:hint="eastAsia"/>
          <w:szCs w:val="20"/>
        </w:rPr>
        <w:t>都必须在</w:t>
      </w:r>
      <w:r>
        <w:rPr>
          <w:rFonts w:ascii="Times New Roman" w:hAnsi="Times New Roman" w:hint="eastAsia"/>
          <w:szCs w:val="20"/>
        </w:rPr>
        <w:t>An</w:t>
      </w:r>
      <w:r>
        <w:rPr>
          <w:rFonts w:ascii="Times New Roman" w:hAnsi="Times New Roman"/>
          <w:szCs w:val="20"/>
        </w:rPr>
        <w:t>droid</w:t>
      </w:r>
      <w:r w:rsidR="00EB0C77" w:rsidRPr="009E2233">
        <w:rPr>
          <w:rFonts w:ascii="Times New Roman" w:hAnsi="Times New Roman"/>
          <w:szCs w:val="20"/>
        </w:rPr>
        <w:t>Manifest.xml</w:t>
      </w:r>
      <w:r w:rsidR="00EB0C77" w:rsidRPr="009E2233">
        <w:rPr>
          <w:rFonts w:ascii="Times New Roman" w:hAnsi="Times New Roman" w:hint="eastAsia"/>
          <w:szCs w:val="20"/>
        </w:rPr>
        <w:t>中通过</w:t>
      </w:r>
      <w:r w:rsidR="00EB0C77" w:rsidRPr="009E2233">
        <w:rPr>
          <w:rFonts w:ascii="Times New Roman" w:hAnsi="Times New Roman"/>
          <w:szCs w:val="20"/>
        </w:rPr>
        <w:t>&lt;service&gt;</w:t>
      </w:r>
      <w:r w:rsidR="00EB0C77" w:rsidRPr="009E2233">
        <w:rPr>
          <w:rFonts w:ascii="Times New Roman" w:hAnsi="Times New Roman" w:hint="eastAsia"/>
          <w:szCs w:val="20"/>
        </w:rPr>
        <w:t>进行声明。</w:t>
      </w:r>
      <w:r>
        <w:rPr>
          <w:rFonts w:ascii="Times New Roman" w:hAnsi="Times New Roman" w:hint="eastAsia"/>
          <w:szCs w:val="20"/>
        </w:rPr>
        <w:t>服务</w:t>
      </w:r>
      <w:r w:rsidR="00EB0C77" w:rsidRPr="009E2233">
        <w:rPr>
          <w:rFonts w:ascii="Times New Roman" w:hAnsi="Times New Roman" w:hint="eastAsia"/>
          <w:szCs w:val="20"/>
        </w:rPr>
        <w:t>具有自己的生命周期</w:t>
      </w:r>
      <w:r>
        <w:rPr>
          <w:rFonts w:ascii="Times New Roman" w:hAnsi="Times New Roman" w:hint="eastAsia"/>
          <w:szCs w:val="20"/>
        </w:rPr>
        <w:t>，</w:t>
      </w:r>
      <w:r w:rsidR="00EB0C77" w:rsidRPr="009E2233">
        <w:rPr>
          <w:rFonts w:ascii="Times New Roman" w:hAnsi="Times New Roman" w:hint="eastAsia"/>
          <w:szCs w:val="20"/>
        </w:rPr>
        <w:t>服务的生命周期是与</w:t>
      </w:r>
      <w:r w:rsidR="0036736E">
        <w:rPr>
          <w:rFonts w:ascii="Times New Roman" w:hAnsi="Times New Roman" w:hint="eastAsia"/>
          <w:szCs w:val="20"/>
        </w:rPr>
        <w:t>活动</w:t>
      </w:r>
      <w:r w:rsidR="00EB0C77" w:rsidRPr="009E2233">
        <w:rPr>
          <w:rFonts w:ascii="Times New Roman" w:hAnsi="Times New Roman" w:hint="eastAsia"/>
          <w:szCs w:val="20"/>
        </w:rPr>
        <w:t>生命周期分离的，当</w:t>
      </w:r>
      <w:r w:rsidR="0036736E">
        <w:rPr>
          <w:rFonts w:ascii="Times New Roman" w:hAnsi="Times New Roman" w:hint="eastAsia"/>
          <w:szCs w:val="20"/>
        </w:rPr>
        <w:t>活动</w:t>
      </w:r>
      <w:r w:rsidR="00EB0C77" w:rsidRPr="009E2233">
        <w:rPr>
          <w:rFonts w:ascii="Times New Roman" w:hAnsi="Times New Roman" w:hint="eastAsia"/>
          <w:szCs w:val="20"/>
        </w:rPr>
        <w:t>被暂停、停止或者销毁时，</w:t>
      </w:r>
      <w:r>
        <w:rPr>
          <w:rFonts w:ascii="Times New Roman" w:hAnsi="Times New Roman" w:hint="eastAsia"/>
          <w:szCs w:val="20"/>
        </w:rPr>
        <w:t>服务</w:t>
      </w:r>
      <w:r w:rsidR="00EB0C77" w:rsidRPr="009E2233">
        <w:rPr>
          <w:rFonts w:ascii="Times New Roman" w:hAnsi="Times New Roman" w:hint="eastAsia"/>
          <w:szCs w:val="20"/>
        </w:rPr>
        <w:t>组件还可以继续处理其他任务</w:t>
      </w:r>
      <w:r>
        <w:rPr>
          <w:rFonts w:ascii="Times New Roman" w:hAnsi="Times New Roman" w:hint="eastAsia"/>
          <w:szCs w:val="20"/>
        </w:rPr>
        <w:t>，</w:t>
      </w:r>
      <w:r w:rsidR="00EB0C77" w:rsidRPr="009E2233">
        <w:rPr>
          <w:rFonts w:ascii="Times New Roman" w:hAnsi="Times New Roman" w:hint="eastAsia"/>
          <w:szCs w:val="20"/>
        </w:rPr>
        <w:t>例如一个服务可以处理网络事务、播放音乐、执行文件</w:t>
      </w:r>
      <w:r w:rsidR="00EB0C77" w:rsidRPr="009E2233">
        <w:rPr>
          <w:rFonts w:ascii="Times New Roman" w:hAnsi="Times New Roman" w:hint="eastAsia"/>
          <w:szCs w:val="20"/>
        </w:rPr>
        <w:t>I/O</w:t>
      </w:r>
      <w:r w:rsidR="00EB0C77" w:rsidRPr="009E2233">
        <w:rPr>
          <w:rFonts w:ascii="Times New Roman" w:hAnsi="Times New Roman" w:hint="eastAsia"/>
          <w:szCs w:val="20"/>
        </w:rPr>
        <w:t>、或者跟内容提供器交互，所有这些都是在后台完成的。</w:t>
      </w:r>
    </w:p>
    <w:p w14:paraId="1D4ABBBE" w14:textId="12274D1B" w:rsidR="00EB0C77" w:rsidRPr="009E2233" w:rsidRDefault="0036736E" w:rsidP="00EB0C77">
      <w:pPr>
        <w:rPr>
          <w:rFonts w:ascii="Times New Roman" w:hAnsi="Times New Roman"/>
          <w:szCs w:val="20"/>
        </w:rPr>
      </w:pPr>
      <w:r>
        <w:rPr>
          <w:rFonts w:ascii="Times New Roman" w:hAnsi="Times New Roman" w:hint="eastAsia"/>
          <w:szCs w:val="20"/>
        </w:rPr>
        <w:t>安卓</w:t>
      </w:r>
      <w:r w:rsidR="00EB0C77" w:rsidRPr="009E2233">
        <w:rPr>
          <w:rFonts w:ascii="Times New Roman" w:hAnsi="Times New Roman" w:hint="eastAsia"/>
          <w:szCs w:val="20"/>
        </w:rPr>
        <w:t>支持服务有两个原因，一是允许方便的执行后台任务，还有就是实现同一设备上应用之间的跨进程通信。基于这两个原因，</w:t>
      </w:r>
      <w:r>
        <w:rPr>
          <w:rFonts w:ascii="Times New Roman" w:hAnsi="Times New Roman" w:hint="eastAsia"/>
          <w:szCs w:val="20"/>
        </w:rPr>
        <w:t>安卓</w:t>
      </w:r>
      <w:r w:rsidR="00EB0C77" w:rsidRPr="009E2233">
        <w:rPr>
          <w:rFonts w:ascii="Times New Roman" w:hAnsi="Times New Roman" w:hint="eastAsia"/>
          <w:szCs w:val="20"/>
        </w:rPr>
        <w:t>系统支持两种类型服务，分别是本地服务和远程服务。本地服务是指只可以被驻留服务的应用访问的服务，而不能被本设备上的其他应用访问；远程服务既可以被其所驻留的应用访问，也可以被设备上的其他应用访问。</w:t>
      </w:r>
      <w:r w:rsidR="00EB0C77" w:rsidRPr="009E2233">
        <w:rPr>
          <w:rFonts w:ascii="Times New Roman" w:hAnsi="Times New Roman" w:hint="eastAsia"/>
          <w:szCs w:val="20"/>
        </w:rPr>
        <w:lastRenderedPageBreak/>
        <w:t>例如在开发一个邮件应用时，我们可以创建一个本地服务实现邮件的发送，这是由于邮件的发送需要网络连接，这是一个耗时操作，需要后台执行；另外一种情况，如果一个设备上很多程序都需要一个通用的翻译功能，可以创建一个远程服务实现翻译功能，而不是在每个应用中都实现这个功能。</w:t>
      </w:r>
    </w:p>
    <w:p w14:paraId="479AC0B0" w14:textId="1A796F76" w:rsidR="00EB0C77" w:rsidRPr="009E2233" w:rsidRDefault="0036736E" w:rsidP="00EB0C77">
      <w:pPr>
        <w:rPr>
          <w:rFonts w:ascii="Times New Roman" w:hAnsi="Times New Roman"/>
          <w:szCs w:val="20"/>
        </w:rPr>
      </w:pPr>
      <w:r>
        <w:rPr>
          <w:rFonts w:ascii="Times New Roman" w:hAnsi="Times New Roman" w:hint="eastAsia"/>
          <w:szCs w:val="20"/>
        </w:rPr>
        <w:t>安卓</w:t>
      </w:r>
      <w:r w:rsidR="00EB0C77" w:rsidRPr="009E2233">
        <w:rPr>
          <w:rFonts w:ascii="Times New Roman" w:hAnsi="Times New Roman" w:hint="eastAsia"/>
          <w:szCs w:val="20"/>
        </w:rPr>
        <w:t xml:space="preserve"> SDK</w:t>
      </w:r>
      <w:r w:rsidR="00EB0C77" w:rsidRPr="009E2233">
        <w:rPr>
          <w:rFonts w:ascii="Times New Roman" w:hAnsi="Times New Roman" w:hint="eastAsia"/>
          <w:szCs w:val="20"/>
        </w:rPr>
        <w:t>包括了</w:t>
      </w:r>
      <w:r w:rsidR="00EB0C77" w:rsidRPr="009E2233">
        <w:rPr>
          <w:rFonts w:ascii="Times New Roman" w:hAnsi="Times New Roman" w:hint="eastAsia"/>
          <w:szCs w:val="20"/>
        </w:rPr>
        <w:t>Service</w:t>
      </w:r>
      <w:r w:rsidR="00EB0C77" w:rsidRPr="009E2233">
        <w:rPr>
          <w:rFonts w:ascii="Times New Roman" w:hAnsi="Times New Roman" w:hint="eastAsia"/>
          <w:szCs w:val="20"/>
        </w:rPr>
        <w:t>类，其中的代码封装了服务的行为</w:t>
      </w:r>
      <w:r w:rsidR="00B10499">
        <w:rPr>
          <w:rFonts w:ascii="Times New Roman" w:hAnsi="Times New Roman" w:hint="eastAsia"/>
          <w:szCs w:val="20"/>
        </w:rPr>
        <w:t>，</w:t>
      </w:r>
      <w:r w:rsidR="00EB0C77" w:rsidRPr="009E2233">
        <w:rPr>
          <w:rFonts w:ascii="Times New Roman" w:hAnsi="Times New Roman" w:hint="eastAsia"/>
          <w:szCs w:val="20"/>
        </w:rPr>
        <w:t>但是</w:t>
      </w:r>
      <w:r w:rsidR="00557CB5">
        <w:rPr>
          <w:rFonts w:ascii="Times New Roman" w:hAnsi="Times New Roman" w:hint="eastAsia"/>
          <w:szCs w:val="20"/>
        </w:rPr>
        <w:t>服务</w:t>
      </w:r>
      <w:r w:rsidR="00EB0C77" w:rsidRPr="009E2233">
        <w:rPr>
          <w:rFonts w:ascii="Times New Roman" w:hAnsi="Times New Roman" w:hint="eastAsia"/>
          <w:szCs w:val="20"/>
        </w:rPr>
        <w:t>与上面介绍的</w:t>
      </w:r>
      <w:r w:rsidR="00EB0C77" w:rsidRPr="009E2233">
        <w:rPr>
          <w:rFonts w:ascii="Times New Roman" w:hAnsi="Times New Roman" w:hint="eastAsia"/>
          <w:szCs w:val="20"/>
        </w:rPr>
        <w:t>AsyncTask</w:t>
      </w:r>
      <w:r w:rsidR="00EB0C77" w:rsidRPr="009E2233">
        <w:rPr>
          <w:rFonts w:ascii="Times New Roman" w:hAnsi="Times New Roman" w:hint="eastAsia"/>
          <w:szCs w:val="20"/>
        </w:rPr>
        <w:t>不同，一个</w:t>
      </w:r>
      <w:r w:rsidR="00EB0C77" w:rsidRPr="009E2233">
        <w:rPr>
          <w:rFonts w:ascii="Times New Roman" w:hAnsi="Times New Roman" w:hint="eastAsia"/>
          <w:szCs w:val="20"/>
        </w:rPr>
        <w:t>Service</w:t>
      </w:r>
      <w:r w:rsidR="00EB0C77" w:rsidRPr="009E2233">
        <w:rPr>
          <w:rFonts w:ascii="Times New Roman" w:hAnsi="Times New Roman" w:hint="eastAsia"/>
          <w:szCs w:val="20"/>
        </w:rPr>
        <w:t>对象不会自动创建自己的线程，而是运行在服务的宿主进程的主线程中。这就意味着如果服务要做一些频繁的</w:t>
      </w:r>
      <w:r w:rsidR="00EB0C77" w:rsidRPr="009E2233">
        <w:rPr>
          <w:rFonts w:ascii="Times New Roman" w:hAnsi="Times New Roman" w:hint="eastAsia"/>
          <w:szCs w:val="20"/>
        </w:rPr>
        <w:t>CPU</w:t>
      </w:r>
      <w:r w:rsidR="00EB0C77" w:rsidRPr="009E2233">
        <w:rPr>
          <w:rFonts w:ascii="Times New Roman" w:hAnsi="Times New Roman" w:hint="eastAsia"/>
          <w:szCs w:val="20"/>
        </w:rPr>
        <w:t>工作（如</w:t>
      </w:r>
      <w:r w:rsidR="00EB0C77" w:rsidRPr="009E2233">
        <w:rPr>
          <w:rFonts w:ascii="Times New Roman" w:hAnsi="Times New Roman" w:hint="eastAsia"/>
          <w:szCs w:val="20"/>
        </w:rPr>
        <w:t>MP3</w:t>
      </w:r>
      <w:r w:rsidR="00EB0C77" w:rsidRPr="009E2233">
        <w:rPr>
          <w:rFonts w:ascii="Times New Roman" w:hAnsi="Times New Roman" w:hint="eastAsia"/>
          <w:szCs w:val="20"/>
        </w:rPr>
        <w:t>的回放或网络操作）就会阻塞主线程，应该在这个服务中创建一个新的线程来做这项工作。通过使用一个单独的线程，会减少应用程序不响应（</w:t>
      </w:r>
      <w:r w:rsidR="00EB0C77" w:rsidRPr="009E2233">
        <w:rPr>
          <w:rFonts w:ascii="Times New Roman" w:hAnsi="Times New Roman" w:hint="eastAsia"/>
          <w:szCs w:val="20"/>
        </w:rPr>
        <w:t>ANR</w:t>
      </w:r>
      <w:r w:rsidR="00EB0C77" w:rsidRPr="009E2233">
        <w:rPr>
          <w:rFonts w:ascii="Times New Roman" w:hAnsi="Times New Roman" w:hint="eastAsia"/>
          <w:szCs w:val="20"/>
        </w:rPr>
        <w:t>）的错误风险，并且应用程序的主线程能够保留给用户，专用于跟</w:t>
      </w:r>
      <w:r>
        <w:rPr>
          <w:rFonts w:ascii="Times New Roman" w:hAnsi="Times New Roman" w:hint="eastAsia"/>
          <w:szCs w:val="20"/>
        </w:rPr>
        <w:t>活动</w:t>
      </w:r>
      <w:r w:rsidR="00EB0C77" w:rsidRPr="009E2233">
        <w:rPr>
          <w:rFonts w:ascii="Times New Roman" w:hAnsi="Times New Roman" w:hint="eastAsia"/>
          <w:szCs w:val="20"/>
        </w:rPr>
        <w:t>的交互</w:t>
      </w:r>
      <w:r w:rsidR="00557CB5">
        <w:rPr>
          <w:rFonts w:ascii="Times New Roman" w:hAnsi="Times New Roman" w:hint="eastAsia"/>
          <w:szCs w:val="20"/>
        </w:rPr>
        <w:t>，</w:t>
      </w:r>
      <w:r w:rsidR="00EB0C77" w:rsidRPr="009E2233">
        <w:rPr>
          <w:rFonts w:ascii="Times New Roman" w:hAnsi="Times New Roman" w:hint="eastAsia"/>
          <w:szCs w:val="20"/>
        </w:rPr>
        <w:t>如果要创建一个服务，有两种方式：</w:t>
      </w:r>
    </w:p>
    <w:p w14:paraId="16DEF822" w14:textId="77777777" w:rsidR="00EB0C77" w:rsidRPr="009E2233" w:rsidRDefault="00EB0C77" w:rsidP="00B10499">
      <w:pPr>
        <w:pStyle w:val="a"/>
        <w:ind w:firstLine="360"/>
      </w:pPr>
      <w:r w:rsidRPr="009E2233">
        <w:rPr>
          <w:rFonts w:hint="eastAsia"/>
        </w:rPr>
        <w:t>启动方式</w:t>
      </w:r>
      <w:r w:rsidRPr="009E2233">
        <w:rPr>
          <w:rFonts w:hint="eastAsia"/>
        </w:rPr>
        <w:t>(startService)</w:t>
      </w:r>
      <w:r w:rsidRPr="009E2233">
        <w:rPr>
          <w:rFonts w:hint="eastAsia"/>
        </w:rPr>
        <w:t>，通过</w:t>
      </w:r>
      <w:r w:rsidRPr="009E2233">
        <w:rPr>
          <w:rFonts w:hint="eastAsia"/>
        </w:rPr>
        <w:t>startService()</w:t>
      </w:r>
      <w:r w:rsidRPr="009E2233">
        <w:rPr>
          <w:rFonts w:hint="eastAsia"/>
        </w:rPr>
        <w:t>方法启动</w:t>
      </w:r>
    </w:p>
    <w:p w14:paraId="02E1DBD0" w14:textId="77777777" w:rsidR="00EB0C77" w:rsidRPr="009E2233" w:rsidRDefault="00EB0C77" w:rsidP="00B10499">
      <w:pPr>
        <w:pStyle w:val="a"/>
        <w:ind w:firstLine="360"/>
      </w:pPr>
      <w:r w:rsidRPr="009E2233">
        <w:rPr>
          <w:rFonts w:hint="eastAsia"/>
        </w:rPr>
        <w:t>绑定方式</w:t>
      </w:r>
      <w:r w:rsidRPr="009E2233">
        <w:rPr>
          <w:rFonts w:hint="eastAsia"/>
        </w:rPr>
        <w:t>(bindService)</w:t>
      </w:r>
      <w:r w:rsidRPr="009E2233">
        <w:rPr>
          <w:rFonts w:hint="eastAsia"/>
        </w:rPr>
        <w:t>，通过</w:t>
      </w:r>
      <w:r w:rsidRPr="009E2233">
        <w:rPr>
          <w:rFonts w:hint="eastAsia"/>
        </w:rPr>
        <w:t>bindService()</w:t>
      </w:r>
      <w:r w:rsidRPr="009E2233">
        <w:rPr>
          <w:rFonts w:hint="eastAsia"/>
        </w:rPr>
        <w:t>方法启动</w:t>
      </w:r>
    </w:p>
    <w:p w14:paraId="2DBA7B87" w14:textId="59989F00" w:rsidR="00EB0C77" w:rsidRPr="009E2233" w:rsidRDefault="00EB0C77" w:rsidP="00EB0C77">
      <w:pPr>
        <w:rPr>
          <w:rFonts w:ascii="Times New Roman" w:hAnsi="Times New Roman"/>
          <w:szCs w:val="20"/>
        </w:rPr>
      </w:pPr>
      <w:r w:rsidRPr="009E2233">
        <w:rPr>
          <w:rFonts w:ascii="Times New Roman" w:hAnsi="Times New Roman" w:hint="eastAsia"/>
          <w:szCs w:val="20"/>
        </w:rPr>
        <w:t>应用程序组件可以通过调用</w:t>
      </w:r>
      <w:r w:rsidRPr="009E2233">
        <w:rPr>
          <w:rFonts w:ascii="Times New Roman" w:hAnsi="Times New Roman" w:hint="eastAsia"/>
          <w:szCs w:val="20"/>
        </w:rPr>
        <w:t>Context.startService()</w:t>
      </w:r>
      <w:r w:rsidRPr="009E2233">
        <w:rPr>
          <w:rFonts w:ascii="Times New Roman" w:hAnsi="Times New Roman" w:hint="eastAsia"/>
          <w:szCs w:val="20"/>
        </w:rPr>
        <w:t>方法获得服务，这个过程也是使服务生效的过程，例如在</w:t>
      </w:r>
      <w:r w:rsidR="0036736E">
        <w:rPr>
          <w:rFonts w:ascii="Times New Roman" w:hAnsi="Times New Roman" w:hint="eastAsia"/>
          <w:szCs w:val="20"/>
        </w:rPr>
        <w:t>活动</w:t>
      </w:r>
      <w:r w:rsidRPr="009E2233">
        <w:rPr>
          <w:rFonts w:ascii="Times New Roman" w:hAnsi="Times New Roman" w:hint="eastAsia"/>
          <w:szCs w:val="20"/>
        </w:rPr>
        <w:t>中调用</w:t>
      </w:r>
      <w:r w:rsidRPr="009E2233">
        <w:rPr>
          <w:rFonts w:ascii="Times New Roman" w:hAnsi="Times New Roman" w:hint="eastAsia"/>
          <w:szCs w:val="20"/>
        </w:rPr>
        <w:t>startService()</w:t>
      </w:r>
      <w:r w:rsidRPr="009E2233">
        <w:rPr>
          <w:rFonts w:ascii="Times New Roman" w:hAnsi="Times New Roman" w:hint="eastAsia"/>
          <w:szCs w:val="20"/>
        </w:rPr>
        <w:t>方法。可以通过调用</w:t>
      </w:r>
      <w:r w:rsidRPr="009E2233">
        <w:rPr>
          <w:rFonts w:ascii="Times New Roman" w:hAnsi="Times New Roman" w:hint="eastAsia"/>
          <w:szCs w:val="20"/>
        </w:rPr>
        <w:t>Context.startService()</w:t>
      </w:r>
      <w:r w:rsidRPr="009E2233">
        <w:rPr>
          <w:rFonts w:ascii="Times New Roman" w:hAnsi="Times New Roman" w:hint="eastAsia"/>
          <w:szCs w:val="20"/>
        </w:rPr>
        <w:t>启动服务；然后通过调用</w:t>
      </w:r>
      <w:r w:rsidRPr="009E2233">
        <w:rPr>
          <w:rFonts w:ascii="Times New Roman" w:hAnsi="Times New Roman" w:hint="eastAsia"/>
          <w:szCs w:val="20"/>
        </w:rPr>
        <w:t>Context.stopService()</w:t>
      </w:r>
      <w:r w:rsidRPr="009E2233">
        <w:rPr>
          <w:rFonts w:ascii="Times New Roman" w:hAnsi="Times New Roman" w:hint="eastAsia"/>
          <w:szCs w:val="20"/>
        </w:rPr>
        <w:t>或</w:t>
      </w:r>
      <w:r w:rsidRPr="009E2233">
        <w:rPr>
          <w:rFonts w:ascii="Times New Roman" w:hAnsi="Times New Roman" w:hint="eastAsia"/>
          <w:szCs w:val="20"/>
        </w:rPr>
        <w:t>Service.stopSelf()</w:t>
      </w:r>
      <w:r w:rsidRPr="009E2233">
        <w:rPr>
          <w:rFonts w:ascii="Times New Roman" w:hAnsi="Times New Roman" w:hint="eastAsia"/>
          <w:szCs w:val="20"/>
        </w:rPr>
        <w:t>停止服务。服务一旦启动，就能够无限期的在后台运行，即使启动它的组件被销毁。通常一个被启动的服务只有一个单一操作，并且不给调用者返回结果</w:t>
      </w:r>
      <w:r w:rsidR="00557CB5">
        <w:rPr>
          <w:rFonts w:ascii="Times New Roman" w:hAnsi="Times New Roman" w:hint="eastAsia"/>
          <w:szCs w:val="20"/>
        </w:rPr>
        <w:t>，</w:t>
      </w:r>
      <w:r w:rsidRPr="009E2233">
        <w:rPr>
          <w:rFonts w:ascii="Times New Roman" w:hAnsi="Times New Roman" w:hint="eastAsia"/>
          <w:szCs w:val="20"/>
        </w:rPr>
        <w:t>例如这个服务可能在网络上下载或上传文件。当操作完成的时候，服务应该自己终止。如果仅以启动方式使用的服务，这个服务需要具备自管理的能力，且不需要通过方法调用向外部组件提供数据或功能。</w:t>
      </w:r>
    </w:p>
    <w:p w14:paraId="6621B007" w14:textId="021709D0" w:rsidR="00EB0C77" w:rsidRPr="009E2233" w:rsidRDefault="00EB0C77" w:rsidP="00EB0C77">
      <w:pPr>
        <w:rPr>
          <w:rFonts w:ascii="Times New Roman" w:hAnsi="Times New Roman"/>
          <w:szCs w:val="20"/>
        </w:rPr>
      </w:pPr>
      <w:r w:rsidRPr="009E2233">
        <w:rPr>
          <w:rFonts w:ascii="Times New Roman" w:hAnsi="Times New Roman" w:hint="eastAsia"/>
          <w:szCs w:val="20"/>
        </w:rPr>
        <w:t>应用程序组件也可以通过调用</w:t>
      </w:r>
      <w:r w:rsidRPr="009E2233">
        <w:rPr>
          <w:rFonts w:ascii="Times New Roman" w:hAnsi="Times New Roman" w:hint="eastAsia"/>
          <w:szCs w:val="20"/>
        </w:rPr>
        <w:t>bindService()</w:t>
      </w:r>
      <w:r w:rsidRPr="009E2233">
        <w:rPr>
          <w:rFonts w:ascii="Times New Roman" w:hAnsi="Times New Roman" w:hint="eastAsia"/>
          <w:szCs w:val="20"/>
        </w:rPr>
        <w:t>方法启动和绑定一个服务，通过</w:t>
      </w:r>
      <w:r w:rsidRPr="009E2233">
        <w:rPr>
          <w:rFonts w:ascii="Times New Roman" w:hAnsi="Times New Roman" w:hint="eastAsia"/>
          <w:szCs w:val="20"/>
        </w:rPr>
        <w:t>ServiceConnection</w:t>
      </w:r>
      <w:r w:rsidRPr="009E2233">
        <w:rPr>
          <w:rFonts w:ascii="Times New Roman" w:hAnsi="Times New Roman" w:hint="eastAsia"/>
          <w:szCs w:val="20"/>
        </w:rPr>
        <w:t>或直接获取服务中的状态和数据信息</w:t>
      </w:r>
      <w:r w:rsidR="00557CB5">
        <w:rPr>
          <w:rFonts w:ascii="Times New Roman" w:hAnsi="Times New Roman" w:hint="eastAsia"/>
          <w:szCs w:val="20"/>
        </w:rPr>
        <w:t>，</w:t>
      </w:r>
      <w:r w:rsidRPr="009E2233">
        <w:rPr>
          <w:rFonts w:ascii="Times New Roman" w:hAnsi="Times New Roman" w:hint="eastAsia"/>
          <w:szCs w:val="20"/>
        </w:rPr>
        <w:t>例如使用</w:t>
      </w:r>
      <w:r w:rsidR="0036736E">
        <w:rPr>
          <w:rFonts w:ascii="Times New Roman" w:hAnsi="Times New Roman" w:hint="eastAsia"/>
          <w:szCs w:val="20"/>
        </w:rPr>
        <w:t>活动</w:t>
      </w:r>
      <w:r w:rsidRPr="009E2233">
        <w:rPr>
          <w:rFonts w:ascii="Times New Roman" w:hAnsi="Times New Roman" w:hint="eastAsia"/>
          <w:szCs w:val="20"/>
        </w:rPr>
        <w:t>的</w:t>
      </w:r>
      <w:r w:rsidRPr="009E2233">
        <w:rPr>
          <w:rFonts w:ascii="Times New Roman" w:hAnsi="Times New Roman" w:hint="eastAsia"/>
          <w:szCs w:val="20"/>
        </w:rPr>
        <w:t>bindService()</w:t>
      </w:r>
      <w:r w:rsidRPr="009E2233">
        <w:rPr>
          <w:rFonts w:ascii="Times New Roman" w:hAnsi="Times New Roman" w:hint="eastAsia"/>
          <w:szCs w:val="20"/>
        </w:rPr>
        <w:t>方法。被绑定的服务会提供一个允许组件跟服务交互的客户端接口，用于发送请求、获取结果、甚至是跨进程的进程间通信实现远程服务。应用组件绑定服务后，可以使用</w:t>
      </w:r>
      <w:r w:rsidRPr="009E2233">
        <w:rPr>
          <w:rFonts w:ascii="Times New Roman" w:hAnsi="Times New Roman" w:hint="eastAsia"/>
          <w:szCs w:val="20"/>
        </w:rPr>
        <w:t>ServiceConnection</w:t>
      </w:r>
      <w:r w:rsidRPr="009E2233">
        <w:rPr>
          <w:rFonts w:ascii="Times New Roman" w:hAnsi="Times New Roman" w:hint="eastAsia"/>
          <w:szCs w:val="20"/>
        </w:rPr>
        <w:t>获取服务对象，并且调用服务中的方法。应用组件通过</w:t>
      </w:r>
      <w:r w:rsidRPr="009E2233">
        <w:rPr>
          <w:rFonts w:ascii="Times New Roman" w:hAnsi="Times New Roman" w:hint="eastAsia"/>
          <w:szCs w:val="20"/>
        </w:rPr>
        <w:t>Context.bindService()</w:t>
      </w:r>
      <w:r w:rsidRPr="009E2233">
        <w:rPr>
          <w:rFonts w:ascii="Times New Roman" w:hAnsi="Times New Roman" w:hint="eastAsia"/>
          <w:szCs w:val="20"/>
        </w:rPr>
        <w:t>方法绑定服务，并且建立</w:t>
      </w:r>
      <w:r w:rsidRPr="009E2233">
        <w:rPr>
          <w:rFonts w:ascii="Times New Roman" w:hAnsi="Times New Roman" w:hint="eastAsia"/>
          <w:szCs w:val="20"/>
        </w:rPr>
        <w:t>ServiceConnection</w:t>
      </w:r>
      <w:r w:rsidRPr="009E2233">
        <w:rPr>
          <w:rFonts w:ascii="Times New Roman" w:hAnsi="Times New Roman" w:hint="eastAsia"/>
          <w:szCs w:val="20"/>
        </w:rPr>
        <w:t>；通过</w:t>
      </w:r>
      <w:r w:rsidRPr="009E2233">
        <w:rPr>
          <w:rFonts w:ascii="Times New Roman" w:hAnsi="Times New Roman" w:hint="eastAsia"/>
          <w:szCs w:val="20"/>
        </w:rPr>
        <w:t>Context.unbindService()</w:t>
      </w:r>
      <w:r w:rsidRPr="009E2233">
        <w:rPr>
          <w:rFonts w:ascii="Times New Roman" w:hAnsi="Times New Roman" w:hint="eastAsia"/>
          <w:szCs w:val="20"/>
        </w:rPr>
        <w:t>方法解除绑定，并且停止</w:t>
      </w:r>
      <w:r w:rsidRPr="009E2233">
        <w:rPr>
          <w:rFonts w:ascii="Times New Roman" w:hAnsi="Times New Roman" w:hint="eastAsia"/>
          <w:szCs w:val="20"/>
        </w:rPr>
        <w:t>ServiceConnection</w:t>
      </w:r>
      <w:r w:rsidRPr="009E2233">
        <w:rPr>
          <w:rFonts w:ascii="Times New Roman" w:hAnsi="Times New Roman" w:hint="eastAsia"/>
          <w:szCs w:val="20"/>
        </w:rPr>
        <w:t>。如果在绑定过程中服务没有启动，</w:t>
      </w:r>
      <w:r w:rsidRPr="009E2233">
        <w:rPr>
          <w:rFonts w:ascii="Times New Roman" w:hAnsi="Times New Roman" w:hint="eastAsia"/>
          <w:szCs w:val="20"/>
        </w:rPr>
        <w:t>Context.bindService()</w:t>
      </w:r>
      <w:r w:rsidRPr="009E2233">
        <w:rPr>
          <w:rFonts w:ascii="Times New Roman" w:hAnsi="Times New Roman" w:hint="eastAsia"/>
          <w:szCs w:val="20"/>
        </w:rPr>
        <w:t>会自动启动服务。同一个服务可以绑定多个</w:t>
      </w:r>
      <w:r w:rsidRPr="009E2233">
        <w:rPr>
          <w:rFonts w:ascii="Times New Roman" w:hAnsi="Times New Roman" w:hint="eastAsia"/>
          <w:szCs w:val="20"/>
        </w:rPr>
        <w:t>ServiceConnection</w:t>
      </w:r>
      <w:r w:rsidRPr="009E2233">
        <w:rPr>
          <w:rFonts w:ascii="Times New Roman" w:hAnsi="Times New Roman" w:hint="eastAsia"/>
          <w:szCs w:val="20"/>
        </w:rPr>
        <w:t>，这样可以同时为多个不同的组件提供服务。一个被绑定服务的运行时间跟绑定它的应用程序组件一样长。多个组件能够绑定一个服务，但是只有所有这些绑定被解绑后，这个服务才被销毁。</w:t>
      </w:r>
    </w:p>
    <w:p w14:paraId="60220E97" w14:textId="50A11038" w:rsidR="00EB0C77" w:rsidRDefault="00EB0C77" w:rsidP="00EB0C77">
      <w:pPr>
        <w:rPr>
          <w:rFonts w:ascii="Times New Roman" w:hAnsi="Times New Roman"/>
          <w:szCs w:val="20"/>
        </w:rPr>
      </w:pPr>
      <w:r w:rsidRPr="009E2233">
        <w:rPr>
          <w:rFonts w:ascii="Times New Roman" w:hAnsi="Times New Roman" w:hint="eastAsia"/>
          <w:szCs w:val="20"/>
        </w:rPr>
        <w:lastRenderedPageBreak/>
        <w:t>这两种获得服务的方法并不是完全独立的，在某些情况下可以混合使用。例如在</w:t>
      </w:r>
      <w:r w:rsidRPr="009E2233">
        <w:rPr>
          <w:rFonts w:ascii="Times New Roman" w:hAnsi="Times New Roman" w:hint="eastAsia"/>
          <w:szCs w:val="20"/>
        </w:rPr>
        <w:t>MP3</w:t>
      </w:r>
      <w:r w:rsidRPr="009E2233">
        <w:rPr>
          <w:rFonts w:ascii="Times New Roman" w:hAnsi="Times New Roman" w:hint="eastAsia"/>
          <w:szCs w:val="20"/>
        </w:rPr>
        <w:t>播放器中，我们可以通过</w:t>
      </w:r>
      <w:r w:rsidRPr="009E2233">
        <w:rPr>
          <w:rFonts w:ascii="Times New Roman" w:hAnsi="Times New Roman" w:hint="eastAsia"/>
          <w:szCs w:val="20"/>
        </w:rPr>
        <w:t>Context.startService()</w:t>
      </w:r>
      <w:r w:rsidRPr="009E2233">
        <w:rPr>
          <w:rFonts w:ascii="Times New Roman" w:hAnsi="Times New Roman" w:hint="eastAsia"/>
          <w:szCs w:val="20"/>
        </w:rPr>
        <w:t>方法启动音乐播放的后台服务，但在播放过程中如果用户需要暂停音乐播放，则需要通过</w:t>
      </w:r>
      <w:r w:rsidRPr="009E2233">
        <w:rPr>
          <w:rFonts w:ascii="Times New Roman" w:hAnsi="Times New Roman" w:hint="eastAsia"/>
          <w:szCs w:val="20"/>
        </w:rPr>
        <w:t>Context.bindService()</w:t>
      </w:r>
      <w:r w:rsidRPr="009E2233">
        <w:rPr>
          <w:rFonts w:ascii="Times New Roman" w:hAnsi="Times New Roman" w:hint="eastAsia"/>
          <w:szCs w:val="20"/>
        </w:rPr>
        <w:t>获取</w:t>
      </w:r>
      <w:r w:rsidRPr="009E2233">
        <w:rPr>
          <w:rFonts w:ascii="Times New Roman" w:hAnsi="Times New Roman" w:hint="eastAsia"/>
          <w:szCs w:val="20"/>
        </w:rPr>
        <w:t>ServiceConnection</w:t>
      </w:r>
      <w:r w:rsidRPr="009E2233">
        <w:rPr>
          <w:rFonts w:ascii="Times New Roman" w:hAnsi="Times New Roman" w:hint="eastAsia"/>
          <w:szCs w:val="20"/>
        </w:rPr>
        <w:t>和服务对象，进而通过调用服务对象中的方法暂停音乐播放，并保存相关信息。在这种情况下，如果调用</w:t>
      </w:r>
      <w:r w:rsidRPr="009E2233">
        <w:rPr>
          <w:rFonts w:ascii="Times New Roman" w:hAnsi="Times New Roman" w:hint="eastAsia"/>
          <w:szCs w:val="20"/>
        </w:rPr>
        <w:t>Context.stopService()</w:t>
      </w:r>
      <w:r w:rsidRPr="009E2233">
        <w:rPr>
          <w:rFonts w:ascii="Times New Roman" w:hAnsi="Times New Roman" w:hint="eastAsia"/>
          <w:szCs w:val="20"/>
        </w:rPr>
        <w:t>并不能够停止</w:t>
      </w:r>
      <w:r w:rsidR="00401FA7">
        <w:rPr>
          <w:rFonts w:ascii="Times New Roman" w:hAnsi="Times New Roman" w:hint="eastAsia"/>
          <w:szCs w:val="20"/>
        </w:rPr>
        <w:t>服务</w:t>
      </w:r>
      <w:r w:rsidRPr="009E2233">
        <w:rPr>
          <w:rFonts w:ascii="Times New Roman" w:hAnsi="Times New Roman" w:hint="eastAsia"/>
          <w:szCs w:val="20"/>
        </w:rPr>
        <w:t>，需要在所有的</w:t>
      </w:r>
      <w:r w:rsidRPr="009E2233">
        <w:rPr>
          <w:rFonts w:ascii="Times New Roman" w:hAnsi="Times New Roman" w:hint="eastAsia"/>
          <w:szCs w:val="20"/>
        </w:rPr>
        <w:t>ServiceConnection</w:t>
      </w:r>
      <w:r w:rsidRPr="009E2233">
        <w:rPr>
          <w:rFonts w:ascii="Times New Roman" w:hAnsi="Times New Roman" w:hint="eastAsia"/>
          <w:szCs w:val="20"/>
        </w:rPr>
        <w:t>关闭后，</w:t>
      </w:r>
      <w:r w:rsidR="00557CB5">
        <w:rPr>
          <w:rFonts w:ascii="Times New Roman" w:hAnsi="Times New Roman" w:hint="eastAsia"/>
          <w:szCs w:val="20"/>
        </w:rPr>
        <w:t>服务</w:t>
      </w:r>
      <w:r w:rsidRPr="009E2233">
        <w:rPr>
          <w:rFonts w:ascii="Times New Roman" w:hAnsi="Times New Roman" w:hint="eastAsia"/>
          <w:szCs w:val="20"/>
        </w:rPr>
        <w:t>才能够真正的停止。无论使用上述两种方式的一种，还是同时使用这两种方式获得服务，都需要使用到</w:t>
      </w:r>
      <w:r w:rsidR="00A30669">
        <w:rPr>
          <w:rFonts w:ascii="Times New Roman" w:hAnsi="Times New Roman" w:hint="eastAsia"/>
          <w:szCs w:val="20"/>
        </w:rPr>
        <w:t>意图</w:t>
      </w:r>
      <w:r w:rsidRPr="009E2233">
        <w:rPr>
          <w:rFonts w:ascii="Times New Roman" w:hAnsi="Times New Roman" w:hint="eastAsia"/>
          <w:szCs w:val="20"/>
        </w:rPr>
        <w:t>，这与获得</w:t>
      </w:r>
      <w:r w:rsidR="0036736E">
        <w:rPr>
          <w:rFonts w:ascii="Times New Roman" w:hAnsi="Times New Roman" w:hint="eastAsia"/>
          <w:szCs w:val="20"/>
        </w:rPr>
        <w:t>活动</w:t>
      </w:r>
      <w:r w:rsidRPr="009E2233">
        <w:rPr>
          <w:rFonts w:ascii="Times New Roman" w:hAnsi="Times New Roman" w:hint="eastAsia"/>
          <w:szCs w:val="20"/>
        </w:rPr>
        <w:t>组件的方式相同。</w:t>
      </w:r>
    </w:p>
    <w:p w14:paraId="455D5486" w14:textId="1477A267" w:rsidR="00471EE3" w:rsidRPr="009E2233" w:rsidRDefault="00471EE3" w:rsidP="00471EE3">
      <w:pPr>
        <w:rPr>
          <w:rFonts w:ascii="Times New Roman" w:hAnsi="Times New Roman"/>
          <w:szCs w:val="20"/>
        </w:rPr>
      </w:pPr>
      <w:r w:rsidRPr="00471EE3">
        <w:rPr>
          <w:rFonts w:ascii="Times New Roman" w:hAnsi="Times New Roman" w:hint="eastAsia"/>
          <w:szCs w:val="20"/>
        </w:rPr>
        <w:t>简单地说，服务是一种即使用户未与应用交互也可在后台运行的组件，因此只有在需要服务时才应创建服务。如果必须在主线程之外执行操作，但只在用户与应用交互时执行此操作，则应创建新线程</w:t>
      </w:r>
      <w:r w:rsidR="00DB04B9">
        <w:rPr>
          <w:rFonts w:ascii="Times New Roman" w:hAnsi="Times New Roman" w:hint="eastAsia"/>
          <w:szCs w:val="20"/>
        </w:rPr>
        <w:t>，</w:t>
      </w:r>
      <w:r w:rsidRPr="00471EE3">
        <w:rPr>
          <w:rFonts w:ascii="Times New Roman" w:hAnsi="Times New Roman" w:hint="eastAsia"/>
          <w:szCs w:val="20"/>
        </w:rPr>
        <w:t>例如只是想在</w:t>
      </w:r>
      <w:r w:rsidR="00DB04B9">
        <w:rPr>
          <w:rFonts w:ascii="Times New Roman" w:hAnsi="Times New Roman" w:hint="eastAsia"/>
          <w:szCs w:val="20"/>
        </w:rPr>
        <w:t>活动</w:t>
      </w:r>
      <w:r w:rsidRPr="00471EE3">
        <w:rPr>
          <w:rFonts w:ascii="Times New Roman" w:hAnsi="Times New Roman" w:hint="eastAsia"/>
          <w:szCs w:val="20"/>
        </w:rPr>
        <w:t>运行的同时播放一些音乐，则可在</w:t>
      </w:r>
      <w:r w:rsidRPr="00471EE3">
        <w:rPr>
          <w:rFonts w:ascii="Times New Roman" w:hAnsi="Times New Roman" w:hint="eastAsia"/>
          <w:szCs w:val="20"/>
        </w:rPr>
        <w:t xml:space="preserve"> onCreate()</w:t>
      </w:r>
      <w:r w:rsidRPr="00471EE3">
        <w:rPr>
          <w:rFonts w:ascii="Times New Roman" w:hAnsi="Times New Roman" w:hint="eastAsia"/>
          <w:szCs w:val="20"/>
        </w:rPr>
        <w:t>中创建线程，在</w:t>
      </w:r>
      <w:r w:rsidRPr="00471EE3">
        <w:rPr>
          <w:rFonts w:ascii="Times New Roman" w:hAnsi="Times New Roman" w:hint="eastAsia"/>
          <w:szCs w:val="20"/>
        </w:rPr>
        <w:t>onStart()</w:t>
      </w:r>
      <w:r w:rsidRPr="00471EE3">
        <w:rPr>
          <w:rFonts w:ascii="Times New Roman" w:hAnsi="Times New Roman" w:hint="eastAsia"/>
          <w:szCs w:val="20"/>
        </w:rPr>
        <w:t>中启动线程运行，然后在</w:t>
      </w:r>
      <w:r w:rsidRPr="00471EE3">
        <w:rPr>
          <w:rFonts w:ascii="Times New Roman" w:hAnsi="Times New Roman" w:hint="eastAsia"/>
          <w:szCs w:val="20"/>
        </w:rPr>
        <w:t>onStop()</w:t>
      </w:r>
      <w:r w:rsidRPr="00471EE3">
        <w:rPr>
          <w:rFonts w:ascii="Times New Roman" w:hAnsi="Times New Roman" w:hint="eastAsia"/>
          <w:szCs w:val="20"/>
        </w:rPr>
        <w:t>中停止线程。还可考虑使用</w:t>
      </w:r>
      <w:r w:rsidRPr="00471EE3">
        <w:rPr>
          <w:rFonts w:ascii="Times New Roman" w:hAnsi="Times New Roman" w:hint="eastAsia"/>
          <w:szCs w:val="20"/>
        </w:rPr>
        <w:t xml:space="preserve"> AsyncTask </w:t>
      </w:r>
      <w:r w:rsidRPr="00471EE3">
        <w:rPr>
          <w:rFonts w:ascii="Times New Roman" w:hAnsi="Times New Roman" w:hint="eastAsia"/>
          <w:szCs w:val="20"/>
        </w:rPr>
        <w:t>或</w:t>
      </w:r>
      <w:r w:rsidRPr="00471EE3">
        <w:rPr>
          <w:rFonts w:ascii="Times New Roman" w:hAnsi="Times New Roman" w:hint="eastAsia"/>
          <w:szCs w:val="20"/>
        </w:rPr>
        <w:t xml:space="preserve"> HandlerThread</w:t>
      </w:r>
      <w:r w:rsidRPr="00471EE3">
        <w:rPr>
          <w:rFonts w:ascii="Times New Roman" w:hAnsi="Times New Roman" w:hint="eastAsia"/>
          <w:szCs w:val="20"/>
        </w:rPr>
        <w:t>，而非传统的</w:t>
      </w:r>
      <w:r w:rsidRPr="00471EE3">
        <w:rPr>
          <w:rFonts w:ascii="Times New Roman" w:hAnsi="Times New Roman" w:hint="eastAsia"/>
          <w:szCs w:val="20"/>
        </w:rPr>
        <w:t xml:space="preserve"> Thread </w:t>
      </w:r>
      <w:r w:rsidRPr="00471EE3">
        <w:rPr>
          <w:rFonts w:ascii="Times New Roman" w:hAnsi="Times New Roman" w:hint="eastAsia"/>
          <w:szCs w:val="20"/>
        </w:rPr>
        <w:t>类。请记住，如果确实要使用服务，则默认情况下它仍会在应用的主线程中运行，因此如果服务执行的是密集型或阻止性操作，则仍应在服务内创建新线程。</w:t>
      </w:r>
    </w:p>
    <w:bookmarkStart w:id="18" w:name="_Toc242772257"/>
    <w:p w14:paraId="159695B8" w14:textId="31DFC0AB" w:rsidR="00EB0C77" w:rsidRPr="009E2233" w:rsidRDefault="00637E59" w:rsidP="00FA43A7">
      <w:pPr>
        <w:pStyle w:val="3"/>
      </w:pPr>
      <w:r>
        <w:fldChar w:fldCharType="begin"/>
      </w:r>
      <w:r>
        <w:instrText xml:space="preserve"> HYPERLINK "http://blog.csdn.net/fireofstar/article/details/7299443" </w:instrText>
      </w:r>
      <w:r>
        <w:fldChar w:fldCharType="separate"/>
      </w:r>
      <w:r w:rsidR="00EB0C77" w:rsidRPr="009E2233">
        <w:rPr>
          <w:rFonts w:hint="eastAsia"/>
        </w:rPr>
        <w:t>生命周期</w:t>
      </w:r>
      <w:bookmarkEnd w:id="18"/>
      <w:r>
        <w:fldChar w:fldCharType="end"/>
      </w:r>
    </w:p>
    <w:p w14:paraId="4CFA65AC" w14:textId="43F7943C" w:rsidR="00EB0C77" w:rsidRPr="009E2233" w:rsidRDefault="00EB0C77" w:rsidP="00EB0C77">
      <w:pPr>
        <w:rPr>
          <w:rFonts w:ascii="Times New Roman" w:hAnsi="Times New Roman"/>
          <w:szCs w:val="20"/>
        </w:rPr>
      </w:pPr>
      <w:r w:rsidRPr="009E2233">
        <w:rPr>
          <w:rFonts w:ascii="Times New Roman" w:hAnsi="Times New Roman" w:hint="eastAsia"/>
          <w:szCs w:val="20"/>
        </w:rPr>
        <w:t>虽然</w:t>
      </w:r>
      <w:r w:rsidRPr="009E2233">
        <w:rPr>
          <w:rFonts w:ascii="Times New Roman" w:hAnsi="Times New Roman"/>
          <w:szCs w:val="20"/>
        </w:rPr>
        <w:t>服务的生命周期</w:t>
      </w:r>
      <w:r w:rsidRPr="009E2233">
        <w:rPr>
          <w:rFonts w:ascii="Times New Roman" w:hAnsi="Times New Roman" w:hint="eastAsia"/>
          <w:szCs w:val="20"/>
        </w:rPr>
        <w:t>比</w:t>
      </w:r>
      <w:r w:rsidR="0036736E">
        <w:rPr>
          <w:rFonts w:ascii="Times New Roman" w:hAnsi="Times New Roman"/>
          <w:szCs w:val="20"/>
        </w:rPr>
        <w:t>活动</w:t>
      </w:r>
      <w:r w:rsidRPr="009E2233">
        <w:rPr>
          <w:rFonts w:ascii="Times New Roman" w:hAnsi="Times New Roman"/>
          <w:szCs w:val="20"/>
        </w:rPr>
        <w:t>的生命周期</w:t>
      </w:r>
      <w:r w:rsidRPr="009E2233">
        <w:rPr>
          <w:rFonts w:ascii="Times New Roman" w:hAnsi="Times New Roman" w:hint="eastAsia"/>
          <w:szCs w:val="20"/>
        </w:rPr>
        <w:t>简单，但服务的</w:t>
      </w:r>
      <w:r w:rsidRPr="009E2233">
        <w:rPr>
          <w:rFonts w:ascii="Times New Roman" w:hAnsi="Times New Roman"/>
          <w:szCs w:val="20"/>
        </w:rPr>
        <w:t>生命周期</w:t>
      </w:r>
      <w:r w:rsidRPr="009E2233">
        <w:rPr>
          <w:rFonts w:ascii="Times New Roman" w:hAnsi="Times New Roman" w:hint="eastAsia"/>
          <w:szCs w:val="20"/>
        </w:rPr>
        <w:t>非常重要。</w:t>
      </w:r>
      <w:r w:rsidRPr="009E2233">
        <w:rPr>
          <w:rFonts w:ascii="Times New Roman" w:hAnsi="Times New Roman"/>
          <w:szCs w:val="20"/>
        </w:rPr>
        <w:t>因为服务在后台运行</w:t>
      </w:r>
      <w:r w:rsidRPr="009E2233">
        <w:rPr>
          <w:rFonts w:ascii="Times New Roman" w:hAnsi="Times New Roman" w:hint="eastAsia"/>
          <w:szCs w:val="20"/>
        </w:rPr>
        <w:t>，有时用户甚至意识不到它的存在，所以我们更多关注于</w:t>
      </w:r>
      <w:r w:rsidRPr="009E2233">
        <w:rPr>
          <w:rFonts w:ascii="Times New Roman" w:hAnsi="Times New Roman"/>
          <w:szCs w:val="20"/>
        </w:rPr>
        <w:t>服务如何创建和销毁。服务的生命周期</w:t>
      </w:r>
      <w:r w:rsidRPr="009E2233">
        <w:rPr>
          <w:rFonts w:ascii="Times New Roman" w:hAnsi="Times New Roman" w:hint="eastAsia"/>
          <w:szCs w:val="20"/>
        </w:rPr>
        <w:t>根据创建一个服务的方式不同而有所不同</w:t>
      </w:r>
      <w:r w:rsidRPr="00FA43A7">
        <w:rPr>
          <w:rFonts w:hint="eastAsia"/>
        </w:rPr>
        <w:t>，见</w:t>
      </w:r>
      <w:r w:rsidRPr="00FA43A7">
        <w:rPr>
          <w:rFonts w:hint="eastAsia"/>
        </w:rPr>
        <w:fldChar w:fldCharType="begin"/>
      </w:r>
      <w:r w:rsidRPr="00FA43A7">
        <w:rPr>
          <w:rFonts w:hint="eastAsia"/>
        </w:rPr>
        <w:instrText xml:space="preserve"> REF _Ref11780 \h </w:instrText>
      </w:r>
      <w:r w:rsidR="00FA43A7">
        <w:instrText xml:space="preserve"> \* MERGEFORMAT </w:instrText>
      </w:r>
      <w:r w:rsidRPr="00FA43A7">
        <w:rPr>
          <w:rFonts w:hint="eastAsia"/>
        </w:rPr>
      </w:r>
      <w:r w:rsidRPr="00FA43A7">
        <w:rPr>
          <w:rFonts w:hint="eastAsia"/>
        </w:rPr>
        <w:fldChar w:fldCharType="separate"/>
      </w:r>
      <w:r w:rsidR="00937D55" w:rsidRPr="00937D55">
        <w:t>图</w:t>
      </w:r>
      <w:r w:rsidR="00937D55" w:rsidRPr="00937D55">
        <w:t xml:space="preserve"> 7</w:t>
      </w:r>
      <w:r w:rsidR="00937D55" w:rsidRPr="00937D55">
        <w:noBreakHyphen/>
        <w:t>5</w:t>
      </w:r>
      <w:r w:rsidRPr="00FA43A7">
        <w:rPr>
          <w:rFonts w:hint="eastAsia"/>
        </w:rPr>
        <w:fldChar w:fldCharType="end"/>
      </w:r>
      <w:r w:rsidRPr="00FA43A7">
        <w:rPr>
          <w:rFonts w:hint="eastAsia"/>
        </w:rPr>
        <w:t>，分别是启动方式和绑定方式</w:t>
      </w:r>
      <w:r w:rsidRPr="009E2233">
        <w:rPr>
          <w:rFonts w:ascii="Times New Roman" w:hAnsi="Times New Roman" w:hint="eastAsia"/>
          <w:szCs w:val="20"/>
        </w:rPr>
        <w:t>。</w:t>
      </w:r>
    </w:p>
    <w:p w14:paraId="3D1B494E" w14:textId="77777777" w:rsidR="00EB0C77" w:rsidRPr="009E2233" w:rsidRDefault="00EB0C77" w:rsidP="00EB0C77">
      <w:pPr>
        <w:jc w:val="center"/>
        <w:rPr>
          <w:rFonts w:ascii="Times New Roman" w:hAnsi="Times New Roman"/>
          <w:szCs w:val="20"/>
        </w:rPr>
      </w:pPr>
      <w:r w:rsidRPr="009E2233">
        <w:rPr>
          <w:rFonts w:ascii="Times New Roman" w:hAnsi="Times New Roman"/>
          <w:noProof/>
          <w:szCs w:val="20"/>
        </w:rPr>
        <w:lastRenderedPageBreak/>
        <w:drawing>
          <wp:inline distT="0" distB="0" distL="0" distR="0" wp14:anchorId="1B9D4AB3" wp14:editId="7C478785">
            <wp:extent cx="2676525" cy="3467100"/>
            <wp:effectExtent l="0" t="0" r="9525"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3467100"/>
                    </a:xfrm>
                    <a:prstGeom prst="rect">
                      <a:avLst/>
                    </a:prstGeom>
                    <a:noFill/>
                    <a:ln>
                      <a:noFill/>
                    </a:ln>
                  </pic:spPr>
                </pic:pic>
              </a:graphicData>
            </a:graphic>
          </wp:inline>
        </w:drawing>
      </w:r>
    </w:p>
    <w:p w14:paraId="5AD81CA9" w14:textId="53FAB9DC" w:rsidR="00EB0C77" w:rsidRPr="009E2233" w:rsidRDefault="00EB0C77" w:rsidP="00EB0C77">
      <w:pPr>
        <w:spacing w:before="152" w:after="160"/>
        <w:ind w:firstLine="400"/>
        <w:jc w:val="center"/>
        <w:rPr>
          <w:rFonts w:ascii="Cambria" w:eastAsia="黑体" w:hAnsi="Cambria"/>
          <w:bCs/>
          <w:sz w:val="20"/>
        </w:rPr>
      </w:pPr>
      <w:bookmarkStart w:id="19" w:name="_Ref11780"/>
      <w:bookmarkStart w:id="20" w:name="_Toc476667780"/>
      <w:r w:rsidRPr="009E2233">
        <w:rPr>
          <w:rFonts w:ascii="Cambria" w:eastAsia="黑体" w:hAnsi="Cambria"/>
          <w:bCs/>
          <w:sz w:val="20"/>
        </w:rPr>
        <w:t>图</w:t>
      </w:r>
      <w:r w:rsidRPr="009E2233">
        <w:rPr>
          <w:rFonts w:ascii="Cambria" w:eastAsia="黑体" w:hAnsi="Cambria"/>
          <w:bCs/>
          <w:sz w:val="20"/>
        </w:rPr>
        <w:t xml:space="preserve"> </w:t>
      </w:r>
      <w:r w:rsidR="00D5315A">
        <w:rPr>
          <w:rFonts w:ascii="Cambria" w:eastAsia="黑体" w:hAnsi="Cambria"/>
          <w:bCs/>
          <w:sz w:val="20"/>
        </w:rPr>
        <w:fldChar w:fldCharType="begin"/>
      </w:r>
      <w:r w:rsidR="00D5315A">
        <w:rPr>
          <w:rFonts w:ascii="Cambria" w:eastAsia="黑体" w:hAnsi="Cambria"/>
          <w:bCs/>
          <w:sz w:val="20"/>
        </w:rPr>
        <w:instrText xml:space="preserve"> STYLEREF 1 \s </w:instrText>
      </w:r>
      <w:r w:rsidR="00D5315A">
        <w:rPr>
          <w:rFonts w:ascii="Cambria" w:eastAsia="黑体" w:hAnsi="Cambria"/>
          <w:bCs/>
          <w:sz w:val="20"/>
        </w:rPr>
        <w:fldChar w:fldCharType="separate"/>
      </w:r>
      <w:r w:rsidR="00D5315A">
        <w:rPr>
          <w:rFonts w:ascii="Cambria" w:eastAsia="黑体" w:hAnsi="Cambria"/>
          <w:bCs/>
          <w:noProof/>
          <w:sz w:val="20"/>
        </w:rPr>
        <w:t>7</w:t>
      </w:r>
      <w:r w:rsidR="00D5315A">
        <w:rPr>
          <w:rFonts w:ascii="Cambria" w:eastAsia="黑体" w:hAnsi="Cambria"/>
          <w:bCs/>
          <w:sz w:val="20"/>
        </w:rPr>
        <w:fldChar w:fldCharType="end"/>
      </w:r>
      <w:r w:rsidR="00D5315A">
        <w:rPr>
          <w:rFonts w:ascii="Cambria" w:eastAsia="黑体" w:hAnsi="Cambria"/>
          <w:bCs/>
          <w:sz w:val="20"/>
        </w:rPr>
        <w:noBreakHyphen/>
      </w:r>
      <w:r w:rsidR="00D5315A">
        <w:rPr>
          <w:rFonts w:ascii="Cambria" w:eastAsia="黑体" w:hAnsi="Cambria"/>
          <w:bCs/>
          <w:sz w:val="20"/>
        </w:rPr>
        <w:fldChar w:fldCharType="begin"/>
      </w:r>
      <w:r w:rsidR="00D5315A">
        <w:rPr>
          <w:rFonts w:ascii="Cambria" w:eastAsia="黑体" w:hAnsi="Cambria"/>
          <w:bCs/>
          <w:sz w:val="20"/>
        </w:rPr>
        <w:instrText xml:space="preserve"> SEQ </w:instrText>
      </w:r>
      <w:r w:rsidR="00D5315A">
        <w:rPr>
          <w:rFonts w:ascii="Cambria" w:eastAsia="黑体" w:hAnsi="Cambria"/>
          <w:bCs/>
          <w:sz w:val="20"/>
        </w:rPr>
        <w:instrText>图</w:instrText>
      </w:r>
      <w:r w:rsidR="00D5315A">
        <w:rPr>
          <w:rFonts w:ascii="Cambria" w:eastAsia="黑体" w:hAnsi="Cambria"/>
          <w:bCs/>
          <w:sz w:val="20"/>
        </w:rPr>
        <w:instrText xml:space="preserve"> \* ARABIC \s 1 </w:instrText>
      </w:r>
      <w:r w:rsidR="00D5315A">
        <w:rPr>
          <w:rFonts w:ascii="Cambria" w:eastAsia="黑体" w:hAnsi="Cambria"/>
          <w:bCs/>
          <w:sz w:val="20"/>
        </w:rPr>
        <w:fldChar w:fldCharType="separate"/>
      </w:r>
      <w:r w:rsidR="00D5315A">
        <w:rPr>
          <w:rFonts w:ascii="Cambria" w:eastAsia="黑体" w:hAnsi="Cambria"/>
          <w:bCs/>
          <w:noProof/>
          <w:sz w:val="20"/>
        </w:rPr>
        <w:t>5</w:t>
      </w:r>
      <w:r w:rsidR="00D5315A">
        <w:rPr>
          <w:rFonts w:ascii="Cambria" w:eastAsia="黑体" w:hAnsi="Cambria"/>
          <w:bCs/>
          <w:sz w:val="20"/>
        </w:rPr>
        <w:fldChar w:fldCharType="end"/>
      </w:r>
      <w:bookmarkEnd w:id="19"/>
      <w:r w:rsidR="008C2B71">
        <w:rPr>
          <w:rFonts w:ascii="Cambria" w:eastAsia="黑体" w:hAnsi="Cambria"/>
          <w:bCs/>
          <w:sz w:val="20"/>
        </w:rPr>
        <w:t xml:space="preserve"> </w:t>
      </w:r>
      <w:r w:rsidR="008C2B71">
        <w:rPr>
          <w:rFonts w:hint="eastAsia"/>
          <w:bCs/>
        </w:rPr>
        <w:t>服务</w:t>
      </w:r>
      <w:r>
        <w:rPr>
          <w:rFonts w:hint="eastAsia"/>
          <w:bCs/>
        </w:rPr>
        <w:t>的</w:t>
      </w:r>
      <w:hyperlink r:id="rId13" w:history="1">
        <w:r w:rsidRPr="009E2233">
          <w:rPr>
            <w:rFonts w:hint="eastAsia"/>
            <w:bCs/>
          </w:rPr>
          <w:t>生命周期</w:t>
        </w:r>
        <w:bookmarkEnd w:id="20"/>
      </w:hyperlink>
    </w:p>
    <w:p w14:paraId="6B5A7D82" w14:textId="22397074" w:rsidR="00471EE3" w:rsidRDefault="00EB0C77" w:rsidP="00EB0C77">
      <w:pPr>
        <w:rPr>
          <w:rFonts w:ascii="Times New Roman" w:hAnsi="Times New Roman"/>
          <w:szCs w:val="20"/>
        </w:rPr>
      </w:pPr>
      <w:r w:rsidRPr="009E2233">
        <w:rPr>
          <w:rFonts w:ascii="Times New Roman" w:hAnsi="Times New Roman" w:hint="eastAsia"/>
          <w:szCs w:val="20"/>
        </w:rPr>
        <w:t>使用</w:t>
      </w:r>
      <w:r w:rsidRPr="009E2233">
        <w:rPr>
          <w:rFonts w:ascii="Times New Roman" w:hAnsi="Times New Roman" w:hint="eastAsia"/>
          <w:szCs w:val="20"/>
        </w:rPr>
        <w:t>startService</w:t>
      </w:r>
      <w:r w:rsidR="00937D55">
        <w:rPr>
          <w:rFonts w:ascii="Times New Roman" w:hAnsi="Times New Roman"/>
          <w:szCs w:val="20"/>
        </w:rPr>
        <w:t>()</w:t>
      </w:r>
      <w:r w:rsidRPr="009E2233">
        <w:rPr>
          <w:rFonts w:ascii="Times New Roman" w:hAnsi="Times New Roman" w:hint="eastAsia"/>
          <w:szCs w:val="20"/>
        </w:rPr>
        <w:t>创建服务时，</w:t>
      </w:r>
      <w:r w:rsidRPr="009E2233">
        <w:rPr>
          <w:rFonts w:ascii="Times New Roman" w:hAnsi="Times New Roman"/>
          <w:szCs w:val="20"/>
        </w:rPr>
        <w:t>一个组件调用</w:t>
      </w:r>
      <w:r w:rsidRPr="009E2233">
        <w:rPr>
          <w:rFonts w:ascii="Times New Roman" w:hAnsi="Times New Roman"/>
          <w:szCs w:val="20"/>
        </w:rPr>
        <w:t>startService()</w:t>
      </w:r>
      <w:r w:rsidRPr="009E2233">
        <w:rPr>
          <w:rFonts w:ascii="Times New Roman" w:hAnsi="Times New Roman"/>
          <w:szCs w:val="20"/>
        </w:rPr>
        <w:t>方法创建服务，然后服务无限期的运行，并且必须通过调用</w:t>
      </w:r>
      <w:r w:rsidRPr="009E2233">
        <w:rPr>
          <w:rFonts w:ascii="Times New Roman" w:hAnsi="Times New Roman"/>
          <w:szCs w:val="20"/>
        </w:rPr>
        <w:t>stopSelf()</w:t>
      </w:r>
      <w:r w:rsidRPr="009E2233">
        <w:rPr>
          <w:rFonts w:ascii="Times New Roman" w:hAnsi="Times New Roman"/>
          <w:szCs w:val="20"/>
        </w:rPr>
        <w:t>方法来终止自己。其他组件也能够通过调用</w:t>
      </w:r>
      <w:r w:rsidRPr="009E2233">
        <w:rPr>
          <w:rFonts w:ascii="Times New Roman" w:hAnsi="Times New Roman"/>
          <w:szCs w:val="20"/>
        </w:rPr>
        <w:t>stopService()</w:t>
      </w:r>
      <w:r w:rsidRPr="009E2233">
        <w:rPr>
          <w:rFonts w:ascii="Times New Roman" w:hAnsi="Times New Roman"/>
          <w:szCs w:val="20"/>
        </w:rPr>
        <w:t>方法来终止这个服务。当服务被终止，系统就会把它销毁。</w:t>
      </w:r>
      <w:r w:rsidRPr="009E2233">
        <w:rPr>
          <w:rFonts w:ascii="Times New Roman" w:hAnsi="Times New Roman" w:hint="eastAsia"/>
          <w:szCs w:val="20"/>
        </w:rPr>
        <w:t>使用绑定方式</w:t>
      </w:r>
      <w:r w:rsidRPr="009E2233">
        <w:rPr>
          <w:rFonts w:ascii="Times New Roman" w:hAnsi="Times New Roman" w:hint="eastAsia"/>
          <w:szCs w:val="20"/>
        </w:rPr>
        <w:t>(bindService)</w:t>
      </w:r>
      <w:r w:rsidRPr="009E2233">
        <w:rPr>
          <w:rFonts w:ascii="Times New Roman" w:hAnsi="Times New Roman" w:hint="eastAsia"/>
          <w:szCs w:val="20"/>
        </w:rPr>
        <w:t>创建服务时，当有</w:t>
      </w:r>
      <w:r w:rsidRPr="009E2233">
        <w:rPr>
          <w:rFonts w:ascii="Times New Roman" w:hAnsi="Times New Roman"/>
          <w:szCs w:val="20"/>
        </w:rPr>
        <w:t>一个组件调用</w:t>
      </w:r>
      <w:r w:rsidRPr="009E2233">
        <w:rPr>
          <w:rFonts w:ascii="Times New Roman" w:hAnsi="Times New Roman"/>
          <w:szCs w:val="20"/>
        </w:rPr>
        <w:t>bindService()</w:t>
      </w:r>
      <w:r w:rsidRPr="009E2233">
        <w:rPr>
          <w:rFonts w:ascii="Times New Roman" w:hAnsi="Times New Roman" w:hint="eastAsia"/>
          <w:szCs w:val="20"/>
        </w:rPr>
        <w:t>方法时，</w:t>
      </w:r>
      <w:r w:rsidRPr="009E2233">
        <w:rPr>
          <w:rFonts w:ascii="Times New Roman" w:hAnsi="Times New Roman"/>
          <w:szCs w:val="20"/>
        </w:rPr>
        <w:t>服务</w:t>
      </w:r>
      <w:r w:rsidRPr="009E2233">
        <w:rPr>
          <w:rFonts w:ascii="Times New Roman" w:hAnsi="Times New Roman" w:hint="eastAsia"/>
          <w:szCs w:val="20"/>
        </w:rPr>
        <w:t>就会被绑定</w:t>
      </w:r>
      <w:r w:rsidRPr="009E2233">
        <w:rPr>
          <w:rFonts w:ascii="Times New Roman" w:hAnsi="Times New Roman"/>
          <w:szCs w:val="20"/>
        </w:rPr>
        <w:t>，客户端通过</w:t>
      </w:r>
      <w:r w:rsidRPr="009E2233">
        <w:rPr>
          <w:rFonts w:ascii="Times New Roman" w:hAnsi="Times New Roman"/>
          <w:szCs w:val="20"/>
        </w:rPr>
        <w:t>IBinder</w:t>
      </w:r>
      <w:r w:rsidRPr="009E2233">
        <w:rPr>
          <w:rFonts w:ascii="Times New Roman" w:hAnsi="Times New Roman"/>
          <w:szCs w:val="20"/>
        </w:rPr>
        <w:t>接口与服务通信。客户端能够调用</w:t>
      </w:r>
      <w:r w:rsidRPr="009E2233">
        <w:rPr>
          <w:rFonts w:ascii="Times New Roman" w:hAnsi="Times New Roman"/>
          <w:szCs w:val="20"/>
        </w:rPr>
        <w:t>unbindService()</w:t>
      </w:r>
      <w:r w:rsidRPr="009E2233">
        <w:rPr>
          <w:rFonts w:ascii="Times New Roman" w:hAnsi="Times New Roman"/>
          <w:szCs w:val="20"/>
        </w:rPr>
        <w:t>方法来</w:t>
      </w:r>
      <w:r w:rsidRPr="009E2233">
        <w:rPr>
          <w:rFonts w:ascii="Times New Roman" w:hAnsi="Times New Roman" w:hint="eastAsia"/>
          <w:szCs w:val="20"/>
        </w:rPr>
        <w:t>解除</w:t>
      </w:r>
      <w:r w:rsidRPr="009E2233">
        <w:rPr>
          <w:rFonts w:ascii="Times New Roman" w:hAnsi="Times New Roman"/>
          <w:szCs w:val="20"/>
        </w:rPr>
        <w:t>与服务</w:t>
      </w:r>
      <w:r w:rsidRPr="009E2233">
        <w:rPr>
          <w:rFonts w:ascii="Times New Roman" w:hAnsi="Times New Roman" w:hint="eastAsia"/>
          <w:szCs w:val="20"/>
        </w:rPr>
        <w:t>的绑定</w:t>
      </w:r>
      <w:r w:rsidRPr="009E2233">
        <w:rPr>
          <w:rFonts w:ascii="Times New Roman" w:hAnsi="Times New Roman"/>
          <w:szCs w:val="20"/>
        </w:rPr>
        <w:t>。</w:t>
      </w:r>
      <w:r w:rsidRPr="009E2233">
        <w:rPr>
          <w:rFonts w:ascii="Times New Roman" w:hAnsi="Times New Roman" w:hint="eastAsia"/>
          <w:szCs w:val="20"/>
        </w:rPr>
        <w:t>可以有</w:t>
      </w:r>
      <w:r w:rsidRPr="009E2233">
        <w:rPr>
          <w:rFonts w:ascii="Times New Roman" w:hAnsi="Times New Roman"/>
          <w:szCs w:val="20"/>
        </w:rPr>
        <w:t>多个客户端绑定到</w:t>
      </w:r>
      <w:r w:rsidRPr="009E2233">
        <w:rPr>
          <w:rFonts w:ascii="Times New Roman" w:hAnsi="Times New Roman" w:hint="eastAsia"/>
          <w:szCs w:val="20"/>
        </w:rPr>
        <w:t>一</w:t>
      </w:r>
      <w:r w:rsidRPr="009E2233">
        <w:rPr>
          <w:rFonts w:ascii="Times New Roman" w:hAnsi="Times New Roman"/>
          <w:szCs w:val="20"/>
        </w:rPr>
        <w:t>个服务</w:t>
      </w:r>
      <w:r w:rsidRPr="009E2233">
        <w:rPr>
          <w:rFonts w:ascii="Times New Roman" w:hAnsi="Times New Roman" w:hint="eastAsia"/>
          <w:szCs w:val="20"/>
        </w:rPr>
        <w:t>上</w:t>
      </w:r>
      <w:r w:rsidRPr="009E2233">
        <w:rPr>
          <w:rFonts w:ascii="Times New Roman" w:hAnsi="Times New Roman"/>
          <w:szCs w:val="20"/>
        </w:rPr>
        <w:t>，</w:t>
      </w:r>
      <w:r w:rsidRPr="009E2233">
        <w:rPr>
          <w:rFonts w:ascii="Times New Roman" w:hAnsi="Times New Roman" w:hint="eastAsia"/>
          <w:szCs w:val="20"/>
        </w:rPr>
        <w:t>但是</w:t>
      </w:r>
      <w:r w:rsidRPr="009E2233">
        <w:rPr>
          <w:rFonts w:ascii="Times New Roman" w:hAnsi="Times New Roman"/>
          <w:szCs w:val="20"/>
        </w:rPr>
        <w:t>当所有的</w:t>
      </w:r>
      <w:r w:rsidRPr="009E2233">
        <w:rPr>
          <w:rFonts w:ascii="Times New Roman" w:hAnsi="Times New Roman" w:hint="eastAsia"/>
          <w:szCs w:val="20"/>
        </w:rPr>
        <w:t>绑定</w:t>
      </w:r>
      <w:r w:rsidRPr="009E2233">
        <w:rPr>
          <w:rFonts w:ascii="Times New Roman" w:hAnsi="Times New Roman"/>
          <w:szCs w:val="20"/>
        </w:rPr>
        <w:t>都</w:t>
      </w:r>
      <w:r w:rsidRPr="009E2233">
        <w:rPr>
          <w:rFonts w:ascii="Times New Roman" w:hAnsi="Times New Roman" w:hint="eastAsia"/>
          <w:szCs w:val="20"/>
        </w:rPr>
        <w:t>被解除以后</w:t>
      </w:r>
      <w:r w:rsidRPr="009E2233">
        <w:rPr>
          <w:rFonts w:ascii="Times New Roman" w:hAnsi="Times New Roman"/>
          <w:szCs w:val="20"/>
        </w:rPr>
        <w:t>，系统</w:t>
      </w:r>
      <w:r w:rsidRPr="009E2233">
        <w:rPr>
          <w:rFonts w:ascii="Times New Roman" w:hAnsi="Times New Roman" w:hint="eastAsia"/>
          <w:szCs w:val="20"/>
        </w:rPr>
        <w:t>才</w:t>
      </w:r>
      <w:r w:rsidRPr="009E2233">
        <w:rPr>
          <w:rFonts w:ascii="Times New Roman" w:hAnsi="Times New Roman"/>
          <w:szCs w:val="20"/>
        </w:rPr>
        <w:t>会销毁这个服务</w:t>
      </w:r>
      <w:r w:rsidRPr="009E2233">
        <w:rPr>
          <w:rFonts w:ascii="Times New Roman" w:hAnsi="Times New Roman" w:hint="eastAsia"/>
          <w:szCs w:val="20"/>
        </w:rPr>
        <w:t>，而</w:t>
      </w:r>
      <w:r w:rsidRPr="009E2233">
        <w:rPr>
          <w:rFonts w:ascii="Times New Roman" w:hAnsi="Times New Roman"/>
          <w:szCs w:val="20"/>
        </w:rPr>
        <w:t>服务不需要终止自己</w:t>
      </w:r>
      <w:r w:rsidRPr="009E2233">
        <w:rPr>
          <w:rFonts w:ascii="Times New Roman" w:hAnsi="Times New Roman" w:hint="eastAsia"/>
          <w:szCs w:val="20"/>
        </w:rPr>
        <w:t>。</w:t>
      </w:r>
      <w:r w:rsidRPr="009E2233">
        <w:rPr>
          <w:rFonts w:ascii="Times New Roman" w:hAnsi="Times New Roman"/>
          <w:szCs w:val="20"/>
        </w:rPr>
        <w:t>这两</w:t>
      </w:r>
      <w:r w:rsidRPr="009E2233">
        <w:rPr>
          <w:rFonts w:ascii="Times New Roman" w:hAnsi="Times New Roman" w:hint="eastAsia"/>
          <w:szCs w:val="20"/>
        </w:rPr>
        <w:t>种</w:t>
      </w:r>
      <w:r w:rsidRPr="009E2233">
        <w:rPr>
          <w:rFonts w:ascii="Times New Roman" w:hAnsi="Times New Roman"/>
          <w:szCs w:val="20"/>
        </w:rPr>
        <w:t>是完全独立的</w:t>
      </w:r>
      <w:r w:rsidRPr="009E2233">
        <w:rPr>
          <w:rFonts w:ascii="Times New Roman" w:hAnsi="Times New Roman" w:hint="eastAsia"/>
          <w:szCs w:val="20"/>
        </w:rPr>
        <w:t>，</w:t>
      </w:r>
      <w:r w:rsidRPr="009E2233">
        <w:rPr>
          <w:rFonts w:ascii="Times New Roman" w:hAnsi="Times New Roman"/>
          <w:szCs w:val="20"/>
        </w:rPr>
        <w:t>能够绑定一个已经用</w:t>
      </w:r>
      <w:r w:rsidRPr="009E2233">
        <w:rPr>
          <w:rFonts w:ascii="Times New Roman" w:hAnsi="Times New Roman"/>
          <w:szCs w:val="20"/>
        </w:rPr>
        <w:t>startService()</w:t>
      </w:r>
      <w:r w:rsidRPr="009E2233">
        <w:rPr>
          <w:rFonts w:ascii="Times New Roman" w:hAnsi="Times New Roman"/>
          <w:szCs w:val="20"/>
        </w:rPr>
        <w:t>方法启动的服务</w:t>
      </w:r>
      <w:r w:rsidR="00471EE3">
        <w:rPr>
          <w:rFonts w:ascii="Times New Roman" w:hAnsi="Times New Roman" w:hint="eastAsia"/>
          <w:szCs w:val="20"/>
        </w:rPr>
        <w:t>，</w:t>
      </w:r>
      <w:r w:rsidRPr="009E2233">
        <w:rPr>
          <w:rFonts w:ascii="Times New Roman" w:hAnsi="Times New Roman"/>
          <w:szCs w:val="20"/>
        </w:rPr>
        <w:t>例如</w:t>
      </w:r>
      <w:r w:rsidRPr="009E2233">
        <w:rPr>
          <w:rFonts w:ascii="Times New Roman" w:hAnsi="Times New Roman" w:hint="eastAsia"/>
          <w:szCs w:val="20"/>
        </w:rPr>
        <w:t>可以通过调用</w:t>
      </w:r>
      <w:r w:rsidRPr="009E2233">
        <w:rPr>
          <w:rFonts w:ascii="Times New Roman" w:hAnsi="Times New Roman"/>
          <w:szCs w:val="20"/>
        </w:rPr>
        <w:t>startService()</w:t>
      </w:r>
      <w:r w:rsidRPr="009E2233">
        <w:rPr>
          <w:rFonts w:ascii="Times New Roman" w:hAnsi="Times New Roman"/>
          <w:szCs w:val="20"/>
        </w:rPr>
        <w:t>方法</w:t>
      </w:r>
      <w:r w:rsidRPr="009E2233">
        <w:rPr>
          <w:rFonts w:ascii="Times New Roman" w:hAnsi="Times New Roman" w:hint="eastAsia"/>
          <w:szCs w:val="20"/>
        </w:rPr>
        <w:t>启动</w:t>
      </w:r>
      <w:r w:rsidRPr="009E2233">
        <w:rPr>
          <w:rFonts w:ascii="Times New Roman" w:hAnsi="Times New Roman"/>
          <w:szCs w:val="20"/>
        </w:rPr>
        <w:t>后台的音乐服务</w:t>
      </w:r>
      <w:r w:rsidRPr="009E2233">
        <w:rPr>
          <w:rFonts w:ascii="Times New Roman" w:hAnsi="Times New Roman" w:hint="eastAsia"/>
          <w:szCs w:val="20"/>
        </w:rPr>
        <w:t>，这个方法使用</w:t>
      </w:r>
      <w:r w:rsidR="00A30669">
        <w:rPr>
          <w:rFonts w:ascii="Times New Roman" w:hAnsi="Times New Roman" w:hint="eastAsia"/>
          <w:szCs w:val="20"/>
        </w:rPr>
        <w:t>意图</w:t>
      </w:r>
      <w:r w:rsidRPr="009E2233">
        <w:rPr>
          <w:rFonts w:ascii="Times New Roman" w:hAnsi="Times New Roman" w:hint="eastAsia"/>
          <w:szCs w:val="20"/>
        </w:rPr>
        <w:t>标识了要播放的音乐；之后如果</w:t>
      </w:r>
      <w:r w:rsidRPr="009E2233">
        <w:rPr>
          <w:rFonts w:ascii="Times New Roman" w:hAnsi="Times New Roman"/>
          <w:szCs w:val="20"/>
        </w:rPr>
        <w:t>用户想要进行一些播放器的控制时，或想要获取有关当前歌曲信息</w:t>
      </w:r>
      <w:r w:rsidRPr="009E2233">
        <w:rPr>
          <w:rFonts w:ascii="Times New Roman" w:hAnsi="Times New Roman" w:hint="eastAsia"/>
          <w:szCs w:val="20"/>
        </w:rPr>
        <w:t>时</w:t>
      </w:r>
      <w:r w:rsidRPr="009E2233">
        <w:rPr>
          <w:rFonts w:ascii="Times New Roman" w:hAnsi="Times New Roman"/>
          <w:szCs w:val="20"/>
        </w:rPr>
        <w:t>，</w:t>
      </w:r>
      <w:r w:rsidRPr="009E2233">
        <w:rPr>
          <w:rFonts w:ascii="Times New Roman" w:hAnsi="Times New Roman" w:hint="eastAsia"/>
          <w:szCs w:val="20"/>
        </w:rPr>
        <w:t>可以在一个</w:t>
      </w:r>
      <w:r w:rsidR="0036736E">
        <w:rPr>
          <w:rFonts w:ascii="Times New Roman" w:hAnsi="Times New Roman"/>
          <w:szCs w:val="20"/>
        </w:rPr>
        <w:t>活动</w:t>
      </w:r>
      <w:r w:rsidRPr="009E2233">
        <w:rPr>
          <w:rFonts w:ascii="Times New Roman" w:hAnsi="Times New Roman" w:hint="eastAsia"/>
          <w:szCs w:val="20"/>
        </w:rPr>
        <w:t>中通过</w:t>
      </w:r>
      <w:r w:rsidRPr="009E2233">
        <w:rPr>
          <w:rFonts w:ascii="Times New Roman" w:hAnsi="Times New Roman"/>
          <w:szCs w:val="20"/>
        </w:rPr>
        <w:t>调用</w:t>
      </w:r>
      <w:r w:rsidRPr="009E2233">
        <w:rPr>
          <w:rFonts w:ascii="Times New Roman" w:hAnsi="Times New Roman"/>
          <w:szCs w:val="20"/>
        </w:rPr>
        <w:t>bindService()</w:t>
      </w:r>
      <w:r w:rsidRPr="009E2233">
        <w:rPr>
          <w:rFonts w:ascii="Times New Roman" w:hAnsi="Times New Roman"/>
          <w:szCs w:val="20"/>
        </w:rPr>
        <w:t>方法来绑定这个服务</w:t>
      </w:r>
      <w:r w:rsidR="00471EE3">
        <w:rPr>
          <w:rFonts w:ascii="Times New Roman" w:hAnsi="Times New Roman" w:hint="eastAsia"/>
          <w:szCs w:val="20"/>
        </w:rPr>
        <w:t>，</w:t>
      </w:r>
      <w:r w:rsidRPr="009E2233">
        <w:rPr>
          <w:rFonts w:ascii="Times New Roman" w:hAnsi="Times New Roman" w:hint="eastAsia"/>
          <w:szCs w:val="20"/>
        </w:rPr>
        <w:t>这时</w:t>
      </w:r>
      <w:r w:rsidRPr="009E2233">
        <w:rPr>
          <w:rFonts w:ascii="Times New Roman" w:hAnsi="Times New Roman"/>
          <w:szCs w:val="20"/>
        </w:rPr>
        <w:t>直到所有的客户端解绑</w:t>
      </w:r>
      <w:r w:rsidRPr="009E2233">
        <w:rPr>
          <w:rFonts w:ascii="Times New Roman" w:hAnsi="Times New Roman" w:hint="eastAsia"/>
          <w:szCs w:val="20"/>
        </w:rPr>
        <w:t>后</w:t>
      </w:r>
      <w:r w:rsidRPr="009E2233">
        <w:rPr>
          <w:rFonts w:ascii="Times New Roman" w:hAnsi="Times New Roman"/>
          <w:szCs w:val="20"/>
        </w:rPr>
        <w:t>，</w:t>
      </w:r>
      <w:r w:rsidRPr="009E2233">
        <w:rPr>
          <w:rFonts w:ascii="Times New Roman" w:hAnsi="Times New Roman"/>
          <w:szCs w:val="20"/>
        </w:rPr>
        <w:t>stopService()</w:t>
      </w:r>
      <w:r w:rsidRPr="009E2233">
        <w:rPr>
          <w:rFonts w:ascii="Times New Roman" w:hAnsi="Times New Roman"/>
          <w:szCs w:val="20"/>
        </w:rPr>
        <w:t>或</w:t>
      </w:r>
      <w:r w:rsidRPr="009E2233">
        <w:rPr>
          <w:rFonts w:ascii="Times New Roman" w:hAnsi="Times New Roman"/>
          <w:szCs w:val="20"/>
        </w:rPr>
        <w:t>stopSelf()</w:t>
      </w:r>
      <w:r w:rsidRPr="009E2233">
        <w:rPr>
          <w:rFonts w:ascii="Times New Roman" w:hAnsi="Times New Roman"/>
          <w:szCs w:val="20"/>
        </w:rPr>
        <w:t>方法才能实际终止这个服务。</w:t>
      </w:r>
    </w:p>
    <w:p w14:paraId="480418D3" w14:textId="4EF36AF1" w:rsidR="00EB0C77" w:rsidRPr="009E2233" w:rsidRDefault="00EB0C77" w:rsidP="00EB0C77">
      <w:pPr>
        <w:rPr>
          <w:rFonts w:ascii="Times New Roman" w:hAnsi="Times New Roman"/>
          <w:szCs w:val="20"/>
        </w:rPr>
      </w:pPr>
      <w:r w:rsidRPr="009E2233">
        <w:rPr>
          <w:rFonts w:ascii="Times New Roman" w:hAnsi="Times New Roman"/>
          <w:szCs w:val="20"/>
        </w:rPr>
        <w:t>要创建一个服务，必须创建一个</w:t>
      </w:r>
      <w:r w:rsidRPr="009E2233">
        <w:rPr>
          <w:rFonts w:ascii="Times New Roman" w:hAnsi="Times New Roman"/>
          <w:szCs w:val="20"/>
        </w:rPr>
        <w:t>Service</w:t>
      </w:r>
      <w:r w:rsidRPr="009E2233">
        <w:rPr>
          <w:rFonts w:ascii="Times New Roman" w:hAnsi="Times New Roman"/>
          <w:szCs w:val="20"/>
        </w:rPr>
        <w:t>类的子类。</w:t>
      </w:r>
      <w:r w:rsidR="00557CB5">
        <w:rPr>
          <w:rFonts w:ascii="Times New Roman" w:hAnsi="Times New Roman" w:hint="eastAsia"/>
          <w:szCs w:val="20"/>
        </w:rPr>
        <w:t>服务</w:t>
      </w:r>
      <w:r w:rsidRPr="009E2233">
        <w:rPr>
          <w:rFonts w:ascii="Times New Roman" w:hAnsi="Times New Roman"/>
          <w:szCs w:val="20"/>
        </w:rPr>
        <w:t>实现中，需要重写一些处理服务生命周期关键特征的回调方法，并且给组件提供一种合适的绑定服务的机制</w:t>
      </w:r>
      <w:r w:rsidR="00557CB5">
        <w:rPr>
          <w:rFonts w:ascii="Times New Roman" w:hAnsi="Times New Roman" w:hint="eastAsia"/>
          <w:szCs w:val="20"/>
        </w:rPr>
        <w:t>，</w:t>
      </w:r>
      <w:r w:rsidRPr="009E2233">
        <w:rPr>
          <w:rFonts w:ascii="Times New Roman" w:hAnsi="Times New Roman"/>
          <w:szCs w:val="20"/>
        </w:rPr>
        <w:t>需要重写</w:t>
      </w:r>
      <w:r w:rsidRPr="009E2233">
        <w:rPr>
          <w:rFonts w:ascii="Times New Roman" w:hAnsi="Times New Roman" w:hint="eastAsia"/>
          <w:szCs w:val="20"/>
        </w:rPr>
        <w:t>的</w:t>
      </w:r>
      <w:r w:rsidRPr="009E2233">
        <w:rPr>
          <w:rFonts w:ascii="Times New Roman" w:hAnsi="Times New Roman"/>
          <w:szCs w:val="20"/>
        </w:rPr>
        <w:t>回调方法</w:t>
      </w:r>
      <w:r w:rsidRPr="009E2233">
        <w:rPr>
          <w:rFonts w:ascii="Times New Roman" w:hAnsi="Times New Roman" w:hint="eastAsia"/>
          <w:szCs w:val="20"/>
        </w:rPr>
        <w:t>包括</w:t>
      </w:r>
      <w:r w:rsidRPr="009E2233">
        <w:rPr>
          <w:rFonts w:ascii="Times New Roman" w:hAnsi="Times New Roman"/>
          <w:szCs w:val="20"/>
        </w:rPr>
        <w:t>：</w:t>
      </w:r>
    </w:p>
    <w:p w14:paraId="60392F71" w14:textId="77777777" w:rsidR="00EB0C77" w:rsidRPr="009E2233" w:rsidRDefault="00EB0C77" w:rsidP="00557CB5">
      <w:pPr>
        <w:pStyle w:val="a0"/>
        <w:ind w:firstLine="482"/>
      </w:pPr>
      <w:r w:rsidRPr="009E2233">
        <w:t>onStartCommand()</w:t>
      </w:r>
    </w:p>
    <w:p w14:paraId="0CDDE542" w14:textId="77777777" w:rsidR="00EB0C77" w:rsidRPr="009E2233" w:rsidRDefault="00EB0C77" w:rsidP="00EB0C77">
      <w:pPr>
        <w:rPr>
          <w:rFonts w:ascii="Times New Roman" w:hAnsi="Times New Roman"/>
          <w:szCs w:val="20"/>
        </w:rPr>
      </w:pPr>
      <w:r w:rsidRPr="009E2233">
        <w:rPr>
          <w:rFonts w:ascii="Times New Roman" w:hAnsi="Times New Roman"/>
          <w:szCs w:val="20"/>
        </w:rPr>
        <w:lastRenderedPageBreak/>
        <w:t>当一个组件通过调用</w:t>
      </w:r>
      <w:r w:rsidRPr="009E2233">
        <w:rPr>
          <w:rFonts w:ascii="Times New Roman" w:hAnsi="Times New Roman"/>
          <w:szCs w:val="20"/>
        </w:rPr>
        <w:t>startService()</w:t>
      </w:r>
      <w:r w:rsidRPr="009E2233">
        <w:rPr>
          <w:rFonts w:ascii="Times New Roman" w:hAnsi="Times New Roman"/>
          <w:szCs w:val="20"/>
        </w:rPr>
        <w:t>方法请求启动一个服务时，系统会调用这个服务的</w:t>
      </w:r>
      <w:r w:rsidRPr="009E2233">
        <w:rPr>
          <w:rFonts w:ascii="Times New Roman" w:hAnsi="Times New Roman"/>
          <w:szCs w:val="20"/>
        </w:rPr>
        <w:t>onStartCommand()</w:t>
      </w:r>
      <w:r w:rsidRPr="009E2233">
        <w:rPr>
          <w:rFonts w:ascii="Times New Roman" w:hAnsi="Times New Roman"/>
          <w:szCs w:val="20"/>
        </w:rPr>
        <w:t>方法。一旦这个方法执行了，那么这个服务就被启动，并且在后台无限期的运行。实现了这个方法，当服务的工作结束时，</w:t>
      </w:r>
      <w:r w:rsidRPr="009E2233">
        <w:rPr>
          <w:rFonts w:ascii="Times New Roman" w:hAnsi="Times New Roman" w:hint="eastAsia"/>
          <w:szCs w:val="20"/>
        </w:rPr>
        <w:t>必须</w:t>
      </w:r>
      <w:r w:rsidRPr="009E2233">
        <w:rPr>
          <w:rFonts w:ascii="Times New Roman" w:hAnsi="Times New Roman"/>
          <w:szCs w:val="20"/>
        </w:rPr>
        <w:t>调用</w:t>
      </w:r>
      <w:r w:rsidRPr="009E2233">
        <w:rPr>
          <w:rFonts w:ascii="Times New Roman" w:hAnsi="Times New Roman"/>
          <w:szCs w:val="20"/>
        </w:rPr>
        <w:t>stopSelf()</w:t>
      </w:r>
      <w:r w:rsidRPr="009E2233">
        <w:rPr>
          <w:rFonts w:ascii="Times New Roman" w:hAnsi="Times New Roman"/>
          <w:szCs w:val="20"/>
        </w:rPr>
        <w:t>方法或</w:t>
      </w:r>
      <w:r w:rsidRPr="009E2233">
        <w:rPr>
          <w:rFonts w:ascii="Times New Roman" w:hAnsi="Times New Roman"/>
          <w:szCs w:val="20"/>
        </w:rPr>
        <w:t>stopService()</w:t>
      </w:r>
      <w:r w:rsidRPr="009E2233">
        <w:rPr>
          <w:rFonts w:ascii="Times New Roman" w:hAnsi="Times New Roman"/>
          <w:szCs w:val="20"/>
        </w:rPr>
        <w:t>方法来终止服务。如果只让服务提供绑定的能力，不需要实现这个方法。</w:t>
      </w:r>
    </w:p>
    <w:p w14:paraId="37B0DB56" w14:textId="77777777" w:rsidR="00EB0C77" w:rsidRPr="00B66655" w:rsidRDefault="00EB0C77" w:rsidP="00557CB5">
      <w:pPr>
        <w:pStyle w:val="a0"/>
        <w:ind w:firstLine="482"/>
      </w:pPr>
      <w:r w:rsidRPr="00B66655">
        <w:t>onBind()</w:t>
      </w:r>
    </w:p>
    <w:p w14:paraId="16DB3B3A" w14:textId="77777777" w:rsidR="00EB0C77" w:rsidRPr="009E2233" w:rsidRDefault="00EB0C77" w:rsidP="00EB0C77">
      <w:pPr>
        <w:rPr>
          <w:rFonts w:ascii="Times New Roman" w:hAnsi="Times New Roman"/>
          <w:szCs w:val="20"/>
        </w:rPr>
      </w:pPr>
      <w:r w:rsidRPr="009E2233">
        <w:rPr>
          <w:rFonts w:ascii="Times New Roman" w:hAnsi="Times New Roman"/>
          <w:szCs w:val="20"/>
        </w:rPr>
        <w:t>当一个组件想通过调用</w:t>
      </w:r>
      <w:r w:rsidRPr="009E2233">
        <w:rPr>
          <w:rFonts w:ascii="Times New Roman" w:hAnsi="Times New Roman"/>
          <w:szCs w:val="20"/>
        </w:rPr>
        <w:t>bindService()</w:t>
      </w:r>
      <w:r w:rsidRPr="009E2233">
        <w:rPr>
          <w:rFonts w:ascii="Times New Roman" w:hAnsi="Times New Roman"/>
          <w:szCs w:val="20"/>
        </w:rPr>
        <w:t>方法跟这个服务（如执行</w:t>
      </w:r>
      <w:r w:rsidRPr="009E2233">
        <w:rPr>
          <w:rFonts w:ascii="Times New Roman" w:hAnsi="Times New Roman"/>
          <w:szCs w:val="20"/>
        </w:rPr>
        <w:t>RPC</w:t>
      </w:r>
      <w:r w:rsidRPr="009E2233">
        <w:rPr>
          <w:rFonts w:ascii="Times New Roman" w:hAnsi="Times New Roman"/>
          <w:szCs w:val="20"/>
        </w:rPr>
        <w:t>）绑定时，系统会调用这个方法。在这个方法的实现中，必须通过返回一个</w:t>
      </w:r>
      <w:r w:rsidRPr="009E2233">
        <w:rPr>
          <w:rFonts w:ascii="Times New Roman" w:hAnsi="Times New Roman"/>
          <w:szCs w:val="20"/>
        </w:rPr>
        <w:t>IBinder</w:t>
      </w:r>
      <w:r w:rsidRPr="009E2233">
        <w:rPr>
          <w:rFonts w:ascii="Times New Roman" w:hAnsi="Times New Roman"/>
          <w:szCs w:val="20"/>
        </w:rPr>
        <w:t>对象给客户提供一个用户跟服务进行交互的接口。这个方法必须实现，但是如果你不允许绑定，那么这个方法应该返回</w:t>
      </w:r>
      <w:r w:rsidRPr="009E2233">
        <w:rPr>
          <w:rFonts w:ascii="Times New Roman" w:hAnsi="Times New Roman"/>
          <w:szCs w:val="20"/>
        </w:rPr>
        <w:t>null</w:t>
      </w:r>
      <w:r w:rsidRPr="009E2233">
        <w:rPr>
          <w:rFonts w:ascii="Times New Roman" w:hAnsi="Times New Roman"/>
          <w:szCs w:val="20"/>
        </w:rPr>
        <w:t>。</w:t>
      </w:r>
    </w:p>
    <w:p w14:paraId="737BD065" w14:textId="77777777" w:rsidR="00EB0C77" w:rsidRPr="009E2233" w:rsidRDefault="00EB0C77" w:rsidP="00557CB5">
      <w:pPr>
        <w:pStyle w:val="a0"/>
        <w:ind w:firstLine="482"/>
      </w:pPr>
      <w:r w:rsidRPr="009E2233">
        <w:t>onCreate()</w:t>
      </w:r>
    </w:p>
    <w:p w14:paraId="6FF6B8F6" w14:textId="77777777" w:rsidR="00EB0C77" w:rsidRPr="009E2233" w:rsidRDefault="00EB0C77" w:rsidP="00EB0C77">
      <w:pPr>
        <w:rPr>
          <w:rFonts w:ascii="Times New Roman" w:hAnsi="Times New Roman"/>
          <w:szCs w:val="20"/>
        </w:rPr>
      </w:pPr>
      <w:r w:rsidRPr="009E2233">
        <w:rPr>
          <w:rFonts w:ascii="Times New Roman" w:hAnsi="Times New Roman"/>
          <w:szCs w:val="20"/>
        </w:rPr>
        <w:t>当服务被第一次创建时，系统会调用这个方法来执行一次安装过程</w:t>
      </w:r>
      <w:r w:rsidRPr="009E2233">
        <w:rPr>
          <w:rFonts w:ascii="Times New Roman" w:hAnsi="Times New Roman" w:hint="eastAsia"/>
          <w:szCs w:val="20"/>
        </w:rPr>
        <w:t>。这个方法</w:t>
      </w:r>
      <w:r w:rsidRPr="009E2233">
        <w:rPr>
          <w:rFonts w:ascii="Times New Roman" w:hAnsi="Times New Roman"/>
          <w:szCs w:val="20"/>
        </w:rPr>
        <w:t>在</w:t>
      </w:r>
      <w:r w:rsidRPr="009E2233">
        <w:rPr>
          <w:rFonts w:ascii="Times New Roman" w:hAnsi="Times New Roman"/>
          <w:szCs w:val="20"/>
        </w:rPr>
        <w:t>onStartCommand()</w:t>
      </w:r>
      <w:r w:rsidRPr="009E2233">
        <w:rPr>
          <w:rFonts w:ascii="Times New Roman" w:hAnsi="Times New Roman"/>
          <w:szCs w:val="20"/>
        </w:rPr>
        <w:t>或</w:t>
      </w:r>
      <w:r w:rsidRPr="009E2233">
        <w:rPr>
          <w:rFonts w:ascii="Times New Roman" w:hAnsi="Times New Roman"/>
          <w:szCs w:val="20"/>
        </w:rPr>
        <w:t>onBind()</w:t>
      </w:r>
      <w:r w:rsidRPr="009E2233">
        <w:rPr>
          <w:rFonts w:ascii="Times New Roman" w:hAnsi="Times New Roman"/>
          <w:szCs w:val="20"/>
        </w:rPr>
        <w:t>方法之前调用。如果服务正在运行，这个方法就不会被调用。</w:t>
      </w:r>
    </w:p>
    <w:p w14:paraId="6722A263" w14:textId="77777777" w:rsidR="00EB0C77" w:rsidRPr="009E2233" w:rsidRDefault="00EB0C77" w:rsidP="00557CB5">
      <w:pPr>
        <w:pStyle w:val="a0"/>
        <w:ind w:firstLine="482"/>
      </w:pPr>
      <w:r w:rsidRPr="009E2233">
        <w:t>onDestroy()</w:t>
      </w:r>
    </w:p>
    <w:p w14:paraId="36BC94E5" w14:textId="77777777" w:rsidR="00EB0C77" w:rsidRPr="009E2233" w:rsidRDefault="00EB0C77" w:rsidP="00EB0C77">
      <w:pPr>
        <w:rPr>
          <w:rFonts w:ascii="Times New Roman" w:hAnsi="Times New Roman"/>
          <w:szCs w:val="20"/>
        </w:rPr>
      </w:pPr>
      <w:r w:rsidRPr="009E2233">
        <w:rPr>
          <w:rFonts w:ascii="Times New Roman" w:hAnsi="Times New Roman"/>
          <w:szCs w:val="20"/>
        </w:rPr>
        <w:t>当服务不再使用或正在销毁时，系统会调用这个方法。服务</w:t>
      </w:r>
      <w:r w:rsidRPr="009E2233">
        <w:rPr>
          <w:rFonts w:ascii="Times New Roman" w:hAnsi="Times New Roman" w:hint="eastAsia"/>
          <w:szCs w:val="20"/>
        </w:rPr>
        <w:t>需要</w:t>
      </w:r>
      <w:r w:rsidRPr="009E2233">
        <w:rPr>
          <w:rFonts w:ascii="Times New Roman" w:hAnsi="Times New Roman"/>
          <w:szCs w:val="20"/>
        </w:rPr>
        <w:t>使用这个方法来实现一些清理资源的工作，如清理线程、被注册的监听器、接受器等。这是服务能够接受的最后的调用。</w:t>
      </w:r>
    </w:p>
    <w:p w14:paraId="7BA8E25D" w14:textId="3F3D50BA" w:rsidR="00EB0C77" w:rsidRPr="009E2233" w:rsidRDefault="00EB0C77" w:rsidP="00EB0C77">
      <w:pPr>
        <w:rPr>
          <w:rFonts w:ascii="Times New Roman" w:hAnsi="Times New Roman"/>
          <w:szCs w:val="20"/>
        </w:rPr>
      </w:pPr>
      <w:r w:rsidRPr="009E2233">
        <w:rPr>
          <w:rFonts w:ascii="Times New Roman" w:hAnsi="Times New Roman"/>
          <w:szCs w:val="20"/>
        </w:rPr>
        <w:t>如果组件通过调用</w:t>
      </w:r>
      <w:r w:rsidRPr="009E2233">
        <w:rPr>
          <w:rFonts w:ascii="Times New Roman" w:hAnsi="Times New Roman"/>
          <w:szCs w:val="20"/>
        </w:rPr>
        <w:t>startService()</w:t>
      </w:r>
      <w:r w:rsidRPr="009E2233">
        <w:rPr>
          <w:rFonts w:ascii="Times New Roman" w:hAnsi="Times New Roman"/>
          <w:szCs w:val="20"/>
        </w:rPr>
        <w:t>方法启动服务，</w:t>
      </w:r>
      <w:r w:rsidRPr="009E2233">
        <w:rPr>
          <w:rFonts w:ascii="Times New Roman" w:hAnsi="Times New Roman" w:hint="eastAsia"/>
          <w:szCs w:val="20"/>
        </w:rPr>
        <w:t>这样会调用服务</w:t>
      </w:r>
      <w:r w:rsidRPr="009E2233">
        <w:rPr>
          <w:rFonts w:ascii="Times New Roman" w:hAnsi="Times New Roman"/>
          <w:szCs w:val="20"/>
        </w:rPr>
        <w:t>onStartCommand</w:t>
      </w:r>
      <w:r w:rsidRPr="009E2233">
        <w:rPr>
          <w:rFonts w:ascii="Times New Roman" w:hAnsi="Times New Roman" w:hint="eastAsia"/>
          <w:szCs w:val="20"/>
        </w:rPr>
        <w:t>()</w:t>
      </w:r>
      <w:r w:rsidRPr="009E2233">
        <w:rPr>
          <w:rFonts w:ascii="Times New Roman" w:hAnsi="Times New Roman" w:hint="eastAsia"/>
          <w:szCs w:val="20"/>
        </w:rPr>
        <w:t>方法，</w:t>
      </w:r>
      <w:r w:rsidRPr="009E2233">
        <w:rPr>
          <w:rFonts w:ascii="Times New Roman" w:hAnsi="Times New Roman"/>
          <w:szCs w:val="20"/>
        </w:rPr>
        <w:t>那么这个服务就会一直运行</w:t>
      </w:r>
      <w:r w:rsidRPr="009E2233">
        <w:rPr>
          <w:rFonts w:ascii="Times New Roman" w:hAnsi="Times New Roman" w:hint="eastAsia"/>
          <w:szCs w:val="20"/>
        </w:rPr>
        <w:t>，一直</w:t>
      </w:r>
      <w:r w:rsidRPr="009E2233">
        <w:rPr>
          <w:rFonts w:ascii="Times New Roman" w:hAnsi="Times New Roman"/>
          <w:szCs w:val="20"/>
        </w:rPr>
        <w:t>到自己用</w:t>
      </w:r>
      <w:r w:rsidRPr="009E2233">
        <w:rPr>
          <w:rFonts w:ascii="Times New Roman" w:hAnsi="Times New Roman"/>
          <w:szCs w:val="20"/>
        </w:rPr>
        <w:t>stopSelf()</w:t>
      </w:r>
      <w:r w:rsidRPr="009E2233">
        <w:rPr>
          <w:rFonts w:ascii="Times New Roman" w:hAnsi="Times New Roman"/>
          <w:szCs w:val="20"/>
        </w:rPr>
        <w:t>方法终止服务</w:t>
      </w:r>
      <w:r w:rsidRPr="009E2233">
        <w:rPr>
          <w:rFonts w:ascii="Times New Roman" w:hAnsi="Times New Roman" w:hint="eastAsia"/>
          <w:szCs w:val="20"/>
        </w:rPr>
        <w:t>；</w:t>
      </w:r>
      <w:r w:rsidRPr="009E2233">
        <w:rPr>
          <w:rFonts w:ascii="Times New Roman" w:hAnsi="Times New Roman"/>
          <w:szCs w:val="20"/>
        </w:rPr>
        <w:t>或另一个组件通过调用</w:t>
      </w:r>
      <w:r w:rsidRPr="009E2233">
        <w:rPr>
          <w:rFonts w:ascii="Times New Roman" w:hAnsi="Times New Roman"/>
          <w:szCs w:val="20"/>
        </w:rPr>
        <w:t>stopService()</w:t>
      </w:r>
      <w:r w:rsidRPr="009E2233">
        <w:rPr>
          <w:rFonts w:ascii="Times New Roman" w:hAnsi="Times New Roman"/>
          <w:szCs w:val="20"/>
        </w:rPr>
        <w:t>方法来终止它。如果一个组件调用</w:t>
      </w:r>
      <w:r w:rsidRPr="009E2233">
        <w:rPr>
          <w:rFonts w:ascii="Times New Roman" w:hAnsi="Times New Roman"/>
          <w:szCs w:val="20"/>
        </w:rPr>
        <w:t>bindService()</w:t>
      </w:r>
      <w:r w:rsidRPr="009E2233">
        <w:rPr>
          <w:rFonts w:ascii="Times New Roman" w:hAnsi="Times New Roman"/>
          <w:szCs w:val="20"/>
        </w:rPr>
        <w:t>方法来创建这个服务</w:t>
      </w:r>
      <w:r w:rsidRPr="009E2233">
        <w:rPr>
          <w:rFonts w:ascii="Times New Roman" w:hAnsi="Times New Roman" w:hint="eastAsia"/>
          <w:szCs w:val="20"/>
        </w:rPr>
        <w:t>，</w:t>
      </w:r>
      <w:r w:rsidRPr="009E2233">
        <w:rPr>
          <w:rFonts w:ascii="Times New Roman" w:hAnsi="Times New Roman"/>
          <w:szCs w:val="20"/>
        </w:rPr>
        <w:t>并且</w:t>
      </w:r>
      <w:r w:rsidRPr="009E2233">
        <w:rPr>
          <w:rFonts w:ascii="Times New Roman" w:hAnsi="Times New Roman" w:hint="eastAsia"/>
          <w:szCs w:val="20"/>
        </w:rPr>
        <w:t>没有</w:t>
      </w:r>
      <w:r w:rsidRPr="009E2233">
        <w:rPr>
          <w:rFonts w:ascii="Times New Roman" w:hAnsi="Times New Roman"/>
          <w:szCs w:val="20"/>
        </w:rPr>
        <w:t>调用</w:t>
      </w:r>
      <w:r w:rsidRPr="009E2233">
        <w:rPr>
          <w:rFonts w:ascii="Times New Roman" w:hAnsi="Times New Roman"/>
          <w:szCs w:val="20"/>
        </w:rPr>
        <w:t>onStartCommand()</w:t>
      </w:r>
      <w:r w:rsidRPr="009E2233">
        <w:rPr>
          <w:rFonts w:ascii="Times New Roman" w:hAnsi="Times New Roman"/>
          <w:szCs w:val="20"/>
        </w:rPr>
        <w:t>方法，那么这个服务</w:t>
      </w:r>
      <w:r w:rsidRPr="009E2233">
        <w:rPr>
          <w:rFonts w:ascii="Times New Roman" w:hAnsi="Times New Roman" w:hint="eastAsia"/>
          <w:szCs w:val="20"/>
        </w:rPr>
        <w:t>的运行时间与</w:t>
      </w:r>
      <w:r w:rsidRPr="009E2233">
        <w:rPr>
          <w:rFonts w:ascii="Times New Roman" w:hAnsi="Times New Roman"/>
          <w:szCs w:val="20"/>
        </w:rPr>
        <w:t>绑定</w:t>
      </w:r>
      <w:r w:rsidRPr="009E2233">
        <w:rPr>
          <w:rFonts w:ascii="Times New Roman" w:hAnsi="Times New Roman" w:hint="eastAsia"/>
          <w:szCs w:val="20"/>
        </w:rPr>
        <w:t>它的组件运行时间一样长，</w:t>
      </w:r>
      <w:r w:rsidRPr="009E2233">
        <w:rPr>
          <w:rFonts w:ascii="Times New Roman" w:hAnsi="Times New Roman"/>
          <w:szCs w:val="20"/>
        </w:rPr>
        <w:t>一旦这个</w:t>
      </w:r>
      <w:r w:rsidRPr="009E2233">
        <w:rPr>
          <w:rFonts w:ascii="Times New Roman" w:hAnsi="Times New Roman" w:hint="eastAsia"/>
          <w:szCs w:val="20"/>
        </w:rPr>
        <w:t>服务</w:t>
      </w:r>
      <w:r w:rsidRPr="009E2233">
        <w:rPr>
          <w:rFonts w:ascii="Times New Roman" w:hAnsi="Times New Roman"/>
          <w:szCs w:val="20"/>
        </w:rPr>
        <w:t>从所有的客户端解绑，系统就会销毁它</w:t>
      </w:r>
      <w:r w:rsidRPr="009E2233">
        <w:rPr>
          <w:rFonts w:ascii="Times New Roman" w:hAnsi="Times New Roman" w:hint="eastAsia"/>
          <w:szCs w:val="20"/>
        </w:rPr>
        <w:t>，而不需服务自己或其他组件停止</w:t>
      </w:r>
      <w:r w:rsidRPr="009E2233">
        <w:rPr>
          <w:rFonts w:ascii="Times New Roman" w:hAnsi="Times New Roman"/>
          <w:szCs w:val="20"/>
        </w:rPr>
        <w:t>。</w:t>
      </w:r>
    </w:p>
    <w:p w14:paraId="586D3AB5" w14:textId="411E659A" w:rsidR="00EB0C77" w:rsidRPr="009E2233" w:rsidRDefault="0036736E" w:rsidP="00EB0C77">
      <w:pPr>
        <w:rPr>
          <w:rFonts w:ascii="Times New Roman" w:hAnsi="Times New Roman"/>
          <w:szCs w:val="20"/>
        </w:rPr>
      </w:pPr>
      <w:r>
        <w:rPr>
          <w:rFonts w:ascii="Times New Roman" w:hAnsi="Times New Roman"/>
          <w:szCs w:val="20"/>
        </w:rPr>
        <w:t>安卓</w:t>
      </w:r>
      <w:r w:rsidR="00EB0C77" w:rsidRPr="009E2233">
        <w:rPr>
          <w:rFonts w:ascii="Times New Roman" w:hAnsi="Times New Roman"/>
          <w:szCs w:val="20"/>
        </w:rPr>
        <w:t>系统只有在内存不足</w:t>
      </w:r>
      <w:r w:rsidR="00EB0C77" w:rsidRPr="009E2233">
        <w:rPr>
          <w:rFonts w:ascii="Times New Roman" w:hAnsi="Times New Roman" w:hint="eastAsia"/>
          <w:szCs w:val="20"/>
        </w:rPr>
        <w:t>，并且为用户提供界面响应而</w:t>
      </w:r>
      <w:r w:rsidR="00EB0C77" w:rsidRPr="009E2233">
        <w:rPr>
          <w:rFonts w:ascii="Times New Roman" w:hAnsi="Times New Roman"/>
          <w:szCs w:val="20"/>
        </w:rPr>
        <w:t>必须</w:t>
      </w:r>
      <w:r w:rsidR="00EB0C77" w:rsidRPr="009E2233">
        <w:rPr>
          <w:rFonts w:ascii="Times New Roman" w:hAnsi="Times New Roman" w:hint="eastAsia"/>
          <w:szCs w:val="20"/>
        </w:rPr>
        <w:t>释放</w:t>
      </w:r>
      <w:r w:rsidR="00EB0C77" w:rsidRPr="009E2233">
        <w:rPr>
          <w:rFonts w:ascii="Times New Roman" w:hAnsi="Times New Roman"/>
          <w:szCs w:val="20"/>
        </w:rPr>
        <w:t>系统资源时，才会强制终止一个服务。如果服务是被一个</w:t>
      </w:r>
      <w:r w:rsidR="00EB0C77" w:rsidRPr="009E2233">
        <w:rPr>
          <w:rFonts w:ascii="Times New Roman" w:hAnsi="Times New Roman" w:hint="eastAsia"/>
          <w:szCs w:val="20"/>
        </w:rPr>
        <w:t>正在与</w:t>
      </w:r>
      <w:r w:rsidR="00EB0C77" w:rsidRPr="009E2233">
        <w:rPr>
          <w:rFonts w:ascii="Times New Roman" w:hAnsi="Times New Roman"/>
          <w:szCs w:val="20"/>
        </w:rPr>
        <w:t>用户</w:t>
      </w:r>
      <w:r w:rsidR="00EB0C77" w:rsidRPr="009E2233">
        <w:rPr>
          <w:rFonts w:ascii="Times New Roman" w:hAnsi="Times New Roman" w:hint="eastAsia"/>
          <w:szCs w:val="20"/>
        </w:rPr>
        <w:t>进行交互的</w:t>
      </w:r>
      <w:r>
        <w:rPr>
          <w:rFonts w:ascii="Times New Roman" w:hAnsi="Times New Roman"/>
          <w:szCs w:val="20"/>
        </w:rPr>
        <w:t>活动</w:t>
      </w:r>
      <w:r w:rsidR="00EB0C77" w:rsidRPr="009E2233">
        <w:rPr>
          <w:rFonts w:ascii="Times New Roman" w:hAnsi="Times New Roman"/>
          <w:szCs w:val="20"/>
        </w:rPr>
        <w:t>绑定，那么它</w:t>
      </w:r>
      <w:r w:rsidR="00EB0C77" w:rsidRPr="009E2233">
        <w:rPr>
          <w:rFonts w:ascii="Times New Roman" w:hAnsi="Times New Roman" w:hint="eastAsia"/>
          <w:szCs w:val="20"/>
        </w:rPr>
        <w:t>被杀死的可能性很小；</w:t>
      </w:r>
      <w:r w:rsidR="00EB0C77" w:rsidRPr="009E2233">
        <w:rPr>
          <w:rFonts w:ascii="Times New Roman" w:hAnsi="Times New Roman"/>
          <w:szCs w:val="20"/>
        </w:rPr>
        <w:t>如果这个服务被声明运行在前台，那么</w:t>
      </w:r>
      <w:r w:rsidR="008C2B71">
        <w:rPr>
          <w:rFonts w:ascii="Times New Roman" w:hAnsi="Times New Roman" w:hint="eastAsia"/>
          <w:szCs w:val="20"/>
        </w:rPr>
        <w:t>其</w:t>
      </w:r>
      <w:r w:rsidR="00EB0C77" w:rsidRPr="009E2233">
        <w:rPr>
          <w:rFonts w:ascii="Times New Roman" w:hAnsi="Times New Roman"/>
          <w:szCs w:val="20"/>
        </w:rPr>
        <w:t>也几乎不能被杀死。</w:t>
      </w:r>
      <w:r w:rsidR="00EB0C77" w:rsidRPr="009E2233">
        <w:rPr>
          <w:rFonts w:ascii="Times New Roman" w:hAnsi="Times New Roman" w:hint="eastAsia"/>
          <w:szCs w:val="20"/>
        </w:rPr>
        <w:t>但是，</w:t>
      </w:r>
      <w:r w:rsidR="00EB0C77" w:rsidRPr="009E2233">
        <w:rPr>
          <w:rFonts w:ascii="Times New Roman" w:hAnsi="Times New Roman"/>
          <w:szCs w:val="20"/>
        </w:rPr>
        <w:t>如果这个服务被启动并且长时间运行，那么随着时间的推移系统会降低它在后台任务列表中位置，并且这个服务将很容易被杀死</w:t>
      </w:r>
      <w:r w:rsidR="00EB0C77" w:rsidRPr="009E2233">
        <w:rPr>
          <w:rFonts w:ascii="Times New Roman" w:hAnsi="Times New Roman" w:hint="eastAsia"/>
          <w:szCs w:val="20"/>
        </w:rPr>
        <w:t>；</w:t>
      </w:r>
      <w:r w:rsidR="00EB0C77" w:rsidRPr="009E2233">
        <w:rPr>
          <w:rFonts w:ascii="Times New Roman" w:hAnsi="Times New Roman"/>
          <w:szCs w:val="20"/>
        </w:rPr>
        <w:t>如果服务</w:t>
      </w:r>
      <w:r w:rsidR="00EB0C77" w:rsidRPr="009E2233">
        <w:rPr>
          <w:rFonts w:ascii="Times New Roman" w:hAnsi="Times New Roman" w:hint="eastAsia"/>
          <w:szCs w:val="20"/>
        </w:rPr>
        <w:t>是组件通过</w:t>
      </w:r>
      <w:r w:rsidR="00EB0C77" w:rsidRPr="009E2233">
        <w:rPr>
          <w:rFonts w:ascii="Times New Roman" w:hAnsi="Times New Roman" w:hint="eastAsia"/>
          <w:szCs w:val="20"/>
        </w:rPr>
        <w:t>startService()</w:t>
      </w:r>
      <w:r w:rsidR="00EB0C77" w:rsidRPr="009E2233">
        <w:rPr>
          <w:rFonts w:ascii="Times New Roman" w:hAnsi="Times New Roman" w:hint="eastAsia"/>
          <w:szCs w:val="20"/>
        </w:rPr>
        <w:t>方法</w:t>
      </w:r>
      <w:r w:rsidR="00EB0C77" w:rsidRPr="009E2233">
        <w:rPr>
          <w:rFonts w:ascii="Times New Roman" w:hAnsi="Times New Roman"/>
          <w:szCs w:val="20"/>
        </w:rPr>
        <w:t>启动了，那么</w:t>
      </w:r>
      <w:r w:rsidR="00EB0C77" w:rsidRPr="009E2233">
        <w:rPr>
          <w:rFonts w:ascii="Times New Roman" w:hAnsi="Times New Roman" w:hint="eastAsia"/>
          <w:szCs w:val="20"/>
        </w:rPr>
        <w:t>我们</w:t>
      </w:r>
      <w:r w:rsidR="00EB0C77" w:rsidRPr="009E2233">
        <w:rPr>
          <w:rFonts w:ascii="Times New Roman" w:hAnsi="Times New Roman"/>
          <w:szCs w:val="20"/>
        </w:rPr>
        <w:t>必须把它设计成能够通过系统妥善</w:t>
      </w:r>
      <w:r w:rsidR="00EB0C77" w:rsidRPr="009E2233">
        <w:rPr>
          <w:rFonts w:ascii="Times New Roman" w:hAnsi="Times New Roman" w:hint="eastAsia"/>
          <w:szCs w:val="20"/>
        </w:rPr>
        <w:t>地处理</w:t>
      </w:r>
      <w:r w:rsidR="00EB0C77" w:rsidRPr="009E2233">
        <w:rPr>
          <w:rFonts w:ascii="Times New Roman" w:hAnsi="Times New Roman"/>
          <w:szCs w:val="20"/>
        </w:rPr>
        <w:t>重启。如果系统</w:t>
      </w:r>
      <w:r w:rsidR="00EB0C77" w:rsidRPr="009E2233">
        <w:rPr>
          <w:rFonts w:ascii="Times New Roman" w:hAnsi="Times New Roman" w:hint="eastAsia"/>
          <w:szCs w:val="20"/>
        </w:rPr>
        <w:t>为了释放资源</w:t>
      </w:r>
      <w:r w:rsidR="00EB0C77" w:rsidRPr="009E2233">
        <w:rPr>
          <w:rFonts w:ascii="Times New Roman" w:hAnsi="Times New Roman"/>
          <w:szCs w:val="20"/>
        </w:rPr>
        <w:t>杀死了服务，</w:t>
      </w:r>
      <w:r w:rsidR="00EB0C77" w:rsidRPr="009E2233">
        <w:rPr>
          <w:rFonts w:ascii="Times New Roman" w:hAnsi="Times New Roman" w:hint="eastAsia"/>
          <w:szCs w:val="20"/>
        </w:rPr>
        <w:t>就需要当</w:t>
      </w:r>
      <w:r w:rsidR="00EB0C77" w:rsidRPr="009E2233">
        <w:rPr>
          <w:rFonts w:ascii="Times New Roman" w:hAnsi="Times New Roman"/>
          <w:szCs w:val="20"/>
        </w:rPr>
        <w:t>资源</w:t>
      </w:r>
      <w:r w:rsidR="00EB0C77" w:rsidRPr="009E2233">
        <w:rPr>
          <w:rFonts w:ascii="Times New Roman" w:hAnsi="Times New Roman" w:hint="eastAsia"/>
          <w:szCs w:val="20"/>
        </w:rPr>
        <w:t>可用时怎样有</w:t>
      </w:r>
      <w:r w:rsidR="00EB0C77" w:rsidRPr="009E2233">
        <w:rPr>
          <w:rFonts w:ascii="Times New Roman" w:hAnsi="Times New Roman"/>
          <w:szCs w:val="20"/>
        </w:rPr>
        <w:t>效重启</w:t>
      </w:r>
      <w:r w:rsidR="00EB0C77" w:rsidRPr="009E2233">
        <w:rPr>
          <w:rFonts w:ascii="Times New Roman" w:hAnsi="Times New Roman" w:hint="eastAsia"/>
          <w:szCs w:val="20"/>
        </w:rPr>
        <w:t>服务，当然</w:t>
      </w:r>
      <w:r w:rsidR="00EB0C77" w:rsidRPr="009E2233">
        <w:rPr>
          <w:rFonts w:ascii="Times New Roman" w:hAnsi="Times New Roman"/>
          <w:szCs w:val="20"/>
        </w:rPr>
        <w:t>这依赖</w:t>
      </w:r>
      <w:r w:rsidR="00EB0C77" w:rsidRPr="009E2233">
        <w:rPr>
          <w:rFonts w:ascii="Times New Roman" w:hAnsi="Times New Roman" w:hint="eastAsia"/>
          <w:szCs w:val="20"/>
        </w:rPr>
        <w:t>于</w:t>
      </w:r>
      <w:r w:rsidR="00EB0C77" w:rsidRPr="009E2233">
        <w:rPr>
          <w:rFonts w:ascii="Times New Roman" w:hAnsi="Times New Roman"/>
          <w:szCs w:val="20"/>
        </w:rPr>
        <w:t>onStartCommand()</w:t>
      </w:r>
      <w:r w:rsidR="00EB0C77" w:rsidRPr="009E2233">
        <w:rPr>
          <w:rFonts w:ascii="Times New Roman" w:hAnsi="Times New Roman"/>
          <w:szCs w:val="20"/>
        </w:rPr>
        <w:t>方法</w:t>
      </w:r>
      <w:r w:rsidR="00EB0C77" w:rsidRPr="009E2233">
        <w:rPr>
          <w:rFonts w:ascii="Times New Roman" w:hAnsi="Times New Roman" w:hint="eastAsia"/>
          <w:szCs w:val="20"/>
        </w:rPr>
        <w:t>的</w:t>
      </w:r>
      <w:r w:rsidR="00EB0C77" w:rsidRPr="009E2233">
        <w:rPr>
          <w:rFonts w:ascii="Times New Roman" w:hAnsi="Times New Roman"/>
          <w:szCs w:val="20"/>
        </w:rPr>
        <w:t>返回值。像</w:t>
      </w:r>
      <w:r>
        <w:rPr>
          <w:rFonts w:ascii="Times New Roman" w:hAnsi="Times New Roman"/>
          <w:szCs w:val="20"/>
        </w:rPr>
        <w:t>活</w:t>
      </w:r>
      <w:r>
        <w:rPr>
          <w:rFonts w:ascii="Times New Roman" w:hAnsi="Times New Roman"/>
          <w:szCs w:val="20"/>
        </w:rPr>
        <w:lastRenderedPageBreak/>
        <w:t>动</w:t>
      </w:r>
      <w:r w:rsidR="00EB0C77" w:rsidRPr="009E2233">
        <w:rPr>
          <w:rFonts w:ascii="Times New Roman" w:hAnsi="Times New Roman"/>
          <w:szCs w:val="20"/>
        </w:rPr>
        <w:t>一样，</w:t>
      </w:r>
      <w:r w:rsidR="00EB0C77" w:rsidRPr="009E2233">
        <w:rPr>
          <w:rFonts w:ascii="Times New Roman" w:hAnsi="Times New Roman" w:hint="eastAsia"/>
          <w:szCs w:val="20"/>
        </w:rPr>
        <w:t>服务</w:t>
      </w:r>
      <w:r w:rsidR="00EB0C77" w:rsidRPr="009E2233">
        <w:rPr>
          <w:rFonts w:ascii="Times New Roman" w:hAnsi="Times New Roman"/>
          <w:szCs w:val="20"/>
        </w:rPr>
        <w:t>也有生命周期回调方法，</w:t>
      </w:r>
      <w:r w:rsidR="00EB0C77" w:rsidRPr="009E2233">
        <w:rPr>
          <w:rFonts w:ascii="Times New Roman" w:hAnsi="Times New Roman" w:hint="eastAsia"/>
          <w:szCs w:val="20"/>
        </w:rPr>
        <w:t>可以通过</w:t>
      </w:r>
      <w:r w:rsidR="00EB0C77" w:rsidRPr="009E2233">
        <w:rPr>
          <w:rFonts w:ascii="Times New Roman" w:hAnsi="Times New Roman"/>
          <w:szCs w:val="20"/>
        </w:rPr>
        <w:t>实现这些回调方法来监</w:t>
      </w:r>
      <w:r w:rsidR="00EB0C77" w:rsidRPr="009E2233">
        <w:rPr>
          <w:rFonts w:ascii="Times New Roman" w:hAnsi="Times New Roman" w:hint="eastAsia"/>
          <w:szCs w:val="20"/>
        </w:rPr>
        <w:t>测</w:t>
      </w:r>
      <w:r w:rsidR="00EB0C77" w:rsidRPr="009E2233">
        <w:rPr>
          <w:rFonts w:ascii="Times New Roman" w:hAnsi="Times New Roman"/>
          <w:szCs w:val="20"/>
        </w:rPr>
        <w:t>服务内状态的改变，在合适的时机执行工作。</w:t>
      </w:r>
      <w:r w:rsidR="00EB0C77" w:rsidRPr="009E2233">
        <w:rPr>
          <w:rFonts w:ascii="Times New Roman" w:hAnsi="Times New Roman"/>
          <w:szCs w:val="20"/>
        </w:rPr>
        <w:fldChar w:fldCharType="begin"/>
      </w:r>
      <w:r w:rsidR="00EB0C77" w:rsidRPr="009E2233">
        <w:rPr>
          <w:rFonts w:ascii="Times New Roman" w:hAnsi="Times New Roman"/>
          <w:szCs w:val="20"/>
        </w:rPr>
        <w:instrText xml:space="preserve"> REF _Ref14412 \h </w:instrText>
      </w:r>
      <w:r w:rsidR="00EB0C77" w:rsidRPr="009E2233">
        <w:rPr>
          <w:rFonts w:ascii="Times New Roman" w:hAnsi="Times New Roman"/>
          <w:szCs w:val="20"/>
        </w:rPr>
      </w:r>
      <w:r w:rsidR="00EB0C77"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6</w:t>
      </w:r>
      <w:r w:rsidR="00EB0C77" w:rsidRPr="009E2233">
        <w:rPr>
          <w:rFonts w:ascii="Times New Roman" w:hAnsi="Times New Roman"/>
          <w:szCs w:val="20"/>
        </w:rPr>
        <w:fldChar w:fldCharType="end"/>
      </w:r>
      <w:r w:rsidR="00EB0C77" w:rsidRPr="009E2233">
        <w:rPr>
          <w:rFonts w:ascii="Times New Roman" w:hAnsi="Times New Roman" w:hint="eastAsia"/>
          <w:szCs w:val="20"/>
        </w:rPr>
        <w:t>示例了</w:t>
      </w:r>
      <w:r w:rsidR="00EB0C77" w:rsidRPr="009E2233">
        <w:rPr>
          <w:rFonts w:ascii="Times New Roman" w:hAnsi="Times New Roman"/>
          <w:szCs w:val="20"/>
        </w:rPr>
        <w:t>每个生命周期的回调方法</w:t>
      </w:r>
      <w:r w:rsidR="00EB0C77" w:rsidRPr="009E2233">
        <w:rPr>
          <w:rFonts w:ascii="Times New Roman" w:hAnsi="Times New Roman" w:hint="eastAsia"/>
          <w:szCs w:val="20"/>
        </w:rPr>
        <w:t>。</w:t>
      </w:r>
    </w:p>
    <w:p w14:paraId="4083E8C2"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public class ExampleService extends Service {</w:t>
      </w:r>
    </w:p>
    <w:p w14:paraId="1F854481"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int mStartMode; // indicates how to behave if the service is killed</w:t>
      </w:r>
    </w:p>
    <w:p w14:paraId="56A1BD2A"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IBinder mBinder; // interface for clients that bind</w:t>
      </w:r>
    </w:p>
    <w:p w14:paraId="15E2C5DC"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boolean mAllowRebind; // indicates whether onRebind should be used</w:t>
      </w:r>
    </w:p>
    <w:p w14:paraId="37CD34FB"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p>
    <w:p w14:paraId="56765387"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@Override</w:t>
      </w:r>
    </w:p>
    <w:p w14:paraId="146F53C9" w14:textId="462C8A7B"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xml:space="preserve">public void </w:t>
      </w:r>
      <w:hyperlink r:id="rId14" w:anchor="onCreate()" w:history="1">
        <w:r w:rsidRPr="009E2233">
          <w:rPr>
            <w:rFonts w:ascii="Times New Roman" w:hAnsi="Times New Roman"/>
            <w:kern w:val="21"/>
            <w:szCs w:val="20"/>
          </w:rPr>
          <w:t>onCreate</w:t>
        </w:r>
      </w:hyperlink>
      <w:r w:rsidRPr="009E2233">
        <w:rPr>
          <w:rFonts w:ascii="Times New Roman" w:hAnsi="Times New Roman"/>
          <w:kern w:val="21"/>
          <w:szCs w:val="20"/>
        </w:rPr>
        <w:t>() {</w:t>
      </w:r>
    </w:p>
    <w:p w14:paraId="0DEE1586"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The service is being created</w:t>
      </w:r>
    </w:p>
    <w:p w14:paraId="01BC5E72"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327FE7B3"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@Override</w:t>
      </w:r>
    </w:p>
    <w:p w14:paraId="6FE87EEA"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public int onStartCommand(Intent intent, int flags, int startId) {</w:t>
      </w:r>
    </w:p>
    <w:p w14:paraId="4559D364"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The service is starting, due to a call to startService()</w:t>
      </w:r>
    </w:p>
    <w:p w14:paraId="220F6AE3"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return mStartMode;</w:t>
      </w:r>
    </w:p>
    <w:p w14:paraId="44844BD9"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225EA551"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@Override</w:t>
      </w:r>
    </w:p>
    <w:p w14:paraId="23F8D3F8" w14:textId="35C959BD"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xml:space="preserve">public IBinder </w:t>
      </w:r>
      <w:hyperlink r:id="rId15" w:anchor="onBind(android.content.Intent)" w:history="1">
        <w:r w:rsidRPr="009E2233">
          <w:rPr>
            <w:rFonts w:ascii="Times New Roman" w:hAnsi="Times New Roman"/>
            <w:kern w:val="21"/>
            <w:szCs w:val="20"/>
          </w:rPr>
          <w:t>onBind</w:t>
        </w:r>
      </w:hyperlink>
      <w:r w:rsidRPr="009E2233">
        <w:rPr>
          <w:rFonts w:ascii="Times New Roman" w:hAnsi="Times New Roman"/>
          <w:kern w:val="21"/>
          <w:szCs w:val="20"/>
        </w:rPr>
        <w:t>(Intent intent) {</w:t>
      </w:r>
    </w:p>
    <w:p w14:paraId="1BE885C5"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A client is binding to the service with bindService()</w:t>
      </w:r>
    </w:p>
    <w:p w14:paraId="4260A4A4"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return mBinder;</w:t>
      </w:r>
    </w:p>
    <w:p w14:paraId="10990BC3"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5A64E5B2"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@Override</w:t>
      </w:r>
    </w:p>
    <w:p w14:paraId="6BCCBDCB"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public boolean onUnbind(Intent intent) {</w:t>
      </w:r>
    </w:p>
    <w:p w14:paraId="289A16AC"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All clients have unbound with unbindService()</w:t>
      </w:r>
    </w:p>
    <w:p w14:paraId="3A649D20"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return mAllowRebind;</w:t>
      </w:r>
    </w:p>
    <w:p w14:paraId="40ECA9E5"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523E84CA"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@Override</w:t>
      </w:r>
    </w:p>
    <w:p w14:paraId="437927FA"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public void onRebind(Intent intent) {</w:t>
      </w:r>
    </w:p>
    <w:p w14:paraId="19FF7F8F"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A client is binding to the service with bindService(),</w:t>
      </w:r>
    </w:p>
    <w:p w14:paraId="79CD4D57"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after onUnbind() has already been called</w:t>
      </w:r>
    </w:p>
    <w:p w14:paraId="541CEBE1"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lastRenderedPageBreak/>
        <w:t>}</w:t>
      </w:r>
    </w:p>
    <w:p w14:paraId="7491F884"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@Override</w:t>
      </w:r>
    </w:p>
    <w:p w14:paraId="1EF7E1BB"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public void onDestroy() {</w:t>
      </w:r>
    </w:p>
    <w:p w14:paraId="269B8D7D"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 The service is no longer used and is being destroyed</w:t>
      </w:r>
    </w:p>
    <w:p w14:paraId="388FC3FC"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7E5E70A3" w14:textId="05E2AE90" w:rsidR="00EB0C77"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56913776" w14:textId="317FC168" w:rsidR="005F3CA1" w:rsidRPr="009E2233" w:rsidRDefault="008C2B71" w:rsidP="008C2B71">
      <w:pPr>
        <w:pStyle w:val="a5"/>
        <w:ind w:firstLine="361"/>
      </w:pPr>
      <w:bookmarkStart w:id="21" w:name="_Ref14412"/>
      <w:bookmarkStart w:id="22" w:name="_Toc476667942"/>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6</w:t>
      </w:r>
      <w:r w:rsidR="009C2BDC">
        <w:fldChar w:fldCharType="end"/>
      </w:r>
      <w:bookmarkEnd w:id="21"/>
      <w:r>
        <w:rPr>
          <w:rFonts w:hint="eastAsia"/>
        </w:rPr>
        <w:t xml:space="preserve"> </w:t>
      </w:r>
      <w:r w:rsidR="005F3CA1" w:rsidRPr="009E2233">
        <w:t>ExampleService</w:t>
      </w:r>
      <w:bookmarkEnd w:id="22"/>
      <w:r w:rsidR="005F3CA1">
        <w:rPr>
          <w:rFonts w:hint="eastAsia"/>
        </w:rPr>
        <w:t>.java</w:t>
      </w:r>
    </w:p>
    <w:p w14:paraId="0814121B" w14:textId="4182805E" w:rsidR="00EB0C77" w:rsidRPr="009E2233" w:rsidRDefault="00EB0C77" w:rsidP="00EB0C77">
      <w:pPr>
        <w:rPr>
          <w:rFonts w:ascii="Times New Roman" w:hAnsi="Times New Roman"/>
          <w:szCs w:val="20"/>
        </w:rPr>
      </w:pPr>
      <w:r w:rsidRPr="009E2233">
        <w:rPr>
          <w:rFonts w:ascii="Times New Roman" w:hAnsi="Times New Roman"/>
          <w:szCs w:val="20"/>
        </w:rPr>
        <w:t>像</w:t>
      </w:r>
      <w:r w:rsidR="0036736E">
        <w:rPr>
          <w:rFonts w:ascii="Times New Roman" w:hAnsi="Times New Roman"/>
          <w:szCs w:val="20"/>
        </w:rPr>
        <w:t>活动</w:t>
      </w:r>
      <w:r w:rsidRPr="009E2233">
        <w:rPr>
          <w:rFonts w:ascii="Times New Roman" w:hAnsi="Times New Roman"/>
          <w:szCs w:val="20"/>
        </w:rPr>
        <w:t>一样，所有的服务都必须在应用程序的清单文件中声明。要声明服务就要给</w:t>
      </w:r>
      <w:r w:rsidRPr="009E2233">
        <w:rPr>
          <w:rFonts w:ascii="Times New Roman" w:hAnsi="Times New Roman"/>
          <w:szCs w:val="20"/>
        </w:rPr>
        <w:t>&lt;application&gt;</w:t>
      </w:r>
      <w:r w:rsidRPr="009E2233">
        <w:rPr>
          <w:rFonts w:ascii="Times New Roman" w:hAnsi="Times New Roman"/>
          <w:szCs w:val="20"/>
        </w:rPr>
        <w:t>元素添加一个</w:t>
      </w:r>
      <w:r w:rsidRPr="009E2233">
        <w:rPr>
          <w:rFonts w:ascii="Times New Roman" w:hAnsi="Times New Roman"/>
          <w:szCs w:val="20"/>
        </w:rPr>
        <w:t>&lt;service&gt;</w:t>
      </w:r>
      <w:r w:rsidRPr="009E2233">
        <w:rPr>
          <w:rFonts w:ascii="Times New Roman" w:hAnsi="Times New Roman"/>
          <w:szCs w:val="20"/>
        </w:rPr>
        <w:t>子元素，例如：</w:t>
      </w:r>
    </w:p>
    <w:p w14:paraId="05075713"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&lt;manifest ... &gt;</w:t>
      </w:r>
    </w:p>
    <w:p w14:paraId="05A42F66"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06BB1813"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&lt;application ... &gt;</w:t>
      </w:r>
    </w:p>
    <w:p w14:paraId="52975756"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&lt;service android:name=".ExampleService" /&gt;</w:t>
      </w:r>
    </w:p>
    <w:p w14:paraId="12FE4E32"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w:t>
      </w:r>
    </w:p>
    <w:p w14:paraId="410A805F" w14:textId="77777777" w:rsidR="00EB0C77" w:rsidRPr="009E2233"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&lt;/application&gt;</w:t>
      </w:r>
    </w:p>
    <w:p w14:paraId="4AEB9CCB" w14:textId="1C099445" w:rsidR="00EB0C77" w:rsidRDefault="00EB0C77" w:rsidP="00EB0C77">
      <w:pPr>
        <w:pBdr>
          <w:top w:val="single" w:sz="8" w:space="1" w:color="auto"/>
          <w:left w:val="single" w:sz="8" w:space="6" w:color="auto"/>
          <w:bottom w:val="single" w:sz="8" w:space="1" w:color="auto"/>
          <w:right w:val="single" w:sz="8" w:space="24" w:color="auto"/>
        </w:pBdr>
        <w:shd w:val="clear" w:color="auto" w:fill="E6E6E6"/>
        <w:adjustRightInd w:val="0"/>
        <w:ind w:leftChars="100" w:left="240" w:rightChars="300" w:right="720" w:firstLineChars="100" w:firstLine="240"/>
        <w:textAlignment w:val="baseline"/>
        <w:rPr>
          <w:rFonts w:ascii="Times New Roman" w:hAnsi="Times New Roman"/>
          <w:kern w:val="21"/>
          <w:szCs w:val="20"/>
        </w:rPr>
      </w:pPr>
      <w:r w:rsidRPr="009E2233">
        <w:rPr>
          <w:rFonts w:ascii="Times New Roman" w:hAnsi="Times New Roman"/>
          <w:kern w:val="21"/>
          <w:szCs w:val="20"/>
        </w:rPr>
        <w:t>&lt; /manifest&gt;</w:t>
      </w:r>
    </w:p>
    <w:p w14:paraId="3689CBD8" w14:textId="384DAD27" w:rsidR="005F3CA1" w:rsidRPr="009E2233" w:rsidRDefault="008C2B71" w:rsidP="008C2B71">
      <w:pPr>
        <w:pStyle w:val="a5"/>
        <w:ind w:firstLine="361"/>
        <w:rPr>
          <w:rFonts w:ascii="Times New Roman" w:eastAsia="宋体" w:hAnsi="Times New Roman" w:cs="Times New Roman"/>
          <w:kern w:val="21"/>
          <w:szCs w:val="20"/>
        </w:rPr>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7</w:t>
      </w:r>
      <w:r w:rsidR="009C2BDC">
        <w:fldChar w:fldCharType="end"/>
      </w:r>
    </w:p>
    <w:p w14:paraId="4BEB013F" w14:textId="2B8C6129" w:rsidR="00EB0C77" w:rsidRPr="009E2233" w:rsidRDefault="00EB0C77" w:rsidP="00EB0C77">
      <w:pPr>
        <w:rPr>
          <w:rFonts w:ascii="Times New Roman" w:hAnsi="Times New Roman"/>
          <w:szCs w:val="20"/>
        </w:rPr>
      </w:pPr>
      <w:r w:rsidRPr="009E2233">
        <w:rPr>
          <w:rFonts w:ascii="Times New Roman" w:hAnsi="Times New Roman"/>
          <w:szCs w:val="20"/>
        </w:rPr>
        <w:t>在</w:t>
      </w:r>
      <w:r w:rsidRPr="009E2233">
        <w:rPr>
          <w:rFonts w:ascii="Times New Roman" w:hAnsi="Times New Roman"/>
          <w:szCs w:val="20"/>
        </w:rPr>
        <w:t>&lt;service&gt;</w:t>
      </w:r>
      <w:r w:rsidRPr="009E2233">
        <w:rPr>
          <w:rFonts w:ascii="Times New Roman" w:hAnsi="Times New Roman"/>
          <w:szCs w:val="20"/>
        </w:rPr>
        <w:t>元素中还包括了一些其他的属性定义，如启动服务所需的许可和服务应该运行在哪个进程中。</w:t>
      </w:r>
      <w:r w:rsidR="0036736E">
        <w:rPr>
          <w:rFonts w:ascii="Times New Roman" w:hAnsi="Times New Roman" w:hint="eastAsia"/>
          <w:szCs w:val="20"/>
        </w:rPr>
        <w:t>a</w:t>
      </w:r>
      <w:r w:rsidRPr="009E2233">
        <w:rPr>
          <w:rFonts w:ascii="Times New Roman" w:hAnsi="Times New Roman"/>
          <w:szCs w:val="20"/>
        </w:rPr>
        <w:t>ndroid</w:t>
      </w:r>
      <w:r w:rsidRPr="009E2233">
        <w:rPr>
          <w:rFonts w:ascii="Times New Roman" w:hAnsi="Times New Roman" w:hint="eastAsia"/>
          <w:szCs w:val="20"/>
        </w:rPr>
        <w:t>:</w:t>
      </w:r>
      <w:r w:rsidRPr="009E2233">
        <w:rPr>
          <w:rFonts w:ascii="Times New Roman" w:hAnsi="Times New Roman"/>
          <w:szCs w:val="20"/>
        </w:rPr>
        <w:t>name</w:t>
      </w:r>
      <w:r w:rsidRPr="009E2233">
        <w:rPr>
          <w:rFonts w:ascii="Times New Roman" w:hAnsi="Times New Roman"/>
          <w:szCs w:val="20"/>
        </w:rPr>
        <w:t>属性是唯一必须的属性</w:t>
      </w:r>
      <w:r w:rsidRPr="009E2233">
        <w:rPr>
          <w:rFonts w:ascii="Times New Roman" w:hAnsi="Times New Roman" w:hint="eastAsia"/>
          <w:szCs w:val="20"/>
        </w:rPr>
        <w:t>，</w:t>
      </w:r>
      <w:r w:rsidRPr="009E2233">
        <w:rPr>
          <w:rFonts w:ascii="Times New Roman" w:hAnsi="Times New Roman"/>
          <w:szCs w:val="20"/>
        </w:rPr>
        <w:t>它指定了这个服务的类名。一旦应用发布了，就不应该改变这个名字，因为如果修改了，就会中断那些使用</w:t>
      </w:r>
      <w:r w:rsidR="00A30669">
        <w:rPr>
          <w:rFonts w:ascii="Times New Roman" w:hAnsi="Times New Roman"/>
          <w:szCs w:val="20"/>
        </w:rPr>
        <w:t>意图</w:t>
      </w:r>
      <w:r w:rsidRPr="009E2233">
        <w:rPr>
          <w:rFonts w:ascii="Times New Roman" w:hAnsi="Times New Roman"/>
          <w:szCs w:val="20"/>
        </w:rPr>
        <w:t>引用这个服务的功能。关于在清单文件中声明服务的更多信息，参考</w:t>
      </w:r>
      <w:r w:rsidRPr="009E2233">
        <w:rPr>
          <w:rFonts w:ascii="Times New Roman" w:hAnsi="Times New Roman"/>
          <w:szCs w:val="20"/>
        </w:rPr>
        <w:t>&lt;service&gt;</w:t>
      </w:r>
      <w:r w:rsidRPr="009E2233">
        <w:rPr>
          <w:rFonts w:ascii="Times New Roman" w:hAnsi="Times New Roman"/>
          <w:szCs w:val="20"/>
        </w:rPr>
        <w:t>元素的说明。</w:t>
      </w:r>
    </w:p>
    <w:p w14:paraId="119B9E23" w14:textId="5BE12E67" w:rsidR="00EB0C77" w:rsidRPr="009E2233" w:rsidRDefault="00EB0C77" w:rsidP="00EB0C77">
      <w:pPr>
        <w:rPr>
          <w:rFonts w:ascii="Times New Roman" w:hAnsi="Times New Roman"/>
          <w:szCs w:val="20"/>
        </w:rPr>
      </w:pPr>
      <w:r w:rsidRPr="009E2233">
        <w:rPr>
          <w:rFonts w:ascii="Times New Roman" w:hAnsi="Times New Roman"/>
          <w:szCs w:val="20"/>
        </w:rPr>
        <w:t>就像</w:t>
      </w:r>
      <w:r w:rsidR="0036736E">
        <w:rPr>
          <w:rFonts w:ascii="Times New Roman" w:hAnsi="Times New Roman"/>
          <w:szCs w:val="20"/>
        </w:rPr>
        <w:t>活动</w:t>
      </w:r>
      <w:r w:rsidRPr="009E2233">
        <w:rPr>
          <w:rFonts w:ascii="Times New Roman" w:hAnsi="Times New Roman"/>
          <w:szCs w:val="20"/>
        </w:rPr>
        <w:t>一样，一个服务也能够定义</w:t>
      </w:r>
      <w:r w:rsidR="0036736E">
        <w:rPr>
          <w:rFonts w:ascii="Times New Roman" w:hAnsi="Times New Roman"/>
          <w:szCs w:val="20"/>
        </w:rPr>
        <w:t>意图</w:t>
      </w:r>
      <w:r w:rsidRPr="009E2233">
        <w:rPr>
          <w:rFonts w:ascii="Times New Roman" w:hAnsi="Times New Roman"/>
          <w:szCs w:val="20"/>
        </w:rPr>
        <w:t>过滤器，允许其他组件使用隐含的</w:t>
      </w:r>
      <w:r w:rsidR="0036736E">
        <w:rPr>
          <w:rFonts w:ascii="Times New Roman" w:hAnsi="Times New Roman"/>
          <w:szCs w:val="20"/>
        </w:rPr>
        <w:t>意图</w:t>
      </w:r>
      <w:r w:rsidRPr="009E2233">
        <w:rPr>
          <w:rFonts w:ascii="Times New Roman" w:hAnsi="Times New Roman"/>
          <w:szCs w:val="20"/>
        </w:rPr>
        <w:t>来调用这个服务。通过声明</w:t>
      </w:r>
      <w:r w:rsidR="0036736E">
        <w:rPr>
          <w:rFonts w:ascii="Times New Roman" w:hAnsi="Times New Roman"/>
          <w:szCs w:val="20"/>
        </w:rPr>
        <w:t>意图</w:t>
      </w:r>
      <w:r w:rsidRPr="009E2233">
        <w:rPr>
          <w:rFonts w:ascii="Times New Roman" w:hAnsi="Times New Roman"/>
          <w:szCs w:val="20"/>
        </w:rPr>
        <w:t>过滤器，安装在用户设备上的任何应用程序组件都能</w:t>
      </w:r>
      <w:r w:rsidRPr="009E2233">
        <w:rPr>
          <w:rFonts w:ascii="Times New Roman" w:hAnsi="Times New Roman" w:hint="eastAsia"/>
          <w:szCs w:val="20"/>
        </w:rPr>
        <w:t>在符合条件下</w:t>
      </w:r>
      <w:r w:rsidRPr="009E2233">
        <w:rPr>
          <w:rFonts w:ascii="Times New Roman" w:hAnsi="Times New Roman"/>
          <w:szCs w:val="20"/>
        </w:rPr>
        <w:t>启动</w:t>
      </w:r>
      <w:r w:rsidRPr="009E2233">
        <w:rPr>
          <w:rFonts w:ascii="Times New Roman" w:hAnsi="Times New Roman" w:hint="eastAsia"/>
          <w:szCs w:val="20"/>
        </w:rPr>
        <w:t>该</w:t>
      </w:r>
      <w:r w:rsidRPr="009E2233">
        <w:rPr>
          <w:rFonts w:ascii="Times New Roman" w:hAnsi="Times New Roman"/>
          <w:szCs w:val="20"/>
        </w:rPr>
        <w:t>服务。</w:t>
      </w:r>
    </w:p>
    <w:p w14:paraId="1A0E6CCC" w14:textId="376E40F9" w:rsidR="00EB0C77" w:rsidRPr="009E2233" w:rsidRDefault="00B112D0" w:rsidP="00FA43A7">
      <w:pPr>
        <w:pStyle w:val="3"/>
      </w:pPr>
      <w:bookmarkStart w:id="23" w:name="_Toc242772258"/>
      <w:r>
        <w:rPr>
          <w:rFonts w:hint="eastAsia"/>
        </w:rPr>
        <w:t>创建</w:t>
      </w:r>
      <w:bookmarkEnd w:id="23"/>
      <w:r w:rsidR="00604824">
        <w:rPr>
          <w:rFonts w:hint="eastAsia"/>
        </w:rPr>
        <w:t>服务</w:t>
      </w:r>
    </w:p>
    <w:p w14:paraId="36709DE9" w14:textId="62183163" w:rsidR="00EB0C77" w:rsidRPr="009E2233" w:rsidRDefault="0036736E" w:rsidP="00EB0C77">
      <w:pPr>
        <w:rPr>
          <w:rFonts w:ascii="Times New Roman" w:hAnsi="Times New Roman"/>
          <w:szCs w:val="20"/>
        </w:rPr>
      </w:pPr>
      <w:r>
        <w:rPr>
          <w:rFonts w:ascii="Times New Roman" w:hAnsi="Times New Roman" w:hint="eastAsia"/>
          <w:szCs w:val="20"/>
        </w:rPr>
        <w:t>安卓</w:t>
      </w:r>
      <w:r w:rsidR="00EB0C77" w:rsidRPr="009E2233">
        <w:rPr>
          <w:rFonts w:ascii="Times New Roman" w:hAnsi="Times New Roman" w:hint="eastAsia"/>
          <w:szCs w:val="20"/>
        </w:rPr>
        <w:t>的</w:t>
      </w:r>
      <w:r w:rsidR="00EB0C77" w:rsidRPr="009E2233">
        <w:rPr>
          <w:rFonts w:ascii="Times New Roman" w:hAnsi="Times New Roman"/>
          <w:szCs w:val="20"/>
        </w:rPr>
        <w:t>一个组件</w:t>
      </w:r>
      <w:r w:rsidR="00EB0C77" w:rsidRPr="009E2233">
        <w:rPr>
          <w:rFonts w:ascii="Times New Roman" w:hAnsi="Times New Roman" w:hint="eastAsia"/>
          <w:szCs w:val="20"/>
        </w:rPr>
        <w:t>可以</w:t>
      </w:r>
      <w:r w:rsidR="00EB0C77" w:rsidRPr="009E2233">
        <w:rPr>
          <w:rFonts w:ascii="Times New Roman" w:hAnsi="Times New Roman"/>
          <w:szCs w:val="20"/>
        </w:rPr>
        <w:t>通过调用</w:t>
      </w:r>
      <w:r w:rsidR="00EB0C77" w:rsidRPr="009E2233">
        <w:rPr>
          <w:rFonts w:ascii="Times New Roman" w:hAnsi="Times New Roman"/>
          <w:szCs w:val="20"/>
        </w:rPr>
        <w:t>startService()</w:t>
      </w:r>
      <w:r w:rsidR="00EB0C77" w:rsidRPr="009E2233">
        <w:rPr>
          <w:rFonts w:ascii="Times New Roman" w:hAnsi="Times New Roman"/>
          <w:szCs w:val="20"/>
        </w:rPr>
        <w:t>方法</w:t>
      </w:r>
      <w:r w:rsidR="00EB0C77" w:rsidRPr="009E2233">
        <w:rPr>
          <w:rFonts w:ascii="Times New Roman" w:hAnsi="Times New Roman" w:hint="eastAsia"/>
          <w:szCs w:val="20"/>
        </w:rPr>
        <w:t>创建</w:t>
      </w:r>
      <w:r w:rsidR="00EB0C77" w:rsidRPr="009E2233">
        <w:rPr>
          <w:rFonts w:ascii="Times New Roman" w:hAnsi="Times New Roman"/>
          <w:szCs w:val="20"/>
        </w:rPr>
        <w:t>一个启动类型的</w:t>
      </w:r>
      <w:r w:rsidR="00EB0C77" w:rsidRPr="009E2233">
        <w:rPr>
          <w:rFonts w:ascii="Times New Roman" w:hAnsi="Times New Roman" w:hint="eastAsia"/>
          <w:szCs w:val="20"/>
        </w:rPr>
        <w:t>Service</w:t>
      </w:r>
      <w:r w:rsidR="00EB0C77" w:rsidRPr="009E2233">
        <w:rPr>
          <w:rFonts w:ascii="Times New Roman" w:hAnsi="Times New Roman"/>
          <w:szCs w:val="20"/>
        </w:rPr>
        <w:t>，</w:t>
      </w:r>
      <w:r w:rsidR="00EB0C77" w:rsidRPr="009E2233">
        <w:rPr>
          <w:rFonts w:ascii="Times New Roman" w:hAnsi="Times New Roman" w:hint="eastAsia"/>
          <w:szCs w:val="20"/>
        </w:rPr>
        <w:t>并</w:t>
      </w:r>
      <w:r w:rsidR="00EB0C77" w:rsidRPr="009E2233">
        <w:rPr>
          <w:rFonts w:ascii="Times New Roman" w:hAnsi="Times New Roman"/>
          <w:szCs w:val="20"/>
        </w:rPr>
        <w:t>调用服务的</w:t>
      </w:r>
      <w:r w:rsidR="00EB0C77" w:rsidRPr="009E2233">
        <w:rPr>
          <w:rFonts w:ascii="Times New Roman" w:hAnsi="Times New Roman"/>
          <w:szCs w:val="20"/>
        </w:rPr>
        <w:t>onStartCommand()</w:t>
      </w:r>
      <w:r w:rsidR="00EB0C77" w:rsidRPr="009E2233">
        <w:rPr>
          <w:rFonts w:ascii="Times New Roman" w:hAnsi="Times New Roman"/>
          <w:szCs w:val="20"/>
        </w:rPr>
        <w:t>方法</w:t>
      </w:r>
      <w:r w:rsidR="00EB0C77" w:rsidRPr="009E2233">
        <w:rPr>
          <w:rFonts w:ascii="Times New Roman" w:hAnsi="Times New Roman" w:hint="eastAsia"/>
          <w:szCs w:val="20"/>
        </w:rPr>
        <w:t>来</w:t>
      </w:r>
      <w:r w:rsidR="00EB0C77" w:rsidRPr="009E2233">
        <w:rPr>
          <w:rFonts w:ascii="Times New Roman" w:hAnsi="Times New Roman"/>
          <w:szCs w:val="20"/>
        </w:rPr>
        <w:t>启动的</w:t>
      </w:r>
      <w:r w:rsidR="00EB0C77" w:rsidRPr="009E2233">
        <w:rPr>
          <w:rFonts w:ascii="Times New Roman" w:hAnsi="Times New Roman" w:hint="eastAsia"/>
          <w:szCs w:val="20"/>
        </w:rPr>
        <w:t>服务</w:t>
      </w:r>
      <w:r w:rsidR="00EB0C77" w:rsidRPr="009E2233">
        <w:rPr>
          <w:rFonts w:ascii="Times New Roman" w:hAnsi="Times New Roman"/>
          <w:szCs w:val="20"/>
        </w:rPr>
        <w:t>。</w:t>
      </w:r>
      <w:r w:rsidR="00EB0C77" w:rsidRPr="009E2233">
        <w:rPr>
          <w:rFonts w:ascii="Times New Roman" w:hAnsi="Times New Roman" w:hint="eastAsia"/>
          <w:szCs w:val="20"/>
        </w:rPr>
        <w:t>如果一个服务一旦被</w:t>
      </w:r>
      <w:r w:rsidR="00EB0C77" w:rsidRPr="009E2233">
        <w:rPr>
          <w:rFonts w:ascii="Times New Roman" w:hAnsi="Times New Roman"/>
          <w:szCs w:val="20"/>
        </w:rPr>
        <w:t>启动，它</w:t>
      </w:r>
      <w:r w:rsidR="00EB0C77" w:rsidRPr="009E2233">
        <w:rPr>
          <w:rFonts w:ascii="Times New Roman" w:hAnsi="Times New Roman" w:hint="eastAsia"/>
          <w:szCs w:val="20"/>
        </w:rPr>
        <w:t>就具</w:t>
      </w:r>
      <w:r w:rsidR="00EB0C77" w:rsidRPr="009E2233">
        <w:rPr>
          <w:rFonts w:ascii="Times New Roman" w:hAnsi="Times New Roman"/>
          <w:szCs w:val="20"/>
        </w:rPr>
        <w:t>有</w:t>
      </w:r>
      <w:r w:rsidR="00EB0C77" w:rsidRPr="009E2233">
        <w:rPr>
          <w:rFonts w:ascii="Times New Roman" w:hAnsi="Times New Roman" w:hint="eastAsia"/>
          <w:szCs w:val="20"/>
        </w:rPr>
        <w:t>了</w:t>
      </w:r>
      <w:r w:rsidR="00EB0C77" w:rsidRPr="009E2233">
        <w:rPr>
          <w:rFonts w:ascii="Times New Roman" w:hAnsi="Times New Roman"/>
          <w:szCs w:val="20"/>
        </w:rPr>
        <w:t>一个独立</w:t>
      </w:r>
      <w:r w:rsidR="00EB0C77" w:rsidRPr="009E2233">
        <w:rPr>
          <w:rFonts w:ascii="Times New Roman" w:hAnsi="Times New Roman" w:hint="eastAsia"/>
          <w:szCs w:val="20"/>
        </w:rPr>
        <w:t>于</w:t>
      </w:r>
      <w:r w:rsidR="00EB0C77" w:rsidRPr="009E2233">
        <w:rPr>
          <w:rFonts w:ascii="Times New Roman" w:hAnsi="Times New Roman"/>
          <w:szCs w:val="20"/>
        </w:rPr>
        <w:t>启动它的组件的生命周期，并且这个</w:t>
      </w:r>
      <w:r w:rsidR="00EB0C77" w:rsidRPr="009E2233">
        <w:rPr>
          <w:rFonts w:ascii="Times New Roman" w:hAnsi="Times New Roman" w:hint="eastAsia"/>
          <w:szCs w:val="20"/>
        </w:rPr>
        <w:t>服务</w:t>
      </w:r>
      <w:r w:rsidR="00EB0C77" w:rsidRPr="009E2233">
        <w:rPr>
          <w:rFonts w:ascii="Times New Roman" w:hAnsi="Times New Roman"/>
          <w:szCs w:val="20"/>
        </w:rPr>
        <w:t>能够无限期的在后台运行，即使启动它的组件被销毁了。</w:t>
      </w:r>
    </w:p>
    <w:p w14:paraId="1966B848" w14:textId="73EBA0FD" w:rsidR="00EB0C77" w:rsidRPr="009E2233" w:rsidRDefault="0036736E" w:rsidP="00EB0C77">
      <w:pPr>
        <w:rPr>
          <w:rFonts w:ascii="Times New Roman" w:hAnsi="Times New Roman"/>
          <w:szCs w:val="20"/>
        </w:rPr>
      </w:pPr>
      <w:r>
        <w:rPr>
          <w:rFonts w:ascii="Times New Roman" w:hAnsi="Times New Roman"/>
          <w:szCs w:val="20"/>
        </w:rPr>
        <w:lastRenderedPageBreak/>
        <w:t>活动</w:t>
      </w:r>
      <w:r w:rsidR="00EB0C77" w:rsidRPr="009E2233">
        <w:rPr>
          <w:rFonts w:ascii="Times New Roman" w:hAnsi="Times New Roman" w:hint="eastAsia"/>
          <w:szCs w:val="20"/>
        </w:rPr>
        <w:t>之类</w:t>
      </w:r>
      <w:r w:rsidR="00EB0C77" w:rsidRPr="009E2233">
        <w:rPr>
          <w:rFonts w:ascii="Times New Roman" w:hAnsi="Times New Roman"/>
          <w:szCs w:val="20"/>
        </w:rPr>
        <w:t>的应用程序组件</w:t>
      </w:r>
      <w:r w:rsidR="00EB0C77" w:rsidRPr="009E2233">
        <w:rPr>
          <w:rFonts w:ascii="Times New Roman" w:hAnsi="Times New Roman" w:hint="eastAsia"/>
          <w:szCs w:val="20"/>
        </w:rPr>
        <w:t>在</w:t>
      </w:r>
      <w:r w:rsidR="00EB0C77" w:rsidRPr="009E2233">
        <w:rPr>
          <w:rFonts w:ascii="Times New Roman" w:hAnsi="Times New Roman"/>
          <w:szCs w:val="20"/>
        </w:rPr>
        <w:t>通过调用</w:t>
      </w:r>
      <w:r w:rsidR="00EB0C77" w:rsidRPr="009E2233">
        <w:rPr>
          <w:rFonts w:ascii="Times New Roman" w:hAnsi="Times New Roman"/>
          <w:szCs w:val="20"/>
        </w:rPr>
        <w:t>startService()</w:t>
      </w:r>
      <w:r w:rsidR="00EB0C77" w:rsidRPr="009E2233">
        <w:rPr>
          <w:rFonts w:ascii="Times New Roman" w:hAnsi="Times New Roman"/>
          <w:szCs w:val="20"/>
        </w:rPr>
        <w:t>方法来启动</w:t>
      </w:r>
      <w:r w:rsidR="00282981">
        <w:rPr>
          <w:rFonts w:ascii="Times New Roman" w:hAnsi="Times New Roman" w:hint="eastAsia"/>
          <w:szCs w:val="20"/>
        </w:rPr>
        <w:t>服务</w:t>
      </w:r>
      <w:r w:rsidR="00EB0C77" w:rsidRPr="009E2233">
        <w:rPr>
          <w:rFonts w:ascii="Times New Roman" w:hAnsi="Times New Roman" w:hint="eastAsia"/>
          <w:szCs w:val="20"/>
        </w:rPr>
        <w:t>时</w:t>
      </w:r>
      <w:r w:rsidR="00EB0C77" w:rsidRPr="009E2233">
        <w:rPr>
          <w:rFonts w:ascii="Times New Roman" w:hAnsi="Times New Roman"/>
          <w:szCs w:val="20"/>
        </w:rPr>
        <w:t>，</w:t>
      </w:r>
      <w:r w:rsidR="00EB0C77" w:rsidRPr="009E2233">
        <w:rPr>
          <w:rFonts w:ascii="Times New Roman" w:hAnsi="Times New Roman" w:hint="eastAsia"/>
          <w:szCs w:val="20"/>
        </w:rPr>
        <w:t>需要</w:t>
      </w:r>
      <w:r w:rsidR="00EB0C77" w:rsidRPr="009E2233">
        <w:rPr>
          <w:rFonts w:ascii="Times New Roman" w:hAnsi="Times New Roman"/>
          <w:szCs w:val="20"/>
        </w:rPr>
        <w:t>给指定的</w:t>
      </w:r>
      <w:r w:rsidR="00EB0C77" w:rsidRPr="009E2233">
        <w:rPr>
          <w:rFonts w:ascii="Times New Roman" w:hAnsi="Times New Roman" w:hint="eastAsia"/>
          <w:szCs w:val="20"/>
        </w:rPr>
        <w:t>Service</w:t>
      </w:r>
      <w:r w:rsidR="00EB0C77" w:rsidRPr="009E2233">
        <w:rPr>
          <w:rFonts w:ascii="Times New Roman" w:hAnsi="Times New Roman"/>
          <w:szCs w:val="20"/>
        </w:rPr>
        <w:t>传递一个</w:t>
      </w:r>
      <w:r>
        <w:rPr>
          <w:rFonts w:ascii="Times New Roman" w:hAnsi="Times New Roman"/>
          <w:szCs w:val="20"/>
        </w:rPr>
        <w:t>意图</w:t>
      </w:r>
      <w:r w:rsidR="00EB0C77" w:rsidRPr="009E2233">
        <w:rPr>
          <w:rFonts w:ascii="Times New Roman" w:hAnsi="Times New Roman"/>
          <w:szCs w:val="20"/>
        </w:rPr>
        <w:t>对象，</w:t>
      </w:r>
      <w:r w:rsidR="00EB0C77" w:rsidRPr="009E2233">
        <w:rPr>
          <w:rFonts w:ascii="Times New Roman" w:hAnsi="Times New Roman" w:hint="eastAsia"/>
          <w:szCs w:val="20"/>
        </w:rPr>
        <w:t>携带</w:t>
      </w:r>
      <w:r w:rsidR="00EB0C77" w:rsidRPr="009E2233">
        <w:rPr>
          <w:rFonts w:ascii="Times New Roman" w:hAnsi="Times New Roman"/>
          <w:szCs w:val="20"/>
        </w:rPr>
        <w:t>一些服务所使用的数据。</w:t>
      </w:r>
      <w:r w:rsidR="00282981">
        <w:rPr>
          <w:rFonts w:ascii="Times New Roman" w:hAnsi="Times New Roman" w:hint="eastAsia"/>
          <w:szCs w:val="20"/>
        </w:rPr>
        <w:t>服务</w:t>
      </w:r>
      <w:r w:rsidR="00EB0C77" w:rsidRPr="009E2233">
        <w:rPr>
          <w:rFonts w:ascii="Times New Roman" w:hAnsi="Times New Roman"/>
          <w:szCs w:val="20"/>
        </w:rPr>
        <w:t>在</w:t>
      </w:r>
      <w:r w:rsidR="00EB0C77" w:rsidRPr="009E2233">
        <w:rPr>
          <w:rFonts w:ascii="Times New Roman" w:hAnsi="Times New Roman"/>
          <w:szCs w:val="20"/>
        </w:rPr>
        <w:t>onStartCommand()</w:t>
      </w:r>
      <w:r w:rsidR="00EB0C77" w:rsidRPr="009E2233">
        <w:rPr>
          <w:rFonts w:ascii="Times New Roman" w:hAnsi="Times New Roman"/>
          <w:szCs w:val="20"/>
        </w:rPr>
        <w:t>方法中接受这个</w:t>
      </w:r>
      <w:r>
        <w:rPr>
          <w:rFonts w:ascii="Times New Roman" w:hAnsi="Times New Roman"/>
          <w:szCs w:val="20"/>
        </w:rPr>
        <w:t>意图</w:t>
      </w:r>
      <w:r w:rsidR="00EB0C77" w:rsidRPr="009E2233">
        <w:rPr>
          <w:rFonts w:ascii="Times New Roman" w:hAnsi="Times New Roman"/>
          <w:szCs w:val="20"/>
        </w:rPr>
        <w:t>对象</w:t>
      </w:r>
      <w:r w:rsidR="00282981">
        <w:rPr>
          <w:rFonts w:ascii="Times New Roman" w:hAnsi="Times New Roman" w:hint="eastAsia"/>
          <w:szCs w:val="20"/>
        </w:rPr>
        <w:t>，</w:t>
      </w:r>
      <w:r w:rsidR="00EB0C77" w:rsidRPr="009E2233">
        <w:rPr>
          <w:rFonts w:ascii="Times New Roman" w:hAnsi="Times New Roman"/>
          <w:szCs w:val="20"/>
        </w:rPr>
        <w:t>例如一个</w:t>
      </w:r>
      <w:r>
        <w:rPr>
          <w:rFonts w:ascii="Times New Roman" w:hAnsi="Times New Roman"/>
          <w:szCs w:val="20"/>
        </w:rPr>
        <w:t>活动</w:t>
      </w:r>
      <w:r w:rsidR="00EB0C77" w:rsidRPr="009E2233">
        <w:rPr>
          <w:rFonts w:ascii="Times New Roman" w:hAnsi="Times New Roman"/>
          <w:szCs w:val="20"/>
        </w:rPr>
        <w:t>需要把一些数据保存到在线数据库中</w:t>
      </w:r>
      <w:r w:rsidR="00282981">
        <w:rPr>
          <w:rFonts w:ascii="Times New Roman" w:hAnsi="Times New Roman" w:hint="eastAsia"/>
          <w:szCs w:val="20"/>
        </w:rPr>
        <w:t>，</w:t>
      </w:r>
      <w:r w:rsidR="00EB0C77" w:rsidRPr="009E2233">
        <w:rPr>
          <w:rFonts w:ascii="Times New Roman" w:hAnsi="Times New Roman"/>
          <w:szCs w:val="20"/>
        </w:rPr>
        <w:t>这个</w:t>
      </w:r>
      <w:r>
        <w:rPr>
          <w:rFonts w:ascii="Times New Roman" w:hAnsi="Times New Roman"/>
          <w:szCs w:val="20"/>
        </w:rPr>
        <w:t>活动</w:t>
      </w:r>
      <w:r w:rsidR="00EB0C77" w:rsidRPr="009E2233">
        <w:rPr>
          <w:rFonts w:ascii="Times New Roman" w:hAnsi="Times New Roman"/>
          <w:szCs w:val="20"/>
        </w:rPr>
        <w:t>就能启动一个服务，并且把要保存的数据通过一个</w:t>
      </w:r>
      <w:r>
        <w:rPr>
          <w:rFonts w:ascii="Times New Roman" w:hAnsi="Times New Roman"/>
          <w:szCs w:val="20"/>
        </w:rPr>
        <w:t>意图</w:t>
      </w:r>
      <w:r w:rsidR="00EB0C77" w:rsidRPr="009E2233">
        <w:rPr>
          <w:rFonts w:ascii="Times New Roman" w:hAnsi="Times New Roman"/>
          <w:szCs w:val="20"/>
        </w:rPr>
        <w:t>对象传递给</w:t>
      </w:r>
      <w:r w:rsidR="00EB0C77" w:rsidRPr="009E2233">
        <w:rPr>
          <w:rFonts w:ascii="Times New Roman" w:hAnsi="Times New Roman"/>
          <w:szCs w:val="20"/>
        </w:rPr>
        <w:t>startService()</w:t>
      </w:r>
      <w:r w:rsidR="00EB0C77" w:rsidRPr="009E2233">
        <w:rPr>
          <w:rFonts w:ascii="Times New Roman" w:hAnsi="Times New Roman"/>
          <w:szCs w:val="20"/>
        </w:rPr>
        <w:t>方法。这个服务在</w:t>
      </w:r>
      <w:r w:rsidR="00EB0C77" w:rsidRPr="009E2233">
        <w:rPr>
          <w:rFonts w:ascii="Times New Roman" w:hAnsi="Times New Roman"/>
          <w:szCs w:val="20"/>
        </w:rPr>
        <w:t>onStartCommand()</w:t>
      </w:r>
      <w:r w:rsidR="00EB0C77" w:rsidRPr="009E2233">
        <w:rPr>
          <w:rFonts w:ascii="Times New Roman" w:hAnsi="Times New Roman"/>
          <w:szCs w:val="20"/>
        </w:rPr>
        <w:t>方法中接受这个</w:t>
      </w:r>
      <w:r>
        <w:rPr>
          <w:rFonts w:ascii="Times New Roman" w:hAnsi="Times New Roman"/>
          <w:szCs w:val="20"/>
        </w:rPr>
        <w:t>意图</w:t>
      </w:r>
      <w:r w:rsidR="00EB0C77" w:rsidRPr="009E2233">
        <w:rPr>
          <w:rFonts w:ascii="Times New Roman" w:hAnsi="Times New Roman"/>
          <w:szCs w:val="20"/>
        </w:rPr>
        <w:t>对象，连接到互联网，并且执行数据库事务。当事务结束，这个服务就自己终止并销毁。</w:t>
      </w:r>
    </w:p>
    <w:p w14:paraId="00ED602E" w14:textId="480058FB" w:rsidR="00EB0C77" w:rsidRPr="009E2233" w:rsidRDefault="00EB0C77" w:rsidP="00EB0C77">
      <w:pPr>
        <w:rPr>
          <w:rFonts w:ascii="Times New Roman" w:hAnsi="Times New Roman"/>
          <w:szCs w:val="20"/>
        </w:rPr>
      </w:pPr>
      <w:r w:rsidRPr="009E2233">
        <w:rPr>
          <w:rFonts w:ascii="Times New Roman" w:hAnsi="Times New Roman" w:hint="eastAsia"/>
          <w:szCs w:val="20"/>
        </w:rPr>
        <w:t>但是，</w:t>
      </w:r>
      <w:r w:rsidRPr="009E2233">
        <w:rPr>
          <w:rFonts w:ascii="Times New Roman" w:hAnsi="Times New Roman"/>
          <w:szCs w:val="20"/>
        </w:rPr>
        <w:t>服务运行</w:t>
      </w:r>
      <w:r w:rsidRPr="009E2233">
        <w:rPr>
          <w:rFonts w:ascii="Times New Roman" w:hAnsi="Times New Roman" w:hint="eastAsia"/>
          <w:szCs w:val="20"/>
        </w:rPr>
        <w:t>的进程</w:t>
      </w:r>
      <w:r w:rsidRPr="009E2233">
        <w:rPr>
          <w:rFonts w:ascii="Times New Roman" w:hAnsi="Times New Roman"/>
          <w:szCs w:val="20"/>
        </w:rPr>
        <w:t>与声明它的应用程序</w:t>
      </w:r>
      <w:r w:rsidRPr="009E2233">
        <w:rPr>
          <w:rFonts w:ascii="Times New Roman" w:hAnsi="Times New Roman" w:hint="eastAsia"/>
          <w:szCs w:val="20"/>
        </w:rPr>
        <w:t>的</w:t>
      </w:r>
      <w:r w:rsidRPr="009E2233">
        <w:rPr>
          <w:rFonts w:ascii="Times New Roman" w:hAnsi="Times New Roman"/>
          <w:szCs w:val="20"/>
        </w:rPr>
        <w:t>进程</w:t>
      </w:r>
      <w:r w:rsidRPr="009E2233">
        <w:rPr>
          <w:rFonts w:ascii="Times New Roman" w:hAnsi="Times New Roman" w:hint="eastAsia"/>
          <w:szCs w:val="20"/>
        </w:rPr>
        <w:t>是同一个进程</w:t>
      </w:r>
      <w:r w:rsidRPr="009E2233">
        <w:rPr>
          <w:rFonts w:ascii="Times New Roman" w:hAnsi="Times New Roman"/>
          <w:szCs w:val="20"/>
        </w:rPr>
        <w:t>，并且是在应用程序的主线程中。默认情况下，如果服务要执行密集或阻塞操作，而用户又要跟同一个应用程序的一个</w:t>
      </w:r>
      <w:r w:rsidR="0036736E">
        <w:rPr>
          <w:rFonts w:ascii="Times New Roman" w:hAnsi="Times New Roman"/>
          <w:szCs w:val="20"/>
        </w:rPr>
        <w:t>活动</w:t>
      </w:r>
      <w:r w:rsidRPr="009E2233">
        <w:rPr>
          <w:rFonts w:ascii="Times New Roman" w:hAnsi="Times New Roman"/>
          <w:szCs w:val="20"/>
        </w:rPr>
        <w:t>进行交互，那么这个服务就会降低</w:t>
      </w:r>
      <w:r w:rsidR="0036736E">
        <w:rPr>
          <w:rFonts w:ascii="Times New Roman" w:hAnsi="Times New Roman"/>
          <w:szCs w:val="20"/>
        </w:rPr>
        <w:t>活动</w:t>
      </w:r>
      <w:r w:rsidRPr="009E2233">
        <w:rPr>
          <w:rFonts w:ascii="Times New Roman" w:hAnsi="Times New Roman"/>
          <w:szCs w:val="20"/>
        </w:rPr>
        <w:t>的性能。要避免影响应用程序的性能，</w:t>
      </w:r>
      <w:r w:rsidRPr="009E2233">
        <w:rPr>
          <w:rFonts w:ascii="Times New Roman" w:hAnsi="Times New Roman" w:hint="eastAsia"/>
          <w:szCs w:val="20"/>
        </w:rPr>
        <w:t>需要</w:t>
      </w:r>
      <w:r w:rsidRPr="009E2233">
        <w:rPr>
          <w:rFonts w:ascii="Times New Roman" w:hAnsi="Times New Roman"/>
          <w:szCs w:val="20"/>
        </w:rPr>
        <w:t>在服务的内部启动一个新的线程。</w:t>
      </w:r>
      <w:r w:rsidRPr="009E2233">
        <w:rPr>
          <w:rFonts w:ascii="Times New Roman" w:hAnsi="Times New Roman" w:hint="eastAsia"/>
          <w:szCs w:val="20"/>
        </w:rPr>
        <w:t>创建启动类型的服务，</w:t>
      </w:r>
      <w:r w:rsidRPr="009E2233">
        <w:rPr>
          <w:rFonts w:ascii="Times New Roman" w:hAnsi="Times New Roman"/>
          <w:szCs w:val="20"/>
        </w:rPr>
        <w:t>通常</w:t>
      </w:r>
      <w:r w:rsidRPr="009E2233">
        <w:rPr>
          <w:rFonts w:ascii="Times New Roman" w:hAnsi="Times New Roman" w:hint="eastAsia"/>
          <w:szCs w:val="20"/>
        </w:rPr>
        <w:t>可以通过两种方式来实现：</w:t>
      </w:r>
    </w:p>
    <w:p w14:paraId="2D8F75A4" w14:textId="77777777" w:rsidR="00EB0C77" w:rsidRPr="009E2233" w:rsidRDefault="00EB0C77" w:rsidP="00D2460E">
      <w:pPr>
        <w:pStyle w:val="a0"/>
        <w:ind w:firstLine="482"/>
      </w:pPr>
      <w:r w:rsidRPr="009E2233">
        <w:rPr>
          <w:rFonts w:hint="eastAsia"/>
        </w:rPr>
        <w:t>继承</w:t>
      </w:r>
      <w:r w:rsidRPr="009E2233">
        <w:t>Service</w:t>
      </w:r>
    </w:p>
    <w:p w14:paraId="73A0DF81" w14:textId="6C62DDDB" w:rsidR="00EB0C77" w:rsidRPr="009E2233" w:rsidRDefault="00EB0C77" w:rsidP="00EB0C77">
      <w:pPr>
        <w:rPr>
          <w:rFonts w:ascii="Times New Roman" w:hAnsi="Times New Roman"/>
          <w:szCs w:val="20"/>
        </w:rPr>
      </w:pPr>
      <w:r w:rsidRPr="009E2233">
        <w:rPr>
          <w:rFonts w:ascii="Times New Roman" w:hAnsi="Times New Roman" w:hint="eastAsia"/>
          <w:szCs w:val="20"/>
        </w:rPr>
        <w:t>Service</w:t>
      </w:r>
      <w:r w:rsidRPr="009E2233">
        <w:rPr>
          <w:rFonts w:ascii="Times New Roman" w:hAnsi="Times New Roman"/>
          <w:szCs w:val="20"/>
        </w:rPr>
        <w:t>是所有服务的基类。当</w:t>
      </w:r>
      <w:r w:rsidRPr="009E2233">
        <w:rPr>
          <w:rFonts w:ascii="Times New Roman" w:hAnsi="Times New Roman" w:hint="eastAsia"/>
          <w:szCs w:val="20"/>
        </w:rPr>
        <w:t>通过</w:t>
      </w:r>
      <w:r w:rsidRPr="009E2233">
        <w:rPr>
          <w:rFonts w:ascii="Times New Roman" w:hAnsi="Times New Roman"/>
          <w:szCs w:val="20"/>
        </w:rPr>
        <w:t>继承这个类</w:t>
      </w:r>
      <w:r w:rsidRPr="009E2233">
        <w:rPr>
          <w:rFonts w:ascii="Times New Roman" w:hAnsi="Times New Roman" w:hint="eastAsia"/>
          <w:szCs w:val="20"/>
        </w:rPr>
        <w:t>创建启动类型服务</w:t>
      </w:r>
      <w:r w:rsidRPr="009E2233">
        <w:rPr>
          <w:rFonts w:ascii="Times New Roman" w:hAnsi="Times New Roman"/>
          <w:szCs w:val="20"/>
        </w:rPr>
        <w:t>时，重要的是要给</w:t>
      </w:r>
      <w:r w:rsidRPr="009E2233">
        <w:rPr>
          <w:rFonts w:ascii="Times New Roman" w:hAnsi="Times New Roman" w:hint="eastAsia"/>
          <w:szCs w:val="20"/>
        </w:rPr>
        <w:t>这个服务创建一个</w:t>
      </w:r>
      <w:r w:rsidRPr="009E2233">
        <w:rPr>
          <w:rFonts w:ascii="Times New Roman" w:hAnsi="Times New Roman"/>
          <w:szCs w:val="20"/>
        </w:rPr>
        <w:t>新的线程，</w:t>
      </w:r>
      <w:r w:rsidRPr="009E2233">
        <w:rPr>
          <w:rFonts w:ascii="Times New Roman" w:hAnsi="Times New Roman" w:hint="eastAsia"/>
          <w:szCs w:val="20"/>
        </w:rPr>
        <w:t>避免其占用</w:t>
      </w:r>
      <w:r w:rsidRPr="009E2233">
        <w:rPr>
          <w:rFonts w:ascii="Times New Roman" w:hAnsi="Times New Roman"/>
          <w:szCs w:val="20"/>
        </w:rPr>
        <w:t>应用程序的主线程，</w:t>
      </w:r>
      <w:r w:rsidRPr="009E2233">
        <w:rPr>
          <w:rFonts w:ascii="Times New Roman" w:hAnsi="Times New Roman" w:hint="eastAsia"/>
          <w:szCs w:val="20"/>
        </w:rPr>
        <w:t>影响</w:t>
      </w:r>
      <w:r w:rsidRPr="009E2233">
        <w:rPr>
          <w:rFonts w:ascii="Times New Roman" w:hAnsi="Times New Roman"/>
          <w:szCs w:val="20"/>
        </w:rPr>
        <w:t>正在运行的</w:t>
      </w:r>
      <w:r w:rsidR="0036736E">
        <w:rPr>
          <w:rFonts w:ascii="Times New Roman" w:hAnsi="Times New Roman"/>
          <w:szCs w:val="20"/>
        </w:rPr>
        <w:t>活动</w:t>
      </w:r>
      <w:r w:rsidRPr="009E2233">
        <w:rPr>
          <w:rFonts w:ascii="Times New Roman" w:hAnsi="Times New Roman"/>
          <w:szCs w:val="20"/>
        </w:rPr>
        <w:t>的性能。</w:t>
      </w:r>
    </w:p>
    <w:p w14:paraId="7DAB55C7" w14:textId="77777777" w:rsidR="00EB0C77" w:rsidRPr="009E2233" w:rsidRDefault="00EB0C77" w:rsidP="00D2460E">
      <w:pPr>
        <w:pStyle w:val="a0"/>
        <w:ind w:firstLine="482"/>
      </w:pPr>
      <w:r w:rsidRPr="009E2233">
        <w:rPr>
          <w:rFonts w:hint="eastAsia"/>
        </w:rPr>
        <w:t>继承</w:t>
      </w:r>
      <w:r w:rsidRPr="009E2233">
        <w:rPr>
          <w:rFonts w:hint="eastAsia"/>
        </w:rPr>
        <w:t>IntentService</w:t>
      </w:r>
    </w:p>
    <w:p w14:paraId="3106A9E8" w14:textId="320D1ECF" w:rsidR="00EB0C77" w:rsidRPr="009E2233" w:rsidRDefault="00EB0C77" w:rsidP="00EB0C77">
      <w:pPr>
        <w:rPr>
          <w:rFonts w:ascii="Times New Roman" w:hAnsi="Times New Roman"/>
          <w:szCs w:val="20"/>
        </w:rPr>
      </w:pPr>
      <w:r w:rsidRPr="009E2233">
        <w:rPr>
          <w:rFonts w:ascii="Times New Roman" w:hAnsi="Times New Roman" w:hint="eastAsia"/>
          <w:szCs w:val="20"/>
        </w:rPr>
        <w:t>IntentService</w:t>
      </w:r>
      <w:r w:rsidRPr="009E2233">
        <w:rPr>
          <w:rFonts w:ascii="Times New Roman" w:hAnsi="Times New Roman"/>
          <w:szCs w:val="20"/>
        </w:rPr>
        <w:t>是</w:t>
      </w:r>
      <w:r w:rsidRPr="009E2233">
        <w:rPr>
          <w:rFonts w:ascii="Times New Roman" w:hAnsi="Times New Roman"/>
          <w:szCs w:val="20"/>
        </w:rPr>
        <w:t>Service</w:t>
      </w:r>
      <w:r w:rsidRPr="009E2233">
        <w:rPr>
          <w:rFonts w:ascii="Times New Roman" w:hAnsi="Times New Roman"/>
          <w:szCs w:val="20"/>
        </w:rPr>
        <w:t>类的子类，</w:t>
      </w:r>
      <w:r w:rsidRPr="009E2233">
        <w:rPr>
          <w:rFonts w:ascii="Times New Roman" w:hAnsi="Times New Roman" w:hint="eastAsia"/>
          <w:szCs w:val="20"/>
        </w:rPr>
        <w:t>可以</w:t>
      </w:r>
      <w:r w:rsidRPr="009E2233">
        <w:rPr>
          <w:rFonts w:ascii="Times New Roman" w:hAnsi="Times New Roman"/>
          <w:szCs w:val="20"/>
        </w:rPr>
        <w:t>使用工作线程来依次处理所有的启动请求</w:t>
      </w:r>
      <w:r w:rsidRPr="009E2233">
        <w:rPr>
          <w:rFonts w:ascii="Times New Roman" w:hAnsi="Times New Roman" w:hint="eastAsia"/>
          <w:szCs w:val="20"/>
        </w:rPr>
        <w:t>，</w:t>
      </w:r>
      <w:r w:rsidRPr="009E2233">
        <w:rPr>
          <w:rFonts w:ascii="Times New Roman" w:hAnsi="Times New Roman"/>
          <w:szCs w:val="20"/>
        </w:rPr>
        <w:t>如果</w:t>
      </w:r>
      <w:r w:rsidRPr="009E2233">
        <w:rPr>
          <w:rFonts w:ascii="Times New Roman" w:hAnsi="Times New Roman" w:hint="eastAsia"/>
          <w:szCs w:val="20"/>
        </w:rPr>
        <w:t>所需创建的</w:t>
      </w:r>
      <w:r w:rsidRPr="009E2233">
        <w:rPr>
          <w:rFonts w:ascii="Times New Roman" w:hAnsi="Times New Roman"/>
          <w:szCs w:val="20"/>
        </w:rPr>
        <w:t>服务</w:t>
      </w:r>
      <w:r w:rsidRPr="009E2233">
        <w:rPr>
          <w:rFonts w:ascii="Times New Roman" w:hAnsi="Times New Roman" w:hint="eastAsia"/>
          <w:szCs w:val="20"/>
        </w:rPr>
        <w:t>不用</w:t>
      </w:r>
      <w:r w:rsidRPr="009E2233">
        <w:rPr>
          <w:rFonts w:ascii="Times New Roman" w:hAnsi="Times New Roman"/>
          <w:szCs w:val="20"/>
        </w:rPr>
        <w:t>同时处理多个请求，那么这是最好的选择。当</w:t>
      </w:r>
      <w:r w:rsidRPr="009E2233">
        <w:rPr>
          <w:rFonts w:ascii="Times New Roman" w:hAnsi="Times New Roman" w:hint="eastAsia"/>
          <w:szCs w:val="20"/>
        </w:rPr>
        <w:t>通过</w:t>
      </w:r>
      <w:r w:rsidRPr="009E2233">
        <w:rPr>
          <w:rFonts w:ascii="Times New Roman" w:hAnsi="Times New Roman"/>
          <w:szCs w:val="20"/>
        </w:rPr>
        <w:t>继承这个类</w:t>
      </w:r>
      <w:r w:rsidRPr="009E2233">
        <w:rPr>
          <w:rFonts w:ascii="Times New Roman" w:hAnsi="Times New Roman" w:hint="eastAsia"/>
          <w:szCs w:val="20"/>
        </w:rPr>
        <w:t>创建启动类型服务</w:t>
      </w:r>
      <w:r w:rsidRPr="009E2233">
        <w:rPr>
          <w:rFonts w:ascii="Times New Roman" w:hAnsi="Times New Roman"/>
          <w:szCs w:val="20"/>
        </w:rPr>
        <w:t>时</w:t>
      </w:r>
      <w:r w:rsidRPr="009E2233">
        <w:rPr>
          <w:rFonts w:ascii="Times New Roman" w:hAnsi="Times New Roman" w:hint="eastAsia"/>
          <w:szCs w:val="20"/>
        </w:rPr>
        <w:t>，</w:t>
      </w:r>
      <w:r w:rsidRPr="009E2233">
        <w:rPr>
          <w:rFonts w:ascii="Times New Roman" w:hAnsi="Times New Roman"/>
          <w:szCs w:val="20"/>
        </w:rPr>
        <w:t>需要做的所有工作就是实现</w:t>
      </w:r>
      <w:r w:rsidRPr="009E2233">
        <w:rPr>
          <w:rFonts w:ascii="Times New Roman" w:hAnsi="Times New Roman"/>
          <w:szCs w:val="20"/>
        </w:rPr>
        <w:t>onHandleIntent()</w:t>
      </w:r>
      <w:r w:rsidRPr="009E2233">
        <w:rPr>
          <w:rFonts w:ascii="Times New Roman" w:hAnsi="Times New Roman"/>
          <w:szCs w:val="20"/>
        </w:rPr>
        <w:t>方法，它接受每个启动请求的</w:t>
      </w:r>
      <w:r w:rsidR="00A30669">
        <w:rPr>
          <w:rFonts w:ascii="Times New Roman" w:hAnsi="Times New Roman"/>
          <w:szCs w:val="20"/>
        </w:rPr>
        <w:t>意图</w:t>
      </w:r>
      <w:r w:rsidRPr="009E2233">
        <w:rPr>
          <w:rFonts w:ascii="Times New Roman" w:hAnsi="Times New Roman"/>
          <w:szCs w:val="20"/>
        </w:rPr>
        <w:t>对象，以便完成后台工作。</w:t>
      </w:r>
    </w:p>
    <w:p w14:paraId="67B0F16F" w14:textId="77777777" w:rsidR="00EB0C77" w:rsidRPr="009E2233" w:rsidRDefault="00EB0C77" w:rsidP="00EB0C77">
      <w:pPr>
        <w:pStyle w:val="4"/>
        <w:ind w:firstLine="420"/>
      </w:pPr>
      <w:r w:rsidRPr="009E2233">
        <w:rPr>
          <w:rFonts w:hint="eastAsia"/>
        </w:rPr>
        <w:t>IntentService</w:t>
      </w:r>
    </w:p>
    <w:p w14:paraId="35554505" w14:textId="682B7619" w:rsidR="00EB0C77" w:rsidRPr="009E2233" w:rsidRDefault="00EB0C77" w:rsidP="00EB0C77">
      <w:pPr>
        <w:rPr>
          <w:rFonts w:ascii="Times New Roman" w:hAnsi="Times New Roman"/>
          <w:szCs w:val="20"/>
        </w:rPr>
      </w:pPr>
      <w:r w:rsidRPr="009E2233">
        <w:rPr>
          <w:rFonts w:ascii="Times New Roman" w:hAnsi="Times New Roman"/>
          <w:szCs w:val="20"/>
        </w:rPr>
        <w:t>IntentService</w:t>
      </w:r>
      <w:r w:rsidRPr="009E2233">
        <w:rPr>
          <w:rFonts w:ascii="Times New Roman" w:hAnsi="Times New Roman"/>
          <w:szCs w:val="20"/>
        </w:rPr>
        <w:t>是</w:t>
      </w:r>
      <w:r w:rsidRPr="009E2233">
        <w:rPr>
          <w:rFonts w:ascii="Times New Roman" w:hAnsi="Times New Roman"/>
          <w:szCs w:val="20"/>
        </w:rPr>
        <w:t>Service</w:t>
      </w:r>
      <w:r w:rsidRPr="009E2233">
        <w:rPr>
          <w:rFonts w:ascii="Times New Roman" w:hAnsi="Times New Roman"/>
          <w:szCs w:val="20"/>
        </w:rPr>
        <w:t>类的子类，用</w:t>
      </w:r>
      <w:r w:rsidRPr="009E2233">
        <w:rPr>
          <w:rFonts w:ascii="Times New Roman" w:hAnsi="Times New Roman" w:hint="eastAsia"/>
          <w:szCs w:val="20"/>
        </w:rPr>
        <w:t>于</w:t>
      </w:r>
      <w:r w:rsidRPr="009E2233">
        <w:rPr>
          <w:rFonts w:ascii="Times New Roman" w:hAnsi="Times New Roman"/>
          <w:szCs w:val="20"/>
        </w:rPr>
        <w:t>处理异步请求。因为大多被启动类型的服务不需要同时处理多个请求，</w:t>
      </w:r>
      <w:r w:rsidRPr="009E2233">
        <w:rPr>
          <w:rFonts w:ascii="Times New Roman" w:hAnsi="Times New Roman" w:hint="eastAsia"/>
          <w:szCs w:val="20"/>
        </w:rPr>
        <w:t>所以</w:t>
      </w:r>
      <w:r w:rsidRPr="009E2233">
        <w:rPr>
          <w:rFonts w:ascii="Times New Roman" w:hAnsi="Times New Roman"/>
          <w:szCs w:val="20"/>
        </w:rPr>
        <w:t>使用</w:t>
      </w:r>
      <w:r w:rsidRPr="009E2233">
        <w:rPr>
          <w:rFonts w:ascii="Times New Roman" w:hAnsi="Times New Roman"/>
          <w:szCs w:val="20"/>
        </w:rPr>
        <w:t>IntentService</w:t>
      </w:r>
      <w:r w:rsidRPr="009E2233">
        <w:rPr>
          <w:rFonts w:ascii="Times New Roman" w:hAnsi="Times New Roman"/>
          <w:szCs w:val="20"/>
        </w:rPr>
        <w:t>类来实现自己的服务可能是最好的</w:t>
      </w:r>
      <w:r w:rsidRPr="009E2233">
        <w:rPr>
          <w:rFonts w:ascii="Times New Roman" w:hAnsi="Times New Roman" w:hint="eastAsia"/>
          <w:szCs w:val="20"/>
        </w:rPr>
        <w:t>选择</w:t>
      </w:r>
      <w:r w:rsidRPr="009E2233">
        <w:rPr>
          <w:rFonts w:ascii="Times New Roman" w:hAnsi="Times New Roman"/>
          <w:szCs w:val="20"/>
        </w:rPr>
        <w:t>。客户端可以通过</w:t>
      </w:r>
      <w:r w:rsidRPr="009E2233">
        <w:rPr>
          <w:rFonts w:ascii="Times New Roman" w:hAnsi="Times New Roman"/>
          <w:szCs w:val="20"/>
        </w:rPr>
        <w:t>startService(Intent)</w:t>
      </w:r>
      <w:r w:rsidRPr="009E2233">
        <w:rPr>
          <w:rFonts w:ascii="Times New Roman" w:hAnsi="Times New Roman"/>
          <w:szCs w:val="20"/>
        </w:rPr>
        <w:t>方法传递请求给</w:t>
      </w:r>
      <w:r w:rsidRPr="009E2233">
        <w:rPr>
          <w:rFonts w:ascii="Times New Roman" w:hAnsi="Times New Roman"/>
          <w:szCs w:val="20"/>
        </w:rPr>
        <w:t>IntentService</w:t>
      </w:r>
      <w:r w:rsidRPr="009E2233">
        <w:rPr>
          <w:rFonts w:ascii="Times New Roman" w:hAnsi="Times New Roman"/>
          <w:szCs w:val="20"/>
        </w:rPr>
        <w:t>。</w:t>
      </w:r>
      <w:r w:rsidRPr="009E2233">
        <w:rPr>
          <w:rFonts w:ascii="Times New Roman" w:hAnsi="Times New Roman" w:hint="eastAsia"/>
          <w:szCs w:val="20"/>
        </w:rPr>
        <w:t>首先分析</w:t>
      </w:r>
      <w:r w:rsidRPr="009E2233">
        <w:rPr>
          <w:rFonts w:ascii="Times New Roman" w:hAnsi="Times New Roman" w:hint="eastAsia"/>
          <w:szCs w:val="20"/>
        </w:rPr>
        <w:t>IntentService</w:t>
      </w:r>
      <w:r w:rsidRPr="009E2233">
        <w:rPr>
          <w:rFonts w:ascii="Times New Roman" w:hAnsi="Times New Roman" w:hint="eastAsia"/>
          <w:szCs w:val="20"/>
        </w:rPr>
        <w:t>源代码，见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_Ref1358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8</w:t>
      </w:r>
      <w:r w:rsidRPr="009E2233">
        <w:rPr>
          <w:rFonts w:ascii="Times New Roman" w:hAnsi="Times New Roman" w:hint="eastAsia"/>
          <w:szCs w:val="20"/>
        </w:rPr>
        <w:fldChar w:fldCharType="end"/>
      </w:r>
      <w:r w:rsidRPr="009E2233">
        <w:rPr>
          <w:rFonts w:ascii="Times New Roman" w:hAnsi="Times New Roman" w:hint="eastAsia"/>
          <w:szCs w:val="20"/>
        </w:rPr>
        <w:t>，是</w:t>
      </w:r>
      <w:r w:rsidRPr="009E2233">
        <w:rPr>
          <w:rFonts w:ascii="Times New Roman" w:hAnsi="Times New Roman" w:hint="eastAsia"/>
          <w:szCs w:val="20"/>
        </w:rPr>
        <w:t>IntentService</w:t>
      </w:r>
      <w:r w:rsidRPr="009E2233">
        <w:rPr>
          <w:rFonts w:ascii="Times New Roman" w:hAnsi="Times New Roman" w:hint="eastAsia"/>
          <w:szCs w:val="20"/>
        </w:rPr>
        <w:t>抽象类的具体定义代码。从</w:t>
      </w:r>
      <w:r w:rsidRPr="009E2233">
        <w:rPr>
          <w:rFonts w:ascii="Times New Roman" w:hAnsi="Times New Roman" w:hint="eastAsia"/>
          <w:szCs w:val="20"/>
        </w:rPr>
        <w:t>IntentService</w:t>
      </w:r>
      <w:r w:rsidRPr="009E2233">
        <w:rPr>
          <w:rFonts w:ascii="Times New Roman" w:hAnsi="Times New Roman" w:hint="eastAsia"/>
          <w:szCs w:val="20"/>
        </w:rPr>
        <w:t>的定义中可以看出，</w:t>
      </w:r>
      <w:r w:rsidRPr="009E2233">
        <w:rPr>
          <w:rFonts w:ascii="Times New Roman" w:hAnsi="Times New Roman" w:hint="eastAsia"/>
          <w:szCs w:val="20"/>
        </w:rPr>
        <w:t>IntentService</w:t>
      </w:r>
      <w:r w:rsidRPr="009E2233">
        <w:rPr>
          <w:rFonts w:ascii="Times New Roman" w:hAnsi="Times New Roman" w:hint="eastAsia"/>
          <w:szCs w:val="20"/>
        </w:rPr>
        <w:t>实际上是</w:t>
      </w:r>
      <w:r w:rsidRPr="009E2233">
        <w:rPr>
          <w:rFonts w:ascii="Times New Roman" w:hAnsi="Times New Roman" w:hint="eastAsia"/>
          <w:szCs w:val="20"/>
        </w:rPr>
        <w:t>Looper</w:t>
      </w:r>
      <w:r w:rsidRPr="009E2233">
        <w:rPr>
          <w:rFonts w:ascii="Times New Roman" w:hAnsi="Times New Roman" w:hint="eastAsia"/>
          <w:szCs w:val="20"/>
        </w:rPr>
        <w:t>、</w:t>
      </w:r>
      <w:r w:rsidRPr="009E2233">
        <w:rPr>
          <w:rFonts w:ascii="Times New Roman" w:hAnsi="Times New Roman" w:hint="eastAsia"/>
          <w:szCs w:val="20"/>
        </w:rPr>
        <w:t>Handler</w:t>
      </w:r>
      <w:r w:rsidRPr="009E2233">
        <w:rPr>
          <w:rFonts w:ascii="Times New Roman" w:hAnsi="Times New Roman" w:hint="eastAsia"/>
          <w:szCs w:val="20"/>
        </w:rPr>
        <w:t>、</w:t>
      </w:r>
      <w:r w:rsidRPr="009E2233">
        <w:rPr>
          <w:rFonts w:ascii="Times New Roman" w:hAnsi="Times New Roman" w:hint="eastAsia"/>
          <w:szCs w:val="20"/>
        </w:rPr>
        <w:t xml:space="preserve">Service </w:t>
      </w:r>
      <w:r w:rsidRPr="009E2233">
        <w:rPr>
          <w:rFonts w:ascii="Times New Roman" w:hAnsi="Times New Roman" w:hint="eastAsia"/>
          <w:szCs w:val="20"/>
        </w:rPr>
        <w:t>的集合体，</w:t>
      </w:r>
      <w:r w:rsidR="008C2B71">
        <w:rPr>
          <w:rFonts w:ascii="Times New Roman" w:hAnsi="Times New Roman" w:hint="eastAsia"/>
          <w:szCs w:val="20"/>
        </w:rPr>
        <w:t>其</w:t>
      </w:r>
      <w:r w:rsidRPr="009E2233">
        <w:rPr>
          <w:rFonts w:ascii="Times New Roman" w:hAnsi="Times New Roman" w:hint="eastAsia"/>
          <w:szCs w:val="20"/>
        </w:rPr>
        <w:t>不仅有服务的功能，还有消息处理和消息循环的功能。</w:t>
      </w:r>
    </w:p>
    <w:p w14:paraId="3F32C8EC" w14:textId="77777777" w:rsidR="00EB0C77" w:rsidRPr="009E2233" w:rsidRDefault="00EB0C77" w:rsidP="000A5A01">
      <w:pPr>
        <w:pStyle w:val="a6"/>
        <w:ind w:left="240" w:right="720" w:firstLine="180"/>
      </w:pPr>
      <w:r w:rsidRPr="009E2233">
        <w:rPr>
          <w:rFonts w:hint="eastAsia"/>
        </w:rPr>
        <w:t>import android.content.Intent;</w:t>
      </w:r>
    </w:p>
    <w:p w14:paraId="1A52EEC9" w14:textId="77777777" w:rsidR="00EB0C77" w:rsidRPr="009E2233" w:rsidRDefault="00EB0C77" w:rsidP="000A5A01">
      <w:pPr>
        <w:pStyle w:val="a6"/>
        <w:ind w:left="240" w:right="720" w:firstLine="180"/>
      </w:pPr>
      <w:r w:rsidRPr="009E2233">
        <w:rPr>
          <w:rFonts w:hint="eastAsia"/>
        </w:rPr>
        <w:t>import android.os.*;</w:t>
      </w:r>
    </w:p>
    <w:p w14:paraId="7A9F61D1" w14:textId="77777777" w:rsidR="00EB0C77" w:rsidRPr="009E2233" w:rsidRDefault="00EB0C77" w:rsidP="000A5A01">
      <w:pPr>
        <w:pStyle w:val="a6"/>
        <w:ind w:left="240" w:right="720" w:firstLine="180"/>
      </w:pPr>
    </w:p>
    <w:p w14:paraId="4F789619" w14:textId="77777777" w:rsidR="00EB0C77" w:rsidRPr="009E2233" w:rsidRDefault="00EB0C77" w:rsidP="000A5A01">
      <w:pPr>
        <w:pStyle w:val="a6"/>
        <w:ind w:left="240" w:right="720" w:firstLine="180"/>
      </w:pPr>
      <w:r w:rsidRPr="009E2233">
        <w:rPr>
          <w:rFonts w:hint="eastAsia"/>
        </w:rPr>
        <w:t>public abstract class IntentService extends Service {</w:t>
      </w:r>
    </w:p>
    <w:p w14:paraId="60230AA2" w14:textId="77777777" w:rsidR="00EB0C77" w:rsidRPr="009E2233" w:rsidRDefault="00EB0C77" w:rsidP="000A5A01">
      <w:pPr>
        <w:pStyle w:val="a6"/>
        <w:ind w:left="240" w:right="720" w:firstLine="180"/>
      </w:pPr>
      <w:r w:rsidRPr="009E2233">
        <w:rPr>
          <w:rFonts w:hint="eastAsia"/>
        </w:rPr>
        <w:t xml:space="preserve">    private volatile Looper mServiceLooper;</w:t>
      </w:r>
    </w:p>
    <w:p w14:paraId="3B5BC29E" w14:textId="77777777" w:rsidR="00EB0C77" w:rsidRPr="009E2233" w:rsidRDefault="00EB0C77" w:rsidP="000A5A01">
      <w:pPr>
        <w:pStyle w:val="a6"/>
        <w:ind w:left="240" w:right="720" w:firstLine="180"/>
      </w:pPr>
      <w:r w:rsidRPr="009E2233">
        <w:rPr>
          <w:rFonts w:hint="eastAsia"/>
        </w:rPr>
        <w:t xml:space="preserve">    private volatile ServiceHandler mServiceHandler;</w:t>
      </w:r>
    </w:p>
    <w:p w14:paraId="4A45F21A" w14:textId="77777777" w:rsidR="00EB0C77" w:rsidRPr="009E2233" w:rsidRDefault="00EB0C77" w:rsidP="000A5A01">
      <w:pPr>
        <w:pStyle w:val="a6"/>
        <w:ind w:left="240" w:right="720" w:firstLine="180"/>
      </w:pPr>
      <w:r w:rsidRPr="009E2233">
        <w:rPr>
          <w:rFonts w:hint="eastAsia"/>
        </w:rPr>
        <w:t xml:space="preserve">    private String mName;</w:t>
      </w:r>
    </w:p>
    <w:p w14:paraId="7865ACF4" w14:textId="77777777" w:rsidR="00EB0C77" w:rsidRPr="009E2233" w:rsidRDefault="00EB0C77" w:rsidP="000A5A01">
      <w:pPr>
        <w:pStyle w:val="a6"/>
        <w:ind w:left="240" w:right="720" w:firstLine="180"/>
      </w:pPr>
      <w:r w:rsidRPr="009E2233">
        <w:rPr>
          <w:rFonts w:hint="eastAsia"/>
        </w:rPr>
        <w:t xml:space="preserve">    private boolean mRedelivery;</w:t>
      </w:r>
    </w:p>
    <w:p w14:paraId="6FA900DA" w14:textId="77777777" w:rsidR="00EB0C77" w:rsidRPr="009E2233" w:rsidRDefault="00EB0C77" w:rsidP="000A5A01">
      <w:pPr>
        <w:pStyle w:val="a6"/>
        <w:ind w:left="240" w:right="720" w:firstLine="180"/>
      </w:pPr>
    </w:p>
    <w:p w14:paraId="4192A0E8" w14:textId="77777777" w:rsidR="00EB0C77" w:rsidRPr="009E2233" w:rsidRDefault="00EB0C77" w:rsidP="000A5A01">
      <w:pPr>
        <w:pStyle w:val="a6"/>
        <w:ind w:left="240" w:right="720" w:firstLine="180"/>
      </w:pPr>
      <w:r w:rsidRPr="009E2233">
        <w:rPr>
          <w:rFonts w:hint="eastAsia"/>
        </w:rPr>
        <w:t xml:space="preserve">    private final class ServiceHandler extends Handler {</w:t>
      </w:r>
    </w:p>
    <w:p w14:paraId="3133CBE9" w14:textId="77777777" w:rsidR="00EB0C77" w:rsidRPr="009E2233" w:rsidRDefault="00EB0C77" w:rsidP="000A5A01">
      <w:pPr>
        <w:pStyle w:val="a6"/>
        <w:ind w:left="240" w:right="720" w:firstLine="180"/>
      </w:pPr>
      <w:r w:rsidRPr="009E2233">
        <w:rPr>
          <w:rFonts w:hint="eastAsia"/>
        </w:rPr>
        <w:t xml:space="preserve">        public ServiceHandler(Looper looper) {</w:t>
      </w:r>
    </w:p>
    <w:p w14:paraId="2B226524" w14:textId="77777777" w:rsidR="00EB0C77" w:rsidRPr="009E2233" w:rsidRDefault="00EB0C77" w:rsidP="000A5A01">
      <w:pPr>
        <w:pStyle w:val="a6"/>
        <w:ind w:left="240" w:right="720" w:firstLine="180"/>
      </w:pPr>
      <w:r w:rsidRPr="009E2233">
        <w:rPr>
          <w:rFonts w:hint="eastAsia"/>
        </w:rPr>
        <w:t xml:space="preserve">            super(looper);</w:t>
      </w:r>
    </w:p>
    <w:p w14:paraId="618ED218" w14:textId="77777777" w:rsidR="00EB0C77" w:rsidRPr="009E2233" w:rsidRDefault="00EB0C77" w:rsidP="000A5A01">
      <w:pPr>
        <w:pStyle w:val="a6"/>
        <w:ind w:left="240" w:right="720" w:firstLine="180"/>
      </w:pPr>
      <w:r w:rsidRPr="009E2233">
        <w:rPr>
          <w:rFonts w:hint="eastAsia"/>
        </w:rPr>
        <w:t xml:space="preserve">        }</w:t>
      </w:r>
    </w:p>
    <w:p w14:paraId="3F1ECF84" w14:textId="77777777" w:rsidR="00EB0C77" w:rsidRPr="009E2233" w:rsidRDefault="00EB0C77" w:rsidP="000A5A01">
      <w:pPr>
        <w:pStyle w:val="a6"/>
        <w:ind w:left="240" w:right="720" w:firstLine="180"/>
      </w:pPr>
    </w:p>
    <w:p w14:paraId="1C0BCAE7" w14:textId="77777777" w:rsidR="00EB0C77" w:rsidRPr="009E2233" w:rsidRDefault="00EB0C77" w:rsidP="000A5A01">
      <w:pPr>
        <w:pStyle w:val="a6"/>
        <w:ind w:left="240" w:right="720" w:firstLine="180"/>
      </w:pPr>
      <w:r w:rsidRPr="009E2233">
        <w:rPr>
          <w:rFonts w:hint="eastAsia"/>
        </w:rPr>
        <w:t xml:space="preserve">        @Override</w:t>
      </w:r>
    </w:p>
    <w:p w14:paraId="0B73D27E" w14:textId="77777777" w:rsidR="00EB0C77" w:rsidRPr="009E2233" w:rsidRDefault="00EB0C77" w:rsidP="000A5A01">
      <w:pPr>
        <w:pStyle w:val="a6"/>
        <w:ind w:left="240" w:right="720" w:firstLine="180"/>
      </w:pPr>
      <w:r w:rsidRPr="009E2233">
        <w:rPr>
          <w:rFonts w:hint="eastAsia"/>
        </w:rPr>
        <w:t xml:space="preserve">        public void handleMessage(Message msg) {</w:t>
      </w:r>
    </w:p>
    <w:p w14:paraId="755EE5B1" w14:textId="77777777" w:rsidR="00EB0C77" w:rsidRPr="009E2233" w:rsidRDefault="00EB0C77" w:rsidP="000A5A01">
      <w:pPr>
        <w:pStyle w:val="a6"/>
        <w:ind w:left="240" w:right="720" w:firstLine="180"/>
      </w:pPr>
      <w:r w:rsidRPr="009E2233">
        <w:rPr>
          <w:rFonts w:hint="eastAsia"/>
        </w:rPr>
        <w:t xml:space="preserve">            onHandleIntent((Intent)msg.obj);</w:t>
      </w:r>
    </w:p>
    <w:p w14:paraId="549EA0CD" w14:textId="77777777" w:rsidR="00EB0C77" w:rsidRPr="009E2233" w:rsidRDefault="00EB0C77" w:rsidP="000A5A01">
      <w:pPr>
        <w:pStyle w:val="a6"/>
        <w:ind w:left="240" w:right="720" w:firstLine="180"/>
      </w:pPr>
      <w:r w:rsidRPr="009E2233">
        <w:rPr>
          <w:rFonts w:hint="eastAsia"/>
        </w:rPr>
        <w:t xml:space="preserve">            stopSelf(msg.arg1);</w:t>
      </w:r>
    </w:p>
    <w:p w14:paraId="648BA8B8" w14:textId="77777777" w:rsidR="00EB0C77" w:rsidRPr="009E2233" w:rsidRDefault="00EB0C77" w:rsidP="000A5A01">
      <w:pPr>
        <w:pStyle w:val="a6"/>
        <w:ind w:left="240" w:right="720" w:firstLine="180"/>
      </w:pPr>
      <w:r w:rsidRPr="009E2233">
        <w:rPr>
          <w:rFonts w:hint="eastAsia"/>
        </w:rPr>
        <w:t xml:space="preserve">        }</w:t>
      </w:r>
    </w:p>
    <w:p w14:paraId="5CD48949" w14:textId="77777777" w:rsidR="00EB0C77" w:rsidRPr="009E2233" w:rsidRDefault="00EB0C77" w:rsidP="000A5A01">
      <w:pPr>
        <w:pStyle w:val="a6"/>
        <w:ind w:left="240" w:right="720" w:firstLine="180"/>
      </w:pPr>
      <w:r w:rsidRPr="009E2233">
        <w:rPr>
          <w:rFonts w:hint="eastAsia"/>
        </w:rPr>
        <w:t xml:space="preserve">    }</w:t>
      </w:r>
    </w:p>
    <w:p w14:paraId="60A3ABAE" w14:textId="77777777" w:rsidR="00EB0C77" w:rsidRPr="009E2233" w:rsidRDefault="00EB0C77" w:rsidP="000A5A01">
      <w:pPr>
        <w:pStyle w:val="a6"/>
        <w:ind w:left="240" w:right="720" w:firstLine="180"/>
      </w:pPr>
    </w:p>
    <w:p w14:paraId="01FE1D36" w14:textId="77777777" w:rsidR="00EB0C77" w:rsidRPr="009E2233" w:rsidRDefault="00EB0C77" w:rsidP="000A5A01">
      <w:pPr>
        <w:pStyle w:val="a6"/>
        <w:ind w:left="240" w:right="720" w:firstLine="180"/>
      </w:pPr>
      <w:r w:rsidRPr="009E2233">
        <w:rPr>
          <w:rFonts w:hint="eastAsia"/>
        </w:rPr>
        <w:t xml:space="preserve">    public IntentService(String name) {</w:t>
      </w:r>
    </w:p>
    <w:p w14:paraId="0CB362C8" w14:textId="77777777" w:rsidR="00EB0C77" w:rsidRPr="009E2233" w:rsidRDefault="00EB0C77" w:rsidP="000A5A01">
      <w:pPr>
        <w:pStyle w:val="a6"/>
        <w:ind w:left="240" w:right="720" w:firstLine="180"/>
      </w:pPr>
      <w:r w:rsidRPr="009E2233">
        <w:rPr>
          <w:rFonts w:hint="eastAsia"/>
        </w:rPr>
        <w:t xml:space="preserve">        super();</w:t>
      </w:r>
    </w:p>
    <w:p w14:paraId="58E1550B" w14:textId="77777777" w:rsidR="00EB0C77" w:rsidRPr="009E2233" w:rsidRDefault="00EB0C77" w:rsidP="000A5A01">
      <w:pPr>
        <w:pStyle w:val="a6"/>
        <w:ind w:left="240" w:right="720" w:firstLine="180"/>
      </w:pPr>
      <w:r w:rsidRPr="009E2233">
        <w:rPr>
          <w:rFonts w:hint="eastAsia"/>
        </w:rPr>
        <w:t xml:space="preserve">        mName = name;</w:t>
      </w:r>
    </w:p>
    <w:p w14:paraId="57887548" w14:textId="77777777" w:rsidR="00EB0C77" w:rsidRPr="009E2233" w:rsidRDefault="00EB0C77" w:rsidP="000A5A01">
      <w:pPr>
        <w:pStyle w:val="a6"/>
        <w:ind w:left="240" w:right="720" w:firstLine="180"/>
      </w:pPr>
      <w:r w:rsidRPr="009E2233">
        <w:rPr>
          <w:rFonts w:hint="eastAsia"/>
        </w:rPr>
        <w:t xml:space="preserve">    }</w:t>
      </w:r>
    </w:p>
    <w:p w14:paraId="29082419" w14:textId="77777777" w:rsidR="00EB0C77" w:rsidRPr="009E2233" w:rsidRDefault="00EB0C77" w:rsidP="000A5A01">
      <w:pPr>
        <w:pStyle w:val="a6"/>
        <w:ind w:left="240" w:right="720" w:firstLine="180"/>
      </w:pPr>
    </w:p>
    <w:p w14:paraId="385D9DDC" w14:textId="77777777" w:rsidR="00EB0C77" w:rsidRPr="009E2233" w:rsidRDefault="00EB0C77" w:rsidP="000A5A01">
      <w:pPr>
        <w:pStyle w:val="a6"/>
        <w:ind w:left="240" w:right="720" w:firstLine="180"/>
      </w:pPr>
      <w:r w:rsidRPr="009E2233">
        <w:rPr>
          <w:rFonts w:hint="eastAsia"/>
        </w:rPr>
        <w:t xml:space="preserve">    public void setIntentRedelivery(boolean enabled) {</w:t>
      </w:r>
    </w:p>
    <w:p w14:paraId="7A7DE566" w14:textId="77777777" w:rsidR="00EB0C77" w:rsidRPr="009E2233" w:rsidRDefault="00EB0C77" w:rsidP="000A5A01">
      <w:pPr>
        <w:pStyle w:val="a6"/>
        <w:ind w:left="240" w:right="720" w:firstLine="180"/>
      </w:pPr>
      <w:r w:rsidRPr="009E2233">
        <w:rPr>
          <w:rFonts w:hint="eastAsia"/>
        </w:rPr>
        <w:t xml:space="preserve">        mRedelivery = enabled;</w:t>
      </w:r>
    </w:p>
    <w:p w14:paraId="4AD66A26" w14:textId="77777777" w:rsidR="00EB0C77" w:rsidRPr="009E2233" w:rsidRDefault="00EB0C77" w:rsidP="000A5A01">
      <w:pPr>
        <w:pStyle w:val="a6"/>
        <w:ind w:left="240" w:right="720" w:firstLine="180"/>
      </w:pPr>
      <w:r w:rsidRPr="009E2233">
        <w:rPr>
          <w:rFonts w:hint="eastAsia"/>
        </w:rPr>
        <w:t xml:space="preserve">    }</w:t>
      </w:r>
    </w:p>
    <w:p w14:paraId="1EB30375" w14:textId="77777777" w:rsidR="00EB0C77" w:rsidRPr="009E2233" w:rsidRDefault="00EB0C77" w:rsidP="000A5A01">
      <w:pPr>
        <w:pStyle w:val="a6"/>
        <w:ind w:left="240" w:right="720" w:firstLine="180"/>
      </w:pPr>
    </w:p>
    <w:p w14:paraId="54985633" w14:textId="77777777" w:rsidR="00EB0C77" w:rsidRPr="009E2233" w:rsidRDefault="00EB0C77" w:rsidP="000A5A01">
      <w:pPr>
        <w:pStyle w:val="a6"/>
        <w:ind w:left="240" w:right="720" w:firstLine="180"/>
      </w:pPr>
      <w:r w:rsidRPr="009E2233">
        <w:rPr>
          <w:rFonts w:hint="eastAsia"/>
        </w:rPr>
        <w:t xml:space="preserve">    @Override</w:t>
      </w:r>
    </w:p>
    <w:p w14:paraId="732FD34B" w14:textId="77777777" w:rsidR="00EB0C77" w:rsidRPr="009E2233" w:rsidRDefault="00EB0C77" w:rsidP="000A5A01">
      <w:pPr>
        <w:pStyle w:val="a6"/>
        <w:ind w:left="240" w:right="720" w:firstLine="180"/>
      </w:pPr>
      <w:r w:rsidRPr="009E2233">
        <w:rPr>
          <w:rFonts w:hint="eastAsia"/>
        </w:rPr>
        <w:t xml:space="preserve">    public void onCreate() {</w:t>
      </w:r>
    </w:p>
    <w:p w14:paraId="0CC9CC40" w14:textId="77777777" w:rsidR="00EB0C77" w:rsidRPr="009E2233" w:rsidRDefault="00EB0C77" w:rsidP="000A5A01">
      <w:pPr>
        <w:pStyle w:val="a6"/>
        <w:ind w:left="240" w:right="720" w:firstLine="180"/>
      </w:pPr>
      <w:r w:rsidRPr="009E2233">
        <w:rPr>
          <w:rFonts w:hint="eastAsia"/>
        </w:rPr>
        <w:lastRenderedPageBreak/>
        <w:t xml:space="preserve">        super.onCreate();</w:t>
      </w:r>
    </w:p>
    <w:p w14:paraId="34AD6B39" w14:textId="77777777" w:rsidR="00EB0C77" w:rsidRPr="009E2233" w:rsidRDefault="00EB0C77" w:rsidP="000A5A01">
      <w:pPr>
        <w:pStyle w:val="a6"/>
        <w:ind w:left="240" w:right="720" w:firstLine="180"/>
      </w:pPr>
      <w:r w:rsidRPr="009E2233">
        <w:rPr>
          <w:rFonts w:hint="eastAsia"/>
        </w:rPr>
        <w:t xml:space="preserve">        HandlerThread thread = new HandlerThread("IntentService[" + mName + "]");</w:t>
      </w:r>
    </w:p>
    <w:p w14:paraId="7BF7377B" w14:textId="77777777" w:rsidR="00EB0C77" w:rsidRPr="009E2233" w:rsidRDefault="00EB0C77" w:rsidP="000A5A01">
      <w:pPr>
        <w:pStyle w:val="a6"/>
        <w:ind w:left="240" w:right="720" w:firstLine="180"/>
      </w:pPr>
      <w:r w:rsidRPr="009E2233">
        <w:rPr>
          <w:rFonts w:hint="eastAsia"/>
        </w:rPr>
        <w:t xml:space="preserve">        thread.start();</w:t>
      </w:r>
    </w:p>
    <w:p w14:paraId="5618585A" w14:textId="77777777" w:rsidR="00EB0C77" w:rsidRPr="009E2233" w:rsidRDefault="00EB0C77" w:rsidP="000A5A01">
      <w:pPr>
        <w:pStyle w:val="a6"/>
        <w:ind w:left="240" w:right="720" w:firstLine="180"/>
      </w:pPr>
    </w:p>
    <w:p w14:paraId="7F025978" w14:textId="77777777" w:rsidR="00EB0C77" w:rsidRPr="009E2233" w:rsidRDefault="00EB0C77" w:rsidP="000A5A01">
      <w:pPr>
        <w:pStyle w:val="a6"/>
        <w:ind w:left="240" w:right="720" w:firstLine="180"/>
      </w:pPr>
      <w:r w:rsidRPr="009E2233">
        <w:rPr>
          <w:rFonts w:hint="eastAsia"/>
        </w:rPr>
        <w:t xml:space="preserve">        mServiceLooper = thread.getLooper();</w:t>
      </w:r>
    </w:p>
    <w:p w14:paraId="182F5C90" w14:textId="77777777" w:rsidR="00EB0C77" w:rsidRPr="009E2233" w:rsidRDefault="00EB0C77" w:rsidP="000A5A01">
      <w:pPr>
        <w:pStyle w:val="a6"/>
        <w:ind w:left="240" w:right="720" w:firstLine="180"/>
      </w:pPr>
      <w:r w:rsidRPr="009E2233">
        <w:rPr>
          <w:rFonts w:hint="eastAsia"/>
        </w:rPr>
        <w:t xml:space="preserve">        mServiceHandler = new ServiceHandler(mServiceLooper);</w:t>
      </w:r>
    </w:p>
    <w:p w14:paraId="6BFEBF7A" w14:textId="77777777" w:rsidR="00EB0C77" w:rsidRPr="009E2233" w:rsidRDefault="00EB0C77" w:rsidP="000A5A01">
      <w:pPr>
        <w:pStyle w:val="a6"/>
        <w:ind w:left="240" w:right="720" w:firstLine="180"/>
      </w:pPr>
      <w:r w:rsidRPr="009E2233">
        <w:rPr>
          <w:rFonts w:hint="eastAsia"/>
        </w:rPr>
        <w:t xml:space="preserve">    }</w:t>
      </w:r>
    </w:p>
    <w:p w14:paraId="270489E2" w14:textId="77777777" w:rsidR="00EB0C77" w:rsidRPr="009E2233" w:rsidRDefault="00EB0C77" w:rsidP="000A5A01">
      <w:pPr>
        <w:pStyle w:val="a6"/>
        <w:ind w:left="240" w:right="720" w:firstLine="180"/>
      </w:pPr>
    </w:p>
    <w:p w14:paraId="742A5F91" w14:textId="77777777" w:rsidR="00EB0C77" w:rsidRPr="009E2233" w:rsidRDefault="00EB0C77" w:rsidP="000A5A01">
      <w:pPr>
        <w:pStyle w:val="a6"/>
        <w:ind w:left="240" w:right="720" w:firstLine="180"/>
      </w:pPr>
      <w:r w:rsidRPr="009E2233">
        <w:rPr>
          <w:rFonts w:hint="eastAsia"/>
        </w:rPr>
        <w:t xml:space="preserve">    @Override</w:t>
      </w:r>
    </w:p>
    <w:p w14:paraId="18A12DEC" w14:textId="77777777" w:rsidR="00EB0C77" w:rsidRPr="009E2233" w:rsidRDefault="00EB0C77" w:rsidP="000A5A01">
      <w:pPr>
        <w:pStyle w:val="a6"/>
        <w:ind w:left="240" w:right="720" w:firstLine="180"/>
      </w:pPr>
      <w:r w:rsidRPr="009E2233">
        <w:rPr>
          <w:rFonts w:hint="eastAsia"/>
        </w:rPr>
        <w:t xml:space="preserve">    public void onStart(Intent intent, int startId) {</w:t>
      </w:r>
    </w:p>
    <w:p w14:paraId="7A6B6E1A" w14:textId="77777777" w:rsidR="00EB0C77" w:rsidRPr="009E2233" w:rsidRDefault="00EB0C77" w:rsidP="000A5A01">
      <w:pPr>
        <w:pStyle w:val="a6"/>
        <w:ind w:left="240" w:right="720" w:firstLine="180"/>
      </w:pPr>
      <w:r w:rsidRPr="009E2233">
        <w:rPr>
          <w:rFonts w:hint="eastAsia"/>
        </w:rPr>
        <w:t xml:space="preserve">        Message msg = mServiceHandler.obtainMessage();</w:t>
      </w:r>
    </w:p>
    <w:p w14:paraId="066BE491" w14:textId="77777777" w:rsidR="00EB0C77" w:rsidRPr="009E2233" w:rsidRDefault="00EB0C77" w:rsidP="000A5A01">
      <w:pPr>
        <w:pStyle w:val="a6"/>
        <w:ind w:left="240" w:right="720" w:firstLine="180"/>
      </w:pPr>
      <w:r w:rsidRPr="009E2233">
        <w:rPr>
          <w:rFonts w:hint="eastAsia"/>
        </w:rPr>
        <w:t xml:space="preserve">        msg.arg1 = startId;</w:t>
      </w:r>
    </w:p>
    <w:p w14:paraId="742C51BC" w14:textId="77777777" w:rsidR="00EB0C77" w:rsidRPr="009E2233" w:rsidRDefault="00EB0C77" w:rsidP="000A5A01">
      <w:pPr>
        <w:pStyle w:val="a6"/>
        <w:ind w:left="240" w:right="720" w:firstLine="180"/>
      </w:pPr>
      <w:r w:rsidRPr="009E2233">
        <w:rPr>
          <w:rFonts w:hint="eastAsia"/>
        </w:rPr>
        <w:t xml:space="preserve">        msg.obj = intent;</w:t>
      </w:r>
    </w:p>
    <w:p w14:paraId="634888F0" w14:textId="77777777" w:rsidR="00EB0C77" w:rsidRPr="009E2233" w:rsidRDefault="00EB0C77" w:rsidP="000A5A01">
      <w:pPr>
        <w:pStyle w:val="a6"/>
        <w:ind w:left="240" w:right="720" w:firstLine="180"/>
      </w:pPr>
      <w:r w:rsidRPr="009E2233">
        <w:rPr>
          <w:rFonts w:hint="eastAsia"/>
        </w:rPr>
        <w:t xml:space="preserve">        mServiceHandler.sendMessage(msg);</w:t>
      </w:r>
    </w:p>
    <w:p w14:paraId="70BA51E6" w14:textId="77777777" w:rsidR="00EB0C77" w:rsidRPr="009E2233" w:rsidRDefault="00EB0C77" w:rsidP="000A5A01">
      <w:pPr>
        <w:pStyle w:val="a6"/>
        <w:ind w:left="240" w:right="720" w:firstLine="180"/>
      </w:pPr>
      <w:r w:rsidRPr="009E2233">
        <w:rPr>
          <w:rFonts w:hint="eastAsia"/>
        </w:rPr>
        <w:t xml:space="preserve">    }</w:t>
      </w:r>
    </w:p>
    <w:p w14:paraId="36E4E848" w14:textId="77777777" w:rsidR="00EB0C77" w:rsidRPr="009E2233" w:rsidRDefault="00EB0C77" w:rsidP="000A5A01">
      <w:pPr>
        <w:pStyle w:val="a6"/>
        <w:ind w:left="240" w:right="720" w:firstLine="180"/>
      </w:pPr>
    </w:p>
    <w:p w14:paraId="06AFD239" w14:textId="77777777" w:rsidR="00EB0C77" w:rsidRPr="009E2233" w:rsidRDefault="00EB0C77" w:rsidP="000A5A01">
      <w:pPr>
        <w:pStyle w:val="a6"/>
        <w:ind w:left="240" w:right="720" w:firstLine="180"/>
      </w:pPr>
      <w:r w:rsidRPr="009E2233">
        <w:rPr>
          <w:rFonts w:hint="eastAsia"/>
        </w:rPr>
        <w:t xml:space="preserve">    @Override</w:t>
      </w:r>
    </w:p>
    <w:p w14:paraId="222093CC" w14:textId="77777777" w:rsidR="00EB0C77" w:rsidRPr="009E2233" w:rsidRDefault="00EB0C77" w:rsidP="000A5A01">
      <w:pPr>
        <w:pStyle w:val="a6"/>
        <w:ind w:left="240" w:right="720" w:firstLine="180"/>
      </w:pPr>
      <w:r w:rsidRPr="009E2233">
        <w:rPr>
          <w:rFonts w:hint="eastAsia"/>
        </w:rPr>
        <w:t xml:space="preserve">    public int onStartCommand(Intent intent, int flags, int startId) {</w:t>
      </w:r>
    </w:p>
    <w:p w14:paraId="56D2D0B3" w14:textId="77777777" w:rsidR="00EB0C77" w:rsidRPr="009E2233" w:rsidRDefault="00EB0C77" w:rsidP="000A5A01">
      <w:pPr>
        <w:pStyle w:val="a6"/>
        <w:ind w:left="240" w:right="720" w:firstLine="180"/>
      </w:pPr>
      <w:r w:rsidRPr="009E2233">
        <w:rPr>
          <w:rFonts w:hint="eastAsia"/>
        </w:rPr>
        <w:t xml:space="preserve">        onStart(intent, startId);</w:t>
      </w:r>
    </w:p>
    <w:p w14:paraId="709D49D4" w14:textId="77777777" w:rsidR="00EB0C77" w:rsidRPr="009E2233" w:rsidRDefault="00EB0C77" w:rsidP="000A5A01">
      <w:pPr>
        <w:pStyle w:val="a6"/>
        <w:ind w:left="240" w:right="720" w:firstLine="180"/>
      </w:pPr>
      <w:r w:rsidRPr="009E2233">
        <w:rPr>
          <w:rFonts w:hint="eastAsia"/>
        </w:rPr>
        <w:t xml:space="preserve">        return mRedelivery ? START_REDELIVER_INTENT : START_NOT_STICKY;</w:t>
      </w:r>
    </w:p>
    <w:p w14:paraId="5D262BF2" w14:textId="77777777" w:rsidR="00EB0C77" w:rsidRPr="009E2233" w:rsidRDefault="00EB0C77" w:rsidP="000A5A01">
      <w:pPr>
        <w:pStyle w:val="a6"/>
        <w:ind w:left="240" w:right="720" w:firstLine="180"/>
      </w:pPr>
      <w:r w:rsidRPr="009E2233">
        <w:rPr>
          <w:rFonts w:hint="eastAsia"/>
        </w:rPr>
        <w:t xml:space="preserve">    }</w:t>
      </w:r>
    </w:p>
    <w:p w14:paraId="1C70CC57" w14:textId="77777777" w:rsidR="00EB0C77" w:rsidRPr="009E2233" w:rsidRDefault="00EB0C77" w:rsidP="000A5A01">
      <w:pPr>
        <w:pStyle w:val="a6"/>
        <w:ind w:left="240" w:right="720" w:firstLine="180"/>
      </w:pPr>
    </w:p>
    <w:p w14:paraId="2E5BEEE3" w14:textId="77777777" w:rsidR="00EB0C77" w:rsidRPr="009E2233" w:rsidRDefault="00EB0C77" w:rsidP="000A5A01">
      <w:pPr>
        <w:pStyle w:val="a6"/>
        <w:ind w:left="240" w:right="720" w:firstLine="180"/>
      </w:pPr>
      <w:r w:rsidRPr="009E2233">
        <w:rPr>
          <w:rFonts w:hint="eastAsia"/>
        </w:rPr>
        <w:t xml:space="preserve">    @Override</w:t>
      </w:r>
    </w:p>
    <w:p w14:paraId="17E846AB" w14:textId="77777777" w:rsidR="00EB0C77" w:rsidRPr="009E2233" w:rsidRDefault="00EB0C77" w:rsidP="000A5A01">
      <w:pPr>
        <w:pStyle w:val="a6"/>
        <w:ind w:left="240" w:right="720" w:firstLine="180"/>
      </w:pPr>
      <w:r w:rsidRPr="009E2233">
        <w:rPr>
          <w:rFonts w:hint="eastAsia"/>
        </w:rPr>
        <w:t xml:space="preserve">    public void onDestroy() {</w:t>
      </w:r>
    </w:p>
    <w:p w14:paraId="44EBDD8C" w14:textId="77777777" w:rsidR="00EB0C77" w:rsidRPr="009E2233" w:rsidRDefault="00EB0C77" w:rsidP="000A5A01">
      <w:pPr>
        <w:pStyle w:val="a6"/>
        <w:ind w:left="240" w:right="720" w:firstLine="180"/>
      </w:pPr>
      <w:r w:rsidRPr="009E2233">
        <w:rPr>
          <w:rFonts w:hint="eastAsia"/>
        </w:rPr>
        <w:t xml:space="preserve">        mServiceLooper.quit();</w:t>
      </w:r>
    </w:p>
    <w:p w14:paraId="279F0C04" w14:textId="77777777" w:rsidR="00EB0C77" w:rsidRPr="009E2233" w:rsidRDefault="00EB0C77" w:rsidP="000A5A01">
      <w:pPr>
        <w:pStyle w:val="a6"/>
        <w:ind w:left="240" w:right="720" w:firstLine="180"/>
      </w:pPr>
      <w:r w:rsidRPr="009E2233">
        <w:rPr>
          <w:rFonts w:hint="eastAsia"/>
        </w:rPr>
        <w:t xml:space="preserve">    }</w:t>
      </w:r>
    </w:p>
    <w:p w14:paraId="1B9CCC39" w14:textId="77777777" w:rsidR="00EB0C77" w:rsidRPr="009E2233" w:rsidRDefault="00EB0C77" w:rsidP="000A5A01">
      <w:pPr>
        <w:pStyle w:val="a6"/>
        <w:ind w:left="240" w:right="720" w:firstLine="180"/>
      </w:pPr>
    </w:p>
    <w:p w14:paraId="69536738" w14:textId="77777777" w:rsidR="00EB0C77" w:rsidRPr="009E2233" w:rsidRDefault="00EB0C77" w:rsidP="000A5A01">
      <w:pPr>
        <w:pStyle w:val="a6"/>
        <w:ind w:left="240" w:right="720" w:firstLine="180"/>
      </w:pPr>
      <w:r w:rsidRPr="009E2233">
        <w:rPr>
          <w:rFonts w:hint="eastAsia"/>
        </w:rPr>
        <w:t xml:space="preserve">    @Override</w:t>
      </w:r>
    </w:p>
    <w:p w14:paraId="3FABB83E" w14:textId="77777777" w:rsidR="00EB0C77" w:rsidRPr="009E2233" w:rsidRDefault="00EB0C77" w:rsidP="000A5A01">
      <w:pPr>
        <w:pStyle w:val="a6"/>
        <w:ind w:left="240" w:right="720" w:firstLine="180"/>
      </w:pPr>
      <w:r w:rsidRPr="009E2233">
        <w:rPr>
          <w:rFonts w:hint="eastAsia"/>
        </w:rPr>
        <w:t xml:space="preserve">    public IBinder onBind(Intent intent) {</w:t>
      </w:r>
    </w:p>
    <w:p w14:paraId="39C807C1" w14:textId="77777777" w:rsidR="00EB0C77" w:rsidRPr="009E2233" w:rsidRDefault="00EB0C77" w:rsidP="000A5A01">
      <w:pPr>
        <w:pStyle w:val="a6"/>
        <w:ind w:left="240" w:right="720" w:firstLine="180"/>
      </w:pPr>
      <w:r w:rsidRPr="009E2233">
        <w:rPr>
          <w:rFonts w:hint="eastAsia"/>
        </w:rPr>
        <w:t xml:space="preserve">        return null;</w:t>
      </w:r>
    </w:p>
    <w:p w14:paraId="49DE39CD" w14:textId="77777777" w:rsidR="00EB0C77" w:rsidRPr="009E2233" w:rsidRDefault="00EB0C77" w:rsidP="000A5A01">
      <w:pPr>
        <w:pStyle w:val="a6"/>
        <w:ind w:left="240" w:right="720" w:firstLine="180"/>
      </w:pPr>
      <w:r w:rsidRPr="009E2233">
        <w:rPr>
          <w:rFonts w:hint="eastAsia"/>
        </w:rPr>
        <w:lastRenderedPageBreak/>
        <w:t xml:space="preserve">    }</w:t>
      </w:r>
    </w:p>
    <w:p w14:paraId="6D5C3A46" w14:textId="77777777" w:rsidR="00EB0C77" w:rsidRPr="009E2233" w:rsidRDefault="00EB0C77" w:rsidP="000A5A01">
      <w:pPr>
        <w:pStyle w:val="a6"/>
        <w:ind w:left="240" w:right="720" w:firstLine="180"/>
      </w:pPr>
    </w:p>
    <w:p w14:paraId="0634703E" w14:textId="77777777" w:rsidR="00EB0C77" w:rsidRPr="009E2233" w:rsidRDefault="00EB0C77" w:rsidP="000A5A01">
      <w:pPr>
        <w:pStyle w:val="a6"/>
        <w:ind w:left="240" w:right="720" w:firstLine="180"/>
      </w:pPr>
      <w:r w:rsidRPr="009E2233">
        <w:rPr>
          <w:rFonts w:hint="eastAsia"/>
        </w:rPr>
        <w:t xml:space="preserve">    protected abstract void onHandleIntent(Intent intent);</w:t>
      </w:r>
    </w:p>
    <w:p w14:paraId="24C2A1B7" w14:textId="77777777" w:rsidR="00EB0C77" w:rsidRPr="009E2233" w:rsidRDefault="00EB0C77" w:rsidP="000A5A01">
      <w:pPr>
        <w:pStyle w:val="a6"/>
        <w:ind w:left="240" w:right="720" w:firstLine="180"/>
      </w:pPr>
      <w:r w:rsidRPr="009E2233">
        <w:rPr>
          <w:rFonts w:hint="eastAsia"/>
        </w:rPr>
        <w:t>}</w:t>
      </w:r>
    </w:p>
    <w:p w14:paraId="4496C0DC" w14:textId="616F2426" w:rsidR="008C2B71" w:rsidRPr="009E2233" w:rsidRDefault="008C2B71" w:rsidP="008C2B71">
      <w:pPr>
        <w:pStyle w:val="a5"/>
        <w:ind w:firstLine="361"/>
      </w:pPr>
      <w:bookmarkStart w:id="24" w:name="_Ref1358"/>
      <w:bookmarkStart w:id="25" w:name="_Toc476667943"/>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8</w:t>
      </w:r>
      <w:r w:rsidR="009C2BDC">
        <w:fldChar w:fldCharType="end"/>
      </w:r>
      <w:bookmarkEnd w:id="24"/>
      <w:r w:rsidRPr="009E2233">
        <w:rPr>
          <w:rFonts w:hint="eastAsia"/>
        </w:rPr>
        <w:t xml:space="preserve"> </w:t>
      </w:r>
      <w:r w:rsidRPr="009E2233">
        <w:t>IntentService</w:t>
      </w:r>
      <w:bookmarkEnd w:id="25"/>
      <w:r>
        <w:rPr>
          <w:rFonts w:hint="eastAsia"/>
        </w:rPr>
        <w:t>.java</w:t>
      </w:r>
    </w:p>
    <w:p w14:paraId="1A0954CF" w14:textId="795196D1" w:rsidR="00EB0C77" w:rsidRPr="009E2233" w:rsidRDefault="00EB0C77" w:rsidP="00EB0C77">
      <w:pPr>
        <w:rPr>
          <w:rFonts w:ascii="Times New Roman" w:hAnsi="Times New Roman"/>
          <w:szCs w:val="20"/>
        </w:rPr>
      </w:pPr>
      <w:r w:rsidRPr="009E2233">
        <w:rPr>
          <w:rFonts w:ascii="Times New Roman" w:hAnsi="Times New Roman"/>
          <w:szCs w:val="20"/>
        </w:rPr>
        <w:t>IntentService</w:t>
      </w:r>
      <w:r w:rsidRPr="009E2233">
        <w:rPr>
          <w:rFonts w:ascii="Times New Roman" w:hAnsi="Times New Roman"/>
          <w:szCs w:val="20"/>
        </w:rPr>
        <w:t>在处理事务时，还是采用的</w:t>
      </w:r>
      <w:r w:rsidRPr="009E2233">
        <w:rPr>
          <w:rFonts w:ascii="Times New Roman" w:hAnsi="Times New Roman"/>
          <w:szCs w:val="20"/>
        </w:rPr>
        <w:t>Handler</w:t>
      </w:r>
      <w:r w:rsidRPr="009E2233">
        <w:rPr>
          <w:rFonts w:ascii="Times New Roman" w:hAnsi="Times New Roman"/>
          <w:szCs w:val="20"/>
        </w:rPr>
        <w:t>方式，创建一个名叫</w:t>
      </w:r>
      <w:r w:rsidRPr="009E2233">
        <w:rPr>
          <w:rFonts w:ascii="Times New Roman" w:hAnsi="Times New Roman"/>
          <w:szCs w:val="20"/>
        </w:rPr>
        <w:t>ServiceHandler</w:t>
      </w:r>
      <w:r w:rsidRPr="009E2233">
        <w:rPr>
          <w:rFonts w:ascii="Times New Roman" w:hAnsi="Times New Roman"/>
          <w:szCs w:val="20"/>
        </w:rPr>
        <w:t>的内部</w:t>
      </w:r>
      <w:r w:rsidRPr="009E2233">
        <w:rPr>
          <w:rFonts w:ascii="Times New Roman" w:hAnsi="Times New Roman"/>
          <w:szCs w:val="20"/>
        </w:rPr>
        <w:t>Handler</w:t>
      </w:r>
      <w:r w:rsidRPr="009E2233">
        <w:rPr>
          <w:rFonts w:ascii="Times New Roman" w:hAnsi="Times New Roman"/>
          <w:szCs w:val="20"/>
        </w:rPr>
        <w:t>，并把它直接绑定到</w:t>
      </w:r>
      <w:r w:rsidRPr="009E2233">
        <w:rPr>
          <w:rFonts w:ascii="Times New Roman" w:hAnsi="Times New Roman"/>
          <w:szCs w:val="20"/>
        </w:rPr>
        <w:t>HandlerThread</w:t>
      </w:r>
      <w:r w:rsidRPr="009E2233">
        <w:rPr>
          <w:rFonts w:ascii="Times New Roman" w:hAnsi="Times New Roman"/>
          <w:szCs w:val="20"/>
        </w:rPr>
        <w:t>所对应的子线程</w:t>
      </w:r>
      <w:r w:rsidRPr="009E2233">
        <w:rPr>
          <w:rFonts w:ascii="Times New Roman" w:hAnsi="Times New Roman" w:hint="eastAsia"/>
          <w:szCs w:val="20"/>
        </w:rPr>
        <w:t>。</w:t>
      </w:r>
      <w:r w:rsidRPr="009E2233">
        <w:rPr>
          <w:rFonts w:ascii="Times New Roman" w:hAnsi="Times New Roman"/>
          <w:szCs w:val="20"/>
        </w:rPr>
        <w:t>ServiceHandler</w:t>
      </w:r>
      <w:r w:rsidRPr="009E2233">
        <w:rPr>
          <w:rFonts w:ascii="Times New Roman" w:hAnsi="Times New Roman"/>
          <w:szCs w:val="20"/>
        </w:rPr>
        <w:t>把处理</w:t>
      </w:r>
      <w:r w:rsidRPr="009E2233">
        <w:rPr>
          <w:rFonts w:ascii="Times New Roman" w:hAnsi="Times New Roman"/>
          <w:szCs w:val="20"/>
        </w:rPr>
        <w:t>intent</w:t>
      </w:r>
      <w:r w:rsidRPr="009E2233">
        <w:rPr>
          <w:rFonts w:ascii="Times New Roman" w:hAnsi="Times New Roman"/>
          <w:szCs w:val="20"/>
        </w:rPr>
        <w:t>所对应的事务</w:t>
      </w:r>
      <w:r w:rsidRPr="009E2233">
        <w:rPr>
          <w:rFonts w:ascii="Times New Roman" w:hAnsi="Times New Roman" w:hint="eastAsia"/>
          <w:szCs w:val="20"/>
        </w:rPr>
        <w:t>的代码</w:t>
      </w:r>
      <w:r w:rsidRPr="009E2233">
        <w:rPr>
          <w:rFonts w:ascii="Times New Roman" w:hAnsi="Times New Roman"/>
          <w:szCs w:val="20"/>
        </w:rPr>
        <w:t>都封装到叫做</w:t>
      </w:r>
      <w:r w:rsidRPr="009E2233">
        <w:rPr>
          <w:rFonts w:ascii="Times New Roman" w:hAnsi="Times New Roman"/>
          <w:szCs w:val="20"/>
        </w:rPr>
        <w:t>onHandleIntent</w:t>
      </w:r>
      <w:r w:rsidRPr="009E2233">
        <w:rPr>
          <w:rFonts w:ascii="Times New Roman" w:hAnsi="Times New Roman" w:hint="eastAsia"/>
          <w:szCs w:val="20"/>
        </w:rPr>
        <w:t>()</w:t>
      </w:r>
      <w:r w:rsidRPr="009E2233">
        <w:rPr>
          <w:rFonts w:ascii="Times New Roman" w:hAnsi="Times New Roman" w:hint="eastAsia"/>
          <w:szCs w:val="20"/>
        </w:rPr>
        <w:t>回调方法中，</w:t>
      </w:r>
      <w:r w:rsidRPr="009E2233">
        <w:rPr>
          <w:rFonts w:ascii="Times New Roman" w:hAnsi="Times New Roman"/>
          <w:szCs w:val="20"/>
        </w:rPr>
        <w:t>因此我们直接实现</w:t>
      </w:r>
      <w:r w:rsidRPr="009E2233">
        <w:rPr>
          <w:rFonts w:ascii="Times New Roman" w:hAnsi="Times New Roman"/>
          <w:szCs w:val="20"/>
        </w:rPr>
        <w:t>onHandleIntent</w:t>
      </w:r>
      <w:r w:rsidRPr="009E2233">
        <w:rPr>
          <w:rFonts w:ascii="Times New Roman" w:hAnsi="Times New Roman" w:hint="eastAsia"/>
          <w:szCs w:val="20"/>
        </w:rPr>
        <w:t>()</w:t>
      </w:r>
      <w:r w:rsidRPr="009E2233">
        <w:rPr>
          <w:rFonts w:ascii="Times New Roman" w:hAnsi="Times New Roman" w:hint="eastAsia"/>
          <w:szCs w:val="20"/>
        </w:rPr>
        <w:t>方法</w:t>
      </w:r>
      <w:r w:rsidRPr="009E2233">
        <w:rPr>
          <w:rFonts w:ascii="Times New Roman" w:hAnsi="Times New Roman"/>
          <w:szCs w:val="20"/>
        </w:rPr>
        <w:t>，再在里面根据</w:t>
      </w:r>
      <w:r w:rsidR="00A30669">
        <w:rPr>
          <w:rFonts w:ascii="Times New Roman" w:hAnsi="Times New Roman"/>
          <w:szCs w:val="20"/>
        </w:rPr>
        <w:t>意图</w:t>
      </w:r>
      <w:r w:rsidRPr="009E2233">
        <w:rPr>
          <w:rFonts w:ascii="Times New Roman" w:hAnsi="Times New Roman"/>
          <w:szCs w:val="20"/>
        </w:rPr>
        <w:t>的不同进行不同的事务处理就可以了。另外</w:t>
      </w:r>
      <w:r w:rsidRPr="009E2233">
        <w:rPr>
          <w:rFonts w:ascii="Times New Roman" w:hAnsi="Times New Roman"/>
          <w:szCs w:val="20"/>
        </w:rPr>
        <w:t>IntentService</w:t>
      </w:r>
      <w:r w:rsidRPr="009E2233">
        <w:rPr>
          <w:rFonts w:ascii="Times New Roman" w:hAnsi="Times New Roman"/>
          <w:szCs w:val="20"/>
        </w:rPr>
        <w:t>默认实现了</w:t>
      </w:r>
      <w:r w:rsidRPr="009E2233">
        <w:rPr>
          <w:rFonts w:ascii="Times New Roman" w:hAnsi="Times New Roman" w:hint="eastAsia"/>
          <w:szCs w:val="20"/>
        </w:rPr>
        <w:t>o</w:t>
      </w:r>
      <w:r w:rsidRPr="009E2233">
        <w:rPr>
          <w:rFonts w:ascii="Times New Roman" w:hAnsi="Times New Roman"/>
          <w:szCs w:val="20"/>
        </w:rPr>
        <w:t>n</w:t>
      </w:r>
      <w:r w:rsidRPr="009E2233">
        <w:rPr>
          <w:rFonts w:ascii="Times New Roman" w:hAnsi="Times New Roman" w:hint="eastAsia"/>
          <w:szCs w:val="20"/>
        </w:rPr>
        <w:t>B</w:t>
      </w:r>
      <w:r w:rsidRPr="009E2233">
        <w:rPr>
          <w:rFonts w:ascii="Times New Roman" w:hAnsi="Times New Roman"/>
          <w:szCs w:val="20"/>
        </w:rPr>
        <w:t>ind</w:t>
      </w:r>
      <w:r w:rsidRPr="009E2233">
        <w:rPr>
          <w:rFonts w:ascii="Times New Roman" w:hAnsi="Times New Roman" w:hint="eastAsia"/>
          <w:szCs w:val="20"/>
        </w:rPr>
        <w:t>()</w:t>
      </w:r>
      <w:r w:rsidRPr="009E2233">
        <w:rPr>
          <w:rFonts w:ascii="Times New Roman" w:hAnsi="Times New Roman"/>
          <w:szCs w:val="20"/>
        </w:rPr>
        <w:t>方法，返回值为</w:t>
      </w:r>
      <w:r w:rsidRPr="009E2233">
        <w:rPr>
          <w:rFonts w:ascii="Times New Roman" w:hAnsi="Times New Roman"/>
          <w:szCs w:val="20"/>
        </w:rPr>
        <w:t>null</w:t>
      </w:r>
      <w:r w:rsidRPr="009E2233">
        <w:rPr>
          <w:rFonts w:ascii="Times New Roman" w:hAnsi="Times New Roman"/>
          <w:szCs w:val="20"/>
        </w:rPr>
        <w:t>。</w:t>
      </w:r>
    </w:p>
    <w:p w14:paraId="783C642E" w14:textId="54368012" w:rsidR="00EB0C77" w:rsidRPr="009E2233" w:rsidRDefault="00EB0C77" w:rsidP="00EB0C77">
      <w:pPr>
        <w:rPr>
          <w:rFonts w:ascii="Times New Roman" w:hAnsi="Times New Roman"/>
          <w:szCs w:val="20"/>
        </w:rPr>
      </w:pPr>
      <w:r w:rsidRPr="009E2233">
        <w:rPr>
          <w:rFonts w:ascii="Times New Roman" w:hAnsi="Times New Roman" w:hint="eastAsia"/>
          <w:szCs w:val="20"/>
        </w:rPr>
        <w:t>继承</w:t>
      </w:r>
      <w:r w:rsidRPr="009E2233">
        <w:rPr>
          <w:rFonts w:ascii="Times New Roman" w:hAnsi="Times New Roman" w:hint="eastAsia"/>
          <w:szCs w:val="20"/>
        </w:rPr>
        <w:t>IntentService</w:t>
      </w:r>
      <w:r w:rsidRPr="009E2233">
        <w:rPr>
          <w:rFonts w:ascii="Times New Roman" w:hAnsi="Times New Roman" w:hint="eastAsia"/>
          <w:szCs w:val="20"/>
        </w:rPr>
        <w:t>的好处是</w:t>
      </w:r>
      <w:r w:rsidRPr="009E2233">
        <w:rPr>
          <w:rFonts w:ascii="Times New Roman" w:hAnsi="Times New Roman"/>
          <w:szCs w:val="20"/>
        </w:rPr>
        <w:t>处理异步请求的时候可以减少写代码的工作量，比较轻松地实现项目的需求</w:t>
      </w:r>
      <w:r w:rsidRPr="009E2233">
        <w:rPr>
          <w:rFonts w:ascii="Times New Roman" w:hAnsi="Times New Roman" w:hint="eastAsia"/>
          <w:szCs w:val="20"/>
        </w:rPr>
        <w:t>。</w:t>
      </w:r>
      <w:r w:rsidRPr="009E2233">
        <w:rPr>
          <w:rFonts w:ascii="Times New Roman" w:hAnsi="Times New Roman"/>
          <w:szCs w:val="20"/>
        </w:rPr>
        <w:t>IntentService</w:t>
      </w:r>
      <w:r w:rsidRPr="009E2233">
        <w:rPr>
          <w:rFonts w:ascii="Times New Roman" w:hAnsi="Times New Roman"/>
          <w:szCs w:val="20"/>
        </w:rPr>
        <w:t>的构造</w:t>
      </w:r>
      <w:r w:rsidRPr="009E2233">
        <w:rPr>
          <w:rFonts w:ascii="Times New Roman" w:hAnsi="Times New Roman" w:hint="eastAsia"/>
          <w:szCs w:val="20"/>
        </w:rPr>
        <w:t>方法</w:t>
      </w:r>
      <w:r w:rsidRPr="009E2233">
        <w:rPr>
          <w:rFonts w:ascii="Times New Roman" w:hAnsi="Times New Roman"/>
          <w:szCs w:val="20"/>
        </w:rPr>
        <w:t>一定是参数为空的构造</w:t>
      </w:r>
      <w:r w:rsidRPr="009E2233">
        <w:rPr>
          <w:rFonts w:ascii="Times New Roman" w:hAnsi="Times New Roman" w:hint="eastAsia"/>
          <w:szCs w:val="20"/>
        </w:rPr>
        <w:t>方法</w:t>
      </w:r>
      <w:r w:rsidRPr="009E2233">
        <w:rPr>
          <w:rFonts w:ascii="Times New Roman" w:hAnsi="Times New Roman"/>
          <w:szCs w:val="20"/>
        </w:rPr>
        <w:t>，然后再在其中调用</w:t>
      </w:r>
      <w:r w:rsidRPr="009E2233">
        <w:rPr>
          <w:rFonts w:ascii="Times New Roman" w:hAnsi="Times New Roman" w:hint="eastAsia"/>
          <w:szCs w:val="20"/>
        </w:rPr>
        <w:t>父类的构造方法</w:t>
      </w:r>
      <w:r w:rsidRPr="009E2233">
        <w:rPr>
          <w:rFonts w:ascii="Times New Roman" w:hAnsi="Times New Roman"/>
          <w:szCs w:val="20"/>
        </w:rPr>
        <w:t>super("name")</w:t>
      </w:r>
      <w:r w:rsidRPr="009E2233">
        <w:rPr>
          <w:rFonts w:ascii="Times New Roman" w:hAnsi="Times New Roman"/>
          <w:szCs w:val="20"/>
        </w:rPr>
        <w:t>。因为</w:t>
      </w:r>
      <w:r w:rsidR="008C2B71">
        <w:rPr>
          <w:rFonts w:ascii="Times New Roman" w:hAnsi="Times New Roman" w:hint="eastAsia"/>
          <w:szCs w:val="20"/>
        </w:rPr>
        <w:t>服务</w:t>
      </w:r>
      <w:r w:rsidRPr="009E2233">
        <w:rPr>
          <w:rFonts w:ascii="Times New Roman" w:hAnsi="Times New Roman"/>
          <w:szCs w:val="20"/>
        </w:rPr>
        <w:t>的实例化是系统来完成的，而且系统是用参数为空的构造</w:t>
      </w:r>
      <w:r w:rsidRPr="009E2233">
        <w:rPr>
          <w:rFonts w:ascii="Times New Roman" w:hAnsi="Times New Roman" w:hint="eastAsia"/>
          <w:szCs w:val="20"/>
        </w:rPr>
        <w:t>方法</w:t>
      </w:r>
      <w:r w:rsidRPr="009E2233">
        <w:rPr>
          <w:rFonts w:ascii="Times New Roman" w:hAnsi="Times New Roman"/>
          <w:szCs w:val="20"/>
        </w:rPr>
        <w:t>来实例化</w:t>
      </w:r>
      <w:r w:rsidR="008C2B71">
        <w:rPr>
          <w:rFonts w:ascii="Times New Roman" w:hAnsi="Times New Roman" w:hint="eastAsia"/>
          <w:szCs w:val="20"/>
        </w:rPr>
        <w:t>服务</w:t>
      </w:r>
      <w:r w:rsidRPr="009E2233">
        <w:rPr>
          <w:rFonts w:ascii="Times New Roman" w:hAnsi="Times New Roman"/>
          <w:szCs w:val="20"/>
        </w:rPr>
        <w:t>的</w:t>
      </w:r>
      <w:r w:rsidRPr="009E2233">
        <w:rPr>
          <w:rFonts w:ascii="Times New Roman" w:hAnsi="Times New Roman" w:hint="eastAsia"/>
          <w:szCs w:val="20"/>
        </w:rPr>
        <w:t>，</w:t>
      </w:r>
      <w:r w:rsidRPr="009E2233">
        <w:rPr>
          <w:rFonts w:ascii="Times New Roman" w:hAnsi="Times New Roman"/>
          <w:szCs w:val="20"/>
        </w:rPr>
        <w:t>所以</w:t>
      </w:r>
      <w:r w:rsidRPr="009E2233">
        <w:rPr>
          <w:rFonts w:ascii="Times New Roman" w:hAnsi="Times New Roman" w:hint="eastAsia"/>
          <w:szCs w:val="20"/>
        </w:rPr>
        <w:t>我们</w:t>
      </w:r>
      <w:r w:rsidRPr="009E2233">
        <w:rPr>
          <w:rFonts w:ascii="Times New Roman" w:hAnsi="Times New Roman"/>
          <w:szCs w:val="20"/>
        </w:rPr>
        <w:t>只需要实现</w:t>
      </w:r>
      <w:r w:rsidRPr="009E2233">
        <w:rPr>
          <w:rFonts w:ascii="Times New Roman" w:hAnsi="Times New Roman"/>
          <w:szCs w:val="20"/>
        </w:rPr>
        <w:t>onHandleIntent()</w:t>
      </w:r>
      <w:r w:rsidRPr="009E2233">
        <w:rPr>
          <w:rFonts w:ascii="Times New Roman" w:hAnsi="Times New Roman"/>
          <w:szCs w:val="20"/>
        </w:rPr>
        <w:t>方法，来完成由客户提供的工作</w:t>
      </w:r>
      <w:r w:rsidRPr="009E2233">
        <w:rPr>
          <w:rFonts w:ascii="Times New Roman" w:hAnsi="Times New Roman" w:hint="eastAsia"/>
          <w:szCs w:val="20"/>
        </w:rPr>
        <w:t>。下面是一个使用</w:t>
      </w:r>
      <w:r w:rsidRPr="009E2233">
        <w:rPr>
          <w:rFonts w:ascii="Times New Roman" w:hAnsi="Times New Roman" w:hint="eastAsia"/>
          <w:szCs w:val="20"/>
        </w:rPr>
        <w:t>IntentService</w:t>
      </w:r>
      <w:r w:rsidRPr="009E2233">
        <w:rPr>
          <w:rFonts w:ascii="Times New Roman" w:hAnsi="Times New Roman" w:hint="eastAsia"/>
          <w:szCs w:val="20"/>
        </w:rPr>
        <w:t>创建启动服务的简单例子，在</w:t>
      </w:r>
      <w:r w:rsidRPr="009E2233">
        <w:rPr>
          <w:rFonts w:ascii="Times New Roman" w:hAnsi="Times New Roman"/>
          <w:szCs w:val="20"/>
        </w:rPr>
        <w:t>onHandleIntent()</w:t>
      </w:r>
      <w:r w:rsidRPr="009E2233">
        <w:rPr>
          <w:rFonts w:ascii="Times New Roman" w:hAnsi="Times New Roman"/>
          <w:szCs w:val="20"/>
        </w:rPr>
        <w:t>方法</w:t>
      </w:r>
      <w:r w:rsidRPr="009E2233">
        <w:rPr>
          <w:rFonts w:ascii="Times New Roman" w:hAnsi="Times New Roman" w:hint="eastAsia"/>
          <w:szCs w:val="20"/>
        </w:rPr>
        <w:t>中实现了模拟</w:t>
      </w:r>
      <w:r w:rsidRPr="009E2233">
        <w:rPr>
          <w:rFonts w:ascii="Times New Roman" w:hAnsi="Times New Roman" w:hint="eastAsia"/>
          <w:szCs w:val="20"/>
        </w:rPr>
        <w:t>download</w:t>
      </w:r>
      <w:r w:rsidRPr="009E2233">
        <w:rPr>
          <w:rFonts w:ascii="Times New Roman" w:hAnsi="Times New Roman" w:hint="eastAsia"/>
          <w:szCs w:val="20"/>
        </w:rPr>
        <w:t>文件时耗时的状况，具体实现如</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_Ref15345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9</w:t>
      </w:r>
      <w:r w:rsidRPr="009E2233">
        <w:rPr>
          <w:rFonts w:ascii="Times New Roman" w:hAnsi="Times New Roman" w:hint="eastAsia"/>
          <w:szCs w:val="20"/>
        </w:rPr>
        <w:fldChar w:fldCharType="end"/>
      </w:r>
      <w:r w:rsidRPr="009E2233">
        <w:rPr>
          <w:rFonts w:ascii="Times New Roman" w:hAnsi="Times New Roman" w:hint="eastAsia"/>
          <w:szCs w:val="20"/>
        </w:rPr>
        <w:t>。</w:t>
      </w:r>
    </w:p>
    <w:p w14:paraId="7CEDCCDB" w14:textId="77777777" w:rsidR="00EB0C77" w:rsidRPr="009E2233" w:rsidRDefault="00EB0C77" w:rsidP="006255BF">
      <w:pPr>
        <w:pStyle w:val="a6"/>
        <w:ind w:left="240" w:right="720" w:firstLine="180"/>
      </w:pPr>
      <w:r w:rsidRPr="009E2233">
        <w:t>public class HelloIntentService extends IntentService {</w:t>
      </w:r>
    </w:p>
    <w:p w14:paraId="49D8F5C7" w14:textId="77777777" w:rsidR="00EB0C77" w:rsidRPr="009E2233" w:rsidRDefault="00EB0C77" w:rsidP="006255BF">
      <w:pPr>
        <w:pStyle w:val="a6"/>
        <w:ind w:left="240" w:right="720" w:firstLine="180"/>
      </w:pPr>
    </w:p>
    <w:p w14:paraId="2359B5D3" w14:textId="77777777" w:rsidR="00EB0C77" w:rsidRPr="009E2233" w:rsidRDefault="00EB0C77" w:rsidP="006255BF">
      <w:pPr>
        <w:pStyle w:val="a6"/>
        <w:ind w:left="240" w:right="720" w:firstLine="180"/>
      </w:pPr>
      <w:r w:rsidRPr="009E2233">
        <w:t xml:space="preserve">  /** </w:t>
      </w:r>
    </w:p>
    <w:p w14:paraId="43A13406" w14:textId="49DC1B37" w:rsidR="00EB0C77" w:rsidRPr="009E2233" w:rsidRDefault="00EB0C77" w:rsidP="006255BF">
      <w:pPr>
        <w:pStyle w:val="a6"/>
        <w:ind w:left="240" w:right="720" w:firstLine="180"/>
      </w:pPr>
      <w:r w:rsidRPr="009E2233">
        <w:t xml:space="preserve">   * A constructor is required, and must call the super </w:t>
      </w:r>
      <w:hyperlink r:id="rId16" w:anchor="IntentService(java.lang.String)" w:history="1">
        <w:r w:rsidRPr="009E2233">
          <w:t>IntentService(String)</w:t>
        </w:r>
      </w:hyperlink>
    </w:p>
    <w:p w14:paraId="1A5591E4" w14:textId="77777777" w:rsidR="00EB0C77" w:rsidRPr="009E2233" w:rsidRDefault="00EB0C77" w:rsidP="006255BF">
      <w:pPr>
        <w:pStyle w:val="a6"/>
        <w:ind w:left="240" w:right="720" w:firstLine="180"/>
      </w:pPr>
      <w:r w:rsidRPr="009E2233">
        <w:t xml:space="preserve">   * constructor with a name for the worker thread.</w:t>
      </w:r>
    </w:p>
    <w:p w14:paraId="5FCA84C9" w14:textId="77777777" w:rsidR="00EB0C77" w:rsidRPr="009E2233" w:rsidRDefault="00EB0C77" w:rsidP="006255BF">
      <w:pPr>
        <w:pStyle w:val="a6"/>
        <w:ind w:left="240" w:right="720" w:firstLine="180"/>
      </w:pPr>
      <w:r w:rsidRPr="009E2233">
        <w:t xml:space="preserve">   */</w:t>
      </w:r>
    </w:p>
    <w:p w14:paraId="7754EC42" w14:textId="77777777" w:rsidR="00EB0C77" w:rsidRPr="009E2233" w:rsidRDefault="00EB0C77" w:rsidP="006255BF">
      <w:pPr>
        <w:pStyle w:val="a6"/>
        <w:ind w:left="240" w:right="720" w:firstLine="180"/>
      </w:pPr>
      <w:r w:rsidRPr="009E2233">
        <w:t xml:space="preserve">  public HelloIntentService() {</w:t>
      </w:r>
    </w:p>
    <w:p w14:paraId="0FF886A2" w14:textId="77777777" w:rsidR="00EB0C77" w:rsidRPr="009E2233" w:rsidRDefault="00EB0C77" w:rsidP="006255BF">
      <w:pPr>
        <w:pStyle w:val="a6"/>
        <w:ind w:left="240" w:right="720" w:firstLine="180"/>
      </w:pPr>
      <w:r w:rsidRPr="009E2233">
        <w:t xml:space="preserve">      super("HelloIntentService");</w:t>
      </w:r>
    </w:p>
    <w:p w14:paraId="4C51A2A2" w14:textId="77777777" w:rsidR="00EB0C77" w:rsidRPr="009E2233" w:rsidRDefault="00EB0C77" w:rsidP="006255BF">
      <w:pPr>
        <w:pStyle w:val="a6"/>
        <w:ind w:left="240" w:right="720" w:firstLine="180"/>
      </w:pPr>
      <w:r w:rsidRPr="009E2233">
        <w:t xml:space="preserve">  }</w:t>
      </w:r>
    </w:p>
    <w:p w14:paraId="72D8FA03" w14:textId="77777777" w:rsidR="00EB0C77" w:rsidRPr="009E2233" w:rsidRDefault="00EB0C77" w:rsidP="006255BF">
      <w:pPr>
        <w:pStyle w:val="a6"/>
        <w:ind w:left="240" w:right="720" w:firstLine="180"/>
      </w:pPr>
    </w:p>
    <w:p w14:paraId="08FC4B24" w14:textId="77777777" w:rsidR="00EB0C77" w:rsidRPr="009E2233" w:rsidRDefault="00EB0C77" w:rsidP="006255BF">
      <w:pPr>
        <w:pStyle w:val="a6"/>
        <w:ind w:left="240" w:right="720" w:firstLine="180"/>
      </w:pPr>
      <w:r w:rsidRPr="009E2233">
        <w:t xml:space="preserve">  /**</w:t>
      </w:r>
    </w:p>
    <w:p w14:paraId="51DB55E8" w14:textId="77777777" w:rsidR="00EB0C77" w:rsidRPr="009E2233" w:rsidRDefault="00EB0C77" w:rsidP="006255BF">
      <w:pPr>
        <w:pStyle w:val="a6"/>
        <w:ind w:left="240" w:right="720" w:firstLine="180"/>
      </w:pPr>
      <w:r w:rsidRPr="009E2233">
        <w:t xml:space="preserve">   * The IntentService calls this method from the default worker thread with</w:t>
      </w:r>
    </w:p>
    <w:p w14:paraId="667B771A" w14:textId="77777777" w:rsidR="00EB0C77" w:rsidRPr="009E2233" w:rsidRDefault="00EB0C77" w:rsidP="006255BF">
      <w:pPr>
        <w:pStyle w:val="a6"/>
        <w:ind w:left="240" w:right="720" w:firstLine="180"/>
      </w:pPr>
      <w:r w:rsidRPr="009E2233">
        <w:t xml:space="preserve">   * the intent that started the service. When this method returns, IntentService</w:t>
      </w:r>
    </w:p>
    <w:p w14:paraId="299507C6" w14:textId="77777777" w:rsidR="00EB0C77" w:rsidRPr="009E2233" w:rsidRDefault="00EB0C77" w:rsidP="006255BF">
      <w:pPr>
        <w:pStyle w:val="a6"/>
        <w:ind w:left="240" w:right="720" w:firstLine="180"/>
      </w:pPr>
      <w:r w:rsidRPr="009E2233">
        <w:t xml:space="preserve">   * stops the service, as appropriate.</w:t>
      </w:r>
    </w:p>
    <w:p w14:paraId="5557FCE9" w14:textId="77777777" w:rsidR="00EB0C77" w:rsidRPr="009E2233" w:rsidRDefault="00EB0C77" w:rsidP="006255BF">
      <w:pPr>
        <w:pStyle w:val="a6"/>
        <w:ind w:left="240" w:right="720" w:firstLine="180"/>
      </w:pPr>
      <w:r w:rsidRPr="009E2233">
        <w:t xml:space="preserve">   */</w:t>
      </w:r>
    </w:p>
    <w:p w14:paraId="2B8E6983" w14:textId="77777777" w:rsidR="00EB0C77" w:rsidRPr="009E2233" w:rsidRDefault="00EB0C77" w:rsidP="006255BF">
      <w:pPr>
        <w:pStyle w:val="a6"/>
        <w:ind w:left="240" w:right="720" w:firstLine="180"/>
      </w:pPr>
      <w:r w:rsidRPr="009E2233">
        <w:lastRenderedPageBreak/>
        <w:t xml:space="preserve">  @Override</w:t>
      </w:r>
    </w:p>
    <w:p w14:paraId="11728B87" w14:textId="77777777" w:rsidR="00EB0C77" w:rsidRPr="009E2233" w:rsidRDefault="00EB0C77" w:rsidP="006255BF">
      <w:pPr>
        <w:pStyle w:val="a6"/>
        <w:ind w:left="240" w:right="720" w:firstLine="180"/>
      </w:pPr>
      <w:r w:rsidRPr="009E2233">
        <w:t xml:space="preserve">  protected void onHandleIntent(Intent intent) {</w:t>
      </w:r>
    </w:p>
    <w:p w14:paraId="725F71B6" w14:textId="77777777" w:rsidR="00EB0C77" w:rsidRPr="009E2233" w:rsidRDefault="00EB0C77" w:rsidP="006255BF">
      <w:pPr>
        <w:pStyle w:val="a6"/>
        <w:ind w:left="240" w:right="720" w:firstLine="180"/>
      </w:pPr>
      <w:r w:rsidRPr="009E2233">
        <w:t xml:space="preserve">      // Normally we would do some work here, like download a file.</w:t>
      </w:r>
    </w:p>
    <w:p w14:paraId="529A51BF" w14:textId="77777777" w:rsidR="00EB0C77" w:rsidRPr="009E2233" w:rsidRDefault="00EB0C77" w:rsidP="006255BF">
      <w:pPr>
        <w:pStyle w:val="a6"/>
        <w:ind w:left="240" w:right="720" w:firstLine="180"/>
      </w:pPr>
      <w:r w:rsidRPr="009E2233">
        <w:t xml:space="preserve">      // For our sample, we just sleep for 5 seconds.</w:t>
      </w:r>
    </w:p>
    <w:p w14:paraId="053EE555" w14:textId="77777777" w:rsidR="00EB0C77" w:rsidRPr="009E2233" w:rsidRDefault="00EB0C77" w:rsidP="006255BF">
      <w:pPr>
        <w:pStyle w:val="a6"/>
        <w:ind w:left="240" w:right="720" w:firstLine="180"/>
      </w:pPr>
      <w:r w:rsidRPr="009E2233">
        <w:t xml:space="preserve">      long endTime = System.currentTimeMillis() + 5*1000;</w:t>
      </w:r>
    </w:p>
    <w:p w14:paraId="58F0924B" w14:textId="77777777" w:rsidR="00EB0C77" w:rsidRPr="009E2233" w:rsidRDefault="00EB0C77" w:rsidP="006255BF">
      <w:pPr>
        <w:pStyle w:val="a6"/>
        <w:ind w:left="240" w:right="720" w:firstLine="180"/>
      </w:pPr>
      <w:r w:rsidRPr="009E2233">
        <w:t xml:space="preserve">      while (System.currentTimeMillis() &lt; endTime) {</w:t>
      </w:r>
    </w:p>
    <w:p w14:paraId="20292BBA" w14:textId="77777777" w:rsidR="00EB0C77" w:rsidRPr="009E2233" w:rsidRDefault="00EB0C77" w:rsidP="006255BF">
      <w:pPr>
        <w:pStyle w:val="a6"/>
        <w:ind w:left="240" w:right="720" w:firstLine="180"/>
      </w:pPr>
      <w:r w:rsidRPr="009E2233">
        <w:t xml:space="preserve">          synchronized (this) {</w:t>
      </w:r>
    </w:p>
    <w:p w14:paraId="667F484C" w14:textId="77777777" w:rsidR="00EB0C77" w:rsidRPr="009E2233" w:rsidRDefault="00EB0C77" w:rsidP="006255BF">
      <w:pPr>
        <w:pStyle w:val="a6"/>
        <w:ind w:left="240" w:right="720" w:firstLine="180"/>
      </w:pPr>
      <w:r w:rsidRPr="009E2233">
        <w:t xml:space="preserve">              try {</w:t>
      </w:r>
    </w:p>
    <w:p w14:paraId="3C05819F" w14:textId="77777777" w:rsidR="00EB0C77" w:rsidRPr="009E2233" w:rsidRDefault="00EB0C77" w:rsidP="006255BF">
      <w:pPr>
        <w:pStyle w:val="a6"/>
        <w:ind w:left="240" w:right="720" w:firstLine="180"/>
      </w:pPr>
      <w:r w:rsidRPr="009E2233">
        <w:t xml:space="preserve">                  wait(endTime - System.currentTimeMillis());</w:t>
      </w:r>
    </w:p>
    <w:p w14:paraId="3A4A8DD3" w14:textId="77777777" w:rsidR="00EB0C77" w:rsidRPr="009E2233" w:rsidRDefault="00EB0C77" w:rsidP="006255BF">
      <w:pPr>
        <w:pStyle w:val="a6"/>
        <w:ind w:left="240" w:right="720" w:firstLine="180"/>
      </w:pPr>
      <w:r w:rsidRPr="009E2233">
        <w:t xml:space="preserve">              } catch (Exception e) {</w:t>
      </w:r>
    </w:p>
    <w:p w14:paraId="592FA20E" w14:textId="77777777" w:rsidR="00EB0C77" w:rsidRPr="009E2233" w:rsidRDefault="00EB0C77" w:rsidP="006255BF">
      <w:pPr>
        <w:pStyle w:val="a6"/>
        <w:ind w:left="240" w:right="720" w:firstLine="180"/>
      </w:pPr>
      <w:r w:rsidRPr="009E2233">
        <w:t xml:space="preserve">              }</w:t>
      </w:r>
    </w:p>
    <w:p w14:paraId="1368DB17" w14:textId="77777777" w:rsidR="00EB0C77" w:rsidRPr="009E2233" w:rsidRDefault="00EB0C77" w:rsidP="006255BF">
      <w:pPr>
        <w:pStyle w:val="a6"/>
        <w:ind w:left="240" w:right="720" w:firstLine="180"/>
      </w:pPr>
      <w:r w:rsidRPr="009E2233">
        <w:t xml:space="preserve">          }</w:t>
      </w:r>
    </w:p>
    <w:p w14:paraId="38A9B954" w14:textId="77777777" w:rsidR="00EB0C77" w:rsidRPr="009E2233" w:rsidRDefault="00EB0C77" w:rsidP="006255BF">
      <w:pPr>
        <w:pStyle w:val="a6"/>
        <w:ind w:left="240" w:right="720" w:firstLine="180"/>
      </w:pPr>
      <w:r w:rsidRPr="009E2233">
        <w:t xml:space="preserve">      }</w:t>
      </w:r>
    </w:p>
    <w:p w14:paraId="6237994A" w14:textId="77777777" w:rsidR="00EB0C77" w:rsidRPr="009E2233" w:rsidRDefault="00EB0C77" w:rsidP="006255BF">
      <w:pPr>
        <w:pStyle w:val="a6"/>
        <w:ind w:left="240" w:right="720" w:firstLine="180"/>
      </w:pPr>
      <w:r w:rsidRPr="009E2233">
        <w:t xml:space="preserve">  }</w:t>
      </w:r>
    </w:p>
    <w:p w14:paraId="0A009A8E" w14:textId="76A3B52F" w:rsidR="00EB0C77" w:rsidRDefault="00EB0C77" w:rsidP="006255BF">
      <w:pPr>
        <w:pStyle w:val="a6"/>
        <w:ind w:left="240" w:right="720" w:firstLine="180"/>
      </w:pPr>
      <w:r w:rsidRPr="009E2233">
        <w:t>}</w:t>
      </w:r>
    </w:p>
    <w:p w14:paraId="016AD486" w14:textId="1494B08F" w:rsidR="008C2B71" w:rsidRPr="009E2233" w:rsidRDefault="008C2B71" w:rsidP="008C2B71">
      <w:pPr>
        <w:pStyle w:val="a5"/>
        <w:ind w:firstLine="361"/>
        <w:rPr>
          <w:rFonts w:ascii="Times New Roman" w:eastAsia="宋体" w:hAnsi="Times New Roman" w:cs="Times New Roman"/>
          <w:kern w:val="21"/>
          <w:szCs w:val="20"/>
        </w:rPr>
      </w:pPr>
      <w:bookmarkStart w:id="26" w:name="_Ref15345"/>
      <w:bookmarkStart w:id="27" w:name="_Toc476667944"/>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9</w:t>
      </w:r>
      <w:r w:rsidR="009C2BDC">
        <w:fldChar w:fldCharType="end"/>
      </w:r>
      <w:bookmarkEnd w:id="26"/>
      <w:r w:rsidR="00C97064">
        <w:rPr>
          <w:rFonts w:ascii="Cambria" w:hAnsi="Cambria" w:cs="Times New Roman" w:hint="eastAsia"/>
          <w:bCs/>
          <w:sz w:val="20"/>
        </w:rPr>
        <w:t xml:space="preserve"> </w:t>
      </w:r>
      <w:r w:rsidRPr="009E2233">
        <w:rPr>
          <w:rFonts w:ascii="Cambria" w:hAnsi="Cambria" w:cs="Times New Roman" w:hint="eastAsia"/>
          <w:bCs/>
          <w:sz w:val="20"/>
        </w:rPr>
        <w:t xml:space="preserve"> </w:t>
      </w:r>
      <w:r w:rsidRPr="009E2233">
        <w:rPr>
          <w:rFonts w:ascii="Cambria" w:hAnsi="Cambria" w:cs="Times New Roman"/>
          <w:bCs/>
          <w:sz w:val="20"/>
        </w:rPr>
        <w:t>HelloIntentService</w:t>
      </w:r>
      <w:bookmarkEnd w:id="27"/>
      <w:r>
        <w:rPr>
          <w:rFonts w:ascii="Cambria" w:hAnsi="Cambria" w:cs="Times New Roman" w:hint="eastAsia"/>
          <w:bCs/>
          <w:sz w:val="20"/>
        </w:rPr>
        <w:t>.java</w:t>
      </w:r>
    </w:p>
    <w:p w14:paraId="5435F7ED" w14:textId="22E46134" w:rsidR="00EB0C77" w:rsidRPr="009E2233" w:rsidRDefault="00EB0C77" w:rsidP="00EB0C77">
      <w:pPr>
        <w:rPr>
          <w:rFonts w:ascii="Times New Roman" w:hAnsi="Times New Roman"/>
          <w:szCs w:val="20"/>
        </w:rPr>
      </w:pPr>
      <w:r w:rsidRPr="009E2233">
        <w:rPr>
          <w:rFonts w:ascii="Times New Roman" w:hAnsi="Times New Roman"/>
          <w:szCs w:val="20"/>
        </w:rPr>
        <w:fldChar w:fldCharType="begin"/>
      </w:r>
      <w:r w:rsidRPr="009E2233">
        <w:rPr>
          <w:rFonts w:ascii="Times New Roman" w:hAnsi="Times New Roman"/>
          <w:szCs w:val="20"/>
        </w:rPr>
        <w:instrText xml:space="preserve"> REF _Ref15345 \h </w:instrText>
      </w:r>
      <w:r w:rsidRPr="009E2233">
        <w:rPr>
          <w:rFonts w:ascii="Times New Roman" w:hAnsi="Times New Roman"/>
          <w:szCs w:val="20"/>
        </w:rPr>
      </w:r>
      <w:r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9</w:t>
      </w:r>
      <w:r w:rsidRPr="009E2233">
        <w:rPr>
          <w:rFonts w:ascii="Times New Roman" w:hAnsi="Times New Roman"/>
          <w:szCs w:val="20"/>
        </w:rPr>
        <w:fldChar w:fldCharType="end"/>
      </w:r>
      <w:r w:rsidRPr="009E2233">
        <w:rPr>
          <w:rFonts w:ascii="Times New Roman" w:hAnsi="Times New Roman" w:hint="eastAsia"/>
          <w:szCs w:val="20"/>
        </w:rPr>
        <w:t>中只是定义了</w:t>
      </w:r>
      <w:r w:rsidRPr="009E2233">
        <w:rPr>
          <w:rFonts w:ascii="Times New Roman" w:hAnsi="Times New Roman"/>
          <w:szCs w:val="20"/>
        </w:rPr>
        <w:t>一个构造</w:t>
      </w:r>
      <w:r w:rsidRPr="009E2233">
        <w:rPr>
          <w:rFonts w:ascii="Times New Roman" w:hAnsi="Times New Roman" w:hint="eastAsia"/>
          <w:szCs w:val="20"/>
        </w:rPr>
        <w:t>方法</w:t>
      </w:r>
      <w:r w:rsidRPr="009E2233">
        <w:rPr>
          <w:rFonts w:ascii="Times New Roman" w:hAnsi="Times New Roman"/>
          <w:szCs w:val="20"/>
        </w:rPr>
        <w:t>和</w:t>
      </w:r>
      <w:r w:rsidRPr="009E2233">
        <w:rPr>
          <w:rFonts w:ascii="Times New Roman" w:hAnsi="Times New Roman"/>
          <w:szCs w:val="20"/>
        </w:rPr>
        <w:t>onHandleIntent()</w:t>
      </w:r>
      <w:r w:rsidRPr="009E2233">
        <w:rPr>
          <w:rFonts w:ascii="Times New Roman" w:hAnsi="Times New Roman"/>
          <w:szCs w:val="20"/>
        </w:rPr>
        <w:t>方法</w:t>
      </w:r>
      <w:r w:rsidRPr="009E2233">
        <w:rPr>
          <w:rFonts w:ascii="Times New Roman" w:hAnsi="Times New Roman" w:hint="eastAsia"/>
          <w:szCs w:val="20"/>
        </w:rPr>
        <w:t>，</w:t>
      </w:r>
      <w:r w:rsidRPr="009E2233">
        <w:rPr>
          <w:rFonts w:ascii="Times New Roman" w:hAnsi="Times New Roman"/>
          <w:szCs w:val="20"/>
        </w:rPr>
        <w:t>如果还要重写</w:t>
      </w:r>
      <w:r w:rsidRPr="009E2233">
        <w:rPr>
          <w:rFonts w:ascii="Times New Roman" w:hAnsi="Times New Roman"/>
          <w:szCs w:val="20"/>
        </w:rPr>
        <w:t>onCreate()</w:t>
      </w:r>
      <w:r w:rsidRPr="009E2233">
        <w:rPr>
          <w:rFonts w:ascii="Times New Roman" w:hAnsi="Times New Roman"/>
          <w:szCs w:val="20"/>
        </w:rPr>
        <w:t>、</w:t>
      </w:r>
      <w:r w:rsidRPr="009E2233">
        <w:rPr>
          <w:rFonts w:ascii="Times New Roman" w:hAnsi="Times New Roman"/>
          <w:szCs w:val="20"/>
        </w:rPr>
        <w:t>onStartCommand()</w:t>
      </w:r>
      <w:r w:rsidRPr="009E2233">
        <w:rPr>
          <w:rFonts w:ascii="Times New Roman" w:hAnsi="Times New Roman"/>
          <w:szCs w:val="20"/>
        </w:rPr>
        <w:t>或</w:t>
      </w:r>
      <w:r w:rsidRPr="009E2233">
        <w:rPr>
          <w:rFonts w:ascii="Times New Roman" w:hAnsi="Times New Roman"/>
          <w:szCs w:val="20"/>
        </w:rPr>
        <w:t>onDestroy()</w:t>
      </w:r>
      <w:r w:rsidRPr="009E2233">
        <w:rPr>
          <w:rFonts w:ascii="Times New Roman" w:hAnsi="Times New Roman"/>
          <w:szCs w:val="20"/>
        </w:rPr>
        <w:t>其他的回调方法</w:t>
      </w:r>
      <w:r w:rsidRPr="009E2233">
        <w:rPr>
          <w:rFonts w:ascii="Times New Roman" w:hAnsi="Times New Roman" w:hint="eastAsia"/>
          <w:szCs w:val="20"/>
        </w:rPr>
        <w:t>时</w:t>
      </w:r>
      <w:r w:rsidRPr="009E2233">
        <w:rPr>
          <w:rFonts w:ascii="Times New Roman" w:hAnsi="Times New Roman"/>
          <w:szCs w:val="20"/>
        </w:rPr>
        <w:t>，</w:t>
      </w:r>
      <w:r w:rsidRPr="009E2233">
        <w:rPr>
          <w:rFonts w:ascii="Times New Roman" w:hAnsi="Times New Roman" w:hint="eastAsia"/>
          <w:szCs w:val="20"/>
        </w:rPr>
        <w:t>必须要</w:t>
      </w:r>
      <w:r w:rsidRPr="009E2233">
        <w:rPr>
          <w:rFonts w:ascii="Times New Roman" w:hAnsi="Times New Roman"/>
          <w:szCs w:val="20"/>
        </w:rPr>
        <w:t>调用父类</w:t>
      </w:r>
      <w:r w:rsidRPr="009E2233">
        <w:rPr>
          <w:rFonts w:ascii="Times New Roman" w:hAnsi="Times New Roman" w:hint="eastAsia"/>
          <w:szCs w:val="20"/>
        </w:rPr>
        <w:t>相同的回调方法，</w:t>
      </w:r>
      <w:r w:rsidRPr="009E2233">
        <w:rPr>
          <w:rFonts w:ascii="Times New Roman" w:hAnsi="Times New Roman"/>
          <w:szCs w:val="20"/>
        </w:rPr>
        <w:t>以便</w:t>
      </w:r>
      <w:r w:rsidRPr="009E2233">
        <w:rPr>
          <w:rFonts w:ascii="Times New Roman" w:hAnsi="Times New Roman"/>
          <w:szCs w:val="20"/>
        </w:rPr>
        <w:t>IntentService</w:t>
      </w:r>
      <w:r w:rsidRPr="009E2233">
        <w:rPr>
          <w:rFonts w:ascii="Times New Roman" w:hAnsi="Times New Roman"/>
          <w:szCs w:val="20"/>
        </w:rPr>
        <w:t>对象能够适当的处理工作线程的活动</w:t>
      </w:r>
      <w:r w:rsidR="00C97064">
        <w:rPr>
          <w:rFonts w:ascii="Times New Roman" w:hAnsi="Times New Roman" w:hint="eastAsia"/>
          <w:szCs w:val="20"/>
        </w:rPr>
        <w:t>，</w:t>
      </w:r>
      <w:r w:rsidRPr="009E2233">
        <w:rPr>
          <w:rFonts w:ascii="Times New Roman" w:hAnsi="Times New Roman"/>
          <w:szCs w:val="20"/>
        </w:rPr>
        <w:t>例如</w:t>
      </w:r>
      <w:r w:rsidRPr="009E2233">
        <w:rPr>
          <w:rFonts w:ascii="Times New Roman" w:hAnsi="Times New Roman" w:hint="eastAsia"/>
          <w:szCs w:val="20"/>
        </w:rPr>
        <w:t>要在</w:t>
      </w:r>
      <w:r w:rsidRPr="009E2233">
        <w:rPr>
          <w:rFonts w:ascii="Times New Roman" w:hAnsi="Times New Roman"/>
          <w:szCs w:val="20"/>
        </w:rPr>
        <w:fldChar w:fldCharType="begin"/>
      </w:r>
      <w:r w:rsidRPr="009E2233">
        <w:rPr>
          <w:rFonts w:ascii="Times New Roman" w:hAnsi="Times New Roman"/>
          <w:szCs w:val="20"/>
        </w:rPr>
        <w:instrText xml:space="preserve"> REF _Ref15345 \h </w:instrText>
      </w:r>
      <w:r w:rsidRPr="009E2233">
        <w:rPr>
          <w:rFonts w:ascii="Times New Roman" w:hAnsi="Times New Roman"/>
          <w:szCs w:val="20"/>
        </w:rPr>
      </w:r>
      <w:r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9</w:t>
      </w:r>
      <w:r w:rsidRPr="009E2233">
        <w:rPr>
          <w:rFonts w:ascii="Times New Roman" w:hAnsi="Times New Roman"/>
          <w:szCs w:val="20"/>
        </w:rPr>
        <w:fldChar w:fldCharType="end"/>
      </w:r>
      <w:r w:rsidRPr="009E2233">
        <w:rPr>
          <w:rFonts w:ascii="Times New Roman" w:hAnsi="Times New Roman" w:hint="eastAsia"/>
          <w:szCs w:val="20"/>
        </w:rPr>
        <w:t>中添加</w:t>
      </w:r>
      <w:r w:rsidRPr="009E2233">
        <w:rPr>
          <w:rFonts w:ascii="Times New Roman" w:hAnsi="Times New Roman"/>
          <w:szCs w:val="20"/>
        </w:rPr>
        <w:t>onStartCommand()</w:t>
      </w:r>
      <w:r w:rsidRPr="009E2233">
        <w:rPr>
          <w:rFonts w:ascii="Times New Roman" w:hAnsi="Times New Roman" w:hint="eastAsia"/>
          <w:szCs w:val="20"/>
        </w:rPr>
        <w:t>方法的实现代码，则在这个方法的实现代码中，必须执行语句</w:t>
      </w:r>
      <w:r w:rsidRPr="009E2233">
        <w:rPr>
          <w:rFonts w:ascii="Times New Roman" w:hAnsi="Times New Roman"/>
          <w:szCs w:val="20"/>
        </w:rPr>
        <w:t>super.onStartCommand</w:t>
      </w:r>
      <w:r w:rsidRPr="009E2233">
        <w:rPr>
          <w:rFonts w:ascii="Times New Roman" w:hAnsi="Times New Roman" w:hint="eastAsia"/>
          <w:szCs w:val="20"/>
        </w:rPr>
        <w:t>()</w:t>
      </w:r>
      <w:r w:rsidRPr="009E2233">
        <w:rPr>
          <w:rFonts w:ascii="Times New Roman" w:hAnsi="Times New Roman" w:hint="eastAsia"/>
          <w:szCs w:val="20"/>
        </w:rPr>
        <w:t>来调用父类的同一回调方法，使得本类的</w:t>
      </w:r>
      <w:r w:rsidRPr="009E2233">
        <w:rPr>
          <w:rFonts w:ascii="Times New Roman" w:hAnsi="Times New Roman"/>
          <w:szCs w:val="20"/>
        </w:rPr>
        <w:t>onStartCommand()</w:t>
      </w:r>
      <w:r w:rsidRPr="009E2233">
        <w:rPr>
          <w:rFonts w:ascii="Times New Roman" w:hAnsi="Times New Roman"/>
          <w:szCs w:val="20"/>
        </w:rPr>
        <w:t>方法获取</w:t>
      </w:r>
      <w:r w:rsidR="00A30669">
        <w:rPr>
          <w:rFonts w:ascii="Times New Roman" w:hAnsi="Times New Roman"/>
          <w:szCs w:val="20"/>
        </w:rPr>
        <w:t>意图</w:t>
      </w:r>
      <w:r w:rsidRPr="009E2233">
        <w:rPr>
          <w:rFonts w:ascii="Times New Roman" w:hAnsi="Times New Roman"/>
          <w:szCs w:val="20"/>
        </w:rPr>
        <w:t>并</w:t>
      </w:r>
      <w:r w:rsidRPr="009E2233">
        <w:rPr>
          <w:rFonts w:ascii="Times New Roman" w:hAnsi="Times New Roman" w:hint="eastAsia"/>
          <w:szCs w:val="20"/>
        </w:rPr>
        <w:t>将其</w:t>
      </w:r>
      <w:r w:rsidRPr="009E2233">
        <w:rPr>
          <w:rFonts w:ascii="Times New Roman" w:hAnsi="Times New Roman"/>
          <w:szCs w:val="20"/>
        </w:rPr>
        <w:t>交付给</w:t>
      </w:r>
      <w:r w:rsidRPr="009E2233">
        <w:rPr>
          <w:rFonts w:ascii="Times New Roman" w:hAnsi="Times New Roman"/>
          <w:szCs w:val="20"/>
        </w:rPr>
        <w:t>onHandleIntent()</w:t>
      </w:r>
      <w:r w:rsidRPr="009E2233">
        <w:rPr>
          <w:rFonts w:ascii="Times New Roman" w:hAnsi="Times New Roman"/>
          <w:szCs w:val="20"/>
        </w:rPr>
        <w:t>方法</w:t>
      </w:r>
      <w:r w:rsidRPr="009E2233">
        <w:rPr>
          <w:rFonts w:ascii="Times New Roman" w:hAnsi="Times New Roman" w:hint="eastAsia"/>
          <w:szCs w:val="20"/>
        </w:rPr>
        <w:t>。</w:t>
      </w:r>
    </w:p>
    <w:p w14:paraId="35751DBC" w14:textId="77777777" w:rsidR="00EB0C77" w:rsidRPr="006255BF" w:rsidRDefault="00EB0C77" w:rsidP="006255BF">
      <w:pPr>
        <w:pStyle w:val="a6"/>
        <w:ind w:left="240" w:right="720" w:firstLine="180"/>
      </w:pPr>
      <w:r w:rsidRPr="006255BF">
        <w:t>@Override</w:t>
      </w:r>
    </w:p>
    <w:p w14:paraId="69027895" w14:textId="77777777" w:rsidR="00EB0C77" w:rsidRPr="006255BF" w:rsidRDefault="00EB0C77" w:rsidP="006255BF">
      <w:pPr>
        <w:pStyle w:val="a6"/>
        <w:ind w:left="240" w:right="720" w:firstLine="180"/>
      </w:pPr>
      <w:r w:rsidRPr="006255BF">
        <w:t>public int onStartCommand(Intent intent, int flags, int startId) {</w:t>
      </w:r>
    </w:p>
    <w:p w14:paraId="1ED8CA51" w14:textId="77777777" w:rsidR="00EB0C77" w:rsidRPr="006255BF" w:rsidRDefault="00EB0C77" w:rsidP="006255BF">
      <w:pPr>
        <w:pStyle w:val="a6"/>
        <w:ind w:left="240" w:right="720" w:firstLineChars="500" w:firstLine="900"/>
      </w:pPr>
      <w:r w:rsidRPr="006255BF">
        <w:t>Toast.makeText(this, "service starting", Toast.LENGTH_SHORT).show();</w:t>
      </w:r>
    </w:p>
    <w:p w14:paraId="7DD64543" w14:textId="77777777" w:rsidR="00EB0C77" w:rsidRPr="006255BF" w:rsidRDefault="00EB0C77" w:rsidP="006255BF">
      <w:pPr>
        <w:pStyle w:val="a6"/>
        <w:ind w:left="240" w:right="720" w:firstLineChars="500" w:firstLine="900"/>
      </w:pPr>
      <w:r w:rsidRPr="006255BF">
        <w:t>return super.onStartCommand(intent,flags,startId);</w:t>
      </w:r>
    </w:p>
    <w:p w14:paraId="202C1241" w14:textId="5216A098" w:rsidR="00EB0C77" w:rsidRPr="006255BF" w:rsidRDefault="00EB0C77" w:rsidP="006255BF">
      <w:pPr>
        <w:pStyle w:val="a6"/>
        <w:ind w:left="240" w:right="720" w:firstLine="180"/>
      </w:pPr>
      <w:r w:rsidRPr="006255BF">
        <w:t>}</w:t>
      </w:r>
    </w:p>
    <w:p w14:paraId="491BDA75" w14:textId="5D9D4C9A" w:rsidR="00DF68F5" w:rsidRPr="009E2233" w:rsidRDefault="00DF68F5" w:rsidP="00DF68F5">
      <w:pPr>
        <w:pStyle w:val="a5"/>
        <w:ind w:firstLine="361"/>
        <w:rPr>
          <w:rFonts w:ascii="Times New Roman" w:eastAsia="宋体" w:hAnsi="Times New Roman" w:cs="Times New Roman"/>
          <w:kern w:val="21"/>
          <w:szCs w:val="20"/>
        </w:rPr>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10</w:t>
      </w:r>
      <w:r w:rsidR="009C2BDC">
        <w:fldChar w:fldCharType="end"/>
      </w:r>
    </w:p>
    <w:p w14:paraId="55C50547" w14:textId="77777777" w:rsidR="00EB0C77" w:rsidRPr="009E2233" w:rsidRDefault="00EB0C77" w:rsidP="00EB0C77">
      <w:pPr>
        <w:rPr>
          <w:rFonts w:ascii="Times New Roman" w:hAnsi="Times New Roman"/>
          <w:szCs w:val="20"/>
        </w:rPr>
      </w:pPr>
      <w:r w:rsidRPr="009E2233">
        <w:rPr>
          <w:rFonts w:ascii="Times New Roman" w:hAnsi="Times New Roman"/>
          <w:szCs w:val="20"/>
        </w:rPr>
        <w:t>除了</w:t>
      </w:r>
      <w:r w:rsidRPr="009E2233">
        <w:rPr>
          <w:rFonts w:ascii="Times New Roman" w:hAnsi="Times New Roman"/>
          <w:szCs w:val="20"/>
        </w:rPr>
        <w:t>onHandleIntent()</w:t>
      </w:r>
      <w:r w:rsidRPr="009E2233">
        <w:rPr>
          <w:rFonts w:ascii="Times New Roman" w:hAnsi="Times New Roman"/>
          <w:szCs w:val="20"/>
        </w:rPr>
        <w:t>方法以外，唯一不需要调用实现的方法是</w:t>
      </w:r>
      <w:r w:rsidRPr="009E2233">
        <w:rPr>
          <w:rFonts w:ascii="Times New Roman" w:hAnsi="Times New Roman"/>
          <w:szCs w:val="20"/>
        </w:rPr>
        <w:t>onBind()</w:t>
      </w:r>
      <w:r w:rsidRPr="009E2233">
        <w:rPr>
          <w:rFonts w:ascii="Times New Roman" w:hAnsi="Times New Roman"/>
          <w:szCs w:val="20"/>
        </w:rPr>
        <w:t>方法</w:t>
      </w:r>
      <w:r w:rsidRPr="009E2233">
        <w:rPr>
          <w:rFonts w:ascii="Times New Roman" w:hAnsi="Times New Roman" w:hint="eastAsia"/>
          <w:szCs w:val="20"/>
        </w:rPr>
        <w:t>，</w:t>
      </w:r>
      <w:r w:rsidRPr="009E2233">
        <w:rPr>
          <w:rFonts w:ascii="Times New Roman" w:hAnsi="Times New Roman"/>
          <w:szCs w:val="20"/>
        </w:rPr>
        <w:t>但是如果你的服务允许绑定，就要实现这个方法。</w:t>
      </w:r>
    </w:p>
    <w:p w14:paraId="02686171" w14:textId="77777777" w:rsidR="00EB0C77" w:rsidRPr="009E2233" w:rsidRDefault="00EB0C77" w:rsidP="00EB0C77">
      <w:pPr>
        <w:pStyle w:val="4"/>
        <w:ind w:firstLine="420"/>
      </w:pPr>
      <w:r w:rsidRPr="009E2233">
        <w:rPr>
          <w:rFonts w:hint="eastAsia"/>
        </w:rPr>
        <w:lastRenderedPageBreak/>
        <w:t>Service</w:t>
      </w:r>
    </w:p>
    <w:p w14:paraId="2FAFB6A1" w14:textId="66914245" w:rsidR="00EB0C77" w:rsidRPr="009E2233" w:rsidRDefault="00EB0C77" w:rsidP="00EB0C77">
      <w:pPr>
        <w:rPr>
          <w:rFonts w:ascii="Times New Roman" w:hAnsi="Times New Roman"/>
          <w:szCs w:val="20"/>
        </w:rPr>
      </w:pPr>
      <w:r w:rsidRPr="009E2233">
        <w:rPr>
          <w:rFonts w:ascii="Times New Roman" w:hAnsi="Times New Roman"/>
          <w:szCs w:val="20"/>
        </w:rPr>
        <w:t>继承</w:t>
      </w:r>
      <w:r w:rsidRPr="009E2233">
        <w:rPr>
          <w:rFonts w:ascii="Times New Roman" w:hAnsi="Times New Roman"/>
          <w:szCs w:val="20"/>
        </w:rPr>
        <w:t>IntentService</w:t>
      </w:r>
      <w:r w:rsidRPr="009E2233">
        <w:rPr>
          <w:rFonts w:ascii="Times New Roman" w:hAnsi="Times New Roman"/>
          <w:szCs w:val="20"/>
        </w:rPr>
        <w:t>类来实现一个被启动类型的服务很简单，但是如果服务</w:t>
      </w:r>
      <w:r w:rsidRPr="009E2233">
        <w:rPr>
          <w:rFonts w:ascii="Times New Roman" w:hAnsi="Times New Roman" w:hint="eastAsia"/>
          <w:szCs w:val="20"/>
        </w:rPr>
        <w:t>要</w:t>
      </w:r>
      <w:r w:rsidRPr="009E2233">
        <w:rPr>
          <w:rFonts w:ascii="Times New Roman" w:hAnsi="Times New Roman"/>
          <w:szCs w:val="20"/>
        </w:rPr>
        <w:t>执行多线程</w:t>
      </w:r>
      <w:r w:rsidRPr="009E2233">
        <w:rPr>
          <w:rFonts w:ascii="Times New Roman" w:hAnsi="Times New Roman" w:hint="eastAsia"/>
          <w:szCs w:val="20"/>
        </w:rPr>
        <w:t>，</w:t>
      </w:r>
      <w:r w:rsidRPr="009E2233">
        <w:rPr>
          <w:rFonts w:ascii="Times New Roman" w:hAnsi="Times New Roman"/>
          <w:szCs w:val="20"/>
        </w:rPr>
        <w:t>而不是通过工作队列来处理启动请求，那么</w:t>
      </w:r>
      <w:r w:rsidRPr="009E2233">
        <w:rPr>
          <w:rFonts w:ascii="Times New Roman" w:hAnsi="Times New Roman" w:hint="eastAsia"/>
          <w:szCs w:val="20"/>
        </w:rPr>
        <w:t>就需要定义</w:t>
      </w:r>
      <w:r w:rsidRPr="009E2233">
        <w:rPr>
          <w:rFonts w:ascii="Times New Roman" w:hAnsi="Times New Roman"/>
          <w:szCs w:val="20"/>
        </w:rPr>
        <w:t>Service</w:t>
      </w:r>
      <w:r w:rsidRPr="009E2233">
        <w:rPr>
          <w:rFonts w:ascii="Times New Roman" w:hAnsi="Times New Roman"/>
          <w:szCs w:val="20"/>
        </w:rPr>
        <w:t>类</w:t>
      </w:r>
      <w:r w:rsidRPr="009E2233">
        <w:rPr>
          <w:rFonts w:ascii="Times New Roman" w:hAnsi="Times New Roman" w:hint="eastAsia"/>
          <w:szCs w:val="20"/>
        </w:rPr>
        <w:t>的子类</w:t>
      </w:r>
      <w:r w:rsidRPr="009E2233">
        <w:rPr>
          <w:rFonts w:ascii="Times New Roman" w:hAnsi="Times New Roman"/>
          <w:szCs w:val="20"/>
        </w:rPr>
        <w:t>来处理每个</w:t>
      </w:r>
      <w:r w:rsidR="00A30669">
        <w:rPr>
          <w:rFonts w:ascii="Times New Roman" w:hAnsi="Times New Roman"/>
          <w:szCs w:val="20"/>
        </w:rPr>
        <w:t>意图</w:t>
      </w:r>
      <w:r w:rsidRPr="009E2233">
        <w:rPr>
          <w:rFonts w:ascii="Times New Roman" w:hAnsi="Times New Roman"/>
          <w:szCs w:val="20"/>
        </w:rPr>
        <w:t>。为便于比较，</w:t>
      </w:r>
      <w:r w:rsidRPr="009E2233">
        <w:rPr>
          <w:rFonts w:ascii="Times New Roman" w:hAnsi="Times New Roman" w:hint="eastAsia"/>
          <w:szCs w:val="20"/>
        </w:rPr>
        <w:t>在</w:t>
      </w:r>
      <w:r w:rsidRPr="009E2233">
        <w:rPr>
          <w:rFonts w:ascii="Times New Roman" w:hAnsi="Times New Roman"/>
          <w:szCs w:val="20"/>
        </w:rPr>
        <w:fldChar w:fldCharType="begin"/>
      </w:r>
      <w:r w:rsidRPr="009E2233">
        <w:rPr>
          <w:rFonts w:ascii="Times New Roman" w:hAnsi="Times New Roman"/>
          <w:szCs w:val="20"/>
        </w:rPr>
        <w:instrText xml:space="preserve"> REF _Ref18189 \h </w:instrText>
      </w:r>
      <w:r w:rsidRPr="009E2233">
        <w:rPr>
          <w:rFonts w:ascii="Times New Roman" w:hAnsi="Times New Roman"/>
          <w:szCs w:val="20"/>
        </w:rPr>
      </w:r>
      <w:r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11</w:t>
      </w:r>
      <w:r w:rsidRPr="009E2233">
        <w:rPr>
          <w:rFonts w:ascii="Times New Roman" w:hAnsi="Times New Roman"/>
          <w:szCs w:val="20"/>
        </w:rPr>
        <w:fldChar w:fldCharType="end"/>
      </w:r>
      <w:r w:rsidRPr="009E2233">
        <w:rPr>
          <w:rFonts w:ascii="Times New Roman" w:hAnsi="Times New Roman"/>
          <w:szCs w:val="20"/>
        </w:rPr>
        <w:t>例子中，</w:t>
      </w:r>
      <w:r w:rsidRPr="009E2233">
        <w:rPr>
          <w:rFonts w:ascii="Times New Roman" w:hAnsi="Times New Roman" w:hint="eastAsia"/>
          <w:szCs w:val="20"/>
        </w:rPr>
        <w:t>使用继承</w:t>
      </w:r>
      <w:r w:rsidRPr="009E2233">
        <w:rPr>
          <w:rFonts w:ascii="Times New Roman" w:hAnsi="Times New Roman"/>
          <w:szCs w:val="20"/>
        </w:rPr>
        <w:t>Service</w:t>
      </w:r>
      <w:r w:rsidRPr="009E2233">
        <w:rPr>
          <w:rFonts w:ascii="Times New Roman" w:hAnsi="Times New Roman"/>
          <w:szCs w:val="20"/>
        </w:rPr>
        <w:t>类</w:t>
      </w:r>
      <w:r w:rsidRPr="009E2233">
        <w:rPr>
          <w:rFonts w:ascii="Times New Roman" w:hAnsi="Times New Roman" w:hint="eastAsia"/>
          <w:szCs w:val="20"/>
        </w:rPr>
        <w:t>的方式创建了一个服务，</w:t>
      </w:r>
      <w:r w:rsidRPr="009E2233">
        <w:rPr>
          <w:rFonts w:ascii="Times New Roman" w:hAnsi="Times New Roman"/>
          <w:szCs w:val="20"/>
        </w:rPr>
        <w:t>执行了与</w:t>
      </w:r>
      <w:r w:rsidRPr="009E2233">
        <w:rPr>
          <w:rFonts w:ascii="Times New Roman" w:hAnsi="Times New Roman" w:hint="eastAsia"/>
          <w:szCs w:val="20"/>
        </w:rPr>
        <w:t>上节</w:t>
      </w:r>
      <w:r w:rsidRPr="009E2233">
        <w:rPr>
          <w:rFonts w:ascii="Times New Roman" w:hAnsi="Times New Roman"/>
          <w:szCs w:val="20"/>
        </w:rPr>
        <w:t>继承</w:t>
      </w:r>
      <w:r w:rsidRPr="009E2233">
        <w:rPr>
          <w:rFonts w:ascii="Times New Roman" w:hAnsi="Times New Roman"/>
          <w:szCs w:val="20"/>
        </w:rPr>
        <w:t>IntentService</w:t>
      </w:r>
      <w:r w:rsidRPr="009E2233">
        <w:rPr>
          <w:rFonts w:ascii="Times New Roman" w:hAnsi="Times New Roman"/>
          <w:szCs w:val="20"/>
        </w:rPr>
        <w:t>类</w:t>
      </w:r>
      <w:r w:rsidRPr="009E2233">
        <w:rPr>
          <w:rFonts w:ascii="Times New Roman" w:hAnsi="Times New Roman" w:hint="eastAsia"/>
          <w:szCs w:val="20"/>
        </w:rPr>
        <w:t>的</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_Ref15345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9</w:t>
      </w:r>
      <w:r w:rsidRPr="009E2233">
        <w:rPr>
          <w:rFonts w:ascii="Times New Roman" w:hAnsi="Times New Roman" w:hint="eastAsia"/>
          <w:szCs w:val="20"/>
        </w:rPr>
        <w:fldChar w:fldCharType="end"/>
      </w:r>
      <w:r w:rsidRPr="009E2233">
        <w:rPr>
          <w:rFonts w:ascii="Times New Roman" w:hAnsi="Times New Roman" w:hint="eastAsia"/>
          <w:szCs w:val="20"/>
        </w:rPr>
        <w:t>相同的</w:t>
      </w:r>
      <w:r w:rsidRPr="009E2233">
        <w:rPr>
          <w:rFonts w:ascii="Times New Roman" w:hAnsi="Times New Roman"/>
          <w:szCs w:val="20"/>
        </w:rPr>
        <w:t>工作</w:t>
      </w:r>
      <w:r w:rsidRPr="009E2233">
        <w:rPr>
          <w:rFonts w:ascii="Times New Roman" w:hAnsi="Times New Roman" w:hint="eastAsia"/>
          <w:szCs w:val="20"/>
        </w:rPr>
        <w:t>。但与</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_Ref15345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9</w:t>
      </w:r>
      <w:r w:rsidRPr="009E2233">
        <w:rPr>
          <w:rFonts w:ascii="Times New Roman" w:hAnsi="Times New Roman" w:hint="eastAsia"/>
          <w:szCs w:val="20"/>
        </w:rPr>
        <w:fldChar w:fldCharType="end"/>
      </w:r>
      <w:r w:rsidRPr="009E2233">
        <w:rPr>
          <w:rFonts w:ascii="Times New Roman" w:hAnsi="Times New Roman" w:hint="eastAsia"/>
          <w:szCs w:val="20"/>
        </w:rPr>
        <w:t>的处理方式不同</w:t>
      </w:r>
      <w:r w:rsidRPr="009E2233">
        <w:rPr>
          <w:rFonts w:ascii="Times New Roman" w:hAnsi="Times New Roman"/>
          <w:szCs w:val="20"/>
        </w:rPr>
        <w:t>，</w:t>
      </w:r>
      <w:r w:rsidRPr="009E2233">
        <w:rPr>
          <w:rFonts w:ascii="Times New Roman" w:hAnsi="Times New Roman" w:hint="eastAsia"/>
          <w:szCs w:val="20"/>
        </w:rPr>
        <w:t>其</w:t>
      </w:r>
      <w:r w:rsidRPr="009E2233">
        <w:rPr>
          <w:rFonts w:ascii="Times New Roman" w:hAnsi="Times New Roman"/>
          <w:szCs w:val="20"/>
        </w:rPr>
        <w:t>对于每个启动请求，它都会使用一个工作线程来执行工作，并且每次只处理一个请求</w:t>
      </w:r>
      <w:r w:rsidRPr="009E2233">
        <w:rPr>
          <w:rFonts w:ascii="Times New Roman" w:hAnsi="Times New Roman" w:hint="eastAsia"/>
          <w:szCs w:val="20"/>
        </w:rPr>
        <w:t>。</w:t>
      </w:r>
    </w:p>
    <w:p w14:paraId="678830BD" w14:textId="77777777" w:rsidR="00EB0C77" w:rsidRPr="009E2233" w:rsidRDefault="00EB0C77" w:rsidP="006C1851">
      <w:pPr>
        <w:pStyle w:val="a6"/>
        <w:ind w:left="240" w:right="720" w:firstLine="180"/>
      </w:pPr>
      <w:r w:rsidRPr="009E2233">
        <w:t>public class HelloService extends Service {</w:t>
      </w:r>
    </w:p>
    <w:p w14:paraId="6EC2B8D2" w14:textId="77777777" w:rsidR="00EB0C77" w:rsidRPr="009E2233" w:rsidRDefault="00EB0C77" w:rsidP="006C1851">
      <w:pPr>
        <w:pStyle w:val="a6"/>
        <w:ind w:left="240" w:right="720" w:firstLine="180"/>
      </w:pPr>
      <w:r w:rsidRPr="009E2233">
        <w:t xml:space="preserve">  private Looper mServiceLooper;</w:t>
      </w:r>
    </w:p>
    <w:p w14:paraId="3F39524A" w14:textId="77777777" w:rsidR="00EB0C77" w:rsidRPr="009E2233" w:rsidRDefault="00EB0C77" w:rsidP="006C1851">
      <w:pPr>
        <w:pStyle w:val="a6"/>
        <w:ind w:left="240" w:right="720" w:firstLine="180"/>
      </w:pPr>
      <w:r w:rsidRPr="009E2233">
        <w:t xml:space="preserve">  private ServiceHandler mServiceHandler;</w:t>
      </w:r>
    </w:p>
    <w:p w14:paraId="1516C06B" w14:textId="77777777" w:rsidR="00EB0C77" w:rsidRPr="009E2233" w:rsidRDefault="00EB0C77" w:rsidP="006C1851">
      <w:pPr>
        <w:pStyle w:val="a6"/>
        <w:ind w:left="240" w:right="720" w:firstLine="180"/>
      </w:pPr>
    </w:p>
    <w:p w14:paraId="24E0930D" w14:textId="77777777" w:rsidR="00EB0C77" w:rsidRPr="009E2233" w:rsidRDefault="00EB0C77" w:rsidP="006C1851">
      <w:pPr>
        <w:pStyle w:val="a6"/>
        <w:ind w:left="240" w:right="720" w:firstLine="180"/>
      </w:pPr>
      <w:r w:rsidRPr="009E2233">
        <w:t xml:space="preserve">  // Handler that receives messages from the thread</w:t>
      </w:r>
    </w:p>
    <w:p w14:paraId="56762CD1" w14:textId="77777777" w:rsidR="00EB0C77" w:rsidRPr="009E2233" w:rsidRDefault="00EB0C77" w:rsidP="006C1851">
      <w:pPr>
        <w:pStyle w:val="a6"/>
        <w:ind w:left="240" w:right="720" w:firstLine="180"/>
      </w:pPr>
      <w:r w:rsidRPr="009E2233">
        <w:t xml:space="preserve">  private final class ServiceHandler extends Handler {</w:t>
      </w:r>
    </w:p>
    <w:p w14:paraId="0EA238A1" w14:textId="77777777" w:rsidR="00EB0C77" w:rsidRPr="009E2233" w:rsidRDefault="00EB0C77" w:rsidP="006C1851">
      <w:pPr>
        <w:pStyle w:val="a6"/>
        <w:ind w:left="240" w:right="720" w:firstLine="180"/>
      </w:pPr>
      <w:r w:rsidRPr="009E2233">
        <w:t xml:space="preserve">      public ServiceHandler(Looper looper) {</w:t>
      </w:r>
    </w:p>
    <w:p w14:paraId="00631EC8" w14:textId="77777777" w:rsidR="00EB0C77" w:rsidRPr="009E2233" w:rsidRDefault="00EB0C77" w:rsidP="006C1851">
      <w:pPr>
        <w:pStyle w:val="a6"/>
        <w:ind w:left="240" w:right="720" w:firstLine="180"/>
      </w:pPr>
      <w:r w:rsidRPr="009E2233">
        <w:t xml:space="preserve">          super(looper);</w:t>
      </w:r>
    </w:p>
    <w:p w14:paraId="75A08B29" w14:textId="77777777" w:rsidR="00EB0C77" w:rsidRPr="009E2233" w:rsidRDefault="00EB0C77" w:rsidP="006C1851">
      <w:pPr>
        <w:pStyle w:val="a6"/>
        <w:ind w:left="240" w:right="720" w:firstLine="180"/>
      </w:pPr>
      <w:r w:rsidRPr="009E2233">
        <w:t xml:space="preserve">      }</w:t>
      </w:r>
    </w:p>
    <w:p w14:paraId="2B07A00E" w14:textId="77777777" w:rsidR="00EB0C77" w:rsidRPr="009E2233" w:rsidRDefault="00EB0C77" w:rsidP="006C1851">
      <w:pPr>
        <w:pStyle w:val="a6"/>
        <w:ind w:left="240" w:right="720" w:firstLine="180"/>
      </w:pPr>
      <w:r w:rsidRPr="009E2233">
        <w:t xml:space="preserve">      @Override</w:t>
      </w:r>
    </w:p>
    <w:p w14:paraId="5E93FA32" w14:textId="77777777" w:rsidR="00EB0C77" w:rsidRPr="009E2233" w:rsidRDefault="00EB0C77" w:rsidP="006C1851">
      <w:pPr>
        <w:pStyle w:val="a6"/>
        <w:ind w:left="240" w:right="720" w:firstLine="180"/>
      </w:pPr>
      <w:r w:rsidRPr="009E2233">
        <w:t xml:space="preserve">      public void handleMessage(Message msg) {</w:t>
      </w:r>
    </w:p>
    <w:p w14:paraId="6DF24A72" w14:textId="77777777" w:rsidR="00EB0C77" w:rsidRPr="009E2233" w:rsidRDefault="00EB0C77" w:rsidP="006C1851">
      <w:pPr>
        <w:pStyle w:val="a6"/>
        <w:ind w:left="240" w:right="720" w:firstLine="180"/>
      </w:pPr>
      <w:r w:rsidRPr="009E2233">
        <w:t xml:space="preserve">          // Normally we would do some work here, like download a file.</w:t>
      </w:r>
    </w:p>
    <w:p w14:paraId="031EE20B" w14:textId="77777777" w:rsidR="00EB0C77" w:rsidRPr="009E2233" w:rsidRDefault="00EB0C77" w:rsidP="006C1851">
      <w:pPr>
        <w:pStyle w:val="a6"/>
        <w:ind w:left="240" w:right="720" w:firstLine="180"/>
      </w:pPr>
      <w:r w:rsidRPr="009E2233">
        <w:t xml:space="preserve">          // For our sample, we just sleep for 5 seconds.</w:t>
      </w:r>
    </w:p>
    <w:p w14:paraId="52D25F64" w14:textId="77777777" w:rsidR="00EB0C77" w:rsidRPr="009E2233" w:rsidRDefault="00EB0C77" w:rsidP="006C1851">
      <w:pPr>
        <w:pStyle w:val="a6"/>
        <w:ind w:left="240" w:right="720" w:firstLine="180"/>
      </w:pPr>
      <w:r w:rsidRPr="009E2233">
        <w:t xml:space="preserve">          long endTime = System.currentTimeMillis() + 5*1000;</w:t>
      </w:r>
    </w:p>
    <w:p w14:paraId="6BA25D4A" w14:textId="77777777" w:rsidR="00EB0C77" w:rsidRPr="009E2233" w:rsidRDefault="00EB0C77" w:rsidP="006C1851">
      <w:pPr>
        <w:pStyle w:val="a6"/>
        <w:ind w:left="240" w:right="720" w:firstLine="180"/>
      </w:pPr>
      <w:r w:rsidRPr="009E2233">
        <w:t xml:space="preserve">          while (System.currentTimeMillis() &lt; endTime) {</w:t>
      </w:r>
    </w:p>
    <w:p w14:paraId="4EE1C82F" w14:textId="77777777" w:rsidR="00EB0C77" w:rsidRPr="009E2233" w:rsidRDefault="00EB0C77" w:rsidP="006C1851">
      <w:pPr>
        <w:pStyle w:val="a6"/>
        <w:ind w:left="240" w:right="720" w:firstLine="180"/>
      </w:pPr>
      <w:r w:rsidRPr="009E2233">
        <w:t xml:space="preserve">              synchronized (this) {</w:t>
      </w:r>
    </w:p>
    <w:p w14:paraId="46C986EB" w14:textId="77777777" w:rsidR="00EB0C77" w:rsidRPr="009E2233" w:rsidRDefault="00EB0C77" w:rsidP="006C1851">
      <w:pPr>
        <w:pStyle w:val="a6"/>
        <w:ind w:left="240" w:right="720" w:firstLine="180"/>
      </w:pPr>
      <w:r w:rsidRPr="009E2233">
        <w:t xml:space="preserve">                  try {</w:t>
      </w:r>
    </w:p>
    <w:p w14:paraId="3C49C907" w14:textId="77777777" w:rsidR="00EB0C77" w:rsidRPr="009E2233" w:rsidRDefault="00EB0C77" w:rsidP="006C1851">
      <w:pPr>
        <w:pStyle w:val="a6"/>
        <w:ind w:left="240" w:right="720" w:firstLine="180"/>
      </w:pPr>
      <w:r w:rsidRPr="009E2233">
        <w:t xml:space="preserve">                      wait(endTime - System.currentTimeMillis());</w:t>
      </w:r>
    </w:p>
    <w:p w14:paraId="75B1DB58" w14:textId="77777777" w:rsidR="00EB0C77" w:rsidRPr="009E2233" w:rsidRDefault="00EB0C77" w:rsidP="006C1851">
      <w:pPr>
        <w:pStyle w:val="a6"/>
        <w:ind w:left="240" w:right="720" w:firstLine="180"/>
      </w:pPr>
      <w:r w:rsidRPr="009E2233">
        <w:t xml:space="preserve">                  } catch (Exception e) {</w:t>
      </w:r>
    </w:p>
    <w:p w14:paraId="4338BBF3" w14:textId="77777777" w:rsidR="00EB0C77" w:rsidRPr="009E2233" w:rsidRDefault="00EB0C77" w:rsidP="006C1851">
      <w:pPr>
        <w:pStyle w:val="a6"/>
        <w:ind w:left="240" w:right="720" w:firstLine="180"/>
      </w:pPr>
      <w:r w:rsidRPr="009E2233">
        <w:t xml:space="preserve">                  }</w:t>
      </w:r>
    </w:p>
    <w:p w14:paraId="728F3237" w14:textId="77777777" w:rsidR="00EB0C77" w:rsidRPr="009E2233" w:rsidRDefault="00EB0C77" w:rsidP="006C1851">
      <w:pPr>
        <w:pStyle w:val="a6"/>
        <w:ind w:left="240" w:right="720" w:firstLine="180"/>
      </w:pPr>
      <w:r w:rsidRPr="009E2233">
        <w:t xml:space="preserve">              }</w:t>
      </w:r>
    </w:p>
    <w:p w14:paraId="7A86591E" w14:textId="77777777" w:rsidR="00EB0C77" w:rsidRPr="009E2233" w:rsidRDefault="00EB0C77" w:rsidP="006C1851">
      <w:pPr>
        <w:pStyle w:val="a6"/>
        <w:ind w:left="240" w:right="720" w:firstLine="180"/>
      </w:pPr>
      <w:r w:rsidRPr="009E2233">
        <w:t xml:space="preserve">          }</w:t>
      </w:r>
    </w:p>
    <w:p w14:paraId="0F15DEE5" w14:textId="77777777" w:rsidR="00EB0C77" w:rsidRPr="009E2233" w:rsidRDefault="00EB0C77" w:rsidP="006C1851">
      <w:pPr>
        <w:pStyle w:val="a6"/>
        <w:ind w:left="240" w:right="720" w:firstLine="180"/>
      </w:pPr>
      <w:r w:rsidRPr="009E2233">
        <w:t xml:space="preserve">          // Stop the service using the startId, so that we don't stop</w:t>
      </w:r>
    </w:p>
    <w:p w14:paraId="5514A891" w14:textId="77777777" w:rsidR="00EB0C77" w:rsidRPr="009E2233" w:rsidRDefault="00EB0C77" w:rsidP="006C1851">
      <w:pPr>
        <w:pStyle w:val="a6"/>
        <w:ind w:left="240" w:right="720" w:firstLine="180"/>
      </w:pPr>
      <w:r w:rsidRPr="009E2233">
        <w:lastRenderedPageBreak/>
        <w:t xml:space="preserve">          // the service in the middle of handling another job</w:t>
      </w:r>
    </w:p>
    <w:p w14:paraId="1493B76B" w14:textId="77777777" w:rsidR="00EB0C77" w:rsidRPr="009E2233" w:rsidRDefault="00EB0C77" w:rsidP="006C1851">
      <w:pPr>
        <w:pStyle w:val="a6"/>
        <w:ind w:left="240" w:right="720" w:firstLine="180"/>
      </w:pPr>
      <w:r w:rsidRPr="009E2233">
        <w:t xml:space="preserve">          stopSelf(msg.arg1);</w:t>
      </w:r>
    </w:p>
    <w:p w14:paraId="01F03733" w14:textId="77777777" w:rsidR="00EB0C77" w:rsidRPr="009E2233" w:rsidRDefault="00EB0C77" w:rsidP="006C1851">
      <w:pPr>
        <w:pStyle w:val="a6"/>
        <w:ind w:left="240" w:right="720" w:firstLine="180"/>
      </w:pPr>
      <w:r w:rsidRPr="009E2233">
        <w:t xml:space="preserve">      }</w:t>
      </w:r>
    </w:p>
    <w:p w14:paraId="77826342" w14:textId="77777777" w:rsidR="00EB0C77" w:rsidRPr="009E2233" w:rsidRDefault="00EB0C77" w:rsidP="006C1851">
      <w:pPr>
        <w:pStyle w:val="a6"/>
        <w:ind w:left="240" w:right="720" w:firstLine="180"/>
      </w:pPr>
      <w:r w:rsidRPr="009E2233">
        <w:t xml:space="preserve">  }</w:t>
      </w:r>
    </w:p>
    <w:p w14:paraId="6026E2F9" w14:textId="77777777" w:rsidR="00EB0C77" w:rsidRPr="009E2233" w:rsidRDefault="00EB0C77" w:rsidP="006C1851">
      <w:pPr>
        <w:pStyle w:val="a6"/>
        <w:ind w:left="240" w:right="720" w:firstLine="180"/>
      </w:pPr>
    </w:p>
    <w:p w14:paraId="4EDE4EEF" w14:textId="77777777" w:rsidR="00EB0C77" w:rsidRPr="009E2233" w:rsidRDefault="00EB0C77" w:rsidP="006C1851">
      <w:pPr>
        <w:pStyle w:val="a6"/>
        <w:ind w:left="240" w:right="720" w:firstLine="180"/>
      </w:pPr>
      <w:r w:rsidRPr="009E2233">
        <w:t xml:space="preserve">  @Override</w:t>
      </w:r>
    </w:p>
    <w:p w14:paraId="418716EB" w14:textId="77777777" w:rsidR="00EB0C77" w:rsidRPr="009E2233" w:rsidRDefault="00EB0C77" w:rsidP="006C1851">
      <w:pPr>
        <w:pStyle w:val="a6"/>
        <w:ind w:left="240" w:right="720" w:firstLine="180"/>
      </w:pPr>
      <w:r w:rsidRPr="009E2233">
        <w:t xml:space="preserve">  public void onCreate() {</w:t>
      </w:r>
    </w:p>
    <w:p w14:paraId="76870504" w14:textId="77777777" w:rsidR="00EB0C77" w:rsidRPr="009E2233" w:rsidRDefault="00EB0C77" w:rsidP="006C1851">
      <w:pPr>
        <w:pStyle w:val="a6"/>
        <w:ind w:left="240" w:right="720" w:firstLine="180"/>
      </w:pPr>
      <w:r w:rsidRPr="009E2233">
        <w:t xml:space="preserve">    // Start up the thread running the service.  Note that we create a</w:t>
      </w:r>
    </w:p>
    <w:p w14:paraId="34D86DE1" w14:textId="77777777" w:rsidR="00EB0C77" w:rsidRPr="009E2233" w:rsidRDefault="00EB0C77" w:rsidP="006C1851">
      <w:pPr>
        <w:pStyle w:val="a6"/>
        <w:ind w:left="240" w:right="720" w:firstLine="180"/>
      </w:pPr>
      <w:r w:rsidRPr="009E2233">
        <w:t xml:space="preserve">    // separate thread because the service normally runs in the process's</w:t>
      </w:r>
    </w:p>
    <w:p w14:paraId="6DFC1B4A" w14:textId="77777777" w:rsidR="00EB0C77" w:rsidRPr="009E2233" w:rsidRDefault="00EB0C77" w:rsidP="006C1851">
      <w:pPr>
        <w:pStyle w:val="a6"/>
        <w:ind w:left="240" w:right="720" w:firstLine="180"/>
      </w:pPr>
      <w:r w:rsidRPr="009E2233">
        <w:t xml:space="preserve">    // main thread, which we don't want to block.  We also make it</w:t>
      </w:r>
    </w:p>
    <w:p w14:paraId="7BAFDBD1" w14:textId="77777777" w:rsidR="00EB0C77" w:rsidRPr="009E2233" w:rsidRDefault="00EB0C77" w:rsidP="006C1851">
      <w:pPr>
        <w:pStyle w:val="a6"/>
        <w:ind w:left="240" w:right="720" w:firstLine="180"/>
      </w:pPr>
      <w:r w:rsidRPr="009E2233">
        <w:t xml:space="preserve">    // background priority so CPU-intensive work will not disrupt our UI.</w:t>
      </w:r>
    </w:p>
    <w:p w14:paraId="2490DD89" w14:textId="77777777" w:rsidR="00EB0C77" w:rsidRPr="009E2233" w:rsidRDefault="00EB0C77" w:rsidP="006C1851">
      <w:pPr>
        <w:pStyle w:val="a6"/>
        <w:ind w:left="240" w:right="720" w:firstLine="180"/>
      </w:pPr>
      <w:r w:rsidRPr="009E2233">
        <w:t xml:space="preserve">    HandlerThread thread = new HandlerThread("ServiceStartArguments",</w:t>
      </w:r>
    </w:p>
    <w:p w14:paraId="648F86F1" w14:textId="77777777" w:rsidR="00EB0C77" w:rsidRPr="009E2233" w:rsidRDefault="00EB0C77" w:rsidP="006C1851">
      <w:pPr>
        <w:pStyle w:val="a6"/>
        <w:ind w:left="240" w:right="720" w:firstLine="180"/>
      </w:pPr>
      <w:r w:rsidRPr="009E2233">
        <w:t xml:space="preserve">            Process.THREAD_PRIORITY_BACKGROUND);</w:t>
      </w:r>
    </w:p>
    <w:p w14:paraId="7138B1E6" w14:textId="77777777" w:rsidR="00EB0C77" w:rsidRPr="009E2233" w:rsidRDefault="00EB0C77" w:rsidP="006C1851">
      <w:pPr>
        <w:pStyle w:val="a6"/>
        <w:ind w:left="240" w:right="720" w:firstLine="180"/>
      </w:pPr>
      <w:r w:rsidRPr="009E2233">
        <w:t xml:space="preserve">    thread.start();</w:t>
      </w:r>
    </w:p>
    <w:p w14:paraId="270DC968" w14:textId="77777777" w:rsidR="00EB0C77" w:rsidRPr="009E2233" w:rsidRDefault="00EB0C77" w:rsidP="006C1851">
      <w:pPr>
        <w:pStyle w:val="a6"/>
        <w:ind w:left="240" w:right="720" w:firstLine="180"/>
      </w:pPr>
      <w:r w:rsidRPr="009E2233">
        <w:t xml:space="preserve">    </w:t>
      </w:r>
    </w:p>
    <w:p w14:paraId="56F45034" w14:textId="77777777" w:rsidR="00EB0C77" w:rsidRPr="009E2233" w:rsidRDefault="00EB0C77" w:rsidP="006C1851">
      <w:pPr>
        <w:pStyle w:val="a6"/>
        <w:ind w:left="240" w:right="720" w:firstLine="180"/>
      </w:pPr>
      <w:r w:rsidRPr="009E2233">
        <w:t xml:space="preserve">    // Get the HandlerThread's Looper and use it for our Handler </w:t>
      </w:r>
    </w:p>
    <w:p w14:paraId="75B5C848" w14:textId="77777777" w:rsidR="00EB0C77" w:rsidRPr="009E2233" w:rsidRDefault="00EB0C77" w:rsidP="006C1851">
      <w:pPr>
        <w:pStyle w:val="a6"/>
        <w:ind w:left="240" w:right="720" w:firstLine="180"/>
      </w:pPr>
      <w:r w:rsidRPr="009E2233">
        <w:t xml:space="preserve">    mServiceLooper = thread.getLooper();</w:t>
      </w:r>
    </w:p>
    <w:p w14:paraId="59D179DA" w14:textId="77777777" w:rsidR="00EB0C77" w:rsidRPr="009E2233" w:rsidRDefault="00EB0C77" w:rsidP="006C1851">
      <w:pPr>
        <w:pStyle w:val="a6"/>
        <w:ind w:left="240" w:right="720" w:firstLine="180"/>
      </w:pPr>
      <w:r w:rsidRPr="009E2233">
        <w:t xml:space="preserve">    mServiceHandler = new ServiceHandler(mServiceLooper);</w:t>
      </w:r>
    </w:p>
    <w:p w14:paraId="543C783C" w14:textId="77777777" w:rsidR="00EB0C77" w:rsidRPr="009E2233" w:rsidRDefault="00EB0C77" w:rsidP="006C1851">
      <w:pPr>
        <w:pStyle w:val="a6"/>
        <w:ind w:left="240" w:right="720" w:firstLine="180"/>
      </w:pPr>
      <w:r w:rsidRPr="009E2233">
        <w:t xml:space="preserve">  }</w:t>
      </w:r>
    </w:p>
    <w:p w14:paraId="2EDD800C" w14:textId="77777777" w:rsidR="00EB0C77" w:rsidRPr="009E2233" w:rsidRDefault="00EB0C77" w:rsidP="006C1851">
      <w:pPr>
        <w:pStyle w:val="a6"/>
        <w:ind w:left="240" w:right="720" w:firstLine="180"/>
      </w:pPr>
    </w:p>
    <w:p w14:paraId="02861592" w14:textId="77777777" w:rsidR="00EB0C77" w:rsidRPr="009E2233" w:rsidRDefault="00EB0C77" w:rsidP="006C1851">
      <w:pPr>
        <w:pStyle w:val="a6"/>
        <w:ind w:left="240" w:right="720" w:firstLine="180"/>
      </w:pPr>
      <w:r w:rsidRPr="009E2233">
        <w:t xml:space="preserve">  @Override</w:t>
      </w:r>
    </w:p>
    <w:p w14:paraId="6CF620E8" w14:textId="77777777" w:rsidR="00EB0C77" w:rsidRPr="009E2233" w:rsidRDefault="00EB0C77" w:rsidP="006C1851">
      <w:pPr>
        <w:pStyle w:val="a6"/>
        <w:ind w:left="240" w:right="720" w:firstLine="180"/>
      </w:pPr>
      <w:r w:rsidRPr="009E2233">
        <w:t xml:space="preserve">  public int onStartCommand(Intent intent, int flags, int startId) {</w:t>
      </w:r>
    </w:p>
    <w:p w14:paraId="39595E31" w14:textId="77777777" w:rsidR="00EB0C77" w:rsidRPr="009E2233" w:rsidRDefault="00EB0C77" w:rsidP="006C1851">
      <w:pPr>
        <w:pStyle w:val="a6"/>
        <w:ind w:left="240" w:right="720" w:firstLine="180"/>
      </w:pPr>
      <w:r w:rsidRPr="009E2233">
        <w:t xml:space="preserve">      Toast.makeText(this, "service starting", Toast.LENGTH_SHORT).show();</w:t>
      </w:r>
    </w:p>
    <w:p w14:paraId="347F5C96" w14:textId="77777777" w:rsidR="00EB0C77" w:rsidRPr="009E2233" w:rsidRDefault="00EB0C77" w:rsidP="006C1851">
      <w:pPr>
        <w:pStyle w:val="a6"/>
        <w:ind w:left="240" w:right="720" w:firstLine="180"/>
      </w:pPr>
    </w:p>
    <w:p w14:paraId="150FB7B8" w14:textId="77777777" w:rsidR="00EB0C77" w:rsidRPr="009E2233" w:rsidRDefault="00EB0C77" w:rsidP="006C1851">
      <w:pPr>
        <w:pStyle w:val="a6"/>
        <w:ind w:left="240" w:right="720" w:firstLine="180"/>
      </w:pPr>
      <w:r w:rsidRPr="009E2233">
        <w:t xml:space="preserve">      // For each start request, send a message to start a job and deliver the</w:t>
      </w:r>
    </w:p>
    <w:p w14:paraId="1707BD6D" w14:textId="77777777" w:rsidR="00EB0C77" w:rsidRPr="009E2233" w:rsidRDefault="00EB0C77" w:rsidP="006C1851">
      <w:pPr>
        <w:pStyle w:val="a6"/>
        <w:ind w:left="240" w:right="720" w:firstLine="180"/>
      </w:pPr>
      <w:r w:rsidRPr="009E2233">
        <w:t xml:space="preserve">      // start ID so we know which request we're stopping when we finish the job</w:t>
      </w:r>
    </w:p>
    <w:p w14:paraId="1EFABF30" w14:textId="77777777" w:rsidR="00EB0C77" w:rsidRPr="009E2233" w:rsidRDefault="00EB0C77" w:rsidP="006C1851">
      <w:pPr>
        <w:pStyle w:val="a6"/>
        <w:ind w:left="240" w:right="720" w:firstLine="180"/>
      </w:pPr>
      <w:r w:rsidRPr="009E2233">
        <w:t xml:space="preserve">      Message msg = mServiceHandler.obtainMessage();</w:t>
      </w:r>
    </w:p>
    <w:p w14:paraId="14855DF2" w14:textId="77777777" w:rsidR="00EB0C77" w:rsidRPr="009E2233" w:rsidRDefault="00EB0C77" w:rsidP="006C1851">
      <w:pPr>
        <w:pStyle w:val="a6"/>
        <w:ind w:left="240" w:right="720" w:firstLine="180"/>
      </w:pPr>
      <w:r w:rsidRPr="009E2233">
        <w:t xml:space="preserve">      msg.arg1 = startId;</w:t>
      </w:r>
    </w:p>
    <w:p w14:paraId="5B71C7A8" w14:textId="77777777" w:rsidR="00EB0C77" w:rsidRPr="009E2233" w:rsidRDefault="00EB0C77" w:rsidP="006C1851">
      <w:pPr>
        <w:pStyle w:val="a6"/>
        <w:ind w:left="240" w:right="720" w:firstLine="180"/>
      </w:pPr>
      <w:r w:rsidRPr="009E2233">
        <w:t xml:space="preserve">      mServiceHandler.sendMessage(msg);</w:t>
      </w:r>
    </w:p>
    <w:p w14:paraId="37056175" w14:textId="77777777" w:rsidR="00EB0C77" w:rsidRPr="009E2233" w:rsidRDefault="00EB0C77" w:rsidP="006C1851">
      <w:pPr>
        <w:pStyle w:val="a6"/>
        <w:ind w:left="240" w:right="720" w:firstLine="180"/>
      </w:pPr>
      <w:r w:rsidRPr="009E2233">
        <w:t xml:space="preserve">      </w:t>
      </w:r>
    </w:p>
    <w:p w14:paraId="64788EC8" w14:textId="77777777" w:rsidR="00EB0C77" w:rsidRPr="009E2233" w:rsidRDefault="00EB0C77" w:rsidP="006C1851">
      <w:pPr>
        <w:pStyle w:val="a6"/>
        <w:ind w:left="240" w:right="720" w:firstLine="180"/>
      </w:pPr>
      <w:r w:rsidRPr="009E2233">
        <w:lastRenderedPageBreak/>
        <w:t xml:space="preserve">      // If we get killed, after returning from here, restart</w:t>
      </w:r>
    </w:p>
    <w:p w14:paraId="000A813A" w14:textId="77777777" w:rsidR="00EB0C77" w:rsidRPr="009E2233" w:rsidRDefault="00EB0C77" w:rsidP="006C1851">
      <w:pPr>
        <w:pStyle w:val="a6"/>
        <w:ind w:left="240" w:right="720" w:firstLine="180"/>
      </w:pPr>
      <w:r w:rsidRPr="009E2233">
        <w:t xml:space="preserve">      return START_STICKY;</w:t>
      </w:r>
    </w:p>
    <w:p w14:paraId="2E0C3722" w14:textId="77777777" w:rsidR="00EB0C77" w:rsidRPr="009E2233" w:rsidRDefault="00EB0C77" w:rsidP="006C1851">
      <w:pPr>
        <w:pStyle w:val="a6"/>
        <w:ind w:left="240" w:right="720" w:firstLine="180"/>
      </w:pPr>
      <w:r w:rsidRPr="009E2233">
        <w:t xml:space="preserve">  }</w:t>
      </w:r>
    </w:p>
    <w:p w14:paraId="25ABDB83" w14:textId="77777777" w:rsidR="00EB0C77" w:rsidRPr="009E2233" w:rsidRDefault="00EB0C77" w:rsidP="006C1851">
      <w:pPr>
        <w:pStyle w:val="a6"/>
        <w:ind w:left="240" w:right="720" w:firstLine="180"/>
      </w:pPr>
    </w:p>
    <w:p w14:paraId="4D10EEA1" w14:textId="77777777" w:rsidR="00EB0C77" w:rsidRPr="009E2233" w:rsidRDefault="00EB0C77" w:rsidP="006C1851">
      <w:pPr>
        <w:pStyle w:val="a6"/>
        <w:ind w:left="240" w:right="720" w:firstLine="180"/>
      </w:pPr>
      <w:r w:rsidRPr="009E2233">
        <w:t xml:space="preserve">  @Override</w:t>
      </w:r>
    </w:p>
    <w:p w14:paraId="1D9F7F9D" w14:textId="77777777" w:rsidR="00EB0C77" w:rsidRPr="009E2233" w:rsidRDefault="00EB0C77" w:rsidP="006C1851">
      <w:pPr>
        <w:pStyle w:val="a6"/>
        <w:ind w:left="240" w:right="720" w:firstLine="180"/>
      </w:pPr>
      <w:r w:rsidRPr="009E2233">
        <w:t xml:space="preserve">  public IBinder onBind(Intent intent) {</w:t>
      </w:r>
    </w:p>
    <w:p w14:paraId="0AEF7DCF" w14:textId="77777777" w:rsidR="00EB0C77" w:rsidRPr="009E2233" w:rsidRDefault="00EB0C77" w:rsidP="006C1851">
      <w:pPr>
        <w:pStyle w:val="a6"/>
        <w:ind w:left="240" w:right="720" w:firstLine="180"/>
      </w:pPr>
      <w:r w:rsidRPr="009E2233">
        <w:t xml:space="preserve">      // We don't provide binding, so return null</w:t>
      </w:r>
    </w:p>
    <w:p w14:paraId="20BA2486" w14:textId="77777777" w:rsidR="00EB0C77" w:rsidRPr="009E2233" w:rsidRDefault="00EB0C77" w:rsidP="006C1851">
      <w:pPr>
        <w:pStyle w:val="a6"/>
        <w:ind w:left="240" w:right="720" w:firstLine="180"/>
      </w:pPr>
      <w:r w:rsidRPr="009E2233">
        <w:t xml:space="preserve">      return null;</w:t>
      </w:r>
    </w:p>
    <w:p w14:paraId="2017F69B" w14:textId="77777777" w:rsidR="00EB0C77" w:rsidRPr="009E2233" w:rsidRDefault="00EB0C77" w:rsidP="006C1851">
      <w:pPr>
        <w:pStyle w:val="a6"/>
        <w:ind w:left="240" w:right="720" w:firstLine="180"/>
      </w:pPr>
      <w:r w:rsidRPr="009E2233">
        <w:t xml:space="preserve">  }</w:t>
      </w:r>
    </w:p>
    <w:p w14:paraId="525C6E8D" w14:textId="77777777" w:rsidR="00EB0C77" w:rsidRPr="009E2233" w:rsidRDefault="00EB0C77" w:rsidP="006C1851">
      <w:pPr>
        <w:pStyle w:val="a6"/>
        <w:ind w:left="240" w:right="720" w:firstLine="180"/>
      </w:pPr>
      <w:r w:rsidRPr="009E2233">
        <w:t xml:space="preserve">  </w:t>
      </w:r>
    </w:p>
    <w:p w14:paraId="3F09F3AF" w14:textId="77777777" w:rsidR="00EB0C77" w:rsidRPr="009E2233" w:rsidRDefault="00EB0C77" w:rsidP="006C1851">
      <w:pPr>
        <w:pStyle w:val="a6"/>
        <w:ind w:left="240" w:right="720" w:firstLine="180"/>
      </w:pPr>
      <w:r w:rsidRPr="009E2233">
        <w:t xml:space="preserve">  @Override</w:t>
      </w:r>
    </w:p>
    <w:p w14:paraId="7BD65FF4" w14:textId="77777777" w:rsidR="00EB0C77" w:rsidRPr="009E2233" w:rsidRDefault="00EB0C77" w:rsidP="006C1851">
      <w:pPr>
        <w:pStyle w:val="a6"/>
        <w:ind w:left="240" w:right="720" w:firstLine="180"/>
      </w:pPr>
      <w:r w:rsidRPr="009E2233">
        <w:t xml:space="preserve">  public void onDestroy() {</w:t>
      </w:r>
    </w:p>
    <w:p w14:paraId="6A2C1C9B" w14:textId="77777777" w:rsidR="00EB0C77" w:rsidRPr="009E2233" w:rsidRDefault="00EB0C77" w:rsidP="006C1851">
      <w:pPr>
        <w:pStyle w:val="a6"/>
        <w:ind w:left="240" w:right="720" w:firstLine="180"/>
      </w:pPr>
      <w:r w:rsidRPr="009E2233">
        <w:t xml:space="preserve">    Toast.makeText(this, "service done", Toast.LENGTH_SHORT).show(); </w:t>
      </w:r>
    </w:p>
    <w:p w14:paraId="39526803" w14:textId="77777777" w:rsidR="00EB0C77" w:rsidRPr="009E2233" w:rsidRDefault="00EB0C77" w:rsidP="006C1851">
      <w:pPr>
        <w:pStyle w:val="a6"/>
        <w:ind w:left="240" w:right="720" w:firstLine="180"/>
      </w:pPr>
      <w:r w:rsidRPr="009E2233">
        <w:t xml:space="preserve">  }</w:t>
      </w:r>
    </w:p>
    <w:p w14:paraId="296CFEAD" w14:textId="34331852" w:rsidR="00EB0C77" w:rsidRDefault="00EB0C77" w:rsidP="006C1851">
      <w:pPr>
        <w:pStyle w:val="a6"/>
        <w:ind w:left="240" w:right="720" w:firstLine="180"/>
      </w:pPr>
      <w:r w:rsidRPr="009E2233">
        <w:t>}</w:t>
      </w:r>
    </w:p>
    <w:p w14:paraId="4BD2BB36" w14:textId="5BF84FDE" w:rsidR="00DF68F5" w:rsidRPr="009E2233" w:rsidRDefault="00DF68F5" w:rsidP="00DF68F5">
      <w:pPr>
        <w:pStyle w:val="a5"/>
        <w:ind w:firstLine="361"/>
      </w:pPr>
      <w:bookmarkStart w:id="28" w:name="_Ref18189"/>
      <w:bookmarkStart w:id="29" w:name="_Toc476667945"/>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11</w:t>
      </w:r>
      <w:r w:rsidR="009C2BDC">
        <w:fldChar w:fldCharType="end"/>
      </w:r>
      <w:bookmarkEnd w:id="28"/>
      <w:r w:rsidRPr="009E2233">
        <w:rPr>
          <w:rFonts w:hint="eastAsia"/>
        </w:rPr>
        <w:t xml:space="preserve"> </w:t>
      </w:r>
      <w:r w:rsidRPr="009E2233">
        <w:t>HelloService</w:t>
      </w:r>
      <w:bookmarkEnd w:id="29"/>
      <w:r>
        <w:rPr>
          <w:rFonts w:hint="eastAsia"/>
        </w:rPr>
        <w:t>.java</w:t>
      </w:r>
    </w:p>
    <w:p w14:paraId="04E6A60D" w14:textId="21255A60" w:rsidR="004E404A" w:rsidRPr="004E404A" w:rsidRDefault="00EB0C77" w:rsidP="004E404A">
      <w:pPr>
        <w:rPr>
          <w:rFonts w:ascii="Times New Roman" w:hAnsi="Times New Roman"/>
          <w:szCs w:val="20"/>
        </w:rPr>
      </w:pPr>
      <w:r w:rsidRPr="009E2233">
        <w:rPr>
          <w:rFonts w:ascii="Times New Roman" w:hAnsi="Times New Roman" w:hint="eastAsia"/>
          <w:szCs w:val="20"/>
        </w:rPr>
        <w:t>在</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_Ref18189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11</w:t>
      </w:r>
      <w:r w:rsidRPr="009E2233">
        <w:rPr>
          <w:rFonts w:ascii="Times New Roman" w:hAnsi="Times New Roman" w:hint="eastAsia"/>
          <w:szCs w:val="20"/>
        </w:rPr>
        <w:fldChar w:fldCharType="end"/>
      </w:r>
      <w:r w:rsidRPr="009E2233">
        <w:rPr>
          <w:rFonts w:ascii="Times New Roman" w:hAnsi="Times New Roman" w:hint="eastAsia"/>
          <w:szCs w:val="20"/>
        </w:rPr>
        <w:t>中，</w:t>
      </w:r>
      <w:r w:rsidR="00DF68F5">
        <w:rPr>
          <w:rFonts w:ascii="Times New Roman" w:hAnsi="Times New Roman" w:hint="eastAsia"/>
          <w:szCs w:val="20"/>
        </w:rPr>
        <w:t>服务</w:t>
      </w:r>
      <w:r w:rsidRPr="009E2233">
        <w:rPr>
          <w:rFonts w:ascii="Times New Roman" w:hAnsi="Times New Roman" w:hint="eastAsia"/>
          <w:szCs w:val="20"/>
        </w:rPr>
        <w:t>创建时会调用</w:t>
      </w:r>
      <w:r w:rsidRPr="009E2233">
        <w:rPr>
          <w:rFonts w:ascii="Times New Roman" w:hAnsi="Times New Roman" w:hint="eastAsia"/>
          <w:szCs w:val="20"/>
        </w:rPr>
        <w:t>onCreate()</w:t>
      </w:r>
      <w:r w:rsidRPr="009E2233">
        <w:rPr>
          <w:rFonts w:ascii="Times New Roman" w:hAnsi="Times New Roman" w:hint="eastAsia"/>
          <w:szCs w:val="20"/>
        </w:rPr>
        <w:t>方法。在</w:t>
      </w:r>
      <w:r w:rsidRPr="009E2233">
        <w:rPr>
          <w:rFonts w:ascii="Times New Roman" w:hAnsi="Times New Roman" w:hint="eastAsia"/>
          <w:szCs w:val="20"/>
        </w:rPr>
        <w:t>onCreate()</w:t>
      </w:r>
      <w:r w:rsidRPr="009E2233">
        <w:rPr>
          <w:rFonts w:ascii="Times New Roman" w:hAnsi="Times New Roman" w:hint="eastAsia"/>
          <w:szCs w:val="20"/>
        </w:rPr>
        <w:t>方法中创建</w:t>
      </w:r>
      <w:r w:rsidRPr="009E2233">
        <w:rPr>
          <w:rFonts w:ascii="Times New Roman" w:hAnsi="Times New Roman" w:hint="eastAsia"/>
          <w:szCs w:val="20"/>
        </w:rPr>
        <w:t>Handler</w:t>
      </w:r>
      <w:r w:rsidRPr="009E2233">
        <w:rPr>
          <w:rFonts w:ascii="Times New Roman" w:hAnsi="Times New Roman" w:hint="eastAsia"/>
          <w:szCs w:val="20"/>
        </w:rPr>
        <w:t>线程</w:t>
      </w:r>
      <w:r w:rsidRPr="009E2233">
        <w:rPr>
          <w:rFonts w:ascii="Times New Roman" w:hAnsi="Times New Roman" w:hint="eastAsia"/>
          <w:szCs w:val="20"/>
        </w:rPr>
        <w:t>(HandlerThread)</w:t>
      </w:r>
      <w:r w:rsidRPr="009E2233">
        <w:rPr>
          <w:rFonts w:ascii="Times New Roman" w:hAnsi="Times New Roman" w:hint="eastAsia"/>
          <w:szCs w:val="20"/>
        </w:rPr>
        <w:t>后启动此线程，然后获取当前线程的</w:t>
      </w:r>
      <w:r w:rsidRPr="009E2233">
        <w:rPr>
          <w:rFonts w:ascii="Times New Roman" w:hAnsi="Times New Roman" w:hint="eastAsia"/>
          <w:szCs w:val="20"/>
        </w:rPr>
        <w:t>Looper</w:t>
      </w:r>
      <w:r w:rsidRPr="009E2233">
        <w:rPr>
          <w:rFonts w:ascii="Times New Roman" w:hAnsi="Times New Roman" w:hint="eastAsia"/>
          <w:szCs w:val="20"/>
        </w:rPr>
        <w:t>对象来初始化</w:t>
      </w:r>
      <w:r w:rsidR="00DF68F5">
        <w:rPr>
          <w:rFonts w:ascii="Times New Roman" w:hAnsi="Times New Roman" w:hint="eastAsia"/>
          <w:szCs w:val="20"/>
        </w:rPr>
        <w:t>服务</w:t>
      </w:r>
      <w:r w:rsidRPr="009E2233">
        <w:rPr>
          <w:rFonts w:ascii="Times New Roman" w:hAnsi="Times New Roman" w:hint="eastAsia"/>
          <w:szCs w:val="20"/>
        </w:rPr>
        <w:t>的</w:t>
      </w:r>
      <w:r w:rsidRPr="009E2233">
        <w:rPr>
          <w:rFonts w:ascii="Times New Roman" w:hAnsi="Times New Roman" w:hint="eastAsia"/>
          <w:szCs w:val="20"/>
        </w:rPr>
        <w:t>mServiceLooper</w:t>
      </w:r>
      <w:r w:rsidRPr="009E2233">
        <w:rPr>
          <w:rFonts w:ascii="Times New Roman" w:hAnsi="Times New Roman" w:hint="eastAsia"/>
          <w:szCs w:val="20"/>
        </w:rPr>
        <w:t>，并创建</w:t>
      </w:r>
      <w:r w:rsidRPr="009E2233">
        <w:rPr>
          <w:rFonts w:ascii="Times New Roman" w:hAnsi="Times New Roman" w:hint="eastAsia"/>
          <w:szCs w:val="20"/>
        </w:rPr>
        <w:t>mServicehandler</w:t>
      </w:r>
      <w:r w:rsidRPr="009E2233">
        <w:rPr>
          <w:rFonts w:ascii="Times New Roman" w:hAnsi="Times New Roman" w:hint="eastAsia"/>
          <w:szCs w:val="20"/>
        </w:rPr>
        <w:t>对象。</w:t>
      </w:r>
      <w:r w:rsidRPr="009E2233">
        <w:rPr>
          <w:rFonts w:ascii="Times New Roman" w:hAnsi="Times New Roman"/>
          <w:szCs w:val="20"/>
        </w:rPr>
        <w:t>当一个组件通过调用</w:t>
      </w:r>
      <w:r w:rsidRPr="009E2233">
        <w:rPr>
          <w:rFonts w:ascii="Times New Roman" w:hAnsi="Times New Roman"/>
          <w:szCs w:val="20"/>
        </w:rPr>
        <w:t>startService()</w:t>
      </w:r>
      <w:r w:rsidRPr="009E2233">
        <w:rPr>
          <w:rFonts w:ascii="Times New Roman" w:hAnsi="Times New Roman"/>
          <w:szCs w:val="20"/>
        </w:rPr>
        <w:t>方法请求启动一个服务时，系统会调用这个服务的</w:t>
      </w:r>
      <w:r w:rsidRPr="009E2233">
        <w:rPr>
          <w:rFonts w:ascii="Times New Roman" w:hAnsi="Times New Roman"/>
          <w:szCs w:val="20"/>
        </w:rPr>
        <w:t>onStartCommand()</w:t>
      </w:r>
      <w:r w:rsidRPr="009E2233">
        <w:rPr>
          <w:rFonts w:ascii="Times New Roman" w:hAnsi="Times New Roman"/>
          <w:szCs w:val="20"/>
        </w:rPr>
        <w:t>方法。</w:t>
      </w:r>
      <w:r w:rsidRPr="009E2233">
        <w:rPr>
          <w:rFonts w:ascii="Times New Roman" w:hAnsi="Times New Roman" w:hint="eastAsia"/>
          <w:szCs w:val="20"/>
        </w:rPr>
        <w:t>对于每一个启动</w:t>
      </w:r>
      <w:r w:rsidR="00923BA9">
        <w:rPr>
          <w:rFonts w:ascii="Times New Roman" w:hAnsi="Times New Roman" w:hint="eastAsia"/>
          <w:szCs w:val="20"/>
        </w:rPr>
        <w:t>服务</w:t>
      </w:r>
      <w:r w:rsidRPr="009E2233">
        <w:rPr>
          <w:rFonts w:ascii="Times New Roman" w:hAnsi="Times New Roman" w:hint="eastAsia"/>
          <w:szCs w:val="20"/>
        </w:rPr>
        <w:t>的请求，都会产生一条带有</w:t>
      </w:r>
      <w:r w:rsidRPr="009E2233">
        <w:rPr>
          <w:rFonts w:ascii="Times New Roman" w:hAnsi="Times New Roman" w:hint="eastAsia"/>
          <w:szCs w:val="20"/>
        </w:rPr>
        <w:t>startId</w:t>
      </w:r>
      <w:r w:rsidRPr="009E2233">
        <w:rPr>
          <w:rFonts w:ascii="Times New Roman" w:hAnsi="Times New Roman" w:hint="eastAsia"/>
          <w:szCs w:val="20"/>
        </w:rPr>
        <w:t>和</w:t>
      </w:r>
      <w:r w:rsidRPr="009E2233">
        <w:rPr>
          <w:rFonts w:ascii="Times New Roman" w:hAnsi="Times New Roman" w:hint="eastAsia"/>
          <w:szCs w:val="20"/>
        </w:rPr>
        <w:t>Intent</w:t>
      </w:r>
      <w:r w:rsidR="00923BA9">
        <w:rPr>
          <w:rFonts w:ascii="Times New Roman" w:hAnsi="Times New Roman" w:hint="eastAsia"/>
          <w:szCs w:val="20"/>
        </w:rPr>
        <w:t>参数</w:t>
      </w:r>
      <w:r w:rsidRPr="009E2233">
        <w:rPr>
          <w:rFonts w:ascii="Times New Roman" w:hAnsi="Times New Roman" w:hint="eastAsia"/>
          <w:szCs w:val="20"/>
        </w:rPr>
        <w:t>的</w:t>
      </w:r>
      <w:r w:rsidRPr="009E2233">
        <w:rPr>
          <w:rFonts w:ascii="Times New Roman" w:hAnsi="Times New Roman" w:hint="eastAsia"/>
          <w:szCs w:val="20"/>
        </w:rPr>
        <w:t>Message</w:t>
      </w:r>
      <w:r w:rsidRPr="009E2233">
        <w:rPr>
          <w:rFonts w:ascii="Times New Roman" w:hAnsi="Times New Roman" w:hint="eastAsia"/>
          <w:szCs w:val="20"/>
        </w:rPr>
        <w:t>，并发送到</w:t>
      </w:r>
      <w:r w:rsidRPr="009E2233">
        <w:rPr>
          <w:rFonts w:ascii="Times New Roman" w:hAnsi="Times New Roman" w:hint="eastAsia"/>
          <w:szCs w:val="20"/>
        </w:rPr>
        <w:t>MessageQueue</w:t>
      </w:r>
      <w:r w:rsidRPr="009E2233">
        <w:rPr>
          <w:rFonts w:ascii="Times New Roman" w:hAnsi="Times New Roman" w:hint="eastAsia"/>
          <w:szCs w:val="20"/>
        </w:rPr>
        <w:t>中。</w:t>
      </w:r>
      <w:r w:rsidRPr="009E2233">
        <w:rPr>
          <w:rFonts w:ascii="Times New Roman" w:hAnsi="Times New Roman"/>
          <w:szCs w:val="20"/>
        </w:rPr>
        <w:t>ServiceHandler</w:t>
      </w:r>
      <w:r w:rsidRPr="009E2233">
        <w:rPr>
          <w:rFonts w:ascii="Times New Roman" w:hAnsi="Times New Roman" w:hint="eastAsia"/>
          <w:szCs w:val="20"/>
        </w:rPr>
        <w:t xml:space="preserve"> </w:t>
      </w:r>
      <w:r w:rsidRPr="009E2233">
        <w:rPr>
          <w:rFonts w:ascii="Times New Roman" w:hAnsi="Times New Roman" w:hint="eastAsia"/>
          <w:szCs w:val="20"/>
        </w:rPr>
        <w:t>通过继承</w:t>
      </w:r>
      <w:r w:rsidRPr="009E2233">
        <w:rPr>
          <w:rFonts w:ascii="Times New Roman" w:hAnsi="Times New Roman" w:hint="eastAsia"/>
          <w:szCs w:val="20"/>
        </w:rPr>
        <w:t>Handle</w:t>
      </w:r>
      <w:r w:rsidRPr="009E2233">
        <w:rPr>
          <w:rFonts w:ascii="Times New Roman" w:hAnsi="Times New Roman" w:hint="eastAsia"/>
          <w:szCs w:val="20"/>
        </w:rPr>
        <w:t>来实现服务请求的多任务处理</w:t>
      </w:r>
      <w:r w:rsidR="004E404A">
        <w:rPr>
          <w:rFonts w:ascii="Times New Roman" w:hAnsi="Times New Roman" w:hint="eastAsia"/>
          <w:szCs w:val="20"/>
        </w:rPr>
        <w:t>。</w:t>
      </w:r>
      <w:r w:rsidR="001F2562">
        <w:rPr>
          <w:rFonts w:ascii="Times New Roman" w:hAnsi="Times New Roman" w:hint="eastAsia"/>
          <w:szCs w:val="20"/>
        </w:rPr>
        <w:t>、</w:t>
      </w:r>
      <w:r w:rsidRPr="009E2233">
        <w:rPr>
          <w:rFonts w:ascii="Times New Roman" w:hAnsi="Times New Roman" w:hint="eastAsia"/>
          <w:szCs w:val="20"/>
        </w:rPr>
        <w:t>继承</w:t>
      </w:r>
      <w:r w:rsidRPr="009E2233">
        <w:rPr>
          <w:rFonts w:ascii="Times New Roman" w:hAnsi="Times New Roman" w:hint="eastAsia"/>
          <w:szCs w:val="20"/>
        </w:rPr>
        <w:t>Service</w:t>
      </w:r>
      <w:r w:rsidR="00923BA9">
        <w:rPr>
          <w:rFonts w:ascii="Times New Roman" w:hAnsi="Times New Roman" w:hint="eastAsia"/>
          <w:szCs w:val="20"/>
        </w:rPr>
        <w:t>类</w:t>
      </w:r>
      <w:r w:rsidRPr="009E2233">
        <w:rPr>
          <w:rFonts w:ascii="Times New Roman" w:hAnsi="Times New Roman" w:hint="eastAsia"/>
          <w:szCs w:val="20"/>
        </w:rPr>
        <w:t>实现服务</w:t>
      </w:r>
      <w:r w:rsidRPr="009E2233">
        <w:rPr>
          <w:rFonts w:ascii="Times New Roman" w:hAnsi="Times New Roman"/>
          <w:szCs w:val="20"/>
        </w:rPr>
        <w:t>比继承</w:t>
      </w:r>
      <w:r w:rsidRPr="009E2233">
        <w:rPr>
          <w:rFonts w:ascii="Times New Roman" w:hAnsi="Times New Roman"/>
          <w:szCs w:val="20"/>
        </w:rPr>
        <w:t>IntentService</w:t>
      </w:r>
      <w:r w:rsidRPr="009E2233">
        <w:rPr>
          <w:rFonts w:ascii="Times New Roman" w:hAnsi="Times New Roman"/>
          <w:szCs w:val="20"/>
        </w:rPr>
        <w:t>类多做很多工作</w:t>
      </w:r>
      <w:r w:rsidR="00923BA9">
        <w:rPr>
          <w:rFonts w:ascii="Times New Roman" w:hAnsi="Times New Roman" w:hint="eastAsia"/>
          <w:szCs w:val="20"/>
        </w:rPr>
        <w:t>，</w:t>
      </w:r>
      <w:r w:rsidRPr="009E2233">
        <w:rPr>
          <w:rFonts w:ascii="Times New Roman" w:hAnsi="Times New Roman"/>
          <w:szCs w:val="20"/>
        </w:rPr>
        <w:t>但是因为自己处理每个</w:t>
      </w:r>
      <w:r w:rsidRPr="009E2233">
        <w:rPr>
          <w:rFonts w:ascii="Times New Roman" w:hAnsi="Times New Roman"/>
          <w:szCs w:val="20"/>
        </w:rPr>
        <w:t>onStartCommand()</w:t>
      </w:r>
      <w:r w:rsidRPr="009E2233">
        <w:rPr>
          <w:rFonts w:ascii="Times New Roman" w:hAnsi="Times New Roman"/>
          <w:szCs w:val="20"/>
        </w:rPr>
        <w:t>方法的调用，</w:t>
      </w:r>
      <w:r w:rsidRPr="009E2233">
        <w:rPr>
          <w:rFonts w:ascii="Times New Roman" w:hAnsi="Times New Roman" w:hint="eastAsia"/>
          <w:szCs w:val="20"/>
        </w:rPr>
        <w:t>所以</w:t>
      </w:r>
      <w:r w:rsidRPr="009E2233">
        <w:rPr>
          <w:rFonts w:ascii="Times New Roman" w:hAnsi="Times New Roman"/>
          <w:szCs w:val="20"/>
        </w:rPr>
        <w:t>就能够同时执行多个请求。在</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_Ref18189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11</w:t>
      </w:r>
      <w:r w:rsidRPr="009E2233">
        <w:rPr>
          <w:rFonts w:ascii="Times New Roman" w:hAnsi="Times New Roman" w:hint="eastAsia"/>
          <w:szCs w:val="20"/>
        </w:rPr>
        <w:fldChar w:fldCharType="end"/>
      </w:r>
      <w:r w:rsidRPr="009E2233">
        <w:rPr>
          <w:rFonts w:ascii="Times New Roman" w:hAnsi="Times New Roman"/>
          <w:szCs w:val="20"/>
        </w:rPr>
        <w:t>例子中没有这么做，但是如果想要这么做的话，那么</w:t>
      </w:r>
      <w:r w:rsidRPr="009E2233">
        <w:rPr>
          <w:rFonts w:ascii="Times New Roman" w:hAnsi="Times New Roman" w:hint="eastAsia"/>
          <w:szCs w:val="20"/>
        </w:rPr>
        <w:t>可以</w:t>
      </w:r>
      <w:r w:rsidRPr="009E2233">
        <w:rPr>
          <w:rFonts w:ascii="Times New Roman" w:hAnsi="Times New Roman"/>
          <w:szCs w:val="20"/>
        </w:rPr>
        <w:t>给每个请求创建一个新的线程，并且立即运行它们</w:t>
      </w:r>
      <w:r w:rsidRPr="009E2233">
        <w:rPr>
          <w:rFonts w:ascii="Times New Roman" w:hAnsi="Times New Roman" w:hint="eastAsia"/>
          <w:szCs w:val="20"/>
        </w:rPr>
        <w:t>，</w:t>
      </w:r>
      <w:r w:rsidRPr="009E2233">
        <w:rPr>
          <w:rFonts w:ascii="Times New Roman" w:hAnsi="Times New Roman"/>
          <w:szCs w:val="20"/>
        </w:rPr>
        <w:t>而不</w:t>
      </w:r>
      <w:r w:rsidRPr="009E2233">
        <w:rPr>
          <w:rFonts w:ascii="Times New Roman" w:hAnsi="Times New Roman" w:hint="eastAsia"/>
          <w:szCs w:val="20"/>
        </w:rPr>
        <w:t>需要</w:t>
      </w:r>
      <w:r w:rsidRPr="009E2233">
        <w:rPr>
          <w:rFonts w:ascii="Times New Roman" w:hAnsi="Times New Roman"/>
          <w:szCs w:val="20"/>
        </w:rPr>
        <w:t>等待前一个请求完成。</w:t>
      </w:r>
      <w:r w:rsidR="004E404A" w:rsidRPr="004E404A">
        <w:rPr>
          <w:rFonts w:ascii="Times New Roman" w:hAnsi="Times New Roman" w:hint="eastAsia"/>
          <w:szCs w:val="20"/>
        </w:rPr>
        <w:t>请注意，</w:t>
      </w:r>
      <w:r w:rsidR="004E404A" w:rsidRPr="004E404A">
        <w:rPr>
          <w:rFonts w:ascii="Times New Roman" w:hAnsi="Times New Roman" w:hint="eastAsia"/>
          <w:szCs w:val="20"/>
        </w:rPr>
        <w:t xml:space="preserve">onStartCommand() </w:t>
      </w:r>
      <w:r w:rsidR="004E404A" w:rsidRPr="004E404A">
        <w:rPr>
          <w:rFonts w:ascii="Times New Roman" w:hAnsi="Times New Roman" w:hint="eastAsia"/>
          <w:szCs w:val="20"/>
        </w:rPr>
        <w:t>方法必须返回整型数。整型数是一个值，用于描述系统应如何在系统终止服务的情况下继续运行服务。</w:t>
      </w:r>
      <w:r w:rsidR="004E404A" w:rsidRPr="004E404A">
        <w:rPr>
          <w:rFonts w:ascii="Times New Roman" w:hAnsi="Times New Roman" w:hint="eastAsia"/>
          <w:szCs w:val="20"/>
        </w:rPr>
        <w:t xml:space="preserve">IntentService </w:t>
      </w:r>
      <w:r w:rsidR="004E404A" w:rsidRPr="004E404A">
        <w:rPr>
          <w:rFonts w:ascii="Times New Roman" w:hAnsi="Times New Roman" w:hint="eastAsia"/>
          <w:szCs w:val="20"/>
        </w:rPr>
        <w:t>的默认实现会处理此情况，但可以对其进行修改。从</w:t>
      </w:r>
      <w:r w:rsidR="004E404A" w:rsidRPr="004E404A">
        <w:rPr>
          <w:rFonts w:ascii="Times New Roman" w:hAnsi="Times New Roman" w:hint="eastAsia"/>
          <w:szCs w:val="20"/>
        </w:rPr>
        <w:t xml:space="preserve"> onStartCommand() </w:t>
      </w:r>
      <w:r w:rsidR="004E404A" w:rsidRPr="004E404A">
        <w:rPr>
          <w:rFonts w:ascii="Times New Roman" w:hAnsi="Times New Roman" w:hint="eastAsia"/>
          <w:szCs w:val="20"/>
        </w:rPr>
        <w:t>返回的值必须是以下常量之一：</w:t>
      </w:r>
    </w:p>
    <w:p w14:paraId="1F7CF117" w14:textId="77777777" w:rsidR="004E404A" w:rsidRPr="004E404A" w:rsidRDefault="004E404A" w:rsidP="001F2562">
      <w:pPr>
        <w:pStyle w:val="a0"/>
        <w:ind w:firstLine="482"/>
      </w:pPr>
      <w:r w:rsidRPr="004E404A">
        <w:t>START_NOT_STICKY</w:t>
      </w:r>
    </w:p>
    <w:p w14:paraId="1739CF92" w14:textId="4466267C" w:rsidR="004E404A" w:rsidRPr="004E404A" w:rsidRDefault="004E404A" w:rsidP="004E404A">
      <w:pPr>
        <w:rPr>
          <w:rFonts w:ascii="Times New Roman" w:hAnsi="Times New Roman"/>
          <w:szCs w:val="20"/>
        </w:rPr>
      </w:pPr>
      <w:r w:rsidRPr="004E404A">
        <w:rPr>
          <w:rFonts w:ascii="Times New Roman" w:hAnsi="Times New Roman" w:hint="eastAsia"/>
          <w:szCs w:val="20"/>
        </w:rPr>
        <w:lastRenderedPageBreak/>
        <w:t>如果系统在</w:t>
      </w:r>
      <w:r w:rsidRPr="004E404A">
        <w:rPr>
          <w:rFonts w:ascii="Times New Roman" w:hAnsi="Times New Roman" w:hint="eastAsia"/>
          <w:szCs w:val="20"/>
        </w:rPr>
        <w:t xml:space="preserve"> onStartCommand() </w:t>
      </w:r>
      <w:r w:rsidRPr="004E404A">
        <w:rPr>
          <w:rFonts w:ascii="Times New Roman" w:hAnsi="Times New Roman" w:hint="eastAsia"/>
          <w:szCs w:val="20"/>
        </w:rPr>
        <w:t>返回后终止服务，则除非有待传递的挂起</w:t>
      </w:r>
      <w:r w:rsidR="001F2562">
        <w:rPr>
          <w:rFonts w:ascii="Times New Roman" w:hAnsi="Times New Roman" w:hint="eastAsia"/>
          <w:szCs w:val="20"/>
        </w:rPr>
        <w:t>意图</w:t>
      </w:r>
      <w:r w:rsidRPr="004E404A">
        <w:rPr>
          <w:rFonts w:ascii="Times New Roman" w:hAnsi="Times New Roman" w:hint="eastAsia"/>
          <w:szCs w:val="20"/>
        </w:rPr>
        <w:t>，否则系统不会重建服务。这是最安全的选项，可以避免在不必要时以及应用能够轻松重启所有未完成的作业时运行服务。</w:t>
      </w:r>
    </w:p>
    <w:p w14:paraId="1FDCC575" w14:textId="77777777" w:rsidR="004E404A" w:rsidRPr="004E404A" w:rsidRDefault="004E404A" w:rsidP="001F2562">
      <w:pPr>
        <w:pStyle w:val="a0"/>
        <w:ind w:firstLine="482"/>
      </w:pPr>
      <w:r w:rsidRPr="004E404A">
        <w:t>START_STICKY</w:t>
      </w:r>
    </w:p>
    <w:p w14:paraId="738FD82E" w14:textId="039EBAB1" w:rsidR="004E404A" w:rsidRPr="004E404A" w:rsidRDefault="004E404A" w:rsidP="004E404A">
      <w:pPr>
        <w:rPr>
          <w:rFonts w:ascii="Times New Roman" w:hAnsi="Times New Roman"/>
          <w:szCs w:val="20"/>
        </w:rPr>
      </w:pPr>
      <w:r w:rsidRPr="004E404A">
        <w:rPr>
          <w:rFonts w:ascii="Times New Roman" w:hAnsi="Times New Roman" w:hint="eastAsia"/>
          <w:szCs w:val="20"/>
        </w:rPr>
        <w:t>如果系统在</w:t>
      </w:r>
      <w:r w:rsidRPr="004E404A">
        <w:rPr>
          <w:rFonts w:ascii="Times New Roman" w:hAnsi="Times New Roman" w:hint="eastAsia"/>
          <w:szCs w:val="20"/>
        </w:rPr>
        <w:t xml:space="preserve"> onStartCommand() </w:t>
      </w:r>
      <w:r w:rsidRPr="004E404A">
        <w:rPr>
          <w:rFonts w:ascii="Times New Roman" w:hAnsi="Times New Roman" w:hint="eastAsia"/>
          <w:szCs w:val="20"/>
        </w:rPr>
        <w:t>返回后终止服务，则其会重建服务并调用</w:t>
      </w:r>
      <w:r w:rsidRPr="004E404A">
        <w:rPr>
          <w:rFonts w:ascii="Times New Roman" w:hAnsi="Times New Roman" w:hint="eastAsia"/>
          <w:szCs w:val="20"/>
        </w:rPr>
        <w:t xml:space="preserve"> onStartCommand()</w:t>
      </w:r>
      <w:r w:rsidRPr="004E404A">
        <w:rPr>
          <w:rFonts w:ascii="Times New Roman" w:hAnsi="Times New Roman" w:hint="eastAsia"/>
          <w:szCs w:val="20"/>
        </w:rPr>
        <w:t>，但不会重新传递最后一个</w:t>
      </w:r>
      <w:r w:rsidR="00AB778E">
        <w:rPr>
          <w:rFonts w:ascii="Times New Roman" w:hAnsi="Times New Roman" w:hint="eastAsia"/>
          <w:szCs w:val="20"/>
        </w:rPr>
        <w:t>意图</w:t>
      </w:r>
      <w:r w:rsidRPr="004E404A">
        <w:rPr>
          <w:rFonts w:ascii="Times New Roman" w:hAnsi="Times New Roman" w:hint="eastAsia"/>
          <w:szCs w:val="20"/>
        </w:rPr>
        <w:t>。相反，除非有挂起</w:t>
      </w:r>
      <w:r w:rsidR="00D149D8">
        <w:rPr>
          <w:rFonts w:ascii="Times New Roman" w:hAnsi="Times New Roman" w:hint="eastAsia"/>
          <w:szCs w:val="20"/>
        </w:rPr>
        <w:t>意图</w:t>
      </w:r>
      <w:r w:rsidRPr="004E404A">
        <w:rPr>
          <w:rFonts w:ascii="Times New Roman" w:hAnsi="Times New Roman" w:hint="eastAsia"/>
          <w:szCs w:val="20"/>
        </w:rPr>
        <w:t>要启动服务，否则系统会调用包含空</w:t>
      </w:r>
      <w:r w:rsidR="00335218">
        <w:rPr>
          <w:rFonts w:ascii="Times New Roman" w:hAnsi="Times New Roman" w:hint="eastAsia"/>
          <w:szCs w:val="20"/>
        </w:rPr>
        <w:t>意图</w:t>
      </w:r>
      <w:r w:rsidRPr="004E404A">
        <w:rPr>
          <w:rFonts w:ascii="Times New Roman" w:hAnsi="Times New Roman" w:hint="eastAsia"/>
          <w:szCs w:val="20"/>
        </w:rPr>
        <w:t>的</w:t>
      </w:r>
      <w:r w:rsidRPr="004E404A">
        <w:rPr>
          <w:rFonts w:ascii="Times New Roman" w:hAnsi="Times New Roman" w:hint="eastAsia"/>
          <w:szCs w:val="20"/>
        </w:rPr>
        <w:t xml:space="preserve"> onStartCommand()</w:t>
      </w:r>
      <w:r w:rsidRPr="004E404A">
        <w:rPr>
          <w:rFonts w:ascii="Times New Roman" w:hAnsi="Times New Roman" w:hint="eastAsia"/>
          <w:szCs w:val="20"/>
        </w:rPr>
        <w:t>。在此情况下，系统会传递这些</w:t>
      </w:r>
      <w:r w:rsidR="003C691C">
        <w:rPr>
          <w:rFonts w:ascii="Times New Roman" w:hAnsi="Times New Roman" w:hint="eastAsia"/>
          <w:szCs w:val="20"/>
        </w:rPr>
        <w:t>意图</w:t>
      </w:r>
      <w:r w:rsidRPr="004E404A">
        <w:rPr>
          <w:rFonts w:ascii="Times New Roman" w:hAnsi="Times New Roman" w:hint="eastAsia"/>
          <w:szCs w:val="20"/>
        </w:rPr>
        <w:t>。此常量适用于不执行命令、但无限期运行并等待作业的媒体播放器（或类似服务）。</w:t>
      </w:r>
    </w:p>
    <w:p w14:paraId="70654785" w14:textId="77777777" w:rsidR="004E404A" w:rsidRPr="004E404A" w:rsidRDefault="004E404A" w:rsidP="001F2562">
      <w:pPr>
        <w:pStyle w:val="a0"/>
        <w:ind w:firstLine="482"/>
      </w:pPr>
      <w:r w:rsidRPr="004E404A">
        <w:t>START_REDELIVER_INTENT</w:t>
      </w:r>
    </w:p>
    <w:p w14:paraId="09063FC2" w14:textId="2FA9E480" w:rsidR="004E404A" w:rsidRPr="009E2233" w:rsidRDefault="004E404A" w:rsidP="004E404A">
      <w:pPr>
        <w:rPr>
          <w:rFonts w:ascii="Times New Roman" w:hAnsi="Times New Roman"/>
          <w:szCs w:val="20"/>
        </w:rPr>
      </w:pPr>
      <w:r w:rsidRPr="004E404A">
        <w:rPr>
          <w:rFonts w:ascii="Times New Roman" w:hAnsi="Times New Roman" w:hint="eastAsia"/>
          <w:szCs w:val="20"/>
        </w:rPr>
        <w:t>如果系统在</w:t>
      </w:r>
      <w:r w:rsidRPr="004E404A">
        <w:rPr>
          <w:rFonts w:ascii="Times New Roman" w:hAnsi="Times New Roman" w:hint="eastAsia"/>
          <w:szCs w:val="20"/>
        </w:rPr>
        <w:t xml:space="preserve"> onStartCommand() </w:t>
      </w:r>
      <w:r w:rsidRPr="004E404A">
        <w:rPr>
          <w:rFonts w:ascii="Times New Roman" w:hAnsi="Times New Roman" w:hint="eastAsia"/>
          <w:szCs w:val="20"/>
        </w:rPr>
        <w:t>返回后终止服务，则其会重建服务，并通过传递给服务的最后一个</w:t>
      </w:r>
      <w:r w:rsidR="009D1CD9">
        <w:rPr>
          <w:rFonts w:ascii="Times New Roman" w:hAnsi="Times New Roman" w:hint="eastAsia"/>
          <w:szCs w:val="20"/>
        </w:rPr>
        <w:t>意图</w:t>
      </w:r>
      <w:r w:rsidRPr="004E404A">
        <w:rPr>
          <w:rFonts w:ascii="Times New Roman" w:hAnsi="Times New Roman" w:hint="eastAsia"/>
          <w:szCs w:val="20"/>
        </w:rPr>
        <w:t>调用</w:t>
      </w:r>
      <w:r w:rsidRPr="004E404A">
        <w:rPr>
          <w:rFonts w:ascii="Times New Roman" w:hAnsi="Times New Roman" w:hint="eastAsia"/>
          <w:szCs w:val="20"/>
        </w:rPr>
        <w:t xml:space="preserve"> onStartCommand()</w:t>
      </w:r>
      <w:r w:rsidRPr="004E404A">
        <w:rPr>
          <w:rFonts w:ascii="Times New Roman" w:hAnsi="Times New Roman" w:hint="eastAsia"/>
          <w:szCs w:val="20"/>
        </w:rPr>
        <w:t>。所有挂起</w:t>
      </w:r>
      <w:r w:rsidR="009D1CD9">
        <w:rPr>
          <w:rFonts w:ascii="Times New Roman" w:hAnsi="Times New Roman" w:hint="eastAsia"/>
          <w:szCs w:val="20"/>
        </w:rPr>
        <w:t>意图</w:t>
      </w:r>
      <w:r w:rsidRPr="004E404A">
        <w:rPr>
          <w:rFonts w:ascii="Times New Roman" w:hAnsi="Times New Roman" w:hint="eastAsia"/>
          <w:szCs w:val="20"/>
        </w:rPr>
        <w:t>均依次传递。此常量适用于主动执行应立即恢复的作业（例如下载文件）的服务。</w:t>
      </w:r>
    </w:p>
    <w:p w14:paraId="09F44A6A" w14:textId="7D0E8CDA" w:rsidR="00EB0C77" w:rsidRPr="009E2233" w:rsidRDefault="00EB0C77" w:rsidP="00EB0C77">
      <w:pPr>
        <w:pStyle w:val="4"/>
        <w:ind w:firstLine="420"/>
      </w:pPr>
      <w:r w:rsidRPr="009E2233">
        <w:rPr>
          <w:rFonts w:hint="eastAsia"/>
        </w:rPr>
        <w:t>启动和终止</w:t>
      </w:r>
    </w:p>
    <w:p w14:paraId="1514455C" w14:textId="15968544" w:rsidR="00EB0C77" w:rsidRPr="009E2233" w:rsidRDefault="0036736E" w:rsidP="00EB0C77">
      <w:pPr>
        <w:rPr>
          <w:rFonts w:ascii="Times New Roman" w:hAnsi="Times New Roman"/>
          <w:szCs w:val="20"/>
        </w:rPr>
      </w:pPr>
      <w:r>
        <w:rPr>
          <w:rFonts w:ascii="Times New Roman" w:hAnsi="Times New Roman" w:hint="eastAsia"/>
          <w:szCs w:val="20"/>
        </w:rPr>
        <w:t>安卓</w:t>
      </w:r>
      <w:r w:rsidR="00EB0C77" w:rsidRPr="009E2233">
        <w:rPr>
          <w:rFonts w:ascii="Times New Roman" w:hAnsi="Times New Roman" w:hint="eastAsia"/>
          <w:szCs w:val="20"/>
        </w:rPr>
        <w:t>的</w:t>
      </w:r>
      <w:r w:rsidR="00EB0C77" w:rsidRPr="009E2233">
        <w:rPr>
          <w:rFonts w:ascii="Times New Roman" w:hAnsi="Times New Roman"/>
          <w:szCs w:val="20"/>
        </w:rPr>
        <w:t>一个组件</w:t>
      </w:r>
      <w:r w:rsidR="00EB0C77" w:rsidRPr="009E2233">
        <w:rPr>
          <w:rFonts w:ascii="Times New Roman" w:hAnsi="Times New Roman" w:hint="eastAsia"/>
          <w:szCs w:val="20"/>
        </w:rPr>
        <w:t>可以</w:t>
      </w:r>
      <w:r w:rsidR="00EB0C77" w:rsidRPr="009E2233">
        <w:rPr>
          <w:rFonts w:ascii="Times New Roman" w:hAnsi="Times New Roman"/>
          <w:szCs w:val="20"/>
        </w:rPr>
        <w:t>通过调用</w:t>
      </w:r>
      <w:r w:rsidR="00EB0C77" w:rsidRPr="009E2233">
        <w:rPr>
          <w:rFonts w:ascii="Times New Roman" w:hAnsi="Times New Roman"/>
          <w:szCs w:val="20"/>
        </w:rPr>
        <w:t>startService()</w:t>
      </w:r>
      <w:r w:rsidR="00EB0C77" w:rsidRPr="009E2233">
        <w:rPr>
          <w:rFonts w:ascii="Times New Roman" w:hAnsi="Times New Roman"/>
          <w:szCs w:val="20"/>
        </w:rPr>
        <w:t>方法</w:t>
      </w:r>
      <w:r w:rsidR="00EB0C77" w:rsidRPr="009E2233">
        <w:rPr>
          <w:rFonts w:ascii="Times New Roman" w:hAnsi="Times New Roman" w:hint="eastAsia"/>
          <w:szCs w:val="20"/>
        </w:rPr>
        <w:t>创建</w:t>
      </w:r>
      <w:r w:rsidR="00EB0C77" w:rsidRPr="009E2233">
        <w:rPr>
          <w:rFonts w:ascii="Times New Roman" w:hAnsi="Times New Roman"/>
          <w:szCs w:val="20"/>
        </w:rPr>
        <w:t>一个启动类型的</w:t>
      </w:r>
      <w:r w:rsidR="003714BA">
        <w:rPr>
          <w:rFonts w:ascii="Times New Roman" w:hAnsi="Times New Roman" w:hint="eastAsia"/>
          <w:szCs w:val="20"/>
        </w:rPr>
        <w:t>服务</w:t>
      </w:r>
      <w:r w:rsidR="00EB0C77" w:rsidRPr="009E2233">
        <w:rPr>
          <w:rFonts w:ascii="Times New Roman" w:hAnsi="Times New Roman"/>
          <w:szCs w:val="20"/>
        </w:rPr>
        <w:t>，</w:t>
      </w:r>
      <w:r w:rsidR="00EB0C77" w:rsidRPr="009E2233">
        <w:rPr>
          <w:rFonts w:ascii="Times New Roman" w:hAnsi="Times New Roman" w:hint="eastAsia"/>
          <w:szCs w:val="20"/>
        </w:rPr>
        <w:t>并</w:t>
      </w:r>
      <w:r w:rsidR="00EB0C77" w:rsidRPr="009E2233">
        <w:rPr>
          <w:rFonts w:ascii="Times New Roman" w:hAnsi="Times New Roman"/>
          <w:szCs w:val="20"/>
        </w:rPr>
        <w:t>调用服务的</w:t>
      </w:r>
      <w:r w:rsidR="00EB0C77" w:rsidRPr="009E2233">
        <w:rPr>
          <w:rFonts w:ascii="Times New Roman" w:hAnsi="Times New Roman"/>
          <w:szCs w:val="20"/>
        </w:rPr>
        <w:t>onStartCommand()</w:t>
      </w:r>
      <w:r w:rsidR="00EB0C77" w:rsidRPr="009E2233">
        <w:rPr>
          <w:rFonts w:ascii="Times New Roman" w:hAnsi="Times New Roman"/>
          <w:szCs w:val="20"/>
        </w:rPr>
        <w:t>方法</w:t>
      </w:r>
      <w:r w:rsidR="00EB0C77" w:rsidRPr="009E2233">
        <w:rPr>
          <w:rFonts w:ascii="Times New Roman" w:hAnsi="Times New Roman" w:hint="eastAsia"/>
          <w:szCs w:val="20"/>
        </w:rPr>
        <w:t>来</w:t>
      </w:r>
      <w:r w:rsidR="00EB0C77" w:rsidRPr="009E2233">
        <w:rPr>
          <w:rFonts w:ascii="Times New Roman" w:hAnsi="Times New Roman"/>
          <w:szCs w:val="20"/>
        </w:rPr>
        <w:t>启动的</w:t>
      </w:r>
      <w:r w:rsidR="00EB0C77" w:rsidRPr="009E2233">
        <w:rPr>
          <w:rFonts w:ascii="Times New Roman" w:hAnsi="Times New Roman" w:hint="eastAsia"/>
          <w:szCs w:val="20"/>
        </w:rPr>
        <w:t>服务</w:t>
      </w:r>
      <w:r w:rsidR="00EB0C77" w:rsidRPr="009E2233">
        <w:rPr>
          <w:rFonts w:ascii="Times New Roman" w:hAnsi="Times New Roman"/>
          <w:szCs w:val="20"/>
        </w:rPr>
        <w:t>。</w:t>
      </w:r>
      <w:r w:rsidR="00EB0C77" w:rsidRPr="009E2233">
        <w:rPr>
          <w:rFonts w:ascii="Times New Roman" w:hAnsi="Times New Roman" w:hint="eastAsia"/>
          <w:szCs w:val="20"/>
        </w:rPr>
        <w:t>当一个服务定义完成后，可以在其它组件中</w:t>
      </w:r>
      <w:r w:rsidR="00EB0C77" w:rsidRPr="009E2233">
        <w:rPr>
          <w:rFonts w:ascii="Times New Roman" w:hAnsi="Times New Roman"/>
          <w:szCs w:val="20"/>
        </w:rPr>
        <w:t>通过</w:t>
      </w:r>
      <w:r w:rsidR="00EB0C77" w:rsidRPr="009E2233">
        <w:rPr>
          <w:rFonts w:ascii="Times New Roman" w:hAnsi="Times New Roman" w:hint="eastAsia"/>
          <w:szCs w:val="20"/>
        </w:rPr>
        <w:t>创建符合条件的</w:t>
      </w:r>
      <w:r w:rsidR="00A30669">
        <w:rPr>
          <w:rFonts w:ascii="Times New Roman" w:hAnsi="Times New Roman"/>
          <w:szCs w:val="20"/>
        </w:rPr>
        <w:t>意图</w:t>
      </w:r>
      <w:r w:rsidR="00EB0C77" w:rsidRPr="009E2233">
        <w:rPr>
          <w:rFonts w:ascii="Times New Roman" w:hAnsi="Times New Roman"/>
          <w:szCs w:val="20"/>
        </w:rPr>
        <w:t>对象</w:t>
      </w:r>
      <w:r w:rsidR="00EB0C77" w:rsidRPr="009E2233">
        <w:rPr>
          <w:rFonts w:ascii="Times New Roman" w:hAnsi="Times New Roman" w:hint="eastAsia"/>
          <w:szCs w:val="20"/>
        </w:rPr>
        <w:t>或显示</w:t>
      </w:r>
      <w:r w:rsidR="00EB0C77" w:rsidRPr="009E2233">
        <w:rPr>
          <w:rFonts w:ascii="Times New Roman" w:hAnsi="Times New Roman"/>
          <w:szCs w:val="20"/>
        </w:rPr>
        <w:t>指定要启动的服务</w:t>
      </w:r>
      <w:r w:rsidR="00EB0C77" w:rsidRPr="009E2233">
        <w:rPr>
          <w:rFonts w:ascii="Times New Roman" w:hAnsi="Times New Roman" w:hint="eastAsia"/>
          <w:szCs w:val="20"/>
        </w:rPr>
        <w:t>，并且将其</w:t>
      </w:r>
      <w:r w:rsidR="00EB0C77" w:rsidRPr="009E2233">
        <w:rPr>
          <w:rFonts w:ascii="Times New Roman" w:hAnsi="Times New Roman"/>
          <w:szCs w:val="20"/>
        </w:rPr>
        <w:t>传递给</w:t>
      </w:r>
      <w:r w:rsidR="00EB0C77" w:rsidRPr="009E2233">
        <w:rPr>
          <w:rFonts w:ascii="Times New Roman" w:hAnsi="Times New Roman"/>
          <w:szCs w:val="20"/>
        </w:rPr>
        <w:t>StartService()</w:t>
      </w:r>
      <w:r w:rsidR="00EB0C77" w:rsidRPr="009E2233">
        <w:rPr>
          <w:rFonts w:ascii="Times New Roman" w:hAnsi="Times New Roman"/>
          <w:szCs w:val="20"/>
        </w:rPr>
        <w:t>方法，</w:t>
      </w:r>
      <w:r w:rsidR="00EB0C77" w:rsidRPr="009E2233">
        <w:rPr>
          <w:rFonts w:ascii="Times New Roman" w:hAnsi="Times New Roman" w:hint="eastAsia"/>
          <w:szCs w:val="20"/>
        </w:rPr>
        <w:t>这样就可以实现从</w:t>
      </w:r>
      <w:r w:rsidR="00EB0C77" w:rsidRPr="009E2233">
        <w:rPr>
          <w:rFonts w:ascii="Times New Roman" w:hAnsi="Times New Roman"/>
          <w:szCs w:val="20"/>
        </w:rPr>
        <w:t>一个</w:t>
      </w:r>
      <w:r>
        <w:rPr>
          <w:rFonts w:ascii="Times New Roman" w:hAnsi="Times New Roman"/>
          <w:szCs w:val="20"/>
        </w:rPr>
        <w:t>活动</w:t>
      </w:r>
      <w:r w:rsidR="00EB0C77" w:rsidRPr="009E2233">
        <w:rPr>
          <w:rFonts w:ascii="Times New Roman" w:hAnsi="Times New Roman"/>
          <w:szCs w:val="20"/>
        </w:rPr>
        <w:t>或其他的应用程序组件启动服务</w:t>
      </w:r>
      <w:r w:rsidR="00746815">
        <w:rPr>
          <w:rFonts w:ascii="Times New Roman" w:hAnsi="Times New Roman" w:hint="eastAsia"/>
          <w:szCs w:val="20"/>
        </w:rPr>
        <w:t>，</w:t>
      </w:r>
      <w:r w:rsidR="00EB0C77" w:rsidRPr="009E2233">
        <w:rPr>
          <w:rFonts w:ascii="Times New Roman" w:hAnsi="Times New Roman"/>
          <w:szCs w:val="20"/>
        </w:rPr>
        <w:t>例如</w:t>
      </w:r>
      <w:r w:rsidR="00EB0C77" w:rsidRPr="009E2233">
        <w:rPr>
          <w:rFonts w:ascii="Times New Roman" w:hAnsi="Times New Roman" w:hint="eastAsia"/>
          <w:szCs w:val="20"/>
        </w:rPr>
        <w:t>在</w:t>
      </w:r>
      <w:r>
        <w:rPr>
          <w:rFonts w:ascii="Times New Roman" w:hAnsi="Times New Roman"/>
          <w:szCs w:val="20"/>
        </w:rPr>
        <w:t>活动</w:t>
      </w:r>
      <w:r w:rsidR="00EB0C77" w:rsidRPr="009E2233">
        <w:rPr>
          <w:rFonts w:ascii="Times New Roman" w:hAnsi="Times New Roman" w:hint="eastAsia"/>
          <w:szCs w:val="20"/>
        </w:rPr>
        <w:t>的</w:t>
      </w:r>
      <w:r w:rsidR="00EB0C77" w:rsidRPr="009E2233">
        <w:rPr>
          <w:rFonts w:ascii="Times New Roman" w:hAnsi="Times New Roman" w:hint="eastAsia"/>
          <w:szCs w:val="20"/>
        </w:rPr>
        <w:t>onCreate()</w:t>
      </w:r>
      <w:r w:rsidR="00EB0C77" w:rsidRPr="009E2233">
        <w:rPr>
          <w:rFonts w:ascii="Times New Roman" w:hAnsi="Times New Roman" w:hint="eastAsia"/>
          <w:szCs w:val="20"/>
        </w:rPr>
        <w:t>代码中添加如下代码，</w:t>
      </w:r>
      <w:r w:rsidR="00EB0C77" w:rsidRPr="009E2233">
        <w:rPr>
          <w:rFonts w:ascii="Times New Roman" w:hAnsi="Times New Roman"/>
          <w:szCs w:val="20"/>
        </w:rPr>
        <w:t>能够</w:t>
      </w:r>
      <w:r w:rsidR="00EB0C77" w:rsidRPr="009E2233">
        <w:rPr>
          <w:rFonts w:ascii="Times New Roman" w:hAnsi="Times New Roman" w:hint="eastAsia"/>
          <w:szCs w:val="20"/>
        </w:rPr>
        <w:t>创建显示指定的</w:t>
      </w:r>
      <w:r w:rsidR="00A30669">
        <w:rPr>
          <w:rFonts w:ascii="Times New Roman" w:hAnsi="Times New Roman"/>
          <w:szCs w:val="20"/>
        </w:rPr>
        <w:t>意图</w:t>
      </w:r>
      <w:r w:rsidR="00EB0C77" w:rsidRPr="009E2233">
        <w:rPr>
          <w:rFonts w:ascii="Times New Roman" w:hAnsi="Times New Roman"/>
          <w:szCs w:val="20"/>
        </w:rPr>
        <w:t>对象</w:t>
      </w:r>
      <w:r w:rsidR="00EB0C77" w:rsidRPr="009E2233">
        <w:rPr>
          <w:rFonts w:ascii="Times New Roman" w:hAnsi="Times New Roman" w:hint="eastAsia"/>
          <w:szCs w:val="20"/>
        </w:rPr>
        <w:t>，并把其作为</w:t>
      </w:r>
      <w:r w:rsidR="00EB0C77" w:rsidRPr="009E2233">
        <w:rPr>
          <w:rFonts w:ascii="Times New Roman" w:hAnsi="Times New Roman"/>
          <w:szCs w:val="20"/>
        </w:rPr>
        <w:t>startService()</w:t>
      </w:r>
      <w:r w:rsidR="00EB0C77" w:rsidRPr="009E2233">
        <w:rPr>
          <w:rFonts w:ascii="Times New Roman" w:hAnsi="Times New Roman"/>
          <w:szCs w:val="20"/>
        </w:rPr>
        <w:t>方法</w:t>
      </w:r>
      <w:r w:rsidR="00EB0C77" w:rsidRPr="009E2233">
        <w:rPr>
          <w:rFonts w:ascii="Times New Roman" w:hAnsi="Times New Roman" w:hint="eastAsia"/>
          <w:szCs w:val="20"/>
        </w:rPr>
        <w:t>的参数</w:t>
      </w:r>
      <w:r w:rsidR="00EB0C77" w:rsidRPr="009E2233">
        <w:rPr>
          <w:rFonts w:ascii="Times New Roman" w:hAnsi="Times New Roman"/>
          <w:szCs w:val="20"/>
        </w:rPr>
        <w:t>来启动</w:t>
      </w:r>
      <w:r w:rsidR="00EB0C77" w:rsidRPr="009E2233">
        <w:rPr>
          <w:rFonts w:ascii="Times New Roman" w:hAnsi="Times New Roman" w:hint="eastAsia"/>
          <w:szCs w:val="20"/>
        </w:rPr>
        <w:t>指定的</w:t>
      </w:r>
      <w:r w:rsidR="00EB0C77" w:rsidRPr="009E2233">
        <w:rPr>
          <w:rFonts w:ascii="Times New Roman" w:hAnsi="Times New Roman" w:hint="eastAsia"/>
          <w:szCs w:val="20"/>
        </w:rPr>
        <w:t>HelloService</w:t>
      </w:r>
      <w:r w:rsidR="00EB0C77" w:rsidRPr="009E2233">
        <w:rPr>
          <w:rFonts w:ascii="Times New Roman" w:hAnsi="Times New Roman"/>
          <w:szCs w:val="20"/>
        </w:rPr>
        <w:t>服务</w:t>
      </w:r>
      <w:r w:rsidR="00EB0C77" w:rsidRPr="009E2233">
        <w:rPr>
          <w:rFonts w:ascii="Times New Roman" w:hAnsi="Times New Roman" w:hint="eastAsia"/>
          <w:szCs w:val="20"/>
        </w:rPr>
        <w:t>。</w:t>
      </w:r>
    </w:p>
    <w:p w14:paraId="7D18833E" w14:textId="77777777" w:rsidR="00C531B1" w:rsidRDefault="00C531B1" w:rsidP="00C531B1">
      <w:pPr>
        <w:pStyle w:val="a6"/>
        <w:ind w:left="240" w:right="720" w:firstLine="180"/>
      </w:pPr>
      <w:r>
        <w:t>import android.content.Intent;</w:t>
      </w:r>
    </w:p>
    <w:p w14:paraId="306FD357" w14:textId="77777777" w:rsidR="00C531B1" w:rsidRDefault="00C531B1" w:rsidP="00C531B1">
      <w:pPr>
        <w:pStyle w:val="a6"/>
        <w:ind w:left="240" w:right="720" w:firstLine="180"/>
      </w:pPr>
      <w:r>
        <w:t>import android.os.Bundle;</w:t>
      </w:r>
    </w:p>
    <w:p w14:paraId="4D0B8726" w14:textId="77777777" w:rsidR="00C531B1" w:rsidRDefault="00C531B1" w:rsidP="00C531B1">
      <w:pPr>
        <w:pStyle w:val="a6"/>
        <w:ind w:left="240" w:right="720" w:firstLine="180"/>
      </w:pPr>
      <w:r>
        <w:t>import android.util.Log;</w:t>
      </w:r>
    </w:p>
    <w:p w14:paraId="4E4C8EC7" w14:textId="77777777" w:rsidR="00C531B1" w:rsidRDefault="00C531B1" w:rsidP="00C531B1">
      <w:pPr>
        <w:pStyle w:val="a6"/>
        <w:ind w:left="240" w:right="720" w:firstLine="180"/>
      </w:pPr>
      <w:r>
        <w:t>import android.view.View;</w:t>
      </w:r>
    </w:p>
    <w:p w14:paraId="6A0E3731" w14:textId="77777777" w:rsidR="00C531B1" w:rsidRDefault="00C531B1" w:rsidP="00C531B1">
      <w:pPr>
        <w:pStyle w:val="a6"/>
        <w:ind w:left="240" w:right="720" w:firstLine="180"/>
      </w:pPr>
      <w:r>
        <w:t>import android.widget.Button;</w:t>
      </w:r>
    </w:p>
    <w:p w14:paraId="3E6836E8" w14:textId="77777777" w:rsidR="00C531B1" w:rsidRDefault="00C531B1" w:rsidP="00C531B1">
      <w:pPr>
        <w:pStyle w:val="a6"/>
        <w:ind w:left="240" w:right="720" w:firstLine="180"/>
      </w:pPr>
    </w:p>
    <w:p w14:paraId="3F0F2F88" w14:textId="77777777" w:rsidR="00C531B1" w:rsidRDefault="00C531B1" w:rsidP="00C531B1">
      <w:pPr>
        <w:pStyle w:val="a6"/>
        <w:ind w:left="240" w:right="720" w:firstLine="180"/>
      </w:pPr>
      <w:r>
        <w:t>import androidx.appcompat.app.AppCompatActivity;</w:t>
      </w:r>
    </w:p>
    <w:p w14:paraId="449F58A9" w14:textId="77777777" w:rsidR="00C531B1" w:rsidRDefault="00C531B1" w:rsidP="00C531B1">
      <w:pPr>
        <w:pStyle w:val="a6"/>
        <w:ind w:left="240" w:right="720" w:firstLine="180"/>
      </w:pPr>
    </w:p>
    <w:p w14:paraId="30192695" w14:textId="77777777" w:rsidR="00C531B1" w:rsidRDefault="00C531B1" w:rsidP="00C531B1">
      <w:pPr>
        <w:pStyle w:val="a6"/>
        <w:ind w:left="240" w:right="720" w:firstLine="180"/>
      </w:pPr>
      <w:r>
        <w:t>import com.example.ch06.R;</w:t>
      </w:r>
    </w:p>
    <w:p w14:paraId="4FE9FE24" w14:textId="77777777" w:rsidR="00C531B1" w:rsidRDefault="00C531B1" w:rsidP="00C531B1">
      <w:pPr>
        <w:pStyle w:val="a6"/>
        <w:ind w:left="240" w:right="720" w:firstLine="180"/>
      </w:pPr>
    </w:p>
    <w:p w14:paraId="5EC78703" w14:textId="77777777" w:rsidR="00C531B1" w:rsidRDefault="00C531B1" w:rsidP="00C531B1">
      <w:pPr>
        <w:pStyle w:val="a6"/>
        <w:ind w:left="240" w:right="720" w:firstLine="180"/>
      </w:pPr>
      <w:r>
        <w:lastRenderedPageBreak/>
        <w:t>public class StartServiceActivity extends AppCompatActivity {</w:t>
      </w:r>
    </w:p>
    <w:p w14:paraId="2793796C" w14:textId="77777777" w:rsidR="00C531B1" w:rsidRDefault="00C531B1" w:rsidP="00C531B1">
      <w:pPr>
        <w:pStyle w:val="a6"/>
        <w:ind w:left="240" w:right="720" w:firstLine="180"/>
      </w:pPr>
      <w:r>
        <w:t xml:space="preserve">    private static final String TAG = "StartServiceActivity";</w:t>
      </w:r>
    </w:p>
    <w:p w14:paraId="5FA5FD53" w14:textId="77777777" w:rsidR="00C531B1" w:rsidRDefault="00C531B1" w:rsidP="00C531B1">
      <w:pPr>
        <w:pStyle w:val="a6"/>
        <w:ind w:left="240" w:right="720" w:firstLine="180"/>
      </w:pPr>
      <w:r>
        <w:t xml:space="preserve">    private int counter = 1;</w:t>
      </w:r>
    </w:p>
    <w:p w14:paraId="7DF431DD" w14:textId="77777777" w:rsidR="00C531B1" w:rsidRDefault="00C531B1" w:rsidP="00C531B1">
      <w:pPr>
        <w:pStyle w:val="a6"/>
        <w:ind w:left="240" w:right="720" w:firstLine="180"/>
      </w:pPr>
      <w:r>
        <w:t xml:space="preserve">    private Button button1;</w:t>
      </w:r>
    </w:p>
    <w:p w14:paraId="1C29EDE3" w14:textId="77777777" w:rsidR="00C531B1" w:rsidRDefault="00C531B1" w:rsidP="00C531B1">
      <w:pPr>
        <w:pStyle w:val="a6"/>
        <w:ind w:left="240" w:right="720" w:firstLine="180"/>
      </w:pPr>
      <w:r>
        <w:t xml:space="preserve">    private Button button2;</w:t>
      </w:r>
    </w:p>
    <w:p w14:paraId="0F97E806" w14:textId="77777777" w:rsidR="00C531B1" w:rsidRDefault="00C531B1" w:rsidP="00C531B1">
      <w:pPr>
        <w:pStyle w:val="a6"/>
        <w:ind w:left="240" w:right="720" w:firstLine="180"/>
      </w:pPr>
      <w:r>
        <w:t xml:space="preserve">    private Button button3;</w:t>
      </w:r>
    </w:p>
    <w:p w14:paraId="51ACD764" w14:textId="77777777" w:rsidR="00C531B1" w:rsidRDefault="00C531B1" w:rsidP="00C531B1">
      <w:pPr>
        <w:pStyle w:val="a6"/>
        <w:ind w:left="240" w:right="720" w:firstLine="180"/>
      </w:pPr>
      <w:r>
        <w:t xml:space="preserve">    private Button button4;</w:t>
      </w:r>
    </w:p>
    <w:p w14:paraId="6ECFED6B" w14:textId="77777777" w:rsidR="00C531B1" w:rsidRDefault="00C531B1" w:rsidP="00C531B1">
      <w:pPr>
        <w:pStyle w:val="a6"/>
        <w:ind w:left="240" w:right="720" w:firstLine="180"/>
      </w:pPr>
    </w:p>
    <w:p w14:paraId="39D416C3" w14:textId="77777777" w:rsidR="00C531B1" w:rsidRDefault="00C531B1" w:rsidP="00C531B1">
      <w:pPr>
        <w:pStyle w:val="a6"/>
        <w:ind w:left="240" w:right="720" w:firstLine="180"/>
      </w:pPr>
      <w:r>
        <w:t xml:space="preserve">    @Override</w:t>
      </w:r>
    </w:p>
    <w:p w14:paraId="1879F81B" w14:textId="77777777" w:rsidR="00C531B1" w:rsidRDefault="00C531B1" w:rsidP="00C531B1">
      <w:pPr>
        <w:pStyle w:val="a6"/>
        <w:ind w:left="240" w:right="720" w:firstLine="180"/>
      </w:pPr>
      <w:r>
        <w:t xml:space="preserve">    protected void onCreate(Bundle savedInstanceState) {</w:t>
      </w:r>
    </w:p>
    <w:p w14:paraId="1A2FDF4E" w14:textId="77777777" w:rsidR="00C531B1" w:rsidRDefault="00C531B1" w:rsidP="00C531B1">
      <w:pPr>
        <w:pStyle w:val="a6"/>
        <w:ind w:left="240" w:right="720" w:firstLine="180"/>
      </w:pPr>
      <w:r>
        <w:t xml:space="preserve">        // TODO Auto-generated method stub</w:t>
      </w:r>
    </w:p>
    <w:p w14:paraId="39966F5B" w14:textId="77777777" w:rsidR="00C531B1" w:rsidRDefault="00C531B1" w:rsidP="00C531B1">
      <w:pPr>
        <w:pStyle w:val="a6"/>
        <w:ind w:left="240" w:right="720" w:firstLine="180"/>
      </w:pPr>
      <w:r>
        <w:t xml:space="preserve">        super.onCreate(savedInstanceState);</w:t>
      </w:r>
    </w:p>
    <w:p w14:paraId="5B3ABC7D" w14:textId="77777777" w:rsidR="00C531B1" w:rsidRDefault="00C531B1" w:rsidP="00C531B1">
      <w:pPr>
        <w:pStyle w:val="a6"/>
        <w:ind w:left="240" w:right="720" w:firstLine="180"/>
      </w:pPr>
    </w:p>
    <w:p w14:paraId="775DFDB8" w14:textId="77777777" w:rsidR="00C531B1" w:rsidRDefault="00C531B1" w:rsidP="00C531B1">
      <w:pPr>
        <w:pStyle w:val="a6"/>
        <w:ind w:left="240" w:right="720" w:firstLine="180"/>
      </w:pPr>
      <w:r>
        <w:t xml:space="preserve">        setContentView(R.layout.c06_started_service_layout);</w:t>
      </w:r>
    </w:p>
    <w:p w14:paraId="6BDB74C7" w14:textId="77777777" w:rsidR="00C531B1" w:rsidRDefault="00C531B1" w:rsidP="00C531B1">
      <w:pPr>
        <w:pStyle w:val="a6"/>
        <w:ind w:left="240" w:right="720" w:firstLine="180"/>
      </w:pPr>
      <w:r>
        <w:t xml:space="preserve">        button1 = (Button) findViewById(R.id.service_button1);</w:t>
      </w:r>
    </w:p>
    <w:p w14:paraId="5D1BD6B9" w14:textId="77777777" w:rsidR="00C531B1" w:rsidRDefault="00C531B1" w:rsidP="00C531B1">
      <w:pPr>
        <w:pStyle w:val="a6"/>
        <w:ind w:left="240" w:right="720" w:firstLine="180"/>
      </w:pPr>
      <w:r>
        <w:t xml:space="preserve">        button2 = (Button) findViewById(R.id.service_button2);</w:t>
      </w:r>
    </w:p>
    <w:p w14:paraId="10096EB9" w14:textId="77777777" w:rsidR="00C531B1" w:rsidRDefault="00C531B1" w:rsidP="00C531B1">
      <w:pPr>
        <w:pStyle w:val="a6"/>
        <w:ind w:left="240" w:right="720" w:firstLine="180"/>
      </w:pPr>
      <w:r>
        <w:t xml:space="preserve">        button3 = (Button) findViewById(R.id.service_button3);</w:t>
      </w:r>
    </w:p>
    <w:p w14:paraId="54E957D1" w14:textId="77777777" w:rsidR="00C531B1" w:rsidRDefault="00C531B1" w:rsidP="00C531B1">
      <w:pPr>
        <w:pStyle w:val="a6"/>
        <w:ind w:left="240" w:right="720" w:firstLine="180"/>
      </w:pPr>
      <w:r>
        <w:t xml:space="preserve">        button4 = (Button) findViewById(R.id.service_button4);</w:t>
      </w:r>
    </w:p>
    <w:p w14:paraId="16DAD800" w14:textId="77777777" w:rsidR="00C531B1" w:rsidRDefault="00C531B1" w:rsidP="00C531B1">
      <w:pPr>
        <w:pStyle w:val="a6"/>
        <w:ind w:left="240" w:right="720" w:firstLine="180"/>
      </w:pPr>
      <w:r>
        <w:t xml:space="preserve">        /*</w:t>
      </w:r>
    </w:p>
    <w:p w14:paraId="649D4121" w14:textId="77777777" w:rsidR="00C531B1" w:rsidRDefault="00C531B1" w:rsidP="00C531B1">
      <w:pPr>
        <w:pStyle w:val="a6"/>
        <w:ind w:left="240" w:right="720" w:firstLine="180"/>
      </w:pPr>
      <w:r>
        <w:rPr>
          <w:rFonts w:hint="eastAsia"/>
        </w:rPr>
        <w:t xml:space="preserve">         * </w:t>
      </w:r>
      <w:r>
        <w:rPr>
          <w:rFonts w:hint="eastAsia"/>
        </w:rPr>
        <w:t>增加事件响应</w:t>
      </w:r>
    </w:p>
    <w:p w14:paraId="7FD8739D" w14:textId="77777777" w:rsidR="00C531B1" w:rsidRDefault="00C531B1" w:rsidP="00C531B1">
      <w:pPr>
        <w:pStyle w:val="a6"/>
        <w:ind w:left="240" w:right="720" w:firstLine="180"/>
      </w:pPr>
      <w:r>
        <w:t xml:space="preserve">         */</w:t>
      </w:r>
    </w:p>
    <w:p w14:paraId="2DD84C11" w14:textId="77777777" w:rsidR="00C531B1" w:rsidRDefault="00C531B1" w:rsidP="00C531B1">
      <w:pPr>
        <w:pStyle w:val="a6"/>
        <w:ind w:left="240" w:right="720" w:firstLine="180"/>
      </w:pPr>
      <w:r>
        <w:t xml:space="preserve">        button1.setOnClickListener(new Button.OnClickListener() {</w:t>
      </w:r>
    </w:p>
    <w:p w14:paraId="5DEAEFBB" w14:textId="77777777" w:rsidR="00C531B1" w:rsidRDefault="00C531B1" w:rsidP="00C531B1">
      <w:pPr>
        <w:pStyle w:val="a6"/>
        <w:ind w:left="240" w:right="720" w:firstLine="180"/>
      </w:pPr>
      <w:r>
        <w:t xml:space="preserve">            public void onClick(View v) {</w:t>
      </w:r>
    </w:p>
    <w:p w14:paraId="18FBC4AF" w14:textId="77777777" w:rsidR="00C531B1" w:rsidRDefault="00C531B1" w:rsidP="00C531B1">
      <w:pPr>
        <w:pStyle w:val="a6"/>
        <w:ind w:left="240" w:right="720" w:firstLine="180"/>
      </w:pPr>
      <w:r>
        <w:t xml:space="preserve">                Intent intent = new Intent(StartServiceActivity.this,</w:t>
      </w:r>
    </w:p>
    <w:p w14:paraId="0DB528B2" w14:textId="77777777" w:rsidR="00C531B1" w:rsidRDefault="00C531B1" w:rsidP="00C531B1">
      <w:pPr>
        <w:pStyle w:val="a6"/>
        <w:ind w:left="240" w:right="720" w:firstLine="180"/>
      </w:pPr>
      <w:r>
        <w:t xml:space="preserve">                        HelloIntentService.class);</w:t>
      </w:r>
    </w:p>
    <w:p w14:paraId="79E6F433" w14:textId="77777777" w:rsidR="00C531B1" w:rsidRDefault="00C531B1" w:rsidP="00C531B1">
      <w:pPr>
        <w:pStyle w:val="a6"/>
        <w:ind w:left="240" w:right="720" w:firstLine="180"/>
      </w:pPr>
      <w:r>
        <w:t xml:space="preserve">                startService(intent);</w:t>
      </w:r>
    </w:p>
    <w:p w14:paraId="2C3349EE" w14:textId="77777777" w:rsidR="00C531B1" w:rsidRDefault="00C531B1" w:rsidP="00C531B1">
      <w:pPr>
        <w:pStyle w:val="a6"/>
        <w:ind w:left="240" w:right="720" w:firstLine="180"/>
      </w:pPr>
      <w:r>
        <w:t xml:space="preserve">            }</w:t>
      </w:r>
    </w:p>
    <w:p w14:paraId="46A7FD9C" w14:textId="77777777" w:rsidR="00C531B1" w:rsidRDefault="00C531B1" w:rsidP="00C531B1">
      <w:pPr>
        <w:pStyle w:val="a6"/>
        <w:ind w:left="240" w:right="720" w:firstLine="180"/>
      </w:pPr>
      <w:r>
        <w:t xml:space="preserve">        });</w:t>
      </w:r>
    </w:p>
    <w:p w14:paraId="35B934D2" w14:textId="77777777" w:rsidR="00C531B1" w:rsidRDefault="00C531B1" w:rsidP="00C531B1">
      <w:pPr>
        <w:pStyle w:val="a6"/>
        <w:ind w:left="240" w:right="720" w:firstLine="180"/>
      </w:pPr>
      <w:r>
        <w:t xml:space="preserve">        button2.setOnClickListener(new Button.OnClickListener() {</w:t>
      </w:r>
    </w:p>
    <w:p w14:paraId="1D2C2C64" w14:textId="77777777" w:rsidR="00C531B1" w:rsidRDefault="00C531B1" w:rsidP="00C531B1">
      <w:pPr>
        <w:pStyle w:val="a6"/>
        <w:ind w:left="240" w:right="720" w:firstLine="180"/>
      </w:pPr>
      <w:r>
        <w:t xml:space="preserve">            public void onClick(View v) {</w:t>
      </w:r>
    </w:p>
    <w:p w14:paraId="42AFB279" w14:textId="77777777" w:rsidR="00C531B1" w:rsidRDefault="00C531B1" w:rsidP="00C531B1">
      <w:pPr>
        <w:pStyle w:val="a6"/>
        <w:ind w:left="240" w:right="720" w:firstLine="180"/>
      </w:pPr>
      <w:r>
        <w:lastRenderedPageBreak/>
        <w:t xml:space="preserve">                Intent intent = new Intent(StartServiceActivity.this,</w:t>
      </w:r>
    </w:p>
    <w:p w14:paraId="695EA3FF" w14:textId="77777777" w:rsidR="00C531B1" w:rsidRDefault="00C531B1" w:rsidP="00C531B1">
      <w:pPr>
        <w:pStyle w:val="a6"/>
        <w:ind w:left="240" w:right="720" w:firstLine="180"/>
      </w:pPr>
      <w:r>
        <w:t xml:space="preserve">                        HelloService.class);</w:t>
      </w:r>
    </w:p>
    <w:p w14:paraId="6EC657E2" w14:textId="77777777" w:rsidR="00C531B1" w:rsidRDefault="00C531B1" w:rsidP="00C531B1">
      <w:pPr>
        <w:pStyle w:val="a6"/>
        <w:ind w:left="240" w:right="720" w:firstLine="180"/>
      </w:pPr>
      <w:r>
        <w:t xml:space="preserve">                startService(intent);</w:t>
      </w:r>
    </w:p>
    <w:p w14:paraId="4A2668AB" w14:textId="77777777" w:rsidR="00C531B1" w:rsidRDefault="00C531B1" w:rsidP="00C531B1">
      <w:pPr>
        <w:pStyle w:val="a6"/>
        <w:ind w:left="240" w:right="720" w:firstLine="180"/>
      </w:pPr>
      <w:r>
        <w:t xml:space="preserve">            }</w:t>
      </w:r>
    </w:p>
    <w:p w14:paraId="3E8A53CB" w14:textId="77777777" w:rsidR="00C531B1" w:rsidRDefault="00C531B1" w:rsidP="00C531B1">
      <w:pPr>
        <w:pStyle w:val="a6"/>
        <w:ind w:left="240" w:right="720" w:firstLine="180"/>
      </w:pPr>
      <w:r>
        <w:t xml:space="preserve">        });</w:t>
      </w:r>
    </w:p>
    <w:p w14:paraId="5BBD6D42" w14:textId="77777777" w:rsidR="00C531B1" w:rsidRDefault="00C531B1" w:rsidP="00C531B1">
      <w:pPr>
        <w:pStyle w:val="a6"/>
        <w:ind w:left="240" w:right="720" w:firstLine="180"/>
      </w:pPr>
      <w:r>
        <w:t xml:space="preserve">        button3.setOnClickListener(new Button.OnClickListener() {</w:t>
      </w:r>
    </w:p>
    <w:p w14:paraId="0D156701" w14:textId="77777777" w:rsidR="00C531B1" w:rsidRDefault="00C531B1" w:rsidP="00C531B1">
      <w:pPr>
        <w:pStyle w:val="a6"/>
        <w:ind w:left="240" w:right="720" w:firstLine="180"/>
      </w:pPr>
      <w:r>
        <w:t xml:space="preserve">            public void onClick(View v) {</w:t>
      </w:r>
    </w:p>
    <w:p w14:paraId="091D45AB" w14:textId="77777777" w:rsidR="00C531B1" w:rsidRDefault="00C531B1" w:rsidP="00C531B1">
      <w:pPr>
        <w:pStyle w:val="a6"/>
        <w:ind w:left="240" w:right="720" w:firstLine="180"/>
      </w:pPr>
      <w:r>
        <w:t xml:space="preserve">                Log.v(TAG, "Starting service... counter = " + counter);</w:t>
      </w:r>
    </w:p>
    <w:p w14:paraId="43065C5B" w14:textId="77777777" w:rsidR="00C531B1" w:rsidRDefault="00C531B1" w:rsidP="00C531B1">
      <w:pPr>
        <w:pStyle w:val="a6"/>
        <w:ind w:left="240" w:right="720" w:firstLine="180"/>
      </w:pPr>
      <w:r>
        <w:t xml:space="preserve">                Intent intent = new Intent(StartServiceActivity.this,</w:t>
      </w:r>
    </w:p>
    <w:p w14:paraId="6611E17A" w14:textId="77777777" w:rsidR="00C531B1" w:rsidRDefault="00C531B1" w:rsidP="00C531B1">
      <w:pPr>
        <w:pStyle w:val="a6"/>
        <w:ind w:left="240" w:right="720" w:firstLine="180"/>
      </w:pPr>
      <w:r>
        <w:t xml:space="preserve">                        BackgroundService.class);</w:t>
      </w:r>
    </w:p>
    <w:p w14:paraId="5703FE07" w14:textId="77777777" w:rsidR="00C531B1" w:rsidRDefault="00C531B1" w:rsidP="00C531B1">
      <w:pPr>
        <w:pStyle w:val="a6"/>
        <w:ind w:left="240" w:right="720" w:firstLine="180"/>
      </w:pPr>
      <w:r>
        <w:t xml:space="preserve">                intent.putExtra("counter", counter++);</w:t>
      </w:r>
    </w:p>
    <w:p w14:paraId="4F354449" w14:textId="77777777" w:rsidR="00C531B1" w:rsidRDefault="00C531B1" w:rsidP="00C531B1">
      <w:pPr>
        <w:pStyle w:val="a6"/>
        <w:ind w:left="240" w:right="720" w:firstLine="180"/>
      </w:pPr>
      <w:r>
        <w:t xml:space="preserve">                startService(intent);</w:t>
      </w:r>
    </w:p>
    <w:p w14:paraId="49897405" w14:textId="77777777" w:rsidR="00C531B1" w:rsidRDefault="00C531B1" w:rsidP="00C531B1">
      <w:pPr>
        <w:pStyle w:val="a6"/>
        <w:ind w:left="240" w:right="720" w:firstLine="180"/>
      </w:pPr>
      <w:r>
        <w:t xml:space="preserve">            }</w:t>
      </w:r>
    </w:p>
    <w:p w14:paraId="3934B2F1" w14:textId="77777777" w:rsidR="00C531B1" w:rsidRDefault="00C531B1" w:rsidP="00C531B1">
      <w:pPr>
        <w:pStyle w:val="a6"/>
        <w:ind w:left="240" w:right="720" w:firstLine="180"/>
      </w:pPr>
      <w:r>
        <w:t xml:space="preserve">        });</w:t>
      </w:r>
    </w:p>
    <w:p w14:paraId="35C19A33" w14:textId="77777777" w:rsidR="00C531B1" w:rsidRDefault="00C531B1" w:rsidP="00C531B1">
      <w:pPr>
        <w:pStyle w:val="a6"/>
        <w:ind w:left="240" w:right="720" w:firstLine="180"/>
      </w:pPr>
      <w:r>
        <w:t xml:space="preserve">        button4.setOnClickListener(new Button.OnClickListener() {</w:t>
      </w:r>
    </w:p>
    <w:p w14:paraId="5F45576A" w14:textId="77777777" w:rsidR="00C531B1" w:rsidRDefault="00C531B1" w:rsidP="00C531B1">
      <w:pPr>
        <w:pStyle w:val="a6"/>
        <w:ind w:left="240" w:right="720" w:firstLine="180"/>
      </w:pPr>
      <w:r>
        <w:t xml:space="preserve">            public void onClick(View v) {</w:t>
      </w:r>
    </w:p>
    <w:p w14:paraId="023762E4" w14:textId="77777777" w:rsidR="00C531B1" w:rsidRDefault="00C531B1" w:rsidP="00C531B1">
      <w:pPr>
        <w:pStyle w:val="a6"/>
        <w:ind w:left="240" w:right="720" w:firstLine="180"/>
      </w:pPr>
      <w:r>
        <w:t xml:space="preserve">                stopService();</w:t>
      </w:r>
    </w:p>
    <w:p w14:paraId="21D96F17" w14:textId="77777777" w:rsidR="00C531B1" w:rsidRDefault="00C531B1" w:rsidP="00C531B1">
      <w:pPr>
        <w:pStyle w:val="a6"/>
        <w:ind w:left="240" w:right="720" w:firstLine="180"/>
      </w:pPr>
      <w:r>
        <w:t xml:space="preserve">            }</w:t>
      </w:r>
    </w:p>
    <w:p w14:paraId="2D8789EB" w14:textId="77777777" w:rsidR="00C531B1" w:rsidRDefault="00C531B1" w:rsidP="00C531B1">
      <w:pPr>
        <w:pStyle w:val="a6"/>
        <w:ind w:left="240" w:right="720" w:firstLine="180"/>
      </w:pPr>
      <w:r>
        <w:t xml:space="preserve">        });</w:t>
      </w:r>
    </w:p>
    <w:p w14:paraId="43C2CE91" w14:textId="77777777" w:rsidR="00C531B1" w:rsidRDefault="00C531B1" w:rsidP="00C531B1">
      <w:pPr>
        <w:pStyle w:val="a6"/>
        <w:ind w:left="240" w:right="720" w:firstLine="180"/>
      </w:pPr>
      <w:r>
        <w:t xml:space="preserve">    }</w:t>
      </w:r>
    </w:p>
    <w:p w14:paraId="237B747B" w14:textId="77777777" w:rsidR="00C531B1" w:rsidRDefault="00C531B1" w:rsidP="00C531B1">
      <w:pPr>
        <w:pStyle w:val="a6"/>
        <w:ind w:left="240" w:right="720" w:firstLine="180"/>
      </w:pPr>
    </w:p>
    <w:p w14:paraId="52306A6D" w14:textId="77777777" w:rsidR="00C531B1" w:rsidRDefault="00C531B1" w:rsidP="00C531B1">
      <w:pPr>
        <w:pStyle w:val="a6"/>
        <w:ind w:left="240" w:right="720" w:firstLine="180"/>
      </w:pPr>
      <w:r>
        <w:t xml:space="preserve">    @Override</w:t>
      </w:r>
    </w:p>
    <w:p w14:paraId="266FA5F9" w14:textId="77777777" w:rsidR="00C531B1" w:rsidRDefault="00C531B1" w:rsidP="00C531B1">
      <w:pPr>
        <w:pStyle w:val="a6"/>
        <w:ind w:left="240" w:right="720" w:firstLine="180"/>
      </w:pPr>
      <w:r>
        <w:t xml:space="preserve">    public void onDestroy() {</w:t>
      </w:r>
    </w:p>
    <w:p w14:paraId="243F1B26" w14:textId="77777777" w:rsidR="00C531B1" w:rsidRDefault="00C531B1" w:rsidP="00C531B1">
      <w:pPr>
        <w:pStyle w:val="a6"/>
        <w:ind w:left="240" w:right="720" w:firstLine="180"/>
      </w:pPr>
      <w:r>
        <w:t xml:space="preserve">        stopService();</w:t>
      </w:r>
    </w:p>
    <w:p w14:paraId="2401448B" w14:textId="77777777" w:rsidR="00C531B1" w:rsidRDefault="00C531B1" w:rsidP="00C531B1">
      <w:pPr>
        <w:pStyle w:val="a6"/>
        <w:ind w:left="240" w:right="720" w:firstLine="180"/>
      </w:pPr>
      <w:r>
        <w:t xml:space="preserve">        super.onDestroy();</w:t>
      </w:r>
    </w:p>
    <w:p w14:paraId="5FAF43C3" w14:textId="77777777" w:rsidR="00C531B1" w:rsidRDefault="00C531B1" w:rsidP="00C531B1">
      <w:pPr>
        <w:pStyle w:val="a6"/>
        <w:ind w:left="240" w:right="720" w:firstLine="180"/>
      </w:pPr>
      <w:r>
        <w:t xml:space="preserve">    }</w:t>
      </w:r>
    </w:p>
    <w:p w14:paraId="61C783AD" w14:textId="77777777" w:rsidR="00C531B1" w:rsidRDefault="00C531B1" w:rsidP="00C531B1">
      <w:pPr>
        <w:pStyle w:val="a6"/>
        <w:ind w:left="240" w:right="720" w:firstLine="180"/>
      </w:pPr>
    </w:p>
    <w:p w14:paraId="3E137D02" w14:textId="77777777" w:rsidR="00C531B1" w:rsidRDefault="00C531B1" w:rsidP="00C531B1">
      <w:pPr>
        <w:pStyle w:val="a6"/>
        <w:ind w:left="240" w:right="720" w:firstLine="180"/>
      </w:pPr>
      <w:r>
        <w:t xml:space="preserve">    private void stopService() {</w:t>
      </w:r>
    </w:p>
    <w:p w14:paraId="0CAF848E" w14:textId="77777777" w:rsidR="00C531B1" w:rsidRDefault="00C531B1" w:rsidP="00C531B1">
      <w:pPr>
        <w:pStyle w:val="a6"/>
        <w:ind w:left="240" w:right="720" w:firstLine="180"/>
      </w:pPr>
      <w:r>
        <w:t xml:space="preserve">        Log.v(TAG, "Stopping service...");</w:t>
      </w:r>
    </w:p>
    <w:p w14:paraId="447CF25C" w14:textId="77777777" w:rsidR="00C531B1" w:rsidRDefault="00C531B1" w:rsidP="00C531B1">
      <w:pPr>
        <w:pStyle w:val="a6"/>
        <w:ind w:left="240" w:right="720" w:firstLine="180"/>
      </w:pPr>
      <w:r>
        <w:t xml:space="preserve">        if (stopService(new Intent(StartServiceActivity.this,</w:t>
      </w:r>
    </w:p>
    <w:p w14:paraId="086A84CC" w14:textId="77777777" w:rsidR="00C531B1" w:rsidRDefault="00C531B1" w:rsidP="00C531B1">
      <w:pPr>
        <w:pStyle w:val="a6"/>
        <w:ind w:left="240" w:right="720" w:firstLine="180"/>
      </w:pPr>
      <w:r>
        <w:lastRenderedPageBreak/>
        <w:t xml:space="preserve">                BackgroundService.class)))</w:t>
      </w:r>
    </w:p>
    <w:p w14:paraId="7975439F" w14:textId="77777777" w:rsidR="00C531B1" w:rsidRDefault="00C531B1" w:rsidP="00C531B1">
      <w:pPr>
        <w:pStyle w:val="a6"/>
        <w:ind w:left="240" w:right="720" w:firstLine="180"/>
      </w:pPr>
      <w:r>
        <w:t xml:space="preserve">            Log.v(TAG, "stopService was successful");</w:t>
      </w:r>
    </w:p>
    <w:p w14:paraId="22B02FD6" w14:textId="77777777" w:rsidR="00C531B1" w:rsidRDefault="00C531B1" w:rsidP="00C531B1">
      <w:pPr>
        <w:pStyle w:val="a6"/>
        <w:ind w:left="240" w:right="720" w:firstLine="180"/>
      </w:pPr>
      <w:r>
        <w:t xml:space="preserve">        else</w:t>
      </w:r>
    </w:p>
    <w:p w14:paraId="5C27EEFF" w14:textId="77777777" w:rsidR="00C531B1" w:rsidRDefault="00C531B1" w:rsidP="00C531B1">
      <w:pPr>
        <w:pStyle w:val="a6"/>
        <w:ind w:left="240" w:right="720" w:firstLine="180"/>
      </w:pPr>
      <w:r>
        <w:t xml:space="preserve">            Log.v(TAG, "stopService was unsuccessful");</w:t>
      </w:r>
    </w:p>
    <w:p w14:paraId="030886B4" w14:textId="77777777" w:rsidR="00C531B1" w:rsidRDefault="00C531B1" w:rsidP="00C531B1">
      <w:pPr>
        <w:pStyle w:val="a6"/>
        <w:ind w:left="240" w:right="720" w:firstLine="180"/>
      </w:pPr>
      <w:r>
        <w:t xml:space="preserve">    }</w:t>
      </w:r>
    </w:p>
    <w:p w14:paraId="60E3844B" w14:textId="7924679A" w:rsidR="00EB0C77" w:rsidRDefault="00C531B1" w:rsidP="00C531B1">
      <w:pPr>
        <w:pStyle w:val="a6"/>
        <w:ind w:left="240" w:right="720" w:firstLine="180"/>
      </w:pPr>
      <w:r>
        <w:t>}</w:t>
      </w:r>
    </w:p>
    <w:p w14:paraId="72DE1676" w14:textId="3CAF42B2" w:rsidR="003714BA" w:rsidRPr="009E2233" w:rsidRDefault="003714BA" w:rsidP="003714BA">
      <w:pPr>
        <w:pStyle w:val="a5"/>
        <w:ind w:firstLine="361"/>
        <w:rPr>
          <w:rFonts w:ascii="Times New Roman" w:eastAsia="宋体" w:hAnsi="Times New Roman" w:cs="Times New Roman"/>
          <w:kern w:val="21"/>
          <w:szCs w:val="20"/>
        </w:rPr>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12</w:t>
      </w:r>
      <w:r w:rsidR="009C2BDC">
        <w:fldChar w:fldCharType="end"/>
      </w:r>
      <w:r w:rsidR="00C531B1">
        <w:t xml:space="preserve"> </w:t>
      </w:r>
      <w:r w:rsidR="00C531B1">
        <w:rPr>
          <w:rFonts w:hint="eastAsia"/>
        </w:rPr>
        <w:t>启动和终止</w:t>
      </w:r>
    </w:p>
    <w:p w14:paraId="1161ADDA" w14:textId="3D1850F0" w:rsidR="00EB0C77" w:rsidRDefault="00EB0C77" w:rsidP="00EB0C77">
      <w:pPr>
        <w:rPr>
          <w:rFonts w:ascii="Times New Roman" w:hAnsi="Times New Roman"/>
          <w:szCs w:val="20"/>
        </w:rPr>
      </w:pPr>
      <w:r w:rsidRPr="009E2233">
        <w:rPr>
          <w:rFonts w:ascii="Times New Roman" w:hAnsi="Times New Roman"/>
          <w:szCs w:val="20"/>
        </w:rPr>
        <w:t>服务一旦运行，就能够使用广播通知或状态栏通知来</w:t>
      </w:r>
      <w:r w:rsidR="0020464C">
        <w:rPr>
          <w:rFonts w:ascii="Times New Roman" w:hAnsi="Times New Roman" w:hint="eastAsia"/>
          <w:szCs w:val="20"/>
        </w:rPr>
        <w:t>告知</w:t>
      </w:r>
      <w:r w:rsidRPr="009E2233">
        <w:rPr>
          <w:rFonts w:ascii="Times New Roman" w:hAnsi="Times New Roman"/>
          <w:szCs w:val="20"/>
        </w:rPr>
        <w:t>用户。通常，状态栏通知是用来告知后台任务完成的最好的技术（如文件下载完成），并且用户能够采取相应的动作。启动类型的服务必须管理它自己的生命周期</w:t>
      </w:r>
      <w:r w:rsidRPr="009E2233">
        <w:rPr>
          <w:rFonts w:ascii="Times New Roman" w:hAnsi="Times New Roman" w:hint="eastAsia"/>
          <w:szCs w:val="20"/>
        </w:rPr>
        <w:t>，</w:t>
      </w:r>
      <w:r w:rsidRPr="009E2233">
        <w:rPr>
          <w:rFonts w:ascii="Times New Roman" w:hAnsi="Times New Roman"/>
          <w:szCs w:val="20"/>
        </w:rPr>
        <w:t>除非系统要回收系统内存，否则系统不会终止或销毁这个服务。因此而这种类型的服务必须通过调用</w:t>
      </w:r>
      <w:r w:rsidRPr="009E2233">
        <w:rPr>
          <w:rFonts w:ascii="Times New Roman" w:hAnsi="Times New Roman"/>
          <w:szCs w:val="20"/>
        </w:rPr>
        <w:t>stopSelf()</w:t>
      </w:r>
      <w:r w:rsidRPr="009E2233">
        <w:rPr>
          <w:rFonts w:ascii="Times New Roman" w:hAnsi="Times New Roman"/>
          <w:szCs w:val="20"/>
        </w:rPr>
        <w:t>方法或另一个组件通过调用</w:t>
      </w:r>
      <w:r w:rsidRPr="009E2233">
        <w:rPr>
          <w:rFonts w:ascii="Times New Roman" w:hAnsi="Times New Roman"/>
          <w:szCs w:val="20"/>
        </w:rPr>
        <w:t>stopService()</w:t>
      </w:r>
      <w:r w:rsidRPr="009E2233">
        <w:rPr>
          <w:rFonts w:ascii="Times New Roman" w:hAnsi="Times New Roman"/>
          <w:szCs w:val="20"/>
        </w:rPr>
        <w:t>方法才能终止。一旦用</w:t>
      </w:r>
      <w:r w:rsidRPr="009E2233">
        <w:rPr>
          <w:rFonts w:ascii="Times New Roman" w:hAnsi="Times New Roman"/>
          <w:szCs w:val="20"/>
        </w:rPr>
        <w:t>stopSelf()</w:t>
      </w:r>
      <w:r w:rsidRPr="009E2233">
        <w:rPr>
          <w:rFonts w:ascii="Times New Roman" w:hAnsi="Times New Roman"/>
          <w:szCs w:val="20"/>
        </w:rPr>
        <w:t>方法或</w:t>
      </w:r>
      <w:r w:rsidRPr="009E2233">
        <w:rPr>
          <w:rFonts w:ascii="Times New Roman" w:hAnsi="Times New Roman"/>
          <w:szCs w:val="20"/>
        </w:rPr>
        <w:t>stopService()</w:t>
      </w:r>
      <w:r w:rsidRPr="009E2233">
        <w:rPr>
          <w:rFonts w:ascii="Times New Roman" w:hAnsi="Times New Roman"/>
          <w:szCs w:val="20"/>
        </w:rPr>
        <w:t>方法请求终止服务，那么系统一有可能就会销毁这个服务。</w:t>
      </w:r>
    </w:p>
    <w:p w14:paraId="68E5D5DC" w14:textId="50BDC427" w:rsidR="0020464C" w:rsidRDefault="0020464C" w:rsidP="0020464C">
      <w:pPr>
        <w:rPr>
          <w:rFonts w:ascii="Times New Roman" w:hAnsi="Times New Roman"/>
          <w:szCs w:val="20"/>
        </w:rPr>
      </w:pPr>
      <w:r w:rsidRPr="0020464C">
        <w:rPr>
          <w:rFonts w:ascii="Times New Roman" w:hAnsi="Times New Roman" w:hint="eastAsia"/>
          <w:szCs w:val="20"/>
        </w:rPr>
        <w:t>启动服务必须管理自己的生命周期。换言之，除非必须回收内存资源，否则系统不会停止或销毁服务，并且服务在</w:t>
      </w:r>
      <w:r w:rsidRPr="0020464C">
        <w:rPr>
          <w:rFonts w:ascii="Times New Roman" w:hAnsi="Times New Roman" w:hint="eastAsia"/>
          <w:szCs w:val="20"/>
        </w:rPr>
        <w:t xml:space="preserve"> onStartCommand() </w:t>
      </w:r>
      <w:r w:rsidRPr="0020464C">
        <w:rPr>
          <w:rFonts w:ascii="Times New Roman" w:hAnsi="Times New Roman" w:hint="eastAsia"/>
          <w:szCs w:val="20"/>
        </w:rPr>
        <w:t>返回后仍会继续运行。服务必须通过调用</w:t>
      </w:r>
      <w:r w:rsidRPr="0020464C">
        <w:rPr>
          <w:rFonts w:ascii="Times New Roman" w:hAnsi="Times New Roman" w:hint="eastAsia"/>
          <w:szCs w:val="20"/>
        </w:rPr>
        <w:t xml:space="preserve"> stopSelf() </w:t>
      </w:r>
      <w:r w:rsidRPr="0020464C">
        <w:rPr>
          <w:rFonts w:ascii="Times New Roman" w:hAnsi="Times New Roman" w:hint="eastAsia"/>
          <w:szCs w:val="20"/>
        </w:rPr>
        <w:t>自行停止运行，或由另一个组件通过调用</w:t>
      </w:r>
      <w:r w:rsidRPr="0020464C">
        <w:rPr>
          <w:rFonts w:ascii="Times New Roman" w:hAnsi="Times New Roman" w:hint="eastAsia"/>
          <w:szCs w:val="20"/>
        </w:rPr>
        <w:t xml:space="preserve"> stopService() </w:t>
      </w:r>
      <w:r w:rsidRPr="0020464C">
        <w:rPr>
          <w:rFonts w:ascii="Times New Roman" w:hAnsi="Times New Roman" w:hint="eastAsia"/>
          <w:szCs w:val="20"/>
        </w:rPr>
        <w:t>来停止它。一旦请求使用</w:t>
      </w:r>
      <w:r w:rsidRPr="0020464C">
        <w:rPr>
          <w:rFonts w:ascii="Times New Roman" w:hAnsi="Times New Roman" w:hint="eastAsia"/>
          <w:szCs w:val="20"/>
        </w:rPr>
        <w:t xml:space="preserve"> stopSelf() </w:t>
      </w:r>
      <w:r w:rsidRPr="0020464C">
        <w:rPr>
          <w:rFonts w:ascii="Times New Roman" w:hAnsi="Times New Roman" w:hint="eastAsia"/>
          <w:szCs w:val="20"/>
        </w:rPr>
        <w:t>或</w:t>
      </w:r>
      <w:r w:rsidRPr="0020464C">
        <w:rPr>
          <w:rFonts w:ascii="Times New Roman" w:hAnsi="Times New Roman" w:hint="eastAsia"/>
          <w:szCs w:val="20"/>
        </w:rPr>
        <w:t xml:space="preserve"> stopService() </w:t>
      </w:r>
      <w:r w:rsidRPr="0020464C">
        <w:rPr>
          <w:rFonts w:ascii="Times New Roman" w:hAnsi="Times New Roman" w:hint="eastAsia"/>
          <w:szCs w:val="20"/>
        </w:rPr>
        <w:t>来停止服务，系统便会尽快销毁服务。如果服务同时处理多个对</w:t>
      </w:r>
      <w:r w:rsidRPr="0020464C">
        <w:rPr>
          <w:rFonts w:ascii="Times New Roman" w:hAnsi="Times New Roman" w:hint="eastAsia"/>
          <w:szCs w:val="20"/>
        </w:rPr>
        <w:t xml:space="preserve"> onStartCommand() </w:t>
      </w:r>
      <w:r w:rsidRPr="0020464C">
        <w:rPr>
          <w:rFonts w:ascii="Times New Roman" w:hAnsi="Times New Roman" w:hint="eastAsia"/>
          <w:szCs w:val="20"/>
        </w:rPr>
        <w:t>的请求，则不应在处理完一个启动请求之后停止服务，因为可能已收到新的启动请求（在第一个请求结束时停止服务会终止第二个请求）。为避免此问题，可以使用</w:t>
      </w:r>
      <w:r w:rsidRPr="0020464C">
        <w:rPr>
          <w:rFonts w:ascii="Times New Roman" w:hAnsi="Times New Roman" w:hint="eastAsia"/>
          <w:szCs w:val="20"/>
        </w:rPr>
        <w:t xml:space="preserve"> stopSelf(int) </w:t>
      </w:r>
      <w:r w:rsidRPr="0020464C">
        <w:rPr>
          <w:rFonts w:ascii="Times New Roman" w:hAnsi="Times New Roman" w:hint="eastAsia"/>
          <w:szCs w:val="20"/>
        </w:rPr>
        <w:t>确保服务停止请求始终基于最近的启动请求。换言之，在调用</w:t>
      </w:r>
      <w:r w:rsidRPr="0020464C">
        <w:rPr>
          <w:rFonts w:ascii="Times New Roman" w:hAnsi="Times New Roman" w:hint="eastAsia"/>
          <w:szCs w:val="20"/>
        </w:rPr>
        <w:t xml:space="preserve"> stopSelf(int) </w:t>
      </w:r>
      <w:r w:rsidRPr="0020464C">
        <w:rPr>
          <w:rFonts w:ascii="Times New Roman" w:hAnsi="Times New Roman" w:hint="eastAsia"/>
          <w:szCs w:val="20"/>
        </w:rPr>
        <w:t>时，需传递与停止请求</w:t>
      </w:r>
      <w:r w:rsidRPr="0020464C">
        <w:rPr>
          <w:rFonts w:ascii="Times New Roman" w:hAnsi="Times New Roman" w:hint="eastAsia"/>
          <w:szCs w:val="20"/>
        </w:rPr>
        <w:t xml:space="preserve"> ID </w:t>
      </w:r>
      <w:r w:rsidRPr="0020464C">
        <w:rPr>
          <w:rFonts w:ascii="Times New Roman" w:hAnsi="Times New Roman" w:hint="eastAsia"/>
          <w:szCs w:val="20"/>
        </w:rPr>
        <w:t>相对应的启动请求</w:t>
      </w:r>
      <w:r w:rsidRPr="0020464C">
        <w:rPr>
          <w:rFonts w:ascii="Times New Roman" w:hAnsi="Times New Roman" w:hint="eastAsia"/>
          <w:szCs w:val="20"/>
        </w:rPr>
        <w:t xml:space="preserve"> ID</w:t>
      </w:r>
      <w:r w:rsidRPr="0020464C">
        <w:rPr>
          <w:rFonts w:ascii="Times New Roman" w:hAnsi="Times New Roman" w:hint="eastAsia"/>
          <w:szCs w:val="20"/>
        </w:rPr>
        <w:t>（传递给</w:t>
      </w:r>
      <w:r w:rsidRPr="0020464C">
        <w:rPr>
          <w:rFonts w:ascii="Times New Roman" w:hAnsi="Times New Roman" w:hint="eastAsia"/>
          <w:szCs w:val="20"/>
        </w:rPr>
        <w:t xml:space="preserve"> onStartCommand()</w:t>
      </w:r>
      <w:r w:rsidRPr="0020464C">
        <w:rPr>
          <w:rFonts w:ascii="Times New Roman" w:hAnsi="Times New Roman" w:hint="eastAsia"/>
          <w:szCs w:val="20"/>
        </w:rPr>
        <w:t>的</w:t>
      </w:r>
      <w:r w:rsidRPr="0020464C">
        <w:rPr>
          <w:rFonts w:ascii="Times New Roman" w:hAnsi="Times New Roman" w:hint="eastAsia"/>
          <w:szCs w:val="20"/>
        </w:rPr>
        <w:t xml:space="preserve"> startId</w:t>
      </w:r>
      <w:r w:rsidRPr="0020464C">
        <w:rPr>
          <w:rFonts w:ascii="Times New Roman" w:hAnsi="Times New Roman" w:hint="eastAsia"/>
          <w:szCs w:val="20"/>
        </w:rPr>
        <w:t>）。此外，如果服务在能够调用</w:t>
      </w:r>
      <w:r w:rsidRPr="0020464C">
        <w:rPr>
          <w:rFonts w:ascii="Times New Roman" w:hAnsi="Times New Roman" w:hint="eastAsia"/>
          <w:szCs w:val="20"/>
        </w:rPr>
        <w:t xml:space="preserve"> stopSelf(int) </w:t>
      </w:r>
      <w:r w:rsidRPr="0020464C">
        <w:rPr>
          <w:rFonts w:ascii="Times New Roman" w:hAnsi="Times New Roman" w:hint="eastAsia"/>
          <w:szCs w:val="20"/>
        </w:rPr>
        <w:t>之前收到新启动请求，则</w:t>
      </w:r>
      <w:r w:rsidRPr="0020464C">
        <w:rPr>
          <w:rFonts w:ascii="Times New Roman" w:hAnsi="Times New Roman" w:hint="eastAsia"/>
          <w:szCs w:val="20"/>
        </w:rPr>
        <w:t>ID</w:t>
      </w:r>
      <w:r w:rsidRPr="0020464C">
        <w:rPr>
          <w:rFonts w:ascii="Times New Roman" w:hAnsi="Times New Roman" w:hint="eastAsia"/>
          <w:szCs w:val="20"/>
        </w:rPr>
        <w:t>不匹配，服务也不会停止。</w:t>
      </w:r>
    </w:p>
    <w:p w14:paraId="1B1AF1D9" w14:textId="63AA11D1" w:rsidR="001E29A5" w:rsidRDefault="001E29A5" w:rsidP="001E29A5">
      <w:pPr>
        <w:jc w:val="center"/>
        <w:rPr>
          <w:rFonts w:ascii="Times New Roman" w:hAnsi="Times New Roman"/>
          <w:szCs w:val="20"/>
        </w:rPr>
      </w:pPr>
      <w:r>
        <w:rPr>
          <w:noProof/>
        </w:rPr>
        <w:drawing>
          <wp:inline distT="0" distB="0" distL="0" distR="0" wp14:anchorId="327532A6" wp14:editId="565706BB">
            <wp:extent cx="2293885" cy="150693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1608" cy="1512005"/>
                    </a:xfrm>
                    <a:prstGeom prst="rect">
                      <a:avLst/>
                    </a:prstGeom>
                  </pic:spPr>
                </pic:pic>
              </a:graphicData>
            </a:graphic>
          </wp:inline>
        </w:drawing>
      </w:r>
    </w:p>
    <w:p w14:paraId="0E7A6F9F" w14:textId="29FBE8A7" w:rsidR="001E29A5" w:rsidRPr="009E2233" w:rsidRDefault="001E29A5" w:rsidP="001E29A5">
      <w:pPr>
        <w:pStyle w:val="a5"/>
        <w:ind w:firstLine="361"/>
        <w:rPr>
          <w:rFonts w:ascii="Times New Roman" w:hAnsi="Times New Roman"/>
          <w:szCs w:val="20"/>
        </w:rPr>
      </w:pPr>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6</w:t>
      </w:r>
      <w:r w:rsidR="00D5315A">
        <w:fldChar w:fldCharType="end"/>
      </w:r>
      <w:r>
        <w:t xml:space="preserve"> </w:t>
      </w:r>
      <w:r>
        <w:rPr>
          <w:rFonts w:hint="eastAsia"/>
        </w:rPr>
        <w:t>启动和终止</w:t>
      </w:r>
    </w:p>
    <w:p w14:paraId="6B573B91" w14:textId="05D14293" w:rsidR="00EB0C77" w:rsidRPr="009E2233" w:rsidRDefault="00604824" w:rsidP="00FA43A7">
      <w:pPr>
        <w:pStyle w:val="3"/>
      </w:pPr>
      <w:r>
        <w:rPr>
          <w:rFonts w:hint="eastAsia"/>
        </w:rPr>
        <w:lastRenderedPageBreak/>
        <w:t>绑定服务</w:t>
      </w:r>
    </w:p>
    <w:p w14:paraId="4D0AC162" w14:textId="198EB716" w:rsidR="00EB0C77" w:rsidRPr="009E2233" w:rsidRDefault="00EB0C77" w:rsidP="00EB0C77">
      <w:pPr>
        <w:rPr>
          <w:rFonts w:ascii="Times New Roman" w:hAnsi="Times New Roman"/>
          <w:szCs w:val="20"/>
        </w:rPr>
      </w:pPr>
      <w:r w:rsidRPr="009E2233">
        <w:rPr>
          <w:rFonts w:ascii="Times New Roman" w:hAnsi="Times New Roman"/>
          <w:szCs w:val="20"/>
        </w:rPr>
        <w:t>绑定类型服务允许组件（如</w:t>
      </w:r>
      <w:r w:rsidR="0036736E">
        <w:rPr>
          <w:rFonts w:ascii="Times New Roman" w:hAnsi="Times New Roman"/>
          <w:szCs w:val="20"/>
        </w:rPr>
        <w:t>活动</w:t>
      </w:r>
      <w:r w:rsidRPr="009E2233">
        <w:rPr>
          <w:rFonts w:ascii="Times New Roman" w:hAnsi="Times New Roman"/>
          <w:szCs w:val="20"/>
        </w:rPr>
        <w:t>）绑定服务</w:t>
      </w:r>
      <w:r w:rsidRPr="009E2233">
        <w:rPr>
          <w:rFonts w:ascii="Times New Roman" w:hAnsi="Times New Roman" w:hint="eastAsia"/>
          <w:szCs w:val="20"/>
        </w:rPr>
        <w:t>，实现</w:t>
      </w:r>
      <w:r w:rsidRPr="009E2233">
        <w:rPr>
          <w:rFonts w:ascii="Times New Roman" w:hAnsi="Times New Roman"/>
          <w:szCs w:val="20"/>
        </w:rPr>
        <w:t>发送请求、接收响应以及执行进程间通信。一个典型的绑定类型的服务只跟它所</w:t>
      </w:r>
      <w:r w:rsidRPr="009E2233">
        <w:rPr>
          <w:rFonts w:ascii="Times New Roman" w:hAnsi="Times New Roman" w:hint="eastAsia"/>
          <w:szCs w:val="20"/>
        </w:rPr>
        <w:t>绑定</w:t>
      </w:r>
      <w:r w:rsidRPr="009E2233">
        <w:rPr>
          <w:rFonts w:ascii="Times New Roman" w:hAnsi="Times New Roman"/>
          <w:szCs w:val="20"/>
        </w:rPr>
        <w:t>的应用程序组件同时存在，并且不在后台无限期的运行。绑定类型的服务是客户</w:t>
      </w:r>
      <w:r w:rsidRPr="009E2233">
        <w:rPr>
          <w:rFonts w:ascii="Times New Roman" w:hAnsi="Times New Roman" w:hint="eastAsia"/>
          <w:szCs w:val="20"/>
        </w:rPr>
        <w:t>端和</w:t>
      </w:r>
      <w:r w:rsidRPr="009E2233">
        <w:rPr>
          <w:rFonts w:ascii="Times New Roman" w:hAnsi="Times New Roman"/>
          <w:szCs w:val="20"/>
        </w:rPr>
        <w:t>服务</w:t>
      </w:r>
      <w:r w:rsidRPr="009E2233">
        <w:rPr>
          <w:rFonts w:ascii="Times New Roman" w:hAnsi="Times New Roman" w:hint="eastAsia"/>
          <w:szCs w:val="20"/>
        </w:rPr>
        <w:t>端之间交互的服务端</w:t>
      </w:r>
      <w:r w:rsidRPr="009E2233">
        <w:rPr>
          <w:rFonts w:ascii="Times New Roman" w:hAnsi="Times New Roman"/>
          <w:szCs w:val="20"/>
        </w:rPr>
        <w:t>。要创建绑定类型的服务，首先要定义接口，用于指定客户端怎样跟服务进行通信。服务和客户端的之间的接口必须是一个</w:t>
      </w:r>
      <w:r w:rsidRPr="009E2233">
        <w:rPr>
          <w:rFonts w:ascii="Times New Roman" w:hAnsi="Times New Roman"/>
          <w:szCs w:val="20"/>
        </w:rPr>
        <w:t>IBinder</w:t>
      </w:r>
      <w:r w:rsidRPr="009E2233">
        <w:rPr>
          <w:rFonts w:ascii="Times New Roman" w:hAnsi="Times New Roman"/>
          <w:szCs w:val="20"/>
        </w:rPr>
        <w:t>接口的实现，并且要求必须从</w:t>
      </w:r>
      <w:r w:rsidRPr="009E2233">
        <w:rPr>
          <w:rFonts w:ascii="Times New Roman" w:hAnsi="Times New Roman"/>
          <w:szCs w:val="20"/>
        </w:rPr>
        <w:t>onBind()</w:t>
      </w:r>
      <w:r w:rsidRPr="009E2233">
        <w:rPr>
          <w:rFonts w:ascii="Times New Roman" w:hAnsi="Times New Roman"/>
          <w:szCs w:val="20"/>
        </w:rPr>
        <w:t>回调方法返回这个</w:t>
      </w:r>
      <w:r w:rsidRPr="009E2233">
        <w:rPr>
          <w:rFonts w:ascii="Times New Roman" w:hAnsi="Times New Roman"/>
          <w:szCs w:val="20"/>
        </w:rPr>
        <w:t>IBinder</w:t>
      </w:r>
      <w:r w:rsidRPr="009E2233">
        <w:rPr>
          <w:rFonts w:ascii="Times New Roman" w:hAnsi="Times New Roman"/>
          <w:szCs w:val="20"/>
        </w:rPr>
        <w:t>接口对象。一旦客户端收到了</w:t>
      </w:r>
      <w:r w:rsidRPr="009E2233">
        <w:rPr>
          <w:rFonts w:ascii="Times New Roman" w:hAnsi="Times New Roman"/>
          <w:szCs w:val="20"/>
        </w:rPr>
        <w:t>IBinder</w:t>
      </w:r>
      <w:r w:rsidRPr="009E2233">
        <w:rPr>
          <w:rFonts w:ascii="Times New Roman" w:hAnsi="Times New Roman"/>
          <w:szCs w:val="20"/>
        </w:rPr>
        <w:t>对象，它就能通过这个接口开始与服务进行交互。多个客户端能够同时绑定这个服务。当客户端完成与服务的交互时，它调用</w:t>
      </w:r>
      <w:r w:rsidRPr="009E2233">
        <w:rPr>
          <w:rFonts w:ascii="Times New Roman" w:hAnsi="Times New Roman"/>
          <w:szCs w:val="20"/>
        </w:rPr>
        <w:t>unbindService()</w:t>
      </w:r>
      <w:r w:rsidRPr="009E2233">
        <w:rPr>
          <w:rFonts w:ascii="Times New Roman" w:hAnsi="Times New Roman"/>
          <w:szCs w:val="20"/>
        </w:rPr>
        <w:t>方法来解绑。一旦没有客户端绑定这个服务了，系统就会销毁它。</w:t>
      </w:r>
    </w:p>
    <w:p w14:paraId="30A9BC3F" w14:textId="1DA0A55C" w:rsidR="00EB0C77" w:rsidRPr="009E2233" w:rsidRDefault="00EB0C77" w:rsidP="00EB0C77">
      <w:pPr>
        <w:rPr>
          <w:rFonts w:ascii="Times New Roman" w:hAnsi="Times New Roman"/>
          <w:szCs w:val="20"/>
        </w:rPr>
      </w:pPr>
      <w:r w:rsidRPr="009E2233">
        <w:rPr>
          <w:rFonts w:ascii="Times New Roman" w:hAnsi="Times New Roman"/>
          <w:szCs w:val="20"/>
        </w:rPr>
        <w:t>客户端通过调用</w:t>
      </w:r>
      <w:r w:rsidRPr="009E2233">
        <w:rPr>
          <w:rFonts w:ascii="Times New Roman" w:hAnsi="Times New Roman"/>
          <w:szCs w:val="20"/>
        </w:rPr>
        <w:t>bindService()</w:t>
      </w:r>
      <w:r w:rsidRPr="009E2233">
        <w:rPr>
          <w:rFonts w:ascii="Times New Roman" w:hAnsi="Times New Roman"/>
          <w:szCs w:val="20"/>
        </w:rPr>
        <w:t>方法绑定服务。客户端绑定服务时，必须提供</w:t>
      </w:r>
      <w:r w:rsidRPr="009E2233">
        <w:rPr>
          <w:rFonts w:ascii="Times New Roman" w:hAnsi="Times New Roman"/>
          <w:szCs w:val="20"/>
        </w:rPr>
        <w:t>ServiceConnection</w:t>
      </w:r>
      <w:r w:rsidRPr="009E2233">
        <w:rPr>
          <w:rFonts w:ascii="Times New Roman" w:hAnsi="Times New Roman" w:hint="eastAsia"/>
          <w:szCs w:val="20"/>
        </w:rPr>
        <w:t>类的对象，并且实现其</w:t>
      </w:r>
      <w:r w:rsidRPr="009E2233">
        <w:rPr>
          <w:rFonts w:ascii="Times New Roman" w:hAnsi="Times New Roman"/>
          <w:szCs w:val="20"/>
        </w:rPr>
        <w:t>方法，</w:t>
      </w:r>
      <w:r w:rsidRPr="009E2233">
        <w:rPr>
          <w:rFonts w:ascii="Times New Roman" w:hAnsi="Times New Roman" w:hint="eastAsia"/>
          <w:szCs w:val="20"/>
        </w:rPr>
        <w:t>用来</w:t>
      </w:r>
      <w:r w:rsidRPr="009E2233">
        <w:rPr>
          <w:rFonts w:ascii="Times New Roman" w:hAnsi="Times New Roman"/>
          <w:szCs w:val="20"/>
        </w:rPr>
        <w:t>监视服务端的连接。</w:t>
      </w:r>
      <w:r w:rsidRPr="009E2233">
        <w:rPr>
          <w:rFonts w:ascii="Times New Roman" w:hAnsi="Times New Roman" w:hint="eastAsia"/>
          <w:szCs w:val="20"/>
        </w:rPr>
        <w:t>b</w:t>
      </w:r>
      <w:r w:rsidRPr="009E2233">
        <w:rPr>
          <w:rFonts w:ascii="Times New Roman" w:hAnsi="Times New Roman"/>
          <w:szCs w:val="20"/>
        </w:rPr>
        <w:t>indService()</w:t>
      </w:r>
      <w:r w:rsidRPr="009E2233">
        <w:rPr>
          <w:rFonts w:ascii="Times New Roman" w:hAnsi="Times New Roman"/>
          <w:szCs w:val="20"/>
        </w:rPr>
        <w:t>方法不带有返回值，并立即返回，但是当</w:t>
      </w:r>
      <w:r w:rsidR="0036736E">
        <w:rPr>
          <w:rFonts w:ascii="Times New Roman" w:hAnsi="Times New Roman"/>
          <w:szCs w:val="20"/>
        </w:rPr>
        <w:t>安卓</w:t>
      </w:r>
      <w:r w:rsidRPr="009E2233">
        <w:rPr>
          <w:rFonts w:ascii="Times New Roman" w:hAnsi="Times New Roman"/>
          <w:szCs w:val="20"/>
        </w:rPr>
        <w:t>系统在客户端和服务端创建连接时，它会在</w:t>
      </w:r>
      <w:r w:rsidRPr="009E2233">
        <w:rPr>
          <w:rFonts w:ascii="Times New Roman" w:hAnsi="Times New Roman"/>
          <w:szCs w:val="20"/>
        </w:rPr>
        <w:t>ServiceConnection</w:t>
      </w:r>
      <w:r w:rsidRPr="009E2233">
        <w:rPr>
          <w:rFonts w:ascii="Times New Roman" w:hAnsi="Times New Roman"/>
          <w:szCs w:val="20"/>
        </w:rPr>
        <w:t>方法上调用</w:t>
      </w:r>
      <w:r w:rsidRPr="009E2233">
        <w:rPr>
          <w:rFonts w:ascii="Times New Roman" w:hAnsi="Times New Roman"/>
          <w:szCs w:val="20"/>
        </w:rPr>
        <w:t>onServiceConnected()</w:t>
      </w:r>
      <w:r w:rsidRPr="009E2233">
        <w:rPr>
          <w:rFonts w:ascii="Times New Roman" w:hAnsi="Times New Roman"/>
          <w:szCs w:val="20"/>
        </w:rPr>
        <w:t>方法来发送客户端跟服务端进行交互用的</w:t>
      </w:r>
      <w:r w:rsidRPr="009E2233">
        <w:rPr>
          <w:rFonts w:ascii="Times New Roman" w:hAnsi="Times New Roman"/>
          <w:szCs w:val="20"/>
        </w:rPr>
        <w:t>IBinder</w:t>
      </w:r>
      <w:r w:rsidRPr="009E2233">
        <w:rPr>
          <w:rFonts w:ascii="Times New Roman" w:hAnsi="Times New Roman"/>
          <w:szCs w:val="20"/>
        </w:rPr>
        <w:t>对象。</w:t>
      </w:r>
    </w:p>
    <w:p w14:paraId="084306C8" w14:textId="099DE7D6" w:rsidR="00EB0C77" w:rsidRPr="009E2233" w:rsidRDefault="00EB0C77" w:rsidP="00EB0C77">
      <w:pPr>
        <w:rPr>
          <w:rFonts w:ascii="Times New Roman" w:hAnsi="Times New Roman"/>
          <w:szCs w:val="20"/>
        </w:rPr>
      </w:pPr>
      <w:r w:rsidRPr="009E2233">
        <w:rPr>
          <w:rFonts w:ascii="Times New Roman" w:hAnsi="Times New Roman"/>
          <w:szCs w:val="20"/>
        </w:rPr>
        <w:t>多个客户端能够连接到同一个服务上，但是只在第一个客户端绑定时，系统调用服务的</w:t>
      </w:r>
      <w:r w:rsidRPr="009E2233">
        <w:rPr>
          <w:rFonts w:ascii="Times New Roman" w:hAnsi="Times New Roman"/>
          <w:szCs w:val="20"/>
        </w:rPr>
        <w:t>onBind()</w:t>
      </w:r>
      <w:r w:rsidRPr="009E2233">
        <w:rPr>
          <w:rFonts w:ascii="Times New Roman" w:hAnsi="Times New Roman"/>
          <w:szCs w:val="20"/>
        </w:rPr>
        <w:t>方法来发送获取对象。然后系统会给其他任何绑定的客户端发送相同的</w:t>
      </w:r>
      <w:r w:rsidRPr="009E2233">
        <w:rPr>
          <w:rFonts w:ascii="Times New Roman" w:hAnsi="Times New Roman"/>
          <w:szCs w:val="20"/>
        </w:rPr>
        <w:t>IBinder</w:t>
      </w:r>
      <w:r w:rsidRPr="009E2233">
        <w:rPr>
          <w:rFonts w:ascii="Times New Roman" w:hAnsi="Times New Roman"/>
          <w:szCs w:val="20"/>
        </w:rPr>
        <w:t>对象，而不会再次调用</w:t>
      </w:r>
      <w:r w:rsidRPr="009E2233">
        <w:rPr>
          <w:rFonts w:ascii="Times New Roman" w:hAnsi="Times New Roman"/>
          <w:szCs w:val="20"/>
        </w:rPr>
        <w:t>onBind()</w:t>
      </w:r>
      <w:r w:rsidRPr="009E2233">
        <w:rPr>
          <w:rFonts w:ascii="Times New Roman" w:hAnsi="Times New Roman"/>
          <w:szCs w:val="20"/>
        </w:rPr>
        <w:t>方法。当最后的客户端从服务上解绑，系统就会销毁这个服务</w:t>
      </w:r>
      <w:r w:rsidRPr="009E2233">
        <w:rPr>
          <w:rFonts w:ascii="Times New Roman" w:hAnsi="Times New Roman" w:hint="eastAsia"/>
          <w:szCs w:val="20"/>
        </w:rPr>
        <w:t>但</w:t>
      </w:r>
      <w:r w:rsidRPr="009E2233">
        <w:rPr>
          <w:rFonts w:ascii="Times New Roman" w:hAnsi="Times New Roman"/>
          <w:szCs w:val="20"/>
        </w:rPr>
        <w:t>这个服务也通过</w:t>
      </w:r>
      <w:r w:rsidRPr="009E2233">
        <w:rPr>
          <w:rFonts w:ascii="Times New Roman" w:hAnsi="Times New Roman"/>
          <w:szCs w:val="20"/>
        </w:rPr>
        <w:t>startService()</w:t>
      </w:r>
      <w:r w:rsidRPr="009E2233">
        <w:rPr>
          <w:rFonts w:ascii="Times New Roman" w:hAnsi="Times New Roman"/>
          <w:szCs w:val="20"/>
        </w:rPr>
        <w:t>方法启动了</w:t>
      </w:r>
      <w:r w:rsidRPr="009E2233">
        <w:rPr>
          <w:rFonts w:ascii="Times New Roman" w:hAnsi="Times New Roman" w:hint="eastAsia"/>
          <w:szCs w:val="20"/>
        </w:rPr>
        <w:t>情况除外</w:t>
      </w:r>
      <w:r w:rsidRPr="009E2233">
        <w:rPr>
          <w:rFonts w:ascii="Times New Roman" w:hAnsi="Times New Roman"/>
          <w:szCs w:val="20"/>
        </w:rPr>
        <w:t>。在实现绑定类型的服务时，最重要的部分是定义</w:t>
      </w:r>
      <w:r w:rsidRPr="009E2233">
        <w:rPr>
          <w:rFonts w:ascii="Times New Roman" w:hAnsi="Times New Roman"/>
          <w:szCs w:val="20"/>
        </w:rPr>
        <w:t>onBind()</w:t>
      </w:r>
      <w:r w:rsidRPr="009E2233">
        <w:rPr>
          <w:rFonts w:ascii="Times New Roman" w:hAnsi="Times New Roman"/>
          <w:szCs w:val="20"/>
        </w:rPr>
        <w:t>回调方法返回的接口。有很多不同的方法能够定义服务的</w:t>
      </w:r>
      <w:r w:rsidRPr="009E2233">
        <w:rPr>
          <w:rFonts w:ascii="Times New Roman" w:hAnsi="Times New Roman"/>
          <w:szCs w:val="20"/>
        </w:rPr>
        <w:t>IBinder</w:t>
      </w:r>
      <w:r w:rsidRPr="009E2233">
        <w:rPr>
          <w:rFonts w:ascii="Times New Roman" w:hAnsi="Times New Roman"/>
          <w:szCs w:val="20"/>
        </w:rPr>
        <w:t>接口，在</w:t>
      </w:r>
      <w:r w:rsidRPr="009E2233">
        <w:rPr>
          <w:rFonts w:ascii="Times New Roman" w:hAnsi="Times New Roman" w:hint="eastAsia"/>
          <w:szCs w:val="20"/>
        </w:rPr>
        <w:t>这一节</w:t>
      </w:r>
      <w:r w:rsidRPr="009E2233">
        <w:rPr>
          <w:rFonts w:ascii="Times New Roman" w:hAnsi="Times New Roman"/>
          <w:szCs w:val="20"/>
        </w:rPr>
        <w:t>下面的</w:t>
      </w:r>
      <w:r w:rsidRPr="009E2233">
        <w:rPr>
          <w:rFonts w:ascii="Times New Roman" w:hAnsi="Times New Roman" w:hint="eastAsia"/>
          <w:szCs w:val="20"/>
        </w:rPr>
        <w:t>内容</w:t>
      </w:r>
      <w:r w:rsidRPr="009E2233">
        <w:rPr>
          <w:rFonts w:ascii="Times New Roman" w:hAnsi="Times New Roman"/>
          <w:szCs w:val="20"/>
        </w:rPr>
        <w:t>中会分别讨论这些技术</w:t>
      </w:r>
      <w:r w:rsidR="003714BA">
        <w:rPr>
          <w:rFonts w:ascii="Times New Roman" w:hAnsi="Times New Roman" w:hint="eastAsia"/>
          <w:szCs w:val="20"/>
        </w:rPr>
        <w:t>，</w:t>
      </w:r>
      <w:r w:rsidRPr="009E2233">
        <w:rPr>
          <w:rFonts w:ascii="Times New Roman" w:hAnsi="Times New Roman"/>
          <w:szCs w:val="20"/>
        </w:rPr>
        <w:t>有三种方法能够定义这个接口</w:t>
      </w:r>
      <w:r w:rsidRPr="009E2233">
        <w:rPr>
          <w:rFonts w:ascii="Times New Roman" w:hAnsi="Times New Roman" w:hint="eastAsia"/>
          <w:szCs w:val="20"/>
        </w:rPr>
        <w:t>。</w:t>
      </w:r>
    </w:p>
    <w:p w14:paraId="0E67EED1" w14:textId="77777777" w:rsidR="00EB0C77" w:rsidRPr="009E2233" w:rsidRDefault="00EB0C77" w:rsidP="003714BA">
      <w:pPr>
        <w:pStyle w:val="a0"/>
        <w:ind w:firstLine="482"/>
      </w:pPr>
      <w:r w:rsidRPr="009E2233">
        <w:t>继承</w:t>
      </w:r>
      <w:r w:rsidRPr="009E2233">
        <w:t>Binder</w:t>
      </w:r>
    </w:p>
    <w:p w14:paraId="44417854" w14:textId="77777777" w:rsidR="00EB0C77" w:rsidRPr="009E2233" w:rsidRDefault="00EB0C77" w:rsidP="00EB0C77">
      <w:pPr>
        <w:rPr>
          <w:rFonts w:ascii="Times New Roman" w:hAnsi="Times New Roman"/>
          <w:szCs w:val="20"/>
        </w:rPr>
      </w:pPr>
      <w:r w:rsidRPr="009E2233">
        <w:rPr>
          <w:rFonts w:ascii="Times New Roman" w:hAnsi="Times New Roman"/>
          <w:szCs w:val="20"/>
        </w:rPr>
        <w:t>如果</w:t>
      </w:r>
      <w:r w:rsidRPr="009E2233">
        <w:rPr>
          <w:rFonts w:ascii="Times New Roman" w:hAnsi="Times New Roman" w:hint="eastAsia"/>
          <w:szCs w:val="20"/>
        </w:rPr>
        <w:t>我们的</w:t>
      </w:r>
      <w:r w:rsidRPr="009E2233">
        <w:rPr>
          <w:rFonts w:ascii="Times New Roman" w:hAnsi="Times New Roman"/>
          <w:szCs w:val="20"/>
        </w:rPr>
        <w:t>服务</w:t>
      </w:r>
      <w:r w:rsidRPr="009E2233">
        <w:rPr>
          <w:rFonts w:ascii="Times New Roman" w:hAnsi="Times New Roman" w:hint="eastAsia"/>
          <w:szCs w:val="20"/>
        </w:rPr>
        <w:t>对</w:t>
      </w:r>
      <w:r w:rsidRPr="009E2233">
        <w:rPr>
          <w:rFonts w:ascii="Times New Roman" w:hAnsi="Times New Roman"/>
          <w:szCs w:val="20"/>
        </w:rPr>
        <w:t>应用程序</w:t>
      </w:r>
      <w:r w:rsidRPr="009E2233">
        <w:rPr>
          <w:rFonts w:ascii="Times New Roman" w:hAnsi="Times New Roman" w:hint="eastAsia"/>
          <w:szCs w:val="20"/>
        </w:rPr>
        <w:t>来说是</w:t>
      </w:r>
      <w:r w:rsidRPr="009E2233">
        <w:rPr>
          <w:rFonts w:ascii="Times New Roman" w:hAnsi="Times New Roman"/>
          <w:szCs w:val="20"/>
        </w:rPr>
        <w:t>私有服务，并且跟客户端运行在同一个进程中，</w:t>
      </w:r>
      <w:r w:rsidRPr="009E2233">
        <w:rPr>
          <w:rFonts w:ascii="Times New Roman" w:hAnsi="Times New Roman" w:hint="eastAsia"/>
          <w:szCs w:val="20"/>
        </w:rPr>
        <w:t>也就是为本地服务，</w:t>
      </w:r>
      <w:r w:rsidRPr="009E2233">
        <w:rPr>
          <w:rFonts w:ascii="Times New Roman" w:hAnsi="Times New Roman"/>
          <w:szCs w:val="20"/>
        </w:rPr>
        <w:t>那么就应该通过继承</w:t>
      </w:r>
      <w:r w:rsidRPr="009E2233">
        <w:rPr>
          <w:rFonts w:ascii="Times New Roman" w:hAnsi="Times New Roman"/>
          <w:szCs w:val="20"/>
        </w:rPr>
        <w:t>Binder</w:t>
      </w:r>
      <w:r w:rsidRPr="009E2233">
        <w:rPr>
          <w:rFonts w:ascii="Times New Roman" w:hAnsi="Times New Roman"/>
          <w:szCs w:val="20"/>
        </w:rPr>
        <w:t>类来创建接口，并且</w:t>
      </w:r>
      <w:r w:rsidRPr="009E2233">
        <w:rPr>
          <w:rFonts w:ascii="Times New Roman" w:hAnsi="Times New Roman" w:hint="eastAsia"/>
          <w:szCs w:val="20"/>
        </w:rPr>
        <w:t>通过</w:t>
      </w:r>
      <w:r w:rsidRPr="009E2233">
        <w:rPr>
          <w:rFonts w:ascii="Times New Roman" w:hAnsi="Times New Roman"/>
          <w:szCs w:val="20"/>
        </w:rPr>
        <w:t>onBind()</w:t>
      </w:r>
      <w:r w:rsidRPr="009E2233">
        <w:rPr>
          <w:rFonts w:ascii="Times New Roman" w:hAnsi="Times New Roman"/>
          <w:szCs w:val="20"/>
        </w:rPr>
        <w:t>方法返回这个接口的一个实例。客户端接收这个</w:t>
      </w:r>
      <w:r w:rsidRPr="009E2233">
        <w:rPr>
          <w:rFonts w:ascii="Times New Roman" w:hAnsi="Times New Roman"/>
          <w:szCs w:val="20"/>
        </w:rPr>
        <w:t>Binder</w:t>
      </w:r>
      <w:r w:rsidRPr="009E2233">
        <w:rPr>
          <w:rFonts w:ascii="Times New Roman" w:hAnsi="Times New Roman"/>
          <w:szCs w:val="20"/>
        </w:rPr>
        <w:t>对象，并且能够</w:t>
      </w:r>
      <w:r w:rsidRPr="009E2233">
        <w:rPr>
          <w:rFonts w:ascii="Times New Roman" w:hAnsi="Times New Roman" w:hint="eastAsia"/>
          <w:szCs w:val="20"/>
        </w:rPr>
        <w:t>直接访问其</w:t>
      </w:r>
      <w:r w:rsidRPr="009E2233">
        <w:rPr>
          <w:rFonts w:ascii="Times New Roman" w:hAnsi="Times New Roman"/>
          <w:szCs w:val="20"/>
        </w:rPr>
        <w:t>实现</w:t>
      </w:r>
      <w:r w:rsidRPr="009E2233">
        <w:rPr>
          <w:rFonts w:ascii="Times New Roman" w:hAnsi="Times New Roman" w:hint="eastAsia"/>
          <w:szCs w:val="20"/>
        </w:rPr>
        <w:t>的</w:t>
      </w:r>
      <w:r w:rsidRPr="009E2233">
        <w:rPr>
          <w:rFonts w:ascii="Times New Roman" w:hAnsi="Times New Roman"/>
          <w:szCs w:val="20"/>
        </w:rPr>
        <w:t>或</w:t>
      </w:r>
      <w:r w:rsidRPr="009E2233">
        <w:rPr>
          <w:rFonts w:ascii="Times New Roman" w:hAnsi="Times New Roman"/>
          <w:szCs w:val="20"/>
        </w:rPr>
        <w:t>Service</w:t>
      </w:r>
      <w:r w:rsidRPr="009E2233">
        <w:rPr>
          <w:rFonts w:ascii="Times New Roman" w:hAnsi="Times New Roman"/>
          <w:szCs w:val="20"/>
        </w:rPr>
        <w:t>中的公共方法。</w:t>
      </w:r>
      <w:r w:rsidRPr="009E2233">
        <w:rPr>
          <w:rFonts w:ascii="Times New Roman" w:hAnsi="Times New Roman" w:hint="eastAsia"/>
          <w:szCs w:val="20"/>
        </w:rPr>
        <w:t>如果</w:t>
      </w:r>
      <w:r w:rsidRPr="009E2233">
        <w:rPr>
          <w:rFonts w:ascii="Times New Roman" w:hAnsi="Times New Roman"/>
          <w:szCs w:val="20"/>
        </w:rPr>
        <w:t>只是在后台</w:t>
      </w:r>
      <w:r w:rsidRPr="009E2233">
        <w:rPr>
          <w:rFonts w:ascii="Times New Roman" w:hAnsi="Times New Roman" w:hint="eastAsia"/>
          <w:szCs w:val="20"/>
        </w:rPr>
        <w:t>我们自己</w:t>
      </w:r>
      <w:r w:rsidRPr="009E2233">
        <w:rPr>
          <w:rFonts w:ascii="Times New Roman" w:hAnsi="Times New Roman"/>
          <w:szCs w:val="20"/>
        </w:rPr>
        <w:t>应用程序</w:t>
      </w:r>
      <w:r w:rsidRPr="009E2233">
        <w:rPr>
          <w:rFonts w:ascii="Times New Roman" w:hAnsi="Times New Roman" w:hint="eastAsia"/>
          <w:szCs w:val="20"/>
        </w:rPr>
        <w:t>提供服务</w:t>
      </w:r>
      <w:r w:rsidRPr="009E2233">
        <w:rPr>
          <w:rFonts w:ascii="Times New Roman" w:hAnsi="Times New Roman"/>
          <w:szCs w:val="20"/>
        </w:rPr>
        <w:t>，这是首选</w:t>
      </w:r>
      <w:r w:rsidRPr="009E2233">
        <w:rPr>
          <w:rFonts w:ascii="Times New Roman" w:hAnsi="Times New Roman" w:hint="eastAsia"/>
          <w:szCs w:val="20"/>
        </w:rPr>
        <w:t>方法</w:t>
      </w:r>
      <w:r w:rsidRPr="009E2233">
        <w:rPr>
          <w:rFonts w:ascii="Times New Roman" w:hAnsi="Times New Roman"/>
          <w:szCs w:val="20"/>
        </w:rPr>
        <w:t>。</w:t>
      </w:r>
      <w:r w:rsidRPr="009E2233">
        <w:rPr>
          <w:rFonts w:ascii="Times New Roman" w:hAnsi="Times New Roman" w:hint="eastAsia"/>
          <w:szCs w:val="20"/>
        </w:rPr>
        <w:t>只有被其他应用程序或者</w:t>
      </w:r>
      <w:r w:rsidRPr="009E2233">
        <w:rPr>
          <w:rFonts w:ascii="Times New Roman" w:hAnsi="Times New Roman"/>
          <w:szCs w:val="20"/>
        </w:rPr>
        <w:t>跨进程使用</w:t>
      </w:r>
      <w:r w:rsidRPr="009E2233">
        <w:rPr>
          <w:rFonts w:ascii="Times New Roman" w:hAnsi="Times New Roman" w:hint="eastAsia"/>
          <w:szCs w:val="20"/>
        </w:rPr>
        <w:t>时，我们才考虑使用其他方法</w:t>
      </w:r>
      <w:r w:rsidRPr="009E2233">
        <w:rPr>
          <w:rFonts w:ascii="Times New Roman" w:hAnsi="Times New Roman"/>
          <w:szCs w:val="20"/>
        </w:rPr>
        <w:t>。</w:t>
      </w:r>
    </w:p>
    <w:p w14:paraId="1EB21565" w14:textId="77777777" w:rsidR="00EB0C77" w:rsidRPr="009E2233" w:rsidRDefault="00EB0C77" w:rsidP="003714BA">
      <w:pPr>
        <w:pStyle w:val="a0"/>
        <w:ind w:firstLine="482"/>
      </w:pPr>
      <w:r w:rsidRPr="009E2233">
        <w:t>使用</w:t>
      </w:r>
      <w:r w:rsidRPr="009E2233">
        <w:rPr>
          <w:rFonts w:hint="eastAsia"/>
        </w:rPr>
        <w:t>Message</w:t>
      </w:r>
    </w:p>
    <w:p w14:paraId="30EB863B" w14:textId="01F74EC5" w:rsidR="00EB0C77" w:rsidRPr="009E2233" w:rsidRDefault="00EB0C77" w:rsidP="00EB0C77">
      <w:pPr>
        <w:rPr>
          <w:rFonts w:ascii="Times New Roman" w:hAnsi="Times New Roman"/>
          <w:szCs w:val="20"/>
        </w:rPr>
      </w:pPr>
      <w:r w:rsidRPr="009E2233">
        <w:rPr>
          <w:rFonts w:ascii="Times New Roman" w:hAnsi="Times New Roman"/>
          <w:szCs w:val="20"/>
        </w:rPr>
        <w:t>如果接口要跨越不同进程来进行工作，那么能用信使给服务创建接口。在这种方式中，服务定义了响应不同消息对象类型的处理器。这个处理器是一个信使的基础，它能够</w:t>
      </w:r>
      <w:r w:rsidRPr="009E2233">
        <w:rPr>
          <w:rFonts w:ascii="Times New Roman" w:hAnsi="Times New Roman"/>
          <w:szCs w:val="20"/>
        </w:rPr>
        <w:lastRenderedPageBreak/>
        <w:t>跟客户端共享一个</w:t>
      </w:r>
      <w:r w:rsidRPr="009E2233">
        <w:rPr>
          <w:rFonts w:ascii="Times New Roman" w:hAnsi="Times New Roman"/>
          <w:szCs w:val="20"/>
        </w:rPr>
        <w:t>IBinder</w:t>
      </w:r>
      <w:r w:rsidRPr="009E2233">
        <w:rPr>
          <w:rFonts w:ascii="Times New Roman" w:hAnsi="Times New Roman"/>
          <w:szCs w:val="20"/>
        </w:rPr>
        <w:t>对象，允许客户端使用</w:t>
      </w:r>
      <w:r w:rsidRPr="009E2233">
        <w:rPr>
          <w:rFonts w:ascii="Times New Roman" w:hAnsi="Times New Roman"/>
          <w:szCs w:val="20"/>
        </w:rPr>
        <w:t>Message</w:t>
      </w:r>
      <w:r w:rsidRPr="009E2233">
        <w:rPr>
          <w:rFonts w:ascii="Times New Roman" w:hAnsi="Times New Roman"/>
          <w:szCs w:val="20"/>
        </w:rPr>
        <w:t>对象给服务端发送命令。另外，客户端能够定义一个自己的信使，以便服务端能够给客户端发送消息。这是执行进程间通信（</w:t>
      </w:r>
      <w:r w:rsidRPr="009E2233">
        <w:rPr>
          <w:rFonts w:ascii="Times New Roman" w:hAnsi="Times New Roman"/>
          <w:szCs w:val="20"/>
        </w:rPr>
        <w:t>IPC</w:t>
      </w:r>
      <w:r w:rsidRPr="009E2233">
        <w:rPr>
          <w:rFonts w:ascii="Times New Roman" w:hAnsi="Times New Roman"/>
          <w:szCs w:val="20"/>
        </w:rPr>
        <w:t>）最简单的方法，因为信使队列的所有请求都在一个单线程中，因此不需要针对线程安全来设计你的服务。</w:t>
      </w:r>
    </w:p>
    <w:p w14:paraId="5689444C" w14:textId="77777777" w:rsidR="00EB0C77" w:rsidRPr="009E2233" w:rsidRDefault="00EB0C77" w:rsidP="008D6D16">
      <w:pPr>
        <w:pStyle w:val="a0"/>
        <w:ind w:firstLine="482"/>
      </w:pPr>
      <w:r w:rsidRPr="009E2233">
        <w:t>使用</w:t>
      </w:r>
      <w:r w:rsidRPr="009E2233">
        <w:t>AIDL</w:t>
      </w:r>
    </w:p>
    <w:p w14:paraId="6B0E00A8" w14:textId="5D2F8F5F" w:rsidR="00EB0C77" w:rsidRPr="009E2233" w:rsidRDefault="00EB0C77" w:rsidP="00EB0C77">
      <w:pPr>
        <w:rPr>
          <w:rFonts w:ascii="Times New Roman" w:hAnsi="Times New Roman"/>
          <w:szCs w:val="20"/>
        </w:rPr>
      </w:pPr>
      <w:r w:rsidRPr="009E2233">
        <w:rPr>
          <w:rFonts w:ascii="Times New Roman" w:hAnsi="Times New Roman"/>
          <w:szCs w:val="20"/>
        </w:rPr>
        <w:t>AIDL</w:t>
      </w:r>
      <w:r w:rsidRPr="009E2233">
        <w:rPr>
          <w:rFonts w:ascii="Times New Roman" w:hAnsi="Times New Roman" w:hint="eastAsia"/>
          <w:szCs w:val="20"/>
        </w:rPr>
        <w:t>为</w:t>
      </w:r>
      <w:r w:rsidRPr="009E2233">
        <w:rPr>
          <w:rFonts w:ascii="Times New Roman" w:hAnsi="Times New Roman"/>
          <w:szCs w:val="20"/>
        </w:rPr>
        <w:t>接口定义语言（</w:t>
      </w:r>
      <w:r w:rsidRPr="009E2233">
        <w:rPr>
          <w:rFonts w:ascii="Times New Roman" w:hAnsi="Times New Roman"/>
          <w:szCs w:val="20"/>
        </w:rPr>
        <w:t>Android Interface Definition Language</w:t>
      </w:r>
      <w:r w:rsidRPr="009E2233">
        <w:rPr>
          <w:rFonts w:ascii="Times New Roman" w:hAnsi="Times New Roman"/>
          <w:szCs w:val="20"/>
        </w:rPr>
        <w:t>）</w:t>
      </w:r>
      <w:r w:rsidRPr="009E2233">
        <w:rPr>
          <w:rFonts w:ascii="Times New Roman" w:hAnsi="Times New Roman" w:hint="eastAsia"/>
          <w:szCs w:val="20"/>
        </w:rPr>
        <w:t>，用来将</w:t>
      </w:r>
      <w:r w:rsidRPr="009E2233">
        <w:rPr>
          <w:rFonts w:ascii="Times New Roman" w:hAnsi="Times New Roman"/>
          <w:szCs w:val="20"/>
        </w:rPr>
        <w:t>对象分解成操作系统能够理解的原语，并且</w:t>
      </w:r>
      <w:r w:rsidRPr="009E2233">
        <w:rPr>
          <w:rFonts w:ascii="Times New Roman" w:hAnsi="Times New Roman" w:hint="eastAsia"/>
          <w:szCs w:val="20"/>
        </w:rPr>
        <w:t>将他们在进程之间</w:t>
      </w:r>
      <w:r w:rsidRPr="009E2233">
        <w:rPr>
          <w:rFonts w:ascii="Times New Roman" w:hAnsi="Times New Roman"/>
          <w:szCs w:val="20"/>
        </w:rPr>
        <w:t>编组</w:t>
      </w:r>
      <w:r w:rsidRPr="009E2233">
        <w:rPr>
          <w:rFonts w:ascii="Times New Roman" w:hAnsi="Times New Roman" w:hint="eastAsia"/>
          <w:szCs w:val="20"/>
        </w:rPr>
        <w:t>，完成进程间通信</w:t>
      </w:r>
      <w:r w:rsidRPr="009E2233">
        <w:rPr>
          <w:rFonts w:ascii="Times New Roman" w:hAnsi="Times New Roman"/>
          <w:szCs w:val="20"/>
        </w:rPr>
        <w:t>。</w:t>
      </w:r>
      <w:r w:rsidRPr="009E2233">
        <w:rPr>
          <w:rFonts w:ascii="Times New Roman" w:hAnsi="Times New Roman" w:hint="eastAsia"/>
          <w:szCs w:val="20"/>
        </w:rPr>
        <w:t>Message</w:t>
      </w:r>
      <w:r w:rsidRPr="009E2233">
        <w:rPr>
          <w:rFonts w:ascii="Times New Roman" w:hAnsi="Times New Roman" w:hint="eastAsia"/>
          <w:szCs w:val="20"/>
        </w:rPr>
        <w:t>技术</w:t>
      </w:r>
      <w:r w:rsidRPr="009E2233">
        <w:rPr>
          <w:rFonts w:ascii="Times New Roman" w:hAnsi="Times New Roman"/>
          <w:szCs w:val="20"/>
        </w:rPr>
        <w:t>实际上是基于</w:t>
      </w:r>
      <w:r w:rsidRPr="009E2233">
        <w:rPr>
          <w:rFonts w:ascii="Times New Roman" w:hAnsi="Times New Roman"/>
          <w:szCs w:val="20"/>
        </w:rPr>
        <w:t>AIDL</w:t>
      </w:r>
      <w:r w:rsidRPr="009E2233">
        <w:rPr>
          <w:rFonts w:ascii="Times New Roman" w:hAnsi="Times New Roman"/>
          <w:szCs w:val="20"/>
        </w:rPr>
        <w:t>架构。就像前面提到的，</w:t>
      </w:r>
      <w:r w:rsidRPr="009E2233">
        <w:rPr>
          <w:rFonts w:ascii="Times New Roman" w:hAnsi="Times New Roman" w:hint="eastAsia"/>
          <w:szCs w:val="20"/>
        </w:rPr>
        <w:t>Message</w:t>
      </w:r>
      <w:r w:rsidRPr="009E2233">
        <w:rPr>
          <w:rFonts w:ascii="Times New Roman" w:hAnsi="Times New Roman"/>
          <w:szCs w:val="20"/>
        </w:rPr>
        <w:t>在一个单线程中创建了一个所有客户端请求的队列，因此服务每次只能接收一个请求。但是，如果想要同时处理多个请求，那么</w:t>
      </w:r>
      <w:r w:rsidRPr="009E2233">
        <w:rPr>
          <w:rFonts w:ascii="Times New Roman" w:hAnsi="Times New Roman" w:hint="eastAsia"/>
          <w:szCs w:val="20"/>
        </w:rPr>
        <w:t>我们可以直接</w:t>
      </w:r>
      <w:r w:rsidRPr="009E2233">
        <w:rPr>
          <w:rFonts w:ascii="Times New Roman" w:hAnsi="Times New Roman"/>
          <w:szCs w:val="20"/>
        </w:rPr>
        <w:t>使用</w:t>
      </w:r>
      <w:r w:rsidRPr="009E2233">
        <w:rPr>
          <w:rFonts w:ascii="Times New Roman" w:hAnsi="Times New Roman"/>
          <w:szCs w:val="20"/>
        </w:rPr>
        <w:t>AIDL</w:t>
      </w:r>
      <w:r w:rsidRPr="009E2233">
        <w:rPr>
          <w:rFonts w:ascii="Times New Roman" w:hAnsi="Times New Roman" w:hint="eastAsia"/>
          <w:szCs w:val="20"/>
        </w:rPr>
        <w:t>。</w:t>
      </w:r>
      <w:r w:rsidRPr="009E2233">
        <w:rPr>
          <w:rFonts w:ascii="Times New Roman" w:hAnsi="Times New Roman"/>
          <w:szCs w:val="20"/>
        </w:rPr>
        <w:t>这种情况下，</w:t>
      </w:r>
      <w:r w:rsidRPr="009E2233">
        <w:rPr>
          <w:rFonts w:ascii="Times New Roman" w:hAnsi="Times New Roman" w:hint="eastAsia"/>
          <w:szCs w:val="20"/>
        </w:rPr>
        <w:t>我们的</w:t>
      </w:r>
      <w:r w:rsidRPr="009E2233">
        <w:rPr>
          <w:rFonts w:ascii="Times New Roman" w:hAnsi="Times New Roman"/>
          <w:szCs w:val="20"/>
        </w:rPr>
        <w:t>服务必须是多线程的并且要线程安全。要使用直接</w:t>
      </w:r>
      <w:r w:rsidRPr="009E2233">
        <w:rPr>
          <w:rFonts w:ascii="Times New Roman" w:hAnsi="Times New Roman"/>
          <w:szCs w:val="20"/>
        </w:rPr>
        <w:t>AIDL</w:t>
      </w:r>
      <w:r w:rsidRPr="009E2233">
        <w:rPr>
          <w:rFonts w:ascii="Times New Roman" w:hAnsi="Times New Roman"/>
          <w:szCs w:val="20"/>
        </w:rPr>
        <w:t>，就必须创建一个定义编程接口的</w:t>
      </w:r>
      <w:r w:rsidRPr="009E2233">
        <w:rPr>
          <w:rFonts w:ascii="Times New Roman" w:hAnsi="Times New Roman"/>
          <w:szCs w:val="20"/>
        </w:rPr>
        <w:t>.aidl</w:t>
      </w:r>
      <w:r w:rsidRPr="009E2233">
        <w:rPr>
          <w:rFonts w:ascii="Times New Roman" w:hAnsi="Times New Roman"/>
          <w:szCs w:val="20"/>
        </w:rPr>
        <w:t>文件。</w:t>
      </w:r>
      <w:r w:rsidR="0036736E">
        <w:rPr>
          <w:rFonts w:ascii="Times New Roman" w:hAnsi="Times New Roman"/>
          <w:szCs w:val="20"/>
        </w:rPr>
        <w:t>安卓</w:t>
      </w:r>
      <w:r w:rsidRPr="009E2233">
        <w:rPr>
          <w:rFonts w:ascii="Times New Roman" w:hAnsi="Times New Roman"/>
          <w:szCs w:val="20"/>
        </w:rPr>
        <w:t xml:space="preserve"> SDK</w:t>
      </w:r>
      <w:r w:rsidRPr="009E2233">
        <w:rPr>
          <w:rFonts w:ascii="Times New Roman" w:hAnsi="Times New Roman"/>
          <w:szCs w:val="20"/>
        </w:rPr>
        <w:t>使用这个文件生成一个实现文件中定义的接口和处理</w:t>
      </w:r>
      <w:r w:rsidRPr="009E2233">
        <w:rPr>
          <w:rFonts w:ascii="Times New Roman" w:hAnsi="Times New Roman"/>
          <w:szCs w:val="20"/>
        </w:rPr>
        <w:t>IPC</w:t>
      </w:r>
      <w:r w:rsidRPr="009E2233">
        <w:rPr>
          <w:rFonts w:ascii="Times New Roman" w:hAnsi="Times New Roman"/>
          <w:szCs w:val="20"/>
        </w:rPr>
        <w:t>的抽象类，然后你能够在你的服务中进行扩展。大多数应用程序不应该</w:t>
      </w:r>
      <w:r w:rsidRPr="009E2233">
        <w:rPr>
          <w:rFonts w:ascii="Times New Roman" w:hAnsi="Times New Roman" w:hint="eastAsia"/>
          <w:szCs w:val="20"/>
        </w:rPr>
        <w:t>使用</w:t>
      </w:r>
      <w:r w:rsidRPr="009E2233">
        <w:rPr>
          <w:rFonts w:ascii="Times New Roman" w:hAnsi="Times New Roman"/>
          <w:szCs w:val="20"/>
        </w:rPr>
        <w:t>AIDL</w:t>
      </w:r>
      <w:r w:rsidRPr="009E2233">
        <w:rPr>
          <w:rFonts w:ascii="Times New Roman" w:hAnsi="Times New Roman" w:hint="eastAsia"/>
          <w:szCs w:val="20"/>
        </w:rPr>
        <w:t>方法</w:t>
      </w:r>
      <w:r w:rsidRPr="009E2233">
        <w:rPr>
          <w:rFonts w:ascii="Times New Roman" w:hAnsi="Times New Roman"/>
          <w:szCs w:val="20"/>
        </w:rPr>
        <w:t>来创建绑定类型的服务，因为它可能需要多线程的能力，并可能导致更复杂的实现</w:t>
      </w:r>
      <w:r w:rsidRPr="009E2233">
        <w:rPr>
          <w:rFonts w:ascii="Times New Roman" w:hAnsi="Times New Roman" w:hint="eastAsia"/>
          <w:szCs w:val="20"/>
        </w:rPr>
        <w:t>，</w:t>
      </w:r>
      <w:r w:rsidRPr="009E2233">
        <w:rPr>
          <w:rFonts w:ascii="Times New Roman" w:hAnsi="Times New Roman"/>
          <w:szCs w:val="20"/>
        </w:rPr>
        <w:t>因此</w:t>
      </w:r>
      <w:r w:rsidRPr="009E2233">
        <w:rPr>
          <w:rFonts w:ascii="Times New Roman" w:hAnsi="Times New Roman"/>
          <w:szCs w:val="20"/>
        </w:rPr>
        <w:t>AIDL</w:t>
      </w:r>
      <w:r w:rsidRPr="009E2233">
        <w:rPr>
          <w:rFonts w:ascii="Times New Roman" w:hAnsi="Times New Roman"/>
          <w:szCs w:val="20"/>
        </w:rPr>
        <w:t>不适用于大多数应用程序。</w:t>
      </w:r>
    </w:p>
    <w:p w14:paraId="133C2033" w14:textId="7CB26EB2" w:rsidR="00EB0C77" w:rsidRPr="009E2233" w:rsidRDefault="00EB0C77" w:rsidP="00406719">
      <w:pPr>
        <w:keepNext/>
        <w:keepLines/>
        <w:numPr>
          <w:ilvl w:val="3"/>
          <w:numId w:val="1"/>
        </w:numPr>
        <w:tabs>
          <w:tab w:val="clear" w:pos="864"/>
          <w:tab w:val="num" w:pos="360"/>
        </w:tabs>
        <w:adjustRightInd w:val="0"/>
        <w:spacing w:before="120" w:after="120" w:line="360" w:lineRule="auto"/>
        <w:ind w:left="0" w:firstLine="480"/>
        <w:outlineLvl w:val="3"/>
        <w:rPr>
          <w:rFonts w:ascii="Arial" w:hAnsi="Arial"/>
          <w:bCs/>
          <w:szCs w:val="28"/>
        </w:rPr>
      </w:pPr>
      <w:r w:rsidRPr="009E2233">
        <w:rPr>
          <w:rFonts w:ascii="Arial" w:hAnsi="Arial" w:hint="eastAsia"/>
          <w:bCs/>
          <w:szCs w:val="28"/>
        </w:rPr>
        <w:t>Binder</w:t>
      </w:r>
      <w:r w:rsidRPr="009E2233">
        <w:rPr>
          <w:rFonts w:ascii="Arial" w:hAnsi="Arial" w:hint="eastAsia"/>
          <w:bCs/>
          <w:szCs w:val="28"/>
        </w:rPr>
        <w:t>类</w:t>
      </w:r>
    </w:p>
    <w:p w14:paraId="04ABFF0D" w14:textId="75BC117A" w:rsidR="00EB0C77" w:rsidRPr="009E2233" w:rsidRDefault="00EB0C77" w:rsidP="00EB0C77">
      <w:pPr>
        <w:rPr>
          <w:rFonts w:ascii="Times New Roman" w:hAnsi="Times New Roman"/>
          <w:szCs w:val="20"/>
        </w:rPr>
      </w:pPr>
      <w:r w:rsidRPr="009E2233">
        <w:rPr>
          <w:rFonts w:ascii="Times New Roman" w:hAnsi="Times New Roman"/>
          <w:szCs w:val="20"/>
        </w:rPr>
        <w:t>如果只在应用程序的局部使用服务，并且不需要跨进程工作，</w:t>
      </w:r>
      <w:r w:rsidRPr="009E2233">
        <w:rPr>
          <w:rFonts w:ascii="Times New Roman" w:hAnsi="Times New Roman" w:hint="eastAsia"/>
          <w:szCs w:val="20"/>
        </w:rPr>
        <w:t>程序员可以</w:t>
      </w:r>
      <w:r w:rsidRPr="009E2233">
        <w:rPr>
          <w:rFonts w:ascii="Times New Roman" w:hAnsi="Times New Roman"/>
          <w:szCs w:val="20"/>
        </w:rPr>
        <w:t>实现自己的</w:t>
      </w:r>
      <w:r w:rsidRPr="009E2233">
        <w:rPr>
          <w:rFonts w:ascii="Times New Roman" w:hAnsi="Times New Roman"/>
          <w:szCs w:val="20"/>
        </w:rPr>
        <w:t>Binder</w:t>
      </w:r>
      <w:r w:rsidRPr="009E2233">
        <w:rPr>
          <w:rFonts w:ascii="Times New Roman" w:hAnsi="Times New Roman"/>
          <w:szCs w:val="20"/>
        </w:rPr>
        <w:t>类，用它直接</w:t>
      </w:r>
      <w:r w:rsidRPr="009E2233">
        <w:rPr>
          <w:rFonts w:ascii="Times New Roman" w:hAnsi="Times New Roman" w:hint="eastAsia"/>
          <w:szCs w:val="20"/>
        </w:rPr>
        <w:t>为</w:t>
      </w:r>
      <w:r w:rsidRPr="009E2233">
        <w:rPr>
          <w:rFonts w:ascii="Times New Roman" w:hAnsi="Times New Roman"/>
          <w:szCs w:val="20"/>
        </w:rPr>
        <w:t>客户端提供访问服务。通常，客户端和服务端只是在同一个应用和进程中工作</w:t>
      </w:r>
      <w:r w:rsidRPr="009E2233">
        <w:rPr>
          <w:rFonts w:ascii="Times New Roman" w:hAnsi="Times New Roman" w:hint="eastAsia"/>
          <w:szCs w:val="20"/>
        </w:rPr>
        <w:t>，不为第三方应用程序提供服务</w:t>
      </w:r>
      <w:r w:rsidRPr="009E2233">
        <w:rPr>
          <w:rFonts w:ascii="Times New Roman" w:hAnsi="Times New Roman"/>
          <w:szCs w:val="20"/>
        </w:rPr>
        <w:t>。例如，对于一个</w:t>
      </w:r>
      <w:r w:rsidRPr="009E2233">
        <w:rPr>
          <w:rFonts w:ascii="Times New Roman" w:hAnsi="Times New Roman" w:hint="eastAsia"/>
          <w:szCs w:val="20"/>
        </w:rPr>
        <w:t>需</w:t>
      </w:r>
      <w:r w:rsidRPr="009E2233">
        <w:rPr>
          <w:rFonts w:ascii="Times New Roman" w:hAnsi="Times New Roman"/>
          <w:szCs w:val="20"/>
        </w:rPr>
        <w:t>要良好工作的播放音乐的应用程序，就需要把在后台工作的播放音乐的服务与应用自己的一个</w:t>
      </w:r>
      <w:r w:rsidR="0036736E">
        <w:rPr>
          <w:rFonts w:ascii="Times New Roman" w:hAnsi="Times New Roman"/>
          <w:szCs w:val="20"/>
        </w:rPr>
        <w:t>活动</w:t>
      </w:r>
      <w:r w:rsidRPr="009E2233">
        <w:rPr>
          <w:rFonts w:ascii="Times New Roman" w:hAnsi="Times New Roman"/>
          <w:szCs w:val="20"/>
        </w:rPr>
        <w:t>绑定</w:t>
      </w:r>
      <w:r w:rsidRPr="009E2233">
        <w:rPr>
          <w:rFonts w:ascii="Times New Roman" w:hAnsi="Times New Roman" w:hint="eastAsia"/>
          <w:szCs w:val="20"/>
        </w:rPr>
        <w:t>。使用继承</w:t>
      </w:r>
      <w:r w:rsidRPr="009E2233">
        <w:rPr>
          <w:rFonts w:ascii="Times New Roman" w:hAnsi="Times New Roman" w:hint="eastAsia"/>
          <w:szCs w:val="20"/>
        </w:rPr>
        <w:t>Binder</w:t>
      </w:r>
      <w:r w:rsidRPr="009E2233">
        <w:rPr>
          <w:rFonts w:ascii="Times New Roman" w:hAnsi="Times New Roman" w:hint="eastAsia"/>
          <w:szCs w:val="20"/>
        </w:rPr>
        <w:t>类来</w:t>
      </w:r>
      <w:r w:rsidRPr="009E2233">
        <w:rPr>
          <w:rFonts w:ascii="Times New Roman" w:hAnsi="Times New Roman"/>
          <w:szCs w:val="20"/>
        </w:rPr>
        <w:t>定义服务的</w:t>
      </w:r>
      <w:r w:rsidRPr="009E2233">
        <w:rPr>
          <w:rFonts w:ascii="Times New Roman" w:hAnsi="Times New Roman"/>
          <w:szCs w:val="20"/>
        </w:rPr>
        <w:t>IBinder</w:t>
      </w:r>
      <w:r w:rsidRPr="009E2233">
        <w:rPr>
          <w:rFonts w:ascii="Times New Roman" w:hAnsi="Times New Roman"/>
          <w:szCs w:val="20"/>
        </w:rPr>
        <w:t>接口的步骤</w:t>
      </w:r>
      <w:r w:rsidRPr="009E2233">
        <w:rPr>
          <w:rFonts w:ascii="Times New Roman" w:hAnsi="Times New Roman" w:hint="eastAsia"/>
          <w:szCs w:val="20"/>
        </w:rPr>
        <w:t>如下</w:t>
      </w:r>
      <w:r w:rsidRPr="009E2233">
        <w:rPr>
          <w:rFonts w:ascii="Times New Roman" w:hAnsi="Times New Roman"/>
          <w:szCs w:val="20"/>
        </w:rPr>
        <w:t>：</w:t>
      </w:r>
    </w:p>
    <w:p w14:paraId="556443E1" w14:textId="489EC14A" w:rsidR="00EB0C77" w:rsidRPr="009E2233" w:rsidRDefault="00B81915" w:rsidP="0091343E">
      <w:pPr>
        <w:pStyle w:val="a"/>
        <w:ind w:firstLine="360"/>
      </w:pPr>
      <w:r>
        <w:rPr>
          <w:rFonts w:hint="eastAsia"/>
        </w:rPr>
        <w:t>(</w:t>
      </w:r>
      <w:r>
        <w:t>1)</w:t>
      </w:r>
      <w:r w:rsidR="00EB0C77" w:rsidRPr="009E2233">
        <w:rPr>
          <w:rFonts w:hint="eastAsia"/>
        </w:rPr>
        <w:t>在</w:t>
      </w:r>
      <w:r w:rsidR="009417F6">
        <w:rPr>
          <w:rFonts w:hint="eastAsia"/>
        </w:rPr>
        <w:t>服务</w:t>
      </w:r>
      <w:r w:rsidR="00EB0C77" w:rsidRPr="009E2233">
        <w:rPr>
          <w:rFonts w:hint="eastAsia"/>
        </w:rPr>
        <w:t>中创建一个</w:t>
      </w:r>
      <w:r w:rsidR="00EB0C77" w:rsidRPr="009E2233">
        <w:rPr>
          <w:rFonts w:hint="eastAsia"/>
        </w:rPr>
        <w:t>Binder</w:t>
      </w:r>
      <w:r w:rsidR="00EB0C77" w:rsidRPr="009E2233">
        <w:rPr>
          <w:rFonts w:hint="eastAsia"/>
        </w:rPr>
        <w:t>的实例：</w:t>
      </w:r>
    </w:p>
    <w:p w14:paraId="028CE463" w14:textId="5F986470" w:rsidR="00EB0C77" w:rsidRPr="009E2233" w:rsidRDefault="00EB0C77" w:rsidP="008D6D16">
      <w:pPr>
        <w:pStyle w:val="20"/>
        <w:ind w:firstLine="720"/>
      </w:pPr>
      <w:r w:rsidRPr="009E2233">
        <w:rPr>
          <w:rFonts w:hint="eastAsia"/>
        </w:rPr>
        <w:t>这个实例包含</w:t>
      </w:r>
      <w:r w:rsidR="009417F6">
        <w:rPr>
          <w:rFonts w:hint="eastAsia"/>
        </w:rPr>
        <w:t>客户端</w:t>
      </w:r>
      <w:r w:rsidRPr="009E2233">
        <w:rPr>
          <w:rFonts w:hint="eastAsia"/>
        </w:rPr>
        <w:t>可以调用的</w:t>
      </w:r>
      <w:r w:rsidRPr="009E2233">
        <w:rPr>
          <w:rFonts w:hint="eastAsia"/>
        </w:rPr>
        <w:t>public</w:t>
      </w:r>
      <w:r w:rsidRPr="009E2233">
        <w:rPr>
          <w:rFonts w:hint="eastAsia"/>
        </w:rPr>
        <w:t>方法；</w:t>
      </w:r>
    </w:p>
    <w:p w14:paraId="72224EAD" w14:textId="097C52EC" w:rsidR="00EB0C77" w:rsidRPr="009E2233" w:rsidRDefault="00EB0C77" w:rsidP="008D6D16">
      <w:pPr>
        <w:pStyle w:val="20"/>
        <w:ind w:firstLine="720"/>
      </w:pPr>
      <w:r w:rsidRPr="009E2233">
        <w:rPr>
          <w:rFonts w:hint="eastAsia"/>
        </w:rPr>
        <w:t>这个实例返回当前</w:t>
      </w:r>
      <w:r w:rsidRPr="009E2233">
        <w:rPr>
          <w:rFonts w:hint="eastAsia"/>
        </w:rPr>
        <w:t>Service</w:t>
      </w:r>
      <w:r w:rsidRPr="009E2233">
        <w:rPr>
          <w:rFonts w:hint="eastAsia"/>
        </w:rPr>
        <w:t>对象，其包含</w:t>
      </w:r>
      <w:r w:rsidR="009417F6">
        <w:rPr>
          <w:rFonts w:hint="eastAsia"/>
        </w:rPr>
        <w:t>客户端</w:t>
      </w:r>
      <w:r w:rsidRPr="009E2233">
        <w:rPr>
          <w:rFonts w:hint="eastAsia"/>
        </w:rPr>
        <w:t>可以调用的</w:t>
      </w:r>
      <w:r w:rsidRPr="009E2233">
        <w:rPr>
          <w:rFonts w:hint="eastAsia"/>
        </w:rPr>
        <w:t>public</w:t>
      </w:r>
      <w:r w:rsidRPr="009E2233">
        <w:rPr>
          <w:rFonts w:hint="eastAsia"/>
        </w:rPr>
        <w:t>方法；</w:t>
      </w:r>
    </w:p>
    <w:p w14:paraId="29314334" w14:textId="77777777" w:rsidR="00EB0C77" w:rsidRPr="009E2233" w:rsidRDefault="00EB0C77" w:rsidP="008D6D16">
      <w:pPr>
        <w:pStyle w:val="20"/>
        <w:ind w:firstLine="720"/>
      </w:pPr>
      <w:r w:rsidRPr="009E2233">
        <w:rPr>
          <w:rFonts w:hint="eastAsia"/>
        </w:rPr>
        <w:t>这个实例返回</w:t>
      </w:r>
      <w:r w:rsidRPr="009E2233">
        <w:rPr>
          <w:rFonts w:hint="eastAsia"/>
        </w:rPr>
        <w:t>Service</w:t>
      </w:r>
      <w:r w:rsidRPr="009E2233">
        <w:rPr>
          <w:rFonts w:hint="eastAsia"/>
        </w:rPr>
        <w:t>类中的一个类对象，而这个类对象包含</w:t>
      </w:r>
      <w:r w:rsidRPr="009E2233">
        <w:t>Client</w:t>
      </w:r>
      <w:r w:rsidRPr="009E2233">
        <w:rPr>
          <w:rFonts w:hint="eastAsia"/>
        </w:rPr>
        <w:t>可以调用的</w:t>
      </w:r>
      <w:r w:rsidRPr="009E2233">
        <w:rPr>
          <w:rFonts w:hint="eastAsia"/>
        </w:rPr>
        <w:t>public</w:t>
      </w:r>
      <w:r w:rsidRPr="009E2233">
        <w:rPr>
          <w:rFonts w:hint="eastAsia"/>
        </w:rPr>
        <w:t>方法。</w:t>
      </w:r>
    </w:p>
    <w:p w14:paraId="61EBF223" w14:textId="19E86379" w:rsidR="00EB0C77" w:rsidRPr="009E2233" w:rsidRDefault="00B81915" w:rsidP="0091343E">
      <w:pPr>
        <w:pStyle w:val="a"/>
        <w:ind w:firstLine="360"/>
      </w:pPr>
      <w:r>
        <w:rPr>
          <w:rFonts w:hint="eastAsia"/>
        </w:rPr>
        <w:t>(</w:t>
      </w:r>
      <w:r>
        <w:t>2)</w:t>
      </w:r>
      <w:r w:rsidR="00EB0C77" w:rsidRPr="009E2233">
        <w:rPr>
          <w:rFonts w:hint="eastAsia"/>
        </w:rPr>
        <w:t>在</w:t>
      </w:r>
      <w:r w:rsidR="00EB0C77" w:rsidRPr="009E2233">
        <w:rPr>
          <w:rFonts w:hint="eastAsia"/>
        </w:rPr>
        <w:t>Service</w:t>
      </w:r>
      <w:r w:rsidR="007617B0">
        <w:rPr>
          <w:rFonts w:hint="eastAsia"/>
        </w:rPr>
        <w:t>类</w:t>
      </w:r>
      <w:r w:rsidR="00EB0C77" w:rsidRPr="009E2233">
        <w:rPr>
          <w:rFonts w:hint="eastAsia"/>
        </w:rPr>
        <w:t>的</w:t>
      </w:r>
      <w:r w:rsidR="00EB0C77" w:rsidRPr="009E2233">
        <w:rPr>
          <w:rFonts w:hint="eastAsia"/>
        </w:rPr>
        <w:t>onBind()</w:t>
      </w:r>
      <w:r w:rsidR="00EB0C77" w:rsidRPr="009E2233">
        <w:rPr>
          <w:rFonts w:hint="eastAsia"/>
        </w:rPr>
        <w:t>方法中返回这个</w:t>
      </w:r>
      <w:r w:rsidR="00EB0C77" w:rsidRPr="009E2233">
        <w:rPr>
          <w:rFonts w:hint="eastAsia"/>
        </w:rPr>
        <w:t>Binder</w:t>
      </w:r>
      <w:r w:rsidR="00EB0C77" w:rsidRPr="009E2233">
        <w:rPr>
          <w:rFonts w:hint="eastAsia"/>
        </w:rPr>
        <w:t>实例。</w:t>
      </w:r>
    </w:p>
    <w:p w14:paraId="33B51729" w14:textId="5E1B2203" w:rsidR="00EB0C77" w:rsidRPr="009E2233" w:rsidRDefault="00B81915" w:rsidP="0091343E">
      <w:pPr>
        <w:pStyle w:val="a"/>
        <w:ind w:firstLine="360"/>
      </w:pPr>
      <w:r>
        <w:rPr>
          <w:rFonts w:hint="eastAsia"/>
        </w:rPr>
        <w:t>(</w:t>
      </w:r>
      <w:r>
        <w:t>3)</w:t>
      </w:r>
      <w:r w:rsidR="00EB0C77" w:rsidRPr="009E2233">
        <w:rPr>
          <w:rFonts w:hint="eastAsia"/>
        </w:rPr>
        <w:t>在</w:t>
      </w:r>
      <w:r w:rsidR="007617B0">
        <w:rPr>
          <w:rFonts w:hint="eastAsia"/>
        </w:rPr>
        <w:t>客户</w:t>
      </w:r>
      <w:r w:rsidR="00EB0C77" w:rsidRPr="009E2233">
        <w:rPr>
          <w:rFonts w:hint="eastAsia"/>
        </w:rPr>
        <w:t>端的</w:t>
      </w:r>
      <w:r w:rsidR="00EB0C77" w:rsidRPr="009E2233">
        <w:rPr>
          <w:rFonts w:hint="eastAsia"/>
        </w:rPr>
        <w:t>onServiceConnected()</w:t>
      </w:r>
      <w:r w:rsidR="00EB0C77" w:rsidRPr="009E2233">
        <w:rPr>
          <w:rFonts w:hint="eastAsia"/>
        </w:rPr>
        <w:t>方法中获得这个</w:t>
      </w:r>
      <w:r w:rsidR="00EB0C77" w:rsidRPr="009E2233">
        <w:rPr>
          <w:rFonts w:hint="eastAsia"/>
        </w:rPr>
        <w:t>Binder</w:t>
      </w:r>
      <w:r w:rsidR="00EB0C77" w:rsidRPr="009E2233">
        <w:rPr>
          <w:rFonts w:hint="eastAsia"/>
        </w:rPr>
        <w:t>实例，并通过这个</w:t>
      </w:r>
      <w:r w:rsidR="00EB0C77" w:rsidRPr="009E2233">
        <w:rPr>
          <w:rFonts w:hint="eastAsia"/>
        </w:rPr>
        <w:t>Binder</w:t>
      </w:r>
      <w:r w:rsidR="00EB0C77" w:rsidRPr="009E2233">
        <w:rPr>
          <w:rFonts w:hint="eastAsia"/>
        </w:rPr>
        <w:t>实例调用</w:t>
      </w:r>
      <w:r w:rsidR="005F190D">
        <w:rPr>
          <w:rFonts w:hint="eastAsia"/>
        </w:rPr>
        <w:t>服务</w:t>
      </w:r>
      <w:r w:rsidR="00EB0C77" w:rsidRPr="009E2233">
        <w:rPr>
          <w:rFonts w:hint="eastAsia"/>
        </w:rPr>
        <w:t>端的</w:t>
      </w:r>
      <w:r w:rsidR="00EB0C77" w:rsidRPr="009E2233">
        <w:rPr>
          <w:rFonts w:hint="eastAsia"/>
        </w:rPr>
        <w:t>public</w:t>
      </w:r>
      <w:r w:rsidR="00EB0C77" w:rsidRPr="009E2233">
        <w:rPr>
          <w:rFonts w:hint="eastAsia"/>
        </w:rPr>
        <w:t>方法。</w:t>
      </w:r>
    </w:p>
    <w:p w14:paraId="45464FB1" w14:textId="485AA063" w:rsidR="00EB0C77" w:rsidRPr="009E2233" w:rsidRDefault="00EB0C77" w:rsidP="00EB0C77">
      <w:pPr>
        <w:rPr>
          <w:rFonts w:ascii="Times New Roman" w:hAnsi="Times New Roman"/>
          <w:szCs w:val="20"/>
        </w:rPr>
      </w:pPr>
      <w:r w:rsidRPr="009E2233">
        <w:rPr>
          <w:rFonts w:ascii="Times New Roman" w:hAnsi="Times New Roman"/>
          <w:szCs w:val="20"/>
        </w:rPr>
        <w:lastRenderedPageBreak/>
        <w:t>服务端和客户端必须在同一个应用</w:t>
      </w:r>
      <w:r w:rsidRPr="009E2233">
        <w:rPr>
          <w:rFonts w:ascii="Times New Roman" w:hAnsi="Times New Roman" w:hint="eastAsia"/>
          <w:szCs w:val="20"/>
        </w:rPr>
        <w:t>，</w:t>
      </w:r>
      <w:r w:rsidRPr="009E2233">
        <w:rPr>
          <w:rFonts w:ascii="Times New Roman" w:hAnsi="Times New Roman"/>
          <w:szCs w:val="20"/>
        </w:rPr>
        <w:t>原因是客户端能够转换返回的对象，并正确的调用自己的</w:t>
      </w:r>
      <w:r w:rsidRPr="009E2233">
        <w:rPr>
          <w:rFonts w:ascii="Times New Roman" w:hAnsi="Times New Roman"/>
          <w:szCs w:val="20"/>
        </w:rPr>
        <w:t>APIs</w:t>
      </w:r>
      <w:r w:rsidRPr="009E2233">
        <w:rPr>
          <w:rFonts w:ascii="Times New Roman" w:hAnsi="Times New Roman"/>
          <w:szCs w:val="20"/>
        </w:rPr>
        <w:t>。服务端和客户端也必须是在同一个进程中，因为这种技术不执行任何跨进程处理。</w:t>
      </w:r>
      <w:r w:rsidRPr="009E2233">
        <w:rPr>
          <w:rFonts w:ascii="Times New Roman" w:hAnsi="Times New Roman"/>
          <w:szCs w:val="20"/>
        </w:rPr>
        <w:fldChar w:fldCharType="begin"/>
      </w:r>
      <w:r w:rsidRPr="009E2233">
        <w:rPr>
          <w:rFonts w:ascii="Times New Roman" w:hAnsi="Times New Roman"/>
          <w:szCs w:val="20"/>
        </w:rPr>
        <w:instrText xml:space="preserve"> REF _Ref21108 \h </w:instrText>
      </w:r>
      <w:r w:rsidRPr="009E2233">
        <w:rPr>
          <w:rFonts w:ascii="Times New Roman" w:hAnsi="Times New Roman"/>
          <w:szCs w:val="20"/>
        </w:rPr>
      </w:r>
      <w:r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13</w:t>
      </w:r>
      <w:r w:rsidRPr="009E2233">
        <w:rPr>
          <w:rFonts w:ascii="Times New Roman" w:hAnsi="Times New Roman"/>
          <w:szCs w:val="20"/>
        </w:rPr>
        <w:fldChar w:fldCharType="end"/>
      </w:r>
      <w:r w:rsidRPr="009E2233">
        <w:rPr>
          <w:rFonts w:ascii="Times New Roman" w:hAnsi="Times New Roman" w:hint="eastAsia"/>
          <w:szCs w:val="20"/>
        </w:rPr>
        <w:t>是通过继承</w:t>
      </w:r>
      <w:r w:rsidRPr="009E2233">
        <w:rPr>
          <w:rFonts w:ascii="Times New Roman" w:hAnsi="Times New Roman" w:hint="eastAsia"/>
          <w:szCs w:val="20"/>
        </w:rPr>
        <w:t>Binder</w:t>
      </w:r>
      <w:r w:rsidRPr="009E2233">
        <w:rPr>
          <w:rFonts w:ascii="Times New Roman" w:hAnsi="Times New Roman" w:hint="eastAsia"/>
          <w:szCs w:val="20"/>
        </w:rPr>
        <w:t>绑定服务的一个简单例子。</w:t>
      </w:r>
    </w:p>
    <w:p w14:paraId="5B916836" w14:textId="77777777" w:rsidR="004F79CF" w:rsidRDefault="004F79CF" w:rsidP="004F79CF">
      <w:pPr>
        <w:pStyle w:val="a6"/>
        <w:ind w:left="240" w:right="720" w:firstLine="180"/>
      </w:pPr>
      <w:r>
        <w:t>import java.util.Random;</w:t>
      </w:r>
    </w:p>
    <w:p w14:paraId="7457BCC0" w14:textId="77777777" w:rsidR="004F79CF" w:rsidRDefault="004F79CF" w:rsidP="004F79CF">
      <w:pPr>
        <w:pStyle w:val="a6"/>
        <w:ind w:left="240" w:right="720" w:firstLine="180"/>
      </w:pPr>
    </w:p>
    <w:p w14:paraId="64F1097C" w14:textId="77777777" w:rsidR="004F79CF" w:rsidRDefault="004F79CF" w:rsidP="004F79CF">
      <w:pPr>
        <w:pStyle w:val="a6"/>
        <w:ind w:left="240" w:right="720" w:firstLine="180"/>
      </w:pPr>
      <w:r>
        <w:t>import android.app.Service;</w:t>
      </w:r>
    </w:p>
    <w:p w14:paraId="0E05BE14" w14:textId="77777777" w:rsidR="004F79CF" w:rsidRDefault="004F79CF" w:rsidP="004F79CF">
      <w:pPr>
        <w:pStyle w:val="a6"/>
        <w:ind w:left="240" w:right="720" w:firstLine="180"/>
      </w:pPr>
      <w:r>
        <w:t>import android.content.Intent;</w:t>
      </w:r>
    </w:p>
    <w:p w14:paraId="0D59CB8D" w14:textId="77777777" w:rsidR="004F79CF" w:rsidRDefault="004F79CF" w:rsidP="004F79CF">
      <w:pPr>
        <w:pStyle w:val="a6"/>
        <w:ind w:left="240" w:right="720" w:firstLine="180"/>
      </w:pPr>
      <w:r>
        <w:t>import android.os.Binder;</w:t>
      </w:r>
    </w:p>
    <w:p w14:paraId="48E2A23C" w14:textId="77777777" w:rsidR="004F79CF" w:rsidRDefault="004F79CF" w:rsidP="004F79CF">
      <w:pPr>
        <w:pStyle w:val="a6"/>
        <w:ind w:left="240" w:right="720" w:firstLine="180"/>
      </w:pPr>
      <w:r>
        <w:t>import android.os.IBinder;</w:t>
      </w:r>
    </w:p>
    <w:p w14:paraId="3976B29C" w14:textId="77777777" w:rsidR="004F79CF" w:rsidRDefault="004F79CF" w:rsidP="004F79CF">
      <w:pPr>
        <w:pStyle w:val="a6"/>
        <w:ind w:left="240" w:right="720" w:firstLine="180"/>
      </w:pPr>
    </w:p>
    <w:p w14:paraId="19AEEA35" w14:textId="77777777" w:rsidR="004F79CF" w:rsidRDefault="004F79CF" w:rsidP="004F79CF">
      <w:pPr>
        <w:pStyle w:val="a6"/>
        <w:ind w:left="240" w:right="720" w:firstLine="180"/>
      </w:pPr>
      <w:r>
        <w:t>public class LocalService extends Service {</w:t>
      </w:r>
    </w:p>
    <w:p w14:paraId="665BBD6E" w14:textId="77777777" w:rsidR="004F79CF" w:rsidRDefault="004F79CF" w:rsidP="004F79CF">
      <w:pPr>
        <w:pStyle w:val="a6"/>
        <w:ind w:left="240" w:right="720" w:firstLine="180"/>
      </w:pPr>
      <w:r>
        <w:tab/>
        <w:t>// Binder given to clients</w:t>
      </w:r>
    </w:p>
    <w:p w14:paraId="687F1E6B" w14:textId="77777777" w:rsidR="004F79CF" w:rsidRDefault="004F79CF" w:rsidP="004F79CF">
      <w:pPr>
        <w:pStyle w:val="a6"/>
        <w:ind w:left="240" w:right="720" w:firstLine="180"/>
      </w:pPr>
      <w:r>
        <w:tab/>
        <w:t>private final IBinder mBinder = new LocalBinder();</w:t>
      </w:r>
    </w:p>
    <w:p w14:paraId="6FBED991" w14:textId="77777777" w:rsidR="004F79CF" w:rsidRDefault="004F79CF" w:rsidP="004F79CF">
      <w:pPr>
        <w:pStyle w:val="a6"/>
        <w:ind w:left="240" w:right="720" w:firstLine="180"/>
      </w:pPr>
      <w:r>
        <w:tab/>
        <w:t>// Random number generator</w:t>
      </w:r>
    </w:p>
    <w:p w14:paraId="07AD82B2" w14:textId="77777777" w:rsidR="004F79CF" w:rsidRDefault="004F79CF" w:rsidP="004F79CF">
      <w:pPr>
        <w:pStyle w:val="a6"/>
        <w:ind w:left="240" w:right="720" w:firstLine="180"/>
      </w:pPr>
      <w:r>
        <w:tab/>
        <w:t>private final Random mGenerator = new Random();</w:t>
      </w:r>
    </w:p>
    <w:p w14:paraId="267B9340" w14:textId="77777777" w:rsidR="004F79CF" w:rsidRDefault="004F79CF" w:rsidP="004F79CF">
      <w:pPr>
        <w:pStyle w:val="a6"/>
        <w:ind w:left="240" w:right="720" w:firstLine="180"/>
      </w:pPr>
    </w:p>
    <w:p w14:paraId="6DCCB4A5" w14:textId="77777777" w:rsidR="004F79CF" w:rsidRDefault="004F79CF" w:rsidP="004F79CF">
      <w:pPr>
        <w:pStyle w:val="a6"/>
        <w:ind w:left="240" w:right="720" w:firstLine="180"/>
      </w:pPr>
      <w:r>
        <w:tab/>
        <w:t>/**</w:t>
      </w:r>
    </w:p>
    <w:p w14:paraId="613B1932" w14:textId="77777777" w:rsidR="004F79CF" w:rsidRDefault="004F79CF" w:rsidP="004F79CF">
      <w:pPr>
        <w:pStyle w:val="a6"/>
        <w:ind w:left="240" w:right="720" w:firstLine="180"/>
      </w:pPr>
      <w:r>
        <w:tab/>
        <w:t xml:space="preserve"> * Class used for the client Binder. Because we know this service always</w:t>
      </w:r>
    </w:p>
    <w:p w14:paraId="33428BBA" w14:textId="77777777" w:rsidR="004F79CF" w:rsidRDefault="004F79CF" w:rsidP="004F79CF">
      <w:pPr>
        <w:pStyle w:val="a6"/>
        <w:ind w:left="240" w:right="720" w:firstLine="180"/>
      </w:pPr>
      <w:r>
        <w:tab/>
        <w:t xml:space="preserve"> * runs in the same process as its clients, we don't need to deal with IPC.</w:t>
      </w:r>
    </w:p>
    <w:p w14:paraId="1AF71C04" w14:textId="77777777" w:rsidR="004F79CF" w:rsidRDefault="004F79CF" w:rsidP="004F79CF">
      <w:pPr>
        <w:pStyle w:val="a6"/>
        <w:ind w:left="240" w:right="720" w:firstLine="180"/>
      </w:pPr>
      <w:r>
        <w:tab/>
        <w:t xml:space="preserve"> */</w:t>
      </w:r>
    </w:p>
    <w:p w14:paraId="14FA76D5" w14:textId="77777777" w:rsidR="004F79CF" w:rsidRDefault="004F79CF" w:rsidP="004F79CF">
      <w:pPr>
        <w:pStyle w:val="a6"/>
        <w:ind w:left="240" w:right="720" w:firstLine="180"/>
      </w:pPr>
      <w:r>
        <w:tab/>
        <w:t>public class LocalBinder extends Binder {</w:t>
      </w:r>
    </w:p>
    <w:p w14:paraId="67AD97C0" w14:textId="77777777" w:rsidR="004F79CF" w:rsidRDefault="004F79CF" w:rsidP="004F79CF">
      <w:pPr>
        <w:pStyle w:val="a6"/>
        <w:ind w:left="240" w:right="720" w:firstLine="180"/>
      </w:pPr>
      <w:r>
        <w:tab/>
      </w:r>
      <w:r>
        <w:tab/>
        <w:t>LocalService getService() {</w:t>
      </w:r>
    </w:p>
    <w:p w14:paraId="09A3A0CE" w14:textId="77777777" w:rsidR="004F79CF" w:rsidRDefault="004F79CF" w:rsidP="004F79CF">
      <w:pPr>
        <w:pStyle w:val="a6"/>
        <w:ind w:left="240" w:right="720" w:firstLine="180"/>
      </w:pPr>
      <w:r>
        <w:tab/>
      </w:r>
      <w:r>
        <w:tab/>
      </w:r>
      <w:r>
        <w:tab/>
        <w:t>// Return this instance of LocalService so clients can call public</w:t>
      </w:r>
    </w:p>
    <w:p w14:paraId="655CC292" w14:textId="77777777" w:rsidR="004F79CF" w:rsidRDefault="004F79CF" w:rsidP="004F79CF">
      <w:pPr>
        <w:pStyle w:val="a6"/>
        <w:ind w:left="240" w:right="720" w:firstLine="180"/>
      </w:pPr>
      <w:r>
        <w:tab/>
      </w:r>
      <w:r>
        <w:tab/>
      </w:r>
      <w:r>
        <w:tab/>
        <w:t>// methods</w:t>
      </w:r>
    </w:p>
    <w:p w14:paraId="32A13CAC" w14:textId="77777777" w:rsidR="004F79CF" w:rsidRDefault="004F79CF" w:rsidP="004F79CF">
      <w:pPr>
        <w:pStyle w:val="a6"/>
        <w:ind w:left="240" w:right="720" w:firstLine="180"/>
      </w:pPr>
      <w:r>
        <w:tab/>
      </w:r>
      <w:r>
        <w:tab/>
      </w:r>
      <w:r>
        <w:tab/>
        <w:t>return LocalService.this;</w:t>
      </w:r>
    </w:p>
    <w:p w14:paraId="6EA15FF5" w14:textId="77777777" w:rsidR="004F79CF" w:rsidRDefault="004F79CF" w:rsidP="004F79CF">
      <w:pPr>
        <w:pStyle w:val="a6"/>
        <w:ind w:left="240" w:right="720" w:firstLine="180"/>
      </w:pPr>
      <w:r>
        <w:tab/>
      </w:r>
      <w:r>
        <w:tab/>
        <w:t>}</w:t>
      </w:r>
    </w:p>
    <w:p w14:paraId="3FEB332A" w14:textId="77777777" w:rsidR="004F79CF" w:rsidRDefault="004F79CF" w:rsidP="004F79CF">
      <w:pPr>
        <w:pStyle w:val="a6"/>
        <w:ind w:left="240" w:right="720" w:firstLine="180"/>
      </w:pPr>
      <w:r>
        <w:tab/>
        <w:t>}</w:t>
      </w:r>
    </w:p>
    <w:p w14:paraId="3D16A128" w14:textId="77777777" w:rsidR="004F79CF" w:rsidRDefault="004F79CF" w:rsidP="004F79CF">
      <w:pPr>
        <w:pStyle w:val="a6"/>
        <w:ind w:left="240" w:right="720" w:firstLine="180"/>
      </w:pPr>
    </w:p>
    <w:p w14:paraId="28315FA3" w14:textId="77777777" w:rsidR="004F79CF" w:rsidRDefault="004F79CF" w:rsidP="004F79CF">
      <w:pPr>
        <w:pStyle w:val="a6"/>
        <w:ind w:left="240" w:right="720" w:firstLine="180"/>
      </w:pPr>
      <w:r>
        <w:tab/>
        <w:t>@Override</w:t>
      </w:r>
    </w:p>
    <w:p w14:paraId="092EBD78" w14:textId="77777777" w:rsidR="004F79CF" w:rsidRDefault="004F79CF" w:rsidP="004F79CF">
      <w:pPr>
        <w:pStyle w:val="a6"/>
        <w:ind w:left="240" w:right="720" w:firstLine="180"/>
      </w:pPr>
      <w:r>
        <w:tab/>
        <w:t>public IBinder onBind(Intent intent) {</w:t>
      </w:r>
    </w:p>
    <w:p w14:paraId="6127627C" w14:textId="77777777" w:rsidR="004F79CF" w:rsidRDefault="004F79CF" w:rsidP="004F79CF">
      <w:pPr>
        <w:pStyle w:val="a6"/>
        <w:ind w:left="240" w:right="720" w:firstLine="180"/>
      </w:pPr>
      <w:r>
        <w:lastRenderedPageBreak/>
        <w:tab/>
      </w:r>
      <w:r>
        <w:tab/>
        <w:t>return mBinder;</w:t>
      </w:r>
    </w:p>
    <w:p w14:paraId="3EFA0A3C" w14:textId="77777777" w:rsidR="004F79CF" w:rsidRDefault="004F79CF" w:rsidP="004F79CF">
      <w:pPr>
        <w:pStyle w:val="a6"/>
        <w:ind w:left="240" w:right="720" w:firstLine="180"/>
      </w:pPr>
      <w:r>
        <w:tab/>
        <w:t>}</w:t>
      </w:r>
    </w:p>
    <w:p w14:paraId="19677BD0" w14:textId="77777777" w:rsidR="004F79CF" w:rsidRDefault="004F79CF" w:rsidP="004F79CF">
      <w:pPr>
        <w:pStyle w:val="a6"/>
        <w:ind w:left="240" w:right="720" w:firstLine="180"/>
      </w:pPr>
    </w:p>
    <w:p w14:paraId="32059023" w14:textId="77777777" w:rsidR="004F79CF" w:rsidRDefault="004F79CF" w:rsidP="004F79CF">
      <w:pPr>
        <w:pStyle w:val="a6"/>
        <w:ind w:left="240" w:right="720" w:firstLine="180"/>
      </w:pPr>
      <w:r>
        <w:tab/>
        <w:t>/** method for clients */</w:t>
      </w:r>
    </w:p>
    <w:p w14:paraId="1A7763B0" w14:textId="77777777" w:rsidR="004F79CF" w:rsidRDefault="004F79CF" w:rsidP="004F79CF">
      <w:pPr>
        <w:pStyle w:val="a6"/>
        <w:ind w:left="240" w:right="720" w:firstLine="180"/>
      </w:pPr>
      <w:r>
        <w:tab/>
        <w:t>public int getRandomNumber() {</w:t>
      </w:r>
    </w:p>
    <w:p w14:paraId="713809A9" w14:textId="77777777" w:rsidR="004F79CF" w:rsidRDefault="004F79CF" w:rsidP="004F79CF">
      <w:pPr>
        <w:pStyle w:val="a6"/>
        <w:ind w:left="240" w:right="720" w:firstLine="180"/>
      </w:pPr>
      <w:r>
        <w:tab/>
      </w:r>
      <w:r>
        <w:tab/>
        <w:t>return mGenerator.nextInt(100);</w:t>
      </w:r>
    </w:p>
    <w:p w14:paraId="0DD7977A" w14:textId="77777777" w:rsidR="004F79CF" w:rsidRDefault="004F79CF" w:rsidP="004F79CF">
      <w:pPr>
        <w:pStyle w:val="a6"/>
        <w:ind w:left="240" w:right="720" w:firstLine="180"/>
      </w:pPr>
      <w:r>
        <w:tab/>
        <w:t>}</w:t>
      </w:r>
    </w:p>
    <w:p w14:paraId="33F8E8E3" w14:textId="22DAD932" w:rsidR="00EB0C77" w:rsidRDefault="004F79CF" w:rsidP="004F79CF">
      <w:pPr>
        <w:pStyle w:val="a6"/>
        <w:ind w:left="240" w:right="720" w:firstLine="180"/>
      </w:pPr>
      <w:r>
        <w:t>}</w:t>
      </w:r>
    </w:p>
    <w:p w14:paraId="7722035A" w14:textId="58D247C2" w:rsidR="007617B0" w:rsidRPr="009E2233" w:rsidRDefault="007617B0" w:rsidP="007617B0">
      <w:pPr>
        <w:pStyle w:val="a5"/>
        <w:ind w:firstLine="361"/>
        <w:rPr>
          <w:rFonts w:ascii="Times New Roman" w:eastAsia="宋体" w:hAnsi="Times New Roman" w:cs="Times New Roman"/>
          <w:kern w:val="21"/>
          <w:szCs w:val="20"/>
        </w:rPr>
      </w:pPr>
      <w:bookmarkStart w:id="30" w:name="_Ref21108"/>
      <w:bookmarkStart w:id="31" w:name="_Toc476667946"/>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13</w:t>
      </w:r>
      <w:r w:rsidR="009C2BDC">
        <w:fldChar w:fldCharType="end"/>
      </w:r>
      <w:bookmarkEnd w:id="30"/>
      <w:r>
        <w:t xml:space="preserve"> </w:t>
      </w:r>
      <w:r w:rsidRPr="009E2233">
        <w:rPr>
          <w:rFonts w:ascii="Cambria" w:hAnsi="Cambria" w:cs="Times New Roman"/>
          <w:bCs/>
          <w:sz w:val="20"/>
        </w:rPr>
        <w:t xml:space="preserve"> LocalService</w:t>
      </w:r>
      <w:bookmarkEnd w:id="31"/>
      <w:r>
        <w:rPr>
          <w:rFonts w:ascii="Cambria" w:hAnsi="Cambria" w:cs="Times New Roman" w:hint="eastAsia"/>
          <w:bCs/>
          <w:sz w:val="20"/>
        </w:rPr>
        <w:t>.java</w:t>
      </w:r>
    </w:p>
    <w:p w14:paraId="1570E20F" w14:textId="5B02820C" w:rsidR="00EB0C77" w:rsidRPr="009E2233" w:rsidRDefault="00EB0C77" w:rsidP="00EB0C77">
      <w:pPr>
        <w:rPr>
          <w:rFonts w:ascii="Times New Roman" w:hAnsi="Times New Roman"/>
          <w:szCs w:val="20"/>
        </w:rPr>
      </w:pPr>
      <w:r w:rsidRPr="009E2233">
        <w:rPr>
          <w:rFonts w:ascii="Times New Roman" w:hAnsi="Times New Roman" w:hint="eastAsia"/>
          <w:szCs w:val="20"/>
        </w:rPr>
        <w:t>在</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_Ref21108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13</w:t>
      </w:r>
      <w:r w:rsidRPr="009E2233">
        <w:rPr>
          <w:rFonts w:ascii="Times New Roman" w:hAnsi="Times New Roman" w:hint="eastAsia"/>
          <w:szCs w:val="20"/>
        </w:rPr>
        <w:fldChar w:fldCharType="end"/>
      </w:r>
      <w:r w:rsidRPr="009E2233">
        <w:rPr>
          <w:rFonts w:ascii="Times New Roman" w:hAnsi="Times New Roman"/>
          <w:szCs w:val="20"/>
        </w:rPr>
        <w:t>中</w:t>
      </w:r>
      <w:r w:rsidRPr="009E2233">
        <w:rPr>
          <w:rFonts w:ascii="Times New Roman" w:hAnsi="Times New Roman" w:hint="eastAsia"/>
          <w:szCs w:val="20"/>
        </w:rPr>
        <w:t>，</w:t>
      </w:r>
      <w:r w:rsidRPr="009E2233">
        <w:rPr>
          <w:rFonts w:ascii="Times New Roman" w:hAnsi="Times New Roman"/>
          <w:szCs w:val="20"/>
        </w:rPr>
        <w:t>LocalBinder</w:t>
      </w:r>
      <w:r w:rsidRPr="009E2233">
        <w:rPr>
          <w:rFonts w:ascii="Times New Roman" w:hAnsi="Times New Roman"/>
          <w:szCs w:val="20"/>
        </w:rPr>
        <w:t>对象给客户端提供了</w:t>
      </w:r>
      <w:r w:rsidRPr="009E2233">
        <w:rPr>
          <w:rFonts w:ascii="Times New Roman" w:hAnsi="Times New Roman"/>
          <w:szCs w:val="20"/>
        </w:rPr>
        <w:t>getService()</w:t>
      </w:r>
      <w:r w:rsidRPr="009E2233">
        <w:rPr>
          <w:rFonts w:ascii="Times New Roman" w:hAnsi="Times New Roman"/>
          <w:szCs w:val="20"/>
        </w:rPr>
        <w:t>方法，</w:t>
      </w:r>
      <w:r w:rsidRPr="009E2233">
        <w:rPr>
          <w:rFonts w:ascii="Times New Roman" w:hAnsi="Times New Roman" w:hint="eastAsia"/>
          <w:szCs w:val="20"/>
        </w:rPr>
        <w:t>并在</w:t>
      </w:r>
      <w:r w:rsidRPr="009E2233">
        <w:rPr>
          <w:rFonts w:ascii="Times New Roman" w:hAnsi="Times New Roman"/>
          <w:szCs w:val="20"/>
        </w:rPr>
        <w:t xml:space="preserve">LocalService </w:t>
      </w:r>
      <w:r w:rsidRPr="009E2233">
        <w:rPr>
          <w:rFonts w:ascii="Times New Roman" w:hAnsi="Times New Roman" w:hint="eastAsia"/>
          <w:szCs w:val="20"/>
        </w:rPr>
        <w:t>的成员变量定义时，通过实例化</w:t>
      </w:r>
      <w:r w:rsidRPr="009E2233">
        <w:rPr>
          <w:rFonts w:ascii="Times New Roman" w:hAnsi="Times New Roman"/>
          <w:szCs w:val="20"/>
        </w:rPr>
        <w:t xml:space="preserve"> IBinder</w:t>
      </w:r>
      <w:r w:rsidRPr="009E2233">
        <w:rPr>
          <w:rFonts w:ascii="Times New Roman" w:hAnsi="Times New Roman" w:hint="eastAsia"/>
          <w:szCs w:val="20"/>
        </w:rPr>
        <w:t>变量</w:t>
      </w:r>
      <w:r w:rsidRPr="009E2233">
        <w:rPr>
          <w:rFonts w:ascii="Times New Roman" w:hAnsi="Times New Roman"/>
          <w:szCs w:val="20"/>
        </w:rPr>
        <w:t>返回当前服务的实例</w:t>
      </w:r>
      <w:r w:rsidRPr="009E2233">
        <w:rPr>
          <w:rFonts w:ascii="Times New Roman" w:hAnsi="Times New Roman" w:hint="eastAsia"/>
          <w:szCs w:val="20"/>
        </w:rPr>
        <w:t>，使得</w:t>
      </w:r>
      <w:r w:rsidRPr="009E2233">
        <w:rPr>
          <w:rFonts w:ascii="Times New Roman" w:hAnsi="Times New Roman"/>
          <w:szCs w:val="20"/>
        </w:rPr>
        <w:t>客户端</w:t>
      </w:r>
      <w:r w:rsidRPr="009E2233">
        <w:rPr>
          <w:rFonts w:ascii="Times New Roman" w:hAnsi="Times New Roman" w:hint="eastAsia"/>
          <w:szCs w:val="20"/>
        </w:rPr>
        <w:t>用</w:t>
      </w:r>
      <w:r w:rsidRPr="009E2233">
        <w:rPr>
          <w:rFonts w:ascii="Times New Roman" w:hAnsi="Times New Roman"/>
          <w:szCs w:val="20"/>
        </w:rPr>
        <w:t>这个方法能够获取</w:t>
      </w:r>
      <w:r w:rsidRPr="009E2233">
        <w:rPr>
          <w:rFonts w:ascii="Times New Roman" w:hAnsi="Times New Roman"/>
          <w:szCs w:val="20"/>
        </w:rPr>
        <w:t>LocalService</w:t>
      </w:r>
      <w:r w:rsidRPr="009E2233">
        <w:rPr>
          <w:rFonts w:ascii="Times New Roman" w:hAnsi="Times New Roman"/>
          <w:szCs w:val="20"/>
        </w:rPr>
        <w:t>服务的当前实例。这样就允许客户端调用服务中的</w:t>
      </w:r>
      <w:r w:rsidRPr="009E2233">
        <w:rPr>
          <w:rFonts w:ascii="Times New Roman" w:hAnsi="Times New Roman" w:hint="eastAsia"/>
          <w:szCs w:val="20"/>
        </w:rPr>
        <w:t>public</w:t>
      </w:r>
      <w:r w:rsidRPr="009E2233">
        <w:rPr>
          <w:rFonts w:ascii="Times New Roman" w:hAnsi="Times New Roman"/>
          <w:szCs w:val="20"/>
        </w:rPr>
        <w:t>方法。</w:t>
      </w:r>
      <w:r w:rsidRPr="009E2233">
        <w:rPr>
          <w:rFonts w:ascii="Times New Roman" w:hAnsi="Times New Roman" w:hint="eastAsia"/>
          <w:szCs w:val="20"/>
        </w:rPr>
        <w:t>完成服务本身的定义后，第三步就是从客户端绑定定义完成的服务。所谓客户端就是需要与服务绑定的</w:t>
      </w:r>
      <w:r w:rsidR="0036736E">
        <w:rPr>
          <w:rFonts w:ascii="Times New Roman" w:hAnsi="Times New Roman" w:hint="eastAsia"/>
          <w:szCs w:val="20"/>
        </w:rPr>
        <w:t>活动</w:t>
      </w:r>
      <w:r w:rsidRPr="009E2233">
        <w:rPr>
          <w:rFonts w:ascii="Times New Roman" w:hAnsi="Times New Roman" w:hint="eastAsia"/>
          <w:szCs w:val="20"/>
        </w:rPr>
        <w:t>之类的组件</w:t>
      </w:r>
      <w:r w:rsidR="007E76A7">
        <w:rPr>
          <w:rFonts w:ascii="Times New Roman" w:hAnsi="Times New Roman" w:hint="eastAsia"/>
          <w:szCs w:val="20"/>
        </w:rPr>
        <w:t>，</w:t>
      </w:r>
      <w:r w:rsidRPr="009E2233">
        <w:rPr>
          <w:rFonts w:ascii="Times New Roman" w:hAnsi="Times New Roman" w:hint="eastAsia"/>
          <w:szCs w:val="20"/>
        </w:rPr>
        <w:t>需要在组件中做几个工作：</w:t>
      </w:r>
    </w:p>
    <w:p w14:paraId="269D2282" w14:textId="77777777" w:rsidR="00EB0C77" w:rsidRPr="009E2233" w:rsidRDefault="00EB0C77" w:rsidP="00DB1FBE">
      <w:pPr>
        <w:pStyle w:val="a"/>
        <w:ind w:firstLine="360"/>
      </w:pPr>
      <w:r w:rsidRPr="009E2233">
        <w:rPr>
          <w:rFonts w:hint="eastAsia"/>
        </w:rPr>
        <w:t>重写两个回调方法</w:t>
      </w:r>
      <w:r w:rsidRPr="009E2233">
        <w:rPr>
          <w:rFonts w:hint="eastAsia"/>
        </w:rPr>
        <w:t>onServiceConnected()</w:t>
      </w:r>
      <w:r w:rsidRPr="009E2233">
        <w:rPr>
          <w:rFonts w:hint="eastAsia"/>
        </w:rPr>
        <w:t>和</w:t>
      </w:r>
      <w:r w:rsidRPr="009E2233">
        <w:rPr>
          <w:rFonts w:hint="eastAsia"/>
        </w:rPr>
        <w:t>OnServiceDisconnected()</w:t>
      </w:r>
      <w:r w:rsidRPr="009E2233">
        <w:rPr>
          <w:rFonts w:hint="eastAsia"/>
        </w:rPr>
        <w:t>，实现</w:t>
      </w:r>
      <w:r w:rsidRPr="009E2233">
        <w:rPr>
          <w:rFonts w:hint="eastAsia"/>
        </w:rPr>
        <w:t>ServiceConnection()</w:t>
      </w:r>
      <w:r w:rsidRPr="009E2233">
        <w:rPr>
          <w:rFonts w:hint="eastAsia"/>
        </w:rPr>
        <w:t>。</w:t>
      </w:r>
    </w:p>
    <w:p w14:paraId="75418C85" w14:textId="77777777" w:rsidR="00EB0C77" w:rsidRPr="009E2233" w:rsidRDefault="00EB0C77" w:rsidP="00DB1FBE">
      <w:pPr>
        <w:pStyle w:val="a"/>
        <w:ind w:firstLine="360"/>
      </w:pPr>
      <w:r w:rsidRPr="009E2233">
        <w:rPr>
          <w:rFonts w:hint="eastAsia"/>
        </w:rPr>
        <w:t>调用</w:t>
      </w:r>
      <w:r w:rsidRPr="009E2233">
        <w:rPr>
          <w:rFonts w:hint="eastAsia"/>
        </w:rPr>
        <w:t>bindService()</w:t>
      </w:r>
      <w:r w:rsidRPr="009E2233">
        <w:rPr>
          <w:rFonts w:hint="eastAsia"/>
        </w:rPr>
        <w:t>，传给它</w:t>
      </w:r>
      <w:r w:rsidRPr="009E2233">
        <w:rPr>
          <w:rFonts w:hint="eastAsia"/>
        </w:rPr>
        <w:t>ServiceConnection</w:t>
      </w:r>
      <w:r w:rsidRPr="009E2233">
        <w:rPr>
          <w:rFonts w:hint="eastAsia"/>
        </w:rPr>
        <w:t>的实现。</w:t>
      </w:r>
    </w:p>
    <w:p w14:paraId="6EB8CC77" w14:textId="169D818D" w:rsidR="00EB0C77" w:rsidRPr="009E2233" w:rsidRDefault="00EB0C77" w:rsidP="00DB1FBE">
      <w:pPr>
        <w:pStyle w:val="a"/>
        <w:ind w:firstLine="360"/>
      </w:pPr>
      <w:r w:rsidRPr="009E2233">
        <w:rPr>
          <w:rFonts w:hint="eastAsia"/>
        </w:rPr>
        <w:t>使用接口定义的方法们调用</w:t>
      </w:r>
      <w:r w:rsidR="007E76A7">
        <w:rPr>
          <w:rFonts w:hint="eastAsia"/>
        </w:rPr>
        <w:t>服务</w:t>
      </w:r>
      <w:r w:rsidRPr="009E2233">
        <w:rPr>
          <w:rFonts w:hint="eastAsia"/>
        </w:rPr>
        <w:t>。</w:t>
      </w:r>
    </w:p>
    <w:p w14:paraId="4288DEB3" w14:textId="77777777" w:rsidR="00EB0C77" w:rsidRPr="009E2233" w:rsidRDefault="00EB0C77" w:rsidP="00DB1FBE">
      <w:pPr>
        <w:pStyle w:val="a"/>
        <w:ind w:firstLine="360"/>
      </w:pPr>
      <w:r w:rsidRPr="009E2233">
        <w:rPr>
          <w:rFonts w:hint="eastAsia"/>
        </w:rPr>
        <w:t>在需要与</w:t>
      </w:r>
      <w:r w:rsidRPr="009E2233">
        <w:t>Service</w:t>
      </w:r>
      <w:r w:rsidRPr="009E2233">
        <w:rPr>
          <w:rFonts w:hint="eastAsia"/>
        </w:rPr>
        <w:t>断开绑定连接时，调用</w:t>
      </w:r>
      <w:r w:rsidRPr="009E2233">
        <w:rPr>
          <w:rFonts w:hint="eastAsia"/>
        </w:rPr>
        <w:t>unbindService()</w:t>
      </w:r>
      <w:r w:rsidRPr="009E2233">
        <w:rPr>
          <w:rFonts w:hint="eastAsia"/>
        </w:rPr>
        <w:t>。</w:t>
      </w:r>
    </w:p>
    <w:p w14:paraId="17D46168" w14:textId="7A5BD447" w:rsidR="00EB0C77" w:rsidRPr="009E2233" w:rsidRDefault="00EB0C77" w:rsidP="00EB0C77">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_Ref24573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14</w:t>
      </w:r>
      <w:r w:rsidRPr="009E2233">
        <w:rPr>
          <w:rFonts w:ascii="Times New Roman" w:hAnsi="Times New Roman" w:hint="eastAsia"/>
          <w:szCs w:val="20"/>
        </w:rPr>
        <w:fldChar w:fldCharType="end"/>
      </w:r>
      <w:r w:rsidR="004C3F00">
        <w:rPr>
          <w:rFonts w:ascii="Times New Roman" w:hAnsi="Times New Roman" w:hint="eastAsia"/>
          <w:szCs w:val="20"/>
        </w:rPr>
        <w:t>中</w:t>
      </w:r>
      <w:r w:rsidRPr="009E2233">
        <w:rPr>
          <w:rFonts w:ascii="Times New Roman" w:hAnsi="Times New Roman" w:hint="eastAsia"/>
          <w:szCs w:val="20"/>
        </w:rPr>
        <w:t>，</w:t>
      </w:r>
      <w:r w:rsidR="0036736E">
        <w:rPr>
          <w:rFonts w:ascii="Times New Roman" w:hAnsi="Times New Roman" w:hint="eastAsia"/>
          <w:szCs w:val="20"/>
        </w:rPr>
        <w:t>活动</w:t>
      </w:r>
      <w:r w:rsidRPr="009E2233">
        <w:rPr>
          <w:rFonts w:ascii="Times New Roman" w:hAnsi="Times New Roman" w:hint="eastAsia"/>
          <w:szCs w:val="20"/>
        </w:rPr>
        <w:t>代码绑定了</w:t>
      </w:r>
      <w:r w:rsidRPr="009E2233">
        <w:rPr>
          <w:rFonts w:ascii="Times New Roman" w:hAnsi="Times New Roman" w:hint="eastAsia"/>
          <w:szCs w:val="20"/>
        </w:rPr>
        <w:t>LocalService</w:t>
      </w:r>
      <w:r w:rsidRPr="009E2233">
        <w:rPr>
          <w:rFonts w:ascii="Times New Roman" w:hAnsi="Times New Roman" w:hint="eastAsia"/>
          <w:szCs w:val="20"/>
        </w:rPr>
        <w:t>服务，并且在</w:t>
      </w:r>
      <w:r w:rsidRPr="009E2233">
        <w:rPr>
          <w:rFonts w:ascii="Times New Roman" w:hAnsi="Times New Roman"/>
          <w:szCs w:val="20"/>
        </w:rPr>
        <w:t>点击一个按钮时调用了服务</w:t>
      </w:r>
      <w:r w:rsidRPr="009E2233">
        <w:rPr>
          <w:rFonts w:ascii="Times New Roman" w:hAnsi="Times New Roman" w:hint="eastAsia"/>
          <w:szCs w:val="20"/>
        </w:rPr>
        <w:t>public</w:t>
      </w:r>
      <w:r w:rsidRPr="009E2233">
        <w:rPr>
          <w:rFonts w:ascii="Times New Roman" w:hAnsi="Times New Roman" w:hint="eastAsia"/>
          <w:szCs w:val="20"/>
        </w:rPr>
        <w:t>方法：</w:t>
      </w:r>
      <w:r w:rsidRPr="009E2233">
        <w:rPr>
          <w:rFonts w:ascii="Times New Roman" w:hAnsi="Times New Roman"/>
          <w:szCs w:val="20"/>
        </w:rPr>
        <w:t>getRandomNumber()</w:t>
      </w:r>
      <w:r w:rsidRPr="009E2233">
        <w:rPr>
          <w:rFonts w:ascii="Times New Roman" w:hAnsi="Times New Roman"/>
          <w:szCs w:val="20"/>
        </w:rPr>
        <w:t>方法</w:t>
      </w:r>
      <w:r w:rsidRPr="009E2233">
        <w:rPr>
          <w:rFonts w:ascii="Times New Roman" w:hAnsi="Times New Roman" w:hint="eastAsia"/>
          <w:szCs w:val="20"/>
        </w:rPr>
        <w:t>。</w:t>
      </w:r>
    </w:p>
    <w:p w14:paraId="03E05A4A" w14:textId="77777777" w:rsidR="007E76A7" w:rsidRDefault="007E76A7" w:rsidP="007E76A7">
      <w:pPr>
        <w:pStyle w:val="a6"/>
        <w:ind w:left="240" w:right="720" w:firstLine="180"/>
      </w:pPr>
      <w:r>
        <w:t>import android.content.ComponentName;</w:t>
      </w:r>
    </w:p>
    <w:p w14:paraId="50F47790" w14:textId="77777777" w:rsidR="007E76A7" w:rsidRDefault="007E76A7" w:rsidP="007E76A7">
      <w:pPr>
        <w:pStyle w:val="a6"/>
        <w:ind w:left="240" w:right="720" w:firstLine="180"/>
      </w:pPr>
      <w:r>
        <w:t>import android.content.Context;</w:t>
      </w:r>
    </w:p>
    <w:p w14:paraId="4D9BAF5F" w14:textId="77777777" w:rsidR="007E76A7" w:rsidRDefault="007E76A7" w:rsidP="007E76A7">
      <w:pPr>
        <w:pStyle w:val="a6"/>
        <w:ind w:left="240" w:right="720" w:firstLine="180"/>
      </w:pPr>
      <w:r>
        <w:t>import android.content.Intent;</w:t>
      </w:r>
    </w:p>
    <w:p w14:paraId="68A3A41B" w14:textId="77777777" w:rsidR="007E76A7" w:rsidRDefault="007E76A7" w:rsidP="007E76A7">
      <w:pPr>
        <w:pStyle w:val="a6"/>
        <w:ind w:left="240" w:right="720" w:firstLine="180"/>
      </w:pPr>
      <w:r>
        <w:t>import android.content.ServiceConnection;</w:t>
      </w:r>
    </w:p>
    <w:p w14:paraId="68DB7C6B" w14:textId="77777777" w:rsidR="007E76A7" w:rsidRDefault="007E76A7" w:rsidP="007E76A7">
      <w:pPr>
        <w:pStyle w:val="a6"/>
        <w:ind w:left="240" w:right="720" w:firstLine="180"/>
      </w:pPr>
      <w:r>
        <w:t>import android.os.Bundle;</w:t>
      </w:r>
    </w:p>
    <w:p w14:paraId="47410231" w14:textId="77777777" w:rsidR="007E76A7" w:rsidRDefault="007E76A7" w:rsidP="007E76A7">
      <w:pPr>
        <w:pStyle w:val="a6"/>
        <w:ind w:left="240" w:right="720" w:firstLine="180"/>
      </w:pPr>
      <w:r>
        <w:t>import android.os.IBinder;</w:t>
      </w:r>
    </w:p>
    <w:p w14:paraId="23FDEC2B" w14:textId="77777777" w:rsidR="007E76A7" w:rsidRDefault="007E76A7" w:rsidP="007E76A7">
      <w:pPr>
        <w:pStyle w:val="a6"/>
        <w:ind w:left="240" w:right="720" w:firstLine="180"/>
      </w:pPr>
      <w:r>
        <w:t>import android.view.View;</w:t>
      </w:r>
    </w:p>
    <w:p w14:paraId="5F59E358" w14:textId="77777777" w:rsidR="007E76A7" w:rsidRDefault="007E76A7" w:rsidP="007E76A7">
      <w:pPr>
        <w:pStyle w:val="a6"/>
        <w:ind w:left="240" w:right="720" w:firstLine="180"/>
      </w:pPr>
      <w:r>
        <w:t>import android.widget.Toast;</w:t>
      </w:r>
    </w:p>
    <w:p w14:paraId="167389E1" w14:textId="77777777" w:rsidR="007E76A7" w:rsidRDefault="007E76A7" w:rsidP="007E76A7">
      <w:pPr>
        <w:pStyle w:val="a6"/>
        <w:ind w:left="240" w:right="720" w:firstLine="180"/>
      </w:pPr>
    </w:p>
    <w:p w14:paraId="697D2738" w14:textId="77777777" w:rsidR="007E76A7" w:rsidRDefault="007E76A7" w:rsidP="007E76A7">
      <w:pPr>
        <w:pStyle w:val="a6"/>
        <w:ind w:left="240" w:right="720" w:firstLine="180"/>
      </w:pPr>
      <w:r>
        <w:t>import androidx.appcompat.app.AppCompatActivity;</w:t>
      </w:r>
    </w:p>
    <w:p w14:paraId="01568F2D" w14:textId="77777777" w:rsidR="007E76A7" w:rsidRDefault="007E76A7" w:rsidP="007E76A7">
      <w:pPr>
        <w:pStyle w:val="a6"/>
        <w:ind w:left="240" w:right="720" w:firstLine="180"/>
      </w:pPr>
    </w:p>
    <w:p w14:paraId="70BF602D" w14:textId="77777777" w:rsidR="007E76A7" w:rsidRDefault="007E76A7" w:rsidP="007E76A7">
      <w:pPr>
        <w:pStyle w:val="a6"/>
        <w:ind w:left="240" w:right="720" w:firstLine="180"/>
      </w:pPr>
      <w:r>
        <w:lastRenderedPageBreak/>
        <w:t>import com.example.ch06.R;</w:t>
      </w:r>
    </w:p>
    <w:p w14:paraId="78D98C57" w14:textId="77777777" w:rsidR="007E76A7" w:rsidRDefault="007E76A7" w:rsidP="007E76A7">
      <w:pPr>
        <w:pStyle w:val="a6"/>
        <w:ind w:left="240" w:right="720" w:firstLine="180"/>
      </w:pPr>
    </w:p>
    <w:p w14:paraId="4CE9E3DC" w14:textId="77777777" w:rsidR="007E76A7" w:rsidRDefault="007E76A7" w:rsidP="007E76A7">
      <w:pPr>
        <w:pStyle w:val="a6"/>
        <w:ind w:left="240" w:right="720" w:firstLine="180"/>
      </w:pPr>
      <w:r>
        <w:t>public class BindingServiceActivity extends AppCompatActivity {</w:t>
      </w:r>
    </w:p>
    <w:p w14:paraId="43D74B4F" w14:textId="77777777" w:rsidR="007E76A7" w:rsidRDefault="007E76A7" w:rsidP="007E76A7">
      <w:pPr>
        <w:pStyle w:val="a6"/>
        <w:ind w:left="240" w:right="720" w:firstLine="180"/>
      </w:pPr>
      <w:r>
        <w:t xml:space="preserve">    LocalService mService;</w:t>
      </w:r>
    </w:p>
    <w:p w14:paraId="3570EE1E" w14:textId="77777777" w:rsidR="007E76A7" w:rsidRDefault="007E76A7" w:rsidP="007E76A7">
      <w:pPr>
        <w:pStyle w:val="a6"/>
        <w:ind w:left="240" w:right="720" w:firstLine="180"/>
      </w:pPr>
      <w:r>
        <w:t xml:space="preserve">    boolean mBound = false;</w:t>
      </w:r>
    </w:p>
    <w:p w14:paraId="486BB543" w14:textId="77777777" w:rsidR="007E76A7" w:rsidRDefault="007E76A7" w:rsidP="007E76A7">
      <w:pPr>
        <w:pStyle w:val="a6"/>
        <w:ind w:left="240" w:right="720" w:firstLine="180"/>
      </w:pPr>
      <w:r>
        <w:t xml:space="preserve">    /**</w:t>
      </w:r>
    </w:p>
    <w:p w14:paraId="6715A64D" w14:textId="77777777" w:rsidR="007E76A7" w:rsidRDefault="007E76A7" w:rsidP="007E76A7">
      <w:pPr>
        <w:pStyle w:val="a6"/>
        <w:ind w:left="240" w:right="720" w:firstLine="180"/>
      </w:pPr>
      <w:r>
        <w:t xml:space="preserve">     * Defines callbacks for service binding, passed to bindService()</w:t>
      </w:r>
    </w:p>
    <w:p w14:paraId="4499C571" w14:textId="77777777" w:rsidR="007E76A7" w:rsidRDefault="007E76A7" w:rsidP="007E76A7">
      <w:pPr>
        <w:pStyle w:val="a6"/>
        <w:ind w:left="240" w:right="720" w:firstLine="180"/>
      </w:pPr>
      <w:r>
        <w:t xml:space="preserve">     */</w:t>
      </w:r>
    </w:p>
    <w:p w14:paraId="5A38685A" w14:textId="77777777" w:rsidR="007E76A7" w:rsidRDefault="007E76A7" w:rsidP="007E76A7">
      <w:pPr>
        <w:pStyle w:val="a6"/>
        <w:ind w:left="240" w:right="720" w:firstLine="180"/>
      </w:pPr>
      <w:r>
        <w:t xml:space="preserve">    private ServiceConnection mConnection = new ServiceConnection() {</w:t>
      </w:r>
    </w:p>
    <w:p w14:paraId="4108188A" w14:textId="77777777" w:rsidR="007E76A7" w:rsidRDefault="007E76A7" w:rsidP="007E76A7">
      <w:pPr>
        <w:pStyle w:val="a6"/>
        <w:ind w:left="240" w:right="720" w:firstLine="180"/>
      </w:pPr>
    </w:p>
    <w:p w14:paraId="6EA249C9" w14:textId="77777777" w:rsidR="007E76A7" w:rsidRDefault="007E76A7" w:rsidP="007E76A7">
      <w:pPr>
        <w:pStyle w:val="a6"/>
        <w:ind w:left="240" w:right="720" w:firstLine="180"/>
      </w:pPr>
      <w:r>
        <w:t xml:space="preserve">        @Override</w:t>
      </w:r>
    </w:p>
    <w:p w14:paraId="62F5942F" w14:textId="77777777" w:rsidR="007E76A7" w:rsidRDefault="007E76A7" w:rsidP="007E76A7">
      <w:pPr>
        <w:pStyle w:val="a6"/>
        <w:ind w:left="240" w:right="720" w:firstLine="180"/>
      </w:pPr>
      <w:r>
        <w:t xml:space="preserve">        public void onServiceConnected(ComponentName className, IBinder service) {</w:t>
      </w:r>
    </w:p>
    <w:p w14:paraId="0242CC22" w14:textId="77777777" w:rsidR="007E76A7" w:rsidRDefault="007E76A7" w:rsidP="007E76A7">
      <w:pPr>
        <w:pStyle w:val="a6"/>
        <w:ind w:left="240" w:right="720" w:firstLine="180"/>
      </w:pPr>
      <w:r>
        <w:t xml:space="preserve">            // We've bound to LocalService, cast the IBinder and get</w:t>
      </w:r>
    </w:p>
    <w:p w14:paraId="579DEDE5" w14:textId="77777777" w:rsidR="007E76A7" w:rsidRDefault="007E76A7" w:rsidP="007E76A7">
      <w:pPr>
        <w:pStyle w:val="a6"/>
        <w:ind w:left="240" w:right="720" w:firstLine="180"/>
      </w:pPr>
      <w:r>
        <w:t xml:space="preserve">            // LocalService instance</w:t>
      </w:r>
    </w:p>
    <w:p w14:paraId="60BC5736" w14:textId="77777777" w:rsidR="007E76A7" w:rsidRDefault="007E76A7" w:rsidP="007E76A7">
      <w:pPr>
        <w:pStyle w:val="a6"/>
        <w:ind w:left="240" w:right="720" w:firstLine="180"/>
      </w:pPr>
      <w:r>
        <w:t xml:space="preserve">            LocalService.LocalBinder binder = (LocalService.LocalBinder) service;</w:t>
      </w:r>
    </w:p>
    <w:p w14:paraId="346AAE7A" w14:textId="77777777" w:rsidR="007E76A7" w:rsidRDefault="007E76A7" w:rsidP="007E76A7">
      <w:pPr>
        <w:pStyle w:val="a6"/>
        <w:ind w:left="240" w:right="720" w:firstLine="180"/>
      </w:pPr>
      <w:r>
        <w:t xml:space="preserve">            mService = binder.getService();</w:t>
      </w:r>
    </w:p>
    <w:p w14:paraId="7BB43B75" w14:textId="77777777" w:rsidR="007E76A7" w:rsidRDefault="007E76A7" w:rsidP="007E76A7">
      <w:pPr>
        <w:pStyle w:val="a6"/>
        <w:ind w:left="240" w:right="720" w:firstLine="180"/>
      </w:pPr>
      <w:r>
        <w:t xml:space="preserve">            mBound = true;</w:t>
      </w:r>
    </w:p>
    <w:p w14:paraId="4C5A0019" w14:textId="77777777" w:rsidR="007E76A7" w:rsidRDefault="007E76A7" w:rsidP="007E76A7">
      <w:pPr>
        <w:pStyle w:val="a6"/>
        <w:ind w:left="240" w:right="720" w:firstLine="180"/>
      </w:pPr>
      <w:r>
        <w:t xml:space="preserve">        }</w:t>
      </w:r>
    </w:p>
    <w:p w14:paraId="33C29E04" w14:textId="77777777" w:rsidR="007E76A7" w:rsidRDefault="007E76A7" w:rsidP="007E76A7">
      <w:pPr>
        <w:pStyle w:val="a6"/>
        <w:ind w:left="240" w:right="720" w:firstLine="180"/>
      </w:pPr>
    </w:p>
    <w:p w14:paraId="4C34DE9D" w14:textId="77777777" w:rsidR="007E76A7" w:rsidRDefault="007E76A7" w:rsidP="007E76A7">
      <w:pPr>
        <w:pStyle w:val="a6"/>
        <w:ind w:left="240" w:right="720" w:firstLine="180"/>
      </w:pPr>
      <w:r>
        <w:t xml:space="preserve">        @Override</w:t>
      </w:r>
    </w:p>
    <w:p w14:paraId="234CFABD" w14:textId="77777777" w:rsidR="007E76A7" w:rsidRDefault="007E76A7" w:rsidP="007E76A7">
      <w:pPr>
        <w:pStyle w:val="a6"/>
        <w:ind w:left="240" w:right="720" w:firstLine="180"/>
      </w:pPr>
      <w:r>
        <w:t xml:space="preserve">        public void onServiceDisconnected(ComponentName arg0) {</w:t>
      </w:r>
    </w:p>
    <w:p w14:paraId="5B3BE5FF" w14:textId="77777777" w:rsidR="007E76A7" w:rsidRDefault="007E76A7" w:rsidP="007E76A7">
      <w:pPr>
        <w:pStyle w:val="a6"/>
        <w:ind w:left="240" w:right="720" w:firstLine="180"/>
      </w:pPr>
      <w:r>
        <w:t xml:space="preserve">            mBound = false;</w:t>
      </w:r>
    </w:p>
    <w:p w14:paraId="23F35077" w14:textId="77777777" w:rsidR="007E76A7" w:rsidRDefault="007E76A7" w:rsidP="007E76A7">
      <w:pPr>
        <w:pStyle w:val="a6"/>
        <w:ind w:left="240" w:right="720" w:firstLine="180"/>
      </w:pPr>
      <w:r>
        <w:t xml:space="preserve">        }</w:t>
      </w:r>
    </w:p>
    <w:p w14:paraId="48629D20" w14:textId="77777777" w:rsidR="007E76A7" w:rsidRDefault="007E76A7" w:rsidP="007E76A7">
      <w:pPr>
        <w:pStyle w:val="a6"/>
        <w:ind w:left="240" w:right="720" w:firstLine="180"/>
      </w:pPr>
      <w:r>
        <w:t xml:space="preserve">    };</w:t>
      </w:r>
    </w:p>
    <w:p w14:paraId="0A32C1CD" w14:textId="77777777" w:rsidR="007E76A7" w:rsidRDefault="007E76A7" w:rsidP="007E76A7">
      <w:pPr>
        <w:pStyle w:val="a6"/>
        <w:ind w:left="240" w:right="720" w:firstLine="180"/>
      </w:pPr>
    </w:p>
    <w:p w14:paraId="58417B89" w14:textId="77777777" w:rsidR="007E76A7" w:rsidRDefault="007E76A7" w:rsidP="007E76A7">
      <w:pPr>
        <w:pStyle w:val="a6"/>
        <w:ind w:left="240" w:right="720" w:firstLine="180"/>
      </w:pPr>
      <w:r>
        <w:t xml:space="preserve">    @Override</w:t>
      </w:r>
    </w:p>
    <w:p w14:paraId="632D1B19" w14:textId="77777777" w:rsidR="007E76A7" w:rsidRDefault="007E76A7" w:rsidP="007E76A7">
      <w:pPr>
        <w:pStyle w:val="a6"/>
        <w:ind w:left="240" w:right="720" w:firstLine="180"/>
      </w:pPr>
      <w:r>
        <w:t xml:space="preserve">    protected void onCreate(Bundle savedInstanceState) {</w:t>
      </w:r>
    </w:p>
    <w:p w14:paraId="5475703D" w14:textId="77777777" w:rsidR="007E76A7" w:rsidRDefault="007E76A7" w:rsidP="007E76A7">
      <w:pPr>
        <w:pStyle w:val="a6"/>
        <w:ind w:left="240" w:right="720" w:firstLine="180"/>
      </w:pPr>
      <w:r>
        <w:t xml:space="preserve">        super.onCreate(savedInstanceState);</w:t>
      </w:r>
    </w:p>
    <w:p w14:paraId="385FAC0D" w14:textId="77777777" w:rsidR="007E76A7" w:rsidRDefault="007E76A7" w:rsidP="007E76A7">
      <w:pPr>
        <w:pStyle w:val="a6"/>
        <w:ind w:left="240" w:right="720" w:firstLine="180"/>
      </w:pPr>
      <w:r>
        <w:t xml:space="preserve">        setContentView(R.layout.c06_bind_service_layout);</w:t>
      </w:r>
    </w:p>
    <w:p w14:paraId="49584B09" w14:textId="77777777" w:rsidR="007E76A7" w:rsidRDefault="007E76A7" w:rsidP="007E76A7">
      <w:pPr>
        <w:pStyle w:val="a6"/>
        <w:ind w:left="240" w:right="720" w:firstLine="180"/>
      </w:pPr>
      <w:r>
        <w:t xml:space="preserve">    }</w:t>
      </w:r>
    </w:p>
    <w:p w14:paraId="5B4369B7" w14:textId="77777777" w:rsidR="007E76A7" w:rsidRDefault="007E76A7" w:rsidP="007E76A7">
      <w:pPr>
        <w:pStyle w:val="a6"/>
        <w:ind w:left="240" w:right="720" w:firstLine="180"/>
      </w:pPr>
    </w:p>
    <w:p w14:paraId="443B7C54" w14:textId="77777777" w:rsidR="007E76A7" w:rsidRDefault="007E76A7" w:rsidP="007E76A7">
      <w:pPr>
        <w:pStyle w:val="a6"/>
        <w:ind w:left="240" w:right="720" w:firstLine="180"/>
      </w:pPr>
      <w:r>
        <w:t xml:space="preserve">    @Override</w:t>
      </w:r>
    </w:p>
    <w:p w14:paraId="391D7D1B" w14:textId="77777777" w:rsidR="007E76A7" w:rsidRDefault="007E76A7" w:rsidP="007E76A7">
      <w:pPr>
        <w:pStyle w:val="a6"/>
        <w:ind w:left="240" w:right="720" w:firstLine="180"/>
      </w:pPr>
      <w:r>
        <w:t xml:space="preserve">    protected void onStart() {</w:t>
      </w:r>
    </w:p>
    <w:p w14:paraId="3B553F70" w14:textId="77777777" w:rsidR="007E76A7" w:rsidRDefault="007E76A7" w:rsidP="007E76A7">
      <w:pPr>
        <w:pStyle w:val="a6"/>
        <w:ind w:left="240" w:right="720" w:firstLine="180"/>
      </w:pPr>
      <w:r>
        <w:t xml:space="preserve">        super.onStart();</w:t>
      </w:r>
    </w:p>
    <w:p w14:paraId="506F823B" w14:textId="77777777" w:rsidR="007E76A7" w:rsidRDefault="007E76A7" w:rsidP="007E76A7">
      <w:pPr>
        <w:pStyle w:val="a6"/>
        <w:ind w:left="240" w:right="720" w:firstLine="180"/>
      </w:pPr>
      <w:r>
        <w:t xml:space="preserve">        // Bind to LocalService</w:t>
      </w:r>
    </w:p>
    <w:p w14:paraId="60E3E367" w14:textId="77777777" w:rsidR="007E76A7" w:rsidRDefault="007E76A7" w:rsidP="007E76A7">
      <w:pPr>
        <w:pStyle w:val="a6"/>
        <w:ind w:left="240" w:right="720" w:firstLine="180"/>
      </w:pPr>
      <w:r>
        <w:t xml:space="preserve">        Intent intent = new Intent(this, LocalService.class);</w:t>
      </w:r>
    </w:p>
    <w:p w14:paraId="2197DBAF" w14:textId="77777777" w:rsidR="007E76A7" w:rsidRDefault="007E76A7" w:rsidP="007E76A7">
      <w:pPr>
        <w:pStyle w:val="a6"/>
        <w:ind w:left="240" w:right="720" w:firstLine="180"/>
      </w:pPr>
      <w:r>
        <w:t xml:space="preserve">        bindService(intent, mConnection, Context.BIND_AUTO_CREATE);</w:t>
      </w:r>
    </w:p>
    <w:p w14:paraId="59D38650" w14:textId="77777777" w:rsidR="007E76A7" w:rsidRDefault="007E76A7" w:rsidP="007E76A7">
      <w:pPr>
        <w:pStyle w:val="a6"/>
        <w:ind w:left="240" w:right="720" w:firstLine="180"/>
      </w:pPr>
      <w:r>
        <w:t xml:space="preserve">    }</w:t>
      </w:r>
    </w:p>
    <w:p w14:paraId="22D49EAE" w14:textId="77777777" w:rsidR="007E76A7" w:rsidRDefault="007E76A7" w:rsidP="007E76A7">
      <w:pPr>
        <w:pStyle w:val="a6"/>
        <w:ind w:left="240" w:right="720" w:firstLine="180"/>
      </w:pPr>
    </w:p>
    <w:p w14:paraId="51D8371A" w14:textId="77777777" w:rsidR="007E76A7" w:rsidRDefault="007E76A7" w:rsidP="007E76A7">
      <w:pPr>
        <w:pStyle w:val="a6"/>
        <w:ind w:left="240" w:right="720" w:firstLine="180"/>
      </w:pPr>
      <w:r>
        <w:t xml:space="preserve">    @Override</w:t>
      </w:r>
    </w:p>
    <w:p w14:paraId="6EC6BBA1" w14:textId="77777777" w:rsidR="007E76A7" w:rsidRDefault="007E76A7" w:rsidP="007E76A7">
      <w:pPr>
        <w:pStyle w:val="a6"/>
        <w:ind w:left="240" w:right="720" w:firstLine="180"/>
      </w:pPr>
      <w:r>
        <w:t xml:space="preserve">    protected void onStop() {</w:t>
      </w:r>
    </w:p>
    <w:p w14:paraId="591911DD" w14:textId="77777777" w:rsidR="007E76A7" w:rsidRDefault="007E76A7" w:rsidP="007E76A7">
      <w:pPr>
        <w:pStyle w:val="a6"/>
        <w:ind w:left="240" w:right="720" w:firstLine="180"/>
      </w:pPr>
      <w:r>
        <w:t xml:space="preserve">        super.onStop();</w:t>
      </w:r>
    </w:p>
    <w:p w14:paraId="31CF2739" w14:textId="77777777" w:rsidR="007E76A7" w:rsidRDefault="007E76A7" w:rsidP="007E76A7">
      <w:pPr>
        <w:pStyle w:val="a6"/>
        <w:ind w:left="240" w:right="720" w:firstLine="180"/>
      </w:pPr>
      <w:r>
        <w:t xml:space="preserve">        // Unbind from the service</w:t>
      </w:r>
    </w:p>
    <w:p w14:paraId="73208AAC" w14:textId="77777777" w:rsidR="007E76A7" w:rsidRDefault="007E76A7" w:rsidP="007E76A7">
      <w:pPr>
        <w:pStyle w:val="a6"/>
        <w:ind w:left="240" w:right="720" w:firstLine="180"/>
      </w:pPr>
      <w:r>
        <w:t xml:space="preserve">        if (mBound) {</w:t>
      </w:r>
    </w:p>
    <w:p w14:paraId="4274E7F0" w14:textId="77777777" w:rsidR="007E76A7" w:rsidRDefault="007E76A7" w:rsidP="007E76A7">
      <w:pPr>
        <w:pStyle w:val="a6"/>
        <w:ind w:left="240" w:right="720" w:firstLine="180"/>
      </w:pPr>
      <w:r>
        <w:t xml:space="preserve">            unbindService(mConnection);</w:t>
      </w:r>
    </w:p>
    <w:p w14:paraId="19F2BAFB" w14:textId="77777777" w:rsidR="007E76A7" w:rsidRDefault="007E76A7" w:rsidP="007E76A7">
      <w:pPr>
        <w:pStyle w:val="a6"/>
        <w:ind w:left="240" w:right="720" w:firstLine="180"/>
      </w:pPr>
      <w:r>
        <w:t xml:space="preserve">            mBound = false;</w:t>
      </w:r>
    </w:p>
    <w:p w14:paraId="0FFBEC07" w14:textId="77777777" w:rsidR="007E76A7" w:rsidRDefault="007E76A7" w:rsidP="007E76A7">
      <w:pPr>
        <w:pStyle w:val="a6"/>
        <w:ind w:left="240" w:right="720" w:firstLine="180"/>
      </w:pPr>
      <w:r>
        <w:t xml:space="preserve">        }</w:t>
      </w:r>
    </w:p>
    <w:p w14:paraId="4E9A8EE6" w14:textId="77777777" w:rsidR="007E76A7" w:rsidRDefault="007E76A7" w:rsidP="007E76A7">
      <w:pPr>
        <w:pStyle w:val="a6"/>
        <w:ind w:left="240" w:right="720" w:firstLine="180"/>
      </w:pPr>
      <w:r>
        <w:t xml:space="preserve">    }</w:t>
      </w:r>
    </w:p>
    <w:p w14:paraId="1A68FCE7" w14:textId="77777777" w:rsidR="007E76A7" w:rsidRDefault="007E76A7" w:rsidP="007E76A7">
      <w:pPr>
        <w:pStyle w:val="a6"/>
        <w:ind w:left="240" w:right="720" w:firstLine="180"/>
      </w:pPr>
    </w:p>
    <w:p w14:paraId="48BADA3F" w14:textId="77777777" w:rsidR="007E76A7" w:rsidRDefault="007E76A7" w:rsidP="007E76A7">
      <w:pPr>
        <w:pStyle w:val="a6"/>
        <w:ind w:left="240" w:right="720" w:firstLine="180"/>
      </w:pPr>
      <w:r>
        <w:t xml:space="preserve">    /**</w:t>
      </w:r>
    </w:p>
    <w:p w14:paraId="435382CC" w14:textId="77777777" w:rsidR="007E76A7" w:rsidRDefault="007E76A7" w:rsidP="007E76A7">
      <w:pPr>
        <w:pStyle w:val="a6"/>
        <w:ind w:left="240" w:right="720" w:firstLine="180"/>
      </w:pPr>
      <w:r>
        <w:t xml:space="preserve">     * Called when a button is clicked (the button in the layout file attaches</w:t>
      </w:r>
    </w:p>
    <w:p w14:paraId="75CD92C4" w14:textId="77777777" w:rsidR="007E76A7" w:rsidRDefault="007E76A7" w:rsidP="007E76A7">
      <w:pPr>
        <w:pStyle w:val="a6"/>
        <w:ind w:left="240" w:right="720" w:firstLine="180"/>
      </w:pPr>
      <w:r>
        <w:t xml:space="preserve">     * to this method with the android:onClick attribute)</w:t>
      </w:r>
    </w:p>
    <w:p w14:paraId="6A844E0E" w14:textId="77777777" w:rsidR="007E76A7" w:rsidRDefault="007E76A7" w:rsidP="007E76A7">
      <w:pPr>
        <w:pStyle w:val="a6"/>
        <w:ind w:left="240" w:right="720" w:firstLine="180"/>
      </w:pPr>
      <w:r>
        <w:t xml:space="preserve">     */</w:t>
      </w:r>
    </w:p>
    <w:p w14:paraId="70B35BCE" w14:textId="77777777" w:rsidR="007E76A7" w:rsidRDefault="007E76A7" w:rsidP="007E76A7">
      <w:pPr>
        <w:pStyle w:val="a6"/>
        <w:ind w:left="240" w:right="720" w:firstLine="180"/>
      </w:pPr>
      <w:r>
        <w:t xml:space="preserve">    public void onButtonClick(View v) {</w:t>
      </w:r>
    </w:p>
    <w:p w14:paraId="2BD5DD2E" w14:textId="77777777" w:rsidR="007E76A7" w:rsidRDefault="007E76A7" w:rsidP="007E76A7">
      <w:pPr>
        <w:pStyle w:val="a6"/>
        <w:ind w:left="240" w:right="720" w:firstLine="180"/>
      </w:pPr>
      <w:r>
        <w:t xml:space="preserve">        if (mBound) {</w:t>
      </w:r>
    </w:p>
    <w:p w14:paraId="4693048E" w14:textId="77777777" w:rsidR="007E76A7" w:rsidRDefault="007E76A7" w:rsidP="007E76A7">
      <w:pPr>
        <w:pStyle w:val="a6"/>
        <w:ind w:left="240" w:right="720" w:firstLine="180"/>
      </w:pPr>
      <w:r>
        <w:t xml:space="preserve">            // Call a method from the LocalService.</w:t>
      </w:r>
    </w:p>
    <w:p w14:paraId="11228312" w14:textId="77777777" w:rsidR="007E76A7" w:rsidRDefault="007E76A7" w:rsidP="007E76A7">
      <w:pPr>
        <w:pStyle w:val="a6"/>
        <w:ind w:left="240" w:right="720" w:firstLine="180"/>
      </w:pPr>
      <w:r>
        <w:t xml:space="preserve">            // However, if this call were something that might hang, then this</w:t>
      </w:r>
    </w:p>
    <w:p w14:paraId="740B07F4" w14:textId="77777777" w:rsidR="007E76A7" w:rsidRDefault="007E76A7" w:rsidP="007E76A7">
      <w:pPr>
        <w:pStyle w:val="a6"/>
        <w:ind w:left="240" w:right="720" w:firstLine="180"/>
      </w:pPr>
      <w:r>
        <w:t xml:space="preserve">            // request should</w:t>
      </w:r>
    </w:p>
    <w:p w14:paraId="663D013E" w14:textId="77777777" w:rsidR="007E76A7" w:rsidRDefault="007E76A7" w:rsidP="007E76A7">
      <w:pPr>
        <w:pStyle w:val="a6"/>
        <w:ind w:left="240" w:right="720" w:firstLine="180"/>
      </w:pPr>
      <w:r>
        <w:t xml:space="preserve">            // occur in a separate thread to avoid slowing down the activity</w:t>
      </w:r>
    </w:p>
    <w:p w14:paraId="4D658D0D" w14:textId="77777777" w:rsidR="007E76A7" w:rsidRDefault="007E76A7" w:rsidP="007E76A7">
      <w:pPr>
        <w:pStyle w:val="a6"/>
        <w:ind w:left="240" w:right="720" w:firstLine="180"/>
      </w:pPr>
      <w:r>
        <w:t xml:space="preserve">            // performance.</w:t>
      </w:r>
    </w:p>
    <w:p w14:paraId="4BE10A48" w14:textId="77777777" w:rsidR="007E76A7" w:rsidRDefault="007E76A7" w:rsidP="007E76A7">
      <w:pPr>
        <w:pStyle w:val="a6"/>
        <w:ind w:left="240" w:right="720" w:firstLine="180"/>
      </w:pPr>
      <w:r>
        <w:lastRenderedPageBreak/>
        <w:t xml:space="preserve">            int num = mService.getRandomNumber();</w:t>
      </w:r>
    </w:p>
    <w:p w14:paraId="13544ED7" w14:textId="77777777" w:rsidR="007E76A7" w:rsidRDefault="007E76A7" w:rsidP="007E76A7">
      <w:pPr>
        <w:pStyle w:val="a6"/>
        <w:ind w:left="240" w:right="720" w:firstLine="180"/>
      </w:pPr>
      <w:r>
        <w:t xml:space="preserve">            Toast.makeText(this, "number: " + num, Toast.LENGTH_SHORT).show();</w:t>
      </w:r>
    </w:p>
    <w:p w14:paraId="24614A0D" w14:textId="77777777" w:rsidR="007E76A7" w:rsidRDefault="007E76A7" w:rsidP="007E76A7">
      <w:pPr>
        <w:pStyle w:val="a6"/>
        <w:ind w:left="240" w:right="720" w:firstLine="180"/>
      </w:pPr>
      <w:r>
        <w:t xml:space="preserve">        }</w:t>
      </w:r>
    </w:p>
    <w:p w14:paraId="43629430" w14:textId="77777777" w:rsidR="007E76A7" w:rsidRDefault="007E76A7" w:rsidP="007E76A7">
      <w:pPr>
        <w:pStyle w:val="a6"/>
        <w:ind w:left="240" w:right="720" w:firstLine="180"/>
      </w:pPr>
      <w:r>
        <w:t xml:space="preserve">    }</w:t>
      </w:r>
    </w:p>
    <w:p w14:paraId="3B296DC4" w14:textId="37DBC982" w:rsidR="00EB0C77" w:rsidRDefault="007E76A7" w:rsidP="007E76A7">
      <w:pPr>
        <w:pStyle w:val="a6"/>
        <w:ind w:left="240" w:right="720" w:firstLine="180"/>
      </w:pPr>
      <w:r>
        <w:t>}</w:t>
      </w:r>
    </w:p>
    <w:p w14:paraId="158069C1" w14:textId="673010AE" w:rsidR="00D1469E" w:rsidRPr="009E2233" w:rsidRDefault="00D1469E" w:rsidP="00D1469E">
      <w:pPr>
        <w:pStyle w:val="a5"/>
        <w:ind w:firstLine="361"/>
        <w:rPr>
          <w:rFonts w:ascii="Cambria" w:hAnsi="Cambria" w:cs="Times New Roman"/>
          <w:bCs/>
          <w:sz w:val="20"/>
        </w:rPr>
      </w:pPr>
      <w:bookmarkStart w:id="32" w:name="_Ref24573"/>
      <w:bookmarkStart w:id="33" w:name="_Toc476667947"/>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14</w:t>
      </w:r>
      <w:r w:rsidR="009C2BDC">
        <w:fldChar w:fldCharType="end"/>
      </w:r>
      <w:bookmarkEnd w:id="32"/>
      <w:r>
        <w:t xml:space="preserve"> </w:t>
      </w:r>
      <w:r w:rsidRPr="009E2233">
        <w:rPr>
          <w:rFonts w:ascii="Cambria" w:hAnsi="Cambria" w:cs="Times New Roman"/>
          <w:bCs/>
          <w:sz w:val="20"/>
        </w:rPr>
        <w:t xml:space="preserve"> BindingActivity</w:t>
      </w:r>
      <w:bookmarkEnd w:id="33"/>
      <w:r>
        <w:rPr>
          <w:rFonts w:ascii="Cambria" w:hAnsi="Cambria" w:cs="Times New Roman" w:hint="eastAsia"/>
          <w:bCs/>
          <w:sz w:val="20"/>
        </w:rPr>
        <w:t>.java</w:t>
      </w:r>
    </w:p>
    <w:p w14:paraId="3F64DA96" w14:textId="21282A87" w:rsidR="00EB0C77" w:rsidRDefault="00EB0C77" w:rsidP="00EB0C77">
      <w:pPr>
        <w:rPr>
          <w:rFonts w:ascii="Times New Roman" w:hAnsi="Times New Roman"/>
          <w:szCs w:val="20"/>
        </w:rPr>
      </w:pPr>
      <w:r w:rsidRPr="009E2233">
        <w:rPr>
          <w:rFonts w:ascii="Times New Roman" w:hAnsi="Times New Roman"/>
          <w:szCs w:val="20"/>
        </w:rPr>
        <w:fldChar w:fldCharType="begin"/>
      </w:r>
      <w:r w:rsidRPr="009E2233">
        <w:rPr>
          <w:rFonts w:ascii="Times New Roman" w:hAnsi="Times New Roman"/>
          <w:szCs w:val="20"/>
        </w:rPr>
        <w:instrText xml:space="preserve"> REF _Ref24573 \h </w:instrText>
      </w:r>
      <w:r w:rsidRPr="009E2233">
        <w:rPr>
          <w:rFonts w:ascii="Times New Roman" w:hAnsi="Times New Roman"/>
          <w:szCs w:val="20"/>
        </w:rPr>
      </w:r>
      <w:r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14</w:t>
      </w:r>
      <w:r w:rsidRPr="009E2233">
        <w:rPr>
          <w:rFonts w:ascii="Times New Roman" w:hAnsi="Times New Roman"/>
          <w:szCs w:val="20"/>
        </w:rPr>
        <w:fldChar w:fldCharType="end"/>
      </w:r>
      <w:r w:rsidRPr="009E2233">
        <w:rPr>
          <w:rFonts w:ascii="Times New Roman" w:hAnsi="Times New Roman"/>
          <w:szCs w:val="20"/>
        </w:rPr>
        <w:t>显示了客户端怎样使用</w:t>
      </w:r>
      <w:r w:rsidRPr="009E2233">
        <w:rPr>
          <w:rFonts w:ascii="Times New Roman" w:hAnsi="Times New Roman"/>
          <w:szCs w:val="20"/>
        </w:rPr>
        <w:t>ServiceConnection</w:t>
      </w:r>
      <w:r w:rsidRPr="009E2233">
        <w:rPr>
          <w:rFonts w:ascii="Times New Roman" w:hAnsi="Times New Roman"/>
          <w:szCs w:val="20"/>
        </w:rPr>
        <w:t>接口和</w:t>
      </w:r>
      <w:r w:rsidRPr="009E2233">
        <w:rPr>
          <w:rFonts w:ascii="Times New Roman" w:hAnsi="Times New Roman"/>
          <w:szCs w:val="20"/>
        </w:rPr>
        <w:t>onServiceConnected</w:t>
      </w:r>
      <w:r w:rsidRPr="009E2233">
        <w:rPr>
          <w:rFonts w:ascii="Times New Roman" w:hAnsi="Times New Roman"/>
          <w:szCs w:val="20"/>
        </w:rPr>
        <w:t>回调方法的实现来绑定服务的。</w:t>
      </w:r>
    </w:p>
    <w:p w14:paraId="61E918B6" w14:textId="70C17691" w:rsidR="00686A1F" w:rsidRDefault="00686A1F" w:rsidP="00686A1F">
      <w:pPr>
        <w:jc w:val="center"/>
        <w:rPr>
          <w:rFonts w:ascii="Times New Roman" w:hAnsi="Times New Roman"/>
          <w:szCs w:val="20"/>
        </w:rPr>
      </w:pPr>
      <w:r>
        <w:rPr>
          <w:noProof/>
        </w:rPr>
        <w:drawing>
          <wp:inline distT="0" distB="0" distL="0" distR="0" wp14:anchorId="23B86B14" wp14:editId="08BE68D1">
            <wp:extent cx="2738686" cy="1077085"/>
            <wp:effectExtent l="0" t="0" r="508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4687" cy="1079445"/>
                    </a:xfrm>
                    <a:prstGeom prst="rect">
                      <a:avLst/>
                    </a:prstGeom>
                  </pic:spPr>
                </pic:pic>
              </a:graphicData>
            </a:graphic>
          </wp:inline>
        </w:drawing>
      </w:r>
    </w:p>
    <w:p w14:paraId="48EE9F19" w14:textId="74B261FF" w:rsidR="00686A1F" w:rsidRPr="009E2233" w:rsidRDefault="002F2148" w:rsidP="002F2148">
      <w:pPr>
        <w:pStyle w:val="a5"/>
        <w:ind w:firstLine="361"/>
        <w:rPr>
          <w:rFonts w:ascii="Times New Roman" w:hAnsi="Times New Roman"/>
          <w:szCs w:val="20"/>
        </w:rPr>
      </w:pPr>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7</w:t>
      </w:r>
      <w:r w:rsidR="00D5315A">
        <w:fldChar w:fldCharType="end"/>
      </w:r>
      <w:r>
        <w:t xml:space="preserve"> </w:t>
      </w:r>
      <w:r>
        <w:rPr>
          <w:rFonts w:hint="eastAsia"/>
        </w:rPr>
        <w:t>绑定服务</w:t>
      </w:r>
    </w:p>
    <w:p w14:paraId="1B2272ED" w14:textId="03634098" w:rsidR="00EB0C77" w:rsidRPr="009E2233" w:rsidRDefault="00EB0C77" w:rsidP="00406719">
      <w:pPr>
        <w:keepNext/>
        <w:keepLines/>
        <w:numPr>
          <w:ilvl w:val="3"/>
          <w:numId w:val="1"/>
        </w:numPr>
        <w:tabs>
          <w:tab w:val="clear" w:pos="864"/>
          <w:tab w:val="num" w:pos="360"/>
        </w:tabs>
        <w:adjustRightInd w:val="0"/>
        <w:spacing w:before="120" w:after="120" w:line="360" w:lineRule="auto"/>
        <w:ind w:left="0" w:firstLine="480"/>
        <w:outlineLvl w:val="3"/>
        <w:rPr>
          <w:rFonts w:ascii="Arial" w:hAnsi="Arial"/>
          <w:bCs/>
          <w:szCs w:val="28"/>
        </w:rPr>
      </w:pPr>
      <w:r w:rsidRPr="009E2233">
        <w:rPr>
          <w:rFonts w:ascii="Arial" w:hAnsi="Arial" w:hint="eastAsia"/>
          <w:bCs/>
          <w:szCs w:val="28"/>
        </w:rPr>
        <w:t>Messenger</w:t>
      </w:r>
      <w:r w:rsidR="009F6337">
        <w:rPr>
          <w:rFonts w:ascii="Arial" w:hAnsi="Arial" w:hint="eastAsia"/>
          <w:bCs/>
          <w:szCs w:val="28"/>
        </w:rPr>
        <w:t>类</w:t>
      </w:r>
    </w:p>
    <w:p w14:paraId="139FBE0D" w14:textId="31E44898" w:rsidR="00EB0C77" w:rsidRPr="009E2233" w:rsidRDefault="00EB0C77" w:rsidP="00EB0C77">
      <w:pPr>
        <w:rPr>
          <w:rFonts w:ascii="Times New Roman" w:hAnsi="Times New Roman"/>
          <w:szCs w:val="20"/>
        </w:rPr>
      </w:pPr>
      <w:r w:rsidRPr="009E2233">
        <w:rPr>
          <w:rFonts w:ascii="Times New Roman" w:hAnsi="Times New Roman"/>
          <w:szCs w:val="20"/>
        </w:rPr>
        <w:t>如果服务需要</w:t>
      </w:r>
      <w:r w:rsidRPr="009E2233">
        <w:rPr>
          <w:rFonts w:ascii="Times New Roman" w:hAnsi="Times New Roman" w:hint="eastAsia"/>
          <w:szCs w:val="20"/>
        </w:rPr>
        <w:t>与</w:t>
      </w:r>
      <w:r w:rsidRPr="009E2233">
        <w:rPr>
          <w:rFonts w:ascii="Times New Roman" w:hAnsi="Times New Roman"/>
          <w:szCs w:val="20"/>
        </w:rPr>
        <w:t>远程进程通信，就可以使用</w:t>
      </w:r>
      <w:r w:rsidRPr="009E2233">
        <w:rPr>
          <w:rFonts w:ascii="Times New Roman" w:hAnsi="Times New Roman"/>
          <w:szCs w:val="20"/>
        </w:rPr>
        <w:t>Messenger</w:t>
      </w:r>
      <w:r w:rsidRPr="009E2233">
        <w:rPr>
          <w:rFonts w:ascii="Times New Roman" w:hAnsi="Times New Roman"/>
          <w:szCs w:val="20"/>
        </w:rPr>
        <w:t>对象来给服务提供接口</w:t>
      </w:r>
      <w:r w:rsidR="00F54690">
        <w:rPr>
          <w:rFonts w:ascii="Times New Roman" w:hAnsi="Times New Roman" w:hint="eastAsia"/>
          <w:szCs w:val="20"/>
        </w:rPr>
        <w:t>，</w:t>
      </w:r>
      <w:r w:rsidRPr="009E2233">
        <w:rPr>
          <w:rFonts w:ascii="Times New Roman" w:hAnsi="Times New Roman" w:hint="eastAsia"/>
          <w:szCs w:val="20"/>
        </w:rPr>
        <w:t>使用这种方式定义服务与客户端的接口需要的步骤如下。</w:t>
      </w:r>
    </w:p>
    <w:p w14:paraId="724AA4ED" w14:textId="255F9633" w:rsidR="00EB0C77" w:rsidRPr="009E2233" w:rsidRDefault="00A25385" w:rsidP="007126F3">
      <w:pPr>
        <w:pStyle w:val="a"/>
        <w:ind w:firstLine="360"/>
      </w:pPr>
      <w:r>
        <w:rPr>
          <w:rFonts w:hint="eastAsia"/>
        </w:rPr>
        <w:t>(</w:t>
      </w:r>
      <w:r>
        <w:t>1)</w:t>
      </w:r>
      <w:r w:rsidR="00EB0C77" w:rsidRPr="009E2233">
        <w:rPr>
          <w:rFonts w:hint="eastAsia"/>
        </w:rPr>
        <w:t>在</w:t>
      </w:r>
      <w:r w:rsidR="00F54690">
        <w:rPr>
          <w:rFonts w:hint="eastAsia"/>
        </w:rPr>
        <w:t>服务</w:t>
      </w:r>
      <w:r w:rsidR="00EB0C77" w:rsidRPr="009E2233">
        <w:rPr>
          <w:rFonts w:hint="eastAsia"/>
        </w:rPr>
        <w:t>内部实现</w:t>
      </w:r>
      <w:r w:rsidR="00EB0C77" w:rsidRPr="009E2233">
        <w:rPr>
          <w:rFonts w:hint="eastAsia"/>
        </w:rPr>
        <w:t xml:space="preserve"> Handler </w:t>
      </w:r>
      <w:r w:rsidR="00EB0C77" w:rsidRPr="009E2233">
        <w:rPr>
          <w:rFonts w:hint="eastAsia"/>
        </w:rPr>
        <w:t>接口，用于处理从每一个</w:t>
      </w:r>
      <w:r w:rsidR="00C10D7F">
        <w:rPr>
          <w:rFonts w:hint="eastAsia"/>
        </w:rPr>
        <w:t>客户端</w:t>
      </w:r>
      <w:r w:rsidR="00EB0C77" w:rsidRPr="009E2233">
        <w:rPr>
          <w:rFonts w:hint="eastAsia"/>
        </w:rPr>
        <w:t>发送过的来请求。</w:t>
      </w:r>
    </w:p>
    <w:p w14:paraId="34A61EBF" w14:textId="2E14221A" w:rsidR="00EB0C77" w:rsidRPr="009E2233" w:rsidRDefault="00A25385" w:rsidP="007126F3">
      <w:pPr>
        <w:pStyle w:val="a"/>
        <w:ind w:firstLine="360"/>
      </w:pPr>
      <w:r>
        <w:rPr>
          <w:rFonts w:hint="eastAsia"/>
        </w:rPr>
        <w:t>(</w:t>
      </w:r>
      <w:r>
        <w:t>2)</w:t>
      </w:r>
      <w:r w:rsidR="00EB0C77" w:rsidRPr="009E2233">
        <w:rPr>
          <w:rFonts w:hint="eastAsia"/>
        </w:rPr>
        <w:t>使用这个</w:t>
      </w:r>
      <w:r w:rsidR="00EB0C77" w:rsidRPr="009E2233">
        <w:rPr>
          <w:rFonts w:hint="eastAsia"/>
        </w:rPr>
        <w:t xml:space="preserve"> Handler </w:t>
      </w:r>
      <w:r w:rsidR="00EB0C77" w:rsidRPr="009E2233">
        <w:rPr>
          <w:rFonts w:hint="eastAsia"/>
        </w:rPr>
        <w:t>创建一个</w:t>
      </w:r>
      <w:r w:rsidR="00EB0C77" w:rsidRPr="009E2233">
        <w:rPr>
          <w:rFonts w:hint="eastAsia"/>
        </w:rPr>
        <w:t xml:space="preserve"> Messenger</w:t>
      </w:r>
      <w:r w:rsidR="00EB0C77" w:rsidRPr="009E2233">
        <w:rPr>
          <w:rFonts w:hint="eastAsia"/>
        </w:rPr>
        <w:t>对象。</w:t>
      </w:r>
    </w:p>
    <w:p w14:paraId="63F64898" w14:textId="27AD7E52" w:rsidR="00EB0C77" w:rsidRPr="009E2233" w:rsidRDefault="00A25385" w:rsidP="007126F3">
      <w:pPr>
        <w:pStyle w:val="a"/>
        <w:ind w:firstLine="360"/>
      </w:pPr>
      <w:r>
        <w:rPr>
          <w:rFonts w:hint="eastAsia"/>
        </w:rPr>
        <w:t>(</w:t>
      </w:r>
      <w:r>
        <w:t>3)</w:t>
      </w:r>
      <w:r w:rsidR="00EB0C77" w:rsidRPr="009E2233">
        <w:rPr>
          <w:rFonts w:hint="eastAsia"/>
        </w:rPr>
        <w:t>这个</w:t>
      </w:r>
      <w:r w:rsidR="00EB0C77" w:rsidRPr="009E2233">
        <w:rPr>
          <w:rFonts w:hint="eastAsia"/>
        </w:rPr>
        <w:t>Messenger</w:t>
      </w:r>
      <w:r w:rsidR="00EB0C77" w:rsidRPr="009E2233">
        <w:rPr>
          <w:rFonts w:hint="eastAsia"/>
        </w:rPr>
        <w:t>在</w:t>
      </w:r>
      <w:r w:rsidR="00C10D7F">
        <w:rPr>
          <w:rFonts w:hint="eastAsia"/>
        </w:rPr>
        <w:t>服务</w:t>
      </w:r>
      <w:r w:rsidR="00EB0C77" w:rsidRPr="009E2233">
        <w:rPr>
          <w:rFonts w:hint="eastAsia"/>
        </w:rPr>
        <w:t>的</w:t>
      </w:r>
      <w:r w:rsidR="00EB0C77" w:rsidRPr="009E2233">
        <w:rPr>
          <w:rFonts w:hint="eastAsia"/>
        </w:rPr>
        <w:t xml:space="preserve">onBind() </w:t>
      </w:r>
      <w:r w:rsidR="00EB0C77" w:rsidRPr="009E2233">
        <w:rPr>
          <w:rFonts w:hint="eastAsia"/>
        </w:rPr>
        <w:t>方法中创建一个</w:t>
      </w:r>
      <w:r w:rsidR="00EB0C77" w:rsidRPr="009E2233">
        <w:rPr>
          <w:rFonts w:hint="eastAsia"/>
        </w:rPr>
        <w:t xml:space="preserve">IBinder </w:t>
      </w:r>
      <w:r w:rsidR="00EB0C77" w:rsidRPr="009E2233">
        <w:rPr>
          <w:rFonts w:hint="eastAsia"/>
        </w:rPr>
        <w:t>实例，返回给</w:t>
      </w:r>
      <w:r w:rsidR="00C10D7F">
        <w:rPr>
          <w:rFonts w:hint="eastAsia"/>
        </w:rPr>
        <w:t>客户端</w:t>
      </w:r>
      <w:r w:rsidR="00EB0C77" w:rsidRPr="009E2233">
        <w:rPr>
          <w:rFonts w:hint="eastAsia"/>
        </w:rPr>
        <w:t>。</w:t>
      </w:r>
    </w:p>
    <w:p w14:paraId="7A4BECCC" w14:textId="7FF20EEB" w:rsidR="00EB0C77" w:rsidRPr="009E2233" w:rsidRDefault="00A25385" w:rsidP="007126F3">
      <w:pPr>
        <w:pStyle w:val="a"/>
        <w:ind w:firstLine="360"/>
      </w:pPr>
      <w:r>
        <w:rPr>
          <w:rFonts w:hint="eastAsia"/>
        </w:rPr>
        <w:t>(</w:t>
      </w:r>
      <w:r>
        <w:t>4)</w:t>
      </w:r>
      <w:r w:rsidR="00C10D7F">
        <w:rPr>
          <w:rFonts w:hint="eastAsia"/>
        </w:rPr>
        <w:t>客户端</w:t>
      </w:r>
      <w:r w:rsidR="00EB0C77" w:rsidRPr="009E2233">
        <w:rPr>
          <w:rFonts w:hint="eastAsia"/>
        </w:rPr>
        <w:t>使用从</w:t>
      </w:r>
      <w:r w:rsidR="00F639B1">
        <w:rPr>
          <w:rFonts w:hint="eastAsia"/>
        </w:rPr>
        <w:t>服务</w:t>
      </w:r>
      <w:r w:rsidR="00EB0C77" w:rsidRPr="009E2233">
        <w:rPr>
          <w:rFonts w:hint="eastAsia"/>
        </w:rPr>
        <w:t>返回的</w:t>
      </w:r>
      <w:r w:rsidR="00EB0C77" w:rsidRPr="009E2233">
        <w:rPr>
          <w:rFonts w:hint="eastAsia"/>
        </w:rPr>
        <w:t xml:space="preserve"> IBinder </w:t>
      </w:r>
      <w:r w:rsidR="00EB0C77" w:rsidRPr="009E2233">
        <w:rPr>
          <w:rFonts w:hint="eastAsia"/>
        </w:rPr>
        <w:t>实例来初始化一个</w:t>
      </w:r>
      <w:r w:rsidR="00EB0C77" w:rsidRPr="009E2233">
        <w:rPr>
          <w:rFonts w:hint="eastAsia"/>
        </w:rPr>
        <w:t xml:space="preserve"> Messenger</w:t>
      </w:r>
      <w:r w:rsidR="00EB0C77" w:rsidRPr="009E2233">
        <w:rPr>
          <w:rFonts w:hint="eastAsia"/>
        </w:rPr>
        <w:t>，</w:t>
      </w:r>
      <w:r w:rsidR="00EB0C77" w:rsidRPr="009E2233">
        <w:rPr>
          <w:rFonts w:hint="eastAsia"/>
        </w:rPr>
        <w:t xml:space="preserve"> </w:t>
      </w:r>
      <w:r w:rsidR="00EB0C77" w:rsidRPr="009E2233">
        <w:rPr>
          <w:rFonts w:hint="eastAsia"/>
        </w:rPr>
        <w:t>然后用其</w:t>
      </w:r>
      <w:r w:rsidR="00EB0C77" w:rsidRPr="009E2233">
        <w:t>给</w:t>
      </w:r>
      <w:r w:rsidR="00C10D7F">
        <w:rPr>
          <w:rFonts w:hint="eastAsia"/>
        </w:rPr>
        <w:t>服务</w:t>
      </w:r>
      <w:r w:rsidR="00EB0C77" w:rsidRPr="009E2233">
        <w:t>发送</w:t>
      </w:r>
      <w:r w:rsidR="00EB0C77" w:rsidRPr="009E2233">
        <w:t>Message</w:t>
      </w:r>
      <w:r w:rsidR="00C10D7F">
        <w:rPr>
          <w:rFonts w:hint="eastAsia"/>
        </w:rPr>
        <w:t>r</w:t>
      </w:r>
      <w:r w:rsidR="00EB0C77" w:rsidRPr="009E2233">
        <w:t>对象</w:t>
      </w:r>
      <w:r w:rsidR="00EB0C77" w:rsidRPr="009E2233">
        <w:rPr>
          <w:rFonts w:hint="eastAsia"/>
        </w:rPr>
        <w:t>。</w:t>
      </w:r>
    </w:p>
    <w:p w14:paraId="4DC8386F" w14:textId="69369345" w:rsidR="00EB0C77" w:rsidRPr="009E2233" w:rsidRDefault="00A25385" w:rsidP="007126F3">
      <w:pPr>
        <w:pStyle w:val="a"/>
        <w:ind w:firstLine="360"/>
      </w:pPr>
      <w:r>
        <w:rPr>
          <w:rFonts w:hint="eastAsia"/>
        </w:rPr>
        <w:t>(</w:t>
      </w:r>
      <w:r>
        <w:t>5)</w:t>
      </w:r>
      <w:r w:rsidR="00C10D7F">
        <w:rPr>
          <w:rFonts w:hint="eastAsia"/>
        </w:rPr>
        <w:t>服务</w:t>
      </w:r>
      <w:r w:rsidR="00EB0C77" w:rsidRPr="009E2233">
        <w:rPr>
          <w:rFonts w:hint="eastAsia"/>
        </w:rPr>
        <w:t>在它的处理器（</w:t>
      </w:r>
      <w:r w:rsidR="00EB0C77" w:rsidRPr="009E2233">
        <w:rPr>
          <w:rFonts w:hint="eastAsia"/>
        </w:rPr>
        <w:t>Handler</w:t>
      </w:r>
      <w:r w:rsidR="00EB0C77" w:rsidRPr="009E2233">
        <w:rPr>
          <w:rFonts w:hint="eastAsia"/>
        </w:rPr>
        <w:t>）的</w:t>
      </w:r>
      <w:r w:rsidR="00EB0C77" w:rsidRPr="009E2233">
        <w:rPr>
          <w:rFonts w:hint="eastAsia"/>
        </w:rPr>
        <w:t>handleMessage()</w:t>
      </w:r>
      <w:r w:rsidR="00EB0C77" w:rsidRPr="009E2233">
        <w:rPr>
          <w:rFonts w:hint="eastAsia"/>
        </w:rPr>
        <w:t>方法中依次接收每个</w:t>
      </w:r>
      <w:r w:rsidR="00EB0C77" w:rsidRPr="009E2233">
        <w:rPr>
          <w:rFonts w:hint="eastAsia"/>
        </w:rPr>
        <w:t>Message</w:t>
      </w:r>
      <w:r w:rsidR="00EB0C77" w:rsidRPr="009E2233">
        <w:rPr>
          <w:rFonts w:hint="eastAsia"/>
        </w:rPr>
        <w:t>对象，进行处理。</w:t>
      </w:r>
    </w:p>
    <w:p w14:paraId="7F4D317B" w14:textId="29B8592F" w:rsidR="00EB0C77" w:rsidRPr="009E2233" w:rsidRDefault="00EB0C77" w:rsidP="00EB0C77">
      <w:pPr>
        <w:rPr>
          <w:rFonts w:ascii="Times New Roman" w:hAnsi="Times New Roman"/>
          <w:szCs w:val="20"/>
        </w:rPr>
      </w:pPr>
      <w:r w:rsidRPr="009E2233">
        <w:rPr>
          <w:rFonts w:ascii="Times New Roman" w:hAnsi="Times New Roman" w:hint="eastAsia"/>
          <w:szCs w:val="20"/>
        </w:rPr>
        <w:t>使用</w:t>
      </w:r>
      <w:r w:rsidRPr="009E2233">
        <w:rPr>
          <w:rFonts w:ascii="Times New Roman" w:hAnsi="Times New Roman"/>
          <w:szCs w:val="20"/>
        </w:rPr>
        <w:t>这种方法中，客户端没有</w:t>
      </w:r>
      <w:r w:rsidRPr="009E2233">
        <w:rPr>
          <w:rFonts w:ascii="Times New Roman" w:hAnsi="Times New Roman" w:hint="eastAsia"/>
          <w:szCs w:val="20"/>
        </w:rPr>
        <w:t>调用</w:t>
      </w:r>
      <w:r w:rsidRPr="009E2233">
        <w:rPr>
          <w:rFonts w:ascii="Times New Roman" w:hAnsi="Times New Roman"/>
          <w:szCs w:val="20"/>
        </w:rPr>
        <w:t>服务端的</w:t>
      </w:r>
      <w:r w:rsidRPr="009E2233">
        <w:rPr>
          <w:rFonts w:ascii="Times New Roman" w:hAnsi="Times New Roman" w:hint="eastAsia"/>
          <w:szCs w:val="20"/>
        </w:rPr>
        <w:t>任何</w:t>
      </w:r>
      <w:r w:rsidRPr="009E2233">
        <w:rPr>
          <w:rFonts w:ascii="Times New Roman" w:hAnsi="Times New Roman"/>
          <w:szCs w:val="20"/>
        </w:rPr>
        <w:t>方法，相反客户端会给发送服务端</w:t>
      </w:r>
      <w:r w:rsidRPr="009E2233">
        <w:rPr>
          <w:rFonts w:ascii="Times New Roman" w:hAnsi="Times New Roman"/>
          <w:szCs w:val="20"/>
        </w:rPr>
        <w:t>Message</w:t>
      </w:r>
      <w:r w:rsidRPr="009E2233">
        <w:rPr>
          <w:rFonts w:ascii="Times New Roman" w:hAnsi="Times New Roman"/>
          <w:szCs w:val="20"/>
        </w:rPr>
        <w:t>对象，服务端会在它的处理器中接受这些消息对象。</w:t>
      </w:r>
      <w:r w:rsidRPr="009E2233">
        <w:rPr>
          <w:rFonts w:ascii="Times New Roman" w:hAnsi="Times New Roman" w:hint="eastAsia"/>
          <w:szCs w:val="20"/>
        </w:rPr>
        <w:t>下面是一个例子说明了如何使用</w:t>
      </w:r>
      <w:r w:rsidRPr="009E2233">
        <w:rPr>
          <w:rFonts w:ascii="Times New Roman" w:hAnsi="Times New Roman"/>
          <w:szCs w:val="20"/>
        </w:rPr>
        <w:t>Messenger</w:t>
      </w:r>
      <w:r w:rsidRPr="009E2233">
        <w:rPr>
          <w:rFonts w:ascii="Times New Roman" w:hAnsi="Times New Roman"/>
          <w:szCs w:val="20"/>
        </w:rPr>
        <w:t>接口</w:t>
      </w:r>
      <w:r w:rsidRPr="009E2233">
        <w:rPr>
          <w:rFonts w:ascii="Times New Roman" w:hAnsi="Times New Roman" w:hint="eastAsia"/>
          <w:szCs w:val="20"/>
        </w:rPr>
        <w:t>定义绑定的</w:t>
      </w:r>
      <w:r w:rsidRPr="009E2233">
        <w:rPr>
          <w:rFonts w:ascii="Times New Roman" w:hAnsi="Times New Roman"/>
          <w:szCs w:val="20"/>
        </w:rPr>
        <w:t>服务</w:t>
      </w:r>
      <w:r w:rsidRPr="009E2233">
        <w:rPr>
          <w:rFonts w:ascii="Times New Roman" w:hAnsi="Times New Roman" w:hint="eastAsia"/>
          <w:szCs w:val="20"/>
        </w:rPr>
        <w:t>，见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_Ref7571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15</w:t>
      </w:r>
      <w:r w:rsidRPr="009E2233">
        <w:rPr>
          <w:rFonts w:ascii="Times New Roman" w:hAnsi="Times New Roman" w:hint="eastAsia"/>
          <w:szCs w:val="20"/>
        </w:rPr>
        <w:fldChar w:fldCharType="end"/>
      </w:r>
      <w:r w:rsidRPr="009E2233">
        <w:rPr>
          <w:rFonts w:ascii="Times New Roman" w:hAnsi="Times New Roman" w:hint="eastAsia"/>
          <w:szCs w:val="20"/>
        </w:rPr>
        <w:t>。</w:t>
      </w:r>
    </w:p>
    <w:p w14:paraId="70006B90" w14:textId="77777777" w:rsidR="00356E41" w:rsidRDefault="00356E41" w:rsidP="00356E41">
      <w:pPr>
        <w:pStyle w:val="a6"/>
        <w:ind w:left="240" w:right="720" w:firstLine="180"/>
      </w:pPr>
      <w:r>
        <w:t>import android.app.Notification;</w:t>
      </w:r>
    </w:p>
    <w:p w14:paraId="5B2B759D" w14:textId="77777777" w:rsidR="00356E41" w:rsidRDefault="00356E41" w:rsidP="00356E41">
      <w:pPr>
        <w:pStyle w:val="a6"/>
        <w:ind w:left="240" w:right="720" w:firstLine="180"/>
      </w:pPr>
      <w:r>
        <w:t>import android.app.NotificationManager;</w:t>
      </w:r>
    </w:p>
    <w:p w14:paraId="2D4BDD15" w14:textId="77777777" w:rsidR="00356E41" w:rsidRDefault="00356E41" w:rsidP="00356E41">
      <w:pPr>
        <w:pStyle w:val="a6"/>
        <w:ind w:left="240" w:right="720" w:firstLine="180"/>
      </w:pPr>
      <w:r>
        <w:t>import android.app.PendingIntent;</w:t>
      </w:r>
    </w:p>
    <w:p w14:paraId="526D2853" w14:textId="77777777" w:rsidR="00356E41" w:rsidRDefault="00356E41" w:rsidP="00356E41">
      <w:pPr>
        <w:pStyle w:val="a6"/>
        <w:ind w:left="240" w:right="720" w:firstLine="180"/>
      </w:pPr>
      <w:r>
        <w:t>import android.app.Service;</w:t>
      </w:r>
    </w:p>
    <w:p w14:paraId="40B0CCBF" w14:textId="77777777" w:rsidR="00356E41" w:rsidRDefault="00356E41" w:rsidP="00356E41">
      <w:pPr>
        <w:pStyle w:val="a6"/>
        <w:ind w:left="240" w:right="720" w:firstLine="180"/>
      </w:pPr>
      <w:r>
        <w:t>import android.content.Intent;</w:t>
      </w:r>
    </w:p>
    <w:p w14:paraId="59AB97FF" w14:textId="77777777" w:rsidR="00356E41" w:rsidRDefault="00356E41" w:rsidP="00356E41">
      <w:pPr>
        <w:pStyle w:val="a6"/>
        <w:ind w:left="240" w:right="720" w:firstLine="180"/>
      </w:pPr>
      <w:r>
        <w:lastRenderedPageBreak/>
        <w:t>import android.os.Handler;</w:t>
      </w:r>
    </w:p>
    <w:p w14:paraId="26F2FEF5" w14:textId="77777777" w:rsidR="00356E41" w:rsidRDefault="00356E41" w:rsidP="00356E41">
      <w:pPr>
        <w:pStyle w:val="a6"/>
        <w:ind w:left="240" w:right="720" w:firstLine="180"/>
      </w:pPr>
      <w:r>
        <w:t>import android.os.IBinder;</w:t>
      </w:r>
    </w:p>
    <w:p w14:paraId="532BD75E" w14:textId="77777777" w:rsidR="00356E41" w:rsidRDefault="00356E41" w:rsidP="00356E41">
      <w:pPr>
        <w:pStyle w:val="a6"/>
        <w:ind w:left="240" w:right="720" w:firstLine="180"/>
      </w:pPr>
      <w:r>
        <w:t>import android.os.Message;</w:t>
      </w:r>
    </w:p>
    <w:p w14:paraId="53F20D3C" w14:textId="77777777" w:rsidR="00356E41" w:rsidRDefault="00356E41" w:rsidP="00356E41">
      <w:pPr>
        <w:pStyle w:val="a6"/>
        <w:ind w:left="240" w:right="720" w:firstLine="180"/>
      </w:pPr>
      <w:r>
        <w:t>import android.os.Messenger;</w:t>
      </w:r>
    </w:p>
    <w:p w14:paraId="07F299B5" w14:textId="77777777" w:rsidR="00356E41" w:rsidRDefault="00356E41" w:rsidP="00356E41">
      <w:pPr>
        <w:pStyle w:val="a6"/>
        <w:ind w:left="240" w:right="720" w:firstLine="180"/>
      </w:pPr>
      <w:r>
        <w:t>import android.os.RemoteException;</w:t>
      </w:r>
    </w:p>
    <w:p w14:paraId="00FF5F3E" w14:textId="77777777" w:rsidR="00356E41" w:rsidRDefault="00356E41" w:rsidP="00356E41">
      <w:pPr>
        <w:pStyle w:val="a6"/>
        <w:ind w:left="240" w:right="720" w:firstLine="180"/>
      </w:pPr>
      <w:r>
        <w:t>import android.widget.Toast;</w:t>
      </w:r>
    </w:p>
    <w:p w14:paraId="5FF5809F" w14:textId="77777777" w:rsidR="00356E41" w:rsidRDefault="00356E41" w:rsidP="00356E41">
      <w:pPr>
        <w:pStyle w:val="a6"/>
        <w:ind w:left="240" w:right="720" w:firstLine="180"/>
      </w:pPr>
    </w:p>
    <w:p w14:paraId="68544F51" w14:textId="77777777" w:rsidR="00356E41" w:rsidRDefault="00356E41" w:rsidP="00356E41">
      <w:pPr>
        <w:pStyle w:val="a6"/>
        <w:ind w:left="240" w:right="720" w:firstLine="180"/>
      </w:pPr>
      <w:r>
        <w:t>import com.example.ch06.R;</w:t>
      </w:r>
    </w:p>
    <w:p w14:paraId="0573CFE3" w14:textId="77777777" w:rsidR="00356E41" w:rsidRDefault="00356E41" w:rsidP="00356E41">
      <w:pPr>
        <w:pStyle w:val="a6"/>
        <w:ind w:left="240" w:right="720" w:firstLine="180"/>
      </w:pPr>
    </w:p>
    <w:p w14:paraId="46FAFBCD" w14:textId="77777777" w:rsidR="00356E41" w:rsidRDefault="00356E41" w:rsidP="00356E41">
      <w:pPr>
        <w:pStyle w:val="a6"/>
        <w:ind w:left="240" w:right="720" w:firstLine="180"/>
      </w:pPr>
      <w:r>
        <w:t>import java.util.ArrayList;</w:t>
      </w:r>
    </w:p>
    <w:p w14:paraId="259AB420" w14:textId="77777777" w:rsidR="00356E41" w:rsidRDefault="00356E41" w:rsidP="00356E41">
      <w:pPr>
        <w:pStyle w:val="a6"/>
        <w:ind w:left="240" w:right="720" w:firstLine="180"/>
      </w:pPr>
    </w:p>
    <w:p w14:paraId="3AFD027F" w14:textId="77777777" w:rsidR="00356E41" w:rsidRDefault="00356E41" w:rsidP="00356E41">
      <w:pPr>
        <w:pStyle w:val="a6"/>
        <w:ind w:left="240" w:right="720" w:firstLine="180"/>
      </w:pPr>
      <w:r>
        <w:t>public class MessengerService extends Service {</w:t>
      </w:r>
    </w:p>
    <w:p w14:paraId="175597EF" w14:textId="77777777" w:rsidR="00356E41" w:rsidRDefault="00356E41" w:rsidP="00356E41">
      <w:pPr>
        <w:pStyle w:val="a6"/>
        <w:ind w:left="240" w:right="720" w:firstLine="180"/>
      </w:pPr>
      <w:r>
        <w:t xml:space="preserve">    /**</w:t>
      </w:r>
    </w:p>
    <w:p w14:paraId="49B25E7A" w14:textId="77777777" w:rsidR="00356E41" w:rsidRDefault="00356E41" w:rsidP="00356E41">
      <w:pPr>
        <w:pStyle w:val="a6"/>
        <w:ind w:left="240" w:right="720" w:firstLine="180"/>
      </w:pPr>
      <w:r>
        <w:t xml:space="preserve">     * Command to the service to register a client, receiving callbacks</w:t>
      </w:r>
    </w:p>
    <w:p w14:paraId="5ADF4011" w14:textId="77777777" w:rsidR="00356E41" w:rsidRDefault="00356E41" w:rsidP="00356E41">
      <w:pPr>
        <w:pStyle w:val="a6"/>
        <w:ind w:left="240" w:right="720" w:firstLine="180"/>
      </w:pPr>
      <w:r>
        <w:t xml:space="preserve">     * from the service.  The Message's replyTo field must be a Messenger of</w:t>
      </w:r>
    </w:p>
    <w:p w14:paraId="41A9AC89" w14:textId="77777777" w:rsidR="00356E41" w:rsidRDefault="00356E41" w:rsidP="00356E41">
      <w:pPr>
        <w:pStyle w:val="a6"/>
        <w:ind w:left="240" w:right="720" w:firstLine="180"/>
      </w:pPr>
      <w:r>
        <w:t xml:space="preserve">     * the client where callbacks should be sent.</w:t>
      </w:r>
    </w:p>
    <w:p w14:paraId="254CCDE0" w14:textId="77777777" w:rsidR="00356E41" w:rsidRDefault="00356E41" w:rsidP="00356E41">
      <w:pPr>
        <w:pStyle w:val="a6"/>
        <w:ind w:left="240" w:right="720" w:firstLine="180"/>
      </w:pPr>
      <w:r>
        <w:t xml:space="preserve">     */</w:t>
      </w:r>
    </w:p>
    <w:p w14:paraId="0E82D681" w14:textId="77777777" w:rsidR="00356E41" w:rsidRDefault="00356E41" w:rsidP="00356E41">
      <w:pPr>
        <w:pStyle w:val="a6"/>
        <w:ind w:left="240" w:right="720" w:firstLine="180"/>
      </w:pPr>
      <w:r>
        <w:t xml:space="preserve">    static final int MSG_REGISTER_CLIENT = 1;</w:t>
      </w:r>
    </w:p>
    <w:p w14:paraId="4C6BDB52" w14:textId="77777777" w:rsidR="00356E41" w:rsidRDefault="00356E41" w:rsidP="00356E41">
      <w:pPr>
        <w:pStyle w:val="a6"/>
        <w:ind w:left="240" w:right="720" w:firstLine="180"/>
      </w:pPr>
      <w:r>
        <w:t xml:space="preserve">    /**</w:t>
      </w:r>
    </w:p>
    <w:p w14:paraId="60C9A510" w14:textId="77777777" w:rsidR="00356E41" w:rsidRDefault="00356E41" w:rsidP="00356E41">
      <w:pPr>
        <w:pStyle w:val="a6"/>
        <w:ind w:left="240" w:right="720" w:firstLine="180"/>
      </w:pPr>
      <w:r>
        <w:t xml:space="preserve">     * Command to the service to unregister a client, ot stop receiving callbacks</w:t>
      </w:r>
    </w:p>
    <w:p w14:paraId="32CE5392" w14:textId="77777777" w:rsidR="00356E41" w:rsidRDefault="00356E41" w:rsidP="00356E41">
      <w:pPr>
        <w:pStyle w:val="a6"/>
        <w:ind w:left="240" w:right="720" w:firstLine="180"/>
      </w:pPr>
      <w:r>
        <w:t xml:space="preserve">     * from the service.  The Message's replyTo field must be a Messenger of</w:t>
      </w:r>
    </w:p>
    <w:p w14:paraId="3068CC13" w14:textId="77777777" w:rsidR="00356E41" w:rsidRDefault="00356E41" w:rsidP="00356E41">
      <w:pPr>
        <w:pStyle w:val="a6"/>
        <w:ind w:left="240" w:right="720" w:firstLine="180"/>
      </w:pPr>
      <w:r>
        <w:t xml:space="preserve">     * the client as previously given with MSG_REGISTER_CLIENT.</w:t>
      </w:r>
    </w:p>
    <w:p w14:paraId="3F69CC0B" w14:textId="77777777" w:rsidR="00356E41" w:rsidRDefault="00356E41" w:rsidP="00356E41">
      <w:pPr>
        <w:pStyle w:val="a6"/>
        <w:ind w:left="240" w:right="720" w:firstLine="180"/>
      </w:pPr>
      <w:r>
        <w:t xml:space="preserve">     */</w:t>
      </w:r>
    </w:p>
    <w:p w14:paraId="58C5A55A" w14:textId="77777777" w:rsidR="00356E41" w:rsidRDefault="00356E41" w:rsidP="00356E41">
      <w:pPr>
        <w:pStyle w:val="a6"/>
        <w:ind w:left="240" w:right="720" w:firstLine="180"/>
      </w:pPr>
      <w:r>
        <w:t xml:space="preserve">    static final int MSG_UNREGISTER_CLIENT = 2;</w:t>
      </w:r>
    </w:p>
    <w:p w14:paraId="316541FE" w14:textId="77777777" w:rsidR="00356E41" w:rsidRDefault="00356E41" w:rsidP="00356E41">
      <w:pPr>
        <w:pStyle w:val="a6"/>
        <w:ind w:left="240" w:right="720" w:firstLine="180"/>
      </w:pPr>
      <w:r>
        <w:t xml:space="preserve">    /**</w:t>
      </w:r>
    </w:p>
    <w:p w14:paraId="14A16E04" w14:textId="77777777" w:rsidR="00356E41" w:rsidRDefault="00356E41" w:rsidP="00356E41">
      <w:pPr>
        <w:pStyle w:val="a6"/>
        <w:ind w:left="240" w:right="720" w:firstLine="180"/>
      </w:pPr>
      <w:r>
        <w:t xml:space="preserve">     * Command to service to set a new value.  This can be sent to the</w:t>
      </w:r>
    </w:p>
    <w:p w14:paraId="10064089" w14:textId="77777777" w:rsidR="00356E41" w:rsidRDefault="00356E41" w:rsidP="00356E41">
      <w:pPr>
        <w:pStyle w:val="a6"/>
        <w:ind w:left="240" w:right="720" w:firstLine="180"/>
      </w:pPr>
      <w:r>
        <w:t xml:space="preserve">     * service to supply a new value, and will be sent by the service to</w:t>
      </w:r>
    </w:p>
    <w:p w14:paraId="5AE67A45" w14:textId="77777777" w:rsidR="00356E41" w:rsidRDefault="00356E41" w:rsidP="00356E41">
      <w:pPr>
        <w:pStyle w:val="a6"/>
        <w:ind w:left="240" w:right="720" w:firstLine="180"/>
      </w:pPr>
      <w:r>
        <w:t xml:space="preserve">     * any registered clients with the new value.</w:t>
      </w:r>
    </w:p>
    <w:p w14:paraId="56ED933D" w14:textId="77777777" w:rsidR="00356E41" w:rsidRDefault="00356E41" w:rsidP="00356E41">
      <w:pPr>
        <w:pStyle w:val="a6"/>
        <w:ind w:left="240" w:right="720" w:firstLine="180"/>
      </w:pPr>
      <w:r>
        <w:t xml:space="preserve">     */</w:t>
      </w:r>
    </w:p>
    <w:p w14:paraId="733673C2" w14:textId="77777777" w:rsidR="00356E41" w:rsidRDefault="00356E41" w:rsidP="00356E41">
      <w:pPr>
        <w:pStyle w:val="a6"/>
        <w:ind w:left="240" w:right="720" w:firstLine="180"/>
      </w:pPr>
      <w:r>
        <w:t xml:space="preserve">    static final int MSG_SET_VALUE = 3;</w:t>
      </w:r>
    </w:p>
    <w:p w14:paraId="0B03C933" w14:textId="77777777" w:rsidR="00356E41" w:rsidRDefault="00356E41" w:rsidP="00356E41">
      <w:pPr>
        <w:pStyle w:val="a6"/>
        <w:ind w:left="240" w:right="720" w:firstLine="180"/>
      </w:pPr>
      <w:r>
        <w:t xml:space="preserve">    /**</w:t>
      </w:r>
    </w:p>
    <w:p w14:paraId="2B4A5669" w14:textId="77777777" w:rsidR="00356E41" w:rsidRDefault="00356E41" w:rsidP="00356E41">
      <w:pPr>
        <w:pStyle w:val="a6"/>
        <w:ind w:left="240" w:right="720" w:firstLine="180"/>
      </w:pPr>
      <w:r>
        <w:t xml:space="preserve">     * Target we publish for clients to send messages to IncomingHandler.</w:t>
      </w:r>
    </w:p>
    <w:p w14:paraId="5DE1CC6A" w14:textId="77777777" w:rsidR="00356E41" w:rsidRDefault="00356E41" w:rsidP="00356E41">
      <w:pPr>
        <w:pStyle w:val="a6"/>
        <w:ind w:left="240" w:right="720" w:firstLine="180"/>
      </w:pPr>
      <w:r>
        <w:t xml:space="preserve">     */</w:t>
      </w:r>
    </w:p>
    <w:p w14:paraId="3A6BE948" w14:textId="77777777" w:rsidR="00356E41" w:rsidRDefault="00356E41" w:rsidP="00356E41">
      <w:pPr>
        <w:pStyle w:val="a6"/>
        <w:ind w:left="240" w:right="720" w:firstLine="180"/>
      </w:pPr>
      <w:r>
        <w:t xml:space="preserve">    final Messenger mMessenger = new Messenger(new IncomingHandler());</w:t>
      </w:r>
    </w:p>
    <w:p w14:paraId="58E142C6" w14:textId="77777777" w:rsidR="00356E41" w:rsidRDefault="00356E41" w:rsidP="00356E41">
      <w:pPr>
        <w:pStyle w:val="a6"/>
        <w:ind w:left="240" w:right="720" w:firstLine="180"/>
      </w:pPr>
      <w:r>
        <w:t xml:space="preserve">    /**</w:t>
      </w:r>
    </w:p>
    <w:p w14:paraId="54CB9B0B" w14:textId="77777777" w:rsidR="00356E41" w:rsidRDefault="00356E41" w:rsidP="00356E41">
      <w:pPr>
        <w:pStyle w:val="a6"/>
        <w:ind w:left="240" w:right="720" w:firstLine="180"/>
      </w:pPr>
      <w:r>
        <w:t xml:space="preserve">     * For showing and hiding our notification.</w:t>
      </w:r>
    </w:p>
    <w:p w14:paraId="2207CB2A" w14:textId="77777777" w:rsidR="00356E41" w:rsidRDefault="00356E41" w:rsidP="00356E41">
      <w:pPr>
        <w:pStyle w:val="a6"/>
        <w:ind w:left="240" w:right="720" w:firstLine="180"/>
      </w:pPr>
      <w:r>
        <w:t xml:space="preserve">     */</w:t>
      </w:r>
    </w:p>
    <w:p w14:paraId="2009DFC1" w14:textId="77777777" w:rsidR="00356E41" w:rsidRDefault="00356E41" w:rsidP="00356E41">
      <w:pPr>
        <w:pStyle w:val="a6"/>
        <w:ind w:left="240" w:right="720" w:firstLine="180"/>
      </w:pPr>
      <w:r>
        <w:t xml:space="preserve">    NotificationManager mNM;</w:t>
      </w:r>
    </w:p>
    <w:p w14:paraId="35D9AC41" w14:textId="77777777" w:rsidR="00356E41" w:rsidRDefault="00356E41" w:rsidP="00356E41">
      <w:pPr>
        <w:pStyle w:val="a6"/>
        <w:ind w:left="240" w:right="720" w:firstLine="180"/>
      </w:pPr>
      <w:r>
        <w:t xml:space="preserve">    /**</w:t>
      </w:r>
    </w:p>
    <w:p w14:paraId="7AB21BD7" w14:textId="77777777" w:rsidR="00356E41" w:rsidRDefault="00356E41" w:rsidP="00356E41">
      <w:pPr>
        <w:pStyle w:val="a6"/>
        <w:ind w:left="240" w:right="720" w:firstLine="180"/>
      </w:pPr>
      <w:r>
        <w:t xml:space="preserve">     * Keeps track of all current registered clients.</w:t>
      </w:r>
    </w:p>
    <w:p w14:paraId="1DE30C55" w14:textId="77777777" w:rsidR="00356E41" w:rsidRDefault="00356E41" w:rsidP="00356E41">
      <w:pPr>
        <w:pStyle w:val="a6"/>
        <w:ind w:left="240" w:right="720" w:firstLine="180"/>
      </w:pPr>
      <w:r>
        <w:t xml:space="preserve">     */</w:t>
      </w:r>
    </w:p>
    <w:p w14:paraId="2A5CCADC" w14:textId="77777777" w:rsidR="00356E41" w:rsidRDefault="00356E41" w:rsidP="00356E41">
      <w:pPr>
        <w:pStyle w:val="a6"/>
        <w:ind w:left="240" w:right="720" w:firstLine="180"/>
      </w:pPr>
      <w:r>
        <w:t xml:space="preserve">    ArrayList&lt;Messenger&gt; mClients = new ArrayList&lt;Messenger&gt;();</w:t>
      </w:r>
    </w:p>
    <w:p w14:paraId="44DF1351" w14:textId="77777777" w:rsidR="00356E41" w:rsidRDefault="00356E41" w:rsidP="00356E41">
      <w:pPr>
        <w:pStyle w:val="a6"/>
        <w:ind w:left="240" w:right="720" w:firstLine="180"/>
      </w:pPr>
      <w:r>
        <w:t xml:space="preserve">    /**</w:t>
      </w:r>
    </w:p>
    <w:p w14:paraId="3CF4E983" w14:textId="77777777" w:rsidR="00356E41" w:rsidRDefault="00356E41" w:rsidP="00356E41">
      <w:pPr>
        <w:pStyle w:val="a6"/>
        <w:ind w:left="240" w:right="720" w:firstLine="180"/>
      </w:pPr>
      <w:r>
        <w:t xml:space="preserve">     * Holds last value set by a client.</w:t>
      </w:r>
    </w:p>
    <w:p w14:paraId="1AAF0D53" w14:textId="77777777" w:rsidR="00356E41" w:rsidRDefault="00356E41" w:rsidP="00356E41">
      <w:pPr>
        <w:pStyle w:val="a6"/>
        <w:ind w:left="240" w:right="720" w:firstLine="180"/>
      </w:pPr>
      <w:r>
        <w:t xml:space="preserve">     */</w:t>
      </w:r>
    </w:p>
    <w:p w14:paraId="489EEE9C" w14:textId="77777777" w:rsidR="00356E41" w:rsidRDefault="00356E41" w:rsidP="00356E41">
      <w:pPr>
        <w:pStyle w:val="a6"/>
        <w:ind w:left="240" w:right="720" w:firstLine="180"/>
      </w:pPr>
      <w:r>
        <w:t xml:space="preserve">    int mValue = 0;</w:t>
      </w:r>
    </w:p>
    <w:p w14:paraId="1434BF20" w14:textId="77777777" w:rsidR="00356E41" w:rsidRDefault="00356E41" w:rsidP="00356E41">
      <w:pPr>
        <w:pStyle w:val="a6"/>
        <w:ind w:left="240" w:right="720" w:firstLine="180"/>
      </w:pPr>
    </w:p>
    <w:p w14:paraId="4694EA0B" w14:textId="77777777" w:rsidR="00356E41" w:rsidRDefault="00356E41" w:rsidP="00356E41">
      <w:pPr>
        <w:pStyle w:val="a6"/>
        <w:ind w:left="240" w:right="720" w:firstLine="180"/>
      </w:pPr>
      <w:r>
        <w:t xml:space="preserve">    @Override</w:t>
      </w:r>
    </w:p>
    <w:p w14:paraId="59E38368" w14:textId="77777777" w:rsidR="00356E41" w:rsidRDefault="00356E41" w:rsidP="00356E41">
      <w:pPr>
        <w:pStyle w:val="a6"/>
        <w:ind w:left="240" w:right="720" w:firstLine="180"/>
      </w:pPr>
      <w:r>
        <w:t xml:space="preserve">    public void onCreate() {</w:t>
      </w:r>
    </w:p>
    <w:p w14:paraId="08351DB4" w14:textId="77777777" w:rsidR="00356E41" w:rsidRDefault="00356E41" w:rsidP="00356E41">
      <w:pPr>
        <w:pStyle w:val="a6"/>
        <w:ind w:left="240" w:right="720" w:firstLine="180"/>
      </w:pPr>
      <w:r>
        <w:t xml:space="preserve">        mNM = (NotificationManager) getSystemService(NOTIFICATION_SERVICE);</w:t>
      </w:r>
    </w:p>
    <w:p w14:paraId="78C12B99" w14:textId="77777777" w:rsidR="00356E41" w:rsidRDefault="00356E41" w:rsidP="00356E41">
      <w:pPr>
        <w:pStyle w:val="a6"/>
        <w:ind w:left="240" w:right="720" w:firstLine="180"/>
      </w:pPr>
    </w:p>
    <w:p w14:paraId="25B2890A" w14:textId="77777777" w:rsidR="00356E41" w:rsidRDefault="00356E41" w:rsidP="00356E41">
      <w:pPr>
        <w:pStyle w:val="a6"/>
        <w:ind w:left="240" w:right="720" w:firstLine="180"/>
      </w:pPr>
      <w:r>
        <w:t xml:space="preserve">        // Display a notification about us starting.</w:t>
      </w:r>
    </w:p>
    <w:p w14:paraId="4D40133B" w14:textId="77777777" w:rsidR="00356E41" w:rsidRDefault="00356E41" w:rsidP="00356E41">
      <w:pPr>
        <w:pStyle w:val="a6"/>
        <w:ind w:left="240" w:right="720" w:firstLine="180"/>
      </w:pPr>
      <w:r>
        <w:t xml:space="preserve">        showNotification();</w:t>
      </w:r>
    </w:p>
    <w:p w14:paraId="2E2EAD07" w14:textId="77777777" w:rsidR="00356E41" w:rsidRDefault="00356E41" w:rsidP="00356E41">
      <w:pPr>
        <w:pStyle w:val="a6"/>
        <w:ind w:left="240" w:right="720" w:firstLine="180"/>
      </w:pPr>
      <w:r>
        <w:t xml:space="preserve">    }</w:t>
      </w:r>
    </w:p>
    <w:p w14:paraId="4FB0C347" w14:textId="77777777" w:rsidR="00356E41" w:rsidRDefault="00356E41" w:rsidP="00356E41">
      <w:pPr>
        <w:pStyle w:val="a6"/>
        <w:ind w:left="240" w:right="720" w:firstLine="180"/>
      </w:pPr>
    </w:p>
    <w:p w14:paraId="4B405D8C" w14:textId="77777777" w:rsidR="00356E41" w:rsidRDefault="00356E41" w:rsidP="00356E41">
      <w:pPr>
        <w:pStyle w:val="a6"/>
        <w:ind w:left="240" w:right="720" w:firstLine="180"/>
      </w:pPr>
      <w:r>
        <w:t xml:space="preserve">    @Override</w:t>
      </w:r>
    </w:p>
    <w:p w14:paraId="7F51AD21" w14:textId="77777777" w:rsidR="00356E41" w:rsidRDefault="00356E41" w:rsidP="00356E41">
      <w:pPr>
        <w:pStyle w:val="a6"/>
        <w:ind w:left="240" w:right="720" w:firstLine="180"/>
      </w:pPr>
      <w:r>
        <w:t xml:space="preserve">    public void onDestroy() {</w:t>
      </w:r>
    </w:p>
    <w:p w14:paraId="7B6BD30E" w14:textId="77777777" w:rsidR="00356E41" w:rsidRDefault="00356E41" w:rsidP="00356E41">
      <w:pPr>
        <w:pStyle w:val="a6"/>
        <w:ind w:left="240" w:right="720" w:firstLine="180"/>
      </w:pPr>
      <w:r>
        <w:t xml:space="preserve">        // Cancel the persistent notification.</w:t>
      </w:r>
    </w:p>
    <w:p w14:paraId="728CBAE4" w14:textId="77777777" w:rsidR="00356E41" w:rsidRDefault="00356E41" w:rsidP="00356E41">
      <w:pPr>
        <w:pStyle w:val="a6"/>
        <w:ind w:left="240" w:right="720" w:firstLine="180"/>
      </w:pPr>
      <w:r>
        <w:t xml:space="preserve">        mNM.cancel(R.string.remote_service_started);</w:t>
      </w:r>
    </w:p>
    <w:p w14:paraId="1BEAB1F2" w14:textId="77777777" w:rsidR="00356E41" w:rsidRDefault="00356E41" w:rsidP="00356E41">
      <w:pPr>
        <w:pStyle w:val="a6"/>
        <w:ind w:left="240" w:right="720" w:firstLine="180"/>
      </w:pPr>
    </w:p>
    <w:p w14:paraId="15B940CC" w14:textId="77777777" w:rsidR="00356E41" w:rsidRDefault="00356E41" w:rsidP="00356E41">
      <w:pPr>
        <w:pStyle w:val="a6"/>
        <w:ind w:left="240" w:right="720" w:firstLine="180"/>
      </w:pPr>
      <w:r>
        <w:t xml:space="preserve">        // Tell the user we stopped.</w:t>
      </w:r>
    </w:p>
    <w:p w14:paraId="7EF78834" w14:textId="77777777" w:rsidR="00356E41" w:rsidRDefault="00356E41" w:rsidP="00356E41">
      <w:pPr>
        <w:pStyle w:val="a6"/>
        <w:ind w:left="240" w:right="720" w:firstLine="180"/>
      </w:pPr>
      <w:r>
        <w:t xml:space="preserve">        Toast.makeText(this, R.string.remote_service_stopped, Toast.LENGTH_SHORT).show();</w:t>
      </w:r>
    </w:p>
    <w:p w14:paraId="793138A2" w14:textId="77777777" w:rsidR="00356E41" w:rsidRDefault="00356E41" w:rsidP="00356E41">
      <w:pPr>
        <w:pStyle w:val="a6"/>
        <w:ind w:left="240" w:right="720" w:firstLine="180"/>
      </w:pPr>
      <w:r>
        <w:t xml:space="preserve">    }</w:t>
      </w:r>
    </w:p>
    <w:p w14:paraId="7056A7E5" w14:textId="77777777" w:rsidR="00356E41" w:rsidRDefault="00356E41" w:rsidP="00356E41">
      <w:pPr>
        <w:pStyle w:val="a6"/>
        <w:ind w:left="240" w:right="720" w:firstLine="180"/>
      </w:pPr>
    </w:p>
    <w:p w14:paraId="4773DE92" w14:textId="77777777" w:rsidR="00356E41" w:rsidRDefault="00356E41" w:rsidP="00356E41">
      <w:pPr>
        <w:pStyle w:val="a6"/>
        <w:ind w:left="240" w:right="720" w:firstLine="180"/>
      </w:pPr>
      <w:r>
        <w:t xml:space="preserve">    /**</w:t>
      </w:r>
    </w:p>
    <w:p w14:paraId="432E73E9" w14:textId="77777777" w:rsidR="00356E41" w:rsidRDefault="00356E41" w:rsidP="00356E41">
      <w:pPr>
        <w:pStyle w:val="a6"/>
        <w:ind w:left="240" w:right="720" w:firstLine="180"/>
      </w:pPr>
      <w:r>
        <w:t xml:space="preserve">     * When binding to the service, we return an interface to our messenger</w:t>
      </w:r>
    </w:p>
    <w:p w14:paraId="6821888F" w14:textId="77777777" w:rsidR="00356E41" w:rsidRDefault="00356E41" w:rsidP="00356E41">
      <w:pPr>
        <w:pStyle w:val="a6"/>
        <w:ind w:left="240" w:right="720" w:firstLine="180"/>
      </w:pPr>
      <w:r>
        <w:t xml:space="preserve">     * for sending messages to the service.</w:t>
      </w:r>
    </w:p>
    <w:p w14:paraId="6980CAC3" w14:textId="77777777" w:rsidR="00356E41" w:rsidRDefault="00356E41" w:rsidP="00356E41">
      <w:pPr>
        <w:pStyle w:val="a6"/>
        <w:ind w:left="240" w:right="720" w:firstLine="180"/>
      </w:pPr>
      <w:r>
        <w:t xml:space="preserve">     */</w:t>
      </w:r>
    </w:p>
    <w:p w14:paraId="0CEF7B80" w14:textId="77777777" w:rsidR="00356E41" w:rsidRDefault="00356E41" w:rsidP="00356E41">
      <w:pPr>
        <w:pStyle w:val="a6"/>
        <w:ind w:left="240" w:right="720" w:firstLine="180"/>
      </w:pPr>
      <w:r>
        <w:t xml:space="preserve">    @Override</w:t>
      </w:r>
    </w:p>
    <w:p w14:paraId="5A619D1D" w14:textId="77777777" w:rsidR="00356E41" w:rsidRDefault="00356E41" w:rsidP="00356E41">
      <w:pPr>
        <w:pStyle w:val="a6"/>
        <w:ind w:left="240" w:right="720" w:firstLine="180"/>
      </w:pPr>
      <w:r>
        <w:t xml:space="preserve">    public IBinder onBind(Intent intent) {</w:t>
      </w:r>
    </w:p>
    <w:p w14:paraId="6DD5438A" w14:textId="77777777" w:rsidR="00356E41" w:rsidRDefault="00356E41" w:rsidP="00356E41">
      <w:pPr>
        <w:pStyle w:val="a6"/>
        <w:ind w:left="240" w:right="720" w:firstLine="180"/>
      </w:pPr>
      <w:r>
        <w:t xml:space="preserve">        return mMessenger.getBinder();</w:t>
      </w:r>
    </w:p>
    <w:p w14:paraId="298CF574" w14:textId="77777777" w:rsidR="00356E41" w:rsidRDefault="00356E41" w:rsidP="00356E41">
      <w:pPr>
        <w:pStyle w:val="a6"/>
        <w:ind w:left="240" w:right="720" w:firstLine="180"/>
      </w:pPr>
      <w:r>
        <w:t xml:space="preserve">    }</w:t>
      </w:r>
    </w:p>
    <w:p w14:paraId="1FB12169" w14:textId="77777777" w:rsidR="00356E41" w:rsidRDefault="00356E41" w:rsidP="00356E41">
      <w:pPr>
        <w:pStyle w:val="a6"/>
        <w:ind w:left="240" w:right="720" w:firstLine="180"/>
      </w:pPr>
    </w:p>
    <w:p w14:paraId="695B6A72" w14:textId="77777777" w:rsidR="00356E41" w:rsidRDefault="00356E41" w:rsidP="00356E41">
      <w:pPr>
        <w:pStyle w:val="a6"/>
        <w:ind w:left="240" w:right="720" w:firstLine="180"/>
      </w:pPr>
      <w:r>
        <w:t xml:space="preserve">    /**</w:t>
      </w:r>
    </w:p>
    <w:p w14:paraId="730F852E" w14:textId="77777777" w:rsidR="00356E41" w:rsidRDefault="00356E41" w:rsidP="00356E41">
      <w:pPr>
        <w:pStyle w:val="a6"/>
        <w:ind w:left="240" w:right="720" w:firstLine="180"/>
      </w:pPr>
      <w:r>
        <w:t xml:space="preserve">     * Show a notification while this service is running.</w:t>
      </w:r>
    </w:p>
    <w:p w14:paraId="357539E3" w14:textId="77777777" w:rsidR="00356E41" w:rsidRDefault="00356E41" w:rsidP="00356E41">
      <w:pPr>
        <w:pStyle w:val="a6"/>
        <w:ind w:left="240" w:right="720" w:firstLine="180"/>
      </w:pPr>
      <w:r>
        <w:t xml:space="preserve">     */</w:t>
      </w:r>
    </w:p>
    <w:p w14:paraId="6D3A7CD3" w14:textId="77777777" w:rsidR="00356E41" w:rsidRDefault="00356E41" w:rsidP="00356E41">
      <w:pPr>
        <w:pStyle w:val="a6"/>
        <w:ind w:left="240" w:right="720" w:firstLine="180"/>
      </w:pPr>
      <w:r>
        <w:t xml:space="preserve">    private void showNotification() {</w:t>
      </w:r>
    </w:p>
    <w:p w14:paraId="77D38FCD" w14:textId="77777777" w:rsidR="00356E41" w:rsidRDefault="00356E41" w:rsidP="00356E41">
      <w:pPr>
        <w:pStyle w:val="a6"/>
        <w:ind w:left="240" w:right="720" w:firstLine="180"/>
      </w:pPr>
      <w:r>
        <w:t xml:space="preserve">        // In this sample, we'll use the same text for the ticker and the expanded notification</w:t>
      </w:r>
    </w:p>
    <w:p w14:paraId="0A40B412" w14:textId="77777777" w:rsidR="00356E41" w:rsidRDefault="00356E41" w:rsidP="00356E41">
      <w:pPr>
        <w:pStyle w:val="a6"/>
        <w:ind w:left="240" w:right="720" w:firstLine="180"/>
      </w:pPr>
      <w:r>
        <w:t xml:space="preserve">        CharSequence text = getText(R.string.remote_service_started);</w:t>
      </w:r>
    </w:p>
    <w:p w14:paraId="6F48CF1B" w14:textId="77777777" w:rsidR="00356E41" w:rsidRDefault="00356E41" w:rsidP="00356E41">
      <w:pPr>
        <w:pStyle w:val="a6"/>
        <w:ind w:left="240" w:right="720" w:firstLine="180"/>
      </w:pPr>
    </w:p>
    <w:p w14:paraId="573E4454" w14:textId="77777777" w:rsidR="00356E41" w:rsidRDefault="00356E41" w:rsidP="00356E41">
      <w:pPr>
        <w:pStyle w:val="a6"/>
        <w:ind w:left="240" w:right="720" w:firstLine="180"/>
      </w:pPr>
      <w:r>
        <w:t xml:space="preserve">        // The PendingIntent to launch our activity if the user selects this notification</w:t>
      </w:r>
    </w:p>
    <w:p w14:paraId="0AD03EBC" w14:textId="77777777" w:rsidR="00356E41" w:rsidRDefault="00356E41" w:rsidP="00356E41">
      <w:pPr>
        <w:pStyle w:val="a6"/>
        <w:ind w:left="240" w:right="720" w:firstLine="180"/>
      </w:pPr>
      <w:r>
        <w:t xml:space="preserve">        PendingIntent contentIntent = PendingIntent.getActivity(this, 0,</w:t>
      </w:r>
    </w:p>
    <w:p w14:paraId="72035B34" w14:textId="77777777" w:rsidR="00356E41" w:rsidRDefault="00356E41" w:rsidP="00356E41">
      <w:pPr>
        <w:pStyle w:val="a6"/>
        <w:ind w:left="240" w:right="720" w:firstLine="180"/>
      </w:pPr>
      <w:r>
        <w:t xml:space="preserve">                new Intent(this, MessengerService.class), PendingIntent.FLAG_IMMUTABLE);</w:t>
      </w:r>
    </w:p>
    <w:p w14:paraId="05CEE0D7" w14:textId="77777777" w:rsidR="00356E41" w:rsidRDefault="00356E41" w:rsidP="00356E41">
      <w:pPr>
        <w:pStyle w:val="a6"/>
        <w:ind w:left="240" w:right="720" w:firstLine="180"/>
      </w:pPr>
    </w:p>
    <w:p w14:paraId="6C9450D3" w14:textId="77777777" w:rsidR="00356E41" w:rsidRDefault="00356E41" w:rsidP="00356E41">
      <w:pPr>
        <w:pStyle w:val="a6"/>
        <w:ind w:left="240" w:right="720" w:firstLine="180"/>
      </w:pPr>
      <w:r>
        <w:t xml:space="preserve">        // Set the info for the views that show in the notification panel.</w:t>
      </w:r>
    </w:p>
    <w:p w14:paraId="10ED9BC0" w14:textId="77777777" w:rsidR="00356E41" w:rsidRDefault="00356E41" w:rsidP="00356E41">
      <w:pPr>
        <w:pStyle w:val="a6"/>
        <w:ind w:left="240" w:right="720" w:firstLine="180"/>
      </w:pPr>
      <w:r>
        <w:t xml:space="preserve">        Notification notification = new Notification.Builder(this)</w:t>
      </w:r>
    </w:p>
    <w:p w14:paraId="067CDA36" w14:textId="77777777" w:rsidR="00356E41" w:rsidRDefault="00356E41" w:rsidP="00356E41">
      <w:pPr>
        <w:pStyle w:val="a6"/>
        <w:ind w:left="240" w:right="720" w:firstLine="180"/>
      </w:pPr>
      <w:r>
        <w:t xml:space="preserve">                .setSmallIcon(R.drawable.stat_sample)  // the status icon</w:t>
      </w:r>
    </w:p>
    <w:p w14:paraId="7ECC0BB3" w14:textId="77777777" w:rsidR="00356E41" w:rsidRDefault="00356E41" w:rsidP="00356E41">
      <w:pPr>
        <w:pStyle w:val="a6"/>
        <w:ind w:left="240" w:right="720" w:firstLine="180"/>
      </w:pPr>
      <w:r>
        <w:t xml:space="preserve">                .setTicker(text)  // the status text</w:t>
      </w:r>
    </w:p>
    <w:p w14:paraId="74E9DA2B" w14:textId="77777777" w:rsidR="00356E41" w:rsidRDefault="00356E41" w:rsidP="00356E41">
      <w:pPr>
        <w:pStyle w:val="a6"/>
        <w:ind w:left="240" w:right="720" w:firstLine="180"/>
      </w:pPr>
      <w:r>
        <w:t xml:space="preserve">                .setWhen(System.currentTimeMillis())  // the time stamp</w:t>
      </w:r>
    </w:p>
    <w:p w14:paraId="4A63A579" w14:textId="77777777" w:rsidR="00356E41" w:rsidRDefault="00356E41" w:rsidP="00356E41">
      <w:pPr>
        <w:pStyle w:val="a6"/>
        <w:ind w:left="240" w:right="720" w:firstLine="180"/>
      </w:pPr>
      <w:r>
        <w:t xml:space="preserve">                .setContentTitle(getText(R.string.local_service_label))  // the label of the entry</w:t>
      </w:r>
    </w:p>
    <w:p w14:paraId="6BCFE48D" w14:textId="77777777" w:rsidR="00356E41" w:rsidRDefault="00356E41" w:rsidP="00356E41">
      <w:pPr>
        <w:pStyle w:val="a6"/>
        <w:ind w:left="240" w:right="720" w:firstLine="180"/>
      </w:pPr>
      <w:r>
        <w:t xml:space="preserve">                .setContentText(text)  // the contents of the entry</w:t>
      </w:r>
    </w:p>
    <w:p w14:paraId="217FEE02" w14:textId="77777777" w:rsidR="00356E41" w:rsidRDefault="00356E41" w:rsidP="00356E41">
      <w:pPr>
        <w:pStyle w:val="a6"/>
        <w:ind w:left="240" w:right="720" w:firstLine="180"/>
      </w:pPr>
      <w:r>
        <w:t xml:space="preserve">                .setContentIntent(contentIntent)  // The intent to send when the entry is clicked</w:t>
      </w:r>
    </w:p>
    <w:p w14:paraId="43DA9513" w14:textId="77777777" w:rsidR="00356E41" w:rsidRDefault="00356E41" w:rsidP="00356E41">
      <w:pPr>
        <w:pStyle w:val="a6"/>
        <w:ind w:left="240" w:right="720" w:firstLine="180"/>
      </w:pPr>
      <w:r>
        <w:t xml:space="preserve">                .build();</w:t>
      </w:r>
    </w:p>
    <w:p w14:paraId="3395C548" w14:textId="77777777" w:rsidR="00356E41" w:rsidRDefault="00356E41" w:rsidP="00356E41">
      <w:pPr>
        <w:pStyle w:val="a6"/>
        <w:ind w:left="240" w:right="720" w:firstLine="180"/>
      </w:pPr>
    </w:p>
    <w:p w14:paraId="13BE2AA8" w14:textId="77777777" w:rsidR="00356E41" w:rsidRDefault="00356E41" w:rsidP="00356E41">
      <w:pPr>
        <w:pStyle w:val="a6"/>
        <w:ind w:left="240" w:right="720" w:firstLine="180"/>
      </w:pPr>
      <w:r>
        <w:t xml:space="preserve">        // Send the notification.</w:t>
      </w:r>
    </w:p>
    <w:p w14:paraId="01773E29" w14:textId="77777777" w:rsidR="00356E41" w:rsidRDefault="00356E41" w:rsidP="00356E41">
      <w:pPr>
        <w:pStyle w:val="a6"/>
        <w:ind w:left="240" w:right="720" w:firstLine="180"/>
      </w:pPr>
      <w:r>
        <w:t xml:space="preserve">        // We use a string id because it is a unique number.  We use it later to cancel.</w:t>
      </w:r>
    </w:p>
    <w:p w14:paraId="5698572D" w14:textId="77777777" w:rsidR="00356E41" w:rsidRDefault="00356E41" w:rsidP="00356E41">
      <w:pPr>
        <w:pStyle w:val="a6"/>
        <w:ind w:left="240" w:right="720" w:firstLine="180"/>
      </w:pPr>
      <w:r>
        <w:t xml:space="preserve">        mNM.notify(R.string.remote_service_started, notification);</w:t>
      </w:r>
    </w:p>
    <w:p w14:paraId="2D55409A" w14:textId="77777777" w:rsidR="00356E41" w:rsidRDefault="00356E41" w:rsidP="00356E41">
      <w:pPr>
        <w:pStyle w:val="a6"/>
        <w:ind w:left="240" w:right="720" w:firstLine="180"/>
      </w:pPr>
      <w:r>
        <w:t xml:space="preserve">    }</w:t>
      </w:r>
    </w:p>
    <w:p w14:paraId="3A9C1E6D" w14:textId="77777777" w:rsidR="00356E41" w:rsidRDefault="00356E41" w:rsidP="00356E41">
      <w:pPr>
        <w:pStyle w:val="a6"/>
        <w:ind w:left="240" w:right="720" w:firstLine="180"/>
      </w:pPr>
    </w:p>
    <w:p w14:paraId="12480435" w14:textId="77777777" w:rsidR="00356E41" w:rsidRDefault="00356E41" w:rsidP="00356E41">
      <w:pPr>
        <w:pStyle w:val="a6"/>
        <w:ind w:left="240" w:right="720" w:firstLine="180"/>
      </w:pPr>
      <w:r>
        <w:t xml:space="preserve">    /**</w:t>
      </w:r>
    </w:p>
    <w:p w14:paraId="6FD6191A" w14:textId="77777777" w:rsidR="00356E41" w:rsidRDefault="00356E41" w:rsidP="00356E41">
      <w:pPr>
        <w:pStyle w:val="a6"/>
        <w:ind w:left="240" w:right="720" w:firstLine="180"/>
      </w:pPr>
      <w:r>
        <w:t xml:space="preserve">     * Handler of incoming messages from clients.</w:t>
      </w:r>
    </w:p>
    <w:p w14:paraId="038DEEF6" w14:textId="77777777" w:rsidR="00356E41" w:rsidRDefault="00356E41" w:rsidP="00356E41">
      <w:pPr>
        <w:pStyle w:val="a6"/>
        <w:ind w:left="240" w:right="720" w:firstLine="180"/>
      </w:pPr>
      <w:r>
        <w:t xml:space="preserve">     */</w:t>
      </w:r>
    </w:p>
    <w:p w14:paraId="77151839" w14:textId="77777777" w:rsidR="00356E41" w:rsidRDefault="00356E41" w:rsidP="00356E41">
      <w:pPr>
        <w:pStyle w:val="a6"/>
        <w:ind w:left="240" w:right="720" w:firstLine="180"/>
      </w:pPr>
      <w:r>
        <w:t xml:space="preserve">    class IncomingHandler extends Handler {</w:t>
      </w:r>
    </w:p>
    <w:p w14:paraId="7F4F4022" w14:textId="77777777" w:rsidR="00356E41" w:rsidRDefault="00356E41" w:rsidP="00356E41">
      <w:pPr>
        <w:pStyle w:val="a6"/>
        <w:ind w:left="240" w:right="720" w:firstLine="180"/>
      </w:pPr>
      <w:r>
        <w:t xml:space="preserve">        @Override</w:t>
      </w:r>
    </w:p>
    <w:p w14:paraId="1E5C5B41" w14:textId="77777777" w:rsidR="00356E41" w:rsidRDefault="00356E41" w:rsidP="00356E41">
      <w:pPr>
        <w:pStyle w:val="a6"/>
        <w:ind w:left="240" w:right="720" w:firstLine="180"/>
      </w:pPr>
      <w:r>
        <w:t xml:space="preserve">        public void handleMessage(Message msg) {</w:t>
      </w:r>
    </w:p>
    <w:p w14:paraId="58258CAD" w14:textId="77777777" w:rsidR="00356E41" w:rsidRDefault="00356E41" w:rsidP="00356E41">
      <w:pPr>
        <w:pStyle w:val="a6"/>
        <w:ind w:left="240" w:right="720" w:firstLine="180"/>
      </w:pPr>
      <w:r>
        <w:t xml:space="preserve">            switch (msg.what) {</w:t>
      </w:r>
    </w:p>
    <w:p w14:paraId="3392AE4D" w14:textId="77777777" w:rsidR="00356E41" w:rsidRDefault="00356E41" w:rsidP="00356E41">
      <w:pPr>
        <w:pStyle w:val="a6"/>
        <w:ind w:left="240" w:right="720" w:firstLine="180"/>
      </w:pPr>
      <w:r>
        <w:t xml:space="preserve">                case MSG_REGISTER_CLIENT:</w:t>
      </w:r>
    </w:p>
    <w:p w14:paraId="1D359791" w14:textId="77777777" w:rsidR="00356E41" w:rsidRDefault="00356E41" w:rsidP="00356E41">
      <w:pPr>
        <w:pStyle w:val="a6"/>
        <w:ind w:left="240" w:right="720" w:firstLine="180"/>
      </w:pPr>
      <w:r>
        <w:t xml:space="preserve">                    mClients.add(msg.replyTo);</w:t>
      </w:r>
    </w:p>
    <w:p w14:paraId="2C04561E" w14:textId="77777777" w:rsidR="00356E41" w:rsidRDefault="00356E41" w:rsidP="00356E41">
      <w:pPr>
        <w:pStyle w:val="a6"/>
        <w:ind w:left="240" w:right="720" w:firstLine="180"/>
      </w:pPr>
      <w:r>
        <w:t xml:space="preserve">                    break;</w:t>
      </w:r>
    </w:p>
    <w:p w14:paraId="3D687878" w14:textId="77777777" w:rsidR="00356E41" w:rsidRDefault="00356E41" w:rsidP="00356E41">
      <w:pPr>
        <w:pStyle w:val="a6"/>
        <w:ind w:left="240" w:right="720" w:firstLine="180"/>
      </w:pPr>
      <w:r>
        <w:t xml:space="preserve">                case MSG_UNREGISTER_CLIENT:</w:t>
      </w:r>
    </w:p>
    <w:p w14:paraId="6BE25694" w14:textId="77777777" w:rsidR="00356E41" w:rsidRDefault="00356E41" w:rsidP="00356E41">
      <w:pPr>
        <w:pStyle w:val="a6"/>
        <w:ind w:left="240" w:right="720" w:firstLine="180"/>
      </w:pPr>
      <w:r>
        <w:t xml:space="preserve">                    mClients.remove(msg.replyTo);</w:t>
      </w:r>
    </w:p>
    <w:p w14:paraId="65205470" w14:textId="77777777" w:rsidR="00356E41" w:rsidRDefault="00356E41" w:rsidP="00356E41">
      <w:pPr>
        <w:pStyle w:val="a6"/>
        <w:ind w:left="240" w:right="720" w:firstLine="180"/>
      </w:pPr>
      <w:r>
        <w:t xml:space="preserve">                    break;</w:t>
      </w:r>
    </w:p>
    <w:p w14:paraId="24544373" w14:textId="77777777" w:rsidR="00356E41" w:rsidRDefault="00356E41" w:rsidP="00356E41">
      <w:pPr>
        <w:pStyle w:val="a6"/>
        <w:ind w:left="240" w:right="720" w:firstLine="180"/>
      </w:pPr>
      <w:r>
        <w:t xml:space="preserve">                case MSG_SET_VALUE:</w:t>
      </w:r>
    </w:p>
    <w:p w14:paraId="4FAC68CB" w14:textId="77777777" w:rsidR="00356E41" w:rsidRDefault="00356E41" w:rsidP="00356E41">
      <w:pPr>
        <w:pStyle w:val="a6"/>
        <w:ind w:left="240" w:right="720" w:firstLine="180"/>
      </w:pPr>
      <w:r>
        <w:t xml:space="preserve">                    mValue = msg.arg1;</w:t>
      </w:r>
    </w:p>
    <w:p w14:paraId="243D21AB" w14:textId="77777777" w:rsidR="00356E41" w:rsidRDefault="00356E41" w:rsidP="00356E41">
      <w:pPr>
        <w:pStyle w:val="a6"/>
        <w:ind w:left="240" w:right="720" w:firstLine="180"/>
      </w:pPr>
      <w:r>
        <w:t xml:space="preserve">                    for (int i = mClients.size() - 1; i &gt;= 0; i--) {</w:t>
      </w:r>
    </w:p>
    <w:p w14:paraId="58416281" w14:textId="77777777" w:rsidR="00356E41" w:rsidRDefault="00356E41" w:rsidP="00356E41">
      <w:pPr>
        <w:pStyle w:val="a6"/>
        <w:ind w:left="240" w:right="720" w:firstLine="180"/>
      </w:pPr>
      <w:r>
        <w:t xml:space="preserve">                        try {</w:t>
      </w:r>
    </w:p>
    <w:p w14:paraId="5F6CD058" w14:textId="77777777" w:rsidR="00356E41" w:rsidRDefault="00356E41" w:rsidP="00356E41">
      <w:pPr>
        <w:pStyle w:val="a6"/>
        <w:ind w:left="240" w:right="720" w:firstLine="180"/>
      </w:pPr>
      <w:r>
        <w:t xml:space="preserve">                            mClients.get(i).send(Message.obtain(null,</w:t>
      </w:r>
    </w:p>
    <w:p w14:paraId="6C81A5DE" w14:textId="77777777" w:rsidR="00356E41" w:rsidRDefault="00356E41" w:rsidP="00356E41">
      <w:pPr>
        <w:pStyle w:val="a6"/>
        <w:ind w:left="240" w:right="720" w:firstLine="180"/>
      </w:pPr>
      <w:r>
        <w:t xml:space="preserve">                                    MSG_SET_VALUE, mValue, 0));</w:t>
      </w:r>
    </w:p>
    <w:p w14:paraId="44C5370D" w14:textId="77777777" w:rsidR="00356E41" w:rsidRDefault="00356E41" w:rsidP="00356E41">
      <w:pPr>
        <w:pStyle w:val="a6"/>
        <w:ind w:left="240" w:right="720" w:firstLine="180"/>
      </w:pPr>
      <w:r>
        <w:t xml:space="preserve">                        } catch (RemoteException e) {</w:t>
      </w:r>
    </w:p>
    <w:p w14:paraId="5CDDBBDF" w14:textId="77777777" w:rsidR="00356E41" w:rsidRDefault="00356E41" w:rsidP="00356E41">
      <w:pPr>
        <w:pStyle w:val="a6"/>
        <w:ind w:left="240" w:right="720" w:firstLine="180"/>
      </w:pPr>
      <w:r>
        <w:t xml:space="preserve">                            // The client is dead.  Remove it from the list;</w:t>
      </w:r>
    </w:p>
    <w:p w14:paraId="417D4529" w14:textId="77777777" w:rsidR="00356E41" w:rsidRDefault="00356E41" w:rsidP="00356E41">
      <w:pPr>
        <w:pStyle w:val="a6"/>
        <w:ind w:left="240" w:right="720" w:firstLine="180"/>
      </w:pPr>
      <w:r>
        <w:t xml:space="preserve">                            // we are going through the list from back to front</w:t>
      </w:r>
    </w:p>
    <w:p w14:paraId="7DD305FD" w14:textId="77777777" w:rsidR="00356E41" w:rsidRDefault="00356E41" w:rsidP="00356E41">
      <w:pPr>
        <w:pStyle w:val="a6"/>
        <w:ind w:left="240" w:right="720" w:firstLine="180"/>
      </w:pPr>
      <w:r>
        <w:t xml:space="preserve">                            // so this is safe to do inside the loop.</w:t>
      </w:r>
    </w:p>
    <w:p w14:paraId="2399C1C8" w14:textId="77777777" w:rsidR="00356E41" w:rsidRDefault="00356E41" w:rsidP="00356E41">
      <w:pPr>
        <w:pStyle w:val="a6"/>
        <w:ind w:left="240" w:right="720" w:firstLine="180"/>
      </w:pPr>
      <w:r>
        <w:t xml:space="preserve">                            mClients.remove(i);</w:t>
      </w:r>
    </w:p>
    <w:p w14:paraId="5CABEDB2" w14:textId="77777777" w:rsidR="00356E41" w:rsidRDefault="00356E41" w:rsidP="00356E41">
      <w:pPr>
        <w:pStyle w:val="a6"/>
        <w:ind w:left="240" w:right="720" w:firstLine="180"/>
      </w:pPr>
      <w:r>
        <w:t xml:space="preserve">                        }</w:t>
      </w:r>
    </w:p>
    <w:p w14:paraId="4ACAAFE9" w14:textId="77777777" w:rsidR="00356E41" w:rsidRDefault="00356E41" w:rsidP="00356E41">
      <w:pPr>
        <w:pStyle w:val="a6"/>
        <w:ind w:left="240" w:right="720" w:firstLine="180"/>
      </w:pPr>
      <w:r>
        <w:t xml:space="preserve">                    }</w:t>
      </w:r>
    </w:p>
    <w:p w14:paraId="5CCB6D36" w14:textId="77777777" w:rsidR="00356E41" w:rsidRDefault="00356E41" w:rsidP="00356E41">
      <w:pPr>
        <w:pStyle w:val="a6"/>
        <w:ind w:left="240" w:right="720" w:firstLine="180"/>
      </w:pPr>
      <w:r>
        <w:t xml:space="preserve">                    break;</w:t>
      </w:r>
    </w:p>
    <w:p w14:paraId="03299C38" w14:textId="77777777" w:rsidR="00356E41" w:rsidRDefault="00356E41" w:rsidP="00356E41">
      <w:pPr>
        <w:pStyle w:val="a6"/>
        <w:ind w:left="240" w:right="720" w:firstLine="180"/>
      </w:pPr>
      <w:r>
        <w:t xml:space="preserve">                default:</w:t>
      </w:r>
    </w:p>
    <w:p w14:paraId="6E5ABD86" w14:textId="77777777" w:rsidR="00356E41" w:rsidRDefault="00356E41" w:rsidP="00356E41">
      <w:pPr>
        <w:pStyle w:val="a6"/>
        <w:ind w:left="240" w:right="720" w:firstLine="180"/>
      </w:pPr>
      <w:r>
        <w:t xml:space="preserve">                    super.handleMessage(msg);</w:t>
      </w:r>
    </w:p>
    <w:p w14:paraId="2A25ABD4" w14:textId="77777777" w:rsidR="00356E41" w:rsidRDefault="00356E41" w:rsidP="00356E41">
      <w:pPr>
        <w:pStyle w:val="a6"/>
        <w:ind w:left="240" w:right="720" w:firstLine="180"/>
      </w:pPr>
      <w:r>
        <w:t xml:space="preserve">            }</w:t>
      </w:r>
    </w:p>
    <w:p w14:paraId="023DAF06" w14:textId="77777777" w:rsidR="00356E41" w:rsidRDefault="00356E41" w:rsidP="00356E41">
      <w:pPr>
        <w:pStyle w:val="a6"/>
        <w:ind w:left="240" w:right="720" w:firstLine="180"/>
      </w:pPr>
      <w:r>
        <w:t xml:space="preserve">        }</w:t>
      </w:r>
    </w:p>
    <w:p w14:paraId="137025D7" w14:textId="77777777" w:rsidR="00356E41" w:rsidRDefault="00356E41" w:rsidP="00356E41">
      <w:pPr>
        <w:pStyle w:val="a6"/>
        <w:ind w:left="240" w:right="720" w:firstLine="180"/>
      </w:pPr>
      <w:r>
        <w:t xml:space="preserve">    }</w:t>
      </w:r>
    </w:p>
    <w:p w14:paraId="28A0AD8A" w14:textId="50686679" w:rsidR="00EB0C77" w:rsidRDefault="00356E41" w:rsidP="00356E41">
      <w:pPr>
        <w:pStyle w:val="a6"/>
        <w:ind w:left="240" w:right="720" w:firstLine="180"/>
      </w:pPr>
      <w:r>
        <w:t>}</w:t>
      </w:r>
    </w:p>
    <w:p w14:paraId="6EF8E142" w14:textId="0E09D18E" w:rsidR="009C004D" w:rsidRPr="009E2233" w:rsidRDefault="009C004D" w:rsidP="009C004D">
      <w:pPr>
        <w:pStyle w:val="a5"/>
        <w:ind w:firstLine="361"/>
        <w:rPr>
          <w:rFonts w:ascii="Cambria" w:hAnsi="Cambria" w:cs="Times New Roman"/>
          <w:bCs/>
          <w:sz w:val="20"/>
        </w:rPr>
      </w:pPr>
      <w:bookmarkStart w:id="34" w:name="_Ref7571"/>
      <w:bookmarkStart w:id="35" w:name="_Toc476667948"/>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15</w:t>
      </w:r>
      <w:r w:rsidR="009C2BDC">
        <w:fldChar w:fldCharType="end"/>
      </w:r>
      <w:bookmarkEnd w:id="34"/>
      <w:r w:rsidRPr="009E2233">
        <w:rPr>
          <w:rFonts w:ascii="Cambria" w:hAnsi="Cambria" w:cs="Times New Roman" w:hint="eastAsia"/>
          <w:bCs/>
          <w:sz w:val="20"/>
        </w:rPr>
        <w:t xml:space="preserve"> </w:t>
      </w:r>
      <w:r w:rsidRPr="009E2233">
        <w:rPr>
          <w:rFonts w:ascii="Cambria" w:hAnsi="Cambria" w:cs="Times New Roman"/>
          <w:bCs/>
          <w:sz w:val="20"/>
        </w:rPr>
        <w:t>MessengerService</w:t>
      </w:r>
      <w:bookmarkEnd w:id="35"/>
      <w:r>
        <w:rPr>
          <w:rFonts w:ascii="Cambria" w:hAnsi="Cambria" w:cs="Times New Roman" w:hint="eastAsia"/>
          <w:bCs/>
          <w:sz w:val="20"/>
        </w:rPr>
        <w:t>.java</w:t>
      </w:r>
    </w:p>
    <w:p w14:paraId="0884AB0E" w14:textId="2A818799" w:rsidR="00EB0C77" w:rsidRPr="009E2233" w:rsidRDefault="00EB0C77" w:rsidP="00EB0C77">
      <w:pPr>
        <w:rPr>
          <w:rFonts w:ascii="Times New Roman" w:hAnsi="Times New Roman"/>
          <w:szCs w:val="20"/>
        </w:rPr>
      </w:pPr>
      <w:r w:rsidRPr="009E2233">
        <w:rPr>
          <w:rFonts w:ascii="Times New Roman" w:hAnsi="Times New Roman"/>
          <w:szCs w:val="20"/>
        </w:rPr>
        <w:fldChar w:fldCharType="begin"/>
      </w:r>
      <w:r w:rsidRPr="009E2233">
        <w:rPr>
          <w:rFonts w:ascii="Times New Roman" w:hAnsi="Times New Roman"/>
          <w:szCs w:val="20"/>
        </w:rPr>
        <w:instrText xml:space="preserve"> REF _Ref7571 \h </w:instrText>
      </w:r>
      <w:r w:rsidRPr="009E2233">
        <w:rPr>
          <w:rFonts w:ascii="Times New Roman" w:hAnsi="Times New Roman"/>
          <w:szCs w:val="20"/>
        </w:rPr>
      </w:r>
      <w:r w:rsidRPr="009E2233">
        <w:rPr>
          <w:rFonts w:ascii="Times New Roman" w:hAnsi="Times New Roman"/>
          <w:szCs w:val="20"/>
        </w:rPr>
        <w:fldChar w:fldCharType="separate"/>
      </w:r>
      <w:r w:rsidR="00937D55">
        <w:t>码</w:t>
      </w:r>
      <w:r w:rsidR="00937D55">
        <w:t xml:space="preserve"> </w:t>
      </w:r>
      <w:r w:rsidR="00937D55">
        <w:rPr>
          <w:noProof/>
        </w:rPr>
        <w:t>7</w:t>
      </w:r>
      <w:r w:rsidR="00937D55">
        <w:noBreakHyphen/>
      </w:r>
      <w:r w:rsidR="00937D55">
        <w:rPr>
          <w:noProof/>
        </w:rPr>
        <w:t>15</w:t>
      </w:r>
      <w:r w:rsidRPr="009E2233">
        <w:rPr>
          <w:rFonts w:ascii="Times New Roman" w:hAnsi="Times New Roman"/>
          <w:szCs w:val="20"/>
        </w:rPr>
        <w:fldChar w:fldCharType="end"/>
      </w:r>
      <w:r w:rsidRPr="009E2233">
        <w:rPr>
          <w:rFonts w:ascii="Times New Roman" w:hAnsi="Times New Roman" w:hint="eastAsia"/>
          <w:szCs w:val="20"/>
        </w:rPr>
        <w:t>中</w:t>
      </w:r>
      <w:r w:rsidRPr="009E2233">
        <w:rPr>
          <w:rFonts w:ascii="Times New Roman" w:hAnsi="Times New Roman"/>
          <w:szCs w:val="20"/>
        </w:rPr>
        <w:t xml:space="preserve"> IncomingHandler </w:t>
      </w:r>
      <w:r w:rsidRPr="009E2233">
        <w:rPr>
          <w:rFonts w:ascii="Times New Roman" w:hAnsi="Times New Roman" w:hint="eastAsia"/>
          <w:szCs w:val="20"/>
        </w:rPr>
        <w:t>类里定义</w:t>
      </w:r>
      <w:r w:rsidRPr="009E2233">
        <w:rPr>
          <w:rFonts w:ascii="Times New Roman" w:hAnsi="Times New Roman"/>
          <w:szCs w:val="20"/>
        </w:rPr>
        <w:t>的</w:t>
      </w:r>
      <w:r w:rsidRPr="009E2233">
        <w:rPr>
          <w:rFonts w:ascii="Times New Roman" w:hAnsi="Times New Roman"/>
          <w:szCs w:val="20"/>
        </w:rPr>
        <w:t>handleMessage()</w:t>
      </w:r>
      <w:r w:rsidRPr="009E2233">
        <w:rPr>
          <w:rFonts w:ascii="Times New Roman" w:hAnsi="Times New Roman"/>
          <w:szCs w:val="20"/>
        </w:rPr>
        <w:t>方法，</w:t>
      </w:r>
      <w:r w:rsidRPr="009E2233">
        <w:rPr>
          <w:rFonts w:ascii="Times New Roman" w:hAnsi="Times New Roman" w:hint="eastAsia"/>
          <w:szCs w:val="20"/>
        </w:rPr>
        <w:t>能够</w:t>
      </w:r>
      <w:r w:rsidRPr="009E2233">
        <w:rPr>
          <w:rFonts w:ascii="Times New Roman" w:hAnsi="Times New Roman"/>
          <w:szCs w:val="20"/>
        </w:rPr>
        <w:t>接受</w:t>
      </w:r>
      <w:r w:rsidRPr="009E2233">
        <w:rPr>
          <w:rFonts w:ascii="Times New Roman" w:hAnsi="Times New Roman" w:hint="eastAsia"/>
          <w:szCs w:val="20"/>
        </w:rPr>
        <w:t>客户端</w:t>
      </w:r>
      <w:r w:rsidRPr="009E2233">
        <w:rPr>
          <w:rFonts w:ascii="Times New Roman" w:hAnsi="Times New Roman"/>
          <w:szCs w:val="20"/>
        </w:rPr>
        <w:t>输入</w:t>
      </w:r>
      <w:r w:rsidRPr="009E2233">
        <w:rPr>
          <w:rFonts w:ascii="Times New Roman" w:hAnsi="Times New Roman"/>
          <w:szCs w:val="20"/>
        </w:rPr>
        <w:t>Message</w:t>
      </w:r>
      <w:r w:rsidRPr="009E2233">
        <w:rPr>
          <w:rFonts w:ascii="Times New Roman" w:hAnsi="Times New Roman"/>
          <w:szCs w:val="20"/>
        </w:rPr>
        <w:t>对象</w:t>
      </w:r>
      <w:r w:rsidRPr="009E2233">
        <w:rPr>
          <w:rFonts w:ascii="Times New Roman" w:hAnsi="Times New Roman" w:hint="eastAsia"/>
          <w:szCs w:val="20"/>
        </w:rPr>
        <w:t>，并根据</w:t>
      </w:r>
      <w:r w:rsidR="007F4F06">
        <w:rPr>
          <w:rFonts w:ascii="Times New Roman" w:hAnsi="Times New Roman"/>
          <w:szCs w:val="20"/>
        </w:rPr>
        <w:t>M</w:t>
      </w:r>
      <w:r w:rsidRPr="009E2233">
        <w:rPr>
          <w:rFonts w:ascii="Times New Roman" w:hAnsi="Times New Roman" w:hint="eastAsia"/>
          <w:szCs w:val="20"/>
        </w:rPr>
        <w:t>essage</w:t>
      </w:r>
      <w:r w:rsidRPr="009E2233">
        <w:rPr>
          <w:rFonts w:ascii="Times New Roman" w:hAnsi="Times New Roman" w:hint="eastAsia"/>
          <w:szCs w:val="20"/>
        </w:rPr>
        <w:t>的</w:t>
      </w:r>
      <w:r w:rsidR="00E8095A">
        <w:rPr>
          <w:rFonts w:ascii="Times New Roman" w:hAnsi="Times New Roman" w:hint="eastAsia"/>
          <w:szCs w:val="20"/>
        </w:rPr>
        <w:t>“</w:t>
      </w:r>
      <w:r w:rsidRPr="009E2233">
        <w:rPr>
          <w:rFonts w:ascii="Times New Roman" w:hAnsi="Times New Roman"/>
          <w:szCs w:val="20"/>
        </w:rPr>
        <w:t>what</w:t>
      </w:r>
      <w:r w:rsidR="00E8095A">
        <w:rPr>
          <w:rFonts w:ascii="Times New Roman" w:hAnsi="Times New Roman" w:hint="eastAsia"/>
          <w:szCs w:val="20"/>
        </w:rPr>
        <w:t>”</w:t>
      </w:r>
      <w:r w:rsidRPr="009E2233">
        <w:rPr>
          <w:rFonts w:ascii="Times New Roman" w:hAnsi="Times New Roman"/>
          <w:szCs w:val="20"/>
        </w:rPr>
        <w:t>成员属性</w:t>
      </w:r>
      <w:r w:rsidRPr="009E2233">
        <w:rPr>
          <w:rFonts w:ascii="Times New Roman" w:hAnsi="Times New Roman" w:hint="eastAsia"/>
          <w:szCs w:val="20"/>
        </w:rPr>
        <w:t>作出</w:t>
      </w:r>
      <w:r w:rsidRPr="009E2233">
        <w:rPr>
          <w:rFonts w:ascii="Times New Roman" w:hAnsi="Times New Roman"/>
          <w:szCs w:val="20"/>
        </w:rPr>
        <w:t>判断。客户端需要做的所有工作就是基于服务端返回的</w:t>
      </w:r>
      <w:r w:rsidRPr="009E2233">
        <w:rPr>
          <w:rFonts w:ascii="Times New Roman" w:hAnsi="Times New Roman"/>
          <w:szCs w:val="20"/>
        </w:rPr>
        <w:t>IBinder</w:t>
      </w:r>
      <w:r w:rsidRPr="009E2233">
        <w:rPr>
          <w:rFonts w:ascii="Times New Roman" w:hAnsi="Times New Roman"/>
          <w:szCs w:val="20"/>
        </w:rPr>
        <w:t>对象创建一个</w:t>
      </w:r>
      <w:r w:rsidRPr="009E2233">
        <w:rPr>
          <w:rFonts w:ascii="Times New Roman" w:hAnsi="Times New Roman"/>
          <w:szCs w:val="20"/>
        </w:rPr>
        <w:t>Messenger</w:t>
      </w:r>
      <w:r w:rsidRPr="009E2233">
        <w:rPr>
          <w:rFonts w:ascii="Times New Roman" w:hAnsi="Times New Roman"/>
          <w:szCs w:val="20"/>
        </w:rPr>
        <w:t>对象，并且使用这个</w:t>
      </w:r>
      <w:r w:rsidRPr="009E2233">
        <w:rPr>
          <w:rFonts w:ascii="Times New Roman" w:hAnsi="Times New Roman"/>
          <w:szCs w:val="20"/>
        </w:rPr>
        <w:t>Messenger</w:t>
      </w:r>
      <w:r w:rsidRPr="009E2233">
        <w:rPr>
          <w:rFonts w:ascii="Times New Roman" w:hAnsi="Times New Roman"/>
          <w:szCs w:val="20"/>
        </w:rPr>
        <w:t>对象的</w:t>
      </w:r>
      <w:r w:rsidRPr="009E2233">
        <w:rPr>
          <w:rFonts w:ascii="Times New Roman" w:hAnsi="Times New Roman"/>
          <w:szCs w:val="20"/>
        </w:rPr>
        <w:t>send()</w:t>
      </w:r>
      <w:r w:rsidRPr="009E2233">
        <w:rPr>
          <w:rFonts w:ascii="Times New Roman" w:hAnsi="Times New Roman"/>
          <w:szCs w:val="20"/>
        </w:rPr>
        <w:t>方法发送消息。</w:t>
      </w:r>
      <w:r w:rsidRPr="009E2233">
        <w:rPr>
          <w:rFonts w:ascii="Times New Roman" w:hAnsi="Times New Roman" w:hint="eastAsia"/>
          <w:szCs w:val="20"/>
        </w:rPr>
        <w:t>下面的例子是</w:t>
      </w:r>
      <w:r w:rsidRPr="009E2233">
        <w:rPr>
          <w:rFonts w:ascii="Times New Roman" w:hAnsi="Times New Roman"/>
          <w:szCs w:val="20"/>
        </w:rPr>
        <w:t>一个简单的</w:t>
      </w:r>
      <w:r w:rsidR="0036736E">
        <w:rPr>
          <w:rFonts w:ascii="Times New Roman" w:hAnsi="Times New Roman"/>
          <w:szCs w:val="20"/>
        </w:rPr>
        <w:t>活动</w:t>
      </w:r>
      <w:r w:rsidRPr="009E2233">
        <w:rPr>
          <w:rFonts w:ascii="Times New Roman" w:hAnsi="Times New Roman"/>
          <w:szCs w:val="20"/>
        </w:rPr>
        <w:t>代码，它</w:t>
      </w:r>
      <w:r w:rsidRPr="009E2233">
        <w:rPr>
          <w:rFonts w:ascii="Times New Roman" w:hAnsi="Times New Roman" w:hint="eastAsia"/>
          <w:szCs w:val="20"/>
        </w:rPr>
        <w:t>作为客户端</w:t>
      </w:r>
      <w:r w:rsidRPr="009E2233">
        <w:rPr>
          <w:rFonts w:ascii="Times New Roman" w:hAnsi="Times New Roman"/>
          <w:szCs w:val="20"/>
        </w:rPr>
        <w:t>绑定服务，并且给服务发送</w:t>
      </w:r>
      <w:r w:rsidRPr="009E2233">
        <w:rPr>
          <w:rFonts w:ascii="Times New Roman" w:hAnsi="Times New Roman"/>
          <w:szCs w:val="20"/>
        </w:rPr>
        <w:t>MSG_SAY_HELLO</w:t>
      </w:r>
      <w:r w:rsidRPr="009E2233">
        <w:rPr>
          <w:rFonts w:ascii="Times New Roman" w:hAnsi="Times New Roman"/>
          <w:szCs w:val="20"/>
        </w:rPr>
        <w:t>消息</w:t>
      </w:r>
      <w:r w:rsidRPr="009E2233">
        <w:rPr>
          <w:rFonts w:ascii="Times New Roman" w:hAnsi="Times New Roman" w:hint="eastAsia"/>
          <w:szCs w:val="20"/>
        </w:rPr>
        <w:t>，见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_Ref7571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937D55">
        <w:t>码</w:t>
      </w:r>
      <w:r w:rsidR="00937D55">
        <w:t xml:space="preserve"> </w:t>
      </w:r>
      <w:r w:rsidR="00937D55">
        <w:rPr>
          <w:noProof/>
        </w:rPr>
        <w:t>7</w:t>
      </w:r>
      <w:r w:rsidR="00937D55">
        <w:noBreakHyphen/>
      </w:r>
      <w:r w:rsidR="00937D55">
        <w:rPr>
          <w:noProof/>
        </w:rPr>
        <w:t>15</w:t>
      </w:r>
      <w:r w:rsidRPr="009E2233">
        <w:rPr>
          <w:rFonts w:ascii="Times New Roman" w:hAnsi="Times New Roman" w:hint="eastAsia"/>
          <w:szCs w:val="20"/>
        </w:rPr>
        <w:fldChar w:fldCharType="end"/>
      </w:r>
      <w:r w:rsidRPr="009E2233">
        <w:rPr>
          <w:rFonts w:ascii="Times New Roman" w:hAnsi="Times New Roman"/>
          <w:szCs w:val="20"/>
        </w:rPr>
        <w:t>。</w:t>
      </w:r>
    </w:p>
    <w:p w14:paraId="39728894" w14:textId="77777777" w:rsidR="00215535" w:rsidRDefault="00215535" w:rsidP="00215535">
      <w:pPr>
        <w:pStyle w:val="a6"/>
        <w:ind w:left="240" w:right="720" w:firstLine="180"/>
      </w:pPr>
      <w:r>
        <w:t>import android.content.ComponentName;</w:t>
      </w:r>
    </w:p>
    <w:p w14:paraId="79EE7A04" w14:textId="77777777" w:rsidR="00215535" w:rsidRDefault="00215535" w:rsidP="00215535">
      <w:pPr>
        <w:pStyle w:val="a6"/>
        <w:ind w:left="240" w:right="720" w:firstLine="180"/>
      </w:pPr>
      <w:r>
        <w:t>import android.content.Context;</w:t>
      </w:r>
    </w:p>
    <w:p w14:paraId="4CCBED01" w14:textId="77777777" w:rsidR="00215535" w:rsidRDefault="00215535" w:rsidP="00215535">
      <w:pPr>
        <w:pStyle w:val="a6"/>
        <w:ind w:left="240" w:right="720" w:firstLine="180"/>
      </w:pPr>
      <w:r>
        <w:t>import android.content.Intent;</w:t>
      </w:r>
    </w:p>
    <w:p w14:paraId="46501B73" w14:textId="77777777" w:rsidR="00215535" w:rsidRDefault="00215535" w:rsidP="00215535">
      <w:pPr>
        <w:pStyle w:val="a6"/>
        <w:ind w:left="240" w:right="720" w:firstLine="180"/>
      </w:pPr>
      <w:r>
        <w:t>import android.content.ServiceConnection;</w:t>
      </w:r>
    </w:p>
    <w:p w14:paraId="0A39EDB0" w14:textId="77777777" w:rsidR="00215535" w:rsidRDefault="00215535" w:rsidP="00215535">
      <w:pPr>
        <w:pStyle w:val="a6"/>
        <w:ind w:left="240" w:right="720" w:firstLine="180"/>
      </w:pPr>
      <w:r>
        <w:t>import android.os.Bundle;</w:t>
      </w:r>
    </w:p>
    <w:p w14:paraId="6B60236B" w14:textId="77777777" w:rsidR="00215535" w:rsidRDefault="00215535" w:rsidP="00215535">
      <w:pPr>
        <w:pStyle w:val="a6"/>
        <w:ind w:left="240" w:right="720" w:firstLine="180"/>
      </w:pPr>
      <w:r>
        <w:t>import android.os.Handler;</w:t>
      </w:r>
    </w:p>
    <w:p w14:paraId="623BBFB2" w14:textId="77777777" w:rsidR="00215535" w:rsidRDefault="00215535" w:rsidP="00215535">
      <w:pPr>
        <w:pStyle w:val="a6"/>
        <w:ind w:left="240" w:right="720" w:firstLine="180"/>
      </w:pPr>
      <w:r>
        <w:t>import android.os.IBinder;</w:t>
      </w:r>
    </w:p>
    <w:p w14:paraId="29360B5F" w14:textId="77777777" w:rsidR="00215535" w:rsidRDefault="00215535" w:rsidP="00215535">
      <w:pPr>
        <w:pStyle w:val="a6"/>
        <w:ind w:left="240" w:right="720" w:firstLine="180"/>
      </w:pPr>
      <w:r>
        <w:t>import android.os.Message;</w:t>
      </w:r>
    </w:p>
    <w:p w14:paraId="195F1115" w14:textId="77777777" w:rsidR="00215535" w:rsidRDefault="00215535" w:rsidP="00215535">
      <w:pPr>
        <w:pStyle w:val="a6"/>
        <w:ind w:left="240" w:right="720" w:firstLine="180"/>
      </w:pPr>
      <w:r>
        <w:t>import android.os.Messenger;</w:t>
      </w:r>
    </w:p>
    <w:p w14:paraId="6F1F16BC" w14:textId="77777777" w:rsidR="00215535" w:rsidRDefault="00215535" w:rsidP="00215535">
      <w:pPr>
        <w:pStyle w:val="a6"/>
        <w:ind w:left="240" w:right="720" w:firstLine="180"/>
      </w:pPr>
      <w:r>
        <w:t>import android.os.RemoteException;</w:t>
      </w:r>
    </w:p>
    <w:p w14:paraId="16B82EC6" w14:textId="77777777" w:rsidR="00215535" w:rsidRDefault="00215535" w:rsidP="00215535">
      <w:pPr>
        <w:pStyle w:val="a6"/>
        <w:ind w:left="240" w:right="720" w:firstLine="180"/>
      </w:pPr>
      <w:r>
        <w:t>import android.view.View;</w:t>
      </w:r>
    </w:p>
    <w:p w14:paraId="32E71ACD" w14:textId="77777777" w:rsidR="00215535" w:rsidRDefault="00215535" w:rsidP="00215535">
      <w:pPr>
        <w:pStyle w:val="a6"/>
        <w:ind w:left="240" w:right="720" w:firstLine="180"/>
      </w:pPr>
      <w:r>
        <w:t>import android.widget.Button;</w:t>
      </w:r>
    </w:p>
    <w:p w14:paraId="66FBFF24" w14:textId="77777777" w:rsidR="00215535" w:rsidRDefault="00215535" w:rsidP="00215535">
      <w:pPr>
        <w:pStyle w:val="a6"/>
        <w:ind w:left="240" w:right="720" w:firstLine="180"/>
      </w:pPr>
      <w:r>
        <w:t>import android.widget.TextView;</w:t>
      </w:r>
    </w:p>
    <w:p w14:paraId="6C77EBA8" w14:textId="77777777" w:rsidR="00215535" w:rsidRDefault="00215535" w:rsidP="00215535">
      <w:pPr>
        <w:pStyle w:val="a6"/>
        <w:ind w:left="240" w:right="720" w:firstLine="180"/>
      </w:pPr>
      <w:r>
        <w:t>import android.widget.Toast;</w:t>
      </w:r>
    </w:p>
    <w:p w14:paraId="4F98753B" w14:textId="77777777" w:rsidR="00215535" w:rsidRDefault="00215535" w:rsidP="00215535">
      <w:pPr>
        <w:pStyle w:val="a6"/>
        <w:ind w:left="240" w:right="720" w:firstLine="180"/>
      </w:pPr>
    </w:p>
    <w:p w14:paraId="26D6332C" w14:textId="77777777" w:rsidR="00215535" w:rsidRDefault="00215535" w:rsidP="00215535">
      <w:pPr>
        <w:pStyle w:val="a6"/>
        <w:ind w:left="240" w:right="720" w:firstLine="180"/>
      </w:pPr>
      <w:r>
        <w:t>import androidx.appcompat.app.AppCompatActivity;</w:t>
      </w:r>
    </w:p>
    <w:p w14:paraId="0275F78E" w14:textId="77777777" w:rsidR="00215535" w:rsidRDefault="00215535" w:rsidP="00215535">
      <w:pPr>
        <w:pStyle w:val="a6"/>
        <w:ind w:left="240" w:right="720" w:firstLine="180"/>
      </w:pPr>
    </w:p>
    <w:p w14:paraId="02A6AA87" w14:textId="77777777" w:rsidR="00215535" w:rsidRDefault="00215535" w:rsidP="00215535">
      <w:pPr>
        <w:pStyle w:val="a6"/>
        <w:ind w:left="240" w:right="720" w:firstLine="180"/>
      </w:pPr>
      <w:r>
        <w:t>import com.example.ch06.R;</w:t>
      </w:r>
    </w:p>
    <w:p w14:paraId="4EE8A967" w14:textId="77777777" w:rsidR="00215535" w:rsidRDefault="00215535" w:rsidP="00215535">
      <w:pPr>
        <w:pStyle w:val="a6"/>
        <w:ind w:left="240" w:right="720" w:firstLine="180"/>
      </w:pPr>
    </w:p>
    <w:p w14:paraId="4EB7B346" w14:textId="77777777" w:rsidR="00215535" w:rsidRDefault="00215535" w:rsidP="00215535">
      <w:pPr>
        <w:pStyle w:val="a6"/>
        <w:ind w:left="240" w:right="720" w:firstLine="180"/>
      </w:pPr>
      <w:r>
        <w:t>public class MessengerServiceActivity {</w:t>
      </w:r>
    </w:p>
    <w:p w14:paraId="786554F9" w14:textId="77777777" w:rsidR="00215535" w:rsidRDefault="00215535" w:rsidP="00215535">
      <w:pPr>
        <w:pStyle w:val="a6"/>
        <w:ind w:left="240" w:right="720" w:firstLine="180"/>
      </w:pPr>
    </w:p>
    <w:p w14:paraId="6279DEC6" w14:textId="77777777" w:rsidR="00215535" w:rsidRDefault="00215535" w:rsidP="00215535">
      <w:pPr>
        <w:pStyle w:val="a6"/>
        <w:ind w:left="240" w:right="720" w:firstLine="180"/>
      </w:pPr>
      <w:r>
        <w:t>// BEGIN_INCLUDE(bind)</w:t>
      </w:r>
    </w:p>
    <w:p w14:paraId="786437C1" w14:textId="77777777" w:rsidR="00215535" w:rsidRDefault="00215535" w:rsidP="00215535">
      <w:pPr>
        <w:pStyle w:val="a6"/>
        <w:ind w:left="240" w:right="720" w:firstLine="180"/>
      </w:pPr>
      <w:r>
        <w:t xml:space="preserve">    /**</w:t>
      </w:r>
    </w:p>
    <w:p w14:paraId="37BBE18C" w14:textId="77777777" w:rsidR="00215535" w:rsidRDefault="00215535" w:rsidP="00215535">
      <w:pPr>
        <w:pStyle w:val="a6"/>
        <w:ind w:left="240" w:right="720" w:firstLine="180"/>
      </w:pPr>
      <w:r>
        <w:t xml:space="preserve">     * Example of binding and unbinding to the remote service.</w:t>
      </w:r>
    </w:p>
    <w:p w14:paraId="3DC88A35" w14:textId="77777777" w:rsidR="00215535" w:rsidRDefault="00215535" w:rsidP="00215535">
      <w:pPr>
        <w:pStyle w:val="a6"/>
        <w:ind w:left="240" w:right="720" w:firstLine="180"/>
      </w:pPr>
      <w:r>
        <w:t xml:space="preserve">     * This demonstrates the implementation of a service which the client will</w:t>
      </w:r>
    </w:p>
    <w:p w14:paraId="516ADEA2" w14:textId="77777777" w:rsidR="00215535" w:rsidRDefault="00215535" w:rsidP="00215535">
      <w:pPr>
        <w:pStyle w:val="a6"/>
        <w:ind w:left="240" w:right="720" w:firstLine="180"/>
      </w:pPr>
      <w:r>
        <w:t xml:space="preserve">     * bind to, interacting with it through an aidl interface.</w:t>
      </w:r>
    </w:p>
    <w:p w14:paraId="0BEBBC5B" w14:textId="77777777" w:rsidR="00215535" w:rsidRDefault="00215535" w:rsidP="00215535">
      <w:pPr>
        <w:pStyle w:val="a6"/>
        <w:ind w:left="240" w:right="720" w:firstLine="180"/>
      </w:pPr>
      <w:r>
        <w:t xml:space="preserve">     * </w:t>
      </w:r>
    </w:p>
    <w:p w14:paraId="6DA597D1" w14:textId="77777777" w:rsidR="00215535" w:rsidRDefault="00215535" w:rsidP="00215535">
      <w:pPr>
        <w:pStyle w:val="a6"/>
        <w:ind w:left="240" w:right="720" w:firstLine="180"/>
      </w:pPr>
      <w:r>
        <w:t xml:space="preserve">     * Note that this is implemented as an inner class only keep the sample</w:t>
      </w:r>
    </w:p>
    <w:p w14:paraId="04BE25F0" w14:textId="77777777" w:rsidR="00215535" w:rsidRDefault="00215535" w:rsidP="00215535">
      <w:pPr>
        <w:pStyle w:val="a6"/>
        <w:ind w:left="240" w:right="720" w:firstLine="180"/>
      </w:pPr>
      <w:r>
        <w:t xml:space="preserve">     * all together; typically this code would appear in some separate class.</w:t>
      </w:r>
    </w:p>
    <w:p w14:paraId="0DC22927" w14:textId="77777777" w:rsidR="00215535" w:rsidRDefault="00215535" w:rsidP="00215535">
      <w:pPr>
        <w:pStyle w:val="a6"/>
        <w:ind w:left="240" w:right="720" w:firstLine="180"/>
      </w:pPr>
      <w:r>
        <w:t xml:space="preserve">     */</w:t>
      </w:r>
    </w:p>
    <w:p w14:paraId="6CB18326" w14:textId="77777777" w:rsidR="00215535" w:rsidRDefault="00215535" w:rsidP="00215535">
      <w:pPr>
        <w:pStyle w:val="a6"/>
        <w:ind w:left="240" w:right="720" w:firstLine="180"/>
      </w:pPr>
      <w:r>
        <w:t xml:space="preserve">    public static class Binding extends AppCompatActivity {</w:t>
      </w:r>
    </w:p>
    <w:p w14:paraId="71013BAB" w14:textId="77777777" w:rsidR="00215535" w:rsidRDefault="00215535" w:rsidP="00215535">
      <w:pPr>
        <w:pStyle w:val="a6"/>
        <w:ind w:left="240" w:right="720" w:firstLine="180"/>
      </w:pPr>
      <w:r>
        <w:t xml:space="preserve">        /** Messenger for communicating with service. */</w:t>
      </w:r>
    </w:p>
    <w:p w14:paraId="575AFA7E" w14:textId="77777777" w:rsidR="00215535" w:rsidRDefault="00215535" w:rsidP="00215535">
      <w:pPr>
        <w:pStyle w:val="a6"/>
        <w:ind w:left="240" w:right="720" w:firstLine="180"/>
      </w:pPr>
      <w:r>
        <w:t xml:space="preserve">        Messenger mService = null;</w:t>
      </w:r>
    </w:p>
    <w:p w14:paraId="584898DA" w14:textId="77777777" w:rsidR="00215535" w:rsidRDefault="00215535" w:rsidP="00215535">
      <w:pPr>
        <w:pStyle w:val="a6"/>
        <w:ind w:left="240" w:right="720" w:firstLine="180"/>
      </w:pPr>
      <w:r>
        <w:t xml:space="preserve">        /** Flag indicating whether we have called bind on the service. */</w:t>
      </w:r>
    </w:p>
    <w:p w14:paraId="741CBE4E" w14:textId="77777777" w:rsidR="00215535" w:rsidRDefault="00215535" w:rsidP="00215535">
      <w:pPr>
        <w:pStyle w:val="a6"/>
        <w:ind w:left="240" w:right="720" w:firstLine="180"/>
      </w:pPr>
      <w:r>
        <w:t xml:space="preserve">        boolean mIsBound;</w:t>
      </w:r>
    </w:p>
    <w:p w14:paraId="0DBDB1BF" w14:textId="77777777" w:rsidR="00215535" w:rsidRDefault="00215535" w:rsidP="00215535">
      <w:pPr>
        <w:pStyle w:val="a6"/>
        <w:ind w:left="240" w:right="720" w:firstLine="180"/>
      </w:pPr>
      <w:r>
        <w:t xml:space="preserve">        /** Some text view we are using to show state information. */</w:t>
      </w:r>
    </w:p>
    <w:p w14:paraId="4158A628" w14:textId="77777777" w:rsidR="00215535" w:rsidRDefault="00215535" w:rsidP="00215535">
      <w:pPr>
        <w:pStyle w:val="a6"/>
        <w:ind w:left="240" w:right="720" w:firstLine="180"/>
      </w:pPr>
      <w:r>
        <w:t xml:space="preserve">        TextView mCallbackText;</w:t>
      </w:r>
    </w:p>
    <w:p w14:paraId="00EB2819" w14:textId="77777777" w:rsidR="00215535" w:rsidRDefault="00215535" w:rsidP="00215535">
      <w:pPr>
        <w:pStyle w:val="a6"/>
        <w:ind w:left="240" w:right="720" w:firstLine="180"/>
      </w:pPr>
      <w:r>
        <w:t xml:space="preserve">        </w:t>
      </w:r>
    </w:p>
    <w:p w14:paraId="586DF935" w14:textId="77777777" w:rsidR="00215535" w:rsidRDefault="00215535" w:rsidP="00215535">
      <w:pPr>
        <w:pStyle w:val="a6"/>
        <w:ind w:left="240" w:right="720" w:firstLine="180"/>
      </w:pPr>
      <w:r>
        <w:t xml:space="preserve">        /**</w:t>
      </w:r>
    </w:p>
    <w:p w14:paraId="0DFE53F4" w14:textId="77777777" w:rsidR="00215535" w:rsidRDefault="00215535" w:rsidP="00215535">
      <w:pPr>
        <w:pStyle w:val="a6"/>
        <w:ind w:left="240" w:right="720" w:firstLine="180"/>
      </w:pPr>
      <w:r>
        <w:t xml:space="preserve">         * Handler of incoming messages from service.</w:t>
      </w:r>
    </w:p>
    <w:p w14:paraId="70E77395" w14:textId="77777777" w:rsidR="00215535" w:rsidRDefault="00215535" w:rsidP="00215535">
      <w:pPr>
        <w:pStyle w:val="a6"/>
        <w:ind w:left="240" w:right="720" w:firstLine="180"/>
      </w:pPr>
      <w:r>
        <w:t xml:space="preserve">         */</w:t>
      </w:r>
    </w:p>
    <w:p w14:paraId="7A4A00F4" w14:textId="77777777" w:rsidR="00215535" w:rsidRDefault="00215535" w:rsidP="00215535">
      <w:pPr>
        <w:pStyle w:val="a6"/>
        <w:ind w:left="240" w:right="720" w:firstLine="180"/>
      </w:pPr>
      <w:r>
        <w:t xml:space="preserve">        class IncomingHandler extends Handler {</w:t>
      </w:r>
    </w:p>
    <w:p w14:paraId="04138B27" w14:textId="77777777" w:rsidR="00215535" w:rsidRDefault="00215535" w:rsidP="00215535">
      <w:pPr>
        <w:pStyle w:val="a6"/>
        <w:ind w:left="240" w:right="720" w:firstLine="180"/>
      </w:pPr>
      <w:r>
        <w:t xml:space="preserve">            @Override</w:t>
      </w:r>
    </w:p>
    <w:p w14:paraId="7CCE0A0A" w14:textId="77777777" w:rsidR="00215535" w:rsidRDefault="00215535" w:rsidP="00215535">
      <w:pPr>
        <w:pStyle w:val="a6"/>
        <w:ind w:left="240" w:right="720" w:firstLine="180"/>
      </w:pPr>
      <w:r>
        <w:t xml:space="preserve">            public void handleMessage(Message msg) {</w:t>
      </w:r>
    </w:p>
    <w:p w14:paraId="07642EA7" w14:textId="77777777" w:rsidR="00215535" w:rsidRDefault="00215535" w:rsidP="00215535">
      <w:pPr>
        <w:pStyle w:val="a6"/>
        <w:ind w:left="240" w:right="720" w:firstLine="180"/>
      </w:pPr>
      <w:r>
        <w:t xml:space="preserve">                switch (msg.what) {</w:t>
      </w:r>
    </w:p>
    <w:p w14:paraId="295E6A73" w14:textId="77777777" w:rsidR="00215535" w:rsidRDefault="00215535" w:rsidP="00215535">
      <w:pPr>
        <w:pStyle w:val="a6"/>
        <w:ind w:left="240" w:right="720" w:firstLine="180"/>
      </w:pPr>
      <w:r>
        <w:t xml:space="preserve">                    case MessengerService.MSG_SET_VALUE:</w:t>
      </w:r>
    </w:p>
    <w:p w14:paraId="262696F2" w14:textId="77777777" w:rsidR="00215535" w:rsidRDefault="00215535" w:rsidP="00215535">
      <w:pPr>
        <w:pStyle w:val="a6"/>
        <w:ind w:left="240" w:right="720" w:firstLine="180"/>
      </w:pPr>
      <w:r>
        <w:t xml:space="preserve">                        mCallbackText.setText("Received from service: " + msg.arg1);</w:t>
      </w:r>
    </w:p>
    <w:p w14:paraId="31797B3C" w14:textId="77777777" w:rsidR="00215535" w:rsidRDefault="00215535" w:rsidP="00215535">
      <w:pPr>
        <w:pStyle w:val="a6"/>
        <w:ind w:left="240" w:right="720" w:firstLine="180"/>
      </w:pPr>
      <w:r>
        <w:t xml:space="preserve">                        break;</w:t>
      </w:r>
    </w:p>
    <w:p w14:paraId="1C7984EA" w14:textId="77777777" w:rsidR="00215535" w:rsidRDefault="00215535" w:rsidP="00215535">
      <w:pPr>
        <w:pStyle w:val="a6"/>
        <w:ind w:left="240" w:right="720" w:firstLine="180"/>
      </w:pPr>
      <w:r>
        <w:t xml:space="preserve">                    default:</w:t>
      </w:r>
    </w:p>
    <w:p w14:paraId="7CECCFDC" w14:textId="77777777" w:rsidR="00215535" w:rsidRDefault="00215535" w:rsidP="00215535">
      <w:pPr>
        <w:pStyle w:val="a6"/>
        <w:ind w:left="240" w:right="720" w:firstLine="180"/>
      </w:pPr>
      <w:r>
        <w:t xml:space="preserve">                        super.handleMessage(msg);</w:t>
      </w:r>
    </w:p>
    <w:p w14:paraId="23EF165F" w14:textId="77777777" w:rsidR="00215535" w:rsidRDefault="00215535" w:rsidP="00215535">
      <w:pPr>
        <w:pStyle w:val="a6"/>
        <w:ind w:left="240" w:right="720" w:firstLine="180"/>
      </w:pPr>
      <w:r>
        <w:t xml:space="preserve">                }</w:t>
      </w:r>
    </w:p>
    <w:p w14:paraId="263A0046" w14:textId="77777777" w:rsidR="00215535" w:rsidRDefault="00215535" w:rsidP="00215535">
      <w:pPr>
        <w:pStyle w:val="a6"/>
        <w:ind w:left="240" w:right="720" w:firstLine="180"/>
      </w:pPr>
      <w:r>
        <w:t xml:space="preserve">            }</w:t>
      </w:r>
    </w:p>
    <w:p w14:paraId="1A293507" w14:textId="77777777" w:rsidR="00215535" w:rsidRDefault="00215535" w:rsidP="00215535">
      <w:pPr>
        <w:pStyle w:val="a6"/>
        <w:ind w:left="240" w:right="720" w:firstLine="180"/>
      </w:pPr>
      <w:r>
        <w:t xml:space="preserve">        }</w:t>
      </w:r>
    </w:p>
    <w:p w14:paraId="39E41ED7" w14:textId="77777777" w:rsidR="00215535" w:rsidRDefault="00215535" w:rsidP="00215535">
      <w:pPr>
        <w:pStyle w:val="a6"/>
        <w:ind w:left="240" w:right="720" w:firstLine="180"/>
      </w:pPr>
      <w:r>
        <w:t xml:space="preserve">        </w:t>
      </w:r>
    </w:p>
    <w:p w14:paraId="7F7FFB03" w14:textId="77777777" w:rsidR="00215535" w:rsidRDefault="00215535" w:rsidP="00215535">
      <w:pPr>
        <w:pStyle w:val="a6"/>
        <w:ind w:left="240" w:right="720" w:firstLine="180"/>
      </w:pPr>
      <w:r>
        <w:t xml:space="preserve">        /**</w:t>
      </w:r>
    </w:p>
    <w:p w14:paraId="6BCDAB48" w14:textId="77777777" w:rsidR="00215535" w:rsidRDefault="00215535" w:rsidP="00215535">
      <w:pPr>
        <w:pStyle w:val="a6"/>
        <w:ind w:left="240" w:right="720" w:firstLine="180"/>
      </w:pPr>
      <w:r>
        <w:t xml:space="preserve">         * Target we publish for clients to send messages to IncomingHandler.</w:t>
      </w:r>
    </w:p>
    <w:p w14:paraId="4C30D979" w14:textId="77777777" w:rsidR="00215535" w:rsidRDefault="00215535" w:rsidP="00215535">
      <w:pPr>
        <w:pStyle w:val="a6"/>
        <w:ind w:left="240" w:right="720" w:firstLine="180"/>
      </w:pPr>
      <w:r>
        <w:t xml:space="preserve">         */</w:t>
      </w:r>
    </w:p>
    <w:p w14:paraId="0913DB97" w14:textId="77777777" w:rsidR="00215535" w:rsidRDefault="00215535" w:rsidP="00215535">
      <w:pPr>
        <w:pStyle w:val="a6"/>
        <w:ind w:left="240" w:right="720" w:firstLine="180"/>
      </w:pPr>
      <w:r>
        <w:t xml:space="preserve">        final Messenger mMessenger = new Messenger(new IncomingHandler());</w:t>
      </w:r>
    </w:p>
    <w:p w14:paraId="59DBE128" w14:textId="77777777" w:rsidR="00215535" w:rsidRDefault="00215535" w:rsidP="00215535">
      <w:pPr>
        <w:pStyle w:val="a6"/>
        <w:ind w:left="240" w:right="720" w:firstLine="180"/>
      </w:pPr>
      <w:r>
        <w:t xml:space="preserve">        </w:t>
      </w:r>
    </w:p>
    <w:p w14:paraId="6359A94D" w14:textId="77777777" w:rsidR="00215535" w:rsidRDefault="00215535" w:rsidP="00215535">
      <w:pPr>
        <w:pStyle w:val="a6"/>
        <w:ind w:left="240" w:right="720" w:firstLine="180"/>
      </w:pPr>
      <w:r>
        <w:t xml:space="preserve">        /**</w:t>
      </w:r>
    </w:p>
    <w:p w14:paraId="01C0CCC9" w14:textId="77777777" w:rsidR="00215535" w:rsidRDefault="00215535" w:rsidP="00215535">
      <w:pPr>
        <w:pStyle w:val="a6"/>
        <w:ind w:left="240" w:right="720" w:firstLine="180"/>
      </w:pPr>
      <w:r>
        <w:t xml:space="preserve">         * Class for interacting with the main interface of the service.</w:t>
      </w:r>
    </w:p>
    <w:p w14:paraId="5C7CFE61" w14:textId="77777777" w:rsidR="00215535" w:rsidRDefault="00215535" w:rsidP="00215535">
      <w:pPr>
        <w:pStyle w:val="a6"/>
        <w:ind w:left="240" w:right="720" w:firstLine="180"/>
      </w:pPr>
      <w:r>
        <w:t xml:space="preserve">         */</w:t>
      </w:r>
    </w:p>
    <w:p w14:paraId="4237B465" w14:textId="77777777" w:rsidR="00215535" w:rsidRDefault="00215535" w:rsidP="00215535">
      <w:pPr>
        <w:pStyle w:val="a6"/>
        <w:ind w:left="240" w:right="720" w:firstLine="180"/>
      </w:pPr>
      <w:r>
        <w:t xml:space="preserve">        private ServiceConnection mConnection = new ServiceConnection() {</w:t>
      </w:r>
    </w:p>
    <w:p w14:paraId="6E105969" w14:textId="77777777" w:rsidR="00215535" w:rsidRDefault="00215535" w:rsidP="00215535">
      <w:pPr>
        <w:pStyle w:val="a6"/>
        <w:ind w:left="240" w:right="720" w:firstLine="180"/>
      </w:pPr>
      <w:r>
        <w:t xml:space="preserve">            public void onServiceConnected(ComponentName className,</w:t>
      </w:r>
    </w:p>
    <w:p w14:paraId="0442FF5E" w14:textId="77777777" w:rsidR="00215535" w:rsidRDefault="00215535" w:rsidP="00215535">
      <w:pPr>
        <w:pStyle w:val="a6"/>
        <w:ind w:left="240" w:right="720" w:firstLine="180"/>
      </w:pPr>
      <w:r>
        <w:t xml:space="preserve">                                           IBinder service) {</w:t>
      </w:r>
    </w:p>
    <w:p w14:paraId="194B741F" w14:textId="77777777" w:rsidR="00215535" w:rsidRDefault="00215535" w:rsidP="00215535">
      <w:pPr>
        <w:pStyle w:val="a6"/>
        <w:ind w:left="240" w:right="720" w:firstLine="180"/>
      </w:pPr>
      <w:r>
        <w:t xml:space="preserve">                // This is called when the connection with the service has been</w:t>
      </w:r>
    </w:p>
    <w:p w14:paraId="7EB27ADC" w14:textId="77777777" w:rsidR="00215535" w:rsidRDefault="00215535" w:rsidP="00215535">
      <w:pPr>
        <w:pStyle w:val="a6"/>
        <w:ind w:left="240" w:right="720" w:firstLine="180"/>
      </w:pPr>
      <w:r>
        <w:t xml:space="preserve">                // established, giving us the service object we can use to</w:t>
      </w:r>
    </w:p>
    <w:p w14:paraId="20205391" w14:textId="77777777" w:rsidR="00215535" w:rsidRDefault="00215535" w:rsidP="00215535">
      <w:pPr>
        <w:pStyle w:val="a6"/>
        <w:ind w:left="240" w:right="720" w:firstLine="180"/>
      </w:pPr>
      <w:r>
        <w:t xml:space="preserve">                // interact with the service.  We are communicating with our</w:t>
      </w:r>
    </w:p>
    <w:p w14:paraId="1332AF14" w14:textId="77777777" w:rsidR="00215535" w:rsidRDefault="00215535" w:rsidP="00215535">
      <w:pPr>
        <w:pStyle w:val="a6"/>
        <w:ind w:left="240" w:right="720" w:firstLine="180"/>
      </w:pPr>
      <w:r>
        <w:t xml:space="preserve">                // service through an IDL interface, so get a client-side</w:t>
      </w:r>
    </w:p>
    <w:p w14:paraId="1A735E18" w14:textId="77777777" w:rsidR="00215535" w:rsidRDefault="00215535" w:rsidP="00215535">
      <w:pPr>
        <w:pStyle w:val="a6"/>
        <w:ind w:left="240" w:right="720" w:firstLine="180"/>
      </w:pPr>
      <w:r>
        <w:t xml:space="preserve">                // representation of that from the raw service object.</w:t>
      </w:r>
    </w:p>
    <w:p w14:paraId="56ED91AA" w14:textId="77777777" w:rsidR="00215535" w:rsidRDefault="00215535" w:rsidP="00215535">
      <w:pPr>
        <w:pStyle w:val="a6"/>
        <w:ind w:left="240" w:right="720" w:firstLine="180"/>
      </w:pPr>
      <w:r>
        <w:t xml:space="preserve">                mService = new Messenger(service);</w:t>
      </w:r>
    </w:p>
    <w:p w14:paraId="72FA0384" w14:textId="77777777" w:rsidR="00215535" w:rsidRDefault="00215535" w:rsidP="00215535">
      <w:pPr>
        <w:pStyle w:val="a6"/>
        <w:ind w:left="240" w:right="720" w:firstLine="180"/>
      </w:pPr>
      <w:r>
        <w:t xml:space="preserve">                mCallbackText.setText("Attached.");</w:t>
      </w:r>
    </w:p>
    <w:p w14:paraId="7C65DA35" w14:textId="77777777" w:rsidR="00215535" w:rsidRDefault="00215535" w:rsidP="00215535">
      <w:pPr>
        <w:pStyle w:val="a6"/>
        <w:ind w:left="240" w:right="720" w:firstLine="180"/>
      </w:pPr>
    </w:p>
    <w:p w14:paraId="6A711BD0" w14:textId="77777777" w:rsidR="00215535" w:rsidRDefault="00215535" w:rsidP="00215535">
      <w:pPr>
        <w:pStyle w:val="a6"/>
        <w:ind w:left="240" w:right="720" w:firstLine="180"/>
      </w:pPr>
      <w:r>
        <w:t xml:space="preserve">                // We want to monitor the service for as long as we are</w:t>
      </w:r>
    </w:p>
    <w:p w14:paraId="1044DE72" w14:textId="77777777" w:rsidR="00215535" w:rsidRDefault="00215535" w:rsidP="00215535">
      <w:pPr>
        <w:pStyle w:val="a6"/>
        <w:ind w:left="240" w:right="720" w:firstLine="180"/>
      </w:pPr>
      <w:r>
        <w:t xml:space="preserve">                // connected to it.</w:t>
      </w:r>
    </w:p>
    <w:p w14:paraId="3D1673C3" w14:textId="77777777" w:rsidR="00215535" w:rsidRDefault="00215535" w:rsidP="00215535">
      <w:pPr>
        <w:pStyle w:val="a6"/>
        <w:ind w:left="240" w:right="720" w:firstLine="180"/>
      </w:pPr>
      <w:r>
        <w:t xml:space="preserve">                try {</w:t>
      </w:r>
    </w:p>
    <w:p w14:paraId="2163CA19" w14:textId="77777777" w:rsidR="00215535" w:rsidRDefault="00215535" w:rsidP="00215535">
      <w:pPr>
        <w:pStyle w:val="a6"/>
        <w:ind w:left="240" w:right="720" w:firstLine="180"/>
      </w:pPr>
      <w:r>
        <w:t xml:space="preserve">                    Message msg = Message.obtain(null,</w:t>
      </w:r>
    </w:p>
    <w:p w14:paraId="0C4CD4C9" w14:textId="77777777" w:rsidR="00215535" w:rsidRDefault="00215535" w:rsidP="00215535">
      <w:pPr>
        <w:pStyle w:val="a6"/>
        <w:ind w:left="240" w:right="720" w:firstLine="180"/>
      </w:pPr>
      <w:r>
        <w:t xml:space="preserve">                            MessengerService.MSG_REGISTER_CLIENT);</w:t>
      </w:r>
    </w:p>
    <w:p w14:paraId="7A8BE33B" w14:textId="77777777" w:rsidR="00215535" w:rsidRDefault="00215535" w:rsidP="00215535">
      <w:pPr>
        <w:pStyle w:val="a6"/>
        <w:ind w:left="240" w:right="720" w:firstLine="180"/>
      </w:pPr>
      <w:r>
        <w:t xml:space="preserve">                    msg.replyTo = mMessenger;</w:t>
      </w:r>
    </w:p>
    <w:p w14:paraId="639941D2" w14:textId="77777777" w:rsidR="00215535" w:rsidRDefault="00215535" w:rsidP="00215535">
      <w:pPr>
        <w:pStyle w:val="a6"/>
        <w:ind w:left="240" w:right="720" w:firstLine="180"/>
      </w:pPr>
      <w:r>
        <w:t xml:space="preserve">                    mService.send(msg);</w:t>
      </w:r>
    </w:p>
    <w:p w14:paraId="097F0B01" w14:textId="77777777" w:rsidR="00215535" w:rsidRDefault="00215535" w:rsidP="00215535">
      <w:pPr>
        <w:pStyle w:val="a6"/>
        <w:ind w:left="240" w:right="720" w:firstLine="180"/>
      </w:pPr>
      <w:r>
        <w:t xml:space="preserve">                    </w:t>
      </w:r>
    </w:p>
    <w:p w14:paraId="69D5E68C" w14:textId="77777777" w:rsidR="00215535" w:rsidRDefault="00215535" w:rsidP="00215535">
      <w:pPr>
        <w:pStyle w:val="a6"/>
        <w:ind w:left="240" w:right="720" w:firstLine="180"/>
      </w:pPr>
      <w:r>
        <w:t xml:space="preserve">                    // Give it some value as an example.</w:t>
      </w:r>
    </w:p>
    <w:p w14:paraId="4DFA8A1C" w14:textId="77777777" w:rsidR="00215535" w:rsidRDefault="00215535" w:rsidP="00215535">
      <w:pPr>
        <w:pStyle w:val="a6"/>
        <w:ind w:left="240" w:right="720" w:firstLine="180"/>
      </w:pPr>
      <w:r>
        <w:t xml:space="preserve">                    msg = Message.obtain(null,</w:t>
      </w:r>
    </w:p>
    <w:p w14:paraId="1F913AAD" w14:textId="77777777" w:rsidR="00215535" w:rsidRDefault="00215535" w:rsidP="00215535">
      <w:pPr>
        <w:pStyle w:val="a6"/>
        <w:ind w:left="240" w:right="720" w:firstLine="180"/>
      </w:pPr>
      <w:r>
        <w:t xml:space="preserve">                            MessengerService.MSG_SET_VALUE, this.hashCode(), 0);</w:t>
      </w:r>
    </w:p>
    <w:p w14:paraId="2184C4E8" w14:textId="77777777" w:rsidR="00215535" w:rsidRDefault="00215535" w:rsidP="00215535">
      <w:pPr>
        <w:pStyle w:val="a6"/>
        <w:ind w:left="240" w:right="720" w:firstLine="180"/>
      </w:pPr>
      <w:r>
        <w:t xml:space="preserve">                    mService.send(msg);</w:t>
      </w:r>
    </w:p>
    <w:p w14:paraId="7D82CBBF" w14:textId="77777777" w:rsidR="00215535" w:rsidRDefault="00215535" w:rsidP="00215535">
      <w:pPr>
        <w:pStyle w:val="a6"/>
        <w:ind w:left="240" w:right="720" w:firstLine="180"/>
      </w:pPr>
      <w:r>
        <w:t xml:space="preserve">                } catch (RemoteException e) {</w:t>
      </w:r>
    </w:p>
    <w:p w14:paraId="1DCF6BEE" w14:textId="77777777" w:rsidR="00215535" w:rsidRDefault="00215535" w:rsidP="00215535">
      <w:pPr>
        <w:pStyle w:val="a6"/>
        <w:ind w:left="240" w:right="720" w:firstLine="180"/>
      </w:pPr>
      <w:r>
        <w:t xml:space="preserve">                    // In this case the service has crashed before we could even</w:t>
      </w:r>
    </w:p>
    <w:p w14:paraId="396C4195" w14:textId="77777777" w:rsidR="00215535" w:rsidRDefault="00215535" w:rsidP="00215535">
      <w:pPr>
        <w:pStyle w:val="a6"/>
        <w:ind w:left="240" w:right="720" w:firstLine="180"/>
      </w:pPr>
      <w:r>
        <w:t xml:space="preserve">                    // do anything with it; we can count on soon being</w:t>
      </w:r>
    </w:p>
    <w:p w14:paraId="091CCCD8" w14:textId="77777777" w:rsidR="00215535" w:rsidRDefault="00215535" w:rsidP="00215535">
      <w:pPr>
        <w:pStyle w:val="a6"/>
        <w:ind w:left="240" w:right="720" w:firstLine="180"/>
      </w:pPr>
      <w:r>
        <w:t xml:space="preserve">                    // disconnected (and then reconnected if it can be restarted)</w:t>
      </w:r>
    </w:p>
    <w:p w14:paraId="30EB3A89" w14:textId="77777777" w:rsidR="00215535" w:rsidRDefault="00215535" w:rsidP="00215535">
      <w:pPr>
        <w:pStyle w:val="a6"/>
        <w:ind w:left="240" w:right="720" w:firstLine="180"/>
      </w:pPr>
      <w:r>
        <w:t xml:space="preserve">                    // so there is no need to do anything here.</w:t>
      </w:r>
    </w:p>
    <w:p w14:paraId="4B3158DC" w14:textId="77777777" w:rsidR="00215535" w:rsidRDefault="00215535" w:rsidP="00215535">
      <w:pPr>
        <w:pStyle w:val="a6"/>
        <w:ind w:left="240" w:right="720" w:firstLine="180"/>
      </w:pPr>
      <w:r>
        <w:t xml:space="preserve">                }</w:t>
      </w:r>
    </w:p>
    <w:p w14:paraId="3F2AC783" w14:textId="77777777" w:rsidR="00215535" w:rsidRDefault="00215535" w:rsidP="00215535">
      <w:pPr>
        <w:pStyle w:val="a6"/>
        <w:ind w:left="240" w:right="720" w:firstLine="180"/>
      </w:pPr>
      <w:r>
        <w:t xml:space="preserve">                </w:t>
      </w:r>
    </w:p>
    <w:p w14:paraId="6734D364" w14:textId="77777777" w:rsidR="00215535" w:rsidRDefault="00215535" w:rsidP="00215535">
      <w:pPr>
        <w:pStyle w:val="a6"/>
        <w:ind w:left="240" w:right="720" w:firstLine="180"/>
      </w:pPr>
      <w:r>
        <w:t xml:space="preserve">                // As part of the sample, tell the user what happened.</w:t>
      </w:r>
    </w:p>
    <w:p w14:paraId="709E8542" w14:textId="77777777" w:rsidR="00215535" w:rsidRDefault="00215535" w:rsidP="00215535">
      <w:pPr>
        <w:pStyle w:val="a6"/>
        <w:ind w:left="240" w:right="720" w:firstLine="180"/>
      </w:pPr>
      <w:r>
        <w:t xml:space="preserve">                Toast.makeText(Binding.this, R.string.remote_service_connected,</w:t>
      </w:r>
    </w:p>
    <w:p w14:paraId="0C6B1E54" w14:textId="77777777" w:rsidR="00215535" w:rsidRDefault="00215535" w:rsidP="00215535">
      <w:pPr>
        <w:pStyle w:val="a6"/>
        <w:ind w:left="240" w:right="720" w:firstLine="180"/>
      </w:pPr>
      <w:r>
        <w:t xml:space="preserve">                        Toast.LENGTH_LONG).show();</w:t>
      </w:r>
    </w:p>
    <w:p w14:paraId="04773EFB" w14:textId="77777777" w:rsidR="00215535" w:rsidRDefault="00215535" w:rsidP="00215535">
      <w:pPr>
        <w:pStyle w:val="a6"/>
        <w:ind w:left="240" w:right="720" w:firstLine="180"/>
      </w:pPr>
      <w:r>
        <w:t xml:space="preserve">            }</w:t>
      </w:r>
    </w:p>
    <w:p w14:paraId="6DB7DB14" w14:textId="77777777" w:rsidR="00215535" w:rsidRDefault="00215535" w:rsidP="00215535">
      <w:pPr>
        <w:pStyle w:val="a6"/>
        <w:ind w:left="240" w:right="720" w:firstLine="180"/>
      </w:pPr>
    </w:p>
    <w:p w14:paraId="415C7B70" w14:textId="77777777" w:rsidR="00215535" w:rsidRDefault="00215535" w:rsidP="00215535">
      <w:pPr>
        <w:pStyle w:val="a6"/>
        <w:ind w:left="240" w:right="720" w:firstLine="180"/>
      </w:pPr>
      <w:r>
        <w:t xml:space="preserve">            public void onServiceDisconnected(ComponentName className) {</w:t>
      </w:r>
    </w:p>
    <w:p w14:paraId="13F84431" w14:textId="77777777" w:rsidR="00215535" w:rsidRDefault="00215535" w:rsidP="00215535">
      <w:pPr>
        <w:pStyle w:val="a6"/>
        <w:ind w:left="240" w:right="720" w:firstLine="180"/>
      </w:pPr>
      <w:r>
        <w:t xml:space="preserve">                // This is called when the connection with the service has been</w:t>
      </w:r>
    </w:p>
    <w:p w14:paraId="365CD0BC" w14:textId="77777777" w:rsidR="00215535" w:rsidRDefault="00215535" w:rsidP="00215535">
      <w:pPr>
        <w:pStyle w:val="a6"/>
        <w:ind w:left="240" w:right="720" w:firstLine="180"/>
      </w:pPr>
      <w:r>
        <w:t xml:space="preserve">                // unexpectedly disconnected -- that is, its process crashed.</w:t>
      </w:r>
    </w:p>
    <w:p w14:paraId="21C09A56" w14:textId="77777777" w:rsidR="00215535" w:rsidRDefault="00215535" w:rsidP="00215535">
      <w:pPr>
        <w:pStyle w:val="a6"/>
        <w:ind w:left="240" w:right="720" w:firstLine="180"/>
      </w:pPr>
      <w:r>
        <w:t xml:space="preserve">                mService = null;</w:t>
      </w:r>
    </w:p>
    <w:p w14:paraId="74ED8724" w14:textId="77777777" w:rsidR="00215535" w:rsidRDefault="00215535" w:rsidP="00215535">
      <w:pPr>
        <w:pStyle w:val="a6"/>
        <w:ind w:left="240" w:right="720" w:firstLine="180"/>
      </w:pPr>
      <w:r>
        <w:t xml:space="preserve">                mCallbackText.setText("Disconnected.");</w:t>
      </w:r>
    </w:p>
    <w:p w14:paraId="57666F3B" w14:textId="77777777" w:rsidR="00215535" w:rsidRDefault="00215535" w:rsidP="00215535">
      <w:pPr>
        <w:pStyle w:val="a6"/>
        <w:ind w:left="240" w:right="720" w:firstLine="180"/>
      </w:pPr>
    </w:p>
    <w:p w14:paraId="0FC60DB8" w14:textId="77777777" w:rsidR="00215535" w:rsidRDefault="00215535" w:rsidP="00215535">
      <w:pPr>
        <w:pStyle w:val="a6"/>
        <w:ind w:left="240" w:right="720" w:firstLine="180"/>
      </w:pPr>
      <w:r>
        <w:t xml:space="preserve">                // As part of the sample, tell the user what happened.</w:t>
      </w:r>
    </w:p>
    <w:p w14:paraId="3C08F2CF" w14:textId="77777777" w:rsidR="00215535" w:rsidRDefault="00215535" w:rsidP="00215535">
      <w:pPr>
        <w:pStyle w:val="a6"/>
        <w:ind w:left="240" w:right="720" w:firstLine="180"/>
      </w:pPr>
      <w:r>
        <w:t xml:space="preserve">                Toast.makeText(Binding.this, R.string.remote_service_disconnected,</w:t>
      </w:r>
    </w:p>
    <w:p w14:paraId="3E57B40F" w14:textId="77777777" w:rsidR="00215535" w:rsidRDefault="00215535" w:rsidP="00215535">
      <w:pPr>
        <w:pStyle w:val="a6"/>
        <w:ind w:left="240" w:right="720" w:firstLine="180"/>
      </w:pPr>
      <w:r>
        <w:t xml:space="preserve">                        Toast.LENGTH_LONG).show();</w:t>
      </w:r>
    </w:p>
    <w:p w14:paraId="45A37A84" w14:textId="77777777" w:rsidR="00215535" w:rsidRDefault="00215535" w:rsidP="00215535">
      <w:pPr>
        <w:pStyle w:val="a6"/>
        <w:ind w:left="240" w:right="720" w:firstLine="180"/>
      </w:pPr>
      <w:r>
        <w:t xml:space="preserve">            }</w:t>
      </w:r>
    </w:p>
    <w:p w14:paraId="2B9FF657" w14:textId="77777777" w:rsidR="00215535" w:rsidRDefault="00215535" w:rsidP="00215535">
      <w:pPr>
        <w:pStyle w:val="a6"/>
        <w:ind w:left="240" w:right="720" w:firstLine="180"/>
      </w:pPr>
      <w:r>
        <w:t xml:space="preserve">        };</w:t>
      </w:r>
    </w:p>
    <w:p w14:paraId="32BA4006" w14:textId="77777777" w:rsidR="00215535" w:rsidRDefault="00215535" w:rsidP="00215535">
      <w:pPr>
        <w:pStyle w:val="a6"/>
        <w:ind w:left="240" w:right="720" w:firstLine="180"/>
      </w:pPr>
      <w:r>
        <w:t xml:space="preserve">        </w:t>
      </w:r>
    </w:p>
    <w:p w14:paraId="2E36E68B" w14:textId="77777777" w:rsidR="00215535" w:rsidRDefault="00215535" w:rsidP="00215535">
      <w:pPr>
        <w:pStyle w:val="a6"/>
        <w:ind w:left="240" w:right="720" w:firstLine="180"/>
      </w:pPr>
      <w:r>
        <w:t xml:space="preserve">        void doBindService() {</w:t>
      </w:r>
    </w:p>
    <w:p w14:paraId="0B373D76" w14:textId="77777777" w:rsidR="00215535" w:rsidRDefault="00215535" w:rsidP="00215535">
      <w:pPr>
        <w:pStyle w:val="a6"/>
        <w:ind w:left="240" w:right="720" w:firstLine="180"/>
      </w:pPr>
      <w:r>
        <w:t xml:space="preserve">            // Establish a connection with the service.  We use an explicit</w:t>
      </w:r>
    </w:p>
    <w:p w14:paraId="613D9EF9" w14:textId="77777777" w:rsidR="00215535" w:rsidRDefault="00215535" w:rsidP="00215535">
      <w:pPr>
        <w:pStyle w:val="a6"/>
        <w:ind w:left="240" w:right="720" w:firstLine="180"/>
      </w:pPr>
      <w:r>
        <w:t xml:space="preserve">            // class name because there is no reason to be able to let other</w:t>
      </w:r>
    </w:p>
    <w:p w14:paraId="14089EC3" w14:textId="77777777" w:rsidR="00215535" w:rsidRDefault="00215535" w:rsidP="00215535">
      <w:pPr>
        <w:pStyle w:val="a6"/>
        <w:ind w:left="240" w:right="720" w:firstLine="180"/>
      </w:pPr>
      <w:r>
        <w:t xml:space="preserve">            // applications replace our component.</w:t>
      </w:r>
    </w:p>
    <w:p w14:paraId="29BF4C53" w14:textId="77777777" w:rsidR="00215535" w:rsidRDefault="00215535" w:rsidP="00215535">
      <w:pPr>
        <w:pStyle w:val="a6"/>
        <w:ind w:left="240" w:right="720" w:firstLine="180"/>
      </w:pPr>
      <w:r>
        <w:t xml:space="preserve">            bindService(new Intent(Binding.this,</w:t>
      </w:r>
    </w:p>
    <w:p w14:paraId="2ADFC972" w14:textId="77777777" w:rsidR="00215535" w:rsidRDefault="00215535" w:rsidP="00215535">
      <w:pPr>
        <w:pStyle w:val="a6"/>
        <w:ind w:left="240" w:right="720" w:firstLine="180"/>
      </w:pPr>
      <w:r>
        <w:t xml:space="preserve">                    MessengerService.class), mConnection, Context.BIND_AUTO_CREATE);</w:t>
      </w:r>
    </w:p>
    <w:p w14:paraId="663FE437" w14:textId="77777777" w:rsidR="00215535" w:rsidRDefault="00215535" w:rsidP="00215535">
      <w:pPr>
        <w:pStyle w:val="a6"/>
        <w:ind w:left="240" w:right="720" w:firstLine="180"/>
      </w:pPr>
      <w:r>
        <w:t xml:space="preserve">            mIsBound = true;</w:t>
      </w:r>
    </w:p>
    <w:p w14:paraId="3C230EF6" w14:textId="77777777" w:rsidR="00215535" w:rsidRDefault="00215535" w:rsidP="00215535">
      <w:pPr>
        <w:pStyle w:val="a6"/>
        <w:ind w:left="240" w:right="720" w:firstLine="180"/>
      </w:pPr>
      <w:r>
        <w:t xml:space="preserve">            mCallbackText.setText("Binding.");</w:t>
      </w:r>
    </w:p>
    <w:p w14:paraId="2801CC4F" w14:textId="77777777" w:rsidR="00215535" w:rsidRDefault="00215535" w:rsidP="00215535">
      <w:pPr>
        <w:pStyle w:val="a6"/>
        <w:ind w:left="240" w:right="720" w:firstLine="180"/>
      </w:pPr>
      <w:r>
        <w:t xml:space="preserve">        }</w:t>
      </w:r>
    </w:p>
    <w:p w14:paraId="6807BD7A" w14:textId="77777777" w:rsidR="00215535" w:rsidRDefault="00215535" w:rsidP="00215535">
      <w:pPr>
        <w:pStyle w:val="a6"/>
        <w:ind w:left="240" w:right="720" w:firstLine="180"/>
      </w:pPr>
      <w:r>
        <w:t xml:space="preserve">        </w:t>
      </w:r>
    </w:p>
    <w:p w14:paraId="0BFCD5CD" w14:textId="77777777" w:rsidR="00215535" w:rsidRDefault="00215535" w:rsidP="00215535">
      <w:pPr>
        <w:pStyle w:val="a6"/>
        <w:ind w:left="240" w:right="720" w:firstLine="180"/>
      </w:pPr>
      <w:r>
        <w:t xml:space="preserve">        void doUnbindService() {</w:t>
      </w:r>
    </w:p>
    <w:p w14:paraId="7DA2E333" w14:textId="77777777" w:rsidR="00215535" w:rsidRDefault="00215535" w:rsidP="00215535">
      <w:pPr>
        <w:pStyle w:val="a6"/>
        <w:ind w:left="240" w:right="720" w:firstLine="180"/>
      </w:pPr>
      <w:r>
        <w:t xml:space="preserve">            if (mIsBound) {</w:t>
      </w:r>
    </w:p>
    <w:p w14:paraId="6CF31189" w14:textId="77777777" w:rsidR="00215535" w:rsidRDefault="00215535" w:rsidP="00215535">
      <w:pPr>
        <w:pStyle w:val="a6"/>
        <w:ind w:left="240" w:right="720" w:firstLine="180"/>
      </w:pPr>
      <w:r>
        <w:t xml:space="preserve">                // If we have received the service, and hence registered with</w:t>
      </w:r>
    </w:p>
    <w:p w14:paraId="43F4B845" w14:textId="77777777" w:rsidR="00215535" w:rsidRDefault="00215535" w:rsidP="00215535">
      <w:pPr>
        <w:pStyle w:val="a6"/>
        <w:ind w:left="240" w:right="720" w:firstLine="180"/>
      </w:pPr>
      <w:r>
        <w:t xml:space="preserve">                // it, then now is the time to unregister.</w:t>
      </w:r>
    </w:p>
    <w:p w14:paraId="1E4E0084" w14:textId="77777777" w:rsidR="00215535" w:rsidRDefault="00215535" w:rsidP="00215535">
      <w:pPr>
        <w:pStyle w:val="a6"/>
        <w:ind w:left="240" w:right="720" w:firstLine="180"/>
      </w:pPr>
      <w:r>
        <w:t xml:space="preserve">                if (mService != null) {</w:t>
      </w:r>
    </w:p>
    <w:p w14:paraId="31768C70" w14:textId="77777777" w:rsidR="00215535" w:rsidRDefault="00215535" w:rsidP="00215535">
      <w:pPr>
        <w:pStyle w:val="a6"/>
        <w:ind w:left="240" w:right="720" w:firstLine="180"/>
      </w:pPr>
      <w:r>
        <w:t xml:space="preserve">                    try {</w:t>
      </w:r>
    </w:p>
    <w:p w14:paraId="2BF67F47" w14:textId="77777777" w:rsidR="00215535" w:rsidRDefault="00215535" w:rsidP="00215535">
      <w:pPr>
        <w:pStyle w:val="a6"/>
        <w:ind w:left="240" w:right="720" w:firstLine="180"/>
      </w:pPr>
      <w:r>
        <w:t xml:space="preserve">                        Message msg = Message.obtain(null,</w:t>
      </w:r>
    </w:p>
    <w:p w14:paraId="2A7D916C" w14:textId="77777777" w:rsidR="00215535" w:rsidRDefault="00215535" w:rsidP="00215535">
      <w:pPr>
        <w:pStyle w:val="a6"/>
        <w:ind w:left="240" w:right="720" w:firstLine="180"/>
      </w:pPr>
      <w:r>
        <w:t xml:space="preserve">                                MessengerService.MSG_UNREGISTER_CLIENT);</w:t>
      </w:r>
    </w:p>
    <w:p w14:paraId="2E40B2C7" w14:textId="77777777" w:rsidR="00215535" w:rsidRDefault="00215535" w:rsidP="00215535">
      <w:pPr>
        <w:pStyle w:val="a6"/>
        <w:ind w:left="240" w:right="720" w:firstLine="180"/>
      </w:pPr>
      <w:r>
        <w:t xml:space="preserve">                        msg.replyTo = mMessenger;</w:t>
      </w:r>
    </w:p>
    <w:p w14:paraId="03174E45" w14:textId="77777777" w:rsidR="00215535" w:rsidRDefault="00215535" w:rsidP="00215535">
      <w:pPr>
        <w:pStyle w:val="a6"/>
        <w:ind w:left="240" w:right="720" w:firstLine="180"/>
      </w:pPr>
      <w:r>
        <w:t xml:space="preserve">                        mService.send(msg);</w:t>
      </w:r>
    </w:p>
    <w:p w14:paraId="3022559B" w14:textId="77777777" w:rsidR="00215535" w:rsidRDefault="00215535" w:rsidP="00215535">
      <w:pPr>
        <w:pStyle w:val="a6"/>
        <w:ind w:left="240" w:right="720" w:firstLine="180"/>
      </w:pPr>
      <w:r>
        <w:t xml:space="preserve">                    } catch (RemoteException e) {</w:t>
      </w:r>
    </w:p>
    <w:p w14:paraId="303AD90E" w14:textId="77777777" w:rsidR="00215535" w:rsidRDefault="00215535" w:rsidP="00215535">
      <w:pPr>
        <w:pStyle w:val="a6"/>
        <w:ind w:left="240" w:right="720" w:firstLine="180"/>
      </w:pPr>
      <w:r>
        <w:t xml:space="preserve">                        // There is nothing special we need to do if the service</w:t>
      </w:r>
    </w:p>
    <w:p w14:paraId="5CA5ABFA" w14:textId="77777777" w:rsidR="00215535" w:rsidRDefault="00215535" w:rsidP="00215535">
      <w:pPr>
        <w:pStyle w:val="a6"/>
        <w:ind w:left="240" w:right="720" w:firstLine="180"/>
      </w:pPr>
      <w:r>
        <w:t xml:space="preserve">                        // has crashed.</w:t>
      </w:r>
    </w:p>
    <w:p w14:paraId="5AC37102" w14:textId="77777777" w:rsidR="00215535" w:rsidRDefault="00215535" w:rsidP="00215535">
      <w:pPr>
        <w:pStyle w:val="a6"/>
        <w:ind w:left="240" w:right="720" w:firstLine="180"/>
      </w:pPr>
      <w:r>
        <w:t xml:space="preserve">                    }</w:t>
      </w:r>
    </w:p>
    <w:p w14:paraId="16D335BE" w14:textId="77777777" w:rsidR="00215535" w:rsidRDefault="00215535" w:rsidP="00215535">
      <w:pPr>
        <w:pStyle w:val="a6"/>
        <w:ind w:left="240" w:right="720" w:firstLine="180"/>
      </w:pPr>
      <w:r>
        <w:t xml:space="preserve">                }</w:t>
      </w:r>
    </w:p>
    <w:p w14:paraId="3FC16F99" w14:textId="77777777" w:rsidR="00215535" w:rsidRDefault="00215535" w:rsidP="00215535">
      <w:pPr>
        <w:pStyle w:val="a6"/>
        <w:ind w:left="240" w:right="720" w:firstLine="180"/>
      </w:pPr>
      <w:r>
        <w:t xml:space="preserve">                </w:t>
      </w:r>
    </w:p>
    <w:p w14:paraId="7AE3158C" w14:textId="77777777" w:rsidR="00215535" w:rsidRDefault="00215535" w:rsidP="00215535">
      <w:pPr>
        <w:pStyle w:val="a6"/>
        <w:ind w:left="240" w:right="720" w:firstLine="180"/>
      </w:pPr>
      <w:r>
        <w:t xml:space="preserve">                // Detach our existing connection.</w:t>
      </w:r>
    </w:p>
    <w:p w14:paraId="74BE9B4F" w14:textId="77777777" w:rsidR="00215535" w:rsidRDefault="00215535" w:rsidP="00215535">
      <w:pPr>
        <w:pStyle w:val="a6"/>
        <w:ind w:left="240" w:right="720" w:firstLine="180"/>
      </w:pPr>
      <w:r>
        <w:t xml:space="preserve">                unbindService(mConnection);</w:t>
      </w:r>
    </w:p>
    <w:p w14:paraId="4F5924DA" w14:textId="77777777" w:rsidR="00215535" w:rsidRDefault="00215535" w:rsidP="00215535">
      <w:pPr>
        <w:pStyle w:val="a6"/>
        <w:ind w:left="240" w:right="720" w:firstLine="180"/>
      </w:pPr>
      <w:r>
        <w:t xml:space="preserve">                mIsBound = false;</w:t>
      </w:r>
    </w:p>
    <w:p w14:paraId="29E7A27A" w14:textId="77777777" w:rsidR="00215535" w:rsidRDefault="00215535" w:rsidP="00215535">
      <w:pPr>
        <w:pStyle w:val="a6"/>
        <w:ind w:left="240" w:right="720" w:firstLine="180"/>
      </w:pPr>
      <w:r>
        <w:t xml:space="preserve">                mCallbackText.setText("Unbinding.");</w:t>
      </w:r>
    </w:p>
    <w:p w14:paraId="3650EFA6" w14:textId="77777777" w:rsidR="00215535" w:rsidRDefault="00215535" w:rsidP="00215535">
      <w:pPr>
        <w:pStyle w:val="a6"/>
        <w:ind w:left="240" w:right="720" w:firstLine="180"/>
      </w:pPr>
      <w:r>
        <w:t xml:space="preserve">            }</w:t>
      </w:r>
    </w:p>
    <w:p w14:paraId="5A06782A" w14:textId="77777777" w:rsidR="00215535" w:rsidRDefault="00215535" w:rsidP="00215535">
      <w:pPr>
        <w:pStyle w:val="a6"/>
        <w:ind w:left="240" w:right="720" w:firstLine="180"/>
      </w:pPr>
      <w:r>
        <w:t xml:space="preserve">        }</w:t>
      </w:r>
    </w:p>
    <w:p w14:paraId="453CBA53" w14:textId="77777777" w:rsidR="00215535" w:rsidRDefault="00215535" w:rsidP="00215535">
      <w:pPr>
        <w:pStyle w:val="a6"/>
        <w:ind w:left="240" w:right="720" w:firstLine="180"/>
      </w:pPr>
      <w:r>
        <w:t xml:space="preserve"> // END_INCLUDE(bind)</w:t>
      </w:r>
    </w:p>
    <w:p w14:paraId="45C4DE8A" w14:textId="77777777" w:rsidR="00215535" w:rsidRDefault="00215535" w:rsidP="00215535">
      <w:pPr>
        <w:pStyle w:val="a6"/>
        <w:ind w:left="240" w:right="720" w:firstLine="180"/>
      </w:pPr>
      <w:r>
        <w:t xml:space="preserve">        </w:t>
      </w:r>
    </w:p>
    <w:p w14:paraId="2C9A2C8D" w14:textId="77777777" w:rsidR="00215535" w:rsidRDefault="00215535" w:rsidP="00215535">
      <w:pPr>
        <w:pStyle w:val="a6"/>
        <w:ind w:left="240" w:right="720" w:firstLine="180"/>
      </w:pPr>
      <w:r>
        <w:t xml:space="preserve">        /**</w:t>
      </w:r>
    </w:p>
    <w:p w14:paraId="31ABDD96" w14:textId="77777777" w:rsidR="00215535" w:rsidRDefault="00215535" w:rsidP="00215535">
      <w:pPr>
        <w:pStyle w:val="a6"/>
        <w:ind w:left="240" w:right="720" w:firstLine="180"/>
      </w:pPr>
      <w:r>
        <w:t xml:space="preserve">         * Standard initialization of this activity.  Set up the UI, then wait</w:t>
      </w:r>
    </w:p>
    <w:p w14:paraId="29609E75" w14:textId="77777777" w:rsidR="00215535" w:rsidRDefault="00215535" w:rsidP="00215535">
      <w:pPr>
        <w:pStyle w:val="a6"/>
        <w:ind w:left="240" w:right="720" w:firstLine="180"/>
      </w:pPr>
      <w:r>
        <w:t xml:space="preserve">         * for the user to poke it before doing anything.</w:t>
      </w:r>
    </w:p>
    <w:p w14:paraId="7AABB59C" w14:textId="77777777" w:rsidR="00215535" w:rsidRDefault="00215535" w:rsidP="00215535">
      <w:pPr>
        <w:pStyle w:val="a6"/>
        <w:ind w:left="240" w:right="720" w:firstLine="180"/>
      </w:pPr>
      <w:r>
        <w:t xml:space="preserve">         */</w:t>
      </w:r>
    </w:p>
    <w:p w14:paraId="286309F9" w14:textId="77777777" w:rsidR="00215535" w:rsidRDefault="00215535" w:rsidP="00215535">
      <w:pPr>
        <w:pStyle w:val="a6"/>
        <w:ind w:left="240" w:right="720" w:firstLine="180"/>
      </w:pPr>
      <w:r>
        <w:t xml:space="preserve">        @Override</w:t>
      </w:r>
    </w:p>
    <w:p w14:paraId="7A82694C" w14:textId="77777777" w:rsidR="00215535" w:rsidRDefault="00215535" w:rsidP="00215535">
      <w:pPr>
        <w:pStyle w:val="a6"/>
        <w:ind w:left="240" w:right="720" w:firstLine="180"/>
      </w:pPr>
      <w:r>
        <w:t xml:space="preserve">        protected void onCreate(Bundle savedInstanceState) {</w:t>
      </w:r>
    </w:p>
    <w:p w14:paraId="780E92A0" w14:textId="77777777" w:rsidR="00215535" w:rsidRDefault="00215535" w:rsidP="00215535">
      <w:pPr>
        <w:pStyle w:val="a6"/>
        <w:ind w:left="240" w:right="720" w:firstLine="180"/>
      </w:pPr>
      <w:r>
        <w:t xml:space="preserve">            super.onCreate(savedInstanceState);</w:t>
      </w:r>
    </w:p>
    <w:p w14:paraId="621BF471" w14:textId="77777777" w:rsidR="00215535" w:rsidRDefault="00215535" w:rsidP="00215535">
      <w:pPr>
        <w:pStyle w:val="a6"/>
        <w:ind w:left="240" w:right="720" w:firstLine="180"/>
      </w:pPr>
    </w:p>
    <w:p w14:paraId="657D77AD" w14:textId="77777777" w:rsidR="00215535" w:rsidRDefault="00215535" w:rsidP="00215535">
      <w:pPr>
        <w:pStyle w:val="a6"/>
        <w:ind w:left="240" w:right="720" w:firstLine="180"/>
      </w:pPr>
      <w:r>
        <w:t xml:space="preserve">            setContentView(R.layout.messenger_service_binding);</w:t>
      </w:r>
    </w:p>
    <w:p w14:paraId="196525E1" w14:textId="77777777" w:rsidR="00215535" w:rsidRDefault="00215535" w:rsidP="00215535">
      <w:pPr>
        <w:pStyle w:val="a6"/>
        <w:ind w:left="240" w:right="720" w:firstLine="180"/>
      </w:pPr>
    </w:p>
    <w:p w14:paraId="586AF025" w14:textId="77777777" w:rsidR="00215535" w:rsidRDefault="00215535" w:rsidP="00215535">
      <w:pPr>
        <w:pStyle w:val="a6"/>
        <w:ind w:left="240" w:right="720" w:firstLine="180"/>
      </w:pPr>
      <w:r>
        <w:t xml:space="preserve">            // Watch for button clicks.</w:t>
      </w:r>
    </w:p>
    <w:p w14:paraId="198B9941" w14:textId="77777777" w:rsidR="00215535" w:rsidRDefault="00215535" w:rsidP="00215535">
      <w:pPr>
        <w:pStyle w:val="a6"/>
        <w:ind w:left="240" w:right="720" w:firstLine="180"/>
      </w:pPr>
      <w:r>
        <w:t xml:space="preserve">            Button button = (Button)findViewById(R.id.bind);</w:t>
      </w:r>
    </w:p>
    <w:p w14:paraId="1B8315FA" w14:textId="77777777" w:rsidR="00215535" w:rsidRDefault="00215535" w:rsidP="00215535">
      <w:pPr>
        <w:pStyle w:val="a6"/>
        <w:ind w:left="240" w:right="720" w:firstLine="180"/>
      </w:pPr>
      <w:r>
        <w:t xml:space="preserve">            button.setOnClickListener(mBindListener);</w:t>
      </w:r>
    </w:p>
    <w:p w14:paraId="0EEED69D" w14:textId="77777777" w:rsidR="00215535" w:rsidRDefault="00215535" w:rsidP="00215535">
      <w:pPr>
        <w:pStyle w:val="a6"/>
        <w:ind w:left="240" w:right="720" w:firstLine="180"/>
      </w:pPr>
      <w:r>
        <w:t xml:space="preserve">            button = (Button)findViewById(R.id.unbind);</w:t>
      </w:r>
    </w:p>
    <w:p w14:paraId="7BAC00C0" w14:textId="77777777" w:rsidR="00215535" w:rsidRDefault="00215535" w:rsidP="00215535">
      <w:pPr>
        <w:pStyle w:val="a6"/>
        <w:ind w:left="240" w:right="720" w:firstLine="180"/>
      </w:pPr>
      <w:r>
        <w:t xml:space="preserve">            button.setOnClickListener(mUnbindListener);</w:t>
      </w:r>
    </w:p>
    <w:p w14:paraId="10A5BD0A" w14:textId="77777777" w:rsidR="00215535" w:rsidRDefault="00215535" w:rsidP="00215535">
      <w:pPr>
        <w:pStyle w:val="a6"/>
        <w:ind w:left="240" w:right="720" w:firstLine="180"/>
      </w:pPr>
      <w:r>
        <w:t xml:space="preserve">            </w:t>
      </w:r>
    </w:p>
    <w:p w14:paraId="4151E2B4" w14:textId="77777777" w:rsidR="00215535" w:rsidRDefault="00215535" w:rsidP="00215535">
      <w:pPr>
        <w:pStyle w:val="a6"/>
        <w:ind w:left="240" w:right="720" w:firstLine="180"/>
      </w:pPr>
      <w:r>
        <w:t xml:space="preserve">            mCallbackText = (TextView)findViewById(R.id.callback);</w:t>
      </w:r>
    </w:p>
    <w:p w14:paraId="7D72E476" w14:textId="77777777" w:rsidR="00215535" w:rsidRDefault="00215535" w:rsidP="00215535">
      <w:pPr>
        <w:pStyle w:val="a6"/>
        <w:ind w:left="240" w:right="720" w:firstLine="180"/>
      </w:pPr>
      <w:r>
        <w:t xml:space="preserve">            mCallbackText.setText("Not attached.");</w:t>
      </w:r>
    </w:p>
    <w:p w14:paraId="3BB3713D" w14:textId="77777777" w:rsidR="00215535" w:rsidRDefault="00215535" w:rsidP="00215535">
      <w:pPr>
        <w:pStyle w:val="a6"/>
        <w:ind w:left="240" w:right="720" w:firstLine="180"/>
      </w:pPr>
      <w:r>
        <w:t xml:space="preserve">        }</w:t>
      </w:r>
    </w:p>
    <w:p w14:paraId="6E0BFA10" w14:textId="77777777" w:rsidR="00215535" w:rsidRDefault="00215535" w:rsidP="00215535">
      <w:pPr>
        <w:pStyle w:val="a6"/>
        <w:ind w:left="240" w:right="720" w:firstLine="180"/>
      </w:pPr>
    </w:p>
    <w:p w14:paraId="5C852DE6" w14:textId="77777777" w:rsidR="00215535" w:rsidRDefault="00215535" w:rsidP="00215535">
      <w:pPr>
        <w:pStyle w:val="a6"/>
        <w:ind w:left="240" w:right="720" w:firstLine="180"/>
      </w:pPr>
      <w:r>
        <w:t xml:space="preserve">        private View.OnClickListener mBindListener = new View.OnClickListener() {</w:t>
      </w:r>
    </w:p>
    <w:p w14:paraId="7C3EB495" w14:textId="77777777" w:rsidR="00215535" w:rsidRDefault="00215535" w:rsidP="00215535">
      <w:pPr>
        <w:pStyle w:val="a6"/>
        <w:ind w:left="240" w:right="720" w:firstLine="180"/>
      </w:pPr>
      <w:r>
        <w:t xml:space="preserve">            public void onClick(View v) {</w:t>
      </w:r>
    </w:p>
    <w:p w14:paraId="0CA2A4C7" w14:textId="77777777" w:rsidR="00215535" w:rsidRDefault="00215535" w:rsidP="00215535">
      <w:pPr>
        <w:pStyle w:val="a6"/>
        <w:ind w:left="240" w:right="720" w:firstLine="180"/>
      </w:pPr>
      <w:r>
        <w:t xml:space="preserve">                doBindService();</w:t>
      </w:r>
    </w:p>
    <w:p w14:paraId="56982874" w14:textId="77777777" w:rsidR="00215535" w:rsidRDefault="00215535" w:rsidP="00215535">
      <w:pPr>
        <w:pStyle w:val="a6"/>
        <w:ind w:left="240" w:right="720" w:firstLine="180"/>
      </w:pPr>
      <w:r>
        <w:t xml:space="preserve">            }</w:t>
      </w:r>
    </w:p>
    <w:p w14:paraId="2654D2E4" w14:textId="77777777" w:rsidR="00215535" w:rsidRDefault="00215535" w:rsidP="00215535">
      <w:pPr>
        <w:pStyle w:val="a6"/>
        <w:ind w:left="240" w:right="720" w:firstLine="180"/>
      </w:pPr>
      <w:r>
        <w:t xml:space="preserve">        };</w:t>
      </w:r>
    </w:p>
    <w:p w14:paraId="1F2B4C1F" w14:textId="77777777" w:rsidR="00215535" w:rsidRDefault="00215535" w:rsidP="00215535">
      <w:pPr>
        <w:pStyle w:val="a6"/>
        <w:ind w:left="240" w:right="720" w:firstLine="180"/>
      </w:pPr>
    </w:p>
    <w:p w14:paraId="5B140C30" w14:textId="77777777" w:rsidR="00215535" w:rsidRDefault="00215535" w:rsidP="00215535">
      <w:pPr>
        <w:pStyle w:val="a6"/>
        <w:ind w:left="240" w:right="720" w:firstLine="180"/>
      </w:pPr>
      <w:r>
        <w:t xml:space="preserve">        private View.OnClickListener mUnbindListener = new View.OnClickListener() {</w:t>
      </w:r>
    </w:p>
    <w:p w14:paraId="2B247FDB" w14:textId="77777777" w:rsidR="00215535" w:rsidRDefault="00215535" w:rsidP="00215535">
      <w:pPr>
        <w:pStyle w:val="a6"/>
        <w:ind w:left="240" w:right="720" w:firstLine="180"/>
      </w:pPr>
      <w:r>
        <w:t xml:space="preserve">            public void onClick(View v) {</w:t>
      </w:r>
    </w:p>
    <w:p w14:paraId="3249B60C" w14:textId="77777777" w:rsidR="00215535" w:rsidRDefault="00215535" w:rsidP="00215535">
      <w:pPr>
        <w:pStyle w:val="a6"/>
        <w:ind w:left="240" w:right="720" w:firstLine="180"/>
      </w:pPr>
      <w:r>
        <w:t xml:space="preserve">                doUnbindService();</w:t>
      </w:r>
    </w:p>
    <w:p w14:paraId="50D9BAC2" w14:textId="77777777" w:rsidR="00215535" w:rsidRDefault="00215535" w:rsidP="00215535">
      <w:pPr>
        <w:pStyle w:val="a6"/>
        <w:ind w:left="240" w:right="720" w:firstLine="180"/>
      </w:pPr>
      <w:r>
        <w:t xml:space="preserve">            }</w:t>
      </w:r>
    </w:p>
    <w:p w14:paraId="4BDE7A7E" w14:textId="77777777" w:rsidR="00215535" w:rsidRDefault="00215535" w:rsidP="00215535">
      <w:pPr>
        <w:pStyle w:val="a6"/>
        <w:ind w:left="240" w:right="720" w:firstLine="180"/>
      </w:pPr>
      <w:r>
        <w:t xml:space="preserve">        };</w:t>
      </w:r>
    </w:p>
    <w:p w14:paraId="310E21B2" w14:textId="77777777" w:rsidR="00215535" w:rsidRDefault="00215535" w:rsidP="00215535">
      <w:pPr>
        <w:pStyle w:val="a6"/>
        <w:ind w:left="240" w:right="720" w:firstLine="180"/>
      </w:pPr>
      <w:r>
        <w:t xml:space="preserve">    }</w:t>
      </w:r>
    </w:p>
    <w:p w14:paraId="0E9ADBF2" w14:textId="062F6F0D" w:rsidR="00EB0C77" w:rsidRPr="009E2233" w:rsidRDefault="00215535" w:rsidP="00215535">
      <w:pPr>
        <w:pStyle w:val="a6"/>
        <w:ind w:left="240" w:right="720" w:firstLine="180"/>
      </w:pPr>
      <w:r>
        <w:t>}</w:t>
      </w:r>
    </w:p>
    <w:p w14:paraId="1CEB6343" w14:textId="6D01AB14" w:rsidR="00B415B2" w:rsidRPr="009E2233" w:rsidRDefault="00B415B2" w:rsidP="00B415B2">
      <w:pPr>
        <w:pStyle w:val="a5"/>
        <w:ind w:firstLine="361"/>
      </w:pPr>
      <w:bookmarkStart w:id="36" w:name="_Toc476667949"/>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16</w:t>
      </w:r>
      <w:r w:rsidR="009C2BDC">
        <w:fldChar w:fldCharType="end"/>
      </w:r>
      <w:r w:rsidRPr="009E2233">
        <w:rPr>
          <w:rFonts w:hint="eastAsia"/>
        </w:rPr>
        <w:t xml:space="preserve"> </w:t>
      </w:r>
      <w:r w:rsidRPr="009E2233">
        <w:t>ActivityMessenger</w:t>
      </w:r>
      <w:bookmarkEnd w:id="36"/>
      <w:r>
        <w:rPr>
          <w:rFonts w:hint="eastAsia"/>
        </w:rPr>
        <w:t>.java</w:t>
      </w:r>
    </w:p>
    <w:p w14:paraId="558E6C55" w14:textId="18BF78C8" w:rsidR="00EB0C77" w:rsidRPr="009E2233" w:rsidRDefault="00EB0C77" w:rsidP="00EB0C77">
      <w:pPr>
        <w:rPr>
          <w:rFonts w:ascii="Times New Roman" w:hAnsi="Times New Roman"/>
          <w:szCs w:val="20"/>
        </w:rPr>
      </w:pPr>
      <w:r w:rsidRPr="009E2233">
        <w:rPr>
          <w:rFonts w:ascii="Times New Roman" w:hAnsi="Times New Roman" w:hint="eastAsia"/>
          <w:szCs w:val="20"/>
        </w:rPr>
        <w:t>在前面的例子中，通过</w:t>
      </w:r>
      <w:r w:rsidRPr="009E2233">
        <w:rPr>
          <w:rFonts w:ascii="Times New Roman" w:hAnsi="Times New Roman" w:hint="eastAsia"/>
          <w:szCs w:val="20"/>
        </w:rPr>
        <w:t>Message</w:t>
      </w:r>
      <w:r w:rsidRPr="009E2233">
        <w:rPr>
          <w:rFonts w:ascii="Times New Roman" w:hAnsi="Times New Roman" w:hint="eastAsia"/>
          <w:szCs w:val="20"/>
        </w:rPr>
        <w:t>定义接口，实现了</w:t>
      </w:r>
      <w:r w:rsidR="00B415B2">
        <w:rPr>
          <w:rFonts w:ascii="Times New Roman" w:hAnsi="Times New Roman" w:hint="eastAsia"/>
          <w:szCs w:val="20"/>
        </w:rPr>
        <w:t>客户端</w:t>
      </w:r>
      <w:r w:rsidRPr="009E2233">
        <w:rPr>
          <w:rFonts w:ascii="Times New Roman" w:hAnsi="Times New Roman" w:hint="eastAsia"/>
          <w:szCs w:val="20"/>
        </w:rPr>
        <w:t>向</w:t>
      </w:r>
      <w:r w:rsidR="00B415B2">
        <w:rPr>
          <w:rFonts w:ascii="Times New Roman" w:hAnsi="Times New Roman" w:hint="eastAsia"/>
          <w:szCs w:val="20"/>
        </w:rPr>
        <w:t>服务</w:t>
      </w:r>
      <w:r w:rsidRPr="009E2233">
        <w:rPr>
          <w:rFonts w:ascii="Times New Roman" w:hAnsi="Times New Roman" w:hint="eastAsia"/>
          <w:szCs w:val="20"/>
        </w:rPr>
        <w:t>发送消息，</w:t>
      </w:r>
      <w:r w:rsidR="00B415B2">
        <w:rPr>
          <w:rFonts w:ascii="Times New Roman" w:hAnsi="Times New Roman" w:hint="eastAsia"/>
          <w:szCs w:val="20"/>
        </w:rPr>
        <w:t>服务</w:t>
      </w:r>
      <w:r w:rsidRPr="009E2233">
        <w:rPr>
          <w:rFonts w:ascii="Times New Roman" w:hAnsi="Times New Roman" w:hint="eastAsia"/>
          <w:szCs w:val="20"/>
        </w:rPr>
        <w:t>中的</w:t>
      </w:r>
      <w:r w:rsidRPr="009E2233">
        <w:rPr>
          <w:rFonts w:ascii="Times New Roman" w:hAnsi="Times New Roman" w:hint="eastAsia"/>
          <w:szCs w:val="20"/>
        </w:rPr>
        <w:t>Handler</w:t>
      </w:r>
      <w:r w:rsidRPr="009E2233">
        <w:rPr>
          <w:rFonts w:ascii="Times New Roman" w:hAnsi="Times New Roman" w:hint="eastAsia"/>
          <w:szCs w:val="20"/>
        </w:rPr>
        <w:t>对消息作出响应和处理。但这个例子实现的仅是单向通信，即</w:t>
      </w:r>
      <w:r w:rsidR="00B415B2">
        <w:rPr>
          <w:rFonts w:ascii="Times New Roman" w:hAnsi="Times New Roman" w:hint="eastAsia"/>
          <w:szCs w:val="20"/>
        </w:rPr>
        <w:t>客户端</w:t>
      </w:r>
      <w:r w:rsidRPr="009E2233">
        <w:rPr>
          <w:rFonts w:ascii="Times New Roman" w:hAnsi="Times New Roman" w:hint="eastAsia"/>
          <w:szCs w:val="20"/>
        </w:rPr>
        <w:t>给</w:t>
      </w:r>
      <w:r w:rsidR="00B415B2">
        <w:rPr>
          <w:rFonts w:ascii="Times New Roman" w:hAnsi="Times New Roman" w:hint="eastAsia"/>
          <w:szCs w:val="20"/>
        </w:rPr>
        <w:t>服务</w:t>
      </w:r>
      <w:r w:rsidRPr="009E2233">
        <w:rPr>
          <w:rFonts w:ascii="Times New Roman" w:hAnsi="Times New Roman" w:hint="eastAsia"/>
          <w:szCs w:val="20"/>
        </w:rPr>
        <w:t>发送消息，并没有实现</w:t>
      </w:r>
      <w:r w:rsidR="00B415B2">
        <w:rPr>
          <w:rFonts w:ascii="Times New Roman" w:hAnsi="Times New Roman" w:hint="eastAsia"/>
          <w:szCs w:val="20"/>
        </w:rPr>
        <w:t>服务</w:t>
      </w:r>
      <w:r w:rsidRPr="009E2233">
        <w:rPr>
          <w:rFonts w:ascii="Times New Roman" w:hAnsi="Times New Roman" w:hint="eastAsia"/>
          <w:szCs w:val="20"/>
        </w:rPr>
        <w:t>处理完成后向</w:t>
      </w:r>
      <w:r w:rsidR="00B415B2">
        <w:rPr>
          <w:rFonts w:ascii="Times New Roman" w:hAnsi="Times New Roman" w:hint="eastAsia"/>
          <w:szCs w:val="20"/>
        </w:rPr>
        <w:t>客户端</w:t>
      </w:r>
      <w:r w:rsidRPr="009E2233">
        <w:rPr>
          <w:rFonts w:ascii="Times New Roman" w:hAnsi="Times New Roman" w:hint="eastAsia"/>
          <w:szCs w:val="20"/>
        </w:rPr>
        <w:t>发送消息</w:t>
      </w:r>
      <w:r w:rsidR="00B415B2">
        <w:rPr>
          <w:rFonts w:ascii="Times New Roman" w:hAnsi="Times New Roman" w:hint="eastAsia"/>
          <w:szCs w:val="20"/>
        </w:rPr>
        <w:t>，</w:t>
      </w:r>
      <w:r w:rsidRPr="009E2233">
        <w:rPr>
          <w:rFonts w:ascii="Times New Roman" w:hAnsi="Times New Roman" w:hint="eastAsia"/>
          <w:szCs w:val="20"/>
        </w:rPr>
        <w:t>如果需要</w:t>
      </w:r>
      <w:r w:rsidR="00B415B2">
        <w:rPr>
          <w:rFonts w:ascii="Times New Roman" w:hAnsi="Times New Roman" w:hint="eastAsia"/>
          <w:szCs w:val="20"/>
        </w:rPr>
        <w:t>服务</w:t>
      </w:r>
      <w:r w:rsidRPr="009E2233">
        <w:rPr>
          <w:rFonts w:ascii="Times New Roman" w:hAnsi="Times New Roman" w:hint="eastAsia"/>
          <w:szCs w:val="20"/>
        </w:rPr>
        <w:t>给</w:t>
      </w:r>
      <w:r w:rsidR="00B415B2">
        <w:rPr>
          <w:rFonts w:ascii="Times New Roman" w:hAnsi="Times New Roman" w:hint="eastAsia"/>
          <w:szCs w:val="20"/>
        </w:rPr>
        <w:t>客户端</w:t>
      </w:r>
      <w:r w:rsidRPr="009E2233">
        <w:rPr>
          <w:rFonts w:ascii="Times New Roman" w:hAnsi="Times New Roman" w:hint="eastAsia"/>
          <w:szCs w:val="20"/>
        </w:rPr>
        <w:t>发送消息又该如何实现呢？这个实现的过程与前面</w:t>
      </w:r>
      <w:r w:rsidRPr="009E2233">
        <w:rPr>
          <w:rFonts w:ascii="Times New Roman" w:hAnsi="Times New Roman" w:hint="eastAsia"/>
          <w:szCs w:val="20"/>
        </w:rPr>
        <w:t>5</w:t>
      </w:r>
      <w:r w:rsidRPr="009E2233">
        <w:rPr>
          <w:rFonts w:ascii="Times New Roman" w:hAnsi="Times New Roman" w:hint="eastAsia"/>
          <w:szCs w:val="20"/>
        </w:rPr>
        <w:t>步类似，只是</w:t>
      </w:r>
      <w:r w:rsidR="00B415B2">
        <w:rPr>
          <w:rFonts w:ascii="Times New Roman" w:hAnsi="Times New Roman" w:hint="eastAsia"/>
          <w:szCs w:val="20"/>
        </w:rPr>
        <w:t>客户端</w:t>
      </w:r>
      <w:r w:rsidRPr="009E2233">
        <w:rPr>
          <w:rFonts w:ascii="Times New Roman" w:hAnsi="Times New Roman" w:hint="eastAsia"/>
          <w:szCs w:val="20"/>
        </w:rPr>
        <w:t>和</w:t>
      </w:r>
      <w:r w:rsidR="00B415B2">
        <w:rPr>
          <w:rFonts w:ascii="Times New Roman" w:hAnsi="Times New Roman" w:hint="eastAsia"/>
          <w:szCs w:val="20"/>
        </w:rPr>
        <w:t>服务</w:t>
      </w:r>
      <w:r w:rsidRPr="009E2233">
        <w:rPr>
          <w:rFonts w:ascii="Times New Roman" w:hAnsi="Times New Roman" w:hint="eastAsia"/>
          <w:szCs w:val="20"/>
        </w:rPr>
        <w:t>在实现过程中角色有所变化</w:t>
      </w:r>
      <w:r w:rsidR="00B415B2">
        <w:rPr>
          <w:rFonts w:ascii="Times New Roman" w:hAnsi="Times New Roman" w:hint="eastAsia"/>
          <w:szCs w:val="20"/>
        </w:rPr>
        <w:t>，</w:t>
      </w:r>
      <w:r w:rsidRPr="009E2233">
        <w:rPr>
          <w:rFonts w:ascii="Times New Roman" w:hAnsi="Times New Roman" w:hint="eastAsia"/>
          <w:szCs w:val="20"/>
        </w:rPr>
        <w:t>可以接着上面的步骤继续来实现双向通信。</w:t>
      </w:r>
    </w:p>
    <w:p w14:paraId="53DEDB42" w14:textId="35EBB134" w:rsidR="00EB0C77" w:rsidRPr="009E2233" w:rsidRDefault="00A25385" w:rsidP="00A668DE">
      <w:pPr>
        <w:pStyle w:val="a"/>
        <w:ind w:firstLine="360"/>
      </w:pPr>
      <w:r>
        <w:rPr>
          <w:rFonts w:hint="eastAsia"/>
        </w:rPr>
        <w:t>(</w:t>
      </w:r>
      <w:r>
        <w:t>6)</w:t>
      </w:r>
      <w:r w:rsidR="00EB0C77" w:rsidRPr="009E2233">
        <w:rPr>
          <w:rFonts w:hint="eastAsia"/>
        </w:rPr>
        <w:t>在</w:t>
      </w:r>
      <w:r w:rsidR="00B415B2">
        <w:rPr>
          <w:rFonts w:hint="eastAsia"/>
        </w:rPr>
        <w:t>客户端</w:t>
      </w:r>
      <w:r w:rsidR="00EB0C77" w:rsidRPr="009E2233">
        <w:rPr>
          <w:rFonts w:hint="eastAsia"/>
        </w:rPr>
        <w:t>中创建一个</w:t>
      </w:r>
      <w:r w:rsidR="00EB0C77" w:rsidRPr="009E2233">
        <w:rPr>
          <w:rFonts w:hint="eastAsia"/>
        </w:rPr>
        <w:t>Handler</w:t>
      </w:r>
      <w:r w:rsidR="00EB0C77" w:rsidRPr="009E2233">
        <w:rPr>
          <w:rFonts w:hint="eastAsia"/>
        </w:rPr>
        <w:t>对象，用于处理</w:t>
      </w:r>
      <w:r w:rsidR="00B415B2">
        <w:rPr>
          <w:rFonts w:hint="eastAsia"/>
        </w:rPr>
        <w:t>服务</w:t>
      </w:r>
      <w:r w:rsidR="00EB0C77" w:rsidRPr="009E2233">
        <w:rPr>
          <w:rFonts w:hint="eastAsia"/>
        </w:rPr>
        <w:t>发过来的消息</w:t>
      </w:r>
    </w:p>
    <w:p w14:paraId="278E5FC6" w14:textId="7E408850" w:rsidR="00EB0C77" w:rsidRPr="009E2233" w:rsidRDefault="00A25385" w:rsidP="00A668DE">
      <w:pPr>
        <w:pStyle w:val="a"/>
        <w:ind w:firstLine="360"/>
      </w:pPr>
      <w:r>
        <w:rPr>
          <w:rFonts w:hint="eastAsia"/>
        </w:rPr>
        <w:t>(</w:t>
      </w:r>
      <w:r>
        <w:t>7)</w:t>
      </w:r>
      <w:r w:rsidR="00EB0C77" w:rsidRPr="009E2233">
        <w:rPr>
          <w:rFonts w:hint="eastAsia"/>
        </w:rPr>
        <w:t>使用</w:t>
      </w:r>
      <w:r w:rsidR="00B415B2">
        <w:rPr>
          <w:rFonts w:hint="eastAsia"/>
        </w:rPr>
        <w:t>客户端</w:t>
      </w:r>
      <w:r w:rsidR="00EB0C77" w:rsidRPr="009E2233">
        <w:rPr>
          <w:rFonts w:hint="eastAsia"/>
        </w:rPr>
        <w:t>中的这个</w:t>
      </w:r>
      <w:r w:rsidR="00EB0C77" w:rsidRPr="009E2233">
        <w:rPr>
          <w:rFonts w:hint="eastAsia"/>
        </w:rPr>
        <w:t>Handler</w:t>
      </w:r>
      <w:r w:rsidR="00EB0C77" w:rsidRPr="009E2233">
        <w:rPr>
          <w:rFonts w:hint="eastAsia"/>
        </w:rPr>
        <w:t>对象创建一个</w:t>
      </w:r>
      <w:r w:rsidR="00B415B2">
        <w:rPr>
          <w:rFonts w:hint="eastAsia"/>
        </w:rPr>
        <w:t>客户端</w:t>
      </w:r>
      <w:r w:rsidR="00EB0C77" w:rsidRPr="009E2233">
        <w:rPr>
          <w:rFonts w:hint="eastAsia"/>
        </w:rPr>
        <w:t>自己的</w:t>
      </w:r>
      <w:r w:rsidR="00EB0C77" w:rsidRPr="009E2233">
        <w:rPr>
          <w:rFonts w:hint="eastAsia"/>
        </w:rPr>
        <w:t>Messenger</w:t>
      </w:r>
      <w:r w:rsidR="00EB0C77" w:rsidRPr="009E2233">
        <w:rPr>
          <w:rFonts w:hint="eastAsia"/>
        </w:rPr>
        <w:t>对象</w:t>
      </w:r>
    </w:p>
    <w:p w14:paraId="1BFCFEE1" w14:textId="46A85959" w:rsidR="00EB0C77" w:rsidRPr="009E2233" w:rsidRDefault="00A25385" w:rsidP="00A668DE">
      <w:pPr>
        <w:pStyle w:val="a"/>
        <w:ind w:firstLine="360"/>
      </w:pPr>
      <w:r>
        <w:rPr>
          <w:rFonts w:hint="eastAsia"/>
        </w:rPr>
        <w:t>(</w:t>
      </w:r>
      <w:r>
        <w:t>8)</w:t>
      </w:r>
      <w:r w:rsidR="00EB0C77" w:rsidRPr="009E2233">
        <w:rPr>
          <w:rFonts w:hint="eastAsia"/>
        </w:rPr>
        <w:t>在前面第</w:t>
      </w:r>
      <w:r w:rsidR="00EB0C77" w:rsidRPr="009E2233">
        <w:rPr>
          <w:rFonts w:hint="eastAsia"/>
        </w:rPr>
        <w:t>4</w:t>
      </w:r>
      <w:r w:rsidR="00EB0C77" w:rsidRPr="009E2233">
        <w:rPr>
          <w:rFonts w:hint="eastAsia"/>
        </w:rPr>
        <w:t>步，客户端获取了</w:t>
      </w:r>
      <w:r w:rsidR="00B415B2">
        <w:rPr>
          <w:rFonts w:hint="eastAsia"/>
        </w:rPr>
        <w:t>服务</w:t>
      </w:r>
      <w:r w:rsidR="00EB0C77" w:rsidRPr="009E2233">
        <w:rPr>
          <w:rFonts w:hint="eastAsia"/>
        </w:rPr>
        <w:t>的</w:t>
      </w:r>
      <w:r w:rsidR="00EB0C77" w:rsidRPr="009E2233">
        <w:rPr>
          <w:rFonts w:hint="eastAsia"/>
        </w:rPr>
        <w:t>Messenger</w:t>
      </w:r>
      <w:r w:rsidR="00EB0C77" w:rsidRPr="009E2233">
        <w:rPr>
          <w:rFonts w:hint="eastAsia"/>
        </w:rPr>
        <w:t>对象，并通过</w:t>
      </w:r>
      <w:r w:rsidR="00B415B2">
        <w:rPr>
          <w:rFonts w:hint="eastAsia"/>
        </w:rPr>
        <w:t>其</w:t>
      </w:r>
      <w:r w:rsidR="00EB0C77" w:rsidRPr="009E2233">
        <w:rPr>
          <w:rFonts w:hint="eastAsia"/>
        </w:rPr>
        <w:t>来给</w:t>
      </w:r>
      <w:r w:rsidR="00B415B2">
        <w:rPr>
          <w:rFonts w:hint="eastAsia"/>
        </w:rPr>
        <w:t>服务</w:t>
      </w:r>
      <w:r w:rsidR="00EB0C77" w:rsidRPr="009E2233">
        <w:rPr>
          <w:rFonts w:hint="eastAsia"/>
        </w:rPr>
        <w:t>发送消息。在向</w:t>
      </w:r>
      <w:r w:rsidR="00B415B2">
        <w:rPr>
          <w:rFonts w:hint="eastAsia"/>
        </w:rPr>
        <w:t>服务</w:t>
      </w:r>
      <w:r w:rsidR="00EB0C77" w:rsidRPr="009E2233">
        <w:rPr>
          <w:rFonts w:hint="eastAsia"/>
        </w:rPr>
        <w:t>发送消息之前，将</w:t>
      </w:r>
      <w:r w:rsidR="00EB0C77" w:rsidRPr="009E2233">
        <w:rPr>
          <w:rFonts w:hint="eastAsia"/>
        </w:rPr>
        <w:t>Message</w:t>
      </w:r>
      <w:r w:rsidR="00EB0C77" w:rsidRPr="009E2233">
        <w:rPr>
          <w:rFonts w:hint="eastAsia"/>
        </w:rPr>
        <w:t>对象的</w:t>
      </w:r>
      <w:r w:rsidR="00EB0C77" w:rsidRPr="009E2233">
        <w:rPr>
          <w:rFonts w:hint="eastAsia"/>
        </w:rPr>
        <w:t>replyTo</w:t>
      </w:r>
      <w:r w:rsidR="00EB0C77" w:rsidRPr="009E2233">
        <w:rPr>
          <w:rFonts w:hint="eastAsia"/>
        </w:rPr>
        <w:t>字段设置成第</w:t>
      </w:r>
      <w:r w:rsidR="00EB0C77" w:rsidRPr="009E2233">
        <w:rPr>
          <w:rFonts w:hint="eastAsia"/>
        </w:rPr>
        <w:t>7</w:t>
      </w:r>
      <w:r w:rsidR="00EB0C77" w:rsidRPr="009E2233">
        <w:rPr>
          <w:rFonts w:hint="eastAsia"/>
        </w:rPr>
        <w:t>步创建的</w:t>
      </w:r>
      <w:r w:rsidR="00EB0C77" w:rsidRPr="009E2233">
        <w:rPr>
          <w:rFonts w:hint="eastAsia"/>
        </w:rPr>
        <w:t>Messenger</w:t>
      </w:r>
      <w:r w:rsidR="00EB0C77" w:rsidRPr="009E2233">
        <w:rPr>
          <w:rFonts w:hint="eastAsia"/>
        </w:rPr>
        <w:t>对象。</w:t>
      </w:r>
    </w:p>
    <w:p w14:paraId="53CAD04F" w14:textId="740C21C2" w:rsidR="00EB0C77" w:rsidRPr="009E2233" w:rsidRDefault="00A25385" w:rsidP="00A668DE">
      <w:pPr>
        <w:pStyle w:val="a"/>
        <w:ind w:firstLine="360"/>
      </w:pPr>
      <w:r>
        <w:rPr>
          <w:rFonts w:hint="eastAsia"/>
        </w:rPr>
        <w:t>(</w:t>
      </w:r>
      <w:r>
        <w:t>9)</w:t>
      </w:r>
      <w:r w:rsidR="00B415B2">
        <w:rPr>
          <w:rFonts w:hint="eastAsia"/>
        </w:rPr>
        <w:t>服务</w:t>
      </w:r>
      <w:r w:rsidR="00EB0C77" w:rsidRPr="009E2233">
        <w:rPr>
          <w:rFonts w:hint="eastAsia"/>
        </w:rPr>
        <w:t>的</w:t>
      </w:r>
      <w:r w:rsidR="00EB0C77" w:rsidRPr="009E2233">
        <w:rPr>
          <w:rFonts w:hint="eastAsia"/>
        </w:rPr>
        <w:t>Handler</w:t>
      </w:r>
      <w:r w:rsidR="00EB0C77" w:rsidRPr="009E2233">
        <w:rPr>
          <w:rFonts w:hint="eastAsia"/>
        </w:rPr>
        <w:t>处理</w:t>
      </w:r>
      <w:r w:rsidR="00EB0C77" w:rsidRPr="009E2233">
        <w:rPr>
          <w:rFonts w:hint="eastAsia"/>
        </w:rPr>
        <w:t>Message</w:t>
      </w:r>
      <w:r w:rsidR="00EB0C77" w:rsidRPr="009E2233">
        <w:rPr>
          <w:rFonts w:hint="eastAsia"/>
        </w:rPr>
        <w:t>时，将</w:t>
      </w:r>
      <w:r w:rsidR="00EB0C77" w:rsidRPr="009E2233">
        <w:rPr>
          <w:rFonts w:hint="eastAsia"/>
        </w:rPr>
        <w:t>Message</w:t>
      </w:r>
      <w:r w:rsidR="00EB0C77" w:rsidRPr="009E2233">
        <w:rPr>
          <w:rFonts w:hint="eastAsia"/>
        </w:rPr>
        <w:t>对象的</w:t>
      </w:r>
      <w:r w:rsidR="00EB0C77" w:rsidRPr="009E2233">
        <w:rPr>
          <w:rFonts w:hint="eastAsia"/>
        </w:rPr>
        <w:t>replyTo</w:t>
      </w:r>
      <w:r w:rsidR="00EB0C77" w:rsidRPr="009E2233">
        <w:rPr>
          <w:rFonts w:hint="eastAsia"/>
        </w:rPr>
        <w:t>字段提取出来，并使用其给</w:t>
      </w:r>
      <w:r w:rsidR="00B415B2">
        <w:rPr>
          <w:rFonts w:hint="eastAsia"/>
        </w:rPr>
        <w:t>客户端</w:t>
      </w:r>
      <w:r w:rsidR="00EB0C77" w:rsidRPr="009E2233">
        <w:rPr>
          <w:rFonts w:hint="eastAsia"/>
        </w:rPr>
        <w:t>发送消息。</w:t>
      </w:r>
    </w:p>
    <w:p w14:paraId="26A646FC" w14:textId="463BAF81" w:rsidR="00EB0C77" w:rsidRDefault="00EB0C77" w:rsidP="00EB0C77">
      <w:pPr>
        <w:rPr>
          <w:rFonts w:ascii="Times New Roman" w:hAnsi="Times New Roman"/>
          <w:szCs w:val="20"/>
        </w:rPr>
      </w:pPr>
      <w:r w:rsidRPr="009E2233">
        <w:rPr>
          <w:rFonts w:ascii="Times New Roman" w:hAnsi="Times New Roman" w:hint="eastAsia"/>
          <w:szCs w:val="20"/>
        </w:rPr>
        <w:t>这样我们就实现了</w:t>
      </w:r>
      <w:r w:rsidR="0088375B">
        <w:rPr>
          <w:rFonts w:ascii="Times New Roman" w:hAnsi="Times New Roman" w:hint="eastAsia"/>
          <w:szCs w:val="20"/>
        </w:rPr>
        <w:t>客户端</w:t>
      </w:r>
      <w:r w:rsidRPr="009E2233">
        <w:rPr>
          <w:rFonts w:ascii="Times New Roman" w:hAnsi="Times New Roman" w:hint="eastAsia"/>
          <w:szCs w:val="20"/>
        </w:rPr>
        <w:t>和</w:t>
      </w:r>
      <w:r w:rsidR="0088375B">
        <w:rPr>
          <w:rFonts w:ascii="Times New Roman" w:hAnsi="Times New Roman" w:hint="eastAsia"/>
          <w:szCs w:val="20"/>
        </w:rPr>
        <w:t>服务</w:t>
      </w:r>
      <w:r w:rsidRPr="009E2233">
        <w:rPr>
          <w:rFonts w:ascii="Times New Roman" w:hAnsi="Times New Roman" w:hint="eastAsia"/>
          <w:szCs w:val="20"/>
        </w:rPr>
        <w:t>的双向通信</w:t>
      </w:r>
      <w:r w:rsidR="0088375B">
        <w:rPr>
          <w:rFonts w:ascii="Times New Roman" w:hAnsi="Times New Roman" w:hint="eastAsia"/>
          <w:szCs w:val="20"/>
        </w:rPr>
        <w:t>，</w:t>
      </w:r>
      <w:r w:rsidR="00B415B2">
        <w:rPr>
          <w:rFonts w:ascii="Times New Roman" w:hAnsi="Times New Roman" w:hint="eastAsia"/>
          <w:szCs w:val="20"/>
        </w:rPr>
        <w:t>客户端</w:t>
      </w:r>
      <w:r w:rsidRPr="009E2233">
        <w:rPr>
          <w:rFonts w:ascii="Times New Roman" w:hAnsi="Times New Roman" w:hint="eastAsia"/>
          <w:szCs w:val="20"/>
        </w:rPr>
        <w:t>和</w:t>
      </w:r>
      <w:r w:rsidR="00B415B2">
        <w:rPr>
          <w:rFonts w:ascii="Times New Roman" w:hAnsi="Times New Roman" w:hint="eastAsia"/>
          <w:szCs w:val="20"/>
        </w:rPr>
        <w:t>服务</w:t>
      </w:r>
      <w:r w:rsidRPr="009E2233">
        <w:rPr>
          <w:rFonts w:ascii="Times New Roman" w:hAnsi="Times New Roman" w:hint="eastAsia"/>
          <w:szCs w:val="20"/>
        </w:rPr>
        <w:t>都有自己的</w:t>
      </w:r>
      <w:r w:rsidRPr="009E2233">
        <w:rPr>
          <w:rFonts w:ascii="Times New Roman" w:hAnsi="Times New Roman" w:hint="eastAsia"/>
          <w:szCs w:val="20"/>
        </w:rPr>
        <w:t>Handler</w:t>
      </w:r>
      <w:r w:rsidRPr="009E2233">
        <w:rPr>
          <w:rFonts w:ascii="Times New Roman" w:hAnsi="Times New Roman" w:hint="eastAsia"/>
          <w:szCs w:val="20"/>
        </w:rPr>
        <w:t>和</w:t>
      </w:r>
      <w:r w:rsidRPr="009E2233">
        <w:rPr>
          <w:rFonts w:ascii="Times New Roman" w:hAnsi="Times New Roman" w:hint="eastAsia"/>
          <w:szCs w:val="20"/>
        </w:rPr>
        <w:t>Messenger</w:t>
      </w:r>
      <w:r w:rsidRPr="009E2233">
        <w:rPr>
          <w:rFonts w:ascii="Times New Roman" w:hAnsi="Times New Roman" w:hint="eastAsia"/>
          <w:szCs w:val="20"/>
        </w:rPr>
        <w:t>对象，使得对方可以给自己发送消息</w:t>
      </w:r>
      <w:r w:rsidR="0088375B">
        <w:rPr>
          <w:rFonts w:ascii="Times New Roman" w:hAnsi="Times New Roman" w:hint="eastAsia"/>
          <w:szCs w:val="20"/>
        </w:rPr>
        <w:t>，</w:t>
      </w:r>
      <w:r w:rsidR="00B415B2">
        <w:rPr>
          <w:rFonts w:ascii="Times New Roman" w:hAnsi="Times New Roman" w:hint="eastAsia"/>
          <w:szCs w:val="20"/>
        </w:rPr>
        <w:t>客户端</w:t>
      </w:r>
      <w:r w:rsidRPr="009E2233">
        <w:rPr>
          <w:rFonts w:ascii="Times New Roman" w:hAnsi="Times New Roman" w:hint="eastAsia"/>
          <w:szCs w:val="20"/>
        </w:rPr>
        <w:t>的</w:t>
      </w:r>
      <w:r w:rsidRPr="009E2233">
        <w:rPr>
          <w:rFonts w:ascii="Times New Roman" w:hAnsi="Times New Roman" w:hint="eastAsia"/>
          <w:szCs w:val="20"/>
        </w:rPr>
        <w:t>Messenger</w:t>
      </w:r>
      <w:r w:rsidRPr="009E2233">
        <w:rPr>
          <w:rFonts w:ascii="Times New Roman" w:hAnsi="Times New Roman" w:hint="eastAsia"/>
          <w:szCs w:val="20"/>
        </w:rPr>
        <w:t>是通过</w:t>
      </w:r>
      <w:r w:rsidRPr="009E2233">
        <w:rPr>
          <w:rFonts w:ascii="Times New Roman" w:hAnsi="Times New Roman" w:hint="eastAsia"/>
          <w:szCs w:val="20"/>
        </w:rPr>
        <w:t>Message</w:t>
      </w:r>
      <w:r w:rsidRPr="009E2233">
        <w:rPr>
          <w:rFonts w:ascii="Times New Roman" w:hAnsi="Times New Roman" w:hint="eastAsia"/>
          <w:szCs w:val="20"/>
        </w:rPr>
        <w:t>的</w:t>
      </w:r>
      <w:r w:rsidRPr="009E2233">
        <w:rPr>
          <w:rFonts w:ascii="Times New Roman" w:hAnsi="Times New Roman" w:hint="eastAsia"/>
          <w:szCs w:val="20"/>
        </w:rPr>
        <w:t>replyTo</w:t>
      </w:r>
      <w:r w:rsidRPr="009E2233">
        <w:rPr>
          <w:rFonts w:ascii="Times New Roman" w:hAnsi="Times New Roman" w:hint="eastAsia"/>
          <w:szCs w:val="20"/>
        </w:rPr>
        <w:t>传递给</w:t>
      </w:r>
      <w:r w:rsidR="0088375B">
        <w:rPr>
          <w:rFonts w:ascii="Times New Roman" w:hAnsi="Times New Roman" w:hint="eastAsia"/>
          <w:szCs w:val="20"/>
        </w:rPr>
        <w:t>服务</w:t>
      </w:r>
      <w:r w:rsidRPr="009E2233">
        <w:rPr>
          <w:rFonts w:ascii="Times New Roman" w:hAnsi="Times New Roman" w:hint="eastAsia"/>
          <w:szCs w:val="20"/>
        </w:rPr>
        <w:t>的。</w:t>
      </w:r>
    </w:p>
    <w:p w14:paraId="7AC8C72B" w14:textId="0BCB8919" w:rsidR="00E8095A" w:rsidRDefault="009D05DA" w:rsidP="00D5315A">
      <w:pPr>
        <w:jc w:val="center"/>
        <w:rPr>
          <w:rFonts w:ascii="Times New Roman" w:hAnsi="Times New Roman"/>
          <w:szCs w:val="20"/>
        </w:rPr>
      </w:pPr>
      <w:r>
        <w:rPr>
          <w:noProof/>
        </w:rPr>
        <w:drawing>
          <wp:inline distT="0" distB="0" distL="0" distR="0" wp14:anchorId="0E513AA6" wp14:editId="3C61B78E">
            <wp:extent cx="2779776" cy="1687488"/>
            <wp:effectExtent l="0" t="0" r="1905"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0212" cy="1693823"/>
                    </a:xfrm>
                    <a:prstGeom prst="rect">
                      <a:avLst/>
                    </a:prstGeom>
                  </pic:spPr>
                </pic:pic>
              </a:graphicData>
            </a:graphic>
          </wp:inline>
        </w:drawing>
      </w:r>
    </w:p>
    <w:p w14:paraId="1A5734A3" w14:textId="320F63F8" w:rsidR="009D05DA" w:rsidRDefault="00D5315A" w:rsidP="00D5315A">
      <w:pPr>
        <w:pStyle w:val="a5"/>
        <w:ind w:firstLine="361"/>
        <w:rPr>
          <w:rFonts w:ascii="Times New Roman" w:hAnsi="Times New Roman"/>
          <w:szCs w:val="20"/>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t xml:space="preserve"> </w:t>
      </w:r>
      <w:r>
        <w:rPr>
          <w:rFonts w:hint="eastAsia"/>
        </w:rPr>
        <w:t>Me</w:t>
      </w:r>
      <w:r>
        <w:t>ssenger</w:t>
      </w:r>
      <w:r>
        <w:rPr>
          <w:rFonts w:hint="eastAsia"/>
        </w:rPr>
        <w:t>服务</w:t>
      </w:r>
    </w:p>
    <w:p w14:paraId="53ABBB5B" w14:textId="77777777" w:rsidR="00707689" w:rsidRPr="009E2233" w:rsidRDefault="00707689" w:rsidP="00707689">
      <w:pPr>
        <w:pStyle w:val="2"/>
        <w:ind w:firstLine="560"/>
      </w:pPr>
      <w:bookmarkStart w:id="37" w:name="_Toc242772242"/>
      <w:r>
        <w:rPr>
          <w:rFonts w:hint="eastAsia"/>
        </w:rPr>
        <w:t>通知</w:t>
      </w:r>
      <w:r w:rsidRPr="009E2233">
        <w:rPr>
          <w:rFonts w:hint="eastAsia"/>
        </w:rPr>
        <w:t>管理</w:t>
      </w:r>
      <w:bookmarkEnd w:id="37"/>
    </w:p>
    <w:p w14:paraId="7E3F7110" w14:textId="3CBEA6B0" w:rsidR="00707689" w:rsidRPr="009E2233" w:rsidRDefault="00707689" w:rsidP="001A4078">
      <w:r>
        <w:rPr>
          <w:rFonts w:hint="eastAsia"/>
        </w:rPr>
        <w:t>通知</w:t>
      </w:r>
      <w:r w:rsidRPr="009E2233">
        <w:rPr>
          <w:rFonts w:hint="eastAsia"/>
        </w:rPr>
        <w:t>即是一个消息，可以在应用程序界面显示其图形标记提示用户。例如当用户操作应用时，如果有电话、短信或者邮件到达，可以向系统提交一个</w:t>
      </w:r>
      <w:r>
        <w:rPr>
          <w:rFonts w:hint="eastAsia"/>
        </w:rPr>
        <w:t>通知</w:t>
      </w:r>
      <w:r w:rsidRPr="009E2233">
        <w:rPr>
          <w:rFonts w:hint="eastAsia"/>
        </w:rPr>
        <w:t>，它会首先以图标的形式显示在设备的状态栏位置，在手机的状态栏上就会出现一个小图标，提示用户处理这个消息，如</w:t>
      </w:r>
      <w:r w:rsidRPr="009E2233">
        <w:rPr>
          <w:rFonts w:hint="eastAsia"/>
        </w:rPr>
        <w:fldChar w:fldCharType="begin"/>
      </w:r>
      <w:r w:rsidRPr="009E2233">
        <w:rPr>
          <w:rFonts w:hint="eastAsia"/>
        </w:rPr>
        <w:instrText xml:space="preserve"> REF _Ref23997 \h </w:instrText>
      </w:r>
      <w:r w:rsidR="001A4078">
        <w:instrText xml:space="preserve"> \* MERGEFORMAT </w:instrText>
      </w:r>
      <w:r w:rsidRPr="009E2233">
        <w:rPr>
          <w:rFonts w:hint="eastAsia"/>
        </w:rPr>
      </w:r>
      <w:r w:rsidRPr="009E2233">
        <w:rPr>
          <w:rFonts w:hint="eastAsia"/>
        </w:rPr>
        <w:fldChar w:fldCharType="separate"/>
      </w:r>
      <w:r w:rsidR="00937D55" w:rsidRPr="009E2233">
        <w:rPr>
          <w:rFonts w:ascii="Cambria" w:eastAsia="黑体" w:hAnsi="Cambria"/>
          <w:bCs/>
          <w:sz w:val="20"/>
        </w:rPr>
        <w:t>图</w:t>
      </w:r>
      <w:r w:rsidR="00937D55" w:rsidRPr="009E2233">
        <w:rPr>
          <w:rFonts w:ascii="Cambria" w:eastAsia="黑体" w:hAnsi="Cambria"/>
          <w:bCs/>
          <w:sz w:val="20"/>
        </w:rPr>
        <w:t xml:space="preserve"> </w:t>
      </w:r>
      <w:r w:rsidR="00937D55">
        <w:rPr>
          <w:rFonts w:ascii="Cambria" w:eastAsia="黑体" w:hAnsi="Cambria"/>
          <w:bCs/>
          <w:noProof/>
          <w:sz w:val="20"/>
        </w:rPr>
        <w:t>7</w:t>
      </w:r>
      <w:r w:rsidR="00937D55">
        <w:rPr>
          <w:rFonts w:ascii="Cambria" w:eastAsia="黑体" w:hAnsi="Cambria"/>
          <w:bCs/>
          <w:noProof/>
          <w:sz w:val="20"/>
        </w:rPr>
        <w:noBreakHyphen/>
        <w:t>6</w:t>
      </w:r>
      <w:r w:rsidRPr="009E2233">
        <w:rPr>
          <w:rFonts w:hint="eastAsia"/>
        </w:rPr>
        <w:fldChar w:fldCharType="end"/>
      </w:r>
      <w:r w:rsidRPr="009E2233">
        <w:rPr>
          <w:rFonts w:hint="eastAsia"/>
        </w:rPr>
        <w:t>所示。用户手从上方滑动状态栏就可以展开查看通知的详细信息，并进行处理。</w:t>
      </w:r>
    </w:p>
    <w:p w14:paraId="62E17F4D" w14:textId="77777777" w:rsidR="00707689" w:rsidRPr="009E2233" w:rsidRDefault="00707689" w:rsidP="00707689">
      <w:pPr>
        <w:adjustRightInd w:val="0"/>
        <w:spacing w:beforeLines="50" w:before="211" w:afterLines="50" w:after="211"/>
        <w:jc w:val="center"/>
        <w:rPr>
          <w:rFonts w:ascii="Times New Roman" w:hAnsi="Times New Roman"/>
          <w:bCs/>
          <w:color w:val="000000"/>
          <w:szCs w:val="20"/>
        </w:rPr>
      </w:pPr>
      <w:r w:rsidRPr="009E2233">
        <w:rPr>
          <w:rFonts w:ascii="Times New Roman" w:hAnsi="Times New Roman"/>
          <w:bCs/>
          <w:noProof/>
          <w:color w:val="000000"/>
          <w:szCs w:val="20"/>
        </w:rPr>
        <w:drawing>
          <wp:inline distT="0" distB="0" distL="0" distR="0" wp14:anchorId="4225ED71" wp14:editId="4412E856">
            <wp:extent cx="2113200" cy="907200"/>
            <wp:effectExtent l="0" t="0" r="1905"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13200" cy="907200"/>
                    </a:xfrm>
                    <a:prstGeom prst="rect">
                      <a:avLst/>
                    </a:prstGeom>
                    <a:noFill/>
                    <a:ln>
                      <a:noFill/>
                    </a:ln>
                  </pic:spPr>
                </pic:pic>
              </a:graphicData>
            </a:graphic>
          </wp:inline>
        </w:drawing>
      </w:r>
    </w:p>
    <w:p w14:paraId="7FDD9CFD" w14:textId="39D4D7EE" w:rsidR="00707689" w:rsidRPr="009E2233" w:rsidRDefault="00707689" w:rsidP="00707689">
      <w:pPr>
        <w:spacing w:before="156" w:after="156"/>
        <w:ind w:firstLine="400"/>
        <w:jc w:val="center"/>
        <w:rPr>
          <w:rFonts w:ascii="Cambria" w:eastAsia="黑体" w:hAnsi="Cambria"/>
          <w:bCs/>
          <w:sz w:val="20"/>
        </w:rPr>
      </w:pPr>
      <w:bookmarkStart w:id="38" w:name="_Ref23997"/>
      <w:bookmarkStart w:id="39" w:name="_Toc476667777"/>
      <w:r w:rsidRPr="009E2233">
        <w:rPr>
          <w:rFonts w:ascii="Cambria" w:eastAsia="黑体" w:hAnsi="Cambria"/>
          <w:bCs/>
          <w:sz w:val="20"/>
        </w:rPr>
        <w:t>图</w:t>
      </w:r>
      <w:r w:rsidRPr="009E2233">
        <w:rPr>
          <w:rFonts w:ascii="Cambria" w:eastAsia="黑体" w:hAnsi="Cambria"/>
          <w:bCs/>
          <w:sz w:val="20"/>
        </w:rPr>
        <w:t xml:space="preserve"> </w:t>
      </w:r>
      <w:r w:rsidR="00D5315A">
        <w:rPr>
          <w:rFonts w:ascii="Cambria" w:eastAsia="黑体" w:hAnsi="Cambria"/>
          <w:bCs/>
          <w:sz w:val="20"/>
        </w:rPr>
        <w:fldChar w:fldCharType="begin"/>
      </w:r>
      <w:r w:rsidR="00D5315A">
        <w:rPr>
          <w:rFonts w:ascii="Cambria" w:eastAsia="黑体" w:hAnsi="Cambria"/>
          <w:bCs/>
          <w:sz w:val="20"/>
        </w:rPr>
        <w:instrText xml:space="preserve"> STYLEREF 1 \s </w:instrText>
      </w:r>
      <w:r w:rsidR="00D5315A">
        <w:rPr>
          <w:rFonts w:ascii="Cambria" w:eastAsia="黑体" w:hAnsi="Cambria"/>
          <w:bCs/>
          <w:sz w:val="20"/>
        </w:rPr>
        <w:fldChar w:fldCharType="separate"/>
      </w:r>
      <w:r w:rsidR="00D5315A">
        <w:rPr>
          <w:rFonts w:ascii="Cambria" w:eastAsia="黑体" w:hAnsi="Cambria"/>
          <w:bCs/>
          <w:noProof/>
          <w:sz w:val="20"/>
        </w:rPr>
        <w:t>7</w:t>
      </w:r>
      <w:r w:rsidR="00D5315A">
        <w:rPr>
          <w:rFonts w:ascii="Cambria" w:eastAsia="黑体" w:hAnsi="Cambria"/>
          <w:bCs/>
          <w:sz w:val="20"/>
        </w:rPr>
        <w:fldChar w:fldCharType="end"/>
      </w:r>
      <w:r w:rsidR="00D5315A">
        <w:rPr>
          <w:rFonts w:ascii="Cambria" w:eastAsia="黑体" w:hAnsi="Cambria"/>
          <w:bCs/>
          <w:sz w:val="20"/>
        </w:rPr>
        <w:noBreakHyphen/>
      </w:r>
      <w:r w:rsidR="00D5315A">
        <w:rPr>
          <w:rFonts w:ascii="Cambria" w:eastAsia="黑体" w:hAnsi="Cambria"/>
          <w:bCs/>
          <w:sz w:val="20"/>
        </w:rPr>
        <w:fldChar w:fldCharType="begin"/>
      </w:r>
      <w:r w:rsidR="00D5315A">
        <w:rPr>
          <w:rFonts w:ascii="Cambria" w:eastAsia="黑体" w:hAnsi="Cambria"/>
          <w:bCs/>
          <w:sz w:val="20"/>
        </w:rPr>
        <w:instrText xml:space="preserve"> SEQ </w:instrText>
      </w:r>
      <w:r w:rsidR="00D5315A">
        <w:rPr>
          <w:rFonts w:ascii="Cambria" w:eastAsia="黑体" w:hAnsi="Cambria"/>
          <w:bCs/>
          <w:sz w:val="20"/>
        </w:rPr>
        <w:instrText>图</w:instrText>
      </w:r>
      <w:r w:rsidR="00D5315A">
        <w:rPr>
          <w:rFonts w:ascii="Cambria" w:eastAsia="黑体" w:hAnsi="Cambria"/>
          <w:bCs/>
          <w:sz w:val="20"/>
        </w:rPr>
        <w:instrText xml:space="preserve"> \* ARABIC \s 1 </w:instrText>
      </w:r>
      <w:r w:rsidR="00D5315A">
        <w:rPr>
          <w:rFonts w:ascii="Cambria" w:eastAsia="黑体" w:hAnsi="Cambria"/>
          <w:bCs/>
          <w:sz w:val="20"/>
        </w:rPr>
        <w:fldChar w:fldCharType="separate"/>
      </w:r>
      <w:r w:rsidR="00D5315A">
        <w:rPr>
          <w:rFonts w:ascii="Cambria" w:eastAsia="黑体" w:hAnsi="Cambria"/>
          <w:bCs/>
          <w:noProof/>
          <w:sz w:val="20"/>
        </w:rPr>
        <w:t>9</w:t>
      </w:r>
      <w:r w:rsidR="00D5315A">
        <w:rPr>
          <w:rFonts w:ascii="Cambria" w:eastAsia="黑体" w:hAnsi="Cambria"/>
          <w:bCs/>
          <w:sz w:val="20"/>
        </w:rPr>
        <w:fldChar w:fldCharType="end"/>
      </w:r>
      <w:bookmarkEnd w:id="38"/>
      <w:r w:rsidR="005E3779">
        <w:rPr>
          <w:rFonts w:ascii="Cambria" w:eastAsia="黑体" w:hAnsi="Cambria" w:hint="eastAsia"/>
          <w:bCs/>
          <w:sz w:val="20"/>
        </w:rPr>
        <w:t>通知</w:t>
      </w:r>
      <w:bookmarkEnd w:id="39"/>
    </w:p>
    <w:p w14:paraId="4BD476CF" w14:textId="35E7ADCA" w:rsidR="00707689" w:rsidRPr="009E2233" w:rsidRDefault="00707689" w:rsidP="00707689">
      <w:pPr>
        <w:rPr>
          <w:rFonts w:ascii="Times New Roman" w:hAnsi="Times New Roman"/>
          <w:szCs w:val="20"/>
        </w:rPr>
      </w:pPr>
    </w:p>
    <w:p w14:paraId="30DEC37C" w14:textId="77777777" w:rsidR="00707689" w:rsidRDefault="00707689" w:rsidP="00707689">
      <w:pPr>
        <w:pStyle w:val="3"/>
      </w:pPr>
      <w:bookmarkStart w:id="40" w:name="_Toc242772243"/>
      <w:r>
        <w:rPr>
          <w:rFonts w:hint="eastAsia"/>
        </w:rPr>
        <w:t>基本概念</w:t>
      </w:r>
    </w:p>
    <w:p w14:paraId="6518DC12" w14:textId="6C3EB7C7" w:rsidR="00E50F3A" w:rsidRDefault="00E50F3A" w:rsidP="00105088">
      <w:r w:rsidRPr="00E50F3A">
        <w:t>通知可以在不同的位置以不同的格式显示，例如，状态栏中的图标、抽屉式通知栏中比较详细的条目、应用图标上的标志，以及在配对的穿戴式设备上自动显示。发出通知后，通知会先以图标的形式显示在状态栏中</w:t>
      </w:r>
      <w:r w:rsidR="00D95D91">
        <w:rPr>
          <w:rFonts w:hint="eastAsia"/>
        </w:rPr>
        <w:t>（</w:t>
      </w:r>
      <w:r w:rsidR="00D95D91">
        <w:fldChar w:fldCharType="begin"/>
      </w:r>
      <w:r w:rsidR="00D95D91">
        <w:instrText xml:space="preserve"> REF _Ref98834566 \h </w:instrText>
      </w:r>
      <w:r w:rsidR="00D95D91">
        <w:fldChar w:fldCharType="separate"/>
      </w:r>
      <w:r w:rsidR="00937D55">
        <w:t>图</w:t>
      </w:r>
      <w:r w:rsidR="00937D55">
        <w:t xml:space="preserve"> </w:t>
      </w:r>
      <w:r w:rsidR="00937D55">
        <w:rPr>
          <w:noProof/>
        </w:rPr>
        <w:t>7</w:t>
      </w:r>
      <w:r w:rsidR="00937D55">
        <w:noBreakHyphen/>
      </w:r>
      <w:r w:rsidR="00937D55">
        <w:rPr>
          <w:noProof/>
        </w:rPr>
        <w:t>7</w:t>
      </w:r>
      <w:r w:rsidR="00D95D91">
        <w:fldChar w:fldCharType="end"/>
      </w:r>
      <w:r w:rsidR="00D95D91">
        <w:rPr>
          <w:rFonts w:hint="eastAsia"/>
        </w:rPr>
        <w:t>）</w:t>
      </w:r>
      <w:r w:rsidRPr="00E50F3A">
        <w:t>。</w:t>
      </w:r>
      <w:r w:rsidR="003207BB" w:rsidRPr="00E50F3A">
        <w:t>用户可以在状态栏向下滑动以打开抽屉式通知栏</w:t>
      </w:r>
      <w:r w:rsidR="00D95D91">
        <w:rPr>
          <w:rFonts w:hint="eastAsia"/>
        </w:rPr>
        <w:t>（</w:t>
      </w:r>
      <w:r w:rsidR="006665DA">
        <w:fldChar w:fldCharType="begin"/>
      </w:r>
      <w:r w:rsidR="006665DA">
        <w:instrText xml:space="preserve"> </w:instrText>
      </w:r>
      <w:r w:rsidR="006665DA">
        <w:rPr>
          <w:rFonts w:hint="eastAsia"/>
        </w:rPr>
        <w:instrText>REF _Ref98834587 \h</w:instrText>
      </w:r>
      <w:r w:rsidR="006665DA">
        <w:instrText xml:space="preserve"> </w:instrText>
      </w:r>
      <w:r w:rsidR="006665DA">
        <w:fldChar w:fldCharType="separate"/>
      </w:r>
      <w:r w:rsidR="00937D55">
        <w:t>图</w:t>
      </w:r>
      <w:r w:rsidR="00937D55">
        <w:t xml:space="preserve"> </w:t>
      </w:r>
      <w:r w:rsidR="00937D55">
        <w:rPr>
          <w:noProof/>
        </w:rPr>
        <w:t>7</w:t>
      </w:r>
      <w:r w:rsidR="00937D55">
        <w:noBreakHyphen/>
      </w:r>
      <w:r w:rsidR="00937D55">
        <w:rPr>
          <w:noProof/>
        </w:rPr>
        <w:t>8</w:t>
      </w:r>
      <w:r w:rsidR="006665DA">
        <w:fldChar w:fldCharType="end"/>
      </w:r>
      <w:r w:rsidR="00D95D91">
        <w:rPr>
          <w:rFonts w:hint="eastAsia"/>
        </w:rPr>
        <w:t>）</w:t>
      </w:r>
      <w:r w:rsidR="003207BB" w:rsidRPr="00E50F3A">
        <w:t>，并在其中查看更多详情及对通知执行操作。</w:t>
      </w:r>
    </w:p>
    <w:tbl>
      <w:tblPr>
        <w:tblStyle w:val="ac"/>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401"/>
      </w:tblGrid>
      <w:tr w:rsidR="003207BB" w14:paraId="5C2973F2" w14:textId="77777777" w:rsidTr="003207BB">
        <w:tc>
          <w:tcPr>
            <w:tcW w:w="4675" w:type="dxa"/>
          </w:tcPr>
          <w:p w14:paraId="2FFEE04F" w14:textId="77777777" w:rsidR="003207BB" w:rsidRDefault="003207BB" w:rsidP="003207BB">
            <w:pPr>
              <w:ind w:firstLineChars="0" w:firstLine="0"/>
              <w:jc w:val="center"/>
            </w:pPr>
            <w:r w:rsidRPr="00E50F3A">
              <w:rPr>
                <w:noProof/>
              </w:rPr>
              <w:drawing>
                <wp:inline distT="0" distB="0" distL="0" distR="0" wp14:anchorId="1A9538F7" wp14:editId="75C4D59E">
                  <wp:extent cx="2318395" cy="869950"/>
                  <wp:effectExtent l="0" t="0" r="571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0855" cy="870873"/>
                          </a:xfrm>
                          <a:prstGeom prst="rect">
                            <a:avLst/>
                          </a:prstGeom>
                          <a:noFill/>
                          <a:ln>
                            <a:noFill/>
                          </a:ln>
                        </pic:spPr>
                      </pic:pic>
                    </a:graphicData>
                  </a:graphic>
                </wp:inline>
              </w:drawing>
            </w:r>
          </w:p>
          <w:p w14:paraId="31310C4E" w14:textId="7B012DD7" w:rsidR="003207BB" w:rsidRDefault="003207BB" w:rsidP="003207BB">
            <w:pPr>
              <w:pStyle w:val="a5"/>
              <w:ind w:firstLine="361"/>
            </w:pPr>
            <w:bookmarkStart w:id="41" w:name="_Ref98834566"/>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10</w:t>
            </w:r>
            <w:r w:rsidR="00D5315A">
              <w:fldChar w:fldCharType="end"/>
            </w:r>
            <w:bookmarkEnd w:id="41"/>
            <w:r>
              <w:t xml:space="preserve"> </w:t>
            </w:r>
            <w:r w:rsidRPr="00E50F3A">
              <w:t>通知图标显示在状态栏的左侧</w:t>
            </w:r>
          </w:p>
        </w:tc>
        <w:tc>
          <w:tcPr>
            <w:tcW w:w="4675" w:type="dxa"/>
          </w:tcPr>
          <w:p w14:paraId="0EEA0A83" w14:textId="3EC62A18" w:rsidR="003207BB" w:rsidRDefault="00F90708" w:rsidP="003207BB">
            <w:pPr>
              <w:ind w:firstLineChars="0" w:firstLine="0"/>
              <w:jc w:val="center"/>
            </w:pPr>
            <w:r>
              <w:rPr>
                <w:noProof/>
              </w:rPr>
              <w:drawing>
                <wp:inline distT="0" distB="0" distL="0" distR="0" wp14:anchorId="5349BCCD" wp14:editId="187C1ACB">
                  <wp:extent cx="1809750" cy="189254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8821" cy="1902035"/>
                          </a:xfrm>
                          <a:prstGeom prst="rect">
                            <a:avLst/>
                          </a:prstGeom>
                        </pic:spPr>
                      </pic:pic>
                    </a:graphicData>
                  </a:graphic>
                </wp:inline>
              </w:drawing>
            </w:r>
          </w:p>
          <w:p w14:paraId="41B1C6EE" w14:textId="4C19C58A" w:rsidR="003207BB" w:rsidRDefault="00D45E99" w:rsidP="00D45E99">
            <w:pPr>
              <w:pStyle w:val="a5"/>
              <w:ind w:firstLine="361"/>
            </w:pPr>
            <w:bookmarkStart w:id="42" w:name="_Ref98834587"/>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11</w:t>
            </w:r>
            <w:r w:rsidR="00D5315A">
              <w:fldChar w:fldCharType="end"/>
            </w:r>
            <w:bookmarkEnd w:id="42"/>
            <w:r>
              <w:t xml:space="preserve"> </w:t>
            </w:r>
            <w:r w:rsidR="003207BB" w:rsidRPr="00E50F3A">
              <w:t>抽屉式通知栏中的通知</w:t>
            </w:r>
          </w:p>
        </w:tc>
      </w:tr>
    </w:tbl>
    <w:p w14:paraId="36A8B6C4" w14:textId="62D688DE" w:rsidR="00E50F3A" w:rsidRDefault="00E50F3A" w:rsidP="00105088">
      <w:r w:rsidRPr="00E50F3A">
        <w:t>用户可以向下拖动抽屉式通知栏中的某条通知以查看展开后的视图，其中会显示更多内容以及操作按钮。在应用或用户关闭通知之前，通知会一直显示在抽屉式通知栏中。从</w:t>
      </w:r>
      <w:r w:rsidR="00FF28DC">
        <w:rPr>
          <w:rFonts w:hint="eastAsia"/>
        </w:rPr>
        <w:t>安卓</w:t>
      </w:r>
      <w:r w:rsidRPr="00E50F3A">
        <w:t xml:space="preserve">5.0 </w:t>
      </w:r>
      <w:r w:rsidRPr="00E50F3A">
        <w:t>开始，通知可以短暂地显示在浮动窗口中，称之为提醒式通知</w:t>
      </w:r>
      <w:r w:rsidR="00512E15">
        <w:rPr>
          <w:rFonts w:hint="eastAsia"/>
        </w:rPr>
        <w:t>（</w:t>
      </w:r>
      <w:r w:rsidR="00512E15">
        <w:fldChar w:fldCharType="begin"/>
      </w:r>
      <w:r w:rsidR="00512E15">
        <w:instrText xml:space="preserve"> </w:instrText>
      </w:r>
      <w:r w:rsidR="00512E15">
        <w:rPr>
          <w:rFonts w:hint="eastAsia"/>
        </w:rPr>
        <w:instrText>REF _Ref98834779 \h</w:instrText>
      </w:r>
      <w:r w:rsidR="00512E15">
        <w:instrText xml:space="preserve"> </w:instrText>
      </w:r>
      <w:r w:rsidR="00512E15">
        <w:fldChar w:fldCharType="separate"/>
      </w:r>
      <w:r w:rsidR="00937D55">
        <w:t>图</w:t>
      </w:r>
      <w:r w:rsidR="00937D55">
        <w:t xml:space="preserve"> </w:t>
      </w:r>
      <w:r w:rsidR="00937D55">
        <w:rPr>
          <w:noProof/>
        </w:rPr>
        <w:t>7</w:t>
      </w:r>
      <w:r w:rsidR="00937D55">
        <w:noBreakHyphen/>
      </w:r>
      <w:r w:rsidR="00937D55">
        <w:rPr>
          <w:noProof/>
        </w:rPr>
        <w:t>10</w:t>
      </w:r>
      <w:r w:rsidR="00512E15">
        <w:fldChar w:fldCharType="end"/>
      </w:r>
      <w:r w:rsidR="00512E15">
        <w:rPr>
          <w:rFonts w:hint="eastAsia"/>
        </w:rPr>
        <w:t>）</w:t>
      </w:r>
      <w:r w:rsidRPr="00E50F3A">
        <w:t>。这种行为通常适用于用户应立即知晓的重要通知，而且仅在设备未锁定时才会显示。</w:t>
      </w:r>
    </w:p>
    <w:tbl>
      <w:tblPr>
        <w:tblStyle w:val="ac"/>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4439"/>
      </w:tblGrid>
      <w:tr w:rsidR="000E7476" w14:paraId="7F2CB755" w14:textId="77777777" w:rsidTr="000E7476">
        <w:tc>
          <w:tcPr>
            <w:tcW w:w="4675" w:type="dxa"/>
          </w:tcPr>
          <w:p w14:paraId="385B4DB5" w14:textId="556D2C34" w:rsidR="006665DA" w:rsidRDefault="008147DE" w:rsidP="000E7476">
            <w:pPr>
              <w:ind w:firstLineChars="0" w:firstLine="0"/>
              <w:jc w:val="center"/>
            </w:pPr>
            <w:r>
              <w:rPr>
                <w:noProof/>
              </w:rPr>
              <w:drawing>
                <wp:inline distT="0" distB="0" distL="0" distR="0" wp14:anchorId="5845A706" wp14:editId="3252131D">
                  <wp:extent cx="1762636" cy="17335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9728" cy="1740525"/>
                          </a:xfrm>
                          <a:prstGeom prst="rect">
                            <a:avLst/>
                          </a:prstGeom>
                        </pic:spPr>
                      </pic:pic>
                    </a:graphicData>
                  </a:graphic>
                </wp:inline>
              </w:drawing>
            </w:r>
          </w:p>
          <w:p w14:paraId="7C4064F2" w14:textId="6C691F65" w:rsidR="006665DA" w:rsidRDefault="000E7476" w:rsidP="000E7476">
            <w:pPr>
              <w:pStyle w:val="a5"/>
              <w:ind w:firstLine="361"/>
            </w:pPr>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12</w:t>
            </w:r>
            <w:r w:rsidR="00D5315A">
              <w:fldChar w:fldCharType="end"/>
            </w:r>
            <w:r w:rsidR="006665DA" w:rsidRPr="00E50F3A">
              <w:t>显示在前台应用前面的提醒式通知</w:t>
            </w:r>
          </w:p>
        </w:tc>
        <w:tc>
          <w:tcPr>
            <w:tcW w:w="4675" w:type="dxa"/>
          </w:tcPr>
          <w:p w14:paraId="6B001CA2" w14:textId="77777777" w:rsidR="006665DA" w:rsidRDefault="006665DA" w:rsidP="000E7476">
            <w:pPr>
              <w:ind w:firstLineChars="0" w:firstLine="0"/>
              <w:jc w:val="center"/>
            </w:pPr>
            <w:r w:rsidRPr="00E50F3A">
              <w:rPr>
                <w:noProof/>
              </w:rPr>
              <w:drawing>
                <wp:inline distT="0" distB="0" distL="0" distR="0" wp14:anchorId="4847EDB7" wp14:editId="1897DE23">
                  <wp:extent cx="1384011" cy="173990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93589" cy="1751941"/>
                          </a:xfrm>
                          <a:prstGeom prst="rect">
                            <a:avLst/>
                          </a:prstGeom>
                          <a:noFill/>
                          <a:ln>
                            <a:noFill/>
                          </a:ln>
                        </pic:spPr>
                      </pic:pic>
                    </a:graphicData>
                  </a:graphic>
                </wp:inline>
              </w:drawing>
            </w:r>
          </w:p>
          <w:p w14:paraId="4D6D8FA6" w14:textId="4327F705" w:rsidR="006665DA" w:rsidRDefault="00C01AAE" w:rsidP="00C01AAE">
            <w:pPr>
              <w:pStyle w:val="a5"/>
              <w:ind w:firstLine="361"/>
            </w:pPr>
            <w:bookmarkStart w:id="43" w:name="_Ref98834779"/>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13</w:t>
            </w:r>
            <w:r w:rsidR="00D5315A">
              <w:fldChar w:fldCharType="end"/>
            </w:r>
            <w:bookmarkEnd w:id="43"/>
            <w:r>
              <w:t xml:space="preserve"> </w:t>
            </w:r>
            <w:r w:rsidR="006665DA" w:rsidRPr="00E50F3A">
              <w:t>锁定屏幕上已隐藏敏感内容的通知</w:t>
            </w:r>
          </w:p>
        </w:tc>
      </w:tr>
    </w:tbl>
    <w:p w14:paraId="3EF1BD36" w14:textId="5528B53D" w:rsidR="00E50F3A" w:rsidRPr="00E50F3A" w:rsidRDefault="00E50F3A" w:rsidP="00AF54F8">
      <w:r w:rsidRPr="00E50F3A">
        <w:t>提醒式通知会在应用发出通知后立即出现，稍后便会消失，但仍照常显示在抽屉式通知栏中。例如，以下情况可能会触发提醒式通知：</w:t>
      </w:r>
    </w:p>
    <w:p w14:paraId="5AF496EF" w14:textId="28B531FB" w:rsidR="00E50F3A" w:rsidRPr="00E50F3A" w:rsidRDefault="00E50F3A" w:rsidP="002F2153">
      <w:pPr>
        <w:pStyle w:val="a"/>
        <w:ind w:firstLine="360"/>
      </w:pPr>
      <w:r w:rsidRPr="00E50F3A">
        <w:t>用户的</w:t>
      </w:r>
      <w:r w:rsidR="008D6E68">
        <w:rPr>
          <w:rFonts w:hint="eastAsia"/>
        </w:rPr>
        <w:t>活动</w:t>
      </w:r>
      <w:r w:rsidRPr="00E50F3A">
        <w:t>处于全屏模式（应用使用</w:t>
      </w:r>
      <w:r w:rsidRPr="00E50F3A">
        <w:t> </w:t>
      </w:r>
      <w:hyperlink r:id="rId25" w:anchor="fullScreenIntent" w:history="1">
        <w:r w:rsidRPr="00E50F3A">
          <w:rPr>
            <w:rStyle w:val="af"/>
          </w:rPr>
          <w:t>fullScreenIntent</w:t>
        </w:r>
      </w:hyperlink>
      <w:r w:rsidRPr="00E50F3A">
        <w:t>）。</w:t>
      </w:r>
    </w:p>
    <w:p w14:paraId="744F3240" w14:textId="372C87CA" w:rsidR="00E50F3A" w:rsidRPr="00E50F3A" w:rsidRDefault="00E50F3A" w:rsidP="002F2153">
      <w:pPr>
        <w:pStyle w:val="a"/>
        <w:ind w:firstLine="360"/>
      </w:pPr>
      <w:r w:rsidRPr="00E50F3A">
        <w:t>通知的优先级很高，且在搭载</w:t>
      </w:r>
      <w:r w:rsidR="008D6E68">
        <w:rPr>
          <w:rFonts w:hint="eastAsia"/>
        </w:rPr>
        <w:t>安卓</w:t>
      </w:r>
      <w:r w:rsidRPr="00E50F3A">
        <w:t>7.1</w:t>
      </w:r>
      <w:r w:rsidRPr="00E50F3A">
        <w:t>（</w:t>
      </w:r>
      <w:r w:rsidRPr="00E50F3A">
        <w:t xml:space="preserve">API </w:t>
      </w:r>
      <w:r w:rsidRPr="00E50F3A">
        <w:t>级别</w:t>
      </w:r>
      <w:r w:rsidRPr="00E50F3A">
        <w:t xml:space="preserve"> 25</w:t>
      </w:r>
      <w:r w:rsidRPr="00E50F3A">
        <w:t>）及更低版本的设备上使用铃声或振动。</w:t>
      </w:r>
    </w:p>
    <w:p w14:paraId="1D47C2E1" w14:textId="02866E82" w:rsidR="00E50F3A" w:rsidRPr="00E50F3A" w:rsidRDefault="00E50F3A" w:rsidP="002F2153">
      <w:pPr>
        <w:pStyle w:val="a"/>
        <w:ind w:firstLine="360"/>
      </w:pPr>
      <w:r w:rsidRPr="00E50F3A">
        <w:t>在搭载</w:t>
      </w:r>
      <w:r w:rsidR="008D6E68">
        <w:rPr>
          <w:rFonts w:hint="eastAsia"/>
        </w:rPr>
        <w:t>安卓</w:t>
      </w:r>
      <w:r w:rsidRPr="00E50F3A">
        <w:t>8.0</w:t>
      </w:r>
      <w:r w:rsidRPr="00E50F3A">
        <w:t>（</w:t>
      </w:r>
      <w:r w:rsidRPr="00E50F3A">
        <w:t xml:space="preserve">API </w:t>
      </w:r>
      <w:r w:rsidRPr="00E50F3A">
        <w:t>级别</w:t>
      </w:r>
      <w:r w:rsidRPr="00E50F3A">
        <w:t xml:space="preserve"> 26</w:t>
      </w:r>
      <w:r w:rsidRPr="00E50F3A">
        <w:t>）及更高版本的设备上，通知渠道的重要程度比较高。</w:t>
      </w:r>
    </w:p>
    <w:p w14:paraId="63605D5F" w14:textId="00B46B65" w:rsidR="00E50F3A" w:rsidRDefault="00E50F3A" w:rsidP="00142D96">
      <w:r w:rsidRPr="00E50F3A">
        <w:t>从</w:t>
      </w:r>
      <w:r w:rsidR="00F52061">
        <w:t>安卓</w:t>
      </w:r>
      <w:r w:rsidRPr="00E50F3A">
        <w:t xml:space="preserve">5.0 </w:t>
      </w:r>
      <w:r w:rsidRPr="00E50F3A">
        <w:t>开始，通知可以显示在锁定屏幕上</w:t>
      </w:r>
      <w:r w:rsidR="00261561">
        <w:rPr>
          <w:rFonts w:hint="eastAsia"/>
        </w:rPr>
        <w:t>（</w:t>
      </w:r>
      <w:r w:rsidR="00EC5310">
        <w:fldChar w:fldCharType="begin"/>
      </w:r>
      <w:r w:rsidR="00EC5310">
        <w:instrText xml:space="preserve"> </w:instrText>
      </w:r>
      <w:r w:rsidR="00EC5310">
        <w:rPr>
          <w:rFonts w:hint="eastAsia"/>
        </w:rPr>
        <w:instrText>REF _Ref98834779 \h</w:instrText>
      </w:r>
      <w:r w:rsidR="00EC5310">
        <w:instrText xml:space="preserve"> </w:instrText>
      </w:r>
      <w:r w:rsidR="00142D96">
        <w:instrText xml:space="preserve"> \* MERGEFORMAT </w:instrText>
      </w:r>
      <w:r w:rsidR="00EC5310">
        <w:fldChar w:fldCharType="separate"/>
      </w:r>
      <w:r w:rsidR="00937D55">
        <w:t>图</w:t>
      </w:r>
      <w:r w:rsidR="00937D55">
        <w:t xml:space="preserve"> </w:t>
      </w:r>
      <w:r w:rsidR="00937D55">
        <w:rPr>
          <w:noProof/>
        </w:rPr>
        <w:t>7</w:t>
      </w:r>
      <w:r w:rsidR="00937D55">
        <w:rPr>
          <w:noProof/>
        </w:rPr>
        <w:noBreakHyphen/>
        <w:t>10</w:t>
      </w:r>
      <w:r w:rsidR="00EC5310">
        <w:fldChar w:fldCharType="end"/>
      </w:r>
      <w:r w:rsidR="00261561">
        <w:rPr>
          <w:rFonts w:hint="eastAsia"/>
        </w:rPr>
        <w:t>）</w:t>
      </w:r>
      <w:r w:rsidRPr="00E50F3A">
        <w:t>。可以采用编程方式设置应用在安全锁定屏幕上所发布通知的详情可见等级，甚至可以设置通知是否显示在锁定屏幕上。用户可以通过系统设置来选择锁定屏幕通知的详情可见等级，包括选择停用所有锁定屏幕通知。从</w:t>
      </w:r>
      <w:r w:rsidR="00261561">
        <w:rPr>
          <w:rFonts w:hint="eastAsia"/>
        </w:rPr>
        <w:t>安卓</w:t>
      </w:r>
      <w:r w:rsidRPr="00E50F3A">
        <w:t xml:space="preserve">8.0 </w:t>
      </w:r>
      <w:r w:rsidRPr="00E50F3A">
        <w:t>开始，用户可以选择停用或启用各个</w:t>
      </w:r>
      <w:r w:rsidRPr="00261561">
        <w:t>通知渠道</w:t>
      </w:r>
      <w:r w:rsidRPr="00E50F3A">
        <w:t>的锁定屏幕通知。在搭载</w:t>
      </w:r>
      <w:r w:rsidR="00142D96">
        <w:rPr>
          <w:rFonts w:hint="eastAsia"/>
        </w:rPr>
        <w:t>安卓</w:t>
      </w:r>
      <w:r w:rsidRPr="00E50F3A">
        <w:t>8.0</w:t>
      </w:r>
      <w:r w:rsidRPr="00E50F3A">
        <w:t>（</w:t>
      </w:r>
      <w:r w:rsidRPr="00E50F3A">
        <w:t xml:space="preserve">API </w:t>
      </w:r>
      <w:r w:rsidRPr="00E50F3A">
        <w:t>级别</w:t>
      </w:r>
      <w:r w:rsidRPr="00E50F3A">
        <w:t xml:space="preserve"> 26</w:t>
      </w:r>
      <w:r w:rsidRPr="00E50F3A">
        <w:t>）及更高版本的设备上支持的启动器中，应用图标通过在相应的应用启动器图标上显示彩色</w:t>
      </w:r>
      <w:r w:rsidRPr="00E50F3A">
        <w:t>“</w:t>
      </w:r>
      <w:r w:rsidRPr="00E50F3A">
        <w:t>标志</w:t>
      </w:r>
      <w:r w:rsidRPr="00E50F3A">
        <w:t>”</w:t>
      </w:r>
      <w:r w:rsidRPr="00E50F3A">
        <w:t>（又称</w:t>
      </w:r>
      <w:r w:rsidRPr="00E50F3A">
        <w:t>“</w:t>
      </w:r>
      <w:r w:rsidRPr="00E50F3A">
        <w:t>通知圆点</w:t>
      </w:r>
      <w:r w:rsidRPr="00E50F3A">
        <w:t>”</w:t>
      </w:r>
      <w:r w:rsidRPr="00E50F3A">
        <w:t>）来表示有新通知。用户可以长按应用图标来查看该应用的通知</w:t>
      </w:r>
      <w:r w:rsidR="00142D96">
        <w:rPr>
          <w:rFonts w:hint="eastAsia"/>
        </w:rPr>
        <w:t>，</w:t>
      </w:r>
      <w:r w:rsidRPr="00E50F3A">
        <w:t>然后用户可以从该长按菜单中关闭通知或者对通知执行操作</w:t>
      </w:r>
      <w:r w:rsidR="00142D96">
        <w:rPr>
          <w:rFonts w:hint="eastAsia"/>
        </w:rPr>
        <w:t>，</w:t>
      </w:r>
      <w:r w:rsidRPr="00E50F3A">
        <w:t>与抽屉式通知栏类似。</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540BD" w14:paraId="42F8E64C" w14:textId="77777777" w:rsidTr="00E540BD">
        <w:tc>
          <w:tcPr>
            <w:tcW w:w="4675" w:type="dxa"/>
          </w:tcPr>
          <w:p w14:paraId="5BA787D5" w14:textId="5E0C5713" w:rsidR="00153B4E" w:rsidRDefault="00765C34" w:rsidP="00153B4E">
            <w:pPr>
              <w:ind w:firstLineChars="0" w:firstLine="0"/>
              <w:jc w:val="center"/>
            </w:pPr>
            <w:r>
              <w:rPr>
                <w:noProof/>
              </w:rPr>
              <w:drawing>
                <wp:inline distT="0" distB="0" distL="0" distR="0" wp14:anchorId="1A75680B" wp14:editId="3AB865B7">
                  <wp:extent cx="1854200" cy="1939696"/>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62669" cy="1948556"/>
                          </a:xfrm>
                          <a:prstGeom prst="rect">
                            <a:avLst/>
                          </a:prstGeom>
                        </pic:spPr>
                      </pic:pic>
                    </a:graphicData>
                  </a:graphic>
                </wp:inline>
              </w:drawing>
            </w:r>
          </w:p>
          <w:p w14:paraId="1DB17272" w14:textId="49662F14" w:rsidR="00153B4E" w:rsidRDefault="00153B4E" w:rsidP="00153B4E">
            <w:pPr>
              <w:pStyle w:val="a5"/>
              <w:ind w:firstLine="361"/>
            </w:pPr>
            <w:bookmarkStart w:id="44" w:name="_Ref98938027"/>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14</w:t>
            </w:r>
            <w:r w:rsidR="00D5315A">
              <w:fldChar w:fldCharType="end"/>
            </w:r>
            <w:bookmarkEnd w:id="44"/>
            <w:r>
              <w:t xml:space="preserve"> </w:t>
            </w:r>
            <w:r w:rsidRPr="00E50F3A">
              <w:t>通知标志和长按菜单</w:t>
            </w:r>
          </w:p>
        </w:tc>
        <w:tc>
          <w:tcPr>
            <w:tcW w:w="4675" w:type="dxa"/>
          </w:tcPr>
          <w:p w14:paraId="64E3C95F" w14:textId="73CE0164" w:rsidR="00153B4E" w:rsidRDefault="00A54321" w:rsidP="00A54321">
            <w:pPr>
              <w:ind w:firstLineChars="0" w:firstLine="0"/>
              <w:jc w:val="center"/>
            </w:pPr>
            <w:r>
              <w:rPr>
                <w:noProof/>
              </w:rPr>
              <w:drawing>
                <wp:inline distT="0" distB="0" distL="0" distR="0" wp14:anchorId="41183EDB" wp14:editId="58BE3611">
                  <wp:extent cx="2409606" cy="7048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7">
                            <a:extLst>
                              <a:ext uri="{28A0092B-C50C-407E-A947-70E740481C1C}">
                                <a14:useLocalDpi xmlns:a14="http://schemas.microsoft.com/office/drawing/2010/main" val="0"/>
                              </a:ext>
                            </a:extLst>
                          </a:blip>
                          <a:stretch>
                            <a:fillRect/>
                          </a:stretch>
                        </pic:blipFill>
                        <pic:spPr>
                          <a:xfrm>
                            <a:off x="0" y="0"/>
                            <a:ext cx="2453658" cy="717736"/>
                          </a:xfrm>
                          <a:prstGeom prst="rect">
                            <a:avLst/>
                          </a:prstGeom>
                        </pic:spPr>
                      </pic:pic>
                    </a:graphicData>
                  </a:graphic>
                </wp:inline>
              </w:drawing>
            </w:r>
          </w:p>
          <w:p w14:paraId="3B80458C" w14:textId="056631ED" w:rsidR="00153B4E" w:rsidRDefault="008436ED" w:rsidP="008436ED">
            <w:pPr>
              <w:pStyle w:val="a5"/>
              <w:ind w:firstLine="361"/>
            </w:pPr>
            <w:bookmarkStart w:id="45" w:name="_Ref98838727"/>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15</w:t>
            </w:r>
            <w:r w:rsidR="00D5315A">
              <w:fldChar w:fldCharType="end"/>
            </w:r>
            <w:bookmarkEnd w:id="45"/>
            <w:r w:rsidR="00153B4E" w:rsidRPr="00032531">
              <w:t>包含基本详情的通知</w:t>
            </w:r>
          </w:p>
        </w:tc>
      </w:tr>
    </w:tbl>
    <w:p w14:paraId="09D781D2" w14:textId="2A612D76" w:rsidR="00032531" w:rsidRPr="00032531" w:rsidRDefault="00032531" w:rsidP="00032531">
      <w:r w:rsidRPr="00032531">
        <w:t>通知的设计由系统模板决定，应用只需要定义模板中各个部分的内容即可。通知的部分详情仅在展开后的视图中显示。</w:t>
      </w:r>
      <w:r w:rsidR="002C1E83">
        <w:fldChar w:fldCharType="begin"/>
      </w:r>
      <w:r w:rsidR="002C1E83">
        <w:instrText xml:space="preserve"> REF _Ref98838727 \h </w:instrText>
      </w:r>
      <w:r w:rsidR="002C1E83">
        <w:fldChar w:fldCharType="separate"/>
      </w:r>
      <w:r w:rsidR="00937D55">
        <w:t>图</w:t>
      </w:r>
      <w:r w:rsidR="00937D55">
        <w:t xml:space="preserve"> </w:t>
      </w:r>
      <w:r w:rsidR="00937D55">
        <w:rPr>
          <w:noProof/>
        </w:rPr>
        <w:t>7</w:t>
      </w:r>
      <w:r w:rsidR="00937D55">
        <w:noBreakHyphen/>
      </w:r>
      <w:r w:rsidR="00937D55">
        <w:rPr>
          <w:noProof/>
        </w:rPr>
        <w:t>12</w:t>
      </w:r>
      <w:r w:rsidR="002C1E83">
        <w:fldChar w:fldCharType="end"/>
      </w:r>
      <w:r w:rsidRPr="00032531">
        <w:t>展示了通知最常见的部分，具体如下所示：</w:t>
      </w:r>
    </w:p>
    <w:p w14:paraId="2B9BF97B" w14:textId="76DFC234" w:rsidR="00032531" w:rsidRPr="00032531" w:rsidRDefault="002C1E83" w:rsidP="002C1E83">
      <w:pPr>
        <w:pStyle w:val="a"/>
        <w:ind w:firstLine="360"/>
      </w:pPr>
      <w:r>
        <w:rPr>
          <w:rFonts w:hint="eastAsia"/>
        </w:rPr>
        <w:t>（</w:t>
      </w:r>
      <w:r>
        <w:rPr>
          <w:rFonts w:hint="eastAsia"/>
        </w:rPr>
        <w:t>1</w:t>
      </w:r>
      <w:r>
        <w:rPr>
          <w:rFonts w:hint="eastAsia"/>
        </w:rPr>
        <w:t>）</w:t>
      </w:r>
      <w:r w:rsidR="00032531" w:rsidRPr="00032531">
        <w:t>小图标：必须提供，通过</w:t>
      </w:r>
      <w:r w:rsidR="00032531" w:rsidRPr="00032531">
        <w:t> </w:t>
      </w:r>
      <w:r w:rsidR="00032531" w:rsidRPr="00913025">
        <w:t>setSmallIcon()</w:t>
      </w:r>
      <w:r w:rsidR="00032531" w:rsidRPr="00032531">
        <w:t> </w:t>
      </w:r>
      <w:r w:rsidR="00032531" w:rsidRPr="00032531">
        <w:t>进行设置。</w:t>
      </w:r>
    </w:p>
    <w:p w14:paraId="19BEB343" w14:textId="35DF9250" w:rsidR="00032531" w:rsidRPr="00032531" w:rsidRDefault="002C1E83" w:rsidP="002C1E83">
      <w:pPr>
        <w:pStyle w:val="a"/>
        <w:ind w:firstLine="360"/>
      </w:pPr>
      <w:r>
        <w:rPr>
          <w:rFonts w:hint="eastAsia"/>
        </w:rPr>
        <w:t>（</w:t>
      </w:r>
      <w:r>
        <w:rPr>
          <w:rFonts w:hint="eastAsia"/>
        </w:rPr>
        <w:t>2</w:t>
      </w:r>
      <w:r>
        <w:rPr>
          <w:rFonts w:hint="eastAsia"/>
        </w:rPr>
        <w:t>）</w:t>
      </w:r>
      <w:r w:rsidR="00032531" w:rsidRPr="00032531">
        <w:t>应用名称：由系统提供。</w:t>
      </w:r>
    </w:p>
    <w:p w14:paraId="43EFC112" w14:textId="7D19CE10" w:rsidR="00032531" w:rsidRPr="00032531" w:rsidRDefault="002C1E83" w:rsidP="002C1E83">
      <w:pPr>
        <w:pStyle w:val="a"/>
        <w:ind w:firstLine="360"/>
      </w:pPr>
      <w:r>
        <w:rPr>
          <w:rFonts w:hint="eastAsia"/>
        </w:rPr>
        <w:t>（</w:t>
      </w:r>
      <w:r>
        <w:rPr>
          <w:rFonts w:hint="eastAsia"/>
        </w:rPr>
        <w:t>3</w:t>
      </w:r>
      <w:r>
        <w:rPr>
          <w:rFonts w:hint="eastAsia"/>
        </w:rPr>
        <w:t>）</w:t>
      </w:r>
      <w:r w:rsidR="00032531" w:rsidRPr="00032531">
        <w:t>时间戳：由系统提供，但可以使用</w:t>
      </w:r>
      <w:r w:rsidR="00032531" w:rsidRPr="00032531">
        <w:t> </w:t>
      </w:r>
      <w:r w:rsidR="00032531" w:rsidRPr="00913025">
        <w:t>setWhen()</w:t>
      </w:r>
      <w:r w:rsidR="00032531" w:rsidRPr="00032531">
        <w:t> </w:t>
      </w:r>
      <w:r w:rsidR="00032531" w:rsidRPr="00032531">
        <w:t>替换它或者使用</w:t>
      </w:r>
      <w:r w:rsidR="00032531" w:rsidRPr="00032531">
        <w:t> </w:t>
      </w:r>
      <w:r w:rsidR="00032531" w:rsidRPr="00913025">
        <w:t>setShowWhen(false)</w:t>
      </w:r>
      <w:r w:rsidR="00032531" w:rsidRPr="00032531">
        <w:t> </w:t>
      </w:r>
      <w:r w:rsidR="00032531" w:rsidRPr="00032531">
        <w:t>隐藏它。</w:t>
      </w:r>
    </w:p>
    <w:p w14:paraId="5FCE9E10" w14:textId="59D16B02" w:rsidR="00032531" w:rsidRPr="00032531" w:rsidRDefault="002C1E83" w:rsidP="002C1E83">
      <w:pPr>
        <w:pStyle w:val="a"/>
        <w:ind w:firstLine="360"/>
      </w:pPr>
      <w:r>
        <w:rPr>
          <w:rFonts w:hint="eastAsia"/>
        </w:rPr>
        <w:t>（</w:t>
      </w:r>
      <w:r>
        <w:rPr>
          <w:rFonts w:hint="eastAsia"/>
        </w:rPr>
        <w:t>4</w:t>
      </w:r>
      <w:r>
        <w:rPr>
          <w:rFonts w:hint="eastAsia"/>
        </w:rPr>
        <w:t>）</w:t>
      </w:r>
      <w:r w:rsidR="00032531" w:rsidRPr="00032531">
        <w:t>大图标：可选内容（通常仅用于联系人照片，勿将其用于应用图标），通过</w:t>
      </w:r>
      <w:r w:rsidR="00032531" w:rsidRPr="00032531">
        <w:t> </w:t>
      </w:r>
      <w:r w:rsidR="00032531" w:rsidRPr="00913025">
        <w:t>setLargeIcon()</w:t>
      </w:r>
      <w:r w:rsidR="00032531" w:rsidRPr="00032531">
        <w:t> </w:t>
      </w:r>
      <w:r w:rsidR="00032531" w:rsidRPr="00032531">
        <w:t>进行设置。</w:t>
      </w:r>
    </w:p>
    <w:p w14:paraId="1492B371" w14:textId="13AC0588" w:rsidR="00032531" w:rsidRPr="00032531" w:rsidRDefault="002C1E83" w:rsidP="002C1E83">
      <w:pPr>
        <w:pStyle w:val="a"/>
        <w:ind w:firstLine="360"/>
      </w:pPr>
      <w:r>
        <w:rPr>
          <w:rFonts w:hint="eastAsia"/>
        </w:rPr>
        <w:t>（</w:t>
      </w:r>
      <w:r>
        <w:rPr>
          <w:rFonts w:hint="eastAsia"/>
        </w:rPr>
        <w:t>5</w:t>
      </w:r>
      <w:r>
        <w:rPr>
          <w:rFonts w:hint="eastAsia"/>
        </w:rPr>
        <w:t>）</w:t>
      </w:r>
      <w:r w:rsidR="00032531" w:rsidRPr="00032531">
        <w:t>标题：可选内容，通过</w:t>
      </w:r>
      <w:r w:rsidR="00032531" w:rsidRPr="00032531">
        <w:t> </w:t>
      </w:r>
      <w:r w:rsidR="00032531" w:rsidRPr="00913025">
        <w:t>setContentTitle()</w:t>
      </w:r>
      <w:r w:rsidR="00032531" w:rsidRPr="00032531">
        <w:t> </w:t>
      </w:r>
      <w:r w:rsidR="00032531" w:rsidRPr="00032531">
        <w:t>进行设置。</w:t>
      </w:r>
    </w:p>
    <w:p w14:paraId="5AFAB18B" w14:textId="0B05EB1F" w:rsidR="00032531" w:rsidRPr="00032531" w:rsidRDefault="002C1E83" w:rsidP="002C1E83">
      <w:pPr>
        <w:pStyle w:val="a"/>
        <w:ind w:firstLine="360"/>
      </w:pPr>
      <w:r>
        <w:rPr>
          <w:rFonts w:hint="eastAsia"/>
        </w:rPr>
        <w:t>（</w:t>
      </w:r>
      <w:r>
        <w:rPr>
          <w:rFonts w:hint="eastAsia"/>
        </w:rPr>
        <w:t>6</w:t>
      </w:r>
      <w:r>
        <w:rPr>
          <w:rFonts w:hint="eastAsia"/>
        </w:rPr>
        <w:t>）</w:t>
      </w:r>
      <w:r w:rsidR="00032531" w:rsidRPr="00032531">
        <w:t>文本：可选内容，通过</w:t>
      </w:r>
      <w:r w:rsidR="00032531" w:rsidRPr="00032531">
        <w:t> </w:t>
      </w:r>
      <w:r w:rsidR="00032531" w:rsidRPr="00913025">
        <w:t>setContentText()</w:t>
      </w:r>
      <w:r w:rsidR="00032531" w:rsidRPr="00032531">
        <w:t> </w:t>
      </w:r>
      <w:r w:rsidR="00032531" w:rsidRPr="00032531">
        <w:t>进行设置。</w:t>
      </w:r>
    </w:p>
    <w:p w14:paraId="22C80B66" w14:textId="0F43C705" w:rsidR="00032531" w:rsidRDefault="00556BF3" w:rsidP="00032531">
      <w:r>
        <w:rPr>
          <w:rFonts w:hint="eastAsia"/>
        </w:rPr>
        <w:t>安卓</w:t>
      </w:r>
      <w:r w:rsidR="00032531" w:rsidRPr="00032531">
        <w:t>建议使用系统模板，以确保设计能够很好地兼容所有设备。不过，如有必要可以</w:t>
      </w:r>
      <w:r w:rsidR="00032531" w:rsidRPr="00556BF3">
        <w:t>创建自定义通知布局</w:t>
      </w:r>
      <w:r w:rsidR="00032531" w:rsidRPr="00032531">
        <w:t>。尽管并非强制要求，但每个通知都应在被点按时打开相应的应用</w:t>
      </w:r>
      <w:r>
        <w:rPr>
          <w:rFonts w:hint="eastAsia"/>
        </w:rPr>
        <w:t>活动</w:t>
      </w:r>
      <w:r w:rsidR="00032531" w:rsidRPr="00032531">
        <w:t>。除了这种默认的通知操作之外，还可以添加可在通知中完成与应用相关任务的操作按钮</w:t>
      </w:r>
      <w:r>
        <w:rPr>
          <w:rFonts w:hint="eastAsia"/>
        </w:rPr>
        <w:t>，</w:t>
      </w:r>
      <w:r w:rsidR="00032531" w:rsidRPr="00032531">
        <w:t>通常不需要打开</w:t>
      </w:r>
      <w:r>
        <w:rPr>
          <w:rFonts w:hint="eastAsia"/>
        </w:rPr>
        <w:t>活动</w:t>
      </w:r>
      <w:r w:rsidR="00032531" w:rsidRPr="00032531">
        <w:t>，如</w:t>
      </w:r>
      <w:r w:rsidR="00FF28DC">
        <w:fldChar w:fldCharType="begin"/>
      </w:r>
      <w:r w:rsidR="00FF28DC">
        <w:instrText xml:space="preserve"> REF _Ref98839378 \h </w:instrText>
      </w:r>
      <w:r w:rsidR="00FF28DC">
        <w:fldChar w:fldCharType="separate"/>
      </w:r>
      <w:r w:rsidR="00937D55">
        <w:t>图</w:t>
      </w:r>
      <w:r w:rsidR="00937D55">
        <w:t xml:space="preserve"> </w:t>
      </w:r>
      <w:r w:rsidR="00937D55">
        <w:rPr>
          <w:noProof/>
        </w:rPr>
        <w:t>7</w:t>
      </w:r>
      <w:r w:rsidR="00937D55">
        <w:noBreakHyphen/>
      </w:r>
      <w:r w:rsidR="00937D55">
        <w:rPr>
          <w:noProof/>
        </w:rPr>
        <w:t>13</w:t>
      </w:r>
      <w:r w:rsidR="00FF28DC">
        <w:fldChar w:fldCharType="end"/>
      </w:r>
      <w:r w:rsidR="00032531" w:rsidRPr="00032531">
        <w:t>所示。</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A149A" w14:paraId="524580AD" w14:textId="77777777" w:rsidTr="000D69C2">
        <w:trPr>
          <w:jc w:val="center"/>
        </w:trPr>
        <w:tc>
          <w:tcPr>
            <w:tcW w:w="4675" w:type="dxa"/>
          </w:tcPr>
          <w:p w14:paraId="442C73A3" w14:textId="77777777" w:rsidR="000A149A" w:rsidRDefault="000A149A" w:rsidP="000D69C2">
            <w:pPr>
              <w:ind w:firstLineChars="0" w:firstLine="0"/>
              <w:jc w:val="center"/>
            </w:pPr>
            <w:r>
              <w:rPr>
                <w:rFonts w:hint="eastAsia"/>
                <w:noProof/>
              </w:rPr>
              <w:drawing>
                <wp:inline distT="0" distB="0" distL="0" distR="0" wp14:anchorId="542FF066" wp14:editId="42E8D8D8">
                  <wp:extent cx="2120900" cy="794517"/>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8">
                            <a:extLst>
                              <a:ext uri="{28A0092B-C50C-407E-A947-70E740481C1C}">
                                <a14:useLocalDpi xmlns:a14="http://schemas.microsoft.com/office/drawing/2010/main" val="0"/>
                              </a:ext>
                            </a:extLst>
                          </a:blip>
                          <a:stretch>
                            <a:fillRect/>
                          </a:stretch>
                        </pic:blipFill>
                        <pic:spPr>
                          <a:xfrm>
                            <a:off x="0" y="0"/>
                            <a:ext cx="2159325" cy="808911"/>
                          </a:xfrm>
                          <a:prstGeom prst="rect">
                            <a:avLst/>
                          </a:prstGeom>
                        </pic:spPr>
                      </pic:pic>
                    </a:graphicData>
                  </a:graphic>
                </wp:inline>
              </w:drawing>
            </w:r>
          </w:p>
          <w:p w14:paraId="072DD47F" w14:textId="1F12D968" w:rsidR="000A149A" w:rsidRDefault="000D69C2" w:rsidP="000D69C2">
            <w:pPr>
              <w:pStyle w:val="a5"/>
              <w:ind w:firstLine="361"/>
            </w:pPr>
            <w:bookmarkStart w:id="46" w:name="_Ref98839378"/>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16</w:t>
            </w:r>
            <w:r w:rsidR="00D5315A">
              <w:fldChar w:fldCharType="end"/>
            </w:r>
            <w:bookmarkEnd w:id="46"/>
            <w:r>
              <w:t xml:space="preserve"> </w:t>
            </w:r>
            <w:r w:rsidR="000A149A" w:rsidRPr="00032531">
              <w:t>包含操作按钮的通知</w:t>
            </w:r>
          </w:p>
        </w:tc>
        <w:tc>
          <w:tcPr>
            <w:tcW w:w="4675" w:type="dxa"/>
          </w:tcPr>
          <w:p w14:paraId="2B0BA909" w14:textId="77777777" w:rsidR="000A149A" w:rsidRDefault="000D69C2" w:rsidP="000D69C2">
            <w:pPr>
              <w:ind w:firstLineChars="0" w:firstLine="0"/>
              <w:jc w:val="center"/>
            </w:pPr>
            <w:r>
              <w:rPr>
                <w:noProof/>
              </w:rPr>
              <w:drawing>
                <wp:inline distT="0" distB="0" distL="0" distR="0" wp14:anchorId="432B86E8" wp14:editId="08564897">
                  <wp:extent cx="1682750" cy="16827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82750" cy="1682750"/>
                          </a:xfrm>
                          <a:prstGeom prst="rect">
                            <a:avLst/>
                          </a:prstGeom>
                        </pic:spPr>
                      </pic:pic>
                    </a:graphicData>
                  </a:graphic>
                </wp:inline>
              </w:drawing>
            </w:r>
          </w:p>
          <w:p w14:paraId="043DCF47" w14:textId="00D0AFF3" w:rsidR="000D69C2" w:rsidRDefault="000D69C2" w:rsidP="000D69C2">
            <w:pPr>
              <w:pStyle w:val="a5"/>
              <w:ind w:firstLine="361"/>
            </w:pPr>
            <w:bookmarkStart w:id="47" w:name="_Ref98839638"/>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17</w:t>
            </w:r>
            <w:r w:rsidR="00D5315A">
              <w:fldChar w:fldCharType="end"/>
            </w:r>
            <w:bookmarkEnd w:id="47"/>
            <w:r w:rsidR="001C7586" w:rsidRPr="001C7586">
              <w:rPr>
                <w:rFonts w:hint="eastAsia"/>
              </w:rPr>
              <w:t>适合更多文本的展开式通知</w:t>
            </w:r>
          </w:p>
        </w:tc>
      </w:tr>
    </w:tbl>
    <w:p w14:paraId="12AB964F" w14:textId="52030D5B" w:rsidR="00032531" w:rsidRPr="00032531" w:rsidRDefault="00032531" w:rsidP="00032531">
      <w:r w:rsidRPr="00032531">
        <w:t>从</w:t>
      </w:r>
      <w:r w:rsidR="00FF28DC">
        <w:rPr>
          <w:rFonts w:hint="eastAsia"/>
        </w:rPr>
        <w:t>安卓</w:t>
      </w:r>
      <w:r w:rsidRPr="00032531">
        <w:t>7.0</w:t>
      </w:r>
      <w:r w:rsidRPr="00032531">
        <w:t>（</w:t>
      </w:r>
      <w:r w:rsidRPr="00032531">
        <w:t xml:space="preserve">API </w:t>
      </w:r>
      <w:r w:rsidRPr="00032531">
        <w:t>级别</w:t>
      </w:r>
      <w:r w:rsidRPr="00032531">
        <w:t xml:space="preserve"> 24</w:t>
      </w:r>
      <w:r w:rsidRPr="00032531">
        <w:t>）开始，还可以添加直接在通知中回复消息或输入其他文字的操作。从</w:t>
      </w:r>
      <w:r w:rsidR="00FF28DC">
        <w:t>安卓</w:t>
      </w:r>
      <w:r w:rsidRPr="00032531">
        <w:t xml:space="preserve"> 10</w:t>
      </w:r>
      <w:r w:rsidRPr="00032531">
        <w:t>（</w:t>
      </w:r>
      <w:r w:rsidRPr="00032531">
        <w:t xml:space="preserve">API </w:t>
      </w:r>
      <w:r w:rsidRPr="00032531">
        <w:t>级别</w:t>
      </w:r>
      <w:r w:rsidRPr="00032531">
        <w:t xml:space="preserve"> 29</w:t>
      </w:r>
      <w:r w:rsidRPr="00032531">
        <w:t>）开始，平台可以自动生成操作按钮，此类按钮包含基于</w:t>
      </w:r>
      <w:r w:rsidR="009B3A96">
        <w:rPr>
          <w:rFonts w:hint="eastAsia"/>
        </w:rPr>
        <w:t>意图</w:t>
      </w:r>
      <w:r w:rsidRPr="00032531">
        <w:t>的建议操作。用户可能会在设备的锁定屏幕上看到通知操作。如果指定的通知操作会导致应用启动</w:t>
      </w:r>
      <w:r w:rsidR="007E739B">
        <w:rPr>
          <w:rFonts w:hint="eastAsia"/>
        </w:rPr>
        <w:t>活动</w:t>
      </w:r>
      <w:r w:rsidRPr="00032531">
        <w:t>或发送直接回复，用户必须先解锁设备，然后应用才能调用该通知操作。在</w:t>
      </w:r>
      <w:r w:rsidR="00FF28DC">
        <w:t>安卓</w:t>
      </w:r>
      <w:r w:rsidRPr="00032531">
        <w:t xml:space="preserve"> 12</w:t>
      </w:r>
      <w:r w:rsidRPr="00032531">
        <w:t>（</w:t>
      </w:r>
      <w:r w:rsidRPr="00032531">
        <w:t xml:space="preserve">API </w:t>
      </w:r>
      <w:r w:rsidRPr="00032531">
        <w:t>级别</w:t>
      </w:r>
      <w:r w:rsidRPr="00032531">
        <w:t xml:space="preserve"> 31</w:t>
      </w:r>
      <w:r w:rsidRPr="00032531">
        <w:t>）及更高版本中，可以配置通知操作，使设备必须获得解锁才能让应用调用该操作，无论该操作启动的是哪个工作流。此选项有助于为锁定设备上的通知增添一层额外的安全保障。如需在应用调用指定的通知操作之前要求解锁设备，在创建通知操作时将</w:t>
      </w:r>
      <w:r w:rsidRPr="00032531">
        <w:t> </w:t>
      </w:r>
      <w:r w:rsidR="007E739B">
        <w:rPr>
          <w:rFonts w:hint="eastAsia"/>
        </w:rPr>
        <w:t>“</w:t>
      </w:r>
      <w:r w:rsidR="00A95315">
        <w:rPr>
          <w:rFonts w:hint="eastAsia"/>
        </w:rPr>
        <w:t>t</w:t>
      </w:r>
      <w:r w:rsidRPr="00032531">
        <w:t>rue</w:t>
      </w:r>
      <w:r w:rsidR="007E739B">
        <w:rPr>
          <w:rFonts w:hint="eastAsia"/>
        </w:rPr>
        <w:t>”</w:t>
      </w:r>
      <w:r w:rsidRPr="00032531">
        <w:t>传入</w:t>
      </w:r>
      <w:r w:rsidRPr="00032531">
        <w:t> </w:t>
      </w:r>
      <w:r w:rsidRPr="007E739B">
        <w:t>setAuthenticationRequired()</w:t>
      </w:r>
      <w:r w:rsidRPr="00032531">
        <w:t>，如以下代码段所示：</w:t>
      </w:r>
    </w:p>
    <w:p w14:paraId="64E4766D" w14:textId="77777777" w:rsidR="007E739B" w:rsidRDefault="007E739B" w:rsidP="007E739B">
      <w:pPr>
        <w:pStyle w:val="a6"/>
        <w:ind w:left="240" w:right="720" w:firstLine="180"/>
      </w:pPr>
      <w:r>
        <w:t>Notification moreSecureNotification = new Notification.Builder(</w:t>
      </w:r>
    </w:p>
    <w:p w14:paraId="2BA02723" w14:textId="77777777" w:rsidR="007E739B" w:rsidRDefault="007E739B" w:rsidP="007E739B">
      <w:pPr>
        <w:pStyle w:val="a6"/>
        <w:ind w:left="240" w:right="720" w:firstLine="180"/>
      </w:pPr>
      <w:r>
        <w:t xml:space="preserve">        context, NotificationListenerVerifierActivity.TAG)</w:t>
      </w:r>
    </w:p>
    <w:p w14:paraId="3A0A4700" w14:textId="77777777" w:rsidR="007E739B" w:rsidRDefault="007E739B" w:rsidP="007E739B">
      <w:pPr>
        <w:pStyle w:val="a6"/>
        <w:ind w:left="240" w:right="720" w:firstLine="180"/>
      </w:pPr>
      <w:r>
        <w:t xml:space="preserve">    .addAction(...)</w:t>
      </w:r>
    </w:p>
    <w:p w14:paraId="3752AA4F" w14:textId="77777777" w:rsidR="007E739B" w:rsidRDefault="007E739B" w:rsidP="007E739B">
      <w:pPr>
        <w:pStyle w:val="a6"/>
        <w:ind w:left="240" w:right="720" w:firstLine="180"/>
      </w:pPr>
    </w:p>
    <w:p w14:paraId="795C7455" w14:textId="77777777" w:rsidR="007E739B" w:rsidRDefault="007E739B" w:rsidP="007E739B">
      <w:pPr>
        <w:pStyle w:val="a6"/>
        <w:ind w:left="240" w:right="720" w:firstLine="180"/>
      </w:pPr>
      <w:r>
        <w:t xml:space="preserve">    // This notification always requests authentication when invoked</w:t>
      </w:r>
    </w:p>
    <w:p w14:paraId="6AE7E6B3" w14:textId="77777777" w:rsidR="007E739B" w:rsidRDefault="007E739B" w:rsidP="007E739B">
      <w:pPr>
        <w:pStyle w:val="a6"/>
        <w:ind w:left="240" w:right="720" w:firstLine="180"/>
      </w:pPr>
      <w:r>
        <w:t xml:space="preserve">    // from a lock screen.</w:t>
      </w:r>
    </w:p>
    <w:p w14:paraId="5D8A4AC0" w14:textId="77777777" w:rsidR="007E739B" w:rsidRDefault="007E739B" w:rsidP="007E739B">
      <w:pPr>
        <w:pStyle w:val="a6"/>
        <w:ind w:left="240" w:right="720" w:firstLine="180"/>
      </w:pPr>
      <w:r>
        <w:t xml:space="preserve">    .setAuthenticationRequired(true)</w:t>
      </w:r>
    </w:p>
    <w:p w14:paraId="5B09D453" w14:textId="1D628CFB" w:rsidR="00032531" w:rsidRPr="00032531" w:rsidRDefault="007E739B" w:rsidP="007E739B">
      <w:pPr>
        <w:pStyle w:val="a6"/>
        <w:ind w:left="240" w:right="720" w:firstLine="180"/>
      </w:pPr>
      <w:r>
        <w:t xml:space="preserve">    .build();</w:t>
      </w:r>
    </w:p>
    <w:p w14:paraId="3E50A6D0" w14:textId="34B1C535" w:rsidR="007E739B" w:rsidRDefault="00151FA0" w:rsidP="00151FA0">
      <w:pPr>
        <w:pStyle w:val="a5"/>
        <w:ind w:firstLine="361"/>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17</w:t>
      </w:r>
      <w:r w:rsidR="009C2BDC">
        <w:fldChar w:fldCharType="end"/>
      </w:r>
    </w:p>
    <w:p w14:paraId="7AAED3B7" w14:textId="078F27AE" w:rsidR="00756483" w:rsidRDefault="00032531" w:rsidP="00032531">
      <w:r w:rsidRPr="00032531">
        <w:t>默认情况下，通知的文字内容会被截断以放在一行。如果需要长一些的通知，可以通过应用其他模板启用更大的展开式文本区域，如</w:t>
      </w:r>
      <w:r w:rsidR="00A95315">
        <w:fldChar w:fldCharType="begin"/>
      </w:r>
      <w:r w:rsidR="00A95315">
        <w:instrText xml:space="preserve"> REF _Ref98839638 \h </w:instrText>
      </w:r>
      <w:r w:rsidR="00A95315">
        <w:fldChar w:fldCharType="separate"/>
      </w:r>
      <w:r w:rsidR="00937D55">
        <w:t>图</w:t>
      </w:r>
      <w:r w:rsidR="00937D55">
        <w:t xml:space="preserve"> </w:t>
      </w:r>
      <w:r w:rsidR="00937D55">
        <w:rPr>
          <w:noProof/>
        </w:rPr>
        <w:t>7</w:t>
      </w:r>
      <w:r w:rsidR="00937D55">
        <w:noBreakHyphen/>
      </w:r>
      <w:r w:rsidR="00937D55">
        <w:rPr>
          <w:noProof/>
        </w:rPr>
        <w:t>14</w:t>
      </w:r>
      <w:r w:rsidR="00A95315">
        <w:fldChar w:fldCharType="end"/>
      </w:r>
      <w:r w:rsidRPr="00032531">
        <w:t>所示。还可以使用图片、收件箱样式、聊天对话或媒体播放控件来创建展开式通知</w:t>
      </w:r>
      <w:r w:rsidR="00EC718A">
        <w:rPr>
          <w:rFonts w:hint="eastAsia"/>
        </w:rPr>
        <w:t>。</w:t>
      </w:r>
    </w:p>
    <w:p w14:paraId="3F7F51FD" w14:textId="4D42062C" w:rsidR="00032531" w:rsidRPr="00032531" w:rsidRDefault="00032531" w:rsidP="00032531">
      <w:r w:rsidRPr="00032531">
        <w:t>为了使用户在后续更新时不会遭遇多个通知或多余的通知轰炸，不妨考虑</w:t>
      </w:r>
      <w:r w:rsidRPr="002E63DD">
        <w:t>更新现有通知</w:t>
      </w:r>
      <w:r w:rsidRPr="00032531">
        <w:t>（而不是发出新通知），或者考虑使用</w:t>
      </w:r>
      <w:r w:rsidRPr="002E63DD">
        <w:t>收件箱样式的通知</w:t>
      </w:r>
      <w:r w:rsidRPr="00032531">
        <w:t>来显示会话更新。不过，如有必要发出多个通知，则应将这些孤立的通知分为一组</w:t>
      </w:r>
      <w:r w:rsidR="00756483">
        <w:rPr>
          <w:rFonts w:hint="eastAsia"/>
        </w:rPr>
        <w:t>（</w:t>
      </w:r>
      <w:r w:rsidR="00756483">
        <w:fldChar w:fldCharType="begin"/>
      </w:r>
      <w:r w:rsidR="00756483">
        <w:instrText xml:space="preserve"> </w:instrText>
      </w:r>
      <w:r w:rsidR="00756483">
        <w:rPr>
          <w:rFonts w:hint="eastAsia"/>
        </w:rPr>
        <w:instrText>REF _Ref98841101 \h</w:instrText>
      </w:r>
      <w:r w:rsidR="00756483">
        <w:instrText xml:space="preserve"> </w:instrText>
      </w:r>
      <w:r w:rsidR="00756483">
        <w:fldChar w:fldCharType="separate"/>
      </w:r>
      <w:r w:rsidR="00937D55">
        <w:t>图</w:t>
      </w:r>
      <w:r w:rsidR="00937D55">
        <w:t xml:space="preserve"> </w:t>
      </w:r>
      <w:r w:rsidR="00937D55">
        <w:rPr>
          <w:noProof/>
        </w:rPr>
        <w:t>7</w:t>
      </w:r>
      <w:r w:rsidR="00937D55">
        <w:noBreakHyphen/>
      </w:r>
      <w:r w:rsidR="00937D55">
        <w:rPr>
          <w:noProof/>
        </w:rPr>
        <w:t>15</w:t>
      </w:r>
      <w:r w:rsidR="00756483">
        <w:fldChar w:fldCharType="end"/>
      </w:r>
      <w:r w:rsidR="00756483">
        <w:rPr>
          <w:rFonts w:hint="eastAsia"/>
        </w:rPr>
        <w:t>）</w:t>
      </w:r>
      <w:r w:rsidRPr="00032531">
        <w:t>（可在搭载</w:t>
      </w:r>
      <w:r w:rsidR="00FF28DC">
        <w:t>安卓</w:t>
      </w:r>
      <w:r w:rsidRPr="00032531">
        <w:t xml:space="preserve"> 7.0 </w:t>
      </w:r>
      <w:r w:rsidRPr="00032531">
        <w:t>及更高版本的设备上这样做）。借助通知组，可以以一条摘要的形式在抽屉式通知栏中将多个通知收拢成一条通知消息。用户便可以展开通知以查看每个通知的详情。用户可以逐级展开通知组以及其中的每条通知以查看详情。</w:t>
      </w:r>
      <w:r w:rsidR="00756483" w:rsidRPr="00756483">
        <w:rPr>
          <w:rFonts w:hint="eastAsia"/>
        </w:rPr>
        <w:t>注意：如果同一应用发出</w:t>
      </w:r>
      <w:r w:rsidR="00756483" w:rsidRPr="00756483">
        <w:t xml:space="preserve"> 4 </w:t>
      </w:r>
      <w:r w:rsidR="00756483" w:rsidRPr="00756483">
        <w:t>条或更多条通知且未指定分组，系统会自动将这些通知分为一组。</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78EF" w14:paraId="6578C979" w14:textId="77777777" w:rsidTr="00756483">
        <w:tc>
          <w:tcPr>
            <w:tcW w:w="4675" w:type="dxa"/>
          </w:tcPr>
          <w:p w14:paraId="744FAF64" w14:textId="77777777" w:rsidR="003478EF" w:rsidRDefault="00144C71" w:rsidP="00144C71">
            <w:pPr>
              <w:ind w:firstLineChars="0" w:firstLine="0"/>
              <w:jc w:val="center"/>
            </w:pPr>
            <w:r>
              <w:rPr>
                <w:noProof/>
              </w:rPr>
              <w:drawing>
                <wp:inline distT="0" distB="0" distL="0" distR="0" wp14:anchorId="00BA5EE2" wp14:editId="4EEECFF4">
                  <wp:extent cx="1625600" cy="184051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28814" cy="1844149"/>
                          </a:xfrm>
                          <a:prstGeom prst="rect">
                            <a:avLst/>
                          </a:prstGeom>
                        </pic:spPr>
                      </pic:pic>
                    </a:graphicData>
                  </a:graphic>
                </wp:inline>
              </w:drawing>
            </w:r>
          </w:p>
          <w:p w14:paraId="2E86CE7D" w14:textId="23EB9836" w:rsidR="000350B1" w:rsidRDefault="000350B1" w:rsidP="000350B1">
            <w:pPr>
              <w:pStyle w:val="a5"/>
              <w:ind w:firstLine="361"/>
            </w:pPr>
            <w:bookmarkStart w:id="48" w:name="_Ref98841101"/>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18</w:t>
            </w:r>
            <w:r w:rsidR="00D5315A">
              <w:fldChar w:fldCharType="end"/>
            </w:r>
            <w:bookmarkEnd w:id="48"/>
            <w:r>
              <w:t xml:space="preserve"> </w:t>
            </w:r>
            <w:r w:rsidRPr="000350B1">
              <w:rPr>
                <w:rFonts w:hint="eastAsia"/>
              </w:rPr>
              <w:t>收起和展开后的通知组</w:t>
            </w:r>
          </w:p>
        </w:tc>
        <w:tc>
          <w:tcPr>
            <w:tcW w:w="4675" w:type="dxa"/>
          </w:tcPr>
          <w:p w14:paraId="75002A2F" w14:textId="77777777" w:rsidR="003478EF" w:rsidRDefault="00144C71" w:rsidP="000350B1">
            <w:pPr>
              <w:keepNext/>
              <w:ind w:firstLineChars="0" w:firstLine="0"/>
              <w:jc w:val="center"/>
            </w:pPr>
            <w:r w:rsidRPr="00032531">
              <w:rPr>
                <w:noProof/>
              </w:rPr>
              <w:drawing>
                <wp:inline distT="0" distB="0" distL="0" distR="0" wp14:anchorId="43DB11A1" wp14:editId="4B270561">
                  <wp:extent cx="2565400" cy="2171819"/>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6176" cy="2180941"/>
                          </a:xfrm>
                          <a:prstGeom prst="rect">
                            <a:avLst/>
                          </a:prstGeom>
                          <a:noFill/>
                          <a:ln>
                            <a:noFill/>
                          </a:ln>
                        </pic:spPr>
                      </pic:pic>
                    </a:graphicData>
                  </a:graphic>
                </wp:inline>
              </w:drawing>
            </w:r>
          </w:p>
          <w:p w14:paraId="04AC6A5B" w14:textId="2A13AF73" w:rsidR="000350B1" w:rsidRDefault="00756483" w:rsidP="00756483">
            <w:pPr>
              <w:pStyle w:val="a5"/>
              <w:ind w:firstLine="361"/>
            </w:pPr>
            <w:bookmarkStart w:id="49" w:name="_Ref98841183"/>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19</w:t>
            </w:r>
            <w:r w:rsidR="00D5315A">
              <w:fldChar w:fldCharType="end"/>
            </w:r>
            <w:bookmarkEnd w:id="49"/>
            <w:r>
              <w:t xml:space="preserve"> </w:t>
            </w:r>
            <w:r w:rsidRPr="00756483">
              <w:t>时钟应用及该应用的某个渠道的通知设置</w:t>
            </w:r>
          </w:p>
        </w:tc>
      </w:tr>
    </w:tbl>
    <w:p w14:paraId="5AF13D13" w14:textId="371F98EA" w:rsidR="00032531" w:rsidRPr="00032531" w:rsidRDefault="00032531" w:rsidP="005D3631">
      <w:r w:rsidRPr="00032531">
        <w:t>从</w:t>
      </w:r>
      <w:r w:rsidR="00FF28DC">
        <w:t>安卓</w:t>
      </w:r>
      <w:r w:rsidRPr="00032531">
        <w:t xml:space="preserve"> 8.0</w:t>
      </w:r>
      <w:r w:rsidRPr="00032531">
        <w:t>（</w:t>
      </w:r>
      <w:r w:rsidRPr="00032531">
        <w:t xml:space="preserve">API </w:t>
      </w:r>
      <w:r w:rsidRPr="00032531">
        <w:t>级别</w:t>
      </w:r>
      <w:r w:rsidRPr="00032531">
        <w:t xml:space="preserve"> 26</w:t>
      </w:r>
      <w:r w:rsidRPr="00032531">
        <w:t>）开始，必须为所有通知分配渠道，否则通知将不会显示。通过将通知归类到不同的渠道中，用户可以停用应用的特定通知渠道（而非停用所有通知），还可以控制每个渠道的视觉和听觉选项，所有这些操作都在</w:t>
      </w:r>
      <w:r w:rsidR="00FF28DC">
        <w:t>安卓</w:t>
      </w:r>
      <w:r w:rsidRPr="00032531">
        <w:t>系统设置中完成（如</w:t>
      </w:r>
      <w:r w:rsidR="00821A7B">
        <w:fldChar w:fldCharType="begin"/>
      </w:r>
      <w:r w:rsidR="00821A7B">
        <w:instrText xml:space="preserve"> REF _Ref98841183 \h </w:instrText>
      </w:r>
      <w:r w:rsidR="00821A7B">
        <w:fldChar w:fldCharType="separate"/>
      </w:r>
      <w:r w:rsidR="00937D55">
        <w:t>图</w:t>
      </w:r>
      <w:r w:rsidR="00937D55">
        <w:t xml:space="preserve"> </w:t>
      </w:r>
      <w:r w:rsidR="00937D55">
        <w:rPr>
          <w:noProof/>
        </w:rPr>
        <w:t>7</w:t>
      </w:r>
      <w:r w:rsidR="00937D55">
        <w:noBreakHyphen/>
      </w:r>
      <w:r w:rsidR="00937D55">
        <w:rPr>
          <w:noProof/>
        </w:rPr>
        <w:t>16</w:t>
      </w:r>
      <w:r w:rsidR="00821A7B">
        <w:fldChar w:fldCharType="end"/>
      </w:r>
      <w:r w:rsidRPr="00032531">
        <w:t>所示）。用户还可以长按通知以更改所关联渠道的行为。在搭载</w:t>
      </w:r>
      <w:r w:rsidR="00FF28DC">
        <w:t>安卓</w:t>
      </w:r>
      <w:r w:rsidRPr="00032531">
        <w:t xml:space="preserve"> 7.1</w:t>
      </w:r>
      <w:r w:rsidRPr="00032531">
        <w:t>（</w:t>
      </w:r>
      <w:r w:rsidRPr="00032531">
        <w:t xml:space="preserve">API </w:t>
      </w:r>
      <w:r w:rsidRPr="00032531">
        <w:t>级别</w:t>
      </w:r>
      <w:r w:rsidRPr="00032531">
        <w:t xml:space="preserve"> 25</w:t>
      </w:r>
      <w:r w:rsidRPr="00032531">
        <w:t>）及更低版本的设备上，用户仅可以按应用来管理通知（在搭载</w:t>
      </w:r>
      <w:r w:rsidR="00FF28DC">
        <w:t>安卓</w:t>
      </w:r>
      <w:r w:rsidRPr="00032531">
        <w:t xml:space="preserve"> 7.1 </w:t>
      </w:r>
      <w:r w:rsidRPr="00032531">
        <w:t>及更低版本的设备上，每个应用其实只有一个渠道）。</w:t>
      </w:r>
      <w:r w:rsidR="00756483" w:rsidRPr="00032531">
        <w:t xml:space="preserve"> </w:t>
      </w:r>
      <w:r w:rsidRPr="00032531">
        <w:t>一个应用可以有多个通知渠道（每个渠道对应于该应用发出的每类通知）。应用还可以创建通知渠道来响应应用的用户做出的选择。例如，可以为用户在短信应用中创建的每个会话组设置单独的通知渠道。在搭载</w:t>
      </w:r>
      <w:r w:rsidR="00FF28DC">
        <w:t>安卓</w:t>
      </w:r>
      <w:r w:rsidRPr="00032531">
        <w:t xml:space="preserve"> 8.0 </w:t>
      </w:r>
      <w:r w:rsidRPr="00032531">
        <w:t>及更高版本的设备上，渠道还可用于指定通知的</w:t>
      </w:r>
      <w:r w:rsidRPr="005D3631">
        <w:t>重要程度等级</w:t>
      </w:r>
      <w:r w:rsidRPr="00032531">
        <w:t>。因此，发布到同一通知渠道的所有通知的行为都相同。</w:t>
      </w:r>
    </w:p>
    <w:p w14:paraId="09E67948" w14:textId="4EB97F09" w:rsidR="00032531" w:rsidRDefault="00032531" w:rsidP="00032531">
      <w:r w:rsidRPr="00032531">
        <w:t xml:space="preserve">Android </w:t>
      </w:r>
      <w:r w:rsidRPr="00032531">
        <w:t>利用通知的重要程度来决定通知应在多大程度上干扰用户（视觉上和听觉上）。通知的重要程度越高，干扰程度就越高。在搭载</w:t>
      </w:r>
      <w:r w:rsidR="00FF28DC">
        <w:t>安卓</w:t>
      </w:r>
      <w:r w:rsidRPr="00032531">
        <w:t xml:space="preserve"> 8.0</w:t>
      </w:r>
      <w:r w:rsidRPr="00032531">
        <w:t>（</w:t>
      </w:r>
      <w:r w:rsidRPr="00032531">
        <w:t xml:space="preserve">API </w:t>
      </w:r>
      <w:r w:rsidRPr="00032531">
        <w:t>级别</w:t>
      </w:r>
      <w:r w:rsidRPr="00032531">
        <w:t xml:space="preserve"> 26</w:t>
      </w:r>
      <w:r w:rsidRPr="00032531">
        <w:t>）及更高版本的设备上，通知的重要程度由通知发布到的渠道的</w:t>
      </w:r>
      <w:r w:rsidR="00B80321">
        <w:rPr>
          <w:rFonts w:hint="eastAsia"/>
        </w:rPr>
        <w:t>“</w:t>
      </w:r>
      <w:r w:rsidRPr="00B80321">
        <w:t>importance</w:t>
      </w:r>
      <w:r w:rsidR="00B80321">
        <w:rPr>
          <w:rFonts w:hint="eastAsia"/>
        </w:rPr>
        <w:t>”</w:t>
      </w:r>
      <w:r w:rsidRPr="00032531">
        <w:t>决定。用户可以在系统设置中更改通知渠道的重要程度（</w:t>
      </w:r>
      <w:r w:rsidR="00D8573F">
        <w:fldChar w:fldCharType="begin"/>
      </w:r>
      <w:r w:rsidR="00D8573F">
        <w:instrText xml:space="preserve"> REF _Ref98841468 \h </w:instrText>
      </w:r>
      <w:r w:rsidR="00D8573F">
        <w:fldChar w:fldCharType="separate"/>
      </w:r>
      <w:r w:rsidR="00937D55">
        <w:t>图</w:t>
      </w:r>
      <w:r w:rsidR="00937D55">
        <w:t xml:space="preserve"> </w:t>
      </w:r>
      <w:r w:rsidR="00937D55">
        <w:rPr>
          <w:noProof/>
        </w:rPr>
        <w:t>7</w:t>
      </w:r>
      <w:r w:rsidR="00937D55">
        <w:noBreakHyphen/>
      </w:r>
      <w:r w:rsidR="00937D55">
        <w:rPr>
          <w:noProof/>
        </w:rPr>
        <w:t>17</w:t>
      </w:r>
      <w:r w:rsidR="00D8573F">
        <w:fldChar w:fldCharType="end"/>
      </w:r>
      <w:r w:rsidRPr="00032531">
        <w:t>）。</w:t>
      </w:r>
      <w:r w:rsidRPr="00032531">
        <w:t xml:space="preserve"> </w:t>
      </w:r>
      <w:r w:rsidRPr="00032531">
        <w:t>在搭载</w:t>
      </w:r>
      <w:r w:rsidR="00FF28DC">
        <w:t>安卓</w:t>
      </w:r>
      <w:r w:rsidRPr="00032531">
        <w:t xml:space="preserve"> 7.1</w:t>
      </w:r>
      <w:r w:rsidRPr="00032531">
        <w:t>（</w:t>
      </w:r>
      <w:r w:rsidRPr="00032531">
        <w:t xml:space="preserve">API </w:t>
      </w:r>
      <w:r w:rsidRPr="00032531">
        <w:t>级别</w:t>
      </w:r>
      <w:r w:rsidRPr="00032531">
        <w:t xml:space="preserve"> 25</w:t>
      </w:r>
      <w:r w:rsidRPr="00032531">
        <w:t>）及更低版本的设备上，每条通知的重要程度均由通知的</w:t>
      </w:r>
      <w:r w:rsidR="00B80321">
        <w:rPr>
          <w:rFonts w:hint="eastAsia"/>
        </w:rPr>
        <w:t>“</w:t>
      </w:r>
      <w:r w:rsidRPr="00B80321">
        <w:t>priority</w:t>
      </w:r>
      <w:r w:rsidR="00B80321">
        <w:rPr>
          <w:rFonts w:hint="eastAsia"/>
        </w:rPr>
        <w:t>”</w:t>
      </w:r>
      <w:r w:rsidRPr="00032531">
        <w:t>决定。</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6FC8" w14:paraId="374C9203" w14:textId="77777777" w:rsidTr="00D8573F">
        <w:tc>
          <w:tcPr>
            <w:tcW w:w="4675" w:type="dxa"/>
          </w:tcPr>
          <w:p w14:paraId="14DDE73C" w14:textId="77777777" w:rsidR="00F76FC8" w:rsidRDefault="00F76FC8" w:rsidP="00F76FC8">
            <w:pPr>
              <w:ind w:firstLineChars="0" w:firstLine="0"/>
              <w:jc w:val="center"/>
            </w:pPr>
            <w:r w:rsidRPr="00032531">
              <w:rPr>
                <w:noProof/>
              </w:rPr>
              <w:drawing>
                <wp:inline distT="0" distB="0" distL="0" distR="0" wp14:anchorId="435A6AA2" wp14:editId="728462C7">
                  <wp:extent cx="1111250" cy="1976911"/>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ChannelImporta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4225" cy="1999994"/>
                          </a:xfrm>
                          <a:prstGeom prst="rect">
                            <a:avLst/>
                          </a:prstGeom>
                          <a:noFill/>
                          <a:ln>
                            <a:noFill/>
                          </a:ln>
                        </pic:spPr>
                      </pic:pic>
                    </a:graphicData>
                  </a:graphic>
                </wp:inline>
              </w:drawing>
            </w:r>
          </w:p>
          <w:p w14:paraId="721CEC7E" w14:textId="2557E723" w:rsidR="00F76FC8" w:rsidRDefault="002D5470" w:rsidP="002D5470">
            <w:pPr>
              <w:pStyle w:val="a5"/>
              <w:ind w:firstLine="361"/>
            </w:pPr>
            <w:bookmarkStart w:id="50" w:name="_Ref98841468"/>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20</w:t>
            </w:r>
            <w:r w:rsidR="00D5315A">
              <w:fldChar w:fldCharType="end"/>
            </w:r>
            <w:bookmarkEnd w:id="50"/>
            <w:r>
              <w:t xml:space="preserve"> </w:t>
            </w:r>
            <w:r w:rsidRPr="00032531">
              <w:t>在搭载</w:t>
            </w:r>
            <w:r>
              <w:t>安卓</w:t>
            </w:r>
            <w:r w:rsidRPr="00032531">
              <w:t xml:space="preserve"> 8.0 </w:t>
            </w:r>
            <w:r w:rsidRPr="00032531">
              <w:t>及更高版本的设备上，用户可以更改每个渠道的重要程度</w:t>
            </w:r>
          </w:p>
        </w:tc>
        <w:tc>
          <w:tcPr>
            <w:tcW w:w="4675" w:type="dxa"/>
          </w:tcPr>
          <w:p w14:paraId="5780A76F" w14:textId="77777777" w:rsidR="00F76FC8" w:rsidRDefault="00F76FC8" w:rsidP="002D5470">
            <w:pPr>
              <w:keepNext/>
              <w:ind w:firstLineChars="0" w:firstLine="0"/>
              <w:jc w:val="center"/>
            </w:pPr>
            <w:r w:rsidRPr="00032531">
              <w:rPr>
                <w:noProof/>
              </w:rPr>
              <w:drawing>
                <wp:inline distT="0" distB="0" distL="0" distR="0" wp14:anchorId="6A5D3E3A" wp14:editId="77A3E968">
                  <wp:extent cx="2428713" cy="2057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oNotDisturbFilterSetting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38531" cy="2065717"/>
                          </a:xfrm>
                          <a:prstGeom prst="rect">
                            <a:avLst/>
                          </a:prstGeom>
                          <a:noFill/>
                          <a:ln>
                            <a:noFill/>
                          </a:ln>
                        </pic:spPr>
                      </pic:pic>
                    </a:graphicData>
                  </a:graphic>
                </wp:inline>
              </w:drawing>
            </w:r>
          </w:p>
          <w:p w14:paraId="5AA99882" w14:textId="7F71A3EE" w:rsidR="00F65A5D" w:rsidRDefault="00F65A5D" w:rsidP="00F65A5D">
            <w:pPr>
              <w:pStyle w:val="a5"/>
              <w:ind w:firstLine="361"/>
            </w:pPr>
            <w:bookmarkStart w:id="51" w:name="_Ref98841547"/>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21</w:t>
            </w:r>
            <w:r w:rsidR="00D5315A">
              <w:fldChar w:fldCharType="end"/>
            </w:r>
            <w:bookmarkEnd w:id="51"/>
            <w:r w:rsidRPr="00032531">
              <w:t> </w:t>
            </w:r>
            <w:r w:rsidRPr="00032531">
              <w:t>用户可以根据系统级类别（左侧）和短信发送者或来电者（右侧）允许显示通知。</w:t>
            </w:r>
          </w:p>
        </w:tc>
      </w:tr>
    </w:tbl>
    <w:p w14:paraId="63BFDA1D" w14:textId="77777777" w:rsidR="00032531" w:rsidRPr="00032531" w:rsidRDefault="00032531" w:rsidP="00032531">
      <w:r w:rsidRPr="00032531">
        <w:t>可能的重要程度等级如下所示：</w:t>
      </w:r>
    </w:p>
    <w:p w14:paraId="521F7143" w14:textId="77777777" w:rsidR="00032531" w:rsidRPr="00032531" w:rsidRDefault="00032531" w:rsidP="00D37DC0">
      <w:pPr>
        <w:pStyle w:val="a"/>
        <w:ind w:firstLine="360"/>
      </w:pPr>
      <w:r w:rsidRPr="00032531">
        <w:t>紧急：发出提示音，并以提醒式通知的形式显示。</w:t>
      </w:r>
    </w:p>
    <w:p w14:paraId="1B48F24E" w14:textId="77777777" w:rsidR="00032531" w:rsidRPr="00032531" w:rsidRDefault="00032531" w:rsidP="00D37DC0">
      <w:pPr>
        <w:pStyle w:val="a"/>
        <w:ind w:firstLine="360"/>
      </w:pPr>
      <w:r w:rsidRPr="00032531">
        <w:t>高：发出提示音。</w:t>
      </w:r>
    </w:p>
    <w:p w14:paraId="58846171" w14:textId="77777777" w:rsidR="00032531" w:rsidRPr="00032531" w:rsidRDefault="00032531" w:rsidP="00D37DC0">
      <w:pPr>
        <w:pStyle w:val="a"/>
        <w:ind w:firstLine="360"/>
      </w:pPr>
      <w:r w:rsidRPr="00032531">
        <w:t>中：无提示音。</w:t>
      </w:r>
    </w:p>
    <w:p w14:paraId="699B1459" w14:textId="77777777" w:rsidR="00032531" w:rsidRPr="00032531" w:rsidRDefault="00032531" w:rsidP="00D37DC0">
      <w:pPr>
        <w:pStyle w:val="a"/>
        <w:ind w:firstLine="360"/>
      </w:pPr>
      <w:r w:rsidRPr="00032531">
        <w:t>低：无提示音，且不会在状态栏中显示。</w:t>
      </w:r>
    </w:p>
    <w:p w14:paraId="7D689489" w14:textId="290DA87C" w:rsidR="00032531" w:rsidRPr="00032531" w:rsidRDefault="00032531" w:rsidP="00032531">
      <w:r w:rsidRPr="00032531">
        <w:t>无论重要程度如何，所有通知都会在非干扰性的系统界面位置显示</w:t>
      </w:r>
      <w:r w:rsidR="00D37DC0">
        <w:rPr>
          <w:rFonts w:hint="eastAsia"/>
        </w:rPr>
        <w:t>，</w:t>
      </w:r>
      <w:r w:rsidRPr="00032531">
        <w:t>例如显示在抽屉式通知栏中，以及在启动器图标上作为标志显示</w:t>
      </w:r>
      <w:r w:rsidR="00D37DC0">
        <w:rPr>
          <w:rFonts w:hint="eastAsia"/>
        </w:rPr>
        <w:t>，</w:t>
      </w:r>
      <w:r w:rsidRPr="00032531">
        <w:t>但可以</w:t>
      </w:r>
      <w:r w:rsidRPr="00D37DC0">
        <w:t>修改通知标志的外观</w:t>
      </w:r>
      <w:r w:rsidRPr="00032531">
        <w:t>。</w:t>
      </w:r>
    </w:p>
    <w:p w14:paraId="50D11DCE" w14:textId="1CCF6CCD" w:rsidR="00032531" w:rsidRPr="00032531" w:rsidRDefault="00032531" w:rsidP="00032531">
      <w:r w:rsidRPr="00032531">
        <w:t>从</w:t>
      </w:r>
      <w:r w:rsidR="00FF28DC">
        <w:t>安卓</w:t>
      </w:r>
      <w:r w:rsidRPr="00032531">
        <w:t xml:space="preserve"> 5.0</w:t>
      </w:r>
      <w:r w:rsidRPr="00032531">
        <w:t>（</w:t>
      </w:r>
      <w:r w:rsidRPr="00032531">
        <w:t xml:space="preserve">API </w:t>
      </w:r>
      <w:r w:rsidRPr="00032531">
        <w:t>级别</w:t>
      </w:r>
      <w:r w:rsidRPr="00032531">
        <w:t xml:space="preserve"> 21</w:t>
      </w:r>
      <w:r w:rsidRPr="00032531">
        <w:t>）开始，用户可以启用勿扰模式，以关闭所有通知的提示音和振动。通知仍会在系统界面中照常显示，除非用户另有指定。勿扰模式包含</w:t>
      </w:r>
      <w:r w:rsidRPr="00032531">
        <w:t xml:space="preserve"> 3 </w:t>
      </w:r>
      <w:r w:rsidRPr="00032531">
        <w:t>种不同的级别：</w:t>
      </w:r>
    </w:p>
    <w:p w14:paraId="017159BB" w14:textId="77777777" w:rsidR="00032531" w:rsidRPr="00032531" w:rsidRDefault="00032531" w:rsidP="00316915">
      <w:pPr>
        <w:pStyle w:val="a"/>
        <w:ind w:firstLine="360"/>
      </w:pPr>
      <w:r w:rsidRPr="00032531">
        <w:t>完全静音：阻止所有提示音和振动（包括闹钟、音乐、视频和游戏）。</w:t>
      </w:r>
    </w:p>
    <w:p w14:paraId="748C1201" w14:textId="77777777" w:rsidR="00032531" w:rsidRPr="00032531" w:rsidRDefault="00032531" w:rsidP="00316915">
      <w:pPr>
        <w:pStyle w:val="a"/>
        <w:ind w:firstLine="360"/>
      </w:pPr>
      <w:r w:rsidRPr="00032531">
        <w:t>仅限闹钟：阻止所有提示音和振动，闹钟除外。</w:t>
      </w:r>
    </w:p>
    <w:p w14:paraId="3C9B9D9C" w14:textId="333A2541" w:rsidR="00032531" w:rsidRPr="00032531" w:rsidRDefault="00032531" w:rsidP="00316915">
      <w:pPr>
        <w:pStyle w:val="a"/>
        <w:ind w:firstLine="360"/>
      </w:pPr>
      <w:r w:rsidRPr="00032531">
        <w:t>仅限优先事项：用户可以配置哪些系统级类别可以打扰他们（如仅限闹钟、提醒、活动、来电或短信等）。对于短信和来电，用户还可以选择根据发送者或来电者进行过滤（</w:t>
      </w:r>
      <w:r w:rsidR="00316915">
        <w:fldChar w:fldCharType="begin"/>
      </w:r>
      <w:r w:rsidR="00316915">
        <w:instrText xml:space="preserve"> REF _Ref98841547 \h </w:instrText>
      </w:r>
      <w:r w:rsidR="00316915">
        <w:fldChar w:fldCharType="separate"/>
      </w:r>
      <w:r w:rsidR="00937D55">
        <w:t>图</w:t>
      </w:r>
      <w:r w:rsidR="00937D55">
        <w:t xml:space="preserve"> </w:t>
      </w:r>
      <w:r w:rsidR="00937D55">
        <w:rPr>
          <w:noProof/>
        </w:rPr>
        <w:t>7</w:t>
      </w:r>
      <w:r w:rsidR="00937D55">
        <w:noBreakHyphen/>
      </w:r>
      <w:r w:rsidR="00937D55">
        <w:rPr>
          <w:noProof/>
        </w:rPr>
        <w:t>18</w:t>
      </w:r>
      <w:r w:rsidR="00316915">
        <w:fldChar w:fldCharType="end"/>
      </w:r>
      <w:r w:rsidRPr="00032531">
        <w:t>）。</w:t>
      </w:r>
    </w:p>
    <w:p w14:paraId="210D3306" w14:textId="11677FE0" w:rsidR="00032531" w:rsidRPr="00032531" w:rsidRDefault="00032531" w:rsidP="00032531">
      <w:r w:rsidRPr="00032531">
        <w:t>在搭载</w:t>
      </w:r>
      <w:r w:rsidR="00FF28DC">
        <w:t>安卓</w:t>
      </w:r>
      <w:r w:rsidRPr="00032531">
        <w:t xml:space="preserve"> 8.0</w:t>
      </w:r>
      <w:r w:rsidRPr="00032531">
        <w:t>（</w:t>
      </w:r>
      <w:r w:rsidRPr="00032531">
        <w:t xml:space="preserve">API </w:t>
      </w:r>
      <w:r w:rsidRPr="00032531">
        <w:t>级别</w:t>
      </w:r>
      <w:r w:rsidRPr="00032531">
        <w:t xml:space="preserve"> 26</w:t>
      </w:r>
      <w:r w:rsidRPr="00032531">
        <w:t>）及更高版本的设备上，用户还可以通过按渠道替换勿扰模式来允许特定于应用的类别（又称渠道）显示通知。例如，付款类应用可能会有与取款和存款相关的通知渠道。用户便可以选择允许在优先模式下显示取款通知和</w:t>
      </w:r>
      <w:r w:rsidRPr="00032531">
        <w:t>/</w:t>
      </w:r>
      <w:r w:rsidRPr="00032531">
        <w:t>或存款通知。在搭载</w:t>
      </w:r>
      <w:r w:rsidR="00FF28DC">
        <w:t>安卓</w:t>
      </w:r>
      <w:r w:rsidRPr="00032531">
        <w:t xml:space="preserve"> 7.1</w:t>
      </w:r>
      <w:r w:rsidRPr="00032531">
        <w:t>（</w:t>
      </w:r>
      <w:r w:rsidRPr="00032531">
        <w:t xml:space="preserve">API </w:t>
      </w:r>
      <w:r w:rsidRPr="00032531">
        <w:t>级别</w:t>
      </w:r>
      <w:r w:rsidRPr="00032531">
        <w:t xml:space="preserve"> 25</w:t>
      </w:r>
      <w:r w:rsidRPr="00032531">
        <w:t>）及更低版本的设备上，用户可以按应用（而不是按渠道）允许显示通知。要针对上述用户设置合理配置通知，必须</w:t>
      </w:r>
      <w:r w:rsidRPr="00316915">
        <w:t>设置系统级类别和渠道</w:t>
      </w:r>
      <w:r w:rsidRPr="00032531">
        <w:t>。</w:t>
      </w:r>
    </w:p>
    <w:p w14:paraId="361AD8D0" w14:textId="054CC3E8" w:rsidR="00032531" w:rsidRPr="00032531" w:rsidRDefault="00032531" w:rsidP="00032531">
      <w:r w:rsidRPr="00032531">
        <w:t>如果应用正在运行</w:t>
      </w:r>
      <w:r w:rsidRPr="00032531">
        <w:t>“</w:t>
      </w:r>
      <w:r w:rsidRPr="00032531">
        <w:t>前台服务</w:t>
      </w:r>
      <w:r w:rsidRPr="00032531">
        <w:t>”</w:t>
      </w:r>
      <w:r w:rsidRPr="00032531">
        <w:t>（一种长时间在后台运行且用户可以察觉到的</w:t>
      </w:r>
      <w:r w:rsidR="00316915">
        <w:rPr>
          <w:rFonts w:hint="eastAsia"/>
        </w:rPr>
        <w:t>服务</w:t>
      </w:r>
      <w:r w:rsidRPr="00032531">
        <w:t>，如媒体播放器），则需要发出通知。不能像关闭其他通知那样关闭这种通知。要移除此类通知，必须停止运行服务或者将其从</w:t>
      </w:r>
      <w:r w:rsidRPr="00032531">
        <w:t>“</w:t>
      </w:r>
      <w:r w:rsidRPr="00032531">
        <w:t>前台</w:t>
      </w:r>
      <w:r w:rsidRPr="00032531">
        <w:t>”</w:t>
      </w:r>
      <w:r w:rsidRPr="00032531">
        <w:t>状态中移除。</w:t>
      </w:r>
    </w:p>
    <w:p w14:paraId="4DBF241F" w14:textId="166A492B" w:rsidR="00032531" w:rsidRPr="00032531" w:rsidRDefault="00032531" w:rsidP="00032531">
      <w:r w:rsidRPr="00032531">
        <w:t>从</w:t>
      </w:r>
      <w:r w:rsidR="00FF28DC">
        <w:t>安卓</w:t>
      </w:r>
      <w:r w:rsidRPr="00032531">
        <w:t>8.1</w:t>
      </w:r>
      <w:r w:rsidRPr="00032531">
        <w:t>（</w:t>
      </w:r>
      <w:r w:rsidRPr="00032531">
        <w:t xml:space="preserve">API </w:t>
      </w:r>
      <w:r w:rsidRPr="00032531">
        <w:t>级别</w:t>
      </w:r>
      <w:r w:rsidRPr="00032531">
        <w:t xml:space="preserve"> 27</w:t>
      </w:r>
      <w:r w:rsidRPr="00032531">
        <w:t>）开始，应用无法每秒发出一次以上的通知提示音。如果应用在一秒内发出了多条通知，这些通知都会按预期显示，但是每秒中只有第一条通知发出提示音。不过，</w:t>
      </w:r>
      <w:r w:rsidR="00316915">
        <w:rPr>
          <w:rFonts w:hint="eastAsia"/>
        </w:rPr>
        <w:t>安卓</w:t>
      </w:r>
      <w:r w:rsidRPr="00032531">
        <w:t>还对通知更新频率设定了限制。如果过于频繁地发布有关某条通知的更新（不到一秒内发布多个），系统可能会放弃部分更新。</w:t>
      </w:r>
    </w:p>
    <w:p w14:paraId="5E0B0A6F" w14:textId="03B8E412" w:rsidR="00032531" w:rsidRPr="00032531" w:rsidRDefault="00032531" w:rsidP="00032531">
      <w:r w:rsidRPr="00032531">
        <w:t>自</w:t>
      </w:r>
      <w:r w:rsidR="00FF28DC">
        <w:t>安卓</w:t>
      </w:r>
      <w:r w:rsidRPr="00032531">
        <w:t xml:space="preserve"> 1.0 </w:t>
      </w:r>
      <w:r w:rsidRPr="00032531">
        <w:t>开始，通知系统界面以及与通知相关的</w:t>
      </w:r>
      <w:r w:rsidR="00C572C9">
        <w:t>API</w:t>
      </w:r>
      <w:r w:rsidRPr="00032531">
        <w:t>就在不断发展。如需在使用最新通知</w:t>
      </w:r>
      <w:r w:rsidR="00C572C9">
        <w:t>API</w:t>
      </w:r>
      <w:r w:rsidRPr="00032531">
        <w:t>功能的同时仍然支持旧版设备，使用支持库通知</w:t>
      </w:r>
      <w:r w:rsidR="00C572C9">
        <w:t>API</w:t>
      </w:r>
      <w:r w:rsidRPr="00032531">
        <w:t>：</w:t>
      </w:r>
      <w:r w:rsidRPr="00342105">
        <w:t>NotificationCompat</w:t>
      </w:r>
      <w:r w:rsidRPr="00032531">
        <w:t> </w:t>
      </w:r>
      <w:r w:rsidRPr="00032531">
        <w:t>及其子类，以及</w:t>
      </w:r>
      <w:r w:rsidRPr="00032531">
        <w:t> </w:t>
      </w:r>
      <w:r w:rsidRPr="00342105">
        <w:t>NotificationManagerCompat</w:t>
      </w:r>
      <w:r w:rsidRPr="00032531">
        <w:t>。这样一来，就无需编写条件代码来检查</w:t>
      </w:r>
      <w:r w:rsidR="00C572C9">
        <w:t>API</w:t>
      </w:r>
      <w:r w:rsidRPr="00032531">
        <w:t>级别，因为这些</w:t>
      </w:r>
      <w:r w:rsidR="00C572C9">
        <w:t>API</w:t>
      </w:r>
      <w:r w:rsidRPr="00032531">
        <w:t>会为代劳。</w:t>
      </w:r>
      <w:r w:rsidRPr="00342105">
        <w:t>NotificationCompat</w:t>
      </w:r>
      <w:r w:rsidRPr="00032531">
        <w:t> </w:t>
      </w:r>
      <w:r w:rsidRPr="00032531">
        <w:t>随着平台的发展不断更新，旨在纳入最新的方法。需要注意的是，某个方法在</w:t>
      </w:r>
      <w:r w:rsidRPr="00032531">
        <w:t> </w:t>
      </w:r>
      <w:r w:rsidRPr="00342105">
        <w:t>NotificationCompat</w:t>
      </w:r>
      <w:r w:rsidRPr="00032531">
        <w:t> </w:t>
      </w:r>
      <w:r w:rsidRPr="00032531">
        <w:t>中可用并不能保证可以在旧版设备上提供相应功能。在某些情况下，调用新引入的</w:t>
      </w:r>
      <w:r w:rsidR="00C572C9">
        <w:t>API</w:t>
      </w:r>
      <w:r w:rsidRPr="00032531">
        <w:t>会导致旧版设备出现空操作。例如，</w:t>
      </w:r>
      <w:r w:rsidRPr="00342105">
        <w:t>NotificationCompat.addAction()</w:t>
      </w:r>
      <w:r w:rsidRPr="00032531">
        <w:t> </w:t>
      </w:r>
      <w:r w:rsidRPr="00032531">
        <w:t>仅在搭载</w:t>
      </w:r>
      <w:r w:rsidR="00F52061">
        <w:t>安卓</w:t>
      </w:r>
      <w:r w:rsidRPr="00032531">
        <w:t>4.1</w:t>
      </w:r>
      <w:r w:rsidRPr="00032531">
        <w:t>（</w:t>
      </w:r>
      <w:r w:rsidRPr="00032531">
        <w:t xml:space="preserve">API </w:t>
      </w:r>
      <w:r w:rsidRPr="00032531">
        <w:t>级别</w:t>
      </w:r>
      <w:r w:rsidRPr="00032531">
        <w:t xml:space="preserve"> 16</w:t>
      </w:r>
      <w:r w:rsidRPr="00032531">
        <w:t>）及更高版本的设备上显示操作按钮。下面总结了</w:t>
      </w:r>
      <w:r w:rsidR="00FF28DC">
        <w:t>安卓</w:t>
      </w:r>
      <w:r w:rsidRPr="00032531">
        <w:t>通知的一些最重要的行为变化。</w:t>
      </w:r>
    </w:p>
    <w:p w14:paraId="689C34F0" w14:textId="77777777" w:rsidR="00032531" w:rsidRPr="00032531" w:rsidRDefault="00032531" w:rsidP="002F06F5">
      <w:pPr>
        <w:pStyle w:val="a0"/>
        <w:ind w:firstLine="482"/>
      </w:pPr>
      <w:r w:rsidRPr="00032531">
        <w:t>Android 4.1</w:t>
      </w:r>
      <w:r w:rsidRPr="00032531">
        <w:t>，</w:t>
      </w:r>
      <w:r w:rsidRPr="00032531">
        <w:t xml:space="preserve">API </w:t>
      </w:r>
      <w:r w:rsidRPr="00032531">
        <w:t>级别</w:t>
      </w:r>
      <w:r w:rsidRPr="00032531">
        <w:t xml:space="preserve"> 16</w:t>
      </w:r>
    </w:p>
    <w:p w14:paraId="4BA7DB9D" w14:textId="77777777" w:rsidR="00032531" w:rsidRPr="00032531" w:rsidRDefault="00032531" w:rsidP="002F06F5">
      <w:pPr>
        <w:pStyle w:val="20"/>
        <w:ind w:firstLine="720"/>
      </w:pPr>
      <w:r w:rsidRPr="00032531">
        <w:t>推出了展开式通知模板（称为通知样式），可以提供较大的通知内容区域来显示信息。用户可以通过单指向上</w:t>
      </w:r>
      <w:r w:rsidRPr="00032531">
        <w:t>/</w:t>
      </w:r>
      <w:r w:rsidRPr="00032531">
        <w:t>向下滑动的手势来展开通知。</w:t>
      </w:r>
    </w:p>
    <w:p w14:paraId="01A0FC9E" w14:textId="77777777" w:rsidR="00032531" w:rsidRPr="00032531" w:rsidRDefault="00032531" w:rsidP="002F06F5">
      <w:pPr>
        <w:pStyle w:val="20"/>
        <w:ind w:firstLine="720"/>
      </w:pPr>
      <w:r w:rsidRPr="00032531">
        <w:t>还支持以按钮的形式向通知添加其他操作。</w:t>
      </w:r>
    </w:p>
    <w:p w14:paraId="1807E010" w14:textId="77777777" w:rsidR="00032531" w:rsidRPr="00032531" w:rsidRDefault="00032531" w:rsidP="002F06F5">
      <w:pPr>
        <w:pStyle w:val="20"/>
        <w:ind w:firstLine="720"/>
      </w:pPr>
      <w:r w:rsidRPr="00032531">
        <w:t>允许用户在设置中按应用关闭通知。</w:t>
      </w:r>
    </w:p>
    <w:p w14:paraId="012B952B" w14:textId="77777777" w:rsidR="00032531" w:rsidRPr="00032531" w:rsidRDefault="00032531" w:rsidP="00EA291D">
      <w:pPr>
        <w:pStyle w:val="a0"/>
        <w:ind w:firstLine="482"/>
      </w:pPr>
      <w:r w:rsidRPr="00032531">
        <w:t>Android 4.4</w:t>
      </w:r>
      <w:r w:rsidRPr="00032531">
        <w:t>，</w:t>
      </w:r>
      <w:r w:rsidRPr="00032531">
        <w:t xml:space="preserve">API </w:t>
      </w:r>
      <w:r w:rsidRPr="00032531">
        <w:t>级别</w:t>
      </w:r>
      <w:r w:rsidRPr="00032531">
        <w:t xml:space="preserve"> 19 </w:t>
      </w:r>
      <w:r w:rsidRPr="00032531">
        <w:t>和</w:t>
      </w:r>
      <w:r w:rsidRPr="00032531">
        <w:t xml:space="preserve"> 20</w:t>
      </w:r>
    </w:p>
    <w:p w14:paraId="000638F3" w14:textId="3D12D0ED" w:rsidR="00032531" w:rsidRPr="00032531" w:rsidRDefault="00032531" w:rsidP="00EA291D">
      <w:pPr>
        <w:pStyle w:val="20"/>
        <w:ind w:firstLine="720"/>
      </w:pPr>
      <w:r w:rsidRPr="00032531">
        <w:t>向</w:t>
      </w:r>
      <w:r w:rsidR="00C572C9">
        <w:t>API</w:t>
      </w:r>
      <w:r w:rsidRPr="00032531">
        <w:t>中添加了通知监听器服务。</w:t>
      </w:r>
    </w:p>
    <w:p w14:paraId="09C38575" w14:textId="72581716" w:rsidR="00032531" w:rsidRPr="00032531" w:rsidRDefault="00032531" w:rsidP="00EA291D">
      <w:pPr>
        <w:pStyle w:val="20"/>
        <w:ind w:firstLine="720"/>
      </w:pPr>
      <w:r w:rsidRPr="00032531">
        <w:t xml:space="preserve">API </w:t>
      </w:r>
      <w:r w:rsidRPr="00032531">
        <w:t>级别</w:t>
      </w:r>
      <w:r w:rsidRPr="00032531">
        <w:t xml:space="preserve"> 20 </w:t>
      </w:r>
      <w:r w:rsidRPr="00032531">
        <w:t>中新增了</w:t>
      </w:r>
      <w:r w:rsidR="00FF28DC">
        <w:t>安卓</w:t>
      </w:r>
      <w:r w:rsidRPr="00032531">
        <w:t xml:space="preserve"> Wear</w:t>
      </w:r>
      <w:r w:rsidRPr="00032531">
        <w:t>（现已更名为</w:t>
      </w:r>
      <w:r w:rsidRPr="00032531">
        <w:t xml:space="preserve"> Wear OS</w:t>
      </w:r>
      <w:r w:rsidRPr="00032531">
        <w:t>）支持。</w:t>
      </w:r>
    </w:p>
    <w:p w14:paraId="2CE37F31" w14:textId="77777777" w:rsidR="00032531" w:rsidRPr="00032531" w:rsidRDefault="00032531" w:rsidP="00EA291D">
      <w:pPr>
        <w:pStyle w:val="a0"/>
        <w:ind w:firstLine="482"/>
      </w:pPr>
      <w:r w:rsidRPr="00032531">
        <w:t>Android 5.0</w:t>
      </w:r>
      <w:r w:rsidRPr="00032531">
        <w:t>，</w:t>
      </w:r>
      <w:r w:rsidRPr="00032531">
        <w:t xml:space="preserve">API </w:t>
      </w:r>
      <w:r w:rsidRPr="00032531">
        <w:t>级别</w:t>
      </w:r>
      <w:r w:rsidRPr="00032531">
        <w:t xml:space="preserve"> 21</w:t>
      </w:r>
    </w:p>
    <w:p w14:paraId="2E934DD0" w14:textId="77777777" w:rsidR="00032531" w:rsidRPr="00032531" w:rsidRDefault="00032531" w:rsidP="00EA291D">
      <w:pPr>
        <w:pStyle w:val="20"/>
        <w:ind w:firstLine="720"/>
      </w:pPr>
      <w:r w:rsidRPr="00032531">
        <w:t>推出了锁定屏幕和提醒式通知。</w:t>
      </w:r>
    </w:p>
    <w:p w14:paraId="641CF90B" w14:textId="77777777" w:rsidR="00032531" w:rsidRPr="00032531" w:rsidRDefault="00032531" w:rsidP="00EA291D">
      <w:pPr>
        <w:pStyle w:val="20"/>
        <w:ind w:firstLine="720"/>
      </w:pPr>
      <w:r w:rsidRPr="00032531">
        <w:t>用户现在可以将手机设为勿扰模式，并配置允许哪些通知在设备处于</w:t>
      </w:r>
      <w:r w:rsidRPr="00032531">
        <w:t>“</w:t>
      </w:r>
      <w:r w:rsidRPr="00032531">
        <w:t>仅限优先事项</w:t>
      </w:r>
      <w:r w:rsidRPr="00032531">
        <w:t>”</w:t>
      </w:r>
      <w:r w:rsidRPr="00032531">
        <w:t>模式时打扰他们。</w:t>
      </w:r>
    </w:p>
    <w:p w14:paraId="468B0056" w14:textId="3005ABF3" w:rsidR="00032531" w:rsidRPr="00032531" w:rsidRDefault="00032531" w:rsidP="00EA291D">
      <w:pPr>
        <w:pStyle w:val="20"/>
        <w:ind w:firstLine="720"/>
      </w:pPr>
      <w:r w:rsidRPr="00032531">
        <w:t>向</w:t>
      </w:r>
      <w:r w:rsidR="00C572C9">
        <w:t>API</w:t>
      </w:r>
      <w:r w:rsidRPr="00032531">
        <w:t>集添加了通知是否在锁定屏幕上显示的方法</w:t>
      </w:r>
      <w:r w:rsidRPr="00032531">
        <w:t xml:space="preserve"> (</w:t>
      </w:r>
      <w:r w:rsidRPr="00FB02F5">
        <w:t>setVisibility()</w:t>
      </w:r>
      <w:r w:rsidRPr="00032531">
        <w:t>)</w:t>
      </w:r>
      <w:r w:rsidRPr="00032531">
        <w:t>，以及指定通知文本的</w:t>
      </w:r>
      <w:r w:rsidRPr="00032531">
        <w:t>“</w:t>
      </w:r>
      <w:r w:rsidRPr="00032531">
        <w:t>公开</w:t>
      </w:r>
      <w:r w:rsidRPr="00032531">
        <w:t>”</w:t>
      </w:r>
      <w:r w:rsidRPr="00032531">
        <w:t>版本的方法。</w:t>
      </w:r>
    </w:p>
    <w:p w14:paraId="5D98C399" w14:textId="0FC20033" w:rsidR="00032531" w:rsidRPr="00032531" w:rsidRDefault="00032531" w:rsidP="00EA291D">
      <w:pPr>
        <w:pStyle w:val="20"/>
        <w:ind w:firstLine="720"/>
      </w:pPr>
      <w:r w:rsidRPr="00032531">
        <w:t>添加了</w:t>
      </w:r>
      <w:r w:rsidRPr="00032531">
        <w:t> </w:t>
      </w:r>
      <w:r w:rsidRPr="00FB02F5">
        <w:t>setPriority()</w:t>
      </w:r>
      <w:r w:rsidRPr="00032531">
        <w:t> </w:t>
      </w:r>
      <w:r w:rsidRPr="00032531">
        <w:t>方法，告知系统通知的</w:t>
      </w:r>
      <w:r w:rsidRPr="00032531">
        <w:t>“</w:t>
      </w:r>
      <w:r w:rsidRPr="00032531">
        <w:t>干扰性</w:t>
      </w:r>
      <w:r w:rsidRPr="00032531">
        <w:t>”</w:t>
      </w:r>
      <w:r w:rsidRPr="00032531">
        <w:t>（例如，将其设为</w:t>
      </w:r>
      <w:r w:rsidRPr="00032531">
        <w:t>“</w:t>
      </w:r>
      <w:r w:rsidRPr="00032531">
        <w:t>高</w:t>
      </w:r>
      <w:r w:rsidRPr="00032531">
        <w:t>”</w:t>
      </w:r>
      <w:r w:rsidRPr="00032531">
        <w:t>可使通知以提醒式通知的形式显示）。</w:t>
      </w:r>
    </w:p>
    <w:p w14:paraId="4894B50D" w14:textId="2A9CB9E3" w:rsidR="00032531" w:rsidRPr="00032531" w:rsidRDefault="00032531" w:rsidP="00EA291D">
      <w:pPr>
        <w:pStyle w:val="20"/>
        <w:ind w:firstLine="720"/>
      </w:pPr>
      <w:r w:rsidRPr="00032531">
        <w:t>向</w:t>
      </w:r>
      <w:r w:rsidR="00FF28DC">
        <w:t>安卓</w:t>
      </w:r>
      <w:r w:rsidRPr="00032531">
        <w:t xml:space="preserve"> Wear</w:t>
      </w:r>
      <w:r w:rsidRPr="00032531">
        <w:t>（现已更名为</w:t>
      </w:r>
      <w:r w:rsidRPr="00032531">
        <w:t xml:space="preserve"> Wear OS</w:t>
      </w:r>
      <w:r w:rsidRPr="00032531">
        <w:t>）设备添加了通知堆栈支持。使用</w:t>
      </w:r>
      <w:r w:rsidRPr="00032531">
        <w:t> </w:t>
      </w:r>
      <w:r w:rsidRPr="00FB02F5">
        <w:t>setGroup()</w:t>
      </w:r>
      <w:r w:rsidRPr="00032531">
        <w:t> </w:t>
      </w:r>
      <w:r w:rsidRPr="00032531">
        <w:t>将通知放入堆栈。注意，平板电脑和手机尚不支持通知堆栈。通知堆栈以后会称为组或</w:t>
      </w:r>
      <w:r w:rsidRPr="00032531">
        <w:t xml:space="preserve"> Bundle</w:t>
      </w:r>
      <w:r w:rsidRPr="00032531">
        <w:t>。</w:t>
      </w:r>
    </w:p>
    <w:p w14:paraId="0BF27FDA" w14:textId="77777777" w:rsidR="00032531" w:rsidRPr="00032531" w:rsidRDefault="00032531" w:rsidP="00FB02F5">
      <w:pPr>
        <w:pStyle w:val="a0"/>
        <w:ind w:firstLine="482"/>
      </w:pPr>
      <w:r w:rsidRPr="00032531">
        <w:t>Android 7.0</w:t>
      </w:r>
      <w:r w:rsidRPr="00032531">
        <w:t>，</w:t>
      </w:r>
      <w:r w:rsidRPr="00032531">
        <w:t xml:space="preserve">API </w:t>
      </w:r>
      <w:r w:rsidRPr="00032531">
        <w:t>级别</w:t>
      </w:r>
      <w:r w:rsidRPr="00032531">
        <w:t xml:space="preserve"> 24</w:t>
      </w:r>
    </w:p>
    <w:p w14:paraId="711F96A6" w14:textId="77777777" w:rsidR="00032531" w:rsidRPr="00032531" w:rsidRDefault="00032531" w:rsidP="00FB02F5">
      <w:pPr>
        <w:pStyle w:val="20"/>
        <w:ind w:firstLine="720"/>
      </w:pPr>
      <w:r w:rsidRPr="00032531">
        <w:t>重新设置了通知模板的样式以强调主打图片和头像。</w:t>
      </w:r>
    </w:p>
    <w:p w14:paraId="63E350F1" w14:textId="77777777" w:rsidR="00032531" w:rsidRPr="00032531" w:rsidRDefault="00032531" w:rsidP="00FB02F5">
      <w:pPr>
        <w:pStyle w:val="20"/>
        <w:ind w:firstLine="720"/>
      </w:pPr>
      <w:r w:rsidRPr="00032531">
        <w:t>添加了三个通知模板：一个用于短信应用，另外两个用于借助展开式选项和其他系统装饰来装饰自定义内容视图。</w:t>
      </w:r>
    </w:p>
    <w:p w14:paraId="22A52A75" w14:textId="78DB2B0C" w:rsidR="00032531" w:rsidRPr="00032531" w:rsidRDefault="00032531" w:rsidP="00FB02F5">
      <w:pPr>
        <w:pStyle w:val="20"/>
        <w:ind w:firstLine="720"/>
      </w:pPr>
      <w:r w:rsidRPr="00032531">
        <w:t>向手持设备（手机和平板电脑）添加了对通知组的支持。使用与</w:t>
      </w:r>
      <w:r w:rsidR="00FF28DC">
        <w:t>安卓</w:t>
      </w:r>
      <w:r w:rsidRPr="00032531">
        <w:t xml:space="preserve"> 5.0</w:t>
      </w:r>
      <w:r w:rsidRPr="00032531">
        <w:t>（</w:t>
      </w:r>
      <w:r w:rsidRPr="00032531">
        <w:t xml:space="preserve">API </w:t>
      </w:r>
      <w:r w:rsidRPr="00032531">
        <w:t>级别</w:t>
      </w:r>
      <w:r w:rsidRPr="00032531">
        <w:t xml:space="preserve"> 21</w:t>
      </w:r>
      <w:r w:rsidRPr="00032531">
        <w:t>）中推出的</w:t>
      </w:r>
      <w:r w:rsidR="00FF28DC">
        <w:t>安卓</w:t>
      </w:r>
      <w:r w:rsidRPr="00032531">
        <w:t xml:space="preserve"> Wear</w:t>
      </w:r>
      <w:r w:rsidRPr="00032531">
        <w:t>（现已更名为</w:t>
      </w:r>
      <w:r w:rsidRPr="00032531">
        <w:t xml:space="preserve"> Wear OS</w:t>
      </w:r>
      <w:r w:rsidRPr="00032531">
        <w:t>）通知堆栈相同的</w:t>
      </w:r>
      <w:r w:rsidR="00C572C9">
        <w:t>API</w:t>
      </w:r>
      <w:r w:rsidRPr="00032531">
        <w:t>。</w:t>
      </w:r>
    </w:p>
    <w:p w14:paraId="355A9C7A" w14:textId="77777777" w:rsidR="00032531" w:rsidRPr="00032531" w:rsidRDefault="00032531" w:rsidP="00FB02F5">
      <w:pPr>
        <w:pStyle w:val="20"/>
        <w:ind w:firstLine="720"/>
      </w:pPr>
      <w:r w:rsidRPr="00032531">
        <w:t>用户可以使用内嵌回复功能直接在通知内进行回复（他们输入的文本将转发到通知的父应用）。</w:t>
      </w:r>
    </w:p>
    <w:p w14:paraId="7031C338" w14:textId="77777777" w:rsidR="00032531" w:rsidRPr="00032531" w:rsidRDefault="00032531" w:rsidP="00FB02F5">
      <w:pPr>
        <w:pStyle w:val="a0"/>
        <w:ind w:firstLine="482"/>
      </w:pPr>
      <w:r w:rsidRPr="00032531">
        <w:t>Android 8.0</w:t>
      </w:r>
      <w:r w:rsidRPr="00032531">
        <w:t>，</w:t>
      </w:r>
      <w:r w:rsidRPr="00032531">
        <w:t xml:space="preserve">API </w:t>
      </w:r>
      <w:r w:rsidRPr="00032531">
        <w:t>级别</w:t>
      </w:r>
      <w:r w:rsidRPr="00032531">
        <w:t xml:space="preserve"> 26</w:t>
      </w:r>
    </w:p>
    <w:p w14:paraId="401B1F73" w14:textId="77777777" w:rsidR="00032531" w:rsidRPr="00032531" w:rsidRDefault="00032531" w:rsidP="00FB02F5">
      <w:pPr>
        <w:pStyle w:val="20"/>
        <w:ind w:firstLine="720"/>
      </w:pPr>
      <w:r w:rsidRPr="00032531">
        <w:t>现在必须将各个通知放入特定渠道中。</w:t>
      </w:r>
    </w:p>
    <w:p w14:paraId="6B924C07" w14:textId="0AE9DA20" w:rsidR="00032531" w:rsidRPr="00032531" w:rsidRDefault="00032531" w:rsidP="00FB02F5">
      <w:pPr>
        <w:pStyle w:val="20"/>
        <w:ind w:firstLine="720"/>
      </w:pPr>
      <w:r w:rsidRPr="00032531">
        <w:t>现在，用户可以按</w:t>
      </w:r>
      <w:r w:rsidRPr="00FB02F5">
        <w:t>渠道</w:t>
      </w:r>
      <w:r w:rsidRPr="00032531">
        <w:t>关闭通知，而非关闭来自某个应用的所有通知。</w:t>
      </w:r>
    </w:p>
    <w:p w14:paraId="667B8CCC" w14:textId="77777777" w:rsidR="00032531" w:rsidRPr="00032531" w:rsidRDefault="00032531" w:rsidP="00FB02F5">
      <w:pPr>
        <w:pStyle w:val="20"/>
        <w:ind w:firstLine="720"/>
      </w:pPr>
      <w:r w:rsidRPr="00032531">
        <w:t>包含有效通知的应用将在主屏幕</w:t>
      </w:r>
      <w:r w:rsidRPr="00032531">
        <w:t>/</w:t>
      </w:r>
      <w:r w:rsidRPr="00032531">
        <w:t>启动器屏幕上相应应用图标的上方显示通知</w:t>
      </w:r>
      <w:r w:rsidRPr="00032531">
        <w:t>“</w:t>
      </w:r>
      <w:r w:rsidRPr="00032531">
        <w:t>标志</w:t>
      </w:r>
      <w:r w:rsidRPr="00032531">
        <w:t>”</w:t>
      </w:r>
      <w:r w:rsidRPr="00032531">
        <w:t>。</w:t>
      </w:r>
    </w:p>
    <w:p w14:paraId="2CD54973" w14:textId="2BBB37A5" w:rsidR="00032531" w:rsidRPr="00032531" w:rsidRDefault="00032531" w:rsidP="00FB02F5">
      <w:pPr>
        <w:pStyle w:val="20"/>
        <w:ind w:firstLine="720"/>
      </w:pPr>
      <w:r w:rsidRPr="00032531">
        <w:t>现在，用户可以从抽屉式通知栏中暂停某个通知。可以为通知设置自动超时时间。</w:t>
      </w:r>
    </w:p>
    <w:p w14:paraId="0D6F845E" w14:textId="48529260" w:rsidR="00032531" w:rsidRPr="00032531" w:rsidRDefault="00032531" w:rsidP="00FB02F5">
      <w:pPr>
        <w:pStyle w:val="20"/>
        <w:ind w:firstLine="720"/>
      </w:pPr>
      <w:r w:rsidRPr="00032531">
        <w:t>还可以设置通知的背景颜色。</w:t>
      </w:r>
    </w:p>
    <w:p w14:paraId="0A35B77C" w14:textId="411DF179" w:rsidR="00032531" w:rsidRPr="00032531" w:rsidRDefault="00032531" w:rsidP="00FB02F5">
      <w:pPr>
        <w:pStyle w:val="20"/>
        <w:ind w:firstLine="720"/>
      </w:pPr>
      <w:r w:rsidRPr="00032531">
        <w:t>部分与通知行为相关的</w:t>
      </w:r>
      <w:r w:rsidR="00C572C9">
        <w:t>API</w:t>
      </w:r>
      <w:r w:rsidRPr="00032531">
        <w:t>已从</w:t>
      </w:r>
      <w:r w:rsidRPr="00032531">
        <w:t> </w:t>
      </w:r>
      <w:r w:rsidRPr="00FB02F5">
        <w:t>Notification</w:t>
      </w:r>
      <w:r w:rsidRPr="00032531">
        <w:t> </w:t>
      </w:r>
      <w:r w:rsidRPr="00032531">
        <w:t>移至</w:t>
      </w:r>
      <w:r w:rsidRPr="00032531">
        <w:t> </w:t>
      </w:r>
      <w:r w:rsidRPr="00FB02F5">
        <w:t>NotificationChannel</w:t>
      </w:r>
      <w:r w:rsidRPr="00032531">
        <w:t>。例如，在搭载</w:t>
      </w:r>
      <w:r w:rsidR="00FF28DC">
        <w:t>安卓</w:t>
      </w:r>
      <w:r w:rsidRPr="00032531">
        <w:t xml:space="preserve"> 8.0 </w:t>
      </w:r>
      <w:r w:rsidRPr="00032531">
        <w:t>及更高版本的设备中，使用</w:t>
      </w:r>
      <w:r w:rsidRPr="00032531">
        <w:t> </w:t>
      </w:r>
      <w:r w:rsidRPr="00FB02F5">
        <w:t>NotificationChannel.setImportance()</w:t>
      </w:r>
      <w:r w:rsidRPr="00032531">
        <w:t>，而非</w:t>
      </w:r>
      <w:r w:rsidRPr="00032531">
        <w:t> </w:t>
      </w:r>
      <w:r w:rsidRPr="00FB02F5">
        <w:t>NotificationCompat.Builder.setPriority()</w:t>
      </w:r>
      <w:r w:rsidRPr="00032531">
        <w:t>。</w:t>
      </w:r>
    </w:p>
    <w:p w14:paraId="19EE67DC" w14:textId="77777777" w:rsidR="00032531" w:rsidRPr="00032531" w:rsidRDefault="00032531" w:rsidP="00032531"/>
    <w:p w14:paraId="6E64EE52" w14:textId="1710DBE3" w:rsidR="00707689" w:rsidRDefault="00707689" w:rsidP="00707689">
      <w:pPr>
        <w:pStyle w:val="3"/>
      </w:pPr>
      <w:r w:rsidRPr="009E2233">
        <w:rPr>
          <w:rFonts w:hint="eastAsia"/>
        </w:rPr>
        <w:t>创建</w:t>
      </w:r>
      <w:bookmarkEnd w:id="40"/>
      <w:r>
        <w:rPr>
          <w:rFonts w:hint="eastAsia"/>
        </w:rPr>
        <w:t>通知</w:t>
      </w:r>
    </w:p>
    <w:p w14:paraId="059CCC24" w14:textId="5993FB8D" w:rsidR="0026470E" w:rsidRPr="0026470E" w:rsidRDefault="0026470E" w:rsidP="0026470E">
      <w:r w:rsidRPr="0026470E">
        <w:t>在用户未使用应用时，通知可向他们及时提供有关应用事件的简短信息。本</w:t>
      </w:r>
      <w:r>
        <w:rPr>
          <w:rFonts w:hint="eastAsia"/>
        </w:rPr>
        <w:t>节</w:t>
      </w:r>
      <w:r w:rsidRPr="0026470E">
        <w:t>介绍如何针对</w:t>
      </w:r>
      <w:r w:rsidR="00F52061">
        <w:t>安卓</w:t>
      </w:r>
      <w:r w:rsidRPr="0026470E">
        <w:t>4.0</w:t>
      </w:r>
      <w:r w:rsidRPr="0026470E">
        <w:t>（</w:t>
      </w:r>
      <w:r w:rsidRPr="0026470E">
        <w:t xml:space="preserve">API </w:t>
      </w:r>
      <w:r w:rsidRPr="0026470E">
        <w:t>级别</w:t>
      </w:r>
      <w:r w:rsidRPr="0026470E">
        <w:t xml:space="preserve"> 14</w:t>
      </w:r>
      <w:r w:rsidRPr="0026470E">
        <w:t>）及更高版本创建具备各种功能的通知。注意，本</w:t>
      </w:r>
      <w:r>
        <w:rPr>
          <w:rFonts w:hint="eastAsia"/>
        </w:rPr>
        <w:t>节</w:t>
      </w:r>
      <w:r w:rsidRPr="0026470E">
        <w:t>的代码使用了</w:t>
      </w:r>
      <w:r w:rsidR="00F52061">
        <w:t>安卓</w:t>
      </w:r>
      <w:r w:rsidRPr="0026470E">
        <w:t>支持库中的</w:t>
      </w:r>
      <w:r w:rsidRPr="0026470E">
        <w:t> NotificationCompat API</w:t>
      </w:r>
      <w:r w:rsidRPr="0026470E">
        <w:t>。这些</w:t>
      </w:r>
      <w:r w:rsidR="00C572C9">
        <w:t>API</w:t>
      </w:r>
      <w:r w:rsidRPr="0026470E">
        <w:t>允许添加仅在较新版本</w:t>
      </w:r>
      <w:r w:rsidR="00F52061">
        <w:t>安卓</w:t>
      </w:r>
      <w:r w:rsidRPr="0026470E">
        <w:t>上可用的功能，同时仍向后兼容</w:t>
      </w:r>
      <w:r w:rsidR="00F52061">
        <w:t>安卓</w:t>
      </w:r>
      <w:r w:rsidRPr="0026470E">
        <w:t>4.0</w:t>
      </w:r>
      <w:r w:rsidRPr="0026470E">
        <w:t>（</w:t>
      </w:r>
      <w:r w:rsidRPr="0026470E">
        <w:t xml:space="preserve">API </w:t>
      </w:r>
      <w:r w:rsidRPr="0026470E">
        <w:t>级别</w:t>
      </w:r>
      <w:r w:rsidRPr="0026470E">
        <w:t xml:space="preserve"> 14</w:t>
      </w:r>
      <w:r w:rsidRPr="0026470E">
        <w:t>）。但是，诸如内嵌回复操作等部分新功能在较旧版本上会导致发生空操作。虽然使用</w:t>
      </w:r>
      <w:r w:rsidRPr="0026470E">
        <w:t xml:space="preserve"> Android Studio </w:t>
      </w:r>
      <w:r w:rsidRPr="0026470E">
        <w:t>创建的大部分项目包含使用</w:t>
      </w:r>
      <w:r w:rsidRPr="0026470E">
        <w:t> </w:t>
      </w:r>
      <w:r w:rsidRPr="00A66613">
        <w:t>NotificationCompat</w:t>
      </w:r>
      <w:r w:rsidRPr="0026470E">
        <w:t> </w:t>
      </w:r>
      <w:r w:rsidRPr="0026470E">
        <w:t>所必需的依赖项，但还是应该验证模块级</w:t>
      </w:r>
      <w:r w:rsidRPr="0026470E">
        <w:t> build.gradle </w:t>
      </w:r>
      <w:r w:rsidRPr="0026470E">
        <w:t>文件是否包含以下依赖项：</w:t>
      </w:r>
    </w:p>
    <w:p w14:paraId="355A1DFB" w14:textId="77777777" w:rsidR="00D30A20" w:rsidRDefault="00D30A20" w:rsidP="00D30A20">
      <w:pPr>
        <w:pStyle w:val="a6"/>
        <w:ind w:left="240" w:right="720" w:firstLine="180"/>
      </w:pPr>
      <w:r>
        <w:t>dependencies {</w:t>
      </w:r>
    </w:p>
    <w:p w14:paraId="5D3D00FF" w14:textId="77777777" w:rsidR="00D30A20" w:rsidRDefault="00D30A20" w:rsidP="00D30A20">
      <w:pPr>
        <w:pStyle w:val="a6"/>
        <w:ind w:left="240" w:right="720" w:firstLine="180"/>
      </w:pPr>
      <w:r>
        <w:t xml:space="preserve">        implementation "com.android.support:support-compat:28.0.0"</w:t>
      </w:r>
    </w:p>
    <w:p w14:paraId="6B5025CA" w14:textId="085C162D" w:rsidR="0026470E" w:rsidRPr="0026470E" w:rsidRDefault="00D30A20" w:rsidP="00D30A20">
      <w:pPr>
        <w:pStyle w:val="a6"/>
        <w:ind w:left="240" w:right="720" w:firstLine="180"/>
      </w:pPr>
      <w:r>
        <w:t xml:space="preserve">    }</w:t>
      </w:r>
    </w:p>
    <w:p w14:paraId="4834FE5A" w14:textId="20DD0D9D" w:rsidR="00D30A20" w:rsidRDefault="00651C22" w:rsidP="00651C22">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18</w:t>
      </w:r>
      <w:r w:rsidR="009C2BDC">
        <w:fldChar w:fldCharType="end"/>
      </w:r>
    </w:p>
    <w:p w14:paraId="7CC6B6BB" w14:textId="69A9C48A" w:rsidR="0026470E" w:rsidRPr="0026470E" w:rsidRDefault="0026470E" w:rsidP="0026470E">
      <w:r w:rsidRPr="0026470E">
        <w:t>注意：</w:t>
      </w:r>
      <w:r w:rsidRPr="0026470E">
        <w:t>com.android.support </w:t>
      </w:r>
      <w:r w:rsidRPr="0026470E">
        <w:t>组中的其他库也将</w:t>
      </w:r>
      <w:r w:rsidRPr="0026470E">
        <w:t> support-compat </w:t>
      </w:r>
      <w:r w:rsidRPr="0026470E">
        <w:t>包含为传递依赖项。因此，如果已在使用其他支持库</w:t>
      </w:r>
      <w:r w:rsidR="00C572C9">
        <w:t>API</w:t>
      </w:r>
      <w:r w:rsidRPr="0026470E">
        <w:t>，或许能够访问</w:t>
      </w:r>
      <w:r w:rsidRPr="0026470E">
        <w:t> </w:t>
      </w:r>
      <w:r w:rsidRPr="00763068">
        <w:t>NotificationCompat</w:t>
      </w:r>
      <w:r w:rsidRPr="0026470E">
        <w:t>，而不需要具有与以上所示完全一样的依赖项。</w:t>
      </w:r>
    </w:p>
    <w:p w14:paraId="6E5D29FA" w14:textId="1EE6CE88" w:rsidR="0026470E" w:rsidRPr="0026470E" w:rsidRDefault="0026470E" w:rsidP="0073476F">
      <w:pPr>
        <w:pStyle w:val="4"/>
        <w:ind w:firstLine="420"/>
      </w:pPr>
      <w:r w:rsidRPr="0026470E">
        <w:t>基本通知</w:t>
      </w:r>
    </w:p>
    <w:p w14:paraId="07205A61" w14:textId="0266C34F" w:rsidR="0026470E" w:rsidRPr="0026470E" w:rsidRDefault="0026470E" w:rsidP="0026470E">
      <w:r w:rsidRPr="0026470E">
        <w:t>最基本、精简形式（也称为折叠形式）的通知会显示一个图标、一个标题和少量内容文本。在本部分中，将了解如何创建用户点击后可启动应用中的</w:t>
      </w:r>
      <w:r w:rsidR="002D0157">
        <w:t>活动</w:t>
      </w:r>
      <w:r w:rsidRPr="0026470E">
        <w:t>的通知。</w:t>
      </w:r>
    </w:p>
    <w:p w14:paraId="7F37E6C5" w14:textId="3632C851" w:rsidR="0026470E" w:rsidRPr="0026470E" w:rsidRDefault="0026470E" w:rsidP="002233F3">
      <w:pPr>
        <w:jc w:val="center"/>
      </w:pPr>
      <w:r w:rsidRPr="0026470E">
        <w:rPr>
          <w:noProof/>
        </w:rPr>
        <w:drawing>
          <wp:inline distT="0" distB="0" distL="0" distR="0" wp14:anchorId="4BDD580A" wp14:editId="04314A7C">
            <wp:extent cx="2601948" cy="609600"/>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28285" cy="615770"/>
                    </a:xfrm>
                    <a:prstGeom prst="rect">
                      <a:avLst/>
                    </a:prstGeom>
                    <a:noFill/>
                    <a:ln>
                      <a:noFill/>
                    </a:ln>
                  </pic:spPr>
                </pic:pic>
              </a:graphicData>
            </a:graphic>
          </wp:inline>
        </w:drawing>
      </w:r>
    </w:p>
    <w:p w14:paraId="1E9D01DD" w14:textId="3A9F8893" w:rsidR="0026470E" w:rsidRPr="0026470E" w:rsidRDefault="00496268" w:rsidP="00496268">
      <w:pPr>
        <w:pStyle w:val="a5"/>
        <w:ind w:firstLine="361"/>
      </w:pPr>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22</w:t>
      </w:r>
      <w:r w:rsidR="00D5315A">
        <w:fldChar w:fldCharType="end"/>
      </w:r>
      <w:r w:rsidR="0026470E" w:rsidRPr="0026470E">
        <w:t>带有标题和文本的通知</w:t>
      </w:r>
    </w:p>
    <w:p w14:paraId="19D0A5FD" w14:textId="1E55B9B1" w:rsidR="0026470E" w:rsidRPr="0026470E" w:rsidRDefault="0026470E" w:rsidP="0026470E">
      <w:r w:rsidRPr="0026470E">
        <w:t>首先，需要使用</w:t>
      </w:r>
      <w:r w:rsidRPr="0026470E">
        <w:t> </w:t>
      </w:r>
      <w:r w:rsidRPr="00496268">
        <w:t>NotificationCompat.Builder</w:t>
      </w:r>
      <w:r w:rsidRPr="0026470E">
        <w:t> </w:t>
      </w:r>
      <w:r w:rsidRPr="0026470E">
        <w:t>对象设置通知内容和渠道。以下示例显示了如何创建包含下列内容的通知：</w:t>
      </w:r>
    </w:p>
    <w:p w14:paraId="747CA469" w14:textId="05DBB7AD" w:rsidR="0026470E" w:rsidRPr="0026470E" w:rsidRDefault="0026470E" w:rsidP="00496268">
      <w:pPr>
        <w:pStyle w:val="a"/>
        <w:ind w:firstLine="360"/>
      </w:pPr>
      <w:r w:rsidRPr="0026470E">
        <w:t>小图标，通过</w:t>
      </w:r>
      <w:r w:rsidRPr="0026470E">
        <w:t> </w:t>
      </w:r>
      <w:r w:rsidRPr="00496268">
        <w:t>setSmallIcon()</w:t>
      </w:r>
      <w:r w:rsidRPr="0026470E">
        <w:t> </w:t>
      </w:r>
      <w:r w:rsidRPr="0026470E">
        <w:t>设置。这是所必需的唯一用户可见内容。</w:t>
      </w:r>
    </w:p>
    <w:p w14:paraId="6CBC579D" w14:textId="09E9EE93" w:rsidR="0026470E" w:rsidRPr="0026470E" w:rsidRDefault="0026470E" w:rsidP="00496268">
      <w:pPr>
        <w:pStyle w:val="a"/>
        <w:ind w:firstLine="360"/>
      </w:pPr>
      <w:r w:rsidRPr="0026470E">
        <w:t>标题，通过</w:t>
      </w:r>
      <w:r w:rsidRPr="0026470E">
        <w:t> </w:t>
      </w:r>
      <w:r w:rsidRPr="00496268">
        <w:t>setContentTitle()</w:t>
      </w:r>
      <w:r w:rsidRPr="0026470E">
        <w:t> </w:t>
      </w:r>
      <w:r w:rsidRPr="0026470E">
        <w:t>设置。</w:t>
      </w:r>
    </w:p>
    <w:p w14:paraId="107A0B76" w14:textId="2C098D96" w:rsidR="0026470E" w:rsidRPr="0026470E" w:rsidRDefault="0026470E" w:rsidP="00496268">
      <w:pPr>
        <w:pStyle w:val="a"/>
        <w:ind w:firstLine="360"/>
      </w:pPr>
      <w:r w:rsidRPr="0026470E">
        <w:t>正文文本，通过</w:t>
      </w:r>
      <w:r w:rsidRPr="0026470E">
        <w:t> </w:t>
      </w:r>
      <w:r w:rsidRPr="00496268">
        <w:t>setContentText()</w:t>
      </w:r>
      <w:r w:rsidRPr="0026470E">
        <w:t> </w:t>
      </w:r>
      <w:r w:rsidRPr="0026470E">
        <w:t>设置。</w:t>
      </w:r>
    </w:p>
    <w:p w14:paraId="35167739" w14:textId="6C414313" w:rsidR="0026470E" w:rsidRPr="0026470E" w:rsidRDefault="0026470E" w:rsidP="00496268">
      <w:pPr>
        <w:pStyle w:val="a"/>
        <w:ind w:firstLine="360"/>
      </w:pPr>
      <w:r w:rsidRPr="0026470E">
        <w:t>通知优先级，通过</w:t>
      </w:r>
      <w:r w:rsidRPr="0026470E">
        <w:t> </w:t>
      </w:r>
      <w:r w:rsidRPr="00496268">
        <w:t>setPriority()</w:t>
      </w:r>
      <w:r w:rsidRPr="0026470E">
        <w:t> </w:t>
      </w:r>
      <w:r w:rsidRPr="0026470E">
        <w:t>设置。优先级确定通知在</w:t>
      </w:r>
      <w:r w:rsidR="00F52061">
        <w:t>安卓</w:t>
      </w:r>
      <w:r w:rsidRPr="0026470E">
        <w:t xml:space="preserve">7.1 </w:t>
      </w:r>
      <w:r w:rsidRPr="0026470E">
        <w:t>和更低版本上的干扰程度。对于</w:t>
      </w:r>
      <w:r w:rsidR="00F52061">
        <w:t>安卓</w:t>
      </w:r>
      <w:r w:rsidRPr="0026470E">
        <w:t xml:space="preserve">8.0 </w:t>
      </w:r>
      <w:r w:rsidRPr="0026470E">
        <w:t>和更高版本，必须设置渠道重要性。</w:t>
      </w:r>
    </w:p>
    <w:p w14:paraId="2341AF82" w14:textId="77777777" w:rsidR="00496268" w:rsidRDefault="00496268" w:rsidP="00496268">
      <w:pPr>
        <w:pStyle w:val="a6"/>
        <w:ind w:left="240" w:right="720" w:firstLine="180"/>
      </w:pPr>
      <w:r>
        <w:t xml:space="preserve">    NotificationCompat.Builder builder = new NotificationCompat.Builder(this, CHANNEL_ID)</w:t>
      </w:r>
    </w:p>
    <w:p w14:paraId="29F6CD2B" w14:textId="77777777" w:rsidR="00496268" w:rsidRDefault="00496268" w:rsidP="00496268">
      <w:pPr>
        <w:pStyle w:val="a6"/>
        <w:ind w:left="240" w:right="720" w:firstLine="180"/>
      </w:pPr>
      <w:r>
        <w:t xml:space="preserve">            .setSmallIcon(R.drawable.notification_icon)</w:t>
      </w:r>
    </w:p>
    <w:p w14:paraId="7C29B446" w14:textId="77777777" w:rsidR="00496268" w:rsidRDefault="00496268" w:rsidP="00496268">
      <w:pPr>
        <w:pStyle w:val="a6"/>
        <w:ind w:left="240" w:right="720" w:firstLine="180"/>
      </w:pPr>
      <w:r>
        <w:t xml:space="preserve">            .setContentTitle(textTitle)</w:t>
      </w:r>
    </w:p>
    <w:p w14:paraId="66F5D079" w14:textId="77777777" w:rsidR="00496268" w:rsidRDefault="00496268" w:rsidP="00496268">
      <w:pPr>
        <w:pStyle w:val="a6"/>
        <w:ind w:left="240" w:right="720" w:firstLine="180"/>
      </w:pPr>
      <w:r>
        <w:t xml:space="preserve">            .setContentText(textContent)</w:t>
      </w:r>
    </w:p>
    <w:p w14:paraId="7F4B9349" w14:textId="77777777" w:rsidR="00496268" w:rsidRDefault="00496268" w:rsidP="00496268">
      <w:pPr>
        <w:pStyle w:val="a6"/>
        <w:ind w:left="240" w:right="720" w:firstLine="180"/>
      </w:pPr>
      <w:r>
        <w:t xml:space="preserve">            .setPriority(NotificationCompat.PRIORITY_DEFAULT);</w:t>
      </w:r>
    </w:p>
    <w:p w14:paraId="502EB3BB" w14:textId="2354E179" w:rsidR="00496268" w:rsidRDefault="00A17A1F" w:rsidP="00A17A1F">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19</w:t>
      </w:r>
      <w:r w:rsidR="009C2BDC">
        <w:fldChar w:fldCharType="end"/>
      </w:r>
    </w:p>
    <w:p w14:paraId="1F39D74A" w14:textId="1D263202" w:rsidR="0026470E" w:rsidRPr="0026470E" w:rsidRDefault="0026470E" w:rsidP="0026470E">
      <w:r w:rsidRPr="0026470E">
        <w:t>注意，</w:t>
      </w:r>
      <w:r w:rsidRPr="00734E3B">
        <w:t>NotificationCompat.Builder</w:t>
      </w:r>
      <w:r w:rsidRPr="0026470E">
        <w:t> </w:t>
      </w:r>
      <w:r w:rsidRPr="0026470E">
        <w:t>构造函数要求提供渠道</w:t>
      </w:r>
      <w:r w:rsidRPr="0026470E">
        <w:t xml:space="preserve"> ID</w:t>
      </w:r>
      <w:r w:rsidRPr="0026470E">
        <w:t>。这是兼容</w:t>
      </w:r>
      <w:r w:rsidR="00F52061">
        <w:t>安卓</w:t>
      </w:r>
      <w:r w:rsidRPr="0026470E">
        <w:t>8.0</w:t>
      </w:r>
      <w:r w:rsidRPr="0026470E">
        <w:t>（</w:t>
      </w:r>
      <w:r w:rsidRPr="0026470E">
        <w:t xml:space="preserve">API </w:t>
      </w:r>
      <w:r w:rsidRPr="0026470E">
        <w:t>级别</w:t>
      </w:r>
      <w:r w:rsidRPr="0026470E">
        <w:t xml:space="preserve"> 26</w:t>
      </w:r>
      <w:r w:rsidRPr="0026470E">
        <w:t>）及更高版本所必需的，但会被较旧版本忽略。默认情况下，通知的文本内容会被截断以放在一行。如果想要更长的通知，可以使用</w:t>
      </w:r>
      <w:r w:rsidRPr="0026470E">
        <w:t> </w:t>
      </w:r>
      <w:r w:rsidRPr="00734E3B">
        <w:t>setStyle()</w:t>
      </w:r>
      <w:r w:rsidRPr="0026470E">
        <w:t> </w:t>
      </w:r>
      <w:r w:rsidRPr="0026470E">
        <w:t>添加样式模板来启用可展开的通知。例如，以下代码会创建更大的文本区域：</w:t>
      </w:r>
    </w:p>
    <w:p w14:paraId="043F6CCB" w14:textId="77777777" w:rsidR="00734E3B" w:rsidRDefault="00734E3B" w:rsidP="00734E3B">
      <w:pPr>
        <w:pStyle w:val="a6"/>
        <w:ind w:left="240" w:right="720" w:firstLine="180"/>
      </w:pPr>
      <w:r>
        <w:t xml:space="preserve">    NotificationCompat.Builder builder = new NotificationCompat.Builder(this, CHANNEL_ID)</w:t>
      </w:r>
    </w:p>
    <w:p w14:paraId="103D4E90" w14:textId="77777777" w:rsidR="00734E3B" w:rsidRDefault="00734E3B" w:rsidP="00734E3B">
      <w:pPr>
        <w:pStyle w:val="a6"/>
        <w:ind w:left="240" w:right="720" w:firstLine="180"/>
      </w:pPr>
      <w:r>
        <w:t xml:space="preserve">            .setSmallIcon(R.drawable.notification_icon)</w:t>
      </w:r>
    </w:p>
    <w:p w14:paraId="1AFBA13D" w14:textId="77777777" w:rsidR="00734E3B" w:rsidRDefault="00734E3B" w:rsidP="00734E3B">
      <w:pPr>
        <w:pStyle w:val="a6"/>
        <w:ind w:left="240" w:right="720" w:firstLine="180"/>
      </w:pPr>
      <w:r>
        <w:t xml:space="preserve">            .setContentTitle("My notification")</w:t>
      </w:r>
    </w:p>
    <w:p w14:paraId="42655A1B" w14:textId="77777777" w:rsidR="00734E3B" w:rsidRDefault="00734E3B" w:rsidP="00734E3B">
      <w:pPr>
        <w:pStyle w:val="a6"/>
        <w:ind w:left="240" w:right="720" w:firstLine="180"/>
      </w:pPr>
      <w:r>
        <w:t xml:space="preserve">            .setContentText("Much longer text that cannot fit one line...")</w:t>
      </w:r>
    </w:p>
    <w:p w14:paraId="453E9972" w14:textId="77777777" w:rsidR="00734E3B" w:rsidRDefault="00734E3B" w:rsidP="00734E3B">
      <w:pPr>
        <w:pStyle w:val="a6"/>
        <w:ind w:left="240" w:right="720" w:firstLine="180"/>
      </w:pPr>
      <w:r>
        <w:t xml:space="preserve">            .setStyle(new NotificationCompat.BigTextStyle()</w:t>
      </w:r>
    </w:p>
    <w:p w14:paraId="0D9189E0" w14:textId="77777777" w:rsidR="00734E3B" w:rsidRDefault="00734E3B" w:rsidP="00734E3B">
      <w:pPr>
        <w:pStyle w:val="a6"/>
        <w:ind w:left="240" w:right="720" w:firstLine="180"/>
      </w:pPr>
      <w:r>
        <w:t xml:space="preserve">                    .bigText("Much longer text that cannot fit one line..."))</w:t>
      </w:r>
    </w:p>
    <w:p w14:paraId="208016D0" w14:textId="23631996" w:rsidR="0026470E" w:rsidRPr="0026470E" w:rsidRDefault="00734E3B" w:rsidP="00734E3B">
      <w:pPr>
        <w:pStyle w:val="a6"/>
        <w:ind w:left="240" w:right="720" w:firstLine="180"/>
      </w:pPr>
      <w:r>
        <w:t xml:space="preserve">            .setPriority(NotificationCompat.PRIORITY_DEFAULT);</w:t>
      </w:r>
    </w:p>
    <w:p w14:paraId="4E461814" w14:textId="70F2A5BD" w:rsidR="00734E3B" w:rsidRDefault="003C774B" w:rsidP="003C774B">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20</w:t>
      </w:r>
      <w:r w:rsidR="009C2BDC">
        <w:fldChar w:fldCharType="end"/>
      </w:r>
    </w:p>
    <w:p w14:paraId="19F62ED6" w14:textId="45122F86" w:rsidR="0026470E" w:rsidRPr="0026470E" w:rsidRDefault="0026470E" w:rsidP="0026470E">
      <w:r w:rsidRPr="0026470E">
        <w:t>必须先通过向</w:t>
      </w:r>
      <w:r w:rsidRPr="0026470E">
        <w:t> </w:t>
      </w:r>
      <w:r w:rsidRPr="00E87F30">
        <w:t>createNotificationChannel()</w:t>
      </w:r>
      <w:r w:rsidRPr="0026470E">
        <w:t> </w:t>
      </w:r>
      <w:r w:rsidRPr="0026470E">
        <w:t>传递</w:t>
      </w:r>
      <w:r w:rsidRPr="0026470E">
        <w:t> </w:t>
      </w:r>
      <w:r w:rsidRPr="00E87F30">
        <w:t>NotificationChannel</w:t>
      </w:r>
      <w:r w:rsidRPr="0026470E">
        <w:t> </w:t>
      </w:r>
      <w:r w:rsidRPr="0026470E">
        <w:t>的实例在系统中注册应用的</w:t>
      </w:r>
      <w:r w:rsidRPr="00E87F30">
        <w:t>通知渠道</w:t>
      </w:r>
      <w:r w:rsidRPr="0026470E">
        <w:t>，然后才能在</w:t>
      </w:r>
      <w:r w:rsidR="00F52061">
        <w:t>安卓</w:t>
      </w:r>
      <w:r w:rsidRPr="0026470E">
        <w:t xml:space="preserve">8.0 </w:t>
      </w:r>
      <w:r w:rsidRPr="0026470E">
        <w:t>及更高版本上提供通知</w:t>
      </w:r>
      <w:r w:rsidR="002D5B0D">
        <w:rPr>
          <w:rFonts w:hint="eastAsia"/>
        </w:rPr>
        <w:t>，</w:t>
      </w:r>
      <w:r w:rsidRPr="0026470E">
        <w:t>因此以下代码会被</w:t>
      </w:r>
      <w:r w:rsidRPr="0026470E">
        <w:t> </w:t>
      </w:r>
      <w:r w:rsidRPr="00E87F30">
        <w:t>SDK_INT</w:t>
      </w:r>
      <w:r w:rsidRPr="0026470E">
        <w:t> </w:t>
      </w:r>
      <w:r w:rsidRPr="0026470E">
        <w:t>版本上的条件阻止：</w:t>
      </w:r>
    </w:p>
    <w:p w14:paraId="621D1550" w14:textId="77777777" w:rsidR="00E87F30" w:rsidRDefault="00E87F30" w:rsidP="00E87F30">
      <w:pPr>
        <w:pStyle w:val="a6"/>
        <w:ind w:left="240" w:right="720" w:firstLine="180"/>
      </w:pPr>
      <w:r>
        <w:t xml:space="preserve">    private void createNotificationChannel() {</w:t>
      </w:r>
    </w:p>
    <w:p w14:paraId="10C78D7C" w14:textId="77777777" w:rsidR="00E87F30" w:rsidRDefault="00E87F30" w:rsidP="00E87F30">
      <w:pPr>
        <w:pStyle w:val="a6"/>
        <w:ind w:left="240" w:right="720" w:firstLine="180"/>
      </w:pPr>
      <w:r>
        <w:t xml:space="preserve">        // Create the NotificationChannel, but only on API 26+ because</w:t>
      </w:r>
    </w:p>
    <w:p w14:paraId="528B8558" w14:textId="77777777" w:rsidR="00E87F30" w:rsidRDefault="00E87F30" w:rsidP="00E87F30">
      <w:pPr>
        <w:pStyle w:val="a6"/>
        <w:ind w:left="240" w:right="720" w:firstLine="180"/>
      </w:pPr>
      <w:r>
        <w:t xml:space="preserve">        // the NotificationChannel class is new and not in the support library</w:t>
      </w:r>
    </w:p>
    <w:p w14:paraId="4D875CC1" w14:textId="77777777" w:rsidR="00E87F30" w:rsidRDefault="00E87F30" w:rsidP="00E87F30">
      <w:pPr>
        <w:pStyle w:val="a6"/>
        <w:ind w:left="240" w:right="720" w:firstLine="180"/>
      </w:pPr>
      <w:r>
        <w:t xml:space="preserve">        if (Build.VERSION.SDK_INT &gt;= Build.VERSION_CODES.O) {</w:t>
      </w:r>
    </w:p>
    <w:p w14:paraId="5CFE4582" w14:textId="77777777" w:rsidR="00E87F30" w:rsidRDefault="00E87F30" w:rsidP="00E87F30">
      <w:pPr>
        <w:pStyle w:val="a6"/>
        <w:ind w:left="240" w:right="720" w:firstLine="180"/>
      </w:pPr>
      <w:r>
        <w:t xml:space="preserve">            CharSequence name = getString(R.string.channel_name);</w:t>
      </w:r>
    </w:p>
    <w:p w14:paraId="21BD6D90" w14:textId="77777777" w:rsidR="00E87F30" w:rsidRDefault="00E87F30" w:rsidP="00E87F30">
      <w:pPr>
        <w:pStyle w:val="a6"/>
        <w:ind w:left="240" w:right="720" w:firstLine="180"/>
      </w:pPr>
      <w:r>
        <w:t xml:space="preserve">            String description = getString(R.string.channel_description);</w:t>
      </w:r>
    </w:p>
    <w:p w14:paraId="7B20DEE9" w14:textId="77777777" w:rsidR="00E87F30" w:rsidRDefault="00E87F30" w:rsidP="00E87F30">
      <w:pPr>
        <w:pStyle w:val="a6"/>
        <w:ind w:left="240" w:right="720" w:firstLine="180"/>
      </w:pPr>
      <w:r>
        <w:t xml:space="preserve">            int importance = NotificationManager.IMPORTANCE_DEFAULT;</w:t>
      </w:r>
    </w:p>
    <w:p w14:paraId="37149A4A" w14:textId="77777777" w:rsidR="00E87F30" w:rsidRDefault="00E87F30" w:rsidP="00E87F30">
      <w:pPr>
        <w:pStyle w:val="a6"/>
        <w:ind w:left="240" w:right="720" w:firstLine="180"/>
      </w:pPr>
      <w:r>
        <w:t xml:space="preserve">            NotificationChannel channel = new NotificationChannel(CHANNEL_ID, name, importance);</w:t>
      </w:r>
    </w:p>
    <w:p w14:paraId="2C6FD649" w14:textId="77777777" w:rsidR="00E87F30" w:rsidRDefault="00E87F30" w:rsidP="00E87F30">
      <w:pPr>
        <w:pStyle w:val="a6"/>
        <w:ind w:left="240" w:right="720" w:firstLine="180"/>
      </w:pPr>
      <w:r>
        <w:t xml:space="preserve">            channel.setDescription(description);</w:t>
      </w:r>
    </w:p>
    <w:p w14:paraId="597C7A59" w14:textId="77777777" w:rsidR="00E87F30" w:rsidRDefault="00E87F30" w:rsidP="00E87F30">
      <w:pPr>
        <w:pStyle w:val="a6"/>
        <w:ind w:left="240" w:right="720" w:firstLine="180"/>
      </w:pPr>
      <w:r>
        <w:t xml:space="preserve">            // Register the channel with the system; you can't change the importance</w:t>
      </w:r>
    </w:p>
    <w:p w14:paraId="176E7B48" w14:textId="77777777" w:rsidR="00E87F30" w:rsidRDefault="00E87F30" w:rsidP="00E87F30">
      <w:pPr>
        <w:pStyle w:val="a6"/>
        <w:ind w:left="240" w:right="720" w:firstLine="180"/>
      </w:pPr>
      <w:r>
        <w:t xml:space="preserve">            // or other notification behaviors after this</w:t>
      </w:r>
    </w:p>
    <w:p w14:paraId="047C2F8F" w14:textId="77777777" w:rsidR="00E87F30" w:rsidRDefault="00E87F30" w:rsidP="00E87F30">
      <w:pPr>
        <w:pStyle w:val="a6"/>
        <w:ind w:left="240" w:right="720" w:firstLine="180"/>
      </w:pPr>
      <w:r>
        <w:t xml:space="preserve">            NotificationManager notificationManager = getSystemService(NotificationManager.class);</w:t>
      </w:r>
    </w:p>
    <w:p w14:paraId="2B392F7B" w14:textId="77777777" w:rsidR="00E87F30" w:rsidRDefault="00E87F30" w:rsidP="00E87F30">
      <w:pPr>
        <w:pStyle w:val="a6"/>
        <w:ind w:left="240" w:right="720" w:firstLine="180"/>
      </w:pPr>
      <w:r>
        <w:t xml:space="preserve">            notificationManager.createNotificationChannel(channel);</w:t>
      </w:r>
    </w:p>
    <w:p w14:paraId="4BDF53CE" w14:textId="77777777" w:rsidR="00E87F30" w:rsidRDefault="00E87F30" w:rsidP="00E87F30">
      <w:pPr>
        <w:pStyle w:val="a6"/>
        <w:ind w:left="240" w:right="720" w:firstLine="180"/>
      </w:pPr>
      <w:r>
        <w:t xml:space="preserve">        }</w:t>
      </w:r>
    </w:p>
    <w:p w14:paraId="15D97C3D" w14:textId="519EE2AC" w:rsidR="0026470E" w:rsidRPr="0026470E" w:rsidRDefault="00E87F30" w:rsidP="00E87F30">
      <w:pPr>
        <w:pStyle w:val="a6"/>
        <w:ind w:left="240" w:right="720" w:firstLine="180"/>
      </w:pPr>
      <w:r>
        <w:t xml:space="preserve">    }</w:t>
      </w:r>
    </w:p>
    <w:p w14:paraId="0DE4D06E" w14:textId="52057B51" w:rsidR="00BE09C7" w:rsidRDefault="00D155A8" w:rsidP="00D155A8">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21</w:t>
      </w:r>
      <w:r w:rsidR="009C2BDC">
        <w:fldChar w:fldCharType="end"/>
      </w:r>
    </w:p>
    <w:p w14:paraId="1D7D7C82" w14:textId="5EA370D3" w:rsidR="0026470E" w:rsidRPr="0026470E" w:rsidRDefault="0026470E" w:rsidP="0026470E">
      <w:r w:rsidRPr="0026470E">
        <w:t>由于必须先创建通知渠道，然后才能在</w:t>
      </w:r>
      <w:r w:rsidR="00F52061">
        <w:t>安卓</w:t>
      </w:r>
      <w:r w:rsidRPr="0026470E">
        <w:t xml:space="preserve">8.0 </w:t>
      </w:r>
      <w:r w:rsidRPr="0026470E">
        <w:t>及更高版本上发布任何通知，因此应在应用启动时立即执行这段代码。反复调用这段代码是安全的，因为创建现有通知渠道不会执行任何操作。注意，</w:t>
      </w:r>
      <w:r w:rsidRPr="00D155A8">
        <w:t>NotificationChannel</w:t>
      </w:r>
      <w:r w:rsidRPr="0026470E">
        <w:t> </w:t>
      </w:r>
      <w:r w:rsidRPr="0026470E">
        <w:t>构造函数需要一个</w:t>
      </w:r>
      <w:r w:rsidR="00331E21">
        <w:rPr>
          <w:rFonts w:hint="eastAsia"/>
        </w:rPr>
        <w:t>“</w:t>
      </w:r>
      <w:r w:rsidRPr="0026470E">
        <w:t>importance</w:t>
      </w:r>
      <w:r w:rsidR="00426DE1">
        <w:rPr>
          <w:rFonts w:hint="eastAsia"/>
        </w:rPr>
        <w:t>”</w:t>
      </w:r>
      <w:r w:rsidRPr="0026470E">
        <w:t>，它会使用</w:t>
      </w:r>
      <w:r w:rsidRPr="0026470E">
        <w:t> </w:t>
      </w:r>
      <w:r w:rsidRPr="00D155A8">
        <w:t>NotificationManager</w:t>
      </w:r>
      <w:r w:rsidRPr="0026470E">
        <w:t> </w:t>
      </w:r>
      <w:r w:rsidRPr="0026470E">
        <w:t>类中的一个常量。此参数确定出现任何属于此渠道的通知时如何打断用户，但还必须使用</w:t>
      </w:r>
      <w:r w:rsidRPr="0026470E">
        <w:t> </w:t>
      </w:r>
      <w:r w:rsidRPr="00D155A8">
        <w:t>setPriority()</w:t>
      </w:r>
      <w:r w:rsidRPr="0026470E">
        <w:t> </w:t>
      </w:r>
      <w:r w:rsidRPr="0026470E">
        <w:t>设置优先级，才能支持</w:t>
      </w:r>
      <w:r w:rsidR="00F52061">
        <w:t>安卓</w:t>
      </w:r>
      <w:r w:rsidRPr="0026470E">
        <w:t xml:space="preserve">7.1 </w:t>
      </w:r>
      <w:r w:rsidRPr="0026470E">
        <w:t>和更低版本（如上所示）。虽然必须按本文所示设置通知重要性</w:t>
      </w:r>
      <w:r w:rsidRPr="0026470E">
        <w:t>/</w:t>
      </w:r>
      <w:r w:rsidRPr="0026470E">
        <w:t>优先级，但系统不能保证会获得提醒行为。在某些情况下，系统可能会根据其他因素更改重要性级别，并且用户始终可以重新定义指定渠道适用的重要性级别。每个通知都应该对点按操作做出响应，通常是在应用中打开对应于该通知的</w:t>
      </w:r>
      <w:r w:rsidR="002D0157">
        <w:t>活动</w:t>
      </w:r>
      <w:r w:rsidRPr="0026470E">
        <w:t>。为此，必须指定通过</w:t>
      </w:r>
      <w:r w:rsidRPr="0026470E">
        <w:t> </w:t>
      </w:r>
      <w:r w:rsidRPr="00415CA9">
        <w:t>PendingIntent</w:t>
      </w:r>
      <w:r w:rsidRPr="0026470E">
        <w:t> </w:t>
      </w:r>
      <w:r w:rsidRPr="0026470E">
        <w:t>对象定义的内容</w:t>
      </w:r>
      <w:r w:rsidR="00415CA9">
        <w:rPr>
          <w:rFonts w:hint="eastAsia"/>
        </w:rPr>
        <w:t>意图</w:t>
      </w:r>
      <w:r w:rsidRPr="0026470E">
        <w:t>，并将其传递给</w:t>
      </w:r>
      <w:r w:rsidRPr="0026470E">
        <w:t> </w:t>
      </w:r>
      <w:r w:rsidRPr="00415CA9">
        <w:t>setContentIntent()</w:t>
      </w:r>
      <w:r w:rsidRPr="0026470E">
        <w:t>。以下代码段展示了如何创建基本</w:t>
      </w:r>
      <w:r w:rsidRPr="0026470E">
        <w:t xml:space="preserve"> Intent</w:t>
      </w:r>
      <w:r w:rsidRPr="0026470E">
        <w:t>，以在用户点按通知时打开</w:t>
      </w:r>
      <w:r w:rsidR="002D0157">
        <w:t>活动</w:t>
      </w:r>
      <w:r w:rsidRPr="0026470E">
        <w:t>：</w:t>
      </w:r>
    </w:p>
    <w:p w14:paraId="40DBD6B6" w14:textId="77777777" w:rsidR="0062076F" w:rsidRDefault="0062076F" w:rsidP="0062076F">
      <w:pPr>
        <w:pStyle w:val="a6"/>
        <w:ind w:left="240" w:right="720" w:firstLine="180"/>
      </w:pPr>
      <w:r>
        <w:t xml:space="preserve">    // Create an explicit intent for an Activity in your app</w:t>
      </w:r>
    </w:p>
    <w:p w14:paraId="4CC8DF74" w14:textId="77777777" w:rsidR="0062076F" w:rsidRDefault="0062076F" w:rsidP="0062076F">
      <w:pPr>
        <w:pStyle w:val="a6"/>
        <w:ind w:left="240" w:right="720" w:firstLine="180"/>
      </w:pPr>
      <w:r>
        <w:t xml:space="preserve">    Intent intent = new Intent(this, AlertDetails.class);</w:t>
      </w:r>
    </w:p>
    <w:p w14:paraId="51314F17" w14:textId="77777777" w:rsidR="0062076F" w:rsidRDefault="0062076F" w:rsidP="0062076F">
      <w:pPr>
        <w:pStyle w:val="a6"/>
        <w:ind w:left="240" w:right="720" w:firstLine="180"/>
      </w:pPr>
      <w:r>
        <w:t xml:space="preserve">    intent.setFlags(Intent.FLAG_ACTIVITY_NEW_TASK | Intent.FLAG_ACTIVITY_CLEAR_TASK);</w:t>
      </w:r>
    </w:p>
    <w:p w14:paraId="6BB3F90C" w14:textId="77777777" w:rsidR="0062076F" w:rsidRDefault="0062076F" w:rsidP="0062076F">
      <w:pPr>
        <w:pStyle w:val="a6"/>
        <w:ind w:left="240" w:right="720" w:firstLine="180"/>
      </w:pPr>
      <w:r>
        <w:t xml:space="preserve">    PendingIntent pendingIntent = PendingIntent.getActivity(this, 0, intent, 0);</w:t>
      </w:r>
    </w:p>
    <w:p w14:paraId="72663D70" w14:textId="77777777" w:rsidR="0062076F" w:rsidRDefault="0062076F" w:rsidP="0062076F">
      <w:pPr>
        <w:pStyle w:val="a6"/>
        <w:ind w:left="240" w:right="720" w:firstLine="180"/>
      </w:pPr>
    </w:p>
    <w:p w14:paraId="574FEA19" w14:textId="77777777" w:rsidR="0062076F" w:rsidRDefault="0062076F" w:rsidP="0062076F">
      <w:pPr>
        <w:pStyle w:val="a6"/>
        <w:ind w:left="240" w:right="720" w:firstLine="180"/>
      </w:pPr>
      <w:r>
        <w:t xml:space="preserve">    NotificationCompat.Builder builder = new NotificationCompat.Builder(this, CHANNEL_ID)</w:t>
      </w:r>
    </w:p>
    <w:p w14:paraId="2FD49707" w14:textId="77777777" w:rsidR="0062076F" w:rsidRDefault="0062076F" w:rsidP="0062076F">
      <w:pPr>
        <w:pStyle w:val="a6"/>
        <w:ind w:left="240" w:right="720" w:firstLine="180"/>
      </w:pPr>
      <w:r>
        <w:t xml:space="preserve">            .setSmallIcon(R.drawable.notification_icon)</w:t>
      </w:r>
    </w:p>
    <w:p w14:paraId="09B2A823" w14:textId="77777777" w:rsidR="0062076F" w:rsidRDefault="0062076F" w:rsidP="0062076F">
      <w:pPr>
        <w:pStyle w:val="a6"/>
        <w:ind w:left="240" w:right="720" w:firstLine="180"/>
      </w:pPr>
      <w:r>
        <w:t xml:space="preserve">            .setContentTitle("My notification")</w:t>
      </w:r>
    </w:p>
    <w:p w14:paraId="25E8E9DC" w14:textId="77777777" w:rsidR="0062076F" w:rsidRDefault="0062076F" w:rsidP="0062076F">
      <w:pPr>
        <w:pStyle w:val="a6"/>
        <w:ind w:left="240" w:right="720" w:firstLine="180"/>
      </w:pPr>
      <w:r>
        <w:t xml:space="preserve">            .setContentText("Hello World!")</w:t>
      </w:r>
    </w:p>
    <w:p w14:paraId="736057AA" w14:textId="77777777" w:rsidR="0062076F" w:rsidRDefault="0062076F" w:rsidP="0062076F">
      <w:pPr>
        <w:pStyle w:val="a6"/>
        <w:ind w:left="240" w:right="720" w:firstLine="180"/>
      </w:pPr>
      <w:r>
        <w:t xml:space="preserve">            .setPriority(NotificationCompat.PRIORITY_DEFAULT)</w:t>
      </w:r>
    </w:p>
    <w:p w14:paraId="520FFE2E" w14:textId="77777777" w:rsidR="0062076F" w:rsidRDefault="0062076F" w:rsidP="0062076F">
      <w:pPr>
        <w:pStyle w:val="a6"/>
        <w:ind w:left="240" w:right="720" w:firstLine="180"/>
      </w:pPr>
      <w:r>
        <w:t xml:space="preserve">            // Set the intent that will fire when the user taps the notification</w:t>
      </w:r>
    </w:p>
    <w:p w14:paraId="4A971A6E" w14:textId="77777777" w:rsidR="0062076F" w:rsidRDefault="0062076F" w:rsidP="0062076F">
      <w:pPr>
        <w:pStyle w:val="a6"/>
        <w:ind w:left="240" w:right="720" w:firstLine="180"/>
      </w:pPr>
      <w:r>
        <w:t xml:space="preserve">            .setContentIntent(pendingIntent)</w:t>
      </w:r>
    </w:p>
    <w:p w14:paraId="0D881403" w14:textId="21DDC122" w:rsidR="0026470E" w:rsidRPr="0026470E" w:rsidRDefault="0062076F" w:rsidP="0062076F">
      <w:pPr>
        <w:pStyle w:val="a6"/>
        <w:ind w:left="240" w:right="720" w:firstLine="180"/>
      </w:pPr>
      <w:r>
        <w:t xml:space="preserve">            .setAutoCancel(true);</w:t>
      </w:r>
    </w:p>
    <w:p w14:paraId="52C4439C" w14:textId="6C33CABC" w:rsidR="008939CA" w:rsidRDefault="00A44D0E" w:rsidP="00A44D0E">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22</w:t>
      </w:r>
      <w:r w:rsidR="009C2BDC">
        <w:fldChar w:fldCharType="end"/>
      </w:r>
    </w:p>
    <w:p w14:paraId="67DAEF4F" w14:textId="40F13BD9" w:rsidR="0026470E" w:rsidRPr="0026470E" w:rsidRDefault="0026470E" w:rsidP="0026470E">
      <w:r w:rsidRPr="0026470E">
        <w:t>注意，此代码会调用</w:t>
      </w:r>
      <w:r w:rsidRPr="0026470E">
        <w:t> </w:t>
      </w:r>
      <w:r w:rsidRPr="00A44D0E">
        <w:t>setAutoCancel()</w:t>
      </w:r>
      <w:r w:rsidRPr="0026470E">
        <w:t>，它会在用户点按通知后自动</w:t>
      </w:r>
      <w:r w:rsidRPr="00A44D0E">
        <w:t>移除通知</w:t>
      </w:r>
      <w:r w:rsidRPr="0026470E">
        <w:t>。以上所示的</w:t>
      </w:r>
      <w:r w:rsidRPr="0026470E">
        <w:t> </w:t>
      </w:r>
      <w:r w:rsidRPr="00A44D0E">
        <w:t>setFlags()</w:t>
      </w:r>
      <w:r w:rsidRPr="0026470E">
        <w:t> </w:t>
      </w:r>
      <w:r w:rsidRPr="0026470E">
        <w:t>方法可帮助保留用户在通过通知打开应用后的预期导航体验。但是否要使用这一方法取决于要启动的</w:t>
      </w:r>
      <w:r w:rsidR="002D0157">
        <w:t>活动</w:t>
      </w:r>
      <w:r w:rsidRPr="0026470E">
        <w:t>类型，类型可能包括：</w:t>
      </w:r>
    </w:p>
    <w:p w14:paraId="73533164" w14:textId="0D274940" w:rsidR="00895C07" w:rsidRDefault="0026470E" w:rsidP="00895C07">
      <w:pPr>
        <w:pStyle w:val="a"/>
        <w:ind w:firstLine="360"/>
      </w:pPr>
      <w:r w:rsidRPr="0026470E">
        <w:t>专用于响应通知的</w:t>
      </w:r>
      <w:r w:rsidR="002D0157">
        <w:t>活动</w:t>
      </w:r>
      <w:r w:rsidRPr="0026470E">
        <w:t>。用户在正常使用应用时不会无缘无故想导航到这个</w:t>
      </w:r>
      <w:r w:rsidR="002D0157">
        <w:t>活动</w:t>
      </w:r>
      <w:r w:rsidRPr="0026470E">
        <w:t>，因此该</w:t>
      </w:r>
      <w:r w:rsidR="002D0157">
        <w:t>活动</w:t>
      </w:r>
      <w:r w:rsidRPr="0026470E">
        <w:t>会启动一个新任务，而不是添加到应用的现有</w:t>
      </w:r>
      <w:r w:rsidRPr="00483099">
        <w:t>任务和返回堆栈</w:t>
      </w:r>
      <w:r w:rsidRPr="0026470E">
        <w:t>。这就是以上示例中创建的</w:t>
      </w:r>
      <w:r w:rsidR="002D0157">
        <w:t>意图</w:t>
      </w:r>
      <w:r w:rsidRPr="0026470E">
        <w:t>类型。</w:t>
      </w:r>
    </w:p>
    <w:p w14:paraId="1CC2C919" w14:textId="3ABDFAD5" w:rsidR="0026470E" w:rsidRPr="0026470E" w:rsidRDefault="0026470E" w:rsidP="00895C07">
      <w:pPr>
        <w:pStyle w:val="a"/>
        <w:ind w:firstLine="360"/>
      </w:pPr>
      <w:r w:rsidRPr="0026470E">
        <w:t>应用的常规应用流程中存在的</w:t>
      </w:r>
      <w:r w:rsidR="002D0157">
        <w:t>活动</w:t>
      </w:r>
      <w:r w:rsidRPr="0026470E">
        <w:t>。在这种情况下，启动</w:t>
      </w:r>
      <w:r w:rsidR="002D0157">
        <w:t>活动</w:t>
      </w:r>
      <w:r w:rsidRPr="0026470E">
        <w:t>时应创建返回堆栈，以便保留用户对</w:t>
      </w:r>
      <w:r w:rsidRPr="00483099">
        <w:t>返回和向上按钮</w:t>
      </w:r>
      <w:r w:rsidRPr="0026470E">
        <w:t>的预期。</w:t>
      </w:r>
    </w:p>
    <w:p w14:paraId="129065A1" w14:textId="0191C369" w:rsidR="0026470E" w:rsidRPr="0026470E" w:rsidRDefault="0026470E" w:rsidP="0026470E">
      <w:r w:rsidRPr="0026470E">
        <w:t>如需显示通知，调用</w:t>
      </w:r>
      <w:r w:rsidRPr="0026470E">
        <w:t> </w:t>
      </w:r>
      <w:r w:rsidRPr="007B747A">
        <w:t>NotificationManagerCompat.notify()</w:t>
      </w:r>
      <w:r w:rsidRPr="0026470E">
        <w:t>，并将通知的唯一</w:t>
      </w:r>
      <w:r w:rsidRPr="0026470E">
        <w:t xml:space="preserve"> ID </w:t>
      </w:r>
      <w:r w:rsidRPr="0026470E">
        <w:t>和</w:t>
      </w:r>
      <w:r w:rsidRPr="0026470E">
        <w:t> </w:t>
      </w:r>
      <w:r w:rsidRPr="007B747A">
        <w:t>NotificationCompat.Builder.build()</w:t>
      </w:r>
      <w:r w:rsidRPr="0026470E">
        <w:t> </w:t>
      </w:r>
      <w:r w:rsidRPr="0026470E">
        <w:t>的结果传递给它。例如：</w:t>
      </w:r>
    </w:p>
    <w:p w14:paraId="3CF11CE8" w14:textId="77777777" w:rsidR="007B747A" w:rsidRDefault="007B747A" w:rsidP="007B747A">
      <w:pPr>
        <w:pStyle w:val="a6"/>
        <w:ind w:left="240" w:right="720" w:firstLine="180"/>
      </w:pPr>
      <w:r>
        <w:t xml:space="preserve">    NotificationManagerCompat notificationManager = NotificationManagerCompat.from(this);</w:t>
      </w:r>
    </w:p>
    <w:p w14:paraId="08EED4EA" w14:textId="77777777" w:rsidR="007B747A" w:rsidRDefault="007B747A" w:rsidP="007B747A">
      <w:pPr>
        <w:pStyle w:val="a6"/>
        <w:ind w:left="240" w:right="720" w:firstLine="180"/>
      </w:pPr>
    </w:p>
    <w:p w14:paraId="4D6AC64F" w14:textId="77777777" w:rsidR="007B747A" w:rsidRDefault="007B747A" w:rsidP="007B747A">
      <w:pPr>
        <w:pStyle w:val="a6"/>
        <w:ind w:left="240" w:right="720" w:firstLine="180"/>
      </w:pPr>
      <w:r>
        <w:t xml:space="preserve">    // notificationId is a unique int for each notification that you must define</w:t>
      </w:r>
    </w:p>
    <w:p w14:paraId="276A79B5" w14:textId="3CC7C600" w:rsidR="007B747A" w:rsidRDefault="007B747A" w:rsidP="007B747A">
      <w:pPr>
        <w:pStyle w:val="a6"/>
        <w:ind w:left="240" w:right="720" w:firstLine="180"/>
      </w:pPr>
      <w:r>
        <w:t xml:space="preserve">    notificationManager.notify(notificationId, builder.build());    </w:t>
      </w:r>
    </w:p>
    <w:p w14:paraId="43D4BA48" w14:textId="70B6924E" w:rsidR="007B747A" w:rsidRDefault="00A731E5" w:rsidP="00A731E5">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23</w:t>
      </w:r>
      <w:r w:rsidR="009C2BDC">
        <w:fldChar w:fldCharType="end"/>
      </w:r>
    </w:p>
    <w:p w14:paraId="4007C386" w14:textId="500242E0" w:rsidR="0026470E" w:rsidRPr="0026470E" w:rsidRDefault="0026470E" w:rsidP="0026470E">
      <w:r w:rsidRPr="0026470E">
        <w:t>记得保存传递到</w:t>
      </w:r>
      <w:r w:rsidRPr="0026470E">
        <w:t> </w:t>
      </w:r>
      <w:r w:rsidRPr="00AB11A7">
        <w:t>NotificationManagerCompat.notify()</w:t>
      </w:r>
      <w:r w:rsidRPr="0026470E">
        <w:t> </w:t>
      </w:r>
      <w:r w:rsidRPr="0026470E">
        <w:t>的通知</w:t>
      </w:r>
      <w:r w:rsidRPr="0026470E">
        <w:t xml:space="preserve"> ID</w:t>
      </w:r>
      <w:r w:rsidRPr="0026470E">
        <w:t>，因为如果之后想要</w:t>
      </w:r>
      <w:r w:rsidRPr="00AB11A7">
        <w:t>更新</w:t>
      </w:r>
      <w:r w:rsidRPr="0026470E">
        <w:t>或</w:t>
      </w:r>
      <w:r w:rsidRPr="00AB11A7">
        <w:t>移除通知</w:t>
      </w:r>
      <w:r w:rsidRPr="0026470E">
        <w:t>，将需要使用这个</w:t>
      </w:r>
      <w:r w:rsidRPr="0026470E">
        <w:t xml:space="preserve"> ID</w:t>
      </w:r>
      <w:r w:rsidRPr="0026470E">
        <w:t>。注意：从</w:t>
      </w:r>
      <w:r w:rsidR="00F52061">
        <w:t>安卓</w:t>
      </w:r>
      <w:r w:rsidRPr="0026470E">
        <w:t>8.1</w:t>
      </w:r>
      <w:r w:rsidRPr="0026470E">
        <w:t>（</w:t>
      </w:r>
      <w:r w:rsidRPr="0026470E">
        <w:t xml:space="preserve">API </w:t>
      </w:r>
      <w:r w:rsidRPr="0026470E">
        <w:t>级别</w:t>
      </w:r>
      <w:r w:rsidRPr="0026470E">
        <w:t xml:space="preserve"> 27</w:t>
      </w:r>
      <w:r w:rsidRPr="0026470E">
        <w:t>）开始，应用每秒最多只能发出一次通知提示音。如果应用在一秒内发出了多条通知，这些通知都会按预期显示，但是每秒中只有第一条通知发出提示音。</w:t>
      </w:r>
    </w:p>
    <w:p w14:paraId="04E4AF45" w14:textId="7A187835" w:rsidR="0026470E" w:rsidRPr="0026470E" w:rsidRDefault="0026470E" w:rsidP="00736463">
      <w:pPr>
        <w:pStyle w:val="4"/>
        <w:ind w:firstLine="420"/>
      </w:pPr>
      <w:r w:rsidRPr="0026470E">
        <w:t>操作按钮</w:t>
      </w:r>
    </w:p>
    <w:p w14:paraId="54249766" w14:textId="365D3102" w:rsidR="0026470E" w:rsidRDefault="0026470E" w:rsidP="0026470E">
      <w:r w:rsidRPr="0026470E">
        <w:t>一个通知最多可以提供三个操作按钮，让用户能够快速响应，例如暂停提醒，甚至回复短信</w:t>
      </w:r>
      <w:r w:rsidR="00060CB5">
        <w:rPr>
          <w:rFonts w:hint="eastAsia"/>
        </w:rPr>
        <w:t>，</w:t>
      </w:r>
      <w:r w:rsidRPr="0026470E">
        <w:t>但这些操作按钮不应该重复用户在</w:t>
      </w:r>
      <w:r w:rsidRPr="005857D3">
        <w:t>点按通知</w:t>
      </w:r>
      <w:r w:rsidRPr="0026470E">
        <w:t>时执行的操作。</w:t>
      </w: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gridCol w:w="5206"/>
      </w:tblGrid>
      <w:tr w:rsidR="00BC49A1" w14:paraId="5BB3A660" w14:textId="77777777" w:rsidTr="00141A8A">
        <w:tc>
          <w:tcPr>
            <w:tcW w:w="2219" w:type="pct"/>
          </w:tcPr>
          <w:p w14:paraId="391C13A2" w14:textId="77777777" w:rsidR="00BC49A1" w:rsidRPr="0026470E" w:rsidRDefault="00BC49A1" w:rsidP="00BC49A1">
            <w:pPr>
              <w:jc w:val="center"/>
            </w:pPr>
            <w:r w:rsidRPr="0026470E">
              <w:rPr>
                <w:noProof/>
              </w:rPr>
              <w:drawing>
                <wp:inline distT="0" distB="0" distL="0" distR="0" wp14:anchorId="376A8F00" wp14:editId="17C4223E">
                  <wp:extent cx="1727200" cy="641532"/>
                  <wp:effectExtent l="0" t="0" r="635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8599" cy="649480"/>
                          </a:xfrm>
                          <a:prstGeom prst="rect">
                            <a:avLst/>
                          </a:prstGeom>
                          <a:noFill/>
                          <a:ln>
                            <a:noFill/>
                          </a:ln>
                        </pic:spPr>
                      </pic:pic>
                    </a:graphicData>
                  </a:graphic>
                </wp:inline>
              </w:drawing>
            </w:r>
          </w:p>
          <w:p w14:paraId="24D74BA5" w14:textId="3D8D2346" w:rsidR="00BC49A1" w:rsidRPr="00BC49A1" w:rsidRDefault="00BC49A1" w:rsidP="00BC49A1">
            <w:pPr>
              <w:pStyle w:val="a5"/>
              <w:ind w:firstLine="361"/>
            </w:pPr>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23</w:t>
            </w:r>
            <w:r w:rsidR="00D5315A">
              <w:fldChar w:fldCharType="end"/>
            </w:r>
            <w:r>
              <w:t xml:space="preserve"> </w:t>
            </w:r>
            <w:r w:rsidRPr="0026470E">
              <w:t>带有一个操作按钮的通知</w:t>
            </w:r>
          </w:p>
        </w:tc>
        <w:tc>
          <w:tcPr>
            <w:tcW w:w="2781" w:type="pct"/>
          </w:tcPr>
          <w:p w14:paraId="50E18878" w14:textId="6112CBC6" w:rsidR="00BC49A1" w:rsidRPr="0026470E" w:rsidRDefault="00BC49A1" w:rsidP="00BC49A1">
            <w:pPr>
              <w:jc w:val="center"/>
            </w:pPr>
            <w:r>
              <w:rPr>
                <w:noProof/>
              </w:rPr>
              <w:drawing>
                <wp:inline distT="0" distB="0" distL="0" distR="0" wp14:anchorId="29205328" wp14:editId="577EEB8E">
                  <wp:extent cx="2863850" cy="48267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6">
                            <a:extLst>
                              <a:ext uri="{28A0092B-C50C-407E-A947-70E740481C1C}">
                                <a14:useLocalDpi xmlns:a14="http://schemas.microsoft.com/office/drawing/2010/main" val="0"/>
                              </a:ext>
                            </a:extLst>
                          </a:blip>
                          <a:stretch>
                            <a:fillRect/>
                          </a:stretch>
                        </pic:blipFill>
                        <pic:spPr>
                          <a:xfrm>
                            <a:off x="0" y="0"/>
                            <a:ext cx="2863850" cy="482671"/>
                          </a:xfrm>
                          <a:prstGeom prst="rect">
                            <a:avLst/>
                          </a:prstGeom>
                        </pic:spPr>
                      </pic:pic>
                    </a:graphicData>
                  </a:graphic>
                </wp:inline>
              </w:drawing>
            </w:r>
          </w:p>
          <w:p w14:paraId="727DB5C8" w14:textId="2878B055" w:rsidR="00BC49A1" w:rsidRPr="00BC49A1" w:rsidRDefault="00141A8A" w:rsidP="00141A8A">
            <w:pPr>
              <w:pStyle w:val="a5"/>
              <w:ind w:firstLine="361"/>
            </w:pPr>
            <w:bookmarkStart w:id="52" w:name="_Ref98858891"/>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24</w:t>
            </w:r>
            <w:r w:rsidR="00D5315A">
              <w:fldChar w:fldCharType="end"/>
            </w:r>
            <w:bookmarkEnd w:id="52"/>
            <w:r>
              <w:t xml:space="preserve"> </w:t>
            </w:r>
            <w:r w:rsidR="00BC49A1" w:rsidRPr="0026470E">
              <w:t>点按</w:t>
            </w:r>
            <w:r w:rsidR="00BC49A1" w:rsidRPr="0026470E">
              <w:t>“</w:t>
            </w:r>
            <w:r w:rsidR="00BC49A1" w:rsidRPr="0026470E">
              <w:t>回复</w:t>
            </w:r>
            <w:r w:rsidR="00BC49A1" w:rsidRPr="0026470E">
              <w:t>”</w:t>
            </w:r>
            <w:r w:rsidR="00BC49A1" w:rsidRPr="0026470E">
              <w:t>按钮会打开文本输入框</w:t>
            </w:r>
          </w:p>
        </w:tc>
      </w:tr>
    </w:tbl>
    <w:p w14:paraId="6CF6DDEB" w14:textId="01CC59E8" w:rsidR="0026470E" w:rsidRPr="0026470E" w:rsidRDefault="0026470E" w:rsidP="0026470E">
      <w:r w:rsidRPr="0026470E">
        <w:t>如需添加操作按钮，将</w:t>
      </w:r>
      <w:r w:rsidRPr="0026470E">
        <w:t> </w:t>
      </w:r>
      <w:r w:rsidRPr="007F11A5">
        <w:t>addAction()</w:t>
      </w:r>
      <w:r w:rsidRPr="0026470E">
        <w:t> </w:t>
      </w:r>
      <w:r w:rsidRPr="0026470E">
        <w:t>传递给</w:t>
      </w:r>
      <w:r w:rsidRPr="0026470E">
        <w:t> </w:t>
      </w:r>
      <w:r w:rsidRPr="007F11A5">
        <w:t>PendingIntent</w:t>
      </w:r>
      <w:r w:rsidRPr="0026470E">
        <w:t> </w:t>
      </w:r>
      <w:r w:rsidRPr="0026470E">
        <w:t>方法。这就像在设置通知的默认点按操作，不同的是不会启动</w:t>
      </w:r>
      <w:r w:rsidR="002D0157">
        <w:t>活动</w:t>
      </w:r>
      <w:r w:rsidRPr="0026470E">
        <w:t>，而是可以完成各种其他任务，例如启动在后台执行作业的</w:t>
      </w:r>
      <w:r w:rsidRPr="0026470E">
        <w:t> </w:t>
      </w:r>
      <w:r w:rsidRPr="007F11A5">
        <w:t>BroadcastReceiver</w:t>
      </w:r>
      <w:r w:rsidRPr="0026470E">
        <w:t>，这样该操作就不会干扰已经打开的应用。例如，以下代码演示了如何向特定接收者发送广播：</w:t>
      </w:r>
    </w:p>
    <w:p w14:paraId="1EB9A805" w14:textId="77777777" w:rsidR="00A96CF5" w:rsidRDefault="00A96CF5" w:rsidP="00A96CF5">
      <w:pPr>
        <w:pStyle w:val="a6"/>
        <w:ind w:left="240" w:right="720" w:firstLine="180"/>
      </w:pPr>
      <w:r>
        <w:t xml:space="preserve">    Intent snoozeIntent = new Intent(this, MyBroadcastReceiver.class);</w:t>
      </w:r>
    </w:p>
    <w:p w14:paraId="536F93B8" w14:textId="77777777" w:rsidR="00A96CF5" w:rsidRDefault="00A96CF5" w:rsidP="00A96CF5">
      <w:pPr>
        <w:pStyle w:val="a6"/>
        <w:ind w:left="240" w:right="720" w:firstLine="180"/>
      </w:pPr>
      <w:r>
        <w:t xml:space="preserve">    snoozeIntent.setAction(ACTION_SNOOZE);</w:t>
      </w:r>
    </w:p>
    <w:p w14:paraId="7A82D3C1" w14:textId="77777777" w:rsidR="00A96CF5" w:rsidRDefault="00A96CF5" w:rsidP="00A96CF5">
      <w:pPr>
        <w:pStyle w:val="a6"/>
        <w:ind w:left="240" w:right="720" w:firstLine="180"/>
      </w:pPr>
      <w:r>
        <w:t xml:space="preserve">    snoozeIntent.putExtra(EXTRA_NOTIFICATION_ID, 0);</w:t>
      </w:r>
    </w:p>
    <w:p w14:paraId="0802921F" w14:textId="77777777" w:rsidR="00A96CF5" w:rsidRDefault="00A96CF5" w:rsidP="00A96CF5">
      <w:pPr>
        <w:pStyle w:val="a6"/>
        <w:ind w:left="240" w:right="720" w:firstLine="180"/>
      </w:pPr>
      <w:r>
        <w:t xml:space="preserve">    PendingIntent snoozePendingIntent =</w:t>
      </w:r>
    </w:p>
    <w:p w14:paraId="65AC5E3D" w14:textId="77777777" w:rsidR="00A96CF5" w:rsidRDefault="00A96CF5" w:rsidP="00A96CF5">
      <w:pPr>
        <w:pStyle w:val="a6"/>
        <w:ind w:left="240" w:right="720" w:firstLine="180"/>
      </w:pPr>
      <w:r>
        <w:t xml:space="preserve">            PendingIntent.getBroadcast(this, 0, snoozeIntent, 0);</w:t>
      </w:r>
    </w:p>
    <w:p w14:paraId="20A84618" w14:textId="77777777" w:rsidR="00A96CF5" w:rsidRDefault="00A96CF5" w:rsidP="00A96CF5">
      <w:pPr>
        <w:pStyle w:val="a6"/>
        <w:ind w:left="240" w:right="720" w:firstLine="180"/>
      </w:pPr>
    </w:p>
    <w:p w14:paraId="7295CAD3" w14:textId="77777777" w:rsidR="00A96CF5" w:rsidRDefault="00A96CF5" w:rsidP="00A96CF5">
      <w:pPr>
        <w:pStyle w:val="a6"/>
        <w:ind w:left="240" w:right="720" w:firstLine="180"/>
      </w:pPr>
      <w:r>
        <w:t xml:space="preserve">    NotificationCompat.Builder builder = new NotificationCompat.Builder(this, CHANNEL_ID)</w:t>
      </w:r>
    </w:p>
    <w:p w14:paraId="7793051F" w14:textId="77777777" w:rsidR="00A96CF5" w:rsidRDefault="00A96CF5" w:rsidP="00A96CF5">
      <w:pPr>
        <w:pStyle w:val="a6"/>
        <w:ind w:left="240" w:right="720" w:firstLine="180"/>
      </w:pPr>
      <w:r>
        <w:t xml:space="preserve">            .setSmallIcon(R.drawable.notification_icon)</w:t>
      </w:r>
    </w:p>
    <w:p w14:paraId="5E387BDB" w14:textId="77777777" w:rsidR="00A96CF5" w:rsidRDefault="00A96CF5" w:rsidP="00A96CF5">
      <w:pPr>
        <w:pStyle w:val="a6"/>
        <w:ind w:left="240" w:right="720" w:firstLine="180"/>
      </w:pPr>
      <w:r>
        <w:t xml:space="preserve">            .setContentTitle("My notification")</w:t>
      </w:r>
    </w:p>
    <w:p w14:paraId="37F47BAB" w14:textId="77777777" w:rsidR="00A96CF5" w:rsidRDefault="00A96CF5" w:rsidP="00A96CF5">
      <w:pPr>
        <w:pStyle w:val="a6"/>
        <w:ind w:left="240" w:right="720" w:firstLine="180"/>
      </w:pPr>
      <w:r>
        <w:t xml:space="preserve">            .setContentText("Hello World!")</w:t>
      </w:r>
    </w:p>
    <w:p w14:paraId="3939134E" w14:textId="77777777" w:rsidR="00A96CF5" w:rsidRDefault="00A96CF5" w:rsidP="00A96CF5">
      <w:pPr>
        <w:pStyle w:val="a6"/>
        <w:ind w:left="240" w:right="720" w:firstLine="180"/>
      </w:pPr>
      <w:r>
        <w:t xml:space="preserve">            .setPriority(NotificationCompat.PRIORITY_DEFAULT)</w:t>
      </w:r>
    </w:p>
    <w:p w14:paraId="5DA67C6A" w14:textId="77777777" w:rsidR="00A96CF5" w:rsidRDefault="00A96CF5" w:rsidP="00A96CF5">
      <w:pPr>
        <w:pStyle w:val="a6"/>
        <w:ind w:left="240" w:right="720" w:firstLine="180"/>
      </w:pPr>
      <w:r>
        <w:t xml:space="preserve">            .setContentIntent(pendingIntent)</w:t>
      </w:r>
    </w:p>
    <w:p w14:paraId="56FFC99F" w14:textId="77777777" w:rsidR="00A96CF5" w:rsidRDefault="00A96CF5" w:rsidP="00A96CF5">
      <w:pPr>
        <w:pStyle w:val="a6"/>
        <w:ind w:left="240" w:right="720" w:firstLine="180"/>
      </w:pPr>
      <w:r>
        <w:t xml:space="preserve">            .addAction(R.drawable.ic_snooze, getString(R.string.snooze),</w:t>
      </w:r>
    </w:p>
    <w:p w14:paraId="53F8CE27" w14:textId="2DE6ADCF" w:rsidR="0026470E" w:rsidRPr="0026470E" w:rsidRDefault="00A96CF5" w:rsidP="00A96CF5">
      <w:pPr>
        <w:pStyle w:val="a6"/>
        <w:ind w:left="240" w:right="720" w:firstLine="180"/>
      </w:pPr>
      <w:r>
        <w:t xml:space="preserve">                    snoozePendingIntent);</w:t>
      </w:r>
    </w:p>
    <w:p w14:paraId="631E00C9" w14:textId="4D98402B" w:rsidR="00A96CF5" w:rsidRDefault="00F95A30" w:rsidP="00F95A30">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24</w:t>
      </w:r>
      <w:r w:rsidR="009C2BDC">
        <w:fldChar w:fldCharType="end"/>
      </w:r>
    </w:p>
    <w:p w14:paraId="655B4A90" w14:textId="32B3F31A" w:rsidR="0026470E" w:rsidRPr="0026470E" w:rsidRDefault="0026470E" w:rsidP="0026470E">
      <w:r w:rsidRPr="0026470E">
        <w:t>注意：在</w:t>
      </w:r>
      <w:r w:rsidR="00F52061">
        <w:t>安卓</w:t>
      </w:r>
      <w:r w:rsidRPr="0026470E">
        <w:t>10</w:t>
      </w:r>
      <w:r w:rsidRPr="0026470E">
        <w:t>（</w:t>
      </w:r>
      <w:r w:rsidRPr="0026470E">
        <w:t xml:space="preserve">API </w:t>
      </w:r>
      <w:r w:rsidRPr="0026470E">
        <w:t>级别</w:t>
      </w:r>
      <w:r w:rsidRPr="0026470E">
        <w:t xml:space="preserve"> 29</w:t>
      </w:r>
      <w:r w:rsidRPr="0026470E">
        <w:t>）和更高版本中，如果应用不提供自己的通知操作按钮，则平台会自动生成通知操作按钮。如果不希望应用通知显示任何建议的回复或操作，可以使用</w:t>
      </w:r>
      <w:r w:rsidRPr="0026470E">
        <w:t> </w:t>
      </w:r>
      <w:r w:rsidRPr="006E5B2A">
        <w:t>setAllowGeneratedReplies()</w:t>
      </w:r>
      <w:r w:rsidRPr="0026470E">
        <w:t> </w:t>
      </w:r>
      <w:r w:rsidRPr="0026470E">
        <w:t>和</w:t>
      </w:r>
      <w:r w:rsidRPr="0026470E">
        <w:t> </w:t>
      </w:r>
      <w:r w:rsidRPr="006E5B2A">
        <w:t>setAllowSystemGeneratedContextualActions()</w:t>
      </w:r>
      <w:r w:rsidRPr="0026470E">
        <w:t> </w:t>
      </w:r>
      <w:r w:rsidRPr="0026470E">
        <w:t>选择停用系统生成的回复和操作。</w:t>
      </w:r>
    </w:p>
    <w:p w14:paraId="4B4F499F" w14:textId="17A1BFA6" w:rsidR="0026470E" w:rsidRPr="0026470E" w:rsidRDefault="0026470E" w:rsidP="0026470E">
      <w:r w:rsidRPr="0026470E">
        <w:t>Android 7.0</w:t>
      </w:r>
      <w:r w:rsidRPr="0026470E">
        <w:t>（</w:t>
      </w:r>
      <w:r w:rsidRPr="0026470E">
        <w:t xml:space="preserve">API </w:t>
      </w:r>
      <w:r w:rsidRPr="0026470E">
        <w:t>级别</w:t>
      </w:r>
      <w:r w:rsidRPr="0026470E">
        <w:t xml:space="preserve"> 24</w:t>
      </w:r>
      <w:r w:rsidRPr="0026470E">
        <w:t>）中引入的直接回复操作允许用户直接在通知中输入文本，然后会直接提交给应用，而不必打开</w:t>
      </w:r>
      <w:r w:rsidR="002D0157">
        <w:t>活动</w:t>
      </w:r>
      <w:r w:rsidRPr="0026470E">
        <w:t>。例如，可以使用直接回复操作让用户从通知内回复短信或更新任务列表。直接回复操作在通知中显示为一个额外按钮，可打开文本输入。当用户完成输入后，系统会将文本回复附加到为通知操作指定的</w:t>
      </w:r>
      <w:r w:rsidRPr="0026470E">
        <w:t xml:space="preserve"> Intent</w:t>
      </w:r>
      <w:r w:rsidRPr="0026470E">
        <w:t>，然后将</w:t>
      </w:r>
      <w:r w:rsidR="002D0157">
        <w:t>意图</w:t>
      </w:r>
      <w:r w:rsidRPr="0026470E">
        <w:t>发送到应用。如需创建支持直接回复的通知操作，按照如下所述操作：</w:t>
      </w:r>
    </w:p>
    <w:p w14:paraId="3BC82809" w14:textId="69B0A6F2" w:rsidR="0026470E" w:rsidRPr="0026470E" w:rsidRDefault="00141A8A" w:rsidP="0026470E">
      <w:r>
        <w:t>(</w:t>
      </w:r>
      <w:r>
        <w:rPr>
          <w:rFonts w:hint="eastAsia"/>
        </w:rPr>
        <w:t>1</w:t>
      </w:r>
      <w:r>
        <w:t>)</w:t>
      </w:r>
      <w:r w:rsidR="0026470E" w:rsidRPr="0026470E">
        <w:t>创建一个可添加到通知操作的</w:t>
      </w:r>
      <w:r w:rsidR="0026470E" w:rsidRPr="0026470E">
        <w:t> </w:t>
      </w:r>
      <w:r w:rsidR="0026470E" w:rsidRPr="00141A8A">
        <w:t>RemoteInput.Builder</w:t>
      </w:r>
      <w:r w:rsidR="0026470E" w:rsidRPr="0026470E">
        <w:t> </w:t>
      </w:r>
      <w:r w:rsidR="0026470E" w:rsidRPr="0026470E">
        <w:t>实例。此类的构造函数接受系统用作文本输入键的字符串。之后，手持式设备应用使用该键检索输入的文本。</w:t>
      </w:r>
    </w:p>
    <w:p w14:paraId="4DD75AA0" w14:textId="77777777" w:rsidR="00105715" w:rsidRDefault="00105715" w:rsidP="00105715">
      <w:pPr>
        <w:pStyle w:val="a6"/>
        <w:ind w:left="240" w:right="720" w:firstLine="180"/>
      </w:pPr>
      <w:r>
        <w:t xml:space="preserve">    // Key for the string that's delivered in the action's intent.</w:t>
      </w:r>
    </w:p>
    <w:p w14:paraId="59BC7F5E" w14:textId="77777777" w:rsidR="00105715" w:rsidRDefault="00105715" w:rsidP="00105715">
      <w:pPr>
        <w:pStyle w:val="a6"/>
        <w:ind w:left="240" w:right="720" w:firstLine="180"/>
      </w:pPr>
      <w:r>
        <w:t xml:space="preserve">    private static final String KEY_TEXT_REPLY = "key_text_reply";</w:t>
      </w:r>
    </w:p>
    <w:p w14:paraId="2F6F31C9" w14:textId="77777777" w:rsidR="00105715" w:rsidRDefault="00105715" w:rsidP="00105715">
      <w:pPr>
        <w:pStyle w:val="a6"/>
        <w:ind w:left="240" w:right="720" w:firstLine="180"/>
      </w:pPr>
    </w:p>
    <w:p w14:paraId="57D5B06E" w14:textId="77777777" w:rsidR="00105715" w:rsidRDefault="00105715" w:rsidP="00105715">
      <w:pPr>
        <w:pStyle w:val="a6"/>
        <w:ind w:left="240" w:right="720" w:firstLine="180"/>
      </w:pPr>
      <w:r>
        <w:t xml:space="preserve">    String replyLabel = getResources().getString(R.string.reply_label);</w:t>
      </w:r>
    </w:p>
    <w:p w14:paraId="3BDE3F95" w14:textId="77777777" w:rsidR="00105715" w:rsidRDefault="00105715" w:rsidP="00105715">
      <w:pPr>
        <w:pStyle w:val="a6"/>
        <w:ind w:left="240" w:right="720" w:firstLine="180"/>
      </w:pPr>
      <w:r>
        <w:t xml:space="preserve">    RemoteInput remoteInput = new RemoteInput.Builder(KEY_TEXT_REPLY)</w:t>
      </w:r>
    </w:p>
    <w:p w14:paraId="583A05E1" w14:textId="77777777" w:rsidR="00105715" w:rsidRDefault="00105715" w:rsidP="00105715">
      <w:pPr>
        <w:pStyle w:val="a6"/>
        <w:ind w:left="240" w:right="720" w:firstLine="180"/>
      </w:pPr>
      <w:r>
        <w:t xml:space="preserve">            .setLabel(replyLabel)</w:t>
      </w:r>
    </w:p>
    <w:p w14:paraId="197DA735" w14:textId="45005EE8" w:rsidR="0026470E" w:rsidRPr="0026470E" w:rsidRDefault="00105715" w:rsidP="00105715">
      <w:pPr>
        <w:pStyle w:val="a6"/>
        <w:ind w:left="240" w:right="720" w:firstLine="180"/>
      </w:pPr>
      <w:r>
        <w:t xml:space="preserve">            .build();</w:t>
      </w:r>
    </w:p>
    <w:p w14:paraId="20DAF270" w14:textId="55351E90" w:rsidR="00105715" w:rsidRDefault="00733B78" w:rsidP="00733B78">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25</w:t>
      </w:r>
      <w:r w:rsidR="009C2BDC">
        <w:fldChar w:fldCharType="end"/>
      </w:r>
    </w:p>
    <w:p w14:paraId="04845C06" w14:textId="5144D476" w:rsidR="0026470E" w:rsidRPr="0026470E" w:rsidRDefault="00961F35" w:rsidP="0026470E">
      <w:r>
        <w:rPr>
          <w:rFonts w:hint="eastAsia"/>
        </w:rPr>
        <w:t>(</w:t>
      </w:r>
      <w:r>
        <w:t>2)</w:t>
      </w:r>
      <w:r w:rsidR="0026470E" w:rsidRPr="0026470E">
        <w:t>为回复操作创建</w:t>
      </w:r>
      <w:r w:rsidR="0026470E" w:rsidRPr="0026470E">
        <w:t> </w:t>
      </w:r>
      <w:r w:rsidR="0026470E" w:rsidRPr="00733B78">
        <w:t>PendingIntent</w:t>
      </w:r>
      <w:r w:rsidR="0026470E" w:rsidRPr="0026470E">
        <w:t>。</w:t>
      </w:r>
    </w:p>
    <w:p w14:paraId="3F9F2320" w14:textId="77777777" w:rsidR="00733B78" w:rsidRDefault="00733B78" w:rsidP="00733B78">
      <w:pPr>
        <w:pStyle w:val="a6"/>
        <w:ind w:left="240" w:right="720" w:firstLine="180"/>
      </w:pPr>
      <w:r>
        <w:t xml:space="preserve">    // Build a PendingIntent for the reply action to trigger.</w:t>
      </w:r>
    </w:p>
    <w:p w14:paraId="57136082" w14:textId="77777777" w:rsidR="00733B78" w:rsidRDefault="00733B78" w:rsidP="00733B78">
      <w:pPr>
        <w:pStyle w:val="a6"/>
        <w:ind w:left="240" w:right="720" w:firstLine="180"/>
      </w:pPr>
      <w:r>
        <w:t xml:space="preserve">    PendingIntent replyPendingIntent =</w:t>
      </w:r>
    </w:p>
    <w:p w14:paraId="1D6A4BEC" w14:textId="77777777" w:rsidR="00733B78" w:rsidRDefault="00733B78" w:rsidP="00733B78">
      <w:pPr>
        <w:pStyle w:val="a6"/>
        <w:ind w:left="240" w:right="720" w:firstLine="180"/>
      </w:pPr>
      <w:r>
        <w:t xml:space="preserve">            PendingIntent.getBroadcast(getApplicationContext(),</w:t>
      </w:r>
    </w:p>
    <w:p w14:paraId="11EF5768" w14:textId="77777777" w:rsidR="00733B78" w:rsidRDefault="00733B78" w:rsidP="00733B78">
      <w:pPr>
        <w:pStyle w:val="a6"/>
        <w:ind w:left="240" w:right="720" w:firstLine="180"/>
      </w:pPr>
      <w:r>
        <w:t xml:space="preserve">                    conversation.getConversationId(),</w:t>
      </w:r>
    </w:p>
    <w:p w14:paraId="25F8ECE0" w14:textId="77777777" w:rsidR="00733B78" w:rsidRDefault="00733B78" w:rsidP="00733B78">
      <w:pPr>
        <w:pStyle w:val="a6"/>
        <w:ind w:left="240" w:right="720" w:firstLine="180"/>
      </w:pPr>
      <w:r>
        <w:t xml:space="preserve">                    getMessageReplyIntent(conversation.getConversationId()),</w:t>
      </w:r>
    </w:p>
    <w:p w14:paraId="59350BC4" w14:textId="59A41AC6" w:rsidR="0026470E" w:rsidRPr="0026470E" w:rsidRDefault="00733B78" w:rsidP="00733B78">
      <w:pPr>
        <w:pStyle w:val="a6"/>
        <w:ind w:left="240" w:right="720" w:firstLine="180"/>
      </w:pPr>
      <w:r>
        <w:t xml:space="preserve">                    PendingIntent.FLAG_UPDATE_CURRENT);</w:t>
      </w:r>
    </w:p>
    <w:p w14:paraId="3C0B4835" w14:textId="4AC7F692" w:rsidR="00733B78" w:rsidRDefault="004A50B8" w:rsidP="004A50B8">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26</w:t>
      </w:r>
      <w:r w:rsidR="009C2BDC">
        <w:fldChar w:fldCharType="end"/>
      </w:r>
    </w:p>
    <w:p w14:paraId="28579BE2" w14:textId="590CFC3A" w:rsidR="0026470E" w:rsidRPr="0026470E" w:rsidRDefault="0026470E" w:rsidP="0026470E">
      <w:r w:rsidRPr="0026470E">
        <w:t>注意：如果重复使用</w:t>
      </w:r>
      <w:r w:rsidRPr="0026470E">
        <w:t> </w:t>
      </w:r>
      <w:r w:rsidRPr="00277053">
        <w:t>PendingIntent</w:t>
      </w:r>
      <w:r w:rsidRPr="0026470E">
        <w:t>，则用户回复的会话可能不是他们所认为的会话。必须为每个会话提供一个不同的请求代码，或者提供对任何其他会话的回复</w:t>
      </w:r>
      <w:r w:rsidR="002D0157">
        <w:t>意图</w:t>
      </w:r>
      <w:r w:rsidRPr="0026470E">
        <w:t>调用</w:t>
      </w:r>
      <w:r w:rsidRPr="0026470E">
        <w:t> </w:t>
      </w:r>
      <w:r w:rsidRPr="00277053">
        <w:t>equals()</w:t>
      </w:r>
      <w:r w:rsidRPr="0026470E">
        <w:t> </w:t>
      </w:r>
      <w:r w:rsidRPr="0026470E">
        <w:t>时不会返回</w:t>
      </w:r>
      <w:r w:rsidRPr="0026470E">
        <w:t> true </w:t>
      </w:r>
      <w:r w:rsidRPr="0026470E">
        <w:t>的</w:t>
      </w:r>
      <w:r w:rsidRPr="0026470E">
        <w:t xml:space="preserve"> Intent</w:t>
      </w:r>
      <w:r w:rsidRPr="0026470E">
        <w:t>。会话</w:t>
      </w:r>
      <w:r w:rsidRPr="0026470E">
        <w:t xml:space="preserve"> ID </w:t>
      </w:r>
      <w:r w:rsidRPr="0026470E">
        <w:t>会作为</w:t>
      </w:r>
      <w:r w:rsidR="002D0157">
        <w:t>意图</w:t>
      </w:r>
      <w:r w:rsidRPr="0026470E">
        <w:t>的</w:t>
      </w:r>
      <w:r w:rsidRPr="0026470E">
        <w:t xml:space="preserve"> extra </w:t>
      </w:r>
      <w:r w:rsidRPr="0026470E">
        <w:t>包的一部分被频繁传递，但调用</w:t>
      </w:r>
      <w:r w:rsidRPr="0026470E">
        <w:t> </w:t>
      </w:r>
      <w:r w:rsidRPr="00277053">
        <w:t>equals()</w:t>
      </w:r>
      <w:r w:rsidRPr="0026470E">
        <w:t> </w:t>
      </w:r>
      <w:r w:rsidRPr="0026470E">
        <w:t>时会被忽略。使用</w:t>
      </w:r>
      <w:r w:rsidRPr="0026470E">
        <w:t> </w:t>
      </w:r>
      <w:r w:rsidRPr="00277053">
        <w:t>addRemoteInput()</w:t>
      </w:r>
      <w:r w:rsidRPr="0026470E">
        <w:t> </w:t>
      </w:r>
      <w:r w:rsidRPr="0026470E">
        <w:t>将</w:t>
      </w:r>
      <w:r w:rsidRPr="0026470E">
        <w:t> </w:t>
      </w:r>
      <w:r w:rsidRPr="00277053">
        <w:t>RemoteInput</w:t>
      </w:r>
      <w:r w:rsidRPr="0026470E">
        <w:t> </w:t>
      </w:r>
      <w:r w:rsidRPr="0026470E">
        <w:t>对象附加到操作上。</w:t>
      </w:r>
    </w:p>
    <w:p w14:paraId="75BC11E7" w14:textId="77777777" w:rsidR="007D355C" w:rsidRDefault="007D355C" w:rsidP="007D355C">
      <w:pPr>
        <w:pStyle w:val="a6"/>
        <w:ind w:left="240" w:right="720" w:firstLine="180"/>
      </w:pPr>
      <w:r>
        <w:t xml:space="preserve">    // Create the reply action and add the remote input.</w:t>
      </w:r>
    </w:p>
    <w:p w14:paraId="4B07BAA3" w14:textId="77777777" w:rsidR="007D355C" w:rsidRDefault="007D355C" w:rsidP="007D355C">
      <w:pPr>
        <w:pStyle w:val="a6"/>
        <w:ind w:left="240" w:right="720" w:firstLine="180"/>
      </w:pPr>
      <w:r>
        <w:t xml:space="preserve">    NotificationCompat.Action action =</w:t>
      </w:r>
    </w:p>
    <w:p w14:paraId="028FD277" w14:textId="77777777" w:rsidR="007D355C" w:rsidRDefault="007D355C" w:rsidP="007D355C">
      <w:pPr>
        <w:pStyle w:val="a6"/>
        <w:ind w:left="240" w:right="720" w:firstLine="180"/>
      </w:pPr>
      <w:r>
        <w:t xml:space="preserve">            new NotificationCompat.Action.Builder(R.drawable.ic_reply_icon,</w:t>
      </w:r>
    </w:p>
    <w:p w14:paraId="6289CB23" w14:textId="77777777" w:rsidR="007D355C" w:rsidRDefault="007D355C" w:rsidP="007D355C">
      <w:pPr>
        <w:pStyle w:val="a6"/>
        <w:ind w:left="240" w:right="720" w:firstLine="180"/>
      </w:pPr>
      <w:r>
        <w:t xml:space="preserve">                    getString(R.string.label), replyPendingIntent)</w:t>
      </w:r>
    </w:p>
    <w:p w14:paraId="5B42E87D" w14:textId="77777777" w:rsidR="007D355C" w:rsidRDefault="007D355C" w:rsidP="007D355C">
      <w:pPr>
        <w:pStyle w:val="a6"/>
        <w:ind w:left="240" w:right="720" w:firstLine="180"/>
      </w:pPr>
      <w:r>
        <w:t xml:space="preserve">                    .addRemoteInput(remoteInput)</w:t>
      </w:r>
    </w:p>
    <w:p w14:paraId="30DDEE09" w14:textId="77777777" w:rsidR="007D355C" w:rsidRDefault="007D355C" w:rsidP="007D355C">
      <w:pPr>
        <w:pStyle w:val="a6"/>
        <w:ind w:left="240" w:right="720" w:firstLine="180"/>
      </w:pPr>
      <w:r>
        <w:t xml:space="preserve">                    .build();</w:t>
      </w:r>
    </w:p>
    <w:p w14:paraId="29AAD6B4" w14:textId="5B387CB4" w:rsidR="007D355C" w:rsidRDefault="007D355C" w:rsidP="00E61C83">
      <w:pPr>
        <w:pStyle w:val="a5"/>
        <w:ind w:firstLine="361"/>
      </w:pPr>
      <w:r>
        <w:t xml:space="preserve">    </w:t>
      </w:r>
      <w:r w:rsidR="00E61C83">
        <w:rPr>
          <w:rFonts w:hint="eastAsia"/>
        </w:rPr>
        <w:t>码</w:t>
      </w:r>
      <w:r w:rsidR="00E61C83">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27</w:t>
      </w:r>
      <w:r w:rsidR="009C2BDC">
        <w:fldChar w:fldCharType="end"/>
      </w:r>
    </w:p>
    <w:p w14:paraId="73F03422" w14:textId="2EFC19CE" w:rsidR="0026470E" w:rsidRPr="0026470E" w:rsidRDefault="00361BF6" w:rsidP="0026470E">
      <w:r>
        <w:rPr>
          <w:rFonts w:hint="eastAsia"/>
        </w:rPr>
        <w:t>(3</w:t>
      </w:r>
      <w:r>
        <w:t>)</w:t>
      </w:r>
      <w:r w:rsidR="0026470E" w:rsidRPr="0026470E">
        <w:t>对通知应用操作并发出通知。</w:t>
      </w:r>
    </w:p>
    <w:p w14:paraId="5A30B2F8" w14:textId="77777777" w:rsidR="007415EF" w:rsidRDefault="007415EF" w:rsidP="007415EF">
      <w:pPr>
        <w:pStyle w:val="a6"/>
        <w:ind w:left="240" w:right="720" w:firstLine="180"/>
      </w:pPr>
      <w:r>
        <w:t xml:space="preserve">    // Build the notification and add the action.</w:t>
      </w:r>
    </w:p>
    <w:p w14:paraId="194EADDC" w14:textId="77777777" w:rsidR="007415EF" w:rsidRDefault="007415EF" w:rsidP="007415EF">
      <w:pPr>
        <w:pStyle w:val="a6"/>
        <w:ind w:left="240" w:right="720" w:firstLine="180"/>
      </w:pPr>
      <w:r>
        <w:t xml:space="preserve">    Notification newMessageNotification = new Notification.Builder(context, CHANNEL_ID)</w:t>
      </w:r>
    </w:p>
    <w:p w14:paraId="7A709B9F" w14:textId="77777777" w:rsidR="007415EF" w:rsidRDefault="007415EF" w:rsidP="007415EF">
      <w:pPr>
        <w:pStyle w:val="a6"/>
        <w:ind w:left="240" w:right="720" w:firstLine="180"/>
      </w:pPr>
      <w:r>
        <w:t xml:space="preserve">            .setSmallIcon(R.drawable.ic_message)</w:t>
      </w:r>
    </w:p>
    <w:p w14:paraId="4D0F26A3" w14:textId="77777777" w:rsidR="007415EF" w:rsidRDefault="007415EF" w:rsidP="007415EF">
      <w:pPr>
        <w:pStyle w:val="a6"/>
        <w:ind w:left="240" w:right="720" w:firstLine="180"/>
      </w:pPr>
      <w:r>
        <w:t xml:space="preserve">            .setContentTitle(getString(R.string.title))</w:t>
      </w:r>
    </w:p>
    <w:p w14:paraId="594A0910" w14:textId="77777777" w:rsidR="007415EF" w:rsidRDefault="007415EF" w:rsidP="007415EF">
      <w:pPr>
        <w:pStyle w:val="a6"/>
        <w:ind w:left="240" w:right="720" w:firstLine="180"/>
      </w:pPr>
      <w:r>
        <w:t xml:space="preserve">            .setContentText(getString(R.string.content))</w:t>
      </w:r>
    </w:p>
    <w:p w14:paraId="084AA074" w14:textId="77777777" w:rsidR="007415EF" w:rsidRDefault="007415EF" w:rsidP="007415EF">
      <w:pPr>
        <w:pStyle w:val="a6"/>
        <w:ind w:left="240" w:right="720" w:firstLine="180"/>
      </w:pPr>
      <w:r>
        <w:t xml:space="preserve">            .addAction(action)</w:t>
      </w:r>
    </w:p>
    <w:p w14:paraId="31FA3C5C" w14:textId="77777777" w:rsidR="007415EF" w:rsidRDefault="007415EF" w:rsidP="007415EF">
      <w:pPr>
        <w:pStyle w:val="a6"/>
        <w:ind w:left="240" w:right="720" w:firstLine="180"/>
      </w:pPr>
      <w:r>
        <w:t xml:space="preserve">            .build();</w:t>
      </w:r>
    </w:p>
    <w:p w14:paraId="67EA746E" w14:textId="77777777" w:rsidR="007415EF" w:rsidRDefault="007415EF" w:rsidP="007415EF">
      <w:pPr>
        <w:pStyle w:val="a6"/>
        <w:ind w:left="240" w:right="720" w:firstLine="180"/>
      </w:pPr>
    </w:p>
    <w:p w14:paraId="28818617" w14:textId="77777777" w:rsidR="007415EF" w:rsidRDefault="007415EF" w:rsidP="007415EF">
      <w:pPr>
        <w:pStyle w:val="a6"/>
        <w:ind w:left="240" w:right="720" w:firstLine="180"/>
      </w:pPr>
      <w:r>
        <w:t xml:space="preserve">    // Issue the notification.</w:t>
      </w:r>
    </w:p>
    <w:p w14:paraId="0C01E9F0" w14:textId="77777777" w:rsidR="007415EF" w:rsidRDefault="007415EF" w:rsidP="007415EF">
      <w:pPr>
        <w:pStyle w:val="a6"/>
        <w:ind w:left="240" w:right="720" w:firstLine="180"/>
      </w:pPr>
      <w:r>
        <w:t xml:space="preserve">    NotificationManagerCompat notificationManager = NotificationManagerCompat.from(this);</w:t>
      </w:r>
    </w:p>
    <w:p w14:paraId="47284907" w14:textId="40785DE6" w:rsidR="0026470E" w:rsidRPr="0026470E" w:rsidRDefault="007415EF" w:rsidP="007415EF">
      <w:pPr>
        <w:pStyle w:val="a6"/>
        <w:ind w:left="240" w:right="720" w:firstLine="180"/>
      </w:pPr>
      <w:r>
        <w:t xml:space="preserve">    notificationManager.notify(notificationId, newMessageNotification);</w:t>
      </w:r>
    </w:p>
    <w:p w14:paraId="61343293" w14:textId="6CB5F84B" w:rsidR="007415EF" w:rsidRDefault="00B118CD" w:rsidP="00B118CD">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28</w:t>
      </w:r>
      <w:r w:rsidR="009C2BDC">
        <w:fldChar w:fldCharType="end"/>
      </w:r>
    </w:p>
    <w:p w14:paraId="1C2FBF11" w14:textId="3D6D10E9" w:rsidR="0026470E" w:rsidRPr="0026470E" w:rsidRDefault="0026470E" w:rsidP="0026470E">
      <w:r w:rsidRPr="0026470E">
        <w:t>当用户触发通知操作时，系统会提示用户输入回复，如</w:t>
      </w:r>
      <w:r w:rsidR="00D15741">
        <w:fldChar w:fldCharType="begin"/>
      </w:r>
      <w:r w:rsidR="00D15741">
        <w:instrText xml:space="preserve"> REF _Ref98858891 \h </w:instrText>
      </w:r>
      <w:r w:rsidR="00D15741">
        <w:fldChar w:fldCharType="separate"/>
      </w:r>
      <w:r w:rsidR="00937D55">
        <w:rPr>
          <w:rFonts w:hint="eastAsia"/>
        </w:rPr>
        <w:t>图</w:t>
      </w:r>
      <w:r w:rsidR="00937D55">
        <w:rPr>
          <w:rFonts w:hint="eastAsia"/>
        </w:rPr>
        <w:t xml:space="preserve"> </w:t>
      </w:r>
      <w:r w:rsidR="00937D55">
        <w:rPr>
          <w:noProof/>
        </w:rPr>
        <w:t>7</w:t>
      </w:r>
      <w:r w:rsidR="00937D55">
        <w:noBreakHyphen/>
      </w:r>
      <w:r w:rsidR="00937D55">
        <w:rPr>
          <w:noProof/>
        </w:rPr>
        <w:t>21</w:t>
      </w:r>
      <w:r w:rsidR="00D15741">
        <w:fldChar w:fldCharType="end"/>
      </w:r>
      <w:r w:rsidRPr="0026470E">
        <w:t>所示。如需从通知回复界面接收用户输入，调用</w:t>
      </w:r>
      <w:r w:rsidRPr="0026470E">
        <w:t> </w:t>
      </w:r>
      <w:r w:rsidRPr="00D15741">
        <w:t>RemoteInput.getResultsFromIntent()</w:t>
      </w:r>
      <w:r w:rsidRPr="0026470E">
        <w:t> </w:t>
      </w:r>
      <w:r w:rsidRPr="0026470E">
        <w:t>并传入</w:t>
      </w:r>
      <w:r w:rsidRPr="0026470E">
        <w:t> </w:t>
      </w:r>
      <w:r w:rsidRPr="00D15741">
        <w:t>BroadcastReceiver</w:t>
      </w:r>
      <w:r w:rsidRPr="0026470E">
        <w:t> </w:t>
      </w:r>
      <w:r w:rsidRPr="0026470E">
        <w:t>收到的</w:t>
      </w:r>
      <w:r w:rsidRPr="0026470E">
        <w:t> </w:t>
      </w:r>
      <w:r w:rsidRPr="00D15741">
        <w:t>Intent</w:t>
      </w:r>
      <w:r w:rsidRPr="0026470E">
        <w:t>：</w:t>
      </w:r>
    </w:p>
    <w:p w14:paraId="0399DF83" w14:textId="77777777" w:rsidR="00650D1E" w:rsidRDefault="00650D1E" w:rsidP="00650D1E">
      <w:pPr>
        <w:pStyle w:val="a6"/>
        <w:ind w:left="240" w:right="720" w:firstLine="180"/>
      </w:pPr>
      <w:r>
        <w:t xml:space="preserve">    private CharSequence getMessageText(Intent intent) {</w:t>
      </w:r>
    </w:p>
    <w:p w14:paraId="41204ACE" w14:textId="77777777" w:rsidR="00650D1E" w:rsidRDefault="00650D1E" w:rsidP="00650D1E">
      <w:pPr>
        <w:pStyle w:val="a6"/>
        <w:ind w:left="240" w:right="720" w:firstLine="180"/>
      </w:pPr>
      <w:r>
        <w:t xml:space="preserve">        Bundle remoteInput = RemoteInput.getResultsFromIntent(intent);</w:t>
      </w:r>
    </w:p>
    <w:p w14:paraId="0EE28CBE" w14:textId="77777777" w:rsidR="00650D1E" w:rsidRDefault="00650D1E" w:rsidP="00650D1E">
      <w:pPr>
        <w:pStyle w:val="a6"/>
        <w:ind w:left="240" w:right="720" w:firstLine="180"/>
      </w:pPr>
      <w:r>
        <w:t xml:space="preserve">        if (remoteInput != null) {</w:t>
      </w:r>
    </w:p>
    <w:p w14:paraId="243E0893" w14:textId="77777777" w:rsidR="00650D1E" w:rsidRDefault="00650D1E" w:rsidP="00650D1E">
      <w:pPr>
        <w:pStyle w:val="a6"/>
        <w:ind w:left="240" w:right="720" w:firstLine="180"/>
      </w:pPr>
      <w:r>
        <w:t xml:space="preserve">            return remoteInput.getCharSequence(KEY_TEXT_REPLY);</w:t>
      </w:r>
    </w:p>
    <w:p w14:paraId="7ADBC80A" w14:textId="77777777" w:rsidR="00650D1E" w:rsidRDefault="00650D1E" w:rsidP="00650D1E">
      <w:pPr>
        <w:pStyle w:val="a6"/>
        <w:ind w:left="240" w:right="720" w:firstLine="180"/>
      </w:pPr>
      <w:r>
        <w:t xml:space="preserve">        }</w:t>
      </w:r>
    </w:p>
    <w:p w14:paraId="5C962343" w14:textId="77777777" w:rsidR="00650D1E" w:rsidRDefault="00650D1E" w:rsidP="00650D1E">
      <w:pPr>
        <w:pStyle w:val="a6"/>
        <w:ind w:left="240" w:right="720" w:firstLine="180"/>
      </w:pPr>
      <w:r>
        <w:t xml:space="preserve">        return null;</w:t>
      </w:r>
    </w:p>
    <w:p w14:paraId="155E9448" w14:textId="06D3B675" w:rsidR="0026470E" w:rsidRPr="0026470E" w:rsidRDefault="00650D1E" w:rsidP="00650D1E">
      <w:pPr>
        <w:pStyle w:val="a6"/>
        <w:ind w:left="240" w:right="720" w:firstLine="180"/>
      </w:pPr>
      <w:r>
        <w:t xml:space="preserve">     }</w:t>
      </w:r>
    </w:p>
    <w:p w14:paraId="64FAEA31" w14:textId="55BC75A3" w:rsidR="00650D1E" w:rsidRDefault="00BA5AE3" w:rsidP="00BA5AE3">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29</w:t>
      </w:r>
      <w:r w:rsidR="009C2BDC">
        <w:fldChar w:fldCharType="end"/>
      </w:r>
    </w:p>
    <w:p w14:paraId="686B58B5" w14:textId="02D6740E" w:rsidR="0026470E" w:rsidRPr="0026470E" w:rsidRDefault="0026470E" w:rsidP="0026470E">
      <w:r w:rsidRPr="0026470E">
        <w:t>处理完文本后，必须使用相同的</w:t>
      </w:r>
      <w:r w:rsidRPr="0026470E">
        <w:t xml:space="preserve"> ID </w:t>
      </w:r>
      <w:r w:rsidRPr="0026470E">
        <w:t>和标记（如果使用）调用</w:t>
      </w:r>
      <w:r w:rsidRPr="0026470E">
        <w:t> </w:t>
      </w:r>
      <w:r w:rsidRPr="00685E78">
        <w:t>NotificationManagerCompat.notify()</w:t>
      </w:r>
      <w:r w:rsidRPr="0026470E">
        <w:t> </w:t>
      </w:r>
      <w:r w:rsidRPr="0026470E">
        <w:t>来更新通知。若要隐藏直接回复界面并向用户确认他们的回复已收到并得到正确处理，则必须完成该操作。</w:t>
      </w:r>
    </w:p>
    <w:p w14:paraId="5F7708A2" w14:textId="77777777" w:rsidR="00CC7A9E" w:rsidRDefault="00CC7A9E" w:rsidP="00CC7A9E">
      <w:pPr>
        <w:pStyle w:val="a6"/>
        <w:ind w:left="240" w:right="720" w:firstLine="180"/>
      </w:pPr>
      <w:r>
        <w:t xml:space="preserve">    // Build a new notification, which informs the user that the system</w:t>
      </w:r>
    </w:p>
    <w:p w14:paraId="74932144" w14:textId="77777777" w:rsidR="00CC7A9E" w:rsidRDefault="00CC7A9E" w:rsidP="00CC7A9E">
      <w:pPr>
        <w:pStyle w:val="a6"/>
        <w:ind w:left="240" w:right="720" w:firstLine="180"/>
      </w:pPr>
      <w:r>
        <w:t xml:space="preserve">    // handled their interaction with the previous notification.</w:t>
      </w:r>
    </w:p>
    <w:p w14:paraId="4B70158E" w14:textId="77777777" w:rsidR="00CC7A9E" w:rsidRDefault="00CC7A9E" w:rsidP="00CC7A9E">
      <w:pPr>
        <w:pStyle w:val="a6"/>
        <w:ind w:left="240" w:right="720" w:firstLine="180"/>
      </w:pPr>
      <w:r>
        <w:t xml:space="preserve">    Notification repliedNotification = new Notification.Builder(context, CHANNEL_ID)</w:t>
      </w:r>
    </w:p>
    <w:p w14:paraId="25F7B923" w14:textId="77777777" w:rsidR="00CC7A9E" w:rsidRDefault="00CC7A9E" w:rsidP="00CC7A9E">
      <w:pPr>
        <w:pStyle w:val="a6"/>
        <w:ind w:left="240" w:right="720" w:firstLine="180"/>
      </w:pPr>
      <w:r>
        <w:t xml:space="preserve">            .setSmallIcon(R.drawable.ic_message)</w:t>
      </w:r>
    </w:p>
    <w:p w14:paraId="2B86314F" w14:textId="77777777" w:rsidR="00CC7A9E" w:rsidRDefault="00CC7A9E" w:rsidP="00CC7A9E">
      <w:pPr>
        <w:pStyle w:val="a6"/>
        <w:ind w:left="240" w:right="720" w:firstLine="180"/>
      </w:pPr>
      <w:r>
        <w:t xml:space="preserve">            .setContentText(getString(R.string.replied))</w:t>
      </w:r>
    </w:p>
    <w:p w14:paraId="561E6303" w14:textId="77777777" w:rsidR="00CC7A9E" w:rsidRDefault="00CC7A9E" w:rsidP="00CC7A9E">
      <w:pPr>
        <w:pStyle w:val="a6"/>
        <w:ind w:left="240" w:right="720" w:firstLine="180"/>
      </w:pPr>
      <w:r>
        <w:t xml:space="preserve">            .build();</w:t>
      </w:r>
    </w:p>
    <w:p w14:paraId="66C95695" w14:textId="77777777" w:rsidR="00CC7A9E" w:rsidRDefault="00CC7A9E" w:rsidP="00CC7A9E">
      <w:pPr>
        <w:pStyle w:val="a6"/>
        <w:ind w:left="240" w:right="720" w:firstLine="180"/>
      </w:pPr>
    </w:p>
    <w:p w14:paraId="550B92EE" w14:textId="77777777" w:rsidR="00CC7A9E" w:rsidRDefault="00CC7A9E" w:rsidP="00CC7A9E">
      <w:pPr>
        <w:pStyle w:val="a6"/>
        <w:ind w:left="240" w:right="720" w:firstLine="180"/>
      </w:pPr>
      <w:r>
        <w:t xml:space="preserve">    // Issue the new notification.</w:t>
      </w:r>
    </w:p>
    <w:p w14:paraId="38109784" w14:textId="77777777" w:rsidR="00CC7A9E" w:rsidRDefault="00CC7A9E" w:rsidP="00CC7A9E">
      <w:pPr>
        <w:pStyle w:val="a6"/>
        <w:ind w:left="240" w:right="720" w:firstLine="180"/>
      </w:pPr>
      <w:r>
        <w:t xml:space="preserve">    NotificationManagerCompat notificationManager = NotificationManagerCompat.from(this);</w:t>
      </w:r>
    </w:p>
    <w:p w14:paraId="50151565" w14:textId="6F9181BC" w:rsidR="0026470E" w:rsidRPr="0026470E" w:rsidRDefault="00CC7A9E" w:rsidP="00CC7A9E">
      <w:pPr>
        <w:pStyle w:val="a6"/>
        <w:ind w:left="240" w:right="720" w:firstLine="180"/>
      </w:pPr>
      <w:r>
        <w:t xml:space="preserve">    notificationManager.notify(notificationId, repliedNotification);</w:t>
      </w:r>
    </w:p>
    <w:p w14:paraId="15A3EFC6" w14:textId="6CAF8884" w:rsidR="005B578B" w:rsidRDefault="008A6E2C" w:rsidP="008A6E2C">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30</w:t>
      </w:r>
      <w:r w:rsidR="009C2BDC">
        <w:fldChar w:fldCharType="end"/>
      </w:r>
    </w:p>
    <w:p w14:paraId="1C7A7162" w14:textId="04A53F56" w:rsidR="0026470E" w:rsidRPr="0026470E" w:rsidRDefault="0026470E" w:rsidP="0026470E">
      <w:r w:rsidRPr="0026470E">
        <w:t>在处理这个新通知时，使用传递给接收者的</w:t>
      </w:r>
      <w:r w:rsidRPr="0026470E">
        <w:t> </w:t>
      </w:r>
      <w:r w:rsidRPr="00995260">
        <w:t>onReceive()</w:t>
      </w:r>
      <w:r w:rsidRPr="0026470E">
        <w:t> </w:t>
      </w:r>
      <w:r w:rsidRPr="0026470E">
        <w:t>方法的上下文。还应通过调用</w:t>
      </w:r>
      <w:r w:rsidRPr="0026470E">
        <w:t> </w:t>
      </w:r>
      <w:r w:rsidRPr="00995260">
        <w:t>setRemoteInputHistory()</w:t>
      </w:r>
      <w:r w:rsidRPr="0026470E">
        <w:t> </w:t>
      </w:r>
      <w:r w:rsidRPr="0026470E">
        <w:t>将回复附加到通知底部。但如果要构建即时通讯应用，应创建</w:t>
      </w:r>
      <w:r w:rsidRPr="00995260">
        <w:t>消息式通知</w:t>
      </w:r>
      <w:r w:rsidRPr="0026470E">
        <w:t>，并在会话中附加新消息。通知可以包含动画形式的进度指示器，向用户显示正在进行的操作的状态。</w:t>
      </w:r>
    </w:p>
    <w:p w14:paraId="205C77F2" w14:textId="2ACA6016" w:rsidR="0026470E" w:rsidRPr="0026470E" w:rsidRDefault="0026470E" w:rsidP="0026470E">
      <w:r w:rsidRPr="0026470E">
        <w:rPr>
          <w:noProof/>
        </w:rPr>
        <w:drawing>
          <wp:inline distT="0" distB="0" distL="0" distR="0" wp14:anchorId="24DA5E89" wp14:editId="0C768BC2">
            <wp:extent cx="2571750" cy="955221"/>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74349" cy="956186"/>
                    </a:xfrm>
                    <a:prstGeom prst="rect">
                      <a:avLst/>
                    </a:prstGeom>
                    <a:noFill/>
                    <a:ln>
                      <a:noFill/>
                    </a:ln>
                  </pic:spPr>
                </pic:pic>
              </a:graphicData>
            </a:graphic>
          </wp:inline>
        </w:drawing>
      </w:r>
    </w:p>
    <w:p w14:paraId="1672535C" w14:textId="312B9D97" w:rsidR="0026470E" w:rsidRPr="0026470E" w:rsidRDefault="000C40A6" w:rsidP="000C40A6">
      <w:pPr>
        <w:pStyle w:val="a5"/>
        <w:ind w:firstLine="361"/>
      </w:pPr>
      <w:bookmarkStart w:id="53" w:name="_Ref98859073"/>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25</w:t>
      </w:r>
      <w:r w:rsidR="00D5315A">
        <w:fldChar w:fldCharType="end"/>
      </w:r>
      <w:bookmarkEnd w:id="53"/>
      <w:r w:rsidR="00C12618">
        <w:t xml:space="preserve"> </w:t>
      </w:r>
      <w:r w:rsidR="0026470E" w:rsidRPr="0026470E">
        <w:t>操作期间和操作结束后的进度条。</w:t>
      </w:r>
    </w:p>
    <w:p w14:paraId="5A53F148" w14:textId="199D92D9" w:rsidR="0026470E" w:rsidRPr="0026470E" w:rsidRDefault="0026470E" w:rsidP="0026470E">
      <w:r w:rsidRPr="0026470E">
        <w:t>如果可以估算操作在任何时间点的完成进度，应通过调用</w:t>
      </w:r>
      <w:r w:rsidRPr="0026470E">
        <w:t> </w:t>
      </w:r>
      <w:r w:rsidRPr="00E40747">
        <w:t>setProgress(max, progress, false)</w:t>
      </w:r>
      <w:r w:rsidRPr="0026470E">
        <w:t> </w:t>
      </w:r>
      <w:r w:rsidRPr="0026470E">
        <w:t>使用指示器的</w:t>
      </w:r>
      <w:r w:rsidRPr="0026470E">
        <w:t>“</w:t>
      </w:r>
      <w:r w:rsidRPr="0026470E">
        <w:t>确定性</w:t>
      </w:r>
      <w:r w:rsidRPr="0026470E">
        <w:t>”</w:t>
      </w:r>
      <w:r w:rsidRPr="0026470E">
        <w:t>形式（如</w:t>
      </w:r>
      <w:r w:rsidR="00C12618">
        <w:fldChar w:fldCharType="begin"/>
      </w:r>
      <w:r w:rsidR="00C12618">
        <w:instrText xml:space="preserve"> REF _Ref98859073 \h </w:instrText>
      </w:r>
      <w:r w:rsidR="00C12618">
        <w:fldChar w:fldCharType="separate"/>
      </w:r>
      <w:r w:rsidR="00937D55">
        <w:rPr>
          <w:rFonts w:hint="eastAsia"/>
        </w:rPr>
        <w:t>图</w:t>
      </w:r>
      <w:r w:rsidR="00937D55">
        <w:rPr>
          <w:rFonts w:hint="eastAsia"/>
        </w:rPr>
        <w:t xml:space="preserve"> </w:t>
      </w:r>
      <w:r w:rsidR="00937D55">
        <w:rPr>
          <w:noProof/>
        </w:rPr>
        <w:t>7</w:t>
      </w:r>
      <w:r w:rsidR="00937D55">
        <w:noBreakHyphen/>
      </w:r>
      <w:r w:rsidR="00937D55">
        <w:rPr>
          <w:noProof/>
        </w:rPr>
        <w:t>22</w:t>
      </w:r>
      <w:r w:rsidR="00C12618">
        <w:fldChar w:fldCharType="end"/>
      </w:r>
      <w:r w:rsidRPr="0026470E">
        <w:t>所示）。第一个参数</w:t>
      </w:r>
      <w:r w:rsidR="00A0525C">
        <w:rPr>
          <w:rFonts w:hint="eastAsia"/>
        </w:rPr>
        <w:t>“</w:t>
      </w:r>
      <w:r w:rsidR="00A0525C">
        <w:rPr>
          <w:rFonts w:hint="eastAsia"/>
        </w:rPr>
        <w:t>max</w:t>
      </w:r>
      <w:r w:rsidR="00A0525C">
        <w:rPr>
          <w:rFonts w:hint="eastAsia"/>
        </w:rPr>
        <w:t>”</w:t>
      </w:r>
      <w:r w:rsidRPr="0026470E">
        <w:t>是完成值（如</w:t>
      </w:r>
      <w:r w:rsidRPr="0026470E">
        <w:t xml:space="preserve"> 100</w:t>
      </w:r>
      <w:r w:rsidRPr="0026470E">
        <w:t>）；第二个参数</w:t>
      </w:r>
      <w:r w:rsidR="00A0525C">
        <w:rPr>
          <w:rFonts w:hint="eastAsia"/>
        </w:rPr>
        <w:t>“</w:t>
      </w:r>
      <w:r w:rsidR="00A0525C">
        <w:rPr>
          <w:rFonts w:hint="eastAsia"/>
        </w:rPr>
        <w:t>pr</w:t>
      </w:r>
      <w:r w:rsidR="00A0525C">
        <w:t>ogress</w:t>
      </w:r>
      <w:r w:rsidR="00A0525C">
        <w:rPr>
          <w:rFonts w:hint="eastAsia"/>
        </w:rPr>
        <w:t>”</w:t>
      </w:r>
      <w:r w:rsidRPr="0026470E">
        <w:t>是当前完成的进度，最后一个参数表明这是一个确定性进度条。随着操作的继续，持续使用</w:t>
      </w:r>
      <w:r w:rsidR="00A0525C">
        <w:rPr>
          <w:rFonts w:hint="eastAsia"/>
        </w:rPr>
        <w:t>“</w:t>
      </w:r>
      <w:r w:rsidRPr="0026470E">
        <w:t>progress</w:t>
      </w:r>
      <w:r w:rsidR="00A0525C">
        <w:rPr>
          <w:rFonts w:hint="eastAsia"/>
        </w:rPr>
        <w:t>”</w:t>
      </w:r>
      <w:r w:rsidRPr="0026470E">
        <w:t>的更新值调用</w:t>
      </w:r>
      <w:r w:rsidRPr="0026470E">
        <w:t> </w:t>
      </w:r>
      <w:r w:rsidRPr="00E40747">
        <w:t>setProgress(max, progress, false)</w:t>
      </w:r>
      <w:r w:rsidRPr="0026470E">
        <w:t> </w:t>
      </w:r>
      <w:r w:rsidRPr="0026470E">
        <w:t>并重新发出通知。</w:t>
      </w:r>
    </w:p>
    <w:p w14:paraId="517FF012" w14:textId="77777777" w:rsidR="00A0525C" w:rsidRDefault="00A0525C" w:rsidP="00A0525C">
      <w:pPr>
        <w:pStyle w:val="a6"/>
        <w:ind w:left="240" w:right="720" w:firstLine="180"/>
      </w:pPr>
      <w:r>
        <w:t xml:space="preserve">    NotificationManagerCompat notificationManager = NotificationManagerCompat.from(this);</w:t>
      </w:r>
    </w:p>
    <w:p w14:paraId="3429C452" w14:textId="77777777" w:rsidR="00A0525C" w:rsidRDefault="00A0525C" w:rsidP="00A0525C">
      <w:pPr>
        <w:pStyle w:val="a6"/>
        <w:ind w:left="240" w:right="720" w:firstLine="180"/>
      </w:pPr>
      <w:r>
        <w:t xml:space="preserve">    NotificationCompat.Builder builder = new NotificationCompat.Builder(this, CHANNEL_ID);</w:t>
      </w:r>
    </w:p>
    <w:p w14:paraId="415D5934" w14:textId="77777777" w:rsidR="00A0525C" w:rsidRDefault="00A0525C" w:rsidP="00A0525C">
      <w:pPr>
        <w:pStyle w:val="a6"/>
        <w:ind w:left="240" w:right="720" w:firstLine="180"/>
      </w:pPr>
      <w:r>
        <w:t xml:space="preserve">    builder.setContentTitle("Picture Download")</w:t>
      </w:r>
    </w:p>
    <w:p w14:paraId="3533EA72" w14:textId="77777777" w:rsidR="00A0525C" w:rsidRDefault="00A0525C" w:rsidP="00A0525C">
      <w:pPr>
        <w:pStyle w:val="a6"/>
        <w:ind w:left="240" w:right="720" w:firstLine="180"/>
      </w:pPr>
      <w:r>
        <w:t xml:space="preserve">            .setContentText("Download in progress")</w:t>
      </w:r>
    </w:p>
    <w:p w14:paraId="23B5E6FD" w14:textId="77777777" w:rsidR="00A0525C" w:rsidRDefault="00A0525C" w:rsidP="00A0525C">
      <w:pPr>
        <w:pStyle w:val="a6"/>
        <w:ind w:left="240" w:right="720" w:firstLine="180"/>
      </w:pPr>
      <w:r>
        <w:t xml:space="preserve">            .setSmallIcon(R.drawable.ic_notification)</w:t>
      </w:r>
    </w:p>
    <w:p w14:paraId="146B4E01" w14:textId="77777777" w:rsidR="00A0525C" w:rsidRDefault="00A0525C" w:rsidP="00A0525C">
      <w:pPr>
        <w:pStyle w:val="a6"/>
        <w:ind w:left="240" w:right="720" w:firstLine="180"/>
      </w:pPr>
      <w:r>
        <w:t xml:space="preserve">            .setPriority(NotificationCompat.PRIORITY_LOW);</w:t>
      </w:r>
    </w:p>
    <w:p w14:paraId="739C4AE3" w14:textId="77777777" w:rsidR="00A0525C" w:rsidRDefault="00A0525C" w:rsidP="00A0525C">
      <w:pPr>
        <w:pStyle w:val="a6"/>
        <w:ind w:left="240" w:right="720" w:firstLine="180"/>
      </w:pPr>
    </w:p>
    <w:p w14:paraId="4DF1CE17" w14:textId="77777777" w:rsidR="00A0525C" w:rsidRDefault="00A0525C" w:rsidP="00A0525C">
      <w:pPr>
        <w:pStyle w:val="a6"/>
        <w:ind w:left="240" w:right="720" w:firstLine="180"/>
      </w:pPr>
      <w:r>
        <w:t xml:space="preserve">    // Issue the initial notification with zero progress</w:t>
      </w:r>
    </w:p>
    <w:p w14:paraId="507C2A49" w14:textId="77777777" w:rsidR="00A0525C" w:rsidRDefault="00A0525C" w:rsidP="00A0525C">
      <w:pPr>
        <w:pStyle w:val="a6"/>
        <w:ind w:left="240" w:right="720" w:firstLine="180"/>
      </w:pPr>
      <w:r>
        <w:t xml:space="preserve">    int PROGRESS_MAX = 100;</w:t>
      </w:r>
    </w:p>
    <w:p w14:paraId="466F1BDE" w14:textId="77777777" w:rsidR="00A0525C" w:rsidRDefault="00A0525C" w:rsidP="00A0525C">
      <w:pPr>
        <w:pStyle w:val="a6"/>
        <w:ind w:left="240" w:right="720" w:firstLine="180"/>
      </w:pPr>
      <w:r>
        <w:t xml:space="preserve">    int PROGRESS_CURRENT = 0;</w:t>
      </w:r>
    </w:p>
    <w:p w14:paraId="2F8CFC53" w14:textId="77777777" w:rsidR="00A0525C" w:rsidRDefault="00A0525C" w:rsidP="00A0525C">
      <w:pPr>
        <w:pStyle w:val="a6"/>
        <w:ind w:left="240" w:right="720" w:firstLine="180"/>
      </w:pPr>
      <w:r>
        <w:t xml:space="preserve">    builder.setProgress(PROGRESS_MAX, PROGRESS_CURRENT, false);</w:t>
      </w:r>
    </w:p>
    <w:p w14:paraId="4EB8CC7A" w14:textId="77777777" w:rsidR="00A0525C" w:rsidRDefault="00A0525C" w:rsidP="00A0525C">
      <w:pPr>
        <w:pStyle w:val="a6"/>
        <w:ind w:left="240" w:right="720" w:firstLine="180"/>
      </w:pPr>
      <w:r>
        <w:t xml:space="preserve">    notificationManager.notify(notificationId, builder.build());</w:t>
      </w:r>
    </w:p>
    <w:p w14:paraId="2289335F" w14:textId="77777777" w:rsidR="00A0525C" w:rsidRDefault="00A0525C" w:rsidP="00A0525C">
      <w:pPr>
        <w:pStyle w:val="a6"/>
        <w:ind w:left="240" w:right="720" w:firstLine="180"/>
      </w:pPr>
    </w:p>
    <w:p w14:paraId="04848F31" w14:textId="77777777" w:rsidR="00A0525C" w:rsidRDefault="00A0525C" w:rsidP="00A0525C">
      <w:pPr>
        <w:pStyle w:val="a6"/>
        <w:ind w:left="240" w:right="720" w:firstLine="180"/>
      </w:pPr>
      <w:r>
        <w:t xml:space="preserve">    // Do the job here that tracks the progress.</w:t>
      </w:r>
    </w:p>
    <w:p w14:paraId="6C760FCF" w14:textId="77777777" w:rsidR="00A0525C" w:rsidRDefault="00A0525C" w:rsidP="00A0525C">
      <w:pPr>
        <w:pStyle w:val="a6"/>
        <w:ind w:left="240" w:right="720" w:firstLine="180"/>
      </w:pPr>
      <w:r>
        <w:t xml:space="preserve">    // Usually, this should be in a</w:t>
      </w:r>
    </w:p>
    <w:p w14:paraId="08495D35" w14:textId="77777777" w:rsidR="00A0525C" w:rsidRDefault="00A0525C" w:rsidP="00A0525C">
      <w:pPr>
        <w:pStyle w:val="a6"/>
        <w:ind w:left="240" w:right="720" w:firstLine="180"/>
      </w:pPr>
      <w:r>
        <w:t xml:space="preserve">    // worker thread</w:t>
      </w:r>
    </w:p>
    <w:p w14:paraId="0189680A" w14:textId="77777777" w:rsidR="00A0525C" w:rsidRDefault="00A0525C" w:rsidP="00A0525C">
      <w:pPr>
        <w:pStyle w:val="a6"/>
        <w:ind w:left="240" w:right="720" w:firstLine="180"/>
      </w:pPr>
      <w:r>
        <w:t xml:space="preserve">    // To show progress, update PROGRESS_CURRENT and update the notification with:</w:t>
      </w:r>
    </w:p>
    <w:p w14:paraId="0F68FA70" w14:textId="77777777" w:rsidR="00A0525C" w:rsidRDefault="00A0525C" w:rsidP="00A0525C">
      <w:pPr>
        <w:pStyle w:val="a6"/>
        <w:ind w:left="240" w:right="720" w:firstLine="180"/>
      </w:pPr>
      <w:r>
        <w:t xml:space="preserve">    // builder.setProgress(PROGRESS_MAX, PROGRESS_CURRENT, false);</w:t>
      </w:r>
    </w:p>
    <w:p w14:paraId="495C5402" w14:textId="77777777" w:rsidR="00A0525C" w:rsidRDefault="00A0525C" w:rsidP="00A0525C">
      <w:pPr>
        <w:pStyle w:val="a6"/>
        <w:ind w:left="240" w:right="720" w:firstLine="180"/>
      </w:pPr>
      <w:r>
        <w:t xml:space="preserve">    // notificationManager.notify(notificationId, builder.build());</w:t>
      </w:r>
    </w:p>
    <w:p w14:paraId="760FB457" w14:textId="77777777" w:rsidR="00A0525C" w:rsidRDefault="00A0525C" w:rsidP="00A0525C">
      <w:pPr>
        <w:pStyle w:val="a6"/>
        <w:ind w:left="240" w:right="720" w:firstLine="180"/>
      </w:pPr>
    </w:p>
    <w:p w14:paraId="53866D6F" w14:textId="77777777" w:rsidR="00A0525C" w:rsidRDefault="00A0525C" w:rsidP="00A0525C">
      <w:pPr>
        <w:pStyle w:val="a6"/>
        <w:ind w:left="240" w:right="720" w:firstLine="180"/>
      </w:pPr>
      <w:r>
        <w:t xml:space="preserve">    // When done, update the notification one more time to remove the progress bar</w:t>
      </w:r>
    </w:p>
    <w:p w14:paraId="672110AA" w14:textId="77777777" w:rsidR="00A0525C" w:rsidRDefault="00A0525C" w:rsidP="00A0525C">
      <w:pPr>
        <w:pStyle w:val="a6"/>
        <w:ind w:left="240" w:right="720" w:firstLine="180"/>
      </w:pPr>
      <w:r>
        <w:t xml:space="preserve">    builder.setContentText("Download complete")</w:t>
      </w:r>
    </w:p>
    <w:p w14:paraId="7A8945B0" w14:textId="77777777" w:rsidR="00A0525C" w:rsidRDefault="00A0525C" w:rsidP="00A0525C">
      <w:pPr>
        <w:pStyle w:val="a6"/>
        <w:ind w:left="240" w:right="720" w:firstLine="180"/>
      </w:pPr>
      <w:r>
        <w:t xml:space="preserve">            .setProgress(0,0,false);</w:t>
      </w:r>
    </w:p>
    <w:p w14:paraId="28C7D8B3" w14:textId="7F435B68" w:rsidR="0026470E" w:rsidRPr="0026470E" w:rsidRDefault="00A0525C" w:rsidP="00A0525C">
      <w:pPr>
        <w:pStyle w:val="a6"/>
        <w:ind w:left="240" w:right="720" w:firstLine="180"/>
      </w:pPr>
      <w:r>
        <w:t xml:space="preserve">    notificationManager.notify(notificationId, builder.build());</w:t>
      </w:r>
    </w:p>
    <w:p w14:paraId="3E6AE1CB" w14:textId="4602DBCB" w:rsidR="00A0525C" w:rsidRDefault="00093EF6" w:rsidP="00093EF6">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31</w:t>
      </w:r>
      <w:r w:rsidR="009C2BDC">
        <w:fldChar w:fldCharType="end"/>
      </w:r>
    </w:p>
    <w:p w14:paraId="4CDFC0AF" w14:textId="397A9271" w:rsidR="0026470E" w:rsidRPr="0026470E" w:rsidRDefault="0026470E" w:rsidP="0026470E">
      <w:r w:rsidRPr="0026470E">
        <w:t>操作结束时，</w:t>
      </w:r>
      <w:r w:rsidR="00F84CEF">
        <w:rPr>
          <w:rFonts w:hint="eastAsia"/>
        </w:rPr>
        <w:t>“</w:t>
      </w:r>
      <w:r w:rsidRPr="0026470E">
        <w:t>progress</w:t>
      </w:r>
      <w:r w:rsidR="00F84CEF">
        <w:rPr>
          <w:rFonts w:hint="eastAsia"/>
        </w:rPr>
        <w:t>”</w:t>
      </w:r>
      <w:r w:rsidRPr="0026470E">
        <w:t>应该等于</w:t>
      </w:r>
      <w:r w:rsidR="00F84CEF">
        <w:rPr>
          <w:rFonts w:hint="eastAsia"/>
        </w:rPr>
        <w:t>“</w:t>
      </w:r>
      <w:r w:rsidRPr="0026470E">
        <w:t>max</w:t>
      </w:r>
      <w:r w:rsidR="00F84CEF">
        <w:rPr>
          <w:rFonts w:hint="eastAsia"/>
        </w:rPr>
        <w:t>”</w:t>
      </w:r>
      <w:r w:rsidRPr="0026470E">
        <w:t>。可以在操作完成后仍显示进度条，也可以将其移除。无论哪种情况，都记得更新通知文本，显示操作已完成。如需移除进度条，调用</w:t>
      </w:r>
      <w:r w:rsidRPr="0026470E">
        <w:t> </w:t>
      </w:r>
      <w:r w:rsidRPr="00F84CEF">
        <w:t>setProgress(0, 0, false)</w:t>
      </w:r>
      <w:r w:rsidRPr="0026470E">
        <w:t>。注意：由于进度条要求应用持续更新通知，因此该代码通常应在</w:t>
      </w:r>
      <w:r w:rsidRPr="003B1740">
        <w:t>后台服务</w:t>
      </w:r>
      <w:r w:rsidRPr="0026470E">
        <w:t>中运行。如需显示不确定性进度条（不指示完成百分比的进度条），调用</w:t>
      </w:r>
      <w:r w:rsidRPr="0026470E">
        <w:t> </w:t>
      </w:r>
      <w:r w:rsidRPr="003B1740">
        <w:t>setProgress(0, 0, true)</w:t>
      </w:r>
      <w:r w:rsidRPr="0026470E">
        <w:t>。结果会产生一个与上述进度条样式相同的指示器，区别是这个进度条是一个不指示完成情况的持续动画。在调用</w:t>
      </w:r>
      <w:r w:rsidRPr="0026470E">
        <w:t> </w:t>
      </w:r>
      <w:r w:rsidRPr="003B1740">
        <w:t>setProgress(0, 0, false)</w:t>
      </w:r>
      <w:r w:rsidRPr="0026470E">
        <w:t> </w:t>
      </w:r>
      <w:r w:rsidRPr="0026470E">
        <w:t>之前，进度动画会一直运行，调用后系统会更新通知以移除</w:t>
      </w:r>
      <w:r w:rsidR="002D0157">
        <w:t>活动</w:t>
      </w:r>
      <w:r w:rsidRPr="0026470E">
        <w:t>指示器。同时，记得更改通知文本，表明操作已完成。注意：如果实际需要下载一个文件，应考虑使用</w:t>
      </w:r>
      <w:r w:rsidRPr="0026470E">
        <w:t> </w:t>
      </w:r>
      <w:r w:rsidRPr="003B1740">
        <w:t>DownloadManager</w:t>
      </w:r>
      <w:r w:rsidRPr="0026470E">
        <w:t>，它会提供自己的通知来跟踪下载进度。</w:t>
      </w:r>
    </w:p>
    <w:p w14:paraId="2ADB43C3" w14:textId="1935D2B5" w:rsidR="0026470E" w:rsidRPr="0026470E" w:rsidRDefault="00C9624E" w:rsidP="0026470E">
      <w:r>
        <w:rPr>
          <w:rFonts w:hint="eastAsia"/>
        </w:rPr>
        <w:t>安卓</w:t>
      </w:r>
      <w:r w:rsidR="0026470E" w:rsidRPr="0026470E">
        <w:t>使用一些预定义的系统范围类别来确定在用户启用</w:t>
      </w:r>
      <w:r w:rsidR="0026470E" w:rsidRPr="00823A28">
        <w:t>勿扰模式</w:t>
      </w:r>
      <w:r w:rsidR="0026470E" w:rsidRPr="0026470E">
        <w:t>后是否发出指定通知来干扰客户。如果通知属于</w:t>
      </w:r>
      <w:r w:rsidR="0026470E" w:rsidRPr="0026470E">
        <w:t> </w:t>
      </w:r>
      <w:r w:rsidR="0026470E" w:rsidRPr="00823A28">
        <w:t>NotificationCompat</w:t>
      </w:r>
      <w:r w:rsidR="0026470E" w:rsidRPr="0026470E">
        <w:t> </w:t>
      </w:r>
      <w:r w:rsidR="0026470E" w:rsidRPr="0026470E">
        <w:t>中定义的预定义通知类别之一（例如</w:t>
      </w:r>
      <w:r w:rsidR="0026470E" w:rsidRPr="0026470E">
        <w:t> </w:t>
      </w:r>
      <w:r w:rsidR="0026470E" w:rsidRPr="00823A28">
        <w:t>CATEGORY_ALARM</w:t>
      </w:r>
      <w:r w:rsidR="0026470E" w:rsidRPr="0026470E">
        <w:t>、</w:t>
      </w:r>
      <w:r w:rsidR="0026470E" w:rsidRPr="00823A28">
        <w:t>CATEGORY_REMINDER</w:t>
      </w:r>
      <w:r w:rsidR="0026470E" w:rsidRPr="0026470E">
        <w:t>、</w:t>
      </w:r>
      <w:r w:rsidR="0026470E" w:rsidRPr="00823A28">
        <w:t>CATEGORY_EVENT</w:t>
      </w:r>
      <w:r w:rsidR="0026470E" w:rsidRPr="0026470E">
        <w:t> </w:t>
      </w:r>
      <w:r w:rsidR="0026470E" w:rsidRPr="0026470E">
        <w:t>或</w:t>
      </w:r>
      <w:r w:rsidR="0026470E" w:rsidRPr="0026470E">
        <w:t> </w:t>
      </w:r>
      <w:r w:rsidR="0026470E" w:rsidRPr="00823A28">
        <w:t>CATEGORY_CALL</w:t>
      </w:r>
      <w:r w:rsidR="0026470E" w:rsidRPr="0026470E">
        <w:t>），应通过将相应类别传递到</w:t>
      </w:r>
      <w:r w:rsidR="0026470E" w:rsidRPr="0026470E">
        <w:t> </w:t>
      </w:r>
      <w:r w:rsidR="0026470E" w:rsidRPr="00823A28">
        <w:t>setCategory()</w:t>
      </w:r>
      <w:r w:rsidR="0026470E" w:rsidRPr="0026470E">
        <w:t> </w:t>
      </w:r>
      <w:r w:rsidR="0026470E" w:rsidRPr="0026470E">
        <w:t>来进行声明。</w:t>
      </w:r>
    </w:p>
    <w:p w14:paraId="183BC9F2" w14:textId="77777777" w:rsidR="00823A28" w:rsidRDefault="00823A28" w:rsidP="00823A28">
      <w:pPr>
        <w:pStyle w:val="a6"/>
        <w:ind w:left="240" w:right="720" w:firstLine="180"/>
      </w:pPr>
      <w:r>
        <w:t xml:space="preserve">    NotificationCompat.Builder builder = new NotificationCompat.Builder(this, CHANNEL_ID)</w:t>
      </w:r>
    </w:p>
    <w:p w14:paraId="48BEFF76" w14:textId="77777777" w:rsidR="00823A28" w:rsidRDefault="00823A28" w:rsidP="00823A28">
      <w:pPr>
        <w:pStyle w:val="a6"/>
        <w:ind w:left="240" w:right="720" w:firstLine="180"/>
      </w:pPr>
      <w:r>
        <w:t xml:space="preserve">            .setSmallIcon(R.drawable.notification_icon)</w:t>
      </w:r>
    </w:p>
    <w:p w14:paraId="625B34B2" w14:textId="77777777" w:rsidR="00823A28" w:rsidRDefault="00823A28" w:rsidP="00823A28">
      <w:pPr>
        <w:pStyle w:val="a6"/>
        <w:ind w:left="240" w:right="720" w:firstLine="180"/>
      </w:pPr>
      <w:r>
        <w:t xml:space="preserve">            .setContentTitle("My notification")</w:t>
      </w:r>
    </w:p>
    <w:p w14:paraId="600180E8" w14:textId="77777777" w:rsidR="00823A28" w:rsidRDefault="00823A28" w:rsidP="00823A28">
      <w:pPr>
        <w:pStyle w:val="a6"/>
        <w:ind w:left="240" w:right="720" w:firstLine="180"/>
      </w:pPr>
      <w:r>
        <w:t xml:space="preserve">            .setContentText("Hello World!")</w:t>
      </w:r>
    </w:p>
    <w:p w14:paraId="34BB21DE" w14:textId="77777777" w:rsidR="00823A28" w:rsidRDefault="00823A28" w:rsidP="00823A28">
      <w:pPr>
        <w:pStyle w:val="a6"/>
        <w:ind w:left="240" w:right="720" w:firstLine="180"/>
      </w:pPr>
      <w:r>
        <w:t xml:space="preserve">            .setPriority(NotificationCompat.PRIORITY_DEFAULT)</w:t>
      </w:r>
    </w:p>
    <w:p w14:paraId="3B163141" w14:textId="0A0F1679" w:rsidR="0026470E" w:rsidRPr="0026470E" w:rsidRDefault="00823A28" w:rsidP="00823A28">
      <w:pPr>
        <w:pStyle w:val="a6"/>
        <w:ind w:left="240" w:right="720" w:firstLine="180"/>
      </w:pPr>
      <w:r>
        <w:t xml:space="preserve">            .setCategory(NotificationCompat.CATEGORY_MESSAGE);</w:t>
      </w:r>
    </w:p>
    <w:p w14:paraId="35357CB4" w14:textId="60CB43A5" w:rsidR="00363129" w:rsidRDefault="00E27C3E" w:rsidP="00E27C3E">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32</w:t>
      </w:r>
      <w:r w:rsidR="009C2BDC">
        <w:fldChar w:fldCharType="end"/>
      </w:r>
    </w:p>
    <w:p w14:paraId="22FA6071" w14:textId="190691BA" w:rsidR="0026470E" w:rsidRPr="0026470E" w:rsidRDefault="0026470E" w:rsidP="0026470E">
      <w:r w:rsidRPr="0026470E">
        <w:t>系统使用这些关于通知类别的信息来决定当设备处于勿扰模式时是否显示通知。但是，设置系统范围类别并不是必需操作，仅在通知符合</w:t>
      </w:r>
      <w:r w:rsidRPr="0026470E">
        <w:t> </w:t>
      </w:r>
      <w:r w:rsidRPr="001A04A5">
        <w:t>NotificationCompat</w:t>
      </w:r>
      <w:r w:rsidRPr="0026470E">
        <w:t> </w:t>
      </w:r>
      <w:r w:rsidRPr="0026470E">
        <w:t>中定义的类别之一时才应这样做。</w:t>
      </w:r>
    </w:p>
    <w:p w14:paraId="7A52A3B7" w14:textId="105FB1DD" w:rsidR="0026470E" w:rsidRPr="0026470E" w:rsidRDefault="0026470E" w:rsidP="00D93C83">
      <w:pPr>
        <w:pStyle w:val="4"/>
        <w:ind w:firstLine="420"/>
      </w:pPr>
      <w:r w:rsidRPr="0026470E">
        <w:t>紧急消息</w:t>
      </w:r>
    </w:p>
    <w:p w14:paraId="4F5FAD6C" w14:textId="2D742F83" w:rsidR="0026470E" w:rsidRPr="0026470E" w:rsidRDefault="0026470E" w:rsidP="0026470E">
      <w:r w:rsidRPr="0026470E">
        <w:t>应用可能需要显示紧急的时效性消息，例如来电或响铃警报。在这些情况下，可以将全屏</w:t>
      </w:r>
      <w:r w:rsidR="002D0157">
        <w:t>意图</w:t>
      </w:r>
      <w:r w:rsidRPr="0026470E">
        <w:t>与通知关联。调用通知时</w:t>
      </w:r>
      <w:r w:rsidR="000F4D56">
        <w:rPr>
          <w:rFonts w:hint="eastAsia"/>
        </w:rPr>
        <w:t>，</w:t>
      </w:r>
      <w:r w:rsidRPr="0026470E">
        <w:t>根据设备的锁定状态，用户会看到以下情况之一：</w:t>
      </w:r>
    </w:p>
    <w:p w14:paraId="248CF183" w14:textId="4334C735" w:rsidR="0026470E" w:rsidRPr="0026470E" w:rsidRDefault="0026470E" w:rsidP="001158DB">
      <w:pPr>
        <w:pStyle w:val="a"/>
        <w:ind w:firstLine="360"/>
      </w:pPr>
      <w:r w:rsidRPr="0026470E">
        <w:t>如果用户设备被锁定，会显示全屏</w:t>
      </w:r>
      <w:r w:rsidR="002D0157">
        <w:t>活动</w:t>
      </w:r>
      <w:r w:rsidRPr="0026470E">
        <w:t>，覆盖锁屏。</w:t>
      </w:r>
    </w:p>
    <w:p w14:paraId="4E19E9EF" w14:textId="77777777" w:rsidR="0026470E" w:rsidRPr="0026470E" w:rsidRDefault="0026470E" w:rsidP="001158DB">
      <w:pPr>
        <w:pStyle w:val="a"/>
        <w:ind w:firstLine="360"/>
      </w:pPr>
      <w:r w:rsidRPr="0026470E">
        <w:t>如果用户设备处于解锁状态，通知以展开形式显示，其中包含用于处理或关闭通知的选项。</w:t>
      </w:r>
    </w:p>
    <w:p w14:paraId="7E9E07BD" w14:textId="6320F139" w:rsidR="0026470E" w:rsidRPr="0026470E" w:rsidRDefault="0026470E" w:rsidP="0026470E">
      <w:r w:rsidRPr="0026470E">
        <w:t>注意：包含全屏</w:t>
      </w:r>
      <w:r w:rsidR="002D0157">
        <w:t>意图</w:t>
      </w:r>
      <w:r w:rsidRPr="0026470E">
        <w:t>的通知有很强的干扰性，因此这类通知只能用于最紧急的时效性消息。注意：如果应用的目标平台是</w:t>
      </w:r>
      <w:r w:rsidR="00F52061">
        <w:t>安卓</w:t>
      </w:r>
      <w:r w:rsidRPr="0026470E">
        <w:t>10</w:t>
      </w:r>
      <w:r w:rsidRPr="0026470E">
        <w:t>（</w:t>
      </w:r>
      <w:r w:rsidRPr="0026470E">
        <w:t xml:space="preserve">API </w:t>
      </w:r>
      <w:r w:rsidRPr="0026470E">
        <w:t>级别</w:t>
      </w:r>
      <w:r w:rsidRPr="0026470E">
        <w:t xml:space="preserve"> 29</w:t>
      </w:r>
      <w:r w:rsidRPr="0026470E">
        <w:t>）或更高版本，必须在应用清单文件中请求</w:t>
      </w:r>
      <w:r w:rsidRPr="0026470E">
        <w:t> </w:t>
      </w:r>
      <w:r w:rsidRPr="00873B32">
        <w:t>USE_FULL_SCREEN_INTENT</w:t>
      </w:r>
      <w:r w:rsidRPr="0026470E">
        <w:t> </w:t>
      </w:r>
      <w:r w:rsidRPr="0026470E">
        <w:t>权限，以便系统启动与时效性通知关联的全屏</w:t>
      </w:r>
      <w:r w:rsidR="002D0157">
        <w:t>活动</w:t>
      </w:r>
      <w:r w:rsidRPr="0026470E">
        <w:t>。以下代码段展示了如何将通知与全屏</w:t>
      </w:r>
      <w:r w:rsidR="002D0157">
        <w:t>意图</w:t>
      </w:r>
      <w:r w:rsidRPr="0026470E">
        <w:t>关联：</w:t>
      </w:r>
    </w:p>
    <w:p w14:paraId="08C7E5E3" w14:textId="77777777" w:rsidR="002F5034" w:rsidRDefault="002F5034" w:rsidP="009B1176">
      <w:pPr>
        <w:pStyle w:val="a6"/>
        <w:ind w:left="240" w:right="720" w:firstLine="180"/>
      </w:pPr>
      <w:r>
        <w:t xml:space="preserve">    Intent fullScreenIntent = new Intent(this, ImportantActivity.class);</w:t>
      </w:r>
    </w:p>
    <w:p w14:paraId="77CAE74A" w14:textId="77777777" w:rsidR="002F5034" w:rsidRDefault="002F5034" w:rsidP="009B1176">
      <w:pPr>
        <w:pStyle w:val="a6"/>
        <w:ind w:left="240" w:right="720" w:firstLine="180"/>
      </w:pPr>
      <w:r>
        <w:t xml:space="preserve">    PendingIntent fullScreenPendingIntent = PendingIntent.getActivity(this, 0,</w:t>
      </w:r>
    </w:p>
    <w:p w14:paraId="3E17FA11" w14:textId="77777777" w:rsidR="002F5034" w:rsidRDefault="002F5034" w:rsidP="009B1176">
      <w:pPr>
        <w:pStyle w:val="a6"/>
        <w:ind w:left="240" w:right="720" w:firstLine="180"/>
      </w:pPr>
      <w:r>
        <w:t xml:space="preserve">            fullScreenIntent, PendingIntent.FLAG_UPDATE_CURRENT);</w:t>
      </w:r>
    </w:p>
    <w:p w14:paraId="38E14581" w14:textId="77777777" w:rsidR="002F5034" w:rsidRDefault="002F5034" w:rsidP="009B1176">
      <w:pPr>
        <w:pStyle w:val="a6"/>
        <w:ind w:left="240" w:right="720" w:firstLine="180"/>
      </w:pPr>
    </w:p>
    <w:p w14:paraId="35342BD9" w14:textId="77777777" w:rsidR="002F5034" w:rsidRDefault="002F5034" w:rsidP="009B1176">
      <w:pPr>
        <w:pStyle w:val="a6"/>
        <w:ind w:left="240" w:right="720" w:firstLine="180"/>
      </w:pPr>
      <w:r>
        <w:t xml:space="preserve">    NotificationCompat.Builder builder = new NotificationCompat.Builder(this, CHANNEL_ID)</w:t>
      </w:r>
    </w:p>
    <w:p w14:paraId="2D82F056" w14:textId="77777777" w:rsidR="002F5034" w:rsidRDefault="002F5034" w:rsidP="009B1176">
      <w:pPr>
        <w:pStyle w:val="a6"/>
        <w:ind w:left="240" w:right="720" w:firstLine="180"/>
      </w:pPr>
      <w:r>
        <w:t xml:space="preserve">            .setSmallIcon(R.drawable.notification_icon)</w:t>
      </w:r>
    </w:p>
    <w:p w14:paraId="134AD82E" w14:textId="77777777" w:rsidR="002F5034" w:rsidRDefault="002F5034" w:rsidP="009B1176">
      <w:pPr>
        <w:pStyle w:val="a6"/>
        <w:ind w:left="240" w:right="720" w:firstLine="180"/>
      </w:pPr>
      <w:r>
        <w:t xml:space="preserve">            .setContentTitle("My notification")</w:t>
      </w:r>
    </w:p>
    <w:p w14:paraId="39541462" w14:textId="77777777" w:rsidR="002F5034" w:rsidRDefault="002F5034" w:rsidP="009B1176">
      <w:pPr>
        <w:pStyle w:val="a6"/>
        <w:ind w:left="240" w:right="720" w:firstLine="180"/>
      </w:pPr>
      <w:r>
        <w:t xml:space="preserve">            .setContentText("Hello World!")</w:t>
      </w:r>
    </w:p>
    <w:p w14:paraId="699ECBDD" w14:textId="77777777" w:rsidR="002F5034" w:rsidRDefault="002F5034" w:rsidP="009B1176">
      <w:pPr>
        <w:pStyle w:val="a6"/>
        <w:ind w:left="240" w:right="720" w:firstLine="180"/>
      </w:pPr>
      <w:r>
        <w:t xml:space="preserve">            .setPriority(NotificationCompat.PRIORITY_DEFAULT)</w:t>
      </w:r>
    </w:p>
    <w:p w14:paraId="68030B65" w14:textId="0BFFDC71" w:rsidR="0026470E" w:rsidRPr="0026470E" w:rsidRDefault="002F5034" w:rsidP="009B1176">
      <w:pPr>
        <w:pStyle w:val="a6"/>
        <w:ind w:left="240" w:right="720" w:firstLine="180"/>
      </w:pPr>
      <w:r>
        <w:t xml:space="preserve">            .setFullScreenIntent(fullScreenPendingIntent, true);</w:t>
      </w:r>
    </w:p>
    <w:p w14:paraId="352CAE5A" w14:textId="7AD81527" w:rsidR="009B1176" w:rsidRDefault="00B925E3" w:rsidP="00B925E3">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33</w:t>
      </w:r>
      <w:r w:rsidR="009C2BDC">
        <w:fldChar w:fldCharType="end"/>
      </w:r>
    </w:p>
    <w:p w14:paraId="3CA62604" w14:textId="2E50DE21" w:rsidR="0026470E" w:rsidRPr="0026470E" w:rsidRDefault="0026470E" w:rsidP="0026470E">
      <w:r w:rsidRPr="0026470E">
        <w:t>如需控制锁定屏幕中通知的可见详情级别，调用</w:t>
      </w:r>
      <w:r w:rsidRPr="0026470E">
        <w:t> </w:t>
      </w:r>
      <w:r w:rsidRPr="0066532B">
        <w:t>setVisibility()</w:t>
      </w:r>
      <w:r w:rsidRPr="0026470E">
        <w:t> </w:t>
      </w:r>
      <w:r w:rsidRPr="0026470E">
        <w:t>并指定以下值之一：</w:t>
      </w:r>
    </w:p>
    <w:p w14:paraId="4D0D34EE" w14:textId="17FC560D" w:rsidR="0026470E" w:rsidRPr="0026470E" w:rsidRDefault="0026470E" w:rsidP="00426BA5">
      <w:pPr>
        <w:pStyle w:val="a"/>
        <w:ind w:firstLine="360"/>
      </w:pPr>
      <w:r w:rsidRPr="0066532B">
        <w:t>VISIBILITY_PUBLIC</w:t>
      </w:r>
      <w:r w:rsidRPr="0026470E">
        <w:t> </w:t>
      </w:r>
      <w:r w:rsidRPr="0026470E">
        <w:t>显示通知的完整内容。</w:t>
      </w:r>
    </w:p>
    <w:p w14:paraId="0EB46143" w14:textId="6837D839" w:rsidR="0026470E" w:rsidRPr="0026470E" w:rsidRDefault="0026470E" w:rsidP="00426BA5">
      <w:pPr>
        <w:pStyle w:val="a"/>
        <w:ind w:firstLine="360"/>
      </w:pPr>
      <w:r w:rsidRPr="0066532B">
        <w:t>VISIBILITY_SECRET</w:t>
      </w:r>
      <w:r w:rsidRPr="0026470E">
        <w:t> </w:t>
      </w:r>
      <w:r w:rsidRPr="0026470E">
        <w:t>不在锁定屏幕上显示该通知的任何部分。</w:t>
      </w:r>
    </w:p>
    <w:p w14:paraId="3903EFCD" w14:textId="556314C8" w:rsidR="0026470E" w:rsidRPr="0026470E" w:rsidRDefault="0026470E" w:rsidP="00426BA5">
      <w:pPr>
        <w:pStyle w:val="a"/>
        <w:ind w:firstLine="360"/>
      </w:pPr>
      <w:r w:rsidRPr="0066532B">
        <w:t>VISIBILITY_PRIVATE</w:t>
      </w:r>
      <w:r w:rsidRPr="0026470E">
        <w:t> </w:t>
      </w:r>
      <w:r w:rsidRPr="0026470E">
        <w:t>显示基本信息，例如通知图标和内容标题，但隐藏通知的完整内容。</w:t>
      </w:r>
    </w:p>
    <w:p w14:paraId="6EA0FA0B" w14:textId="6F667319" w:rsidR="0026470E" w:rsidRPr="0026470E" w:rsidRDefault="0026470E" w:rsidP="0026470E">
      <w:r w:rsidRPr="0026470E">
        <w:t>当设置</w:t>
      </w:r>
      <w:r w:rsidRPr="0026470E">
        <w:t> </w:t>
      </w:r>
      <w:r w:rsidRPr="0066532B">
        <w:t>VISIBILITY_PRIVATE</w:t>
      </w:r>
      <w:r w:rsidRPr="0026470E">
        <w:t> </w:t>
      </w:r>
      <w:r w:rsidRPr="0026470E">
        <w:t>时，还可以提供通知内容的备用版本，以隐藏特定详细信息。例如，短信应用可能会显示一条通知，提示</w:t>
      </w:r>
      <w:r w:rsidRPr="0026470E">
        <w:t>“</w:t>
      </w:r>
      <w:r w:rsidRPr="0026470E">
        <w:t>有</w:t>
      </w:r>
      <w:r w:rsidRPr="0026470E">
        <w:t xml:space="preserve"> 3 </w:t>
      </w:r>
      <w:r w:rsidRPr="0026470E">
        <w:t>条新短信</w:t>
      </w:r>
      <w:r w:rsidRPr="0026470E">
        <w:t>”</w:t>
      </w:r>
      <w:r w:rsidRPr="0026470E">
        <w:t>，但是隐藏了短信内容和发件人。如需提供此备用通知，首先像平时一样使用</w:t>
      </w:r>
      <w:r w:rsidRPr="0026470E">
        <w:t> </w:t>
      </w:r>
      <w:r w:rsidRPr="0066532B">
        <w:t>NotificationCompat.Builder</w:t>
      </w:r>
      <w:r w:rsidRPr="0026470E">
        <w:t> </w:t>
      </w:r>
      <w:r w:rsidRPr="0026470E">
        <w:t>创建备用通知。然后使用</w:t>
      </w:r>
      <w:r w:rsidRPr="0026470E">
        <w:t> </w:t>
      </w:r>
      <w:r w:rsidRPr="0066532B">
        <w:t>setPublicVersion()</w:t>
      </w:r>
      <w:r w:rsidRPr="0026470E">
        <w:t> </w:t>
      </w:r>
      <w:r w:rsidRPr="0026470E">
        <w:t>将备用通知附加到普通通知中。但是，对于通知在锁定屏幕上是否可见，用户始终拥有最终控制权，甚至可以根据应用的通知渠道来控制公开范围。</w:t>
      </w:r>
    </w:p>
    <w:p w14:paraId="14F169D8" w14:textId="485A817D" w:rsidR="0026470E" w:rsidRPr="0026470E" w:rsidRDefault="0026470E" w:rsidP="0026470E">
      <w:r w:rsidRPr="0026470E">
        <w:t>如需在发出此通知后对其进行更新，再次调用</w:t>
      </w:r>
      <w:r w:rsidRPr="0026470E">
        <w:t> </w:t>
      </w:r>
      <w:r w:rsidRPr="00A0497A">
        <w:t>NotificationManagerCompat.notify()</w:t>
      </w:r>
      <w:r w:rsidRPr="0026470E">
        <w:t>，并将之前使用的具有同一</w:t>
      </w:r>
      <w:r w:rsidRPr="0026470E">
        <w:t xml:space="preserve"> ID </w:t>
      </w:r>
      <w:r w:rsidRPr="0026470E">
        <w:t>的通知传递给该方法。如果之前的通知已被关闭，则系统会创建一个新通知。可以选择性调用</w:t>
      </w:r>
      <w:r w:rsidRPr="0026470E">
        <w:t> </w:t>
      </w:r>
      <w:r w:rsidRPr="00770282">
        <w:t>setOnlyAlertOnce()</w:t>
      </w:r>
      <w:r w:rsidRPr="0026470E">
        <w:t>，这样通知只会在通知首次出现时打断用户（通过声音、振动或视觉提示），而之后更新则不会再打断用户。注意：</w:t>
      </w:r>
      <w:r w:rsidRPr="0026470E">
        <w:t xml:space="preserve">Android </w:t>
      </w:r>
      <w:r w:rsidRPr="0026470E">
        <w:t>会在更新通知时应用速率限制。如果过于频繁地发布对某条通知的更新（不到一秒内发布多条通知），系统可能会丢弃部分更新。</w:t>
      </w:r>
    </w:p>
    <w:p w14:paraId="301DBCF5" w14:textId="77777777" w:rsidR="0026470E" w:rsidRPr="0026470E" w:rsidRDefault="0026470E" w:rsidP="0026470E">
      <w:r w:rsidRPr="0026470E">
        <w:t>除非发生以下情况之一，否则通知仍然可见：</w:t>
      </w:r>
    </w:p>
    <w:p w14:paraId="7FE6BDBE" w14:textId="77777777" w:rsidR="0026470E" w:rsidRPr="0026470E" w:rsidRDefault="0026470E" w:rsidP="00770282">
      <w:pPr>
        <w:pStyle w:val="a"/>
        <w:ind w:firstLine="360"/>
      </w:pPr>
      <w:r w:rsidRPr="0026470E">
        <w:t>用户关闭通知。</w:t>
      </w:r>
    </w:p>
    <w:p w14:paraId="520A31CF" w14:textId="793FF268" w:rsidR="0026470E" w:rsidRPr="0026470E" w:rsidRDefault="0026470E" w:rsidP="00770282">
      <w:pPr>
        <w:pStyle w:val="a"/>
        <w:ind w:firstLine="360"/>
      </w:pPr>
      <w:r w:rsidRPr="0026470E">
        <w:t>用户点击通知，且在创建通知时调用了</w:t>
      </w:r>
      <w:r w:rsidRPr="0026470E">
        <w:t> </w:t>
      </w:r>
      <w:r w:rsidRPr="00770282">
        <w:t>setAutoCancel()</w:t>
      </w:r>
      <w:r w:rsidRPr="0026470E">
        <w:t>。</w:t>
      </w:r>
    </w:p>
    <w:p w14:paraId="6C25C1EA" w14:textId="254388D4" w:rsidR="0026470E" w:rsidRPr="0026470E" w:rsidRDefault="0026470E" w:rsidP="00770282">
      <w:pPr>
        <w:pStyle w:val="a"/>
        <w:ind w:firstLine="360"/>
      </w:pPr>
      <w:r w:rsidRPr="0026470E">
        <w:t>针对特定的通知</w:t>
      </w:r>
      <w:r w:rsidRPr="0026470E">
        <w:t xml:space="preserve"> ID </w:t>
      </w:r>
      <w:r w:rsidRPr="0026470E">
        <w:t>调用了</w:t>
      </w:r>
      <w:r w:rsidRPr="0026470E">
        <w:t> </w:t>
      </w:r>
      <w:r w:rsidRPr="00770282">
        <w:t>cancel()</w:t>
      </w:r>
      <w:r w:rsidRPr="0026470E">
        <w:t>。此方法还会删除当前通知。</w:t>
      </w:r>
    </w:p>
    <w:p w14:paraId="7F8D278A" w14:textId="2AE4E909" w:rsidR="0026470E" w:rsidRPr="0026470E" w:rsidRDefault="0026470E" w:rsidP="00770282">
      <w:pPr>
        <w:pStyle w:val="a"/>
        <w:ind w:firstLine="360"/>
      </w:pPr>
      <w:r w:rsidRPr="0026470E">
        <w:t>调用了</w:t>
      </w:r>
      <w:r w:rsidRPr="0026470E">
        <w:t> </w:t>
      </w:r>
      <w:r w:rsidRPr="00770282">
        <w:t>cancelAll()</w:t>
      </w:r>
      <w:r w:rsidRPr="0026470E">
        <w:t> </w:t>
      </w:r>
      <w:r w:rsidRPr="0026470E">
        <w:t>方法，该方法将移除之前发出的所有通知。</w:t>
      </w:r>
    </w:p>
    <w:p w14:paraId="6532CAF2" w14:textId="0CA2FD58" w:rsidR="0026470E" w:rsidRPr="0026470E" w:rsidRDefault="0026470E" w:rsidP="00770282">
      <w:pPr>
        <w:pStyle w:val="a"/>
        <w:ind w:firstLine="360"/>
      </w:pPr>
      <w:r w:rsidRPr="0026470E">
        <w:t>如果在创建通知时使用</w:t>
      </w:r>
      <w:r w:rsidRPr="0026470E">
        <w:t> </w:t>
      </w:r>
      <w:r w:rsidRPr="00770282">
        <w:t>setTimeoutAfter()</w:t>
      </w:r>
      <w:r w:rsidRPr="0026470E">
        <w:t> </w:t>
      </w:r>
      <w:r w:rsidRPr="0026470E">
        <w:t>设置了超时，系统会在指定持续时间过后取消通知。如果需要，可以在指定的超时持续时间过去之前取消通知。</w:t>
      </w:r>
    </w:p>
    <w:p w14:paraId="2FD1F9E9" w14:textId="003D2428" w:rsidR="00A76E54" w:rsidRDefault="00A76E54" w:rsidP="00122EC1">
      <w:pPr>
        <w:pStyle w:val="4"/>
        <w:ind w:firstLine="420"/>
      </w:pPr>
      <w:r w:rsidRPr="00A76E54">
        <w:rPr>
          <w:rFonts w:hint="eastAsia"/>
        </w:rPr>
        <w:t>时效性</w:t>
      </w:r>
    </w:p>
    <w:p w14:paraId="0DB04D6F" w14:textId="5326788B" w:rsidR="00A76E54" w:rsidRDefault="00A76E54" w:rsidP="00A76E54">
      <w:pPr>
        <w:rPr>
          <w:lang w:bidi="ar-SA"/>
        </w:rPr>
      </w:pPr>
      <w:r>
        <w:rPr>
          <w:rFonts w:hint="eastAsia"/>
          <w:lang w:bidi="ar-SA"/>
        </w:rPr>
        <w:t>在特定情况下，应用可能需要立即引起用户的注意，例如闹钟正在响铃或有来电时。以前可能已出于此目的配置了应用，也就是当应用在后台运行时启动</w:t>
      </w:r>
      <w:r w:rsidR="002D0157">
        <w:rPr>
          <w:rFonts w:hint="eastAsia"/>
          <w:lang w:bidi="ar-SA"/>
        </w:rPr>
        <w:t>活动</w:t>
      </w:r>
      <w:r>
        <w:rPr>
          <w:rFonts w:hint="eastAsia"/>
          <w:lang w:bidi="ar-SA"/>
        </w:rPr>
        <w:t>。要在运行</w:t>
      </w:r>
      <w:r w:rsidR="00F52061">
        <w:rPr>
          <w:rFonts w:hint="eastAsia"/>
          <w:lang w:bidi="ar-SA"/>
        </w:rPr>
        <w:t>安卓</w:t>
      </w:r>
      <w:r>
        <w:rPr>
          <w:rFonts w:hint="eastAsia"/>
          <w:lang w:bidi="ar-SA"/>
        </w:rPr>
        <w:t>10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29</w:t>
      </w:r>
      <w:r>
        <w:rPr>
          <w:rFonts w:hint="eastAsia"/>
          <w:lang w:bidi="ar-SA"/>
        </w:rPr>
        <w:t>）或更高版本的设备上提供类似的行为，</w:t>
      </w:r>
      <w:r w:rsidR="00453DD9">
        <w:rPr>
          <w:rFonts w:hint="eastAsia"/>
          <w:lang w:bidi="ar-SA"/>
        </w:rPr>
        <w:t>需要</w:t>
      </w:r>
      <w:r>
        <w:rPr>
          <w:rFonts w:hint="eastAsia"/>
          <w:lang w:bidi="ar-SA"/>
        </w:rPr>
        <w:t>完成</w:t>
      </w:r>
      <w:r w:rsidR="00453DD9">
        <w:rPr>
          <w:rFonts w:hint="eastAsia"/>
          <w:lang w:bidi="ar-SA"/>
        </w:rPr>
        <w:t>下面</w:t>
      </w:r>
      <w:r>
        <w:rPr>
          <w:rFonts w:hint="eastAsia"/>
          <w:lang w:bidi="ar-SA"/>
        </w:rPr>
        <w:t>描述的步骤。创建通知时，务必添加描述性标题和消息。还可以选择提供全屏</w:t>
      </w:r>
      <w:r>
        <w:rPr>
          <w:rFonts w:hint="eastAsia"/>
          <w:lang w:bidi="ar-SA"/>
        </w:rPr>
        <w:t xml:space="preserve"> intent</w:t>
      </w:r>
      <w:r>
        <w:rPr>
          <w:rFonts w:hint="eastAsia"/>
          <w:lang w:bidi="ar-SA"/>
        </w:rPr>
        <w:t>。以下代码段中显示了示例通知：</w:t>
      </w:r>
    </w:p>
    <w:p w14:paraId="22BA1794" w14:textId="77777777" w:rsidR="00A76E54" w:rsidRDefault="00A76E54" w:rsidP="002E626B">
      <w:pPr>
        <w:pStyle w:val="a6"/>
        <w:ind w:left="240" w:right="720" w:firstLine="180"/>
      </w:pPr>
      <w:r>
        <w:t xml:space="preserve">    Intent fullScreenIntent = new Intent(this, CallActivity.class);</w:t>
      </w:r>
    </w:p>
    <w:p w14:paraId="58275185" w14:textId="77777777" w:rsidR="00A76E54" w:rsidRDefault="00A76E54" w:rsidP="002E626B">
      <w:pPr>
        <w:pStyle w:val="a6"/>
        <w:ind w:left="240" w:right="720" w:firstLine="180"/>
      </w:pPr>
      <w:r>
        <w:t xml:space="preserve">    PendingIntent fullScreenPendingIntent = PendingIntent.getActivity(this, 0,</w:t>
      </w:r>
    </w:p>
    <w:p w14:paraId="776F4377" w14:textId="77777777" w:rsidR="00A76E54" w:rsidRDefault="00A76E54" w:rsidP="002E626B">
      <w:pPr>
        <w:pStyle w:val="a6"/>
        <w:ind w:left="240" w:right="720" w:firstLine="180"/>
      </w:pPr>
      <w:r>
        <w:t xml:space="preserve">            fullScreenIntent, PendingIntent.FLAG_UPDATE_CURRENT);</w:t>
      </w:r>
    </w:p>
    <w:p w14:paraId="027C1882" w14:textId="77777777" w:rsidR="00A76E54" w:rsidRDefault="00A76E54" w:rsidP="002E626B">
      <w:pPr>
        <w:pStyle w:val="a6"/>
        <w:ind w:left="240" w:right="720" w:firstLine="180"/>
      </w:pPr>
    </w:p>
    <w:p w14:paraId="6DC4D278" w14:textId="77777777" w:rsidR="00A76E54" w:rsidRDefault="00A76E54" w:rsidP="002E626B">
      <w:pPr>
        <w:pStyle w:val="a6"/>
        <w:ind w:left="240" w:right="720" w:firstLine="180"/>
      </w:pPr>
      <w:r>
        <w:t xml:space="preserve">    NotificationCompat.Builder notificationBuilder =</w:t>
      </w:r>
    </w:p>
    <w:p w14:paraId="32CB3BFC" w14:textId="77777777" w:rsidR="00A76E54" w:rsidRDefault="00A76E54" w:rsidP="002E626B">
      <w:pPr>
        <w:pStyle w:val="a6"/>
        <w:ind w:left="240" w:right="720" w:firstLine="180"/>
      </w:pPr>
      <w:r>
        <w:t xml:space="preserve">            new NotificationCompat.Builder(this, CHANNEL_ID)</w:t>
      </w:r>
    </w:p>
    <w:p w14:paraId="39C8FCCD" w14:textId="77777777" w:rsidR="00A76E54" w:rsidRDefault="00A76E54" w:rsidP="002E626B">
      <w:pPr>
        <w:pStyle w:val="a6"/>
        <w:ind w:left="240" w:right="720" w:firstLine="180"/>
      </w:pPr>
      <w:r>
        <w:t xml:space="preserve">        .setSmallIcon(R.drawable.notification_icon)</w:t>
      </w:r>
    </w:p>
    <w:p w14:paraId="6E971E89" w14:textId="77777777" w:rsidR="00A76E54" w:rsidRDefault="00A76E54" w:rsidP="002E626B">
      <w:pPr>
        <w:pStyle w:val="a6"/>
        <w:ind w:left="240" w:right="720" w:firstLine="180"/>
      </w:pPr>
      <w:r>
        <w:t xml:space="preserve">        .setContentTitle("Incoming call")</w:t>
      </w:r>
    </w:p>
    <w:p w14:paraId="367B5459" w14:textId="77777777" w:rsidR="00A76E54" w:rsidRDefault="00A76E54" w:rsidP="002E626B">
      <w:pPr>
        <w:pStyle w:val="a6"/>
        <w:ind w:left="240" w:right="720" w:firstLine="180"/>
      </w:pPr>
      <w:r>
        <w:t xml:space="preserve">        .setContentText("(919) 555-1234")</w:t>
      </w:r>
    </w:p>
    <w:p w14:paraId="345FA76F" w14:textId="77777777" w:rsidR="00A76E54" w:rsidRDefault="00A76E54" w:rsidP="002E626B">
      <w:pPr>
        <w:pStyle w:val="a6"/>
        <w:ind w:left="240" w:right="720" w:firstLine="180"/>
      </w:pPr>
      <w:r>
        <w:t xml:space="preserve">        .setPriority(NotificationCompat.PRIORITY_HIGH)</w:t>
      </w:r>
    </w:p>
    <w:p w14:paraId="54A723A4" w14:textId="77777777" w:rsidR="00A76E54" w:rsidRDefault="00A76E54" w:rsidP="002E626B">
      <w:pPr>
        <w:pStyle w:val="a6"/>
        <w:ind w:left="240" w:right="720" w:firstLine="180"/>
      </w:pPr>
      <w:r>
        <w:t xml:space="preserve">        .setCategory(NotificationCompat.CATEGORY_CALL)</w:t>
      </w:r>
    </w:p>
    <w:p w14:paraId="2B0F2E02" w14:textId="77777777" w:rsidR="00A76E54" w:rsidRDefault="00A76E54" w:rsidP="002E626B">
      <w:pPr>
        <w:pStyle w:val="a6"/>
        <w:ind w:left="240" w:right="720" w:firstLine="180"/>
      </w:pPr>
    </w:p>
    <w:p w14:paraId="0064DDFE" w14:textId="77777777" w:rsidR="00A76E54" w:rsidRDefault="00A76E54" w:rsidP="002E626B">
      <w:pPr>
        <w:pStyle w:val="a6"/>
        <w:ind w:left="240" w:right="720" w:firstLine="180"/>
      </w:pPr>
      <w:r>
        <w:t xml:space="preserve">        // Use a full-screen intent only for the highest-priority alerts where you</w:t>
      </w:r>
    </w:p>
    <w:p w14:paraId="38A515E4" w14:textId="77777777" w:rsidR="00A76E54" w:rsidRDefault="00A76E54" w:rsidP="002E626B">
      <w:pPr>
        <w:pStyle w:val="a6"/>
        <w:ind w:left="240" w:right="720" w:firstLine="180"/>
      </w:pPr>
      <w:r>
        <w:t xml:space="preserve">        // have an associated activity that you would like to launch after the user</w:t>
      </w:r>
    </w:p>
    <w:p w14:paraId="3045A3A6" w14:textId="77777777" w:rsidR="00A76E54" w:rsidRDefault="00A76E54" w:rsidP="002E626B">
      <w:pPr>
        <w:pStyle w:val="a6"/>
        <w:ind w:left="240" w:right="720" w:firstLine="180"/>
      </w:pPr>
      <w:r>
        <w:t xml:space="preserve">        // interacts with the notification. Also, if your app targets Android 10</w:t>
      </w:r>
    </w:p>
    <w:p w14:paraId="7AA3D4AB" w14:textId="77777777" w:rsidR="00A76E54" w:rsidRDefault="00A76E54" w:rsidP="002E626B">
      <w:pPr>
        <w:pStyle w:val="a6"/>
        <w:ind w:left="240" w:right="720" w:firstLine="180"/>
      </w:pPr>
      <w:r>
        <w:t xml:space="preserve">        // or higher, you need to request the USE_FULL_SCREEN_INTENT permission in</w:t>
      </w:r>
    </w:p>
    <w:p w14:paraId="7A229B41" w14:textId="77777777" w:rsidR="00A76E54" w:rsidRDefault="00A76E54" w:rsidP="002E626B">
      <w:pPr>
        <w:pStyle w:val="a6"/>
        <w:ind w:left="240" w:right="720" w:firstLine="180"/>
      </w:pPr>
      <w:r>
        <w:t xml:space="preserve">        // order for the platform to invoke this notification.</w:t>
      </w:r>
    </w:p>
    <w:p w14:paraId="1CAB05A0" w14:textId="77777777" w:rsidR="00A76E54" w:rsidRDefault="00A76E54" w:rsidP="002E626B">
      <w:pPr>
        <w:pStyle w:val="a6"/>
        <w:ind w:left="240" w:right="720" w:firstLine="180"/>
      </w:pPr>
      <w:r>
        <w:t xml:space="preserve">        .setFullScreenIntent(fullScreenPendingIntent, true);</w:t>
      </w:r>
    </w:p>
    <w:p w14:paraId="68038C16" w14:textId="77777777" w:rsidR="00A76E54" w:rsidRDefault="00A76E54" w:rsidP="002E626B">
      <w:pPr>
        <w:pStyle w:val="a6"/>
        <w:ind w:left="240" w:right="720" w:firstLine="180"/>
      </w:pPr>
    </w:p>
    <w:p w14:paraId="6B221456" w14:textId="77777777" w:rsidR="00A76E54" w:rsidRDefault="00A76E54" w:rsidP="002E626B">
      <w:pPr>
        <w:pStyle w:val="a6"/>
        <w:ind w:left="240" w:right="720" w:firstLine="180"/>
      </w:pPr>
      <w:r>
        <w:t xml:space="preserve">    Notification incomingCallNotification = notificationBuilder.build();</w:t>
      </w:r>
    </w:p>
    <w:p w14:paraId="15731A1C" w14:textId="2DC2F941" w:rsidR="00A76E54" w:rsidRDefault="00A76E54" w:rsidP="00117C3D">
      <w:pPr>
        <w:pStyle w:val="a5"/>
        <w:ind w:firstLine="361"/>
        <w:rPr>
          <w:lang w:bidi="ar-SA"/>
        </w:rPr>
      </w:pPr>
      <w:r>
        <w:rPr>
          <w:lang w:bidi="ar-SA"/>
        </w:rPr>
        <w:t xml:space="preserve">    </w:t>
      </w:r>
      <w:r w:rsidR="00117C3D">
        <w:rPr>
          <w:rFonts w:hint="eastAsia"/>
        </w:rPr>
        <w:t>码</w:t>
      </w:r>
      <w:r w:rsidR="00117C3D">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34</w:t>
      </w:r>
      <w:r w:rsidR="009C2BDC">
        <w:fldChar w:fldCharType="end"/>
      </w:r>
    </w:p>
    <w:p w14:paraId="3AF18391" w14:textId="05EB4810" w:rsidR="00A76E54" w:rsidRDefault="00A76E54" w:rsidP="00A76E54">
      <w:pPr>
        <w:rPr>
          <w:lang w:bidi="ar-SA"/>
        </w:rPr>
      </w:pPr>
      <w:r>
        <w:rPr>
          <w:rFonts w:hint="eastAsia"/>
          <w:lang w:bidi="ar-SA"/>
        </w:rPr>
        <w:t>向用户显示通知时，他们可以选择是确认还是关闭应用的提醒。例如，用户可以选择是接受还是拒绝来电。注意：系统界面可以选择在用户使用设备时显示提醒式通知，而不是启动全屏</w:t>
      </w:r>
      <w:r>
        <w:rPr>
          <w:rFonts w:hint="eastAsia"/>
          <w:lang w:bidi="ar-SA"/>
        </w:rPr>
        <w:t xml:space="preserve"> intent</w:t>
      </w:r>
      <w:r>
        <w:rPr>
          <w:rFonts w:hint="eastAsia"/>
          <w:lang w:bidi="ar-SA"/>
        </w:rPr>
        <w:t>。如果通知正在进行（例如来电），将该通知与前台服务相关联。以下代码段展示了如何显示与前台服务关联的通知：</w:t>
      </w:r>
    </w:p>
    <w:p w14:paraId="4327980D" w14:textId="77777777" w:rsidR="00A76E54" w:rsidRPr="00C328C0" w:rsidRDefault="00A76E54" w:rsidP="00C328C0">
      <w:pPr>
        <w:pStyle w:val="a6"/>
        <w:ind w:left="240" w:right="720" w:firstLine="180"/>
      </w:pPr>
      <w:r>
        <w:t xml:space="preserve"> </w:t>
      </w:r>
      <w:r w:rsidRPr="00C328C0">
        <w:t xml:space="preserve">   // Provide a unique integer for the "notificationId" of each notification.</w:t>
      </w:r>
    </w:p>
    <w:p w14:paraId="67DED743" w14:textId="1390E8D0" w:rsidR="00A76E54" w:rsidRPr="00C328C0" w:rsidRDefault="00A76E54" w:rsidP="00C328C0">
      <w:pPr>
        <w:pStyle w:val="a6"/>
        <w:ind w:left="240" w:right="720" w:firstLine="180"/>
      </w:pPr>
      <w:r w:rsidRPr="00C328C0">
        <w:t xml:space="preserve">    startForeground(notificationId, notification);</w:t>
      </w:r>
    </w:p>
    <w:p w14:paraId="394038B9" w14:textId="7B032DC4" w:rsidR="001A4ACB" w:rsidRPr="00A76E54" w:rsidRDefault="00C328C0" w:rsidP="00C328C0">
      <w:pPr>
        <w:pStyle w:val="a5"/>
        <w:ind w:firstLine="361"/>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35</w:t>
      </w:r>
      <w:r w:rsidR="009C2BDC">
        <w:fldChar w:fldCharType="end"/>
      </w:r>
    </w:p>
    <w:p w14:paraId="68A0A2D1" w14:textId="4A1F5A24" w:rsidR="0026470E" w:rsidRPr="0026470E" w:rsidRDefault="0026470E" w:rsidP="00122EC1">
      <w:pPr>
        <w:pStyle w:val="4"/>
        <w:ind w:firstLine="420"/>
      </w:pPr>
      <w:r w:rsidRPr="0026470E">
        <w:t>最佳做法</w:t>
      </w:r>
    </w:p>
    <w:p w14:paraId="75932442" w14:textId="77777777" w:rsidR="0026470E" w:rsidRPr="0026470E" w:rsidRDefault="0026470E" w:rsidP="0026470E">
      <w:r w:rsidRPr="0026470E">
        <w:t>使用下文所列的最佳做法作为快速参考，了解在为消息和聊天应用创建通知时应注意哪些要点。</w:t>
      </w:r>
    </w:p>
    <w:p w14:paraId="28E2ED3E" w14:textId="77777777" w:rsidR="0026470E" w:rsidRPr="0026470E" w:rsidRDefault="0026470E" w:rsidP="00BF6C23">
      <w:pPr>
        <w:pStyle w:val="a0"/>
        <w:ind w:firstLine="482"/>
      </w:pPr>
      <w:r w:rsidRPr="0026470E">
        <w:t>使用</w:t>
      </w:r>
      <w:r w:rsidRPr="0026470E">
        <w:t xml:space="preserve"> MessagingStyle</w:t>
      </w:r>
    </w:p>
    <w:p w14:paraId="2D6FDAD4" w14:textId="43FFC36C" w:rsidR="0026470E" w:rsidRPr="0026470E" w:rsidRDefault="0026470E" w:rsidP="0026470E">
      <w:r w:rsidRPr="0026470E">
        <w:t>从</w:t>
      </w:r>
      <w:r w:rsidR="00F52061">
        <w:t>安卓</w:t>
      </w:r>
      <w:r w:rsidRPr="0026470E">
        <w:t>7.0</w:t>
      </w:r>
      <w:r w:rsidRPr="0026470E">
        <w:t>（</w:t>
      </w:r>
      <w:r w:rsidRPr="0026470E">
        <w:t xml:space="preserve">API </w:t>
      </w:r>
      <w:r w:rsidRPr="0026470E">
        <w:t>级别</w:t>
      </w:r>
      <w:r w:rsidRPr="0026470E">
        <w:t xml:space="preserve"> 24</w:t>
      </w:r>
      <w:r w:rsidRPr="0026470E">
        <w:t>）起，</w:t>
      </w:r>
      <w:r w:rsidRPr="0026470E">
        <w:t xml:space="preserve">Android </w:t>
      </w:r>
      <w:r w:rsidRPr="0026470E">
        <w:t>提供了专用于消息内容的通知样式模板。使用</w:t>
      </w:r>
      <w:r w:rsidRPr="0026470E">
        <w:t> </w:t>
      </w:r>
      <w:hyperlink r:id="rId38" w:history="1">
        <w:r w:rsidRPr="0026470E">
          <w:rPr>
            <w:rStyle w:val="af"/>
          </w:rPr>
          <w:t>NotificationCompat.MessagingStyle</w:t>
        </w:r>
      </w:hyperlink>
      <w:r w:rsidRPr="0026470E">
        <w:t> </w:t>
      </w:r>
      <w:r w:rsidRPr="0026470E">
        <w:t>类，可以更改在通知中显示的多个标签，包括会话标题、其他消息和通知的内容视图。以下代码段展示了如何使用</w:t>
      </w:r>
      <w:r w:rsidRPr="0026470E">
        <w:t> MessagingStyle </w:t>
      </w:r>
      <w:r w:rsidRPr="0026470E">
        <w:t>类自定义通知的样式。</w:t>
      </w:r>
    </w:p>
    <w:p w14:paraId="45AF6AF0" w14:textId="77777777" w:rsidR="00E96387" w:rsidRDefault="00E96387" w:rsidP="00E96387">
      <w:pPr>
        <w:pStyle w:val="a6"/>
        <w:ind w:left="240" w:right="720" w:firstLine="180"/>
      </w:pPr>
      <w:r>
        <w:t xml:space="preserve">    Notification notification = new Notification.Builder(this, CHANNEL_ID)</w:t>
      </w:r>
    </w:p>
    <w:p w14:paraId="75A6605C" w14:textId="77777777" w:rsidR="00E96387" w:rsidRDefault="00E96387" w:rsidP="00E96387">
      <w:pPr>
        <w:pStyle w:val="a6"/>
        <w:ind w:left="240" w:right="720" w:firstLine="180"/>
      </w:pPr>
      <w:r>
        <w:t xml:space="preserve">            .setStyle(new NotificationCompat.MessagingStyle("Me")</w:t>
      </w:r>
    </w:p>
    <w:p w14:paraId="0ACBAE33" w14:textId="77777777" w:rsidR="00E96387" w:rsidRDefault="00E96387" w:rsidP="00E96387">
      <w:pPr>
        <w:pStyle w:val="a6"/>
        <w:ind w:left="240" w:right="720" w:firstLine="180"/>
      </w:pPr>
      <w:r>
        <w:t xml:space="preserve">                    .setConversationTitle("Team lunch")</w:t>
      </w:r>
    </w:p>
    <w:p w14:paraId="42E688E8" w14:textId="77777777" w:rsidR="00E96387" w:rsidRDefault="00E96387" w:rsidP="00E96387">
      <w:pPr>
        <w:pStyle w:val="a6"/>
        <w:ind w:left="240" w:right="720" w:firstLine="180"/>
      </w:pPr>
      <w:r>
        <w:t xml:space="preserve">                    .addMessage("Hi", timestamp1, null) // Pass in null for user.</w:t>
      </w:r>
    </w:p>
    <w:p w14:paraId="211F16D5" w14:textId="77777777" w:rsidR="00E96387" w:rsidRDefault="00E96387" w:rsidP="00E96387">
      <w:pPr>
        <w:pStyle w:val="a6"/>
        <w:ind w:left="240" w:right="720" w:firstLine="180"/>
      </w:pPr>
      <w:r>
        <w:t xml:space="preserve">                    .addMessage("What's up?", timestamp2, "Coworker")</w:t>
      </w:r>
    </w:p>
    <w:p w14:paraId="40BBA818" w14:textId="77777777" w:rsidR="00E96387" w:rsidRDefault="00E96387" w:rsidP="00E96387">
      <w:pPr>
        <w:pStyle w:val="a6"/>
        <w:ind w:left="240" w:right="720" w:firstLine="180"/>
      </w:pPr>
      <w:r>
        <w:t xml:space="preserve">                    .addMessage("Not much", timestamp3, null)</w:t>
      </w:r>
    </w:p>
    <w:p w14:paraId="7A2C7BD4" w14:textId="77777777" w:rsidR="00E96387" w:rsidRDefault="00E96387" w:rsidP="00E96387">
      <w:pPr>
        <w:pStyle w:val="a6"/>
        <w:ind w:left="240" w:right="720" w:firstLine="180"/>
      </w:pPr>
      <w:r>
        <w:t xml:space="preserve">                    .addMessage("How about lunch?", timestamp4, "Coworker"))</w:t>
      </w:r>
    </w:p>
    <w:p w14:paraId="27F37F47" w14:textId="17976F6D" w:rsidR="00E96387" w:rsidRDefault="00E96387" w:rsidP="00E96387">
      <w:pPr>
        <w:pStyle w:val="a6"/>
        <w:ind w:left="240" w:right="720" w:firstLine="180"/>
      </w:pPr>
      <w:r>
        <w:t xml:space="preserve">            .build();</w:t>
      </w:r>
    </w:p>
    <w:p w14:paraId="68BC8BB5" w14:textId="6FA5D0CF" w:rsidR="00E96387" w:rsidRDefault="009E7E27" w:rsidP="009E7E27">
      <w:pPr>
        <w:pStyle w:val="a5"/>
        <w:ind w:firstLine="361"/>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36</w:t>
      </w:r>
      <w:r w:rsidR="009C2BDC">
        <w:fldChar w:fldCharType="end"/>
      </w:r>
    </w:p>
    <w:p w14:paraId="05540D5E" w14:textId="2BFECD72" w:rsidR="000B243D" w:rsidRDefault="0026470E" w:rsidP="0026470E">
      <w:r w:rsidRPr="0026470E">
        <w:t>从</w:t>
      </w:r>
      <w:r w:rsidR="00F52061">
        <w:t>安卓</w:t>
      </w:r>
      <w:r w:rsidRPr="0026470E">
        <w:t>8.0</w:t>
      </w:r>
      <w:r w:rsidRPr="0026470E">
        <w:t>（</w:t>
      </w:r>
      <w:r w:rsidRPr="0026470E">
        <w:t xml:space="preserve">API </w:t>
      </w:r>
      <w:r w:rsidRPr="0026470E">
        <w:t>级别</w:t>
      </w:r>
      <w:r w:rsidRPr="0026470E">
        <w:t xml:space="preserve"> 26</w:t>
      </w:r>
      <w:r w:rsidRPr="0026470E">
        <w:t>）起，使用</w:t>
      </w:r>
      <w:r w:rsidRPr="0026470E">
        <w:t> </w:t>
      </w:r>
      <w:r w:rsidRPr="005B0F26">
        <w:t>NotificationCompat.MessagingStyle</w:t>
      </w:r>
      <w:r w:rsidRPr="0026470E">
        <w:t> </w:t>
      </w:r>
      <w:r w:rsidRPr="0026470E">
        <w:t>类的通知会在采用折叠形式时显示更多内容。还可以使用</w:t>
      </w:r>
      <w:r w:rsidRPr="0026470E">
        <w:t> </w:t>
      </w:r>
      <w:r w:rsidRPr="005B0F26">
        <w:t>addHistoricMessage()</w:t>
      </w:r>
      <w:r w:rsidRPr="0026470E">
        <w:t> </w:t>
      </w:r>
      <w:r w:rsidRPr="0026470E">
        <w:t>方法，通过向与消息相关的通知添加历史消息为会话提供上下文。</w:t>
      </w:r>
    </w:p>
    <w:p w14:paraId="4219512B" w14:textId="74F565EC" w:rsidR="0026470E" w:rsidRPr="0026470E" w:rsidRDefault="0026470E" w:rsidP="0026470E">
      <w:r w:rsidRPr="0026470E">
        <w:t>使用</w:t>
      </w:r>
      <w:r w:rsidRPr="0026470E">
        <w:t> </w:t>
      </w:r>
      <w:r w:rsidRPr="005B0F26">
        <w:t>NotificationCompat.MessagingStyle</w:t>
      </w:r>
      <w:r w:rsidRPr="0026470E">
        <w:t> </w:t>
      </w:r>
      <w:r w:rsidRPr="0026470E">
        <w:t>时：</w:t>
      </w:r>
    </w:p>
    <w:p w14:paraId="604BBC81" w14:textId="5D2A8759" w:rsidR="0026470E" w:rsidRPr="0026470E" w:rsidRDefault="0026470E" w:rsidP="00871886">
      <w:pPr>
        <w:pStyle w:val="20"/>
        <w:ind w:firstLine="720"/>
      </w:pPr>
      <w:r w:rsidRPr="0026470E">
        <w:t>调用</w:t>
      </w:r>
      <w:r w:rsidRPr="0026470E">
        <w:t> </w:t>
      </w:r>
      <w:r w:rsidRPr="000B243D">
        <w:t>MessagingStyle.setConversationTitle()</w:t>
      </w:r>
      <w:r w:rsidRPr="0026470E">
        <w:t>，为超过两个用户的群聊设置标题。一个好的会话标题可能是群组名称，也可能是会话参与者的列表（如果没有具体名称）。否则，消息可能会被误以为属于与会话中最近消息发送者的一对一会话。</w:t>
      </w:r>
    </w:p>
    <w:p w14:paraId="548B918E" w14:textId="1D5E064B" w:rsidR="0026470E" w:rsidRPr="0026470E" w:rsidRDefault="0026470E" w:rsidP="00871886">
      <w:pPr>
        <w:pStyle w:val="20"/>
        <w:ind w:firstLine="720"/>
      </w:pPr>
      <w:r w:rsidRPr="0026470E">
        <w:t>使用</w:t>
      </w:r>
      <w:r w:rsidRPr="0026470E">
        <w:t> </w:t>
      </w:r>
      <w:r w:rsidRPr="000B243D">
        <w:t>MessagingStyle.setData()</w:t>
      </w:r>
      <w:r w:rsidRPr="0026470E">
        <w:t> </w:t>
      </w:r>
      <w:r w:rsidRPr="0026470E">
        <w:t>方法包含媒体消息，如图片等。目前支持</w:t>
      </w:r>
      <w:r w:rsidRPr="0026470E">
        <w:t xml:space="preserve"> image/* </w:t>
      </w:r>
      <w:r w:rsidRPr="0026470E">
        <w:t>格式的</w:t>
      </w:r>
      <w:r w:rsidRPr="0026470E">
        <w:t xml:space="preserve"> MIME </w:t>
      </w:r>
      <w:r w:rsidRPr="0026470E">
        <w:t>类型。</w:t>
      </w:r>
    </w:p>
    <w:p w14:paraId="231EF0DB" w14:textId="342B7BF7" w:rsidR="0026470E" w:rsidRPr="0026470E" w:rsidRDefault="0026470E" w:rsidP="001026F4">
      <w:pPr>
        <w:pStyle w:val="a0"/>
        <w:ind w:firstLine="482"/>
      </w:pPr>
      <w:r w:rsidRPr="0026470E">
        <w:t>使用直接回复</w:t>
      </w:r>
      <w:r w:rsidR="00AA108A">
        <w:rPr>
          <w:rFonts w:hint="eastAsia"/>
        </w:rPr>
        <w:t>，</w:t>
      </w:r>
      <w:r w:rsidRPr="0026470E">
        <w:t>直接回复允许用户以内嵌方式回复消息。</w:t>
      </w:r>
    </w:p>
    <w:p w14:paraId="750ACEF5" w14:textId="2F77A6E3" w:rsidR="0026470E" w:rsidRPr="0026470E" w:rsidRDefault="0026470E" w:rsidP="001B605D">
      <w:pPr>
        <w:pStyle w:val="20"/>
        <w:ind w:firstLine="720"/>
      </w:pPr>
      <w:r w:rsidRPr="0026470E">
        <w:t>在用户通过内嵌回复操作回复后，使用</w:t>
      </w:r>
      <w:r w:rsidRPr="0026470E">
        <w:t> </w:t>
      </w:r>
      <w:r w:rsidRPr="00957BE0">
        <w:t>MessagingStyle.addMessage()</w:t>
      </w:r>
      <w:r w:rsidRPr="0026470E">
        <w:t> </w:t>
      </w:r>
      <w:r w:rsidRPr="0026470E">
        <w:t>更新</w:t>
      </w:r>
      <w:r w:rsidRPr="0026470E">
        <w:t> MessagingStyle </w:t>
      </w:r>
      <w:r w:rsidRPr="0026470E">
        <w:t>通知，并且不要撤消或取消通知。不取消通知可以让用户从通知发送多个回复。</w:t>
      </w:r>
    </w:p>
    <w:p w14:paraId="3AB27F32" w14:textId="2E383FF1" w:rsidR="0026470E" w:rsidRPr="0026470E" w:rsidRDefault="0026470E" w:rsidP="001B605D">
      <w:pPr>
        <w:pStyle w:val="20"/>
        <w:ind w:firstLine="720"/>
      </w:pPr>
      <w:r w:rsidRPr="0026470E">
        <w:t>如需让内嵌回复操作与</w:t>
      </w:r>
      <w:r w:rsidR="00957BE0">
        <w:rPr>
          <w:rFonts w:hint="eastAsia"/>
        </w:rPr>
        <w:t>穿戴系统</w:t>
      </w:r>
      <w:r w:rsidRPr="0026470E">
        <w:t>兼容，调用</w:t>
      </w:r>
      <w:r w:rsidRPr="0026470E">
        <w:t> </w:t>
      </w:r>
      <w:r w:rsidRPr="00957BE0">
        <w:t>Action.WearableExtender.setHintDisplayInlineAction(true)</w:t>
      </w:r>
      <w:r w:rsidRPr="0026470E">
        <w:t>。</w:t>
      </w:r>
    </w:p>
    <w:p w14:paraId="6CC6741B" w14:textId="3069A562" w:rsidR="0026470E" w:rsidRPr="0026470E" w:rsidRDefault="0026470E" w:rsidP="001B605D">
      <w:pPr>
        <w:pStyle w:val="20"/>
        <w:ind w:firstLine="720"/>
      </w:pPr>
      <w:r w:rsidRPr="0026470E">
        <w:t>通过向通知添加历史消息，使用</w:t>
      </w:r>
      <w:r w:rsidRPr="0026470E">
        <w:t> </w:t>
      </w:r>
      <w:r w:rsidRPr="00957BE0">
        <w:t>addHistoricMessage()</w:t>
      </w:r>
      <w:r w:rsidRPr="0026470E">
        <w:t> </w:t>
      </w:r>
      <w:r w:rsidRPr="0026470E">
        <w:t>方法向直接回复会话提供上下文。</w:t>
      </w:r>
    </w:p>
    <w:p w14:paraId="146132F0" w14:textId="77777777" w:rsidR="0026470E" w:rsidRPr="0026470E" w:rsidRDefault="0026470E" w:rsidP="00957BE0">
      <w:pPr>
        <w:pStyle w:val="a0"/>
        <w:ind w:firstLine="482"/>
      </w:pPr>
      <w:r w:rsidRPr="0026470E">
        <w:t>启用智能回复</w:t>
      </w:r>
    </w:p>
    <w:p w14:paraId="6FEBCFDD" w14:textId="3EF9C7E2" w:rsidR="0026470E" w:rsidRPr="0026470E" w:rsidRDefault="0026470E" w:rsidP="00DE7B16">
      <w:pPr>
        <w:pStyle w:val="20"/>
        <w:ind w:firstLine="720"/>
      </w:pPr>
      <w:r w:rsidRPr="0026470E">
        <w:t>如需启用智能回复，对回复操作调用</w:t>
      </w:r>
      <w:r w:rsidRPr="0026470E">
        <w:t> </w:t>
      </w:r>
      <w:r w:rsidRPr="007A49F2">
        <w:t>setAllowGeneratedResponses(true)</w:t>
      </w:r>
      <w:r w:rsidRPr="0026470E">
        <w:t>。这样，在通知桥接到</w:t>
      </w:r>
      <w:r w:rsidR="007A49F2">
        <w:rPr>
          <w:rFonts w:hint="eastAsia"/>
        </w:rPr>
        <w:t>穿戴</w:t>
      </w:r>
      <w:r w:rsidRPr="0026470E">
        <w:t>设备后，用户就能使用智能回复响应。智能回复响应由一个完全在手表上的机器学习模型使用</w:t>
      </w:r>
      <w:r w:rsidRPr="0026470E">
        <w:t> </w:t>
      </w:r>
      <w:r w:rsidRPr="007A49F2">
        <w:t>NotificationCompat.MessagingStyle</w:t>
      </w:r>
      <w:r w:rsidRPr="0026470E">
        <w:t> </w:t>
      </w:r>
      <w:r w:rsidRPr="0026470E">
        <w:t>通知提供的上下文生成，不会将数据上传到互联网上来生成回复。</w:t>
      </w:r>
    </w:p>
    <w:p w14:paraId="449257B5" w14:textId="77777777" w:rsidR="0026470E" w:rsidRPr="0026470E" w:rsidRDefault="0026470E" w:rsidP="00BF6159">
      <w:pPr>
        <w:pStyle w:val="a0"/>
        <w:ind w:firstLine="482"/>
      </w:pPr>
      <w:r w:rsidRPr="0026470E">
        <w:t>添加通知元数据</w:t>
      </w:r>
    </w:p>
    <w:p w14:paraId="7CD048BC" w14:textId="7B2E149A" w:rsidR="0026470E" w:rsidRPr="0026470E" w:rsidRDefault="0026470E" w:rsidP="00EB1C72">
      <w:pPr>
        <w:pStyle w:val="20"/>
        <w:ind w:firstLine="720"/>
      </w:pPr>
      <w:r w:rsidRPr="0026470E">
        <w:t>分配通知元数据以告知系统如何在设备处于</w:t>
      </w:r>
      <w:r w:rsidRPr="005B53AF">
        <w:t>勿扰模式</w:t>
      </w:r>
      <w:r w:rsidRPr="0026470E">
        <w:t>时处理应用通知。例如，使用</w:t>
      </w:r>
      <w:r w:rsidRPr="0026470E">
        <w:t> </w:t>
      </w:r>
      <w:r w:rsidRPr="005B53AF">
        <w:t>addPerson()</w:t>
      </w:r>
      <w:r w:rsidRPr="0026470E">
        <w:t> </w:t>
      </w:r>
      <w:r w:rsidRPr="0026470E">
        <w:t>或</w:t>
      </w:r>
      <w:r w:rsidRPr="0026470E">
        <w:t> </w:t>
      </w:r>
      <w:r w:rsidRPr="005B53AF">
        <w:t>setCategory(Notification.CATEGORY_MESSAGE)</w:t>
      </w:r>
      <w:r w:rsidRPr="0026470E">
        <w:t> </w:t>
      </w:r>
      <w:r w:rsidRPr="0026470E">
        <w:t>方法替换勿扰模式。</w:t>
      </w:r>
    </w:p>
    <w:p w14:paraId="2631948D" w14:textId="590005CF" w:rsidR="00FC76AC" w:rsidRDefault="00FC76AC" w:rsidP="00707689">
      <w:pPr>
        <w:pStyle w:val="3"/>
      </w:pPr>
      <w:bookmarkStart w:id="54" w:name="_Toc242772244"/>
      <w:r>
        <w:rPr>
          <w:rFonts w:hint="eastAsia"/>
        </w:rPr>
        <w:t>展开式通知</w:t>
      </w:r>
    </w:p>
    <w:p w14:paraId="2F10262D" w14:textId="59F87B0D" w:rsidR="00FC76AC" w:rsidRDefault="00FC76AC" w:rsidP="00FC76AC">
      <w:pPr>
        <w:rPr>
          <w:lang w:bidi="ar-SA"/>
        </w:rPr>
      </w:pPr>
      <w:r>
        <w:rPr>
          <w:rFonts w:hint="eastAsia"/>
          <w:lang w:bidi="ar-SA"/>
        </w:rPr>
        <w:t>基本通知通常包括标题、一行文本，以及用户可以执行的一项或多项响应操作。如需提供更多信息，还可以应用本页介绍的多个通知模板之一来创建大型展开式通知。首先，使用创建通知中介绍的所有基本内容创建通知。然后，使用一个样式对象调用</w:t>
      </w:r>
      <w:r>
        <w:rPr>
          <w:rFonts w:hint="eastAsia"/>
          <w:lang w:bidi="ar-SA"/>
        </w:rPr>
        <w:t xml:space="preserve"> setStyle()</w:t>
      </w:r>
      <w:r>
        <w:rPr>
          <w:rFonts w:hint="eastAsia"/>
          <w:lang w:bidi="ar-SA"/>
        </w:rPr>
        <w:t>，并提供与每个模板相对应的信息。</w:t>
      </w:r>
    </w:p>
    <w:p w14:paraId="73DF11FB" w14:textId="0F75FFF2" w:rsidR="00FC76AC" w:rsidRDefault="00FC76AC" w:rsidP="00FC76AC">
      <w:pPr>
        <w:rPr>
          <w:lang w:bidi="ar-SA"/>
        </w:rPr>
      </w:pPr>
      <w:r>
        <w:rPr>
          <w:rFonts w:hint="eastAsia"/>
          <w:lang w:bidi="ar-SA"/>
        </w:rPr>
        <w:t>如需在通知中添加图片，将</w:t>
      </w:r>
      <w:r>
        <w:rPr>
          <w:rFonts w:hint="eastAsia"/>
          <w:lang w:bidi="ar-SA"/>
        </w:rPr>
        <w:t xml:space="preserve"> NotificationCompat.BigPictureStyle </w:t>
      </w:r>
      <w:r>
        <w:rPr>
          <w:rFonts w:hint="eastAsia"/>
          <w:lang w:bidi="ar-SA"/>
        </w:rPr>
        <w:t>的一个实例传递给</w:t>
      </w:r>
      <w:r>
        <w:rPr>
          <w:rFonts w:hint="eastAsia"/>
          <w:lang w:bidi="ar-SA"/>
        </w:rPr>
        <w:t xml:space="preserve"> setStyle()</w:t>
      </w:r>
      <w:r>
        <w:rPr>
          <w:rFonts w:hint="eastAsia"/>
          <w:lang w:bidi="ar-SA"/>
        </w:rPr>
        <w:t>。</w:t>
      </w:r>
    </w:p>
    <w:p w14:paraId="1FC1B09E" w14:textId="77777777" w:rsidR="00FC76AC" w:rsidRDefault="00FC76AC" w:rsidP="008D37A7">
      <w:pPr>
        <w:pStyle w:val="a6"/>
        <w:ind w:left="240" w:right="720" w:firstLine="180"/>
      </w:pPr>
      <w:r>
        <w:t xml:space="preserve">    Notification notification = new NotificationCompat.Builder(context, CHANNEL_ID)</w:t>
      </w:r>
    </w:p>
    <w:p w14:paraId="64A1513F" w14:textId="77777777" w:rsidR="00FC76AC" w:rsidRDefault="00FC76AC" w:rsidP="008D37A7">
      <w:pPr>
        <w:pStyle w:val="a6"/>
        <w:ind w:left="240" w:right="720" w:firstLine="180"/>
      </w:pPr>
      <w:r>
        <w:t xml:space="preserve">            .setSmallIcon(R.drawable.new_post)</w:t>
      </w:r>
    </w:p>
    <w:p w14:paraId="1BB6D267" w14:textId="77777777" w:rsidR="00FC76AC" w:rsidRDefault="00FC76AC" w:rsidP="008D37A7">
      <w:pPr>
        <w:pStyle w:val="a6"/>
        <w:ind w:left="240" w:right="720" w:firstLine="180"/>
      </w:pPr>
      <w:r>
        <w:t xml:space="preserve">            .setContentTitle(imageTitle)</w:t>
      </w:r>
    </w:p>
    <w:p w14:paraId="4FB27E34" w14:textId="77777777" w:rsidR="00FC76AC" w:rsidRDefault="00FC76AC" w:rsidP="008D37A7">
      <w:pPr>
        <w:pStyle w:val="a6"/>
        <w:ind w:left="240" w:right="720" w:firstLine="180"/>
      </w:pPr>
      <w:r>
        <w:t xml:space="preserve">            .setContentText(imageDescription)</w:t>
      </w:r>
    </w:p>
    <w:p w14:paraId="0DA060FE" w14:textId="77777777" w:rsidR="00FC76AC" w:rsidRDefault="00FC76AC" w:rsidP="008D37A7">
      <w:pPr>
        <w:pStyle w:val="a6"/>
        <w:ind w:left="240" w:right="720" w:firstLine="180"/>
      </w:pPr>
      <w:r>
        <w:t xml:space="preserve">            .setStyle(new NotificationCompat.BigPictureStyle()</w:t>
      </w:r>
    </w:p>
    <w:p w14:paraId="5CB5AA6B" w14:textId="77777777" w:rsidR="00FC76AC" w:rsidRDefault="00FC76AC" w:rsidP="008D37A7">
      <w:pPr>
        <w:pStyle w:val="a6"/>
        <w:ind w:left="240" w:right="720" w:firstLine="180"/>
      </w:pPr>
      <w:r>
        <w:t xml:space="preserve">                   .bigPicture(myBitmap))</w:t>
      </w:r>
    </w:p>
    <w:p w14:paraId="4057A2EA" w14:textId="77777777" w:rsidR="00FC76AC" w:rsidRDefault="00FC76AC" w:rsidP="008D37A7">
      <w:pPr>
        <w:pStyle w:val="a6"/>
        <w:ind w:left="240" w:right="720" w:firstLine="180"/>
      </w:pPr>
      <w:r>
        <w:t xml:space="preserve">            .build();</w:t>
      </w:r>
    </w:p>
    <w:p w14:paraId="2A6F5066" w14:textId="5732483D" w:rsidR="00FC76AC" w:rsidRDefault="00FC76AC" w:rsidP="00FC76AC">
      <w:pPr>
        <w:rPr>
          <w:lang w:bidi="ar-SA"/>
        </w:rPr>
      </w:pPr>
      <w:r>
        <w:rPr>
          <w:rFonts w:hint="eastAsia"/>
          <w:lang w:bidi="ar-SA"/>
        </w:rPr>
        <w:t>如需使该图片仅在通知收起时显示为缩略图（如</w:t>
      </w:r>
      <w:r w:rsidR="0031125D">
        <w:rPr>
          <w:lang w:bidi="ar-SA"/>
        </w:rPr>
        <w:fldChar w:fldCharType="begin"/>
      </w:r>
      <w:r w:rsidR="0031125D">
        <w:rPr>
          <w:lang w:bidi="ar-SA"/>
        </w:rPr>
        <w:instrText xml:space="preserve"> </w:instrText>
      </w:r>
      <w:r w:rsidR="0031125D">
        <w:rPr>
          <w:rFonts w:hint="eastAsia"/>
          <w:lang w:bidi="ar-SA"/>
        </w:rPr>
        <w:instrText>REF _Ref98872826 \h</w:instrText>
      </w:r>
      <w:r w:rsidR="0031125D">
        <w:rPr>
          <w:lang w:bidi="ar-SA"/>
        </w:rPr>
        <w:instrText xml:space="preserve"> </w:instrText>
      </w:r>
      <w:r w:rsidR="0031125D">
        <w:rPr>
          <w:lang w:bidi="ar-SA"/>
        </w:rPr>
      </w:r>
      <w:r w:rsidR="0031125D">
        <w:rPr>
          <w:lang w:bidi="ar-SA"/>
        </w:rPr>
        <w:fldChar w:fldCharType="separate"/>
      </w:r>
      <w:r w:rsidR="00937D55">
        <w:rPr>
          <w:rFonts w:hint="eastAsia"/>
        </w:rPr>
        <w:t>图</w:t>
      </w:r>
      <w:r w:rsidR="00937D55">
        <w:rPr>
          <w:rFonts w:hint="eastAsia"/>
        </w:rPr>
        <w:t xml:space="preserve"> </w:t>
      </w:r>
      <w:r w:rsidR="00937D55">
        <w:rPr>
          <w:noProof/>
        </w:rPr>
        <w:t>7</w:t>
      </w:r>
      <w:r w:rsidR="00937D55">
        <w:noBreakHyphen/>
      </w:r>
      <w:r w:rsidR="00937D55">
        <w:rPr>
          <w:noProof/>
        </w:rPr>
        <w:t>23</w:t>
      </w:r>
      <w:r w:rsidR="0031125D">
        <w:rPr>
          <w:lang w:bidi="ar-SA"/>
        </w:rPr>
        <w:fldChar w:fldCharType="end"/>
      </w:r>
      <w:r>
        <w:rPr>
          <w:rFonts w:hint="eastAsia"/>
          <w:lang w:bidi="ar-SA"/>
        </w:rPr>
        <w:t>所示），调用</w:t>
      </w:r>
      <w:r>
        <w:rPr>
          <w:rFonts w:hint="eastAsia"/>
          <w:lang w:bidi="ar-SA"/>
        </w:rPr>
        <w:t xml:space="preserve"> setLargeIcon() </w:t>
      </w:r>
      <w:r>
        <w:rPr>
          <w:rFonts w:hint="eastAsia"/>
          <w:lang w:bidi="ar-SA"/>
        </w:rPr>
        <w:t>并向其传递图片，同时调用</w:t>
      </w:r>
      <w:r>
        <w:rPr>
          <w:rFonts w:hint="eastAsia"/>
          <w:lang w:bidi="ar-SA"/>
        </w:rPr>
        <w:t xml:space="preserve"> BigPictureStyle.bigLargeIcon() </w:t>
      </w:r>
      <w:r>
        <w:rPr>
          <w:rFonts w:hint="eastAsia"/>
          <w:lang w:bidi="ar-SA"/>
        </w:rPr>
        <w:t>并向其传递</w:t>
      </w:r>
      <w:r>
        <w:rPr>
          <w:rFonts w:hint="eastAsia"/>
          <w:lang w:bidi="ar-SA"/>
        </w:rPr>
        <w:t xml:space="preserve"> null</w:t>
      </w:r>
      <w:r>
        <w:rPr>
          <w:rFonts w:hint="eastAsia"/>
          <w:lang w:bidi="ar-SA"/>
        </w:rPr>
        <w:t>，这样大图标就会在通知展开时消失：</w:t>
      </w:r>
    </w:p>
    <w:p w14:paraId="2B1D7B8D" w14:textId="77777777" w:rsidR="00FC76AC" w:rsidRPr="00702CC8" w:rsidRDefault="00FC76AC" w:rsidP="00702CC8">
      <w:pPr>
        <w:pStyle w:val="a6"/>
        <w:ind w:left="240" w:right="720" w:firstLine="180"/>
      </w:pPr>
      <w:r w:rsidRPr="00702CC8">
        <w:t xml:space="preserve">    Notification notification = new NotificationCompat.Builder(context, CHANNEL_ID)</w:t>
      </w:r>
    </w:p>
    <w:p w14:paraId="2519A2A5" w14:textId="77777777" w:rsidR="00FC76AC" w:rsidRPr="00702CC8" w:rsidRDefault="00FC76AC" w:rsidP="00702CC8">
      <w:pPr>
        <w:pStyle w:val="a6"/>
        <w:ind w:left="240" w:right="720" w:firstLine="180"/>
      </w:pPr>
      <w:r w:rsidRPr="00702CC8">
        <w:t xml:space="preserve">            .setSmallIcon(R.drawable.new_post)</w:t>
      </w:r>
    </w:p>
    <w:p w14:paraId="63816649" w14:textId="77777777" w:rsidR="00FC76AC" w:rsidRPr="00702CC8" w:rsidRDefault="00FC76AC" w:rsidP="00702CC8">
      <w:pPr>
        <w:pStyle w:val="a6"/>
        <w:ind w:left="240" w:right="720" w:firstLine="180"/>
      </w:pPr>
      <w:r w:rsidRPr="00702CC8">
        <w:t xml:space="preserve">            .setContentTitle(imageTitle)</w:t>
      </w:r>
    </w:p>
    <w:p w14:paraId="763DF042" w14:textId="77777777" w:rsidR="00FC76AC" w:rsidRPr="00702CC8" w:rsidRDefault="00FC76AC" w:rsidP="00702CC8">
      <w:pPr>
        <w:pStyle w:val="a6"/>
        <w:ind w:left="240" w:right="720" w:firstLine="180"/>
      </w:pPr>
      <w:r w:rsidRPr="00702CC8">
        <w:t xml:space="preserve">            .setContentText(imageDescription)</w:t>
      </w:r>
    </w:p>
    <w:p w14:paraId="413709D7" w14:textId="77777777" w:rsidR="00FC76AC" w:rsidRPr="00702CC8" w:rsidRDefault="00FC76AC" w:rsidP="00702CC8">
      <w:pPr>
        <w:pStyle w:val="a6"/>
        <w:ind w:left="240" w:right="720" w:firstLine="180"/>
      </w:pPr>
      <w:r w:rsidRPr="00702CC8">
        <w:t xml:space="preserve">            .setLargeIcon(myBitmap)</w:t>
      </w:r>
    </w:p>
    <w:p w14:paraId="77814C4D" w14:textId="77777777" w:rsidR="00FC76AC" w:rsidRPr="00702CC8" w:rsidRDefault="00FC76AC" w:rsidP="00702CC8">
      <w:pPr>
        <w:pStyle w:val="a6"/>
        <w:ind w:left="240" w:right="720" w:firstLine="180"/>
      </w:pPr>
      <w:r w:rsidRPr="00702CC8">
        <w:t xml:space="preserve">            .setStyle(new NotificationCompat.BigPictureStyle()</w:t>
      </w:r>
    </w:p>
    <w:p w14:paraId="365925F3" w14:textId="77777777" w:rsidR="00FC76AC" w:rsidRPr="00702CC8" w:rsidRDefault="00FC76AC" w:rsidP="00702CC8">
      <w:pPr>
        <w:pStyle w:val="a6"/>
        <w:ind w:left="240" w:right="720" w:firstLine="180"/>
      </w:pPr>
      <w:r w:rsidRPr="00702CC8">
        <w:t xml:space="preserve">                    .bigPicture(myBitmap)</w:t>
      </w:r>
    </w:p>
    <w:p w14:paraId="1511BE69" w14:textId="77777777" w:rsidR="00FC76AC" w:rsidRPr="00702CC8" w:rsidRDefault="00FC76AC" w:rsidP="00702CC8">
      <w:pPr>
        <w:pStyle w:val="a6"/>
        <w:ind w:left="240" w:right="720" w:firstLine="180"/>
      </w:pPr>
      <w:r w:rsidRPr="00702CC8">
        <w:t xml:space="preserve">                    .bigLargeIcon(null))</w:t>
      </w:r>
    </w:p>
    <w:p w14:paraId="64C28188" w14:textId="42459965" w:rsidR="00FC76AC" w:rsidRPr="00702CC8" w:rsidRDefault="00FC76AC" w:rsidP="00702CC8">
      <w:pPr>
        <w:pStyle w:val="a6"/>
        <w:ind w:left="240" w:right="720" w:firstLine="180"/>
      </w:pPr>
      <w:r w:rsidRPr="00702CC8">
        <w:t xml:space="preserve">            .build();</w:t>
      </w:r>
    </w:p>
    <w:p w14:paraId="031A87DE" w14:textId="10D185B6" w:rsidR="008D37A7" w:rsidRDefault="00702CC8" w:rsidP="00702CC8">
      <w:pPr>
        <w:pStyle w:val="a5"/>
        <w:ind w:firstLine="361"/>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37</w:t>
      </w:r>
      <w:r w:rsidR="009C2BDC">
        <w:fldChar w:fldCharType="end"/>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0078F" w14:paraId="640EF13A" w14:textId="77777777" w:rsidTr="0023268B">
        <w:tc>
          <w:tcPr>
            <w:tcW w:w="4675" w:type="dxa"/>
          </w:tcPr>
          <w:p w14:paraId="0BB44B8D" w14:textId="77777777" w:rsidR="0010078F" w:rsidRDefault="0010078F" w:rsidP="0010078F">
            <w:pPr>
              <w:ind w:firstLineChars="0" w:firstLine="0"/>
              <w:jc w:val="center"/>
            </w:pPr>
            <w:r>
              <w:rPr>
                <w:noProof/>
              </w:rPr>
              <w:drawing>
                <wp:inline distT="0" distB="0" distL="0" distR="0" wp14:anchorId="4FCF5BC0" wp14:editId="3FE76F45">
                  <wp:extent cx="1454150" cy="1687342"/>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3954" cy="1698718"/>
                          </a:xfrm>
                          <a:prstGeom prst="rect">
                            <a:avLst/>
                          </a:prstGeom>
                          <a:noFill/>
                          <a:ln>
                            <a:noFill/>
                          </a:ln>
                        </pic:spPr>
                      </pic:pic>
                    </a:graphicData>
                  </a:graphic>
                </wp:inline>
              </w:drawing>
            </w:r>
          </w:p>
          <w:p w14:paraId="58DAEC5C" w14:textId="3BF897E2" w:rsidR="004A47B7" w:rsidRDefault="004A47B7" w:rsidP="004A47B7">
            <w:pPr>
              <w:pStyle w:val="a5"/>
              <w:ind w:firstLine="361"/>
            </w:pPr>
            <w:bookmarkStart w:id="55" w:name="_Ref98872826"/>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26</w:t>
            </w:r>
            <w:r w:rsidR="00D5315A">
              <w:fldChar w:fldCharType="end"/>
            </w:r>
            <w:bookmarkEnd w:id="55"/>
            <w:r w:rsidR="0023268B">
              <w:t xml:space="preserve"> </w:t>
            </w:r>
            <w:r>
              <w:rPr>
                <w:rFonts w:hint="eastAsia"/>
                <w:lang w:bidi="ar-SA"/>
              </w:rPr>
              <w:t>NotificationCompat.BigPictureStyle</w:t>
            </w:r>
          </w:p>
        </w:tc>
        <w:tc>
          <w:tcPr>
            <w:tcW w:w="4675" w:type="dxa"/>
          </w:tcPr>
          <w:p w14:paraId="2F999A8D" w14:textId="77777777" w:rsidR="0010078F" w:rsidRDefault="0010078F" w:rsidP="0010078F">
            <w:pPr>
              <w:ind w:firstLineChars="0" w:firstLine="0"/>
              <w:jc w:val="center"/>
            </w:pPr>
            <w:r>
              <w:rPr>
                <w:noProof/>
              </w:rPr>
              <w:drawing>
                <wp:inline distT="0" distB="0" distL="0" distR="0" wp14:anchorId="6095BD06" wp14:editId="6B817408">
                  <wp:extent cx="1682750" cy="16827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82750" cy="1682750"/>
                          </a:xfrm>
                          <a:prstGeom prst="rect">
                            <a:avLst/>
                          </a:prstGeom>
                        </pic:spPr>
                      </pic:pic>
                    </a:graphicData>
                  </a:graphic>
                </wp:inline>
              </w:drawing>
            </w:r>
          </w:p>
          <w:p w14:paraId="61AA79C9" w14:textId="500ACB5B" w:rsidR="00480F79" w:rsidRDefault="0023268B" w:rsidP="0023268B">
            <w:pPr>
              <w:pStyle w:val="a5"/>
              <w:ind w:firstLine="361"/>
            </w:pPr>
            <w:bookmarkStart w:id="56" w:name="_Ref98873124"/>
            <w:r>
              <w:t>图</w:t>
            </w:r>
            <w:r>
              <w:t xml:space="preserve"> </w:t>
            </w:r>
            <w:r w:rsidR="00E271F9">
              <w:fldChar w:fldCharType="begin"/>
            </w:r>
            <w:r w:rsidR="00E271F9">
              <w:instrText xml:space="preserve"> STYLEREF 1 \s </w:instrText>
            </w:r>
            <w:r w:rsidR="00E271F9">
              <w:fldChar w:fldCharType="separate"/>
            </w:r>
            <w:r w:rsidR="00D5315A">
              <w:rPr>
                <w:noProof/>
              </w:rPr>
              <w:t>7</w:t>
            </w:r>
            <w:r w:rsidR="00E271F9">
              <w:rPr>
                <w:noProof/>
              </w:rPr>
              <w:fldChar w:fldCharType="end"/>
            </w:r>
            <w:r w:rsidR="00D5315A">
              <w:noBreakHyphen/>
            </w:r>
            <w:r w:rsidR="00D5315A">
              <w:fldChar w:fldCharType="begin"/>
            </w:r>
            <w:r w:rsidR="00D5315A">
              <w:instrText xml:space="preserve"> SEQ </w:instrText>
            </w:r>
            <w:r w:rsidR="00D5315A">
              <w:instrText>图</w:instrText>
            </w:r>
            <w:r w:rsidR="00D5315A">
              <w:instrText xml:space="preserve"> \* ARABIC \s 1 </w:instrText>
            </w:r>
            <w:r w:rsidR="00D5315A">
              <w:fldChar w:fldCharType="separate"/>
            </w:r>
            <w:r w:rsidR="00D5315A">
              <w:rPr>
                <w:noProof/>
              </w:rPr>
              <w:t>27</w:t>
            </w:r>
            <w:r w:rsidR="00D5315A">
              <w:fldChar w:fldCharType="end"/>
            </w:r>
            <w:bookmarkEnd w:id="56"/>
            <w:r>
              <w:t xml:space="preserve"> </w:t>
            </w:r>
            <w:r w:rsidR="00480F79">
              <w:rPr>
                <w:rFonts w:hint="eastAsia"/>
                <w:lang w:bidi="ar-SA"/>
              </w:rPr>
              <w:t>NotificationCompat.BigTextStyle</w:t>
            </w:r>
          </w:p>
        </w:tc>
      </w:tr>
    </w:tbl>
    <w:p w14:paraId="056C4B3A" w14:textId="3679D762" w:rsidR="00FC76AC" w:rsidRDefault="00FC76AC" w:rsidP="00FC76AC">
      <w:pPr>
        <w:rPr>
          <w:lang w:bidi="ar-SA"/>
        </w:rPr>
      </w:pPr>
      <w:r>
        <w:rPr>
          <w:rFonts w:hint="eastAsia"/>
          <w:lang w:bidi="ar-SA"/>
        </w:rPr>
        <w:t>应用</w:t>
      </w:r>
      <w:r>
        <w:rPr>
          <w:rFonts w:hint="eastAsia"/>
          <w:lang w:bidi="ar-SA"/>
        </w:rPr>
        <w:t xml:space="preserve"> NotificationCompat.BigTextStyle</w:t>
      </w:r>
      <w:r>
        <w:rPr>
          <w:rFonts w:hint="eastAsia"/>
          <w:lang w:bidi="ar-SA"/>
        </w:rPr>
        <w:t>，以在通知的展开内容区域显示文本</w:t>
      </w:r>
      <w:r w:rsidR="004111DF">
        <w:rPr>
          <w:rFonts w:hint="eastAsia"/>
          <w:lang w:bidi="ar-SA"/>
        </w:rPr>
        <w:t>（</w:t>
      </w:r>
      <w:r w:rsidR="00DC7D3C">
        <w:rPr>
          <w:lang w:bidi="ar-SA"/>
        </w:rPr>
        <w:fldChar w:fldCharType="begin"/>
      </w:r>
      <w:r w:rsidR="00DC7D3C">
        <w:rPr>
          <w:lang w:bidi="ar-SA"/>
        </w:rPr>
        <w:instrText xml:space="preserve"> </w:instrText>
      </w:r>
      <w:r w:rsidR="00DC7D3C">
        <w:rPr>
          <w:rFonts w:hint="eastAsia"/>
          <w:lang w:bidi="ar-SA"/>
        </w:rPr>
        <w:instrText>REF _Ref98873124 \h</w:instrText>
      </w:r>
      <w:r w:rsidR="00DC7D3C">
        <w:rPr>
          <w:lang w:bidi="ar-SA"/>
        </w:rPr>
        <w:instrText xml:space="preserve"> </w:instrText>
      </w:r>
      <w:r w:rsidR="00DC7D3C">
        <w:rPr>
          <w:lang w:bidi="ar-SA"/>
        </w:rPr>
      </w:r>
      <w:r w:rsidR="00DC7D3C">
        <w:rPr>
          <w:lang w:bidi="ar-SA"/>
        </w:rPr>
        <w:fldChar w:fldCharType="separate"/>
      </w:r>
      <w:r w:rsidR="00937D55">
        <w:t>图</w:t>
      </w:r>
      <w:r w:rsidR="00937D55">
        <w:t xml:space="preserve"> </w:t>
      </w:r>
      <w:r w:rsidR="00937D55">
        <w:rPr>
          <w:noProof/>
        </w:rPr>
        <w:t>7</w:t>
      </w:r>
      <w:r w:rsidR="00937D55">
        <w:noBreakHyphen/>
      </w:r>
      <w:r w:rsidR="00937D55">
        <w:rPr>
          <w:noProof/>
        </w:rPr>
        <w:t>24</w:t>
      </w:r>
      <w:r w:rsidR="00DC7D3C">
        <w:rPr>
          <w:lang w:bidi="ar-SA"/>
        </w:rPr>
        <w:fldChar w:fldCharType="end"/>
      </w:r>
      <w:r w:rsidR="004111DF">
        <w:rPr>
          <w:rFonts w:hint="eastAsia"/>
          <w:lang w:bidi="ar-SA"/>
        </w:rPr>
        <w:t>）</w:t>
      </w:r>
      <w:r>
        <w:rPr>
          <w:rFonts w:hint="eastAsia"/>
          <w:lang w:bidi="ar-SA"/>
        </w:rPr>
        <w:t>：</w:t>
      </w:r>
    </w:p>
    <w:p w14:paraId="5C4533F6" w14:textId="77777777" w:rsidR="00FC76AC" w:rsidRDefault="00FC76AC" w:rsidP="00EF616E">
      <w:pPr>
        <w:pStyle w:val="a6"/>
        <w:ind w:left="240" w:right="720" w:firstLine="180"/>
      </w:pPr>
      <w:r>
        <w:t xml:space="preserve">    Notification notification = new NotificationCompat.Builder(context, CHANNEL_ID)</w:t>
      </w:r>
    </w:p>
    <w:p w14:paraId="65E747F2" w14:textId="77777777" w:rsidR="00FC76AC" w:rsidRDefault="00FC76AC" w:rsidP="00EF616E">
      <w:pPr>
        <w:pStyle w:val="a6"/>
        <w:ind w:left="240" w:right="720" w:firstLine="180"/>
      </w:pPr>
      <w:r>
        <w:t xml:space="preserve">            .setSmallIcon(R.drawable.new_mail)</w:t>
      </w:r>
    </w:p>
    <w:p w14:paraId="74BFF81C" w14:textId="77777777" w:rsidR="00FC76AC" w:rsidRDefault="00FC76AC" w:rsidP="00EF616E">
      <w:pPr>
        <w:pStyle w:val="a6"/>
        <w:ind w:left="240" w:right="720" w:firstLine="180"/>
      </w:pPr>
      <w:r>
        <w:t xml:space="preserve">            .setContentTitle(emailObject.getSenderName())</w:t>
      </w:r>
    </w:p>
    <w:p w14:paraId="039E4B47" w14:textId="77777777" w:rsidR="00FC76AC" w:rsidRDefault="00FC76AC" w:rsidP="00EF616E">
      <w:pPr>
        <w:pStyle w:val="a6"/>
        <w:ind w:left="240" w:right="720" w:firstLine="180"/>
      </w:pPr>
      <w:r>
        <w:t xml:space="preserve">            .setContentText(emailObject.getSubject())</w:t>
      </w:r>
    </w:p>
    <w:p w14:paraId="6ABA9511" w14:textId="77777777" w:rsidR="00FC76AC" w:rsidRDefault="00FC76AC" w:rsidP="00EF616E">
      <w:pPr>
        <w:pStyle w:val="a6"/>
        <w:ind w:left="240" w:right="720" w:firstLine="180"/>
      </w:pPr>
      <w:r>
        <w:t xml:space="preserve">            .setLargeIcon(emailObject.getSenderAvatar())</w:t>
      </w:r>
    </w:p>
    <w:p w14:paraId="12F5A8CF" w14:textId="77777777" w:rsidR="00FC76AC" w:rsidRDefault="00FC76AC" w:rsidP="00EF616E">
      <w:pPr>
        <w:pStyle w:val="a6"/>
        <w:ind w:left="240" w:right="720" w:firstLine="180"/>
      </w:pPr>
      <w:r>
        <w:t xml:space="preserve">            .setStyle(new NotificationCompat.BigTextStyle()</w:t>
      </w:r>
    </w:p>
    <w:p w14:paraId="7559DBCC" w14:textId="77777777" w:rsidR="00FC76AC" w:rsidRDefault="00FC76AC" w:rsidP="00EF616E">
      <w:pPr>
        <w:pStyle w:val="a6"/>
        <w:ind w:left="240" w:right="720" w:firstLine="180"/>
      </w:pPr>
      <w:r>
        <w:t xml:space="preserve">                    .bigText(emailObject.getSubjectAndSnippet()))</w:t>
      </w:r>
    </w:p>
    <w:p w14:paraId="13520FB5" w14:textId="77777777" w:rsidR="00FC76AC" w:rsidRDefault="00FC76AC" w:rsidP="00EF616E">
      <w:pPr>
        <w:pStyle w:val="a6"/>
        <w:ind w:left="240" w:right="720" w:firstLine="180"/>
      </w:pPr>
      <w:r>
        <w:t xml:space="preserve">            .build();</w:t>
      </w:r>
    </w:p>
    <w:p w14:paraId="4E314A20" w14:textId="6C66989E" w:rsidR="00FC76AC" w:rsidRDefault="00FC76AC" w:rsidP="00C86298">
      <w:pPr>
        <w:pStyle w:val="a5"/>
        <w:ind w:firstLine="361"/>
        <w:rPr>
          <w:lang w:bidi="ar-SA"/>
        </w:rPr>
      </w:pPr>
      <w:r>
        <w:rPr>
          <w:lang w:bidi="ar-SA"/>
        </w:rPr>
        <w:t xml:space="preserve">    </w:t>
      </w:r>
      <w:r w:rsidR="00C86298">
        <w:rPr>
          <w:rFonts w:hint="eastAsia"/>
        </w:rPr>
        <w:t>码</w:t>
      </w:r>
      <w:r w:rsidR="00C86298">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38</w:t>
      </w:r>
      <w:r w:rsidR="009C2BDC">
        <w:fldChar w:fldCharType="end"/>
      </w:r>
    </w:p>
    <w:p w14:paraId="5C6CE4C2" w14:textId="2C95787E" w:rsidR="00FC76AC" w:rsidRDefault="00FC76AC" w:rsidP="00FC76AC">
      <w:pPr>
        <w:rPr>
          <w:lang w:bidi="ar-SA"/>
        </w:rPr>
      </w:pPr>
      <w:r>
        <w:rPr>
          <w:rFonts w:hint="eastAsia"/>
          <w:lang w:bidi="ar-SA"/>
        </w:rPr>
        <w:t>提示：如需对文本添加格式（粗体、斜体、换行等等），可以使用</w:t>
      </w:r>
      <w:r>
        <w:rPr>
          <w:rFonts w:hint="eastAsia"/>
          <w:lang w:bidi="ar-SA"/>
        </w:rPr>
        <w:t xml:space="preserve"> HTML </w:t>
      </w:r>
      <w:r>
        <w:rPr>
          <w:rFonts w:hint="eastAsia"/>
          <w:lang w:bidi="ar-SA"/>
        </w:rPr>
        <w:t>标记添加样式。</w:t>
      </w:r>
    </w:p>
    <w:p w14:paraId="0AF92E5C" w14:textId="45773D78" w:rsidR="00FC76AC" w:rsidRDefault="00FC76AC" w:rsidP="00FC76AC">
      <w:pPr>
        <w:rPr>
          <w:lang w:bidi="ar-SA"/>
        </w:rPr>
      </w:pPr>
      <w:r>
        <w:rPr>
          <w:rFonts w:hint="eastAsia"/>
          <w:lang w:bidi="ar-SA"/>
        </w:rPr>
        <w:t>如果想添加多个简短摘要行（例如收到的电子邮件中的摘要），对通知应用</w:t>
      </w:r>
      <w:r>
        <w:rPr>
          <w:rFonts w:hint="eastAsia"/>
          <w:lang w:bidi="ar-SA"/>
        </w:rPr>
        <w:t xml:space="preserve"> NotificationCompat.InboxStyle</w:t>
      </w:r>
      <w:r>
        <w:rPr>
          <w:rFonts w:hint="eastAsia"/>
          <w:lang w:bidi="ar-SA"/>
        </w:rPr>
        <w:t>。这样，就可以添加多条内容文本，并且每条文本均截断为一行，而不是显示为</w:t>
      </w:r>
      <w:r>
        <w:rPr>
          <w:rFonts w:hint="eastAsia"/>
          <w:lang w:bidi="ar-SA"/>
        </w:rPr>
        <w:t xml:space="preserve"> NotificationCompat.BigTextStyle </w:t>
      </w:r>
      <w:r>
        <w:rPr>
          <w:rFonts w:hint="eastAsia"/>
          <w:lang w:bidi="ar-SA"/>
        </w:rPr>
        <w:t>提供的一个连续文本行。如需添加新行，最多可调用</w:t>
      </w:r>
      <w:r>
        <w:rPr>
          <w:rFonts w:hint="eastAsia"/>
          <w:lang w:bidi="ar-SA"/>
        </w:rPr>
        <w:t xml:space="preserve"> addLine() 6 </w:t>
      </w:r>
      <w:r>
        <w:rPr>
          <w:rFonts w:hint="eastAsia"/>
          <w:lang w:bidi="ar-SA"/>
        </w:rPr>
        <w:t>次。如果添加的行超过</w:t>
      </w:r>
      <w:r>
        <w:rPr>
          <w:rFonts w:hint="eastAsia"/>
          <w:lang w:bidi="ar-SA"/>
        </w:rPr>
        <w:t xml:space="preserve"> 6 </w:t>
      </w:r>
      <w:r>
        <w:rPr>
          <w:rFonts w:hint="eastAsia"/>
          <w:lang w:bidi="ar-SA"/>
        </w:rPr>
        <w:t>行，仅显示前</w:t>
      </w:r>
      <w:r>
        <w:rPr>
          <w:rFonts w:hint="eastAsia"/>
          <w:lang w:bidi="ar-SA"/>
        </w:rPr>
        <w:t xml:space="preserve"> 6 </w:t>
      </w:r>
      <w:r>
        <w:rPr>
          <w:rFonts w:hint="eastAsia"/>
          <w:lang w:bidi="ar-SA"/>
        </w:rPr>
        <w:t>行。</w:t>
      </w:r>
    </w:p>
    <w:p w14:paraId="3BE4DC21" w14:textId="77777777" w:rsidR="00FC76AC" w:rsidRDefault="00FC76AC" w:rsidP="00CA125C">
      <w:pPr>
        <w:pStyle w:val="a6"/>
        <w:ind w:left="240" w:right="720" w:firstLine="180"/>
      </w:pPr>
      <w:r>
        <w:t xml:space="preserve">    Notification notification = new NotificationCompat.Builder(context, CHANNEL_ID)</w:t>
      </w:r>
    </w:p>
    <w:p w14:paraId="55DDB355" w14:textId="77777777" w:rsidR="00FC76AC" w:rsidRDefault="00FC76AC" w:rsidP="00CA125C">
      <w:pPr>
        <w:pStyle w:val="a6"/>
        <w:ind w:left="240" w:right="720" w:firstLine="180"/>
      </w:pPr>
      <w:r>
        <w:t xml:space="preserve">            .setSmallIcon(R.drawable.new_mail)</w:t>
      </w:r>
    </w:p>
    <w:p w14:paraId="35359973" w14:textId="77777777" w:rsidR="00FC76AC" w:rsidRDefault="00FC76AC" w:rsidP="00CA125C">
      <w:pPr>
        <w:pStyle w:val="a6"/>
        <w:ind w:left="240" w:right="720" w:firstLine="180"/>
      </w:pPr>
      <w:r>
        <w:t xml:space="preserve">            .setContentTitle("5 New mails from " + sender.toString())</w:t>
      </w:r>
    </w:p>
    <w:p w14:paraId="644C94E3" w14:textId="77777777" w:rsidR="00FC76AC" w:rsidRDefault="00FC76AC" w:rsidP="00CA125C">
      <w:pPr>
        <w:pStyle w:val="a6"/>
        <w:ind w:left="240" w:right="720" w:firstLine="180"/>
      </w:pPr>
      <w:r>
        <w:t xml:space="preserve">            .setContentText(subject)</w:t>
      </w:r>
    </w:p>
    <w:p w14:paraId="68F8A693" w14:textId="77777777" w:rsidR="00FC76AC" w:rsidRDefault="00FC76AC" w:rsidP="00CA125C">
      <w:pPr>
        <w:pStyle w:val="a6"/>
        <w:ind w:left="240" w:right="720" w:firstLine="180"/>
      </w:pPr>
      <w:r>
        <w:t xml:space="preserve">            .setLargeIcon(aBitmap)</w:t>
      </w:r>
    </w:p>
    <w:p w14:paraId="261B34A3" w14:textId="77777777" w:rsidR="00FC76AC" w:rsidRDefault="00FC76AC" w:rsidP="00CA125C">
      <w:pPr>
        <w:pStyle w:val="a6"/>
        <w:ind w:left="240" w:right="720" w:firstLine="180"/>
      </w:pPr>
      <w:r>
        <w:t xml:space="preserve">            .setStyle(new NotificationCompat.InboxStyle()</w:t>
      </w:r>
    </w:p>
    <w:p w14:paraId="7CBF25E1" w14:textId="77777777" w:rsidR="00FC76AC" w:rsidRDefault="00FC76AC" w:rsidP="00CA125C">
      <w:pPr>
        <w:pStyle w:val="a6"/>
        <w:ind w:left="240" w:right="720" w:firstLine="180"/>
      </w:pPr>
      <w:r>
        <w:t xml:space="preserve">                    .addLine(messageSnippet1)</w:t>
      </w:r>
    </w:p>
    <w:p w14:paraId="4C1D32AE" w14:textId="77777777" w:rsidR="00FC76AC" w:rsidRDefault="00FC76AC" w:rsidP="00CA125C">
      <w:pPr>
        <w:pStyle w:val="a6"/>
        <w:ind w:left="240" w:right="720" w:firstLine="180"/>
      </w:pPr>
      <w:r>
        <w:t xml:space="preserve">                    .addLine(messageSnippet2))</w:t>
      </w:r>
    </w:p>
    <w:p w14:paraId="172E267D" w14:textId="77777777" w:rsidR="00FC76AC" w:rsidRDefault="00FC76AC" w:rsidP="00CA125C">
      <w:pPr>
        <w:pStyle w:val="a6"/>
        <w:ind w:left="240" w:right="720" w:firstLine="180"/>
      </w:pPr>
      <w:r>
        <w:t xml:space="preserve">            .build();</w:t>
      </w:r>
    </w:p>
    <w:p w14:paraId="608744C0" w14:textId="2C4D4B9B" w:rsidR="00FC76AC" w:rsidRDefault="00FC76AC" w:rsidP="00CA125C">
      <w:pPr>
        <w:pStyle w:val="a5"/>
        <w:ind w:firstLine="361"/>
        <w:rPr>
          <w:lang w:bidi="ar-SA"/>
        </w:rPr>
      </w:pPr>
      <w:r>
        <w:rPr>
          <w:lang w:bidi="ar-SA"/>
        </w:rPr>
        <w:t xml:space="preserve">    </w:t>
      </w:r>
      <w:r w:rsidR="00CA125C">
        <w:rPr>
          <w:rFonts w:hint="eastAsia"/>
        </w:rPr>
        <w:t>码</w:t>
      </w:r>
      <w:r w:rsidR="00CA125C">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39</w:t>
      </w:r>
      <w:r w:rsidR="009C2BDC">
        <w:fldChar w:fldCharType="end"/>
      </w:r>
    </w:p>
    <w:p w14:paraId="0F3560A1" w14:textId="0A94EB6C" w:rsidR="00FC76AC" w:rsidRDefault="00FC76AC" w:rsidP="00FC76AC">
      <w:pPr>
        <w:rPr>
          <w:lang w:bidi="ar-SA"/>
        </w:rPr>
      </w:pPr>
      <w:r>
        <w:rPr>
          <w:rFonts w:hint="eastAsia"/>
          <w:lang w:bidi="ar-SA"/>
        </w:rPr>
        <w:t>提示：通过使用</w:t>
      </w:r>
      <w:r>
        <w:rPr>
          <w:rFonts w:hint="eastAsia"/>
          <w:lang w:bidi="ar-SA"/>
        </w:rPr>
        <w:t xml:space="preserve"> HTML </w:t>
      </w:r>
      <w:r>
        <w:rPr>
          <w:rFonts w:hint="eastAsia"/>
          <w:lang w:bidi="ar-SA"/>
        </w:rPr>
        <w:t>标记添加样式（例如加粗主题），可以区分每行中的消息主题和消息内容。</w:t>
      </w:r>
    </w:p>
    <w:p w14:paraId="7BF23AA1" w14:textId="5C5F5ED4" w:rsidR="00FC76AC" w:rsidRDefault="00FC76AC" w:rsidP="00FC76AC">
      <w:pPr>
        <w:rPr>
          <w:lang w:bidi="ar-SA"/>
        </w:rPr>
      </w:pPr>
      <w:r>
        <w:rPr>
          <w:rFonts w:hint="eastAsia"/>
          <w:lang w:bidi="ar-SA"/>
        </w:rPr>
        <w:t>应用</w:t>
      </w:r>
      <w:r>
        <w:rPr>
          <w:rFonts w:hint="eastAsia"/>
          <w:lang w:bidi="ar-SA"/>
        </w:rPr>
        <w:t xml:space="preserve"> NotificationCompat.MessagingStyle </w:t>
      </w:r>
      <w:r>
        <w:rPr>
          <w:rFonts w:hint="eastAsia"/>
          <w:lang w:bidi="ar-SA"/>
        </w:rPr>
        <w:t>可显示任意人数之间依序发送的消息</w:t>
      </w:r>
      <w:r w:rsidR="00022BDB">
        <w:rPr>
          <w:rFonts w:hint="eastAsia"/>
          <w:lang w:bidi="ar-SA"/>
        </w:rPr>
        <w:t>（</w:t>
      </w:r>
      <w:r w:rsidR="00022BDB">
        <w:rPr>
          <w:lang w:bidi="ar-SA"/>
        </w:rPr>
        <w:fldChar w:fldCharType="begin"/>
      </w:r>
      <w:r w:rsidR="00022BDB">
        <w:rPr>
          <w:lang w:bidi="ar-SA"/>
        </w:rPr>
        <w:instrText xml:space="preserve"> </w:instrText>
      </w:r>
      <w:r w:rsidR="00022BDB">
        <w:rPr>
          <w:rFonts w:hint="eastAsia"/>
          <w:lang w:bidi="ar-SA"/>
        </w:rPr>
        <w:instrText>REF _Ref98873956 \h</w:instrText>
      </w:r>
      <w:r w:rsidR="00022BDB">
        <w:rPr>
          <w:lang w:bidi="ar-SA"/>
        </w:rPr>
        <w:instrText xml:space="preserve"> </w:instrText>
      </w:r>
      <w:r w:rsidR="00022BDB">
        <w:rPr>
          <w:lang w:bidi="ar-SA"/>
        </w:rPr>
      </w:r>
      <w:r w:rsidR="00022BDB">
        <w:rPr>
          <w:lang w:bidi="ar-SA"/>
        </w:rPr>
        <w:fldChar w:fldCharType="separate"/>
      </w:r>
      <w:r w:rsidR="00937D55">
        <w:rPr>
          <w:rFonts w:hint="eastAsia"/>
        </w:rPr>
        <w:t>图</w:t>
      </w:r>
      <w:r w:rsidR="00937D55">
        <w:rPr>
          <w:rFonts w:hint="eastAsia"/>
        </w:rPr>
        <w:t xml:space="preserve"> </w:t>
      </w:r>
      <w:r w:rsidR="00937D55">
        <w:rPr>
          <w:noProof/>
        </w:rPr>
        <w:t>7</w:t>
      </w:r>
      <w:r w:rsidR="00937D55">
        <w:noBreakHyphen/>
      </w:r>
      <w:r w:rsidR="00937D55">
        <w:rPr>
          <w:noProof/>
        </w:rPr>
        <w:t>25</w:t>
      </w:r>
      <w:r w:rsidR="00022BDB">
        <w:rPr>
          <w:lang w:bidi="ar-SA"/>
        </w:rPr>
        <w:fldChar w:fldCharType="end"/>
      </w:r>
      <w:r w:rsidR="00022BDB">
        <w:rPr>
          <w:rFonts w:hint="eastAsia"/>
          <w:lang w:bidi="ar-SA"/>
        </w:rPr>
        <w:t>）</w:t>
      </w:r>
      <w:r>
        <w:rPr>
          <w:rFonts w:hint="eastAsia"/>
          <w:lang w:bidi="ar-SA"/>
        </w:rPr>
        <w:t>。这是即时通讯应用的理想之选，因为它通过单独处理发送人姓名和消息文本为每条消息提供一致的布局，而且每条消息可以在多行中显示。如需添加新消息，调用</w:t>
      </w:r>
      <w:r>
        <w:rPr>
          <w:rFonts w:hint="eastAsia"/>
          <w:lang w:bidi="ar-SA"/>
        </w:rPr>
        <w:t xml:space="preserve"> addMessage()</w:t>
      </w:r>
      <w:r>
        <w:rPr>
          <w:rFonts w:hint="eastAsia"/>
          <w:lang w:bidi="ar-SA"/>
        </w:rPr>
        <w:t>，并传入消息文本、接收时间和发送人姓名。也可以将这些信息作为</w:t>
      </w:r>
      <w:r>
        <w:rPr>
          <w:rFonts w:hint="eastAsia"/>
          <w:lang w:bidi="ar-SA"/>
        </w:rPr>
        <w:t xml:space="preserve"> NotificationCompat.MessagingStyle.Message </w:t>
      </w:r>
      <w:r>
        <w:rPr>
          <w:rFonts w:hint="eastAsia"/>
          <w:lang w:bidi="ar-SA"/>
        </w:rPr>
        <w:t>对象传递。</w:t>
      </w:r>
    </w:p>
    <w:p w14:paraId="6AC033AC" w14:textId="77777777" w:rsidR="00FC76AC" w:rsidRDefault="00FC76AC" w:rsidP="00672E27">
      <w:pPr>
        <w:pStyle w:val="a6"/>
        <w:ind w:left="240" w:right="720" w:firstLine="180"/>
      </w:pPr>
      <w:r>
        <w:t xml:space="preserve">    NotificationCompat.MessagingStyle.Message message1 =</w:t>
      </w:r>
    </w:p>
    <w:p w14:paraId="6A8B4824" w14:textId="77777777" w:rsidR="00FC76AC" w:rsidRDefault="00FC76AC" w:rsidP="00672E27">
      <w:pPr>
        <w:pStyle w:val="a6"/>
        <w:ind w:left="240" w:right="720" w:firstLine="180"/>
      </w:pPr>
      <w:r>
        <w:t xml:space="preserve">            new NotificationCompat.MessagingStyle.Message(messages[0].getText(),</w:t>
      </w:r>
    </w:p>
    <w:p w14:paraId="7C5B742D" w14:textId="77777777" w:rsidR="00FC76AC" w:rsidRDefault="00FC76AC" w:rsidP="00672E27">
      <w:pPr>
        <w:pStyle w:val="a6"/>
        <w:ind w:left="240" w:right="720" w:firstLine="180"/>
      </w:pPr>
      <w:r>
        <w:t xml:space="preserve">                                                          messages[0].getTime(),</w:t>
      </w:r>
    </w:p>
    <w:p w14:paraId="5B84E027" w14:textId="77777777" w:rsidR="00FC76AC" w:rsidRDefault="00FC76AC" w:rsidP="00672E27">
      <w:pPr>
        <w:pStyle w:val="a6"/>
        <w:ind w:left="240" w:right="720" w:firstLine="180"/>
      </w:pPr>
      <w:r>
        <w:t xml:space="preserve">                                                          messages[0].getSender());</w:t>
      </w:r>
    </w:p>
    <w:p w14:paraId="1398111C" w14:textId="77777777" w:rsidR="00FC76AC" w:rsidRDefault="00FC76AC" w:rsidP="00672E27">
      <w:pPr>
        <w:pStyle w:val="a6"/>
        <w:ind w:left="240" w:right="720" w:firstLine="180"/>
      </w:pPr>
      <w:r>
        <w:t xml:space="preserve">    NotificationCompat.MessagingStyle.Message message2 =</w:t>
      </w:r>
    </w:p>
    <w:p w14:paraId="4BD529F3" w14:textId="77777777" w:rsidR="00FC76AC" w:rsidRDefault="00FC76AC" w:rsidP="00672E27">
      <w:pPr>
        <w:pStyle w:val="a6"/>
        <w:ind w:left="240" w:right="720" w:firstLine="180"/>
      </w:pPr>
      <w:r>
        <w:t xml:space="preserve">            new NotificationCompat.MessagingStyle.Message(messages[1].getText(),</w:t>
      </w:r>
    </w:p>
    <w:p w14:paraId="4BB733C1" w14:textId="77777777" w:rsidR="00FC76AC" w:rsidRDefault="00FC76AC" w:rsidP="00672E27">
      <w:pPr>
        <w:pStyle w:val="a6"/>
        <w:ind w:left="240" w:right="720" w:firstLine="180"/>
      </w:pPr>
      <w:r>
        <w:t xml:space="preserve">                                                          messages[1].getTime(),</w:t>
      </w:r>
    </w:p>
    <w:p w14:paraId="4E496335" w14:textId="77777777" w:rsidR="00FC76AC" w:rsidRDefault="00FC76AC" w:rsidP="00672E27">
      <w:pPr>
        <w:pStyle w:val="a6"/>
        <w:ind w:left="240" w:right="720" w:firstLine="180"/>
      </w:pPr>
      <w:r>
        <w:t xml:space="preserve">                                                          messages[1].getSender());</w:t>
      </w:r>
    </w:p>
    <w:p w14:paraId="706FB7E6" w14:textId="77777777" w:rsidR="00FC76AC" w:rsidRDefault="00FC76AC" w:rsidP="00672E27">
      <w:pPr>
        <w:pStyle w:val="a6"/>
        <w:ind w:left="240" w:right="720" w:firstLine="180"/>
      </w:pPr>
    </w:p>
    <w:p w14:paraId="08EEF5FC" w14:textId="77777777" w:rsidR="00FC76AC" w:rsidRDefault="00FC76AC" w:rsidP="00672E27">
      <w:pPr>
        <w:pStyle w:val="a6"/>
        <w:ind w:left="240" w:right="720" w:firstLine="180"/>
      </w:pPr>
      <w:r>
        <w:t xml:space="preserve">    Notification notification = new NotificationCompat.Builder(context, CHANNEL_ID)</w:t>
      </w:r>
    </w:p>
    <w:p w14:paraId="525F68BD" w14:textId="77777777" w:rsidR="00FC76AC" w:rsidRDefault="00FC76AC" w:rsidP="00672E27">
      <w:pPr>
        <w:pStyle w:val="a6"/>
        <w:ind w:left="240" w:right="720" w:firstLine="180"/>
      </w:pPr>
      <w:r>
        <w:t xml:space="preserve">            .setSmallIcon(R.drawable.new_message)</w:t>
      </w:r>
    </w:p>
    <w:p w14:paraId="3141EA3C" w14:textId="77777777" w:rsidR="00FC76AC" w:rsidRDefault="00FC76AC" w:rsidP="00672E27">
      <w:pPr>
        <w:pStyle w:val="a6"/>
        <w:ind w:left="240" w:right="720" w:firstLine="180"/>
      </w:pPr>
      <w:r>
        <w:t xml:space="preserve">            .setStyle(new NotificationCompat.MessagingStyle(resources.getString(R.string.reply_name))</w:t>
      </w:r>
    </w:p>
    <w:p w14:paraId="48C3D5E4" w14:textId="77777777" w:rsidR="00FC76AC" w:rsidRDefault="00FC76AC" w:rsidP="00672E27">
      <w:pPr>
        <w:pStyle w:val="a6"/>
        <w:ind w:left="240" w:right="720" w:firstLine="180"/>
      </w:pPr>
      <w:r>
        <w:t xml:space="preserve">                    .addMessage(message1)</w:t>
      </w:r>
    </w:p>
    <w:p w14:paraId="1BF15A5B" w14:textId="77777777" w:rsidR="00FC76AC" w:rsidRDefault="00FC76AC" w:rsidP="00672E27">
      <w:pPr>
        <w:pStyle w:val="a6"/>
        <w:ind w:left="240" w:right="720" w:firstLine="180"/>
      </w:pPr>
      <w:r>
        <w:t xml:space="preserve">                    .addMessage(message2))</w:t>
      </w:r>
    </w:p>
    <w:p w14:paraId="15241653" w14:textId="77777777" w:rsidR="00FC76AC" w:rsidRDefault="00FC76AC" w:rsidP="00672E27">
      <w:pPr>
        <w:pStyle w:val="a6"/>
        <w:ind w:left="240" w:right="720" w:firstLine="180"/>
      </w:pPr>
      <w:r>
        <w:t xml:space="preserve">            .build();</w:t>
      </w:r>
    </w:p>
    <w:p w14:paraId="247929A6" w14:textId="7A87E42C" w:rsidR="00FC76AC" w:rsidRDefault="00FC76AC" w:rsidP="00672E27">
      <w:pPr>
        <w:pStyle w:val="a5"/>
        <w:ind w:firstLine="361"/>
      </w:pPr>
      <w:r>
        <w:rPr>
          <w:lang w:bidi="ar-SA"/>
        </w:rPr>
        <w:t xml:space="preserve">    </w:t>
      </w:r>
      <w:r w:rsidR="00672E27">
        <w:rPr>
          <w:rFonts w:hint="eastAsia"/>
        </w:rPr>
        <w:t>码</w:t>
      </w:r>
      <w:r w:rsidR="00672E27">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40</w:t>
      </w:r>
      <w:r w:rsidR="009C2BDC">
        <w:fldChar w:fldCharType="end"/>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61606" w14:paraId="432FBDBB" w14:textId="77777777" w:rsidTr="00DE56AC">
        <w:tc>
          <w:tcPr>
            <w:tcW w:w="4675" w:type="dxa"/>
          </w:tcPr>
          <w:p w14:paraId="10EDE6B3" w14:textId="77777777" w:rsidR="00E61606" w:rsidRDefault="00E61606" w:rsidP="009E475F">
            <w:pPr>
              <w:ind w:firstLineChars="0" w:firstLine="0"/>
              <w:jc w:val="center"/>
              <w:rPr>
                <w:lang w:bidi="ar-SA"/>
              </w:rPr>
            </w:pPr>
            <w:r>
              <w:rPr>
                <w:noProof/>
                <w:lang w:bidi="ar-SA"/>
              </w:rPr>
              <w:drawing>
                <wp:inline distT="0" distB="0" distL="0" distR="0" wp14:anchorId="60A30EE7" wp14:editId="18C833C1">
                  <wp:extent cx="2000992" cy="164586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40">
                            <a:extLst>
                              <a:ext uri="{BEBA8EAE-BF5A-486C-A8C5-ECC9F3942E4B}">
                                <a14:imgProps xmlns:a14="http://schemas.microsoft.com/office/drawing/2010/main">
                                  <a14:imgLayer r:embed="rId41">
                                    <a14:imgEffect>
                                      <a14:artisticCrisscrossEtching/>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09593" cy="1652942"/>
                          </a:xfrm>
                          <a:prstGeom prst="rect">
                            <a:avLst/>
                          </a:prstGeom>
                        </pic:spPr>
                      </pic:pic>
                    </a:graphicData>
                  </a:graphic>
                </wp:inline>
              </w:drawing>
            </w:r>
          </w:p>
          <w:p w14:paraId="6137A53E" w14:textId="170F7872" w:rsidR="00E61606" w:rsidRDefault="00E61606" w:rsidP="00E61606">
            <w:pPr>
              <w:pStyle w:val="a5"/>
              <w:ind w:firstLine="361"/>
              <w:rPr>
                <w:lang w:bidi="ar-SA"/>
              </w:rPr>
            </w:pPr>
            <w:bookmarkStart w:id="57" w:name="_Ref98873956"/>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28</w:t>
            </w:r>
            <w:r w:rsidR="00D5315A">
              <w:fldChar w:fldCharType="end"/>
            </w:r>
            <w:bookmarkEnd w:id="57"/>
            <w:r>
              <w:rPr>
                <w:rFonts w:hint="eastAsia"/>
              </w:rPr>
              <w:t xml:space="preserve"> </w:t>
            </w:r>
            <w:r>
              <w:rPr>
                <w:rFonts w:hint="eastAsia"/>
                <w:lang w:bidi="ar-SA"/>
              </w:rPr>
              <w:t>NotificationCompat.MessagingStyle</w:t>
            </w:r>
          </w:p>
        </w:tc>
        <w:tc>
          <w:tcPr>
            <w:tcW w:w="4675" w:type="dxa"/>
          </w:tcPr>
          <w:p w14:paraId="66A714BB" w14:textId="77777777" w:rsidR="00FB30E1" w:rsidRDefault="00FB30E1" w:rsidP="00FB30E1">
            <w:pPr>
              <w:rPr>
                <w:lang w:bidi="ar-SA"/>
              </w:rPr>
            </w:pPr>
            <w:r>
              <w:rPr>
                <w:noProof/>
              </w:rPr>
              <w:drawing>
                <wp:inline distT="0" distB="0" distL="0" distR="0" wp14:anchorId="6EC752C6" wp14:editId="67FCBABE">
                  <wp:extent cx="2004100" cy="1436914"/>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BEBA8EAE-BF5A-486C-A8C5-ECC9F3942E4B}">
                                <a14:imgProps xmlns:a14="http://schemas.microsoft.com/office/drawing/2010/main">
                                  <a14:imgLayer r:embed="rId43">
                                    <a14:imgEffect>
                                      <a14:artisticGlowDiffused/>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12271" cy="1442772"/>
                          </a:xfrm>
                          <a:prstGeom prst="rect">
                            <a:avLst/>
                          </a:prstGeom>
                          <a:noFill/>
                          <a:ln>
                            <a:noFill/>
                          </a:ln>
                        </pic:spPr>
                      </pic:pic>
                    </a:graphicData>
                  </a:graphic>
                </wp:inline>
              </w:drawing>
            </w:r>
          </w:p>
          <w:p w14:paraId="2ECB2AA5" w14:textId="05DDBD03" w:rsidR="00E61606" w:rsidRDefault="00FB30E1" w:rsidP="00FB30E1">
            <w:pPr>
              <w:pStyle w:val="a5"/>
              <w:ind w:firstLine="361"/>
              <w:rPr>
                <w:lang w:bidi="ar-SA"/>
              </w:rPr>
            </w:pPr>
            <w:bookmarkStart w:id="58" w:name="_Ref98873911"/>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29</w:t>
            </w:r>
            <w:r w:rsidR="00D5315A">
              <w:fldChar w:fldCharType="end"/>
            </w:r>
            <w:bookmarkEnd w:id="58"/>
            <w:r w:rsidR="009A6441">
              <w:rPr>
                <w:rFonts w:hint="eastAsia"/>
              </w:rPr>
              <w:t xml:space="preserve"> </w:t>
            </w:r>
            <w:r>
              <w:rPr>
                <w:rFonts w:hint="eastAsia"/>
                <w:lang w:bidi="ar-SA"/>
              </w:rPr>
              <w:t>NotificationCompat.MediaStyle</w:t>
            </w:r>
          </w:p>
        </w:tc>
      </w:tr>
    </w:tbl>
    <w:p w14:paraId="155E4A0C" w14:textId="77777777" w:rsidR="00FC76AC" w:rsidRDefault="00FC76AC" w:rsidP="00FC76AC">
      <w:pPr>
        <w:rPr>
          <w:lang w:bidi="ar-SA"/>
        </w:rPr>
      </w:pPr>
      <w:r>
        <w:rPr>
          <w:rFonts w:hint="eastAsia"/>
          <w:lang w:bidi="ar-SA"/>
        </w:rPr>
        <w:t>注意：使用</w:t>
      </w:r>
      <w:r>
        <w:rPr>
          <w:rFonts w:hint="eastAsia"/>
          <w:lang w:bidi="ar-SA"/>
        </w:rPr>
        <w:t xml:space="preserve"> NotificationCompat.MessagingStyle </w:t>
      </w:r>
      <w:r>
        <w:rPr>
          <w:rFonts w:hint="eastAsia"/>
          <w:lang w:bidi="ar-SA"/>
        </w:rPr>
        <w:t>时，为</w:t>
      </w:r>
      <w:r>
        <w:rPr>
          <w:rFonts w:hint="eastAsia"/>
          <w:lang w:bidi="ar-SA"/>
        </w:rPr>
        <w:t xml:space="preserve"> setContentTitle() </w:t>
      </w:r>
      <w:r>
        <w:rPr>
          <w:rFonts w:hint="eastAsia"/>
          <w:lang w:bidi="ar-SA"/>
        </w:rPr>
        <w:t>和</w:t>
      </w:r>
      <w:r>
        <w:rPr>
          <w:rFonts w:hint="eastAsia"/>
          <w:lang w:bidi="ar-SA"/>
        </w:rPr>
        <w:t xml:space="preserve"> setContentText() </w:t>
      </w:r>
      <w:r>
        <w:rPr>
          <w:rFonts w:hint="eastAsia"/>
          <w:lang w:bidi="ar-SA"/>
        </w:rPr>
        <w:t>赋予的任何值均会被忽略。</w:t>
      </w:r>
    </w:p>
    <w:p w14:paraId="3E4C1C9B" w14:textId="7E3DA0CC" w:rsidR="00FC76AC" w:rsidRDefault="00FC76AC" w:rsidP="00FC76AC">
      <w:pPr>
        <w:rPr>
          <w:lang w:bidi="ar-SA"/>
        </w:rPr>
      </w:pPr>
      <w:r>
        <w:rPr>
          <w:rFonts w:hint="eastAsia"/>
          <w:lang w:bidi="ar-SA"/>
        </w:rPr>
        <w:t>可以调用</w:t>
      </w:r>
      <w:r>
        <w:rPr>
          <w:rFonts w:hint="eastAsia"/>
          <w:lang w:bidi="ar-SA"/>
        </w:rPr>
        <w:t xml:space="preserve"> setConversationTitle() </w:t>
      </w:r>
      <w:r>
        <w:rPr>
          <w:rFonts w:hint="eastAsia"/>
          <w:lang w:bidi="ar-SA"/>
        </w:rPr>
        <w:t>以添加显示在会话上方的标题。这可能是用户创建的群组名称，也可能是会话参与者的列表（如果没有具体名称）。不要为一对一聊天设置会话标题，因为如果有此字段，系统会将其当做表明会话是群组的提示。此样式仅适用于搭载</w:t>
      </w:r>
      <w:r w:rsidR="00F52061">
        <w:rPr>
          <w:rFonts w:hint="eastAsia"/>
          <w:lang w:bidi="ar-SA"/>
        </w:rPr>
        <w:t>安卓</w:t>
      </w:r>
      <w:r>
        <w:rPr>
          <w:rFonts w:hint="eastAsia"/>
          <w:lang w:bidi="ar-SA"/>
        </w:rPr>
        <w:t>7.0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24</w:t>
      </w:r>
      <w:r>
        <w:rPr>
          <w:rFonts w:hint="eastAsia"/>
          <w:lang w:bidi="ar-SA"/>
        </w:rPr>
        <w:t>）及更高版本的设备。如上所示，使用兼容性内容库</w:t>
      </w:r>
      <w:r>
        <w:rPr>
          <w:rFonts w:hint="eastAsia"/>
          <w:lang w:bidi="ar-SA"/>
        </w:rPr>
        <w:t xml:space="preserve"> (NotificationCompat) </w:t>
      </w:r>
      <w:r>
        <w:rPr>
          <w:rFonts w:hint="eastAsia"/>
          <w:lang w:bidi="ar-SA"/>
        </w:rPr>
        <w:t>时，采用</w:t>
      </w:r>
      <w:r>
        <w:rPr>
          <w:rFonts w:hint="eastAsia"/>
          <w:lang w:bidi="ar-SA"/>
        </w:rPr>
        <w:t xml:space="preserve"> MessagingStyle </w:t>
      </w:r>
      <w:r>
        <w:rPr>
          <w:rFonts w:hint="eastAsia"/>
          <w:lang w:bidi="ar-SA"/>
        </w:rPr>
        <w:t>的通知会自动回退到支持的扩展通知样式。在为聊天会话创建此类通知时，还应添加直接回复操作。</w:t>
      </w:r>
    </w:p>
    <w:p w14:paraId="7A291936" w14:textId="42DE9302" w:rsidR="00FC76AC" w:rsidRDefault="00FC76AC" w:rsidP="00FC76AC">
      <w:pPr>
        <w:rPr>
          <w:lang w:bidi="ar-SA"/>
        </w:rPr>
      </w:pPr>
      <w:r>
        <w:rPr>
          <w:rFonts w:hint="eastAsia"/>
          <w:lang w:bidi="ar-SA"/>
        </w:rPr>
        <w:t>应用</w:t>
      </w:r>
      <w:r>
        <w:rPr>
          <w:rFonts w:hint="eastAsia"/>
          <w:lang w:bidi="ar-SA"/>
        </w:rPr>
        <w:t xml:space="preserve"> NotificationCompat.MediaStyle </w:t>
      </w:r>
      <w:r>
        <w:rPr>
          <w:rFonts w:hint="eastAsia"/>
          <w:lang w:bidi="ar-SA"/>
        </w:rPr>
        <w:t>可显示媒体播放控件和曲目信息</w:t>
      </w:r>
      <w:r w:rsidR="00B8498F">
        <w:rPr>
          <w:rFonts w:hint="eastAsia"/>
          <w:lang w:bidi="ar-SA"/>
        </w:rPr>
        <w:t>（</w:t>
      </w:r>
      <w:r w:rsidR="00B8498F">
        <w:rPr>
          <w:lang w:bidi="ar-SA"/>
        </w:rPr>
        <w:fldChar w:fldCharType="begin"/>
      </w:r>
      <w:r w:rsidR="00B8498F">
        <w:rPr>
          <w:lang w:bidi="ar-SA"/>
        </w:rPr>
        <w:instrText xml:space="preserve"> </w:instrText>
      </w:r>
      <w:r w:rsidR="00B8498F">
        <w:rPr>
          <w:rFonts w:hint="eastAsia"/>
          <w:lang w:bidi="ar-SA"/>
        </w:rPr>
        <w:instrText>REF _Ref98873911 \h</w:instrText>
      </w:r>
      <w:r w:rsidR="00B8498F">
        <w:rPr>
          <w:lang w:bidi="ar-SA"/>
        </w:rPr>
        <w:instrText xml:space="preserve"> </w:instrText>
      </w:r>
      <w:r w:rsidR="00B8498F">
        <w:rPr>
          <w:lang w:bidi="ar-SA"/>
        </w:rPr>
      </w:r>
      <w:r w:rsidR="00B8498F">
        <w:rPr>
          <w:lang w:bidi="ar-SA"/>
        </w:rPr>
        <w:fldChar w:fldCharType="separate"/>
      </w:r>
      <w:r w:rsidR="00937D55">
        <w:rPr>
          <w:rFonts w:hint="eastAsia"/>
        </w:rPr>
        <w:t>图</w:t>
      </w:r>
      <w:r w:rsidR="00937D55">
        <w:rPr>
          <w:rFonts w:hint="eastAsia"/>
        </w:rPr>
        <w:t xml:space="preserve"> </w:t>
      </w:r>
      <w:r w:rsidR="00937D55">
        <w:rPr>
          <w:noProof/>
        </w:rPr>
        <w:t>7</w:t>
      </w:r>
      <w:r w:rsidR="00937D55">
        <w:noBreakHyphen/>
      </w:r>
      <w:r w:rsidR="00937D55">
        <w:rPr>
          <w:noProof/>
        </w:rPr>
        <w:t>26</w:t>
      </w:r>
      <w:r w:rsidR="00B8498F">
        <w:rPr>
          <w:lang w:bidi="ar-SA"/>
        </w:rPr>
        <w:fldChar w:fldCharType="end"/>
      </w:r>
      <w:r w:rsidR="00B8498F">
        <w:rPr>
          <w:rFonts w:hint="eastAsia"/>
          <w:lang w:bidi="ar-SA"/>
        </w:rPr>
        <w:t>）</w:t>
      </w:r>
      <w:r>
        <w:rPr>
          <w:rFonts w:hint="eastAsia"/>
          <w:lang w:bidi="ar-SA"/>
        </w:rPr>
        <w:t>。最多可调用</w:t>
      </w:r>
      <w:r>
        <w:rPr>
          <w:rFonts w:hint="eastAsia"/>
          <w:lang w:bidi="ar-SA"/>
        </w:rPr>
        <w:t xml:space="preserve"> addAction() 5 </w:t>
      </w:r>
      <w:r>
        <w:rPr>
          <w:rFonts w:hint="eastAsia"/>
          <w:lang w:bidi="ar-SA"/>
        </w:rPr>
        <w:t>次，以显示最多</w:t>
      </w:r>
      <w:r>
        <w:rPr>
          <w:rFonts w:hint="eastAsia"/>
          <w:lang w:bidi="ar-SA"/>
        </w:rPr>
        <w:t xml:space="preserve"> 5 </w:t>
      </w:r>
      <w:r>
        <w:rPr>
          <w:rFonts w:hint="eastAsia"/>
          <w:lang w:bidi="ar-SA"/>
        </w:rPr>
        <w:t>个单独的图标按钮。调用</w:t>
      </w:r>
      <w:r>
        <w:rPr>
          <w:rFonts w:hint="eastAsia"/>
          <w:lang w:bidi="ar-SA"/>
        </w:rPr>
        <w:t xml:space="preserve"> setLargeIcon() </w:t>
      </w:r>
      <w:r>
        <w:rPr>
          <w:rFonts w:hint="eastAsia"/>
          <w:lang w:bidi="ar-SA"/>
        </w:rPr>
        <w:t>可设置专辑封面。与其他通知样式不同，</w:t>
      </w:r>
      <w:r>
        <w:rPr>
          <w:rFonts w:hint="eastAsia"/>
          <w:lang w:bidi="ar-SA"/>
        </w:rPr>
        <w:t xml:space="preserve">MediaStyle </w:t>
      </w:r>
      <w:r>
        <w:rPr>
          <w:rFonts w:hint="eastAsia"/>
          <w:lang w:bidi="ar-SA"/>
        </w:rPr>
        <w:t>还允许通过指定三个操作按钮（这些操作按钮也应在收起的视图中显示）修改收起尺寸的内容视图。为此，向</w:t>
      </w:r>
      <w:r>
        <w:rPr>
          <w:rFonts w:hint="eastAsia"/>
          <w:lang w:bidi="ar-SA"/>
        </w:rPr>
        <w:t xml:space="preserve"> setShowActionsInCompactView() </w:t>
      </w:r>
      <w:r>
        <w:rPr>
          <w:rFonts w:hint="eastAsia"/>
          <w:lang w:bidi="ar-SA"/>
        </w:rPr>
        <w:t>提供操作按钮索引。如果通知表示活动媒体会话，另外使用</w:t>
      </w:r>
      <w:r>
        <w:rPr>
          <w:rFonts w:hint="eastAsia"/>
          <w:lang w:bidi="ar-SA"/>
        </w:rPr>
        <w:t xml:space="preserve"> setMediaSession() </w:t>
      </w:r>
      <w:r>
        <w:rPr>
          <w:rFonts w:hint="eastAsia"/>
          <w:lang w:bidi="ar-SA"/>
        </w:rPr>
        <w:t>在通知上附加</w:t>
      </w:r>
      <w:r>
        <w:rPr>
          <w:rFonts w:hint="eastAsia"/>
          <w:lang w:bidi="ar-SA"/>
        </w:rPr>
        <w:t xml:space="preserve"> MediaSession.Token</w:t>
      </w:r>
      <w:r>
        <w:rPr>
          <w:rFonts w:hint="eastAsia"/>
          <w:lang w:bidi="ar-SA"/>
        </w:rPr>
        <w:t>。然后，</w:t>
      </w:r>
      <w:r>
        <w:rPr>
          <w:rFonts w:hint="eastAsia"/>
          <w:lang w:bidi="ar-SA"/>
        </w:rPr>
        <w:t xml:space="preserve">Android </w:t>
      </w:r>
      <w:r>
        <w:rPr>
          <w:rFonts w:hint="eastAsia"/>
          <w:lang w:bidi="ar-SA"/>
        </w:rPr>
        <w:t>会将其识别为表示活动媒体会话的通知并相应地做出响应（例如，通过在锁定屏幕中显示专辑封面）。</w:t>
      </w:r>
    </w:p>
    <w:p w14:paraId="119157EA" w14:textId="77777777" w:rsidR="00FC76AC" w:rsidRDefault="00FC76AC" w:rsidP="00207F2C">
      <w:pPr>
        <w:pStyle w:val="a6"/>
        <w:ind w:left="240" w:right="720" w:firstLine="180"/>
      </w:pPr>
      <w:r>
        <w:t xml:space="preserve">    Notification notification = new NotificationCompat.Builder(context, CHANNEL_ID)</w:t>
      </w:r>
    </w:p>
    <w:p w14:paraId="0FE6561F" w14:textId="77777777" w:rsidR="00FC76AC" w:rsidRDefault="00FC76AC" w:rsidP="00207F2C">
      <w:pPr>
        <w:pStyle w:val="a6"/>
        <w:ind w:left="240" w:right="720" w:firstLine="180"/>
      </w:pPr>
      <w:r>
        <w:t xml:space="preserve">            // Show controls on lock screen even when user hides sensitive content.</w:t>
      </w:r>
    </w:p>
    <w:p w14:paraId="128299E3" w14:textId="77777777" w:rsidR="00FC76AC" w:rsidRDefault="00FC76AC" w:rsidP="00207F2C">
      <w:pPr>
        <w:pStyle w:val="a6"/>
        <w:ind w:left="240" w:right="720" w:firstLine="180"/>
      </w:pPr>
      <w:r>
        <w:t xml:space="preserve">            .setVisibility(NotificationCompat.VISIBILITY_PUBLIC)</w:t>
      </w:r>
    </w:p>
    <w:p w14:paraId="37565CE7" w14:textId="77777777" w:rsidR="00FC76AC" w:rsidRDefault="00FC76AC" w:rsidP="00207F2C">
      <w:pPr>
        <w:pStyle w:val="a6"/>
        <w:ind w:left="240" w:right="720" w:firstLine="180"/>
      </w:pPr>
      <w:r>
        <w:t xml:space="preserve">            .setSmallIcon(R.drawable.ic_stat_player)</w:t>
      </w:r>
    </w:p>
    <w:p w14:paraId="0736CFAE" w14:textId="77777777" w:rsidR="00FC76AC" w:rsidRDefault="00FC76AC" w:rsidP="00207F2C">
      <w:pPr>
        <w:pStyle w:val="a6"/>
        <w:ind w:left="240" w:right="720" w:firstLine="180"/>
      </w:pPr>
      <w:r>
        <w:t xml:space="preserve">            // Add media control buttons that invoke intents in your media service</w:t>
      </w:r>
    </w:p>
    <w:p w14:paraId="5CC9FDCE" w14:textId="77777777" w:rsidR="00FC76AC" w:rsidRDefault="00FC76AC" w:rsidP="00207F2C">
      <w:pPr>
        <w:pStyle w:val="a6"/>
        <w:ind w:left="240" w:right="720" w:firstLine="180"/>
      </w:pPr>
      <w:r>
        <w:t xml:space="preserve">            .addAction(R.drawable.ic_prev, "Previous", prevPendingIntent) // #0</w:t>
      </w:r>
    </w:p>
    <w:p w14:paraId="4C1ABF7F" w14:textId="77777777" w:rsidR="00FC76AC" w:rsidRDefault="00FC76AC" w:rsidP="00207F2C">
      <w:pPr>
        <w:pStyle w:val="a6"/>
        <w:ind w:left="240" w:right="720" w:firstLine="180"/>
      </w:pPr>
      <w:r>
        <w:t xml:space="preserve">            .addAction(R.drawable.ic_pause, "Pause", pausePendingIntent)  // #1</w:t>
      </w:r>
    </w:p>
    <w:p w14:paraId="3931480C" w14:textId="77777777" w:rsidR="00FC76AC" w:rsidRDefault="00FC76AC" w:rsidP="00207F2C">
      <w:pPr>
        <w:pStyle w:val="a6"/>
        <w:ind w:left="240" w:right="720" w:firstLine="180"/>
      </w:pPr>
      <w:r>
        <w:t xml:space="preserve">            .addAction(R.drawable.ic_next, "Next", nextPendingIntent)     // #2</w:t>
      </w:r>
    </w:p>
    <w:p w14:paraId="32A5D731" w14:textId="77777777" w:rsidR="00FC76AC" w:rsidRDefault="00FC76AC" w:rsidP="00207F2C">
      <w:pPr>
        <w:pStyle w:val="a6"/>
        <w:ind w:left="240" w:right="720" w:firstLine="180"/>
      </w:pPr>
      <w:r>
        <w:t xml:space="preserve">            // Apply the media style template</w:t>
      </w:r>
    </w:p>
    <w:p w14:paraId="1F3D3CAF" w14:textId="77777777" w:rsidR="00FC76AC" w:rsidRDefault="00FC76AC" w:rsidP="00207F2C">
      <w:pPr>
        <w:pStyle w:val="a6"/>
        <w:ind w:left="240" w:right="720" w:firstLine="180"/>
      </w:pPr>
      <w:r>
        <w:t xml:space="preserve">            .setStyle(new android.support.v4.media.app.Notification.MediaStyle()</w:t>
      </w:r>
    </w:p>
    <w:p w14:paraId="0B4DBCCD" w14:textId="77777777" w:rsidR="00FC76AC" w:rsidRDefault="00FC76AC" w:rsidP="00207F2C">
      <w:pPr>
        <w:pStyle w:val="a6"/>
        <w:ind w:left="240" w:right="720" w:firstLine="180"/>
      </w:pPr>
      <w:r>
        <w:t xml:space="preserve">                    .setShowActionsInCompactView(1 /* #1: pause button */)</w:t>
      </w:r>
    </w:p>
    <w:p w14:paraId="4050B2EE" w14:textId="77777777" w:rsidR="00FC76AC" w:rsidRDefault="00FC76AC" w:rsidP="00207F2C">
      <w:pPr>
        <w:pStyle w:val="a6"/>
        <w:ind w:left="240" w:right="720" w:firstLine="180"/>
      </w:pPr>
      <w:r>
        <w:t xml:space="preserve">                    .setMediaSession(mediaSession.getSessionToken()))</w:t>
      </w:r>
    </w:p>
    <w:p w14:paraId="72ED1F9C" w14:textId="77777777" w:rsidR="00FC76AC" w:rsidRDefault="00FC76AC" w:rsidP="00207F2C">
      <w:pPr>
        <w:pStyle w:val="a6"/>
        <w:ind w:left="240" w:right="720" w:firstLine="180"/>
      </w:pPr>
      <w:r>
        <w:t xml:space="preserve">            .setContentTitle("Wonderful music")</w:t>
      </w:r>
    </w:p>
    <w:p w14:paraId="0DE2AAFF" w14:textId="77777777" w:rsidR="00FC76AC" w:rsidRDefault="00FC76AC" w:rsidP="00207F2C">
      <w:pPr>
        <w:pStyle w:val="a6"/>
        <w:ind w:left="240" w:right="720" w:firstLine="180"/>
      </w:pPr>
      <w:r>
        <w:t xml:space="preserve">            .setContentText("My Awesome Band")</w:t>
      </w:r>
    </w:p>
    <w:p w14:paraId="4BC6ADE9" w14:textId="77777777" w:rsidR="00FC76AC" w:rsidRDefault="00FC76AC" w:rsidP="00207F2C">
      <w:pPr>
        <w:pStyle w:val="a6"/>
        <w:ind w:left="240" w:right="720" w:firstLine="180"/>
      </w:pPr>
      <w:r>
        <w:t xml:space="preserve">            .setLargeIcon(albumArtBitmap)</w:t>
      </w:r>
    </w:p>
    <w:p w14:paraId="200AA31B" w14:textId="77777777" w:rsidR="00FC76AC" w:rsidRDefault="00FC76AC" w:rsidP="00207F2C">
      <w:pPr>
        <w:pStyle w:val="a6"/>
        <w:ind w:left="240" w:right="720" w:firstLine="180"/>
      </w:pPr>
      <w:r>
        <w:t xml:space="preserve">            .build();</w:t>
      </w:r>
    </w:p>
    <w:p w14:paraId="53200605" w14:textId="4098D8C2" w:rsidR="00FC76AC" w:rsidRDefault="00FC76AC" w:rsidP="00357E48">
      <w:pPr>
        <w:pStyle w:val="a5"/>
        <w:ind w:firstLine="361"/>
        <w:rPr>
          <w:lang w:bidi="ar-SA"/>
        </w:rPr>
      </w:pPr>
      <w:r>
        <w:rPr>
          <w:lang w:bidi="ar-SA"/>
        </w:rPr>
        <w:t xml:space="preserve">    </w:t>
      </w:r>
      <w:r w:rsidR="00357E48">
        <w:rPr>
          <w:rFonts w:hint="eastAsia"/>
        </w:rPr>
        <w:t>码</w:t>
      </w:r>
      <w:r w:rsidR="00357E48">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41</w:t>
      </w:r>
      <w:r w:rsidR="009C2BDC">
        <w:fldChar w:fldCharType="end"/>
      </w:r>
    </w:p>
    <w:bookmarkEnd w:id="54"/>
    <w:p w14:paraId="091ED2C4" w14:textId="26C7171C" w:rsidR="00682C58" w:rsidRPr="008D7738" w:rsidRDefault="00682C58" w:rsidP="00C40C32">
      <w:pPr>
        <w:pStyle w:val="3"/>
        <w:rPr>
          <w:rFonts w:ascii="Times New Roman" w:hAnsi="Times New Roman"/>
          <w:szCs w:val="20"/>
        </w:rPr>
      </w:pPr>
      <w:r w:rsidRPr="008D7738">
        <w:rPr>
          <w:rFonts w:ascii="Times New Roman" w:hAnsi="Times New Roman" w:hint="eastAsia"/>
          <w:szCs w:val="20"/>
        </w:rPr>
        <w:t>启动</w:t>
      </w:r>
      <w:r w:rsidR="008D7738">
        <w:rPr>
          <w:rFonts w:ascii="Times New Roman" w:hAnsi="Times New Roman" w:hint="eastAsia"/>
          <w:szCs w:val="20"/>
        </w:rPr>
        <w:t>活动</w:t>
      </w:r>
      <w:r w:rsidRPr="008D7738">
        <w:rPr>
          <w:rFonts w:ascii="Times New Roman" w:hAnsi="Times New Roman" w:hint="eastAsia"/>
          <w:szCs w:val="20"/>
        </w:rPr>
        <w:t xml:space="preserve"> </w:t>
      </w:r>
    </w:p>
    <w:p w14:paraId="17E5DD5C" w14:textId="7F5B7B5E" w:rsidR="00682C58" w:rsidRPr="00682C58" w:rsidRDefault="00682C58" w:rsidP="00682C58">
      <w:pPr>
        <w:rPr>
          <w:rFonts w:ascii="Times New Roman" w:hAnsi="Times New Roman"/>
          <w:szCs w:val="20"/>
        </w:rPr>
      </w:pPr>
      <w:r w:rsidRPr="00682C58">
        <w:rPr>
          <w:rFonts w:ascii="Times New Roman" w:hAnsi="Times New Roman" w:hint="eastAsia"/>
          <w:szCs w:val="20"/>
        </w:rPr>
        <w:t>当从通知启动</w:t>
      </w:r>
      <w:r w:rsidR="002D0157">
        <w:rPr>
          <w:rFonts w:ascii="Times New Roman" w:hAnsi="Times New Roman" w:hint="eastAsia"/>
          <w:szCs w:val="20"/>
        </w:rPr>
        <w:t>活动</w:t>
      </w:r>
      <w:r w:rsidRPr="00682C58">
        <w:rPr>
          <w:rFonts w:ascii="Times New Roman" w:hAnsi="Times New Roman" w:hint="eastAsia"/>
          <w:szCs w:val="20"/>
        </w:rPr>
        <w:t xml:space="preserve"> </w:t>
      </w:r>
      <w:r w:rsidRPr="00682C58">
        <w:rPr>
          <w:rFonts w:ascii="Times New Roman" w:hAnsi="Times New Roman" w:hint="eastAsia"/>
          <w:szCs w:val="20"/>
        </w:rPr>
        <w:t>时，必须保留用户的预期导航体验。点按“返回”应该让用户通过应用的正常工作流程返回到主屏幕，而打开“最近”屏幕应该将</w:t>
      </w:r>
      <w:r w:rsidR="002D0157">
        <w:rPr>
          <w:rFonts w:ascii="Times New Roman" w:hAnsi="Times New Roman" w:hint="eastAsia"/>
          <w:szCs w:val="20"/>
        </w:rPr>
        <w:t>活动</w:t>
      </w:r>
      <w:r w:rsidRPr="00682C58">
        <w:rPr>
          <w:rFonts w:ascii="Times New Roman" w:hAnsi="Times New Roman" w:hint="eastAsia"/>
          <w:szCs w:val="20"/>
        </w:rPr>
        <w:t xml:space="preserve"> </w:t>
      </w:r>
      <w:r w:rsidRPr="00682C58">
        <w:rPr>
          <w:rFonts w:ascii="Times New Roman" w:hAnsi="Times New Roman" w:hint="eastAsia"/>
          <w:szCs w:val="20"/>
        </w:rPr>
        <w:t>显示为一项单独的任务。为了保留该导航体验，应该在新的任务中启动</w:t>
      </w:r>
      <w:r w:rsidR="002D0157">
        <w:rPr>
          <w:rFonts w:ascii="Times New Roman" w:hAnsi="Times New Roman" w:hint="eastAsia"/>
          <w:szCs w:val="20"/>
        </w:rPr>
        <w:t>活动</w:t>
      </w:r>
      <w:r w:rsidRPr="00682C58">
        <w:rPr>
          <w:rFonts w:ascii="Times New Roman" w:hAnsi="Times New Roman" w:hint="eastAsia"/>
          <w:szCs w:val="20"/>
        </w:rPr>
        <w:t>。创建通知一文中介绍了为通知设置点按行为的基本方法，而此页面介绍了如何为通知的操作设置</w:t>
      </w:r>
      <w:r w:rsidRPr="00682C58">
        <w:rPr>
          <w:rFonts w:ascii="Times New Roman" w:hAnsi="Times New Roman" w:hint="eastAsia"/>
          <w:szCs w:val="20"/>
        </w:rPr>
        <w:t xml:space="preserve"> PendingIntent</w:t>
      </w:r>
      <w:r w:rsidRPr="00682C58">
        <w:rPr>
          <w:rFonts w:ascii="Times New Roman" w:hAnsi="Times New Roman" w:hint="eastAsia"/>
          <w:szCs w:val="20"/>
        </w:rPr>
        <w:t>，以便它可以创建新的任务和返回堆栈。但是，具体操作取决于需要启动的</w:t>
      </w:r>
      <w:r w:rsidR="002D0157">
        <w:rPr>
          <w:rFonts w:ascii="Times New Roman" w:hAnsi="Times New Roman" w:hint="eastAsia"/>
          <w:szCs w:val="20"/>
        </w:rPr>
        <w:t>活动</w:t>
      </w:r>
      <w:r w:rsidRPr="00682C58">
        <w:rPr>
          <w:rFonts w:ascii="Times New Roman" w:hAnsi="Times New Roman" w:hint="eastAsia"/>
          <w:szCs w:val="20"/>
        </w:rPr>
        <w:t>类型：</w:t>
      </w:r>
    </w:p>
    <w:p w14:paraId="6869DF85" w14:textId="46596522" w:rsidR="00682C58" w:rsidRPr="00682C58" w:rsidRDefault="00682C58" w:rsidP="00607549">
      <w:pPr>
        <w:pStyle w:val="a0"/>
        <w:ind w:firstLine="482"/>
      </w:pPr>
      <w:r w:rsidRPr="00682C58">
        <w:rPr>
          <w:rFonts w:hint="eastAsia"/>
        </w:rPr>
        <w:t>常规</w:t>
      </w:r>
      <w:r w:rsidR="002D0157">
        <w:rPr>
          <w:rFonts w:hint="eastAsia"/>
        </w:rPr>
        <w:t>活动</w:t>
      </w:r>
    </w:p>
    <w:p w14:paraId="40B0EDFF" w14:textId="6138A699" w:rsidR="00682C58" w:rsidRPr="00682C58" w:rsidRDefault="00682C58" w:rsidP="00682C58">
      <w:pPr>
        <w:rPr>
          <w:rFonts w:ascii="Times New Roman" w:hAnsi="Times New Roman"/>
          <w:szCs w:val="20"/>
        </w:rPr>
      </w:pPr>
      <w:r w:rsidRPr="00682C58">
        <w:rPr>
          <w:rFonts w:ascii="Times New Roman" w:hAnsi="Times New Roman" w:hint="eastAsia"/>
          <w:szCs w:val="20"/>
        </w:rPr>
        <w:t>这类</w:t>
      </w:r>
      <w:r w:rsidR="002D0157">
        <w:rPr>
          <w:rFonts w:ascii="Times New Roman" w:hAnsi="Times New Roman" w:hint="eastAsia"/>
          <w:szCs w:val="20"/>
        </w:rPr>
        <w:t>活动</w:t>
      </w:r>
      <w:r w:rsidRPr="00682C58">
        <w:rPr>
          <w:rFonts w:ascii="Times New Roman" w:hAnsi="Times New Roman" w:hint="eastAsia"/>
          <w:szCs w:val="20"/>
        </w:rPr>
        <w:t>是应用的正常用户体验流程的一部分。因此，当用户从通知转到这类</w:t>
      </w:r>
      <w:r w:rsidR="002D0157">
        <w:rPr>
          <w:rFonts w:ascii="Times New Roman" w:hAnsi="Times New Roman" w:hint="eastAsia"/>
          <w:szCs w:val="20"/>
        </w:rPr>
        <w:t>活动</w:t>
      </w:r>
      <w:r w:rsidRPr="00682C58">
        <w:rPr>
          <w:rFonts w:ascii="Times New Roman" w:hAnsi="Times New Roman" w:hint="eastAsia"/>
          <w:szCs w:val="20"/>
        </w:rPr>
        <w:t>时，新任务应包括完整的返回堆栈，以便用户可以按“返回”按钮并沿应用层次结构向上导航。</w:t>
      </w:r>
    </w:p>
    <w:p w14:paraId="5EA73311" w14:textId="30B0E733" w:rsidR="00682C58" w:rsidRPr="00682C58" w:rsidRDefault="00682C58" w:rsidP="00607549">
      <w:pPr>
        <w:pStyle w:val="a0"/>
        <w:ind w:firstLine="482"/>
      </w:pPr>
      <w:r w:rsidRPr="00682C58">
        <w:rPr>
          <w:rFonts w:hint="eastAsia"/>
        </w:rPr>
        <w:t>特殊</w:t>
      </w:r>
      <w:r w:rsidR="002D0157">
        <w:rPr>
          <w:rFonts w:hint="eastAsia"/>
        </w:rPr>
        <w:t>活动</w:t>
      </w:r>
    </w:p>
    <w:p w14:paraId="4F5EEE70" w14:textId="284428C2" w:rsidR="00682C58" w:rsidRPr="00682C58" w:rsidRDefault="00682C58" w:rsidP="00682C58">
      <w:pPr>
        <w:rPr>
          <w:rFonts w:ascii="Times New Roman" w:hAnsi="Times New Roman"/>
          <w:szCs w:val="20"/>
        </w:rPr>
      </w:pPr>
      <w:r w:rsidRPr="00682C58">
        <w:rPr>
          <w:rFonts w:ascii="Times New Roman" w:hAnsi="Times New Roman" w:hint="eastAsia"/>
          <w:szCs w:val="20"/>
        </w:rPr>
        <w:t>只有当</w:t>
      </w:r>
      <w:r w:rsidR="002D0157">
        <w:rPr>
          <w:rFonts w:ascii="Times New Roman" w:hAnsi="Times New Roman" w:hint="eastAsia"/>
          <w:szCs w:val="20"/>
        </w:rPr>
        <w:t>活动</w:t>
      </w:r>
      <w:r w:rsidRPr="00682C58">
        <w:rPr>
          <w:rFonts w:ascii="Times New Roman" w:hAnsi="Times New Roman" w:hint="eastAsia"/>
          <w:szCs w:val="20"/>
        </w:rPr>
        <w:t>从通知启动时，用户才可以看到此类</w:t>
      </w:r>
      <w:r w:rsidR="002D0157">
        <w:rPr>
          <w:rFonts w:ascii="Times New Roman" w:hAnsi="Times New Roman" w:hint="eastAsia"/>
          <w:szCs w:val="20"/>
        </w:rPr>
        <w:t>活动</w:t>
      </w:r>
      <w:r w:rsidRPr="00682C58">
        <w:rPr>
          <w:rFonts w:ascii="Times New Roman" w:hAnsi="Times New Roman" w:hint="eastAsia"/>
          <w:szCs w:val="20"/>
        </w:rPr>
        <w:t>。从某种意义上来说，这类</w:t>
      </w:r>
      <w:r w:rsidR="002D0157">
        <w:rPr>
          <w:rFonts w:ascii="Times New Roman" w:hAnsi="Times New Roman" w:hint="eastAsia"/>
          <w:szCs w:val="20"/>
        </w:rPr>
        <w:t>活动</w:t>
      </w:r>
      <w:r w:rsidRPr="00682C58">
        <w:rPr>
          <w:rFonts w:ascii="Times New Roman" w:hAnsi="Times New Roman" w:hint="eastAsia"/>
          <w:szCs w:val="20"/>
        </w:rPr>
        <w:t>通过提供通知本身难以显示的信息来扩展通知界面。因此，这类</w:t>
      </w:r>
      <w:r w:rsidR="002D0157">
        <w:rPr>
          <w:rFonts w:ascii="Times New Roman" w:hAnsi="Times New Roman" w:hint="eastAsia"/>
          <w:szCs w:val="20"/>
        </w:rPr>
        <w:t>活动</w:t>
      </w:r>
      <w:r w:rsidRPr="00682C58">
        <w:rPr>
          <w:rFonts w:ascii="Times New Roman" w:hAnsi="Times New Roman" w:hint="eastAsia"/>
          <w:szCs w:val="20"/>
        </w:rPr>
        <w:t>不需要返回堆栈。</w:t>
      </w:r>
    </w:p>
    <w:p w14:paraId="5528F088" w14:textId="68B41B9A" w:rsidR="00682C58" w:rsidRPr="00682C58" w:rsidRDefault="00682C58" w:rsidP="00682C58">
      <w:pPr>
        <w:rPr>
          <w:rFonts w:ascii="Times New Roman" w:hAnsi="Times New Roman"/>
          <w:szCs w:val="20"/>
        </w:rPr>
      </w:pPr>
      <w:r w:rsidRPr="00682C58">
        <w:rPr>
          <w:rFonts w:ascii="Times New Roman" w:hAnsi="Times New Roman" w:hint="eastAsia"/>
          <w:szCs w:val="20"/>
        </w:rPr>
        <w:t>如需从通知启动常规</w:t>
      </w:r>
      <w:r w:rsidR="002D0157">
        <w:rPr>
          <w:rFonts w:ascii="Times New Roman" w:hAnsi="Times New Roman" w:hint="eastAsia"/>
          <w:szCs w:val="20"/>
        </w:rPr>
        <w:t>活动</w:t>
      </w:r>
      <w:r w:rsidRPr="00682C58">
        <w:rPr>
          <w:rFonts w:ascii="Times New Roman" w:hAnsi="Times New Roman" w:hint="eastAsia"/>
          <w:szCs w:val="20"/>
        </w:rPr>
        <w:t>，使用</w:t>
      </w:r>
      <w:r w:rsidRPr="00682C58">
        <w:rPr>
          <w:rFonts w:ascii="Times New Roman" w:hAnsi="Times New Roman" w:hint="eastAsia"/>
          <w:szCs w:val="20"/>
        </w:rPr>
        <w:t xml:space="preserve"> TaskStackBuilder </w:t>
      </w:r>
      <w:r w:rsidRPr="00682C58">
        <w:rPr>
          <w:rFonts w:ascii="Times New Roman" w:hAnsi="Times New Roman" w:hint="eastAsia"/>
          <w:szCs w:val="20"/>
        </w:rPr>
        <w:t>设置</w:t>
      </w:r>
      <w:r w:rsidRPr="00682C58">
        <w:rPr>
          <w:rFonts w:ascii="Times New Roman" w:hAnsi="Times New Roman" w:hint="eastAsia"/>
          <w:szCs w:val="20"/>
        </w:rPr>
        <w:t xml:space="preserve"> PendingIntent</w:t>
      </w:r>
      <w:r w:rsidRPr="00682C58">
        <w:rPr>
          <w:rFonts w:ascii="Times New Roman" w:hAnsi="Times New Roman" w:hint="eastAsia"/>
          <w:szCs w:val="20"/>
        </w:rPr>
        <w:t>，以便它可以创建新的返回堆栈，如下所示。</w:t>
      </w:r>
    </w:p>
    <w:p w14:paraId="1EA066FA" w14:textId="3BD72833" w:rsidR="00682C58" w:rsidRPr="00682C58" w:rsidRDefault="006D2197" w:rsidP="00682C58">
      <w:pPr>
        <w:rPr>
          <w:rFonts w:ascii="Times New Roman" w:hAnsi="Times New Roman"/>
          <w:szCs w:val="20"/>
        </w:rPr>
      </w:pPr>
      <w:r>
        <w:rPr>
          <w:rFonts w:ascii="Times New Roman" w:hAnsi="Times New Roman" w:hint="eastAsia"/>
          <w:szCs w:val="20"/>
        </w:rPr>
        <w:t>(</w:t>
      </w:r>
      <w:r>
        <w:rPr>
          <w:rFonts w:ascii="Times New Roman" w:hAnsi="Times New Roman"/>
          <w:szCs w:val="20"/>
        </w:rPr>
        <w:t>1)</w:t>
      </w:r>
      <w:r w:rsidR="00682C58" w:rsidRPr="00682C58">
        <w:rPr>
          <w:rFonts w:ascii="Times New Roman" w:hAnsi="Times New Roman" w:hint="eastAsia"/>
          <w:szCs w:val="20"/>
        </w:rPr>
        <w:t>定义应用的</w:t>
      </w:r>
      <w:r w:rsidR="002D0157">
        <w:rPr>
          <w:rFonts w:ascii="Times New Roman" w:hAnsi="Times New Roman" w:hint="eastAsia"/>
          <w:szCs w:val="20"/>
        </w:rPr>
        <w:t>活动</w:t>
      </w:r>
      <w:r w:rsidR="00682C58" w:rsidRPr="00682C58">
        <w:rPr>
          <w:rFonts w:ascii="Times New Roman" w:hAnsi="Times New Roman" w:hint="eastAsia"/>
          <w:szCs w:val="20"/>
        </w:rPr>
        <w:t>层次结构</w:t>
      </w:r>
    </w:p>
    <w:p w14:paraId="0A9B48EF" w14:textId="284F9A7A" w:rsidR="00682C58" w:rsidRPr="00682C58" w:rsidRDefault="00682C58" w:rsidP="00682C58">
      <w:pPr>
        <w:rPr>
          <w:rFonts w:ascii="Times New Roman" w:hAnsi="Times New Roman"/>
          <w:szCs w:val="20"/>
        </w:rPr>
      </w:pPr>
      <w:r w:rsidRPr="00682C58">
        <w:rPr>
          <w:rFonts w:ascii="Times New Roman" w:hAnsi="Times New Roman" w:hint="eastAsia"/>
          <w:szCs w:val="20"/>
        </w:rPr>
        <w:t>通过向应用清单文件中的每个</w:t>
      </w:r>
      <w:r w:rsidRPr="00682C58">
        <w:rPr>
          <w:rFonts w:ascii="Times New Roman" w:hAnsi="Times New Roman" w:hint="eastAsia"/>
          <w:szCs w:val="20"/>
        </w:rPr>
        <w:t xml:space="preserve"> &lt;activity&gt; </w:t>
      </w:r>
      <w:r w:rsidRPr="00682C58">
        <w:rPr>
          <w:rFonts w:ascii="Times New Roman" w:hAnsi="Times New Roman" w:hint="eastAsia"/>
          <w:szCs w:val="20"/>
        </w:rPr>
        <w:t>元素添加</w:t>
      </w:r>
      <w:r w:rsidRPr="00682C58">
        <w:rPr>
          <w:rFonts w:ascii="Times New Roman" w:hAnsi="Times New Roman" w:hint="eastAsia"/>
          <w:szCs w:val="20"/>
        </w:rPr>
        <w:t xml:space="preserve"> android:parentActivityName </w:t>
      </w:r>
      <w:r w:rsidRPr="00682C58">
        <w:rPr>
          <w:rFonts w:ascii="Times New Roman" w:hAnsi="Times New Roman" w:hint="eastAsia"/>
          <w:szCs w:val="20"/>
        </w:rPr>
        <w:t>属性来定义</w:t>
      </w:r>
      <w:r w:rsidR="002D0157">
        <w:rPr>
          <w:rFonts w:ascii="Times New Roman" w:hAnsi="Times New Roman" w:hint="eastAsia"/>
          <w:szCs w:val="20"/>
        </w:rPr>
        <w:t>活动</w:t>
      </w:r>
      <w:r w:rsidRPr="00682C58">
        <w:rPr>
          <w:rFonts w:ascii="Times New Roman" w:hAnsi="Times New Roman" w:hint="eastAsia"/>
          <w:szCs w:val="20"/>
        </w:rPr>
        <w:t>的自然层次结构。例如：</w:t>
      </w:r>
    </w:p>
    <w:p w14:paraId="2202421A" w14:textId="77777777" w:rsidR="00682C58" w:rsidRPr="00682C58" w:rsidRDefault="00682C58" w:rsidP="006D2197">
      <w:pPr>
        <w:pStyle w:val="a6"/>
        <w:ind w:left="240" w:right="720" w:firstLine="180"/>
      </w:pPr>
      <w:r w:rsidRPr="00682C58">
        <w:t xml:space="preserve">    &lt;activity</w:t>
      </w:r>
    </w:p>
    <w:p w14:paraId="4BAEB3AA" w14:textId="77777777" w:rsidR="00682C58" w:rsidRPr="00682C58" w:rsidRDefault="00682C58" w:rsidP="006D2197">
      <w:pPr>
        <w:pStyle w:val="a6"/>
        <w:ind w:left="240" w:right="720" w:firstLine="180"/>
      </w:pPr>
      <w:r w:rsidRPr="00682C58">
        <w:t xml:space="preserve">        android:name=".MainActivity"</w:t>
      </w:r>
    </w:p>
    <w:p w14:paraId="082F60E5" w14:textId="77777777" w:rsidR="00682C58" w:rsidRPr="00682C58" w:rsidRDefault="00682C58" w:rsidP="006D2197">
      <w:pPr>
        <w:pStyle w:val="a6"/>
        <w:ind w:left="240" w:right="720" w:firstLine="180"/>
      </w:pPr>
      <w:r w:rsidRPr="00682C58">
        <w:t xml:space="preserve">        android:label="@string/app_name" &gt;</w:t>
      </w:r>
    </w:p>
    <w:p w14:paraId="1CA4E665" w14:textId="77777777" w:rsidR="00682C58" w:rsidRPr="00682C58" w:rsidRDefault="00682C58" w:rsidP="006D2197">
      <w:pPr>
        <w:pStyle w:val="a6"/>
        <w:ind w:left="240" w:right="720" w:firstLine="180"/>
      </w:pPr>
      <w:r w:rsidRPr="00682C58">
        <w:t xml:space="preserve">        &lt;intent-filter&gt;</w:t>
      </w:r>
    </w:p>
    <w:p w14:paraId="7D2762D1" w14:textId="77777777" w:rsidR="00682C58" w:rsidRPr="00682C58" w:rsidRDefault="00682C58" w:rsidP="006D2197">
      <w:pPr>
        <w:pStyle w:val="a6"/>
        <w:ind w:left="240" w:right="720" w:firstLine="180"/>
      </w:pPr>
      <w:r w:rsidRPr="00682C58">
        <w:t xml:space="preserve">            &lt;action android:name="android.intent.action.MAIN" /&gt;</w:t>
      </w:r>
    </w:p>
    <w:p w14:paraId="6B06D99E" w14:textId="77777777" w:rsidR="00682C58" w:rsidRPr="00682C58" w:rsidRDefault="00682C58" w:rsidP="006D2197">
      <w:pPr>
        <w:pStyle w:val="a6"/>
        <w:ind w:left="240" w:right="720" w:firstLine="180"/>
      </w:pPr>
      <w:r w:rsidRPr="00682C58">
        <w:t xml:space="preserve">            &lt;category android:name="android.intent.category.LAUNCHER" /&gt;</w:t>
      </w:r>
    </w:p>
    <w:p w14:paraId="00D77F9C" w14:textId="77777777" w:rsidR="00682C58" w:rsidRPr="00682C58" w:rsidRDefault="00682C58" w:rsidP="006D2197">
      <w:pPr>
        <w:pStyle w:val="a6"/>
        <w:ind w:left="240" w:right="720" w:firstLine="180"/>
      </w:pPr>
      <w:r w:rsidRPr="00682C58">
        <w:t xml:space="preserve">        &lt;/intent-filter&gt;</w:t>
      </w:r>
    </w:p>
    <w:p w14:paraId="664724DD" w14:textId="77777777" w:rsidR="00682C58" w:rsidRPr="00682C58" w:rsidRDefault="00682C58" w:rsidP="006D2197">
      <w:pPr>
        <w:pStyle w:val="a6"/>
        <w:ind w:left="240" w:right="720" w:firstLine="180"/>
      </w:pPr>
      <w:r w:rsidRPr="00682C58">
        <w:t xml:space="preserve">    &lt;/activity&gt;</w:t>
      </w:r>
    </w:p>
    <w:p w14:paraId="525E1E08" w14:textId="77777777" w:rsidR="00682C58" w:rsidRPr="00682C58" w:rsidRDefault="00682C58" w:rsidP="006D2197">
      <w:pPr>
        <w:pStyle w:val="a6"/>
        <w:ind w:left="240" w:right="720" w:firstLine="180"/>
      </w:pPr>
      <w:r w:rsidRPr="00682C58">
        <w:t xml:space="preserve">    &lt;!-- MainActivity is the parent for ResultActivity --&gt;</w:t>
      </w:r>
    </w:p>
    <w:p w14:paraId="7FB305D9" w14:textId="77777777" w:rsidR="00682C58" w:rsidRPr="00682C58" w:rsidRDefault="00682C58" w:rsidP="006D2197">
      <w:pPr>
        <w:pStyle w:val="a6"/>
        <w:ind w:left="240" w:right="720" w:firstLine="180"/>
      </w:pPr>
      <w:r w:rsidRPr="00682C58">
        <w:t xml:space="preserve">    &lt;activity</w:t>
      </w:r>
    </w:p>
    <w:p w14:paraId="11F45A15" w14:textId="77777777" w:rsidR="00682C58" w:rsidRPr="00682C58" w:rsidRDefault="00682C58" w:rsidP="006D2197">
      <w:pPr>
        <w:pStyle w:val="a6"/>
        <w:ind w:left="240" w:right="720" w:firstLine="180"/>
      </w:pPr>
      <w:r w:rsidRPr="00682C58">
        <w:t xml:space="preserve">        android:name=".ResultActivity"</w:t>
      </w:r>
    </w:p>
    <w:p w14:paraId="6630A208" w14:textId="77777777" w:rsidR="00682C58" w:rsidRPr="00682C58" w:rsidRDefault="00682C58" w:rsidP="006D2197">
      <w:pPr>
        <w:pStyle w:val="a6"/>
        <w:ind w:left="240" w:right="720" w:firstLine="180"/>
      </w:pPr>
      <w:r w:rsidRPr="00682C58">
        <w:t xml:space="preserve">        android:parentActivityName=".MainActivity" /&gt;</w:t>
      </w:r>
    </w:p>
    <w:p w14:paraId="72C4F4E7" w14:textId="77777777" w:rsidR="00682C58" w:rsidRPr="00682C58" w:rsidRDefault="00682C58" w:rsidP="006D2197">
      <w:pPr>
        <w:pStyle w:val="a6"/>
        <w:ind w:left="240" w:right="720" w:firstLine="180"/>
      </w:pPr>
      <w:r w:rsidRPr="00682C58">
        <w:t xml:space="preserve">        ...</w:t>
      </w:r>
    </w:p>
    <w:p w14:paraId="08F4469F" w14:textId="77777777" w:rsidR="00682C58" w:rsidRPr="00682C58" w:rsidRDefault="00682C58" w:rsidP="006D2197">
      <w:pPr>
        <w:pStyle w:val="a6"/>
        <w:ind w:left="240" w:right="720" w:firstLine="180"/>
      </w:pPr>
      <w:r w:rsidRPr="00682C58">
        <w:t xml:space="preserve">    &lt;/activity&gt;</w:t>
      </w:r>
    </w:p>
    <w:p w14:paraId="568FA343" w14:textId="38635D5A" w:rsidR="003500AC" w:rsidRDefault="00850F9A" w:rsidP="00850F9A">
      <w:pPr>
        <w:pStyle w:val="a5"/>
        <w:ind w:firstLine="361"/>
        <w:rPr>
          <w:rFonts w:ascii="Times New Roman" w:hAnsi="Times New Roman"/>
          <w:szCs w:val="20"/>
        </w:rPr>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42</w:t>
      </w:r>
      <w:r w:rsidR="009C2BDC">
        <w:fldChar w:fldCharType="end"/>
      </w:r>
    </w:p>
    <w:p w14:paraId="7B120B85" w14:textId="7FD62D2A" w:rsidR="00682C58" w:rsidRPr="00682C58" w:rsidRDefault="006D2197" w:rsidP="00682C58">
      <w:pPr>
        <w:rPr>
          <w:rFonts w:ascii="Times New Roman" w:hAnsi="Times New Roman"/>
          <w:szCs w:val="20"/>
        </w:rPr>
      </w:pPr>
      <w:r>
        <w:rPr>
          <w:rFonts w:ascii="Times New Roman" w:hAnsi="Times New Roman" w:hint="eastAsia"/>
          <w:szCs w:val="20"/>
        </w:rPr>
        <w:t>(</w:t>
      </w:r>
      <w:r>
        <w:rPr>
          <w:rFonts w:ascii="Times New Roman" w:hAnsi="Times New Roman"/>
          <w:szCs w:val="20"/>
        </w:rPr>
        <w:t>2)</w:t>
      </w:r>
      <w:r w:rsidR="00682C58" w:rsidRPr="00682C58">
        <w:rPr>
          <w:rFonts w:ascii="Times New Roman" w:hAnsi="Times New Roman" w:hint="eastAsia"/>
          <w:szCs w:val="20"/>
        </w:rPr>
        <w:t>构建包含返回堆栈的</w:t>
      </w:r>
      <w:r w:rsidR="00682C58" w:rsidRPr="00682C58">
        <w:rPr>
          <w:rFonts w:ascii="Times New Roman" w:hAnsi="Times New Roman" w:hint="eastAsia"/>
          <w:szCs w:val="20"/>
        </w:rPr>
        <w:t xml:space="preserve"> PendingIntent</w:t>
      </w:r>
    </w:p>
    <w:p w14:paraId="1F0E4336" w14:textId="6CD3569D" w:rsidR="00682C58" w:rsidRPr="00682C58" w:rsidRDefault="00682C58" w:rsidP="00682C58">
      <w:pPr>
        <w:rPr>
          <w:rFonts w:ascii="Times New Roman" w:hAnsi="Times New Roman"/>
          <w:szCs w:val="20"/>
        </w:rPr>
      </w:pPr>
      <w:r w:rsidRPr="00682C58">
        <w:rPr>
          <w:rFonts w:ascii="Times New Roman" w:hAnsi="Times New Roman" w:hint="eastAsia"/>
          <w:szCs w:val="20"/>
        </w:rPr>
        <w:t>如需启动包含</w:t>
      </w:r>
      <w:r w:rsidR="002D0157">
        <w:rPr>
          <w:rFonts w:ascii="Times New Roman" w:hAnsi="Times New Roman" w:hint="eastAsia"/>
          <w:szCs w:val="20"/>
        </w:rPr>
        <w:t>活动</w:t>
      </w:r>
      <w:r w:rsidRPr="00682C58">
        <w:rPr>
          <w:rFonts w:ascii="Times New Roman" w:hAnsi="Times New Roman" w:hint="eastAsia"/>
          <w:szCs w:val="20"/>
        </w:rPr>
        <w:t>的返回堆栈的</w:t>
      </w:r>
      <w:r w:rsidR="002D0157">
        <w:rPr>
          <w:rFonts w:ascii="Times New Roman" w:hAnsi="Times New Roman" w:hint="eastAsia"/>
          <w:szCs w:val="20"/>
        </w:rPr>
        <w:t>活动</w:t>
      </w:r>
      <w:r w:rsidRPr="00682C58">
        <w:rPr>
          <w:rFonts w:ascii="Times New Roman" w:hAnsi="Times New Roman" w:hint="eastAsia"/>
          <w:szCs w:val="20"/>
        </w:rPr>
        <w:t>，需要创建</w:t>
      </w:r>
      <w:r w:rsidRPr="00682C58">
        <w:rPr>
          <w:rFonts w:ascii="Times New Roman" w:hAnsi="Times New Roman" w:hint="eastAsia"/>
          <w:szCs w:val="20"/>
        </w:rPr>
        <w:t xml:space="preserve"> TaskStackBuilder </w:t>
      </w:r>
      <w:r w:rsidRPr="00682C58">
        <w:rPr>
          <w:rFonts w:ascii="Times New Roman" w:hAnsi="Times New Roman" w:hint="eastAsia"/>
          <w:szCs w:val="20"/>
        </w:rPr>
        <w:t>的实例并调用</w:t>
      </w:r>
      <w:r w:rsidRPr="00682C58">
        <w:rPr>
          <w:rFonts w:ascii="Times New Roman" w:hAnsi="Times New Roman" w:hint="eastAsia"/>
          <w:szCs w:val="20"/>
        </w:rPr>
        <w:t xml:space="preserve"> addNextIntentWithParentStack()</w:t>
      </w:r>
      <w:r w:rsidRPr="00682C58">
        <w:rPr>
          <w:rFonts w:ascii="Times New Roman" w:hAnsi="Times New Roman" w:hint="eastAsia"/>
          <w:szCs w:val="20"/>
        </w:rPr>
        <w:t>，向其传递要启动的</w:t>
      </w:r>
      <w:r w:rsidR="002D0157">
        <w:rPr>
          <w:rFonts w:ascii="Times New Roman" w:hAnsi="Times New Roman" w:hint="eastAsia"/>
          <w:szCs w:val="20"/>
        </w:rPr>
        <w:t>活动</w:t>
      </w:r>
      <w:r w:rsidRPr="00682C58">
        <w:rPr>
          <w:rFonts w:ascii="Times New Roman" w:hAnsi="Times New Roman" w:hint="eastAsia"/>
          <w:szCs w:val="20"/>
        </w:rPr>
        <w:t>的</w:t>
      </w:r>
      <w:r w:rsidRPr="00682C58">
        <w:rPr>
          <w:rFonts w:ascii="Times New Roman" w:hAnsi="Times New Roman" w:hint="eastAsia"/>
          <w:szCs w:val="20"/>
        </w:rPr>
        <w:t xml:space="preserve"> Intent</w:t>
      </w:r>
      <w:r w:rsidRPr="00682C58">
        <w:rPr>
          <w:rFonts w:ascii="Times New Roman" w:hAnsi="Times New Roman" w:hint="eastAsia"/>
          <w:szCs w:val="20"/>
        </w:rPr>
        <w:t>。只要为每个</w:t>
      </w:r>
      <w:r w:rsidR="002D0157">
        <w:rPr>
          <w:rFonts w:ascii="Times New Roman" w:hAnsi="Times New Roman" w:hint="eastAsia"/>
          <w:szCs w:val="20"/>
        </w:rPr>
        <w:t>活动</w:t>
      </w:r>
      <w:r w:rsidRPr="00682C58">
        <w:rPr>
          <w:rFonts w:ascii="Times New Roman" w:hAnsi="Times New Roman" w:hint="eastAsia"/>
          <w:szCs w:val="20"/>
        </w:rPr>
        <w:t>定义了父</w:t>
      </w:r>
      <w:r w:rsidR="002D0157">
        <w:rPr>
          <w:rFonts w:ascii="Times New Roman" w:hAnsi="Times New Roman" w:hint="eastAsia"/>
          <w:szCs w:val="20"/>
        </w:rPr>
        <w:t>活动</w:t>
      </w:r>
      <w:r w:rsidRPr="00682C58">
        <w:rPr>
          <w:rFonts w:ascii="Times New Roman" w:hAnsi="Times New Roman" w:hint="eastAsia"/>
          <w:szCs w:val="20"/>
        </w:rPr>
        <w:t>（如上文所述），就可以调用</w:t>
      </w:r>
      <w:r w:rsidRPr="00682C58">
        <w:rPr>
          <w:rFonts w:ascii="Times New Roman" w:hAnsi="Times New Roman" w:hint="eastAsia"/>
          <w:szCs w:val="20"/>
        </w:rPr>
        <w:t xml:space="preserve"> getPendingIntent() </w:t>
      </w:r>
      <w:r w:rsidRPr="00682C58">
        <w:rPr>
          <w:rFonts w:ascii="Times New Roman" w:hAnsi="Times New Roman" w:hint="eastAsia"/>
          <w:szCs w:val="20"/>
        </w:rPr>
        <w:t>来接收包含整个返回堆栈的</w:t>
      </w:r>
      <w:r w:rsidRPr="00682C58">
        <w:rPr>
          <w:rFonts w:ascii="Times New Roman" w:hAnsi="Times New Roman" w:hint="eastAsia"/>
          <w:szCs w:val="20"/>
        </w:rPr>
        <w:t xml:space="preserve"> PendingIntent</w:t>
      </w:r>
      <w:r w:rsidRPr="00682C58">
        <w:rPr>
          <w:rFonts w:ascii="Times New Roman" w:hAnsi="Times New Roman" w:hint="eastAsia"/>
          <w:szCs w:val="20"/>
        </w:rPr>
        <w:t>。</w:t>
      </w:r>
    </w:p>
    <w:p w14:paraId="5AE1BC3E" w14:textId="77777777" w:rsidR="00682C58" w:rsidRPr="00682C58" w:rsidRDefault="00682C58" w:rsidP="00EF6DF5">
      <w:pPr>
        <w:pStyle w:val="a6"/>
        <w:ind w:left="240" w:right="720" w:firstLine="180"/>
      </w:pPr>
      <w:r w:rsidRPr="00682C58">
        <w:t xml:space="preserve">    // Create an Intent for the activity you want to start</w:t>
      </w:r>
    </w:p>
    <w:p w14:paraId="20FF8665" w14:textId="77777777" w:rsidR="00682C58" w:rsidRPr="00682C58" w:rsidRDefault="00682C58" w:rsidP="00EF6DF5">
      <w:pPr>
        <w:pStyle w:val="a6"/>
        <w:ind w:left="240" w:right="720" w:firstLine="180"/>
      </w:pPr>
      <w:r w:rsidRPr="00682C58">
        <w:t xml:space="preserve">    Intent resultIntent = new Intent(this, ResultActivity.class);</w:t>
      </w:r>
    </w:p>
    <w:p w14:paraId="05D38B70" w14:textId="77777777" w:rsidR="00682C58" w:rsidRPr="00682C58" w:rsidRDefault="00682C58" w:rsidP="00EF6DF5">
      <w:pPr>
        <w:pStyle w:val="a6"/>
        <w:ind w:left="240" w:right="720" w:firstLine="180"/>
      </w:pPr>
      <w:r w:rsidRPr="00682C58">
        <w:t xml:space="preserve">    // Create the TaskStackBuilder and add the intent, which inflates the back stack</w:t>
      </w:r>
    </w:p>
    <w:p w14:paraId="1F990AC0" w14:textId="77777777" w:rsidR="00682C58" w:rsidRPr="00682C58" w:rsidRDefault="00682C58" w:rsidP="00EF6DF5">
      <w:pPr>
        <w:pStyle w:val="a6"/>
        <w:ind w:left="240" w:right="720" w:firstLine="180"/>
      </w:pPr>
      <w:r w:rsidRPr="00682C58">
        <w:t xml:space="preserve">    TaskStackBuilder stackBuilder = TaskStackBuilder.create(this);</w:t>
      </w:r>
    </w:p>
    <w:p w14:paraId="4D3E3108" w14:textId="77777777" w:rsidR="00682C58" w:rsidRPr="00682C58" w:rsidRDefault="00682C58" w:rsidP="00EF6DF5">
      <w:pPr>
        <w:pStyle w:val="a6"/>
        <w:ind w:left="240" w:right="720" w:firstLine="180"/>
      </w:pPr>
      <w:r w:rsidRPr="00682C58">
        <w:t xml:space="preserve">    stackBuilder.addNextIntentWithParentStack(resultIntent);</w:t>
      </w:r>
    </w:p>
    <w:p w14:paraId="65EBCC1B" w14:textId="77777777" w:rsidR="00682C58" w:rsidRPr="00682C58" w:rsidRDefault="00682C58" w:rsidP="00EF6DF5">
      <w:pPr>
        <w:pStyle w:val="a6"/>
        <w:ind w:left="240" w:right="720" w:firstLine="180"/>
      </w:pPr>
      <w:r w:rsidRPr="00682C58">
        <w:t xml:space="preserve">    // Get the PendingIntent containing the entire back stack</w:t>
      </w:r>
    </w:p>
    <w:p w14:paraId="22021D99" w14:textId="77777777" w:rsidR="00682C58" w:rsidRPr="00682C58" w:rsidRDefault="00682C58" w:rsidP="00EF6DF5">
      <w:pPr>
        <w:pStyle w:val="a6"/>
        <w:ind w:left="240" w:right="720" w:firstLine="180"/>
      </w:pPr>
      <w:r w:rsidRPr="00682C58">
        <w:t xml:space="preserve">    PendingIntent resultPendingIntent =</w:t>
      </w:r>
    </w:p>
    <w:p w14:paraId="46363EBD" w14:textId="77777777" w:rsidR="00682C58" w:rsidRPr="00682C58" w:rsidRDefault="00682C58" w:rsidP="00EF6DF5">
      <w:pPr>
        <w:pStyle w:val="a6"/>
        <w:ind w:left="240" w:right="720" w:firstLine="180"/>
      </w:pPr>
      <w:r w:rsidRPr="00682C58">
        <w:t xml:space="preserve">            stackBuilder.getPendingIntent(0, PendingIntent.FLAG_UPDATE_CURRENT);</w:t>
      </w:r>
    </w:p>
    <w:p w14:paraId="2A11AF6E" w14:textId="1ABE1789" w:rsidR="00682C58" w:rsidRPr="00682C58" w:rsidRDefault="00682C58" w:rsidP="00237099">
      <w:pPr>
        <w:pStyle w:val="a5"/>
        <w:ind w:firstLine="361"/>
        <w:rPr>
          <w:rFonts w:ascii="Times New Roman" w:hAnsi="Times New Roman"/>
          <w:szCs w:val="20"/>
        </w:rPr>
      </w:pPr>
      <w:r w:rsidRPr="00682C58">
        <w:rPr>
          <w:rFonts w:ascii="Times New Roman" w:hAnsi="Times New Roman"/>
          <w:szCs w:val="20"/>
        </w:rPr>
        <w:t xml:space="preserve">    </w:t>
      </w:r>
      <w:r w:rsidR="00237099">
        <w:rPr>
          <w:rFonts w:hint="eastAsia"/>
        </w:rPr>
        <w:t>码</w:t>
      </w:r>
      <w:r w:rsidR="00237099">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43</w:t>
      </w:r>
      <w:r w:rsidR="009C2BDC">
        <w:fldChar w:fldCharType="end"/>
      </w:r>
    </w:p>
    <w:p w14:paraId="1440DFCA" w14:textId="52B64081" w:rsidR="00682C58" w:rsidRPr="00682C58" w:rsidRDefault="00682C58" w:rsidP="00682C58">
      <w:pPr>
        <w:rPr>
          <w:rFonts w:ascii="Times New Roman" w:hAnsi="Times New Roman"/>
          <w:szCs w:val="20"/>
        </w:rPr>
      </w:pPr>
      <w:r w:rsidRPr="00682C58">
        <w:rPr>
          <w:rFonts w:ascii="Times New Roman" w:hAnsi="Times New Roman" w:hint="eastAsia"/>
          <w:szCs w:val="20"/>
        </w:rPr>
        <w:t>如有必要，可以通过调用</w:t>
      </w:r>
      <w:r w:rsidRPr="00682C58">
        <w:rPr>
          <w:rFonts w:ascii="Times New Roman" w:hAnsi="Times New Roman" w:hint="eastAsia"/>
          <w:szCs w:val="20"/>
        </w:rPr>
        <w:t xml:space="preserve"> TaskStackBuilder.editIntentAt() </w:t>
      </w:r>
      <w:r w:rsidRPr="00682C58">
        <w:rPr>
          <w:rFonts w:ascii="Times New Roman" w:hAnsi="Times New Roman" w:hint="eastAsia"/>
          <w:szCs w:val="20"/>
        </w:rPr>
        <w:t>向堆栈中的</w:t>
      </w:r>
      <w:r w:rsidR="002D0157">
        <w:rPr>
          <w:rFonts w:ascii="Times New Roman" w:hAnsi="Times New Roman" w:hint="eastAsia"/>
          <w:szCs w:val="20"/>
        </w:rPr>
        <w:t>意图</w:t>
      </w:r>
      <w:r w:rsidRPr="00682C58">
        <w:rPr>
          <w:rFonts w:ascii="Times New Roman" w:hAnsi="Times New Roman" w:hint="eastAsia"/>
          <w:szCs w:val="20"/>
        </w:rPr>
        <w:t>对象添加参数。有时候需要这样做，以确保在用户向上导航到返回堆栈中的</w:t>
      </w:r>
      <w:r w:rsidR="002D0157">
        <w:rPr>
          <w:rFonts w:ascii="Times New Roman" w:hAnsi="Times New Roman" w:hint="eastAsia"/>
          <w:szCs w:val="20"/>
        </w:rPr>
        <w:t>活动</w:t>
      </w:r>
      <w:r w:rsidRPr="00682C58">
        <w:rPr>
          <w:rFonts w:ascii="Times New Roman" w:hAnsi="Times New Roman" w:hint="eastAsia"/>
          <w:szCs w:val="20"/>
        </w:rPr>
        <w:t>时，该</w:t>
      </w:r>
      <w:r w:rsidR="002D0157">
        <w:rPr>
          <w:rFonts w:ascii="Times New Roman" w:hAnsi="Times New Roman" w:hint="eastAsia"/>
          <w:szCs w:val="20"/>
        </w:rPr>
        <w:t>活动</w:t>
      </w:r>
      <w:r w:rsidRPr="00682C58">
        <w:rPr>
          <w:rFonts w:ascii="Times New Roman" w:hAnsi="Times New Roman" w:hint="eastAsia"/>
          <w:szCs w:val="20"/>
        </w:rPr>
        <w:t>显示有意义的数据。然后，可以像往常一样将</w:t>
      </w:r>
      <w:r w:rsidRPr="00682C58">
        <w:rPr>
          <w:rFonts w:ascii="Times New Roman" w:hAnsi="Times New Roman" w:hint="eastAsia"/>
          <w:szCs w:val="20"/>
        </w:rPr>
        <w:t xml:space="preserve"> PendingIntent </w:t>
      </w:r>
      <w:r w:rsidRPr="00682C58">
        <w:rPr>
          <w:rFonts w:ascii="Times New Roman" w:hAnsi="Times New Roman" w:hint="eastAsia"/>
          <w:szCs w:val="20"/>
        </w:rPr>
        <w:t>传递到通知中：</w:t>
      </w:r>
    </w:p>
    <w:p w14:paraId="00081096" w14:textId="77777777" w:rsidR="00682C58" w:rsidRPr="00682C58" w:rsidRDefault="00682C58" w:rsidP="00D17A65">
      <w:pPr>
        <w:pStyle w:val="a6"/>
        <w:ind w:left="240" w:right="720" w:firstLine="180"/>
      </w:pPr>
      <w:r w:rsidRPr="00682C58">
        <w:t xml:space="preserve">    NotificationCompat.Builder builder = new NotificationCompat.Builder(this, CHANNEL_ID);</w:t>
      </w:r>
    </w:p>
    <w:p w14:paraId="50710097" w14:textId="77777777" w:rsidR="00682C58" w:rsidRPr="00682C58" w:rsidRDefault="00682C58" w:rsidP="00D17A65">
      <w:pPr>
        <w:pStyle w:val="a6"/>
        <w:ind w:left="240" w:right="720" w:firstLine="180"/>
      </w:pPr>
      <w:r w:rsidRPr="00682C58">
        <w:t xml:space="preserve">    builder.setContentIntent(resultPendingIntent);</w:t>
      </w:r>
    </w:p>
    <w:p w14:paraId="1A308BBE" w14:textId="77777777" w:rsidR="00682C58" w:rsidRPr="00682C58" w:rsidRDefault="00682C58" w:rsidP="00D17A65">
      <w:pPr>
        <w:pStyle w:val="a6"/>
        <w:ind w:left="240" w:right="720" w:firstLine="180"/>
      </w:pPr>
      <w:r w:rsidRPr="00682C58">
        <w:t xml:space="preserve">    ...</w:t>
      </w:r>
    </w:p>
    <w:p w14:paraId="536DAE0C" w14:textId="77777777" w:rsidR="00682C58" w:rsidRPr="00682C58" w:rsidRDefault="00682C58" w:rsidP="00D17A65">
      <w:pPr>
        <w:pStyle w:val="a6"/>
        <w:ind w:left="240" w:right="720" w:firstLine="180"/>
      </w:pPr>
      <w:r w:rsidRPr="00682C58">
        <w:t xml:space="preserve">    NotificationManagerCompat notificationManager = NotificationManagerCompat.from(this);</w:t>
      </w:r>
    </w:p>
    <w:p w14:paraId="31BADAC7" w14:textId="77777777" w:rsidR="00682C58" w:rsidRPr="00682C58" w:rsidRDefault="00682C58" w:rsidP="00D17A65">
      <w:pPr>
        <w:pStyle w:val="a6"/>
        <w:ind w:left="240" w:right="720" w:firstLine="180"/>
      </w:pPr>
      <w:r w:rsidRPr="00682C58">
        <w:t xml:space="preserve">    notificationManager.notify(NOTIFICATION_ID, builder.build());</w:t>
      </w:r>
    </w:p>
    <w:p w14:paraId="6867C4A7" w14:textId="097B4B67" w:rsidR="00682C58" w:rsidRPr="00682C58" w:rsidRDefault="00682C58" w:rsidP="00D17A65">
      <w:pPr>
        <w:pStyle w:val="a5"/>
        <w:ind w:firstLine="361"/>
        <w:rPr>
          <w:rFonts w:ascii="Times New Roman" w:hAnsi="Times New Roman"/>
          <w:szCs w:val="20"/>
        </w:rPr>
      </w:pPr>
      <w:r w:rsidRPr="00682C58">
        <w:rPr>
          <w:rFonts w:ascii="Times New Roman" w:hAnsi="Times New Roman"/>
          <w:szCs w:val="20"/>
        </w:rPr>
        <w:t xml:space="preserve">    </w:t>
      </w:r>
      <w:r w:rsidR="00D17A65">
        <w:rPr>
          <w:rFonts w:hint="eastAsia"/>
        </w:rPr>
        <w:t>码</w:t>
      </w:r>
      <w:r w:rsidR="00D17A65">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44</w:t>
      </w:r>
      <w:r w:rsidR="009C2BDC">
        <w:fldChar w:fldCharType="end"/>
      </w:r>
    </w:p>
    <w:p w14:paraId="4FA1B207" w14:textId="05B1E842" w:rsidR="00953247" w:rsidRDefault="00682C58" w:rsidP="00682C58">
      <w:pPr>
        <w:rPr>
          <w:rFonts w:ascii="Times New Roman" w:hAnsi="Times New Roman"/>
          <w:szCs w:val="20"/>
        </w:rPr>
      </w:pPr>
      <w:r w:rsidRPr="00682C58">
        <w:rPr>
          <w:rFonts w:ascii="Times New Roman" w:hAnsi="Times New Roman" w:hint="eastAsia"/>
          <w:szCs w:val="20"/>
        </w:rPr>
        <w:t>由于从通知启动的特殊</w:t>
      </w:r>
      <w:r w:rsidR="002D0157">
        <w:rPr>
          <w:rFonts w:ascii="Times New Roman" w:hAnsi="Times New Roman" w:hint="eastAsia"/>
          <w:szCs w:val="20"/>
        </w:rPr>
        <w:t>活动</w:t>
      </w:r>
      <w:r w:rsidRPr="00682C58">
        <w:rPr>
          <w:rFonts w:ascii="Times New Roman" w:hAnsi="Times New Roman" w:hint="eastAsia"/>
          <w:szCs w:val="20"/>
        </w:rPr>
        <w:t>不需要返回堆栈，因此可以通过调用</w:t>
      </w:r>
      <w:r w:rsidRPr="00682C58">
        <w:rPr>
          <w:rFonts w:ascii="Times New Roman" w:hAnsi="Times New Roman" w:hint="eastAsia"/>
          <w:szCs w:val="20"/>
        </w:rPr>
        <w:t xml:space="preserve"> getActivity() </w:t>
      </w:r>
      <w:r w:rsidRPr="00682C58">
        <w:rPr>
          <w:rFonts w:ascii="Times New Roman" w:hAnsi="Times New Roman" w:hint="eastAsia"/>
          <w:szCs w:val="20"/>
        </w:rPr>
        <w:t>创建</w:t>
      </w:r>
      <w:r w:rsidRPr="00682C58">
        <w:rPr>
          <w:rFonts w:ascii="Times New Roman" w:hAnsi="Times New Roman" w:hint="eastAsia"/>
          <w:szCs w:val="20"/>
        </w:rPr>
        <w:t xml:space="preserve"> PendingIntent</w:t>
      </w:r>
      <w:r w:rsidRPr="00682C58">
        <w:rPr>
          <w:rFonts w:ascii="Times New Roman" w:hAnsi="Times New Roman" w:hint="eastAsia"/>
          <w:szCs w:val="20"/>
        </w:rPr>
        <w:t>，但还应确保在清单中定义了相应的任务选项。</w:t>
      </w:r>
    </w:p>
    <w:p w14:paraId="5F252CF1" w14:textId="480043D3" w:rsidR="00682C58" w:rsidRPr="00682C58" w:rsidRDefault="00953247" w:rsidP="00682C58">
      <w:pPr>
        <w:rPr>
          <w:rFonts w:ascii="Times New Roman" w:hAnsi="Times New Roman"/>
          <w:szCs w:val="20"/>
        </w:rPr>
      </w:pPr>
      <w:r>
        <w:rPr>
          <w:rFonts w:ascii="Times New Roman" w:hAnsi="Times New Roman" w:hint="eastAsia"/>
          <w:szCs w:val="20"/>
        </w:rPr>
        <w:t>(</w:t>
      </w:r>
      <w:r>
        <w:rPr>
          <w:rFonts w:ascii="Times New Roman" w:hAnsi="Times New Roman"/>
          <w:szCs w:val="20"/>
        </w:rPr>
        <w:t>1)</w:t>
      </w:r>
      <w:r w:rsidR="00682C58" w:rsidRPr="00682C58">
        <w:rPr>
          <w:rFonts w:ascii="Times New Roman" w:hAnsi="Times New Roman" w:hint="eastAsia"/>
          <w:szCs w:val="20"/>
        </w:rPr>
        <w:t>在清单中，将以下属性添加到</w:t>
      </w:r>
      <w:r w:rsidR="00682C58" w:rsidRPr="00682C58">
        <w:rPr>
          <w:rFonts w:ascii="Times New Roman" w:hAnsi="Times New Roman" w:hint="eastAsia"/>
          <w:szCs w:val="20"/>
        </w:rPr>
        <w:t xml:space="preserve"> &lt;activity&gt; </w:t>
      </w:r>
      <w:r w:rsidR="00682C58" w:rsidRPr="00682C58">
        <w:rPr>
          <w:rFonts w:ascii="Times New Roman" w:hAnsi="Times New Roman" w:hint="eastAsia"/>
          <w:szCs w:val="20"/>
        </w:rPr>
        <w:t>元素。</w:t>
      </w:r>
    </w:p>
    <w:p w14:paraId="3C20DF25" w14:textId="231F4FBC" w:rsidR="00682C58" w:rsidRPr="00682C58" w:rsidRDefault="00682C58" w:rsidP="00953247">
      <w:pPr>
        <w:pStyle w:val="a"/>
        <w:ind w:firstLine="360"/>
      </w:pPr>
      <w:r w:rsidRPr="00682C58">
        <w:t>android:taskAffinity=""</w:t>
      </w:r>
      <w:r w:rsidR="00953247">
        <w:rPr>
          <w:rFonts w:hint="eastAsia"/>
        </w:rPr>
        <w:t>：</w:t>
      </w:r>
      <w:r w:rsidRPr="00682C58">
        <w:rPr>
          <w:rFonts w:hint="eastAsia"/>
        </w:rPr>
        <w:t>与将在代码中使用的</w:t>
      </w:r>
      <w:r w:rsidRPr="00682C58">
        <w:rPr>
          <w:rFonts w:hint="eastAsia"/>
        </w:rPr>
        <w:t xml:space="preserve"> FLAG_ACTIVITY_NEW_TASK </w:t>
      </w:r>
      <w:r w:rsidRPr="00682C58">
        <w:rPr>
          <w:rFonts w:hint="eastAsia"/>
        </w:rPr>
        <w:t>标记结合使用，将此属性设置为空，可确保这类</w:t>
      </w:r>
      <w:r w:rsidR="002D0157">
        <w:rPr>
          <w:rFonts w:hint="eastAsia"/>
        </w:rPr>
        <w:t>活动</w:t>
      </w:r>
      <w:r w:rsidRPr="00682C58">
        <w:rPr>
          <w:rFonts w:hint="eastAsia"/>
        </w:rPr>
        <w:t>不会进入应用的默认任务。具有应用默认亲和性的任何现有任务都不会受到影响。</w:t>
      </w:r>
    </w:p>
    <w:p w14:paraId="06420ED3" w14:textId="7D69FE23" w:rsidR="00682C58" w:rsidRPr="00682C58" w:rsidRDefault="00682C58" w:rsidP="00943449">
      <w:pPr>
        <w:pStyle w:val="a"/>
        <w:ind w:firstLine="360"/>
      </w:pPr>
      <w:r w:rsidRPr="00682C58">
        <w:t>android:excludeFromRecents="true"</w:t>
      </w:r>
      <w:r w:rsidR="00943449">
        <w:rPr>
          <w:rFonts w:hint="eastAsia"/>
        </w:rPr>
        <w:t>：</w:t>
      </w:r>
      <w:r w:rsidRPr="00682C58">
        <w:rPr>
          <w:rFonts w:hint="eastAsia"/>
        </w:rPr>
        <w:t>用于从“最近”中排除新任务，以免用户意外返回它。</w:t>
      </w:r>
    </w:p>
    <w:p w14:paraId="2F3F6CB3" w14:textId="77777777" w:rsidR="00682C58" w:rsidRPr="00682C58" w:rsidRDefault="00682C58" w:rsidP="00682C58">
      <w:pPr>
        <w:rPr>
          <w:rFonts w:ascii="Times New Roman" w:hAnsi="Times New Roman"/>
          <w:szCs w:val="20"/>
        </w:rPr>
      </w:pPr>
      <w:r w:rsidRPr="00682C58">
        <w:rPr>
          <w:rFonts w:ascii="Times New Roman" w:hAnsi="Times New Roman" w:hint="eastAsia"/>
          <w:szCs w:val="20"/>
        </w:rPr>
        <w:t>例如：</w:t>
      </w:r>
    </w:p>
    <w:p w14:paraId="7426289C" w14:textId="77777777" w:rsidR="00682C58" w:rsidRPr="00682C58" w:rsidRDefault="00682C58" w:rsidP="002B3E66">
      <w:pPr>
        <w:pStyle w:val="a6"/>
        <w:ind w:left="240" w:right="720" w:firstLine="180"/>
      </w:pPr>
      <w:r w:rsidRPr="00682C58">
        <w:t xml:space="preserve">    &lt;activity</w:t>
      </w:r>
    </w:p>
    <w:p w14:paraId="76F0EA25" w14:textId="77777777" w:rsidR="00682C58" w:rsidRPr="00682C58" w:rsidRDefault="00682C58" w:rsidP="002B3E66">
      <w:pPr>
        <w:pStyle w:val="a6"/>
        <w:ind w:left="240" w:right="720" w:firstLine="180"/>
      </w:pPr>
      <w:r w:rsidRPr="00682C58">
        <w:t xml:space="preserve">        android:name=".ResultActivity"</w:t>
      </w:r>
    </w:p>
    <w:p w14:paraId="135388DA" w14:textId="77777777" w:rsidR="00682C58" w:rsidRPr="00682C58" w:rsidRDefault="00682C58" w:rsidP="002B3E66">
      <w:pPr>
        <w:pStyle w:val="a6"/>
        <w:ind w:left="240" w:right="720" w:firstLine="180"/>
      </w:pPr>
      <w:r w:rsidRPr="00682C58">
        <w:t xml:space="preserve">        android:launchMode="singleTask"</w:t>
      </w:r>
    </w:p>
    <w:p w14:paraId="06B5CCF8" w14:textId="77777777" w:rsidR="00682C58" w:rsidRPr="00682C58" w:rsidRDefault="00682C58" w:rsidP="002B3E66">
      <w:pPr>
        <w:pStyle w:val="a6"/>
        <w:ind w:left="240" w:right="720" w:firstLine="180"/>
      </w:pPr>
      <w:r w:rsidRPr="00682C58">
        <w:t xml:space="preserve">        android:taskAffinity=""</w:t>
      </w:r>
    </w:p>
    <w:p w14:paraId="0784FB4C" w14:textId="77777777" w:rsidR="00682C58" w:rsidRPr="00682C58" w:rsidRDefault="00682C58" w:rsidP="002B3E66">
      <w:pPr>
        <w:pStyle w:val="a6"/>
        <w:ind w:left="240" w:right="720" w:firstLine="180"/>
      </w:pPr>
      <w:r w:rsidRPr="00682C58">
        <w:t xml:space="preserve">        android:excludeFromRecents="true"&gt;</w:t>
      </w:r>
    </w:p>
    <w:p w14:paraId="13A944BD" w14:textId="77777777" w:rsidR="00682C58" w:rsidRPr="00682C58" w:rsidRDefault="00682C58" w:rsidP="002B3E66">
      <w:pPr>
        <w:pStyle w:val="a6"/>
        <w:ind w:left="240" w:right="720" w:firstLine="180"/>
      </w:pPr>
      <w:r w:rsidRPr="00682C58">
        <w:t xml:space="preserve">    &lt;/activity&gt;</w:t>
      </w:r>
    </w:p>
    <w:p w14:paraId="5FBECDFE" w14:textId="77777777" w:rsidR="00682C58" w:rsidRPr="00682C58" w:rsidRDefault="00682C58" w:rsidP="00682C58">
      <w:pPr>
        <w:rPr>
          <w:rFonts w:ascii="Times New Roman" w:hAnsi="Times New Roman"/>
          <w:szCs w:val="20"/>
        </w:rPr>
      </w:pPr>
      <w:r w:rsidRPr="00682C58">
        <w:rPr>
          <w:rFonts w:ascii="Times New Roman" w:hAnsi="Times New Roman"/>
          <w:szCs w:val="20"/>
        </w:rPr>
        <w:t xml:space="preserve">    </w:t>
      </w:r>
    </w:p>
    <w:p w14:paraId="35F1601E" w14:textId="69892C03" w:rsidR="00682C58" w:rsidRPr="00682C58" w:rsidRDefault="002B3E66" w:rsidP="00682C58">
      <w:pPr>
        <w:rPr>
          <w:rFonts w:ascii="Times New Roman" w:hAnsi="Times New Roman"/>
          <w:szCs w:val="20"/>
        </w:rPr>
      </w:pPr>
      <w:r>
        <w:rPr>
          <w:rFonts w:ascii="Times New Roman" w:hAnsi="Times New Roman" w:hint="eastAsia"/>
          <w:szCs w:val="20"/>
        </w:rPr>
        <w:t>(</w:t>
      </w:r>
      <w:r>
        <w:rPr>
          <w:rFonts w:ascii="Times New Roman" w:hAnsi="Times New Roman"/>
          <w:szCs w:val="20"/>
        </w:rPr>
        <w:t>2)</w:t>
      </w:r>
      <w:r w:rsidR="00682C58" w:rsidRPr="00682C58">
        <w:rPr>
          <w:rFonts w:ascii="Times New Roman" w:hAnsi="Times New Roman" w:hint="eastAsia"/>
          <w:szCs w:val="20"/>
        </w:rPr>
        <w:t>构建并发出通知：</w:t>
      </w:r>
    </w:p>
    <w:p w14:paraId="08012662" w14:textId="2C2DC5CB" w:rsidR="00682C58" w:rsidRPr="00682C58" w:rsidRDefault="00682C58" w:rsidP="002B3E66">
      <w:pPr>
        <w:pStyle w:val="a"/>
        <w:ind w:firstLine="360"/>
      </w:pPr>
      <w:r w:rsidRPr="00682C58">
        <w:rPr>
          <w:rFonts w:hint="eastAsia"/>
        </w:rPr>
        <w:t>创建可启动</w:t>
      </w:r>
      <w:r w:rsidR="002D0157">
        <w:rPr>
          <w:rFonts w:hint="eastAsia"/>
        </w:rPr>
        <w:t>活动</w:t>
      </w:r>
      <w:r w:rsidRPr="00682C58">
        <w:rPr>
          <w:rFonts w:hint="eastAsia"/>
        </w:rPr>
        <w:t>的</w:t>
      </w:r>
      <w:r w:rsidRPr="00682C58">
        <w:rPr>
          <w:rFonts w:hint="eastAsia"/>
        </w:rPr>
        <w:t xml:space="preserve"> Intent</w:t>
      </w:r>
      <w:r w:rsidRPr="00682C58">
        <w:rPr>
          <w:rFonts w:hint="eastAsia"/>
        </w:rPr>
        <w:t>。</w:t>
      </w:r>
    </w:p>
    <w:p w14:paraId="2F2A3C05" w14:textId="5883434F" w:rsidR="00682C58" w:rsidRPr="00682C58" w:rsidRDefault="00682C58" w:rsidP="002B3E66">
      <w:pPr>
        <w:pStyle w:val="a"/>
        <w:ind w:firstLine="360"/>
      </w:pPr>
      <w:r w:rsidRPr="00682C58">
        <w:rPr>
          <w:rFonts w:hint="eastAsia"/>
        </w:rPr>
        <w:t>通过使用</w:t>
      </w:r>
      <w:r w:rsidRPr="00682C58">
        <w:rPr>
          <w:rFonts w:hint="eastAsia"/>
        </w:rPr>
        <w:t xml:space="preserve"> FLAG_ACTIVITY_NEW_TASK </w:t>
      </w:r>
      <w:r w:rsidRPr="00682C58">
        <w:rPr>
          <w:rFonts w:hint="eastAsia"/>
        </w:rPr>
        <w:t>和</w:t>
      </w:r>
      <w:r w:rsidRPr="00682C58">
        <w:rPr>
          <w:rFonts w:hint="eastAsia"/>
        </w:rPr>
        <w:t xml:space="preserve"> FLAG_ACTIVITY_CLEAR_TASK </w:t>
      </w:r>
      <w:r w:rsidRPr="00682C58">
        <w:rPr>
          <w:rFonts w:hint="eastAsia"/>
        </w:rPr>
        <w:t>标记调用</w:t>
      </w:r>
      <w:r w:rsidRPr="00682C58">
        <w:rPr>
          <w:rFonts w:hint="eastAsia"/>
        </w:rPr>
        <w:t xml:space="preserve"> setFlags()</w:t>
      </w:r>
      <w:r w:rsidRPr="00682C58">
        <w:rPr>
          <w:rFonts w:hint="eastAsia"/>
        </w:rPr>
        <w:t>，将</w:t>
      </w:r>
      <w:r w:rsidR="002D0157">
        <w:rPr>
          <w:rFonts w:hint="eastAsia"/>
        </w:rPr>
        <w:t>活动</w:t>
      </w:r>
      <w:r w:rsidRPr="00682C58">
        <w:rPr>
          <w:rFonts w:hint="eastAsia"/>
        </w:rPr>
        <w:t>设置为在新的空任务中启动。</w:t>
      </w:r>
    </w:p>
    <w:p w14:paraId="024D4B0F" w14:textId="77777777" w:rsidR="00682C58" w:rsidRPr="00682C58" w:rsidRDefault="00682C58" w:rsidP="002B3E66">
      <w:pPr>
        <w:pStyle w:val="a"/>
        <w:ind w:firstLine="360"/>
      </w:pPr>
      <w:r w:rsidRPr="00682C58">
        <w:rPr>
          <w:rFonts w:hint="eastAsia"/>
        </w:rPr>
        <w:t>通过调用</w:t>
      </w:r>
      <w:r w:rsidRPr="00682C58">
        <w:rPr>
          <w:rFonts w:hint="eastAsia"/>
        </w:rPr>
        <w:t xml:space="preserve"> getActivity() </w:t>
      </w:r>
      <w:r w:rsidRPr="00682C58">
        <w:rPr>
          <w:rFonts w:hint="eastAsia"/>
        </w:rPr>
        <w:t>创建</w:t>
      </w:r>
      <w:r w:rsidRPr="00682C58">
        <w:rPr>
          <w:rFonts w:hint="eastAsia"/>
        </w:rPr>
        <w:t xml:space="preserve"> PendingIntent</w:t>
      </w:r>
      <w:r w:rsidRPr="00682C58">
        <w:rPr>
          <w:rFonts w:hint="eastAsia"/>
        </w:rPr>
        <w:t>。</w:t>
      </w:r>
    </w:p>
    <w:p w14:paraId="6A453D9D" w14:textId="77777777" w:rsidR="00682C58" w:rsidRPr="00682C58" w:rsidRDefault="00682C58" w:rsidP="00682C58">
      <w:pPr>
        <w:rPr>
          <w:rFonts w:ascii="Times New Roman" w:hAnsi="Times New Roman"/>
          <w:szCs w:val="20"/>
        </w:rPr>
      </w:pPr>
      <w:r w:rsidRPr="00682C58">
        <w:rPr>
          <w:rFonts w:ascii="Times New Roman" w:hAnsi="Times New Roman" w:hint="eastAsia"/>
          <w:szCs w:val="20"/>
        </w:rPr>
        <w:t>例如：</w:t>
      </w:r>
    </w:p>
    <w:p w14:paraId="3F030CF1" w14:textId="77777777" w:rsidR="00682C58" w:rsidRPr="00682C58" w:rsidRDefault="00682C58" w:rsidP="002B3E66">
      <w:pPr>
        <w:pStyle w:val="a6"/>
        <w:ind w:left="240" w:right="720" w:firstLine="180"/>
      </w:pPr>
      <w:r w:rsidRPr="00682C58">
        <w:t xml:space="preserve">    Intent notifyIntent = new Intent(this, ResultActivity.class);</w:t>
      </w:r>
    </w:p>
    <w:p w14:paraId="731440CE" w14:textId="77777777" w:rsidR="00682C58" w:rsidRPr="00682C58" w:rsidRDefault="00682C58" w:rsidP="002B3E66">
      <w:pPr>
        <w:pStyle w:val="a6"/>
        <w:ind w:left="240" w:right="720" w:firstLine="180"/>
      </w:pPr>
      <w:r w:rsidRPr="00682C58">
        <w:t xml:space="preserve">    // Set the Activity to start in a new, empty task</w:t>
      </w:r>
    </w:p>
    <w:p w14:paraId="6B071512" w14:textId="77777777" w:rsidR="00682C58" w:rsidRPr="00682C58" w:rsidRDefault="00682C58" w:rsidP="002B3E66">
      <w:pPr>
        <w:pStyle w:val="a6"/>
        <w:ind w:left="240" w:right="720" w:firstLine="180"/>
      </w:pPr>
      <w:r w:rsidRPr="00682C58">
        <w:t xml:space="preserve">    notifyIntent.setFlags(Intent.FLAG_ACTIVITY_NEW_TASK</w:t>
      </w:r>
    </w:p>
    <w:p w14:paraId="09C045A9" w14:textId="77777777" w:rsidR="00682C58" w:rsidRPr="00682C58" w:rsidRDefault="00682C58" w:rsidP="002B3E66">
      <w:pPr>
        <w:pStyle w:val="a6"/>
        <w:ind w:left="240" w:right="720" w:firstLine="180"/>
      </w:pPr>
      <w:r w:rsidRPr="00682C58">
        <w:t xml:space="preserve">                        | Intent.FLAG_ACTIVITY_CLEAR_TASK);</w:t>
      </w:r>
    </w:p>
    <w:p w14:paraId="303D0A16" w14:textId="77777777" w:rsidR="00682C58" w:rsidRPr="00682C58" w:rsidRDefault="00682C58" w:rsidP="002B3E66">
      <w:pPr>
        <w:pStyle w:val="a6"/>
        <w:ind w:left="240" w:right="720" w:firstLine="180"/>
      </w:pPr>
      <w:r w:rsidRPr="00682C58">
        <w:t xml:space="preserve">    // Create the PendingIntent</w:t>
      </w:r>
    </w:p>
    <w:p w14:paraId="30B8AF7B" w14:textId="77777777" w:rsidR="00682C58" w:rsidRPr="00682C58" w:rsidRDefault="00682C58" w:rsidP="002B3E66">
      <w:pPr>
        <w:pStyle w:val="a6"/>
        <w:ind w:left="240" w:right="720" w:firstLine="180"/>
      </w:pPr>
      <w:r w:rsidRPr="00682C58">
        <w:t xml:space="preserve">    PendingIntent notifyPendingIntent = PendingIntent.getActivity(</w:t>
      </w:r>
    </w:p>
    <w:p w14:paraId="3830D215" w14:textId="77777777" w:rsidR="00682C58" w:rsidRPr="00682C58" w:rsidRDefault="00682C58" w:rsidP="002B3E66">
      <w:pPr>
        <w:pStyle w:val="a6"/>
        <w:ind w:left="240" w:right="720" w:firstLine="180"/>
      </w:pPr>
      <w:r w:rsidRPr="00682C58">
        <w:t xml:space="preserve">            this, 0, notifyIntent, PendingIntent.FLAG_UPDATE_CURRENT</w:t>
      </w:r>
    </w:p>
    <w:p w14:paraId="43F845A6" w14:textId="77777777" w:rsidR="00682C58" w:rsidRPr="00682C58" w:rsidRDefault="00682C58" w:rsidP="002B3E66">
      <w:pPr>
        <w:pStyle w:val="a6"/>
        <w:ind w:left="240" w:right="720" w:firstLine="180"/>
      </w:pPr>
      <w:r w:rsidRPr="00682C58">
        <w:t xml:space="preserve">    );</w:t>
      </w:r>
    </w:p>
    <w:p w14:paraId="2694B8DD" w14:textId="7D981EC7" w:rsidR="00682C58" w:rsidRPr="00682C58" w:rsidRDefault="00682C58" w:rsidP="002B3E66">
      <w:pPr>
        <w:pStyle w:val="a5"/>
        <w:ind w:firstLine="361"/>
        <w:rPr>
          <w:rFonts w:ascii="Times New Roman" w:hAnsi="Times New Roman"/>
          <w:szCs w:val="20"/>
        </w:rPr>
      </w:pPr>
      <w:r w:rsidRPr="00682C58">
        <w:rPr>
          <w:rFonts w:ascii="Times New Roman" w:hAnsi="Times New Roman"/>
          <w:szCs w:val="20"/>
        </w:rPr>
        <w:t xml:space="preserve">    </w:t>
      </w:r>
      <w:r w:rsidR="002B3E66">
        <w:rPr>
          <w:rFonts w:hint="eastAsia"/>
        </w:rPr>
        <w:t>码</w:t>
      </w:r>
      <w:r w:rsidR="002B3E66">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45</w:t>
      </w:r>
      <w:r w:rsidR="009C2BDC">
        <w:fldChar w:fldCharType="end"/>
      </w:r>
    </w:p>
    <w:p w14:paraId="3284BBAB" w14:textId="70AA0095" w:rsidR="00682C58" w:rsidRPr="00682C58" w:rsidRDefault="00746329" w:rsidP="00682C58">
      <w:pPr>
        <w:rPr>
          <w:rFonts w:ascii="Times New Roman" w:hAnsi="Times New Roman"/>
          <w:szCs w:val="20"/>
        </w:rPr>
      </w:pPr>
      <w:r>
        <w:rPr>
          <w:rFonts w:ascii="Times New Roman" w:hAnsi="Times New Roman" w:hint="eastAsia"/>
          <w:szCs w:val="20"/>
        </w:rPr>
        <w:t>(</w:t>
      </w:r>
      <w:r>
        <w:rPr>
          <w:rFonts w:ascii="Times New Roman" w:hAnsi="Times New Roman"/>
          <w:szCs w:val="20"/>
        </w:rPr>
        <w:t>3)</w:t>
      </w:r>
      <w:r w:rsidR="00682C58" w:rsidRPr="00682C58">
        <w:rPr>
          <w:rFonts w:ascii="Times New Roman" w:hAnsi="Times New Roman" w:hint="eastAsia"/>
          <w:szCs w:val="20"/>
        </w:rPr>
        <w:t>然后，可以像往常一样将</w:t>
      </w:r>
      <w:r w:rsidR="00682C58" w:rsidRPr="00682C58">
        <w:rPr>
          <w:rFonts w:ascii="Times New Roman" w:hAnsi="Times New Roman" w:hint="eastAsia"/>
          <w:szCs w:val="20"/>
        </w:rPr>
        <w:t xml:space="preserve"> PendingIntent </w:t>
      </w:r>
      <w:r w:rsidR="00682C58" w:rsidRPr="00682C58">
        <w:rPr>
          <w:rFonts w:ascii="Times New Roman" w:hAnsi="Times New Roman" w:hint="eastAsia"/>
          <w:szCs w:val="20"/>
        </w:rPr>
        <w:t>传递到通知中：</w:t>
      </w:r>
    </w:p>
    <w:p w14:paraId="50F96D16" w14:textId="77777777" w:rsidR="00682C58" w:rsidRPr="00175DCB" w:rsidRDefault="00682C58" w:rsidP="00175DCB">
      <w:pPr>
        <w:pStyle w:val="a6"/>
        <w:ind w:left="240" w:right="720" w:firstLine="180"/>
      </w:pPr>
      <w:r w:rsidRPr="00175DCB">
        <w:t xml:space="preserve">    NotificationCompat.Builder builder = new NotificationCompat.Builder(this, CHANNEL_ID);</w:t>
      </w:r>
    </w:p>
    <w:p w14:paraId="0BDAC92D" w14:textId="77777777" w:rsidR="00682C58" w:rsidRPr="00175DCB" w:rsidRDefault="00682C58" w:rsidP="00175DCB">
      <w:pPr>
        <w:pStyle w:val="a6"/>
        <w:ind w:left="240" w:right="720" w:firstLine="180"/>
      </w:pPr>
      <w:r w:rsidRPr="00175DCB">
        <w:t xml:space="preserve">    builder.setContentIntent(notifyPendingIntent);</w:t>
      </w:r>
    </w:p>
    <w:p w14:paraId="63647134" w14:textId="77777777" w:rsidR="00682C58" w:rsidRPr="00175DCB" w:rsidRDefault="00682C58" w:rsidP="00175DCB">
      <w:pPr>
        <w:pStyle w:val="a6"/>
        <w:ind w:left="240" w:right="720" w:firstLine="180"/>
      </w:pPr>
      <w:r w:rsidRPr="00175DCB">
        <w:t xml:space="preserve">    ...</w:t>
      </w:r>
    </w:p>
    <w:p w14:paraId="1F57B807" w14:textId="77777777" w:rsidR="00682C58" w:rsidRPr="00175DCB" w:rsidRDefault="00682C58" w:rsidP="00175DCB">
      <w:pPr>
        <w:pStyle w:val="a6"/>
        <w:ind w:left="240" w:right="720" w:firstLine="180"/>
      </w:pPr>
      <w:r w:rsidRPr="00175DCB">
        <w:t xml:space="preserve">    NotificationManagerCompat notificationManager = NotificationManagerCompat.from(this);</w:t>
      </w:r>
    </w:p>
    <w:p w14:paraId="0737718C" w14:textId="530F88D6" w:rsidR="00707689" w:rsidRPr="00175DCB" w:rsidRDefault="00682C58" w:rsidP="00175DCB">
      <w:pPr>
        <w:pStyle w:val="a6"/>
        <w:ind w:left="240" w:right="720" w:firstLine="180"/>
      </w:pPr>
      <w:r w:rsidRPr="00175DCB">
        <w:t xml:space="preserve">    notificationManager.notify(NOTIFICATION_ID, builder.build());</w:t>
      </w:r>
    </w:p>
    <w:p w14:paraId="16015276" w14:textId="798D9E09" w:rsidR="00945028" w:rsidRDefault="008D346B" w:rsidP="008D346B">
      <w:pPr>
        <w:pStyle w:val="a5"/>
        <w:ind w:firstLine="361"/>
      </w:pPr>
      <w:r>
        <w:t>码</w:t>
      </w:r>
      <w:r>
        <w:t xml:space="preserve"> </w:t>
      </w:r>
      <w:r w:rsidR="002B0FCE">
        <w:fldChar w:fldCharType="begin"/>
      </w:r>
      <w:r w:rsidR="002B0FCE">
        <w:instrText xml:space="preserve"> STYLEREF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46</w:t>
      </w:r>
      <w:r w:rsidR="009C2BDC">
        <w:fldChar w:fldCharType="end"/>
      </w:r>
    </w:p>
    <w:p w14:paraId="011BA1B3" w14:textId="706FCF10" w:rsidR="00A2660E" w:rsidRDefault="00023589" w:rsidP="00656550">
      <w:pPr>
        <w:pStyle w:val="3"/>
      </w:pPr>
      <w:r>
        <w:rPr>
          <w:rFonts w:hint="eastAsia"/>
        </w:rPr>
        <w:t>一组通知</w:t>
      </w:r>
    </w:p>
    <w:p w14:paraId="3A48D41C" w14:textId="72023EEE" w:rsidR="00000CF5" w:rsidRDefault="00000CF5" w:rsidP="00000CF5">
      <w:pPr>
        <w:rPr>
          <w:lang w:bidi="ar-SA"/>
        </w:rPr>
      </w:pPr>
      <w:r>
        <w:rPr>
          <w:rFonts w:hint="eastAsia"/>
          <w:lang w:bidi="ar-SA"/>
        </w:rPr>
        <w:t>从</w:t>
      </w:r>
      <w:r w:rsidR="00F52061">
        <w:rPr>
          <w:rFonts w:hint="eastAsia"/>
          <w:lang w:bidi="ar-SA"/>
        </w:rPr>
        <w:t>安卓</w:t>
      </w:r>
      <w:r>
        <w:rPr>
          <w:rFonts w:hint="eastAsia"/>
          <w:lang w:bidi="ar-SA"/>
        </w:rPr>
        <w:t>7.0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24</w:t>
      </w:r>
      <w:r>
        <w:rPr>
          <w:rFonts w:hint="eastAsia"/>
          <w:lang w:bidi="ar-SA"/>
        </w:rPr>
        <w:t>）开始，可以在一个通知组中显示相关通知（以前称为“捆绑式”通知）</w:t>
      </w:r>
      <w:r w:rsidR="00865DB1">
        <w:rPr>
          <w:rFonts w:hint="eastAsia"/>
          <w:lang w:bidi="ar-SA"/>
        </w:rPr>
        <w:t>（</w:t>
      </w:r>
      <w:r w:rsidR="00865DB1">
        <w:rPr>
          <w:lang w:bidi="ar-SA"/>
        </w:rPr>
        <w:fldChar w:fldCharType="begin"/>
      </w:r>
      <w:r w:rsidR="00865DB1">
        <w:rPr>
          <w:lang w:bidi="ar-SA"/>
        </w:rPr>
        <w:instrText xml:space="preserve"> </w:instrText>
      </w:r>
      <w:r w:rsidR="00865DB1">
        <w:rPr>
          <w:rFonts w:hint="eastAsia"/>
          <w:lang w:bidi="ar-SA"/>
        </w:rPr>
        <w:instrText>REF _Ref98841101 \h</w:instrText>
      </w:r>
      <w:r w:rsidR="00865DB1">
        <w:rPr>
          <w:lang w:bidi="ar-SA"/>
        </w:rPr>
        <w:instrText xml:space="preserve"> </w:instrText>
      </w:r>
      <w:r w:rsidR="00865DB1">
        <w:rPr>
          <w:lang w:bidi="ar-SA"/>
        </w:rPr>
      </w:r>
      <w:r w:rsidR="00865DB1">
        <w:rPr>
          <w:lang w:bidi="ar-SA"/>
        </w:rPr>
        <w:fldChar w:fldCharType="separate"/>
      </w:r>
      <w:r w:rsidR="00937D55">
        <w:t>图</w:t>
      </w:r>
      <w:r w:rsidR="00937D55">
        <w:t xml:space="preserve"> </w:t>
      </w:r>
      <w:r w:rsidR="00937D55">
        <w:rPr>
          <w:noProof/>
        </w:rPr>
        <w:t>7</w:t>
      </w:r>
      <w:r w:rsidR="00937D55">
        <w:noBreakHyphen/>
      </w:r>
      <w:r w:rsidR="00937D55">
        <w:rPr>
          <w:noProof/>
        </w:rPr>
        <w:t>15</w:t>
      </w:r>
      <w:r w:rsidR="00865DB1">
        <w:rPr>
          <w:lang w:bidi="ar-SA"/>
        </w:rPr>
        <w:fldChar w:fldCharType="end"/>
      </w:r>
      <w:r w:rsidR="00865DB1">
        <w:rPr>
          <w:rFonts w:hint="eastAsia"/>
          <w:lang w:bidi="ar-SA"/>
        </w:rPr>
        <w:t>）</w:t>
      </w:r>
      <w:r>
        <w:rPr>
          <w:rFonts w:hint="eastAsia"/>
          <w:lang w:bidi="ar-SA"/>
        </w:rPr>
        <w:t>。例如，如果应用针对收到的电子邮件显示通知，应将所有通知放入同一个通知组，以便它们可以收起。为了支持较低版本，还可以添加摘要通知，该摘要通知会单独显示以总结所有单独的通知</w:t>
      </w:r>
      <w:r>
        <w:rPr>
          <w:rFonts w:hint="eastAsia"/>
          <w:lang w:bidi="ar-SA"/>
        </w:rPr>
        <w:t xml:space="preserve"> - </w:t>
      </w:r>
      <w:r>
        <w:rPr>
          <w:rFonts w:hint="eastAsia"/>
          <w:lang w:bidi="ar-SA"/>
        </w:rPr>
        <w:t>通常最好使用收件箱样式的通知实现此目的。注意：通知组与通知渠道组不同。如果用例满足以下所有条件，应使用通知组：</w:t>
      </w:r>
    </w:p>
    <w:p w14:paraId="16FE1A6E" w14:textId="77777777" w:rsidR="00000CF5" w:rsidRDefault="00000CF5" w:rsidP="00000CF5">
      <w:pPr>
        <w:rPr>
          <w:lang w:bidi="ar-SA"/>
        </w:rPr>
      </w:pPr>
    </w:p>
    <w:p w14:paraId="2D48A2C9" w14:textId="77777777" w:rsidR="00000CF5" w:rsidRDefault="00000CF5" w:rsidP="00D934C7">
      <w:pPr>
        <w:pStyle w:val="a"/>
        <w:ind w:firstLine="360"/>
        <w:rPr>
          <w:lang w:bidi="ar-SA"/>
        </w:rPr>
      </w:pPr>
      <w:r>
        <w:rPr>
          <w:rFonts w:hint="eastAsia"/>
          <w:lang w:bidi="ar-SA"/>
        </w:rPr>
        <w:t>子级通知是完整通知，可以单独显示，无需通知组摘要。</w:t>
      </w:r>
    </w:p>
    <w:p w14:paraId="5699D508" w14:textId="77777777" w:rsidR="00000CF5" w:rsidRDefault="00000CF5" w:rsidP="00D934C7">
      <w:pPr>
        <w:pStyle w:val="a"/>
        <w:ind w:firstLine="360"/>
        <w:rPr>
          <w:lang w:bidi="ar-SA"/>
        </w:rPr>
      </w:pPr>
      <w:r>
        <w:rPr>
          <w:rFonts w:hint="eastAsia"/>
          <w:lang w:bidi="ar-SA"/>
        </w:rPr>
        <w:t>单独显示子级通知有一个好处。例如：</w:t>
      </w:r>
    </w:p>
    <w:p w14:paraId="668E6FD7" w14:textId="77777777" w:rsidR="00000CF5" w:rsidRDefault="00000CF5" w:rsidP="00D934C7">
      <w:pPr>
        <w:pStyle w:val="20"/>
        <w:ind w:firstLine="720"/>
      </w:pPr>
      <w:r>
        <w:rPr>
          <w:rFonts w:hint="eastAsia"/>
        </w:rPr>
        <w:t>它们是可操作的，具体操作特定于每条通知。</w:t>
      </w:r>
    </w:p>
    <w:p w14:paraId="01658671" w14:textId="77777777" w:rsidR="00000CF5" w:rsidRDefault="00000CF5" w:rsidP="00D934C7">
      <w:pPr>
        <w:pStyle w:val="20"/>
        <w:ind w:firstLine="720"/>
      </w:pPr>
      <w:r>
        <w:rPr>
          <w:rFonts w:hint="eastAsia"/>
        </w:rPr>
        <w:t>用户看到的每条通知中都包含更多信息。</w:t>
      </w:r>
    </w:p>
    <w:p w14:paraId="36A0E260" w14:textId="6093C540" w:rsidR="00000CF5" w:rsidRDefault="00000CF5" w:rsidP="00000CF5">
      <w:pPr>
        <w:rPr>
          <w:lang w:bidi="ar-SA"/>
        </w:rPr>
      </w:pPr>
      <w:r>
        <w:rPr>
          <w:rFonts w:hint="eastAsia"/>
          <w:lang w:bidi="ar-SA"/>
        </w:rPr>
        <w:t>如果通知不符合上述条件，应考虑使用新信息更新现有通知，或创建消息样式的通知，在同一会话中显示多项更新。注意：如果应用发出</w:t>
      </w:r>
      <w:r>
        <w:rPr>
          <w:rFonts w:hint="eastAsia"/>
          <w:lang w:bidi="ar-SA"/>
        </w:rPr>
        <w:t xml:space="preserve"> 4 </w:t>
      </w:r>
      <w:r>
        <w:rPr>
          <w:rFonts w:hint="eastAsia"/>
          <w:lang w:bidi="ar-SA"/>
        </w:rPr>
        <w:t>条或更多条通知且未指定通知组，那么在</w:t>
      </w:r>
      <w:r w:rsidR="00F52061">
        <w:rPr>
          <w:rFonts w:hint="eastAsia"/>
          <w:lang w:bidi="ar-SA"/>
        </w:rPr>
        <w:t>安卓</w:t>
      </w:r>
      <w:r>
        <w:rPr>
          <w:rFonts w:hint="eastAsia"/>
          <w:lang w:bidi="ar-SA"/>
        </w:rPr>
        <w:t xml:space="preserve">7.0 </w:t>
      </w:r>
      <w:r>
        <w:rPr>
          <w:rFonts w:hint="eastAsia"/>
          <w:lang w:bidi="ar-SA"/>
        </w:rPr>
        <w:t>及更高版本上，系统会自动将这些通知分为一组。如需创建通知组，为该通知组定义一个唯一标识符字符串。然后，对于想要添加到通知组中的每条通知，只需调用</w:t>
      </w:r>
      <w:r>
        <w:rPr>
          <w:rFonts w:hint="eastAsia"/>
          <w:lang w:bidi="ar-SA"/>
        </w:rPr>
        <w:t xml:space="preserve"> setGroup() </w:t>
      </w:r>
      <w:r>
        <w:rPr>
          <w:rFonts w:hint="eastAsia"/>
          <w:lang w:bidi="ar-SA"/>
        </w:rPr>
        <w:t>并传入通知组名称即可。例如：</w:t>
      </w:r>
    </w:p>
    <w:p w14:paraId="147538FC" w14:textId="77777777" w:rsidR="00000CF5" w:rsidRDefault="00000CF5" w:rsidP="00B04F7D">
      <w:pPr>
        <w:pStyle w:val="a6"/>
        <w:ind w:left="240" w:right="720" w:firstLine="180"/>
      </w:pPr>
      <w:r>
        <w:t xml:space="preserve">    String GROUP_KEY_WORK_EMAIL = "com.android.example.WORK_EMAIL";</w:t>
      </w:r>
    </w:p>
    <w:p w14:paraId="7017E07A" w14:textId="77777777" w:rsidR="00000CF5" w:rsidRDefault="00000CF5" w:rsidP="00B04F7D">
      <w:pPr>
        <w:pStyle w:val="a6"/>
        <w:ind w:left="240" w:right="720" w:firstLine="180"/>
      </w:pPr>
    </w:p>
    <w:p w14:paraId="5F0BACB8" w14:textId="77777777" w:rsidR="00000CF5" w:rsidRDefault="00000CF5" w:rsidP="00B04F7D">
      <w:pPr>
        <w:pStyle w:val="a6"/>
        <w:ind w:left="240" w:right="720" w:firstLine="180"/>
      </w:pPr>
      <w:r>
        <w:t xml:space="preserve">    Notification newMessageNotification = new NotificationCompat.Builder(MainActivity.this, CHANNEL_ID)</w:t>
      </w:r>
    </w:p>
    <w:p w14:paraId="5DEDE72F" w14:textId="77777777" w:rsidR="00000CF5" w:rsidRDefault="00000CF5" w:rsidP="00B04F7D">
      <w:pPr>
        <w:pStyle w:val="a6"/>
        <w:ind w:left="240" w:right="720" w:firstLine="180"/>
      </w:pPr>
      <w:r>
        <w:t xml:space="preserve">            .setSmallIcon(R.drawable.new_mail)</w:t>
      </w:r>
    </w:p>
    <w:p w14:paraId="0ACAD5D6" w14:textId="77777777" w:rsidR="00000CF5" w:rsidRDefault="00000CF5" w:rsidP="00B04F7D">
      <w:pPr>
        <w:pStyle w:val="a6"/>
        <w:ind w:left="240" w:right="720" w:firstLine="180"/>
      </w:pPr>
      <w:r>
        <w:t xml:space="preserve">            .setContentTitle(emailObject.getSenderName())</w:t>
      </w:r>
    </w:p>
    <w:p w14:paraId="227A2B77" w14:textId="77777777" w:rsidR="00000CF5" w:rsidRDefault="00000CF5" w:rsidP="00B04F7D">
      <w:pPr>
        <w:pStyle w:val="a6"/>
        <w:ind w:left="240" w:right="720" w:firstLine="180"/>
      </w:pPr>
      <w:r>
        <w:t xml:space="preserve">            .setContentText(emailObject.getSubject())</w:t>
      </w:r>
    </w:p>
    <w:p w14:paraId="43E23AF6" w14:textId="77777777" w:rsidR="00000CF5" w:rsidRDefault="00000CF5" w:rsidP="00B04F7D">
      <w:pPr>
        <w:pStyle w:val="a6"/>
        <w:ind w:left="240" w:right="720" w:firstLine="180"/>
      </w:pPr>
      <w:r>
        <w:t xml:space="preserve">            .setLargeIcon(emailObject.getSenderAvatar())</w:t>
      </w:r>
    </w:p>
    <w:p w14:paraId="58FCDB30" w14:textId="77777777" w:rsidR="00000CF5" w:rsidRDefault="00000CF5" w:rsidP="00B04F7D">
      <w:pPr>
        <w:pStyle w:val="a6"/>
        <w:ind w:left="240" w:right="720" w:firstLine="180"/>
      </w:pPr>
      <w:r>
        <w:t xml:space="preserve">            .setGroup(GROUP_KEY_WORK_EMAIL)</w:t>
      </w:r>
    </w:p>
    <w:p w14:paraId="7771A8E2" w14:textId="77777777" w:rsidR="00000CF5" w:rsidRDefault="00000CF5" w:rsidP="00B04F7D">
      <w:pPr>
        <w:pStyle w:val="a6"/>
        <w:ind w:left="240" w:right="720" w:firstLine="180"/>
      </w:pPr>
      <w:r>
        <w:t xml:space="preserve">            .build();</w:t>
      </w:r>
    </w:p>
    <w:p w14:paraId="5E68EE3F" w14:textId="1DAEC6D6" w:rsidR="00000CF5" w:rsidRDefault="00000CF5" w:rsidP="00612F0F">
      <w:pPr>
        <w:pStyle w:val="a5"/>
        <w:ind w:firstLine="361"/>
        <w:rPr>
          <w:lang w:bidi="ar-SA"/>
        </w:rPr>
      </w:pPr>
      <w:r>
        <w:rPr>
          <w:lang w:bidi="ar-SA"/>
        </w:rPr>
        <w:t xml:space="preserve">    </w:t>
      </w:r>
      <w:r w:rsidR="00612F0F">
        <w:rPr>
          <w:rFonts w:hint="eastAsia"/>
        </w:rPr>
        <w:t>码</w:t>
      </w:r>
      <w:r w:rsidR="00612F0F">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47</w:t>
      </w:r>
      <w:r w:rsidR="009C2BDC">
        <w:fldChar w:fldCharType="end"/>
      </w:r>
    </w:p>
    <w:p w14:paraId="2599DE8A" w14:textId="20030E14" w:rsidR="00000CF5" w:rsidRDefault="00000CF5" w:rsidP="00000CF5">
      <w:pPr>
        <w:rPr>
          <w:lang w:bidi="ar-SA"/>
        </w:rPr>
      </w:pPr>
      <w:r>
        <w:rPr>
          <w:rFonts w:hint="eastAsia"/>
          <w:lang w:bidi="ar-SA"/>
        </w:rPr>
        <w:t>默认情况下，系统会根据通知的发布时间对其进行排序，但可以通过调用</w:t>
      </w:r>
      <w:r>
        <w:rPr>
          <w:rFonts w:hint="eastAsia"/>
          <w:lang w:bidi="ar-SA"/>
        </w:rPr>
        <w:t xml:space="preserve"> setSortKey() </w:t>
      </w:r>
      <w:r>
        <w:rPr>
          <w:rFonts w:hint="eastAsia"/>
          <w:lang w:bidi="ar-SA"/>
        </w:rPr>
        <w:t>更改通知顺序。如果通知组的提醒应由其他通知处理，调用</w:t>
      </w:r>
      <w:r>
        <w:rPr>
          <w:rFonts w:hint="eastAsia"/>
          <w:lang w:bidi="ar-SA"/>
        </w:rPr>
        <w:t xml:space="preserve"> setGroupAlertBehavior()</w:t>
      </w:r>
      <w:r>
        <w:rPr>
          <w:rFonts w:hint="eastAsia"/>
          <w:lang w:bidi="ar-SA"/>
        </w:rPr>
        <w:t>。例如，如果只希望通知组摘要发出提醒，那么通知组中的所有子级都应具有通知组提醒行为</w:t>
      </w:r>
      <w:r>
        <w:rPr>
          <w:rFonts w:hint="eastAsia"/>
          <w:lang w:bidi="ar-SA"/>
        </w:rPr>
        <w:t xml:space="preserve"> GROUP_ALERT_SUMMARY</w:t>
      </w:r>
      <w:r>
        <w:rPr>
          <w:rFonts w:hint="eastAsia"/>
          <w:lang w:bidi="ar-SA"/>
        </w:rPr>
        <w:t>。其他选项包括</w:t>
      </w:r>
      <w:r>
        <w:rPr>
          <w:rFonts w:hint="eastAsia"/>
          <w:lang w:bidi="ar-SA"/>
        </w:rPr>
        <w:t xml:space="preserve"> GROUP_ALERT_ALL </w:t>
      </w:r>
      <w:r>
        <w:rPr>
          <w:rFonts w:hint="eastAsia"/>
          <w:lang w:bidi="ar-SA"/>
        </w:rPr>
        <w:t>和</w:t>
      </w:r>
      <w:r>
        <w:rPr>
          <w:rFonts w:hint="eastAsia"/>
          <w:lang w:bidi="ar-SA"/>
        </w:rPr>
        <w:t xml:space="preserve"> GROUP_ALERT_CHILDREN</w:t>
      </w:r>
      <w:r>
        <w:rPr>
          <w:rFonts w:hint="eastAsia"/>
          <w:lang w:bidi="ar-SA"/>
        </w:rPr>
        <w:t>。</w:t>
      </w:r>
    </w:p>
    <w:p w14:paraId="4E4D8C44" w14:textId="1EE75A71" w:rsidR="00000CF5" w:rsidRDefault="00000CF5" w:rsidP="00000CF5">
      <w:pPr>
        <w:rPr>
          <w:lang w:bidi="ar-SA"/>
        </w:rPr>
      </w:pPr>
      <w:r>
        <w:rPr>
          <w:rFonts w:hint="eastAsia"/>
          <w:lang w:bidi="ar-SA"/>
        </w:rPr>
        <w:t>在</w:t>
      </w:r>
      <w:r w:rsidR="00F52061">
        <w:rPr>
          <w:rFonts w:hint="eastAsia"/>
          <w:lang w:bidi="ar-SA"/>
        </w:rPr>
        <w:t>安卓</w:t>
      </w:r>
      <w:r>
        <w:rPr>
          <w:rFonts w:hint="eastAsia"/>
          <w:lang w:bidi="ar-SA"/>
        </w:rPr>
        <w:t>7.0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24</w:t>
      </w:r>
      <w:r>
        <w:rPr>
          <w:rFonts w:hint="eastAsia"/>
          <w:lang w:bidi="ar-SA"/>
        </w:rPr>
        <w:t>）及更高版本上，系统会使用每条通知中的文本摘要，自动为通知组创建摘要。用户可以展开此通知以查看每条单独的通知，如图</w:t>
      </w:r>
      <w:r>
        <w:rPr>
          <w:rFonts w:hint="eastAsia"/>
          <w:lang w:bidi="ar-SA"/>
        </w:rPr>
        <w:t xml:space="preserve"> 1 </w:t>
      </w:r>
      <w:r>
        <w:rPr>
          <w:rFonts w:hint="eastAsia"/>
          <w:lang w:bidi="ar-SA"/>
        </w:rPr>
        <w:t>所示。要支持无法显示嵌套通知组的较低版本，必须另外创建一条通知来充当摘要。这是显示的唯一通知，系统会隐藏所有其他通知。因此，此摘要应包含所有其他通知的片段，供用户点按以打开应用。注意：通知组摘要的行为在某些设备类型（例如穿戴式设备）上可能会有所不同。为确保在所有设备和版本上实现最佳体验，务必在创建通知组时添加通知组摘要。如需添加通知组摘要，按以下步骤操作：</w:t>
      </w:r>
    </w:p>
    <w:p w14:paraId="0C60BE00" w14:textId="1D1497BA" w:rsidR="00000CF5" w:rsidRDefault="008B0D4C" w:rsidP="00000CF5">
      <w:pPr>
        <w:rPr>
          <w:lang w:bidi="ar-SA"/>
        </w:rPr>
      </w:pPr>
      <w:r>
        <w:rPr>
          <w:rFonts w:hint="eastAsia"/>
          <w:lang w:bidi="ar-SA"/>
        </w:rPr>
        <w:t>(</w:t>
      </w:r>
      <w:r>
        <w:rPr>
          <w:lang w:bidi="ar-SA"/>
        </w:rPr>
        <w:t>1)</w:t>
      </w:r>
      <w:r w:rsidR="00000CF5">
        <w:rPr>
          <w:rFonts w:hint="eastAsia"/>
          <w:lang w:bidi="ar-SA"/>
        </w:rPr>
        <w:t>使用通知组说明创建新通知</w:t>
      </w:r>
      <w:r w:rsidR="00000CF5">
        <w:rPr>
          <w:rFonts w:hint="eastAsia"/>
          <w:lang w:bidi="ar-SA"/>
        </w:rPr>
        <w:t xml:space="preserve"> - </w:t>
      </w:r>
      <w:r w:rsidR="00000CF5">
        <w:rPr>
          <w:rFonts w:hint="eastAsia"/>
          <w:lang w:bidi="ar-SA"/>
        </w:rPr>
        <w:t>通常最好使用收件箱样式的通知实现此目的。</w:t>
      </w:r>
    </w:p>
    <w:p w14:paraId="7665BF51" w14:textId="547C6E7E" w:rsidR="00000CF5" w:rsidRDefault="008B0D4C" w:rsidP="00000CF5">
      <w:pPr>
        <w:rPr>
          <w:lang w:bidi="ar-SA"/>
        </w:rPr>
      </w:pPr>
      <w:r>
        <w:rPr>
          <w:rFonts w:hint="eastAsia"/>
          <w:lang w:bidi="ar-SA"/>
        </w:rPr>
        <w:t>(</w:t>
      </w:r>
      <w:r>
        <w:rPr>
          <w:lang w:bidi="ar-SA"/>
        </w:rPr>
        <w:t>2)</w:t>
      </w:r>
      <w:r w:rsidR="00000CF5">
        <w:rPr>
          <w:rFonts w:hint="eastAsia"/>
          <w:lang w:bidi="ar-SA"/>
        </w:rPr>
        <w:t>通过调用</w:t>
      </w:r>
      <w:r w:rsidR="00000CF5">
        <w:rPr>
          <w:rFonts w:hint="eastAsia"/>
          <w:lang w:bidi="ar-SA"/>
        </w:rPr>
        <w:t xml:space="preserve"> setGroup() </w:t>
      </w:r>
      <w:r w:rsidR="00000CF5">
        <w:rPr>
          <w:rFonts w:hint="eastAsia"/>
          <w:lang w:bidi="ar-SA"/>
        </w:rPr>
        <w:t>将摘要通知添加到通知组中。</w:t>
      </w:r>
    </w:p>
    <w:p w14:paraId="386984E8" w14:textId="04C710E2" w:rsidR="00000CF5" w:rsidRDefault="008B0D4C" w:rsidP="00000CF5">
      <w:pPr>
        <w:rPr>
          <w:lang w:bidi="ar-SA"/>
        </w:rPr>
      </w:pPr>
      <w:r>
        <w:rPr>
          <w:rFonts w:hint="eastAsia"/>
          <w:lang w:bidi="ar-SA"/>
        </w:rPr>
        <w:t>(</w:t>
      </w:r>
      <w:r>
        <w:rPr>
          <w:lang w:bidi="ar-SA"/>
        </w:rPr>
        <w:t>3)</w:t>
      </w:r>
      <w:r w:rsidR="00000CF5">
        <w:rPr>
          <w:rFonts w:hint="eastAsia"/>
          <w:lang w:bidi="ar-SA"/>
        </w:rPr>
        <w:t>通过调用</w:t>
      </w:r>
      <w:r w:rsidR="00000CF5">
        <w:rPr>
          <w:rFonts w:hint="eastAsia"/>
          <w:lang w:bidi="ar-SA"/>
        </w:rPr>
        <w:t xml:space="preserve"> setGroupSummary(true) </w:t>
      </w:r>
      <w:r w:rsidR="00000CF5">
        <w:rPr>
          <w:rFonts w:hint="eastAsia"/>
          <w:lang w:bidi="ar-SA"/>
        </w:rPr>
        <w:t>指定将其用作通知组摘要。</w:t>
      </w:r>
    </w:p>
    <w:p w14:paraId="431C8322" w14:textId="77777777" w:rsidR="00000CF5" w:rsidRDefault="00000CF5" w:rsidP="00000CF5">
      <w:pPr>
        <w:rPr>
          <w:lang w:bidi="ar-SA"/>
        </w:rPr>
      </w:pPr>
      <w:r>
        <w:rPr>
          <w:rFonts w:hint="eastAsia"/>
          <w:lang w:bidi="ar-SA"/>
        </w:rPr>
        <w:t>例如：</w:t>
      </w:r>
    </w:p>
    <w:p w14:paraId="1A4BBA6B" w14:textId="77777777" w:rsidR="00000CF5" w:rsidRDefault="00000CF5" w:rsidP="008B0D4C">
      <w:pPr>
        <w:pStyle w:val="a6"/>
        <w:ind w:left="240" w:right="720" w:firstLine="180"/>
      </w:pPr>
      <w:r>
        <w:t xml:space="preserve">    //use constant ID for notification used as group summary</w:t>
      </w:r>
    </w:p>
    <w:p w14:paraId="663B5E88" w14:textId="77777777" w:rsidR="00000CF5" w:rsidRDefault="00000CF5" w:rsidP="008B0D4C">
      <w:pPr>
        <w:pStyle w:val="a6"/>
        <w:ind w:left="240" w:right="720" w:firstLine="180"/>
      </w:pPr>
      <w:r>
        <w:t xml:space="preserve">    int SUMMARY_ID = 0;</w:t>
      </w:r>
    </w:p>
    <w:p w14:paraId="0EA66213" w14:textId="77777777" w:rsidR="00000CF5" w:rsidRDefault="00000CF5" w:rsidP="008B0D4C">
      <w:pPr>
        <w:pStyle w:val="a6"/>
        <w:ind w:left="240" w:right="720" w:firstLine="180"/>
      </w:pPr>
      <w:r>
        <w:t xml:space="preserve">    String GROUP_KEY_WORK_EMAIL = "com.android.example.WORK_EMAIL";</w:t>
      </w:r>
    </w:p>
    <w:p w14:paraId="200D1E23" w14:textId="77777777" w:rsidR="00000CF5" w:rsidRDefault="00000CF5" w:rsidP="008B0D4C">
      <w:pPr>
        <w:pStyle w:val="a6"/>
        <w:ind w:left="240" w:right="720" w:firstLine="180"/>
      </w:pPr>
    </w:p>
    <w:p w14:paraId="3249F723" w14:textId="77777777" w:rsidR="00000CF5" w:rsidRDefault="00000CF5" w:rsidP="008B0D4C">
      <w:pPr>
        <w:pStyle w:val="a6"/>
        <w:ind w:left="240" w:right="720" w:firstLine="180"/>
      </w:pPr>
      <w:r>
        <w:t xml:space="preserve">    Notification newMessageNotification1 =</w:t>
      </w:r>
    </w:p>
    <w:p w14:paraId="5A9ACC0F" w14:textId="77777777" w:rsidR="00000CF5" w:rsidRDefault="00000CF5" w:rsidP="008B0D4C">
      <w:pPr>
        <w:pStyle w:val="a6"/>
        <w:ind w:left="240" w:right="720" w:firstLine="180"/>
      </w:pPr>
      <w:r>
        <w:t xml:space="preserve">        new NotificationCompat.Builder(MainActivity.this, CHANNEL_ID)</w:t>
      </w:r>
    </w:p>
    <w:p w14:paraId="7F934D30" w14:textId="77777777" w:rsidR="00000CF5" w:rsidRDefault="00000CF5" w:rsidP="008B0D4C">
      <w:pPr>
        <w:pStyle w:val="a6"/>
        <w:ind w:left="240" w:right="720" w:firstLine="180"/>
      </w:pPr>
      <w:r>
        <w:t xml:space="preserve">            .setSmallIcon(R.drawable.ic_notify_email_status)</w:t>
      </w:r>
    </w:p>
    <w:p w14:paraId="5105204D" w14:textId="77777777" w:rsidR="00000CF5" w:rsidRDefault="00000CF5" w:rsidP="008B0D4C">
      <w:pPr>
        <w:pStyle w:val="a6"/>
        <w:ind w:left="240" w:right="720" w:firstLine="180"/>
      </w:pPr>
      <w:r>
        <w:t xml:space="preserve">            .setContentTitle(emailObject1.getSummary())</w:t>
      </w:r>
    </w:p>
    <w:p w14:paraId="4CB4F92C" w14:textId="77777777" w:rsidR="00000CF5" w:rsidRDefault="00000CF5" w:rsidP="008B0D4C">
      <w:pPr>
        <w:pStyle w:val="a6"/>
        <w:ind w:left="240" w:right="720" w:firstLine="180"/>
      </w:pPr>
      <w:r>
        <w:t xml:space="preserve">            .setContentText("You will not believe...")</w:t>
      </w:r>
    </w:p>
    <w:p w14:paraId="55C7E699" w14:textId="77777777" w:rsidR="00000CF5" w:rsidRDefault="00000CF5" w:rsidP="008B0D4C">
      <w:pPr>
        <w:pStyle w:val="a6"/>
        <w:ind w:left="240" w:right="720" w:firstLine="180"/>
      </w:pPr>
      <w:r>
        <w:t xml:space="preserve">            .setGroup(GROUP_KEY_WORK_EMAIL)</w:t>
      </w:r>
    </w:p>
    <w:p w14:paraId="70E65EB6" w14:textId="77777777" w:rsidR="00000CF5" w:rsidRDefault="00000CF5" w:rsidP="008B0D4C">
      <w:pPr>
        <w:pStyle w:val="a6"/>
        <w:ind w:left="240" w:right="720" w:firstLine="180"/>
      </w:pPr>
      <w:r>
        <w:t xml:space="preserve">            .build();</w:t>
      </w:r>
    </w:p>
    <w:p w14:paraId="50CC51DE" w14:textId="77777777" w:rsidR="00000CF5" w:rsidRDefault="00000CF5" w:rsidP="008B0D4C">
      <w:pPr>
        <w:pStyle w:val="a6"/>
        <w:ind w:left="240" w:right="720" w:firstLine="180"/>
      </w:pPr>
    </w:p>
    <w:p w14:paraId="496DA543" w14:textId="77777777" w:rsidR="00000CF5" w:rsidRDefault="00000CF5" w:rsidP="008B0D4C">
      <w:pPr>
        <w:pStyle w:val="a6"/>
        <w:ind w:left="240" w:right="720" w:firstLine="180"/>
      </w:pPr>
      <w:r>
        <w:t xml:space="preserve">    Notification newMessageNotification2 =</w:t>
      </w:r>
    </w:p>
    <w:p w14:paraId="0E69DF99" w14:textId="77777777" w:rsidR="00000CF5" w:rsidRDefault="00000CF5" w:rsidP="008B0D4C">
      <w:pPr>
        <w:pStyle w:val="a6"/>
        <w:ind w:left="240" w:right="720" w:firstLine="180"/>
      </w:pPr>
      <w:r>
        <w:t xml:space="preserve">        new NotificationCompat.Builder(MainActivity.this, CHANNEL_ID)</w:t>
      </w:r>
    </w:p>
    <w:p w14:paraId="0EB3A569" w14:textId="77777777" w:rsidR="00000CF5" w:rsidRDefault="00000CF5" w:rsidP="008B0D4C">
      <w:pPr>
        <w:pStyle w:val="a6"/>
        <w:ind w:left="240" w:right="720" w:firstLine="180"/>
      </w:pPr>
      <w:r>
        <w:t xml:space="preserve">            .setSmallIcon(R.drawable.ic_notify_email_status)</w:t>
      </w:r>
    </w:p>
    <w:p w14:paraId="1CDD62CC" w14:textId="77777777" w:rsidR="00000CF5" w:rsidRDefault="00000CF5" w:rsidP="008B0D4C">
      <w:pPr>
        <w:pStyle w:val="a6"/>
        <w:ind w:left="240" w:right="720" w:firstLine="180"/>
      </w:pPr>
      <w:r>
        <w:t xml:space="preserve">            .setContentTitle(emailObject2.getSummary())</w:t>
      </w:r>
    </w:p>
    <w:p w14:paraId="7423E1AE" w14:textId="77777777" w:rsidR="00000CF5" w:rsidRDefault="00000CF5" w:rsidP="008B0D4C">
      <w:pPr>
        <w:pStyle w:val="a6"/>
        <w:ind w:left="240" w:right="720" w:firstLine="180"/>
      </w:pPr>
      <w:r>
        <w:t xml:space="preserve">            .setContentText("Please join us to celebrate the...")</w:t>
      </w:r>
    </w:p>
    <w:p w14:paraId="1F95CB8C" w14:textId="77777777" w:rsidR="00000CF5" w:rsidRDefault="00000CF5" w:rsidP="008B0D4C">
      <w:pPr>
        <w:pStyle w:val="a6"/>
        <w:ind w:left="240" w:right="720" w:firstLine="180"/>
      </w:pPr>
      <w:r>
        <w:t xml:space="preserve">            .setGroup(GROUP_KEY_WORK_EMAIL)</w:t>
      </w:r>
    </w:p>
    <w:p w14:paraId="50AE6CBC" w14:textId="77777777" w:rsidR="00000CF5" w:rsidRDefault="00000CF5" w:rsidP="008B0D4C">
      <w:pPr>
        <w:pStyle w:val="a6"/>
        <w:ind w:left="240" w:right="720" w:firstLine="180"/>
      </w:pPr>
      <w:r>
        <w:t xml:space="preserve">            .build();</w:t>
      </w:r>
    </w:p>
    <w:p w14:paraId="4E8E4EF3" w14:textId="77777777" w:rsidR="00000CF5" w:rsidRDefault="00000CF5" w:rsidP="008B0D4C">
      <w:pPr>
        <w:pStyle w:val="a6"/>
        <w:ind w:left="240" w:right="720" w:firstLine="180"/>
      </w:pPr>
    </w:p>
    <w:p w14:paraId="44779446" w14:textId="77777777" w:rsidR="00000CF5" w:rsidRDefault="00000CF5" w:rsidP="008B0D4C">
      <w:pPr>
        <w:pStyle w:val="a6"/>
        <w:ind w:left="240" w:right="720" w:firstLine="180"/>
      </w:pPr>
      <w:r>
        <w:t xml:space="preserve">    Notification summaryNotification =</w:t>
      </w:r>
    </w:p>
    <w:p w14:paraId="3A800CA9" w14:textId="77777777" w:rsidR="00000CF5" w:rsidRDefault="00000CF5" w:rsidP="008B0D4C">
      <w:pPr>
        <w:pStyle w:val="a6"/>
        <w:ind w:left="240" w:right="720" w:firstLine="180"/>
      </w:pPr>
      <w:r>
        <w:t xml:space="preserve">        new NotificationCompat.Builder(MainActivity.this, CHANNEL_ID)</w:t>
      </w:r>
    </w:p>
    <w:p w14:paraId="5D7270F5" w14:textId="77777777" w:rsidR="00000CF5" w:rsidRDefault="00000CF5" w:rsidP="008B0D4C">
      <w:pPr>
        <w:pStyle w:val="a6"/>
        <w:ind w:left="240" w:right="720" w:firstLine="180"/>
      </w:pPr>
      <w:r>
        <w:t xml:space="preserve">            .setContentTitle(emailObject.getSummary())</w:t>
      </w:r>
    </w:p>
    <w:p w14:paraId="0A643E60" w14:textId="77777777" w:rsidR="00000CF5" w:rsidRDefault="00000CF5" w:rsidP="008B0D4C">
      <w:pPr>
        <w:pStyle w:val="a6"/>
        <w:ind w:left="240" w:right="720" w:firstLine="180"/>
      </w:pPr>
      <w:r>
        <w:t xml:space="preserve">            //set content text to support devices running API level &lt; 24</w:t>
      </w:r>
    </w:p>
    <w:p w14:paraId="42B99469" w14:textId="77777777" w:rsidR="00000CF5" w:rsidRDefault="00000CF5" w:rsidP="008B0D4C">
      <w:pPr>
        <w:pStyle w:val="a6"/>
        <w:ind w:left="240" w:right="720" w:firstLine="180"/>
      </w:pPr>
      <w:r>
        <w:t xml:space="preserve">            .setContentText("Two new messages")</w:t>
      </w:r>
    </w:p>
    <w:p w14:paraId="647F4813" w14:textId="77777777" w:rsidR="00000CF5" w:rsidRDefault="00000CF5" w:rsidP="008B0D4C">
      <w:pPr>
        <w:pStyle w:val="a6"/>
        <w:ind w:left="240" w:right="720" w:firstLine="180"/>
      </w:pPr>
      <w:r>
        <w:t xml:space="preserve">            .setSmallIcon(R.drawable.ic_notify_summary_status)</w:t>
      </w:r>
    </w:p>
    <w:p w14:paraId="01FCE922" w14:textId="77777777" w:rsidR="00000CF5" w:rsidRDefault="00000CF5" w:rsidP="008B0D4C">
      <w:pPr>
        <w:pStyle w:val="a6"/>
        <w:ind w:left="240" w:right="720" w:firstLine="180"/>
      </w:pPr>
      <w:r>
        <w:t xml:space="preserve">            //build summary info into InboxStyle template</w:t>
      </w:r>
    </w:p>
    <w:p w14:paraId="5E8863DD" w14:textId="77777777" w:rsidR="00000CF5" w:rsidRDefault="00000CF5" w:rsidP="008B0D4C">
      <w:pPr>
        <w:pStyle w:val="a6"/>
        <w:ind w:left="240" w:right="720" w:firstLine="180"/>
      </w:pPr>
      <w:r>
        <w:t xml:space="preserve">            .setStyle(new NotificationCompat.InboxStyle()</w:t>
      </w:r>
    </w:p>
    <w:p w14:paraId="316BFD10" w14:textId="77777777" w:rsidR="00000CF5" w:rsidRDefault="00000CF5" w:rsidP="008B0D4C">
      <w:pPr>
        <w:pStyle w:val="a6"/>
        <w:ind w:left="240" w:right="720" w:firstLine="180"/>
      </w:pPr>
      <w:r>
        <w:t xml:space="preserve">                    .addLine("Alex Faarborg  Check this out")</w:t>
      </w:r>
    </w:p>
    <w:p w14:paraId="16D82F40" w14:textId="77777777" w:rsidR="00000CF5" w:rsidRDefault="00000CF5" w:rsidP="008B0D4C">
      <w:pPr>
        <w:pStyle w:val="a6"/>
        <w:ind w:left="240" w:right="720" w:firstLine="180"/>
      </w:pPr>
      <w:r>
        <w:t xml:space="preserve">                    .addLine("Jeff Chang    Launch Party")</w:t>
      </w:r>
    </w:p>
    <w:p w14:paraId="7E9954F5" w14:textId="77777777" w:rsidR="00000CF5" w:rsidRDefault="00000CF5" w:rsidP="008B0D4C">
      <w:pPr>
        <w:pStyle w:val="a6"/>
        <w:ind w:left="240" w:right="720" w:firstLine="180"/>
      </w:pPr>
      <w:r>
        <w:t xml:space="preserve">                    .setBigContentTitle("2 new messages")</w:t>
      </w:r>
    </w:p>
    <w:p w14:paraId="5B5D295F" w14:textId="77777777" w:rsidR="00000CF5" w:rsidRDefault="00000CF5" w:rsidP="008B0D4C">
      <w:pPr>
        <w:pStyle w:val="a6"/>
        <w:ind w:left="240" w:right="720" w:firstLine="180"/>
      </w:pPr>
      <w:r>
        <w:t xml:space="preserve">                    .setSummaryText("janedoe@example.com"))</w:t>
      </w:r>
    </w:p>
    <w:p w14:paraId="200910C8" w14:textId="77777777" w:rsidR="00000CF5" w:rsidRDefault="00000CF5" w:rsidP="008B0D4C">
      <w:pPr>
        <w:pStyle w:val="a6"/>
        <w:ind w:left="240" w:right="720" w:firstLine="180"/>
      </w:pPr>
      <w:r>
        <w:t xml:space="preserve">            //specify which group this notification belongs to</w:t>
      </w:r>
    </w:p>
    <w:p w14:paraId="16D59862" w14:textId="77777777" w:rsidR="00000CF5" w:rsidRDefault="00000CF5" w:rsidP="008B0D4C">
      <w:pPr>
        <w:pStyle w:val="a6"/>
        <w:ind w:left="240" w:right="720" w:firstLine="180"/>
      </w:pPr>
      <w:r>
        <w:t xml:space="preserve">            .setGroup(GROUP_KEY_WORK_EMAIL)</w:t>
      </w:r>
    </w:p>
    <w:p w14:paraId="1B43A545" w14:textId="77777777" w:rsidR="00000CF5" w:rsidRDefault="00000CF5" w:rsidP="008B0D4C">
      <w:pPr>
        <w:pStyle w:val="a6"/>
        <w:ind w:left="240" w:right="720" w:firstLine="180"/>
      </w:pPr>
      <w:r>
        <w:t xml:space="preserve">            //set this notification as the summary for the group</w:t>
      </w:r>
    </w:p>
    <w:p w14:paraId="0D280E5A" w14:textId="77777777" w:rsidR="00000CF5" w:rsidRDefault="00000CF5" w:rsidP="008B0D4C">
      <w:pPr>
        <w:pStyle w:val="a6"/>
        <w:ind w:left="240" w:right="720" w:firstLine="180"/>
      </w:pPr>
      <w:r>
        <w:t xml:space="preserve">            .setGroupSummary(true)</w:t>
      </w:r>
    </w:p>
    <w:p w14:paraId="54BB54B5" w14:textId="77777777" w:rsidR="00000CF5" w:rsidRDefault="00000CF5" w:rsidP="008B0D4C">
      <w:pPr>
        <w:pStyle w:val="a6"/>
        <w:ind w:left="240" w:right="720" w:firstLine="180"/>
      </w:pPr>
      <w:r>
        <w:t xml:space="preserve">            .build();</w:t>
      </w:r>
    </w:p>
    <w:p w14:paraId="31AD7E91" w14:textId="77777777" w:rsidR="00000CF5" w:rsidRDefault="00000CF5" w:rsidP="008B0D4C">
      <w:pPr>
        <w:pStyle w:val="a6"/>
        <w:ind w:left="240" w:right="720" w:firstLine="180"/>
      </w:pPr>
    </w:p>
    <w:p w14:paraId="67DD6035" w14:textId="77777777" w:rsidR="00000CF5" w:rsidRDefault="00000CF5" w:rsidP="008B0D4C">
      <w:pPr>
        <w:pStyle w:val="a6"/>
        <w:ind w:left="240" w:right="720" w:firstLine="180"/>
      </w:pPr>
      <w:r>
        <w:t xml:space="preserve">    NotificationManagerCompat notificationManager = NotificationManagerCompat.from(this);</w:t>
      </w:r>
    </w:p>
    <w:p w14:paraId="32C0C1CC" w14:textId="77777777" w:rsidR="00000CF5" w:rsidRDefault="00000CF5" w:rsidP="008B0D4C">
      <w:pPr>
        <w:pStyle w:val="a6"/>
        <w:ind w:left="240" w:right="720" w:firstLine="180"/>
      </w:pPr>
      <w:r>
        <w:t xml:space="preserve">    notificationManager.notify(emailNotificationId1, newMessageNotification1);</w:t>
      </w:r>
    </w:p>
    <w:p w14:paraId="27D78235" w14:textId="77777777" w:rsidR="00000CF5" w:rsidRDefault="00000CF5" w:rsidP="008B0D4C">
      <w:pPr>
        <w:pStyle w:val="a6"/>
        <w:ind w:left="240" w:right="720" w:firstLine="180"/>
      </w:pPr>
      <w:r>
        <w:t xml:space="preserve">    notificationManager.notify(emailNotificationId2, newMessageNotification2);</w:t>
      </w:r>
    </w:p>
    <w:p w14:paraId="11AAEF97" w14:textId="77777777" w:rsidR="00000CF5" w:rsidRDefault="00000CF5" w:rsidP="008B0D4C">
      <w:pPr>
        <w:pStyle w:val="a6"/>
        <w:ind w:left="240" w:right="720" w:firstLine="180"/>
      </w:pPr>
      <w:r>
        <w:t xml:space="preserve">    notificationManager.notify(SUMMARY_ID, summaryNotification);</w:t>
      </w:r>
    </w:p>
    <w:p w14:paraId="65B64081" w14:textId="1A4A0200" w:rsidR="00000CF5" w:rsidRDefault="00000CF5" w:rsidP="00F948B6">
      <w:pPr>
        <w:pStyle w:val="a5"/>
        <w:ind w:firstLine="361"/>
        <w:rPr>
          <w:lang w:bidi="ar-SA"/>
        </w:rPr>
      </w:pPr>
      <w:r>
        <w:rPr>
          <w:lang w:bidi="ar-SA"/>
        </w:rPr>
        <w:t xml:space="preserve">    </w:t>
      </w:r>
      <w:r w:rsidR="00F948B6">
        <w:rPr>
          <w:rFonts w:hint="eastAsia"/>
        </w:rPr>
        <w:t>码</w:t>
      </w:r>
      <w:r w:rsidR="00F948B6">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48</w:t>
      </w:r>
      <w:r w:rsidR="009C2BDC">
        <w:fldChar w:fldCharType="end"/>
      </w:r>
    </w:p>
    <w:p w14:paraId="0C67805E" w14:textId="55E6E0CC" w:rsidR="00B64356" w:rsidRDefault="00000CF5" w:rsidP="00000CF5">
      <w:pPr>
        <w:rPr>
          <w:lang w:bidi="ar-SA"/>
        </w:rPr>
      </w:pPr>
      <w:r>
        <w:rPr>
          <w:rFonts w:hint="eastAsia"/>
          <w:lang w:bidi="ar-SA"/>
        </w:rPr>
        <w:t>摘要通知</w:t>
      </w:r>
      <w:r>
        <w:rPr>
          <w:rFonts w:hint="eastAsia"/>
          <w:lang w:bidi="ar-SA"/>
        </w:rPr>
        <w:t xml:space="preserve"> ID </w:t>
      </w:r>
      <w:r>
        <w:rPr>
          <w:rFonts w:hint="eastAsia"/>
          <w:lang w:bidi="ar-SA"/>
        </w:rPr>
        <w:t>应保持不变，以便其仅发布一次；这样，如果摘要信息发生更改（后续在通知组中添加通知会使现有摘要发生更新），就可以之后再对其进行更新。</w:t>
      </w:r>
    </w:p>
    <w:p w14:paraId="229550CA" w14:textId="77777777" w:rsidR="000D3B12" w:rsidRDefault="000D3B12" w:rsidP="000D3B12">
      <w:pPr>
        <w:pStyle w:val="3"/>
      </w:pPr>
      <w:bookmarkStart w:id="59" w:name="_Toc242772245"/>
      <w:r>
        <w:rPr>
          <w:rFonts w:hint="eastAsia"/>
        </w:rPr>
        <w:t>通知渠道</w:t>
      </w:r>
      <w:r>
        <w:rPr>
          <w:rFonts w:hint="eastAsia"/>
        </w:rPr>
        <w:t xml:space="preserve"> </w:t>
      </w:r>
    </w:p>
    <w:p w14:paraId="3C630F40" w14:textId="0DC807A7" w:rsidR="000D3B12" w:rsidRDefault="000D3B12" w:rsidP="000D3B12">
      <w:pPr>
        <w:rPr>
          <w:lang w:bidi="ar-SA"/>
        </w:rPr>
      </w:pPr>
      <w:r>
        <w:rPr>
          <w:rFonts w:hint="eastAsia"/>
          <w:lang w:bidi="ar-SA"/>
        </w:rPr>
        <w:t>从</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开始，所有通知都必须分配到相应的渠道。对于每个渠道，可以设置应用于其中的所有通知的视觉和听觉行为。然后，用户可以更改这些设置，并确定应用中的哪些通知渠道应具有干扰性或应该可见。可以在系统设置中找到每个应用的通知渠道的用户设置（如</w:t>
      </w:r>
      <w:r w:rsidR="00B703EA">
        <w:rPr>
          <w:lang w:bidi="ar-SA"/>
        </w:rPr>
        <w:fldChar w:fldCharType="begin"/>
      </w:r>
      <w:r w:rsidR="00B703EA">
        <w:rPr>
          <w:lang w:bidi="ar-SA"/>
        </w:rPr>
        <w:instrText xml:space="preserve"> </w:instrText>
      </w:r>
      <w:r w:rsidR="00B703EA">
        <w:rPr>
          <w:rFonts w:hint="eastAsia"/>
          <w:lang w:bidi="ar-SA"/>
        </w:rPr>
        <w:instrText>REF _Ref98841183 \h</w:instrText>
      </w:r>
      <w:r w:rsidR="00B703EA">
        <w:rPr>
          <w:lang w:bidi="ar-SA"/>
        </w:rPr>
        <w:instrText xml:space="preserve"> </w:instrText>
      </w:r>
      <w:r w:rsidR="00B703EA">
        <w:rPr>
          <w:lang w:bidi="ar-SA"/>
        </w:rPr>
      </w:r>
      <w:r w:rsidR="00B703EA">
        <w:rPr>
          <w:lang w:bidi="ar-SA"/>
        </w:rPr>
        <w:fldChar w:fldCharType="separate"/>
      </w:r>
      <w:r w:rsidR="00937D55">
        <w:t>图</w:t>
      </w:r>
      <w:r w:rsidR="00937D55">
        <w:t xml:space="preserve"> </w:t>
      </w:r>
      <w:r w:rsidR="00937D55">
        <w:rPr>
          <w:noProof/>
        </w:rPr>
        <w:t>7</w:t>
      </w:r>
      <w:r w:rsidR="00937D55">
        <w:noBreakHyphen/>
      </w:r>
      <w:r w:rsidR="00937D55">
        <w:rPr>
          <w:noProof/>
        </w:rPr>
        <w:t>16</w:t>
      </w:r>
      <w:r w:rsidR="00B703EA">
        <w:rPr>
          <w:lang w:bidi="ar-SA"/>
        </w:rPr>
        <w:fldChar w:fldCharType="end"/>
      </w:r>
      <w:r>
        <w:rPr>
          <w:rFonts w:hint="eastAsia"/>
          <w:lang w:bidi="ar-SA"/>
        </w:rPr>
        <w:t>所示）。注意：界面将通知渠道称作“类别”。创建通知渠道后，便无法更改通知行为，此时用户拥有完全控制权。不过，仍然可以更改渠道的名称和说明。</w:t>
      </w:r>
    </w:p>
    <w:p w14:paraId="2B383D9E" w14:textId="1386DF84" w:rsidR="000D3B12" w:rsidRDefault="000D3B12" w:rsidP="000D3B12">
      <w:pPr>
        <w:rPr>
          <w:lang w:bidi="ar-SA"/>
        </w:rPr>
      </w:pPr>
      <w:r>
        <w:rPr>
          <w:rFonts w:hint="eastAsia"/>
          <w:lang w:bidi="ar-SA"/>
        </w:rPr>
        <w:t>应该为需要发送的每种不同类型的通知各创建一个渠道。还可以创建通知渠道来反映应用的用户做出的选择。例如，可以为用户在短信应用中创建的每个会话组设置不同的通知渠道。如果以</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）为目标平台，则必须实现一个或多个通知渠道。如果</w:t>
      </w:r>
      <w:r>
        <w:rPr>
          <w:rFonts w:hint="eastAsia"/>
          <w:lang w:bidi="ar-SA"/>
        </w:rPr>
        <w:t xml:space="preserve"> targetSdkVersion </w:t>
      </w:r>
      <w:r>
        <w:rPr>
          <w:rFonts w:hint="eastAsia"/>
          <w:lang w:bidi="ar-SA"/>
        </w:rPr>
        <w:t>设置为</w:t>
      </w:r>
      <w:r>
        <w:rPr>
          <w:rFonts w:hint="eastAsia"/>
          <w:lang w:bidi="ar-SA"/>
        </w:rPr>
        <w:t xml:space="preserve"> 25 </w:t>
      </w:r>
      <w:r>
        <w:rPr>
          <w:rFonts w:hint="eastAsia"/>
          <w:lang w:bidi="ar-SA"/>
        </w:rPr>
        <w:t>或更低级别，那么当应用在搭载</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）或更高版本的设备上运行时，其行为方式与在搭载</w:t>
      </w:r>
      <w:r w:rsidR="00F52061">
        <w:rPr>
          <w:rFonts w:hint="eastAsia"/>
          <w:lang w:bidi="ar-SA"/>
        </w:rPr>
        <w:t>安卓</w:t>
      </w:r>
      <w:r>
        <w:rPr>
          <w:rFonts w:hint="eastAsia"/>
          <w:lang w:bidi="ar-SA"/>
        </w:rPr>
        <w:t>7.1</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25</w:t>
      </w:r>
      <w:r>
        <w:rPr>
          <w:rFonts w:hint="eastAsia"/>
          <w:lang w:bidi="ar-SA"/>
        </w:rPr>
        <w:t>）或更低版本的设备上相同。注意：如果以</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）为目标平台，并在未指定通知渠道的情况下发布了一条通知，则该通知不会显示且系统会记录错误。注意：可以在</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）中启用一个新设置，以便当以</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）为目标平台的应用尝试在无通知渠道的情况下发布通知时，在屏幕上显示一个消息框形式的警告。如需为搭载</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）的开发设备启用该设置，依次转到</w:t>
      </w:r>
      <w:r w:rsidR="00664A29">
        <w:rPr>
          <w:rFonts w:hint="eastAsia"/>
          <w:lang w:bidi="ar-SA"/>
        </w:rPr>
        <w:t>“</w:t>
      </w:r>
      <w:r>
        <w:rPr>
          <w:rFonts w:hint="eastAsia"/>
          <w:lang w:bidi="ar-SA"/>
        </w:rPr>
        <w:t>设置</w:t>
      </w:r>
      <w:r>
        <w:rPr>
          <w:rFonts w:hint="eastAsia"/>
          <w:lang w:bidi="ar-SA"/>
        </w:rPr>
        <w:t xml:space="preserve"> &gt; </w:t>
      </w:r>
      <w:r>
        <w:rPr>
          <w:rFonts w:hint="eastAsia"/>
          <w:lang w:bidi="ar-SA"/>
        </w:rPr>
        <w:t>开发者选项</w:t>
      </w:r>
      <w:r w:rsidR="00664A29">
        <w:rPr>
          <w:rFonts w:hint="eastAsia"/>
          <w:lang w:bidi="ar-SA"/>
        </w:rPr>
        <w:t>”</w:t>
      </w:r>
      <w:r>
        <w:rPr>
          <w:rFonts w:hint="eastAsia"/>
          <w:lang w:bidi="ar-SA"/>
        </w:rPr>
        <w:t>，然后启用显示通知渠道警告。如需创建通知渠道，按以下步骤操作：</w:t>
      </w:r>
    </w:p>
    <w:p w14:paraId="58CFBA44" w14:textId="301F2C0A" w:rsidR="000D3B12" w:rsidRDefault="004D7F67" w:rsidP="004D7F67">
      <w:pPr>
        <w:rPr>
          <w:lang w:bidi="ar-SA"/>
        </w:rPr>
      </w:pPr>
      <w:r>
        <w:rPr>
          <w:rFonts w:hint="eastAsia"/>
          <w:lang w:bidi="ar-SA"/>
        </w:rPr>
        <w:t>(</w:t>
      </w:r>
      <w:r>
        <w:rPr>
          <w:lang w:bidi="ar-SA"/>
        </w:rPr>
        <w:t>1)</w:t>
      </w:r>
      <w:r w:rsidR="000D3B12">
        <w:rPr>
          <w:rFonts w:hint="eastAsia"/>
          <w:lang w:bidi="ar-SA"/>
        </w:rPr>
        <w:t>构建一个具有唯一渠道</w:t>
      </w:r>
      <w:r w:rsidR="000D3B12">
        <w:rPr>
          <w:rFonts w:hint="eastAsia"/>
          <w:lang w:bidi="ar-SA"/>
        </w:rPr>
        <w:t xml:space="preserve"> ID</w:t>
      </w:r>
      <w:r w:rsidR="000D3B12">
        <w:rPr>
          <w:rFonts w:hint="eastAsia"/>
          <w:lang w:bidi="ar-SA"/>
        </w:rPr>
        <w:t>、用户可见名称和重要性级别的</w:t>
      </w:r>
      <w:r w:rsidR="000D3B12">
        <w:rPr>
          <w:rFonts w:hint="eastAsia"/>
          <w:lang w:bidi="ar-SA"/>
        </w:rPr>
        <w:t xml:space="preserve"> NotificationChannel </w:t>
      </w:r>
      <w:r w:rsidR="000D3B12">
        <w:rPr>
          <w:rFonts w:hint="eastAsia"/>
          <w:lang w:bidi="ar-SA"/>
        </w:rPr>
        <w:t>对象。</w:t>
      </w:r>
    </w:p>
    <w:p w14:paraId="34299B0B" w14:textId="485E9BB9" w:rsidR="000D3B12" w:rsidRDefault="004D7F67" w:rsidP="004D7F67">
      <w:pPr>
        <w:rPr>
          <w:lang w:bidi="ar-SA"/>
        </w:rPr>
      </w:pPr>
      <w:r>
        <w:rPr>
          <w:rFonts w:hint="eastAsia"/>
          <w:lang w:bidi="ar-SA"/>
        </w:rPr>
        <w:t>(</w:t>
      </w:r>
      <w:r>
        <w:rPr>
          <w:lang w:bidi="ar-SA"/>
        </w:rPr>
        <w:t>2)</w:t>
      </w:r>
      <w:r w:rsidR="000D3B12">
        <w:rPr>
          <w:rFonts w:hint="eastAsia"/>
          <w:lang w:bidi="ar-SA"/>
        </w:rPr>
        <w:t>使用</w:t>
      </w:r>
      <w:r w:rsidR="000D3B12">
        <w:rPr>
          <w:rFonts w:hint="eastAsia"/>
          <w:lang w:bidi="ar-SA"/>
        </w:rPr>
        <w:t xml:space="preserve"> setDescription() </w:t>
      </w:r>
      <w:r w:rsidR="000D3B12">
        <w:rPr>
          <w:rFonts w:hint="eastAsia"/>
          <w:lang w:bidi="ar-SA"/>
        </w:rPr>
        <w:t>指定用户在系统设置中看到的说明</w:t>
      </w:r>
      <w:r>
        <w:rPr>
          <w:rFonts w:hint="eastAsia"/>
          <w:lang w:bidi="ar-SA"/>
        </w:rPr>
        <w:t>（可选）</w:t>
      </w:r>
      <w:r w:rsidR="000D3B12">
        <w:rPr>
          <w:rFonts w:hint="eastAsia"/>
          <w:lang w:bidi="ar-SA"/>
        </w:rPr>
        <w:t>。</w:t>
      </w:r>
    </w:p>
    <w:p w14:paraId="3B2DD4C1" w14:textId="0D9D8623" w:rsidR="000D3B12" w:rsidRDefault="004D7F67" w:rsidP="004D7F67">
      <w:pPr>
        <w:rPr>
          <w:lang w:bidi="ar-SA"/>
        </w:rPr>
      </w:pPr>
      <w:r>
        <w:rPr>
          <w:rFonts w:hint="eastAsia"/>
          <w:lang w:bidi="ar-SA"/>
        </w:rPr>
        <w:t>(</w:t>
      </w:r>
      <w:r>
        <w:rPr>
          <w:lang w:bidi="ar-SA"/>
        </w:rPr>
        <w:t>3)</w:t>
      </w:r>
      <w:r w:rsidR="000D3B12">
        <w:rPr>
          <w:rFonts w:hint="eastAsia"/>
          <w:lang w:bidi="ar-SA"/>
        </w:rPr>
        <w:t>注册通知渠道，方法是将该渠道传递给</w:t>
      </w:r>
      <w:r w:rsidR="000D3B12">
        <w:rPr>
          <w:rFonts w:hint="eastAsia"/>
          <w:lang w:bidi="ar-SA"/>
        </w:rPr>
        <w:t xml:space="preserve"> createNotificationChannel()</w:t>
      </w:r>
      <w:r w:rsidR="000D3B12">
        <w:rPr>
          <w:rFonts w:hint="eastAsia"/>
          <w:lang w:bidi="ar-SA"/>
        </w:rPr>
        <w:t>。</w:t>
      </w:r>
    </w:p>
    <w:p w14:paraId="6847CF32" w14:textId="7CAA801C" w:rsidR="000D3B12" w:rsidRDefault="000D3B12" w:rsidP="000D3B12">
      <w:pPr>
        <w:rPr>
          <w:lang w:bidi="ar-SA"/>
        </w:rPr>
      </w:pPr>
      <w:r>
        <w:rPr>
          <w:rFonts w:hint="eastAsia"/>
          <w:lang w:bidi="ar-SA"/>
        </w:rPr>
        <w:t>注意：应该通过对</w:t>
      </w:r>
      <w:r>
        <w:rPr>
          <w:rFonts w:hint="eastAsia"/>
          <w:lang w:bidi="ar-SA"/>
        </w:rPr>
        <w:t xml:space="preserve"> SDK_INT </w:t>
      </w:r>
      <w:r>
        <w:rPr>
          <w:rFonts w:hint="eastAsia"/>
          <w:lang w:bidi="ar-SA"/>
        </w:rPr>
        <w:t>版本设置条件来防护此代码，以使其仅在</w:t>
      </w:r>
      <w:r w:rsidR="00F52061">
        <w:rPr>
          <w:rFonts w:hint="eastAsia"/>
          <w:lang w:bidi="ar-SA"/>
        </w:rPr>
        <w:t>安卓</w:t>
      </w:r>
      <w:r>
        <w:rPr>
          <w:rFonts w:hint="eastAsia"/>
          <w:lang w:bidi="ar-SA"/>
        </w:rPr>
        <w:t>8.0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26</w:t>
      </w:r>
      <w:r>
        <w:rPr>
          <w:rFonts w:hint="eastAsia"/>
          <w:lang w:bidi="ar-SA"/>
        </w:rPr>
        <w:t>）及更高版本上运行，因为支持库中不提供通知渠道</w:t>
      </w:r>
      <w:r w:rsidR="00C572C9">
        <w:rPr>
          <w:rFonts w:hint="eastAsia"/>
          <w:lang w:bidi="ar-SA"/>
        </w:rPr>
        <w:t>API</w:t>
      </w:r>
      <w:r>
        <w:rPr>
          <w:rFonts w:hint="eastAsia"/>
          <w:lang w:bidi="ar-SA"/>
        </w:rPr>
        <w:t>。</w:t>
      </w:r>
    </w:p>
    <w:p w14:paraId="0DAC3EBC" w14:textId="77777777" w:rsidR="000D3B12" w:rsidRDefault="000D3B12" w:rsidP="00D85C8E">
      <w:pPr>
        <w:pStyle w:val="a6"/>
        <w:ind w:left="240" w:right="720" w:firstLine="180"/>
      </w:pPr>
      <w:r>
        <w:t xml:space="preserve">    private void createNotificationChannel() {</w:t>
      </w:r>
    </w:p>
    <w:p w14:paraId="23EF6759" w14:textId="77777777" w:rsidR="000D3B12" w:rsidRDefault="000D3B12" w:rsidP="00D85C8E">
      <w:pPr>
        <w:pStyle w:val="a6"/>
        <w:ind w:left="240" w:right="720" w:firstLine="180"/>
      </w:pPr>
      <w:r>
        <w:t xml:space="preserve">        // Create the NotificationChannel, but only on API 26+ because</w:t>
      </w:r>
    </w:p>
    <w:p w14:paraId="325C8BE3" w14:textId="77777777" w:rsidR="000D3B12" w:rsidRDefault="000D3B12" w:rsidP="00D85C8E">
      <w:pPr>
        <w:pStyle w:val="a6"/>
        <w:ind w:left="240" w:right="720" w:firstLine="180"/>
      </w:pPr>
      <w:r>
        <w:t xml:space="preserve">        // the NotificationChannel class is new and not in the support library</w:t>
      </w:r>
    </w:p>
    <w:p w14:paraId="236F530A" w14:textId="77777777" w:rsidR="000D3B12" w:rsidRDefault="000D3B12" w:rsidP="00D85C8E">
      <w:pPr>
        <w:pStyle w:val="a6"/>
        <w:ind w:left="240" w:right="720" w:firstLine="180"/>
      </w:pPr>
      <w:r>
        <w:t xml:space="preserve">        if (Build.VERSION.SDK_INT &gt;= Build.VERSION_CODES.O) {</w:t>
      </w:r>
    </w:p>
    <w:p w14:paraId="00D17CBB" w14:textId="77777777" w:rsidR="000D3B12" w:rsidRDefault="000D3B12" w:rsidP="00D85C8E">
      <w:pPr>
        <w:pStyle w:val="a6"/>
        <w:ind w:left="240" w:right="720" w:firstLine="180"/>
      </w:pPr>
      <w:r>
        <w:t xml:space="preserve">            CharSequence name = getString(R.string.channel_name);</w:t>
      </w:r>
    </w:p>
    <w:p w14:paraId="7FAABA17" w14:textId="77777777" w:rsidR="000D3B12" w:rsidRDefault="000D3B12" w:rsidP="00D85C8E">
      <w:pPr>
        <w:pStyle w:val="a6"/>
        <w:ind w:left="240" w:right="720" w:firstLine="180"/>
      </w:pPr>
      <w:r>
        <w:t xml:space="preserve">            String description = getString(R.string.channel_description);</w:t>
      </w:r>
    </w:p>
    <w:p w14:paraId="53B21258" w14:textId="77777777" w:rsidR="000D3B12" w:rsidRDefault="000D3B12" w:rsidP="00D85C8E">
      <w:pPr>
        <w:pStyle w:val="a6"/>
        <w:ind w:left="240" w:right="720" w:firstLine="180"/>
      </w:pPr>
      <w:r>
        <w:t xml:space="preserve">            int importance = NotificationManager.IMPORTANCE_DEFAULT;</w:t>
      </w:r>
    </w:p>
    <w:p w14:paraId="7176A770" w14:textId="77777777" w:rsidR="000D3B12" w:rsidRDefault="000D3B12" w:rsidP="00D85C8E">
      <w:pPr>
        <w:pStyle w:val="a6"/>
        <w:ind w:left="240" w:right="720" w:firstLine="180"/>
      </w:pPr>
      <w:r>
        <w:t xml:space="preserve">            NotificationChannel channel = new NotificationChannel(CHANNEL_ID, name, importance);</w:t>
      </w:r>
    </w:p>
    <w:p w14:paraId="70025BFC" w14:textId="77777777" w:rsidR="000D3B12" w:rsidRDefault="000D3B12" w:rsidP="00D85C8E">
      <w:pPr>
        <w:pStyle w:val="a6"/>
        <w:ind w:left="240" w:right="720" w:firstLine="180"/>
      </w:pPr>
      <w:r>
        <w:t xml:space="preserve">            channel.setDescription(description);</w:t>
      </w:r>
    </w:p>
    <w:p w14:paraId="258FCCC2" w14:textId="77777777" w:rsidR="000D3B12" w:rsidRDefault="000D3B12" w:rsidP="00D85C8E">
      <w:pPr>
        <w:pStyle w:val="a6"/>
        <w:ind w:left="240" w:right="720" w:firstLine="180"/>
      </w:pPr>
      <w:r>
        <w:t xml:space="preserve">            // Register the channel with the system; you can't change the importance</w:t>
      </w:r>
    </w:p>
    <w:p w14:paraId="18AEEBD8" w14:textId="77777777" w:rsidR="000D3B12" w:rsidRDefault="000D3B12" w:rsidP="00D85C8E">
      <w:pPr>
        <w:pStyle w:val="a6"/>
        <w:ind w:left="240" w:right="720" w:firstLine="180"/>
      </w:pPr>
      <w:r>
        <w:t xml:space="preserve">            // or other notification behaviors after this</w:t>
      </w:r>
    </w:p>
    <w:p w14:paraId="099A8E3F" w14:textId="77777777" w:rsidR="000D3B12" w:rsidRDefault="000D3B12" w:rsidP="00D85C8E">
      <w:pPr>
        <w:pStyle w:val="a6"/>
        <w:ind w:left="240" w:right="720" w:firstLine="180"/>
      </w:pPr>
      <w:r>
        <w:t xml:space="preserve">            NotificationManager notificationManager = getSystemService(NotificationManager.class);</w:t>
      </w:r>
    </w:p>
    <w:p w14:paraId="094FB306" w14:textId="77777777" w:rsidR="000D3B12" w:rsidRDefault="000D3B12" w:rsidP="00D85C8E">
      <w:pPr>
        <w:pStyle w:val="a6"/>
        <w:ind w:left="240" w:right="720" w:firstLine="180"/>
      </w:pPr>
      <w:r>
        <w:t xml:space="preserve">            notificationManager.createNotificationChannel(channel);</w:t>
      </w:r>
    </w:p>
    <w:p w14:paraId="5193A021" w14:textId="77777777" w:rsidR="000D3B12" w:rsidRDefault="000D3B12" w:rsidP="00D85C8E">
      <w:pPr>
        <w:pStyle w:val="a6"/>
        <w:ind w:left="240" w:right="720" w:firstLine="180"/>
      </w:pPr>
      <w:r>
        <w:t xml:space="preserve">        }</w:t>
      </w:r>
    </w:p>
    <w:p w14:paraId="2772FF9C" w14:textId="77777777" w:rsidR="000D3B12" w:rsidRDefault="000D3B12" w:rsidP="00D85C8E">
      <w:pPr>
        <w:pStyle w:val="a6"/>
        <w:ind w:left="240" w:right="720" w:firstLine="180"/>
      </w:pPr>
      <w:r>
        <w:t xml:space="preserve">    }</w:t>
      </w:r>
    </w:p>
    <w:p w14:paraId="346B3A22" w14:textId="14BC0535" w:rsidR="000D3B12" w:rsidRDefault="000D3B12" w:rsidP="000D3B12">
      <w:pPr>
        <w:rPr>
          <w:lang w:bidi="ar-SA"/>
        </w:rPr>
      </w:pPr>
      <w:r>
        <w:rPr>
          <w:rFonts w:hint="eastAsia"/>
          <w:lang w:bidi="ar-SA"/>
        </w:rPr>
        <w:t>创建采用其原始值的现有通知渠道不会执行任何操作，因此可以放心地在启动应用时调用此代码。默认情况下，发布到此渠道的所有通知都使用由</w:t>
      </w:r>
      <w:r>
        <w:rPr>
          <w:rFonts w:hint="eastAsia"/>
          <w:lang w:bidi="ar-SA"/>
        </w:rPr>
        <w:t xml:space="preserve"> NotificationManagerCompat </w:t>
      </w:r>
      <w:r>
        <w:rPr>
          <w:rFonts w:hint="eastAsia"/>
          <w:lang w:bidi="ar-SA"/>
        </w:rPr>
        <w:t>类中的重要性级别（如</w:t>
      </w:r>
      <w:r>
        <w:rPr>
          <w:rFonts w:hint="eastAsia"/>
          <w:lang w:bidi="ar-SA"/>
        </w:rPr>
        <w:t xml:space="preserve"> IMPORTANCE_DEFAULT </w:t>
      </w:r>
      <w:r>
        <w:rPr>
          <w:rFonts w:hint="eastAsia"/>
          <w:lang w:bidi="ar-SA"/>
        </w:rPr>
        <w:t>和</w:t>
      </w:r>
      <w:r>
        <w:rPr>
          <w:rFonts w:hint="eastAsia"/>
          <w:lang w:bidi="ar-SA"/>
        </w:rPr>
        <w:t xml:space="preserve"> IMPORTANCE_HIGH</w:t>
      </w:r>
      <w:r>
        <w:rPr>
          <w:rFonts w:hint="eastAsia"/>
          <w:lang w:bidi="ar-SA"/>
        </w:rPr>
        <w:t>）定义的视觉和听觉行为。参阅下文，详细了解重要性级别）。如果希望进一步自定义渠道的默认通知行为，可以在</w:t>
      </w:r>
      <w:r>
        <w:rPr>
          <w:rFonts w:hint="eastAsia"/>
          <w:lang w:bidi="ar-SA"/>
        </w:rPr>
        <w:t xml:space="preserve"> NotificationChannel </w:t>
      </w:r>
      <w:r>
        <w:rPr>
          <w:rFonts w:hint="eastAsia"/>
          <w:lang w:bidi="ar-SA"/>
        </w:rPr>
        <w:t>上调用</w:t>
      </w:r>
      <w:r>
        <w:rPr>
          <w:rFonts w:hint="eastAsia"/>
          <w:lang w:bidi="ar-SA"/>
        </w:rPr>
        <w:t xml:space="preserve"> enableLights()</w:t>
      </w:r>
      <w:r>
        <w:rPr>
          <w:rFonts w:hint="eastAsia"/>
          <w:lang w:bidi="ar-SA"/>
        </w:rPr>
        <w:t>、</w:t>
      </w:r>
      <w:r>
        <w:rPr>
          <w:rFonts w:hint="eastAsia"/>
          <w:lang w:bidi="ar-SA"/>
        </w:rPr>
        <w:t xml:space="preserve">setLightColor() </w:t>
      </w:r>
      <w:r>
        <w:rPr>
          <w:rFonts w:hint="eastAsia"/>
          <w:lang w:bidi="ar-SA"/>
        </w:rPr>
        <w:t>和</w:t>
      </w:r>
      <w:r>
        <w:rPr>
          <w:rFonts w:hint="eastAsia"/>
          <w:lang w:bidi="ar-SA"/>
        </w:rPr>
        <w:t xml:space="preserve"> setVibrationPattern() </w:t>
      </w:r>
      <w:r>
        <w:rPr>
          <w:rFonts w:hint="eastAsia"/>
          <w:lang w:bidi="ar-SA"/>
        </w:rPr>
        <w:t>等方法。但注意，创建渠道后，将无法更改这些设置，而且对于是否启用相应行为，用户拥有最终控制权。还可以通过调用</w:t>
      </w:r>
      <w:r>
        <w:rPr>
          <w:rFonts w:hint="eastAsia"/>
          <w:lang w:bidi="ar-SA"/>
        </w:rPr>
        <w:t xml:space="preserve"> createNotificationChannels() </w:t>
      </w:r>
      <w:r>
        <w:rPr>
          <w:rFonts w:hint="eastAsia"/>
          <w:lang w:bidi="ar-SA"/>
        </w:rPr>
        <w:t>在一次操作中创建多个通知渠道。注意：除了将每条通知添加到应用专属渠道之外，还应考虑将每条通知添加到某个系统级类别（例如“闹钟”和“提醒”）中。</w:t>
      </w:r>
    </w:p>
    <w:p w14:paraId="57122397" w14:textId="4F48F36F" w:rsidR="000D3B12" w:rsidRDefault="000D3B12" w:rsidP="000D3B12">
      <w:pPr>
        <w:rPr>
          <w:lang w:bidi="ar-SA"/>
        </w:rPr>
      </w:pPr>
      <w:r>
        <w:rPr>
          <w:rFonts w:hint="eastAsia"/>
          <w:lang w:bidi="ar-SA"/>
        </w:rPr>
        <w:t>渠道重要性会影响在渠道中发布的所有通知的干扰级别，因此必须在</w:t>
      </w:r>
      <w:r>
        <w:rPr>
          <w:rFonts w:hint="eastAsia"/>
          <w:lang w:bidi="ar-SA"/>
        </w:rPr>
        <w:t xml:space="preserve"> NotificationChannel </w:t>
      </w:r>
      <w:r>
        <w:rPr>
          <w:rFonts w:hint="eastAsia"/>
          <w:lang w:bidi="ar-SA"/>
        </w:rPr>
        <w:t>构造函数中指定渠道重要性。可以使用从</w:t>
      </w:r>
      <w:r>
        <w:rPr>
          <w:rFonts w:hint="eastAsia"/>
          <w:lang w:bidi="ar-SA"/>
        </w:rPr>
        <w:t xml:space="preserve"> IMPORTANCE_NONE(0) </w:t>
      </w:r>
      <w:r>
        <w:rPr>
          <w:rFonts w:hint="eastAsia"/>
          <w:lang w:bidi="ar-SA"/>
        </w:rPr>
        <w:t>到</w:t>
      </w:r>
      <w:r>
        <w:rPr>
          <w:rFonts w:hint="eastAsia"/>
          <w:lang w:bidi="ar-SA"/>
        </w:rPr>
        <w:t xml:space="preserve"> IMPORTANCE_HIGH(4) </w:t>
      </w:r>
      <w:r>
        <w:rPr>
          <w:rFonts w:hint="eastAsia"/>
          <w:lang w:bidi="ar-SA"/>
        </w:rPr>
        <w:t>的五个重要性级别之一。为渠道指定的重要性级别会应用到在其中发布的所有通知消息。如需支持搭载</w:t>
      </w:r>
      <w:r w:rsidR="00F52061">
        <w:rPr>
          <w:rFonts w:hint="eastAsia"/>
          <w:lang w:bidi="ar-SA"/>
        </w:rPr>
        <w:t>安卓</w:t>
      </w:r>
      <w:r>
        <w:rPr>
          <w:rFonts w:hint="eastAsia"/>
          <w:lang w:bidi="ar-SA"/>
        </w:rPr>
        <w:t>7.1</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25</w:t>
      </w:r>
      <w:r>
        <w:rPr>
          <w:rFonts w:hint="eastAsia"/>
          <w:lang w:bidi="ar-SA"/>
        </w:rPr>
        <w:t>）或更低版本的设备，还必须使用</w:t>
      </w:r>
      <w:r>
        <w:rPr>
          <w:rFonts w:hint="eastAsia"/>
          <w:lang w:bidi="ar-SA"/>
        </w:rPr>
        <w:t xml:space="preserve"> NotificationCompat </w:t>
      </w:r>
      <w:r>
        <w:rPr>
          <w:rFonts w:hint="eastAsia"/>
          <w:lang w:bidi="ar-SA"/>
        </w:rPr>
        <w:t>类中的优先级常量针对每条通知调用</w:t>
      </w:r>
      <w:r>
        <w:rPr>
          <w:rFonts w:hint="eastAsia"/>
          <w:lang w:bidi="ar-SA"/>
        </w:rPr>
        <w:t xml:space="preserve"> setPriority()</w:t>
      </w:r>
      <w:r>
        <w:rPr>
          <w:rFonts w:hint="eastAsia"/>
          <w:lang w:bidi="ar-SA"/>
        </w:rPr>
        <w:t>。重要性</w:t>
      </w:r>
      <w:r>
        <w:rPr>
          <w:rFonts w:hint="eastAsia"/>
          <w:lang w:bidi="ar-SA"/>
        </w:rPr>
        <w:t xml:space="preserve"> (NotificationManager.IMPORTANCE_*) </w:t>
      </w:r>
      <w:r>
        <w:rPr>
          <w:rFonts w:hint="eastAsia"/>
          <w:lang w:bidi="ar-SA"/>
        </w:rPr>
        <w:t>和优先级常量</w:t>
      </w:r>
      <w:r>
        <w:rPr>
          <w:rFonts w:hint="eastAsia"/>
          <w:lang w:bidi="ar-SA"/>
        </w:rPr>
        <w:t xml:space="preserve"> (NotificationCompat.PRIORITY_*) </w:t>
      </w:r>
      <w:r>
        <w:rPr>
          <w:rFonts w:hint="eastAsia"/>
          <w:lang w:bidi="ar-SA"/>
        </w:rPr>
        <w:t>会映射到用户可见的重要性选项（如表</w:t>
      </w:r>
      <w:r>
        <w:rPr>
          <w:rFonts w:hint="eastAsia"/>
          <w:lang w:bidi="ar-SA"/>
        </w:rPr>
        <w:t xml:space="preserve"> 1 </w:t>
      </w:r>
      <w:r>
        <w:rPr>
          <w:rFonts w:hint="eastAsia"/>
          <w:lang w:bidi="ar-SA"/>
        </w:rPr>
        <w:t>中所示）。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823"/>
        <w:gridCol w:w="2398"/>
        <w:gridCol w:w="3129"/>
      </w:tblGrid>
      <w:tr w:rsidR="00031D5E" w14:paraId="64B02BF5" w14:textId="77777777" w:rsidTr="00770C2F">
        <w:trPr>
          <w:trHeight w:val="720"/>
          <w:tblHeader/>
        </w:trPr>
        <w:tc>
          <w:tcPr>
            <w:tcW w:w="2044" w:type="pct"/>
            <w:shd w:val="clear" w:color="auto" w:fill="FFFFFF"/>
            <w:vAlign w:val="center"/>
            <w:hideMark/>
          </w:tcPr>
          <w:p w14:paraId="1CE86688" w14:textId="77777777" w:rsidR="00031D5E" w:rsidRDefault="00031D5E" w:rsidP="00031D5E">
            <w:pPr>
              <w:pStyle w:val="a9"/>
              <w:rPr>
                <w:rFonts w:eastAsia="宋体"/>
              </w:rPr>
            </w:pPr>
            <w:r>
              <w:t>用户可见的重要性级别</w:t>
            </w:r>
          </w:p>
        </w:tc>
        <w:tc>
          <w:tcPr>
            <w:tcW w:w="1282" w:type="pct"/>
            <w:shd w:val="clear" w:color="auto" w:fill="FFFFFF"/>
            <w:vAlign w:val="center"/>
            <w:hideMark/>
          </w:tcPr>
          <w:p w14:paraId="1AB242A7" w14:textId="77777777" w:rsidR="00031D5E" w:rsidRDefault="00031D5E" w:rsidP="00031D5E">
            <w:pPr>
              <w:pStyle w:val="a9"/>
            </w:pPr>
            <w:r>
              <w:t>重要性（</w:t>
            </w:r>
            <w:r>
              <w:t xml:space="preserve">Android 8.0 </w:t>
            </w:r>
            <w:r>
              <w:t>及更高版本）</w:t>
            </w:r>
          </w:p>
        </w:tc>
        <w:tc>
          <w:tcPr>
            <w:tcW w:w="1673" w:type="pct"/>
            <w:shd w:val="clear" w:color="auto" w:fill="FFFFFF"/>
            <w:vAlign w:val="center"/>
            <w:hideMark/>
          </w:tcPr>
          <w:p w14:paraId="43B3D2F0" w14:textId="77777777" w:rsidR="00031D5E" w:rsidRDefault="00031D5E" w:rsidP="00031D5E">
            <w:pPr>
              <w:pStyle w:val="a9"/>
            </w:pPr>
            <w:r>
              <w:t>优先级（</w:t>
            </w:r>
            <w:r>
              <w:t xml:space="preserve">Android 7.1 </w:t>
            </w:r>
            <w:r>
              <w:t>及更低版本）</w:t>
            </w:r>
          </w:p>
        </w:tc>
      </w:tr>
      <w:tr w:rsidR="00031D5E" w14:paraId="155851CF" w14:textId="77777777" w:rsidTr="00770C2F">
        <w:tc>
          <w:tcPr>
            <w:tcW w:w="2044" w:type="pct"/>
            <w:shd w:val="clear" w:color="auto" w:fill="FFFFFF"/>
            <w:hideMark/>
          </w:tcPr>
          <w:p w14:paraId="55934FFC" w14:textId="3AD9F746" w:rsidR="00031D5E" w:rsidRDefault="00031D5E" w:rsidP="00031D5E">
            <w:pPr>
              <w:pStyle w:val="aa"/>
            </w:pPr>
            <w:r>
              <w:rPr>
                <w:rStyle w:val="ae"/>
                <w:rFonts w:ascii="Roboto" w:hAnsi="Roboto"/>
                <w:b w:val="0"/>
                <w:bCs w:val="0"/>
                <w:color w:val="202124"/>
              </w:rPr>
              <w:t>紧急</w:t>
            </w:r>
            <w:r>
              <w:t>：发出提示音，并以浮动通知的形式显示</w:t>
            </w:r>
          </w:p>
        </w:tc>
        <w:tc>
          <w:tcPr>
            <w:tcW w:w="1282" w:type="pct"/>
            <w:shd w:val="clear" w:color="auto" w:fill="FFFFFF"/>
            <w:hideMark/>
          </w:tcPr>
          <w:p w14:paraId="0F706BAA" w14:textId="26A5A516"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IMPORTANCE_HIGH</w:t>
            </w:r>
          </w:p>
        </w:tc>
        <w:tc>
          <w:tcPr>
            <w:tcW w:w="1673" w:type="pct"/>
            <w:shd w:val="clear" w:color="auto" w:fill="FFFFFF"/>
            <w:hideMark/>
          </w:tcPr>
          <w:p w14:paraId="66DF088F" w14:textId="750002E8"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PRIORITY_HIGH</w:t>
            </w:r>
            <w:r>
              <w:t> </w:t>
            </w:r>
            <w:r>
              <w:t>或</w:t>
            </w:r>
            <w:r>
              <w:t> </w:t>
            </w:r>
            <w:r w:rsidRPr="00770C2F">
              <w:rPr>
                <w:rStyle w:val="HTML"/>
                <w:rFonts w:ascii="var(--devsite-code-font-family)" w:hAnsi="var(--devsite-code-font-family)" w:cs="Arial"/>
                <w:color w:val="202124"/>
                <w:sz w:val="18"/>
                <w:szCs w:val="18"/>
                <w:bdr w:val="none" w:sz="0" w:space="0" w:color="auto" w:frame="1"/>
              </w:rPr>
              <w:t>PRIORITY_MAX</w:t>
            </w:r>
          </w:p>
        </w:tc>
      </w:tr>
      <w:tr w:rsidR="00031D5E" w14:paraId="180E6A02" w14:textId="77777777" w:rsidTr="00770C2F">
        <w:tc>
          <w:tcPr>
            <w:tcW w:w="2044" w:type="pct"/>
            <w:shd w:val="clear" w:color="auto" w:fill="FFFFFF"/>
            <w:hideMark/>
          </w:tcPr>
          <w:p w14:paraId="78472F56" w14:textId="56F0169D" w:rsidR="00031D5E" w:rsidRDefault="00031D5E" w:rsidP="00031D5E">
            <w:pPr>
              <w:pStyle w:val="aa"/>
            </w:pPr>
            <w:r>
              <w:rPr>
                <w:rStyle w:val="ae"/>
                <w:rFonts w:ascii="Roboto" w:hAnsi="Roboto"/>
                <w:b w:val="0"/>
                <w:bCs w:val="0"/>
                <w:color w:val="202124"/>
              </w:rPr>
              <w:t>高</w:t>
            </w:r>
            <w:r>
              <w:t>：发出提示音</w:t>
            </w:r>
          </w:p>
        </w:tc>
        <w:tc>
          <w:tcPr>
            <w:tcW w:w="1282" w:type="pct"/>
            <w:shd w:val="clear" w:color="auto" w:fill="FFFFFF"/>
            <w:hideMark/>
          </w:tcPr>
          <w:p w14:paraId="5DEFFED6" w14:textId="12D80185"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IMPORTANCE_DEFAULT</w:t>
            </w:r>
          </w:p>
        </w:tc>
        <w:tc>
          <w:tcPr>
            <w:tcW w:w="1673" w:type="pct"/>
            <w:shd w:val="clear" w:color="auto" w:fill="FFFFFF"/>
            <w:hideMark/>
          </w:tcPr>
          <w:p w14:paraId="5B1036AD" w14:textId="6D9D3D58"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PRIORITY_DEFAULT</w:t>
            </w:r>
          </w:p>
        </w:tc>
      </w:tr>
      <w:tr w:rsidR="00031D5E" w14:paraId="53330DA8" w14:textId="77777777" w:rsidTr="00770C2F">
        <w:tc>
          <w:tcPr>
            <w:tcW w:w="2044" w:type="pct"/>
            <w:shd w:val="clear" w:color="auto" w:fill="FFFFFF"/>
            <w:hideMark/>
          </w:tcPr>
          <w:p w14:paraId="7C059C6D" w14:textId="53A06B3D" w:rsidR="00031D5E" w:rsidRDefault="00031D5E" w:rsidP="00031D5E">
            <w:pPr>
              <w:pStyle w:val="aa"/>
            </w:pPr>
            <w:r>
              <w:rPr>
                <w:rStyle w:val="ae"/>
                <w:rFonts w:ascii="Roboto" w:hAnsi="Roboto"/>
                <w:b w:val="0"/>
                <w:bCs w:val="0"/>
                <w:color w:val="202124"/>
              </w:rPr>
              <w:t>中</w:t>
            </w:r>
            <w:r>
              <w:t>：无提示音</w:t>
            </w:r>
          </w:p>
        </w:tc>
        <w:tc>
          <w:tcPr>
            <w:tcW w:w="1282" w:type="pct"/>
            <w:shd w:val="clear" w:color="auto" w:fill="FFFFFF"/>
            <w:hideMark/>
          </w:tcPr>
          <w:p w14:paraId="7E4EE94C" w14:textId="53526B9F"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IMPORTANCE_LOW</w:t>
            </w:r>
          </w:p>
        </w:tc>
        <w:tc>
          <w:tcPr>
            <w:tcW w:w="1673" w:type="pct"/>
            <w:shd w:val="clear" w:color="auto" w:fill="FFFFFF"/>
            <w:hideMark/>
          </w:tcPr>
          <w:p w14:paraId="3458F16F" w14:textId="7FBEE41B"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PRIORITY_LOW</w:t>
            </w:r>
          </w:p>
        </w:tc>
      </w:tr>
      <w:tr w:rsidR="00031D5E" w14:paraId="4DA12A20" w14:textId="77777777" w:rsidTr="00770C2F">
        <w:tc>
          <w:tcPr>
            <w:tcW w:w="2044" w:type="pct"/>
            <w:shd w:val="clear" w:color="auto" w:fill="FFFFFF"/>
            <w:hideMark/>
          </w:tcPr>
          <w:p w14:paraId="689FDA2B" w14:textId="4C3ED3B5" w:rsidR="00031D5E" w:rsidRDefault="00031D5E" w:rsidP="00031D5E">
            <w:pPr>
              <w:pStyle w:val="aa"/>
            </w:pPr>
            <w:r>
              <w:rPr>
                <w:rStyle w:val="ae"/>
                <w:rFonts w:ascii="Roboto" w:hAnsi="Roboto"/>
                <w:b w:val="0"/>
                <w:bCs w:val="0"/>
                <w:color w:val="202124"/>
              </w:rPr>
              <w:t>低</w:t>
            </w:r>
            <w:r>
              <w:t>：无提示音，且不会在状态栏中显示。</w:t>
            </w:r>
          </w:p>
        </w:tc>
        <w:tc>
          <w:tcPr>
            <w:tcW w:w="1282" w:type="pct"/>
            <w:shd w:val="clear" w:color="auto" w:fill="FFFFFF"/>
            <w:hideMark/>
          </w:tcPr>
          <w:p w14:paraId="5781924A" w14:textId="042172E1"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IMPORTANCE_MIN</w:t>
            </w:r>
          </w:p>
        </w:tc>
        <w:tc>
          <w:tcPr>
            <w:tcW w:w="1673" w:type="pct"/>
            <w:shd w:val="clear" w:color="auto" w:fill="FFFFFF"/>
            <w:hideMark/>
          </w:tcPr>
          <w:p w14:paraId="20D60597" w14:textId="4DD45514" w:rsidR="00031D5E" w:rsidRDefault="00031D5E" w:rsidP="00031D5E">
            <w:pPr>
              <w:pStyle w:val="aa"/>
            </w:pPr>
            <w:r w:rsidRPr="00770C2F">
              <w:rPr>
                <w:rStyle w:val="HTML"/>
                <w:rFonts w:ascii="var(--devsite-code-font-family)" w:hAnsi="var(--devsite-code-font-family)" w:cs="Arial"/>
                <w:color w:val="202124"/>
                <w:sz w:val="18"/>
                <w:szCs w:val="18"/>
                <w:bdr w:val="none" w:sz="0" w:space="0" w:color="auto" w:frame="1"/>
              </w:rPr>
              <w:t>PRIORITY_MIN</w:t>
            </w:r>
          </w:p>
        </w:tc>
      </w:tr>
    </w:tbl>
    <w:p w14:paraId="19666966" w14:textId="788DECFA" w:rsidR="000D3B12" w:rsidRDefault="00770C2F" w:rsidP="00770C2F">
      <w:pPr>
        <w:pStyle w:val="a5"/>
        <w:ind w:firstLine="361"/>
        <w:rPr>
          <w:lang w:bidi="ar-SA"/>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37D55">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37D55">
        <w:rPr>
          <w:noProof/>
        </w:rPr>
        <w:t>1</w:t>
      </w:r>
      <w:r>
        <w:fldChar w:fldCharType="end"/>
      </w:r>
      <w:r>
        <w:t xml:space="preserve"> </w:t>
      </w:r>
      <w:r w:rsidR="000D3B12">
        <w:rPr>
          <w:rFonts w:hint="eastAsia"/>
          <w:lang w:bidi="ar-SA"/>
        </w:rPr>
        <w:t>渠道重要性级别</w:t>
      </w:r>
    </w:p>
    <w:p w14:paraId="115A10D7" w14:textId="0BAAAAC7" w:rsidR="000D3B12" w:rsidRDefault="000D3B12" w:rsidP="000D3B12">
      <w:pPr>
        <w:rPr>
          <w:lang w:bidi="ar-SA"/>
        </w:rPr>
      </w:pPr>
      <w:r>
        <w:rPr>
          <w:rFonts w:hint="eastAsia"/>
          <w:lang w:bidi="ar-SA"/>
        </w:rPr>
        <w:t>将渠道提交至</w:t>
      </w:r>
      <w:r>
        <w:rPr>
          <w:rFonts w:hint="eastAsia"/>
          <w:lang w:bidi="ar-SA"/>
        </w:rPr>
        <w:t xml:space="preserve"> NotificationManager </w:t>
      </w:r>
      <w:r>
        <w:rPr>
          <w:rFonts w:hint="eastAsia"/>
          <w:lang w:bidi="ar-SA"/>
        </w:rPr>
        <w:t>后，便无法更改重要性级别。不过，用户可以随时更改他们对应用渠道的偏好设置。</w:t>
      </w:r>
    </w:p>
    <w:p w14:paraId="3555785A" w14:textId="0C2085FE" w:rsidR="000D3B12" w:rsidRDefault="000D3B12" w:rsidP="000D3B12">
      <w:pPr>
        <w:rPr>
          <w:lang w:bidi="ar-SA"/>
        </w:rPr>
      </w:pPr>
      <w:r>
        <w:rPr>
          <w:rFonts w:hint="eastAsia"/>
          <w:lang w:bidi="ar-SA"/>
        </w:rPr>
        <w:t>用户可以修改通知渠道的设置，其中包括振动和提醒提示音等行为。如果想了解用户对通知渠道所应用的设置，按以下步骤操作：</w:t>
      </w:r>
    </w:p>
    <w:p w14:paraId="5A753A1E" w14:textId="6559D4B2" w:rsidR="000D3B12" w:rsidRDefault="00412094" w:rsidP="000D3B12">
      <w:pPr>
        <w:rPr>
          <w:lang w:bidi="ar-SA"/>
        </w:rPr>
      </w:pPr>
      <w:r>
        <w:rPr>
          <w:rFonts w:hint="eastAsia"/>
          <w:lang w:bidi="ar-SA"/>
        </w:rPr>
        <w:t>(</w:t>
      </w:r>
      <w:r>
        <w:rPr>
          <w:lang w:bidi="ar-SA"/>
        </w:rPr>
        <w:t>1)</w:t>
      </w:r>
      <w:r w:rsidR="000D3B12">
        <w:rPr>
          <w:rFonts w:hint="eastAsia"/>
          <w:lang w:bidi="ar-SA"/>
        </w:rPr>
        <w:t>通过调用</w:t>
      </w:r>
      <w:r w:rsidR="000D3B12">
        <w:rPr>
          <w:rFonts w:hint="eastAsia"/>
          <w:lang w:bidi="ar-SA"/>
        </w:rPr>
        <w:t xml:space="preserve"> getNotificationChannel() </w:t>
      </w:r>
      <w:r w:rsidR="000D3B12">
        <w:rPr>
          <w:rFonts w:hint="eastAsia"/>
          <w:lang w:bidi="ar-SA"/>
        </w:rPr>
        <w:t>或</w:t>
      </w:r>
      <w:r w:rsidR="000D3B12">
        <w:rPr>
          <w:rFonts w:hint="eastAsia"/>
          <w:lang w:bidi="ar-SA"/>
        </w:rPr>
        <w:t xml:space="preserve"> getNotificationChannels()</w:t>
      </w:r>
      <w:r w:rsidR="000D3B12">
        <w:rPr>
          <w:rFonts w:hint="eastAsia"/>
          <w:lang w:bidi="ar-SA"/>
        </w:rPr>
        <w:t>来获取</w:t>
      </w:r>
      <w:r w:rsidR="000D3B12">
        <w:rPr>
          <w:rFonts w:hint="eastAsia"/>
          <w:lang w:bidi="ar-SA"/>
        </w:rPr>
        <w:t xml:space="preserve"> NotificationChannel </w:t>
      </w:r>
      <w:r w:rsidR="000D3B12">
        <w:rPr>
          <w:rFonts w:hint="eastAsia"/>
          <w:lang w:bidi="ar-SA"/>
        </w:rPr>
        <w:t>对象。</w:t>
      </w:r>
    </w:p>
    <w:p w14:paraId="5E437B85" w14:textId="4241972B" w:rsidR="000D3B12" w:rsidRDefault="00412094" w:rsidP="000D3B12">
      <w:pPr>
        <w:rPr>
          <w:lang w:bidi="ar-SA"/>
        </w:rPr>
      </w:pPr>
      <w:r>
        <w:rPr>
          <w:rFonts w:hint="eastAsia"/>
          <w:lang w:bidi="ar-SA"/>
        </w:rPr>
        <w:t>(</w:t>
      </w:r>
      <w:r>
        <w:rPr>
          <w:lang w:bidi="ar-SA"/>
        </w:rPr>
        <w:t>2)</w:t>
      </w:r>
      <w:r w:rsidR="000D3B12">
        <w:rPr>
          <w:rFonts w:hint="eastAsia"/>
          <w:lang w:bidi="ar-SA"/>
        </w:rPr>
        <w:t>查询特定的渠道设置，例如</w:t>
      </w:r>
      <w:r w:rsidR="000D3B12">
        <w:rPr>
          <w:rFonts w:hint="eastAsia"/>
          <w:lang w:bidi="ar-SA"/>
        </w:rPr>
        <w:t xml:space="preserve"> getVibrationPattern()</w:t>
      </w:r>
      <w:r w:rsidR="000D3B12">
        <w:rPr>
          <w:rFonts w:hint="eastAsia"/>
          <w:lang w:bidi="ar-SA"/>
        </w:rPr>
        <w:t>、</w:t>
      </w:r>
      <w:r w:rsidR="000D3B12">
        <w:rPr>
          <w:rFonts w:hint="eastAsia"/>
          <w:lang w:bidi="ar-SA"/>
        </w:rPr>
        <w:t>getSound()</w:t>
      </w:r>
      <w:r w:rsidR="000D3B12">
        <w:rPr>
          <w:rFonts w:hint="eastAsia"/>
          <w:lang w:bidi="ar-SA"/>
        </w:rPr>
        <w:t>和</w:t>
      </w:r>
      <w:r w:rsidR="000D3B12">
        <w:rPr>
          <w:rFonts w:hint="eastAsia"/>
          <w:lang w:bidi="ar-SA"/>
        </w:rPr>
        <w:t xml:space="preserve"> getImportance()</w:t>
      </w:r>
      <w:r w:rsidR="000D3B12">
        <w:rPr>
          <w:rFonts w:hint="eastAsia"/>
          <w:lang w:bidi="ar-SA"/>
        </w:rPr>
        <w:t>。</w:t>
      </w:r>
    </w:p>
    <w:p w14:paraId="450B43C8" w14:textId="7B3E3E79" w:rsidR="000D3B12" w:rsidRDefault="000D3B12" w:rsidP="000D3B12">
      <w:pPr>
        <w:rPr>
          <w:lang w:bidi="ar-SA"/>
        </w:rPr>
      </w:pPr>
      <w:r>
        <w:rPr>
          <w:rFonts w:hint="eastAsia"/>
          <w:lang w:bidi="ar-SA"/>
        </w:rPr>
        <w:t>接下来，如果检测到某项渠道设置禁止应用的预期行为，可以建议用户更改该设置，并提供一项用于打开渠道设置的操作。创建通知渠道后，便无法以编程方式更改通知渠道的视觉和听觉行为，只有用户可以通过系统设置更改渠道行为。为了让用户轻松访问这些通知设置，应在应用的设置界面中添加一个用于打开这些系统设置的项。可以通过一个使用</w:t>
      </w:r>
      <w:r>
        <w:rPr>
          <w:rFonts w:hint="eastAsia"/>
          <w:lang w:bidi="ar-SA"/>
        </w:rPr>
        <w:t xml:space="preserve"> ACTION_CHANNEL_NOTIFICATION_SETTINGS </w:t>
      </w:r>
      <w:r>
        <w:rPr>
          <w:rFonts w:hint="eastAsia"/>
          <w:lang w:bidi="ar-SA"/>
        </w:rPr>
        <w:t>操作的</w:t>
      </w:r>
      <w:r w:rsidR="002D0157">
        <w:rPr>
          <w:rFonts w:hint="eastAsia"/>
          <w:lang w:bidi="ar-SA"/>
        </w:rPr>
        <w:t>意图</w:t>
      </w:r>
      <w:r>
        <w:rPr>
          <w:rFonts w:hint="eastAsia"/>
          <w:lang w:bidi="ar-SA"/>
        </w:rPr>
        <w:t>打开通知渠道的系统设置。例如，以下示例代码展示了如何将用户重定向到通知渠道的设置：</w:t>
      </w:r>
    </w:p>
    <w:p w14:paraId="00A71845" w14:textId="77777777" w:rsidR="000D3B12" w:rsidRDefault="000D3B12" w:rsidP="007F6474">
      <w:pPr>
        <w:pStyle w:val="a6"/>
        <w:ind w:left="240" w:right="720" w:firstLine="180"/>
      </w:pPr>
      <w:r>
        <w:t xml:space="preserve">    Intent intent = new Intent(Settings.ACTION_CHANNEL_NOTIFICATION_SETTINGS);</w:t>
      </w:r>
    </w:p>
    <w:p w14:paraId="255AC325" w14:textId="77777777" w:rsidR="000D3B12" w:rsidRDefault="000D3B12" w:rsidP="007F6474">
      <w:pPr>
        <w:pStyle w:val="a6"/>
        <w:ind w:left="240" w:right="720" w:firstLine="180"/>
      </w:pPr>
      <w:r>
        <w:t xml:space="preserve">    intent.putExtra(Settings.EXTRA_APP_PACKAGE, getPackageName());</w:t>
      </w:r>
    </w:p>
    <w:p w14:paraId="25FD1F23" w14:textId="77777777" w:rsidR="000D3B12" w:rsidRDefault="000D3B12" w:rsidP="007F6474">
      <w:pPr>
        <w:pStyle w:val="a6"/>
        <w:ind w:left="240" w:right="720" w:firstLine="180"/>
      </w:pPr>
      <w:r>
        <w:t xml:space="preserve">    intent.putExtra(Settings.EXTRA_CHANNEL_ID, myNotificationChannel.getId());</w:t>
      </w:r>
    </w:p>
    <w:p w14:paraId="719C5E15" w14:textId="7B6F4619" w:rsidR="000D3B12" w:rsidRDefault="000D3B12" w:rsidP="007F6474">
      <w:pPr>
        <w:pStyle w:val="a6"/>
        <w:ind w:left="240" w:right="720" w:firstLine="180"/>
      </w:pPr>
      <w:r>
        <w:t xml:space="preserve">    startActivity(intent);    </w:t>
      </w:r>
    </w:p>
    <w:p w14:paraId="75183BE0" w14:textId="28BBAEBF" w:rsidR="007F6474" w:rsidRDefault="007B4D7A" w:rsidP="007B4D7A">
      <w:pPr>
        <w:pStyle w:val="a5"/>
        <w:ind w:firstLine="361"/>
        <w:rPr>
          <w:lang w:bidi="ar-SA"/>
        </w:rPr>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49</w:t>
      </w:r>
      <w:r w:rsidR="009C2BDC">
        <w:fldChar w:fldCharType="end"/>
      </w:r>
    </w:p>
    <w:p w14:paraId="1C2FC214" w14:textId="56C11C8A" w:rsidR="000D3B12" w:rsidRDefault="000D3B12" w:rsidP="000D3B12">
      <w:pPr>
        <w:rPr>
          <w:lang w:bidi="ar-SA"/>
        </w:rPr>
      </w:pPr>
      <w:r>
        <w:rPr>
          <w:rFonts w:hint="eastAsia"/>
          <w:lang w:bidi="ar-SA"/>
        </w:rPr>
        <w:t>注意，该</w:t>
      </w:r>
      <w:r>
        <w:rPr>
          <w:rFonts w:hint="eastAsia"/>
          <w:lang w:bidi="ar-SA"/>
        </w:rPr>
        <w:t xml:space="preserve"> intent </w:t>
      </w:r>
      <w:r>
        <w:rPr>
          <w:rFonts w:hint="eastAsia"/>
          <w:lang w:bidi="ar-SA"/>
        </w:rPr>
        <w:t>需要两个提取项，分别用于指定应用的软件包名称（也称为应用</w:t>
      </w:r>
      <w:r>
        <w:rPr>
          <w:rFonts w:hint="eastAsia"/>
          <w:lang w:bidi="ar-SA"/>
        </w:rPr>
        <w:t xml:space="preserve"> ID</w:t>
      </w:r>
      <w:r>
        <w:rPr>
          <w:rFonts w:hint="eastAsia"/>
          <w:lang w:bidi="ar-SA"/>
        </w:rPr>
        <w:t>）和要修改的渠道。</w:t>
      </w:r>
    </w:p>
    <w:p w14:paraId="27A71EC6" w14:textId="57654378" w:rsidR="000D3B12" w:rsidRDefault="000D3B12" w:rsidP="007B4D7A">
      <w:pPr>
        <w:rPr>
          <w:lang w:bidi="ar-SA"/>
        </w:rPr>
      </w:pPr>
      <w:r>
        <w:rPr>
          <w:rFonts w:hint="eastAsia"/>
          <w:lang w:bidi="ar-SA"/>
        </w:rPr>
        <w:t>可以通过调用</w:t>
      </w:r>
      <w:r>
        <w:rPr>
          <w:rFonts w:hint="eastAsia"/>
          <w:lang w:bidi="ar-SA"/>
        </w:rPr>
        <w:t xml:space="preserve"> deleteNotificationChannel() </w:t>
      </w:r>
      <w:r>
        <w:rPr>
          <w:rFonts w:hint="eastAsia"/>
          <w:lang w:bidi="ar-SA"/>
        </w:rPr>
        <w:t>删除通知渠道。以下示例代码演示了如何完成此过程：</w:t>
      </w:r>
    </w:p>
    <w:p w14:paraId="515466F9" w14:textId="77777777" w:rsidR="000D3B12" w:rsidRPr="007B4D7A" w:rsidRDefault="000D3B12" w:rsidP="007B4D7A">
      <w:pPr>
        <w:pStyle w:val="a6"/>
        <w:ind w:left="240" w:right="720" w:firstLine="180"/>
      </w:pPr>
      <w:r w:rsidRPr="007B4D7A">
        <w:t xml:space="preserve">    NotificationManager notificationManager =</w:t>
      </w:r>
    </w:p>
    <w:p w14:paraId="2DFF3E84" w14:textId="77777777" w:rsidR="000D3B12" w:rsidRPr="007B4D7A" w:rsidRDefault="000D3B12" w:rsidP="007B4D7A">
      <w:pPr>
        <w:pStyle w:val="a6"/>
        <w:ind w:left="240" w:right="720" w:firstLine="180"/>
      </w:pPr>
      <w:r w:rsidRPr="007B4D7A">
        <w:t xml:space="preserve">            (NotificationManager) getSystemService(Context.NOTIFICATION_SERVICE);</w:t>
      </w:r>
    </w:p>
    <w:p w14:paraId="340E228C" w14:textId="77777777" w:rsidR="000D3B12" w:rsidRPr="007B4D7A" w:rsidRDefault="000D3B12" w:rsidP="007B4D7A">
      <w:pPr>
        <w:pStyle w:val="a6"/>
        <w:ind w:left="240" w:right="720" w:firstLine="180"/>
      </w:pPr>
      <w:r w:rsidRPr="007B4D7A">
        <w:t xml:space="preserve">    // The id of the channel.</w:t>
      </w:r>
    </w:p>
    <w:p w14:paraId="1D503179" w14:textId="77777777" w:rsidR="000D3B12" w:rsidRPr="007B4D7A" w:rsidRDefault="000D3B12" w:rsidP="007B4D7A">
      <w:pPr>
        <w:pStyle w:val="a6"/>
        <w:ind w:left="240" w:right="720" w:firstLine="180"/>
      </w:pPr>
      <w:r w:rsidRPr="007B4D7A">
        <w:t xml:space="preserve">    String id = "my_channel_01";</w:t>
      </w:r>
    </w:p>
    <w:p w14:paraId="2886B5EA" w14:textId="77777777" w:rsidR="000D3B12" w:rsidRPr="007B4D7A" w:rsidRDefault="000D3B12" w:rsidP="007B4D7A">
      <w:pPr>
        <w:pStyle w:val="a6"/>
        <w:ind w:left="240" w:right="720" w:firstLine="180"/>
      </w:pPr>
      <w:r w:rsidRPr="007B4D7A">
        <w:t xml:space="preserve">    notificationManager.deleteNotificationChannel(id);</w:t>
      </w:r>
    </w:p>
    <w:p w14:paraId="52FDAC5F" w14:textId="353C1773" w:rsidR="000D3B12" w:rsidRDefault="000D3B12" w:rsidP="007B4D7A">
      <w:pPr>
        <w:pStyle w:val="a5"/>
        <w:ind w:firstLine="361"/>
      </w:pPr>
      <w:r>
        <w:t xml:space="preserve">    </w:t>
      </w:r>
      <w:r w:rsidR="007B4D7A">
        <w:t>码</w:t>
      </w:r>
      <w:r w:rsidR="007B4D7A">
        <w:t xml:space="preserve"> </w:t>
      </w:r>
      <w:r w:rsidR="002B0FCE">
        <w:fldChar w:fldCharType="begin"/>
      </w:r>
      <w:r w:rsidR="002B0FCE">
        <w:instrText xml:space="preserve"> S</w:instrText>
      </w:r>
      <w:r w:rsidR="002B0FCE">
        <w:instrText xml:space="preserve">TYLEREF 1 \s </w:instrText>
      </w:r>
      <w:r w:rsidR="002B0FCE">
        <w:fldChar w:fldCharType="separate"/>
      </w:r>
      <w:r w:rsidR="00937D55">
        <w:rPr>
          <w:noProof/>
        </w:rPr>
        <w:t>7</w:t>
      </w:r>
      <w:r w:rsidR="002B0FCE">
        <w:rPr>
          <w:noProof/>
        </w:rPr>
        <w:fldChar w:fldCharType="end"/>
      </w:r>
      <w:r w:rsidR="009C2BDC">
        <w:noBreakHyphen/>
      </w:r>
      <w:r w:rsidR="009C2BDC">
        <w:fldChar w:fldCharType="begin"/>
      </w:r>
      <w:r w:rsidR="009C2BDC">
        <w:instrText xml:space="preserve"> SEQ </w:instrText>
      </w:r>
      <w:r w:rsidR="009C2BDC">
        <w:instrText>码</w:instrText>
      </w:r>
      <w:r w:rsidR="009C2BDC">
        <w:instrText xml:space="preserve"> \* ARABIC \s 1 </w:instrText>
      </w:r>
      <w:r w:rsidR="009C2BDC">
        <w:fldChar w:fldCharType="separate"/>
      </w:r>
      <w:r w:rsidR="00937D55">
        <w:rPr>
          <w:noProof/>
        </w:rPr>
        <w:t>50</w:t>
      </w:r>
      <w:r w:rsidR="009C2BDC">
        <w:fldChar w:fldCharType="end"/>
      </w:r>
    </w:p>
    <w:p w14:paraId="68CA9499" w14:textId="62DA3606" w:rsidR="000D3B12" w:rsidRDefault="000D3B12" w:rsidP="000D3B12">
      <w:pPr>
        <w:rPr>
          <w:lang w:bidi="ar-SA"/>
        </w:rPr>
      </w:pPr>
      <w:r>
        <w:rPr>
          <w:rFonts w:hint="eastAsia"/>
          <w:lang w:bidi="ar-SA"/>
        </w:rPr>
        <w:t>注意：作为一种垃圾内容防范机制，通知设置屏幕会显示已删除渠道的数量。可以通过重新安装应用或清除与应用副本相关联的数据，清除开发设备上的测试渠道。</w:t>
      </w:r>
    </w:p>
    <w:p w14:paraId="0A545043" w14:textId="7AF55507" w:rsidR="000D3B12" w:rsidRDefault="000D3B12" w:rsidP="000D3B12">
      <w:pPr>
        <w:rPr>
          <w:lang w:bidi="ar-SA"/>
        </w:rPr>
      </w:pPr>
      <w:r>
        <w:rPr>
          <w:rFonts w:hint="eastAsia"/>
          <w:lang w:bidi="ar-SA"/>
        </w:rPr>
        <w:t>如果希望进一步整理渠道在设置界面中的外观，则可以创建渠道分组。当应用支持多个用户帐号（例如用于工作资料）时，强烈建议这么做，因为这么做可以为每个帐号各创建一个通知渠道分组。这样一来，用户便可以轻松识别和控制具有相同名称的多个通知渠道了。</w:t>
      </w:r>
    </w:p>
    <w:p w14:paraId="5F97CD70" w14:textId="6161BA9C" w:rsidR="000D3B12" w:rsidRDefault="007B4D7A" w:rsidP="007B4D7A">
      <w:pPr>
        <w:jc w:val="center"/>
        <w:rPr>
          <w:lang w:bidi="ar-SA"/>
        </w:rPr>
      </w:pPr>
      <w:r>
        <w:rPr>
          <w:noProof/>
        </w:rPr>
        <w:drawing>
          <wp:inline distT="0" distB="0" distL="0" distR="0" wp14:anchorId="67980BEC" wp14:editId="19EF135A">
            <wp:extent cx="1620787" cy="288218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24095" cy="2888072"/>
                    </a:xfrm>
                    <a:prstGeom prst="rect">
                      <a:avLst/>
                    </a:prstGeom>
                    <a:noFill/>
                    <a:ln>
                      <a:noFill/>
                    </a:ln>
                  </pic:spPr>
                </pic:pic>
              </a:graphicData>
            </a:graphic>
          </wp:inline>
        </w:drawing>
      </w:r>
    </w:p>
    <w:p w14:paraId="2BB4F7AB" w14:textId="6F914C2D" w:rsidR="000D3B12" w:rsidRDefault="007B4D7A" w:rsidP="007B4D7A">
      <w:pPr>
        <w:pStyle w:val="a5"/>
        <w:ind w:firstLine="361"/>
        <w:rPr>
          <w:lang w:bidi="ar-SA"/>
        </w:rPr>
      </w:pPr>
      <w:r>
        <w:rPr>
          <w:rFonts w:hint="eastAsia"/>
        </w:rPr>
        <w:t>图</w:t>
      </w:r>
      <w:r>
        <w:rPr>
          <w:rFonts w:hint="eastAsia"/>
        </w:rPr>
        <w:t xml:space="preserve"> </w:t>
      </w:r>
      <w:r w:rsidR="00D5315A">
        <w:fldChar w:fldCharType="begin"/>
      </w:r>
      <w:r w:rsidR="00D5315A">
        <w:instrText xml:space="preserve"> </w:instrText>
      </w:r>
      <w:r w:rsidR="00D5315A">
        <w:rPr>
          <w:rFonts w:hint="eastAsia"/>
        </w:rPr>
        <w:instrText>STYLEREF 1 \s</w:instrText>
      </w:r>
      <w:r w:rsidR="00D5315A">
        <w:instrText xml:space="preserve"> </w:instrText>
      </w:r>
      <w:r w:rsidR="00D5315A">
        <w:fldChar w:fldCharType="separate"/>
      </w:r>
      <w:r w:rsidR="00D5315A">
        <w:rPr>
          <w:noProof/>
        </w:rPr>
        <w:t>7</w:t>
      </w:r>
      <w:r w:rsidR="00D5315A">
        <w:fldChar w:fldCharType="end"/>
      </w:r>
      <w:r w:rsidR="00D5315A">
        <w:noBreakHyphen/>
      </w:r>
      <w:r w:rsidR="00D5315A">
        <w:fldChar w:fldCharType="begin"/>
      </w:r>
      <w:r w:rsidR="00D5315A">
        <w:instrText xml:space="preserve"> </w:instrText>
      </w:r>
      <w:r w:rsidR="00D5315A">
        <w:rPr>
          <w:rFonts w:hint="eastAsia"/>
        </w:rPr>
        <w:instrText xml:space="preserve">SEQ </w:instrText>
      </w:r>
      <w:r w:rsidR="00D5315A">
        <w:rPr>
          <w:rFonts w:hint="eastAsia"/>
        </w:rPr>
        <w:instrText>图</w:instrText>
      </w:r>
      <w:r w:rsidR="00D5315A">
        <w:rPr>
          <w:rFonts w:hint="eastAsia"/>
        </w:rPr>
        <w:instrText xml:space="preserve"> \* ARABIC \s 1</w:instrText>
      </w:r>
      <w:r w:rsidR="00D5315A">
        <w:instrText xml:space="preserve"> </w:instrText>
      </w:r>
      <w:r w:rsidR="00D5315A">
        <w:fldChar w:fldCharType="separate"/>
      </w:r>
      <w:r w:rsidR="00D5315A">
        <w:rPr>
          <w:noProof/>
        </w:rPr>
        <w:t>30</w:t>
      </w:r>
      <w:r w:rsidR="00D5315A">
        <w:fldChar w:fldCharType="end"/>
      </w:r>
      <w:r w:rsidR="000D3B12">
        <w:rPr>
          <w:rFonts w:hint="eastAsia"/>
          <w:lang w:bidi="ar-SA"/>
        </w:rPr>
        <w:t>包含个人帐号和工作帐号分组的通知渠道设置</w:t>
      </w:r>
    </w:p>
    <w:p w14:paraId="631C8CD4" w14:textId="77777777" w:rsidR="000D3B12" w:rsidRDefault="000D3B12" w:rsidP="000D3B12">
      <w:pPr>
        <w:rPr>
          <w:lang w:bidi="ar-SA"/>
        </w:rPr>
      </w:pPr>
      <w:r>
        <w:rPr>
          <w:rFonts w:hint="eastAsia"/>
          <w:lang w:bidi="ar-SA"/>
        </w:rPr>
        <w:t>例如，社交网络应用可能包含对个人帐号和工作帐号的支持。在这种情况下，每个帐号可能都需要具有相同功能和名称的多个通知渠道，如下所示：</w:t>
      </w:r>
    </w:p>
    <w:p w14:paraId="77657E22" w14:textId="77777777" w:rsidR="000D3B12" w:rsidRDefault="000D3B12" w:rsidP="004D6F21">
      <w:pPr>
        <w:pStyle w:val="a"/>
        <w:ind w:firstLine="360"/>
        <w:rPr>
          <w:lang w:bidi="ar-SA"/>
        </w:rPr>
      </w:pPr>
      <w:r>
        <w:rPr>
          <w:rFonts w:hint="eastAsia"/>
          <w:lang w:bidi="ar-SA"/>
        </w:rPr>
        <w:t>具有两个渠道的个人帐号：</w:t>
      </w:r>
    </w:p>
    <w:p w14:paraId="0BA4E740" w14:textId="77777777" w:rsidR="000D3B12" w:rsidRDefault="000D3B12" w:rsidP="004D6F21">
      <w:pPr>
        <w:pStyle w:val="20"/>
        <w:ind w:firstLine="720"/>
      </w:pPr>
      <w:r>
        <w:rPr>
          <w:rFonts w:hint="eastAsia"/>
        </w:rPr>
        <w:t>新评论</w:t>
      </w:r>
    </w:p>
    <w:p w14:paraId="50483055" w14:textId="77777777" w:rsidR="000D3B12" w:rsidRDefault="000D3B12" w:rsidP="004D6F21">
      <w:pPr>
        <w:pStyle w:val="20"/>
        <w:ind w:firstLine="720"/>
      </w:pPr>
      <w:r>
        <w:rPr>
          <w:rFonts w:hint="eastAsia"/>
        </w:rPr>
        <w:t>帖子推荐</w:t>
      </w:r>
    </w:p>
    <w:p w14:paraId="7C72FB8D" w14:textId="77777777" w:rsidR="000D3B12" w:rsidRDefault="000D3B12" w:rsidP="004D6F21">
      <w:pPr>
        <w:pStyle w:val="a"/>
        <w:ind w:firstLine="360"/>
        <w:rPr>
          <w:lang w:bidi="ar-SA"/>
        </w:rPr>
      </w:pPr>
      <w:r>
        <w:rPr>
          <w:rFonts w:hint="eastAsia"/>
          <w:lang w:bidi="ar-SA"/>
        </w:rPr>
        <w:t>具有两个渠道的企业帐号：</w:t>
      </w:r>
    </w:p>
    <w:p w14:paraId="622945C9" w14:textId="77777777" w:rsidR="000D3B12" w:rsidRDefault="000D3B12" w:rsidP="004D6F21">
      <w:pPr>
        <w:pStyle w:val="20"/>
        <w:ind w:firstLine="720"/>
      </w:pPr>
      <w:r>
        <w:rPr>
          <w:rFonts w:hint="eastAsia"/>
        </w:rPr>
        <w:t>新评论</w:t>
      </w:r>
    </w:p>
    <w:p w14:paraId="646709B5" w14:textId="77777777" w:rsidR="000D3B12" w:rsidRDefault="000D3B12" w:rsidP="004D6F21">
      <w:pPr>
        <w:pStyle w:val="20"/>
        <w:ind w:firstLine="720"/>
      </w:pPr>
      <w:r>
        <w:rPr>
          <w:rFonts w:hint="eastAsia"/>
        </w:rPr>
        <w:t>帖子推荐</w:t>
      </w:r>
    </w:p>
    <w:p w14:paraId="49A93092" w14:textId="5072013F" w:rsidR="000D3B12" w:rsidRDefault="000D3B12" w:rsidP="000D3B12">
      <w:pPr>
        <w:rPr>
          <w:lang w:bidi="ar-SA"/>
        </w:rPr>
      </w:pPr>
      <w:r>
        <w:rPr>
          <w:rFonts w:hint="eastAsia"/>
          <w:lang w:bidi="ar-SA"/>
        </w:rPr>
        <w:t>整理每个帐号的通知渠道并对其分组可以确保用户能够轻松区分它们。每个通知渠道分组都需要一个在软件包内独一无二的</w:t>
      </w:r>
      <w:r>
        <w:rPr>
          <w:rFonts w:hint="eastAsia"/>
          <w:lang w:bidi="ar-SA"/>
        </w:rPr>
        <w:t xml:space="preserve"> ID</w:t>
      </w:r>
      <w:r>
        <w:rPr>
          <w:rFonts w:hint="eastAsia"/>
          <w:lang w:bidi="ar-SA"/>
        </w:rPr>
        <w:t>，以及一个用户可见名称。以下代码段演示了如何创建通知渠道分组。</w:t>
      </w:r>
    </w:p>
    <w:p w14:paraId="63EEAC0F" w14:textId="77777777" w:rsidR="000D3B12" w:rsidRDefault="000D3B12" w:rsidP="00EA0684">
      <w:pPr>
        <w:pStyle w:val="a6"/>
        <w:ind w:left="240" w:right="720" w:firstLine="180"/>
      </w:pPr>
      <w:r>
        <w:t xml:space="preserve">    // The id of the group.</w:t>
      </w:r>
    </w:p>
    <w:p w14:paraId="564B9630" w14:textId="77777777" w:rsidR="000D3B12" w:rsidRDefault="000D3B12" w:rsidP="00EA0684">
      <w:pPr>
        <w:pStyle w:val="a6"/>
        <w:ind w:left="240" w:right="720" w:firstLine="180"/>
      </w:pPr>
      <w:r>
        <w:t xml:space="preserve">    String groupId = "my_group_01";</w:t>
      </w:r>
    </w:p>
    <w:p w14:paraId="2CCD8801" w14:textId="77777777" w:rsidR="000D3B12" w:rsidRDefault="000D3B12" w:rsidP="00EA0684">
      <w:pPr>
        <w:pStyle w:val="a6"/>
        <w:ind w:left="240" w:right="720" w:firstLine="180"/>
      </w:pPr>
      <w:r>
        <w:t xml:space="preserve">    // The user-visible name of the group.</w:t>
      </w:r>
    </w:p>
    <w:p w14:paraId="63E75CA9" w14:textId="77777777" w:rsidR="000D3B12" w:rsidRDefault="000D3B12" w:rsidP="00EA0684">
      <w:pPr>
        <w:pStyle w:val="a6"/>
        <w:ind w:left="240" w:right="720" w:firstLine="180"/>
      </w:pPr>
      <w:r>
        <w:t xml:space="preserve">    CharSequence groupName = getString(R.string.group_name);</w:t>
      </w:r>
    </w:p>
    <w:p w14:paraId="3DDAB87B" w14:textId="77777777" w:rsidR="000D3B12" w:rsidRDefault="000D3B12" w:rsidP="00EA0684">
      <w:pPr>
        <w:pStyle w:val="a6"/>
        <w:ind w:left="240" w:right="720" w:firstLine="180"/>
      </w:pPr>
      <w:r>
        <w:t xml:space="preserve">    NotificationManager notificationManager =</w:t>
      </w:r>
    </w:p>
    <w:p w14:paraId="0AE40E8B" w14:textId="77777777" w:rsidR="000D3B12" w:rsidRDefault="000D3B12" w:rsidP="00EA0684">
      <w:pPr>
        <w:pStyle w:val="a6"/>
        <w:ind w:left="240" w:right="720" w:firstLine="180"/>
      </w:pPr>
      <w:r>
        <w:t xml:space="preserve">            (NotificationManager) getSystemService(Context.NOTIFICATION_SERVICE);</w:t>
      </w:r>
    </w:p>
    <w:p w14:paraId="6A0EA563" w14:textId="77777777" w:rsidR="000D3B12" w:rsidRDefault="000D3B12" w:rsidP="00EA0684">
      <w:pPr>
        <w:pStyle w:val="a6"/>
        <w:ind w:left="240" w:right="720" w:firstLine="180"/>
      </w:pPr>
      <w:r>
        <w:t xml:space="preserve">    mNotificationManager.createNotificationChannelGroup(new NotificationChannelGroup(groupId, groupName));</w:t>
      </w:r>
    </w:p>
    <w:p w14:paraId="4EEBBE53" w14:textId="662ECB03" w:rsidR="000D3B12" w:rsidRDefault="000D3B12" w:rsidP="00D14036">
      <w:pPr>
        <w:pStyle w:val="a5"/>
        <w:ind w:firstLine="361"/>
        <w:rPr>
          <w:lang w:bidi="ar-SA"/>
        </w:rPr>
      </w:pPr>
      <w:r>
        <w:rPr>
          <w:lang w:bidi="ar-SA"/>
        </w:rPr>
        <w:t xml:space="preserve">    </w:t>
      </w:r>
      <w:r w:rsidR="00D14036">
        <w:rPr>
          <w:rFonts w:hint="eastAsia"/>
        </w:rPr>
        <w:t>码</w:t>
      </w:r>
      <w:r w:rsidR="00D14036">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51</w:t>
      </w:r>
      <w:r w:rsidR="009C2BDC">
        <w:fldChar w:fldCharType="end"/>
      </w:r>
    </w:p>
    <w:p w14:paraId="378FE8A3" w14:textId="1A1EED8E" w:rsidR="000D3B12" w:rsidRPr="000D3B12" w:rsidRDefault="000D3B12" w:rsidP="000D3B12">
      <w:pPr>
        <w:rPr>
          <w:lang w:bidi="ar-SA"/>
        </w:rPr>
      </w:pPr>
      <w:r>
        <w:rPr>
          <w:rFonts w:hint="eastAsia"/>
          <w:lang w:bidi="ar-SA"/>
        </w:rPr>
        <w:t>创建新分组后，可以调用</w:t>
      </w:r>
      <w:r>
        <w:rPr>
          <w:rFonts w:hint="eastAsia"/>
          <w:lang w:bidi="ar-SA"/>
        </w:rPr>
        <w:t xml:space="preserve"> setGroup() </w:t>
      </w:r>
      <w:r>
        <w:rPr>
          <w:rFonts w:hint="eastAsia"/>
          <w:lang w:bidi="ar-SA"/>
        </w:rPr>
        <w:t>以将新的</w:t>
      </w:r>
      <w:r>
        <w:rPr>
          <w:rFonts w:hint="eastAsia"/>
          <w:lang w:bidi="ar-SA"/>
        </w:rPr>
        <w:t xml:space="preserve"> NotificationChannel </w:t>
      </w:r>
      <w:r>
        <w:rPr>
          <w:rFonts w:hint="eastAsia"/>
          <w:lang w:bidi="ar-SA"/>
        </w:rPr>
        <w:t>对象与该分组相关联。将渠道提交至通知管理器后，便无法更改通知渠道和分组之间的关联。</w:t>
      </w:r>
    </w:p>
    <w:bookmarkEnd w:id="59"/>
    <w:p w14:paraId="7A70B5D8" w14:textId="77777777" w:rsidR="009727DD" w:rsidRPr="009727DD" w:rsidRDefault="009727DD" w:rsidP="009727DD">
      <w:pPr>
        <w:pStyle w:val="3"/>
      </w:pPr>
      <w:r w:rsidRPr="009727DD">
        <w:rPr>
          <w:rFonts w:hint="eastAsia"/>
        </w:rPr>
        <w:t>通知标志</w:t>
      </w:r>
      <w:r w:rsidRPr="009727DD">
        <w:rPr>
          <w:rFonts w:hint="eastAsia"/>
        </w:rPr>
        <w:t xml:space="preserve"> </w:t>
      </w:r>
    </w:p>
    <w:p w14:paraId="3025A122" w14:textId="120BFE6B" w:rsidR="009727DD" w:rsidRPr="009727DD" w:rsidRDefault="009727DD" w:rsidP="009727DD">
      <w:pPr>
        <w:rPr>
          <w:rFonts w:ascii="Times New Roman" w:hAnsi="Times New Roman"/>
          <w:szCs w:val="20"/>
        </w:rPr>
      </w:pPr>
      <w:r w:rsidRPr="009727DD">
        <w:rPr>
          <w:rFonts w:ascii="Times New Roman" w:hAnsi="Times New Roman" w:hint="eastAsia"/>
          <w:szCs w:val="20"/>
        </w:rPr>
        <w:t>从</w:t>
      </w:r>
      <w:r w:rsidRPr="009727DD">
        <w:rPr>
          <w:rFonts w:ascii="Times New Roman" w:hAnsi="Times New Roman" w:hint="eastAsia"/>
          <w:szCs w:val="20"/>
        </w:rPr>
        <w:t xml:space="preserve"> 8.0</w:t>
      </w:r>
      <w:r w:rsidRPr="009727DD">
        <w:rPr>
          <w:rFonts w:ascii="Times New Roman" w:hAnsi="Times New Roman" w:hint="eastAsia"/>
          <w:szCs w:val="20"/>
        </w:rPr>
        <w:t>（</w:t>
      </w:r>
      <w:r w:rsidRPr="009727DD">
        <w:rPr>
          <w:rFonts w:ascii="Times New Roman" w:hAnsi="Times New Roman" w:hint="eastAsia"/>
          <w:szCs w:val="20"/>
        </w:rPr>
        <w:t xml:space="preserve">API </w:t>
      </w:r>
      <w:r w:rsidRPr="009727DD">
        <w:rPr>
          <w:rFonts w:ascii="Times New Roman" w:hAnsi="Times New Roman" w:hint="eastAsia"/>
          <w:szCs w:val="20"/>
        </w:rPr>
        <w:t>级别</w:t>
      </w:r>
      <w:r w:rsidRPr="009727DD">
        <w:rPr>
          <w:rFonts w:ascii="Times New Roman" w:hAnsi="Times New Roman" w:hint="eastAsia"/>
          <w:szCs w:val="20"/>
        </w:rPr>
        <w:t xml:space="preserve"> 26</w:t>
      </w:r>
      <w:r w:rsidRPr="009727DD">
        <w:rPr>
          <w:rFonts w:ascii="Times New Roman" w:hAnsi="Times New Roman" w:hint="eastAsia"/>
          <w:szCs w:val="20"/>
        </w:rPr>
        <w:t>）开始，当关联的应用有活动通知时，启动器图标上会显示通知标志（也称为通知圆点）。用户可以长按应用图标以显示通知（以及任何应用快捷方式），如</w:t>
      </w:r>
      <w:r w:rsidR="00F21335">
        <w:rPr>
          <w:rFonts w:ascii="Times New Roman" w:hAnsi="Times New Roman"/>
          <w:szCs w:val="20"/>
        </w:rPr>
        <w:fldChar w:fldCharType="begin"/>
      </w:r>
      <w:r w:rsidR="00F21335">
        <w:rPr>
          <w:rFonts w:ascii="Times New Roman" w:hAnsi="Times New Roman"/>
          <w:szCs w:val="20"/>
        </w:rPr>
        <w:instrText xml:space="preserve"> </w:instrText>
      </w:r>
      <w:r w:rsidR="00F21335">
        <w:rPr>
          <w:rFonts w:ascii="Times New Roman" w:hAnsi="Times New Roman" w:hint="eastAsia"/>
          <w:szCs w:val="20"/>
        </w:rPr>
        <w:instrText>REF _Ref98938027 \h</w:instrText>
      </w:r>
      <w:r w:rsidR="00F21335">
        <w:rPr>
          <w:rFonts w:ascii="Times New Roman" w:hAnsi="Times New Roman"/>
          <w:szCs w:val="20"/>
        </w:rPr>
        <w:instrText xml:space="preserve"> </w:instrText>
      </w:r>
      <w:r w:rsidR="00F21335">
        <w:rPr>
          <w:rFonts w:ascii="Times New Roman" w:hAnsi="Times New Roman"/>
          <w:szCs w:val="20"/>
        </w:rPr>
      </w:r>
      <w:r w:rsidR="00F21335">
        <w:rPr>
          <w:rFonts w:ascii="Times New Roman" w:hAnsi="Times New Roman"/>
          <w:szCs w:val="20"/>
        </w:rPr>
        <w:fldChar w:fldCharType="separate"/>
      </w:r>
      <w:r w:rsidR="00937D55">
        <w:t>图</w:t>
      </w:r>
      <w:r w:rsidR="00937D55">
        <w:t xml:space="preserve"> </w:t>
      </w:r>
      <w:r w:rsidR="00937D55">
        <w:rPr>
          <w:noProof/>
        </w:rPr>
        <w:t>7</w:t>
      </w:r>
      <w:r w:rsidR="00937D55">
        <w:noBreakHyphen/>
      </w:r>
      <w:r w:rsidR="00937D55">
        <w:rPr>
          <w:noProof/>
        </w:rPr>
        <w:t>11</w:t>
      </w:r>
      <w:r w:rsidR="00F21335">
        <w:rPr>
          <w:rFonts w:ascii="Times New Roman" w:hAnsi="Times New Roman"/>
          <w:szCs w:val="20"/>
        </w:rPr>
        <w:fldChar w:fldCharType="end"/>
      </w:r>
      <w:r w:rsidRPr="009727DD">
        <w:rPr>
          <w:rFonts w:ascii="Times New Roman" w:hAnsi="Times New Roman" w:hint="eastAsia"/>
          <w:szCs w:val="20"/>
        </w:rPr>
        <w:t>所示。默认情况下，这些圆点会显示在支持圆点的启动器应用中，应用无需执行任何操作。然而，在某些情况下，可能不希望显示通知圆点，或者想要精确控制要在其中显示哪些通知。在某些情况下，通知并不适合显示标志，可以通过对</w:t>
      </w:r>
      <w:r w:rsidRPr="009727DD">
        <w:rPr>
          <w:rFonts w:ascii="Times New Roman" w:hAnsi="Times New Roman" w:hint="eastAsia"/>
          <w:szCs w:val="20"/>
        </w:rPr>
        <w:t xml:space="preserve"> NotificationChannel </w:t>
      </w:r>
      <w:r w:rsidRPr="009727DD">
        <w:rPr>
          <w:rFonts w:ascii="Times New Roman" w:hAnsi="Times New Roman" w:hint="eastAsia"/>
          <w:szCs w:val="20"/>
        </w:rPr>
        <w:t>对象调用</w:t>
      </w:r>
      <w:r w:rsidRPr="009727DD">
        <w:rPr>
          <w:rFonts w:ascii="Times New Roman" w:hAnsi="Times New Roman" w:hint="eastAsia"/>
          <w:szCs w:val="20"/>
        </w:rPr>
        <w:t xml:space="preserve"> setShowBadge(false)</w:t>
      </w:r>
      <w:r w:rsidRPr="009727DD">
        <w:rPr>
          <w:rFonts w:ascii="Times New Roman" w:hAnsi="Times New Roman" w:hint="eastAsia"/>
          <w:szCs w:val="20"/>
        </w:rPr>
        <w:t>，针对每个渠道停用标志。例如，可能希望在以下情况下停用通知标志：</w:t>
      </w:r>
    </w:p>
    <w:p w14:paraId="4C7AD8AA" w14:textId="77777777" w:rsidR="009727DD" w:rsidRPr="009727DD" w:rsidRDefault="009727DD" w:rsidP="00C8351A">
      <w:pPr>
        <w:pStyle w:val="a"/>
        <w:ind w:firstLine="360"/>
      </w:pPr>
      <w:r w:rsidRPr="009727DD">
        <w:rPr>
          <w:rFonts w:hint="eastAsia"/>
        </w:rPr>
        <w:t>持续显示的通知：大多数持续显示的通知（例如图片处理、媒体播放控件或当前导航说明）都不适合显示为标志。</w:t>
      </w:r>
    </w:p>
    <w:p w14:paraId="1FD6DB2F" w14:textId="77777777" w:rsidR="009727DD" w:rsidRPr="009727DD" w:rsidRDefault="009727DD" w:rsidP="00C8351A">
      <w:pPr>
        <w:pStyle w:val="a"/>
        <w:ind w:firstLine="360"/>
      </w:pPr>
      <w:r w:rsidRPr="009727DD">
        <w:rPr>
          <w:rFonts w:hint="eastAsia"/>
        </w:rPr>
        <w:t>日历提醒：避免当前时间发生标志事件。</w:t>
      </w:r>
    </w:p>
    <w:p w14:paraId="10A3635B" w14:textId="77777777" w:rsidR="009727DD" w:rsidRPr="009727DD" w:rsidRDefault="009727DD" w:rsidP="00C8351A">
      <w:pPr>
        <w:pStyle w:val="a"/>
        <w:ind w:firstLine="360"/>
      </w:pPr>
      <w:r w:rsidRPr="009727DD">
        <w:rPr>
          <w:rFonts w:hint="eastAsia"/>
        </w:rPr>
        <w:t>时钟或闹钟事件：避免与当前闹钟相关的标志通知。</w:t>
      </w:r>
    </w:p>
    <w:p w14:paraId="67276642" w14:textId="77777777" w:rsidR="009727DD" w:rsidRPr="009727DD" w:rsidRDefault="009727DD" w:rsidP="009727DD">
      <w:pPr>
        <w:rPr>
          <w:rFonts w:ascii="Times New Roman" w:hAnsi="Times New Roman"/>
          <w:szCs w:val="20"/>
        </w:rPr>
      </w:pPr>
      <w:r w:rsidRPr="009727DD">
        <w:rPr>
          <w:rFonts w:ascii="Times New Roman" w:hAnsi="Times New Roman" w:hint="eastAsia"/>
          <w:szCs w:val="20"/>
        </w:rPr>
        <w:t>以下示例代码说明了如何针对某个通知渠道隐藏标志：</w:t>
      </w:r>
    </w:p>
    <w:p w14:paraId="77E601DA" w14:textId="77777777" w:rsidR="009727DD" w:rsidRPr="009727DD" w:rsidRDefault="009727DD" w:rsidP="00C8351A">
      <w:pPr>
        <w:pStyle w:val="a6"/>
        <w:ind w:left="240" w:right="720" w:firstLine="180"/>
      </w:pPr>
      <w:r w:rsidRPr="009727DD">
        <w:t xml:space="preserve">    String id = "my_channel_01";</w:t>
      </w:r>
    </w:p>
    <w:p w14:paraId="4DE1EDCC" w14:textId="77777777" w:rsidR="009727DD" w:rsidRPr="009727DD" w:rsidRDefault="009727DD" w:rsidP="00C8351A">
      <w:pPr>
        <w:pStyle w:val="a6"/>
        <w:ind w:left="240" w:right="720" w:firstLine="180"/>
      </w:pPr>
      <w:r w:rsidRPr="009727DD">
        <w:t xml:space="preserve">    CharSequence name = getString(R.string.channel_name);</w:t>
      </w:r>
    </w:p>
    <w:p w14:paraId="6F6C9C2C" w14:textId="77777777" w:rsidR="009727DD" w:rsidRPr="009727DD" w:rsidRDefault="009727DD" w:rsidP="00C8351A">
      <w:pPr>
        <w:pStyle w:val="a6"/>
        <w:ind w:left="240" w:right="720" w:firstLine="180"/>
      </w:pPr>
      <w:r w:rsidRPr="009727DD">
        <w:t xml:space="preserve">    String description = getString(R.string.channel_description);</w:t>
      </w:r>
    </w:p>
    <w:p w14:paraId="34B047DC" w14:textId="77777777" w:rsidR="009727DD" w:rsidRPr="009727DD" w:rsidRDefault="009727DD" w:rsidP="00C8351A">
      <w:pPr>
        <w:pStyle w:val="a6"/>
        <w:ind w:left="240" w:right="720" w:firstLine="180"/>
      </w:pPr>
      <w:r w:rsidRPr="009727DD">
        <w:t xml:space="preserve">    int importance = NotificationManager.IMPORTANCE_LOW;</w:t>
      </w:r>
    </w:p>
    <w:p w14:paraId="69C190C5" w14:textId="77777777" w:rsidR="009727DD" w:rsidRPr="009727DD" w:rsidRDefault="009727DD" w:rsidP="00C8351A">
      <w:pPr>
        <w:pStyle w:val="a6"/>
        <w:ind w:left="240" w:right="720" w:firstLine="180"/>
      </w:pPr>
      <w:r w:rsidRPr="009727DD">
        <w:t xml:space="preserve">    NotificationChannel mChannel = new NotificationChannel(id, name, importance);</w:t>
      </w:r>
    </w:p>
    <w:p w14:paraId="41DBCB34" w14:textId="77777777" w:rsidR="009727DD" w:rsidRPr="009727DD" w:rsidRDefault="009727DD" w:rsidP="00C8351A">
      <w:pPr>
        <w:pStyle w:val="a6"/>
        <w:ind w:left="240" w:right="720" w:firstLine="180"/>
      </w:pPr>
      <w:r w:rsidRPr="009727DD">
        <w:t xml:space="preserve">    mChannel.setDescription(description);</w:t>
      </w:r>
    </w:p>
    <w:p w14:paraId="280F6A7A" w14:textId="77777777" w:rsidR="009727DD" w:rsidRPr="009727DD" w:rsidRDefault="009727DD" w:rsidP="00C8351A">
      <w:pPr>
        <w:pStyle w:val="a6"/>
        <w:ind w:left="240" w:right="720" w:firstLine="180"/>
      </w:pPr>
      <w:r w:rsidRPr="009727DD">
        <w:t xml:space="preserve">    mChannel.setShowBadge(false);</w:t>
      </w:r>
    </w:p>
    <w:p w14:paraId="727482F7" w14:textId="77777777" w:rsidR="009727DD" w:rsidRPr="009727DD" w:rsidRDefault="009727DD" w:rsidP="00C8351A">
      <w:pPr>
        <w:pStyle w:val="a6"/>
        <w:ind w:left="240" w:right="720" w:firstLine="180"/>
      </w:pPr>
    </w:p>
    <w:p w14:paraId="7AD123DB" w14:textId="77777777" w:rsidR="009727DD" w:rsidRPr="009727DD" w:rsidRDefault="009727DD" w:rsidP="00C8351A">
      <w:pPr>
        <w:pStyle w:val="a6"/>
        <w:ind w:left="240" w:right="720" w:firstLine="180"/>
      </w:pPr>
      <w:r w:rsidRPr="009727DD">
        <w:t xml:space="preserve">    NotificationManager notificationManager =</w:t>
      </w:r>
    </w:p>
    <w:p w14:paraId="44597894" w14:textId="77777777" w:rsidR="009727DD" w:rsidRPr="009727DD" w:rsidRDefault="009727DD" w:rsidP="00C8351A">
      <w:pPr>
        <w:pStyle w:val="a6"/>
        <w:ind w:left="240" w:right="720" w:firstLine="180"/>
      </w:pPr>
      <w:r w:rsidRPr="009727DD">
        <w:t xml:space="preserve">            (NotificationManager) getSystemService(Context.NOTIFICATION_SERVICE);</w:t>
      </w:r>
    </w:p>
    <w:p w14:paraId="37738E86" w14:textId="77777777" w:rsidR="009727DD" w:rsidRPr="009727DD" w:rsidRDefault="009727DD" w:rsidP="00C8351A">
      <w:pPr>
        <w:pStyle w:val="a6"/>
        <w:ind w:left="240" w:right="720" w:firstLine="180"/>
      </w:pPr>
      <w:r w:rsidRPr="009727DD">
        <w:t xml:space="preserve">    notificationManager.createNotificationChannel(mChannel);</w:t>
      </w:r>
    </w:p>
    <w:p w14:paraId="672F6C77" w14:textId="4C66DC13" w:rsidR="009727DD" w:rsidRPr="009727DD" w:rsidRDefault="009727DD" w:rsidP="0049603A">
      <w:pPr>
        <w:pStyle w:val="a5"/>
        <w:ind w:firstLine="361"/>
        <w:rPr>
          <w:rFonts w:ascii="Times New Roman" w:hAnsi="Times New Roman"/>
          <w:szCs w:val="20"/>
        </w:rPr>
      </w:pPr>
      <w:r w:rsidRPr="009727DD">
        <w:rPr>
          <w:rFonts w:ascii="Times New Roman" w:hAnsi="Times New Roman"/>
          <w:szCs w:val="20"/>
        </w:rPr>
        <w:t xml:space="preserve">    </w:t>
      </w:r>
      <w:r w:rsidR="0049603A">
        <w:rPr>
          <w:rFonts w:hint="eastAsia"/>
        </w:rPr>
        <w:t>码</w:t>
      </w:r>
      <w:r w:rsidR="0049603A">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52</w:t>
      </w:r>
      <w:r w:rsidR="009C2BDC">
        <w:fldChar w:fldCharType="end"/>
      </w:r>
    </w:p>
    <w:p w14:paraId="77E2F4D4" w14:textId="19B1B969" w:rsidR="009727DD" w:rsidRPr="009727DD" w:rsidRDefault="009727DD" w:rsidP="009727DD">
      <w:pPr>
        <w:rPr>
          <w:rFonts w:ascii="Times New Roman" w:hAnsi="Times New Roman"/>
          <w:szCs w:val="20"/>
        </w:rPr>
      </w:pPr>
      <w:r w:rsidRPr="009727DD">
        <w:rPr>
          <w:rFonts w:ascii="Times New Roman" w:hAnsi="Times New Roman" w:hint="eastAsia"/>
          <w:szCs w:val="20"/>
        </w:rPr>
        <w:t>默认情况下，长按菜单上显示的数字会随着通知数量递增（如</w:t>
      </w:r>
      <w:r w:rsidR="00813A3C">
        <w:rPr>
          <w:rFonts w:ascii="Times New Roman" w:hAnsi="Times New Roman"/>
          <w:szCs w:val="20"/>
        </w:rPr>
        <w:fldChar w:fldCharType="begin"/>
      </w:r>
      <w:r w:rsidR="00813A3C">
        <w:rPr>
          <w:rFonts w:ascii="Times New Roman" w:hAnsi="Times New Roman"/>
          <w:szCs w:val="20"/>
        </w:rPr>
        <w:instrText xml:space="preserve"> </w:instrText>
      </w:r>
      <w:r w:rsidR="00813A3C">
        <w:rPr>
          <w:rFonts w:ascii="Times New Roman" w:hAnsi="Times New Roman" w:hint="eastAsia"/>
          <w:szCs w:val="20"/>
        </w:rPr>
        <w:instrText>REF _Ref98938027 \h</w:instrText>
      </w:r>
      <w:r w:rsidR="00813A3C">
        <w:rPr>
          <w:rFonts w:ascii="Times New Roman" w:hAnsi="Times New Roman"/>
          <w:szCs w:val="20"/>
        </w:rPr>
        <w:instrText xml:space="preserve"> </w:instrText>
      </w:r>
      <w:r w:rsidR="00813A3C">
        <w:rPr>
          <w:rFonts w:ascii="Times New Roman" w:hAnsi="Times New Roman"/>
          <w:szCs w:val="20"/>
        </w:rPr>
      </w:r>
      <w:r w:rsidR="00813A3C">
        <w:rPr>
          <w:rFonts w:ascii="Times New Roman" w:hAnsi="Times New Roman"/>
          <w:szCs w:val="20"/>
        </w:rPr>
        <w:fldChar w:fldCharType="separate"/>
      </w:r>
      <w:r w:rsidR="00813A3C">
        <w:t>图</w:t>
      </w:r>
      <w:r w:rsidR="00813A3C">
        <w:t xml:space="preserve"> </w:t>
      </w:r>
      <w:r w:rsidR="00813A3C">
        <w:rPr>
          <w:noProof/>
        </w:rPr>
        <w:t>7</w:t>
      </w:r>
      <w:r w:rsidR="00813A3C">
        <w:noBreakHyphen/>
      </w:r>
      <w:r w:rsidR="00813A3C">
        <w:rPr>
          <w:noProof/>
        </w:rPr>
        <w:t>13</w:t>
      </w:r>
      <w:r w:rsidR="00813A3C">
        <w:rPr>
          <w:rFonts w:ascii="Times New Roman" w:hAnsi="Times New Roman"/>
          <w:szCs w:val="20"/>
        </w:rPr>
        <w:fldChar w:fldCharType="end"/>
      </w:r>
      <w:r w:rsidRPr="009727DD">
        <w:rPr>
          <w:rFonts w:ascii="Times New Roman" w:hAnsi="Times New Roman" w:hint="eastAsia"/>
          <w:szCs w:val="20"/>
        </w:rPr>
        <w:t>所示），但可以针对自己的应用替换此数字。例如，如果仅使用一个通知表示多条新信息，但希望此处的计数代表新信息总数，这种情况下，替换该数字可能会很有用。如需设置自定义数字，对通知调用</w:t>
      </w:r>
      <w:r w:rsidRPr="009727DD">
        <w:rPr>
          <w:rFonts w:ascii="Times New Roman" w:hAnsi="Times New Roman" w:hint="eastAsia"/>
          <w:szCs w:val="20"/>
        </w:rPr>
        <w:t xml:space="preserve"> setNumber()</w:t>
      </w:r>
      <w:r w:rsidRPr="009727DD">
        <w:rPr>
          <w:rFonts w:ascii="Times New Roman" w:hAnsi="Times New Roman" w:hint="eastAsia"/>
          <w:szCs w:val="20"/>
        </w:rPr>
        <w:t>，如下所示：</w:t>
      </w:r>
    </w:p>
    <w:p w14:paraId="0628ED4B" w14:textId="77777777" w:rsidR="009727DD" w:rsidRPr="009727DD" w:rsidRDefault="009727DD" w:rsidP="00F56D3C">
      <w:pPr>
        <w:pStyle w:val="a6"/>
        <w:ind w:left="240" w:right="720" w:firstLine="180"/>
      </w:pPr>
      <w:r w:rsidRPr="009727DD">
        <w:t xml:space="preserve">    Notification notification = new NotificationCompat.Builder(MainActivity.this, CHANNEL_ID)</w:t>
      </w:r>
    </w:p>
    <w:p w14:paraId="6B2400BA" w14:textId="77777777" w:rsidR="009727DD" w:rsidRPr="009727DD" w:rsidRDefault="009727DD" w:rsidP="00F56D3C">
      <w:pPr>
        <w:pStyle w:val="a6"/>
        <w:ind w:left="240" w:right="720" w:firstLine="180"/>
      </w:pPr>
      <w:r w:rsidRPr="009727DD">
        <w:t xml:space="preserve">            .setContentTitle("New Messages")</w:t>
      </w:r>
    </w:p>
    <w:p w14:paraId="5F3CDF65" w14:textId="77777777" w:rsidR="009727DD" w:rsidRPr="009727DD" w:rsidRDefault="009727DD" w:rsidP="00F56D3C">
      <w:pPr>
        <w:pStyle w:val="a6"/>
        <w:ind w:left="240" w:right="720" w:firstLine="180"/>
      </w:pPr>
      <w:r w:rsidRPr="009727DD">
        <w:t xml:space="preserve">            .setContentText("You've received 3 new messages.")</w:t>
      </w:r>
    </w:p>
    <w:p w14:paraId="3D532166" w14:textId="77777777" w:rsidR="009727DD" w:rsidRPr="009727DD" w:rsidRDefault="009727DD" w:rsidP="00F56D3C">
      <w:pPr>
        <w:pStyle w:val="a6"/>
        <w:ind w:left="240" w:right="720" w:firstLine="180"/>
      </w:pPr>
      <w:r w:rsidRPr="009727DD">
        <w:t xml:space="preserve">            .setSmallIcon(R.drawable.ic_notify_status)</w:t>
      </w:r>
    </w:p>
    <w:p w14:paraId="39351BA0" w14:textId="77777777" w:rsidR="009727DD" w:rsidRPr="009727DD" w:rsidRDefault="009727DD" w:rsidP="00F56D3C">
      <w:pPr>
        <w:pStyle w:val="a6"/>
        <w:ind w:left="240" w:right="720" w:firstLine="180"/>
      </w:pPr>
      <w:r w:rsidRPr="009727DD">
        <w:t xml:space="preserve">            .setNumber(messageCount)</w:t>
      </w:r>
    </w:p>
    <w:p w14:paraId="45718D3C" w14:textId="77777777" w:rsidR="009727DD" w:rsidRPr="009727DD" w:rsidRDefault="009727DD" w:rsidP="00F56D3C">
      <w:pPr>
        <w:pStyle w:val="a6"/>
        <w:ind w:left="240" w:right="720" w:firstLine="180"/>
      </w:pPr>
      <w:r w:rsidRPr="009727DD">
        <w:t xml:space="preserve">            .build();</w:t>
      </w:r>
    </w:p>
    <w:p w14:paraId="304414E8" w14:textId="65FA5541" w:rsidR="009727DD" w:rsidRPr="009727DD" w:rsidRDefault="009727DD" w:rsidP="0013609F">
      <w:pPr>
        <w:pStyle w:val="a5"/>
        <w:ind w:firstLine="361"/>
        <w:rPr>
          <w:rFonts w:ascii="Times New Roman" w:hAnsi="Times New Roman"/>
          <w:szCs w:val="20"/>
        </w:rPr>
      </w:pPr>
      <w:r w:rsidRPr="009727DD">
        <w:rPr>
          <w:rFonts w:ascii="Times New Roman" w:hAnsi="Times New Roman"/>
          <w:szCs w:val="20"/>
        </w:rPr>
        <w:t xml:space="preserve">    </w:t>
      </w:r>
      <w:r w:rsidR="0013609F">
        <w:rPr>
          <w:rFonts w:hint="eastAsia"/>
        </w:rPr>
        <w:t>码</w:t>
      </w:r>
      <w:r w:rsidR="0013609F">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53</w:t>
      </w:r>
      <w:r w:rsidR="009C2BDC">
        <w:fldChar w:fldCharType="end"/>
      </w:r>
    </w:p>
    <w:p w14:paraId="21D887A0" w14:textId="2A4B8CFE" w:rsidR="009727DD" w:rsidRPr="009727DD" w:rsidRDefault="009727DD" w:rsidP="009727DD">
      <w:pPr>
        <w:rPr>
          <w:rFonts w:ascii="Times New Roman" w:hAnsi="Times New Roman"/>
          <w:szCs w:val="20"/>
        </w:rPr>
      </w:pPr>
      <w:r w:rsidRPr="009727DD">
        <w:rPr>
          <w:rFonts w:ascii="Times New Roman" w:hAnsi="Times New Roman" w:hint="eastAsia"/>
          <w:szCs w:val="20"/>
        </w:rPr>
        <w:t>长按菜单会显示与通知关联的大图标或小图标。默认情况下，系统会显示大图标，但是可以调用</w:t>
      </w:r>
      <w:r w:rsidRPr="009727DD">
        <w:rPr>
          <w:rFonts w:ascii="Times New Roman" w:hAnsi="Times New Roman" w:hint="eastAsia"/>
          <w:szCs w:val="20"/>
        </w:rPr>
        <w:t xml:space="preserve"> Notification.Builder.setBadgeIconType() </w:t>
      </w:r>
      <w:r w:rsidRPr="009727DD">
        <w:rPr>
          <w:rFonts w:ascii="Times New Roman" w:hAnsi="Times New Roman" w:hint="eastAsia"/>
          <w:szCs w:val="20"/>
        </w:rPr>
        <w:t>并传入</w:t>
      </w:r>
      <w:r w:rsidRPr="009727DD">
        <w:rPr>
          <w:rFonts w:ascii="Times New Roman" w:hAnsi="Times New Roman" w:hint="eastAsia"/>
          <w:szCs w:val="20"/>
        </w:rPr>
        <w:t xml:space="preserve"> BADGE_ICON_SMALL </w:t>
      </w:r>
      <w:r w:rsidRPr="009727DD">
        <w:rPr>
          <w:rFonts w:ascii="Times New Roman" w:hAnsi="Times New Roman" w:hint="eastAsia"/>
          <w:szCs w:val="20"/>
        </w:rPr>
        <w:t>常量以显示小图标。</w:t>
      </w:r>
    </w:p>
    <w:p w14:paraId="73A55864" w14:textId="77777777" w:rsidR="009727DD" w:rsidRPr="009727DD" w:rsidRDefault="009727DD" w:rsidP="00C32810">
      <w:pPr>
        <w:pStyle w:val="a6"/>
        <w:ind w:left="240" w:right="720" w:firstLine="180"/>
      </w:pPr>
      <w:r w:rsidRPr="009727DD">
        <w:t xml:space="preserve">    Notification notification = new NotificationCompat.Builder(MainActivity.this, CHANNEL_ID)</w:t>
      </w:r>
    </w:p>
    <w:p w14:paraId="293CED6A" w14:textId="77777777" w:rsidR="009727DD" w:rsidRPr="009727DD" w:rsidRDefault="009727DD" w:rsidP="00C32810">
      <w:pPr>
        <w:pStyle w:val="a6"/>
        <w:ind w:left="240" w:right="720" w:firstLine="180"/>
      </w:pPr>
      <w:r w:rsidRPr="009727DD">
        <w:t xml:space="preserve">            .setContentTitle("New Messages")</w:t>
      </w:r>
    </w:p>
    <w:p w14:paraId="216CC35E" w14:textId="77777777" w:rsidR="009727DD" w:rsidRPr="009727DD" w:rsidRDefault="009727DD" w:rsidP="00C32810">
      <w:pPr>
        <w:pStyle w:val="a6"/>
        <w:ind w:left="240" w:right="720" w:firstLine="180"/>
      </w:pPr>
      <w:r w:rsidRPr="009727DD">
        <w:t xml:space="preserve">            .setContentText("You've received 3 new messages.")</w:t>
      </w:r>
    </w:p>
    <w:p w14:paraId="648FA80A" w14:textId="77777777" w:rsidR="009727DD" w:rsidRPr="009727DD" w:rsidRDefault="009727DD" w:rsidP="00C32810">
      <w:pPr>
        <w:pStyle w:val="a6"/>
        <w:ind w:left="240" w:right="720" w:firstLine="180"/>
      </w:pPr>
      <w:r w:rsidRPr="009727DD">
        <w:t xml:space="preserve">            .setSmallIcon(R.drawable.ic_notify_status)</w:t>
      </w:r>
    </w:p>
    <w:p w14:paraId="762E7EFE" w14:textId="77777777" w:rsidR="009727DD" w:rsidRPr="009727DD" w:rsidRDefault="009727DD" w:rsidP="00C32810">
      <w:pPr>
        <w:pStyle w:val="a6"/>
        <w:ind w:left="240" w:right="720" w:firstLine="180"/>
      </w:pPr>
      <w:r w:rsidRPr="009727DD">
        <w:t xml:space="preserve">            .setBadgeIconType(NotificationCompat.BADGE_ICON_SMALL)</w:t>
      </w:r>
    </w:p>
    <w:p w14:paraId="70CABDAC" w14:textId="77777777" w:rsidR="009727DD" w:rsidRPr="009727DD" w:rsidRDefault="009727DD" w:rsidP="00C32810">
      <w:pPr>
        <w:pStyle w:val="a6"/>
        <w:ind w:left="240" w:right="720" w:firstLine="180"/>
      </w:pPr>
      <w:r w:rsidRPr="009727DD">
        <w:t xml:space="preserve">            .build();</w:t>
      </w:r>
    </w:p>
    <w:p w14:paraId="2CDB62CD" w14:textId="77777777" w:rsidR="009727DD" w:rsidRPr="009727DD" w:rsidRDefault="009727DD" w:rsidP="00C32810">
      <w:pPr>
        <w:pStyle w:val="a6"/>
        <w:ind w:left="240" w:right="720" w:firstLine="180"/>
      </w:pPr>
      <w:r w:rsidRPr="009727DD">
        <w:t xml:space="preserve">    </w:t>
      </w:r>
    </w:p>
    <w:p w14:paraId="492EE039" w14:textId="4A543370" w:rsidR="00C32810" w:rsidRDefault="001A7406" w:rsidP="001A7406">
      <w:pPr>
        <w:pStyle w:val="a5"/>
        <w:ind w:firstLine="361"/>
        <w:rPr>
          <w:rFonts w:ascii="Times New Roman" w:hAnsi="Times New Roman"/>
          <w:szCs w:val="20"/>
        </w:rPr>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54</w:t>
      </w:r>
      <w:r w:rsidR="009C2BDC">
        <w:fldChar w:fldCharType="end"/>
      </w:r>
    </w:p>
    <w:p w14:paraId="102C14D7" w14:textId="0E2D1965" w:rsidR="00707689" w:rsidRDefault="009727DD" w:rsidP="009727DD">
      <w:pPr>
        <w:rPr>
          <w:rFonts w:ascii="Times New Roman" w:hAnsi="Times New Roman"/>
          <w:szCs w:val="20"/>
        </w:rPr>
      </w:pPr>
      <w:r w:rsidRPr="009727DD">
        <w:rPr>
          <w:rFonts w:ascii="Times New Roman" w:hAnsi="Times New Roman" w:hint="eastAsia"/>
          <w:szCs w:val="20"/>
        </w:rPr>
        <w:t>如果应用创建了一条与应用快捷方式重复的通知，可以调用</w:t>
      </w:r>
      <w:r w:rsidRPr="009727DD">
        <w:rPr>
          <w:rFonts w:ascii="Times New Roman" w:hAnsi="Times New Roman" w:hint="eastAsia"/>
          <w:szCs w:val="20"/>
        </w:rPr>
        <w:t xml:space="preserve"> setShortcutId()</w:t>
      </w:r>
      <w:r w:rsidRPr="009727DD">
        <w:rPr>
          <w:rFonts w:ascii="Times New Roman" w:hAnsi="Times New Roman" w:hint="eastAsia"/>
          <w:szCs w:val="20"/>
        </w:rPr>
        <w:t>，从而在通知处于活动状态时暂时隐藏该快捷方式。</w:t>
      </w:r>
    </w:p>
    <w:p w14:paraId="3C2FA3F6" w14:textId="6B03693B" w:rsidR="009C6DBD" w:rsidRPr="009C6DBD" w:rsidRDefault="009C6DBD" w:rsidP="009C6DBD">
      <w:pPr>
        <w:pStyle w:val="3"/>
      </w:pPr>
      <w:r w:rsidRPr="009C6DBD">
        <w:rPr>
          <w:rFonts w:hint="eastAsia"/>
        </w:rPr>
        <w:t>自定义</w:t>
      </w:r>
    </w:p>
    <w:p w14:paraId="4BD7B35D" w14:textId="079A9C42" w:rsidR="009C6DBD" w:rsidRPr="009C6DBD" w:rsidRDefault="009C6DBD" w:rsidP="00DA7959">
      <w:pPr>
        <w:rPr>
          <w:rFonts w:ascii="Times New Roman" w:hAnsi="Times New Roman"/>
          <w:szCs w:val="20"/>
        </w:rPr>
      </w:pPr>
      <w:r w:rsidRPr="009C6DBD">
        <w:rPr>
          <w:rFonts w:ascii="Times New Roman" w:hAnsi="Times New Roman" w:hint="eastAsia"/>
          <w:szCs w:val="20"/>
        </w:rPr>
        <w:t>为了确保通知在不同的</w:t>
      </w:r>
      <w:r w:rsidR="00F52061">
        <w:rPr>
          <w:rFonts w:ascii="Times New Roman" w:hAnsi="Times New Roman" w:hint="eastAsia"/>
          <w:szCs w:val="20"/>
        </w:rPr>
        <w:t>安卓</w:t>
      </w:r>
      <w:r w:rsidRPr="009C6DBD">
        <w:rPr>
          <w:rFonts w:ascii="Times New Roman" w:hAnsi="Times New Roman" w:hint="eastAsia"/>
          <w:szCs w:val="20"/>
        </w:rPr>
        <w:t>版本上都能呈现最佳的视觉效果，应始终使用标准通知模板构建通知。但是，如果系统模板不能满足需求，可以提供自己的通知布局。如果希望在通知中提供更多内容，还可以考虑使用某个展开式通知模板，而不是构建自定义布局。注意：使用自定义通知布局时，特别注意确保自定义布局适用于不同的设备屏幕方向和分辨率。虽然对于所有界面布局，此建议都适用，但它对通知布局而言尤为重要，因为抽屉式通知栏中的空间非常有限。自定义通知布局的可用高度取决于通知视图。通常情况下，收起后的视图布局的高度上限为</w:t>
      </w:r>
      <w:r w:rsidRPr="009C6DBD">
        <w:rPr>
          <w:rFonts w:ascii="Times New Roman" w:hAnsi="Times New Roman" w:hint="eastAsia"/>
          <w:szCs w:val="20"/>
        </w:rPr>
        <w:t xml:space="preserve"> 64 dp</w:t>
      </w:r>
      <w:r w:rsidRPr="009C6DBD">
        <w:rPr>
          <w:rFonts w:ascii="Times New Roman" w:hAnsi="Times New Roman" w:hint="eastAsia"/>
          <w:szCs w:val="20"/>
        </w:rPr>
        <w:t>，展开后的视图布局的高度上限为</w:t>
      </w:r>
      <w:r w:rsidRPr="009C6DBD">
        <w:rPr>
          <w:rFonts w:ascii="Times New Roman" w:hAnsi="Times New Roman" w:hint="eastAsia"/>
          <w:szCs w:val="20"/>
        </w:rPr>
        <w:t xml:space="preserve"> 256 dp</w:t>
      </w:r>
      <w:r w:rsidRPr="009C6DBD">
        <w:rPr>
          <w:rFonts w:ascii="Times New Roman" w:hAnsi="Times New Roman" w:hint="eastAsia"/>
          <w:szCs w:val="20"/>
        </w:rPr>
        <w:t>。</w:t>
      </w:r>
    </w:p>
    <w:p w14:paraId="33493187" w14:textId="41BA2C50" w:rsidR="009C6DBD" w:rsidRPr="009C6DBD" w:rsidRDefault="009C6DBD" w:rsidP="009C6DBD">
      <w:pPr>
        <w:rPr>
          <w:rFonts w:ascii="Times New Roman" w:hAnsi="Times New Roman"/>
          <w:szCs w:val="20"/>
        </w:rPr>
      </w:pPr>
      <w:r w:rsidRPr="009C6DBD">
        <w:rPr>
          <w:rFonts w:ascii="Times New Roman" w:hAnsi="Times New Roman" w:hint="eastAsia"/>
          <w:szCs w:val="20"/>
        </w:rPr>
        <w:t>如果需要自定义布局，可以将</w:t>
      </w:r>
      <w:r w:rsidRPr="009C6DBD">
        <w:rPr>
          <w:rFonts w:ascii="Times New Roman" w:hAnsi="Times New Roman" w:hint="eastAsia"/>
          <w:szCs w:val="20"/>
        </w:rPr>
        <w:t xml:space="preserve"> NotificationCompat.DecoratedCustomViewStyle </w:t>
      </w:r>
      <w:r w:rsidRPr="009C6DBD">
        <w:rPr>
          <w:rFonts w:ascii="Times New Roman" w:hAnsi="Times New Roman" w:hint="eastAsia"/>
          <w:szCs w:val="20"/>
        </w:rPr>
        <w:t>应用于通知。借助此</w:t>
      </w:r>
      <w:r w:rsidR="00C572C9">
        <w:rPr>
          <w:rFonts w:ascii="Times New Roman" w:hAnsi="Times New Roman" w:hint="eastAsia"/>
          <w:szCs w:val="20"/>
        </w:rPr>
        <w:t>API</w:t>
      </w:r>
      <w:r w:rsidRPr="009C6DBD">
        <w:rPr>
          <w:rFonts w:ascii="Times New Roman" w:hAnsi="Times New Roman" w:hint="eastAsia"/>
          <w:szCs w:val="20"/>
        </w:rPr>
        <w:t>，可以为通常由标题和文本内容占据的内容区域提供自定义布局，同时仍对通知图标、时间戳、子文本和操作按钮使用系统装饰。该</w:t>
      </w:r>
      <w:r w:rsidR="00C572C9">
        <w:rPr>
          <w:rFonts w:ascii="Times New Roman" w:hAnsi="Times New Roman" w:hint="eastAsia"/>
          <w:szCs w:val="20"/>
        </w:rPr>
        <w:t>API</w:t>
      </w:r>
      <w:r w:rsidRPr="009C6DBD">
        <w:rPr>
          <w:rFonts w:ascii="Times New Roman" w:hAnsi="Times New Roman" w:hint="eastAsia"/>
          <w:szCs w:val="20"/>
        </w:rPr>
        <w:t>的工作方式与展开式通知模板类似，都是基于基本通知布局，如下所示：</w:t>
      </w:r>
    </w:p>
    <w:p w14:paraId="19FDDC31" w14:textId="77777777" w:rsidR="009C6DBD" w:rsidRPr="009C6DBD" w:rsidRDefault="009C6DBD" w:rsidP="00AE58A2">
      <w:pPr>
        <w:pStyle w:val="a"/>
        <w:ind w:firstLine="360"/>
      </w:pPr>
      <w:r w:rsidRPr="009C6DBD">
        <w:rPr>
          <w:rFonts w:hint="eastAsia"/>
        </w:rPr>
        <w:t>使用</w:t>
      </w:r>
      <w:r w:rsidRPr="009C6DBD">
        <w:rPr>
          <w:rFonts w:hint="eastAsia"/>
        </w:rPr>
        <w:t xml:space="preserve"> NotificationCompat.Builder </w:t>
      </w:r>
      <w:r w:rsidRPr="009C6DBD">
        <w:rPr>
          <w:rFonts w:hint="eastAsia"/>
        </w:rPr>
        <w:t>构建基本通知。</w:t>
      </w:r>
    </w:p>
    <w:p w14:paraId="3AF4F69A" w14:textId="77777777" w:rsidR="009C6DBD" w:rsidRPr="009C6DBD" w:rsidRDefault="009C6DBD" w:rsidP="00AE58A2">
      <w:pPr>
        <w:pStyle w:val="a"/>
        <w:ind w:firstLine="360"/>
      </w:pPr>
      <w:r w:rsidRPr="009C6DBD">
        <w:rPr>
          <w:rFonts w:hint="eastAsia"/>
        </w:rPr>
        <w:t>调用</w:t>
      </w:r>
      <w:r w:rsidRPr="009C6DBD">
        <w:rPr>
          <w:rFonts w:hint="eastAsia"/>
        </w:rPr>
        <w:t xml:space="preserve"> setStyle()</w:t>
      </w:r>
      <w:r w:rsidRPr="009C6DBD">
        <w:rPr>
          <w:rFonts w:hint="eastAsia"/>
        </w:rPr>
        <w:t>，向其传递一个</w:t>
      </w:r>
      <w:r w:rsidRPr="009C6DBD">
        <w:rPr>
          <w:rFonts w:hint="eastAsia"/>
        </w:rPr>
        <w:t xml:space="preserve"> NotificationCompat.DecoratedCustomViewStyle </w:t>
      </w:r>
      <w:r w:rsidRPr="009C6DBD">
        <w:rPr>
          <w:rFonts w:hint="eastAsia"/>
        </w:rPr>
        <w:t>实例。</w:t>
      </w:r>
    </w:p>
    <w:p w14:paraId="62A551A0" w14:textId="77777777" w:rsidR="009C6DBD" w:rsidRPr="009C6DBD" w:rsidRDefault="009C6DBD" w:rsidP="00AE58A2">
      <w:pPr>
        <w:pStyle w:val="a"/>
        <w:ind w:firstLine="360"/>
      </w:pPr>
      <w:r w:rsidRPr="009C6DBD">
        <w:rPr>
          <w:rFonts w:hint="eastAsia"/>
        </w:rPr>
        <w:t>将自定义布局扩充为</w:t>
      </w:r>
      <w:r w:rsidRPr="009C6DBD">
        <w:rPr>
          <w:rFonts w:hint="eastAsia"/>
        </w:rPr>
        <w:t xml:space="preserve"> RemoteViews </w:t>
      </w:r>
      <w:r w:rsidRPr="009C6DBD">
        <w:rPr>
          <w:rFonts w:hint="eastAsia"/>
        </w:rPr>
        <w:t>的实例。</w:t>
      </w:r>
    </w:p>
    <w:p w14:paraId="7B39659A" w14:textId="77777777" w:rsidR="009C6DBD" w:rsidRPr="009C6DBD" w:rsidRDefault="009C6DBD" w:rsidP="00AE58A2">
      <w:pPr>
        <w:pStyle w:val="a"/>
        <w:ind w:firstLine="360"/>
      </w:pPr>
      <w:r w:rsidRPr="009C6DBD">
        <w:rPr>
          <w:rFonts w:hint="eastAsia"/>
        </w:rPr>
        <w:t>调用</w:t>
      </w:r>
      <w:r w:rsidRPr="009C6DBD">
        <w:rPr>
          <w:rFonts w:hint="eastAsia"/>
        </w:rPr>
        <w:t xml:space="preserve"> setCustomContentView() </w:t>
      </w:r>
      <w:r w:rsidRPr="009C6DBD">
        <w:rPr>
          <w:rFonts w:hint="eastAsia"/>
        </w:rPr>
        <w:t>以设置收起后通知的布局。</w:t>
      </w:r>
    </w:p>
    <w:p w14:paraId="1D1786AF" w14:textId="51693870" w:rsidR="009C6DBD" w:rsidRPr="009C6DBD" w:rsidRDefault="009C6DBD" w:rsidP="009C6DBD">
      <w:pPr>
        <w:rPr>
          <w:rFonts w:ascii="Times New Roman" w:hAnsi="Times New Roman"/>
          <w:szCs w:val="20"/>
        </w:rPr>
      </w:pPr>
      <w:r w:rsidRPr="009C6DBD">
        <w:rPr>
          <w:rFonts w:ascii="Times New Roman" w:hAnsi="Times New Roman" w:hint="eastAsia"/>
          <w:szCs w:val="20"/>
        </w:rPr>
        <w:t>还可以选择调用</w:t>
      </w:r>
      <w:r w:rsidRPr="009C6DBD">
        <w:rPr>
          <w:rFonts w:ascii="Times New Roman" w:hAnsi="Times New Roman" w:hint="eastAsia"/>
          <w:szCs w:val="20"/>
        </w:rPr>
        <w:t xml:space="preserve"> setCustomBigContentView() </w:t>
      </w:r>
      <w:r w:rsidRPr="009C6DBD">
        <w:rPr>
          <w:rFonts w:ascii="Times New Roman" w:hAnsi="Times New Roman" w:hint="eastAsia"/>
          <w:szCs w:val="20"/>
        </w:rPr>
        <w:t>为展开后通知设置不同的布局。注意：如果要为媒体播放控件创建自定义通知，采纳同样的建议，但改用</w:t>
      </w:r>
      <w:r w:rsidRPr="009C6DBD">
        <w:rPr>
          <w:rFonts w:ascii="Times New Roman" w:hAnsi="Times New Roman" w:hint="eastAsia"/>
          <w:szCs w:val="20"/>
        </w:rPr>
        <w:t xml:space="preserve"> NotificationCompat.DecoratedMediaCustomViewStyle </w:t>
      </w:r>
      <w:r w:rsidRPr="009C6DBD">
        <w:rPr>
          <w:rFonts w:ascii="Times New Roman" w:hAnsi="Times New Roman" w:hint="eastAsia"/>
          <w:szCs w:val="20"/>
        </w:rPr>
        <w:t>类。</w:t>
      </w:r>
    </w:p>
    <w:p w14:paraId="397022BA" w14:textId="77777777" w:rsidR="009C6DBD" w:rsidRPr="009C6DBD" w:rsidRDefault="009C6DBD" w:rsidP="000877A4">
      <w:pPr>
        <w:pStyle w:val="a6"/>
        <w:ind w:left="240" w:right="720" w:firstLine="180"/>
      </w:pPr>
      <w:r w:rsidRPr="009C6DBD">
        <w:t xml:space="preserve">    // Get the layouts to use in the custom notification</w:t>
      </w:r>
    </w:p>
    <w:p w14:paraId="1DF11D14" w14:textId="77777777" w:rsidR="009C6DBD" w:rsidRPr="009C6DBD" w:rsidRDefault="009C6DBD" w:rsidP="000877A4">
      <w:pPr>
        <w:pStyle w:val="a6"/>
        <w:ind w:left="240" w:right="720" w:firstLine="180"/>
      </w:pPr>
      <w:r w:rsidRPr="009C6DBD">
        <w:t xml:space="preserve">    RemoteViews notificationLayout = new RemoteViews(getPackageName(), R.layout.notification_small);</w:t>
      </w:r>
    </w:p>
    <w:p w14:paraId="45F54422" w14:textId="77777777" w:rsidR="009C6DBD" w:rsidRPr="009C6DBD" w:rsidRDefault="009C6DBD" w:rsidP="000877A4">
      <w:pPr>
        <w:pStyle w:val="a6"/>
        <w:ind w:left="240" w:right="720" w:firstLine="180"/>
      </w:pPr>
      <w:r w:rsidRPr="009C6DBD">
        <w:t xml:space="preserve">    RemoteViews notificationLayoutExpanded = new RemoteViews(getPackageName(), R.layout.notification_large);</w:t>
      </w:r>
    </w:p>
    <w:p w14:paraId="6D43AB35" w14:textId="77777777" w:rsidR="009C6DBD" w:rsidRPr="009C6DBD" w:rsidRDefault="009C6DBD" w:rsidP="000877A4">
      <w:pPr>
        <w:pStyle w:val="a6"/>
        <w:ind w:left="240" w:right="720" w:firstLine="180"/>
      </w:pPr>
    </w:p>
    <w:p w14:paraId="580C0ECF" w14:textId="77777777" w:rsidR="009C6DBD" w:rsidRPr="009C6DBD" w:rsidRDefault="009C6DBD" w:rsidP="000877A4">
      <w:pPr>
        <w:pStyle w:val="a6"/>
        <w:ind w:left="240" w:right="720" w:firstLine="180"/>
      </w:pPr>
      <w:r w:rsidRPr="009C6DBD">
        <w:t xml:space="preserve">    // Apply the layouts to the notification</w:t>
      </w:r>
    </w:p>
    <w:p w14:paraId="61A0ED18" w14:textId="77777777" w:rsidR="009C6DBD" w:rsidRPr="009C6DBD" w:rsidRDefault="009C6DBD" w:rsidP="000877A4">
      <w:pPr>
        <w:pStyle w:val="a6"/>
        <w:ind w:left="240" w:right="720" w:firstLine="180"/>
      </w:pPr>
      <w:r w:rsidRPr="009C6DBD">
        <w:t xml:space="preserve">    Notification customNotification = new NotificationCompat.Builder(context, CHANNEL_ID)</w:t>
      </w:r>
    </w:p>
    <w:p w14:paraId="75B4A003" w14:textId="77777777" w:rsidR="009C6DBD" w:rsidRPr="009C6DBD" w:rsidRDefault="009C6DBD" w:rsidP="000877A4">
      <w:pPr>
        <w:pStyle w:val="a6"/>
        <w:ind w:left="240" w:right="720" w:firstLine="180"/>
      </w:pPr>
      <w:r w:rsidRPr="009C6DBD">
        <w:t xml:space="preserve">            .setSmallIcon(R.drawable.notification_icon)</w:t>
      </w:r>
    </w:p>
    <w:p w14:paraId="2D6B7B51" w14:textId="77777777" w:rsidR="009C6DBD" w:rsidRPr="009C6DBD" w:rsidRDefault="009C6DBD" w:rsidP="000877A4">
      <w:pPr>
        <w:pStyle w:val="a6"/>
        <w:ind w:left="240" w:right="720" w:firstLine="180"/>
      </w:pPr>
      <w:r w:rsidRPr="009C6DBD">
        <w:t xml:space="preserve">            .setStyle(new NotificationCompat.DecoratedCustomViewStyle())</w:t>
      </w:r>
    </w:p>
    <w:p w14:paraId="0F669F61" w14:textId="77777777" w:rsidR="009C6DBD" w:rsidRPr="009C6DBD" w:rsidRDefault="009C6DBD" w:rsidP="000877A4">
      <w:pPr>
        <w:pStyle w:val="a6"/>
        <w:ind w:left="240" w:right="720" w:firstLine="180"/>
      </w:pPr>
      <w:r w:rsidRPr="009C6DBD">
        <w:t xml:space="preserve">            .setCustomContentView(notificationLayout)</w:t>
      </w:r>
    </w:p>
    <w:p w14:paraId="6EFD149E" w14:textId="77777777" w:rsidR="009C6DBD" w:rsidRPr="009C6DBD" w:rsidRDefault="009C6DBD" w:rsidP="000877A4">
      <w:pPr>
        <w:pStyle w:val="a6"/>
        <w:ind w:left="240" w:right="720" w:firstLine="180"/>
      </w:pPr>
      <w:r w:rsidRPr="009C6DBD">
        <w:t xml:space="preserve">            .setCustomBigContentView(notificationLayoutExpanded)</w:t>
      </w:r>
    </w:p>
    <w:p w14:paraId="7E0CDD11" w14:textId="77777777" w:rsidR="009C6DBD" w:rsidRPr="009C6DBD" w:rsidRDefault="009C6DBD" w:rsidP="000877A4">
      <w:pPr>
        <w:pStyle w:val="a6"/>
        <w:ind w:left="240" w:right="720" w:firstLine="180"/>
      </w:pPr>
      <w:r w:rsidRPr="009C6DBD">
        <w:t xml:space="preserve">            .build();</w:t>
      </w:r>
    </w:p>
    <w:p w14:paraId="4E89D620" w14:textId="1B9C2914" w:rsidR="009C6DBD" w:rsidRPr="009C6DBD" w:rsidRDefault="009C6DBD" w:rsidP="00B51393">
      <w:pPr>
        <w:pStyle w:val="a5"/>
        <w:ind w:firstLine="361"/>
        <w:rPr>
          <w:rFonts w:ascii="Times New Roman" w:hAnsi="Times New Roman"/>
          <w:szCs w:val="20"/>
        </w:rPr>
      </w:pPr>
      <w:r w:rsidRPr="009C6DBD">
        <w:rPr>
          <w:rFonts w:ascii="Times New Roman" w:hAnsi="Times New Roman"/>
          <w:szCs w:val="20"/>
        </w:rPr>
        <w:t xml:space="preserve">    </w:t>
      </w:r>
      <w:r w:rsidR="00B51393">
        <w:rPr>
          <w:rFonts w:hint="eastAsia"/>
        </w:rPr>
        <w:t>码</w:t>
      </w:r>
      <w:r w:rsidR="00B51393">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55</w:t>
      </w:r>
      <w:r w:rsidR="009C2BDC">
        <w:fldChar w:fldCharType="end"/>
      </w:r>
    </w:p>
    <w:p w14:paraId="18E87AB2" w14:textId="4CA6FDD3" w:rsidR="009C6DBD" w:rsidRPr="009C6DBD" w:rsidRDefault="009C6DBD" w:rsidP="009C6DBD">
      <w:pPr>
        <w:rPr>
          <w:rFonts w:ascii="Times New Roman" w:hAnsi="Times New Roman"/>
          <w:szCs w:val="20"/>
        </w:rPr>
      </w:pPr>
      <w:r w:rsidRPr="009C6DBD">
        <w:rPr>
          <w:rFonts w:ascii="Times New Roman" w:hAnsi="Times New Roman" w:hint="eastAsia"/>
          <w:szCs w:val="20"/>
        </w:rPr>
        <w:t>注意，通知的背景颜色可能会因设备和版本而异。因此，应始终在自定义布局中应用支持库样式，例如对文本使用</w:t>
      </w:r>
      <w:r w:rsidRPr="009C6DBD">
        <w:rPr>
          <w:rFonts w:ascii="Times New Roman" w:hAnsi="Times New Roman" w:hint="eastAsia"/>
          <w:szCs w:val="20"/>
        </w:rPr>
        <w:t xml:space="preserve"> TextAppearance_Compat_Notification</w:t>
      </w:r>
      <w:r w:rsidRPr="009C6DBD">
        <w:rPr>
          <w:rFonts w:ascii="Times New Roman" w:hAnsi="Times New Roman" w:hint="eastAsia"/>
          <w:szCs w:val="20"/>
        </w:rPr>
        <w:t>，对标题使用</w:t>
      </w:r>
      <w:r w:rsidRPr="009C6DBD">
        <w:rPr>
          <w:rFonts w:ascii="Times New Roman" w:hAnsi="Times New Roman" w:hint="eastAsia"/>
          <w:szCs w:val="20"/>
        </w:rPr>
        <w:t xml:space="preserve"> TextAppearance_Compat_Notification_Title</w:t>
      </w:r>
      <w:r w:rsidRPr="009C6DBD">
        <w:rPr>
          <w:rFonts w:ascii="Times New Roman" w:hAnsi="Times New Roman" w:hint="eastAsia"/>
          <w:szCs w:val="20"/>
        </w:rPr>
        <w:t>。这些样式会适应颜色的变化，因此不会出现黑色文本采用黑色背景或白色文本采用白色背景的情况。例如：</w:t>
      </w:r>
    </w:p>
    <w:p w14:paraId="07C6BA6B" w14:textId="77777777" w:rsidR="009C6DBD" w:rsidRPr="009C6DBD" w:rsidRDefault="009C6DBD" w:rsidP="009C6DBD">
      <w:pPr>
        <w:rPr>
          <w:rFonts w:ascii="Times New Roman" w:hAnsi="Times New Roman"/>
          <w:szCs w:val="20"/>
        </w:rPr>
      </w:pPr>
    </w:p>
    <w:p w14:paraId="6DEA43C8" w14:textId="77777777" w:rsidR="009C6DBD" w:rsidRPr="009C6DBD" w:rsidRDefault="009C6DBD" w:rsidP="00104B4A">
      <w:pPr>
        <w:pStyle w:val="a6"/>
        <w:ind w:left="240" w:right="720" w:firstLine="180"/>
      </w:pPr>
      <w:r w:rsidRPr="009C6DBD">
        <w:t xml:space="preserve">    &lt;TextView</w:t>
      </w:r>
    </w:p>
    <w:p w14:paraId="4F37303D" w14:textId="77777777" w:rsidR="009C6DBD" w:rsidRPr="009C6DBD" w:rsidRDefault="009C6DBD" w:rsidP="00104B4A">
      <w:pPr>
        <w:pStyle w:val="a6"/>
        <w:ind w:left="240" w:right="720" w:firstLine="180"/>
      </w:pPr>
      <w:r w:rsidRPr="009C6DBD">
        <w:t xml:space="preserve">        android:layout_width="wrap_content"</w:t>
      </w:r>
    </w:p>
    <w:p w14:paraId="1342733F" w14:textId="77777777" w:rsidR="009C6DBD" w:rsidRPr="009C6DBD" w:rsidRDefault="009C6DBD" w:rsidP="00104B4A">
      <w:pPr>
        <w:pStyle w:val="a6"/>
        <w:ind w:left="240" w:right="720" w:firstLine="180"/>
      </w:pPr>
      <w:r w:rsidRPr="009C6DBD">
        <w:t xml:space="preserve">        android:layout_height="match_parent"</w:t>
      </w:r>
    </w:p>
    <w:p w14:paraId="774BFE9E" w14:textId="77777777" w:rsidR="009C6DBD" w:rsidRPr="009C6DBD" w:rsidRDefault="009C6DBD" w:rsidP="00104B4A">
      <w:pPr>
        <w:pStyle w:val="a6"/>
        <w:ind w:left="240" w:right="720" w:firstLine="180"/>
      </w:pPr>
      <w:r w:rsidRPr="009C6DBD">
        <w:t xml:space="preserve">        android:layout_weight="1"</w:t>
      </w:r>
    </w:p>
    <w:p w14:paraId="3973DF39" w14:textId="77777777" w:rsidR="009C6DBD" w:rsidRPr="009C6DBD" w:rsidRDefault="009C6DBD" w:rsidP="00104B4A">
      <w:pPr>
        <w:pStyle w:val="a6"/>
        <w:ind w:left="240" w:right="720" w:firstLine="180"/>
      </w:pPr>
      <w:r w:rsidRPr="009C6DBD">
        <w:t xml:space="preserve">        android:text="@string/notification_title"</w:t>
      </w:r>
    </w:p>
    <w:p w14:paraId="2D474FDF" w14:textId="77777777" w:rsidR="009C6DBD" w:rsidRPr="009C6DBD" w:rsidRDefault="009C6DBD" w:rsidP="00104B4A">
      <w:pPr>
        <w:pStyle w:val="a6"/>
        <w:ind w:left="240" w:right="720" w:firstLine="180"/>
      </w:pPr>
      <w:r w:rsidRPr="009C6DBD">
        <w:t xml:space="preserve">        android:id="@+id/notification_title"</w:t>
      </w:r>
    </w:p>
    <w:p w14:paraId="23CFE066" w14:textId="77777777" w:rsidR="009C6DBD" w:rsidRPr="009C6DBD" w:rsidRDefault="009C6DBD" w:rsidP="00104B4A">
      <w:pPr>
        <w:pStyle w:val="a6"/>
        <w:ind w:left="240" w:right="720" w:firstLine="180"/>
      </w:pPr>
      <w:r w:rsidRPr="009C6DBD">
        <w:t xml:space="preserve">        style="@style/TextAppearance.Compat.Notification.Title" /&gt;</w:t>
      </w:r>
    </w:p>
    <w:p w14:paraId="11555CEE" w14:textId="02FF8056" w:rsidR="00727CE7" w:rsidRDefault="00B94FAD" w:rsidP="00B94FAD">
      <w:pPr>
        <w:pStyle w:val="a5"/>
        <w:ind w:firstLine="361"/>
        <w:rPr>
          <w:rFonts w:ascii="Times New Roman" w:hAnsi="Times New Roman"/>
          <w:szCs w:val="20"/>
        </w:rPr>
      </w:pPr>
      <w:r>
        <w:rPr>
          <w:rFonts w:hint="eastAsia"/>
        </w:rPr>
        <w:t>码</w:t>
      </w:r>
      <w:r>
        <w:rPr>
          <w:rFonts w:hint="eastAsia"/>
        </w:rPr>
        <w:t xml:space="preserve"> </w:t>
      </w:r>
      <w:r w:rsidR="009C2BDC">
        <w:fldChar w:fldCharType="begin"/>
      </w:r>
      <w:r w:rsidR="009C2BDC">
        <w:instrText xml:space="preserve"> </w:instrText>
      </w:r>
      <w:r w:rsidR="009C2BDC">
        <w:rPr>
          <w:rFonts w:hint="eastAsia"/>
        </w:rPr>
        <w:instrText>STYLEREF 1 \s</w:instrText>
      </w:r>
      <w:r w:rsidR="009C2BDC">
        <w:instrText xml:space="preserve"> </w:instrText>
      </w:r>
      <w:r w:rsidR="009C2BDC">
        <w:fldChar w:fldCharType="separate"/>
      </w:r>
      <w:r w:rsidR="00937D55">
        <w:rPr>
          <w:noProof/>
        </w:rPr>
        <w:t>7</w:t>
      </w:r>
      <w:r w:rsidR="009C2BDC">
        <w:fldChar w:fldCharType="end"/>
      </w:r>
      <w:r w:rsidR="009C2BDC">
        <w:noBreakHyphen/>
      </w:r>
      <w:r w:rsidR="009C2BDC">
        <w:fldChar w:fldCharType="begin"/>
      </w:r>
      <w:r w:rsidR="009C2BDC">
        <w:instrText xml:space="preserve"> </w:instrText>
      </w:r>
      <w:r w:rsidR="009C2BDC">
        <w:rPr>
          <w:rFonts w:hint="eastAsia"/>
        </w:rPr>
        <w:instrText xml:space="preserve">SEQ </w:instrText>
      </w:r>
      <w:r w:rsidR="009C2BDC">
        <w:rPr>
          <w:rFonts w:hint="eastAsia"/>
        </w:rPr>
        <w:instrText>码</w:instrText>
      </w:r>
      <w:r w:rsidR="009C2BDC">
        <w:rPr>
          <w:rFonts w:hint="eastAsia"/>
        </w:rPr>
        <w:instrText xml:space="preserve"> \* ARABIC \s 1</w:instrText>
      </w:r>
      <w:r w:rsidR="009C2BDC">
        <w:instrText xml:space="preserve"> </w:instrText>
      </w:r>
      <w:r w:rsidR="009C2BDC">
        <w:fldChar w:fldCharType="separate"/>
      </w:r>
      <w:r w:rsidR="00937D55">
        <w:rPr>
          <w:noProof/>
        </w:rPr>
        <w:t>56</w:t>
      </w:r>
      <w:r w:rsidR="009C2BDC">
        <w:fldChar w:fldCharType="end"/>
      </w:r>
    </w:p>
    <w:p w14:paraId="3AC33E36" w14:textId="4DB81F0F" w:rsidR="009C6DBD" w:rsidRPr="009C6DBD" w:rsidRDefault="009C6DBD" w:rsidP="009C6DBD">
      <w:pPr>
        <w:rPr>
          <w:rFonts w:ascii="Times New Roman" w:hAnsi="Times New Roman"/>
          <w:szCs w:val="20"/>
        </w:rPr>
      </w:pPr>
      <w:r w:rsidRPr="009C6DBD">
        <w:rPr>
          <w:rFonts w:ascii="Times New Roman" w:hAnsi="Times New Roman" w:hint="eastAsia"/>
          <w:szCs w:val="20"/>
        </w:rPr>
        <w:t>另外，避免在</w:t>
      </w:r>
      <w:r w:rsidRPr="009C6DBD">
        <w:rPr>
          <w:rFonts w:ascii="Times New Roman" w:hAnsi="Times New Roman" w:hint="eastAsia"/>
          <w:szCs w:val="20"/>
        </w:rPr>
        <w:t xml:space="preserve"> RemoteViews </w:t>
      </w:r>
      <w:r w:rsidRPr="009C6DBD">
        <w:rPr>
          <w:rFonts w:ascii="Times New Roman" w:hAnsi="Times New Roman" w:hint="eastAsia"/>
          <w:szCs w:val="20"/>
        </w:rPr>
        <w:t>对象上设置背景图片，因为可能会导致文本颜色无法读取。如果不希望使用标准通知图标和标题装饰通知，按照上述步骤使用</w:t>
      </w:r>
      <w:r w:rsidRPr="009C6DBD">
        <w:rPr>
          <w:rFonts w:ascii="Times New Roman" w:hAnsi="Times New Roman" w:hint="eastAsia"/>
          <w:szCs w:val="20"/>
        </w:rPr>
        <w:t xml:space="preserve"> setCustomBigContentView()</w:t>
      </w:r>
      <w:r w:rsidRPr="009C6DBD">
        <w:rPr>
          <w:rFonts w:ascii="Times New Roman" w:hAnsi="Times New Roman" w:hint="eastAsia"/>
          <w:szCs w:val="20"/>
        </w:rPr>
        <w:t>，但不要调用</w:t>
      </w:r>
      <w:r w:rsidRPr="009C6DBD">
        <w:rPr>
          <w:rFonts w:ascii="Times New Roman" w:hAnsi="Times New Roman" w:hint="eastAsia"/>
          <w:szCs w:val="20"/>
        </w:rPr>
        <w:t xml:space="preserve"> setStyle()</w:t>
      </w:r>
      <w:r w:rsidRPr="009C6DBD">
        <w:rPr>
          <w:rFonts w:ascii="Times New Roman" w:hAnsi="Times New Roman" w:hint="eastAsia"/>
          <w:szCs w:val="20"/>
        </w:rPr>
        <w:t>。注意：建议不要使用未经装饰的通知，因为这会使通知与它的其余部分不匹配，进而导致通知在向通知区域应用了不同样式的不同设备上显示时，出现严重的布局兼容性问题。如需支持低于</w:t>
      </w:r>
      <w:r w:rsidR="00F52061">
        <w:rPr>
          <w:rFonts w:ascii="Times New Roman" w:hAnsi="Times New Roman" w:hint="eastAsia"/>
          <w:szCs w:val="20"/>
        </w:rPr>
        <w:t>安卓</w:t>
      </w:r>
      <w:r w:rsidRPr="009C6DBD">
        <w:rPr>
          <w:rFonts w:ascii="Times New Roman" w:hAnsi="Times New Roman" w:hint="eastAsia"/>
          <w:szCs w:val="20"/>
        </w:rPr>
        <w:t>4.1</w:t>
      </w:r>
      <w:r w:rsidRPr="009C6DBD">
        <w:rPr>
          <w:rFonts w:ascii="Times New Roman" w:hAnsi="Times New Roman" w:hint="eastAsia"/>
          <w:szCs w:val="20"/>
        </w:rPr>
        <w:t>（</w:t>
      </w:r>
      <w:r w:rsidRPr="009C6DBD">
        <w:rPr>
          <w:rFonts w:ascii="Times New Roman" w:hAnsi="Times New Roman" w:hint="eastAsia"/>
          <w:szCs w:val="20"/>
        </w:rPr>
        <w:t xml:space="preserve">API </w:t>
      </w:r>
      <w:r w:rsidRPr="009C6DBD">
        <w:rPr>
          <w:rFonts w:ascii="Times New Roman" w:hAnsi="Times New Roman" w:hint="eastAsia"/>
          <w:szCs w:val="20"/>
        </w:rPr>
        <w:t>级别</w:t>
      </w:r>
      <w:r w:rsidRPr="009C6DBD">
        <w:rPr>
          <w:rFonts w:ascii="Times New Roman" w:hAnsi="Times New Roman" w:hint="eastAsia"/>
          <w:szCs w:val="20"/>
        </w:rPr>
        <w:t xml:space="preserve"> 16</w:t>
      </w:r>
      <w:r w:rsidRPr="009C6DBD">
        <w:rPr>
          <w:rFonts w:ascii="Times New Roman" w:hAnsi="Times New Roman" w:hint="eastAsia"/>
          <w:szCs w:val="20"/>
        </w:rPr>
        <w:t>）的</w:t>
      </w:r>
      <w:r w:rsidR="00F52061">
        <w:rPr>
          <w:rFonts w:ascii="Times New Roman" w:hAnsi="Times New Roman" w:hint="eastAsia"/>
          <w:szCs w:val="20"/>
        </w:rPr>
        <w:t>安卓</w:t>
      </w:r>
      <w:r w:rsidRPr="009C6DBD">
        <w:rPr>
          <w:rFonts w:ascii="Times New Roman" w:hAnsi="Times New Roman" w:hint="eastAsia"/>
          <w:szCs w:val="20"/>
        </w:rPr>
        <w:t>版本，还应调用</w:t>
      </w:r>
      <w:r w:rsidRPr="009C6DBD">
        <w:rPr>
          <w:rFonts w:ascii="Times New Roman" w:hAnsi="Times New Roman" w:hint="eastAsia"/>
          <w:szCs w:val="20"/>
        </w:rPr>
        <w:t xml:space="preserve"> setContent()</w:t>
      </w:r>
      <w:r w:rsidRPr="009C6DBD">
        <w:rPr>
          <w:rFonts w:ascii="Times New Roman" w:hAnsi="Times New Roman" w:hint="eastAsia"/>
          <w:szCs w:val="20"/>
        </w:rPr>
        <w:t>，向其传递同一</w:t>
      </w:r>
      <w:r w:rsidRPr="009C6DBD">
        <w:rPr>
          <w:rFonts w:ascii="Times New Roman" w:hAnsi="Times New Roman" w:hint="eastAsia"/>
          <w:szCs w:val="20"/>
        </w:rPr>
        <w:t xml:space="preserve"> RemoteViews </w:t>
      </w:r>
      <w:r w:rsidRPr="009C6DBD">
        <w:rPr>
          <w:rFonts w:ascii="Times New Roman" w:hAnsi="Times New Roman" w:hint="eastAsia"/>
          <w:szCs w:val="20"/>
        </w:rPr>
        <w:t>对象。</w:t>
      </w:r>
    </w:p>
    <w:p w14:paraId="53FDF4AF" w14:textId="77777777" w:rsidR="00EB0C77" w:rsidRPr="009E2233" w:rsidRDefault="00EB0C77" w:rsidP="0088375B">
      <w:pPr>
        <w:pStyle w:val="2"/>
        <w:ind w:firstLine="560"/>
      </w:pPr>
      <w:bookmarkStart w:id="60" w:name="_Toc242772260"/>
      <w:r w:rsidRPr="009E2233">
        <w:rPr>
          <w:rFonts w:hint="eastAsia"/>
        </w:rPr>
        <w:t>小结</w:t>
      </w:r>
      <w:bookmarkEnd w:id="60"/>
    </w:p>
    <w:p w14:paraId="124EDF19" w14:textId="0AA96B16" w:rsidR="00EB0C77" w:rsidRPr="0088375B" w:rsidRDefault="00EB0C77" w:rsidP="00451FB7">
      <w:r w:rsidRPr="009E2233">
        <w:rPr>
          <w:rFonts w:hint="eastAsia"/>
        </w:rPr>
        <w:t>本章主要介绍了</w:t>
      </w:r>
      <w:r w:rsidR="0036736E">
        <w:rPr>
          <w:rFonts w:hint="eastAsia"/>
        </w:rPr>
        <w:t>安卓</w:t>
      </w:r>
      <w:r w:rsidRPr="009E2233">
        <w:rPr>
          <w:rFonts w:hint="eastAsia"/>
        </w:rPr>
        <w:t>系统多任务的机制和</w:t>
      </w:r>
      <w:r w:rsidR="00E12AB0">
        <w:rPr>
          <w:rFonts w:hint="eastAsia"/>
        </w:rPr>
        <w:t>服务</w:t>
      </w:r>
      <w:r w:rsidRPr="009E2233">
        <w:rPr>
          <w:rFonts w:hint="eastAsia"/>
        </w:rPr>
        <w:t>这个基本的组件。</w:t>
      </w:r>
      <w:r w:rsidR="0036736E">
        <w:rPr>
          <w:rFonts w:hint="eastAsia"/>
        </w:rPr>
        <w:t>安卓</w:t>
      </w:r>
      <w:r w:rsidRPr="009E2233">
        <w:rPr>
          <w:rFonts w:hint="eastAsia"/>
        </w:rPr>
        <w:t>多任务的调度和实现采用消息驱动机制。应用程序启动时，系统会为</w:t>
      </w:r>
      <w:r w:rsidR="0088375B">
        <w:rPr>
          <w:rFonts w:hint="eastAsia"/>
        </w:rPr>
        <w:t>其</w:t>
      </w:r>
      <w:r w:rsidRPr="009E2233">
        <w:rPr>
          <w:rFonts w:hint="eastAsia"/>
        </w:rPr>
        <w:t>创建一个名为“</w:t>
      </w:r>
      <w:r w:rsidRPr="009E2233">
        <w:rPr>
          <w:rFonts w:hint="eastAsia"/>
        </w:rPr>
        <w:t>main</w:t>
      </w:r>
      <w:r w:rsidRPr="009E2233">
        <w:rPr>
          <w:rFonts w:hint="eastAsia"/>
        </w:rPr>
        <w:t>”的主线程。默认情况下，同一个应用程序的所有组件都运行在同一个进程的这个主线程里。如果希望</w:t>
      </w:r>
      <w:r w:rsidR="0036736E">
        <w:rPr>
          <w:rFonts w:hint="eastAsia"/>
        </w:rPr>
        <w:t>安卓</w:t>
      </w:r>
      <w:r w:rsidRPr="009E2233">
        <w:rPr>
          <w:rFonts w:hint="eastAsia"/>
        </w:rPr>
        <w:t>应用程序实现多任务，可以通过代码指定组件运行在其他进程里，或为进程创建额外的线程。</w:t>
      </w:r>
      <w:r w:rsidR="0036736E" w:rsidRPr="0088375B">
        <w:rPr>
          <w:rFonts w:hint="eastAsia"/>
        </w:rPr>
        <w:t>安卓</w:t>
      </w:r>
      <w:r w:rsidRPr="0088375B">
        <w:rPr>
          <w:rFonts w:hint="eastAsia"/>
        </w:rPr>
        <w:t>线程之间和进程之间是不能直接传递消息的，必须通过对消息队列和消息循环的操作来完成。</w:t>
      </w:r>
      <w:r w:rsidR="0036736E" w:rsidRPr="0088375B">
        <w:rPr>
          <w:rFonts w:hint="eastAsia"/>
        </w:rPr>
        <w:t>安卓</w:t>
      </w:r>
      <w:r w:rsidRPr="0088375B">
        <w:rPr>
          <w:rFonts w:hint="eastAsia"/>
        </w:rPr>
        <w:t>消息循环是针对线程的，每个线程都可以有自己的消息队列和消息循环。</w:t>
      </w:r>
      <w:r w:rsidR="0088375B" w:rsidRPr="0088375B">
        <w:rPr>
          <w:rFonts w:hint="eastAsia"/>
        </w:rPr>
        <w:t>安卓</w:t>
      </w:r>
      <w:r w:rsidRPr="0088375B">
        <w:rPr>
          <w:rFonts w:hint="eastAsia"/>
        </w:rPr>
        <w:t>提供了</w:t>
      </w:r>
      <w:r w:rsidRPr="0088375B">
        <w:rPr>
          <w:rFonts w:hint="eastAsia"/>
        </w:rPr>
        <w:t xml:space="preserve">Handler </w:t>
      </w:r>
      <w:r w:rsidRPr="0088375B">
        <w:rPr>
          <w:rFonts w:hint="eastAsia"/>
        </w:rPr>
        <w:t>类和</w:t>
      </w:r>
      <w:r w:rsidRPr="0088375B">
        <w:rPr>
          <w:rFonts w:hint="eastAsia"/>
        </w:rPr>
        <w:t xml:space="preserve"> Looper </w:t>
      </w:r>
      <w:r w:rsidRPr="0088375B">
        <w:rPr>
          <w:rFonts w:hint="eastAsia"/>
        </w:rPr>
        <w:t>类来来访问消息队。</w:t>
      </w:r>
      <w:r w:rsidR="0036736E" w:rsidRPr="0088375B">
        <w:rPr>
          <w:rFonts w:hint="eastAsia"/>
        </w:rPr>
        <w:t>安卓</w:t>
      </w:r>
      <w:r w:rsidRPr="0088375B">
        <w:rPr>
          <w:rFonts w:hint="eastAsia"/>
        </w:rPr>
        <w:t>有两种方式实现多线程操作</w:t>
      </w:r>
      <w:r w:rsidR="00A83C48" w:rsidRPr="0088375B">
        <w:rPr>
          <w:rFonts w:hint="eastAsia"/>
        </w:rPr>
        <w:t>界面</w:t>
      </w:r>
      <w:r w:rsidRPr="0088375B">
        <w:rPr>
          <w:rFonts w:hint="eastAsia"/>
        </w:rPr>
        <w:t>：第一种是创建新线程</w:t>
      </w:r>
      <w:r w:rsidRPr="0088375B">
        <w:rPr>
          <w:rFonts w:hint="eastAsia"/>
        </w:rPr>
        <w:t>Thread</w:t>
      </w:r>
      <w:r w:rsidRPr="0088375B">
        <w:rPr>
          <w:rFonts w:hint="eastAsia"/>
        </w:rPr>
        <w:t>，用</w:t>
      </w:r>
      <w:r w:rsidR="005C3475">
        <w:rPr>
          <w:rFonts w:hint="eastAsia"/>
        </w:rPr>
        <w:t>H</w:t>
      </w:r>
      <w:r w:rsidRPr="0088375B">
        <w:rPr>
          <w:rFonts w:hint="eastAsia"/>
        </w:rPr>
        <w:t>andler</w:t>
      </w:r>
      <w:r w:rsidRPr="0088375B">
        <w:rPr>
          <w:rFonts w:hint="eastAsia"/>
        </w:rPr>
        <w:t>负责线程间的通信和消息；第二种方式</w:t>
      </w:r>
      <w:r w:rsidRPr="0088375B">
        <w:rPr>
          <w:rFonts w:hint="eastAsia"/>
        </w:rPr>
        <w:t>AsyncTask</w:t>
      </w:r>
      <w:r w:rsidRPr="0088375B">
        <w:rPr>
          <w:rFonts w:hint="eastAsia"/>
        </w:rPr>
        <w:t>异步执行任务。</w:t>
      </w:r>
    </w:p>
    <w:p w14:paraId="76D186B7" w14:textId="77FA34E6" w:rsidR="00236902" w:rsidRDefault="0088375B" w:rsidP="00451FB7">
      <w:r>
        <w:rPr>
          <w:rFonts w:hint="eastAsia"/>
        </w:rPr>
        <w:t>服务</w:t>
      </w:r>
      <w:r w:rsidR="00EB0C77" w:rsidRPr="009E2233">
        <w:rPr>
          <w:rFonts w:hint="eastAsia"/>
        </w:rPr>
        <w:t>是</w:t>
      </w:r>
      <w:r w:rsidR="0036736E">
        <w:rPr>
          <w:rFonts w:hint="eastAsia"/>
        </w:rPr>
        <w:t>安卓</w:t>
      </w:r>
      <w:r w:rsidR="00EB0C77" w:rsidRPr="009E2233">
        <w:rPr>
          <w:rFonts w:hint="eastAsia"/>
        </w:rPr>
        <w:t>的四大组件之一，用于支持</w:t>
      </w:r>
      <w:r w:rsidR="0036736E">
        <w:rPr>
          <w:rFonts w:hint="eastAsia"/>
        </w:rPr>
        <w:t>安卓</w:t>
      </w:r>
      <w:r w:rsidR="00EB0C77" w:rsidRPr="009E2233">
        <w:rPr>
          <w:rFonts w:hint="eastAsia"/>
        </w:rPr>
        <w:t>系统的服务。</w:t>
      </w:r>
      <w:r>
        <w:rPr>
          <w:rFonts w:hint="eastAsia"/>
        </w:rPr>
        <w:t>服务</w:t>
      </w:r>
      <w:r w:rsidR="00EB0C77" w:rsidRPr="009E2233">
        <w:rPr>
          <w:rFonts w:hint="eastAsia"/>
        </w:rPr>
        <w:t>不能与用户交互，也不能自己启动，需要调用</w:t>
      </w:r>
      <w:r w:rsidR="00EB0C77" w:rsidRPr="009E2233">
        <w:rPr>
          <w:rFonts w:hint="eastAsia"/>
        </w:rPr>
        <w:t>Context.startService()</w:t>
      </w:r>
      <w:r w:rsidR="00EB0C77" w:rsidRPr="009E2233">
        <w:rPr>
          <w:rFonts w:hint="eastAsia"/>
        </w:rPr>
        <w:t>或</w:t>
      </w:r>
      <w:r w:rsidR="00EB0C77" w:rsidRPr="009E2233">
        <w:rPr>
          <w:rFonts w:hint="eastAsia"/>
        </w:rPr>
        <w:t>Context.bindService()</w:t>
      </w:r>
      <w:r w:rsidR="00EB0C77" w:rsidRPr="009E2233">
        <w:rPr>
          <w:rFonts w:hint="eastAsia"/>
        </w:rPr>
        <w:t>来启动，在后台运行。</w:t>
      </w:r>
      <w:r w:rsidR="0036736E">
        <w:rPr>
          <w:rFonts w:hint="eastAsia"/>
        </w:rPr>
        <w:t>安卓</w:t>
      </w:r>
      <w:r w:rsidR="00EB0C77" w:rsidRPr="009E2233">
        <w:rPr>
          <w:rFonts w:hint="eastAsia"/>
        </w:rPr>
        <w:t>的其它应用的组件可以在后台启动一个</w:t>
      </w:r>
      <w:r>
        <w:rPr>
          <w:rFonts w:hint="eastAsia"/>
        </w:rPr>
        <w:t>服务</w:t>
      </w:r>
      <w:r w:rsidR="00EB0C77" w:rsidRPr="009E2233">
        <w:rPr>
          <w:rFonts w:hint="eastAsia"/>
        </w:rPr>
        <w:t>运行，即使用户切换到另一个应用此</w:t>
      </w:r>
      <w:r>
        <w:rPr>
          <w:rFonts w:hint="eastAsia"/>
        </w:rPr>
        <w:t>服务</w:t>
      </w:r>
      <w:r w:rsidR="00EB0C77" w:rsidRPr="009E2233">
        <w:rPr>
          <w:rFonts w:hint="eastAsia"/>
        </w:rPr>
        <w:t>也会继续运行。无论使用哪一种方式启动，还是同时使用这两种方式获得服务，都需要使用</w:t>
      </w:r>
      <w:r w:rsidR="00A30669">
        <w:rPr>
          <w:rFonts w:hint="eastAsia"/>
        </w:rPr>
        <w:t>意图</w:t>
      </w:r>
      <w:r w:rsidR="00EB0C77" w:rsidRPr="009E2233">
        <w:rPr>
          <w:rFonts w:hint="eastAsia"/>
        </w:rPr>
        <w:t>。</w:t>
      </w:r>
    </w:p>
    <w:p w14:paraId="54CC4B7F" w14:textId="37701F85" w:rsidR="00B243CA" w:rsidRPr="00EB0C77" w:rsidRDefault="00841797" w:rsidP="00EB0C77">
      <w:r w:rsidRPr="00841797">
        <w:rPr>
          <w:rFonts w:hint="eastAsia"/>
        </w:rPr>
        <w:t>通知是一个消息，以图标</w:t>
      </w:r>
      <w:r w:rsidR="006958C6">
        <w:rPr>
          <w:rFonts w:hint="eastAsia"/>
        </w:rPr>
        <w:t>或文字</w:t>
      </w:r>
      <w:r w:rsidRPr="00841797">
        <w:rPr>
          <w:rFonts w:hint="eastAsia"/>
        </w:rPr>
        <w:t>的形式显示在设备的状态栏位置提示用户。</w:t>
      </w:r>
      <w:r>
        <w:rPr>
          <w:rFonts w:hint="eastAsia"/>
        </w:rPr>
        <w:t>安卓</w:t>
      </w:r>
      <w:r w:rsidRPr="00841797">
        <w:rPr>
          <w:rFonts w:hint="eastAsia"/>
        </w:rPr>
        <w:t>系统的</w:t>
      </w:r>
      <w:r w:rsidRPr="00841797">
        <w:rPr>
          <w:rFonts w:hint="eastAsia"/>
        </w:rPr>
        <w:t xml:space="preserve"> NotificationCompat.Builder</w:t>
      </w:r>
      <w:r w:rsidRPr="00841797">
        <w:rPr>
          <w:rFonts w:hint="eastAsia"/>
        </w:rPr>
        <w:t>类用于创建</w:t>
      </w:r>
      <w:r w:rsidRPr="00841797">
        <w:rPr>
          <w:rFonts w:hint="eastAsia"/>
        </w:rPr>
        <w:t>Notification</w:t>
      </w:r>
      <w:r w:rsidRPr="00841797">
        <w:rPr>
          <w:rFonts w:hint="eastAsia"/>
        </w:rPr>
        <w:t>对象。</w:t>
      </w:r>
      <w:r w:rsidR="00E356BE" w:rsidRPr="00E356BE">
        <w:rPr>
          <w:rFonts w:hint="eastAsia"/>
        </w:rPr>
        <w:t>所有通知都必须分配到相应的渠道。对于每个渠道，可以设置应用于其中的所有通知的视觉和听觉行为。</w:t>
      </w:r>
    </w:p>
    <w:sectPr w:rsidR="00B243CA" w:rsidRPr="00EB0C77" w:rsidSect="008A0D24">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2F568" w14:textId="77777777" w:rsidR="002B0FCE" w:rsidRDefault="002B0FCE" w:rsidP="00E35E62">
      <w:r>
        <w:separator/>
      </w:r>
    </w:p>
  </w:endnote>
  <w:endnote w:type="continuationSeparator" w:id="0">
    <w:p w14:paraId="03BA2E11" w14:textId="77777777" w:rsidR="002B0FCE" w:rsidRDefault="002B0FCE" w:rsidP="00E3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Roboto">
    <w:panose1 w:val="00000000000000000000"/>
    <w:charset w:val="00"/>
    <w:family w:val="auto"/>
    <w:pitch w:val="variable"/>
    <w:sig w:usb0="E00002EF" w:usb1="5000205B" w:usb2="00000020" w:usb3="00000000" w:csb0="0000019F" w:csb1="00000000"/>
  </w:font>
  <w:font w:name="var(--devsite-code-font-famil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8CB9A" w14:textId="77777777" w:rsidR="00B243CA" w:rsidRDefault="00B243CA">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588AE" w14:textId="77777777" w:rsidR="00B243CA" w:rsidRDefault="00B243CA">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A156" w14:textId="77777777" w:rsidR="00B243CA" w:rsidRDefault="00B243CA">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6BF04" w14:textId="77777777" w:rsidR="002B0FCE" w:rsidRDefault="002B0FCE" w:rsidP="00E35E62">
      <w:r>
        <w:separator/>
      </w:r>
    </w:p>
  </w:footnote>
  <w:footnote w:type="continuationSeparator" w:id="0">
    <w:p w14:paraId="677DEE31" w14:textId="77777777" w:rsidR="002B0FCE" w:rsidRDefault="002B0FCE" w:rsidP="00E35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97488" w14:textId="77777777" w:rsidR="00B243CA" w:rsidRDefault="00B243C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DE5D2" w14:textId="77777777" w:rsidR="00B243CA" w:rsidRDefault="00B243CA">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959CF" w14:textId="77777777" w:rsidR="00B243CA" w:rsidRDefault="00B243CA">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0000018"/>
    <w:multiLevelType w:val="multilevel"/>
    <w:tmpl w:val="00000018"/>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3050C49"/>
    <w:multiLevelType w:val="hybridMultilevel"/>
    <w:tmpl w:val="05F838BA"/>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3BB39DA"/>
    <w:multiLevelType w:val="multilevel"/>
    <w:tmpl w:val="2268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5151E"/>
    <w:multiLevelType w:val="multilevel"/>
    <w:tmpl w:val="834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F408A"/>
    <w:multiLevelType w:val="multilevel"/>
    <w:tmpl w:val="4D8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87392B"/>
    <w:multiLevelType w:val="hybridMultilevel"/>
    <w:tmpl w:val="61BA8388"/>
    <w:lvl w:ilvl="0" w:tplc="A0A0BD3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CCD3AD1"/>
    <w:multiLevelType w:val="multilevel"/>
    <w:tmpl w:val="385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AF6E0C"/>
    <w:multiLevelType w:val="multilevel"/>
    <w:tmpl w:val="1A8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610375"/>
    <w:multiLevelType w:val="multilevel"/>
    <w:tmpl w:val="9A8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6006FD"/>
    <w:multiLevelType w:val="multilevel"/>
    <w:tmpl w:val="812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21844EA"/>
    <w:multiLevelType w:val="multilevel"/>
    <w:tmpl w:val="19C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D90CAB"/>
    <w:multiLevelType w:val="multilevel"/>
    <w:tmpl w:val="819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15" w15:restartNumberingAfterBreak="0">
    <w:nsid w:val="4E067C89"/>
    <w:multiLevelType w:val="multilevel"/>
    <w:tmpl w:val="F44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71003A"/>
    <w:multiLevelType w:val="multilevel"/>
    <w:tmpl w:val="B1A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40CA90"/>
    <w:multiLevelType w:val="multilevel"/>
    <w:tmpl w:val="8D78A632"/>
    <w:lvl w:ilvl="0">
      <w:start w:val="6"/>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8"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19"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5CB018B"/>
    <w:multiLevelType w:val="multilevel"/>
    <w:tmpl w:val="E5F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531F44"/>
    <w:multiLevelType w:val="multilevel"/>
    <w:tmpl w:val="56F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2E001D"/>
    <w:multiLevelType w:val="multilevel"/>
    <w:tmpl w:val="136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C11F41"/>
    <w:multiLevelType w:val="multilevel"/>
    <w:tmpl w:val="5AA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275662"/>
    <w:multiLevelType w:val="multilevel"/>
    <w:tmpl w:val="6EF2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927206"/>
    <w:multiLevelType w:val="multilevel"/>
    <w:tmpl w:val="21C8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F26298"/>
    <w:multiLevelType w:val="multilevel"/>
    <w:tmpl w:val="64C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F10160"/>
    <w:multiLevelType w:val="multilevel"/>
    <w:tmpl w:val="C20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802569"/>
    <w:multiLevelType w:val="hybridMultilevel"/>
    <w:tmpl w:val="C23CFCEC"/>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18"/>
  </w:num>
  <w:num w:numId="3">
    <w:abstractNumId w:val="19"/>
  </w:num>
  <w:num w:numId="4">
    <w:abstractNumId w:val="14"/>
  </w:num>
  <w:num w:numId="5">
    <w:abstractNumId w:val="0"/>
  </w:num>
  <w:num w:numId="6">
    <w:abstractNumId w:val="1"/>
  </w:num>
  <w:num w:numId="7">
    <w:abstractNumId w:val="6"/>
  </w:num>
  <w:num w:numId="8">
    <w:abstractNumId w:val="28"/>
  </w:num>
  <w:num w:numId="9">
    <w:abstractNumId w:val="6"/>
    <w:lvlOverride w:ilvl="0">
      <w:startOverride w:val="1"/>
    </w:lvlOverride>
  </w:num>
  <w:num w:numId="10">
    <w:abstractNumId w:val="2"/>
  </w:num>
  <w:num w:numId="11">
    <w:abstractNumId w:val="11"/>
  </w:num>
  <w:num w:numId="12">
    <w:abstractNumId w:val="8"/>
  </w:num>
  <w:num w:numId="13">
    <w:abstractNumId w:val="3"/>
  </w:num>
  <w:num w:numId="14">
    <w:abstractNumId w:val="26"/>
  </w:num>
  <w:num w:numId="15">
    <w:abstractNumId w:val="4"/>
  </w:num>
  <w:num w:numId="16">
    <w:abstractNumId w:val="10"/>
  </w:num>
  <w:num w:numId="17">
    <w:abstractNumId w:val="13"/>
  </w:num>
  <w:num w:numId="18">
    <w:abstractNumId w:val="16"/>
  </w:num>
  <w:num w:numId="19">
    <w:abstractNumId w:val="21"/>
  </w:num>
  <w:num w:numId="20">
    <w:abstractNumId w:val="20"/>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17"/>
  </w:num>
  <w:num w:numId="28">
    <w:abstractNumId w:val="17"/>
  </w:num>
  <w:num w:numId="29">
    <w:abstractNumId w:val="17"/>
  </w:num>
  <w:num w:numId="30">
    <w:abstractNumId w:val="11"/>
  </w:num>
  <w:num w:numId="31">
    <w:abstractNumId w:val="14"/>
  </w:num>
  <w:num w:numId="32">
    <w:abstractNumId w:val="19"/>
  </w:num>
  <w:num w:numId="33">
    <w:abstractNumId w:val="5"/>
  </w:num>
  <w:num w:numId="34">
    <w:abstractNumId w:val="15"/>
  </w:num>
  <w:num w:numId="35">
    <w:abstractNumId w:val="25"/>
  </w:num>
  <w:num w:numId="36">
    <w:abstractNumId w:val="9"/>
  </w:num>
  <w:num w:numId="37">
    <w:abstractNumId w:val="7"/>
  </w:num>
  <w:num w:numId="38">
    <w:abstractNumId w:val="27"/>
  </w:num>
  <w:num w:numId="39">
    <w:abstractNumId w:val="24"/>
  </w:num>
  <w:num w:numId="40">
    <w:abstractNumId w:val="23"/>
  </w:num>
  <w:num w:numId="41">
    <w:abstractNumId w:val="22"/>
  </w:num>
  <w:num w:numId="42">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77"/>
    <w:rsid w:val="00000CF5"/>
    <w:rsid w:val="00014272"/>
    <w:rsid w:val="000142BB"/>
    <w:rsid w:val="00016480"/>
    <w:rsid w:val="000174AE"/>
    <w:rsid w:val="00021EC4"/>
    <w:rsid w:val="00022693"/>
    <w:rsid w:val="00022BDB"/>
    <w:rsid w:val="00023589"/>
    <w:rsid w:val="00025023"/>
    <w:rsid w:val="00025D53"/>
    <w:rsid w:val="00025F5F"/>
    <w:rsid w:val="000260C9"/>
    <w:rsid w:val="00027C78"/>
    <w:rsid w:val="000301FD"/>
    <w:rsid w:val="00031D5E"/>
    <w:rsid w:val="00032531"/>
    <w:rsid w:val="00034794"/>
    <w:rsid w:val="000350B1"/>
    <w:rsid w:val="0004355A"/>
    <w:rsid w:val="000518C8"/>
    <w:rsid w:val="00051E7D"/>
    <w:rsid w:val="00052538"/>
    <w:rsid w:val="0005314D"/>
    <w:rsid w:val="00055A28"/>
    <w:rsid w:val="00057C8E"/>
    <w:rsid w:val="00060152"/>
    <w:rsid w:val="000604F7"/>
    <w:rsid w:val="00060CB5"/>
    <w:rsid w:val="000614BC"/>
    <w:rsid w:val="00064392"/>
    <w:rsid w:val="000658A6"/>
    <w:rsid w:val="00065BE5"/>
    <w:rsid w:val="0006790A"/>
    <w:rsid w:val="0007343A"/>
    <w:rsid w:val="00073E98"/>
    <w:rsid w:val="00080330"/>
    <w:rsid w:val="0008035E"/>
    <w:rsid w:val="000861CC"/>
    <w:rsid w:val="000877A4"/>
    <w:rsid w:val="00093120"/>
    <w:rsid w:val="000935C3"/>
    <w:rsid w:val="000938F2"/>
    <w:rsid w:val="00093EF6"/>
    <w:rsid w:val="000A0281"/>
    <w:rsid w:val="000A149A"/>
    <w:rsid w:val="000A2093"/>
    <w:rsid w:val="000A2D4D"/>
    <w:rsid w:val="000A30F6"/>
    <w:rsid w:val="000A5A01"/>
    <w:rsid w:val="000A6796"/>
    <w:rsid w:val="000B01ED"/>
    <w:rsid w:val="000B243D"/>
    <w:rsid w:val="000B4B08"/>
    <w:rsid w:val="000B67B2"/>
    <w:rsid w:val="000C15C9"/>
    <w:rsid w:val="000C1B9D"/>
    <w:rsid w:val="000C2017"/>
    <w:rsid w:val="000C40A6"/>
    <w:rsid w:val="000C4383"/>
    <w:rsid w:val="000C615E"/>
    <w:rsid w:val="000C7C68"/>
    <w:rsid w:val="000D0CC8"/>
    <w:rsid w:val="000D1967"/>
    <w:rsid w:val="000D3B12"/>
    <w:rsid w:val="000D554D"/>
    <w:rsid w:val="000D6411"/>
    <w:rsid w:val="000D69C2"/>
    <w:rsid w:val="000D7CB9"/>
    <w:rsid w:val="000E132B"/>
    <w:rsid w:val="000E7476"/>
    <w:rsid w:val="000F008B"/>
    <w:rsid w:val="000F06B3"/>
    <w:rsid w:val="000F1203"/>
    <w:rsid w:val="000F1511"/>
    <w:rsid w:val="000F34A6"/>
    <w:rsid w:val="000F36B6"/>
    <w:rsid w:val="000F3781"/>
    <w:rsid w:val="000F40B5"/>
    <w:rsid w:val="000F4CFE"/>
    <w:rsid w:val="000F4D56"/>
    <w:rsid w:val="000F5294"/>
    <w:rsid w:val="000F5A53"/>
    <w:rsid w:val="000F60C4"/>
    <w:rsid w:val="000F7908"/>
    <w:rsid w:val="0010078F"/>
    <w:rsid w:val="00102B38"/>
    <w:rsid w:val="001042CA"/>
    <w:rsid w:val="00104B4A"/>
    <w:rsid w:val="00105088"/>
    <w:rsid w:val="001056A5"/>
    <w:rsid w:val="00105715"/>
    <w:rsid w:val="00106881"/>
    <w:rsid w:val="00107BC4"/>
    <w:rsid w:val="00107FE7"/>
    <w:rsid w:val="00111B3A"/>
    <w:rsid w:val="001123CD"/>
    <w:rsid w:val="00113859"/>
    <w:rsid w:val="001146D6"/>
    <w:rsid w:val="00114E36"/>
    <w:rsid w:val="00115719"/>
    <w:rsid w:val="001158DB"/>
    <w:rsid w:val="001170AA"/>
    <w:rsid w:val="00117C3D"/>
    <w:rsid w:val="00117FCB"/>
    <w:rsid w:val="00120AAE"/>
    <w:rsid w:val="00121145"/>
    <w:rsid w:val="0012241D"/>
    <w:rsid w:val="00122EC1"/>
    <w:rsid w:val="001247BF"/>
    <w:rsid w:val="00125624"/>
    <w:rsid w:val="00125EC3"/>
    <w:rsid w:val="00130EBC"/>
    <w:rsid w:val="0013301F"/>
    <w:rsid w:val="00133EEF"/>
    <w:rsid w:val="0013609F"/>
    <w:rsid w:val="0013673B"/>
    <w:rsid w:val="001369DC"/>
    <w:rsid w:val="00141A8A"/>
    <w:rsid w:val="00142D96"/>
    <w:rsid w:val="00143B0A"/>
    <w:rsid w:val="00144C71"/>
    <w:rsid w:val="00144CD7"/>
    <w:rsid w:val="00145811"/>
    <w:rsid w:val="001503AD"/>
    <w:rsid w:val="00150C4A"/>
    <w:rsid w:val="00151FA0"/>
    <w:rsid w:val="00152354"/>
    <w:rsid w:val="00152ACA"/>
    <w:rsid w:val="00153B4E"/>
    <w:rsid w:val="00154D34"/>
    <w:rsid w:val="001551E9"/>
    <w:rsid w:val="0015731D"/>
    <w:rsid w:val="00160270"/>
    <w:rsid w:val="0016105A"/>
    <w:rsid w:val="00161171"/>
    <w:rsid w:val="00162FF3"/>
    <w:rsid w:val="001657D3"/>
    <w:rsid w:val="00166C18"/>
    <w:rsid w:val="00167536"/>
    <w:rsid w:val="001677B7"/>
    <w:rsid w:val="00170BDE"/>
    <w:rsid w:val="00175DCB"/>
    <w:rsid w:val="001760A0"/>
    <w:rsid w:val="00176F1D"/>
    <w:rsid w:val="001773C7"/>
    <w:rsid w:val="001800C9"/>
    <w:rsid w:val="00182197"/>
    <w:rsid w:val="00182F1A"/>
    <w:rsid w:val="00183E55"/>
    <w:rsid w:val="00183F66"/>
    <w:rsid w:val="00184C29"/>
    <w:rsid w:val="00185F04"/>
    <w:rsid w:val="0018791C"/>
    <w:rsid w:val="00192C7D"/>
    <w:rsid w:val="00193DAF"/>
    <w:rsid w:val="00193DD6"/>
    <w:rsid w:val="001971AF"/>
    <w:rsid w:val="00197889"/>
    <w:rsid w:val="001A04A5"/>
    <w:rsid w:val="001A0E4A"/>
    <w:rsid w:val="001A11E2"/>
    <w:rsid w:val="001A4078"/>
    <w:rsid w:val="001A4ACB"/>
    <w:rsid w:val="001A5120"/>
    <w:rsid w:val="001A7406"/>
    <w:rsid w:val="001B1069"/>
    <w:rsid w:val="001B175E"/>
    <w:rsid w:val="001B1C37"/>
    <w:rsid w:val="001B21C7"/>
    <w:rsid w:val="001B535D"/>
    <w:rsid w:val="001B59F9"/>
    <w:rsid w:val="001B605D"/>
    <w:rsid w:val="001C3332"/>
    <w:rsid w:val="001C7586"/>
    <w:rsid w:val="001D232D"/>
    <w:rsid w:val="001D35FD"/>
    <w:rsid w:val="001D6162"/>
    <w:rsid w:val="001D75B0"/>
    <w:rsid w:val="001E29A5"/>
    <w:rsid w:val="001E514D"/>
    <w:rsid w:val="001E55CB"/>
    <w:rsid w:val="001E582F"/>
    <w:rsid w:val="001E6983"/>
    <w:rsid w:val="001F2562"/>
    <w:rsid w:val="001F3077"/>
    <w:rsid w:val="001F52E8"/>
    <w:rsid w:val="001F5F05"/>
    <w:rsid w:val="002031B3"/>
    <w:rsid w:val="0020464C"/>
    <w:rsid w:val="00204CEB"/>
    <w:rsid w:val="002059A7"/>
    <w:rsid w:val="00206729"/>
    <w:rsid w:val="00207F2C"/>
    <w:rsid w:val="002100D7"/>
    <w:rsid w:val="002122AA"/>
    <w:rsid w:val="00212541"/>
    <w:rsid w:val="002128CB"/>
    <w:rsid w:val="002151C4"/>
    <w:rsid w:val="00215535"/>
    <w:rsid w:val="00220E23"/>
    <w:rsid w:val="00221676"/>
    <w:rsid w:val="002233F3"/>
    <w:rsid w:val="00226051"/>
    <w:rsid w:val="00226CCE"/>
    <w:rsid w:val="00226FE7"/>
    <w:rsid w:val="00230207"/>
    <w:rsid w:val="00232109"/>
    <w:rsid w:val="002322C1"/>
    <w:rsid w:val="0023268B"/>
    <w:rsid w:val="0023481B"/>
    <w:rsid w:val="00236902"/>
    <w:rsid w:val="00237099"/>
    <w:rsid w:val="00237D96"/>
    <w:rsid w:val="00240EB7"/>
    <w:rsid w:val="00245E88"/>
    <w:rsid w:val="00252A47"/>
    <w:rsid w:val="002532BD"/>
    <w:rsid w:val="0025530F"/>
    <w:rsid w:val="00261561"/>
    <w:rsid w:val="002615A3"/>
    <w:rsid w:val="0026470E"/>
    <w:rsid w:val="002658D7"/>
    <w:rsid w:val="00265F07"/>
    <w:rsid w:val="00266B52"/>
    <w:rsid w:val="00266C85"/>
    <w:rsid w:val="00267C29"/>
    <w:rsid w:val="00270534"/>
    <w:rsid w:val="00271731"/>
    <w:rsid w:val="00277053"/>
    <w:rsid w:val="00280604"/>
    <w:rsid w:val="00280F80"/>
    <w:rsid w:val="00281CD6"/>
    <w:rsid w:val="00282981"/>
    <w:rsid w:val="00283494"/>
    <w:rsid w:val="00283ADD"/>
    <w:rsid w:val="002847B3"/>
    <w:rsid w:val="00285ED7"/>
    <w:rsid w:val="00286906"/>
    <w:rsid w:val="002870CD"/>
    <w:rsid w:val="00287BA0"/>
    <w:rsid w:val="00292593"/>
    <w:rsid w:val="002941C2"/>
    <w:rsid w:val="00295F6A"/>
    <w:rsid w:val="00297E4B"/>
    <w:rsid w:val="002A0170"/>
    <w:rsid w:val="002A2099"/>
    <w:rsid w:val="002A3B2A"/>
    <w:rsid w:val="002A7804"/>
    <w:rsid w:val="002B0FCE"/>
    <w:rsid w:val="002B3E66"/>
    <w:rsid w:val="002B5939"/>
    <w:rsid w:val="002B5BC3"/>
    <w:rsid w:val="002B6E44"/>
    <w:rsid w:val="002C106B"/>
    <w:rsid w:val="002C15BD"/>
    <w:rsid w:val="002C1E83"/>
    <w:rsid w:val="002C5043"/>
    <w:rsid w:val="002C6E68"/>
    <w:rsid w:val="002C7D40"/>
    <w:rsid w:val="002D0157"/>
    <w:rsid w:val="002D2CDC"/>
    <w:rsid w:val="002D53A0"/>
    <w:rsid w:val="002D5470"/>
    <w:rsid w:val="002D5B0D"/>
    <w:rsid w:val="002D7C47"/>
    <w:rsid w:val="002E0F87"/>
    <w:rsid w:val="002E1079"/>
    <w:rsid w:val="002E19E7"/>
    <w:rsid w:val="002E200A"/>
    <w:rsid w:val="002E210E"/>
    <w:rsid w:val="002E2F83"/>
    <w:rsid w:val="002E45FF"/>
    <w:rsid w:val="002E626B"/>
    <w:rsid w:val="002E63DD"/>
    <w:rsid w:val="002E66E8"/>
    <w:rsid w:val="002F019C"/>
    <w:rsid w:val="002F06F5"/>
    <w:rsid w:val="002F17F7"/>
    <w:rsid w:val="002F17F9"/>
    <w:rsid w:val="002F2148"/>
    <w:rsid w:val="002F2153"/>
    <w:rsid w:val="002F21E7"/>
    <w:rsid w:val="002F5034"/>
    <w:rsid w:val="002F56BE"/>
    <w:rsid w:val="002F5A82"/>
    <w:rsid w:val="002F5F0E"/>
    <w:rsid w:val="002F699A"/>
    <w:rsid w:val="002F7C1B"/>
    <w:rsid w:val="003016EB"/>
    <w:rsid w:val="003039AD"/>
    <w:rsid w:val="00304644"/>
    <w:rsid w:val="003107F5"/>
    <w:rsid w:val="0031098B"/>
    <w:rsid w:val="0031125D"/>
    <w:rsid w:val="0031135E"/>
    <w:rsid w:val="0031171A"/>
    <w:rsid w:val="00312422"/>
    <w:rsid w:val="00313B90"/>
    <w:rsid w:val="00314872"/>
    <w:rsid w:val="00316871"/>
    <w:rsid w:val="00316915"/>
    <w:rsid w:val="003207BB"/>
    <w:rsid w:val="00322AE4"/>
    <w:rsid w:val="00324964"/>
    <w:rsid w:val="00325461"/>
    <w:rsid w:val="00325781"/>
    <w:rsid w:val="0032613F"/>
    <w:rsid w:val="00326255"/>
    <w:rsid w:val="0032713A"/>
    <w:rsid w:val="00331E21"/>
    <w:rsid w:val="003322BE"/>
    <w:rsid w:val="00335218"/>
    <w:rsid w:val="00340E36"/>
    <w:rsid w:val="00342105"/>
    <w:rsid w:val="00342B5A"/>
    <w:rsid w:val="00345A4F"/>
    <w:rsid w:val="003460DE"/>
    <w:rsid w:val="0034772B"/>
    <w:rsid w:val="003478EF"/>
    <w:rsid w:val="00347D4C"/>
    <w:rsid w:val="003500AC"/>
    <w:rsid w:val="00350753"/>
    <w:rsid w:val="00350CA8"/>
    <w:rsid w:val="00356E41"/>
    <w:rsid w:val="00356F01"/>
    <w:rsid w:val="0035733B"/>
    <w:rsid w:val="00357854"/>
    <w:rsid w:val="00357E48"/>
    <w:rsid w:val="00361BF6"/>
    <w:rsid w:val="00362511"/>
    <w:rsid w:val="00362543"/>
    <w:rsid w:val="00363129"/>
    <w:rsid w:val="0036404F"/>
    <w:rsid w:val="0036736E"/>
    <w:rsid w:val="00367724"/>
    <w:rsid w:val="003714BA"/>
    <w:rsid w:val="00372455"/>
    <w:rsid w:val="00372700"/>
    <w:rsid w:val="00385260"/>
    <w:rsid w:val="00385FDF"/>
    <w:rsid w:val="00392314"/>
    <w:rsid w:val="0039575F"/>
    <w:rsid w:val="00395E01"/>
    <w:rsid w:val="003962CD"/>
    <w:rsid w:val="003A3957"/>
    <w:rsid w:val="003A60FD"/>
    <w:rsid w:val="003A6475"/>
    <w:rsid w:val="003A7BD2"/>
    <w:rsid w:val="003B0399"/>
    <w:rsid w:val="003B07CE"/>
    <w:rsid w:val="003B07DE"/>
    <w:rsid w:val="003B1740"/>
    <w:rsid w:val="003B2A4B"/>
    <w:rsid w:val="003B2AFE"/>
    <w:rsid w:val="003B5E5A"/>
    <w:rsid w:val="003C424B"/>
    <w:rsid w:val="003C507A"/>
    <w:rsid w:val="003C6155"/>
    <w:rsid w:val="003C691C"/>
    <w:rsid w:val="003C750A"/>
    <w:rsid w:val="003C774B"/>
    <w:rsid w:val="003C7BA2"/>
    <w:rsid w:val="003D0421"/>
    <w:rsid w:val="003D185C"/>
    <w:rsid w:val="003D2959"/>
    <w:rsid w:val="003D4BD0"/>
    <w:rsid w:val="003D7B39"/>
    <w:rsid w:val="003E106D"/>
    <w:rsid w:val="003F0F31"/>
    <w:rsid w:val="003F2060"/>
    <w:rsid w:val="003F39CB"/>
    <w:rsid w:val="003F781D"/>
    <w:rsid w:val="004012BE"/>
    <w:rsid w:val="0040138D"/>
    <w:rsid w:val="00401FA7"/>
    <w:rsid w:val="004028F4"/>
    <w:rsid w:val="0040404F"/>
    <w:rsid w:val="00405404"/>
    <w:rsid w:val="00406719"/>
    <w:rsid w:val="00407DA1"/>
    <w:rsid w:val="004111DF"/>
    <w:rsid w:val="00412094"/>
    <w:rsid w:val="00413C08"/>
    <w:rsid w:val="0041581E"/>
    <w:rsid w:val="00415CA9"/>
    <w:rsid w:val="00416D91"/>
    <w:rsid w:val="004225DC"/>
    <w:rsid w:val="00422A6C"/>
    <w:rsid w:val="004264E5"/>
    <w:rsid w:val="00426BA5"/>
    <w:rsid w:val="00426DE1"/>
    <w:rsid w:val="0042707E"/>
    <w:rsid w:val="00431DA3"/>
    <w:rsid w:val="00432469"/>
    <w:rsid w:val="004348C8"/>
    <w:rsid w:val="00434C6C"/>
    <w:rsid w:val="00435A7D"/>
    <w:rsid w:val="0043705C"/>
    <w:rsid w:val="00442B5B"/>
    <w:rsid w:val="00450DF5"/>
    <w:rsid w:val="00451959"/>
    <w:rsid w:val="00451FB7"/>
    <w:rsid w:val="00452A9A"/>
    <w:rsid w:val="00453DD9"/>
    <w:rsid w:val="00454391"/>
    <w:rsid w:val="004546FB"/>
    <w:rsid w:val="004605F2"/>
    <w:rsid w:val="00460BFF"/>
    <w:rsid w:val="00460E1A"/>
    <w:rsid w:val="00460E30"/>
    <w:rsid w:val="004610A0"/>
    <w:rsid w:val="00465362"/>
    <w:rsid w:val="004653AE"/>
    <w:rsid w:val="0046622B"/>
    <w:rsid w:val="00466329"/>
    <w:rsid w:val="00470CA5"/>
    <w:rsid w:val="00471EE3"/>
    <w:rsid w:val="0047349B"/>
    <w:rsid w:val="0047510D"/>
    <w:rsid w:val="00480F79"/>
    <w:rsid w:val="0048180D"/>
    <w:rsid w:val="00482C39"/>
    <w:rsid w:val="00483099"/>
    <w:rsid w:val="00486B5F"/>
    <w:rsid w:val="00490DDC"/>
    <w:rsid w:val="00493017"/>
    <w:rsid w:val="0049469D"/>
    <w:rsid w:val="004954B9"/>
    <w:rsid w:val="00495A5A"/>
    <w:rsid w:val="00495A5C"/>
    <w:rsid w:val="0049603A"/>
    <w:rsid w:val="00496268"/>
    <w:rsid w:val="004966E2"/>
    <w:rsid w:val="00497704"/>
    <w:rsid w:val="004A1603"/>
    <w:rsid w:val="004A1F5F"/>
    <w:rsid w:val="004A4140"/>
    <w:rsid w:val="004A47B7"/>
    <w:rsid w:val="004A4F22"/>
    <w:rsid w:val="004A50B8"/>
    <w:rsid w:val="004B149E"/>
    <w:rsid w:val="004B16C3"/>
    <w:rsid w:val="004B1AB4"/>
    <w:rsid w:val="004B2EF1"/>
    <w:rsid w:val="004B5B8E"/>
    <w:rsid w:val="004B63E8"/>
    <w:rsid w:val="004B689B"/>
    <w:rsid w:val="004B7E37"/>
    <w:rsid w:val="004C1536"/>
    <w:rsid w:val="004C34D5"/>
    <w:rsid w:val="004C3F00"/>
    <w:rsid w:val="004C5322"/>
    <w:rsid w:val="004C58B1"/>
    <w:rsid w:val="004D2CE5"/>
    <w:rsid w:val="004D4FC9"/>
    <w:rsid w:val="004D6F21"/>
    <w:rsid w:val="004D720B"/>
    <w:rsid w:val="004D72A1"/>
    <w:rsid w:val="004D7F67"/>
    <w:rsid w:val="004E404A"/>
    <w:rsid w:val="004E62CD"/>
    <w:rsid w:val="004F0177"/>
    <w:rsid w:val="004F29D9"/>
    <w:rsid w:val="004F3CE0"/>
    <w:rsid w:val="004F5969"/>
    <w:rsid w:val="004F7203"/>
    <w:rsid w:val="004F79CF"/>
    <w:rsid w:val="004F7C26"/>
    <w:rsid w:val="00501AF2"/>
    <w:rsid w:val="0050283B"/>
    <w:rsid w:val="00502A6C"/>
    <w:rsid w:val="005033D6"/>
    <w:rsid w:val="005073C9"/>
    <w:rsid w:val="00511B26"/>
    <w:rsid w:val="00512E15"/>
    <w:rsid w:val="0051345E"/>
    <w:rsid w:val="0051458D"/>
    <w:rsid w:val="00517298"/>
    <w:rsid w:val="00520293"/>
    <w:rsid w:val="00523C66"/>
    <w:rsid w:val="00527E91"/>
    <w:rsid w:val="005304C7"/>
    <w:rsid w:val="00530FDC"/>
    <w:rsid w:val="005319C4"/>
    <w:rsid w:val="00531BCB"/>
    <w:rsid w:val="0053444B"/>
    <w:rsid w:val="00535133"/>
    <w:rsid w:val="005363BA"/>
    <w:rsid w:val="005365D2"/>
    <w:rsid w:val="00541B6C"/>
    <w:rsid w:val="00541FF2"/>
    <w:rsid w:val="00542370"/>
    <w:rsid w:val="00542AE0"/>
    <w:rsid w:val="00545E2E"/>
    <w:rsid w:val="005466F0"/>
    <w:rsid w:val="00546DD4"/>
    <w:rsid w:val="00550862"/>
    <w:rsid w:val="00550A98"/>
    <w:rsid w:val="00550F44"/>
    <w:rsid w:val="0055316A"/>
    <w:rsid w:val="00555006"/>
    <w:rsid w:val="0055546B"/>
    <w:rsid w:val="00556BF3"/>
    <w:rsid w:val="005571E6"/>
    <w:rsid w:val="00557CB5"/>
    <w:rsid w:val="0056092C"/>
    <w:rsid w:val="00560AC6"/>
    <w:rsid w:val="0056304B"/>
    <w:rsid w:val="00563AB1"/>
    <w:rsid w:val="00572C9C"/>
    <w:rsid w:val="005755AE"/>
    <w:rsid w:val="00577853"/>
    <w:rsid w:val="00577C08"/>
    <w:rsid w:val="00581424"/>
    <w:rsid w:val="005828F7"/>
    <w:rsid w:val="005857D3"/>
    <w:rsid w:val="00585FC7"/>
    <w:rsid w:val="00591081"/>
    <w:rsid w:val="005919B5"/>
    <w:rsid w:val="00592231"/>
    <w:rsid w:val="00592BA6"/>
    <w:rsid w:val="005949A3"/>
    <w:rsid w:val="00594D64"/>
    <w:rsid w:val="00595448"/>
    <w:rsid w:val="005A3C04"/>
    <w:rsid w:val="005A3CAA"/>
    <w:rsid w:val="005B0390"/>
    <w:rsid w:val="005B0DF0"/>
    <w:rsid w:val="005B0F26"/>
    <w:rsid w:val="005B25D8"/>
    <w:rsid w:val="005B42C8"/>
    <w:rsid w:val="005B53AF"/>
    <w:rsid w:val="005B578B"/>
    <w:rsid w:val="005C15DA"/>
    <w:rsid w:val="005C20EE"/>
    <w:rsid w:val="005C288C"/>
    <w:rsid w:val="005C30BF"/>
    <w:rsid w:val="005C3475"/>
    <w:rsid w:val="005C59A9"/>
    <w:rsid w:val="005C5FEE"/>
    <w:rsid w:val="005D2396"/>
    <w:rsid w:val="005D3631"/>
    <w:rsid w:val="005D63F0"/>
    <w:rsid w:val="005E02E1"/>
    <w:rsid w:val="005E2E78"/>
    <w:rsid w:val="005E3779"/>
    <w:rsid w:val="005E63A2"/>
    <w:rsid w:val="005E6D6D"/>
    <w:rsid w:val="005E7024"/>
    <w:rsid w:val="005F190D"/>
    <w:rsid w:val="005F1F7D"/>
    <w:rsid w:val="005F3CA1"/>
    <w:rsid w:val="005F7BC7"/>
    <w:rsid w:val="00601A78"/>
    <w:rsid w:val="00601F22"/>
    <w:rsid w:val="006035B6"/>
    <w:rsid w:val="00604688"/>
    <w:rsid w:val="0060468C"/>
    <w:rsid w:val="00604824"/>
    <w:rsid w:val="00607549"/>
    <w:rsid w:val="00610B22"/>
    <w:rsid w:val="00612F0F"/>
    <w:rsid w:val="006131A0"/>
    <w:rsid w:val="006146F2"/>
    <w:rsid w:val="00615A29"/>
    <w:rsid w:val="0062076F"/>
    <w:rsid w:val="006209AF"/>
    <w:rsid w:val="0062381D"/>
    <w:rsid w:val="006239E5"/>
    <w:rsid w:val="006255BF"/>
    <w:rsid w:val="006273CF"/>
    <w:rsid w:val="00637E59"/>
    <w:rsid w:val="00640061"/>
    <w:rsid w:val="00640846"/>
    <w:rsid w:val="00642BC2"/>
    <w:rsid w:val="00642D34"/>
    <w:rsid w:val="00643687"/>
    <w:rsid w:val="00643DB5"/>
    <w:rsid w:val="00644133"/>
    <w:rsid w:val="00650435"/>
    <w:rsid w:val="00650C03"/>
    <w:rsid w:val="00650D1E"/>
    <w:rsid w:val="00651C22"/>
    <w:rsid w:val="00656550"/>
    <w:rsid w:val="00656C5E"/>
    <w:rsid w:val="0065787B"/>
    <w:rsid w:val="006603D8"/>
    <w:rsid w:val="00660B8F"/>
    <w:rsid w:val="00661C69"/>
    <w:rsid w:val="00662DF7"/>
    <w:rsid w:val="00662E78"/>
    <w:rsid w:val="00664A29"/>
    <w:rsid w:val="00664E5C"/>
    <w:rsid w:val="00664E93"/>
    <w:rsid w:val="0066532B"/>
    <w:rsid w:val="006653AD"/>
    <w:rsid w:val="006665DA"/>
    <w:rsid w:val="00672782"/>
    <w:rsid w:val="00672E27"/>
    <w:rsid w:val="0067368E"/>
    <w:rsid w:val="006828BF"/>
    <w:rsid w:val="00682C58"/>
    <w:rsid w:val="00685E78"/>
    <w:rsid w:val="006866A2"/>
    <w:rsid w:val="00686A1F"/>
    <w:rsid w:val="00690CB9"/>
    <w:rsid w:val="006958C6"/>
    <w:rsid w:val="00696913"/>
    <w:rsid w:val="00696FE2"/>
    <w:rsid w:val="00697BE6"/>
    <w:rsid w:val="006A0682"/>
    <w:rsid w:val="006A22B4"/>
    <w:rsid w:val="006A4C32"/>
    <w:rsid w:val="006A5EE2"/>
    <w:rsid w:val="006A7641"/>
    <w:rsid w:val="006A7E84"/>
    <w:rsid w:val="006B1535"/>
    <w:rsid w:val="006B1B24"/>
    <w:rsid w:val="006B2A2E"/>
    <w:rsid w:val="006B3A7D"/>
    <w:rsid w:val="006B3E57"/>
    <w:rsid w:val="006B41D2"/>
    <w:rsid w:val="006B5ADD"/>
    <w:rsid w:val="006B5C18"/>
    <w:rsid w:val="006C01F0"/>
    <w:rsid w:val="006C1851"/>
    <w:rsid w:val="006C24DC"/>
    <w:rsid w:val="006C46C9"/>
    <w:rsid w:val="006C5EBE"/>
    <w:rsid w:val="006C6352"/>
    <w:rsid w:val="006C6394"/>
    <w:rsid w:val="006C7689"/>
    <w:rsid w:val="006D035B"/>
    <w:rsid w:val="006D1022"/>
    <w:rsid w:val="006D2197"/>
    <w:rsid w:val="006D2F5E"/>
    <w:rsid w:val="006D61F4"/>
    <w:rsid w:val="006E180C"/>
    <w:rsid w:val="006E1B04"/>
    <w:rsid w:val="006E1FCB"/>
    <w:rsid w:val="006E2C64"/>
    <w:rsid w:val="006E5B2A"/>
    <w:rsid w:val="006E6F1D"/>
    <w:rsid w:val="006F1790"/>
    <w:rsid w:val="006F2C0D"/>
    <w:rsid w:val="006F313D"/>
    <w:rsid w:val="006F3793"/>
    <w:rsid w:val="006F5419"/>
    <w:rsid w:val="00701E21"/>
    <w:rsid w:val="00702CC8"/>
    <w:rsid w:val="0070316D"/>
    <w:rsid w:val="00703B64"/>
    <w:rsid w:val="007049BD"/>
    <w:rsid w:val="007053E3"/>
    <w:rsid w:val="00705C21"/>
    <w:rsid w:val="00706B8B"/>
    <w:rsid w:val="00707689"/>
    <w:rsid w:val="007126F3"/>
    <w:rsid w:val="0071535D"/>
    <w:rsid w:val="00716A03"/>
    <w:rsid w:val="007170E0"/>
    <w:rsid w:val="0071714C"/>
    <w:rsid w:val="00720947"/>
    <w:rsid w:val="00721305"/>
    <w:rsid w:val="007213A7"/>
    <w:rsid w:val="00721E32"/>
    <w:rsid w:val="0072342D"/>
    <w:rsid w:val="0072370F"/>
    <w:rsid w:val="00723BB4"/>
    <w:rsid w:val="00727CE7"/>
    <w:rsid w:val="00730907"/>
    <w:rsid w:val="00731FE7"/>
    <w:rsid w:val="00732E9C"/>
    <w:rsid w:val="00732F84"/>
    <w:rsid w:val="00733B78"/>
    <w:rsid w:val="0073476F"/>
    <w:rsid w:val="00734E3B"/>
    <w:rsid w:val="00735A2A"/>
    <w:rsid w:val="00736463"/>
    <w:rsid w:val="007415EF"/>
    <w:rsid w:val="007436BB"/>
    <w:rsid w:val="00746329"/>
    <w:rsid w:val="00746815"/>
    <w:rsid w:val="00747403"/>
    <w:rsid w:val="00750957"/>
    <w:rsid w:val="00751ACC"/>
    <w:rsid w:val="0075223D"/>
    <w:rsid w:val="0075376B"/>
    <w:rsid w:val="007554AA"/>
    <w:rsid w:val="00756483"/>
    <w:rsid w:val="00757CC2"/>
    <w:rsid w:val="00760919"/>
    <w:rsid w:val="007617B0"/>
    <w:rsid w:val="00761A31"/>
    <w:rsid w:val="00762B78"/>
    <w:rsid w:val="00763068"/>
    <w:rsid w:val="00765C34"/>
    <w:rsid w:val="007661AB"/>
    <w:rsid w:val="00767CA4"/>
    <w:rsid w:val="0077008E"/>
    <w:rsid w:val="00770282"/>
    <w:rsid w:val="00770B10"/>
    <w:rsid w:val="00770C2F"/>
    <w:rsid w:val="00770E86"/>
    <w:rsid w:val="00776A29"/>
    <w:rsid w:val="007804FA"/>
    <w:rsid w:val="00781800"/>
    <w:rsid w:val="00781EC7"/>
    <w:rsid w:val="0078446F"/>
    <w:rsid w:val="00784B38"/>
    <w:rsid w:val="007860AB"/>
    <w:rsid w:val="007916D3"/>
    <w:rsid w:val="007971AC"/>
    <w:rsid w:val="007974F0"/>
    <w:rsid w:val="007A0352"/>
    <w:rsid w:val="007A071E"/>
    <w:rsid w:val="007A49F2"/>
    <w:rsid w:val="007A612B"/>
    <w:rsid w:val="007B0592"/>
    <w:rsid w:val="007B23C1"/>
    <w:rsid w:val="007B293A"/>
    <w:rsid w:val="007B448C"/>
    <w:rsid w:val="007B4D7A"/>
    <w:rsid w:val="007B5C20"/>
    <w:rsid w:val="007B6931"/>
    <w:rsid w:val="007B747A"/>
    <w:rsid w:val="007C4756"/>
    <w:rsid w:val="007C48F9"/>
    <w:rsid w:val="007C4F8C"/>
    <w:rsid w:val="007C5EFE"/>
    <w:rsid w:val="007C6DE7"/>
    <w:rsid w:val="007C795B"/>
    <w:rsid w:val="007D0F0A"/>
    <w:rsid w:val="007D21FD"/>
    <w:rsid w:val="007D355C"/>
    <w:rsid w:val="007D461A"/>
    <w:rsid w:val="007D4EF9"/>
    <w:rsid w:val="007D593A"/>
    <w:rsid w:val="007D5FE9"/>
    <w:rsid w:val="007D6365"/>
    <w:rsid w:val="007D68DB"/>
    <w:rsid w:val="007D6ED8"/>
    <w:rsid w:val="007E4AD4"/>
    <w:rsid w:val="007E5803"/>
    <w:rsid w:val="007E5CDD"/>
    <w:rsid w:val="007E739B"/>
    <w:rsid w:val="007E76A7"/>
    <w:rsid w:val="007F08D3"/>
    <w:rsid w:val="007F0A88"/>
    <w:rsid w:val="007F11A5"/>
    <w:rsid w:val="007F1F6B"/>
    <w:rsid w:val="007F2AE0"/>
    <w:rsid w:val="007F319B"/>
    <w:rsid w:val="007F4F06"/>
    <w:rsid w:val="007F6474"/>
    <w:rsid w:val="008018F9"/>
    <w:rsid w:val="00801E83"/>
    <w:rsid w:val="00802698"/>
    <w:rsid w:val="00802C6B"/>
    <w:rsid w:val="00803938"/>
    <w:rsid w:val="008042A1"/>
    <w:rsid w:val="00804B65"/>
    <w:rsid w:val="00805FED"/>
    <w:rsid w:val="00810434"/>
    <w:rsid w:val="00811ABD"/>
    <w:rsid w:val="008121AD"/>
    <w:rsid w:val="00812686"/>
    <w:rsid w:val="00813A3C"/>
    <w:rsid w:val="00814399"/>
    <w:rsid w:val="008147DE"/>
    <w:rsid w:val="00815D2D"/>
    <w:rsid w:val="00816ED5"/>
    <w:rsid w:val="00817722"/>
    <w:rsid w:val="008213A9"/>
    <w:rsid w:val="00821A7B"/>
    <w:rsid w:val="00823659"/>
    <w:rsid w:val="00823A28"/>
    <w:rsid w:val="00827771"/>
    <w:rsid w:val="008306A1"/>
    <w:rsid w:val="00831521"/>
    <w:rsid w:val="0083256B"/>
    <w:rsid w:val="008335A4"/>
    <w:rsid w:val="00833782"/>
    <w:rsid w:val="008409B1"/>
    <w:rsid w:val="00840E3D"/>
    <w:rsid w:val="00841797"/>
    <w:rsid w:val="00841A26"/>
    <w:rsid w:val="008436ED"/>
    <w:rsid w:val="00844C13"/>
    <w:rsid w:val="008508C2"/>
    <w:rsid w:val="00850F9A"/>
    <w:rsid w:val="0085133A"/>
    <w:rsid w:val="008523F1"/>
    <w:rsid w:val="00853526"/>
    <w:rsid w:val="00854836"/>
    <w:rsid w:val="00855C7C"/>
    <w:rsid w:val="00857130"/>
    <w:rsid w:val="00861369"/>
    <w:rsid w:val="00861943"/>
    <w:rsid w:val="00863DBF"/>
    <w:rsid w:val="008648FF"/>
    <w:rsid w:val="0086505F"/>
    <w:rsid w:val="00865D03"/>
    <w:rsid w:val="00865DB1"/>
    <w:rsid w:val="008666EB"/>
    <w:rsid w:val="00871886"/>
    <w:rsid w:val="00873B32"/>
    <w:rsid w:val="00873B41"/>
    <w:rsid w:val="008744CE"/>
    <w:rsid w:val="008752C1"/>
    <w:rsid w:val="008756AC"/>
    <w:rsid w:val="008812EF"/>
    <w:rsid w:val="008814D4"/>
    <w:rsid w:val="0088375B"/>
    <w:rsid w:val="00883BB5"/>
    <w:rsid w:val="00884C1F"/>
    <w:rsid w:val="0088730C"/>
    <w:rsid w:val="00887508"/>
    <w:rsid w:val="00890E1E"/>
    <w:rsid w:val="0089185B"/>
    <w:rsid w:val="0089232E"/>
    <w:rsid w:val="008939CA"/>
    <w:rsid w:val="00894A76"/>
    <w:rsid w:val="00895C07"/>
    <w:rsid w:val="008974C7"/>
    <w:rsid w:val="008A0251"/>
    <w:rsid w:val="008A0A4E"/>
    <w:rsid w:val="008A0D24"/>
    <w:rsid w:val="008A14B2"/>
    <w:rsid w:val="008A2020"/>
    <w:rsid w:val="008A24FD"/>
    <w:rsid w:val="008A322C"/>
    <w:rsid w:val="008A3802"/>
    <w:rsid w:val="008A4BB7"/>
    <w:rsid w:val="008A5B0E"/>
    <w:rsid w:val="008A6936"/>
    <w:rsid w:val="008A6E2C"/>
    <w:rsid w:val="008B00B7"/>
    <w:rsid w:val="008B06C0"/>
    <w:rsid w:val="008B0A4E"/>
    <w:rsid w:val="008B0D4C"/>
    <w:rsid w:val="008B43FB"/>
    <w:rsid w:val="008B7890"/>
    <w:rsid w:val="008C0646"/>
    <w:rsid w:val="008C0E5F"/>
    <w:rsid w:val="008C2B71"/>
    <w:rsid w:val="008C3FD4"/>
    <w:rsid w:val="008C652A"/>
    <w:rsid w:val="008C7DBF"/>
    <w:rsid w:val="008D127B"/>
    <w:rsid w:val="008D2524"/>
    <w:rsid w:val="008D28C5"/>
    <w:rsid w:val="008D2E9C"/>
    <w:rsid w:val="008D346B"/>
    <w:rsid w:val="008D3743"/>
    <w:rsid w:val="008D3781"/>
    <w:rsid w:val="008D37A7"/>
    <w:rsid w:val="008D6D16"/>
    <w:rsid w:val="008D6E68"/>
    <w:rsid w:val="008D7738"/>
    <w:rsid w:val="008E0001"/>
    <w:rsid w:val="008E0831"/>
    <w:rsid w:val="008E2C39"/>
    <w:rsid w:val="008E2D5E"/>
    <w:rsid w:val="008E372F"/>
    <w:rsid w:val="008E4FF1"/>
    <w:rsid w:val="008E590C"/>
    <w:rsid w:val="008E5BB3"/>
    <w:rsid w:val="008E72E6"/>
    <w:rsid w:val="008F0FE0"/>
    <w:rsid w:val="008F433F"/>
    <w:rsid w:val="00900E72"/>
    <w:rsid w:val="00903003"/>
    <w:rsid w:val="00903339"/>
    <w:rsid w:val="009070F5"/>
    <w:rsid w:val="009126A6"/>
    <w:rsid w:val="00913025"/>
    <w:rsid w:val="0091343E"/>
    <w:rsid w:val="009134C1"/>
    <w:rsid w:val="00914A4E"/>
    <w:rsid w:val="00921DA2"/>
    <w:rsid w:val="00923BA9"/>
    <w:rsid w:val="009250C2"/>
    <w:rsid w:val="00925259"/>
    <w:rsid w:val="00925DF7"/>
    <w:rsid w:val="00927499"/>
    <w:rsid w:val="00930B55"/>
    <w:rsid w:val="00930C95"/>
    <w:rsid w:val="0093185C"/>
    <w:rsid w:val="0093247F"/>
    <w:rsid w:val="00933614"/>
    <w:rsid w:val="0093364F"/>
    <w:rsid w:val="00934865"/>
    <w:rsid w:val="00934873"/>
    <w:rsid w:val="009367DF"/>
    <w:rsid w:val="0093736F"/>
    <w:rsid w:val="00937D55"/>
    <w:rsid w:val="009417F6"/>
    <w:rsid w:val="00942C47"/>
    <w:rsid w:val="00943449"/>
    <w:rsid w:val="00943587"/>
    <w:rsid w:val="00944B86"/>
    <w:rsid w:val="00945028"/>
    <w:rsid w:val="00945C4A"/>
    <w:rsid w:val="00947168"/>
    <w:rsid w:val="009507A9"/>
    <w:rsid w:val="009512C1"/>
    <w:rsid w:val="00951942"/>
    <w:rsid w:val="00953247"/>
    <w:rsid w:val="0095420F"/>
    <w:rsid w:val="00957BE0"/>
    <w:rsid w:val="0096006C"/>
    <w:rsid w:val="00961A88"/>
    <w:rsid w:val="00961C4A"/>
    <w:rsid w:val="00961F35"/>
    <w:rsid w:val="00963B20"/>
    <w:rsid w:val="00963D38"/>
    <w:rsid w:val="00964F55"/>
    <w:rsid w:val="00965E45"/>
    <w:rsid w:val="00965F9D"/>
    <w:rsid w:val="00966303"/>
    <w:rsid w:val="009727DD"/>
    <w:rsid w:val="00974D74"/>
    <w:rsid w:val="00975DA3"/>
    <w:rsid w:val="0097717D"/>
    <w:rsid w:val="00980783"/>
    <w:rsid w:val="0098085D"/>
    <w:rsid w:val="00981E11"/>
    <w:rsid w:val="00982590"/>
    <w:rsid w:val="00982ED9"/>
    <w:rsid w:val="0098439B"/>
    <w:rsid w:val="00984A46"/>
    <w:rsid w:val="00985363"/>
    <w:rsid w:val="009856AF"/>
    <w:rsid w:val="009939E2"/>
    <w:rsid w:val="00993ED9"/>
    <w:rsid w:val="00994C31"/>
    <w:rsid w:val="00995260"/>
    <w:rsid w:val="00995748"/>
    <w:rsid w:val="00996707"/>
    <w:rsid w:val="00997D29"/>
    <w:rsid w:val="009A34EB"/>
    <w:rsid w:val="009A3D6B"/>
    <w:rsid w:val="009A3F01"/>
    <w:rsid w:val="009A469C"/>
    <w:rsid w:val="009A5A08"/>
    <w:rsid w:val="009A6441"/>
    <w:rsid w:val="009B0237"/>
    <w:rsid w:val="009B0AE6"/>
    <w:rsid w:val="009B1176"/>
    <w:rsid w:val="009B347D"/>
    <w:rsid w:val="009B3A96"/>
    <w:rsid w:val="009B4952"/>
    <w:rsid w:val="009B4AA8"/>
    <w:rsid w:val="009B4FC6"/>
    <w:rsid w:val="009C004D"/>
    <w:rsid w:val="009C16D4"/>
    <w:rsid w:val="009C2BDC"/>
    <w:rsid w:val="009C38DC"/>
    <w:rsid w:val="009C3A7B"/>
    <w:rsid w:val="009C3D8C"/>
    <w:rsid w:val="009C6DBD"/>
    <w:rsid w:val="009C7482"/>
    <w:rsid w:val="009C7E2D"/>
    <w:rsid w:val="009D05DA"/>
    <w:rsid w:val="009D1CD9"/>
    <w:rsid w:val="009D1F05"/>
    <w:rsid w:val="009D42C8"/>
    <w:rsid w:val="009D46C2"/>
    <w:rsid w:val="009D6CCB"/>
    <w:rsid w:val="009E1B78"/>
    <w:rsid w:val="009E35C5"/>
    <w:rsid w:val="009E4125"/>
    <w:rsid w:val="009E475F"/>
    <w:rsid w:val="009E562B"/>
    <w:rsid w:val="009E7887"/>
    <w:rsid w:val="009E7E27"/>
    <w:rsid w:val="009F00A0"/>
    <w:rsid w:val="009F15DB"/>
    <w:rsid w:val="009F5024"/>
    <w:rsid w:val="009F615F"/>
    <w:rsid w:val="009F6337"/>
    <w:rsid w:val="009F6A1A"/>
    <w:rsid w:val="00A013B6"/>
    <w:rsid w:val="00A02A46"/>
    <w:rsid w:val="00A0497A"/>
    <w:rsid w:val="00A0525C"/>
    <w:rsid w:val="00A07216"/>
    <w:rsid w:val="00A0766A"/>
    <w:rsid w:val="00A07C36"/>
    <w:rsid w:val="00A127D8"/>
    <w:rsid w:val="00A162C8"/>
    <w:rsid w:val="00A17A1F"/>
    <w:rsid w:val="00A20CD5"/>
    <w:rsid w:val="00A21058"/>
    <w:rsid w:val="00A2226F"/>
    <w:rsid w:val="00A227D0"/>
    <w:rsid w:val="00A234C0"/>
    <w:rsid w:val="00A25385"/>
    <w:rsid w:val="00A2660E"/>
    <w:rsid w:val="00A26640"/>
    <w:rsid w:val="00A30669"/>
    <w:rsid w:val="00A338B2"/>
    <w:rsid w:val="00A33CDF"/>
    <w:rsid w:val="00A34AE8"/>
    <w:rsid w:val="00A405AF"/>
    <w:rsid w:val="00A41B5F"/>
    <w:rsid w:val="00A41DA2"/>
    <w:rsid w:val="00A44D0E"/>
    <w:rsid w:val="00A457B7"/>
    <w:rsid w:val="00A4793F"/>
    <w:rsid w:val="00A51ED8"/>
    <w:rsid w:val="00A525AF"/>
    <w:rsid w:val="00A54321"/>
    <w:rsid w:val="00A563FA"/>
    <w:rsid w:val="00A627FC"/>
    <w:rsid w:val="00A64BE6"/>
    <w:rsid w:val="00A64D17"/>
    <w:rsid w:val="00A64EAA"/>
    <w:rsid w:val="00A66613"/>
    <w:rsid w:val="00A668DE"/>
    <w:rsid w:val="00A66F34"/>
    <w:rsid w:val="00A70321"/>
    <w:rsid w:val="00A731E5"/>
    <w:rsid w:val="00A73ABA"/>
    <w:rsid w:val="00A74AF4"/>
    <w:rsid w:val="00A76E54"/>
    <w:rsid w:val="00A81CB7"/>
    <w:rsid w:val="00A81DB8"/>
    <w:rsid w:val="00A82F1A"/>
    <w:rsid w:val="00A83C48"/>
    <w:rsid w:val="00A85FBF"/>
    <w:rsid w:val="00A86B51"/>
    <w:rsid w:val="00A95315"/>
    <w:rsid w:val="00A9567B"/>
    <w:rsid w:val="00A965A8"/>
    <w:rsid w:val="00A96CF5"/>
    <w:rsid w:val="00A97A1B"/>
    <w:rsid w:val="00AA108A"/>
    <w:rsid w:val="00AA3753"/>
    <w:rsid w:val="00AA5B09"/>
    <w:rsid w:val="00AA6BA9"/>
    <w:rsid w:val="00AB0106"/>
    <w:rsid w:val="00AB0755"/>
    <w:rsid w:val="00AB11A7"/>
    <w:rsid w:val="00AB2136"/>
    <w:rsid w:val="00AB2243"/>
    <w:rsid w:val="00AB39A8"/>
    <w:rsid w:val="00AB3BF9"/>
    <w:rsid w:val="00AB778E"/>
    <w:rsid w:val="00AC2DAD"/>
    <w:rsid w:val="00AC5ADC"/>
    <w:rsid w:val="00AD178C"/>
    <w:rsid w:val="00AD17A3"/>
    <w:rsid w:val="00AD5198"/>
    <w:rsid w:val="00AD7B6E"/>
    <w:rsid w:val="00AE3E2F"/>
    <w:rsid w:val="00AE58A2"/>
    <w:rsid w:val="00AE6E82"/>
    <w:rsid w:val="00AE72EA"/>
    <w:rsid w:val="00AE77D3"/>
    <w:rsid w:val="00AE7CCF"/>
    <w:rsid w:val="00AF1543"/>
    <w:rsid w:val="00AF1C81"/>
    <w:rsid w:val="00AF31EC"/>
    <w:rsid w:val="00AF51CB"/>
    <w:rsid w:val="00AF54F8"/>
    <w:rsid w:val="00AF6A9A"/>
    <w:rsid w:val="00B00E8C"/>
    <w:rsid w:val="00B01063"/>
    <w:rsid w:val="00B03835"/>
    <w:rsid w:val="00B041A7"/>
    <w:rsid w:val="00B04F7D"/>
    <w:rsid w:val="00B05558"/>
    <w:rsid w:val="00B05C6F"/>
    <w:rsid w:val="00B0748B"/>
    <w:rsid w:val="00B10499"/>
    <w:rsid w:val="00B112D0"/>
    <w:rsid w:val="00B118CD"/>
    <w:rsid w:val="00B13749"/>
    <w:rsid w:val="00B16C8C"/>
    <w:rsid w:val="00B17E4D"/>
    <w:rsid w:val="00B20828"/>
    <w:rsid w:val="00B21722"/>
    <w:rsid w:val="00B243CA"/>
    <w:rsid w:val="00B254F5"/>
    <w:rsid w:val="00B26FEC"/>
    <w:rsid w:val="00B32590"/>
    <w:rsid w:val="00B34AB2"/>
    <w:rsid w:val="00B415B2"/>
    <w:rsid w:val="00B415DC"/>
    <w:rsid w:val="00B416D3"/>
    <w:rsid w:val="00B44603"/>
    <w:rsid w:val="00B4505E"/>
    <w:rsid w:val="00B47C3D"/>
    <w:rsid w:val="00B50BD4"/>
    <w:rsid w:val="00B51393"/>
    <w:rsid w:val="00B5164C"/>
    <w:rsid w:val="00B52F76"/>
    <w:rsid w:val="00B542F6"/>
    <w:rsid w:val="00B54BFC"/>
    <w:rsid w:val="00B57D29"/>
    <w:rsid w:val="00B618EB"/>
    <w:rsid w:val="00B62331"/>
    <w:rsid w:val="00B631C8"/>
    <w:rsid w:val="00B64356"/>
    <w:rsid w:val="00B64CB2"/>
    <w:rsid w:val="00B67DA5"/>
    <w:rsid w:val="00B703EA"/>
    <w:rsid w:val="00B70456"/>
    <w:rsid w:val="00B704CF"/>
    <w:rsid w:val="00B726A7"/>
    <w:rsid w:val="00B737D4"/>
    <w:rsid w:val="00B7574E"/>
    <w:rsid w:val="00B75F16"/>
    <w:rsid w:val="00B76A07"/>
    <w:rsid w:val="00B77AD9"/>
    <w:rsid w:val="00B77F50"/>
    <w:rsid w:val="00B80321"/>
    <w:rsid w:val="00B80DAC"/>
    <w:rsid w:val="00B81915"/>
    <w:rsid w:val="00B82430"/>
    <w:rsid w:val="00B8269C"/>
    <w:rsid w:val="00B8498F"/>
    <w:rsid w:val="00B84E85"/>
    <w:rsid w:val="00B925E3"/>
    <w:rsid w:val="00B94FAD"/>
    <w:rsid w:val="00B973BC"/>
    <w:rsid w:val="00BA0498"/>
    <w:rsid w:val="00BA4E52"/>
    <w:rsid w:val="00BA56A5"/>
    <w:rsid w:val="00BA5AE3"/>
    <w:rsid w:val="00BB1B9C"/>
    <w:rsid w:val="00BB362A"/>
    <w:rsid w:val="00BB43B2"/>
    <w:rsid w:val="00BB5A4B"/>
    <w:rsid w:val="00BB6F27"/>
    <w:rsid w:val="00BC0885"/>
    <w:rsid w:val="00BC49A1"/>
    <w:rsid w:val="00BD0B70"/>
    <w:rsid w:val="00BD146C"/>
    <w:rsid w:val="00BD15F8"/>
    <w:rsid w:val="00BD163E"/>
    <w:rsid w:val="00BD2C72"/>
    <w:rsid w:val="00BD2CDA"/>
    <w:rsid w:val="00BD3393"/>
    <w:rsid w:val="00BD40BE"/>
    <w:rsid w:val="00BD6E5C"/>
    <w:rsid w:val="00BD7C9A"/>
    <w:rsid w:val="00BE09C7"/>
    <w:rsid w:val="00BE0C64"/>
    <w:rsid w:val="00BE1198"/>
    <w:rsid w:val="00BE11E7"/>
    <w:rsid w:val="00BE245D"/>
    <w:rsid w:val="00BE53F6"/>
    <w:rsid w:val="00BE6BEC"/>
    <w:rsid w:val="00BF13EF"/>
    <w:rsid w:val="00BF6159"/>
    <w:rsid w:val="00BF6C23"/>
    <w:rsid w:val="00BF7733"/>
    <w:rsid w:val="00C01AAE"/>
    <w:rsid w:val="00C047F9"/>
    <w:rsid w:val="00C05018"/>
    <w:rsid w:val="00C05103"/>
    <w:rsid w:val="00C05C54"/>
    <w:rsid w:val="00C067C9"/>
    <w:rsid w:val="00C06DFE"/>
    <w:rsid w:val="00C07894"/>
    <w:rsid w:val="00C10D7F"/>
    <w:rsid w:val="00C12618"/>
    <w:rsid w:val="00C12CFC"/>
    <w:rsid w:val="00C144FD"/>
    <w:rsid w:val="00C15E67"/>
    <w:rsid w:val="00C172B5"/>
    <w:rsid w:val="00C1753F"/>
    <w:rsid w:val="00C223FC"/>
    <w:rsid w:val="00C233C7"/>
    <w:rsid w:val="00C24C5D"/>
    <w:rsid w:val="00C26093"/>
    <w:rsid w:val="00C27736"/>
    <w:rsid w:val="00C31C2D"/>
    <w:rsid w:val="00C32810"/>
    <w:rsid w:val="00C328C0"/>
    <w:rsid w:val="00C32C50"/>
    <w:rsid w:val="00C3402E"/>
    <w:rsid w:val="00C341F7"/>
    <w:rsid w:val="00C34426"/>
    <w:rsid w:val="00C41BD8"/>
    <w:rsid w:val="00C42F5B"/>
    <w:rsid w:val="00C430BF"/>
    <w:rsid w:val="00C4516D"/>
    <w:rsid w:val="00C4652C"/>
    <w:rsid w:val="00C468A9"/>
    <w:rsid w:val="00C46B42"/>
    <w:rsid w:val="00C516DA"/>
    <w:rsid w:val="00C516E8"/>
    <w:rsid w:val="00C531B1"/>
    <w:rsid w:val="00C53DE3"/>
    <w:rsid w:val="00C56001"/>
    <w:rsid w:val="00C564CD"/>
    <w:rsid w:val="00C572C9"/>
    <w:rsid w:val="00C623A4"/>
    <w:rsid w:val="00C66F2E"/>
    <w:rsid w:val="00C67D17"/>
    <w:rsid w:val="00C7405D"/>
    <w:rsid w:val="00C7455F"/>
    <w:rsid w:val="00C749A4"/>
    <w:rsid w:val="00C75202"/>
    <w:rsid w:val="00C76699"/>
    <w:rsid w:val="00C77927"/>
    <w:rsid w:val="00C825DE"/>
    <w:rsid w:val="00C8351A"/>
    <w:rsid w:val="00C83A3F"/>
    <w:rsid w:val="00C83F56"/>
    <w:rsid w:val="00C8466D"/>
    <w:rsid w:val="00C86298"/>
    <w:rsid w:val="00C90868"/>
    <w:rsid w:val="00C90A7F"/>
    <w:rsid w:val="00C91E3B"/>
    <w:rsid w:val="00C9511E"/>
    <w:rsid w:val="00C9624E"/>
    <w:rsid w:val="00C97064"/>
    <w:rsid w:val="00CA00E4"/>
    <w:rsid w:val="00CA050D"/>
    <w:rsid w:val="00CA125C"/>
    <w:rsid w:val="00CA2148"/>
    <w:rsid w:val="00CA3812"/>
    <w:rsid w:val="00CA4787"/>
    <w:rsid w:val="00CA5205"/>
    <w:rsid w:val="00CA79DB"/>
    <w:rsid w:val="00CB0F06"/>
    <w:rsid w:val="00CB1B64"/>
    <w:rsid w:val="00CB1DFD"/>
    <w:rsid w:val="00CB57B8"/>
    <w:rsid w:val="00CB6752"/>
    <w:rsid w:val="00CB7417"/>
    <w:rsid w:val="00CB7A7C"/>
    <w:rsid w:val="00CB7D51"/>
    <w:rsid w:val="00CC0CD5"/>
    <w:rsid w:val="00CC1731"/>
    <w:rsid w:val="00CC2AC0"/>
    <w:rsid w:val="00CC6049"/>
    <w:rsid w:val="00CC6BDA"/>
    <w:rsid w:val="00CC7A9E"/>
    <w:rsid w:val="00CD26E8"/>
    <w:rsid w:val="00CD38B3"/>
    <w:rsid w:val="00CD3E31"/>
    <w:rsid w:val="00CD48FB"/>
    <w:rsid w:val="00CD697D"/>
    <w:rsid w:val="00CD6F84"/>
    <w:rsid w:val="00CE00C2"/>
    <w:rsid w:val="00CE12C5"/>
    <w:rsid w:val="00CE5429"/>
    <w:rsid w:val="00CE7DA8"/>
    <w:rsid w:val="00CF10D8"/>
    <w:rsid w:val="00CF32D0"/>
    <w:rsid w:val="00CF3D89"/>
    <w:rsid w:val="00CF483F"/>
    <w:rsid w:val="00CF4BF5"/>
    <w:rsid w:val="00D029F5"/>
    <w:rsid w:val="00D03867"/>
    <w:rsid w:val="00D04B3A"/>
    <w:rsid w:val="00D06FB8"/>
    <w:rsid w:val="00D06FE0"/>
    <w:rsid w:val="00D100C1"/>
    <w:rsid w:val="00D12514"/>
    <w:rsid w:val="00D139AB"/>
    <w:rsid w:val="00D13C73"/>
    <w:rsid w:val="00D14036"/>
    <w:rsid w:val="00D14139"/>
    <w:rsid w:val="00D1469E"/>
    <w:rsid w:val="00D149D8"/>
    <w:rsid w:val="00D155A8"/>
    <w:rsid w:val="00D15741"/>
    <w:rsid w:val="00D17A65"/>
    <w:rsid w:val="00D22EEB"/>
    <w:rsid w:val="00D2374C"/>
    <w:rsid w:val="00D2388C"/>
    <w:rsid w:val="00D2460E"/>
    <w:rsid w:val="00D24AB0"/>
    <w:rsid w:val="00D30A20"/>
    <w:rsid w:val="00D30E0C"/>
    <w:rsid w:val="00D31FC3"/>
    <w:rsid w:val="00D32F03"/>
    <w:rsid w:val="00D34CE9"/>
    <w:rsid w:val="00D37DC0"/>
    <w:rsid w:val="00D41000"/>
    <w:rsid w:val="00D412C0"/>
    <w:rsid w:val="00D43767"/>
    <w:rsid w:val="00D43E66"/>
    <w:rsid w:val="00D44995"/>
    <w:rsid w:val="00D45E99"/>
    <w:rsid w:val="00D502CE"/>
    <w:rsid w:val="00D50B4E"/>
    <w:rsid w:val="00D5259B"/>
    <w:rsid w:val="00D5315A"/>
    <w:rsid w:val="00D6064D"/>
    <w:rsid w:val="00D626CB"/>
    <w:rsid w:val="00D62C7E"/>
    <w:rsid w:val="00D635D1"/>
    <w:rsid w:val="00D654F2"/>
    <w:rsid w:val="00D65EC5"/>
    <w:rsid w:val="00D66DEE"/>
    <w:rsid w:val="00D67AA5"/>
    <w:rsid w:val="00D7736F"/>
    <w:rsid w:val="00D80B2C"/>
    <w:rsid w:val="00D85378"/>
    <w:rsid w:val="00D8573F"/>
    <w:rsid w:val="00D85C8E"/>
    <w:rsid w:val="00D874D9"/>
    <w:rsid w:val="00D9028A"/>
    <w:rsid w:val="00D90860"/>
    <w:rsid w:val="00D910F0"/>
    <w:rsid w:val="00D92908"/>
    <w:rsid w:val="00D934C7"/>
    <w:rsid w:val="00D93C83"/>
    <w:rsid w:val="00D95D91"/>
    <w:rsid w:val="00D97D2F"/>
    <w:rsid w:val="00DA2E61"/>
    <w:rsid w:val="00DA358C"/>
    <w:rsid w:val="00DA3F8F"/>
    <w:rsid w:val="00DA586C"/>
    <w:rsid w:val="00DA7959"/>
    <w:rsid w:val="00DB04B9"/>
    <w:rsid w:val="00DB148B"/>
    <w:rsid w:val="00DB1FBE"/>
    <w:rsid w:val="00DB2947"/>
    <w:rsid w:val="00DB5098"/>
    <w:rsid w:val="00DB5568"/>
    <w:rsid w:val="00DB724D"/>
    <w:rsid w:val="00DC4D7B"/>
    <w:rsid w:val="00DC7D3C"/>
    <w:rsid w:val="00DC7E50"/>
    <w:rsid w:val="00DC7F42"/>
    <w:rsid w:val="00DD0422"/>
    <w:rsid w:val="00DD4F0E"/>
    <w:rsid w:val="00DD5938"/>
    <w:rsid w:val="00DD5AAF"/>
    <w:rsid w:val="00DE02BF"/>
    <w:rsid w:val="00DE0750"/>
    <w:rsid w:val="00DE175E"/>
    <w:rsid w:val="00DE24E1"/>
    <w:rsid w:val="00DE25D8"/>
    <w:rsid w:val="00DE289E"/>
    <w:rsid w:val="00DE3CA2"/>
    <w:rsid w:val="00DE56AC"/>
    <w:rsid w:val="00DE6474"/>
    <w:rsid w:val="00DE7B16"/>
    <w:rsid w:val="00DF0DE5"/>
    <w:rsid w:val="00DF144F"/>
    <w:rsid w:val="00DF4774"/>
    <w:rsid w:val="00DF68F5"/>
    <w:rsid w:val="00E00EAF"/>
    <w:rsid w:val="00E033D8"/>
    <w:rsid w:val="00E038FD"/>
    <w:rsid w:val="00E042A0"/>
    <w:rsid w:val="00E04485"/>
    <w:rsid w:val="00E065DC"/>
    <w:rsid w:val="00E10203"/>
    <w:rsid w:val="00E1150F"/>
    <w:rsid w:val="00E1161F"/>
    <w:rsid w:val="00E121A8"/>
    <w:rsid w:val="00E12AB0"/>
    <w:rsid w:val="00E13A4C"/>
    <w:rsid w:val="00E14042"/>
    <w:rsid w:val="00E146A0"/>
    <w:rsid w:val="00E16C52"/>
    <w:rsid w:val="00E177F2"/>
    <w:rsid w:val="00E20470"/>
    <w:rsid w:val="00E24EC6"/>
    <w:rsid w:val="00E271F9"/>
    <w:rsid w:val="00E2787A"/>
    <w:rsid w:val="00E27C3E"/>
    <w:rsid w:val="00E33BCB"/>
    <w:rsid w:val="00E356BE"/>
    <w:rsid w:val="00E35E62"/>
    <w:rsid w:val="00E36055"/>
    <w:rsid w:val="00E371C1"/>
    <w:rsid w:val="00E375E6"/>
    <w:rsid w:val="00E40747"/>
    <w:rsid w:val="00E41891"/>
    <w:rsid w:val="00E426E8"/>
    <w:rsid w:val="00E4308E"/>
    <w:rsid w:val="00E460AC"/>
    <w:rsid w:val="00E50F3A"/>
    <w:rsid w:val="00E540BD"/>
    <w:rsid w:val="00E5716D"/>
    <w:rsid w:val="00E603D8"/>
    <w:rsid w:val="00E606BB"/>
    <w:rsid w:val="00E61606"/>
    <w:rsid w:val="00E61C83"/>
    <w:rsid w:val="00E63BB1"/>
    <w:rsid w:val="00E644DF"/>
    <w:rsid w:val="00E66D64"/>
    <w:rsid w:val="00E66FB1"/>
    <w:rsid w:val="00E70D33"/>
    <w:rsid w:val="00E72987"/>
    <w:rsid w:val="00E72CA6"/>
    <w:rsid w:val="00E74001"/>
    <w:rsid w:val="00E74006"/>
    <w:rsid w:val="00E7414D"/>
    <w:rsid w:val="00E7642B"/>
    <w:rsid w:val="00E76751"/>
    <w:rsid w:val="00E778E9"/>
    <w:rsid w:val="00E779EE"/>
    <w:rsid w:val="00E8095A"/>
    <w:rsid w:val="00E81C25"/>
    <w:rsid w:val="00E835A8"/>
    <w:rsid w:val="00E83F4D"/>
    <w:rsid w:val="00E857F9"/>
    <w:rsid w:val="00E85B06"/>
    <w:rsid w:val="00E87867"/>
    <w:rsid w:val="00E87F30"/>
    <w:rsid w:val="00E90BBA"/>
    <w:rsid w:val="00E92782"/>
    <w:rsid w:val="00E96387"/>
    <w:rsid w:val="00E975A6"/>
    <w:rsid w:val="00EA0684"/>
    <w:rsid w:val="00EA06B3"/>
    <w:rsid w:val="00EA12C4"/>
    <w:rsid w:val="00EA291D"/>
    <w:rsid w:val="00EA2CFE"/>
    <w:rsid w:val="00EA4E0F"/>
    <w:rsid w:val="00EA5182"/>
    <w:rsid w:val="00EA5D9C"/>
    <w:rsid w:val="00EA792A"/>
    <w:rsid w:val="00EA7A5F"/>
    <w:rsid w:val="00EB0C77"/>
    <w:rsid w:val="00EB1024"/>
    <w:rsid w:val="00EC02CD"/>
    <w:rsid w:val="00EC0B03"/>
    <w:rsid w:val="00EC1853"/>
    <w:rsid w:val="00EC2E21"/>
    <w:rsid w:val="00EC4118"/>
    <w:rsid w:val="00EC48C1"/>
    <w:rsid w:val="00EC5310"/>
    <w:rsid w:val="00EC718A"/>
    <w:rsid w:val="00ED1866"/>
    <w:rsid w:val="00ED1B0D"/>
    <w:rsid w:val="00ED30D0"/>
    <w:rsid w:val="00ED786A"/>
    <w:rsid w:val="00EE1200"/>
    <w:rsid w:val="00EE1F63"/>
    <w:rsid w:val="00EE2DCE"/>
    <w:rsid w:val="00EE3A1A"/>
    <w:rsid w:val="00EE41B7"/>
    <w:rsid w:val="00EE6445"/>
    <w:rsid w:val="00EE7E9E"/>
    <w:rsid w:val="00EF0587"/>
    <w:rsid w:val="00EF3693"/>
    <w:rsid w:val="00EF38BB"/>
    <w:rsid w:val="00EF616E"/>
    <w:rsid w:val="00EF6783"/>
    <w:rsid w:val="00EF6DF5"/>
    <w:rsid w:val="00F054BC"/>
    <w:rsid w:val="00F05E01"/>
    <w:rsid w:val="00F06F51"/>
    <w:rsid w:val="00F10984"/>
    <w:rsid w:val="00F10A7A"/>
    <w:rsid w:val="00F127BD"/>
    <w:rsid w:val="00F12875"/>
    <w:rsid w:val="00F17C44"/>
    <w:rsid w:val="00F2026B"/>
    <w:rsid w:val="00F20F0E"/>
    <w:rsid w:val="00F21335"/>
    <w:rsid w:val="00F21BBC"/>
    <w:rsid w:val="00F21DCB"/>
    <w:rsid w:val="00F246F1"/>
    <w:rsid w:val="00F2797D"/>
    <w:rsid w:val="00F331E0"/>
    <w:rsid w:val="00F34976"/>
    <w:rsid w:val="00F3593A"/>
    <w:rsid w:val="00F3654D"/>
    <w:rsid w:val="00F36B15"/>
    <w:rsid w:val="00F36E3C"/>
    <w:rsid w:val="00F44247"/>
    <w:rsid w:val="00F46F0E"/>
    <w:rsid w:val="00F508F8"/>
    <w:rsid w:val="00F52061"/>
    <w:rsid w:val="00F54690"/>
    <w:rsid w:val="00F5683D"/>
    <w:rsid w:val="00F56D3C"/>
    <w:rsid w:val="00F61343"/>
    <w:rsid w:val="00F624B6"/>
    <w:rsid w:val="00F62F3B"/>
    <w:rsid w:val="00F639B1"/>
    <w:rsid w:val="00F63D76"/>
    <w:rsid w:val="00F65A5D"/>
    <w:rsid w:val="00F66352"/>
    <w:rsid w:val="00F66F86"/>
    <w:rsid w:val="00F70173"/>
    <w:rsid w:val="00F70382"/>
    <w:rsid w:val="00F72731"/>
    <w:rsid w:val="00F76360"/>
    <w:rsid w:val="00F76FC8"/>
    <w:rsid w:val="00F77B06"/>
    <w:rsid w:val="00F806CD"/>
    <w:rsid w:val="00F826BE"/>
    <w:rsid w:val="00F83843"/>
    <w:rsid w:val="00F83B6F"/>
    <w:rsid w:val="00F84CEF"/>
    <w:rsid w:val="00F90708"/>
    <w:rsid w:val="00F907A7"/>
    <w:rsid w:val="00F91195"/>
    <w:rsid w:val="00F91256"/>
    <w:rsid w:val="00F9214B"/>
    <w:rsid w:val="00F948B6"/>
    <w:rsid w:val="00F95A30"/>
    <w:rsid w:val="00F964E8"/>
    <w:rsid w:val="00F968AE"/>
    <w:rsid w:val="00F96B52"/>
    <w:rsid w:val="00FA1E65"/>
    <w:rsid w:val="00FA43A7"/>
    <w:rsid w:val="00FA6F71"/>
    <w:rsid w:val="00FB02F5"/>
    <w:rsid w:val="00FB12FB"/>
    <w:rsid w:val="00FB2375"/>
    <w:rsid w:val="00FB2F01"/>
    <w:rsid w:val="00FB30E1"/>
    <w:rsid w:val="00FB7367"/>
    <w:rsid w:val="00FC0F22"/>
    <w:rsid w:val="00FC1661"/>
    <w:rsid w:val="00FC2BA2"/>
    <w:rsid w:val="00FC34F1"/>
    <w:rsid w:val="00FC3ADB"/>
    <w:rsid w:val="00FC5AF3"/>
    <w:rsid w:val="00FC68F1"/>
    <w:rsid w:val="00FC76AC"/>
    <w:rsid w:val="00FD0FD6"/>
    <w:rsid w:val="00FD3915"/>
    <w:rsid w:val="00FD3D88"/>
    <w:rsid w:val="00FD47C2"/>
    <w:rsid w:val="00FD49E1"/>
    <w:rsid w:val="00FD50DA"/>
    <w:rsid w:val="00FE17A8"/>
    <w:rsid w:val="00FE1828"/>
    <w:rsid w:val="00FE1C83"/>
    <w:rsid w:val="00FE49E0"/>
    <w:rsid w:val="00FE4DEA"/>
    <w:rsid w:val="00FE5B5A"/>
    <w:rsid w:val="00FE63C9"/>
    <w:rsid w:val="00FF0477"/>
    <w:rsid w:val="00FF04DE"/>
    <w:rsid w:val="00FF0C54"/>
    <w:rsid w:val="00FF1521"/>
    <w:rsid w:val="00FF28DC"/>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0AD1"/>
  <w14:defaultImageDpi w14:val="32767"/>
  <w15:chartTrackingRefBased/>
  <w15:docId w15:val="{AFBA459C-6E69-4AEA-A6C9-93FB919F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rsid w:val="0071535D"/>
    <w:pPr>
      <w:ind w:firstLineChars="200" w:firstLine="480"/>
    </w:pPr>
    <w:rPr>
      <w:rFonts w:ascii="Calibri" w:eastAsia="宋体" w:hAnsi="Calibri" w:cs="Times New Roman"/>
      <w:kern w:val="0"/>
      <w:lang w:bidi="km-KH"/>
    </w:rPr>
  </w:style>
  <w:style w:type="paragraph" w:styleId="1">
    <w:name w:val="heading 1"/>
    <w:basedOn w:val="a1"/>
    <w:next w:val="a1"/>
    <w:link w:val="10"/>
    <w:qFormat/>
    <w:rsid w:val="0071535D"/>
    <w:pPr>
      <w:keepNext/>
      <w:keepLines/>
      <w:widowControl w:val="0"/>
      <w:numPr>
        <w:numId w:val="29"/>
      </w:numPr>
      <w:spacing w:before="480" w:after="480" w:line="360" w:lineRule="auto"/>
      <w:ind w:firstLineChars="0"/>
      <w:jc w:val="center"/>
      <w:outlineLvl w:val="0"/>
    </w:pPr>
    <w:rPr>
      <w:rFonts w:ascii="Arial" w:hAnsi="Arial"/>
      <w:b/>
      <w:bCs/>
      <w:kern w:val="44"/>
      <w:sz w:val="32"/>
      <w:szCs w:val="32"/>
      <w:lang w:bidi="ar-SA"/>
    </w:rPr>
  </w:style>
  <w:style w:type="paragraph" w:styleId="2">
    <w:name w:val="heading 2"/>
    <w:basedOn w:val="a1"/>
    <w:next w:val="a1"/>
    <w:link w:val="21"/>
    <w:uiPriority w:val="9"/>
    <w:qFormat/>
    <w:rsid w:val="00D32F03"/>
    <w:pPr>
      <w:keepNext/>
      <w:keepLines/>
      <w:widowControl w:val="0"/>
      <w:numPr>
        <w:ilvl w:val="1"/>
        <w:numId w:val="29"/>
      </w:numPr>
      <w:spacing w:before="160" w:after="160"/>
      <w:ind w:firstLineChars="0"/>
      <w:jc w:val="both"/>
      <w:outlineLvl w:val="1"/>
    </w:pPr>
    <w:rPr>
      <w:rFonts w:ascii="Arial" w:hAnsi="Arial"/>
      <w:bCs/>
      <w:kern w:val="2"/>
      <w:sz w:val="28"/>
      <w:szCs w:val="28"/>
      <w:lang w:bidi="ar-SA"/>
    </w:rPr>
  </w:style>
  <w:style w:type="paragraph" w:styleId="3">
    <w:name w:val="heading 3"/>
    <w:basedOn w:val="a1"/>
    <w:next w:val="a1"/>
    <w:link w:val="30"/>
    <w:autoRedefine/>
    <w:uiPriority w:val="9"/>
    <w:qFormat/>
    <w:rsid w:val="00D32F03"/>
    <w:pPr>
      <w:keepNext/>
      <w:keepLines/>
      <w:widowControl w:val="0"/>
      <w:numPr>
        <w:ilvl w:val="2"/>
        <w:numId w:val="29"/>
      </w:numPr>
      <w:adjustRightInd w:val="0"/>
      <w:spacing w:before="120" w:after="120"/>
      <w:ind w:firstLineChars="0"/>
      <w:outlineLvl w:val="2"/>
    </w:pPr>
    <w:rPr>
      <w:rFonts w:ascii="Arial" w:hAnsi="Arial"/>
      <w:bCs/>
      <w:kern w:val="2"/>
      <w:szCs w:val="32"/>
      <w:lang w:bidi="ar-SA"/>
    </w:rPr>
  </w:style>
  <w:style w:type="paragraph" w:styleId="4">
    <w:name w:val="heading 4"/>
    <w:basedOn w:val="a1"/>
    <w:next w:val="a1"/>
    <w:link w:val="40"/>
    <w:uiPriority w:val="9"/>
    <w:qFormat/>
    <w:rsid w:val="0073476F"/>
    <w:pPr>
      <w:keepNext/>
      <w:keepLines/>
      <w:widowControl w:val="0"/>
      <w:numPr>
        <w:ilvl w:val="3"/>
        <w:numId w:val="29"/>
      </w:numPr>
      <w:adjustRightInd w:val="0"/>
      <w:spacing w:before="120" w:after="120" w:line="360" w:lineRule="auto"/>
      <w:ind w:firstLineChars="0"/>
      <w:outlineLvl w:val="3"/>
    </w:pPr>
    <w:rPr>
      <w:rFonts w:ascii="Arial" w:hAnsi="Arial"/>
      <w:bCs/>
      <w:kern w:val="2"/>
      <w:sz w:val="21"/>
      <w:szCs w:val="28"/>
      <w:lang w:bidi="ar-SA"/>
    </w:rPr>
  </w:style>
  <w:style w:type="paragraph" w:styleId="5">
    <w:name w:val="heading 5"/>
    <w:basedOn w:val="a1"/>
    <w:next w:val="a1"/>
    <w:link w:val="50"/>
    <w:qFormat/>
    <w:rsid w:val="0071535D"/>
    <w:pPr>
      <w:keepNext/>
      <w:keepLines/>
      <w:widowControl w:val="0"/>
      <w:numPr>
        <w:ilvl w:val="4"/>
        <w:numId w:val="29"/>
      </w:numPr>
      <w:tabs>
        <w:tab w:val="left" w:pos="1008"/>
      </w:tabs>
      <w:spacing w:before="120" w:after="120" w:line="360" w:lineRule="auto"/>
      <w:ind w:firstLineChars="0"/>
      <w:jc w:val="both"/>
      <w:outlineLvl w:val="4"/>
    </w:pPr>
    <w:rPr>
      <w:rFonts w:ascii="Arial" w:hAnsi="Arial"/>
      <w:b/>
      <w:bCs/>
      <w:kern w:val="2"/>
      <w:sz w:val="28"/>
      <w:szCs w:val="28"/>
      <w:lang w:bidi="ar-SA"/>
    </w:rPr>
  </w:style>
  <w:style w:type="paragraph" w:styleId="6">
    <w:name w:val="heading 6"/>
    <w:basedOn w:val="a1"/>
    <w:next w:val="a1"/>
    <w:link w:val="60"/>
    <w:qFormat/>
    <w:rsid w:val="0071535D"/>
    <w:pPr>
      <w:keepNext/>
      <w:keepLines/>
      <w:widowControl w:val="0"/>
      <w:numPr>
        <w:ilvl w:val="5"/>
        <w:numId w:val="29"/>
      </w:numPr>
      <w:tabs>
        <w:tab w:val="left" w:pos="1152"/>
      </w:tabs>
      <w:spacing w:before="120" w:after="120" w:line="360" w:lineRule="auto"/>
      <w:ind w:firstLineChars="0"/>
      <w:jc w:val="both"/>
      <w:outlineLvl w:val="5"/>
    </w:pPr>
    <w:rPr>
      <w:rFonts w:ascii="Arial" w:hAnsi="Arial"/>
      <w:b/>
      <w:bCs/>
      <w:kern w:val="2"/>
      <w:szCs w:val="20"/>
      <w:lang w:bidi="ar-SA"/>
    </w:rPr>
  </w:style>
  <w:style w:type="paragraph" w:styleId="7">
    <w:name w:val="heading 7"/>
    <w:basedOn w:val="a1"/>
    <w:next w:val="a1"/>
    <w:link w:val="70"/>
    <w:qFormat/>
    <w:rsid w:val="0071535D"/>
    <w:pPr>
      <w:keepNext/>
      <w:keepLines/>
      <w:widowControl w:val="0"/>
      <w:numPr>
        <w:ilvl w:val="6"/>
        <w:numId w:val="29"/>
      </w:numPr>
      <w:tabs>
        <w:tab w:val="left" w:pos="1296"/>
      </w:tabs>
      <w:spacing w:before="240" w:after="64" w:line="320" w:lineRule="auto"/>
      <w:ind w:firstLineChars="0"/>
      <w:jc w:val="both"/>
      <w:outlineLvl w:val="6"/>
    </w:pPr>
    <w:rPr>
      <w:rFonts w:ascii="Arial" w:hAnsi="Arial"/>
      <w:b/>
      <w:bCs/>
      <w:kern w:val="2"/>
      <w:szCs w:val="20"/>
      <w:lang w:bidi="ar-SA"/>
    </w:rPr>
  </w:style>
  <w:style w:type="paragraph" w:styleId="8">
    <w:name w:val="heading 8"/>
    <w:basedOn w:val="a1"/>
    <w:next w:val="a1"/>
    <w:link w:val="80"/>
    <w:qFormat/>
    <w:rsid w:val="0071535D"/>
    <w:pPr>
      <w:keepNext/>
      <w:keepLines/>
      <w:widowControl w:val="0"/>
      <w:numPr>
        <w:ilvl w:val="7"/>
        <w:numId w:val="29"/>
      </w:numPr>
      <w:tabs>
        <w:tab w:val="left" w:pos="1440"/>
      </w:tabs>
      <w:spacing w:before="240" w:after="64" w:line="320" w:lineRule="auto"/>
      <w:ind w:firstLineChars="0"/>
      <w:jc w:val="both"/>
      <w:outlineLvl w:val="7"/>
    </w:pPr>
    <w:rPr>
      <w:rFonts w:ascii="Arial" w:eastAsia="黑体" w:hAnsi="Arial"/>
      <w:kern w:val="2"/>
      <w:szCs w:val="20"/>
      <w:lang w:bidi="ar-SA"/>
    </w:rPr>
  </w:style>
  <w:style w:type="paragraph" w:styleId="9">
    <w:name w:val="heading 9"/>
    <w:basedOn w:val="a1"/>
    <w:next w:val="a1"/>
    <w:link w:val="90"/>
    <w:qFormat/>
    <w:rsid w:val="0071535D"/>
    <w:pPr>
      <w:keepNext/>
      <w:keepLines/>
      <w:widowControl w:val="0"/>
      <w:numPr>
        <w:ilvl w:val="8"/>
        <w:numId w:val="29"/>
      </w:numPr>
      <w:tabs>
        <w:tab w:val="left" w:pos="1584"/>
      </w:tabs>
      <w:spacing w:before="240" w:after="64" w:line="320" w:lineRule="auto"/>
      <w:ind w:firstLineChars="0"/>
      <w:jc w:val="both"/>
      <w:outlineLvl w:val="8"/>
    </w:pPr>
    <w:rPr>
      <w:rFonts w:ascii="Arial" w:eastAsia="黑体" w:hAnsi="Arial"/>
      <w:kern w:val="2"/>
      <w:sz w:val="21"/>
      <w:szCs w:val="20"/>
      <w:lang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71535D"/>
    <w:rPr>
      <w:rFonts w:ascii="Arial" w:eastAsia="宋体" w:hAnsi="Arial" w:cs="Times New Roman"/>
      <w:b/>
      <w:bCs/>
      <w:kern w:val="44"/>
      <w:sz w:val="32"/>
      <w:szCs w:val="32"/>
    </w:rPr>
  </w:style>
  <w:style w:type="character" w:customStyle="1" w:styleId="21">
    <w:name w:val="标题 2 字符"/>
    <w:basedOn w:val="a2"/>
    <w:link w:val="2"/>
    <w:uiPriority w:val="9"/>
    <w:rsid w:val="00D32F03"/>
    <w:rPr>
      <w:rFonts w:ascii="Arial" w:eastAsia="宋体" w:hAnsi="Arial" w:cs="Times New Roman"/>
      <w:bCs/>
      <w:sz w:val="28"/>
      <w:szCs w:val="28"/>
    </w:rPr>
  </w:style>
  <w:style w:type="character" w:customStyle="1" w:styleId="30">
    <w:name w:val="标题 3 字符"/>
    <w:basedOn w:val="a2"/>
    <w:link w:val="3"/>
    <w:uiPriority w:val="9"/>
    <w:rsid w:val="00D32F03"/>
    <w:rPr>
      <w:rFonts w:ascii="Arial" w:eastAsia="宋体" w:hAnsi="Arial" w:cs="Times New Roman"/>
      <w:bCs/>
      <w:szCs w:val="32"/>
    </w:rPr>
  </w:style>
  <w:style w:type="character" w:customStyle="1" w:styleId="40">
    <w:name w:val="标题 4 字符"/>
    <w:basedOn w:val="a2"/>
    <w:link w:val="4"/>
    <w:uiPriority w:val="9"/>
    <w:rsid w:val="0073476F"/>
    <w:rPr>
      <w:rFonts w:ascii="Arial" w:eastAsia="宋体" w:hAnsi="Arial" w:cs="Times New Roman"/>
      <w:bCs/>
      <w:sz w:val="21"/>
      <w:szCs w:val="28"/>
    </w:rPr>
  </w:style>
  <w:style w:type="character" w:customStyle="1" w:styleId="50">
    <w:name w:val="标题 5 字符"/>
    <w:basedOn w:val="a2"/>
    <w:link w:val="5"/>
    <w:rsid w:val="0071535D"/>
    <w:rPr>
      <w:rFonts w:ascii="Arial" w:eastAsia="宋体" w:hAnsi="Arial" w:cs="Times New Roman"/>
      <w:b/>
      <w:bCs/>
      <w:sz w:val="28"/>
      <w:szCs w:val="28"/>
    </w:rPr>
  </w:style>
  <w:style w:type="character" w:customStyle="1" w:styleId="60">
    <w:name w:val="标题 6 字符"/>
    <w:basedOn w:val="a2"/>
    <w:link w:val="6"/>
    <w:rsid w:val="0071535D"/>
    <w:rPr>
      <w:rFonts w:ascii="Arial" w:eastAsia="宋体" w:hAnsi="Arial" w:cs="Times New Roman"/>
      <w:b/>
      <w:bCs/>
      <w:szCs w:val="20"/>
    </w:rPr>
  </w:style>
  <w:style w:type="character" w:customStyle="1" w:styleId="70">
    <w:name w:val="标题 7 字符"/>
    <w:basedOn w:val="a2"/>
    <w:link w:val="7"/>
    <w:rsid w:val="0071535D"/>
    <w:rPr>
      <w:rFonts w:ascii="Arial" w:eastAsia="宋体" w:hAnsi="Arial" w:cs="Times New Roman"/>
      <w:b/>
      <w:bCs/>
      <w:szCs w:val="20"/>
    </w:rPr>
  </w:style>
  <w:style w:type="character" w:customStyle="1" w:styleId="80">
    <w:name w:val="标题 8 字符"/>
    <w:basedOn w:val="a2"/>
    <w:link w:val="8"/>
    <w:rsid w:val="0071535D"/>
    <w:rPr>
      <w:rFonts w:ascii="Arial" w:eastAsia="黑体" w:hAnsi="Arial" w:cs="Times New Roman"/>
      <w:szCs w:val="20"/>
    </w:rPr>
  </w:style>
  <w:style w:type="character" w:customStyle="1" w:styleId="90">
    <w:name w:val="标题 9 字符"/>
    <w:basedOn w:val="a2"/>
    <w:link w:val="9"/>
    <w:rsid w:val="0071535D"/>
    <w:rPr>
      <w:rFonts w:ascii="Arial" w:eastAsia="黑体" w:hAnsi="Arial" w:cs="Times New Roman"/>
      <w:sz w:val="21"/>
      <w:szCs w:val="20"/>
    </w:rPr>
  </w:style>
  <w:style w:type="paragraph" w:styleId="a5">
    <w:name w:val="caption"/>
    <w:basedOn w:val="a1"/>
    <w:next w:val="a1"/>
    <w:unhideWhenUsed/>
    <w:qFormat/>
    <w:rsid w:val="00304644"/>
    <w:pPr>
      <w:spacing w:line="0" w:lineRule="atLeast"/>
      <w:jc w:val="center"/>
    </w:pPr>
    <w:rPr>
      <w:rFonts w:asciiTheme="majorHAnsi" w:eastAsia="黑体" w:hAnsiTheme="majorHAnsi" w:cstheme="majorBidi"/>
      <w:b/>
      <w:sz w:val="18"/>
      <w:szCs w:val="32"/>
    </w:rPr>
  </w:style>
  <w:style w:type="paragraph" w:customStyle="1" w:styleId="a6">
    <w:name w:val="源程序"/>
    <w:basedOn w:val="a1"/>
    <w:link w:val="CharChar"/>
    <w:rsid w:val="0071535D"/>
    <w:pPr>
      <w:widowControl w:val="0"/>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jc w:val="both"/>
      <w:textAlignment w:val="baseline"/>
    </w:pPr>
    <w:rPr>
      <w:rFonts w:asciiTheme="minorHAnsi" w:hAnsiTheme="minorHAnsi"/>
      <w:kern w:val="2"/>
      <w:sz w:val="18"/>
      <w:szCs w:val="22"/>
      <w:lang w:bidi="ar-SA"/>
    </w:rPr>
  </w:style>
  <w:style w:type="character" w:customStyle="1" w:styleId="CharChar">
    <w:name w:val="源程序 Char Char"/>
    <w:link w:val="a6"/>
    <w:rsid w:val="0071535D"/>
    <w:rPr>
      <w:rFonts w:eastAsia="宋体" w:cs="Times New Roman"/>
      <w:sz w:val="18"/>
      <w:szCs w:val="22"/>
      <w:shd w:val="clear" w:color="auto" w:fill="E6E6E6"/>
    </w:rPr>
  </w:style>
  <w:style w:type="paragraph" w:styleId="a7">
    <w:name w:val="Title"/>
    <w:basedOn w:val="a1"/>
    <w:next w:val="a1"/>
    <w:link w:val="a8"/>
    <w:qFormat/>
    <w:rsid w:val="0071535D"/>
    <w:pPr>
      <w:widowControl w:val="0"/>
      <w:spacing w:before="240" w:after="60"/>
      <w:jc w:val="center"/>
      <w:outlineLvl w:val="0"/>
    </w:pPr>
    <w:rPr>
      <w:rFonts w:asciiTheme="majorHAnsi" w:hAnsiTheme="majorHAnsi" w:cstheme="majorBidi"/>
      <w:b/>
      <w:bCs/>
      <w:kern w:val="2"/>
      <w:sz w:val="32"/>
      <w:szCs w:val="32"/>
      <w:lang w:bidi="ar-SA"/>
    </w:rPr>
  </w:style>
  <w:style w:type="character" w:customStyle="1" w:styleId="a8">
    <w:name w:val="标题 字符"/>
    <w:basedOn w:val="a2"/>
    <w:link w:val="a7"/>
    <w:rsid w:val="0071535D"/>
    <w:rPr>
      <w:rFonts w:asciiTheme="majorHAnsi" w:eastAsia="宋体" w:hAnsiTheme="majorHAnsi" w:cstheme="majorBidi"/>
      <w:b/>
      <w:bCs/>
      <w:sz w:val="32"/>
      <w:szCs w:val="32"/>
    </w:rPr>
  </w:style>
  <w:style w:type="paragraph" w:customStyle="1" w:styleId="20">
    <w:name w:val="列表段落2"/>
    <w:basedOn w:val="a0"/>
    <w:rsid w:val="008E0001"/>
    <w:pPr>
      <w:numPr>
        <w:ilvl w:val="1"/>
        <w:numId w:val="32"/>
      </w:numPr>
      <w:ind w:left="0" w:firstLineChars="400" w:firstLine="400"/>
    </w:pPr>
    <w:rPr>
      <w:b w:val="0"/>
      <w:sz w:val="18"/>
    </w:rPr>
  </w:style>
  <w:style w:type="paragraph" w:styleId="a0">
    <w:name w:val="List Paragraph"/>
    <w:basedOn w:val="a1"/>
    <w:uiPriority w:val="34"/>
    <w:qFormat/>
    <w:rsid w:val="0071535D"/>
    <w:pPr>
      <w:widowControl w:val="0"/>
      <w:numPr>
        <w:numId w:val="31"/>
      </w:numPr>
      <w:ind w:left="0" w:firstLine="200"/>
      <w:jc w:val="both"/>
    </w:pPr>
    <w:rPr>
      <w:rFonts w:asciiTheme="minorHAnsi" w:hAnsiTheme="minorHAnsi"/>
      <w:b/>
      <w:i/>
      <w:kern w:val="2"/>
      <w:szCs w:val="21"/>
      <w:lang w:bidi="ar-SA"/>
    </w:rPr>
  </w:style>
  <w:style w:type="paragraph" w:customStyle="1" w:styleId="a9">
    <w:name w:val="表题"/>
    <w:basedOn w:val="a1"/>
    <w:next w:val="a1"/>
    <w:rsid w:val="0071535D"/>
    <w:pPr>
      <w:keepNext/>
      <w:keepLines/>
      <w:spacing w:line="0" w:lineRule="atLeast"/>
      <w:ind w:firstLineChars="0" w:firstLine="0"/>
      <w:jc w:val="center"/>
    </w:pPr>
    <w:rPr>
      <w:rFonts w:eastAsia="黑体"/>
      <w:b/>
      <w:bCs/>
      <w:sz w:val="18"/>
      <w:szCs w:val="20"/>
      <w:lang w:bidi="ar-SA"/>
    </w:rPr>
  </w:style>
  <w:style w:type="paragraph" w:customStyle="1" w:styleId="aa">
    <w:name w:val="表格正文"/>
    <w:basedOn w:val="a1"/>
    <w:rsid w:val="0071535D"/>
    <w:pPr>
      <w:widowControl w:val="0"/>
      <w:spacing w:line="0" w:lineRule="atLeast"/>
      <w:ind w:firstLineChars="0" w:firstLine="0"/>
    </w:pPr>
    <w:rPr>
      <w:rFonts w:ascii="Arial" w:hAnsi="Arial" w:cs="Arial"/>
      <w:kern w:val="2"/>
      <w:sz w:val="18"/>
      <w:szCs w:val="18"/>
      <w:lang w:bidi="ar-SA"/>
    </w:rPr>
  </w:style>
  <w:style w:type="paragraph" w:styleId="ab">
    <w:name w:val="Revision"/>
    <w:hidden/>
    <w:uiPriority w:val="99"/>
    <w:semiHidden/>
    <w:rsid w:val="00EB0C77"/>
    <w:rPr>
      <w:sz w:val="21"/>
      <w:szCs w:val="21"/>
    </w:rPr>
  </w:style>
  <w:style w:type="table" w:customStyle="1" w:styleId="210">
    <w:name w:val="中等深浅网格 21"/>
    <w:basedOn w:val="a3"/>
    <w:next w:val="a3"/>
    <w:semiHidden/>
    <w:unhideWhenUsed/>
    <w:rsid w:val="00707689"/>
    <w:rPr>
      <w:rFonts w:ascii="Times New Roman" w:eastAsia="宋体" w:hAnsi="Calibri" w:cs="Times New Roman"/>
      <w:kern w:val="0"/>
      <w:sz w:val="22"/>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a">
    <w:name w:val="段内列表"/>
    <w:basedOn w:val="a1"/>
    <w:next w:val="a1"/>
    <w:rsid w:val="00FB02F5"/>
    <w:pPr>
      <w:numPr>
        <w:numId w:val="30"/>
      </w:numPr>
      <w:ind w:left="0" w:firstLine="200"/>
    </w:pPr>
    <w:rPr>
      <w:sz w:val="18"/>
      <w:u w:val="single"/>
    </w:rPr>
  </w:style>
  <w:style w:type="table" w:styleId="ac">
    <w:name w:val="Table Grid"/>
    <w:basedOn w:val="a3"/>
    <w:uiPriority w:val="39"/>
    <w:rsid w:val="00707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1"/>
    <w:uiPriority w:val="99"/>
    <w:semiHidden/>
    <w:unhideWhenUsed/>
    <w:rsid w:val="00E50F3A"/>
    <w:pPr>
      <w:spacing w:before="100" w:beforeAutospacing="1" w:after="100" w:afterAutospacing="1"/>
      <w:ind w:firstLineChars="0" w:firstLine="0"/>
    </w:pPr>
    <w:rPr>
      <w:rFonts w:ascii="宋体" w:hAnsi="宋体" w:cs="宋体"/>
    </w:rPr>
  </w:style>
  <w:style w:type="character" w:styleId="ae">
    <w:name w:val="Strong"/>
    <w:basedOn w:val="a2"/>
    <w:uiPriority w:val="22"/>
    <w:qFormat/>
    <w:rsid w:val="00E50F3A"/>
    <w:rPr>
      <w:b/>
      <w:bCs/>
    </w:rPr>
  </w:style>
  <w:style w:type="character" w:styleId="af">
    <w:name w:val="Hyperlink"/>
    <w:basedOn w:val="a2"/>
    <w:uiPriority w:val="99"/>
    <w:unhideWhenUsed/>
    <w:rsid w:val="00E50F3A"/>
    <w:rPr>
      <w:color w:val="0000FF"/>
      <w:u w:val="single"/>
    </w:rPr>
  </w:style>
  <w:style w:type="character" w:styleId="af0">
    <w:name w:val="FollowedHyperlink"/>
    <w:basedOn w:val="a2"/>
    <w:uiPriority w:val="99"/>
    <w:semiHidden/>
    <w:unhideWhenUsed/>
    <w:rsid w:val="0026470E"/>
    <w:rPr>
      <w:color w:val="800080"/>
      <w:u w:val="single"/>
    </w:rPr>
  </w:style>
  <w:style w:type="character" w:styleId="af1">
    <w:name w:val="Emphasis"/>
    <w:basedOn w:val="a2"/>
    <w:uiPriority w:val="20"/>
    <w:qFormat/>
    <w:rsid w:val="0026470E"/>
    <w:rPr>
      <w:i/>
      <w:iCs/>
    </w:rPr>
  </w:style>
  <w:style w:type="character" w:styleId="HTML">
    <w:name w:val="HTML Code"/>
    <w:basedOn w:val="a2"/>
    <w:uiPriority w:val="99"/>
    <w:semiHidden/>
    <w:unhideWhenUsed/>
    <w:rsid w:val="00031D5E"/>
    <w:rPr>
      <w:rFonts w:ascii="宋体" w:eastAsia="宋体" w:hAnsi="宋体" w:cs="宋体"/>
      <w:sz w:val="24"/>
      <w:szCs w:val="24"/>
    </w:rPr>
  </w:style>
  <w:style w:type="paragraph" w:styleId="af2">
    <w:name w:val="header"/>
    <w:basedOn w:val="a1"/>
    <w:link w:val="af3"/>
    <w:unhideWhenUsed/>
    <w:rsid w:val="00B243CA"/>
    <w:pPr>
      <w:pBdr>
        <w:bottom w:val="single" w:sz="6" w:space="1" w:color="auto"/>
      </w:pBdr>
      <w:tabs>
        <w:tab w:val="center" w:pos="4153"/>
        <w:tab w:val="right" w:pos="8306"/>
      </w:tabs>
      <w:snapToGrid w:val="0"/>
      <w:jc w:val="center"/>
    </w:pPr>
    <w:rPr>
      <w:sz w:val="18"/>
      <w:szCs w:val="29"/>
    </w:rPr>
  </w:style>
  <w:style w:type="character" w:customStyle="1" w:styleId="af3">
    <w:name w:val="页眉 字符"/>
    <w:basedOn w:val="a2"/>
    <w:link w:val="af2"/>
    <w:rsid w:val="00B243CA"/>
    <w:rPr>
      <w:rFonts w:ascii="Calibri" w:eastAsia="宋体" w:hAnsi="Calibri" w:cs="Times New Roman"/>
      <w:kern w:val="0"/>
      <w:sz w:val="18"/>
      <w:szCs w:val="29"/>
      <w:lang w:bidi="km-KH"/>
    </w:rPr>
  </w:style>
  <w:style w:type="paragraph" w:styleId="af4">
    <w:name w:val="footer"/>
    <w:basedOn w:val="a1"/>
    <w:link w:val="af5"/>
    <w:unhideWhenUsed/>
    <w:rsid w:val="00B243CA"/>
    <w:pPr>
      <w:tabs>
        <w:tab w:val="center" w:pos="4153"/>
        <w:tab w:val="right" w:pos="8306"/>
      </w:tabs>
      <w:snapToGrid w:val="0"/>
    </w:pPr>
    <w:rPr>
      <w:sz w:val="18"/>
      <w:szCs w:val="29"/>
    </w:rPr>
  </w:style>
  <w:style w:type="character" w:customStyle="1" w:styleId="af5">
    <w:name w:val="页脚 字符"/>
    <w:basedOn w:val="a2"/>
    <w:link w:val="af4"/>
    <w:rsid w:val="00B243CA"/>
    <w:rPr>
      <w:rFonts w:ascii="Calibri" w:eastAsia="宋体" w:hAnsi="Calibri" w:cs="Times New Roman"/>
      <w:kern w:val="0"/>
      <w:sz w:val="18"/>
      <w:szCs w:val="29"/>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534001564">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091197592">
      <w:bodyDiv w:val="1"/>
      <w:marLeft w:val="0"/>
      <w:marRight w:val="0"/>
      <w:marTop w:val="0"/>
      <w:marBottom w:val="0"/>
      <w:divBdr>
        <w:top w:val="none" w:sz="0" w:space="0" w:color="auto"/>
        <w:left w:val="none" w:sz="0" w:space="0" w:color="auto"/>
        <w:bottom w:val="none" w:sz="0" w:space="0" w:color="auto"/>
        <w:right w:val="none" w:sz="0" w:space="0" w:color="auto"/>
      </w:divBdr>
      <w:divsChild>
        <w:div w:id="1993168388">
          <w:marLeft w:val="0"/>
          <w:marRight w:val="0"/>
          <w:marTop w:val="0"/>
          <w:marBottom w:val="0"/>
          <w:divBdr>
            <w:top w:val="none" w:sz="0" w:space="0" w:color="auto"/>
            <w:left w:val="none" w:sz="0" w:space="0" w:color="auto"/>
            <w:bottom w:val="none" w:sz="0" w:space="0" w:color="auto"/>
            <w:right w:val="none" w:sz="0" w:space="0" w:color="auto"/>
          </w:divBdr>
          <w:divsChild>
            <w:div w:id="3167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6200">
      <w:bodyDiv w:val="1"/>
      <w:marLeft w:val="0"/>
      <w:marRight w:val="0"/>
      <w:marTop w:val="0"/>
      <w:marBottom w:val="0"/>
      <w:divBdr>
        <w:top w:val="none" w:sz="0" w:space="0" w:color="auto"/>
        <w:left w:val="none" w:sz="0" w:space="0" w:color="auto"/>
        <w:bottom w:val="none" w:sz="0" w:space="0" w:color="auto"/>
        <w:right w:val="none" w:sz="0" w:space="0" w:color="auto"/>
      </w:divBdr>
    </w:div>
    <w:div w:id="1367758654">
      <w:bodyDiv w:val="1"/>
      <w:marLeft w:val="0"/>
      <w:marRight w:val="0"/>
      <w:marTop w:val="0"/>
      <w:marBottom w:val="0"/>
      <w:divBdr>
        <w:top w:val="none" w:sz="0" w:space="0" w:color="auto"/>
        <w:left w:val="none" w:sz="0" w:space="0" w:color="auto"/>
        <w:bottom w:val="none" w:sz="0" w:space="0" w:color="auto"/>
        <w:right w:val="none" w:sz="0" w:space="0" w:color="auto"/>
      </w:divBdr>
      <w:divsChild>
        <w:div w:id="1608192874">
          <w:marLeft w:val="0"/>
          <w:marRight w:val="0"/>
          <w:marTop w:val="0"/>
          <w:marBottom w:val="0"/>
          <w:divBdr>
            <w:top w:val="none" w:sz="0" w:space="0" w:color="auto"/>
            <w:left w:val="none" w:sz="0" w:space="0" w:color="auto"/>
            <w:bottom w:val="none" w:sz="0" w:space="0" w:color="auto"/>
            <w:right w:val="none" w:sz="0" w:space="0" w:color="auto"/>
          </w:divBdr>
          <w:divsChild>
            <w:div w:id="1350062532">
              <w:marLeft w:val="0"/>
              <w:marRight w:val="0"/>
              <w:marTop w:val="0"/>
              <w:marBottom w:val="0"/>
              <w:divBdr>
                <w:top w:val="none" w:sz="0" w:space="0" w:color="auto"/>
                <w:left w:val="none" w:sz="0" w:space="0" w:color="auto"/>
                <w:bottom w:val="none" w:sz="0" w:space="0" w:color="auto"/>
                <w:right w:val="none" w:sz="0" w:space="0" w:color="auto"/>
              </w:divBdr>
            </w:div>
          </w:divsChild>
        </w:div>
        <w:div w:id="159152370">
          <w:marLeft w:val="0"/>
          <w:marRight w:val="0"/>
          <w:marTop w:val="0"/>
          <w:marBottom w:val="0"/>
          <w:divBdr>
            <w:top w:val="none" w:sz="0" w:space="0" w:color="auto"/>
            <w:left w:val="none" w:sz="0" w:space="0" w:color="auto"/>
            <w:bottom w:val="none" w:sz="0" w:space="0" w:color="auto"/>
            <w:right w:val="none" w:sz="0" w:space="0" w:color="auto"/>
          </w:divBdr>
          <w:divsChild>
            <w:div w:id="1630475436">
              <w:marLeft w:val="0"/>
              <w:marRight w:val="0"/>
              <w:marTop w:val="0"/>
              <w:marBottom w:val="0"/>
              <w:divBdr>
                <w:top w:val="none" w:sz="0" w:space="0" w:color="auto"/>
                <w:left w:val="none" w:sz="0" w:space="0" w:color="auto"/>
                <w:bottom w:val="none" w:sz="0" w:space="0" w:color="auto"/>
                <w:right w:val="none" w:sz="0" w:space="0" w:color="auto"/>
              </w:divBdr>
            </w:div>
          </w:divsChild>
        </w:div>
        <w:div w:id="1940746733">
          <w:marLeft w:val="0"/>
          <w:marRight w:val="0"/>
          <w:marTop w:val="0"/>
          <w:marBottom w:val="0"/>
          <w:divBdr>
            <w:top w:val="none" w:sz="0" w:space="0" w:color="auto"/>
            <w:left w:val="none" w:sz="0" w:space="0" w:color="auto"/>
            <w:bottom w:val="none" w:sz="0" w:space="0" w:color="auto"/>
            <w:right w:val="none" w:sz="0" w:space="0" w:color="auto"/>
          </w:divBdr>
          <w:divsChild>
            <w:div w:id="2116247652">
              <w:marLeft w:val="0"/>
              <w:marRight w:val="0"/>
              <w:marTop w:val="0"/>
              <w:marBottom w:val="0"/>
              <w:divBdr>
                <w:top w:val="none" w:sz="0" w:space="0" w:color="auto"/>
                <w:left w:val="none" w:sz="0" w:space="0" w:color="auto"/>
                <w:bottom w:val="none" w:sz="0" w:space="0" w:color="auto"/>
                <w:right w:val="none" w:sz="0" w:space="0" w:color="auto"/>
              </w:divBdr>
            </w:div>
          </w:divsChild>
        </w:div>
        <w:div w:id="1969318658">
          <w:marLeft w:val="0"/>
          <w:marRight w:val="0"/>
          <w:marTop w:val="0"/>
          <w:marBottom w:val="0"/>
          <w:divBdr>
            <w:top w:val="none" w:sz="0" w:space="0" w:color="auto"/>
            <w:left w:val="none" w:sz="0" w:space="0" w:color="auto"/>
            <w:bottom w:val="none" w:sz="0" w:space="0" w:color="auto"/>
            <w:right w:val="none" w:sz="0" w:space="0" w:color="auto"/>
          </w:divBdr>
          <w:divsChild>
            <w:div w:id="1242912784">
              <w:marLeft w:val="0"/>
              <w:marRight w:val="0"/>
              <w:marTop w:val="0"/>
              <w:marBottom w:val="0"/>
              <w:divBdr>
                <w:top w:val="none" w:sz="0" w:space="0" w:color="auto"/>
                <w:left w:val="none" w:sz="0" w:space="0" w:color="auto"/>
                <w:bottom w:val="none" w:sz="0" w:space="0" w:color="auto"/>
                <w:right w:val="none" w:sz="0" w:space="0" w:color="auto"/>
              </w:divBdr>
            </w:div>
          </w:divsChild>
        </w:div>
        <w:div w:id="1829860613">
          <w:marLeft w:val="0"/>
          <w:marRight w:val="0"/>
          <w:marTop w:val="0"/>
          <w:marBottom w:val="0"/>
          <w:divBdr>
            <w:top w:val="none" w:sz="0" w:space="0" w:color="auto"/>
            <w:left w:val="none" w:sz="0" w:space="0" w:color="auto"/>
            <w:bottom w:val="none" w:sz="0" w:space="0" w:color="auto"/>
            <w:right w:val="none" w:sz="0" w:space="0" w:color="auto"/>
          </w:divBdr>
          <w:divsChild>
            <w:div w:id="2089306380">
              <w:marLeft w:val="0"/>
              <w:marRight w:val="0"/>
              <w:marTop w:val="0"/>
              <w:marBottom w:val="0"/>
              <w:divBdr>
                <w:top w:val="none" w:sz="0" w:space="0" w:color="auto"/>
                <w:left w:val="none" w:sz="0" w:space="0" w:color="auto"/>
                <w:bottom w:val="none" w:sz="0" w:space="0" w:color="auto"/>
                <w:right w:val="none" w:sz="0" w:space="0" w:color="auto"/>
              </w:divBdr>
            </w:div>
          </w:divsChild>
        </w:div>
        <w:div w:id="2078940345">
          <w:marLeft w:val="0"/>
          <w:marRight w:val="0"/>
          <w:marTop w:val="0"/>
          <w:marBottom w:val="0"/>
          <w:divBdr>
            <w:top w:val="none" w:sz="0" w:space="0" w:color="auto"/>
            <w:left w:val="none" w:sz="0" w:space="0" w:color="auto"/>
            <w:bottom w:val="none" w:sz="0" w:space="0" w:color="auto"/>
            <w:right w:val="none" w:sz="0" w:space="0" w:color="auto"/>
          </w:divBdr>
          <w:divsChild>
            <w:div w:id="1715302775">
              <w:marLeft w:val="0"/>
              <w:marRight w:val="0"/>
              <w:marTop w:val="0"/>
              <w:marBottom w:val="0"/>
              <w:divBdr>
                <w:top w:val="none" w:sz="0" w:space="0" w:color="auto"/>
                <w:left w:val="none" w:sz="0" w:space="0" w:color="auto"/>
                <w:bottom w:val="none" w:sz="0" w:space="0" w:color="auto"/>
                <w:right w:val="none" w:sz="0" w:space="0" w:color="auto"/>
              </w:divBdr>
            </w:div>
          </w:divsChild>
        </w:div>
        <w:div w:id="1792825453">
          <w:marLeft w:val="0"/>
          <w:marRight w:val="0"/>
          <w:marTop w:val="0"/>
          <w:marBottom w:val="0"/>
          <w:divBdr>
            <w:top w:val="none" w:sz="0" w:space="0" w:color="auto"/>
            <w:left w:val="none" w:sz="0" w:space="0" w:color="auto"/>
            <w:bottom w:val="none" w:sz="0" w:space="0" w:color="auto"/>
            <w:right w:val="none" w:sz="0" w:space="0" w:color="auto"/>
          </w:divBdr>
          <w:divsChild>
            <w:div w:id="1148011621">
              <w:marLeft w:val="0"/>
              <w:marRight w:val="0"/>
              <w:marTop w:val="0"/>
              <w:marBottom w:val="0"/>
              <w:divBdr>
                <w:top w:val="none" w:sz="0" w:space="0" w:color="auto"/>
                <w:left w:val="none" w:sz="0" w:space="0" w:color="auto"/>
                <w:bottom w:val="none" w:sz="0" w:space="0" w:color="auto"/>
                <w:right w:val="none" w:sz="0" w:space="0" w:color="auto"/>
              </w:divBdr>
            </w:div>
          </w:divsChild>
        </w:div>
        <w:div w:id="1097215024">
          <w:marLeft w:val="0"/>
          <w:marRight w:val="0"/>
          <w:marTop w:val="0"/>
          <w:marBottom w:val="0"/>
          <w:divBdr>
            <w:top w:val="none" w:sz="0" w:space="0" w:color="auto"/>
            <w:left w:val="none" w:sz="0" w:space="0" w:color="auto"/>
            <w:bottom w:val="none" w:sz="0" w:space="0" w:color="auto"/>
            <w:right w:val="none" w:sz="0" w:space="0" w:color="auto"/>
          </w:divBdr>
          <w:divsChild>
            <w:div w:id="2017490774">
              <w:marLeft w:val="0"/>
              <w:marRight w:val="0"/>
              <w:marTop w:val="0"/>
              <w:marBottom w:val="0"/>
              <w:divBdr>
                <w:top w:val="none" w:sz="0" w:space="0" w:color="auto"/>
                <w:left w:val="none" w:sz="0" w:space="0" w:color="auto"/>
                <w:bottom w:val="none" w:sz="0" w:space="0" w:color="auto"/>
                <w:right w:val="none" w:sz="0" w:space="0" w:color="auto"/>
              </w:divBdr>
            </w:div>
          </w:divsChild>
        </w:div>
        <w:div w:id="2044598343">
          <w:marLeft w:val="0"/>
          <w:marRight w:val="0"/>
          <w:marTop w:val="0"/>
          <w:marBottom w:val="0"/>
          <w:divBdr>
            <w:top w:val="none" w:sz="0" w:space="0" w:color="auto"/>
            <w:left w:val="none" w:sz="0" w:space="0" w:color="auto"/>
            <w:bottom w:val="none" w:sz="0" w:space="0" w:color="auto"/>
            <w:right w:val="none" w:sz="0" w:space="0" w:color="auto"/>
          </w:divBdr>
          <w:divsChild>
            <w:div w:id="1367095340">
              <w:marLeft w:val="0"/>
              <w:marRight w:val="0"/>
              <w:marTop w:val="0"/>
              <w:marBottom w:val="0"/>
              <w:divBdr>
                <w:top w:val="none" w:sz="0" w:space="0" w:color="auto"/>
                <w:left w:val="none" w:sz="0" w:space="0" w:color="auto"/>
                <w:bottom w:val="none" w:sz="0" w:space="0" w:color="auto"/>
                <w:right w:val="none" w:sz="0" w:space="0" w:color="auto"/>
              </w:divBdr>
            </w:div>
          </w:divsChild>
        </w:div>
        <w:div w:id="426658688">
          <w:marLeft w:val="0"/>
          <w:marRight w:val="0"/>
          <w:marTop w:val="0"/>
          <w:marBottom w:val="0"/>
          <w:divBdr>
            <w:top w:val="none" w:sz="0" w:space="0" w:color="auto"/>
            <w:left w:val="none" w:sz="0" w:space="0" w:color="auto"/>
            <w:bottom w:val="none" w:sz="0" w:space="0" w:color="auto"/>
            <w:right w:val="none" w:sz="0" w:space="0" w:color="auto"/>
          </w:divBdr>
          <w:divsChild>
            <w:div w:id="1476992366">
              <w:marLeft w:val="0"/>
              <w:marRight w:val="0"/>
              <w:marTop w:val="0"/>
              <w:marBottom w:val="0"/>
              <w:divBdr>
                <w:top w:val="none" w:sz="0" w:space="0" w:color="auto"/>
                <w:left w:val="none" w:sz="0" w:space="0" w:color="auto"/>
                <w:bottom w:val="none" w:sz="0" w:space="0" w:color="auto"/>
                <w:right w:val="none" w:sz="0" w:space="0" w:color="auto"/>
              </w:divBdr>
            </w:div>
          </w:divsChild>
        </w:div>
        <w:div w:id="2052654092">
          <w:marLeft w:val="0"/>
          <w:marRight w:val="0"/>
          <w:marTop w:val="0"/>
          <w:marBottom w:val="0"/>
          <w:divBdr>
            <w:top w:val="none" w:sz="0" w:space="0" w:color="auto"/>
            <w:left w:val="none" w:sz="0" w:space="0" w:color="auto"/>
            <w:bottom w:val="none" w:sz="0" w:space="0" w:color="auto"/>
            <w:right w:val="none" w:sz="0" w:space="0" w:color="auto"/>
          </w:divBdr>
          <w:divsChild>
            <w:div w:id="2128890905">
              <w:marLeft w:val="0"/>
              <w:marRight w:val="0"/>
              <w:marTop w:val="0"/>
              <w:marBottom w:val="0"/>
              <w:divBdr>
                <w:top w:val="none" w:sz="0" w:space="0" w:color="auto"/>
                <w:left w:val="none" w:sz="0" w:space="0" w:color="auto"/>
                <w:bottom w:val="none" w:sz="0" w:space="0" w:color="auto"/>
                <w:right w:val="none" w:sz="0" w:space="0" w:color="auto"/>
              </w:divBdr>
            </w:div>
          </w:divsChild>
        </w:div>
        <w:div w:id="1585532015">
          <w:marLeft w:val="0"/>
          <w:marRight w:val="0"/>
          <w:marTop w:val="0"/>
          <w:marBottom w:val="0"/>
          <w:divBdr>
            <w:top w:val="none" w:sz="0" w:space="0" w:color="auto"/>
            <w:left w:val="none" w:sz="0" w:space="0" w:color="auto"/>
            <w:bottom w:val="none" w:sz="0" w:space="0" w:color="auto"/>
            <w:right w:val="none" w:sz="0" w:space="0" w:color="auto"/>
          </w:divBdr>
          <w:divsChild>
            <w:div w:id="1440024712">
              <w:marLeft w:val="0"/>
              <w:marRight w:val="0"/>
              <w:marTop w:val="0"/>
              <w:marBottom w:val="0"/>
              <w:divBdr>
                <w:top w:val="none" w:sz="0" w:space="0" w:color="auto"/>
                <w:left w:val="none" w:sz="0" w:space="0" w:color="auto"/>
                <w:bottom w:val="none" w:sz="0" w:space="0" w:color="auto"/>
                <w:right w:val="none" w:sz="0" w:space="0" w:color="auto"/>
              </w:divBdr>
            </w:div>
          </w:divsChild>
        </w:div>
        <w:div w:id="760872996">
          <w:marLeft w:val="0"/>
          <w:marRight w:val="0"/>
          <w:marTop w:val="0"/>
          <w:marBottom w:val="0"/>
          <w:divBdr>
            <w:top w:val="none" w:sz="0" w:space="0" w:color="auto"/>
            <w:left w:val="none" w:sz="0" w:space="0" w:color="auto"/>
            <w:bottom w:val="none" w:sz="0" w:space="0" w:color="auto"/>
            <w:right w:val="none" w:sz="0" w:space="0" w:color="auto"/>
          </w:divBdr>
          <w:divsChild>
            <w:div w:id="1709724115">
              <w:marLeft w:val="0"/>
              <w:marRight w:val="0"/>
              <w:marTop w:val="0"/>
              <w:marBottom w:val="0"/>
              <w:divBdr>
                <w:top w:val="none" w:sz="0" w:space="0" w:color="auto"/>
                <w:left w:val="none" w:sz="0" w:space="0" w:color="auto"/>
                <w:bottom w:val="none" w:sz="0" w:space="0" w:color="auto"/>
                <w:right w:val="none" w:sz="0" w:space="0" w:color="auto"/>
              </w:divBdr>
            </w:div>
          </w:divsChild>
        </w:div>
        <w:div w:id="1945192023">
          <w:marLeft w:val="0"/>
          <w:marRight w:val="0"/>
          <w:marTop w:val="0"/>
          <w:marBottom w:val="0"/>
          <w:divBdr>
            <w:top w:val="none" w:sz="0" w:space="0" w:color="auto"/>
            <w:left w:val="none" w:sz="0" w:space="0" w:color="auto"/>
            <w:bottom w:val="none" w:sz="0" w:space="0" w:color="auto"/>
            <w:right w:val="none" w:sz="0" w:space="0" w:color="auto"/>
          </w:divBdr>
          <w:divsChild>
            <w:div w:id="1844736284">
              <w:marLeft w:val="0"/>
              <w:marRight w:val="0"/>
              <w:marTop w:val="0"/>
              <w:marBottom w:val="0"/>
              <w:divBdr>
                <w:top w:val="none" w:sz="0" w:space="0" w:color="auto"/>
                <w:left w:val="none" w:sz="0" w:space="0" w:color="auto"/>
                <w:bottom w:val="none" w:sz="0" w:space="0" w:color="auto"/>
                <w:right w:val="none" w:sz="0" w:space="0" w:color="auto"/>
              </w:divBdr>
            </w:div>
          </w:divsChild>
        </w:div>
        <w:div w:id="1776560665">
          <w:marLeft w:val="0"/>
          <w:marRight w:val="0"/>
          <w:marTop w:val="0"/>
          <w:marBottom w:val="0"/>
          <w:divBdr>
            <w:top w:val="none" w:sz="0" w:space="0" w:color="auto"/>
            <w:left w:val="none" w:sz="0" w:space="0" w:color="auto"/>
            <w:bottom w:val="none" w:sz="0" w:space="0" w:color="auto"/>
            <w:right w:val="none" w:sz="0" w:space="0" w:color="auto"/>
          </w:divBdr>
          <w:divsChild>
            <w:div w:id="1004552212">
              <w:marLeft w:val="0"/>
              <w:marRight w:val="0"/>
              <w:marTop w:val="0"/>
              <w:marBottom w:val="0"/>
              <w:divBdr>
                <w:top w:val="none" w:sz="0" w:space="0" w:color="auto"/>
                <w:left w:val="none" w:sz="0" w:space="0" w:color="auto"/>
                <w:bottom w:val="none" w:sz="0" w:space="0" w:color="auto"/>
                <w:right w:val="none" w:sz="0" w:space="0" w:color="auto"/>
              </w:divBdr>
            </w:div>
          </w:divsChild>
        </w:div>
        <w:div w:id="559436855">
          <w:marLeft w:val="0"/>
          <w:marRight w:val="0"/>
          <w:marTop w:val="0"/>
          <w:marBottom w:val="0"/>
          <w:divBdr>
            <w:top w:val="none" w:sz="0" w:space="0" w:color="auto"/>
            <w:left w:val="none" w:sz="0" w:space="0" w:color="auto"/>
            <w:bottom w:val="none" w:sz="0" w:space="0" w:color="auto"/>
            <w:right w:val="none" w:sz="0" w:space="0" w:color="auto"/>
          </w:divBdr>
          <w:divsChild>
            <w:div w:id="20005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csdn.net/fireofstar/article/details/7299443"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hyperlink" Target="https://developer.android.com/reference/android/app/Notification" TargetMode="External"/><Relationship Id="rId33" Type="http://schemas.openxmlformats.org/officeDocument/2006/relationships/image" Target="media/image21.png"/><Relationship Id="rId38" Type="http://schemas.openxmlformats.org/officeDocument/2006/relationships/hyperlink" Target="https://developer.android.com/reference/androidx/core/app/NotificationCompat.MessagingStyle" TargetMode="External"/><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developer.android.com/reference/android/app/IntentService.html" TargetMode="External"/><Relationship Id="rId20" Type="http://schemas.openxmlformats.org/officeDocument/2006/relationships/image" Target="media/image9.png"/><Relationship Id="rId29" Type="http://schemas.openxmlformats.org/officeDocument/2006/relationships/image" Target="media/image17.png"/><Relationship Id="rId41"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developer.android.com/reference/android/app/Service.html" TargetMode="Externa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developer.android.com/reference/android/app/Service.html"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microsoft.com/office/2007/relationships/hdphoto" Target="media/hdphoto2.wdp"/><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2478</TotalTime>
  <Pages>46</Pages>
  <Words>16006</Words>
  <Characters>91239</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578</cp:revision>
  <dcterms:created xsi:type="dcterms:W3CDTF">2022-01-29T06:51:00Z</dcterms:created>
  <dcterms:modified xsi:type="dcterms:W3CDTF">2022-04-02T03:44:00Z</dcterms:modified>
</cp:coreProperties>
</file>