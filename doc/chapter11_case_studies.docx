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45D0" w14:textId="2B9C94A7" w:rsidR="003D185C" w:rsidRDefault="002529C2" w:rsidP="002529C2">
      <w:pPr>
        <w:pStyle w:val="1"/>
      </w:pPr>
      <w:r>
        <w:rPr>
          <w:rFonts w:hint="eastAsia"/>
        </w:rPr>
        <w:t>案例分析</w:t>
      </w:r>
    </w:p>
    <w:p w14:paraId="70C51550" w14:textId="5491D867" w:rsidR="00874BE3" w:rsidRPr="00874BE3" w:rsidRDefault="00874BE3" w:rsidP="00874BE3">
      <w:pPr>
        <w:pStyle w:val="2"/>
      </w:pPr>
      <w:r>
        <w:rPr>
          <w:rFonts w:hint="eastAsia"/>
        </w:rPr>
        <w:t>片段</w:t>
      </w:r>
    </w:p>
    <w:p w14:paraId="23B50DF8" w14:textId="59D33DC8" w:rsidR="006179D6" w:rsidRDefault="006179D6" w:rsidP="00874BE3">
      <w:pPr>
        <w:pStyle w:val="3"/>
      </w:pPr>
      <w:r>
        <w:rPr>
          <w:rFonts w:hint="eastAsia"/>
        </w:rPr>
        <w:t>练习</w:t>
      </w:r>
      <w:r w:rsidR="00F84679">
        <w:rPr>
          <w:rFonts w:hint="eastAsia"/>
        </w:rPr>
        <w:t>1</w:t>
      </w:r>
      <w:r>
        <w:rPr>
          <w:rFonts w:hint="eastAsia"/>
        </w:rPr>
        <w:t>：使用片段</w:t>
      </w:r>
    </w:p>
    <w:p w14:paraId="104884EF" w14:textId="48187371" w:rsidR="006179D6" w:rsidRDefault="006179D6" w:rsidP="006179D6">
      <w:r>
        <w:rPr>
          <w:rFonts w:hint="eastAsia"/>
        </w:rPr>
        <w:t>以下教程演示了如何在标准</w:t>
      </w:r>
      <w:r w:rsidR="00636866">
        <w:rPr>
          <w:rFonts w:hint="eastAsia"/>
        </w:rPr>
        <w:t>安卓</w:t>
      </w:r>
      <w:r>
        <w:rPr>
          <w:rFonts w:hint="eastAsia"/>
        </w:rPr>
        <w:t>应用程序中使用片段</w:t>
      </w:r>
      <w:r w:rsidR="00F533A5">
        <w:rPr>
          <w:rFonts w:hint="eastAsia"/>
        </w:rPr>
        <w:t>，</w:t>
      </w:r>
      <w:r>
        <w:rPr>
          <w:rFonts w:hint="eastAsia"/>
        </w:rPr>
        <w:t>不使用支持库</w:t>
      </w:r>
      <w:r w:rsidR="005712CE">
        <w:rPr>
          <w:rFonts w:hint="eastAsia"/>
        </w:rPr>
        <w:t>，</w:t>
      </w:r>
      <w:r>
        <w:rPr>
          <w:rFonts w:hint="eastAsia"/>
        </w:rPr>
        <w:t>应用程序根据纵向和横向模式使用不同数量的片段。在纵向模式下，主要活动显示一个片段</w:t>
      </w:r>
      <w:r w:rsidR="00EA006D">
        <w:rPr>
          <w:rFonts w:hint="eastAsia"/>
        </w:rPr>
        <w:t>，</w:t>
      </w:r>
      <w:r>
        <w:rPr>
          <w:rFonts w:hint="eastAsia"/>
        </w:rPr>
        <w:t>从这个片段用户可以导航到另一个包含另一个片段的活动</w:t>
      </w:r>
      <w:r w:rsidR="00672625">
        <w:rPr>
          <w:rFonts w:hint="eastAsia"/>
        </w:rPr>
        <w:t>；</w:t>
      </w:r>
      <w:r>
        <w:rPr>
          <w:rFonts w:hint="eastAsia"/>
        </w:rPr>
        <w:t>在横向模式下，主要活动并排显示两个片段。</w:t>
      </w:r>
    </w:p>
    <w:p w14:paraId="7E46A40C" w14:textId="367EA3AE" w:rsidR="006179D6" w:rsidRDefault="006179D6" w:rsidP="00874BE3">
      <w:pPr>
        <w:pStyle w:val="4"/>
      </w:pPr>
      <w:r>
        <w:rPr>
          <w:rFonts w:hint="eastAsia"/>
        </w:rPr>
        <w:t>创建项目</w:t>
      </w:r>
    </w:p>
    <w:p w14:paraId="77106B0C" w14:textId="078ABC20" w:rsidR="006179D6" w:rsidRDefault="006179D6" w:rsidP="006179D6">
      <w:r>
        <w:rPr>
          <w:rFonts w:hint="eastAsia"/>
        </w:rPr>
        <w:t>使用以下数据创建一个新的</w:t>
      </w:r>
      <w:r w:rsidR="00A73EEA">
        <w:rPr>
          <w:rFonts w:hint="eastAsia"/>
        </w:rPr>
        <w:t>安卓</w:t>
      </w:r>
      <w:r>
        <w:rPr>
          <w:rFonts w:hint="eastAsia"/>
        </w:rPr>
        <w:t>项目。</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0" w:type="dxa"/>
          <w:right w:w="0" w:type="dxa"/>
        </w:tblCellMar>
        <w:tblLook w:val="04A0" w:firstRow="1" w:lastRow="0" w:firstColumn="1" w:lastColumn="0" w:noHBand="0" w:noVBand="1"/>
      </w:tblPr>
      <w:tblGrid>
        <w:gridCol w:w="2408"/>
        <w:gridCol w:w="6946"/>
      </w:tblGrid>
      <w:tr w:rsidR="00124A3E" w:rsidRPr="00A73EEA" w14:paraId="11D484FC" w14:textId="77777777" w:rsidTr="00124A3E">
        <w:trPr>
          <w:tblHeader/>
          <w:tblCellSpacing w:w="0" w:type="dxa"/>
        </w:trPr>
        <w:tc>
          <w:tcPr>
            <w:tcW w:w="1287" w:type="pct"/>
            <w:shd w:val="clear" w:color="auto" w:fill="FFFFFF" w:themeFill="background1"/>
            <w:tcMar>
              <w:top w:w="120" w:type="dxa"/>
              <w:left w:w="150" w:type="dxa"/>
              <w:bottom w:w="150" w:type="dxa"/>
              <w:right w:w="150" w:type="dxa"/>
            </w:tcMar>
            <w:hideMark/>
          </w:tcPr>
          <w:p w14:paraId="602246BF" w14:textId="70541F80" w:rsidR="00124A3E" w:rsidRPr="00A73EEA" w:rsidRDefault="00124A3E" w:rsidP="00A94209">
            <w:pPr>
              <w:pStyle w:val="ae"/>
            </w:pPr>
            <w:r>
              <w:rPr>
                <w:rFonts w:hint="eastAsia"/>
              </w:rPr>
              <w:t>属性</w:t>
            </w:r>
          </w:p>
        </w:tc>
        <w:tc>
          <w:tcPr>
            <w:tcW w:w="3713" w:type="pct"/>
            <w:shd w:val="clear" w:color="auto" w:fill="FFFFFF" w:themeFill="background1"/>
            <w:tcMar>
              <w:top w:w="120" w:type="dxa"/>
              <w:left w:w="150" w:type="dxa"/>
              <w:bottom w:w="150" w:type="dxa"/>
              <w:right w:w="150" w:type="dxa"/>
            </w:tcMar>
            <w:hideMark/>
          </w:tcPr>
          <w:p w14:paraId="1E00F11E" w14:textId="3F2B65EE" w:rsidR="00124A3E" w:rsidRPr="00A73EEA" w:rsidRDefault="00124A3E" w:rsidP="00A94209">
            <w:pPr>
              <w:pStyle w:val="ae"/>
            </w:pPr>
            <w:r>
              <w:rPr>
                <w:rFonts w:hint="eastAsia"/>
              </w:rPr>
              <w:t>值</w:t>
            </w:r>
          </w:p>
        </w:tc>
      </w:tr>
      <w:tr w:rsidR="00124A3E" w:rsidRPr="00A73EEA" w14:paraId="259DD14D" w14:textId="77777777" w:rsidTr="00124A3E">
        <w:trPr>
          <w:tblCellSpacing w:w="0" w:type="dxa"/>
        </w:trPr>
        <w:tc>
          <w:tcPr>
            <w:tcW w:w="1287" w:type="pct"/>
            <w:shd w:val="clear" w:color="auto" w:fill="FFFFFF" w:themeFill="background1"/>
            <w:tcMar>
              <w:top w:w="135" w:type="dxa"/>
              <w:left w:w="150" w:type="dxa"/>
              <w:bottom w:w="135" w:type="dxa"/>
              <w:right w:w="150" w:type="dxa"/>
            </w:tcMar>
            <w:hideMark/>
          </w:tcPr>
          <w:p w14:paraId="20FE6A80" w14:textId="3DA83BC1" w:rsidR="00124A3E" w:rsidRPr="00A73EEA" w:rsidRDefault="007546DC" w:rsidP="00A94209">
            <w:pPr>
              <w:pStyle w:val="af"/>
            </w:pPr>
            <w:r>
              <w:rPr>
                <w:rFonts w:hint="eastAsia"/>
              </w:rPr>
              <w:t>项目名称</w:t>
            </w:r>
          </w:p>
        </w:tc>
        <w:tc>
          <w:tcPr>
            <w:tcW w:w="3713" w:type="pct"/>
            <w:shd w:val="clear" w:color="auto" w:fill="FFFFFF" w:themeFill="background1"/>
            <w:tcMar>
              <w:top w:w="135" w:type="dxa"/>
              <w:left w:w="150" w:type="dxa"/>
              <w:bottom w:w="135" w:type="dxa"/>
              <w:right w:w="150" w:type="dxa"/>
            </w:tcMar>
            <w:hideMark/>
          </w:tcPr>
          <w:p w14:paraId="5B4877C1" w14:textId="58EC017E" w:rsidR="00124A3E" w:rsidRPr="00A73EEA" w:rsidRDefault="003715F2" w:rsidP="00A94209">
            <w:pPr>
              <w:pStyle w:val="af"/>
            </w:pPr>
            <w:r>
              <w:t>11</w:t>
            </w:r>
            <w:r w:rsidR="00124A3E">
              <w:rPr>
                <w:rFonts w:hint="eastAsia"/>
              </w:rPr>
              <w:t>_</w:t>
            </w:r>
            <w:r w:rsidR="00124A3E" w:rsidRPr="00A73EEA">
              <w:t>RSSReader</w:t>
            </w:r>
            <w:r w:rsidR="00124A3E">
              <w:t>_1</w:t>
            </w:r>
          </w:p>
        </w:tc>
      </w:tr>
      <w:tr w:rsidR="00124A3E" w:rsidRPr="00A73EEA" w14:paraId="039E6400" w14:textId="77777777" w:rsidTr="00124A3E">
        <w:trPr>
          <w:tblCellSpacing w:w="0" w:type="dxa"/>
        </w:trPr>
        <w:tc>
          <w:tcPr>
            <w:tcW w:w="1287" w:type="pct"/>
            <w:shd w:val="clear" w:color="auto" w:fill="FFFFFF" w:themeFill="background1"/>
            <w:tcMar>
              <w:top w:w="135" w:type="dxa"/>
              <w:left w:w="150" w:type="dxa"/>
              <w:bottom w:w="135" w:type="dxa"/>
              <w:right w:w="150" w:type="dxa"/>
            </w:tcMar>
            <w:hideMark/>
          </w:tcPr>
          <w:p w14:paraId="1CE4DA9E" w14:textId="0B3D160F" w:rsidR="00124A3E" w:rsidRPr="00A73EEA" w:rsidRDefault="007546DC" w:rsidP="00A94209">
            <w:pPr>
              <w:pStyle w:val="af"/>
            </w:pPr>
            <w:r>
              <w:rPr>
                <w:rFonts w:hint="eastAsia"/>
              </w:rPr>
              <w:t>包名称</w:t>
            </w:r>
          </w:p>
        </w:tc>
        <w:tc>
          <w:tcPr>
            <w:tcW w:w="3713" w:type="pct"/>
            <w:shd w:val="clear" w:color="auto" w:fill="FFFFFF" w:themeFill="background1"/>
            <w:tcMar>
              <w:top w:w="135" w:type="dxa"/>
              <w:left w:w="150" w:type="dxa"/>
              <w:bottom w:w="135" w:type="dxa"/>
              <w:right w:w="150" w:type="dxa"/>
            </w:tcMar>
            <w:hideMark/>
          </w:tcPr>
          <w:p w14:paraId="12A38F48" w14:textId="2569206E" w:rsidR="00124A3E" w:rsidRPr="00A73EEA" w:rsidRDefault="00124A3E" w:rsidP="00A94209">
            <w:pPr>
              <w:pStyle w:val="af"/>
            </w:pPr>
            <w:r w:rsidRPr="006F0A61">
              <w:t>com.</w:t>
            </w:r>
            <w:proofErr w:type="gramStart"/>
            <w:r w:rsidRPr="006F0A61">
              <w:t>example.ch</w:t>
            </w:r>
            <w:r w:rsidR="00913DDD">
              <w:t>11</w:t>
            </w:r>
            <w:r w:rsidRPr="006F0A61">
              <w:t>.rssreade</w:t>
            </w:r>
            <w:proofErr w:type="gramEnd"/>
          </w:p>
        </w:tc>
      </w:tr>
    </w:tbl>
    <w:p w14:paraId="3AA5DA28" w14:textId="16837F1D" w:rsidR="004D7E93" w:rsidRDefault="004D7E93" w:rsidP="004D7E93">
      <w:pPr>
        <w:pStyle w:val="a5"/>
      </w:pPr>
      <w:r>
        <w:rPr>
          <w:rFonts w:hint="eastAsia"/>
        </w:rPr>
        <w:t>表</w:t>
      </w:r>
      <w:r>
        <w:rPr>
          <w:rFonts w:hint="eastAsia"/>
        </w:rPr>
        <w:t xml:space="preserve"> </w:t>
      </w:r>
      <w:r w:rsidR="00A47F1A">
        <w:fldChar w:fldCharType="begin"/>
      </w:r>
      <w:r w:rsidR="00A47F1A">
        <w:instrText xml:space="preserve"> </w:instrText>
      </w:r>
      <w:r w:rsidR="00A47F1A">
        <w:rPr>
          <w:rFonts w:hint="eastAsia"/>
        </w:rPr>
        <w:instrText>STYLEREF 1 \s</w:instrText>
      </w:r>
      <w:r w:rsidR="00A47F1A">
        <w:instrText xml:space="preserve"> </w:instrText>
      </w:r>
      <w:r w:rsidR="00A47F1A">
        <w:fldChar w:fldCharType="separate"/>
      </w:r>
      <w:r w:rsidR="00CD574C">
        <w:rPr>
          <w:noProof/>
        </w:rPr>
        <w:t>11</w:t>
      </w:r>
      <w:r w:rsidR="00A47F1A">
        <w:fldChar w:fldCharType="end"/>
      </w:r>
      <w:r w:rsidR="00A47F1A">
        <w:noBreakHyphen/>
      </w:r>
      <w:r w:rsidR="00A47F1A">
        <w:fldChar w:fldCharType="begin"/>
      </w:r>
      <w:r w:rsidR="00A47F1A">
        <w:instrText xml:space="preserve"> </w:instrText>
      </w:r>
      <w:r w:rsidR="00A47F1A">
        <w:rPr>
          <w:rFonts w:hint="eastAsia"/>
        </w:rPr>
        <w:instrText xml:space="preserve">SEQ </w:instrText>
      </w:r>
      <w:r w:rsidR="00A47F1A">
        <w:rPr>
          <w:rFonts w:hint="eastAsia"/>
        </w:rPr>
        <w:instrText>表</w:instrText>
      </w:r>
      <w:r w:rsidR="00A47F1A">
        <w:rPr>
          <w:rFonts w:hint="eastAsia"/>
        </w:rPr>
        <w:instrText xml:space="preserve"> \* ARABIC \s 1</w:instrText>
      </w:r>
      <w:r w:rsidR="00A47F1A">
        <w:instrText xml:space="preserve"> </w:instrText>
      </w:r>
      <w:r w:rsidR="00A47F1A">
        <w:fldChar w:fldCharType="separate"/>
      </w:r>
      <w:r w:rsidR="00CD574C">
        <w:rPr>
          <w:noProof/>
        </w:rPr>
        <w:t>1</w:t>
      </w:r>
      <w:r w:rsidR="00A47F1A">
        <w:fldChar w:fldCharType="end"/>
      </w:r>
    </w:p>
    <w:p w14:paraId="12F6DCB7" w14:textId="3C58EDC1" w:rsidR="006179D6" w:rsidRDefault="006179D6" w:rsidP="006179D6">
      <w:r>
        <w:rPr>
          <w:rFonts w:hint="eastAsia"/>
        </w:rPr>
        <w:t>验证活动是否扩展</w:t>
      </w:r>
      <w:r>
        <w:rPr>
          <w:rFonts w:hint="eastAsia"/>
        </w:rPr>
        <w:t>Activity</w:t>
      </w:r>
      <w:r w:rsidR="001E4CAA">
        <w:rPr>
          <w:rFonts w:hint="eastAsia"/>
        </w:rPr>
        <w:t>类</w:t>
      </w:r>
      <w:r>
        <w:rPr>
          <w:rFonts w:hint="eastAsia"/>
        </w:rPr>
        <w:t>，以确保没有使用向后兼容模式。如果扩展了另一个类，删除该项目并重新创建</w:t>
      </w:r>
      <w:r w:rsidR="00C04F20">
        <w:rPr>
          <w:rFonts w:hint="eastAsia"/>
        </w:rPr>
        <w:t>，</w:t>
      </w:r>
      <w:r>
        <w:rPr>
          <w:rFonts w:hint="eastAsia"/>
        </w:rPr>
        <w:t>确保在项目创建向导中取消选择“向后兼容性”标志。</w:t>
      </w:r>
    </w:p>
    <w:p w14:paraId="39241F11" w14:textId="3B27A691" w:rsidR="006179D6" w:rsidRDefault="006179D6" w:rsidP="00874BE3">
      <w:pPr>
        <w:pStyle w:val="4"/>
      </w:pPr>
      <w:r>
        <w:rPr>
          <w:rFonts w:hint="eastAsia"/>
        </w:rPr>
        <w:t>创建</w:t>
      </w:r>
      <w:r w:rsidR="009B14FF">
        <w:rPr>
          <w:rFonts w:hint="eastAsia"/>
        </w:rPr>
        <w:t>片段</w:t>
      </w:r>
      <w:r>
        <w:rPr>
          <w:rFonts w:hint="eastAsia"/>
        </w:rPr>
        <w:t>布局</w:t>
      </w:r>
    </w:p>
    <w:p w14:paraId="39C8B2E8" w14:textId="77777777" w:rsidR="006179D6" w:rsidRDefault="006179D6" w:rsidP="006179D6">
      <w:r>
        <w:rPr>
          <w:rFonts w:hint="eastAsia"/>
        </w:rPr>
        <w:t>在</w:t>
      </w:r>
      <w:r>
        <w:rPr>
          <w:rFonts w:hint="eastAsia"/>
        </w:rPr>
        <w:t>res/layout/</w:t>
      </w:r>
      <w:r>
        <w:rPr>
          <w:rFonts w:hint="eastAsia"/>
        </w:rPr>
        <w:t>文件夹中创建一个名为</w:t>
      </w:r>
      <w:r>
        <w:rPr>
          <w:rFonts w:hint="eastAsia"/>
        </w:rPr>
        <w:t>fragment_rssitem_detail.xml</w:t>
      </w:r>
      <w:r>
        <w:rPr>
          <w:rFonts w:hint="eastAsia"/>
        </w:rPr>
        <w:t>的新布局文件。</w:t>
      </w:r>
    </w:p>
    <w:p w14:paraId="6373CE95" w14:textId="77777777" w:rsidR="006179D6" w:rsidRDefault="006179D6" w:rsidP="00CC21A6">
      <w:pPr>
        <w:pStyle w:val="a7"/>
        <w:ind w:left="240" w:right="720" w:firstLine="180"/>
      </w:pPr>
      <w:r>
        <w:t>&lt;?xml version="1.0" encoding="utf-8"?&gt;</w:t>
      </w:r>
    </w:p>
    <w:p w14:paraId="6CC90371" w14:textId="77777777" w:rsidR="006179D6" w:rsidRDefault="006179D6" w:rsidP="00CC21A6">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7695F3AB" w14:textId="77777777" w:rsidR="006179D6" w:rsidRDefault="006179D6" w:rsidP="00CC21A6">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1B1DD6E" w14:textId="77777777" w:rsidR="006179D6" w:rsidRDefault="006179D6" w:rsidP="00CC21A6">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4F88BDF8" w14:textId="77777777" w:rsidR="006179D6" w:rsidRDefault="006179D6" w:rsidP="00CC21A6">
      <w:pPr>
        <w:pStyle w:val="a7"/>
        <w:ind w:left="240" w:right="720" w:firstLine="180"/>
      </w:pPr>
      <w:r>
        <w:t xml:space="preserve">    </w:t>
      </w:r>
      <w:proofErr w:type="spellStart"/>
      <w:proofErr w:type="gramStart"/>
      <w:r>
        <w:t>android:orientation</w:t>
      </w:r>
      <w:proofErr w:type="spellEnd"/>
      <w:proofErr w:type="gramEnd"/>
      <w:r>
        <w:t>="vertical" &gt;</w:t>
      </w:r>
    </w:p>
    <w:p w14:paraId="4BECBA6B" w14:textId="77777777" w:rsidR="006179D6" w:rsidRDefault="006179D6" w:rsidP="00CC21A6">
      <w:pPr>
        <w:pStyle w:val="a7"/>
        <w:ind w:left="240" w:right="720" w:firstLine="180"/>
      </w:pPr>
    </w:p>
    <w:p w14:paraId="53B88737" w14:textId="77777777" w:rsidR="006179D6" w:rsidRDefault="006179D6" w:rsidP="00CC21A6">
      <w:pPr>
        <w:pStyle w:val="a7"/>
        <w:ind w:left="240" w:right="720" w:firstLine="180"/>
      </w:pPr>
      <w:r>
        <w:t xml:space="preserve">    &lt;</w:t>
      </w:r>
      <w:proofErr w:type="spellStart"/>
      <w:r>
        <w:t>TextView</w:t>
      </w:r>
      <w:proofErr w:type="spellEnd"/>
    </w:p>
    <w:p w14:paraId="69283BD8" w14:textId="77777777" w:rsidR="006179D6" w:rsidRDefault="006179D6" w:rsidP="00CC21A6">
      <w:pPr>
        <w:pStyle w:val="a7"/>
        <w:ind w:left="240" w:right="720" w:firstLine="180"/>
      </w:pPr>
      <w:r>
        <w:lastRenderedPageBreak/>
        <w:t xml:space="preserve">        </w:t>
      </w:r>
      <w:proofErr w:type="spellStart"/>
      <w:r>
        <w:t>android:id</w:t>
      </w:r>
      <w:proofErr w:type="spellEnd"/>
      <w:r>
        <w:t>="@+id/</w:t>
      </w:r>
      <w:proofErr w:type="spellStart"/>
      <w:r>
        <w:t>detailsText</w:t>
      </w:r>
      <w:proofErr w:type="spellEnd"/>
      <w:r>
        <w:t>"</w:t>
      </w:r>
    </w:p>
    <w:p w14:paraId="478CB8C4" w14:textId="77777777" w:rsidR="006179D6" w:rsidRDefault="006179D6" w:rsidP="00CC21A6">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7C99153C" w14:textId="77777777" w:rsidR="006179D6" w:rsidRDefault="006179D6" w:rsidP="00CC21A6">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17D09D6E" w14:textId="77777777" w:rsidR="006179D6" w:rsidRDefault="006179D6" w:rsidP="00CC21A6">
      <w:pPr>
        <w:pStyle w:val="a7"/>
        <w:ind w:left="240" w:right="720" w:firstLine="180"/>
      </w:pPr>
      <w:r>
        <w:t xml:space="preserve">        </w:t>
      </w:r>
      <w:proofErr w:type="spellStart"/>
      <w:proofErr w:type="gramStart"/>
      <w:r>
        <w:t>android:layout</w:t>
      </w:r>
      <w:proofErr w:type="gramEnd"/>
      <w:r>
        <w:t>_gravity</w:t>
      </w:r>
      <w:proofErr w:type="spellEnd"/>
      <w:r>
        <w:t>="</w:t>
      </w:r>
      <w:proofErr w:type="spellStart"/>
      <w:r>
        <w:t>center_horizontal|center_vertical</w:t>
      </w:r>
      <w:proofErr w:type="spellEnd"/>
      <w:r>
        <w:t>"</w:t>
      </w:r>
    </w:p>
    <w:p w14:paraId="3934378A" w14:textId="77777777" w:rsidR="006179D6" w:rsidRDefault="006179D6" w:rsidP="00CC21A6">
      <w:pPr>
        <w:pStyle w:val="a7"/>
        <w:ind w:left="240" w:right="720" w:firstLine="180"/>
      </w:pPr>
      <w:r>
        <w:t xml:space="preserve">        </w:t>
      </w:r>
      <w:proofErr w:type="spellStart"/>
      <w:proofErr w:type="gramStart"/>
      <w:r>
        <w:t>android:layout</w:t>
      </w:r>
      <w:proofErr w:type="gramEnd"/>
      <w:r>
        <w:t>_marginTop</w:t>
      </w:r>
      <w:proofErr w:type="spellEnd"/>
      <w:r>
        <w:t>="20dip"</w:t>
      </w:r>
    </w:p>
    <w:p w14:paraId="234373EA" w14:textId="77777777" w:rsidR="006179D6" w:rsidRDefault="006179D6" w:rsidP="00CC21A6">
      <w:pPr>
        <w:pStyle w:val="a7"/>
        <w:ind w:left="240" w:right="720" w:firstLine="180"/>
      </w:pPr>
      <w:r>
        <w:t xml:space="preserve">        </w:t>
      </w:r>
      <w:proofErr w:type="spellStart"/>
      <w:r>
        <w:t>android:text</w:t>
      </w:r>
      <w:proofErr w:type="spellEnd"/>
      <w:r>
        <w:t>="Default Text"</w:t>
      </w:r>
    </w:p>
    <w:p w14:paraId="6DC2961F" w14:textId="77777777" w:rsidR="006179D6" w:rsidRDefault="006179D6" w:rsidP="00CC21A6">
      <w:pPr>
        <w:pStyle w:val="a7"/>
        <w:ind w:left="240" w:right="720" w:firstLine="180"/>
      </w:pPr>
      <w:r>
        <w:t xml:space="preserve">        </w:t>
      </w:r>
      <w:proofErr w:type="spellStart"/>
      <w:proofErr w:type="gramStart"/>
      <w:r>
        <w:t>android:textAppearance</w:t>
      </w:r>
      <w:proofErr w:type="spellEnd"/>
      <w:proofErr w:type="gramEnd"/>
      <w:r>
        <w:t>="?</w:t>
      </w:r>
      <w:proofErr w:type="spellStart"/>
      <w:r>
        <w:t>android:attr</w:t>
      </w:r>
      <w:proofErr w:type="spellEnd"/>
      <w:r>
        <w:t>/</w:t>
      </w:r>
      <w:proofErr w:type="spellStart"/>
      <w:r>
        <w:t>textAppearanceLarge</w:t>
      </w:r>
      <w:proofErr w:type="spellEnd"/>
      <w:r>
        <w:t>"</w:t>
      </w:r>
    </w:p>
    <w:p w14:paraId="5D06135A" w14:textId="77777777" w:rsidR="006179D6" w:rsidRDefault="006179D6" w:rsidP="00CC21A6">
      <w:pPr>
        <w:pStyle w:val="a7"/>
        <w:ind w:left="240" w:right="720" w:firstLine="180"/>
      </w:pPr>
      <w:r>
        <w:t xml:space="preserve">        </w:t>
      </w:r>
      <w:proofErr w:type="spellStart"/>
      <w:proofErr w:type="gramStart"/>
      <w:r>
        <w:t>android:textSize</w:t>
      </w:r>
      <w:proofErr w:type="spellEnd"/>
      <w:proofErr w:type="gramEnd"/>
      <w:r>
        <w:t>="30dip" /&gt;</w:t>
      </w:r>
    </w:p>
    <w:p w14:paraId="4D2159B5" w14:textId="77777777" w:rsidR="006179D6" w:rsidRDefault="006179D6" w:rsidP="00CC21A6">
      <w:pPr>
        <w:pStyle w:val="a7"/>
        <w:ind w:left="240" w:right="720" w:firstLine="180"/>
      </w:pPr>
    </w:p>
    <w:p w14:paraId="137B51D1" w14:textId="2576469F" w:rsidR="006179D6" w:rsidRDefault="006179D6" w:rsidP="00CC21A6">
      <w:pPr>
        <w:pStyle w:val="a7"/>
        <w:ind w:left="240" w:right="720" w:firstLine="180"/>
      </w:pPr>
      <w:r>
        <w:t>&lt;/</w:t>
      </w:r>
      <w:proofErr w:type="spellStart"/>
      <w:r>
        <w:t>LinearLayout</w:t>
      </w:r>
      <w:proofErr w:type="spellEnd"/>
      <w:r>
        <w:t>&gt;</w:t>
      </w:r>
    </w:p>
    <w:p w14:paraId="4580190E" w14:textId="7AAC835B" w:rsidR="00203ADE" w:rsidRDefault="00ED33D1" w:rsidP="00ED33D1">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w:t>
      </w:r>
      <w:r w:rsidR="00B46836">
        <w:fldChar w:fldCharType="end"/>
      </w:r>
    </w:p>
    <w:p w14:paraId="0215FD4B" w14:textId="7C4F6898" w:rsidR="006179D6" w:rsidRDefault="006179D6" w:rsidP="006179D6">
      <w:r>
        <w:rPr>
          <w:rFonts w:hint="eastAsia"/>
        </w:rPr>
        <w:t xml:space="preserve">id </w:t>
      </w:r>
      <w:r>
        <w:rPr>
          <w:rFonts w:hint="eastAsia"/>
        </w:rPr>
        <w:t>必须正确，片段使用</w:t>
      </w:r>
      <w:r w:rsidR="00347614">
        <w:rPr>
          <w:rFonts w:hint="eastAsia"/>
        </w:rPr>
        <w:t>其</w:t>
      </w:r>
      <w:r>
        <w:rPr>
          <w:rFonts w:hint="eastAsia"/>
        </w:rPr>
        <w:t>来搜索</w:t>
      </w:r>
      <w:proofErr w:type="spellStart"/>
      <w:r>
        <w:rPr>
          <w:rFonts w:hint="eastAsia"/>
        </w:rPr>
        <w:t>TextView</w:t>
      </w:r>
      <w:proofErr w:type="spellEnd"/>
      <w:r w:rsidR="00347614">
        <w:rPr>
          <w:rFonts w:hint="eastAsia"/>
        </w:rPr>
        <w:t>。</w:t>
      </w:r>
      <w:r>
        <w:rPr>
          <w:rFonts w:hint="eastAsia"/>
        </w:rPr>
        <w:t>创建一个名为</w:t>
      </w:r>
      <w:r>
        <w:rPr>
          <w:rFonts w:hint="eastAsia"/>
        </w:rPr>
        <w:t>fragment_rsslist_overview.xml</w:t>
      </w:r>
      <w:r>
        <w:rPr>
          <w:rFonts w:hint="eastAsia"/>
        </w:rPr>
        <w:t>的新布局文件。</w:t>
      </w:r>
    </w:p>
    <w:p w14:paraId="20A2CDA9" w14:textId="77777777" w:rsidR="006179D6" w:rsidRDefault="006179D6" w:rsidP="005B6402">
      <w:pPr>
        <w:pStyle w:val="a7"/>
        <w:ind w:left="240" w:right="720" w:firstLine="180"/>
      </w:pPr>
      <w:r>
        <w:t>&lt;?xml version="1.0" encoding="utf-8"?&gt;</w:t>
      </w:r>
    </w:p>
    <w:p w14:paraId="20B894B4" w14:textId="77777777" w:rsidR="006179D6" w:rsidRDefault="006179D6" w:rsidP="005B6402">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642D92BB" w14:textId="77777777" w:rsidR="006179D6" w:rsidRDefault="006179D6" w:rsidP="005B6402">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43630BDD" w14:textId="77777777" w:rsidR="006179D6" w:rsidRDefault="006179D6" w:rsidP="005B6402">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49CB07C2" w14:textId="77777777" w:rsidR="006179D6" w:rsidRDefault="006179D6" w:rsidP="005B6402">
      <w:pPr>
        <w:pStyle w:val="a7"/>
        <w:ind w:left="240" w:right="720" w:firstLine="180"/>
      </w:pPr>
      <w:r>
        <w:t xml:space="preserve">    </w:t>
      </w:r>
      <w:proofErr w:type="spellStart"/>
      <w:proofErr w:type="gramStart"/>
      <w:r>
        <w:t>android:orientation</w:t>
      </w:r>
      <w:proofErr w:type="spellEnd"/>
      <w:proofErr w:type="gramEnd"/>
      <w:r>
        <w:t>="vertical" &gt;</w:t>
      </w:r>
    </w:p>
    <w:p w14:paraId="0CF57B97" w14:textId="77777777" w:rsidR="006179D6" w:rsidRDefault="006179D6" w:rsidP="005B6402">
      <w:pPr>
        <w:pStyle w:val="a7"/>
        <w:ind w:left="240" w:right="720" w:firstLine="180"/>
      </w:pPr>
    </w:p>
    <w:p w14:paraId="409308BA" w14:textId="77777777" w:rsidR="006179D6" w:rsidRDefault="006179D6" w:rsidP="005B6402">
      <w:pPr>
        <w:pStyle w:val="a7"/>
        <w:ind w:left="240" w:right="720" w:firstLine="180"/>
      </w:pPr>
      <w:r>
        <w:t xml:space="preserve">    &lt;Button</w:t>
      </w:r>
    </w:p>
    <w:p w14:paraId="63C29C3D" w14:textId="77777777" w:rsidR="006179D6" w:rsidRDefault="006179D6" w:rsidP="005B6402">
      <w:pPr>
        <w:pStyle w:val="a7"/>
        <w:ind w:left="240" w:right="720" w:firstLine="180"/>
      </w:pPr>
      <w:r>
        <w:t xml:space="preserve">        </w:t>
      </w:r>
      <w:proofErr w:type="spellStart"/>
      <w:r>
        <w:t>android:id</w:t>
      </w:r>
      <w:proofErr w:type="spellEnd"/>
      <w:r>
        <w:t>="@+id/</w:t>
      </w:r>
      <w:proofErr w:type="spellStart"/>
      <w:r>
        <w:t>updateButton</w:t>
      </w:r>
      <w:proofErr w:type="spellEnd"/>
      <w:r>
        <w:t>"</w:t>
      </w:r>
    </w:p>
    <w:p w14:paraId="3BF0B3BE" w14:textId="77777777" w:rsidR="006179D6" w:rsidRDefault="006179D6" w:rsidP="005B6402">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C2C42DD" w14:textId="77777777" w:rsidR="006179D6" w:rsidRDefault="006179D6" w:rsidP="005B6402">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90DCCA8" w14:textId="77777777" w:rsidR="006179D6" w:rsidRDefault="006179D6" w:rsidP="005B6402">
      <w:pPr>
        <w:pStyle w:val="a7"/>
        <w:ind w:left="240" w:right="720" w:firstLine="180"/>
      </w:pPr>
      <w:r>
        <w:t xml:space="preserve">        </w:t>
      </w:r>
      <w:proofErr w:type="spellStart"/>
      <w:r>
        <w:t>android:text</w:t>
      </w:r>
      <w:proofErr w:type="spellEnd"/>
      <w:r>
        <w:t>="Press to update"/&gt;</w:t>
      </w:r>
    </w:p>
    <w:p w14:paraId="517147F6" w14:textId="77777777" w:rsidR="006179D6" w:rsidRDefault="006179D6" w:rsidP="005B6402">
      <w:pPr>
        <w:pStyle w:val="a7"/>
        <w:ind w:left="240" w:right="720" w:firstLine="180"/>
      </w:pPr>
    </w:p>
    <w:p w14:paraId="01E276AC" w14:textId="1B607C7F" w:rsidR="006179D6" w:rsidRDefault="006179D6" w:rsidP="005B6402">
      <w:pPr>
        <w:pStyle w:val="a7"/>
        <w:ind w:left="240" w:right="720" w:firstLine="180"/>
      </w:pPr>
      <w:r>
        <w:t>&lt;/</w:t>
      </w:r>
      <w:proofErr w:type="spellStart"/>
      <w:r>
        <w:t>LinearLayout</w:t>
      </w:r>
      <w:proofErr w:type="spellEnd"/>
      <w:r>
        <w:t>&gt;</w:t>
      </w:r>
    </w:p>
    <w:p w14:paraId="5F94DBD7" w14:textId="473E1BC8" w:rsidR="005B2C53" w:rsidRDefault="003E3E7A" w:rsidP="003E3E7A">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w:t>
      </w:r>
      <w:r w:rsidR="00B46836">
        <w:fldChar w:fldCharType="end"/>
      </w:r>
    </w:p>
    <w:p w14:paraId="67EF50D7" w14:textId="77777777" w:rsidR="006179D6" w:rsidRDefault="006179D6" w:rsidP="006179D6">
      <w:r>
        <w:rPr>
          <w:rFonts w:hint="eastAsia"/>
        </w:rPr>
        <w:t>同样在这里，</w:t>
      </w:r>
      <w:r>
        <w:rPr>
          <w:rFonts w:hint="eastAsia"/>
        </w:rPr>
        <w:t xml:space="preserve">id </w:t>
      </w:r>
      <w:r>
        <w:rPr>
          <w:rFonts w:hint="eastAsia"/>
        </w:rPr>
        <w:t>必须是正确的。</w:t>
      </w:r>
    </w:p>
    <w:p w14:paraId="62FD3653" w14:textId="5ECC511B" w:rsidR="006179D6" w:rsidRDefault="006179D6" w:rsidP="00874BE3">
      <w:pPr>
        <w:pStyle w:val="4"/>
      </w:pPr>
      <w:r>
        <w:rPr>
          <w:rFonts w:hint="eastAsia"/>
        </w:rPr>
        <w:t>创建片段类</w:t>
      </w:r>
    </w:p>
    <w:p w14:paraId="271A066A" w14:textId="54F8B134" w:rsidR="006179D6" w:rsidRDefault="006179D6" w:rsidP="006179D6">
      <w:r>
        <w:rPr>
          <w:rFonts w:hint="eastAsia"/>
        </w:rPr>
        <w:t>创建以下用作片段的类</w:t>
      </w:r>
      <w:r w:rsidR="00C56866">
        <w:rPr>
          <w:rFonts w:hint="eastAsia"/>
        </w:rPr>
        <w:t>，</w:t>
      </w:r>
      <w:r>
        <w:rPr>
          <w:rFonts w:hint="eastAsia"/>
        </w:rPr>
        <w:t>从开始</w:t>
      </w:r>
      <w:proofErr w:type="spellStart"/>
      <w:r>
        <w:rPr>
          <w:rFonts w:hint="eastAsia"/>
        </w:rPr>
        <w:t>DetailFragment</w:t>
      </w:r>
      <w:proofErr w:type="spellEnd"/>
      <w:r>
        <w:rPr>
          <w:rFonts w:hint="eastAsia"/>
        </w:rPr>
        <w:t>。</w:t>
      </w:r>
    </w:p>
    <w:p w14:paraId="4AA776E0" w14:textId="1B05819F" w:rsidR="006179D6" w:rsidRDefault="006179D6" w:rsidP="00F57107">
      <w:pPr>
        <w:pStyle w:val="a7"/>
        <w:ind w:left="240" w:right="720" w:firstLine="180"/>
      </w:pPr>
      <w:r>
        <w:lastRenderedPageBreak/>
        <w:t xml:space="preserve">import </w:t>
      </w:r>
      <w:proofErr w:type="spellStart"/>
      <w:proofErr w:type="gramStart"/>
      <w:r>
        <w:t>android</w:t>
      </w:r>
      <w:r w:rsidR="00B97D9C">
        <w:t>x</w:t>
      </w:r>
      <w:r>
        <w:t>.app.Fragment</w:t>
      </w:r>
      <w:proofErr w:type="spellEnd"/>
      <w:proofErr w:type="gramEnd"/>
      <w:r>
        <w:t>;</w:t>
      </w:r>
    </w:p>
    <w:p w14:paraId="15885F2C" w14:textId="77777777" w:rsidR="006179D6" w:rsidRDefault="006179D6" w:rsidP="00F57107">
      <w:pPr>
        <w:pStyle w:val="a7"/>
        <w:ind w:left="240" w:right="720" w:firstLine="180"/>
      </w:pPr>
      <w:r>
        <w:t xml:space="preserve">import </w:t>
      </w:r>
      <w:proofErr w:type="spellStart"/>
      <w:r>
        <w:t>android.</w:t>
      </w:r>
      <w:proofErr w:type="gramStart"/>
      <w:r>
        <w:t>os.Bundle</w:t>
      </w:r>
      <w:proofErr w:type="spellEnd"/>
      <w:proofErr w:type="gramEnd"/>
      <w:r>
        <w:t>;</w:t>
      </w:r>
    </w:p>
    <w:p w14:paraId="2BB7CEC3" w14:textId="77777777" w:rsidR="006179D6" w:rsidRDefault="006179D6" w:rsidP="00F57107">
      <w:pPr>
        <w:pStyle w:val="a7"/>
        <w:ind w:left="240" w:right="720" w:firstLine="180"/>
      </w:pPr>
      <w:r>
        <w:t xml:space="preserve">import </w:t>
      </w:r>
      <w:proofErr w:type="spellStart"/>
      <w:proofErr w:type="gramStart"/>
      <w:r>
        <w:t>android.view</w:t>
      </w:r>
      <w:proofErr w:type="gramEnd"/>
      <w:r>
        <w:t>.LayoutInflater</w:t>
      </w:r>
      <w:proofErr w:type="spellEnd"/>
      <w:r>
        <w:t>;</w:t>
      </w:r>
    </w:p>
    <w:p w14:paraId="4583D606" w14:textId="77777777" w:rsidR="006179D6" w:rsidRDefault="006179D6" w:rsidP="00F57107">
      <w:pPr>
        <w:pStyle w:val="a7"/>
        <w:ind w:left="240" w:right="720" w:firstLine="180"/>
      </w:pPr>
      <w:r>
        <w:t xml:space="preserve">import </w:t>
      </w:r>
      <w:proofErr w:type="spellStart"/>
      <w:proofErr w:type="gramStart"/>
      <w:r>
        <w:t>android.view</w:t>
      </w:r>
      <w:proofErr w:type="gramEnd"/>
      <w:r>
        <w:t>.View</w:t>
      </w:r>
      <w:proofErr w:type="spellEnd"/>
      <w:r>
        <w:t>;</w:t>
      </w:r>
    </w:p>
    <w:p w14:paraId="6DB66D15" w14:textId="77777777" w:rsidR="006179D6" w:rsidRDefault="006179D6" w:rsidP="00F57107">
      <w:pPr>
        <w:pStyle w:val="a7"/>
        <w:ind w:left="240" w:right="720" w:firstLine="180"/>
      </w:pPr>
      <w:r>
        <w:t xml:space="preserve">import </w:t>
      </w:r>
      <w:proofErr w:type="spellStart"/>
      <w:proofErr w:type="gramStart"/>
      <w:r>
        <w:t>android.view</w:t>
      </w:r>
      <w:proofErr w:type="gramEnd"/>
      <w:r>
        <w:t>.ViewGroup</w:t>
      </w:r>
      <w:proofErr w:type="spellEnd"/>
      <w:r>
        <w:t>;</w:t>
      </w:r>
    </w:p>
    <w:p w14:paraId="0A83B4B8" w14:textId="77777777" w:rsidR="006179D6" w:rsidRDefault="006179D6" w:rsidP="00F57107">
      <w:pPr>
        <w:pStyle w:val="a7"/>
        <w:ind w:left="240" w:right="720" w:firstLine="180"/>
      </w:pPr>
      <w:r>
        <w:t xml:space="preserve">import </w:t>
      </w:r>
      <w:proofErr w:type="spellStart"/>
      <w:proofErr w:type="gramStart"/>
      <w:r>
        <w:t>android.widget</w:t>
      </w:r>
      <w:proofErr w:type="gramEnd"/>
      <w:r>
        <w:t>.TextView</w:t>
      </w:r>
      <w:proofErr w:type="spellEnd"/>
      <w:r>
        <w:t>;</w:t>
      </w:r>
    </w:p>
    <w:p w14:paraId="79B8B482" w14:textId="77777777" w:rsidR="006179D6" w:rsidRDefault="006179D6" w:rsidP="00F57107">
      <w:pPr>
        <w:pStyle w:val="a7"/>
        <w:ind w:left="240" w:right="720" w:firstLine="180"/>
      </w:pPr>
    </w:p>
    <w:p w14:paraId="3DF1CBE0" w14:textId="77777777" w:rsidR="006179D6" w:rsidRDefault="006179D6" w:rsidP="00F57107">
      <w:pPr>
        <w:pStyle w:val="a7"/>
        <w:ind w:left="240" w:right="720" w:firstLine="180"/>
      </w:pPr>
      <w:r>
        <w:t xml:space="preserve">public class </w:t>
      </w:r>
      <w:proofErr w:type="spellStart"/>
      <w:r>
        <w:t>DetailFragment</w:t>
      </w:r>
      <w:proofErr w:type="spellEnd"/>
      <w:r>
        <w:t xml:space="preserve"> extends Fragment {</w:t>
      </w:r>
    </w:p>
    <w:p w14:paraId="0027128A" w14:textId="77777777" w:rsidR="006179D6" w:rsidRDefault="006179D6" w:rsidP="00F57107">
      <w:pPr>
        <w:pStyle w:val="a7"/>
        <w:ind w:left="240" w:right="720" w:firstLine="180"/>
      </w:pPr>
    </w:p>
    <w:p w14:paraId="75FEFA84" w14:textId="77777777" w:rsidR="006179D6" w:rsidRDefault="006179D6" w:rsidP="00F57107">
      <w:pPr>
        <w:pStyle w:val="a7"/>
        <w:ind w:left="240" w:right="720" w:firstLine="180"/>
      </w:pPr>
      <w:r>
        <w:t xml:space="preserve">    @Override</w:t>
      </w:r>
    </w:p>
    <w:p w14:paraId="51DD979C" w14:textId="77777777" w:rsidR="006179D6" w:rsidRDefault="006179D6" w:rsidP="00F57107">
      <w:pPr>
        <w:pStyle w:val="a7"/>
        <w:ind w:left="240" w:right="720" w:firstLine="180"/>
      </w:pPr>
      <w:r>
        <w:t xml:space="preserve">    public View </w:t>
      </w:r>
      <w:proofErr w:type="spellStart"/>
      <w:proofErr w:type="gramStart"/>
      <w:r>
        <w:t>onCreateView</w:t>
      </w:r>
      <w:proofErr w:type="spellEnd"/>
      <w:r>
        <w:t>(</w:t>
      </w:r>
      <w:proofErr w:type="spellStart"/>
      <w:proofErr w:type="gramEnd"/>
      <w:r>
        <w:t>LayoutInflater</w:t>
      </w:r>
      <w:proofErr w:type="spellEnd"/>
      <w:r>
        <w:t xml:space="preserve"> inflater, </w:t>
      </w:r>
      <w:proofErr w:type="spellStart"/>
      <w:r>
        <w:t>ViewGroup</w:t>
      </w:r>
      <w:proofErr w:type="spellEnd"/>
      <w:r>
        <w:t xml:space="preserve"> container,</w:t>
      </w:r>
    </w:p>
    <w:p w14:paraId="3D0E1510" w14:textId="77777777" w:rsidR="006179D6" w:rsidRDefault="006179D6" w:rsidP="00F57107">
      <w:pPr>
        <w:pStyle w:val="a7"/>
        <w:ind w:left="240" w:right="720" w:firstLine="180"/>
      </w:pPr>
      <w:r>
        <w:t xml:space="preserve">                             Bundle </w:t>
      </w:r>
      <w:proofErr w:type="spellStart"/>
      <w:r>
        <w:t>savedInstanceState</w:t>
      </w:r>
      <w:proofErr w:type="spellEnd"/>
      <w:r>
        <w:t>) {</w:t>
      </w:r>
    </w:p>
    <w:p w14:paraId="604AD509" w14:textId="77777777" w:rsidR="006179D6" w:rsidRDefault="006179D6" w:rsidP="00F57107">
      <w:pPr>
        <w:pStyle w:val="a7"/>
        <w:ind w:left="240" w:right="720" w:firstLine="180"/>
      </w:pPr>
      <w:r>
        <w:t xml:space="preserve">        View </w:t>
      </w:r>
      <w:proofErr w:type="spellStart"/>
      <w:r>
        <w:t>view</w:t>
      </w:r>
      <w:proofErr w:type="spellEnd"/>
      <w:r>
        <w:t xml:space="preserve"> = </w:t>
      </w:r>
      <w:proofErr w:type="spellStart"/>
      <w:proofErr w:type="gramStart"/>
      <w:r>
        <w:t>inflater.inflate</w:t>
      </w:r>
      <w:proofErr w:type="spellEnd"/>
      <w:proofErr w:type="gramEnd"/>
      <w:r>
        <w:t>(</w:t>
      </w:r>
      <w:proofErr w:type="spellStart"/>
      <w:r>
        <w:t>R.layout.fragment_rssitem_detail</w:t>
      </w:r>
      <w:proofErr w:type="spellEnd"/>
      <w:r>
        <w:t>,</w:t>
      </w:r>
    </w:p>
    <w:p w14:paraId="31DBAC63" w14:textId="77777777" w:rsidR="006179D6" w:rsidRDefault="006179D6" w:rsidP="00F57107">
      <w:pPr>
        <w:pStyle w:val="a7"/>
        <w:ind w:left="240" w:right="720" w:firstLine="180"/>
      </w:pPr>
      <w:r>
        <w:t xml:space="preserve">                container, false);</w:t>
      </w:r>
    </w:p>
    <w:p w14:paraId="53711DF1" w14:textId="77777777" w:rsidR="006179D6" w:rsidRDefault="006179D6" w:rsidP="00F57107">
      <w:pPr>
        <w:pStyle w:val="a7"/>
        <w:ind w:left="240" w:right="720" w:firstLine="180"/>
      </w:pPr>
      <w:r>
        <w:t xml:space="preserve">        return view;</w:t>
      </w:r>
    </w:p>
    <w:p w14:paraId="3596876F" w14:textId="77777777" w:rsidR="006179D6" w:rsidRDefault="006179D6" w:rsidP="00F57107">
      <w:pPr>
        <w:pStyle w:val="a7"/>
        <w:ind w:left="240" w:right="720" w:firstLine="180"/>
      </w:pPr>
      <w:r>
        <w:t xml:space="preserve">    }</w:t>
      </w:r>
    </w:p>
    <w:p w14:paraId="6AD681D7" w14:textId="77777777" w:rsidR="006179D6" w:rsidRDefault="006179D6" w:rsidP="00F57107">
      <w:pPr>
        <w:pStyle w:val="a7"/>
        <w:ind w:left="240" w:right="720" w:firstLine="180"/>
      </w:pPr>
    </w:p>
    <w:p w14:paraId="4240111D" w14:textId="77777777" w:rsidR="006179D6" w:rsidRDefault="006179D6" w:rsidP="00F57107">
      <w:pPr>
        <w:pStyle w:val="a7"/>
        <w:ind w:left="240" w:right="720" w:firstLine="180"/>
      </w:pPr>
      <w:r>
        <w:t xml:space="preserve">    public void </w:t>
      </w:r>
      <w:proofErr w:type="spellStart"/>
      <w:proofErr w:type="gramStart"/>
      <w:r>
        <w:t>setText</w:t>
      </w:r>
      <w:proofErr w:type="spellEnd"/>
      <w:r>
        <w:t>(</w:t>
      </w:r>
      <w:proofErr w:type="gramEnd"/>
      <w:r>
        <w:t>String text) {</w:t>
      </w:r>
    </w:p>
    <w:p w14:paraId="2EDD50B1" w14:textId="77777777" w:rsidR="006179D6" w:rsidRDefault="006179D6" w:rsidP="00F57107">
      <w:pPr>
        <w:pStyle w:val="a7"/>
        <w:ind w:left="240" w:right="720" w:firstLine="180"/>
      </w:pPr>
      <w:r>
        <w:t xml:space="preserve">        </w:t>
      </w:r>
      <w:proofErr w:type="spellStart"/>
      <w:r>
        <w:t>TextView</w:t>
      </w:r>
      <w:proofErr w:type="spellEnd"/>
      <w:r>
        <w:t xml:space="preserve"> view = (</w:t>
      </w:r>
      <w:proofErr w:type="spellStart"/>
      <w:r>
        <w:t>TextView</w:t>
      </w:r>
      <w:proofErr w:type="spellEnd"/>
      <w:r>
        <w:t xml:space="preserve">) </w:t>
      </w:r>
      <w:proofErr w:type="spellStart"/>
      <w:r>
        <w:t>getView</w:t>
      </w:r>
      <w:proofErr w:type="spellEnd"/>
      <w:r>
        <w:t>(</w:t>
      </w:r>
      <w:proofErr w:type="gramStart"/>
      <w:r>
        <w:t>).</w:t>
      </w:r>
      <w:proofErr w:type="spellStart"/>
      <w:r>
        <w:t>findViewById</w:t>
      </w:r>
      <w:proofErr w:type="spellEnd"/>
      <w:proofErr w:type="gramEnd"/>
      <w:r>
        <w:t>(</w:t>
      </w:r>
      <w:proofErr w:type="spellStart"/>
      <w:r>
        <w:t>R.id.detailsText</w:t>
      </w:r>
      <w:proofErr w:type="spellEnd"/>
      <w:r>
        <w:t>);</w:t>
      </w:r>
    </w:p>
    <w:p w14:paraId="7B6D50E4" w14:textId="77777777" w:rsidR="006179D6" w:rsidRDefault="006179D6" w:rsidP="00F57107">
      <w:pPr>
        <w:pStyle w:val="a7"/>
        <w:ind w:left="240" w:right="720" w:firstLine="180"/>
      </w:pPr>
      <w:r>
        <w:t xml:space="preserve">        </w:t>
      </w:r>
      <w:proofErr w:type="spellStart"/>
      <w:proofErr w:type="gramStart"/>
      <w:r>
        <w:t>view.setText</w:t>
      </w:r>
      <w:proofErr w:type="spellEnd"/>
      <w:proofErr w:type="gramEnd"/>
      <w:r>
        <w:t>(text);</w:t>
      </w:r>
    </w:p>
    <w:p w14:paraId="2BC53CAE" w14:textId="77777777" w:rsidR="006179D6" w:rsidRDefault="006179D6" w:rsidP="00F57107">
      <w:pPr>
        <w:pStyle w:val="a7"/>
        <w:ind w:left="240" w:right="720" w:firstLine="180"/>
      </w:pPr>
      <w:r>
        <w:t xml:space="preserve">    }</w:t>
      </w:r>
    </w:p>
    <w:p w14:paraId="48B5B0CF" w14:textId="7ABB36A8" w:rsidR="006179D6" w:rsidRDefault="006179D6" w:rsidP="00F57107">
      <w:pPr>
        <w:pStyle w:val="a7"/>
        <w:ind w:left="240" w:right="720" w:firstLine="180"/>
      </w:pPr>
      <w:r>
        <w:t>}</w:t>
      </w:r>
    </w:p>
    <w:p w14:paraId="7B2CBFB1" w14:textId="7916AA05" w:rsidR="00F57107" w:rsidRDefault="005D6BFD" w:rsidP="005D6BFD">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w:t>
      </w:r>
      <w:r w:rsidR="00B46836">
        <w:fldChar w:fldCharType="end"/>
      </w:r>
    </w:p>
    <w:p w14:paraId="7D4CC79E" w14:textId="13EAB9CB" w:rsidR="006179D6" w:rsidRDefault="006179D6" w:rsidP="006179D6">
      <w:r>
        <w:rPr>
          <w:rFonts w:hint="eastAsia"/>
        </w:rPr>
        <w:t>创建</w:t>
      </w:r>
      <w:proofErr w:type="spellStart"/>
      <w:r>
        <w:rPr>
          <w:rFonts w:hint="eastAsia"/>
        </w:rPr>
        <w:t>MyListFragment</w:t>
      </w:r>
      <w:proofErr w:type="spellEnd"/>
      <w:r>
        <w:rPr>
          <w:rFonts w:hint="eastAsia"/>
        </w:rPr>
        <w:t>类</w:t>
      </w:r>
      <w:r w:rsidR="007A40FF">
        <w:rPr>
          <w:rFonts w:hint="eastAsia"/>
        </w:rPr>
        <w:t>，</w:t>
      </w:r>
      <w:r>
        <w:rPr>
          <w:rFonts w:hint="eastAsia"/>
        </w:rPr>
        <w:t>尽管</w:t>
      </w:r>
      <w:r w:rsidR="007A40FF">
        <w:rPr>
          <w:rFonts w:hint="eastAsia"/>
        </w:rPr>
        <w:t>其</w:t>
      </w:r>
      <w:r>
        <w:rPr>
          <w:rFonts w:hint="eastAsia"/>
        </w:rPr>
        <w:t>名字不会显示项目列表</w:t>
      </w:r>
      <w:r w:rsidR="002059FF">
        <w:rPr>
          <w:rFonts w:hint="eastAsia"/>
        </w:rPr>
        <w:t>，</w:t>
      </w:r>
      <w:r>
        <w:rPr>
          <w:rFonts w:hint="eastAsia"/>
        </w:rPr>
        <w:t>只有一个按钮，允许将当前时间发送到详细信息片段。</w:t>
      </w:r>
    </w:p>
    <w:p w14:paraId="07A97C60" w14:textId="439C70AA" w:rsidR="006179D6" w:rsidRDefault="006179D6" w:rsidP="006025DA">
      <w:pPr>
        <w:pStyle w:val="a7"/>
        <w:ind w:left="240" w:right="720" w:firstLine="180"/>
      </w:pPr>
      <w:r>
        <w:t xml:space="preserve">import </w:t>
      </w:r>
      <w:proofErr w:type="spellStart"/>
      <w:proofErr w:type="gramStart"/>
      <w:r>
        <w:t>android</w:t>
      </w:r>
      <w:r w:rsidR="006025DA">
        <w:t>x</w:t>
      </w:r>
      <w:r>
        <w:t>.app.Fragment</w:t>
      </w:r>
      <w:proofErr w:type="spellEnd"/>
      <w:proofErr w:type="gramEnd"/>
      <w:r>
        <w:t>;</w:t>
      </w:r>
    </w:p>
    <w:p w14:paraId="0C152979" w14:textId="77777777" w:rsidR="006179D6" w:rsidRDefault="006179D6" w:rsidP="006025DA">
      <w:pPr>
        <w:pStyle w:val="a7"/>
        <w:ind w:left="240" w:right="720" w:firstLine="180"/>
      </w:pPr>
      <w:r>
        <w:t xml:space="preserve">import </w:t>
      </w:r>
      <w:proofErr w:type="spellStart"/>
      <w:proofErr w:type="gramStart"/>
      <w:r>
        <w:t>android.content</w:t>
      </w:r>
      <w:proofErr w:type="gramEnd"/>
      <w:r>
        <w:t>.Context</w:t>
      </w:r>
      <w:proofErr w:type="spellEnd"/>
      <w:r>
        <w:t>;</w:t>
      </w:r>
    </w:p>
    <w:p w14:paraId="22E4BC15" w14:textId="77777777" w:rsidR="006179D6" w:rsidRDefault="006179D6" w:rsidP="006025DA">
      <w:pPr>
        <w:pStyle w:val="a7"/>
        <w:ind w:left="240" w:right="720" w:firstLine="180"/>
      </w:pPr>
      <w:r>
        <w:t xml:space="preserve">import </w:t>
      </w:r>
      <w:proofErr w:type="spellStart"/>
      <w:r>
        <w:t>android.</w:t>
      </w:r>
      <w:proofErr w:type="gramStart"/>
      <w:r>
        <w:t>os.Bundle</w:t>
      </w:r>
      <w:proofErr w:type="spellEnd"/>
      <w:proofErr w:type="gramEnd"/>
      <w:r>
        <w:t>;</w:t>
      </w:r>
    </w:p>
    <w:p w14:paraId="3C104327" w14:textId="77777777" w:rsidR="006179D6" w:rsidRDefault="006179D6" w:rsidP="006025DA">
      <w:pPr>
        <w:pStyle w:val="a7"/>
        <w:ind w:left="240" w:right="720" w:firstLine="180"/>
      </w:pPr>
      <w:r>
        <w:t xml:space="preserve">import </w:t>
      </w:r>
      <w:proofErr w:type="spellStart"/>
      <w:proofErr w:type="gramStart"/>
      <w:r>
        <w:t>android.view</w:t>
      </w:r>
      <w:proofErr w:type="gramEnd"/>
      <w:r>
        <w:t>.LayoutInflater</w:t>
      </w:r>
      <w:proofErr w:type="spellEnd"/>
      <w:r>
        <w:t>;</w:t>
      </w:r>
    </w:p>
    <w:p w14:paraId="56ECFA9F" w14:textId="77777777" w:rsidR="006179D6" w:rsidRDefault="006179D6" w:rsidP="006025DA">
      <w:pPr>
        <w:pStyle w:val="a7"/>
        <w:ind w:left="240" w:right="720" w:firstLine="180"/>
      </w:pPr>
      <w:r>
        <w:t xml:space="preserve">import </w:t>
      </w:r>
      <w:proofErr w:type="spellStart"/>
      <w:proofErr w:type="gramStart"/>
      <w:r>
        <w:t>android.view</w:t>
      </w:r>
      <w:proofErr w:type="gramEnd"/>
      <w:r>
        <w:t>.View</w:t>
      </w:r>
      <w:proofErr w:type="spellEnd"/>
      <w:r>
        <w:t>;</w:t>
      </w:r>
    </w:p>
    <w:p w14:paraId="5C577C3A" w14:textId="77777777" w:rsidR="006179D6" w:rsidRDefault="006179D6" w:rsidP="006025DA">
      <w:pPr>
        <w:pStyle w:val="a7"/>
        <w:ind w:left="240" w:right="720" w:firstLine="180"/>
      </w:pPr>
      <w:r>
        <w:lastRenderedPageBreak/>
        <w:t xml:space="preserve">import </w:t>
      </w:r>
      <w:proofErr w:type="spellStart"/>
      <w:proofErr w:type="gramStart"/>
      <w:r>
        <w:t>android.view</w:t>
      </w:r>
      <w:proofErr w:type="gramEnd"/>
      <w:r>
        <w:t>.ViewGroup</w:t>
      </w:r>
      <w:proofErr w:type="spellEnd"/>
      <w:r>
        <w:t>;</w:t>
      </w:r>
    </w:p>
    <w:p w14:paraId="2345AE70" w14:textId="77777777" w:rsidR="006179D6" w:rsidRDefault="006179D6" w:rsidP="006025DA">
      <w:pPr>
        <w:pStyle w:val="a7"/>
        <w:ind w:left="240" w:right="720" w:firstLine="180"/>
      </w:pPr>
      <w:r>
        <w:t xml:space="preserve">import </w:t>
      </w:r>
      <w:proofErr w:type="spellStart"/>
      <w:proofErr w:type="gramStart"/>
      <w:r>
        <w:t>android.widget</w:t>
      </w:r>
      <w:proofErr w:type="gramEnd"/>
      <w:r>
        <w:t>.Button</w:t>
      </w:r>
      <w:proofErr w:type="spellEnd"/>
      <w:r>
        <w:t>;</w:t>
      </w:r>
    </w:p>
    <w:p w14:paraId="4341D1B5" w14:textId="77777777" w:rsidR="006179D6" w:rsidRDefault="006179D6" w:rsidP="006025DA">
      <w:pPr>
        <w:pStyle w:val="a7"/>
        <w:ind w:left="240" w:right="720" w:firstLine="180"/>
      </w:pPr>
    </w:p>
    <w:p w14:paraId="4F16F07C" w14:textId="77777777" w:rsidR="006179D6" w:rsidRDefault="006179D6" w:rsidP="006025DA">
      <w:pPr>
        <w:pStyle w:val="a7"/>
        <w:ind w:left="240" w:right="720" w:firstLine="180"/>
      </w:pPr>
      <w:r>
        <w:t xml:space="preserve">public class </w:t>
      </w:r>
      <w:proofErr w:type="spellStart"/>
      <w:r>
        <w:t>MyListFragment</w:t>
      </w:r>
      <w:proofErr w:type="spellEnd"/>
      <w:r>
        <w:t xml:space="preserve"> extends Fragment {</w:t>
      </w:r>
    </w:p>
    <w:p w14:paraId="3E1495D2" w14:textId="77777777" w:rsidR="006179D6" w:rsidRDefault="006179D6" w:rsidP="006025DA">
      <w:pPr>
        <w:pStyle w:val="a7"/>
        <w:ind w:left="240" w:right="720" w:firstLine="180"/>
      </w:pPr>
    </w:p>
    <w:p w14:paraId="36C46BC9" w14:textId="77777777" w:rsidR="006179D6" w:rsidRDefault="006179D6" w:rsidP="006025DA">
      <w:pPr>
        <w:pStyle w:val="a7"/>
        <w:ind w:left="240" w:right="720" w:firstLine="180"/>
      </w:pPr>
      <w:r>
        <w:t xml:space="preserve">    private </w:t>
      </w:r>
      <w:proofErr w:type="spellStart"/>
      <w:r>
        <w:t>OnItemSelectedListener</w:t>
      </w:r>
      <w:proofErr w:type="spellEnd"/>
      <w:r>
        <w:t xml:space="preserve"> listener;</w:t>
      </w:r>
    </w:p>
    <w:p w14:paraId="2867D756" w14:textId="77777777" w:rsidR="006179D6" w:rsidRDefault="006179D6" w:rsidP="006025DA">
      <w:pPr>
        <w:pStyle w:val="a7"/>
        <w:ind w:left="240" w:right="720" w:firstLine="180"/>
      </w:pPr>
    </w:p>
    <w:p w14:paraId="32BCC580" w14:textId="77777777" w:rsidR="006179D6" w:rsidRDefault="006179D6" w:rsidP="006025DA">
      <w:pPr>
        <w:pStyle w:val="a7"/>
        <w:ind w:left="240" w:right="720" w:firstLine="180"/>
      </w:pPr>
      <w:r>
        <w:t xml:space="preserve">    @Override</w:t>
      </w:r>
    </w:p>
    <w:p w14:paraId="0EF18F60" w14:textId="77777777" w:rsidR="006179D6" w:rsidRDefault="006179D6" w:rsidP="006025DA">
      <w:pPr>
        <w:pStyle w:val="a7"/>
        <w:ind w:left="240" w:right="720" w:firstLine="180"/>
      </w:pPr>
      <w:r>
        <w:t xml:space="preserve">    public View </w:t>
      </w:r>
      <w:proofErr w:type="spellStart"/>
      <w:proofErr w:type="gramStart"/>
      <w:r>
        <w:t>onCreateView</w:t>
      </w:r>
      <w:proofErr w:type="spellEnd"/>
      <w:r>
        <w:t>(</w:t>
      </w:r>
      <w:proofErr w:type="spellStart"/>
      <w:proofErr w:type="gramEnd"/>
      <w:r>
        <w:t>LayoutInflater</w:t>
      </w:r>
      <w:proofErr w:type="spellEnd"/>
      <w:r>
        <w:t xml:space="preserve"> inflater, </w:t>
      </w:r>
      <w:proofErr w:type="spellStart"/>
      <w:r>
        <w:t>ViewGroup</w:t>
      </w:r>
      <w:proofErr w:type="spellEnd"/>
      <w:r>
        <w:t xml:space="preserve"> container,</w:t>
      </w:r>
    </w:p>
    <w:p w14:paraId="6416217A" w14:textId="77777777" w:rsidR="006179D6" w:rsidRDefault="006179D6" w:rsidP="006025DA">
      <w:pPr>
        <w:pStyle w:val="a7"/>
        <w:ind w:left="240" w:right="720" w:firstLine="180"/>
      </w:pPr>
      <w:r>
        <w:t xml:space="preserve">                             Bundle </w:t>
      </w:r>
      <w:proofErr w:type="spellStart"/>
      <w:r>
        <w:t>savedInstanceState</w:t>
      </w:r>
      <w:proofErr w:type="spellEnd"/>
      <w:r>
        <w:t>) {</w:t>
      </w:r>
    </w:p>
    <w:p w14:paraId="400F29B9" w14:textId="77777777" w:rsidR="006179D6" w:rsidRDefault="006179D6" w:rsidP="006025DA">
      <w:pPr>
        <w:pStyle w:val="a7"/>
        <w:ind w:left="240" w:right="720" w:firstLine="180"/>
      </w:pPr>
      <w:r>
        <w:t xml:space="preserve">        View </w:t>
      </w:r>
      <w:proofErr w:type="spellStart"/>
      <w:r>
        <w:t>view</w:t>
      </w:r>
      <w:proofErr w:type="spellEnd"/>
      <w:r>
        <w:t xml:space="preserve"> = </w:t>
      </w:r>
      <w:proofErr w:type="spellStart"/>
      <w:proofErr w:type="gramStart"/>
      <w:r>
        <w:t>inflater.inflate</w:t>
      </w:r>
      <w:proofErr w:type="spellEnd"/>
      <w:proofErr w:type="gramEnd"/>
      <w:r>
        <w:t>(</w:t>
      </w:r>
      <w:proofErr w:type="spellStart"/>
      <w:r>
        <w:t>R.layout.fragment_rsslist_overview</w:t>
      </w:r>
      <w:proofErr w:type="spellEnd"/>
      <w:r>
        <w:t>,</w:t>
      </w:r>
    </w:p>
    <w:p w14:paraId="20C08755" w14:textId="77777777" w:rsidR="006179D6" w:rsidRDefault="006179D6" w:rsidP="006025DA">
      <w:pPr>
        <w:pStyle w:val="a7"/>
        <w:ind w:left="240" w:right="720" w:firstLine="180"/>
      </w:pPr>
      <w:r>
        <w:t xml:space="preserve">                container, false);</w:t>
      </w:r>
    </w:p>
    <w:p w14:paraId="15149BA7" w14:textId="77777777" w:rsidR="006179D6" w:rsidRDefault="006179D6" w:rsidP="006025DA">
      <w:pPr>
        <w:pStyle w:val="a7"/>
        <w:ind w:left="240" w:right="720" w:firstLine="180"/>
      </w:pPr>
      <w:r>
        <w:t xml:space="preserve">        Button </w:t>
      </w:r>
      <w:proofErr w:type="spellStart"/>
      <w:r>
        <w:t>button</w:t>
      </w:r>
      <w:proofErr w:type="spellEnd"/>
      <w:r>
        <w:t xml:space="preserve"> = (Button) </w:t>
      </w:r>
      <w:proofErr w:type="spellStart"/>
      <w:proofErr w:type="gramStart"/>
      <w:r>
        <w:t>view.findViewById</w:t>
      </w:r>
      <w:proofErr w:type="spellEnd"/>
      <w:proofErr w:type="gramEnd"/>
      <w:r>
        <w:t>(</w:t>
      </w:r>
      <w:proofErr w:type="spellStart"/>
      <w:r>
        <w:t>R.id.updateButton</w:t>
      </w:r>
      <w:proofErr w:type="spellEnd"/>
      <w:r>
        <w:t>);</w:t>
      </w:r>
    </w:p>
    <w:p w14:paraId="52A40BFD" w14:textId="77777777" w:rsidR="006179D6" w:rsidRDefault="006179D6" w:rsidP="006025DA">
      <w:pPr>
        <w:pStyle w:val="a7"/>
        <w:ind w:left="240" w:right="720" w:firstLine="180"/>
      </w:pPr>
      <w:r>
        <w:t xml:space="preserve">        </w:t>
      </w:r>
      <w:proofErr w:type="spellStart"/>
      <w:proofErr w:type="gramStart"/>
      <w:r>
        <w:t>button.setOnClickListener</w:t>
      </w:r>
      <w:proofErr w:type="spellEnd"/>
      <w:proofErr w:type="gramEnd"/>
      <w:r>
        <w:t xml:space="preserve">(new </w:t>
      </w:r>
      <w:proofErr w:type="spellStart"/>
      <w:r>
        <w:t>View.OnClickListener</w:t>
      </w:r>
      <w:proofErr w:type="spellEnd"/>
      <w:r>
        <w:t>() {</w:t>
      </w:r>
    </w:p>
    <w:p w14:paraId="7A6CDD32" w14:textId="77777777" w:rsidR="006179D6" w:rsidRDefault="006179D6" w:rsidP="006025DA">
      <w:pPr>
        <w:pStyle w:val="a7"/>
        <w:ind w:left="240" w:right="720" w:firstLine="180"/>
      </w:pPr>
      <w:r>
        <w:t xml:space="preserve">            @Override</w:t>
      </w:r>
    </w:p>
    <w:p w14:paraId="3D6EC3C5" w14:textId="77777777" w:rsidR="006179D6" w:rsidRDefault="006179D6" w:rsidP="006025DA">
      <w:pPr>
        <w:pStyle w:val="a7"/>
        <w:ind w:left="240" w:right="720" w:firstLine="180"/>
      </w:pPr>
      <w:r>
        <w:t xml:space="preserve">            public void </w:t>
      </w:r>
      <w:proofErr w:type="spellStart"/>
      <w:proofErr w:type="gramStart"/>
      <w:r>
        <w:t>onClick</w:t>
      </w:r>
      <w:proofErr w:type="spellEnd"/>
      <w:r>
        <w:t>(</w:t>
      </w:r>
      <w:proofErr w:type="gramEnd"/>
      <w:r>
        <w:t>View v) {</w:t>
      </w:r>
    </w:p>
    <w:p w14:paraId="5D59391A" w14:textId="42DC4C9B" w:rsidR="006179D6" w:rsidRDefault="006179D6" w:rsidP="006025DA">
      <w:pPr>
        <w:pStyle w:val="a7"/>
        <w:ind w:left="240" w:right="720" w:firstLine="180"/>
      </w:pPr>
      <w:r>
        <w:t xml:space="preserve">                </w:t>
      </w:r>
      <w:proofErr w:type="spellStart"/>
      <w:proofErr w:type="gramStart"/>
      <w:r>
        <w:t>updateDetail</w:t>
      </w:r>
      <w:proofErr w:type="spellEnd"/>
      <w:r>
        <w:t>(</w:t>
      </w:r>
      <w:proofErr w:type="gramEnd"/>
      <w:r>
        <w:t>);</w:t>
      </w:r>
    </w:p>
    <w:p w14:paraId="42F080CC" w14:textId="77777777" w:rsidR="006179D6" w:rsidRDefault="006179D6" w:rsidP="006025DA">
      <w:pPr>
        <w:pStyle w:val="a7"/>
        <w:ind w:left="240" w:right="720" w:firstLine="180"/>
      </w:pPr>
      <w:r>
        <w:t xml:space="preserve">            }</w:t>
      </w:r>
    </w:p>
    <w:p w14:paraId="1F89F099" w14:textId="77777777" w:rsidR="006179D6" w:rsidRDefault="006179D6" w:rsidP="006025DA">
      <w:pPr>
        <w:pStyle w:val="a7"/>
        <w:ind w:left="240" w:right="720" w:firstLine="180"/>
      </w:pPr>
      <w:r>
        <w:t xml:space="preserve">        });</w:t>
      </w:r>
    </w:p>
    <w:p w14:paraId="09DFD2EF" w14:textId="77777777" w:rsidR="006179D6" w:rsidRDefault="006179D6" w:rsidP="006025DA">
      <w:pPr>
        <w:pStyle w:val="a7"/>
        <w:ind w:left="240" w:right="720" w:firstLine="180"/>
      </w:pPr>
      <w:r>
        <w:t xml:space="preserve">        return view;</w:t>
      </w:r>
    </w:p>
    <w:p w14:paraId="6AABDAE3" w14:textId="77777777" w:rsidR="006179D6" w:rsidRDefault="006179D6" w:rsidP="006025DA">
      <w:pPr>
        <w:pStyle w:val="a7"/>
        <w:ind w:left="240" w:right="720" w:firstLine="180"/>
      </w:pPr>
      <w:r>
        <w:t xml:space="preserve">    }</w:t>
      </w:r>
    </w:p>
    <w:p w14:paraId="5DF91BEB" w14:textId="77777777" w:rsidR="006179D6" w:rsidRDefault="006179D6" w:rsidP="006025DA">
      <w:pPr>
        <w:pStyle w:val="a7"/>
        <w:ind w:left="240" w:right="720" w:firstLine="180"/>
      </w:pPr>
    </w:p>
    <w:p w14:paraId="38B0DDF7" w14:textId="77777777" w:rsidR="006179D6" w:rsidRDefault="006179D6" w:rsidP="006025DA">
      <w:pPr>
        <w:pStyle w:val="a7"/>
        <w:ind w:left="240" w:right="720" w:firstLine="180"/>
      </w:pPr>
      <w:r>
        <w:t xml:space="preserve">    public interface </w:t>
      </w:r>
      <w:proofErr w:type="spellStart"/>
      <w:r>
        <w:t>OnItemSelectedListener</w:t>
      </w:r>
      <w:proofErr w:type="spellEnd"/>
      <w:r>
        <w:t xml:space="preserve"> {</w:t>
      </w:r>
    </w:p>
    <w:p w14:paraId="74400D2A" w14:textId="77777777" w:rsidR="006179D6" w:rsidRDefault="006179D6" w:rsidP="006025DA">
      <w:pPr>
        <w:pStyle w:val="a7"/>
        <w:ind w:left="240" w:right="720" w:firstLine="180"/>
      </w:pPr>
      <w:r>
        <w:t xml:space="preserve">        void </w:t>
      </w:r>
      <w:proofErr w:type="spellStart"/>
      <w:proofErr w:type="gramStart"/>
      <w:r>
        <w:t>onRssItemSelected</w:t>
      </w:r>
      <w:proofErr w:type="spellEnd"/>
      <w:r>
        <w:t>(</w:t>
      </w:r>
      <w:proofErr w:type="gramEnd"/>
      <w:r>
        <w:t>String text);</w:t>
      </w:r>
    </w:p>
    <w:p w14:paraId="58460C8D" w14:textId="77777777" w:rsidR="006179D6" w:rsidRDefault="006179D6" w:rsidP="006025DA">
      <w:pPr>
        <w:pStyle w:val="a7"/>
        <w:ind w:left="240" w:right="720" w:firstLine="180"/>
      </w:pPr>
      <w:r>
        <w:t xml:space="preserve">    }</w:t>
      </w:r>
    </w:p>
    <w:p w14:paraId="125C66A6" w14:textId="77777777" w:rsidR="006179D6" w:rsidRDefault="006179D6" w:rsidP="006025DA">
      <w:pPr>
        <w:pStyle w:val="a7"/>
        <w:ind w:left="240" w:right="720" w:firstLine="180"/>
      </w:pPr>
    </w:p>
    <w:p w14:paraId="7DDAB795" w14:textId="77777777" w:rsidR="006179D6" w:rsidRDefault="006179D6" w:rsidP="006025DA">
      <w:pPr>
        <w:pStyle w:val="a7"/>
        <w:ind w:left="240" w:right="720" w:firstLine="180"/>
      </w:pPr>
      <w:r>
        <w:t xml:space="preserve">    @Override</w:t>
      </w:r>
    </w:p>
    <w:p w14:paraId="4AC1C1B2" w14:textId="77777777" w:rsidR="006179D6" w:rsidRDefault="006179D6" w:rsidP="006025DA">
      <w:pPr>
        <w:pStyle w:val="a7"/>
        <w:ind w:left="240" w:right="720" w:firstLine="180"/>
      </w:pPr>
      <w:r>
        <w:t xml:space="preserve">    public void </w:t>
      </w:r>
      <w:proofErr w:type="spellStart"/>
      <w:proofErr w:type="gramStart"/>
      <w:r>
        <w:t>onAttach</w:t>
      </w:r>
      <w:proofErr w:type="spellEnd"/>
      <w:r>
        <w:t>(</w:t>
      </w:r>
      <w:proofErr w:type="gramEnd"/>
      <w:r>
        <w:t>Context context) {</w:t>
      </w:r>
    </w:p>
    <w:p w14:paraId="0630992B" w14:textId="77777777" w:rsidR="006179D6" w:rsidRDefault="006179D6" w:rsidP="006025DA">
      <w:pPr>
        <w:pStyle w:val="a7"/>
        <w:ind w:left="240" w:right="720" w:firstLine="180"/>
      </w:pPr>
      <w:r>
        <w:t xml:space="preserve">        </w:t>
      </w:r>
      <w:proofErr w:type="spellStart"/>
      <w:proofErr w:type="gramStart"/>
      <w:r>
        <w:t>super.onAttach</w:t>
      </w:r>
      <w:proofErr w:type="spellEnd"/>
      <w:proofErr w:type="gramEnd"/>
      <w:r>
        <w:t>(context);</w:t>
      </w:r>
    </w:p>
    <w:p w14:paraId="1170AF63" w14:textId="77777777" w:rsidR="006179D6" w:rsidRDefault="006179D6" w:rsidP="006025DA">
      <w:pPr>
        <w:pStyle w:val="a7"/>
        <w:ind w:left="240" w:right="720" w:firstLine="180"/>
      </w:pPr>
      <w:r>
        <w:t xml:space="preserve">        if (context </w:t>
      </w:r>
      <w:proofErr w:type="spellStart"/>
      <w:r>
        <w:t>instanceof</w:t>
      </w:r>
      <w:proofErr w:type="spellEnd"/>
      <w:r>
        <w:t xml:space="preserve"> </w:t>
      </w:r>
      <w:proofErr w:type="spellStart"/>
      <w:r>
        <w:t>OnItemSelectedListener</w:t>
      </w:r>
      <w:proofErr w:type="spellEnd"/>
      <w:r>
        <w:t>) {</w:t>
      </w:r>
    </w:p>
    <w:p w14:paraId="2B051540" w14:textId="77777777" w:rsidR="006179D6" w:rsidRDefault="006179D6" w:rsidP="006025DA">
      <w:pPr>
        <w:pStyle w:val="a7"/>
        <w:ind w:left="240" w:right="720" w:firstLine="180"/>
      </w:pPr>
      <w:r>
        <w:lastRenderedPageBreak/>
        <w:t xml:space="preserve">            listener = (</w:t>
      </w:r>
      <w:proofErr w:type="spellStart"/>
      <w:r>
        <w:t>OnItemSelectedListener</w:t>
      </w:r>
      <w:proofErr w:type="spellEnd"/>
      <w:r>
        <w:t>) context;</w:t>
      </w:r>
    </w:p>
    <w:p w14:paraId="7D0CF922" w14:textId="77777777" w:rsidR="006179D6" w:rsidRDefault="006179D6" w:rsidP="006025DA">
      <w:pPr>
        <w:pStyle w:val="a7"/>
        <w:ind w:left="240" w:right="720" w:firstLine="180"/>
      </w:pPr>
      <w:r>
        <w:t xml:space="preserve">        } else {</w:t>
      </w:r>
    </w:p>
    <w:p w14:paraId="75BE9917" w14:textId="77777777" w:rsidR="006179D6" w:rsidRDefault="006179D6" w:rsidP="006025DA">
      <w:pPr>
        <w:pStyle w:val="a7"/>
        <w:ind w:left="240" w:right="720" w:firstLine="180"/>
      </w:pPr>
      <w:r>
        <w:t xml:space="preserve">            throw new </w:t>
      </w:r>
      <w:proofErr w:type="spellStart"/>
      <w:r>
        <w:t>ClassCastException</w:t>
      </w:r>
      <w:proofErr w:type="spellEnd"/>
      <w:r>
        <w:t>(</w:t>
      </w:r>
      <w:proofErr w:type="spellStart"/>
      <w:proofErr w:type="gramStart"/>
      <w:r>
        <w:t>context.toString</w:t>
      </w:r>
      <w:proofErr w:type="spellEnd"/>
      <w:proofErr w:type="gramEnd"/>
      <w:r>
        <w:t>()</w:t>
      </w:r>
    </w:p>
    <w:p w14:paraId="2C03FE6B" w14:textId="77777777" w:rsidR="006179D6" w:rsidRDefault="006179D6" w:rsidP="006025DA">
      <w:pPr>
        <w:pStyle w:val="a7"/>
        <w:ind w:left="240" w:right="720" w:firstLine="180"/>
      </w:pPr>
      <w:r>
        <w:t xml:space="preserve">                    + " must implement </w:t>
      </w:r>
      <w:proofErr w:type="spellStart"/>
      <w:r>
        <w:t>MyListFragment.OnItemSelectedListener</w:t>
      </w:r>
      <w:proofErr w:type="spellEnd"/>
      <w:r>
        <w:t>");</w:t>
      </w:r>
    </w:p>
    <w:p w14:paraId="30441A7A" w14:textId="77777777" w:rsidR="006179D6" w:rsidRDefault="006179D6" w:rsidP="006025DA">
      <w:pPr>
        <w:pStyle w:val="a7"/>
        <w:ind w:left="240" w:right="720" w:firstLine="180"/>
      </w:pPr>
      <w:r>
        <w:t xml:space="preserve">        }</w:t>
      </w:r>
    </w:p>
    <w:p w14:paraId="3FB8785C" w14:textId="77777777" w:rsidR="006179D6" w:rsidRDefault="006179D6" w:rsidP="006025DA">
      <w:pPr>
        <w:pStyle w:val="a7"/>
        <w:ind w:left="240" w:right="720" w:firstLine="180"/>
      </w:pPr>
      <w:r>
        <w:t xml:space="preserve">    }</w:t>
      </w:r>
    </w:p>
    <w:p w14:paraId="22EE4A8C" w14:textId="77777777" w:rsidR="006179D6" w:rsidRDefault="006179D6" w:rsidP="006025DA">
      <w:pPr>
        <w:pStyle w:val="a7"/>
        <w:ind w:left="240" w:right="720" w:firstLine="180"/>
      </w:pPr>
    </w:p>
    <w:p w14:paraId="2AAEB0A1" w14:textId="77777777" w:rsidR="006179D6" w:rsidRDefault="006179D6" w:rsidP="006025DA">
      <w:pPr>
        <w:pStyle w:val="a7"/>
        <w:ind w:left="240" w:right="720" w:firstLine="180"/>
      </w:pPr>
      <w:r>
        <w:t xml:space="preserve">    // triggers update of the details fragment</w:t>
      </w:r>
    </w:p>
    <w:p w14:paraId="0ABAED2E" w14:textId="29BFEFE8" w:rsidR="006179D6" w:rsidRDefault="006179D6" w:rsidP="006025DA">
      <w:pPr>
        <w:pStyle w:val="a7"/>
        <w:ind w:left="240" w:right="720" w:firstLine="180"/>
      </w:pPr>
      <w:r>
        <w:t xml:space="preserve">    public void </w:t>
      </w:r>
      <w:proofErr w:type="spellStart"/>
      <w:proofErr w:type="gramStart"/>
      <w:r>
        <w:t>updateDetail</w:t>
      </w:r>
      <w:proofErr w:type="spellEnd"/>
      <w:r>
        <w:t>(</w:t>
      </w:r>
      <w:proofErr w:type="gramEnd"/>
      <w:r>
        <w:t>) {</w:t>
      </w:r>
    </w:p>
    <w:p w14:paraId="4029A546" w14:textId="77777777" w:rsidR="006179D6" w:rsidRDefault="006179D6" w:rsidP="006025DA">
      <w:pPr>
        <w:pStyle w:val="a7"/>
        <w:ind w:left="240" w:right="720" w:firstLine="180"/>
      </w:pPr>
      <w:r>
        <w:t xml:space="preserve">        // create fake data</w:t>
      </w:r>
    </w:p>
    <w:p w14:paraId="18B644AD" w14:textId="665D70DE" w:rsidR="006179D6" w:rsidRDefault="006179D6" w:rsidP="006025DA">
      <w:pPr>
        <w:pStyle w:val="a7"/>
        <w:ind w:left="240" w:right="720" w:firstLine="180"/>
      </w:pPr>
      <w:r>
        <w:t xml:space="preserve">        String </w:t>
      </w:r>
      <w:proofErr w:type="spellStart"/>
      <w:r>
        <w:t>newTime</w:t>
      </w:r>
      <w:proofErr w:type="spellEnd"/>
      <w:r>
        <w:t xml:space="preserve"> = </w:t>
      </w:r>
      <w:proofErr w:type="spellStart"/>
      <w:r>
        <w:t>String.valueOf</w:t>
      </w:r>
      <w:proofErr w:type="spellEnd"/>
      <w:r>
        <w:t>(</w:t>
      </w:r>
      <w:proofErr w:type="spellStart"/>
      <w:r>
        <w:t>System.currentTimeMillis</w:t>
      </w:r>
      <w:proofErr w:type="spellEnd"/>
      <w:r>
        <w:t>());</w:t>
      </w:r>
    </w:p>
    <w:p w14:paraId="237556F3" w14:textId="77777777" w:rsidR="006179D6" w:rsidRDefault="006179D6" w:rsidP="006025DA">
      <w:pPr>
        <w:pStyle w:val="a7"/>
        <w:ind w:left="240" w:right="720" w:firstLine="180"/>
      </w:pPr>
      <w:r>
        <w:t xml:space="preserve">        // send data to activity</w:t>
      </w:r>
    </w:p>
    <w:p w14:paraId="6795614C" w14:textId="77777777" w:rsidR="006179D6" w:rsidRDefault="006179D6" w:rsidP="006025DA">
      <w:pPr>
        <w:pStyle w:val="a7"/>
        <w:ind w:left="240" w:right="720" w:firstLine="180"/>
      </w:pPr>
      <w:r>
        <w:t xml:space="preserve">        </w:t>
      </w:r>
      <w:proofErr w:type="spellStart"/>
      <w:proofErr w:type="gramStart"/>
      <w:r>
        <w:t>listener.onRssItemSelected</w:t>
      </w:r>
      <w:proofErr w:type="spellEnd"/>
      <w:proofErr w:type="gramEnd"/>
      <w:r>
        <w:t>(</w:t>
      </w:r>
      <w:proofErr w:type="spellStart"/>
      <w:r>
        <w:t>newTime</w:t>
      </w:r>
      <w:proofErr w:type="spellEnd"/>
      <w:r>
        <w:t>);</w:t>
      </w:r>
    </w:p>
    <w:p w14:paraId="68C28336" w14:textId="77777777" w:rsidR="006179D6" w:rsidRDefault="006179D6" w:rsidP="006025DA">
      <w:pPr>
        <w:pStyle w:val="a7"/>
        <w:ind w:left="240" w:right="720" w:firstLine="180"/>
      </w:pPr>
      <w:r>
        <w:t xml:space="preserve">    }</w:t>
      </w:r>
    </w:p>
    <w:p w14:paraId="0930B052" w14:textId="639AF403" w:rsidR="006179D6" w:rsidRDefault="006179D6" w:rsidP="006025DA">
      <w:pPr>
        <w:pStyle w:val="a7"/>
        <w:ind w:left="240" w:right="720" w:firstLine="180"/>
      </w:pPr>
      <w:r>
        <w:t>}</w:t>
      </w:r>
    </w:p>
    <w:p w14:paraId="4A8FF127" w14:textId="0BC16156" w:rsidR="006025DA" w:rsidRDefault="003C2099" w:rsidP="003C2099">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4</w:t>
      </w:r>
      <w:r w:rsidR="00B46836">
        <w:fldChar w:fldCharType="end"/>
      </w:r>
    </w:p>
    <w:p w14:paraId="2BE8FD60" w14:textId="0360DF0E" w:rsidR="006179D6" w:rsidRDefault="006179D6" w:rsidP="00874BE3">
      <w:pPr>
        <w:pStyle w:val="4"/>
      </w:pPr>
      <w:r>
        <w:rPr>
          <w:rFonts w:hint="eastAsia"/>
        </w:rPr>
        <w:t>更改主布局文件</w:t>
      </w:r>
    </w:p>
    <w:p w14:paraId="244D1F92" w14:textId="46DF607C" w:rsidR="006179D6" w:rsidRDefault="006179D6" w:rsidP="006179D6">
      <w:r>
        <w:rPr>
          <w:rFonts w:hint="eastAsia"/>
        </w:rPr>
        <w:t>更改现有的</w:t>
      </w:r>
      <w:r>
        <w:rPr>
          <w:rFonts w:hint="eastAsia"/>
        </w:rPr>
        <w:t>activity_</w:t>
      </w:r>
      <w:r w:rsidR="003D13A5">
        <w:rPr>
          <w:rFonts w:hint="eastAsia"/>
        </w:rPr>
        <w:t>main</w:t>
      </w:r>
      <w:r>
        <w:rPr>
          <w:rFonts w:hint="eastAsia"/>
        </w:rPr>
        <w:t>.xml</w:t>
      </w:r>
      <w:r>
        <w:rPr>
          <w:rFonts w:hint="eastAsia"/>
        </w:rPr>
        <w:t>文件。</w:t>
      </w:r>
    </w:p>
    <w:p w14:paraId="2F3A5986" w14:textId="77777777" w:rsidR="006179D6" w:rsidRDefault="006179D6" w:rsidP="000E1412">
      <w:pPr>
        <w:pStyle w:val="a7"/>
        <w:ind w:left="240" w:right="720" w:firstLine="180"/>
      </w:pPr>
      <w:r>
        <w:t>&lt;?xml version="1.0" encoding="utf-8"?&gt;</w:t>
      </w:r>
    </w:p>
    <w:p w14:paraId="6C893F8C" w14:textId="77777777" w:rsidR="006179D6" w:rsidRDefault="006179D6" w:rsidP="000E1412">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6857BDD7" w14:textId="77777777" w:rsidR="006179D6" w:rsidRDefault="006179D6" w:rsidP="000E1412">
      <w:pPr>
        <w:pStyle w:val="a7"/>
        <w:ind w:left="240" w:right="720" w:firstLine="180"/>
      </w:pPr>
      <w:r>
        <w:t xml:space="preserve">    </w:t>
      </w:r>
      <w:proofErr w:type="spellStart"/>
      <w:proofErr w:type="gramStart"/>
      <w:r>
        <w:t>xmlns:tools</w:t>
      </w:r>
      <w:proofErr w:type="spellEnd"/>
      <w:proofErr w:type="gramEnd"/>
      <w:r>
        <w:t>="http://schemas.android.com/tools"</w:t>
      </w:r>
    </w:p>
    <w:p w14:paraId="091AD52C" w14:textId="77777777" w:rsidR="006179D6" w:rsidRDefault="006179D6" w:rsidP="000E1412">
      <w:pPr>
        <w:pStyle w:val="a7"/>
        <w:ind w:left="240" w:right="720" w:firstLine="180"/>
      </w:pPr>
      <w:r>
        <w:t xml:space="preserve">    </w:t>
      </w:r>
      <w:proofErr w:type="spellStart"/>
      <w:proofErr w:type="gramStart"/>
      <w:r>
        <w:t>android:layout</w:t>
      </w:r>
      <w:proofErr w:type="gramEnd"/>
      <w:r>
        <w:t>_width</w:t>
      </w:r>
      <w:proofErr w:type="spellEnd"/>
      <w:r>
        <w:t>="</w:t>
      </w:r>
      <w:proofErr w:type="spellStart"/>
      <w:r>
        <w:t>fill_parent</w:t>
      </w:r>
      <w:proofErr w:type="spellEnd"/>
      <w:r>
        <w:t>"</w:t>
      </w:r>
    </w:p>
    <w:p w14:paraId="6570BA52" w14:textId="77777777" w:rsidR="006179D6" w:rsidRDefault="006179D6" w:rsidP="000E1412">
      <w:pPr>
        <w:pStyle w:val="a7"/>
        <w:ind w:left="240" w:right="720" w:firstLine="180"/>
      </w:pPr>
      <w:r>
        <w:t xml:space="preserve">    </w:t>
      </w:r>
      <w:proofErr w:type="spellStart"/>
      <w:proofErr w:type="gramStart"/>
      <w:r>
        <w:t>android:layout</w:t>
      </w:r>
      <w:proofErr w:type="gramEnd"/>
      <w:r>
        <w:t>_height</w:t>
      </w:r>
      <w:proofErr w:type="spellEnd"/>
      <w:r>
        <w:t>="</w:t>
      </w:r>
      <w:proofErr w:type="spellStart"/>
      <w:r>
        <w:t>fill_parent</w:t>
      </w:r>
      <w:proofErr w:type="spellEnd"/>
      <w:r>
        <w:t>"</w:t>
      </w:r>
    </w:p>
    <w:p w14:paraId="30A8C49D" w14:textId="77777777" w:rsidR="006179D6" w:rsidRDefault="006179D6" w:rsidP="000E1412">
      <w:pPr>
        <w:pStyle w:val="a7"/>
        <w:ind w:left="240" w:right="720" w:firstLine="180"/>
      </w:pPr>
      <w:r>
        <w:t xml:space="preserve">    </w:t>
      </w:r>
      <w:proofErr w:type="spellStart"/>
      <w:proofErr w:type="gramStart"/>
      <w:r>
        <w:t>android:baselineAligned</w:t>
      </w:r>
      <w:proofErr w:type="spellEnd"/>
      <w:proofErr w:type="gramEnd"/>
      <w:r>
        <w:t>="false"</w:t>
      </w:r>
    </w:p>
    <w:p w14:paraId="558B994B" w14:textId="77777777" w:rsidR="006179D6" w:rsidRDefault="006179D6" w:rsidP="000E1412">
      <w:pPr>
        <w:pStyle w:val="a7"/>
        <w:ind w:left="240" w:right="720" w:firstLine="180"/>
      </w:pPr>
      <w:r>
        <w:t xml:space="preserve">    </w:t>
      </w:r>
      <w:proofErr w:type="spellStart"/>
      <w:proofErr w:type="gramStart"/>
      <w:r>
        <w:t>android:orientation</w:t>
      </w:r>
      <w:proofErr w:type="spellEnd"/>
      <w:proofErr w:type="gramEnd"/>
      <w:r>
        <w:t>="horizontal" &gt;</w:t>
      </w:r>
    </w:p>
    <w:p w14:paraId="6784BF6A" w14:textId="77777777" w:rsidR="006179D6" w:rsidRDefault="006179D6" w:rsidP="000E1412">
      <w:pPr>
        <w:pStyle w:val="a7"/>
        <w:ind w:left="240" w:right="720" w:firstLine="180"/>
      </w:pPr>
    </w:p>
    <w:p w14:paraId="6AB0384C" w14:textId="77777777" w:rsidR="006179D6" w:rsidRDefault="006179D6" w:rsidP="000E1412">
      <w:pPr>
        <w:pStyle w:val="a7"/>
        <w:ind w:left="240" w:right="720" w:firstLine="180"/>
      </w:pPr>
      <w:r>
        <w:t xml:space="preserve">    &lt;fragment</w:t>
      </w:r>
    </w:p>
    <w:p w14:paraId="056C9FF1" w14:textId="77777777" w:rsidR="006179D6" w:rsidRDefault="006179D6" w:rsidP="000E1412">
      <w:pPr>
        <w:pStyle w:val="a7"/>
        <w:ind w:left="240" w:right="720" w:firstLine="180"/>
      </w:pPr>
      <w:r>
        <w:t xml:space="preserve">        </w:t>
      </w:r>
      <w:proofErr w:type="spellStart"/>
      <w:r>
        <w:t>android:id</w:t>
      </w:r>
      <w:proofErr w:type="spellEnd"/>
      <w:r>
        <w:t>="@+id/</w:t>
      </w:r>
      <w:proofErr w:type="spellStart"/>
      <w:r>
        <w:t>listFragment</w:t>
      </w:r>
      <w:proofErr w:type="spellEnd"/>
      <w:r>
        <w:t>"</w:t>
      </w:r>
    </w:p>
    <w:p w14:paraId="33409C58" w14:textId="77777777" w:rsidR="006179D6" w:rsidRDefault="006179D6" w:rsidP="000E1412">
      <w:pPr>
        <w:pStyle w:val="a7"/>
        <w:ind w:left="240" w:right="720" w:firstLine="180"/>
      </w:pPr>
      <w:r>
        <w:t xml:space="preserve">        </w:t>
      </w:r>
      <w:proofErr w:type="spellStart"/>
      <w:proofErr w:type="gramStart"/>
      <w:r>
        <w:t>android:layout</w:t>
      </w:r>
      <w:proofErr w:type="gramEnd"/>
      <w:r>
        <w:t>_width</w:t>
      </w:r>
      <w:proofErr w:type="spellEnd"/>
      <w:r>
        <w:t>="0dp"</w:t>
      </w:r>
    </w:p>
    <w:p w14:paraId="50BAB3DC" w14:textId="77777777" w:rsidR="006179D6" w:rsidRDefault="006179D6" w:rsidP="000E1412">
      <w:pPr>
        <w:pStyle w:val="a7"/>
        <w:ind w:left="240" w:right="720" w:firstLine="180"/>
      </w:pPr>
      <w:r>
        <w:lastRenderedPageBreak/>
        <w:t xml:space="preserve">        </w:t>
      </w:r>
      <w:proofErr w:type="spellStart"/>
      <w:proofErr w:type="gramStart"/>
      <w:r>
        <w:t>android:layout</w:t>
      </w:r>
      <w:proofErr w:type="gramEnd"/>
      <w:r>
        <w:t>_weight</w:t>
      </w:r>
      <w:proofErr w:type="spellEnd"/>
      <w:r>
        <w:t>="1"</w:t>
      </w:r>
    </w:p>
    <w:p w14:paraId="2592DB3C" w14:textId="77777777" w:rsidR="006179D6" w:rsidRDefault="006179D6" w:rsidP="000E1412">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0DF15E3F" w14:textId="77777777" w:rsidR="006179D6" w:rsidRDefault="006179D6" w:rsidP="000E1412">
      <w:pPr>
        <w:pStyle w:val="a7"/>
        <w:ind w:left="240" w:right="720" w:firstLine="180"/>
      </w:pPr>
      <w:r>
        <w:t xml:space="preserve">        class="</w:t>
      </w:r>
      <w:proofErr w:type="spellStart"/>
      <w:r>
        <w:t>com.</w:t>
      </w:r>
      <w:proofErr w:type="gramStart"/>
      <w:r>
        <w:t>example.android</w:t>
      </w:r>
      <w:proofErr w:type="gramEnd"/>
      <w:r>
        <w:t>.rssreader.MyListFragment</w:t>
      </w:r>
      <w:proofErr w:type="spellEnd"/>
      <w:r>
        <w:t>"</w:t>
      </w:r>
    </w:p>
    <w:p w14:paraId="7FB95B5E" w14:textId="77777777" w:rsidR="006179D6" w:rsidRDefault="006179D6" w:rsidP="000E1412">
      <w:pPr>
        <w:pStyle w:val="a7"/>
        <w:ind w:left="240" w:right="720" w:firstLine="180"/>
      </w:pPr>
      <w:r>
        <w:t xml:space="preserve">        </w:t>
      </w:r>
      <w:proofErr w:type="spellStart"/>
      <w:proofErr w:type="gramStart"/>
      <w:r>
        <w:t>tools:layout</w:t>
      </w:r>
      <w:proofErr w:type="spellEnd"/>
      <w:proofErr w:type="gramEnd"/>
      <w:r>
        <w:t>="@layout/</w:t>
      </w:r>
      <w:proofErr w:type="spellStart"/>
      <w:r>
        <w:t>fragment_rsslist_overview</w:t>
      </w:r>
      <w:proofErr w:type="spellEnd"/>
      <w:r>
        <w:t>"&gt;</w:t>
      </w:r>
    </w:p>
    <w:p w14:paraId="04F3261B" w14:textId="77777777" w:rsidR="006179D6" w:rsidRDefault="006179D6" w:rsidP="000E1412">
      <w:pPr>
        <w:pStyle w:val="a7"/>
        <w:ind w:left="240" w:right="720" w:firstLine="180"/>
      </w:pPr>
      <w:r>
        <w:t xml:space="preserve">    &lt;/fragment&gt;</w:t>
      </w:r>
    </w:p>
    <w:p w14:paraId="7F097E25" w14:textId="77777777" w:rsidR="006179D6" w:rsidRDefault="006179D6" w:rsidP="000E1412">
      <w:pPr>
        <w:pStyle w:val="a7"/>
        <w:ind w:left="240" w:right="720" w:firstLine="180"/>
      </w:pPr>
      <w:r>
        <w:t xml:space="preserve">    &lt;fragment</w:t>
      </w:r>
    </w:p>
    <w:p w14:paraId="2A395551" w14:textId="77777777" w:rsidR="006179D6" w:rsidRDefault="006179D6" w:rsidP="000E1412">
      <w:pPr>
        <w:pStyle w:val="a7"/>
        <w:ind w:left="240" w:right="720" w:firstLine="180"/>
      </w:pPr>
      <w:r>
        <w:t xml:space="preserve">        </w:t>
      </w:r>
      <w:proofErr w:type="spellStart"/>
      <w:r>
        <w:t>android:id</w:t>
      </w:r>
      <w:proofErr w:type="spellEnd"/>
      <w:r>
        <w:t>="@+id/</w:t>
      </w:r>
      <w:proofErr w:type="spellStart"/>
      <w:r>
        <w:t>detailFragment</w:t>
      </w:r>
      <w:proofErr w:type="spellEnd"/>
      <w:r>
        <w:t>"</w:t>
      </w:r>
    </w:p>
    <w:p w14:paraId="748AD246" w14:textId="77777777" w:rsidR="006179D6" w:rsidRDefault="006179D6" w:rsidP="000E1412">
      <w:pPr>
        <w:pStyle w:val="a7"/>
        <w:ind w:left="240" w:right="720" w:firstLine="180"/>
      </w:pPr>
      <w:r>
        <w:t xml:space="preserve">        </w:t>
      </w:r>
      <w:proofErr w:type="spellStart"/>
      <w:proofErr w:type="gramStart"/>
      <w:r>
        <w:t>android:layout</w:t>
      </w:r>
      <w:proofErr w:type="gramEnd"/>
      <w:r>
        <w:t>_width</w:t>
      </w:r>
      <w:proofErr w:type="spellEnd"/>
      <w:r>
        <w:t>="0dp"</w:t>
      </w:r>
    </w:p>
    <w:p w14:paraId="0CB1BD12" w14:textId="77777777" w:rsidR="006179D6" w:rsidRDefault="006179D6" w:rsidP="000E1412">
      <w:pPr>
        <w:pStyle w:val="a7"/>
        <w:ind w:left="240" w:right="720" w:firstLine="180"/>
      </w:pPr>
      <w:r>
        <w:t xml:space="preserve">        </w:t>
      </w:r>
      <w:proofErr w:type="spellStart"/>
      <w:proofErr w:type="gramStart"/>
      <w:r>
        <w:t>android:layout</w:t>
      </w:r>
      <w:proofErr w:type="gramEnd"/>
      <w:r>
        <w:t>_weight</w:t>
      </w:r>
      <w:proofErr w:type="spellEnd"/>
      <w:r>
        <w:t>="2"</w:t>
      </w:r>
    </w:p>
    <w:p w14:paraId="19AF15E9" w14:textId="77777777" w:rsidR="006179D6" w:rsidRDefault="006179D6" w:rsidP="000E1412">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6CE85239" w14:textId="77777777" w:rsidR="006179D6" w:rsidRDefault="006179D6" w:rsidP="000E1412">
      <w:pPr>
        <w:pStyle w:val="a7"/>
        <w:ind w:left="240" w:right="720" w:firstLine="180"/>
      </w:pPr>
      <w:r>
        <w:t xml:space="preserve">        class="</w:t>
      </w:r>
      <w:proofErr w:type="spellStart"/>
      <w:r>
        <w:t>com.</w:t>
      </w:r>
      <w:proofErr w:type="gramStart"/>
      <w:r>
        <w:t>example.android</w:t>
      </w:r>
      <w:proofErr w:type="gramEnd"/>
      <w:r>
        <w:t>.rssreader.DetailFragment</w:t>
      </w:r>
      <w:proofErr w:type="spellEnd"/>
      <w:r>
        <w:t>"</w:t>
      </w:r>
    </w:p>
    <w:p w14:paraId="27A758F5" w14:textId="77777777" w:rsidR="006179D6" w:rsidRDefault="006179D6" w:rsidP="000E1412">
      <w:pPr>
        <w:pStyle w:val="a7"/>
        <w:ind w:left="240" w:right="720" w:firstLine="180"/>
      </w:pPr>
      <w:r>
        <w:t xml:space="preserve">        </w:t>
      </w:r>
      <w:proofErr w:type="spellStart"/>
      <w:proofErr w:type="gramStart"/>
      <w:r>
        <w:t>tools:layout</w:t>
      </w:r>
      <w:proofErr w:type="spellEnd"/>
      <w:proofErr w:type="gramEnd"/>
      <w:r>
        <w:t>="@layout/</w:t>
      </w:r>
      <w:proofErr w:type="spellStart"/>
      <w:r>
        <w:t>fragment_rssitem_detail</w:t>
      </w:r>
      <w:proofErr w:type="spellEnd"/>
      <w:r>
        <w:t>"&gt;</w:t>
      </w:r>
    </w:p>
    <w:p w14:paraId="5A0C7968" w14:textId="77777777" w:rsidR="006179D6" w:rsidRDefault="006179D6" w:rsidP="000E1412">
      <w:pPr>
        <w:pStyle w:val="a7"/>
        <w:ind w:left="240" w:right="720" w:firstLine="180"/>
      </w:pPr>
      <w:r>
        <w:t xml:space="preserve">    &lt;/fragment&gt;</w:t>
      </w:r>
    </w:p>
    <w:p w14:paraId="2B9A72C9" w14:textId="77777777" w:rsidR="006179D6" w:rsidRDefault="006179D6" w:rsidP="000E1412">
      <w:pPr>
        <w:pStyle w:val="a7"/>
        <w:ind w:left="240" w:right="720" w:firstLine="180"/>
      </w:pPr>
    </w:p>
    <w:p w14:paraId="5F3240FD" w14:textId="2B9C9BC3" w:rsidR="006179D6" w:rsidRDefault="006179D6" w:rsidP="000E1412">
      <w:pPr>
        <w:pStyle w:val="a7"/>
        <w:ind w:left="240" w:right="720" w:firstLine="180"/>
      </w:pPr>
      <w:r>
        <w:t>&lt;/</w:t>
      </w:r>
      <w:proofErr w:type="spellStart"/>
      <w:r>
        <w:t>LinearLayout</w:t>
      </w:r>
      <w:proofErr w:type="spellEnd"/>
      <w:r>
        <w:t>&gt;</w:t>
      </w:r>
    </w:p>
    <w:p w14:paraId="3210553E" w14:textId="7E252CE6" w:rsidR="000E1412" w:rsidRDefault="0041551D" w:rsidP="0041551D">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w:t>
      </w:r>
      <w:r w:rsidR="00B46836">
        <w:fldChar w:fldCharType="end"/>
      </w:r>
    </w:p>
    <w:p w14:paraId="25F41E0D" w14:textId="1CB5F1FE" w:rsidR="006179D6" w:rsidRDefault="006179D6" w:rsidP="006179D6">
      <w:r>
        <w:rPr>
          <w:rFonts w:hint="eastAsia"/>
        </w:rPr>
        <w:t xml:space="preserve">tools: </w:t>
      </w:r>
      <w:r>
        <w:rPr>
          <w:rFonts w:hint="eastAsia"/>
        </w:rPr>
        <w:t>标签是可选的</w:t>
      </w:r>
      <w:r w:rsidR="009400EF">
        <w:rPr>
          <w:rFonts w:hint="eastAsia"/>
        </w:rPr>
        <w:t>，</w:t>
      </w:r>
      <w:r>
        <w:rPr>
          <w:rFonts w:hint="eastAsia"/>
        </w:rPr>
        <w:t>指向一个布局，以便</w:t>
      </w:r>
      <w:r>
        <w:rPr>
          <w:rFonts w:hint="eastAsia"/>
        </w:rPr>
        <w:t xml:space="preserve"> Android Studio </w:t>
      </w:r>
      <w:r>
        <w:rPr>
          <w:rFonts w:hint="eastAsia"/>
        </w:rPr>
        <w:t>中的预览可以显示片段。</w:t>
      </w:r>
    </w:p>
    <w:p w14:paraId="2131A108" w14:textId="0FEF5187" w:rsidR="006179D6" w:rsidRDefault="009400EF" w:rsidP="00874BE3">
      <w:pPr>
        <w:pStyle w:val="4"/>
      </w:pPr>
      <w:r>
        <w:rPr>
          <w:rFonts w:hint="eastAsia"/>
        </w:rPr>
        <w:t>主</w:t>
      </w:r>
      <w:r w:rsidR="006179D6">
        <w:rPr>
          <w:rFonts w:hint="eastAsia"/>
        </w:rPr>
        <w:t>活动</w:t>
      </w:r>
    </w:p>
    <w:p w14:paraId="07FB6E40" w14:textId="2C9F549B" w:rsidR="006179D6" w:rsidRDefault="006179D6" w:rsidP="006179D6">
      <w:r>
        <w:rPr>
          <w:rFonts w:hint="eastAsia"/>
        </w:rPr>
        <w:t>更改</w:t>
      </w:r>
      <w:proofErr w:type="spellStart"/>
      <w:r w:rsidR="00440DC0">
        <w:rPr>
          <w:rFonts w:hint="eastAsia"/>
        </w:rPr>
        <w:t>Main</w:t>
      </w:r>
      <w:r>
        <w:rPr>
          <w:rFonts w:hint="eastAsia"/>
        </w:rPr>
        <w:t>Activity</w:t>
      </w:r>
      <w:proofErr w:type="spellEnd"/>
      <w:r>
        <w:rPr>
          <w:rFonts w:hint="eastAsia"/>
        </w:rPr>
        <w:t>类，使其可以作为列表片段的回调并更新详细片段。</w:t>
      </w:r>
    </w:p>
    <w:p w14:paraId="6011D786" w14:textId="77777777" w:rsidR="00A00367" w:rsidRDefault="00A00367" w:rsidP="00A00367">
      <w:pPr>
        <w:pStyle w:val="a7"/>
        <w:ind w:left="240" w:right="720" w:firstLine="180"/>
      </w:pPr>
      <w:r>
        <w:t xml:space="preserve">import </w:t>
      </w:r>
      <w:proofErr w:type="spellStart"/>
      <w:r>
        <w:t>android.</w:t>
      </w:r>
      <w:proofErr w:type="gramStart"/>
      <w:r>
        <w:t>os.Bundle</w:t>
      </w:r>
      <w:proofErr w:type="spellEnd"/>
      <w:proofErr w:type="gramEnd"/>
      <w:r>
        <w:t>;</w:t>
      </w:r>
    </w:p>
    <w:p w14:paraId="27861E20" w14:textId="77777777" w:rsidR="00A00367" w:rsidRDefault="00A00367" w:rsidP="00A00367">
      <w:pPr>
        <w:pStyle w:val="a7"/>
        <w:ind w:left="240" w:right="720" w:firstLine="180"/>
      </w:pPr>
    </w:p>
    <w:p w14:paraId="5F3E816C" w14:textId="77777777" w:rsidR="00A00367" w:rsidRDefault="00A00367" w:rsidP="00A00367">
      <w:pPr>
        <w:pStyle w:val="a7"/>
        <w:ind w:left="240" w:right="720" w:firstLine="180"/>
      </w:pPr>
      <w:r>
        <w:t xml:space="preserve">import </w:t>
      </w:r>
      <w:proofErr w:type="spellStart"/>
      <w:proofErr w:type="gramStart"/>
      <w:r>
        <w:t>androidx.appcompat.app.AppCompatActivity</w:t>
      </w:r>
      <w:proofErr w:type="spellEnd"/>
      <w:proofErr w:type="gramEnd"/>
      <w:r>
        <w:t>;</w:t>
      </w:r>
    </w:p>
    <w:p w14:paraId="7BF7F73B" w14:textId="77777777" w:rsidR="00A00367" w:rsidRDefault="00A00367" w:rsidP="00A00367">
      <w:pPr>
        <w:pStyle w:val="a7"/>
        <w:ind w:left="240" w:right="720" w:firstLine="180"/>
      </w:pPr>
    </w:p>
    <w:p w14:paraId="72D47AF5" w14:textId="77777777" w:rsidR="00A00367" w:rsidRDefault="00A00367" w:rsidP="00A00367">
      <w:pPr>
        <w:pStyle w:val="a7"/>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implements </w:t>
      </w:r>
      <w:proofErr w:type="spellStart"/>
      <w:r>
        <w:t>MyListFragment.OnItemSelectedListener</w:t>
      </w:r>
      <w:proofErr w:type="spellEnd"/>
      <w:r>
        <w:t xml:space="preserve"> {</w:t>
      </w:r>
    </w:p>
    <w:p w14:paraId="5C7DF1D4" w14:textId="77777777" w:rsidR="00A00367" w:rsidRDefault="00A00367" w:rsidP="00A00367">
      <w:pPr>
        <w:pStyle w:val="a7"/>
        <w:ind w:left="240" w:right="720" w:firstLine="180"/>
      </w:pPr>
    </w:p>
    <w:p w14:paraId="66B33059" w14:textId="77777777" w:rsidR="00A00367" w:rsidRDefault="00A00367" w:rsidP="00A00367">
      <w:pPr>
        <w:pStyle w:val="a7"/>
        <w:ind w:left="240" w:right="720" w:firstLine="180"/>
      </w:pPr>
      <w:r>
        <w:t xml:space="preserve">    @Override</w:t>
      </w:r>
    </w:p>
    <w:p w14:paraId="0352BA7A" w14:textId="77777777" w:rsidR="00A00367" w:rsidRDefault="00A00367" w:rsidP="00A00367">
      <w:pPr>
        <w:pStyle w:val="a7"/>
        <w:ind w:left="240" w:right="720" w:firstLine="180"/>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17C87C44" w14:textId="77777777" w:rsidR="00A00367" w:rsidRDefault="00A00367" w:rsidP="00A00367">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0153FB0D" w14:textId="77777777" w:rsidR="00A00367" w:rsidRDefault="00A00367" w:rsidP="00A00367">
      <w:pPr>
        <w:pStyle w:val="a7"/>
        <w:ind w:left="240" w:right="720" w:firstLine="180"/>
      </w:pPr>
      <w:r>
        <w:lastRenderedPageBreak/>
        <w:t xml:space="preserve">        </w:t>
      </w:r>
      <w:proofErr w:type="spellStart"/>
      <w:r>
        <w:t>setContentView</w:t>
      </w:r>
      <w:proofErr w:type="spellEnd"/>
      <w:r>
        <w:t>(</w:t>
      </w:r>
      <w:proofErr w:type="spellStart"/>
      <w:proofErr w:type="gramStart"/>
      <w:r>
        <w:t>R.layout</w:t>
      </w:r>
      <w:proofErr w:type="gramEnd"/>
      <w:r>
        <w:t>.activity_main</w:t>
      </w:r>
      <w:proofErr w:type="spellEnd"/>
      <w:r>
        <w:t>);</w:t>
      </w:r>
    </w:p>
    <w:p w14:paraId="0DD2CAA3" w14:textId="77777777" w:rsidR="00A00367" w:rsidRDefault="00A00367" w:rsidP="00A00367">
      <w:pPr>
        <w:pStyle w:val="a7"/>
        <w:ind w:left="240" w:right="720" w:firstLine="180"/>
      </w:pPr>
      <w:r>
        <w:t xml:space="preserve">    }</w:t>
      </w:r>
    </w:p>
    <w:p w14:paraId="6AB4896F" w14:textId="77777777" w:rsidR="00A00367" w:rsidRDefault="00A00367" w:rsidP="00A00367">
      <w:pPr>
        <w:pStyle w:val="a7"/>
        <w:ind w:left="240" w:right="720" w:firstLine="180"/>
      </w:pPr>
    </w:p>
    <w:p w14:paraId="2B0951D6" w14:textId="77777777" w:rsidR="00A00367" w:rsidRDefault="00A00367" w:rsidP="00A00367">
      <w:pPr>
        <w:pStyle w:val="a7"/>
        <w:ind w:left="240" w:right="720" w:firstLine="180"/>
      </w:pPr>
      <w:r>
        <w:t xml:space="preserve">    @Override</w:t>
      </w:r>
    </w:p>
    <w:p w14:paraId="1F954D1F" w14:textId="77777777" w:rsidR="00A00367" w:rsidRDefault="00A00367" w:rsidP="00A00367">
      <w:pPr>
        <w:pStyle w:val="a7"/>
        <w:ind w:left="240" w:right="720" w:firstLine="180"/>
      </w:pPr>
      <w:r>
        <w:t xml:space="preserve">    public void </w:t>
      </w:r>
      <w:proofErr w:type="spellStart"/>
      <w:proofErr w:type="gramStart"/>
      <w:r>
        <w:t>onRssItemSelected</w:t>
      </w:r>
      <w:proofErr w:type="spellEnd"/>
      <w:r>
        <w:t>(</w:t>
      </w:r>
      <w:proofErr w:type="gramEnd"/>
      <w:r>
        <w:t>String text) {</w:t>
      </w:r>
    </w:p>
    <w:p w14:paraId="3DBC5197" w14:textId="77777777" w:rsidR="00A00367" w:rsidRDefault="00A00367" w:rsidP="00A00367">
      <w:pPr>
        <w:pStyle w:val="a7"/>
        <w:ind w:left="240" w:right="720" w:firstLine="180"/>
      </w:pPr>
      <w:r>
        <w:t xml:space="preserve">        </w:t>
      </w:r>
      <w:proofErr w:type="spellStart"/>
      <w:r>
        <w:t>DetailFragment</w:t>
      </w:r>
      <w:proofErr w:type="spellEnd"/>
      <w:r>
        <w:t xml:space="preserve"> fragment = (</w:t>
      </w:r>
      <w:proofErr w:type="spellStart"/>
      <w:r>
        <w:t>DetailFragment</w:t>
      </w:r>
      <w:proofErr w:type="spellEnd"/>
      <w:r>
        <w:t xml:space="preserve">) </w:t>
      </w:r>
      <w:proofErr w:type="spellStart"/>
      <w:proofErr w:type="gramStart"/>
      <w:r>
        <w:t>getSupportFragmentManager</w:t>
      </w:r>
      <w:proofErr w:type="spellEnd"/>
      <w:r>
        <w:t>(</w:t>
      </w:r>
      <w:proofErr w:type="gramEnd"/>
      <w:r>
        <w:t>)</w:t>
      </w:r>
    </w:p>
    <w:p w14:paraId="7C92D196" w14:textId="77777777" w:rsidR="00A00367" w:rsidRDefault="00A00367" w:rsidP="00A00367">
      <w:pPr>
        <w:pStyle w:val="a7"/>
        <w:ind w:left="240" w:right="720" w:firstLine="180"/>
      </w:pPr>
      <w:r>
        <w:t xml:space="preserve">                </w:t>
      </w:r>
      <w:proofErr w:type="gramStart"/>
      <w:r>
        <w:t>.</w:t>
      </w:r>
      <w:proofErr w:type="spellStart"/>
      <w:r>
        <w:t>findFragmentById</w:t>
      </w:r>
      <w:proofErr w:type="spellEnd"/>
      <w:proofErr w:type="gramEnd"/>
      <w:r>
        <w:t>(</w:t>
      </w:r>
      <w:proofErr w:type="spellStart"/>
      <w:r>
        <w:t>R.id.detailFragment</w:t>
      </w:r>
      <w:proofErr w:type="spellEnd"/>
      <w:r>
        <w:t>);</w:t>
      </w:r>
    </w:p>
    <w:p w14:paraId="277F6F7D" w14:textId="77777777" w:rsidR="00A00367" w:rsidRDefault="00A00367" w:rsidP="00A00367">
      <w:pPr>
        <w:pStyle w:val="a7"/>
        <w:ind w:left="240" w:right="720" w:firstLine="180"/>
      </w:pPr>
      <w:r>
        <w:t xml:space="preserve">        </w:t>
      </w:r>
      <w:proofErr w:type="spellStart"/>
      <w:proofErr w:type="gramStart"/>
      <w:r>
        <w:t>fragment.setText</w:t>
      </w:r>
      <w:proofErr w:type="spellEnd"/>
      <w:proofErr w:type="gramEnd"/>
      <w:r>
        <w:t>(text);</w:t>
      </w:r>
    </w:p>
    <w:p w14:paraId="5EE4DBF6" w14:textId="77777777" w:rsidR="00A00367" w:rsidRDefault="00A00367" w:rsidP="00A00367">
      <w:pPr>
        <w:pStyle w:val="a7"/>
        <w:ind w:left="240" w:right="720" w:firstLine="180"/>
      </w:pPr>
      <w:r>
        <w:t xml:space="preserve">    }</w:t>
      </w:r>
    </w:p>
    <w:p w14:paraId="0CD74622" w14:textId="77777777" w:rsidR="00A00367" w:rsidRDefault="00A00367" w:rsidP="00A00367">
      <w:pPr>
        <w:pStyle w:val="a7"/>
        <w:ind w:left="240" w:right="720" w:firstLine="180"/>
      </w:pPr>
    </w:p>
    <w:p w14:paraId="3EC0A26D" w14:textId="55F46398" w:rsidR="006179D6" w:rsidRDefault="00A00367" w:rsidP="00A00367">
      <w:pPr>
        <w:pStyle w:val="a7"/>
        <w:ind w:left="240" w:right="720" w:firstLine="180"/>
      </w:pPr>
      <w:r>
        <w:t>}</w:t>
      </w:r>
    </w:p>
    <w:p w14:paraId="1B9DB26F" w14:textId="79F722CF" w:rsidR="00A00367" w:rsidRDefault="00944D34" w:rsidP="00944D34">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6</w:t>
      </w:r>
      <w:r w:rsidR="00B46836">
        <w:fldChar w:fldCharType="end"/>
      </w:r>
    </w:p>
    <w:p w14:paraId="7F2416D8" w14:textId="0CEBD707" w:rsidR="006179D6" w:rsidRDefault="006179D6" w:rsidP="0062382B">
      <w:pPr>
        <w:pStyle w:val="4"/>
      </w:pPr>
      <w:r>
        <w:rPr>
          <w:rFonts w:hint="eastAsia"/>
        </w:rPr>
        <w:t>验证</w:t>
      </w:r>
      <w:r w:rsidR="002804F0">
        <w:rPr>
          <w:rFonts w:hint="eastAsia"/>
        </w:rPr>
        <w:t>结果</w:t>
      </w:r>
    </w:p>
    <w:p w14:paraId="268D6836" w14:textId="7A236683" w:rsidR="006179D6" w:rsidRDefault="006179D6" w:rsidP="006179D6">
      <w:r>
        <w:rPr>
          <w:rFonts w:hint="eastAsia"/>
        </w:rPr>
        <w:t>启动应用程序</w:t>
      </w:r>
      <w:r w:rsidR="005335BD">
        <w:rPr>
          <w:rFonts w:hint="eastAsia"/>
        </w:rPr>
        <w:t>，</w:t>
      </w:r>
      <w:r>
        <w:rPr>
          <w:rFonts w:hint="eastAsia"/>
        </w:rPr>
        <w:t>两个片段都应该以横向和纵向模式显示</w:t>
      </w:r>
      <w:r w:rsidR="005335BD">
        <w:rPr>
          <w:rFonts w:hint="eastAsia"/>
        </w:rPr>
        <w:t>，</w:t>
      </w:r>
      <w:r>
        <w:rPr>
          <w:rFonts w:hint="eastAsia"/>
        </w:rPr>
        <w:t>可以使用模拟器控件来更改模拟器的方向。如果按下</w:t>
      </w:r>
      <w:r w:rsidR="00D9740E">
        <w:rPr>
          <w:rFonts w:hint="eastAsia"/>
        </w:rPr>
        <w:t>“点击更新”</w:t>
      </w:r>
      <w:r>
        <w:rPr>
          <w:rFonts w:hint="eastAsia"/>
        </w:rPr>
        <w:t>按钮，则会</w:t>
      </w:r>
      <w:proofErr w:type="spellStart"/>
      <w:r>
        <w:rPr>
          <w:rFonts w:hint="eastAsia"/>
        </w:rPr>
        <w:t>ListFragment</w:t>
      </w:r>
      <w:proofErr w:type="spellEnd"/>
      <w:r>
        <w:rPr>
          <w:rFonts w:hint="eastAsia"/>
        </w:rPr>
        <w:t>更新</w:t>
      </w:r>
      <w:proofErr w:type="spellStart"/>
      <w:r>
        <w:rPr>
          <w:rFonts w:hint="eastAsia"/>
        </w:rPr>
        <w:t>DetailFragment</w:t>
      </w:r>
      <w:proofErr w:type="spellEnd"/>
      <w:r>
        <w:rPr>
          <w:rFonts w:hint="eastAsia"/>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B3E0B" w14:paraId="4886CF7C" w14:textId="77777777" w:rsidTr="00EA5747">
        <w:trPr>
          <w:jc w:val="center"/>
        </w:trPr>
        <w:tc>
          <w:tcPr>
            <w:tcW w:w="4675" w:type="dxa"/>
          </w:tcPr>
          <w:p w14:paraId="092B95A6" w14:textId="77777777" w:rsidR="009B3E0B" w:rsidRDefault="009B3E0B" w:rsidP="009B3E0B">
            <w:pPr>
              <w:ind w:firstLineChars="0" w:firstLine="0"/>
              <w:jc w:val="center"/>
            </w:pPr>
            <w:r>
              <w:rPr>
                <w:noProof/>
              </w:rPr>
              <w:drawing>
                <wp:inline distT="0" distB="0" distL="0" distR="0" wp14:anchorId="298C937B" wp14:editId="4A8BFEF2">
                  <wp:extent cx="2436483" cy="1446662"/>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8231" cy="1453637"/>
                          </a:xfrm>
                          <a:prstGeom prst="rect">
                            <a:avLst/>
                          </a:prstGeom>
                        </pic:spPr>
                      </pic:pic>
                    </a:graphicData>
                  </a:graphic>
                </wp:inline>
              </w:drawing>
            </w:r>
          </w:p>
          <w:p w14:paraId="5F0069E8" w14:textId="0570282F" w:rsidR="00EA5747" w:rsidRDefault="00382583" w:rsidP="00382583">
            <w:pPr>
              <w:pStyle w:val="a5"/>
            </w:pPr>
            <w:r>
              <w:t>图</w:t>
            </w:r>
            <w:r>
              <w:t xml:space="preserve"> </w:t>
            </w:r>
            <w:r w:rsidR="00471A48">
              <w:fldChar w:fldCharType="begin"/>
            </w:r>
            <w:r w:rsidR="00471A48">
              <w:instrText xml:space="preserve"> STYLEREF 1 \s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SEQ </w:instrText>
            </w:r>
            <w:r w:rsidR="00471A48">
              <w:instrText>图</w:instrText>
            </w:r>
            <w:r w:rsidR="00471A48">
              <w:instrText xml:space="preserve"> \* ARABIC \s 1 </w:instrText>
            </w:r>
            <w:r w:rsidR="00471A48">
              <w:fldChar w:fldCharType="separate"/>
            </w:r>
            <w:r w:rsidR="00CD574C">
              <w:rPr>
                <w:noProof/>
              </w:rPr>
              <w:t>1</w:t>
            </w:r>
            <w:r w:rsidR="00471A48">
              <w:fldChar w:fldCharType="end"/>
            </w:r>
          </w:p>
        </w:tc>
        <w:tc>
          <w:tcPr>
            <w:tcW w:w="4675" w:type="dxa"/>
          </w:tcPr>
          <w:p w14:paraId="042F9F17" w14:textId="77777777" w:rsidR="009B3E0B" w:rsidRDefault="009B3E0B" w:rsidP="00382583">
            <w:pPr>
              <w:keepNext/>
              <w:ind w:firstLineChars="0" w:firstLine="0"/>
              <w:jc w:val="center"/>
            </w:pPr>
            <w:r>
              <w:rPr>
                <w:noProof/>
              </w:rPr>
              <w:drawing>
                <wp:inline distT="0" distB="0" distL="0" distR="0" wp14:anchorId="788B0D7B" wp14:editId="46A29BD4">
                  <wp:extent cx="2347415" cy="147422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56858" cy="1480154"/>
                          </a:xfrm>
                          <a:prstGeom prst="rect">
                            <a:avLst/>
                          </a:prstGeom>
                        </pic:spPr>
                      </pic:pic>
                    </a:graphicData>
                  </a:graphic>
                </wp:inline>
              </w:drawing>
            </w:r>
          </w:p>
          <w:p w14:paraId="2DEBC239" w14:textId="1247EEB9" w:rsidR="00382583" w:rsidRDefault="00382583" w:rsidP="00382583">
            <w:pPr>
              <w:pStyle w:val="a5"/>
            </w:pPr>
            <w:r>
              <w:t>图</w:t>
            </w:r>
            <w:r>
              <w:t xml:space="preserve"> </w:t>
            </w:r>
            <w:r w:rsidR="00471A48">
              <w:fldChar w:fldCharType="begin"/>
            </w:r>
            <w:r w:rsidR="00471A48">
              <w:instrText xml:space="preserve"> STYLEREF 1 \s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SEQ </w:instrText>
            </w:r>
            <w:r w:rsidR="00471A48">
              <w:instrText>图</w:instrText>
            </w:r>
            <w:r w:rsidR="00471A48">
              <w:instrText xml:space="preserve"> \* ARABIC \s 1 </w:instrText>
            </w:r>
            <w:r w:rsidR="00471A48">
              <w:fldChar w:fldCharType="separate"/>
            </w:r>
            <w:r w:rsidR="00CD574C">
              <w:rPr>
                <w:noProof/>
              </w:rPr>
              <w:t>2</w:t>
            </w:r>
            <w:r w:rsidR="00471A48">
              <w:fldChar w:fldCharType="end"/>
            </w:r>
          </w:p>
        </w:tc>
      </w:tr>
    </w:tbl>
    <w:p w14:paraId="63491413" w14:textId="57EDE5FB" w:rsidR="006179D6" w:rsidRDefault="006179D6" w:rsidP="00874BE3">
      <w:pPr>
        <w:pStyle w:val="3"/>
      </w:pPr>
      <w:r>
        <w:rPr>
          <w:rFonts w:hint="eastAsia"/>
        </w:rPr>
        <w:t>练习</w:t>
      </w:r>
      <w:r w:rsidR="00E05587">
        <w:rPr>
          <w:rFonts w:hint="eastAsia"/>
        </w:rPr>
        <w:t>2</w:t>
      </w:r>
      <w:r>
        <w:rPr>
          <w:rFonts w:hint="eastAsia"/>
        </w:rPr>
        <w:t>：片段取决于配置</w:t>
      </w:r>
    </w:p>
    <w:p w14:paraId="05940A27" w14:textId="055AD713" w:rsidR="006179D6" w:rsidRDefault="006179D6" w:rsidP="006179D6">
      <w:r>
        <w:rPr>
          <w:rFonts w:hint="eastAsia"/>
        </w:rPr>
        <w:t>如果以横向模式启动，</w:t>
      </w:r>
      <w:proofErr w:type="spellStart"/>
      <w:r w:rsidR="00FE4420">
        <w:rPr>
          <w:rFonts w:hint="eastAsia"/>
        </w:rPr>
        <w:t>Main</w:t>
      </w:r>
      <w:r>
        <w:rPr>
          <w:rFonts w:hint="eastAsia"/>
        </w:rPr>
        <w:t>Activity</w:t>
      </w:r>
      <w:proofErr w:type="spellEnd"/>
      <w:r>
        <w:rPr>
          <w:rFonts w:hint="eastAsia"/>
        </w:rPr>
        <w:t>应该显示两个片段</w:t>
      </w:r>
      <w:r w:rsidR="00FE4420">
        <w:rPr>
          <w:rFonts w:hint="eastAsia"/>
        </w:rPr>
        <w:t>，</w:t>
      </w:r>
      <w:r>
        <w:rPr>
          <w:rFonts w:hint="eastAsia"/>
        </w:rPr>
        <w:t>如果以纵向模式启动则只应显示一个片段</w:t>
      </w:r>
      <w:r w:rsidR="004666D5">
        <w:rPr>
          <w:rFonts w:hint="eastAsia"/>
        </w:rPr>
        <w:t>，</w:t>
      </w:r>
      <w:r>
        <w:rPr>
          <w:rFonts w:hint="eastAsia"/>
        </w:rPr>
        <w:t>在本练习中将调整应用程序以支持这一点。</w:t>
      </w:r>
    </w:p>
    <w:p w14:paraId="60A7EFED" w14:textId="77777777" w:rsidR="00874BE3" w:rsidRDefault="00874BE3" w:rsidP="00874BE3">
      <w:pPr>
        <w:pStyle w:val="4"/>
      </w:pPr>
      <w:r>
        <w:rPr>
          <w:rFonts w:hint="eastAsia"/>
        </w:rPr>
        <w:t>创建项目</w:t>
      </w:r>
    </w:p>
    <w:p w14:paraId="25AC2E8A" w14:textId="49F9B823" w:rsidR="00874BE3" w:rsidRDefault="00874BE3" w:rsidP="005209D6">
      <w:r>
        <w:rPr>
          <w:rFonts w:hint="eastAsia"/>
        </w:rPr>
        <w:t>使用以下数据创建一个新的安卓项目。</w:t>
      </w:r>
    </w:p>
    <w:tbl>
      <w:tblPr>
        <w:tblStyle w:val="af3"/>
        <w:tblW w:w="5000" w:type="pct"/>
        <w:tblLook w:val="04A0" w:firstRow="1" w:lastRow="0" w:firstColumn="1" w:lastColumn="0" w:noHBand="0" w:noVBand="1"/>
      </w:tblPr>
      <w:tblGrid>
        <w:gridCol w:w="2405"/>
        <w:gridCol w:w="6945"/>
      </w:tblGrid>
      <w:tr w:rsidR="005209D6" w14:paraId="19D9FCDB" w14:textId="77777777" w:rsidTr="0025077C">
        <w:tc>
          <w:tcPr>
            <w:tcW w:w="1286" w:type="pct"/>
          </w:tcPr>
          <w:p w14:paraId="4876E2B1" w14:textId="6209F7A8" w:rsidR="005209D6" w:rsidRDefault="005209D6" w:rsidP="005209D6">
            <w:pPr>
              <w:pStyle w:val="ae"/>
            </w:pPr>
            <w:r w:rsidRPr="005209D6">
              <w:rPr>
                <w:rFonts w:hint="eastAsia"/>
              </w:rPr>
              <w:t>属性</w:t>
            </w:r>
          </w:p>
        </w:tc>
        <w:tc>
          <w:tcPr>
            <w:tcW w:w="3714" w:type="pct"/>
          </w:tcPr>
          <w:p w14:paraId="13E38109" w14:textId="336ED85A" w:rsidR="005209D6" w:rsidRDefault="005209D6" w:rsidP="005209D6">
            <w:pPr>
              <w:pStyle w:val="ae"/>
            </w:pPr>
            <w:r w:rsidRPr="005209D6">
              <w:rPr>
                <w:rFonts w:hint="eastAsia"/>
              </w:rPr>
              <w:t>值</w:t>
            </w:r>
          </w:p>
        </w:tc>
      </w:tr>
      <w:tr w:rsidR="005209D6" w14:paraId="7B7CE808" w14:textId="77777777" w:rsidTr="0025077C">
        <w:tc>
          <w:tcPr>
            <w:tcW w:w="1286" w:type="pct"/>
          </w:tcPr>
          <w:p w14:paraId="5AC61514" w14:textId="12EAE980" w:rsidR="005209D6" w:rsidRDefault="005209D6" w:rsidP="005209D6">
            <w:pPr>
              <w:pStyle w:val="af"/>
            </w:pPr>
            <w:r w:rsidRPr="005209D6">
              <w:t>Name</w:t>
            </w:r>
          </w:p>
        </w:tc>
        <w:tc>
          <w:tcPr>
            <w:tcW w:w="3714" w:type="pct"/>
          </w:tcPr>
          <w:p w14:paraId="7C2390F4" w14:textId="6FC8B288" w:rsidR="005209D6" w:rsidRDefault="0025383C" w:rsidP="005209D6">
            <w:pPr>
              <w:pStyle w:val="af"/>
            </w:pPr>
            <w:r>
              <w:t>11</w:t>
            </w:r>
            <w:r w:rsidR="005209D6" w:rsidRPr="005209D6">
              <w:rPr>
                <w:rFonts w:hint="eastAsia"/>
              </w:rPr>
              <w:t>_</w:t>
            </w:r>
            <w:r w:rsidR="005209D6" w:rsidRPr="005209D6">
              <w:t>RSSReader_</w:t>
            </w:r>
            <w:r w:rsidR="005209D6">
              <w:t>2</w:t>
            </w:r>
          </w:p>
        </w:tc>
      </w:tr>
      <w:tr w:rsidR="005209D6" w14:paraId="6C35BD0C" w14:textId="77777777" w:rsidTr="0025077C">
        <w:tc>
          <w:tcPr>
            <w:tcW w:w="1286" w:type="pct"/>
          </w:tcPr>
          <w:p w14:paraId="01DE83CE" w14:textId="5149AEFE" w:rsidR="005209D6" w:rsidRDefault="005209D6" w:rsidP="005209D6">
            <w:pPr>
              <w:pStyle w:val="af"/>
            </w:pPr>
            <w:r w:rsidRPr="005209D6">
              <w:t>Package name</w:t>
            </w:r>
          </w:p>
        </w:tc>
        <w:tc>
          <w:tcPr>
            <w:tcW w:w="3714" w:type="pct"/>
          </w:tcPr>
          <w:p w14:paraId="507323EB" w14:textId="12CB16D3" w:rsidR="005209D6" w:rsidRDefault="005209D6" w:rsidP="005209D6">
            <w:pPr>
              <w:pStyle w:val="af"/>
            </w:pPr>
            <w:r w:rsidRPr="005209D6">
              <w:t>com.</w:t>
            </w:r>
            <w:proofErr w:type="gramStart"/>
            <w:r w:rsidRPr="005209D6">
              <w:t>example.ch02.rssreade</w:t>
            </w:r>
            <w:proofErr w:type="gramEnd"/>
          </w:p>
        </w:tc>
      </w:tr>
    </w:tbl>
    <w:p w14:paraId="0C19E94A" w14:textId="350A78A5" w:rsidR="005209D6" w:rsidRDefault="0025077C" w:rsidP="0025077C">
      <w:pPr>
        <w:pStyle w:val="a5"/>
      </w:pPr>
      <w:r>
        <w:rPr>
          <w:rFonts w:hint="eastAsia"/>
        </w:rPr>
        <w:lastRenderedPageBreak/>
        <w:t>表</w:t>
      </w:r>
      <w:r>
        <w:rPr>
          <w:rFonts w:hint="eastAsia"/>
        </w:rPr>
        <w:t xml:space="preserve"> </w:t>
      </w:r>
      <w:r w:rsidR="00A47F1A">
        <w:fldChar w:fldCharType="begin"/>
      </w:r>
      <w:r w:rsidR="00A47F1A">
        <w:instrText xml:space="preserve"> </w:instrText>
      </w:r>
      <w:r w:rsidR="00A47F1A">
        <w:rPr>
          <w:rFonts w:hint="eastAsia"/>
        </w:rPr>
        <w:instrText>STYLEREF 1 \s</w:instrText>
      </w:r>
      <w:r w:rsidR="00A47F1A">
        <w:instrText xml:space="preserve"> </w:instrText>
      </w:r>
      <w:r w:rsidR="00A47F1A">
        <w:fldChar w:fldCharType="separate"/>
      </w:r>
      <w:r w:rsidR="00CD574C">
        <w:rPr>
          <w:noProof/>
        </w:rPr>
        <w:t>11</w:t>
      </w:r>
      <w:r w:rsidR="00A47F1A">
        <w:fldChar w:fldCharType="end"/>
      </w:r>
      <w:r w:rsidR="00A47F1A">
        <w:noBreakHyphen/>
      </w:r>
      <w:r w:rsidR="00A47F1A">
        <w:fldChar w:fldCharType="begin"/>
      </w:r>
      <w:r w:rsidR="00A47F1A">
        <w:instrText xml:space="preserve"> </w:instrText>
      </w:r>
      <w:r w:rsidR="00A47F1A">
        <w:rPr>
          <w:rFonts w:hint="eastAsia"/>
        </w:rPr>
        <w:instrText xml:space="preserve">SEQ </w:instrText>
      </w:r>
      <w:r w:rsidR="00A47F1A">
        <w:rPr>
          <w:rFonts w:hint="eastAsia"/>
        </w:rPr>
        <w:instrText>表</w:instrText>
      </w:r>
      <w:r w:rsidR="00A47F1A">
        <w:rPr>
          <w:rFonts w:hint="eastAsia"/>
        </w:rPr>
        <w:instrText xml:space="preserve"> \* ARABIC \s 1</w:instrText>
      </w:r>
      <w:r w:rsidR="00A47F1A">
        <w:instrText xml:space="preserve"> </w:instrText>
      </w:r>
      <w:r w:rsidR="00A47F1A">
        <w:fldChar w:fldCharType="separate"/>
      </w:r>
      <w:r w:rsidR="00CD574C">
        <w:rPr>
          <w:noProof/>
        </w:rPr>
        <w:t>2</w:t>
      </w:r>
      <w:r w:rsidR="00A47F1A">
        <w:fldChar w:fldCharType="end"/>
      </w:r>
    </w:p>
    <w:p w14:paraId="272337FF" w14:textId="77777777" w:rsidR="00874BE3" w:rsidRDefault="00874BE3" w:rsidP="00874BE3">
      <w:r>
        <w:rPr>
          <w:rFonts w:hint="eastAsia"/>
        </w:rPr>
        <w:t>验证活动是否扩展</w:t>
      </w:r>
      <w:r>
        <w:rPr>
          <w:rFonts w:hint="eastAsia"/>
        </w:rPr>
        <w:t>Activity</w:t>
      </w:r>
      <w:r>
        <w:rPr>
          <w:rFonts w:hint="eastAsia"/>
        </w:rPr>
        <w:t>，以确保没有使用向后兼容模式。如果扩展了另一个类，删除该项目并重新创建，确保在项目创建向导中取消选择“向后兼容性”标志。</w:t>
      </w:r>
    </w:p>
    <w:p w14:paraId="532AAFBC" w14:textId="5F60C4F3" w:rsidR="006179D6" w:rsidRDefault="006179D6" w:rsidP="00874BE3">
      <w:pPr>
        <w:pStyle w:val="4"/>
      </w:pPr>
      <w:r>
        <w:rPr>
          <w:rFonts w:hint="eastAsia"/>
        </w:rPr>
        <w:t>为纵向模式创建活动布局</w:t>
      </w:r>
    </w:p>
    <w:p w14:paraId="27A4A1D4" w14:textId="066EB0AA" w:rsidR="006179D6" w:rsidRDefault="007E0A2E" w:rsidP="006179D6">
      <w:r>
        <w:rPr>
          <w:rFonts w:hint="eastAsia"/>
        </w:rPr>
        <w:t>位于</w:t>
      </w:r>
      <w:r>
        <w:rPr>
          <w:rFonts w:hint="eastAsia"/>
        </w:rPr>
        <w:t>res/</w:t>
      </w:r>
      <w:r>
        <w:t>layout</w:t>
      </w:r>
      <w:r>
        <w:rPr>
          <w:rFonts w:hint="eastAsia"/>
        </w:rPr>
        <w:t>-port</w:t>
      </w:r>
      <w:r>
        <w:rPr>
          <w:rFonts w:hint="eastAsia"/>
        </w:rPr>
        <w:t>文件夹中</w:t>
      </w:r>
      <w:r w:rsidR="006179D6">
        <w:rPr>
          <w:rFonts w:hint="eastAsia"/>
        </w:rPr>
        <w:t>创建布局文件</w:t>
      </w:r>
      <w:r w:rsidR="00982480">
        <w:rPr>
          <w:rFonts w:hint="eastAsia"/>
        </w:rPr>
        <w:t>activity_main.xml</w:t>
      </w:r>
      <w:r w:rsidR="006179D6">
        <w:rPr>
          <w:rFonts w:hint="eastAsia"/>
        </w:rPr>
        <w:t>。</w:t>
      </w:r>
    </w:p>
    <w:p w14:paraId="63249BAB" w14:textId="77777777" w:rsidR="006179D6" w:rsidRDefault="006179D6" w:rsidP="00F93AE9">
      <w:pPr>
        <w:pStyle w:val="a7"/>
        <w:ind w:left="240" w:right="720" w:firstLine="180"/>
      </w:pPr>
      <w:r>
        <w:t>&lt;?xml version="1.0" encoding="utf-8"?&gt;</w:t>
      </w:r>
    </w:p>
    <w:p w14:paraId="0E74E8E2" w14:textId="77777777" w:rsidR="006179D6" w:rsidRDefault="006179D6" w:rsidP="00F93AE9">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3616DFF2" w14:textId="77777777" w:rsidR="006179D6" w:rsidRDefault="006179D6" w:rsidP="00F93AE9">
      <w:pPr>
        <w:pStyle w:val="a7"/>
        <w:ind w:left="240" w:right="720" w:firstLine="180"/>
      </w:pPr>
      <w:r>
        <w:t xml:space="preserve">    </w:t>
      </w:r>
      <w:proofErr w:type="spellStart"/>
      <w:proofErr w:type="gramStart"/>
      <w:r>
        <w:t>xmlns:tools</w:t>
      </w:r>
      <w:proofErr w:type="spellEnd"/>
      <w:proofErr w:type="gramEnd"/>
      <w:r>
        <w:t>="http://schemas.android.com/tools"</w:t>
      </w:r>
    </w:p>
    <w:p w14:paraId="269A2972" w14:textId="77777777" w:rsidR="006179D6" w:rsidRDefault="006179D6" w:rsidP="00F93AE9">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334CECA" w14:textId="77777777" w:rsidR="006179D6" w:rsidRDefault="006179D6" w:rsidP="00F93AE9">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1BEDBCBA" w14:textId="77777777" w:rsidR="006179D6" w:rsidRDefault="006179D6" w:rsidP="00F93AE9">
      <w:pPr>
        <w:pStyle w:val="a7"/>
        <w:ind w:left="240" w:right="720" w:firstLine="180"/>
      </w:pPr>
      <w:r>
        <w:t xml:space="preserve">    </w:t>
      </w:r>
      <w:proofErr w:type="spellStart"/>
      <w:proofErr w:type="gramStart"/>
      <w:r>
        <w:t>tools:context</w:t>
      </w:r>
      <w:proofErr w:type="spellEnd"/>
      <w:proofErr w:type="gramEnd"/>
      <w:r>
        <w:t>=".</w:t>
      </w:r>
      <w:proofErr w:type="spellStart"/>
      <w:r>
        <w:t>RssfeedActivity</w:t>
      </w:r>
      <w:proofErr w:type="spellEnd"/>
      <w:r>
        <w:t>"</w:t>
      </w:r>
    </w:p>
    <w:p w14:paraId="0A6DFEE6" w14:textId="77777777" w:rsidR="006179D6" w:rsidRDefault="006179D6" w:rsidP="00F93AE9">
      <w:pPr>
        <w:pStyle w:val="a7"/>
        <w:ind w:left="240" w:right="720" w:firstLine="180"/>
      </w:pPr>
      <w:r>
        <w:t xml:space="preserve">    </w:t>
      </w:r>
      <w:proofErr w:type="spellStart"/>
      <w:proofErr w:type="gramStart"/>
      <w:r>
        <w:t>android:orientation</w:t>
      </w:r>
      <w:proofErr w:type="spellEnd"/>
      <w:proofErr w:type="gramEnd"/>
      <w:r>
        <w:t>="vertical"&gt;</w:t>
      </w:r>
    </w:p>
    <w:p w14:paraId="38D86112" w14:textId="77777777" w:rsidR="006179D6" w:rsidRDefault="006179D6" w:rsidP="00F93AE9">
      <w:pPr>
        <w:pStyle w:val="a7"/>
        <w:ind w:left="240" w:right="720" w:firstLine="180"/>
      </w:pPr>
    </w:p>
    <w:p w14:paraId="6010CD1F" w14:textId="77777777" w:rsidR="006179D6" w:rsidRDefault="006179D6" w:rsidP="00F93AE9">
      <w:pPr>
        <w:pStyle w:val="a7"/>
        <w:ind w:left="240" w:right="720" w:firstLine="180"/>
      </w:pPr>
      <w:r>
        <w:t xml:space="preserve">    &lt;</w:t>
      </w:r>
      <w:proofErr w:type="spellStart"/>
      <w:r>
        <w:t>FrameLayout</w:t>
      </w:r>
      <w:proofErr w:type="spellEnd"/>
    </w:p>
    <w:p w14:paraId="7F9A1971" w14:textId="77777777" w:rsidR="006179D6" w:rsidRDefault="006179D6" w:rsidP="00F93AE9">
      <w:pPr>
        <w:pStyle w:val="a7"/>
        <w:ind w:left="240" w:right="720" w:firstLine="180"/>
      </w:pPr>
      <w:r>
        <w:t xml:space="preserve">        </w:t>
      </w:r>
      <w:proofErr w:type="spellStart"/>
      <w:r>
        <w:t>android:id</w:t>
      </w:r>
      <w:proofErr w:type="spellEnd"/>
      <w:r>
        <w:t>="@+id/</w:t>
      </w:r>
      <w:proofErr w:type="spellStart"/>
      <w:r>
        <w:t>fragment_container</w:t>
      </w:r>
      <w:proofErr w:type="spellEnd"/>
      <w:r>
        <w:t>"</w:t>
      </w:r>
    </w:p>
    <w:p w14:paraId="55CEF591" w14:textId="77777777" w:rsidR="006179D6" w:rsidRDefault="006179D6" w:rsidP="00F93AE9">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FAF9CB4" w14:textId="77777777" w:rsidR="006179D6" w:rsidRDefault="006179D6" w:rsidP="00F93AE9">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0F1BAE37" w14:textId="77777777" w:rsidR="006179D6" w:rsidRDefault="006179D6" w:rsidP="00F93AE9">
      <w:pPr>
        <w:pStyle w:val="a7"/>
        <w:ind w:left="240" w:right="720" w:firstLine="180"/>
      </w:pPr>
      <w:r>
        <w:t xml:space="preserve">        </w:t>
      </w:r>
      <w:proofErr w:type="spellStart"/>
      <w:proofErr w:type="gramStart"/>
      <w:r>
        <w:t>android:orientation</w:t>
      </w:r>
      <w:proofErr w:type="spellEnd"/>
      <w:proofErr w:type="gramEnd"/>
      <w:r>
        <w:t>="horizontal"/&gt;</w:t>
      </w:r>
    </w:p>
    <w:p w14:paraId="33F71B2B" w14:textId="77777777" w:rsidR="006179D6" w:rsidRDefault="006179D6" w:rsidP="00F93AE9">
      <w:pPr>
        <w:pStyle w:val="a7"/>
        <w:ind w:left="240" w:right="720" w:firstLine="180"/>
      </w:pPr>
    </w:p>
    <w:p w14:paraId="29DA1A63" w14:textId="33BAAD6E" w:rsidR="006179D6" w:rsidRDefault="006179D6" w:rsidP="00F93AE9">
      <w:pPr>
        <w:pStyle w:val="a7"/>
        <w:ind w:left="240" w:right="720" w:firstLine="180"/>
      </w:pPr>
      <w:r>
        <w:t>&lt;/</w:t>
      </w:r>
      <w:proofErr w:type="spellStart"/>
      <w:r>
        <w:t>LinearLayout</w:t>
      </w:r>
      <w:proofErr w:type="spellEnd"/>
      <w:r>
        <w:t>&gt;</w:t>
      </w:r>
    </w:p>
    <w:p w14:paraId="1B9C3386" w14:textId="58AD771B" w:rsidR="00F93AE9" w:rsidRDefault="00B10DA2" w:rsidP="00B10DA2">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7</w:t>
      </w:r>
      <w:r w:rsidR="00B46836">
        <w:fldChar w:fldCharType="end"/>
      </w:r>
    </w:p>
    <w:p w14:paraId="2F3312AB" w14:textId="5E4C4819" w:rsidR="006179D6" w:rsidRDefault="006179D6" w:rsidP="00B10DA2">
      <w:pPr>
        <w:pStyle w:val="4"/>
      </w:pPr>
      <w:r>
        <w:rPr>
          <w:rFonts w:hint="eastAsia"/>
        </w:rPr>
        <w:t>定义一个依赖于资源选择器的布尔标志</w:t>
      </w:r>
    </w:p>
    <w:p w14:paraId="556007A1" w14:textId="77777777" w:rsidR="006179D6" w:rsidRDefault="006179D6" w:rsidP="006179D6">
      <w:r>
        <w:rPr>
          <w:rFonts w:hint="eastAsia"/>
        </w:rPr>
        <w:t>使用以下设置在</w:t>
      </w:r>
      <w:r>
        <w:rPr>
          <w:rFonts w:hint="eastAsia"/>
        </w:rPr>
        <w:t>res/values</w:t>
      </w:r>
      <w:r>
        <w:rPr>
          <w:rFonts w:hint="eastAsia"/>
        </w:rPr>
        <w:t>文件夹中创建一个名为</w:t>
      </w:r>
      <w:r>
        <w:rPr>
          <w:rFonts w:hint="eastAsia"/>
        </w:rPr>
        <w:t>config.xml</w:t>
      </w:r>
      <w:r>
        <w:rPr>
          <w:rFonts w:hint="eastAsia"/>
        </w:rPr>
        <w:t>的文件。</w:t>
      </w:r>
    </w:p>
    <w:p w14:paraId="1F288BAB" w14:textId="77777777" w:rsidR="006179D6" w:rsidRDefault="006179D6" w:rsidP="00F93AE9">
      <w:pPr>
        <w:pStyle w:val="a7"/>
        <w:ind w:left="240" w:right="720" w:firstLine="180"/>
      </w:pPr>
      <w:r>
        <w:t>&lt;?xml version="1.0" encoding="utf-8"?&gt;</w:t>
      </w:r>
    </w:p>
    <w:p w14:paraId="7182D956" w14:textId="77777777" w:rsidR="006179D6" w:rsidRDefault="006179D6" w:rsidP="00F93AE9">
      <w:pPr>
        <w:pStyle w:val="a7"/>
        <w:ind w:left="240" w:right="720" w:firstLine="180"/>
      </w:pPr>
      <w:r>
        <w:t>&lt;resources&gt;</w:t>
      </w:r>
    </w:p>
    <w:p w14:paraId="43D8BD9D" w14:textId="77777777" w:rsidR="006179D6" w:rsidRDefault="006179D6" w:rsidP="00F93AE9">
      <w:pPr>
        <w:pStyle w:val="a7"/>
        <w:ind w:left="240" w:right="720" w:firstLine="180"/>
      </w:pPr>
      <w:r>
        <w:t xml:space="preserve">    &lt;bool name="</w:t>
      </w:r>
      <w:proofErr w:type="spellStart"/>
      <w:r>
        <w:t>twoPaneMode</w:t>
      </w:r>
      <w:proofErr w:type="spellEnd"/>
      <w:r>
        <w:t>"&gt;true&lt;/bool&gt;</w:t>
      </w:r>
    </w:p>
    <w:p w14:paraId="6CEF1629" w14:textId="2E94EEDB" w:rsidR="006179D6" w:rsidRDefault="006179D6" w:rsidP="00F93AE9">
      <w:pPr>
        <w:pStyle w:val="a7"/>
        <w:ind w:left="240" w:right="720" w:firstLine="180"/>
      </w:pPr>
      <w:r>
        <w:t>&lt;/resources&gt;</w:t>
      </w:r>
    </w:p>
    <w:p w14:paraId="229C0A06" w14:textId="771669FA" w:rsidR="00B10DA2" w:rsidRDefault="00B10DA2" w:rsidP="00B10DA2">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8</w:t>
      </w:r>
      <w:r w:rsidR="00B46836">
        <w:fldChar w:fldCharType="end"/>
      </w:r>
    </w:p>
    <w:p w14:paraId="2B3212D7" w14:textId="323274D1" w:rsidR="006179D6" w:rsidRDefault="006179D6" w:rsidP="006179D6">
      <w:r>
        <w:rPr>
          <w:rFonts w:hint="eastAsia"/>
        </w:rPr>
        <w:t>为具有不同值的横向配置创建相同的文件</w:t>
      </w:r>
      <w:r w:rsidR="00724F1E">
        <w:rPr>
          <w:rFonts w:hint="eastAsia"/>
        </w:rPr>
        <w:t>，</w:t>
      </w:r>
      <w:r>
        <w:rPr>
          <w:rFonts w:hint="eastAsia"/>
        </w:rPr>
        <w:t>该文件位于</w:t>
      </w:r>
      <w:r>
        <w:rPr>
          <w:rFonts w:hint="eastAsia"/>
        </w:rPr>
        <w:t>res/values-port</w:t>
      </w:r>
      <w:r>
        <w:rPr>
          <w:rFonts w:hint="eastAsia"/>
        </w:rPr>
        <w:t>文件夹中。</w:t>
      </w:r>
    </w:p>
    <w:p w14:paraId="3B0983F8" w14:textId="77777777" w:rsidR="006179D6" w:rsidRDefault="006179D6" w:rsidP="006179D6"/>
    <w:p w14:paraId="77188DF8" w14:textId="77777777" w:rsidR="006179D6" w:rsidRDefault="006179D6" w:rsidP="00086901">
      <w:pPr>
        <w:pStyle w:val="a7"/>
        <w:ind w:left="240" w:right="720" w:firstLine="180"/>
      </w:pPr>
      <w:r>
        <w:t>&lt;?xml version="1.0" encoding="utf-8"?&gt;</w:t>
      </w:r>
    </w:p>
    <w:p w14:paraId="040B4AE0" w14:textId="77777777" w:rsidR="006179D6" w:rsidRDefault="006179D6" w:rsidP="00086901">
      <w:pPr>
        <w:pStyle w:val="a7"/>
        <w:ind w:left="240" w:right="720" w:firstLine="180"/>
      </w:pPr>
      <w:r>
        <w:t>&lt;resources&gt;</w:t>
      </w:r>
    </w:p>
    <w:p w14:paraId="40441684" w14:textId="77777777" w:rsidR="006179D6" w:rsidRDefault="006179D6" w:rsidP="00086901">
      <w:pPr>
        <w:pStyle w:val="a7"/>
        <w:ind w:left="240" w:right="720" w:firstLine="180"/>
      </w:pPr>
      <w:r>
        <w:t xml:space="preserve">    &lt;bool name="</w:t>
      </w:r>
      <w:proofErr w:type="spellStart"/>
      <w:r>
        <w:t>twoPaneMode</w:t>
      </w:r>
      <w:proofErr w:type="spellEnd"/>
      <w:r>
        <w:t>"&gt;false&lt;/bool&gt;</w:t>
      </w:r>
    </w:p>
    <w:p w14:paraId="0F20A710" w14:textId="1DEE0DFC" w:rsidR="006179D6" w:rsidRDefault="006179D6" w:rsidP="00086901">
      <w:pPr>
        <w:pStyle w:val="a7"/>
        <w:ind w:left="240" w:right="720" w:firstLine="180"/>
      </w:pPr>
      <w:r>
        <w:t>&lt;/resources&gt;</w:t>
      </w:r>
    </w:p>
    <w:p w14:paraId="509B2C5A" w14:textId="55B44033" w:rsidR="00086901" w:rsidRDefault="006E3A14" w:rsidP="006E3A14">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9</w:t>
      </w:r>
      <w:r w:rsidR="00B46836">
        <w:fldChar w:fldCharType="end"/>
      </w:r>
    </w:p>
    <w:p w14:paraId="72B5D3DF" w14:textId="709D728D" w:rsidR="006179D6" w:rsidRDefault="006179D6" w:rsidP="00717B15">
      <w:pPr>
        <w:pStyle w:val="4"/>
      </w:pPr>
      <w:r>
        <w:rPr>
          <w:rFonts w:hint="eastAsia"/>
        </w:rPr>
        <w:t>调整</w:t>
      </w:r>
      <w:proofErr w:type="spellStart"/>
      <w:r>
        <w:rPr>
          <w:rFonts w:hint="eastAsia"/>
        </w:rPr>
        <w:t>DetailFragment</w:t>
      </w:r>
      <w:proofErr w:type="spellEnd"/>
    </w:p>
    <w:p w14:paraId="448E01A8" w14:textId="0B3FC69E" w:rsidR="006179D6" w:rsidRDefault="006179D6" w:rsidP="006179D6">
      <w:r>
        <w:rPr>
          <w:rFonts w:hint="eastAsia"/>
        </w:rPr>
        <w:t>调整</w:t>
      </w:r>
      <w:proofErr w:type="spellStart"/>
      <w:r>
        <w:rPr>
          <w:rFonts w:hint="eastAsia"/>
        </w:rPr>
        <w:t>DetailFragment</w:t>
      </w:r>
      <w:proofErr w:type="spellEnd"/>
      <w:r w:rsidR="00B75817">
        <w:rPr>
          <w:rFonts w:hint="eastAsia"/>
        </w:rPr>
        <w:t>类</w:t>
      </w:r>
      <w:r>
        <w:rPr>
          <w:rFonts w:hint="eastAsia"/>
        </w:rPr>
        <w:t>为以下内容</w:t>
      </w:r>
      <w:r w:rsidR="0092582B">
        <w:rPr>
          <w:rFonts w:hint="eastAsia"/>
        </w:rPr>
        <w:t>：</w:t>
      </w:r>
    </w:p>
    <w:p w14:paraId="21F3CF74" w14:textId="77777777" w:rsidR="00773CE8" w:rsidRDefault="00773CE8" w:rsidP="00773CE8">
      <w:pPr>
        <w:pStyle w:val="a7"/>
        <w:ind w:left="240" w:right="720" w:firstLine="180"/>
      </w:pPr>
      <w:r>
        <w:t xml:space="preserve">import </w:t>
      </w:r>
      <w:proofErr w:type="spellStart"/>
      <w:r>
        <w:t>android.</w:t>
      </w:r>
      <w:proofErr w:type="gramStart"/>
      <w:r>
        <w:t>os.Bundle</w:t>
      </w:r>
      <w:proofErr w:type="spellEnd"/>
      <w:proofErr w:type="gramEnd"/>
      <w:r>
        <w:t>;</w:t>
      </w:r>
    </w:p>
    <w:p w14:paraId="216A562E" w14:textId="77777777" w:rsidR="00773CE8" w:rsidRDefault="00773CE8" w:rsidP="00773CE8">
      <w:pPr>
        <w:pStyle w:val="a7"/>
        <w:ind w:left="240" w:right="720" w:firstLine="180"/>
      </w:pPr>
      <w:r>
        <w:t xml:space="preserve">import </w:t>
      </w:r>
      <w:proofErr w:type="spellStart"/>
      <w:proofErr w:type="gramStart"/>
      <w:r>
        <w:t>android.view</w:t>
      </w:r>
      <w:proofErr w:type="gramEnd"/>
      <w:r>
        <w:t>.LayoutInflater</w:t>
      </w:r>
      <w:proofErr w:type="spellEnd"/>
      <w:r>
        <w:t>;</w:t>
      </w:r>
    </w:p>
    <w:p w14:paraId="0778EFAB" w14:textId="77777777" w:rsidR="00773CE8" w:rsidRDefault="00773CE8" w:rsidP="00773CE8">
      <w:pPr>
        <w:pStyle w:val="a7"/>
        <w:ind w:left="240" w:right="720" w:firstLine="180"/>
      </w:pPr>
      <w:r>
        <w:t xml:space="preserve">import </w:t>
      </w:r>
      <w:proofErr w:type="spellStart"/>
      <w:proofErr w:type="gramStart"/>
      <w:r>
        <w:t>android.view</w:t>
      </w:r>
      <w:proofErr w:type="gramEnd"/>
      <w:r>
        <w:t>.View</w:t>
      </w:r>
      <w:proofErr w:type="spellEnd"/>
      <w:r>
        <w:t>;</w:t>
      </w:r>
    </w:p>
    <w:p w14:paraId="458F1523" w14:textId="77777777" w:rsidR="00773CE8" w:rsidRDefault="00773CE8" w:rsidP="00773CE8">
      <w:pPr>
        <w:pStyle w:val="a7"/>
        <w:ind w:left="240" w:right="720" w:firstLine="180"/>
      </w:pPr>
      <w:r>
        <w:t xml:space="preserve">import </w:t>
      </w:r>
      <w:proofErr w:type="spellStart"/>
      <w:proofErr w:type="gramStart"/>
      <w:r>
        <w:t>android.view</w:t>
      </w:r>
      <w:proofErr w:type="gramEnd"/>
      <w:r>
        <w:t>.ViewGroup</w:t>
      </w:r>
      <w:proofErr w:type="spellEnd"/>
      <w:r>
        <w:t>;</w:t>
      </w:r>
    </w:p>
    <w:p w14:paraId="1D2ACB64" w14:textId="77777777" w:rsidR="00773CE8" w:rsidRDefault="00773CE8" w:rsidP="00773CE8">
      <w:pPr>
        <w:pStyle w:val="a7"/>
        <w:ind w:left="240" w:right="720" w:firstLine="180"/>
      </w:pPr>
      <w:r>
        <w:t xml:space="preserve">import </w:t>
      </w:r>
      <w:proofErr w:type="spellStart"/>
      <w:proofErr w:type="gramStart"/>
      <w:r>
        <w:t>android.widget</w:t>
      </w:r>
      <w:proofErr w:type="gramEnd"/>
      <w:r>
        <w:t>.TextView</w:t>
      </w:r>
      <w:proofErr w:type="spellEnd"/>
      <w:r>
        <w:t>;</w:t>
      </w:r>
    </w:p>
    <w:p w14:paraId="0DC96F7B" w14:textId="77777777" w:rsidR="00773CE8" w:rsidRDefault="00773CE8" w:rsidP="00773CE8">
      <w:pPr>
        <w:pStyle w:val="a7"/>
        <w:ind w:left="240" w:right="720" w:firstLine="180"/>
      </w:pPr>
    </w:p>
    <w:p w14:paraId="03C68559" w14:textId="77777777" w:rsidR="00773CE8" w:rsidRDefault="00773CE8" w:rsidP="00773CE8">
      <w:pPr>
        <w:pStyle w:val="a7"/>
        <w:ind w:left="240" w:right="720" w:firstLine="180"/>
      </w:pPr>
      <w:r>
        <w:t xml:space="preserve">import </w:t>
      </w:r>
      <w:proofErr w:type="spellStart"/>
      <w:proofErr w:type="gramStart"/>
      <w:r>
        <w:t>androidx.fragment.app.Fragment</w:t>
      </w:r>
      <w:proofErr w:type="spellEnd"/>
      <w:proofErr w:type="gramEnd"/>
      <w:r>
        <w:t>;</w:t>
      </w:r>
    </w:p>
    <w:p w14:paraId="71F65BA1" w14:textId="77777777" w:rsidR="00773CE8" w:rsidRDefault="00773CE8" w:rsidP="00773CE8">
      <w:pPr>
        <w:pStyle w:val="a7"/>
        <w:ind w:left="240" w:right="720" w:firstLine="180"/>
      </w:pPr>
    </w:p>
    <w:p w14:paraId="13262774" w14:textId="77777777" w:rsidR="00773CE8" w:rsidRDefault="00773CE8" w:rsidP="00773CE8">
      <w:pPr>
        <w:pStyle w:val="a7"/>
        <w:ind w:left="240" w:right="720" w:firstLine="180"/>
      </w:pPr>
      <w:r>
        <w:t xml:space="preserve">public class </w:t>
      </w:r>
      <w:proofErr w:type="spellStart"/>
      <w:r>
        <w:t>DetailFragment</w:t>
      </w:r>
      <w:proofErr w:type="spellEnd"/>
      <w:r>
        <w:t xml:space="preserve"> extends Fragment {</w:t>
      </w:r>
    </w:p>
    <w:p w14:paraId="39C43946" w14:textId="77777777" w:rsidR="00773CE8" w:rsidRDefault="00773CE8" w:rsidP="00773CE8">
      <w:pPr>
        <w:pStyle w:val="a7"/>
        <w:ind w:left="240" w:right="720" w:firstLine="180"/>
      </w:pPr>
      <w:r>
        <w:t xml:space="preserve">    public static final String EXTRA_TEXT = "text";</w:t>
      </w:r>
    </w:p>
    <w:p w14:paraId="37D60BBF" w14:textId="77777777" w:rsidR="00773CE8" w:rsidRDefault="00773CE8" w:rsidP="00773CE8">
      <w:pPr>
        <w:pStyle w:val="a7"/>
        <w:ind w:left="240" w:right="720" w:firstLine="180"/>
      </w:pPr>
    </w:p>
    <w:p w14:paraId="298D65A5" w14:textId="77777777" w:rsidR="00773CE8" w:rsidRDefault="00773CE8" w:rsidP="00773CE8">
      <w:pPr>
        <w:pStyle w:val="a7"/>
        <w:ind w:left="240" w:right="720" w:firstLine="180"/>
      </w:pPr>
      <w:r>
        <w:t xml:space="preserve">    @Override</w:t>
      </w:r>
    </w:p>
    <w:p w14:paraId="30813AD1" w14:textId="77777777" w:rsidR="00773CE8" w:rsidRDefault="00773CE8" w:rsidP="00773CE8">
      <w:pPr>
        <w:pStyle w:val="a7"/>
        <w:ind w:left="240" w:right="720" w:firstLine="180"/>
      </w:pPr>
      <w:r>
        <w:t xml:space="preserve">    public View </w:t>
      </w:r>
      <w:proofErr w:type="spellStart"/>
      <w:proofErr w:type="gramStart"/>
      <w:r>
        <w:t>onCreateView</w:t>
      </w:r>
      <w:proofErr w:type="spellEnd"/>
      <w:r>
        <w:t>(</w:t>
      </w:r>
      <w:proofErr w:type="spellStart"/>
      <w:proofErr w:type="gramEnd"/>
      <w:r>
        <w:t>LayoutInflater</w:t>
      </w:r>
      <w:proofErr w:type="spellEnd"/>
      <w:r>
        <w:t xml:space="preserve"> inflater, </w:t>
      </w:r>
      <w:proofErr w:type="spellStart"/>
      <w:r>
        <w:t>ViewGroup</w:t>
      </w:r>
      <w:proofErr w:type="spellEnd"/>
      <w:r>
        <w:t xml:space="preserve"> container,</w:t>
      </w:r>
    </w:p>
    <w:p w14:paraId="68BA2F87" w14:textId="77777777" w:rsidR="00773CE8" w:rsidRDefault="00773CE8" w:rsidP="00773CE8">
      <w:pPr>
        <w:pStyle w:val="a7"/>
        <w:ind w:left="240" w:right="720" w:firstLine="180"/>
      </w:pPr>
      <w:r>
        <w:t xml:space="preserve">                             Bundle </w:t>
      </w:r>
      <w:proofErr w:type="spellStart"/>
      <w:r>
        <w:t>savedInstanceState</w:t>
      </w:r>
      <w:proofErr w:type="spellEnd"/>
      <w:r>
        <w:t>) {</w:t>
      </w:r>
    </w:p>
    <w:p w14:paraId="49BE3272" w14:textId="77777777" w:rsidR="00773CE8" w:rsidRDefault="00773CE8" w:rsidP="00773CE8">
      <w:pPr>
        <w:pStyle w:val="a7"/>
        <w:ind w:left="240" w:right="720" w:firstLine="180"/>
      </w:pPr>
      <w:r>
        <w:t xml:space="preserve">        View </w:t>
      </w:r>
      <w:proofErr w:type="spellStart"/>
      <w:r>
        <w:t>view</w:t>
      </w:r>
      <w:proofErr w:type="spellEnd"/>
      <w:r>
        <w:t xml:space="preserve"> = </w:t>
      </w:r>
      <w:proofErr w:type="spellStart"/>
      <w:proofErr w:type="gramStart"/>
      <w:r>
        <w:t>inflater.inflate</w:t>
      </w:r>
      <w:proofErr w:type="spellEnd"/>
      <w:proofErr w:type="gramEnd"/>
      <w:r>
        <w:t>(</w:t>
      </w:r>
      <w:proofErr w:type="spellStart"/>
      <w:r>
        <w:t>R.layout.fragment_rssitem_detail</w:t>
      </w:r>
      <w:proofErr w:type="spellEnd"/>
      <w:r>
        <w:t>,</w:t>
      </w:r>
    </w:p>
    <w:p w14:paraId="20A2288A" w14:textId="77777777" w:rsidR="00773CE8" w:rsidRDefault="00773CE8" w:rsidP="00773CE8">
      <w:pPr>
        <w:pStyle w:val="a7"/>
        <w:ind w:left="240" w:right="720" w:firstLine="180"/>
      </w:pPr>
      <w:r>
        <w:t xml:space="preserve">                container, false);</w:t>
      </w:r>
    </w:p>
    <w:p w14:paraId="07FA09E8" w14:textId="77777777" w:rsidR="00773CE8" w:rsidRDefault="00773CE8" w:rsidP="00773CE8">
      <w:pPr>
        <w:pStyle w:val="a7"/>
        <w:ind w:left="240" w:right="720" w:firstLine="180"/>
      </w:pPr>
      <w:r>
        <w:t xml:space="preserve">        return view;</w:t>
      </w:r>
    </w:p>
    <w:p w14:paraId="1E5ABF9B" w14:textId="77777777" w:rsidR="00773CE8" w:rsidRDefault="00773CE8" w:rsidP="00773CE8">
      <w:pPr>
        <w:pStyle w:val="a7"/>
        <w:ind w:left="240" w:right="720" w:firstLine="180"/>
      </w:pPr>
      <w:r>
        <w:t xml:space="preserve">    }</w:t>
      </w:r>
    </w:p>
    <w:p w14:paraId="1A756B3D" w14:textId="77777777" w:rsidR="00773CE8" w:rsidRDefault="00773CE8" w:rsidP="00773CE8">
      <w:pPr>
        <w:pStyle w:val="a7"/>
        <w:ind w:left="240" w:right="720" w:firstLine="180"/>
      </w:pPr>
    </w:p>
    <w:p w14:paraId="259FB30B" w14:textId="77777777" w:rsidR="00773CE8" w:rsidRDefault="00773CE8" w:rsidP="00773CE8">
      <w:pPr>
        <w:pStyle w:val="a7"/>
        <w:ind w:left="240" w:right="720" w:firstLine="180"/>
      </w:pPr>
      <w:r>
        <w:t xml:space="preserve">    @Override</w:t>
      </w:r>
    </w:p>
    <w:p w14:paraId="7AA46317" w14:textId="77777777" w:rsidR="00773CE8" w:rsidRDefault="00773CE8" w:rsidP="00773CE8">
      <w:pPr>
        <w:pStyle w:val="a7"/>
        <w:ind w:left="240" w:right="720" w:firstLine="180"/>
      </w:pPr>
      <w:r>
        <w:t xml:space="preserve">    public void </w:t>
      </w:r>
      <w:proofErr w:type="spellStart"/>
      <w:proofErr w:type="gramStart"/>
      <w:r>
        <w:t>onActivityCreated</w:t>
      </w:r>
      <w:proofErr w:type="spellEnd"/>
      <w:r>
        <w:t>(</w:t>
      </w:r>
      <w:proofErr w:type="gramEnd"/>
      <w:r>
        <w:t xml:space="preserve">Bundle </w:t>
      </w:r>
      <w:proofErr w:type="spellStart"/>
      <w:r>
        <w:t>savedInstanceState</w:t>
      </w:r>
      <w:proofErr w:type="spellEnd"/>
      <w:r>
        <w:t>) {</w:t>
      </w:r>
    </w:p>
    <w:p w14:paraId="0F7A6F1B" w14:textId="77777777" w:rsidR="00773CE8" w:rsidRDefault="00773CE8" w:rsidP="00773CE8">
      <w:pPr>
        <w:pStyle w:val="a7"/>
        <w:ind w:left="240" w:right="720" w:firstLine="180"/>
      </w:pPr>
      <w:r>
        <w:lastRenderedPageBreak/>
        <w:t xml:space="preserve">        </w:t>
      </w:r>
      <w:proofErr w:type="spellStart"/>
      <w:proofErr w:type="gramStart"/>
      <w:r>
        <w:t>super.onActivityCreated</w:t>
      </w:r>
      <w:proofErr w:type="spellEnd"/>
      <w:proofErr w:type="gramEnd"/>
      <w:r>
        <w:t>(</w:t>
      </w:r>
      <w:proofErr w:type="spellStart"/>
      <w:r>
        <w:t>savedInstanceState</w:t>
      </w:r>
      <w:proofErr w:type="spellEnd"/>
      <w:r>
        <w:t>);</w:t>
      </w:r>
    </w:p>
    <w:p w14:paraId="67051B20" w14:textId="77777777" w:rsidR="00773CE8" w:rsidRDefault="00773CE8" w:rsidP="00773CE8">
      <w:pPr>
        <w:pStyle w:val="a7"/>
        <w:ind w:left="240" w:right="720" w:firstLine="180"/>
      </w:pPr>
      <w:r>
        <w:t xml:space="preserve">        Bundle </w:t>
      </w:r>
      <w:proofErr w:type="spellStart"/>
      <w:r>
        <w:t>bundle</w:t>
      </w:r>
      <w:proofErr w:type="spellEnd"/>
      <w:r>
        <w:t xml:space="preserve"> = </w:t>
      </w:r>
      <w:proofErr w:type="spellStart"/>
      <w:proofErr w:type="gramStart"/>
      <w:r>
        <w:t>getArguments</w:t>
      </w:r>
      <w:proofErr w:type="spellEnd"/>
      <w:r>
        <w:t>(</w:t>
      </w:r>
      <w:proofErr w:type="gramEnd"/>
      <w:r>
        <w:t>);</w:t>
      </w:r>
    </w:p>
    <w:p w14:paraId="49EE7CEE" w14:textId="77777777" w:rsidR="00773CE8" w:rsidRDefault="00773CE8" w:rsidP="00773CE8">
      <w:pPr>
        <w:pStyle w:val="a7"/>
        <w:ind w:left="240" w:right="720" w:firstLine="180"/>
      </w:pPr>
      <w:r>
        <w:t xml:space="preserve">        if (</w:t>
      </w:r>
      <w:proofErr w:type="gramStart"/>
      <w:r>
        <w:t>bundle !</w:t>
      </w:r>
      <w:proofErr w:type="gramEnd"/>
      <w:r>
        <w:t>= null) {</w:t>
      </w:r>
    </w:p>
    <w:p w14:paraId="5D3B9C49" w14:textId="77777777" w:rsidR="00773CE8" w:rsidRDefault="00773CE8" w:rsidP="00773CE8">
      <w:pPr>
        <w:pStyle w:val="a7"/>
        <w:ind w:left="240" w:right="720" w:firstLine="180"/>
      </w:pPr>
      <w:r>
        <w:t xml:space="preserve">            String text = </w:t>
      </w:r>
      <w:proofErr w:type="spellStart"/>
      <w:proofErr w:type="gramStart"/>
      <w:r>
        <w:t>bundle.getString</w:t>
      </w:r>
      <w:proofErr w:type="spellEnd"/>
      <w:proofErr w:type="gramEnd"/>
      <w:r>
        <w:t>(EXTRA_TEXT);</w:t>
      </w:r>
    </w:p>
    <w:p w14:paraId="52E796F4" w14:textId="77777777" w:rsidR="00773CE8" w:rsidRDefault="00773CE8" w:rsidP="00773CE8">
      <w:pPr>
        <w:pStyle w:val="a7"/>
        <w:ind w:left="240" w:right="720" w:firstLine="180"/>
      </w:pPr>
      <w:r>
        <w:t xml:space="preserve">            </w:t>
      </w:r>
      <w:proofErr w:type="spellStart"/>
      <w:r>
        <w:t>setText</w:t>
      </w:r>
      <w:proofErr w:type="spellEnd"/>
      <w:r>
        <w:t>(text);</w:t>
      </w:r>
    </w:p>
    <w:p w14:paraId="1996E0D7" w14:textId="77777777" w:rsidR="00773CE8" w:rsidRDefault="00773CE8" w:rsidP="00773CE8">
      <w:pPr>
        <w:pStyle w:val="a7"/>
        <w:ind w:left="240" w:right="720" w:firstLine="180"/>
      </w:pPr>
      <w:r>
        <w:t xml:space="preserve">        }</w:t>
      </w:r>
    </w:p>
    <w:p w14:paraId="4C3C558C" w14:textId="77777777" w:rsidR="00773CE8" w:rsidRDefault="00773CE8" w:rsidP="00773CE8">
      <w:pPr>
        <w:pStyle w:val="a7"/>
        <w:ind w:left="240" w:right="720" w:firstLine="180"/>
      </w:pPr>
      <w:r>
        <w:t xml:space="preserve">    }</w:t>
      </w:r>
    </w:p>
    <w:p w14:paraId="41AAB39A" w14:textId="77777777" w:rsidR="00773CE8" w:rsidRDefault="00773CE8" w:rsidP="00773CE8">
      <w:pPr>
        <w:pStyle w:val="a7"/>
        <w:ind w:left="240" w:right="720" w:firstLine="180"/>
      </w:pPr>
    </w:p>
    <w:p w14:paraId="4CB8E952" w14:textId="77777777" w:rsidR="00773CE8" w:rsidRDefault="00773CE8" w:rsidP="00773CE8">
      <w:pPr>
        <w:pStyle w:val="a7"/>
        <w:ind w:left="240" w:right="720" w:firstLine="180"/>
      </w:pPr>
      <w:r>
        <w:t xml:space="preserve">    public void </w:t>
      </w:r>
      <w:proofErr w:type="spellStart"/>
      <w:proofErr w:type="gramStart"/>
      <w:r>
        <w:t>setText</w:t>
      </w:r>
      <w:proofErr w:type="spellEnd"/>
      <w:r>
        <w:t>(</w:t>
      </w:r>
      <w:proofErr w:type="gramEnd"/>
      <w:r>
        <w:t>String text) {</w:t>
      </w:r>
    </w:p>
    <w:p w14:paraId="6CDBC87A" w14:textId="77777777" w:rsidR="00773CE8" w:rsidRDefault="00773CE8" w:rsidP="00773CE8">
      <w:pPr>
        <w:pStyle w:val="a7"/>
        <w:ind w:left="240" w:right="720" w:firstLine="180"/>
      </w:pPr>
      <w:r>
        <w:t xml:space="preserve">        </w:t>
      </w:r>
      <w:proofErr w:type="spellStart"/>
      <w:r>
        <w:t>TextView</w:t>
      </w:r>
      <w:proofErr w:type="spellEnd"/>
      <w:r>
        <w:t xml:space="preserve"> view = (</w:t>
      </w:r>
      <w:proofErr w:type="spellStart"/>
      <w:r>
        <w:t>TextView</w:t>
      </w:r>
      <w:proofErr w:type="spellEnd"/>
      <w:r>
        <w:t xml:space="preserve">) </w:t>
      </w:r>
      <w:proofErr w:type="spellStart"/>
      <w:r>
        <w:t>getView</w:t>
      </w:r>
      <w:proofErr w:type="spellEnd"/>
      <w:r>
        <w:t>(</w:t>
      </w:r>
      <w:proofErr w:type="gramStart"/>
      <w:r>
        <w:t>).</w:t>
      </w:r>
      <w:proofErr w:type="spellStart"/>
      <w:r>
        <w:t>findViewById</w:t>
      </w:r>
      <w:proofErr w:type="spellEnd"/>
      <w:proofErr w:type="gramEnd"/>
      <w:r>
        <w:t>(</w:t>
      </w:r>
      <w:proofErr w:type="spellStart"/>
      <w:r>
        <w:t>R.id.detailsText</w:t>
      </w:r>
      <w:proofErr w:type="spellEnd"/>
      <w:r>
        <w:t>);</w:t>
      </w:r>
    </w:p>
    <w:p w14:paraId="46A6DA6B" w14:textId="77777777" w:rsidR="00773CE8" w:rsidRDefault="00773CE8" w:rsidP="00773CE8">
      <w:pPr>
        <w:pStyle w:val="a7"/>
        <w:ind w:left="240" w:right="720" w:firstLine="180"/>
      </w:pPr>
      <w:r>
        <w:t xml:space="preserve">        </w:t>
      </w:r>
      <w:proofErr w:type="spellStart"/>
      <w:proofErr w:type="gramStart"/>
      <w:r>
        <w:t>view.setText</w:t>
      </w:r>
      <w:proofErr w:type="spellEnd"/>
      <w:proofErr w:type="gramEnd"/>
      <w:r>
        <w:t>(text);</w:t>
      </w:r>
    </w:p>
    <w:p w14:paraId="0A161C82" w14:textId="77777777" w:rsidR="00773CE8" w:rsidRDefault="00773CE8" w:rsidP="00773CE8">
      <w:pPr>
        <w:pStyle w:val="a7"/>
        <w:ind w:left="240" w:right="720" w:firstLine="180"/>
      </w:pPr>
      <w:r>
        <w:t xml:space="preserve">    }</w:t>
      </w:r>
    </w:p>
    <w:p w14:paraId="383B4983" w14:textId="732EA5FD" w:rsidR="006179D6" w:rsidRDefault="00773CE8" w:rsidP="00773CE8">
      <w:pPr>
        <w:pStyle w:val="a7"/>
        <w:ind w:left="240" w:right="720" w:firstLine="180"/>
      </w:pPr>
      <w:r>
        <w:t>}</w:t>
      </w:r>
    </w:p>
    <w:p w14:paraId="5FA2BF2A" w14:textId="1E8674E6" w:rsidR="0002559B" w:rsidRDefault="0002559B" w:rsidP="0002559B">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10</w:t>
      </w:r>
      <w:r w:rsidR="00B46836">
        <w:fldChar w:fldCharType="end"/>
      </w:r>
    </w:p>
    <w:p w14:paraId="557FF603" w14:textId="6B886355" w:rsidR="006179D6" w:rsidRDefault="006179D6" w:rsidP="0002559B">
      <w:pPr>
        <w:pStyle w:val="4"/>
      </w:pPr>
      <w:r>
        <w:rPr>
          <w:rFonts w:hint="eastAsia"/>
        </w:rPr>
        <w:t>调整</w:t>
      </w:r>
      <w:r w:rsidR="0002559B">
        <w:rPr>
          <w:rFonts w:hint="eastAsia"/>
        </w:rPr>
        <w:t>主</w:t>
      </w:r>
      <w:r>
        <w:rPr>
          <w:rFonts w:hint="eastAsia"/>
        </w:rPr>
        <w:t>活动</w:t>
      </w:r>
    </w:p>
    <w:p w14:paraId="290DBF9C" w14:textId="22FE61C1" w:rsidR="006179D6" w:rsidRDefault="00042443" w:rsidP="006179D6">
      <w:proofErr w:type="spellStart"/>
      <w:r>
        <w:rPr>
          <w:rFonts w:hint="eastAsia"/>
        </w:rPr>
        <w:t>Main</w:t>
      </w:r>
      <w:r w:rsidR="006179D6">
        <w:rPr>
          <w:rFonts w:hint="eastAsia"/>
        </w:rPr>
        <w:t>Activity</w:t>
      </w:r>
      <w:proofErr w:type="spellEnd"/>
      <w:r w:rsidR="006179D6">
        <w:rPr>
          <w:rFonts w:hint="eastAsia"/>
        </w:rPr>
        <w:t>如果处于单窗格模式，调整类以替换现有片段。</w:t>
      </w:r>
    </w:p>
    <w:p w14:paraId="103767B7" w14:textId="77777777" w:rsidR="00F572B0" w:rsidRDefault="00F572B0" w:rsidP="00DF1902">
      <w:pPr>
        <w:pStyle w:val="a7"/>
        <w:ind w:left="240" w:right="720" w:firstLine="180"/>
      </w:pPr>
      <w:r>
        <w:t xml:space="preserve">import </w:t>
      </w:r>
      <w:proofErr w:type="spellStart"/>
      <w:r>
        <w:t>android.</w:t>
      </w:r>
      <w:proofErr w:type="gramStart"/>
      <w:r>
        <w:t>os.Bundle</w:t>
      </w:r>
      <w:proofErr w:type="spellEnd"/>
      <w:proofErr w:type="gramEnd"/>
      <w:r>
        <w:t>;</w:t>
      </w:r>
    </w:p>
    <w:p w14:paraId="6A81D84F" w14:textId="77777777" w:rsidR="00F572B0" w:rsidRDefault="00F572B0" w:rsidP="00DF1902">
      <w:pPr>
        <w:pStyle w:val="a7"/>
        <w:ind w:left="240" w:right="720" w:firstLine="180"/>
      </w:pPr>
      <w:r>
        <w:t xml:space="preserve">import </w:t>
      </w:r>
      <w:proofErr w:type="spellStart"/>
      <w:proofErr w:type="gramStart"/>
      <w:r>
        <w:t>androidx.appcompat.app.AppCompatActivity</w:t>
      </w:r>
      <w:proofErr w:type="spellEnd"/>
      <w:proofErr w:type="gramEnd"/>
      <w:r>
        <w:t>;</w:t>
      </w:r>
    </w:p>
    <w:p w14:paraId="125444B7" w14:textId="77777777" w:rsidR="00F572B0" w:rsidRDefault="00F572B0" w:rsidP="00DF1902">
      <w:pPr>
        <w:pStyle w:val="a7"/>
        <w:ind w:left="240" w:right="720" w:firstLine="180"/>
      </w:pPr>
      <w:r>
        <w:t xml:space="preserve">import </w:t>
      </w:r>
      <w:proofErr w:type="spellStart"/>
      <w:proofErr w:type="gramStart"/>
      <w:r>
        <w:t>androidx.fragment.app.Fragment</w:t>
      </w:r>
      <w:proofErr w:type="spellEnd"/>
      <w:proofErr w:type="gramEnd"/>
      <w:r>
        <w:t>;</w:t>
      </w:r>
    </w:p>
    <w:p w14:paraId="45DCD72E" w14:textId="77777777" w:rsidR="00F572B0" w:rsidRDefault="00F572B0" w:rsidP="00DF1902">
      <w:pPr>
        <w:pStyle w:val="a7"/>
        <w:ind w:left="240" w:right="720" w:firstLine="180"/>
      </w:pPr>
      <w:r>
        <w:t xml:space="preserve">import </w:t>
      </w:r>
      <w:proofErr w:type="spellStart"/>
      <w:proofErr w:type="gramStart"/>
      <w:r>
        <w:t>androidx.fragment.app.FragmentTransaction</w:t>
      </w:r>
      <w:proofErr w:type="spellEnd"/>
      <w:proofErr w:type="gramEnd"/>
      <w:r>
        <w:t>;</w:t>
      </w:r>
    </w:p>
    <w:p w14:paraId="2B51A28A" w14:textId="77777777" w:rsidR="00F572B0" w:rsidRDefault="00F572B0" w:rsidP="00DF1902">
      <w:pPr>
        <w:pStyle w:val="a7"/>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implements</w:t>
      </w:r>
    </w:p>
    <w:p w14:paraId="75D5401A" w14:textId="77777777" w:rsidR="00F572B0" w:rsidRDefault="00F572B0" w:rsidP="00DF1902">
      <w:pPr>
        <w:pStyle w:val="a7"/>
        <w:ind w:left="240" w:right="720" w:firstLine="180"/>
      </w:pPr>
      <w:r>
        <w:t xml:space="preserve">        </w:t>
      </w:r>
      <w:proofErr w:type="spellStart"/>
      <w:r>
        <w:t>MyListFragment.OnItemSelectedListener</w:t>
      </w:r>
      <w:proofErr w:type="spellEnd"/>
      <w:r>
        <w:t xml:space="preserve"> {</w:t>
      </w:r>
    </w:p>
    <w:p w14:paraId="252757F3" w14:textId="77777777" w:rsidR="00F572B0" w:rsidRDefault="00F572B0" w:rsidP="00DF1902">
      <w:pPr>
        <w:pStyle w:val="a7"/>
        <w:ind w:left="240" w:right="720" w:firstLine="180"/>
      </w:pPr>
      <w:r>
        <w:t xml:space="preserve">    @Override</w:t>
      </w:r>
    </w:p>
    <w:p w14:paraId="7165D18D" w14:textId="77777777" w:rsidR="00F572B0" w:rsidRDefault="00F572B0" w:rsidP="00DF1902">
      <w:pPr>
        <w:pStyle w:val="a7"/>
        <w:ind w:left="240" w:right="720" w:firstLine="180"/>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6A250AFA" w14:textId="77777777" w:rsidR="00F572B0" w:rsidRDefault="00F572B0" w:rsidP="00DF1902">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2A23034C" w14:textId="77777777" w:rsidR="00F572B0" w:rsidRDefault="00F572B0" w:rsidP="00DF1902">
      <w:pPr>
        <w:pStyle w:val="a7"/>
        <w:ind w:left="240" w:right="720" w:firstLine="18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1C42325C" w14:textId="77777777" w:rsidR="00F572B0" w:rsidRDefault="00F572B0" w:rsidP="00DF1902">
      <w:pPr>
        <w:pStyle w:val="a7"/>
        <w:ind w:left="240" w:right="720" w:firstLine="180"/>
      </w:pPr>
      <w:r>
        <w:t xml:space="preserve">        if (</w:t>
      </w:r>
      <w:proofErr w:type="spellStart"/>
      <w:r>
        <w:t>getResources</w:t>
      </w:r>
      <w:proofErr w:type="spellEnd"/>
      <w:r>
        <w:t>(</w:t>
      </w:r>
      <w:proofErr w:type="gramStart"/>
      <w:r>
        <w:t>).</w:t>
      </w:r>
      <w:proofErr w:type="spellStart"/>
      <w:r>
        <w:t>getBoolean</w:t>
      </w:r>
      <w:proofErr w:type="spellEnd"/>
      <w:proofErr w:type="gramEnd"/>
      <w:r>
        <w:t>(</w:t>
      </w:r>
      <w:proofErr w:type="spellStart"/>
      <w:r>
        <w:t>R.bool.twoPaneMode</w:t>
      </w:r>
      <w:proofErr w:type="spellEnd"/>
      <w:r>
        <w:t>)) {</w:t>
      </w:r>
    </w:p>
    <w:p w14:paraId="3292AC4B" w14:textId="77777777" w:rsidR="00F572B0" w:rsidRDefault="00F572B0" w:rsidP="00DF1902">
      <w:pPr>
        <w:pStyle w:val="a7"/>
        <w:ind w:left="240" w:right="720" w:firstLine="180"/>
      </w:pPr>
      <w:r>
        <w:t xml:space="preserve">            // all good, we use the fragments defined in the layout</w:t>
      </w:r>
    </w:p>
    <w:p w14:paraId="3FE88DEA" w14:textId="77777777" w:rsidR="00F572B0" w:rsidRDefault="00F572B0" w:rsidP="00DF1902">
      <w:pPr>
        <w:pStyle w:val="a7"/>
        <w:ind w:left="240" w:right="720" w:firstLine="180"/>
      </w:pPr>
      <w:r>
        <w:t xml:space="preserve">            return;</w:t>
      </w:r>
    </w:p>
    <w:p w14:paraId="57992D96" w14:textId="77777777" w:rsidR="00F572B0" w:rsidRDefault="00F572B0" w:rsidP="00DF1902">
      <w:pPr>
        <w:pStyle w:val="a7"/>
        <w:ind w:left="240" w:right="720" w:firstLine="180"/>
      </w:pPr>
      <w:r>
        <w:lastRenderedPageBreak/>
        <w:t xml:space="preserve">        }</w:t>
      </w:r>
    </w:p>
    <w:p w14:paraId="2A76BCB1" w14:textId="77777777" w:rsidR="00F572B0" w:rsidRDefault="00F572B0" w:rsidP="00DF1902">
      <w:pPr>
        <w:pStyle w:val="a7"/>
        <w:ind w:left="240" w:right="720" w:firstLine="180"/>
      </w:pPr>
      <w:r>
        <w:t xml:space="preserve">        // if </w:t>
      </w:r>
      <w:proofErr w:type="spellStart"/>
      <w:r>
        <w:t>savedInstanceState</w:t>
      </w:r>
      <w:proofErr w:type="spellEnd"/>
      <w:r>
        <w:t xml:space="preserve"> is null we do some cleanup</w:t>
      </w:r>
    </w:p>
    <w:p w14:paraId="2831AD0A" w14:textId="77777777" w:rsidR="00F572B0" w:rsidRDefault="00F572B0" w:rsidP="00DF1902">
      <w:pPr>
        <w:pStyle w:val="a7"/>
        <w:ind w:left="240" w:right="720" w:firstLine="180"/>
      </w:pPr>
      <w:r>
        <w:t xml:space="preserve">        if (</w:t>
      </w:r>
      <w:proofErr w:type="spellStart"/>
      <w:proofErr w:type="gramStart"/>
      <w:r>
        <w:t>savedInstanceState</w:t>
      </w:r>
      <w:proofErr w:type="spellEnd"/>
      <w:r>
        <w:t xml:space="preserve"> !</w:t>
      </w:r>
      <w:proofErr w:type="gramEnd"/>
      <w:r>
        <w:t>= null) {</w:t>
      </w:r>
    </w:p>
    <w:p w14:paraId="14C83133" w14:textId="77777777" w:rsidR="00F572B0" w:rsidRDefault="00F572B0" w:rsidP="00DF1902">
      <w:pPr>
        <w:pStyle w:val="a7"/>
        <w:ind w:left="240" w:right="720" w:firstLine="180"/>
      </w:pPr>
      <w:r>
        <w:t xml:space="preserve">            // cleanup any existing fragments in case we are in detailed mode</w:t>
      </w:r>
    </w:p>
    <w:p w14:paraId="5F143FD3" w14:textId="77777777" w:rsidR="00F572B0" w:rsidRDefault="00F572B0" w:rsidP="00DF1902">
      <w:pPr>
        <w:pStyle w:val="a7"/>
        <w:ind w:left="240" w:right="720" w:firstLine="180"/>
      </w:pPr>
      <w:r>
        <w:t xml:space="preserve">            </w:t>
      </w:r>
      <w:proofErr w:type="spellStart"/>
      <w:r>
        <w:t>getFragmentManager</w:t>
      </w:r>
      <w:proofErr w:type="spellEnd"/>
      <w:r>
        <w:t>(</w:t>
      </w:r>
      <w:proofErr w:type="gramStart"/>
      <w:r>
        <w:t>).</w:t>
      </w:r>
      <w:proofErr w:type="spellStart"/>
      <w:r>
        <w:t>executePendingTransactions</w:t>
      </w:r>
      <w:proofErr w:type="spellEnd"/>
      <w:proofErr w:type="gramEnd"/>
      <w:r>
        <w:t>();</w:t>
      </w:r>
    </w:p>
    <w:p w14:paraId="26E17ABD" w14:textId="77777777" w:rsidR="00F572B0" w:rsidRDefault="00F572B0" w:rsidP="00DF1902">
      <w:pPr>
        <w:pStyle w:val="a7"/>
        <w:ind w:left="240" w:right="720" w:firstLine="180"/>
      </w:pPr>
      <w:r>
        <w:t xml:space="preserve">            Fragment </w:t>
      </w:r>
      <w:proofErr w:type="spellStart"/>
      <w:r>
        <w:t>fragmentById</w:t>
      </w:r>
      <w:proofErr w:type="spellEnd"/>
      <w:r>
        <w:t xml:space="preserve"> = </w:t>
      </w:r>
      <w:proofErr w:type="spellStart"/>
      <w:proofErr w:type="gramStart"/>
      <w:r>
        <w:t>getSupportFragmentManager</w:t>
      </w:r>
      <w:proofErr w:type="spellEnd"/>
      <w:r>
        <w:t>(</w:t>
      </w:r>
      <w:proofErr w:type="gramEnd"/>
      <w:r>
        <w:t>).</w:t>
      </w:r>
    </w:p>
    <w:p w14:paraId="332E6C84" w14:textId="77777777" w:rsidR="00F572B0" w:rsidRDefault="00F572B0" w:rsidP="00DF1902">
      <w:pPr>
        <w:pStyle w:val="a7"/>
        <w:ind w:left="240" w:right="720" w:firstLine="180"/>
      </w:pPr>
      <w:r>
        <w:t xml:space="preserve">                    </w:t>
      </w:r>
      <w:proofErr w:type="spellStart"/>
      <w:r>
        <w:t>findFragmentById</w:t>
      </w:r>
      <w:proofErr w:type="spellEnd"/>
      <w:r>
        <w:t>(</w:t>
      </w:r>
      <w:proofErr w:type="spellStart"/>
      <w:r>
        <w:t>R.</w:t>
      </w:r>
      <w:proofErr w:type="gramStart"/>
      <w:r>
        <w:t>id.fragment</w:t>
      </w:r>
      <w:proofErr w:type="gramEnd"/>
      <w:r>
        <w:t>_container</w:t>
      </w:r>
      <w:proofErr w:type="spellEnd"/>
      <w:r>
        <w:t>);</w:t>
      </w:r>
    </w:p>
    <w:p w14:paraId="1705E536" w14:textId="77777777" w:rsidR="00F572B0" w:rsidRDefault="00F572B0" w:rsidP="00DF1902">
      <w:pPr>
        <w:pStyle w:val="a7"/>
        <w:ind w:left="240" w:right="720" w:firstLine="180"/>
      </w:pPr>
      <w:r>
        <w:t xml:space="preserve">            if (</w:t>
      </w:r>
      <w:proofErr w:type="spellStart"/>
      <w:proofErr w:type="gramStart"/>
      <w:r>
        <w:t>fragmentById</w:t>
      </w:r>
      <w:proofErr w:type="spellEnd"/>
      <w:r>
        <w:t xml:space="preserve"> !</w:t>
      </w:r>
      <w:proofErr w:type="gramEnd"/>
      <w:r>
        <w:t>= null) {</w:t>
      </w:r>
    </w:p>
    <w:p w14:paraId="5837199D" w14:textId="77777777" w:rsidR="00F572B0" w:rsidRDefault="00F572B0" w:rsidP="00DF1902">
      <w:pPr>
        <w:pStyle w:val="a7"/>
        <w:ind w:left="240" w:right="720" w:firstLine="180"/>
      </w:pPr>
      <w:r>
        <w:t xml:space="preserve">                </w:t>
      </w:r>
      <w:proofErr w:type="spellStart"/>
      <w:r>
        <w:t>getSupportFragmentManager</w:t>
      </w:r>
      <w:proofErr w:type="spellEnd"/>
      <w:r>
        <w:t>(</w:t>
      </w:r>
      <w:proofErr w:type="gramStart"/>
      <w:r>
        <w:t>).</w:t>
      </w:r>
      <w:proofErr w:type="spellStart"/>
      <w:r>
        <w:t>beginTransaction</w:t>
      </w:r>
      <w:proofErr w:type="spellEnd"/>
      <w:proofErr w:type="gramEnd"/>
      <w:r>
        <w:t>()</w:t>
      </w:r>
    </w:p>
    <w:p w14:paraId="54DE836F" w14:textId="77777777" w:rsidR="00F572B0" w:rsidRDefault="00F572B0" w:rsidP="00DF1902">
      <w:pPr>
        <w:pStyle w:val="a7"/>
        <w:ind w:left="240" w:right="720" w:firstLine="180"/>
      </w:pPr>
      <w:r>
        <w:t xml:space="preserve">                        </w:t>
      </w:r>
      <w:proofErr w:type="gramStart"/>
      <w:r>
        <w:t>.remove</w:t>
      </w:r>
      <w:proofErr w:type="gramEnd"/>
      <w:r>
        <w:t>(</w:t>
      </w:r>
      <w:proofErr w:type="spellStart"/>
      <w:r>
        <w:t>fragmentById</w:t>
      </w:r>
      <w:proofErr w:type="spellEnd"/>
      <w:r>
        <w:t>).commit();</w:t>
      </w:r>
    </w:p>
    <w:p w14:paraId="77652CA3" w14:textId="77777777" w:rsidR="00F572B0" w:rsidRDefault="00F572B0" w:rsidP="00DF1902">
      <w:pPr>
        <w:pStyle w:val="a7"/>
        <w:ind w:left="240" w:right="720" w:firstLine="180"/>
      </w:pPr>
      <w:r>
        <w:t xml:space="preserve">            }</w:t>
      </w:r>
    </w:p>
    <w:p w14:paraId="7F6E57F5" w14:textId="77777777" w:rsidR="00F572B0" w:rsidRDefault="00F572B0" w:rsidP="00DF1902">
      <w:pPr>
        <w:pStyle w:val="a7"/>
        <w:ind w:left="240" w:right="720" w:firstLine="180"/>
      </w:pPr>
      <w:r>
        <w:t xml:space="preserve">        }</w:t>
      </w:r>
    </w:p>
    <w:p w14:paraId="47313DD3" w14:textId="77777777" w:rsidR="00F572B0" w:rsidRDefault="00F572B0" w:rsidP="00DF1902">
      <w:pPr>
        <w:pStyle w:val="a7"/>
        <w:ind w:left="240" w:right="720" w:firstLine="180"/>
      </w:pPr>
      <w:r>
        <w:t xml:space="preserve">        </w:t>
      </w:r>
      <w:proofErr w:type="spellStart"/>
      <w:r>
        <w:t>MyListFragment</w:t>
      </w:r>
      <w:proofErr w:type="spellEnd"/>
      <w:r>
        <w:t xml:space="preserve"> </w:t>
      </w:r>
      <w:proofErr w:type="spellStart"/>
      <w:r>
        <w:t>listFragment</w:t>
      </w:r>
      <w:proofErr w:type="spellEnd"/>
      <w:r>
        <w:t xml:space="preserve"> = new </w:t>
      </w:r>
      <w:proofErr w:type="spellStart"/>
      <w:proofErr w:type="gramStart"/>
      <w:r>
        <w:t>MyListFragment</w:t>
      </w:r>
      <w:proofErr w:type="spellEnd"/>
      <w:r>
        <w:t>(</w:t>
      </w:r>
      <w:proofErr w:type="gramEnd"/>
      <w:r>
        <w:t>);</w:t>
      </w:r>
    </w:p>
    <w:p w14:paraId="471DB02D" w14:textId="77777777" w:rsidR="00F572B0" w:rsidRDefault="00F572B0" w:rsidP="00DF1902">
      <w:pPr>
        <w:pStyle w:val="a7"/>
        <w:ind w:left="240" w:right="720" w:firstLine="180"/>
      </w:pPr>
      <w:r>
        <w:t xml:space="preserve">        </w:t>
      </w:r>
      <w:proofErr w:type="spellStart"/>
      <w:r>
        <w:t>getSupportFragmentManager</w:t>
      </w:r>
      <w:proofErr w:type="spellEnd"/>
      <w:r>
        <w:t>(</w:t>
      </w:r>
      <w:proofErr w:type="gramStart"/>
      <w:r>
        <w:t>).</w:t>
      </w:r>
      <w:proofErr w:type="spellStart"/>
      <w:r>
        <w:t>beginTransaction</w:t>
      </w:r>
      <w:proofErr w:type="spellEnd"/>
      <w:proofErr w:type="gramEnd"/>
      <w:r>
        <w:t>()</w:t>
      </w:r>
    </w:p>
    <w:p w14:paraId="58FC9719" w14:textId="77777777" w:rsidR="00F572B0" w:rsidRDefault="00F572B0" w:rsidP="00DF1902">
      <w:pPr>
        <w:pStyle w:val="a7"/>
        <w:ind w:left="240" w:right="720" w:firstLine="180"/>
      </w:pPr>
      <w:r>
        <w:t xml:space="preserve">                </w:t>
      </w:r>
      <w:proofErr w:type="gramStart"/>
      <w:r>
        <w:t>.replace</w:t>
      </w:r>
      <w:proofErr w:type="gramEnd"/>
      <w:r>
        <w:t>(</w:t>
      </w:r>
      <w:proofErr w:type="spellStart"/>
      <w:r>
        <w:t>R.id.fragment_container</w:t>
      </w:r>
      <w:proofErr w:type="spellEnd"/>
      <w:r>
        <w:t xml:space="preserve">, </w:t>
      </w:r>
      <w:proofErr w:type="spellStart"/>
      <w:r>
        <w:t>listFragment</w:t>
      </w:r>
      <w:proofErr w:type="spellEnd"/>
      <w:r>
        <w:t>).commit();</w:t>
      </w:r>
    </w:p>
    <w:p w14:paraId="6D3D715F" w14:textId="77777777" w:rsidR="00F572B0" w:rsidRDefault="00F572B0" w:rsidP="00DF1902">
      <w:pPr>
        <w:pStyle w:val="a7"/>
        <w:ind w:left="240" w:right="720" w:firstLine="180"/>
      </w:pPr>
      <w:r>
        <w:t xml:space="preserve">    }</w:t>
      </w:r>
    </w:p>
    <w:p w14:paraId="6D63BCE3" w14:textId="77777777" w:rsidR="00F572B0" w:rsidRDefault="00F572B0" w:rsidP="00DF1902">
      <w:pPr>
        <w:pStyle w:val="a7"/>
        <w:ind w:left="240" w:right="720" w:firstLine="180"/>
      </w:pPr>
      <w:r>
        <w:t xml:space="preserve">    @Override</w:t>
      </w:r>
    </w:p>
    <w:p w14:paraId="26523851" w14:textId="77777777" w:rsidR="00F572B0" w:rsidRDefault="00F572B0" w:rsidP="00DF1902">
      <w:pPr>
        <w:pStyle w:val="a7"/>
        <w:ind w:left="240" w:right="720" w:firstLine="180"/>
      </w:pPr>
      <w:r>
        <w:t xml:space="preserve">    public void </w:t>
      </w:r>
      <w:proofErr w:type="spellStart"/>
      <w:proofErr w:type="gramStart"/>
      <w:r>
        <w:t>onRssItemSelected</w:t>
      </w:r>
      <w:proofErr w:type="spellEnd"/>
      <w:r>
        <w:t>(</w:t>
      </w:r>
      <w:proofErr w:type="gramEnd"/>
      <w:r>
        <w:t>String text) {</w:t>
      </w:r>
    </w:p>
    <w:p w14:paraId="3B474BF9" w14:textId="77777777" w:rsidR="00F572B0" w:rsidRDefault="00F572B0" w:rsidP="00DF1902">
      <w:pPr>
        <w:pStyle w:val="a7"/>
        <w:ind w:left="240" w:right="720" w:firstLine="180"/>
      </w:pPr>
      <w:r>
        <w:t xml:space="preserve">        if (</w:t>
      </w:r>
      <w:proofErr w:type="spellStart"/>
      <w:r>
        <w:t>getResources</w:t>
      </w:r>
      <w:proofErr w:type="spellEnd"/>
      <w:r>
        <w:t>(</w:t>
      </w:r>
      <w:proofErr w:type="gramStart"/>
      <w:r>
        <w:t>).</w:t>
      </w:r>
      <w:proofErr w:type="spellStart"/>
      <w:r>
        <w:t>getBoolean</w:t>
      </w:r>
      <w:proofErr w:type="spellEnd"/>
      <w:proofErr w:type="gramEnd"/>
      <w:r>
        <w:t>(</w:t>
      </w:r>
      <w:proofErr w:type="spellStart"/>
      <w:r>
        <w:t>R.bool.twoPaneMode</w:t>
      </w:r>
      <w:proofErr w:type="spellEnd"/>
      <w:r>
        <w:t>)) {</w:t>
      </w:r>
    </w:p>
    <w:p w14:paraId="393A736A" w14:textId="77777777" w:rsidR="00F572B0" w:rsidRDefault="00F572B0" w:rsidP="00DF1902">
      <w:pPr>
        <w:pStyle w:val="a7"/>
        <w:ind w:left="240" w:right="720" w:firstLine="180"/>
      </w:pPr>
      <w:r>
        <w:t xml:space="preserve">            </w:t>
      </w:r>
      <w:proofErr w:type="spellStart"/>
      <w:r>
        <w:t>DetailFragment</w:t>
      </w:r>
      <w:proofErr w:type="spellEnd"/>
      <w:r>
        <w:t xml:space="preserve"> fragment = (</w:t>
      </w:r>
      <w:proofErr w:type="spellStart"/>
      <w:r>
        <w:t>DetailFragment</w:t>
      </w:r>
      <w:proofErr w:type="spellEnd"/>
      <w:r>
        <w:t xml:space="preserve">) </w:t>
      </w:r>
      <w:proofErr w:type="spellStart"/>
      <w:proofErr w:type="gramStart"/>
      <w:r>
        <w:t>getSupportFragmentManager</w:t>
      </w:r>
      <w:proofErr w:type="spellEnd"/>
      <w:r>
        <w:t>(</w:t>
      </w:r>
      <w:proofErr w:type="gramEnd"/>
      <w:r>
        <w:t>)</w:t>
      </w:r>
    </w:p>
    <w:p w14:paraId="126A68D3" w14:textId="77777777" w:rsidR="00F572B0" w:rsidRDefault="00F572B0" w:rsidP="00DF1902">
      <w:pPr>
        <w:pStyle w:val="a7"/>
        <w:ind w:left="240" w:right="720" w:firstLine="180"/>
      </w:pPr>
      <w:r>
        <w:t xml:space="preserve">                    </w:t>
      </w:r>
      <w:proofErr w:type="gramStart"/>
      <w:r>
        <w:t>.</w:t>
      </w:r>
      <w:proofErr w:type="spellStart"/>
      <w:r>
        <w:t>findFragmentById</w:t>
      </w:r>
      <w:proofErr w:type="spellEnd"/>
      <w:proofErr w:type="gramEnd"/>
      <w:r>
        <w:t>(</w:t>
      </w:r>
      <w:proofErr w:type="spellStart"/>
      <w:r>
        <w:t>R.id.detailFragment</w:t>
      </w:r>
      <w:proofErr w:type="spellEnd"/>
      <w:r>
        <w:t>);</w:t>
      </w:r>
    </w:p>
    <w:p w14:paraId="17442CCA" w14:textId="77777777" w:rsidR="00F572B0" w:rsidRDefault="00F572B0" w:rsidP="00DF1902">
      <w:pPr>
        <w:pStyle w:val="a7"/>
        <w:ind w:left="240" w:right="720" w:firstLine="180"/>
      </w:pPr>
      <w:r>
        <w:t xml:space="preserve">            </w:t>
      </w:r>
      <w:proofErr w:type="spellStart"/>
      <w:proofErr w:type="gramStart"/>
      <w:r>
        <w:t>fragment.setText</w:t>
      </w:r>
      <w:proofErr w:type="spellEnd"/>
      <w:proofErr w:type="gramEnd"/>
      <w:r>
        <w:t>(text);</w:t>
      </w:r>
    </w:p>
    <w:p w14:paraId="2D76F576" w14:textId="77777777" w:rsidR="00F572B0" w:rsidRDefault="00F572B0" w:rsidP="00DF1902">
      <w:pPr>
        <w:pStyle w:val="a7"/>
        <w:ind w:left="240" w:right="720" w:firstLine="180"/>
      </w:pPr>
      <w:r>
        <w:t xml:space="preserve">        } else {</w:t>
      </w:r>
    </w:p>
    <w:p w14:paraId="47B36C8F" w14:textId="77777777" w:rsidR="00F572B0" w:rsidRDefault="00F572B0" w:rsidP="00DF1902">
      <w:pPr>
        <w:pStyle w:val="a7"/>
        <w:ind w:left="240" w:right="720" w:firstLine="180"/>
      </w:pPr>
      <w:r>
        <w:t xml:space="preserve">            // replace the fragment</w:t>
      </w:r>
    </w:p>
    <w:p w14:paraId="495888BC" w14:textId="77777777" w:rsidR="00F572B0" w:rsidRDefault="00F572B0" w:rsidP="00DF1902">
      <w:pPr>
        <w:pStyle w:val="a7"/>
        <w:ind w:left="240" w:right="720" w:firstLine="180"/>
      </w:pPr>
      <w:r>
        <w:t xml:space="preserve">            // Create fragment and give it an argument for the selected article</w:t>
      </w:r>
    </w:p>
    <w:p w14:paraId="64826584" w14:textId="77777777" w:rsidR="00F572B0" w:rsidRDefault="00F572B0" w:rsidP="00DF1902">
      <w:pPr>
        <w:pStyle w:val="a7"/>
        <w:ind w:left="240" w:right="720" w:firstLine="180"/>
      </w:pPr>
      <w:r>
        <w:t xml:space="preserve">            </w:t>
      </w:r>
      <w:proofErr w:type="spellStart"/>
      <w:r>
        <w:t>DetailFragment</w:t>
      </w:r>
      <w:proofErr w:type="spellEnd"/>
      <w:r>
        <w:t xml:space="preserve"> </w:t>
      </w:r>
      <w:proofErr w:type="spellStart"/>
      <w:r>
        <w:t>newFragment</w:t>
      </w:r>
      <w:proofErr w:type="spellEnd"/>
      <w:r>
        <w:t xml:space="preserve"> = new </w:t>
      </w:r>
      <w:proofErr w:type="spellStart"/>
      <w:proofErr w:type="gramStart"/>
      <w:r>
        <w:t>DetailFragment</w:t>
      </w:r>
      <w:proofErr w:type="spellEnd"/>
      <w:r>
        <w:t>(</w:t>
      </w:r>
      <w:proofErr w:type="gramEnd"/>
      <w:r>
        <w:t>);</w:t>
      </w:r>
    </w:p>
    <w:p w14:paraId="797D7542" w14:textId="77777777" w:rsidR="00F572B0" w:rsidRDefault="00F572B0" w:rsidP="00DF1902">
      <w:pPr>
        <w:pStyle w:val="a7"/>
        <w:ind w:left="240" w:right="720" w:firstLine="180"/>
      </w:pPr>
      <w:r>
        <w:t xml:space="preserve">            Bundle </w:t>
      </w:r>
      <w:proofErr w:type="spellStart"/>
      <w:r>
        <w:t>args</w:t>
      </w:r>
      <w:proofErr w:type="spellEnd"/>
      <w:r>
        <w:t xml:space="preserve"> = new </w:t>
      </w:r>
      <w:proofErr w:type="gramStart"/>
      <w:r>
        <w:t>Bundle(</w:t>
      </w:r>
      <w:proofErr w:type="gramEnd"/>
      <w:r>
        <w:t>);</w:t>
      </w:r>
    </w:p>
    <w:p w14:paraId="5D084BED" w14:textId="77777777" w:rsidR="00F572B0" w:rsidRDefault="00F572B0" w:rsidP="00DF1902">
      <w:pPr>
        <w:pStyle w:val="a7"/>
        <w:ind w:left="240" w:right="720" w:firstLine="180"/>
      </w:pPr>
      <w:r>
        <w:t xml:space="preserve">            </w:t>
      </w:r>
      <w:proofErr w:type="spellStart"/>
      <w:proofErr w:type="gramStart"/>
      <w:r>
        <w:t>args.putString</w:t>
      </w:r>
      <w:proofErr w:type="spellEnd"/>
      <w:proofErr w:type="gramEnd"/>
      <w:r>
        <w:t>(</w:t>
      </w:r>
      <w:proofErr w:type="spellStart"/>
      <w:r>
        <w:t>DetailFragment.EXTRA_TEXT</w:t>
      </w:r>
      <w:proofErr w:type="spellEnd"/>
      <w:r>
        <w:t>, text);</w:t>
      </w:r>
    </w:p>
    <w:p w14:paraId="2255B31E" w14:textId="77777777" w:rsidR="00F572B0" w:rsidRDefault="00F572B0" w:rsidP="00DF1902">
      <w:pPr>
        <w:pStyle w:val="a7"/>
        <w:ind w:left="240" w:right="720" w:firstLine="180"/>
      </w:pPr>
      <w:r>
        <w:t xml:space="preserve">            </w:t>
      </w:r>
      <w:proofErr w:type="spellStart"/>
      <w:r>
        <w:t>newFragment.setArguments</w:t>
      </w:r>
      <w:proofErr w:type="spellEnd"/>
      <w:r>
        <w:t>(</w:t>
      </w:r>
      <w:proofErr w:type="spellStart"/>
      <w:r>
        <w:t>args</w:t>
      </w:r>
      <w:proofErr w:type="spellEnd"/>
      <w:r>
        <w:t>);</w:t>
      </w:r>
    </w:p>
    <w:p w14:paraId="4CC54E94" w14:textId="77777777" w:rsidR="00F572B0" w:rsidRDefault="00F572B0" w:rsidP="00DF1902">
      <w:pPr>
        <w:pStyle w:val="a7"/>
        <w:ind w:left="240" w:right="720" w:firstLine="180"/>
      </w:pPr>
      <w:r>
        <w:t xml:space="preserve">            </w:t>
      </w:r>
      <w:proofErr w:type="spellStart"/>
      <w:r>
        <w:t>FragmentTransaction</w:t>
      </w:r>
      <w:proofErr w:type="spellEnd"/>
      <w:r>
        <w:t xml:space="preserve"> transaction = </w:t>
      </w:r>
      <w:proofErr w:type="spellStart"/>
      <w:r>
        <w:t>getSupportFragmentManager</w:t>
      </w:r>
      <w:proofErr w:type="spellEnd"/>
      <w:r>
        <w:t>(</w:t>
      </w:r>
      <w:proofErr w:type="gramStart"/>
      <w:r>
        <w:t>).</w:t>
      </w:r>
      <w:proofErr w:type="spellStart"/>
      <w:r>
        <w:t>beginTransaction</w:t>
      </w:r>
      <w:proofErr w:type="spellEnd"/>
      <w:proofErr w:type="gramEnd"/>
      <w:r>
        <w:t>();</w:t>
      </w:r>
    </w:p>
    <w:p w14:paraId="486464F3" w14:textId="77777777" w:rsidR="00F572B0" w:rsidRDefault="00F572B0" w:rsidP="00DF1902">
      <w:pPr>
        <w:pStyle w:val="a7"/>
        <w:ind w:left="240" w:right="720" w:firstLine="180"/>
      </w:pPr>
    </w:p>
    <w:p w14:paraId="4E81884E" w14:textId="77777777" w:rsidR="00F572B0" w:rsidRDefault="00F572B0" w:rsidP="00DF1902">
      <w:pPr>
        <w:pStyle w:val="a7"/>
        <w:ind w:left="240" w:right="720" w:firstLine="180"/>
      </w:pPr>
      <w:r>
        <w:t xml:space="preserve">            // Replace whatever is in the </w:t>
      </w:r>
      <w:proofErr w:type="spellStart"/>
      <w:r>
        <w:t>fragment_container</w:t>
      </w:r>
      <w:proofErr w:type="spellEnd"/>
      <w:r>
        <w:t xml:space="preserve"> view with this fragment,</w:t>
      </w:r>
    </w:p>
    <w:p w14:paraId="5A5703DB" w14:textId="77777777" w:rsidR="00F572B0" w:rsidRDefault="00F572B0" w:rsidP="00DF1902">
      <w:pPr>
        <w:pStyle w:val="a7"/>
        <w:ind w:left="240" w:right="720" w:firstLine="180"/>
      </w:pPr>
      <w:r>
        <w:t xml:space="preserve">            // and add the transaction to the back stack so the user can navigate back</w:t>
      </w:r>
    </w:p>
    <w:p w14:paraId="573BDB7F" w14:textId="77777777" w:rsidR="00F572B0" w:rsidRDefault="00F572B0" w:rsidP="00DF1902">
      <w:pPr>
        <w:pStyle w:val="a7"/>
        <w:ind w:left="240" w:right="720" w:firstLine="180"/>
      </w:pPr>
    </w:p>
    <w:p w14:paraId="2E608967" w14:textId="77777777" w:rsidR="00F572B0" w:rsidRDefault="00F572B0" w:rsidP="00DF1902">
      <w:pPr>
        <w:pStyle w:val="a7"/>
        <w:ind w:left="240" w:right="720" w:firstLine="180"/>
      </w:pPr>
      <w:r>
        <w:t xml:space="preserve">            </w:t>
      </w:r>
      <w:proofErr w:type="spellStart"/>
      <w:proofErr w:type="gramStart"/>
      <w:r>
        <w:t>transaction.replace</w:t>
      </w:r>
      <w:proofErr w:type="spellEnd"/>
      <w:proofErr w:type="gramEnd"/>
      <w:r>
        <w:t>(</w:t>
      </w:r>
      <w:proofErr w:type="spellStart"/>
      <w:r>
        <w:t>R.id.fragment_container</w:t>
      </w:r>
      <w:proofErr w:type="spellEnd"/>
      <w:r>
        <w:t xml:space="preserve">, </w:t>
      </w:r>
      <w:proofErr w:type="spellStart"/>
      <w:r>
        <w:t>newFragment</w:t>
      </w:r>
      <w:proofErr w:type="spellEnd"/>
      <w:r>
        <w:t>);</w:t>
      </w:r>
    </w:p>
    <w:p w14:paraId="48840E55" w14:textId="77777777" w:rsidR="00F572B0" w:rsidRDefault="00F572B0" w:rsidP="00DF1902">
      <w:pPr>
        <w:pStyle w:val="a7"/>
        <w:ind w:left="240" w:right="720" w:firstLine="180"/>
      </w:pPr>
      <w:r>
        <w:t xml:space="preserve">            </w:t>
      </w:r>
      <w:proofErr w:type="spellStart"/>
      <w:proofErr w:type="gramStart"/>
      <w:r>
        <w:t>transaction.addToBackStack</w:t>
      </w:r>
      <w:proofErr w:type="spellEnd"/>
      <w:proofErr w:type="gramEnd"/>
      <w:r>
        <w:t>(null);</w:t>
      </w:r>
    </w:p>
    <w:p w14:paraId="0D26AB86" w14:textId="77777777" w:rsidR="00F572B0" w:rsidRDefault="00F572B0" w:rsidP="00DF1902">
      <w:pPr>
        <w:pStyle w:val="a7"/>
        <w:ind w:left="240" w:right="720" w:firstLine="180"/>
      </w:pPr>
    </w:p>
    <w:p w14:paraId="1F8EE296" w14:textId="77777777" w:rsidR="00F572B0" w:rsidRDefault="00F572B0" w:rsidP="00DF1902">
      <w:pPr>
        <w:pStyle w:val="a7"/>
        <w:ind w:left="240" w:right="720" w:firstLine="180"/>
      </w:pPr>
      <w:r>
        <w:t xml:space="preserve">            // Commit the transaction</w:t>
      </w:r>
    </w:p>
    <w:p w14:paraId="47976318" w14:textId="77777777" w:rsidR="00F572B0" w:rsidRDefault="00F572B0" w:rsidP="00DF1902">
      <w:pPr>
        <w:pStyle w:val="a7"/>
        <w:ind w:left="240" w:right="720" w:firstLine="180"/>
      </w:pPr>
      <w:r>
        <w:t xml:space="preserve">            </w:t>
      </w:r>
      <w:proofErr w:type="spellStart"/>
      <w:proofErr w:type="gramStart"/>
      <w:r>
        <w:t>transaction.commit</w:t>
      </w:r>
      <w:proofErr w:type="spellEnd"/>
      <w:proofErr w:type="gramEnd"/>
      <w:r>
        <w:t>();</w:t>
      </w:r>
    </w:p>
    <w:p w14:paraId="15C157F4" w14:textId="77777777" w:rsidR="00F572B0" w:rsidRDefault="00F572B0" w:rsidP="00DF1902">
      <w:pPr>
        <w:pStyle w:val="a7"/>
        <w:ind w:left="240" w:right="720" w:firstLine="180"/>
      </w:pPr>
      <w:r>
        <w:t xml:space="preserve">        }</w:t>
      </w:r>
    </w:p>
    <w:p w14:paraId="3557E303" w14:textId="77777777" w:rsidR="00F572B0" w:rsidRDefault="00F572B0" w:rsidP="00DF1902">
      <w:pPr>
        <w:pStyle w:val="a7"/>
        <w:ind w:left="240" w:right="720" w:firstLine="180"/>
      </w:pPr>
      <w:r>
        <w:t xml:space="preserve">    }</w:t>
      </w:r>
    </w:p>
    <w:p w14:paraId="216DDC5A" w14:textId="3F3DADCE" w:rsidR="006179D6" w:rsidRDefault="00F572B0" w:rsidP="00DF1902">
      <w:pPr>
        <w:pStyle w:val="a7"/>
        <w:ind w:left="240" w:right="720" w:firstLine="180"/>
      </w:pPr>
      <w:r>
        <w:t>}</w:t>
      </w:r>
    </w:p>
    <w:p w14:paraId="3C419892" w14:textId="33A416AA" w:rsidR="004546BB" w:rsidRDefault="00C7247B" w:rsidP="00C7247B">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11</w:t>
      </w:r>
      <w:r w:rsidR="00B46836">
        <w:fldChar w:fldCharType="end"/>
      </w:r>
    </w:p>
    <w:p w14:paraId="0EAB252A" w14:textId="3DD4A6CF" w:rsidR="006179D6" w:rsidRDefault="006179D6" w:rsidP="006179D6">
      <w:r>
        <w:rPr>
          <w:rFonts w:hint="eastAsia"/>
        </w:rPr>
        <w:t>这种清理是必要的，因为使用两个片段和一个片段之间的动态切换。这是一个不寻常的场景，通常选择一个或两个片段是基于设备的最小宽度，并且在运行时不会改变</w:t>
      </w:r>
      <w:r w:rsidR="00586308">
        <w:rPr>
          <w:rFonts w:hint="eastAsia"/>
        </w:rPr>
        <w:t>，</w:t>
      </w:r>
      <w:r>
        <w:rPr>
          <w:rFonts w:hint="eastAsia"/>
        </w:rPr>
        <w:t>缓存片段以优化性能，因此需要</w:t>
      </w:r>
      <w:proofErr w:type="spellStart"/>
      <w:r w:rsidR="00586308">
        <w:rPr>
          <w:rFonts w:hint="eastAsia"/>
        </w:rPr>
        <w:t>FragmentManager</w:t>
      </w:r>
      <w:proofErr w:type="spellEnd"/>
      <w:r>
        <w:rPr>
          <w:rFonts w:hint="eastAsia"/>
        </w:rPr>
        <w:t>确保删除现有的详细片段。</w:t>
      </w:r>
    </w:p>
    <w:p w14:paraId="56BD8623" w14:textId="75C41CDE" w:rsidR="006179D6" w:rsidRDefault="006179D6" w:rsidP="00695F4F">
      <w:pPr>
        <w:pStyle w:val="4"/>
      </w:pPr>
      <w:r>
        <w:rPr>
          <w:rFonts w:hint="eastAsia"/>
        </w:rPr>
        <w:t>验证</w:t>
      </w:r>
      <w:r w:rsidR="00695F4F">
        <w:rPr>
          <w:rFonts w:hint="eastAsia"/>
        </w:rPr>
        <w:t>结果</w:t>
      </w:r>
    </w:p>
    <w:p w14:paraId="3FCFCA4D" w14:textId="675690E1" w:rsidR="006179D6" w:rsidRDefault="006179D6" w:rsidP="006179D6">
      <w:r>
        <w:rPr>
          <w:rFonts w:hint="eastAsia"/>
        </w:rPr>
        <w:t>测试应用程序</w:t>
      </w:r>
      <w:r w:rsidR="000C57C0">
        <w:rPr>
          <w:rFonts w:hint="eastAsia"/>
        </w:rPr>
        <w:t>，</w:t>
      </w:r>
      <w:r>
        <w:rPr>
          <w:rFonts w:hint="eastAsia"/>
        </w:rPr>
        <w:t>如果以纵向模式运行应用程序，应该只会看到一个片段</w:t>
      </w:r>
      <w:r w:rsidR="00013DE1">
        <w:rPr>
          <w:rFonts w:hint="eastAsia"/>
        </w:rPr>
        <w:t>（如</w:t>
      </w:r>
      <w:r w:rsidR="00013DE1">
        <w:fldChar w:fldCharType="begin"/>
      </w:r>
      <w:r w:rsidR="00013DE1">
        <w:instrText xml:space="preserve"> </w:instrText>
      </w:r>
      <w:r w:rsidR="00013DE1">
        <w:rPr>
          <w:rFonts w:hint="eastAsia"/>
        </w:rPr>
        <w:instrText>REF _Ref94340020 \h</w:instrText>
      </w:r>
      <w:r w:rsidR="00013DE1">
        <w:instrText xml:space="preserve"> </w:instrText>
      </w:r>
      <w:r w:rsidR="00013DE1">
        <w:fldChar w:fldCharType="separate"/>
      </w:r>
      <w:r w:rsidR="00CD574C">
        <w:rPr>
          <w:rFonts w:hint="eastAsia"/>
        </w:rPr>
        <w:t>图</w:t>
      </w:r>
      <w:r w:rsidR="00CD574C">
        <w:rPr>
          <w:rFonts w:hint="eastAsia"/>
        </w:rPr>
        <w:t xml:space="preserve"> </w:t>
      </w:r>
      <w:r w:rsidR="00CD574C">
        <w:rPr>
          <w:noProof/>
        </w:rPr>
        <w:t>11</w:t>
      </w:r>
      <w:r w:rsidR="00CD574C">
        <w:noBreakHyphen/>
      </w:r>
      <w:r w:rsidR="00CD574C">
        <w:rPr>
          <w:noProof/>
        </w:rPr>
        <w:t>3</w:t>
      </w:r>
      <w:r w:rsidR="00013DE1">
        <w:fldChar w:fldCharType="end"/>
      </w:r>
      <w:r w:rsidR="00013DE1">
        <w:rPr>
          <w:rFonts w:hint="eastAsia"/>
        </w:rPr>
        <w:t>和</w:t>
      </w:r>
      <w:r w:rsidR="00013DE1">
        <w:fldChar w:fldCharType="begin"/>
      </w:r>
      <w:r w:rsidR="00013DE1">
        <w:instrText xml:space="preserve"> REF _Ref94340022 \h </w:instrText>
      </w:r>
      <w:r w:rsidR="00013DE1">
        <w:fldChar w:fldCharType="separate"/>
      </w:r>
      <w:r w:rsidR="00CD574C">
        <w:t>图</w:t>
      </w:r>
      <w:r w:rsidR="00CD574C">
        <w:t xml:space="preserve"> </w:t>
      </w:r>
      <w:r w:rsidR="00CD574C">
        <w:rPr>
          <w:noProof/>
        </w:rPr>
        <w:t>11</w:t>
      </w:r>
      <w:r w:rsidR="00CD574C">
        <w:noBreakHyphen/>
      </w:r>
      <w:r w:rsidR="00CD574C">
        <w:rPr>
          <w:noProof/>
        </w:rPr>
        <w:t>4</w:t>
      </w:r>
      <w:r w:rsidR="00013DE1">
        <w:fldChar w:fldCharType="end"/>
      </w:r>
      <w:r w:rsidR="00013DE1">
        <w:rPr>
          <w:rFonts w:hint="eastAsia"/>
        </w:rPr>
        <w:t>）</w:t>
      </w:r>
      <w:r w:rsidR="000C57C0">
        <w:rPr>
          <w:rFonts w:hint="eastAsia"/>
        </w:rPr>
        <w:t>，</w:t>
      </w:r>
      <w:r>
        <w:rPr>
          <w:rFonts w:hint="eastAsia"/>
        </w:rPr>
        <w:t>在水平模式下会看到两个片段</w:t>
      </w:r>
      <w:r w:rsidR="00013DE1">
        <w:rPr>
          <w:rFonts w:hint="eastAsia"/>
        </w:rPr>
        <w:t>（如</w:t>
      </w:r>
      <w:r w:rsidR="00013DE1">
        <w:fldChar w:fldCharType="begin"/>
      </w:r>
      <w:r w:rsidR="00013DE1">
        <w:instrText xml:space="preserve"> </w:instrText>
      </w:r>
      <w:r w:rsidR="00013DE1">
        <w:rPr>
          <w:rFonts w:hint="eastAsia"/>
        </w:rPr>
        <w:instrText>REF _Ref94340045 \h</w:instrText>
      </w:r>
      <w:r w:rsidR="00013DE1">
        <w:instrText xml:space="preserve"> </w:instrText>
      </w:r>
      <w:r w:rsidR="00013DE1">
        <w:fldChar w:fldCharType="separate"/>
      </w:r>
      <w:r w:rsidR="00CD574C">
        <w:rPr>
          <w:rFonts w:hint="eastAsia"/>
        </w:rPr>
        <w:t>图</w:t>
      </w:r>
      <w:r w:rsidR="00CD574C">
        <w:rPr>
          <w:rFonts w:hint="eastAsia"/>
        </w:rPr>
        <w:t xml:space="preserve"> </w:t>
      </w:r>
      <w:r w:rsidR="00CD574C">
        <w:rPr>
          <w:noProof/>
        </w:rPr>
        <w:t>11</w:t>
      </w:r>
      <w:r w:rsidR="00CD574C">
        <w:noBreakHyphen/>
      </w:r>
      <w:r w:rsidR="00CD574C">
        <w:rPr>
          <w:noProof/>
        </w:rPr>
        <w:t>5</w:t>
      </w:r>
      <w:r w:rsidR="00013DE1">
        <w:fldChar w:fldCharType="end"/>
      </w:r>
      <w:r w:rsidR="00013DE1">
        <w:rPr>
          <w:rFonts w:hint="eastAsia"/>
        </w:rPr>
        <w:t>）</w:t>
      </w:r>
      <w:r>
        <w:rPr>
          <w:rFonts w:hint="eastAsia"/>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9"/>
        <w:gridCol w:w="2935"/>
        <w:gridCol w:w="3456"/>
      </w:tblGrid>
      <w:tr w:rsidR="003A43DC" w14:paraId="280FDA6A" w14:textId="77777777" w:rsidTr="003A43DC">
        <w:trPr>
          <w:jc w:val="center"/>
        </w:trPr>
        <w:tc>
          <w:tcPr>
            <w:tcW w:w="3116" w:type="dxa"/>
          </w:tcPr>
          <w:p w14:paraId="23EED95A" w14:textId="77777777" w:rsidR="003A43DC" w:rsidRDefault="003A43DC" w:rsidP="003A43DC">
            <w:pPr>
              <w:ind w:firstLineChars="0" w:firstLine="0"/>
              <w:jc w:val="center"/>
            </w:pPr>
            <w:r>
              <w:rPr>
                <w:noProof/>
              </w:rPr>
              <w:drawing>
                <wp:inline distT="0" distB="0" distL="0" distR="0" wp14:anchorId="626963E2" wp14:editId="3D776AD8">
                  <wp:extent cx="1421712" cy="771098"/>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8675" cy="785722"/>
                          </a:xfrm>
                          <a:prstGeom prst="rect">
                            <a:avLst/>
                          </a:prstGeom>
                        </pic:spPr>
                      </pic:pic>
                    </a:graphicData>
                  </a:graphic>
                </wp:inline>
              </w:drawing>
            </w:r>
          </w:p>
          <w:p w14:paraId="372092F9" w14:textId="04D767DD" w:rsidR="003A43DC" w:rsidRDefault="003A43DC" w:rsidP="003A43DC">
            <w:pPr>
              <w:pStyle w:val="a5"/>
            </w:pPr>
            <w:bookmarkStart w:id="0" w:name="_Ref94340020"/>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3</w:t>
            </w:r>
            <w:r w:rsidR="00471A48">
              <w:fldChar w:fldCharType="end"/>
            </w:r>
            <w:bookmarkEnd w:id="0"/>
          </w:p>
        </w:tc>
        <w:tc>
          <w:tcPr>
            <w:tcW w:w="3117" w:type="dxa"/>
          </w:tcPr>
          <w:p w14:paraId="4B0B8172" w14:textId="77777777" w:rsidR="003A43DC" w:rsidRDefault="003A43DC" w:rsidP="003A43DC">
            <w:pPr>
              <w:ind w:firstLineChars="0" w:firstLine="0"/>
              <w:jc w:val="center"/>
            </w:pPr>
            <w:r>
              <w:rPr>
                <w:noProof/>
              </w:rPr>
              <w:drawing>
                <wp:inline distT="0" distB="0" distL="0" distR="0" wp14:anchorId="6D77BE0A" wp14:editId="79401C33">
                  <wp:extent cx="1334298" cy="7642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46046" cy="771004"/>
                          </a:xfrm>
                          <a:prstGeom prst="rect">
                            <a:avLst/>
                          </a:prstGeom>
                        </pic:spPr>
                      </pic:pic>
                    </a:graphicData>
                  </a:graphic>
                </wp:inline>
              </w:drawing>
            </w:r>
          </w:p>
          <w:p w14:paraId="77B326BB" w14:textId="29AC59B4" w:rsidR="003A43DC" w:rsidRDefault="003A43DC" w:rsidP="003A43DC">
            <w:pPr>
              <w:pStyle w:val="a5"/>
            </w:pPr>
            <w:bookmarkStart w:id="1" w:name="_Ref94340022"/>
            <w:r>
              <w:t>图</w:t>
            </w:r>
            <w:r>
              <w:t xml:space="preserve"> </w:t>
            </w:r>
            <w:r w:rsidR="00471A48">
              <w:fldChar w:fldCharType="begin"/>
            </w:r>
            <w:r w:rsidR="00471A48">
              <w:instrText xml:space="preserve"> STYLEREF 1 \s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SEQ </w:instrText>
            </w:r>
            <w:r w:rsidR="00471A48">
              <w:instrText>图</w:instrText>
            </w:r>
            <w:r w:rsidR="00471A48">
              <w:instrText xml:space="preserve"> \* ARABIC \s 1 </w:instrText>
            </w:r>
            <w:r w:rsidR="00471A48">
              <w:fldChar w:fldCharType="separate"/>
            </w:r>
            <w:r w:rsidR="00CD574C">
              <w:rPr>
                <w:noProof/>
              </w:rPr>
              <w:t>4</w:t>
            </w:r>
            <w:r w:rsidR="00471A48">
              <w:fldChar w:fldCharType="end"/>
            </w:r>
            <w:bookmarkEnd w:id="1"/>
          </w:p>
        </w:tc>
        <w:tc>
          <w:tcPr>
            <w:tcW w:w="3117" w:type="dxa"/>
          </w:tcPr>
          <w:p w14:paraId="427D7E15" w14:textId="77777777" w:rsidR="003A43DC" w:rsidRDefault="003A43DC" w:rsidP="003A43DC">
            <w:pPr>
              <w:keepNext/>
              <w:ind w:firstLineChars="0" w:firstLine="0"/>
              <w:jc w:val="center"/>
            </w:pPr>
            <w:r>
              <w:rPr>
                <w:noProof/>
              </w:rPr>
              <w:drawing>
                <wp:inline distT="0" distB="0" distL="0" distR="0" wp14:anchorId="0549D520" wp14:editId="3A5C7DBC">
                  <wp:extent cx="2053748" cy="545911"/>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3505" cy="572428"/>
                          </a:xfrm>
                          <a:prstGeom prst="rect">
                            <a:avLst/>
                          </a:prstGeom>
                        </pic:spPr>
                      </pic:pic>
                    </a:graphicData>
                  </a:graphic>
                </wp:inline>
              </w:drawing>
            </w:r>
          </w:p>
          <w:p w14:paraId="2EE1D0B1" w14:textId="2314547B" w:rsidR="003A43DC" w:rsidRDefault="003A43DC" w:rsidP="003A43DC">
            <w:pPr>
              <w:pStyle w:val="a5"/>
            </w:pPr>
            <w:bookmarkStart w:id="2" w:name="_Ref94340045"/>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5</w:t>
            </w:r>
            <w:r w:rsidR="00471A48">
              <w:fldChar w:fldCharType="end"/>
            </w:r>
            <w:bookmarkEnd w:id="2"/>
          </w:p>
        </w:tc>
      </w:tr>
    </w:tbl>
    <w:p w14:paraId="02F8A010" w14:textId="72EB2550" w:rsidR="0076049F" w:rsidRDefault="006179D6" w:rsidP="006179D6">
      <w:r>
        <w:rPr>
          <w:rFonts w:hint="eastAsia"/>
        </w:rPr>
        <w:t>切换模拟器的方向</w:t>
      </w:r>
      <w:r w:rsidR="001529A1">
        <w:rPr>
          <w:rFonts w:hint="eastAsia"/>
        </w:rPr>
        <w:t>，</w:t>
      </w:r>
      <w:r>
        <w:rPr>
          <w:rFonts w:hint="eastAsia"/>
        </w:rPr>
        <w:t>在纵向和横向模式下按下按钮，并验证详细活动是否显示当前时间。</w:t>
      </w:r>
    </w:p>
    <w:p w14:paraId="2D041FCA" w14:textId="3BF7FA07" w:rsidR="006179D6" w:rsidRDefault="006179D6" w:rsidP="001E748A">
      <w:pPr>
        <w:pStyle w:val="3"/>
      </w:pPr>
      <w:r>
        <w:rPr>
          <w:rFonts w:hint="eastAsia"/>
        </w:rPr>
        <w:t>练习</w:t>
      </w:r>
      <w:r w:rsidR="001E748A">
        <w:rPr>
          <w:rFonts w:hint="eastAsia"/>
        </w:rPr>
        <w:t>3</w:t>
      </w:r>
      <w:r>
        <w:rPr>
          <w:rFonts w:hint="eastAsia"/>
        </w:rPr>
        <w:t>：使用无头保留片段来存储状态</w:t>
      </w:r>
    </w:p>
    <w:p w14:paraId="124453D7" w14:textId="3758839D" w:rsidR="006179D6" w:rsidRDefault="006179D6" w:rsidP="006179D6">
      <w:r>
        <w:rPr>
          <w:rFonts w:hint="eastAsia"/>
        </w:rPr>
        <w:t>在本练习中，希望记住用户的最后选择</w:t>
      </w:r>
      <w:r w:rsidR="001E748A">
        <w:rPr>
          <w:rFonts w:hint="eastAsia"/>
        </w:rPr>
        <w:t>，</w:t>
      </w:r>
      <w:r>
        <w:rPr>
          <w:rFonts w:hint="eastAsia"/>
        </w:rPr>
        <w:t>为此使用无头片段。</w:t>
      </w:r>
    </w:p>
    <w:p w14:paraId="6596782B" w14:textId="77777777" w:rsidR="00045FB7" w:rsidRDefault="00045FB7" w:rsidP="00045FB7">
      <w:pPr>
        <w:pStyle w:val="4"/>
      </w:pPr>
      <w:r>
        <w:rPr>
          <w:rFonts w:hint="eastAsia"/>
        </w:rPr>
        <w:lastRenderedPageBreak/>
        <w:t>创建项目</w:t>
      </w:r>
    </w:p>
    <w:p w14:paraId="588CFDD5" w14:textId="77777777" w:rsidR="00045FB7" w:rsidRDefault="00045FB7" w:rsidP="00045FB7">
      <w:r>
        <w:rPr>
          <w:rFonts w:hint="eastAsia"/>
        </w:rPr>
        <w:t>使用以下数据创建一个新的安卓项目。</w:t>
      </w:r>
    </w:p>
    <w:tbl>
      <w:tblPr>
        <w:tblStyle w:val="af3"/>
        <w:tblW w:w="0" w:type="auto"/>
        <w:tblLook w:val="04A0" w:firstRow="1" w:lastRow="0" w:firstColumn="1" w:lastColumn="0" w:noHBand="0" w:noVBand="1"/>
      </w:tblPr>
      <w:tblGrid>
        <w:gridCol w:w="2405"/>
        <w:gridCol w:w="6945"/>
      </w:tblGrid>
      <w:tr w:rsidR="00045FB7" w14:paraId="2DD22448" w14:textId="77777777" w:rsidTr="00732560">
        <w:tc>
          <w:tcPr>
            <w:tcW w:w="2405" w:type="dxa"/>
          </w:tcPr>
          <w:p w14:paraId="33F2CA04" w14:textId="77777777" w:rsidR="00045FB7" w:rsidRDefault="00045FB7" w:rsidP="00732560">
            <w:pPr>
              <w:pStyle w:val="ae"/>
            </w:pPr>
            <w:r w:rsidRPr="005209D6">
              <w:rPr>
                <w:rFonts w:hint="eastAsia"/>
              </w:rPr>
              <w:t>属性</w:t>
            </w:r>
          </w:p>
        </w:tc>
        <w:tc>
          <w:tcPr>
            <w:tcW w:w="6945" w:type="dxa"/>
          </w:tcPr>
          <w:p w14:paraId="043CDC0A" w14:textId="77777777" w:rsidR="00045FB7" w:rsidRDefault="00045FB7" w:rsidP="00732560">
            <w:pPr>
              <w:pStyle w:val="ae"/>
            </w:pPr>
            <w:r w:rsidRPr="005209D6">
              <w:rPr>
                <w:rFonts w:hint="eastAsia"/>
              </w:rPr>
              <w:t>值</w:t>
            </w:r>
          </w:p>
        </w:tc>
      </w:tr>
      <w:tr w:rsidR="00045FB7" w14:paraId="3B3B554A" w14:textId="77777777" w:rsidTr="00732560">
        <w:tc>
          <w:tcPr>
            <w:tcW w:w="2405" w:type="dxa"/>
          </w:tcPr>
          <w:p w14:paraId="71C69DEB" w14:textId="77777777" w:rsidR="00045FB7" w:rsidRDefault="00045FB7" w:rsidP="00732560">
            <w:pPr>
              <w:pStyle w:val="af"/>
            </w:pPr>
            <w:r w:rsidRPr="005209D6">
              <w:t>Name</w:t>
            </w:r>
          </w:p>
        </w:tc>
        <w:tc>
          <w:tcPr>
            <w:tcW w:w="6945" w:type="dxa"/>
          </w:tcPr>
          <w:p w14:paraId="6BA53050" w14:textId="7E266204" w:rsidR="00045FB7" w:rsidRDefault="00391D8D" w:rsidP="00732560">
            <w:pPr>
              <w:pStyle w:val="af"/>
            </w:pPr>
            <w:r>
              <w:t>11</w:t>
            </w:r>
            <w:r w:rsidR="00045FB7" w:rsidRPr="005209D6">
              <w:rPr>
                <w:rFonts w:hint="eastAsia"/>
              </w:rPr>
              <w:t>_</w:t>
            </w:r>
            <w:r w:rsidR="00045FB7" w:rsidRPr="005209D6">
              <w:t>RSSReader_</w:t>
            </w:r>
            <w:r w:rsidR="00045FB7">
              <w:t>3</w:t>
            </w:r>
          </w:p>
        </w:tc>
      </w:tr>
      <w:tr w:rsidR="00045FB7" w14:paraId="79A1A715" w14:textId="77777777" w:rsidTr="00732560">
        <w:tc>
          <w:tcPr>
            <w:tcW w:w="2405" w:type="dxa"/>
          </w:tcPr>
          <w:p w14:paraId="6E43C4D5" w14:textId="77777777" w:rsidR="00045FB7" w:rsidRDefault="00045FB7" w:rsidP="00732560">
            <w:pPr>
              <w:pStyle w:val="af"/>
            </w:pPr>
            <w:r w:rsidRPr="005209D6">
              <w:t>Package name</w:t>
            </w:r>
          </w:p>
        </w:tc>
        <w:tc>
          <w:tcPr>
            <w:tcW w:w="6945" w:type="dxa"/>
          </w:tcPr>
          <w:p w14:paraId="38E30E20" w14:textId="77777777" w:rsidR="00045FB7" w:rsidRDefault="00045FB7" w:rsidP="00732560">
            <w:pPr>
              <w:pStyle w:val="af"/>
            </w:pPr>
            <w:r w:rsidRPr="005209D6">
              <w:t>com.</w:t>
            </w:r>
            <w:proofErr w:type="gramStart"/>
            <w:r w:rsidRPr="005209D6">
              <w:t>example.ch02.rssreade</w:t>
            </w:r>
            <w:proofErr w:type="gramEnd"/>
          </w:p>
        </w:tc>
      </w:tr>
    </w:tbl>
    <w:p w14:paraId="2374EA35" w14:textId="1E19E29C" w:rsidR="0025077C" w:rsidRPr="0025077C" w:rsidRDefault="0025077C" w:rsidP="0025077C">
      <w:pPr>
        <w:pStyle w:val="a5"/>
      </w:pPr>
      <w:r>
        <w:rPr>
          <w:rFonts w:hint="eastAsia"/>
        </w:rPr>
        <w:t>表</w:t>
      </w:r>
      <w:r>
        <w:rPr>
          <w:rFonts w:hint="eastAsia"/>
        </w:rPr>
        <w:t xml:space="preserve"> </w:t>
      </w:r>
      <w:r w:rsidR="00A47F1A">
        <w:fldChar w:fldCharType="begin"/>
      </w:r>
      <w:r w:rsidR="00A47F1A">
        <w:instrText xml:space="preserve"> </w:instrText>
      </w:r>
      <w:r w:rsidR="00A47F1A">
        <w:rPr>
          <w:rFonts w:hint="eastAsia"/>
        </w:rPr>
        <w:instrText>STYLEREF 1 \s</w:instrText>
      </w:r>
      <w:r w:rsidR="00A47F1A">
        <w:instrText xml:space="preserve"> </w:instrText>
      </w:r>
      <w:r w:rsidR="00A47F1A">
        <w:fldChar w:fldCharType="separate"/>
      </w:r>
      <w:r w:rsidR="00CD574C">
        <w:rPr>
          <w:noProof/>
        </w:rPr>
        <w:t>11</w:t>
      </w:r>
      <w:r w:rsidR="00A47F1A">
        <w:fldChar w:fldCharType="end"/>
      </w:r>
      <w:r w:rsidR="00A47F1A">
        <w:noBreakHyphen/>
      </w:r>
      <w:r w:rsidR="00A47F1A">
        <w:fldChar w:fldCharType="begin"/>
      </w:r>
      <w:r w:rsidR="00A47F1A">
        <w:instrText xml:space="preserve"> </w:instrText>
      </w:r>
      <w:r w:rsidR="00A47F1A">
        <w:rPr>
          <w:rFonts w:hint="eastAsia"/>
        </w:rPr>
        <w:instrText xml:space="preserve">SEQ </w:instrText>
      </w:r>
      <w:r w:rsidR="00A47F1A">
        <w:rPr>
          <w:rFonts w:hint="eastAsia"/>
        </w:rPr>
        <w:instrText>表</w:instrText>
      </w:r>
      <w:r w:rsidR="00A47F1A">
        <w:rPr>
          <w:rFonts w:hint="eastAsia"/>
        </w:rPr>
        <w:instrText xml:space="preserve"> \* ARABIC \s 1</w:instrText>
      </w:r>
      <w:r w:rsidR="00A47F1A">
        <w:instrText xml:space="preserve"> </w:instrText>
      </w:r>
      <w:r w:rsidR="00A47F1A">
        <w:fldChar w:fldCharType="separate"/>
      </w:r>
      <w:r w:rsidR="00CD574C">
        <w:rPr>
          <w:noProof/>
        </w:rPr>
        <w:t>3</w:t>
      </w:r>
      <w:r w:rsidR="00A47F1A">
        <w:fldChar w:fldCharType="end"/>
      </w:r>
    </w:p>
    <w:p w14:paraId="5AC1559E" w14:textId="3D41E181" w:rsidR="006179D6" w:rsidRDefault="006179D6" w:rsidP="00AC77F2">
      <w:pPr>
        <w:pStyle w:val="4"/>
      </w:pPr>
      <w:r>
        <w:rPr>
          <w:rFonts w:hint="eastAsia"/>
        </w:rPr>
        <w:t>创建无头片段</w:t>
      </w:r>
    </w:p>
    <w:p w14:paraId="45FE87C8" w14:textId="40A3580D" w:rsidR="006179D6" w:rsidRDefault="006179D6" w:rsidP="006179D6">
      <w:r>
        <w:rPr>
          <w:rFonts w:hint="eastAsia"/>
        </w:rPr>
        <w:t>创建一个名为</w:t>
      </w:r>
      <w:proofErr w:type="spellStart"/>
      <w:r>
        <w:rPr>
          <w:rFonts w:hint="eastAsia"/>
        </w:rPr>
        <w:t>SelectionStateFragment</w:t>
      </w:r>
      <w:proofErr w:type="spellEnd"/>
      <w:r w:rsidR="00747897">
        <w:rPr>
          <w:rFonts w:hint="eastAsia"/>
        </w:rPr>
        <w:t>。</w:t>
      </w:r>
    </w:p>
    <w:p w14:paraId="12364FB0" w14:textId="77777777" w:rsidR="009F5B03" w:rsidRDefault="009F5B03" w:rsidP="009F5B03">
      <w:pPr>
        <w:pStyle w:val="a7"/>
        <w:ind w:left="240" w:right="720" w:firstLine="180"/>
      </w:pPr>
      <w:r>
        <w:t xml:space="preserve">import </w:t>
      </w:r>
      <w:proofErr w:type="spellStart"/>
      <w:r>
        <w:t>android.</w:t>
      </w:r>
      <w:proofErr w:type="gramStart"/>
      <w:r>
        <w:t>os.Bundle</w:t>
      </w:r>
      <w:proofErr w:type="spellEnd"/>
      <w:proofErr w:type="gramEnd"/>
      <w:r>
        <w:t>;</w:t>
      </w:r>
    </w:p>
    <w:p w14:paraId="489BDE17" w14:textId="77777777" w:rsidR="009F5B03" w:rsidRDefault="009F5B03" w:rsidP="009F5B03">
      <w:pPr>
        <w:pStyle w:val="a7"/>
        <w:ind w:left="240" w:right="720" w:firstLine="180"/>
      </w:pPr>
      <w:r>
        <w:t xml:space="preserve">import </w:t>
      </w:r>
      <w:proofErr w:type="spellStart"/>
      <w:proofErr w:type="gramStart"/>
      <w:r>
        <w:t>android.view</w:t>
      </w:r>
      <w:proofErr w:type="gramEnd"/>
      <w:r>
        <w:t>.LayoutInflater</w:t>
      </w:r>
      <w:proofErr w:type="spellEnd"/>
      <w:r>
        <w:t>;</w:t>
      </w:r>
    </w:p>
    <w:p w14:paraId="1EA3F951" w14:textId="77777777" w:rsidR="009F5B03" w:rsidRDefault="009F5B03" w:rsidP="009F5B03">
      <w:pPr>
        <w:pStyle w:val="a7"/>
        <w:ind w:left="240" w:right="720" w:firstLine="180"/>
      </w:pPr>
      <w:r>
        <w:t xml:space="preserve">import </w:t>
      </w:r>
      <w:proofErr w:type="spellStart"/>
      <w:proofErr w:type="gramStart"/>
      <w:r>
        <w:t>android.view</w:t>
      </w:r>
      <w:proofErr w:type="gramEnd"/>
      <w:r>
        <w:t>.View</w:t>
      </w:r>
      <w:proofErr w:type="spellEnd"/>
      <w:r>
        <w:t>;</w:t>
      </w:r>
    </w:p>
    <w:p w14:paraId="13A04D8E" w14:textId="77777777" w:rsidR="009F5B03" w:rsidRDefault="009F5B03" w:rsidP="009F5B03">
      <w:pPr>
        <w:pStyle w:val="a7"/>
        <w:ind w:left="240" w:right="720" w:firstLine="180"/>
      </w:pPr>
      <w:r>
        <w:t xml:space="preserve">import </w:t>
      </w:r>
      <w:proofErr w:type="spellStart"/>
      <w:proofErr w:type="gramStart"/>
      <w:r>
        <w:t>android.view</w:t>
      </w:r>
      <w:proofErr w:type="gramEnd"/>
      <w:r>
        <w:t>.ViewGroup</w:t>
      </w:r>
      <w:proofErr w:type="spellEnd"/>
      <w:r>
        <w:t>;</w:t>
      </w:r>
    </w:p>
    <w:p w14:paraId="07CBEBC0" w14:textId="77777777" w:rsidR="009F5B03" w:rsidRDefault="009F5B03" w:rsidP="009F5B03">
      <w:pPr>
        <w:pStyle w:val="a7"/>
        <w:ind w:left="240" w:right="720" w:firstLine="180"/>
      </w:pPr>
    </w:p>
    <w:p w14:paraId="351FC9D7" w14:textId="77777777" w:rsidR="009F5B03" w:rsidRDefault="009F5B03" w:rsidP="009F5B03">
      <w:pPr>
        <w:pStyle w:val="a7"/>
        <w:ind w:left="240" w:right="720" w:firstLine="180"/>
      </w:pPr>
      <w:r>
        <w:t xml:space="preserve">import </w:t>
      </w:r>
      <w:proofErr w:type="spellStart"/>
      <w:proofErr w:type="gramStart"/>
      <w:r>
        <w:t>androidx.fragment.app.Fragment</w:t>
      </w:r>
      <w:proofErr w:type="spellEnd"/>
      <w:proofErr w:type="gramEnd"/>
      <w:r>
        <w:t>;</w:t>
      </w:r>
    </w:p>
    <w:p w14:paraId="1F8F1393" w14:textId="77777777" w:rsidR="009F5B03" w:rsidRDefault="009F5B03" w:rsidP="009F5B03">
      <w:pPr>
        <w:pStyle w:val="a7"/>
        <w:ind w:left="240" w:right="720" w:firstLine="180"/>
      </w:pPr>
    </w:p>
    <w:p w14:paraId="4EEEB968" w14:textId="77777777" w:rsidR="009F5B03" w:rsidRDefault="009F5B03" w:rsidP="009F5B03">
      <w:pPr>
        <w:pStyle w:val="a7"/>
        <w:ind w:left="240" w:right="720" w:firstLine="180"/>
      </w:pPr>
      <w:r>
        <w:t xml:space="preserve">public class </w:t>
      </w:r>
      <w:proofErr w:type="spellStart"/>
      <w:r>
        <w:t>SelectionStateFragment</w:t>
      </w:r>
      <w:proofErr w:type="spellEnd"/>
      <w:r>
        <w:t xml:space="preserve"> extends Fragment {</w:t>
      </w:r>
    </w:p>
    <w:p w14:paraId="374B9DCD" w14:textId="77777777" w:rsidR="009F5B03" w:rsidRDefault="009F5B03" w:rsidP="009F5B03">
      <w:pPr>
        <w:pStyle w:val="a7"/>
        <w:ind w:left="240" w:right="720" w:firstLine="180"/>
      </w:pPr>
      <w:r>
        <w:t xml:space="preserve">    public String </w:t>
      </w:r>
      <w:proofErr w:type="spellStart"/>
      <w:r>
        <w:t>lastSelection</w:t>
      </w:r>
      <w:proofErr w:type="spellEnd"/>
      <w:r>
        <w:t xml:space="preserve"> = "";</w:t>
      </w:r>
    </w:p>
    <w:p w14:paraId="6AF1A533" w14:textId="77777777" w:rsidR="009F5B03" w:rsidRDefault="009F5B03" w:rsidP="009F5B03">
      <w:pPr>
        <w:pStyle w:val="a7"/>
        <w:ind w:left="240" w:right="720" w:firstLine="180"/>
      </w:pPr>
    </w:p>
    <w:p w14:paraId="535B8CAA" w14:textId="77777777" w:rsidR="009F5B03" w:rsidRDefault="009F5B03" w:rsidP="009F5B03">
      <w:pPr>
        <w:pStyle w:val="a7"/>
        <w:ind w:left="240" w:right="720" w:firstLine="180"/>
      </w:pPr>
      <w:r>
        <w:t xml:space="preserve">    @Override</w:t>
      </w:r>
    </w:p>
    <w:p w14:paraId="7A302867" w14:textId="77777777" w:rsidR="009F5B03" w:rsidRDefault="009F5B03" w:rsidP="009F5B03">
      <w:pPr>
        <w:pStyle w:val="a7"/>
        <w:ind w:left="240" w:right="720" w:firstLine="180"/>
      </w:pPr>
      <w:r>
        <w:t xml:space="preserve">    public View </w:t>
      </w:r>
      <w:proofErr w:type="spellStart"/>
      <w:proofErr w:type="gramStart"/>
      <w:r>
        <w:t>onCreateView</w:t>
      </w:r>
      <w:proofErr w:type="spellEnd"/>
      <w:r>
        <w:t>(</w:t>
      </w:r>
      <w:proofErr w:type="spellStart"/>
      <w:proofErr w:type="gramEnd"/>
      <w:r>
        <w:t>LayoutInflater</w:t>
      </w:r>
      <w:proofErr w:type="spellEnd"/>
      <w:r>
        <w:t xml:space="preserve"> inflater, </w:t>
      </w:r>
      <w:proofErr w:type="spellStart"/>
      <w:r>
        <w:t>ViewGroup</w:t>
      </w:r>
      <w:proofErr w:type="spellEnd"/>
      <w:r>
        <w:t xml:space="preserve"> container, Bundle </w:t>
      </w:r>
      <w:proofErr w:type="spellStart"/>
      <w:r>
        <w:t>savedInstanceState</w:t>
      </w:r>
      <w:proofErr w:type="spellEnd"/>
      <w:r>
        <w:t>) {</w:t>
      </w:r>
    </w:p>
    <w:p w14:paraId="248ADEAC" w14:textId="77777777" w:rsidR="009F5B03" w:rsidRDefault="009F5B03" w:rsidP="009F5B03">
      <w:pPr>
        <w:pStyle w:val="a7"/>
        <w:ind w:left="240" w:right="720" w:firstLine="180"/>
      </w:pPr>
      <w:r>
        <w:t xml:space="preserve">        return null;</w:t>
      </w:r>
    </w:p>
    <w:p w14:paraId="7E8D2BA5" w14:textId="77777777" w:rsidR="009F5B03" w:rsidRDefault="009F5B03" w:rsidP="009F5B03">
      <w:pPr>
        <w:pStyle w:val="a7"/>
        <w:ind w:left="240" w:right="720" w:firstLine="180"/>
      </w:pPr>
      <w:r>
        <w:t xml:space="preserve">    }</w:t>
      </w:r>
    </w:p>
    <w:p w14:paraId="08D05DDE" w14:textId="77777777" w:rsidR="009F5B03" w:rsidRDefault="009F5B03" w:rsidP="009F5B03">
      <w:pPr>
        <w:pStyle w:val="a7"/>
        <w:ind w:left="240" w:right="720" w:firstLine="180"/>
      </w:pPr>
    </w:p>
    <w:p w14:paraId="3CADCA1E" w14:textId="77777777" w:rsidR="009F5B03" w:rsidRDefault="009F5B03" w:rsidP="009F5B03">
      <w:pPr>
        <w:pStyle w:val="a7"/>
        <w:ind w:left="240" w:right="720" w:firstLine="180"/>
      </w:pPr>
      <w:r>
        <w:t xml:space="preserve">    @Override</w:t>
      </w:r>
    </w:p>
    <w:p w14:paraId="722FAAC6" w14:textId="77777777" w:rsidR="009F5B03" w:rsidRDefault="009F5B03" w:rsidP="009F5B03">
      <w:pPr>
        <w:pStyle w:val="a7"/>
        <w:ind w:left="240" w:right="720" w:firstLine="180"/>
      </w:pPr>
      <w:r>
        <w:t xml:space="preserve">    public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29B771E1" w14:textId="77777777" w:rsidR="009F5B03" w:rsidRDefault="009F5B03" w:rsidP="009F5B03">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7D9899A1" w14:textId="77777777" w:rsidR="009F5B03" w:rsidRDefault="009F5B03" w:rsidP="009F5B03">
      <w:pPr>
        <w:pStyle w:val="a7"/>
        <w:ind w:left="240" w:right="720" w:firstLine="180"/>
      </w:pPr>
      <w:r>
        <w:t xml:space="preserve">        </w:t>
      </w:r>
      <w:proofErr w:type="spellStart"/>
      <w:r>
        <w:t>setRetainInstance</w:t>
      </w:r>
      <w:proofErr w:type="spellEnd"/>
      <w:r>
        <w:t>(true);</w:t>
      </w:r>
    </w:p>
    <w:p w14:paraId="624AADF9" w14:textId="77777777" w:rsidR="009F5B03" w:rsidRDefault="009F5B03" w:rsidP="009F5B03">
      <w:pPr>
        <w:pStyle w:val="a7"/>
        <w:ind w:left="240" w:right="720" w:firstLine="180"/>
      </w:pPr>
      <w:r>
        <w:t xml:space="preserve">    }</w:t>
      </w:r>
    </w:p>
    <w:p w14:paraId="12676A57" w14:textId="505B471C" w:rsidR="006179D6" w:rsidRDefault="009F5B03" w:rsidP="009F5B03">
      <w:pPr>
        <w:pStyle w:val="a7"/>
        <w:ind w:left="240" w:right="720" w:firstLine="180"/>
      </w:pPr>
      <w:r>
        <w:t>}</w:t>
      </w:r>
    </w:p>
    <w:p w14:paraId="58C3CB2C" w14:textId="74CF441A" w:rsidR="009F5B03" w:rsidRDefault="009F5B03" w:rsidP="009F5B03">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12</w:t>
      </w:r>
      <w:r w:rsidR="00B46836">
        <w:fldChar w:fldCharType="end"/>
      </w:r>
    </w:p>
    <w:p w14:paraId="246733C5" w14:textId="339DEB52" w:rsidR="006179D6" w:rsidRDefault="006179D6" w:rsidP="00750EA1">
      <w:pPr>
        <w:pStyle w:val="4"/>
      </w:pPr>
      <w:r>
        <w:rPr>
          <w:rFonts w:hint="eastAsia"/>
        </w:rPr>
        <w:lastRenderedPageBreak/>
        <w:t>存储最后选择的值</w:t>
      </w:r>
    </w:p>
    <w:p w14:paraId="2639CDD5" w14:textId="05919EF9" w:rsidR="006179D6" w:rsidRDefault="006179D6" w:rsidP="006179D6">
      <w:r>
        <w:rPr>
          <w:rFonts w:hint="eastAsia"/>
        </w:rPr>
        <w:t>调整</w:t>
      </w:r>
      <w:proofErr w:type="spellStart"/>
      <w:r w:rsidR="00EE7030">
        <w:t>Main</w:t>
      </w:r>
      <w:r>
        <w:rPr>
          <w:rFonts w:hint="eastAsia"/>
        </w:rPr>
        <w:t>Activity</w:t>
      </w:r>
      <w:proofErr w:type="spellEnd"/>
      <w:r>
        <w:rPr>
          <w:rFonts w:hint="eastAsia"/>
        </w:rPr>
        <w:t>为以下。</w:t>
      </w:r>
    </w:p>
    <w:p w14:paraId="5A7F30F3" w14:textId="77777777" w:rsidR="00FD082F" w:rsidRDefault="00FD082F" w:rsidP="00FD082F">
      <w:pPr>
        <w:pStyle w:val="a7"/>
        <w:ind w:left="240" w:right="720" w:firstLine="180"/>
      </w:pPr>
      <w:r>
        <w:t xml:space="preserve">import </w:t>
      </w:r>
      <w:proofErr w:type="spellStart"/>
      <w:r>
        <w:t>android.</w:t>
      </w:r>
      <w:proofErr w:type="gramStart"/>
      <w:r>
        <w:t>os.Bundle</w:t>
      </w:r>
      <w:proofErr w:type="spellEnd"/>
      <w:proofErr w:type="gramEnd"/>
      <w:r>
        <w:t>;</w:t>
      </w:r>
    </w:p>
    <w:p w14:paraId="5C85C400" w14:textId="77777777" w:rsidR="00FD082F" w:rsidRDefault="00FD082F" w:rsidP="00FD082F">
      <w:pPr>
        <w:pStyle w:val="a7"/>
        <w:ind w:left="240" w:right="720" w:firstLine="180"/>
      </w:pPr>
    </w:p>
    <w:p w14:paraId="12BD1928" w14:textId="77777777" w:rsidR="00FD082F" w:rsidRDefault="00FD082F" w:rsidP="00FD082F">
      <w:pPr>
        <w:pStyle w:val="a7"/>
        <w:ind w:left="240" w:right="720" w:firstLine="180"/>
      </w:pPr>
      <w:r>
        <w:t xml:space="preserve">import </w:t>
      </w:r>
      <w:proofErr w:type="spellStart"/>
      <w:proofErr w:type="gramStart"/>
      <w:r>
        <w:t>androidx.appcompat.app.AppCompatActivity</w:t>
      </w:r>
      <w:proofErr w:type="spellEnd"/>
      <w:proofErr w:type="gramEnd"/>
      <w:r>
        <w:t>;</w:t>
      </w:r>
    </w:p>
    <w:p w14:paraId="7B7ACF3F" w14:textId="77777777" w:rsidR="00FD082F" w:rsidRDefault="00FD082F" w:rsidP="00FD082F">
      <w:pPr>
        <w:pStyle w:val="a7"/>
        <w:ind w:left="240" w:right="720" w:firstLine="180"/>
      </w:pPr>
      <w:r>
        <w:t xml:space="preserve">import </w:t>
      </w:r>
      <w:proofErr w:type="spellStart"/>
      <w:proofErr w:type="gramStart"/>
      <w:r>
        <w:t>androidx.fragment.app.Fragment</w:t>
      </w:r>
      <w:proofErr w:type="spellEnd"/>
      <w:proofErr w:type="gramEnd"/>
      <w:r>
        <w:t>;</w:t>
      </w:r>
    </w:p>
    <w:p w14:paraId="316D9B2C" w14:textId="77777777" w:rsidR="00FD082F" w:rsidRDefault="00FD082F" w:rsidP="00FD082F">
      <w:pPr>
        <w:pStyle w:val="a7"/>
        <w:ind w:left="240" w:right="720" w:firstLine="180"/>
      </w:pPr>
      <w:r>
        <w:t xml:space="preserve">import </w:t>
      </w:r>
      <w:proofErr w:type="spellStart"/>
      <w:proofErr w:type="gramStart"/>
      <w:r>
        <w:t>androidx.fragment.app.FragmentTransaction</w:t>
      </w:r>
      <w:proofErr w:type="spellEnd"/>
      <w:proofErr w:type="gramEnd"/>
      <w:r>
        <w:t>;</w:t>
      </w:r>
    </w:p>
    <w:p w14:paraId="54E6C76B" w14:textId="77777777" w:rsidR="00FD082F" w:rsidRDefault="00FD082F" w:rsidP="00FD082F">
      <w:pPr>
        <w:pStyle w:val="a7"/>
        <w:ind w:left="240" w:right="720" w:firstLine="180"/>
      </w:pPr>
    </w:p>
    <w:p w14:paraId="347D24F2" w14:textId="77777777" w:rsidR="00FD082F" w:rsidRDefault="00FD082F" w:rsidP="00FD082F">
      <w:pPr>
        <w:pStyle w:val="a7"/>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implements</w:t>
      </w:r>
    </w:p>
    <w:p w14:paraId="3FFF1FEC" w14:textId="77777777" w:rsidR="00FD082F" w:rsidRDefault="00FD082F" w:rsidP="00FD082F">
      <w:pPr>
        <w:pStyle w:val="a7"/>
        <w:ind w:left="240" w:right="720" w:firstLine="180"/>
      </w:pPr>
      <w:r>
        <w:t xml:space="preserve">        </w:t>
      </w:r>
      <w:proofErr w:type="spellStart"/>
      <w:r>
        <w:t>MyListFragment.OnItemSelectedListener</w:t>
      </w:r>
      <w:proofErr w:type="spellEnd"/>
      <w:r>
        <w:t xml:space="preserve"> {</w:t>
      </w:r>
    </w:p>
    <w:p w14:paraId="39786991" w14:textId="77777777" w:rsidR="00FD082F" w:rsidRDefault="00FD082F" w:rsidP="00FD082F">
      <w:pPr>
        <w:pStyle w:val="a7"/>
        <w:ind w:left="240" w:right="720" w:firstLine="180"/>
      </w:pPr>
    </w:p>
    <w:p w14:paraId="5B76A86E" w14:textId="77777777" w:rsidR="00FD082F" w:rsidRDefault="00FD082F" w:rsidP="00FD082F">
      <w:pPr>
        <w:pStyle w:val="a7"/>
        <w:ind w:left="240" w:right="720" w:firstLine="180"/>
      </w:pPr>
      <w:r>
        <w:t xml:space="preserve">    </w:t>
      </w:r>
      <w:proofErr w:type="spellStart"/>
      <w:r>
        <w:t>SelectionStateFragment</w:t>
      </w:r>
      <w:proofErr w:type="spellEnd"/>
      <w:r>
        <w:t xml:space="preserve"> </w:t>
      </w:r>
      <w:proofErr w:type="spellStart"/>
      <w:r>
        <w:t>stateFragment</w:t>
      </w:r>
      <w:proofErr w:type="spellEnd"/>
      <w:r>
        <w:t>;</w:t>
      </w:r>
    </w:p>
    <w:p w14:paraId="72286C1C" w14:textId="77777777" w:rsidR="00FD082F" w:rsidRDefault="00FD082F" w:rsidP="00FD082F">
      <w:pPr>
        <w:pStyle w:val="a7"/>
        <w:ind w:left="240" w:right="720" w:firstLine="180"/>
      </w:pPr>
    </w:p>
    <w:p w14:paraId="13C85A72" w14:textId="77777777" w:rsidR="00FD082F" w:rsidRDefault="00FD082F" w:rsidP="00FD082F">
      <w:pPr>
        <w:pStyle w:val="a7"/>
        <w:ind w:left="240" w:right="720" w:firstLine="180"/>
      </w:pPr>
      <w:r>
        <w:t xml:space="preserve">    @Override</w:t>
      </w:r>
    </w:p>
    <w:p w14:paraId="08428D07" w14:textId="77777777" w:rsidR="00FD082F" w:rsidRDefault="00FD082F" w:rsidP="00FD082F">
      <w:pPr>
        <w:pStyle w:val="a7"/>
        <w:ind w:left="240" w:right="720" w:firstLine="180"/>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7C28EF33" w14:textId="77777777" w:rsidR="00FD082F" w:rsidRDefault="00FD082F" w:rsidP="00FD082F">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496D776E" w14:textId="77777777" w:rsidR="00FD082F" w:rsidRDefault="00FD082F" w:rsidP="00FD082F">
      <w:pPr>
        <w:pStyle w:val="a7"/>
        <w:ind w:left="240" w:right="720" w:firstLine="18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078B9334" w14:textId="77777777" w:rsidR="00FD082F" w:rsidRDefault="00FD082F" w:rsidP="00FD082F">
      <w:pPr>
        <w:pStyle w:val="a7"/>
        <w:ind w:left="240" w:right="720" w:firstLine="180"/>
      </w:pPr>
      <w:r>
        <w:t xml:space="preserve">        </w:t>
      </w:r>
      <w:proofErr w:type="spellStart"/>
      <w:r>
        <w:t>stateFragment</w:t>
      </w:r>
      <w:proofErr w:type="spellEnd"/>
      <w:r>
        <w:t xml:space="preserve"> =</w:t>
      </w:r>
    </w:p>
    <w:p w14:paraId="109AD602" w14:textId="77777777" w:rsidR="00FD082F" w:rsidRDefault="00FD082F" w:rsidP="00FD082F">
      <w:pPr>
        <w:pStyle w:val="a7"/>
        <w:ind w:left="240" w:right="720" w:firstLine="180"/>
      </w:pPr>
      <w:r>
        <w:t xml:space="preserve">                (</w:t>
      </w:r>
      <w:proofErr w:type="spellStart"/>
      <w:r>
        <w:t>SelectionStateFragment</w:t>
      </w:r>
      <w:proofErr w:type="spellEnd"/>
      <w:r>
        <w:t xml:space="preserve">) </w:t>
      </w:r>
      <w:proofErr w:type="spellStart"/>
      <w:proofErr w:type="gramStart"/>
      <w:r>
        <w:t>getSupportFragmentManager</w:t>
      </w:r>
      <w:proofErr w:type="spellEnd"/>
      <w:r>
        <w:t>(</w:t>
      </w:r>
      <w:proofErr w:type="gramEnd"/>
      <w:r>
        <w:t>)</w:t>
      </w:r>
    </w:p>
    <w:p w14:paraId="1F10D356" w14:textId="77777777" w:rsidR="00FD082F" w:rsidRDefault="00FD082F" w:rsidP="00FD082F">
      <w:pPr>
        <w:pStyle w:val="a7"/>
        <w:ind w:left="240" w:right="720" w:firstLine="180"/>
      </w:pPr>
      <w:r>
        <w:t xml:space="preserve">                        </w:t>
      </w:r>
      <w:proofErr w:type="gramStart"/>
      <w:r>
        <w:t>.</w:t>
      </w:r>
      <w:proofErr w:type="spellStart"/>
      <w:r>
        <w:t>findFragmentByTag</w:t>
      </w:r>
      <w:proofErr w:type="spellEnd"/>
      <w:proofErr w:type="gramEnd"/>
      <w:r>
        <w:t>("headless");</w:t>
      </w:r>
    </w:p>
    <w:p w14:paraId="63883E17" w14:textId="77777777" w:rsidR="00FD082F" w:rsidRDefault="00FD082F" w:rsidP="00FD082F">
      <w:pPr>
        <w:pStyle w:val="a7"/>
        <w:ind w:left="240" w:right="720" w:firstLine="180"/>
      </w:pPr>
    </w:p>
    <w:p w14:paraId="7CC2ECDE" w14:textId="77777777" w:rsidR="00FD082F" w:rsidRDefault="00FD082F" w:rsidP="00FD082F">
      <w:pPr>
        <w:pStyle w:val="a7"/>
        <w:ind w:left="240" w:right="720" w:firstLine="180"/>
      </w:pPr>
      <w:r>
        <w:t xml:space="preserve">        if (</w:t>
      </w:r>
      <w:proofErr w:type="spellStart"/>
      <w:r>
        <w:t>stateFragment</w:t>
      </w:r>
      <w:proofErr w:type="spellEnd"/>
      <w:r>
        <w:t xml:space="preserve"> == null) {</w:t>
      </w:r>
    </w:p>
    <w:p w14:paraId="5D05EBCB" w14:textId="77777777" w:rsidR="00FD082F" w:rsidRDefault="00FD082F" w:rsidP="00FD082F">
      <w:pPr>
        <w:pStyle w:val="a7"/>
        <w:ind w:left="240" w:right="720" w:firstLine="180"/>
      </w:pPr>
      <w:r>
        <w:t xml:space="preserve">            </w:t>
      </w:r>
      <w:proofErr w:type="spellStart"/>
      <w:r>
        <w:t>stateFragment</w:t>
      </w:r>
      <w:proofErr w:type="spellEnd"/>
      <w:r>
        <w:t xml:space="preserve"> = new </w:t>
      </w:r>
      <w:proofErr w:type="spellStart"/>
      <w:proofErr w:type="gramStart"/>
      <w:r>
        <w:t>SelectionStateFragment</w:t>
      </w:r>
      <w:proofErr w:type="spellEnd"/>
      <w:r>
        <w:t>(</w:t>
      </w:r>
      <w:proofErr w:type="gramEnd"/>
      <w:r>
        <w:t>);</w:t>
      </w:r>
    </w:p>
    <w:p w14:paraId="4733C15C" w14:textId="77777777" w:rsidR="00FD082F" w:rsidRDefault="00FD082F" w:rsidP="00FD082F">
      <w:pPr>
        <w:pStyle w:val="a7"/>
        <w:ind w:left="240" w:right="720" w:firstLine="180"/>
      </w:pPr>
      <w:r>
        <w:t xml:space="preserve">            </w:t>
      </w:r>
      <w:proofErr w:type="spellStart"/>
      <w:r>
        <w:t>getSupportFragmentManager</w:t>
      </w:r>
      <w:proofErr w:type="spellEnd"/>
      <w:r>
        <w:t>(</w:t>
      </w:r>
      <w:proofErr w:type="gramStart"/>
      <w:r>
        <w:t>).</w:t>
      </w:r>
      <w:proofErr w:type="spellStart"/>
      <w:r>
        <w:t>beginTransaction</w:t>
      </w:r>
      <w:proofErr w:type="spellEnd"/>
      <w:proofErr w:type="gramEnd"/>
      <w:r>
        <w:t>()</w:t>
      </w:r>
    </w:p>
    <w:p w14:paraId="278DAE81" w14:textId="77777777" w:rsidR="00FD082F" w:rsidRDefault="00FD082F" w:rsidP="00FD082F">
      <w:pPr>
        <w:pStyle w:val="a7"/>
        <w:ind w:left="240" w:right="720" w:firstLine="180"/>
      </w:pPr>
      <w:r>
        <w:t xml:space="preserve">                    </w:t>
      </w:r>
      <w:proofErr w:type="gramStart"/>
      <w:r>
        <w:t>.add</w:t>
      </w:r>
      <w:proofErr w:type="gramEnd"/>
      <w:r>
        <w:t>(</w:t>
      </w:r>
      <w:proofErr w:type="spellStart"/>
      <w:r>
        <w:t>stateFragment</w:t>
      </w:r>
      <w:proofErr w:type="spellEnd"/>
      <w:r>
        <w:t>, "headless").commit();</w:t>
      </w:r>
    </w:p>
    <w:p w14:paraId="016C5AAB" w14:textId="77777777" w:rsidR="00FD082F" w:rsidRDefault="00FD082F" w:rsidP="00FD082F">
      <w:pPr>
        <w:pStyle w:val="a7"/>
        <w:ind w:left="240" w:right="720" w:firstLine="180"/>
      </w:pPr>
      <w:r>
        <w:t xml:space="preserve">        }</w:t>
      </w:r>
    </w:p>
    <w:p w14:paraId="34DEF065" w14:textId="77777777" w:rsidR="00FD082F" w:rsidRDefault="00FD082F" w:rsidP="00FD082F">
      <w:pPr>
        <w:pStyle w:val="a7"/>
        <w:ind w:left="240" w:right="720" w:firstLine="180"/>
      </w:pPr>
    </w:p>
    <w:p w14:paraId="67B914DA" w14:textId="77777777" w:rsidR="00FD082F" w:rsidRDefault="00FD082F" w:rsidP="00FD082F">
      <w:pPr>
        <w:pStyle w:val="a7"/>
        <w:ind w:left="240" w:right="720" w:firstLine="180"/>
      </w:pPr>
      <w:r>
        <w:t xml:space="preserve">        if (</w:t>
      </w:r>
      <w:proofErr w:type="spellStart"/>
      <w:r>
        <w:t>getResources</w:t>
      </w:r>
      <w:proofErr w:type="spellEnd"/>
      <w:r>
        <w:t>(</w:t>
      </w:r>
      <w:proofErr w:type="gramStart"/>
      <w:r>
        <w:t>).</w:t>
      </w:r>
      <w:proofErr w:type="spellStart"/>
      <w:r>
        <w:t>getBoolean</w:t>
      </w:r>
      <w:proofErr w:type="spellEnd"/>
      <w:proofErr w:type="gramEnd"/>
      <w:r>
        <w:t>(</w:t>
      </w:r>
      <w:proofErr w:type="spellStart"/>
      <w:r>
        <w:t>R.bool.twoPaneMode</w:t>
      </w:r>
      <w:proofErr w:type="spellEnd"/>
      <w:r>
        <w:t>)) {</w:t>
      </w:r>
    </w:p>
    <w:p w14:paraId="4261E372" w14:textId="77777777" w:rsidR="00FD082F" w:rsidRDefault="00FD082F" w:rsidP="00FD082F">
      <w:pPr>
        <w:pStyle w:val="a7"/>
        <w:ind w:left="240" w:right="720" w:firstLine="180"/>
      </w:pPr>
      <w:r>
        <w:t xml:space="preserve">            // restore state</w:t>
      </w:r>
    </w:p>
    <w:p w14:paraId="405F7251" w14:textId="77777777" w:rsidR="00FD082F" w:rsidRDefault="00FD082F" w:rsidP="00FD082F">
      <w:pPr>
        <w:pStyle w:val="a7"/>
        <w:ind w:left="240" w:right="720" w:firstLine="180"/>
      </w:pPr>
      <w:r>
        <w:lastRenderedPageBreak/>
        <w:t xml:space="preserve">            if (</w:t>
      </w:r>
      <w:proofErr w:type="spellStart"/>
      <w:proofErr w:type="gramStart"/>
      <w:r>
        <w:t>stateFragment.lastSelection.length</w:t>
      </w:r>
      <w:proofErr w:type="spellEnd"/>
      <w:proofErr w:type="gramEnd"/>
      <w:r>
        <w:t>() &gt; 0) {</w:t>
      </w:r>
    </w:p>
    <w:p w14:paraId="28B16877" w14:textId="77777777" w:rsidR="00FD082F" w:rsidRDefault="00FD082F" w:rsidP="00FD082F">
      <w:pPr>
        <w:pStyle w:val="a7"/>
        <w:ind w:left="240" w:right="720" w:firstLine="180"/>
      </w:pPr>
      <w:r>
        <w:t xml:space="preserve">                </w:t>
      </w:r>
      <w:proofErr w:type="spellStart"/>
      <w:proofErr w:type="gramStart"/>
      <w:r>
        <w:t>onRssItemSelected</w:t>
      </w:r>
      <w:proofErr w:type="spellEnd"/>
      <w:r>
        <w:t>(</w:t>
      </w:r>
      <w:proofErr w:type="spellStart"/>
      <w:proofErr w:type="gramEnd"/>
      <w:r>
        <w:t>stateFragment.lastSelection</w:t>
      </w:r>
      <w:proofErr w:type="spellEnd"/>
      <w:r>
        <w:t>);</w:t>
      </w:r>
    </w:p>
    <w:p w14:paraId="39016B4E" w14:textId="77777777" w:rsidR="00FD082F" w:rsidRDefault="00FD082F" w:rsidP="00FD082F">
      <w:pPr>
        <w:pStyle w:val="a7"/>
        <w:ind w:left="240" w:right="720" w:firstLine="180"/>
      </w:pPr>
      <w:r>
        <w:t xml:space="preserve">            }</w:t>
      </w:r>
    </w:p>
    <w:p w14:paraId="067E7385" w14:textId="77777777" w:rsidR="00FD082F" w:rsidRDefault="00FD082F" w:rsidP="00FD082F">
      <w:pPr>
        <w:pStyle w:val="a7"/>
        <w:ind w:left="240" w:right="720" w:firstLine="180"/>
      </w:pPr>
      <w:r>
        <w:t xml:space="preserve">            // </w:t>
      </w:r>
      <w:proofErr w:type="gramStart"/>
      <w:r>
        <w:t>otherwise</w:t>
      </w:r>
      <w:proofErr w:type="gramEnd"/>
      <w:r>
        <w:t xml:space="preserve"> all is good, we use the fragments defined in the layout</w:t>
      </w:r>
    </w:p>
    <w:p w14:paraId="3C22632C" w14:textId="77777777" w:rsidR="00FD082F" w:rsidRDefault="00FD082F" w:rsidP="00FD082F">
      <w:pPr>
        <w:pStyle w:val="a7"/>
        <w:ind w:left="240" w:right="720" w:firstLine="180"/>
      </w:pPr>
      <w:r>
        <w:t xml:space="preserve">            return;</w:t>
      </w:r>
    </w:p>
    <w:p w14:paraId="0E436F1F" w14:textId="77777777" w:rsidR="00FD082F" w:rsidRDefault="00FD082F" w:rsidP="00FD082F">
      <w:pPr>
        <w:pStyle w:val="a7"/>
        <w:ind w:left="240" w:right="720" w:firstLine="180"/>
      </w:pPr>
      <w:r>
        <w:t xml:space="preserve">        }</w:t>
      </w:r>
    </w:p>
    <w:p w14:paraId="4C0AAD76" w14:textId="77777777" w:rsidR="00FD082F" w:rsidRDefault="00FD082F" w:rsidP="00FD082F">
      <w:pPr>
        <w:pStyle w:val="a7"/>
        <w:ind w:left="240" w:right="720" w:firstLine="180"/>
      </w:pPr>
      <w:r>
        <w:t xml:space="preserve">        // if </w:t>
      </w:r>
      <w:proofErr w:type="spellStart"/>
      <w:r>
        <w:t>savedInstanceState</w:t>
      </w:r>
      <w:proofErr w:type="spellEnd"/>
      <w:r>
        <w:t xml:space="preserve"> is null we do some cleanup</w:t>
      </w:r>
    </w:p>
    <w:p w14:paraId="50AD605B" w14:textId="77777777" w:rsidR="00FD082F" w:rsidRDefault="00FD082F" w:rsidP="00FD082F">
      <w:pPr>
        <w:pStyle w:val="a7"/>
        <w:ind w:left="240" w:right="720" w:firstLine="180"/>
      </w:pPr>
      <w:r>
        <w:t xml:space="preserve">        if (</w:t>
      </w:r>
      <w:proofErr w:type="spellStart"/>
      <w:proofErr w:type="gramStart"/>
      <w:r>
        <w:t>savedInstanceState</w:t>
      </w:r>
      <w:proofErr w:type="spellEnd"/>
      <w:r>
        <w:t xml:space="preserve"> !</w:t>
      </w:r>
      <w:proofErr w:type="gramEnd"/>
      <w:r>
        <w:t>= null) {</w:t>
      </w:r>
    </w:p>
    <w:p w14:paraId="265670C1" w14:textId="77777777" w:rsidR="00FD082F" w:rsidRDefault="00FD082F" w:rsidP="00FD082F">
      <w:pPr>
        <w:pStyle w:val="a7"/>
        <w:ind w:left="240" w:right="720" w:firstLine="180"/>
      </w:pPr>
      <w:r>
        <w:t xml:space="preserve">            // cleanup any existing fragments in case we are in detailed mode</w:t>
      </w:r>
    </w:p>
    <w:p w14:paraId="5D3072F4" w14:textId="77777777" w:rsidR="00FD082F" w:rsidRDefault="00FD082F" w:rsidP="00FD082F">
      <w:pPr>
        <w:pStyle w:val="a7"/>
        <w:ind w:left="240" w:right="720" w:firstLine="180"/>
      </w:pPr>
      <w:r>
        <w:t xml:space="preserve">            </w:t>
      </w:r>
      <w:proofErr w:type="spellStart"/>
      <w:r>
        <w:t>getSupportFragmentManager</w:t>
      </w:r>
      <w:proofErr w:type="spellEnd"/>
      <w:r>
        <w:t>(</w:t>
      </w:r>
      <w:proofErr w:type="gramStart"/>
      <w:r>
        <w:t>).</w:t>
      </w:r>
      <w:proofErr w:type="spellStart"/>
      <w:r>
        <w:t>executePendingTransactions</w:t>
      </w:r>
      <w:proofErr w:type="spellEnd"/>
      <w:proofErr w:type="gramEnd"/>
      <w:r>
        <w:t>();</w:t>
      </w:r>
    </w:p>
    <w:p w14:paraId="26B6E87D" w14:textId="77777777" w:rsidR="00FD082F" w:rsidRDefault="00FD082F" w:rsidP="00FD082F">
      <w:pPr>
        <w:pStyle w:val="a7"/>
        <w:ind w:left="240" w:right="720" w:firstLine="180"/>
      </w:pPr>
      <w:r>
        <w:t xml:space="preserve">            Fragment </w:t>
      </w:r>
      <w:proofErr w:type="spellStart"/>
      <w:r>
        <w:t>fragmentById</w:t>
      </w:r>
      <w:proofErr w:type="spellEnd"/>
      <w:r>
        <w:t xml:space="preserve"> = </w:t>
      </w:r>
      <w:proofErr w:type="spellStart"/>
      <w:proofErr w:type="gramStart"/>
      <w:r>
        <w:t>getSupportFragmentManager</w:t>
      </w:r>
      <w:proofErr w:type="spellEnd"/>
      <w:r>
        <w:t>(</w:t>
      </w:r>
      <w:proofErr w:type="gramEnd"/>
      <w:r>
        <w:t>).</w:t>
      </w:r>
    </w:p>
    <w:p w14:paraId="5201C1D3" w14:textId="77777777" w:rsidR="00FD082F" w:rsidRDefault="00FD082F" w:rsidP="00FD082F">
      <w:pPr>
        <w:pStyle w:val="a7"/>
        <w:ind w:left="240" w:right="720" w:firstLine="180"/>
      </w:pPr>
      <w:r>
        <w:t xml:space="preserve">                    </w:t>
      </w:r>
      <w:proofErr w:type="spellStart"/>
      <w:r>
        <w:t>findFragmentById</w:t>
      </w:r>
      <w:proofErr w:type="spellEnd"/>
      <w:r>
        <w:t>(</w:t>
      </w:r>
      <w:proofErr w:type="spellStart"/>
      <w:r>
        <w:t>R.</w:t>
      </w:r>
      <w:proofErr w:type="gramStart"/>
      <w:r>
        <w:t>id.fragment</w:t>
      </w:r>
      <w:proofErr w:type="gramEnd"/>
      <w:r>
        <w:t>_container</w:t>
      </w:r>
      <w:proofErr w:type="spellEnd"/>
      <w:r>
        <w:t>);</w:t>
      </w:r>
    </w:p>
    <w:p w14:paraId="2875A142" w14:textId="77777777" w:rsidR="00FD082F" w:rsidRDefault="00FD082F" w:rsidP="00FD082F">
      <w:pPr>
        <w:pStyle w:val="a7"/>
        <w:ind w:left="240" w:right="720" w:firstLine="180"/>
      </w:pPr>
      <w:r>
        <w:t xml:space="preserve">            if (</w:t>
      </w:r>
      <w:proofErr w:type="spellStart"/>
      <w:proofErr w:type="gramStart"/>
      <w:r>
        <w:t>fragmentById</w:t>
      </w:r>
      <w:proofErr w:type="spellEnd"/>
      <w:r>
        <w:t xml:space="preserve"> !</w:t>
      </w:r>
      <w:proofErr w:type="gramEnd"/>
      <w:r>
        <w:t>= null) {</w:t>
      </w:r>
    </w:p>
    <w:p w14:paraId="43B82024" w14:textId="77777777" w:rsidR="00FD082F" w:rsidRDefault="00FD082F" w:rsidP="00FD082F">
      <w:pPr>
        <w:pStyle w:val="a7"/>
        <w:ind w:left="240" w:right="720" w:firstLine="180"/>
      </w:pPr>
      <w:r>
        <w:t xml:space="preserve">                </w:t>
      </w:r>
      <w:proofErr w:type="spellStart"/>
      <w:r>
        <w:t>getSupportFragmentManager</w:t>
      </w:r>
      <w:proofErr w:type="spellEnd"/>
      <w:r>
        <w:t>(</w:t>
      </w:r>
      <w:proofErr w:type="gramStart"/>
      <w:r>
        <w:t>).</w:t>
      </w:r>
      <w:proofErr w:type="spellStart"/>
      <w:r>
        <w:t>beginTransaction</w:t>
      </w:r>
      <w:proofErr w:type="spellEnd"/>
      <w:proofErr w:type="gramEnd"/>
      <w:r>
        <w:t>()</w:t>
      </w:r>
    </w:p>
    <w:p w14:paraId="09B5E3A4" w14:textId="77777777" w:rsidR="00FD082F" w:rsidRDefault="00FD082F" w:rsidP="00FD082F">
      <w:pPr>
        <w:pStyle w:val="a7"/>
        <w:ind w:left="240" w:right="720" w:firstLine="180"/>
      </w:pPr>
      <w:r>
        <w:t xml:space="preserve">                        </w:t>
      </w:r>
      <w:proofErr w:type="gramStart"/>
      <w:r>
        <w:t>.remove</w:t>
      </w:r>
      <w:proofErr w:type="gramEnd"/>
      <w:r>
        <w:t>(</w:t>
      </w:r>
      <w:proofErr w:type="spellStart"/>
      <w:r>
        <w:t>fragmentById</w:t>
      </w:r>
      <w:proofErr w:type="spellEnd"/>
      <w:r>
        <w:t>).commit();</w:t>
      </w:r>
    </w:p>
    <w:p w14:paraId="21EAC6E6" w14:textId="77777777" w:rsidR="00FD082F" w:rsidRDefault="00FD082F" w:rsidP="00FD082F">
      <w:pPr>
        <w:pStyle w:val="a7"/>
        <w:ind w:left="240" w:right="720" w:firstLine="180"/>
      </w:pPr>
      <w:r>
        <w:t xml:space="preserve">            }</w:t>
      </w:r>
    </w:p>
    <w:p w14:paraId="46DD217F" w14:textId="77777777" w:rsidR="00FD082F" w:rsidRDefault="00FD082F" w:rsidP="00FD082F">
      <w:pPr>
        <w:pStyle w:val="a7"/>
        <w:ind w:left="240" w:right="720" w:firstLine="180"/>
      </w:pPr>
      <w:r>
        <w:t xml:space="preserve">        }</w:t>
      </w:r>
    </w:p>
    <w:p w14:paraId="2C5AEAF7" w14:textId="77777777" w:rsidR="00FD082F" w:rsidRDefault="00FD082F" w:rsidP="00FD082F">
      <w:pPr>
        <w:pStyle w:val="a7"/>
        <w:ind w:left="240" w:right="720" w:firstLine="180"/>
      </w:pPr>
    </w:p>
    <w:p w14:paraId="36F4D9CD" w14:textId="77777777" w:rsidR="00FD082F" w:rsidRDefault="00FD082F" w:rsidP="00FD082F">
      <w:pPr>
        <w:pStyle w:val="a7"/>
        <w:ind w:left="240" w:right="720" w:firstLine="180"/>
      </w:pPr>
      <w:r>
        <w:t xml:space="preserve">        </w:t>
      </w:r>
      <w:proofErr w:type="spellStart"/>
      <w:r>
        <w:t>MyListFragment</w:t>
      </w:r>
      <w:proofErr w:type="spellEnd"/>
      <w:r>
        <w:t xml:space="preserve"> </w:t>
      </w:r>
      <w:proofErr w:type="spellStart"/>
      <w:r>
        <w:t>listFragment</w:t>
      </w:r>
      <w:proofErr w:type="spellEnd"/>
      <w:r>
        <w:t xml:space="preserve"> = new </w:t>
      </w:r>
      <w:proofErr w:type="spellStart"/>
      <w:proofErr w:type="gramStart"/>
      <w:r>
        <w:t>MyListFragment</w:t>
      </w:r>
      <w:proofErr w:type="spellEnd"/>
      <w:r>
        <w:t>(</w:t>
      </w:r>
      <w:proofErr w:type="gramEnd"/>
      <w:r>
        <w:t>);</w:t>
      </w:r>
    </w:p>
    <w:p w14:paraId="6A545FAB" w14:textId="77777777" w:rsidR="00FD082F" w:rsidRDefault="00FD082F" w:rsidP="00FD082F">
      <w:pPr>
        <w:pStyle w:val="a7"/>
        <w:ind w:left="240" w:right="720" w:firstLine="180"/>
      </w:pPr>
      <w:r>
        <w:t xml:space="preserve">        </w:t>
      </w:r>
      <w:proofErr w:type="spellStart"/>
      <w:r>
        <w:t>getSupportFragmentManager</w:t>
      </w:r>
      <w:proofErr w:type="spellEnd"/>
      <w:r>
        <w:t>(</w:t>
      </w:r>
      <w:proofErr w:type="gramStart"/>
      <w:r>
        <w:t>).</w:t>
      </w:r>
      <w:proofErr w:type="spellStart"/>
      <w:r>
        <w:t>beginTransaction</w:t>
      </w:r>
      <w:proofErr w:type="spellEnd"/>
      <w:proofErr w:type="gramEnd"/>
      <w:r>
        <w:t>()</w:t>
      </w:r>
    </w:p>
    <w:p w14:paraId="41E706ED" w14:textId="77777777" w:rsidR="00FD082F" w:rsidRDefault="00FD082F" w:rsidP="00FD082F">
      <w:pPr>
        <w:pStyle w:val="a7"/>
        <w:ind w:left="240" w:right="720" w:firstLine="180"/>
      </w:pPr>
      <w:r>
        <w:t xml:space="preserve">                </w:t>
      </w:r>
      <w:proofErr w:type="gramStart"/>
      <w:r>
        <w:t>.replace</w:t>
      </w:r>
      <w:proofErr w:type="gramEnd"/>
      <w:r>
        <w:t>(</w:t>
      </w:r>
      <w:proofErr w:type="spellStart"/>
      <w:r>
        <w:t>R.id.fragment_container</w:t>
      </w:r>
      <w:proofErr w:type="spellEnd"/>
      <w:r>
        <w:t xml:space="preserve">, </w:t>
      </w:r>
      <w:proofErr w:type="spellStart"/>
      <w:r>
        <w:t>listFragment</w:t>
      </w:r>
      <w:proofErr w:type="spellEnd"/>
      <w:r>
        <w:t>).commit();</w:t>
      </w:r>
    </w:p>
    <w:p w14:paraId="570189D6" w14:textId="77777777" w:rsidR="00FD082F" w:rsidRDefault="00FD082F" w:rsidP="00FD082F">
      <w:pPr>
        <w:pStyle w:val="a7"/>
        <w:ind w:left="240" w:right="720" w:firstLine="180"/>
      </w:pPr>
      <w:r>
        <w:t xml:space="preserve">    }</w:t>
      </w:r>
    </w:p>
    <w:p w14:paraId="7111CB7A" w14:textId="77777777" w:rsidR="00FD082F" w:rsidRDefault="00FD082F" w:rsidP="00FD082F">
      <w:pPr>
        <w:pStyle w:val="a7"/>
        <w:ind w:left="240" w:right="720" w:firstLine="180"/>
      </w:pPr>
    </w:p>
    <w:p w14:paraId="52B8075F" w14:textId="77777777" w:rsidR="00FD082F" w:rsidRDefault="00FD082F" w:rsidP="00FD082F">
      <w:pPr>
        <w:pStyle w:val="a7"/>
        <w:ind w:left="240" w:right="720" w:firstLine="180"/>
      </w:pPr>
      <w:r>
        <w:t xml:space="preserve">    @Override</w:t>
      </w:r>
    </w:p>
    <w:p w14:paraId="78FFB1AF" w14:textId="77777777" w:rsidR="00FD082F" w:rsidRDefault="00FD082F" w:rsidP="00FD082F">
      <w:pPr>
        <w:pStyle w:val="a7"/>
        <w:ind w:left="240" w:right="720" w:firstLine="180"/>
      </w:pPr>
      <w:r>
        <w:t xml:space="preserve">    public void </w:t>
      </w:r>
      <w:proofErr w:type="spellStart"/>
      <w:proofErr w:type="gramStart"/>
      <w:r>
        <w:t>onRssItemSelected</w:t>
      </w:r>
      <w:proofErr w:type="spellEnd"/>
      <w:r>
        <w:t>(</w:t>
      </w:r>
      <w:proofErr w:type="gramEnd"/>
      <w:r>
        <w:t>String text) {</w:t>
      </w:r>
    </w:p>
    <w:p w14:paraId="04506F2E" w14:textId="77777777" w:rsidR="00FD082F" w:rsidRDefault="00FD082F" w:rsidP="00FD082F">
      <w:pPr>
        <w:pStyle w:val="a7"/>
        <w:ind w:left="240" w:right="720" w:firstLine="180"/>
      </w:pPr>
      <w:r>
        <w:t xml:space="preserve">        </w:t>
      </w:r>
      <w:proofErr w:type="spellStart"/>
      <w:r>
        <w:t>stateFragment.lastSelection</w:t>
      </w:r>
      <w:proofErr w:type="spellEnd"/>
      <w:r>
        <w:t xml:space="preserve"> = text;</w:t>
      </w:r>
    </w:p>
    <w:p w14:paraId="1CC5DAB4" w14:textId="77777777" w:rsidR="00FD082F" w:rsidRDefault="00FD082F" w:rsidP="00FD082F">
      <w:pPr>
        <w:pStyle w:val="a7"/>
        <w:ind w:left="240" w:right="720" w:firstLine="180"/>
      </w:pPr>
      <w:r>
        <w:t xml:space="preserve">        if (</w:t>
      </w:r>
      <w:proofErr w:type="spellStart"/>
      <w:r>
        <w:t>getResources</w:t>
      </w:r>
      <w:proofErr w:type="spellEnd"/>
      <w:r>
        <w:t>(</w:t>
      </w:r>
      <w:proofErr w:type="gramStart"/>
      <w:r>
        <w:t>).</w:t>
      </w:r>
      <w:proofErr w:type="spellStart"/>
      <w:r>
        <w:t>getBoolean</w:t>
      </w:r>
      <w:proofErr w:type="spellEnd"/>
      <w:proofErr w:type="gramEnd"/>
      <w:r>
        <w:t>(</w:t>
      </w:r>
      <w:proofErr w:type="spellStart"/>
      <w:r>
        <w:t>R.bool.twoPaneMode</w:t>
      </w:r>
      <w:proofErr w:type="spellEnd"/>
      <w:r>
        <w:t>)) {</w:t>
      </w:r>
    </w:p>
    <w:p w14:paraId="6D63FE8F" w14:textId="77777777" w:rsidR="00FD082F" w:rsidRDefault="00FD082F" w:rsidP="00FD082F">
      <w:pPr>
        <w:pStyle w:val="a7"/>
        <w:ind w:left="240" w:right="720" w:firstLine="180"/>
      </w:pPr>
      <w:r>
        <w:t xml:space="preserve">            </w:t>
      </w:r>
      <w:proofErr w:type="spellStart"/>
      <w:r>
        <w:t>DetailFragment</w:t>
      </w:r>
      <w:proofErr w:type="spellEnd"/>
      <w:r>
        <w:t xml:space="preserve"> fragment = (</w:t>
      </w:r>
      <w:proofErr w:type="spellStart"/>
      <w:r>
        <w:t>DetailFragment</w:t>
      </w:r>
      <w:proofErr w:type="spellEnd"/>
      <w:r>
        <w:t xml:space="preserve">) </w:t>
      </w:r>
      <w:proofErr w:type="spellStart"/>
      <w:proofErr w:type="gramStart"/>
      <w:r>
        <w:t>getSupportFragmentManager</w:t>
      </w:r>
      <w:proofErr w:type="spellEnd"/>
      <w:r>
        <w:t>(</w:t>
      </w:r>
      <w:proofErr w:type="gramEnd"/>
      <w:r>
        <w:t>)</w:t>
      </w:r>
    </w:p>
    <w:p w14:paraId="3029A59E" w14:textId="77777777" w:rsidR="00FD082F" w:rsidRDefault="00FD082F" w:rsidP="00FD082F">
      <w:pPr>
        <w:pStyle w:val="a7"/>
        <w:ind w:left="240" w:right="720" w:firstLine="180"/>
      </w:pPr>
      <w:r>
        <w:t xml:space="preserve">                    </w:t>
      </w:r>
      <w:proofErr w:type="gramStart"/>
      <w:r>
        <w:t>.</w:t>
      </w:r>
      <w:proofErr w:type="spellStart"/>
      <w:r>
        <w:t>findFragmentById</w:t>
      </w:r>
      <w:proofErr w:type="spellEnd"/>
      <w:proofErr w:type="gramEnd"/>
      <w:r>
        <w:t>(</w:t>
      </w:r>
      <w:proofErr w:type="spellStart"/>
      <w:r>
        <w:t>R.id.detailFragment</w:t>
      </w:r>
      <w:proofErr w:type="spellEnd"/>
      <w:r>
        <w:t>);</w:t>
      </w:r>
    </w:p>
    <w:p w14:paraId="48C36701" w14:textId="77777777" w:rsidR="00FD082F" w:rsidRDefault="00FD082F" w:rsidP="00FD082F">
      <w:pPr>
        <w:pStyle w:val="a7"/>
        <w:ind w:left="240" w:right="720" w:firstLine="180"/>
      </w:pPr>
      <w:r>
        <w:t xml:space="preserve">            </w:t>
      </w:r>
      <w:proofErr w:type="spellStart"/>
      <w:proofErr w:type="gramStart"/>
      <w:r>
        <w:t>fragment.setText</w:t>
      </w:r>
      <w:proofErr w:type="spellEnd"/>
      <w:proofErr w:type="gramEnd"/>
      <w:r>
        <w:t>(text);</w:t>
      </w:r>
    </w:p>
    <w:p w14:paraId="0B536B95" w14:textId="77777777" w:rsidR="00FD082F" w:rsidRDefault="00FD082F" w:rsidP="00FD082F">
      <w:pPr>
        <w:pStyle w:val="a7"/>
        <w:ind w:left="240" w:right="720" w:firstLine="180"/>
      </w:pPr>
      <w:r>
        <w:lastRenderedPageBreak/>
        <w:t xml:space="preserve">        } else {</w:t>
      </w:r>
    </w:p>
    <w:p w14:paraId="1A52DAEB" w14:textId="77777777" w:rsidR="00FD082F" w:rsidRDefault="00FD082F" w:rsidP="00FD082F">
      <w:pPr>
        <w:pStyle w:val="a7"/>
        <w:ind w:left="240" w:right="720" w:firstLine="180"/>
      </w:pPr>
      <w:r>
        <w:t xml:space="preserve">            // replace the fragment</w:t>
      </w:r>
    </w:p>
    <w:p w14:paraId="77A52E27" w14:textId="77777777" w:rsidR="00FD082F" w:rsidRDefault="00FD082F" w:rsidP="00FD082F">
      <w:pPr>
        <w:pStyle w:val="a7"/>
        <w:ind w:left="240" w:right="720" w:firstLine="180"/>
      </w:pPr>
      <w:r>
        <w:t xml:space="preserve">            // Create fragment and give it an argument for the selected article</w:t>
      </w:r>
    </w:p>
    <w:p w14:paraId="16E884A2" w14:textId="77777777" w:rsidR="00FD082F" w:rsidRDefault="00FD082F" w:rsidP="00FD082F">
      <w:pPr>
        <w:pStyle w:val="a7"/>
        <w:ind w:left="240" w:right="720" w:firstLine="180"/>
      </w:pPr>
      <w:r>
        <w:t xml:space="preserve">            </w:t>
      </w:r>
      <w:proofErr w:type="spellStart"/>
      <w:r>
        <w:t>DetailFragment</w:t>
      </w:r>
      <w:proofErr w:type="spellEnd"/>
      <w:r>
        <w:t xml:space="preserve"> </w:t>
      </w:r>
      <w:proofErr w:type="spellStart"/>
      <w:r>
        <w:t>newFragment</w:t>
      </w:r>
      <w:proofErr w:type="spellEnd"/>
      <w:r>
        <w:t xml:space="preserve"> = new </w:t>
      </w:r>
      <w:proofErr w:type="spellStart"/>
      <w:proofErr w:type="gramStart"/>
      <w:r>
        <w:t>DetailFragment</w:t>
      </w:r>
      <w:proofErr w:type="spellEnd"/>
      <w:r>
        <w:t>(</w:t>
      </w:r>
      <w:proofErr w:type="gramEnd"/>
      <w:r>
        <w:t>);</w:t>
      </w:r>
    </w:p>
    <w:p w14:paraId="7134F511" w14:textId="77777777" w:rsidR="00FD082F" w:rsidRDefault="00FD082F" w:rsidP="00FD082F">
      <w:pPr>
        <w:pStyle w:val="a7"/>
        <w:ind w:left="240" w:right="720" w:firstLine="180"/>
      </w:pPr>
      <w:r>
        <w:t xml:space="preserve">            Bundle </w:t>
      </w:r>
      <w:proofErr w:type="spellStart"/>
      <w:r>
        <w:t>args</w:t>
      </w:r>
      <w:proofErr w:type="spellEnd"/>
      <w:r>
        <w:t xml:space="preserve"> = new </w:t>
      </w:r>
      <w:proofErr w:type="gramStart"/>
      <w:r>
        <w:t>Bundle(</w:t>
      </w:r>
      <w:proofErr w:type="gramEnd"/>
      <w:r>
        <w:t>);</w:t>
      </w:r>
    </w:p>
    <w:p w14:paraId="17AA928D" w14:textId="77777777" w:rsidR="00FD082F" w:rsidRDefault="00FD082F" w:rsidP="00FD082F">
      <w:pPr>
        <w:pStyle w:val="a7"/>
        <w:ind w:left="240" w:right="720" w:firstLine="180"/>
      </w:pPr>
      <w:r>
        <w:t xml:space="preserve">            </w:t>
      </w:r>
      <w:proofErr w:type="spellStart"/>
      <w:proofErr w:type="gramStart"/>
      <w:r>
        <w:t>args.putString</w:t>
      </w:r>
      <w:proofErr w:type="spellEnd"/>
      <w:proofErr w:type="gramEnd"/>
      <w:r>
        <w:t>(</w:t>
      </w:r>
      <w:proofErr w:type="spellStart"/>
      <w:r>
        <w:t>DetailFragment.EXTRA_TEXT</w:t>
      </w:r>
      <w:proofErr w:type="spellEnd"/>
      <w:r>
        <w:t>, text);</w:t>
      </w:r>
    </w:p>
    <w:p w14:paraId="05C4EAFE" w14:textId="77777777" w:rsidR="00FD082F" w:rsidRDefault="00FD082F" w:rsidP="00FD082F">
      <w:pPr>
        <w:pStyle w:val="a7"/>
        <w:ind w:left="240" w:right="720" w:firstLine="180"/>
      </w:pPr>
      <w:r>
        <w:t xml:space="preserve">            </w:t>
      </w:r>
      <w:proofErr w:type="spellStart"/>
      <w:r>
        <w:t>newFragment.setArguments</w:t>
      </w:r>
      <w:proofErr w:type="spellEnd"/>
      <w:r>
        <w:t>(</w:t>
      </w:r>
      <w:proofErr w:type="spellStart"/>
      <w:r>
        <w:t>args</w:t>
      </w:r>
      <w:proofErr w:type="spellEnd"/>
      <w:r>
        <w:t>);</w:t>
      </w:r>
    </w:p>
    <w:p w14:paraId="6E77B57D" w14:textId="77777777" w:rsidR="00FD082F" w:rsidRDefault="00FD082F" w:rsidP="00FD082F">
      <w:pPr>
        <w:pStyle w:val="a7"/>
        <w:ind w:left="240" w:right="720" w:firstLine="180"/>
      </w:pPr>
      <w:r>
        <w:t xml:space="preserve">            </w:t>
      </w:r>
      <w:proofErr w:type="spellStart"/>
      <w:r>
        <w:t>FragmentTransaction</w:t>
      </w:r>
      <w:proofErr w:type="spellEnd"/>
      <w:r>
        <w:t xml:space="preserve"> transaction = </w:t>
      </w:r>
      <w:proofErr w:type="spellStart"/>
      <w:r>
        <w:t>getSupportFragmentManager</w:t>
      </w:r>
      <w:proofErr w:type="spellEnd"/>
      <w:r>
        <w:t>(</w:t>
      </w:r>
      <w:proofErr w:type="gramStart"/>
      <w:r>
        <w:t>).</w:t>
      </w:r>
      <w:proofErr w:type="spellStart"/>
      <w:r>
        <w:t>beginTransaction</w:t>
      </w:r>
      <w:proofErr w:type="spellEnd"/>
      <w:proofErr w:type="gramEnd"/>
      <w:r>
        <w:t>();</w:t>
      </w:r>
    </w:p>
    <w:p w14:paraId="017A647D" w14:textId="77777777" w:rsidR="00FD082F" w:rsidRDefault="00FD082F" w:rsidP="00FD082F">
      <w:pPr>
        <w:pStyle w:val="a7"/>
        <w:ind w:left="240" w:right="720" w:firstLine="180"/>
      </w:pPr>
    </w:p>
    <w:p w14:paraId="4F6DCE6D" w14:textId="77777777" w:rsidR="00FD082F" w:rsidRDefault="00FD082F" w:rsidP="00FD082F">
      <w:pPr>
        <w:pStyle w:val="a7"/>
        <w:ind w:left="240" w:right="720" w:firstLine="180"/>
      </w:pPr>
      <w:r>
        <w:t xml:space="preserve">            // Replace whatever is in the </w:t>
      </w:r>
      <w:proofErr w:type="spellStart"/>
      <w:r>
        <w:t>fragment_container</w:t>
      </w:r>
      <w:proofErr w:type="spellEnd"/>
      <w:r>
        <w:t xml:space="preserve"> view with this fragment,</w:t>
      </w:r>
    </w:p>
    <w:p w14:paraId="4294FC39" w14:textId="77777777" w:rsidR="00FD082F" w:rsidRDefault="00FD082F" w:rsidP="00FD082F">
      <w:pPr>
        <w:pStyle w:val="a7"/>
        <w:ind w:left="240" w:right="720" w:firstLine="180"/>
      </w:pPr>
      <w:r>
        <w:t xml:space="preserve">            // and add the transaction to the back stack so the user can navigate back</w:t>
      </w:r>
    </w:p>
    <w:p w14:paraId="689CE6BA" w14:textId="77777777" w:rsidR="00FD082F" w:rsidRDefault="00FD082F" w:rsidP="00FD082F">
      <w:pPr>
        <w:pStyle w:val="a7"/>
        <w:ind w:left="240" w:right="720" w:firstLine="180"/>
      </w:pPr>
    </w:p>
    <w:p w14:paraId="664C6D79" w14:textId="77777777" w:rsidR="00FD082F" w:rsidRDefault="00FD082F" w:rsidP="00FD082F">
      <w:pPr>
        <w:pStyle w:val="a7"/>
        <w:ind w:left="240" w:right="720" w:firstLine="180"/>
      </w:pPr>
      <w:r>
        <w:t xml:space="preserve">            </w:t>
      </w:r>
      <w:proofErr w:type="spellStart"/>
      <w:proofErr w:type="gramStart"/>
      <w:r>
        <w:t>transaction.replace</w:t>
      </w:r>
      <w:proofErr w:type="spellEnd"/>
      <w:proofErr w:type="gramEnd"/>
      <w:r>
        <w:t>(</w:t>
      </w:r>
      <w:proofErr w:type="spellStart"/>
      <w:r>
        <w:t>R.id.fragment_container</w:t>
      </w:r>
      <w:proofErr w:type="spellEnd"/>
      <w:r>
        <w:t xml:space="preserve">, </w:t>
      </w:r>
      <w:proofErr w:type="spellStart"/>
      <w:r>
        <w:t>newFragment</w:t>
      </w:r>
      <w:proofErr w:type="spellEnd"/>
      <w:r>
        <w:t>);</w:t>
      </w:r>
    </w:p>
    <w:p w14:paraId="1D10971F" w14:textId="77777777" w:rsidR="00FD082F" w:rsidRDefault="00FD082F" w:rsidP="00FD082F">
      <w:pPr>
        <w:pStyle w:val="a7"/>
        <w:ind w:left="240" w:right="720" w:firstLine="180"/>
      </w:pPr>
      <w:r>
        <w:t xml:space="preserve">            </w:t>
      </w:r>
      <w:proofErr w:type="spellStart"/>
      <w:proofErr w:type="gramStart"/>
      <w:r>
        <w:t>transaction.addToBackStack</w:t>
      </w:r>
      <w:proofErr w:type="spellEnd"/>
      <w:proofErr w:type="gramEnd"/>
      <w:r>
        <w:t>(null);</w:t>
      </w:r>
    </w:p>
    <w:p w14:paraId="208243C6" w14:textId="77777777" w:rsidR="00FD082F" w:rsidRDefault="00FD082F" w:rsidP="00FD082F">
      <w:pPr>
        <w:pStyle w:val="a7"/>
        <w:ind w:left="240" w:right="720" w:firstLine="180"/>
      </w:pPr>
    </w:p>
    <w:p w14:paraId="406ECFA8" w14:textId="77777777" w:rsidR="00FD082F" w:rsidRDefault="00FD082F" w:rsidP="00FD082F">
      <w:pPr>
        <w:pStyle w:val="a7"/>
        <w:ind w:left="240" w:right="720" w:firstLine="180"/>
      </w:pPr>
      <w:r>
        <w:t xml:space="preserve">            // Commit the transaction</w:t>
      </w:r>
    </w:p>
    <w:p w14:paraId="762139DE" w14:textId="77777777" w:rsidR="00FD082F" w:rsidRDefault="00FD082F" w:rsidP="00FD082F">
      <w:pPr>
        <w:pStyle w:val="a7"/>
        <w:ind w:left="240" w:right="720" w:firstLine="180"/>
      </w:pPr>
      <w:r>
        <w:t xml:space="preserve">            </w:t>
      </w:r>
      <w:proofErr w:type="spellStart"/>
      <w:proofErr w:type="gramStart"/>
      <w:r>
        <w:t>transaction.commit</w:t>
      </w:r>
      <w:proofErr w:type="spellEnd"/>
      <w:proofErr w:type="gramEnd"/>
      <w:r>
        <w:t>();</w:t>
      </w:r>
    </w:p>
    <w:p w14:paraId="73B5F1AE" w14:textId="77777777" w:rsidR="00FD082F" w:rsidRDefault="00FD082F" w:rsidP="00FD082F">
      <w:pPr>
        <w:pStyle w:val="a7"/>
        <w:ind w:left="240" w:right="720" w:firstLine="180"/>
      </w:pPr>
      <w:r>
        <w:t xml:space="preserve">        }</w:t>
      </w:r>
    </w:p>
    <w:p w14:paraId="2605A01E" w14:textId="77777777" w:rsidR="00FD082F" w:rsidRDefault="00FD082F" w:rsidP="00FD082F">
      <w:pPr>
        <w:pStyle w:val="a7"/>
        <w:ind w:left="240" w:right="720" w:firstLine="180"/>
      </w:pPr>
      <w:r>
        <w:t xml:space="preserve">    }</w:t>
      </w:r>
    </w:p>
    <w:p w14:paraId="3EE9B12B" w14:textId="5FACFA68" w:rsidR="006179D6" w:rsidRDefault="00FD082F" w:rsidP="00FD082F">
      <w:pPr>
        <w:pStyle w:val="a7"/>
        <w:ind w:left="240" w:right="720" w:firstLine="180"/>
      </w:pPr>
      <w:r>
        <w:t>}</w:t>
      </w:r>
    </w:p>
    <w:p w14:paraId="0A0F56C1" w14:textId="4FADBF16" w:rsidR="00FD082F" w:rsidRDefault="00FD082F" w:rsidP="00FD082F">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13</w:t>
      </w:r>
      <w:r w:rsidR="00B46836">
        <w:fldChar w:fldCharType="end"/>
      </w:r>
    </w:p>
    <w:p w14:paraId="263E81E9" w14:textId="0E85A253" w:rsidR="006179D6" w:rsidRDefault="006179D6" w:rsidP="001F5F5F">
      <w:pPr>
        <w:pStyle w:val="4"/>
      </w:pPr>
      <w:r>
        <w:rPr>
          <w:rFonts w:hint="eastAsia"/>
        </w:rPr>
        <w:t>验证</w:t>
      </w:r>
      <w:r w:rsidR="001F5F5F">
        <w:rPr>
          <w:rFonts w:hint="eastAsia"/>
        </w:rPr>
        <w:t>结果</w:t>
      </w:r>
    </w:p>
    <w:p w14:paraId="4D0A18DF" w14:textId="1DF6399D" w:rsidR="006179D6" w:rsidRDefault="006179D6" w:rsidP="006179D6">
      <w:r>
        <w:rPr>
          <w:rFonts w:hint="eastAsia"/>
        </w:rPr>
        <w:t>测试应用程序</w:t>
      </w:r>
      <w:r w:rsidR="001F5F5F">
        <w:rPr>
          <w:rFonts w:hint="eastAsia"/>
        </w:rPr>
        <w:t>，</w:t>
      </w:r>
      <w:r>
        <w:rPr>
          <w:rFonts w:hint="eastAsia"/>
        </w:rPr>
        <w:t>在水平模式下按下按钮并验证详细活动是否显示值</w:t>
      </w:r>
      <w:r w:rsidR="001F5F5F">
        <w:rPr>
          <w:rFonts w:hint="eastAsia"/>
        </w:rPr>
        <w:t>，</w:t>
      </w:r>
      <w:r>
        <w:rPr>
          <w:rFonts w:hint="eastAsia"/>
        </w:rPr>
        <w:t>切换模拟器的方向两次并验证活动是否仍然显示相同的值。</w:t>
      </w:r>
    </w:p>
    <w:p w14:paraId="1769070B" w14:textId="2E305C0C" w:rsidR="006179D6" w:rsidRDefault="006179D6" w:rsidP="001F5F5F">
      <w:pPr>
        <w:pStyle w:val="3"/>
      </w:pPr>
      <w:r>
        <w:rPr>
          <w:rFonts w:hint="eastAsia"/>
        </w:rPr>
        <w:t>练习</w:t>
      </w:r>
      <w:r w:rsidR="001F5F5F">
        <w:rPr>
          <w:rFonts w:hint="eastAsia"/>
        </w:rPr>
        <w:t>4</w:t>
      </w:r>
      <w:r>
        <w:rPr>
          <w:rFonts w:hint="eastAsia"/>
        </w:rPr>
        <w:t>：使用动画进行片段过渡</w:t>
      </w:r>
    </w:p>
    <w:p w14:paraId="37FE472B" w14:textId="113F9D15" w:rsidR="006179D6" w:rsidRDefault="006179D6" w:rsidP="006179D6">
      <w:r>
        <w:rPr>
          <w:rFonts w:hint="eastAsia"/>
        </w:rPr>
        <w:t>可以定义用于片段过渡的动画</w:t>
      </w:r>
      <w:r w:rsidR="001F5F5F">
        <w:rPr>
          <w:rFonts w:hint="eastAsia"/>
        </w:rPr>
        <w:t>，</w:t>
      </w:r>
      <w:r>
        <w:rPr>
          <w:rFonts w:hint="eastAsia"/>
        </w:rPr>
        <w:t>在本练习中将定义自定义动画并将其用于此目的。</w:t>
      </w:r>
    </w:p>
    <w:p w14:paraId="30FD176F" w14:textId="7FE4DD6C" w:rsidR="006179D6" w:rsidRDefault="006179D6" w:rsidP="009A0DCE">
      <w:pPr>
        <w:pStyle w:val="4"/>
      </w:pPr>
      <w:r>
        <w:rPr>
          <w:rFonts w:hint="eastAsia"/>
        </w:rPr>
        <w:lastRenderedPageBreak/>
        <w:t>实现动画</w:t>
      </w:r>
    </w:p>
    <w:p w14:paraId="3ACCEEB1" w14:textId="298E8973" w:rsidR="006179D6" w:rsidRDefault="006179D6" w:rsidP="006179D6">
      <w:r>
        <w:rPr>
          <w:rFonts w:hint="eastAsia"/>
        </w:rPr>
        <w:t>在应用程序的</w:t>
      </w:r>
      <w:r w:rsidR="009A0DCE">
        <w:rPr>
          <w:rFonts w:hint="eastAsia"/>
        </w:rPr>
        <w:t>res/animator</w:t>
      </w:r>
      <w:r>
        <w:rPr>
          <w:rFonts w:hint="eastAsia"/>
        </w:rPr>
        <w:t>文件夹中创建两个资源</w:t>
      </w:r>
      <w:r w:rsidR="009A0DCE">
        <w:rPr>
          <w:rFonts w:hint="eastAsia"/>
        </w:rPr>
        <w:t>，</w:t>
      </w:r>
      <w:r>
        <w:rPr>
          <w:rFonts w:hint="eastAsia"/>
        </w:rPr>
        <w:t>应该调用第一个</w:t>
      </w:r>
      <w:r>
        <w:rPr>
          <w:rFonts w:hint="eastAsia"/>
        </w:rPr>
        <w:t>slide_down.xml</w:t>
      </w:r>
      <w:r>
        <w:rPr>
          <w:rFonts w:hint="eastAsia"/>
        </w:rPr>
        <w:t>，如下所示：</w:t>
      </w:r>
    </w:p>
    <w:p w14:paraId="581AA1D0" w14:textId="77777777" w:rsidR="006179D6" w:rsidRDefault="006179D6" w:rsidP="00E11A3E">
      <w:pPr>
        <w:pStyle w:val="a7"/>
        <w:ind w:left="240" w:right="720" w:firstLine="180"/>
      </w:pPr>
      <w:r>
        <w:t>&lt;?xml version="1.0" encoding="utf-8"?&gt;</w:t>
      </w:r>
    </w:p>
    <w:p w14:paraId="10BE7C30" w14:textId="77777777" w:rsidR="006179D6" w:rsidRDefault="006179D6" w:rsidP="00E11A3E">
      <w:pPr>
        <w:pStyle w:val="a7"/>
        <w:ind w:left="240" w:right="720" w:firstLine="180"/>
      </w:pPr>
      <w:r>
        <w:t>&lt;</w:t>
      </w:r>
      <w:proofErr w:type="spellStart"/>
      <w:r>
        <w:t>objectAnimator</w:t>
      </w:r>
      <w:proofErr w:type="spellEnd"/>
    </w:p>
    <w:p w14:paraId="76AEE5D2" w14:textId="77777777" w:rsidR="006179D6" w:rsidRDefault="006179D6" w:rsidP="00E11A3E">
      <w:pPr>
        <w:pStyle w:val="a7"/>
        <w:ind w:left="240" w:right="720" w:firstLine="180"/>
      </w:pPr>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2EB3A5D2" w14:textId="77777777" w:rsidR="006179D6" w:rsidRDefault="006179D6" w:rsidP="00E11A3E">
      <w:pPr>
        <w:pStyle w:val="a7"/>
        <w:ind w:left="240" w:right="720" w:firstLine="180"/>
      </w:pPr>
      <w:r>
        <w:t xml:space="preserve">    </w:t>
      </w:r>
      <w:proofErr w:type="gramStart"/>
      <w:r>
        <w:t>android:interpolator</w:t>
      </w:r>
      <w:proofErr w:type="gramEnd"/>
      <w:r>
        <w:t>="@android:anim/accelerate_decelerate_interpolator"</w:t>
      </w:r>
    </w:p>
    <w:p w14:paraId="3CED3EEF" w14:textId="77777777" w:rsidR="006179D6" w:rsidRDefault="006179D6" w:rsidP="00E11A3E">
      <w:pPr>
        <w:pStyle w:val="a7"/>
        <w:ind w:left="240" w:right="720" w:firstLine="180"/>
      </w:pPr>
      <w:r>
        <w:t xml:space="preserve">    </w:t>
      </w:r>
      <w:proofErr w:type="spellStart"/>
      <w:proofErr w:type="gramStart"/>
      <w:r>
        <w:t>android:propertyName</w:t>
      </w:r>
      <w:proofErr w:type="spellEnd"/>
      <w:proofErr w:type="gramEnd"/>
      <w:r>
        <w:t>="</w:t>
      </w:r>
      <w:proofErr w:type="spellStart"/>
      <w:r>
        <w:t>translationY</w:t>
      </w:r>
      <w:proofErr w:type="spellEnd"/>
      <w:r>
        <w:t>"</w:t>
      </w:r>
    </w:p>
    <w:p w14:paraId="749421E6" w14:textId="77777777" w:rsidR="006179D6" w:rsidRDefault="006179D6" w:rsidP="00E11A3E">
      <w:pPr>
        <w:pStyle w:val="a7"/>
        <w:ind w:left="240" w:right="720" w:firstLine="180"/>
      </w:pPr>
      <w:r>
        <w:t xml:space="preserve">    </w:t>
      </w:r>
      <w:proofErr w:type="spellStart"/>
      <w:proofErr w:type="gramStart"/>
      <w:r>
        <w:t>android:valueType</w:t>
      </w:r>
      <w:proofErr w:type="spellEnd"/>
      <w:proofErr w:type="gramEnd"/>
      <w:r>
        <w:t>="</w:t>
      </w:r>
      <w:proofErr w:type="spellStart"/>
      <w:r>
        <w:t>floatType</w:t>
      </w:r>
      <w:proofErr w:type="spellEnd"/>
      <w:r>
        <w:t>"</w:t>
      </w:r>
    </w:p>
    <w:p w14:paraId="71E574E7" w14:textId="77777777" w:rsidR="006179D6" w:rsidRDefault="006179D6" w:rsidP="00E11A3E">
      <w:pPr>
        <w:pStyle w:val="a7"/>
        <w:ind w:left="240" w:right="720" w:firstLine="180"/>
      </w:pPr>
      <w:r>
        <w:t xml:space="preserve">    </w:t>
      </w:r>
      <w:proofErr w:type="spellStart"/>
      <w:proofErr w:type="gramStart"/>
      <w:r>
        <w:t>android:valueFrom</w:t>
      </w:r>
      <w:proofErr w:type="spellEnd"/>
      <w:proofErr w:type="gramEnd"/>
      <w:r>
        <w:t>="0"</w:t>
      </w:r>
    </w:p>
    <w:p w14:paraId="0AC2C7F8" w14:textId="77777777" w:rsidR="006179D6" w:rsidRDefault="006179D6" w:rsidP="00E11A3E">
      <w:pPr>
        <w:pStyle w:val="a7"/>
        <w:ind w:left="240" w:right="720" w:firstLine="180"/>
      </w:pPr>
      <w:r>
        <w:t xml:space="preserve">    </w:t>
      </w:r>
      <w:proofErr w:type="spellStart"/>
      <w:proofErr w:type="gramStart"/>
      <w:r>
        <w:t>android:valueTo</w:t>
      </w:r>
      <w:proofErr w:type="spellEnd"/>
      <w:proofErr w:type="gramEnd"/>
      <w:r>
        <w:t>="1280"</w:t>
      </w:r>
    </w:p>
    <w:p w14:paraId="6D7E26EB" w14:textId="7970726F" w:rsidR="006179D6" w:rsidRDefault="006179D6" w:rsidP="00E11A3E">
      <w:pPr>
        <w:pStyle w:val="a7"/>
        <w:ind w:left="240" w:right="720" w:firstLine="180"/>
      </w:pPr>
      <w:r>
        <w:t xml:space="preserve">    </w:t>
      </w:r>
      <w:proofErr w:type="spellStart"/>
      <w:proofErr w:type="gramStart"/>
      <w:r>
        <w:t>android:duration</w:t>
      </w:r>
      <w:proofErr w:type="spellEnd"/>
      <w:proofErr w:type="gramEnd"/>
      <w:r>
        <w:t>="@</w:t>
      </w:r>
      <w:proofErr w:type="spellStart"/>
      <w:r>
        <w:t>android:integer</w:t>
      </w:r>
      <w:proofErr w:type="spellEnd"/>
      <w:r>
        <w:t>/</w:t>
      </w:r>
      <w:proofErr w:type="spellStart"/>
      <w:r>
        <w:t>config_mediumAnimTime</w:t>
      </w:r>
      <w:proofErr w:type="spellEnd"/>
      <w:r>
        <w:t>"/&gt;</w:t>
      </w:r>
    </w:p>
    <w:p w14:paraId="69E3101F" w14:textId="6AEE2DC2" w:rsidR="00E11A3E" w:rsidRDefault="00C5135C" w:rsidP="00C5135C">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14</w:t>
      </w:r>
      <w:r w:rsidR="00B46836">
        <w:fldChar w:fldCharType="end"/>
      </w:r>
    </w:p>
    <w:p w14:paraId="1BA7FD8F" w14:textId="77777777" w:rsidR="006179D6" w:rsidRDefault="006179D6" w:rsidP="006179D6">
      <w:r>
        <w:rPr>
          <w:rFonts w:hint="eastAsia"/>
        </w:rPr>
        <w:t>应该调用第二个</w:t>
      </w:r>
      <w:r>
        <w:rPr>
          <w:rFonts w:hint="eastAsia"/>
        </w:rPr>
        <w:t>slide_up.xml</w:t>
      </w:r>
      <w:r>
        <w:rPr>
          <w:rFonts w:hint="eastAsia"/>
        </w:rPr>
        <w:t>，如下所示：</w:t>
      </w:r>
    </w:p>
    <w:p w14:paraId="091D31FF" w14:textId="77777777" w:rsidR="006179D6" w:rsidRDefault="006179D6" w:rsidP="00421078">
      <w:pPr>
        <w:pStyle w:val="a7"/>
        <w:ind w:left="240" w:right="720" w:firstLine="180"/>
      </w:pPr>
      <w:r>
        <w:t>&lt;?xml version="1.0" encoding="utf-8"?&gt;</w:t>
      </w:r>
    </w:p>
    <w:p w14:paraId="4013A9C7" w14:textId="77777777" w:rsidR="006179D6" w:rsidRDefault="006179D6" w:rsidP="00421078">
      <w:pPr>
        <w:pStyle w:val="a7"/>
        <w:ind w:left="240" w:right="720" w:firstLine="180"/>
      </w:pPr>
      <w:r>
        <w:t>&lt;</w:t>
      </w:r>
      <w:proofErr w:type="spellStart"/>
      <w:r>
        <w:t>objectAnimator</w:t>
      </w:r>
      <w:proofErr w:type="spellEnd"/>
    </w:p>
    <w:p w14:paraId="4D64FC3A" w14:textId="77777777" w:rsidR="006179D6" w:rsidRDefault="006179D6" w:rsidP="00421078">
      <w:pPr>
        <w:pStyle w:val="a7"/>
        <w:ind w:left="240" w:right="720" w:firstLine="180"/>
      </w:pPr>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362D1B1B" w14:textId="77777777" w:rsidR="006179D6" w:rsidRDefault="006179D6" w:rsidP="00421078">
      <w:pPr>
        <w:pStyle w:val="a7"/>
        <w:ind w:left="240" w:right="720" w:firstLine="180"/>
      </w:pPr>
      <w:r>
        <w:t xml:space="preserve">    </w:t>
      </w:r>
      <w:proofErr w:type="gramStart"/>
      <w:r>
        <w:t>android:interpolator</w:t>
      </w:r>
      <w:proofErr w:type="gramEnd"/>
      <w:r>
        <w:t>="@android:anim/accelerate_decelerate_interpolator"</w:t>
      </w:r>
    </w:p>
    <w:p w14:paraId="7B75B312" w14:textId="77777777" w:rsidR="006179D6" w:rsidRDefault="006179D6" w:rsidP="00421078">
      <w:pPr>
        <w:pStyle w:val="a7"/>
        <w:ind w:left="240" w:right="720" w:firstLine="180"/>
      </w:pPr>
      <w:r>
        <w:t xml:space="preserve">    </w:t>
      </w:r>
      <w:proofErr w:type="spellStart"/>
      <w:proofErr w:type="gramStart"/>
      <w:r>
        <w:t>android:propertyName</w:t>
      </w:r>
      <w:proofErr w:type="spellEnd"/>
      <w:proofErr w:type="gramEnd"/>
      <w:r>
        <w:t>="</w:t>
      </w:r>
      <w:proofErr w:type="spellStart"/>
      <w:r>
        <w:t>translationY</w:t>
      </w:r>
      <w:proofErr w:type="spellEnd"/>
      <w:r>
        <w:t>"</w:t>
      </w:r>
    </w:p>
    <w:p w14:paraId="6D63B8B1" w14:textId="77777777" w:rsidR="006179D6" w:rsidRDefault="006179D6" w:rsidP="00421078">
      <w:pPr>
        <w:pStyle w:val="a7"/>
        <w:ind w:left="240" w:right="720" w:firstLine="180"/>
      </w:pPr>
      <w:r>
        <w:t xml:space="preserve">    </w:t>
      </w:r>
      <w:proofErr w:type="spellStart"/>
      <w:proofErr w:type="gramStart"/>
      <w:r>
        <w:t>android:valueType</w:t>
      </w:r>
      <w:proofErr w:type="spellEnd"/>
      <w:proofErr w:type="gramEnd"/>
      <w:r>
        <w:t>="</w:t>
      </w:r>
      <w:proofErr w:type="spellStart"/>
      <w:r>
        <w:t>floatType</w:t>
      </w:r>
      <w:proofErr w:type="spellEnd"/>
      <w:r>
        <w:t>"</w:t>
      </w:r>
    </w:p>
    <w:p w14:paraId="25B14195" w14:textId="77777777" w:rsidR="006179D6" w:rsidRDefault="006179D6" w:rsidP="00421078">
      <w:pPr>
        <w:pStyle w:val="a7"/>
        <w:ind w:left="240" w:right="720" w:firstLine="180"/>
      </w:pPr>
      <w:r>
        <w:t xml:space="preserve">    </w:t>
      </w:r>
      <w:proofErr w:type="spellStart"/>
      <w:proofErr w:type="gramStart"/>
      <w:r>
        <w:t>android:valueFrom</w:t>
      </w:r>
      <w:proofErr w:type="spellEnd"/>
      <w:proofErr w:type="gramEnd"/>
      <w:r>
        <w:t>="1280"</w:t>
      </w:r>
    </w:p>
    <w:p w14:paraId="1C2DBE88" w14:textId="77777777" w:rsidR="006179D6" w:rsidRDefault="006179D6" w:rsidP="00421078">
      <w:pPr>
        <w:pStyle w:val="a7"/>
        <w:ind w:left="240" w:right="720" w:firstLine="180"/>
      </w:pPr>
      <w:r>
        <w:t xml:space="preserve">    </w:t>
      </w:r>
      <w:proofErr w:type="spellStart"/>
      <w:proofErr w:type="gramStart"/>
      <w:r>
        <w:t>android:valueTo</w:t>
      </w:r>
      <w:proofErr w:type="spellEnd"/>
      <w:proofErr w:type="gramEnd"/>
      <w:r>
        <w:t>="0"</w:t>
      </w:r>
    </w:p>
    <w:p w14:paraId="21F3333C" w14:textId="097FAC85" w:rsidR="006179D6" w:rsidRDefault="006179D6" w:rsidP="00421078">
      <w:pPr>
        <w:pStyle w:val="a7"/>
        <w:ind w:left="240" w:right="720" w:firstLine="180"/>
      </w:pPr>
      <w:r>
        <w:t xml:space="preserve">    </w:t>
      </w:r>
      <w:proofErr w:type="spellStart"/>
      <w:proofErr w:type="gramStart"/>
      <w:r>
        <w:t>android:duration</w:t>
      </w:r>
      <w:proofErr w:type="spellEnd"/>
      <w:proofErr w:type="gramEnd"/>
      <w:r>
        <w:t>="@</w:t>
      </w:r>
      <w:proofErr w:type="spellStart"/>
      <w:r>
        <w:t>android:integer</w:t>
      </w:r>
      <w:proofErr w:type="spellEnd"/>
      <w:r>
        <w:t>/</w:t>
      </w:r>
      <w:proofErr w:type="spellStart"/>
      <w:r>
        <w:t>config_mediumAnimTime</w:t>
      </w:r>
      <w:proofErr w:type="spellEnd"/>
      <w:r>
        <w:t>"/&gt;</w:t>
      </w:r>
    </w:p>
    <w:p w14:paraId="020A1E9F" w14:textId="29FB713A" w:rsidR="00421078" w:rsidRDefault="00421078" w:rsidP="00421078">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15</w:t>
      </w:r>
      <w:r w:rsidR="00B46836">
        <w:fldChar w:fldCharType="end"/>
      </w:r>
    </w:p>
    <w:p w14:paraId="0A0157BF" w14:textId="794BBE6C" w:rsidR="006179D6" w:rsidRDefault="006179D6" w:rsidP="006179D6">
      <w:r>
        <w:rPr>
          <w:rFonts w:hint="eastAsia"/>
        </w:rPr>
        <w:t>replace</w:t>
      </w:r>
      <w:r>
        <w:rPr>
          <w:rFonts w:hint="eastAsia"/>
        </w:rPr>
        <w:t>在操作片段事务之前启用这些动画。</w:t>
      </w:r>
    </w:p>
    <w:p w14:paraId="63BA8730" w14:textId="59D01DA5" w:rsidR="00421078" w:rsidRDefault="00421078" w:rsidP="00421078">
      <w:pPr>
        <w:pStyle w:val="a7"/>
        <w:ind w:left="240" w:right="720" w:firstLine="180"/>
      </w:pPr>
      <w:proofErr w:type="spellStart"/>
      <w:r>
        <w:t>FragmentTransaction</w:t>
      </w:r>
      <w:proofErr w:type="spellEnd"/>
      <w:r>
        <w:t xml:space="preserve"> transaction = </w:t>
      </w:r>
      <w:proofErr w:type="spellStart"/>
      <w:r>
        <w:t>getSupportFragmentManager</w:t>
      </w:r>
      <w:proofErr w:type="spellEnd"/>
      <w:r>
        <w:t>(</w:t>
      </w:r>
      <w:proofErr w:type="gramStart"/>
      <w:r>
        <w:t>).</w:t>
      </w:r>
      <w:proofErr w:type="spellStart"/>
      <w:r>
        <w:t>beginTransaction</w:t>
      </w:r>
      <w:proofErr w:type="spellEnd"/>
      <w:proofErr w:type="gramEnd"/>
      <w:r>
        <w:t>();</w:t>
      </w:r>
    </w:p>
    <w:p w14:paraId="05E12A70" w14:textId="353FD8DF" w:rsidR="00421078" w:rsidRDefault="00421078" w:rsidP="00421078">
      <w:pPr>
        <w:pStyle w:val="a7"/>
        <w:ind w:left="240" w:right="720" w:firstLine="180"/>
      </w:pPr>
      <w:proofErr w:type="spellStart"/>
      <w:proofErr w:type="gramStart"/>
      <w:r>
        <w:t>transaction.setCustomAnimations</w:t>
      </w:r>
      <w:proofErr w:type="spellEnd"/>
      <w:proofErr w:type="gramEnd"/>
      <w:r>
        <w:t>(</w:t>
      </w:r>
      <w:proofErr w:type="spellStart"/>
      <w:r>
        <w:t>R.animator.slide_up</w:t>
      </w:r>
      <w:proofErr w:type="spellEnd"/>
      <w:r>
        <w:t xml:space="preserve">, </w:t>
      </w:r>
      <w:proofErr w:type="spellStart"/>
      <w:r>
        <w:t>R.animator.slide_down</w:t>
      </w:r>
      <w:proofErr w:type="spellEnd"/>
      <w:r>
        <w:t>);</w:t>
      </w:r>
    </w:p>
    <w:p w14:paraId="2A25B0AE" w14:textId="200E26E6" w:rsidR="00421078" w:rsidRDefault="00421078" w:rsidP="00421078">
      <w:pPr>
        <w:pStyle w:val="a7"/>
        <w:ind w:left="240" w:right="720" w:firstLine="180"/>
      </w:pPr>
      <w:proofErr w:type="spellStart"/>
      <w:proofErr w:type="gramStart"/>
      <w:r>
        <w:t>transaction.replace</w:t>
      </w:r>
      <w:proofErr w:type="spellEnd"/>
      <w:proofErr w:type="gramEnd"/>
      <w:r>
        <w:t>(</w:t>
      </w:r>
      <w:proofErr w:type="spellStart"/>
      <w:r>
        <w:t>R.id.fragment_container</w:t>
      </w:r>
      <w:proofErr w:type="spellEnd"/>
      <w:r>
        <w:t xml:space="preserve">, </w:t>
      </w:r>
      <w:proofErr w:type="spellStart"/>
      <w:r>
        <w:t>newFragment</w:t>
      </w:r>
      <w:proofErr w:type="spellEnd"/>
      <w:r>
        <w:t>);</w:t>
      </w:r>
    </w:p>
    <w:p w14:paraId="02F7BA36" w14:textId="59F704DE" w:rsidR="00421078" w:rsidRDefault="00421078" w:rsidP="00421078">
      <w:pPr>
        <w:pStyle w:val="a7"/>
        <w:ind w:left="240" w:right="720" w:firstLine="180"/>
      </w:pPr>
      <w:proofErr w:type="spellStart"/>
      <w:proofErr w:type="gramStart"/>
      <w:r>
        <w:t>transaction.addToBackStack</w:t>
      </w:r>
      <w:proofErr w:type="spellEnd"/>
      <w:proofErr w:type="gramEnd"/>
      <w:r>
        <w:t>(null);</w:t>
      </w:r>
    </w:p>
    <w:p w14:paraId="74AF6987" w14:textId="7482A524" w:rsidR="00421078" w:rsidRDefault="00421078" w:rsidP="00421078">
      <w:pPr>
        <w:pStyle w:val="a7"/>
        <w:ind w:left="240" w:right="720" w:firstLine="180"/>
      </w:pPr>
      <w:r>
        <w:t>// Commit the transaction</w:t>
      </w:r>
    </w:p>
    <w:p w14:paraId="52073DDB" w14:textId="6D6FA266" w:rsidR="00421078" w:rsidRDefault="00421078" w:rsidP="00421078">
      <w:pPr>
        <w:pStyle w:val="a7"/>
        <w:ind w:left="240" w:right="720" w:firstLine="180"/>
      </w:pPr>
      <w:proofErr w:type="spellStart"/>
      <w:proofErr w:type="gramStart"/>
      <w:r>
        <w:lastRenderedPageBreak/>
        <w:t>transaction.commit</w:t>
      </w:r>
      <w:proofErr w:type="spellEnd"/>
      <w:proofErr w:type="gramEnd"/>
      <w:r>
        <w:t>();</w:t>
      </w:r>
    </w:p>
    <w:p w14:paraId="6EB61684" w14:textId="531B2EF7" w:rsidR="00421078" w:rsidRDefault="00421078" w:rsidP="00421078">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16</w:t>
      </w:r>
      <w:r w:rsidR="00B46836">
        <w:fldChar w:fldCharType="end"/>
      </w:r>
    </w:p>
    <w:p w14:paraId="4F5296AF" w14:textId="16C15DB3" w:rsidR="006179D6" w:rsidRDefault="00421078" w:rsidP="00421078">
      <w:pPr>
        <w:pStyle w:val="4"/>
      </w:pPr>
      <w:r>
        <w:rPr>
          <w:rFonts w:hint="eastAsia"/>
        </w:rPr>
        <w:t>验证结果</w:t>
      </w:r>
    </w:p>
    <w:p w14:paraId="6DDC1684" w14:textId="4BAEC1E6" w:rsidR="006179D6" w:rsidRDefault="006179D6" w:rsidP="006179D6">
      <w:r>
        <w:rPr>
          <w:rFonts w:hint="eastAsia"/>
        </w:rPr>
        <w:t>启动应用程序并确认片段转换正在使用动画。</w:t>
      </w:r>
    </w:p>
    <w:p w14:paraId="0A516DB9" w14:textId="5369DB27" w:rsidR="00DA6A6D" w:rsidRDefault="00522CE7" w:rsidP="00DA6A6D">
      <w:pPr>
        <w:pStyle w:val="2"/>
      </w:pPr>
      <w:r>
        <w:rPr>
          <w:rFonts w:hint="eastAsia"/>
        </w:rPr>
        <w:t>自定义</w:t>
      </w:r>
      <w:r w:rsidR="006E4975">
        <w:rPr>
          <w:rFonts w:hint="eastAsia"/>
        </w:rPr>
        <w:t>视图</w:t>
      </w:r>
    </w:p>
    <w:p w14:paraId="3FCC0C6F" w14:textId="5F6FE66E" w:rsidR="004531B9" w:rsidRDefault="00271023" w:rsidP="004531B9">
      <w:pPr>
        <w:rPr>
          <w:lang w:bidi="ar-SA"/>
        </w:rPr>
      </w:pPr>
      <w:r>
        <w:rPr>
          <w:rFonts w:hint="eastAsia"/>
          <w:lang w:bidi="ar-SA"/>
        </w:rPr>
        <w:t>安卓</w:t>
      </w:r>
      <w:r w:rsidR="004531B9">
        <w:rPr>
          <w:rFonts w:hint="eastAsia"/>
          <w:lang w:bidi="ar-SA"/>
        </w:rPr>
        <w:t>框架提供了几个默认视图。视图</w:t>
      </w:r>
      <w:proofErr w:type="gramStart"/>
      <w:r w:rsidR="004531B9">
        <w:rPr>
          <w:rFonts w:hint="eastAsia"/>
          <w:lang w:bidi="ar-SA"/>
        </w:rPr>
        <w:t>的基类是</w:t>
      </w:r>
      <w:proofErr w:type="gramEnd"/>
      <w:r w:rsidR="004531B9">
        <w:rPr>
          <w:rFonts w:hint="eastAsia"/>
          <w:lang w:bidi="ar-SA"/>
        </w:rPr>
        <w:t>View</w:t>
      </w:r>
      <w:r>
        <w:rPr>
          <w:rFonts w:hint="eastAsia"/>
          <w:lang w:bidi="ar-SA"/>
        </w:rPr>
        <w:t>，</w:t>
      </w:r>
      <w:r w:rsidR="004531B9">
        <w:rPr>
          <w:rFonts w:hint="eastAsia"/>
          <w:lang w:bidi="ar-SA"/>
        </w:rPr>
        <w:t>视图负责测量、布局和绘制自身及其子元素。视图还负责保存其</w:t>
      </w:r>
      <w:r w:rsidR="00B06BD2">
        <w:rPr>
          <w:rFonts w:hint="eastAsia"/>
          <w:lang w:bidi="ar-SA"/>
        </w:rPr>
        <w:t>界面</w:t>
      </w:r>
      <w:r w:rsidR="004531B9">
        <w:rPr>
          <w:rFonts w:hint="eastAsia"/>
          <w:lang w:bidi="ar-SA"/>
        </w:rPr>
        <w:t>状态和处理触摸事件。开发人员还可以创建自定义视图并在他们的应用程序中使用</w:t>
      </w:r>
      <w:r w:rsidR="00744375">
        <w:rPr>
          <w:rFonts w:hint="eastAsia"/>
          <w:lang w:bidi="ar-SA"/>
        </w:rPr>
        <w:t>，</w:t>
      </w:r>
      <w:r w:rsidR="004531B9">
        <w:rPr>
          <w:rFonts w:hint="eastAsia"/>
          <w:lang w:bidi="ar-SA"/>
        </w:rPr>
        <w:t>可以通过以下方式创建自定义视图：</w:t>
      </w:r>
    </w:p>
    <w:p w14:paraId="07565D02" w14:textId="46A6AE8E" w:rsidR="004531B9" w:rsidRDefault="004531B9" w:rsidP="00825BD0">
      <w:pPr>
        <w:pStyle w:val="a0"/>
        <w:ind w:firstLine="482"/>
      </w:pPr>
      <w:r>
        <w:rPr>
          <w:rFonts w:hint="eastAsia"/>
        </w:rPr>
        <w:t>复合视图</w:t>
      </w:r>
      <w:r w:rsidR="008C29E8">
        <w:rPr>
          <w:rFonts w:hint="eastAsia"/>
        </w:rPr>
        <w:t>：</w:t>
      </w:r>
      <w:r w:rsidR="00C22063">
        <w:rPr>
          <w:rFonts w:hint="eastAsia"/>
        </w:rPr>
        <w:t>通过默认接线</w:t>
      </w:r>
      <w:r>
        <w:rPr>
          <w:rFonts w:hint="eastAsia"/>
        </w:rPr>
        <w:t>将视图组合</w:t>
      </w:r>
    </w:p>
    <w:p w14:paraId="45EF39EF" w14:textId="281E3FA9" w:rsidR="004531B9" w:rsidRDefault="004531B9" w:rsidP="00825BD0">
      <w:pPr>
        <w:pStyle w:val="a0"/>
        <w:ind w:firstLine="482"/>
      </w:pPr>
      <w:r>
        <w:rPr>
          <w:rFonts w:hint="eastAsia"/>
        </w:rPr>
        <w:t>自定义视图</w:t>
      </w:r>
      <w:r w:rsidR="008C29E8">
        <w:rPr>
          <w:rFonts w:hint="eastAsia"/>
        </w:rPr>
        <w:t>：</w:t>
      </w:r>
      <w:r>
        <w:rPr>
          <w:rFonts w:hint="eastAsia"/>
        </w:rPr>
        <w:t>创建自己的视图</w:t>
      </w:r>
    </w:p>
    <w:p w14:paraId="3FF64594" w14:textId="77777777" w:rsidR="004531B9" w:rsidRDefault="004531B9" w:rsidP="005D1121">
      <w:pPr>
        <w:pStyle w:val="20"/>
        <w:ind w:firstLine="360"/>
      </w:pPr>
      <w:r>
        <w:rPr>
          <w:rFonts w:hint="eastAsia"/>
        </w:rPr>
        <w:t>通过扩展现有视图，例如</w:t>
      </w:r>
      <w:r>
        <w:rPr>
          <w:rFonts w:hint="eastAsia"/>
        </w:rPr>
        <w:t>Button</w:t>
      </w:r>
    </w:p>
    <w:p w14:paraId="2F73D5A0" w14:textId="77777777" w:rsidR="004531B9" w:rsidRDefault="004531B9" w:rsidP="005D1121">
      <w:pPr>
        <w:pStyle w:val="20"/>
        <w:ind w:firstLine="360"/>
      </w:pPr>
      <w:r>
        <w:rPr>
          <w:rFonts w:hint="eastAsia"/>
        </w:rPr>
        <w:t>通过扩展</w:t>
      </w:r>
      <w:r>
        <w:rPr>
          <w:rFonts w:hint="eastAsia"/>
        </w:rPr>
        <w:t>View</w:t>
      </w:r>
      <w:r>
        <w:rPr>
          <w:rFonts w:hint="eastAsia"/>
        </w:rPr>
        <w:t>类</w:t>
      </w:r>
    </w:p>
    <w:p w14:paraId="1F0954DE" w14:textId="5594B97A" w:rsidR="004531B9" w:rsidRDefault="004531B9" w:rsidP="004531B9">
      <w:pPr>
        <w:rPr>
          <w:lang w:bidi="ar-SA"/>
        </w:rPr>
      </w:pPr>
      <w:r>
        <w:rPr>
          <w:rFonts w:hint="eastAsia"/>
          <w:lang w:bidi="ar-SA"/>
        </w:rPr>
        <w:t>下图显示了</w:t>
      </w:r>
      <w:r w:rsidR="00EA1468">
        <w:rPr>
          <w:rFonts w:hint="eastAsia"/>
          <w:lang w:bidi="ar-SA"/>
        </w:rPr>
        <w:t>安卓</w:t>
      </w:r>
      <w:r>
        <w:rPr>
          <w:rFonts w:hint="eastAsia"/>
          <w:lang w:bidi="ar-SA"/>
        </w:rPr>
        <w:t>的默认视图层次结构</w:t>
      </w:r>
      <w:r w:rsidR="00664476">
        <w:rPr>
          <w:rFonts w:hint="eastAsia"/>
          <w:lang w:bidi="ar-SA"/>
        </w:rPr>
        <w:t>：</w:t>
      </w:r>
    </w:p>
    <w:p w14:paraId="512D931D" w14:textId="7193CEFD" w:rsidR="004531B9" w:rsidRDefault="00664476" w:rsidP="00520421">
      <w:pPr>
        <w:jc w:val="center"/>
        <w:rPr>
          <w:lang w:bidi="ar-SA"/>
        </w:rPr>
      </w:pPr>
      <w:r>
        <w:rPr>
          <w:noProof/>
          <w:lang w:bidi="ar-SA"/>
        </w:rPr>
        <w:drawing>
          <wp:inline distT="0" distB="0" distL="0" distR="0" wp14:anchorId="4E78A463" wp14:editId="146B80AB">
            <wp:extent cx="3999580" cy="1555845"/>
            <wp:effectExtent l="0" t="0" r="127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3">
                      <a:extLst>
                        <a:ext uri="{28A0092B-C50C-407E-A947-70E740481C1C}">
                          <a14:useLocalDpi xmlns:a14="http://schemas.microsoft.com/office/drawing/2010/main" val="0"/>
                        </a:ext>
                      </a:extLst>
                    </a:blip>
                    <a:stretch>
                      <a:fillRect/>
                    </a:stretch>
                  </pic:blipFill>
                  <pic:spPr>
                    <a:xfrm>
                      <a:off x="0" y="0"/>
                      <a:ext cx="4033361" cy="1568986"/>
                    </a:xfrm>
                    <a:prstGeom prst="rect">
                      <a:avLst/>
                    </a:prstGeom>
                  </pic:spPr>
                </pic:pic>
              </a:graphicData>
            </a:graphic>
          </wp:inline>
        </w:drawing>
      </w:r>
    </w:p>
    <w:p w14:paraId="1D27A9A6" w14:textId="34BCCAF8" w:rsidR="001B3AC0" w:rsidRDefault="00881942" w:rsidP="00881942">
      <w:pPr>
        <w:pStyle w:val="a5"/>
        <w:rPr>
          <w:lang w:bidi="ar-SA"/>
        </w:rPr>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6</w:t>
      </w:r>
      <w:r w:rsidR="00471A48">
        <w:fldChar w:fldCharType="end"/>
      </w:r>
      <w:r w:rsidR="00664476">
        <w:t xml:space="preserve"> </w:t>
      </w:r>
      <w:r w:rsidR="00664476" w:rsidRPr="00664476">
        <w:rPr>
          <w:rFonts w:hint="eastAsia"/>
        </w:rPr>
        <w:t>默认视图层次结构</w:t>
      </w:r>
    </w:p>
    <w:p w14:paraId="1C2C85CC" w14:textId="0B9F8095" w:rsidR="00484E35" w:rsidRDefault="00484E35" w:rsidP="00484E35">
      <w:pPr>
        <w:rPr>
          <w:lang w:bidi="ar-SA"/>
        </w:rPr>
      </w:pPr>
      <w:r>
        <w:rPr>
          <w:rFonts w:hint="eastAsia"/>
          <w:lang w:bidi="ar-SA"/>
        </w:rPr>
        <w:t>通常创建视图是为了提供默认视图无法提供的用户界面体验</w:t>
      </w:r>
      <w:r w:rsidR="002234B8">
        <w:rPr>
          <w:rFonts w:hint="eastAsia"/>
          <w:lang w:bidi="ar-SA"/>
        </w:rPr>
        <w:t>，</w:t>
      </w:r>
      <w:r>
        <w:rPr>
          <w:rFonts w:hint="eastAsia"/>
          <w:lang w:bidi="ar-SA"/>
        </w:rPr>
        <w:t>使用自定义视图允许开发人员进行某些性能优化，即在自定义布局的情况下，开发人员可以针对</w:t>
      </w:r>
      <w:r w:rsidR="002234B8">
        <w:rPr>
          <w:rFonts w:hint="eastAsia"/>
          <w:lang w:bidi="ar-SA"/>
        </w:rPr>
        <w:t>其</w:t>
      </w:r>
      <w:r>
        <w:rPr>
          <w:rFonts w:hint="eastAsia"/>
          <w:lang w:bidi="ar-SA"/>
        </w:rPr>
        <w:t>用例优化布局管理器。</w:t>
      </w:r>
    </w:p>
    <w:p w14:paraId="11873673" w14:textId="2EA4BCDE" w:rsidR="009C6EA3" w:rsidRDefault="00484E35" w:rsidP="009C6EA3">
      <w:pPr>
        <w:rPr>
          <w:lang w:bidi="ar-SA"/>
        </w:rPr>
      </w:pPr>
      <w:r>
        <w:rPr>
          <w:rFonts w:hint="eastAsia"/>
          <w:lang w:bidi="ar-SA"/>
        </w:rPr>
        <w:t>一旦</w:t>
      </w:r>
      <w:r w:rsidR="0000409F">
        <w:rPr>
          <w:rFonts w:hint="eastAsia"/>
          <w:lang w:bidi="ar-SA"/>
        </w:rPr>
        <w:t>活动</w:t>
      </w:r>
      <w:r>
        <w:rPr>
          <w:rFonts w:hint="eastAsia"/>
          <w:lang w:bidi="ar-SA"/>
        </w:rPr>
        <w:t>获得焦点，</w:t>
      </w:r>
      <w:r w:rsidR="00003858">
        <w:rPr>
          <w:rFonts w:hint="eastAsia"/>
          <w:lang w:bidi="ar-SA"/>
        </w:rPr>
        <w:t>其</w:t>
      </w:r>
      <w:r>
        <w:rPr>
          <w:rFonts w:hint="eastAsia"/>
          <w:lang w:bidi="ar-SA"/>
        </w:rPr>
        <w:t>须将其布局层次结构的根节点提供给</w:t>
      </w:r>
      <w:r w:rsidR="00003858">
        <w:rPr>
          <w:rFonts w:hint="eastAsia"/>
          <w:lang w:bidi="ar-SA"/>
        </w:rPr>
        <w:t>安卓</w:t>
      </w:r>
      <w:r>
        <w:rPr>
          <w:rFonts w:hint="eastAsia"/>
          <w:lang w:bidi="ar-SA"/>
        </w:rPr>
        <w:t>系统</w:t>
      </w:r>
      <w:r w:rsidR="00003858">
        <w:rPr>
          <w:rFonts w:hint="eastAsia"/>
          <w:lang w:bidi="ar-SA"/>
        </w:rPr>
        <w:t>，之</w:t>
      </w:r>
      <w:r>
        <w:rPr>
          <w:rFonts w:hint="eastAsia"/>
          <w:lang w:bidi="ar-SA"/>
        </w:rPr>
        <w:t>后</w:t>
      </w:r>
      <w:r w:rsidR="00003858">
        <w:rPr>
          <w:rFonts w:hint="eastAsia"/>
          <w:lang w:bidi="ar-SA"/>
        </w:rPr>
        <w:t>安卓</w:t>
      </w:r>
      <w:r>
        <w:rPr>
          <w:rFonts w:hint="eastAsia"/>
          <w:lang w:bidi="ar-SA"/>
        </w:rPr>
        <w:t>系统启动绘图程序。绘图从布局的根节点开始</w:t>
      </w:r>
      <w:r w:rsidR="00EC6787">
        <w:rPr>
          <w:rFonts w:hint="eastAsia"/>
          <w:lang w:bidi="ar-SA"/>
        </w:rPr>
        <w:t>，</w:t>
      </w:r>
      <w:r>
        <w:rPr>
          <w:rFonts w:hint="eastAsia"/>
          <w:lang w:bidi="ar-SA"/>
        </w:rPr>
        <w:t>布局层次结构是按照声明顺序遍历的，即先绘制父级，再绘制子级，</w:t>
      </w:r>
      <w:proofErr w:type="gramStart"/>
      <w:r>
        <w:rPr>
          <w:rFonts w:hint="eastAsia"/>
          <w:lang w:bidi="ar-SA"/>
        </w:rPr>
        <w:t>子级按声明</w:t>
      </w:r>
      <w:proofErr w:type="gramEnd"/>
      <w:r>
        <w:rPr>
          <w:rFonts w:hint="eastAsia"/>
          <w:lang w:bidi="ar-SA"/>
        </w:rPr>
        <w:t>顺序绘制。绘制布局是一个两遍过程</w:t>
      </w:r>
      <w:r w:rsidR="009C6EA3">
        <w:rPr>
          <w:rFonts w:hint="eastAsia"/>
          <w:lang w:bidi="ar-SA"/>
        </w:rPr>
        <w:t>，而两个</w:t>
      </w:r>
      <w:r w:rsidR="00E1035F">
        <w:rPr>
          <w:rFonts w:hint="eastAsia"/>
          <w:lang w:bidi="ar-SA"/>
        </w:rPr>
        <w:t>过程</w:t>
      </w:r>
      <w:r w:rsidR="009C6EA3">
        <w:rPr>
          <w:rFonts w:hint="eastAsia"/>
          <w:lang w:bidi="ar-SA"/>
        </w:rPr>
        <w:t>总是一起发生：</w:t>
      </w:r>
    </w:p>
    <w:p w14:paraId="2F7329B4" w14:textId="77777777" w:rsidR="00A51923" w:rsidRDefault="00484E35" w:rsidP="00A51923">
      <w:pPr>
        <w:pStyle w:val="a0"/>
        <w:ind w:firstLine="482"/>
      </w:pPr>
      <w:r>
        <w:rPr>
          <w:rFonts w:hint="eastAsia"/>
        </w:rPr>
        <w:t>测量过程</w:t>
      </w:r>
    </w:p>
    <w:p w14:paraId="1B01CF15" w14:textId="300548A8" w:rsidR="00484E35" w:rsidRDefault="00484E35" w:rsidP="00484E35">
      <w:pPr>
        <w:rPr>
          <w:lang w:bidi="ar-SA"/>
        </w:rPr>
      </w:pPr>
      <w:r>
        <w:rPr>
          <w:rFonts w:hint="eastAsia"/>
          <w:lang w:bidi="ar-SA"/>
        </w:rPr>
        <w:lastRenderedPageBreak/>
        <w:t>在</w:t>
      </w:r>
      <w:r>
        <w:rPr>
          <w:rFonts w:hint="eastAsia"/>
          <w:lang w:bidi="ar-SA"/>
        </w:rPr>
        <w:t>measure(int, int)`</w:t>
      </w:r>
      <w:r>
        <w:rPr>
          <w:rFonts w:hint="eastAsia"/>
          <w:lang w:bidi="ar-SA"/>
        </w:rPr>
        <w:t>方法中实现</w:t>
      </w:r>
      <w:r w:rsidR="00A51923">
        <w:rPr>
          <w:rFonts w:hint="eastAsia"/>
          <w:lang w:bidi="ar-SA"/>
        </w:rPr>
        <w:t>，</w:t>
      </w:r>
      <w:r>
        <w:rPr>
          <w:rFonts w:hint="eastAsia"/>
          <w:lang w:bidi="ar-SA"/>
        </w:rPr>
        <w:t>发生在视图层次结构的自上而下遍历。每个视图都存储其测量值。</w:t>
      </w:r>
    </w:p>
    <w:p w14:paraId="5418228F" w14:textId="77777777" w:rsidR="00A51923" w:rsidRDefault="00484E35" w:rsidP="00A51923">
      <w:pPr>
        <w:pStyle w:val="a0"/>
        <w:ind w:firstLine="482"/>
      </w:pPr>
      <w:r>
        <w:rPr>
          <w:rFonts w:hint="eastAsia"/>
        </w:rPr>
        <w:t>布局传递</w:t>
      </w:r>
    </w:p>
    <w:p w14:paraId="4616302B" w14:textId="58F8155C" w:rsidR="00484E35" w:rsidRDefault="00484E35" w:rsidP="00484E35">
      <w:pPr>
        <w:rPr>
          <w:lang w:bidi="ar-SA"/>
        </w:rPr>
      </w:pPr>
      <w:r>
        <w:rPr>
          <w:rFonts w:hint="eastAsia"/>
          <w:lang w:bidi="ar-SA"/>
        </w:rPr>
        <w:t>在</w:t>
      </w:r>
      <w:r>
        <w:rPr>
          <w:rFonts w:hint="eastAsia"/>
          <w:lang w:bidi="ar-SA"/>
        </w:rPr>
        <w:t>layout(int, int, int, int)</w:t>
      </w:r>
      <w:r>
        <w:rPr>
          <w:rFonts w:hint="eastAsia"/>
          <w:lang w:bidi="ar-SA"/>
        </w:rPr>
        <w:t>方法中实现</w:t>
      </w:r>
      <w:r w:rsidR="00A51923">
        <w:rPr>
          <w:rFonts w:hint="eastAsia"/>
          <w:lang w:bidi="ar-SA"/>
        </w:rPr>
        <w:t>，</w:t>
      </w:r>
      <w:r>
        <w:rPr>
          <w:rFonts w:hint="eastAsia"/>
          <w:lang w:bidi="ar-SA"/>
        </w:rPr>
        <w:t>也是视图层次结构自上而下的遍历。在此阶段，每个布局管理器负责定位其所有子级</w:t>
      </w:r>
      <w:r w:rsidR="00A51923">
        <w:rPr>
          <w:rFonts w:hint="eastAsia"/>
          <w:lang w:bidi="ar-SA"/>
        </w:rPr>
        <w:t>，其</w:t>
      </w:r>
      <w:r>
        <w:rPr>
          <w:rFonts w:hint="eastAsia"/>
          <w:lang w:bidi="ar-SA"/>
        </w:rPr>
        <w:t>使用在测量过程中计算的尺寸。</w:t>
      </w:r>
    </w:p>
    <w:p w14:paraId="5381AAB8" w14:textId="627F9455" w:rsidR="00484E35" w:rsidRDefault="00484E35" w:rsidP="00484E35">
      <w:pPr>
        <w:rPr>
          <w:lang w:bidi="ar-SA"/>
        </w:rPr>
      </w:pPr>
      <w:r>
        <w:rPr>
          <w:rFonts w:hint="eastAsia"/>
          <w:lang w:bidi="ar-SA"/>
        </w:rPr>
        <w:t>布局管理器可以多次运行测量过程</w:t>
      </w:r>
      <w:r w:rsidR="00E82C95">
        <w:rPr>
          <w:rFonts w:hint="eastAsia"/>
          <w:lang w:bidi="ar-SA"/>
        </w:rPr>
        <w:t>，</w:t>
      </w:r>
      <w:r>
        <w:rPr>
          <w:rFonts w:hint="eastAsia"/>
          <w:lang w:bidi="ar-SA"/>
        </w:rPr>
        <w:t>例如</w:t>
      </w:r>
      <w:proofErr w:type="spellStart"/>
      <w:r>
        <w:rPr>
          <w:rFonts w:hint="eastAsia"/>
          <w:lang w:bidi="ar-SA"/>
        </w:rPr>
        <w:t>LinearLayout</w:t>
      </w:r>
      <w:proofErr w:type="spellEnd"/>
      <w:r>
        <w:rPr>
          <w:rFonts w:hint="eastAsia"/>
          <w:lang w:bidi="ar-SA"/>
        </w:rPr>
        <w:t>支持在视图之间分配剩余空白空间的权重属性，并</w:t>
      </w:r>
      <w:proofErr w:type="spellStart"/>
      <w:r>
        <w:rPr>
          <w:rFonts w:hint="eastAsia"/>
          <w:lang w:bidi="ar-SA"/>
        </w:rPr>
        <w:t>RelativeLayout</w:t>
      </w:r>
      <w:proofErr w:type="spellEnd"/>
      <w:r>
        <w:rPr>
          <w:rFonts w:hint="eastAsia"/>
          <w:lang w:bidi="ar-SA"/>
        </w:rPr>
        <w:t>多次测量子视图以解决布局文件中给定的约束。视图或活动可以通过调用</w:t>
      </w:r>
      <w:proofErr w:type="spellStart"/>
      <w:r>
        <w:rPr>
          <w:rFonts w:hint="eastAsia"/>
          <w:lang w:bidi="ar-SA"/>
        </w:rPr>
        <w:t>requestLayout</w:t>
      </w:r>
      <w:proofErr w:type="spellEnd"/>
      <w:r>
        <w:rPr>
          <w:rFonts w:hint="eastAsia"/>
          <w:lang w:bidi="ar-SA"/>
        </w:rPr>
        <w:t>()</w:t>
      </w:r>
      <w:r>
        <w:rPr>
          <w:rFonts w:hint="eastAsia"/>
          <w:lang w:bidi="ar-SA"/>
        </w:rPr>
        <w:t>方法来触发</w:t>
      </w:r>
      <w:r w:rsidR="00100A68">
        <w:rPr>
          <w:rFonts w:hint="eastAsia"/>
          <w:lang w:bidi="ar-SA"/>
        </w:rPr>
        <w:t>测量</w:t>
      </w:r>
      <w:r>
        <w:rPr>
          <w:rFonts w:hint="eastAsia"/>
          <w:lang w:bidi="ar-SA"/>
        </w:rPr>
        <w:t>和布局传递。在测量和布局计算之后视图会自行绘制</w:t>
      </w:r>
      <w:r w:rsidR="00AA4316">
        <w:rPr>
          <w:rFonts w:hint="eastAsia"/>
          <w:lang w:bidi="ar-SA"/>
        </w:rPr>
        <w:t>，</w:t>
      </w:r>
      <w:r>
        <w:rPr>
          <w:rFonts w:hint="eastAsia"/>
          <w:lang w:bidi="ar-SA"/>
        </w:rPr>
        <w:t>可以使用</w:t>
      </w:r>
      <w:r w:rsidR="00845AC8">
        <w:rPr>
          <w:rFonts w:hint="eastAsia"/>
          <w:lang w:bidi="ar-SA"/>
        </w:rPr>
        <w:t>View</w:t>
      </w:r>
      <w:r>
        <w:rPr>
          <w:rFonts w:hint="eastAsia"/>
          <w:lang w:bidi="ar-SA"/>
        </w:rPr>
        <w:t>类中的</w:t>
      </w:r>
      <w:r>
        <w:rPr>
          <w:rFonts w:hint="eastAsia"/>
          <w:lang w:bidi="ar-SA"/>
        </w:rPr>
        <w:t xml:space="preserve"> invalidate() </w:t>
      </w:r>
      <w:r>
        <w:rPr>
          <w:rFonts w:hint="eastAsia"/>
          <w:lang w:bidi="ar-SA"/>
        </w:rPr>
        <w:t>方法触发此操作。</w:t>
      </w:r>
    </w:p>
    <w:p w14:paraId="44E847E7" w14:textId="7E25A27C" w:rsidR="00484E35" w:rsidRDefault="00484E35" w:rsidP="00484E35">
      <w:pPr>
        <w:rPr>
          <w:lang w:bidi="ar-SA"/>
        </w:rPr>
      </w:pPr>
      <w:r>
        <w:rPr>
          <w:rFonts w:hint="eastAsia"/>
          <w:lang w:bidi="ar-SA"/>
        </w:rPr>
        <w:t>自定义和复合视图可用于布局文件</w:t>
      </w:r>
      <w:r w:rsidR="00913DDD">
        <w:rPr>
          <w:rFonts w:hint="eastAsia"/>
          <w:lang w:bidi="ar-SA"/>
        </w:rPr>
        <w:t>，</w:t>
      </w:r>
      <w:r>
        <w:rPr>
          <w:rFonts w:hint="eastAsia"/>
          <w:lang w:bidi="ar-SA"/>
        </w:rPr>
        <w:t>为此需要在布局文件中使用全限定名，例如使用包名和类名</w:t>
      </w:r>
      <w:r w:rsidR="00913DDD">
        <w:rPr>
          <w:rFonts w:hint="eastAsia"/>
          <w:lang w:bidi="ar-SA"/>
        </w:rPr>
        <w:t>：</w:t>
      </w:r>
    </w:p>
    <w:p w14:paraId="1E1B466E" w14:textId="77777777" w:rsidR="00484E35" w:rsidRDefault="00484E35" w:rsidP="00913DDD">
      <w:pPr>
        <w:pStyle w:val="a7"/>
        <w:ind w:left="240" w:right="720" w:firstLine="180"/>
      </w:pPr>
      <w:r>
        <w:t>&lt;?xml version="1.0" encoding="utf-8"?&gt;</w:t>
      </w:r>
    </w:p>
    <w:p w14:paraId="1769B7D0" w14:textId="77777777" w:rsidR="00484E35" w:rsidRDefault="00484E35" w:rsidP="00913DDD">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4DBD75D6" w14:textId="77777777" w:rsidR="00484E35" w:rsidRDefault="00484E35" w:rsidP="00913DDD">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85E7352" w14:textId="77777777" w:rsidR="00484E35" w:rsidRDefault="00484E35" w:rsidP="00913DDD">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5A7B1629" w14:textId="77777777" w:rsidR="00484E35" w:rsidRDefault="00484E35" w:rsidP="00913DDD">
      <w:pPr>
        <w:pStyle w:val="a7"/>
        <w:ind w:left="240" w:right="720" w:firstLine="180"/>
      </w:pPr>
      <w:r>
        <w:t xml:space="preserve">    </w:t>
      </w:r>
      <w:proofErr w:type="spellStart"/>
      <w:proofErr w:type="gramStart"/>
      <w:r>
        <w:t>android:orientation</w:t>
      </w:r>
      <w:proofErr w:type="spellEnd"/>
      <w:proofErr w:type="gramEnd"/>
      <w:r>
        <w:t>="vertical" &gt;</w:t>
      </w:r>
    </w:p>
    <w:p w14:paraId="3F0E0906" w14:textId="77777777" w:rsidR="00484E35" w:rsidRDefault="00484E35" w:rsidP="00913DDD">
      <w:pPr>
        <w:pStyle w:val="a7"/>
        <w:ind w:left="240" w:right="720" w:firstLine="180"/>
      </w:pPr>
    </w:p>
    <w:p w14:paraId="187CF4C3" w14:textId="77777777" w:rsidR="00484E35" w:rsidRDefault="00484E35" w:rsidP="00913DDD">
      <w:pPr>
        <w:pStyle w:val="a7"/>
        <w:ind w:left="240" w:right="720" w:firstLine="180"/>
      </w:pPr>
      <w:r>
        <w:t xml:space="preserve">    &lt;Button</w:t>
      </w:r>
    </w:p>
    <w:p w14:paraId="0CC69E8E" w14:textId="77777777" w:rsidR="00484E35" w:rsidRDefault="00484E35" w:rsidP="00913DDD">
      <w:pPr>
        <w:pStyle w:val="a7"/>
        <w:ind w:left="240" w:right="720" w:firstLine="180"/>
      </w:pPr>
      <w:r>
        <w:t xml:space="preserve">        </w:t>
      </w:r>
      <w:proofErr w:type="spellStart"/>
      <w:r>
        <w:t>android:id</w:t>
      </w:r>
      <w:proofErr w:type="spellEnd"/>
      <w:r>
        <w:t>="@+id/button1"</w:t>
      </w:r>
    </w:p>
    <w:p w14:paraId="3ABD6C87" w14:textId="77777777" w:rsidR="00484E35" w:rsidRDefault="00484E35" w:rsidP="00913DDD">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0FF940B3" w14:textId="77777777" w:rsidR="00484E35" w:rsidRDefault="00484E35" w:rsidP="00913DD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833DBB5" w14:textId="77777777" w:rsidR="00484E35" w:rsidRDefault="00484E35" w:rsidP="00913DDD">
      <w:pPr>
        <w:pStyle w:val="a7"/>
        <w:ind w:left="240" w:right="720" w:firstLine="180"/>
      </w:pPr>
      <w:r>
        <w:t xml:space="preserve">        </w:t>
      </w:r>
      <w:proofErr w:type="spellStart"/>
      <w:r>
        <w:t>android:text</w:t>
      </w:r>
      <w:proofErr w:type="spellEnd"/>
      <w:r>
        <w:t>="Button" /&gt;</w:t>
      </w:r>
    </w:p>
    <w:p w14:paraId="28808FF0" w14:textId="77777777" w:rsidR="00484E35" w:rsidRDefault="00484E35" w:rsidP="00913DDD">
      <w:pPr>
        <w:pStyle w:val="a7"/>
        <w:ind w:left="240" w:right="720" w:firstLine="180"/>
      </w:pPr>
    </w:p>
    <w:p w14:paraId="671EB437" w14:textId="7C075E08" w:rsidR="00484E35" w:rsidRDefault="00484E35" w:rsidP="00913DDD">
      <w:pPr>
        <w:pStyle w:val="a7"/>
        <w:ind w:left="240" w:right="720" w:firstLine="180"/>
      </w:pPr>
      <w:r>
        <w:t xml:space="preserve">    &lt;</w:t>
      </w:r>
      <w:r w:rsidR="00913DDD" w:rsidRPr="00913DDD">
        <w:t xml:space="preserve"> </w:t>
      </w:r>
      <w:r w:rsidR="00913DDD" w:rsidRPr="006F0A61">
        <w:t>com.</w:t>
      </w:r>
      <w:proofErr w:type="gramStart"/>
      <w:r w:rsidR="00913DDD" w:rsidRPr="006F0A61">
        <w:t>example.ch</w:t>
      </w:r>
      <w:r w:rsidR="00913DDD">
        <w:t>11</w:t>
      </w:r>
      <w:r>
        <w:t>.ownview</w:t>
      </w:r>
      <w:proofErr w:type="gramEnd"/>
      <w:r>
        <w:t>.MyDrawView</w:t>
      </w:r>
    </w:p>
    <w:p w14:paraId="1FF48D81" w14:textId="77777777" w:rsidR="00484E35" w:rsidRDefault="00484E35" w:rsidP="00913DDD">
      <w:pPr>
        <w:pStyle w:val="a7"/>
        <w:ind w:left="240" w:right="720" w:firstLine="180"/>
      </w:pPr>
      <w:r>
        <w:t xml:space="preserve">        </w:t>
      </w:r>
      <w:proofErr w:type="spellStart"/>
      <w:r>
        <w:t>android:id</w:t>
      </w:r>
      <w:proofErr w:type="spellEnd"/>
      <w:r>
        <w:t>="@+id/myDrawView1"</w:t>
      </w:r>
    </w:p>
    <w:p w14:paraId="03E55A72" w14:textId="77777777" w:rsidR="00484E35" w:rsidRDefault="00484E35" w:rsidP="00913DDD">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0CB6CF5" w14:textId="77777777" w:rsidR="00484E35" w:rsidRDefault="00484E35" w:rsidP="00913DD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671FA68D" w14:textId="77777777" w:rsidR="00484E35" w:rsidRDefault="00484E35" w:rsidP="00913DDD">
      <w:pPr>
        <w:pStyle w:val="a7"/>
        <w:ind w:left="240" w:right="720" w:firstLine="180"/>
      </w:pPr>
    </w:p>
    <w:p w14:paraId="44456E3A" w14:textId="77777777" w:rsidR="00484E35" w:rsidRDefault="00484E35" w:rsidP="00913DDD">
      <w:pPr>
        <w:pStyle w:val="a7"/>
        <w:ind w:left="240" w:right="720" w:firstLine="180"/>
      </w:pPr>
      <w:r>
        <w:t>&lt;/</w:t>
      </w:r>
      <w:proofErr w:type="spellStart"/>
      <w:r>
        <w:t>LinearLayout</w:t>
      </w:r>
      <w:proofErr w:type="spellEnd"/>
      <w:r>
        <w:t>&gt;</w:t>
      </w:r>
    </w:p>
    <w:p w14:paraId="67D61B31" w14:textId="58027A22" w:rsidR="0091550A" w:rsidRDefault="00D10DD4" w:rsidP="00D10DD4">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17</w:t>
      </w:r>
      <w:r w:rsidR="00B46836">
        <w:fldChar w:fldCharType="end"/>
      </w:r>
    </w:p>
    <w:p w14:paraId="32D80E68" w14:textId="7A14AC38" w:rsidR="00484E35" w:rsidRDefault="00484E35" w:rsidP="00484E35">
      <w:pPr>
        <w:rPr>
          <w:lang w:bidi="ar-SA"/>
        </w:rPr>
      </w:pPr>
      <w:r>
        <w:rPr>
          <w:rFonts w:hint="eastAsia"/>
          <w:lang w:bidi="ar-SA"/>
        </w:rPr>
        <w:lastRenderedPageBreak/>
        <w:t>复合视图（也称为复合组件）是</w:t>
      </w:r>
      <w:proofErr w:type="spellStart"/>
      <w:r>
        <w:rPr>
          <w:rFonts w:hint="eastAsia"/>
          <w:lang w:bidi="ar-SA"/>
        </w:rPr>
        <w:t>ViewGroup</w:t>
      </w:r>
      <w:proofErr w:type="spellEnd"/>
      <w:r>
        <w:rPr>
          <w:rFonts w:hint="eastAsia"/>
          <w:lang w:bidi="ar-SA"/>
        </w:rPr>
        <w:t>基于现有视图和一些预定义的视图交互预先配置的。组合视图还允许添加自定义</w:t>
      </w:r>
      <w:r>
        <w:rPr>
          <w:rFonts w:hint="eastAsia"/>
          <w:lang w:bidi="ar-SA"/>
        </w:rPr>
        <w:t xml:space="preserve"> API </w:t>
      </w:r>
      <w:r>
        <w:rPr>
          <w:rFonts w:hint="eastAsia"/>
          <w:lang w:bidi="ar-SA"/>
        </w:rPr>
        <w:t>来更新和查询组合视图的状态。对于这样的控件，定义一个布局文件并将其分配给复合视图。在复合视图的实现中，可以预定义视图交互</w:t>
      </w:r>
      <w:r w:rsidR="00443695">
        <w:rPr>
          <w:rFonts w:hint="eastAsia"/>
          <w:lang w:bidi="ar-SA"/>
        </w:rPr>
        <w:t>，</w:t>
      </w:r>
      <w:r>
        <w:rPr>
          <w:rFonts w:hint="eastAsia"/>
          <w:lang w:bidi="ar-SA"/>
        </w:rPr>
        <w:t>将定义一个布局文件并扩展相应的</w:t>
      </w:r>
      <w:r>
        <w:rPr>
          <w:rFonts w:hint="eastAsia"/>
          <w:lang w:bidi="ar-SA"/>
        </w:rPr>
        <w:t xml:space="preserve"> </w:t>
      </w:r>
      <w:proofErr w:type="spellStart"/>
      <w:r>
        <w:rPr>
          <w:rFonts w:hint="eastAsia"/>
          <w:lang w:bidi="ar-SA"/>
        </w:rPr>
        <w:t>ViewGroup</w:t>
      </w:r>
      <w:proofErr w:type="spellEnd"/>
      <w:r>
        <w:rPr>
          <w:rFonts w:hint="eastAsia"/>
          <w:lang w:bidi="ar-SA"/>
        </w:rPr>
        <w:t xml:space="preserve"> </w:t>
      </w:r>
      <w:r>
        <w:rPr>
          <w:rFonts w:hint="eastAsia"/>
          <w:lang w:bidi="ar-SA"/>
        </w:rPr>
        <w:t>类。在这个类中，膨胀布局文件并实现</w:t>
      </w:r>
      <w:r>
        <w:rPr>
          <w:rFonts w:hint="eastAsia"/>
          <w:lang w:bidi="ar-SA"/>
        </w:rPr>
        <w:t xml:space="preserve"> View </w:t>
      </w:r>
      <w:r>
        <w:rPr>
          <w:rFonts w:hint="eastAsia"/>
          <w:lang w:bidi="ar-SA"/>
        </w:rPr>
        <w:t>连接逻辑</w:t>
      </w:r>
      <w:r w:rsidR="0025077C">
        <w:rPr>
          <w:rFonts w:hint="eastAsia"/>
          <w:lang w:bidi="ar-SA"/>
        </w:rPr>
        <w:t>。</w:t>
      </w:r>
    </w:p>
    <w:p w14:paraId="095CBF6F" w14:textId="7A4FF691" w:rsidR="00484E35" w:rsidRDefault="00484E35" w:rsidP="00484E35">
      <w:pPr>
        <w:rPr>
          <w:lang w:bidi="ar-SA"/>
        </w:rPr>
      </w:pPr>
      <w:r>
        <w:rPr>
          <w:rFonts w:hint="eastAsia"/>
          <w:lang w:bidi="ar-SA"/>
        </w:rPr>
        <w:t>出于性能原因，可能希望将组合视图重写为扩展的自定义视图</w:t>
      </w:r>
      <w:r w:rsidR="00B87F40">
        <w:rPr>
          <w:rFonts w:hint="eastAsia"/>
          <w:lang w:bidi="ar-SA"/>
        </w:rPr>
        <w:t>，</w:t>
      </w:r>
      <w:r>
        <w:rPr>
          <w:rFonts w:hint="eastAsia"/>
          <w:lang w:bidi="ar-SA"/>
        </w:rPr>
        <w:t>这通常可以使视图层次结构变平。在这种情况下，绘制视图需要更少的遍历，如果正确实施这可以显着加快。</w:t>
      </w:r>
    </w:p>
    <w:p w14:paraId="3E510EC2" w14:textId="16B3D38C" w:rsidR="00484E35" w:rsidRDefault="00484E35" w:rsidP="00484E35">
      <w:pPr>
        <w:rPr>
          <w:lang w:bidi="ar-SA"/>
        </w:rPr>
      </w:pPr>
      <w:r>
        <w:rPr>
          <w:rFonts w:hint="eastAsia"/>
          <w:lang w:bidi="ar-SA"/>
        </w:rPr>
        <w:t>通过扩展</w:t>
      </w:r>
      <w:r>
        <w:rPr>
          <w:rFonts w:hint="eastAsia"/>
          <w:lang w:bidi="ar-SA"/>
        </w:rPr>
        <w:t>View</w:t>
      </w:r>
      <w:r>
        <w:rPr>
          <w:rFonts w:hint="eastAsia"/>
          <w:lang w:bidi="ar-SA"/>
        </w:rPr>
        <w:t>类或其子类之一可以创建自定义视图。对于</w:t>
      </w:r>
      <w:r w:rsidR="00A277E6">
        <w:rPr>
          <w:rFonts w:hint="eastAsia"/>
          <w:lang w:bidi="ar-SA"/>
        </w:rPr>
        <w:t>绘画</w:t>
      </w:r>
      <w:r>
        <w:rPr>
          <w:rFonts w:hint="eastAsia"/>
          <w:lang w:bidi="ar-SA"/>
        </w:rPr>
        <w:t>视图使用</w:t>
      </w:r>
      <w:proofErr w:type="spellStart"/>
      <w:r>
        <w:rPr>
          <w:rFonts w:hint="eastAsia"/>
          <w:lang w:bidi="ar-SA"/>
        </w:rPr>
        <w:t>onDraw</w:t>
      </w:r>
      <w:proofErr w:type="spellEnd"/>
      <w:r>
        <w:rPr>
          <w:rFonts w:hint="eastAsia"/>
          <w:lang w:bidi="ar-SA"/>
        </w:rPr>
        <w:t xml:space="preserve">() </w:t>
      </w:r>
      <w:r>
        <w:rPr>
          <w:rFonts w:hint="eastAsia"/>
          <w:lang w:bidi="ar-SA"/>
        </w:rPr>
        <w:t>方法</w:t>
      </w:r>
      <w:r w:rsidR="005F1457">
        <w:rPr>
          <w:rFonts w:hint="eastAsia"/>
          <w:lang w:bidi="ar-SA"/>
        </w:rPr>
        <w:t>，</w:t>
      </w:r>
      <w:r>
        <w:rPr>
          <w:rFonts w:hint="eastAsia"/>
          <w:lang w:bidi="ar-SA"/>
        </w:rPr>
        <w:t>在此方法中会收到一个</w:t>
      </w:r>
      <w:r>
        <w:rPr>
          <w:rFonts w:hint="eastAsia"/>
          <w:lang w:bidi="ar-SA"/>
        </w:rPr>
        <w:t xml:space="preserve"> Canvas </w:t>
      </w:r>
      <w:r>
        <w:rPr>
          <w:rFonts w:hint="eastAsia"/>
          <w:lang w:bidi="ar-SA"/>
        </w:rPr>
        <w:t>对象，该对象允许对其执行绘图操作，例如绘制线条、圆形、文本或位图。如果应该重新绘制视图，则调用</w:t>
      </w:r>
      <w:r>
        <w:rPr>
          <w:rFonts w:hint="eastAsia"/>
          <w:lang w:bidi="ar-SA"/>
        </w:rPr>
        <w:t xml:space="preserve"> invalidate()</w:t>
      </w:r>
      <w:r w:rsidR="005F1457">
        <w:rPr>
          <w:rFonts w:hint="eastAsia"/>
          <w:lang w:bidi="ar-SA"/>
        </w:rPr>
        <w:t>方法</w:t>
      </w:r>
      <w:r>
        <w:rPr>
          <w:rFonts w:hint="eastAsia"/>
          <w:lang w:bidi="ar-SA"/>
        </w:rPr>
        <w:t>触发</w:t>
      </w:r>
      <w:r w:rsidR="005F1457">
        <w:rPr>
          <w:rFonts w:hint="eastAsia"/>
          <w:lang w:bidi="ar-SA"/>
        </w:rPr>
        <w:t>对该视图方法</w:t>
      </w:r>
      <w:proofErr w:type="spellStart"/>
      <w:r>
        <w:rPr>
          <w:rFonts w:hint="eastAsia"/>
          <w:lang w:bidi="ar-SA"/>
        </w:rPr>
        <w:t>onDraw</w:t>
      </w:r>
      <w:proofErr w:type="spellEnd"/>
      <w:r>
        <w:rPr>
          <w:rFonts w:hint="eastAsia"/>
          <w:lang w:bidi="ar-SA"/>
        </w:rPr>
        <w:t>()</w:t>
      </w:r>
      <w:r>
        <w:rPr>
          <w:rFonts w:hint="eastAsia"/>
          <w:lang w:bidi="ar-SA"/>
        </w:rPr>
        <w:t>调用</w:t>
      </w:r>
      <w:r w:rsidR="003515ED">
        <w:rPr>
          <w:rFonts w:hint="eastAsia"/>
          <w:lang w:bidi="ar-SA"/>
        </w:rPr>
        <w:t>，</w:t>
      </w:r>
      <w:r>
        <w:rPr>
          <w:rFonts w:hint="eastAsia"/>
          <w:lang w:bidi="ar-SA"/>
        </w:rPr>
        <w:t>要绘制</w:t>
      </w:r>
      <w:r>
        <w:rPr>
          <w:rFonts w:hint="eastAsia"/>
          <w:lang w:bidi="ar-SA"/>
        </w:rPr>
        <w:t xml:space="preserve"> View</w:t>
      </w:r>
      <w:r>
        <w:rPr>
          <w:rFonts w:hint="eastAsia"/>
          <w:lang w:bidi="ar-SA"/>
        </w:rPr>
        <w:t>的图形，通常使用</w:t>
      </w:r>
      <w:r>
        <w:rPr>
          <w:rFonts w:hint="eastAsia"/>
          <w:lang w:bidi="ar-SA"/>
        </w:rPr>
        <w:t xml:space="preserve"> 2D Canvas API</w:t>
      </w:r>
      <w:r>
        <w:rPr>
          <w:rFonts w:hint="eastAsia"/>
          <w:lang w:bidi="ar-SA"/>
        </w:rPr>
        <w:t>。</w:t>
      </w:r>
    </w:p>
    <w:p w14:paraId="4A5ECCF1" w14:textId="652F503B" w:rsidR="00484E35" w:rsidRDefault="00484E35" w:rsidP="00484E35">
      <w:pPr>
        <w:rPr>
          <w:lang w:bidi="ar-SA"/>
        </w:rPr>
      </w:pPr>
      <w:r>
        <w:rPr>
          <w:rFonts w:hint="eastAsia"/>
          <w:lang w:bidi="ar-SA"/>
        </w:rPr>
        <w:t>布局管理器调用</w:t>
      </w:r>
      <w:r w:rsidR="002F5B9B">
        <w:rPr>
          <w:rFonts w:hint="eastAsia"/>
          <w:lang w:bidi="ar-SA"/>
        </w:rPr>
        <w:t>视图的</w:t>
      </w:r>
      <w:proofErr w:type="spellStart"/>
      <w:r>
        <w:rPr>
          <w:rFonts w:hint="eastAsia"/>
          <w:lang w:bidi="ar-SA"/>
        </w:rPr>
        <w:t>onMeasure</w:t>
      </w:r>
      <w:proofErr w:type="spellEnd"/>
      <w:r>
        <w:rPr>
          <w:rFonts w:hint="eastAsia"/>
          <w:lang w:bidi="ar-SA"/>
        </w:rPr>
        <w:t>()</w:t>
      </w:r>
      <w:r>
        <w:rPr>
          <w:rFonts w:hint="eastAsia"/>
          <w:lang w:bidi="ar-SA"/>
        </w:rPr>
        <w:t>方法</w:t>
      </w:r>
      <w:r w:rsidR="002F5B9B">
        <w:rPr>
          <w:rFonts w:hint="eastAsia"/>
          <w:lang w:bidi="ar-SA"/>
        </w:rPr>
        <w:t>，</w:t>
      </w:r>
      <w:r>
        <w:rPr>
          <w:rFonts w:hint="eastAsia"/>
          <w:lang w:bidi="ar-SA"/>
        </w:rPr>
        <w:t>视图从布局管理器接收布局参数</w:t>
      </w:r>
      <w:r w:rsidR="002F5B9B">
        <w:rPr>
          <w:rFonts w:hint="eastAsia"/>
          <w:lang w:bidi="ar-SA"/>
        </w:rPr>
        <w:t>，</w:t>
      </w:r>
      <w:r>
        <w:rPr>
          <w:rFonts w:hint="eastAsia"/>
          <w:lang w:bidi="ar-SA"/>
        </w:rPr>
        <w:t>布局管理器负责确定其所有子项的大小</w:t>
      </w:r>
      <w:r w:rsidR="00D968B6">
        <w:rPr>
          <w:rFonts w:hint="eastAsia"/>
          <w:lang w:bidi="ar-SA"/>
        </w:rPr>
        <w:t>，</w:t>
      </w:r>
      <w:r>
        <w:rPr>
          <w:rFonts w:hint="eastAsia"/>
          <w:lang w:bidi="ar-SA"/>
        </w:rPr>
        <w:t>视图必须</w:t>
      </w:r>
      <w:r w:rsidR="00ED40B4">
        <w:rPr>
          <w:rFonts w:hint="eastAsia"/>
          <w:lang w:bidi="ar-SA"/>
        </w:rPr>
        <w:t>调用方法</w:t>
      </w:r>
      <w:r>
        <w:rPr>
          <w:rFonts w:hint="eastAsia"/>
          <w:lang w:bidi="ar-SA"/>
        </w:rPr>
        <w:t xml:space="preserve"> </w:t>
      </w:r>
      <w:proofErr w:type="spellStart"/>
      <w:r>
        <w:rPr>
          <w:rFonts w:hint="eastAsia"/>
          <w:lang w:bidi="ar-SA"/>
        </w:rPr>
        <w:t>setMeasuredDimenstion</w:t>
      </w:r>
      <w:proofErr w:type="spellEnd"/>
      <w:r>
        <w:rPr>
          <w:rFonts w:hint="eastAsia"/>
          <w:lang w:bidi="ar-SA"/>
        </w:rPr>
        <w:t xml:space="preserve">(int, int) </w:t>
      </w:r>
      <w:r w:rsidR="00D968B6">
        <w:rPr>
          <w:rFonts w:hint="eastAsia"/>
          <w:lang w:bidi="ar-SA"/>
        </w:rPr>
        <w:t>。</w:t>
      </w:r>
      <w:r>
        <w:rPr>
          <w:rFonts w:hint="eastAsia"/>
          <w:lang w:bidi="ar-SA"/>
        </w:rPr>
        <w:t>可以通过扩展</w:t>
      </w:r>
      <w:r>
        <w:rPr>
          <w:rFonts w:hint="eastAsia"/>
          <w:lang w:bidi="ar-SA"/>
        </w:rPr>
        <w:t xml:space="preserve"> </w:t>
      </w:r>
      <w:proofErr w:type="spellStart"/>
      <w:r>
        <w:rPr>
          <w:rFonts w:hint="eastAsia"/>
          <w:lang w:bidi="ar-SA"/>
        </w:rPr>
        <w:t>ViewGroup</w:t>
      </w:r>
      <w:proofErr w:type="spellEnd"/>
      <w:r>
        <w:rPr>
          <w:rFonts w:hint="eastAsia"/>
          <w:lang w:bidi="ar-SA"/>
        </w:rPr>
        <w:t xml:space="preserve"> </w:t>
      </w:r>
      <w:r>
        <w:rPr>
          <w:rFonts w:hint="eastAsia"/>
          <w:lang w:bidi="ar-SA"/>
        </w:rPr>
        <w:t>类来实现自定义布局管理器</w:t>
      </w:r>
      <w:r w:rsidR="00215A8E">
        <w:rPr>
          <w:rFonts w:hint="eastAsia"/>
          <w:lang w:bidi="ar-SA"/>
        </w:rPr>
        <w:t>，</w:t>
      </w:r>
      <w:r>
        <w:rPr>
          <w:rFonts w:hint="eastAsia"/>
          <w:lang w:bidi="ar-SA"/>
        </w:rPr>
        <w:t>这允许实现更高效的布局管理器或实现</w:t>
      </w:r>
      <w:r w:rsidR="0075278C">
        <w:rPr>
          <w:rFonts w:hint="eastAsia"/>
          <w:lang w:bidi="ar-SA"/>
        </w:rPr>
        <w:t>安卓</w:t>
      </w:r>
      <w:r>
        <w:rPr>
          <w:rFonts w:hint="eastAsia"/>
          <w:lang w:bidi="ar-SA"/>
        </w:rPr>
        <w:t>平台中当前缺少的效果。自定义布局管理器可以覆盖</w:t>
      </w:r>
      <w:r>
        <w:rPr>
          <w:rFonts w:hint="eastAsia"/>
          <w:lang w:bidi="ar-SA"/>
        </w:rPr>
        <w:t xml:space="preserve"> </w:t>
      </w:r>
      <w:proofErr w:type="spellStart"/>
      <w:r>
        <w:rPr>
          <w:rFonts w:hint="eastAsia"/>
          <w:lang w:bidi="ar-SA"/>
        </w:rPr>
        <w:t>onMeasure</w:t>
      </w:r>
      <w:proofErr w:type="spellEnd"/>
      <w:r>
        <w:rPr>
          <w:rFonts w:hint="eastAsia"/>
          <w:lang w:bidi="ar-SA"/>
        </w:rPr>
        <w:t>()</w:t>
      </w:r>
      <w:r w:rsidR="00AC58AF">
        <w:rPr>
          <w:rFonts w:hint="eastAsia"/>
          <w:lang w:bidi="ar-SA"/>
        </w:rPr>
        <w:t>和</w:t>
      </w:r>
      <w:proofErr w:type="spellStart"/>
      <w:r>
        <w:rPr>
          <w:rFonts w:hint="eastAsia"/>
          <w:lang w:bidi="ar-SA"/>
        </w:rPr>
        <w:t>onLayout</w:t>
      </w:r>
      <w:proofErr w:type="spellEnd"/>
      <w:r>
        <w:rPr>
          <w:rFonts w:hint="eastAsia"/>
          <w:lang w:bidi="ar-SA"/>
        </w:rPr>
        <w:t>()</w:t>
      </w:r>
      <w:r>
        <w:rPr>
          <w:rFonts w:hint="eastAsia"/>
          <w:lang w:bidi="ar-SA"/>
        </w:rPr>
        <w:t>方法并专门计算其子项</w:t>
      </w:r>
      <w:r w:rsidR="006C0D15">
        <w:rPr>
          <w:rFonts w:hint="eastAsia"/>
          <w:lang w:bidi="ar-SA"/>
        </w:rPr>
        <w:t>，例如可以省略</w:t>
      </w:r>
      <w:proofErr w:type="spellStart"/>
      <w:r w:rsidR="006C0D15">
        <w:rPr>
          <w:rFonts w:hint="eastAsia"/>
          <w:lang w:bidi="ar-SA"/>
        </w:rPr>
        <w:t>LinearLayout</w:t>
      </w:r>
      <w:proofErr w:type="spellEnd"/>
      <w:r w:rsidR="006C0D15">
        <w:rPr>
          <w:rFonts w:hint="eastAsia"/>
          <w:lang w:bidi="ar-SA"/>
        </w:rPr>
        <w:t xml:space="preserve"> </w:t>
      </w:r>
      <w:r w:rsidR="006C0D15">
        <w:rPr>
          <w:rFonts w:hint="eastAsia"/>
          <w:lang w:bidi="ar-SA"/>
        </w:rPr>
        <w:t>中的耗时支持</w:t>
      </w:r>
      <w:proofErr w:type="spellStart"/>
      <w:r>
        <w:rPr>
          <w:rFonts w:hint="eastAsia"/>
          <w:lang w:bidi="ar-SA"/>
        </w:rPr>
        <w:t>layout_weight</w:t>
      </w:r>
      <w:proofErr w:type="spellEnd"/>
      <w:r>
        <w:rPr>
          <w:rFonts w:hint="eastAsia"/>
          <w:lang w:bidi="ar-SA"/>
        </w:rPr>
        <w:t>。将任何其他布局参数存储在</w:t>
      </w:r>
      <w:r>
        <w:rPr>
          <w:rFonts w:hint="eastAsia"/>
          <w:lang w:bidi="ar-SA"/>
        </w:rPr>
        <w:t xml:space="preserve"> </w:t>
      </w:r>
      <w:proofErr w:type="spellStart"/>
      <w:r>
        <w:rPr>
          <w:rFonts w:hint="eastAsia"/>
          <w:lang w:bidi="ar-SA"/>
        </w:rPr>
        <w:t>ViewGroup</w:t>
      </w:r>
      <w:proofErr w:type="spellEnd"/>
      <w:r>
        <w:rPr>
          <w:rFonts w:hint="eastAsia"/>
          <w:lang w:bidi="ar-SA"/>
        </w:rPr>
        <w:t xml:space="preserve"> </w:t>
      </w:r>
      <w:r>
        <w:rPr>
          <w:rFonts w:hint="eastAsia"/>
          <w:lang w:bidi="ar-SA"/>
        </w:rPr>
        <w:t>实现的内部类中是一种很好的做法</w:t>
      </w:r>
      <w:r w:rsidR="00B53033">
        <w:rPr>
          <w:rFonts w:hint="eastAsia"/>
          <w:lang w:bidi="ar-SA"/>
        </w:rPr>
        <w:t>，</w:t>
      </w:r>
      <w:r>
        <w:rPr>
          <w:rFonts w:hint="eastAsia"/>
          <w:lang w:bidi="ar-SA"/>
        </w:rPr>
        <w:t>例如</w:t>
      </w:r>
      <w:proofErr w:type="spellStart"/>
      <w:r>
        <w:rPr>
          <w:rFonts w:hint="eastAsia"/>
          <w:lang w:bidi="ar-SA"/>
        </w:rPr>
        <w:t>ViewGroup.LayoutParams</w:t>
      </w:r>
      <w:proofErr w:type="spellEnd"/>
      <w:r>
        <w:rPr>
          <w:rFonts w:hint="eastAsia"/>
          <w:lang w:bidi="ar-SA"/>
        </w:rPr>
        <w:t xml:space="preserve"> </w:t>
      </w:r>
      <w:r w:rsidR="00B53033">
        <w:rPr>
          <w:rFonts w:hint="eastAsia"/>
          <w:lang w:bidi="ar-SA"/>
        </w:rPr>
        <w:t>实现布局的参数，</w:t>
      </w:r>
      <w:proofErr w:type="spellStart"/>
      <w:r>
        <w:rPr>
          <w:rFonts w:hint="eastAsia"/>
          <w:lang w:bidi="ar-SA"/>
        </w:rPr>
        <w:t>LinearLayout.LayoutParams</w:t>
      </w:r>
      <w:proofErr w:type="spellEnd"/>
      <w:r>
        <w:rPr>
          <w:rFonts w:hint="eastAsia"/>
          <w:lang w:bidi="ar-SA"/>
        </w:rPr>
        <w:t>实现特定于</w:t>
      </w:r>
      <w:proofErr w:type="spellStart"/>
      <w:r>
        <w:rPr>
          <w:rFonts w:hint="eastAsia"/>
          <w:lang w:bidi="ar-SA"/>
        </w:rPr>
        <w:t>LinearLayout</w:t>
      </w:r>
      <w:proofErr w:type="spellEnd"/>
      <w:r>
        <w:rPr>
          <w:rFonts w:hint="eastAsia"/>
          <w:lang w:bidi="ar-SA"/>
        </w:rPr>
        <w:t>的附加参数，例如</w:t>
      </w:r>
      <w:proofErr w:type="spellStart"/>
      <w:r>
        <w:rPr>
          <w:rFonts w:hint="eastAsia"/>
          <w:lang w:bidi="ar-SA"/>
        </w:rPr>
        <w:t>layout_weight</w:t>
      </w:r>
      <w:proofErr w:type="spellEnd"/>
      <w:r>
        <w:rPr>
          <w:rFonts w:hint="eastAsia"/>
          <w:lang w:bidi="ar-SA"/>
        </w:rPr>
        <w:t>参数。</w:t>
      </w:r>
    </w:p>
    <w:p w14:paraId="2CAF3E2D" w14:textId="49C05DDB" w:rsidR="00484E35" w:rsidRDefault="0086046B" w:rsidP="00484E35">
      <w:pPr>
        <w:rPr>
          <w:lang w:bidi="ar-SA"/>
        </w:rPr>
      </w:pPr>
      <w:r>
        <w:rPr>
          <w:rFonts w:hint="eastAsia"/>
          <w:lang w:bidi="ar-SA"/>
        </w:rPr>
        <w:t>安卓</w:t>
      </w:r>
      <w:r w:rsidR="00484E35">
        <w:rPr>
          <w:rFonts w:hint="eastAsia"/>
          <w:lang w:bidi="ar-SA"/>
        </w:rPr>
        <w:t>视图的生命周期与窗口相关的生命周期事件</w:t>
      </w:r>
      <w:r w:rsidR="00ED52BD">
        <w:rPr>
          <w:rFonts w:hint="eastAsia"/>
          <w:lang w:bidi="ar-SA"/>
        </w:rPr>
        <w:t>，</w:t>
      </w:r>
      <w:r w:rsidR="00484E35">
        <w:rPr>
          <w:rFonts w:hint="eastAsia"/>
          <w:lang w:bidi="ar-SA"/>
        </w:rPr>
        <w:t>如果视图附加到窗口的布局层次结构则显示视图</w:t>
      </w:r>
      <w:r w:rsidR="00ED52BD">
        <w:rPr>
          <w:rFonts w:hint="eastAsia"/>
          <w:lang w:bidi="ar-SA"/>
        </w:rPr>
        <w:t>，</w:t>
      </w:r>
      <w:r w:rsidR="00484E35">
        <w:rPr>
          <w:rFonts w:hint="eastAsia"/>
          <w:lang w:bidi="ar-SA"/>
        </w:rPr>
        <w:t>一个视图有几个生命周期</w:t>
      </w:r>
      <w:r w:rsidR="00ED52BD">
        <w:rPr>
          <w:rFonts w:hint="eastAsia"/>
          <w:lang w:bidi="ar-SA"/>
        </w:rPr>
        <w:t>回调函数。</w:t>
      </w:r>
    </w:p>
    <w:p w14:paraId="6F4F7FC5" w14:textId="77777777" w:rsidR="002E5D9D" w:rsidRDefault="00484E35" w:rsidP="002E5D9D">
      <w:pPr>
        <w:pStyle w:val="a0"/>
        <w:ind w:firstLine="482"/>
      </w:pPr>
      <w:proofErr w:type="spellStart"/>
      <w:proofErr w:type="gramStart"/>
      <w:r>
        <w:rPr>
          <w:rFonts w:hint="eastAsia"/>
        </w:rPr>
        <w:t>onAttachedToWindow</w:t>
      </w:r>
      <w:proofErr w:type="spellEnd"/>
      <w:r>
        <w:rPr>
          <w:rFonts w:hint="eastAsia"/>
        </w:rPr>
        <w:t>(</w:t>
      </w:r>
      <w:proofErr w:type="gramEnd"/>
      <w:r>
        <w:rPr>
          <w:rFonts w:hint="eastAsia"/>
        </w:rPr>
        <w:t>)</w:t>
      </w:r>
    </w:p>
    <w:p w14:paraId="118A6FD6" w14:textId="57E594E9" w:rsidR="00484E35" w:rsidRDefault="00484E35" w:rsidP="00484E35">
      <w:pPr>
        <w:rPr>
          <w:lang w:bidi="ar-SA"/>
        </w:rPr>
      </w:pPr>
      <w:r>
        <w:rPr>
          <w:rFonts w:hint="eastAsia"/>
          <w:lang w:bidi="ar-SA"/>
        </w:rPr>
        <w:t>一旦窗口可用，就会调用。</w:t>
      </w:r>
    </w:p>
    <w:p w14:paraId="1D8EA1A9" w14:textId="3B364BEA" w:rsidR="002E5D9D" w:rsidRDefault="002E5D9D" w:rsidP="002E5D9D">
      <w:pPr>
        <w:pStyle w:val="a0"/>
        <w:ind w:firstLine="482"/>
      </w:pPr>
      <w:proofErr w:type="spellStart"/>
      <w:proofErr w:type="gramStart"/>
      <w:r>
        <w:rPr>
          <w:rFonts w:hint="eastAsia"/>
        </w:rPr>
        <w:t>onDetachedFromWindow</w:t>
      </w:r>
      <w:proofErr w:type="spellEnd"/>
      <w:r>
        <w:rPr>
          <w:rFonts w:hint="eastAsia"/>
        </w:rPr>
        <w:t>(</w:t>
      </w:r>
      <w:proofErr w:type="gramEnd"/>
      <w:r>
        <w:rPr>
          <w:rFonts w:hint="eastAsia"/>
        </w:rPr>
        <w:t>)</w:t>
      </w:r>
    </w:p>
    <w:p w14:paraId="6D8807FE" w14:textId="4CA8820E" w:rsidR="00484E35" w:rsidRDefault="00484E35" w:rsidP="00484E35">
      <w:pPr>
        <w:rPr>
          <w:lang w:bidi="ar-SA"/>
        </w:rPr>
      </w:pPr>
      <w:r>
        <w:rPr>
          <w:rFonts w:hint="eastAsia"/>
          <w:lang w:bidi="ar-SA"/>
        </w:rPr>
        <w:t>当视图从其父视图中移除时使用</w:t>
      </w:r>
      <w:r w:rsidR="002E5D9D">
        <w:rPr>
          <w:rFonts w:hint="eastAsia"/>
          <w:lang w:bidi="ar-SA"/>
        </w:rPr>
        <w:t>，</w:t>
      </w:r>
      <w:r>
        <w:rPr>
          <w:rFonts w:hint="eastAsia"/>
          <w:lang w:bidi="ar-SA"/>
        </w:rPr>
        <w:t>并且如果父视图附加到窗口</w:t>
      </w:r>
      <w:r w:rsidR="002E5D9D">
        <w:rPr>
          <w:rFonts w:hint="eastAsia"/>
          <w:lang w:bidi="ar-SA"/>
        </w:rPr>
        <w:t>，</w:t>
      </w:r>
      <w:r>
        <w:rPr>
          <w:rFonts w:hint="eastAsia"/>
          <w:lang w:bidi="ar-SA"/>
        </w:rPr>
        <w:t>如果活动被回收（例如通过</w:t>
      </w:r>
      <w:r>
        <w:rPr>
          <w:rFonts w:hint="eastAsia"/>
          <w:lang w:bidi="ar-SA"/>
        </w:rPr>
        <w:t>finished()</w:t>
      </w:r>
      <w:r>
        <w:rPr>
          <w:rFonts w:hint="eastAsia"/>
          <w:lang w:bidi="ar-SA"/>
        </w:rPr>
        <w:t>方法调用）或视图被回收，就会发生这种情况。</w:t>
      </w:r>
    </w:p>
    <w:p w14:paraId="16A784B3" w14:textId="0C34DC0C" w:rsidR="00484E35" w:rsidRDefault="002E5D9D" w:rsidP="002E5D9D">
      <w:pPr>
        <w:pStyle w:val="a0"/>
        <w:ind w:firstLine="482"/>
      </w:pPr>
      <w:proofErr w:type="spellStart"/>
      <w:proofErr w:type="gramStart"/>
      <w:r>
        <w:rPr>
          <w:rFonts w:hint="eastAsia"/>
        </w:rPr>
        <w:t>onDetachedFromWindow</w:t>
      </w:r>
      <w:proofErr w:type="spellEnd"/>
      <w:r>
        <w:rPr>
          <w:rFonts w:hint="eastAsia"/>
        </w:rPr>
        <w:t>(</w:t>
      </w:r>
      <w:proofErr w:type="gramEnd"/>
      <w:r>
        <w:rPr>
          <w:rFonts w:hint="eastAsia"/>
        </w:rPr>
        <w:t>)</w:t>
      </w:r>
    </w:p>
    <w:p w14:paraId="339A9062" w14:textId="24C7487E" w:rsidR="00484E35" w:rsidRDefault="00484E35" w:rsidP="00484E35">
      <w:pPr>
        <w:rPr>
          <w:lang w:bidi="ar-SA"/>
        </w:rPr>
      </w:pPr>
      <w:r>
        <w:rPr>
          <w:rFonts w:hint="eastAsia"/>
          <w:lang w:bidi="ar-SA"/>
        </w:rPr>
        <w:t>该方法可用</w:t>
      </w:r>
      <w:proofErr w:type="gramStart"/>
      <w:r>
        <w:rPr>
          <w:rFonts w:hint="eastAsia"/>
          <w:lang w:bidi="ar-SA"/>
        </w:rPr>
        <w:t>于停止</w:t>
      </w:r>
      <w:proofErr w:type="gramEnd"/>
      <w:r>
        <w:rPr>
          <w:rFonts w:hint="eastAsia"/>
          <w:lang w:bidi="ar-SA"/>
        </w:rPr>
        <w:t>动画并清理视图使用的资源。</w:t>
      </w:r>
    </w:p>
    <w:p w14:paraId="426B387B" w14:textId="02B5627A" w:rsidR="00484E35" w:rsidRDefault="00484E35" w:rsidP="00484E35">
      <w:pPr>
        <w:rPr>
          <w:lang w:bidi="ar-SA"/>
        </w:rPr>
      </w:pPr>
      <w:r>
        <w:rPr>
          <w:rFonts w:hint="eastAsia"/>
          <w:lang w:bidi="ar-SA"/>
        </w:rPr>
        <w:t>遍历生命周期事件包括</w:t>
      </w:r>
      <w:r>
        <w:rPr>
          <w:rFonts w:hint="eastAsia"/>
          <w:lang w:bidi="ar-SA"/>
        </w:rPr>
        <w:t>Animate</w:t>
      </w:r>
      <w:r>
        <w:rPr>
          <w:rFonts w:hint="eastAsia"/>
          <w:lang w:bidi="ar-SA"/>
        </w:rPr>
        <w:t>、</w:t>
      </w:r>
      <w:r>
        <w:rPr>
          <w:rFonts w:hint="eastAsia"/>
          <w:lang w:bidi="ar-SA"/>
        </w:rPr>
        <w:t>Measure</w:t>
      </w:r>
      <w:r>
        <w:rPr>
          <w:rFonts w:hint="eastAsia"/>
          <w:lang w:bidi="ar-SA"/>
        </w:rPr>
        <w:t>、</w:t>
      </w:r>
      <w:r>
        <w:rPr>
          <w:rFonts w:hint="eastAsia"/>
          <w:lang w:bidi="ar-SA"/>
        </w:rPr>
        <w:t>Layout</w:t>
      </w:r>
      <w:r>
        <w:rPr>
          <w:rFonts w:hint="eastAsia"/>
          <w:lang w:bidi="ar-SA"/>
        </w:rPr>
        <w:t>和</w:t>
      </w:r>
      <w:r>
        <w:rPr>
          <w:rFonts w:hint="eastAsia"/>
          <w:lang w:bidi="ar-SA"/>
        </w:rPr>
        <w:t>Draw</w:t>
      </w:r>
      <w:r>
        <w:rPr>
          <w:rFonts w:hint="eastAsia"/>
          <w:lang w:bidi="ar-SA"/>
        </w:rPr>
        <w:t>。</w:t>
      </w:r>
    </w:p>
    <w:p w14:paraId="038F8E28" w14:textId="0314D060" w:rsidR="004C1C72" w:rsidRDefault="008D235C" w:rsidP="00D421DB">
      <w:pPr>
        <w:jc w:val="center"/>
        <w:rPr>
          <w:lang w:bidi="ar-SA"/>
        </w:rPr>
      </w:pPr>
      <w:r>
        <w:rPr>
          <w:noProof/>
          <w:lang w:bidi="ar-SA"/>
        </w:rPr>
        <w:lastRenderedPageBreak/>
        <w:drawing>
          <wp:inline distT="0" distB="0" distL="0" distR="0" wp14:anchorId="508A9EB5" wp14:editId="42114F1F">
            <wp:extent cx="4581525" cy="3905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4">
                      <a:extLst>
                        <a:ext uri="{28A0092B-C50C-407E-A947-70E740481C1C}">
                          <a14:useLocalDpi xmlns:a14="http://schemas.microsoft.com/office/drawing/2010/main" val="0"/>
                        </a:ext>
                      </a:extLst>
                    </a:blip>
                    <a:stretch>
                      <a:fillRect/>
                    </a:stretch>
                  </pic:blipFill>
                  <pic:spPr>
                    <a:xfrm>
                      <a:off x="0" y="0"/>
                      <a:ext cx="4581525" cy="390525"/>
                    </a:xfrm>
                    <a:prstGeom prst="rect">
                      <a:avLst/>
                    </a:prstGeom>
                  </pic:spPr>
                </pic:pic>
              </a:graphicData>
            </a:graphic>
          </wp:inline>
        </w:drawing>
      </w:r>
    </w:p>
    <w:p w14:paraId="7F1B69B3" w14:textId="0ADC1EF8" w:rsidR="00D421DB" w:rsidRDefault="00B63E1A" w:rsidP="00B63E1A">
      <w:pPr>
        <w:pStyle w:val="a5"/>
        <w:rPr>
          <w:lang w:bidi="ar-SA"/>
        </w:rPr>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7</w:t>
      </w:r>
      <w:r w:rsidR="00471A48">
        <w:fldChar w:fldCharType="end"/>
      </w:r>
      <w:r w:rsidR="00C80ED8">
        <w:t xml:space="preserve"> </w:t>
      </w:r>
      <w:r w:rsidR="00C80ED8" w:rsidRPr="00C80ED8">
        <w:rPr>
          <w:rFonts w:hint="eastAsia"/>
        </w:rPr>
        <w:t>视图的生命周期</w:t>
      </w:r>
    </w:p>
    <w:p w14:paraId="61A3D81B" w14:textId="27E43880" w:rsidR="001F7D7F" w:rsidRDefault="001F7D7F" w:rsidP="001F7D7F">
      <w:pPr>
        <w:rPr>
          <w:lang w:bidi="ar-SA"/>
        </w:rPr>
      </w:pPr>
      <w:r>
        <w:rPr>
          <w:rFonts w:hint="eastAsia"/>
          <w:lang w:bidi="ar-SA"/>
        </w:rPr>
        <w:t>所有视图都必须知道如何测量和布局自己</w:t>
      </w:r>
      <w:r w:rsidR="00C80ED8">
        <w:rPr>
          <w:rFonts w:hint="eastAsia"/>
          <w:lang w:bidi="ar-SA"/>
        </w:rPr>
        <w:t>，</w:t>
      </w:r>
      <w:proofErr w:type="spellStart"/>
      <w:r>
        <w:rPr>
          <w:rFonts w:hint="eastAsia"/>
          <w:lang w:bidi="ar-SA"/>
        </w:rPr>
        <w:t>requestLayout</w:t>
      </w:r>
      <w:proofErr w:type="spellEnd"/>
      <w:r>
        <w:rPr>
          <w:rFonts w:hint="eastAsia"/>
          <w:lang w:bidi="ar-SA"/>
        </w:rPr>
        <w:t>()</w:t>
      </w:r>
      <w:r>
        <w:rPr>
          <w:rFonts w:hint="eastAsia"/>
          <w:lang w:bidi="ar-SA"/>
        </w:rPr>
        <w:t>方法调用告诉视图自己测量和布局</w:t>
      </w:r>
      <w:r w:rsidR="00C80ED8">
        <w:rPr>
          <w:rFonts w:hint="eastAsia"/>
          <w:lang w:bidi="ar-SA"/>
        </w:rPr>
        <w:t>，</w:t>
      </w:r>
      <w:r>
        <w:rPr>
          <w:rFonts w:hint="eastAsia"/>
          <w:lang w:bidi="ar-SA"/>
        </w:rPr>
        <w:t>由于此操作可能会影响调用的其他视图的布局，因此</w:t>
      </w:r>
      <w:proofErr w:type="spellStart"/>
      <w:r w:rsidR="00C80ED8">
        <w:rPr>
          <w:rFonts w:hint="eastAsia"/>
          <w:lang w:bidi="ar-SA"/>
        </w:rPr>
        <w:t>requestLayout</w:t>
      </w:r>
      <w:proofErr w:type="spellEnd"/>
      <w:r w:rsidR="00C80ED8">
        <w:rPr>
          <w:rFonts w:hint="eastAsia"/>
          <w:lang w:bidi="ar-SA"/>
        </w:rPr>
        <w:t>()</w:t>
      </w:r>
      <w:r>
        <w:rPr>
          <w:rFonts w:hint="eastAsia"/>
          <w:lang w:bidi="ar-SA"/>
        </w:rPr>
        <w:t>也影响其父视图的布局。这个递归调用是不应该把布局嵌套到很深的原因</w:t>
      </w:r>
      <w:r w:rsidR="007E3637">
        <w:rPr>
          <w:rFonts w:hint="eastAsia"/>
          <w:lang w:bidi="ar-SA"/>
        </w:rPr>
        <w:t>，</w:t>
      </w:r>
      <w:r>
        <w:rPr>
          <w:rFonts w:hint="eastAsia"/>
          <w:lang w:bidi="ar-SA"/>
        </w:rPr>
        <w:t>如果重新计算大量层次结构，测量和布局操作可能会很</w:t>
      </w:r>
      <w:r w:rsidR="007E3637">
        <w:rPr>
          <w:rFonts w:hint="eastAsia"/>
          <w:lang w:bidi="ar-SA"/>
        </w:rPr>
        <w:t>耗时</w:t>
      </w:r>
      <w:r>
        <w:rPr>
          <w:rFonts w:hint="eastAsia"/>
          <w:lang w:bidi="ar-SA"/>
        </w:rPr>
        <w:t>。</w:t>
      </w:r>
      <w:proofErr w:type="spellStart"/>
      <w:r>
        <w:rPr>
          <w:rFonts w:hint="eastAsia"/>
          <w:lang w:bidi="ar-SA"/>
        </w:rPr>
        <w:t>onMeasure</w:t>
      </w:r>
      <w:proofErr w:type="spellEnd"/>
      <w:r>
        <w:rPr>
          <w:rFonts w:hint="eastAsia"/>
          <w:lang w:bidi="ar-SA"/>
        </w:rPr>
        <w:t>()</w:t>
      </w:r>
      <w:r>
        <w:rPr>
          <w:rFonts w:hint="eastAsia"/>
          <w:lang w:bidi="ar-SA"/>
        </w:rPr>
        <w:t>方法确定视图及其子项的大小</w:t>
      </w:r>
      <w:r w:rsidR="0071081D">
        <w:rPr>
          <w:rFonts w:hint="eastAsia"/>
          <w:lang w:bidi="ar-SA"/>
        </w:rPr>
        <w:t>，</w:t>
      </w:r>
      <w:r>
        <w:rPr>
          <w:rFonts w:hint="eastAsia"/>
          <w:lang w:bidi="ar-SA"/>
        </w:rPr>
        <w:t>必须在返回之前通过</w:t>
      </w:r>
      <w:proofErr w:type="spellStart"/>
      <w:r w:rsidR="00E0705E">
        <w:rPr>
          <w:rFonts w:hint="eastAsia"/>
          <w:lang w:bidi="ar-SA"/>
        </w:rPr>
        <w:t>setMeasuredDimension</w:t>
      </w:r>
      <w:proofErr w:type="spellEnd"/>
      <w:r w:rsidR="00E0705E">
        <w:rPr>
          <w:rFonts w:hint="eastAsia"/>
          <w:lang w:bidi="ar-SA"/>
        </w:rPr>
        <w:t>()</w:t>
      </w:r>
      <w:r>
        <w:rPr>
          <w:rFonts w:hint="eastAsia"/>
          <w:lang w:bidi="ar-SA"/>
        </w:rPr>
        <w:t>方法设置维度。根据</w:t>
      </w:r>
      <w:r w:rsidR="00867F9F">
        <w:rPr>
          <w:rFonts w:hint="eastAsia"/>
          <w:lang w:bidi="ar-SA"/>
        </w:rPr>
        <w:t>调用</w:t>
      </w:r>
      <w:proofErr w:type="spellStart"/>
      <w:r w:rsidR="00867F9F">
        <w:rPr>
          <w:rFonts w:hint="eastAsia"/>
          <w:lang w:bidi="ar-SA"/>
        </w:rPr>
        <w:t>onLayout</w:t>
      </w:r>
      <w:proofErr w:type="spellEnd"/>
      <w:r w:rsidR="00867F9F">
        <w:rPr>
          <w:rFonts w:hint="eastAsia"/>
          <w:lang w:bidi="ar-SA"/>
        </w:rPr>
        <w:t>()</w:t>
      </w:r>
      <w:r>
        <w:rPr>
          <w:rFonts w:hint="eastAsia"/>
          <w:lang w:bidi="ar-SA"/>
        </w:rPr>
        <w:t>方法的结果定位视图</w:t>
      </w:r>
      <w:r w:rsidR="00867F9F">
        <w:rPr>
          <w:rFonts w:hint="eastAsia"/>
          <w:lang w:bidi="ar-SA"/>
        </w:rPr>
        <w:t>，</w:t>
      </w:r>
      <w:proofErr w:type="spellStart"/>
      <w:r>
        <w:rPr>
          <w:rFonts w:hint="eastAsia"/>
          <w:lang w:bidi="ar-SA"/>
        </w:rPr>
        <w:t>onMeasure</w:t>
      </w:r>
      <w:proofErr w:type="spellEnd"/>
      <w:r>
        <w:rPr>
          <w:rFonts w:hint="eastAsia"/>
          <w:lang w:bidi="ar-SA"/>
        </w:rPr>
        <w:t>()</w:t>
      </w:r>
      <w:r>
        <w:rPr>
          <w:rFonts w:hint="eastAsia"/>
          <w:lang w:bidi="ar-SA"/>
        </w:rPr>
        <w:t>此调用通常发生一次，而</w:t>
      </w:r>
      <w:proofErr w:type="spellStart"/>
      <w:r>
        <w:rPr>
          <w:rFonts w:hint="eastAsia"/>
          <w:lang w:bidi="ar-SA"/>
        </w:rPr>
        <w:t>onMeasure</w:t>
      </w:r>
      <w:proofErr w:type="spellEnd"/>
      <w:r>
        <w:rPr>
          <w:rFonts w:hint="eastAsia"/>
          <w:lang w:bidi="ar-SA"/>
        </w:rPr>
        <w:t>()</w:t>
      </w:r>
      <w:r>
        <w:rPr>
          <w:rFonts w:hint="eastAsia"/>
          <w:lang w:bidi="ar-SA"/>
        </w:rPr>
        <w:t>可能发生多次。视图无权访问活动的生命周期事件</w:t>
      </w:r>
      <w:r w:rsidR="0065463F">
        <w:rPr>
          <w:rFonts w:hint="eastAsia"/>
          <w:lang w:bidi="ar-SA"/>
        </w:rPr>
        <w:t>，</w:t>
      </w:r>
      <w:r>
        <w:rPr>
          <w:rFonts w:hint="eastAsia"/>
          <w:lang w:bidi="ar-SA"/>
        </w:rPr>
        <w:t>如果视图想要了解这些事件，应该在视图中创建一个接口，可以在活动的生命周期方法中调用该接口。</w:t>
      </w:r>
    </w:p>
    <w:p w14:paraId="2EC6C893" w14:textId="0511B370" w:rsidR="001F7D7F" w:rsidRDefault="001F7D7F" w:rsidP="001F7D7F">
      <w:pPr>
        <w:rPr>
          <w:lang w:bidi="ar-SA"/>
        </w:rPr>
      </w:pPr>
      <w:r>
        <w:rPr>
          <w:rFonts w:hint="eastAsia"/>
          <w:lang w:bidi="ar-SA"/>
        </w:rPr>
        <w:t>为自定义视图定义附加属性</w:t>
      </w:r>
      <w:r w:rsidR="00F8445E">
        <w:rPr>
          <w:rFonts w:hint="eastAsia"/>
          <w:lang w:bidi="ar-SA"/>
        </w:rPr>
        <w:t>，</w:t>
      </w:r>
      <w:r>
        <w:rPr>
          <w:rFonts w:hint="eastAsia"/>
          <w:lang w:bidi="ar-SA"/>
        </w:rPr>
        <w:t>可以为复合视图或自定义视图定义附加属性。要定义其他属性，在</w:t>
      </w:r>
      <w:r>
        <w:rPr>
          <w:rFonts w:hint="eastAsia"/>
          <w:lang w:bidi="ar-SA"/>
        </w:rPr>
        <w:t>res/values</w:t>
      </w:r>
      <w:r>
        <w:rPr>
          <w:rFonts w:hint="eastAsia"/>
          <w:lang w:bidi="ar-SA"/>
        </w:rPr>
        <w:t>文件夹中创建</w:t>
      </w:r>
      <w:r>
        <w:rPr>
          <w:rFonts w:hint="eastAsia"/>
          <w:lang w:bidi="ar-SA"/>
        </w:rPr>
        <w:t>attrs.xml</w:t>
      </w:r>
      <w:r>
        <w:rPr>
          <w:rFonts w:hint="eastAsia"/>
          <w:lang w:bidi="ar-SA"/>
        </w:rPr>
        <w:t>文件</w:t>
      </w:r>
      <w:r w:rsidR="00F8445E">
        <w:rPr>
          <w:rFonts w:hint="eastAsia"/>
          <w:lang w:bidi="ar-SA"/>
        </w:rPr>
        <w:t>，</w:t>
      </w:r>
      <w:r>
        <w:rPr>
          <w:rFonts w:hint="eastAsia"/>
          <w:lang w:bidi="ar-SA"/>
        </w:rPr>
        <w:t>下面显示了为名为</w:t>
      </w:r>
      <w:proofErr w:type="spellStart"/>
      <w:r w:rsidR="00F8445E">
        <w:rPr>
          <w:rFonts w:hint="eastAsia"/>
          <w:lang w:bidi="ar-SA"/>
        </w:rPr>
        <w:t>ColorOptionsView</w:t>
      </w:r>
      <w:proofErr w:type="spellEnd"/>
      <w:r>
        <w:rPr>
          <w:rFonts w:hint="eastAsia"/>
          <w:lang w:bidi="ar-SA"/>
        </w:rPr>
        <w:t>新视图定义的属性示例。</w:t>
      </w:r>
    </w:p>
    <w:p w14:paraId="2D181C59" w14:textId="77777777" w:rsidR="00D5409E" w:rsidRDefault="00D5409E" w:rsidP="00D5409E">
      <w:pPr>
        <w:pStyle w:val="a7"/>
        <w:ind w:left="240" w:right="720" w:firstLine="180"/>
        <w:jc w:val="both"/>
      </w:pPr>
      <w:r>
        <w:t>&lt;?xml version="1.0" encoding="utf-8"?&gt;</w:t>
      </w:r>
    </w:p>
    <w:p w14:paraId="11044133" w14:textId="77777777" w:rsidR="00D5409E" w:rsidRDefault="00D5409E" w:rsidP="00D5409E">
      <w:pPr>
        <w:pStyle w:val="a7"/>
        <w:ind w:left="240" w:right="720" w:firstLine="180"/>
        <w:jc w:val="both"/>
      </w:pPr>
      <w:r>
        <w:t>&lt;resources&gt;</w:t>
      </w:r>
    </w:p>
    <w:p w14:paraId="6B460436" w14:textId="77777777" w:rsidR="00D5409E" w:rsidRDefault="00D5409E" w:rsidP="00D5409E">
      <w:pPr>
        <w:pStyle w:val="a7"/>
        <w:ind w:left="240" w:right="720" w:firstLine="180"/>
        <w:jc w:val="both"/>
      </w:pPr>
      <w:r>
        <w:t xml:space="preserve">    &lt;declare-</w:t>
      </w:r>
      <w:proofErr w:type="spellStart"/>
      <w:r>
        <w:t>styleable</w:t>
      </w:r>
      <w:proofErr w:type="spellEnd"/>
      <w:r>
        <w:t xml:space="preserve"> name="</w:t>
      </w:r>
      <w:proofErr w:type="spellStart"/>
      <w:r>
        <w:t>ColorOptionsView</w:t>
      </w:r>
      <w:proofErr w:type="spellEnd"/>
      <w:r>
        <w:t>"&gt;</w:t>
      </w:r>
    </w:p>
    <w:p w14:paraId="781C7EC7" w14:textId="77777777" w:rsidR="00D5409E" w:rsidRDefault="00D5409E" w:rsidP="00D5409E">
      <w:pPr>
        <w:pStyle w:val="a7"/>
        <w:ind w:left="240" w:right="720" w:firstLine="180"/>
        <w:jc w:val="both"/>
      </w:pPr>
      <w:r>
        <w:t xml:space="preserve">        &lt;</w:t>
      </w:r>
      <w:proofErr w:type="spellStart"/>
      <w:r>
        <w:t>attr</w:t>
      </w:r>
      <w:proofErr w:type="spellEnd"/>
      <w:r>
        <w:t xml:space="preserve"> name="</w:t>
      </w:r>
      <w:proofErr w:type="spellStart"/>
      <w:r>
        <w:t>titleText</w:t>
      </w:r>
      <w:proofErr w:type="spellEnd"/>
      <w:r>
        <w:t>" format="string" localization="suggested" /&gt;</w:t>
      </w:r>
    </w:p>
    <w:p w14:paraId="78389F89" w14:textId="77777777" w:rsidR="00D5409E" w:rsidRDefault="00D5409E" w:rsidP="00D5409E">
      <w:pPr>
        <w:pStyle w:val="a7"/>
        <w:ind w:left="240" w:right="720" w:firstLine="180"/>
        <w:jc w:val="both"/>
      </w:pPr>
      <w:r>
        <w:t xml:space="preserve">        &lt;</w:t>
      </w:r>
      <w:proofErr w:type="spellStart"/>
      <w:r>
        <w:t>attr</w:t>
      </w:r>
      <w:proofErr w:type="spellEnd"/>
      <w:r>
        <w:t xml:space="preserve"> name="</w:t>
      </w:r>
      <w:proofErr w:type="spellStart"/>
      <w:r>
        <w:t>valueColor</w:t>
      </w:r>
      <w:proofErr w:type="spellEnd"/>
      <w:r>
        <w:t>" format="color" /&gt;</w:t>
      </w:r>
    </w:p>
    <w:p w14:paraId="2F4D45BA" w14:textId="77777777" w:rsidR="00D5409E" w:rsidRDefault="00D5409E" w:rsidP="00D5409E">
      <w:pPr>
        <w:pStyle w:val="a7"/>
        <w:ind w:left="240" w:right="720" w:firstLine="180"/>
        <w:jc w:val="both"/>
      </w:pPr>
      <w:r>
        <w:t xml:space="preserve">    &lt;/declare-</w:t>
      </w:r>
      <w:proofErr w:type="spellStart"/>
      <w:r>
        <w:t>styleable</w:t>
      </w:r>
      <w:proofErr w:type="spellEnd"/>
      <w:r>
        <w:t>&gt;</w:t>
      </w:r>
    </w:p>
    <w:p w14:paraId="48218AA8" w14:textId="4278CD42" w:rsidR="001F7D7F" w:rsidRDefault="00D5409E" w:rsidP="00D5409E">
      <w:pPr>
        <w:pStyle w:val="a7"/>
        <w:ind w:left="240" w:right="720" w:firstLine="180"/>
      </w:pPr>
      <w:r>
        <w:t>&lt;/resources&gt;</w:t>
      </w:r>
    </w:p>
    <w:p w14:paraId="4E252ED5" w14:textId="34C91818" w:rsidR="00AA1CCA" w:rsidRDefault="00863789" w:rsidP="00863789">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18</w:t>
      </w:r>
      <w:r w:rsidR="00B46836">
        <w:fldChar w:fldCharType="end"/>
      </w:r>
    </w:p>
    <w:p w14:paraId="49D129EB" w14:textId="4723D186" w:rsidR="001F7D7F" w:rsidRDefault="001F7D7F" w:rsidP="001F7D7F">
      <w:pPr>
        <w:rPr>
          <w:lang w:bidi="ar-SA"/>
        </w:rPr>
      </w:pPr>
      <w:r>
        <w:rPr>
          <w:rFonts w:hint="eastAsia"/>
          <w:lang w:bidi="ar-SA"/>
        </w:rPr>
        <w:t>要在布局文件中使用这些属性，必须在</w:t>
      </w:r>
      <w:r>
        <w:rPr>
          <w:rFonts w:hint="eastAsia"/>
          <w:lang w:bidi="ar-SA"/>
        </w:rPr>
        <w:t xml:space="preserve"> XML </w:t>
      </w:r>
      <w:r>
        <w:rPr>
          <w:rFonts w:hint="eastAsia"/>
          <w:lang w:bidi="ar-SA"/>
        </w:rPr>
        <w:t>标头中声明它们。在下面的清单中，这是通过</w:t>
      </w:r>
      <w:proofErr w:type="spellStart"/>
      <w:r>
        <w:rPr>
          <w:rFonts w:hint="eastAsia"/>
          <w:lang w:bidi="ar-SA"/>
        </w:rPr>
        <w:t>xmlns:custom</w:t>
      </w:r>
      <w:proofErr w:type="spellEnd"/>
      <w:r>
        <w:rPr>
          <w:rFonts w:hint="eastAsia"/>
          <w:lang w:bidi="ar-SA"/>
        </w:rPr>
        <w:t>部分代码完成的</w:t>
      </w:r>
      <w:r w:rsidR="00241BA9">
        <w:rPr>
          <w:rFonts w:hint="eastAsia"/>
          <w:lang w:bidi="ar-SA"/>
        </w:rPr>
        <w:t>，</w:t>
      </w:r>
      <w:r>
        <w:rPr>
          <w:rFonts w:hint="eastAsia"/>
          <w:lang w:bidi="ar-SA"/>
        </w:rPr>
        <w:t>这些属性也分配给视图。</w:t>
      </w:r>
    </w:p>
    <w:p w14:paraId="5602AA7F" w14:textId="77777777" w:rsidR="00B0636D" w:rsidRDefault="00B0636D" w:rsidP="00B0636D">
      <w:pPr>
        <w:pStyle w:val="a7"/>
        <w:ind w:left="240" w:right="720" w:firstLine="180"/>
        <w:jc w:val="both"/>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3F53BE3D" w14:textId="77777777" w:rsidR="00B0636D" w:rsidRDefault="00B0636D" w:rsidP="00B0636D">
      <w:pPr>
        <w:pStyle w:val="a7"/>
        <w:ind w:left="240" w:right="720" w:firstLine="180"/>
        <w:jc w:val="both"/>
      </w:pPr>
      <w:r>
        <w:t xml:space="preserve">    </w:t>
      </w:r>
      <w:proofErr w:type="spellStart"/>
      <w:proofErr w:type="gramStart"/>
      <w:r>
        <w:t>xmlns:custom</w:t>
      </w:r>
      <w:proofErr w:type="spellEnd"/>
      <w:proofErr w:type="gramEnd"/>
      <w:r>
        <w:t>="http://schemas.android.com/</w:t>
      </w:r>
      <w:proofErr w:type="spellStart"/>
      <w:r>
        <w:t>apk</w:t>
      </w:r>
      <w:proofErr w:type="spellEnd"/>
      <w:r>
        <w:t>/res-auto"</w:t>
      </w:r>
    </w:p>
    <w:p w14:paraId="0AB60221" w14:textId="77777777" w:rsidR="00B0636D" w:rsidRDefault="00B0636D" w:rsidP="00B0636D">
      <w:pPr>
        <w:pStyle w:val="a7"/>
        <w:ind w:left="240" w:right="720" w:firstLine="180"/>
        <w:jc w:val="both"/>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37C68E9" w14:textId="77777777" w:rsidR="00B0636D" w:rsidRDefault="00B0636D" w:rsidP="00B0636D">
      <w:pPr>
        <w:pStyle w:val="a7"/>
        <w:ind w:left="240" w:right="720" w:firstLine="180"/>
        <w:jc w:val="both"/>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56D1599B" w14:textId="77777777" w:rsidR="00B0636D" w:rsidRDefault="00B0636D" w:rsidP="00B0636D">
      <w:pPr>
        <w:pStyle w:val="a7"/>
        <w:ind w:left="240" w:right="720" w:firstLine="180"/>
        <w:jc w:val="both"/>
      </w:pPr>
      <w:r>
        <w:t xml:space="preserve">    </w:t>
      </w:r>
      <w:proofErr w:type="spellStart"/>
      <w:proofErr w:type="gramStart"/>
      <w:r>
        <w:t>android:orientation</w:t>
      </w:r>
      <w:proofErr w:type="spellEnd"/>
      <w:proofErr w:type="gramEnd"/>
      <w:r>
        <w:t>="vertical"&gt;</w:t>
      </w:r>
    </w:p>
    <w:p w14:paraId="38677A88" w14:textId="77777777" w:rsidR="00B0636D" w:rsidRDefault="00B0636D" w:rsidP="00B0636D">
      <w:pPr>
        <w:pStyle w:val="a7"/>
        <w:ind w:left="240" w:right="720" w:firstLine="180"/>
        <w:jc w:val="both"/>
      </w:pPr>
      <w:r>
        <w:t xml:space="preserve">    </w:t>
      </w:r>
      <w:proofErr w:type="gramStart"/>
      <w:r>
        <w:t>&lt;!--</w:t>
      </w:r>
      <w:proofErr w:type="gramEnd"/>
      <w:r>
        <w:t xml:space="preserve"> Assume that this is your new component. It uses your new attributes --&gt;</w:t>
      </w:r>
    </w:p>
    <w:p w14:paraId="74D48A78" w14:textId="77777777" w:rsidR="00B0636D" w:rsidRDefault="00B0636D" w:rsidP="00B0636D">
      <w:pPr>
        <w:pStyle w:val="a7"/>
        <w:ind w:left="240" w:right="720" w:firstLine="180"/>
        <w:jc w:val="both"/>
      </w:pPr>
      <w:r>
        <w:t xml:space="preserve">    &lt;com.</w:t>
      </w:r>
      <w:proofErr w:type="gramStart"/>
      <w:r>
        <w:t>example.ch11.compoundview</w:t>
      </w:r>
      <w:proofErr w:type="gramEnd"/>
      <w:r>
        <w:t>.ColorOptionsView</w:t>
      </w:r>
    </w:p>
    <w:p w14:paraId="18D12059" w14:textId="77777777" w:rsidR="00B0636D" w:rsidRDefault="00B0636D" w:rsidP="00B0636D">
      <w:pPr>
        <w:pStyle w:val="a7"/>
        <w:ind w:left="240" w:right="720" w:firstLine="180"/>
        <w:jc w:val="both"/>
      </w:pPr>
      <w:r>
        <w:lastRenderedPageBreak/>
        <w:t xml:space="preserve">        </w:t>
      </w:r>
      <w:proofErr w:type="spellStart"/>
      <w:proofErr w:type="gramStart"/>
      <w:r>
        <w:t>android:layout</w:t>
      </w:r>
      <w:proofErr w:type="gramEnd"/>
      <w:r>
        <w:t>_width</w:t>
      </w:r>
      <w:proofErr w:type="spellEnd"/>
      <w:r>
        <w:t>="</w:t>
      </w:r>
      <w:proofErr w:type="spellStart"/>
      <w:r>
        <w:t>match_parent</w:t>
      </w:r>
      <w:proofErr w:type="spellEnd"/>
      <w:r>
        <w:t>"</w:t>
      </w:r>
    </w:p>
    <w:p w14:paraId="29D2A876" w14:textId="77777777" w:rsidR="00B0636D" w:rsidRDefault="00B0636D" w:rsidP="00B0636D">
      <w:pPr>
        <w:pStyle w:val="a7"/>
        <w:ind w:left="240" w:right="720" w:firstLine="180"/>
        <w:jc w:val="both"/>
      </w:pPr>
      <w:r>
        <w:t xml:space="preserve">        </w:t>
      </w:r>
      <w:proofErr w:type="spellStart"/>
      <w:proofErr w:type="gramStart"/>
      <w:r>
        <w:t>android:layout</w:t>
      </w:r>
      <w:proofErr w:type="gramEnd"/>
      <w:r>
        <w:t>_height</w:t>
      </w:r>
      <w:proofErr w:type="spellEnd"/>
      <w:r>
        <w:t>="?</w:t>
      </w:r>
      <w:proofErr w:type="spellStart"/>
      <w:r>
        <w:t>android:attr</w:t>
      </w:r>
      <w:proofErr w:type="spellEnd"/>
      <w:r>
        <w:t>/</w:t>
      </w:r>
      <w:proofErr w:type="spellStart"/>
      <w:r>
        <w:t>listPreferredItemHeight</w:t>
      </w:r>
      <w:proofErr w:type="spellEnd"/>
      <w:r>
        <w:t>"</w:t>
      </w:r>
    </w:p>
    <w:p w14:paraId="11957E34" w14:textId="77777777" w:rsidR="00B0636D" w:rsidRDefault="00B0636D" w:rsidP="00B0636D">
      <w:pPr>
        <w:pStyle w:val="a7"/>
        <w:ind w:left="240" w:right="720" w:firstLine="180"/>
        <w:jc w:val="both"/>
      </w:pPr>
      <w:r>
        <w:t xml:space="preserve">        </w:t>
      </w:r>
      <w:proofErr w:type="spellStart"/>
      <w:proofErr w:type="gramStart"/>
      <w:r>
        <w:t>custom:titleText</w:t>
      </w:r>
      <w:proofErr w:type="spellEnd"/>
      <w:proofErr w:type="gramEnd"/>
      <w:r>
        <w:t>="Background color"</w:t>
      </w:r>
    </w:p>
    <w:p w14:paraId="2F17415F" w14:textId="77777777" w:rsidR="00B0636D" w:rsidRDefault="00B0636D" w:rsidP="00B0636D">
      <w:pPr>
        <w:pStyle w:val="a7"/>
        <w:ind w:left="240" w:right="720" w:firstLine="180"/>
        <w:jc w:val="both"/>
      </w:pPr>
      <w:r>
        <w:t xml:space="preserve">        </w:t>
      </w:r>
      <w:proofErr w:type="spellStart"/>
      <w:proofErr w:type="gramStart"/>
      <w:r>
        <w:t>custom:valueColor</w:t>
      </w:r>
      <w:proofErr w:type="spellEnd"/>
      <w:proofErr w:type="gramEnd"/>
      <w:r>
        <w:t>="@</w:t>
      </w:r>
      <w:proofErr w:type="spellStart"/>
      <w:r>
        <w:t>android:color</w:t>
      </w:r>
      <w:proofErr w:type="spellEnd"/>
      <w:r>
        <w:t>/</w:t>
      </w:r>
      <w:proofErr w:type="spellStart"/>
      <w:r>
        <w:t>holo_green_light</w:t>
      </w:r>
      <w:proofErr w:type="spellEnd"/>
      <w:r>
        <w:t>" /&gt;</w:t>
      </w:r>
    </w:p>
    <w:p w14:paraId="2A33A0FF" w14:textId="77777777" w:rsidR="00B0636D" w:rsidRDefault="00B0636D" w:rsidP="00B0636D">
      <w:pPr>
        <w:pStyle w:val="a7"/>
        <w:ind w:left="240" w:right="720" w:firstLine="180"/>
        <w:jc w:val="both"/>
      </w:pPr>
    </w:p>
    <w:p w14:paraId="4652EB5B" w14:textId="19B4150E" w:rsidR="001F7D7F" w:rsidRDefault="00B0636D" w:rsidP="00B0636D">
      <w:pPr>
        <w:pStyle w:val="a7"/>
        <w:ind w:left="240" w:right="720" w:firstLine="180"/>
      </w:pPr>
      <w:r>
        <w:t>&lt;/</w:t>
      </w:r>
      <w:proofErr w:type="spellStart"/>
      <w:r>
        <w:t>LinearLayout</w:t>
      </w:r>
      <w:proofErr w:type="spellEnd"/>
      <w:r>
        <w:t>&gt;</w:t>
      </w:r>
    </w:p>
    <w:p w14:paraId="17B16E24" w14:textId="11A99A41" w:rsidR="00241BA9" w:rsidRDefault="007969A0" w:rsidP="007969A0">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19</w:t>
      </w:r>
      <w:r w:rsidR="00B46836">
        <w:fldChar w:fldCharType="end"/>
      </w:r>
    </w:p>
    <w:p w14:paraId="761BDE38" w14:textId="77777777" w:rsidR="001F7D7F" w:rsidRDefault="001F7D7F" w:rsidP="001F7D7F">
      <w:pPr>
        <w:rPr>
          <w:lang w:bidi="ar-SA"/>
        </w:rPr>
      </w:pPr>
      <w:r>
        <w:rPr>
          <w:rFonts w:hint="eastAsia"/>
          <w:lang w:bidi="ar-SA"/>
        </w:rPr>
        <w:t>以下示例显示了组件如何访问这些属性。</w:t>
      </w:r>
    </w:p>
    <w:p w14:paraId="0B76CABF" w14:textId="77777777" w:rsidR="00C92E52" w:rsidRDefault="00C92E52" w:rsidP="00C92E52">
      <w:pPr>
        <w:pStyle w:val="a7"/>
        <w:ind w:left="240" w:right="720" w:firstLine="180"/>
      </w:pPr>
      <w:r>
        <w:t xml:space="preserve">import </w:t>
      </w:r>
      <w:proofErr w:type="spellStart"/>
      <w:proofErr w:type="gramStart"/>
      <w:r>
        <w:t>android.annotation</w:t>
      </w:r>
      <w:proofErr w:type="gramEnd"/>
      <w:r>
        <w:t>.SuppressLint</w:t>
      </w:r>
      <w:proofErr w:type="spellEnd"/>
      <w:r>
        <w:t>;</w:t>
      </w:r>
    </w:p>
    <w:p w14:paraId="674CB16A" w14:textId="77777777" w:rsidR="00C92E52" w:rsidRDefault="00C92E52" w:rsidP="00C92E52">
      <w:pPr>
        <w:pStyle w:val="a7"/>
        <w:ind w:left="240" w:right="720" w:firstLine="180"/>
      </w:pPr>
      <w:r>
        <w:t xml:space="preserve">import </w:t>
      </w:r>
      <w:proofErr w:type="spellStart"/>
      <w:proofErr w:type="gramStart"/>
      <w:r>
        <w:t>android.content</w:t>
      </w:r>
      <w:proofErr w:type="gramEnd"/>
      <w:r>
        <w:t>.Context</w:t>
      </w:r>
      <w:proofErr w:type="spellEnd"/>
      <w:r>
        <w:t>;</w:t>
      </w:r>
    </w:p>
    <w:p w14:paraId="043F19E9" w14:textId="77777777" w:rsidR="00C92E52" w:rsidRDefault="00C92E52" w:rsidP="00C92E52">
      <w:pPr>
        <w:pStyle w:val="a7"/>
        <w:ind w:left="240" w:right="720" w:firstLine="180"/>
      </w:pPr>
      <w:r>
        <w:t xml:space="preserve">import </w:t>
      </w:r>
      <w:proofErr w:type="spellStart"/>
      <w:proofErr w:type="gramStart"/>
      <w:r>
        <w:t>android.content.res.TypedArray</w:t>
      </w:r>
      <w:proofErr w:type="spellEnd"/>
      <w:proofErr w:type="gramEnd"/>
      <w:r>
        <w:t>;</w:t>
      </w:r>
    </w:p>
    <w:p w14:paraId="03D1B06D" w14:textId="77777777" w:rsidR="00C92E52" w:rsidRDefault="00C92E52" w:rsidP="00C92E52">
      <w:pPr>
        <w:pStyle w:val="a7"/>
        <w:ind w:left="240" w:right="720" w:firstLine="180"/>
      </w:pPr>
      <w:r>
        <w:t xml:space="preserve">import </w:t>
      </w:r>
      <w:proofErr w:type="spellStart"/>
      <w:proofErr w:type="gramStart"/>
      <w:r>
        <w:t>android.util</w:t>
      </w:r>
      <w:proofErr w:type="gramEnd"/>
      <w:r>
        <w:t>.AttributeSet</w:t>
      </w:r>
      <w:proofErr w:type="spellEnd"/>
      <w:r>
        <w:t>;</w:t>
      </w:r>
    </w:p>
    <w:p w14:paraId="1E6A0297" w14:textId="77777777" w:rsidR="00C92E52" w:rsidRDefault="00C92E52" w:rsidP="00C92E52">
      <w:pPr>
        <w:pStyle w:val="a7"/>
        <w:ind w:left="240" w:right="720" w:firstLine="180"/>
      </w:pPr>
      <w:r>
        <w:t xml:space="preserve">import </w:t>
      </w:r>
      <w:proofErr w:type="spellStart"/>
      <w:proofErr w:type="gramStart"/>
      <w:r>
        <w:t>android.view</w:t>
      </w:r>
      <w:proofErr w:type="gramEnd"/>
      <w:r>
        <w:t>.View</w:t>
      </w:r>
      <w:proofErr w:type="spellEnd"/>
      <w:r>
        <w:t>;</w:t>
      </w:r>
    </w:p>
    <w:p w14:paraId="63F22F26" w14:textId="77777777" w:rsidR="00C92E52" w:rsidRDefault="00C92E52" w:rsidP="00C92E52">
      <w:pPr>
        <w:pStyle w:val="a7"/>
        <w:ind w:left="240" w:right="720" w:firstLine="180"/>
      </w:pPr>
      <w:r>
        <w:t xml:space="preserve">import </w:t>
      </w:r>
      <w:proofErr w:type="spellStart"/>
      <w:proofErr w:type="gramStart"/>
      <w:r>
        <w:t>android.widget</w:t>
      </w:r>
      <w:proofErr w:type="gramEnd"/>
      <w:r>
        <w:t>.ImageView</w:t>
      </w:r>
      <w:proofErr w:type="spellEnd"/>
      <w:r>
        <w:t>;</w:t>
      </w:r>
    </w:p>
    <w:p w14:paraId="5D07ABE8" w14:textId="77777777" w:rsidR="00C92E52" w:rsidRDefault="00C92E52" w:rsidP="00C92E52">
      <w:pPr>
        <w:pStyle w:val="a7"/>
        <w:ind w:left="240" w:right="720" w:firstLine="180"/>
      </w:pPr>
    </w:p>
    <w:p w14:paraId="0A5ABABA" w14:textId="77777777" w:rsidR="00C92E52" w:rsidRDefault="00C92E52" w:rsidP="00C92E52">
      <w:pPr>
        <w:pStyle w:val="a7"/>
        <w:ind w:left="240" w:right="720" w:firstLine="180"/>
      </w:pPr>
      <w:r>
        <w:t xml:space="preserve">public class </w:t>
      </w:r>
      <w:proofErr w:type="spellStart"/>
      <w:r>
        <w:t>ColorOptionsView</w:t>
      </w:r>
      <w:proofErr w:type="spellEnd"/>
      <w:r>
        <w:t xml:space="preserve"> extends View {</w:t>
      </w:r>
    </w:p>
    <w:p w14:paraId="55BA2412" w14:textId="77777777" w:rsidR="00C92E52" w:rsidRDefault="00C92E52" w:rsidP="00C92E52">
      <w:pPr>
        <w:pStyle w:val="a7"/>
        <w:ind w:left="240" w:right="720" w:firstLine="180"/>
      </w:pPr>
    </w:p>
    <w:p w14:paraId="6106B0B6" w14:textId="77777777" w:rsidR="00C92E52" w:rsidRDefault="00C92E52" w:rsidP="00C92E52">
      <w:pPr>
        <w:pStyle w:val="a7"/>
        <w:ind w:left="240" w:right="720" w:firstLine="180"/>
      </w:pPr>
      <w:r>
        <w:t xml:space="preserve">    private View </w:t>
      </w:r>
      <w:proofErr w:type="spellStart"/>
      <w:r>
        <w:t>mValue</w:t>
      </w:r>
      <w:proofErr w:type="spellEnd"/>
      <w:r>
        <w:t>;</w:t>
      </w:r>
    </w:p>
    <w:p w14:paraId="58B61EB7" w14:textId="77777777" w:rsidR="00C92E52" w:rsidRDefault="00C92E52" w:rsidP="00C92E52">
      <w:pPr>
        <w:pStyle w:val="a7"/>
        <w:ind w:left="240" w:right="720" w:firstLine="180"/>
      </w:pPr>
      <w:r>
        <w:t xml:space="preserve">    private </w:t>
      </w:r>
      <w:proofErr w:type="spellStart"/>
      <w:r>
        <w:t>ImageView</w:t>
      </w:r>
      <w:proofErr w:type="spellEnd"/>
      <w:r>
        <w:t xml:space="preserve"> </w:t>
      </w:r>
      <w:proofErr w:type="spellStart"/>
      <w:r>
        <w:t>mImage</w:t>
      </w:r>
      <w:proofErr w:type="spellEnd"/>
      <w:r>
        <w:t>;</w:t>
      </w:r>
    </w:p>
    <w:p w14:paraId="5DC54232" w14:textId="77777777" w:rsidR="00C92E52" w:rsidRDefault="00C92E52" w:rsidP="00C92E52">
      <w:pPr>
        <w:pStyle w:val="a7"/>
        <w:ind w:left="240" w:right="720" w:firstLine="180"/>
      </w:pPr>
    </w:p>
    <w:p w14:paraId="738971B2" w14:textId="77777777" w:rsidR="00C92E52" w:rsidRDefault="00C92E52" w:rsidP="00C92E52">
      <w:pPr>
        <w:pStyle w:val="a7"/>
        <w:ind w:left="240" w:right="720" w:firstLine="180"/>
      </w:pPr>
      <w:r>
        <w:t xml:space="preserve">    public </w:t>
      </w:r>
      <w:proofErr w:type="spellStart"/>
      <w:proofErr w:type="gramStart"/>
      <w:r>
        <w:t>ColorOptionsView</w:t>
      </w:r>
      <w:proofErr w:type="spellEnd"/>
      <w:r>
        <w:t>(</w:t>
      </w:r>
      <w:proofErr w:type="gramEnd"/>
      <w:r>
        <w:t xml:space="preserve">Context context, </w:t>
      </w:r>
      <w:proofErr w:type="spellStart"/>
      <w:r>
        <w:t>AttributeSet</w:t>
      </w:r>
      <w:proofErr w:type="spellEnd"/>
      <w:r>
        <w:t xml:space="preserve"> </w:t>
      </w:r>
      <w:proofErr w:type="spellStart"/>
      <w:r>
        <w:t>attrs</w:t>
      </w:r>
      <w:proofErr w:type="spellEnd"/>
      <w:r>
        <w:t>) {</w:t>
      </w:r>
    </w:p>
    <w:p w14:paraId="7ADBAB54" w14:textId="77777777" w:rsidR="00C92E52" w:rsidRDefault="00C92E52" w:rsidP="00C92E52">
      <w:pPr>
        <w:pStyle w:val="a7"/>
        <w:ind w:left="240" w:right="720" w:firstLine="180"/>
      </w:pPr>
      <w:r>
        <w:t xml:space="preserve">        </w:t>
      </w:r>
      <w:proofErr w:type="gramStart"/>
      <w:r>
        <w:t>super(</w:t>
      </w:r>
      <w:proofErr w:type="gramEnd"/>
      <w:r>
        <w:t xml:space="preserve">context, </w:t>
      </w:r>
      <w:proofErr w:type="spellStart"/>
      <w:r>
        <w:t>attrs</w:t>
      </w:r>
      <w:proofErr w:type="spellEnd"/>
      <w:r>
        <w:t>);</w:t>
      </w:r>
    </w:p>
    <w:p w14:paraId="5848A47C" w14:textId="77777777" w:rsidR="00C92E52" w:rsidRDefault="00C92E52" w:rsidP="00C92E52">
      <w:pPr>
        <w:pStyle w:val="a7"/>
        <w:ind w:left="240" w:right="720" w:firstLine="180"/>
      </w:pPr>
    </w:p>
    <w:p w14:paraId="75DB0355" w14:textId="77777777" w:rsidR="00C92E52" w:rsidRDefault="00C92E52" w:rsidP="00C92E52">
      <w:pPr>
        <w:pStyle w:val="a7"/>
        <w:ind w:left="240" w:right="720" w:firstLine="180"/>
      </w:pPr>
      <w:r>
        <w:t xml:space="preserve">        </w:t>
      </w:r>
      <w:proofErr w:type="spellStart"/>
      <w:r>
        <w:t>TypedArray</w:t>
      </w:r>
      <w:proofErr w:type="spellEnd"/>
      <w:r>
        <w:t xml:space="preserve"> a = </w:t>
      </w:r>
      <w:proofErr w:type="spellStart"/>
      <w:proofErr w:type="gramStart"/>
      <w:r>
        <w:t>context.obtainStyledAttributes</w:t>
      </w:r>
      <w:proofErr w:type="spellEnd"/>
      <w:proofErr w:type="gramEnd"/>
      <w:r>
        <w:t>(</w:t>
      </w:r>
      <w:proofErr w:type="spellStart"/>
      <w:r>
        <w:t>attrs</w:t>
      </w:r>
      <w:proofErr w:type="spellEnd"/>
      <w:r>
        <w:t>,</w:t>
      </w:r>
    </w:p>
    <w:p w14:paraId="6E1BCF5C" w14:textId="77777777" w:rsidR="00C92E52" w:rsidRDefault="00C92E52" w:rsidP="00C92E52">
      <w:pPr>
        <w:pStyle w:val="a7"/>
        <w:ind w:left="240" w:right="720" w:firstLine="180"/>
      </w:pPr>
      <w:r>
        <w:t xml:space="preserve">                </w:t>
      </w:r>
      <w:proofErr w:type="spellStart"/>
      <w:proofErr w:type="gramStart"/>
      <w:r>
        <w:t>R.styleable</w:t>
      </w:r>
      <w:proofErr w:type="gramEnd"/>
      <w:r>
        <w:t>.ColorOptionsView</w:t>
      </w:r>
      <w:proofErr w:type="spellEnd"/>
      <w:r>
        <w:t>, 0, 0);</w:t>
      </w:r>
    </w:p>
    <w:p w14:paraId="3BEEE373" w14:textId="77777777" w:rsidR="00C92E52" w:rsidRDefault="00C92E52" w:rsidP="00C92E52">
      <w:pPr>
        <w:pStyle w:val="a7"/>
        <w:ind w:left="240" w:right="720" w:firstLine="180"/>
      </w:pPr>
      <w:r>
        <w:t xml:space="preserve">        String </w:t>
      </w:r>
      <w:proofErr w:type="spellStart"/>
      <w:r>
        <w:t>titleText</w:t>
      </w:r>
      <w:proofErr w:type="spellEnd"/>
      <w:r>
        <w:t xml:space="preserve"> = </w:t>
      </w:r>
      <w:proofErr w:type="spellStart"/>
      <w:proofErr w:type="gramStart"/>
      <w:r>
        <w:t>a.getString</w:t>
      </w:r>
      <w:proofErr w:type="spellEnd"/>
      <w:proofErr w:type="gramEnd"/>
      <w:r>
        <w:t>(</w:t>
      </w:r>
      <w:proofErr w:type="spellStart"/>
      <w:r>
        <w:t>R.styleable.ColorOptionsView_titleText</w:t>
      </w:r>
      <w:proofErr w:type="spellEnd"/>
      <w:r>
        <w:t>);</w:t>
      </w:r>
    </w:p>
    <w:p w14:paraId="56988353" w14:textId="77777777" w:rsidR="00C92E52" w:rsidRDefault="00C92E52" w:rsidP="00C92E52">
      <w:pPr>
        <w:pStyle w:val="a7"/>
        <w:ind w:left="240" w:right="720" w:firstLine="180"/>
      </w:pPr>
      <w:r>
        <w:t xml:space="preserve">        @SuppressLint("ResourceAsColor") int </w:t>
      </w:r>
      <w:proofErr w:type="spellStart"/>
      <w:r>
        <w:t>valueColor</w:t>
      </w:r>
      <w:proofErr w:type="spellEnd"/>
      <w:r>
        <w:t xml:space="preserve"> = </w:t>
      </w:r>
      <w:proofErr w:type="spellStart"/>
      <w:proofErr w:type="gramStart"/>
      <w:r>
        <w:t>a.getColor</w:t>
      </w:r>
      <w:proofErr w:type="spellEnd"/>
      <w:proofErr w:type="gramEnd"/>
      <w:r>
        <w:t>(</w:t>
      </w:r>
      <w:proofErr w:type="spellStart"/>
      <w:r>
        <w:t>R.styleable.ColorOptionsView_valueColor</w:t>
      </w:r>
      <w:proofErr w:type="spellEnd"/>
      <w:r>
        <w:t>,</w:t>
      </w:r>
    </w:p>
    <w:p w14:paraId="33F2EB1C" w14:textId="77777777" w:rsidR="00C92E52" w:rsidRDefault="00C92E52" w:rsidP="00C92E52">
      <w:pPr>
        <w:pStyle w:val="a7"/>
        <w:ind w:left="240" w:right="720" w:firstLine="180"/>
      </w:pPr>
      <w:r>
        <w:t xml:space="preserve">                </w:t>
      </w:r>
      <w:proofErr w:type="spellStart"/>
      <w:r>
        <w:t>android.</w:t>
      </w:r>
      <w:proofErr w:type="gramStart"/>
      <w:r>
        <w:t>R.color</w:t>
      </w:r>
      <w:proofErr w:type="gramEnd"/>
      <w:r>
        <w:t>.holo_blue_light</w:t>
      </w:r>
      <w:proofErr w:type="spellEnd"/>
      <w:r>
        <w:t>);</w:t>
      </w:r>
    </w:p>
    <w:p w14:paraId="0932507D" w14:textId="77777777" w:rsidR="00C92E52" w:rsidRDefault="00C92E52" w:rsidP="00C92E52">
      <w:pPr>
        <w:pStyle w:val="a7"/>
        <w:ind w:left="240" w:right="720" w:firstLine="180"/>
      </w:pPr>
      <w:r>
        <w:t xml:space="preserve">        </w:t>
      </w:r>
      <w:proofErr w:type="spellStart"/>
      <w:proofErr w:type="gramStart"/>
      <w:r>
        <w:t>a.recycle</w:t>
      </w:r>
      <w:proofErr w:type="spellEnd"/>
      <w:proofErr w:type="gramEnd"/>
      <w:r>
        <w:t>();</w:t>
      </w:r>
    </w:p>
    <w:p w14:paraId="6A46918A" w14:textId="77777777" w:rsidR="00C92E52" w:rsidRDefault="00C92E52" w:rsidP="00C92E52">
      <w:pPr>
        <w:pStyle w:val="a7"/>
        <w:ind w:left="240" w:right="720" w:firstLine="180"/>
      </w:pPr>
    </w:p>
    <w:p w14:paraId="304A5BF0" w14:textId="77777777" w:rsidR="00C92E52" w:rsidRDefault="00C92E52" w:rsidP="00C92E52">
      <w:pPr>
        <w:pStyle w:val="a7"/>
        <w:ind w:left="240" w:right="720" w:firstLine="180"/>
      </w:pPr>
      <w:r>
        <w:lastRenderedPageBreak/>
        <w:t xml:space="preserve">        // more stuff</w:t>
      </w:r>
    </w:p>
    <w:p w14:paraId="2FB5C2E1" w14:textId="77777777" w:rsidR="00C92E52" w:rsidRDefault="00C92E52" w:rsidP="00C92E52">
      <w:pPr>
        <w:pStyle w:val="a7"/>
        <w:ind w:left="240" w:right="720" w:firstLine="180"/>
      </w:pPr>
      <w:r>
        <w:t xml:space="preserve">    }</w:t>
      </w:r>
    </w:p>
    <w:p w14:paraId="6B021085" w14:textId="77777777" w:rsidR="00C92E52" w:rsidRDefault="00C92E52" w:rsidP="00C92E52">
      <w:pPr>
        <w:pStyle w:val="a7"/>
        <w:ind w:left="240" w:right="720" w:firstLine="180"/>
      </w:pPr>
    </w:p>
    <w:p w14:paraId="46654381" w14:textId="0EBC50DD" w:rsidR="001F7D7F" w:rsidRDefault="00C92E52" w:rsidP="00C92E52">
      <w:pPr>
        <w:pStyle w:val="a7"/>
        <w:ind w:left="240" w:right="720" w:firstLine="180"/>
      </w:pPr>
      <w:r>
        <w:t>}</w:t>
      </w:r>
    </w:p>
    <w:p w14:paraId="6976DBEA" w14:textId="25510E8E" w:rsidR="00C92E52" w:rsidRPr="004531B9" w:rsidRDefault="00F56732" w:rsidP="00F56732">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20</w:t>
      </w:r>
      <w:r w:rsidR="00B46836">
        <w:fldChar w:fldCharType="end"/>
      </w:r>
    </w:p>
    <w:p w14:paraId="76F3DD7A" w14:textId="1DFDA2AD" w:rsidR="00522CE7" w:rsidRDefault="003653A1" w:rsidP="003653A1">
      <w:pPr>
        <w:pStyle w:val="3"/>
      </w:pPr>
      <w:r>
        <w:rPr>
          <w:rFonts w:hint="eastAsia"/>
        </w:rPr>
        <w:t>练习</w:t>
      </w:r>
      <w:r>
        <w:rPr>
          <w:rFonts w:hint="eastAsia"/>
        </w:rPr>
        <w:t>1</w:t>
      </w:r>
      <w:r>
        <w:rPr>
          <w:rFonts w:hint="eastAsia"/>
        </w:rPr>
        <w:t>：创建复合视图</w:t>
      </w:r>
    </w:p>
    <w:p w14:paraId="26568CD5" w14:textId="09E6E62F" w:rsidR="00642657" w:rsidRPr="00642657" w:rsidRDefault="00642657" w:rsidP="00642657">
      <w:pPr>
        <w:pStyle w:val="4"/>
      </w:pPr>
      <w:r>
        <w:rPr>
          <w:rFonts w:hint="eastAsia"/>
        </w:rPr>
        <w:t>创建项目</w:t>
      </w:r>
    </w:p>
    <w:p w14:paraId="54B7EE98" w14:textId="77777777" w:rsidR="001E4CAA" w:rsidRDefault="001E4CAA" w:rsidP="001E4CAA">
      <w:r>
        <w:rPr>
          <w:rFonts w:hint="eastAsia"/>
        </w:rPr>
        <w:t>使用以下数据创建一个新的安卓项目。</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0" w:type="dxa"/>
          <w:right w:w="0" w:type="dxa"/>
        </w:tblCellMar>
        <w:tblLook w:val="04A0" w:firstRow="1" w:lastRow="0" w:firstColumn="1" w:lastColumn="0" w:noHBand="0" w:noVBand="1"/>
      </w:tblPr>
      <w:tblGrid>
        <w:gridCol w:w="2408"/>
        <w:gridCol w:w="6946"/>
      </w:tblGrid>
      <w:tr w:rsidR="001E4CAA" w:rsidRPr="00A73EEA" w14:paraId="517E02C0" w14:textId="77777777" w:rsidTr="0068422A">
        <w:trPr>
          <w:tblHeader/>
          <w:tblCellSpacing w:w="0" w:type="dxa"/>
        </w:trPr>
        <w:tc>
          <w:tcPr>
            <w:tcW w:w="1287" w:type="pct"/>
            <w:shd w:val="clear" w:color="auto" w:fill="FFFFFF" w:themeFill="background1"/>
            <w:tcMar>
              <w:top w:w="120" w:type="dxa"/>
              <w:left w:w="150" w:type="dxa"/>
              <w:bottom w:w="150" w:type="dxa"/>
              <w:right w:w="150" w:type="dxa"/>
            </w:tcMar>
            <w:hideMark/>
          </w:tcPr>
          <w:p w14:paraId="2F4924B2" w14:textId="77777777" w:rsidR="001E4CAA" w:rsidRPr="00A73EEA" w:rsidRDefault="001E4CAA" w:rsidP="0068422A">
            <w:pPr>
              <w:pStyle w:val="ae"/>
            </w:pPr>
            <w:r>
              <w:rPr>
                <w:rFonts w:hint="eastAsia"/>
              </w:rPr>
              <w:t>属性</w:t>
            </w:r>
          </w:p>
        </w:tc>
        <w:tc>
          <w:tcPr>
            <w:tcW w:w="3713" w:type="pct"/>
            <w:shd w:val="clear" w:color="auto" w:fill="FFFFFF" w:themeFill="background1"/>
            <w:tcMar>
              <w:top w:w="120" w:type="dxa"/>
              <w:left w:w="150" w:type="dxa"/>
              <w:bottom w:w="150" w:type="dxa"/>
              <w:right w:w="150" w:type="dxa"/>
            </w:tcMar>
            <w:hideMark/>
          </w:tcPr>
          <w:p w14:paraId="24119496" w14:textId="77777777" w:rsidR="001E4CAA" w:rsidRPr="00A73EEA" w:rsidRDefault="001E4CAA" w:rsidP="0068422A">
            <w:pPr>
              <w:pStyle w:val="ae"/>
            </w:pPr>
            <w:r>
              <w:rPr>
                <w:rFonts w:hint="eastAsia"/>
              </w:rPr>
              <w:t>值</w:t>
            </w:r>
          </w:p>
        </w:tc>
      </w:tr>
      <w:tr w:rsidR="001E4CAA" w:rsidRPr="00A73EEA" w14:paraId="44DAE2DD" w14:textId="77777777" w:rsidTr="0068422A">
        <w:trPr>
          <w:tblCellSpacing w:w="0" w:type="dxa"/>
        </w:trPr>
        <w:tc>
          <w:tcPr>
            <w:tcW w:w="1287" w:type="pct"/>
            <w:shd w:val="clear" w:color="auto" w:fill="FFFFFF" w:themeFill="background1"/>
            <w:tcMar>
              <w:top w:w="135" w:type="dxa"/>
              <w:left w:w="150" w:type="dxa"/>
              <w:bottom w:w="135" w:type="dxa"/>
              <w:right w:w="150" w:type="dxa"/>
            </w:tcMar>
            <w:hideMark/>
          </w:tcPr>
          <w:p w14:paraId="6A3C6BCB" w14:textId="68D7F9BD" w:rsidR="001E4CAA" w:rsidRPr="00A73EEA" w:rsidRDefault="00BC15C1" w:rsidP="0068422A">
            <w:pPr>
              <w:pStyle w:val="af"/>
            </w:pPr>
            <w:r>
              <w:rPr>
                <w:rFonts w:hint="eastAsia"/>
              </w:rPr>
              <w:t>项目名称</w:t>
            </w:r>
          </w:p>
        </w:tc>
        <w:tc>
          <w:tcPr>
            <w:tcW w:w="3713" w:type="pct"/>
            <w:shd w:val="clear" w:color="auto" w:fill="FFFFFF" w:themeFill="background1"/>
            <w:tcMar>
              <w:top w:w="135" w:type="dxa"/>
              <w:left w:w="150" w:type="dxa"/>
              <w:bottom w:w="135" w:type="dxa"/>
              <w:right w:w="150" w:type="dxa"/>
            </w:tcMar>
            <w:hideMark/>
          </w:tcPr>
          <w:p w14:paraId="2B00481A" w14:textId="7AFF8629" w:rsidR="001E4CAA" w:rsidRPr="00A73EEA" w:rsidRDefault="001E4CAA" w:rsidP="0068422A">
            <w:pPr>
              <w:pStyle w:val="af"/>
            </w:pPr>
            <w:r>
              <w:rPr>
                <w:rFonts w:ascii="Roboto" w:hAnsi="Roboto" w:hint="eastAsia"/>
                <w:spacing w:val="-1"/>
                <w:shd w:val="clear" w:color="auto" w:fill="FFFFFF"/>
              </w:rPr>
              <w:t>c</w:t>
            </w:r>
            <w:r>
              <w:rPr>
                <w:rFonts w:ascii="Roboto" w:hAnsi="Roboto"/>
                <w:spacing w:val="-1"/>
                <w:shd w:val="clear" w:color="auto" w:fill="FFFFFF"/>
              </w:rPr>
              <w:t>ompound view example</w:t>
            </w:r>
          </w:p>
        </w:tc>
      </w:tr>
      <w:tr w:rsidR="001E4CAA" w:rsidRPr="00A73EEA" w14:paraId="7DB94C0F" w14:textId="77777777" w:rsidTr="0068422A">
        <w:trPr>
          <w:tblCellSpacing w:w="0" w:type="dxa"/>
        </w:trPr>
        <w:tc>
          <w:tcPr>
            <w:tcW w:w="1287" w:type="pct"/>
            <w:shd w:val="clear" w:color="auto" w:fill="FFFFFF" w:themeFill="background1"/>
            <w:tcMar>
              <w:top w:w="135" w:type="dxa"/>
              <w:left w:w="150" w:type="dxa"/>
              <w:bottom w:w="135" w:type="dxa"/>
              <w:right w:w="150" w:type="dxa"/>
            </w:tcMar>
            <w:hideMark/>
          </w:tcPr>
          <w:p w14:paraId="1C3E14D3" w14:textId="7B59DF0C" w:rsidR="001E4CAA" w:rsidRPr="00A73EEA" w:rsidRDefault="00BC15C1" w:rsidP="0068422A">
            <w:pPr>
              <w:pStyle w:val="af"/>
            </w:pPr>
            <w:r>
              <w:rPr>
                <w:rFonts w:hint="eastAsia"/>
              </w:rPr>
              <w:t>包名称</w:t>
            </w:r>
          </w:p>
        </w:tc>
        <w:tc>
          <w:tcPr>
            <w:tcW w:w="3713" w:type="pct"/>
            <w:shd w:val="clear" w:color="auto" w:fill="FFFFFF" w:themeFill="background1"/>
            <w:tcMar>
              <w:top w:w="135" w:type="dxa"/>
              <w:left w:w="150" w:type="dxa"/>
              <w:bottom w:w="135" w:type="dxa"/>
              <w:right w:w="150" w:type="dxa"/>
            </w:tcMar>
            <w:hideMark/>
          </w:tcPr>
          <w:p w14:paraId="14B1A2A5" w14:textId="103BEBA0" w:rsidR="001E4CAA" w:rsidRPr="00A73EEA" w:rsidRDefault="001E4CAA" w:rsidP="0068422A">
            <w:pPr>
              <w:pStyle w:val="af"/>
            </w:pPr>
            <w:r w:rsidRPr="001E4CAA">
              <w:t>com.</w:t>
            </w:r>
            <w:proofErr w:type="gramStart"/>
            <w:r w:rsidRPr="001E4CAA">
              <w:t>example.ch11.compoundview</w:t>
            </w:r>
            <w:proofErr w:type="gramEnd"/>
          </w:p>
        </w:tc>
      </w:tr>
    </w:tbl>
    <w:p w14:paraId="3FCA336B" w14:textId="034817B9" w:rsidR="00796EC1" w:rsidRDefault="00A87B7C" w:rsidP="00A87B7C">
      <w:pPr>
        <w:pStyle w:val="a5"/>
        <w:rPr>
          <w:lang w:bidi="ar-SA"/>
        </w:rPr>
      </w:pPr>
      <w:r>
        <w:rPr>
          <w:rFonts w:hint="eastAsia"/>
        </w:rPr>
        <w:t>表</w:t>
      </w:r>
      <w:r>
        <w:rPr>
          <w:rFonts w:hint="eastAsia"/>
        </w:rPr>
        <w:t xml:space="preserve"> </w:t>
      </w:r>
      <w:r w:rsidR="00A47F1A">
        <w:fldChar w:fldCharType="begin"/>
      </w:r>
      <w:r w:rsidR="00A47F1A">
        <w:instrText xml:space="preserve"> </w:instrText>
      </w:r>
      <w:r w:rsidR="00A47F1A">
        <w:rPr>
          <w:rFonts w:hint="eastAsia"/>
        </w:rPr>
        <w:instrText>STYLEREF 1 \s</w:instrText>
      </w:r>
      <w:r w:rsidR="00A47F1A">
        <w:instrText xml:space="preserve"> </w:instrText>
      </w:r>
      <w:r w:rsidR="00A47F1A">
        <w:fldChar w:fldCharType="separate"/>
      </w:r>
      <w:r w:rsidR="00CD574C">
        <w:rPr>
          <w:noProof/>
        </w:rPr>
        <w:t>11</w:t>
      </w:r>
      <w:r w:rsidR="00A47F1A">
        <w:fldChar w:fldCharType="end"/>
      </w:r>
      <w:r w:rsidR="00A47F1A">
        <w:noBreakHyphen/>
      </w:r>
      <w:r w:rsidR="00A47F1A">
        <w:fldChar w:fldCharType="begin"/>
      </w:r>
      <w:r w:rsidR="00A47F1A">
        <w:instrText xml:space="preserve"> </w:instrText>
      </w:r>
      <w:r w:rsidR="00A47F1A">
        <w:rPr>
          <w:rFonts w:hint="eastAsia"/>
        </w:rPr>
        <w:instrText xml:space="preserve">SEQ </w:instrText>
      </w:r>
      <w:r w:rsidR="00A47F1A">
        <w:rPr>
          <w:rFonts w:hint="eastAsia"/>
        </w:rPr>
        <w:instrText>表</w:instrText>
      </w:r>
      <w:r w:rsidR="00A47F1A">
        <w:rPr>
          <w:rFonts w:hint="eastAsia"/>
        </w:rPr>
        <w:instrText xml:space="preserve"> \* ARABIC \s 1</w:instrText>
      </w:r>
      <w:r w:rsidR="00A47F1A">
        <w:instrText xml:space="preserve"> </w:instrText>
      </w:r>
      <w:r w:rsidR="00A47F1A">
        <w:fldChar w:fldCharType="separate"/>
      </w:r>
      <w:r w:rsidR="00CD574C">
        <w:rPr>
          <w:noProof/>
        </w:rPr>
        <w:t>4</w:t>
      </w:r>
      <w:r w:rsidR="00A47F1A">
        <w:fldChar w:fldCharType="end"/>
      </w:r>
    </w:p>
    <w:p w14:paraId="0307D1AD" w14:textId="06ED9628" w:rsidR="00522CE7" w:rsidRDefault="00522CE7" w:rsidP="001709D3">
      <w:pPr>
        <w:pStyle w:val="4"/>
      </w:pPr>
      <w:r>
        <w:rPr>
          <w:rFonts w:hint="eastAsia"/>
        </w:rPr>
        <w:t>定义和使用附加属性</w:t>
      </w:r>
    </w:p>
    <w:p w14:paraId="5E037CFD" w14:textId="767B5BB5" w:rsidR="00522CE7" w:rsidRDefault="00522CE7" w:rsidP="00522CE7">
      <w:pPr>
        <w:rPr>
          <w:lang w:bidi="ar-SA"/>
        </w:rPr>
      </w:pPr>
      <w:r>
        <w:rPr>
          <w:rFonts w:hint="eastAsia"/>
          <w:lang w:bidi="ar-SA"/>
        </w:rPr>
        <w:t>在</w:t>
      </w:r>
      <w:r>
        <w:rPr>
          <w:rFonts w:hint="eastAsia"/>
          <w:lang w:bidi="ar-SA"/>
        </w:rPr>
        <w:t>res/values</w:t>
      </w:r>
      <w:r>
        <w:rPr>
          <w:rFonts w:hint="eastAsia"/>
          <w:lang w:bidi="ar-SA"/>
        </w:rPr>
        <w:t>文件夹中创建以下名为</w:t>
      </w:r>
      <w:r>
        <w:rPr>
          <w:rFonts w:hint="eastAsia"/>
          <w:lang w:bidi="ar-SA"/>
        </w:rPr>
        <w:t>attrs.xml</w:t>
      </w:r>
      <w:r>
        <w:rPr>
          <w:rFonts w:hint="eastAsia"/>
          <w:lang w:bidi="ar-SA"/>
        </w:rPr>
        <w:t>的属性文件。</w:t>
      </w:r>
    </w:p>
    <w:p w14:paraId="6DEBB4E1" w14:textId="77777777" w:rsidR="00522CE7" w:rsidRDefault="00522CE7" w:rsidP="00330EB0">
      <w:pPr>
        <w:pStyle w:val="a7"/>
        <w:ind w:left="240" w:right="720" w:firstLine="180"/>
      </w:pPr>
      <w:r>
        <w:t>&lt;?xml version="1.0" encoding="utf-8"?&gt;</w:t>
      </w:r>
    </w:p>
    <w:p w14:paraId="06870252" w14:textId="77777777" w:rsidR="00522CE7" w:rsidRDefault="00522CE7" w:rsidP="00330EB0">
      <w:pPr>
        <w:pStyle w:val="a7"/>
        <w:ind w:left="240" w:right="720" w:firstLine="180"/>
      </w:pPr>
      <w:r>
        <w:t>&lt;resources&gt;</w:t>
      </w:r>
    </w:p>
    <w:p w14:paraId="0470AA88" w14:textId="77777777" w:rsidR="00522CE7" w:rsidRDefault="00522CE7" w:rsidP="00330EB0">
      <w:pPr>
        <w:pStyle w:val="a7"/>
        <w:ind w:left="240" w:right="720" w:firstLine="180"/>
      </w:pPr>
      <w:r>
        <w:t xml:space="preserve">    &lt;declare-</w:t>
      </w:r>
      <w:proofErr w:type="spellStart"/>
      <w:r>
        <w:t>styleable</w:t>
      </w:r>
      <w:proofErr w:type="spellEnd"/>
      <w:r>
        <w:t xml:space="preserve"> name="Options"&gt;</w:t>
      </w:r>
    </w:p>
    <w:p w14:paraId="714AD35C" w14:textId="77777777" w:rsidR="00522CE7" w:rsidRDefault="00522CE7" w:rsidP="00330EB0">
      <w:pPr>
        <w:pStyle w:val="a7"/>
        <w:ind w:left="240" w:right="720" w:firstLine="180"/>
      </w:pPr>
      <w:r>
        <w:t xml:space="preserve">        &lt;</w:t>
      </w:r>
      <w:proofErr w:type="spellStart"/>
      <w:r>
        <w:t>attr</w:t>
      </w:r>
      <w:proofErr w:type="spellEnd"/>
      <w:r>
        <w:t xml:space="preserve"> name="</w:t>
      </w:r>
      <w:proofErr w:type="spellStart"/>
      <w:r>
        <w:t>titleText</w:t>
      </w:r>
      <w:proofErr w:type="spellEnd"/>
      <w:r>
        <w:t>" format="string" localization="suggested" /&gt;</w:t>
      </w:r>
    </w:p>
    <w:p w14:paraId="5E9B53DA" w14:textId="77777777" w:rsidR="00522CE7" w:rsidRDefault="00522CE7" w:rsidP="00330EB0">
      <w:pPr>
        <w:pStyle w:val="a7"/>
        <w:ind w:left="240" w:right="720" w:firstLine="180"/>
      </w:pPr>
      <w:r>
        <w:t xml:space="preserve">        &lt;</w:t>
      </w:r>
      <w:proofErr w:type="spellStart"/>
      <w:r>
        <w:t>attr</w:t>
      </w:r>
      <w:proofErr w:type="spellEnd"/>
      <w:r>
        <w:t xml:space="preserve"> name="</w:t>
      </w:r>
      <w:proofErr w:type="spellStart"/>
      <w:r>
        <w:t>valueColor</w:t>
      </w:r>
      <w:proofErr w:type="spellEnd"/>
      <w:r>
        <w:t>" format="color" /&gt;</w:t>
      </w:r>
    </w:p>
    <w:p w14:paraId="07ECAD89" w14:textId="77777777" w:rsidR="00522CE7" w:rsidRDefault="00522CE7" w:rsidP="00330EB0">
      <w:pPr>
        <w:pStyle w:val="a7"/>
        <w:ind w:left="240" w:right="720" w:firstLine="180"/>
      </w:pPr>
      <w:r>
        <w:t xml:space="preserve">    &lt;/declare-</w:t>
      </w:r>
      <w:proofErr w:type="spellStart"/>
      <w:r>
        <w:t>styleable</w:t>
      </w:r>
      <w:proofErr w:type="spellEnd"/>
      <w:r>
        <w:t>&gt;</w:t>
      </w:r>
    </w:p>
    <w:p w14:paraId="1DCA245B" w14:textId="77777777" w:rsidR="00522CE7" w:rsidRDefault="00522CE7" w:rsidP="00330EB0">
      <w:pPr>
        <w:pStyle w:val="a7"/>
        <w:ind w:left="240" w:right="720" w:firstLine="180"/>
      </w:pPr>
    </w:p>
    <w:p w14:paraId="6EE18AC0" w14:textId="24223CF7" w:rsidR="00522CE7" w:rsidRDefault="00522CE7" w:rsidP="00330EB0">
      <w:pPr>
        <w:pStyle w:val="a7"/>
        <w:ind w:left="240" w:right="720" w:firstLine="180"/>
      </w:pPr>
      <w:r>
        <w:t>&lt;/resources&gt;</w:t>
      </w:r>
    </w:p>
    <w:p w14:paraId="508993FD" w14:textId="115ADB94" w:rsidR="00330EB0" w:rsidRDefault="00DF0337" w:rsidP="00DF0337">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21</w:t>
      </w:r>
      <w:r w:rsidR="00B46836">
        <w:fldChar w:fldCharType="end"/>
      </w:r>
    </w:p>
    <w:p w14:paraId="5D94E3D4" w14:textId="77777777" w:rsidR="00522CE7" w:rsidRDefault="00522CE7" w:rsidP="00522CE7">
      <w:pPr>
        <w:rPr>
          <w:lang w:bidi="ar-SA"/>
        </w:rPr>
      </w:pPr>
      <w:r>
        <w:rPr>
          <w:rFonts w:hint="eastAsia"/>
          <w:lang w:bidi="ar-SA"/>
        </w:rPr>
        <w:t>将活动使用的布局文件更改为以下内容。</w:t>
      </w:r>
    </w:p>
    <w:p w14:paraId="3EECF374" w14:textId="77777777" w:rsidR="009A2938" w:rsidRDefault="009A2938" w:rsidP="009A2938">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23448D2C" w14:textId="77777777" w:rsidR="009A2938" w:rsidRDefault="009A2938" w:rsidP="009A2938">
      <w:pPr>
        <w:pStyle w:val="a7"/>
        <w:ind w:left="240" w:right="720" w:firstLine="180"/>
      </w:pPr>
      <w:r>
        <w:t xml:space="preserve">    </w:t>
      </w:r>
      <w:proofErr w:type="spellStart"/>
      <w:proofErr w:type="gramStart"/>
      <w:r>
        <w:t>xmlns:tools</w:t>
      </w:r>
      <w:proofErr w:type="spellEnd"/>
      <w:proofErr w:type="gramEnd"/>
      <w:r>
        <w:t>="http://schemas.android.com/tools"</w:t>
      </w:r>
    </w:p>
    <w:p w14:paraId="17E89745" w14:textId="77777777" w:rsidR="009A2938" w:rsidRDefault="009A2938" w:rsidP="009A2938">
      <w:pPr>
        <w:pStyle w:val="a7"/>
        <w:ind w:left="240" w:right="720" w:firstLine="180"/>
      </w:pPr>
      <w:r>
        <w:t xml:space="preserve">    </w:t>
      </w:r>
      <w:proofErr w:type="spellStart"/>
      <w:proofErr w:type="gramStart"/>
      <w:r>
        <w:t>xmlns:custom</w:t>
      </w:r>
      <w:proofErr w:type="spellEnd"/>
      <w:proofErr w:type="gramEnd"/>
      <w:r>
        <w:t>="http://schemas.android.com/</w:t>
      </w:r>
      <w:proofErr w:type="spellStart"/>
      <w:r>
        <w:t>apk</w:t>
      </w:r>
      <w:proofErr w:type="spellEnd"/>
      <w:r>
        <w:t>/res-auto"</w:t>
      </w:r>
    </w:p>
    <w:p w14:paraId="50FFF414" w14:textId="77777777" w:rsidR="009A2938" w:rsidRDefault="009A2938" w:rsidP="009A2938">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6437E15" w14:textId="77777777" w:rsidR="009A2938" w:rsidRDefault="009A2938" w:rsidP="009A2938">
      <w:pPr>
        <w:pStyle w:val="a7"/>
        <w:ind w:left="240" w:right="720" w:firstLine="180"/>
      </w:pPr>
      <w:r>
        <w:lastRenderedPageBreak/>
        <w:t xml:space="preserve">    </w:t>
      </w:r>
      <w:proofErr w:type="spellStart"/>
      <w:proofErr w:type="gramStart"/>
      <w:r>
        <w:t>android:layout</w:t>
      </w:r>
      <w:proofErr w:type="gramEnd"/>
      <w:r>
        <w:t>_height</w:t>
      </w:r>
      <w:proofErr w:type="spellEnd"/>
      <w:r>
        <w:t>="</w:t>
      </w:r>
      <w:proofErr w:type="spellStart"/>
      <w:r>
        <w:t>match_parent</w:t>
      </w:r>
      <w:proofErr w:type="spellEnd"/>
      <w:r>
        <w:t>"</w:t>
      </w:r>
    </w:p>
    <w:p w14:paraId="6648A4CC" w14:textId="77777777" w:rsidR="009A2938" w:rsidRDefault="009A2938" w:rsidP="009A2938">
      <w:pPr>
        <w:pStyle w:val="a7"/>
        <w:ind w:left="240" w:right="720" w:firstLine="180"/>
      </w:pPr>
      <w:r>
        <w:t xml:space="preserve">    </w:t>
      </w:r>
      <w:proofErr w:type="spellStart"/>
      <w:proofErr w:type="gramStart"/>
      <w:r>
        <w:t>android:divider</w:t>
      </w:r>
      <w:proofErr w:type="spellEnd"/>
      <w:proofErr w:type="gramEnd"/>
      <w:r>
        <w:t>="?</w:t>
      </w:r>
      <w:proofErr w:type="spellStart"/>
      <w:r>
        <w:t>android:attr</w:t>
      </w:r>
      <w:proofErr w:type="spellEnd"/>
      <w:r>
        <w:t>/</w:t>
      </w:r>
      <w:proofErr w:type="spellStart"/>
      <w:r>
        <w:t>listDivider</w:t>
      </w:r>
      <w:proofErr w:type="spellEnd"/>
      <w:r>
        <w:t>"</w:t>
      </w:r>
    </w:p>
    <w:p w14:paraId="0BE716A8" w14:textId="77777777" w:rsidR="009A2938" w:rsidRDefault="009A2938" w:rsidP="009A2938">
      <w:pPr>
        <w:pStyle w:val="a7"/>
        <w:ind w:left="240" w:right="720" w:firstLine="180"/>
      </w:pPr>
      <w:r>
        <w:t xml:space="preserve">    </w:t>
      </w:r>
      <w:proofErr w:type="spellStart"/>
      <w:proofErr w:type="gramStart"/>
      <w:r>
        <w:t>android:orientation</w:t>
      </w:r>
      <w:proofErr w:type="spellEnd"/>
      <w:proofErr w:type="gramEnd"/>
      <w:r>
        <w:t>="vertical"</w:t>
      </w:r>
    </w:p>
    <w:p w14:paraId="3B5CD7C4" w14:textId="77777777" w:rsidR="009A2938" w:rsidRDefault="009A2938" w:rsidP="009A2938">
      <w:pPr>
        <w:pStyle w:val="a7"/>
        <w:ind w:left="240" w:right="720" w:firstLine="180"/>
      </w:pPr>
      <w:r>
        <w:t xml:space="preserve">    </w:t>
      </w:r>
      <w:proofErr w:type="spellStart"/>
      <w:proofErr w:type="gramStart"/>
      <w:r>
        <w:t>android:showDividers</w:t>
      </w:r>
      <w:proofErr w:type="spellEnd"/>
      <w:proofErr w:type="gramEnd"/>
      <w:r>
        <w:t>="middle"</w:t>
      </w:r>
    </w:p>
    <w:p w14:paraId="73CE3E89" w14:textId="77777777" w:rsidR="009A2938" w:rsidRDefault="009A2938" w:rsidP="009A2938">
      <w:pPr>
        <w:pStyle w:val="a7"/>
        <w:ind w:left="240" w:right="720" w:firstLine="180"/>
      </w:pPr>
      <w:r>
        <w:t xml:space="preserve">    </w:t>
      </w:r>
      <w:proofErr w:type="spellStart"/>
      <w:proofErr w:type="gramStart"/>
      <w:r>
        <w:t>tools:context</w:t>
      </w:r>
      <w:proofErr w:type="spellEnd"/>
      <w:proofErr w:type="gramEnd"/>
      <w:r>
        <w:t>=".</w:t>
      </w:r>
      <w:proofErr w:type="spellStart"/>
      <w:r>
        <w:t>MainActivity</w:t>
      </w:r>
      <w:proofErr w:type="spellEnd"/>
      <w:r>
        <w:t>" &gt;</w:t>
      </w:r>
    </w:p>
    <w:p w14:paraId="4A4200C9" w14:textId="77777777" w:rsidR="009A2938" w:rsidRDefault="009A2938" w:rsidP="009A2938">
      <w:pPr>
        <w:pStyle w:val="a7"/>
        <w:ind w:left="240" w:right="720" w:firstLine="180"/>
      </w:pPr>
    </w:p>
    <w:p w14:paraId="6124F1F7" w14:textId="77777777" w:rsidR="009A2938" w:rsidRDefault="009A2938" w:rsidP="009A2938">
      <w:pPr>
        <w:pStyle w:val="a7"/>
        <w:ind w:left="240" w:right="720" w:firstLine="180"/>
      </w:pPr>
      <w:r>
        <w:t xml:space="preserve">    &lt;com.</w:t>
      </w:r>
      <w:proofErr w:type="gramStart"/>
      <w:r>
        <w:t>example.ch11.compoundview</w:t>
      </w:r>
      <w:proofErr w:type="gramEnd"/>
      <w:r>
        <w:t>.ColorOptionsView</w:t>
      </w:r>
    </w:p>
    <w:p w14:paraId="61636D7D" w14:textId="77777777" w:rsidR="009A2938" w:rsidRDefault="009A2938" w:rsidP="009A2938">
      <w:pPr>
        <w:pStyle w:val="a7"/>
        <w:ind w:left="240" w:right="720" w:firstLine="180"/>
      </w:pPr>
      <w:r>
        <w:t xml:space="preserve">        </w:t>
      </w:r>
      <w:proofErr w:type="spellStart"/>
      <w:r>
        <w:t>android:id</w:t>
      </w:r>
      <w:proofErr w:type="spellEnd"/>
      <w:r>
        <w:t>="@+id/view1"</w:t>
      </w:r>
    </w:p>
    <w:p w14:paraId="3E6C4FAB" w14:textId="77777777" w:rsidR="009A2938" w:rsidRDefault="009A2938" w:rsidP="009A2938">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C39253E" w14:textId="77777777" w:rsidR="009A2938" w:rsidRDefault="009A2938" w:rsidP="009A2938">
      <w:pPr>
        <w:pStyle w:val="a7"/>
        <w:ind w:left="240" w:right="720" w:firstLine="180"/>
      </w:pPr>
      <w:r>
        <w:t xml:space="preserve">        </w:t>
      </w:r>
      <w:proofErr w:type="spellStart"/>
      <w:proofErr w:type="gramStart"/>
      <w:r>
        <w:t>android:layout</w:t>
      </w:r>
      <w:proofErr w:type="gramEnd"/>
      <w:r>
        <w:t>_height</w:t>
      </w:r>
      <w:proofErr w:type="spellEnd"/>
      <w:r>
        <w:t>="?</w:t>
      </w:r>
      <w:proofErr w:type="spellStart"/>
      <w:r>
        <w:t>android:attr</w:t>
      </w:r>
      <w:proofErr w:type="spellEnd"/>
      <w:r>
        <w:t>/</w:t>
      </w:r>
      <w:proofErr w:type="spellStart"/>
      <w:r>
        <w:t>listPreferredItemHeight</w:t>
      </w:r>
      <w:proofErr w:type="spellEnd"/>
      <w:r>
        <w:t>"</w:t>
      </w:r>
    </w:p>
    <w:p w14:paraId="1756985D" w14:textId="77777777" w:rsidR="009A2938" w:rsidRDefault="009A2938" w:rsidP="009A2938">
      <w:pPr>
        <w:pStyle w:val="a7"/>
        <w:ind w:left="240" w:right="720" w:firstLine="180"/>
      </w:pPr>
      <w:r>
        <w:t xml:space="preserve">        </w:t>
      </w:r>
      <w:proofErr w:type="spellStart"/>
      <w:proofErr w:type="gramStart"/>
      <w:r>
        <w:t>android:background</w:t>
      </w:r>
      <w:proofErr w:type="spellEnd"/>
      <w:proofErr w:type="gramEnd"/>
      <w:r>
        <w:t>="?</w:t>
      </w:r>
      <w:proofErr w:type="spellStart"/>
      <w:r>
        <w:t>android:selectableItemBackground</w:t>
      </w:r>
      <w:proofErr w:type="spellEnd"/>
      <w:r>
        <w:t>"</w:t>
      </w:r>
    </w:p>
    <w:p w14:paraId="701FDD48" w14:textId="77777777" w:rsidR="009A2938" w:rsidRDefault="009A2938" w:rsidP="009A2938">
      <w:pPr>
        <w:pStyle w:val="a7"/>
        <w:ind w:left="240" w:right="720" w:firstLine="180"/>
      </w:pPr>
      <w:r>
        <w:t xml:space="preserve">        </w:t>
      </w:r>
      <w:proofErr w:type="spellStart"/>
      <w:proofErr w:type="gramStart"/>
      <w:r>
        <w:t>android:onClick</w:t>
      </w:r>
      <w:proofErr w:type="spellEnd"/>
      <w:proofErr w:type="gramEnd"/>
      <w:r>
        <w:t>="</w:t>
      </w:r>
      <w:proofErr w:type="spellStart"/>
      <w:r>
        <w:t>onClicked</w:t>
      </w:r>
      <w:proofErr w:type="spellEnd"/>
      <w:r>
        <w:t>"</w:t>
      </w:r>
    </w:p>
    <w:p w14:paraId="11790786" w14:textId="77777777" w:rsidR="009A2938" w:rsidRDefault="009A2938" w:rsidP="009A2938">
      <w:pPr>
        <w:pStyle w:val="a7"/>
        <w:ind w:left="240" w:right="720" w:firstLine="180"/>
      </w:pPr>
      <w:r>
        <w:t xml:space="preserve">        </w:t>
      </w:r>
      <w:proofErr w:type="spellStart"/>
      <w:proofErr w:type="gramStart"/>
      <w:r>
        <w:t>custom:titleText</w:t>
      </w:r>
      <w:proofErr w:type="spellEnd"/>
      <w:proofErr w:type="gramEnd"/>
      <w:r>
        <w:t>="Background color"</w:t>
      </w:r>
    </w:p>
    <w:p w14:paraId="6B22569A" w14:textId="77777777" w:rsidR="009A2938" w:rsidRDefault="009A2938" w:rsidP="009A2938">
      <w:pPr>
        <w:pStyle w:val="a7"/>
        <w:ind w:left="240" w:right="720" w:firstLine="180"/>
      </w:pPr>
      <w:r>
        <w:t xml:space="preserve">        </w:t>
      </w:r>
      <w:proofErr w:type="spellStart"/>
      <w:proofErr w:type="gramStart"/>
      <w:r>
        <w:t>custom:valueColor</w:t>
      </w:r>
      <w:proofErr w:type="spellEnd"/>
      <w:proofErr w:type="gramEnd"/>
      <w:r>
        <w:t>="@</w:t>
      </w:r>
      <w:proofErr w:type="spellStart"/>
      <w:r>
        <w:t>android:color</w:t>
      </w:r>
      <w:proofErr w:type="spellEnd"/>
      <w:r>
        <w:t>/</w:t>
      </w:r>
      <w:proofErr w:type="spellStart"/>
      <w:r>
        <w:t>holo_green_light</w:t>
      </w:r>
      <w:proofErr w:type="spellEnd"/>
      <w:r>
        <w:t>" /&gt;</w:t>
      </w:r>
    </w:p>
    <w:p w14:paraId="1F613142" w14:textId="77777777" w:rsidR="009A2938" w:rsidRDefault="009A2938" w:rsidP="009A2938">
      <w:pPr>
        <w:pStyle w:val="a7"/>
        <w:ind w:left="240" w:right="720" w:firstLine="180"/>
      </w:pPr>
    </w:p>
    <w:p w14:paraId="6EAB6640" w14:textId="77777777" w:rsidR="009A2938" w:rsidRDefault="009A2938" w:rsidP="009A2938">
      <w:pPr>
        <w:pStyle w:val="a7"/>
        <w:ind w:left="240" w:right="720" w:firstLine="180"/>
      </w:pPr>
      <w:r>
        <w:t xml:space="preserve">    &lt;com.</w:t>
      </w:r>
      <w:proofErr w:type="gramStart"/>
      <w:r>
        <w:t>example.ch11.compoundview</w:t>
      </w:r>
      <w:proofErr w:type="gramEnd"/>
      <w:r>
        <w:t>.ColorOptionsView</w:t>
      </w:r>
    </w:p>
    <w:p w14:paraId="407E84B5" w14:textId="77777777" w:rsidR="009A2938" w:rsidRDefault="009A2938" w:rsidP="009A2938">
      <w:pPr>
        <w:pStyle w:val="a7"/>
        <w:ind w:left="240" w:right="720" w:firstLine="180"/>
      </w:pPr>
      <w:r>
        <w:t xml:space="preserve">        </w:t>
      </w:r>
      <w:proofErr w:type="spellStart"/>
      <w:r>
        <w:t>android:id</w:t>
      </w:r>
      <w:proofErr w:type="spellEnd"/>
      <w:r>
        <w:t>="@+id/view2"</w:t>
      </w:r>
    </w:p>
    <w:p w14:paraId="50B5FD7A" w14:textId="77777777" w:rsidR="009A2938" w:rsidRDefault="009A2938" w:rsidP="009A2938">
      <w:pPr>
        <w:pStyle w:val="a7"/>
        <w:ind w:left="240" w:right="720" w:firstLine="180"/>
      </w:pPr>
    </w:p>
    <w:p w14:paraId="70CA1679" w14:textId="77777777" w:rsidR="009A2938" w:rsidRDefault="009A2938" w:rsidP="009A2938">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3CD020B" w14:textId="77777777" w:rsidR="009A2938" w:rsidRDefault="009A2938" w:rsidP="009A2938">
      <w:pPr>
        <w:pStyle w:val="a7"/>
        <w:ind w:left="240" w:right="720" w:firstLine="180"/>
      </w:pPr>
      <w:r>
        <w:t xml:space="preserve">        </w:t>
      </w:r>
      <w:proofErr w:type="spellStart"/>
      <w:proofErr w:type="gramStart"/>
      <w:r>
        <w:t>android:layout</w:t>
      </w:r>
      <w:proofErr w:type="gramEnd"/>
      <w:r>
        <w:t>_height</w:t>
      </w:r>
      <w:proofErr w:type="spellEnd"/>
      <w:r>
        <w:t>="?</w:t>
      </w:r>
      <w:proofErr w:type="spellStart"/>
      <w:r>
        <w:t>android:attr</w:t>
      </w:r>
      <w:proofErr w:type="spellEnd"/>
      <w:r>
        <w:t>/</w:t>
      </w:r>
      <w:proofErr w:type="spellStart"/>
      <w:r>
        <w:t>listPreferredItemHeight</w:t>
      </w:r>
      <w:proofErr w:type="spellEnd"/>
      <w:r>
        <w:t>"</w:t>
      </w:r>
    </w:p>
    <w:p w14:paraId="3AD40AA2" w14:textId="77777777" w:rsidR="009A2938" w:rsidRDefault="009A2938" w:rsidP="009A2938">
      <w:pPr>
        <w:pStyle w:val="a7"/>
        <w:ind w:left="240" w:right="720" w:firstLine="180"/>
      </w:pPr>
      <w:r>
        <w:t xml:space="preserve">        </w:t>
      </w:r>
      <w:proofErr w:type="spellStart"/>
      <w:proofErr w:type="gramStart"/>
      <w:r>
        <w:t>android:background</w:t>
      </w:r>
      <w:proofErr w:type="spellEnd"/>
      <w:proofErr w:type="gramEnd"/>
      <w:r>
        <w:t>="?</w:t>
      </w:r>
      <w:proofErr w:type="spellStart"/>
      <w:r>
        <w:t>android:selectableItemBackground</w:t>
      </w:r>
      <w:proofErr w:type="spellEnd"/>
      <w:r>
        <w:t>"</w:t>
      </w:r>
    </w:p>
    <w:p w14:paraId="73A8A9E3" w14:textId="77777777" w:rsidR="009A2938" w:rsidRDefault="009A2938" w:rsidP="009A2938">
      <w:pPr>
        <w:pStyle w:val="a7"/>
        <w:ind w:left="240" w:right="720" w:firstLine="180"/>
      </w:pPr>
      <w:r>
        <w:t xml:space="preserve">        </w:t>
      </w:r>
      <w:proofErr w:type="spellStart"/>
      <w:proofErr w:type="gramStart"/>
      <w:r>
        <w:t>android:onClick</w:t>
      </w:r>
      <w:proofErr w:type="spellEnd"/>
      <w:proofErr w:type="gramEnd"/>
      <w:r>
        <w:t>="</w:t>
      </w:r>
      <w:proofErr w:type="spellStart"/>
      <w:r>
        <w:t>onClicked</w:t>
      </w:r>
      <w:proofErr w:type="spellEnd"/>
      <w:r>
        <w:t>"</w:t>
      </w:r>
    </w:p>
    <w:p w14:paraId="288A5CC8" w14:textId="77777777" w:rsidR="009A2938" w:rsidRDefault="009A2938" w:rsidP="009A2938">
      <w:pPr>
        <w:pStyle w:val="a7"/>
        <w:ind w:left="240" w:right="720" w:firstLine="180"/>
      </w:pPr>
      <w:r>
        <w:t xml:space="preserve">        </w:t>
      </w:r>
      <w:proofErr w:type="spellStart"/>
      <w:proofErr w:type="gramStart"/>
      <w:r>
        <w:t>custom:titleText</w:t>
      </w:r>
      <w:proofErr w:type="spellEnd"/>
      <w:proofErr w:type="gramEnd"/>
      <w:r>
        <w:t>="Foreground color"</w:t>
      </w:r>
    </w:p>
    <w:p w14:paraId="5F162D1C" w14:textId="77777777" w:rsidR="009A2938" w:rsidRDefault="009A2938" w:rsidP="009A2938">
      <w:pPr>
        <w:pStyle w:val="a7"/>
        <w:ind w:left="240" w:right="720" w:firstLine="180"/>
      </w:pPr>
      <w:r>
        <w:t xml:space="preserve">        </w:t>
      </w:r>
      <w:proofErr w:type="spellStart"/>
      <w:proofErr w:type="gramStart"/>
      <w:r>
        <w:t>custom:valueColor</w:t>
      </w:r>
      <w:proofErr w:type="spellEnd"/>
      <w:proofErr w:type="gramEnd"/>
      <w:r>
        <w:t>="@</w:t>
      </w:r>
      <w:proofErr w:type="spellStart"/>
      <w:r>
        <w:t>android:color</w:t>
      </w:r>
      <w:proofErr w:type="spellEnd"/>
      <w:r>
        <w:t>/</w:t>
      </w:r>
      <w:proofErr w:type="spellStart"/>
      <w:r>
        <w:t>holo_orange_dark</w:t>
      </w:r>
      <w:proofErr w:type="spellEnd"/>
      <w:r>
        <w:t>" /&gt;</w:t>
      </w:r>
    </w:p>
    <w:p w14:paraId="70CD7DCF" w14:textId="77777777" w:rsidR="009A2938" w:rsidRDefault="009A2938" w:rsidP="009A2938">
      <w:pPr>
        <w:pStyle w:val="a7"/>
        <w:ind w:left="240" w:right="720" w:firstLine="180"/>
      </w:pPr>
    </w:p>
    <w:p w14:paraId="3CBE363B" w14:textId="0BF3FD1E" w:rsidR="00522CE7" w:rsidRDefault="009A2938" w:rsidP="009A2938">
      <w:pPr>
        <w:pStyle w:val="a7"/>
        <w:ind w:left="240" w:right="720" w:firstLine="180"/>
      </w:pPr>
      <w:r>
        <w:t>&lt;/</w:t>
      </w:r>
      <w:proofErr w:type="spellStart"/>
      <w:r>
        <w:t>LinearLayout</w:t>
      </w:r>
      <w:proofErr w:type="spellEnd"/>
      <w:r>
        <w:t>&gt;</w:t>
      </w:r>
    </w:p>
    <w:p w14:paraId="2A421FA6" w14:textId="6CAD2C42" w:rsidR="009A2938" w:rsidRDefault="009E5C5B" w:rsidP="009E5C5B">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22</w:t>
      </w:r>
      <w:r w:rsidR="00B46836">
        <w:fldChar w:fldCharType="end"/>
      </w:r>
    </w:p>
    <w:p w14:paraId="683343F5" w14:textId="59CE1259" w:rsidR="00522CE7" w:rsidRDefault="00522CE7" w:rsidP="00EE179F">
      <w:pPr>
        <w:pStyle w:val="4"/>
      </w:pPr>
      <w:r>
        <w:rPr>
          <w:rFonts w:hint="eastAsia"/>
        </w:rPr>
        <w:t>创建复合视图</w:t>
      </w:r>
    </w:p>
    <w:p w14:paraId="11C2F5A2" w14:textId="090A9B5A" w:rsidR="00522CE7" w:rsidRDefault="00522CE7" w:rsidP="00522CE7">
      <w:pPr>
        <w:rPr>
          <w:lang w:bidi="ar-SA"/>
        </w:rPr>
      </w:pPr>
      <w:r>
        <w:rPr>
          <w:rFonts w:hint="eastAsia"/>
          <w:lang w:bidi="ar-SA"/>
        </w:rPr>
        <w:t>为复合视图创建以下名为</w:t>
      </w:r>
      <w:r>
        <w:rPr>
          <w:rFonts w:hint="eastAsia"/>
          <w:lang w:bidi="ar-SA"/>
        </w:rPr>
        <w:t>view_color_options.xml</w:t>
      </w:r>
      <w:r>
        <w:rPr>
          <w:rFonts w:hint="eastAsia"/>
          <w:lang w:bidi="ar-SA"/>
        </w:rPr>
        <w:t>的布局文件。</w:t>
      </w:r>
    </w:p>
    <w:p w14:paraId="22BDFC3D" w14:textId="77777777" w:rsidR="0060125D" w:rsidRDefault="0060125D" w:rsidP="0060125D">
      <w:pPr>
        <w:pStyle w:val="a7"/>
        <w:ind w:left="240" w:right="720" w:firstLine="180"/>
      </w:pPr>
      <w:r>
        <w:lastRenderedPageBreak/>
        <w:t>&lt;?xml version="1.0" encoding="utf-8"?&gt;</w:t>
      </w:r>
    </w:p>
    <w:p w14:paraId="6D8266DB" w14:textId="77777777" w:rsidR="0060125D" w:rsidRDefault="0060125D" w:rsidP="0060125D">
      <w:pPr>
        <w:pStyle w:val="a7"/>
        <w:ind w:left="240" w:right="720" w:firstLine="180"/>
      </w:pPr>
      <w:r>
        <w:t xml:space="preserve">&lt;merge </w:t>
      </w:r>
      <w:proofErr w:type="spellStart"/>
      <w:proofErr w:type="gramStart"/>
      <w:r>
        <w:t>xmlns:android</w:t>
      </w:r>
      <w:proofErr w:type="spellEnd"/>
      <w:proofErr w:type="gramEnd"/>
      <w:r>
        <w:t>="http://schemas.android.com/</w:t>
      </w:r>
      <w:proofErr w:type="spellStart"/>
      <w:r>
        <w:t>apk</w:t>
      </w:r>
      <w:proofErr w:type="spellEnd"/>
      <w:r>
        <w:t>/res/android" &gt;</w:t>
      </w:r>
    </w:p>
    <w:p w14:paraId="3EB0D053" w14:textId="77777777" w:rsidR="0060125D" w:rsidRDefault="0060125D" w:rsidP="0060125D">
      <w:pPr>
        <w:pStyle w:val="a7"/>
        <w:ind w:left="240" w:right="720" w:firstLine="180"/>
      </w:pPr>
    </w:p>
    <w:p w14:paraId="2034E83B" w14:textId="77777777" w:rsidR="0060125D" w:rsidRDefault="0060125D" w:rsidP="0060125D">
      <w:pPr>
        <w:pStyle w:val="a7"/>
        <w:ind w:left="240" w:right="720" w:firstLine="180"/>
      </w:pPr>
      <w:r>
        <w:t xml:space="preserve">    &lt;</w:t>
      </w:r>
      <w:proofErr w:type="spellStart"/>
      <w:r>
        <w:t>TextView</w:t>
      </w:r>
      <w:proofErr w:type="spellEnd"/>
    </w:p>
    <w:p w14:paraId="28BDDE60" w14:textId="77777777" w:rsidR="0060125D" w:rsidRDefault="0060125D" w:rsidP="0060125D">
      <w:pPr>
        <w:pStyle w:val="a7"/>
        <w:ind w:left="240" w:right="720" w:firstLine="180"/>
      </w:pPr>
      <w:r>
        <w:t xml:space="preserve">        </w:t>
      </w:r>
      <w:proofErr w:type="spellStart"/>
      <w:proofErr w:type="gramStart"/>
      <w:r>
        <w:t>android:layout</w:t>
      </w:r>
      <w:proofErr w:type="gramEnd"/>
      <w:r>
        <w:t>_width</w:t>
      </w:r>
      <w:proofErr w:type="spellEnd"/>
      <w:r>
        <w:t>="0dp"</w:t>
      </w:r>
    </w:p>
    <w:p w14:paraId="1708D288" w14:textId="77777777" w:rsidR="0060125D" w:rsidRDefault="0060125D" w:rsidP="0060125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48817416" w14:textId="77777777" w:rsidR="0060125D" w:rsidRDefault="0060125D" w:rsidP="0060125D">
      <w:pPr>
        <w:pStyle w:val="a7"/>
        <w:ind w:left="240" w:right="720" w:firstLine="180"/>
      </w:pPr>
      <w:r>
        <w:t xml:space="preserve">        </w:t>
      </w:r>
      <w:proofErr w:type="spellStart"/>
      <w:proofErr w:type="gramStart"/>
      <w:r>
        <w:t>android:layout</w:t>
      </w:r>
      <w:proofErr w:type="gramEnd"/>
      <w:r>
        <w:t>_weight</w:t>
      </w:r>
      <w:proofErr w:type="spellEnd"/>
      <w:r>
        <w:t>="1"</w:t>
      </w:r>
    </w:p>
    <w:p w14:paraId="294F512D" w14:textId="77777777" w:rsidR="0060125D" w:rsidRDefault="0060125D" w:rsidP="0060125D">
      <w:pPr>
        <w:pStyle w:val="a7"/>
        <w:ind w:left="240" w:right="720" w:firstLine="180"/>
      </w:pPr>
      <w:r>
        <w:t xml:space="preserve">        </w:t>
      </w:r>
      <w:proofErr w:type="spellStart"/>
      <w:proofErr w:type="gramStart"/>
      <w:r>
        <w:t>android:layout</w:t>
      </w:r>
      <w:proofErr w:type="gramEnd"/>
      <w:r>
        <w:t>_centerVertical</w:t>
      </w:r>
      <w:proofErr w:type="spellEnd"/>
      <w:r>
        <w:t>="true"</w:t>
      </w:r>
    </w:p>
    <w:p w14:paraId="62E9F560" w14:textId="77777777" w:rsidR="0060125D" w:rsidRDefault="0060125D" w:rsidP="0060125D">
      <w:pPr>
        <w:pStyle w:val="a7"/>
        <w:ind w:left="240" w:right="720" w:firstLine="180"/>
      </w:pPr>
      <w:r>
        <w:t xml:space="preserve">        </w:t>
      </w:r>
      <w:proofErr w:type="spellStart"/>
      <w:proofErr w:type="gramStart"/>
      <w:r>
        <w:t>android:layout</w:t>
      </w:r>
      <w:proofErr w:type="gramEnd"/>
      <w:r>
        <w:t>_marginLeft</w:t>
      </w:r>
      <w:proofErr w:type="spellEnd"/>
      <w:r>
        <w:t>="16dp"</w:t>
      </w:r>
    </w:p>
    <w:p w14:paraId="44774F66" w14:textId="77777777" w:rsidR="0060125D" w:rsidRDefault="0060125D" w:rsidP="0060125D">
      <w:pPr>
        <w:pStyle w:val="a7"/>
        <w:ind w:left="240" w:right="720" w:firstLine="180"/>
      </w:pPr>
      <w:r>
        <w:t xml:space="preserve">        </w:t>
      </w:r>
      <w:proofErr w:type="spellStart"/>
      <w:proofErr w:type="gramStart"/>
      <w:r>
        <w:t>android:textSize</w:t>
      </w:r>
      <w:proofErr w:type="spellEnd"/>
      <w:proofErr w:type="gramEnd"/>
      <w:r>
        <w:t>="18sp"</w:t>
      </w:r>
    </w:p>
    <w:p w14:paraId="302DC8A2" w14:textId="77777777" w:rsidR="0060125D" w:rsidRDefault="0060125D" w:rsidP="0060125D">
      <w:pPr>
        <w:pStyle w:val="a7"/>
        <w:ind w:left="240" w:right="720" w:firstLine="180"/>
      </w:pPr>
      <w:r>
        <w:t xml:space="preserve">        /&gt;</w:t>
      </w:r>
    </w:p>
    <w:p w14:paraId="6776BAC0" w14:textId="77777777" w:rsidR="0060125D" w:rsidRDefault="0060125D" w:rsidP="0060125D">
      <w:pPr>
        <w:pStyle w:val="a7"/>
        <w:ind w:left="240" w:right="720" w:firstLine="180"/>
      </w:pPr>
    </w:p>
    <w:p w14:paraId="50E75807" w14:textId="77777777" w:rsidR="0060125D" w:rsidRDefault="0060125D" w:rsidP="0060125D">
      <w:pPr>
        <w:pStyle w:val="a7"/>
        <w:ind w:left="240" w:right="720" w:firstLine="180"/>
      </w:pPr>
      <w:r>
        <w:t xml:space="preserve">    &lt;View</w:t>
      </w:r>
    </w:p>
    <w:p w14:paraId="5628DD2F" w14:textId="77777777" w:rsidR="0060125D" w:rsidRDefault="0060125D" w:rsidP="0060125D">
      <w:pPr>
        <w:pStyle w:val="a7"/>
        <w:ind w:left="240" w:right="720" w:firstLine="180"/>
      </w:pPr>
      <w:r>
        <w:t xml:space="preserve">        </w:t>
      </w:r>
      <w:proofErr w:type="spellStart"/>
      <w:proofErr w:type="gramStart"/>
      <w:r>
        <w:t>android:layout</w:t>
      </w:r>
      <w:proofErr w:type="gramEnd"/>
      <w:r>
        <w:t>_width</w:t>
      </w:r>
      <w:proofErr w:type="spellEnd"/>
      <w:r>
        <w:t>="26dp"</w:t>
      </w:r>
    </w:p>
    <w:p w14:paraId="78BA2957" w14:textId="77777777" w:rsidR="0060125D" w:rsidRDefault="0060125D" w:rsidP="0060125D">
      <w:pPr>
        <w:pStyle w:val="a7"/>
        <w:ind w:left="240" w:right="720" w:firstLine="180"/>
      </w:pPr>
      <w:r>
        <w:t xml:space="preserve">        </w:t>
      </w:r>
      <w:proofErr w:type="spellStart"/>
      <w:proofErr w:type="gramStart"/>
      <w:r>
        <w:t>android:layout</w:t>
      </w:r>
      <w:proofErr w:type="gramEnd"/>
      <w:r>
        <w:t>_height</w:t>
      </w:r>
      <w:proofErr w:type="spellEnd"/>
      <w:r>
        <w:t>="26dp"</w:t>
      </w:r>
    </w:p>
    <w:p w14:paraId="18D0E392" w14:textId="77777777" w:rsidR="0060125D" w:rsidRDefault="0060125D" w:rsidP="0060125D">
      <w:pPr>
        <w:pStyle w:val="a7"/>
        <w:ind w:left="240" w:right="720" w:firstLine="180"/>
      </w:pPr>
      <w:r>
        <w:t xml:space="preserve">        </w:t>
      </w:r>
      <w:proofErr w:type="spellStart"/>
      <w:proofErr w:type="gramStart"/>
      <w:r>
        <w:t>android:layout</w:t>
      </w:r>
      <w:proofErr w:type="gramEnd"/>
      <w:r>
        <w:t>_centerVertical</w:t>
      </w:r>
      <w:proofErr w:type="spellEnd"/>
      <w:r>
        <w:t>="true"</w:t>
      </w:r>
    </w:p>
    <w:p w14:paraId="20B72059" w14:textId="77777777" w:rsidR="0060125D" w:rsidRDefault="0060125D" w:rsidP="0060125D">
      <w:pPr>
        <w:pStyle w:val="a7"/>
        <w:ind w:left="240" w:right="720" w:firstLine="180"/>
      </w:pPr>
      <w:r>
        <w:t xml:space="preserve">        </w:t>
      </w:r>
      <w:proofErr w:type="spellStart"/>
      <w:proofErr w:type="gramStart"/>
      <w:r>
        <w:t>android:layout</w:t>
      </w:r>
      <w:proofErr w:type="gramEnd"/>
      <w:r>
        <w:t>_marginLeft</w:t>
      </w:r>
      <w:proofErr w:type="spellEnd"/>
      <w:r>
        <w:t>="16dp"</w:t>
      </w:r>
    </w:p>
    <w:p w14:paraId="2C60B4AD" w14:textId="77777777" w:rsidR="0060125D" w:rsidRDefault="0060125D" w:rsidP="0060125D">
      <w:pPr>
        <w:pStyle w:val="a7"/>
        <w:ind w:left="240" w:right="720" w:firstLine="180"/>
      </w:pPr>
      <w:r>
        <w:t xml:space="preserve">        </w:t>
      </w:r>
      <w:proofErr w:type="spellStart"/>
      <w:proofErr w:type="gramStart"/>
      <w:r>
        <w:t>android:layout</w:t>
      </w:r>
      <w:proofErr w:type="gramEnd"/>
      <w:r>
        <w:t>_marginRight</w:t>
      </w:r>
      <w:proofErr w:type="spellEnd"/>
      <w:r>
        <w:t>="16dp"</w:t>
      </w:r>
    </w:p>
    <w:p w14:paraId="1500091F" w14:textId="77777777" w:rsidR="0060125D" w:rsidRDefault="0060125D" w:rsidP="0060125D">
      <w:pPr>
        <w:pStyle w:val="a7"/>
        <w:ind w:left="240" w:right="720" w:firstLine="180"/>
      </w:pPr>
      <w:r>
        <w:t xml:space="preserve">        /&gt;</w:t>
      </w:r>
    </w:p>
    <w:p w14:paraId="3D6AAD8C" w14:textId="77777777" w:rsidR="0060125D" w:rsidRDefault="0060125D" w:rsidP="0060125D">
      <w:pPr>
        <w:pStyle w:val="a7"/>
        <w:ind w:left="240" w:right="720" w:firstLine="180"/>
      </w:pPr>
    </w:p>
    <w:p w14:paraId="4090B20B" w14:textId="77777777" w:rsidR="0060125D" w:rsidRDefault="0060125D" w:rsidP="0060125D">
      <w:pPr>
        <w:pStyle w:val="a7"/>
        <w:ind w:left="240" w:right="720" w:firstLine="180"/>
      </w:pPr>
      <w:r>
        <w:t xml:space="preserve">    &lt;</w:t>
      </w:r>
      <w:proofErr w:type="spellStart"/>
      <w:r>
        <w:t>ImageView</w:t>
      </w:r>
      <w:proofErr w:type="spellEnd"/>
    </w:p>
    <w:p w14:paraId="0A0B3634" w14:textId="77777777" w:rsidR="0060125D" w:rsidRDefault="0060125D" w:rsidP="0060125D">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B2B1313" w14:textId="77777777" w:rsidR="0060125D" w:rsidRDefault="0060125D" w:rsidP="0060125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E87A3DB" w14:textId="77777777" w:rsidR="0060125D" w:rsidRDefault="0060125D" w:rsidP="0060125D">
      <w:pPr>
        <w:pStyle w:val="a7"/>
        <w:ind w:left="240" w:right="720" w:firstLine="180"/>
      </w:pPr>
      <w:r>
        <w:t xml:space="preserve">        </w:t>
      </w:r>
      <w:proofErr w:type="spellStart"/>
      <w:proofErr w:type="gramStart"/>
      <w:r>
        <w:t>android:layout</w:t>
      </w:r>
      <w:proofErr w:type="gramEnd"/>
      <w:r>
        <w:t>_marginRight</w:t>
      </w:r>
      <w:proofErr w:type="spellEnd"/>
      <w:r>
        <w:t>="16dp"</w:t>
      </w:r>
    </w:p>
    <w:p w14:paraId="64A5EE62" w14:textId="77777777" w:rsidR="0060125D" w:rsidRDefault="0060125D" w:rsidP="0060125D">
      <w:pPr>
        <w:pStyle w:val="a7"/>
        <w:ind w:left="240" w:right="720" w:firstLine="180"/>
      </w:pPr>
      <w:r>
        <w:t xml:space="preserve">        </w:t>
      </w:r>
      <w:proofErr w:type="spellStart"/>
      <w:proofErr w:type="gramStart"/>
      <w:r>
        <w:t>android:layout</w:t>
      </w:r>
      <w:proofErr w:type="gramEnd"/>
      <w:r>
        <w:t>_centerVertical</w:t>
      </w:r>
      <w:proofErr w:type="spellEnd"/>
      <w:r>
        <w:t>="true"</w:t>
      </w:r>
    </w:p>
    <w:p w14:paraId="4CB7201C" w14:textId="77777777" w:rsidR="0060125D" w:rsidRDefault="0060125D" w:rsidP="0060125D">
      <w:pPr>
        <w:pStyle w:val="a7"/>
        <w:ind w:left="240" w:right="720" w:firstLine="180"/>
      </w:pPr>
      <w:r>
        <w:t xml:space="preserve">        </w:t>
      </w:r>
      <w:proofErr w:type="spellStart"/>
      <w:proofErr w:type="gramStart"/>
      <w:r>
        <w:t>android:visibility</w:t>
      </w:r>
      <w:proofErr w:type="spellEnd"/>
      <w:proofErr w:type="gramEnd"/>
      <w:r>
        <w:t>="gone"</w:t>
      </w:r>
    </w:p>
    <w:p w14:paraId="2857AB57" w14:textId="77777777" w:rsidR="0060125D" w:rsidRDefault="0060125D" w:rsidP="0060125D">
      <w:pPr>
        <w:pStyle w:val="a7"/>
        <w:ind w:left="240" w:right="720" w:firstLine="180"/>
      </w:pPr>
      <w:r>
        <w:t xml:space="preserve">        /&gt;</w:t>
      </w:r>
    </w:p>
    <w:p w14:paraId="4654E1ED" w14:textId="77777777" w:rsidR="0060125D" w:rsidRDefault="0060125D" w:rsidP="0060125D">
      <w:pPr>
        <w:pStyle w:val="a7"/>
        <w:ind w:left="240" w:right="720" w:firstLine="180"/>
      </w:pPr>
    </w:p>
    <w:p w14:paraId="75519AAA" w14:textId="6B101DD5" w:rsidR="00522CE7" w:rsidRDefault="0060125D" w:rsidP="0060125D">
      <w:pPr>
        <w:pStyle w:val="a7"/>
        <w:ind w:left="240" w:right="720" w:firstLine="180"/>
      </w:pPr>
      <w:r>
        <w:t>&lt;/merge&gt;</w:t>
      </w:r>
    </w:p>
    <w:p w14:paraId="64555FD3" w14:textId="68725CED" w:rsidR="0060125D" w:rsidRDefault="0060125D" w:rsidP="0060125D">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23</w:t>
      </w:r>
      <w:r w:rsidR="00B46836">
        <w:fldChar w:fldCharType="end"/>
      </w:r>
    </w:p>
    <w:p w14:paraId="56A77061" w14:textId="687213C5" w:rsidR="00522CE7" w:rsidRDefault="00522CE7" w:rsidP="00522CE7">
      <w:pPr>
        <w:rPr>
          <w:lang w:bidi="ar-SA"/>
        </w:rPr>
      </w:pPr>
      <w:r>
        <w:rPr>
          <w:rFonts w:hint="eastAsia"/>
          <w:lang w:bidi="ar-SA"/>
        </w:rPr>
        <w:lastRenderedPageBreak/>
        <w:t>创建复合视图</w:t>
      </w:r>
      <w:r w:rsidR="00D45C70">
        <w:rPr>
          <w:rFonts w:hint="eastAsia"/>
          <w:lang w:bidi="ar-SA"/>
        </w:rPr>
        <w:t>：</w:t>
      </w:r>
    </w:p>
    <w:p w14:paraId="4B1A659F" w14:textId="77777777" w:rsidR="00EC06AE" w:rsidRDefault="00EC06AE" w:rsidP="00EC06AE">
      <w:pPr>
        <w:pStyle w:val="a7"/>
        <w:ind w:left="240" w:right="720" w:firstLine="180"/>
      </w:pPr>
      <w:r>
        <w:t xml:space="preserve">import </w:t>
      </w:r>
      <w:proofErr w:type="spellStart"/>
      <w:proofErr w:type="gramStart"/>
      <w:r>
        <w:t>android.content</w:t>
      </w:r>
      <w:proofErr w:type="gramEnd"/>
      <w:r>
        <w:t>.Context</w:t>
      </w:r>
      <w:proofErr w:type="spellEnd"/>
      <w:r>
        <w:t>;</w:t>
      </w:r>
    </w:p>
    <w:p w14:paraId="4EB95B3A" w14:textId="77777777" w:rsidR="00EC06AE" w:rsidRDefault="00EC06AE" w:rsidP="00EC06AE">
      <w:pPr>
        <w:pStyle w:val="a7"/>
        <w:ind w:left="240" w:right="720" w:firstLine="180"/>
      </w:pPr>
      <w:r>
        <w:t xml:space="preserve">import </w:t>
      </w:r>
      <w:proofErr w:type="spellStart"/>
      <w:proofErr w:type="gramStart"/>
      <w:r>
        <w:t>android.content.res.TypedArray</w:t>
      </w:r>
      <w:proofErr w:type="spellEnd"/>
      <w:proofErr w:type="gramEnd"/>
      <w:r>
        <w:t>;</w:t>
      </w:r>
    </w:p>
    <w:p w14:paraId="37EDB170" w14:textId="77777777" w:rsidR="00EC06AE" w:rsidRDefault="00EC06AE" w:rsidP="00EC06AE">
      <w:pPr>
        <w:pStyle w:val="a7"/>
        <w:ind w:left="240" w:right="720" w:firstLine="180"/>
      </w:pPr>
      <w:r>
        <w:t xml:space="preserve">import </w:t>
      </w:r>
      <w:proofErr w:type="spellStart"/>
      <w:proofErr w:type="gramStart"/>
      <w:r>
        <w:t>android.util</w:t>
      </w:r>
      <w:proofErr w:type="gramEnd"/>
      <w:r>
        <w:t>.AttributeSet</w:t>
      </w:r>
      <w:proofErr w:type="spellEnd"/>
      <w:r>
        <w:t>;</w:t>
      </w:r>
    </w:p>
    <w:p w14:paraId="34BCE8B6" w14:textId="77777777" w:rsidR="00EC06AE" w:rsidRDefault="00EC06AE" w:rsidP="00EC06AE">
      <w:pPr>
        <w:pStyle w:val="a7"/>
        <w:ind w:left="240" w:right="720" w:firstLine="180"/>
      </w:pPr>
      <w:r>
        <w:t xml:space="preserve">import </w:t>
      </w:r>
      <w:proofErr w:type="spellStart"/>
      <w:proofErr w:type="gramStart"/>
      <w:r>
        <w:t>android.view</w:t>
      </w:r>
      <w:proofErr w:type="gramEnd"/>
      <w:r>
        <w:t>.Gravity</w:t>
      </w:r>
      <w:proofErr w:type="spellEnd"/>
      <w:r>
        <w:t>;</w:t>
      </w:r>
    </w:p>
    <w:p w14:paraId="4E384B7C" w14:textId="77777777" w:rsidR="00EC06AE" w:rsidRDefault="00EC06AE" w:rsidP="00EC06AE">
      <w:pPr>
        <w:pStyle w:val="a7"/>
        <w:ind w:left="240" w:right="720" w:firstLine="180"/>
      </w:pPr>
      <w:r>
        <w:t xml:space="preserve">import </w:t>
      </w:r>
      <w:proofErr w:type="spellStart"/>
      <w:proofErr w:type="gramStart"/>
      <w:r>
        <w:t>android.view</w:t>
      </w:r>
      <w:proofErr w:type="gramEnd"/>
      <w:r>
        <w:t>.LayoutInflater</w:t>
      </w:r>
      <w:proofErr w:type="spellEnd"/>
      <w:r>
        <w:t>;</w:t>
      </w:r>
    </w:p>
    <w:p w14:paraId="60B4A4D1" w14:textId="77777777" w:rsidR="00EC06AE" w:rsidRDefault="00EC06AE" w:rsidP="00EC06AE">
      <w:pPr>
        <w:pStyle w:val="a7"/>
        <w:ind w:left="240" w:right="720" w:firstLine="180"/>
      </w:pPr>
      <w:r>
        <w:t xml:space="preserve">import </w:t>
      </w:r>
      <w:proofErr w:type="spellStart"/>
      <w:proofErr w:type="gramStart"/>
      <w:r>
        <w:t>android.view</w:t>
      </w:r>
      <w:proofErr w:type="gramEnd"/>
      <w:r>
        <w:t>.View</w:t>
      </w:r>
      <w:proofErr w:type="spellEnd"/>
      <w:r>
        <w:t>;</w:t>
      </w:r>
    </w:p>
    <w:p w14:paraId="0D23DECA" w14:textId="77777777" w:rsidR="00EC06AE" w:rsidRDefault="00EC06AE" w:rsidP="00EC06AE">
      <w:pPr>
        <w:pStyle w:val="a7"/>
        <w:ind w:left="240" w:right="720" w:firstLine="180"/>
      </w:pPr>
      <w:r>
        <w:t xml:space="preserve">import </w:t>
      </w:r>
      <w:proofErr w:type="spellStart"/>
      <w:proofErr w:type="gramStart"/>
      <w:r>
        <w:t>android.widget</w:t>
      </w:r>
      <w:proofErr w:type="gramEnd"/>
      <w:r>
        <w:t>.ImageView</w:t>
      </w:r>
      <w:proofErr w:type="spellEnd"/>
      <w:r>
        <w:t>;</w:t>
      </w:r>
    </w:p>
    <w:p w14:paraId="34269E56" w14:textId="77777777" w:rsidR="00EC06AE" w:rsidRDefault="00EC06AE" w:rsidP="00EC06AE">
      <w:pPr>
        <w:pStyle w:val="a7"/>
        <w:ind w:left="240" w:right="720" w:firstLine="180"/>
      </w:pPr>
      <w:r>
        <w:t xml:space="preserve">import </w:t>
      </w:r>
      <w:proofErr w:type="spellStart"/>
      <w:proofErr w:type="gramStart"/>
      <w:r>
        <w:t>android.widget</w:t>
      </w:r>
      <w:proofErr w:type="gramEnd"/>
      <w:r>
        <w:t>.LinearLayout</w:t>
      </w:r>
      <w:proofErr w:type="spellEnd"/>
      <w:r>
        <w:t>;</w:t>
      </w:r>
    </w:p>
    <w:p w14:paraId="48951080" w14:textId="77777777" w:rsidR="00EC06AE" w:rsidRDefault="00EC06AE" w:rsidP="00EC06AE">
      <w:pPr>
        <w:pStyle w:val="a7"/>
        <w:ind w:left="240" w:right="720" w:firstLine="180"/>
      </w:pPr>
      <w:r>
        <w:t xml:space="preserve">import </w:t>
      </w:r>
      <w:proofErr w:type="spellStart"/>
      <w:proofErr w:type="gramStart"/>
      <w:r>
        <w:t>android.widget</w:t>
      </w:r>
      <w:proofErr w:type="gramEnd"/>
      <w:r>
        <w:t>.TextView</w:t>
      </w:r>
      <w:proofErr w:type="spellEnd"/>
      <w:r>
        <w:t>;</w:t>
      </w:r>
    </w:p>
    <w:p w14:paraId="19A6CE60" w14:textId="77777777" w:rsidR="00EC06AE" w:rsidRDefault="00EC06AE" w:rsidP="00EC06AE">
      <w:pPr>
        <w:pStyle w:val="a7"/>
        <w:ind w:left="240" w:right="720" w:firstLine="180"/>
      </w:pPr>
    </w:p>
    <w:p w14:paraId="2F48047B" w14:textId="77777777" w:rsidR="00EC06AE" w:rsidRDefault="00EC06AE" w:rsidP="00EC06AE">
      <w:pPr>
        <w:pStyle w:val="a7"/>
        <w:ind w:left="240" w:right="720" w:firstLine="180"/>
      </w:pPr>
      <w:r>
        <w:t xml:space="preserve">public class </w:t>
      </w:r>
      <w:proofErr w:type="spellStart"/>
      <w:r>
        <w:t>ColorOptionsView</w:t>
      </w:r>
      <w:proofErr w:type="spellEnd"/>
      <w:r>
        <w:t xml:space="preserve"> extends </w:t>
      </w:r>
      <w:proofErr w:type="spellStart"/>
      <w:r>
        <w:t>LinearLayout</w:t>
      </w:r>
      <w:proofErr w:type="spellEnd"/>
      <w:r>
        <w:t xml:space="preserve"> {</w:t>
      </w:r>
    </w:p>
    <w:p w14:paraId="78E0A0B9" w14:textId="77777777" w:rsidR="00EC06AE" w:rsidRDefault="00EC06AE" w:rsidP="00EC06AE">
      <w:pPr>
        <w:pStyle w:val="a7"/>
        <w:ind w:left="240" w:right="720" w:firstLine="180"/>
      </w:pPr>
    </w:p>
    <w:p w14:paraId="5C82C254" w14:textId="77777777" w:rsidR="00EC06AE" w:rsidRDefault="00EC06AE" w:rsidP="00EC06AE">
      <w:pPr>
        <w:pStyle w:val="a7"/>
        <w:ind w:left="240" w:right="720" w:firstLine="180"/>
      </w:pPr>
      <w:r>
        <w:t xml:space="preserve">    private View </w:t>
      </w:r>
      <w:proofErr w:type="spellStart"/>
      <w:r>
        <w:t>mValue</w:t>
      </w:r>
      <w:proofErr w:type="spellEnd"/>
      <w:r>
        <w:t>;</w:t>
      </w:r>
    </w:p>
    <w:p w14:paraId="1F660ABA" w14:textId="77777777" w:rsidR="00EC06AE" w:rsidRDefault="00EC06AE" w:rsidP="00EC06AE">
      <w:pPr>
        <w:pStyle w:val="a7"/>
        <w:ind w:left="240" w:right="720" w:firstLine="180"/>
      </w:pPr>
      <w:r>
        <w:t xml:space="preserve">    private </w:t>
      </w:r>
      <w:proofErr w:type="spellStart"/>
      <w:r>
        <w:t>ImageView</w:t>
      </w:r>
      <w:proofErr w:type="spellEnd"/>
      <w:r>
        <w:t xml:space="preserve"> </w:t>
      </w:r>
      <w:proofErr w:type="spellStart"/>
      <w:r>
        <w:t>mImage</w:t>
      </w:r>
      <w:proofErr w:type="spellEnd"/>
      <w:r>
        <w:t>;</w:t>
      </w:r>
    </w:p>
    <w:p w14:paraId="28B63EDD" w14:textId="77777777" w:rsidR="00EC06AE" w:rsidRDefault="00EC06AE" w:rsidP="00EC06AE">
      <w:pPr>
        <w:pStyle w:val="a7"/>
        <w:ind w:left="240" w:right="720" w:firstLine="180"/>
      </w:pPr>
    </w:p>
    <w:p w14:paraId="72966E16" w14:textId="77777777" w:rsidR="00EC06AE" w:rsidRDefault="00EC06AE" w:rsidP="00EC06AE">
      <w:pPr>
        <w:pStyle w:val="a7"/>
        <w:ind w:left="240" w:right="720" w:firstLine="180"/>
      </w:pPr>
      <w:r>
        <w:t xml:space="preserve">    public </w:t>
      </w:r>
      <w:proofErr w:type="spellStart"/>
      <w:proofErr w:type="gramStart"/>
      <w:r>
        <w:t>ColorOptionsView</w:t>
      </w:r>
      <w:proofErr w:type="spellEnd"/>
      <w:r>
        <w:t>(</w:t>
      </w:r>
      <w:proofErr w:type="gramEnd"/>
      <w:r>
        <w:t xml:space="preserve">Context context, </w:t>
      </w:r>
      <w:proofErr w:type="spellStart"/>
      <w:r>
        <w:t>AttributeSet</w:t>
      </w:r>
      <w:proofErr w:type="spellEnd"/>
      <w:r>
        <w:t xml:space="preserve"> </w:t>
      </w:r>
      <w:proofErr w:type="spellStart"/>
      <w:r>
        <w:t>attrs</w:t>
      </w:r>
      <w:proofErr w:type="spellEnd"/>
      <w:r>
        <w:t>) {</w:t>
      </w:r>
    </w:p>
    <w:p w14:paraId="100A3EFA" w14:textId="77777777" w:rsidR="00EC06AE" w:rsidRDefault="00EC06AE" w:rsidP="00EC06AE">
      <w:pPr>
        <w:pStyle w:val="a7"/>
        <w:ind w:left="240" w:right="720" w:firstLine="180"/>
      </w:pPr>
      <w:r>
        <w:t xml:space="preserve">        </w:t>
      </w:r>
      <w:proofErr w:type="gramStart"/>
      <w:r>
        <w:t>super(</w:t>
      </w:r>
      <w:proofErr w:type="gramEnd"/>
      <w:r>
        <w:t xml:space="preserve">context, </w:t>
      </w:r>
      <w:proofErr w:type="spellStart"/>
      <w:r>
        <w:t>attrs</w:t>
      </w:r>
      <w:proofErr w:type="spellEnd"/>
      <w:r>
        <w:t>);</w:t>
      </w:r>
    </w:p>
    <w:p w14:paraId="741EAF65" w14:textId="77777777" w:rsidR="00EC06AE" w:rsidRDefault="00EC06AE" w:rsidP="00EC06AE">
      <w:pPr>
        <w:pStyle w:val="a7"/>
        <w:ind w:left="240" w:right="720" w:firstLine="180"/>
      </w:pPr>
    </w:p>
    <w:p w14:paraId="583BA6D5" w14:textId="77777777" w:rsidR="00EC06AE" w:rsidRDefault="00EC06AE" w:rsidP="00EC06AE">
      <w:pPr>
        <w:pStyle w:val="a7"/>
        <w:ind w:left="240" w:right="720" w:firstLine="180"/>
      </w:pPr>
      <w:r>
        <w:t xml:space="preserve">        </w:t>
      </w:r>
      <w:proofErr w:type="spellStart"/>
      <w:r>
        <w:t>TypedArray</w:t>
      </w:r>
      <w:proofErr w:type="spellEnd"/>
      <w:r>
        <w:t xml:space="preserve"> a = </w:t>
      </w:r>
      <w:proofErr w:type="spellStart"/>
      <w:proofErr w:type="gramStart"/>
      <w:r>
        <w:t>context.obtainStyledAttributes</w:t>
      </w:r>
      <w:proofErr w:type="spellEnd"/>
      <w:proofErr w:type="gramEnd"/>
      <w:r>
        <w:t>(</w:t>
      </w:r>
      <w:proofErr w:type="spellStart"/>
      <w:r>
        <w:t>attrs</w:t>
      </w:r>
      <w:proofErr w:type="spellEnd"/>
      <w:r>
        <w:t>,</w:t>
      </w:r>
    </w:p>
    <w:p w14:paraId="037C1E03" w14:textId="77777777" w:rsidR="00EC06AE" w:rsidRDefault="00EC06AE" w:rsidP="00EC06AE">
      <w:pPr>
        <w:pStyle w:val="a7"/>
        <w:ind w:left="240" w:right="720" w:firstLine="180"/>
      </w:pPr>
      <w:r>
        <w:t xml:space="preserve">                </w:t>
      </w:r>
      <w:proofErr w:type="spellStart"/>
      <w:proofErr w:type="gramStart"/>
      <w:r>
        <w:t>R.styleable</w:t>
      </w:r>
      <w:proofErr w:type="gramEnd"/>
      <w:r>
        <w:t>.Options</w:t>
      </w:r>
      <w:proofErr w:type="spellEnd"/>
      <w:r>
        <w:t>, 0, 0);</w:t>
      </w:r>
    </w:p>
    <w:p w14:paraId="4B980A64" w14:textId="77777777" w:rsidR="00EC06AE" w:rsidRDefault="00EC06AE" w:rsidP="00EC06AE">
      <w:pPr>
        <w:pStyle w:val="a7"/>
        <w:ind w:left="240" w:right="720" w:firstLine="180"/>
      </w:pPr>
      <w:r>
        <w:t xml:space="preserve">        String </w:t>
      </w:r>
      <w:proofErr w:type="spellStart"/>
      <w:r>
        <w:t>titleText</w:t>
      </w:r>
      <w:proofErr w:type="spellEnd"/>
      <w:r>
        <w:t xml:space="preserve"> = </w:t>
      </w:r>
      <w:proofErr w:type="spellStart"/>
      <w:proofErr w:type="gramStart"/>
      <w:r>
        <w:t>a.getString</w:t>
      </w:r>
      <w:proofErr w:type="spellEnd"/>
      <w:proofErr w:type="gramEnd"/>
      <w:r>
        <w:t>(</w:t>
      </w:r>
      <w:proofErr w:type="spellStart"/>
      <w:r>
        <w:t>R.styleable.Options_titleText</w:t>
      </w:r>
      <w:proofErr w:type="spellEnd"/>
      <w:r>
        <w:t>);</w:t>
      </w:r>
    </w:p>
    <w:p w14:paraId="22D38C1A" w14:textId="77777777" w:rsidR="00EC06AE" w:rsidRDefault="00EC06AE" w:rsidP="00EC06AE">
      <w:pPr>
        <w:pStyle w:val="a7"/>
        <w:ind w:left="240" w:right="720" w:firstLine="180"/>
      </w:pPr>
      <w:r>
        <w:t xml:space="preserve">        @SuppressWarnings("ResourceAsColor")</w:t>
      </w:r>
    </w:p>
    <w:p w14:paraId="28B278E5" w14:textId="77777777" w:rsidR="00EC06AE" w:rsidRDefault="00EC06AE" w:rsidP="00EC06AE">
      <w:pPr>
        <w:pStyle w:val="a7"/>
        <w:ind w:left="240" w:right="720" w:firstLine="180"/>
      </w:pPr>
      <w:r>
        <w:t xml:space="preserve">        int </w:t>
      </w:r>
      <w:proofErr w:type="spellStart"/>
      <w:r>
        <w:t>valueColor</w:t>
      </w:r>
      <w:proofErr w:type="spellEnd"/>
      <w:r>
        <w:t xml:space="preserve"> = </w:t>
      </w:r>
      <w:proofErr w:type="spellStart"/>
      <w:proofErr w:type="gramStart"/>
      <w:r>
        <w:t>a.getColor</w:t>
      </w:r>
      <w:proofErr w:type="spellEnd"/>
      <w:proofErr w:type="gramEnd"/>
      <w:r>
        <w:t>(</w:t>
      </w:r>
      <w:proofErr w:type="spellStart"/>
      <w:r>
        <w:t>R.styleable.Options_valueColor</w:t>
      </w:r>
      <w:proofErr w:type="spellEnd"/>
      <w:r>
        <w:t>,</w:t>
      </w:r>
    </w:p>
    <w:p w14:paraId="61D4AC8D" w14:textId="77777777" w:rsidR="00EC06AE" w:rsidRDefault="00EC06AE" w:rsidP="00EC06AE">
      <w:pPr>
        <w:pStyle w:val="a7"/>
        <w:ind w:left="240" w:right="720" w:firstLine="180"/>
      </w:pPr>
      <w:r>
        <w:t xml:space="preserve">                </w:t>
      </w:r>
      <w:proofErr w:type="spellStart"/>
      <w:r>
        <w:t>android.</w:t>
      </w:r>
      <w:proofErr w:type="gramStart"/>
      <w:r>
        <w:t>R.color</w:t>
      </w:r>
      <w:proofErr w:type="gramEnd"/>
      <w:r>
        <w:t>.holo_blue_light</w:t>
      </w:r>
      <w:proofErr w:type="spellEnd"/>
      <w:r>
        <w:t>);</w:t>
      </w:r>
    </w:p>
    <w:p w14:paraId="36EC8260" w14:textId="77777777" w:rsidR="00EC06AE" w:rsidRDefault="00EC06AE" w:rsidP="00EC06AE">
      <w:pPr>
        <w:pStyle w:val="a7"/>
        <w:ind w:left="240" w:right="720" w:firstLine="180"/>
      </w:pPr>
      <w:r>
        <w:t xml:space="preserve">        </w:t>
      </w:r>
      <w:proofErr w:type="spellStart"/>
      <w:proofErr w:type="gramStart"/>
      <w:r>
        <w:t>a.recycle</w:t>
      </w:r>
      <w:proofErr w:type="spellEnd"/>
      <w:proofErr w:type="gramEnd"/>
      <w:r>
        <w:t>();</w:t>
      </w:r>
    </w:p>
    <w:p w14:paraId="2A527EF5" w14:textId="77777777" w:rsidR="00EC06AE" w:rsidRDefault="00EC06AE" w:rsidP="00EC06AE">
      <w:pPr>
        <w:pStyle w:val="a7"/>
        <w:ind w:left="240" w:right="720" w:firstLine="180"/>
      </w:pPr>
    </w:p>
    <w:p w14:paraId="39DD4DED" w14:textId="77777777" w:rsidR="00EC06AE" w:rsidRDefault="00EC06AE" w:rsidP="00EC06AE">
      <w:pPr>
        <w:pStyle w:val="a7"/>
        <w:ind w:left="240" w:right="720" w:firstLine="180"/>
      </w:pPr>
      <w:r>
        <w:t xml:space="preserve">        </w:t>
      </w:r>
      <w:proofErr w:type="spellStart"/>
      <w:proofErr w:type="gramStart"/>
      <w:r>
        <w:t>setOrientation</w:t>
      </w:r>
      <w:proofErr w:type="spellEnd"/>
      <w:r>
        <w:t>(</w:t>
      </w:r>
      <w:proofErr w:type="spellStart"/>
      <w:proofErr w:type="gramEnd"/>
      <w:r>
        <w:t>LinearLayout.HORIZONTAL</w:t>
      </w:r>
      <w:proofErr w:type="spellEnd"/>
      <w:r>
        <w:t>);</w:t>
      </w:r>
    </w:p>
    <w:p w14:paraId="7A035D87" w14:textId="77777777" w:rsidR="00EC06AE" w:rsidRDefault="00EC06AE" w:rsidP="00EC06AE">
      <w:pPr>
        <w:pStyle w:val="a7"/>
        <w:ind w:left="240" w:right="720" w:firstLine="180"/>
      </w:pPr>
      <w:r>
        <w:t xml:space="preserve">        </w:t>
      </w:r>
      <w:proofErr w:type="spellStart"/>
      <w:proofErr w:type="gramStart"/>
      <w:r>
        <w:t>setGravity</w:t>
      </w:r>
      <w:proofErr w:type="spellEnd"/>
      <w:r>
        <w:t>(</w:t>
      </w:r>
      <w:proofErr w:type="spellStart"/>
      <w:proofErr w:type="gramEnd"/>
      <w:r>
        <w:t>Gravity.CENTER_VERTICAL</w:t>
      </w:r>
      <w:proofErr w:type="spellEnd"/>
      <w:r>
        <w:t>);</w:t>
      </w:r>
    </w:p>
    <w:p w14:paraId="6E27FB7A" w14:textId="77777777" w:rsidR="00EC06AE" w:rsidRDefault="00EC06AE" w:rsidP="00EC06AE">
      <w:pPr>
        <w:pStyle w:val="a7"/>
        <w:ind w:left="240" w:right="720" w:firstLine="180"/>
      </w:pPr>
    </w:p>
    <w:p w14:paraId="0EE765D8" w14:textId="77777777" w:rsidR="00EC06AE" w:rsidRDefault="00EC06AE" w:rsidP="00EC06AE">
      <w:pPr>
        <w:pStyle w:val="a7"/>
        <w:ind w:left="240" w:right="720" w:firstLine="180"/>
      </w:pPr>
      <w:r>
        <w:lastRenderedPageBreak/>
        <w:t xml:space="preserve">        </w:t>
      </w:r>
      <w:proofErr w:type="spellStart"/>
      <w:r>
        <w:t>LayoutInflater</w:t>
      </w:r>
      <w:proofErr w:type="spellEnd"/>
      <w:r>
        <w:t xml:space="preserve"> inflater = (</w:t>
      </w:r>
      <w:proofErr w:type="spellStart"/>
      <w:r>
        <w:t>LayoutInflater</w:t>
      </w:r>
      <w:proofErr w:type="spellEnd"/>
      <w:r>
        <w:t>) context</w:t>
      </w:r>
    </w:p>
    <w:p w14:paraId="5E3ABFF2" w14:textId="77777777" w:rsidR="00EC06AE" w:rsidRDefault="00EC06AE" w:rsidP="00EC06AE">
      <w:pPr>
        <w:pStyle w:val="a7"/>
        <w:ind w:left="240" w:right="720" w:firstLine="180"/>
      </w:pPr>
      <w:r>
        <w:t xml:space="preserve">                </w:t>
      </w:r>
      <w:proofErr w:type="gramStart"/>
      <w:r>
        <w:t>.</w:t>
      </w:r>
      <w:proofErr w:type="spellStart"/>
      <w:r>
        <w:t>getSystemService</w:t>
      </w:r>
      <w:proofErr w:type="spellEnd"/>
      <w:proofErr w:type="gramEnd"/>
      <w:r>
        <w:t>(</w:t>
      </w:r>
      <w:proofErr w:type="spellStart"/>
      <w:r>
        <w:t>Context.LAYOUT_INFLATER_SERVICE</w:t>
      </w:r>
      <w:proofErr w:type="spellEnd"/>
      <w:r>
        <w:t>);</w:t>
      </w:r>
    </w:p>
    <w:p w14:paraId="0EE294C3" w14:textId="77777777" w:rsidR="00EC06AE" w:rsidRDefault="00EC06AE" w:rsidP="00EC06AE">
      <w:pPr>
        <w:pStyle w:val="a7"/>
        <w:ind w:left="240" w:right="720" w:firstLine="180"/>
      </w:pPr>
      <w:r>
        <w:t xml:space="preserve">        </w:t>
      </w:r>
      <w:proofErr w:type="spellStart"/>
      <w:proofErr w:type="gramStart"/>
      <w:r>
        <w:t>inflater.inflate</w:t>
      </w:r>
      <w:proofErr w:type="spellEnd"/>
      <w:proofErr w:type="gramEnd"/>
      <w:r>
        <w:t>(</w:t>
      </w:r>
      <w:proofErr w:type="spellStart"/>
      <w:r>
        <w:t>R.layout.view_color_options</w:t>
      </w:r>
      <w:proofErr w:type="spellEnd"/>
      <w:r>
        <w:t>, this, true);</w:t>
      </w:r>
    </w:p>
    <w:p w14:paraId="2571BB42" w14:textId="77777777" w:rsidR="00EC06AE" w:rsidRDefault="00EC06AE" w:rsidP="00EC06AE">
      <w:pPr>
        <w:pStyle w:val="a7"/>
        <w:ind w:left="240" w:right="720" w:firstLine="180"/>
      </w:pPr>
    </w:p>
    <w:p w14:paraId="17299238" w14:textId="77777777" w:rsidR="00EC06AE" w:rsidRDefault="00EC06AE" w:rsidP="00EC06AE">
      <w:pPr>
        <w:pStyle w:val="a7"/>
        <w:ind w:left="240" w:right="720" w:firstLine="180"/>
      </w:pPr>
      <w:r>
        <w:t xml:space="preserve">        </w:t>
      </w:r>
      <w:proofErr w:type="spellStart"/>
      <w:r>
        <w:t>TextView</w:t>
      </w:r>
      <w:proofErr w:type="spellEnd"/>
      <w:r>
        <w:t xml:space="preserve"> title = (</w:t>
      </w:r>
      <w:proofErr w:type="spellStart"/>
      <w:r>
        <w:t>TextView</w:t>
      </w:r>
      <w:proofErr w:type="spellEnd"/>
      <w:r>
        <w:t xml:space="preserve">) </w:t>
      </w:r>
      <w:proofErr w:type="spellStart"/>
      <w:proofErr w:type="gramStart"/>
      <w:r>
        <w:t>getChildAt</w:t>
      </w:r>
      <w:proofErr w:type="spellEnd"/>
      <w:r>
        <w:t>(</w:t>
      </w:r>
      <w:proofErr w:type="gramEnd"/>
      <w:r>
        <w:t>0);</w:t>
      </w:r>
    </w:p>
    <w:p w14:paraId="30DB2D82" w14:textId="77777777" w:rsidR="00EC06AE" w:rsidRDefault="00EC06AE" w:rsidP="00EC06AE">
      <w:pPr>
        <w:pStyle w:val="a7"/>
        <w:ind w:left="240" w:right="720" w:firstLine="180"/>
      </w:pPr>
      <w:r>
        <w:t xml:space="preserve">        </w:t>
      </w:r>
      <w:proofErr w:type="spellStart"/>
      <w:proofErr w:type="gramStart"/>
      <w:r>
        <w:t>title.setText</w:t>
      </w:r>
      <w:proofErr w:type="spellEnd"/>
      <w:proofErr w:type="gramEnd"/>
      <w:r>
        <w:t>(</w:t>
      </w:r>
      <w:proofErr w:type="spellStart"/>
      <w:r>
        <w:t>titleText</w:t>
      </w:r>
      <w:proofErr w:type="spellEnd"/>
      <w:r>
        <w:t>);</w:t>
      </w:r>
    </w:p>
    <w:p w14:paraId="636DB2C9" w14:textId="77777777" w:rsidR="00EC06AE" w:rsidRDefault="00EC06AE" w:rsidP="00EC06AE">
      <w:pPr>
        <w:pStyle w:val="a7"/>
        <w:ind w:left="240" w:right="720" w:firstLine="180"/>
      </w:pPr>
    </w:p>
    <w:p w14:paraId="0270ABB4" w14:textId="77777777" w:rsidR="00EC06AE" w:rsidRDefault="00EC06AE" w:rsidP="00EC06AE">
      <w:pPr>
        <w:pStyle w:val="a7"/>
        <w:ind w:left="240" w:right="720" w:firstLine="180"/>
      </w:pPr>
      <w:r>
        <w:t xml:space="preserve">        </w:t>
      </w:r>
      <w:proofErr w:type="spellStart"/>
      <w:r>
        <w:t>mValue</w:t>
      </w:r>
      <w:proofErr w:type="spellEnd"/>
      <w:r>
        <w:t xml:space="preserve"> = </w:t>
      </w:r>
      <w:proofErr w:type="spellStart"/>
      <w:proofErr w:type="gramStart"/>
      <w:r>
        <w:t>getChildAt</w:t>
      </w:r>
      <w:proofErr w:type="spellEnd"/>
      <w:r>
        <w:t>(</w:t>
      </w:r>
      <w:proofErr w:type="gramEnd"/>
      <w:r>
        <w:t>1);</w:t>
      </w:r>
    </w:p>
    <w:p w14:paraId="3777D456" w14:textId="77777777" w:rsidR="00EC06AE" w:rsidRDefault="00EC06AE" w:rsidP="00EC06AE">
      <w:pPr>
        <w:pStyle w:val="a7"/>
        <w:ind w:left="240" w:right="720" w:firstLine="180"/>
      </w:pPr>
      <w:r>
        <w:t xml:space="preserve">        </w:t>
      </w:r>
      <w:proofErr w:type="spellStart"/>
      <w:r>
        <w:t>mValue.setBackgroundColor</w:t>
      </w:r>
      <w:proofErr w:type="spellEnd"/>
      <w:r>
        <w:t>(</w:t>
      </w:r>
      <w:proofErr w:type="spellStart"/>
      <w:r>
        <w:t>valueColor</w:t>
      </w:r>
      <w:proofErr w:type="spellEnd"/>
      <w:r>
        <w:t>);</w:t>
      </w:r>
    </w:p>
    <w:p w14:paraId="0B19A6B6" w14:textId="77777777" w:rsidR="00EC06AE" w:rsidRDefault="00EC06AE" w:rsidP="00EC06AE">
      <w:pPr>
        <w:pStyle w:val="a7"/>
        <w:ind w:left="240" w:right="720" w:firstLine="180"/>
      </w:pPr>
    </w:p>
    <w:p w14:paraId="721D58D3" w14:textId="77777777" w:rsidR="00EC06AE" w:rsidRDefault="00EC06AE" w:rsidP="00EC06AE">
      <w:pPr>
        <w:pStyle w:val="a7"/>
        <w:ind w:left="240" w:right="720" w:firstLine="180"/>
      </w:pPr>
      <w:r>
        <w:t xml:space="preserve">        </w:t>
      </w:r>
      <w:proofErr w:type="spellStart"/>
      <w:r>
        <w:t>mImage</w:t>
      </w:r>
      <w:proofErr w:type="spellEnd"/>
      <w:r>
        <w:t xml:space="preserve"> = (</w:t>
      </w:r>
      <w:proofErr w:type="spellStart"/>
      <w:r>
        <w:t>ImageView</w:t>
      </w:r>
      <w:proofErr w:type="spellEnd"/>
      <w:r>
        <w:t xml:space="preserve">) </w:t>
      </w:r>
      <w:proofErr w:type="spellStart"/>
      <w:proofErr w:type="gramStart"/>
      <w:r>
        <w:t>getChildAt</w:t>
      </w:r>
      <w:proofErr w:type="spellEnd"/>
      <w:r>
        <w:t>(</w:t>
      </w:r>
      <w:proofErr w:type="gramEnd"/>
      <w:r>
        <w:t>2);</w:t>
      </w:r>
    </w:p>
    <w:p w14:paraId="6AE58625" w14:textId="77777777" w:rsidR="00EC06AE" w:rsidRDefault="00EC06AE" w:rsidP="00EC06AE">
      <w:pPr>
        <w:pStyle w:val="a7"/>
        <w:ind w:left="240" w:right="720" w:firstLine="180"/>
      </w:pPr>
      <w:r>
        <w:t xml:space="preserve">    }</w:t>
      </w:r>
    </w:p>
    <w:p w14:paraId="02581E13" w14:textId="77777777" w:rsidR="00EC06AE" w:rsidRDefault="00EC06AE" w:rsidP="00EC06AE">
      <w:pPr>
        <w:pStyle w:val="a7"/>
        <w:ind w:left="240" w:right="720" w:firstLine="180"/>
      </w:pPr>
    </w:p>
    <w:p w14:paraId="09867049" w14:textId="77777777" w:rsidR="00EC06AE" w:rsidRDefault="00EC06AE" w:rsidP="00EC06AE">
      <w:pPr>
        <w:pStyle w:val="a7"/>
        <w:ind w:left="240" w:right="720" w:firstLine="180"/>
      </w:pPr>
      <w:r>
        <w:t xml:space="preserve">    public </w:t>
      </w:r>
      <w:proofErr w:type="spellStart"/>
      <w:proofErr w:type="gramStart"/>
      <w:r>
        <w:t>ColorOptionsView</w:t>
      </w:r>
      <w:proofErr w:type="spellEnd"/>
      <w:r>
        <w:t>(</w:t>
      </w:r>
      <w:proofErr w:type="gramEnd"/>
      <w:r>
        <w:t>Context context) {</w:t>
      </w:r>
    </w:p>
    <w:p w14:paraId="058E488A" w14:textId="77777777" w:rsidR="00EC06AE" w:rsidRDefault="00EC06AE" w:rsidP="00EC06AE">
      <w:pPr>
        <w:pStyle w:val="a7"/>
        <w:ind w:left="240" w:right="720" w:firstLine="180"/>
      </w:pPr>
      <w:r>
        <w:t xml:space="preserve">        </w:t>
      </w:r>
      <w:proofErr w:type="gramStart"/>
      <w:r>
        <w:t>this(</w:t>
      </w:r>
      <w:proofErr w:type="gramEnd"/>
      <w:r>
        <w:t>context, null);</w:t>
      </w:r>
    </w:p>
    <w:p w14:paraId="3E817A17" w14:textId="77777777" w:rsidR="00EC06AE" w:rsidRDefault="00EC06AE" w:rsidP="00EC06AE">
      <w:pPr>
        <w:pStyle w:val="a7"/>
        <w:ind w:left="240" w:right="720" w:firstLine="180"/>
      </w:pPr>
      <w:r>
        <w:t xml:space="preserve">    }</w:t>
      </w:r>
    </w:p>
    <w:p w14:paraId="08359622" w14:textId="77777777" w:rsidR="00EC06AE" w:rsidRDefault="00EC06AE" w:rsidP="00EC06AE">
      <w:pPr>
        <w:pStyle w:val="a7"/>
        <w:ind w:left="240" w:right="720" w:firstLine="180"/>
      </w:pPr>
    </w:p>
    <w:p w14:paraId="0ACD57C4" w14:textId="77777777" w:rsidR="00EC06AE" w:rsidRDefault="00EC06AE" w:rsidP="00EC06AE">
      <w:pPr>
        <w:pStyle w:val="a7"/>
        <w:ind w:left="240" w:right="720" w:firstLine="180"/>
      </w:pPr>
      <w:r>
        <w:t xml:space="preserve">    public void </w:t>
      </w:r>
      <w:proofErr w:type="spellStart"/>
      <w:proofErr w:type="gramStart"/>
      <w:r>
        <w:t>setValueColor</w:t>
      </w:r>
      <w:proofErr w:type="spellEnd"/>
      <w:r>
        <w:t>(</w:t>
      </w:r>
      <w:proofErr w:type="gramEnd"/>
      <w:r>
        <w:t>int color) {</w:t>
      </w:r>
    </w:p>
    <w:p w14:paraId="02ACC3A3" w14:textId="77777777" w:rsidR="00EC06AE" w:rsidRDefault="00EC06AE" w:rsidP="00EC06AE">
      <w:pPr>
        <w:pStyle w:val="a7"/>
        <w:ind w:left="240" w:right="720" w:firstLine="180"/>
      </w:pPr>
      <w:r>
        <w:t xml:space="preserve">        </w:t>
      </w:r>
      <w:proofErr w:type="spellStart"/>
      <w:r>
        <w:t>mValue.setBackgroundColor</w:t>
      </w:r>
      <w:proofErr w:type="spellEnd"/>
      <w:r>
        <w:t>(color);</w:t>
      </w:r>
    </w:p>
    <w:p w14:paraId="38D9F7FE" w14:textId="77777777" w:rsidR="00EC06AE" w:rsidRDefault="00EC06AE" w:rsidP="00EC06AE">
      <w:pPr>
        <w:pStyle w:val="a7"/>
        <w:ind w:left="240" w:right="720" w:firstLine="180"/>
      </w:pPr>
      <w:r>
        <w:t xml:space="preserve">    }</w:t>
      </w:r>
    </w:p>
    <w:p w14:paraId="1D0B9276" w14:textId="77777777" w:rsidR="00EC06AE" w:rsidRDefault="00EC06AE" w:rsidP="00EC06AE">
      <w:pPr>
        <w:pStyle w:val="a7"/>
        <w:ind w:left="240" w:right="720" w:firstLine="180"/>
      </w:pPr>
    </w:p>
    <w:p w14:paraId="5FFE7269" w14:textId="77777777" w:rsidR="00EC06AE" w:rsidRDefault="00EC06AE" w:rsidP="00EC06AE">
      <w:pPr>
        <w:pStyle w:val="a7"/>
        <w:ind w:left="240" w:right="720" w:firstLine="180"/>
      </w:pPr>
      <w:r>
        <w:t xml:space="preserve">    public void </w:t>
      </w:r>
      <w:proofErr w:type="spellStart"/>
      <w:proofErr w:type="gramStart"/>
      <w:r>
        <w:t>setImageVisible</w:t>
      </w:r>
      <w:proofErr w:type="spellEnd"/>
      <w:r>
        <w:t>(</w:t>
      </w:r>
      <w:proofErr w:type="spellStart"/>
      <w:proofErr w:type="gramEnd"/>
      <w:r>
        <w:t>boolean</w:t>
      </w:r>
      <w:proofErr w:type="spellEnd"/>
      <w:r>
        <w:t xml:space="preserve"> visible) {</w:t>
      </w:r>
    </w:p>
    <w:p w14:paraId="3F78132A" w14:textId="77777777" w:rsidR="00EC06AE" w:rsidRDefault="00EC06AE" w:rsidP="00EC06AE">
      <w:pPr>
        <w:pStyle w:val="a7"/>
        <w:ind w:left="240" w:right="720" w:firstLine="180"/>
      </w:pPr>
      <w:r>
        <w:t xml:space="preserve">        </w:t>
      </w:r>
      <w:proofErr w:type="spellStart"/>
      <w:r>
        <w:t>mImage.setVisibility</w:t>
      </w:r>
      <w:proofErr w:type="spellEnd"/>
      <w:r>
        <w:t>(</w:t>
      </w:r>
      <w:proofErr w:type="gramStart"/>
      <w:r>
        <w:t>visible ?</w:t>
      </w:r>
      <w:proofErr w:type="gramEnd"/>
      <w:r>
        <w:t xml:space="preserve"> </w:t>
      </w:r>
      <w:proofErr w:type="spellStart"/>
      <w:proofErr w:type="gramStart"/>
      <w:r>
        <w:t>View.VISIBLE</w:t>
      </w:r>
      <w:proofErr w:type="spellEnd"/>
      <w:r>
        <w:t xml:space="preserve"> :</w:t>
      </w:r>
      <w:proofErr w:type="gramEnd"/>
      <w:r>
        <w:t xml:space="preserve"> </w:t>
      </w:r>
      <w:proofErr w:type="spellStart"/>
      <w:r>
        <w:t>View.GONE</w:t>
      </w:r>
      <w:proofErr w:type="spellEnd"/>
      <w:r>
        <w:t>);</w:t>
      </w:r>
    </w:p>
    <w:p w14:paraId="7C84171C" w14:textId="77777777" w:rsidR="00EC06AE" w:rsidRDefault="00EC06AE" w:rsidP="00EC06AE">
      <w:pPr>
        <w:pStyle w:val="a7"/>
        <w:ind w:left="240" w:right="720" w:firstLine="180"/>
      </w:pPr>
      <w:r>
        <w:t xml:space="preserve">    }</w:t>
      </w:r>
    </w:p>
    <w:p w14:paraId="727779BD" w14:textId="77777777" w:rsidR="00EC06AE" w:rsidRDefault="00EC06AE" w:rsidP="00EC06AE">
      <w:pPr>
        <w:pStyle w:val="a7"/>
        <w:ind w:left="240" w:right="720" w:firstLine="180"/>
      </w:pPr>
    </w:p>
    <w:p w14:paraId="5DD9A983" w14:textId="77A4EDD6" w:rsidR="00522CE7" w:rsidRDefault="00EC06AE" w:rsidP="00EC06AE">
      <w:pPr>
        <w:pStyle w:val="a7"/>
        <w:ind w:left="240" w:right="720" w:firstLine="180"/>
      </w:pPr>
      <w:r>
        <w:t>}</w:t>
      </w:r>
    </w:p>
    <w:p w14:paraId="0D453331" w14:textId="6F17708F" w:rsidR="00EC06AE" w:rsidRDefault="00EE28BC" w:rsidP="00EE28BC">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24</w:t>
      </w:r>
      <w:r w:rsidR="00B46836">
        <w:fldChar w:fldCharType="end"/>
      </w:r>
    </w:p>
    <w:p w14:paraId="0248E5AE" w14:textId="45987B36" w:rsidR="00522CE7" w:rsidRDefault="00522CE7" w:rsidP="00EE28BC">
      <w:pPr>
        <w:pStyle w:val="4"/>
      </w:pPr>
      <w:r>
        <w:rPr>
          <w:rFonts w:hint="eastAsia"/>
        </w:rPr>
        <w:t>调整活动</w:t>
      </w:r>
    </w:p>
    <w:p w14:paraId="419FE495" w14:textId="061FE5F2" w:rsidR="00522CE7" w:rsidRDefault="00522CE7" w:rsidP="00522CE7">
      <w:pPr>
        <w:rPr>
          <w:lang w:bidi="ar-SA"/>
        </w:rPr>
      </w:pPr>
      <w:r>
        <w:rPr>
          <w:rFonts w:hint="eastAsia"/>
          <w:lang w:bidi="ar-SA"/>
        </w:rPr>
        <w:t>将活动更改为以下代码并运行应用程序</w:t>
      </w:r>
      <w:r w:rsidR="007F5336">
        <w:rPr>
          <w:rFonts w:hint="eastAsia"/>
          <w:lang w:bidi="ar-SA"/>
        </w:rPr>
        <w:t>：</w:t>
      </w:r>
    </w:p>
    <w:p w14:paraId="64F9DCF4" w14:textId="77777777" w:rsidR="00D3034E" w:rsidRDefault="00D3034E" w:rsidP="00D3034E">
      <w:pPr>
        <w:pStyle w:val="a7"/>
        <w:ind w:left="240" w:right="720" w:firstLine="180"/>
      </w:pPr>
      <w:r>
        <w:lastRenderedPageBreak/>
        <w:t xml:space="preserve">import </w:t>
      </w:r>
      <w:proofErr w:type="spellStart"/>
      <w:r>
        <w:t>android.</w:t>
      </w:r>
      <w:proofErr w:type="gramStart"/>
      <w:r>
        <w:t>os.Bundle</w:t>
      </w:r>
      <w:proofErr w:type="spellEnd"/>
      <w:proofErr w:type="gramEnd"/>
      <w:r>
        <w:t>;</w:t>
      </w:r>
    </w:p>
    <w:p w14:paraId="609E78B8" w14:textId="77777777" w:rsidR="00D3034E" w:rsidRDefault="00D3034E" w:rsidP="00D3034E">
      <w:pPr>
        <w:pStyle w:val="a7"/>
        <w:ind w:left="240" w:right="720" w:firstLine="180"/>
      </w:pPr>
      <w:r>
        <w:t xml:space="preserve">import </w:t>
      </w:r>
      <w:proofErr w:type="spellStart"/>
      <w:proofErr w:type="gramStart"/>
      <w:r>
        <w:t>android.view</w:t>
      </w:r>
      <w:proofErr w:type="gramEnd"/>
      <w:r>
        <w:t>.Menu</w:t>
      </w:r>
      <w:proofErr w:type="spellEnd"/>
      <w:r>
        <w:t>;</w:t>
      </w:r>
    </w:p>
    <w:p w14:paraId="3A8A2341" w14:textId="77777777" w:rsidR="00D3034E" w:rsidRDefault="00D3034E" w:rsidP="00D3034E">
      <w:pPr>
        <w:pStyle w:val="a7"/>
        <w:ind w:left="240" w:right="720" w:firstLine="180"/>
      </w:pPr>
      <w:r>
        <w:t xml:space="preserve">import </w:t>
      </w:r>
      <w:proofErr w:type="spellStart"/>
      <w:proofErr w:type="gramStart"/>
      <w:r>
        <w:t>android.view</w:t>
      </w:r>
      <w:proofErr w:type="gramEnd"/>
      <w:r>
        <w:t>.View</w:t>
      </w:r>
      <w:proofErr w:type="spellEnd"/>
      <w:r>
        <w:t>;</w:t>
      </w:r>
    </w:p>
    <w:p w14:paraId="60774A7B" w14:textId="77777777" w:rsidR="00D3034E" w:rsidRDefault="00D3034E" w:rsidP="00D3034E">
      <w:pPr>
        <w:pStyle w:val="a7"/>
        <w:ind w:left="240" w:right="720" w:firstLine="180"/>
      </w:pPr>
      <w:r>
        <w:t xml:space="preserve">import </w:t>
      </w:r>
      <w:proofErr w:type="spellStart"/>
      <w:proofErr w:type="gramStart"/>
      <w:r>
        <w:t>android.widget</w:t>
      </w:r>
      <w:proofErr w:type="gramEnd"/>
      <w:r>
        <w:t>.Toast</w:t>
      </w:r>
      <w:proofErr w:type="spellEnd"/>
      <w:r>
        <w:t>;</w:t>
      </w:r>
    </w:p>
    <w:p w14:paraId="5B7130AA" w14:textId="77777777" w:rsidR="00D3034E" w:rsidRDefault="00D3034E" w:rsidP="00D3034E">
      <w:pPr>
        <w:pStyle w:val="a7"/>
        <w:ind w:left="240" w:right="720" w:firstLine="180"/>
      </w:pPr>
    </w:p>
    <w:p w14:paraId="2064DDC0" w14:textId="77777777" w:rsidR="00D3034E" w:rsidRDefault="00D3034E" w:rsidP="00D3034E">
      <w:pPr>
        <w:pStyle w:val="a7"/>
        <w:ind w:left="240" w:right="720" w:firstLine="180"/>
      </w:pPr>
      <w:r>
        <w:t xml:space="preserve">import </w:t>
      </w:r>
      <w:proofErr w:type="spellStart"/>
      <w:proofErr w:type="gramStart"/>
      <w:r>
        <w:t>androidx.appcompat.app.AppCompatActivity</w:t>
      </w:r>
      <w:proofErr w:type="spellEnd"/>
      <w:proofErr w:type="gramEnd"/>
      <w:r>
        <w:t>;</w:t>
      </w:r>
    </w:p>
    <w:p w14:paraId="589BC91E" w14:textId="77777777" w:rsidR="00D3034E" w:rsidRDefault="00D3034E" w:rsidP="00D3034E">
      <w:pPr>
        <w:pStyle w:val="a7"/>
        <w:ind w:left="240" w:right="720" w:firstLine="180"/>
      </w:pPr>
    </w:p>
    <w:p w14:paraId="6B7F70D8" w14:textId="77777777" w:rsidR="00D3034E" w:rsidRDefault="00D3034E" w:rsidP="00D3034E">
      <w:pPr>
        <w:pStyle w:val="a7"/>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w:t>
      </w:r>
    </w:p>
    <w:p w14:paraId="1318EC5B" w14:textId="77777777" w:rsidR="00D3034E" w:rsidRDefault="00D3034E" w:rsidP="00D3034E">
      <w:pPr>
        <w:pStyle w:val="a7"/>
        <w:ind w:left="240" w:right="720" w:firstLine="180"/>
      </w:pPr>
    </w:p>
    <w:p w14:paraId="3E302976" w14:textId="77777777" w:rsidR="00D3034E" w:rsidRDefault="00D3034E" w:rsidP="00D3034E">
      <w:pPr>
        <w:pStyle w:val="a7"/>
        <w:ind w:left="240" w:right="720" w:firstLine="180"/>
      </w:pPr>
      <w:r>
        <w:t xml:space="preserve">    @Override</w:t>
      </w:r>
    </w:p>
    <w:p w14:paraId="58B37BDE" w14:textId="77777777" w:rsidR="00D3034E" w:rsidRDefault="00D3034E" w:rsidP="00D3034E">
      <w:pPr>
        <w:pStyle w:val="a7"/>
        <w:ind w:left="240" w:right="720" w:firstLine="180"/>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78A3D1FB" w14:textId="77777777" w:rsidR="00D3034E" w:rsidRDefault="00D3034E" w:rsidP="00D3034E">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3FBB7E53" w14:textId="77777777" w:rsidR="00D3034E" w:rsidRDefault="00D3034E" w:rsidP="00D3034E">
      <w:pPr>
        <w:pStyle w:val="a7"/>
        <w:ind w:left="240" w:right="720" w:firstLine="18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16E9FE9C" w14:textId="77777777" w:rsidR="00D3034E" w:rsidRDefault="00D3034E" w:rsidP="00D3034E">
      <w:pPr>
        <w:pStyle w:val="a7"/>
        <w:ind w:left="240" w:right="720" w:firstLine="180"/>
      </w:pPr>
      <w:r>
        <w:t xml:space="preserve">    }</w:t>
      </w:r>
    </w:p>
    <w:p w14:paraId="29D972F3" w14:textId="77777777" w:rsidR="00D3034E" w:rsidRDefault="00D3034E" w:rsidP="00D3034E">
      <w:pPr>
        <w:pStyle w:val="a7"/>
        <w:ind w:left="240" w:right="720" w:firstLine="180"/>
      </w:pPr>
    </w:p>
    <w:p w14:paraId="161BAAAC" w14:textId="77777777" w:rsidR="00D3034E" w:rsidRDefault="00D3034E" w:rsidP="00D3034E">
      <w:pPr>
        <w:pStyle w:val="a7"/>
        <w:ind w:left="240" w:right="720" w:firstLine="180"/>
      </w:pPr>
      <w:r>
        <w:t xml:space="preserve">    @Override</w:t>
      </w:r>
    </w:p>
    <w:p w14:paraId="3E6F4C85" w14:textId="77777777" w:rsidR="00D3034E" w:rsidRDefault="00D3034E" w:rsidP="00D3034E">
      <w:pPr>
        <w:pStyle w:val="a7"/>
        <w:ind w:left="240" w:right="720" w:firstLine="180"/>
      </w:pPr>
      <w:r>
        <w:t xml:space="preserve">    public </w:t>
      </w:r>
      <w:proofErr w:type="spellStart"/>
      <w:r>
        <w:t>boolean</w:t>
      </w:r>
      <w:proofErr w:type="spellEnd"/>
      <w:r>
        <w:t xml:space="preserve"> </w:t>
      </w:r>
      <w:proofErr w:type="spellStart"/>
      <w:proofErr w:type="gramStart"/>
      <w:r>
        <w:t>onCreateOptionsMenu</w:t>
      </w:r>
      <w:proofErr w:type="spellEnd"/>
      <w:r>
        <w:t>(</w:t>
      </w:r>
      <w:proofErr w:type="gramEnd"/>
      <w:r>
        <w:t>Menu menu) {</w:t>
      </w:r>
    </w:p>
    <w:p w14:paraId="4ED76175" w14:textId="77777777" w:rsidR="00D3034E" w:rsidRDefault="00D3034E" w:rsidP="00D3034E">
      <w:pPr>
        <w:pStyle w:val="a7"/>
        <w:ind w:left="240" w:right="720" w:firstLine="180"/>
      </w:pPr>
      <w:r>
        <w:t xml:space="preserve">        // Inflate the menu; this adds items to the action bar if it is present.</w:t>
      </w:r>
    </w:p>
    <w:p w14:paraId="37C2A8DC" w14:textId="77777777" w:rsidR="00D3034E" w:rsidRDefault="00D3034E" w:rsidP="00D3034E">
      <w:pPr>
        <w:pStyle w:val="a7"/>
        <w:ind w:left="240" w:right="720" w:firstLine="180"/>
      </w:pPr>
      <w:r>
        <w:t xml:space="preserve">        </w:t>
      </w:r>
      <w:proofErr w:type="spellStart"/>
      <w:proofErr w:type="gramStart"/>
      <w:r>
        <w:t>getMenuInflater</w:t>
      </w:r>
      <w:proofErr w:type="spellEnd"/>
      <w:r>
        <w:t>(</w:t>
      </w:r>
      <w:proofErr w:type="gramEnd"/>
      <w:r>
        <w:t>).inflate(</w:t>
      </w:r>
      <w:proofErr w:type="spellStart"/>
      <w:r>
        <w:t>R.menu.activity_main</w:t>
      </w:r>
      <w:proofErr w:type="spellEnd"/>
      <w:r>
        <w:t>, menu);</w:t>
      </w:r>
    </w:p>
    <w:p w14:paraId="41D4D437" w14:textId="77777777" w:rsidR="00D3034E" w:rsidRDefault="00D3034E" w:rsidP="00D3034E">
      <w:pPr>
        <w:pStyle w:val="a7"/>
        <w:ind w:left="240" w:right="720" w:firstLine="180"/>
      </w:pPr>
      <w:r>
        <w:t xml:space="preserve">        return true;</w:t>
      </w:r>
    </w:p>
    <w:p w14:paraId="1CDE2916" w14:textId="77777777" w:rsidR="00D3034E" w:rsidRDefault="00D3034E" w:rsidP="00D3034E">
      <w:pPr>
        <w:pStyle w:val="a7"/>
        <w:ind w:left="240" w:right="720" w:firstLine="180"/>
      </w:pPr>
      <w:r>
        <w:t xml:space="preserve">    }</w:t>
      </w:r>
    </w:p>
    <w:p w14:paraId="11DAE213" w14:textId="77777777" w:rsidR="00D3034E" w:rsidRDefault="00D3034E" w:rsidP="00D3034E">
      <w:pPr>
        <w:pStyle w:val="a7"/>
        <w:ind w:left="240" w:right="720" w:firstLine="180"/>
      </w:pPr>
    </w:p>
    <w:p w14:paraId="151FA568" w14:textId="77777777" w:rsidR="00D3034E" w:rsidRDefault="00D3034E" w:rsidP="00D3034E">
      <w:pPr>
        <w:pStyle w:val="a7"/>
        <w:ind w:left="240" w:right="720" w:firstLine="180"/>
      </w:pPr>
      <w:r>
        <w:t xml:space="preserve">    public void </w:t>
      </w:r>
      <w:proofErr w:type="spellStart"/>
      <w:proofErr w:type="gramStart"/>
      <w:r>
        <w:t>onClicked</w:t>
      </w:r>
      <w:proofErr w:type="spellEnd"/>
      <w:r>
        <w:t>(</w:t>
      </w:r>
      <w:proofErr w:type="gramEnd"/>
      <w:r>
        <w:t>View view) {</w:t>
      </w:r>
    </w:p>
    <w:p w14:paraId="7A194A97" w14:textId="77777777" w:rsidR="00D3034E" w:rsidRDefault="00D3034E" w:rsidP="00D3034E">
      <w:pPr>
        <w:pStyle w:val="a7"/>
        <w:ind w:left="240" w:right="720" w:firstLine="180"/>
      </w:pPr>
      <w:r>
        <w:t xml:space="preserve">        String text = </w:t>
      </w:r>
      <w:proofErr w:type="spellStart"/>
      <w:proofErr w:type="gramStart"/>
      <w:r>
        <w:t>view.getId</w:t>
      </w:r>
      <w:proofErr w:type="spellEnd"/>
      <w:proofErr w:type="gramEnd"/>
      <w:r>
        <w:t>() == R.id.view1 ? "Background</w:t>
      </w:r>
      <w:proofErr w:type="gramStart"/>
      <w:r>
        <w:t>" :</w:t>
      </w:r>
      <w:proofErr w:type="gramEnd"/>
      <w:r>
        <w:t xml:space="preserve"> "Foreground";</w:t>
      </w:r>
    </w:p>
    <w:p w14:paraId="374F6B75" w14:textId="77777777" w:rsidR="00D3034E" w:rsidRDefault="00D3034E" w:rsidP="00D3034E">
      <w:pPr>
        <w:pStyle w:val="a7"/>
        <w:ind w:left="240" w:right="720" w:firstLine="180"/>
      </w:pPr>
      <w:r>
        <w:t xml:space="preserve">        </w:t>
      </w:r>
      <w:proofErr w:type="spellStart"/>
      <w:r>
        <w:t>Toast.makeText</w:t>
      </w:r>
      <w:proofErr w:type="spellEnd"/>
      <w:r>
        <w:t xml:space="preserve">(this, text, </w:t>
      </w:r>
      <w:proofErr w:type="spellStart"/>
      <w:r>
        <w:t>Toast.LENGTH_SHORT</w:t>
      </w:r>
      <w:proofErr w:type="spellEnd"/>
      <w:proofErr w:type="gramStart"/>
      <w:r>
        <w:t>).show</w:t>
      </w:r>
      <w:proofErr w:type="gramEnd"/>
      <w:r>
        <w:t>();</w:t>
      </w:r>
    </w:p>
    <w:p w14:paraId="7CDA30DB" w14:textId="77777777" w:rsidR="00D3034E" w:rsidRDefault="00D3034E" w:rsidP="00D3034E">
      <w:pPr>
        <w:pStyle w:val="a7"/>
        <w:ind w:left="240" w:right="720" w:firstLine="180"/>
      </w:pPr>
      <w:r>
        <w:t xml:space="preserve">    }</w:t>
      </w:r>
    </w:p>
    <w:p w14:paraId="59913B17" w14:textId="77777777" w:rsidR="00D3034E" w:rsidRDefault="00D3034E" w:rsidP="00D3034E">
      <w:pPr>
        <w:pStyle w:val="a7"/>
        <w:ind w:left="240" w:right="720" w:firstLine="180"/>
      </w:pPr>
    </w:p>
    <w:p w14:paraId="0D48C224" w14:textId="6F761573" w:rsidR="00522CE7" w:rsidRDefault="00D3034E" w:rsidP="00D3034E">
      <w:pPr>
        <w:pStyle w:val="a7"/>
        <w:ind w:left="240" w:right="720" w:firstLine="180"/>
      </w:pPr>
      <w:r>
        <w:t>}</w:t>
      </w:r>
    </w:p>
    <w:p w14:paraId="2021CE25" w14:textId="1C48C513" w:rsidR="00D3034E" w:rsidRDefault="00BF06C8" w:rsidP="00BF06C8">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25</w:t>
      </w:r>
      <w:r w:rsidR="00B46836">
        <w:fldChar w:fldCharType="end"/>
      </w:r>
    </w:p>
    <w:p w14:paraId="083F58AA" w14:textId="1A3EBC8F" w:rsidR="00844F6A" w:rsidRDefault="00522CE7" w:rsidP="00522CE7">
      <w:pPr>
        <w:rPr>
          <w:lang w:bidi="ar-SA"/>
        </w:rPr>
      </w:pPr>
      <w:r>
        <w:rPr>
          <w:rFonts w:hint="eastAsia"/>
          <w:lang w:bidi="ar-SA"/>
        </w:rPr>
        <w:t>正在运行的应用程序应类似于以下屏幕截图</w:t>
      </w:r>
      <w:r w:rsidR="0015358A">
        <w:rPr>
          <w:rFonts w:hint="eastAsia"/>
          <w:lang w:bidi="ar-SA"/>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A2CC7" w14:paraId="7129850E" w14:textId="77777777" w:rsidTr="006A7C8D">
        <w:trPr>
          <w:jc w:val="center"/>
        </w:trPr>
        <w:tc>
          <w:tcPr>
            <w:tcW w:w="4675" w:type="dxa"/>
          </w:tcPr>
          <w:p w14:paraId="6E836681" w14:textId="77777777" w:rsidR="00BA2CC7" w:rsidRDefault="00BA2CC7" w:rsidP="00BA2CC7">
            <w:pPr>
              <w:spacing w:line="0" w:lineRule="atLeast"/>
              <w:ind w:firstLineChars="0" w:firstLine="0"/>
              <w:jc w:val="center"/>
              <w:rPr>
                <w:lang w:bidi="ar-SA"/>
              </w:rPr>
            </w:pPr>
            <w:r>
              <w:rPr>
                <w:noProof/>
              </w:rPr>
              <w:lastRenderedPageBreak/>
              <w:drawing>
                <wp:inline distT="0" distB="0" distL="0" distR="0" wp14:anchorId="4A07DD7B" wp14:editId="2AC88B01">
                  <wp:extent cx="1052108" cy="194480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61612" cy="1962374"/>
                          </a:xfrm>
                          <a:prstGeom prst="rect">
                            <a:avLst/>
                          </a:prstGeom>
                        </pic:spPr>
                      </pic:pic>
                    </a:graphicData>
                  </a:graphic>
                </wp:inline>
              </w:drawing>
            </w:r>
          </w:p>
          <w:p w14:paraId="7AD86170" w14:textId="1E6928FB" w:rsidR="00BA2CC7" w:rsidRDefault="00BA2CC7" w:rsidP="00BA2CC7">
            <w:pPr>
              <w:pStyle w:val="a5"/>
              <w:rPr>
                <w:lang w:bidi="ar-SA"/>
              </w:rPr>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8</w:t>
            </w:r>
            <w:r w:rsidR="00471A48">
              <w:fldChar w:fldCharType="end"/>
            </w:r>
            <w:r>
              <w:t xml:space="preserve"> </w:t>
            </w:r>
            <w:r>
              <w:rPr>
                <w:rFonts w:hint="eastAsia"/>
              </w:rPr>
              <w:t>点击</w:t>
            </w:r>
            <w:r>
              <w:rPr>
                <w:rFonts w:hint="eastAsia"/>
              </w:rPr>
              <w:t>Back</w:t>
            </w:r>
            <w:r>
              <w:t>ground color</w:t>
            </w:r>
          </w:p>
        </w:tc>
        <w:tc>
          <w:tcPr>
            <w:tcW w:w="4675" w:type="dxa"/>
          </w:tcPr>
          <w:p w14:paraId="150E5F7C" w14:textId="77777777" w:rsidR="00BA2CC7" w:rsidRDefault="00BA2CC7" w:rsidP="00BA2CC7">
            <w:pPr>
              <w:keepNext/>
              <w:spacing w:line="0" w:lineRule="atLeast"/>
              <w:ind w:firstLineChars="0" w:firstLine="0"/>
              <w:jc w:val="center"/>
              <w:rPr>
                <w:b/>
                <w:bCs/>
                <w:lang w:bidi="ar-SA"/>
              </w:rPr>
            </w:pPr>
            <w:r>
              <w:rPr>
                <w:noProof/>
              </w:rPr>
              <w:drawing>
                <wp:inline distT="0" distB="0" distL="0" distR="0" wp14:anchorId="56238FED" wp14:editId="1F42EBB7">
                  <wp:extent cx="1025341" cy="1903862"/>
                  <wp:effectExtent l="0" t="0" r="381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35612" cy="1922932"/>
                          </a:xfrm>
                          <a:prstGeom prst="rect">
                            <a:avLst/>
                          </a:prstGeom>
                        </pic:spPr>
                      </pic:pic>
                    </a:graphicData>
                  </a:graphic>
                </wp:inline>
              </w:drawing>
            </w:r>
          </w:p>
          <w:p w14:paraId="04807A84" w14:textId="0EC8B6C9" w:rsidR="00BA2CC7" w:rsidRDefault="00BA2CC7" w:rsidP="00BA2CC7">
            <w:pPr>
              <w:pStyle w:val="a5"/>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9</w:t>
            </w:r>
            <w:r w:rsidR="00471A48">
              <w:fldChar w:fldCharType="end"/>
            </w:r>
            <w:r>
              <w:rPr>
                <w:rFonts w:hint="eastAsia"/>
              </w:rPr>
              <w:t>点击</w:t>
            </w:r>
            <w:r>
              <w:t>Foreground color</w:t>
            </w:r>
          </w:p>
          <w:p w14:paraId="5A1EF854" w14:textId="6C9AAA34" w:rsidR="00257E70" w:rsidRPr="00257E70" w:rsidRDefault="00257E70" w:rsidP="00257E70"/>
        </w:tc>
      </w:tr>
    </w:tbl>
    <w:p w14:paraId="6FE92D21" w14:textId="64576500" w:rsidR="0015358A" w:rsidRDefault="00A30B1A" w:rsidP="00257E70">
      <w:pPr>
        <w:pStyle w:val="2"/>
      </w:pPr>
      <w:r>
        <w:rPr>
          <w:rFonts w:hint="eastAsia"/>
        </w:rPr>
        <w:t>拖放操作</w:t>
      </w:r>
    </w:p>
    <w:p w14:paraId="7E55783F" w14:textId="058C6477" w:rsidR="00A734AE" w:rsidRDefault="00A734AE" w:rsidP="00A734AE">
      <w:pPr>
        <w:rPr>
          <w:lang w:bidi="ar-SA"/>
        </w:rPr>
      </w:pPr>
      <w:r>
        <w:rPr>
          <w:rFonts w:hint="eastAsia"/>
          <w:lang w:bidi="ar-SA"/>
        </w:rPr>
        <w:t>从</w:t>
      </w:r>
      <w:r>
        <w:rPr>
          <w:rFonts w:hint="eastAsia"/>
          <w:lang w:bidi="ar-SA"/>
        </w:rPr>
        <w:t xml:space="preserve"> Android 4.0 </w:t>
      </w:r>
      <w:r>
        <w:rPr>
          <w:rFonts w:hint="eastAsia"/>
          <w:lang w:bidi="ar-SA"/>
        </w:rPr>
        <w:t>开始，支持将视图拖放到其他视图或视图组上。要使用拖动视图，可以在拖动的视图上注册</w:t>
      </w:r>
      <w:proofErr w:type="spellStart"/>
      <w:r>
        <w:rPr>
          <w:rFonts w:hint="eastAsia"/>
          <w:lang w:bidi="ar-SA"/>
        </w:rPr>
        <w:t>OnTouchListener</w:t>
      </w:r>
      <w:proofErr w:type="spellEnd"/>
      <w:r>
        <w:rPr>
          <w:rFonts w:hint="eastAsia"/>
          <w:lang w:bidi="ar-SA"/>
        </w:rPr>
        <w:t xml:space="preserve"> </w:t>
      </w:r>
      <w:r>
        <w:rPr>
          <w:rFonts w:hint="eastAsia"/>
          <w:lang w:bidi="ar-SA"/>
        </w:rPr>
        <w:t>或</w:t>
      </w:r>
      <w:r>
        <w:rPr>
          <w:rFonts w:hint="eastAsia"/>
          <w:lang w:bidi="ar-SA"/>
        </w:rPr>
        <w:t xml:space="preserve"> </w:t>
      </w:r>
      <w:proofErr w:type="spellStart"/>
      <w:r>
        <w:rPr>
          <w:rFonts w:hint="eastAsia"/>
          <w:lang w:bidi="ar-SA"/>
        </w:rPr>
        <w:t>LongClickListener</w:t>
      </w:r>
      <w:proofErr w:type="spellEnd"/>
      <w:r>
        <w:rPr>
          <w:rFonts w:hint="eastAsia"/>
          <w:lang w:bidi="ar-SA"/>
        </w:rPr>
        <w:t>。</w:t>
      </w:r>
      <w:r w:rsidR="00D21583">
        <w:rPr>
          <w:rFonts w:hint="eastAsia"/>
          <w:lang w:bidi="ar-SA"/>
        </w:rPr>
        <w:t>视图的</w:t>
      </w:r>
      <w:proofErr w:type="spellStart"/>
      <w:r w:rsidR="00D21583">
        <w:rPr>
          <w:rFonts w:hint="eastAsia"/>
          <w:lang w:bidi="ar-SA"/>
        </w:rPr>
        <w:t>startDrag</w:t>
      </w:r>
      <w:proofErr w:type="spellEnd"/>
      <w:r w:rsidR="00D21583">
        <w:rPr>
          <w:lang w:bidi="ar-SA"/>
        </w:rPr>
        <w:t>()</w:t>
      </w:r>
      <w:r w:rsidR="00D21583">
        <w:rPr>
          <w:rFonts w:hint="eastAsia"/>
          <w:lang w:bidi="ar-SA"/>
        </w:rPr>
        <w:t>方法</w:t>
      </w:r>
      <w:r>
        <w:rPr>
          <w:rFonts w:hint="eastAsia"/>
          <w:lang w:bidi="ar-SA"/>
        </w:rPr>
        <w:t>开始拖拽操作</w:t>
      </w:r>
      <w:r w:rsidR="00D21583">
        <w:rPr>
          <w:rFonts w:hint="eastAsia"/>
          <w:lang w:bidi="ar-SA"/>
        </w:rPr>
        <w:t>，</w:t>
      </w:r>
      <w:r>
        <w:rPr>
          <w:rFonts w:hint="eastAsia"/>
          <w:lang w:bidi="ar-SA"/>
        </w:rPr>
        <w:t>在此方法中还可以</w:t>
      </w:r>
      <w:r w:rsidR="00D550BC">
        <w:rPr>
          <w:rFonts w:hint="eastAsia"/>
          <w:lang w:bidi="ar-SA"/>
        </w:rPr>
        <w:t>通过</w:t>
      </w:r>
      <w:proofErr w:type="spellStart"/>
      <w:r w:rsidR="00D550BC">
        <w:rPr>
          <w:rFonts w:hint="eastAsia"/>
          <w:lang w:bidi="ar-SA"/>
        </w:rPr>
        <w:t>ClipData</w:t>
      </w:r>
      <w:proofErr w:type="spellEnd"/>
      <w:r>
        <w:rPr>
          <w:rFonts w:hint="eastAsia"/>
          <w:lang w:bidi="ar-SA"/>
        </w:rPr>
        <w:t>指定</w:t>
      </w:r>
      <w:r w:rsidR="00D550BC">
        <w:rPr>
          <w:rFonts w:hint="eastAsia"/>
          <w:lang w:bidi="ar-SA"/>
        </w:rPr>
        <w:t>放下的目标。</w:t>
      </w:r>
      <w:r>
        <w:rPr>
          <w:rFonts w:hint="eastAsia"/>
          <w:lang w:bidi="ar-SA"/>
        </w:rPr>
        <w:t>还可以</w:t>
      </w:r>
      <w:r w:rsidR="00C96138">
        <w:rPr>
          <w:rFonts w:hint="eastAsia"/>
          <w:lang w:bidi="ar-SA"/>
        </w:rPr>
        <w:t>将</w:t>
      </w:r>
      <w:proofErr w:type="spellStart"/>
      <w:r w:rsidR="00C96138">
        <w:rPr>
          <w:rFonts w:hint="eastAsia"/>
          <w:lang w:bidi="ar-SA"/>
        </w:rPr>
        <w:t>DragShadowBuilder</w:t>
      </w:r>
      <w:proofErr w:type="spellEnd"/>
      <w:r w:rsidR="00C96138">
        <w:rPr>
          <w:rFonts w:hint="eastAsia"/>
          <w:lang w:bidi="ar-SA"/>
        </w:rPr>
        <w:t>对象传递给</w:t>
      </w:r>
      <w:proofErr w:type="spellStart"/>
      <w:r>
        <w:rPr>
          <w:rFonts w:hint="eastAsia"/>
          <w:lang w:bidi="ar-SA"/>
        </w:rPr>
        <w:t>startDrag</w:t>
      </w:r>
      <w:proofErr w:type="spellEnd"/>
      <w:r w:rsidR="00C96138">
        <w:rPr>
          <w:lang w:bidi="ar-SA"/>
        </w:rPr>
        <w:t>()</w:t>
      </w:r>
      <w:r w:rsidR="00C96138">
        <w:rPr>
          <w:rFonts w:hint="eastAsia"/>
          <w:lang w:bidi="ar-SA"/>
        </w:rPr>
        <w:t>方法，</w:t>
      </w:r>
      <w:r>
        <w:rPr>
          <w:rFonts w:hint="eastAsia"/>
          <w:lang w:bidi="ar-SA"/>
        </w:rPr>
        <w:t>此对象指定用于拖动操作的图片</w:t>
      </w:r>
      <w:r w:rsidR="00C96138">
        <w:rPr>
          <w:rFonts w:hint="eastAsia"/>
          <w:lang w:bidi="ar-SA"/>
        </w:rPr>
        <w:t>，</w:t>
      </w:r>
      <w:r>
        <w:rPr>
          <w:rFonts w:hint="eastAsia"/>
          <w:lang w:bidi="ar-SA"/>
        </w:rPr>
        <w:t>例如可以直接传入视图，在拖动操作期间显示视图的图像</w:t>
      </w:r>
      <w:r w:rsidR="00C96138">
        <w:rPr>
          <w:rFonts w:hint="eastAsia"/>
          <w:lang w:bidi="ar-SA"/>
        </w:rPr>
        <w:t>，</w:t>
      </w:r>
      <w:r>
        <w:rPr>
          <w:rFonts w:hint="eastAsia"/>
          <w:lang w:bidi="ar-SA"/>
        </w:rPr>
        <w:t>以下示例演示了在触摸侦听器中设置此拖动操作。</w:t>
      </w:r>
    </w:p>
    <w:p w14:paraId="2FF30C89" w14:textId="77777777" w:rsidR="00A734AE" w:rsidRDefault="00A734AE" w:rsidP="00EC1934">
      <w:pPr>
        <w:pStyle w:val="a7"/>
        <w:ind w:left="240" w:right="720" w:firstLine="180"/>
      </w:pPr>
      <w:r>
        <w:t>// Assign the touch listener to your view which you want to move</w:t>
      </w:r>
    </w:p>
    <w:p w14:paraId="1A34C328" w14:textId="77777777" w:rsidR="00A734AE" w:rsidRDefault="00A734AE" w:rsidP="00EC1934">
      <w:pPr>
        <w:pStyle w:val="a7"/>
        <w:ind w:left="240" w:right="720" w:firstLine="180"/>
      </w:pPr>
      <w:proofErr w:type="spellStart"/>
      <w:r>
        <w:t>findViewById</w:t>
      </w:r>
      <w:proofErr w:type="spellEnd"/>
      <w:r>
        <w:t>(R.</w:t>
      </w:r>
      <w:proofErr w:type="gramStart"/>
      <w:r>
        <w:t>id.myimage</w:t>
      </w:r>
      <w:proofErr w:type="gramEnd"/>
      <w:r>
        <w:t>1).</w:t>
      </w:r>
      <w:proofErr w:type="spellStart"/>
      <w:r>
        <w:t>setOnTouchListener</w:t>
      </w:r>
      <w:proofErr w:type="spellEnd"/>
      <w:r>
        <w:t xml:space="preserve">(new </w:t>
      </w:r>
      <w:proofErr w:type="spellStart"/>
      <w:r>
        <w:t>MyTouchListener</w:t>
      </w:r>
      <w:proofErr w:type="spellEnd"/>
      <w:r>
        <w:t>());</w:t>
      </w:r>
    </w:p>
    <w:p w14:paraId="752F91C5" w14:textId="77777777" w:rsidR="00A734AE" w:rsidRDefault="00A734AE" w:rsidP="00EC1934">
      <w:pPr>
        <w:pStyle w:val="a7"/>
        <w:ind w:left="240" w:right="720" w:firstLine="180"/>
      </w:pPr>
    </w:p>
    <w:p w14:paraId="3CF83445" w14:textId="77777777" w:rsidR="00A734AE" w:rsidRDefault="00A734AE" w:rsidP="00EC1934">
      <w:pPr>
        <w:pStyle w:val="a7"/>
        <w:ind w:left="240" w:right="720" w:firstLine="180"/>
      </w:pPr>
      <w:r>
        <w:t>// This defines your touch listener</w:t>
      </w:r>
    </w:p>
    <w:p w14:paraId="18F9FEBB" w14:textId="77777777" w:rsidR="00A734AE" w:rsidRDefault="00A734AE" w:rsidP="00EC1934">
      <w:pPr>
        <w:pStyle w:val="a7"/>
        <w:ind w:left="240" w:right="720" w:firstLine="180"/>
      </w:pPr>
      <w:r>
        <w:t xml:space="preserve">private final class </w:t>
      </w:r>
      <w:proofErr w:type="spellStart"/>
      <w:r>
        <w:t>MyTouchListener</w:t>
      </w:r>
      <w:proofErr w:type="spellEnd"/>
      <w:r>
        <w:t xml:space="preserve"> implements </w:t>
      </w:r>
      <w:proofErr w:type="spellStart"/>
      <w:r>
        <w:t>OnTouchListener</w:t>
      </w:r>
      <w:proofErr w:type="spellEnd"/>
      <w:r>
        <w:t xml:space="preserve"> {</w:t>
      </w:r>
    </w:p>
    <w:p w14:paraId="49AE003C" w14:textId="77777777" w:rsidR="00A734AE" w:rsidRDefault="00A734AE" w:rsidP="00EC1934">
      <w:pPr>
        <w:pStyle w:val="a7"/>
        <w:ind w:left="240" w:right="720" w:firstLine="180"/>
      </w:pPr>
      <w:r>
        <w:t xml:space="preserve">    public </w:t>
      </w:r>
      <w:proofErr w:type="spellStart"/>
      <w:r>
        <w:t>boolean</w:t>
      </w:r>
      <w:proofErr w:type="spellEnd"/>
      <w:r>
        <w:t xml:space="preserve"> </w:t>
      </w:r>
      <w:proofErr w:type="spellStart"/>
      <w:proofErr w:type="gramStart"/>
      <w:r>
        <w:t>onTouch</w:t>
      </w:r>
      <w:proofErr w:type="spellEnd"/>
      <w:r>
        <w:t>(</w:t>
      </w:r>
      <w:proofErr w:type="gramEnd"/>
      <w:r>
        <w:t xml:space="preserve">View view, </w:t>
      </w:r>
      <w:proofErr w:type="spellStart"/>
      <w:r>
        <w:t>MotionEvent</w:t>
      </w:r>
      <w:proofErr w:type="spellEnd"/>
      <w:r>
        <w:t xml:space="preserve"> </w:t>
      </w:r>
      <w:proofErr w:type="spellStart"/>
      <w:r>
        <w:t>motionEvent</w:t>
      </w:r>
      <w:proofErr w:type="spellEnd"/>
      <w:r>
        <w:t>) {</w:t>
      </w:r>
    </w:p>
    <w:p w14:paraId="334BCF65" w14:textId="77777777" w:rsidR="00A734AE" w:rsidRDefault="00A734AE" w:rsidP="00EC1934">
      <w:pPr>
        <w:pStyle w:val="a7"/>
        <w:ind w:left="240" w:right="720" w:firstLine="180"/>
      </w:pPr>
      <w:r>
        <w:t xml:space="preserve">        if (</w:t>
      </w:r>
      <w:proofErr w:type="spellStart"/>
      <w:r>
        <w:t>motionEvent.getAction</w:t>
      </w:r>
      <w:proofErr w:type="spellEnd"/>
      <w:r>
        <w:t xml:space="preserve">() == </w:t>
      </w:r>
      <w:proofErr w:type="spellStart"/>
      <w:r>
        <w:t>MotionEvent.ACTION_DOWN</w:t>
      </w:r>
      <w:proofErr w:type="spellEnd"/>
      <w:r>
        <w:t>) {</w:t>
      </w:r>
    </w:p>
    <w:p w14:paraId="7E60281C" w14:textId="77777777" w:rsidR="00A734AE" w:rsidRDefault="00A734AE" w:rsidP="00EC1934">
      <w:pPr>
        <w:pStyle w:val="a7"/>
        <w:ind w:left="240" w:right="720" w:firstLine="180"/>
      </w:pPr>
      <w:r>
        <w:t xml:space="preserve">            </w:t>
      </w:r>
      <w:proofErr w:type="spellStart"/>
      <w:r>
        <w:t>ClipData</w:t>
      </w:r>
      <w:proofErr w:type="spellEnd"/>
      <w:r>
        <w:t xml:space="preserve"> data = </w:t>
      </w:r>
      <w:proofErr w:type="spellStart"/>
      <w:r>
        <w:t>ClipData.newPlainText</w:t>
      </w:r>
      <w:proofErr w:type="spellEnd"/>
      <w:r>
        <w:t>("", "");</w:t>
      </w:r>
    </w:p>
    <w:p w14:paraId="49EFB2E2" w14:textId="77777777" w:rsidR="00A734AE" w:rsidRDefault="00A734AE" w:rsidP="00EC1934">
      <w:pPr>
        <w:pStyle w:val="a7"/>
        <w:ind w:left="240" w:right="720" w:firstLine="180"/>
      </w:pPr>
      <w:r>
        <w:t xml:space="preserve">            </w:t>
      </w:r>
      <w:proofErr w:type="spellStart"/>
      <w:r>
        <w:t>DragShadowBuilder</w:t>
      </w:r>
      <w:proofErr w:type="spellEnd"/>
      <w:r>
        <w:t xml:space="preserve"> </w:t>
      </w:r>
      <w:proofErr w:type="spellStart"/>
      <w:r>
        <w:t>shadowBuilder</w:t>
      </w:r>
      <w:proofErr w:type="spellEnd"/>
      <w:r>
        <w:t xml:space="preserve"> = new </w:t>
      </w:r>
      <w:proofErr w:type="spellStart"/>
      <w:r>
        <w:t>View.DragShadowBuilder</w:t>
      </w:r>
      <w:proofErr w:type="spellEnd"/>
      <w:r>
        <w:t>(</w:t>
      </w:r>
    </w:p>
    <w:p w14:paraId="0BAE538F" w14:textId="77777777" w:rsidR="00A734AE" w:rsidRDefault="00A734AE" w:rsidP="00EC1934">
      <w:pPr>
        <w:pStyle w:val="a7"/>
        <w:ind w:left="240" w:right="720" w:firstLine="180"/>
      </w:pPr>
      <w:r>
        <w:t xml:space="preserve">                view);</w:t>
      </w:r>
    </w:p>
    <w:p w14:paraId="39C8450E" w14:textId="77777777" w:rsidR="00A734AE" w:rsidRDefault="00A734AE" w:rsidP="00EC1934">
      <w:pPr>
        <w:pStyle w:val="a7"/>
        <w:ind w:left="240" w:right="720" w:firstLine="180"/>
      </w:pPr>
      <w:r>
        <w:t xml:space="preserve">            </w:t>
      </w:r>
      <w:proofErr w:type="spellStart"/>
      <w:proofErr w:type="gramStart"/>
      <w:r>
        <w:t>view.startDrag</w:t>
      </w:r>
      <w:proofErr w:type="spellEnd"/>
      <w:proofErr w:type="gramEnd"/>
      <w:r>
        <w:t xml:space="preserve">(data, </w:t>
      </w:r>
      <w:proofErr w:type="spellStart"/>
      <w:r>
        <w:t>shadowBuilder</w:t>
      </w:r>
      <w:proofErr w:type="spellEnd"/>
      <w:r>
        <w:t>, view, 0);</w:t>
      </w:r>
    </w:p>
    <w:p w14:paraId="530DF517" w14:textId="77777777" w:rsidR="00A734AE" w:rsidRDefault="00A734AE" w:rsidP="00EC1934">
      <w:pPr>
        <w:pStyle w:val="a7"/>
        <w:ind w:left="240" w:right="720" w:firstLine="180"/>
      </w:pPr>
      <w:r>
        <w:t xml:space="preserve">            </w:t>
      </w:r>
      <w:proofErr w:type="spellStart"/>
      <w:proofErr w:type="gramStart"/>
      <w:r>
        <w:t>view.setVisibility</w:t>
      </w:r>
      <w:proofErr w:type="spellEnd"/>
      <w:proofErr w:type="gramEnd"/>
      <w:r>
        <w:t>(</w:t>
      </w:r>
      <w:proofErr w:type="spellStart"/>
      <w:r>
        <w:t>View.INVISIBLE</w:t>
      </w:r>
      <w:proofErr w:type="spellEnd"/>
      <w:r>
        <w:t>);</w:t>
      </w:r>
    </w:p>
    <w:p w14:paraId="59804660" w14:textId="77777777" w:rsidR="00A734AE" w:rsidRDefault="00A734AE" w:rsidP="00EC1934">
      <w:pPr>
        <w:pStyle w:val="a7"/>
        <w:ind w:left="240" w:right="720" w:firstLine="180"/>
      </w:pPr>
      <w:r>
        <w:t xml:space="preserve">            return true;</w:t>
      </w:r>
    </w:p>
    <w:p w14:paraId="2918B49B" w14:textId="77777777" w:rsidR="00A734AE" w:rsidRDefault="00A734AE" w:rsidP="00EC1934">
      <w:pPr>
        <w:pStyle w:val="a7"/>
        <w:ind w:left="240" w:right="720" w:firstLine="180"/>
      </w:pPr>
      <w:r>
        <w:t xml:space="preserve">        } else {</w:t>
      </w:r>
    </w:p>
    <w:p w14:paraId="33D56F15" w14:textId="77777777" w:rsidR="00A734AE" w:rsidRDefault="00A734AE" w:rsidP="00EC1934">
      <w:pPr>
        <w:pStyle w:val="a7"/>
        <w:ind w:left="240" w:right="720" w:firstLine="180"/>
      </w:pPr>
      <w:r>
        <w:lastRenderedPageBreak/>
        <w:t xml:space="preserve">        return false;</w:t>
      </w:r>
    </w:p>
    <w:p w14:paraId="1E134B21" w14:textId="77777777" w:rsidR="00A734AE" w:rsidRDefault="00A734AE" w:rsidP="00EC1934">
      <w:pPr>
        <w:pStyle w:val="a7"/>
        <w:ind w:left="240" w:right="720" w:firstLine="180"/>
      </w:pPr>
      <w:r>
        <w:t xml:space="preserve">        }</w:t>
      </w:r>
    </w:p>
    <w:p w14:paraId="6535E3F0" w14:textId="77777777" w:rsidR="00A734AE" w:rsidRDefault="00A734AE" w:rsidP="00EC1934">
      <w:pPr>
        <w:pStyle w:val="a7"/>
        <w:ind w:left="240" w:right="720" w:firstLine="180"/>
      </w:pPr>
      <w:r>
        <w:t xml:space="preserve">    }</w:t>
      </w:r>
    </w:p>
    <w:p w14:paraId="5F765BCE" w14:textId="4FE9B7FF" w:rsidR="00A734AE" w:rsidRDefault="00A734AE" w:rsidP="00EC1934">
      <w:pPr>
        <w:pStyle w:val="a7"/>
        <w:ind w:left="240" w:right="720" w:firstLine="180"/>
      </w:pPr>
      <w:r>
        <w:t>}</w:t>
      </w:r>
    </w:p>
    <w:p w14:paraId="544493DE" w14:textId="497BEA88" w:rsidR="00BC5785" w:rsidRDefault="00B96FCA" w:rsidP="00B96FCA">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26</w:t>
      </w:r>
      <w:r w:rsidR="00B46836">
        <w:fldChar w:fldCharType="end"/>
      </w:r>
    </w:p>
    <w:p w14:paraId="666E13B8" w14:textId="77777777" w:rsidR="00BD109D" w:rsidRDefault="00A734AE" w:rsidP="00A734AE">
      <w:pPr>
        <w:rPr>
          <w:lang w:bidi="ar-SA"/>
        </w:rPr>
      </w:pPr>
      <w:r>
        <w:rPr>
          <w:rFonts w:hint="eastAsia"/>
          <w:lang w:bidi="ar-SA"/>
        </w:rPr>
        <w:t>可以作为放置目标的视图会获得一个已分配的</w:t>
      </w:r>
      <w:proofErr w:type="spellStart"/>
      <w:r w:rsidR="005772AF">
        <w:rPr>
          <w:rFonts w:hint="eastAsia"/>
          <w:lang w:bidi="ar-SA"/>
        </w:rPr>
        <w:t>OnDragListener</w:t>
      </w:r>
      <w:proofErr w:type="spellEnd"/>
      <w:r>
        <w:rPr>
          <w:rFonts w:hint="eastAsia"/>
          <w:lang w:bidi="ar-SA"/>
        </w:rPr>
        <w:t>实例</w:t>
      </w:r>
      <w:r w:rsidR="005772AF">
        <w:rPr>
          <w:rFonts w:hint="eastAsia"/>
          <w:lang w:bidi="ar-SA"/>
        </w:rPr>
        <w:t>，</w:t>
      </w:r>
      <w:r>
        <w:rPr>
          <w:rFonts w:hint="eastAsia"/>
          <w:lang w:bidi="ar-SA"/>
        </w:rPr>
        <w:t>在此拖放侦听器中会收到回调，</w:t>
      </w:r>
      <w:r w:rsidR="00CE7CF7">
        <w:rPr>
          <w:rFonts w:hint="eastAsia"/>
          <w:lang w:bidi="ar-SA"/>
        </w:rPr>
        <w:t>作为</w:t>
      </w:r>
      <w:r>
        <w:rPr>
          <w:rFonts w:hint="eastAsia"/>
          <w:lang w:bidi="ar-SA"/>
        </w:rPr>
        <w:t>预定义的拖</w:t>
      </w:r>
      <w:proofErr w:type="gramStart"/>
      <w:r>
        <w:rPr>
          <w:rFonts w:hint="eastAsia"/>
          <w:lang w:bidi="ar-SA"/>
        </w:rPr>
        <w:t>放相关</w:t>
      </w:r>
      <w:proofErr w:type="gramEnd"/>
      <w:r>
        <w:rPr>
          <w:rFonts w:hint="eastAsia"/>
          <w:lang w:bidi="ar-SA"/>
        </w:rPr>
        <w:t>事件。</w:t>
      </w:r>
    </w:p>
    <w:p w14:paraId="0E489E1A" w14:textId="77777777" w:rsidR="00BD109D" w:rsidRDefault="00A734AE" w:rsidP="00E979A2">
      <w:pPr>
        <w:pStyle w:val="a0"/>
        <w:ind w:firstLine="482"/>
      </w:pPr>
      <w:proofErr w:type="spellStart"/>
      <w:r>
        <w:rPr>
          <w:rFonts w:hint="eastAsia"/>
        </w:rPr>
        <w:t>DragEvent.ACTION_DRAG_STARTED</w:t>
      </w:r>
      <w:proofErr w:type="spellEnd"/>
      <w:r>
        <w:rPr>
          <w:rFonts w:hint="eastAsia"/>
        </w:rPr>
        <w:t xml:space="preserve"> </w:t>
      </w:r>
    </w:p>
    <w:p w14:paraId="27428EF8" w14:textId="3F737A8A" w:rsidR="00BD109D" w:rsidRDefault="00A734AE" w:rsidP="00E979A2">
      <w:pPr>
        <w:pStyle w:val="a0"/>
        <w:ind w:firstLine="482"/>
      </w:pPr>
      <w:proofErr w:type="spellStart"/>
      <w:r>
        <w:rPr>
          <w:rFonts w:hint="eastAsia"/>
        </w:rPr>
        <w:t>DragEvent.ACTION_DRAG_ENTERED</w:t>
      </w:r>
      <w:proofErr w:type="spellEnd"/>
      <w:r>
        <w:rPr>
          <w:rFonts w:hint="eastAsia"/>
        </w:rPr>
        <w:t xml:space="preserve"> </w:t>
      </w:r>
    </w:p>
    <w:p w14:paraId="11C7B050" w14:textId="77777777" w:rsidR="00BD109D" w:rsidRDefault="00A734AE" w:rsidP="00E979A2">
      <w:pPr>
        <w:pStyle w:val="a0"/>
        <w:ind w:firstLine="482"/>
      </w:pPr>
      <w:proofErr w:type="spellStart"/>
      <w:r>
        <w:rPr>
          <w:rFonts w:hint="eastAsia"/>
        </w:rPr>
        <w:t>DragEvent.ACTION_DRAG_EXITED</w:t>
      </w:r>
      <w:proofErr w:type="spellEnd"/>
    </w:p>
    <w:p w14:paraId="48D33970" w14:textId="77777777" w:rsidR="003373C9" w:rsidRDefault="00A734AE" w:rsidP="00E979A2">
      <w:pPr>
        <w:pStyle w:val="a0"/>
        <w:ind w:firstLine="482"/>
      </w:pPr>
      <w:proofErr w:type="spellStart"/>
      <w:r>
        <w:rPr>
          <w:rFonts w:hint="eastAsia"/>
        </w:rPr>
        <w:t>DragEvent.ACTION_DROP</w:t>
      </w:r>
      <w:proofErr w:type="spellEnd"/>
    </w:p>
    <w:p w14:paraId="35B67882" w14:textId="64E88F6D" w:rsidR="00A734AE" w:rsidRDefault="00A734AE" w:rsidP="00E979A2">
      <w:pPr>
        <w:pStyle w:val="a0"/>
        <w:ind w:firstLine="482"/>
      </w:pPr>
      <w:proofErr w:type="spellStart"/>
      <w:r>
        <w:rPr>
          <w:rFonts w:hint="eastAsia"/>
        </w:rPr>
        <w:t>DragEvent.ACTION_DRAG_ENDED</w:t>
      </w:r>
      <w:proofErr w:type="spellEnd"/>
    </w:p>
    <w:p w14:paraId="291E06D4" w14:textId="2F171552" w:rsidR="00A734AE" w:rsidRDefault="00E979A2" w:rsidP="00A734AE">
      <w:pPr>
        <w:rPr>
          <w:lang w:bidi="ar-SA"/>
        </w:rPr>
      </w:pPr>
      <w:r>
        <w:rPr>
          <w:rFonts w:hint="eastAsia"/>
          <w:lang w:bidi="ar-SA"/>
        </w:rPr>
        <w:t>带有</w:t>
      </w:r>
      <w:proofErr w:type="spellStart"/>
      <w:r w:rsidR="00A734AE">
        <w:rPr>
          <w:rFonts w:hint="eastAsia"/>
          <w:lang w:bidi="ar-SA"/>
        </w:rPr>
        <w:t>OnDragListener</w:t>
      </w:r>
      <w:proofErr w:type="spellEnd"/>
      <w:r>
        <w:rPr>
          <w:rFonts w:hint="eastAsia"/>
          <w:lang w:bidi="ar-SA"/>
        </w:rPr>
        <w:t>的视图</w:t>
      </w:r>
      <w:r w:rsidR="00A734AE">
        <w:rPr>
          <w:rFonts w:hint="eastAsia"/>
          <w:lang w:bidi="ar-SA"/>
        </w:rPr>
        <w:t>用作拖放区</w:t>
      </w:r>
      <w:r>
        <w:rPr>
          <w:rFonts w:hint="eastAsia"/>
          <w:lang w:bidi="ar-SA"/>
        </w:rPr>
        <w:t>，通过</w:t>
      </w:r>
      <w:r>
        <w:rPr>
          <w:rFonts w:hint="eastAsia"/>
          <w:lang w:bidi="ar-SA"/>
        </w:rPr>
        <w:t xml:space="preserve"> </w:t>
      </w:r>
      <w:proofErr w:type="spellStart"/>
      <w:r>
        <w:rPr>
          <w:rFonts w:hint="eastAsia"/>
          <w:lang w:bidi="ar-SA"/>
        </w:rPr>
        <w:t>setOnDragListener</w:t>
      </w:r>
      <w:proofErr w:type="spellEnd"/>
      <w:r>
        <w:rPr>
          <w:lang w:bidi="ar-SA"/>
        </w:rPr>
        <w:t>()</w:t>
      </w:r>
      <w:r>
        <w:rPr>
          <w:rFonts w:hint="eastAsia"/>
          <w:lang w:bidi="ar-SA"/>
        </w:rPr>
        <w:t>方法得到</w:t>
      </w:r>
      <w:proofErr w:type="spellStart"/>
      <w:r w:rsidR="00A734AE">
        <w:rPr>
          <w:rFonts w:hint="eastAsia"/>
          <w:lang w:bidi="ar-SA"/>
        </w:rPr>
        <w:t>OnDragListener</w:t>
      </w:r>
      <w:proofErr w:type="spellEnd"/>
      <w:r>
        <w:rPr>
          <w:rFonts w:hint="eastAsia"/>
          <w:lang w:bidi="ar-SA"/>
        </w:rPr>
        <w:t>对象。</w:t>
      </w:r>
    </w:p>
    <w:p w14:paraId="05EEE9B6" w14:textId="77777777" w:rsidR="00A734AE" w:rsidRDefault="00A734AE" w:rsidP="005B7B4B">
      <w:pPr>
        <w:pStyle w:val="a7"/>
        <w:ind w:left="240" w:right="720" w:firstLine="180"/>
      </w:pPr>
      <w:proofErr w:type="spellStart"/>
      <w:r>
        <w:t>findViewById</w:t>
      </w:r>
      <w:proofErr w:type="spellEnd"/>
      <w:r>
        <w:t>(</w:t>
      </w:r>
      <w:proofErr w:type="spellStart"/>
      <w:r>
        <w:t>R.</w:t>
      </w:r>
      <w:proofErr w:type="gramStart"/>
      <w:r>
        <w:t>id.bottomright</w:t>
      </w:r>
      <w:proofErr w:type="spellEnd"/>
      <w:proofErr w:type="gramEnd"/>
      <w:r>
        <w:t>).</w:t>
      </w:r>
      <w:proofErr w:type="spellStart"/>
      <w:r>
        <w:t>setOnDragListener</w:t>
      </w:r>
      <w:proofErr w:type="spellEnd"/>
      <w:r>
        <w:t xml:space="preserve">(new </w:t>
      </w:r>
      <w:proofErr w:type="spellStart"/>
      <w:r>
        <w:t>MyDragListener</w:t>
      </w:r>
      <w:proofErr w:type="spellEnd"/>
      <w:r>
        <w:t>());</w:t>
      </w:r>
    </w:p>
    <w:p w14:paraId="398892C1" w14:textId="77777777" w:rsidR="00A734AE" w:rsidRDefault="00A734AE" w:rsidP="005B7B4B">
      <w:pPr>
        <w:pStyle w:val="a7"/>
        <w:ind w:left="240" w:right="720" w:firstLine="180"/>
      </w:pPr>
    </w:p>
    <w:p w14:paraId="4772D353" w14:textId="77777777" w:rsidR="00A734AE" w:rsidRDefault="00A734AE" w:rsidP="005B7B4B">
      <w:pPr>
        <w:pStyle w:val="a7"/>
        <w:ind w:left="240" w:right="720" w:firstLine="180"/>
      </w:pPr>
      <w:r>
        <w:t xml:space="preserve">class </w:t>
      </w:r>
      <w:proofErr w:type="spellStart"/>
      <w:r>
        <w:t>MyDragListener</w:t>
      </w:r>
      <w:proofErr w:type="spellEnd"/>
      <w:r>
        <w:t xml:space="preserve"> implements </w:t>
      </w:r>
      <w:proofErr w:type="spellStart"/>
      <w:r>
        <w:t>OnDragListener</w:t>
      </w:r>
      <w:proofErr w:type="spellEnd"/>
      <w:r>
        <w:t xml:space="preserve"> {</w:t>
      </w:r>
    </w:p>
    <w:p w14:paraId="1B21EF7F" w14:textId="77777777" w:rsidR="00A734AE" w:rsidRDefault="00A734AE" w:rsidP="005B7B4B">
      <w:pPr>
        <w:pStyle w:val="a7"/>
        <w:ind w:left="240" w:right="720" w:firstLine="180"/>
      </w:pPr>
      <w:r>
        <w:t xml:space="preserve">    Drawable </w:t>
      </w:r>
      <w:proofErr w:type="spellStart"/>
      <w:r>
        <w:t>enterShape</w:t>
      </w:r>
      <w:proofErr w:type="spellEnd"/>
      <w:r>
        <w:t xml:space="preserve"> = </w:t>
      </w:r>
      <w:proofErr w:type="spellStart"/>
      <w:proofErr w:type="gramStart"/>
      <w:r>
        <w:t>getResources</w:t>
      </w:r>
      <w:proofErr w:type="spellEnd"/>
      <w:r>
        <w:t>(</w:t>
      </w:r>
      <w:proofErr w:type="gramEnd"/>
      <w:r>
        <w:t>).</w:t>
      </w:r>
      <w:proofErr w:type="spellStart"/>
      <w:r>
        <w:t>getDrawable</w:t>
      </w:r>
      <w:proofErr w:type="spellEnd"/>
      <w:r>
        <w:t>(</w:t>
      </w:r>
    </w:p>
    <w:p w14:paraId="7FED9487" w14:textId="77777777" w:rsidR="00A734AE" w:rsidRDefault="00A734AE" w:rsidP="005B7B4B">
      <w:pPr>
        <w:pStyle w:val="a7"/>
        <w:ind w:left="240" w:right="720" w:firstLine="180"/>
      </w:pPr>
      <w:r>
        <w:t xml:space="preserve">            </w:t>
      </w:r>
      <w:proofErr w:type="spellStart"/>
      <w:proofErr w:type="gramStart"/>
      <w:r>
        <w:t>R.drawable</w:t>
      </w:r>
      <w:proofErr w:type="gramEnd"/>
      <w:r>
        <w:t>.shape_droptarget</w:t>
      </w:r>
      <w:proofErr w:type="spellEnd"/>
      <w:r>
        <w:t>);</w:t>
      </w:r>
    </w:p>
    <w:p w14:paraId="5868047D" w14:textId="77777777" w:rsidR="00A734AE" w:rsidRDefault="00A734AE" w:rsidP="005B7B4B">
      <w:pPr>
        <w:pStyle w:val="a7"/>
        <w:ind w:left="240" w:right="720" w:firstLine="180"/>
      </w:pPr>
      <w:r>
        <w:t xml:space="preserve">    Drawable </w:t>
      </w:r>
      <w:proofErr w:type="spellStart"/>
      <w:r>
        <w:t>normalShape</w:t>
      </w:r>
      <w:proofErr w:type="spellEnd"/>
      <w:r>
        <w:t xml:space="preserve"> = </w:t>
      </w:r>
      <w:proofErr w:type="spellStart"/>
      <w:r>
        <w:t>getResources</w:t>
      </w:r>
      <w:proofErr w:type="spellEnd"/>
      <w:r>
        <w:t>(</w:t>
      </w:r>
      <w:proofErr w:type="gramStart"/>
      <w:r>
        <w:t>).</w:t>
      </w:r>
      <w:proofErr w:type="spellStart"/>
      <w:r>
        <w:t>getDrawable</w:t>
      </w:r>
      <w:proofErr w:type="spellEnd"/>
      <w:proofErr w:type="gramEnd"/>
      <w:r>
        <w:t>(</w:t>
      </w:r>
      <w:proofErr w:type="spellStart"/>
      <w:r>
        <w:t>R.drawable.shape</w:t>
      </w:r>
      <w:proofErr w:type="spellEnd"/>
      <w:r>
        <w:t>);</w:t>
      </w:r>
    </w:p>
    <w:p w14:paraId="29811C95" w14:textId="77777777" w:rsidR="00A734AE" w:rsidRDefault="00A734AE" w:rsidP="005B7B4B">
      <w:pPr>
        <w:pStyle w:val="a7"/>
        <w:ind w:left="240" w:right="720" w:firstLine="180"/>
      </w:pPr>
    </w:p>
    <w:p w14:paraId="59324C8E" w14:textId="77777777" w:rsidR="00A734AE" w:rsidRDefault="00A734AE" w:rsidP="005B7B4B">
      <w:pPr>
        <w:pStyle w:val="a7"/>
        <w:ind w:left="240" w:right="720" w:firstLine="180"/>
      </w:pPr>
      <w:r>
        <w:t xml:space="preserve">    @Override</w:t>
      </w:r>
    </w:p>
    <w:p w14:paraId="79AFC7E9" w14:textId="77777777" w:rsidR="00A734AE" w:rsidRDefault="00A734AE" w:rsidP="005B7B4B">
      <w:pPr>
        <w:pStyle w:val="a7"/>
        <w:ind w:left="240" w:right="720" w:firstLine="180"/>
      </w:pPr>
      <w:r>
        <w:t xml:space="preserve">    public </w:t>
      </w:r>
      <w:proofErr w:type="spellStart"/>
      <w:r>
        <w:t>boolean</w:t>
      </w:r>
      <w:proofErr w:type="spellEnd"/>
      <w:r>
        <w:t xml:space="preserve"> </w:t>
      </w:r>
      <w:proofErr w:type="spellStart"/>
      <w:proofErr w:type="gramStart"/>
      <w:r>
        <w:t>onDrag</w:t>
      </w:r>
      <w:proofErr w:type="spellEnd"/>
      <w:r>
        <w:t>(</w:t>
      </w:r>
      <w:proofErr w:type="gramEnd"/>
      <w:r>
        <w:t xml:space="preserve">View v, </w:t>
      </w:r>
      <w:proofErr w:type="spellStart"/>
      <w:r>
        <w:t>DragEvent</w:t>
      </w:r>
      <w:proofErr w:type="spellEnd"/>
      <w:r>
        <w:t xml:space="preserve"> event) {</w:t>
      </w:r>
    </w:p>
    <w:p w14:paraId="67953E29" w14:textId="77777777" w:rsidR="00A734AE" w:rsidRDefault="00A734AE" w:rsidP="005B7B4B">
      <w:pPr>
        <w:pStyle w:val="a7"/>
        <w:ind w:left="240" w:right="720" w:firstLine="180"/>
      </w:pPr>
      <w:r>
        <w:t xml:space="preserve">        int action = </w:t>
      </w:r>
      <w:proofErr w:type="spellStart"/>
      <w:proofErr w:type="gramStart"/>
      <w:r>
        <w:t>event.getAction</w:t>
      </w:r>
      <w:proofErr w:type="spellEnd"/>
      <w:proofErr w:type="gramEnd"/>
      <w:r>
        <w:t>();</w:t>
      </w:r>
    </w:p>
    <w:p w14:paraId="637EA94C" w14:textId="77777777" w:rsidR="00A734AE" w:rsidRDefault="00A734AE" w:rsidP="005B7B4B">
      <w:pPr>
        <w:pStyle w:val="a7"/>
        <w:ind w:left="240" w:right="720" w:firstLine="180"/>
      </w:pPr>
      <w:r>
        <w:t xml:space="preserve">        switch (</w:t>
      </w:r>
      <w:proofErr w:type="spellStart"/>
      <w:proofErr w:type="gramStart"/>
      <w:r>
        <w:t>event.getAction</w:t>
      </w:r>
      <w:proofErr w:type="spellEnd"/>
      <w:proofErr w:type="gramEnd"/>
      <w:r>
        <w:t>()) {</w:t>
      </w:r>
    </w:p>
    <w:p w14:paraId="0D31B2DC" w14:textId="77777777" w:rsidR="00A734AE" w:rsidRDefault="00A734AE" w:rsidP="005B7B4B">
      <w:pPr>
        <w:pStyle w:val="a7"/>
        <w:ind w:left="240" w:right="720" w:firstLine="180"/>
      </w:pPr>
      <w:r>
        <w:t xml:space="preserve">        case </w:t>
      </w:r>
      <w:proofErr w:type="spellStart"/>
      <w:r>
        <w:t>DragEvent.ACTION_DRAG_STARTED</w:t>
      </w:r>
      <w:proofErr w:type="spellEnd"/>
      <w:r>
        <w:t>:</w:t>
      </w:r>
    </w:p>
    <w:p w14:paraId="46A76B20" w14:textId="77777777" w:rsidR="00A734AE" w:rsidRDefault="00A734AE" w:rsidP="005B7B4B">
      <w:pPr>
        <w:pStyle w:val="a7"/>
        <w:ind w:left="240" w:right="720" w:firstLine="180"/>
      </w:pPr>
      <w:r>
        <w:t xml:space="preserve">        // do nothing</w:t>
      </w:r>
    </w:p>
    <w:p w14:paraId="1FC59639" w14:textId="77777777" w:rsidR="00A734AE" w:rsidRDefault="00A734AE" w:rsidP="005B7B4B">
      <w:pPr>
        <w:pStyle w:val="a7"/>
        <w:ind w:left="240" w:right="720" w:firstLine="180"/>
      </w:pPr>
      <w:r>
        <w:t xml:space="preserve">            break;</w:t>
      </w:r>
    </w:p>
    <w:p w14:paraId="7A20DC40" w14:textId="77777777" w:rsidR="00A734AE" w:rsidRDefault="00A734AE" w:rsidP="005B7B4B">
      <w:pPr>
        <w:pStyle w:val="a7"/>
        <w:ind w:left="240" w:right="720" w:firstLine="180"/>
      </w:pPr>
      <w:r>
        <w:t xml:space="preserve">        case </w:t>
      </w:r>
      <w:proofErr w:type="spellStart"/>
      <w:r>
        <w:t>DragEvent.ACTION_DRAG_ENTERED</w:t>
      </w:r>
      <w:proofErr w:type="spellEnd"/>
      <w:r>
        <w:t>:</w:t>
      </w:r>
    </w:p>
    <w:p w14:paraId="59AE7165" w14:textId="77777777" w:rsidR="00A734AE" w:rsidRDefault="00A734AE" w:rsidP="005B7B4B">
      <w:pPr>
        <w:pStyle w:val="a7"/>
        <w:ind w:left="240" w:right="720" w:firstLine="180"/>
      </w:pPr>
      <w:r>
        <w:t xml:space="preserve">            </w:t>
      </w:r>
      <w:proofErr w:type="spellStart"/>
      <w:r>
        <w:t>v.setBackgroundDrawable</w:t>
      </w:r>
      <w:proofErr w:type="spellEnd"/>
      <w:r>
        <w:t>(</w:t>
      </w:r>
      <w:proofErr w:type="spellStart"/>
      <w:r>
        <w:t>enterShape</w:t>
      </w:r>
      <w:proofErr w:type="spellEnd"/>
      <w:r>
        <w:t>);</w:t>
      </w:r>
    </w:p>
    <w:p w14:paraId="14410A22" w14:textId="77777777" w:rsidR="00A734AE" w:rsidRDefault="00A734AE" w:rsidP="005B7B4B">
      <w:pPr>
        <w:pStyle w:val="a7"/>
        <w:ind w:left="240" w:right="720" w:firstLine="180"/>
      </w:pPr>
      <w:r>
        <w:t xml:space="preserve">            break;</w:t>
      </w:r>
    </w:p>
    <w:p w14:paraId="1E2E770C" w14:textId="77777777" w:rsidR="00A734AE" w:rsidRDefault="00A734AE" w:rsidP="005B7B4B">
      <w:pPr>
        <w:pStyle w:val="a7"/>
        <w:ind w:left="240" w:right="720" w:firstLine="180"/>
      </w:pPr>
      <w:r>
        <w:lastRenderedPageBreak/>
        <w:t xml:space="preserve">        case </w:t>
      </w:r>
      <w:proofErr w:type="spellStart"/>
      <w:r>
        <w:t>DragEvent.ACTION_DRAG_EXITED</w:t>
      </w:r>
      <w:proofErr w:type="spellEnd"/>
      <w:r>
        <w:t>:</w:t>
      </w:r>
    </w:p>
    <w:p w14:paraId="7799BFC7" w14:textId="77777777" w:rsidR="00A734AE" w:rsidRDefault="00A734AE" w:rsidP="005B7B4B">
      <w:pPr>
        <w:pStyle w:val="a7"/>
        <w:ind w:left="240" w:right="720" w:firstLine="180"/>
      </w:pPr>
      <w:r>
        <w:t xml:space="preserve">            </w:t>
      </w:r>
      <w:proofErr w:type="spellStart"/>
      <w:r>
        <w:t>v.setBackgroundDrawable</w:t>
      </w:r>
      <w:proofErr w:type="spellEnd"/>
      <w:r>
        <w:t>(</w:t>
      </w:r>
      <w:proofErr w:type="spellStart"/>
      <w:r>
        <w:t>normalShape</w:t>
      </w:r>
      <w:proofErr w:type="spellEnd"/>
      <w:r>
        <w:t>);</w:t>
      </w:r>
    </w:p>
    <w:p w14:paraId="605F2CE0" w14:textId="77777777" w:rsidR="00A734AE" w:rsidRDefault="00A734AE" w:rsidP="005B7B4B">
      <w:pPr>
        <w:pStyle w:val="a7"/>
        <w:ind w:left="240" w:right="720" w:firstLine="180"/>
      </w:pPr>
      <w:r>
        <w:t xml:space="preserve">            break;</w:t>
      </w:r>
    </w:p>
    <w:p w14:paraId="3E4989AE" w14:textId="77777777" w:rsidR="00A734AE" w:rsidRDefault="00A734AE" w:rsidP="005B7B4B">
      <w:pPr>
        <w:pStyle w:val="a7"/>
        <w:ind w:left="240" w:right="720" w:firstLine="180"/>
      </w:pPr>
      <w:r>
        <w:t xml:space="preserve">        case </w:t>
      </w:r>
      <w:proofErr w:type="spellStart"/>
      <w:r>
        <w:t>DragEvent.ACTION_DROP</w:t>
      </w:r>
      <w:proofErr w:type="spellEnd"/>
      <w:r>
        <w:t>:</w:t>
      </w:r>
    </w:p>
    <w:p w14:paraId="2633BF2A" w14:textId="77777777" w:rsidR="00A734AE" w:rsidRDefault="00A734AE" w:rsidP="005B7B4B">
      <w:pPr>
        <w:pStyle w:val="a7"/>
        <w:ind w:left="240" w:right="720" w:firstLine="180"/>
      </w:pPr>
      <w:r>
        <w:t xml:space="preserve">            // Dropped, reassign View to </w:t>
      </w:r>
      <w:proofErr w:type="spellStart"/>
      <w:r>
        <w:t>ViewGroup</w:t>
      </w:r>
      <w:proofErr w:type="spellEnd"/>
    </w:p>
    <w:p w14:paraId="2A3977C4" w14:textId="77777777" w:rsidR="00A734AE" w:rsidRDefault="00A734AE" w:rsidP="005B7B4B">
      <w:pPr>
        <w:pStyle w:val="a7"/>
        <w:ind w:left="240" w:right="720" w:firstLine="180"/>
      </w:pPr>
      <w:r>
        <w:t xml:space="preserve">            View </w:t>
      </w:r>
      <w:proofErr w:type="spellStart"/>
      <w:r>
        <w:t>view</w:t>
      </w:r>
      <w:proofErr w:type="spellEnd"/>
      <w:r>
        <w:t xml:space="preserve"> = (View) </w:t>
      </w:r>
      <w:proofErr w:type="spellStart"/>
      <w:proofErr w:type="gramStart"/>
      <w:r>
        <w:t>event.getLocalState</w:t>
      </w:r>
      <w:proofErr w:type="spellEnd"/>
      <w:proofErr w:type="gramEnd"/>
      <w:r>
        <w:t>();</w:t>
      </w:r>
    </w:p>
    <w:p w14:paraId="79B454F2" w14:textId="77777777" w:rsidR="00A734AE" w:rsidRDefault="00A734AE" w:rsidP="005B7B4B">
      <w:pPr>
        <w:pStyle w:val="a7"/>
        <w:ind w:left="240" w:right="720" w:firstLine="180"/>
      </w:pPr>
      <w:r>
        <w:t xml:space="preserve">            </w:t>
      </w:r>
      <w:proofErr w:type="spellStart"/>
      <w:r>
        <w:t>ViewGroup</w:t>
      </w:r>
      <w:proofErr w:type="spellEnd"/>
      <w:r>
        <w:t xml:space="preserve"> owner = (</w:t>
      </w:r>
      <w:proofErr w:type="spellStart"/>
      <w:r>
        <w:t>ViewGroup</w:t>
      </w:r>
      <w:proofErr w:type="spellEnd"/>
      <w:r>
        <w:t xml:space="preserve">) </w:t>
      </w:r>
      <w:proofErr w:type="spellStart"/>
      <w:proofErr w:type="gramStart"/>
      <w:r>
        <w:t>view.getParent</w:t>
      </w:r>
      <w:proofErr w:type="spellEnd"/>
      <w:proofErr w:type="gramEnd"/>
      <w:r>
        <w:t>();</w:t>
      </w:r>
    </w:p>
    <w:p w14:paraId="162BB157" w14:textId="77777777" w:rsidR="00A734AE" w:rsidRDefault="00A734AE" w:rsidP="005B7B4B">
      <w:pPr>
        <w:pStyle w:val="a7"/>
        <w:ind w:left="240" w:right="720" w:firstLine="180"/>
      </w:pPr>
      <w:r>
        <w:t xml:space="preserve">            </w:t>
      </w:r>
      <w:proofErr w:type="spellStart"/>
      <w:proofErr w:type="gramStart"/>
      <w:r>
        <w:t>owner.removeView</w:t>
      </w:r>
      <w:proofErr w:type="spellEnd"/>
      <w:proofErr w:type="gramEnd"/>
      <w:r>
        <w:t>(view);</w:t>
      </w:r>
    </w:p>
    <w:p w14:paraId="253F1FF6" w14:textId="77777777" w:rsidR="00A734AE" w:rsidRDefault="00A734AE" w:rsidP="005B7B4B">
      <w:pPr>
        <w:pStyle w:val="a7"/>
        <w:ind w:left="240" w:right="720" w:firstLine="180"/>
      </w:pPr>
      <w:r>
        <w:t xml:space="preserve">            </w:t>
      </w:r>
      <w:proofErr w:type="spellStart"/>
      <w:r>
        <w:t>LinearLayout</w:t>
      </w:r>
      <w:proofErr w:type="spellEnd"/>
      <w:r>
        <w:t xml:space="preserve"> container = (</w:t>
      </w:r>
      <w:proofErr w:type="spellStart"/>
      <w:r>
        <w:t>LinearLayout</w:t>
      </w:r>
      <w:proofErr w:type="spellEnd"/>
      <w:r>
        <w:t>) v;</w:t>
      </w:r>
    </w:p>
    <w:p w14:paraId="01B9F38B" w14:textId="77777777" w:rsidR="00A734AE" w:rsidRDefault="00A734AE" w:rsidP="005B7B4B">
      <w:pPr>
        <w:pStyle w:val="a7"/>
        <w:ind w:left="240" w:right="720" w:firstLine="180"/>
      </w:pPr>
      <w:r>
        <w:t xml:space="preserve">            </w:t>
      </w:r>
      <w:proofErr w:type="spellStart"/>
      <w:proofErr w:type="gramStart"/>
      <w:r>
        <w:t>container.addView</w:t>
      </w:r>
      <w:proofErr w:type="spellEnd"/>
      <w:proofErr w:type="gramEnd"/>
      <w:r>
        <w:t>(view);</w:t>
      </w:r>
    </w:p>
    <w:p w14:paraId="55C0C06F" w14:textId="77777777" w:rsidR="00A734AE" w:rsidRDefault="00A734AE" w:rsidP="005B7B4B">
      <w:pPr>
        <w:pStyle w:val="a7"/>
        <w:ind w:left="240" w:right="720" w:firstLine="180"/>
      </w:pPr>
      <w:r>
        <w:t xml:space="preserve">            </w:t>
      </w:r>
      <w:proofErr w:type="spellStart"/>
      <w:proofErr w:type="gramStart"/>
      <w:r>
        <w:t>view.setVisibility</w:t>
      </w:r>
      <w:proofErr w:type="spellEnd"/>
      <w:proofErr w:type="gramEnd"/>
      <w:r>
        <w:t>(</w:t>
      </w:r>
      <w:proofErr w:type="spellStart"/>
      <w:r>
        <w:t>View.VISIBLE</w:t>
      </w:r>
      <w:proofErr w:type="spellEnd"/>
      <w:r>
        <w:t>);</w:t>
      </w:r>
    </w:p>
    <w:p w14:paraId="5EA35138" w14:textId="77777777" w:rsidR="00A734AE" w:rsidRDefault="00A734AE" w:rsidP="005B7B4B">
      <w:pPr>
        <w:pStyle w:val="a7"/>
        <w:ind w:left="240" w:right="720" w:firstLine="180"/>
      </w:pPr>
      <w:r>
        <w:t xml:space="preserve">            break;</w:t>
      </w:r>
    </w:p>
    <w:p w14:paraId="3A6FBB98" w14:textId="77777777" w:rsidR="00A734AE" w:rsidRDefault="00A734AE" w:rsidP="005B7B4B">
      <w:pPr>
        <w:pStyle w:val="a7"/>
        <w:ind w:left="240" w:right="720" w:firstLine="180"/>
      </w:pPr>
      <w:r>
        <w:t xml:space="preserve">        case </w:t>
      </w:r>
      <w:proofErr w:type="spellStart"/>
      <w:r>
        <w:t>DragEvent.ACTION_DRAG_ENDED</w:t>
      </w:r>
      <w:proofErr w:type="spellEnd"/>
      <w:r>
        <w:t>:</w:t>
      </w:r>
    </w:p>
    <w:p w14:paraId="6B7C7F6C" w14:textId="77777777" w:rsidR="00A734AE" w:rsidRDefault="00A734AE" w:rsidP="005B7B4B">
      <w:pPr>
        <w:pStyle w:val="a7"/>
        <w:ind w:left="240" w:right="720" w:firstLine="180"/>
      </w:pPr>
      <w:r>
        <w:t xml:space="preserve">            </w:t>
      </w:r>
      <w:proofErr w:type="spellStart"/>
      <w:r>
        <w:t>v.setBackgroundDrawable</w:t>
      </w:r>
      <w:proofErr w:type="spellEnd"/>
      <w:r>
        <w:t>(</w:t>
      </w:r>
      <w:proofErr w:type="spellStart"/>
      <w:r>
        <w:t>normalShape</w:t>
      </w:r>
      <w:proofErr w:type="spellEnd"/>
      <w:r>
        <w:t>);</w:t>
      </w:r>
    </w:p>
    <w:p w14:paraId="22313DD5" w14:textId="77777777" w:rsidR="00A734AE" w:rsidRDefault="00A734AE" w:rsidP="005B7B4B">
      <w:pPr>
        <w:pStyle w:val="a7"/>
        <w:ind w:left="240" w:right="720" w:firstLine="180"/>
      </w:pPr>
      <w:r>
        <w:t xml:space="preserve">            default:</w:t>
      </w:r>
    </w:p>
    <w:p w14:paraId="561DE7EC" w14:textId="77777777" w:rsidR="00A734AE" w:rsidRDefault="00A734AE" w:rsidP="005B7B4B">
      <w:pPr>
        <w:pStyle w:val="a7"/>
        <w:ind w:left="240" w:right="720" w:firstLine="180"/>
      </w:pPr>
      <w:r>
        <w:t xml:space="preserve">            break;</w:t>
      </w:r>
    </w:p>
    <w:p w14:paraId="545736E1" w14:textId="77777777" w:rsidR="00A734AE" w:rsidRDefault="00A734AE" w:rsidP="005B7B4B">
      <w:pPr>
        <w:pStyle w:val="a7"/>
        <w:ind w:left="240" w:right="720" w:firstLine="180"/>
      </w:pPr>
      <w:r>
        <w:t xml:space="preserve">        }</w:t>
      </w:r>
    </w:p>
    <w:p w14:paraId="30E13007" w14:textId="77777777" w:rsidR="00A734AE" w:rsidRDefault="00A734AE" w:rsidP="005B7B4B">
      <w:pPr>
        <w:pStyle w:val="a7"/>
        <w:ind w:left="240" w:right="720" w:firstLine="180"/>
      </w:pPr>
      <w:r>
        <w:t xml:space="preserve">        return true;</w:t>
      </w:r>
    </w:p>
    <w:p w14:paraId="49FC51A9" w14:textId="77777777" w:rsidR="00A734AE" w:rsidRDefault="00A734AE" w:rsidP="005B7B4B">
      <w:pPr>
        <w:pStyle w:val="a7"/>
        <w:ind w:left="240" w:right="720" w:firstLine="180"/>
      </w:pPr>
      <w:r>
        <w:t xml:space="preserve">    }</w:t>
      </w:r>
    </w:p>
    <w:p w14:paraId="6FD5A76B" w14:textId="3D14811D" w:rsidR="00A734AE" w:rsidRDefault="00A734AE" w:rsidP="005B7B4B">
      <w:pPr>
        <w:pStyle w:val="a7"/>
        <w:ind w:left="240" w:right="720" w:firstLine="180"/>
      </w:pPr>
      <w:r>
        <w:t>}</w:t>
      </w:r>
    </w:p>
    <w:p w14:paraId="56A9FD3E" w14:textId="46879E08" w:rsidR="005B7B4B" w:rsidRDefault="00EC4190" w:rsidP="00EC4190">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27</w:t>
      </w:r>
      <w:r w:rsidR="00B46836">
        <w:fldChar w:fldCharType="end"/>
      </w:r>
    </w:p>
    <w:p w14:paraId="7284AAB4" w14:textId="26BBE467" w:rsidR="00A734AE" w:rsidRDefault="00A734AE" w:rsidP="00C768B1">
      <w:pPr>
        <w:pStyle w:val="3"/>
      </w:pPr>
      <w:r>
        <w:rPr>
          <w:rFonts w:hint="eastAsia"/>
        </w:rPr>
        <w:t>练习</w:t>
      </w:r>
      <w:r w:rsidR="00E05D4C">
        <w:rPr>
          <w:rFonts w:hint="eastAsia"/>
        </w:rPr>
        <w:t>1</w:t>
      </w:r>
      <w:r>
        <w:rPr>
          <w:rFonts w:hint="eastAsia"/>
        </w:rPr>
        <w:t>：拖放</w:t>
      </w:r>
    </w:p>
    <w:p w14:paraId="6695BEE3" w14:textId="08D1D079" w:rsidR="00A734AE" w:rsidRDefault="00A734AE" w:rsidP="00A734AE">
      <w:pPr>
        <w:rPr>
          <w:lang w:bidi="ar-SA"/>
        </w:rPr>
      </w:pPr>
      <w:r>
        <w:rPr>
          <w:rFonts w:hint="eastAsia"/>
          <w:lang w:bidi="ar-SA"/>
        </w:rPr>
        <w:t>在本练习中将创建几个允许在</w:t>
      </w:r>
      <w:proofErr w:type="gramStart"/>
      <w:r w:rsidR="002A2213">
        <w:rPr>
          <w:rFonts w:hint="eastAsia"/>
          <w:lang w:bidi="ar-SA"/>
        </w:rPr>
        <w:t>其</w:t>
      </w:r>
      <w:r>
        <w:rPr>
          <w:rFonts w:hint="eastAsia"/>
          <w:lang w:bidi="ar-SA"/>
        </w:rPr>
        <w:t>之间</w:t>
      </w:r>
      <w:proofErr w:type="gramEnd"/>
      <w:r>
        <w:rPr>
          <w:rFonts w:hint="eastAsia"/>
          <w:lang w:bidi="ar-SA"/>
        </w:rPr>
        <w:t>拖动视图的视图组。</w:t>
      </w:r>
    </w:p>
    <w:p w14:paraId="5C4CB72E" w14:textId="77777777" w:rsidR="00DE12B6" w:rsidRPr="00642657" w:rsidRDefault="00DE12B6" w:rsidP="00DE12B6">
      <w:pPr>
        <w:pStyle w:val="4"/>
      </w:pPr>
      <w:r>
        <w:rPr>
          <w:rFonts w:hint="eastAsia"/>
        </w:rPr>
        <w:t>创建项目</w:t>
      </w:r>
    </w:p>
    <w:p w14:paraId="061C3CC7" w14:textId="5D25273D" w:rsidR="00DE12B6" w:rsidRPr="00B62939" w:rsidRDefault="00DE12B6" w:rsidP="00DE12B6">
      <w:r>
        <w:rPr>
          <w:rFonts w:hint="eastAsia"/>
        </w:rPr>
        <w:t>使用以下数据创建一个新的安卓项目</w:t>
      </w:r>
      <w:r w:rsidR="0045585B">
        <w:rPr>
          <w:rFonts w:hint="eastAsia"/>
        </w:rPr>
        <w:t>。</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0" w:type="dxa"/>
          <w:right w:w="0" w:type="dxa"/>
        </w:tblCellMar>
        <w:tblLook w:val="04A0" w:firstRow="1" w:lastRow="0" w:firstColumn="1" w:lastColumn="0" w:noHBand="0" w:noVBand="1"/>
      </w:tblPr>
      <w:tblGrid>
        <w:gridCol w:w="2408"/>
        <w:gridCol w:w="6946"/>
      </w:tblGrid>
      <w:tr w:rsidR="00DE12B6" w:rsidRPr="00A73EEA" w14:paraId="1AB8FC13" w14:textId="77777777" w:rsidTr="0068422A">
        <w:trPr>
          <w:tblHeader/>
          <w:tblCellSpacing w:w="0" w:type="dxa"/>
        </w:trPr>
        <w:tc>
          <w:tcPr>
            <w:tcW w:w="1287" w:type="pct"/>
            <w:shd w:val="clear" w:color="auto" w:fill="FFFFFF" w:themeFill="background1"/>
            <w:tcMar>
              <w:top w:w="120" w:type="dxa"/>
              <w:left w:w="150" w:type="dxa"/>
              <w:bottom w:w="150" w:type="dxa"/>
              <w:right w:w="150" w:type="dxa"/>
            </w:tcMar>
            <w:hideMark/>
          </w:tcPr>
          <w:p w14:paraId="04544256" w14:textId="77777777" w:rsidR="00DE12B6" w:rsidRPr="00A73EEA" w:rsidRDefault="00DE12B6" w:rsidP="0068422A">
            <w:pPr>
              <w:pStyle w:val="ae"/>
            </w:pPr>
            <w:r>
              <w:rPr>
                <w:rFonts w:hint="eastAsia"/>
              </w:rPr>
              <w:t>属性</w:t>
            </w:r>
          </w:p>
        </w:tc>
        <w:tc>
          <w:tcPr>
            <w:tcW w:w="3713" w:type="pct"/>
            <w:shd w:val="clear" w:color="auto" w:fill="FFFFFF" w:themeFill="background1"/>
            <w:tcMar>
              <w:top w:w="120" w:type="dxa"/>
              <w:left w:w="150" w:type="dxa"/>
              <w:bottom w:w="150" w:type="dxa"/>
              <w:right w:w="150" w:type="dxa"/>
            </w:tcMar>
            <w:hideMark/>
          </w:tcPr>
          <w:p w14:paraId="2F819EE1" w14:textId="77777777" w:rsidR="00DE12B6" w:rsidRPr="00A73EEA" w:rsidRDefault="00DE12B6" w:rsidP="0068422A">
            <w:pPr>
              <w:pStyle w:val="ae"/>
            </w:pPr>
            <w:r>
              <w:rPr>
                <w:rFonts w:hint="eastAsia"/>
              </w:rPr>
              <w:t>值</w:t>
            </w:r>
          </w:p>
        </w:tc>
      </w:tr>
      <w:tr w:rsidR="00DE12B6" w:rsidRPr="00A73EEA" w14:paraId="22147DA9" w14:textId="77777777" w:rsidTr="0068422A">
        <w:trPr>
          <w:tblCellSpacing w:w="0" w:type="dxa"/>
        </w:trPr>
        <w:tc>
          <w:tcPr>
            <w:tcW w:w="1287" w:type="pct"/>
            <w:shd w:val="clear" w:color="auto" w:fill="FFFFFF" w:themeFill="background1"/>
            <w:tcMar>
              <w:top w:w="135" w:type="dxa"/>
              <w:left w:w="150" w:type="dxa"/>
              <w:bottom w:w="135" w:type="dxa"/>
              <w:right w:w="150" w:type="dxa"/>
            </w:tcMar>
            <w:hideMark/>
          </w:tcPr>
          <w:p w14:paraId="45AB32AE" w14:textId="77777777" w:rsidR="00DE12B6" w:rsidRPr="00A73EEA" w:rsidRDefault="00DE12B6" w:rsidP="0068422A">
            <w:pPr>
              <w:pStyle w:val="af"/>
            </w:pPr>
            <w:r>
              <w:rPr>
                <w:rFonts w:hint="eastAsia"/>
              </w:rPr>
              <w:t>项目名称</w:t>
            </w:r>
          </w:p>
        </w:tc>
        <w:tc>
          <w:tcPr>
            <w:tcW w:w="3713" w:type="pct"/>
            <w:shd w:val="clear" w:color="auto" w:fill="FFFFFF" w:themeFill="background1"/>
            <w:tcMar>
              <w:top w:w="135" w:type="dxa"/>
              <w:left w:w="150" w:type="dxa"/>
              <w:bottom w:w="135" w:type="dxa"/>
              <w:right w:w="150" w:type="dxa"/>
            </w:tcMar>
            <w:hideMark/>
          </w:tcPr>
          <w:p w14:paraId="53C40584" w14:textId="30E824EF" w:rsidR="00DE12B6" w:rsidRPr="00A73EEA" w:rsidRDefault="007B7EA3" w:rsidP="0068422A">
            <w:pPr>
              <w:pStyle w:val="af"/>
            </w:pPr>
            <w:r>
              <w:rPr>
                <w:rFonts w:ascii="Roboto" w:hAnsi="Roboto"/>
                <w:spacing w:val="-1"/>
                <w:shd w:val="clear" w:color="auto" w:fill="FFFFFF"/>
              </w:rPr>
              <w:t>drag and drop</w:t>
            </w:r>
          </w:p>
        </w:tc>
      </w:tr>
      <w:tr w:rsidR="00DE12B6" w:rsidRPr="00A73EEA" w14:paraId="79CC7EF7" w14:textId="77777777" w:rsidTr="0068422A">
        <w:trPr>
          <w:tblCellSpacing w:w="0" w:type="dxa"/>
        </w:trPr>
        <w:tc>
          <w:tcPr>
            <w:tcW w:w="1287" w:type="pct"/>
            <w:shd w:val="clear" w:color="auto" w:fill="FFFFFF" w:themeFill="background1"/>
            <w:tcMar>
              <w:top w:w="135" w:type="dxa"/>
              <w:left w:w="150" w:type="dxa"/>
              <w:bottom w:w="135" w:type="dxa"/>
              <w:right w:w="150" w:type="dxa"/>
            </w:tcMar>
            <w:hideMark/>
          </w:tcPr>
          <w:p w14:paraId="072574AB" w14:textId="77777777" w:rsidR="00DE12B6" w:rsidRPr="00A73EEA" w:rsidRDefault="00DE12B6" w:rsidP="0068422A">
            <w:pPr>
              <w:pStyle w:val="af"/>
            </w:pPr>
            <w:r>
              <w:rPr>
                <w:rFonts w:hint="eastAsia"/>
              </w:rPr>
              <w:t>包名称</w:t>
            </w:r>
          </w:p>
        </w:tc>
        <w:tc>
          <w:tcPr>
            <w:tcW w:w="3713" w:type="pct"/>
            <w:shd w:val="clear" w:color="auto" w:fill="FFFFFF" w:themeFill="background1"/>
            <w:tcMar>
              <w:top w:w="135" w:type="dxa"/>
              <w:left w:w="150" w:type="dxa"/>
              <w:bottom w:w="135" w:type="dxa"/>
              <w:right w:w="150" w:type="dxa"/>
            </w:tcMar>
            <w:hideMark/>
          </w:tcPr>
          <w:p w14:paraId="42F98768" w14:textId="4E327F8B" w:rsidR="00DE12B6" w:rsidRPr="00A73EEA" w:rsidRDefault="00DE12B6" w:rsidP="0068422A">
            <w:pPr>
              <w:pStyle w:val="af"/>
            </w:pPr>
            <w:r w:rsidRPr="001E4CAA">
              <w:t>com.</w:t>
            </w:r>
            <w:proofErr w:type="gramStart"/>
            <w:r w:rsidRPr="001E4CAA">
              <w:t>example.ch11.</w:t>
            </w:r>
            <w:r w:rsidR="007B7EA3" w:rsidRPr="007B7EA3">
              <w:t>draganddrop</w:t>
            </w:r>
            <w:proofErr w:type="gramEnd"/>
          </w:p>
        </w:tc>
      </w:tr>
    </w:tbl>
    <w:p w14:paraId="352FAFEF" w14:textId="4C109FF3" w:rsidR="00DE12B6" w:rsidRDefault="00DE12B6" w:rsidP="00DE12B6">
      <w:pPr>
        <w:pStyle w:val="a5"/>
        <w:rPr>
          <w:lang w:bidi="ar-SA"/>
        </w:rPr>
      </w:pPr>
      <w:r>
        <w:rPr>
          <w:rFonts w:hint="eastAsia"/>
        </w:rPr>
        <w:t>表</w:t>
      </w:r>
      <w:r>
        <w:rPr>
          <w:rFonts w:hint="eastAsia"/>
        </w:rPr>
        <w:t xml:space="preserve"> </w:t>
      </w:r>
      <w:r w:rsidR="00A47F1A">
        <w:fldChar w:fldCharType="begin"/>
      </w:r>
      <w:r w:rsidR="00A47F1A">
        <w:instrText xml:space="preserve"> </w:instrText>
      </w:r>
      <w:r w:rsidR="00A47F1A">
        <w:rPr>
          <w:rFonts w:hint="eastAsia"/>
        </w:rPr>
        <w:instrText>STYLEREF 1 \s</w:instrText>
      </w:r>
      <w:r w:rsidR="00A47F1A">
        <w:instrText xml:space="preserve"> </w:instrText>
      </w:r>
      <w:r w:rsidR="00A47F1A">
        <w:fldChar w:fldCharType="separate"/>
      </w:r>
      <w:r w:rsidR="00CD574C">
        <w:rPr>
          <w:noProof/>
        </w:rPr>
        <w:t>11</w:t>
      </w:r>
      <w:r w:rsidR="00A47F1A">
        <w:fldChar w:fldCharType="end"/>
      </w:r>
      <w:r w:rsidR="00A47F1A">
        <w:noBreakHyphen/>
      </w:r>
      <w:r w:rsidR="00A47F1A">
        <w:fldChar w:fldCharType="begin"/>
      </w:r>
      <w:r w:rsidR="00A47F1A">
        <w:instrText xml:space="preserve"> </w:instrText>
      </w:r>
      <w:r w:rsidR="00A47F1A">
        <w:rPr>
          <w:rFonts w:hint="eastAsia"/>
        </w:rPr>
        <w:instrText xml:space="preserve">SEQ </w:instrText>
      </w:r>
      <w:r w:rsidR="00A47F1A">
        <w:rPr>
          <w:rFonts w:hint="eastAsia"/>
        </w:rPr>
        <w:instrText>表</w:instrText>
      </w:r>
      <w:r w:rsidR="00A47F1A">
        <w:rPr>
          <w:rFonts w:hint="eastAsia"/>
        </w:rPr>
        <w:instrText xml:space="preserve"> \* ARABIC \s 1</w:instrText>
      </w:r>
      <w:r w:rsidR="00A47F1A">
        <w:instrText xml:space="preserve"> </w:instrText>
      </w:r>
      <w:r w:rsidR="00A47F1A">
        <w:fldChar w:fldCharType="separate"/>
      </w:r>
      <w:r w:rsidR="00CD574C">
        <w:rPr>
          <w:noProof/>
        </w:rPr>
        <w:t>5</w:t>
      </w:r>
      <w:r w:rsidR="00A47F1A">
        <w:fldChar w:fldCharType="end"/>
      </w:r>
    </w:p>
    <w:p w14:paraId="5D4297F9" w14:textId="4050234B" w:rsidR="00A734AE" w:rsidRDefault="00A734AE" w:rsidP="00F14BA8">
      <w:pPr>
        <w:pStyle w:val="4"/>
      </w:pPr>
      <w:r>
        <w:rPr>
          <w:rFonts w:hint="eastAsia"/>
        </w:rPr>
        <w:lastRenderedPageBreak/>
        <w:t>创建</w:t>
      </w:r>
      <w:r>
        <w:rPr>
          <w:rFonts w:hint="eastAsia"/>
        </w:rPr>
        <w:t xml:space="preserve"> XML Drawable</w:t>
      </w:r>
    </w:p>
    <w:p w14:paraId="7C0D9CEC" w14:textId="128642BD" w:rsidR="00A734AE" w:rsidRDefault="00A734AE" w:rsidP="00A734AE">
      <w:pPr>
        <w:rPr>
          <w:lang w:bidi="ar-SA"/>
        </w:rPr>
      </w:pPr>
      <w:r>
        <w:rPr>
          <w:rFonts w:hint="eastAsia"/>
          <w:lang w:bidi="ar-SA"/>
        </w:rPr>
        <w:t>在本练习中，将使用</w:t>
      </w:r>
      <w:r>
        <w:rPr>
          <w:rFonts w:hint="eastAsia"/>
          <w:lang w:bidi="ar-SA"/>
        </w:rPr>
        <w:t>XML</w:t>
      </w:r>
      <w:r>
        <w:rPr>
          <w:rFonts w:hint="eastAsia"/>
          <w:lang w:bidi="ar-SA"/>
        </w:rPr>
        <w:t>可绘制对象。在这一部分中，将在</w:t>
      </w:r>
      <w:r>
        <w:rPr>
          <w:rFonts w:hint="eastAsia"/>
          <w:lang w:bidi="ar-SA"/>
        </w:rPr>
        <w:t xml:space="preserve"> res/drawable </w:t>
      </w:r>
      <w:r>
        <w:rPr>
          <w:rFonts w:hint="eastAsia"/>
          <w:lang w:bidi="ar-SA"/>
        </w:rPr>
        <w:t>文件夹中创建几个</w:t>
      </w:r>
      <w:r>
        <w:rPr>
          <w:rFonts w:hint="eastAsia"/>
          <w:lang w:bidi="ar-SA"/>
        </w:rPr>
        <w:t xml:space="preserve"> XML </w:t>
      </w:r>
      <w:r>
        <w:rPr>
          <w:rFonts w:hint="eastAsia"/>
          <w:lang w:bidi="ar-SA"/>
        </w:rPr>
        <w:t>可绘制对象</w:t>
      </w:r>
      <w:r w:rsidR="0045585B">
        <w:rPr>
          <w:rFonts w:hint="eastAsia"/>
          <w:lang w:bidi="ar-SA"/>
        </w:rPr>
        <w:t>，</w:t>
      </w:r>
      <w:r>
        <w:rPr>
          <w:rFonts w:hint="eastAsia"/>
          <w:lang w:bidi="ar-SA"/>
        </w:rPr>
        <w:t>在此文件夹中创建以下</w:t>
      </w:r>
      <w:r>
        <w:rPr>
          <w:rFonts w:hint="eastAsia"/>
          <w:lang w:bidi="ar-SA"/>
        </w:rPr>
        <w:t xml:space="preserve"> shape.xml </w:t>
      </w:r>
      <w:r>
        <w:rPr>
          <w:rFonts w:hint="eastAsia"/>
          <w:lang w:bidi="ar-SA"/>
        </w:rPr>
        <w:t>文件。</w:t>
      </w:r>
    </w:p>
    <w:p w14:paraId="6B0E4660" w14:textId="77777777" w:rsidR="003E7499" w:rsidRDefault="003E7499" w:rsidP="003E7499">
      <w:pPr>
        <w:pStyle w:val="a7"/>
        <w:ind w:left="240" w:right="720" w:firstLine="180"/>
      </w:pPr>
      <w:r>
        <w:t>&lt;?xml version="1.0" encoding="UTF-8"?&gt;</w:t>
      </w:r>
    </w:p>
    <w:p w14:paraId="1DAEC744" w14:textId="77777777" w:rsidR="003E7499" w:rsidRDefault="003E7499" w:rsidP="003E7499">
      <w:pPr>
        <w:pStyle w:val="a7"/>
        <w:ind w:left="240" w:right="720" w:firstLine="180"/>
      </w:pPr>
      <w:r>
        <w:t xml:space="preserve">&lt;shape </w:t>
      </w:r>
      <w:proofErr w:type="spellStart"/>
      <w:proofErr w:type="gramStart"/>
      <w:r>
        <w:t>xmlns:android</w:t>
      </w:r>
      <w:proofErr w:type="spellEnd"/>
      <w:proofErr w:type="gramEnd"/>
      <w:r>
        <w:t>="http://schemas.android.com/</w:t>
      </w:r>
      <w:proofErr w:type="spellStart"/>
      <w:r>
        <w:t>apk</w:t>
      </w:r>
      <w:proofErr w:type="spellEnd"/>
      <w:r>
        <w:t>/res/android"</w:t>
      </w:r>
    </w:p>
    <w:p w14:paraId="551F2EE1" w14:textId="77777777" w:rsidR="003E7499" w:rsidRDefault="003E7499" w:rsidP="003E7499">
      <w:pPr>
        <w:pStyle w:val="a7"/>
        <w:ind w:left="240" w:right="720" w:firstLine="180"/>
      </w:pPr>
      <w:r>
        <w:t xml:space="preserve">    </w:t>
      </w:r>
      <w:proofErr w:type="spellStart"/>
      <w:proofErr w:type="gramStart"/>
      <w:r>
        <w:t>android:shape</w:t>
      </w:r>
      <w:proofErr w:type="spellEnd"/>
      <w:proofErr w:type="gramEnd"/>
      <w:r>
        <w:t>="rectangle" &gt;</w:t>
      </w:r>
    </w:p>
    <w:p w14:paraId="285649E7" w14:textId="77777777" w:rsidR="003E7499" w:rsidRDefault="003E7499" w:rsidP="003E7499">
      <w:pPr>
        <w:pStyle w:val="a7"/>
        <w:ind w:left="240" w:right="720" w:firstLine="180"/>
      </w:pPr>
    </w:p>
    <w:p w14:paraId="115DE66E" w14:textId="77777777" w:rsidR="003E7499" w:rsidRDefault="003E7499" w:rsidP="003E7499">
      <w:pPr>
        <w:pStyle w:val="a7"/>
        <w:ind w:left="240" w:right="720" w:firstLine="180"/>
      </w:pPr>
      <w:r>
        <w:t xml:space="preserve">    &lt;stroke</w:t>
      </w:r>
    </w:p>
    <w:p w14:paraId="5A5DD6B0" w14:textId="77777777" w:rsidR="003E7499" w:rsidRDefault="003E7499" w:rsidP="003E7499">
      <w:pPr>
        <w:pStyle w:val="a7"/>
        <w:ind w:left="240" w:right="720" w:firstLine="180"/>
      </w:pPr>
      <w:r>
        <w:t xml:space="preserve">        </w:t>
      </w:r>
      <w:proofErr w:type="spellStart"/>
      <w:proofErr w:type="gramStart"/>
      <w:r>
        <w:t>android:width</w:t>
      </w:r>
      <w:proofErr w:type="spellEnd"/>
      <w:proofErr w:type="gramEnd"/>
      <w:r>
        <w:t>="2dp"</w:t>
      </w:r>
    </w:p>
    <w:p w14:paraId="5D01F7C6" w14:textId="77777777" w:rsidR="003E7499" w:rsidRDefault="003E7499" w:rsidP="003E7499">
      <w:pPr>
        <w:pStyle w:val="a7"/>
        <w:ind w:left="240" w:right="720" w:firstLine="180"/>
      </w:pPr>
      <w:r>
        <w:t xml:space="preserve">        </w:t>
      </w:r>
      <w:proofErr w:type="spellStart"/>
      <w:proofErr w:type="gramStart"/>
      <w:r>
        <w:t>android:color</w:t>
      </w:r>
      <w:proofErr w:type="spellEnd"/>
      <w:proofErr w:type="gramEnd"/>
      <w:r>
        <w:t>="#FFFFFFFF" /&gt;</w:t>
      </w:r>
    </w:p>
    <w:p w14:paraId="2F8B5EF7" w14:textId="77777777" w:rsidR="003E7499" w:rsidRDefault="003E7499" w:rsidP="003E7499">
      <w:pPr>
        <w:pStyle w:val="a7"/>
        <w:ind w:left="240" w:right="720" w:firstLine="180"/>
      </w:pPr>
    </w:p>
    <w:p w14:paraId="10C70320" w14:textId="77777777" w:rsidR="003E7499" w:rsidRDefault="003E7499" w:rsidP="003E7499">
      <w:pPr>
        <w:pStyle w:val="a7"/>
        <w:ind w:left="240" w:right="720" w:firstLine="180"/>
      </w:pPr>
      <w:r>
        <w:t xml:space="preserve">    &lt;gradient</w:t>
      </w:r>
    </w:p>
    <w:p w14:paraId="3DCF8A7D" w14:textId="77777777" w:rsidR="003E7499" w:rsidRDefault="003E7499" w:rsidP="003E7499">
      <w:pPr>
        <w:pStyle w:val="a7"/>
        <w:ind w:left="240" w:right="720" w:firstLine="180"/>
      </w:pPr>
      <w:r>
        <w:t xml:space="preserve">        </w:t>
      </w:r>
      <w:proofErr w:type="spellStart"/>
      <w:proofErr w:type="gramStart"/>
      <w:r>
        <w:t>android:angle</w:t>
      </w:r>
      <w:proofErr w:type="spellEnd"/>
      <w:proofErr w:type="gramEnd"/>
      <w:r>
        <w:t>="225"</w:t>
      </w:r>
    </w:p>
    <w:p w14:paraId="5E00A929" w14:textId="77777777" w:rsidR="003E7499" w:rsidRDefault="003E7499" w:rsidP="003E7499">
      <w:pPr>
        <w:pStyle w:val="a7"/>
        <w:ind w:left="240" w:right="720" w:firstLine="180"/>
      </w:pPr>
      <w:r>
        <w:t xml:space="preserve">        </w:t>
      </w:r>
      <w:proofErr w:type="spellStart"/>
      <w:proofErr w:type="gramStart"/>
      <w:r>
        <w:t>android:endColor</w:t>
      </w:r>
      <w:proofErr w:type="spellEnd"/>
      <w:proofErr w:type="gramEnd"/>
      <w:r>
        <w:t>="#DD2ECCFA"</w:t>
      </w:r>
    </w:p>
    <w:p w14:paraId="5A667C3C" w14:textId="77777777" w:rsidR="003E7499" w:rsidRDefault="003E7499" w:rsidP="003E7499">
      <w:pPr>
        <w:pStyle w:val="a7"/>
        <w:ind w:left="240" w:right="720" w:firstLine="180"/>
      </w:pPr>
      <w:r>
        <w:t xml:space="preserve">        </w:t>
      </w:r>
      <w:proofErr w:type="spellStart"/>
      <w:proofErr w:type="gramStart"/>
      <w:r>
        <w:t>android:startColor</w:t>
      </w:r>
      <w:proofErr w:type="spellEnd"/>
      <w:proofErr w:type="gramEnd"/>
      <w:r>
        <w:t>="#DD000000" /&gt;</w:t>
      </w:r>
    </w:p>
    <w:p w14:paraId="28B8EAAE" w14:textId="77777777" w:rsidR="003E7499" w:rsidRDefault="003E7499" w:rsidP="003E7499">
      <w:pPr>
        <w:pStyle w:val="a7"/>
        <w:ind w:left="240" w:right="720" w:firstLine="180"/>
      </w:pPr>
    </w:p>
    <w:p w14:paraId="590FE9BB" w14:textId="77777777" w:rsidR="003E7499" w:rsidRDefault="003E7499" w:rsidP="003E7499">
      <w:pPr>
        <w:pStyle w:val="a7"/>
        <w:ind w:left="240" w:right="720" w:firstLine="180"/>
      </w:pPr>
      <w:r>
        <w:t xml:space="preserve">    &lt;corners</w:t>
      </w:r>
    </w:p>
    <w:p w14:paraId="52868093" w14:textId="77777777" w:rsidR="003E7499" w:rsidRDefault="003E7499" w:rsidP="003E7499">
      <w:pPr>
        <w:pStyle w:val="a7"/>
        <w:ind w:left="240" w:right="720" w:firstLine="180"/>
      </w:pPr>
      <w:r>
        <w:t xml:space="preserve">        </w:t>
      </w:r>
      <w:proofErr w:type="spellStart"/>
      <w:proofErr w:type="gramStart"/>
      <w:r>
        <w:t>android:bottomLeftRadius</w:t>
      </w:r>
      <w:proofErr w:type="spellEnd"/>
      <w:proofErr w:type="gramEnd"/>
      <w:r>
        <w:t>="7dp"</w:t>
      </w:r>
    </w:p>
    <w:p w14:paraId="0CFF78D9" w14:textId="77777777" w:rsidR="003E7499" w:rsidRDefault="003E7499" w:rsidP="003E7499">
      <w:pPr>
        <w:pStyle w:val="a7"/>
        <w:ind w:left="240" w:right="720" w:firstLine="180"/>
      </w:pPr>
      <w:r>
        <w:t xml:space="preserve">        </w:t>
      </w:r>
      <w:proofErr w:type="spellStart"/>
      <w:proofErr w:type="gramStart"/>
      <w:r>
        <w:t>android:bottomRightRadius</w:t>
      </w:r>
      <w:proofErr w:type="spellEnd"/>
      <w:proofErr w:type="gramEnd"/>
      <w:r>
        <w:t>="7dp"</w:t>
      </w:r>
    </w:p>
    <w:p w14:paraId="3FCBD075" w14:textId="77777777" w:rsidR="003E7499" w:rsidRDefault="003E7499" w:rsidP="003E7499">
      <w:pPr>
        <w:pStyle w:val="a7"/>
        <w:ind w:left="240" w:right="720" w:firstLine="180"/>
      </w:pPr>
      <w:r>
        <w:t xml:space="preserve">        </w:t>
      </w:r>
      <w:proofErr w:type="spellStart"/>
      <w:proofErr w:type="gramStart"/>
      <w:r>
        <w:t>android:topLeftRadius</w:t>
      </w:r>
      <w:proofErr w:type="spellEnd"/>
      <w:proofErr w:type="gramEnd"/>
      <w:r>
        <w:t>="7dp"</w:t>
      </w:r>
    </w:p>
    <w:p w14:paraId="0908F81E" w14:textId="77777777" w:rsidR="003E7499" w:rsidRDefault="003E7499" w:rsidP="003E7499">
      <w:pPr>
        <w:pStyle w:val="a7"/>
        <w:ind w:left="240" w:right="720" w:firstLine="180"/>
      </w:pPr>
      <w:r>
        <w:t xml:space="preserve">        </w:t>
      </w:r>
      <w:proofErr w:type="spellStart"/>
      <w:proofErr w:type="gramStart"/>
      <w:r>
        <w:t>android:topRightRadius</w:t>
      </w:r>
      <w:proofErr w:type="spellEnd"/>
      <w:proofErr w:type="gramEnd"/>
      <w:r>
        <w:t>="7dp" /&gt;</w:t>
      </w:r>
    </w:p>
    <w:p w14:paraId="382341AF" w14:textId="77777777" w:rsidR="003E7499" w:rsidRDefault="003E7499" w:rsidP="003E7499">
      <w:pPr>
        <w:pStyle w:val="a7"/>
        <w:ind w:left="240" w:right="720" w:firstLine="180"/>
      </w:pPr>
    </w:p>
    <w:p w14:paraId="7DD9B2E8" w14:textId="1E2ACA5C" w:rsidR="00A734AE" w:rsidRDefault="003E7499" w:rsidP="003E7499">
      <w:pPr>
        <w:pStyle w:val="a7"/>
        <w:ind w:left="240" w:right="720" w:firstLine="180"/>
      </w:pPr>
      <w:r>
        <w:t>&lt;/shape&gt;</w:t>
      </w:r>
    </w:p>
    <w:p w14:paraId="6AA1F8E5" w14:textId="16ECC4E6" w:rsidR="003E7499" w:rsidRDefault="003E7499" w:rsidP="003E7499">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28</w:t>
      </w:r>
      <w:r w:rsidR="00B46836">
        <w:fldChar w:fldCharType="end"/>
      </w:r>
    </w:p>
    <w:p w14:paraId="23B1711C" w14:textId="77777777" w:rsidR="00A734AE" w:rsidRDefault="00A734AE" w:rsidP="00A734AE">
      <w:pPr>
        <w:rPr>
          <w:lang w:bidi="ar-SA"/>
        </w:rPr>
      </w:pPr>
      <w:r>
        <w:rPr>
          <w:rFonts w:hint="eastAsia"/>
          <w:lang w:bidi="ar-SA"/>
        </w:rPr>
        <w:t>同时创建以下</w:t>
      </w:r>
      <w:r>
        <w:rPr>
          <w:rFonts w:hint="eastAsia"/>
          <w:lang w:bidi="ar-SA"/>
        </w:rPr>
        <w:t xml:space="preserve"> shape_droptarget.xml </w:t>
      </w:r>
      <w:r>
        <w:rPr>
          <w:rFonts w:hint="eastAsia"/>
          <w:lang w:bidi="ar-SA"/>
        </w:rPr>
        <w:t>文件。</w:t>
      </w:r>
    </w:p>
    <w:p w14:paraId="3E80B9E6" w14:textId="77777777" w:rsidR="00893571" w:rsidRDefault="00893571" w:rsidP="00893571">
      <w:pPr>
        <w:pStyle w:val="a7"/>
        <w:ind w:left="240" w:right="720" w:firstLine="180"/>
      </w:pPr>
      <w:r>
        <w:t>&lt;?xml version="1.0" encoding="UTF-8"?&gt;</w:t>
      </w:r>
    </w:p>
    <w:p w14:paraId="6B688558" w14:textId="77777777" w:rsidR="00893571" w:rsidRDefault="00893571" w:rsidP="00893571">
      <w:pPr>
        <w:pStyle w:val="a7"/>
        <w:ind w:left="240" w:right="720" w:firstLine="180"/>
      </w:pPr>
      <w:r>
        <w:t xml:space="preserve">&lt;shape </w:t>
      </w:r>
      <w:proofErr w:type="spellStart"/>
      <w:proofErr w:type="gramStart"/>
      <w:r>
        <w:t>xmlns:android</w:t>
      </w:r>
      <w:proofErr w:type="spellEnd"/>
      <w:proofErr w:type="gramEnd"/>
      <w:r>
        <w:t>="http://schemas.android.com/</w:t>
      </w:r>
      <w:proofErr w:type="spellStart"/>
      <w:r>
        <w:t>apk</w:t>
      </w:r>
      <w:proofErr w:type="spellEnd"/>
      <w:r>
        <w:t>/res/android"</w:t>
      </w:r>
    </w:p>
    <w:p w14:paraId="23D0642D" w14:textId="77777777" w:rsidR="00893571" w:rsidRDefault="00893571" w:rsidP="00893571">
      <w:pPr>
        <w:pStyle w:val="a7"/>
        <w:ind w:left="240" w:right="720" w:firstLine="180"/>
      </w:pPr>
      <w:r>
        <w:t xml:space="preserve">    </w:t>
      </w:r>
      <w:proofErr w:type="spellStart"/>
      <w:proofErr w:type="gramStart"/>
      <w:r>
        <w:t>android:shape</w:t>
      </w:r>
      <w:proofErr w:type="spellEnd"/>
      <w:proofErr w:type="gramEnd"/>
      <w:r>
        <w:t>="rectangle" &gt;</w:t>
      </w:r>
    </w:p>
    <w:p w14:paraId="0C9FD8B5" w14:textId="77777777" w:rsidR="00893571" w:rsidRDefault="00893571" w:rsidP="00893571">
      <w:pPr>
        <w:pStyle w:val="a7"/>
        <w:ind w:left="240" w:right="720" w:firstLine="180"/>
      </w:pPr>
    </w:p>
    <w:p w14:paraId="6B4960BB" w14:textId="77777777" w:rsidR="00893571" w:rsidRDefault="00893571" w:rsidP="00893571">
      <w:pPr>
        <w:pStyle w:val="a7"/>
        <w:ind w:left="240" w:right="720" w:firstLine="180"/>
      </w:pPr>
      <w:r>
        <w:t xml:space="preserve">    &lt;stroke</w:t>
      </w:r>
    </w:p>
    <w:p w14:paraId="7910E2FC" w14:textId="77777777" w:rsidR="00893571" w:rsidRDefault="00893571" w:rsidP="00893571">
      <w:pPr>
        <w:pStyle w:val="a7"/>
        <w:ind w:left="240" w:right="720" w:firstLine="180"/>
      </w:pPr>
      <w:r>
        <w:lastRenderedPageBreak/>
        <w:t xml:space="preserve">        </w:t>
      </w:r>
      <w:proofErr w:type="spellStart"/>
      <w:proofErr w:type="gramStart"/>
      <w:r>
        <w:t>android:width</w:t>
      </w:r>
      <w:proofErr w:type="spellEnd"/>
      <w:proofErr w:type="gramEnd"/>
      <w:r>
        <w:t>="2dp"</w:t>
      </w:r>
    </w:p>
    <w:p w14:paraId="17E0E3E5" w14:textId="77777777" w:rsidR="00893571" w:rsidRDefault="00893571" w:rsidP="00893571">
      <w:pPr>
        <w:pStyle w:val="a7"/>
        <w:ind w:left="240" w:right="720" w:firstLine="180"/>
      </w:pPr>
      <w:r>
        <w:t xml:space="preserve">        </w:t>
      </w:r>
      <w:proofErr w:type="spellStart"/>
      <w:proofErr w:type="gramStart"/>
      <w:r>
        <w:t>android:color</w:t>
      </w:r>
      <w:proofErr w:type="spellEnd"/>
      <w:proofErr w:type="gramEnd"/>
      <w:r>
        <w:t>="#FFFF0000" /&gt;</w:t>
      </w:r>
    </w:p>
    <w:p w14:paraId="299395E5" w14:textId="77777777" w:rsidR="00893571" w:rsidRDefault="00893571" w:rsidP="00893571">
      <w:pPr>
        <w:pStyle w:val="a7"/>
        <w:ind w:left="240" w:right="720" w:firstLine="180"/>
      </w:pPr>
    </w:p>
    <w:p w14:paraId="1DEA3388" w14:textId="77777777" w:rsidR="00893571" w:rsidRDefault="00893571" w:rsidP="00893571">
      <w:pPr>
        <w:pStyle w:val="a7"/>
        <w:ind w:left="240" w:right="720" w:firstLine="180"/>
      </w:pPr>
      <w:r>
        <w:t xml:space="preserve">    &lt;gradient</w:t>
      </w:r>
    </w:p>
    <w:p w14:paraId="3CC7AADE" w14:textId="77777777" w:rsidR="00893571" w:rsidRDefault="00893571" w:rsidP="00893571">
      <w:pPr>
        <w:pStyle w:val="a7"/>
        <w:ind w:left="240" w:right="720" w:firstLine="180"/>
      </w:pPr>
      <w:r>
        <w:t xml:space="preserve">        </w:t>
      </w:r>
      <w:proofErr w:type="spellStart"/>
      <w:proofErr w:type="gramStart"/>
      <w:r>
        <w:t>android:angle</w:t>
      </w:r>
      <w:proofErr w:type="spellEnd"/>
      <w:proofErr w:type="gramEnd"/>
      <w:r>
        <w:t>="225"</w:t>
      </w:r>
    </w:p>
    <w:p w14:paraId="52F2E4E8" w14:textId="77777777" w:rsidR="00893571" w:rsidRDefault="00893571" w:rsidP="00893571">
      <w:pPr>
        <w:pStyle w:val="a7"/>
        <w:ind w:left="240" w:right="720" w:firstLine="180"/>
      </w:pPr>
      <w:r>
        <w:t xml:space="preserve">        </w:t>
      </w:r>
      <w:proofErr w:type="spellStart"/>
      <w:proofErr w:type="gramStart"/>
      <w:r>
        <w:t>android:endColor</w:t>
      </w:r>
      <w:proofErr w:type="spellEnd"/>
      <w:proofErr w:type="gramEnd"/>
      <w:r>
        <w:t>="#DD2ECCFA"</w:t>
      </w:r>
    </w:p>
    <w:p w14:paraId="4B448574" w14:textId="77777777" w:rsidR="00893571" w:rsidRDefault="00893571" w:rsidP="00893571">
      <w:pPr>
        <w:pStyle w:val="a7"/>
        <w:ind w:left="240" w:right="720" w:firstLine="180"/>
      </w:pPr>
      <w:r>
        <w:t xml:space="preserve">        </w:t>
      </w:r>
      <w:proofErr w:type="spellStart"/>
      <w:proofErr w:type="gramStart"/>
      <w:r>
        <w:t>android:startColor</w:t>
      </w:r>
      <w:proofErr w:type="spellEnd"/>
      <w:proofErr w:type="gramEnd"/>
      <w:r>
        <w:t>="#DD000000" /&gt;</w:t>
      </w:r>
    </w:p>
    <w:p w14:paraId="1EC07F92" w14:textId="77777777" w:rsidR="00893571" w:rsidRDefault="00893571" w:rsidP="00893571">
      <w:pPr>
        <w:pStyle w:val="a7"/>
        <w:ind w:left="240" w:right="720" w:firstLine="180"/>
      </w:pPr>
    </w:p>
    <w:p w14:paraId="59EAC201" w14:textId="77777777" w:rsidR="00893571" w:rsidRDefault="00893571" w:rsidP="00893571">
      <w:pPr>
        <w:pStyle w:val="a7"/>
        <w:ind w:left="240" w:right="720" w:firstLine="180"/>
      </w:pPr>
      <w:r>
        <w:t xml:space="preserve">    &lt;corners</w:t>
      </w:r>
    </w:p>
    <w:p w14:paraId="1E218286" w14:textId="77777777" w:rsidR="00893571" w:rsidRDefault="00893571" w:rsidP="00893571">
      <w:pPr>
        <w:pStyle w:val="a7"/>
        <w:ind w:left="240" w:right="720" w:firstLine="180"/>
      </w:pPr>
      <w:r>
        <w:t xml:space="preserve">        </w:t>
      </w:r>
      <w:proofErr w:type="spellStart"/>
      <w:proofErr w:type="gramStart"/>
      <w:r>
        <w:t>android:bottomLeftRadius</w:t>
      </w:r>
      <w:proofErr w:type="spellEnd"/>
      <w:proofErr w:type="gramEnd"/>
      <w:r>
        <w:t>="7dp"</w:t>
      </w:r>
    </w:p>
    <w:p w14:paraId="06990036" w14:textId="77777777" w:rsidR="00893571" w:rsidRDefault="00893571" w:rsidP="00893571">
      <w:pPr>
        <w:pStyle w:val="a7"/>
        <w:ind w:left="240" w:right="720" w:firstLine="180"/>
      </w:pPr>
      <w:r>
        <w:t xml:space="preserve">        </w:t>
      </w:r>
      <w:proofErr w:type="spellStart"/>
      <w:proofErr w:type="gramStart"/>
      <w:r>
        <w:t>android:bottomRightRadius</w:t>
      </w:r>
      <w:proofErr w:type="spellEnd"/>
      <w:proofErr w:type="gramEnd"/>
      <w:r>
        <w:t>="7dp"</w:t>
      </w:r>
    </w:p>
    <w:p w14:paraId="36A9CD91" w14:textId="77777777" w:rsidR="00893571" w:rsidRDefault="00893571" w:rsidP="00893571">
      <w:pPr>
        <w:pStyle w:val="a7"/>
        <w:ind w:left="240" w:right="720" w:firstLine="180"/>
      </w:pPr>
      <w:r>
        <w:t xml:space="preserve">        </w:t>
      </w:r>
      <w:proofErr w:type="spellStart"/>
      <w:proofErr w:type="gramStart"/>
      <w:r>
        <w:t>android:topLeftRadius</w:t>
      </w:r>
      <w:proofErr w:type="spellEnd"/>
      <w:proofErr w:type="gramEnd"/>
      <w:r>
        <w:t>="7dp"</w:t>
      </w:r>
    </w:p>
    <w:p w14:paraId="2B400520" w14:textId="77777777" w:rsidR="00893571" w:rsidRDefault="00893571" w:rsidP="00893571">
      <w:pPr>
        <w:pStyle w:val="a7"/>
        <w:ind w:left="240" w:right="720" w:firstLine="180"/>
      </w:pPr>
      <w:r>
        <w:t xml:space="preserve">        </w:t>
      </w:r>
      <w:proofErr w:type="spellStart"/>
      <w:proofErr w:type="gramStart"/>
      <w:r>
        <w:t>android:topRightRadius</w:t>
      </w:r>
      <w:proofErr w:type="spellEnd"/>
      <w:proofErr w:type="gramEnd"/>
      <w:r>
        <w:t>="7dp" /&gt;</w:t>
      </w:r>
    </w:p>
    <w:p w14:paraId="5211611C" w14:textId="77777777" w:rsidR="00893571" w:rsidRDefault="00893571" w:rsidP="00893571">
      <w:pPr>
        <w:pStyle w:val="a7"/>
        <w:ind w:left="240" w:right="720" w:firstLine="180"/>
      </w:pPr>
    </w:p>
    <w:p w14:paraId="36B17731" w14:textId="14A647C1" w:rsidR="00A734AE" w:rsidRDefault="00893571" w:rsidP="00893571">
      <w:pPr>
        <w:pStyle w:val="a7"/>
        <w:ind w:left="240" w:right="720" w:firstLine="180"/>
      </w:pPr>
      <w:r>
        <w:t>&lt;/shape&gt;</w:t>
      </w:r>
    </w:p>
    <w:p w14:paraId="4A1B6738" w14:textId="1A214BFB" w:rsidR="00893571" w:rsidRDefault="00305C23" w:rsidP="00305C23">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29</w:t>
      </w:r>
      <w:r w:rsidR="00B46836">
        <w:fldChar w:fldCharType="end"/>
      </w:r>
    </w:p>
    <w:p w14:paraId="51366CF0" w14:textId="5D66D14E" w:rsidR="00A734AE" w:rsidRDefault="00A734AE" w:rsidP="00F14BA8">
      <w:pPr>
        <w:pStyle w:val="4"/>
      </w:pPr>
      <w:r>
        <w:rPr>
          <w:rFonts w:hint="eastAsia"/>
        </w:rPr>
        <w:t>活动和布局</w:t>
      </w:r>
    </w:p>
    <w:p w14:paraId="2FFE20BC" w14:textId="29CCCA6F" w:rsidR="00A734AE" w:rsidRDefault="00A734AE" w:rsidP="00A734AE">
      <w:pPr>
        <w:rPr>
          <w:lang w:bidi="ar-SA"/>
        </w:rPr>
      </w:pPr>
      <w:r>
        <w:rPr>
          <w:rFonts w:hint="eastAsia"/>
          <w:lang w:bidi="ar-SA"/>
        </w:rPr>
        <w:t>将活动的布局更改为以下代码</w:t>
      </w:r>
      <w:r w:rsidR="00CB11C9">
        <w:rPr>
          <w:rFonts w:hint="eastAsia"/>
          <w:lang w:bidi="ar-SA"/>
        </w:rPr>
        <w:t>：</w:t>
      </w:r>
    </w:p>
    <w:p w14:paraId="1AE515D0" w14:textId="77777777" w:rsidR="0084247B" w:rsidRDefault="0084247B" w:rsidP="0084247B">
      <w:pPr>
        <w:pStyle w:val="a7"/>
        <w:ind w:left="240" w:right="720" w:firstLine="180"/>
      </w:pPr>
      <w:r>
        <w:t>&lt;?xml version="1.0" encoding="utf-8"?&gt;</w:t>
      </w:r>
    </w:p>
    <w:p w14:paraId="61829F6E" w14:textId="77777777" w:rsidR="0084247B" w:rsidRDefault="0084247B" w:rsidP="0084247B">
      <w:pPr>
        <w:pStyle w:val="a7"/>
        <w:ind w:left="240" w:right="720" w:firstLine="180"/>
      </w:pPr>
      <w:r>
        <w:t>&lt;</w:t>
      </w:r>
      <w:proofErr w:type="spellStart"/>
      <w:r>
        <w:t>GridLayout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6B2B3B1D"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487C6E9"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17E6D0C2" w14:textId="77777777" w:rsidR="0084247B" w:rsidRDefault="0084247B" w:rsidP="0084247B">
      <w:pPr>
        <w:pStyle w:val="a7"/>
        <w:ind w:left="240" w:right="720" w:firstLine="180"/>
      </w:pPr>
      <w:r>
        <w:t xml:space="preserve">    </w:t>
      </w:r>
      <w:proofErr w:type="spellStart"/>
      <w:proofErr w:type="gramStart"/>
      <w:r>
        <w:t>android:columnCount</w:t>
      </w:r>
      <w:proofErr w:type="spellEnd"/>
      <w:proofErr w:type="gramEnd"/>
      <w:r>
        <w:t>="2"</w:t>
      </w:r>
    </w:p>
    <w:p w14:paraId="0CE35C8D" w14:textId="77777777" w:rsidR="0084247B" w:rsidRDefault="0084247B" w:rsidP="0084247B">
      <w:pPr>
        <w:pStyle w:val="a7"/>
        <w:ind w:left="240" w:right="720" w:firstLine="180"/>
      </w:pPr>
      <w:r>
        <w:t xml:space="preserve">    </w:t>
      </w:r>
      <w:proofErr w:type="spellStart"/>
      <w:proofErr w:type="gramStart"/>
      <w:r>
        <w:t>android:columnWidth</w:t>
      </w:r>
      <w:proofErr w:type="spellEnd"/>
      <w:proofErr w:type="gramEnd"/>
      <w:r>
        <w:t>="320dp"</w:t>
      </w:r>
    </w:p>
    <w:p w14:paraId="096237EF" w14:textId="77777777" w:rsidR="0084247B" w:rsidRDefault="0084247B" w:rsidP="0084247B">
      <w:pPr>
        <w:pStyle w:val="a7"/>
        <w:ind w:left="240" w:right="720" w:firstLine="180"/>
      </w:pPr>
      <w:r>
        <w:t xml:space="preserve">    </w:t>
      </w:r>
      <w:proofErr w:type="spellStart"/>
      <w:proofErr w:type="gramStart"/>
      <w:r>
        <w:t>android:orientation</w:t>
      </w:r>
      <w:proofErr w:type="spellEnd"/>
      <w:proofErr w:type="gramEnd"/>
      <w:r>
        <w:t>="vertical"</w:t>
      </w:r>
    </w:p>
    <w:p w14:paraId="180893D5" w14:textId="77777777" w:rsidR="0084247B" w:rsidRDefault="0084247B" w:rsidP="0084247B">
      <w:pPr>
        <w:pStyle w:val="a7"/>
        <w:ind w:left="240" w:right="720" w:firstLine="180"/>
      </w:pPr>
      <w:r>
        <w:t xml:space="preserve">    </w:t>
      </w:r>
      <w:proofErr w:type="spellStart"/>
      <w:proofErr w:type="gramStart"/>
      <w:r>
        <w:t>android:rowCount</w:t>
      </w:r>
      <w:proofErr w:type="spellEnd"/>
      <w:proofErr w:type="gramEnd"/>
      <w:r>
        <w:t>="2"</w:t>
      </w:r>
    </w:p>
    <w:p w14:paraId="1C1C1B36" w14:textId="77777777" w:rsidR="0084247B" w:rsidRDefault="0084247B" w:rsidP="0084247B">
      <w:pPr>
        <w:pStyle w:val="a7"/>
        <w:ind w:left="240" w:right="720" w:firstLine="180"/>
      </w:pPr>
      <w:r>
        <w:t xml:space="preserve">    </w:t>
      </w:r>
      <w:proofErr w:type="spellStart"/>
      <w:proofErr w:type="gramStart"/>
      <w:r>
        <w:t>android:stretchMode</w:t>
      </w:r>
      <w:proofErr w:type="spellEnd"/>
      <w:proofErr w:type="gramEnd"/>
      <w:r>
        <w:t>="</w:t>
      </w:r>
      <w:proofErr w:type="spellStart"/>
      <w:r>
        <w:t>columnWidth</w:t>
      </w:r>
      <w:proofErr w:type="spellEnd"/>
      <w:r>
        <w:t>" &gt;</w:t>
      </w:r>
    </w:p>
    <w:p w14:paraId="7D4CAF5F" w14:textId="77777777" w:rsidR="0084247B" w:rsidRDefault="0084247B" w:rsidP="0084247B">
      <w:pPr>
        <w:pStyle w:val="a7"/>
        <w:ind w:left="240" w:right="720" w:firstLine="180"/>
      </w:pPr>
    </w:p>
    <w:p w14:paraId="01F0B7AB" w14:textId="77777777" w:rsidR="0084247B" w:rsidRDefault="0084247B" w:rsidP="0084247B">
      <w:pPr>
        <w:pStyle w:val="a7"/>
        <w:ind w:left="240" w:right="720" w:firstLine="180"/>
      </w:pPr>
      <w:r>
        <w:t xml:space="preserve">    &lt;</w:t>
      </w:r>
      <w:proofErr w:type="spellStart"/>
      <w:r>
        <w:t>LinearLayout</w:t>
      </w:r>
      <w:proofErr w:type="spellEnd"/>
    </w:p>
    <w:p w14:paraId="0AC2BAD2" w14:textId="77777777" w:rsidR="0084247B" w:rsidRDefault="0084247B" w:rsidP="0084247B">
      <w:pPr>
        <w:pStyle w:val="a7"/>
        <w:ind w:left="240" w:right="720" w:firstLine="180"/>
      </w:pPr>
      <w:r>
        <w:lastRenderedPageBreak/>
        <w:t xml:space="preserve">        </w:t>
      </w:r>
      <w:proofErr w:type="spellStart"/>
      <w:r>
        <w:t>android:id</w:t>
      </w:r>
      <w:proofErr w:type="spellEnd"/>
      <w:r>
        <w:t>="@+id/</w:t>
      </w:r>
      <w:proofErr w:type="spellStart"/>
      <w:r>
        <w:t>topleft</w:t>
      </w:r>
      <w:proofErr w:type="spellEnd"/>
      <w:r>
        <w:t>"</w:t>
      </w:r>
    </w:p>
    <w:p w14:paraId="6B85B765"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="160dp"</w:t>
      </w:r>
    </w:p>
    <w:p w14:paraId="03D99BDE"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="160dp"</w:t>
      </w:r>
    </w:p>
    <w:p w14:paraId="4E3D337E" w14:textId="77777777" w:rsidR="0084247B" w:rsidRDefault="0084247B" w:rsidP="0084247B">
      <w:pPr>
        <w:pStyle w:val="a7"/>
        <w:ind w:left="240" w:right="720" w:firstLine="180"/>
      </w:pPr>
      <w:r>
        <w:t xml:space="preserve">        </w:t>
      </w:r>
      <w:proofErr w:type="spellStart"/>
      <w:proofErr w:type="gramStart"/>
      <w:r>
        <w:t>android:layout</w:t>
      </w:r>
      <w:proofErr w:type="gramEnd"/>
      <w:r>
        <w:t>_row</w:t>
      </w:r>
      <w:proofErr w:type="spellEnd"/>
      <w:r>
        <w:t>="0"</w:t>
      </w:r>
    </w:p>
    <w:p w14:paraId="1CED4A2F" w14:textId="77777777" w:rsidR="0084247B" w:rsidRDefault="0084247B" w:rsidP="0084247B">
      <w:pPr>
        <w:pStyle w:val="a7"/>
        <w:ind w:left="240" w:right="720" w:firstLine="180"/>
      </w:pPr>
      <w:r>
        <w:t xml:space="preserve">        </w:t>
      </w:r>
      <w:proofErr w:type="spellStart"/>
      <w:proofErr w:type="gramStart"/>
      <w:r>
        <w:t>android:background</w:t>
      </w:r>
      <w:proofErr w:type="spellEnd"/>
      <w:proofErr w:type="gramEnd"/>
      <w:r>
        <w:t>="@drawable/shape" &gt;</w:t>
      </w:r>
    </w:p>
    <w:p w14:paraId="5643A5A5" w14:textId="77777777" w:rsidR="0084247B" w:rsidRDefault="0084247B" w:rsidP="0084247B">
      <w:pPr>
        <w:pStyle w:val="a7"/>
        <w:ind w:left="240" w:right="720" w:firstLine="180"/>
      </w:pPr>
    </w:p>
    <w:p w14:paraId="7C368A19" w14:textId="77777777" w:rsidR="0084247B" w:rsidRDefault="0084247B" w:rsidP="0084247B">
      <w:pPr>
        <w:pStyle w:val="a7"/>
        <w:ind w:left="240" w:right="720" w:firstLine="180"/>
      </w:pPr>
      <w:r>
        <w:t xml:space="preserve">        &lt;</w:t>
      </w:r>
      <w:proofErr w:type="spellStart"/>
      <w:r>
        <w:t>ImageView</w:t>
      </w:r>
      <w:proofErr w:type="spellEnd"/>
    </w:p>
    <w:p w14:paraId="535CD525" w14:textId="77777777" w:rsidR="0084247B" w:rsidRDefault="0084247B" w:rsidP="0084247B">
      <w:pPr>
        <w:pStyle w:val="a7"/>
        <w:ind w:left="240" w:right="720" w:firstLine="180"/>
      </w:pPr>
      <w:r>
        <w:t xml:space="preserve">            </w:t>
      </w:r>
      <w:proofErr w:type="spellStart"/>
      <w:r>
        <w:t>android:id</w:t>
      </w:r>
      <w:proofErr w:type="spellEnd"/>
      <w:r>
        <w:t>="@+id/myimage1"</w:t>
      </w:r>
    </w:p>
    <w:p w14:paraId="2B69D438"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5FF31C7"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A255311" w14:textId="77777777" w:rsidR="0084247B" w:rsidRDefault="0084247B" w:rsidP="0084247B">
      <w:pPr>
        <w:pStyle w:val="a7"/>
        <w:ind w:left="240" w:right="720" w:firstLine="180"/>
      </w:pPr>
      <w:r>
        <w:t xml:space="preserve">            </w:t>
      </w:r>
      <w:proofErr w:type="spellStart"/>
      <w:r>
        <w:t>android:src</w:t>
      </w:r>
      <w:proofErr w:type="spellEnd"/>
      <w:r>
        <w:t>="@drawable/</w:t>
      </w:r>
      <w:proofErr w:type="spellStart"/>
      <w:r>
        <w:t>ic_launcher_foreground</w:t>
      </w:r>
      <w:proofErr w:type="spellEnd"/>
      <w:r>
        <w:t>" /&gt;</w:t>
      </w:r>
    </w:p>
    <w:p w14:paraId="04F0A0BA" w14:textId="77777777" w:rsidR="0084247B" w:rsidRDefault="0084247B" w:rsidP="0084247B">
      <w:pPr>
        <w:pStyle w:val="a7"/>
        <w:ind w:left="240" w:right="720" w:firstLine="180"/>
      </w:pPr>
      <w:r>
        <w:t xml:space="preserve">    &lt;/</w:t>
      </w:r>
      <w:proofErr w:type="spellStart"/>
      <w:r>
        <w:t>LinearLayout</w:t>
      </w:r>
      <w:proofErr w:type="spellEnd"/>
      <w:r>
        <w:t>&gt;</w:t>
      </w:r>
    </w:p>
    <w:p w14:paraId="1E52A244" w14:textId="77777777" w:rsidR="0084247B" w:rsidRDefault="0084247B" w:rsidP="0084247B">
      <w:pPr>
        <w:pStyle w:val="a7"/>
        <w:ind w:left="240" w:right="720" w:firstLine="180"/>
      </w:pPr>
    </w:p>
    <w:p w14:paraId="6327C200" w14:textId="77777777" w:rsidR="0084247B" w:rsidRDefault="0084247B" w:rsidP="0084247B">
      <w:pPr>
        <w:pStyle w:val="a7"/>
        <w:ind w:left="240" w:right="720" w:firstLine="180"/>
      </w:pPr>
      <w:r>
        <w:t xml:space="preserve">    &lt;</w:t>
      </w:r>
      <w:proofErr w:type="spellStart"/>
      <w:r>
        <w:t>LinearLayout</w:t>
      </w:r>
      <w:proofErr w:type="spellEnd"/>
    </w:p>
    <w:p w14:paraId="074A55CA" w14:textId="77777777" w:rsidR="0084247B" w:rsidRDefault="0084247B" w:rsidP="0084247B">
      <w:pPr>
        <w:pStyle w:val="a7"/>
        <w:ind w:left="240" w:right="720" w:firstLine="180"/>
      </w:pPr>
      <w:r>
        <w:t xml:space="preserve">        </w:t>
      </w:r>
      <w:proofErr w:type="spellStart"/>
      <w:r>
        <w:t>android:id</w:t>
      </w:r>
      <w:proofErr w:type="spellEnd"/>
      <w:r>
        <w:t>="@+id/</w:t>
      </w:r>
      <w:proofErr w:type="spellStart"/>
      <w:r>
        <w:t>topright</w:t>
      </w:r>
      <w:proofErr w:type="spellEnd"/>
      <w:r>
        <w:t>"</w:t>
      </w:r>
    </w:p>
    <w:p w14:paraId="49C9ED6A"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="160dp"</w:t>
      </w:r>
    </w:p>
    <w:p w14:paraId="62A5DCD6"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="160dp"</w:t>
      </w:r>
    </w:p>
    <w:p w14:paraId="1015FC13" w14:textId="77777777" w:rsidR="0084247B" w:rsidRDefault="0084247B" w:rsidP="0084247B">
      <w:pPr>
        <w:pStyle w:val="a7"/>
        <w:ind w:left="240" w:right="720" w:firstLine="180"/>
      </w:pPr>
      <w:r>
        <w:t xml:space="preserve">        </w:t>
      </w:r>
      <w:proofErr w:type="spellStart"/>
      <w:proofErr w:type="gramStart"/>
      <w:r>
        <w:t>android:background</w:t>
      </w:r>
      <w:proofErr w:type="spellEnd"/>
      <w:proofErr w:type="gramEnd"/>
      <w:r>
        <w:t>="@drawable/shape" &gt;</w:t>
      </w:r>
    </w:p>
    <w:p w14:paraId="367421D2" w14:textId="77777777" w:rsidR="0084247B" w:rsidRDefault="0084247B" w:rsidP="0084247B">
      <w:pPr>
        <w:pStyle w:val="a7"/>
        <w:ind w:left="240" w:right="720" w:firstLine="180"/>
      </w:pPr>
    </w:p>
    <w:p w14:paraId="2042429E" w14:textId="77777777" w:rsidR="0084247B" w:rsidRDefault="0084247B" w:rsidP="0084247B">
      <w:pPr>
        <w:pStyle w:val="a7"/>
        <w:ind w:left="240" w:right="720" w:firstLine="180"/>
      </w:pPr>
      <w:r>
        <w:t xml:space="preserve">        &lt;</w:t>
      </w:r>
      <w:proofErr w:type="spellStart"/>
      <w:r>
        <w:t>ImageView</w:t>
      </w:r>
      <w:proofErr w:type="spellEnd"/>
    </w:p>
    <w:p w14:paraId="29026C42" w14:textId="77777777" w:rsidR="0084247B" w:rsidRDefault="0084247B" w:rsidP="0084247B">
      <w:pPr>
        <w:pStyle w:val="a7"/>
        <w:ind w:left="240" w:right="720" w:firstLine="180"/>
      </w:pPr>
      <w:r>
        <w:t xml:space="preserve">            </w:t>
      </w:r>
      <w:proofErr w:type="spellStart"/>
      <w:r>
        <w:t>android:id</w:t>
      </w:r>
      <w:proofErr w:type="spellEnd"/>
      <w:r>
        <w:t>="@+id/myimage2"</w:t>
      </w:r>
    </w:p>
    <w:p w14:paraId="5CFFF70B"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2B53D62"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E00B104" w14:textId="77777777" w:rsidR="0084247B" w:rsidRDefault="0084247B" w:rsidP="0084247B">
      <w:pPr>
        <w:pStyle w:val="a7"/>
        <w:ind w:left="240" w:right="720" w:firstLine="180"/>
      </w:pPr>
      <w:r>
        <w:t xml:space="preserve">            </w:t>
      </w:r>
      <w:proofErr w:type="spellStart"/>
      <w:r>
        <w:t>android:src</w:t>
      </w:r>
      <w:proofErr w:type="spellEnd"/>
      <w:r>
        <w:t>="@drawable/</w:t>
      </w:r>
      <w:proofErr w:type="spellStart"/>
      <w:r>
        <w:t>ic_launcher_foreground</w:t>
      </w:r>
      <w:proofErr w:type="spellEnd"/>
      <w:r>
        <w:t>" /&gt;</w:t>
      </w:r>
    </w:p>
    <w:p w14:paraId="5B93CD2E" w14:textId="77777777" w:rsidR="0084247B" w:rsidRDefault="0084247B" w:rsidP="0084247B">
      <w:pPr>
        <w:pStyle w:val="a7"/>
        <w:ind w:left="240" w:right="720" w:firstLine="180"/>
      </w:pPr>
      <w:r>
        <w:t xml:space="preserve">    &lt;/</w:t>
      </w:r>
      <w:proofErr w:type="spellStart"/>
      <w:r>
        <w:t>LinearLayout</w:t>
      </w:r>
      <w:proofErr w:type="spellEnd"/>
      <w:r>
        <w:t>&gt;</w:t>
      </w:r>
    </w:p>
    <w:p w14:paraId="503338AC" w14:textId="77777777" w:rsidR="0084247B" w:rsidRDefault="0084247B" w:rsidP="0084247B">
      <w:pPr>
        <w:pStyle w:val="a7"/>
        <w:ind w:left="240" w:right="720" w:firstLine="180"/>
      </w:pPr>
    </w:p>
    <w:p w14:paraId="58120BF4" w14:textId="77777777" w:rsidR="0084247B" w:rsidRDefault="0084247B" w:rsidP="0084247B">
      <w:pPr>
        <w:pStyle w:val="a7"/>
        <w:ind w:left="240" w:right="720" w:firstLine="180"/>
      </w:pPr>
      <w:r>
        <w:t xml:space="preserve">    &lt;</w:t>
      </w:r>
      <w:proofErr w:type="spellStart"/>
      <w:r>
        <w:t>LinearLayout</w:t>
      </w:r>
      <w:proofErr w:type="spellEnd"/>
    </w:p>
    <w:p w14:paraId="476177F1" w14:textId="77777777" w:rsidR="0084247B" w:rsidRDefault="0084247B" w:rsidP="0084247B">
      <w:pPr>
        <w:pStyle w:val="a7"/>
        <w:ind w:left="240" w:right="720" w:firstLine="180"/>
      </w:pPr>
      <w:r>
        <w:t xml:space="preserve">        </w:t>
      </w:r>
      <w:proofErr w:type="spellStart"/>
      <w:r>
        <w:t>android:id</w:t>
      </w:r>
      <w:proofErr w:type="spellEnd"/>
      <w:r>
        <w:t>="@+id/</w:t>
      </w:r>
      <w:proofErr w:type="spellStart"/>
      <w:r>
        <w:t>bottomleft</w:t>
      </w:r>
      <w:proofErr w:type="spellEnd"/>
      <w:r>
        <w:t>"</w:t>
      </w:r>
    </w:p>
    <w:p w14:paraId="01432C66"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="160dp"</w:t>
      </w:r>
    </w:p>
    <w:p w14:paraId="090B025A"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="160dp"</w:t>
      </w:r>
    </w:p>
    <w:p w14:paraId="0665DA24" w14:textId="77777777" w:rsidR="0084247B" w:rsidRDefault="0084247B" w:rsidP="0084247B">
      <w:pPr>
        <w:pStyle w:val="a7"/>
        <w:ind w:left="240" w:right="720" w:firstLine="180"/>
      </w:pPr>
      <w:r>
        <w:lastRenderedPageBreak/>
        <w:t xml:space="preserve">        </w:t>
      </w:r>
      <w:proofErr w:type="spellStart"/>
      <w:proofErr w:type="gramStart"/>
      <w:r>
        <w:t>android:background</w:t>
      </w:r>
      <w:proofErr w:type="spellEnd"/>
      <w:proofErr w:type="gramEnd"/>
      <w:r>
        <w:t>="@drawable/shape" &gt;</w:t>
      </w:r>
    </w:p>
    <w:p w14:paraId="0C6E52D6" w14:textId="77777777" w:rsidR="0084247B" w:rsidRDefault="0084247B" w:rsidP="0084247B">
      <w:pPr>
        <w:pStyle w:val="a7"/>
        <w:ind w:left="240" w:right="720" w:firstLine="180"/>
      </w:pPr>
    </w:p>
    <w:p w14:paraId="7F6C9CF7" w14:textId="77777777" w:rsidR="0084247B" w:rsidRDefault="0084247B" w:rsidP="0084247B">
      <w:pPr>
        <w:pStyle w:val="a7"/>
        <w:ind w:left="240" w:right="720" w:firstLine="180"/>
      </w:pPr>
      <w:r>
        <w:t xml:space="preserve">        &lt;</w:t>
      </w:r>
      <w:proofErr w:type="spellStart"/>
      <w:r>
        <w:t>ImageView</w:t>
      </w:r>
      <w:proofErr w:type="spellEnd"/>
    </w:p>
    <w:p w14:paraId="04CEA14A" w14:textId="77777777" w:rsidR="0084247B" w:rsidRDefault="0084247B" w:rsidP="0084247B">
      <w:pPr>
        <w:pStyle w:val="a7"/>
        <w:ind w:left="240" w:right="720" w:firstLine="180"/>
      </w:pPr>
      <w:r>
        <w:t xml:space="preserve">            </w:t>
      </w:r>
      <w:proofErr w:type="spellStart"/>
      <w:r>
        <w:t>android:id</w:t>
      </w:r>
      <w:proofErr w:type="spellEnd"/>
      <w:r>
        <w:t>="@+id/myimage3"</w:t>
      </w:r>
    </w:p>
    <w:p w14:paraId="060E3ED2"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B8CB4D6"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0025893" w14:textId="77777777" w:rsidR="0084247B" w:rsidRDefault="0084247B" w:rsidP="0084247B">
      <w:pPr>
        <w:pStyle w:val="a7"/>
        <w:ind w:left="240" w:right="720" w:firstLine="180"/>
      </w:pPr>
      <w:r>
        <w:t xml:space="preserve">            </w:t>
      </w:r>
      <w:proofErr w:type="spellStart"/>
      <w:r>
        <w:t>android:src</w:t>
      </w:r>
      <w:proofErr w:type="spellEnd"/>
      <w:r>
        <w:t>="@drawable/</w:t>
      </w:r>
      <w:proofErr w:type="spellStart"/>
      <w:r>
        <w:t>ic_launcher_foreground</w:t>
      </w:r>
      <w:proofErr w:type="spellEnd"/>
      <w:r>
        <w:t>" /&gt;</w:t>
      </w:r>
    </w:p>
    <w:p w14:paraId="450CC95B" w14:textId="77777777" w:rsidR="0084247B" w:rsidRDefault="0084247B" w:rsidP="0084247B">
      <w:pPr>
        <w:pStyle w:val="a7"/>
        <w:ind w:left="240" w:right="720" w:firstLine="180"/>
      </w:pPr>
      <w:r>
        <w:t xml:space="preserve">    &lt;/</w:t>
      </w:r>
      <w:proofErr w:type="spellStart"/>
      <w:r>
        <w:t>LinearLayout</w:t>
      </w:r>
      <w:proofErr w:type="spellEnd"/>
      <w:r>
        <w:t>&gt;</w:t>
      </w:r>
    </w:p>
    <w:p w14:paraId="16958C9D" w14:textId="77777777" w:rsidR="0084247B" w:rsidRDefault="0084247B" w:rsidP="0084247B">
      <w:pPr>
        <w:pStyle w:val="a7"/>
        <w:ind w:left="240" w:right="720" w:firstLine="180"/>
      </w:pPr>
    </w:p>
    <w:p w14:paraId="024033BD" w14:textId="77777777" w:rsidR="0084247B" w:rsidRDefault="0084247B" w:rsidP="0084247B">
      <w:pPr>
        <w:pStyle w:val="a7"/>
        <w:ind w:left="240" w:right="720" w:firstLine="180"/>
      </w:pPr>
      <w:r>
        <w:t xml:space="preserve">    &lt;</w:t>
      </w:r>
      <w:proofErr w:type="spellStart"/>
      <w:r>
        <w:t>LinearLayout</w:t>
      </w:r>
      <w:proofErr w:type="spellEnd"/>
    </w:p>
    <w:p w14:paraId="740D7ED2" w14:textId="77777777" w:rsidR="0084247B" w:rsidRDefault="0084247B" w:rsidP="0084247B">
      <w:pPr>
        <w:pStyle w:val="a7"/>
        <w:ind w:left="240" w:right="720" w:firstLine="180"/>
      </w:pPr>
      <w:r>
        <w:t xml:space="preserve">        </w:t>
      </w:r>
      <w:proofErr w:type="spellStart"/>
      <w:r>
        <w:t>android:id</w:t>
      </w:r>
      <w:proofErr w:type="spellEnd"/>
      <w:r>
        <w:t>="@+id/</w:t>
      </w:r>
      <w:proofErr w:type="spellStart"/>
      <w:r>
        <w:t>bottomright</w:t>
      </w:r>
      <w:proofErr w:type="spellEnd"/>
      <w:r>
        <w:t>"</w:t>
      </w:r>
    </w:p>
    <w:p w14:paraId="44C74217"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="160dp"</w:t>
      </w:r>
    </w:p>
    <w:p w14:paraId="2B3F4A3E"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="160dp"</w:t>
      </w:r>
    </w:p>
    <w:p w14:paraId="360FF6DA" w14:textId="77777777" w:rsidR="0084247B" w:rsidRDefault="0084247B" w:rsidP="0084247B">
      <w:pPr>
        <w:pStyle w:val="a7"/>
        <w:ind w:left="240" w:right="720" w:firstLine="180"/>
      </w:pPr>
      <w:r>
        <w:t xml:space="preserve">        </w:t>
      </w:r>
      <w:proofErr w:type="spellStart"/>
      <w:proofErr w:type="gramStart"/>
      <w:r>
        <w:t>android:background</w:t>
      </w:r>
      <w:proofErr w:type="spellEnd"/>
      <w:proofErr w:type="gramEnd"/>
      <w:r>
        <w:t>="@drawable/shape" &gt;</w:t>
      </w:r>
    </w:p>
    <w:p w14:paraId="1D7DEA3B" w14:textId="77777777" w:rsidR="0084247B" w:rsidRDefault="0084247B" w:rsidP="0084247B">
      <w:pPr>
        <w:pStyle w:val="a7"/>
        <w:ind w:left="240" w:right="720" w:firstLine="180"/>
      </w:pPr>
    </w:p>
    <w:p w14:paraId="028F9588" w14:textId="77777777" w:rsidR="0084247B" w:rsidRDefault="0084247B" w:rsidP="0084247B">
      <w:pPr>
        <w:pStyle w:val="a7"/>
        <w:ind w:left="240" w:right="720" w:firstLine="180"/>
      </w:pPr>
      <w:r>
        <w:t xml:space="preserve">        &lt;</w:t>
      </w:r>
      <w:proofErr w:type="spellStart"/>
      <w:r>
        <w:t>ImageView</w:t>
      </w:r>
      <w:proofErr w:type="spellEnd"/>
    </w:p>
    <w:p w14:paraId="59682971" w14:textId="77777777" w:rsidR="0084247B" w:rsidRDefault="0084247B" w:rsidP="0084247B">
      <w:pPr>
        <w:pStyle w:val="a7"/>
        <w:ind w:left="240" w:right="720" w:firstLine="180"/>
      </w:pPr>
      <w:r>
        <w:t xml:space="preserve">            </w:t>
      </w:r>
      <w:proofErr w:type="spellStart"/>
      <w:r>
        <w:t>android:id</w:t>
      </w:r>
      <w:proofErr w:type="spellEnd"/>
      <w:r>
        <w:t>="@+id/myimage4"</w:t>
      </w:r>
    </w:p>
    <w:p w14:paraId="0C0AC63F" w14:textId="77777777" w:rsidR="0084247B" w:rsidRDefault="0084247B" w:rsidP="0084247B">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464227A" w14:textId="77777777" w:rsidR="0084247B" w:rsidRDefault="0084247B" w:rsidP="0084247B">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08B4FA6" w14:textId="77777777" w:rsidR="0084247B" w:rsidRDefault="0084247B" w:rsidP="0084247B">
      <w:pPr>
        <w:pStyle w:val="a7"/>
        <w:ind w:left="240" w:right="720" w:firstLine="180"/>
      </w:pPr>
      <w:r>
        <w:t xml:space="preserve">            </w:t>
      </w:r>
      <w:proofErr w:type="spellStart"/>
      <w:r>
        <w:t>android:src</w:t>
      </w:r>
      <w:proofErr w:type="spellEnd"/>
      <w:r>
        <w:t>="@drawable/</w:t>
      </w:r>
      <w:proofErr w:type="spellStart"/>
      <w:r>
        <w:t>ic_launcher_foreground</w:t>
      </w:r>
      <w:proofErr w:type="spellEnd"/>
      <w:r>
        <w:t>" /&gt;</w:t>
      </w:r>
    </w:p>
    <w:p w14:paraId="5B7B8F62" w14:textId="77777777" w:rsidR="0084247B" w:rsidRDefault="0084247B" w:rsidP="0084247B">
      <w:pPr>
        <w:pStyle w:val="a7"/>
        <w:ind w:left="240" w:right="720" w:firstLine="180"/>
      </w:pPr>
      <w:r>
        <w:t xml:space="preserve">    &lt;/</w:t>
      </w:r>
      <w:proofErr w:type="spellStart"/>
      <w:r>
        <w:t>LinearLayout</w:t>
      </w:r>
      <w:proofErr w:type="spellEnd"/>
      <w:r>
        <w:t>&gt;</w:t>
      </w:r>
    </w:p>
    <w:p w14:paraId="2E389B03" w14:textId="77777777" w:rsidR="0084247B" w:rsidRDefault="0084247B" w:rsidP="0084247B">
      <w:pPr>
        <w:pStyle w:val="a7"/>
        <w:ind w:left="240" w:right="720" w:firstLine="180"/>
      </w:pPr>
    </w:p>
    <w:p w14:paraId="327C327C" w14:textId="219571FD" w:rsidR="00A734AE" w:rsidRDefault="0084247B" w:rsidP="0084247B">
      <w:pPr>
        <w:pStyle w:val="a7"/>
        <w:ind w:left="240" w:right="720" w:firstLine="180"/>
      </w:pPr>
      <w:r>
        <w:t>&lt;/</w:t>
      </w:r>
      <w:proofErr w:type="spellStart"/>
      <w:r>
        <w:t>GridLayout</w:t>
      </w:r>
      <w:proofErr w:type="spellEnd"/>
      <w:r>
        <w:t>&gt;</w:t>
      </w:r>
    </w:p>
    <w:p w14:paraId="7D42C488" w14:textId="07687B2A" w:rsidR="0084247B" w:rsidRDefault="00507FB9" w:rsidP="00507FB9">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30</w:t>
      </w:r>
      <w:r w:rsidR="00B46836">
        <w:fldChar w:fldCharType="end"/>
      </w:r>
    </w:p>
    <w:p w14:paraId="61A996DC" w14:textId="71E17E6F" w:rsidR="00A734AE" w:rsidRDefault="00A734AE" w:rsidP="00A734AE">
      <w:pPr>
        <w:rPr>
          <w:lang w:bidi="ar-SA"/>
        </w:rPr>
      </w:pPr>
      <w:r>
        <w:rPr>
          <w:rFonts w:hint="eastAsia"/>
          <w:lang w:bidi="ar-SA"/>
        </w:rPr>
        <w:t>将活动类更改为以下代码。</w:t>
      </w:r>
    </w:p>
    <w:p w14:paraId="50438DD6" w14:textId="77777777" w:rsidR="000F1245" w:rsidRDefault="000F1245" w:rsidP="008342F2">
      <w:pPr>
        <w:pStyle w:val="a7"/>
        <w:ind w:left="240" w:right="720" w:firstLine="180"/>
      </w:pPr>
      <w:r>
        <w:t xml:space="preserve">import </w:t>
      </w:r>
      <w:proofErr w:type="spellStart"/>
      <w:proofErr w:type="gramStart"/>
      <w:r>
        <w:t>android.content</w:t>
      </w:r>
      <w:proofErr w:type="gramEnd"/>
      <w:r>
        <w:t>.ClipData</w:t>
      </w:r>
      <w:proofErr w:type="spellEnd"/>
      <w:r>
        <w:t>;</w:t>
      </w:r>
    </w:p>
    <w:p w14:paraId="4AA51FC9" w14:textId="77777777" w:rsidR="000F1245" w:rsidRDefault="000F1245" w:rsidP="008342F2">
      <w:pPr>
        <w:pStyle w:val="a7"/>
        <w:ind w:left="240" w:right="720" w:firstLine="180"/>
      </w:pPr>
      <w:r>
        <w:t xml:space="preserve">import </w:t>
      </w:r>
      <w:proofErr w:type="spellStart"/>
      <w:r>
        <w:t>android.</w:t>
      </w:r>
      <w:proofErr w:type="gramStart"/>
      <w:r>
        <w:t>os.Bundle</w:t>
      </w:r>
      <w:proofErr w:type="spellEnd"/>
      <w:proofErr w:type="gramEnd"/>
      <w:r>
        <w:t>;</w:t>
      </w:r>
    </w:p>
    <w:p w14:paraId="3BC14214" w14:textId="77777777" w:rsidR="000F1245" w:rsidRDefault="000F1245" w:rsidP="008342F2">
      <w:pPr>
        <w:pStyle w:val="a7"/>
        <w:ind w:left="240" w:right="720" w:firstLine="180"/>
      </w:pPr>
      <w:r>
        <w:t xml:space="preserve">import </w:t>
      </w:r>
      <w:proofErr w:type="spellStart"/>
      <w:proofErr w:type="gramStart"/>
      <w:r>
        <w:t>android.view</w:t>
      </w:r>
      <w:proofErr w:type="gramEnd"/>
      <w:r>
        <w:t>.DragEvent</w:t>
      </w:r>
      <w:proofErr w:type="spellEnd"/>
      <w:r>
        <w:t>;</w:t>
      </w:r>
    </w:p>
    <w:p w14:paraId="0010CDDD" w14:textId="77777777" w:rsidR="000F1245" w:rsidRDefault="000F1245" w:rsidP="008342F2">
      <w:pPr>
        <w:pStyle w:val="a7"/>
        <w:ind w:left="240" w:right="720" w:firstLine="180"/>
      </w:pPr>
      <w:r>
        <w:t xml:space="preserve">import </w:t>
      </w:r>
      <w:proofErr w:type="spellStart"/>
      <w:proofErr w:type="gramStart"/>
      <w:r>
        <w:t>android.view</w:t>
      </w:r>
      <w:proofErr w:type="gramEnd"/>
      <w:r>
        <w:t>.MotionEvent</w:t>
      </w:r>
      <w:proofErr w:type="spellEnd"/>
      <w:r>
        <w:t>;</w:t>
      </w:r>
    </w:p>
    <w:p w14:paraId="1FB64D89" w14:textId="77777777" w:rsidR="000F1245" w:rsidRDefault="000F1245" w:rsidP="008342F2">
      <w:pPr>
        <w:pStyle w:val="a7"/>
        <w:ind w:left="240" w:right="720" w:firstLine="180"/>
      </w:pPr>
      <w:r>
        <w:t xml:space="preserve">import </w:t>
      </w:r>
      <w:proofErr w:type="spellStart"/>
      <w:proofErr w:type="gramStart"/>
      <w:r>
        <w:t>android.view</w:t>
      </w:r>
      <w:proofErr w:type="gramEnd"/>
      <w:r>
        <w:t>.View</w:t>
      </w:r>
      <w:proofErr w:type="spellEnd"/>
      <w:r>
        <w:t>;</w:t>
      </w:r>
    </w:p>
    <w:p w14:paraId="2FC947BB" w14:textId="77777777" w:rsidR="000F1245" w:rsidRDefault="000F1245" w:rsidP="008342F2">
      <w:pPr>
        <w:pStyle w:val="a7"/>
        <w:ind w:left="240" w:right="720" w:firstLine="180"/>
      </w:pPr>
      <w:r>
        <w:t xml:space="preserve">import </w:t>
      </w:r>
      <w:proofErr w:type="spellStart"/>
      <w:proofErr w:type="gramStart"/>
      <w:r>
        <w:t>android.view</w:t>
      </w:r>
      <w:proofErr w:type="gramEnd"/>
      <w:r>
        <w:t>.ViewGroup</w:t>
      </w:r>
      <w:proofErr w:type="spellEnd"/>
      <w:r>
        <w:t>;</w:t>
      </w:r>
    </w:p>
    <w:p w14:paraId="57D19292" w14:textId="77777777" w:rsidR="000F1245" w:rsidRDefault="000F1245" w:rsidP="008342F2">
      <w:pPr>
        <w:pStyle w:val="a7"/>
        <w:ind w:left="240" w:right="720" w:firstLine="180"/>
      </w:pPr>
      <w:r>
        <w:lastRenderedPageBreak/>
        <w:t xml:space="preserve">import </w:t>
      </w:r>
      <w:proofErr w:type="spellStart"/>
      <w:proofErr w:type="gramStart"/>
      <w:r>
        <w:t>android.widget</w:t>
      </w:r>
      <w:proofErr w:type="gramEnd"/>
      <w:r>
        <w:t>.LinearLayout</w:t>
      </w:r>
      <w:proofErr w:type="spellEnd"/>
      <w:r>
        <w:t>;</w:t>
      </w:r>
    </w:p>
    <w:p w14:paraId="1DF0C960" w14:textId="77777777" w:rsidR="000F1245" w:rsidRDefault="000F1245" w:rsidP="008342F2">
      <w:pPr>
        <w:pStyle w:val="a7"/>
        <w:ind w:left="240" w:right="720" w:firstLine="180"/>
      </w:pPr>
    </w:p>
    <w:p w14:paraId="396A35A7" w14:textId="77777777" w:rsidR="000F1245" w:rsidRDefault="000F1245" w:rsidP="008342F2">
      <w:pPr>
        <w:pStyle w:val="a7"/>
        <w:ind w:left="240" w:right="720" w:firstLine="180"/>
      </w:pPr>
      <w:r>
        <w:t xml:space="preserve">import </w:t>
      </w:r>
      <w:proofErr w:type="spellStart"/>
      <w:proofErr w:type="gramStart"/>
      <w:r>
        <w:t>androidx.appcompat.app.AppCompatActivity</w:t>
      </w:r>
      <w:proofErr w:type="spellEnd"/>
      <w:proofErr w:type="gramEnd"/>
      <w:r>
        <w:t>;</w:t>
      </w:r>
    </w:p>
    <w:p w14:paraId="3A990FF9" w14:textId="77777777" w:rsidR="000F1245" w:rsidRDefault="000F1245" w:rsidP="008342F2">
      <w:pPr>
        <w:pStyle w:val="a7"/>
        <w:ind w:left="240" w:right="720" w:firstLine="180"/>
      </w:pPr>
    </w:p>
    <w:p w14:paraId="1D06A82A" w14:textId="77777777" w:rsidR="000F1245" w:rsidRDefault="000F1245" w:rsidP="008342F2">
      <w:pPr>
        <w:pStyle w:val="a7"/>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w:t>
      </w:r>
    </w:p>
    <w:p w14:paraId="236E0B88" w14:textId="77777777" w:rsidR="000F1245" w:rsidRDefault="000F1245" w:rsidP="008342F2">
      <w:pPr>
        <w:pStyle w:val="a7"/>
        <w:ind w:left="240" w:right="720" w:firstLine="180"/>
      </w:pPr>
    </w:p>
    <w:p w14:paraId="4FBD23B1" w14:textId="77777777" w:rsidR="000F1245" w:rsidRDefault="000F1245" w:rsidP="008342F2">
      <w:pPr>
        <w:pStyle w:val="a7"/>
        <w:ind w:left="240" w:right="720" w:firstLine="180"/>
      </w:pPr>
      <w:r>
        <w:t xml:space="preserve">    @Override</w:t>
      </w:r>
    </w:p>
    <w:p w14:paraId="260F1B7D" w14:textId="77777777" w:rsidR="000F1245" w:rsidRDefault="000F1245" w:rsidP="008342F2">
      <w:pPr>
        <w:pStyle w:val="a7"/>
        <w:ind w:left="240" w:right="720" w:firstLine="180"/>
      </w:pPr>
      <w:r>
        <w:t xml:space="preserve">    public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2C9E4A40" w14:textId="77777777" w:rsidR="000F1245" w:rsidRDefault="000F1245" w:rsidP="008342F2">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4F9349CC" w14:textId="77777777" w:rsidR="000F1245" w:rsidRDefault="000F1245" w:rsidP="008342F2">
      <w:pPr>
        <w:pStyle w:val="a7"/>
        <w:ind w:left="240" w:right="720" w:firstLine="18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6082FB10" w14:textId="77777777" w:rsidR="000F1245" w:rsidRDefault="000F1245" w:rsidP="008342F2">
      <w:pPr>
        <w:pStyle w:val="a7"/>
        <w:ind w:left="240" w:right="720" w:firstLine="180"/>
      </w:pPr>
      <w:r>
        <w:t xml:space="preserve">        </w:t>
      </w:r>
      <w:proofErr w:type="spellStart"/>
      <w:r>
        <w:t>findViewById</w:t>
      </w:r>
      <w:proofErr w:type="spellEnd"/>
      <w:r>
        <w:t>(R.</w:t>
      </w:r>
      <w:proofErr w:type="gramStart"/>
      <w:r>
        <w:t>id.myimage</w:t>
      </w:r>
      <w:proofErr w:type="gramEnd"/>
      <w:r>
        <w:t>1).</w:t>
      </w:r>
      <w:proofErr w:type="spellStart"/>
      <w:r>
        <w:t>setOnTouchListener</w:t>
      </w:r>
      <w:proofErr w:type="spellEnd"/>
      <w:r>
        <w:t xml:space="preserve">(new </w:t>
      </w:r>
      <w:proofErr w:type="spellStart"/>
      <w:r>
        <w:t>MyTouchListener</w:t>
      </w:r>
      <w:proofErr w:type="spellEnd"/>
      <w:r>
        <w:t>());</w:t>
      </w:r>
    </w:p>
    <w:p w14:paraId="1BE67A7E" w14:textId="77777777" w:rsidR="000F1245" w:rsidRDefault="000F1245" w:rsidP="008342F2">
      <w:pPr>
        <w:pStyle w:val="a7"/>
        <w:ind w:left="240" w:right="720" w:firstLine="180"/>
      </w:pPr>
      <w:r>
        <w:t xml:space="preserve">        </w:t>
      </w:r>
      <w:proofErr w:type="spellStart"/>
      <w:r>
        <w:t>findViewById</w:t>
      </w:r>
      <w:proofErr w:type="spellEnd"/>
      <w:r>
        <w:t>(R.</w:t>
      </w:r>
      <w:proofErr w:type="gramStart"/>
      <w:r>
        <w:t>id.myimage</w:t>
      </w:r>
      <w:proofErr w:type="gramEnd"/>
      <w:r>
        <w:t>2).</w:t>
      </w:r>
      <w:proofErr w:type="spellStart"/>
      <w:r>
        <w:t>setOnTouchListener</w:t>
      </w:r>
      <w:proofErr w:type="spellEnd"/>
      <w:r>
        <w:t xml:space="preserve">(new </w:t>
      </w:r>
      <w:proofErr w:type="spellStart"/>
      <w:r>
        <w:t>MyTouchListener</w:t>
      </w:r>
      <w:proofErr w:type="spellEnd"/>
      <w:r>
        <w:t>());</w:t>
      </w:r>
    </w:p>
    <w:p w14:paraId="73F5F9E7" w14:textId="77777777" w:rsidR="000F1245" w:rsidRDefault="000F1245" w:rsidP="008342F2">
      <w:pPr>
        <w:pStyle w:val="a7"/>
        <w:ind w:left="240" w:right="720" w:firstLine="180"/>
      </w:pPr>
      <w:r>
        <w:t xml:space="preserve">        </w:t>
      </w:r>
      <w:proofErr w:type="spellStart"/>
      <w:r>
        <w:t>findViewById</w:t>
      </w:r>
      <w:proofErr w:type="spellEnd"/>
      <w:r>
        <w:t>(R.</w:t>
      </w:r>
      <w:proofErr w:type="gramStart"/>
      <w:r>
        <w:t>id.myimage</w:t>
      </w:r>
      <w:proofErr w:type="gramEnd"/>
      <w:r>
        <w:t>3).</w:t>
      </w:r>
      <w:proofErr w:type="spellStart"/>
      <w:r>
        <w:t>setOnTouchListener</w:t>
      </w:r>
      <w:proofErr w:type="spellEnd"/>
      <w:r>
        <w:t xml:space="preserve">(new </w:t>
      </w:r>
      <w:proofErr w:type="spellStart"/>
      <w:r>
        <w:t>MyTouchListener</w:t>
      </w:r>
      <w:proofErr w:type="spellEnd"/>
      <w:r>
        <w:t>());</w:t>
      </w:r>
    </w:p>
    <w:p w14:paraId="3E8113B8" w14:textId="77777777" w:rsidR="000F1245" w:rsidRDefault="000F1245" w:rsidP="008342F2">
      <w:pPr>
        <w:pStyle w:val="a7"/>
        <w:ind w:left="240" w:right="720" w:firstLine="180"/>
      </w:pPr>
      <w:r>
        <w:t xml:space="preserve">        </w:t>
      </w:r>
      <w:proofErr w:type="spellStart"/>
      <w:r>
        <w:t>findViewById</w:t>
      </w:r>
      <w:proofErr w:type="spellEnd"/>
      <w:r>
        <w:t>(R.</w:t>
      </w:r>
      <w:proofErr w:type="gramStart"/>
      <w:r>
        <w:t>id.myimage</w:t>
      </w:r>
      <w:proofErr w:type="gramEnd"/>
      <w:r>
        <w:t>4).</w:t>
      </w:r>
      <w:proofErr w:type="spellStart"/>
      <w:r>
        <w:t>setOnTouchListener</w:t>
      </w:r>
      <w:proofErr w:type="spellEnd"/>
      <w:r>
        <w:t xml:space="preserve">(new </w:t>
      </w:r>
      <w:proofErr w:type="spellStart"/>
      <w:r>
        <w:t>MyTouchListener</w:t>
      </w:r>
      <w:proofErr w:type="spellEnd"/>
      <w:r>
        <w:t>());</w:t>
      </w:r>
    </w:p>
    <w:p w14:paraId="78DE5CF9" w14:textId="77777777" w:rsidR="000F1245" w:rsidRDefault="000F1245" w:rsidP="008342F2">
      <w:pPr>
        <w:pStyle w:val="a7"/>
        <w:ind w:left="240" w:right="720" w:firstLine="180"/>
      </w:pPr>
      <w:r>
        <w:t xml:space="preserve">        </w:t>
      </w:r>
      <w:proofErr w:type="spellStart"/>
      <w:r>
        <w:t>findViewById</w:t>
      </w:r>
      <w:proofErr w:type="spellEnd"/>
      <w:r>
        <w:t>(</w:t>
      </w:r>
      <w:proofErr w:type="spellStart"/>
      <w:r>
        <w:t>R.</w:t>
      </w:r>
      <w:proofErr w:type="gramStart"/>
      <w:r>
        <w:t>id.topleft</w:t>
      </w:r>
      <w:proofErr w:type="spellEnd"/>
      <w:proofErr w:type="gramEnd"/>
      <w:r>
        <w:t>).</w:t>
      </w:r>
      <w:proofErr w:type="spellStart"/>
      <w:r>
        <w:t>setOnDragListener</w:t>
      </w:r>
      <w:proofErr w:type="spellEnd"/>
      <w:r>
        <w:t xml:space="preserve">(new </w:t>
      </w:r>
      <w:proofErr w:type="spellStart"/>
      <w:r>
        <w:t>MyDragListener</w:t>
      </w:r>
      <w:proofErr w:type="spellEnd"/>
      <w:r>
        <w:t>());</w:t>
      </w:r>
    </w:p>
    <w:p w14:paraId="05A1A237" w14:textId="77777777" w:rsidR="000F1245" w:rsidRDefault="000F1245" w:rsidP="008342F2">
      <w:pPr>
        <w:pStyle w:val="a7"/>
        <w:ind w:left="240" w:right="720" w:firstLine="180"/>
      </w:pPr>
      <w:r>
        <w:t xml:space="preserve">        </w:t>
      </w:r>
      <w:proofErr w:type="spellStart"/>
      <w:r>
        <w:t>findViewById</w:t>
      </w:r>
      <w:proofErr w:type="spellEnd"/>
      <w:r>
        <w:t>(</w:t>
      </w:r>
      <w:proofErr w:type="spellStart"/>
      <w:r>
        <w:t>R.</w:t>
      </w:r>
      <w:proofErr w:type="gramStart"/>
      <w:r>
        <w:t>id.topright</w:t>
      </w:r>
      <w:proofErr w:type="spellEnd"/>
      <w:proofErr w:type="gramEnd"/>
      <w:r>
        <w:t>).</w:t>
      </w:r>
      <w:proofErr w:type="spellStart"/>
      <w:r>
        <w:t>setOnDragListener</w:t>
      </w:r>
      <w:proofErr w:type="spellEnd"/>
      <w:r>
        <w:t xml:space="preserve">(new </w:t>
      </w:r>
      <w:proofErr w:type="spellStart"/>
      <w:r>
        <w:t>MyDragListener</w:t>
      </w:r>
      <w:proofErr w:type="spellEnd"/>
      <w:r>
        <w:t>());</w:t>
      </w:r>
    </w:p>
    <w:p w14:paraId="24D8BEDF" w14:textId="77777777" w:rsidR="000F1245" w:rsidRDefault="000F1245" w:rsidP="008342F2">
      <w:pPr>
        <w:pStyle w:val="a7"/>
        <w:ind w:left="240" w:right="720" w:firstLine="180"/>
      </w:pPr>
      <w:r>
        <w:t xml:space="preserve">        </w:t>
      </w:r>
      <w:proofErr w:type="spellStart"/>
      <w:r>
        <w:t>findViewById</w:t>
      </w:r>
      <w:proofErr w:type="spellEnd"/>
      <w:r>
        <w:t>(</w:t>
      </w:r>
      <w:proofErr w:type="spellStart"/>
      <w:r>
        <w:t>R.</w:t>
      </w:r>
      <w:proofErr w:type="gramStart"/>
      <w:r>
        <w:t>id.bottomleft</w:t>
      </w:r>
      <w:proofErr w:type="spellEnd"/>
      <w:proofErr w:type="gramEnd"/>
      <w:r>
        <w:t>).</w:t>
      </w:r>
      <w:proofErr w:type="spellStart"/>
      <w:r>
        <w:t>setOnDragListener</w:t>
      </w:r>
      <w:proofErr w:type="spellEnd"/>
      <w:r>
        <w:t xml:space="preserve">(new </w:t>
      </w:r>
      <w:proofErr w:type="spellStart"/>
      <w:r>
        <w:t>MyDragListener</w:t>
      </w:r>
      <w:proofErr w:type="spellEnd"/>
      <w:r>
        <w:t>());</w:t>
      </w:r>
    </w:p>
    <w:p w14:paraId="2A1F2EE7" w14:textId="77777777" w:rsidR="000F1245" w:rsidRDefault="000F1245" w:rsidP="008342F2">
      <w:pPr>
        <w:pStyle w:val="a7"/>
        <w:ind w:left="240" w:right="720" w:firstLine="180"/>
      </w:pPr>
      <w:r>
        <w:t xml:space="preserve">        </w:t>
      </w:r>
      <w:proofErr w:type="spellStart"/>
      <w:r>
        <w:t>findViewById</w:t>
      </w:r>
      <w:proofErr w:type="spellEnd"/>
      <w:r>
        <w:t>(</w:t>
      </w:r>
      <w:proofErr w:type="spellStart"/>
      <w:r>
        <w:t>R.</w:t>
      </w:r>
      <w:proofErr w:type="gramStart"/>
      <w:r>
        <w:t>id.bottomright</w:t>
      </w:r>
      <w:proofErr w:type="spellEnd"/>
      <w:proofErr w:type="gramEnd"/>
      <w:r>
        <w:t>).</w:t>
      </w:r>
      <w:proofErr w:type="spellStart"/>
      <w:r>
        <w:t>setOnDragListener</w:t>
      </w:r>
      <w:proofErr w:type="spellEnd"/>
      <w:r>
        <w:t xml:space="preserve">(new </w:t>
      </w:r>
      <w:proofErr w:type="spellStart"/>
      <w:r>
        <w:t>MyDragListener</w:t>
      </w:r>
      <w:proofErr w:type="spellEnd"/>
      <w:r>
        <w:t>());</w:t>
      </w:r>
    </w:p>
    <w:p w14:paraId="09572F1C" w14:textId="77777777" w:rsidR="000F1245" w:rsidRDefault="000F1245" w:rsidP="008342F2">
      <w:pPr>
        <w:pStyle w:val="a7"/>
        <w:ind w:left="240" w:right="720" w:firstLine="180"/>
      </w:pPr>
    </w:p>
    <w:p w14:paraId="70B6FAD1" w14:textId="77777777" w:rsidR="000F1245" w:rsidRDefault="000F1245" w:rsidP="008342F2">
      <w:pPr>
        <w:pStyle w:val="a7"/>
        <w:ind w:left="240" w:right="720" w:firstLine="180"/>
      </w:pPr>
      <w:r>
        <w:t xml:space="preserve">    }</w:t>
      </w:r>
    </w:p>
    <w:p w14:paraId="36C1263A" w14:textId="77777777" w:rsidR="000F1245" w:rsidRDefault="000F1245" w:rsidP="008342F2">
      <w:pPr>
        <w:pStyle w:val="a7"/>
        <w:ind w:left="240" w:right="720" w:firstLine="180"/>
      </w:pPr>
    </w:p>
    <w:p w14:paraId="2AE4541E" w14:textId="77777777" w:rsidR="000F1245" w:rsidRDefault="000F1245" w:rsidP="008342F2">
      <w:pPr>
        <w:pStyle w:val="a7"/>
        <w:ind w:left="240" w:right="720" w:firstLine="180"/>
      </w:pPr>
      <w:r>
        <w:t xml:space="preserve">    private final class </w:t>
      </w:r>
      <w:proofErr w:type="spellStart"/>
      <w:r>
        <w:t>MyTouchListener</w:t>
      </w:r>
      <w:proofErr w:type="spellEnd"/>
      <w:r>
        <w:t xml:space="preserve"> implements </w:t>
      </w:r>
      <w:proofErr w:type="spellStart"/>
      <w:r>
        <w:t>View.OnTouchListener</w:t>
      </w:r>
      <w:proofErr w:type="spellEnd"/>
      <w:r>
        <w:t xml:space="preserve"> {</w:t>
      </w:r>
    </w:p>
    <w:p w14:paraId="147BBC99" w14:textId="77777777" w:rsidR="000F1245" w:rsidRDefault="000F1245" w:rsidP="008342F2">
      <w:pPr>
        <w:pStyle w:val="a7"/>
        <w:ind w:left="240" w:right="720" w:firstLine="180"/>
      </w:pPr>
      <w:r>
        <w:t xml:space="preserve">        public </w:t>
      </w:r>
      <w:proofErr w:type="spellStart"/>
      <w:r>
        <w:t>boolean</w:t>
      </w:r>
      <w:proofErr w:type="spellEnd"/>
      <w:r>
        <w:t xml:space="preserve"> </w:t>
      </w:r>
      <w:proofErr w:type="spellStart"/>
      <w:proofErr w:type="gramStart"/>
      <w:r>
        <w:t>onTouch</w:t>
      </w:r>
      <w:proofErr w:type="spellEnd"/>
      <w:r>
        <w:t>(</w:t>
      </w:r>
      <w:proofErr w:type="gramEnd"/>
      <w:r>
        <w:t xml:space="preserve">View view, </w:t>
      </w:r>
      <w:proofErr w:type="spellStart"/>
      <w:r>
        <w:t>MotionEvent</w:t>
      </w:r>
      <w:proofErr w:type="spellEnd"/>
      <w:r>
        <w:t xml:space="preserve"> </w:t>
      </w:r>
      <w:proofErr w:type="spellStart"/>
      <w:r>
        <w:t>motionEvent</w:t>
      </w:r>
      <w:proofErr w:type="spellEnd"/>
      <w:r>
        <w:t>) {</w:t>
      </w:r>
    </w:p>
    <w:p w14:paraId="69FEE7D0" w14:textId="77777777" w:rsidR="000F1245" w:rsidRDefault="000F1245" w:rsidP="008342F2">
      <w:pPr>
        <w:pStyle w:val="a7"/>
        <w:ind w:left="240" w:right="720" w:firstLine="180"/>
      </w:pPr>
      <w:r>
        <w:t xml:space="preserve">            if (</w:t>
      </w:r>
      <w:proofErr w:type="spellStart"/>
      <w:r>
        <w:t>motionEvent.getAction</w:t>
      </w:r>
      <w:proofErr w:type="spellEnd"/>
      <w:r>
        <w:t xml:space="preserve">() == </w:t>
      </w:r>
      <w:proofErr w:type="spellStart"/>
      <w:r>
        <w:t>MotionEvent.ACTION_DOWN</w:t>
      </w:r>
      <w:proofErr w:type="spellEnd"/>
      <w:r>
        <w:t>) {</w:t>
      </w:r>
    </w:p>
    <w:p w14:paraId="730FF32C" w14:textId="77777777" w:rsidR="000F1245" w:rsidRDefault="000F1245" w:rsidP="008342F2">
      <w:pPr>
        <w:pStyle w:val="a7"/>
        <w:ind w:left="240" w:right="720" w:firstLine="180"/>
      </w:pPr>
      <w:r>
        <w:t xml:space="preserve">                </w:t>
      </w:r>
      <w:proofErr w:type="spellStart"/>
      <w:r>
        <w:t>ClipData</w:t>
      </w:r>
      <w:proofErr w:type="spellEnd"/>
      <w:r>
        <w:t xml:space="preserve"> data = </w:t>
      </w:r>
      <w:proofErr w:type="spellStart"/>
      <w:r>
        <w:t>ClipData.newPlainText</w:t>
      </w:r>
      <w:proofErr w:type="spellEnd"/>
      <w:r>
        <w:t>("", "");</w:t>
      </w:r>
    </w:p>
    <w:p w14:paraId="45F0CC4E" w14:textId="77777777" w:rsidR="000F1245" w:rsidRDefault="000F1245" w:rsidP="008342F2">
      <w:pPr>
        <w:pStyle w:val="a7"/>
        <w:ind w:left="240" w:right="720" w:firstLine="180"/>
      </w:pPr>
      <w:r>
        <w:t xml:space="preserve">                </w:t>
      </w:r>
      <w:proofErr w:type="spellStart"/>
      <w:r>
        <w:t>View.DragShadowBuilder</w:t>
      </w:r>
      <w:proofErr w:type="spellEnd"/>
      <w:r>
        <w:t xml:space="preserve"> </w:t>
      </w:r>
      <w:proofErr w:type="spellStart"/>
      <w:r>
        <w:t>shadowBuilder</w:t>
      </w:r>
      <w:proofErr w:type="spellEnd"/>
      <w:r>
        <w:t xml:space="preserve"> = new </w:t>
      </w:r>
      <w:proofErr w:type="spellStart"/>
      <w:r>
        <w:t>View.DragShadowBuilder</w:t>
      </w:r>
      <w:proofErr w:type="spellEnd"/>
      <w:r>
        <w:t>(</w:t>
      </w:r>
    </w:p>
    <w:p w14:paraId="41DAA6C6" w14:textId="77777777" w:rsidR="000F1245" w:rsidRDefault="000F1245" w:rsidP="008342F2">
      <w:pPr>
        <w:pStyle w:val="a7"/>
        <w:ind w:left="240" w:right="720" w:firstLine="180"/>
      </w:pPr>
      <w:r>
        <w:t xml:space="preserve">                        view);</w:t>
      </w:r>
    </w:p>
    <w:p w14:paraId="7C3CDCFB" w14:textId="77777777" w:rsidR="000F1245" w:rsidRDefault="000F1245" w:rsidP="008342F2">
      <w:pPr>
        <w:pStyle w:val="a7"/>
        <w:ind w:left="240" w:right="720" w:firstLine="180"/>
      </w:pPr>
      <w:r>
        <w:t xml:space="preserve">                </w:t>
      </w:r>
      <w:proofErr w:type="spellStart"/>
      <w:proofErr w:type="gramStart"/>
      <w:r>
        <w:t>view.startDrag</w:t>
      </w:r>
      <w:proofErr w:type="spellEnd"/>
      <w:proofErr w:type="gramEnd"/>
      <w:r>
        <w:t xml:space="preserve">(data, </w:t>
      </w:r>
      <w:proofErr w:type="spellStart"/>
      <w:r>
        <w:t>shadowBuilder</w:t>
      </w:r>
      <w:proofErr w:type="spellEnd"/>
      <w:r>
        <w:t>, view, 0);</w:t>
      </w:r>
    </w:p>
    <w:p w14:paraId="45F68E55" w14:textId="77777777" w:rsidR="000F1245" w:rsidRDefault="000F1245" w:rsidP="008342F2">
      <w:pPr>
        <w:pStyle w:val="a7"/>
        <w:ind w:left="240" w:right="720" w:firstLine="180"/>
      </w:pPr>
      <w:r>
        <w:t xml:space="preserve">                </w:t>
      </w:r>
      <w:proofErr w:type="spellStart"/>
      <w:proofErr w:type="gramStart"/>
      <w:r>
        <w:t>view.setVisibility</w:t>
      </w:r>
      <w:proofErr w:type="spellEnd"/>
      <w:proofErr w:type="gramEnd"/>
      <w:r>
        <w:t>(</w:t>
      </w:r>
      <w:proofErr w:type="spellStart"/>
      <w:r>
        <w:t>View.INVISIBLE</w:t>
      </w:r>
      <w:proofErr w:type="spellEnd"/>
      <w:r>
        <w:t>);</w:t>
      </w:r>
    </w:p>
    <w:p w14:paraId="1EBF242E" w14:textId="77777777" w:rsidR="000F1245" w:rsidRDefault="000F1245" w:rsidP="008342F2">
      <w:pPr>
        <w:pStyle w:val="a7"/>
        <w:ind w:left="240" w:right="720" w:firstLine="180"/>
      </w:pPr>
      <w:r>
        <w:t xml:space="preserve">                return true;</w:t>
      </w:r>
    </w:p>
    <w:p w14:paraId="25DBAF43" w14:textId="77777777" w:rsidR="000F1245" w:rsidRDefault="000F1245" w:rsidP="008342F2">
      <w:pPr>
        <w:pStyle w:val="a7"/>
        <w:ind w:left="240" w:right="720" w:firstLine="180"/>
      </w:pPr>
      <w:r>
        <w:lastRenderedPageBreak/>
        <w:t xml:space="preserve">            } else {</w:t>
      </w:r>
    </w:p>
    <w:p w14:paraId="77DF59CE" w14:textId="77777777" w:rsidR="000F1245" w:rsidRDefault="000F1245" w:rsidP="008342F2">
      <w:pPr>
        <w:pStyle w:val="a7"/>
        <w:ind w:left="240" w:right="720" w:firstLine="180"/>
      </w:pPr>
      <w:r>
        <w:t xml:space="preserve">                return false;</w:t>
      </w:r>
    </w:p>
    <w:p w14:paraId="4E852414" w14:textId="77777777" w:rsidR="000F1245" w:rsidRDefault="000F1245" w:rsidP="008342F2">
      <w:pPr>
        <w:pStyle w:val="a7"/>
        <w:ind w:left="240" w:right="720" w:firstLine="180"/>
      </w:pPr>
      <w:r>
        <w:t xml:space="preserve">            }</w:t>
      </w:r>
    </w:p>
    <w:p w14:paraId="64C5F100" w14:textId="77777777" w:rsidR="000F1245" w:rsidRDefault="000F1245" w:rsidP="008342F2">
      <w:pPr>
        <w:pStyle w:val="a7"/>
        <w:ind w:left="240" w:right="720" w:firstLine="180"/>
      </w:pPr>
      <w:r>
        <w:t xml:space="preserve">        }</w:t>
      </w:r>
    </w:p>
    <w:p w14:paraId="18BB6FC2" w14:textId="77777777" w:rsidR="000F1245" w:rsidRDefault="000F1245" w:rsidP="008342F2">
      <w:pPr>
        <w:pStyle w:val="a7"/>
        <w:ind w:left="240" w:right="720" w:firstLine="180"/>
      </w:pPr>
      <w:r>
        <w:t xml:space="preserve">    }</w:t>
      </w:r>
    </w:p>
    <w:p w14:paraId="69BB2863" w14:textId="77777777" w:rsidR="000F1245" w:rsidRDefault="000F1245" w:rsidP="008342F2">
      <w:pPr>
        <w:pStyle w:val="a7"/>
        <w:ind w:left="240" w:right="720" w:firstLine="180"/>
      </w:pPr>
    </w:p>
    <w:p w14:paraId="4C093FAC" w14:textId="77777777" w:rsidR="000F1245" w:rsidRDefault="000F1245" w:rsidP="008342F2">
      <w:pPr>
        <w:pStyle w:val="a7"/>
        <w:ind w:left="240" w:right="720" w:firstLine="180"/>
      </w:pPr>
      <w:r>
        <w:t xml:space="preserve">    class </w:t>
      </w:r>
      <w:proofErr w:type="spellStart"/>
      <w:r>
        <w:t>MyDragListener</w:t>
      </w:r>
      <w:proofErr w:type="spellEnd"/>
      <w:r>
        <w:t xml:space="preserve"> implements </w:t>
      </w:r>
      <w:proofErr w:type="spellStart"/>
      <w:r>
        <w:t>View.OnDragListener</w:t>
      </w:r>
      <w:proofErr w:type="spellEnd"/>
      <w:r>
        <w:t xml:space="preserve"> {</w:t>
      </w:r>
    </w:p>
    <w:p w14:paraId="19DC7DEE" w14:textId="77777777" w:rsidR="000F1245" w:rsidRDefault="000F1245" w:rsidP="008342F2">
      <w:pPr>
        <w:pStyle w:val="a7"/>
        <w:ind w:left="240" w:right="720" w:firstLine="180"/>
      </w:pPr>
    </w:p>
    <w:p w14:paraId="3AD7E223" w14:textId="77777777" w:rsidR="000F1245" w:rsidRDefault="000F1245" w:rsidP="008342F2">
      <w:pPr>
        <w:pStyle w:val="a7"/>
        <w:ind w:left="240" w:right="720" w:firstLine="180"/>
      </w:pPr>
      <w:r>
        <w:t xml:space="preserve">        @Override</w:t>
      </w:r>
    </w:p>
    <w:p w14:paraId="070B27EB" w14:textId="77777777" w:rsidR="000F1245" w:rsidRDefault="000F1245" w:rsidP="008342F2">
      <w:pPr>
        <w:pStyle w:val="a7"/>
        <w:ind w:left="240" w:right="720" w:firstLine="180"/>
      </w:pPr>
      <w:r>
        <w:t xml:space="preserve">        public </w:t>
      </w:r>
      <w:proofErr w:type="spellStart"/>
      <w:r>
        <w:t>boolean</w:t>
      </w:r>
      <w:proofErr w:type="spellEnd"/>
      <w:r>
        <w:t xml:space="preserve"> </w:t>
      </w:r>
      <w:proofErr w:type="spellStart"/>
      <w:proofErr w:type="gramStart"/>
      <w:r>
        <w:t>onDrag</w:t>
      </w:r>
      <w:proofErr w:type="spellEnd"/>
      <w:r>
        <w:t>(</w:t>
      </w:r>
      <w:proofErr w:type="gramEnd"/>
      <w:r>
        <w:t xml:space="preserve">View v, </w:t>
      </w:r>
      <w:proofErr w:type="spellStart"/>
      <w:r>
        <w:t>DragEvent</w:t>
      </w:r>
      <w:proofErr w:type="spellEnd"/>
      <w:r>
        <w:t xml:space="preserve"> event) {</w:t>
      </w:r>
    </w:p>
    <w:p w14:paraId="5207159F" w14:textId="77777777" w:rsidR="000F1245" w:rsidRDefault="000F1245" w:rsidP="008342F2">
      <w:pPr>
        <w:pStyle w:val="a7"/>
        <w:ind w:left="240" w:right="720" w:firstLine="180"/>
      </w:pPr>
      <w:r>
        <w:t xml:space="preserve">            int action = </w:t>
      </w:r>
      <w:proofErr w:type="spellStart"/>
      <w:proofErr w:type="gramStart"/>
      <w:r>
        <w:t>event.getAction</w:t>
      </w:r>
      <w:proofErr w:type="spellEnd"/>
      <w:proofErr w:type="gramEnd"/>
      <w:r>
        <w:t>();</w:t>
      </w:r>
    </w:p>
    <w:p w14:paraId="74D557E4" w14:textId="77777777" w:rsidR="000F1245" w:rsidRDefault="000F1245" w:rsidP="008342F2">
      <w:pPr>
        <w:pStyle w:val="a7"/>
        <w:ind w:left="240" w:right="720" w:firstLine="180"/>
      </w:pPr>
      <w:r>
        <w:t xml:space="preserve">            switch (</w:t>
      </w:r>
      <w:proofErr w:type="spellStart"/>
      <w:proofErr w:type="gramStart"/>
      <w:r>
        <w:t>event.getAction</w:t>
      </w:r>
      <w:proofErr w:type="spellEnd"/>
      <w:proofErr w:type="gramEnd"/>
      <w:r>
        <w:t>()) {</w:t>
      </w:r>
    </w:p>
    <w:p w14:paraId="3799AB95" w14:textId="77777777" w:rsidR="000F1245" w:rsidRDefault="000F1245" w:rsidP="008342F2">
      <w:pPr>
        <w:pStyle w:val="a7"/>
        <w:ind w:left="240" w:right="720" w:firstLine="180"/>
      </w:pPr>
      <w:r>
        <w:t xml:space="preserve">                case </w:t>
      </w:r>
      <w:proofErr w:type="spellStart"/>
      <w:r>
        <w:t>DragEvent.ACTION_DRAG_STARTED</w:t>
      </w:r>
      <w:proofErr w:type="spellEnd"/>
      <w:r>
        <w:t>:</w:t>
      </w:r>
    </w:p>
    <w:p w14:paraId="1D584062" w14:textId="77777777" w:rsidR="000F1245" w:rsidRDefault="000F1245" w:rsidP="008342F2">
      <w:pPr>
        <w:pStyle w:val="a7"/>
        <w:ind w:left="240" w:right="720" w:firstLine="180"/>
      </w:pPr>
      <w:r>
        <w:t xml:space="preserve">                    // do nothing</w:t>
      </w:r>
    </w:p>
    <w:p w14:paraId="5DAAAD7E" w14:textId="77777777" w:rsidR="000F1245" w:rsidRDefault="000F1245" w:rsidP="008342F2">
      <w:pPr>
        <w:pStyle w:val="a7"/>
        <w:ind w:left="240" w:right="720" w:firstLine="180"/>
      </w:pPr>
      <w:r>
        <w:t xml:space="preserve">                    break;</w:t>
      </w:r>
    </w:p>
    <w:p w14:paraId="77CE95F5" w14:textId="77777777" w:rsidR="000F1245" w:rsidRDefault="000F1245" w:rsidP="008342F2">
      <w:pPr>
        <w:pStyle w:val="a7"/>
        <w:ind w:left="240" w:right="720" w:firstLine="180"/>
      </w:pPr>
      <w:r>
        <w:t xml:space="preserve">                case </w:t>
      </w:r>
      <w:proofErr w:type="spellStart"/>
      <w:r>
        <w:t>DragEvent.ACTION_DRAG_ENTERED</w:t>
      </w:r>
      <w:proofErr w:type="spellEnd"/>
      <w:r>
        <w:t>:</w:t>
      </w:r>
    </w:p>
    <w:p w14:paraId="4B5BDA61" w14:textId="77777777" w:rsidR="000F1245" w:rsidRDefault="000F1245" w:rsidP="008342F2">
      <w:pPr>
        <w:pStyle w:val="a7"/>
        <w:ind w:left="240" w:right="720" w:firstLine="180"/>
      </w:pPr>
      <w:r>
        <w:t xml:space="preserve">                    </w:t>
      </w:r>
      <w:proofErr w:type="spellStart"/>
      <w:r>
        <w:t>v.setBackgroundResource</w:t>
      </w:r>
      <w:proofErr w:type="spellEnd"/>
      <w:r>
        <w:t>(</w:t>
      </w:r>
      <w:proofErr w:type="spellStart"/>
      <w:proofErr w:type="gramStart"/>
      <w:r>
        <w:t>R.drawable</w:t>
      </w:r>
      <w:proofErr w:type="gramEnd"/>
      <w:r>
        <w:t>.shape_droptarget</w:t>
      </w:r>
      <w:proofErr w:type="spellEnd"/>
      <w:r>
        <w:t>);</w:t>
      </w:r>
    </w:p>
    <w:p w14:paraId="1DD5972D" w14:textId="77777777" w:rsidR="000F1245" w:rsidRDefault="000F1245" w:rsidP="008342F2">
      <w:pPr>
        <w:pStyle w:val="a7"/>
        <w:ind w:left="240" w:right="720" w:firstLine="180"/>
      </w:pPr>
      <w:r>
        <w:t xml:space="preserve">                    break;</w:t>
      </w:r>
    </w:p>
    <w:p w14:paraId="26156E51" w14:textId="77777777" w:rsidR="000F1245" w:rsidRDefault="000F1245" w:rsidP="008342F2">
      <w:pPr>
        <w:pStyle w:val="a7"/>
        <w:ind w:left="240" w:right="720" w:firstLine="180"/>
      </w:pPr>
      <w:r>
        <w:t xml:space="preserve">                case </w:t>
      </w:r>
      <w:proofErr w:type="spellStart"/>
      <w:r>
        <w:t>DragEvent.ACTION_DRAG_EXITED</w:t>
      </w:r>
      <w:proofErr w:type="spellEnd"/>
      <w:r>
        <w:t>:</w:t>
      </w:r>
    </w:p>
    <w:p w14:paraId="1F35F285" w14:textId="77777777" w:rsidR="000F1245" w:rsidRDefault="000F1245" w:rsidP="008342F2">
      <w:pPr>
        <w:pStyle w:val="a7"/>
        <w:ind w:left="240" w:right="720" w:firstLine="180"/>
      </w:pPr>
      <w:r>
        <w:t xml:space="preserve">                    </w:t>
      </w:r>
      <w:proofErr w:type="spellStart"/>
      <w:r>
        <w:t>v.setBackgroundResource</w:t>
      </w:r>
      <w:proofErr w:type="spellEnd"/>
      <w:r>
        <w:t>(</w:t>
      </w:r>
      <w:proofErr w:type="spellStart"/>
      <w:proofErr w:type="gramStart"/>
      <w:r>
        <w:t>R.drawable</w:t>
      </w:r>
      <w:proofErr w:type="gramEnd"/>
      <w:r>
        <w:t>.shape</w:t>
      </w:r>
      <w:proofErr w:type="spellEnd"/>
      <w:r>
        <w:t>);</w:t>
      </w:r>
    </w:p>
    <w:p w14:paraId="73A58AAA" w14:textId="77777777" w:rsidR="000F1245" w:rsidRDefault="000F1245" w:rsidP="008342F2">
      <w:pPr>
        <w:pStyle w:val="a7"/>
        <w:ind w:left="240" w:right="720" w:firstLine="180"/>
      </w:pPr>
      <w:r>
        <w:t xml:space="preserve">                    break;</w:t>
      </w:r>
    </w:p>
    <w:p w14:paraId="30C59E5C" w14:textId="77777777" w:rsidR="000F1245" w:rsidRDefault="000F1245" w:rsidP="008342F2">
      <w:pPr>
        <w:pStyle w:val="a7"/>
        <w:ind w:left="240" w:right="720" w:firstLine="180"/>
      </w:pPr>
      <w:r>
        <w:t xml:space="preserve">                case </w:t>
      </w:r>
      <w:proofErr w:type="spellStart"/>
      <w:r>
        <w:t>DragEvent.ACTION_DROP</w:t>
      </w:r>
      <w:proofErr w:type="spellEnd"/>
      <w:r>
        <w:t>:</w:t>
      </w:r>
    </w:p>
    <w:p w14:paraId="2858F9FA" w14:textId="77777777" w:rsidR="000F1245" w:rsidRDefault="000F1245" w:rsidP="008342F2">
      <w:pPr>
        <w:pStyle w:val="a7"/>
        <w:ind w:left="240" w:right="720" w:firstLine="180"/>
      </w:pPr>
      <w:r>
        <w:t xml:space="preserve">                    // Dropped, reassign View to </w:t>
      </w:r>
      <w:proofErr w:type="spellStart"/>
      <w:r>
        <w:t>ViewGroup</w:t>
      </w:r>
      <w:proofErr w:type="spellEnd"/>
    </w:p>
    <w:p w14:paraId="787ABB64" w14:textId="77777777" w:rsidR="000F1245" w:rsidRDefault="000F1245" w:rsidP="008342F2">
      <w:pPr>
        <w:pStyle w:val="a7"/>
        <w:ind w:left="240" w:right="720" w:firstLine="180"/>
      </w:pPr>
      <w:r>
        <w:t xml:space="preserve">                    View </w:t>
      </w:r>
      <w:proofErr w:type="spellStart"/>
      <w:r>
        <w:t>view</w:t>
      </w:r>
      <w:proofErr w:type="spellEnd"/>
      <w:r>
        <w:t xml:space="preserve"> = (View) </w:t>
      </w:r>
      <w:proofErr w:type="spellStart"/>
      <w:proofErr w:type="gramStart"/>
      <w:r>
        <w:t>event.getLocalState</w:t>
      </w:r>
      <w:proofErr w:type="spellEnd"/>
      <w:proofErr w:type="gramEnd"/>
      <w:r>
        <w:t>();</w:t>
      </w:r>
    </w:p>
    <w:p w14:paraId="1773E7C9" w14:textId="77777777" w:rsidR="000F1245" w:rsidRDefault="000F1245" w:rsidP="008342F2">
      <w:pPr>
        <w:pStyle w:val="a7"/>
        <w:ind w:left="240" w:right="720" w:firstLine="180"/>
      </w:pPr>
      <w:r>
        <w:t xml:space="preserve">                    </w:t>
      </w:r>
      <w:proofErr w:type="spellStart"/>
      <w:r>
        <w:t>ViewGroup</w:t>
      </w:r>
      <w:proofErr w:type="spellEnd"/>
      <w:r>
        <w:t xml:space="preserve"> owner = (</w:t>
      </w:r>
      <w:proofErr w:type="spellStart"/>
      <w:r>
        <w:t>ViewGroup</w:t>
      </w:r>
      <w:proofErr w:type="spellEnd"/>
      <w:r>
        <w:t xml:space="preserve">) </w:t>
      </w:r>
      <w:proofErr w:type="spellStart"/>
      <w:proofErr w:type="gramStart"/>
      <w:r>
        <w:t>view.getParent</w:t>
      </w:r>
      <w:proofErr w:type="spellEnd"/>
      <w:proofErr w:type="gramEnd"/>
      <w:r>
        <w:t>();</w:t>
      </w:r>
    </w:p>
    <w:p w14:paraId="548FD89E" w14:textId="77777777" w:rsidR="000F1245" w:rsidRDefault="000F1245" w:rsidP="008342F2">
      <w:pPr>
        <w:pStyle w:val="a7"/>
        <w:ind w:left="240" w:right="720" w:firstLine="180"/>
      </w:pPr>
      <w:r>
        <w:t xml:space="preserve">                    </w:t>
      </w:r>
      <w:proofErr w:type="spellStart"/>
      <w:proofErr w:type="gramStart"/>
      <w:r>
        <w:t>owner.removeView</w:t>
      </w:r>
      <w:proofErr w:type="spellEnd"/>
      <w:proofErr w:type="gramEnd"/>
      <w:r>
        <w:t>(view);</w:t>
      </w:r>
    </w:p>
    <w:p w14:paraId="2D7613FE" w14:textId="77777777" w:rsidR="000F1245" w:rsidRDefault="000F1245" w:rsidP="008342F2">
      <w:pPr>
        <w:pStyle w:val="a7"/>
        <w:ind w:left="240" w:right="720" w:firstLine="180"/>
      </w:pPr>
      <w:r>
        <w:t xml:space="preserve">                    </w:t>
      </w:r>
      <w:proofErr w:type="spellStart"/>
      <w:r>
        <w:t>LinearLayout</w:t>
      </w:r>
      <w:proofErr w:type="spellEnd"/>
      <w:r>
        <w:t xml:space="preserve"> container = (</w:t>
      </w:r>
      <w:proofErr w:type="spellStart"/>
      <w:r>
        <w:t>LinearLayout</w:t>
      </w:r>
      <w:proofErr w:type="spellEnd"/>
      <w:r>
        <w:t>) v;</w:t>
      </w:r>
    </w:p>
    <w:p w14:paraId="25E9D503" w14:textId="77777777" w:rsidR="000F1245" w:rsidRDefault="000F1245" w:rsidP="008342F2">
      <w:pPr>
        <w:pStyle w:val="a7"/>
        <w:ind w:left="240" w:right="720" w:firstLine="180"/>
      </w:pPr>
      <w:r>
        <w:t xml:space="preserve">                    </w:t>
      </w:r>
      <w:proofErr w:type="spellStart"/>
      <w:proofErr w:type="gramStart"/>
      <w:r>
        <w:t>container.addView</w:t>
      </w:r>
      <w:proofErr w:type="spellEnd"/>
      <w:proofErr w:type="gramEnd"/>
      <w:r>
        <w:t>(view);</w:t>
      </w:r>
    </w:p>
    <w:p w14:paraId="169D907C" w14:textId="77777777" w:rsidR="000F1245" w:rsidRDefault="000F1245" w:rsidP="008342F2">
      <w:pPr>
        <w:pStyle w:val="a7"/>
        <w:ind w:left="240" w:right="720" w:firstLine="180"/>
      </w:pPr>
      <w:r>
        <w:t xml:space="preserve">                    </w:t>
      </w:r>
      <w:proofErr w:type="spellStart"/>
      <w:proofErr w:type="gramStart"/>
      <w:r>
        <w:t>view.setVisibility</w:t>
      </w:r>
      <w:proofErr w:type="spellEnd"/>
      <w:proofErr w:type="gramEnd"/>
      <w:r>
        <w:t>(</w:t>
      </w:r>
      <w:proofErr w:type="spellStart"/>
      <w:r>
        <w:t>View.VISIBLE</w:t>
      </w:r>
      <w:proofErr w:type="spellEnd"/>
      <w:r>
        <w:t>);</w:t>
      </w:r>
    </w:p>
    <w:p w14:paraId="35BCA7F5" w14:textId="77777777" w:rsidR="000F1245" w:rsidRDefault="000F1245" w:rsidP="008342F2">
      <w:pPr>
        <w:pStyle w:val="a7"/>
        <w:ind w:left="240" w:right="720" w:firstLine="180"/>
      </w:pPr>
      <w:r>
        <w:t xml:space="preserve">                    break;</w:t>
      </w:r>
    </w:p>
    <w:p w14:paraId="218443B6" w14:textId="77777777" w:rsidR="000F1245" w:rsidRDefault="000F1245" w:rsidP="008342F2">
      <w:pPr>
        <w:pStyle w:val="a7"/>
        <w:ind w:left="240" w:right="720" w:firstLine="180"/>
      </w:pPr>
      <w:r>
        <w:lastRenderedPageBreak/>
        <w:t xml:space="preserve">                case </w:t>
      </w:r>
      <w:proofErr w:type="spellStart"/>
      <w:r>
        <w:t>DragEvent.ACTION_DRAG_ENDED</w:t>
      </w:r>
      <w:proofErr w:type="spellEnd"/>
      <w:r>
        <w:t>:</w:t>
      </w:r>
    </w:p>
    <w:p w14:paraId="6A26718F" w14:textId="77777777" w:rsidR="000F1245" w:rsidRDefault="000F1245" w:rsidP="008342F2">
      <w:pPr>
        <w:pStyle w:val="a7"/>
        <w:ind w:left="240" w:right="720" w:firstLine="180"/>
      </w:pPr>
      <w:r>
        <w:t xml:space="preserve">                    </w:t>
      </w:r>
      <w:proofErr w:type="spellStart"/>
      <w:r>
        <w:t>v.setBackgroundResource</w:t>
      </w:r>
      <w:proofErr w:type="spellEnd"/>
      <w:r>
        <w:t>(</w:t>
      </w:r>
      <w:proofErr w:type="spellStart"/>
      <w:proofErr w:type="gramStart"/>
      <w:r>
        <w:t>R.drawable</w:t>
      </w:r>
      <w:proofErr w:type="gramEnd"/>
      <w:r>
        <w:t>.shape</w:t>
      </w:r>
      <w:proofErr w:type="spellEnd"/>
      <w:r>
        <w:t>);</w:t>
      </w:r>
    </w:p>
    <w:p w14:paraId="5FDF6FFC" w14:textId="77777777" w:rsidR="000F1245" w:rsidRDefault="000F1245" w:rsidP="008342F2">
      <w:pPr>
        <w:pStyle w:val="a7"/>
        <w:ind w:left="240" w:right="720" w:firstLine="180"/>
      </w:pPr>
      <w:r>
        <w:t xml:space="preserve">                default:</w:t>
      </w:r>
    </w:p>
    <w:p w14:paraId="19D80C1D" w14:textId="77777777" w:rsidR="000F1245" w:rsidRDefault="000F1245" w:rsidP="008342F2">
      <w:pPr>
        <w:pStyle w:val="a7"/>
        <w:ind w:left="240" w:right="720" w:firstLine="180"/>
      </w:pPr>
      <w:r>
        <w:t xml:space="preserve">                    break;</w:t>
      </w:r>
    </w:p>
    <w:p w14:paraId="105567CA" w14:textId="77777777" w:rsidR="000F1245" w:rsidRDefault="000F1245" w:rsidP="008342F2">
      <w:pPr>
        <w:pStyle w:val="a7"/>
        <w:ind w:left="240" w:right="720" w:firstLine="180"/>
      </w:pPr>
      <w:r>
        <w:t xml:space="preserve">            }</w:t>
      </w:r>
    </w:p>
    <w:p w14:paraId="377B6D27" w14:textId="77777777" w:rsidR="000F1245" w:rsidRDefault="000F1245" w:rsidP="008342F2">
      <w:pPr>
        <w:pStyle w:val="a7"/>
        <w:ind w:left="240" w:right="720" w:firstLine="180"/>
      </w:pPr>
      <w:r>
        <w:t xml:space="preserve">            return true;</w:t>
      </w:r>
    </w:p>
    <w:p w14:paraId="1517308F" w14:textId="77777777" w:rsidR="000F1245" w:rsidRDefault="000F1245" w:rsidP="008342F2">
      <w:pPr>
        <w:pStyle w:val="a7"/>
        <w:ind w:left="240" w:right="720" w:firstLine="180"/>
      </w:pPr>
      <w:r>
        <w:t xml:space="preserve">        }</w:t>
      </w:r>
    </w:p>
    <w:p w14:paraId="35AEAB0D" w14:textId="77777777" w:rsidR="000F1245" w:rsidRDefault="000F1245" w:rsidP="008342F2">
      <w:pPr>
        <w:pStyle w:val="a7"/>
        <w:ind w:left="240" w:right="720" w:firstLine="180"/>
      </w:pPr>
      <w:r>
        <w:t xml:space="preserve">    }</w:t>
      </w:r>
    </w:p>
    <w:p w14:paraId="72FA6CC4" w14:textId="50A6AB10" w:rsidR="00A734AE" w:rsidRDefault="000F1245" w:rsidP="008342F2">
      <w:pPr>
        <w:pStyle w:val="a7"/>
        <w:ind w:left="240" w:right="720" w:firstLine="180"/>
      </w:pPr>
      <w:r>
        <w:t>}</w:t>
      </w:r>
    </w:p>
    <w:p w14:paraId="24FD6014" w14:textId="0E3E5F7C" w:rsidR="000F1245" w:rsidRDefault="008342F2" w:rsidP="008342F2">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31</w:t>
      </w:r>
      <w:r w:rsidR="00B46836">
        <w:fldChar w:fldCharType="end"/>
      </w:r>
    </w:p>
    <w:p w14:paraId="07CAA6CB" w14:textId="1AD4D1D0" w:rsidR="00A94D79" w:rsidRDefault="00A734AE" w:rsidP="00A734AE">
      <w:pPr>
        <w:rPr>
          <w:lang w:bidi="ar-SA"/>
        </w:rPr>
      </w:pPr>
      <w:r>
        <w:rPr>
          <w:rFonts w:hint="eastAsia"/>
          <w:lang w:bidi="ar-SA"/>
        </w:rPr>
        <w:t>如果开始此活动</w:t>
      </w:r>
      <w:r>
        <w:rPr>
          <w:rFonts w:hint="eastAsia"/>
          <w:lang w:bidi="ar-SA"/>
        </w:rPr>
        <w:t xml:space="preserve"> </w:t>
      </w:r>
      <w:r>
        <w:rPr>
          <w:rFonts w:hint="eastAsia"/>
          <w:lang w:bidi="ar-SA"/>
        </w:rPr>
        <w:t>，应该能够将</w:t>
      </w:r>
      <w:proofErr w:type="spellStart"/>
      <w:r w:rsidR="005C4F8E">
        <w:rPr>
          <w:rFonts w:hint="eastAsia"/>
          <w:lang w:bidi="ar-SA"/>
        </w:rPr>
        <w:t>ImageView</w:t>
      </w:r>
      <w:proofErr w:type="spellEnd"/>
      <w:r>
        <w:rPr>
          <w:rFonts w:hint="eastAsia"/>
          <w:lang w:bidi="ar-SA"/>
        </w:rPr>
        <w:t>拖到另一个容器中</w:t>
      </w:r>
      <w:r w:rsidR="00B87A17">
        <w:rPr>
          <w:rFonts w:hint="eastAsia"/>
          <w:lang w:bidi="ar-SA"/>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97EF6" w14:paraId="58BFD165" w14:textId="77777777" w:rsidTr="00597EF6">
        <w:trPr>
          <w:jc w:val="center"/>
        </w:trPr>
        <w:tc>
          <w:tcPr>
            <w:tcW w:w="4675" w:type="dxa"/>
          </w:tcPr>
          <w:p w14:paraId="24152EEA" w14:textId="77777777" w:rsidR="00597EF6" w:rsidRDefault="00597EF6" w:rsidP="00597EF6">
            <w:pPr>
              <w:ind w:firstLineChars="0" w:firstLine="0"/>
              <w:jc w:val="center"/>
              <w:rPr>
                <w:lang w:bidi="ar-SA"/>
              </w:rPr>
            </w:pPr>
            <w:r>
              <w:rPr>
                <w:noProof/>
              </w:rPr>
              <w:drawing>
                <wp:inline distT="0" distB="0" distL="0" distR="0" wp14:anchorId="2EEB3008" wp14:editId="1652BC44">
                  <wp:extent cx="2213286" cy="2169994"/>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20162" cy="2176735"/>
                          </a:xfrm>
                          <a:prstGeom prst="rect">
                            <a:avLst/>
                          </a:prstGeom>
                        </pic:spPr>
                      </pic:pic>
                    </a:graphicData>
                  </a:graphic>
                </wp:inline>
              </w:drawing>
            </w:r>
          </w:p>
          <w:p w14:paraId="2597E6BE" w14:textId="6B615005" w:rsidR="00597EF6" w:rsidRDefault="00597EF6" w:rsidP="00597EF6">
            <w:pPr>
              <w:pStyle w:val="a5"/>
              <w:rPr>
                <w:lang w:bidi="ar-SA"/>
              </w:rPr>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10</w:t>
            </w:r>
            <w:r w:rsidR="00471A48">
              <w:fldChar w:fldCharType="end"/>
            </w:r>
          </w:p>
        </w:tc>
        <w:tc>
          <w:tcPr>
            <w:tcW w:w="4675" w:type="dxa"/>
          </w:tcPr>
          <w:p w14:paraId="5D417737" w14:textId="77777777" w:rsidR="00597EF6" w:rsidRDefault="00597EF6" w:rsidP="00597EF6">
            <w:pPr>
              <w:keepNext/>
              <w:ind w:firstLineChars="0" w:firstLine="0"/>
              <w:jc w:val="center"/>
              <w:rPr>
                <w:lang w:bidi="ar-SA"/>
              </w:rPr>
            </w:pPr>
            <w:r>
              <w:rPr>
                <w:noProof/>
              </w:rPr>
              <w:drawing>
                <wp:inline distT="0" distB="0" distL="0" distR="0" wp14:anchorId="6CDA7D78" wp14:editId="7F196339">
                  <wp:extent cx="2264971" cy="2149523"/>
                  <wp:effectExtent l="0" t="0" r="254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6317" cy="2169781"/>
                          </a:xfrm>
                          <a:prstGeom prst="rect">
                            <a:avLst/>
                          </a:prstGeom>
                        </pic:spPr>
                      </pic:pic>
                    </a:graphicData>
                  </a:graphic>
                </wp:inline>
              </w:drawing>
            </w:r>
          </w:p>
          <w:p w14:paraId="4F7BBAF3" w14:textId="5D0E8B25" w:rsidR="00597EF6" w:rsidRDefault="00092C84" w:rsidP="00092C84">
            <w:pPr>
              <w:pStyle w:val="a5"/>
              <w:rPr>
                <w:lang w:bidi="ar-SA"/>
              </w:rPr>
            </w:pPr>
            <w:r>
              <w:t>图</w:t>
            </w:r>
            <w:r>
              <w:t xml:space="preserve"> </w:t>
            </w:r>
            <w:r w:rsidR="00471A48">
              <w:fldChar w:fldCharType="begin"/>
            </w:r>
            <w:r w:rsidR="00471A48">
              <w:instrText xml:space="preserve"> STYLEREF 1 \s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SEQ </w:instrText>
            </w:r>
            <w:r w:rsidR="00471A48">
              <w:instrText>图</w:instrText>
            </w:r>
            <w:r w:rsidR="00471A48">
              <w:instrText xml:space="preserve"> \* ARABIC \s 1 </w:instrText>
            </w:r>
            <w:r w:rsidR="00471A48">
              <w:fldChar w:fldCharType="separate"/>
            </w:r>
            <w:r w:rsidR="00CD574C">
              <w:rPr>
                <w:noProof/>
              </w:rPr>
              <w:t>11</w:t>
            </w:r>
            <w:r w:rsidR="00471A48">
              <w:fldChar w:fldCharType="end"/>
            </w:r>
          </w:p>
        </w:tc>
      </w:tr>
    </w:tbl>
    <w:p w14:paraId="7181C60B" w14:textId="622C2ED8" w:rsidR="00B87A17" w:rsidRDefault="00B87A17" w:rsidP="00E42F40">
      <w:pPr>
        <w:pStyle w:val="a5"/>
        <w:jc w:val="left"/>
        <w:rPr>
          <w:lang w:bidi="ar-SA"/>
        </w:rPr>
      </w:pPr>
    </w:p>
    <w:p w14:paraId="6ED814FA" w14:textId="20CB9F50" w:rsidR="00BA759B" w:rsidRDefault="00BA759B" w:rsidP="00C27ECF">
      <w:pPr>
        <w:pStyle w:val="2"/>
      </w:pPr>
      <w:r>
        <w:rPr>
          <w:rFonts w:hint="eastAsia"/>
        </w:rPr>
        <w:t>Room</w:t>
      </w:r>
      <w:r>
        <w:rPr>
          <w:rFonts w:hint="eastAsia"/>
        </w:rPr>
        <w:t>框架</w:t>
      </w:r>
    </w:p>
    <w:p w14:paraId="05A040BD" w14:textId="37F67902" w:rsidR="00BA759B" w:rsidRDefault="00BA759B" w:rsidP="00BA759B">
      <w:pPr>
        <w:rPr>
          <w:lang w:bidi="ar-SA"/>
        </w:rPr>
      </w:pPr>
      <w:r>
        <w:rPr>
          <w:rFonts w:hint="eastAsia"/>
          <w:lang w:bidi="ar-SA"/>
        </w:rPr>
        <w:t>本</w:t>
      </w:r>
      <w:r w:rsidR="00107B23">
        <w:rPr>
          <w:rFonts w:hint="eastAsia"/>
          <w:lang w:bidi="ar-SA"/>
        </w:rPr>
        <w:t>节</w:t>
      </w:r>
      <w:r>
        <w:rPr>
          <w:rFonts w:hint="eastAsia"/>
          <w:lang w:bidi="ar-SA"/>
        </w:rPr>
        <w:t>教程描述了如何使用</w:t>
      </w:r>
      <w:r>
        <w:rPr>
          <w:rFonts w:hint="eastAsia"/>
          <w:lang w:bidi="ar-SA"/>
        </w:rPr>
        <w:t>Room</w:t>
      </w:r>
      <w:r>
        <w:rPr>
          <w:rFonts w:hint="eastAsia"/>
          <w:lang w:bidi="ar-SA"/>
        </w:rPr>
        <w:t>框架来管理</w:t>
      </w:r>
      <w:r w:rsidR="00107B23">
        <w:rPr>
          <w:rFonts w:hint="eastAsia"/>
          <w:lang w:bidi="ar-SA"/>
        </w:rPr>
        <w:t>安卓</w:t>
      </w:r>
      <w:r>
        <w:rPr>
          <w:rFonts w:hint="eastAsia"/>
          <w:lang w:bidi="ar-SA"/>
        </w:rPr>
        <w:t>应用程序中的</w:t>
      </w:r>
      <w:r>
        <w:rPr>
          <w:rFonts w:hint="eastAsia"/>
          <w:lang w:bidi="ar-SA"/>
        </w:rPr>
        <w:t xml:space="preserve"> SQLite </w:t>
      </w:r>
      <w:r>
        <w:rPr>
          <w:rFonts w:hint="eastAsia"/>
          <w:lang w:bidi="ar-SA"/>
        </w:rPr>
        <w:t>数据库</w:t>
      </w:r>
      <w:r w:rsidR="00773CD3">
        <w:rPr>
          <w:rFonts w:hint="eastAsia"/>
          <w:lang w:bidi="ar-SA"/>
        </w:rPr>
        <w:t>，</w:t>
      </w:r>
      <w:r>
        <w:rPr>
          <w:rFonts w:hint="eastAsia"/>
          <w:lang w:bidi="ar-SA"/>
        </w:rPr>
        <w:t>还描述了</w:t>
      </w:r>
      <w:r>
        <w:rPr>
          <w:rFonts w:hint="eastAsia"/>
          <w:lang w:bidi="ar-SA"/>
        </w:rPr>
        <w:t xml:space="preserve"> SQLite </w:t>
      </w:r>
      <w:r>
        <w:rPr>
          <w:rFonts w:hint="eastAsia"/>
          <w:lang w:bidi="ar-SA"/>
        </w:rPr>
        <w:t>数据库在</w:t>
      </w:r>
      <w:r w:rsidR="00773CD3">
        <w:rPr>
          <w:rFonts w:hint="eastAsia"/>
          <w:lang w:bidi="ar-SA"/>
        </w:rPr>
        <w:t>安卓</w:t>
      </w:r>
      <w:r>
        <w:rPr>
          <w:rFonts w:hint="eastAsia"/>
          <w:lang w:bidi="ar-SA"/>
        </w:rPr>
        <w:t>应用程序中的直接使用</w:t>
      </w:r>
      <w:r w:rsidR="005D2551">
        <w:rPr>
          <w:rFonts w:hint="eastAsia"/>
          <w:lang w:bidi="ar-SA"/>
        </w:rPr>
        <w:t>，</w:t>
      </w:r>
      <w:r>
        <w:rPr>
          <w:rFonts w:hint="eastAsia"/>
          <w:lang w:bidi="ar-SA"/>
        </w:rPr>
        <w:t>演示如何使用现有的</w:t>
      </w:r>
      <w:r>
        <w:rPr>
          <w:rFonts w:hint="eastAsia"/>
          <w:lang w:bidi="ar-SA"/>
        </w:rPr>
        <w:t xml:space="preserve"> </w:t>
      </w:r>
      <w:proofErr w:type="spellStart"/>
      <w:r>
        <w:rPr>
          <w:rFonts w:hint="eastAsia"/>
          <w:lang w:bidi="ar-SA"/>
        </w:rPr>
        <w:t>ContentProvider</w:t>
      </w:r>
      <w:proofErr w:type="spellEnd"/>
      <w:r>
        <w:rPr>
          <w:rFonts w:hint="eastAsia"/>
          <w:lang w:bidi="ar-SA"/>
        </w:rPr>
        <w:t xml:space="preserve"> </w:t>
      </w:r>
      <w:r>
        <w:rPr>
          <w:rFonts w:hint="eastAsia"/>
          <w:lang w:bidi="ar-SA"/>
        </w:rPr>
        <w:t>以及如何定义新的</w:t>
      </w:r>
      <w:r>
        <w:rPr>
          <w:rFonts w:hint="eastAsia"/>
          <w:lang w:bidi="ar-SA"/>
        </w:rPr>
        <w:t xml:space="preserve"> </w:t>
      </w:r>
      <w:proofErr w:type="spellStart"/>
      <w:r>
        <w:rPr>
          <w:rFonts w:hint="eastAsia"/>
          <w:lang w:bidi="ar-SA"/>
        </w:rPr>
        <w:t>ContentProvider</w:t>
      </w:r>
      <w:proofErr w:type="spellEnd"/>
      <w:r w:rsidR="00B463A0">
        <w:rPr>
          <w:rFonts w:hint="eastAsia"/>
          <w:lang w:bidi="ar-SA"/>
        </w:rPr>
        <w:t>，</w:t>
      </w:r>
      <w:r>
        <w:rPr>
          <w:rFonts w:hint="eastAsia"/>
          <w:lang w:bidi="ar-SA"/>
        </w:rPr>
        <w:t>还描述了加载器框架的使用。</w:t>
      </w:r>
      <w:r>
        <w:rPr>
          <w:rFonts w:hint="eastAsia"/>
          <w:lang w:bidi="ar-SA"/>
        </w:rPr>
        <w:t>SQLite</w:t>
      </w:r>
      <w:r>
        <w:rPr>
          <w:rFonts w:hint="eastAsia"/>
          <w:lang w:bidi="ar-SA"/>
        </w:rPr>
        <w:t>是一个开源数据库。</w:t>
      </w:r>
      <w:r>
        <w:rPr>
          <w:rFonts w:hint="eastAsia"/>
          <w:lang w:bidi="ar-SA"/>
        </w:rPr>
        <w:t xml:space="preserve">SQLite </w:t>
      </w:r>
      <w:r>
        <w:rPr>
          <w:rFonts w:hint="eastAsia"/>
          <w:lang w:bidi="ar-SA"/>
        </w:rPr>
        <w:t>支持标准的关系数据库功能，如</w:t>
      </w:r>
      <w:r>
        <w:rPr>
          <w:rFonts w:hint="eastAsia"/>
          <w:lang w:bidi="ar-SA"/>
        </w:rPr>
        <w:t xml:space="preserve"> SQL </w:t>
      </w:r>
      <w:r>
        <w:rPr>
          <w:rFonts w:hint="eastAsia"/>
          <w:lang w:bidi="ar-SA"/>
        </w:rPr>
        <w:t>语法、事务和准备好的语句</w:t>
      </w:r>
      <w:r w:rsidR="00B463A0">
        <w:rPr>
          <w:rFonts w:hint="eastAsia"/>
          <w:lang w:bidi="ar-SA"/>
        </w:rPr>
        <w:t>，</w:t>
      </w:r>
      <w:r>
        <w:rPr>
          <w:rFonts w:hint="eastAsia"/>
          <w:lang w:bidi="ar-SA"/>
        </w:rPr>
        <w:t>数据库在运行时需要有限的内存（大约</w:t>
      </w:r>
      <w:r>
        <w:rPr>
          <w:rFonts w:hint="eastAsia"/>
          <w:lang w:bidi="ar-SA"/>
        </w:rPr>
        <w:t xml:space="preserve"> 250 KB</w:t>
      </w:r>
      <w:r>
        <w:rPr>
          <w:rFonts w:hint="eastAsia"/>
          <w:lang w:bidi="ar-SA"/>
        </w:rPr>
        <w:t>）</w:t>
      </w:r>
      <w:r w:rsidR="00B463A0">
        <w:rPr>
          <w:rFonts w:hint="eastAsia"/>
          <w:lang w:bidi="ar-SA"/>
        </w:rPr>
        <w:t>，</w:t>
      </w:r>
      <w:r>
        <w:rPr>
          <w:rFonts w:hint="eastAsia"/>
          <w:lang w:bidi="ar-SA"/>
        </w:rPr>
        <w:t xml:space="preserve">SQLite </w:t>
      </w:r>
      <w:r>
        <w:rPr>
          <w:rFonts w:hint="eastAsia"/>
          <w:lang w:bidi="ar-SA"/>
        </w:rPr>
        <w:t>支持以下数据类型：</w:t>
      </w:r>
    </w:p>
    <w:p w14:paraId="09E9BEA6" w14:textId="77777777" w:rsidR="00BA759B" w:rsidRDefault="00BA759B" w:rsidP="00483547">
      <w:pPr>
        <w:pStyle w:val="a0"/>
        <w:ind w:firstLine="482"/>
      </w:pPr>
      <w:r>
        <w:rPr>
          <w:rFonts w:hint="eastAsia"/>
        </w:rPr>
        <w:t>TEXT</w:t>
      </w:r>
      <w:r>
        <w:rPr>
          <w:rFonts w:hint="eastAsia"/>
        </w:rPr>
        <w:t>（类似于</w:t>
      </w:r>
      <w:r>
        <w:rPr>
          <w:rFonts w:hint="eastAsia"/>
        </w:rPr>
        <w:t>Java</w:t>
      </w:r>
      <w:r>
        <w:rPr>
          <w:rFonts w:hint="eastAsia"/>
        </w:rPr>
        <w:t>中的</w:t>
      </w:r>
      <w:r>
        <w:rPr>
          <w:rFonts w:hint="eastAsia"/>
        </w:rPr>
        <w:t>String</w:t>
      </w:r>
      <w:r>
        <w:rPr>
          <w:rFonts w:hint="eastAsia"/>
        </w:rPr>
        <w:t>）</w:t>
      </w:r>
    </w:p>
    <w:p w14:paraId="289A51E1" w14:textId="77777777" w:rsidR="00BA759B" w:rsidRDefault="00BA759B" w:rsidP="00483547">
      <w:pPr>
        <w:pStyle w:val="a0"/>
        <w:ind w:firstLine="482"/>
      </w:pPr>
      <w:r>
        <w:rPr>
          <w:rFonts w:hint="eastAsia"/>
        </w:rPr>
        <w:t>INTEGER</w:t>
      </w:r>
      <w:r>
        <w:rPr>
          <w:rFonts w:hint="eastAsia"/>
        </w:rPr>
        <w:t>（类似于</w:t>
      </w:r>
      <w:r>
        <w:rPr>
          <w:rFonts w:hint="eastAsia"/>
        </w:rPr>
        <w:t>Java</w:t>
      </w:r>
      <w:r>
        <w:rPr>
          <w:rFonts w:hint="eastAsia"/>
        </w:rPr>
        <w:t>中的</w:t>
      </w:r>
      <w:r>
        <w:rPr>
          <w:rFonts w:hint="eastAsia"/>
        </w:rPr>
        <w:t>long</w:t>
      </w:r>
      <w:r>
        <w:rPr>
          <w:rFonts w:hint="eastAsia"/>
        </w:rPr>
        <w:t>）</w:t>
      </w:r>
    </w:p>
    <w:p w14:paraId="7DA02BC6" w14:textId="04BC3D6D" w:rsidR="00716C22" w:rsidRDefault="00BA759B" w:rsidP="00716C22">
      <w:pPr>
        <w:pStyle w:val="a0"/>
        <w:ind w:firstLine="482"/>
      </w:pPr>
      <w:r>
        <w:rPr>
          <w:rFonts w:hint="eastAsia"/>
        </w:rPr>
        <w:t>REAL</w:t>
      </w:r>
      <w:r>
        <w:rPr>
          <w:rFonts w:hint="eastAsia"/>
        </w:rPr>
        <w:t>（类似于</w:t>
      </w:r>
      <w:r>
        <w:rPr>
          <w:rFonts w:hint="eastAsia"/>
        </w:rPr>
        <w:t xml:space="preserve"> Java </w:t>
      </w:r>
      <w:r>
        <w:rPr>
          <w:rFonts w:hint="eastAsia"/>
        </w:rPr>
        <w:t>中的</w:t>
      </w:r>
      <w:r>
        <w:rPr>
          <w:rFonts w:hint="eastAsia"/>
        </w:rPr>
        <w:t xml:space="preserve"> double </w:t>
      </w:r>
      <w:r>
        <w:rPr>
          <w:rFonts w:hint="eastAsia"/>
        </w:rPr>
        <w:t>）</w:t>
      </w:r>
    </w:p>
    <w:p w14:paraId="7D94962D" w14:textId="4835BFAC" w:rsidR="00BA759B" w:rsidRDefault="00BA759B" w:rsidP="00BA759B">
      <w:pPr>
        <w:rPr>
          <w:lang w:bidi="ar-SA"/>
        </w:rPr>
      </w:pPr>
      <w:r>
        <w:rPr>
          <w:rFonts w:hint="eastAsia"/>
          <w:lang w:bidi="ar-SA"/>
        </w:rPr>
        <w:lastRenderedPageBreak/>
        <w:t>所有其他类型必须先转换为这些字段之一，然后才能保存到数据库中。</w:t>
      </w:r>
      <w:r>
        <w:rPr>
          <w:rFonts w:hint="eastAsia"/>
          <w:lang w:bidi="ar-SA"/>
        </w:rPr>
        <w:t xml:space="preserve">SQLite </w:t>
      </w:r>
      <w:r>
        <w:rPr>
          <w:rFonts w:hint="eastAsia"/>
          <w:lang w:bidi="ar-SA"/>
        </w:rPr>
        <w:t>本身不会验证写入列的类型是否实际上是定义的类型</w:t>
      </w:r>
      <w:r w:rsidR="00716C22">
        <w:rPr>
          <w:rFonts w:hint="eastAsia"/>
          <w:lang w:bidi="ar-SA"/>
        </w:rPr>
        <w:t>，</w:t>
      </w:r>
      <w:r>
        <w:rPr>
          <w:rFonts w:hint="eastAsia"/>
          <w:lang w:bidi="ar-SA"/>
        </w:rPr>
        <w:t>这意味着可以将整数写入字符串列，反之亦然。访问</w:t>
      </w:r>
      <w:r>
        <w:rPr>
          <w:rFonts w:hint="eastAsia"/>
          <w:lang w:bidi="ar-SA"/>
        </w:rPr>
        <w:t xml:space="preserve"> SQLite </w:t>
      </w:r>
      <w:r>
        <w:rPr>
          <w:rFonts w:hint="eastAsia"/>
          <w:lang w:bidi="ar-SA"/>
        </w:rPr>
        <w:t>数据库涉及访问文件系统</w:t>
      </w:r>
      <w:r w:rsidR="00C206E7">
        <w:rPr>
          <w:rFonts w:hint="eastAsia"/>
          <w:lang w:bidi="ar-SA"/>
        </w:rPr>
        <w:t>，</w:t>
      </w:r>
      <w:r>
        <w:rPr>
          <w:rFonts w:hint="eastAsia"/>
          <w:lang w:bidi="ar-SA"/>
        </w:rPr>
        <w:t>这可能很慢</w:t>
      </w:r>
      <w:r w:rsidR="00C206E7">
        <w:rPr>
          <w:rFonts w:hint="eastAsia"/>
          <w:lang w:bidi="ar-SA"/>
        </w:rPr>
        <w:t>，</w:t>
      </w:r>
      <w:r>
        <w:rPr>
          <w:rFonts w:hint="eastAsia"/>
          <w:lang w:bidi="ar-SA"/>
        </w:rPr>
        <w:t>因此建议异步执行数据库操作。</w:t>
      </w:r>
    </w:p>
    <w:p w14:paraId="69BF56BE" w14:textId="35D25CD2" w:rsidR="00BA759B" w:rsidRDefault="00BA759B" w:rsidP="00BA759B">
      <w:pPr>
        <w:rPr>
          <w:lang w:bidi="ar-SA"/>
        </w:rPr>
      </w:pPr>
      <w:r>
        <w:rPr>
          <w:rFonts w:hint="eastAsia"/>
          <w:lang w:bidi="ar-SA"/>
        </w:rPr>
        <w:t>使用</w:t>
      </w:r>
      <w:r>
        <w:rPr>
          <w:rFonts w:hint="eastAsia"/>
          <w:lang w:bidi="ar-SA"/>
        </w:rPr>
        <w:t>Room</w:t>
      </w:r>
      <w:r>
        <w:rPr>
          <w:rFonts w:hint="eastAsia"/>
          <w:lang w:bidi="ar-SA"/>
        </w:rPr>
        <w:t>作为</w:t>
      </w:r>
      <w:r>
        <w:rPr>
          <w:rFonts w:hint="eastAsia"/>
          <w:lang w:bidi="ar-SA"/>
        </w:rPr>
        <w:t>SQL</w:t>
      </w:r>
      <w:r>
        <w:rPr>
          <w:rFonts w:hint="eastAsia"/>
          <w:lang w:bidi="ar-SA"/>
        </w:rPr>
        <w:t>对象映射库</w:t>
      </w:r>
      <w:r w:rsidR="00C206E7">
        <w:rPr>
          <w:rFonts w:hint="eastAsia"/>
          <w:lang w:bidi="ar-SA"/>
        </w:rPr>
        <w:t>，</w:t>
      </w:r>
      <w:r>
        <w:rPr>
          <w:lang w:bidi="ar-SA"/>
        </w:rPr>
        <w:t>Room</w:t>
      </w:r>
      <w:r>
        <w:rPr>
          <w:rFonts w:hint="eastAsia"/>
          <w:lang w:bidi="ar-SA"/>
        </w:rPr>
        <w:t>是</w:t>
      </w:r>
      <w:proofErr w:type="gramStart"/>
      <w:r w:rsidR="00C206E7">
        <w:rPr>
          <w:lang w:bidi="ar-SA"/>
        </w:rPr>
        <w:t>谷歌</w:t>
      </w:r>
      <w:r>
        <w:rPr>
          <w:rFonts w:hint="eastAsia"/>
          <w:lang w:bidi="ar-SA"/>
        </w:rPr>
        <w:t>提供</w:t>
      </w:r>
      <w:proofErr w:type="gramEnd"/>
      <w:r>
        <w:rPr>
          <w:rFonts w:hint="eastAsia"/>
          <w:lang w:bidi="ar-SA"/>
        </w:rPr>
        <w:t>的一个基于注解处理的</w:t>
      </w:r>
      <w:r>
        <w:rPr>
          <w:lang w:bidi="ar-SA"/>
        </w:rPr>
        <w:t xml:space="preserve"> SQL </w:t>
      </w:r>
      <w:r>
        <w:rPr>
          <w:rFonts w:hint="eastAsia"/>
          <w:lang w:bidi="ar-SA"/>
        </w:rPr>
        <w:t>对象映射库</w:t>
      </w:r>
      <w:r w:rsidR="00E929E4">
        <w:rPr>
          <w:rFonts w:hint="eastAsia"/>
          <w:lang w:bidi="ar-SA"/>
        </w:rPr>
        <w:t>，</w:t>
      </w:r>
      <w:r w:rsidR="00E929E4">
        <w:rPr>
          <w:rFonts w:hint="eastAsia"/>
          <w:lang w:bidi="ar-SA"/>
        </w:rPr>
        <w:t>R</w:t>
      </w:r>
      <w:r>
        <w:rPr>
          <w:lang w:bidi="ar-SA"/>
        </w:rPr>
        <w:t>oom</w:t>
      </w:r>
      <w:r>
        <w:rPr>
          <w:rFonts w:hint="eastAsia"/>
          <w:lang w:bidi="ar-SA"/>
        </w:rPr>
        <w:t>旨在抽象出底层数据库表和查询</w:t>
      </w:r>
      <w:r>
        <w:rPr>
          <w:rFonts w:ascii="MS Gothic" w:eastAsia="MS Gothic" w:hAnsi="MS Gothic" w:cs="MS Gothic" w:hint="eastAsia"/>
          <w:lang w:bidi="ar-SA"/>
        </w:rPr>
        <w:t>​​</w:t>
      </w:r>
      <w:r w:rsidR="00EF0C37">
        <w:rPr>
          <w:rFonts w:ascii="宋体" w:hAnsi="宋体" w:cs="宋体" w:hint="eastAsia"/>
          <w:lang w:bidi="ar-SA"/>
        </w:rPr>
        <w:t>，</w:t>
      </w:r>
      <w:r>
        <w:rPr>
          <w:rFonts w:ascii="宋体" w:hAnsi="宋体" w:cs="宋体" w:hint="eastAsia"/>
          <w:lang w:bidi="ar-SA"/>
        </w:rPr>
        <w:t>因此</w:t>
      </w:r>
      <w:r w:rsidR="00EF0C37">
        <w:rPr>
          <w:rFonts w:ascii="宋体" w:hAnsi="宋体" w:cs="宋体" w:hint="eastAsia"/>
          <w:lang w:bidi="ar-SA"/>
        </w:rPr>
        <w:t>其</w:t>
      </w:r>
      <w:r>
        <w:rPr>
          <w:rFonts w:ascii="宋体" w:hAnsi="宋体" w:cs="宋体" w:hint="eastAsia"/>
          <w:lang w:bidi="ar-SA"/>
        </w:rPr>
        <w:t>提供了一种创建和使用</w:t>
      </w:r>
      <w:r>
        <w:rPr>
          <w:lang w:bidi="ar-SA"/>
        </w:rPr>
        <w:t xml:space="preserve"> S</w:t>
      </w:r>
      <w:r w:rsidR="00EF0C37">
        <w:rPr>
          <w:rFonts w:hint="eastAsia"/>
          <w:lang w:bidi="ar-SA"/>
        </w:rPr>
        <w:t>QL</w:t>
      </w:r>
      <w:r>
        <w:rPr>
          <w:lang w:bidi="ar-SA"/>
        </w:rPr>
        <w:t xml:space="preserve">ite </w:t>
      </w:r>
      <w:r>
        <w:rPr>
          <w:rFonts w:hint="eastAsia"/>
          <w:lang w:bidi="ar-SA"/>
        </w:rPr>
        <w:t>数据库的简单方法</w:t>
      </w:r>
      <w:r w:rsidR="007131D2">
        <w:rPr>
          <w:rFonts w:hint="eastAsia"/>
          <w:lang w:bidi="ar-SA"/>
        </w:rPr>
        <w:t>。其</w:t>
      </w:r>
      <w:r>
        <w:rPr>
          <w:rFonts w:hint="eastAsia"/>
          <w:lang w:bidi="ar-SA"/>
        </w:rPr>
        <w:t>基于在数据库中持久</w:t>
      </w:r>
      <w:proofErr w:type="gramStart"/>
      <w:r>
        <w:rPr>
          <w:rFonts w:hint="eastAsia"/>
          <w:lang w:bidi="ar-SA"/>
        </w:rPr>
        <w:t>化数据</w:t>
      </w:r>
      <w:proofErr w:type="gramEnd"/>
      <w:r>
        <w:rPr>
          <w:rFonts w:hint="eastAsia"/>
          <w:lang w:bidi="ar-SA"/>
        </w:rPr>
        <w:t>的最佳实践</w:t>
      </w:r>
      <w:r w:rsidR="007131D2">
        <w:rPr>
          <w:rFonts w:hint="eastAsia"/>
          <w:lang w:bidi="ar-SA"/>
        </w:rPr>
        <w:t>，</w:t>
      </w:r>
      <w:r>
        <w:rPr>
          <w:rFonts w:hint="eastAsia"/>
          <w:lang w:bidi="ar-SA"/>
        </w:rPr>
        <w:t>例如默认情况下</w:t>
      </w:r>
      <w:r>
        <w:rPr>
          <w:lang w:bidi="ar-SA"/>
        </w:rPr>
        <w:t xml:space="preserve">Room </w:t>
      </w:r>
      <w:r>
        <w:rPr>
          <w:rFonts w:hint="eastAsia"/>
          <w:lang w:bidi="ar-SA"/>
        </w:rPr>
        <w:t>不允许在主线程中访问数据库。</w:t>
      </w:r>
      <w:r>
        <w:rPr>
          <w:rFonts w:hint="eastAsia"/>
          <w:lang w:bidi="ar-SA"/>
        </w:rPr>
        <w:t xml:space="preserve">Room </w:t>
      </w:r>
      <w:r>
        <w:rPr>
          <w:rFonts w:hint="eastAsia"/>
          <w:lang w:bidi="ar-SA"/>
        </w:rPr>
        <w:t>有</w:t>
      </w:r>
      <w:r w:rsidR="00C30DCE">
        <w:rPr>
          <w:rFonts w:hint="eastAsia"/>
          <w:lang w:bidi="ar-SA"/>
        </w:rPr>
        <w:t>三</w:t>
      </w:r>
      <w:r>
        <w:rPr>
          <w:rFonts w:hint="eastAsia"/>
          <w:lang w:bidi="ar-SA"/>
        </w:rPr>
        <w:t>个主要组成部分：</w:t>
      </w:r>
    </w:p>
    <w:p w14:paraId="423A0BFD" w14:textId="180BCD6E" w:rsidR="00C30DCE" w:rsidRDefault="00BA759B" w:rsidP="00FF2E7A">
      <w:pPr>
        <w:pStyle w:val="a0"/>
        <w:ind w:firstLine="482"/>
      </w:pPr>
      <w:r>
        <w:rPr>
          <w:rFonts w:hint="eastAsia"/>
        </w:rPr>
        <w:t>数据库</w:t>
      </w:r>
    </w:p>
    <w:p w14:paraId="11400700" w14:textId="54C1E141" w:rsidR="00BA759B" w:rsidRDefault="00BA759B" w:rsidP="00BA759B">
      <w:pPr>
        <w:rPr>
          <w:lang w:bidi="ar-SA"/>
        </w:rPr>
      </w:pPr>
      <w:r>
        <w:rPr>
          <w:rFonts w:hint="eastAsia"/>
          <w:lang w:bidi="ar-SA"/>
        </w:rPr>
        <w:t>定义一个抽象的数据库类，它提供一个或多个数据访问对象。</w:t>
      </w:r>
    </w:p>
    <w:p w14:paraId="643CDAD6" w14:textId="10DECE2C" w:rsidR="00FF2E7A" w:rsidRDefault="00C958E4" w:rsidP="00FF2E7A">
      <w:pPr>
        <w:pStyle w:val="a0"/>
        <w:ind w:firstLine="482"/>
      </w:pPr>
      <w:r w:rsidRPr="00C958E4">
        <w:rPr>
          <w:rFonts w:hint="eastAsia"/>
        </w:rPr>
        <w:t>数据访问对象</w:t>
      </w:r>
      <w:r w:rsidR="001108C1">
        <w:rPr>
          <w:rFonts w:hint="eastAsia"/>
        </w:rPr>
        <w:t>（</w:t>
      </w:r>
      <w:r w:rsidR="001108C1">
        <w:rPr>
          <w:rFonts w:hint="eastAsia"/>
        </w:rPr>
        <w:t>DAO</w:t>
      </w:r>
      <w:r w:rsidR="001108C1">
        <w:rPr>
          <w:rFonts w:hint="eastAsia"/>
        </w:rPr>
        <w:t>）</w:t>
      </w:r>
    </w:p>
    <w:p w14:paraId="5C3A0EEB" w14:textId="7BCEDC45" w:rsidR="00BA759B" w:rsidRDefault="00BA759B" w:rsidP="00BA759B">
      <w:pPr>
        <w:rPr>
          <w:lang w:bidi="ar-SA"/>
        </w:rPr>
      </w:pPr>
      <w:r>
        <w:rPr>
          <w:rFonts w:hint="eastAsia"/>
          <w:lang w:bidi="ar-SA"/>
        </w:rPr>
        <w:t>定义如何获取或更改</w:t>
      </w:r>
      <w:r w:rsidR="00130FF1">
        <w:rPr>
          <w:rFonts w:hint="eastAsia"/>
          <w:lang w:bidi="ar-SA"/>
        </w:rPr>
        <w:t>数据库</w:t>
      </w:r>
      <w:r>
        <w:rPr>
          <w:rFonts w:hint="eastAsia"/>
          <w:lang w:bidi="ar-SA"/>
        </w:rPr>
        <w:t>中值的接口。</w:t>
      </w:r>
    </w:p>
    <w:p w14:paraId="3E21216B" w14:textId="2CF031F8" w:rsidR="00FF2E7A" w:rsidRDefault="00C958E4" w:rsidP="00FF2E7A">
      <w:pPr>
        <w:pStyle w:val="a0"/>
        <w:ind w:firstLine="482"/>
      </w:pPr>
      <w:r>
        <w:rPr>
          <w:rFonts w:hint="eastAsia"/>
        </w:rPr>
        <w:t>实体</w:t>
      </w:r>
    </w:p>
    <w:p w14:paraId="5AA21EBF" w14:textId="6E29369D" w:rsidR="00BA759B" w:rsidRDefault="00BA759B" w:rsidP="00BA759B">
      <w:pPr>
        <w:rPr>
          <w:lang w:bidi="ar-SA"/>
        </w:rPr>
      </w:pPr>
      <w:r>
        <w:rPr>
          <w:rFonts w:hint="eastAsia"/>
          <w:lang w:bidi="ar-SA"/>
        </w:rPr>
        <w:t>表示数据库中的一个值对象。</w:t>
      </w:r>
    </w:p>
    <w:p w14:paraId="469F1D43" w14:textId="74D23A70" w:rsidR="00BA759B" w:rsidRDefault="00BA759B" w:rsidP="00BA759B">
      <w:pPr>
        <w:rPr>
          <w:lang w:bidi="ar-SA"/>
        </w:rPr>
      </w:pPr>
      <w:r>
        <w:rPr>
          <w:rFonts w:hint="eastAsia"/>
          <w:lang w:bidi="ar-SA"/>
        </w:rPr>
        <w:t>数据库中的每个表定义一个</w:t>
      </w:r>
      <w:r>
        <w:rPr>
          <w:rFonts w:hint="eastAsia"/>
          <w:lang w:bidi="ar-SA"/>
        </w:rPr>
        <w:t xml:space="preserve"> Java </w:t>
      </w:r>
      <w:r>
        <w:rPr>
          <w:rFonts w:hint="eastAsia"/>
          <w:lang w:bidi="ar-SA"/>
        </w:rPr>
        <w:t>类，</w:t>
      </w:r>
      <w:r w:rsidR="005C5B8A">
        <w:rPr>
          <w:rFonts w:hint="eastAsia"/>
          <w:lang w:bidi="ar-SA"/>
        </w:rPr>
        <w:t>注释</w:t>
      </w:r>
      <w:r w:rsidR="00B55E3E">
        <w:rPr>
          <w:rFonts w:hint="eastAsia"/>
          <w:lang w:bidi="ar-SA"/>
        </w:rPr>
        <w:t>为“</w:t>
      </w:r>
      <w:r>
        <w:rPr>
          <w:rFonts w:hint="eastAsia"/>
          <w:lang w:bidi="ar-SA"/>
        </w:rPr>
        <w:t>@Entity</w:t>
      </w:r>
      <w:r w:rsidR="00B55E3E">
        <w:rPr>
          <w:rFonts w:hint="eastAsia"/>
          <w:lang w:bidi="ar-SA"/>
        </w:rPr>
        <w:t>”</w:t>
      </w:r>
      <w:r w:rsidR="00B22186">
        <w:rPr>
          <w:rFonts w:hint="eastAsia"/>
          <w:lang w:bidi="ar-SA"/>
        </w:rPr>
        <w:t>，</w:t>
      </w:r>
      <w:r>
        <w:rPr>
          <w:rFonts w:hint="eastAsia"/>
          <w:lang w:bidi="ar-SA"/>
        </w:rPr>
        <w:t>主键必须</w:t>
      </w:r>
      <w:r w:rsidR="005C5B8A">
        <w:rPr>
          <w:rFonts w:hint="eastAsia"/>
          <w:lang w:bidi="ar-SA"/>
        </w:rPr>
        <w:t>注释</w:t>
      </w:r>
      <w:r w:rsidR="00B22186">
        <w:rPr>
          <w:rFonts w:hint="eastAsia"/>
          <w:lang w:bidi="ar-SA"/>
        </w:rPr>
        <w:t>为“</w:t>
      </w:r>
      <w:r>
        <w:rPr>
          <w:rFonts w:hint="eastAsia"/>
          <w:lang w:bidi="ar-SA"/>
        </w:rPr>
        <w:t>@PrimaryKey</w:t>
      </w:r>
      <w:r w:rsidR="00B22186">
        <w:rPr>
          <w:rFonts w:hint="eastAsia"/>
          <w:lang w:bidi="ar-SA"/>
        </w:rPr>
        <w:t>”</w:t>
      </w:r>
      <w:r>
        <w:rPr>
          <w:rFonts w:hint="eastAsia"/>
          <w:lang w:bidi="ar-SA"/>
        </w:rPr>
        <w:t>。对于每个注释</w:t>
      </w:r>
      <w:r w:rsidR="005C5B8A">
        <w:rPr>
          <w:rFonts w:hint="eastAsia"/>
          <w:lang w:bidi="ar-SA"/>
        </w:rPr>
        <w:t>为</w:t>
      </w:r>
      <w:r>
        <w:rPr>
          <w:rFonts w:hint="eastAsia"/>
          <w:lang w:bidi="ar-SA"/>
        </w:rPr>
        <w:t>@Entity</w:t>
      </w:r>
      <w:r w:rsidR="005C5B8A">
        <w:rPr>
          <w:rFonts w:hint="eastAsia"/>
          <w:lang w:bidi="ar-SA"/>
        </w:rPr>
        <w:t>的</w:t>
      </w:r>
      <w:r w:rsidR="005C5B8A">
        <w:rPr>
          <w:rFonts w:hint="eastAsia"/>
          <w:lang w:bidi="ar-SA"/>
        </w:rPr>
        <w:t>Java</w:t>
      </w:r>
      <w:r w:rsidR="005C5B8A">
        <w:rPr>
          <w:rFonts w:hint="eastAsia"/>
          <w:lang w:bidi="ar-SA"/>
        </w:rPr>
        <w:t>类</w:t>
      </w:r>
      <w:r>
        <w:rPr>
          <w:rFonts w:hint="eastAsia"/>
          <w:lang w:bidi="ar-SA"/>
        </w:rPr>
        <w:t>，</w:t>
      </w:r>
      <w:r w:rsidR="008D094A">
        <w:rPr>
          <w:rFonts w:hint="eastAsia"/>
          <w:lang w:bidi="ar-SA"/>
        </w:rPr>
        <w:t>必须定义一个接口作为</w:t>
      </w:r>
      <w:r>
        <w:rPr>
          <w:rFonts w:hint="eastAsia"/>
          <w:lang w:bidi="ar-SA"/>
        </w:rPr>
        <w:t>数据库访问对象</w:t>
      </w:r>
      <w:r w:rsidR="008D094A">
        <w:rPr>
          <w:rFonts w:hint="eastAsia"/>
          <w:lang w:bidi="ar-SA"/>
        </w:rPr>
        <w:t>注释为“</w:t>
      </w:r>
      <w:r w:rsidR="008D094A" w:rsidRPr="008D094A">
        <w:rPr>
          <w:lang w:bidi="ar-SA"/>
        </w:rPr>
        <w:t>@Dao</w:t>
      </w:r>
      <w:r w:rsidR="008D094A">
        <w:rPr>
          <w:rFonts w:hint="eastAsia"/>
          <w:lang w:bidi="ar-SA"/>
        </w:rPr>
        <w:t>”</w:t>
      </w:r>
      <w:r w:rsidR="00943973">
        <w:rPr>
          <w:rFonts w:hint="eastAsia"/>
          <w:lang w:bidi="ar-SA"/>
        </w:rPr>
        <w:t>，</w:t>
      </w:r>
      <w:r>
        <w:rPr>
          <w:rFonts w:hint="eastAsia"/>
          <w:lang w:bidi="ar-SA"/>
        </w:rPr>
        <w:t>在此接口中定义带有注释的方法：</w:t>
      </w:r>
    </w:p>
    <w:p w14:paraId="71DD0E3F" w14:textId="77777777" w:rsidR="004236C1" w:rsidRDefault="004236C1" w:rsidP="004236C1">
      <w:pPr>
        <w:pStyle w:val="a0"/>
        <w:ind w:firstLine="482"/>
      </w:pPr>
      <w:r>
        <w:t>@Query</w:t>
      </w:r>
    </w:p>
    <w:p w14:paraId="4E6E2285" w14:textId="77777777" w:rsidR="004236C1" w:rsidRDefault="004236C1" w:rsidP="004236C1">
      <w:pPr>
        <w:pStyle w:val="a0"/>
        <w:ind w:firstLine="482"/>
      </w:pPr>
      <w:r>
        <w:t>@Insert</w:t>
      </w:r>
    </w:p>
    <w:p w14:paraId="75FA2180" w14:textId="153B4A56" w:rsidR="00BA759B" w:rsidRDefault="004236C1" w:rsidP="004236C1">
      <w:pPr>
        <w:pStyle w:val="a0"/>
        <w:ind w:firstLine="482"/>
      </w:pPr>
      <w:r>
        <w:t>@Delete</w:t>
      </w:r>
    </w:p>
    <w:p w14:paraId="041C8C8C" w14:textId="5A98E7B0" w:rsidR="00BA759B" w:rsidRDefault="00BA759B" w:rsidP="00BA759B">
      <w:pPr>
        <w:rPr>
          <w:lang w:bidi="ar-SA"/>
        </w:rPr>
      </w:pPr>
      <w:r>
        <w:rPr>
          <w:rFonts w:hint="eastAsia"/>
          <w:lang w:bidi="ar-SA"/>
        </w:rPr>
        <w:t xml:space="preserve">@Query </w:t>
      </w:r>
      <w:r>
        <w:rPr>
          <w:rFonts w:hint="eastAsia"/>
          <w:lang w:bidi="ar-SA"/>
        </w:rPr>
        <w:t>是异步的，而</w:t>
      </w:r>
      <w:r>
        <w:rPr>
          <w:rFonts w:hint="eastAsia"/>
          <w:lang w:bidi="ar-SA"/>
        </w:rPr>
        <w:t xml:space="preserve"> @Insert </w:t>
      </w:r>
      <w:r>
        <w:rPr>
          <w:rFonts w:hint="eastAsia"/>
          <w:lang w:bidi="ar-SA"/>
        </w:rPr>
        <w:t>和</w:t>
      </w:r>
      <w:r>
        <w:rPr>
          <w:rFonts w:hint="eastAsia"/>
          <w:lang w:bidi="ar-SA"/>
        </w:rPr>
        <w:t xml:space="preserve"> @Delete </w:t>
      </w:r>
      <w:r>
        <w:rPr>
          <w:rFonts w:hint="eastAsia"/>
          <w:lang w:bidi="ar-SA"/>
        </w:rPr>
        <w:t>是同步的。如果数据库语句错误，生成器会创建可读的错误消息。要将数据连接到</w:t>
      </w:r>
      <w:r w:rsidR="00965C37">
        <w:rPr>
          <w:rFonts w:hint="eastAsia"/>
          <w:lang w:bidi="ar-SA"/>
        </w:rPr>
        <w:t>界面</w:t>
      </w:r>
      <w:r>
        <w:rPr>
          <w:rFonts w:hint="eastAsia"/>
          <w:lang w:bidi="ar-SA"/>
        </w:rPr>
        <w:t>，可以使用</w:t>
      </w:r>
      <w:proofErr w:type="spellStart"/>
      <w:r>
        <w:rPr>
          <w:rFonts w:hint="eastAsia"/>
          <w:lang w:bidi="ar-SA"/>
        </w:rPr>
        <w:t>LiveData</w:t>
      </w:r>
      <w:proofErr w:type="spellEnd"/>
      <w:r w:rsidR="00552FFA">
        <w:rPr>
          <w:rFonts w:hint="eastAsia"/>
          <w:lang w:bidi="ar-SA"/>
        </w:rPr>
        <w:t>，</w:t>
      </w:r>
      <w:proofErr w:type="spellStart"/>
      <w:r>
        <w:rPr>
          <w:rFonts w:hint="eastAsia"/>
          <w:lang w:bidi="ar-SA"/>
        </w:rPr>
        <w:t>LiveData</w:t>
      </w:r>
      <w:proofErr w:type="spellEnd"/>
      <w:r>
        <w:rPr>
          <w:rFonts w:hint="eastAsia"/>
          <w:lang w:bidi="ar-SA"/>
        </w:rPr>
        <w:t>是一个可观察的数据持有者</w:t>
      </w:r>
      <w:r w:rsidR="00552FFA">
        <w:rPr>
          <w:rFonts w:hint="eastAsia"/>
          <w:lang w:bidi="ar-SA"/>
        </w:rPr>
        <w:t>，</w:t>
      </w:r>
      <w:r>
        <w:rPr>
          <w:rFonts w:hint="eastAsia"/>
          <w:lang w:bidi="ar-SA"/>
        </w:rPr>
        <w:t>会在数据更改时通知观察者，以便可以更新用户界面。还可以定义类型转换器来定义如何将自定义类型转换为数据库已知的类型。</w:t>
      </w:r>
      <w:r>
        <w:rPr>
          <w:rFonts w:hint="eastAsia"/>
          <w:lang w:bidi="ar-SA"/>
        </w:rPr>
        <w:t>@Ignore</w:t>
      </w:r>
      <w:r>
        <w:rPr>
          <w:rFonts w:hint="eastAsia"/>
          <w:lang w:bidi="ar-SA"/>
        </w:rPr>
        <w:t>可用于忽略某些字段。</w:t>
      </w:r>
      <w:r>
        <w:rPr>
          <w:rFonts w:hint="eastAsia"/>
          <w:lang w:bidi="ar-SA"/>
        </w:rPr>
        <w:t xml:space="preserve">Room </w:t>
      </w:r>
      <w:r>
        <w:rPr>
          <w:rFonts w:hint="eastAsia"/>
          <w:lang w:bidi="ar-SA"/>
        </w:rPr>
        <w:t>不支持实体之间的对象引用，以避免潜在的性能问题</w:t>
      </w:r>
      <w:r w:rsidR="00391F52">
        <w:rPr>
          <w:rFonts w:hint="eastAsia"/>
          <w:lang w:bidi="ar-SA"/>
        </w:rPr>
        <w:t>，</w:t>
      </w:r>
      <w:r>
        <w:rPr>
          <w:rFonts w:hint="eastAsia"/>
          <w:lang w:bidi="ar-SA"/>
        </w:rPr>
        <w:t>即使不能使用直接关系，也可以在实体之间</w:t>
      </w:r>
      <w:proofErr w:type="gramStart"/>
      <w:r>
        <w:rPr>
          <w:rFonts w:hint="eastAsia"/>
          <w:lang w:bidi="ar-SA"/>
        </w:rPr>
        <w:t>定义外键约束</w:t>
      </w:r>
      <w:proofErr w:type="gramEnd"/>
      <w:r>
        <w:rPr>
          <w:rFonts w:hint="eastAsia"/>
          <w:lang w:bidi="ar-SA"/>
        </w:rPr>
        <w:t>。</w:t>
      </w:r>
    </w:p>
    <w:p w14:paraId="3A5F9ADA" w14:textId="15EE9FF5" w:rsidR="00BA759B" w:rsidRDefault="006301F1" w:rsidP="006301F1">
      <w:pPr>
        <w:pStyle w:val="3"/>
      </w:pPr>
      <w:r>
        <w:rPr>
          <w:rFonts w:hint="eastAsia"/>
        </w:rPr>
        <w:t>练习</w:t>
      </w:r>
      <w:r>
        <w:rPr>
          <w:rFonts w:hint="eastAsia"/>
        </w:rPr>
        <w:t>1</w:t>
      </w:r>
      <w:r>
        <w:rPr>
          <w:rFonts w:hint="eastAsia"/>
        </w:rPr>
        <w:t>：</w:t>
      </w:r>
      <w:r w:rsidR="00BA759B">
        <w:rPr>
          <w:rFonts w:hint="eastAsia"/>
        </w:rPr>
        <w:t>使用</w:t>
      </w:r>
      <w:r w:rsidR="00BA759B">
        <w:rPr>
          <w:rFonts w:hint="eastAsia"/>
        </w:rPr>
        <w:t>Room</w:t>
      </w:r>
    </w:p>
    <w:p w14:paraId="00C46AAD" w14:textId="19F5715F" w:rsidR="00BA759B" w:rsidRDefault="00BA759B" w:rsidP="00B853B9">
      <w:pPr>
        <w:rPr>
          <w:lang w:bidi="ar-SA"/>
        </w:rPr>
      </w:pPr>
      <w:r>
        <w:rPr>
          <w:rFonts w:hint="eastAsia"/>
          <w:lang w:bidi="ar-SA"/>
        </w:rPr>
        <w:t>本练习演示了如何使用</w:t>
      </w:r>
      <w:r>
        <w:rPr>
          <w:rFonts w:hint="eastAsia"/>
          <w:lang w:bidi="ar-SA"/>
        </w:rPr>
        <w:t xml:space="preserve"> </w:t>
      </w:r>
      <w:r w:rsidR="00B853B9">
        <w:rPr>
          <w:rFonts w:hint="eastAsia"/>
          <w:lang w:bidi="ar-SA"/>
        </w:rPr>
        <w:t>R</w:t>
      </w:r>
      <w:r>
        <w:rPr>
          <w:rFonts w:hint="eastAsia"/>
          <w:lang w:bidi="ar-SA"/>
        </w:rPr>
        <w:t>oo</w:t>
      </w:r>
      <w:r w:rsidR="00B853B9">
        <w:rPr>
          <w:rFonts w:hint="eastAsia"/>
          <w:lang w:bidi="ar-SA"/>
        </w:rPr>
        <w:t>m</w:t>
      </w:r>
      <w:r>
        <w:rPr>
          <w:rFonts w:hint="eastAsia"/>
          <w:lang w:bidi="ar-SA"/>
        </w:rPr>
        <w:t>来持久化数据</w:t>
      </w:r>
      <w:r w:rsidR="00B853B9">
        <w:rPr>
          <w:rFonts w:hint="eastAsia"/>
          <w:lang w:bidi="ar-SA"/>
        </w:rPr>
        <w:t>，</w:t>
      </w:r>
      <w:r>
        <w:rPr>
          <w:rFonts w:hint="eastAsia"/>
          <w:lang w:bidi="ar-SA"/>
        </w:rPr>
        <w:t>还演示了使用外部约束来建模关系。</w:t>
      </w:r>
    </w:p>
    <w:p w14:paraId="654C67FB" w14:textId="1F0D7D8E" w:rsidR="00BA759B" w:rsidRDefault="00BA759B" w:rsidP="00D50726">
      <w:pPr>
        <w:pStyle w:val="4"/>
      </w:pPr>
      <w:r>
        <w:rPr>
          <w:rFonts w:hint="eastAsia"/>
        </w:rPr>
        <w:lastRenderedPageBreak/>
        <w:t>创建项目</w:t>
      </w:r>
    </w:p>
    <w:p w14:paraId="56039C70" w14:textId="77777777" w:rsidR="0025077C" w:rsidRDefault="0025077C" w:rsidP="0025077C">
      <w:r>
        <w:rPr>
          <w:rFonts w:hint="eastAsia"/>
        </w:rPr>
        <w:t>使用以下数据创建一个新的安卓项目。</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0" w:type="dxa"/>
          <w:right w:w="0" w:type="dxa"/>
        </w:tblCellMar>
        <w:tblLook w:val="04A0" w:firstRow="1" w:lastRow="0" w:firstColumn="1" w:lastColumn="0" w:noHBand="0" w:noVBand="1"/>
      </w:tblPr>
      <w:tblGrid>
        <w:gridCol w:w="2408"/>
        <w:gridCol w:w="6946"/>
      </w:tblGrid>
      <w:tr w:rsidR="0025077C" w:rsidRPr="00A73EEA" w14:paraId="475CE480" w14:textId="77777777" w:rsidTr="00BA791F">
        <w:trPr>
          <w:tblHeader/>
          <w:tblCellSpacing w:w="0" w:type="dxa"/>
        </w:trPr>
        <w:tc>
          <w:tcPr>
            <w:tcW w:w="1287" w:type="pct"/>
            <w:shd w:val="clear" w:color="auto" w:fill="FFFFFF" w:themeFill="background1"/>
            <w:tcMar>
              <w:top w:w="120" w:type="dxa"/>
              <w:left w:w="150" w:type="dxa"/>
              <w:bottom w:w="150" w:type="dxa"/>
              <w:right w:w="150" w:type="dxa"/>
            </w:tcMar>
            <w:hideMark/>
          </w:tcPr>
          <w:p w14:paraId="63955651" w14:textId="77777777" w:rsidR="0025077C" w:rsidRPr="00A73EEA" w:rsidRDefault="0025077C" w:rsidP="00BA791F">
            <w:pPr>
              <w:pStyle w:val="ae"/>
            </w:pPr>
            <w:r>
              <w:rPr>
                <w:rFonts w:hint="eastAsia"/>
              </w:rPr>
              <w:t>属性</w:t>
            </w:r>
          </w:p>
        </w:tc>
        <w:tc>
          <w:tcPr>
            <w:tcW w:w="3713" w:type="pct"/>
            <w:shd w:val="clear" w:color="auto" w:fill="FFFFFF" w:themeFill="background1"/>
            <w:tcMar>
              <w:top w:w="120" w:type="dxa"/>
              <w:left w:w="150" w:type="dxa"/>
              <w:bottom w:w="150" w:type="dxa"/>
              <w:right w:w="150" w:type="dxa"/>
            </w:tcMar>
            <w:hideMark/>
          </w:tcPr>
          <w:p w14:paraId="731D5543" w14:textId="77777777" w:rsidR="0025077C" w:rsidRPr="00A73EEA" w:rsidRDefault="0025077C" w:rsidP="00BA791F">
            <w:pPr>
              <w:pStyle w:val="ae"/>
            </w:pPr>
            <w:r>
              <w:rPr>
                <w:rFonts w:hint="eastAsia"/>
              </w:rPr>
              <w:t>值</w:t>
            </w:r>
          </w:p>
        </w:tc>
      </w:tr>
      <w:tr w:rsidR="0025077C" w:rsidRPr="00A73EEA" w14:paraId="32D46426" w14:textId="77777777" w:rsidTr="00BA791F">
        <w:trPr>
          <w:tblCellSpacing w:w="0" w:type="dxa"/>
        </w:trPr>
        <w:tc>
          <w:tcPr>
            <w:tcW w:w="1287" w:type="pct"/>
            <w:shd w:val="clear" w:color="auto" w:fill="FFFFFF" w:themeFill="background1"/>
            <w:tcMar>
              <w:top w:w="135" w:type="dxa"/>
              <w:left w:w="150" w:type="dxa"/>
              <w:bottom w:w="135" w:type="dxa"/>
              <w:right w:w="150" w:type="dxa"/>
            </w:tcMar>
            <w:hideMark/>
          </w:tcPr>
          <w:p w14:paraId="51B6D166" w14:textId="77777777" w:rsidR="0025077C" w:rsidRPr="00A73EEA" w:rsidRDefault="0025077C" w:rsidP="00BA791F">
            <w:pPr>
              <w:pStyle w:val="af"/>
            </w:pPr>
            <w:r>
              <w:rPr>
                <w:rFonts w:hint="eastAsia"/>
              </w:rPr>
              <w:t>项目名称</w:t>
            </w:r>
          </w:p>
        </w:tc>
        <w:tc>
          <w:tcPr>
            <w:tcW w:w="3713" w:type="pct"/>
            <w:shd w:val="clear" w:color="auto" w:fill="FFFFFF" w:themeFill="background1"/>
            <w:tcMar>
              <w:top w:w="135" w:type="dxa"/>
              <w:left w:w="150" w:type="dxa"/>
              <w:bottom w:w="135" w:type="dxa"/>
              <w:right w:w="150" w:type="dxa"/>
            </w:tcMar>
            <w:hideMark/>
          </w:tcPr>
          <w:p w14:paraId="6D8C1A28" w14:textId="0EA28A20" w:rsidR="0025077C" w:rsidRPr="00A73EEA" w:rsidRDefault="001715B9" w:rsidP="00BA791F">
            <w:pPr>
              <w:pStyle w:val="af"/>
            </w:pPr>
            <w:r>
              <w:rPr>
                <w:rFonts w:ascii="Roboto" w:hAnsi="Roboto"/>
                <w:spacing w:val="-1"/>
                <w:shd w:val="clear" w:color="auto" w:fill="FFFFFF"/>
              </w:rPr>
              <w:t>R</w:t>
            </w:r>
            <w:r>
              <w:rPr>
                <w:rFonts w:ascii="Roboto" w:hAnsi="Roboto" w:hint="eastAsia"/>
                <w:spacing w:val="-1"/>
                <w:shd w:val="clear" w:color="auto" w:fill="FFFFFF"/>
              </w:rPr>
              <w:t>oom</w:t>
            </w:r>
            <w:r>
              <w:rPr>
                <w:rFonts w:ascii="Roboto" w:hAnsi="Roboto"/>
                <w:spacing w:val="-1"/>
                <w:shd w:val="clear" w:color="auto" w:fill="FFFFFF"/>
              </w:rPr>
              <w:t xml:space="preserve"> </w:t>
            </w:r>
            <w:r w:rsidR="00A34F61">
              <w:rPr>
                <w:rFonts w:ascii="Roboto" w:hAnsi="Roboto"/>
                <w:spacing w:val="-1"/>
                <w:shd w:val="clear" w:color="auto" w:fill="FFFFFF"/>
              </w:rPr>
              <w:t>P</w:t>
            </w:r>
            <w:r>
              <w:rPr>
                <w:rFonts w:ascii="Roboto" w:hAnsi="Roboto"/>
                <w:spacing w:val="-1"/>
                <w:shd w:val="clear" w:color="auto" w:fill="FFFFFF"/>
              </w:rPr>
              <w:t>ersistence</w:t>
            </w:r>
          </w:p>
        </w:tc>
      </w:tr>
      <w:tr w:rsidR="0025077C" w:rsidRPr="00A73EEA" w14:paraId="4B8C1719" w14:textId="77777777" w:rsidTr="00BA791F">
        <w:trPr>
          <w:tblCellSpacing w:w="0" w:type="dxa"/>
        </w:trPr>
        <w:tc>
          <w:tcPr>
            <w:tcW w:w="1287" w:type="pct"/>
            <w:shd w:val="clear" w:color="auto" w:fill="FFFFFF" w:themeFill="background1"/>
            <w:tcMar>
              <w:top w:w="135" w:type="dxa"/>
              <w:left w:w="150" w:type="dxa"/>
              <w:bottom w:w="135" w:type="dxa"/>
              <w:right w:w="150" w:type="dxa"/>
            </w:tcMar>
            <w:hideMark/>
          </w:tcPr>
          <w:p w14:paraId="1912C3C6" w14:textId="77777777" w:rsidR="0025077C" w:rsidRPr="00A73EEA" w:rsidRDefault="0025077C" w:rsidP="00BA791F">
            <w:pPr>
              <w:pStyle w:val="af"/>
            </w:pPr>
            <w:r>
              <w:rPr>
                <w:rFonts w:hint="eastAsia"/>
              </w:rPr>
              <w:t>包名称</w:t>
            </w:r>
          </w:p>
        </w:tc>
        <w:tc>
          <w:tcPr>
            <w:tcW w:w="3713" w:type="pct"/>
            <w:shd w:val="clear" w:color="auto" w:fill="FFFFFF" w:themeFill="background1"/>
            <w:tcMar>
              <w:top w:w="135" w:type="dxa"/>
              <w:left w:w="150" w:type="dxa"/>
              <w:bottom w:w="135" w:type="dxa"/>
              <w:right w:w="150" w:type="dxa"/>
            </w:tcMar>
            <w:hideMark/>
          </w:tcPr>
          <w:p w14:paraId="7FED3EB8" w14:textId="0CF94684" w:rsidR="0025077C" w:rsidRPr="00A73EEA" w:rsidRDefault="005336C7" w:rsidP="00BA791F">
            <w:pPr>
              <w:pStyle w:val="af"/>
            </w:pPr>
            <w:r w:rsidRPr="005336C7">
              <w:t>com.</w:t>
            </w:r>
            <w:proofErr w:type="gramStart"/>
            <w:r w:rsidRPr="005336C7">
              <w:t>example.ch11.roompersistence</w:t>
            </w:r>
            <w:proofErr w:type="gramEnd"/>
          </w:p>
        </w:tc>
      </w:tr>
    </w:tbl>
    <w:p w14:paraId="585EF678" w14:textId="07BAB9B5" w:rsidR="0025077C" w:rsidRDefault="0025077C" w:rsidP="0025077C">
      <w:pPr>
        <w:pStyle w:val="a5"/>
        <w:rPr>
          <w:lang w:bidi="ar-SA"/>
        </w:rPr>
      </w:pPr>
      <w:r>
        <w:rPr>
          <w:rFonts w:hint="eastAsia"/>
        </w:rPr>
        <w:t>表</w:t>
      </w:r>
      <w:r>
        <w:rPr>
          <w:rFonts w:hint="eastAsia"/>
        </w:rPr>
        <w:t xml:space="preserve"> </w:t>
      </w:r>
      <w:r w:rsidR="00A47F1A">
        <w:fldChar w:fldCharType="begin"/>
      </w:r>
      <w:r w:rsidR="00A47F1A">
        <w:instrText xml:space="preserve"> </w:instrText>
      </w:r>
      <w:r w:rsidR="00A47F1A">
        <w:rPr>
          <w:rFonts w:hint="eastAsia"/>
        </w:rPr>
        <w:instrText>STYLEREF 1 \s</w:instrText>
      </w:r>
      <w:r w:rsidR="00A47F1A">
        <w:instrText xml:space="preserve"> </w:instrText>
      </w:r>
      <w:r w:rsidR="00A47F1A">
        <w:fldChar w:fldCharType="separate"/>
      </w:r>
      <w:r w:rsidR="00CD574C">
        <w:rPr>
          <w:noProof/>
        </w:rPr>
        <w:t>11</w:t>
      </w:r>
      <w:r w:rsidR="00A47F1A">
        <w:fldChar w:fldCharType="end"/>
      </w:r>
      <w:r w:rsidR="00A47F1A">
        <w:noBreakHyphen/>
      </w:r>
      <w:r w:rsidR="00A47F1A">
        <w:fldChar w:fldCharType="begin"/>
      </w:r>
      <w:r w:rsidR="00A47F1A">
        <w:instrText xml:space="preserve"> </w:instrText>
      </w:r>
      <w:r w:rsidR="00A47F1A">
        <w:rPr>
          <w:rFonts w:hint="eastAsia"/>
        </w:rPr>
        <w:instrText xml:space="preserve">SEQ </w:instrText>
      </w:r>
      <w:r w:rsidR="00A47F1A">
        <w:rPr>
          <w:rFonts w:hint="eastAsia"/>
        </w:rPr>
        <w:instrText>表</w:instrText>
      </w:r>
      <w:r w:rsidR="00A47F1A">
        <w:rPr>
          <w:rFonts w:hint="eastAsia"/>
        </w:rPr>
        <w:instrText xml:space="preserve"> \* ARABIC \s 1</w:instrText>
      </w:r>
      <w:r w:rsidR="00A47F1A">
        <w:instrText xml:space="preserve"> </w:instrText>
      </w:r>
      <w:r w:rsidR="00A47F1A">
        <w:fldChar w:fldCharType="separate"/>
      </w:r>
      <w:r w:rsidR="00CD574C">
        <w:rPr>
          <w:noProof/>
        </w:rPr>
        <w:t>6</w:t>
      </w:r>
      <w:r w:rsidR="00A47F1A">
        <w:fldChar w:fldCharType="end"/>
      </w:r>
    </w:p>
    <w:p w14:paraId="011792EE" w14:textId="77777777" w:rsidR="00BA759B" w:rsidRDefault="00BA759B" w:rsidP="00BA759B">
      <w:pPr>
        <w:rPr>
          <w:lang w:bidi="ar-SA"/>
        </w:rPr>
      </w:pPr>
      <w:r>
        <w:rPr>
          <w:rFonts w:hint="eastAsia"/>
          <w:lang w:bidi="ar-SA"/>
        </w:rPr>
        <w:t>确保</w:t>
      </w:r>
      <w:r>
        <w:rPr>
          <w:rFonts w:hint="eastAsia"/>
          <w:lang w:bidi="ar-SA"/>
        </w:rPr>
        <w:t xml:space="preserve"> google()</w:t>
      </w:r>
      <w:r>
        <w:rPr>
          <w:rFonts w:hint="eastAsia"/>
          <w:lang w:bidi="ar-SA"/>
        </w:rPr>
        <w:t>在主</w:t>
      </w:r>
      <w:proofErr w:type="spellStart"/>
      <w:r>
        <w:rPr>
          <w:rFonts w:hint="eastAsia"/>
          <w:lang w:bidi="ar-SA"/>
        </w:rPr>
        <w:t>build.gradle</w:t>
      </w:r>
      <w:proofErr w:type="spellEnd"/>
      <w:r>
        <w:rPr>
          <w:rFonts w:hint="eastAsia"/>
          <w:lang w:bidi="ar-SA"/>
        </w:rPr>
        <w:t>文件中可用。</w:t>
      </w:r>
    </w:p>
    <w:p w14:paraId="5A468F13" w14:textId="77777777" w:rsidR="00BA759B" w:rsidRDefault="00BA759B" w:rsidP="00BE1FAB">
      <w:pPr>
        <w:pStyle w:val="a7"/>
        <w:ind w:left="240" w:right="720" w:firstLine="180"/>
      </w:pPr>
      <w:proofErr w:type="spellStart"/>
      <w:r>
        <w:t>allprojects</w:t>
      </w:r>
      <w:proofErr w:type="spellEnd"/>
      <w:r>
        <w:t xml:space="preserve"> {</w:t>
      </w:r>
    </w:p>
    <w:p w14:paraId="5FEBB1C3" w14:textId="77777777" w:rsidR="00BA759B" w:rsidRDefault="00BA759B" w:rsidP="00BE1FAB">
      <w:pPr>
        <w:pStyle w:val="a7"/>
        <w:ind w:left="240" w:right="720" w:firstLine="180"/>
      </w:pPr>
      <w:r>
        <w:t xml:space="preserve">    repositories {</w:t>
      </w:r>
    </w:p>
    <w:p w14:paraId="700F7FF8" w14:textId="77777777" w:rsidR="00BA759B" w:rsidRDefault="00BA759B" w:rsidP="00BE1FAB">
      <w:pPr>
        <w:pStyle w:val="a7"/>
        <w:ind w:left="240" w:right="720" w:firstLine="180"/>
      </w:pPr>
      <w:r>
        <w:t xml:space="preserve">        </w:t>
      </w:r>
      <w:proofErr w:type="spellStart"/>
      <w:proofErr w:type="gramStart"/>
      <w:r>
        <w:t>jcenter</w:t>
      </w:r>
      <w:proofErr w:type="spellEnd"/>
      <w:r>
        <w:t>(</w:t>
      </w:r>
      <w:proofErr w:type="gramEnd"/>
      <w:r>
        <w:t>)</w:t>
      </w:r>
    </w:p>
    <w:p w14:paraId="1DAD5025" w14:textId="77777777" w:rsidR="00BA759B" w:rsidRDefault="00BA759B" w:rsidP="00BE1FAB">
      <w:pPr>
        <w:pStyle w:val="a7"/>
        <w:ind w:left="240" w:right="720" w:firstLine="180"/>
      </w:pPr>
      <w:r>
        <w:t xml:space="preserve">        </w:t>
      </w:r>
      <w:proofErr w:type="gramStart"/>
      <w:r>
        <w:t>google(</w:t>
      </w:r>
      <w:proofErr w:type="gramEnd"/>
      <w:r>
        <w:t>)</w:t>
      </w:r>
    </w:p>
    <w:p w14:paraId="1CE86972" w14:textId="77777777" w:rsidR="00BA759B" w:rsidRDefault="00BA759B" w:rsidP="00BE1FAB">
      <w:pPr>
        <w:pStyle w:val="a7"/>
        <w:ind w:left="240" w:right="720" w:firstLine="180"/>
      </w:pPr>
      <w:r>
        <w:t xml:space="preserve">    }</w:t>
      </w:r>
    </w:p>
    <w:p w14:paraId="1B21F144" w14:textId="25C33A4F" w:rsidR="00BA759B" w:rsidRDefault="00BA759B" w:rsidP="00BE1FAB">
      <w:pPr>
        <w:pStyle w:val="a7"/>
        <w:ind w:left="240" w:right="720" w:firstLine="180"/>
      </w:pPr>
      <w:r>
        <w:t>}</w:t>
      </w:r>
    </w:p>
    <w:p w14:paraId="4DA0C1DD" w14:textId="09B55F6F" w:rsidR="00BE1FAB" w:rsidRDefault="00A7580F" w:rsidP="00A7580F">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32</w:t>
      </w:r>
      <w:r w:rsidR="00B46836">
        <w:fldChar w:fldCharType="end"/>
      </w:r>
    </w:p>
    <w:p w14:paraId="00316FAF" w14:textId="01C2DE11" w:rsidR="00BA759B" w:rsidRDefault="00BA759B" w:rsidP="00BA759B">
      <w:pPr>
        <w:rPr>
          <w:lang w:bidi="ar-SA"/>
        </w:rPr>
      </w:pPr>
      <w:r>
        <w:rPr>
          <w:rFonts w:hint="eastAsia"/>
          <w:lang w:bidi="ar-SA"/>
        </w:rPr>
        <w:t>将以下依赖项添加到</w:t>
      </w:r>
      <w:r>
        <w:rPr>
          <w:rFonts w:hint="eastAsia"/>
          <w:lang w:bidi="ar-SA"/>
        </w:rPr>
        <w:t>app/</w:t>
      </w:r>
      <w:proofErr w:type="spellStart"/>
      <w:r>
        <w:rPr>
          <w:rFonts w:hint="eastAsia"/>
          <w:lang w:bidi="ar-SA"/>
        </w:rPr>
        <w:t>build.gradle</w:t>
      </w:r>
      <w:proofErr w:type="spellEnd"/>
      <w:r>
        <w:rPr>
          <w:rFonts w:hint="eastAsia"/>
          <w:lang w:bidi="ar-SA"/>
        </w:rPr>
        <w:t>文件中。</w:t>
      </w:r>
    </w:p>
    <w:p w14:paraId="37071A2E" w14:textId="5BE33115" w:rsidR="00BA759B" w:rsidRDefault="00BA759B" w:rsidP="005D5C27">
      <w:pPr>
        <w:pStyle w:val="a7"/>
        <w:ind w:left="240" w:right="720" w:firstLine="180"/>
      </w:pPr>
      <w:r>
        <w:t xml:space="preserve">    def </w:t>
      </w:r>
      <w:proofErr w:type="spellStart"/>
      <w:r>
        <w:t>lifecycle_version</w:t>
      </w:r>
      <w:proofErr w:type="spellEnd"/>
      <w:r>
        <w:t xml:space="preserve"> = "</w:t>
      </w:r>
      <w:r w:rsidR="00D551E2" w:rsidRPr="00D551E2">
        <w:t>2.4.1</w:t>
      </w:r>
      <w:r>
        <w:t>"</w:t>
      </w:r>
    </w:p>
    <w:p w14:paraId="26842BD1" w14:textId="77777777" w:rsidR="00BA759B" w:rsidRDefault="00BA759B" w:rsidP="005D5C27">
      <w:pPr>
        <w:pStyle w:val="a7"/>
        <w:ind w:left="240" w:right="720" w:firstLine="180"/>
      </w:pPr>
      <w:r>
        <w:t xml:space="preserve">    implementation "</w:t>
      </w:r>
      <w:proofErr w:type="spellStart"/>
      <w:proofErr w:type="gramStart"/>
      <w:r>
        <w:t>android.arch</w:t>
      </w:r>
      <w:proofErr w:type="gramEnd"/>
      <w:r>
        <w:t>.lifecycle:extensions</w:t>
      </w:r>
      <w:proofErr w:type="spellEnd"/>
      <w:r>
        <w:t>:$</w:t>
      </w:r>
      <w:proofErr w:type="spellStart"/>
      <w:r>
        <w:t>lifecycle_version</w:t>
      </w:r>
      <w:proofErr w:type="spellEnd"/>
      <w:r>
        <w:t>"</w:t>
      </w:r>
    </w:p>
    <w:p w14:paraId="3791C11A" w14:textId="77777777" w:rsidR="00BA759B" w:rsidRDefault="00BA759B" w:rsidP="005D5C27">
      <w:pPr>
        <w:pStyle w:val="a7"/>
        <w:ind w:left="240" w:right="720" w:firstLine="180"/>
      </w:pPr>
      <w:r>
        <w:t xml:space="preserve">    implementation "</w:t>
      </w:r>
      <w:proofErr w:type="spellStart"/>
      <w:proofErr w:type="gramStart"/>
      <w:r>
        <w:t>android.arch</w:t>
      </w:r>
      <w:proofErr w:type="gramEnd"/>
      <w:r>
        <w:t>.persistence.room:runtime</w:t>
      </w:r>
      <w:proofErr w:type="spellEnd"/>
      <w:r>
        <w:t>:$</w:t>
      </w:r>
      <w:proofErr w:type="spellStart"/>
      <w:r>
        <w:t>lifecycle_version</w:t>
      </w:r>
      <w:proofErr w:type="spellEnd"/>
      <w:r>
        <w:t>"</w:t>
      </w:r>
    </w:p>
    <w:p w14:paraId="6DA9C38E" w14:textId="77777777" w:rsidR="00BA759B" w:rsidRDefault="00BA759B" w:rsidP="005D5C27">
      <w:pPr>
        <w:pStyle w:val="a7"/>
        <w:ind w:left="240" w:right="720" w:firstLine="180"/>
      </w:pPr>
      <w:r>
        <w:t xml:space="preserve">    </w:t>
      </w:r>
      <w:proofErr w:type="spellStart"/>
      <w:r>
        <w:t>annotationProcessor</w:t>
      </w:r>
      <w:proofErr w:type="spellEnd"/>
      <w:r>
        <w:t xml:space="preserve"> "</w:t>
      </w:r>
      <w:proofErr w:type="spellStart"/>
      <w:proofErr w:type="gramStart"/>
      <w:r>
        <w:t>android.arch</w:t>
      </w:r>
      <w:proofErr w:type="gramEnd"/>
      <w:r>
        <w:t>.lifecycle:compiler</w:t>
      </w:r>
      <w:proofErr w:type="spellEnd"/>
      <w:r>
        <w:t>:$</w:t>
      </w:r>
      <w:proofErr w:type="spellStart"/>
      <w:r>
        <w:t>lifecycle_version</w:t>
      </w:r>
      <w:proofErr w:type="spellEnd"/>
      <w:r>
        <w:t>"</w:t>
      </w:r>
    </w:p>
    <w:p w14:paraId="24C018DF" w14:textId="00BC071A" w:rsidR="00BA759B" w:rsidRDefault="00BA759B" w:rsidP="005D5C27">
      <w:pPr>
        <w:pStyle w:val="a7"/>
        <w:ind w:left="240" w:right="720" w:firstLine="180"/>
      </w:pPr>
      <w:r>
        <w:t xml:space="preserve">    </w:t>
      </w:r>
      <w:proofErr w:type="spellStart"/>
      <w:r>
        <w:t>annotationProcessor</w:t>
      </w:r>
      <w:proofErr w:type="spellEnd"/>
      <w:r>
        <w:t xml:space="preserve"> "</w:t>
      </w:r>
      <w:proofErr w:type="spellStart"/>
      <w:proofErr w:type="gramStart"/>
      <w:r>
        <w:t>android.arch</w:t>
      </w:r>
      <w:proofErr w:type="gramEnd"/>
      <w:r>
        <w:t>.persistence.room:compiler</w:t>
      </w:r>
      <w:proofErr w:type="spellEnd"/>
      <w:r>
        <w:t>:$</w:t>
      </w:r>
      <w:proofErr w:type="spellStart"/>
      <w:r>
        <w:t>lifecycle_version</w:t>
      </w:r>
      <w:proofErr w:type="spellEnd"/>
      <w:r>
        <w:t>"</w:t>
      </w:r>
    </w:p>
    <w:p w14:paraId="48692678" w14:textId="7F429C1B" w:rsidR="005D5C27" w:rsidRDefault="0094110A" w:rsidP="0094110A">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33</w:t>
      </w:r>
      <w:r w:rsidR="00B46836">
        <w:fldChar w:fldCharType="end"/>
      </w:r>
    </w:p>
    <w:p w14:paraId="6A632E1C" w14:textId="5009EA9E" w:rsidR="00BA759B" w:rsidRDefault="00BA759B" w:rsidP="00934D36">
      <w:pPr>
        <w:pStyle w:val="4"/>
      </w:pPr>
      <w:r>
        <w:rPr>
          <w:rFonts w:hint="eastAsia"/>
        </w:rPr>
        <w:t>创建数据库类</w:t>
      </w:r>
    </w:p>
    <w:p w14:paraId="4C16D037" w14:textId="7CF22B18" w:rsidR="00991158" w:rsidRDefault="00991158" w:rsidP="00934D36">
      <w:pPr>
        <w:rPr>
          <w:lang w:bidi="ar-SA"/>
        </w:rPr>
      </w:pPr>
      <w:r>
        <w:rPr>
          <w:rFonts w:hint="eastAsia"/>
          <w:lang w:bidi="ar-SA"/>
        </w:rPr>
        <w:t>创建数据对象：</w:t>
      </w:r>
    </w:p>
    <w:p w14:paraId="08CB8559" w14:textId="0F8713FF" w:rsidR="00934D36" w:rsidRDefault="00934D36" w:rsidP="007D6C37">
      <w:pPr>
        <w:pStyle w:val="a7"/>
        <w:ind w:left="240" w:right="720" w:firstLine="180"/>
      </w:pPr>
      <w:r>
        <w:t xml:space="preserve">import </w:t>
      </w:r>
      <w:proofErr w:type="spellStart"/>
      <w:proofErr w:type="gramStart"/>
      <w:r>
        <w:t>androidx.room</w:t>
      </w:r>
      <w:proofErr w:type="gramEnd"/>
      <w:r>
        <w:t>.Entity</w:t>
      </w:r>
      <w:proofErr w:type="spellEnd"/>
      <w:r>
        <w:t>;</w:t>
      </w:r>
    </w:p>
    <w:p w14:paraId="02C74C0D" w14:textId="77777777" w:rsidR="00934D36" w:rsidRDefault="00934D36" w:rsidP="007D6C37">
      <w:pPr>
        <w:pStyle w:val="a7"/>
        <w:ind w:left="240" w:right="720" w:firstLine="180"/>
      </w:pPr>
      <w:r>
        <w:t xml:space="preserve">import </w:t>
      </w:r>
      <w:proofErr w:type="spellStart"/>
      <w:proofErr w:type="gramStart"/>
      <w:r>
        <w:t>androidx.room</w:t>
      </w:r>
      <w:proofErr w:type="gramEnd"/>
      <w:r>
        <w:t>.PrimaryKey</w:t>
      </w:r>
      <w:proofErr w:type="spellEnd"/>
      <w:r>
        <w:t>;</w:t>
      </w:r>
    </w:p>
    <w:p w14:paraId="32BD4259" w14:textId="77777777" w:rsidR="00934D36" w:rsidRDefault="00934D36" w:rsidP="007D6C37">
      <w:pPr>
        <w:pStyle w:val="a7"/>
        <w:ind w:left="240" w:right="720" w:firstLine="180"/>
      </w:pPr>
    </w:p>
    <w:p w14:paraId="21A72FF2" w14:textId="77777777" w:rsidR="00934D36" w:rsidRDefault="00934D36" w:rsidP="007D6C37">
      <w:pPr>
        <w:pStyle w:val="a7"/>
        <w:ind w:left="240" w:right="720" w:firstLine="180"/>
      </w:pPr>
      <w:r>
        <w:t>@Entity</w:t>
      </w:r>
    </w:p>
    <w:p w14:paraId="25E718B4" w14:textId="77777777" w:rsidR="00934D36" w:rsidRDefault="00934D36" w:rsidP="007D6C37">
      <w:pPr>
        <w:pStyle w:val="a7"/>
        <w:ind w:left="240" w:right="720" w:firstLine="180"/>
      </w:pPr>
      <w:r>
        <w:t>public class User {</w:t>
      </w:r>
    </w:p>
    <w:p w14:paraId="2DAB774D" w14:textId="77777777" w:rsidR="00934D36" w:rsidRDefault="00934D36" w:rsidP="007D6C37">
      <w:pPr>
        <w:pStyle w:val="a7"/>
        <w:ind w:left="240" w:right="720" w:firstLine="180"/>
      </w:pPr>
    </w:p>
    <w:p w14:paraId="260C8A82" w14:textId="77777777" w:rsidR="00934D36" w:rsidRDefault="00934D36" w:rsidP="007D6C37">
      <w:pPr>
        <w:pStyle w:val="a7"/>
        <w:ind w:left="240" w:right="720" w:firstLine="180"/>
      </w:pPr>
      <w:r>
        <w:lastRenderedPageBreak/>
        <w:t xml:space="preserve">    @PrimaryKey</w:t>
      </w:r>
    </w:p>
    <w:p w14:paraId="4A2A6648" w14:textId="77777777" w:rsidR="00934D36" w:rsidRDefault="00934D36" w:rsidP="007D6C37">
      <w:pPr>
        <w:pStyle w:val="a7"/>
        <w:ind w:left="240" w:right="720" w:firstLine="180"/>
      </w:pPr>
      <w:r>
        <w:t xml:space="preserve">    public final int id;</w:t>
      </w:r>
    </w:p>
    <w:p w14:paraId="57A2B5D1" w14:textId="77777777" w:rsidR="00934D36" w:rsidRDefault="00934D36" w:rsidP="007D6C37">
      <w:pPr>
        <w:pStyle w:val="a7"/>
        <w:ind w:left="240" w:right="720" w:firstLine="180"/>
      </w:pPr>
      <w:r>
        <w:t xml:space="preserve">    public String name;</w:t>
      </w:r>
    </w:p>
    <w:p w14:paraId="1825EEB7" w14:textId="77777777" w:rsidR="00934D36" w:rsidRDefault="00934D36" w:rsidP="007D6C37">
      <w:pPr>
        <w:pStyle w:val="a7"/>
        <w:ind w:left="240" w:right="720" w:firstLine="180"/>
      </w:pPr>
      <w:r>
        <w:t xml:space="preserve">    public int level;</w:t>
      </w:r>
    </w:p>
    <w:p w14:paraId="0243A984" w14:textId="77777777" w:rsidR="00934D36" w:rsidRDefault="00934D36" w:rsidP="007D6C37">
      <w:pPr>
        <w:pStyle w:val="a7"/>
        <w:ind w:left="240" w:right="720" w:firstLine="180"/>
      </w:pPr>
      <w:r>
        <w:t xml:space="preserve">    public long </w:t>
      </w:r>
      <w:proofErr w:type="spellStart"/>
      <w:r>
        <w:t>skillPoints</w:t>
      </w:r>
      <w:proofErr w:type="spellEnd"/>
      <w:r>
        <w:t>;</w:t>
      </w:r>
    </w:p>
    <w:p w14:paraId="1B3020B5" w14:textId="77777777" w:rsidR="00934D36" w:rsidRDefault="00934D36" w:rsidP="007D6C37">
      <w:pPr>
        <w:pStyle w:val="a7"/>
        <w:ind w:left="240" w:right="720" w:firstLine="180"/>
      </w:pPr>
    </w:p>
    <w:p w14:paraId="20636D63" w14:textId="77777777" w:rsidR="00934D36" w:rsidRDefault="00934D36" w:rsidP="007D6C37">
      <w:pPr>
        <w:pStyle w:val="a7"/>
        <w:ind w:left="240" w:right="720" w:firstLine="180"/>
      </w:pPr>
      <w:r>
        <w:t xml:space="preserve">    public </w:t>
      </w:r>
      <w:proofErr w:type="gramStart"/>
      <w:r>
        <w:t>User(</w:t>
      </w:r>
      <w:proofErr w:type="gramEnd"/>
      <w:r>
        <w:t xml:space="preserve">int id, String name, long </w:t>
      </w:r>
      <w:proofErr w:type="spellStart"/>
      <w:r>
        <w:t>skillPoints</w:t>
      </w:r>
      <w:proofErr w:type="spellEnd"/>
      <w:r>
        <w:t>) {</w:t>
      </w:r>
    </w:p>
    <w:p w14:paraId="21683A32" w14:textId="77777777" w:rsidR="00934D36" w:rsidRDefault="00934D36" w:rsidP="007D6C37">
      <w:pPr>
        <w:pStyle w:val="a7"/>
        <w:ind w:left="240" w:right="720" w:firstLine="180"/>
      </w:pPr>
      <w:r>
        <w:t xml:space="preserve">        this.id = id;</w:t>
      </w:r>
    </w:p>
    <w:p w14:paraId="368D51BA" w14:textId="77777777" w:rsidR="00934D36" w:rsidRDefault="00934D36" w:rsidP="007D6C37">
      <w:pPr>
        <w:pStyle w:val="a7"/>
        <w:ind w:left="240" w:right="720" w:firstLine="180"/>
      </w:pPr>
      <w:r>
        <w:t xml:space="preserve">        this.name = name;</w:t>
      </w:r>
    </w:p>
    <w:p w14:paraId="668523EF" w14:textId="77777777" w:rsidR="00934D36" w:rsidRDefault="00934D36" w:rsidP="007D6C37">
      <w:pPr>
        <w:pStyle w:val="a7"/>
        <w:ind w:left="240" w:right="720" w:firstLine="180"/>
      </w:pPr>
      <w:r>
        <w:t xml:space="preserve">        </w:t>
      </w:r>
      <w:proofErr w:type="spellStart"/>
      <w:proofErr w:type="gramStart"/>
      <w:r>
        <w:t>this.skillPoints</w:t>
      </w:r>
      <w:proofErr w:type="spellEnd"/>
      <w:proofErr w:type="gramEnd"/>
      <w:r>
        <w:t xml:space="preserve">  = </w:t>
      </w:r>
      <w:proofErr w:type="spellStart"/>
      <w:r>
        <w:t>skillPoints</w:t>
      </w:r>
      <w:proofErr w:type="spellEnd"/>
      <w:r>
        <w:t>;</w:t>
      </w:r>
    </w:p>
    <w:p w14:paraId="1CC08016" w14:textId="77777777" w:rsidR="00934D36" w:rsidRDefault="00934D36" w:rsidP="007D6C37">
      <w:pPr>
        <w:pStyle w:val="a7"/>
        <w:ind w:left="240" w:right="720" w:firstLine="180"/>
      </w:pPr>
      <w:r>
        <w:t xml:space="preserve">        </w:t>
      </w:r>
      <w:proofErr w:type="spellStart"/>
      <w:proofErr w:type="gramStart"/>
      <w:r>
        <w:t>this.level</w:t>
      </w:r>
      <w:proofErr w:type="spellEnd"/>
      <w:proofErr w:type="gramEnd"/>
      <w:r>
        <w:t xml:space="preserve"> = 0;</w:t>
      </w:r>
    </w:p>
    <w:p w14:paraId="1FFE93ED" w14:textId="77777777" w:rsidR="00934D36" w:rsidRDefault="00934D36" w:rsidP="007D6C37">
      <w:pPr>
        <w:pStyle w:val="a7"/>
        <w:ind w:left="240" w:right="720" w:firstLine="180"/>
      </w:pPr>
      <w:r>
        <w:t xml:space="preserve">    }</w:t>
      </w:r>
    </w:p>
    <w:p w14:paraId="047DACF7" w14:textId="77777777" w:rsidR="00934D36" w:rsidRDefault="00934D36" w:rsidP="007D6C37">
      <w:pPr>
        <w:pStyle w:val="a7"/>
        <w:ind w:left="240" w:right="720" w:firstLine="180"/>
      </w:pPr>
    </w:p>
    <w:p w14:paraId="7C2222E2" w14:textId="514A2A2A" w:rsidR="00BA759B" w:rsidRDefault="00934D36" w:rsidP="007D6C37">
      <w:pPr>
        <w:pStyle w:val="a7"/>
        <w:ind w:left="240" w:right="720" w:firstLine="180"/>
      </w:pPr>
      <w:r>
        <w:t>}</w:t>
      </w:r>
    </w:p>
    <w:p w14:paraId="25407FFA" w14:textId="3FD35B77" w:rsidR="007D6C37" w:rsidRDefault="00F52E1D" w:rsidP="00F52E1D">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34</w:t>
      </w:r>
      <w:r w:rsidR="00B46836">
        <w:fldChar w:fldCharType="end"/>
      </w:r>
    </w:p>
    <w:p w14:paraId="4F2390F5" w14:textId="77777777" w:rsidR="00712BB7" w:rsidRDefault="00712BB7" w:rsidP="00712BB7">
      <w:pPr>
        <w:pStyle w:val="a7"/>
        <w:ind w:left="240" w:right="720" w:firstLine="180"/>
      </w:pPr>
      <w:r>
        <w:t xml:space="preserve">import </w:t>
      </w:r>
      <w:proofErr w:type="spellStart"/>
      <w:proofErr w:type="gramStart"/>
      <w:r>
        <w:t>androidx.room</w:t>
      </w:r>
      <w:proofErr w:type="gramEnd"/>
      <w:r>
        <w:t>.Entity</w:t>
      </w:r>
      <w:proofErr w:type="spellEnd"/>
      <w:r>
        <w:t>;</w:t>
      </w:r>
    </w:p>
    <w:p w14:paraId="227CF0BB" w14:textId="77777777" w:rsidR="00712BB7" w:rsidRDefault="00712BB7" w:rsidP="00712BB7">
      <w:pPr>
        <w:pStyle w:val="a7"/>
        <w:ind w:left="240" w:right="720" w:firstLine="180"/>
      </w:pPr>
      <w:r>
        <w:t xml:space="preserve">import </w:t>
      </w:r>
      <w:proofErr w:type="spellStart"/>
      <w:proofErr w:type="gramStart"/>
      <w:r>
        <w:t>androidx.room</w:t>
      </w:r>
      <w:proofErr w:type="gramEnd"/>
      <w:r>
        <w:t>.ForeignKey</w:t>
      </w:r>
      <w:proofErr w:type="spellEnd"/>
      <w:r>
        <w:t>;</w:t>
      </w:r>
    </w:p>
    <w:p w14:paraId="2E2BF4BA" w14:textId="77777777" w:rsidR="00712BB7" w:rsidRDefault="00712BB7" w:rsidP="00712BB7">
      <w:pPr>
        <w:pStyle w:val="a7"/>
        <w:ind w:left="240" w:right="720" w:firstLine="180"/>
      </w:pPr>
      <w:r>
        <w:t xml:space="preserve">import </w:t>
      </w:r>
      <w:proofErr w:type="spellStart"/>
      <w:proofErr w:type="gramStart"/>
      <w:r>
        <w:t>androidx.room</w:t>
      </w:r>
      <w:proofErr w:type="gramEnd"/>
      <w:r>
        <w:t>.Index</w:t>
      </w:r>
      <w:proofErr w:type="spellEnd"/>
      <w:r>
        <w:t>;</w:t>
      </w:r>
    </w:p>
    <w:p w14:paraId="67583F49" w14:textId="77777777" w:rsidR="00712BB7" w:rsidRDefault="00712BB7" w:rsidP="00712BB7">
      <w:pPr>
        <w:pStyle w:val="a7"/>
        <w:ind w:left="240" w:right="720" w:firstLine="180"/>
      </w:pPr>
      <w:r>
        <w:t xml:space="preserve">import </w:t>
      </w:r>
      <w:proofErr w:type="spellStart"/>
      <w:proofErr w:type="gramStart"/>
      <w:r>
        <w:t>androidx.room</w:t>
      </w:r>
      <w:proofErr w:type="gramEnd"/>
      <w:r>
        <w:t>.PrimaryKey</w:t>
      </w:r>
      <w:proofErr w:type="spellEnd"/>
      <w:r>
        <w:t>;</w:t>
      </w:r>
    </w:p>
    <w:p w14:paraId="3F80CACE" w14:textId="77777777" w:rsidR="00712BB7" w:rsidRDefault="00712BB7" w:rsidP="00712BB7">
      <w:pPr>
        <w:pStyle w:val="a7"/>
        <w:ind w:left="240" w:right="720" w:firstLine="180"/>
      </w:pPr>
    </w:p>
    <w:p w14:paraId="4AF12145" w14:textId="77777777" w:rsidR="00712BB7" w:rsidRDefault="00712BB7" w:rsidP="00712BB7">
      <w:pPr>
        <w:pStyle w:val="a7"/>
        <w:ind w:left="240" w:right="720" w:firstLine="180"/>
      </w:pPr>
      <w:r>
        <w:t>@</w:t>
      </w:r>
      <w:proofErr w:type="gramStart"/>
      <w:r>
        <w:t>Entity(</w:t>
      </w:r>
      <w:proofErr w:type="gramEnd"/>
      <w:r>
        <w:t>tableName = "trophy",</w:t>
      </w:r>
    </w:p>
    <w:p w14:paraId="1F962524" w14:textId="77777777" w:rsidR="00712BB7" w:rsidRDefault="00712BB7" w:rsidP="00712BB7">
      <w:pPr>
        <w:pStyle w:val="a7"/>
        <w:ind w:left="240" w:right="720" w:firstLine="180"/>
      </w:pPr>
      <w:r>
        <w:t xml:space="preserve">        </w:t>
      </w:r>
      <w:proofErr w:type="spellStart"/>
      <w:r>
        <w:t>foreignKeys</w:t>
      </w:r>
      <w:proofErr w:type="spellEnd"/>
      <w:r>
        <w:t xml:space="preserve"> = {</w:t>
      </w:r>
    </w:p>
    <w:p w14:paraId="5E1B9E15" w14:textId="77777777" w:rsidR="00712BB7" w:rsidRDefault="00712BB7" w:rsidP="00712BB7">
      <w:pPr>
        <w:pStyle w:val="a7"/>
        <w:ind w:left="240" w:right="720" w:firstLine="180"/>
      </w:pPr>
      <w:r>
        <w:t xml:space="preserve">                @</w:t>
      </w:r>
      <w:proofErr w:type="gramStart"/>
      <w:r>
        <w:t>ForeignKey(</w:t>
      </w:r>
      <w:proofErr w:type="gramEnd"/>
    </w:p>
    <w:p w14:paraId="648C7AD2" w14:textId="77777777" w:rsidR="00712BB7" w:rsidRDefault="00712BB7" w:rsidP="00712BB7">
      <w:pPr>
        <w:pStyle w:val="a7"/>
        <w:ind w:left="240" w:right="720" w:firstLine="180"/>
      </w:pPr>
      <w:r>
        <w:t xml:space="preserve">                        entity = </w:t>
      </w:r>
      <w:proofErr w:type="spellStart"/>
      <w:r>
        <w:t>User.class</w:t>
      </w:r>
      <w:proofErr w:type="spellEnd"/>
      <w:r>
        <w:t>,</w:t>
      </w:r>
    </w:p>
    <w:p w14:paraId="7C50B968" w14:textId="77777777" w:rsidR="00712BB7" w:rsidRDefault="00712BB7" w:rsidP="00712BB7">
      <w:pPr>
        <w:pStyle w:val="a7"/>
        <w:ind w:left="240" w:right="720" w:firstLine="180"/>
      </w:pPr>
      <w:r>
        <w:t xml:space="preserve">                        </w:t>
      </w:r>
      <w:proofErr w:type="spellStart"/>
      <w:r>
        <w:t>parentColumns</w:t>
      </w:r>
      <w:proofErr w:type="spellEnd"/>
      <w:r>
        <w:t xml:space="preserve"> = "id",</w:t>
      </w:r>
    </w:p>
    <w:p w14:paraId="3FE5B2EF" w14:textId="77777777" w:rsidR="00712BB7" w:rsidRDefault="00712BB7" w:rsidP="00712BB7">
      <w:pPr>
        <w:pStyle w:val="a7"/>
        <w:ind w:left="240" w:right="720" w:firstLine="180"/>
      </w:pPr>
      <w:r>
        <w:t xml:space="preserve">                        </w:t>
      </w:r>
      <w:proofErr w:type="spellStart"/>
      <w:r>
        <w:t>childColumns</w:t>
      </w:r>
      <w:proofErr w:type="spellEnd"/>
      <w:r>
        <w:t xml:space="preserve"> = "</w:t>
      </w:r>
      <w:proofErr w:type="spellStart"/>
      <w:r>
        <w:t>userId</w:t>
      </w:r>
      <w:proofErr w:type="spellEnd"/>
      <w:r>
        <w:t>",</w:t>
      </w:r>
    </w:p>
    <w:p w14:paraId="6A0E40E1" w14:textId="77777777" w:rsidR="00712BB7" w:rsidRDefault="00712BB7" w:rsidP="00712BB7">
      <w:pPr>
        <w:pStyle w:val="a7"/>
        <w:ind w:left="240" w:right="720" w:firstLine="180"/>
      </w:pPr>
      <w:r>
        <w:t xml:space="preserve">                        </w:t>
      </w:r>
      <w:proofErr w:type="spellStart"/>
      <w:r>
        <w:t>onDelete</w:t>
      </w:r>
      <w:proofErr w:type="spellEnd"/>
      <w:r>
        <w:t xml:space="preserve"> = </w:t>
      </w:r>
      <w:proofErr w:type="spellStart"/>
      <w:r>
        <w:t>ForeignKey.CASCADE</w:t>
      </w:r>
      <w:proofErr w:type="spellEnd"/>
    </w:p>
    <w:p w14:paraId="3FDBF192" w14:textId="77777777" w:rsidR="00712BB7" w:rsidRDefault="00712BB7" w:rsidP="00712BB7">
      <w:pPr>
        <w:pStyle w:val="a7"/>
        <w:ind w:left="240" w:right="720" w:firstLine="180"/>
      </w:pPr>
      <w:r>
        <w:t xml:space="preserve">                )},</w:t>
      </w:r>
    </w:p>
    <w:p w14:paraId="73CF5536" w14:textId="77777777" w:rsidR="00712BB7" w:rsidRDefault="00712BB7" w:rsidP="00712BB7">
      <w:pPr>
        <w:pStyle w:val="a7"/>
        <w:ind w:left="240" w:right="720" w:firstLine="180"/>
      </w:pPr>
      <w:r>
        <w:t xml:space="preserve">        indices = </w:t>
      </w:r>
      <w:proofErr w:type="gramStart"/>
      <w:r>
        <w:t>{ @</w:t>
      </w:r>
      <w:proofErr w:type="gramEnd"/>
      <w:r>
        <w:t>Index(value = "id")}</w:t>
      </w:r>
    </w:p>
    <w:p w14:paraId="7404FD63" w14:textId="77777777" w:rsidR="00712BB7" w:rsidRDefault="00712BB7" w:rsidP="00712BB7">
      <w:pPr>
        <w:pStyle w:val="a7"/>
        <w:ind w:left="240" w:right="720" w:firstLine="180"/>
      </w:pPr>
      <w:r>
        <w:t>)</w:t>
      </w:r>
    </w:p>
    <w:p w14:paraId="7E79BA12" w14:textId="77777777" w:rsidR="00712BB7" w:rsidRDefault="00712BB7" w:rsidP="00712BB7">
      <w:pPr>
        <w:pStyle w:val="a7"/>
        <w:ind w:left="240" w:right="720" w:firstLine="180"/>
      </w:pPr>
      <w:r>
        <w:t>public class Trophy {</w:t>
      </w:r>
    </w:p>
    <w:p w14:paraId="1EE42F2A" w14:textId="77777777" w:rsidR="00712BB7" w:rsidRDefault="00712BB7" w:rsidP="00712BB7">
      <w:pPr>
        <w:pStyle w:val="a7"/>
        <w:ind w:left="240" w:right="720" w:firstLine="180"/>
      </w:pPr>
    </w:p>
    <w:p w14:paraId="32F22404" w14:textId="77777777" w:rsidR="00712BB7" w:rsidRDefault="00712BB7" w:rsidP="00712BB7">
      <w:pPr>
        <w:pStyle w:val="a7"/>
        <w:ind w:left="240" w:right="720" w:firstLine="180"/>
      </w:pPr>
      <w:r>
        <w:t xml:space="preserve">    @</w:t>
      </w:r>
      <w:proofErr w:type="gramStart"/>
      <w:r>
        <w:t>PrimaryKey(</w:t>
      </w:r>
      <w:proofErr w:type="gramEnd"/>
      <w:r>
        <w:t>autoGenerate = true)</w:t>
      </w:r>
    </w:p>
    <w:p w14:paraId="0E5C8B6B" w14:textId="77777777" w:rsidR="00712BB7" w:rsidRDefault="00712BB7" w:rsidP="00712BB7">
      <w:pPr>
        <w:pStyle w:val="a7"/>
        <w:ind w:left="240" w:right="720" w:firstLine="180"/>
      </w:pPr>
      <w:r>
        <w:t xml:space="preserve">    long id;</w:t>
      </w:r>
    </w:p>
    <w:p w14:paraId="0F5D32CF" w14:textId="77777777" w:rsidR="00712BB7" w:rsidRDefault="00712BB7" w:rsidP="00712BB7">
      <w:pPr>
        <w:pStyle w:val="a7"/>
        <w:ind w:left="240" w:right="720" w:firstLine="180"/>
      </w:pPr>
    </w:p>
    <w:p w14:paraId="0572E5C0" w14:textId="77777777" w:rsidR="00712BB7" w:rsidRDefault="00712BB7" w:rsidP="00712BB7">
      <w:pPr>
        <w:pStyle w:val="a7"/>
        <w:ind w:left="240" w:right="720" w:firstLine="180"/>
      </w:pPr>
      <w:r>
        <w:t xml:space="preserve">    public long </w:t>
      </w:r>
      <w:proofErr w:type="spellStart"/>
      <w:r>
        <w:t>userId</w:t>
      </w:r>
      <w:proofErr w:type="spellEnd"/>
      <w:r>
        <w:t>;</w:t>
      </w:r>
    </w:p>
    <w:p w14:paraId="23E4B338" w14:textId="77777777" w:rsidR="00712BB7" w:rsidRDefault="00712BB7" w:rsidP="00712BB7">
      <w:pPr>
        <w:pStyle w:val="a7"/>
        <w:ind w:left="240" w:right="720" w:firstLine="180"/>
      </w:pPr>
    </w:p>
    <w:p w14:paraId="17BC353A" w14:textId="77777777" w:rsidR="00712BB7" w:rsidRDefault="00712BB7" w:rsidP="00712BB7">
      <w:pPr>
        <w:pStyle w:val="a7"/>
        <w:ind w:left="240" w:right="720" w:firstLine="180"/>
      </w:pPr>
      <w:r>
        <w:t xml:space="preserve">    String description;</w:t>
      </w:r>
    </w:p>
    <w:p w14:paraId="2A52A94B" w14:textId="77777777" w:rsidR="00712BB7" w:rsidRDefault="00712BB7" w:rsidP="00712BB7">
      <w:pPr>
        <w:pStyle w:val="a7"/>
        <w:ind w:left="240" w:right="720" w:firstLine="180"/>
      </w:pPr>
    </w:p>
    <w:p w14:paraId="40357711" w14:textId="77777777" w:rsidR="00712BB7" w:rsidRDefault="00712BB7" w:rsidP="00712BB7">
      <w:pPr>
        <w:pStyle w:val="a7"/>
        <w:ind w:left="240" w:right="720" w:firstLine="180"/>
      </w:pPr>
      <w:r>
        <w:t xml:space="preserve">    public </w:t>
      </w:r>
      <w:proofErr w:type="gramStart"/>
      <w:r>
        <w:t>Trophy(</w:t>
      </w:r>
      <w:proofErr w:type="gramEnd"/>
      <w:r>
        <w:t xml:space="preserve">long </w:t>
      </w:r>
      <w:proofErr w:type="spellStart"/>
      <w:r>
        <w:t>userId</w:t>
      </w:r>
      <w:proofErr w:type="spellEnd"/>
      <w:r>
        <w:t>, String description) {</w:t>
      </w:r>
    </w:p>
    <w:p w14:paraId="5E259254" w14:textId="77777777" w:rsidR="00712BB7" w:rsidRDefault="00712BB7" w:rsidP="00712BB7">
      <w:pPr>
        <w:pStyle w:val="a7"/>
        <w:ind w:left="240" w:right="720" w:firstLine="180"/>
      </w:pPr>
      <w:r>
        <w:t xml:space="preserve">        </w:t>
      </w:r>
      <w:proofErr w:type="spellStart"/>
      <w:proofErr w:type="gramStart"/>
      <w:r>
        <w:t>this.userId</w:t>
      </w:r>
      <w:proofErr w:type="spellEnd"/>
      <w:proofErr w:type="gramEnd"/>
      <w:r>
        <w:t xml:space="preserve"> = </w:t>
      </w:r>
      <w:proofErr w:type="spellStart"/>
      <w:r>
        <w:t>userId</w:t>
      </w:r>
      <w:proofErr w:type="spellEnd"/>
      <w:r>
        <w:t>;</w:t>
      </w:r>
    </w:p>
    <w:p w14:paraId="626B8179" w14:textId="77777777" w:rsidR="00712BB7" w:rsidRDefault="00712BB7" w:rsidP="00712BB7">
      <w:pPr>
        <w:pStyle w:val="a7"/>
        <w:ind w:left="240" w:right="720" w:firstLine="180"/>
      </w:pPr>
      <w:r>
        <w:t xml:space="preserve">        </w:t>
      </w:r>
      <w:proofErr w:type="spellStart"/>
      <w:proofErr w:type="gramStart"/>
      <w:r>
        <w:t>this.description</w:t>
      </w:r>
      <w:proofErr w:type="spellEnd"/>
      <w:proofErr w:type="gramEnd"/>
      <w:r>
        <w:t xml:space="preserve"> = description;</w:t>
      </w:r>
    </w:p>
    <w:p w14:paraId="5152DA72" w14:textId="77777777" w:rsidR="00712BB7" w:rsidRDefault="00712BB7" w:rsidP="00712BB7">
      <w:pPr>
        <w:pStyle w:val="a7"/>
        <w:ind w:left="240" w:right="720" w:firstLine="180"/>
      </w:pPr>
      <w:r>
        <w:t xml:space="preserve">    }</w:t>
      </w:r>
    </w:p>
    <w:p w14:paraId="5E6E8423" w14:textId="10307AA5" w:rsidR="00BA759B" w:rsidRDefault="00712BB7" w:rsidP="00712BB7">
      <w:pPr>
        <w:pStyle w:val="a7"/>
        <w:ind w:left="240" w:right="720" w:firstLine="180"/>
      </w:pPr>
      <w:r>
        <w:t>}</w:t>
      </w:r>
    </w:p>
    <w:p w14:paraId="2EDDBC1F" w14:textId="01E715E6" w:rsidR="00712BB7" w:rsidRPr="00712BB7" w:rsidRDefault="00712BB7" w:rsidP="00712BB7">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35</w:t>
      </w:r>
      <w:r w:rsidR="00B46836">
        <w:fldChar w:fldCharType="end"/>
      </w:r>
    </w:p>
    <w:p w14:paraId="50D027FA" w14:textId="37453EC6" w:rsidR="00BA759B" w:rsidRDefault="00BA759B" w:rsidP="00BA759B">
      <w:pPr>
        <w:rPr>
          <w:lang w:bidi="ar-SA"/>
        </w:rPr>
      </w:pPr>
      <w:r>
        <w:rPr>
          <w:rFonts w:hint="eastAsia"/>
          <w:lang w:bidi="ar-SA"/>
        </w:rPr>
        <w:t>创建以下</w:t>
      </w:r>
      <w:r>
        <w:rPr>
          <w:rFonts w:hint="eastAsia"/>
          <w:lang w:bidi="ar-SA"/>
        </w:rPr>
        <w:t xml:space="preserve"> DAO </w:t>
      </w:r>
      <w:r>
        <w:rPr>
          <w:rFonts w:hint="eastAsia"/>
          <w:lang w:bidi="ar-SA"/>
        </w:rPr>
        <w:t>对象</w:t>
      </w:r>
      <w:r w:rsidR="008F5B65">
        <w:rPr>
          <w:rFonts w:hint="eastAsia"/>
          <w:lang w:bidi="ar-SA"/>
        </w:rPr>
        <w:t>：</w:t>
      </w:r>
    </w:p>
    <w:p w14:paraId="42410D2F" w14:textId="77777777" w:rsidR="00683303" w:rsidRDefault="00683303" w:rsidP="00683303">
      <w:pPr>
        <w:pStyle w:val="a7"/>
        <w:ind w:left="240" w:right="720" w:firstLine="180"/>
      </w:pPr>
      <w:r>
        <w:t xml:space="preserve">import </w:t>
      </w:r>
      <w:proofErr w:type="spellStart"/>
      <w:proofErr w:type="gramStart"/>
      <w:r>
        <w:t>androidx.room</w:t>
      </w:r>
      <w:proofErr w:type="gramEnd"/>
      <w:r>
        <w:t>.Dao</w:t>
      </w:r>
      <w:proofErr w:type="spellEnd"/>
      <w:r>
        <w:t>;</w:t>
      </w:r>
    </w:p>
    <w:p w14:paraId="54A3A5A1" w14:textId="77777777" w:rsidR="00683303" w:rsidRDefault="00683303" w:rsidP="00683303">
      <w:pPr>
        <w:pStyle w:val="a7"/>
        <w:ind w:left="240" w:right="720" w:firstLine="180"/>
      </w:pPr>
      <w:r>
        <w:t xml:space="preserve">import </w:t>
      </w:r>
      <w:proofErr w:type="spellStart"/>
      <w:proofErr w:type="gramStart"/>
      <w:r>
        <w:t>androidx.room</w:t>
      </w:r>
      <w:proofErr w:type="gramEnd"/>
      <w:r>
        <w:t>.Insert</w:t>
      </w:r>
      <w:proofErr w:type="spellEnd"/>
      <w:r>
        <w:t>;</w:t>
      </w:r>
    </w:p>
    <w:p w14:paraId="2515FE5C" w14:textId="77777777" w:rsidR="00683303" w:rsidRDefault="00683303" w:rsidP="00683303">
      <w:pPr>
        <w:pStyle w:val="a7"/>
        <w:ind w:left="240" w:right="720" w:firstLine="180"/>
      </w:pPr>
      <w:r>
        <w:t xml:space="preserve">import </w:t>
      </w:r>
      <w:proofErr w:type="spellStart"/>
      <w:proofErr w:type="gramStart"/>
      <w:r>
        <w:t>androidx.room</w:t>
      </w:r>
      <w:proofErr w:type="gramEnd"/>
      <w:r>
        <w:t>.OnConflictStrategy</w:t>
      </w:r>
      <w:proofErr w:type="spellEnd"/>
      <w:r>
        <w:t>;</w:t>
      </w:r>
    </w:p>
    <w:p w14:paraId="57CBE656" w14:textId="77777777" w:rsidR="00683303" w:rsidRDefault="00683303" w:rsidP="00683303">
      <w:pPr>
        <w:pStyle w:val="a7"/>
        <w:ind w:left="240" w:right="720" w:firstLine="180"/>
      </w:pPr>
      <w:r>
        <w:t xml:space="preserve">import </w:t>
      </w:r>
      <w:proofErr w:type="spellStart"/>
      <w:proofErr w:type="gramStart"/>
      <w:r>
        <w:t>androidx.room</w:t>
      </w:r>
      <w:proofErr w:type="gramEnd"/>
      <w:r>
        <w:t>.Query</w:t>
      </w:r>
      <w:proofErr w:type="spellEnd"/>
      <w:r>
        <w:t>;</w:t>
      </w:r>
    </w:p>
    <w:p w14:paraId="4450660E" w14:textId="77777777" w:rsidR="00683303" w:rsidRDefault="00683303" w:rsidP="00683303">
      <w:pPr>
        <w:pStyle w:val="a7"/>
        <w:ind w:left="240" w:right="720" w:firstLine="180"/>
      </w:pPr>
      <w:r>
        <w:t xml:space="preserve">import </w:t>
      </w:r>
      <w:proofErr w:type="spellStart"/>
      <w:proofErr w:type="gramStart"/>
      <w:r>
        <w:t>androidx.room</w:t>
      </w:r>
      <w:proofErr w:type="gramEnd"/>
      <w:r>
        <w:t>.Update</w:t>
      </w:r>
      <w:proofErr w:type="spellEnd"/>
      <w:r>
        <w:t>;</w:t>
      </w:r>
    </w:p>
    <w:p w14:paraId="5B6807BE" w14:textId="77777777" w:rsidR="00683303" w:rsidRDefault="00683303" w:rsidP="00683303">
      <w:pPr>
        <w:pStyle w:val="a7"/>
        <w:ind w:left="240" w:right="720" w:firstLine="180"/>
      </w:pPr>
    </w:p>
    <w:p w14:paraId="40FDEA00" w14:textId="77777777" w:rsidR="00683303" w:rsidRDefault="00683303" w:rsidP="00683303">
      <w:pPr>
        <w:pStyle w:val="a7"/>
        <w:ind w:left="240" w:right="720" w:firstLine="180"/>
      </w:pPr>
      <w:r>
        <w:t xml:space="preserve">import </w:t>
      </w:r>
      <w:proofErr w:type="spellStart"/>
      <w:proofErr w:type="gramStart"/>
      <w:r>
        <w:t>java.util</w:t>
      </w:r>
      <w:proofErr w:type="gramEnd"/>
      <w:r>
        <w:t>.List</w:t>
      </w:r>
      <w:proofErr w:type="spellEnd"/>
      <w:r>
        <w:t>;</w:t>
      </w:r>
    </w:p>
    <w:p w14:paraId="6806E401" w14:textId="77777777" w:rsidR="00683303" w:rsidRDefault="00683303" w:rsidP="00683303">
      <w:pPr>
        <w:pStyle w:val="a7"/>
        <w:ind w:left="240" w:right="720" w:firstLine="180"/>
      </w:pPr>
    </w:p>
    <w:p w14:paraId="6B65EAAE" w14:textId="77777777" w:rsidR="00683303" w:rsidRDefault="00683303" w:rsidP="00683303">
      <w:pPr>
        <w:pStyle w:val="a7"/>
        <w:ind w:left="240" w:right="720" w:firstLine="180"/>
      </w:pPr>
      <w:r>
        <w:t>@Dao</w:t>
      </w:r>
    </w:p>
    <w:p w14:paraId="3FE8F9C4" w14:textId="77777777" w:rsidR="00683303" w:rsidRDefault="00683303" w:rsidP="00683303">
      <w:pPr>
        <w:pStyle w:val="a7"/>
        <w:ind w:left="240" w:right="720" w:firstLine="180"/>
      </w:pPr>
      <w:r>
        <w:t>public interface UserDao {</w:t>
      </w:r>
    </w:p>
    <w:p w14:paraId="67C2A50C" w14:textId="77777777" w:rsidR="00683303" w:rsidRDefault="00683303" w:rsidP="00683303">
      <w:pPr>
        <w:pStyle w:val="a7"/>
        <w:ind w:left="240" w:right="720" w:firstLine="180"/>
      </w:pPr>
    </w:p>
    <w:p w14:paraId="3142BD30" w14:textId="77777777" w:rsidR="00683303" w:rsidRDefault="00683303" w:rsidP="00683303">
      <w:pPr>
        <w:pStyle w:val="a7"/>
        <w:ind w:left="240" w:right="720" w:firstLine="180"/>
      </w:pPr>
      <w:r>
        <w:t xml:space="preserve">    @</w:t>
      </w:r>
      <w:proofErr w:type="gramStart"/>
      <w:r>
        <w:t>Insert(</w:t>
      </w:r>
      <w:proofErr w:type="gramEnd"/>
      <w:r>
        <w:t xml:space="preserve">onConflict = </w:t>
      </w:r>
      <w:proofErr w:type="spellStart"/>
      <w:r>
        <w:t>OnConflictStrategy.REPLACE</w:t>
      </w:r>
      <w:proofErr w:type="spellEnd"/>
      <w:r>
        <w:t>)</w:t>
      </w:r>
    </w:p>
    <w:p w14:paraId="6860AFA1" w14:textId="77777777" w:rsidR="00683303" w:rsidRDefault="00683303" w:rsidP="00683303">
      <w:pPr>
        <w:pStyle w:val="a7"/>
        <w:ind w:left="240" w:right="720" w:firstLine="180"/>
      </w:pPr>
      <w:r>
        <w:t xml:space="preserve">    void </w:t>
      </w:r>
      <w:proofErr w:type="spellStart"/>
      <w:proofErr w:type="gramStart"/>
      <w:r>
        <w:t>addUser</w:t>
      </w:r>
      <w:proofErr w:type="spellEnd"/>
      <w:r>
        <w:t>(</w:t>
      </w:r>
      <w:proofErr w:type="gramEnd"/>
      <w:r>
        <w:t>User user);</w:t>
      </w:r>
    </w:p>
    <w:p w14:paraId="603EA17B" w14:textId="77777777" w:rsidR="00683303" w:rsidRDefault="00683303" w:rsidP="00683303">
      <w:pPr>
        <w:pStyle w:val="a7"/>
        <w:ind w:left="240" w:right="720" w:firstLine="180"/>
      </w:pPr>
    </w:p>
    <w:p w14:paraId="5DC5DE66" w14:textId="77777777" w:rsidR="00683303" w:rsidRDefault="00683303" w:rsidP="00683303">
      <w:pPr>
        <w:pStyle w:val="a7"/>
        <w:ind w:left="240" w:right="720" w:firstLine="180"/>
      </w:pPr>
      <w:r>
        <w:t xml:space="preserve">    @</w:t>
      </w:r>
      <w:proofErr w:type="gramStart"/>
      <w:r>
        <w:t>Query(</w:t>
      </w:r>
      <w:proofErr w:type="gramEnd"/>
      <w:r>
        <w:t>"select * from user")</w:t>
      </w:r>
    </w:p>
    <w:p w14:paraId="0AF1CC6B" w14:textId="77777777" w:rsidR="00683303" w:rsidRDefault="00683303" w:rsidP="00683303">
      <w:pPr>
        <w:pStyle w:val="a7"/>
        <w:ind w:left="240" w:right="720" w:firstLine="180"/>
      </w:pPr>
      <w:r>
        <w:t xml:space="preserve">    public List&lt;User&gt; </w:t>
      </w:r>
      <w:proofErr w:type="spellStart"/>
      <w:proofErr w:type="gramStart"/>
      <w:r>
        <w:t>getAllUser</w:t>
      </w:r>
      <w:proofErr w:type="spellEnd"/>
      <w:r>
        <w:t>(</w:t>
      </w:r>
      <w:proofErr w:type="gramEnd"/>
      <w:r>
        <w:t>);</w:t>
      </w:r>
    </w:p>
    <w:p w14:paraId="793BE4C8" w14:textId="77777777" w:rsidR="00683303" w:rsidRDefault="00683303" w:rsidP="00683303">
      <w:pPr>
        <w:pStyle w:val="a7"/>
        <w:ind w:left="240" w:right="720" w:firstLine="180"/>
      </w:pPr>
    </w:p>
    <w:p w14:paraId="09C4CA8A" w14:textId="77777777" w:rsidR="00683303" w:rsidRDefault="00683303" w:rsidP="00683303">
      <w:pPr>
        <w:pStyle w:val="a7"/>
        <w:ind w:left="240" w:right="720" w:firstLine="180"/>
      </w:pPr>
      <w:r>
        <w:t xml:space="preserve">    @</w:t>
      </w:r>
      <w:proofErr w:type="gramStart"/>
      <w:r>
        <w:t>Query(</w:t>
      </w:r>
      <w:proofErr w:type="gramEnd"/>
      <w:r>
        <w:t>"select * from user where id = :</w:t>
      </w:r>
      <w:proofErr w:type="spellStart"/>
      <w:r>
        <w:t>userId</w:t>
      </w:r>
      <w:proofErr w:type="spellEnd"/>
      <w:r>
        <w:t>")</w:t>
      </w:r>
    </w:p>
    <w:p w14:paraId="5D9AC99A" w14:textId="77777777" w:rsidR="00683303" w:rsidRDefault="00683303" w:rsidP="00683303">
      <w:pPr>
        <w:pStyle w:val="a7"/>
        <w:ind w:left="240" w:right="720" w:firstLine="180"/>
      </w:pPr>
      <w:r>
        <w:t xml:space="preserve">    public List&lt;User&gt; </w:t>
      </w:r>
      <w:proofErr w:type="spellStart"/>
      <w:proofErr w:type="gramStart"/>
      <w:r>
        <w:t>getUser</w:t>
      </w:r>
      <w:proofErr w:type="spellEnd"/>
      <w:r>
        <w:t>(</w:t>
      </w:r>
      <w:proofErr w:type="gramEnd"/>
      <w:r>
        <w:t xml:space="preserve">long </w:t>
      </w:r>
      <w:proofErr w:type="spellStart"/>
      <w:r>
        <w:t>userId</w:t>
      </w:r>
      <w:proofErr w:type="spellEnd"/>
      <w:r>
        <w:t>);</w:t>
      </w:r>
    </w:p>
    <w:p w14:paraId="1634FF00" w14:textId="77777777" w:rsidR="00683303" w:rsidRDefault="00683303" w:rsidP="00683303">
      <w:pPr>
        <w:pStyle w:val="a7"/>
        <w:ind w:left="240" w:right="720" w:firstLine="180"/>
      </w:pPr>
    </w:p>
    <w:p w14:paraId="0A27659D" w14:textId="77777777" w:rsidR="00683303" w:rsidRDefault="00683303" w:rsidP="00683303">
      <w:pPr>
        <w:pStyle w:val="a7"/>
        <w:ind w:left="240" w:right="720" w:firstLine="180"/>
      </w:pPr>
      <w:r>
        <w:t xml:space="preserve">    @</w:t>
      </w:r>
      <w:proofErr w:type="gramStart"/>
      <w:r>
        <w:t>Update(</w:t>
      </w:r>
      <w:proofErr w:type="gramEnd"/>
      <w:r>
        <w:t xml:space="preserve">onConflict = </w:t>
      </w:r>
      <w:proofErr w:type="spellStart"/>
      <w:r>
        <w:t>OnConflictStrategy.REPLACE</w:t>
      </w:r>
      <w:proofErr w:type="spellEnd"/>
      <w:r>
        <w:t>)</w:t>
      </w:r>
    </w:p>
    <w:p w14:paraId="2471FDDF" w14:textId="77777777" w:rsidR="00683303" w:rsidRDefault="00683303" w:rsidP="00683303">
      <w:pPr>
        <w:pStyle w:val="a7"/>
        <w:ind w:left="240" w:right="720" w:firstLine="180"/>
      </w:pPr>
      <w:r>
        <w:t xml:space="preserve">    void </w:t>
      </w:r>
      <w:proofErr w:type="spellStart"/>
      <w:proofErr w:type="gramStart"/>
      <w:r>
        <w:t>updateUser</w:t>
      </w:r>
      <w:proofErr w:type="spellEnd"/>
      <w:r>
        <w:t>(</w:t>
      </w:r>
      <w:proofErr w:type="gramEnd"/>
      <w:r>
        <w:t>User user);</w:t>
      </w:r>
    </w:p>
    <w:p w14:paraId="44251294" w14:textId="77777777" w:rsidR="00683303" w:rsidRDefault="00683303" w:rsidP="00683303">
      <w:pPr>
        <w:pStyle w:val="a7"/>
        <w:ind w:left="240" w:right="720" w:firstLine="180"/>
      </w:pPr>
    </w:p>
    <w:p w14:paraId="5D4684F1" w14:textId="77777777" w:rsidR="00683303" w:rsidRDefault="00683303" w:rsidP="00683303">
      <w:pPr>
        <w:pStyle w:val="a7"/>
        <w:ind w:left="240" w:right="720" w:firstLine="180"/>
      </w:pPr>
      <w:r>
        <w:t xml:space="preserve">    @</w:t>
      </w:r>
      <w:proofErr w:type="gramStart"/>
      <w:r>
        <w:t>Query(</w:t>
      </w:r>
      <w:proofErr w:type="gramEnd"/>
      <w:r>
        <w:t>"delete from user")</w:t>
      </w:r>
    </w:p>
    <w:p w14:paraId="7566EED5" w14:textId="77777777" w:rsidR="00683303" w:rsidRDefault="00683303" w:rsidP="00683303">
      <w:pPr>
        <w:pStyle w:val="a7"/>
        <w:ind w:left="240" w:right="720" w:firstLine="180"/>
      </w:pPr>
      <w:r>
        <w:t xml:space="preserve">    void </w:t>
      </w:r>
      <w:proofErr w:type="spellStart"/>
      <w:proofErr w:type="gramStart"/>
      <w:r>
        <w:t>removeAllUsers</w:t>
      </w:r>
      <w:proofErr w:type="spellEnd"/>
      <w:r>
        <w:t>(</w:t>
      </w:r>
      <w:proofErr w:type="gramEnd"/>
      <w:r>
        <w:t>);</w:t>
      </w:r>
    </w:p>
    <w:p w14:paraId="54385DE1" w14:textId="11766A51" w:rsidR="00683303" w:rsidRDefault="00683303" w:rsidP="00683303">
      <w:pPr>
        <w:pStyle w:val="a7"/>
        <w:ind w:left="240" w:right="720" w:firstLine="180"/>
      </w:pPr>
      <w:r>
        <w:t>}</w:t>
      </w:r>
    </w:p>
    <w:p w14:paraId="06D95648" w14:textId="140480E1" w:rsidR="00683303" w:rsidRDefault="00E30E7D" w:rsidP="00E30E7D">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36</w:t>
      </w:r>
      <w:r w:rsidR="00B46836">
        <w:fldChar w:fldCharType="end"/>
      </w:r>
    </w:p>
    <w:p w14:paraId="01AD4E16" w14:textId="77777777" w:rsidR="003B023B" w:rsidRDefault="003B023B" w:rsidP="003B023B">
      <w:pPr>
        <w:pStyle w:val="a7"/>
        <w:ind w:left="240" w:right="720" w:firstLine="180"/>
      </w:pPr>
      <w:r>
        <w:t xml:space="preserve">import </w:t>
      </w:r>
      <w:proofErr w:type="spellStart"/>
      <w:proofErr w:type="gramStart"/>
      <w:r>
        <w:t>androidx.room</w:t>
      </w:r>
      <w:proofErr w:type="gramEnd"/>
      <w:r>
        <w:t>.Dao</w:t>
      </w:r>
      <w:proofErr w:type="spellEnd"/>
      <w:r>
        <w:t>;</w:t>
      </w:r>
    </w:p>
    <w:p w14:paraId="70996041" w14:textId="77777777" w:rsidR="003B023B" w:rsidRDefault="003B023B" w:rsidP="003B023B">
      <w:pPr>
        <w:pStyle w:val="a7"/>
        <w:ind w:left="240" w:right="720" w:firstLine="180"/>
      </w:pPr>
      <w:r>
        <w:t xml:space="preserve">import </w:t>
      </w:r>
      <w:proofErr w:type="spellStart"/>
      <w:proofErr w:type="gramStart"/>
      <w:r>
        <w:t>androidx.room</w:t>
      </w:r>
      <w:proofErr w:type="gramEnd"/>
      <w:r>
        <w:t>.Insert</w:t>
      </w:r>
      <w:proofErr w:type="spellEnd"/>
      <w:r>
        <w:t>;</w:t>
      </w:r>
    </w:p>
    <w:p w14:paraId="470E9BA5" w14:textId="77777777" w:rsidR="003B023B" w:rsidRDefault="003B023B" w:rsidP="003B023B">
      <w:pPr>
        <w:pStyle w:val="a7"/>
        <w:ind w:left="240" w:right="720" w:firstLine="180"/>
      </w:pPr>
      <w:r>
        <w:t xml:space="preserve">import </w:t>
      </w:r>
      <w:proofErr w:type="spellStart"/>
      <w:proofErr w:type="gramStart"/>
      <w:r>
        <w:t>androidx.room</w:t>
      </w:r>
      <w:proofErr w:type="gramEnd"/>
      <w:r>
        <w:t>.OnConflictStrategy</w:t>
      </w:r>
      <w:proofErr w:type="spellEnd"/>
      <w:r>
        <w:t>;</w:t>
      </w:r>
    </w:p>
    <w:p w14:paraId="1675E76E" w14:textId="77777777" w:rsidR="003B023B" w:rsidRDefault="003B023B" w:rsidP="003B023B">
      <w:pPr>
        <w:pStyle w:val="a7"/>
        <w:ind w:left="240" w:right="720" w:firstLine="180"/>
      </w:pPr>
      <w:r>
        <w:t xml:space="preserve">import </w:t>
      </w:r>
      <w:proofErr w:type="spellStart"/>
      <w:proofErr w:type="gramStart"/>
      <w:r>
        <w:t>androidx.room</w:t>
      </w:r>
      <w:proofErr w:type="gramEnd"/>
      <w:r>
        <w:t>.Query</w:t>
      </w:r>
      <w:proofErr w:type="spellEnd"/>
      <w:r>
        <w:t>;</w:t>
      </w:r>
    </w:p>
    <w:p w14:paraId="443C1C4F" w14:textId="77777777" w:rsidR="003B023B" w:rsidRDefault="003B023B" w:rsidP="003B023B">
      <w:pPr>
        <w:pStyle w:val="a7"/>
        <w:ind w:left="240" w:right="720" w:firstLine="180"/>
      </w:pPr>
      <w:r>
        <w:t xml:space="preserve">import </w:t>
      </w:r>
      <w:proofErr w:type="spellStart"/>
      <w:proofErr w:type="gramStart"/>
      <w:r>
        <w:t>androidx.room</w:t>
      </w:r>
      <w:proofErr w:type="gramEnd"/>
      <w:r>
        <w:t>.Update</w:t>
      </w:r>
      <w:proofErr w:type="spellEnd"/>
      <w:r>
        <w:t>;</w:t>
      </w:r>
    </w:p>
    <w:p w14:paraId="5116E920" w14:textId="77777777" w:rsidR="003B023B" w:rsidRDefault="003B023B" w:rsidP="003B023B">
      <w:pPr>
        <w:pStyle w:val="a7"/>
        <w:ind w:left="240" w:right="720" w:firstLine="180"/>
      </w:pPr>
    </w:p>
    <w:p w14:paraId="76FA5613" w14:textId="77777777" w:rsidR="003B023B" w:rsidRDefault="003B023B" w:rsidP="003B023B">
      <w:pPr>
        <w:pStyle w:val="a7"/>
        <w:ind w:left="240" w:right="720" w:firstLine="180"/>
      </w:pPr>
      <w:r>
        <w:t xml:space="preserve">import </w:t>
      </w:r>
      <w:proofErr w:type="spellStart"/>
      <w:proofErr w:type="gramStart"/>
      <w:r>
        <w:t>java.util</w:t>
      </w:r>
      <w:proofErr w:type="gramEnd"/>
      <w:r>
        <w:t>.List</w:t>
      </w:r>
      <w:proofErr w:type="spellEnd"/>
      <w:r>
        <w:t>;</w:t>
      </w:r>
    </w:p>
    <w:p w14:paraId="7CC514DA" w14:textId="77777777" w:rsidR="003B023B" w:rsidRDefault="003B023B" w:rsidP="003B023B">
      <w:pPr>
        <w:pStyle w:val="a7"/>
        <w:ind w:left="240" w:right="720" w:firstLine="180"/>
      </w:pPr>
    </w:p>
    <w:p w14:paraId="2FBDFC70" w14:textId="77777777" w:rsidR="003B023B" w:rsidRDefault="003B023B" w:rsidP="003B023B">
      <w:pPr>
        <w:pStyle w:val="a7"/>
        <w:ind w:left="240" w:right="720" w:firstLine="180"/>
      </w:pPr>
      <w:r>
        <w:t>@Dao</w:t>
      </w:r>
    </w:p>
    <w:p w14:paraId="268A174D" w14:textId="77777777" w:rsidR="003B023B" w:rsidRDefault="003B023B" w:rsidP="003B023B">
      <w:pPr>
        <w:pStyle w:val="a7"/>
        <w:ind w:left="240" w:right="720" w:firstLine="180"/>
      </w:pPr>
      <w:r>
        <w:t xml:space="preserve">public interface </w:t>
      </w:r>
      <w:proofErr w:type="spellStart"/>
      <w:r>
        <w:t>TrophyDao</w:t>
      </w:r>
      <w:proofErr w:type="spellEnd"/>
      <w:r>
        <w:t xml:space="preserve"> {</w:t>
      </w:r>
    </w:p>
    <w:p w14:paraId="1AACAACF" w14:textId="77777777" w:rsidR="003B023B" w:rsidRDefault="003B023B" w:rsidP="003B023B">
      <w:pPr>
        <w:pStyle w:val="a7"/>
        <w:ind w:left="240" w:right="720" w:firstLine="180"/>
      </w:pPr>
    </w:p>
    <w:p w14:paraId="6D2185C3" w14:textId="77777777" w:rsidR="003B023B" w:rsidRDefault="003B023B" w:rsidP="003B023B">
      <w:pPr>
        <w:pStyle w:val="a7"/>
        <w:ind w:left="240" w:right="720" w:firstLine="180"/>
      </w:pPr>
      <w:r>
        <w:t xml:space="preserve">    @</w:t>
      </w:r>
      <w:proofErr w:type="gramStart"/>
      <w:r>
        <w:t>Insert(</w:t>
      </w:r>
      <w:proofErr w:type="gramEnd"/>
      <w:r>
        <w:t xml:space="preserve">onConflict = </w:t>
      </w:r>
      <w:proofErr w:type="spellStart"/>
      <w:r>
        <w:t>OnConflictStrategy.REPLACE</w:t>
      </w:r>
      <w:proofErr w:type="spellEnd"/>
      <w:r>
        <w:t>)</w:t>
      </w:r>
    </w:p>
    <w:p w14:paraId="3A157D61" w14:textId="77777777" w:rsidR="003B023B" w:rsidRDefault="003B023B" w:rsidP="003B023B">
      <w:pPr>
        <w:pStyle w:val="a7"/>
        <w:ind w:left="240" w:right="720" w:firstLine="180"/>
      </w:pPr>
      <w:r>
        <w:t xml:space="preserve">    void </w:t>
      </w:r>
      <w:proofErr w:type="spellStart"/>
      <w:proofErr w:type="gramStart"/>
      <w:r>
        <w:t>addTrophy</w:t>
      </w:r>
      <w:proofErr w:type="spellEnd"/>
      <w:r>
        <w:t>(</w:t>
      </w:r>
      <w:proofErr w:type="gramEnd"/>
      <w:r>
        <w:t>Trophy trophy);</w:t>
      </w:r>
    </w:p>
    <w:p w14:paraId="6577CFAC" w14:textId="77777777" w:rsidR="003B023B" w:rsidRDefault="003B023B" w:rsidP="003B023B">
      <w:pPr>
        <w:pStyle w:val="a7"/>
        <w:ind w:left="240" w:right="720" w:firstLine="180"/>
      </w:pPr>
    </w:p>
    <w:p w14:paraId="4066E6BB" w14:textId="77777777" w:rsidR="003B023B" w:rsidRDefault="003B023B" w:rsidP="003B023B">
      <w:pPr>
        <w:pStyle w:val="a7"/>
        <w:ind w:left="240" w:right="720" w:firstLine="180"/>
      </w:pPr>
      <w:r>
        <w:t xml:space="preserve">    @</w:t>
      </w:r>
      <w:proofErr w:type="gramStart"/>
      <w:r>
        <w:t>Query(</w:t>
      </w:r>
      <w:proofErr w:type="gramEnd"/>
      <w:r>
        <w:t xml:space="preserve">"SELECT * FROM trophy WHERE </w:t>
      </w:r>
      <w:proofErr w:type="spellStart"/>
      <w:r>
        <w:t>userId</w:t>
      </w:r>
      <w:proofErr w:type="spellEnd"/>
      <w:r>
        <w:t>=:</w:t>
      </w:r>
      <w:proofErr w:type="spellStart"/>
      <w:r>
        <w:t>userId</w:t>
      </w:r>
      <w:proofErr w:type="spellEnd"/>
      <w:r>
        <w:t>")</w:t>
      </w:r>
    </w:p>
    <w:p w14:paraId="46AE6754" w14:textId="77777777" w:rsidR="003B023B" w:rsidRDefault="003B023B" w:rsidP="003B023B">
      <w:pPr>
        <w:pStyle w:val="a7"/>
        <w:ind w:left="240" w:right="720" w:firstLine="180"/>
      </w:pPr>
      <w:r>
        <w:t xml:space="preserve">    List&lt;Trophy&gt; </w:t>
      </w:r>
      <w:proofErr w:type="spellStart"/>
      <w:proofErr w:type="gramStart"/>
      <w:r>
        <w:t>findTrophiesForUser</w:t>
      </w:r>
      <w:proofErr w:type="spellEnd"/>
      <w:r>
        <w:t>(</w:t>
      </w:r>
      <w:proofErr w:type="gramEnd"/>
      <w:r>
        <w:t xml:space="preserve">int </w:t>
      </w:r>
      <w:proofErr w:type="spellStart"/>
      <w:r>
        <w:t>userId</w:t>
      </w:r>
      <w:proofErr w:type="spellEnd"/>
      <w:r>
        <w:t>);</w:t>
      </w:r>
    </w:p>
    <w:p w14:paraId="2BBEE1BA" w14:textId="77777777" w:rsidR="003B023B" w:rsidRDefault="003B023B" w:rsidP="003B023B">
      <w:pPr>
        <w:pStyle w:val="a7"/>
        <w:ind w:left="240" w:right="720" w:firstLine="180"/>
      </w:pPr>
    </w:p>
    <w:p w14:paraId="54E658BD" w14:textId="77777777" w:rsidR="003B023B" w:rsidRDefault="003B023B" w:rsidP="003B023B">
      <w:pPr>
        <w:pStyle w:val="a7"/>
        <w:ind w:left="240" w:right="720" w:firstLine="180"/>
      </w:pPr>
      <w:r>
        <w:t xml:space="preserve">    @</w:t>
      </w:r>
      <w:proofErr w:type="gramStart"/>
      <w:r>
        <w:t>Update(</w:t>
      </w:r>
      <w:proofErr w:type="gramEnd"/>
      <w:r>
        <w:t xml:space="preserve">onConflict = </w:t>
      </w:r>
      <w:proofErr w:type="spellStart"/>
      <w:r>
        <w:t>OnConflictStrategy.REPLACE</w:t>
      </w:r>
      <w:proofErr w:type="spellEnd"/>
      <w:r>
        <w:t>)</w:t>
      </w:r>
    </w:p>
    <w:p w14:paraId="23E71F08" w14:textId="77777777" w:rsidR="003B023B" w:rsidRDefault="003B023B" w:rsidP="003B023B">
      <w:pPr>
        <w:pStyle w:val="a7"/>
        <w:ind w:left="240" w:right="720" w:firstLine="180"/>
      </w:pPr>
      <w:r>
        <w:t xml:space="preserve">    void </w:t>
      </w:r>
      <w:proofErr w:type="spellStart"/>
      <w:proofErr w:type="gramStart"/>
      <w:r>
        <w:t>updateTrophy</w:t>
      </w:r>
      <w:proofErr w:type="spellEnd"/>
      <w:r>
        <w:t>(</w:t>
      </w:r>
      <w:proofErr w:type="gramEnd"/>
      <w:r>
        <w:t>Trophy trophy);</w:t>
      </w:r>
    </w:p>
    <w:p w14:paraId="749E3D9C" w14:textId="77777777" w:rsidR="003B023B" w:rsidRDefault="003B023B" w:rsidP="003B023B">
      <w:pPr>
        <w:pStyle w:val="a7"/>
        <w:ind w:left="240" w:right="720" w:firstLine="180"/>
      </w:pPr>
    </w:p>
    <w:p w14:paraId="75AE835A" w14:textId="77777777" w:rsidR="003B023B" w:rsidRDefault="003B023B" w:rsidP="003B023B">
      <w:pPr>
        <w:pStyle w:val="a7"/>
        <w:ind w:left="240" w:right="720" w:firstLine="180"/>
      </w:pPr>
      <w:r>
        <w:lastRenderedPageBreak/>
        <w:t xml:space="preserve">    @</w:t>
      </w:r>
      <w:proofErr w:type="gramStart"/>
      <w:r>
        <w:t>Query(</w:t>
      </w:r>
      <w:proofErr w:type="gramEnd"/>
      <w:r>
        <w:t>"delete from trophy where id = :id")</w:t>
      </w:r>
    </w:p>
    <w:p w14:paraId="42F2134C" w14:textId="77777777" w:rsidR="003B023B" w:rsidRDefault="003B023B" w:rsidP="003B023B">
      <w:pPr>
        <w:pStyle w:val="a7"/>
        <w:ind w:left="240" w:right="720" w:firstLine="180"/>
      </w:pPr>
      <w:r>
        <w:t xml:space="preserve">    void </w:t>
      </w:r>
      <w:proofErr w:type="gramStart"/>
      <w:r>
        <w:t>delete(</w:t>
      </w:r>
      <w:proofErr w:type="gramEnd"/>
      <w:r>
        <w:t>long id);</w:t>
      </w:r>
    </w:p>
    <w:p w14:paraId="5BDB3156" w14:textId="77777777" w:rsidR="003B023B" w:rsidRDefault="003B023B" w:rsidP="003B023B">
      <w:pPr>
        <w:pStyle w:val="a7"/>
        <w:ind w:left="240" w:right="720" w:firstLine="180"/>
      </w:pPr>
    </w:p>
    <w:p w14:paraId="23F3611D" w14:textId="46E9375C" w:rsidR="00BA759B" w:rsidRDefault="003B023B" w:rsidP="003B023B">
      <w:pPr>
        <w:pStyle w:val="a7"/>
        <w:ind w:left="240" w:right="720" w:firstLine="180"/>
      </w:pPr>
      <w:r>
        <w:t>}</w:t>
      </w:r>
    </w:p>
    <w:p w14:paraId="7BFDACB9" w14:textId="2A43A73A" w:rsidR="003B023B" w:rsidRDefault="003B023B" w:rsidP="003B023B">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37</w:t>
      </w:r>
      <w:r w:rsidR="00B46836">
        <w:fldChar w:fldCharType="end"/>
      </w:r>
    </w:p>
    <w:p w14:paraId="4AE16974" w14:textId="75D28DC3" w:rsidR="00BA759B" w:rsidRDefault="00BA759B" w:rsidP="00BA759B">
      <w:pPr>
        <w:rPr>
          <w:lang w:bidi="ar-SA"/>
        </w:rPr>
      </w:pPr>
      <w:r>
        <w:rPr>
          <w:rFonts w:hint="eastAsia"/>
          <w:lang w:bidi="ar-SA"/>
        </w:rPr>
        <w:t>创建</w:t>
      </w:r>
      <w:proofErr w:type="spellStart"/>
      <w:r>
        <w:rPr>
          <w:rFonts w:hint="eastAsia"/>
          <w:lang w:bidi="ar-SA"/>
        </w:rPr>
        <w:t>AppDatabase</w:t>
      </w:r>
      <w:proofErr w:type="spellEnd"/>
      <w:r>
        <w:rPr>
          <w:rFonts w:hint="eastAsia"/>
          <w:lang w:bidi="ar-SA"/>
        </w:rPr>
        <w:t>类</w:t>
      </w:r>
      <w:r w:rsidR="00F43440">
        <w:rPr>
          <w:rFonts w:hint="eastAsia"/>
          <w:lang w:bidi="ar-SA"/>
        </w:rPr>
        <w:t>：</w:t>
      </w:r>
    </w:p>
    <w:p w14:paraId="71472D50" w14:textId="77777777" w:rsidR="00625B01" w:rsidRDefault="00625B01" w:rsidP="00625B01">
      <w:pPr>
        <w:pStyle w:val="a7"/>
        <w:ind w:left="240" w:right="720" w:firstLine="180"/>
      </w:pPr>
      <w:r>
        <w:t xml:space="preserve">import </w:t>
      </w:r>
      <w:proofErr w:type="spellStart"/>
      <w:proofErr w:type="gramStart"/>
      <w:r>
        <w:t>android.content</w:t>
      </w:r>
      <w:proofErr w:type="gramEnd"/>
      <w:r>
        <w:t>.Context</w:t>
      </w:r>
      <w:proofErr w:type="spellEnd"/>
      <w:r>
        <w:t>;</w:t>
      </w:r>
    </w:p>
    <w:p w14:paraId="52A24E3F" w14:textId="77777777" w:rsidR="00625B01" w:rsidRDefault="00625B01" w:rsidP="00625B01">
      <w:pPr>
        <w:pStyle w:val="a7"/>
        <w:ind w:left="240" w:right="720" w:firstLine="180"/>
      </w:pPr>
    </w:p>
    <w:p w14:paraId="37A0AE37" w14:textId="77777777" w:rsidR="00625B01" w:rsidRDefault="00625B01" w:rsidP="00625B01">
      <w:pPr>
        <w:pStyle w:val="a7"/>
        <w:ind w:left="240" w:right="720" w:firstLine="180"/>
      </w:pPr>
      <w:r>
        <w:t xml:space="preserve">import </w:t>
      </w:r>
      <w:proofErr w:type="spellStart"/>
      <w:proofErr w:type="gramStart"/>
      <w:r>
        <w:t>androidx.room</w:t>
      </w:r>
      <w:proofErr w:type="gramEnd"/>
      <w:r>
        <w:t>.Database</w:t>
      </w:r>
      <w:proofErr w:type="spellEnd"/>
      <w:r>
        <w:t>;</w:t>
      </w:r>
    </w:p>
    <w:p w14:paraId="2A4839F7" w14:textId="77777777" w:rsidR="00625B01" w:rsidRDefault="00625B01" w:rsidP="00625B01">
      <w:pPr>
        <w:pStyle w:val="a7"/>
        <w:ind w:left="240" w:right="720" w:firstLine="180"/>
      </w:pPr>
      <w:r>
        <w:t xml:space="preserve">import </w:t>
      </w:r>
      <w:proofErr w:type="spellStart"/>
      <w:proofErr w:type="gramStart"/>
      <w:r>
        <w:t>androidx.room</w:t>
      </w:r>
      <w:proofErr w:type="gramEnd"/>
      <w:r>
        <w:t>.Room</w:t>
      </w:r>
      <w:proofErr w:type="spellEnd"/>
      <w:r>
        <w:t>;</w:t>
      </w:r>
    </w:p>
    <w:p w14:paraId="2FE4853C" w14:textId="77777777" w:rsidR="00625B01" w:rsidRDefault="00625B01" w:rsidP="00625B01">
      <w:pPr>
        <w:pStyle w:val="a7"/>
        <w:ind w:left="240" w:right="720" w:firstLine="180"/>
      </w:pPr>
      <w:r>
        <w:t xml:space="preserve">import </w:t>
      </w:r>
      <w:proofErr w:type="spellStart"/>
      <w:proofErr w:type="gramStart"/>
      <w:r>
        <w:t>androidx.room</w:t>
      </w:r>
      <w:proofErr w:type="gramEnd"/>
      <w:r>
        <w:t>.RoomDatabase</w:t>
      </w:r>
      <w:proofErr w:type="spellEnd"/>
      <w:r>
        <w:t>;</w:t>
      </w:r>
    </w:p>
    <w:p w14:paraId="6CD813BA" w14:textId="77777777" w:rsidR="00625B01" w:rsidRDefault="00625B01" w:rsidP="00625B01">
      <w:pPr>
        <w:pStyle w:val="a7"/>
        <w:ind w:left="240" w:right="720" w:firstLine="180"/>
      </w:pPr>
    </w:p>
    <w:p w14:paraId="3879CAF8" w14:textId="77777777" w:rsidR="00625B01" w:rsidRDefault="00625B01" w:rsidP="00625B01">
      <w:pPr>
        <w:pStyle w:val="a7"/>
        <w:ind w:left="240" w:right="720" w:firstLine="180"/>
      </w:pPr>
      <w:r>
        <w:t>@</w:t>
      </w:r>
      <w:proofErr w:type="gramStart"/>
      <w:r>
        <w:t>Database(</w:t>
      </w:r>
      <w:proofErr w:type="gramEnd"/>
      <w:r>
        <w:t>entities = {</w:t>
      </w:r>
      <w:proofErr w:type="spellStart"/>
      <w:r>
        <w:t>User.class</w:t>
      </w:r>
      <w:proofErr w:type="spellEnd"/>
      <w:r>
        <w:t xml:space="preserve">, </w:t>
      </w:r>
      <w:proofErr w:type="spellStart"/>
      <w:r>
        <w:t>Trophy.class</w:t>
      </w:r>
      <w:proofErr w:type="spellEnd"/>
    </w:p>
    <w:p w14:paraId="336C646F" w14:textId="77777777" w:rsidR="00625B01" w:rsidRDefault="00625B01" w:rsidP="00625B01">
      <w:pPr>
        <w:pStyle w:val="a7"/>
        <w:ind w:left="240" w:right="720" w:firstLine="180"/>
      </w:pPr>
      <w:r>
        <w:t xml:space="preserve">}, version = 16, </w:t>
      </w:r>
      <w:proofErr w:type="spellStart"/>
      <w:r>
        <w:t>exportSchema</w:t>
      </w:r>
      <w:proofErr w:type="spellEnd"/>
      <w:r>
        <w:t xml:space="preserve"> = false)</w:t>
      </w:r>
    </w:p>
    <w:p w14:paraId="6055D615" w14:textId="77777777" w:rsidR="00625B01" w:rsidRDefault="00625B01" w:rsidP="00625B01">
      <w:pPr>
        <w:pStyle w:val="a7"/>
        <w:ind w:left="240" w:right="720" w:firstLine="180"/>
      </w:pPr>
      <w:r>
        <w:t xml:space="preserve">public abstract class </w:t>
      </w:r>
      <w:proofErr w:type="spellStart"/>
      <w:r>
        <w:t>AppDatabase</w:t>
      </w:r>
      <w:proofErr w:type="spellEnd"/>
      <w:r>
        <w:t xml:space="preserve"> extends </w:t>
      </w:r>
      <w:proofErr w:type="spellStart"/>
      <w:r>
        <w:t>RoomDatabase</w:t>
      </w:r>
      <w:proofErr w:type="spellEnd"/>
      <w:r>
        <w:t xml:space="preserve"> {</w:t>
      </w:r>
    </w:p>
    <w:p w14:paraId="5802C2B6" w14:textId="77777777" w:rsidR="00625B01" w:rsidRDefault="00625B01" w:rsidP="00625B01">
      <w:pPr>
        <w:pStyle w:val="a7"/>
        <w:ind w:left="240" w:right="720" w:firstLine="180"/>
      </w:pPr>
    </w:p>
    <w:p w14:paraId="7CF4AD36" w14:textId="77777777" w:rsidR="00625B01" w:rsidRDefault="00625B01" w:rsidP="00625B01">
      <w:pPr>
        <w:pStyle w:val="a7"/>
        <w:ind w:left="240" w:right="720" w:firstLine="180"/>
      </w:pPr>
      <w:r>
        <w:t xml:space="preserve">    private static </w:t>
      </w:r>
      <w:proofErr w:type="spellStart"/>
      <w:r>
        <w:t>AppDatabase</w:t>
      </w:r>
      <w:proofErr w:type="spellEnd"/>
      <w:r>
        <w:t xml:space="preserve"> INSTANCE;</w:t>
      </w:r>
    </w:p>
    <w:p w14:paraId="51A5DC70" w14:textId="77777777" w:rsidR="00625B01" w:rsidRDefault="00625B01" w:rsidP="00625B01">
      <w:pPr>
        <w:pStyle w:val="a7"/>
        <w:ind w:left="240" w:right="720" w:firstLine="180"/>
      </w:pPr>
    </w:p>
    <w:p w14:paraId="63069D36" w14:textId="77777777" w:rsidR="00625B01" w:rsidRDefault="00625B01" w:rsidP="00625B01">
      <w:pPr>
        <w:pStyle w:val="a7"/>
        <w:ind w:left="240" w:right="720" w:firstLine="180"/>
      </w:pPr>
      <w:r>
        <w:t xml:space="preserve">    public static </w:t>
      </w:r>
      <w:proofErr w:type="spellStart"/>
      <w:r>
        <w:t>AppDatabase</w:t>
      </w:r>
      <w:proofErr w:type="spellEnd"/>
      <w:r>
        <w:t xml:space="preserve"> </w:t>
      </w:r>
      <w:proofErr w:type="spellStart"/>
      <w:proofErr w:type="gramStart"/>
      <w:r>
        <w:t>getDatabase</w:t>
      </w:r>
      <w:proofErr w:type="spellEnd"/>
      <w:r>
        <w:t>(</w:t>
      </w:r>
      <w:proofErr w:type="gramEnd"/>
      <w:r>
        <w:t>Context context) {</w:t>
      </w:r>
    </w:p>
    <w:p w14:paraId="0FCA095F" w14:textId="77777777" w:rsidR="00625B01" w:rsidRDefault="00625B01" w:rsidP="00625B01">
      <w:pPr>
        <w:pStyle w:val="a7"/>
        <w:ind w:left="240" w:right="720" w:firstLine="180"/>
      </w:pPr>
      <w:r>
        <w:t xml:space="preserve">        if (INSTANCE == null) {</w:t>
      </w:r>
    </w:p>
    <w:p w14:paraId="54D63270" w14:textId="77777777" w:rsidR="00625B01" w:rsidRDefault="00625B01" w:rsidP="00625B01">
      <w:pPr>
        <w:pStyle w:val="a7"/>
        <w:ind w:left="240" w:right="720" w:firstLine="180"/>
      </w:pPr>
      <w:r>
        <w:t xml:space="preserve">            INSTANCE =</w:t>
      </w:r>
    </w:p>
    <w:p w14:paraId="3859E3FB" w14:textId="77777777" w:rsidR="00625B01" w:rsidRDefault="00625B01" w:rsidP="00625B01">
      <w:pPr>
        <w:pStyle w:val="a7"/>
        <w:ind w:left="240" w:right="720" w:firstLine="180"/>
      </w:pPr>
      <w:r>
        <w:t xml:space="preserve">                    </w:t>
      </w:r>
      <w:proofErr w:type="spellStart"/>
      <w:r>
        <w:t>Room.databaseBuilder</w:t>
      </w:r>
      <w:proofErr w:type="spellEnd"/>
      <w:r>
        <w:t xml:space="preserve">(context, </w:t>
      </w:r>
      <w:proofErr w:type="spellStart"/>
      <w:r>
        <w:t>AppDatabase.class</w:t>
      </w:r>
      <w:proofErr w:type="spellEnd"/>
      <w:r>
        <w:t>, "</w:t>
      </w:r>
      <w:proofErr w:type="spellStart"/>
      <w:r>
        <w:t>userdatabase</w:t>
      </w:r>
      <w:proofErr w:type="spellEnd"/>
      <w:r>
        <w:t>")</w:t>
      </w:r>
    </w:p>
    <w:p w14:paraId="6B8BE03C" w14:textId="77777777" w:rsidR="00625B01" w:rsidRDefault="00625B01" w:rsidP="00625B01">
      <w:pPr>
        <w:pStyle w:val="a7"/>
        <w:ind w:left="240" w:right="720" w:firstLine="180"/>
      </w:pPr>
    </w:p>
    <w:p w14:paraId="702645A5" w14:textId="77777777" w:rsidR="00625B01" w:rsidRDefault="00625B01" w:rsidP="00625B01">
      <w:pPr>
        <w:pStyle w:val="a7"/>
        <w:ind w:left="240" w:right="720" w:firstLine="180"/>
      </w:pPr>
      <w:r>
        <w:t xml:space="preserve">                            //</w:t>
      </w:r>
      <w:proofErr w:type="spellStart"/>
      <w:r>
        <w:t>Room.inMemoryDatabaseBuilder</w:t>
      </w:r>
      <w:proofErr w:type="spellEnd"/>
      <w:r>
        <w:t>(</w:t>
      </w:r>
      <w:proofErr w:type="spellStart"/>
      <w:proofErr w:type="gramStart"/>
      <w:r>
        <w:t>context.getApplicationContext</w:t>
      </w:r>
      <w:proofErr w:type="spellEnd"/>
      <w:proofErr w:type="gramEnd"/>
      <w:r>
        <w:t xml:space="preserve">(), </w:t>
      </w:r>
      <w:proofErr w:type="spellStart"/>
      <w:r>
        <w:t>AppDatabase.class</w:t>
      </w:r>
      <w:proofErr w:type="spellEnd"/>
      <w:r>
        <w:t>)</w:t>
      </w:r>
    </w:p>
    <w:p w14:paraId="074AC1DB" w14:textId="77777777" w:rsidR="00625B01" w:rsidRDefault="00625B01" w:rsidP="00625B01">
      <w:pPr>
        <w:pStyle w:val="a7"/>
        <w:ind w:left="240" w:right="720" w:firstLine="180"/>
      </w:pPr>
      <w:r>
        <w:t xml:space="preserve">                            // To simplify the exercise, allow queries on the main thread.</w:t>
      </w:r>
    </w:p>
    <w:p w14:paraId="59FBAC39" w14:textId="77777777" w:rsidR="00625B01" w:rsidRDefault="00625B01" w:rsidP="00625B01">
      <w:pPr>
        <w:pStyle w:val="a7"/>
        <w:ind w:left="240" w:right="720" w:firstLine="180"/>
      </w:pPr>
      <w:r>
        <w:t xml:space="preserve">                            // Don't do this on a real app!</w:t>
      </w:r>
    </w:p>
    <w:p w14:paraId="270AF35B" w14:textId="77777777" w:rsidR="00625B01" w:rsidRDefault="00625B01" w:rsidP="00625B01">
      <w:pPr>
        <w:pStyle w:val="a7"/>
        <w:ind w:left="240" w:right="720" w:firstLine="180"/>
      </w:pPr>
      <w:r>
        <w:t xml:space="preserve">                            </w:t>
      </w:r>
      <w:proofErr w:type="gramStart"/>
      <w:r>
        <w:t>.</w:t>
      </w:r>
      <w:proofErr w:type="spellStart"/>
      <w:r>
        <w:t>allowMainThreadQueries</w:t>
      </w:r>
      <w:proofErr w:type="spellEnd"/>
      <w:proofErr w:type="gramEnd"/>
      <w:r>
        <w:t>()</w:t>
      </w:r>
    </w:p>
    <w:p w14:paraId="6A26AC11" w14:textId="77777777" w:rsidR="00625B01" w:rsidRDefault="00625B01" w:rsidP="00625B01">
      <w:pPr>
        <w:pStyle w:val="a7"/>
        <w:ind w:left="240" w:right="720" w:firstLine="180"/>
      </w:pPr>
      <w:r>
        <w:t xml:space="preserve">                            // recreate the database if necessary</w:t>
      </w:r>
    </w:p>
    <w:p w14:paraId="68A4095A" w14:textId="77777777" w:rsidR="00625B01" w:rsidRDefault="00625B01" w:rsidP="00625B01">
      <w:pPr>
        <w:pStyle w:val="a7"/>
        <w:ind w:left="240" w:right="720" w:firstLine="180"/>
      </w:pPr>
      <w:r>
        <w:t xml:space="preserve">                            </w:t>
      </w:r>
      <w:proofErr w:type="gramStart"/>
      <w:r>
        <w:t>.</w:t>
      </w:r>
      <w:proofErr w:type="spellStart"/>
      <w:r>
        <w:t>fallbackToDestructiveMigration</w:t>
      </w:r>
      <w:proofErr w:type="spellEnd"/>
      <w:proofErr w:type="gramEnd"/>
      <w:r>
        <w:t>()</w:t>
      </w:r>
    </w:p>
    <w:p w14:paraId="7807A13A" w14:textId="77777777" w:rsidR="00625B01" w:rsidRDefault="00625B01" w:rsidP="00625B01">
      <w:pPr>
        <w:pStyle w:val="a7"/>
        <w:ind w:left="240" w:right="720" w:firstLine="180"/>
      </w:pPr>
      <w:r>
        <w:t xml:space="preserve">                            </w:t>
      </w:r>
      <w:proofErr w:type="gramStart"/>
      <w:r>
        <w:t>.build</w:t>
      </w:r>
      <w:proofErr w:type="gramEnd"/>
      <w:r>
        <w:t>();</w:t>
      </w:r>
    </w:p>
    <w:p w14:paraId="57C11E9D" w14:textId="77777777" w:rsidR="00625B01" w:rsidRDefault="00625B01" w:rsidP="00625B01">
      <w:pPr>
        <w:pStyle w:val="a7"/>
        <w:ind w:left="240" w:right="720" w:firstLine="180"/>
      </w:pPr>
      <w:r>
        <w:lastRenderedPageBreak/>
        <w:t xml:space="preserve">        }</w:t>
      </w:r>
    </w:p>
    <w:p w14:paraId="26C04048" w14:textId="77777777" w:rsidR="00625B01" w:rsidRDefault="00625B01" w:rsidP="00625B01">
      <w:pPr>
        <w:pStyle w:val="a7"/>
        <w:ind w:left="240" w:right="720" w:firstLine="180"/>
      </w:pPr>
      <w:r>
        <w:t xml:space="preserve">        return INSTANCE;</w:t>
      </w:r>
    </w:p>
    <w:p w14:paraId="386EDC6E" w14:textId="77777777" w:rsidR="00625B01" w:rsidRDefault="00625B01" w:rsidP="00625B01">
      <w:pPr>
        <w:pStyle w:val="a7"/>
        <w:ind w:left="240" w:right="720" w:firstLine="180"/>
      </w:pPr>
      <w:r>
        <w:t xml:space="preserve">    }</w:t>
      </w:r>
    </w:p>
    <w:p w14:paraId="100B2C60" w14:textId="77777777" w:rsidR="00625B01" w:rsidRDefault="00625B01" w:rsidP="00625B01">
      <w:pPr>
        <w:pStyle w:val="a7"/>
        <w:ind w:left="240" w:right="720" w:firstLine="180"/>
      </w:pPr>
    </w:p>
    <w:p w14:paraId="17B20C22" w14:textId="77777777" w:rsidR="00625B01" w:rsidRDefault="00625B01" w:rsidP="00625B01">
      <w:pPr>
        <w:pStyle w:val="a7"/>
        <w:ind w:left="240" w:right="720" w:firstLine="180"/>
      </w:pPr>
      <w:r>
        <w:t xml:space="preserve">    public static void </w:t>
      </w:r>
      <w:proofErr w:type="spellStart"/>
      <w:proofErr w:type="gramStart"/>
      <w:r>
        <w:t>destroyInstance</w:t>
      </w:r>
      <w:proofErr w:type="spellEnd"/>
      <w:r>
        <w:t>(</w:t>
      </w:r>
      <w:proofErr w:type="gramEnd"/>
      <w:r>
        <w:t>) {</w:t>
      </w:r>
    </w:p>
    <w:p w14:paraId="2488431A" w14:textId="77777777" w:rsidR="00625B01" w:rsidRDefault="00625B01" w:rsidP="00625B01">
      <w:pPr>
        <w:pStyle w:val="a7"/>
        <w:ind w:left="240" w:right="720" w:firstLine="180"/>
      </w:pPr>
      <w:r>
        <w:t xml:space="preserve">        INSTANCE = null;</w:t>
      </w:r>
    </w:p>
    <w:p w14:paraId="1A83129E" w14:textId="77777777" w:rsidR="00625B01" w:rsidRDefault="00625B01" w:rsidP="00625B01">
      <w:pPr>
        <w:pStyle w:val="a7"/>
        <w:ind w:left="240" w:right="720" w:firstLine="180"/>
      </w:pPr>
      <w:r>
        <w:t xml:space="preserve">    }</w:t>
      </w:r>
    </w:p>
    <w:p w14:paraId="316DE688" w14:textId="77777777" w:rsidR="00625B01" w:rsidRDefault="00625B01" w:rsidP="00625B01">
      <w:pPr>
        <w:pStyle w:val="a7"/>
        <w:ind w:left="240" w:right="720" w:firstLine="180"/>
      </w:pPr>
    </w:p>
    <w:p w14:paraId="6031AC8C" w14:textId="77777777" w:rsidR="00625B01" w:rsidRDefault="00625B01" w:rsidP="00625B01">
      <w:pPr>
        <w:pStyle w:val="a7"/>
        <w:ind w:left="240" w:right="720" w:firstLine="180"/>
      </w:pPr>
      <w:r>
        <w:t xml:space="preserve">    public abstract UserDao </w:t>
      </w:r>
      <w:proofErr w:type="spellStart"/>
      <w:proofErr w:type="gramStart"/>
      <w:r>
        <w:t>userDao</w:t>
      </w:r>
      <w:proofErr w:type="spellEnd"/>
      <w:r>
        <w:t>(</w:t>
      </w:r>
      <w:proofErr w:type="gramEnd"/>
      <w:r>
        <w:t>);</w:t>
      </w:r>
    </w:p>
    <w:p w14:paraId="6CB55917" w14:textId="77777777" w:rsidR="00625B01" w:rsidRDefault="00625B01" w:rsidP="00625B01">
      <w:pPr>
        <w:pStyle w:val="a7"/>
        <w:ind w:left="240" w:right="720" w:firstLine="180"/>
      </w:pPr>
    </w:p>
    <w:p w14:paraId="0427A638" w14:textId="77777777" w:rsidR="00625B01" w:rsidRDefault="00625B01" w:rsidP="00625B01">
      <w:pPr>
        <w:pStyle w:val="a7"/>
        <w:ind w:left="240" w:right="720" w:firstLine="180"/>
      </w:pPr>
      <w:r>
        <w:t xml:space="preserve">    public abstract </w:t>
      </w:r>
      <w:proofErr w:type="spellStart"/>
      <w:r>
        <w:t>TrophyDao</w:t>
      </w:r>
      <w:proofErr w:type="spellEnd"/>
      <w:r>
        <w:t xml:space="preserve"> </w:t>
      </w:r>
      <w:proofErr w:type="spellStart"/>
      <w:proofErr w:type="gramStart"/>
      <w:r>
        <w:t>trophyDao</w:t>
      </w:r>
      <w:proofErr w:type="spellEnd"/>
      <w:r>
        <w:t>(</w:t>
      </w:r>
      <w:proofErr w:type="gramEnd"/>
      <w:r>
        <w:t>);</w:t>
      </w:r>
    </w:p>
    <w:p w14:paraId="5EC771F1" w14:textId="18720E36" w:rsidR="00BA759B" w:rsidRDefault="00625B01" w:rsidP="00625B01">
      <w:pPr>
        <w:pStyle w:val="a7"/>
        <w:ind w:left="240" w:right="720" w:firstLine="180"/>
      </w:pPr>
      <w:r>
        <w:t>}</w:t>
      </w:r>
    </w:p>
    <w:p w14:paraId="6A97F15A" w14:textId="50D55E04" w:rsidR="00F72816" w:rsidRDefault="00FA002E" w:rsidP="00FA002E">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38</w:t>
      </w:r>
      <w:r w:rsidR="00B46836">
        <w:fldChar w:fldCharType="end"/>
      </w:r>
    </w:p>
    <w:p w14:paraId="246B1B65" w14:textId="1EBB0DCD" w:rsidR="00BA759B" w:rsidRDefault="00BA759B" w:rsidP="00BA759B">
      <w:pPr>
        <w:rPr>
          <w:lang w:bidi="ar-SA"/>
        </w:rPr>
      </w:pPr>
      <w:r>
        <w:rPr>
          <w:rFonts w:hint="eastAsia"/>
          <w:lang w:bidi="ar-SA"/>
        </w:rPr>
        <w:t>调整主活动以使用数据库</w:t>
      </w:r>
      <w:r w:rsidR="00625B01">
        <w:rPr>
          <w:rFonts w:hint="eastAsia"/>
          <w:lang w:bidi="ar-SA"/>
        </w:rPr>
        <w:t>：</w:t>
      </w:r>
    </w:p>
    <w:p w14:paraId="1C61D77D" w14:textId="77777777" w:rsidR="00EF4CAA" w:rsidRDefault="00EF4CAA" w:rsidP="00EF4CAA">
      <w:pPr>
        <w:pStyle w:val="a7"/>
        <w:ind w:left="240" w:right="720" w:firstLine="180"/>
      </w:pPr>
      <w:r>
        <w:t xml:space="preserve">import </w:t>
      </w:r>
      <w:proofErr w:type="spellStart"/>
      <w:r>
        <w:t>android.</w:t>
      </w:r>
      <w:proofErr w:type="gramStart"/>
      <w:r>
        <w:t>os.Bundle</w:t>
      </w:r>
      <w:proofErr w:type="spellEnd"/>
      <w:proofErr w:type="gramEnd"/>
      <w:r>
        <w:t>;</w:t>
      </w:r>
    </w:p>
    <w:p w14:paraId="70948BFB" w14:textId="77777777" w:rsidR="00EF4CAA" w:rsidRDefault="00EF4CAA" w:rsidP="00EF4CAA">
      <w:pPr>
        <w:pStyle w:val="a7"/>
        <w:ind w:left="240" w:right="720" w:firstLine="180"/>
      </w:pPr>
      <w:r>
        <w:t xml:space="preserve">import </w:t>
      </w:r>
      <w:proofErr w:type="spellStart"/>
      <w:proofErr w:type="gramStart"/>
      <w:r>
        <w:t>android.view</w:t>
      </w:r>
      <w:proofErr w:type="gramEnd"/>
      <w:r>
        <w:t>.View</w:t>
      </w:r>
      <w:proofErr w:type="spellEnd"/>
      <w:r>
        <w:t>;</w:t>
      </w:r>
    </w:p>
    <w:p w14:paraId="0DCB1785" w14:textId="77777777" w:rsidR="00EF4CAA" w:rsidRDefault="00EF4CAA" w:rsidP="00EF4CAA">
      <w:pPr>
        <w:pStyle w:val="a7"/>
        <w:ind w:left="240" w:right="720" w:firstLine="180"/>
      </w:pPr>
      <w:r>
        <w:t xml:space="preserve">import </w:t>
      </w:r>
      <w:proofErr w:type="spellStart"/>
      <w:proofErr w:type="gramStart"/>
      <w:r>
        <w:t>android.widget</w:t>
      </w:r>
      <w:proofErr w:type="gramEnd"/>
      <w:r>
        <w:t>.TextView</w:t>
      </w:r>
      <w:proofErr w:type="spellEnd"/>
      <w:r>
        <w:t>;</w:t>
      </w:r>
    </w:p>
    <w:p w14:paraId="4351FC31" w14:textId="77777777" w:rsidR="00EF4CAA" w:rsidRDefault="00EF4CAA" w:rsidP="00EF4CAA">
      <w:pPr>
        <w:pStyle w:val="a7"/>
        <w:ind w:left="240" w:right="720" w:firstLine="180"/>
      </w:pPr>
      <w:r>
        <w:t xml:space="preserve">import </w:t>
      </w:r>
      <w:proofErr w:type="spellStart"/>
      <w:proofErr w:type="gramStart"/>
      <w:r>
        <w:t>android.widget</w:t>
      </w:r>
      <w:proofErr w:type="gramEnd"/>
      <w:r>
        <w:t>.Toast</w:t>
      </w:r>
      <w:proofErr w:type="spellEnd"/>
      <w:r>
        <w:t>;</w:t>
      </w:r>
    </w:p>
    <w:p w14:paraId="3B44CA74" w14:textId="77777777" w:rsidR="00EF4CAA" w:rsidRDefault="00EF4CAA" w:rsidP="00EF4CAA">
      <w:pPr>
        <w:pStyle w:val="a7"/>
        <w:ind w:left="240" w:right="720" w:firstLine="180"/>
      </w:pPr>
    </w:p>
    <w:p w14:paraId="59179822" w14:textId="77777777" w:rsidR="00EF4CAA" w:rsidRDefault="00EF4CAA" w:rsidP="00EF4CAA">
      <w:pPr>
        <w:pStyle w:val="a7"/>
        <w:ind w:left="240" w:right="720" w:firstLine="180"/>
      </w:pPr>
      <w:r>
        <w:t xml:space="preserve">import </w:t>
      </w:r>
      <w:proofErr w:type="spellStart"/>
      <w:proofErr w:type="gramStart"/>
      <w:r>
        <w:t>androidx.appcompat.app.AppCompatActivity</w:t>
      </w:r>
      <w:proofErr w:type="spellEnd"/>
      <w:proofErr w:type="gramEnd"/>
      <w:r>
        <w:t>;</w:t>
      </w:r>
    </w:p>
    <w:p w14:paraId="793441F1" w14:textId="77777777" w:rsidR="00EF4CAA" w:rsidRDefault="00EF4CAA" w:rsidP="00EF4CAA">
      <w:pPr>
        <w:pStyle w:val="a7"/>
        <w:ind w:left="240" w:right="720" w:firstLine="180"/>
      </w:pPr>
    </w:p>
    <w:p w14:paraId="64D2A279" w14:textId="77777777" w:rsidR="00EF4CAA" w:rsidRDefault="00EF4CAA" w:rsidP="00EF4CAA">
      <w:pPr>
        <w:pStyle w:val="a7"/>
        <w:ind w:left="240" w:right="720" w:firstLine="180"/>
      </w:pPr>
      <w:r>
        <w:t xml:space="preserve">import </w:t>
      </w:r>
      <w:proofErr w:type="spellStart"/>
      <w:proofErr w:type="gramStart"/>
      <w:r>
        <w:t>java.util</w:t>
      </w:r>
      <w:proofErr w:type="gramEnd"/>
      <w:r>
        <w:t>.List</w:t>
      </w:r>
      <w:proofErr w:type="spellEnd"/>
      <w:r>
        <w:t>;</w:t>
      </w:r>
    </w:p>
    <w:p w14:paraId="7FAFF9C2" w14:textId="77777777" w:rsidR="00EF4CAA" w:rsidRDefault="00EF4CAA" w:rsidP="00EF4CAA">
      <w:pPr>
        <w:pStyle w:val="a7"/>
        <w:ind w:left="240" w:right="720" w:firstLine="180"/>
      </w:pPr>
    </w:p>
    <w:p w14:paraId="1D0D86B5" w14:textId="77777777" w:rsidR="00EF4CAA" w:rsidRDefault="00EF4CAA" w:rsidP="00EF4CAA">
      <w:pPr>
        <w:pStyle w:val="a7"/>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w:t>
      </w:r>
    </w:p>
    <w:p w14:paraId="2AF591B7" w14:textId="77777777" w:rsidR="00EF4CAA" w:rsidRDefault="00EF4CAA" w:rsidP="00EF4CAA">
      <w:pPr>
        <w:pStyle w:val="a7"/>
        <w:ind w:left="240" w:right="720" w:firstLine="180"/>
      </w:pPr>
    </w:p>
    <w:p w14:paraId="29E3E9A8" w14:textId="77777777" w:rsidR="00EF4CAA" w:rsidRDefault="00EF4CAA" w:rsidP="00EF4CAA">
      <w:pPr>
        <w:pStyle w:val="a7"/>
        <w:ind w:left="240" w:right="720" w:firstLine="180"/>
      </w:pPr>
      <w:r>
        <w:t xml:space="preserve">    private User </w:t>
      </w:r>
      <w:proofErr w:type="spellStart"/>
      <w:r>
        <w:t>user</w:t>
      </w:r>
      <w:proofErr w:type="spellEnd"/>
      <w:r>
        <w:t>;</w:t>
      </w:r>
    </w:p>
    <w:p w14:paraId="27879325" w14:textId="77777777" w:rsidR="00EF4CAA" w:rsidRDefault="00EF4CAA" w:rsidP="00EF4CAA">
      <w:pPr>
        <w:pStyle w:val="a7"/>
        <w:ind w:left="240" w:right="720" w:firstLine="180"/>
      </w:pPr>
      <w:r>
        <w:t xml:space="preserve">    private </w:t>
      </w:r>
      <w:proofErr w:type="spellStart"/>
      <w:r>
        <w:t>AppDatabase</w:t>
      </w:r>
      <w:proofErr w:type="spellEnd"/>
      <w:r>
        <w:t xml:space="preserve"> database;</w:t>
      </w:r>
    </w:p>
    <w:p w14:paraId="1724C65D" w14:textId="77777777" w:rsidR="00EF4CAA" w:rsidRDefault="00EF4CAA" w:rsidP="00EF4CAA">
      <w:pPr>
        <w:pStyle w:val="a7"/>
        <w:ind w:left="240" w:right="720" w:firstLine="180"/>
      </w:pPr>
    </w:p>
    <w:p w14:paraId="78DAA20B" w14:textId="77777777" w:rsidR="00EF4CAA" w:rsidRDefault="00EF4CAA" w:rsidP="00EF4CAA">
      <w:pPr>
        <w:pStyle w:val="a7"/>
        <w:ind w:left="240" w:right="720" w:firstLine="180"/>
      </w:pPr>
      <w:r>
        <w:t xml:space="preserve">    @Override</w:t>
      </w:r>
    </w:p>
    <w:p w14:paraId="76876C0A" w14:textId="77777777" w:rsidR="00EF4CAA" w:rsidRDefault="00EF4CAA" w:rsidP="00EF4CAA">
      <w:pPr>
        <w:pStyle w:val="a7"/>
        <w:ind w:left="240" w:right="720" w:firstLine="180"/>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4448B923" w14:textId="77777777" w:rsidR="00EF4CAA" w:rsidRDefault="00EF4CAA" w:rsidP="00EF4CAA">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34F35725" w14:textId="77777777" w:rsidR="00EF4CAA" w:rsidRDefault="00EF4CAA" w:rsidP="00EF4CAA">
      <w:pPr>
        <w:pStyle w:val="a7"/>
        <w:ind w:left="240" w:right="720" w:firstLine="180"/>
      </w:pPr>
      <w:r>
        <w:lastRenderedPageBreak/>
        <w:t xml:space="preserve">        </w:t>
      </w:r>
      <w:proofErr w:type="spellStart"/>
      <w:r>
        <w:t>setContentView</w:t>
      </w:r>
      <w:proofErr w:type="spellEnd"/>
      <w:r>
        <w:t>(</w:t>
      </w:r>
      <w:proofErr w:type="spellStart"/>
      <w:proofErr w:type="gramStart"/>
      <w:r>
        <w:t>R.layout</w:t>
      </w:r>
      <w:proofErr w:type="gramEnd"/>
      <w:r>
        <w:t>.activity_main</w:t>
      </w:r>
      <w:proofErr w:type="spellEnd"/>
      <w:r>
        <w:t>);</w:t>
      </w:r>
    </w:p>
    <w:p w14:paraId="766301B3" w14:textId="77777777" w:rsidR="00EF4CAA" w:rsidRDefault="00EF4CAA" w:rsidP="00EF4CAA">
      <w:pPr>
        <w:pStyle w:val="a7"/>
        <w:ind w:left="240" w:right="720" w:firstLine="180"/>
      </w:pPr>
      <w:r>
        <w:t xml:space="preserve">        database = </w:t>
      </w:r>
      <w:proofErr w:type="spellStart"/>
      <w:r>
        <w:t>AppDatabase.getDatabase</w:t>
      </w:r>
      <w:proofErr w:type="spellEnd"/>
      <w:r>
        <w:t>(</w:t>
      </w:r>
      <w:proofErr w:type="spellStart"/>
      <w:proofErr w:type="gramStart"/>
      <w:r>
        <w:t>getApplicationContext</w:t>
      </w:r>
      <w:proofErr w:type="spellEnd"/>
      <w:r>
        <w:t>(</w:t>
      </w:r>
      <w:proofErr w:type="gramEnd"/>
      <w:r>
        <w:t>));</w:t>
      </w:r>
    </w:p>
    <w:p w14:paraId="4F45395F" w14:textId="77777777" w:rsidR="00EF4CAA" w:rsidRDefault="00EF4CAA" w:rsidP="00EF4CAA">
      <w:pPr>
        <w:pStyle w:val="a7"/>
        <w:ind w:left="240" w:right="720" w:firstLine="180"/>
      </w:pPr>
    </w:p>
    <w:p w14:paraId="2DB6C967" w14:textId="77777777" w:rsidR="00EF4CAA" w:rsidRDefault="00EF4CAA" w:rsidP="00EF4CAA">
      <w:pPr>
        <w:pStyle w:val="a7"/>
        <w:ind w:left="240" w:right="720" w:firstLine="180"/>
      </w:pPr>
      <w:r>
        <w:t xml:space="preserve">        // cleanup for testing some initial data</w:t>
      </w:r>
    </w:p>
    <w:p w14:paraId="585950BA" w14:textId="77777777" w:rsidR="00EF4CAA" w:rsidRDefault="00EF4CAA" w:rsidP="00EF4CAA">
      <w:pPr>
        <w:pStyle w:val="a7"/>
        <w:ind w:left="240" w:right="720" w:firstLine="180"/>
      </w:pPr>
      <w:r>
        <w:t xml:space="preserve">        </w:t>
      </w:r>
      <w:proofErr w:type="spellStart"/>
      <w:proofErr w:type="gramStart"/>
      <w:r>
        <w:t>database.userDao</w:t>
      </w:r>
      <w:proofErr w:type="spellEnd"/>
      <w:proofErr w:type="gramEnd"/>
      <w:r>
        <w:t>().</w:t>
      </w:r>
      <w:proofErr w:type="spellStart"/>
      <w:r>
        <w:t>removeAllUsers</w:t>
      </w:r>
      <w:proofErr w:type="spellEnd"/>
      <w:r>
        <w:t>();</w:t>
      </w:r>
    </w:p>
    <w:p w14:paraId="757AE761" w14:textId="77777777" w:rsidR="00EF4CAA" w:rsidRDefault="00EF4CAA" w:rsidP="00EF4CAA">
      <w:pPr>
        <w:pStyle w:val="a7"/>
        <w:ind w:left="240" w:right="720" w:firstLine="180"/>
      </w:pPr>
      <w:r>
        <w:t xml:space="preserve">        // add some data</w:t>
      </w:r>
    </w:p>
    <w:p w14:paraId="070B5F17" w14:textId="77777777" w:rsidR="00EF4CAA" w:rsidRDefault="00EF4CAA" w:rsidP="00EF4CAA">
      <w:pPr>
        <w:pStyle w:val="a7"/>
        <w:ind w:left="240" w:right="720" w:firstLine="180"/>
      </w:pPr>
      <w:r>
        <w:t xml:space="preserve">        List&lt;User&gt; users = </w:t>
      </w:r>
      <w:proofErr w:type="spellStart"/>
      <w:proofErr w:type="gramStart"/>
      <w:r>
        <w:t>database.userDao</w:t>
      </w:r>
      <w:proofErr w:type="spellEnd"/>
      <w:proofErr w:type="gramEnd"/>
      <w:r>
        <w:t>().</w:t>
      </w:r>
      <w:proofErr w:type="spellStart"/>
      <w:r>
        <w:t>getAllUser</w:t>
      </w:r>
      <w:proofErr w:type="spellEnd"/>
      <w:r>
        <w:t>();</w:t>
      </w:r>
    </w:p>
    <w:p w14:paraId="5A4BA9BB" w14:textId="77777777" w:rsidR="00EF4CAA" w:rsidRDefault="00EF4CAA" w:rsidP="00EF4CAA">
      <w:pPr>
        <w:pStyle w:val="a7"/>
        <w:ind w:left="240" w:right="720" w:firstLine="180"/>
      </w:pPr>
      <w:r>
        <w:t xml:space="preserve">        if (</w:t>
      </w:r>
      <w:proofErr w:type="spellStart"/>
      <w:proofErr w:type="gramStart"/>
      <w:r>
        <w:t>users.size</w:t>
      </w:r>
      <w:proofErr w:type="spellEnd"/>
      <w:proofErr w:type="gramEnd"/>
      <w:r>
        <w:t>() == 0) {</w:t>
      </w:r>
    </w:p>
    <w:p w14:paraId="23BB4380" w14:textId="77777777" w:rsidR="00EF4CAA" w:rsidRDefault="00EF4CAA" w:rsidP="00EF4CAA">
      <w:pPr>
        <w:pStyle w:val="a7"/>
        <w:ind w:left="240" w:right="720" w:firstLine="180"/>
      </w:pPr>
      <w:r>
        <w:t xml:space="preserve">            </w:t>
      </w:r>
      <w:proofErr w:type="spellStart"/>
      <w:proofErr w:type="gramStart"/>
      <w:r>
        <w:t>database.userDao</w:t>
      </w:r>
      <w:proofErr w:type="spellEnd"/>
      <w:proofErr w:type="gramEnd"/>
      <w:r>
        <w:t>().</w:t>
      </w:r>
      <w:proofErr w:type="spellStart"/>
      <w:r>
        <w:t>addUser</w:t>
      </w:r>
      <w:proofErr w:type="spellEnd"/>
      <w:r>
        <w:t>(new User(1, "Test 1", 1));</w:t>
      </w:r>
    </w:p>
    <w:p w14:paraId="621953CC" w14:textId="77777777" w:rsidR="00EF4CAA" w:rsidRDefault="00EF4CAA" w:rsidP="00EF4CAA">
      <w:pPr>
        <w:pStyle w:val="a7"/>
        <w:ind w:left="240" w:right="720" w:firstLine="180"/>
      </w:pPr>
      <w:r>
        <w:t xml:space="preserve">            user = </w:t>
      </w:r>
      <w:proofErr w:type="spellStart"/>
      <w:proofErr w:type="gramStart"/>
      <w:r>
        <w:t>database.userDao</w:t>
      </w:r>
      <w:proofErr w:type="spellEnd"/>
      <w:proofErr w:type="gramEnd"/>
      <w:r>
        <w:t>().</w:t>
      </w:r>
      <w:proofErr w:type="spellStart"/>
      <w:r>
        <w:t>getAllUser</w:t>
      </w:r>
      <w:proofErr w:type="spellEnd"/>
      <w:r>
        <w:t>().get(0);</w:t>
      </w:r>
    </w:p>
    <w:p w14:paraId="00B0B233" w14:textId="77777777" w:rsidR="00EF4CAA" w:rsidRDefault="00EF4CAA" w:rsidP="00EF4CAA">
      <w:pPr>
        <w:pStyle w:val="a7"/>
        <w:ind w:left="240" w:right="720" w:firstLine="180"/>
      </w:pPr>
      <w:r>
        <w:t xml:space="preserve">            </w:t>
      </w:r>
      <w:proofErr w:type="spellStart"/>
      <w:r>
        <w:t>Toast.makeText</w:t>
      </w:r>
      <w:proofErr w:type="spellEnd"/>
      <w:r>
        <w:t xml:space="preserve">(this, </w:t>
      </w:r>
      <w:proofErr w:type="spellStart"/>
      <w:r>
        <w:t>String.valueOf</w:t>
      </w:r>
      <w:proofErr w:type="spellEnd"/>
      <w:r>
        <w:t xml:space="preserve">(user.id), </w:t>
      </w:r>
      <w:proofErr w:type="spellStart"/>
      <w:r>
        <w:t>Toast.LENGTH_SHORT</w:t>
      </w:r>
      <w:proofErr w:type="spellEnd"/>
      <w:proofErr w:type="gramStart"/>
      <w:r>
        <w:t>).show</w:t>
      </w:r>
      <w:proofErr w:type="gramEnd"/>
      <w:r>
        <w:t>();</w:t>
      </w:r>
    </w:p>
    <w:p w14:paraId="15B0F006" w14:textId="77777777" w:rsidR="00EF4CAA" w:rsidRDefault="00EF4CAA" w:rsidP="00EF4CAA">
      <w:pPr>
        <w:pStyle w:val="a7"/>
        <w:ind w:left="240" w:right="720" w:firstLine="180"/>
      </w:pPr>
      <w:r>
        <w:t xml:space="preserve">            Trophy </w:t>
      </w:r>
      <w:proofErr w:type="spellStart"/>
      <w:r>
        <w:t>trophy</w:t>
      </w:r>
      <w:proofErr w:type="spellEnd"/>
      <w:r>
        <w:t xml:space="preserve"> = new </w:t>
      </w:r>
      <w:proofErr w:type="gramStart"/>
      <w:r>
        <w:t>Trophy(</w:t>
      </w:r>
      <w:proofErr w:type="gramEnd"/>
      <w:r>
        <w:t>user.id, "Learned to use 3");</w:t>
      </w:r>
    </w:p>
    <w:p w14:paraId="3FF4D113" w14:textId="77777777" w:rsidR="00EF4CAA" w:rsidRDefault="00EF4CAA" w:rsidP="00EF4CAA">
      <w:pPr>
        <w:pStyle w:val="a7"/>
        <w:ind w:left="240" w:right="720" w:firstLine="180"/>
      </w:pPr>
      <w:r>
        <w:t xml:space="preserve">            </w:t>
      </w:r>
      <w:proofErr w:type="spellStart"/>
      <w:proofErr w:type="gramStart"/>
      <w:r>
        <w:t>database.trophyDao</w:t>
      </w:r>
      <w:proofErr w:type="spellEnd"/>
      <w:proofErr w:type="gramEnd"/>
      <w:r>
        <w:t>().</w:t>
      </w:r>
      <w:proofErr w:type="spellStart"/>
      <w:r>
        <w:t>addTrophy</w:t>
      </w:r>
      <w:proofErr w:type="spellEnd"/>
      <w:r>
        <w:t>(trophy);</w:t>
      </w:r>
    </w:p>
    <w:p w14:paraId="2E05A267" w14:textId="77777777" w:rsidR="00EF4CAA" w:rsidRDefault="00EF4CAA" w:rsidP="00EF4CAA">
      <w:pPr>
        <w:pStyle w:val="a7"/>
        <w:ind w:left="240" w:right="720" w:firstLine="180"/>
      </w:pPr>
      <w:r>
        <w:t xml:space="preserve">            </w:t>
      </w:r>
      <w:proofErr w:type="spellStart"/>
      <w:proofErr w:type="gramStart"/>
      <w:r>
        <w:t>database.userDao</w:t>
      </w:r>
      <w:proofErr w:type="spellEnd"/>
      <w:proofErr w:type="gramEnd"/>
      <w:r>
        <w:t>().</w:t>
      </w:r>
      <w:proofErr w:type="spellStart"/>
      <w:r>
        <w:t>addUser</w:t>
      </w:r>
      <w:proofErr w:type="spellEnd"/>
      <w:r>
        <w:t>(new User(2, "Test 2", 2));</w:t>
      </w:r>
    </w:p>
    <w:p w14:paraId="29341925" w14:textId="77777777" w:rsidR="00EF4CAA" w:rsidRDefault="00EF4CAA" w:rsidP="00EF4CAA">
      <w:pPr>
        <w:pStyle w:val="a7"/>
        <w:ind w:left="240" w:right="720" w:firstLine="180"/>
      </w:pPr>
      <w:r>
        <w:t xml:space="preserve">            </w:t>
      </w:r>
      <w:proofErr w:type="spellStart"/>
      <w:proofErr w:type="gramStart"/>
      <w:r>
        <w:t>database.userDao</w:t>
      </w:r>
      <w:proofErr w:type="spellEnd"/>
      <w:proofErr w:type="gramEnd"/>
      <w:r>
        <w:t>().</w:t>
      </w:r>
      <w:proofErr w:type="spellStart"/>
      <w:r>
        <w:t>addUser</w:t>
      </w:r>
      <w:proofErr w:type="spellEnd"/>
      <w:r>
        <w:t>(new User(3, "Test 3", 3));</w:t>
      </w:r>
    </w:p>
    <w:p w14:paraId="4EB55E1B" w14:textId="77777777" w:rsidR="00EF4CAA" w:rsidRDefault="00EF4CAA" w:rsidP="00EF4CAA">
      <w:pPr>
        <w:pStyle w:val="a7"/>
        <w:ind w:left="240" w:right="720" w:firstLine="180"/>
      </w:pPr>
      <w:r>
        <w:t xml:space="preserve">        }</w:t>
      </w:r>
    </w:p>
    <w:p w14:paraId="1EE81E75" w14:textId="77777777" w:rsidR="00EF4CAA" w:rsidRDefault="00EF4CAA" w:rsidP="00EF4CAA">
      <w:pPr>
        <w:pStyle w:val="a7"/>
        <w:ind w:left="240" w:right="720" w:firstLine="180"/>
      </w:pPr>
    </w:p>
    <w:p w14:paraId="49E53084" w14:textId="77777777" w:rsidR="00EF4CAA" w:rsidRDefault="00EF4CAA" w:rsidP="00EF4CAA">
      <w:pPr>
        <w:pStyle w:val="a7"/>
        <w:ind w:left="240" w:right="720" w:firstLine="180"/>
      </w:pPr>
      <w:r>
        <w:t xml:space="preserve">        </w:t>
      </w:r>
      <w:proofErr w:type="spellStart"/>
      <w:proofErr w:type="gramStart"/>
      <w:r>
        <w:t>updateFirstUserData</w:t>
      </w:r>
      <w:proofErr w:type="spellEnd"/>
      <w:r>
        <w:t>(</w:t>
      </w:r>
      <w:proofErr w:type="gramEnd"/>
      <w:r>
        <w:t>);</w:t>
      </w:r>
    </w:p>
    <w:p w14:paraId="788312C3" w14:textId="77777777" w:rsidR="00EF4CAA" w:rsidRDefault="00EF4CAA" w:rsidP="00EF4CAA">
      <w:pPr>
        <w:pStyle w:val="a7"/>
        <w:ind w:left="240" w:right="720" w:firstLine="180"/>
      </w:pPr>
    </w:p>
    <w:p w14:paraId="5773C8BC" w14:textId="77777777" w:rsidR="00EF4CAA" w:rsidRDefault="00EF4CAA" w:rsidP="00EF4CAA">
      <w:pPr>
        <w:pStyle w:val="a7"/>
        <w:ind w:left="240" w:right="720" w:firstLine="180"/>
      </w:pPr>
      <w:r>
        <w:t xml:space="preserve">    }</w:t>
      </w:r>
    </w:p>
    <w:p w14:paraId="0FE8C4EB" w14:textId="77777777" w:rsidR="00EF4CAA" w:rsidRDefault="00EF4CAA" w:rsidP="00EF4CAA">
      <w:pPr>
        <w:pStyle w:val="a7"/>
        <w:ind w:left="240" w:right="720" w:firstLine="180"/>
      </w:pPr>
    </w:p>
    <w:p w14:paraId="6FD71F12" w14:textId="77777777" w:rsidR="00EF4CAA" w:rsidRDefault="00EF4CAA" w:rsidP="00EF4CAA">
      <w:pPr>
        <w:pStyle w:val="a7"/>
        <w:ind w:left="240" w:right="720" w:firstLine="180"/>
      </w:pPr>
      <w:r>
        <w:t xml:space="preserve">    private void </w:t>
      </w:r>
      <w:proofErr w:type="spellStart"/>
      <w:proofErr w:type="gramStart"/>
      <w:r>
        <w:t>updateFirstUserData</w:t>
      </w:r>
      <w:proofErr w:type="spellEnd"/>
      <w:r>
        <w:t>(</w:t>
      </w:r>
      <w:proofErr w:type="gramEnd"/>
      <w:r>
        <w:t>) {</w:t>
      </w:r>
    </w:p>
    <w:p w14:paraId="2ACFDC1E" w14:textId="77777777" w:rsidR="00EF4CAA" w:rsidRDefault="00EF4CAA" w:rsidP="00EF4CAA">
      <w:pPr>
        <w:pStyle w:val="a7"/>
        <w:ind w:left="240" w:right="720" w:firstLine="180"/>
      </w:pPr>
      <w:r>
        <w:t xml:space="preserve">        List&lt;User&gt; user = </w:t>
      </w:r>
      <w:proofErr w:type="spellStart"/>
      <w:proofErr w:type="gramStart"/>
      <w:r>
        <w:t>database.userDao</w:t>
      </w:r>
      <w:proofErr w:type="spellEnd"/>
      <w:proofErr w:type="gramEnd"/>
      <w:r>
        <w:t>().</w:t>
      </w:r>
      <w:proofErr w:type="spellStart"/>
      <w:r>
        <w:t>getAllUser</w:t>
      </w:r>
      <w:proofErr w:type="spellEnd"/>
      <w:r>
        <w:t>();</w:t>
      </w:r>
    </w:p>
    <w:p w14:paraId="033C3801" w14:textId="77777777" w:rsidR="00EF4CAA" w:rsidRDefault="00EF4CAA" w:rsidP="00EF4CAA">
      <w:pPr>
        <w:pStyle w:val="a7"/>
        <w:ind w:left="240" w:right="720" w:firstLine="180"/>
      </w:pPr>
      <w:r>
        <w:t xml:space="preserve">        List&lt;Trophy&gt; </w:t>
      </w:r>
      <w:proofErr w:type="spellStart"/>
      <w:r>
        <w:t>trophiesForUser</w:t>
      </w:r>
      <w:proofErr w:type="spellEnd"/>
      <w:r>
        <w:t xml:space="preserve"> = </w:t>
      </w:r>
      <w:proofErr w:type="spellStart"/>
      <w:proofErr w:type="gramStart"/>
      <w:r>
        <w:t>database.trophyDao</w:t>
      </w:r>
      <w:proofErr w:type="spellEnd"/>
      <w:proofErr w:type="gramEnd"/>
      <w:r>
        <w:t>().</w:t>
      </w:r>
      <w:proofErr w:type="spellStart"/>
      <w:r>
        <w:t>findTrophiesForUser</w:t>
      </w:r>
      <w:proofErr w:type="spellEnd"/>
      <w:r>
        <w:t>(</w:t>
      </w:r>
      <w:proofErr w:type="spellStart"/>
      <w:r>
        <w:t>user.get</w:t>
      </w:r>
      <w:proofErr w:type="spellEnd"/>
      <w:r>
        <w:t>(0).id);</w:t>
      </w:r>
    </w:p>
    <w:p w14:paraId="383D2E51" w14:textId="77777777" w:rsidR="00EF4CAA" w:rsidRDefault="00EF4CAA" w:rsidP="00EF4CAA">
      <w:pPr>
        <w:pStyle w:val="a7"/>
        <w:ind w:left="240" w:right="720" w:firstLine="180"/>
      </w:pPr>
      <w:r>
        <w:t xml:space="preserve">        </w:t>
      </w:r>
      <w:proofErr w:type="spellStart"/>
      <w:r>
        <w:t>TextView</w:t>
      </w:r>
      <w:proofErr w:type="spellEnd"/>
      <w:r>
        <w:t xml:space="preserve"> </w:t>
      </w:r>
      <w:proofErr w:type="spellStart"/>
      <w:r>
        <w:t>textView</w:t>
      </w:r>
      <w:proofErr w:type="spellEnd"/>
      <w:r>
        <w:t xml:space="preserve"> = </w:t>
      </w:r>
      <w:proofErr w:type="spellStart"/>
      <w:r>
        <w:t>findViewById</w:t>
      </w:r>
      <w:proofErr w:type="spellEnd"/>
      <w:r>
        <w:t>(</w:t>
      </w:r>
      <w:proofErr w:type="spellStart"/>
      <w:r>
        <w:t>R.</w:t>
      </w:r>
      <w:proofErr w:type="gramStart"/>
      <w:r>
        <w:t>id.result</w:t>
      </w:r>
      <w:proofErr w:type="spellEnd"/>
      <w:proofErr w:type="gramEnd"/>
      <w:r>
        <w:t>);</w:t>
      </w:r>
    </w:p>
    <w:p w14:paraId="1E26BCDC" w14:textId="77777777" w:rsidR="00EF4CAA" w:rsidRDefault="00EF4CAA" w:rsidP="00EF4CAA">
      <w:pPr>
        <w:pStyle w:val="a7"/>
        <w:ind w:left="240" w:right="720" w:firstLine="180"/>
      </w:pPr>
      <w:r>
        <w:t xml:space="preserve">        </w:t>
      </w:r>
      <w:proofErr w:type="spellStart"/>
      <w:r>
        <w:t>Toast.makeText</w:t>
      </w:r>
      <w:proofErr w:type="spellEnd"/>
      <w:r>
        <w:t xml:space="preserve">(this, </w:t>
      </w:r>
      <w:proofErr w:type="spellStart"/>
      <w:r>
        <w:t>trophiesForUser.toString</w:t>
      </w:r>
      <w:proofErr w:type="spellEnd"/>
      <w:r>
        <w:t xml:space="preserve">(), </w:t>
      </w:r>
      <w:proofErr w:type="spellStart"/>
      <w:r>
        <w:t>Toast.LENGTH_SHORT</w:t>
      </w:r>
      <w:proofErr w:type="spellEnd"/>
      <w:proofErr w:type="gramStart"/>
      <w:r>
        <w:t>).show</w:t>
      </w:r>
      <w:proofErr w:type="gramEnd"/>
      <w:r>
        <w:t>();</w:t>
      </w:r>
    </w:p>
    <w:p w14:paraId="4F280FD3" w14:textId="77777777" w:rsidR="00EF4CAA" w:rsidRDefault="00EF4CAA" w:rsidP="00EF4CAA">
      <w:pPr>
        <w:pStyle w:val="a7"/>
        <w:ind w:left="240" w:right="720" w:firstLine="180"/>
      </w:pPr>
      <w:r>
        <w:t xml:space="preserve">        if (</w:t>
      </w:r>
      <w:proofErr w:type="spellStart"/>
      <w:proofErr w:type="gramStart"/>
      <w:r>
        <w:t>user.size</w:t>
      </w:r>
      <w:proofErr w:type="spellEnd"/>
      <w:proofErr w:type="gramEnd"/>
      <w:r>
        <w:t>() &gt; 0) {</w:t>
      </w:r>
    </w:p>
    <w:p w14:paraId="4EF3EB91" w14:textId="77777777" w:rsidR="00EF4CAA" w:rsidRDefault="00EF4CAA" w:rsidP="00EF4CAA">
      <w:pPr>
        <w:pStyle w:val="a7"/>
        <w:ind w:left="240" w:right="720" w:firstLine="180"/>
      </w:pPr>
      <w:r>
        <w:t xml:space="preserve">            </w:t>
      </w:r>
      <w:proofErr w:type="spellStart"/>
      <w:r>
        <w:t>textView.setText</w:t>
      </w:r>
      <w:proofErr w:type="spellEnd"/>
      <w:r>
        <w:t>(</w:t>
      </w:r>
      <w:proofErr w:type="spellStart"/>
      <w:proofErr w:type="gramStart"/>
      <w:r>
        <w:t>user.get</w:t>
      </w:r>
      <w:proofErr w:type="spellEnd"/>
      <w:r>
        <w:t>(</w:t>
      </w:r>
      <w:proofErr w:type="gramEnd"/>
      <w:r>
        <w:t xml:space="preserve">0).name + " Skill points " + </w:t>
      </w:r>
      <w:proofErr w:type="spellStart"/>
      <w:r>
        <w:t>user.get</w:t>
      </w:r>
      <w:proofErr w:type="spellEnd"/>
      <w:r>
        <w:t>(0).</w:t>
      </w:r>
      <w:proofErr w:type="spellStart"/>
      <w:r>
        <w:t>skillPoints</w:t>
      </w:r>
      <w:proofErr w:type="spellEnd"/>
      <w:r>
        <w:t xml:space="preserve"> + " </w:t>
      </w:r>
      <w:proofErr w:type="spellStart"/>
      <w:r>
        <w:t>Trophys</w:t>
      </w:r>
      <w:proofErr w:type="spellEnd"/>
      <w:r>
        <w:t xml:space="preserve"> " + </w:t>
      </w:r>
      <w:proofErr w:type="spellStart"/>
      <w:r>
        <w:t>trophiesForUser.size</w:t>
      </w:r>
      <w:proofErr w:type="spellEnd"/>
      <w:r>
        <w:t>());</w:t>
      </w:r>
    </w:p>
    <w:p w14:paraId="7EA0F250" w14:textId="77777777" w:rsidR="00EF4CAA" w:rsidRDefault="00EF4CAA" w:rsidP="00EF4CAA">
      <w:pPr>
        <w:pStyle w:val="a7"/>
        <w:ind w:left="240" w:right="720" w:firstLine="180"/>
      </w:pPr>
      <w:r>
        <w:t xml:space="preserve">        }</w:t>
      </w:r>
    </w:p>
    <w:p w14:paraId="7F7CE2B1" w14:textId="77777777" w:rsidR="00EF4CAA" w:rsidRDefault="00EF4CAA" w:rsidP="00EF4CAA">
      <w:pPr>
        <w:pStyle w:val="a7"/>
        <w:ind w:left="240" w:right="720" w:firstLine="180"/>
      </w:pPr>
      <w:r>
        <w:lastRenderedPageBreak/>
        <w:t xml:space="preserve">    }</w:t>
      </w:r>
    </w:p>
    <w:p w14:paraId="75119569" w14:textId="77777777" w:rsidR="00EF4CAA" w:rsidRDefault="00EF4CAA" w:rsidP="00EF4CAA">
      <w:pPr>
        <w:pStyle w:val="a7"/>
        <w:ind w:left="240" w:right="720" w:firstLine="180"/>
      </w:pPr>
    </w:p>
    <w:p w14:paraId="3E9DD9C0" w14:textId="77777777" w:rsidR="00EF4CAA" w:rsidRDefault="00EF4CAA" w:rsidP="00EF4CAA">
      <w:pPr>
        <w:pStyle w:val="a7"/>
        <w:ind w:left="240" w:right="720" w:firstLine="180"/>
      </w:pPr>
      <w:r>
        <w:t xml:space="preserve">    public void </w:t>
      </w:r>
      <w:proofErr w:type="spellStart"/>
      <w:proofErr w:type="gramStart"/>
      <w:r>
        <w:t>onClick</w:t>
      </w:r>
      <w:proofErr w:type="spellEnd"/>
      <w:r>
        <w:t>(</w:t>
      </w:r>
      <w:proofErr w:type="gramEnd"/>
      <w:r>
        <w:t>View view) {</w:t>
      </w:r>
    </w:p>
    <w:p w14:paraId="48B77749" w14:textId="77777777" w:rsidR="00EF4CAA" w:rsidRDefault="00EF4CAA" w:rsidP="00EF4CAA">
      <w:pPr>
        <w:pStyle w:val="a7"/>
        <w:ind w:left="240" w:right="720" w:firstLine="180"/>
      </w:pPr>
      <w:r>
        <w:t xml:space="preserve">        if (</w:t>
      </w:r>
      <w:proofErr w:type="spellStart"/>
      <w:proofErr w:type="gramStart"/>
      <w:r>
        <w:t>view.getId</w:t>
      </w:r>
      <w:proofErr w:type="spellEnd"/>
      <w:proofErr w:type="gramEnd"/>
      <w:r>
        <w:t xml:space="preserve">() == </w:t>
      </w:r>
      <w:proofErr w:type="spellStart"/>
      <w:r>
        <w:t>R.id.addtrophybutton</w:t>
      </w:r>
      <w:proofErr w:type="spellEnd"/>
      <w:r>
        <w:t>) {</w:t>
      </w:r>
    </w:p>
    <w:p w14:paraId="416811DF" w14:textId="77777777" w:rsidR="00EF4CAA" w:rsidRDefault="00EF4CAA" w:rsidP="00EF4CAA">
      <w:pPr>
        <w:pStyle w:val="a7"/>
        <w:ind w:left="240" w:right="720" w:firstLine="180"/>
      </w:pPr>
      <w:r>
        <w:t xml:space="preserve">            // TODO add trophy</w:t>
      </w:r>
    </w:p>
    <w:p w14:paraId="5082767F" w14:textId="77777777" w:rsidR="00EF4CAA" w:rsidRDefault="00EF4CAA" w:rsidP="00EF4CAA">
      <w:pPr>
        <w:pStyle w:val="a7"/>
        <w:ind w:left="240" w:right="720" w:firstLine="180"/>
      </w:pPr>
      <w:r>
        <w:t xml:space="preserve">            // TODO call </w:t>
      </w:r>
      <w:proofErr w:type="spellStart"/>
      <w:r>
        <w:t>updatefirstUserData</w:t>
      </w:r>
      <w:proofErr w:type="spellEnd"/>
    </w:p>
    <w:p w14:paraId="3808C1DA" w14:textId="77777777" w:rsidR="00EF4CAA" w:rsidRDefault="00EF4CAA" w:rsidP="00EF4CAA">
      <w:pPr>
        <w:pStyle w:val="a7"/>
        <w:ind w:left="240" w:right="720" w:firstLine="180"/>
      </w:pPr>
      <w:r>
        <w:t xml:space="preserve">            </w:t>
      </w:r>
      <w:proofErr w:type="spellStart"/>
      <w:r>
        <w:t>Toast.makeText</w:t>
      </w:r>
      <w:proofErr w:type="spellEnd"/>
      <w:r>
        <w:t xml:space="preserve">(this, </w:t>
      </w:r>
      <w:proofErr w:type="spellStart"/>
      <w:r>
        <w:t>String.valueOf</w:t>
      </w:r>
      <w:proofErr w:type="spellEnd"/>
      <w:r>
        <w:t xml:space="preserve">(user.id), </w:t>
      </w:r>
      <w:proofErr w:type="spellStart"/>
      <w:r>
        <w:t>Toast.LENGTH_SHORT</w:t>
      </w:r>
      <w:proofErr w:type="spellEnd"/>
      <w:proofErr w:type="gramStart"/>
      <w:r>
        <w:t>).show</w:t>
      </w:r>
      <w:proofErr w:type="gramEnd"/>
      <w:r>
        <w:t>();</w:t>
      </w:r>
    </w:p>
    <w:p w14:paraId="43018842" w14:textId="77777777" w:rsidR="00EF4CAA" w:rsidRDefault="00EF4CAA" w:rsidP="00EF4CAA">
      <w:pPr>
        <w:pStyle w:val="a7"/>
        <w:ind w:left="240" w:right="720" w:firstLine="180"/>
      </w:pPr>
      <w:r>
        <w:t xml:space="preserve">            Trophy </w:t>
      </w:r>
      <w:proofErr w:type="spellStart"/>
      <w:r>
        <w:t>trophy</w:t>
      </w:r>
      <w:proofErr w:type="spellEnd"/>
      <w:r>
        <w:t xml:space="preserve"> = new </w:t>
      </w:r>
      <w:proofErr w:type="gramStart"/>
      <w:r>
        <w:t>Trophy(</w:t>
      </w:r>
      <w:proofErr w:type="gramEnd"/>
      <w:r>
        <w:t>user.id, "More stuff");</w:t>
      </w:r>
    </w:p>
    <w:p w14:paraId="2CD5316E" w14:textId="77777777" w:rsidR="00EF4CAA" w:rsidRDefault="00EF4CAA" w:rsidP="00EF4CAA">
      <w:pPr>
        <w:pStyle w:val="a7"/>
        <w:ind w:left="240" w:right="720" w:firstLine="180"/>
      </w:pPr>
      <w:r>
        <w:t xml:space="preserve">            </w:t>
      </w:r>
      <w:proofErr w:type="spellStart"/>
      <w:proofErr w:type="gramStart"/>
      <w:r>
        <w:t>database.trophyDao</w:t>
      </w:r>
      <w:proofErr w:type="spellEnd"/>
      <w:proofErr w:type="gramEnd"/>
      <w:r>
        <w:t>().</w:t>
      </w:r>
      <w:proofErr w:type="spellStart"/>
      <w:r>
        <w:t>addTrophy</w:t>
      </w:r>
      <w:proofErr w:type="spellEnd"/>
      <w:r>
        <w:t>(trophy);</w:t>
      </w:r>
    </w:p>
    <w:p w14:paraId="09D6208E" w14:textId="77777777" w:rsidR="00EF4CAA" w:rsidRDefault="00EF4CAA" w:rsidP="00EF4CAA">
      <w:pPr>
        <w:pStyle w:val="a7"/>
        <w:ind w:left="240" w:right="720" w:firstLine="180"/>
      </w:pPr>
      <w:r>
        <w:t xml:space="preserve">        }</w:t>
      </w:r>
    </w:p>
    <w:p w14:paraId="76ABA805" w14:textId="77777777" w:rsidR="00EF4CAA" w:rsidRDefault="00EF4CAA" w:rsidP="00EF4CAA">
      <w:pPr>
        <w:pStyle w:val="a7"/>
        <w:ind w:left="240" w:right="720" w:firstLine="180"/>
      </w:pPr>
      <w:r>
        <w:t xml:space="preserve">        if (</w:t>
      </w:r>
      <w:proofErr w:type="spellStart"/>
      <w:proofErr w:type="gramStart"/>
      <w:r>
        <w:t>view.getId</w:t>
      </w:r>
      <w:proofErr w:type="spellEnd"/>
      <w:proofErr w:type="gramEnd"/>
      <w:r>
        <w:t xml:space="preserve">() == </w:t>
      </w:r>
      <w:proofErr w:type="spellStart"/>
      <w:r>
        <w:t>R.id.increaseskills</w:t>
      </w:r>
      <w:proofErr w:type="spellEnd"/>
      <w:r>
        <w:t>) {</w:t>
      </w:r>
    </w:p>
    <w:p w14:paraId="3259D01D" w14:textId="77777777" w:rsidR="00EF4CAA" w:rsidRDefault="00EF4CAA" w:rsidP="00EF4CAA">
      <w:pPr>
        <w:pStyle w:val="a7"/>
        <w:ind w:left="240" w:right="720" w:firstLine="180"/>
      </w:pPr>
      <w:r>
        <w:t xml:space="preserve">            </w:t>
      </w:r>
      <w:proofErr w:type="spellStart"/>
      <w:proofErr w:type="gramStart"/>
      <w:r>
        <w:t>user.skillPoints</w:t>
      </w:r>
      <w:proofErr w:type="spellEnd"/>
      <w:proofErr w:type="gramEnd"/>
      <w:r>
        <w:t>++;</w:t>
      </w:r>
    </w:p>
    <w:p w14:paraId="3A91AB99" w14:textId="77777777" w:rsidR="00EF4CAA" w:rsidRDefault="00EF4CAA" w:rsidP="00EF4CAA">
      <w:pPr>
        <w:pStyle w:val="a7"/>
        <w:ind w:left="240" w:right="720" w:firstLine="180"/>
      </w:pPr>
      <w:r>
        <w:t xml:space="preserve">            </w:t>
      </w:r>
      <w:proofErr w:type="spellStart"/>
      <w:proofErr w:type="gramStart"/>
      <w:r>
        <w:t>database.userDao</w:t>
      </w:r>
      <w:proofErr w:type="spellEnd"/>
      <w:proofErr w:type="gramEnd"/>
      <w:r>
        <w:t>().</w:t>
      </w:r>
      <w:proofErr w:type="spellStart"/>
      <w:r>
        <w:t>updateUser</w:t>
      </w:r>
      <w:proofErr w:type="spellEnd"/>
      <w:r>
        <w:t>(user);</w:t>
      </w:r>
    </w:p>
    <w:p w14:paraId="0170D5DE" w14:textId="77777777" w:rsidR="00EF4CAA" w:rsidRDefault="00EF4CAA" w:rsidP="00EF4CAA">
      <w:pPr>
        <w:pStyle w:val="a7"/>
        <w:ind w:left="240" w:right="720" w:firstLine="180"/>
      </w:pPr>
      <w:r>
        <w:t xml:space="preserve">            // TODO to </w:t>
      </w:r>
      <w:proofErr w:type="spellStart"/>
      <w:r>
        <w:t>skillpoints</w:t>
      </w:r>
      <w:proofErr w:type="spellEnd"/>
    </w:p>
    <w:p w14:paraId="60C94B7C" w14:textId="77777777" w:rsidR="00EF4CAA" w:rsidRDefault="00EF4CAA" w:rsidP="00EF4CAA">
      <w:pPr>
        <w:pStyle w:val="a7"/>
        <w:ind w:left="240" w:right="720" w:firstLine="180"/>
      </w:pPr>
    </w:p>
    <w:p w14:paraId="2561C9D6" w14:textId="77777777" w:rsidR="00EF4CAA" w:rsidRDefault="00EF4CAA" w:rsidP="00EF4CAA">
      <w:pPr>
        <w:pStyle w:val="a7"/>
        <w:ind w:left="240" w:right="720" w:firstLine="180"/>
      </w:pPr>
      <w:r>
        <w:t xml:space="preserve">        }</w:t>
      </w:r>
    </w:p>
    <w:p w14:paraId="3388EA5D" w14:textId="77777777" w:rsidR="00EF4CAA" w:rsidRDefault="00EF4CAA" w:rsidP="00EF4CAA">
      <w:pPr>
        <w:pStyle w:val="a7"/>
        <w:ind w:left="240" w:right="720" w:firstLine="180"/>
      </w:pPr>
      <w:r>
        <w:t xml:space="preserve">        // TODO call </w:t>
      </w:r>
      <w:proofErr w:type="spellStart"/>
      <w:r>
        <w:t>updatefirstUserData</w:t>
      </w:r>
      <w:proofErr w:type="spellEnd"/>
    </w:p>
    <w:p w14:paraId="2693C089" w14:textId="77777777" w:rsidR="00EF4CAA" w:rsidRDefault="00EF4CAA" w:rsidP="00EF4CAA">
      <w:pPr>
        <w:pStyle w:val="a7"/>
        <w:ind w:left="240" w:right="720" w:firstLine="180"/>
      </w:pPr>
      <w:r>
        <w:t xml:space="preserve">        </w:t>
      </w:r>
      <w:proofErr w:type="spellStart"/>
      <w:proofErr w:type="gramStart"/>
      <w:r>
        <w:t>updateFirstUserData</w:t>
      </w:r>
      <w:proofErr w:type="spellEnd"/>
      <w:r>
        <w:t>(</w:t>
      </w:r>
      <w:proofErr w:type="gramEnd"/>
      <w:r>
        <w:t>);</w:t>
      </w:r>
    </w:p>
    <w:p w14:paraId="0D4E1DF1" w14:textId="77777777" w:rsidR="00EF4CAA" w:rsidRDefault="00EF4CAA" w:rsidP="00EF4CAA">
      <w:pPr>
        <w:pStyle w:val="a7"/>
        <w:ind w:left="240" w:right="720" w:firstLine="180"/>
      </w:pPr>
    </w:p>
    <w:p w14:paraId="08DF55AF" w14:textId="77777777" w:rsidR="00EF4CAA" w:rsidRDefault="00EF4CAA" w:rsidP="00EF4CAA">
      <w:pPr>
        <w:pStyle w:val="a7"/>
        <w:ind w:left="240" w:right="720" w:firstLine="180"/>
      </w:pPr>
      <w:r>
        <w:t xml:space="preserve">    }</w:t>
      </w:r>
    </w:p>
    <w:p w14:paraId="7AE6D7B6" w14:textId="77777777" w:rsidR="00EF4CAA" w:rsidRDefault="00EF4CAA" w:rsidP="00EF4CAA">
      <w:pPr>
        <w:pStyle w:val="a7"/>
        <w:ind w:left="240" w:right="720" w:firstLine="180"/>
      </w:pPr>
    </w:p>
    <w:p w14:paraId="04EE69B7" w14:textId="77777777" w:rsidR="00EF4CAA" w:rsidRDefault="00EF4CAA" w:rsidP="00EF4CAA">
      <w:pPr>
        <w:pStyle w:val="a7"/>
        <w:ind w:left="240" w:right="720" w:firstLine="180"/>
      </w:pPr>
      <w:r>
        <w:t xml:space="preserve">    @Override</w:t>
      </w:r>
    </w:p>
    <w:p w14:paraId="495A4A0D" w14:textId="77777777" w:rsidR="00EF4CAA" w:rsidRDefault="00EF4CAA" w:rsidP="00EF4CAA">
      <w:pPr>
        <w:pStyle w:val="a7"/>
        <w:ind w:left="240" w:right="720" w:firstLine="180"/>
      </w:pPr>
      <w:r>
        <w:t xml:space="preserve">    protected void </w:t>
      </w:r>
      <w:proofErr w:type="spellStart"/>
      <w:proofErr w:type="gramStart"/>
      <w:r>
        <w:t>onDestroy</w:t>
      </w:r>
      <w:proofErr w:type="spellEnd"/>
      <w:r>
        <w:t>(</w:t>
      </w:r>
      <w:proofErr w:type="gramEnd"/>
      <w:r>
        <w:t>) {</w:t>
      </w:r>
    </w:p>
    <w:p w14:paraId="27D7B3E2" w14:textId="77777777" w:rsidR="00EF4CAA" w:rsidRDefault="00EF4CAA" w:rsidP="00EF4CAA">
      <w:pPr>
        <w:pStyle w:val="a7"/>
        <w:ind w:left="240" w:right="720" w:firstLine="180"/>
      </w:pPr>
      <w:r>
        <w:t xml:space="preserve">        </w:t>
      </w:r>
      <w:proofErr w:type="spellStart"/>
      <w:r>
        <w:t>AppDatabase.destroyInstance</w:t>
      </w:r>
      <w:proofErr w:type="spellEnd"/>
      <w:r>
        <w:t>();</w:t>
      </w:r>
    </w:p>
    <w:p w14:paraId="191CB2CE" w14:textId="77777777" w:rsidR="00EF4CAA" w:rsidRDefault="00EF4CAA" w:rsidP="00EF4CAA">
      <w:pPr>
        <w:pStyle w:val="a7"/>
        <w:ind w:left="240" w:right="720" w:firstLine="180"/>
      </w:pPr>
      <w:r>
        <w:t xml:space="preserve">        </w:t>
      </w:r>
      <w:proofErr w:type="spellStart"/>
      <w:proofErr w:type="gramStart"/>
      <w:r>
        <w:t>super.onDestroy</w:t>
      </w:r>
      <w:proofErr w:type="spellEnd"/>
      <w:proofErr w:type="gramEnd"/>
      <w:r>
        <w:t>();</w:t>
      </w:r>
    </w:p>
    <w:p w14:paraId="7D044A2C" w14:textId="77777777" w:rsidR="00EF4CAA" w:rsidRDefault="00EF4CAA" w:rsidP="00EF4CAA">
      <w:pPr>
        <w:pStyle w:val="a7"/>
        <w:ind w:left="240" w:right="720" w:firstLine="180"/>
      </w:pPr>
      <w:r>
        <w:t xml:space="preserve">    }</w:t>
      </w:r>
    </w:p>
    <w:p w14:paraId="460EC8A8" w14:textId="289E62D0" w:rsidR="00BA759B" w:rsidRDefault="00EF4CAA" w:rsidP="00EF4CAA">
      <w:pPr>
        <w:pStyle w:val="a7"/>
        <w:ind w:left="240" w:right="720" w:firstLine="180"/>
      </w:pPr>
      <w:r>
        <w:t>}</w:t>
      </w:r>
    </w:p>
    <w:p w14:paraId="4289B723" w14:textId="59777940" w:rsidR="00BA759B" w:rsidRDefault="00FA002E" w:rsidP="00FA002E">
      <w:pPr>
        <w:pStyle w:val="a5"/>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39</w:t>
      </w:r>
      <w:r w:rsidR="00B46836">
        <w:fldChar w:fldCharType="end"/>
      </w:r>
    </w:p>
    <w:p w14:paraId="56143714" w14:textId="3C7A1A72" w:rsidR="006F5A5E" w:rsidRDefault="00C46B18" w:rsidP="006F5A5E">
      <w:pPr>
        <w:rPr>
          <w:lang w:bidi="ar-SA"/>
        </w:rPr>
      </w:pPr>
      <w:r>
        <w:rPr>
          <w:rFonts w:hint="eastAsia"/>
          <w:lang w:bidi="ar-SA"/>
        </w:rPr>
        <w:t>定义布局：</w:t>
      </w:r>
    </w:p>
    <w:p w14:paraId="306C29FD" w14:textId="77777777" w:rsidR="00385157" w:rsidRDefault="00385157" w:rsidP="00385157">
      <w:pPr>
        <w:pStyle w:val="a7"/>
        <w:ind w:left="240" w:right="720" w:firstLine="180"/>
      </w:pPr>
      <w:r>
        <w:t>&lt;?xml version="1.0" encoding="utf-8"?&gt;</w:t>
      </w:r>
    </w:p>
    <w:p w14:paraId="4093A407" w14:textId="77777777" w:rsidR="00385157" w:rsidRDefault="00385157" w:rsidP="00385157">
      <w:pPr>
        <w:pStyle w:val="a7"/>
        <w:ind w:left="240" w:right="720" w:firstLine="180"/>
      </w:pPr>
      <w:r>
        <w:t>&lt;</w:t>
      </w:r>
      <w:proofErr w:type="spellStart"/>
      <w:proofErr w:type="gramStart"/>
      <w:r>
        <w:t>androidx.constraintlayout</w:t>
      </w:r>
      <w:proofErr w:type="gramEnd"/>
      <w:r>
        <w:t>.widget.ConstraintLayout</w:t>
      </w:r>
      <w:proofErr w:type="spellEnd"/>
      <w:r>
        <w:t xml:space="preserve"> </w:t>
      </w:r>
      <w:proofErr w:type="spellStart"/>
      <w:r>
        <w:lastRenderedPageBreak/>
        <w:t>xmlns:android</w:t>
      </w:r>
      <w:proofErr w:type="spellEnd"/>
      <w:r>
        <w:t>="http://schemas.android.com/</w:t>
      </w:r>
      <w:proofErr w:type="spellStart"/>
      <w:r>
        <w:t>apk</w:t>
      </w:r>
      <w:proofErr w:type="spellEnd"/>
      <w:r>
        <w:t>/res/android"</w:t>
      </w:r>
    </w:p>
    <w:p w14:paraId="7B088791" w14:textId="77777777" w:rsidR="00385157" w:rsidRDefault="00385157" w:rsidP="00385157">
      <w:pPr>
        <w:pStyle w:val="a7"/>
        <w:ind w:left="240" w:right="720" w:firstLine="180"/>
      </w:pPr>
      <w:r>
        <w:t xml:space="preserve">    </w:t>
      </w:r>
      <w:proofErr w:type="spellStart"/>
      <w:r>
        <w:t>xmlns:app</w:t>
      </w:r>
      <w:proofErr w:type="spellEnd"/>
      <w:r>
        <w:t>="http://schemas.android.com/</w:t>
      </w:r>
      <w:proofErr w:type="spellStart"/>
      <w:r>
        <w:t>apk</w:t>
      </w:r>
      <w:proofErr w:type="spellEnd"/>
      <w:r>
        <w:t>/res-auto"</w:t>
      </w:r>
    </w:p>
    <w:p w14:paraId="1145BC84" w14:textId="77777777" w:rsidR="00385157" w:rsidRDefault="00385157" w:rsidP="00385157">
      <w:pPr>
        <w:pStyle w:val="a7"/>
        <w:ind w:left="240" w:right="720" w:firstLine="180"/>
      </w:pPr>
      <w:r>
        <w:t xml:space="preserve">    </w:t>
      </w:r>
      <w:proofErr w:type="spellStart"/>
      <w:proofErr w:type="gramStart"/>
      <w:r>
        <w:t>xmlns:tools</w:t>
      </w:r>
      <w:proofErr w:type="spellEnd"/>
      <w:proofErr w:type="gramEnd"/>
      <w:r>
        <w:t>="http://schemas.android.com/tools"</w:t>
      </w:r>
    </w:p>
    <w:p w14:paraId="3B5DCABA" w14:textId="77777777" w:rsidR="00385157" w:rsidRDefault="00385157" w:rsidP="00385157">
      <w:pPr>
        <w:pStyle w:val="a7"/>
        <w:ind w:left="240" w:right="720" w:firstLine="180"/>
      </w:pPr>
      <w:r>
        <w:t xml:space="preserve">    </w:t>
      </w:r>
      <w:proofErr w:type="spellStart"/>
      <w:r>
        <w:t>android:id</w:t>
      </w:r>
      <w:proofErr w:type="spellEnd"/>
      <w:r>
        <w:t>="@+id/</w:t>
      </w:r>
      <w:proofErr w:type="spellStart"/>
      <w:r>
        <w:t>relativeLayout</w:t>
      </w:r>
      <w:proofErr w:type="spellEnd"/>
      <w:r>
        <w:t>"</w:t>
      </w:r>
    </w:p>
    <w:p w14:paraId="183712F2" w14:textId="77777777" w:rsidR="00385157" w:rsidRDefault="00385157" w:rsidP="00385157">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3DE8B6F" w14:textId="77777777" w:rsidR="00385157" w:rsidRDefault="00385157" w:rsidP="00385157">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5B97D9AB" w14:textId="77777777" w:rsidR="00385157" w:rsidRDefault="00385157" w:rsidP="00385157">
      <w:pPr>
        <w:pStyle w:val="a7"/>
        <w:ind w:left="240" w:right="720" w:firstLine="180"/>
      </w:pPr>
      <w:r>
        <w:t xml:space="preserve">    </w:t>
      </w:r>
      <w:proofErr w:type="spellStart"/>
      <w:proofErr w:type="gramStart"/>
      <w:r>
        <w:t>tools:context</w:t>
      </w:r>
      <w:proofErr w:type="spellEnd"/>
      <w:proofErr w:type="gramEnd"/>
      <w:r>
        <w:t>=".</w:t>
      </w:r>
      <w:proofErr w:type="spellStart"/>
      <w:r>
        <w:t>MainActivity</w:t>
      </w:r>
      <w:proofErr w:type="spellEnd"/>
      <w:r>
        <w:t>"&gt;</w:t>
      </w:r>
    </w:p>
    <w:p w14:paraId="6B8665BC" w14:textId="77777777" w:rsidR="00385157" w:rsidRDefault="00385157" w:rsidP="00385157">
      <w:pPr>
        <w:pStyle w:val="a7"/>
        <w:ind w:left="240" w:right="720" w:firstLine="180"/>
      </w:pPr>
    </w:p>
    <w:p w14:paraId="1DF9DDBA" w14:textId="77777777" w:rsidR="00385157" w:rsidRDefault="00385157" w:rsidP="00385157">
      <w:pPr>
        <w:pStyle w:val="a7"/>
        <w:ind w:left="240" w:right="720" w:firstLine="180"/>
      </w:pPr>
      <w:r>
        <w:t xml:space="preserve">    &lt;</w:t>
      </w:r>
      <w:proofErr w:type="spellStart"/>
      <w:r>
        <w:t>TextView</w:t>
      </w:r>
      <w:proofErr w:type="spellEnd"/>
    </w:p>
    <w:p w14:paraId="15BBE8F0" w14:textId="77777777" w:rsidR="00385157" w:rsidRDefault="00385157" w:rsidP="00385157">
      <w:pPr>
        <w:pStyle w:val="a7"/>
        <w:ind w:left="240" w:right="720" w:firstLine="180"/>
      </w:pPr>
      <w:r>
        <w:t xml:space="preserve">        </w:t>
      </w:r>
      <w:proofErr w:type="spellStart"/>
      <w:r>
        <w:t>android:id</w:t>
      </w:r>
      <w:proofErr w:type="spellEnd"/>
      <w:r>
        <w:t>="@+id/result"</w:t>
      </w:r>
    </w:p>
    <w:p w14:paraId="64E3F3C9" w14:textId="77777777" w:rsidR="00385157" w:rsidRDefault="00385157" w:rsidP="00385157">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80C537E" w14:textId="77777777" w:rsidR="00385157" w:rsidRDefault="00385157" w:rsidP="00385157">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BEBCAB6" w14:textId="77777777" w:rsidR="00385157" w:rsidRDefault="00385157" w:rsidP="00385157">
      <w:pPr>
        <w:pStyle w:val="a7"/>
        <w:ind w:left="240" w:right="720" w:firstLine="180"/>
      </w:pPr>
      <w:r>
        <w:t xml:space="preserve">        </w:t>
      </w:r>
      <w:proofErr w:type="spellStart"/>
      <w:proofErr w:type="gramStart"/>
      <w:r>
        <w:t>android:layout</w:t>
      </w:r>
      <w:proofErr w:type="gramEnd"/>
      <w:r>
        <w:t>_marginStart</w:t>
      </w:r>
      <w:proofErr w:type="spellEnd"/>
      <w:r>
        <w:t>="32dp"</w:t>
      </w:r>
    </w:p>
    <w:p w14:paraId="0FCC7BF7" w14:textId="77777777" w:rsidR="00385157" w:rsidRDefault="00385157" w:rsidP="00385157">
      <w:pPr>
        <w:pStyle w:val="a7"/>
        <w:ind w:left="240" w:right="720" w:firstLine="180"/>
      </w:pPr>
      <w:r>
        <w:t xml:space="preserve">        </w:t>
      </w:r>
      <w:proofErr w:type="spellStart"/>
      <w:r>
        <w:t>android:text</w:t>
      </w:r>
      <w:proofErr w:type="spellEnd"/>
      <w:r>
        <w:t>="Hello World!"</w:t>
      </w:r>
    </w:p>
    <w:p w14:paraId="32BC7006" w14:textId="77777777" w:rsidR="00385157" w:rsidRDefault="00385157" w:rsidP="00385157">
      <w:pPr>
        <w:pStyle w:val="a7"/>
        <w:ind w:left="240" w:right="720" w:firstLine="180"/>
      </w:pPr>
      <w:r>
        <w:t xml:space="preserve">        </w:t>
      </w:r>
      <w:proofErr w:type="spellStart"/>
      <w:proofErr w:type="gramStart"/>
      <w:r>
        <w:t>app:layout</w:t>
      </w:r>
      <w:proofErr w:type="gramEnd"/>
      <w:r>
        <w:t>_constraintBottom_toBottomOf</w:t>
      </w:r>
      <w:proofErr w:type="spellEnd"/>
      <w:r>
        <w:t>="parent"</w:t>
      </w:r>
    </w:p>
    <w:p w14:paraId="02225FFD" w14:textId="77777777" w:rsidR="00385157" w:rsidRDefault="00385157" w:rsidP="00385157">
      <w:pPr>
        <w:pStyle w:val="a7"/>
        <w:ind w:left="240" w:right="720" w:firstLine="180"/>
      </w:pPr>
      <w:r>
        <w:t xml:space="preserve">        </w:t>
      </w:r>
      <w:proofErr w:type="spellStart"/>
      <w:proofErr w:type="gramStart"/>
      <w:r>
        <w:t>app:layout</w:t>
      </w:r>
      <w:proofErr w:type="gramEnd"/>
      <w:r>
        <w:t>_constraintLeft_toLeftOf</w:t>
      </w:r>
      <w:proofErr w:type="spellEnd"/>
      <w:r>
        <w:t>="parent"</w:t>
      </w:r>
    </w:p>
    <w:p w14:paraId="7BC91D29" w14:textId="77777777" w:rsidR="00385157" w:rsidRDefault="00385157" w:rsidP="00385157">
      <w:pPr>
        <w:pStyle w:val="a7"/>
        <w:ind w:left="240" w:right="720" w:firstLine="180"/>
      </w:pPr>
      <w:r>
        <w:t xml:space="preserve">        </w:t>
      </w:r>
      <w:proofErr w:type="spellStart"/>
      <w:proofErr w:type="gramStart"/>
      <w:r>
        <w:t>app:layout</w:t>
      </w:r>
      <w:proofErr w:type="gramEnd"/>
      <w:r>
        <w:t>_constraintRight_toRightOf</w:t>
      </w:r>
      <w:proofErr w:type="spellEnd"/>
      <w:r>
        <w:t>="parent"</w:t>
      </w:r>
    </w:p>
    <w:p w14:paraId="6D70AD33" w14:textId="77777777" w:rsidR="00385157" w:rsidRDefault="00385157" w:rsidP="00385157">
      <w:pPr>
        <w:pStyle w:val="a7"/>
        <w:ind w:left="240" w:right="720" w:firstLine="180"/>
      </w:pPr>
      <w:r>
        <w:t xml:space="preserve">        </w:t>
      </w:r>
      <w:proofErr w:type="spellStart"/>
      <w:proofErr w:type="gramStart"/>
      <w:r>
        <w:t>app:layout</w:t>
      </w:r>
      <w:proofErr w:type="gramEnd"/>
      <w:r>
        <w:t>_constraintStart_toStartOf</w:t>
      </w:r>
      <w:proofErr w:type="spellEnd"/>
      <w:r>
        <w:t>="parent"</w:t>
      </w:r>
    </w:p>
    <w:p w14:paraId="16B15F50" w14:textId="77777777" w:rsidR="00385157" w:rsidRDefault="00385157" w:rsidP="00385157">
      <w:pPr>
        <w:pStyle w:val="a7"/>
        <w:ind w:left="240" w:right="720" w:firstLine="180"/>
      </w:pPr>
      <w:r>
        <w:t xml:space="preserve">        </w:t>
      </w:r>
      <w:proofErr w:type="spellStart"/>
      <w:proofErr w:type="gramStart"/>
      <w:r>
        <w:t>app:layout</w:t>
      </w:r>
      <w:proofErr w:type="gramEnd"/>
      <w:r>
        <w:t>_constraintTop_toTopOf</w:t>
      </w:r>
      <w:proofErr w:type="spellEnd"/>
      <w:r>
        <w:t>="parent"</w:t>
      </w:r>
    </w:p>
    <w:p w14:paraId="2DA23530" w14:textId="77777777" w:rsidR="00385157" w:rsidRDefault="00385157" w:rsidP="00385157">
      <w:pPr>
        <w:pStyle w:val="a7"/>
        <w:ind w:left="240" w:right="720" w:firstLine="180"/>
      </w:pPr>
      <w:r>
        <w:t xml:space="preserve">        </w:t>
      </w:r>
      <w:proofErr w:type="spellStart"/>
      <w:proofErr w:type="gramStart"/>
      <w:r>
        <w:t>app:layout</w:t>
      </w:r>
      <w:proofErr w:type="gramEnd"/>
      <w:r>
        <w:t>_constraintVertical_bias</w:t>
      </w:r>
      <w:proofErr w:type="spellEnd"/>
      <w:r>
        <w:t>="0.022" /&gt;</w:t>
      </w:r>
    </w:p>
    <w:p w14:paraId="42DF43F6" w14:textId="77777777" w:rsidR="00385157" w:rsidRDefault="00385157" w:rsidP="00385157">
      <w:pPr>
        <w:pStyle w:val="a7"/>
        <w:ind w:left="240" w:right="720" w:firstLine="180"/>
      </w:pPr>
    </w:p>
    <w:p w14:paraId="0A3EFFD3" w14:textId="77777777" w:rsidR="00385157" w:rsidRDefault="00385157" w:rsidP="00385157">
      <w:pPr>
        <w:pStyle w:val="a7"/>
        <w:ind w:left="240" w:right="720" w:firstLine="180"/>
      </w:pPr>
      <w:r>
        <w:t xml:space="preserve">    &lt;Button</w:t>
      </w:r>
    </w:p>
    <w:p w14:paraId="2DE8F1C2" w14:textId="77777777" w:rsidR="00385157" w:rsidRDefault="00385157" w:rsidP="00385157">
      <w:pPr>
        <w:pStyle w:val="a7"/>
        <w:ind w:left="240" w:right="720" w:firstLine="180"/>
      </w:pPr>
      <w:r>
        <w:t xml:space="preserve">        </w:t>
      </w:r>
      <w:proofErr w:type="spellStart"/>
      <w:r>
        <w:t>android:id</w:t>
      </w:r>
      <w:proofErr w:type="spellEnd"/>
      <w:r>
        <w:t>="@+id/</w:t>
      </w:r>
      <w:proofErr w:type="spellStart"/>
      <w:r>
        <w:t>addtrophybutton</w:t>
      </w:r>
      <w:proofErr w:type="spellEnd"/>
      <w:r>
        <w:t>"</w:t>
      </w:r>
    </w:p>
    <w:p w14:paraId="5C8F6A7A" w14:textId="77777777" w:rsidR="00385157" w:rsidRDefault="00385157" w:rsidP="00385157">
      <w:pPr>
        <w:pStyle w:val="a7"/>
        <w:ind w:left="240" w:right="720" w:firstLine="180"/>
      </w:pPr>
      <w:r>
        <w:t xml:space="preserve">        </w:t>
      </w:r>
      <w:proofErr w:type="spellStart"/>
      <w:proofErr w:type="gramStart"/>
      <w:r>
        <w:t>android:layout</w:t>
      </w:r>
      <w:proofErr w:type="gramEnd"/>
      <w:r>
        <w:t>_width</w:t>
      </w:r>
      <w:proofErr w:type="spellEnd"/>
      <w:r>
        <w:t>="179dp"</w:t>
      </w:r>
    </w:p>
    <w:p w14:paraId="04F4C3B5" w14:textId="77777777" w:rsidR="00385157" w:rsidRDefault="00385157" w:rsidP="00385157">
      <w:pPr>
        <w:pStyle w:val="a7"/>
        <w:ind w:left="240" w:right="720" w:firstLine="180"/>
      </w:pPr>
      <w:r>
        <w:t xml:space="preserve">        </w:t>
      </w:r>
      <w:proofErr w:type="spellStart"/>
      <w:proofErr w:type="gramStart"/>
      <w:r>
        <w:t>android:layout</w:t>
      </w:r>
      <w:proofErr w:type="gramEnd"/>
      <w:r>
        <w:t>_height</w:t>
      </w:r>
      <w:proofErr w:type="spellEnd"/>
      <w:r>
        <w:t>="43dp"</w:t>
      </w:r>
    </w:p>
    <w:p w14:paraId="3D04B41F" w14:textId="77777777" w:rsidR="00385157" w:rsidRDefault="00385157" w:rsidP="00385157">
      <w:pPr>
        <w:pStyle w:val="a7"/>
        <w:ind w:left="240" w:right="720" w:firstLine="180"/>
      </w:pPr>
    </w:p>
    <w:p w14:paraId="787EDA08" w14:textId="77777777" w:rsidR="00385157" w:rsidRDefault="00385157" w:rsidP="00385157">
      <w:pPr>
        <w:pStyle w:val="a7"/>
        <w:ind w:left="240" w:right="720" w:firstLine="180"/>
      </w:pPr>
      <w:r>
        <w:t xml:space="preserve">        </w:t>
      </w:r>
      <w:proofErr w:type="spellStart"/>
      <w:proofErr w:type="gramStart"/>
      <w:r>
        <w:t>android:layout</w:t>
      </w:r>
      <w:proofErr w:type="gramEnd"/>
      <w:r>
        <w:t>_marginStart</w:t>
      </w:r>
      <w:proofErr w:type="spellEnd"/>
      <w:r>
        <w:t>="4dp"</w:t>
      </w:r>
    </w:p>
    <w:p w14:paraId="357F5DC4" w14:textId="77777777" w:rsidR="00385157" w:rsidRDefault="00385157" w:rsidP="00385157">
      <w:pPr>
        <w:pStyle w:val="a7"/>
        <w:ind w:left="240" w:right="720" w:firstLine="180"/>
      </w:pPr>
      <w:r>
        <w:t xml:space="preserve">        </w:t>
      </w:r>
      <w:proofErr w:type="spellStart"/>
      <w:proofErr w:type="gramStart"/>
      <w:r>
        <w:t>android:layout</w:t>
      </w:r>
      <w:proofErr w:type="gramEnd"/>
      <w:r>
        <w:t>_marginTop</w:t>
      </w:r>
      <w:proofErr w:type="spellEnd"/>
      <w:r>
        <w:t>="28dp"</w:t>
      </w:r>
    </w:p>
    <w:p w14:paraId="723D0197" w14:textId="77777777" w:rsidR="00385157" w:rsidRDefault="00385157" w:rsidP="00385157">
      <w:pPr>
        <w:pStyle w:val="a7"/>
        <w:ind w:left="240" w:right="720" w:firstLine="180"/>
      </w:pPr>
      <w:r>
        <w:t xml:space="preserve">        </w:t>
      </w:r>
      <w:proofErr w:type="spellStart"/>
      <w:proofErr w:type="gramStart"/>
      <w:r>
        <w:t>android:onClick</w:t>
      </w:r>
      <w:proofErr w:type="spellEnd"/>
      <w:proofErr w:type="gramEnd"/>
      <w:r>
        <w:t>="</w:t>
      </w:r>
      <w:proofErr w:type="spellStart"/>
      <w:r>
        <w:t>onClick</w:t>
      </w:r>
      <w:proofErr w:type="spellEnd"/>
      <w:r>
        <w:t>"</w:t>
      </w:r>
    </w:p>
    <w:p w14:paraId="2972F272" w14:textId="77777777" w:rsidR="00385157" w:rsidRDefault="00385157" w:rsidP="00385157">
      <w:pPr>
        <w:pStyle w:val="a7"/>
        <w:ind w:left="240" w:right="720" w:firstLine="180"/>
      </w:pPr>
      <w:r>
        <w:t xml:space="preserve">        </w:t>
      </w:r>
      <w:proofErr w:type="spellStart"/>
      <w:r>
        <w:t>android:text</w:t>
      </w:r>
      <w:proofErr w:type="spellEnd"/>
      <w:r>
        <w:t xml:space="preserve">="Update </w:t>
      </w:r>
      <w:proofErr w:type="spellStart"/>
      <w:r>
        <w:t>trophys</w:t>
      </w:r>
      <w:proofErr w:type="spellEnd"/>
      <w:r>
        <w:t>"</w:t>
      </w:r>
    </w:p>
    <w:p w14:paraId="39CBCB2B" w14:textId="77777777" w:rsidR="00385157" w:rsidRDefault="00385157" w:rsidP="00385157">
      <w:pPr>
        <w:pStyle w:val="a7"/>
        <w:ind w:left="240" w:right="720" w:firstLine="180"/>
      </w:pPr>
      <w:r>
        <w:lastRenderedPageBreak/>
        <w:t xml:space="preserve">        </w:t>
      </w:r>
      <w:proofErr w:type="spellStart"/>
      <w:proofErr w:type="gramStart"/>
      <w:r>
        <w:t>app:layout</w:t>
      </w:r>
      <w:proofErr w:type="gramEnd"/>
      <w:r>
        <w:t>_constraintEnd_toStartOf</w:t>
      </w:r>
      <w:proofErr w:type="spellEnd"/>
      <w:r>
        <w:t>="@+id/</w:t>
      </w:r>
      <w:proofErr w:type="spellStart"/>
      <w:r>
        <w:t>increaseskills</w:t>
      </w:r>
      <w:proofErr w:type="spellEnd"/>
      <w:r>
        <w:t>"</w:t>
      </w:r>
    </w:p>
    <w:p w14:paraId="5A3DFC99" w14:textId="77777777" w:rsidR="00385157" w:rsidRDefault="00385157" w:rsidP="00385157">
      <w:pPr>
        <w:pStyle w:val="a7"/>
        <w:ind w:left="240" w:right="720" w:firstLine="180"/>
      </w:pPr>
      <w:r>
        <w:t xml:space="preserve">        </w:t>
      </w:r>
      <w:proofErr w:type="spellStart"/>
      <w:proofErr w:type="gramStart"/>
      <w:r>
        <w:t>app:layout</w:t>
      </w:r>
      <w:proofErr w:type="gramEnd"/>
      <w:r>
        <w:t>_constraintHorizontal_bias</w:t>
      </w:r>
      <w:proofErr w:type="spellEnd"/>
      <w:r>
        <w:t>="0.157"</w:t>
      </w:r>
    </w:p>
    <w:p w14:paraId="17105A78" w14:textId="77777777" w:rsidR="00385157" w:rsidRDefault="00385157" w:rsidP="00385157">
      <w:pPr>
        <w:pStyle w:val="a7"/>
        <w:ind w:left="240" w:right="720" w:firstLine="180"/>
      </w:pPr>
      <w:r>
        <w:t xml:space="preserve">        </w:t>
      </w:r>
      <w:proofErr w:type="spellStart"/>
      <w:proofErr w:type="gramStart"/>
      <w:r>
        <w:t>app:layout</w:t>
      </w:r>
      <w:proofErr w:type="gramEnd"/>
      <w:r>
        <w:t>_constraintStart_toStartOf</w:t>
      </w:r>
      <w:proofErr w:type="spellEnd"/>
      <w:r>
        <w:t>="parent"</w:t>
      </w:r>
    </w:p>
    <w:p w14:paraId="696B5BBF" w14:textId="77777777" w:rsidR="00385157" w:rsidRDefault="00385157" w:rsidP="00385157">
      <w:pPr>
        <w:pStyle w:val="a7"/>
        <w:ind w:left="240" w:right="720" w:firstLine="180"/>
      </w:pPr>
      <w:r>
        <w:t xml:space="preserve">        </w:t>
      </w:r>
      <w:proofErr w:type="spellStart"/>
      <w:proofErr w:type="gramStart"/>
      <w:r>
        <w:t>app:layout</w:t>
      </w:r>
      <w:proofErr w:type="gramEnd"/>
      <w:r>
        <w:t>_constraintTop_toBottomOf</w:t>
      </w:r>
      <w:proofErr w:type="spellEnd"/>
      <w:r>
        <w:t>="@+id/result" /&gt;</w:t>
      </w:r>
    </w:p>
    <w:p w14:paraId="56ABAA64" w14:textId="77777777" w:rsidR="00385157" w:rsidRDefault="00385157" w:rsidP="00385157">
      <w:pPr>
        <w:pStyle w:val="a7"/>
        <w:ind w:left="240" w:right="720" w:firstLine="180"/>
      </w:pPr>
    </w:p>
    <w:p w14:paraId="12B4AFC6" w14:textId="77777777" w:rsidR="00385157" w:rsidRDefault="00385157" w:rsidP="00385157">
      <w:pPr>
        <w:pStyle w:val="a7"/>
        <w:ind w:left="240" w:right="720" w:firstLine="180"/>
      </w:pPr>
      <w:r>
        <w:t xml:space="preserve">    &lt;Button</w:t>
      </w:r>
    </w:p>
    <w:p w14:paraId="38C7F28E" w14:textId="77777777" w:rsidR="00385157" w:rsidRDefault="00385157" w:rsidP="00385157">
      <w:pPr>
        <w:pStyle w:val="a7"/>
        <w:ind w:left="240" w:right="720" w:firstLine="180"/>
      </w:pPr>
      <w:r>
        <w:t xml:space="preserve">        </w:t>
      </w:r>
      <w:proofErr w:type="spellStart"/>
      <w:r>
        <w:t>android:id</w:t>
      </w:r>
      <w:proofErr w:type="spellEnd"/>
      <w:r>
        <w:t>="@+id/</w:t>
      </w:r>
      <w:proofErr w:type="spellStart"/>
      <w:r>
        <w:t>increaseskills</w:t>
      </w:r>
      <w:proofErr w:type="spellEnd"/>
      <w:r>
        <w:t>"</w:t>
      </w:r>
    </w:p>
    <w:p w14:paraId="69B11131" w14:textId="77777777" w:rsidR="00385157" w:rsidRDefault="00385157" w:rsidP="00385157">
      <w:pPr>
        <w:pStyle w:val="a7"/>
        <w:ind w:left="240" w:right="720" w:firstLine="180"/>
      </w:pPr>
      <w:r>
        <w:t xml:space="preserve">        </w:t>
      </w:r>
      <w:proofErr w:type="spellStart"/>
      <w:proofErr w:type="gramStart"/>
      <w:r>
        <w:t>android:layout</w:t>
      </w:r>
      <w:proofErr w:type="gramEnd"/>
      <w:r>
        <w:t>_width</w:t>
      </w:r>
      <w:proofErr w:type="spellEnd"/>
      <w:r>
        <w:t>="158dp"</w:t>
      </w:r>
    </w:p>
    <w:p w14:paraId="48ED7C50" w14:textId="77777777" w:rsidR="00385157" w:rsidRDefault="00385157" w:rsidP="00385157">
      <w:pPr>
        <w:pStyle w:val="a7"/>
        <w:ind w:left="240" w:right="720" w:firstLine="180"/>
      </w:pPr>
      <w:r>
        <w:t xml:space="preserve">        </w:t>
      </w:r>
      <w:proofErr w:type="spellStart"/>
      <w:proofErr w:type="gramStart"/>
      <w:r>
        <w:t>android:layout</w:t>
      </w:r>
      <w:proofErr w:type="gramEnd"/>
      <w:r>
        <w:t>_height</w:t>
      </w:r>
      <w:proofErr w:type="spellEnd"/>
      <w:r>
        <w:t>="41dp"</w:t>
      </w:r>
    </w:p>
    <w:p w14:paraId="59C6D809" w14:textId="77777777" w:rsidR="00385157" w:rsidRDefault="00385157" w:rsidP="00385157">
      <w:pPr>
        <w:pStyle w:val="a7"/>
        <w:ind w:left="240" w:right="720" w:firstLine="180"/>
      </w:pPr>
      <w:r>
        <w:t xml:space="preserve">        </w:t>
      </w:r>
      <w:proofErr w:type="spellStart"/>
      <w:proofErr w:type="gramStart"/>
      <w:r>
        <w:t>android:layout</w:t>
      </w:r>
      <w:proofErr w:type="gramEnd"/>
      <w:r>
        <w:t>_marginTop</w:t>
      </w:r>
      <w:proofErr w:type="spellEnd"/>
      <w:r>
        <w:t>="28dp"</w:t>
      </w:r>
    </w:p>
    <w:p w14:paraId="3C5ABC58" w14:textId="77777777" w:rsidR="00385157" w:rsidRDefault="00385157" w:rsidP="00385157">
      <w:pPr>
        <w:pStyle w:val="a7"/>
        <w:ind w:left="240" w:right="720" w:firstLine="180"/>
      </w:pPr>
      <w:r>
        <w:t xml:space="preserve">        </w:t>
      </w:r>
      <w:proofErr w:type="spellStart"/>
      <w:proofErr w:type="gramStart"/>
      <w:r>
        <w:t>android:layout</w:t>
      </w:r>
      <w:proofErr w:type="gramEnd"/>
      <w:r>
        <w:t>_marginEnd</w:t>
      </w:r>
      <w:proofErr w:type="spellEnd"/>
      <w:r>
        <w:t>="28dp"</w:t>
      </w:r>
    </w:p>
    <w:p w14:paraId="7FF84518" w14:textId="77777777" w:rsidR="00385157" w:rsidRDefault="00385157" w:rsidP="00385157">
      <w:pPr>
        <w:pStyle w:val="a7"/>
        <w:ind w:left="240" w:right="720" w:firstLine="180"/>
      </w:pPr>
      <w:r>
        <w:t xml:space="preserve">        </w:t>
      </w:r>
      <w:proofErr w:type="spellStart"/>
      <w:proofErr w:type="gramStart"/>
      <w:r>
        <w:t>android:onClick</w:t>
      </w:r>
      <w:proofErr w:type="spellEnd"/>
      <w:proofErr w:type="gramEnd"/>
      <w:r>
        <w:t>="</w:t>
      </w:r>
      <w:proofErr w:type="spellStart"/>
      <w:r>
        <w:t>onClick</w:t>
      </w:r>
      <w:proofErr w:type="spellEnd"/>
      <w:r>
        <w:t>"</w:t>
      </w:r>
    </w:p>
    <w:p w14:paraId="727FB4B5" w14:textId="77777777" w:rsidR="00385157" w:rsidRDefault="00385157" w:rsidP="00385157">
      <w:pPr>
        <w:pStyle w:val="a7"/>
        <w:ind w:left="240" w:right="720" w:firstLine="180"/>
      </w:pPr>
      <w:r>
        <w:t xml:space="preserve">        </w:t>
      </w:r>
      <w:proofErr w:type="spellStart"/>
      <w:r>
        <w:t>android:text</w:t>
      </w:r>
      <w:proofErr w:type="spellEnd"/>
      <w:r>
        <w:t>="Update skills"</w:t>
      </w:r>
    </w:p>
    <w:p w14:paraId="284481DC" w14:textId="77777777" w:rsidR="00385157" w:rsidRDefault="00385157" w:rsidP="00385157">
      <w:pPr>
        <w:pStyle w:val="a7"/>
        <w:ind w:left="240" w:right="720" w:firstLine="180"/>
      </w:pPr>
      <w:r>
        <w:t xml:space="preserve">        </w:t>
      </w:r>
      <w:proofErr w:type="spellStart"/>
      <w:proofErr w:type="gramStart"/>
      <w:r>
        <w:t>app:layout</w:t>
      </w:r>
      <w:proofErr w:type="gramEnd"/>
      <w:r>
        <w:t>_constraintEnd_toEndOf</w:t>
      </w:r>
      <w:proofErr w:type="spellEnd"/>
      <w:r>
        <w:t>="parent"</w:t>
      </w:r>
    </w:p>
    <w:p w14:paraId="6736A35F" w14:textId="77777777" w:rsidR="00385157" w:rsidRDefault="00385157" w:rsidP="00385157">
      <w:pPr>
        <w:pStyle w:val="a7"/>
        <w:ind w:left="240" w:right="720" w:firstLine="180"/>
      </w:pPr>
      <w:r>
        <w:t xml:space="preserve">        </w:t>
      </w:r>
      <w:proofErr w:type="spellStart"/>
      <w:proofErr w:type="gramStart"/>
      <w:r>
        <w:t>app:layout</w:t>
      </w:r>
      <w:proofErr w:type="gramEnd"/>
      <w:r>
        <w:t>_constraintTop_toBottomOf</w:t>
      </w:r>
      <w:proofErr w:type="spellEnd"/>
      <w:r>
        <w:t>="@+id/result" /&gt;</w:t>
      </w:r>
    </w:p>
    <w:p w14:paraId="3626542C" w14:textId="77777777" w:rsidR="00385157" w:rsidRDefault="00385157" w:rsidP="00385157">
      <w:pPr>
        <w:pStyle w:val="a7"/>
        <w:ind w:left="240" w:right="720" w:firstLine="180"/>
      </w:pPr>
    </w:p>
    <w:p w14:paraId="3355606E" w14:textId="7777DB98" w:rsidR="00C46B18" w:rsidRDefault="00385157" w:rsidP="00385157">
      <w:pPr>
        <w:pStyle w:val="a7"/>
        <w:ind w:left="240" w:right="720" w:firstLine="180"/>
      </w:pPr>
      <w:r>
        <w:t>&lt;/</w:t>
      </w:r>
      <w:proofErr w:type="spellStart"/>
      <w:proofErr w:type="gramStart"/>
      <w:r>
        <w:t>androidx.constraintlayout</w:t>
      </w:r>
      <w:proofErr w:type="gramEnd"/>
      <w:r>
        <w:t>.widget.ConstraintLayout</w:t>
      </w:r>
      <w:proofErr w:type="spellEnd"/>
      <w:r>
        <w:t>&gt;</w:t>
      </w:r>
    </w:p>
    <w:p w14:paraId="3E2B5C29" w14:textId="15EDBA7B" w:rsidR="006F5A5E" w:rsidRDefault="006F5A5E" w:rsidP="00853027">
      <w:pPr>
        <w:pStyle w:val="4"/>
      </w:pPr>
      <w:r>
        <w:rPr>
          <w:rFonts w:hint="eastAsia"/>
        </w:rPr>
        <w:t>验证结果</w:t>
      </w:r>
    </w:p>
    <w:p w14:paraId="5C17C70A" w14:textId="191BD8AD" w:rsidR="00DA198B" w:rsidRDefault="00DA198B" w:rsidP="00DA198B">
      <w:pPr>
        <w:jc w:val="center"/>
        <w:rPr>
          <w:lang w:bidi="ar-SA"/>
        </w:rPr>
      </w:pPr>
      <w:r>
        <w:rPr>
          <w:noProof/>
        </w:rPr>
        <w:drawing>
          <wp:inline distT="0" distB="0" distL="0" distR="0" wp14:anchorId="6DA8DF43" wp14:editId="0289EC81">
            <wp:extent cx="3695700" cy="18764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5700" cy="1876425"/>
                    </a:xfrm>
                    <a:prstGeom prst="rect">
                      <a:avLst/>
                    </a:prstGeom>
                  </pic:spPr>
                </pic:pic>
              </a:graphicData>
            </a:graphic>
          </wp:inline>
        </w:drawing>
      </w:r>
    </w:p>
    <w:p w14:paraId="5C542A88" w14:textId="09C47720" w:rsidR="00DA198B" w:rsidRDefault="00EA6802" w:rsidP="00EA6802">
      <w:pPr>
        <w:pStyle w:val="a5"/>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12</w:t>
      </w:r>
      <w:r w:rsidR="00471A48">
        <w:fldChar w:fldCharType="end"/>
      </w:r>
    </w:p>
    <w:p w14:paraId="0F20007D" w14:textId="74C19373" w:rsidR="00132006" w:rsidRDefault="00132006" w:rsidP="00132006">
      <w:pPr>
        <w:pStyle w:val="3"/>
      </w:pPr>
      <w:r>
        <w:rPr>
          <w:rFonts w:hint="eastAsia"/>
        </w:rPr>
        <w:lastRenderedPageBreak/>
        <w:t>练习</w:t>
      </w:r>
      <w:r>
        <w:rPr>
          <w:rFonts w:hint="eastAsia"/>
        </w:rPr>
        <w:t>2</w:t>
      </w:r>
      <w:r>
        <w:rPr>
          <w:rFonts w:hint="eastAsia"/>
        </w:rPr>
        <w:t>：使用</w:t>
      </w:r>
      <w:r>
        <w:rPr>
          <w:rFonts w:hint="eastAsia"/>
        </w:rPr>
        <w:t>SQLite</w:t>
      </w:r>
    </w:p>
    <w:p w14:paraId="135B6FB2" w14:textId="44150E92" w:rsidR="004A3D51" w:rsidRDefault="004A3D51" w:rsidP="00A92476">
      <w:pPr>
        <w:rPr>
          <w:lang w:bidi="ar-SA"/>
        </w:rPr>
      </w:pPr>
      <w:r>
        <w:rPr>
          <w:rFonts w:hint="eastAsia"/>
          <w:lang w:bidi="ar-SA"/>
        </w:rPr>
        <w:t>虽然可以直接使用</w:t>
      </w:r>
      <w:r>
        <w:rPr>
          <w:rFonts w:hint="eastAsia"/>
          <w:lang w:bidi="ar-SA"/>
        </w:rPr>
        <w:t xml:space="preserve"> SQLite</w:t>
      </w:r>
      <w:r>
        <w:rPr>
          <w:rFonts w:hint="eastAsia"/>
          <w:lang w:bidi="ar-SA"/>
        </w:rPr>
        <w:t>，但应该首选使用</w:t>
      </w:r>
      <w:r>
        <w:rPr>
          <w:rFonts w:hint="eastAsia"/>
          <w:lang w:bidi="ar-SA"/>
        </w:rPr>
        <w:t xml:space="preserve"> Room </w:t>
      </w:r>
      <w:r>
        <w:rPr>
          <w:rFonts w:hint="eastAsia"/>
          <w:lang w:bidi="ar-SA"/>
        </w:rPr>
        <w:t>作为</w:t>
      </w:r>
      <w:r>
        <w:rPr>
          <w:rFonts w:hint="eastAsia"/>
          <w:lang w:bidi="ar-SA"/>
        </w:rPr>
        <w:t xml:space="preserve"> SQL </w:t>
      </w:r>
      <w:r>
        <w:rPr>
          <w:rFonts w:hint="eastAsia"/>
          <w:lang w:bidi="ar-SA"/>
        </w:rPr>
        <w:t>对象映射库。</w:t>
      </w:r>
      <w:r>
        <w:rPr>
          <w:rFonts w:hint="eastAsia"/>
          <w:lang w:bidi="ar-SA"/>
        </w:rPr>
        <w:t>Room</w:t>
      </w:r>
      <w:r>
        <w:rPr>
          <w:rFonts w:hint="eastAsia"/>
          <w:lang w:bidi="ar-SA"/>
        </w:rPr>
        <w:t>的使用在很大程度上简化了数据库的处理。使用本节中描述的数据库</w:t>
      </w:r>
      <w:r>
        <w:rPr>
          <w:rFonts w:hint="eastAsia"/>
          <w:lang w:bidi="ar-SA"/>
        </w:rPr>
        <w:t xml:space="preserve"> API </w:t>
      </w:r>
      <w:r>
        <w:rPr>
          <w:rFonts w:hint="eastAsia"/>
          <w:lang w:bidi="ar-SA"/>
        </w:rPr>
        <w:t>会带来一些挑战：</w:t>
      </w:r>
    </w:p>
    <w:p w14:paraId="35D8BCF5" w14:textId="77777777" w:rsidR="004A3D51" w:rsidRPr="00A92476" w:rsidRDefault="004A3D51" w:rsidP="00A92476">
      <w:pPr>
        <w:pStyle w:val="a"/>
        <w:ind w:firstLine="360"/>
        <w:rPr>
          <w:rFonts w:hint="eastAsia"/>
          <w:lang w:bidi="ar-SA"/>
        </w:rPr>
      </w:pPr>
      <w:r>
        <w:rPr>
          <w:rFonts w:hint="eastAsia"/>
        </w:rPr>
        <w:t xml:space="preserve">API </w:t>
      </w:r>
      <w:r>
        <w:rPr>
          <w:rFonts w:hint="eastAsia"/>
        </w:rPr>
        <w:t>相对底层，需要大量</w:t>
      </w:r>
      <w:r w:rsidRPr="00A92476">
        <w:rPr>
          <w:rFonts w:hint="eastAsia"/>
          <w:lang w:bidi="ar-SA"/>
        </w:rPr>
        <w:t>的开发时间和精力。</w:t>
      </w:r>
    </w:p>
    <w:p w14:paraId="631EF7D1" w14:textId="77777777" w:rsidR="004A3D51" w:rsidRPr="00A92476" w:rsidRDefault="004A3D51" w:rsidP="00A92476">
      <w:pPr>
        <w:pStyle w:val="a"/>
        <w:ind w:firstLine="360"/>
        <w:rPr>
          <w:rFonts w:hint="eastAsia"/>
          <w:lang w:bidi="ar-SA"/>
        </w:rPr>
      </w:pPr>
      <w:r w:rsidRPr="00A92476">
        <w:rPr>
          <w:rFonts w:hint="eastAsia"/>
          <w:lang w:bidi="ar-SA"/>
        </w:rPr>
        <w:t>无法在编译时验证原始</w:t>
      </w:r>
      <w:r w:rsidRPr="00A92476">
        <w:rPr>
          <w:rFonts w:hint="eastAsia"/>
          <w:lang w:bidi="ar-SA"/>
        </w:rPr>
        <w:t xml:space="preserve"> SQL </w:t>
      </w:r>
      <w:r w:rsidRPr="00A92476">
        <w:rPr>
          <w:rFonts w:hint="eastAsia"/>
          <w:lang w:bidi="ar-SA"/>
        </w:rPr>
        <w:t>查询。</w:t>
      </w:r>
    </w:p>
    <w:p w14:paraId="0120406E" w14:textId="77777777" w:rsidR="004A3D51" w:rsidRPr="00A92476" w:rsidRDefault="004A3D51" w:rsidP="00A92476">
      <w:pPr>
        <w:pStyle w:val="a"/>
        <w:ind w:firstLine="360"/>
        <w:rPr>
          <w:rFonts w:hint="eastAsia"/>
          <w:lang w:bidi="ar-SA"/>
        </w:rPr>
      </w:pPr>
      <w:r w:rsidRPr="00A92476">
        <w:rPr>
          <w:rFonts w:hint="eastAsia"/>
          <w:lang w:bidi="ar-SA"/>
        </w:rPr>
        <w:t>在</w:t>
      </w:r>
      <w:r w:rsidRPr="00A92476">
        <w:rPr>
          <w:rFonts w:hint="eastAsia"/>
          <w:lang w:bidi="ar-SA"/>
        </w:rPr>
        <w:t xml:space="preserve"> SQL </w:t>
      </w:r>
      <w:r w:rsidRPr="00A92476">
        <w:rPr>
          <w:rFonts w:hint="eastAsia"/>
          <w:lang w:bidi="ar-SA"/>
        </w:rPr>
        <w:t>查询和数据对象之间进行转换需要大量样板代码。</w:t>
      </w:r>
    </w:p>
    <w:p w14:paraId="1D5012AE" w14:textId="5B5AF6D3" w:rsidR="004A3D51" w:rsidRDefault="004A3D51" w:rsidP="004A3D51">
      <w:pPr>
        <w:rPr>
          <w:lang w:bidi="ar-SA"/>
        </w:rPr>
      </w:pPr>
      <w:proofErr w:type="spellStart"/>
      <w:r>
        <w:rPr>
          <w:rFonts w:hint="eastAsia"/>
          <w:lang w:bidi="ar-SA"/>
        </w:rPr>
        <w:t>android.database</w:t>
      </w:r>
      <w:proofErr w:type="spellEnd"/>
      <w:r>
        <w:rPr>
          <w:rFonts w:hint="eastAsia"/>
          <w:lang w:bidi="ar-SA"/>
        </w:rPr>
        <w:t>包含使用数据库所需的所有类</w:t>
      </w:r>
      <w:r w:rsidR="00713263">
        <w:rPr>
          <w:rFonts w:hint="eastAsia"/>
          <w:lang w:bidi="ar-SA"/>
        </w:rPr>
        <w:t>，</w:t>
      </w:r>
      <w:proofErr w:type="spellStart"/>
      <w:r>
        <w:rPr>
          <w:rFonts w:hint="eastAsia"/>
          <w:lang w:bidi="ar-SA"/>
        </w:rPr>
        <w:t>android.database.sqlite</w:t>
      </w:r>
      <w:proofErr w:type="spellEnd"/>
      <w:r>
        <w:rPr>
          <w:rFonts w:hint="eastAsia"/>
          <w:lang w:bidi="ar-SA"/>
        </w:rPr>
        <w:t>包含</w:t>
      </w:r>
      <w:r>
        <w:rPr>
          <w:rFonts w:hint="eastAsia"/>
          <w:lang w:bidi="ar-SA"/>
        </w:rPr>
        <w:t xml:space="preserve"> SQLite </w:t>
      </w:r>
      <w:r>
        <w:rPr>
          <w:rFonts w:hint="eastAsia"/>
          <w:lang w:bidi="ar-SA"/>
        </w:rPr>
        <w:t>特定的类。要在</w:t>
      </w:r>
      <w:r w:rsidR="00713263">
        <w:rPr>
          <w:rFonts w:hint="eastAsia"/>
          <w:lang w:bidi="ar-SA"/>
        </w:rPr>
        <w:t>安卓</w:t>
      </w:r>
      <w:r>
        <w:rPr>
          <w:rFonts w:hint="eastAsia"/>
          <w:lang w:bidi="ar-SA"/>
        </w:rPr>
        <w:t>应用程序中创建和升级数据库，需要</w:t>
      </w:r>
      <w:r w:rsidR="00713263">
        <w:rPr>
          <w:rFonts w:hint="eastAsia"/>
          <w:lang w:bidi="ar-SA"/>
        </w:rPr>
        <w:t>使用</w:t>
      </w:r>
      <w:proofErr w:type="spellStart"/>
      <w:r>
        <w:rPr>
          <w:rFonts w:hint="eastAsia"/>
          <w:lang w:bidi="ar-SA"/>
        </w:rPr>
        <w:t>SQLiteOpenHelper</w:t>
      </w:r>
      <w:proofErr w:type="spellEnd"/>
      <w:r w:rsidR="00713263">
        <w:rPr>
          <w:rFonts w:hint="eastAsia"/>
          <w:lang w:bidi="ar-SA"/>
        </w:rPr>
        <w:t>子类，</w:t>
      </w:r>
      <w:proofErr w:type="spellStart"/>
      <w:r>
        <w:rPr>
          <w:rFonts w:hint="eastAsia"/>
          <w:lang w:bidi="ar-SA"/>
        </w:rPr>
        <w:t>SQLiteDatabase</w:t>
      </w:r>
      <w:proofErr w:type="spellEnd"/>
      <w:r>
        <w:rPr>
          <w:rFonts w:hint="eastAsia"/>
          <w:lang w:bidi="ar-SA"/>
        </w:rPr>
        <w:t>对象是数据库的</w:t>
      </w:r>
      <w:r>
        <w:rPr>
          <w:rFonts w:hint="eastAsia"/>
          <w:lang w:bidi="ar-SA"/>
        </w:rPr>
        <w:t xml:space="preserve"> Java </w:t>
      </w:r>
      <w:r>
        <w:rPr>
          <w:rFonts w:hint="eastAsia"/>
          <w:lang w:bidi="ar-SA"/>
        </w:rPr>
        <w:t>表示。在子类的构造函数中，在</w:t>
      </w:r>
      <w:proofErr w:type="spellStart"/>
      <w:r>
        <w:rPr>
          <w:rFonts w:hint="eastAsia"/>
          <w:lang w:bidi="ar-SA"/>
        </w:rPr>
        <w:t>SQLiteOpenHelper.super</w:t>
      </w:r>
      <w:proofErr w:type="spellEnd"/>
      <w:r>
        <w:rPr>
          <w:rFonts w:hint="eastAsia"/>
          <w:lang w:bidi="ar-SA"/>
        </w:rPr>
        <w:t>()</w:t>
      </w:r>
      <w:r>
        <w:rPr>
          <w:rFonts w:hint="eastAsia"/>
          <w:lang w:bidi="ar-SA"/>
        </w:rPr>
        <w:t>调用中指定数据库的名称和版本。在</w:t>
      </w:r>
      <w:proofErr w:type="spellStart"/>
      <w:r>
        <w:rPr>
          <w:rFonts w:hint="eastAsia"/>
          <w:lang w:bidi="ar-SA"/>
        </w:rPr>
        <w:t>SQLiteOpenHelper</w:t>
      </w:r>
      <w:proofErr w:type="spellEnd"/>
      <w:r>
        <w:rPr>
          <w:rFonts w:hint="eastAsia"/>
          <w:lang w:bidi="ar-SA"/>
        </w:rPr>
        <w:t>子类中，需要覆盖以下方法：</w:t>
      </w:r>
    </w:p>
    <w:p w14:paraId="23E95350" w14:textId="54D93923" w:rsidR="004A3D51" w:rsidRDefault="004A3D51" w:rsidP="00CC7782">
      <w:pPr>
        <w:pStyle w:val="a"/>
        <w:ind w:firstLine="360"/>
        <w:rPr>
          <w:rFonts w:hint="eastAsia"/>
          <w:lang w:bidi="ar-SA"/>
        </w:rPr>
      </w:pPr>
      <w:proofErr w:type="spellStart"/>
      <w:r>
        <w:rPr>
          <w:rFonts w:hint="eastAsia"/>
          <w:lang w:bidi="ar-SA"/>
        </w:rPr>
        <w:t>onCreate</w:t>
      </w:r>
      <w:proofErr w:type="spellEnd"/>
      <w:r>
        <w:rPr>
          <w:rFonts w:hint="eastAsia"/>
          <w:lang w:bidi="ar-SA"/>
        </w:rPr>
        <w:t>()</w:t>
      </w:r>
      <w:r w:rsidR="00CC7782">
        <w:rPr>
          <w:rFonts w:hint="eastAsia"/>
          <w:lang w:bidi="ar-SA"/>
        </w:rPr>
        <w:t>：</w:t>
      </w:r>
      <w:r>
        <w:rPr>
          <w:rFonts w:hint="eastAsia"/>
          <w:lang w:bidi="ar-SA"/>
        </w:rPr>
        <w:t>如果数据库已被访问但尚未创建，则由框架调用。</w:t>
      </w:r>
    </w:p>
    <w:p w14:paraId="7F87513B" w14:textId="4BBBD7D7" w:rsidR="004A3D51" w:rsidRDefault="004A3D51" w:rsidP="00CC7782">
      <w:pPr>
        <w:pStyle w:val="a"/>
        <w:ind w:firstLine="360"/>
        <w:rPr>
          <w:rFonts w:hint="eastAsia"/>
          <w:lang w:bidi="ar-SA"/>
        </w:rPr>
      </w:pPr>
      <w:proofErr w:type="spellStart"/>
      <w:r>
        <w:rPr>
          <w:rFonts w:hint="eastAsia"/>
          <w:lang w:bidi="ar-SA"/>
        </w:rPr>
        <w:t>onUpgrade</w:t>
      </w:r>
      <w:proofErr w:type="spellEnd"/>
      <w:r>
        <w:rPr>
          <w:rFonts w:hint="eastAsia"/>
          <w:lang w:bidi="ar-SA"/>
        </w:rPr>
        <w:t>()</w:t>
      </w:r>
      <w:r w:rsidR="00CC7782">
        <w:rPr>
          <w:rFonts w:hint="eastAsia"/>
          <w:lang w:bidi="ar-SA"/>
        </w:rPr>
        <w:t>：</w:t>
      </w:r>
      <w:r>
        <w:rPr>
          <w:rFonts w:hint="eastAsia"/>
          <w:lang w:bidi="ar-SA"/>
        </w:rPr>
        <w:t>如果数据库版本在应用程序代码中增加，则调用。此方法允许更新现有数据库模式或删除现有数据库并通过该</w:t>
      </w:r>
      <w:proofErr w:type="spellStart"/>
      <w:r>
        <w:rPr>
          <w:rFonts w:hint="eastAsia"/>
          <w:lang w:bidi="ar-SA"/>
        </w:rPr>
        <w:t>onCreate</w:t>
      </w:r>
      <w:proofErr w:type="spellEnd"/>
      <w:r>
        <w:rPr>
          <w:rFonts w:hint="eastAsia"/>
          <w:lang w:bidi="ar-SA"/>
        </w:rPr>
        <w:t>()</w:t>
      </w:r>
      <w:r>
        <w:rPr>
          <w:rFonts w:hint="eastAsia"/>
          <w:lang w:bidi="ar-SA"/>
        </w:rPr>
        <w:t>方法重新创建它。</w:t>
      </w:r>
    </w:p>
    <w:p w14:paraId="66FE7F92" w14:textId="00542F1F" w:rsidR="004A3D51" w:rsidRDefault="004A3D51" w:rsidP="004A3D51">
      <w:pPr>
        <w:rPr>
          <w:rFonts w:hint="eastAsia"/>
          <w:lang w:bidi="ar-SA"/>
        </w:rPr>
      </w:pPr>
      <w:r>
        <w:rPr>
          <w:rFonts w:hint="eastAsia"/>
          <w:lang w:bidi="ar-SA"/>
        </w:rPr>
        <w:t>该类</w:t>
      </w:r>
      <w:proofErr w:type="spellStart"/>
      <w:r>
        <w:rPr>
          <w:rFonts w:hint="eastAsia"/>
          <w:lang w:bidi="ar-SA"/>
        </w:rPr>
        <w:t>SQLiteOpenHelper</w:t>
      </w:r>
      <w:proofErr w:type="spellEnd"/>
      <w:r>
        <w:rPr>
          <w:rFonts w:hint="eastAsia"/>
          <w:lang w:bidi="ar-SA"/>
        </w:rPr>
        <w:t>提供</w:t>
      </w:r>
      <w:proofErr w:type="spellStart"/>
      <w:r>
        <w:rPr>
          <w:rFonts w:hint="eastAsia"/>
          <w:lang w:bidi="ar-SA"/>
        </w:rPr>
        <w:t>getReadableDatabase</w:t>
      </w:r>
      <w:proofErr w:type="spellEnd"/>
      <w:r>
        <w:rPr>
          <w:rFonts w:hint="eastAsia"/>
          <w:lang w:bidi="ar-SA"/>
        </w:rPr>
        <w:t>()</w:t>
      </w:r>
      <w:r>
        <w:rPr>
          <w:rFonts w:hint="eastAsia"/>
          <w:lang w:bidi="ar-SA"/>
        </w:rPr>
        <w:t>和</w:t>
      </w:r>
      <w:proofErr w:type="spellStart"/>
      <w:r>
        <w:rPr>
          <w:rFonts w:hint="eastAsia"/>
          <w:lang w:bidi="ar-SA"/>
        </w:rPr>
        <w:t>getWriteableDatabase</w:t>
      </w:r>
      <w:proofErr w:type="spellEnd"/>
      <w:r>
        <w:rPr>
          <w:rFonts w:hint="eastAsia"/>
          <w:lang w:bidi="ar-SA"/>
        </w:rPr>
        <w:t>()</w:t>
      </w:r>
      <w:r>
        <w:rPr>
          <w:rFonts w:hint="eastAsia"/>
          <w:lang w:bidi="ar-SA"/>
        </w:rPr>
        <w:t>方法。它们允许对</w:t>
      </w:r>
      <w:proofErr w:type="spellStart"/>
      <w:r>
        <w:rPr>
          <w:rFonts w:hint="eastAsia"/>
          <w:lang w:bidi="ar-SA"/>
        </w:rPr>
        <w:t>SQLiteDatabase</w:t>
      </w:r>
      <w:proofErr w:type="spellEnd"/>
      <w:r>
        <w:rPr>
          <w:rFonts w:hint="eastAsia"/>
          <w:lang w:bidi="ar-SA"/>
        </w:rPr>
        <w:t>数据库进行读或写访问。数据库表应使用表的主键标识符</w:t>
      </w:r>
      <w:r>
        <w:rPr>
          <w:rFonts w:hint="eastAsia"/>
          <w:lang w:bidi="ar-SA"/>
        </w:rPr>
        <w:t>_id</w:t>
      </w:r>
      <w:r w:rsidR="00C35D0F">
        <w:rPr>
          <w:rFonts w:hint="eastAsia"/>
          <w:lang w:bidi="ar-SA"/>
        </w:rPr>
        <w:t>，</w:t>
      </w:r>
      <w:r>
        <w:rPr>
          <w:rFonts w:hint="eastAsia"/>
          <w:lang w:bidi="ar-SA"/>
        </w:rPr>
        <w:t>几个</w:t>
      </w:r>
      <w:r w:rsidR="00C35D0F">
        <w:rPr>
          <w:rFonts w:hint="eastAsia"/>
          <w:lang w:bidi="ar-SA"/>
        </w:rPr>
        <w:t>安卓</w:t>
      </w:r>
      <w:r>
        <w:rPr>
          <w:rFonts w:hint="eastAsia"/>
          <w:lang w:bidi="ar-SA"/>
        </w:rPr>
        <w:t>功能依赖于这个标准。</w:t>
      </w:r>
      <w:proofErr w:type="spellStart"/>
      <w:r>
        <w:rPr>
          <w:rFonts w:hint="eastAsia"/>
          <w:lang w:bidi="ar-SA"/>
        </w:rPr>
        <w:t>SQLiteDatabase</w:t>
      </w:r>
      <w:proofErr w:type="spellEnd"/>
      <w:r>
        <w:rPr>
          <w:rFonts w:hint="eastAsia"/>
          <w:lang w:bidi="ar-SA"/>
        </w:rPr>
        <w:t>是使用</w:t>
      </w:r>
      <w:r>
        <w:rPr>
          <w:rFonts w:hint="eastAsia"/>
          <w:lang w:bidi="ar-SA"/>
        </w:rPr>
        <w:t xml:space="preserve"> SQLite </w:t>
      </w:r>
      <w:r>
        <w:rPr>
          <w:rFonts w:hint="eastAsia"/>
          <w:lang w:bidi="ar-SA"/>
        </w:rPr>
        <w:t>数据库的基类</w:t>
      </w:r>
      <w:r w:rsidR="00515772">
        <w:rPr>
          <w:rFonts w:hint="eastAsia"/>
          <w:lang w:bidi="ar-SA"/>
        </w:rPr>
        <w:t>，</w:t>
      </w:r>
      <w:r>
        <w:rPr>
          <w:rFonts w:hint="eastAsia"/>
          <w:lang w:bidi="ar-SA"/>
        </w:rPr>
        <w:t>提供了</w:t>
      </w:r>
      <w:r>
        <w:rPr>
          <w:rFonts w:hint="eastAsia"/>
          <w:lang w:bidi="ar-SA"/>
        </w:rPr>
        <w:t>insert()</w:t>
      </w:r>
      <w:r w:rsidR="00515772">
        <w:rPr>
          <w:rFonts w:hint="eastAsia"/>
          <w:lang w:bidi="ar-SA"/>
        </w:rPr>
        <w:t>、</w:t>
      </w:r>
      <w:r>
        <w:rPr>
          <w:rFonts w:hint="eastAsia"/>
          <w:lang w:bidi="ar-SA"/>
        </w:rPr>
        <w:t>update()</w:t>
      </w:r>
      <w:r>
        <w:rPr>
          <w:rFonts w:hint="eastAsia"/>
          <w:lang w:bidi="ar-SA"/>
        </w:rPr>
        <w:t>和</w:t>
      </w:r>
      <w:r>
        <w:rPr>
          <w:rFonts w:hint="eastAsia"/>
          <w:lang w:bidi="ar-SA"/>
        </w:rPr>
        <w:t>delete()</w:t>
      </w:r>
      <w:r w:rsidR="00515772">
        <w:rPr>
          <w:rFonts w:hint="eastAsia"/>
          <w:lang w:bidi="ar-SA"/>
        </w:rPr>
        <w:t>等</w:t>
      </w:r>
      <w:r>
        <w:rPr>
          <w:rFonts w:hint="eastAsia"/>
          <w:lang w:bidi="ar-SA"/>
        </w:rPr>
        <w:t>方法来打开、查询、更新和关闭数据库。</w:t>
      </w:r>
      <w:r>
        <w:rPr>
          <w:rFonts w:hint="eastAsia"/>
          <w:lang w:bidi="ar-SA"/>
        </w:rPr>
        <w:t xml:space="preserve">SQLite </w:t>
      </w:r>
      <w:r>
        <w:rPr>
          <w:rFonts w:hint="eastAsia"/>
          <w:lang w:bidi="ar-SA"/>
        </w:rPr>
        <w:t>中的更改是</w:t>
      </w:r>
      <w:r>
        <w:rPr>
          <w:rFonts w:hint="eastAsia"/>
          <w:lang w:bidi="ar-SA"/>
        </w:rPr>
        <w:t xml:space="preserve"> ACID</w:t>
      </w:r>
      <w:r>
        <w:rPr>
          <w:rFonts w:hint="eastAsia"/>
          <w:lang w:bidi="ar-SA"/>
        </w:rPr>
        <w:t>（原子的、一致的、隔离的、持久的）</w:t>
      </w:r>
      <w:r w:rsidR="000313FB">
        <w:rPr>
          <w:rFonts w:hint="eastAsia"/>
          <w:lang w:bidi="ar-SA"/>
        </w:rPr>
        <w:t>，</w:t>
      </w:r>
      <w:r>
        <w:rPr>
          <w:rFonts w:hint="eastAsia"/>
          <w:lang w:bidi="ar-SA"/>
        </w:rPr>
        <w:t>这意味着每个更新、插入和删除操作都是</w:t>
      </w:r>
      <w:r>
        <w:rPr>
          <w:rFonts w:hint="eastAsia"/>
          <w:lang w:bidi="ar-SA"/>
        </w:rPr>
        <w:t xml:space="preserve"> ACID</w:t>
      </w:r>
      <w:r>
        <w:rPr>
          <w:rFonts w:hint="eastAsia"/>
          <w:lang w:bidi="ar-SA"/>
        </w:rPr>
        <w:t>。这需要一些数据库处理开销，因此应该将</w:t>
      </w:r>
      <w:r>
        <w:rPr>
          <w:rFonts w:hint="eastAsia"/>
          <w:lang w:bidi="ar-SA"/>
        </w:rPr>
        <w:t xml:space="preserve"> SQLite </w:t>
      </w:r>
      <w:r>
        <w:rPr>
          <w:rFonts w:hint="eastAsia"/>
          <w:lang w:bidi="ar-SA"/>
        </w:rPr>
        <w:t>数据库中的更新包装在一个事务中，并在几次操作后提交该事务。这可以显着提高性能。下面的代码演示了性能优化。</w:t>
      </w:r>
    </w:p>
    <w:p w14:paraId="22FF5B43" w14:textId="77777777" w:rsidR="004A3D51" w:rsidRDefault="004A3D51" w:rsidP="00836D81">
      <w:pPr>
        <w:pStyle w:val="a7"/>
        <w:ind w:left="240" w:right="720" w:firstLine="180"/>
      </w:pPr>
      <w:proofErr w:type="spellStart"/>
      <w:proofErr w:type="gramStart"/>
      <w:r>
        <w:t>db.beginTransaction</w:t>
      </w:r>
      <w:proofErr w:type="spellEnd"/>
      <w:proofErr w:type="gramEnd"/>
      <w:r>
        <w:t>();</w:t>
      </w:r>
    </w:p>
    <w:p w14:paraId="395CE9F7" w14:textId="77777777" w:rsidR="004A3D51" w:rsidRDefault="004A3D51" w:rsidP="00836D81">
      <w:pPr>
        <w:pStyle w:val="a7"/>
        <w:ind w:left="240" w:right="720" w:firstLine="180"/>
      </w:pPr>
      <w:r>
        <w:t>try {</w:t>
      </w:r>
    </w:p>
    <w:p w14:paraId="3C886D4A" w14:textId="77777777" w:rsidR="004A3D51" w:rsidRDefault="004A3D51" w:rsidP="00836D81">
      <w:pPr>
        <w:pStyle w:val="a7"/>
        <w:ind w:left="240" w:right="720" w:firstLine="180"/>
      </w:pPr>
      <w:r>
        <w:t xml:space="preserve">   for (int </w:t>
      </w:r>
      <w:proofErr w:type="spellStart"/>
      <w:r>
        <w:t>i</w:t>
      </w:r>
      <w:proofErr w:type="spellEnd"/>
      <w:r>
        <w:t xml:space="preserve">= 0; </w:t>
      </w:r>
      <w:proofErr w:type="spellStart"/>
      <w:r>
        <w:t>i</w:t>
      </w:r>
      <w:proofErr w:type="spellEnd"/>
      <w:r>
        <w:t xml:space="preserve">&lt; </w:t>
      </w:r>
      <w:proofErr w:type="spellStart"/>
      <w:proofErr w:type="gramStart"/>
      <w:r>
        <w:t>values.lenght</w:t>
      </w:r>
      <w:proofErr w:type="spellEnd"/>
      <w:proofErr w:type="gramEnd"/>
      <w:r>
        <w:t xml:space="preserve">; </w:t>
      </w:r>
      <w:proofErr w:type="spellStart"/>
      <w:r>
        <w:t>i</w:t>
      </w:r>
      <w:proofErr w:type="spellEnd"/>
      <w:r>
        <w:t>++){</w:t>
      </w:r>
    </w:p>
    <w:p w14:paraId="58D59170" w14:textId="77777777" w:rsidR="004A3D51" w:rsidRDefault="004A3D51" w:rsidP="00836D81">
      <w:pPr>
        <w:pStyle w:val="a7"/>
        <w:ind w:left="240" w:right="720" w:firstLine="180"/>
      </w:pPr>
      <w:r>
        <w:t xml:space="preserve">       // TODO prepare </w:t>
      </w:r>
      <w:proofErr w:type="spellStart"/>
      <w:r>
        <w:t>ContentValues</w:t>
      </w:r>
      <w:proofErr w:type="spellEnd"/>
      <w:r>
        <w:t xml:space="preserve"> object values</w:t>
      </w:r>
    </w:p>
    <w:p w14:paraId="14396290" w14:textId="77777777" w:rsidR="004A3D51" w:rsidRDefault="004A3D51" w:rsidP="00836D81">
      <w:pPr>
        <w:pStyle w:val="a7"/>
        <w:ind w:left="240" w:right="720" w:firstLine="180"/>
      </w:pPr>
      <w:r>
        <w:t xml:space="preserve">       </w:t>
      </w:r>
      <w:proofErr w:type="spellStart"/>
      <w:proofErr w:type="gramStart"/>
      <w:r>
        <w:t>db.insert</w:t>
      </w:r>
      <w:proofErr w:type="spellEnd"/>
      <w:proofErr w:type="gramEnd"/>
      <w:r>
        <w:t>(</w:t>
      </w:r>
      <w:proofErr w:type="spellStart"/>
      <w:r>
        <w:t>your_table</w:t>
      </w:r>
      <w:proofErr w:type="spellEnd"/>
      <w:r>
        <w:t>, null, values);</w:t>
      </w:r>
    </w:p>
    <w:p w14:paraId="7886DEDD" w14:textId="77777777" w:rsidR="004A3D51" w:rsidRDefault="004A3D51" w:rsidP="00836D81">
      <w:pPr>
        <w:pStyle w:val="a7"/>
        <w:ind w:left="240" w:right="720" w:firstLine="180"/>
      </w:pPr>
      <w:r>
        <w:t xml:space="preserve">       // In case you do larger updates</w:t>
      </w:r>
    </w:p>
    <w:p w14:paraId="6920B919" w14:textId="77777777" w:rsidR="004A3D51" w:rsidRDefault="004A3D51" w:rsidP="00836D81">
      <w:pPr>
        <w:pStyle w:val="a7"/>
        <w:ind w:left="240" w:right="720" w:firstLine="180"/>
      </w:pPr>
      <w:r>
        <w:t xml:space="preserve">       </w:t>
      </w:r>
      <w:proofErr w:type="spellStart"/>
      <w:proofErr w:type="gramStart"/>
      <w:r>
        <w:t>yieldIfContededSafely</w:t>
      </w:r>
      <w:proofErr w:type="spellEnd"/>
      <w:r>
        <w:t>(</w:t>
      </w:r>
      <w:proofErr w:type="gramEnd"/>
      <w:r>
        <w:t>)</w:t>
      </w:r>
    </w:p>
    <w:p w14:paraId="2769D4D1" w14:textId="77777777" w:rsidR="004A3D51" w:rsidRDefault="004A3D51" w:rsidP="00836D81">
      <w:pPr>
        <w:pStyle w:val="a7"/>
        <w:ind w:left="240" w:right="720" w:firstLine="180"/>
      </w:pPr>
      <w:r>
        <w:t xml:space="preserve">     }</w:t>
      </w:r>
    </w:p>
    <w:p w14:paraId="22161C83" w14:textId="77777777" w:rsidR="004A3D51" w:rsidRDefault="004A3D51" w:rsidP="00836D81">
      <w:pPr>
        <w:pStyle w:val="a7"/>
        <w:ind w:left="240" w:right="720" w:firstLine="180"/>
      </w:pPr>
      <w:r>
        <w:lastRenderedPageBreak/>
        <w:t xml:space="preserve">     </w:t>
      </w:r>
      <w:proofErr w:type="spellStart"/>
      <w:proofErr w:type="gramStart"/>
      <w:r>
        <w:t>db.setTransactionSuccessful</w:t>
      </w:r>
      <w:proofErr w:type="spellEnd"/>
      <w:proofErr w:type="gramEnd"/>
      <w:r>
        <w:t>();</w:t>
      </w:r>
    </w:p>
    <w:p w14:paraId="4550851D" w14:textId="77777777" w:rsidR="004A3D51" w:rsidRDefault="004A3D51" w:rsidP="00836D81">
      <w:pPr>
        <w:pStyle w:val="a7"/>
        <w:ind w:left="240" w:right="720" w:firstLine="180"/>
      </w:pPr>
      <w:r>
        <w:t xml:space="preserve">    } finally {</w:t>
      </w:r>
    </w:p>
    <w:p w14:paraId="3D0F73DD" w14:textId="77777777" w:rsidR="004A3D51" w:rsidRDefault="004A3D51" w:rsidP="00836D81">
      <w:pPr>
        <w:pStyle w:val="a7"/>
        <w:ind w:left="240" w:right="720" w:firstLine="180"/>
      </w:pPr>
      <w:r>
        <w:t xml:space="preserve">      </w:t>
      </w:r>
      <w:proofErr w:type="spellStart"/>
      <w:proofErr w:type="gramStart"/>
      <w:r>
        <w:t>db.endTransaction</w:t>
      </w:r>
      <w:proofErr w:type="spellEnd"/>
      <w:proofErr w:type="gramEnd"/>
      <w:r>
        <w:t>();</w:t>
      </w:r>
    </w:p>
    <w:p w14:paraId="14DCC652" w14:textId="77777777" w:rsidR="004A3D51" w:rsidRDefault="004A3D51" w:rsidP="00836D81">
      <w:pPr>
        <w:pStyle w:val="a7"/>
        <w:ind w:left="240" w:right="720" w:firstLine="180"/>
      </w:pPr>
      <w:r>
        <w:t>}</w:t>
      </w:r>
    </w:p>
    <w:p w14:paraId="22B86D60" w14:textId="63C6F6C1" w:rsidR="00836D81" w:rsidRDefault="00EE330D" w:rsidP="00EE330D">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40</w:t>
      </w:r>
      <w:r w:rsidR="00B46836">
        <w:fldChar w:fldCharType="end"/>
      </w:r>
    </w:p>
    <w:p w14:paraId="2953373C" w14:textId="38A06DD6" w:rsidR="004A3D51" w:rsidRDefault="004A3D51" w:rsidP="004A3D51">
      <w:pPr>
        <w:rPr>
          <w:rFonts w:hint="eastAsia"/>
          <w:lang w:bidi="ar-SA"/>
        </w:rPr>
      </w:pPr>
      <w:r>
        <w:rPr>
          <w:rFonts w:hint="eastAsia"/>
          <w:lang w:bidi="ar-SA"/>
        </w:rPr>
        <w:t>对于较大的数据更新，应该使用该</w:t>
      </w:r>
      <w:r>
        <w:rPr>
          <w:rFonts w:hint="eastAsia"/>
          <w:lang w:bidi="ar-SA"/>
        </w:rPr>
        <w:t xml:space="preserve"> </w:t>
      </w:r>
      <w:proofErr w:type="spellStart"/>
      <w:r>
        <w:rPr>
          <w:rFonts w:hint="eastAsia"/>
          <w:lang w:bidi="ar-SA"/>
        </w:rPr>
        <w:t>yieldIfContededSafely</w:t>
      </w:r>
      <w:proofErr w:type="spellEnd"/>
      <w:r>
        <w:rPr>
          <w:rFonts w:hint="eastAsia"/>
          <w:lang w:bidi="ar-SA"/>
        </w:rPr>
        <w:t xml:space="preserve">() </w:t>
      </w:r>
      <w:r>
        <w:rPr>
          <w:rFonts w:hint="eastAsia"/>
          <w:lang w:bidi="ar-SA"/>
        </w:rPr>
        <w:t>方法。</w:t>
      </w:r>
      <w:r>
        <w:rPr>
          <w:rFonts w:hint="eastAsia"/>
          <w:lang w:bidi="ar-SA"/>
        </w:rPr>
        <w:t xml:space="preserve">SQLite </w:t>
      </w:r>
      <w:r>
        <w:rPr>
          <w:rFonts w:hint="eastAsia"/>
          <w:lang w:bidi="ar-SA"/>
        </w:rPr>
        <w:t>在事务期间锁定数据库。通过这个调用，</w:t>
      </w:r>
      <w:r w:rsidR="00501EA8">
        <w:rPr>
          <w:rFonts w:hint="eastAsia"/>
          <w:lang w:bidi="ar-SA"/>
        </w:rPr>
        <w:t>安卓</w:t>
      </w:r>
      <w:r>
        <w:rPr>
          <w:rFonts w:hint="eastAsia"/>
          <w:lang w:bidi="ar-SA"/>
        </w:rPr>
        <w:t>会检查是否有其他人查询数据，以及是否自动完成交易并打开一个新交易。这样其他进程可以访问其间的数据。还提供了</w:t>
      </w:r>
      <w:proofErr w:type="spellStart"/>
      <w:r>
        <w:rPr>
          <w:rFonts w:hint="eastAsia"/>
          <w:lang w:bidi="ar-SA"/>
        </w:rPr>
        <w:t>execSQL</w:t>
      </w:r>
      <w:proofErr w:type="spellEnd"/>
      <w:r>
        <w:rPr>
          <w:rFonts w:hint="eastAsia"/>
          <w:lang w:bidi="ar-SA"/>
        </w:rPr>
        <w:t>()</w:t>
      </w:r>
      <w:r>
        <w:rPr>
          <w:rFonts w:hint="eastAsia"/>
          <w:lang w:bidi="ar-SA"/>
        </w:rPr>
        <w:t>允许执行</w:t>
      </w:r>
      <w:r>
        <w:rPr>
          <w:rFonts w:hint="eastAsia"/>
          <w:lang w:bidi="ar-SA"/>
        </w:rPr>
        <w:t xml:space="preserve"> SQL </w:t>
      </w:r>
      <w:r>
        <w:rPr>
          <w:rFonts w:hint="eastAsia"/>
          <w:lang w:bidi="ar-SA"/>
        </w:rPr>
        <w:t>语句的方法。该对象</w:t>
      </w:r>
      <w:proofErr w:type="spellStart"/>
      <w:r>
        <w:rPr>
          <w:rFonts w:hint="eastAsia"/>
          <w:lang w:bidi="ar-SA"/>
        </w:rPr>
        <w:t>ContentValues</w:t>
      </w:r>
      <w:proofErr w:type="spellEnd"/>
      <w:r>
        <w:rPr>
          <w:rFonts w:hint="eastAsia"/>
          <w:lang w:bidi="ar-SA"/>
        </w:rPr>
        <w:t>允许为插入和更新定义键</w:t>
      </w:r>
      <w:r>
        <w:rPr>
          <w:rFonts w:hint="eastAsia"/>
          <w:lang w:bidi="ar-SA"/>
        </w:rPr>
        <w:t>/</w:t>
      </w:r>
      <w:r>
        <w:rPr>
          <w:rFonts w:hint="eastAsia"/>
          <w:lang w:bidi="ar-SA"/>
        </w:rPr>
        <w:t>值。</w:t>
      </w:r>
      <w:r>
        <w:rPr>
          <w:rFonts w:hint="eastAsia"/>
          <w:lang w:bidi="ar-SA"/>
        </w:rPr>
        <w:t>key</w:t>
      </w:r>
      <w:r>
        <w:rPr>
          <w:rFonts w:hint="eastAsia"/>
          <w:lang w:bidi="ar-SA"/>
        </w:rPr>
        <w:t>表示表列标识符，表示</w:t>
      </w:r>
      <w:r>
        <w:rPr>
          <w:rFonts w:hint="eastAsia"/>
          <w:lang w:bidi="ar-SA"/>
        </w:rPr>
        <w:t>value</w:t>
      </w:r>
      <w:r>
        <w:rPr>
          <w:rFonts w:hint="eastAsia"/>
          <w:lang w:bidi="ar-SA"/>
        </w:rPr>
        <w:t>该列中表记录的内容。可以通过</w:t>
      </w:r>
      <w:proofErr w:type="spellStart"/>
      <w:r>
        <w:rPr>
          <w:rFonts w:hint="eastAsia"/>
          <w:lang w:bidi="ar-SA"/>
        </w:rPr>
        <w:t>rawQuery</w:t>
      </w:r>
      <w:proofErr w:type="spellEnd"/>
      <w:r>
        <w:rPr>
          <w:rFonts w:hint="eastAsia"/>
          <w:lang w:bidi="ar-SA"/>
        </w:rPr>
        <w:t>()</w:t>
      </w:r>
      <w:r>
        <w:rPr>
          <w:rFonts w:hint="eastAsia"/>
          <w:lang w:bidi="ar-SA"/>
        </w:rPr>
        <w:t>和</w:t>
      </w:r>
      <w:r>
        <w:rPr>
          <w:rFonts w:hint="eastAsia"/>
          <w:lang w:bidi="ar-SA"/>
        </w:rPr>
        <w:t>query()</w:t>
      </w:r>
      <w:r>
        <w:rPr>
          <w:rFonts w:hint="eastAsia"/>
          <w:lang w:bidi="ar-SA"/>
        </w:rPr>
        <w:t>方法创建查询。</w:t>
      </w:r>
      <w:r>
        <w:rPr>
          <w:rFonts w:hint="eastAsia"/>
          <w:lang w:bidi="ar-SA"/>
        </w:rPr>
        <w:t xml:space="preserve"> </w:t>
      </w:r>
      <w:proofErr w:type="spellStart"/>
      <w:r>
        <w:rPr>
          <w:rFonts w:hint="eastAsia"/>
          <w:lang w:bidi="ar-SA"/>
        </w:rPr>
        <w:t>rawQuery</w:t>
      </w:r>
      <w:proofErr w:type="spellEnd"/>
      <w:r>
        <w:rPr>
          <w:rFonts w:hint="eastAsia"/>
          <w:lang w:bidi="ar-SA"/>
        </w:rPr>
        <w:t>()</w:t>
      </w:r>
      <w:r>
        <w:rPr>
          <w:rFonts w:hint="eastAsia"/>
          <w:lang w:bidi="ar-SA"/>
        </w:rPr>
        <w:t>直接接受一个</w:t>
      </w:r>
      <w:r>
        <w:rPr>
          <w:rFonts w:hint="eastAsia"/>
          <w:lang w:bidi="ar-SA"/>
        </w:rPr>
        <w:t xml:space="preserve"> SQL </w:t>
      </w:r>
      <w:r>
        <w:rPr>
          <w:rFonts w:hint="eastAsia"/>
          <w:lang w:bidi="ar-SA"/>
        </w:rPr>
        <w:t>选择语句作为输入。</w:t>
      </w:r>
      <w:r>
        <w:rPr>
          <w:rFonts w:hint="eastAsia"/>
          <w:lang w:bidi="ar-SA"/>
        </w:rPr>
        <w:t>query()</w:t>
      </w:r>
      <w:r>
        <w:rPr>
          <w:rFonts w:hint="eastAsia"/>
          <w:lang w:bidi="ar-SA"/>
        </w:rPr>
        <w:t>为指定</w:t>
      </w:r>
      <w:r>
        <w:rPr>
          <w:rFonts w:hint="eastAsia"/>
          <w:lang w:bidi="ar-SA"/>
        </w:rPr>
        <w:t xml:space="preserve"> SQL </w:t>
      </w:r>
      <w:r>
        <w:rPr>
          <w:rFonts w:hint="eastAsia"/>
          <w:lang w:bidi="ar-SA"/>
        </w:rPr>
        <w:t>查询提供结构化接口。</w:t>
      </w:r>
      <w:proofErr w:type="spellStart"/>
      <w:r>
        <w:rPr>
          <w:rFonts w:hint="eastAsia"/>
          <w:lang w:bidi="ar-SA"/>
        </w:rPr>
        <w:t>SQLiteQueryBuilder</w:t>
      </w:r>
      <w:proofErr w:type="spellEnd"/>
      <w:r>
        <w:rPr>
          <w:rFonts w:hint="eastAsia"/>
          <w:lang w:bidi="ar-SA"/>
        </w:rPr>
        <w:t>是帮助构建</w:t>
      </w:r>
      <w:r>
        <w:rPr>
          <w:rFonts w:hint="eastAsia"/>
          <w:lang w:bidi="ar-SA"/>
        </w:rPr>
        <w:t xml:space="preserve"> SQL </w:t>
      </w:r>
      <w:r>
        <w:rPr>
          <w:rFonts w:hint="eastAsia"/>
          <w:lang w:bidi="ar-SA"/>
        </w:rPr>
        <w:t>查询的便利类</w:t>
      </w:r>
      <w:r w:rsidR="000774DD">
        <w:rPr>
          <w:rFonts w:hint="eastAsia"/>
          <w:lang w:bidi="ar-SA"/>
        </w:rPr>
        <w:t>，</w:t>
      </w:r>
      <w:r>
        <w:rPr>
          <w:rFonts w:hint="eastAsia"/>
          <w:lang w:bidi="ar-SA"/>
        </w:rPr>
        <w:t>以下清单演示了不同调用的用法。</w:t>
      </w:r>
    </w:p>
    <w:p w14:paraId="165D9D86" w14:textId="77777777" w:rsidR="004A3D51" w:rsidRDefault="004A3D51" w:rsidP="00EE23CA">
      <w:pPr>
        <w:pStyle w:val="a7"/>
        <w:ind w:left="240" w:right="720" w:firstLine="180"/>
      </w:pPr>
      <w:r>
        <w:t xml:space="preserve">Cursor </w:t>
      </w:r>
      <w:proofErr w:type="spellStart"/>
      <w:r>
        <w:t>cursor</w:t>
      </w:r>
      <w:proofErr w:type="spellEnd"/>
      <w:r>
        <w:t xml:space="preserve"> = </w:t>
      </w:r>
      <w:proofErr w:type="spellStart"/>
      <w:proofErr w:type="gramStart"/>
      <w:r>
        <w:t>getReadableDatabase</w:t>
      </w:r>
      <w:proofErr w:type="spellEnd"/>
      <w:r>
        <w:t>(</w:t>
      </w:r>
      <w:proofErr w:type="gramEnd"/>
      <w:r>
        <w:t>).</w:t>
      </w:r>
    </w:p>
    <w:p w14:paraId="2070EC6E" w14:textId="77777777" w:rsidR="004A3D51" w:rsidRDefault="004A3D51" w:rsidP="00EE23CA">
      <w:pPr>
        <w:pStyle w:val="a7"/>
        <w:ind w:left="240" w:right="720" w:firstLine="180"/>
      </w:pPr>
      <w:r>
        <w:t xml:space="preserve">    </w:t>
      </w:r>
      <w:proofErr w:type="spellStart"/>
      <w:proofErr w:type="gramStart"/>
      <w:r>
        <w:t>rawQuery</w:t>
      </w:r>
      <w:proofErr w:type="spellEnd"/>
      <w:r>
        <w:t>(</w:t>
      </w:r>
      <w:proofErr w:type="gramEnd"/>
      <w:r>
        <w:t xml:space="preserve">"select * from </w:t>
      </w:r>
      <w:proofErr w:type="spellStart"/>
      <w:r>
        <w:t>todo</w:t>
      </w:r>
      <w:proofErr w:type="spellEnd"/>
      <w:r>
        <w:t xml:space="preserve"> where _id = ?", new String[] { id });</w:t>
      </w:r>
    </w:p>
    <w:p w14:paraId="272B0E21" w14:textId="77777777" w:rsidR="004A3D51" w:rsidRDefault="004A3D51" w:rsidP="00EE23CA">
      <w:pPr>
        <w:pStyle w:val="a7"/>
        <w:ind w:left="240" w:right="720" w:firstLine="180"/>
      </w:pPr>
      <w:r>
        <w:t xml:space="preserve">return </w:t>
      </w:r>
      <w:proofErr w:type="spellStart"/>
      <w:proofErr w:type="gramStart"/>
      <w:r>
        <w:t>database.query</w:t>
      </w:r>
      <w:proofErr w:type="spellEnd"/>
      <w:proofErr w:type="gramEnd"/>
      <w:r>
        <w:t>(DATABASE_TABLE,</w:t>
      </w:r>
    </w:p>
    <w:p w14:paraId="39C9DD7B" w14:textId="77777777" w:rsidR="004A3D51" w:rsidRDefault="004A3D51" w:rsidP="00EE23CA">
      <w:pPr>
        <w:pStyle w:val="a7"/>
        <w:ind w:left="240" w:right="720" w:firstLine="180"/>
      </w:pPr>
      <w:r>
        <w:t xml:space="preserve">    new </w:t>
      </w:r>
      <w:proofErr w:type="gramStart"/>
      <w:r>
        <w:t>String[</w:t>
      </w:r>
      <w:proofErr w:type="gramEnd"/>
      <w:r>
        <w:t>] { KEY_ROWID, KEY_CATEGORY, KEY_SUMMARY, KEY_DESCRIPTION },</w:t>
      </w:r>
    </w:p>
    <w:p w14:paraId="10429B31" w14:textId="77777777" w:rsidR="004A3D51" w:rsidRDefault="004A3D51" w:rsidP="00EE23CA">
      <w:pPr>
        <w:pStyle w:val="a7"/>
        <w:ind w:left="240" w:right="720" w:firstLine="180"/>
      </w:pPr>
      <w:r>
        <w:t xml:space="preserve">    null, null, null, null, null);</w:t>
      </w:r>
    </w:p>
    <w:p w14:paraId="49B99438" w14:textId="6600634B" w:rsidR="00EE23CA" w:rsidRDefault="000774DD" w:rsidP="000774DD">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41</w:t>
      </w:r>
      <w:r w:rsidR="00B46836">
        <w:fldChar w:fldCharType="end"/>
      </w:r>
    </w:p>
    <w:p w14:paraId="25FF6E70" w14:textId="31B94F33" w:rsidR="00DA7547" w:rsidRPr="00DA7547" w:rsidRDefault="004A3D51" w:rsidP="00DA7547">
      <w:pPr>
        <w:rPr>
          <w:rFonts w:hint="eastAsia"/>
          <w:lang w:bidi="ar-SA"/>
        </w:rPr>
      </w:pPr>
      <w:r>
        <w:rPr>
          <w:rFonts w:hint="eastAsia"/>
          <w:lang w:bidi="ar-SA"/>
        </w:rPr>
        <w:t>该方法</w:t>
      </w:r>
      <w:r>
        <w:rPr>
          <w:rFonts w:hint="eastAsia"/>
          <w:lang w:bidi="ar-SA"/>
        </w:rPr>
        <w:t>query()</w:t>
      </w:r>
      <w:r>
        <w:rPr>
          <w:rFonts w:hint="eastAsia"/>
          <w:lang w:bidi="ar-SA"/>
        </w:rPr>
        <w:t>具有以下参数。</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2123"/>
        <w:gridCol w:w="7231"/>
      </w:tblGrid>
      <w:tr w:rsidR="0098398F" w:rsidRPr="00DA7547" w14:paraId="566B3F3B" w14:textId="77777777" w:rsidTr="0098398F">
        <w:trPr>
          <w:trHeight w:val="25"/>
          <w:tblHeader/>
        </w:trPr>
        <w:tc>
          <w:tcPr>
            <w:tcW w:w="1135" w:type="pct"/>
            <w:shd w:val="clear" w:color="auto" w:fill="F7F8F7"/>
            <w:tcMar>
              <w:top w:w="120" w:type="dxa"/>
              <w:left w:w="150" w:type="dxa"/>
              <w:bottom w:w="150" w:type="dxa"/>
              <w:right w:w="150" w:type="dxa"/>
            </w:tcMar>
            <w:hideMark/>
          </w:tcPr>
          <w:p w14:paraId="3F008155" w14:textId="79E2CB3E" w:rsidR="00DA7547" w:rsidRPr="007E09E9" w:rsidRDefault="002E6D74" w:rsidP="007E09E9">
            <w:pPr>
              <w:pStyle w:val="ae"/>
            </w:pPr>
            <w:r>
              <w:rPr>
                <w:rFonts w:hint="eastAsia"/>
              </w:rPr>
              <w:t>参数</w:t>
            </w:r>
          </w:p>
        </w:tc>
        <w:tc>
          <w:tcPr>
            <w:tcW w:w="3865" w:type="pct"/>
            <w:shd w:val="clear" w:color="auto" w:fill="F7F8F7"/>
            <w:tcMar>
              <w:top w:w="120" w:type="dxa"/>
              <w:left w:w="150" w:type="dxa"/>
              <w:bottom w:w="150" w:type="dxa"/>
              <w:right w:w="150" w:type="dxa"/>
            </w:tcMar>
            <w:hideMark/>
          </w:tcPr>
          <w:p w14:paraId="116E7AD7" w14:textId="372A74E0" w:rsidR="00DA7547" w:rsidRPr="007E09E9" w:rsidRDefault="002E6D74" w:rsidP="007E09E9">
            <w:pPr>
              <w:pStyle w:val="ae"/>
            </w:pPr>
            <w:r>
              <w:rPr>
                <w:rFonts w:hint="eastAsia"/>
              </w:rPr>
              <w:t>说明</w:t>
            </w:r>
          </w:p>
        </w:tc>
      </w:tr>
      <w:tr w:rsidR="0098398F" w:rsidRPr="00DA7547" w14:paraId="54BFBC0C" w14:textId="77777777" w:rsidTr="0098398F">
        <w:tc>
          <w:tcPr>
            <w:tcW w:w="1135" w:type="pct"/>
            <w:shd w:val="clear" w:color="auto" w:fill="FFFFFF"/>
            <w:tcMar>
              <w:top w:w="135" w:type="dxa"/>
              <w:left w:w="150" w:type="dxa"/>
              <w:bottom w:w="135" w:type="dxa"/>
              <w:right w:w="150" w:type="dxa"/>
            </w:tcMar>
            <w:hideMark/>
          </w:tcPr>
          <w:p w14:paraId="6B658BF4" w14:textId="33DA9529" w:rsidR="00DA7547" w:rsidRPr="007E09E9" w:rsidRDefault="00C327DE" w:rsidP="00C327DE">
            <w:pPr>
              <w:pStyle w:val="af"/>
            </w:pPr>
            <w:r w:rsidRPr="00C327DE">
              <w:t xml:space="preserve">String </w:t>
            </w:r>
            <w:proofErr w:type="spellStart"/>
            <w:r w:rsidRPr="00C327DE">
              <w:t>dbName</w:t>
            </w:r>
            <w:proofErr w:type="spellEnd"/>
          </w:p>
        </w:tc>
        <w:tc>
          <w:tcPr>
            <w:tcW w:w="3865" w:type="pct"/>
            <w:shd w:val="clear" w:color="auto" w:fill="FFFFFF"/>
            <w:tcMar>
              <w:top w:w="135" w:type="dxa"/>
              <w:left w:w="150" w:type="dxa"/>
              <w:bottom w:w="135" w:type="dxa"/>
              <w:right w:w="150" w:type="dxa"/>
            </w:tcMar>
            <w:hideMark/>
          </w:tcPr>
          <w:p w14:paraId="31B70175" w14:textId="77777777" w:rsidR="00DA7547" w:rsidRPr="007E09E9" w:rsidRDefault="00DA7547" w:rsidP="00C327DE">
            <w:pPr>
              <w:pStyle w:val="af"/>
            </w:pPr>
            <w:r w:rsidRPr="007E09E9">
              <w:t>编译查询的表名。</w:t>
            </w:r>
          </w:p>
        </w:tc>
      </w:tr>
      <w:tr w:rsidR="0098398F" w:rsidRPr="00DA7547" w14:paraId="0FD2EF67" w14:textId="77777777" w:rsidTr="0098398F">
        <w:tc>
          <w:tcPr>
            <w:tcW w:w="1135" w:type="pct"/>
            <w:shd w:val="clear" w:color="auto" w:fill="FFFFFF"/>
            <w:tcMar>
              <w:top w:w="135" w:type="dxa"/>
              <w:left w:w="150" w:type="dxa"/>
              <w:bottom w:w="135" w:type="dxa"/>
              <w:right w:w="150" w:type="dxa"/>
            </w:tcMar>
            <w:hideMark/>
          </w:tcPr>
          <w:p w14:paraId="5A9DEA54" w14:textId="7DFD5844" w:rsidR="00DA7547" w:rsidRPr="007E09E9" w:rsidRDefault="0098398F" w:rsidP="007E09E9">
            <w:pPr>
              <w:pStyle w:val="af"/>
            </w:pPr>
            <w:proofErr w:type="gramStart"/>
            <w:r w:rsidRPr="0098398F">
              <w:t>String[</w:t>
            </w:r>
            <w:proofErr w:type="gramEnd"/>
            <w:r w:rsidRPr="0098398F">
              <w:t xml:space="preserve">] </w:t>
            </w:r>
            <w:proofErr w:type="spellStart"/>
            <w:r w:rsidRPr="0098398F">
              <w:t>columnNames</w:t>
            </w:r>
            <w:proofErr w:type="spellEnd"/>
          </w:p>
        </w:tc>
        <w:tc>
          <w:tcPr>
            <w:tcW w:w="3865" w:type="pct"/>
            <w:shd w:val="clear" w:color="auto" w:fill="FFFFFF"/>
            <w:tcMar>
              <w:top w:w="135" w:type="dxa"/>
              <w:left w:w="150" w:type="dxa"/>
              <w:bottom w:w="135" w:type="dxa"/>
              <w:right w:w="150" w:type="dxa"/>
            </w:tcMar>
            <w:hideMark/>
          </w:tcPr>
          <w:p w14:paraId="77338DC6" w14:textId="3F2FA71F" w:rsidR="00DA7547" w:rsidRPr="007E09E9" w:rsidRDefault="00DA7547" w:rsidP="007E09E9">
            <w:pPr>
              <w:pStyle w:val="af"/>
            </w:pPr>
            <w:r w:rsidRPr="007E09E9">
              <w:t>要返回的表列。传递</w:t>
            </w:r>
            <w:r w:rsidRPr="007E09E9">
              <w:t>null</w:t>
            </w:r>
            <w:r w:rsidRPr="007E09E9">
              <w:t>将返回所有列。</w:t>
            </w:r>
          </w:p>
        </w:tc>
      </w:tr>
      <w:tr w:rsidR="0098398F" w:rsidRPr="00DA7547" w14:paraId="1F2B310C" w14:textId="77777777" w:rsidTr="0098398F">
        <w:tc>
          <w:tcPr>
            <w:tcW w:w="1135" w:type="pct"/>
            <w:shd w:val="clear" w:color="auto" w:fill="FFFFFF"/>
            <w:tcMar>
              <w:top w:w="135" w:type="dxa"/>
              <w:left w:w="150" w:type="dxa"/>
              <w:bottom w:w="135" w:type="dxa"/>
              <w:right w:w="150" w:type="dxa"/>
            </w:tcMar>
            <w:hideMark/>
          </w:tcPr>
          <w:p w14:paraId="2A36E94F" w14:textId="2C71303E" w:rsidR="00DA7547" w:rsidRPr="007E09E9" w:rsidRDefault="0098398F" w:rsidP="007E09E9">
            <w:pPr>
              <w:pStyle w:val="af"/>
            </w:pPr>
            <w:r w:rsidRPr="0098398F">
              <w:t xml:space="preserve">String </w:t>
            </w:r>
            <w:proofErr w:type="spellStart"/>
            <w:r w:rsidRPr="0098398F">
              <w:t>whereClause</w:t>
            </w:r>
            <w:proofErr w:type="spellEnd"/>
          </w:p>
        </w:tc>
        <w:tc>
          <w:tcPr>
            <w:tcW w:w="3865" w:type="pct"/>
            <w:shd w:val="clear" w:color="auto" w:fill="FFFFFF"/>
            <w:tcMar>
              <w:top w:w="135" w:type="dxa"/>
              <w:left w:w="150" w:type="dxa"/>
              <w:bottom w:w="135" w:type="dxa"/>
              <w:right w:w="150" w:type="dxa"/>
            </w:tcMar>
            <w:hideMark/>
          </w:tcPr>
          <w:p w14:paraId="17A13998" w14:textId="222B23CF" w:rsidR="00DA7547" w:rsidRPr="007E09E9" w:rsidRDefault="00DA7547" w:rsidP="007E09E9">
            <w:pPr>
              <w:pStyle w:val="af"/>
            </w:pPr>
            <w:r w:rsidRPr="007E09E9">
              <w:t>即过滤数据的选择，</w:t>
            </w:r>
            <w:r w:rsidRPr="007E09E9">
              <w:t xml:space="preserve">null </w:t>
            </w:r>
            <w:r w:rsidRPr="007E09E9">
              <w:t>将选择所有数据。</w:t>
            </w:r>
          </w:p>
        </w:tc>
      </w:tr>
      <w:tr w:rsidR="0098398F" w:rsidRPr="00DA7547" w14:paraId="125BDDBB" w14:textId="77777777" w:rsidTr="0098398F">
        <w:tc>
          <w:tcPr>
            <w:tcW w:w="1135" w:type="pct"/>
            <w:shd w:val="clear" w:color="auto" w:fill="FFFFFF"/>
            <w:tcMar>
              <w:top w:w="135" w:type="dxa"/>
              <w:left w:w="150" w:type="dxa"/>
              <w:bottom w:w="135" w:type="dxa"/>
              <w:right w:w="150" w:type="dxa"/>
            </w:tcMar>
            <w:hideMark/>
          </w:tcPr>
          <w:p w14:paraId="57054F02" w14:textId="379AD6D3" w:rsidR="00DA7547" w:rsidRPr="007E09E9" w:rsidRDefault="000A5692" w:rsidP="007E09E9">
            <w:pPr>
              <w:pStyle w:val="af"/>
            </w:pPr>
            <w:proofErr w:type="gramStart"/>
            <w:r w:rsidRPr="000A5692">
              <w:t>String[</w:t>
            </w:r>
            <w:proofErr w:type="gramEnd"/>
            <w:r w:rsidRPr="000A5692">
              <w:t xml:space="preserve">] </w:t>
            </w:r>
            <w:proofErr w:type="spellStart"/>
            <w:r w:rsidRPr="000A5692">
              <w:t>selectionArgs</w:t>
            </w:r>
            <w:proofErr w:type="spellEnd"/>
          </w:p>
        </w:tc>
        <w:tc>
          <w:tcPr>
            <w:tcW w:w="3865" w:type="pct"/>
            <w:shd w:val="clear" w:color="auto" w:fill="FFFFFF"/>
            <w:tcMar>
              <w:top w:w="135" w:type="dxa"/>
              <w:left w:w="150" w:type="dxa"/>
              <w:bottom w:w="135" w:type="dxa"/>
              <w:right w:w="150" w:type="dxa"/>
            </w:tcMar>
            <w:hideMark/>
          </w:tcPr>
          <w:p w14:paraId="01B4DBAB" w14:textId="4C3E8816" w:rsidR="00DA7547" w:rsidRPr="007E09E9" w:rsidRDefault="00DA7547" w:rsidP="007E09E9">
            <w:pPr>
              <w:pStyle w:val="af"/>
            </w:pPr>
            <w:r w:rsidRPr="007E09E9">
              <w:t>可以在</w:t>
            </w:r>
            <w:proofErr w:type="spellStart"/>
            <w:r w:rsidRPr="007E09E9">
              <w:t>whereClause</w:t>
            </w:r>
            <w:proofErr w:type="spellEnd"/>
            <w:r w:rsidRPr="007E09E9">
              <w:t>中包含</w:t>
            </w:r>
            <w:r w:rsidRPr="007E09E9">
              <w:t xml:space="preserve"> ?</w:t>
            </w:r>
            <w:r w:rsidR="00C32F43">
              <w:rPr>
                <w:rFonts w:hint="eastAsia"/>
              </w:rPr>
              <w:t>，</w:t>
            </w:r>
            <w:r w:rsidRPr="007E09E9">
              <w:t>这些占位符将被</w:t>
            </w:r>
            <w:r w:rsidRPr="007E09E9">
              <w:t xml:space="preserve"> </w:t>
            </w:r>
            <w:proofErr w:type="spellStart"/>
            <w:r w:rsidRPr="007E09E9">
              <w:t>selectionArgs</w:t>
            </w:r>
            <w:proofErr w:type="spellEnd"/>
            <w:r w:rsidRPr="007E09E9">
              <w:t xml:space="preserve"> </w:t>
            </w:r>
            <w:r w:rsidRPr="007E09E9">
              <w:t>数组中的值替换。</w:t>
            </w:r>
          </w:p>
        </w:tc>
      </w:tr>
      <w:tr w:rsidR="0098398F" w:rsidRPr="00DA7547" w14:paraId="182D4BB5" w14:textId="77777777" w:rsidTr="0098398F">
        <w:tc>
          <w:tcPr>
            <w:tcW w:w="1135" w:type="pct"/>
            <w:shd w:val="clear" w:color="auto" w:fill="FFFFFF"/>
            <w:tcMar>
              <w:top w:w="135" w:type="dxa"/>
              <w:left w:w="150" w:type="dxa"/>
              <w:bottom w:w="135" w:type="dxa"/>
              <w:right w:w="150" w:type="dxa"/>
            </w:tcMar>
            <w:hideMark/>
          </w:tcPr>
          <w:p w14:paraId="695601A9" w14:textId="22AFA241" w:rsidR="00DA7547" w:rsidRPr="007E09E9" w:rsidRDefault="000A5692" w:rsidP="007E09E9">
            <w:pPr>
              <w:pStyle w:val="af"/>
            </w:pPr>
            <w:proofErr w:type="gramStart"/>
            <w:r w:rsidRPr="000A5692">
              <w:t>String[</w:t>
            </w:r>
            <w:proofErr w:type="gramEnd"/>
            <w:r w:rsidRPr="000A5692">
              <w:t xml:space="preserve">] </w:t>
            </w:r>
            <w:proofErr w:type="spellStart"/>
            <w:r w:rsidRPr="000A5692">
              <w:t>groupBy</w:t>
            </w:r>
            <w:proofErr w:type="spellEnd"/>
          </w:p>
        </w:tc>
        <w:tc>
          <w:tcPr>
            <w:tcW w:w="3865" w:type="pct"/>
            <w:shd w:val="clear" w:color="auto" w:fill="FFFFFF"/>
            <w:tcMar>
              <w:top w:w="135" w:type="dxa"/>
              <w:left w:w="150" w:type="dxa"/>
              <w:bottom w:w="135" w:type="dxa"/>
              <w:right w:w="150" w:type="dxa"/>
            </w:tcMar>
            <w:hideMark/>
          </w:tcPr>
          <w:p w14:paraId="238AA01D" w14:textId="77777777" w:rsidR="00DA7547" w:rsidRPr="007E09E9" w:rsidRDefault="00DA7547" w:rsidP="007E09E9">
            <w:pPr>
              <w:pStyle w:val="af"/>
            </w:pPr>
            <w:r w:rsidRPr="007E09E9">
              <w:t>声明如何对行进行分组的过滤器，</w:t>
            </w:r>
            <w:r w:rsidRPr="007E09E9">
              <w:t xml:space="preserve">null </w:t>
            </w:r>
            <w:r w:rsidRPr="007E09E9">
              <w:t>将导致行不被分组。</w:t>
            </w:r>
          </w:p>
        </w:tc>
      </w:tr>
      <w:tr w:rsidR="0098398F" w:rsidRPr="00DA7547" w14:paraId="7702F56D" w14:textId="77777777" w:rsidTr="0098398F">
        <w:tc>
          <w:tcPr>
            <w:tcW w:w="1135" w:type="pct"/>
            <w:shd w:val="clear" w:color="auto" w:fill="FFFFFF"/>
            <w:tcMar>
              <w:top w:w="135" w:type="dxa"/>
              <w:left w:w="150" w:type="dxa"/>
              <w:bottom w:w="135" w:type="dxa"/>
              <w:right w:w="150" w:type="dxa"/>
            </w:tcMar>
            <w:hideMark/>
          </w:tcPr>
          <w:p w14:paraId="1CBE2A0F" w14:textId="7AC1687A" w:rsidR="00DA7547" w:rsidRPr="007E09E9" w:rsidRDefault="000A5692" w:rsidP="007E09E9">
            <w:pPr>
              <w:pStyle w:val="af"/>
            </w:pPr>
            <w:proofErr w:type="gramStart"/>
            <w:r w:rsidRPr="000A5692">
              <w:t>String[</w:t>
            </w:r>
            <w:proofErr w:type="gramEnd"/>
            <w:r w:rsidRPr="000A5692">
              <w:t>] having</w:t>
            </w:r>
          </w:p>
        </w:tc>
        <w:tc>
          <w:tcPr>
            <w:tcW w:w="3865" w:type="pct"/>
            <w:shd w:val="clear" w:color="auto" w:fill="FFFFFF"/>
            <w:tcMar>
              <w:top w:w="135" w:type="dxa"/>
              <w:left w:w="150" w:type="dxa"/>
              <w:bottom w:w="135" w:type="dxa"/>
              <w:right w:w="150" w:type="dxa"/>
            </w:tcMar>
            <w:hideMark/>
          </w:tcPr>
          <w:p w14:paraId="466049FB" w14:textId="56326C0C" w:rsidR="00DA7547" w:rsidRPr="007E09E9" w:rsidRDefault="00C32F43" w:rsidP="007E09E9">
            <w:pPr>
              <w:pStyle w:val="af"/>
            </w:pPr>
            <w:r>
              <w:rPr>
                <w:rFonts w:hint="eastAsia"/>
              </w:rPr>
              <w:t>对分组进行</w:t>
            </w:r>
            <w:r w:rsidR="00DA7547" w:rsidRPr="007E09E9">
              <w:t>过滤，</w:t>
            </w:r>
            <w:r w:rsidR="00DA7547" w:rsidRPr="007E09E9">
              <w:t xml:space="preserve">null </w:t>
            </w:r>
            <w:r w:rsidR="00DA7547" w:rsidRPr="007E09E9">
              <w:t>表示没有过滤。</w:t>
            </w:r>
          </w:p>
        </w:tc>
      </w:tr>
      <w:tr w:rsidR="0098398F" w:rsidRPr="00DA7547" w14:paraId="5CDD059D" w14:textId="77777777" w:rsidTr="0098398F">
        <w:tc>
          <w:tcPr>
            <w:tcW w:w="1135" w:type="pct"/>
            <w:shd w:val="clear" w:color="auto" w:fill="FFFFFF"/>
            <w:tcMar>
              <w:top w:w="135" w:type="dxa"/>
              <w:left w:w="150" w:type="dxa"/>
              <w:bottom w:w="135" w:type="dxa"/>
              <w:right w:w="150" w:type="dxa"/>
            </w:tcMar>
            <w:hideMark/>
          </w:tcPr>
          <w:p w14:paraId="478E4F3B" w14:textId="786A5DCF" w:rsidR="00DA7547" w:rsidRPr="007E09E9" w:rsidRDefault="00166E02" w:rsidP="007E09E9">
            <w:pPr>
              <w:pStyle w:val="af"/>
            </w:pPr>
            <w:proofErr w:type="gramStart"/>
            <w:r w:rsidRPr="00166E02">
              <w:t>String[</w:t>
            </w:r>
            <w:proofErr w:type="gramEnd"/>
            <w:r w:rsidRPr="00166E02">
              <w:t xml:space="preserve">] </w:t>
            </w:r>
            <w:proofErr w:type="spellStart"/>
            <w:r w:rsidRPr="00166E02">
              <w:t>orderBy</w:t>
            </w:r>
            <w:proofErr w:type="spellEnd"/>
          </w:p>
        </w:tc>
        <w:tc>
          <w:tcPr>
            <w:tcW w:w="3865" w:type="pct"/>
            <w:shd w:val="clear" w:color="auto" w:fill="FFFFFF"/>
            <w:tcMar>
              <w:top w:w="135" w:type="dxa"/>
              <w:left w:w="150" w:type="dxa"/>
              <w:bottom w:w="135" w:type="dxa"/>
              <w:right w:w="150" w:type="dxa"/>
            </w:tcMar>
            <w:hideMark/>
          </w:tcPr>
          <w:p w14:paraId="3982755B" w14:textId="56D116FA" w:rsidR="00DA7547" w:rsidRPr="007E09E9" w:rsidRDefault="00DA7547" w:rsidP="007E09E9">
            <w:pPr>
              <w:pStyle w:val="af"/>
            </w:pPr>
            <w:r w:rsidRPr="007E09E9">
              <w:t>用于对数据进行排序的列，</w:t>
            </w:r>
            <w:r w:rsidRPr="007E09E9">
              <w:t xml:space="preserve">null </w:t>
            </w:r>
            <w:r w:rsidRPr="007E09E9">
              <w:t>表示无排序。</w:t>
            </w:r>
          </w:p>
        </w:tc>
      </w:tr>
    </w:tbl>
    <w:p w14:paraId="1EA58A06" w14:textId="65E506A4" w:rsidR="009C7F3A" w:rsidRDefault="00A47F1A" w:rsidP="00A47F1A">
      <w:pPr>
        <w:pStyle w:val="a5"/>
        <w:rPr>
          <w:lang w:bidi="ar-SA"/>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D574C">
        <w:rPr>
          <w:noProof/>
        </w:rPr>
        <w:t>11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D574C">
        <w:rPr>
          <w:noProof/>
        </w:rPr>
        <w:t>7</w:t>
      </w:r>
      <w:r>
        <w:fldChar w:fldCharType="end"/>
      </w:r>
      <w:r w:rsidR="001B330D">
        <w:t xml:space="preserve"> </w:t>
      </w:r>
      <w:r w:rsidR="001B330D" w:rsidRPr="001B330D">
        <w:t>query()</w:t>
      </w:r>
      <w:r w:rsidR="001B330D">
        <w:rPr>
          <w:rFonts w:hint="eastAsia"/>
        </w:rPr>
        <w:t>参数说明</w:t>
      </w:r>
    </w:p>
    <w:p w14:paraId="6F666F89" w14:textId="2326612E" w:rsidR="00143839" w:rsidRDefault="00143839" w:rsidP="00143839">
      <w:pPr>
        <w:rPr>
          <w:rFonts w:hint="eastAsia"/>
          <w:lang w:bidi="ar-SA"/>
        </w:rPr>
      </w:pPr>
      <w:r>
        <w:rPr>
          <w:rFonts w:hint="eastAsia"/>
          <w:lang w:bidi="ar-SA"/>
        </w:rPr>
        <w:lastRenderedPageBreak/>
        <w:t>查询返回一个</w:t>
      </w:r>
      <w:r>
        <w:rPr>
          <w:rFonts w:hint="eastAsia"/>
          <w:lang w:bidi="ar-SA"/>
        </w:rPr>
        <w:t>Cursor</w:t>
      </w:r>
      <w:r>
        <w:rPr>
          <w:rFonts w:hint="eastAsia"/>
          <w:lang w:bidi="ar-SA"/>
        </w:rPr>
        <w:t>对象</w:t>
      </w:r>
      <w:r w:rsidR="00294FB6">
        <w:rPr>
          <w:rFonts w:hint="eastAsia"/>
          <w:lang w:bidi="ar-SA"/>
        </w:rPr>
        <w:t>，</w:t>
      </w:r>
      <w:r>
        <w:rPr>
          <w:rFonts w:hint="eastAsia"/>
          <w:lang w:bidi="ar-SA"/>
        </w:rPr>
        <w:t>代表查询的结果，基本上指向查询结果的一行。这样</w:t>
      </w:r>
      <w:r w:rsidR="00294FB6">
        <w:rPr>
          <w:rFonts w:hint="eastAsia"/>
          <w:lang w:bidi="ar-SA"/>
        </w:rPr>
        <w:t>安卓</w:t>
      </w:r>
      <w:r>
        <w:rPr>
          <w:rFonts w:hint="eastAsia"/>
          <w:lang w:bidi="ar-SA"/>
        </w:rPr>
        <w:t>可以有效地缓冲查询结果</w:t>
      </w:r>
      <w:r w:rsidR="00294FB6">
        <w:rPr>
          <w:rFonts w:hint="eastAsia"/>
          <w:lang w:bidi="ar-SA"/>
        </w:rPr>
        <w:t>，</w:t>
      </w:r>
      <w:r>
        <w:rPr>
          <w:rFonts w:hint="eastAsia"/>
          <w:lang w:bidi="ar-SA"/>
        </w:rPr>
        <w:t>因为</w:t>
      </w:r>
      <w:proofErr w:type="gramStart"/>
      <w:r>
        <w:rPr>
          <w:rFonts w:hint="eastAsia"/>
          <w:lang w:bidi="ar-SA"/>
        </w:rPr>
        <w:t>不</w:t>
      </w:r>
      <w:proofErr w:type="gramEnd"/>
      <w:r>
        <w:rPr>
          <w:rFonts w:hint="eastAsia"/>
          <w:lang w:bidi="ar-SA"/>
        </w:rPr>
        <w:t>必将所有数据加载到内存中。要获取结果查询的元素数，使用该</w:t>
      </w:r>
      <w:proofErr w:type="spellStart"/>
      <w:r>
        <w:rPr>
          <w:rFonts w:hint="eastAsia"/>
          <w:lang w:bidi="ar-SA"/>
        </w:rPr>
        <w:t>getCount</w:t>
      </w:r>
      <w:proofErr w:type="spellEnd"/>
      <w:r>
        <w:rPr>
          <w:rFonts w:hint="eastAsia"/>
          <w:lang w:bidi="ar-SA"/>
        </w:rPr>
        <w:t>()</w:t>
      </w:r>
      <w:r>
        <w:rPr>
          <w:rFonts w:hint="eastAsia"/>
          <w:lang w:bidi="ar-SA"/>
        </w:rPr>
        <w:t>方法。要在各个数据行之间移动，可以使用</w:t>
      </w:r>
      <w:proofErr w:type="spellStart"/>
      <w:r>
        <w:rPr>
          <w:rFonts w:hint="eastAsia"/>
          <w:lang w:bidi="ar-SA"/>
        </w:rPr>
        <w:t>moveToFirst</w:t>
      </w:r>
      <w:proofErr w:type="spellEnd"/>
      <w:r>
        <w:rPr>
          <w:rFonts w:hint="eastAsia"/>
          <w:lang w:bidi="ar-SA"/>
        </w:rPr>
        <w:t>()</w:t>
      </w:r>
      <w:r>
        <w:rPr>
          <w:rFonts w:hint="eastAsia"/>
          <w:lang w:bidi="ar-SA"/>
        </w:rPr>
        <w:t>和</w:t>
      </w:r>
      <w:proofErr w:type="spellStart"/>
      <w:r>
        <w:rPr>
          <w:rFonts w:hint="eastAsia"/>
          <w:lang w:bidi="ar-SA"/>
        </w:rPr>
        <w:t>moveToNext</w:t>
      </w:r>
      <w:proofErr w:type="spellEnd"/>
      <w:r>
        <w:rPr>
          <w:rFonts w:hint="eastAsia"/>
          <w:lang w:bidi="ar-SA"/>
        </w:rPr>
        <w:t>()</w:t>
      </w:r>
      <w:r>
        <w:rPr>
          <w:rFonts w:hint="eastAsia"/>
          <w:lang w:bidi="ar-SA"/>
        </w:rPr>
        <w:t>方法</w:t>
      </w:r>
      <w:r w:rsidR="00294FB6">
        <w:rPr>
          <w:rFonts w:hint="eastAsia"/>
          <w:lang w:bidi="ar-SA"/>
        </w:rPr>
        <w:t>，</w:t>
      </w:r>
      <w:proofErr w:type="spellStart"/>
      <w:r>
        <w:rPr>
          <w:rFonts w:hint="eastAsia"/>
          <w:lang w:bidi="ar-SA"/>
        </w:rPr>
        <w:t>isAfterLast</w:t>
      </w:r>
      <w:proofErr w:type="spellEnd"/>
      <w:r>
        <w:rPr>
          <w:rFonts w:hint="eastAsia"/>
          <w:lang w:bidi="ar-SA"/>
        </w:rPr>
        <w:t>()</w:t>
      </w:r>
      <w:r>
        <w:rPr>
          <w:rFonts w:hint="eastAsia"/>
          <w:lang w:bidi="ar-SA"/>
        </w:rPr>
        <w:t>方法确定是否已到达查询结果的末尾。</w:t>
      </w:r>
      <w:r>
        <w:rPr>
          <w:rFonts w:hint="eastAsia"/>
          <w:lang w:bidi="ar-SA"/>
        </w:rPr>
        <w:t>Cursor</w:t>
      </w:r>
      <w:r>
        <w:rPr>
          <w:rFonts w:hint="eastAsia"/>
          <w:lang w:bidi="ar-SA"/>
        </w:rPr>
        <w:t>提供类型化的</w:t>
      </w:r>
      <w:proofErr w:type="spellStart"/>
      <w:r>
        <w:rPr>
          <w:rFonts w:hint="eastAsia"/>
          <w:lang w:bidi="ar-SA"/>
        </w:rPr>
        <w:t>get</w:t>
      </w:r>
      <w:r w:rsidR="004E01C3">
        <w:rPr>
          <w:rFonts w:hint="eastAsia"/>
          <w:lang w:bidi="ar-SA"/>
        </w:rPr>
        <w:t>XXX</w:t>
      </w:r>
      <w:proofErr w:type="spellEnd"/>
      <w:r>
        <w:rPr>
          <w:rFonts w:hint="eastAsia"/>
          <w:lang w:bidi="ar-SA"/>
        </w:rPr>
        <w:t>()</w:t>
      </w:r>
      <w:r>
        <w:rPr>
          <w:rFonts w:hint="eastAsia"/>
          <w:lang w:bidi="ar-SA"/>
        </w:rPr>
        <w:t>方法，例如</w:t>
      </w:r>
      <w:proofErr w:type="spellStart"/>
      <w:r>
        <w:rPr>
          <w:rFonts w:hint="eastAsia"/>
          <w:lang w:bidi="ar-SA"/>
        </w:rPr>
        <w:t>getLong</w:t>
      </w:r>
      <w:proofErr w:type="spellEnd"/>
      <w:r>
        <w:rPr>
          <w:rFonts w:hint="eastAsia"/>
          <w:lang w:bidi="ar-SA"/>
        </w:rPr>
        <w:t>(</w:t>
      </w:r>
      <w:proofErr w:type="spellStart"/>
      <w:r>
        <w:rPr>
          <w:rFonts w:hint="eastAsia"/>
          <w:lang w:bidi="ar-SA"/>
        </w:rPr>
        <w:t>columnIndex</w:t>
      </w:r>
      <w:proofErr w:type="spellEnd"/>
      <w:r>
        <w:rPr>
          <w:rFonts w:hint="eastAsia"/>
          <w:lang w:bidi="ar-SA"/>
        </w:rPr>
        <w:t>)</w:t>
      </w:r>
      <w:r>
        <w:rPr>
          <w:rFonts w:hint="eastAsia"/>
          <w:lang w:bidi="ar-SA"/>
        </w:rPr>
        <w:t>访问</w:t>
      </w:r>
      <w:proofErr w:type="spellStart"/>
      <w:r>
        <w:rPr>
          <w:rFonts w:hint="eastAsia"/>
          <w:lang w:bidi="ar-SA"/>
        </w:rPr>
        <w:t>getString</w:t>
      </w:r>
      <w:proofErr w:type="spellEnd"/>
      <w:r>
        <w:rPr>
          <w:rFonts w:hint="eastAsia"/>
          <w:lang w:bidi="ar-SA"/>
        </w:rPr>
        <w:t>(</w:t>
      </w:r>
      <w:proofErr w:type="spellStart"/>
      <w:r>
        <w:rPr>
          <w:rFonts w:hint="eastAsia"/>
          <w:lang w:bidi="ar-SA"/>
        </w:rPr>
        <w:t>columnIndex</w:t>
      </w:r>
      <w:proofErr w:type="spellEnd"/>
      <w:r>
        <w:rPr>
          <w:rFonts w:hint="eastAsia"/>
          <w:lang w:bidi="ar-SA"/>
        </w:rPr>
        <w:t>)</w:t>
      </w:r>
      <w:r>
        <w:rPr>
          <w:rFonts w:hint="eastAsia"/>
          <w:lang w:bidi="ar-SA"/>
        </w:rPr>
        <w:t>当前游标的列数据。</w:t>
      </w:r>
      <w:r>
        <w:rPr>
          <w:rFonts w:hint="eastAsia"/>
          <w:lang w:bidi="ar-SA"/>
        </w:rPr>
        <w:t>Cursor</w:t>
      </w:r>
      <w:r>
        <w:rPr>
          <w:rFonts w:hint="eastAsia"/>
          <w:lang w:bidi="ar-SA"/>
        </w:rPr>
        <w:t>还提供了</w:t>
      </w:r>
      <w:proofErr w:type="spellStart"/>
      <w:r>
        <w:rPr>
          <w:rFonts w:hint="eastAsia"/>
          <w:lang w:bidi="ar-SA"/>
        </w:rPr>
        <w:t>getColumnIndexOrThrow</w:t>
      </w:r>
      <w:proofErr w:type="spellEnd"/>
      <w:r>
        <w:rPr>
          <w:rFonts w:hint="eastAsia"/>
          <w:lang w:bidi="ar-SA"/>
        </w:rPr>
        <w:t>(String)</w:t>
      </w:r>
      <w:r>
        <w:rPr>
          <w:rFonts w:hint="eastAsia"/>
          <w:lang w:bidi="ar-SA"/>
        </w:rPr>
        <w:t>允许获取表列名的列索引的方法。</w:t>
      </w:r>
      <w:r>
        <w:rPr>
          <w:rFonts w:hint="eastAsia"/>
          <w:lang w:bidi="ar-SA"/>
        </w:rPr>
        <w:t>Cursor</w:t>
      </w:r>
      <w:r>
        <w:rPr>
          <w:rFonts w:hint="eastAsia"/>
          <w:lang w:bidi="ar-SA"/>
        </w:rPr>
        <w:t>需要通过</w:t>
      </w:r>
      <w:r>
        <w:rPr>
          <w:rFonts w:hint="eastAsia"/>
          <w:lang w:bidi="ar-SA"/>
        </w:rPr>
        <w:t>close()</w:t>
      </w:r>
      <w:r>
        <w:rPr>
          <w:rFonts w:hint="eastAsia"/>
          <w:lang w:bidi="ar-SA"/>
        </w:rPr>
        <w:t>方法调用关闭。</w:t>
      </w:r>
    </w:p>
    <w:p w14:paraId="7337F058" w14:textId="7DA27FB5" w:rsidR="00143839" w:rsidRDefault="00143839" w:rsidP="00D967C4">
      <w:pPr>
        <w:rPr>
          <w:lang w:bidi="ar-SA"/>
        </w:rPr>
      </w:pPr>
      <w:r>
        <w:rPr>
          <w:rFonts w:hint="eastAsia"/>
          <w:lang w:bidi="ar-SA"/>
        </w:rPr>
        <w:t>内容提供</w:t>
      </w:r>
      <w:r w:rsidR="00A66A35">
        <w:rPr>
          <w:rFonts w:hint="eastAsia"/>
          <w:lang w:bidi="ar-SA"/>
        </w:rPr>
        <w:t>器</w:t>
      </w:r>
      <w:r>
        <w:rPr>
          <w:rFonts w:hint="eastAsia"/>
          <w:lang w:bidi="ar-SA"/>
        </w:rPr>
        <w:t>可以向其他应用程序或组件提供数据。必须在应用程序的清单文件中声明提供程序。通过该</w:t>
      </w:r>
      <w:proofErr w:type="spellStart"/>
      <w:r>
        <w:rPr>
          <w:rFonts w:hint="eastAsia"/>
          <w:lang w:bidi="ar-SA"/>
        </w:rPr>
        <w:t>android:exported</w:t>
      </w:r>
      <w:proofErr w:type="spellEnd"/>
      <w:r>
        <w:rPr>
          <w:rFonts w:hint="eastAsia"/>
          <w:lang w:bidi="ar-SA"/>
        </w:rPr>
        <w:t>=</w:t>
      </w:r>
      <w:proofErr w:type="spellStart"/>
      <w:r>
        <w:rPr>
          <w:rFonts w:hint="eastAsia"/>
          <w:lang w:bidi="ar-SA"/>
        </w:rPr>
        <w:t>false|true</w:t>
      </w:r>
      <w:proofErr w:type="spellEnd"/>
      <w:r>
        <w:rPr>
          <w:rFonts w:hint="eastAsia"/>
          <w:lang w:bidi="ar-SA"/>
        </w:rPr>
        <w:t>标志，可以定义提供是否可用于其他应用程序</w:t>
      </w:r>
      <w:r w:rsidR="00F01426">
        <w:rPr>
          <w:rFonts w:hint="eastAsia"/>
          <w:lang w:bidi="ar-SA"/>
        </w:rPr>
        <w:t>，</w:t>
      </w:r>
      <w:r>
        <w:rPr>
          <w:rFonts w:hint="eastAsia"/>
          <w:lang w:bidi="ar-SA"/>
        </w:rPr>
        <w:t>访问通过</w:t>
      </w:r>
      <w:r>
        <w:rPr>
          <w:rFonts w:hint="eastAsia"/>
          <w:lang w:bidi="ar-SA"/>
        </w:rPr>
        <w:t xml:space="preserve"> URI </w:t>
      </w:r>
      <w:r>
        <w:rPr>
          <w:rFonts w:hint="eastAsia"/>
          <w:lang w:bidi="ar-SA"/>
        </w:rPr>
        <w:t>提供的数据。资源的</w:t>
      </w:r>
      <w:r>
        <w:rPr>
          <w:rFonts w:hint="eastAsia"/>
          <w:lang w:bidi="ar-SA"/>
        </w:rPr>
        <w:t xml:space="preserve"> URI </w:t>
      </w:r>
      <w:r>
        <w:rPr>
          <w:rFonts w:hint="eastAsia"/>
          <w:lang w:bidi="ar-SA"/>
        </w:rPr>
        <w:t>可以允许通过内容提供者对资源执行基本的</w:t>
      </w:r>
      <w:r>
        <w:rPr>
          <w:rFonts w:hint="eastAsia"/>
          <w:lang w:bidi="ar-SA"/>
        </w:rPr>
        <w:t xml:space="preserve"> CRUD </w:t>
      </w:r>
      <w:r>
        <w:rPr>
          <w:rFonts w:hint="eastAsia"/>
          <w:lang w:bidi="ar-SA"/>
        </w:rPr>
        <w:t>操作（创建、读取、更新、删除）。数据可以存储在</w:t>
      </w:r>
      <w:r>
        <w:rPr>
          <w:rFonts w:hint="eastAsia"/>
          <w:lang w:bidi="ar-SA"/>
        </w:rPr>
        <w:t xml:space="preserve"> </w:t>
      </w:r>
      <w:proofErr w:type="spellStart"/>
      <w:r>
        <w:rPr>
          <w:rFonts w:hint="eastAsia"/>
          <w:lang w:bidi="ar-SA"/>
        </w:rPr>
        <w:t>SQlite</w:t>
      </w:r>
      <w:proofErr w:type="spellEnd"/>
      <w:r>
        <w:rPr>
          <w:rFonts w:hint="eastAsia"/>
          <w:lang w:bidi="ar-SA"/>
        </w:rPr>
        <w:t xml:space="preserve"> </w:t>
      </w:r>
      <w:r>
        <w:rPr>
          <w:rFonts w:hint="eastAsia"/>
          <w:lang w:bidi="ar-SA"/>
        </w:rPr>
        <w:t>数据库、文件系统或远程服务器上。访问内容提供</w:t>
      </w:r>
      <w:r w:rsidR="00D967C4">
        <w:rPr>
          <w:rFonts w:hint="eastAsia"/>
          <w:lang w:bidi="ar-SA"/>
        </w:rPr>
        <w:t>器</w:t>
      </w:r>
      <w:r>
        <w:rPr>
          <w:rFonts w:hint="eastAsia"/>
          <w:lang w:bidi="ar-SA"/>
        </w:rPr>
        <w:t>的</w:t>
      </w:r>
      <w:r>
        <w:rPr>
          <w:rFonts w:hint="eastAsia"/>
          <w:lang w:bidi="ar-SA"/>
        </w:rPr>
        <w:t xml:space="preserve">URI </w:t>
      </w:r>
      <w:r>
        <w:rPr>
          <w:rFonts w:hint="eastAsia"/>
          <w:lang w:bidi="ar-SA"/>
        </w:rPr>
        <w:t>是通过</w:t>
      </w:r>
      <w:r>
        <w:rPr>
          <w:rFonts w:hint="eastAsia"/>
          <w:lang w:bidi="ar-SA"/>
        </w:rPr>
        <w:t>content://</w:t>
      </w:r>
      <w:r>
        <w:rPr>
          <w:rFonts w:hint="eastAsia"/>
          <w:lang w:bidi="ar-SA"/>
        </w:rPr>
        <w:t>模式和提供者的名称空间的组合来定义的。这个名字空间是在清单文件中定义的。</w:t>
      </w:r>
    </w:p>
    <w:p w14:paraId="2AD4FE18" w14:textId="5E0A5097" w:rsidR="00143839" w:rsidRDefault="00143839" w:rsidP="00143839">
      <w:pPr>
        <w:rPr>
          <w:rFonts w:hint="eastAsia"/>
          <w:lang w:bidi="ar-SA"/>
        </w:rPr>
      </w:pPr>
      <w:r>
        <w:rPr>
          <w:rFonts w:hint="eastAsia"/>
          <w:lang w:bidi="ar-SA"/>
        </w:rPr>
        <w:t>要创建自定义内容提供程序，必须定义一个扩展类</w:t>
      </w:r>
      <w:proofErr w:type="spellStart"/>
      <w:r>
        <w:rPr>
          <w:rFonts w:hint="eastAsia"/>
          <w:lang w:bidi="ar-SA"/>
        </w:rPr>
        <w:t>android.content.ContentProvider</w:t>
      </w:r>
      <w:proofErr w:type="spellEnd"/>
      <w:r>
        <w:rPr>
          <w:rFonts w:hint="eastAsia"/>
          <w:lang w:bidi="ar-SA"/>
        </w:rPr>
        <w:t>。必须在</w:t>
      </w:r>
      <w:r w:rsidR="00D967C4">
        <w:rPr>
          <w:rFonts w:hint="eastAsia"/>
          <w:lang w:bidi="ar-SA"/>
        </w:rPr>
        <w:t>安卓</w:t>
      </w:r>
      <w:r>
        <w:rPr>
          <w:rFonts w:hint="eastAsia"/>
          <w:lang w:bidi="ar-SA"/>
        </w:rPr>
        <w:t>清单文件中将此类声明为内容提供者。相应的条目必须指定</w:t>
      </w:r>
      <w:proofErr w:type="spellStart"/>
      <w:r>
        <w:rPr>
          <w:rFonts w:hint="eastAsia"/>
          <w:lang w:bidi="ar-SA"/>
        </w:rPr>
        <w:t>android:authorities</w:t>
      </w:r>
      <w:proofErr w:type="spellEnd"/>
      <w:r>
        <w:rPr>
          <w:rFonts w:hint="eastAsia"/>
          <w:lang w:bidi="ar-SA"/>
        </w:rPr>
        <w:t>允许识别内容提供</w:t>
      </w:r>
      <w:r w:rsidR="00D967C4">
        <w:rPr>
          <w:rFonts w:hint="eastAsia"/>
          <w:lang w:bidi="ar-SA"/>
        </w:rPr>
        <w:t>器</w:t>
      </w:r>
      <w:r>
        <w:rPr>
          <w:rFonts w:hint="eastAsia"/>
          <w:lang w:bidi="ar-SA"/>
        </w:rPr>
        <w:t>的属性</w:t>
      </w:r>
      <w:r w:rsidR="00D967C4">
        <w:rPr>
          <w:rFonts w:hint="eastAsia"/>
          <w:lang w:bidi="ar-SA"/>
        </w:rPr>
        <w:t>，</w:t>
      </w:r>
      <w:r>
        <w:rPr>
          <w:rFonts w:hint="eastAsia"/>
          <w:lang w:bidi="ar-SA"/>
        </w:rPr>
        <w:t>是</w:t>
      </w:r>
      <w:r>
        <w:rPr>
          <w:rFonts w:hint="eastAsia"/>
          <w:lang w:bidi="ar-SA"/>
        </w:rPr>
        <w:t xml:space="preserve"> URI </w:t>
      </w:r>
      <w:r>
        <w:rPr>
          <w:rFonts w:hint="eastAsia"/>
          <w:lang w:bidi="ar-SA"/>
        </w:rPr>
        <w:t>访问数据的基础，并且必须是唯一的。</w:t>
      </w:r>
    </w:p>
    <w:p w14:paraId="40EC1899" w14:textId="77777777" w:rsidR="00143839" w:rsidRDefault="00143839" w:rsidP="00D967C4">
      <w:pPr>
        <w:pStyle w:val="a7"/>
        <w:ind w:left="240" w:right="720" w:firstLine="180"/>
      </w:pPr>
      <w:r>
        <w:t>&lt;provider</w:t>
      </w:r>
    </w:p>
    <w:p w14:paraId="3C788E08" w14:textId="4BAAE3C8" w:rsidR="00143839" w:rsidRDefault="00143839" w:rsidP="00D967C4">
      <w:pPr>
        <w:pStyle w:val="a7"/>
        <w:ind w:left="240" w:right="720" w:firstLine="180"/>
      </w:pPr>
      <w:r>
        <w:t xml:space="preserve">       </w:t>
      </w:r>
      <w:proofErr w:type="spellStart"/>
      <w:proofErr w:type="gramStart"/>
      <w:r>
        <w:t>android:authorities</w:t>
      </w:r>
      <w:proofErr w:type="spellEnd"/>
      <w:proofErr w:type="gramEnd"/>
      <w:r>
        <w:t>="</w:t>
      </w:r>
      <w:r w:rsidR="00D967C4">
        <w:rPr>
          <w:rFonts w:hint="eastAsia"/>
        </w:rPr>
        <w:t>co</w:t>
      </w:r>
      <w:r w:rsidR="00D967C4">
        <w:t>m.exmple.ch11</w:t>
      </w:r>
      <w:r>
        <w:t>.todos.contentprovider"</w:t>
      </w:r>
    </w:p>
    <w:p w14:paraId="77EDAAAF" w14:textId="77777777" w:rsidR="00143839" w:rsidRDefault="00143839" w:rsidP="00D967C4">
      <w:pPr>
        <w:pStyle w:val="a7"/>
        <w:ind w:left="240" w:right="720" w:firstLine="180"/>
      </w:pPr>
      <w:r>
        <w:t xml:space="preserve">       </w:t>
      </w:r>
      <w:proofErr w:type="spellStart"/>
      <w:r>
        <w:t>android:name</w:t>
      </w:r>
      <w:proofErr w:type="spellEnd"/>
      <w:r>
        <w:t>=</w:t>
      </w:r>
      <w:proofErr w:type="gramStart"/>
      <w:r>
        <w:t>".</w:t>
      </w:r>
      <w:proofErr w:type="spellStart"/>
      <w:r>
        <w:t>contentprovider</w:t>
      </w:r>
      <w:proofErr w:type="gramEnd"/>
      <w:r>
        <w:t>.MyTodoContentProvider</w:t>
      </w:r>
      <w:proofErr w:type="spellEnd"/>
      <w:r>
        <w:t>" &gt;</w:t>
      </w:r>
    </w:p>
    <w:p w14:paraId="73B9FD59" w14:textId="77777777" w:rsidR="00143839" w:rsidRDefault="00143839" w:rsidP="00D967C4">
      <w:pPr>
        <w:pStyle w:val="a7"/>
        <w:ind w:left="240" w:right="720" w:firstLine="180"/>
      </w:pPr>
      <w:r>
        <w:t>&lt;/provider&gt;</w:t>
      </w:r>
    </w:p>
    <w:p w14:paraId="469D07CA" w14:textId="305C38C8" w:rsidR="00D967C4" w:rsidRDefault="00DB412B" w:rsidP="00DB412B">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42</w:t>
      </w:r>
      <w:r w:rsidR="00B46836">
        <w:fldChar w:fldCharType="end"/>
      </w:r>
    </w:p>
    <w:p w14:paraId="04E0597B" w14:textId="4CC2AB37" w:rsidR="00DA7547" w:rsidRDefault="00143839" w:rsidP="00143839">
      <w:pPr>
        <w:rPr>
          <w:lang w:bidi="ar-SA"/>
        </w:rPr>
      </w:pPr>
      <w:r>
        <w:rPr>
          <w:rFonts w:hint="eastAsia"/>
          <w:lang w:bidi="ar-SA"/>
        </w:rPr>
        <w:t>可以同时从多个程序访问内容提供者</w:t>
      </w:r>
      <w:r w:rsidR="00BC350B">
        <w:rPr>
          <w:rFonts w:hint="eastAsia"/>
          <w:lang w:bidi="ar-SA"/>
        </w:rPr>
        <w:t>，</w:t>
      </w:r>
      <w:r>
        <w:rPr>
          <w:rFonts w:hint="eastAsia"/>
          <w:lang w:bidi="ar-SA"/>
        </w:rPr>
        <w:t>因此必须以线程安全的方式实现其方法。</w:t>
      </w:r>
      <w:proofErr w:type="spellStart"/>
      <w:r>
        <w:rPr>
          <w:rFonts w:hint="eastAsia"/>
          <w:lang w:bidi="ar-SA"/>
        </w:rPr>
        <w:t>SQlite</w:t>
      </w:r>
      <w:proofErr w:type="spellEnd"/>
      <w:r>
        <w:rPr>
          <w:rFonts w:hint="eastAsia"/>
          <w:lang w:bidi="ar-SA"/>
        </w:rPr>
        <w:t xml:space="preserve"> </w:t>
      </w:r>
      <w:r>
        <w:rPr>
          <w:rFonts w:hint="eastAsia"/>
          <w:lang w:bidi="ar-SA"/>
        </w:rPr>
        <w:t>将整个数据库存储在</w:t>
      </w:r>
      <w:r w:rsidR="00BC350B">
        <w:rPr>
          <w:rFonts w:hint="eastAsia"/>
          <w:lang w:bidi="ar-SA"/>
        </w:rPr>
        <w:t>安卓</w:t>
      </w:r>
      <w:r>
        <w:rPr>
          <w:rFonts w:hint="eastAsia"/>
          <w:lang w:bidi="ar-SA"/>
        </w:rPr>
        <w:t>设备上的文件中。在模拟器或有根设备上，可以</w:t>
      </w:r>
      <w:proofErr w:type="gramStart"/>
      <w:r>
        <w:rPr>
          <w:rFonts w:hint="eastAsia"/>
          <w:lang w:bidi="ar-SA"/>
        </w:rPr>
        <w:t>访问此</w:t>
      </w:r>
      <w:proofErr w:type="gramEnd"/>
      <w:r>
        <w:rPr>
          <w:rFonts w:hint="eastAsia"/>
          <w:lang w:bidi="ar-SA"/>
        </w:rPr>
        <w:t>文件</w:t>
      </w:r>
      <w:r w:rsidR="00BC350B">
        <w:rPr>
          <w:rFonts w:hint="eastAsia"/>
          <w:lang w:bidi="ar-SA"/>
        </w:rPr>
        <w:t>，</w:t>
      </w:r>
      <w:r>
        <w:rPr>
          <w:rFonts w:hint="eastAsia"/>
          <w:lang w:bidi="ar-SA"/>
        </w:rPr>
        <w:t>可以通过</w:t>
      </w:r>
      <w:proofErr w:type="spellStart"/>
      <w:r>
        <w:rPr>
          <w:rFonts w:hint="eastAsia"/>
          <w:lang w:bidi="ar-SA"/>
        </w:rPr>
        <w:t>SQlite</w:t>
      </w:r>
      <w:proofErr w:type="spellEnd"/>
      <w:r>
        <w:rPr>
          <w:rFonts w:hint="eastAsia"/>
          <w:lang w:bidi="ar-SA"/>
        </w:rPr>
        <w:t xml:space="preserve"> </w:t>
      </w:r>
      <w:r>
        <w:rPr>
          <w:rFonts w:hint="eastAsia"/>
          <w:lang w:bidi="ar-SA"/>
        </w:rPr>
        <w:t>客户端</w:t>
      </w:r>
      <w:r w:rsidR="00641496">
        <w:rPr>
          <w:rFonts w:hint="eastAsia"/>
          <w:lang w:bidi="ar-SA"/>
        </w:rPr>
        <w:t>查询</w:t>
      </w:r>
      <w:r>
        <w:rPr>
          <w:rFonts w:hint="eastAsia"/>
          <w:lang w:bidi="ar-SA"/>
        </w:rPr>
        <w:t>内容</w:t>
      </w:r>
      <w:r w:rsidR="00435405">
        <w:rPr>
          <w:rFonts w:hint="eastAsia"/>
          <w:lang w:bidi="ar-SA"/>
        </w:rPr>
        <w:t>。</w:t>
      </w:r>
      <w:proofErr w:type="spellStart"/>
      <w:r>
        <w:rPr>
          <w:rFonts w:hint="eastAsia"/>
          <w:lang w:bidi="ar-SA"/>
        </w:rPr>
        <w:t>sqlite</w:t>
      </w:r>
      <w:proofErr w:type="spellEnd"/>
      <w:r>
        <w:rPr>
          <w:rFonts w:hint="eastAsia"/>
          <w:lang w:bidi="ar-SA"/>
        </w:rPr>
        <w:t xml:space="preserve"> </w:t>
      </w:r>
      <w:r>
        <w:rPr>
          <w:rFonts w:hint="eastAsia"/>
          <w:lang w:bidi="ar-SA"/>
        </w:rPr>
        <w:t>命令行访问最重要的命令是：</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680"/>
        <w:gridCol w:w="7674"/>
      </w:tblGrid>
      <w:tr w:rsidR="00B42DC4" w:rsidRPr="00B42DC4" w14:paraId="56E4AC1C" w14:textId="77777777" w:rsidTr="00BE0833">
        <w:trPr>
          <w:trHeight w:val="25"/>
          <w:tblHeader/>
        </w:trPr>
        <w:tc>
          <w:tcPr>
            <w:tcW w:w="892" w:type="pct"/>
            <w:shd w:val="clear" w:color="auto" w:fill="auto"/>
            <w:tcMar>
              <w:top w:w="120" w:type="dxa"/>
              <w:left w:w="150" w:type="dxa"/>
              <w:bottom w:w="150" w:type="dxa"/>
              <w:right w:w="150" w:type="dxa"/>
            </w:tcMar>
            <w:hideMark/>
          </w:tcPr>
          <w:p w14:paraId="021ECA55" w14:textId="77777777" w:rsidR="00B42DC4" w:rsidRPr="00B42DC4" w:rsidRDefault="00B42DC4" w:rsidP="00977970">
            <w:pPr>
              <w:pStyle w:val="ae"/>
            </w:pPr>
            <w:r w:rsidRPr="00B42DC4">
              <w:t>命令</w:t>
            </w:r>
          </w:p>
        </w:tc>
        <w:tc>
          <w:tcPr>
            <w:tcW w:w="4077" w:type="pct"/>
            <w:shd w:val="clear" w:color="auto" w:fill="auto"/>
            <w:tcMar>
              <w:top w:w="120" w:type="dxa"/>
              <w:left w:w="150" w:type="dxa"/>
              <w:bottom w:w="150" w:type="dxa"/>
              <w:right w:w="150" w:type="dxa"/>
            </w:tcMar>
            <w:hideMark/>
          </w:tcPr>
          <w:p w14:paraId="7244DD24" w14:textId="77777777" w:rsidR="00B42DC4" w:rsidRPr="00B42DC4" w:rsidRDefault="00B42DC4" w:rsidP="00977970">
            <w:pPr>
              <w:pStyle w:val="ae"/>
            </w:pPr>
            <w:r w:rsidRPr="00B42DC4">
              <w:t>描述</w:t>
            </w:r>
          </w:p>
        </w:tc>
      </w:tr>
      <w:tr w:rsidR="00B42DC4" w:rsidRPr="00B42DC4" w14:paraId="03373374" w14:textId="77777777" w:rsidTr="00BE0833">
        <w:trPr>
          <w:trHeight w:val="73"/>
        </w:trPr>
        <w:tc>
          <w:tcPr>
            <w:tcW w:w="892" w:type="pct"/>
            <w:shd w:val="clear" w:color="auto" w:fill="auto"/>
            <w:tcMar>
              <w:top w:w="135" w:type="dxa"/>
              <w:left w:w="150" w:type="dxa"/>
              <w:bottom w:w="135" w:type="dxa"/>
              <w:right w:w="150" w:type="dxa"/>
            </w:tcMar>
            <w:hideMark/>
          </w:tcPr>
          <w:p w14:paraId="1DAB8CA9" w14:textId="2B2CB551" w:rsidR="00B42DC4" w:rsidRPr="00BE0833" w:rsidRDefault="00BE0833" w:rsidP="00BE0833">
            <w:pPr>
              <w:pStyle w:val="af"/>
            </w:pPr>
            <w:proofErr w:type="gramStart"/>
            <w:r w:rsidRPr="00BE0833">
              <w:t>.help</w:t>
            </w:r>
            <w:proofErr w:type="gramEnd"/>
          </w:p>
        </w:tc>
        <w:tc>
          <w:tcPr>
            <w:tcW w:w="4077" w:type="pct"/>
            <w:shd w:val="clear" w:color="auto" w:fill="auto"/>
            <w:tcMar>
              <w:top w:w="135" w:type="dxa"/>
              <w:left w:w="150" w:type="dxa"/>
              <w:bottom w:w="135" w:type="dxa"/>
              <w:right w:w="150" w:type="dxa"/>
            </w:tcMar>
            <w:hideMark/>
          </w:tcPr>
          <w:p w14:paraId="593FE4BE" w14:textId="77777777" w:rsidR="00B42DC4" w:rsidRPr="00BE0833" w:rsidRDefault="00B42DC4" w:rsidP="00BE0833">
            <w:pPr>
              <w:pStyle w:val="af"/>
            </w:pPr>
            <w:r w:rsidRPr="00BE0833">
              <w:t>列出所有命令和选项。</w:t>
            </w:r>
          </w:p>
        </w:tc>
      </w:tr>
      <w:tr w:rsidR="00B42DC4" w:rsidRPr="00B42DC4" w14:paraId="0AD95EFD" w14:textId="77777777" w:rsidTr="00BE0833">
        <w:tc>
          <w:tcPr>
            <w:tcW w:w="892" w:type="pct"/>
            <w:shd w:val="clear" w:color="auto" w:fill="auto"/>
            <w:tcMar>
              <w:top w:w="135" w:type="dxa"/>
              <w:left w:w="150" w:type="dxa"/>
              <w:bottom w:w="135" w:type="dxa"/>
              <w:right w:w="150" w:type="dxa"/>
            </w:tcMar>
            <w:hideMark/>
          </w:tcPr>
          <w:p w14:paraId="77BDA83A" w14:textId="62A04087" w:rsidR="00B42DC4" w:rsidRPr="00BE0833" w:rsidRDefault="00BE0833" w:rsidP="00BE0833">
            <w:pPr>
              <w:pStyle w:val="af"/>
            </w:pPr>
            <w:proofErr w:type="gramStart"/>
            <w:r w:rsidRPr="00BE0833">
              <w:t>.exit</w:t>
            </w:r>
            <w:proofErr w:type="gramEnd"/>
          </w:p>
        </w:tc>
        <w:tc>
          <w:tcPr>
            <w:tcW w:w="4077" w:type="pct"/>
            <w:shd w:val="clear" w:color="auto" w:fill="auto"/>
            <w:tcMar>
              <w:top w:w="135" w:type="dxa"/>
              <w:left w:w="150" w:type="dxa"/>
              <w:bottom w:w="135" w:type="dxa"/>
              <w:right w:w="150" w:type="dxa"/>
            </w:tcMar>
            <w:hideMark/>
          </w:tcPr>
          <w:p w14:paraId="41EBB707" w14:textId="77777777" w:rsidR="00B42DC4" w:rsidRPr="00BE0833" w:rsidRDefault="00B42DC4" w:rsidP="00BE0833">
            <w:pPr>
              <w:pStyle w:val="af"/>
            </w:pPr>
            <w:r w:rsidRPr="00BE0833">
              <w:t>退出</w:t>
            </w:r>
            <w:r w:rsidRPr="00BE0833">
              <w:t xml:space="preserve"> sqlite3 </w:t>
            </w:r>
            <w:r w:rsidRPr="00BE0833">
              <w:t>命令。</w:t>
            </w:r>
          </w:p>
        </w:tc>
      </w:tr>
      <w:tr w:rsidR="00B42DC4" w:rsidRPr="00B42DC4" w14:paraId="52BCAC06" w14:textId="77777777" w:rsidTr="00BE0833">
        <w:trPr>
          <w:trHeight w:val="20"/>
        </w:trPr>
        <w:tc>
          <w:tcPr>
            <w:tcW w:w="892" w:type="pct"/>
            <w:shd w:val="clear" w:color="auto" w:fill="auto"/>
            <w:tcMar>
              <w:top w:w="135" w:type="dxa"/>
              <w:left w:w="150" w:type="dxa"/>
              <w:bottom w:w="135" w:type="dxa"/>
              <w:right w:w="150" w:type="dxa"/>
            </w:tcMar>
            <w:hideMark/>
          </w:tcPr>
          <w:p w14:paraId="501DC269" w14:textId="77777777" w:rsidR="00B42DC4" w:rsidRPr="00BE0833" w:rsidRDefault="00B42DC4" w:rsidP="00BE0833">
            <w:pPr>
              <w:pStyle w:val="af"/>
            </w:pPr>
            <w:proofErr w:type="gramStart"/>
            <w:r w:rsidRPr="00BE0833">
              <w:t>.schema</w:t>
            </w:r>
            <w:proofErr w:type="gramEnd"/>
          </w:p>
        </w:tc>
        <w:tc>
          <w:tcPr>
            <w:tcW w:w="4077" w:type="pct"/>
            <w:shd w:val="clear" w:color="auto" w:fill="auto"/>
            <w:tcMar>
              <w:top w:w="135" w:type="dxa"/>
              <w:left w:w="150" w:type="dxa"/>
              <w:bottom w:w="135" w:type="dxa"/>
              <w:right w:w="150" w:type="dxa"/>
            </w:tcMar>
            <w:hideMark/>
          </w:tcPr>
          <w:p w14:paraId="20B82052" w14:textId="77777777" w:rsidR="00B42DC4" w:rsidRPr="00BE0833" w:rsidRDefault="00B42DC4" w:rsidP="00BE0833">
            <w:pPr>
              <w:pStyle w:val="af"/>
            </w:pPr>
            <w:r w:rsidRPr="00BE0833">
              <w:t>显示用于创建当前数据库表的</w:t>
            </w:r>
            <w:r w:rsidRPr="00BE0833">
              <w:t xml:space="preserve"> CREATE </w:t>
            </w:r>
            <w:r w:rsidRPr="00BE0833">
              <w:t>语句。</w:t>
            </w:r>
          </w:p>
        </w:tc>
      </w:tr>
    </w:tbl>
    <w:p w14:paraId="2A4B7B08" w14:textId="77777777" w:rsidR="00B42DC4" w:rsidRPr="00B42DC4" w:rsidRDefault="00B42DC4" w:rsidP="00143839">
      <w:pPr>
        <w:rPr>
          <w:rFonts w:hint="eastAsia"/>
          <w:lang w:bidi="ar-SA"/>
        </w:rPr>
      </w:pPr>
    </w:p>
    <w:p w14:paraId="4A8570EA" w14:textId="24092453" w:rsidR="00136D7D" w:rsidRDefault="00136D7D" w:rsidP="00E009F5">
      <w:pPr>
        <w:rPr>
          <w:lang w:bidi="ar-SA"/>
        </w:rPr>
      </w:pPr>
      <w:r>
        <w:rPr>
          <w:rFonts w:hint="eastAsia"/>
          <w:lang w:bidi="ar-SA"/>
        </w:rPr>
        <w:lastRenderedPageBreak/>
        <w:t>以下练习演示了如何直接使用</w:t>
      </w:r>
      <w:r>
        <w:rPr>
          <w:rFonts w:hint="eastAsia"/>
          <w:lang w:bidi="ar-SA"/>
        </w:rPr>
        <w:t xml:space="preserve"> SQLite </w:t>
      </w:r>
      <w:r>
        <w:rPr>
          <w:rFonts w:hint="eastAsia"/>
          <w:lang w:bidi="ar-SA"/>
        </w:rPr>
        <w:t>数据库。它使用数据访问对象</w:t>
      </w:r>
      <w:r>
        <w:rPr>
          <w:rFonts w:hint="eastAsia"/>
          <w:lang w:bidi="ar-SA"/>
        </w:rPr>
        <w:t xml:space="preserve"> (DAO) </w:t>
      </w:r>
      <w:r>
        <w:rPr>
          <w:rFonts w:hint="eastAsia"/>
          <w:lang w:bidi="ar-SA"/>
        </w:rPr>
        <w:t>来管理数据。生成的应用程序将如下所示。</w:t>
      </w:r>
    </w:p>
    <w:p w14:paraId="7C498E7B" w14:textId="0D43414C" w:rsidR="00136D7D" w:rsidRDefault="00136D7D" w:rsidP="00097F3A">
      <w:pPr>
        <w:pStyle w:val="4"/>
      </w:pPr>
      <w:r>
        <w:rPr>
          <w:rFonts w:hint="eastAsia"/>
        </w:rPr>
        <w:t>创建项目</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0" w:type="dxa"/>
          <w:right w:w="0" w:type="dxa"/>
        </w:tblCellMar>
        <w:tblLook w:val="04A0" w:firstRow="1" w:lastRow="0" w:firstColumn="1" w:lastColumn="0" w:noHBand="0" w:noVBand="1"/>
      </w:tblPr>
      <w:tblGrid>
        <w:gridCol w:w="2408"/>
        <w:gridCol w:w="6946"/>
      </w:tblGrid>
      <w:tr w:rsidR="00097F3A" w:rsidRPr="00A73EEA" w14:paraId="77452B2E" w14:textId="77777777" w:rsidTr="00081D16">
        <w:trPr>
          <w:tblHeader/>
          <w:tblCellSpacing w:w="0" w:type="dxa"/>
        </w:trPr>
        <w:tc>
          <w:tcPr>
            <w:tcW w:w="1287" w:type="pct"/>
            <w:shd w:val="clear" w:color="auto" w:fill="FFFFFF" w:themeFill="background1"/>
            <w:tcMar>
              <w:top w:w="120" w:type="dxa"/>
              <w:left w:w="150" w:type="dxa"/>
              <w:bottom w:w="150" w:type="dxa"/>
              <w:right w:w="150" w:type="dxa"/>
            </w:tcMar>
            <w:hideMark/>
          </w:tcPr>
          <w:p w14:paraId="16A39A8E" w14:textId="77777777" w:rsidR="00097F3A" w:rsidRPr="00A73EEA" w:rsidRDefault="00097F3A" w:rsidP="00081D16">
            <w:pPr>
              <w:pStyle w:val="ae"/>
            </w:pPr>
            <w:r>
              <w:rPr>
                <w:rFonts w:hint="eastAsia"/>
              </w:rPr>
              <w:t>属性</w:t>
            </w:r>
          </w:p>
        </w:tc>
        <w:tc>
          <w:tcPr>
            <w:tcW w:w="3713" w:type="pct"/>
            <w:shd w:val="clear" w:color="auto" w:fill="FFFFFF" w:themeFill="background1"/>
            <w:tcMar>
              <w:top w:w="120" w:type="dxa"/>
              <w:left w:w="150" w:type="dxa"/>
              <w:bottom w:w="150" w:type="dxa"/>
              <w:right w:w="150" w:type="dxa"/>
            </w:tcMar>
            <w:hideMark/>
          </w:tcPr>
          <w:p w14:paraId="1D6CF023" w14:textId="77777777" w:rsidR="00097F3A" w:rsidRPr="00A73EEA" w:rsidRDefault="00097F3A" w:rsidP="00081D16">
            <w:pPr>
              <w:pStyle w:val="ae"/>
            </w:pPr>
            <w:r>
              <w:rPr>
                <w:rFonts w:hint="eastAsia"/>
              </w:rPr>
              <w:t>值</w:t>
            </w:r>
          </w:p>
        </w:tc>
      </w:tr>
      <w:tr w:rsidR="00097F3A" w:rsidRPr="00A73EEA" w14:paraId="336B86A2" w14:textId="77777777" w:rsidTr="00081D16">
        <w:trPr>
          <w:tblCellSpacing w:w="0" w:type="dxa"/>
        </w:trPr>
        <w:tc>
          <w:tcPr>
            <w:tcW w:w="1287" w:type="pct"/>
            <w:shd w:val="clear" w:color="auto" w:fill="FFFFFF" w:themeFill="background1"/>
            <w:tcMar>
              <w:top w:w="135" w:type="dxa"/>
              <w:left w:w="150" w:type="dxa"/>
              <w:bottom w:w="135" w:type="dxa"/>
              <w:right w:w="150" w:type="dxa"/>
            </w:tcMar>
            <w:hideMark/>
          </w:tcPr>
          <w:p w14:paraId="339673F4" w14:textId="77777777" w:rsidR="00097F3A" w:rsidRPr="0012186C" w:rsidRDefault="00097F3A" w:rsidP="0012186C">
            <w:pPr>
              <w:pStyle w:val="af"/>
            </w:pPr>
            <w:r w:rsidRPr="0012186C">
              <w:rPr>
                <w:rFonts w:hint="eastAsia"/>
              </w:rPr>
              <w:t>项目名称</w:t>
            </w:r>
          </w:p>
        </w:tc>
        <w:tc>
          <w:tcPr>
            <w:tcW w:w="3713" w:type="pct"/>
            <w:shd w:val="clear" w:color="auto" w:fill="FFFFFF" w:themeFill="background1"/>
            <w:tcMar>
              <w:top w:w="135" w:type="dxa"/>
              <w:left w:w="150" w:type="dxa"/>
              <w:bottom w:w="135" w:type="dxa"/>
              <w:right w:w="150" w:type="dxa"/>
            </w:tcMar>
            <w:hideMark/>
          </w:tcPr>
          <w:p w14:paraId="2DEB3561" w14:textId="7F705004" w:rsidR="00097F3A" w:rsidRPr="0012186C" w:rsidRDefault="004F0C07" w:rsidP="0012186C">
            <w:pPr>
              <w:pStyle w:val="af"/>
            </w:pPr>
            <w:r w:rsidRPr="0012186C">
              <w:t>SQLite</w:t>
            </w:r>
            <w:r w:rsidR="00097F3A" w:rsidRPr="0012186C">
              <w:t xml:space="preserve"> Persistence</w:t>
            </w:r>
          </w:p>
        </w:tc>
      </w:tr>
      <w:tr w:rsidR="00097F3A" w:rsidRPr="00A73EEA" w14:paraId="0BCBF04F" w14:textId="77777777" w:rsidTr="00081D16">
        <w:trPr>
          <w:tblCellSpacing w:w="0" w:type="dxa"/>
        </w:trPr>
        <w:tc>
          <w:tcPr>
            <w:tcW w:w="1287" w:type="pct"/>
            <w:shd w:val="clear" w:color="auto" w:fill="FFFFFF" w:themeFill="background1"/>
            <w:tcMar>
              <w:top w:w="135" w:type="dxa"/>
              <w:left w:w="150" w:type="dxa"/>
              <w:bottom w:w="135" w:type="dxa"/>
              <w:right w:w="150" w:type="dxa"/>
            </w:tcMar>
            <w:hideMark/>
          </w:tcPr>
          <w:p w14:paraId="3F18B7C3" w14:textId="77777777" w:rsidR="00097F3A" w:rsidRPr="0012186C" w:rsidRDefault="00097F3A" w:rsidP="0012186C">
            <w:pPr>
              <w:pStyle w:val="af"/>
            </w:pPr>
            <w:r w:rsidRPr="0012186C">
              <w:rPr>
                <w:rFonts w:hint="eastAsia"/>
              </w:rPr>
              <w:t>包名称</w:t>
            </w:r>
          </w:p>
        </w:tc>
        <w:tc>
          <w:tcPr>
            <w:tcW w:w="3713" w:type="pct"/>
            <w:shd w:val="clear" w:color="auto" w:fill="FFFFFF" w:themeFill="background1"/>
            <w:tcMar>
              <w:top w:w="135" w:type="dxa"/>
              <w:left w:w="150" w:type="dxa"/>
              <w:bottom w:w="135" w:type="dxa"/>
              <w:right w:w="150" w:type="dxa"/>
            </w:tcMar>
            <w:hideMark/>
          </w:tcPr>
          <w:p w14:paraId="324E958C" w14:textId="65CCFA87" w:rsidR="00097F3A" w:rsidRPr="0012186C" w:rsidRDefault="00097F3A" w:rsidP="0012186C">
            <w:pPr>
              <w:pStyle w:val="af"/>
            </w:pPr>
            <w:r w:rsidRPr="0012186C">
              <w:t>com.</w:t>
            </w:r>
            <w:proofErr w:type="gramStart"/>
            <w:r w:rsidRPr="0012186C">
              <w:t>example.ch11.</w:t>
            </w:r>
            <w:r w:rsidR="00C01F19" w:rsidRPr="0012186C">
              <w:t>sqlite</w:t>
            </w:r>
            <w:r w:rsidRPr="0012186C">
              <w:t>persistence</w:t>
            </w:r>
            <w:proofErr w:type="gramEnd"/>
          </w:p>
        </w:tc>
      </w:tr>
    </w:tbl>
    <w:p w14:paraId="7144F840" w14:textId="22D0F26B" w:rsidR="00136D7D" w:rsidRDefault="00136D7D" w:rsidP="00BF788A">
      <w:pPr>
        <w:pStyle w:val="4"/>
      </w:pPr>
      <w:r>
        <w:rPr>
          <w:rFonts w:hint="eastAsia"/>
        </w:rPr>
        <w:t>数据库和数据模型</w:t>
      </w:r>
    </w:p>
    <w:p w14:paraId="7DF4A2DC" w14:textId="77777777" w:rsidR="00136D7D" w:rsidRDefault="00136D7D" w:rsidP="00136D7D">
      <w:pPr>
        <w:rPr>
          <w:lang w:bidi="ar-SA"/>
        </w:rPr>
      </w:pPr>
      <w:r>
        <w:rPr>
          <w:rFonts w:hint="eastAsia"/>
          <w:lang w:bidi="ar-SA"/>
        </w:rPr>
        <w:t>创建以下</w:t>
      </w:r>
      <w:proofErr w:type="spellStart"/>
      <w:r>
        <w:rPr>
          <w:rFonts w:hint="eastAsia"/>
          <w:lang w:bidi="ar-SA"/>
        </w:rPr>
        <w:t>MySQLiteHelper</w:t>
      </w:r>
      <w:proofErr w:type="spellEnd"/>
      <w:r>
        <w:rPr>
          <w:rFonts w:hint="eastAsia"/>
          <w:lang w:bidi="ar-SA"/>
        </w:rPr>
        <w:t>类。</w:t>
      </w:r>
    </w:p>
    <w:p w14:paraId="08349C82" w14:textId="77777777" w:rsidR="00136D7D" w:rsidRDefault="00136D7D" w:rsidP="00BF788A">
      <w:pPr>
        <w:pStyle w:val="a7"/>
        <w:ind w:left="240" w:right="720" w:firstLine="180"/>
      </w:pPr>
      <w:r>
        <w:t xml:space="preserve">import </w:t>
      </w:r>
      <w:proofErr w:type="spellStart"/>
      <w:proofErr w:type="gramStart"/>
      <w:r>
        <w:t>android.content</w:t>
      </w:r>
      <w:proofErr w:type="gramEnd"/>
      <w:r>
        <w:t>.Context</w:t>
      </w:r>
      <w:proofErr w:type="spellEnd"/>
      <w:r>
        <w:t>;</w:t>
      </w:r>
    </w:p>
    <w:p w14:paraId="6564D2AF" w14:textId="77777777" w:rsidR="00136D7D" w:rsidRDefault="00136D7D" w:rsidP="00BF788A">
      <w:pPr>
        <w:pStyle w:val="a7"/>
        <w:ind w:left="240" w:right="720" w:firstLine="180"/>
      </w:pPr>
      <w:r>
        <w:t xml:space="preserve">import </w:t>
      </w:r>
      <w:proofErr w:type="spellStart"/>
      <w:proofErr w:type="gramStart"/>
      <w:r>
        <w:t>android.database</w:t>
      </w:r>
      <w:proofErr w:type="gramEnd"/>
      <w:r>
        <w:t>.sqlite.SQLiteDatabase</w:t>
      </w:r>
      <w:proofErr w:type="spellEnd"/>
      <w:r>
        <w:t>;</w:t>
      </w:r>
    </w:p>
    <w:p w14:paraId="67F36AE6" w14:textId="77777777" w:rsidR="00136D7D" w:rsidRDefault="00136D7D" w:rsidP="00BF788A">
      <w:pPr>
        <w:pStyle w:val="a7"/>
        <w:ind w:left="240" w:right="720" w:firstLine="180"/>
      </w:pPr>
      <w:r>
        <w:t xml:space="preserve">import </w:t>
      </w:r>
      <w:proofErr w:type="spellStart"/>
      <w:proofErr w:type="gramStart"/>
      <w:r>
        <w:t>android.database</w:t>
      </w:r>
      <w:proofErr w:type="gramEnd"/>
      <w:r>
        <w:t>.sqlite.SQLiteOpenHelper</w:t>
      </w:r>
      <w:proofErr w:type="spellEnd"/>
      <w:r>
        <w:t>;</w:t>
      </w:r>
    </w:p>
    <w:p w14:paraId="0058E5E8" w14:textId="77777777" w:rsidR="00136D7D" w:rsidRDefault="00136D7D" w:rsidP="00BF788A">
      <w:pPr>
        <w:pStyle w:val="a7"/>
        <w:ind w:left="240" w:right="720" w:firstLine="180"/>
      </w:pPr>
      <w:r>
        <w:t xml:space="preserve">import </w:t>
      </w:r>
      <w:proofErr w:type="spellStart"/>
      <w:proofErr w:type="gramStart"/>
      <w:r>
        <w:t>android.util</w:t>
      </w:r>
      <w:proofErr w:type="gramEnd"/>
      <w:r>
        <w:t>.Log</w:t>
      </w:r>
      <w:proofErr w:type="spellEnd"/>
      <w:r>
        <w:t>;</w:t>
      </w:r>
    </w:p>
    <w:p w14:paraId="6D789B6B" w14:textId="77777777" w:rsidR="00136D7D" w:rsidRDefault="00136D7D" w:rsidP="00BF788A">
      <w:pPr>
        <w:pStyle w:val="a7"/>
        <w:ind w:left="240" w:right="720" w:firstLine="180"/>
      </w:pPr>
    </w:p>
    <w:p w14:paraId="46EF432B" w14:textId="77777777" w:rsidR="00136D7D" w:rsidRDefault="00136D7D" w:rsidP="00BF788A">
      <w:pPr>
        <w:pStyle w:val="a7"/>
        <w:ind w:left="240" w:right="720" w:firstLine="180"/>
      </w:pPr>
      <w:r>
        <w:t xml:space="preserve">public class </w:t>
      </w:r>
      <w:proofErr w:type="spellStart"/>
      <w:r>
        <w:t>MySQLiteHelper</w:t>
      </w:r>
      <w:proofErr w:type="spellEnd"/>
      <w:r>
        <w:t xml:space="preserve"> extends </w:t>
      </w:r>
      <w:proofErr w:type="spellStart"/>
      <w:r>
        <w:t>SQLiteOpenHelper</w:t>
      </w:r>
      <w:proofErr w:type="spellEnd"/>
      <w:r>
        <w:t xml:space="preserve"> {</w:t>
      </w:r>
    </w:p>
    <w:p w14:paraId="63F0B50A" w14:textId="77777777" w:rsidR="00136D7D" w:rsidRDefault="00136D7D" w:rsidP="00BF788A">
      <w:pPr>
        <w:pStyle w:val="a7"/>
        <w:ind w:left="240" w:right="720" w:firstLine="180"/>
      </w:pPr>
    </w:p>
    <w:p w14:paraId="245E3A78" w14:textId="77777777" w:rsidR="00136D7D" w:rsidRDefault="00136D7D" w:rsidP="00BF788A">
      <w:pPr>
        <w:pStyle w:val="a7"/>
        <w:ind w:left="240" w:right="720" w:firstLine="180"/>
      </w:pPr>
      <w:r>
        <w:t xml:space="preserve">    public static final String TABLE_COMMENTS = "comments";</w:t>
      </w:r>
    </w:p>
    <w:p w14:paraId="4DF5CE68" w14:textId="77777777" w:rsidR="00136D7D" w:rsidRDefault="00136D7D" w:rsidP="00BF788A">
      <w:pPr>
        <w:pStyle w:val="a7"/>
        <w:ind w:left="240" w:right="720" w:firstLine="180"/>
      </w:pPr>
      <w:r>
        <w:t xml:space="preserve">    public static final String COLUMN_ID = "_id";</w:t>
      </w:r>
    </w:p>
    <w:p w14:paraId="69FC4A30" w14:textId="77777777" w:rsidR="00136D7D" w:rsidRDefault="00136D7D" w:rsidP="00BF788A">
      <w:pPr>
        <w:pStyle w:val="a7"/>
        <w:ind w:left="240" w:right="720" w:firstLine="180"/>
      </w:pPr>
      <w:r>
        <w:t xml:space="preserve">    public static final String COLUMN_COMMENT = "comment";</w:t>
      </w:r>
    </w:p>
    <w:p w14:paraId="0EB70E8C" w14:textId="77777777" w:rsidR="00136D7D" w:rsidRDefault="00136D7D" w:rsidP="00BF788A">
      <w:pPr>
        <w:pStyle w:val="a7"/>
        <w:ind w:left="240" w:right="720" w:firstLine="180"/>
      </w:pPr>
    </w:p>
    <w:p w14:paraId="1FB5D50C" w14:textId="77777777" w:rsidR="00136D7D" w:rsidRDefault="00136D7D" w:rsidP="00BF788A">
      <w:pPr>
        <w:pStyle w:val="a7"/>
        <w:ind w:left="240" w:right="720" w:firstLine="180"/>
      </w:pPr>
      <w:r>
        <w:t xml:space="preserve">    private static final String DATABASE_NAME = "</w:t>
      </w:r>
      <w:proofErr w:type="spellStart"/>
      <w:r>
        <w:t>commments.db</w:t>
      </w:r>
      <w:proofErr w:type="spellEnd"/>
      <w:r>
        <w:t>";</w:t>
      </w:r>
    </w:p>
    <w:p w14:paraId="1DBAEC14" w14:textId="77777777" w:rsidR="00136D7D" w:rsidRDefault="00136D7D" w:rsidP="00BF788A">
      <w:pPr>
        <w:pStyle w:val="a7"/>
        <w:ind w:left="240" w:right="720" w:firstLine="180"/>
      </w:pPr>
      <w:r>
        <w:t xml:space="preserve">    private static final int DATABASE_VERSION = 1;</w:t>
      </w:r>
    </w:p>
    <w:p w14:paraId="26FF7004" w14:textId="77777777" w:rsidR="00136D7D" w:rsidRDefault="00136D7D" w:rsidP="00BF788A">
      <w:pPr>
        <w:pStyle w:val="a7"/>
        <w:ind w:left="240" w:right="720" w:firstLine="180"/>
      </w:pPr>
    </w:p>
    <w:p w14:paraId="30791E7F" w14:textId="77777777" w:rsidR="00136D7D" w:rsidRDefault="00136D7D" w:rsidP="00BF788A">
      <w:pPr>
        <w:pStyle w:val="a7"/>
        <w:ind w:left="240" w:right="720" w:firstLine="180"/>
      </w:pPr>
      <w:r>
        <w:t xml:space="preserve">    // Database creation </w:t>
      </w:r>
      <w:proofErr w:type="spellStart"/>
      <w:r>
        <w:t>sql</w:t>
      </w:r>
      <w:proofErr w:type="spellEnd"/>
      <w:r>
        <w:t xml:space="preserve"> statement</w:t>
      </w:r>
    </w:p>
    <w:p w14:paraId="3193CE32" w14:textId="77777777" w:rsidR="00136D7D" w:rsidRDefault="00136D7D" w:rsidP="00BF788A">
      <w:pPr>
        <w:pStyle w:val="a7"/>
        <w:ind w:left="240" w:right="720" w:firstLine="180"/>
      </w:pPr>
      <w:r>
        <w:t xml:space="preserve">    private static final String DATABASE_CREATE = "create table "</w:t>
      </w:r>
    </w:p>
    <w:p w14:paraId="0E5A28C3" w14:textId="77777777" w:rsidR="00136D7D" w:rsidRDefault="00136D7D" w:rsidP="00BF788A">
      <w:pPr>
        <w:pStyle w:val="a7"/>
        <w:ind w:left="240" w:right="720" w:firstLine="180"/>
      </w:pPr>
      <w:r>
        <w:t xml:space="preserve">            + TABLE_COMMENTS + </w:t>
      </w:r>
      <w:proofErr w:type="gramStart"/>
      <w:r>
        <w:t>"( "</w:t>
      </w:r>
      <w:proofErr w:type="gramEnd"/>
      <w:r>
        <w:t xml:space="preserve"> + COLUMN_ID</w:t>
      </w:r>
    </w:p>
    <w:p w14:paraId="33DA7717" w14:textId="77777777" w:rsidR="00136D7D" w:rsidRDefault="00136D7D" w:rsidP="00BF788A">
      <w:pPr>
        <w:pStyle w:val="a7"/>
        <w:ind w:left="240" w:right="720" w:firstLine="180"/>
      </w:pPr>
      <w:r>
        <w:t xml:space="preserve">            + " integer primary key autoincrement, " + COLUMN_COMMENT</w:t>
      </w:r>
    </w:p>
    <w:p w14:paraId="5F177450" w14:textId="77777777" w:rsidR="00136D7D" w:rsidRDefault="00136D7D" w:rsidP="00BF788A">
      <w:pPr>
        <w:pStyle w:val="a7"/>
        <w:ind w:left="240" w:right="720" w:firstLine="180"/>
      </w:pPr>
      <w:r>
        <w:t xml:space="preserve">            + " text not null);";</w:t>
      </w:r>
    </w:p>
    <w:p w14:paraId="21D5FB6E" w14:textId="77777777" w:rsidR="00136D7D" w:rsidRDefault="00136D7D" w:rsidP="00BF788A">
      <w:pPr>
        <w:pStyle w:val="a7"/>
        <w:ind w:left="240" w:right="720" w:firstLine="180"/>
      </w:pPr>
    </w:p>
    <w:p w14:paraId="291B60B0" w14:textId="77777777" w:rsidR="00136D7D" w:rsidRDefault="00136D7D" w:rsidP="00BF788A">
      <w:pPr>
        <w:pStyle w:val="a7"/>
        <w:ind w:left="240" w:right="720" w:firstLine="180"/>
      </w:pPr>
      <w:r>
        <w:t xml:space="preserve">    public </w:t>
      </w:r>
      <w:proofErr w:type="spellStart"/>
      <w:proofErr w:type="gramStart"/>
      <w:r>
        <w:t>MySQLiteHelper</w:t>
      </w:r>
      <w:proofErr w:type="spellEnd"/>
      <w:r>
        <w:t>(</w:t>
      </w:r>
      <w:proofErr w:type="gramEnd"/>
      <w:r>
        <w:t>Context context) {</w:t>
      </w:r>
    </w:p>
    <w:p w14:paraId="1A58FC7B" w14:textId="77777777" w:rsidR="00136D7D" w:rsidRDefault="00136D7D" w:rsidP="00BF788A">
      <w:pPr>
        <w:pStyle w:val="a7"/>
        <w:ind w:left="240" w:right="720" w:firstLine="180"/>
      </w:pPr>
      <w:r>
        <w:t xml:space="preserve">        </w:t>
      </w:r>
      <w:proofErr w:type="gramStart"/>
      <w:r>
        <w:t>super(</w:t>
      </w:r>
      <w:proofErr w:type="gramEnd"/>
      <w:r>
        <w:t>context, DATABASE_NAME, null, DATABASE_VERSION);</w:t>
      </w:r>
    </w:p>
    <w:p w14:paraId="62DACB88" w14:textId="77777777" w:rsidR="00136D7D" w:rsidRDefault="00136D7D" w:rsidP="00BF788A">
      <w:pPr>
        <w:pStyle w:val="a7"/>
        <w:ind w:left="240" w:right="720" w:firstLine="180"/>
      </w:pPr>
      <w:r>
        <w:t xml:space="preserve">    }</w:t>
      </w:r>
    </w:p>
    <w:p w14:paraId="7EBEF9DE" w14:textId="77777777" w:rsidR="00136D7D" w:rsidRDefault="00136D7D" w:rsidP="00BF788A">
      <w:pPr>
        <w:pStyle w:val="a7"/>
        <w:ind w:left="240" w:right="720" w:firstLine="180"/>
      </w:pPr>
    </w:p>
    <w:p w14:paraId="7F84B534" w14:textId="77777777" w:rsidR="00136D7D" w:rsidRDefault="00136D7D" w:rsidP="00BF788A">
      <w:pPr>
        <w:pStyle w:val="a7"/>
        <w:ind w:left="240" w:right="720" w:firstLine="180"/>
      </w:pPr>
      <w:r>
        <w:t xml:space="preserve">    @Override</w:t>
      </w:r>
    </w:p>
    <w:p w14:paraId="212879F6" w14:textId="77777777" w:rsidR="00136D7D" w:rsidRDefault="00136D7D" w:rsidP="00BF788A">
      <w:pPr>
        <w:pStyle w:val="a7"/>
        <w:ind w:left="240" w:right="720" w:firstLine="180"/>
      </w:pPr>
      <w:r>
        <w:t xml:space="preserve">    public void </w:t>
      </w:r>
      <w:proofErr w:type="spellStart"/>
      <w:proofErr w:type="gramStart"/>
      <w:r>
        <w:t>onCreate</w:t>
      </w:r>
      <w:proofErr w:type="spellEnd"/>
      <w:r>
        <w:t>(</w:t>
      </w:r>
      <w:proofErr w:type="spellStart"/>
      <w:proofErr w:type="gramEnd"/>
      <w:r>
        <w:t>SQLiteDatabase</w:t>
      </w:r>
      <w:proofErr w:type="spellEnd"/>
      <w:r>
        <w:t xml:space="preserve"> database) {</w:t>
      </w:r>
    </w:p>
    <w:p w14:paraId="28DBA5C4" w14:textId="77777777" w:rsidR="00136D7D" w:rsidRDefault="00136D7D" w:rsidP="00BF788A">
      <w:pPr>
        <w:pStyle w:val="a7"/>
        <w:ind w:left="240" w:right="720" w:firstLine="180"/>
      </w:pPr>
      <w:r>
        <w:t xml:space="preserve">        </w:t>
      </w:r>
      <w:proofErr w:type="spellStart"/>
      <w:proofErr w:type="gramStart"/>
      <w:r>
        <w:t>database.execSQL</w:t>
      </w:r>
      <w:proofErr w:type="spellEnd"/>
      <w:proofErr w:type="gramEnd"/>
      <w:r>
        <w:t>(DATABASE_CREATE);</w:t>
      </w:r>
    </w:p>
    <w:p w14:paraId="0D730A0D" w14:textId="77777777" w:rsidR="00136D7D" w:rsidRDefault="00136D7D" w:rsidP="00BF788A">
      <w:pPr>
        <w:pStyle w:val="a7"/>
        <w:ind w:left="240" w:right="720" w:firstLine="180"/>
      </w:pPr>
      <w:r>
        <w:t xml:space="preserve">    }</w:t>
      </w:r>
    </w:p>
    <w:p w14:paraId="115550E5" w14:textId="77777777" w:rsidR="00136D7D" w:rsidRDefault="00136D7D" w:rsidP="00BF788A">
      <w:pPr>
        <w:pStyle w:val="a7"/>
        <w:ind w:left="240" w:right="720" w:firstLine="180"/>
      </w:pPr>
    </w:p>
    <w:p w14:paraId="110D0F33" w14:textId="77777777" w:rsidR="00136D7D" w:rsidRDefault="00136D7D" w:rsidP="00BF788A">
      <w:pPr>
        <w:pStyle w:val="a7"/>
        <w:ind w:left="240" w:right="720" w:firstLine="180"/>
      </w:pPr>
      <w:r>
        <w:t xml:space="preserve">    @Override</w:t>
      </w:r>
    </w:p>
    <w:p w14:paraId="3D0CDF3C" w14:textId="77777777" w:rsidR="00136D7D" w:rsidRDefault="00136D7D" w:rsidP="00BF788A">
      <w:pPr>
        <w:pStyle w:val="a7"/>
        <w:ind w:left="240" w:right="720" w:firstLine="180"/>
      </w:pPr>
      <w:r>
        <w:t xml:space="preserve">    public void </w:t>
      </w:r>
      <w:proofErr w:type="spellStart"/>
      <w:proofErr w:type="gramStart"/>
      <w:r>
        <w:t>onUpgrade</w:t>
      </w:r>
      <w:proofErr w:type="spellEnd"/>
      <w:r>
        <w:t>(</w:t>
      </w:r>
      <w:proofErr w:type="spellStart"/>
      <w:proofErr w:type="gramEnd"/>
      <w:r>
        <w:t>SQLiteDatabase</w:t>
      </w:r>
      <w:proofErr w:type="spellEnd"/>
      <w:r>
        <w:t xml:space="preserve"> </w:t>
      </w:r>
      <w:proofErr w:type="spellStart"/>
      <w:r>
        <w:t>db</w:t>
      </w:r>
      <w:proofErr w:type="spellEnd"/>
      <w:r>
        <w:t xml:space="preserve">, int </w:t>
      </w:r>
      <w:proofErr w:type="spellStart"/>
      <w:r>
        <w:t>oldVersion</w:t>
      </w:r>
      <w:proofErr w:type="spellEnd"/>
      <w:r>
        <w:t xml:space="preserve">, int </w:t>
      </w:r>
      <w:proofErr w:type="spellStart"/>
      <w:r>
        <w:t>newVersion</w:t>
      </w:r>
      <w:proofErr w:type="spellEnd"/>
      <w:r>
        <w:t>) {</w:t>
      </w:r>
    </w:p>
    <w:p w14:paraId="31DCD41E" w14:textId="77777777" w:rsidR="00136D7D" w:rsidRDefault="00136D7D" w:rsidP="00BF788A">
      <w:pPr>
        <w:pStyle w:val="a7"/>
        <w:ind w:left="240" w:right="720" w:firstLine="180"/>
      </w:pPr>
      <w:r>
        <w:t xml:space="preserve">        </w:t>
      </w:r>
      <w:proofErr w:type="spellStart"/>
      <w:r>
        <w:t>Log.w</w:t>
      </w:r>
      <w:proofErr w:type="spellEnd"/>
      <w:r>
        <w:t>(</w:t>
      </w:r>
      <w:proofErr w:type="spellStart"/>
      <w:proofErr w:type="gramStart"/>
      <w:r>
        <w:t>MySQLiteHelper.class.getName</w:t>
      </w:r>
      <w:proofErr w:type="spellEnd"/>
      <w:proofErr w:type="gramEnd"/>
      <w:r>
        <w:t>(),</w:t>
      </w:r>
    </w:p>
    <w:p w14:paraId="7FC25C22" w14:textId="77777777" w:rsidR="00136D7D" w:rsidRDefault="00136D7D" w:rsidP="00BF788A">
      <w:pPr>
        <w:pStyle w:val="a7"/>
        <w:ind w:left="240" w:right="720" w:firstLine="180"/>
      </w:pPr>
      <w:r>
        <w:t xml:space="preserve">                "Upgrading database from version " + </w:t>
      </w:r>
      <w:proofErr w:type="spellStart"/>
      <w:r>
        <w:t>oldVersion</w:t>
      </w:r>
      <w:proofErr w:type="spellEnd"/>
      <w:r>
        <w:t xml:space="preserve"> + " to "</w:t>
      </w:r>
    </w:p>
    <w:p w14:paraId="5E55915D" w14:textId="77777777" w:rsidR="00136D7D" w:rsidRDefault="00136D7D" w:rsidP="00BF788A">
      <w:pPr>
        <w:pStyle w:val="a7"/>
        <w:ind w:left="240" w:right="720" w:firstLine="180"/>
      </w:pPr>
      <w:r>
        <w:t xml:space="preserve">                        + </w:t>
      </w:r>
      <w:proofErr w:type="spellStart"/>
      <w:r>
        <w:t>newVersion</w:t>
      </w:r>
      <w:proofErr w:type="spellEnd"/>
      <w:r>
        <w:t xml:space="preserve"> + ", which will destroy all old data");</w:t>
      </w:r>
    </w:p>
    <w:p w14:paraId="13B6974C" w14:textId="77777777" w:rsidR="00136D7D" w:rsidRDefault="00136D7D" w:rsidP="00BF788A">
      <w:pPr>
        <w:pStyle w:val="a7"/>
        <w:ind w:left="240" w:right="720" w:firstLine="180"/>
      </w:pPr>
      <w:r>
        <w:t xml:space="preserve">        </w:t>
      </w:r>
      <w:proofErr w:type="spellStart"/>
      <w:proofErr w:type="gramStart"/>
      <w:r>
        <w:t>db.execSQL</w:t>
      </w:r>
      <w:proofErr w:type="spellEnd"/>
      <w:proofErr w:type="gramEnd"/>
      <w:r>
        <w:t>("DROP TABLE IF EXISTS " + TABLE_COMMENTS);</w:t>
      </w:r>
    </w:p>
    <w:p w14:paraId="5ED6F169" w14:textId="77777777" w:rsidR="00136D7D" w:rsidRDefault="00136D7D" w:rsidP="00BF788A">
      <w:pPr>
        <w:pStyle w:val="a7"/>
        <w:ind w:left="240" w:right="720" w:firstLine="180"/>
      </w:pPr>
      <w:r>
        <w:t xml:space="preserve">        </w:t>
      </w:r>
      <w:proofErr w:type="spellStart"/>
      <w:r>
        <w:t>onCreate</w:t>
      </w:r>
      <w:proofErr w:type="spellEnd"/>
      <w:r>
        <w:t>(</w:t>
      </w:r>
      <w:proofErr w:type="spellStart"/>
      <w:r>
        <w:t>db</w:t>
      </w:r>
      <w:proofErr w:type="spellEnd"/>
      <w:r>
        <w:t>);</w:t>
      </w:r>
    </w:p>
    <w:p w14:paraId="76F828D3" w14:textId="77777777" w:rsidR="00136D7D" w:rsidRDefault="00136D7D" w:rsidP="00BF788A">
      <w:pPr>
        <w:pStyle w:val="a7"/>
        <w:ind w:left="240" w:right="720" w:firstLine="180"/>
      </w:pPr>
      <w:r>
        <w:t xml:space="preserve">    }</w:t>
      </w:r>
    </w:p>
    <w:p w14:paraId="29432522" w14:textId="77777777" w:rsidR="00136D7D" w:rsidRDefault="00136D7D" w:rsidP="00BF788A">
      <w:pPr>
        <w:pStyle w:val="a7"/>
        <w:ind w:left="240" w:right="720" w:firstLine="180"/>
      </w:pPr>
    </w:p>
    <w:p w14:paraId="0FF45435" w14:textId="77777777" w:rsidR="00136D7D" w:rsidRDefault="00136D7D" w:rsidP="00BF788A">
      <w:pPr>
        <w:pStyle w:val="a7"/>
        <w:ind w:left="240" w:right="720" w:firstLine="180"/>
      </w:pPr>
      <w:r>
        <w:t>}</w:t>
      </w:r>
    </w:p>
    <w:p w14:paraId="5F6F72E6" w14:textId="19C27A08" w:rsidR="00BF788A" w:rsidRDefault="004A3757" w:rsidP="004A3757">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43</w:t>
      </w:r>
      <w:r w:rsidR="00B46836">
        <w:fldChar w:fldCharType="end"/>
      </w:r>
    </w:p>
    <w:p w14:paraId="2B4F3A57" w14:textId="44F0A825" w:rsidR="00136D7D" w:rsidRDefault="00136D7D" w:rsidP="00136D7D">
      <w:pPr>
        <w:rPr>
          <w:lang w:bidi="ar-SA"/>
        </w:rPr>
      </w:pPr>
      <w:r>
        <w:rPr>
          <w:rFonts w:hint="eastAsia"/>
          <w:lang w:bidi="ar-SA"/>
        </w:rPr>
        <w:t>创建</w:t>
      </w:r>
      <w:r>
        <w:rPr>
          <w:rFonts w:hint="eastAsia"/>
          <w:lang w:bidi="ar-SA"/>
        </w:rPr>
        <w:t>Comment</w:t>
      </w:r>
      <w:r>
        <w:rPr>
          <w:rFonts w:hint="eastAsia"/>
          <w:lang w:bidi="ar-SA"/>
        </w:rPr>
        <w:t>类。</w:t>
      </w:r>
    </w:p>
    <w:p w14:paraId="67DD8014" w14:textId="77777777" w:rsidR="00136D7D" w:rsidRDefault="00136D7D" w:rsidP="004A3757">
      <w:pPr>
        <w:pStyle w:val="a7"/>
        <w:ind w:left="240" w:right="720" w:firstLine="180"/>
      </w:pPr>
      <w:r>
        <w:t>public class Comment {</w:t>
      </w:r>
    </w:p>
    <w:p w14:paraId="37876924" w14:textId="77777777" w:rsidR="00136D7D" w:rsidRDefault="00136D7D" w:rsidP="004A3757">
      <w:pPr>
        <w:pStyle w:val="a7"/>
        <w:ind w:left="240" w:right="720" w:firstLine="180"/>
      </w:pPr>
      <w:r>
        <w:t xml:space="preserve">    private long id;</w:t>
      </w:r>
    </w:p>
    <w:p w14:paraId="60D956CE" w14:textId="77777777" w:rsidR="00136D7D" w:rsidRDefault="00136D7D" w:rsidP="004A3757">
      <w:pPr>
        <w:pStyle w:val="a7"/>
        <w:ind w:left="240" w:right="720" w:firstLine="180"/>
      </w:pPr>
      <w:r>
        <w:t xml:space="preserve">    private String comment;</w:t>
      </w:r>
    </w:p>
    <w:p w14:paraId="0CE3F6AE" w14:textId="77777777" w:rsidR="00136D7D" w:rsidRDefault="00136D7D" w:rsidP="004A3757">
      <w:pPr>
        <w:pStyle w:val="a7"/>
        <w:ind w:left="240" w:right="720" w:firstLine="180"/>
      </w:pPr>
    </w:p>
    <w:p w14:paraId="207B1C86" w14:textId="77777777" w:rsidR="00136D7D" w:rsidRDefault="00136D7D" w:rsidP="004A3757">
      <w:pPr>
        <w:pStyle w:val="a7"/>
        <w:ind w:left="240" w:right="720" w:firstLine="180"/>
      </w:pPr>
      <w:r>
        <w:t xml:space="preserve">    public long </w:t>
      </w:r>
      <w:proofErr w:type="spellStart"/>
      <w:proofErr w:type="gramStart"/>
      <w:r>
        <w:t>getId</w:t>
      </w:r>
      <w:proofErr w:type="spellEnd"/>
      <w:r>
        <w:t>(</w:t>
      </w:r>
      <w:proofErr w:type="gramEnd"/>
      <w:r>
        <w:t>) {</w:t>
      </w:r>
    </w:p>
    <w:p w14:paraId="2E01F3B5" w14:textId="77777777" w:rsidR="00136D7D" w:rsidRDefault="00136D7D" w:rsidP="004A3757">
      <w:pPr>
        <w:pStyle w:val="a7"/>
        <w:ind w:left="240" w:right="720" w:firstLine="180"/>
      </w:pPr>
      <w:r>
        <w:t xml:space="preserve">        return id;</w:t>
      </w:r>
    </w:p>
    <w:p w14:paraId="1BEF34FB" w14:textId="77777777" w:rsidR="00136D7D" w:rsidRDefault="00136D7D" w:rsidP="004A3757">
      <w:pPr>
        <w:pStyle w:val="a7"/>
        <w:ind w:left="240" w:right="720" w:firstLine="180"/>
      </w:pPr>
      <w:r>
        <w:t xml:space="preserve">    }</w:t>
      </w:r>
    </w:p>
    <w:p w14:paraId="42D04CF0" w14:textId="77777777" w:rsidR="00136D7D" w:rsidRDefault="00136D7D" w:rsidP="004A3757">
      <w:pPr>
        <w:pStyle w:val="a7"/>
        <w:ind w:left="240" w:right="720" w:firstLine="180"/>
      </w:pPr>
    </w:p>
    <w:p w14:paraId="4C245F2A" w14:textId="77777777" w:rsidR="00136D7D" w:rsidRDefault="00136D7D" w:rsidP="004A3757">
      <w:pPr>
        <w:pStyle w:val="a7"/>
        <w:ind w:left="240" w:right="720" w:firstLine="180"/>
      </w:pPr>
      <w:r>
        <w:t xml:space="preserve">    public void </w:t>
      </w:r>
      <w:proofErr w:type="spellStart"/>
      <w:proofErr w:type="gramStart"/>
      <w:r>
        <w:t>setId</w:t>
      </w:r>
      <w:proofErr w:type="spellEnd"/>
      <w:r>
        <w:t>(</w:t>
      </w:r>
      <w:proofErr w:type="gramEnd"/>
      <w:r>
        <w:t>long id) {</w:t>
      </w:r>
    </w:p>
    <w:p w14:paraId="2A63AF24" w14:textId="77777777" w:rsidR="00136D7D" w:rsidRDefault="00136D7D" w:rsidP="004A3757">
      <w:pPr>
        <w:pStyle w:val="a7"/>
        <w:ind w:left="240" w:right="720" w:firstLine="180"/>
      </w:pPr>
      <w:r>
        <w:lastRenderedPageBreak/>
        <w:t xml:space="preserve">        this.id = id;</w:t>
      </w:r>
    </w:p>
    <w:p w14:paraId="4D42CC99" w14:textId="77777777" w:rsidR="00136D7D" w:rsidRDefault="00136D7D" w:rsidP="004A3757">
      <w:pPr>
        <w:pStyle w:val="a7"/>
        <w:ind w:left="240" w:right="720" w:firstLine="180"/>
      </w:pPr>
      <w:r>
        <w:t xml:space="preserve">    }</w:t>
      </w:r>
    </w:p>
    <w:p w14:paraId="16AFDF3A" w14:textId="77777777" w:rsidR="00136D7D" w:rsidRDefault="00136D7D" w:rsidP="004A3757">
      <w:pPr>
        <w:pStyle w:val="a7"/>
        <w:ind w:left="240" w:right="720" w:firstLine="180"/>
      </w:pPr>
    </w:p>
    <w:p w14:paraId="74137F25" w14:textId="77777777" w:rsidR="00136D7D" w:rsidRDefault="00136D7D" w:rsidP="004A3757">
      <w:pPr>
        <w:pStyle w:val="a7"/>
        <w:ind w:left="240" w:right="720" w:firstLine="180"/>
      </w:pPr>
      <w:r>
        <w:t xml:space="preserve">    public String </w:t>
      </w:r>
      <w:proofErr w:type="spellStart"/>
      <w:proofErr w:type="gramStart"/>
      <w:r>
        <w:t>getComment</w:t>
      </w:r>
      <w:proofErr w:type="spellEnd"/>
      <w:r>
        <w:t>(</w:t>
      </w:r>
      <w:proofErr w:type="gramEnd"/>
      <w:r>
        <w:t>) {</w:t>
      </w:r>
    </w:p>
    <w:p w14:paraId="2B01AECC" w14:textId="77777777" w:rsidR="00136D7D" w:rsidRDefault="00136D7D" w:rsidP="004A3757">
      <w:pPr>
        <w:pStyle w:val="a7"/>
        <w:ind w:left="240" w:right="720" w:firstLine="180"/>
      </w:pPr>
      <w:r>
        <w:t xml:space="preserve">        return comment;</w:t>
      </w:r>
    </w:p>
    <w:p w14:paraId="7A9B816D" w14:textId="77777777" w:rsidR="00136D7D" w:rsidRDefault="00136D7D" w:rsidP="004A3757">
      <w:pPr>
        <w:pStyle w:val="a7"/>
        <w:ind w:left="240" w:right="720" w:firstLine="180"/>
      </w:pPr>
      <w:r>
        <w:t xml:space="preserve">    }</w:t>
      </w:r>
    </w:p>
    <w:p w14:paraId="3AC13114" w14:textId="77777777" w:rsidR="00136D7D" w:rsidRDefault="00136D7D" w:rsidP="004A3757">
      <w:pPr>
        <w:pStyle w:val="a7"/>
        <w:ind w:left="240" w:right="720" w:firstLine="180"/>
      </w:pPr>
    </w:p>
    <w:p w14:paraId="2084971F" w14:textId="77777777" w:rsidR="00136D7D" w:rsidRDefault="00136D7D" w:rsidP="004A3757">
      <w:pPr>
        <w:pStyle w:val="a7"/>
        <w:ind w:left="240" w:right="720" w:firstLine="180"/>
      </w:pPr>
      <w:r>
        <w:t xml:space="preserve">    public void </w:t>
      </w:r>
      <w:proofErr w:type="spellStart"/>
      <w:proofErr w:type="gramStart"/>
      <w:r>
        <w:t>setComment</w:t>
      </w:r>
      <w:proofErr w:type="spellEnd"/>
      <w:r>
        <w:t>(</w:t>
      </w:r>
      <w:proofErr w:type="gramEnd"/>
      <w:r>
        <w:t>String comment) {</w:t>
      </w:r>
    </w:p>
    <w:p w14:paraId="19A64559" w14:textId="77777777" w:rsidR="00136D7D" w:rsidRDefault="00136D7D" w:rsidP="004A3757">
      <w:pPr>
        <w:pStyle w:val="a7"/>
        <w:ind w:left="240" w:right="720" w:firstLine="180"/>
      </w:pPr>
      <w:r>
        <w:t xml:space="preserve">        </w:t>
      </w:r>
      <w:proofErr w:type="spellStart"/>
      <w:proofErr w:type="gramStart"/>
      <w:r>
        <w:t>this.comment</w:t>
      </w:r>
      <w:proofErr w:type="spellEnd"/>
      <w:proofErr w:type="gramEnd"/>
      <w:r>
        <w:t xml:space="preserve"> = comment;</w:t>
      </w:r>
    </w:p>
    <w:p w14:paraId="1ABF2CF1" w14:textId="77777777" w:rsidR="00136D7D" w:rsidRDefault="00136D7D" w:rsidP="004A3757">
      <w:pPr>
        <w:pStyle w:val="a7"/>
        <w:ind w:left="240" w:right="720" w:firstLine="180"/>
      </w:pPr>
      <w:r>
        <w:t xml:space="preserve">    }</w:t>
      </w:r>
    </w:p>
    <w:p w14:paraId="332BE993" w14:textId="77777777" w:rsidR="00136D7D" w:rsidRDefault="00136D7D" w:rsidP="004A3757">
      <w:pPr>
        <w:pStyle w:val="a7"/>
        <w:ind w:left="240" w:right="720" w:firstLine="180"/>
      </w:pPr>
    </w:p>
    <w:p w14:paraId="36AC85F1" w14:textId="77777777" w:rsidR="00136D7D" w:rsidRDefault="00136D7D" w:rsidP="004A3757">
      <w:pPr>
        <w:pStyle w:val="a7"/>
        <w:ind w:left="240" w:right="720" w:firstLine="180"/>
      </w:pPr>
      <w:r>
        <w:t xml:space="preserve">    // Will be used by the </w:t>
      </w:r>
      <w:proofErr w:type="spellStart"/>
      <w:r>
        <w:t>ArrayAdapter</w:t>
      </w:r>
      <w:proofErr w:type="spellEnd"/>
      <w:r>
        <w:t xml:space="preserve"> in the </w:t>
      </w:r>
      <w:proofErr w:type="spellStart"/>
      <w:r>
        <w:t>ListView</w:t>
      </w:r>
      <w:proofErr w:type="spellEnd"/>
    </w:p>
    <w:p w14:paraId="139B4AB7" w14:textId="77777777" w:rsidR="00136D7D" w:rsidRDefault="00136D7D" w:rsidP="004A3757">
      <w:pPr>
        <w:pStyle w:val="a7"/>
        <w:ind w:left="240" w:right="720" w:firstLine="180"/>
      </w:pPr>
      <w:r>
        <w:t xml:space="preserve">    @Override</w:t>
      </w:r>
    </w:p>
    <w:p w14:paraId="478E11FE" w14:textId="77777777" w:rsidR="00136D7D" w:rsidRDefault="00136D7D" w:rsidP="004A3757">
      <w:pPr>
        <w:pStyle w:val="a7"/>
        <w:ind w:left="240" w:right="720" w:firstLine="180"/>
      </w:pPr>
      <w:r>
        <w:t xml:space="preserve">    public String </w:t>
      </w:r>
      <w:proofErr w:type="spellStart"/>
      <w:proofErr w:type="gramStart"/>
      <w:r>
        <w:t>toString</w:t>
      </w:r>
      <w:proofErr w:type="spellEnd"/>
      <w:r>
        <w:t>(</w:t>
      </w:r>
      <w:proofErr w:type="gramEnd"/>
      <w:r>
        <w:t>) {</w:t>
      </w:r>
    </w:p>
    <w:p w14:paraId="30550A00" w14:textId="77777777" w:rsidR="00136D7D" w:rsidRDefault="00136D7D" w:rsidP="004A3757">
      <w:pPr>
        <w:pStyle w:val="a7"/>
        <w:ind w:left="240" w:right="720" w:firstLine="180"/>
      </w:pPr>
      <w:r>
        <w:t xml:space="preserve">        return comment;</w:t>
      </w:r>
    </w:p>
    <w:p w14:paraId="496D7BD7" w14:textId="77777777" w:rsidR="00136D7D" w:rsidRDefault="00136D7D" w:rsidP="004A3757">
      <w:pPr>
        <w:pStyle w:val="a7"/>
        <w:ind w:left="240" w:right="720" w:firstLine="180"/>
      </w:pPr>
      <w:r>
        <w:t xml:space="preserve">    }</w:t>
      </w:r>
    </w:p>
    <w:p w14:paraId="0834B8C8" w14:textId="77777777" w:rsidR="00136D7D" w:rsidRDefault="00136D7D" w:rsidP="004A3757">
      <w:pPr>
        <w:pStyle w:val="a7"/>
        <w:ind w:left="240" w:right="720" w:firstLine="180"/>
      </w:pPr>
      <w:r>
        <w:t>}</w:t>
      </w:r>
    </w:p>
    <w:p w14:paraId="45BB8ADF" w14:textId="5C2B0E68" w:rsidR="004A3757" w:rsidRDefault="00836F69" w:rsidP="00836F69">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44</w:t>
      </w:r>
      <w:r w:rsidR="00B46836">
        <w:fldChar w:fldCharType="end"/>
      </w:r>
    </w:p>
    <w:p w14:paraId="69A183AE" w14:textId="68ACBC2A" w:rsidR="00136D7D" w:rsidRDefault="00136D7D" w:rsidP="00136D7D">
      <w:pPr>
        <w:rPr>
          <w:lang w:bidi="ar-SA"/>
        </w:rPr>
      </w:pPr>
      <w:r>
        <w:rPr>
          <w:rFonts w:hint="eastAsia"/>
          <w:lang w:bidi="ar-SA"/>
        </w:rPr>
        <w:t>创建</w:t>
      </w:r>
      <w:proofErr w:type="spellStart"/>
      <w:r>
        <w:rPr>
          <w:rFonts w:hint="eastAsia"/>
          <w:lang w:bidi="ar-SA"/>
        </w:rPr>
        <w:t>CommentsDataSource</w:t>
      </w:r>
      <w:proofErr w:type="spellEnd"/>
      <w:r>
        <w:rPr>
          <w:rFonts w:hint="eastAsia"/>
          <w:lang w:bidi="ar-SA"/>
        </w:rPr>
        <w:t>类。</w:t>
      </w:r>
    </w:p>
    <w:p w14:paraId="76D8B01C" w14:textId="77777777" w:rsidR="00136D7D" w:rsidRDefault="00136D7D" w:rsidP="00836F69">
      <w:pPr>
        <w:pStyle w:val="a7"/>
        <w:ind w:left="240" w:right="720" w:firstLine="180"/>
      </w:pPr>
      <w:r>
        <w:t xml:space="preserve">import </w:t>
      </w:r>
      <w:proofErr w:type="spellStart"/>
      <w:proofErr w:type="gramStart"/>
      <w:r>
        <w:t>java.util</w:t>
      </w:r>
      <w:proofErr w:type="gramEnd"/>
      <w:r>
        <w:t>.ArrayList</w:t>
      </w:r>
      <w:proofErr w:type="spellEnd"/>
      <w:r>
        <w:t>;</w:t>
      </w:r>
    </w:p>
    <w:p w14:paraId="71E918EF" w14:textId="77777777" w:rsidR="00136D7D" w:rsidRDefault="00136D7D" w:rsidP="00836F69">
      <w:pPr>
        <w:pStyle w:val="a7"/>
        <w:ind w:left="240" w:right="720" w:firstLine="180"/>
      </w:pPr>
      <w:r>
        <w:t xml:space="preserve">import </w:t>
      </w:r>
      <w:proofErr w:type="spellStart"/>
      <w:proofErr w:type="gramStart"/>
      <w:r>
        <w:t>java.util</w:t>
      </w:r>
      <w:proofErr w:type="gramEnd"/>
      <w:r>
        <w:t>.List</w:t>
      </w:r>
      <w:proofErr w:type="spellEnd"/>
      <w:r>
        <w:t>;</w:t>
      </w:r>
    </w:p>
    <w:p w14:paraId="166E75D9" w14:textId="77777777" w:rsidR="00136D7D" w:rsidRDefault="00136D7D" w:rsidP="00836F69">
      <w:pPr>
        <w:pStyle w:val="a7"/>
        <w:ind w:left="240" w:right="720" w:firstLine="180"/>
      </w:pPr>
    </w:p>
    <w:p w14:paraId="26ABC466" w14:textId="77777777" w:rsidR="00136D7D" w:rsidRDefault="00136D7D" w:rsidP="00836F69">
      <w:pPr>
        <w:pStyle w:val="a7"/>
        <w:ind w:left="240" w:right="720" w:firstLine="180"/>
      </w:pPr>
      <w:r>
        <w:t xml:space="preserve">import </w:t>
      </w:r>
      <w:proofErr w:type="spellStart"/>
      <w:proofErr w:type="gramStart"/>
      <w:r>
        <w:t>android.content</w:t>
      </w:r>
      <w:proofErr w:type="gramEnd"/>
      <w:r>
        <w:t>.ContentValues</w:t>
      </w:r>
      <w:proofErr w:type="spellEnd"/>
      <w:r>
        <w:t>;</w:t>
      </w:r>
    </w:p>
    <w:p w14:paraId="269A4A3C" w14:textId="77777777" w:rsidR="00136D7D" w:rsidRDefault="00136D7D" w:rsidP="00836F69">
      <w:pPr>
        <w:pStyle w:val="a7"/>
        <w:ind w:left="240" w:right="720" w:firstLine="180"/>
      </w:pPr>
      <w:r>
        <w:t xml:space="preserve">import </w:t>
      </w:r>
      <w:proofErr w:type="spellStart"/>
      <w:proofErr w:type="gramStart"/>
      <w:r>
        <w:t>android.content</w:t>
      </w:r>
      <w:proofErr w:type="gramEnd"/>
      <w:r>
        <w:t>.Context</w:t>
      </w:r>
      <w:proofErr w:type="spellEnd"/>
      <w:r>
        <w:t>;</w:t>
      </w:r>
    </w:p>
    <w:p w14:paraId="081E96B9" w14:textId="77777777" w:rsidR="00136D7D" w:rsidRDefault="00136D7D" w:rsidP="00836F69">
      <w:pPr>
        <w:pStyle w:val="a7"/>
        <w:ind w:left="240" w:right="720" w:firstLine="180"/>
      </w:pPr>
      <w:r>
        <w:t xml:space="preserve">import </w:t>
      </w:r>
      <w:proofErr w:type="spellStart"/>
      <w:proofErr w:type="gramStart"/>
      <w:r>
        <w:t>android.database</w:t>
      </w:r>
      <w:proofErr w:type="gramEnd"/>
      <w:r>
        <w:t>.Cursor</w:t>
      </w:r>
      <w:proofErr w:type="spellEnd"/>
      <w:r>
        <w:t>;</w:t>
      </w:r>
    </w:p>
    <w:p w14:paraId="1888F028" w14:textId="77777777" w:rsidR="00136D7D" w:rsidRDefault="00136D7D" w:rsidP="00836F69">
      <w:pPr>
        <w:pStyle w:val="a7"/>
        <w:ind w:left="240" w:right="720" w:firstLine="180"/>
      </w:pPr>
      <w:r>
        <w:t xml:space="preserve">import </w:t>
      </w:r>
      <w:proofErr w:type="spellStart"/>
      <w:proofErr w:type="gramStart"/>
      <w:r>
        <w:t>android.database</w:t>
      </w:r>
      <w:proofErr w:type="gramEnd"/>
      <w:r>
        <w:t>.SQLException</w:t>
      </w:r>
      <w:proofErr w:type="spellEnd"/>
      <w:r>
        <w:t>;</w:t>
      </w:r>
    </w:p>
    <w:p w14:paraId="5871E3CE" w14:textId="77777777" w:rsidR="00136D7D" w:rsidRDefault="00136D7D" w:rsidP="00836F69">
      <w:pPr>
        <w:pStyle w:val="a7"/>
        <w:ind w:left="240" w:right="720" w:firstLine="180"/>
      </w:pPr>
      <w:r>
        <w:t xml:space="preserve">import </w:t>
      </w:r>
      <w:proofErr w:type="spellStart"/>
      <w:proofErr w:type="gramStart"/>
      <w:r>
        <w:t>android.database</w:t>
      </w:r>
      <w:proofErr w:type="gramEnd"/>
      <w:r>
        <w:t>.sqlite.SQLiteDatabase</w:t>
      </w:r>
      <w:proofErr w:type="spellEnd"/>
      <w:r>
        <w:t>;</w:t>
      </w:r>
    </w:p>
    <w:p w14:paraId="243D354C" w14:textId="77777777" w:rsidR="00136D7D" w:rsidRDefault="00136D7D" w:rsidP="00836F69">
      <w:pPr>
        <w:pStyle w:val="a7"/>
        <w:ind w:left="240" w:right="720" w:firstLine="180"/>
      </w:pPr>
    </w:p>
    <w:p w14:paraId="5B3267D2" w14:textId="77777777" w:rsidR="00136D7D" w:rsidRDefault="00136D7D" w:rsidP="00836F69">
      <w:pPr>
        <w:pStyle w:val="a7"/>
        <w:ind w:left="240" w:right="720" w:firstLine="180"/>
      </w:pPr>
      <w:r>
        <w:t xml:space="preserve">public class </w:t>
      </w:r>
      <w:proofErr w:type="spellStart"/>
      <w:r>
        <w:t>CommentsDataSource</w:t>
      </w:r>
      <w:proofErr w:type="spellEnd"/>
      <w:r>
        <w:t xml:space="preserve"> {</w:t>
      </w:r>
    </w:p>
    <w:p w14:paraId="37C5BA82" w14:textId="77777777" w:rsidR="00136D7D" w:rsidRDefault="00136D7D" w:rsidP="00836F69">
      <w:pPr>
        <w:pStyle w:val="a7"/>
        <w:ind w:left="240" w:right="720" w:firstLine="180"/>
      </w:pPr>
    </w:p>
    <w:p w14:paraId="3790D130" w14:textId="77777777" w:rsidR="00136D7D" w:rsidRDefault="00136D7D" w:rsidP="00836F69">
      <w:pPr>
        <w:pStyle w:val="a7"/>
        <w:ind w:left="240" w:right="720" w:firstLine="180"/>
      </w:pPr>
      <w:r>
        <w:t xml:space="preserve">    // Database fields</w:t>
      </w:r>
    </w:p>
    <w:p w14:paraId="49B5EE9C" w14:textId="77777777" w:rsidR="00136D7D" w:rsidRDefault="00136D7D" w:rsidP="00836F69">
      <w:pPr>
        <w:pStyle w:val="a7"/>
        <w:ind w:left="240" w:right="720" w:firstLine="180"/>
      </w:pPr>
      <w:r>
        <w:lastRenderedPageBreak/>
        <w:t xml:space="preserve">    private </w:t>
      </w:r>
      <w:proofErr w:type="spellStart"/>
      <w:r>
        <w:t>SQLiteDatabase</w:t>
      </w:r>
      <w:proofErr w:type="spellEnd"/>
      <w:r>
        <w:t xml:space="preserve"> database;</w:t>
      </w:r>
    </w:p>
    <w:p w14:paraId="638FBE25" w14:textId="77777777" w:rsidR="00136D7D" w:rsidRDefault="00136D7D" w:rsidP="00836F69">
      <w:pPr>
        <w:pStyle w:val="a7"/>
        <w:ind w:left="240" w:right="720" w:firstLine="180"/>
      </w:pPr>
      <w:r>
        <w:t xml:space="preserve">    private </w:t>
      </w:r>
      <w:proofErr w:type="spellStart"/>
      <w:r>
        <w:t>MySQLiteHelper</w:t>
      </w:r>
      <w:proofErr w:type="spellEnd"/>
      <w:r>
        <w:t xml:space="preserve"> </w:t>
      </w:r>
      <w:proofErr w:type="spellStart"/>
      <w:r>
        <w:t>dbHelper</w:t>
      </w:r>
      <w:proofErr w:type="spellEnd"/>
      <w:r>
        <w:t>;</w:t>
      </w:r>
    </w:p>
    <w:p w14:paraId="1C7E8BBA" w14:textId="77777777" w:rsidR="00136D7D" w:rsidRDefault="00136D7D" w:rsidP="00836F69">
      <w:pPr>
        <w:pStyle w:val="a7"/>
        <w:ind w:left="240" w:right="720" w:firstLine="180"/>
      </w:pPr>
      <w:r>
        <w:t xml:space="preserve">    private </w:t>
      </w:r>
      <w:proofErr w:type="gramStart"/>
      <w:r>
        <w:t>String[</w:t>
      </w:r>
      <w:proofErr w:type="gramEnd"/>
      <w:r>
        <w:t xml:space="preserve">] </w:t>
      </w:r>
      <w:proofErr w:type="spellStart"/>
      <w:r>
        <w:t>allColumns</w:t>
      </w:r>
      <w:proofErr w:type="spellEnd"/>
      <w:r>
        <w:t xml:space="preserve"> = { </w:t>
      </w:r>
      <w:proofErr w:type="spellStart"/>
      <w:r>
        <w:t>MySQLiteHelper.COLUMN_ID</w:t>
      </w:r>
      <w:proofErr w:type="spellEnd"/>
      <w:r>
        <w:t>,</w:t>
      </w:r>
    </w:p>
    <w:p w14:paraId="3DC322D5" w14:textId="77777777" w:rsidR="00136D7D" w:rsidRDefault="00136D7D" w:rsidP="00836F69">
      <w:pPr>
        <w:pStyle w:val="a7"/>
        <w:ind w:left="240" w:right="720" w:firstLine="180"/>
      </w:pPr>
      <w:r>
        <w:t xml:space="preserve">            </w:t>
      </w:r>
      <w:proofErr w:type="spellStart"/>
      <w:r>
        <w:t>MySQLiteHelper.COLUMN_</w:t>
      </w:r>
      <w:proofErr w:type="gramStart"/>
      <w:r>
        <w:t>COMMENT</w:t>
      </w:r>
      <w:proofErr w:type="spellEnd"/>
      <w:r>
        <w:t xml:space="preserve"> }</w:t>
      </w:r>
      <w:proofErr w:type="gramEnd"/>
      <w:r>
        <w:t>;</w:t>
      </w:r>
    </w:p>
    <w:p w14:paraId="021C0B11" w14:textId="77777777" w:rsidR="00136D7D" w:rsidRDefault="00136D7D" w:rsidP="00836F69">
      <w:pPr>
        <w:pStyle w:val="a7"/>
        <w:ind w:left="240" w:right="720" w:firstLine="180"/>
      </w:pPr>
    </w:p>
    <w:p w14:paraId="08E13BCF" w14:textId="77777777" w:rsidR="00136D7D" w:rsidRDefault="00136D7D" w:rsidP="00836F69">
      <w:pPr>
        <w:pStyle w:val="a7"/>
        <w:ind w:left="240" w:right="720" w:firstLine="180"/>
      </w:pPr>
      <w:r>
        <w:t xml:space="preserve">    public </w:t>
      </w:r>
      <w:proofErr w:type="spellStart"/>
      <w:proofErr w:type="gramStart"/>
      <w:r>
        <w:t>CommentsDataSource</w:t>
      </w:r>
      <w:proofErr w:type="spellEnd"/>
      <w:r>
        <w:t>(</w:t>
      </w:r>
      <w:proofErr w:type="gramEnd"/>
      <w:r>
        <w:t>Context context) {</w:t>
      </w:r>
    </w:p>
    <w:p w14:paraId="43C02342" w14:textId="77777777" w:rsidR="00136D7D" w:rsidRDefault="00136D7D" w:rsidP="00836F69">
      <w:pPr>
        <w:pStyle w:val="a7"/>
        <w:ind w:left="240" w:right="720" w:firstLine="180"/>
      </w:pPr>
      <w:r>
        <w:t xml:space="preserve">        </w:t>
      </w:r>
      <w:proofErr w:type="spellStart"/>
      <w:r>
        <w:t>dbHelper</w:t>
      </w:r>
      <w:proofErr w:type="spellEnd"/>
      <w:r>
        <w:t xml:space="preserve"> = new </w:t>
      </w:r>
      <w:proofErr w:type="spellStart"/>
      <w:r>
        <w:t>MySQLiteHelper</w:t>
      </w:r>
      <w:proofErr w:type="spellEnd"/>
      <w:r>
        <w:t>(context);</w:t>
      </w:r>
    </w:p>
    <w:p w14:paraId="3D156825" w14:textId="77777777" w:rsidR="00136D7D" w:rsidRDefault="00136D7D" w:rsidP="00836F69">
      <w:pPr>
        <w:pStyle w:val="a7"/>
        <w:ind w:left="240" w:right="720" w:firstLine="180"/>
      </w:pPr>
      <w:r>
        <w:t xml:space="preserve">    }</w:t>
      </w:r>
    </w:p>
    <w:p w14:paraId="79492170" w14:textId="77777777" w:rsidR="00136D7D" w:rsidRDefault="00136D7D" w:rsidP="00836F69">
      <w:pPr>
        <w:pStyle w:val="a7"/>
        <w:ind w:left="240" w:right="720" w:firstLine="180"/>
      </w:pPr>
    </w:p>
    <w:p w14:paraId="0594C944" w14:textId="77777777" w:rsidR="00136D7D" w:rsidRDefault="00136D7D" w:rsidP="00836F69">
      <w:pPr>
        <w:pStyle w:val="a7"/>
        <w:ind w:left="240" w:right="720" w:firstLine="180"/>
      </w:pPr>
      <w:r>
        <w:t xml:space="preserve">    public void </w:t>
      </w:r>
      <w:proofErr w:type="gramStart"/>
      <w:r>
        <w:t>open(</w:t>
      </w:r>
      <w:proofErr w:type="gramEnd"/>
      <w:r>
        <w:t xml:space="preserve">) throws </w:t>
      </w:r>
      <w:proofErr w:type="spellStart"/>
      <w:r>
        <w:t>SQLException</w:t>
      </w:r>
      <w:proofErr w:type="spellEnd"/>
      <w:r>
        <w:t xml:space="preserve"> {</w:t>
      </w:r>
    </w:p>
    <w:p w14:paraId="37F9E7AE" w14:textId="77777777" w:rsidR="00136D7D" w:rsidRDefault="00136D7D" w:rsidP="00836F69">
      <w:pPr>
        <w:pStyle w:val="a7"/>
        <w:ind w:left="240" w:right="720" w:firstLine="180"/>
      </w:pPr>
      <w:r>
        <w:t xml:space="preserve">        database = </w:t>
      </w:r>
      <w:proofErr w:type="spellStart"/>
      <w:r>
        <w:t>dbHelper.getWritableDatabase</w:t>
      </w:r>
      <w:proofErr w:type="spellEnd"/>
      <w:r>
        <w:t>();</w:t>
      </w:r>
    </w:p>
    <w:p w14:paraId="0939DDF9" w14:textId="77777777" w:rsidR="00136D7D" w:rsidRDefault="00136D7D" w:rsidP="00836F69">
      <w:pPr>
        <w:pStyle w:val="a7"/>
        <w:ind w:left="240" w:right="720" w:firstLine="180"/>
      </w:pPr>
      <w:r>
        <w:t xml:space="preserve">    }</w:t>
      </w:r>
    </w:p>
    <w:p w14:paraId="0C05522E" w14:textId="77777777" w:rsidR="00136D7D" w:rsidRDefault="00136D7D" w:rsidP="00836F69">
      <w:pPr>
        <w:pStyle w:val="a7"/>
        <w:ind w:left="240" w:right="720" w:firstLine="180"/>
      </w:pPr>
    </w:p>
    <w:p w14:paraId="432E7572" w14:textId="77777777" w:rsidR="00136D7D" w:rsidRDefault="00136D7D" w:rsidP="00836F69">
      <w:pPr>
        <w:pStyle w:val="a7"/>
        <w:ind w:left="240" w:right="720" w:firstLine="180"/>
      </w:pPr>
      <w:r>
        <w:t xml:space="preserve">    public void </w:t>
      </w:r>
      <w:proofErr w:type="gramStart"/>
      <w:r>
        <w:t>close(</w:t>
      </w:r>
      <w:proofErr w:type="gramEnd"/>
      <w:r>
        <w:t>) {</w:t>
      </w:r>
    </w:p>
    <w:p w14:paraId="685C5BDF" w14:textId="77777777" w:rsidR="00136D7D" w:rsidRDefault="00136D7D" w:rsidP="00836F69">
      <w:pPr>
        <w:pStyle w:val="a7"/>
        <w:ind w:left="240" w:right="720" w:firstLine="180"/>
      </w:pPr>
      <w:r>
        <w:t xml:space="preserve">        </w:t>
      </w:r>
      <w:proofErr w:type="spellStart"/>
      <w:r>
        <w:t>dbHelper.close</w:t>
      </w:r>
      <w:proofErr w:type="spellEnd"/>
      <w:r>
        <w:t>();</w:t>
      </w:r>
    </w:p>
    <w:p w14:paraId="3A3D6276" w14:textId="77777777" w:rsidR="00136D7D" w:rsidRDefault="00136D7D" w:rsidP="00836F69">
      <w:pPr>
        <w:pStyle w:val="a7"/>
        <w:ind w:left="240" w:right="720" w:firstLine="180"/>
      </w:pPr>
      <w:r>
        <w:t xml:space="preserve">    }</w:t>
      </w:r>
    </w:p>
    <w:p w14:paraId="5FF72AA6" w14:textId="77777777" w:rsidR="00136D7D" w:rsidRDefault="00136D7D" w:rsidP="00836F69">
      <w:pPr>
        <w:pStyle w:val="a7"/>
        <w:ind w:left="240" w:right="720" w:firstLine="180"/>
      </w:pPr>
    </w:p>
    <w:p w14:paraId="282BFDB8" w14:textId="77777777" w:rsidR="00136D7D" w:rsidRDefault="00136D7D" w:rsidP="00836F69">
      <w:pPr>
        <w:pStyle w:val="a7"/>
        <w:ind w:left="240" w:right="720" w:firstLine="180"/>
      </w:pPr>
      <w:r>
        <w:t xml:space="preserve">    public Comment </w:t>
      </w:r>
      <w:proofErr w:type="spellStart"/>
      <w:proofErr w:type="gramStart"/>
      <w:r>
        <w:t>createComment</w:t>
      </w:r>
      <w:proofErr w:type="spellEnd"/>
      <w:r>
        <w:t>(</w:t>
      </w:r>
      <w:proofErr w:type="gramEnd"/>
      <w:r>
        <w:t>String comment) {</w:t>
      </w:r>
    </w:p>
    <w:p w14:paraId="3AB14666" w14:textId="77777777" w:rsidR="00136D7D" w:rsidRDefault="00136D7D" w:rsidP="00836F69">
      <w:pPr>
        <w:pStyle w:val="a7"/>
        <w:ind w:left="240" w:right="720" w:firstLine="180"/>
      </w:pPr>
      <w:r>
        <w:t xml:space="preserve">        </w:t>
      </w:r>
      <w:proofErr w:type="spellStart"/>
      <w:r>
        <w:t>ContentValues</w:t>
      </w:r>
      <w:proofErr w:type="spellEnd"/>
      <w:r>
        <w:t xml:space="preserve"> values = new </w:t>
      </w:r>
      <w:proofErr w:type="spellStart"/>
      <w:proofErr w:type="gramStart"/>
      <w:r>
        <w:t>ContentValues</w:t>
      </w:r>
      <w:proofErr w:type="spellEnd"/>
      <w:r>
        <w:t>(</w:t>
      </w:r>
      <w:proofErr w:type="gramEnd"/>
      <w:r>
        <w:t>);</w:t>
      </w:r>
    </w:p>
    <w:p w14:paraId="3DE686A1" w14:textId="77777777" w:rsidR="00136D7D" w:rsidRDefault="00136D7D" w:rsidP="00836F69">
      <w:pPr>
        <w:pStyle w:val="a7"/>
        <w:ind w:left="240" w:right="720" w:firstLine="180"/>
      </w:pPr>
      <w:r>
        <w:t xml:space="preserve">        </w:t>
      </w:r>
      <w:proofErr w:type="spellStart"/>
      <w:proofErr w:type="gramStart"/>
      <w:r>
        <w:t>values.put</w:t>
      </w:r>
      <w:proofErr w:type="spellEnd"/>
      <w:r>
        <w:t>(</w:t>
      </w:r>
      <w:proofErr w:type="spellStart"/>
      <w:proofErr w:type="gramEnd"/>
      <w:r>
        <w:t>MySQLiteHelper.COLUMN_COMMENT</w:t>
      </w:r>
      <w:proofErr w:type="spellEnd"/>
      <w:r>
        <w:t>, comment);</w:t>
      </w:r>
    </w:p>
    <w:p w14:paraId="4FC7A495" w14:textId="77777777" w:rsidR="00136D7D" w:rsidRDefault="00136D7D" w:rsidP="00836F69">
      <w:pPr>
        <w:pStyle w:val="a7"/>
        <w:ind w:left="240" w:right="720" w:firstLine="180"/>
      </w:pPr>
      <w:r>
        <w:t xml:space="preserve">        long </w:t>
      </w:r>
      <w:proofErr w:type="spellStart"/>
      <w:r>
        <w:t>insertId</w:t>
      </w:r>
      <w:proofErr w:type="spellEnd"/>
      <w:r>
        <w:t xml:space="preserve"> = </w:t>
      </w:r>
      <w:proofErr w:type="spellStart"/>
      <w:proofErr w:type="gramStart"/>
      <w:r>
        <w:t>database.insert</w:t>
      </w:r>
      <w:proofErr w:type="spellEnd"/>
      <w:proofErr w:type="gramEnd"/>
      <w:r>
        <w:t>(</w:t>
      </w:r>
      <w:proofErr w:type="spellStart"/>
      <w:r>
        <w:t>MySQLiteHelper.TABLE_COMMENTS</w:t>
      </w:r>
      <w:proofErr w:type="spellEnd"/>
      <w:r>
        <w:t>, null,</w:t>
      </w:r>
    </w:p>
    <w:p w14:paraId="3901B6A8" w14:textId="77777777" w:rsidR="00136D7D" w:rsidRDefault="00136D7D" w:rsidP="00836F69">
      <w:pPr>
        <w:pStyle w:val="a7"/>
        <w:ind w:left="240" w:right="720" w:firstLine="180"/>
      </w:pPr>
      <w:r>
        <w:t xml:space="preserve">                values);</w:t>
      </w:r>
    </w:p>
    <w:p w14:paraId="11C90C4C" w14:textId="77777777" w:rsidR="00136D7D" w:rsidRDefault="00136D7D" w:rsidP="00836F69">
      <w:pPr>
        <w:pStyle w:val="a7"/>
        <w:ind w:left="240" w:right="720" w:firstLine="180"/>
      </w:pPr>
      <w:r>
        <w:t xml:space="preserve">        Cursor </w:t>
      </w:r>
      <w:proofErr w:type="spellStart"/>
      <w:r>
        <w:t>cursor</w:t>
      </w:r>
      <w:proofErr w:type="spellEnd"/>
      <w:r>
        <w:t xml:space="preserve"> = </w:t>
      </w:r>
      <w:proofErr w:type="spellStart"/>
      <w:proofErr w:type="gramStart"/>
      <w:r>
        <w:t>database.query</w:t>
      </w:r>
      <w:proofErr w:type="spellEnd"/>
      <w:proofErr w:type="gramEnd"/>
      <w:r>
        <w:t>(</w:t>
      </w:r>
      <w:proofErr w:type="spellStart"/>
      <w:r>
        <w:t>MySQLiteHelper.TABLE_COMMENTS</w:t>
      </w:r>
      <w:proofErr w:type="spellEnd"/>
      <w:r>
        <w:t>,</w:t>
      </w:r>
    </w:p>
    <w:p w14:paraId="68E97B1A" w14:textId="77777777" w:rsidR="00136D7D" w:rsidRDefault="00136D7D" w:rsidP="00836F69">
      <w:pPr>
        <w:pStyle w:val="a7"/>
        <w:ind w:left="240" w:right="720" w:firstLine="180"/>
      </w:pPr>
      <w:r>
        <w:t xml:space="preserve">                </w:t>
      </w:r>
      <w:proofErr w:type="spellStart"/>
      <w:r>
        <w:t>allColumns</w:t>
      </w:r>
      <w:proofErr w:type="spellEnd"/>
      <w:r>
        <w:t xml:space="preserve">, </w:t>
      </w:r>
      <w:proofErr w:type="spellStart"/>
      <w:r>
        <w:t>MySQLiteHelper.COLUMN_ID</w:t>
      </w:r>
      <w:proofErr w:type="spellEnd"/>
      <w:r>
        <w:t xml:space="preserve"> + " = " + </w:t>
      </w:r>
      <w:proofErr w:type="spellStart"/>
      <w:r>
        <w:t>insertId</w:t>
      </w:r>
      <w:proofErr w:type="spellEnd"/>
      <w:r>
        <w:t>, null,</w:t>
      </w:r>
    </w:p>
    <w:p w14:paraId="602476D3" w14:textId="77777777" w:rsidR="00136D7D" w:rsidRDefault="00136D7D" w:rsidP="00836F69">
      <w:pPr>
        <w:pStyle w:val="a7"/>
        <w:ind w:left="240" w:right="720" w:firstLine="180"/>
      </w:pPr>
      <w:r>
        <w:t xml:space="preserve">                null, null, null);</w:t>
      </w:r>
    </w:p>
    <w:p w14:paraId="71EF6972" w14:textId="77777777" w:rsidR="00136D7D" w:rsidRDefault="00136D7D" w:rsidP="00836F69">
      <w:pPr>
        <w:pStyle w:val="a7"/>
        <w:ind w:left="240" w:right="720" w:firstLine="180"/>
      </w:pPr>
      <w:r>
        <w:t xml:space="preserve">        </w:t>
      </w:r>
      <w:proofErr w:type="spellStart"/>
      <w:proofErr w:type="gramStart"/>
      <w:r>
        <w:t>cursor.moveToFirst</w:t>
      </w:r>
      <w:proofErr w:type="spellEnd"/>
      <w:proofErr w:type="gramEnd"/>
      <w:r>
        <w:t>();</w:t>
      </w:r>
    </w:p>
    <w:p w14:paraId="08AD30BB" w14:textId="77777777" w:rsidR="00136D7D" w:rsidRDefault="00136D7D" w:rsidP="00836F69">
      <w:pPr>
        <w:pStyle w:val="a7"/>
        <w:ind w:left="240" w:right="720" w:firstLine="180"/>
      </w:pPr>
      <w:r>
        <w:t xml:space="preserve">        Comment </w:t>
      </w:r>
      <w:proofErr w:type="spellStart"/>
      <w:r>
        <w:t>newComment</w:t>
      </w:r>
      <w:proofErr w:type="spellEnd"/>
      <w:r>
        <w:t xml:space="preserve"> = </w:t>
      </w:r>
      <w:proofErr w:type="spellStart"/>
      <w:r>
        <w:t>cursorToComment</w:t>
      </w:r>
      <w:proofErr w:type="spellEnd"/>
      <w:r>
        <w:t>(cursor);</w:t>
      </w:r>
    </w:p>
    <w:p w14:paraId="77332237" w14:textId="77777777" w:rsidR="00136D7D" w:rsidRDefault="00136D7D" w:rsidP="00836F69">
      <w:pPr>
        <w:pStyle w:val="a7"/>
        <w:ind w:left="240" w:right="720" w:firstLine="180"/>
      </w:pPr>
      <w:r>
        <w:t xml:space="preserve">        </w:t>
      </w:r>
      <w:proofErr w:type="spellStart"/>
      <w:proofErr w:type="gramStart"/>
      <w:r>
        <w:t>cursor.close</w:t>
      </w:r>
      <w:proofErr w:type="spellEnd"/>
      <w:proofErr w:type="gramEnd"/>
      <w:r>
        <w:t>();</w:t>
      </w:r>
    </w:p>
    <w:p w14:paraId="7FB47F3A" w14:textId="77777777" w:rsidR="00136D7D" w:rsidRDefault="00136D7D" w:rsidP="00836F69">
      <w:pPr>
        <w:pStyle w:val="a7"/>
        <w:ind w:left="240" w:right="720" w:firstLine="180"/>
      </w:pPr>
      <w:r>
        <w:t xml:space="preserve">        return </w:t>
      </w:r>
      <w:proofErr w:type="spellStart"/>
      <w:r>
        <w:t>newComment</w:t>
      </w:r>
      <w:proofErr w:type="spellEnd"/>
      <w:r>
        <w:t>;</w:t>
      </w:r>
    </w:p>
    <w:p w14:paraId="4A81DFF6" w14:textId="77777777" w:rsidR="00136D7D" w:rsidRDefault="00136D7D" w:rsidP="00836F69">
      <w:pPr>
        <w:pStyle w:val="a7"/>
        <w:ind w:left="240" w:right="720" w:firstLine="180"/>
      </w:pPr>
      <w:r>
        <w:t xml:space="preserve">    }</w:t>
      </w:r>
    </w:p>
    <w:p w14:paraId="7379BF00" w14:textId="77777777" w:rsidR="00136D7D" w:rsidRDefault="00136D7D" w:rsidP="00836F69">
      <w:pPr>
        <w:pStyle w:val="a7"/>
        <w:ind w:left="240" w:right="720" w:firstLine="180"/>
      </w:pPr>
    </w:p>
    <w:p w14:paraId="20A14CA7" w14:textId="77777777" w:rsidR="00136D7D" w:rsidRDefault="00136D7D" w:rsidP="00836F69">
      <w:pPr>
        <w:pStyle w:val="a7"/>
        <w:ind w:left="240" w:right="720" w:firstLine="180"/>
      </w:pPr>
      <w:r>
        <w:t xml:space="preserve">    public void </w:t>
      </w:r>
      <w:proofErr w:type="spellStart"/>
      <w:proofErr w:type="gramStart"/>
      <w:r>
        <w:t>deleteComment</w:t>
      </w:r>
      <w:proofErr w:type="spellEnd"/>
      <w:r>
        <w:t>(</w:t>
      </w:r>
      <w:proofErr w:type="gramEnd"/>
      <w:r>
        <w:t>Comment comment) {</w:t>
      </w:r>
    </w:p>
    <w:p w14:paraId="67065AA3" w14:textId="77777777" w:rsidR="00136D7D" w:rsidRDefault="00136D7D" w:rsidP="00836F69">
      <w:pPr>
        <w:pStyle w:val="a7"/>
        <w:ind w:left="240" w:right="720" w:firstLine="180"/>
      </w:pPr>
      <w:r>
        <w:t xml:space="preserve">        long id = </w:t>
      </w:r>
      <w:proofErr w:type="spellStart"/>
      <w:proofErr w:type="gramStart"/>
      <w:r>
        <w:t>comment.getId</w:t>
      </w:r>
      <w:proofErr w:type="spellEnd"/>
      <w:proofErr w:type="gramEnd"/>
      <w:r>
        <w:t>();</w:t>
      </w:r>
    </w:p>
    <w:p w14:paraId="79D0135A" w14:textId="77777777" w:rsidR="00136D7D" w:rsidRDefault="00136D7D" w:rsidP="00836F69">
      <w:pPr>
        <w:pStyle w:val="a7"/>
        <w:ind w:left="240" w:right="720" w:firstLine="180"/>
      </w:pPr>
      <w:r>
        <w:t xml:space="preserve">        </w:t>
      </w:r>
      <w:proofErr w:type="spellStart"/>
      <w:r>
        <w:t>System.out.println</w:t>
      </w:r>
      <w:proofErr w:type="spellEnd"/>
      <w:r>
        <w:t>("Comment deleted with id: " + id);</w:t>
      </w:r>
    </w:p>
    <w:p w14:paraId="3E83525D" w14:textId="77777777" w:rsidR="00136D7D" w:rsidRDefault="00136D7D" w:rsidP="00836F69">
      <w:pPr>
        <w:pStyle w:val="a7"/>
        <w:ind w:left="240" w:right="720" w:firstLine="180"/>
      </w:pPr>
      <w:r>
        <w:t xml:space="preserve">        </w:t>
      </w:r>
      <w:proofErr w:type="spellStart"/>
      <w:proofErr w:type="gramStart"/>
      <w:r>
        <w:t>database.delete</w:t>
      </w:r>
      <w:proofErr w:type="spellEnd"/>
      <w:proofErr w:type="gramEnd"/>
      <w:r>
        <w:t>(</w:t>
      </w:r>
      <w:proofErr w:type="spellStart"/>
      <w:r>
        <w:t>MySQLiteHelper.TABLE_COMMENTS</w:t>
      </w:r>
      <w:proofErr w:type="spellEnd"/>
      <w:r>
        <w:t xml:space="preserve">, </w:t>
      </w:r>
      <w:proofErr w:type="spellStart"/>
      <w:r>
        <w:t>MySQLiteHelper.COLUMN_ID</w:t>
      </w:r>
      <w:proofErr w:type="spellEnd"/>
    </w:p>
    <w:p w14:paraId="4EFB9E90" w14:textId="77777777" w:rsidR="00136D7D" w:rsidRDefault="00136D7D" w:rsidP="00836F69">
      <w:pPr>
        <w:pStyle w:val="a7"/>
        <w:ind w:left="240" w:right="720" w:firstLine="180"/>
      </w:pPr>
      <w:r>
        <w:t xml:space="preserve">                + " = " + id, null);</w:t>
      </w:r>
    </w:p>
    <w:p w14:paraId="25FEDFEB" w14:textId="77777777" w:rsidR="00136D7D" w:rsidRDefault="00136D7D" w:rsidP="00836F69">
      <w:pPr>
        <w:pStyle w:val="a7"/>
        <w:ind w:left="240" w:right="720" w:firstLine="180"/>
      </w:pPr>
      <w:r>
        <w:t xml:space="preserve">    }</w:t>
      </w:r>
    </w:p>
    <w:p w14:paraId="3DE0F989" w14:textId="77777777" w:rsidR="00136D7D" w:rsidRDefault="00136D7D" w:rsidP="00836F69">
      <w:pPr>
        <w:pStyle w:val="a7"/>
        <w:ind w:left="240" w:right="720" w:firstLine="180"/>
      </w:pPr>
    </w:p>
    <w:p w14:paraId="7AD1DB53" w14:textId="77777777" w:rsidR="00136D7D" w:rsidRDefault="00136D7D" w:rsidP="00836F69">
      <w:pPr>
        <w:pStyle w:val="a7"/>
        <w:ind w:left="240" w:right="720" w:firstLine="180"/>
      </w:pPr>
      <w:r>
        <w:t xml:space="preserve">    public List&lt;Comment&gt; </w:t>
      </w:r>
      <w:proofErr w:type="spellStart"/>
      <w:proofErr w:type="gramStart"/>
      <w:r>
        <w:t>getAllComments</w:t>
      </w:r>
      <w:proofErr w:type="spellEnd"/>
      <w:r>
        <w:t>(</w:t>
      </w:r>
      <w:proofErr w:type="gramEnd"/>
      <w:r>
        <w:t>) {</w:t>
      </w:r>
    </w:p>
    <w:p w14:paraId="5FD80832" w14:textId="77777777" w:rsidR="00136D7D" w:rsidRDefault="00136D7D" w:rsidP="00836F69">
      <w:pPr>
        <w:pStyle w:val="a7"/>
        <w:ind w:left="240" w:right="720" w:firstLine="180"/>
      </w:pPr>
      <w:r>
        <w:t xml:space="preserve">        List&lt;Comment&gt; comments = new </w:t>
      </w:r>
      <w:proofErr w:type="spellStart"/>
      <w:r>
        <w:t>ArrayList</w:t>
      </w:r>
      <w:proofErr w:type="spellEnd"/>
      <w:r>
        <w:t>&lt;Comment</w:t>
      </w:r>
      <w:proofErr w:type="gramStart"/>
      <w:r>
        <w:t>&gt;(</w:t>
      </w:r>
      <w:proofErr w:type="gramEnd"/>
      <w:r>
        <w:t>);</w:t>
      </w:r>
    </w:p>
    <w:p w14:paraId="7DBF488B" w14:textId="77777777" w:rsidR="00136D7D" w:rsidRDefault="00136D7D" w:rsidP="00836F69">
      <w:pPr>
        <w:pStyle w:val="a7"/>
        <w:ind w:left="240" w:right="720" w:firstLine="180"/>
      </w:pPr>
    </w:p>
    <w:p w14:paraId="2E4EE94B" w14:textId="77777777" w:rsidR="00136D7D" w:rsidRDefault="00136D7D" w:rsidP="00836F69">
      <w:pPr>
        <w:pStyle w:val="a7"/>
        <w:ind w:left="240" w:right="720" w:firstLine="180"/>
      </w:pPr>
      <w:r>
        <w:t xml:space="preserve">        Cursor </w:t>
      </w:r>
      <w:proofErr w:type="spellStart"/>
      <w:r>
        <w:t>cursor</w:t>
      </w:r>
      <w:proofErr w:type="spellEnd"/>
      <w:r>
        <w:t xml:space="preserve"> = </w:t>
      </w:r>
      <w:proofErr w:type="spellStart"/>
      <w:proofErr w:type="gramStart"/>
      <w:r>
        <w:t>database.query</w:t>
      </w:r>
      <w:proofErr w:type="spellEnd"/>
      <w:proofErr w:type="gramEnd"/>
      <w:r>
        <w:t>(</w:t>
      </w:r>
      <w:proofErr w:type="spellStart"/>
      <w:r>
        <w:t>MySQLiteHelper.TABLE_COMMENTS</w:t>
      </w:r>
      <w:proofErr w:type="spellEnd"/>
      <w:r>
        <w:t>,</w:t>
      </w:r>
    </w:p>
    <w:p w14:paraId="2458B232" w14:textId="77777777" w:rsidR="00136D7D" w:rsidRDefault="00136D7D" w:rsidP="00836F69">
      <w:pPr>
        <w:pStyle w:val="a7"/>
        <w:ind w:left="240" w:right="720" w:firstLine="180"/>
      </w:pPr>
      <w:r>
        <w:t xml:space="preserve">                </w:t>
      </w:r>
      <w:proofErr w:type="spellStart"/>
      <w:r>
        <w:t>allColumns</w:t>
      </w:r>
      <w:proofErr w:type="spellEnd"/>
      <w:r>
        <w:t>, null, null, null, null, null);</w:t>
      </w:r>
    </w:p>
    <w:p w14:paraId="79B8FABB" w14:textId="77777777" w:rsidR="00136D7D" w:rsidRDefault="00136D7D" w:rsidP="00836F69">
      <w:pPr>
        <w:pStyle w:val="a7"/>
        <w:ind w:left="240" w:right="720" w:firstLine="180"/>
      </w:pPr>
    </w:p>
    <w:p w14:paraId="4877DE94" w14:textId="77777777" w:rsidR="00136D7D" w:rsidRDefault="00136D7D" w:rsidP="00836F69">
      <w:pPr>
        <w:pStyle w:val="a7"/>
        <w:ind w:left="240" w:right="720" w:firstLine="180"/>
      </w:pPr>
      <w:r>
        <w:t xml:space="preserve">        </w:t>
      </w:r>
      <w:proofErr w:type="spellStart"/>
      <w:proofErr w:type="gramStart"/>
      <w:r>
        <w:t>cursor.moveToFirst</w:t>
      </w:r>
      <w:proofErr w:type="spellEnd"/>
      <w:proofErr w:type="gramEnd"/>
      <w:r>
        <w:t>();</w:t>
      </w:r>
    </w:p>
    <w:p w14:paraId="39A2BD57" w14:textId="77777777" w:rsidR="00136D7D" w:rsidRDefault="00136D7D" w:rsidP="00836F69">
      <w:pPr>
        <w:pStyle w:val="a7"/>
        <w:ind w:left="240" w:right="720" w:firstLine="180"/>
      </w:pPr>
      <w:r>
        <w:t xml:space="preserve">        while </w:t>
      </w:r>
      <w:proofErr w:type="gramStart"/>
      <w:r>
        <w:t>(!</w:t>
      </w:r>
      <w:proofErr w:type="spellStart"/>
      <w:r>
        <w:t>cursor</w:t>
      </w:r>
      <w:proofErr w:type="gramEnd"/>
      <w:r>
        <w:t>.isAfterLast</w:t>
      </w:r>
      <w:proofErr w:type="spellEnd"/>
      <w:r>
        <w:t>()) {</w:t>
      </w:r>
    </w:p>
    <w:p w14:paraId="334689D3" w14:textId="77777777" w:rsidR="00136D7D" w:rsidRDefault="00136D7D" w:rsidP="00836F69">
      <w:pPr>
        <w:pStyle w:val="a7"/>
        <w:ind w:left="240" w:right="720" w:firstLine="180"/>
      </w:pPr>
      <w:r>
        <w:t xml:space="preserve">            Comment </w:t>
      </w:r>
      <w:proofErr w:type="spellStart"/>
      <w:r>
        <w:t>comment</w:t>
      </w:r>
      <w:proofErr w:type="spellEnd"/>
      <w:r>
        <w:t xml:space="preserve"> = </w:t>
      </w:r>
      <w:proofErr w:type="spellStart"/>
      <w:r>
        <w:t>cursorToComment</w:t>
      </w:r>
      <w:proofErr w:type="spellEnd"/>
      <w:r>
        <w:t>(cursor);</w:t>
      </w:r>
    </w:p>
    <w:p w14:paraId="3422279D" w14:textId="77777777" w:rsidR="00136D7D" w:rsidRDefault="00136D7D" w:rsidP="00836F69">
      <w:pPr>
        <w:pStyle w:val="a7"/>
        <w:ind w:left="240" w:right="720" w:firstLine="180"/>
      </w:pPr>
      <w:r>
        <w:t xml:space="preserve">            </w:t>
      </w:r>
      <w:proofErr w:type="spellStart"/>
      <w:r>
        <w:t>comments.add</w:t>
      </w:r>
      <w:proofErr w:type="spellEnd"/>
      <w:r>
        <w:t>(comment);</w:t>
      </w:r>
    </w:p>
    <w:p w14:paraId="1D568236" w14:textId="77777777" w:rsidR="00136D7D" w:rsidRDefault="00136D7D" w:rsidP="00836F69">
      <w:pPr>
        <w:pStyle w:val="a7"/>
        <w:ind w:left="240" w:right="720" w:firstLine="180"/>
      </w:pPr>
      <w:r>
        <w:t xml:space="preserve">            </w:t>
      </w:r>
      <w:proofErr w:type="spellStart"/>
      <w:proofErr w:type="gramStart"/>
      <w:r>
        <w:t>cursor.moveToNext</w:t>
      </w:r>
      <w:proofErr w:type="spellEnd"/>
      <w:proofErr w:type="gramEnd"/>
      <w:r>
        <w:t>();</w:t>
      </w:r>
    </w:p>
    <w:p w14:paraId="1ACE12BC" w14:textId="77777777" w:rsidR="00136D7D" w:rsidRDefault="00136D7D" w:rsidP="00836F69">
      <w:pPr>
        <w:pStyle w:val="a7"/>
        <w:ind w:left="240" w:right="720" w:firstLine="180"/>
      </w:pPr>
      <w:r>
        <w:t xml:space="preserve">        }</w:t>
      </w:r>
    </w:p>
    <w:p w14:paraId="6EB163DA" w14:textId="77777777" w:rsidR="00136D7D" w:rsidRDefault="00136D7D" w:rsidP="00836F69">
      <w:pPr>
        <w:pStyle w:val="a7"/>
        <w:ind w:left="240" w:right="720" w:firstLine="180"/>
      </w:pPr>
      <w:r>
        <w:t xml:space="preserve">        // make sure to close the cursor</w:t>
      </w:r>
    </w:p>
    <w:p w14:paraId="26508CD2" w14:textId="77777777" w:rsidR="00136D7D" w:rsidRDefault="00136D7D" w:rsidP="00836F69">
      <w:pPr>
        <w:pStyle w:val="a7"/>
        <w:ind w:left="240" w:right="720" w:firstLine="180"/>
      </w:pPr>
      <w:r>
        <w:t xml:space="preserve">        </w:t>
      </w:r>
      <w:proofErr w:type="spellStart"/>
      <w:proofErr w:type="gramStart"/>
      <w:r>
        <w:t>cursor.close</w:t>
      </w:r>
      <w:proofErr w:type="spellEnd"/>
      <w:proofErr w:type="gramEnd"/>
      <w:r>
        <w:t>();</w:t>
      </w:r>
    </w:p>
    <w:p w14:paraId="7B371A0B" w14:textId="77777777" w:rsidR="00136D7D" w:rsidRDefault="00136D7D" w:rsidP="00836F69">
      <w:pPr>
        <w:pStyle w:val="a7"/>
        <w:ind w:left="240" w:right="720" w:firstLine="180"/>
      </w:pPr>
      <w:r>
        <w:t xml:space="preserve">        return comments;</w:t>
      </w:r>
    </w:p>
    <w:p w14:paraId="0BEF1C53" w14:textId="77777777" w:rsidR="00136D7D" w:rsidRDefault="00136D7D" w:rsidP="00836F69">
      <w:pPr>
        <w:pStyle w:val="a7"/>
        <w:ind w:left="240" w:right="720" w:firstLine="180"/>
      </w:pPr>
      <w:r>
        <w:t xml:space="preserve">    }</w:t>
      </w:r>
    </w:p>
    <w:p w14:paraId="6F1E473C" w14:textId="77777777" w:rsidR="00136D7D" w:rsidRDefault="00136D7D" w:rsidP="00836F69">
      <w:pPr>
        <w:pStyle w:val="a7"/>
        <w:ind w:left="240" w:right="720" w:firstLine="180"/>
      </w:pPr>
    </w:p>
    <w:p w14:paraId="779FB3A4" w14:textId="77777777" w:rsidR="00136D7D" w:rsidRDefault="00136D7D" w:rsidP="00836F69">
      <w:pPr>
        <w:pStyle w:val="a7"/>
        <w:ind w:left="240" w:right="720" w:firstLine="180"/>
      </w:pPr>
      <w:r>
        <w:t xml:space="preserve">    private Comment </w:t>
      </w:r>
      <w:proofErr w:type="spellStart"/>
      <w:proofErr w:type="gramStart"/>
      <w:r>
        <w:t>cursorToComment</w:t>
      </w:r>
      <w:proofErr w:type="spellEnd"/>
      <w:r>
        <w:t>(</w:t>
      </w:r>
      <w:proofErr w:type="gramEnd"/>
      <w:r>
        <w:t>Cursor cursor) {</w:t>
      </w:r>
    </w:p>
    <w:p w14:paraId="44BB9BAE" w14:textId="77777777" w:rsidR="00136D7D" w:rsidRDefault="00136D7D" w:rsidP="00836F69">
      <w:pPr>
        <w:pStyle w:val="a7"/>
        <w:ind w:left="240" w:right="720" w:firstLine="180"/>
      </w:pPr>
      <w:r>
        <w:t xml:space="preserve">        Comment </w:t>
      </w:r>
      <w:proofErr w:type="spellStart"/>
      <w:r>
        <w:t>comment</w:t>
      </w:r>
      <w:proofErr w:type="spellEnd"/>
      <w:r>
        <w:t xml:space="preserve"> = new </w:t>
      </w:r>
      <w:proofErr w:type="gramStart"/>
      <w:r>
        <w:t>Comment(</w:t>
      </w:r>
      <w:proofErr w:type="gramEnd"/>
      <w:r>
        <w:t>);</w:t>
      </w:r>
    </w:p>
    <w:p w14:paraId="6C503AD9" w14:textId="77777777" w:rsidR="00136D7D" w:rsidRDefault="00136D7D" w:rsidP="00836F69">
      <w:pPr>
        <w:pStyle w:val="a7"/>
        <w:ind w:left="240" w:right="720" w:firstLine="180"/>
      </w:pPr>
      <w:r>
        <w:t xml:space="preserve">        </w:t>
      </w:r>
      <w:proofErr w:type="spellStart"/>
      <w:proofErr w:type="gramStart"/>
      <w:r>
        <w:t>comment.setId</w:t>
      </w:r>
      <w:proofErr w:type="spellEnd"/>
      <w:proofErr w:type="gramEnd"/>
      <w:r>
        <w:t>(</w:t>
      </w:r>
      <w:proofErr w:type="spellStart"/>
      <w:r>
        <w:t>cursor.getLong</w:t>
      </w:r>
      <w:proofErr w:type="spellEnd"/>
      <w:r>
        <w:t>(0));</w:t>
      </w:r>
    </w:p>
    <w:p w14:paraId="5CEE9276" w14:textId="77777777" w:rsidR="00136D7D" w:rsidRDefault="00136D7D" w:rsidP="00836F69">
      <w:pPr>
        <w:pStyle w:val="a7"/>
        <w:ind w:left="240" w:right="720" w:firstLine="180"/>
      </w:pPr>
      <w:r>
        <w:t xml:space="preserve">        </w:t>
      </w:r>
      <w:proofErr w:type="spellStart"/>
      <w:proofErr w:type="gramStart"/>
      <w:r>
        <w:t>comment.setComment</w:t>
      </w:r>
      <w:proofErr w:type="spellEnd"/>
      <w:proofErr w:type="gramEnd"/>
      <w:r>
        <w:t>(</w:t>
      </w:r>
      <w:proofErr w:type="spellStart"/>
      <w:r>
        <w:t>cursor.getString</w:t>
      </w:r>
      <w:proofErr w:type="spellEnd"/>
      <w:r>
        <w:t>(1));</w:t>
      </w:r>
    </w:p>
    <w:p w14:paraId="4775ADFB" w14:textId="77777777" w:rsidR="00136D7D" w:rsidRDefault="00136D7D" w:rsidP="00836F69">
      <w:pPr>
        <w:pStyle w:val="a7"/>
        <w:ind w:left="240" w:right="720" w:firstLine="180"/>
      </w:pPr>
      <w:r>
        <w:t xml:space="preserve">        return comment;</w:t>
      </w:r>
    </w:p>
    <w:p w14:paraId="08A04C5B" w14:textId="77777777" w:rsidR="00136D7D" w:rsidRDefault="00136D7D" w:rsidP="00836F69">
      <w:pPr>
        <w:pStyle w:val="a7"/>
        <w:ind w:left="240" w:right="720" w:firstLine="180"/>
      </w:pPr>
      <w:r>
        <w:lastRenderedPageBreak/>
        <w:t xml:space="preserve">    }</w:t>
      </w:r>
    </w:p>
    <w:p w14:paraId="089DEE31" w14:textId="77777777" w:rsidR="00136D7D" w:rsidRDefault="00136D7D" w:rsidP="00836F69">
      <w:pPr>
        <w:pStyle w:val="a7"/>
        <w:ind w:left="240" w:right="720" w:firstLine="180"/>
      </w:pPr>
      <w:r>
        <w:t>}</w:t>
      </w:r>
    </w:p>
    <w:p w14:paraId="41AF2F6D" w14:textId="55B25E0E" w:rsidR="00836F69" w:rsidRDefault="00E50348" w:rsidP="00E50348">
      <w:pPr>
        <w:pStyle w:val="a5"/>
        <w:rPr>
          <w:lang w:bidi="ar-SA"/>
        </w:rPr>
      </w:pPr>
      <w:r>
        <w:rPr>
          <w:rFonts w:hint="eastAsia"/>
        </w:rPr>
        <w:t>码</w:t>
      </w:r>
      <w:r>
        <w:rPr>
          <w:rFonts w:hint="eastAsia"/>
        </w:rPr>
        <w:t xml:space="preserve"> </w:t>
      </w:r>
      <w:r w:rsidR="00B46836">
        <w:fldChar w:fldCharType="begin"/>
      </w:r>
      <w:r w:rsidR="00B46836">
        <w:instrText xml:space="preserve"> </w:instrText>
      </w:r>
      <w:r w:rsidR="00B46836">
        <w:rPr>
          <w:rFonts w:hint="eastAsia"/>
        </w:rPr>
        <w:instrText>STYLEREF 1 \s</w:instrText>
      </w:r>
      <w:r w:rsidR="00B46836">
        <w:instrText xml:space="preserve">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w:instrText>
      </w:r>
      <w:r w:rsidR="00B46836">
        <w:rPr>
          <w:rFonts w:hint="eastAsia"/>
        </w:rPr>
        <w:instrText xml:space="preserve">SEQ </w:instrText>
      </w:r>
      <w:r w:rsidR="00B46836">
        <w:rPr>
          <w:rFonts w:hint="eastAsia"/>
        </w:rPr>
        <w:instrText>码</w:instrText>
      </w:r>
      <w:r w:rsidR="00B46836">
        <w:rPr>
          <w:rFonts w:hint="eastAsia"/>
        </w:rPr>
        <w:instrText xml:space="preserve"> \* ARABIC \s 1</w:instrText>
      </w:r>
      <w:r w:rsidR="00B46836">
        <w:instrText xml:space="preserve"> </w:instrText>
      </w:r>
      <w:r w:rsidR="00B46836">
        <w:fldChar w:fldCharType="separate"/>
      </w:r>
      <w:r w:rsidR="00CD574C">
        <w:rPr>
          <w:noProof/>
        </w:rPr>
        <w:t>45</w:t>
      </w:r>
      <w:r w:rsidR="00B46836">
        <w:fldChar w:fldCharType="end"/>
      </w:r>
    </w:p>
    <w:p w14:paraId="2DC78AF2" w14:textId="2DBD329E" w:rsidR="00136D7D" w:rsidRDefault="00136D7D" w:rsidP="00332955">
      <w:pPr>
        <w:pStyle w:val="4"/>
      </w:pPr>
      <w:r>
        <w:rPr>
          <w:rFonts w:hint="eastAsia"/>
        </w:rPr>
        <w:t>用户界面</w:t>
      </w:r>
    </w:p>
    <w:p w14:paraId="5B2A21C8" w14:textId="75E7DECB" w:rsidR="00136D7D" w:rsidRDefault="00136D7D" w:rsidP="00136D7D">
      <w:pPr>
        <w:rPr>
          <w:lang w:bidi="ar-SA"/>
        </w:rPr>
      </w:pPr>
      <w:r>
        <w:rPr>
          <w:rFonts w:hint="eastAsia"/>
          <w:lang w:bidi="ar-SA"/>
        </w:rPr>
        <w:t>将</w:t>
      </w:r>
      <w:r>
        <w:rPr>
          <w:rFonts w:hint="eastAsia"/>
          <w:lang w:bidi="ar-SA"/>
        </w:rPr>
        <w:t>activity_main.xml</w:t>
      </w:r>
      <w:r>
        <w:rPr>
          <w:rFonts w:hint="eastAsia"/>
          <w:lang w:bidi="ar-SA"/>
        </w:rPr>
        <w:t>布局文件更改为以下内容。</w:t>
      </w:r>
    </w:p>
    <w:p w14:paraId="230BA425" w14:textId="77777777" w:rsidR="00136D7D" w:rsidRDefault="00136D7D" w:rsidP="00332955">
      <w:pPr>
        <w:pStyle w:val="a7"/>
        <w:ind w:left="240" w:right="720" w:firstLine="180"/>
      </w:pPr>
      <w:r>
        <w:t>&lt;?xml version="1.0" encoding="utf-8"?&gt;</w:t>
      </w:r>
    </w:p>
    <w:p w14:paraId="10A4F157" w14:textId="77777777" w:rsidR="00136D7D" w:rsidRDefault="00136D7D" w:rsidP="00332955">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22CB5E8A" w14:textId="77777777" w:rsidR="00136D7D" w:rsidRDefault="00136D7D" w:rsidP="00332955">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6EF695FE" w14:textId="77777777" w:rsidR="00136D7D" w:rsidRDefault="00136D7D" w:rsidP="00332955">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04E52484" w14:textId="77777777" w:rsidR="00136D7D" w:rsidRDefault="00136D7D" w:rsidP="00332955">
      <w:pPr>
        <w:pStyle w:val="a7"/>
        <w:ind w:left="240" w:right="720" w:firstLine="180"/>
      </w:pPr>
      <w:r>
        <w:t xml:space="preserve">    </w:t>
      </w:r>
      <w:proofErr w:type="spellStart"/>
      <w:proofErr w:type="gramStart"/>
      <w:r>
        <w:t>android:orientation</w:t>
      </w:r>
      <w:proofErr w:type="spellEnd"/>
      <w:proofErr w:type="gramEnd"/>
      <w:r>
        <w:t>="vertical" &gt;</w:t>
      </w:r>
    </w:p>
    <w:p w14:paraId="65B69D83" w14:textId="77777777" w:rsidR="00136D7D" w:rsidRDefault="00136D7D" w:rsidP="00332955">
      <w:pPr>
        <w:pStyle w:val="a7"/>
        <w:ind w:left="240" w:right="720" w:firstLine="180"/>
      </w:pPr>
    </w:p>
    <w:p w14:paraId="29C5A852" w14:textId="77777777" w:rsidR="00136D7D" w:rsidRDefault="00136D7D" w:rsidP="00332955">
      <w:pPr>
        <w:pStyle w:val="a7"/>
        <w:ind w:left="240" w:right="720" w:firstLine="180"/>
      </w:pPr>
      <w:r>
        <w:t xml:space="preserve">    &lt;</w:t>
      </w:r>
      <w:proofErr w:type="spellStart"/>
      <w:r>
        <w:t>LinearLayout</w:t>
      </w:r>
      <w:proofErr w:type="spellEnd"/>
    </w:p>
    <w:p w14:paraId="1ED723B0" w14:textId="77777777" w:rsidR="00136D7D" w:rsidRDefault="00136D7D" w:rsidP="00332955">
      <w:pPr>
        <w:pStyle w:val="a7"/>
        <w:ind w:left="240" w:right="720" w:firstLine="180"/>
      </w:pPr>
      <w:r>
        <w:t xml:space="preserve">        </w:t>
      </w:r>
      <w:proofErr w:type="spellStart"/>
      <w:r>
        <w:t>android:id</w:t>
      </w:r>
      <w:proofErr w:type="spellEnd"/>
      <w:r>
        <w:t>="@+id/group"</w:t>
      </w:r>
    </w:p>
    <w:p w14:paraId="3E80DEDE" w14:textId="77777777" w:rsidR="00136D7D" w:rsidRDefault="00136D7D" w:rsidP="00332955">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70F2D2DF" w14:textId="77777777" w:rsidR="00136D7D" w:rsidRDefault="00136D7D" w:rsidP="00332955">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2E90A841" w14:textId="77777777" w:rsidR="00136D7D" w:rsidRDefault="00136D7D" w:rsidP="00332955">
      <w:pPr>
        <w:pStyle w:val="a7"/>
        <w:ind w:left="240" w:right="720" w:firstLine="180"/>
      </w:pPr>
    </w:p>
    <w:p w14:paraId="7E93872C" w14:textId="77777777" w:rsidR="00136D7D" w:rsidRDefault="00136D7D" w:rsidP="00332955">
      <w:pPr>
        <w:pStyle w:val="a7"/>
        <w:ind w:left="240" w:right="720" w:firstLine="180"/>
      </w:pPr>
      <w:r>
        <w:t xml:space="preserve">        &lt;Button</w:t>
      </w:r>
    </w:p>
    <w:p w14:paraId="7CB5A0B6" w14:textId="77777777" w:rsidR="00136D7D" w:rsidRDefault="00136D7D" w:rsidP="00332955">
      <w:pPr>
        <w:pStyle w:val="a7"/>
        <w:ind w:left="240" w:right="720" w:firstLine="180"/>
      </w:pPr>
      <w:r>
        <w:t xml:space="preserve">            </w:t>
      </w:r>
      <w:proofErr w:type="spellStart"/>
      <w:r>
        <w:t>android:id</w:t>
      </w:r>
      <w:proofErr w:type="spellEnd"/>
      <w:r>
        <w:t>="@+id/add"</w:t>
      </w:r>
    </w:p>
    <w:p w14:paraId="5EE35E87" w14:textId="77777777" w:rsidR="00136D7D" w:rsidRDefault="00136D7D" w:rsidP="00332955">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53AE36FC" w14:textId="77777777" w:rsidR="00136D7D" w:rsidRDefault="00136D7D" w:rsidP="00332955">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D80487F" w14:textId="77777777" w:rsidR="00136D7D" w:rsidRDefault="00136D7D" w:rsidP="00332955">
      <w:pPr>
        <w:pStyle w:val="a7"/>
        <w:ind w:left="240" w:right="720" w:firstLine="180"/>
      </w:pPr>
      <w:r>
        <w:t xml:space="preserve">            </w:t>
      </w:r>
      <w:proofErr w:type="spellStart"/>
      <w:r>
        <w:t>android:text</w:t>
      </w:r>
      <w:proofErr w:type="spellEnd"/>
      <w:r>
        <w:t>="Add New"</w:t>
      </w:r>
    </w:p>
    <w:p w14:paraId="1D6A2002" w14:textId="77777777" w:rsidR="00136D7D" w:rsidRDefault="00136D7D" w:rsidP="00332955">
      <w:pPr>
        <w:pStyle w:val="a7"/>
        <w:ind w:left="240" w:right="720" w:firstLine="180"/>
      </w:pPr>
      <w:r>
        <w:t xml:space="preserve">            </w:t>
      </w:r>
      <w:proofErr w:type="spellStart"/>
      <w:proofErr w:type="gramStart"/>
      <w:r>
        <w:t>android:onClick</w:t>
      </w:r>
      <w:proofErr w:type="spellEnd"/>
      <w:proofErr w:type="gramEnd"/>
      <w:r>
        <w:t>="</w:t>
      </w:r>
      <w:proofErr w:type="spellStart"/>
      <w:r>
        <w:t>onClick</w:t>
      </w:r>
      <w:proofErr w:type="spellEnd"/>
      <w:r>
        <w:t>"/&gt;</w:t>
      </w:r>
    </w:p>
    <w:p w14:paraId="0B5AA779" w14:textId="77777777" w:rsidR="00136D7D" w:rsidRDefault="00136D7D" w:rsidP="00332955">
      <w:pPr>
        <w:pStyle w:val="a7"/>
        <w:ind w:left="240" w:right="720" w:firstLine="180"/>
      </w:pPr>
    </w:p>
    <w:p w14:paraId="2FD79005" w14:textId="77777777" w:rsidR="00136D7D" w:rsidRDefault="00136D7D" w:rsidP="00332955">
      <w:pPr>
        <w:pStyle w:val="a7"/>
        <w:ind w:left="240" w:right="720" w:firstLine="180"/>
      </w:pPr>
      <w:r>
        <w:t xml:space="preserve">        &lt;Button</w:t>
      </w:r>
    </w:p>
    <w:p w14:paraId="7BBCD918" w14:textId="77777777" w:rsidR="00136D7D" w:rsidRDefault="00136D7D" w:rsidP="00332955">
      <w:pPr>
        <w:pStyle w:val="a7"/>
        <w:ind w:left="240" w:right="720" w:firstLine="180"/>
      </w:pPr>
      <w:r>
        <w:t xml:space="preserve">            </w:t>
      </w:r>
      <w:proofErr w:type="spellStart"/>
      <w:r>
        <w:t>android:id</w:t>
      </w:r>
      <w:proofErr w:type="spellEnd"/>
      <w:r>
        <w:t>="@+id/delete"</w:t>
      </w:r>
    </w:p>
    <w:p w14:paraId="16E16049" w14:textId="77777777" w:rsidR="00136D7D" w:rsidRDefault="00136D7D" w:rsidP="00332955">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5F37A004" w14:textId="77777777" w:rsidR="00136D7D" w:rsidRDefault="00136D7D" w:rsidP="00332955">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402AEF0" w14:textId="77777777" w:rsidR="00136D7D" w:rsidRDefault="00136D7D" w:rsidP="00332955">
      <w:pPr>
        <w:pStyle w:val="a7"/>
        <w:ind w:left="240" w:right="720" w:firstLine="180"/>
      </w:pPr>
      <w:r>
        <w:t xml:space="preserve">            </w:t>
      </w:r>
      <w:proofErr w:type="spellStart"/>
      <w:r>
        <w:t>android:text</w:t>
      </w:r>
      <w:proofErr w:type="spellEnd"/>
      <w:r>
        <w:t>="Delete First"</w:t>
      </w:r>
    </w:p>
    <w:p w14:paraId="25FE2633" w14:textId="77777777" w:rsidR="00136D7D" w:rsidRDefault="00136D7D" w:rsidP="00332955">
      <w:pPr>
        <w:pStyle w:val="a7"/>
        <w:ind w:left="240" w:right="720" w:firstLine="180"/>
      </w:pPr>
      <w:r>
        <w:t xml:space="preserve">            </w:t>
      </w:r>
      <w:proofErr w:type="spellStart"/>
      <w:proofErr w:type="gramStart"/>
      <w:r>
        <w:t>android:onClick</w:t>
      </w:r>
      <w:proofErr w:type="spellEnd"/>
      <w:proofErr w:type="gramEnd"/>
      <w:r>
        <w:t>="</w:t>
      </w:r>
      <w:proofErr w:type="spellStart"/>
      <w:r>
        <w:t>onClick</w:t>
      </w:r>
      <w:proofErr w:type="spellEnd"/>
      <w:r>
        <w:t>"/&gt;</w:t>
      </w:r>
    </w:p>
    <w:p w14:paraId="220C337E" w14:textId="77777777" w:rsidR="00136D7D" w:rsidRDefault="00136D7D" w:rsidP="00332955">
      <w:pPr>
        <w:pStyle w:val="a7"/>
        <w:ind w:left="240" w:right="720" w:firstLine="180"/>
      </w:pPr>
    </w:p>
    <w:p w14:paraId="49202EC2" w14:textId="77777777" w:rsidR="00136D7D" w:rsidRDefault="00136D7D" w:rsidP="00332955">
      <w:pPr>
        <w:pStyle w:val="a7"/>
        <w:ind w:left="240" w:right="720" w:firstLine="180"/>
      </w:pPr>
      <w:r>
        <w:t xml:space="preserve">    &lt;/</w:t>
      </w:r>
      <w:proofErr w:type="spellStart"/>
      <w:r>
        <w:t>LinearLayout</w:t>
      </w:r>
      <w:proofErr w:type="spellEnd"/>
      <w:r>
        <w:t>&gt;</w:t>
      </w:r>
    </w:p>
    <w:p w14:paraId="72AE94FA" w14:textId="77777777" w:rsidR="00136D7D" w:rsidRDefault="00136D7D" w:rsidP="00332955">
      <w:pPr>
        <w:pStyle w:val="a7"/>
        <w:ind w:left="240" w:right="720" w:firstLine="180"/>
      </w:pPr>
    </w:p>
    <w:p w14:paraId="2E96261E" w14:textId="77777777" w:rsidR="00136D7D" w:rsidRDefault="00136D7D" w:rsidP="00332955">
      <w:pPr>
        <w:pStyle w:val="a7"/>
        <w:ind w:left="240" w:right="720" w:firstLine="180"/>
      </w:pPr>
      <w:r>
        <w:t xml:space="preserve">    &lt;</w:t>
      </w:r>
      <w:proofErr w:type="spellStart"/>
      <w:r>
        <w:t>ListView</w:t>
      </w:r>
      <w:proofErr w:type="spellEnd"/>
    </w:p>
    <w:p w14:paraId="51412AEF" w14:textId="77777777" w:rsidR="00136D7D" w:rsidRDefault="00136D7D" w:rsidP="00332955">
      <w:pPr>
        <w:pStyle w:val="a7"/>
        <w:ind w:left="240" w:right="720" w:firstLine="180"/>
      </w:pPr>
      <w:r>
        <w:t xml:space="preserve">        </w:t>
      </w:r>
      <w:proofErr w:type="spellStart"/>
      <w:r>
        <w:t>android:id</w:t>
      </w:r>
      <w:proofErr w:type="spellEnd"/>
      <w:r>
        <w:t>="@</w:t>
      </w:r>
      <w:proofErr w:type="spellStart"/>
      <w:r>
        <w:t>android:id</w:t>
      </w:r>
      <w:proofErr w:type="spellEnd"/>
      <w:r>
        <w:t>/list"</w:t>
      </w:r>
    </w:p>
    <w:p w14:paraId="4C18EB17" w14:textId="77777777" w:rsidR="00136D7D" w:rsidRDefault="00136D7D" w:rsidP="00332955">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2FFAA25" w14:textId="77777777" w:rsidR="00136D7D" w:rsidRDefault="00136D7D" w:rsidP="00332955">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52F30A5" w14:textId="77777777" w:rsidR="00136D7D" w:rsidRDefault="00136D7D" w:rsidP="00332955">
      <w:pPr>
        <w:pStyle w:val="a7"/>
        <w:ind w:left="240" w:right="720" w:firstLine="180"/>
      </w:pPr>
      <w:r>
        <w:t xml:space="preserve">     /&gt;</w:t>
      </w:r>
    </w:p>
    <w:p w14:paraId="0E6A16AA" w14:textId="77777777" w:rsidR="00136D7D" w:rsidRDefault="00136D7D" w:rsidP="00332955">
      <w:pPr>
        <w:pStyle w:val="a7"/>
        <w:ind w:left="240" w:right="720" w:firstLine="180"/>
      </w:pPr>
    </w:p>
    <w:p w14:paraId="16F440BE" w14:textId="77777777" w:rsidR="00136D7D" w:rsidRDefault="00136D7D" w:rsidP="00332955">
      <w:pPr>
        <w:pStyle w:val="a7"/>
        <w:ind w:left="240" w:right="720" w:firstLine="180"/>
      </w:pPr>
      <w:r>
        <w:t>&lt;/</w:t>
      </w:r>
      <w:proofErr w:type="spellStart"/>
      <w:r>
        <w:t>LinearLayout</w:t>
      </w:r>
      <w:proofErr w:type="spellEnd"/>
      <w:r>
        <w:t>&gt;</w:t>
      </w:r>
    </w:p>
    <w:p w14:paraId="3364695A" w14:textId="12DCB734" w:rsidR="00136D7D" w:rsidRDefault="00136D7D" w:rsidP="00136D7D">
      <w:pPr>
        <w:rPr>
          <w:lang w:bidi="ar-SA"/>
        </w:rPr>
      </w:pPr>
      <w:r>
        <w:rPr>
          <w:rFonts w:hint="eastAsia"/>
          <w:lang w:bidi="ar-SA"/>
        </w:rPr>
        <w:t>改变</w:t>
      </w:r>
      <w:proofErr w:type="spellStart"/>
      <w:r w:rsidR="00332955">
        <w:rPr>
          <w:lang w:bidi="ar-SA"/>
        </w:rPr>
        <w:t>Main</w:t>
      </w:r>
      <w:r>
        <w:rPr>
          <w:rFonts w:hint="eastAsia"/>
          <w:lang w:bidi="ar-SA"/>
        </w:rPr>
        <w:t>Activity</w:t>
      </w:r>
      <w:proofErr w:type="spellEnd"/>
      <w:r>
        <w:rPr>
          <w:rFonts w:hint="eastAsia"/>
          <w:lang w:bidi="ar-SA"/>
        </w:rPr>
        <w:t>。</w:t>
      </w:r>
    </w:p>
    <w:p w14:paraId="36950DB3" w14:textId="77777777" w:rsidR="00136D7D" w:rsidRDefault="00136D7D" w:rsidP="00332955">
      <w:pPr>
        <w:pStyle w:val="a7"/>
        <w:ind w:left="240" w:right="720" w:firstLine="180"/>
      </w:pPr>
      <w:r>
        <w:t xml:space="preserve">import </w:t>
      </w:r>
      <w:proofErr w:type="spellStart"/>
      <w:proofErr w:type="gramStart"/>
      <w:r>
        <w:t>java.util</w:t>
      </w:r>
      <w:proofErr w:type="gramEnd"/>
      <w:r>
        <w:t>.List</w:t>
      </w:r>
      <w:proofErr w:type="spellEnd"/>
      <w:r>
        <w:t>;</w:t>
      </w:r>
    </w:p>
    <w:p w14:paraId="0F3B6D70" w14:textId="77777777" w:rsidR="00136D7D" w:rsidRDefault="00136D7D" w:rsidP="00332955">
      <w:pPr>
        <w:pStyle w:val="a7"/>
        <w:ind w:left="240" w:right="720" w:firstLine="180"/>
      </w:pPr>
      <w:r>
        <w:t xml:space="preserve">import </w:t>
      </w:r>
      <w:proofErr w:type="spellStart"/>
      <w:proofErr w:type="gramStart"/>
      <w:r>
        <w:t>java.util</w:t>
      </w:r>
      <w:proofErr w:type="gramEnd"/>
      <w:r>
        <w:t>.Random</w:t>
      </w:r>
      <w:proofErr w:type="spellEnd"/>
      <w:r>
        <w:t>;</w:t>
      </w:r>
    </w:p>
    <w:p w14:paraId="75E21A41" w14:textId="77777777" w:rsidR="00136D7D" w:rsidRDefault="00136D7D" w:rsidP="00332955">
      <w:pPr>
        <w:pStyle w:val="a7"/>
        <w:ind w:left="240" w:right="720" w:firstLine="180"/>
      </w:pPr>
    </w:p>
    <w:p w14:paraId="7E163522" w14:textId="77777777" w:rsidR="00136D7D" w:rsidRDefault="00136D7D" w:rsidP="00332955">
      <w:pPr>
        <w:pStyle w:val="a7"/>
        <w:ind w:left="240" w:right="720" w:firstLine="180"/>
      </w:pPr>
      <w:r>
        <w:t xml:space="preserve">import </w:t>
      </w:r>
      <w:proofErr w:type="spellStart"/>
      <w:proofErr w:type="gramStart"/>
      <w:r>
        <w:t>android.app.ListActivity</w:t>
      </w:r>
      <w:proofErr w:type="spellEnd"/>
      <w:proofErr w:type="gramEnd"/>
      <w:r>
        <w:t>;</w:t>
      </w:r>
    </w:p>
    <w:p w14:paraId="35014D91" w14:textId="77777777" w:rsidR="00136D7D" w:rsidRDefault="00136D7D" w:rsidP="00332955">
      <w:pPr>
        <w:pStyle w:val="a7"/>
        <w:ind w:left="240" w:right="720" w:firstLine="180"/>
      </w:pPr>
      <w:r>
        <w:t xml:space="preserve">import </w:t>
      </w:r>
      <w:proofErr w:type="spellStart"/>
      <w:r>
        <w:t>android.</w:t>
      </w:r>
      <w:proofErr w:type="gramStart"/>
      <w:r>
        <w:t>os.Bundle</w:t>
      </w:r>
      <w:proofErr w:type="spellEnd"/>
      <w:proofErr w:type="gramEnd"/>
      <w:r>
        <w:t>;</w:t>
      </w:r>
    </w:p>
    <w:p w14:paraId="0E098307" w14:textId="77777777" w:rsidR="00136D7D" w:rsidRDefault="00136D7D" w:rsidP="00332955">
      <w:pPr>
        <w:pStyle w:val="a7"/>
        <w:ind w:left="240" w:right="720" w:firstLine="180"/>
      </w:pPr>
      <w:r>
        <w:t xml:space="preserve">import </w:t>
      </w:r>
      <w:proofErr w:type="spellStart"/>
      <w:proofErr w:type="gramStart"/>
      <w:r>
        <w:t>android.view</w:t>
      </w:r>
      <w:proofErr w:type="gramEnd"/>
      <w:r>
        <w:t>.View</w:t>
      </w:r>
      <w:proofErr w:type="spellEnd"/>
      <w:r>
        <w:t>;</w:t>
      </w:r>
    </w:p>
    <w:p w14:paraId="1DF464BC" w14:textId="77777777" w:rsidR="00136D7D" w:rsidRDefault="00136D7D" w:rsidP="00332955">
      <w:pPr>
        <w:pStyle w:val="a7"/>
        <w:ind w:left="240" w:right="720" w:firstLine="180"/>
      </w:pPr>
      <w:r>
        <w:t xml:space="preserve">import </w:t>
      </w:r>
      <w:proofErr w:type="spellStart"/>
      <w:proofErr w:type="gramStart"/>
      <w:r>
        <w:t>android.widget</w:t>
      </w:r>
      <w:proofErr w:type="gramEnd"/>
      <w:r>
        <w:t>.ArrayAdapter</w:t>
      </w:r>
      <w:proofErr w:type="spellEnd"/>
      <w:r>
        <w:t>;</w:t>
      </w:r>
    </w:p>
    <w:p w14:paraId="43C934D2" w14:textId="77777777" w:rsidR="00136D7D" w:rsidRDefault="00136D7D" w:rsidP="00332955">
      <w:pPr>
        <w:pStyle w:val="a7"/>
        <w:ind w:left="240" w:right="720" w:firstLine="180"/>
      </w:pPr>
    </w:p>
    <w:p w14:paraId="18FC42CB" w14:textId="77777777" w:rsidR="00136D7D" w:rsidRDefault="00136D7D" w:rsidP="00332955">
      <w:pPr>
        <w:pStyle w:val="a7"/>
        <w:ind w:left="240" w:right="720" w:firstLine="180"/>
      </w:pPr>
      <w:r>
        <w:t xml:space="preserve">public class </w:t>
      </w:r>
      <w:proofErr w:type="spellStart"/>
      <w:r>
        <w:t>TestDatabaseActivity</w:t>
      </w:r>
      <w:proofErr w:type="spellEnd"/>
      <w:r>
        <w:t xml:space="preserve"> extends </w:t>
      </w:r>
      <w:proofErr w:type="spellStart"/>
      <w:r>
        <w:t>ListActivity</w:t>
      </w:r>
      <w:proofErr w:type="spellEnd"/>
      <w:r>
        <w:t xml:space="preserve"> {</w:t>
      </w:r>
    </w:p>
    <w:p w14:paraId="209B2BCE" w14:textId="77777777" w:rsidR="00136D7D" w:rsidRDefault="00136D7D" w:rsidP="00332955">
      <w:pPr>
        <w:pStyle w:val="a7"/>
        <w:ind w:left="240" w:right="720" w:firstLine="180"/>
      </w:pPr>
      <w:r>
        <w:t xml:space="preserve">    private </w:t>
      </w:r>
      <w:proofErr w:type="spellStart"/>
      <w:r>
        <w:t>CommentsDataSource</w:t>
      </w:r>
      <w:proofErr w:type="spellEnd"/>
      <w:r>
        <w:t xml:space="preserve"> </w:t>
      </w:r>
      <w:proofErr w:type="spellStart"/>
      <w:r>
        <w:t>datasource</w:t>
      </w:r>
      <w:proofErr w:type="spellEnd"/>
      <w:r>
        <w:t>;</w:t>
      </w:r>
    </w:p>
    <w:p w14:paraId="7BEC514D" w14:textId="77777777" w:rsidR="00136D7D" w:rsidRDefault="00136D7D" w:rsidP="00332955">
      <w:pPr>
        <w:pStyle w:val="a7"/>
        <w:ind w:left="240" w:right="720" w:firstLine="180"/>
      </w:pPr>
    </w:p>
    <w:p w14:paraId="33F80483" w14:textId="77777777" w:rsidR="00136D7D" w:rsidRDefault="00136D7D" w:rsidP="00332955">
      <w:pPr>
        <w:pStyle w:val="a7"/>
        <w:ind w:left="240" w:right="720" w:firstLine="180"/>
      </w:pPr>
      <w:r>
        <w:t xml:space="preserve">    @Override</w:t>
      </w:r>
    </w:p>
    <w:p w14:paraId="4CD1F413" w14:textId="77777777" w:rsidR="00136D7D" w:rsidRDefault="00136D7D" w:rsidP="00332955">
      <w:pPr>
        <w:pStyle w:val="a7"/>
        <w:ind w:left="240" w:right="720" w:firstLine="180"/>
      </w:pPr>
      <w:r>
        <w:t xml:space="preserve">    public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2D8D589E" w14:textId="77777777" w:rsidR="00136D7D" w:rsidRDefault="00136D7D" w:rsidP="00332955">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228D6577" w14:textId="77777777" w:rsidR="00136D7D" w:rsidRDefault="00136D7D" w:rsidP="00332955">
      <w:pPr>
        <w:pStyle w:val="a7"/>
        <w:ind w:left="240" w:right="720" w:firstLine="180"/>
      </w:pPr>
      <w:r>
        <w:t xml:space="preserve">        </w:t>
      </w:r>
      <w:proofErr w:type="spellStart"/>
      <w:r>
        <w:t>setContentView</w:t>
      </w:r>
      <w:proofErr w:type="spellEnd"/>
      <w:r>
        <w:t>(</w:t>
      </w:r>
      <w:proofErr w:type="spellStart"/>
      <w:proofErr w:type="gramStart"/>
      <w:r>
        <w:t>R.layout</w:t>
      </w:r>
      <w:proofErr w:type="gramEnd"/>
      <w:r>
        <w:t>.main</w:t>
      </w:r>
      <w:proofErr w:type="spellEnd"/>
      <w:r>
        <w:t>);</w:t>
      </w:r>
    </w:p>
    <w:p w14:paraId="257A4552" w14:textId="77777777" w:rsidR="00136D7D" w:rsidRDefault="00136D7D" w:rsidP="00332955">
      <w:pPr>
        <w:pStyle w:val="a7"/>
        <w:ind w:left="240" w:right="720" w:firstLine="180"/>
      </w:pPr>
    </w:p>
    <w:p w14:paraId="5EC23261" w14:textId="77777777" w:rsidR="00136D7D" w:rsidRDefault="00136D7D" w:rsidP="00332955">
      <w:pPr>
        <w:pStyle w:val="a7"/>
        <w:ind w:left="240" w:right="720" w:firstLine="180"/>
      </w:pPr>
      <w:r>
        <w:t xml:space="preserve">        </w:t>
      </w:r>
      <w:proofErr w:type="spellStart"/>
      <w:r>
        <w:t>datasource</w:t>
      </w:r>
      <w:proofErr w:type="spellEnd"/>
      <w:r>
        <w:t xml:space="preserve"> = new </w:t>
      </w:r>
      <w:proofErr w:type="spellStart"/>
      <w:r>
        <w:t>CommentsDataSource</w:t>
      </w:r>
      <w:proofErr w:type="spellEnd"/>
      <w:r>
        <w:t>(this);</w:t>
      </w:r>
    </w:p>
    <w:p w14:paraId="5B139A0A" w14:textId="77777777" w:rsidR="00136D7D" w:rsidRDefault="00136D7D" w:rsidP="00332955">
      <w:pPr>
        <w:pStyle w:val="a7"/>
        <w:ind w:left="240" w:right="720" w:firstLine="180"/>
      </w:pPr>
      <w:r>
        <w:t xml:space="preserve">        </w:t>
      </w:r>
      <w:proofErr w:type="spellStart"/>
      <w:proofErr w:type="gramStart"/>
      <w:r>
        <w:t>datasource.open</w:t>
      </w:r>
      <w:proofErr w:type="spellEnd"/>
      <w:proofErr w:type="gramEnd"/>
      <w:r>
        <w:t>();</w:t>
      </w:r>
    </w:p>
    <w:p w14:paraId="1A095391" w14:textId="77777777" w:rsidR="00136D7D" w:rsidRDefault="00136D7D" w:rsidP="00332955">
      <w:pPr>
        <w:pStyle w:val="a7"/>
        <w:ind w:left="240" w:right="720" w:firstLine="180"/>
      </w:pPr>
    </w:p>
    <w:p w14:paraId="72D7A4A9" w14:textId="77777777" w:rsidR="00136D7D" w:rsidRDefault="00136D7D" w:rsidP="00332955">
      <w:pPr>
        <w:pStyle w:val="a7"/>
        <w:ind w:left="240" w:right="720" w:firstLine="180"/>
      </w:pPr>
      <w:r>
        <w:lastRenderedPageBreak/>
        <w:t xml:space="preserve">        List&lt;Comment&gt; values = </w:t>
      </w:r>
      <w:proofErr w:type="spellStart"/>
      <w:proofErr w:type="gramStart"/>
      <w:r>
        <w:t>datasource.getAllComments</w:t>
      </w:r>
      <w:proofErr w:type="spellEnd"/>
      <w:proofErr w:type="gramEnd"/>
      <w:r>
        <w:t>();</w:t>
      </w:r>
    </w:p>
    <w:p w14:paraId="55D4D011" w14:textId="77777777" w:rsidR="00136D7D" w:rsidRDefault="00136D7D" w:rsidP="00332955">
      <w:pPr>
        <w:pStyle w:val="a7"/>
        <w:ind w:left="240" w:right="720" w:firstLine="180"/>
      </w:pPr>
    </w:p>
    <w:p w14:paraId="603F12EF" w14:textId="77777777" w:rsidR="00136D7D" w:rsidRDefault="00136D7D" w:rsidP="00332955">
      <w:pPr>
        <w:pStyle w:val="a7"/>
        <w:ind w:left="240" w:right="720" w:firstLine="180"/>
      </w:pPr>
      <w:r>
        <w:t xml:space="preserve">        // use the </w:t>
      </w:r>
      <w:proofErr w:type="spellStart"/>
      <w:r>
        <w:t>SimpleCursorAdapter</w:t>
      </w:r>
      <w:proofErr w:type="spellEnd"/>
      <w:r>
        <w:t xml:space="preserve"> to show the</w:t>
      </w:r>
    </w:p>
    <w:p w14:paraId="6EC65734" w14:textId="77777777" w:rsidR="00136D7D" w:rsidRDefault="00136D7D" w:rsidP="00332955">
      <w:pPr>
        <w:pStyle w:val="a7"/>
        <w:ind w:left="240" w:right="720" w:firstLine="180"/>
      </w:pPr>
      <w:r>
        <w:t xml:space="preserve">        // elements in a </w:t>
      </w:r>
      <w:proofErr w:type="spellStart"/>
      <w:r>
        <w:t>ListView</w:t>
      </w:r>
      <w:proofErr w:type="spellEnd"/>
    </w:p>
    <w:p w14:paraId="4A0C53CF" w14:textId="77777777" w:rsidR="00136D7D" w:rsidRDefault="00136D7D" w:rsidP="00332955">
      <w:pPr>
        <w:pStyle w:val="a7"/>
        <w:ind w:left="240" w:right="720" w:firstLine="180"/>
      </w:pPr>
      <w:r>
        <w:t xml:space="preserve">        </w:t>
      </w:r>
      <w:proofErr w:type="spellStart"/>
      <w:r>
        <w:t>ArrayAdapter</w:t>
      </w:r>
      <w:proofErr w:type="spellEnd"/>
      <w:r>
        <w:t xml:space="preserve">&lt;Comment&gt; adapter = new </w:t>
      </w:r>
      <w:proofErr w:type="spellStart"/>
      <w:r>
        <w:t>ArrayAdapter</w:t>
      </w:r>
      <w:proofErr w:type="spellEnd"/>
      <w:r>
        <w:t>&lt;Comment</w:t>
      </w:r>
      <w:proofErr w:type="gramStart"/>
      <w:r>
        <w:t>&gt;(</w:t>
      </w:r>
      <w:proofErr w:type="gramEnd"/>
      <w:r>
        <w:t>this,</w:t>
      </w:r>
    </w:p>
    <w:p w14:paraId="55F81805" w14:textId="77777777" w:rsidR="00136D7D" w:rsidRDefault="00136D7D" w:rsidP="00332955">
      <w:pPr>
        <w:pStyle w:val="a7"/>
        <w:ind w:left="240" w:right="720" w:firstLine="180"/>
      </w:pPr>
      <w:r>
        <w:t xml:space="preserve">                android.</w:t>
      </w:r>
      <w:proofErr w:type="gramStart"/>
      <w:r>
        <w:t>R.layout</w:t>
      </w:r>
      <w:proofErr w:type="gramEnd"/>
      <w:r>
        <w:t>.simple_list_item_1, values);</w:t>
      </w:r>
    </w:p>
    <w:p w14:paraId="29BE6045" w14:textId="77777777" w:rsidR="00136D7D" w:rsidRDefault="00136D7D" w:rsidP="00332955">
      <w:pPr>
        <w:pStyle w:val="a7"/>
        <w:ind w:left="240" w:right="720" w:firstLine="180"/>
      </w:pPr>
      <w:r>
        <w:t xml:space="preserve">        </w:t>
      </w:r>
      <w:proofErr w:type="spellStart"/>
      <w:r>
        <w:t>setListAdapter</w:t>
      </w:r>
      <w:proofErr w:type="spellEnd"/>
      <w:r>
        <w:t>(adapter);</w:t>
      </w:r>
    </w:p>
    <w:p w14:paraId="077FF27D" w14:textId="77777777" w:rsidR="00136D7D" w:rsidRDefault="00136D7D" w:rsidP="00332955">
      <w:pPr>
        <w:pStyle w:val="a7"/>
        <w:ind w:left="240" w:right="720" w:firstLine="180"/>
      </w:pPr>
      <w:r>
        <w:t xml:space="preserve">    }</w:t>
      </w:r>
    </w:p>
    <w:p w14:paraId="52865A75" w14:textId="77777777" w:rsidR="00136D7D" w:rsidRDefault="00136D7D" w:rsidP="00332955">
      <w:pPr>
        <w:pStyle w:val="a7"/>
        <w:ind w:left="240" w:right="720" w:firstLine="180"/>
      </w:pPr>
    </w:p>
    <w:p w14:paraId="07492B6D" w14:textId="77777777" w:rsidR="00136D7D" w:rsidRDefault="00136D7D" w:rsidP="00332955">
      <w:pPr>
        <w:pStyle w:val="a7"/>
        <w:ind w:left="240" w:right="720" w:firstLine="180"/>
      </w:pPr>
      <w:r>
        <w:t xml:space="preserve">    // Will be called via the </w:t>
      </w:r>
      <w:proofErr w:type="spellStart"/>
      <w:r>
        <w:t>onClick</w:t>
      </w:r>
      <w:proofErr w:type="spellEnd"/>
      <w:r>
        <w:t xml:space="preserve"> attribute</w:t>
      </w:r>
    </w:p>
    <w:p w14:paraId="1D139DD0" w14:textId="77777777" w:rsidR="00136D7D" w:rsidRDefault="00136D7D" w:rsidP="00332955">
      <w:pPr>
        <w:pStyle w:val="a7"/>
        <w:ind w:left="240" w:right="720" w:firstLine="180"/>
      </w:pPr>
      <w:r>
        <w:t xml:space="preserve">    // of the buttons in main.xml</w:t>
      </w:r>
    </w:p>
    <w:p w14:paraId="1499E44B" w14:textId="77777777" w:rsidR="00136D7D" w:rsidRDefault="00136D7D" w:rsidP="00332955">
      <w:pPr>
        <w:pStyle w:val="a7"/>
        <w:ind w:left="240" w:right="720" w:firstLine="180"/>
      </w:pPr>
      <w:r>
        <w:t xml:space="preserve">    public void </w:t>
      </w:r>
      <w:proofErr w:type="spellStart"/>
      <w:proofErr w:type="gramStart"/>
      <w:r>
        <w:t>onClick</w:t>
      </w:r>
      <w:proofErr w:type="spellEnd"/>
      <w:r>
        <w:t>(</w:t>
      </w:r>
      <w:proofErr w:type="gramEnd"/>
      <w:r>
        <w:t>View view) {</w:t>
      </w:r>
    </w:p>
    <w:p w14:paraId="6ED7DFC5" w14:textId="77777777" w:rsidR="00136D7D" w:rsidRDefault="00136D7D" w:rsidP="00332955">
      <w:pPr>
        <w:pStyle w:val="a7"/>
        <w:ind w:left="240" w:right="720" w:firstLine="180"/>
      </w:pPr>
      <w:r>
        <w:t xml:space="preserve">        @SuppressWarnings("unchecked")</w:t>
      </w:r>
    </w:p>
    <w:p w14:paraId="6AB07031" w14:textId="77777777" w:rsidR="00136D7D" w:rsidRDefault="00136D7D" w:rsidP="00332955">
      <w:pPr>
        <w:pStyle w:val="a7"/>
        <w:ind w:left="240" w:right="720" w:firstLine="180"/>
      </w:pPr>
      <w:r>
        <w:t xml:space="preserve">        </w:t>
      </w:r>
      <w:proofErr w:type="spellStart"/>
      <w:r>
        <w:t>ArrayAdapter</w:t>
      </w:r>
      <w:proofErr w:type="spellEnd"/>
      <w:r>
        <w:t>&lt;Comment&gt; adapter = (</w:t>
      </w:r>
      <w:proofErr w:type="spellStart"/>
      <w:r>
        <w:t>ArrayAdapter</w:t>
      </w:r>
      <w:proofErr w:type="spellEnd"/>
      <w:r>
        <w:t xml:space="preserve">&lt;Comment&gt;) </w:t>
      </w:r>
      <w:proofErr w:type="spellStart"/>
      <w:proofErr w:type="gramStart"/>
      <w:r>
        <w:t>getListAdapter</w:t>
      </w:r>
      <w:proofErr w:type="spellEnd"/>
      <w:r>
        <w:t>(</w:t>
      </w:r>
      <w:proofErr w:type="gramEnd"/>
      <w:r>
        <w:t>);</w:t>
      </w:r>
    </w:p>
    <w:p w14:paraId="0DCCE9BC" w14:textId="77777777" w:rsidR="00136D7D" w:rsidRDefault="00136D7D" w:rsidP="00332955">
      <w:pPr>
        <w:pStyle w:val="a7"/>
        <w:ind w:left="240" w:right="720" w:firstLine="180"/>
      </w:pPr>
      <w:r>
        <w:t xml:space="preserve">        Comment </w:t>
      </w:r>
      <w:proofErr w:type="spellStart"/>
      <w:r>
        <w:t>comment</w:t>
      </w:r>
      <w:proofErr w:type="spellEnd"/>
      <w:r>
        <w:t xml:space="preserve"> = null;</w:t>
      </w:r>
    </w:p>
    <w:p w14:paraId="092F9449" w14:textId="77777777" w:rsidR="00136D7D" w:rsidRDefault="00136D7D" w:rsidP="00332955">
      <w:pPr>
        <w:pStyle w:val="a7"/>
        <w:ind w:left="240" w:right="720" w:firstLine="180"/>
      </w:pPr>
      <w:r>
        <w:t xml:space="preserve">        switch (</w:t>
      </w:r>
      <w:proofErr w:type="spellStart"/>
      <w:proofErr w:type="gramStart"/>
      <w:r>
        <w:t>view.getId</w:t>
      </w:r>
      <w:proofErr w:type="spellEnd"/>
      <w:proofErr w:type="gramEnd"/>
      <w:r>
        <w:t>()) {</w:t>
      </w:r>
    </w:p>
    <w:p w14:paraId="015876D6" w14:textId="77777777" w:rsidR="00136D7D" w:rsidRDefault="00136D7D" w:rsidP="00332955">
      <w:pPr>
        <w:pStyle w:val="a7"/>
        <w:ind w:left="240" w:right="720" w:firstLine="180"/>
      </w:pPr>
      <w:r>
        <w:t xml:space="preserve">        case </w:t>
      </w:r>
      <w:proofErr w:type="spellStart"/>
      <w:r>
        <w:t>R.id.add</w:t>
      </w:r>
      <w:proofErr w:type="spellEnd"/>
      <w:r>
        <w:t>:</w:t>
      </w:r>
    </w:p>
    <w:p w14:paraId="39D399B4" w14:textId="77777777" w:rsidR="00136D7D" w:rsidRDefault="00136D7D" w:rsidP="00332955">
      <w:pPr>
        <w:pStyle w:val="a7"/>
        <w:ind w:left="240" w:right="720" w:firstLine="180"/>
      </w:pPr>
      <w:r>
        <w:t xml:space="preserve">            </w:t>
      </w:r>
      <w:proofErr w:type="gramStart"/>
      <w:r>
        <w:t>String[</w:t>
      </w:r>
      <w:proofErr w:type="gramEnd"/>
      <w:r>
        <w:t>] comments = new String[] { "Cool", "Very nice", "Hate it" };</w:t>
      </w:r>
    </w:p>
    <w:p w14:paraId="05BC5D72" w14:textId="77777777" w:rsidR="00136D7D" w:rsidRDefault="00136D7D" w:rsidP="00332955">
      <w:pPr>
        <w:pStyle w:val="a7"/>
        <w:ind w:left="240" w:right="720" w:firstLine="180"/>
      </w:pPr>
      <w:r>
        <w:t xml:space="preserve">            int </w:t>
      </w:r>
      <w:proofErr w:type="spellStart"/>
      <w:r>
        <w:t>nextInt</w:t>
      </w:r>
      <w:proofErr w:type="spellEnd"/>
      <w:r>
        <w:t xml:space="preserve"> = new Random(</w:t>
      </w:r>
      <w:proofErr w:type="gramStart"/>
      <w:r>
        <w:t>).</w:t>
      </w:r>
      <w:proofErr w:type="spellStart"/>
      <w:r>
        <w:t>nextInt</w:t>
      </w:r>
      <w:proofErr w:type="spellEnd"/>
      <w:proofErr w:type="gramEnd"/>
      <w:r>
        <w:t>(3);</w:t>
      </w:r>
    </w:p>
    <w:p w14:paraId="26598F32" w14:textId="77777777" w:rsidR="00136D7D" w:rsidRDefault="00136D7D" w:rsidP="00332955">
      <w:pPr>
        <w:pStyle w:val="a7"/>
        <w:ind w:left="240" w:right="720" w:firstLine="180"/>
      </w:pPr>
      <w:r>
        <w:t xml:space="preserve">            // save the new comment to the database</w:t>
      </w:r>
    </w:p>
    <w:p w14:paraId="54D72E28" w14:textId="77777777" w:rsidR="00136D7D" w:rsidRDefault="00136D7D" w:rsidP="00332955">
      <w:pPr>
        <w:pStyle w:val="a7"/>
        <w:ind w:left="240" w:right="720" w:firstLine="180"/>
      </w:pPr>
      <w:r>
        <w:t xml:space="preserve">            comment = </w:t>
      </w:r>
      <w:proofErr w:type="spellStart"/>
      <w:proofErr w:type="gramStart"/>
      <w:r>
        <w:t>datasource.createComment</w:t>
      </w:r>
      <w:proofErr w:type="spellEnd"/>
      <w:proofErr w:type="gramEnd"/>
      <w:r>
        <w:t>(comments[</w:t>
      </w:r>
      <w:proofErr w:type="spellStart"/>
      <w:r>
        <w:t>nextInt</w:t>
      </w:r>
      <w:proofErr w:type="spellEnd"/>
      <w:r>
        <w:t>]);</w:t>
      </w:r>
    </w:p>
    <w:p w14:paraId="5E1288D3" w14:textId="77777777" w:rsidR="00136D7D" w:rsidRDefault="00136D7D" w:rsidP="00332955">
      <w:pPr>
        <w:pStyle w:val="a7"/>
        <w:ind w:left="240" w:right="720" w:firstLine="180"/>
      </w:pPr>
      <w:r>
        <w:t xml:space="preserve">            </w:t>
      </w:r>
      <w:proofErr w:type="spellStart"/>
      <w:r>
        <w:t>adapter.add</w:t>
      </w:r>
      <w:proofErr w:type="spellEnd"/>
      <w:r>
        <w:t>(comment);</w:t>
      </w:r>
    </w:p>
    <w:p w14:paraId="0817EDC2" w14:textId="77777777" w:rsidR="00136D7D" w:rsidRDefault="00136D7D" w:rsidP="00332955">
      <w:pPr>
        <w:pStyle w:val="a7"/>
        <w:ind w:left="240" w:right="720" w:firstLine="180"/>
      </w:pPr>
      <w:r>
        <w:t xml:space="preserve">            break;</w:t>
      </w:r>
    </w:p>
    <w:p w14:paraId="1908DC8F" w14:textId="77777777" w:rsidR="00136D7D" w:rsidRDefault="00136D7D" w:rsidP="00332955">
      <w:pPr>
        <w:pStyle w:val="a7"/>
        <w:ind w:left="240" w:right="720" w:firstLine="180"/>
      </w:pPr>
      <w:r>
        <w:t xml:space="preserve">        case </w:t>
      </w:r>
      <w:proofErr w:type="spellStart"/>
      <w:r>
        <w:t>R.</w:t>
      </w:r>
      <w:proofErr w:type="gramStart"/>
      <w:r>
        <w:t>id.delete</w:t>
      </w:r>
      <w:proofErr w:type="spellEnd"/>
      <w:proofErr w:type="gramEnd"/>
      <w:r>
        <w:t>:</w:t>
      </w:r>
    </w:p>
    <w:p w14:paraId="04020C74" w14:textId="77777777" w:rsidR="00136D7D" w:rsidRDefault="00136D7D" w:rsidP="00332955">
      <w:pPr>
        <w:pStyle w:val="a7"/>
        <w:ind w:left="240" w:right="720" w:firstLine="180"/>
      </w:pPr>
      <w:r>
        <w:t xml:space="preserve">            if (</w:t>
      </w:r>
      <w:proofErr w:type="spellStart"/>
      <w:r>
        <w:t>getListAdapter</w:t>
      </w:r>
      <w:proofErr w:type="spellEnd"/>
      <w:r>
        <w:t>(</w:t>
      </w:r>
      <w:proofErr w:type="gramStart"/>
      <w:r>
        <w:t>).</w:t>
      </w:r>
      <w:proofErr w:type="spellStart"/>
      <w:r>
        <w:t>getCount</w:t>
      </w:r>
      <w:proofErr w:type="spellEnd"/>
      <w:proofErr w:type="gramEnd"/>
      <w:r>
        <w:t>() &gt; 0) {</w:t>
      </w:r>
    </w:p>
    <w:p w14:paraId="5DA481F3" w14:textId="77777777" w:rsidR="00136D7D" w:rsidRDefault="00136D7D" w:rsidP="00332955">
      <w:pPr>
        <w:pStyle w:val="a7"/>
        <w:ind w:left="240" w:right="720" w:firstLine="180"/>
      </w:pPr>
      <w:r>
        <w:t xml:space="preserve">                comment = (Comment) </w:t>
      </w:r>
      <w:proofErr w:type="spellStart"/>
      <w:r>
        <w:t>getListAdapter</w:t>
      </w:r>
      <w:proofErr w:type="spellEnd"/>
      <w:r>
        <w:t>(</w:t>
      </w:r>
      <w:proofErr w:type="gramStart"/>
      <w:r>
        <w:t>).</w:t>
      </w:r>
      <w:proofErr w:type="spellStart"/>
      <w:r>
        <w:t>getItem</w:t>
      </w:r>
      <w:proofErr w:type="spellEnd"/>
      <w:proofErr w:type="gramEnd"/>
      <w:r>
        <w:t>(0);</w:t>
      </w:r>
    </w:p>
    <w:p w14:paraId="0B1A2FE1" w14:textId="77777777" w:rsidR="00136D7D" w:rsidRDefault="00136D7D" w:rsidP="00332955">
      <w:pPr>
        <w:pStyle w:val="a7"/>
        <w:ind w:left="240" w:right="720" w:firstLine="180"/>
      </w:pPr>
      <w:r>
        <w:t xml:space="preserve">                </w:t>
      </w:r>
      <w:proofErr w:type="spellStart"/>
      <w:proofErr w:type="gramStart"/>
      <w:r>
        <w:t>datasource.deleteComment</w:t>
      </w:r>
      <w:proofErr w:type="spellEnd"/>
      <w:proofErr w:type="gramEnd"/>
      <w:r>
        <w:t>(comment);</w:t>
      </w:r>
    </w:p>
    <w:p w14:paraId="06AB9419" w14:textId="77777777" w:rsidR="00136D7D" w:rsidRDefault="00136D7D" w:rsidP="00332955">
      <w:pPr>
        <w:pStyle w:val="a7"/>
        <w:ind w:left="240" w:right="720" w:firstLine="180"/>
      </w:pPr>
      <w:r>
        <w:t xml:space="preserve">                </w:t>
      </w:r>
      <w:proofErr w:type="spellStart"/>
      <w:proofErr w:type="gramStart"/>
      <w:r>
        <w:t>adapter.remove</w:t>
      </w:r>
      <w:proofErr w:type="spellEnd"/>
      <w:proofErr w:type="gramEnd"/>
      <w:r>
        <w:t>(comment);</w:t>
      </w:r>
    </w:p>
    <w:p w14:paraId="7F5D2FE3" w14:textId="77777777" w:rsidR="00136D7D" w:rsidRDefault="00136D7D" w:rsidP="00332955">
      <w:pPr>
        <w:pStyle w:val="a7"/>
        <w:ind w:left="240" w:right="720" w:firstLine="180"/>
      </w:pPr>
      <w:r>
        <w:t xml:space="preserve">            }</w:t>
      </w:r>
    </w:p>
    <w:p w14:paraId="35030922" w14:textId="77777777" w:rsidR="00136D7D" w:rsidRDefault="00136D7D" w:rsidP="00332955">
      <w:pPr>
        <w:pStyle w:val="a7"/>
        <w:ind w:left="240" w:right="720" w:firstLine="180"/>
      </w:pPr>
      <w:r>
        <w:t xml:space="preserve">            break;</w:t>
      </w:r>
    </w:p>
    <w:p w14:paraId="508225F5" w14:textId="77777777" w:rsidR="00136D7D" w:rsidRDefault="00136D7D" w:rsidP="00332955">
      <w:pPr>
        <w:pStyle w:val="a7"/>
        <w:ind w:left="240" w:right="720" w:firstLine="180"/>
      </w:pPr>
      <w:r>
        <w:lastRenderedPageBreak/>
        <w:t xml:space="preserve">        }</w:t>
      </w:r>
    </w:p>
    <w:p w14:paraId="2BF70238" w14:textId="77777777" w:rsidR="00136D7D" w:rsidRDefault="00136D7D" w:rsidP="00332955">
      <w:pPr>
        <w:pStyle w:val="a7"/>
        <w:ind w:left="240" w:right="720" w:firstLine="180"/>
      </w:pPr>
      <w:r>
        <w:t xml:space="preserve">        </w:t>
      </w:r>
      <w:proofErr w:type="spellStart"/>
      <w:proofErr w:type="gramStart"/>
      <w:r>
        <w:t>adapter.notifyDataSetChanged</w:t>
      </w:r>
      <w:proofErr w:type="spellEnd"/>
      <w:proofErr w:type="gramEnd"/>
      <w:r>
        <w:t>();</w:t>
      </w:r>
    </w:p>
    <w:p w14:paraId="3E1CEC7F" w14:textId="77777777" w:rsidR="00136D7D" w:rsidRDefault="00136D7D" w:rsidP="00332955">
      <w:pPr>
        <w:pStyle w:val="a7"/>
        <w:ind w:left="240" w:right="720" w:firstLine="180"/>
      </w:pPr>
      <w:r>
        <w:t xml:space="preserve">    }</w:t>
      </w:r>
    </w:p>
    <w:p w14:paraId="76A988EB" w14:textId="77777777" w:rsidR="00136D7D" w:rsidRDefault="00136D7D" w:rsidP="00332955">
      <w:pPr>
        <w:pStyle w:val="a7"/>
        <w:ind w:left="240" w:right="720" w:firstLine="180"/>
      </w:pPr>
    </w:p>
    <w:p w14:paraId="60F695D5" w14:textId="77777777" w:rsidR="00136D7D" w:rsidRDefault="00136D7D" w:rsidP="00332955">
      <w:pPr>
        <w:pStyle w:val="a7"/>
        <w:ind w:left="240" w:right="720" w:firstLine="180"/>
      </w:pPr>
      <w:r>
        <w:t xml:space="preserve">    @Override</w:t>
      </w:r>
    </w:p>
    <w:p w14:paraId="6EDEECF5" w14:textId="77777777" w:rsidR="00136D7D" w:rsidRDefault="00136D7D" w:rsidP="00332955">
      <w:pPr>
        <w:pStyle w:val="a7"/>
        <w:ind w:left="240" w:right="720" w:firstLine="180"/>
      </w:pPr>
      <w:r>
        <w:t xml:space="preserve">    protected void </w:t>
      </w:r>
      <w:proofErr w:type="spellStart"/>
      <w:proofErr w:type="gramStart"/>
      <w:r>
        <w:t>onResume</w:t>
      </w:r>
      <w:proofErr w:type="spellEnd"/>
      <w:r>
        <w:t>(</w:t>
      </w:r>
      <w:proofErr w:type="gramEnd"/>
      <w:r>
        <w:t>) {</w:t>
      </w:r>
    </w:p>
    <w:p w14:paraId="79357860" w14:textId="77777777" w:rsidR="00136D7D" w:rsidRDefault="00136D7D" w:rsidP="00332955">
      <w:pPr>
        <w:pStyle w:val="a7"/>
        <w:ind w:left="240" w:right="720" w:firstLine="180"/>
      </w:pPr>
      <w:r>
        <w:t xml:space="preserve">        </w:t>
      </w:r>
      <w:proofErr w:type="spellStart"/>
      <w:proofErr w:type="gramStart"/>
      <w:r>
        <w:t>datasource.open</w:t>
      </w:r>
      <w:proofErr w:type="spellEnd"/>
      <w:proofErr w:type="gramEnd"/>
      <w:r>
        <w:t>();</w:t>
      </w:r>
    </w:p>
    <w:p w14:paraId="1357E101" w14:textId="77777777" w:rsidR="00136D7D" w:rsidRDefault="00136D7D" w:rsidP="00332955">
      <w:pPr>
        <w:pStyle w:val="a7"/>
        <w:ind w:left="240" w:right="720" w:firstLine="180"/>
      </w:pPr>
      <w:r>
        <w:t xml:space="preserve">        </w:t>
      </w:r>
      <w:proofErr w:type="spellStart"/>
      <w:proofErr w:type="gramStart"/>
      <w:r>
        <w:t>super.onResume</w:t>
      </w:r>
      <w:proofErr w:type="spellEnd"/>
      <w:proofErr w:type="gramEnd"/>
      <w:r>
        <w:t>();</w:t>
      </w:r>
    </w:p>
    <w:p w14:paraId="2D5FAD05" w14:textId="77777777" w:rsidR="00136D7D" w:rsidRDefault="00136D7D" w:rsidP="00332955">
      <w:pPr>
        <w:pStyle w:val="a7"/>
        <w:ind w:left="240" w:right="720" w:firstLine="180"/>
      </w:pPr>
      <w:r>
        <w:t xml:space="preserve">    }</w:t>
      </w:r>
    </w:p>
    <w:p w14:paraId="4A7D617F" w14:textId="77777777" w:rsidR="00136D7D" w:rsidRDefault="00136D7D" w:rsidP="00332955">
      <w:pPr>
        <w:pStyle w:val="a7"/>
        <w:ind w:left="240" w:right="720" w:firstLine="180"/>
      </w:pPr>
    </w:p>
    <w:p w14:paraId="47122652" w14:textId="77777777" w:rsidR="00136D7D" w:rsidRDefault="00136D7D" w:rsidP="00332955">
      <w:pPr>
        <w:pStyle w:val="a7"/>
        <w:ind w:left="240" w:right="720" w:firstLine="180"/>
      </w:pPr>
      <w:r>
        <w:t xml:space="preserve">    @Override</w:t>
      </w:r>
    </w:p>
    <w:p w14:paraId="1E54E1D2" w14:textId="77777777" w:rsidR="00136D7D" w:rsidRDefault="00136D7D" w:rsidP="00332955">
      <w:pPr>
        <w:pStyle w:val="a7"/>
        <w:ind w:left="240" w:right="720" w:firstLine="180"/>
      </w:pPr>
      <w:r>
        <w:t xml:space="preserve">    protected void </w:t>
      </w:r>
      <w:proofErr w:type="spellStart"/>
      <w:proofErr w:type="gramStart"/>
      <w:r>
        <w:t>onPause</w:t>
      </w:r>
      <w:proofErr w:type="spellEnd"/>
      <w:r>
        <w:t>(</w:t>
      </w:r>
      <w:proofErr w:type="gramEnd"/>
      <w:r>
        <w:t>) {</w:t>
      </w:r>
    </w:p>
    <w:p w14:paraId="3967FA73" w14:textId="77777777" w:rsidR="00136D7D" w:rsidRDefault="00136D7D" w:rsidP="00332955">
      <w:pPr>
        <w:pStyle w:val="a7"/>
        <w:ind w:left="240" w:right="720" w:firstLine="180"/>
      </w:pPr>
      <w:r>
        <w:t xml:space="preserve">        </w:t>
      </w:r>
      <w:proofErr w:type="spellStart"/>
      <w:proofErr w:type="gramStart"/>
      <w:r>
        <w:t>datasource.close</w:t>
      </w:r>
      <w:proofErr w:type="spellEnd"/>
      <w:proofErr w:type="gramEnd"/>
      <w:r>
        <w:t>();</w:t>
      </w:r>
    </w:p>
    <w:p w14:paraId="64FFDA5A" w14:textId="77777777" w:rsidR="00136D7D" w:rsidRDefault="00136D7D" w:rsidP="00332955">
      <w:pPr>
        <w:pStyle w:val="a7"/>
        <w:ind w:left="240" w:right="720" w:firstLine="180"/>
      </w:pPr>
      <w:r>
        <w:t xml:space="preserve">        </w:t>
      </w:r>
      <w:proofErr w:type="spellStart"/>
      <w:proofErr w:type="gramStart"/>
      <w:r>
        <w:t>super.onPause</w:t>
      </w:r>
      <w:proofErr w:type="spellEnd"/>
      <w:proofErr w:type="gramEnd"/>
      <w:r>
        <w:t>();</w:t>
      </w:r>
    </w:p>
    <w:p w14:paraId="4668A0F6" w14:textId="77777777" w:rsidR="00136D7D" w:rsidRDefault="00136D7D" w:rsidP="00332955">
      <w:pPr>
        <w:pStyle w:val="a7"/>
        <w:ind w:left="240" w:right="720" w:firstLine="180"/>
      </w:pPr>
      <w:r>
        <w:t xml:space="preserve">    }</w:t>
      </w:r>
    </w:p>
    <w:p w14:paraId="36F3D748" w14:textId="77777777" w:rsidR="00136D7D" w:rsidRDefault="00136D7D" w:rsidP="00332955">
      <w:pPr>
        <w:pStyle w:val="a7"/>
        <w:ind w:left="240" w:right="720" w:firstLine="180"/>
      </w:pPr>
    </w:p>
    <w:p w14:paraId="4396BDCC" w14:textId="77777777" w:rsidR="00136D7D" w:rsidRDefault="00136D7D" w:rsidP="00332955">
      <w:pPr>
        <w:pStyle w:val="a7"/>
        <w:ind w:left="240" w:right="720" w:firstLine="180"/>
      </w:pPr>
      <w:r>
        <w:t>}</w:t>
      </w:r>
    </w:p>
    <w:p w14:paraId="46DA1EC8" w14:textId="20EC4DD9" w:rsidR="00332955" w:rsidRDefault="00B46836" w:rsidP="00B46836">
      <w:pPr>
        <w:pStyle w:val="a5"/>
        <w:rPr>
          <w:lang w:bidi="ar-SA"/>
        </w:rPr>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D574C">
        <w:rPr>
          <w:noProof/>
        </w:rPr>
        <w:t>11</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sidR="00CD574C">
        <w:rPr>
          <w:noProof/>
        </w:rPr>
        <w:t>46</w:t>
      </w:r>
      <w:r>
        <w:fldChar w:fldCharType="end"/>
      </w:r>
    </w:p>
    <w:p w14:paraId="08FC1062" w14:textId="462F7298" w:rsidR="00136D7D" w:rsidRDefault="00136D7D" w:rsidP="006039A2">
      <w:pPr>
        <w:pStyle w:val="4"/>
      </w:pPr>
      <w:r>
        <w:rPr>
          <w:rFonts w:hint="eastAsia"/>
        </w:rPr>
        <w:t>运行程序</w:t>
      </w:r>
    </w:p>
    <w:p w14:paraId="4142A860" w14:textId="74EBF6EC" w:rsidR="009F7E81" w:rsidRDefault="00136D7D" w:rsidP="00136D7D">
      <w:pPr>
        <w:rPr>
          <w:lang w:bidi="ar-SA"/>
        </w:rPr>
      </w:pPr>
      <w:r>
        <w:rPr>
          <w:rFonts w:hint="eastAsia"/>
          <w:lang w:bidi="ar-SA"/>
        </w:rPr>
        <w:t>安装应用程序并使用添加和删除按钮</w:t>
      </w:r>
      <w:r w:rsidR="006A6596">
        <w:rPr>
          <w:rFonts w:hint="eastAsia"/>
          <w:lang w:bidi="ar-SA"/>
        </w:rPr>
        <w:t>，</w:t>
      </w:r>
      <w:r>
        <w:rPr>
          <w:rFonts w:hint="eastAsia"/>
          <w:lang w:bidi="ar-SA"/>
        </w:rPr>
        <w:t>重新启动应用程序以验证数据是否仍然存在。</w:t>
      </w:r>
    </w:p>
    <w:p w14:paraId="72EC1A37" w14:textId="1199F1BD" w:rsidR="006A6596" w:rsidRDefault="00BD64AA" w:rsidP="00BD64AA">
      <w:pPr>
        <w:jc w:val="center"/>
        <w:rPr>
          <w:lang w:bidi="ar-SA"/>
        </w:rPr>
      </w:pPr>
      <w:r>
        <w:rPr>
          <w:noProof/>
        </w:rPr>
        <w:drawing>
          <wp:inline distT="0" distB="0" distL="0" distR="0" wp14:anchorId="123D650F" wp14:editId="0FFFC9C1">
            <wp:extent cx="2513724" cy="1562100"/>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19861" cy="1565914"/>
                    </a:xfrm>
                    <a:prstGeom prst="rect">
                      <a:avLst/>
                    </a:prstGeom>
                  </pic:spPr>
                </pic:pic>
              </a:graphicData>
            </a:graphic>
          </wp:inline>
        </w:drawing>
      </w:r>
    </w:p>
    <w:p w14:paraId="59DB9E60" w14:textId="0F91D49A" w:rsidR="00BD64AA" w:rsidRPr="00BD64AA" w:rsidRDefault="00471A48" w:rsidP="00471A48">
      <w:pPr>
        <w:pStyle w:val="a5"/>
        <w:rPr>
          <w:rFonts w:hint="eastAsia"/>
          <w:lang w:bidi="ar-S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D574C">
        <w:rPr>
          <w:noProof/>
        </w:rPr>
        <w:t>11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D574C">
        <w:rPr>
          <w:noProof/>
        </w:rPr>
        <w:t>13</w:t>
      </w:r>
      <w:r>
        <w:fldChar w:fldCharType="end"/>
      </w:r>
    </w:p>
    <w:p w14:paraId="2EB46152" w14:textId="6E38F392" w:rsidR="0082458E" w:rsidRDefault="0082458E" w:rsidP="00E52F67">
      <w:pPr>
        <w:pStyle w:val="3"/>
      </w:pPr>
      <w:r>
        <w:rPr>
          <w:rFonts w:hint="eastAsia"/>
        </w:rPr>
        <w:lastRenderedPageBreak/>
        <w:t>教程</w:t>
      </w:r>
      <w:r w:rsidR="00B16B30">
        <w:t>3</w:t>
      </w:r>
      <w:r>
        <w:rPr>
          <w:rFonts w:hint="eastAsia"/>
        </w:rPr>
        <w:t>：</w:t>
      </w:r>
      <w:r w:rsidR="006770F2">
        <w:rPr>
          <w:rFonts w:hint="eastAsia"/>
        </w:rPr>
        <w:t>待办事项</w:t>
      </w:r>
    </w:p>
    <w:p w14:paraId="13B78498" w14:textId="401772A3" w:rsidR="0082458E" w:rsidRDefault="0082458E" w:rsidP="0082458E">
      <w:pPr>
        <w:rPr>
          <w:lang w:bidi="ar-SA"/>
        </w:rPr>
      </w:pPr>
      <w:r>
        <w:rPr>
          <w:rFonts w:hint="eastAsia"/>
          <w:lang w:bidi="ar-SA"/>
        </w:rPr>
        <w:t>将创建一个待办事项应用程序，允许用户自己输入任务</w:t>
      </w:r>
      <w:r w:rsidR="002138B5">
        <w:rPr>
          <w:rFonts w:hint="eastAsia"/>
          <w:lang w:bidi="ar-SA"/>
        </w:rPr>
        <w:t>，</w:t>
      </w:r>
      <w:r>
        <w:rPr>
          <w:rFonts w:hint="eastAsia"/>
          <w:lang w:bidi="ar-SA"/>
        </w:rPr>
        <w:t>这些项目存储在</w:t>
      </w:r>
      <w:r>
        <w:rPr>
          <w:rFonts w:hint="eastAsia"/>
          <w:lang w:bidi="ar-SA"/>
        </w:rPr>
        <w:t xml:space="preserve"> SQLite </w:t>
      </w:r>
      <w:r>
        <w:rPr>
          <w:rFonts w:hint="eastAsia"/>
          <w:lang w:bidi="ar-SA"/>
        </w:rPr>
        <w:t>数据库中，并通过内容提供程序访问。该应用程序由两个活动组成，一个用于查看所有待办事项的列表，另一个用于创建和更改特定的待办事项</w:t>
      </w:r>
      <w:r w:rsidR="006E407C">
        <w:rPr>
          <w:rFonts w:hint="eastAsia"/>
          <w:lang w:bidi="ar-SA"/>
        </w:rPr>
        <w:t>，主活动使用</w:t>
      </w:r>
      <w:proofErr w:type="spellStart"/>
      <w:r w:rsidR="006E407C">
        <w:rPr>
          <w:rFonts w:hint="eastAsia"/>
          <w:lang w:bidi="ar-SA"/>
        </w:rPr>
        <w:t>Loader</w:t>
      </w:r>
      <w:r w:rsidR="00056FE1">
        <w:rPr>
          <w:rFonts w:hint="eastAsia"/>
          <w:lang w:bidi="ar-SA"/>
        </w:rPr>
        <w:t>Ma</w:t>
      </w:r>
      <w:r w:rsidR="00056FE1">
        <w:rPr>
          <w:lang w:bidi="ar-SA"/>
        </w:rPr>
        <w:t>nager</w:t>
      </w:r>
      <w:proofErr w:type="spellEnd"/>
      <w:r>
        <w:rPr>
          <w:rFonts w:hint="eastAsia"/>
          <w:lang w:bidi="ar-SA"/>
        </w:rPr>
        <w:t>异步加载和管理</w:t>
      </w:r>
      <w:r w:rsidR="00056FE1">
        <w:rPr>
          <w:rFonts w:hint="eastAsia"/>
          <w:lang w:bidi="ar-SA"/>
        </w:rPr>
        <w:t>游标</w:t>
      </w:r>
      <w:r w:rsidR="006E407C">
        <w:rPr>
          <w:rFonts w:hint="eastAsia"/>
          <w:lang w:bidi="ar-SA"/>
        </w:rPr>
        <w:t>。</w:t>
      </w:r>
    </w:p>
    <w:p w14:paraId="026671C5" w14:textId="2B1F6528" w:rsidR="0082458E" w:rsidRDefault="00E448C0" w:rsidP="00F41C07">
      <w:pPr>
        <w:pStyle w:val="4"/>
      </w:pPr>
      <w:r>
        <w:rPr>
          <w:rFonts w:hint="eastAsia"/>
        </w:rPr>
        <w:t>创建</w:t>
      </w:r>
      <w:r w:rsidR="0082458E">
        <w:rPr>
          <w:rFonts w:hint="eastAsia"/>
        </w:rPr>
        <w:t>项目</w:t>
      </w:r>
    </w:p>
    <w:p w14:paraId="1FC24421" w14:textId="77777777" w:rsidR="00F41C07" w:rsidRDefault="00F41C07" w:rsidP="00F41C07">
      <w:r>
        <w:rPr>
          <w:rFonts w:hint="eastAsia"/>
        </w:rPr>
        <w:t>使用以下数据创建一个新的安卓项目。</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0" w:type="dxa"/>
          <w:right w:w="0" w:type="dxa"/>
        </w:tblCellMar>
        <w:tblLook w:val="04A0" w:firstRow="1" w:lastRow="0" w:firstColumn="1" w:lastColumn="0" w:noHBand="0" w:noVBand="1"/>
      </w:tblPr>
      <w:tblGrid>
        <w:gridCol w:w="2408"/>
        <w:gridCol w:w="6946"/>
      </w:tblGrid>
      <w:tr w:rsidR="00F41C07" w:rsidRPr="00A73EEA" w14:paraId="1D59E2F6" w14:textId="77777777" w:rsidTr="00B82CF9">
        <w:trPr>
          <w:tblHeader/>
          <w:tblCellSpacing w:w="0" w:type="dxa"/>
        </w:trPr>
        <w:tc>
          <w:tcPr>
            <w:tcW w:w="1287" w:type="pct"/>
            <w:shd w:val="clear" w:color="auto" w:fill="FFFFFF" w:themeFill="background1"/>
            <w:tcMar>
              <w:top w:w="120" w:type="dxa"/>
              <w:left w:w="150" w:type="dxa"/>
              <w:bottom w:w="150" w:type="dxa"/>
              <w:right w:w="150" w:type="dxa"/>
            </w:tcMar>
            <w:hideMark/>
          </w:tcPr>
          <w:p w14:paraId="7ABC5BDC" w14:textId="77777777" w:rsidR="00F41C07" w:rsidRPr="00A73EEA" w:rsidRDefault="00F41C07" w:rsidP="00B82CF9">
            <w:pPr>
              <w:pStyle w:val="ae"/>
            </w:pPr>
            <w:r>
              <w:rPr>
                <w:rFonts w:hint="eastAsia"/>
              </w:rPr>
              <w:t>属性</w:t>
            </w:r>
          </w:p>
        </w:tc>
        <w:tc>
          <w:tcPr>
            <w:tcW w:w="3713" w:type="pct"/>
            <w:shd w:val="clear" w:color="auto" w:fill="FFFFFF" w:themeFill="background1"/>
            <w:tcMar>
              <w:top w:w="120" w:type="dxa"/>
              <w:left w:w="150" w:type="dxa"/>
              <w:bottom w:w="150" w:type="dxa"/>
              <w:right w:w="150" w:type="dxa"/>
            </w:tcMar>
            <w:hideMark/>
          </w:tcPr>
          <w:p w14:paraId="271CF7C4" w14:textId="77777777" w:rsidR="00F41C07" w:rsidRPr="00A73EEA" w:rsidRDefault="00F41C07" w:rsidP="00B82CF9">
            <w:pPr>
              <w:pStyle w:val="ae"/>
            </w:pPr>
            <w:r>
              <w:rPr>
                <w:rFonts w:hint="eastAsia"/>
              </w:rPr>
              <w:t>值</w:t>
            </w:r>
          </w:p>
        </w:tc>
      </w:tr>
      <w:tr w:rsidR="00F41C07" w:rsidRPr="00A73EEA" w14:paraId="68B12995" w14:textId="77777777" w:rsidTr="00B82CF9">
        <w:trPr>
          <w:tblCellSpacing w:w="0" w:type="dxa"/>
        </w:trPr>
        <w:tc>
          <w:tcPr>
            <w:tcW w:w="1287" w:type="pct"/>
            <w:shd w:val="clear" w:color="auto" w:fill="FFFFFF" w:themeFill="background1"/>
            <w:tcMar>
              <w:top w:w="135" w:type="dxa"/>
              <w:left w:w="150" w:type="dxa"/>
              <w:bottom w:w="135" w:type="dxa"/>
              <w:right w:w="150" w:type="dxa"/>
            </w:tcMar>
            <w:hideMark/>
          </w:tcPr>
          <w:p w14:paraId="1C64B928" w14:textId="77777777" w:rsidR="00F41C07" w:rsidRPr="00A73EEA" w:rsidRDefault="00F41C07" w:rsidP="00B82CF9">
            <w:pPr>
              <w:pStyle w:val="af"/>
            </w:pPr>
            <w:r>
              <w:rPr>
                <w:rFonts w:hint="eastAsia"/>
              </w:rPr>
              <w:t>项目名称</w:t>
            </w:r>
          </w:p>
        </w:tc>
        <w:tc>
          <w:tcPr>
            <w:tcW w:w="3713" w:type="pct"/>
            <w:shd w:val="clear" w:color="auto" w:fill="FFFFFF" w:themeFill="background1"/>
            <w:tcMar>
              <w:top w:w="135" w:type="dxa"/>
              <w:left w:w="150" w:type="dxa"/>
              <w:bottom w:w="135" w:type="dxa"/>
              <w:right w:w="150" w:type="dxa"/>
            </w:tcMar>
            <w:hideMark/>
          </w:tcPr>
          <w:p w14:paraId="5F1FF970" w14:textId="55142288" w:rsidR="00F41C07" w:rsidRPr="00A73EEA" w:rsidRDefault="00F41C07" w:rsidP="00B82CF9">
            <w:pPr>
              <w:pStyle w:val="af"/>
            </w:pPr>
            <w:r>
              <w:rPr>
                <w:rFonts w:ascii="Roboto" w:hAnsi="Roboto"/>
                <w:spacing w:val="-1"/>
                <w:shd w:val="clear" w:color="auto" w:fill="FFFFFF"/>
              </w:rPr>
              <w:t>to do list</w:t>
            </w:r>
          </w:p>
        </w:tc>
      </w:tr>
      <w:tr w:rsidR="00F41C07" w:rsidRPr="00A73EEA" w14:paraId="0F20AA42" w14:textId="77777777" w:rsidTr="00B82CF9">
        <w:trPr>
          <w:tblCellSpacing w:w="0" w:type="dxa"/>
        </w:trPr>
        <w:tc>
          <w:tcPr>
            <w:tcW w:w="1287" w:type="pct"/>
            <w:shd w:val="clear" w:color="auto" w:fill="FFFFFF" w:themeFill="background1"/>
            <w:tcMar>
              <w:top w:w="135" w:type="dxa"/>
              <w:left w:w="150" w:type="dxa"/>
              <w:bottom w:w="135" w:type="dxa"/>
              <w:right w:w="150" w:type="dxa"/>
            </w:tcMar>
            <w:hideMark/>
          </w:tcPr>
          <w:p w14:paraId="6F95288B" w14:textId="77777777" w:rsidR="00F41C07" w:rsidRPr="00A73EEA" w:rsidRDefault="00F41C07" w:rsidP="00B82CF9">
            <w:pPr>
              <w:pStyle w:val="af"/>
            </w:pPr>
            <w:r>
              <w:rPr>
                <w:rFonts w:hint="eastAsia"/>
              </w:rPr>
              <w:t>包名称</w:t>
            </w:r>
          </w:p>
        </w:tc>
        <w:tc>
          <w:tcPr>
            <w:tcW w:w="3713" w:type="pct"/>
            <w:shd w:val="clear" w:color="auto" w:fill="FFFFFF" w:themeFill="background1"/>
            <w:tcMar>
              <w:top w:w="135" w:type="dxa"/>
              <w:left w:w="150" w:type="dxa"/>
              <w:bottom w:w="135" w:type="dxa"/>
              <w:right w:w="150" w:type="dxa"/>
            </w:tcMar>
            <w:hideMark/>
          </w:tcPr>
          <w:p w14:paraId="48416085" w14:textId="22408BB4" w:rsidR="00F41C07" w:rsidRPr="00A73EEA" w:rsidRDefault="00F41C07" w:rsidP="00B82CF9">
            <w:pPr>
              <w:pStyle w:val="af"/>
            </w:pPr>
            <w:r w:rsidRPr="001E4CAA">
              <w:t>com.</w:t>
            </w:r>
            <w:proofErr w:type="gramStart"/>
            <w:r w:rsidRPr="001E4CAA">
              <w:t>example.ch11.</w:t>
            </w:r>
            <w:r>
              <w:rPr>
                <w:rFonts w:hint="eastAsia"/>
              </w:rPr>
              <w:t>to</w:t>
            </w:r>
            <w:r>
              <w:t>dos</w:t>
            </w:r>
            <w:proofErr w:type="gramEnd"/>
          </w:p>
        </w:tc>
      </w:tr>
    </w:tbl>
    <w:p w14:paraId="73305494" w14:textId="678088D0" w:rsidR="00F41C07" w:rsidRDefault="00F41C07" w:rsidP="00F41C07">
      <w:pPr>
        <w:pStyle w:val="a5"/>
        <w:rPr>
          <w:lang w:bidi="ar-SA"/>
        </w:rPr>
      </w:pPr>
      <w:r>
        <w:rPr>
          <w:rFonts w:hint="eastAsia"/>
        </w:rPr>
        <w:t>表</w:t>
      </w:r>
      <w:r>
        <w:rPr>
          <w:rFonts w:hint="eastAsia"/>
        </w:rPr>
        <w:t xml:space="preserve"> </w:t>
      </w:r>
      <w:r w:rsidR="00A47F1A">
        <w:fldChar w:fldCharType="begin"/>
      </w:r>
      <w:r w:rsidR="00A47F1A">
        <w:instrText xml:space="preserve"> </w:instrText>
      </w:r>
      <w:r w:rsidR="00A47F1A">
        <w:rPr>
          <w:rFonts w:hint="eastAsia"/>
        </w:rPr>
        <w:instrText>STYLEREF 1 \s</w:instrText>
      </w:r>
      <w:r w:rsidR="00A47F1A">
        <w:instrText xml:space="preserve"> </w:instrText>
      </w:r>
      <w:r w:rsidR="00A47F1A">
        <w:fldChar w:fldCharType="separate"/>
      </w:r>
      <w:r w:rsidR="00CD574C">
        <w:rPr>
          <w:noProof/>
        </w:rPr>
        <w:t>11</w:t>
      </w:r>
      <w:r w:rsidR="00A47F1A">
        <w:fldChar w:fldCharType="end"/>
      </w:r>
      <w:r w:rsidR="00A47F1A">
        <w:noBreakHyphen/>
      </w:r>
      <w:r w:rsidR="00A47F1A">
        <w:fldChar w:fldCharType="begin"/>
      </w:r>
      <w:r w:rsidR="00A47F1A">
        <w:instrText xml:space="preserve"> </w:instrText>
      </w:r>
      <w:r w:rsidR="00A47F1A">
        <w:rPr>
          <w:rFonts w:hint="eastAsia"/>
        </w:rPr>
        <w:instrText xml:space="preserve">SEQ </w:instrText>
      </w:r>
      <w:r w:rsidR="00A47F1A">
        <w:rPr>
          <w:rFonts w:hint="eastAsia"/>
        </w:rPr>
        <w:instrText>表</w:instrText>
      </w:r>
      <w:r w:rsidR="00A47F1A">
        <w:rPr>
          <w:rFonts w:hint="eastAsia"/>
        </w:rPr>
        <w:instrText xml:space="preserve"> \* ARABIC \s 1</w:instrText>
      </w:r>
      <w:r w:rsidR="00A47F1A">
        <w:instrText xml:space="preserve"> </w:instrText>
      </w:r>
      <w:r w:rsidR="00A47F1A">
        <w:fldChar w:fldCharType="separate"/>
      </w:r>
      <w:r w:rsidR="00CD574C">
        <w:rPr>
          <w:noProof/>
        </w:rPr>
        <w:t>8</w:t>
      </w:r>
      <w:r w:rsidR="00A47F1A">
        <w:fldChar w:fldCharType="end"/>
      </w:r>
    </w:p>
    <w:p w14:paraId="04976466" w14:textId="6C7DE43D" w:rsidR="0082458E" w:rsidRDefault="0082458E" w:rsidP="00AE288D">
      <w:pPr>
        <w:pStyle w:val="4"/>
      </w:pPr>
      <w:r>
        <w:rPr>
          <w:rFonts w:hint="eastAsia"/>
        </w:rPr>
        <w:t>数据库类</w:t>
      </w:r>
    </w:p>
    <w:p w14:paraId="21419C5C" w14:textId="16999061" w:rsidR="0082458E" w:rsidRDefault="0082458E" w:rsidP="0082458E">
      <w:pPr>
        <w:rPr>
          <w:lang w:bidi="ar-SA"/>
        </w:rPr>
      </w:pPr>
      <w:r>
        <w:rPr>
          <w:rFonts w:hint="eastAsia"/>
          <w:lang w:bidi="ar-SA"/>
        </w:rPr>
        <w:t>创建包</w:t>
      </w:r>
      <w:r>
        <w:rPr>
          <w:rFonts w:hint="eastAsia"/>
          <w:lang w:bidi="ar-SA"/>
        </w:rPr>
        <w:t xml:space="preserve"> </w:t>
      </w:r>
      <w:r w:rsidR="00296F9B" w:rsidRPr="001E4CAA">
        <w:t>com.example.ch11</w:t>
      </w:r>
      <w:r>
        <w:rPr>
          <w:rFonts w:hint="eastAsia"/>
          <w:lang w:bidi="ar-SA"/>
        </w:rPr>
        <w:t>.todos.database</w:t>
      </w:r>
      <w:r w:rsidR="00296F9B">
        <w:rPr>
          <w:rFonts w:hint="eastAsia"/>
          <w:lang w:bidi="ar-SA"/>
        </w:rPr>
        <w:t>，</w:t>
      </w:r>
      <w:r>
        <w:rPr>
          <w:rFonts w:hint="eastAsia"/>
          <w:lang w:bidi="ar-SA"/>
        </w:rPr>
        <w:t>这个包将存储用于数据库处理的类。如前所述，每个表都有一个单独的类作为最佳实践</w:t>
      </w:r>
      <w:r w:rsidR="008A2EF1">
        <w:rPr>
          <w:rFonts w:hint="eastAsia"/>
          <w:lang w:bidi="ar-SA"/>
        </w:rPr>
        <w:t>，</w:t>
      </w:r>
      <w:r>
        <w:rPr>
          <w:rFonts w:hint="eastAsia"/>
          <w:lang w:bidi="ar-SA"/>
        </w:rPr>
        <w:t>即使在此示例中只有一个表，仍将遵循此做法</w:t>
      </w:r>
      <w:r w:rsidR="00E64E40">
        <w:rPr>
          <w:rFonts w:hint="eastAsia"/>
          <w:lang w:bidi="ar-SA"/>
        </w:rPr>
        <w:t>，</w:t>
      </w:r>
      <w:r>
        <w:rPr>
          <w:rFonts w:hint="eastAsia"/>
          <w:lang w:bidi="ar-SA"/>
        </w:rPr>
        <w:t>这样就可以为数据库模式</w:t>
      </w:r>
      <w:r w:rsidR="00B84D58">
        <w:rPr>
          <w:rFonts w:hint="eastAsia"/>
          <w:lang w:bidi="ar-SA"/>
        </w:rPr>
        <w:t>的</w:t>
      </w:r>
      <w:r>
        <w:rPr>
          <w:rFonts w:hint="eastAsia"/>
          <w:lang w:bidi="ar-SA"/>
        </w:rPr>
        <w:t>增长做好准备。创建以下类</w:t>
      </w:r>
      <w:r w:rsidR="0090543A">
        <w:rPr>
          <w:rFonts w:hint="eastAsia"/>
          <w:lang w:bidi="ar-SA"/>
        </w:rPr>
        <w:t>，</w:t>
      </w:r>
      <w:r>
        <w:rPr>
          <w:rFonts w:hint="eastAsia"/>
          <w:lang w:bidi="ar-SA"/>
        </w:rPr>
        <w:t>类还包含表名和列的常量。</w:t>
      </w:r>
    </w:p>
    <w:p w14:paraId="4E39CC3F" w14:textId="77777777" w:rsidR="00056FE1" w:rsidRDefault="00056FE1" w:rsidP="00056FE1">
      <w:pPr>
        <w:pStyle w:val="a7"/>
        <w:ind w:left="240" w:right="720" w:firstLine="180"/>
      </w:pPr>
      <w:r>
        <w:t xml:space="preserve">import </w:t>
      </w:r>
      <w:proofErr w:type="spellStart"/>
      <w:proofErr w:type="gramStart"/>
      <w:r>
        <w:t>android.database</w:t>
      </w:r>
      <w:proofErr w:type="gramEnd"/>
      <w:r>
        <w:t>.sqlite.SQLiteDatabase</w:t>
      </w:r>
      <w:proofErr w:type="spellEnd"/>
      <w:r>
        <w:t>;</w:t>
      </w:r>
    </w:p>
    <w:p w14:paraId="1A5D6395" w14:textId="77777777" w:rsidR="00056FE1" w:rsidRDefault="00056FE1" w:rsidP="00056FE1">
      <w:pPr>
        <w:pStyle w:val="a7"/>
        <w:ind w:left="240" w:right="720" w:firstLine="180"/>
      </w:pPr>
      <w:r>
        <w:t xml:space="preserve">import </w:t>
      </w:r>
      <w:proofErr w:type="spellStart"/>
      <w:proofErr w:type="gramStart"/>
      <w:r>
        <w:t>android.util</w:t>
      </w:r>
      <w:proofErr w:type="gramEnd"/>
      <w:r>
        <w:t>.Log</w:t>
      </w:r>
      <w:proofErr w:type="spellEnd"/>
      <w:r>
        <w:t>;</w:t>
      </w:r>
    </w:p>
    <w:p w14:paraId="0BC204AD" w14:textId="77777777" w:rsidR="00056FE1" w:rsidRDefault="00056FE1" w:rsidP="00056FE1">
      <w:pPr>
        <w:pStyle w:val="a7"/>
        <w:ind w:left="240" w:right="720" w:firstLine="180"/>
      </w:pPr>
    </w:p>
    <w:p w14:paraId="2D3A2782" w14:textId="77777777" w:rsidR="00056FE1" w:rsidRDefault="00056FE1" w:rsidP="00056FE1">
      <w:pPr>
        <w:pStyle w:val="a7"/>
        <w:ind w:left="240" w:right="720" w:firstLine="180"/>
      </w:pPr>
      <w:r>
        <w:t xml:space="preserve">public class </w:t>
      </w:r>
      <w:proofErr w:type="spellStart"/>
      <w:r>
        <w:t>TodoTable</w:t>
      </w:r>
      <w:proofErr w:type="spellEnd"/>
      <w:r>
        <w:t xml:space="preserve"> {</w:t>
      </w:r>
    </w:p>
    <w:p w14:paraId="2B0A64B8" w14:textId="77777777" w:rsidR="00056FE1" w:rsidRDefault="00056FE1" w:rsidP="00056FE1">
      <w:pPr>
        <w:pStyle w:val="a7"/>
        <w:ind w:left="240" w:right="720" w:firstLine="180"/>
      </w:pPr>
      <w:r>
        <w:t xml:space="preserve">    public static final String TABLE_TODO = "</w:t>
      </w:r>
      <w:proofErr w:type="spellStart"/>
      <w:r>
        <w:t>todo</w:t>
      </w:r>
      <w:proofErr w:type="spellEnd"/>
      <w:r>
        <w:t>";</w:t>
      </w:r>
    </w:p>
    <w:p w14:paraId="48C6AD0D" w14:textId="77777777" w:rsidR="00056FE1" w:rsidRDefault="00056FE1" w:rsidP="00056FE1">
      <w:pPr>
        <w:pStyle w:val="a7"/>
        <w:ind w:left="240" w:right="720" w:firstLine="180"/>
      </w:pPr>
      <w:r>
        <w:t xml:space="preserve">    public static final String COLUMN_ID = "_id";</w:t>
      </w:r>
    </w:p>
    <w:p w14:paraId="08E9AD22" w14:textId="77777777" w:rsidR="00056FE1" w:rsidRDefault="00056FE1" w:rsidP="00056FE1">
      <w:pPr>
        <w:pStyle w:val="a7"/>
        <w:ind w:left="240" w:right="720" w:firstLine="180"/>
      </w:pPr>
      <w:r>
        <w:t xml:space="preserve">    public static final String COLUMN_CATEGORY = "category";</w:t>
      </w:r>
    </w:p>
    <w:p w14:paraId="07A3A9ED" w14:textId="77777777" w:rsidR="00056FE1" w:rsidRDefault="00056FE1" w:rsidP="00056FE1">
      <w:pPr>
        <w:pStyle w:val="a7"/>
        <w:ind w:left="240" w:right="720" w:firstLine="180"/>
      </w:pPr>
      <w:r>
        <w:t xml:space="preserve">    public static final String COLUMN_SUMMARY = "summary";</w:t>
      </w:r>
    </w:p>
    <w:p w14:paraId="2CBAA1E5" w14:textId="77777777" w:rsidR="00056FE1" w:rsidRDefault="00056FE1" w:rsidP="00056FE1">
      <w:pPr>
        <w:pStyle w:val="a7"/>
        <w:ind w:left="240" w:right="720" w:firstLine="180"/>
      </w:pPr>
      <w:r>
        <w:t xml:space="preserve">    public static final String COLUMN_DESCRIPTION = "description";</w:t>
      </w:r>
    </w:p>
    <w:p w14:paraId="0EE19BE5" w14:textId="77777777" w:rsidR="00056FE1" w:rsidRDefault="00056FE1" w:rsidP="00056FE1">
      <w:pPr>
        <w:pStyle w:val="a7"/>
        <w:ind w:left="240" w:right="720" w:firstLine="180"/>
      </w:pPr>
    </w:p>
    <w:p w14:paraId="00266188" w14:textId="77777777" w:rsidR="00056FE1" w:rsidRDefault="00056FE1" w:rsidP="00056FE1">
      <w:pPr>
        <w:pStyle w:val="a7"/>
        <w:ind w:left="240" w:right="720" w:firstLine="180"/>
      </w:pPr>
      <w:r>
        <w:t xml:space="preserve">    // Database creation SQL statement</w:t>
      </w:r>
    </w:p>
    <w:p w14:paraId="5B7860DE" w14:textId="77777777" w:rsidR="00056FE1" w:rsidRDefault="00056FE1" w:rsidP="00056FE1">
      <w:pPr>
        <w:pStyle w:val="a7"/>
        <w:ind w:left="240" w:right="720" w:firstLine="180"/>
      </w:pPr>
      <w:r>
        <w:t xml:space="preserve">    private static final String DATABASE_CREATE = "create table "</w:t>
      </w:r>
    </w:p>
    <w:p w14:paraId="342902E9" w14:textId="77777777" w:rsidR="00056FE1" w:rsidRDefault="00056FE1" w:rsidP="00056FE1">
      <w:pPr>
        <w:pStyle w:val="a7"/>
        <w:ind w:left="240" w:right="720" w:firstLine="180"/>
      </w:pPr>
      <w:r>
        <w:lastRenderedPageBreak/>
        <w:t xml:space="preserve">            + TABLE_TODO</w:t>
      </w:r>
    </w:p>
    <w:p w14:paraId="246179D7" w14:textId="77777777" w:rsidR="00056FE1" w:rsidRDefault="00056FE1" w:rsidP="00056FE1">
      <w:pPr>
        <w:pStyle w:val="a7"/>
        <w:ind w:left="240" w:right="720" w:firstLine="180"/>
      </w:pPr>
      <w:r>
        <w:t xml:space="preserve">            + "("</w:t>
      </w:r>
    </w:p>
    <w:p w14:paraId="4A8BF4BD" w14:textId="77777777" w:rsidR="00056FE1" w:rsidRDefault="00056FE1" w:rsidP="00056FE1">
      <w:pPr>
        <w:pStyle w:val="a7"/>
        <w:ind w:left="240" w:right="720" w:firstLine="180"/>
      </w:pPr>
      <w:r>
        <w:t xml:space="preserve">            + COLUMN_ID + " integer primary key autoincrement, "</w:t>
      </w:r>
    </w:p>
    <w:p w14:paraId="7638C302" w14:textId="77777777" w:rsidR="00056FE1" w:rsidRDefault="00056FE1" w:rsidP="00056FE1">
      <w:pPr>
        <w:pStyle w:val="a7"/>
        <w:ind w:left="240" w:right="720" w:firstLine="180"/>
      </w:pPr>
      <w:r>
        <w:t xml:space="preserve">            + COLUMN_CATEGORY + " text not null, "</w:t>
      </w:r>
    </w:p>
    <w:p w14:paraId="7A9E2772" w14:textId="77777777" w:rsidR="00056FE1" w:rsidRDefault="00056FE1" w:rsidP="00056FE1">
      <w:pPr>
        <w:pStyle w:val="a7"/>
        <w:ind w:left="240" w:right="720" w:firstLine="180"/>
      </w:pPr>
      <w:r>
        <w:t xml:space="preserve">            + COLUMN_SUMMARY + " text not null,"</w:t>
      </w:r>
    </w:p>
    <w:p w14:paraId="205C4D35" w14:textId="77777777" w:rsidR="00056FE1" w:rsidRDefault="00056FE1" w:rsidP="00056FE1">
      <w:pPr>
        <w:pStyle w:val="a7"/>
        <w:ind w:left="240" w:right="720" w:firstLine="180"/>
      </w:pPr>
      <w:r>
        <w:t xml:space="preserve">            + COLUMN_DESCRIPTION</w:t>
      </w:r>
    </w:p>
    <w:p w14:paraId="100AA96C" w14:textId="77777777" w:rsidR="00056FE1" w:rsidRDefault="00056FE1" w:rsidP="00056FE1">
      <w:pPr>
        <w:pStyle w:val="a7"/>
        <w:ind w:left="240" w:right="720" w:firstLine="180"/>
      </w:pPr>
      <w:r>
        <w:t xml:space="preserve">            + " text not null"</w:t>
      </w:r>
    </w:p>
    <w:p w14:paraId="04124C6F" w14:textId="77777777" w:rsidR="00056FE1" w:rsidRDefault="00056FE1" w:rsidP="00056FE1">
      <w:pPr>
        <w:pStyle w:val="a7"/>
        <w:ind w:left="240" w:right="720" w:firstLine="180"/>
      </w:pPr>
      <w:r>
        <w:t xml:space="preserve">            + ");";</w:t>
      </w:r>
    </w:p>
    <w:p w14:paraId="4D0AFAA4" w14:textId="77777777" w:rsidR="00056FE1" w:rsidRDefault="00056FE1" w:rsidP="00056FE1">
      <w:pPr>
        <w:pStyle w:val="a7"/>
        <w:ind w:left="240" w:right="720" w:firstLine="180"/>
      </w:pPr>
    </w:p>
    <w:p w14:paraId="393E47E3" w14:textId="77777777" w:rsidR="00056FE1" w:rsidRDefault="00056FE1" w:rsidP="00056FE1">
      <w:pPr>
        <w:pStyle w:val="a7"/>
        <w:ind w:left="240" w:right="720" w:firstLine="180"/>
      </w:pPr>
      <w:r>
        <w:t xml:space="preserve">    public static void </w:t>
      </w:r>
      <w:proofErr w:type="spellStart"/>
      <w:proofErr w:type="gramStart"/>
      <w:r>
        <w:t>onCreate</w:t>
      </w:r>
      <w:proofErr w:type="spellEnd"/>
      <w:r>
        <w:t>(</w:t>
      </w:r>
      <w:proofErr w:type="spellStart"/>
      <w:proofErr w:type="gramEnd"/>
      <w:r>
        <w:t>SQLiteDatabase</w:t>
      </w:r>
      <w:proofErr w:type="spellEnd"/>
      <w:r>
        <w:t xml:space="preserve"> database) {</w:t>
      </w:r>
    </w:p>
    <w:p w14:paraId="25588EEE" w14:textId="77777777" w:rsidR="00056FE1" w:rsidRDefault="00056FE1" w:rsidP="00056FE1">
      <w:pPr>
        <w:pStyle w:val="a7"/>
        <w:ind w:left="240" w:right="720" w:firstLine="180"/>
      </w:pPr>
      <w:r>
        <w:t xml:space="preserve">        </w:t>
      </w:r>
      <w:proofErr w:type="spellStart"/>
      <w:proofErr w:type="gramStart"/>
      <w:r>
        <w:t>database.execSQL</w:t>
      </w:r>
      <w:proofErr w:type="spellEnd"/>
      <w:proofErr w:type="gramEnd"/>
      <w:r>
        <w:t>(DATABASE_CREATE);</w:t>
      </w:r>
    </w:p>
    <w:p w14:paraId="51701488" w14:textId="77777777" w:rsidR="00056FE1" w:rsidRDefault="00056FE1" w:rsidP="00056FE1">
      <w:pPr>
        <w:pStyle w:val="a7"/>
        <w:ind w:left="240" w:right="720" w:firstLine="180"/>
      </w:pPr>
      <w:r>
        <w:t xml:space="preserve">    }</w:t>
      </w:r>
    </w:p>
    <w:p w14:paraId="53D0779A" w14:textId="77777777" w:rsidR="00056FE1" w:rsidRDefault="00056FE1" w:rsidP="00056FE1">
      <w:pPr>
        <w:pStyle w:val="a7"/>
        <w:ind w:left="240" w:right="720" w:firstLine="180"/>
      </w:pPr>
    </w:p>
    <w:p w14:paraId="7F8932BF" w14:textId="77777777" w:rsidR="00056FE1" w:rsidRDefault="00056FE1" w:rsidP="00056FE1">
      <w:pPr>
        <w:pStyle w:val="a7"/>
        <w:ind w:left="240" w:right="720" w:firstLine="180"/>
      </w:pPr>
      <w:r>
        <w:t xml:space="preserve">    public static void </w:t>
      </w:r>
      <w:proofErr w:type="spellStart"/>
      <w:proofErr w:type="gramStart"/>
      <w:r>
        <w:t>onUpgrade</w:t>
      </w:r>
      <w:proofErr w:type="spellEnd"/>
      <w:r>
        <w:t>(</w:t>
      </w:r>
      <w:proofErr w:type="spellStart"/>
      <w:proofErr w:type="gramEnd"/>
      <w:r>
        <w:t>SQLiteDatabase</w:t>
      </w:r>
      <w:proofErr w:type="spellEnd"/>
      <w:r>
        <w:t xml:space="preserve"> database, int </w:t>
      </w:r>
      <w:proofErr w:type="spellStart"/>
      <w:r>
        <w:t>oldVersion</w:t>
      </w:r>
      <w:proofErr w:type="spellEnd"/>
      <w:r>
        <w:t>,</w:t>
      </w:r>
    </w:p>
    <w:p w14:paraId="4D6CC77E" w14:textId="77777777" w:rsidR="00056FE1" w:rsidRDefault="00056FE1" w:rsidP="00056FE1">
      <w:pPr>
        <w:pStyle w:val="a7"/>
        <w:ind w:left="240" w:right="720" w:firstLine="180"/>
      </w:pPr>
      <w:r>
        <w:t xml:space="preserve">                                 int </w:t>
      </w:r>
      <w:proofErr w:type="spellStart"/>
      <w:r>
        <w:t>newVersion</w:t>
      </w:r>
      <w:proofErr w:type="spellEnd"/>
      <w:r>
        <w:t>) {</w:t>
      </w:r>
    </w:p>
    <w:p w14:paraId="612DFB39" w14:textId="77777777" w:rsidR="00056FE1" w:rsidRDefault="00056FE1" w:rsidP="00056FE1">
      <w:pPr>
        <w:pStyle w:val="a7"/>
        <w:ind w:left="240" w:right="720" w:firstLine="180"/>
      </w:pPr>
      <w:r>
        <w:t xml:space="preserve">        </w:t>
      </w:r>
      <w:proofErr w:type="spellStart"/>
      <w:r>
        <w:t>Log.w</w:t>
      </w:r>
      <w:proofErr w:type="spellEnd"/>
      <w:r>
        <w:t>(</w:t>
      </w:r>
      <w:proofErr w:type="spellStart"/>
      <w:proofErr w:type="gramStart"/>
      <w:r>
        <w:t>TodoTable.class.getName</w:t>
      </w:r>
      <w:proofErr w:type="spellEnd"/>
      <w:proofErr w:type="gramEnd"/>
      <w:r>
        <w:t>(), "Upgrading database from version "</w:t>
      </w:r>
    </w:p>
    <w:p w14:paraId="3C0B9A5D" w14:textId="77777777" w:rsidR="00056FE1" w:rsidRDefault="00056FE1" w:rsidP="00056FE1">
      <w:pPr>
        <w:pStyle w:val="a7"/>
        <w:ind w:left="240" w:right="720" w:firstLine="180"/>
      </w:pPr>
      <w:r>
        <w:t xml:space="preserve">                + </w:t>
      </w:r>
      <w:proofErr w:type="spellStart"/>
      <w:r>
        <w:t>oldVersion</w:t>
      </w:r>
      <w:proofErr w:type="spellEnd"/>
      <w:r>
        <w:t xml:space="preserve"> + " to " + </w:t>
      </w:r>
      <w:proofErr w:type="spellStart"/>
      <w:r>
        <w:t>newVersion</w:t>
      </w:r>
      <w:proofErr w:type="spellEnd"/>
    </w:p>
    <w:p w14:paraId="242DC7C4" w14:textId="77777777" w:rsidR="00056FE1" w:rsidRDefault="00056FE1" w:rsidP="00056FE1">
      <w:pPr>
        <w:pStyle w:val="a7"/>
        <w:ind w:left="240" w:right="720" w:firstLine="180"/>
      </w:pPr>
      <w:r>
        <w:t xml:space="preserve">                + ", which will destroy all old data");</w:t>
      </w:r>
    </w:p>
    <w:p w14:paraId="0B5565D9" w14:textId="77777777" w:rsidR="00056FE1" w:rsidRDefault="00056FE1" w:rsidP="00056FE1">
      <w:pPr>
        <w:pStyle w:val="a7"/>
        <w:ind w:left="240" w:right="720" w:firstLine="180"/>
      </w:pPr>
      <w:r>
        <w:t xml:space="preserve">        </w:t>
      </w:r>
      <w:proofErr w:type="spellStart"/>
      <w:proofErr w:type="gramStart"/>
      <w:r>
        <w:t>database.execSQL</w:t>
      </w:r>
      <w:proofErr w:type="spellEnd"/>
      <w:proofErr w:type="gramEnd"/>
      <w:r>
        <w:t>("DROP TABLE IF EXISTS " + TABLE_TODO);</w:t>
      </w:r>
    </w:p>
    <w:p w14:paraId="6630FFC9" w14:textId="77777777" w:rsidR="00056FE1" w:rsidRDefault="00056FE1" w:rsidP="00056FE1">
      <w:pPr>
        <w:pStyle w:val="a7"/>
        <w:ind w:left="240" w:right="720" w:firstLine="180"/>
      </w:pPr>
      <w:r>
        <w:t xml:space="preserve">        </w:t>
      </w:r>
      <w:proofErr w:type="spellStart"/>
      <w:r>
        <w:t>onCreate</w:t>
      </w:r>
      <w:proofErr w:type="spellEnd"/>
      <w:r>
        <w:t>(database);</w:t>
      </w:r>
    </w:p>
    <w:p w14:paraId="00D1A694" w14:textId="77777777" w:rsidR="00056FE1" w:rsidRDefault="00056FE1" w:rsidP="00056FE1">
      <w:pPr>
        <w:pStyle w:val="a7"/>
        <w:ind w:left="240" w:right="720" w:firstLine="180"/>
      </w:pPr>
      <w:r>
        <w:t xml:space="preserve">    }</w:t>
      </w:r>
    </w:p>
    <w:p w14:paraId="39FDFF64" w14:textId="69A1249E" w:rsidR="00056FE1" w:rsidRDefault="00056FE1" w:rsidP="00056FE1">
      <w:pPr>
        <w:pStyle w:val="a7"/>
        <w:ind w:left="240" w:right="720" w:firstLine="180"/>
      </w:pPr>
      <w:r>
        <w:t>}</w:t>
      </w:r>
    </w:p>
    <w:p w14:paraId="6606B0E4" w14:textId="50BDE606" w:rsidR="00056FE1" w:rsidRDefault="00056FE1" w:rsidP="00056FE1">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47</w:t>
      </w:r>
      <w:r w:rsidR="00B46836">
        <w:fldChar w:fldCharType="end"/>
      </w:r>
    </w:p>
    <w:p w14:paraId="2E6647CC" w14:textId="4F9294A6" w:rsidR="0082458E" w:rsidRDefault="0082458E" w:rsidP="0082458E">
      <w:pPr>
        <w:rPr>
          <w:lang w:bidi="ar-SA"/>
        </w:rPr>
      </w:pPr>
      <w:r>
        <w:rPr>
          <w:rFonts w:hint="eastAsia"/>
          <w:lang w:bidi="ar-SA"/>
        </w:rPr>
        <w:t>创建以下</w:t>
      </w:r>
      <w:r>
        <w:rPr>
          <w:rFonts w:hint="eastAsia"/>
          <w:lang w:bidi="ar-SA"/>
        </w:rPr>
        <w:t xml:space="preserve"> </w:t>
      </w:r>
      <w:proofErr w:type="spellStart"/>
      <w:r>
        <w:rPr>
          <w:rFonts w:hint="eastAsia"/>
          <w:lang w:bidi="ar-SA"/>
        </w:rPr>
        <w:t>TodoDatabaseHelper</w:t>
      </w:r>
      <w:proofErr w:type="spellEnd"/>
      <w:r>
        <w:rPr>
          <w:rFonts w:hint="eastAsia"/>
          <w:lang w:bidi="ar-SA"/>
        </w:rPr>
        <w:t xml:space="preserve"> </w:t>
      </w:r>
      <w:r>
        <w:rPr>
          <w:rFonts w:hint="eastAsia"/>
          <w:lang w:bidi="ar-SA"/>
        </w:rPr>
        <w:t>类</w:t>
      </w:r>
      <w:r w:rsidR="00056FE1">
        <w:rPr>
          <w:rFonts w:hint="eastAsia"/>
          <w:lang w:bidi="ar-SA"/>
        </w:rPr>
        <w:t>，</w:t>
      </w:r>
      <w:r>
        <w:rPr>
          <w:rFonts w:hint="eastAsia"/>
          <w:lang w:bidi="ar-SA"/>
        </w:rPr>
        <w:t>该类扩展</w:t>
      </w:r>
      <w:r>
        <w:rPr>
          <w:rFonts w:hint="eastAsia"/>
          <w:lang w:bidi="ar-SA"/>
        </w:rPr>
        <w:t xml:space="preserve"> </w:t>
      </w:r>
      <w:proofErr w:type="spellStart"/>
      <w:r>
        <w:rPr>
          <w:rFonts w:hint="eastAsia"/>
          <w:lang w:bidi="ar-SA"/>
        </w:rPr>
        <w:t>SQLiteOpenHelper</w:t>
      </w:r>
      <w:proofErr w:type="spellEnd"/>
      <w:r>
        <w:rPr>
          <w:rFonts w:hint="eastAsia"/>
          <w:lang w:bidi="ar-SA"/>
        </w:rPr>
        <w:t xml:space="preserve"> </w:t>
      </w:r>
      <w:r>
        <w:rPr>
          <w:rFonts w:hint="eastAsia"/>
          <w:lang w:bidi="ar-SA"/>
        </w:rPr>
        <w:t>并调用</w:t>
      </w:r>
      <w:r>
        <w:rPr>
          <w:rFonts w:hint="eastAsia"/>
          <w:lang w:bidi="ar-SA"/>
        </w:rPr>
        <w:t xml:space="preserve"> </w:t>
      </w:r>
      <w:proofErr w:type="spellStart"/>
      <w:r>
        <w:rPr>
          <w:rFonts w:hint="eastAsia"/>
          <w:lang w:bidi="ar-SA"/>
        </w:rPr>
        <w:t>TodoTable</w:t>
      </w:r>
      <w:proofErr w:type="spellEnd"/>
      <w:r>
        <w:rPr>
          <w:rFonts w:hint="eastAsia"/>
          <w:lang w:bidi="ar-SA"/>
        </w:rPr>
        <w:t xml:space="preserve"> </w:t>
      </w:r>
      <w:r>
        <w:rPr>
          <w:rFonts w:hint="eastAsia"/>
          <w:lang w:bidi="ar-SA"/>
        </w:rPr>
        <w:t>助手类的静态方法。</w:t>
      </w:r>
    </w:p>
    <w:p w14:paraId="7892BE3C" w14:textId="77777777" w:rsidR="001133DE" w:rsidRDefault="001133DE" w:rsidP="001133DE">
      <w:pPr>
        <w:pStyle w:val="a7"/>
        <w:ind w:left="240" w:right="720" w:firstLine="180"/>
      </w:pPr>
      <w:r>
        <w:t xml:space="preserve">import </w:t>
      </w:r>
      <w:proofErr w:type="spellStart"/>
      <w:proofErr w:type="gramStart"/>
      <w:r>
        <w:t>android.content</w:t>
      </w:r>
      <w:proofErr w:type="gramEnd"/>
      <w:r>
        <w:t>.Context</w:t>
      </w:r>
      <w:proofErr w:type="spellEnd"/>
      <w:r>
        <w:t>;</w:t>
      </w:r>
    </w:p>
    <w:p w14:paraId="3098F889" w14:textId="77777777" w:rsidR="001133DE" w:rsidRDefault="001133DE" w:rsidP="001133DE">
      <w:pPr>
        <w:pStyle w:val="a7"/>
        <w:ind w:left="240" w:right="720" w:firstLine="180"/>
      </w:pPr>
      <w:r>
        <w:t xml:space="preserve">import </w:t>
      </w:r>
      <w:proofErr w:type="spellStart"/>
      <w:proofErr w:type="gramStart"/>
      <w:r>
        <w:t>android.database</w:t>
      </w:r>
      <w:proofErr w:type="gramEnd"/>
      <w:r>
        <w:t>.sqlite.SQLiteDatabase</w:t>
      </w:r>
      <w:proofErr w:type="spellEnd"/>
      <w:r>
        <w:t>;</w:t>
      </w:r>
    </w:p>
    <w:p w14:paraId="7783799B" w14:textId="77777777" w:rsidR="001133DE" w:rsidRDefault="001133DE" w:rsidP="001133DE">
      <w:pPr>
        <w:pStyle w:val="a7"/>
        <w:ind w:left="240" w:right="720" w:firstLine="180"/>
      </w:pPr>
      <w:r>
        <w:t xml:space="preserve">import </w:t>
      </w:r>
      <w:proofErr w:type="spellStart"/>
      <w:proofErr w:type="gramStart"/>
      <w:r>
        <w:t>android.database</w:t>
      </w:r>
      <w:proofErr w:type="gramEnd"/>
      <w:r>
        <w:t>.sqlite.SQLiteOpenHelper</w:t>
      </w:r>
      <w:proofErr w:type="spellEnd"/>
      <w:r>
        <w:t>;</w:t>
      </w:r>
    </w:p>
    <w:p w14:paraId="09DD2759" w14:textId="77777777" w:rsidR="001133DE" w:rsidRDefault="001133DE" w:rsidP="001133DE">
      <w:pPr>
        <w:pStyle w:val="a7"/>
        <w:ind w:left="240" w:right="720" w:firstLine="180"/>
      </w:pPr>
    </w:p>
    <w:p w14:paraId="043B3483" w14:textId="77777777" w:rsidR="001133DE" w:rsidRDefault="001133DE" w:rsidP="001133DE">
      <w:pPr>
        <w:pStyle w:val="a7"/>
        <w:ind w:left="240" w:right="720" w:firstLine="180"/>
      </w:pPr>
      <w:r>
        <w:t xml:space="preserve">public class </w:t>
      </w:r>
      <w:proofErr w:type="spellStart"/>
      <w:r>
        <w:t>TodoDatabaseHelper</w:t>
      </w:r>
      <w:proofErr w:type="spellEnd"/>
      <w:r>
        <w:t xml:space="preserve"> extends </w:t>
      </w:r>
      <w:proofErr w:type="spellStart"/>
      <w:r>
        <w:t>SQLiteOpenHelper</w:t>
      </w:r>
      <w:proofErr w:type="spellEnd"/>
      <w:r>
        <w:t xml:space="preserve"> {</w:t>
      </w:r>
    </w:p>
    <w:p w14:paraId="6E5A3B63" w14:textId="77777777" w:rsidR="001133DE" w:rsidRDefault="001133DE" w:rsidP="001133DE">
      <w:pPr>
        <w:pStyle w:val="a7"/>
        <w:ind w:left="240" w:right="720" w:firstLine="180"/>
      </w:pPr>
    </w:p>
    <w:p w14:paraId="16A52ED7" w14:textId="77777777" w:rsidR="001133DE" w:rsidRDefault="001133DE" w:rsidP="001133DE">
      <w:pPr>
        <w:pStyle w:val="a7"/>
        <w:ind w:left="240" w:right="720" w:firstLine="180"/>
      </w:pPr>
      <w:r>
        <w:lastRenderedPageBreak/>
        <w:t xml:space="preserve">    private static final String DATABASE_NAME = "</w:t>
      </w:r>
      <w:proofErr w:type="spellStart"/>
      <w:r>
        <w:t>todotable.db</w:t>
      </w:r>
      <w:proofErr w:type="spellEnd"/>
      <w:r>
        <w:t>";</w:t>
      </w:r>
    </w:p>
    <w:p w14:paraId="5A02BAE8" w14:textId="77777777" w:rsidR="001133DE" w:rsidRDefault="001133DE" w:rsidP="001133DE">
      <w:pPr>
        <w:pStyle w:val="a7"/>
        <w:ind w:left="240" w:right="720" w:firstLine="180"/>
      </w:pPr>
      <w:r>
        <w:t xml:space="preserve">    private static final int DATABASE_VERSION = 1;</w:t>
      </w:r>
    </w:p>
    <w:p w14:paraId="35C93717" w14:textId="77777777" w:rsidR="001133DE" w:rsidRDefault="001133DE" w:rsidP="001133DE">
      <w:pPr>
        <w:pStyle w:val="a7"/>
        <w:ind w:left="240" w:right="720" w:firstLine="180"/>
      </w:pPr>
    </w:p>
    <w:p w14:paraId="03533AE9" w14:textId="77777777" w:rsidR="001133DE" w:rsidRDefault="001133DE" w:rsidP="001133DE">
      <w:pPr>
        <w:pStyle w:val="a7"/>
        <w:ind w:left="240" w:right="720" w:firstLine="180"/>
      </w:pPr>
      <w:r>
        <w:t xml:space="preserve">    public </w:t>
      </w:r>
      <w:proofErr w:type="spellStart"/>
      <w:proofErr w:type="gramStart"/>
      <w:r>
        <w:t>TodoDatabaseHelper</w:t>
      </w:r>
      <w:proofErr w:type="spellEnd"/>
      <w:r>
        <w:t>(</w:t>
      </w:r>
      <w:proofErr w:type="gramEnd"/>
      <w:r>
        <w:t>Context context) {</w:t>
      </w:r>
    </w:p>
    <w:p w14:paraId="2B07B00C" w14:textId="77777777" w:rsidR="001133DE" w:rsidRDefault="001133DE" w:rsidP="001133DE">
      <w:pPr>
        <w:pStyle w:val="a7"/>
        <w:ind w:left="240" w:right="720" w:firstLine="180"/>
      </w:pPr>
      <w:r>
        <w:t xml:space="preserve">        </w:t>
      </w:r>
      <w:proofErr w:type="gramStart"/>
      <w:r>
        <w:t>super(</w:t>
      </w:r>
      <w:proofErr w:type="gramEnd"/>
      <w:r>
        <w:t>context, DATABASE_NAME, null, DATABASE_VERSION);</w:t>
      </w:r>
    </w:p>
    <w:p w14:paraId="60F98710" w14:textId="77777777" w:rsidR="001133DE" w:rsidRDefault="001133DE" w:rsidP="001133DE">
      <w:pPr>
        <w:pStyle w:val="a7"/>
        <w:ind w:left="240" w:right="720" w:firstLine="180"/>
      </w:pPr>
      <w:r>
        <w:t xml:space="preserve">    }</w:t>
      </w:r>
    </w:p>
    <w:p w14:paraId="5FBF6553" w14:textId="77777777" w:rsidR="001133DE" w:rsidRDefault="001133DE" w:rsidP="001133DE">
      <w:pPr>
        <w:pStyle w:val="a7"/>
        <w:ind w:left="240" w:right="720" w:firstLine="180"/>
      </w:pPr>
    </w:p>
    <w:p w14:paraId="4C9F0C4D" w14:textId="77777777" w:rsidR="001133DE" w:rsidRDefault="001133DE" w:rsidP="001133DE">
      <w:pPr>
        <w:pStyle w:val="a7"/>
        <w:ind w:left="240" w:right="720" w:firstLine="180"/>
      </w:pPr>
      <w:r>
        <w:t xml:space="preserve">    // Method is called during creation of the database</w:t>
      </w:r>
    </w:p>
    <w:p w14:paraId="0CA7B613" w14:textId="77777777" w:rsidR="001133DE" w:rsidRDefault="001133DE" w:rsidP="001133DE">
      <w:pPr>
        <w:pStyle w:val="a7"/>
        <w:ind w:left="240" w:right="720" w:firstLine="180"/>
      </w:pPr>
      <w:r>
        <w:t xml:space="preserve">    @Override</w:t>
      </w:r>
    </w:p>
    <w:p w14:paraId="1900B10D" w14:textId="77777777" w:rsidR="001133DE" w:rsidRDefault="001133DE" w:rsidP="001133DE">
      <w:pPr>
        <w:pStyle w:val="a7"/>
        <w:ind w:left="240" w:right="720" w:firstLine="180"/>
      </w:pPr>
      <w:r>
        <w:t xml:space="preserve">    public void </w:t>
      </w:r>
      <w:proofErr w:type="spellStart"/>
      <w:proofErr w:type="gramStart"/>
      <w:r>
        <w:t>onCreate</w:t>
      </w:r>
      <w:proofErr w:type="spellEnd"/>
      <w:r>
        <w:t>(</w:t>
      </w:r>
      <w:proofErr w:type="spellStart"/>
      <w:proofErr w:type="gramEnd"/>
      <w:r>
        <w:t>SQLiteDatabase</w:t>
      </w:r>
      <w:proofErr w:type="spellEnd"/>
      <w:r>
        <w:t xml:space="preserve"> database) {</w:t>
      </w:r>
    </w:p>
    <w:p w14:paraId="4A94F166" w14:textId="77777777" w:rsidR="001133DE" w:rsidRDefault="001133DE" w:rsidP="001133DE">
      <w:pPr>
        <w:pStyle w:val="a7"/>
        <w:ind w:left="240" w:right="720" w:firstLine="180"/>
      </w:pPr>
      <w:r>
        <w:t xml:space="preserve">        </w:t>
      </w:r>
      <w:proofErr w:type="spellStart"/>
      <w:r>
        <w:t>TodoTable.onCreate</w:t>
      </w:r>
      <w:proofErr w:type="spellEnd"/>
      <w:r>
        <w:t>(database);</w:t>
      </w:r>
    </w:p>
    <w:p w14:paraId="4EFDC04D" w14:textId="77777777" w:rsidR="001133DE" w:rsidRDefault="001133DE" w:rsidP="001133DE">
      <w:pPr>
        <w:pStyle w:val="a7"/>
        <w:ind w:left="240" w:right="720" w:firstLine="180"/>
      </w:pPr>
      <w:r>
        <w:t xml:space="preserve">    }</w:t>
      </w:r>
    </w:p>
    <w:p w14:paraId="77C7398A" w14:textId="77777777" w:rsidR="001133DE" w:rsidRDefault="001133DE" w:rsidP="001133DE">
      <w:pPr>
        <w:pStyle w:val="a7"/>
        <w:ind w:left="240" w:right="720" w:firstLine="180"/>
      </w:pPr>
    </w:p>
    <w:p w14:paraId="30F74EBB" w14:textId="77777777" w:rsidR="001133DE" w:rsidRDefault="001133DE" w:rsidP="001133DE">
      <w:pPr>
        <w:pStyle w:val="a7"/>
        <w:ind w:left="240" w:right="720" w:firstLine="180"/>
      </w:pPr>
      <w:r>
        <w:t xml:space="preserve">    // Method is called during an upgrade of the database,</w:t>
      </w:r>
    </w:p>
    <w:p w14:paraId="1A942F7B" w14:textId="77777777" w:rsidR="001133DE" w:rsidRDefault="001133DE" w:rsidP="001133DE">
      <w:pPr>
        <w:pStyle w:val="a7"/>
        <w:ind w:left="240" w:right="720" w:firstLine="180"/>
      </w:pPr>
      <w:r>
        <w:t xml:space="preserve">    // </w:t>
      </w:r>
      <w:proofErr w:type="gramStart"/>
      <w:r>
        <w:t>e.g.</w:t>
      </w:r>
      <w:proofErr w:type="gramEnd"/>
      <w:r>
        <w:t xml:space="preserve"> if you increase the database version</w:t>
      </w:r>
    </w:p>
    <w:p w14:paraId="41EE4977" w14:textId="77777777" w:rsidR="001133DE" w:rsidRDefault="001133DE" w:rsidP="001133DE">
      <w:pPr>
        <w:pStyle w:val="a7"/>
        <w:ind w:left="240" w:right="720" w:firstLine="180"/>
      </w:pPr>
      <w:r>
        <w:t xml:space="preserve">    @Override</w:t>
      </w:r>
    </w:p>
    <w:p w14:paraId="6D853484" w14:textId="77777777" w:rsidR="001133DE" w:rsidRDefault="001133DE" w:rsidP="001133DE">
      <w:pPr>
        <w:pStyle w:val="a7"/>
        <w:ind w:left="240" w:right="720" w:firstLine="180"/>
      </w:pPr>
      <w:r>
        <w:t xml:space="preserve">    public void </w:t>
      </w:r>
      <w:proofErr w:type="spellStart"/>
      <w:proofErr w:type="gramStart"/>
      <w:r>
        <w:t>onUpgrade</w:t>
      </w:r>
      <w:proofErr w:type="spellEnd"/>
      <w:r>
        <w:t>(</w:t>
      </w:r>
      <w:proofErr w:type="spellStart"/>
      <w:proofErr w:type="gramEnd"/>
      <w:r>
        <w:t>SQLiteDatabase</w:t>
      </w:r>
      <w:proofErr w:type="spellEnd"/>
      <w:r>
        <w:t xml:space="preserve"> database, int </w:t>
      </w:r>
      <w:proofErr w:type="spellStart"/>
      <w:r>
        <w:t>oldVersion</w:t>
      </w:r>
      <w:proofErr w:type="spellEnd"/>
      <w:r>
        <w:t>,</w:t>
      </w:r>
    </w:p>
    <w:p w14:paraId="2A3CA770" w14:textId="77777777" w:rsidR="001133DE" w:rsidRDefault="001133DE" w:rsidP="001133DE">
      <w:pPr>
        <w:pStyle w:val="a7"/>
        <w:ind w:left="240" w:right="720" w:firstLine="180"/>
      </w:pPr>
      <w:r>
        <w:t xml:space="preserve">                          int </w:t>
      </w:r>
      <w:proofErr w:type="spellStart"/>
      <w:r>
        <w:t>newVersion</w:t>
      </w:r>
      <w:proofErr w:type="spellEnd"/>
      <w:r>
        <w:t>) {</w:t>
      </w:r>
    </w:p>
    <w:p w14:paraId="73F03459" w14:textId="77777777" w:rsidR="001133DE" w:rsidRDefault="001133DE" w:rsidP="001133DE">
      <w:pPr>
        <w:pStyle w:val="a7"/>
        <w:ind w:left="240" w:right="720" w:firstLine="180"/>
      </w:pPr>
      <w:r>
        <w:t xml:space="preserve">        </w:t>
      </w:r>
      <w:proofErr w:type="spellStart"/>
      <w:r>
        <w:t>TodoTable.onUpgrade</w:t>
      </w:r>
      <w:proofErr w:type="spellEnd"/>
      <w:r>
        <w:t xml:space="preserve">(database, </w:t>
      </w:r>
      <w:proofErr w:type="spellStart"/>
      <w:r>
        <w:t>oldVersion</w:t>
      </w:r>
      <w:proofErr w:type="spellEnd"/>
      <w:r>
        <w:t xml:space="preserve">, </w:t>
      </w:r>
      <w:proofErr w:type="spellStart"/>
      <w:r>
        <w:t>newVersion</w:t>
      </w:r>
      <w:proofErr w:type="spellEnd"/>
      <w:r>
        <w:t>);</w:t>
      </w:r>
    </w:p>
    <w:p w14:paraId="6115312B" w14:textId="77777777" w:rsidR="001133DE" w:rsidRDefault="001133DE" w:rsidP="001133DE">
      <w:pPr>
        <w:pStyle w:val="a7"/>
        <w:ind w:left="240" w:right="720" w:firstLine="180"/>
      </w:pPr>
      <w:r>
        <w:t xml:space="preserve">    }</w:t>
      </w:r>
    </w:p>
    <w:p w14:paraId="3F443FDA" w14:textId="3C91B2D9" w:rsidR="0082458E" w:rsidRDefault="001133DE" w:rsidP="001133DE">
      <w:pPr>
        <w:pStyle w:val="a7"/>
        <w:ind w:left="240" w:right="720" w:firstLine="180"/>
      </w:pPr>
      <w:r>
        <w:t>}</w:t>
      </w:r>
    </w:p>
    <w:p w14:paraId="3C8712B6" w14:textId="00543306" w:rsidR="001133DE" w:rsidRDefault="001133DE" w:rsidP="001133DE">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48</w:t>
      </w:r>
      <w:r w:rsidR="00B46836">
        <w:fldChar w:fldCharType="end"/>
      </w:r>
    </w:p>
    <w:p w14:paraId="1B292B63" w14:textId="7FE3930C" w:rsidR="0082458E" w:rsidRDefault="0082458E" w:rsidP="00556BFC">
      <w:pPr>
        <w:pStyle w:val="4"/>
      </w:pPr>
      <w:r>
        <w:rPr>
          <w:rFonts w:hint="eastAsia"/>
        </w:rPr>
        <w:t>内容提供</w:t>
      </w:r>
      <w:r w:rsidR="00B031F9">
        <w:rPr>
          <w:rFonts w:hint="eastAsia"/>
        </w:rPr>
        <w:t>器</w:t>
      </w:r>
    </w:p>
    <w:p w14:paraId="16B349BD" w14:textId="7E6C79B6" w:rsidR="0082458E" w:rsidRDefault="00556BFC" w:rsidP="0082458E">
      <w:pPr>
        <w:rPr>
          <w:lang w:bidi="ar-SA"/>
        </w:rPr>
      </w:pPr>
      <w:r>
        <w:rPr>
          <w:rFonts w:hint="eastAsia"/>
          <w:lang w:bidi="ar-SA"/>
        </w:rPr>
        <w:t>使用内容提供器来访问数据库，不会像在前面的</w:t>
      </w:r>
      <w:r>
        <w:rPr>
          <w:rFonts w:hint="eastAsia"/>
          <w:lang w:bidi="ar-SA"/>
        </w:rPr>
        <w:t xml:space="preserve"> </w:t>
      </w:r>
      <w:proofErr w:type="spellStart"/>
      <w:r>
        <w:rPr>
          <w:rFonts w:hint="eastAsia"/>
          <w:lang w:bidi="ar-SA"/>
        </w:rPr>
        <w:t>SQlite</w:t>
      </w:r>
      <w:proofErr w:type="spellEnd"/>
      <w:r>
        <w:rPr>
          <w:rFonts w:hint="eastAsia"/>
          <w:lang w:bidi="ar-SA"/>
        </w:rPr>
        <w:t xml:space="preserve"> </w:t>
      </w:r>
      <w:r>
        <w:rPr>
          <w:rFonts w:hint="eastAsia"/>
          <w:lang w:bidi="ar-SA"/>
        </w:rPr>
        <w:t>示例中那样编写数据访问对象</w:t>
      </w:r>
      <w:r>
        <w:rPr>
          <w:rFonts w:hint="eastAsia"/>
          <w:lang w:bidi="ar-SA"/>
        </w:rPr>
        <w:t xml:space="preserve"> (DAO)</w:t>
      </w:r>
      <w:r>
        <w:rPr>
          <w:rFonts w:hint="eastAsia"/>
          <w:lang w:bidi="ar-SA"/>
        </w:rPr>
        <w:t>，</w:t>
      </w:r>
      <w:r w:rsidR="0082458E">
        <w:rPr>
          <w:rFonts w:hint="eastAsia"/>
          <w:lang w:bidi="ar-SA"/>
        </w:rPr>
        <w:t>创建以下</w:t>
      </w:r>
      <w:r w:rsidR="0082458E">
        <w:rPr>
          <w:rFonts w:hint="eastAsia"/>
          <w:lang w:bidi="ar-SA"/>
        </w:rPr>
        <w:t xml:space="preserve"> </w:t>
      </w:r>
      <w:proofErr w:type="spellStart"/>
      <w:r w:rsidR="0082458E">
        <w:rPr>
          <w:rFonts w:hint="eastAsia"/>
          <w:lang w:bidi="ar-SA"/>
        </w:rPr>
        <w:t>MyTodoContentProvider</w:t>
      </w:r>
      <w:proofErr w:type="spellEnd"/>
      <w:r w:rsidR="0082458E">
        <w:rPr>
          <w:rFonts w:hint="eastAsia"/>
          <w:lang w:bidi="ar-SA"/>
        </w:rPr>
        <w:t xml:space="preserve"> </w:t>
      </w:r>
      <w:r w:rsidR="0082458E">
        <w:rPr>
          <w:rFonts w:hint="eastAsia"/>
          <w:lang w:bidi="ar-SA"/>
        </w:rPr>
        <w:t>扩展类</w:t>
      </w:r>
      <w:r w:rsidR="0082458E">
        <w:rPr>
          <w:rFonts w:hint="eastAsia"/>
          <w:lang w:bidi="ar-SA"/>
        </w:rPr>
        <w:t xml:space="preserve"> </w:t>
      </w:r>
      <w:proofErr w:type="spellStart"/>
      <w:r w:rsidR="0082458E">
        <w:rPr>
          <w:rFonts w:hint="eastAsia"/>
          <w:lang w:bidi="ar-SA"/>
        </w:rPr>
        <w:t>ContentProvider</w:t>
      </w:r>
      <w:proofErr w:type="spellEnd"/>
      <w:r w:rsidR="0082458E">
        <w:rPr>
          <w:rFonts w:hint="eastAsia"/>
          <w:lang w:bidi="ar-SA"/>
        </w:rPr>
        <w:t>。</w:t>
      </w:r>
    </w:p>
    <w:p w14:paraId="754E3A96" w14:textId="77777777" w:rsidR="00146C57" w:rsidRDefault="00146C57" w:rsidP="00146C57">
      <w:pPr>
        <w:pStyle w:val="a7"/>
        <w:ind w:left="240" w:right="720" w:firstLine="180"/>
      </w:pPr>
      <w:r>
        <w:t xml:space="preserve">import </w:t>
      </w:r>
      <w:proofErr w:type="spellStart"/>
      <w:proofErr w:type="gramStart"/>
      <w:r>
        <w:t>android.content</w:t>
      </w:r>
      <w:proofErr w:type="gramEnd"/>
      <w:r>
        <w:t>.ContentProvider</w:t>
      </w:r>
      <w:proofErr w:type="spellEnd"/>
      <w:r>
        <w:t>;</w:t>
      </w:r>
    </w:p>
    <w:p w14:paraId="552A820E" w14:textId="77777777" w:rsidR="00146C57" w:rsidRDefault="00146C57" w:rsidP="00146C57">
      <w:pPr>
        <w:pStyle w:val="a7"/>
        <w:ind w:left="240" w:right="720" w:firstLine="180"/>
      </w:pPr>
      <w:r>
        <w:t xml:space="preserve">import </w:t>
      </w:r>
      <w:proofErr w:type="spellStart"/>
      <w:proofErr w:type="gramStart"/>
      <w:r>
        <w:t>android.content</w:t>
      </w:r>
      <w:proofErr w:type="gramEnd"/>
      <w:r>
        <w:t>.ContentResolver</w:t>
      </w:r>
      <w:proofErr w:type="spellEnd"/>
      <w:r>
        <w:t>;</w:t>
      </w:r>
    </w:p>
    <w:p w14:paraId="5ACC2CC6" w14:textId="77777777" w:rsidR="00146C57" w:rsidRDefault="00146C57" w:rsidP="00146C57">
      <w:pPr>
        <w:pStyle w:val="a7"/>
        <w:ind w:left="240" w:right="720" w:firstLine="180"/>
      </w:pPr>
      <w:r>
        <w:t xml:space="preserve">import </w:t>
      </w:r>
      <w:proofErr w:type="spellStart"/>
      <w:proofErr w:type="gramStart"/>
      <w:r>
        <w:t>android.content</w:t>
      </w:r>
      <w:proofErr w:type="gramEnd"/>
      <w:r>
        <w:t>.ContentValues</w:t>
      </w:r>
      <w:proofErr w:type="spellEnd"/>
      <w:r>
        <w:t>;</w:t>
      </w:r>
    </w:p>
    <w:p w14:paraId="65DE9207" w14:textId="77777777" w:rsidR="00146C57" w:rsidRDefault="00146C57" w:rsidP="00146C57">
      <w:pPr>
        <w:pStyle w:val="a7"/>
        <w:ind w:left="240" w:right="720" w:firstLine="180"/>
      </w:pPr>
      <w:r>
        <w:t xml:space="preserve">import </w:t>
      </w:r>
      <w:proofErr w:type="spellStart"/>
      <w:proofErr w:type="gramStart"/>
      <w:r>
        <w:t>android.content</w:t>
      </w:r>
      <w:proofErr w:type="gramEnd"/>
      <w:r>
        <w:t>.UriMatcher</w:t>
      </w:r>
      <w:proofErr w:type="spellEnd"/>
      <w:r>
        <w:t>;</w:t>
      </w:r>
    </w:p>
    <w:p w14:paraId="2694F82D" w14:textId="77777777" w:rsidR="00146C57" w:rsidRDefault="00146C57" w:rsidP="00146C57">
      <w:pPr>
        <w:pStyle w:val="a7"/>
        <w:ind w:left="240" w:right="720" w:firstLine="180"/>
      </w:pPr>
      <w:r>
        <w:lastRenderedPageBreak/>
        <w:t xml:space="preserve">import </w:t>
      </w:r>
      <w:proofErr w:type="spellStart"/>
      <w:proofErr w:type="gramStart"/>
      <w:r>
        <w:t>android.database</w:t>
      </w:r>
      <w:proofErr w:type="gramEnd"/>
      <w:r>
        <w:t>.Cursor</w:t>
      </w:r>
      <w:proofErr w:type="spellEnd"/>
      <w:r>
        <w:t>;</w:t>
      </w:r>
    </w:p>
    <w:p w14:paraId="3C01A3D3" w14:textId="77777777" w:rsidR="00146C57" w:rsidRDefault="00146C57" w:rsidP="00146C57">
      <w:pPr>
        <w:pStyle w:val="a7"/>
        <w:ind w:left="240" w:right="720" w:firstLine="180"/>
      </w:pPr>
      <w:r>
        <w:t xml:space="preserve">import </w:t>
      </w:r>
      <w:proofErr w:type="spellStart"/>
      <w:proofErr w:type="gramStart"/>
      <w:r>
        <w:t>android.database</w:t>
      </w:r>
      <w:proofErr w:type="gramEnd"/>
      <w:r>
        <w:t>.sqlite.SQLiteDatabase</w:t>
      </w:r>
      <w:proofErr w:type="spellEnd"/>
      <w:r>
        <w:t>;</w:t>
      </w:r>
    </w:p>
    <w:p w14:paraId="25F6A873" w14:textId="77777777" w:rsidR="00146C57" w:rsidRDefault="00146C57" w:rsidP="00146C57">
      <w:pPr>
        <w:pStyle w:val="a7"/>
        <w:ind w:left="240" w:right="720" w:firstLine="180"/>
      </w:pPr>
      <w:r>
        <w:t xml:space="preserve">import </w:t>
      </w:r>
      <w:proofErr w:type="spellStart"/>
      <w:proofErr w:type="gramStart"/>
      <w:r>
        <w:t>android.database</w:t>
      </w:r>
      <w:proofErr w:type="gramEnd"/>
      <w:r>
        <w:t>.sqlite.SQLiteQueryBuilder</w:t>
      </w:r>
      <w:proofErr w:type="spellEnd"/>
      <w:r>
        <w:t>;</w:t>
      </w:r>
    </w:p>
    <w:p w14:paraId="02A9129B" w14:textId="77777777" w:rsidR="00146C57" w:rsidRDefault="00146C57" w:rsidP="00146C57">
      <w:pPr>
        <w:pStyle w:val="a7"/>
        <w:ind w:left="240" w:right="720" w:firstLine="180"/>
      </w:pPr>
      <w:r>
        <w:t xml:space="preserve">import </w:t>
      </w:r>
      <w:proofErr w:type="spellStart"/>
      <w:proofErr w:type="gramStart"/>
      <w:r>
        <w:t>android.net.Uri</w:t>
      </w:r>
      <w:proofErr w:type="spellEnd"/>
      <w:proofErr w:type="gramEnd"/>
      <w:r>
        <w:t>;</w:t>
      </w:r>
    </w:p>
    <w:p w14:paraId="2B3B7B15" w14:textId="77777777" w:rsidR="00146C57" w:rsidRDefault="00146C57" w:rsidP="00146C57">
      <w:pPr>
        <w:pStyle w:val="a7"/>
        <w:ind w:left="240" w:right="720" w:firstLine="180"/>
      </w:pPr>
      <w:r>
        <w:t xml:space="preserve">import </w:t>
      </w:r>
      <w:proofErr w:type="spellStart"/>
      <w:r>
        <w:t>android.</w:t>
      </w:r>
      <w:proofErr w:type="gramStart"/>
      <w:r>
        <w:t>text.TextUtils</w:t>
      </w:r>
      <w:proofErr w:type="spellEnd"/>
      <w:proofErr w:type="gramEnd"/>
      <w:r>
        <w:t>;</w:t>
      </w:r>
    </w:p>
    <w:p w14:paraId="23EDA601" w14:textId="77777777" w:rsidR="00146C57" w:rsidRDefault="00146C57" w:rsidP="00146C57">
      <w:pPr>
        <w:pStyle w:val="a7"/>
        <w:ind w:left="240" w:right="720" w:firstLine="180"/>
      </w:pPr>
    </w:p>
    <w:p w14:paraId="6F0648E1" w14:textId="77777777" w:rsidR="00146C57" w:rsidRDefault="00146C57" w:rsidP="00146C57">
      <w:pPr>
        <w:pStyle w:val="a7"/>
        <w:ind w:left="240" w:right="720" w:firstLine="180"/>
      </w:pPr>
      <w:r>
        <w:t>import com.</w:t>
      </w:r>
      <w:proofErr w:type="gramStart"/>
      <w:r>
        <w:t>example.ch11.todos</w:t>
      </w:r>
      <w:proofErr w:type="gramEnd"/>
      <w:r>
        <w:t>.database.TodoDatabaseHelper;</w:t>
      </w:r>
    </w:p>
    <w:p w14:paraId="5F26DBBE" w14:textId="77777777" w:rsidR="00146C57" w:rsidRDefault="00146C57" w:rsidP="00146C57">
      <w:pPr>
        <w:pStyle w:val="a7"/>
        <w:ind w:left="240" w:right="720" w:firstLine="180"/>
      </w:pPr>
      <w:r>
        <w:t>import com.</w:t>
      </w:r>
      <w:proofErr w:type="gramStart"/>
      <w:r>
        <w:t>example.ch11.todos</w:t>
      </w:r>
      <w:proofErr w:type="gramEnd"/>
      <w:r>
        <w:t>.database.TodoTable;</w:t>
      </w:r>
    </w:p>
    <w:p w14:paraId="70C8F98A" w14:textId="77777777" w:rsidR="00146C57" w:rsidRDefault="00146C57" w:rsidP="00146C57">
      <w:pPr>
        <w:pStyle w:val="a7"/>
        <w:ind w:left="240" w:right="720" w:firstLine="180"/>
      </w:pPr>
    </w:p>
    <w:p w14:paraId="691A0416" w14:textId="77777777" w:rsidR="00146C57" w:rsidRDefault="00146C57" w:rsidP="00146C57">
      <w:pPr>
        <w:pStyle w:val="a7"/>
        <w:ind w:left="240" w:right="720" w:firstLine="180"/>
      </w:pPr>
      <w:r>
        <w:t xml:space="preserve">import </w:t>
      </w:r>
      <w:proofErr w:type="spellStart"/>
      <w:proofErr w:type="gramStart"/>
      <w:r>
        <w:t>java.util</w:t>
      </w:r>
      <w:proofErr w:type="gramEnd"/>
      <w:r>
        <w:t>.Arrays</w:t>
      </w:r>
      <w:proofErr w:type="spellEnd"/>
      <w:r>
        <w:t>;</w:t>
      </w:r>
    </w:p>
    <w:p w14:paraId="261BC1FF" w14:textId="77777777" w:rsidR="00146C57" w:rsidRDefault="00146C57" w:rsidP="00146C57">
      <w:pPr>
        <w:pStyle w:val="a7"/>
        <w:ind w:left="240" w:right="720" w:firstLine="180"/>
      </w:pPr>
      <w:r>
        <w:t xml:space="preserve">import </w:t>
      </w:r>
      <w:proofErr w:type="spellStart"/>
      <w:proofErr w:type="gramStart"/>
      <w:r>
        <w:t>java.util</w:t>
      </w:r>
      <w:proofErr w:type="gramEnd"/>
      <w:r>
        <w:t>.HashSet</w:t>
      </w:r>
      <w:proofErr w:type="spellEnd"/>
      <w:r>
        <w:t>;</w:t>
      </w:r>
    </w:p>
    <w:p w14:paraId="11EE0CBC" w14:textId="77777777" w:rsidR="00146C57" w:rsidRDefault="00146C57" w:rsidP="00146C57">
      <w:pPr>
        <w:pStyle w:val="a7"/>
        <w:ind w:left="240" w:right="720" w:firstLine="180"/>
      </w:pPr>
    </w:p>
    <w:p w14:paraId="746B4B81" w14:textId="77777777" w:rsidR="00146C57" w:rsidRDefault="00146C57" w:rsidP="00146C57">
      <w:pPr>
        <w:pStyle w:val="a7"/>
        <w:ind w:left="240" w:right="720" w:firstLine="180"/>
      </w:pPr>
      <w:r>
        <w:t xml:space="preserve">public class </w:t>
      </w:r>
      <w:proofErr w:type="spellStart"/>
      <w:r>
        <w:t>MyTodoContentProvider</w:t>
      </w:r>
      <w:proofErr w:type="spellEnd"/>
      <w:r>
        <w:t xml:space="preserve"> extends </w:t>
      </w:r>
      <w:proofErr w:type="spellStart"/>
      <w:r>
        <w:t>ContentProvider</w:t>
      </w:r>
      <w:proofErr w:type="spellEnd"/>
      <w:r>
        <w:t xml:space="preserve"> {</w:t>
      </w:r>
    </w:p>
    <w:p w14:paraId="533C9171" w14:textId="77777777" w:rsidR="00146C57" w:rsidRDefault="00146C57" w:rsidP="00146C57">
      <w:pPr>
        <w:pStyle w:val="a7"/>
        <w:ind w:left="240" w:right="720" w:firstLine="180"/>
      </w:pPr>
    </w:p>
    <w:p w14:paraId="55A4865F" w14:textId="77777777" w:rsidR="00146C57" w:rsidRDefault="00146C57" w:rsidP="00146C57">
      <w:pPr>
        <w:pStyle w:val="a7"/>
        <w:ind w:left="240" w:right="720" w:firstLine="180"/>
      </w:pPr>
      <w:r>
        <w:t xml:space="preserve">    public static final String CONTENT_TYPE = </w:t>
      </w:r>
      <w:proofErr w:type="spellStart"/>
      <w:r>
        <w:t>ContentResolver.CURSOR_DIR_BASE_TYPE</w:t>
      </w:r>
      <w:proofErr w:type="spellEnd"/>
    </w:p>
    <w:p w14:paraId="23C3E10D" w14:textId="77777777" w:rsidR="00146C57" w:rsidRDefault="00146C57" w:rsidP="00146C57">
      <w:pPr>
        <w:pStyle w:val="a7"/>
        <w:ind w:left="240" w:right="720" w:firstLine="180"/>
      </w:pPr>
      <w:r>
        <w:t xml:space="preserve">            + "/</w:t>
      </w:r>
      <w:proofErr w:type="spellStart"/>
      <w:r>
        <w:t>todos</w:t>
      </w:r>
      <w:proofErr w:type="spellEnd"/>
      <w:r>
        <w:t>";</w:t>
      </w:r>
    </w:p>
    <w:p w14:paraId="2C9D70D6" w14:textId="77777777" w:rsidR="00146C57" w:rsidRDefault="00146C57" w:rsidP="00146C57">
      <w:pPr>
        <w:pStyle w:val="a7"/>
        <w:ind w:left="240" w:right="720" w:firstLine="180"/>
      </w:pPr>
      <w:r>
        <w:t xml:space="preserve">    public static final String CONTENT_ITEM_TYPE = </w:t>
      </w:r>
      <w:proofErr w:type="spellStart"/>
      <w:r>
        <w:t>ContentResolver.CURSOR_ITEM_BASE_TYPE</w:t>
      </w:r>
      <w:proofErr w:type="spellEnd"/>
    </w:p>
    <w:p w14:paraId="2EFE95AA" w14:textId="77777777" w:rsidR="00146C57" w:rsidRDefault="00146C57" w:rsidP="00146C57">
      <w:pPr>
        <w:pStyle w:val="a7"/>
        <w:ind w:left="240" w:right="720" w:firstLine="180"/>
      </w:pPr>
      <w:r>
        <w:t xml:space="preserve">            + "/</w:t>
      </w:r>
      <w:proofErr w:type="spellStart"/>
      <w:r>
        <w:t>todo</w:t>
      </w:r>
      <w:proofErr w:type="spellEnd"/>
      <w:r>
        <w:t>";</w:t>
      </w:r>
    </w:p>
    <w:p w14:paraId="77C05F04" w14:textId="77777777" w:rsidR="00146C57" w:rsidRDefault="00146C57" w:rsidP="00146C57">
      <w:pPr>
        <w:pStyle w:val="a7"/>
        <w:ind w:left="240" w:right="720" w:firstLine="180"/>
      </w:pPr>
      <w:r>
        <w:t xml:space="preserve">    // used for the </w:t>
      </w:r>
      <w:proofErr w:type="spellStart"/>
      <w:r>
        <w:t>UriMacher</w:t>
      </w:r>
      <w:proofErr w:type="spellEnd"/>
    </w:p>
    <w:p w14:paraId="2A0A0880" w14:textId="77777777" w:rsidR="00146C57" w:rsidRDefault="00146C57" w:rsidP="00146C57">
      <w:pPr>
        <w:pStyle w:val="a7"/>
        <w:ind w:left="240" w:right="720" w:firstLine="180"/>
      </w:pPr>
      <w:r>
        <w:t xml:space="preserve">    private static final int TODOS = 10;</w:t>
      </w:r>
    </w:p>
    <w:p w14:paraId="5DF4EDA4" w14:textId="77777777" w:rsidR="00146C57" w:rsidRDefault="00146C57" w:rsidP="00146C57">
      <w:pPr>
        <w:pStyle w:val="a7"/>
        <w:ind w:left="240" w:right="720" w:firstLine="180"/>
      </w:pPr>
      <w:r>
        <w:t xml:space="preserve">    private static final int TODO_ID = 20;</w:t>
      </w:r>
    </w:p>
    <w:p w14:paraId="184D8FF0" w14:textId="77777777" w:rsidR="00146C57" w:rsidRDefault="00146C57" w:rsidP="00146C57">
      <w:pPr>
        <w:pStyle w:val="a7"/>
        <w:ind w:left="240" w:right="720" w:firstLine="180"/>
      </w:pPr>
      <w:r>
        <w:t xml:space="preserve">    private static final String AUTHORITY = "com.</w:t>
      </w:r>
      <w:proofErr w:type="gramStart"/>
      <w:r>
        <w:t>example.ch11.todos</w:t>
      </w:r>
      <w:proofErr w:type="gramEnd"/>
      <w:r>
        <w:t>.contentprovider";</w:t>
      </w:r>
    </w:p>
    <w:p w14:paraId="7297981E" w14:textId="77777777" w:rsidR="00146C57" w:rsidRDefault="00146C57" w:rsidP="00146C57">
      <w:pPr>
        <w:pStyle w:val="a7"/>
        <w:ind w:left="240" w:right="720" w:firstLine="180"/>
      </w:pPr>
      <w:r>
        <w:t xml:space="preserve">    private static final String BASE_PATH = "</w:t>
      </w:r>
      <w:proofErr w:type="spellStart"/>
      <w:r>
        <w:t>todos</w:t>
      </w:r>
      <w:proofErr w:type="spellEnd"/>
      <w:r>
        <w:t>";</w:t>
      </w:r>
    </w:p>
    <w:p w14:paraId="3CB39E00" w14:textId="77777777" w:rsidR="00146C57" w:rsidRDefault="00146C57" w:rsidP="00146C57">
      <w:pPr>
        <w:pStyle w:val="a7"/>
        <w:ind w:left="240" w:right="720" w:firstLine="180"/>
      </w:pPr>
      <w:r>
        <w:t xml:space="preserve">    public static final Uri CONTENT_URI = </w:t>
      </w:r>
      <w:proofErr w:type="spellStart"/>
      <w:r>
        <w:t>Uri.parse</w:t>
      </w:r>
      <w:proofErr w:type="spellEnd"/>
      <w:r>
        <w:t>("content://" + AUTHORITY</w:t>
      </w:r>
    </w:p>
    <w:p w14:paraId="51C13D71" w14:textId="77777777" w:rsidR="00146C57" w:rsidRDefault="00146C57" w:rsidP="00146C57">
      <w:pPr>
        <w:pStyle w:val="a7"/>
        <w:ind w:left="240" w:right="720" w:firstLine="180"/>
      </w:pPr>
      <w:r>
        <w:t xml:space="preserve">            + "/" + BASE_PATH);</w:t>
      </w:r>
    </w:p>
    <w:p w14:paraId="7D5EF0EA" w14:textId="77777777" w:rsidR="00146C57" w:rsidRDefault="00146C57" w:rsidP="00146C57">
      <w:pPr>
        <w:pStyle w:val="a7"/>
        <w:ind w:left="240" w:right="720" w:firstLine="180"/>
      </w:pPr>
      <w:r>
        <w:t xml:space="preserve">    private static final </w:t>
      </w:r>
      <w:proofErr w:type="spellStart"/>
      <w:r>
        <w:t>UriMatcher</w:t>
      </w:r>
      <w:proofErr w:type="spellEnd"/>
      <w:r>
        <w:t xml:space="preserve"> </w:t>
      </w:r>
      <w:proofErr w:type="spellStart"/>
      <w:r>
        <w:t>sURIMatcher</w:t>
      </w:r>
      <w:proofErr w:type="spellEnd"/>
      <w:r>
        <w:t xml:space="preserve"> = new </w:t>
      </w:r>
      <w:proofErr w:type="spellStart"/>
      <w:proofErr w:type="gramStart"/>
      <w:r>
        <w:t>UriMatcher</w:t>
      </w:r>
      <w:proofErr w:type="spellEnd"/>
      <w:r>
        <w:t>(</w:t>
      </w:r>
      <w:proofErr w:type="gramEnd"/>
    </w:p>
    <w:p w14:paraId="3E4D2B2E" w14:textId="77777777" w:rsidR="00146C57" w:rsidRDefault="00146C57" w:rsidP="00146C57">
      <w:pPr>
        <w:pStyle w:val="a7"/>
        <w:ind w:left="240" w:right="720" w:firstLine="180"/>
      </w:pPr>
      <w:r>
        <w:t xml:space="preserve">            </w:t>
      </w:r>
      <w:proofErr w:type="spellStart"/>
      <w:r>
        <w:t>UriMatcher.NO_MATCH</w:t>
      </w:r>
      <w:proofErr w:type="spellEnd"/>
      <w:r>
        <w:t>);</w:t>
      </w:r>
    </w:p>
    <w:p w14:paraId="317E6C63" w14:textId="77777777" w:rsidR="00146C57" w:rsidRDefault="00146C57" w:rsidP="00146C57">
      <w:pPr>
        <w:pStyle w:val="a7"/>
        <w:ind w:left="240" w:right="720" w:firstLine="180"/>
      </w:pPr>
    </w:p>
    <w:p w14:paraId="5A10E249" w14:textId="77777777" w:rsidR="00146C57" w:rsidRDefault="00146C57" w:rsidP="00146C57">
      <w:pPr>
        <w:pStyle w:val="a7"/>
        <w:ind w:left="240" w:right="720" w:firstLine="180"/>
      </w:pPr>
      <w:r>
        <w:t xml:space="preserve">    static {</w:t>
      </w:r>
    </w:p>
    <w:p w14:paraId="54C5FFEE" w14:textId="77777777" w:rsidR="00146C57" w:rsidRDefault="00146C57" w:rsidP="00146C57">
      <w:pPr>
        <w:pStyle w:val="a7"/>
        <w:ind w:left="240" w:right="720" w:firstLine="180"/>
      </w:pPr>
      <w:r>
        <w:t xml:space="preserve">        </w:t>
      </w:r>
      <w:proofErr w:type="spellStart"/>
      <w:r>
        <w:t>sURIMatcher.addURI</w:t>
      </w:r>
      <w:proofErr w:type="spellEnd"/>
      <w:r>
        <w:t>(AUTHORITY, BASE_PATH, TODOS);</w:t>
      </w:r>
    </w:p>
    <w:p w14:paraId="4AF83F80" w14:textId="77777777" w:rsidR="00146C57" w:rsidRDefault="00146C57" w:rsidP="00146C57">
      <w:pPr>
        <w:pStyle w:val="a7"/>
        <w:ind w:left="240" w:right="720" w:firstLine="180"/>
      </w:pPr>
      <w:r>
        <w:lastRenderedPageBreak/>
        <w:t xml:space="preserve">        </w:t>
      </w:r>
      <w:proofErr w:type="spellStart"/>
      <w:r>
        <w:t>sURIMatcher.addURI</w:t>
      </w:r>
      <w:proofErr w:type="spellEnd"/>
      <w:r>
        <w:t>(AUTHORITY, BASE_PATH + "/#", TODO_ID);</w:t>
      </w:r>
    </w:p>
    <w:p w14:paraId="30A8FCE0" w14:textId="77777777" w:rsidR="00146C57" w:rsidRDefault="00146C57" w:rsidP="00146C57">
      <w:pPr>
        <w:pStyle w:val="a7"/>
        <w:ind w:left="240" w:right="720" w:firstLine="180"/>
      </w:pPr>
      <w:r>
        <w:t xml:space="preserve">    }</w:t>
      </w:r>
    </w:p>
    <w:p w14:paraId="5DF9DC03" w14:textId="77777777" w:rsidR="00146C57" w:rsidRDefault="00146C57" w:rsidP="00146C57">
      <w:pPr>
        <w:pStyle w:val="a7"/>
        <w:ind w:left="240" w:right="720" w:firstLine="180"/>
      </w:pPr>
    </w:p>
    <w:p w14:paraId="557A5999" w14:textId="77777777" w:rsidR="00146C57" w:rsidRDefault="00146C57" w:rsidP="00146C57">
      <w:pPr>
        <w:pStyle w:val="a7"/>
        <w:ind w:left="240" w:right="720" w:firstLine="180"/>
      </w:pPr>
      <w:r>
        <w:t xml:space="preserve">    // database</w:t>
      </w:r>
    </w:p>
    <w:p w14:paraId="51CC1BBF" w14:textId="77777777" w:rsidR="00146C57" w:rsidRDefault="00146C57" w:rsidP="00146C57">
      <w:pPr>
        <w:pStyle w:val="a7"/>
        <w:ind w:left="240" w:right="720" w:firstLine="180"/>
      </w:pPr>
      <w:r>
        <w:t xml:space="preserve">    private </w:t>
      </w:r>
      <w:proofErr w:type="spellStart"/>
      <w:r>
        <w:t>TodoDatabaseHelper</w:t>
      </w:r>
      <w:proofErr w:type="spellEnd"/>
      <w:r>
        <w:t xml:space="preserve"> database;</w:t>
      </w:r>
    </w:p>
    <w:p w14:paraId="1E514E13" w14:textId="77777777" w:rsidR="00146C57" w:rsidRDefault="00146C57" w:rsidP="00146C57">
      <w:pPr>
        <w:pStyle w:val="a7"/>
        <w:ind w:left="240" w:right="720" w:firstLine="180"/>
      </w:pPr>
    </w:p>
    <w:p w14:paraId="302CE0A8" w14:textId="77777777" w:rsidR="00146C57" w:rsidRDefault="00146C57" w:rsidP="00146C57">
      <w:pPr>
        <w:pStyle w:val="a7"/>
        <w:ind w:left="240" w:right="720" w:firstLine="180"/>
      </w:pPr>
      <w:r>
        <w:t xml:space="preserve">    @Override</w:t>
      </w:r>
    </w:p>
    <w:p w14:paraId="44B357E2" w14:textId="77777777" w:rsidR="00146C57" w:rsidRDefault="00146C57" w:rsidP="00146C57">
      <w:pPr>
        <w:pStyle w:val="a7"/>
        <w:ind w:left="240" w:right="720" w:firstLine="180"/>
      </w:pPr>
      <w:r>
        <w:t xml:space="preserve">    public </w:t>
      </w:r>
      <w:proofErr w:type="spellStart"/>
      <w:r>
        <w:t>boolean</w:t>
      </w:r>
      <w:proofErr w:type="spellEnd"/>
      <w:r>
        <w:t xml:space="preserve"> </w:t>
      </w:r>
      <w:proofErr w:type="spellStart"/>
      <w:proofErr w:type="gramStart"/>
      <w:r>
        <w:t>onCreate</w:t>
      </w:r>
      <w:proofErr w:type="spellEnd"/>
      <w:r>
        <w:t>(</w:t>
      </w:r>
      <w:proofErr w:type="gramEnd"/>
      <w:r>
        <w:t>) {</w:t>
      </w:r>
    </w:p>
    <w:p w14:paraId="2F3F648D" w14:textId="77777777" w:rsidR="00146C57" w:rsidRDefault="00146C57" w:rsidP="00146C57">
      <w:pPr>
        <w:pStyle w:val="a7"/>
        <w:ind w:left="240" w:right="720" w:firstLine="180"/>
      </w:pPr>
      <w:r>
        <w:t xml:space="preserve">        database = new </w:t>
      </w:r>
      <w:proofErr w:type="spellStart"/>
      <w:r>
        <w:t>TodoDatabaseHelper</w:t>
      </w:r>
      <w:proofErr w:type="spellEnd"/>
      <w:r>
        <w:t>(</w:t>
      </w:r>
      <w:proofErr w:type="spellStart"/>
      <w:proofErr w:type="gramStart"/>
      <w:r>
        <w:t>getContext</w:t>
      </w:r>
      <w:proofErr w:type="spellEnd"/>
      <w:r>
        <w:t>(</w:t>
      </w:r>
      <w:proofErr w:type="gramEnd"/>
      <w:r>
        <w:t>));</w:t>
      </w:r>
    </w:p>
    <w:p w14:paraId="2E013AD5" w14:textId="77777777" w:rsidR="00146C57" w:rsidRDefault="00146C57" w:rsidP="00146C57">
      <w:pPr>
        <w:pStyle w:val="a7"/>
        <w:ind w:left="240" w:right="720" w:firstLine="180"/>
      </w:pPr>
      <w:r>
        <w:t xml:space="preserve">        return false;</w:t>
      </w:r>
    </w:p>
    <w:p w14:paraId="003ACD68" w14:textId="77777777" w:rsidR="00146C57" w:rsidRDefault="00146C57" w:rsidP="00146C57">
      <w:pPr>
        <w:pStyle w:val="a7"/>
        <w:ind w:left="240" w:right="720" w:firstLine="180"/>
      </w:pPr>
      <w:r>
        <w:t xml:space="preserve">    }</w:t>
      </w:r>
    </w:p>
    <w:p w14:paraId="6AE6C1F4" w14:textId="77777777" w:rsidR="00146C57" w:rsidRDefault="00146C57" w:rsidP="00146C57">
      <w:pPr>
        <w:pStyle w:val="a7"/>
        <w:ind w:left="240" w:right="720" w:firstLine="180"/>
      </w:pPr>
    </w:p>
    <w:p w14:paraId="31ABB02B" w14:textId="77777777" w:rsidR="00146C57" w:rsidRDefault="00146C57" w:rsidP="00146C57">
      <w:pPr>
        <w:pStyle w:val="a7"/>
        <w:ind w:left="240" w:right="720" w:firstLine="180"/>
      </w:pPr>
      <w:r>
        <w:t xml:space="preserve">    @Override</w:t>
      </w:r>
    </w:p>
    <w:p w14:paraId="22923385" w14:textId="77777777" w:rsidR="00146C57" w:rsidRDefault="00146C57" w:rsidP="00146C57">
      <w:pPr>
        <w:pStyle w:val="a7"/>
        <w:ind w:left="240" w:right="720" w:firstLine="180"/>
      </w:pPr>
      <w:r>
        <w:t xml:space="preserve">    public Cursor </w:t>
      </w:r>
      <w:proofErr w:type="gramStart"/>
      <w:r>
        <w:t>query(</w:t>
      </w:r>
      <w:proofErr w:type="gramEnd"/>
      <w:r>
        <w:t xml:space="preserve">Uri </w:t>
      </w:r>
      <w:proofErr w:type="spellStart"/>
      <w:r>
        <w:t>uri</w:t>
      </w:r>
      <w:proofErr w:type="spellEnd"/>
      <w:r>
        <w:t>, String[] projection, String selection,</w:t>
      </w:r>
    </w:p>
    <w:p w14:paraId="5DCF3D3F" w14:textId="77777777" w:rsidR="00146C57" w:rsidRDefault="00146C57" w:rsidP="00146C57">
      <w:pPr>
        <w:pStyle w:val="a7"/>
        <w:ind w:left="240" w:right="720" w:firstLine="180"/>
      </w:pPr>
      <w:r>
        <w:t xml:space="preserve">                        </w:t>
      </w:r>
      <w:proofErr w:type="gramStart"/>
      <w:r>
        <w:t>String[</w:t>
      </w:r>
      <w:proofErr w:type="gramEnd"/>
      <w:r>
        <w:t xml:space="preserve">] </w:t>
      </w:r>
      <w:proofErr w:type="spellStart"/>
      <w:r>
        <w:t>selectionArgs</w:t>
      </w:r>
      <w:proofErr w:type="spellEnd"/>
      <w:r>
        <w:t xml:space="preserve">, String </w:t>
      </w:r>
      <w:proofErr w:type="spellStart"/>
      <w:r>
        <w:t>sortOrder</w:t>
      </w:r>
      <w:proofErr w:type="spellEnd"/>
      <w:r>
        <w:t>) {</w:t>
      </w:r>
    </w:p>
    <w:p w14:paraId="726D821C" w14:textId="77777777" w:rsidR="00146C57" w:rsidRDefault="00146C57" w:rsidP="00146C57">
      <w:pPr>
        <w:pStyle w:val="a7"/>
        <w:ind w:left="240" w:right="720" w:firstLine="180"/>
      </w:pPr>
    </w:p>
    <w:p w14:paraId="6E255F69" w14:textId="77777777" w:rsidR="00146C57" w:rsidRDefault="00146C57" w:rsidP="00146C57">
      <w:pPr>
        <w:pStyle w:val="a7"/>
        <w:ind w:left="240" w:right="720" w:firstLine="180"/>
      </w:pPr>
      <w:r>
        <w:t xml:space="preserve">        // </w:t>
      </w:r>
      <w:proofErr w:type="spellStart"/>
      <w:r>
        <w:t>Uisng</w:t>
      </w:r>
      <w:proofErr w:type="spellEnd"/>
      <w:r>
        <w:t xml:space="preserve"> </w:t>
      </w:r>
      <w:proofErr w:type="spellStart"/>
      <w:r>
        <w:t>SQLiteQueryBuilder</w:t>
      </w:r>
      <w:proofErr w:type="spellEnd"/>
      <w:r>
        <w:t xml:space="preserve"> instead of </w:t>
      </w:r>
      <w:proofErr w:type="gramStart"/>
      <w:r>
        <w:t>query(</w:t>
      </w:r>
      <w:proofErr w:type="gramEnd"/>
      <w:r>
        <w:t>) method</w:t>
      </w:r>
    </w:p>
    <w:p w14:paraId="2ACA2712" w14:textId="77777777" w:rsidR="00146C57" w:rsidRDefault="00146C57" w:rsidP="00146C57">
      <w:pPr>
        <w:pStyle w:val="a7"/>
        <w:ind w:left="240" w:right="720" w:firstLine="180"/>
      </w:pPr>
      <w:r>
        <w:t xml:space="preserve">        </w:t>
      </w:r>
      <w:proofErr w:type="spellStart"/>
      <w:r>
        <w:t>SQLiteQueryBuilder</w:t>
      </w:r>
      <w:proofErr w:type="spellEnd"/>
      <w:r>
        <w:t xml:space="preserve"> </w:t>
      </w:r>
      <w:proofErr w:type="spellStart"/>
      <w:r>
        <w:t>queryBuilder</w:t>
      </w:r>
      <w:proofErr w:type="spellEnd"/>
      <w:r>
        <w:t xml:space="preserve"> = new </w:t>
      </w:r>
      <w:proofErr w:type="spellStart"/>
      <w:proofErr w:type="gramStart"/>
      <w:r>
        <w:t>SQLiteQueryBuilder</w:t>
      </w:r>
      <w:proofErr w:type="spellEnd"/>
      <w:r>
        <w:t>(</w:t>
      </w:r>
      <w:proofErr w:type="gramEnd"/>
      <w:r>
        <w:t>);</w:t>
      </w:r>
    </w:p>
    <w:p w14:paraId="2849B4FB" w14:textId="77777777" w:rsidR="00146C57" w:rsidRDefault="00146C57" w:rsidP="00146C57">
      <w:pPr>
        <w:pStyle w:val="a7"/>
        <w:ind w:left="240" w:right="720" w:firstLine="180"/>
      </w:pPr>
    </w:p>
    <w:p w14:paraId="2EB0DA0D" w14:textId="77777777" w:rsidR="00146C57" w:rsidRDefault="00146C57" w:rsidP="00146C57">
      <w:pPr>
        <w:pStyle w:val="a7"/>
        <w:ind w:left="240" w:right="720" w:firstLine="180"/>
      </w:pPr>
      <w:r>
        <w:t xml:space="preserve">        // check if the caller has requested a column which does not exists</w:t>
      </w:r>
    </w:p>
    <w:p w14:paraId="51A9E888" w14:textId="77777777" w:rsidR="00146C57" w:rsidRDefault="00146C57" w:rsidP="00146C57">
      <w:pPr>
        <w:pStyle w:val="a7"/>
        <w:ind w:left="240" w:right="720" w:firstLine="180"/>
      </w:pPr>
      <w:r>
        <w:t xml:space="preserve">        </w:t>
      </w:r>
      <w:proofErr w:type="spellStart"/>
      <w:r>
        <w:t>checkColumns</w:t>
      </w:r>
      <w:proofErr w:type="spellEnd"/>
      <w:r>
        <w:t>(projection);</w:t>
      </w:r>
    </w:p>
    <w:p w14:paraId="7E4A9201" w14:textId="77777777" w:rsidR="00146C57" w:rsidRDefault="00146C57" w:rsidP="00146C57">
      <w:pPr>
        <w:pStyle w:val="a7"/>
        <w:ind w:left="240" w:right="720" w:firstLine="180"/>
      </w:pPr>
    </w:p>
    <w:p w14:paraId="0DD02016" w14:textId="77777777" w:rsidR="00146C57" w:rsidRDefault="00146C57" w:rsidP="00146C57">
      <w:pPr>
        <w:pStyle w:val="a7"/>
        <w:ind w:left="240" w:right="720" w:firstLine="180"/>
      </w:pPr>
      <w:r>
        <w:t xml:space="preserve">        // Set the table</w:t>
      </w:r>
    </w:p>
    <w:p w14:paraId="046B98E1" w14:textId="77777777" w:rsidR="00146C57" w:rsidRDefault="00146C57" w:rsidP="00146C57">
      <w:pPr>
        <w:pStyle w:val="a7"/>
        <w:ind w:left="240" w:right="720" w:firstLine="180"/>
      </w:pPr>
      <w:r>
        <w:t xml:space="preserve">        </w:t>
      </w:r>
      <w:proofErr w:type="spellStart"/>
      <w:r>
        <w:t>queryBuilder.setTables</w:t>
      </w:r>
      <w:proofErr w:type="spellEnd"/>
      <w:r>
        <w:t>(</w:t>
      </w:r>
      <w:proofErr w:type="spellStart"/>
      <w:r>
        <w:t>TodoTable.TABLE_TODO</w:t>
      </w:r>
      <w:proofErr w:type="spellEnd"/>
      <w:r>
        <w:t>);</w:t>
      </w:r>
    </w:p>
    <w:p w14:paraId="2ED49BA6" w14:textId="77777777" w:rsidR="00146C57" w:rsidRDefault="00146C57" w:rsidP="00146C57">
      <w:pPr>
        <w:pStyle w:val="a7"/>
        <w:ind w:left="240" w:right="720" w:firstLine="180"/>
      </w:pPr>
    </w:p>
    <w:p w14:paraId="2D63F3B7" w14:textId="77777777" w:rsidR="00146C57" w:rsidRDefault="00146C57" w:rsidP="00146C57">
      <w:pPr>
        <w:pStyle w:val="a7"/>
        <w:ind w:left="240" w:right="720" w:firstLine="180"/>
      </w:pPr>
      <w:r>
        <w:t xml:space="preserve">        int </w:t>
      </w:r>
      <w:proofErr w:type="spellStart"/>
      <w:r>
        <w:t>uriType</w:t>
      </w:r>
      <w:proofErr w:type="spellEnd"/>
      <w:r>
        <w:t xml:space="preserve"> = </w:t>
      </w:r>
      <w:proofErr w:type="spellStart"/>
      <w:r>
        <w:t>sURIMatcher.match</w:t>
      </w:r>
      <w:proofErr w:type="spellEnd"/>
      <w:r>
        <w:t>(</w:t>
      </w:r>
      <w:proofErr w:type="spellStart"/>
      <w:r>
        <w:t>uri</w:t>
      </w:r>
      <w:proofErr w:type="spellEnd"/>
      <w:r>
        <w:t>);</w:t>
      </w:r>
    </w:p>
    <w:p w14:paraId="6E898719" w14:textId="77777777" w:rsidR="00146C57" w:rsidRDefault="00146C57" w:rsidP="00146C57">
      <w:pPr>
        <w:pStyle w:val="a7"/>
        <w:ind w:left="240" w:right="720" w:firstLine="180"/>
      </w:pPr>
      <w:r>
        <w:t xml:space="preserve">        switch (</w:t>
      </w:r>
      <w:proofErr w:type="spellStart"/>
      <w:r>
        <w:t>uriType</w:t>
      </w:r>
      <w:proofErr w:type="spellEnd"/>
      <w:r>
        <w:t>) {</w:t>
      </w:r>
    </w:p>
    <w:p w14:paraId="2D10BF32" w14:textId="77777777" w:rsidR="00146C57" w:rsidRDefault="00146C57" w:rsidP="00146C57">
      <w:pPr>
        <w:pStyle w:val="a7"/>
        <w:ind w:left="240" w:right="720" w:firstLine="180"/>
      </w:pPr>
      <w:r>
        <w:t xml:space="preserve">            case TODOS:</w:t>
      </w:r>
    </w:p>
    <w:p w14:paraId="7683B767" w14:textId="77777777" w:rsidR="00146C57" w:rsidRDefault="00146C57" w:rsidP="00146C57">
      <w:pPr>
        <w:pStyle w:val="a7"/>
        <w:ind w:left="240" w:right="720" w:firstLine="180"/>
      </w:pPr>
      <w:r>
        <w:t xml:space="preserve">                break;</w:t>
      </w:r>
    </w:p>
    <w:p w14:paraId="361FED3E" w14:textId="77777777" w:rsidR="00146C57" w:rsidRDefault="00146C57" w:rsidP="00146C57">
      <w:pPr>
        <w:pStyle w:val="a7"/>
        <w:ind w:left="240" w:right="720" w:firstLine="180"/>
      </w:pPr>
      <w:r>
        <w:t xml:space="preserve">            case TODO_ID:</w:t>
      </w:r>
    </w:p>
    <w:p w14:paraId="01DD4310" w14:textId="77777777" w:rsidR="00146C57" w:rsidRDefault="00146C57" w:rsidP="00146C57">
      <w:pPr>
        <w:pStyle w:val="a7"/>
        <w:ind w:left="240" w:right="720" w:firstLine="180"/>
      </w:pPr>
      <w:r>
        <w:lastRenderedPageBreak/>
        <w:t xml:space="preserve">                // adding the ID to the original query</w:t>
      </w:r>
    </w:p>
    <w:p w14:paraId="206260A1" w14:textId="77777777" w:rsidR="00146C57" w:rsidRDefault="00146C57" w:rsidP="00146C57">
      <w:pPr>
        <w:pStyle w:val="a7"/>
        <w:ind w:left="240" w:right="720" w:firstLine="180"/>
      </w:pPr>
      <w:r>
        <w:t xml:space="preserve">                </w:t>
      </w:r>
      <w:proofErr w:type="spellStart"/>
      <w:r>
        <w:t>queryBuilder.appendWhere</w:t>
      </w:r>
      <w:proofErr w:type="spellEnd"/>
      <w:r>
        <w:t>(</w:t>
      </w:r>
      <w:proofErr w:type="spellStart"/>
      <w:r>
        <w:t>TodoTable.COLUMN_ID</w:t>
      </w:r>
      <w:proofErr w:type="spellEnd"/>
      <w:r>
        <w:t xml:space="preserve"> + "="</w:t>
      </w:r>
    </w:p>
    <w:p w14:paraId="7921D395" w14:textId="77777777" w:rsidR="00146C57" w:rsidRDefault="00146C57" w:rsidP="00146C57">
      <w:pPr>
        <w:pStyle w:val="a7"/>
        <w:ind w:left="240" w:right="720" w:firstLine="180"/>
      </w:pPr>
      <w:r>
        <w:t xml:space="preserve">                        + </w:t>
      </w:r>
      <w:proofErr w:type="spellStart"/>
      <w:proofErr w:type="gramStart"/>
      <w:r>
        <w:t>uri.getLastPathSegment</w:t>
      </w:r>
      <w:proofErr w:type="spellEnd"/>
      <w:proofErr w:type="gramEnd"/>
      <w:r>
        <w:t>());</w:t>
      </w:r>
    </w:p>
    <w:p w14:paraId="21BEFCD5" w14:textId="77777777" w:rsidR="00146C57" w:rsidRDefault="00146C57" w:rsidP="00146C57">
      <w:pPr>
        <w:pStyle w:val="a7"/>
        <w:ind w:left="240" w:right="720" w:firstLine="180"/>
      </w:pPr>
      <w:r>
        <w:t xml:space="preserve">                break;</w:t>
      </w:r>
    </w:p>
    <w:p w14:paraId="36F63B0A" w14:textId="77777777" w:rsidR="00146C57" w:rsidRDefault="00146C57" w:rsidP="00146C57">
      <w:pPr>
        <w:pStyle w:val="a7"/>
        <w:ind w:left="240" w:right="720" w:firstLine="180"/>
      </w:pPr>
      <w:r>
        <w:t xml:space="preserve">            default:</w:t>
      </w:r>
    </w:p>
    <w:p w14:paraId="1F43C94C" w14:textId="77777777" w:rsidR="00146C57" w:rsidRDefault="00146C57" w:rsidP="00146C57">
      <w:pPr>
        <w:pStyle w:val="a7"/>
        <w:ind w:left="240" w:right="720" w:firstLine="180"/>
      </w:pPr>
      <w:r>
        <w:t xml:space="preserve">                throw new </w:t>
      </w:r>
      <w:proofErr w:type="spellStart"/>
      <w:proofErr w:type="gramStart"/>
      <w:r>
        <w:t>IllegalArgumentException</w:t>
      </w:r>
      <w:proofErr w:type="spellEnd"/>
      <w:r>
        <w:t>(</w:t>
      </w:r>
      <w:proofErr w:type="gramEnd"/>
      <w:r>
        <w:t xml:space="preserve">"Unknown URI: " + </w:t>
      </w:r>
      <w:proofErr w:type="spellStart"/>
      <w:r>
        <w:t>uri</w:t>
      </w:r>
      <w:proofErr w:type="spellEnd"/>
      <w:r>
        <w:t>);</w:t>
      </w:r>
    </w:p>
    <w:p w14:paraId="068E3A36" w14:textId="77777777" w:rsidR="00146C57" w:rsidRDefault="00146C57" w:rsidP="00146C57">
      <w:pPr>
        <w:pStyle w:val="a7"/>
        <w:ind w:left="240" w:right="720" w:firstLine="180"/>
      </w:pPr>
      <w:r>
        <w:t xml:space="preserve">        }</w:t>
      </w:r>
    </w:p>
    <w:p w14:paraId="195BD5AD" w14:textId="77777777" w:rsidR="00146C57" w:rsidRDefault="00146C57" w:rsidP="00146C57">
      <w:pPr>
        <w:pStyle w:val="a7"/>
        <w:ind w:left="240" w:right="720" w:firstLine="180"/>
      </w:pPr>
    </w:p>
    <w:p w14:paraId="73212031" w14:textId="77777777" w:rsidR="00146C57" w:rsidRDefault="00146C57" w:rsidP="00146C57">
      <w:pPr>
        <w:pStyle w:val="a7"/>
        <w:ind w:left="240" w:right="720" w:firstLine="180"/>
      </w:pPr>
      <w:r>
        <w:t xml:space="preserve">        </w:t>
      </w:r>
      <w:proofErr w:type="spellStart"/>
      <w:r>
        <w:t>SQLiteDatabase</w:t>
      </w:r>
      <w:proofErr w:type="spellEnd"/>
      <w:r>
        <w:t xml:space="preserve"> </w:t>
      </w:r>
      <w:proofErr w:type="spellStart"/>
      <w:r>
        <w:t>db</w:t>
      </w:r>
      <w:proofErr w:type="spellEnd"/>
      <w:r>
        <w:t xml:space="preserve"> = </w:t>
      </w:r>
      <w:proofErr w:type="spellStart"/>
      <w:proofErr w:type="gramStart"/>
      <w:r>
        <w:t>database.getWritableDatabase</w:t>
      </w:r>
      <w:proofErr w:type="spellEnd"/>
      <w:proofErr w:type="gramEnd"/>
      <w:r>
        <w:t>();</w:t>
      </w:r>
    </w:p>
    <w:p w14:paraId="58DCE98A" w14:textId="77777777" w:rsidR="00146C57" w:rsidRDefault="00146C57" w:rsidP="00146C57">
      <w:pPr>
        <w:pStyle w:val="a7"/>
        <w:ind w:left="240" w:right="720" w:firstLine="180"/>
      </w:pPr>
      <w:r>
        <w:t xml:space="preserve">        Cursor </w:t>
      </w:r>
      <w:proofErr w:type="spellStart"/>
      <w:r>
        <w:t>cursor</w:t>
      </w:r>
      <w:proofErr w:type="spellEnd"/>
      <w:r>
        <w:t xml:space="preserve"> = </w:t>
      </w:r>
      <w:proofErr w:type="spellStart"/>
      <w:r>
        <w:t>queryBuilder.query</w:t>
      </w:r>
      <w:proofErr w:type="spellEnd"/>
      <w:r>
        <w:t>(</w:t>
      </w:r>
      <w:proofErr w:type="spellStart"/>
      <w:r>
        <w:t>db</w:t>
      </w:r>
      <w:proofErr w:type="spellEnd"/>
      <w:r>
        <w:t>, projection, selection,</w:t>
      </w:r>
    </w:p>
    <w:p w14:paraId="2DF84925" w14:textId="77777777" w:rsidR="00146C57" w:rsidRDefault="00146C57" w:rsidP="00146C57">
      <w:pPr>
        <w:pStyle w:val="a7"/>
        <w:ind w:left="240" w:right="720" w:firstLine="180"/>
      </w:pPr>
      <w:r>
        <w:t xml:space="preserve">                </w:t>
      </w:r>
      <w:proofErr w:type="spellStart"/>
      <w:r>
        <w:t>selectionArgs</w:t>
      </w:r>
      <w:proofErr w:type="spellEnd"/>
      <w:r>
        <w:t xml:space="preserve">, null, null, </w:t>
      </w:r>
      <w:proofErr w:type="spellStart"/>
      <w:r>
        <w:t>sortOrder</w:t>
      </w:r>
      <w:proofErr w:type="spellEnd"/>
      <w:r>
        <w:t>);</w:t>
      </w:r>
    </w:p>
    <w:p w14:paraId="291AED81" w14:textId="77777777" w:rsidR="00146C57" w:rsidRDefault="00146C57" w:rsidP="00146C57">
      <w:pPr>
        <w:pStyle w:val="a7"/>
        <w:ind w:left="240" w:right="720" w:firstLine="180"/>
      </w:pPr>
      <w:r>
        <w:t xml:space="preserve">        // make sure that potential listeners are getting notified</w:t>
      </w:r>
    </w:p>
    <w:p w14:paraId="09163845" w14:textId="77777777" w:rsidR="00146C57" w:rsidRDefault="00146C57" w:rsidP="00146C57">
      <w:pPr>
        <w:pStyle w:val="a7"/>
        <w:ind w:left="240" w:right="720" w:firstLine="180"/>
      </w:pPr>
      <w:r>
        <w:t xml:space="preserve">        </w:t>
      </w:r>
      <w:proofErr w:type="spellStart"/>
      <w:proofErr w:type="gramStart"/>
      <w:r>
        <w:t>cursor.setNotificationUri</w:t>
      </w:r>
      <w:proofErr w:type="spellEnd"/>
      <w:proofErr w:type="gramEnd"/>
      <w:r>
        <w:t>(</w:t>
      </w:r>
      <w:proofErr w:type="spellStart"/>
      <w:r>
        <w:t>getContext</w:t>
      </w:r>
      <w:proofErr w:type="spellEnd"/>
      <w:r>
        <w:t>().</w:t>
      </w:r>
      <w:proofErr w:type="spellStart"/>
      <w:r>
        <w:t>getContentResolver</w:t>
      </w:r>
      <w:proofErr w:type="spellEnd"/>
      <w:r>
        <w:t xml:space="preserve">(), </w:t>
      </w:r>
      <w:proofErr w:type="spellStart"/>
      <w:r>
        <w:t>uri</w:t>
      </w:r>
      <w:proofErr w:type="spellEnd"/>
      <w:r>
        <w:t>);</w:t>
      </w:r>
    </w:p>
    <w:p w14:paraId="347970B4" w14:textId="77777777" w:rsidR="00146C57" w:rsidRDefault="00146C57" w:rsidP="00146C57">
      <w:pPr>
        <w:pStyle w:val="a7"/>
        <w:ind w:left="240" w:right="720" w:firstLine="180"/>
      </w:pPr>
    </w:p>
    <w:p w14:paraId="31E587BA" w14:textId="77777777" w:rsidR="00146C57" w:rsidRDefault="00146C57" w:rsidP="00146C57">
      <w:pPr>
        <w:pStyle w:val="a7"/>
        <w:ind w:left="240" w:right="720" w:firstLine="180"/>
      </w:pPr>
      <w:r>
        <w:t xml:space="preserve">        return cursor;</w:t>
      </w:r>
    </w:p>
    <w:p w14:paraId="4D94B858" w14:textId="77777777" w:rsidR="00146C57" w:rsidRDefault="00146C57" w:rsidP="00146C57">
      <w:pPr>
        <w:pStyle w:val="a7"/>
        <w:ind w:left="240" w:right="720" w:firstLine="180"/>
      </w:pPr>
      <w:r>
        <w:t xml:space="preserve">    }</w:t>
      </w:r>
    </w:p>
    <w:p w14:paraId="5D70F6A3" w14:textId="77777777" w:rsidR="00146C57" w:rsidRDefault="00146C57" w:rsidP="00146C57">
      <w:pPr>
        <w:pStyle w:val="a7"/>
        <w:ind w:left="240" w:right="720" w:firstLine="180"/>
      </w:pPr>
    </w:p>
    <w:p w14:paraId="51B2AFEB" w14:textId="77777777" w:rsidR="00146C57" w:rsidRDefault="00146C57" w:rsidP="00146C57">
      <w:pPr>
        <w:pStyle w:val="a7"/>
        <w:ind w:left="240" w:right="720" w:firstLine="180"/>
      </w:pPr>
      <w:r>
        <w:t xml:space="preserve">    @Override</w:t>
      </w:r>
    </w:p>
    <w:p w14:paraId="4F13A901" w14:textId="77777777" w:rsidR="00146C57" w:rsidRDefault="00146C57" w:rsidP="00146C57">
      <w:pPr>
        <w:pStyle w:val="a7"/>
        <w:ind w:left="240" w:right="720" w:firstLine="180"/>
      </w:pPr>
      <w:r>
        <w:t xml:space="preserve">    public String </w:t>
      </w:r>
      <w:proofErr w:type="spellStart"/>
      <w:proofErr w:type="gramStart"/>
      <w:r>
        <w:t>getType</w:t>
      </w:r>
      <w:proofErr w:type="spellEnd"/>
      <w:r>
        <w:t>(</w:t>
      </w:r>
      <w:proofErr w:type="gramEnd"/>
      <w:r>
        <w:t xml:space="preserve">Uri </w:t>
      </w:r>
      <w:proofErr w:type="spellStart"/>
      <w:r>
        <w:t>uri</w:t>
      </w:r>
      <w:proofErr w:type="spellEnd"/>
      <w:r>
        <w:t>) {</w:t>
      </w:r>
    </w:p>
    <w:p w14:paraId="40477503" w14:textId="77777777" w:rsidR="00146C57" w:rsidRDefault="00146C57" w:rsidP="00146C57">
      <w:pPr>
        <w:pStyle w:val="a7"/>
        <w:ind w:left="240" w:right="720" w:firstLine="180"/>
      </w:pPr>
      <w:r>
        <w:t xml:space="preserve">        return null;</w:t>
      </w:r>
    </w:p>
    <w:p w14:paraId="1060D247" w14:textId="77777777" w:rsidR="00146C57" w:rsidRDefault="00146C57" w:rsidP="00146C57">
      <w:pPr>
        <w:pStyle w:val="a7"/>
        <w:ind w:left="240" w:right="720" w:firstLine="180"/>
      </w:pPr>
      <w:r>
        <w:t xml:space="preserve">    }</w:t>
      </w:r>
    </w:p>
    <w:p w14:paraId="6D6FADA1" w14:textId="77777777" w:rsidR="00146C57" w:rsidRDefault="00146C57" w:rsidP="00146C57">
      <w:pPr>
        <w:pStyle w:val="a7"/>
        <w:ind w:left="240" w:right="720" w:firstLine="180"/>
      </w:pPr>
    </w:p>
    <w:p w14:paraId="7064F066" w14:textId="77777777" w:rsidR="00146C57" w:rsidRDefault="00146C57" w:rsidP="00146C57">
      <w:pPr>
        <w:pStyle w:val="a7"/>
        <w:ind w:left="240" w:right="720" w:firstLine="180"/>
      </w:pPr>
      <w:r>
        <w:t xml:space="preserve">    @Override</w:t>
      </w:r>
    </w:p>
    <w:p w14:paraId="6B675D15" w14:textId="77777777" w:rsidR="00146C57" w:rsidRDefault="00146C57" w:rsidP="00146C57">
      <w:pPr>
        <w:pStyle w:val="a7"/>
        <w:ind w:left="240" w:right="720" w:firstLine="180"/>
      </w:pPr>
      <w:r>
        <w:t xml:space="preserve">    public Uri </w:t>
      </w:r>
      <w:proofErr w:type="gramStart"/>
      <w:r>
        <w:t>insert(</w:t>
      </w:r>
      <w:proofErr w:type="gramEnd"/>
      <w:r>
        <w:t xml:space="preserve">Uri </w:t>
      </w:r>
      <w:proofErr w:type="spellStart"/>
      <w:r>
        <w:t>uri</w:t>
      </w:r>
      <w:proofErr w:type="spellEnd"/>
      <w:r>
        <w:t xml:space="preserve">, </w:t>
      </w:r>
      <w:proofErr w:type="spellStart"/>
      <w:r>
        <w:t>ContentValues</w:t>
      </w:r>
      <w:proofErr w:type="spellEnd"/>
      <w:r>
        <w:t xml:space="preserve"> values) {</w:t>
      </w:r>
    </w:p>
    <w:p w14:paraId="776ADB59" w14:textId="77777777" w:rsidR="00146C57" w:rsidRDefault="00146C57" w:rsidP="00146C57">
      <w:pPr>
        <w:pStyle w:val="a7"/>
        <w:ind w:left="240" w:right="720" w:firstLine="180"/>
      </w:pPr>
      <w:r>
        <w:t xml:space="preserve">        int </w:t>
      </w:r>
      <w:proofErr w:type="spellStart"/>
      <w:r>
        <w:t>uriType</w:t>
      </w:r>
      <w:proofErr w:type="spellEnd"/>
      <w:r>
        <w:t xml:space="preserve"> = </w:t>
      </w:r>
      <w:proofErr w:type="spellStart"/>
      <w:r>
        <w:t>sURIMatcher.match</w:t>
      </w:r>
      <w:proofErr w:type="spellEnd"/>
      <w:r>
        <w:t>(</w:t>
      </w:r>
      <w:proofErr w:type="spellStart"/>
      <w:r>
        <w:t>uri</w:t>
      </w:r>
      <w:proofErr w:type="spellEnd"/>
      <w:r>
        <w:t>);</w:t>
      </w:r>
    </w:p>
    <w:p w14:paraId="596DD4C0" w14:textId="77777777" w:rsidR="00146C57" w:rsidRDefault="00146C57" w:rsidP="00146C57">
      <w:pPr>
        <w:pStyle w:val="a7"/>
        <w:ind w:left="240" w:right="720" w:firstLine="180"/>
      </w:pPr>
      <w:r>
        <w:t xml:space="preserve">        </w:t>
      </w:r>
      <w:proofErr w:type="spellStart"/>
      <w:r>
        <w:t>SQLiteDatabase</w:t>
      </w:r>
      <w:proofErr w:type="spellEnd"/>
      <w:r>
        <w:t xml:space="preserve"> </w:t>
      </w:r>
      <w:proofErr w:type="spellStart"/>
      <w:r>
        <w:t>sqlDB</w:t>
      </w:r>
      <w:proofErr w:type="spellEnd"/>
      <w:r>
        <w:t xml:space="preserve"> = </w:t>
      </w:r>
      <w:proofErr w:type="spellStart"/>
      <w:proofErr w:type="gramStart"/>
      <w:r>
        <w:t>database.getWritableDatabase</w:t>
      </w:r>
      <w:proofErr w:type="spellEnd"/>
      <w:proofErr w:type="gramEnd"/>
      <w:r>
        <w:t>();</w:t>
      </w:r>
    </w:p>
    <w:p w14:paraId="6587A77C" w14:textId="77777777" w:rsidR="00146C57" w:rsidRDefault="00146C57" w:rsidP="00146C57">
      <w:pPr>
        <w:pStyle w:val="a7"/>
        <w:ind w:left="240" w:right="720" w:firstLine="180"/>
      </w:pPr>
      <w:r>
        <w:t xml:space="preserve">        long id = 0;</w:t>
      </w:r>
    </w:p>
    <w:p w14:paraId="203122CE" w14:textId="77777777" w:rsidR="00146C57" w:rsidRDefault="00146C57" w:rsidP="00146C57">
      <w:pPr>
        <w:pStyle w:val="a7"/>
        <w:ind w:left="240" w:right="720" w:firstLine="180"/>
      </w:pPr>
      <w:r>
        <w:t xml:space="preserve">        switch (</w:t>
      </w:r>
      <w:proofErr w:type="spellStart"/>
      <w:r>
        <w:t>uriType</w:t>
      </w:r>
      <w:proofErr w:type="spellEnd"/>
      <w:r>
        <w:t>) {</w:t>
      </w:r>
    </w:p>
    <w:p w14:paraId="1810FBC0" w14:textId="77777777" w:rsidR="00146C57" w:rsidRDefault="00146C57" w:rsidP="00146C57">
      <w:pPr>
        <w:pStyle w:val="a7"/>
        <w:ind w:left="240" w:right="720" w:firstLine="180"/>
      </w:pPr>
      <w:r>
        <w:t xml:space="preserve">            case TODOS:</w:t>
      </w:r>
    </w:p>
    <w:p w14:paraId="5E96B017" w14:textId="77777777" w:rsidR="00146C57" w:rsidRDefault="00146C57" w:rsidP="00146C57">
      <w:pPr>
        <w:pStyle w:val="a7"/>
        <w:ind w:left="240" w:right="720" w:firstLine="180"/>
      </w:pPr>
      <w:r>
        <w:t xml:space="preserve">                id = </w:t>
      </w:r>
      <w:proofErr w:type="spellStart"/>
      <w:r>
        <w:t>sqlDB.insert</w:t>
      </w:r>
      <w:proofErr w:type="spellEnd"/>
      <w:r>
        <w:t>(</w:t>
      </w:r>
      <w:proofErr w:type="spellStart"/>
      <w:r>
        <w:t>TodoTable.TABLE_TODO</w:t>
      </w:r>
      <w:proofErr w:type="spellEnd"/>
      <w:r>
        <w:t>, null, values);</w:t>
      </w:r>
    </w:p>
    <w:p w14:paraId="55EE5D29" w14:textId="77777777" w:rsidR="00146C57" w:rsidRDefault="00146C57" w:rsidP="00146C57">
      <w:pPr>
        <w:pStyle w:val="a7"/>
        <w:ind w:left="240" w:right="720" w:firstLine="180"/>
      </w:pPr>
      <w:r>
        <w:lastRenderedPageBreak/>
        <w:t xml:space="preserve">                break;</w:t>
      </w:r>
    </w:p>
    <w:p w14:paraId="3478E2EF" w14:textId="77777777" w:rsidR="00146C57" w:rsidRDefault="00146C57" w:rsidP="00146C57">
      <w:pPr>
        <w:pStyle w:val="a7"/>
        <w:ind w:left="240" w:right="720" w:firstLine="180"/>
      </w:pPr>
      <w:r>
        <w:t xml:space="preserve">            default:</w:t>
      </w:r>
    </w:p>
    <w:p w14:paraId="1CA6BA07" w14:textId="77777777" w:rsidR="00146C57" w:rsidRDefault="00146C57" w:rsidP="00146C57">
      <w:pPr>
        <w:pStyle w:val="a7"/>
        <w:ind w:left="240" w:right="720" w:firstLine="180"/>
      </w:pPr>
      <w:r>
        <w:t xml:space="preserve">                throw new </w:t>
      </w:r>
      <w:proofErr w:type="spellStart"/>
      <w:proofErr w:type="gramStart"/>
      <w:r>
        <w:t>IllegalArgumentException</w:t>
      </w:r>
      <w:proofErr w:type="spellEnd"/>
      <w:r>
        <w:t>(</w:t>
      </w:r>
      <w:proofErr w:type="gramEnd"/>
      <w:r>
        <w:t xml:space="preserve">"Unknown URI: " + </w:t>
      </w:r>
      <w:proofErr w:type="spellStart"/>
      <w:r>
        <w:t>uri</w:t>
      </w:r>
      <w:proofErr w:type="spellEnd"/>
      <w:r>
        <w:t>);</w:t>
      </w:r>
    </w:p>
    <w:p w14:paraId="433B51CB" w14:textId="77777777" w:rsidR="00146C57" w:rsidRDefault="00146C57" w:rsidP="00146C57">
      <w:pPr>
        <w:pStyle w:val="a7"/>
        <w:ind w:left="240" w:right="720" w:firstLine="180"/>
      </w:pPr>
      <w:r>
        <w:t xml:space="preserve">        }</w:t>
      </w:r>
    </w:p>
    <w:p w14:paraId="55BDBBE0" w14:textId="77777777" w:rsidR="00146C57" w:rsidRDefault="00146C57" w:rsidP="00146C57">
      <w:pPr>
        <w:pStyle w:val="a7"/>
        <w:ind w:left="240" w:right="720" w:firstLine="180"/>
      </w:pPr>
      <w:r>
        <w:t xml:space="preserve">        </w:t>
      </w:r>
      <w:proofErr w:type="spellStart"/>
      <w:r>
        <w:t>getContext</w:t>
      </w:r>
      <w:proofErr w:type="spellEnd"/>
      <w:r>
        <w:t>(</w:t>
      </w:r>
      <w:proofErr w:type="gramStart"/>
      <w:r>
        <w:t>).</w:t>
      </w:r>
      <w:proofErr w:type="spellStart"/>
      <w:r>
        <w:t>getContentResolver</w:t>
      </w:r>
      <w:proofErr w:type="spellEnd"/>
      <w:proofErr w:type="gramEnd"/>
      <w:r>
        <w:t>().</w:t>
      </w:r>
      <w:proofErr w:type="spellStart"/>
      <w:r>
        <w:t>notifyChange</w:t>
      </w:r>
      <w:proofErr w:type="spellEnd"/>
      <w:r>
        <w:t>(</w:t>
      </w:r>
      <w:proofErr w:type="spellStart"/>
      <w:r>
        <w:t>uri</w:t>
      </w:r>
      <w:proofErr w:type="spellEnd"/>
      <w:r>
        <w:t>, null);</w:t>
      </w:r>
    </w:p>
    <w:p w14:paraId="6ADD6620" w14:textId="77777777" w:rsidR="00146C57" w:rsidRDefault="00146C57" w:rsidP="00146C57">
      <w:pPr>
        <w:pStyle w:val="a7"/>
        <w:ind w:left="240" w:right="720" w:firstLine="180"/>
      </w:pPr>
      <w:r>
        <w:t xml:space="preserve">        return </w:t>
      </w:r>
      <w:proofErr w:type="spellStart"/>
      <w:r>
        <w:t>Uri.parse</w:t>
      </w:r>
      <w:proofErr w:type="spellEnd"/>
      <w:r>
        <w:t>(BASE_PATH + "/" + id);</w:t>
      </w:r>
    </w:p>
    <w:p w14:paraId="4AA3CD17" w14:textId="77777777" w:rsidR="00146C57" w:rsidRDefault="00146C57" w:rsidP="00146C57">
      <w:pPr>
        <w:pStyle w:val="a7"/>
        <w:ind w:left="240" w:right="720" w:firstLine="180"/>
      </w:pPr>
      <w:r>
        <w:t xml:space="preserve">    }</w:t>
      </w:r>
    </w:p>
    <w:p w14:paraId="08FFC1C0" w14:textId="77777777" w:rsidR="00146C57" w:rsidRDefault="00146C57" w:rsidP="00146C57">
      <w:pPr>
        <w:pStyle w:val="a7"/>
        <w:ind w:left="240" w:right="720" w:firstLine="180"/>
      </w:pPr>
    </w:p>
    <w:p w14:paraId="56B8A6C9" w14:textId="77777777" w:rsidR="00146C57" w:rsidRDefault="00146C57" w:rsidP="00146C57">
      <w:pPr>
        <w:pStyle w:val="a7"/>
        <w:ind w:left="240" w:right="720" w:firstLine="180"/>
      </w:pPr>
      <w:r>
        <w:t xml:space="preserve">    @Override</w:t>
      </w:r>
    </w:p>
    <w:p w14:paraId="04E3442A" w14:textId="77777777" w:rsidR="00146C57" w:rsidRDefault="00146C57" w:rsidP="00146C57">
      <w:pPr>
        <w:pStyle w:val="a7"/>
        <w:ind w:left="240" w:right="720" w:firstLine="180"/>
      </w:pPr>
      <w:r>
        <w:t xml:space="preserve">    public int </w:t>
      </w:r>
      <w:proofErr w:type="gramStart"/>
      <w:r>
        <w:t>delete(</w:t>
      </w:r>
      <w:proofErr w:type="gramEnd"/>
      <w:r>
        <w:t xml:space="preserve">Uri </w:t>
      </w:r>
      <w:proofErr w:type="spellStart"/>
      <w:r>
        <w:t>uri</w:t>
      </w:r>
      <w:proofErr w:type="spellEnd"/>
      <w:r>
        <w:t xml:space="preserve">, String selection, String[] </w:t>
      </w:r>
      <w:proofErr w:type="spellStart"/>
      <w:r>
        <w:t>selectionArgs</w:t>
      </w:r>
      <w:proofErr w:type="spellEnd"/>
      <w:r>
        <w:t>) {</w:t>
      </w:r>
    </w:p>
    <w:p w14:paraId="1DBABC40" w14:textId="77777777" w:rsidR="00146C57" w:rsidRDefault="00146C57" w:rsidP="00146C57">
      <w:pPr>
        <w:pStyle w:val="a7"/>
        <w:ind w:left="240" w:right="720" w:firstLine="180"/>
      </w:pPr>
      <w:r>
        <w:t xml:space="preserve">        int </w:t>
      </w:r>
      <w:proofErr w:type="spellStart"/>
      <w:r>
        <w:t>uriType</w:t>
      </w:r>
      <w:proofErr w:type="spellEnd"/>
      <w:r>
        <w:t xml:space="preserve"> = </w:t>
      </w:r>
      <w:proofErr w:type="spellStart"/>
      <w:r>
        <w:t>sURIMatcher.match</w:t>
      </w:r>
      <w:proofErr w:type="spellEnd"/>
      <w:r>
        <w:t>(</w:t>
      </w:r>
      <w:proofErr w:type="spellStart"/>
      <w:r>
        <w:t>uri</w:t>
      </w:r>
      <w:proofErr w:type="spellEnd"/>
      <w:r>
        <w:t>);</w:t>
      </w:r>
    </w:p>
    <w:p w14:paraId="1FD4B78C" w14:textId="77777777" w:rsidR="00146C57" w:rsidRDefault="00146C57" w:rsidP="00146C57">
      <w:pPr>
        <w:pStyle w:val="a7"/>
        <w:ind w:left="240" w:right="720" w:firstLine="180"/>
      </w:pPr>
      <w:r>
        <w:t xml:space="preserve">        </w:t>
      </w:r>
      <w:proofErr w:type="spellStart"/>
      <w:r>
        <w:t>SQLiteDatabase</w:t>
      </w:r>
      <w:proofErr w:type="spellEnd"/>
      <w:r>
        <w:t xml:space="preserve"> </w:t>
      </w:r>
      <w:proofErr w:type="spellStart"/>
      <w:r>
        <w:t>sqlDB</w:t>
      </w:r>
      <w:proofErr w:type="spellEnd"/>
      <w:r>
        <w:t xml:space="preserve"> = </w:t>
      </w:r>
      <w:proofErr w:type="spellStart"/>
      <w:proofErr w:type="gramStart"/>
      <w:r>
        <w:t>database.getWritableDatabase</w:t>
      </w:r>
      <w:proofErr w:type="spellEnd"/>
      <w:proofErr w:type="gramEnd"/>
      <w:r>
        <w:t>();</w:t>
      </w:r>
    </w:p>
    <w:p w14:paraId="3E923699" w14:textId="77777777" w:rsidR="00146C57" w:rsidRDefault="00146C57" w:rsidP="00146C57">
      <w:pPr>
        <w:pStyle w:val="a7"/>
        <w:ind w:left="240" w:right="720" w:firstLine="180"/>
      </w:pPr>
      <w:r>
        <w:t xml:space="preserve">        int </w:t>
      </w:r>
      <w:proofErr w:type="spellStart"/>
      <w:r>
        <w:t>rowsDeleted</w:t>
      </w:r>
      <w:proofErr w:type="spellEnd"/>
      <w:r>
        <w:t xml:space="preserve"> = 0;</w:t>
      </w:r>
    </w:p>
    <w:p w14:paraId="0A456307" w14:textId="77777777" w:rsidR="00146C57" w:rsidRDefault="00146C57" w:rsidP="00146C57">
      <w:pPr>
        <w:pStyle w:val="a7"/>
        <w:ind w:left="240" w:right="720" w:firstLine="180"/>
      </w:pPr>
      <w:r>
        <w:t xml:space="preserve">        switch (</w:t>
      </w:r>
      <w:proofErr w:type="spellStart"/>
      <w:r>
        <w:t>uriType</w:t>
      </w:r>
      <w:proofErr w:type="spellEnd"/>
      <w:r>
        <w:t>) {</w:t>
      </w:r>
    </w:p>
    <w:p w14:paraId="22F4B60C" w14:textId="77777777" w:rsidR="00146C57" w:rsidRDefault="00146C57" w:rsidP="00146C57">
      <w:pPr>
        <w:pStyle w:val="a7"/>
        <w:ind w:left="240" w:right="720" w:firstLine="180"/>
      </w:pPr>
      <w:r>
        <w:t xml:space="preserve">            case TODOS:</w:t>
      </w:r>
    </w:p>
    <w:p w14:paraId="20F8AE2C" w14:textId="77777777" w:rsidR="00146C57" w:rsidRDefault="00146C57" w:rsidP="00146C57">
      <w:pPr>
        <w:pStyle w:val="a7"/>
        <w:ind w:left="240" w:right="720" w:firstLine="180"/>
      </w:pPr>
      <w:r>
        <w:t xml:space="preserve">                </w:t>
      </w:r>
      <w:proofErr w:type="spellStart"/>
      <w:r>
        <w:t>rowsDeleted</w:t>
      </w:r>
      <w:proofErr w:type="spellEnd"/>
      <w:r>
        <w:t xml:space="preserve"> = </w:t>
      </w:r>
      <w:proofErr w:type="spellStart"/>
      <w:r>
        <w:t>sqlDB.delete</w:t>
      </w:r>
      <w:proofErr w:type="spellEnd"/>
      <w:r>
        <w:t>(</w:t>
      </w:r>
      <w:proofErr w:type="spellStart"/>
      <w:r>
        <w:t>TodoTable.TABLE_TODO</w:t>
      </w:r>
      <w:proofErr w:type="spellEnd"/>
      <w:r>
        <w:t>, selection,</w:t>
      </w:r>
    </w:p>
    <w:p w14:paraId="7F3E9038" w14:textId="77777777" w:rsidR="00146C57" w:rsidRDefault="00146C57" w:rsidP="00146C57">
      <w:pPr>
        <w:pStyle w:val="a7"/>
        <w:ind w:left="240" w:right="720" w:firstLine="180"/>
      </w:pPr>
      <w:r>
        <w:t xml:space="preserve">                        </w:t>
      </w:r>
      <w:proofErr w:type="spellStart"/>
      <w:r>
        <w:t>selectionArgs</w:t>
      </w:r>
      <w:proofErr w:type="spellEnd"/>
      <w:r>
        <w:t>);</w:t>
      </w:r>
    </w:p>
    <w:p w14:paraId="1E2FA410" w14:textId="77777777" w:rsidR="00146C57" w:rsidRDefault="00146C57" w:rsidP="00146C57">
      <w:pPr>
        <w:pStyle w:val="a7"/>
        <w:ind w:left="240" w:right="720" w:firstLine="180"/>
      </w:pPr>
      <w:r>
        <w:t xml:space="preserve">                break;</w:t>
      </w:r>
    </w:p>
    <w:p w14:paraId="24B5CD0F" w14:textId="77777777" w:rsidR="00146C57" w:rsidRDefault="00146C57" w:rsidP="00146C57">
      <w:pPr>
        <w:pStyle w:val="a7"/>
        <w:ind w:left="240" w:right="720" w:firstLine="180"/>
      </w:pPr>
      <w:r>
        <w:t xml:space="preserve">            case TODO_ID:</w:t>
      </w:r>
    </w:p>
    <w:p w14:paraId="6D888AB8" w14:textId="77777777" w:rsidR="00146C57" w:rsidRDefault="00146C57" w:rsidP="00146C57">
      <w:pPr>
        <w:pStyle w:val="a7"/>
        <w:ind w:left="240" w:right="720" w:firstLine="180"/>
      </w:pPr>
      <w:r>
        <w:t xml:space="preserve">                String id = </w:t>
      </w:r>
      <w:proofErr w:type="spellStart"/>
      <w:proofErr w:type="gramStart"/>
      <w:r>
        <w:t>uri.getLastPathSegment</w:t>
      </w:r>
      <w:proofErr w:type="spellEnd"/>
      <w:proofErr w:type="gramEnd"/>
      <w:r>
        <w:t>();</w:t>
      </w:r>
    </w:p>
    <w:p w14:paraId="2A3E9F9E" w14:textId="77777777" w:rsidR="00146C57" w:rsidRDefault="00146C57" w:rsidP="00146C57">
      <w:pPr>
        <w:pStyle w:val="a7"/>
        <w:ind w:left="240" w:right="720" w:firstLine="180"/>
      </w:pPr>
      <w:r>
        <w:t xml:space="preserve">                if (</w:t>
      </w:r>
      <w:proofErr w:type="spellStart"/>
      <w:r>
        <w:t>TextUtils.isEmpty</w:t>
      </w:r>
      <w:proofErr w:type="spellEnd"/>
      <w:r>
        <w:t>(selection)) {</w:t>
      </w:r>
    </w:p>
    <w:p w14:paraId="3F7E4418" w14:textId="77777777" w:rsidR="00146C57" w:rsidRDefault="00146C57" w:rsidP="00146C57">
      <w:pPr>
        <w:pStyle w:val="a7"/>
        <w:ind w:left="240" w:right="720" w:firstLine="180"/>
      </w:pPr>
      <w:r>
        <w:t xml:space="preserve">                    </w:t>
      </w:r>
      <w:proofErr w:type="spellStart"/>
      <w:r>
        <w:t>rowsDeleted</w:t>
      </w:r>
      <w:proofErr w:type="spellEnd"/>
      <w:r>
        <w:t xml:space="preserve"> = </w:t>
      </w:r>
      <w:proofErr w:type="spellStart"/>
      <w:r>
        <w:t>sqlDB.delete</w:t>
      </w:r>
      <w:proofErr w:type="spellEnd"/>
      <w:r>
        <w:t>(</w:t>
      </w:r>
    </w:p>
    <w:p w14:paraId="6A07226F" w14:textId="77777777" w:rsidR="00146C57" w:rsidRDefault="00146C57" w:rsidP="00146C57">
      <w:pPr>
        <w:pStyle w:val="a7"/>
        <w:ind w:left="240" w:right="720" w:firstLine="180"/>
      </w:pPr>
      <w:r>
        <w:t xml:space="preserve">                            </w:t>
      </w:r>
      <w:proofErr w:type="spellStart"/>
      <w:r>
        <w:t>TodoTable.TABLE_TODO</w:t>
      </w:r>
      <w:proofErr w:type="spellEnd"/>
      <w:r>
        <w:t>,</w:t>
      </w:r>
    </w:p>
    <w:p w14:paraId="2EC0F4BC" w14:textId="77777777" w:rsidR="00146C57" w:rsidRDefault="00146C57" w:rsidP="00146C57">
      <w:pPr>
        <w:pStyle w:val="a7"/>
        <w:ind w:left="240" w:right="720" w:firstLine="180"/>
      </w:pPr>
      <w:r>
        <w:t xml:space="preserve">                            </w:t>
      </w:r>
      <w:proofErr w:type="spellStart"/>
      <w:r>
        <w:t>TodoTable.COLUMN_ID</w:t>
      </w:r>
      <w:proofErr w:type="spellEnd"/>
      <w:r>
        <w:t xml:space="preserve"> + "=" + id,</w:t>
      </w:r>
    </w:p>
    <w:p w14:paraId="3B79A62A" w14:textId="77777777" w:rsidR="00146C57" w:rsidRDefault="00146C57" w:rsidP="00146C57">
      <w:pPr>
        <w:pStyle w:val="a7"/>
        <w:ind w:left="240" w:right="720" w:firstLine="180"/>
      </w:pPr>
      <w:r>
        <w:t xml:space="preserve">                            null);</w:t>
      </w:r>
    </w:p>
    <w:p w14:paraId="44E8793E" w14:textId="77777777" w:rsidR="00146C57" w:rsidRDefault="00146C57" w:rsidP="00146C57">
      <w:pPr>
        <w:pStyle w:val="a7"/>
        <w:ind w:left="240" w:right="720" w:firstLine="180"/>
      </w:pPr>
      <w:r>
        <w:t xml:space="preserve">                } else {</w:t>
      </w:r>
    </w:p>
    <w:p w14:paraId="25800D27" w14:textId="77777777" w:rsidR="00146C57" w:rsidRDefault="00146C57" w:rsidP="00146C57">
      <w:pPr>
        <w:pStyle w:val="a7"/>
        <w:ind w:left="240" w:right="720" w:firstLine="180"/>
      </w:pPr>
      <w:r>
        <w:t xml:space="preserve">                    </w:t>
      </w:r>
      <w:proofErr w:type="spellStart"/>
      <w:r>
        <w:t>rowsDeleted</w:t>
      </w:r>
      <w:proofErr w:type="spellEnd"/>
      <w:r>
        <w:t xml:space="preserve"> = </w:t>
      </w:r>
      <w:proofErr w:type="spellStart"/>
      <w:r>
        <w:t>sqlDB.delete</w:t>
      </w:r>
      <w:proofErr w:type="spellEnd"/>
      <w:r>
        <w:t>(</w:t>
      </w:r>
    </w:p>
    <w:p w14:paraId="3C854B8A" w14:textId="77777777" w:rsidR="00146C57" w:rsidRDefault="00146C57" w:rsidP="00146C57">
      <w:pPr>
        <w:pStyle w:val="a7"/>
        <w:ind w:left="240" w:right="720" w:firstLine="180"/>
      </w:pPr>
      <w:r>
        <w:t xml:space="preserve">                            </w:t>
      </w:r>
      <w:proofErr w:type="spellStart"/>
      <w:r>
        <w:t>TodoTable.TABLE_TODO</w:t>
      </w:r>
      <w:proofErr w:type="spellEnd"/>
      <w:r>
        <w:t>,</w:t>
      </w:r>
    </w:p>
    <w:p w14:paraId="60AFB3B7" w14:textId="77777777" w:rsidR="00146C57" w:rsidRDefault="00146C57" w:rsidP="00146C57">
      <w:pPr>
        <w:pStyle w:val="a7"/>
        <w:ind w:left="240" w:right="720" w:firstLine="180"/>
      </w:pPr>
      <w:r>
        <w:t xml:space="preserve">                            </w:t>
      </w:r>
      <w:proofErr w:type="spellStart"/>
      <w:r>
        <w:t>TodoTable.COLUMN_ID</w:t>
      </w:r>
      <w:proofErr w:type="spellEnd"/>
      <w:r>
        <w:t xml:space="preserve"> + "=" + id</w:t>
      </w:r>
    </w:p>
    <w:p w14:paraId="4F8E515D" w14:textId="77777777" w:rsidR="00146C57" w:rsidRDefault="00146C57" w:rsidP="00146C57">
      <w:pPr>
        <w:pStyle w:val="a7"/>
        <w:ind w:left="240" w:right="720" w:firstLine="180"/>
      </w:pPr>
      <w:r>
        <w:t xml:space="preserve">                                    + " and " + selection,</w:t>
      </w:r>
    </w:p>
    <w:p w14:paraId="21D44D7B" w14:textId="77777777" w:rsidR="00146C57" w:rsidRDefault="00146C57" w:rsidP="00146C57">
      <w:pPr>
        <w:pStyle w:val="a7"/>
        <w:ind w:left="240" w:right="720" w:firstLine="180"/>
      </w:pPr>
      <w:r>
        <w:lastRenderedPageBreak/>
        <w:t xml:space="preserve">                            </w:t>
      </w:r>
      <w:proofErr w:type="spellStart"/>
      <w:r>
        <w:t>selectionArgs</w:t>
      </w:r>
      <w:proofErr w:type="spellEnd"/>
      <w:r>
        <w:t>);</w:t>
      </w:r>
    </w:p>
    <w:p w14:paraId="68AD225A" w14:textId="77777777" w:rsidR="00146C57" w:rsidRDefault="00146C57" w:rsidP="00146C57">
      <w:pPr>
        <w:pStyle w:val="a7"/>
        <w:ind w:left="240" w:right="720" w:firstLine="180"/>
      </w:pPr>
      <w:r>
        <w:t xml:space="preserve">                }</w:t>
      </w:r>
    </w:p>
    <w:p w14:paraId="550BB926" w14:textId="77777777" w:rsidR="00146C57" w:rsidRDefault="00146C57" w:rsidP="00146C57">
      <w:pPr>
        <w:pStyle w:val="a7"/>
        <w:ind w:left="240" w:right="720" w:firstLine="180"/>
      </w:pPr>
      <w:r>
        <w:t xml:space="preserve">                break;</w:t>
      </w:r>
    </w:p>
    <w:p w14:paraId="3DCADA92" w14:textId="77777777" w:rsidR="00146C57" w:rsidRDefault="00146C57" w:rsidP="00146C57">
      <w:pPr>
        <w:pStyle w:val="a7"/>
        <w:ind w:left="240" w:right="720" w:firstLine="180"/>
      </w:pPr>
      <w:r>
        <w:t xml:space="preserve">            default:</w:t>
      </w:r>
    </w:p>
    <w:p w14:paraId="2A2FDEDE" w14:textId="77777777" w:rsidR="00146C57" w:rsidRDefault="00146C57" w:rsidP="00146C57">
      <w:pPr>
        <w:pStyle w:val="a7"/>
        <w:ind w:left="240" w:right="720" w:firstLine="180"/>
      </w:pPr>
      <w:r>
        <w:t xml:space="preserve">                throw new </w:t>
      </w:r>
      <w:proofErr w:type="spellStart"/>
      <w:proofErr w:type="gramStart"/>
      <w:r>
        <w:t>IllegalArgumentException</w:t>
      </w:r>
      <w:proofErr w:type="spellEnd"/>
      <w:r>
        <w:t>(</w:t>
      </w:r>
      <w:proofErr w:type="gramEnd"/>
      <w:r>
        <w:t xml:space="preserve">"Unknown URI: " + </w:t>
      </w:r>
      <w:proofErr w:type="spellStart"/>
      <w:r>
        <w:t>uri</w:t>
      </w:r>
      <w:proofErr w:type="spellEnd"/>
      <w:r>
        <w:t>);</w:t>
      </w:r>
    </w:p>
    <w:p w14:paraId="0985BD99" w14:textId="77777777" w:rsidR="00146C57" w:rsidRDefault="00146C57" w:rsidP="00146C57">
      <w:pPr>
        <w:pStyle w:val="a7"/>
        <w:ind w:left="240" w:right="720" w:firstLine="180"/>
      </w:pPr>
      <w:r>
        <w:t xml:space="preserve">        }</w:t>
      </w:r>
    </w:p>
    <w:p w14:paraId="6AC74CFA" w14:textId="77777777" w:rsidR="00146C57" w:rsidRDefault="00146C57" w:rsidP="00146C57">
      <w:pPr>
        <w:pStyle w:val="a7"/>
        <w:ind w:left="240" w:right="720" w:firstLine="180"/>
      </w:pPr>
      <w:r>
        <w:t xml:space="preserve">        </w:t>
      </w:r>
      <w:proofErr w:type="spellStart"/>
      <w:r>
        <w:t>getContext</w:t>
      </w:r>
      <w:proofErr w:type="spellEnd"/>
      <w:r>
        <w:t>(</w:t>
      </w:r>
      <w:proofErr w:type="gramStart"/>
      <w:r>
        <w:t>).</w:t>
      </w:r>
      <w:proofErr w:type="spellStart"/>
      <w:r>
        <w:t>getContentResolver</w:t>
      </w:r>
      <w:proofErr w:type="spellEnd"/>
      <w:proofErr w:type="gramEnd"/>
      <w:r>
        <w:t>().</w:t>
      </w:r>
      <w:proofErr w:type="spellStart"/>
      <w:r>
        <w:t>notifyChange</w:t>
      </w:r>
      <w:proofErr w:type="spellEnd"/>
      <w:r>
        <w:t>(</w:t>
      </w:r>
      <w:proofErr w:type="spellStart"/>
      <w:r>
        <w:t>uri</w:t>
      </w:r>
      <w:proofErr w:type="spellEnd"/>
      <w:r>
        <w:t>, null);</w:t>
      </w:r>
    </w:p>
    <w:p w14:paraId="7AE10E13" w14:textId="77777777" w:rsidR="00146C57" w:rsidRDefault="00146C57" w:rsidP="00146C57">
      <w:pPr>
        <w:pStyle w:val="a7"/>
        <w:ind w:left="240" w:right="720" w:firstLine="180"/>
      </w:pPr>
      <w:r>
        <w:t xml:space="preserve">        return </w:t>
      </w:r>
      <w:proofErr w:type="spellStart"/>
      <w:r>
        <w:t>rowsDeleted</w:t>
      </w:r>
      <w:proofErr w:type="spellEnd"/>
      <w:r>
        <w:t>;</w:t>
      </w:r>
    </w:p>
    <w:p w14:paraId="26E5E777" w14:textId="77777777" w:rsidR="00146C57" w:rsidRDefault="00146C57" w:rsidP="00146C57">
      <w:pPr>
        <w:pStyle w:val="a7"/>
        <w:ind w:left="240" w:right="720" w:firstLine="180"/>
      </w:pPr>
      <w:r>
        <w:t xml:space="preserve">    }</w:t>
      </w:r>
    </w:p>
    <w:p w14:paraId="5CED7DBF" w14:textId="77777777" w:rsidR="00146C57" w:rsidRDefault="00146C57" w:rsidP="00146C57">
      <w:pPr>
        <w:pStyle w:val="a7"/>
        <w:ind w:left="240" w:right="720" w:firstLine="180"/>
      </w:pPr>
    </w:p>
    <w:p w14:paraId="1DFDE719" w14:textId="77777777" w:rsidR="00146C57" w:rsidRDefault="00146C57" w:rsidP="00146C57">
      <w:pPr>
        <w:pStyle w:val="a7"/>
        <w:ind w:left="240" w:right="720" w:firstLine="180"/>
      </w:pPr>
      <w:r>
        <w:t xml:space="preserve">    @Override</w:t>
      </w:r>
    </w:p>
    <w:p w14:paraId="30977456" w14:textId="77777777" w:rsidR="00146C57" w:rsidRDefault="00146C57" w:rsidP="00146C57">
      <w:pPr>
        <w:pStyle w:val="a7"/>
        <w:ind w:left="240" w:right="720" w:firstLine="180"/>
      </w:pPr>
      <w:r>
        <w:t xml:space="preserve">    public int </w:t>
      </w:r>
      <w:proofErr w:type="gramStart"/>
      <w:r>
        <w:t>update(</w:t>
      </w:r>
      <w:proofErr w:type="gramEnd"/>
      <w:r>
        <w:t xml:space="preserve">Uri </w:t>
      </w:r>
      <w:proofErr w:type="spellStart"/>
      <w:r>
        <w:t>uri</w:t>
      </w:r>
      <w:proofErr w:type="spellEnd"/>
      <w:r>
        <w:t xml:space="preserve">, </w:t>
      </w:r>
      <w:proofErr w:type="spellStart"/>
      <w:r>
        <w:t>ContentValues</w:t>
      </w:r>
      <w:proofErr w:type="spellEnd"/>
      <w:r>
        <w:t xml:space="preserve"> values, String selection,</w:t>
      </w:r>
    </w:p>
    <w:p w14:paraId="3D56E14E" w14:textId="77777777" w:rsidR="00146C57" w:rsidRDefault="00146C57" w:rsidP="00146C57">
      <w:pPr>
        <w:pStyle w:val="a7"/>
        <w:ind w:left="240" w:right="720" w:firstLine="180"/>
      </w:pPr>
      <w:r>
        <w:t xml:space="preserve">                      </w:t>
      </w:r>
      <w:proofErr w:type="gramStart"/>
      <w:r>
        <w:t>String[</w:t>
      </w:r>
      <w:proofErr w:type="gramEnd"/>
      <w:r>
        <w:t xml:space="preserve">] </w:t>
      </w:r>
      <w:proofErr w:type="spellStart"/>
      <w:r>
        <w:t>selectionArgs</w:t>
      </w:r>
      <w:proofErr w:type="spellEnd"/>
      <w:r>
        <w:t>) {</w:t>
      </w:r>
    </w:p>
    <w:p w14:paraId="490E53EA" w14:textId="77777777" w:rsidR="00146C57" w:rsidRDefault="00146C57" w:rsidP="00146C57">
      <w:pPr>
        <w:pStyle w:val="a7"/>
        <w:ind w:left="240" w:right="720" w:firstLine="180"/>
      </w:pPr>
    </w:p>
    <w:p w14:paraId="45B60509" w14:textId="77777777" w:rsidR="00146C57" w:rsidRDefault="00146C57" w:rsidP="00146C57">
      <w:pPr>
        <w:pStyle w:val="a7"/>
        <w:ind w:left="240" w:right="720" w:firstLine="180"/>
      </w:pPr>
      <w:r>
        <w:t xml:space="preserve">        int </w:t>
      </w:r>
      <w:proofErr w:type="spellStart"/>
      <w:r>
        <w:t>uriType</w:t>
      </w:r>
      <w:proofErr w:type="spellEnd"/>
      <w:r>
        <w:t xml:space="preserve"> = </w:t>
      </w:r>
      <w:proofErr w:type="spellStart"/>
      <w:r>
        <w:t>sURIMatcher.match</w:t>
      </w:r>
      <w:proofErr w:type="spellEnd"/>
      <w:r>
        <w:t>(</w:t>
      </w:r>
      <w:proofErr w:type="spellStart"/>
      <w:r>
        <w:t>uri</w:t>
      </w:r>
      <w:proofErr w:type="spellEnd"/>
      <w:r>
        <w:t>);</w:t>
      </w:r>
    </w:p>
    <w:p w14:paraId="72EBF99E" w14:textId="77777777" w:rsidR="00146C57" w:rsidRDefault="00146C57" w:rsidP="00146C57">
      <w:pPr>
        <w:pStyle w:val="a7"/>
        <w:ind w:left="240" w:right="720" w:firstLine="180"/>
      </w:pPr>
      <w:r>
        <w:t xml:space="preserve">        </w:t>
      </w:r>
      <w:proofErr w:type="spellStart"/>
      <w:r>
        <w:t>SQLiteDatabase</w:t>
      </w:r>
      <w:proofErr w:type="spellEnd"/>
      <w:r>
        <w:t xml:space="preserve"> </w:t>
      </w:r>
      <w:proofErr w:type="spellStart"/>
      <w:r>
        <w:t>sqlDB</w:t>
      </w:r>
      <w:proofErr w:type="spellEnd"/>
      <w:r>
        <w:t xml:space="preserve"> = </w:t>
      </w:r>
      <w:proofErr w:type="spellStart"/>
      <w:proofErr w:type="gramStart"/>
      <w:r>
        <w:t>database.getWritableDatabase</w:t>
      </w:r>
      <w:proofErr w:type="spellEnd"/>
      <w:proofErr w:type="gramEnd"/>
      <w:r>
        <w:t>();</w:t>
      </w:r>
    </w:p>
    <w:p w14:paraId="61D409F3" w14:textId="77777777" w:rsidR="00146C57" w:rsidRDefault="00146C57" w:rsidP="00146C57">
      <w:pPr>
        <w:pStyle w:val="a7"/>
        <w:ind w:left="240" w:right="720" w:firstLine="180"/>
      </w:pPr>
      <w:r>
        <w:t xml:space="preserve">        int </w:t>
      </w:r>
      <w:proofErr w:type="spellStart"/>
      <w:r>
        <w:t>rowsUpdated</w:t>
      </w:r>
      <w:proofErr w:type="spellEnd"/>
      <w:r>
        <w:t xml:space="preserve"> = 0;</w:t>
      </w:r>
    </w:p>
    <w:p w14:paraId="1E8E8A51" w14:textId="77777777" w:rsidR="00146C57" w:rsidRDefault="00146C57" w:rsidP="00146C57">
      <w:pPr>
        <w:pStyle w:val="a7"/>
        <w:ind w:left="240" w:right="720" w:firstLine="180"/>
      </w:pPr>
      <w:r>
        <w:t xml:space="preserve">        switch (</w:t>
      </w:r>
      <w:proofErr w:type="spellStart"/>
      <w:r>
        <w:t>uriType</w:t>
      </w:r>
      <w:proofErr w:type="spellEnd"/>
      <w:r>
        <w:t>) {</w:t>
      </w:r>
    </w:p>
    <w:p w14:paraId="5D5D1380" w14:textId="77777777" w:rsidR="00146C57" w:rsidRDefault="00146C57" w:rsidP="00146C57">
      <w:pPr>
        <w:pStyle w:val="a7"/>
        <w:ind w:left="240" w:right="720" w:firstLine="180"/>
      </w:pPr>
      <w:r>
        <w:t xml:space="preserve">            case TODOS:</w:t>
      </w:r>
    </w:p>
    <w:p w14:paraId="56C1F9AE" w14:textId="77777777" w:rsidR="00146C57" w:rsidRDefault="00146C57" w:rsidP="00146C57">
      <w:pPr>
        <w:pStyle w:val="a7"/>
        <w:ind w:left="240" w:right="720" w:firstLine="180"/>
      </w:pPr>
      <w:r>
        <w:t xml:space="preserve">                </w:t>
      </w:r>
      <w:proofErr w:type="spellStart"/>
      <w:r>
        <w:t>rowsUpdated</w:t>
      </w:r>
      <w:proofErr w:type="spellEnd"/>
      <w:r>
        <w:t xml:space="preserve"> = </w:t>
      </w:r>
      <w:proofErr w:type="spellStart"/>
      <w:r>
        <w:t>sqlDB.update</w:t>
      </w:r>
      <w:proofErr w:type="spellEnd"/>
      <w:r>
        <w:t>(</w:t>
      </w:r>
      <w:proofErr w:type="spellStart"/>
      <w:r>
        <w:t>TodoTable.TABLE_TODO</w:t>
      </w:r>
      <w:proofErr w:type="spellEnd"/>
      <w:r>
        <w:t>,</w:t>
      </w:r>
    </w:p>
    <w:p w14:paraId="6A945C6E" w14:textId="77777777" w:rsidR="00146C57" w:rsidRDefault="00146C57" w:rsidP="00146C57">
      <w:pPr>
        <w:pStyle w:val="a7"/>
        <w:ind w:left="240" w:right="720" w:firstLine="180"/>
      </w:pPr>
      <w:r>
        <w:t xml:space="preserve">                        values,</w:t>
      </w:r>
    </w:p>
    <w:p w14:paraId="58AAC818" w14:textId="77777777" w:rsidR="00146C57" w:rsidRDefault="00146C57" w:rsidP="00146C57">
      <w:pPr>
        <w:pStyle w:val="a7"/>
        <w:ind w:left="240" w:right="720" w:firstLine="180"/>
      </w:pPr>
      <w:r>
        <w:t xml:space="preserve">                        selection,</w:t>
      </w:r>
    </w:p>
    <w:p w14:paraId="2ACB1C48" w14:textId="77777777" w:rsidR="00146C57" w:rsidRDefault="00146C57" w:rsidP="00146C57">
      <w:pPr>
        <w:pStyle w:val="a7"/>
        <w:ind w:left="240" w:right="720" w:firstLine="180"/>
      </w:pPr>
      <w:r>
        <w:t xml:space="preserve">                        </w:t>
      </w:r>
      <w:proofErr w:type="spellStart"/>
      <w:r>
        <w:t>selectionArgs</w:t>
      </w:r>
      <w:proofErr w:type="spellEnd"/>
      <w:r>
        <w:t>);</w:t>
      </w:r>
    </w:p>
    <w:p w14:paraId="4D08CEA5" w14:textId="77777777" w:rsidR="00146C57" w:rsidRDefault="00146C57" w:rsidP="00146C57">
      <w:pPr>
        <w:pStyle w:val="a7"/>
        <w:ind w:left="240" w:right="720" w:firstLine="180"/>
      </w:pPr>
      <w:r>
        <w:t xml:space="preserve">                break;</w:t>
      </w:r>
    </w:p>
    <w:p w14:paraId="65EC7DA2" w14:textId="77777777" w:rsidR="00146C57" w:rsidRDefault="00146C57" w:rsidP="00146C57">
      <w:pPr>
        <w:pStyle w:val="a7"/>
        <w:ind w:left="240" w:right="720" w:firstLine="180"/>
      </w:pPr>
      <w:r>
        <w:t xml:space="preserve">            case TODO_ID:</w:t>
      </w:r>
    </w:p>
    <w:p w14:paraId="3C9CAD0F" w14:textId="77777777" w:rsidR="00146C57" w:rsidRDefault="00146C57" w:rsidP="00146C57">
      <w:pPr>
        <w:pStyle w:val="a7"/>
        <w:ind w:left="240" w:right="720" w:firstLine="180"/>
      </w:pPr>
      <w:r>
        <w:t xml:space="preserve">                String id = </w:t>
      </w:r>
      <w:proofErr w:type="spellStart"/>
      <w:proofErr w:type="gramStart"/>
      <w:r>
        <w:t>uri.getLastPathSegment</w:t>
      </w:r>
      <w:proofErr w:type="spellEnd"/>
      <w:proofErr w:type="gramEnd"/>
      <w:r>
        <w:t>();</w:t>
      </w:r>
    </w:p>
    <w:p w14:paraId="61A7DFEE" w14:textId="77777777" w:rsidR="00146C57" w:rsidRDefault="00146C57" w:rsidP="00146C57">
      <w:pPr>
        <w:pStyle w:val="a7"/>
        <w:ind w:left="240" w:right="720" w:firstLine="180"/>
      </w:pPr>
      <w:r>
        <w:t xml:space="preserve">                if (</w:t>
      </w:r>
      <w:proofErr w:type="spellStart"/>
      <w:r>
        <w:t>TextUtils.isEmpty</w:t>
      </w:r>
      <w:proofErr w:type="spellEnd"/>
      <w:r>
        <w:t>(selection)) {</w:t>
      </w:r>
    </w:p>
    <w:p w14:paraId="0046923E" w14:textId="77777777" w:rsidR="00146C57" w:rsidRDefault="00146C57" w:rsidP="00146C57">
      <w:pPr>
        <w:pStyle w:val="a7"/>
        <w:ind w:left="240" w:right="720" w:firstLine="180"/>
      </w:pPr>
      <w:r>
        <w:t xml:space="preserve">                    </w:t>
      </w:r>
      <w:proofErr w:type="spellStart"/>
      <w:r>
        <w:t>rowsUpdated</w:t>
      </w:r>
      <w:proofErr w:type="spellEnd"/>
      <w:r>
        <w:t xml:space="preserve"> = </w:t>
      </w:r>
      <w:proofErr w:type="spellStart"/>
      <w:r>
        <w:t>sqlDB.update</w:t>
      </w:r>
      <w:proofErr w:type="spellEnd"/>
      <w:r>
        <w:t>(</w:t>
      </w:r>
      <w:proofErr w:type="spellStart"/>
      <w:r>
        <w:t>TodoTable.TABLE_TODO</w:t>
      </w:r>
      <w:proofErr w:type="spellEnd"/>
      <w:r>
        <w:t>,</w:t>
      </w:r>
    </w:p>
    <w:p w14:paraId="2E6513C4" w14:textId="77777777" w:rsidR="00146C57" w:rsidRDefault="00146C57" w:rsidP="00146C57">
      <w:pPr>
        <w:pStyle w:val="a7"/>
        <w:ind w:left="240" w:right="720" w:firstLine="180"/>
      </w:pPr>
      <w:r>
        <w:t xml:space="preserve">                            values,</w:t>
      </w:r>
    </w:p>
    <w:p w14:paraId="76B4055E" w14:textId="77777777" w:rsidR="00146C57" w:rsidRDefault="00146C57" w:rsidP="00146C57">
      <w:pPr>
        <w:pStyle w:val="a7"/>
        <w:ind w:left="240" w:right="720" w:firstLine="180"/>
      </w:pPr>
      <w:r>
        <w:t xml:space="preserve">                            </w:t>
      </w:r>
      <w:proofErr w:type="spellStart"/>
      <w:r>
        <w:t>TodoTable.COLUMN_ID</w:t>
      </w:r>
      <w:proofErr w:type="spellEnd"/>
      <w:r>
        <w:t xml:space="preserve"> + "=" + id,</w:t>
      </w:r>
    </w:p>
    <w:p w14:paraId="733ED417" w14:textId="77777777" w:rsidR="00146C57" w:rsidRDefault="00146C57" w:rsidP="00146C57">
      <w:pPr>
        <w:pStyle w:val="a7"/>
        <w:ind w:left="240" w:right="720" w:firstLine="180"/>
      </w:pPr>
      <w:r>
        <w:lastRenderedPageBreak/>
        <w:t xml:space="preserve">                            null);</w:t>
      </w:r>
    </w:p>
    <w:p w14:paraId="4C5B7AC1" w14:textId="77777777" w:rsidR="00146C57" w:rsidRDefault="00146C57" w:rsidP="00146C57">
      <w:pPr>
        <w:pStyle w:val="a7"/>
        <w:ind w:left="240" w:right="720" w:firstLine="180"/>
      </w:pPr>
      <w:r>
        <w:t xml:space="preserve">                } else {</w:t>
      </w:r>
    </w:p>
    <w:p w14:paraId="6C811674" w14:textId="77777777" w:rsidR="00146C57" w:rsidRDefault="00146C57" w:rsidP="00146C57">
      <w:pPr>
        <w:pStyle w:val="a7"/>
        <w:ind w:left="240" w:right="720" w:firstLine="180"/>
      </w:pPr>
      <w:r>
        <w:t xml:space="preserve">                    </w:t>
      </w:r>
      <w:proofErr w:type="spellStart"/>
      <w:r>
        <w:t>rowsUpdated</w:t>
      </w:r>
      <w:proofErr w:type="spellEnd"/>
      <w:r>
        <w:t xml:space="preserve"> = </w:t>
      </w:r>
      <w:proofErr w:type="spellStart"/>
      <w:r>
        <w:t>sqlDB.update</w:t>
      </w:r>
      <w:proofErr w:type="spellEnd"/>
      <w:r>
        <w:t>(</w:t>
      </w:r>
      <w:proofErr w:type="spellStart"/>
      <w:r>
        <w:t>TodoTable.TABLE_TODO</w:t>
      </w:r>
      <w:proofErr w:type="spellEnd"/>
      <w:r>
        <w:t>,</w:t>
      </w:r>
    </w:p>
    <w:p w14:paraId="2F473FE6" w14:textId="77777777" w:rsidR="00146C57" w:rsidRDefault="00146C57" w:rsidP="00146C57">
      <w:pPr>
        <w:pStyle w:val="a7"/>
        <w:ind w:left="240" w:right="720" w:firstLine="180"/>
      </w:pPr>
      <w:r>
        <w:t xml:space="preserve">                            values,</w:t>
      </w:r>
    </w:p>
    <w:p w14:paraId="5B6B39CA" w14:textId="77777777" w:rsidR="00146C57" w:rsidRDefault="00146C57" w:rsidP="00146C57">
      <w:pPr>
        <w:pStyle w:val="a7"/>
        <w:ind w:left="240" w:right="720" w:firstLine="180"/>
      </w:pPr>
      <w:r>
        <w:t xml:space="preserve">                            </w:t>
      </w:r>
      <w:proofErr w:type="spellStart"/>
      <w:r>
        <w:t>TodoTable.COLUMN_ID</w:t>
      </w:r>
      <w:proofErr w:type="spellEnd"/>
      <w:r>
        <w:t xml:space="preserve"> + "=" + id</w:t>
      </w:r>
    </w:p>
    <w:p w14:paraId="3B94CF0D" w14:textId="77777777" w:rsidR="00146C57" w:rsidRDefault="00146C57" w:rsidP="00146C57">
      <w:pPr>
        <w:pStyle w:val="a7"/>
        <w:ind w:left="240" w:right="720" w:firstLine="180"/>
      </w:pPr>
      <w:r>
        <w:t xml:space="preserve">                                    + " and "</w:t>
      </w:r>
    </w:p>
    <w:p w14:paraId="56D8094D" w14:textId="77777777" w:rsidR="00146C57" w:rsidRDefault="00146C57" w:rsidP="00146C57">
      <w:pPr>
        <w:pStyle w:val="a7"/>
        <w:ind w:left="240" w:right="720" w:firstLine="180"/>
      </w:pPr>
      <w:r>
        <w:t xml:space="preserve">                                    + selection,</w:t>
      </w:r>
    </w:p>
    <w:p w14:paraId="38E9B82C" w14:textId="77777777" w:rsidR="00146C57" w:rsidRDefault="00146C57" w:rsidP="00146C57">
      <w:pPr>
        <w:pStyle w:val="a7"/>
        <w:ind w:left="240" w:right="720" w:firstLine="180"/>
      </w:pPr>
      <w:r>
        <w:t xml:space="preserve">                            </w:t>
      </w:r>
      <w:proofErr w:type="spellStart"/>
      <w:r>
        <w:t>selectionArgs</w:t>
      </w:r>
      <w:proofErr w:type="spellEnd"/>
      <w:r>
        <w:t>);</w:t>
      </w:r>
    </w:p>
    <w:p w14:paraId="794B4AB8" w14:textId="77777777" w:rsidR="00146C57" w:rsidRDefault="00146C57" w:rsidP="00146C57">
      <w:pPr>
        <w:pStyle w:val="a7"/>
        <w:ind w:left="240" w:right="720" w:firstLine="180"/>
      </w:pPr>
      <w:r>
        <w:t xml:space="preserve">                }</w:t>
      </w:r>
    </w:p>
    <w:p w14:paraId="587E73C5" w14:textId="77777777" w:rsidR="00146C57" w:rsidRDefault="00146C57" w:rsidP="00146C57">
      <w:pPr>
        <w:pStyle w:val="a7"/>
        <w:ind w:left="240" w:right="720" w:firstLine="180"/>
      </w:pPr>
      <w:r>
        <w:t xml:space="preserve">                break;</w:t>
      </w:r>
    </w:p>
    <w:p w14:paraId="062C4162" w14:textId="77777777" w:rsidR="00146C57" w:rsidRDefault="00146C57" w:rsidP="00146C57">
      <w:pPr>
        <w:pStyle w:val="a7"/>
        <w:ind w:left="240" w:right="720" w:firstLine="180"/>
      </w:pPr>
      <w:r>
        <w:t xml:space="preserve">            default:</w:t>
      </w:r>
    </w:p>
    <w:p w14:paraId="6AD506E5" w14:textId="77777777" w:rsidR="00146C57" w:rsidRDefault="00146C57" w:rsidP="00146C57">
      <w:pPr>
        <w:pStyle w:val="a7"/>
        <w:ind w:left="240" w:right="720" w:firstLine="180"/>
      </w:pPr>
      <w:r>
        <w:t xml:space="preserve">                throw new </w:t>
      </w:r>
      <w:proofErr w:type="spellStart"/>
      <w:proofErr w:type="gramStart"/>
      <w:r>
        <w:t>IllegalArgumentException</w:t>
      </w:r>
      <w:proofErr w:type="spellEnd"/>
      <w:r>
        <w:t>(</w:t>
      </w:r>
      <w:proofErr w:type="gramEnd"/>
      <w:r>
        <w:t xml:space="preserve">"Unknown URI: " + </w:t>
      </w:r>
      <w:proofErr w:type="spellStart"/>
      <w:r>
        <w:t>uri</w:t>
      </w:r>
      <w:proofErr w:type="spellEnd"/>
      <w:r>
        <w:t>);</w:t>
      </w:r>
    </w:p>
    <w:p w14:paraId="0976652C" w14:textId="77777777" w:rsidR="00146C57" w:rsidRDefault="00146C57" w:rsidP="00146C57">
      <w:pPr>
        <w:pStyle w:val="a7"/>
        <w:ind w:left="240" w:right="720" w:firstLine="180"/>
      </w:pPr>
      <w:r>
        <w:t xml:space="preserve">        }</w:t>
      </w:r>
    </w:p>
    <w:p w14:paraId="1E1404B4" w14:textId="77777777" w:rsidR="00146C57" w:rsidRDefault="00146C57" w:rsidP="00146C57">
      <w:pPr>
        <w:pStyle w:val="a7"/>
        <w:ind w:left="240" w:right="720" w:firstLine="180"/>
      </w:pPr>
      <w:r>
        <w:t xml:space="preserve">        </w:t>
      </w:r>
      <w:proofErr w:type="spellStart"/>
      <w:r>
        <w:t>getContext</w:t>
      </w:r>
      <w:proofErr w:type="spellEnd"/>
      <w:r>
        <w:t>(</w:t>
      </w:r>
      <w:proofErr w:type="gramStart"/>
      <w:r>
        <w:t>).</w:t>
      </w:r>
      <w:proofErr w:type="spellStart"/>
      <w:r>
        <w:t>getContentResolver</w:t>
      </w:r>
      <w:proofErr w:type="spellEnd"/>
      <w:proofErr w:type="gramEnd"/>
      <w:r>
        <w:t>().</w:t>
      </w:r>
      <w:proofErr w:type="spellStart"/>
      <w:r>
        <w:t>notifyChange</w:t>
      </w:r>
      <w:proofErr w:type="spellEnd"/>
      <w:r>
        <w:t>(</w:t>
      </w:r>
      <w:proofErr w:type="spellStart"/>
      <w:r>
        <w:t>uri</w:t>
      </w:r>
      <w:proofErr w:type="spellEnd"/>
      <w:r>
        <w:t>, null);</w:t>
      </w:r>
    </w:p>
    <w:p w14:paraId="01053E51" w14:textId="77777777" w:rsidR="00146C57" w:rsidRDefault="00146C57" w:rsidP="00146C57">
      <w:pPr>
        <w:pStyle w:val="a7"/>
        <w:ind w:left="240" w:right="720" w:firstLine="180"/>
      </w:pPr>
      <w:r>
        <w:t xml:space="preserve">        return </w:t>
      </w:r>
      <w:proofErr w:type="spellStart"/>
      <w:r>
        <w:t>rowsUpdated</w:t>
      </w:r>
      <w:proofErr w:type="spellEnd"/>
      <w:r>
        <w:t>;</w:t>
      </w:r>
    </w:p>
    <w:p w14:paraId="4134637F" w14:textId="77777777" w:rsidR="00146C57" w:rsidRDefault="00146C57" w:rsidP="00146C57">
      <w:pPr>
        <w:pStyle w:val="a7"/>
        <w:ind w:left="240" w:right="720" w:firstLine="180"/>
      </w:pPr>
      <w:r>
        <w:t xml:space="preserve">    }</w:t>
      </w:r>
    </w:p>
    <w:p w14:paraId="11D9D037" w14:textId="77777777" w:rsidR="00146C57" w:rsidRDefault="00146C57" w:rsidP="00146C57">
      <w:pPr>
        <w:pStyle w:val="a7"/>
        <w:ind w:left="240" w:right="720" w:firstLine="180"/>
      </w:pPr>
    </w:p>
    <w:p w14:paraId="6C157B16" w14:textId="77777777" w:rsidR="00146C57" w:rsidRDefault="00146C57" w:rsidP="00146C57">
      <w:pPr>
        <w:pStyle w:val="a7"/>
        <w:ind w:left="240" w:right="720" w:firstLine="180"/>
      </w:pPr>
      <w:r>
        <w:t xml:space="preserve">    private void </w:t>
      </w:r>
      <w:proofErr w:type="spellStart"/>
      <w:proofErr w:type="gramStart"/>
      <w:r>
        <w:t>checkColumns</w:t>
      </w:r>
      <w:proofErr w:type="spellEnd"/>
      <w:r>
        <w:t>(</w:t>
      </w:r>
      <w:proofErr w:type="gramEnd"/>
      <w:r>
        <w:t>String[] projection) {</w:t>
      </w:r>
    </w:p>
    <w:p w14:paraId="0F1FE22C" w14:textId="77777777" w:rsidR="00146C57" w:rsidRDefault="00146C57" w:rsidP="00146C57">
      <w:pPr>
        <w:pStyle w:val="a7"/>
        <w:ind w:left="240" w:right="720" w:firstLine="180"/>
      </w:pPr>
      <w:r>
        <w:t xml:space="preserve">        </w:t>
      </w:r>
      <w:proofErr w:type="gramStart"/>
      <w:r>
        <w:t>String[</w:t>
      </w:r>
      <w:proofErr w:type="gramEnd"/>
      <w:r>
        <w:t>] available = {</w:t>
      </w:r>
      <w:proofErr w:type="spellStart"/>
      <w:r>
        <w:t>TodoTable.COLUMN_CATEGORY</w:t>
      </w:r>
      <w:proofErr w:type="spellEnd"/>
      <w:r>
        <w:t>,</w:t>
      </w:r>
    </w:p>
    <w:p w14:paraId="55346A1B" w14:textId="77777777" w:rsidR="00146C57" w:rsidRDefault="00146C57" w:rsidP="00146C57">
      <w:pPr>
        <w:pStyle w:val="a7"/>
        <w:ind w:left="240" w:right="720" w:firstLine="180"/>
      </w:pPr>
      <w:r>
        <w:t xml:space="preserve">                </w:t>
      </w:r>
      <w:proofErr w:type="spellStart"/>
      <w:r>
        <w:t>TodoTable.COLUMN_SUMMARY</w:t>
      </w:r>
      <w:proofErr w:type="spellEnd"/>
      <w:r>
        <w:t xml:space="preserve">, </w:t>
      </w:r>
      <w:proofErr w:type="spellStart"/>
      <w:r>
        <w:t>TodoTable.COLUMN_DESCRIPTION</w:t>
      </w:r>
      <w:proofErr w:type="spellEnd"/>
      <w:r>
        <w:t>,</w:t>
      </w:r>
    </w:p>
    <w:p w14:paraId="56D76985" w14:textId="77777777" w:rsidR="00146C57" w:rsidRDefault="00146C57" w:rsidP="00146C57">
      <w:pPr>
        <w:pStyle w:val="a7"/>
        <w:ind w:left="240" w:right="720" w:firstLine="180"/>
      </w:pPr>
      <w:r>
        <w:t xml:space="preserve">                </w:t>
      </w:r>
      <w:proofErr w:type="spellStart"/>
      <w:r>
        <w:t>TodoTable.COLUMN_ID</w:t>
      </w:r>
      <w:proofErr w:type="spellEnd"/>
      <w:r>
        <w:t>};</w:t>
      </w:r>
    </w:p>
    <w:p w14:paraId="20F7F9BF" w14:textId="77777777" w:rsidR="00146C57" w:rsidRDefault="00146C57" w:rsidP="00146C57">
      <w:pPr>
        <w:pStyle w:val="a7"/>
        <w:ind w:left="240" w:right="720" w:firstLine="180"/>
      </w:pPr>
      <w:r>
        <w:t xml:space="preserve">        if (</w:t>
      </w:r>
      <w:proofErr w:type="gramStart"/>
      <w:r>
        <w:t>projection !</w:t>
      </w:r>
      <w:proofErr w:type="gramEnd"/>
      <w:r>
        <w:t>= null) {</w:t>
      </w:r>
    </w:p>
    <w:p w14:paraId="6434D379" w14:textId="77777777" w:rsidR="00146C57" w:rsidRDefault="00146C57" w:rsidP="00146C57">
      <w:pPr>
        <w:pStyle w:val="a7"/>
        <w:ind w:left="240" w:right="720" w:firstLine="180"/>
      </w:pPr>
      <w:r>
        <w:t xml:space="preserve">            HashSet&lt;String&gt; </w:t>
      </w:r>
      <w:proofErr w:type="spellStart"/>
      <w:r>
        <w:t>requestedColumns</w:t>
      </w:r>
      <w:proofErr w:type="spellEnd"/>
      <w:r>
        <w:t xml:space="preserve"> = new HashSet&lt;String</w:t>
      </w:r>
      <w:proofErr w:type="gramStart"/>
      <w:r>
        <w:t>&gt;(</w:t>
      </w:r>
      <w:proofErr w:type="gramEnd"/>
    </w:p>
    <w:p w14:paraId="59A1C6E9" w14:textId="77777777" w:rsidR="00146C57" w:rsidRDefault="00146C57" w:rsidP="00146C57">
      <w:pPr>
        <w:pStyle w:val="a7"/>
        <w:ind w:left="240" w:right="720" w:firstLine="180"/>
      </w:pPr>
      <w:r>
        <w:t xml:space="preserve">                    </w:t>
      </w:r>
      <w:proofErr w:type="spellStart"/>
      <w:r>
        <w:t>Arrays.asList</w:t>
      </w:r>
      <w:proofErr w:type="spellEnd"/>
      <w:r>
        <w:t>(projection));</w:t>
      </w:r>
    </w:p>
    <w:p w14:paraId="2E58BF73" w14:textId="77777777" w:rsidR="00146C57" w:rsidRDefault="00146C57" w:rsidP="00146C57">
      <w:pPr>
        <w:pStyle w:val="a7"/>
        <w:ind w:left="240" w:right="720" w:firstLine="180"/>
      </w:pPr>
      <w:r>
        <w:t xml:space="preserve">            HashSet&lt;String&gt; </w:t>
      </w:r>
      <w:proofErr w:type="spellStart"/>
      <w:r>
        <w:t>availableColumns</w:t>
      </w:r>
      <w:proofErr w:type="spellEnd"/>
      <w:r>
        <w:t xml:space="preserve"> = new HashSet&lt;String</w:t>
      </w:r>
      <w:proofErr w:type="gramStart"/>
      <w:r>
        <w:t>&gt;(</w:t>
      </w:r>
      <w:proofErr w:type="gramEnd"/>
    </w:p>
    <w:p w14:paraId="1DB55A59" w14:textId="77777777" w:rsidR="00146C57" w:rsidRDefault="00146C57" w:rsidP="00146C57">
      <w:pPr>
        <w:pStyle w:val="a7"/>
        <w:ind w:left="240" w:right="720" w:firstLine="180"/>
      </w:pPr>
      <w:r>
        <w:t xml:space="preserve">                    </w:t>
      </w:r>
      <w:proofErr w:type="spellStart"/>
      <w:r>
        <w:t>Arrays.asList</w:t>
      </w:r>
      <w:proofErr w:type="spellEnd"/>
      <w:r>
        <w:t>(available));</w:t>
      </w:r>
    </w:p>
    <w:p w14:paraId="5157CB51" w14:textId="77777777" w:rsidR="00146C57" w:rsidRDefault="00146C57" w:rsidP="00146C57">
      <w:pPr>
        <w:pStyle w:val="a7"/>
        <w:ind w:left="240" w:right="720" w:firstLine="180"/>
      </w:pPr>
      <w:r>
        <w:t xml:space="preserve">            // check if all columns which are requested are available</w:t>
      </w:r>
    </w:p>
    <w:p w14:paraId="301FCB1A" w14:textId="77777777" w:rsidR="00146C57" w:rsidRDefault="00146C57" w:rsidP="00146C57">
      <w:pPr>
        <w:pStyle w:val="a7"/>
        <w:ind w:left="240" w:right="720" w:firstLine="180"/>
      </w:pPr>
      <w:r>
        <w:t xml:space="preserve">            if </w:t>
      </w:r>
      <w:proofErr w:type="gramStart"/>
      <w:r>
        <w:t>(!</w:t>
      </w:r>
      <w:proofErr w:type="spellStart"/>
      <w:r>
        <w:t>availableColumns.containsAll</w:t>
      </w:r>
      <w:proofErr w:type="spellEnd"/>
      <w:proofErr w:type="gramEnd"/>
      <w:r>
        <w:t>(</w:t>
      </w:r>
      <w:proofErr w:type="spellStart"/>
      <w:r>
        <w:t>requestedColumns</w:t>
      </w:r>
      <w:proofErr w:type="spellEnd"/>
      <w:r>
        <w:t>)) {</w:t>
      </w:r>
    </w:p>
    <w:p w14:paraId="4EBF74C5" w14:textId="77777777" w:rsidR="00146C57" w:rsidRDefault="00146C57" w:rsidP="00146C57">
      <w:pPr>
        <w:pStyle w:val="a7"/>
        <w:ind w:left="240" w:right="720" w:firstLine="180"/>
      </w:pPr>
      <w:r>
        <w:t xml:space="preserve">                throw new </w:t>
      </w:r>
      <w:proofErr w:type="spellStart"/>
      <w:proofErr w:type="gramStart"/>
      <w:r>
        <w:t>IllegalArgumentException</w:t>
      </w:r>
      <w:proofErr w:type="spellEnd"/>
      <w:r>
        <w:t>(</w:t>
      </w:r>
      <w:proofErr w:type="gramEnd"/>
    </w:p>
    <w:p w14:paraId="21EF789E" w14:textId="77777777" w:rsidR="00146C57" w:rsidRDefault="00146C57" w:rsidP="00146C57">
      <w:pPr>
        <w:pStyle w:val="a7"/>
        <w:ind w:left="240" w:right="720" w:firstLine="180"/>
      </w:pPr>
      <w:r>
        <w:t xml:space="preserve">                        "Unknown columns in projection");</w:t>
      </w:r>
    </w:p>
    <w:p w14:paraId="7AF31113" w14:textId="77777777" w:rsidR="00146C57" w:rsidRDefault="00146C57" w:rsidP="00146C57">
      <w:pPr>
        <w:pStyle w:val="a7"/>
        <w:ind w:left="240" w:right="720" w:firstLine="180"/>
      </w:pPr>
      <w:r>
        <w:lastRenderedPageBreak/>
        <w:t xml:space="preserve">            }</w:t>
      </w:r>
    </w:p>
    <w:p w14:paraId="59E2F146" w14:textId="77777777" w:rsidR="00146C57" w:rsidRDefault="00146C57" w:rsidP="00146C57">
      <w:pPr>
        <w:pStyle w:val="a7"/>
        <w:ind w:left="240" w:right="720" w:firstLine="180"/>
      </w:pPr>
      <w:r>
        <w:t xml:space="preserve">        }</w:t>
      </w:r>
    </w:p>
    <w:p w14:paraId="724EEF81" w14:textId="77777777" w:rsidR="00146C57" w:rsidRDefault="00146C57" w:rsidP="00146C57">
      <w:pPr>
        <w:pStyle w:val="a7"/>
        <w:ind w:left="240" w:right="720" w:firstLine="180"/>
      </w:pPr>
      <w:r>
        <w:t xml:space="preserve">    }</w:t>
      </w:r>
    </w:p>
    <w:p w14:paraId="59472957" w14:textId="77777777" w:rsidR="00146C57" w:rsidRDefault="00146C57" w:rsidP="00146C57">
      <w:pPr>
        <w:pStyle w:val="a7"/>
        <w:ind w:left="240" w:right="720" w:firstLine="180"/>
      </w:pPr>
    </w:p>
    <w:p w14:paraId="179F718D" w14:textId="38AD91AE" w:rsidR="0082458E" w:rsidRDefault="00146C57" w:rsidP="00146C57">
      <w:pPr>
        <w:pStyle w:val="a7"/>
        <w:ind w:left="240" w:right="720" w:firstLine="180"/>
      </w:pPr>
      <w:r>
        <w:t>}</w:t>
      </w:r>
    </w:p>
    <w:p w14:paraId="75BA910E" w14:textId="4EC31DB7" w:rsidR="00146C57" w:rsidRDefault="00146C57" w:rsidP="00146C57">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49</w:t>
      </w:r>
      <w:r w:rsidR="00B46836">
        <w:fldChar w:fldCharType="end"/>
      </w:r>
    </w:p>
    <w:p w14:paraId="6EE509FB" w14:textId="07E641EC" w:rsidR="0082458E" w:rsidRDefault="0082458E" w:rsidP="0082458E">
      <w:pPr>
        <w:rPr>
          <w:lang w:bidi="ar-SA"/>
        </w:rPr>
      </w:pPr>
      <w:proofErr w:type="spellStart"/>
      <w:r>
        <w:rPr>
          <w:rFonts w:hint="eastAsia"/>
          <w:lang w:bidi="ar-SA"/>
        </w:rPr>
        <w:t>MyTodoContentProvider</w:t>
      </w:r>
      <w:proofErr w:type="spellEnd"/>
      <w:r>
        <w:rPr>
          <w:rFonts w:hint="eastAsia"/>
          <w:lang w:bidi="ar-SA"/>
        </w:rPr>
        <w:t xml:space="preserve"> </w:t>
      </w:r>
      <w:r>
        <w:rPr>
          <w:rFonts w:hint="eastAsia"/>
          <w:lang w:bidi="ar-SA"/>
        </w:rPr>
        <w:t>实现</w:t>
      </w:r>
      <w:r>
        <w:rPr>
          <w:rFonts w:hint="eastAsia"/>
          <w:lang w:bidi="ar-SA"/>
        </w:rPr>
        <w:t xml:space="preserve"> update()</w:t>
      </w:r>
      <w:r>
        <w:rPr>
          <w:rFonts w:hint="eastAsia"/>
          <w:lang w:bidi="ar-SA"/>
        </w:rPr>
        <w:t>、</w:t>
      </w:r>
      <w:r>
        <w:rPr>
          <w:rFonts w:hint="eastAsia"/>
          <w:lang w:bidi="ar-SA"/>
        </w:rPr>
        <w:t xml:space="preserve"> insert()</w:t>
      </w:r>
      <w:r>
        <w:rPr>
          <w:rFonts w:hint="eastAsia"/>
          <w:lang w:bidi="ar-SA"/>
        </w:rPr>
        <w:t>和</w:t>
      </w:r>
      <w:r>
        <w:rPr>
          <w:rFonts w:hint="eastAsia"/>
          <w:lang w:bidi="ar-SA"/>
        </w:rPr>
        <w:t xml:space="preserve"> delete()</w:t>
      </w:r>
      <w:r>
        <w:rPr>
          <w:rFonts w:hint="eastAsia"/>
          <w:lang w:bidi="ar-SA"/>
        </w:rPr>
        <w:t>方法</w:t>
      </w:r>
      <w:r>
        <w:rPr>
          <w:rFonts w:hint="eastAsia"/>
          <w:lang w:bidi="ar-SA"/>
        </w:rPr>
        <w:t>query()</w:t>
      </w:r>
      <w:r w:rsidR="0028735F">
        <w:rPr>
          <w:rFonts w:hint="eastAsia"/>
          <w:lang w:bidi="ar-SA"/>
        </w:rPr>
        <w:t>，</w:t>
      </w:r>
      <w:r>
        <w:rPr>
          <w:rFonts w:hint="eastAsia"/>
          <w:lang w:bidi="ar-SA"/>
        </w:rPr>
        <w:t>这些方法或多或少直接映射到</w:t>
      </w:r>
      <w:r>
        <w:rPr>
          <w:rFonts w:hint="eastAsia"/>
          <w:lang w:bidi="ar-SA"/>
        </w:rPr>
        <w:t xml:space="preserve"> </w:t>
      </w:r>
      <w:proofErr w:type="spellStart"/>
      <w:r>
        <w:rPr>
          <w:rFonts w:hint="eastAsia"/>
          <w:lang w:bidi="ar-SA"/>
        </w:rPr>
        <w:t>SQLiteDatabase</w:t>
      </w:r>
      <w:proofErr w:type="spellEnd"/>
      <w:r>
        <w:rPr>
          <w:rFonts w:hint="eastAsia"/>
          <w:lang w:bidi="ar-SA"/>
        </w:rPr>
        <w:t xml:space="preserve"> </w:t>
      </w:r>
      <w:r>
        <w:rPr>
          <w:rFonts w:hint="eastAsia"/>
          <w:lang w:bidi="ar-SA"/>
        </w:rPr>
        <w:t>接口</w:t>
      </w:r>
      <w:r w:rsidR="0028735F">
        <w:rPr>
          <w:rFonts w:hint="eastAsia"/>
          <w:lang w:bidi="ar-SA"/>
        </w:rPr>
        <w:t>，</w:t>
      </w:r>
      <w:r>
        <w:rPr>
          <w:rFonts w:hint="eastAsia"/>
          <w:lang w:bidi="ar-SA"/>
        </w:rPr>
        <w:t>还具有</w:t>
      </w:r>
      <w:r>
        <w:rPr>
          <w:rFonts w:hint="eastAsia"/>
          <w:lang w:bidi="ar-SA"/>
        </w:rPr>
        <w:t xml:space="preserve"> </w:t>
      </w:r>
      <w:proofErr w:type="spellStart"/>
      <w:r>
        <w:rPr>
          <w:rFonts w:hint="eastAsia"/>
          <w:lang w:bidi="ar-SA"/>
        </w:rPr>
        <w:t>checkColumns</w:t>
      </w:r>
      <w:proofErr w:type="spellEnd"/>
      <w:r>
        <w:rPr>
          <w:rFonts w:hint="eastAsia"/>
          <w:lang w:bidi="ar-SA"/>
        </w:rPr>
        <w:t xml:space="preserve">() </w:t>
      </w:r>
      <w:r>
        <w:rPr>
          <w:rFonts w:hint="eastAsia"/>
          <w:lang w:bidi="ar-SA"/>
        </w:rPr>
        <w:t>验证查询是否仅请求有效列的方法</w:t>
      </w:r>
      <w:r w:rsidR="0028735F">
        <w:rPr>
          <w:rFonts w:hint="eastAsia"/>
          <w:lang w:bidi="ar-SA"/>
        </w:rPr>
        <w:t>，内容提供者</w:t>
      </w:r>
      <w:r>
        <w:rPr>
          <w:rFonts w:hint="eastAsia"/>
          <w:lang w:bidi="ar-SA"/>
        </w:rPr>
        <w:t>在</w:t>
      </w:r>
      <w:r>
        <w:rPr>
          <w:rFonts w:hint="eastAsia"/>
          <w:lang w:bidi="ar-SA"/>
        </w:rPr>
        <w:t xml:space="preserve">AndroidManifest.xml </w:t>
      </w:r>
      <w:r>
        <w:rPr>
          <w:rFonts w:hint="eastAsia"/>
          <w:lang w:bidi="ar-SA"/>
        </w:rPr>
        <w:t>文件中注册。</w:t>
      </w:r>
    </w:p>
    <w:p w14:paraId="5E4338C9" w14:textId="77777777" w:rsidR="0082458E" w:rsidRDefault="0082458E" w:rsidP="0028735F">
      <w:pPr>
        <w:pStyle w:val="a7"/>
        <w:ind w:left="240" w:right="720" w:firstLine="180"/>
      </w:pPr>
      <w:r>
        <w:t>&lt;application</w:t>
      </w:r>
    </w:p>
    <w:p w14:paraId="53E6592D" w14:textId="77777777" w:rsidR="0082458E" w:rsidRDefault="0082458E" w:rsidP="0028735F">
      <w:pPr>
        <w:pStyle w:val="a7"/>
        <w:ind w:left="240" w:right="720" w:firstLine="180"/>
      </w:pPr>
      <w:r>
        <w:t xml:space="preserve">    </w:t>
      </w:r>
      <w:proofErr w:type="gramStart"/>
      <w:r>
        <w:t>&lt;!--</w:t>
      </w:r>
      <w:proofErr w:type="gramEnd"/>
      <w:r>
        <w:t xml:space="preserve"> Place the following after the Activity</w:t>
      </w:r>
    </w:p>
    <w:p w14:paraId="46F7EB3D" w14:textId="77777777" w:rsidR="0082458E" w:rsidRDefault="0082458E" w:rsidP="0028735F">
      <w:pPr>
        <w:pStyle w:val="a7"/>
        <w:ind w:left="240" w:right="720" w:firstLine="180"/>
      </w:pPr>
      <w:r>
        <w:t xml:space="preserve">         Definition</w:t>
      </w:r>
    </w:p>
    <w:p w14:paraId="30085F79" w14:textId="77777777" w:rsidR="0082458E" w:rsidRDefault="0082458E" w:rsidP="0028735F">
      <w:pPr>
        <w:pStyle w:val="a7"/>
        <w:ind w:left="240" w:right="720" w:firstLine="180"/>
      </w:pPr>
      <w:r>
        <w:t xml:space="preserve">    --&gt;</w:t>
      </w:r>
    </w:p>
    <w:p w14:paraId="4C437667" w14:textId="77777777" w:rsidR="0082458E" w:rsidRDefault="0082458E" w:rsidP="0028735F">
      <w:pPr>
        <w:pStyle w:val="a7"/>
        <w:ind w:left="240" w:right="720" w:firstLine="180"/>
      </w:pPr>
      <w:r>
        <w:t xml:space="preserve">  &lt;provider</w:t>
      </w:r>
    </w:p>
    <w:p w14:paraId="53223844" w14:textId="77777777" w:rsidR="0082458E" w:rsidRDefault="0082458E" w:rsidP="0028735F">
      <w:pPr>
        <w:pStyle w:val="a7"/>
        <w:ind w:left="240" w:right="720" w:firstLine="180"/>
      </w:pPr>
      <w:r>
        <w:t xml:space="preserve">      </w:t>
      </w:r>
      <w:proofErr w:type="spellStart"/>
      <w:r>
        <w:t>android:name</w:t>
      </w:r>
      <w:proofErr w:type="spellEnd"/>
      <w:r>
        <w:t>=</w:t>
      </w:r>
      <w:proofErr w:type="gramStart"/>
      <w:r>
        <w:t>".</w:t>
      </w:r>
      <w:proofErr w:type="spellStart"/>
      <w:r>
        <w:t>contentprovider</w:t>
      </w:r>
      <w:proofErr w:type="gramEnd"/>
      <w:r>
        <w:t>.MyTodoContentProvider</w:t>
      </w:r>
      <w:proofErr w:type="spellEnd"/>
      <w:r>
        <w:t>"</w:t>
      </w:r>
    </w:p>
    <w:p w14:paraId="62D5634A" w14:textId="77777777" w:rsidR="0082458E" w:rsidRDefault="0082458E" w:rsidP="0028735F">
      <w:pPr>
        <w:pStyle w:val="a7"/>
        <w:ind w:left="240" w:right="720" w:firstLine="180"/>
      </w:pPr>
      <w:r>
        <w:t xml:space="preserve">      </w:t>
      </w:r>
      <w:proofErr w:type="spellStart"/>
      <w:proofErr w:type="gramStart"/>
      <w:r>
        <w:t>android:authorities</w:t>
      </w:r>
      <w:proofErr w:type="spellEnd"/>
      <w:proofErr w:type="gramEnd"/>
      <w:r>
        <w:t>="</w:t>
      </w:r>
      <w:proofErr w:type="spellStart"/>
      <w:r>
        <w:t>de.vogella.android.todos.contentprovider</w:t>
      </w:r>
      <w:proofErr w:type="spellEnd"/>
      <w:r>
        <w:t>" &gt;</w:t>
      </w:r>
    </w:p>
    <w:p w14:paraId="2F4EFEE0" w14:textId="77777777" w:rsidR="0082458E" w:rsidRDefault="0082458E" w:rsidP="0028735F">
      <w:pPr>
        <w:pStyle w:val="a7"/>
        <w:ind w:left="240" w:right="720" w:firstLine="180"/>
      </w:pPr>
      <w:r>
        <w:t xml:space="preserve">   &lt;/provider&gt;</w:t>
      </w:r>
    </w:p>
    <w:p w14:paraId="0494ADEC" w14:textId="277BB6E7" w:rsidR="0082458E" w:rsidRDefault="0082458E" w:rsidP="0028735F">
      <w:pPr>
        <w:pStyle w:val="a7"/>
        <w:ind w:left="240" w:right="720" w:firstLine="180"/>
      </w:pPr>
      <w:r>
        <w:t>&lt;/application&gt;</w:t>
      </w:r>
    </w:p>
    <w:p w14:paraId="50249049" w14:textId="4F455832" w:rsidR="0028735F" w:rsidRDefault="0028735F" w:rsidP="0028735F">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50</w:t>
      </w:r>
      <w:r w:rsidR="00B46836">
        <w:fldChar w:fldCharType="end"/>
      </w:r>
    </w:p>
    <w:p w14:paraId="56E0E257" w14:textId="12C2035B" w:rsidR="0082458E" w:rsidRDefault="00957CC3" w:rsidP="0028735F">
      <w:pPr>
        <w:pStyle w:val="4"/>
      </w:pPr>
      <w:r>
        <w:rPr>
          <w:rFonts w:hint="eastAsia"/>
        </w:rPr>
        <w:t>定义</w:t>
      </w:r>
      <w:r w:rsidR="0082458E">
        <w:rPr>
          <w:rFonts w:hint="eastAsia"/>
        </w:rPr>
        <w:t>资源</w:t>
      </w:r>
    </w:p>
    <w:p w14:paraId="77C1195C" w14:textId="632F2835" w:rsidR="0082458E" w:rsidRDefault="0082458E" w:rsidP="0082458E">
      <w:pPr>
        <w:rPr>
          <w:lang w:bidi="ar-SA"/>
        </w:rPr>
      </w:pPr>
      <w:r>
        <w:rPr>
          <w:rFonts w:hint="eastAsia"/>
          <w:lang w:bidi="ar-SA"/>
        </w:rPr>
        <w:t>应用程序需要多种资源</w:t>
      </w:r>
      <w:r w:rsidR="000125B6">
        <w:rPr>
          <w:rFonts w:hint="eastAsia"/>
          <w:lang w:bidi="ar-SA"/>
        </w:rPr>
        <w:t>，</w:t>
      </w:r>
      <w:r>
        <w:rPr>
          <w:rFonts w:hint="eastAsia"/>
          <w:lang w:bidi="ar-SA"/>
        </w:rPr>
        <w:t>首先</w:t>
      </w:r>
      <w:r w:rsidR="000125B6">
        <w:rPr>
          <w:rFonts w:hint="eastAsia"/>
          <w:lang w:bidi="ar-SA"/>
        </w:rPr>
        <w:t>在目录</w:t>
      </w:r>
      <w:r w:rsidR="000125B6">
        <w:rPr>
          <w:rFonts w:hint="eastAsia"/>
          <w:lang w:bidi="ar-SA"/>
        </w:rPr>
        <w:t>res/menu</w:t>
      </w:r>
      <w:r w:rsidR="000125B6">
        <w:rPr>
          <w:rFonts w:hint="eastAsia"/>
          <w:lang w:bidi="ar-SA"/>
        </w:rPr>
        <w:t>中</w:t>
      </w:r>
      <w:r>
        <w:rPr>
          <w:rFonts w:hint="eastAsia"/>
          <w:lang w:bidi="ar-SA"/>
        </w:rPr>
        <w:t>定义一个菜单</w:t>
      </w:r>
      <w:r>
        <w:rPr>
          <w:rFonts w:hint="eastAsia"/>
          <w:lang w:bidi="ar-SA"/>
        </w:rPr>
        <w:t xml:space="preserve"> listmenu.xml</w:t>
      </w:r>
      <w:r w:rsidR="000125B6">
        <w:rPr>
          <w:rFonts w:hint="eastAsia"/>
          <w:lang w:bidi="ar-SA"/>
        </w:rPr>
        <w:t>，</w:t>
      </w:r>
      <w:r>
        <w:rPr>
          <w:rFonts w:hint="eastAsia"/>
          <w:lang w:bidi="ar-SA"/>
        </w:rPr>
        <w:t>如果使用</w:t>
      </w:r>
      <w:r w:rsidR="000125B6">
        <w:rPr>
          <w:rFonts w:hint="eastAsia"/>
          <w:lang w:bidi="ar-SA"/>
        </w:rPr>
        <w:t>安卓</w:t>
      </w:r>
      <w:r>
        <w:rPr>
          <w:rFonts w:hint="eastAsia"/>
          <w:lang w:bidi="ar-SA"/>
        </w:rPr>
        <w:t>资源向导创建“</w:t>
      </w:r>
      <w:r>
        <w:rPr>
          <w:rFonts w:hint="eastAsia"/>
          <w:lang w:bidi="ar-SA"/>
        </w:rPr>
        <w:t>listmenu.xml</w:t>
      </w:r>
      <w:r>
        <w:rPr>
          <w:rFonts w:hint="eastAsia"/>
          <w:lang w:bidi="ar-SA"/>
        </w:rPr>
        <w:t>”文件，则会创建文件夹；如果手动创建文件，还需要手动创建文件夹。此</w:t>
      </w:r>
      <w:r>
        <w:rPr>
          <w:rFonts w:hint="eastAsia"/>
          <w:lang w:bidi="ar-SA"/>
        </w:rPr>
        <w:t xml:space="preserve"> XML </w:t>
      </w:r>
      <w:r>
        <w:rPr>
          <w:rFonts w:hint="eastAsia"/>
          <w:lang w:bidi="ar-SA"/>
        </w:rPr>
        <w:t>文件将用于在应用程序中定义选项菜单</w:t>
      </w:r>
      <w:r w:rsidR="000125B6">
        <w:rPr>
          <w:rFonts w:hint="eastAsia"/>
          <w:lang w:bidi="ar-SA"/>
        </w:rPr>
        <w:t>，</w:t>
      </w:r>
      <w:proofErr w:type="spellStart"/>
      <w:r w:rsidR="00414675">
        <w:rPr>
          <w:rFonts w:hint="eastAsia"/>
          <w:lang w:bidi="ar-SA"/>
        </w:rPr>
        <w:t>a</w:t>
      </w:r>
      <w:r w:rsidR="00414675">
        <w:rPr>
          <w:lang w:bidi="ar-SA"/>
        </w:rPr>
        <w:t>pp</w:t>
      </w:r>
      <w:r>
        <w:rPr>
          <w:rFonts w:hint="eastAsia"/>
          <w:lang w:bidi="ar-SA"/>
        </w:rPr>
        <w:t>:showAsAction</w:t>
      </w:r>
      <w:proofErr w:type="spellEnd"/>
      <w:r>
        <w:rPr>
          <w:rFonts w:hint="eastAsia"/>
          <w:lang w:bidi="ar-SA"/>
        </w:rPr>
        <w:t xml:space="preserve">="always" </w:t>
      </w:r>
      <w:r>
        <w:rPr>
          <w:rFonts w:hint="eastAsia"/>
          <w:lang w:bidi="ar-SA"/>
        </w:rPr>
        <w:t>属性将确保此菜单条目显示在应用程序的</w:t>
      </w:r>
      <w:r w:rsidR="00414675">
        <w:rPr>
          <w:rFonts w:hint="eastAsia"/>
          <w:lang w:bidi="ar-SA"/>
        </w:rPr>
        <w:t>动作条</w:t>
      </w:r>
      <w:r>
        <w:rPr>
          <w:rFonts w:hint="eastAsia"/>
          <w:lang w:bidi="ar-SA"/>
        </w:rPr>
        <w:t>中。</w:t>
      </w:r>
    </w:p>
    <w:p w14:paraId="4E388935" w14:textId="77777777" w:rsidR="009A7667" w:rsidRDefault="009A7667" w:rsidP="009A7667">
      <w:pPr>
        <w:pStyle w:val="a7"/>
        <w:ind w:left="240" w:right="720" w:firstLine="180"/>
      </w:pPr>
      <w:r>
        <w:t>&lt;?xml version="1.0" encoding="utf-8"?&gt;</w:t>
      </w:r>
    </w:p>
    <w:p w14:paraId="69F4A705" w14:textId="77777777" w:rsidR="009A7667" w:rsidRDefault="009A7667" w:rsidP="009A7667">
      <w:pPr>
        <w:pStyle w:val="a7"/>
        <w:ind w:left="240" w:right="720" w:firstLine="180"/>
      </w:pPr>
      <w:r>
        <w:t xml:space="preserve">&lt;menu </w:t>
      </w:r>
      <w:proofErr w:type="spellStart"/>
      <w:r>
        <w:t>xmlns:app</w:t>
      </w:r>
      <w:proofErr w:type="spellEnd"/>
      <w:r>
        <w:t>="http://schemas.android.com/</w:t>
      </w:r>
      <w:proofErr w:type="spellStart"/>
      <w:r>
        <w:t>apk</w:t>
      </w:r>
      <w:proofErr w:type="spellEnd"/>
      <w:r>
        <w:t>/res-auto"</w:t>
      </w:r>
    </w:p>
    <w:p w14:paraId="69B852D1" w14:textId="77777777" w:rsidR="009A7667" w:rsidRDefault="009A7667" w:rsidP="009A7667">
      <w:pPr>
        <w:pStyle w:val="a7"/>
        <w:ind w:left="240" w:right="720" w:firstLine="180"/>
      </w:pPr>
      <w:r>
        <w:t xml:space="preserve">    </w:t>
      </w:r>
      <w:proofErr w:type="spellStart"/>
      <w:proofErr w:type="gramStart"/>
      <w:r>
        <w:t>xmlns:android</w:t>
      </w:r>
      <w:proofErr w:type="spellEnd"/>
      <w:proofErr w:type="gramEnd"/>
      <w:r>
        <w:t>="http://schemas.android.com/</w:t>
      </w:r>
      <w:proofErr w:type="spellStart"/>
      <w:r>
        <w:t>apk</w:t>
      </w:r>
      <w:proofErr w:type="spellEnd"/>
      <w:r>
        <w:t>/res/android"&gt;</w:t>
      </w:r>
    </w:p>
    <w:p w14:paraId="5F4DFA42" w14:textId="77777777" w:rsidR="009A7667" w:rsidRDefault="009A7667" w:rsidP="009A7667">
      <w:pPr>
        <w:pStyle w:val="a7"/>
        <w:ind w:left="240" w:right="720" w:firstLine="180"/>
      </w:pPr>
      <w:r>
        <w:t xml:space="preserve">    &lt;item</w:t>
      </w:r>
    </w:p>
    <w:p w14:paraId="4D86AA1D" w14:textId="77777777" w:rsidR="009A7667" w:rsidRDefault="009A7667" w:rsidP="009A7667">
      <w:pPr>
        <w:pStyle w:val="a7"/>
        <w:ind w:left="240" w:right="720" w:firstLine="180"/>
      </w:pPr>
      <w:r>
        <w:t xml:space="preserve">        </w:t>
      </w:r>
      <w:proofErr w:type="spellStart"/>
      <w:r>
        <w:t>android:id</w:t>
      </w:r>
      <w:proofErr w:type="spellEnd"/>
      <w:r>
        <w:t>="@+id/insert"</w:t>
      </w:r>
    </w:p>
    <w:p w14:paraId="42390934" w14:textId="77777777" w:rsidR="009A7667" w:rsidRDefault="009A7667" w:rsidP="009A7667">
      <w:pPr>
        <w:pStyle w:val="a7"/>
        <w:ind w:left="240" w:right="720" w:firstLine="180"/>
      </w:pPr>
      <w:r>
        <w:t xml:space="preserve">        </w:t>
      </w:r>
      <w:proofErr w:type="spellStart"/>
      <w:proofErr w:type="gramStart"/>
      <w:r>
        <w:t>android:title</w:t>
      </w:r>
      <w:proofErr w:type="spellEnd"/>
      <w:proofErr w:type="gramEnd"/>
      <w:r>
        <w:t>="@string/</w:t>
      </w:r>
      <w:proofErr w:type="spellStart"/>
      <w:r>
        <w:t>menu_insert</w:t>
      </w:r>
      <w:proofErr w:type="spellEnd"/>
      <w:r>
        <w:t>"</w:t>
      </w:r>
    </w:p>
    <w:p w14:paraId="2122F499" w14:textId="77777777" w:rsidR="009A7667" w:rsidRDefault="009A7667" w:rsidP="009A7667">
      <w:pPr>
        <w:pStyle w:val="a7"/>
        <w:ind w:left="240" w:right="720" w:firstLine="180"/>
      </w:pPr>
      <w:r>
        <w:lastRenderedPageBreak/>
        <w:t xml:space="preserve">        </w:t>
      </w:r>
      <w:proofErr w:type="spellStart"/>
      <w:proofErr w:type="gramStart"/>
      <w:r>
        <w:t>app:showAsAction</w:t>
      </w:r>
      <w:proofErr w:type="spellEnd"/>
      <w:proofErr w:type="gramEnd"/>
      <w:r>
        <w:t>="always"&gt;&lt;/item&gt;</w:t>
      </w:r>
    </w:p>
    <w:p w14:paraId="09D051A8" w14:textId="17D959DF" w:rsidR="009A7667" w:rsidRDefault="009A7667" w:rsidP="009A7667">
      <w:pPr>
        <w:pStyle w:val="a7"/>
        <w:ind w:left="240" w:right="720" w:firstLine="180"/>
      </w:pPr>
      <w:r>
        <w:t>&lt;/menu&gt;</w:t>
      </w:r>
    </w:p>
    <w:p w14:paraId="08599090" w14:textId="6073BC10" w:rsidR="009A7667" w:rsidRDefault="009A7667" w:rsidP="009A7667">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51</w:t>
      </w:r>
      <w:r w:rsidR="00B46836">
        <w:fldChar w:fldCharType="end"/>
      </w:r>
    </w:p>
    <w:p w14:paraId="46B97997" w14:textId="6A7F64DB" w:rsidR="0082458E" w:rsidRDefault="0082458E" w:rsidP="009A7667">
      <w:pPr>
        <w:rPr>
          <w:lang w:bidi="ar-SA"/>
        </w:rPr>
      </w:pPr>
      <w:r>
        <w:rPr>
          <w:rFonts w:hint="eastAsia"/>
          <w:lang w:bidi="ar-SA"/>
        </w:rPr>
        <w:t>用户将能够选择待办事项的优先级</w:t>
      </w:r>
      <w:r w:rsidR="009A7667">
        <w:rPr>
          <w:rFonts w:hint="eastAsia"/>
          <w:lang w:bidi="ar-SA"/>
        </w:rPr>
        <w:t>，</w:t>
      </w:r>
      <w:r>
        <w:rPr>
          <w:rFonts w:hint="eastAsia"/>
          <w:lang w:bidi="ar-SA"/>
        </w:rPr>
        <w:t>对于优先级创建一个字符串数组</w:t>
      </w:r>
      <w:r w:rsidR="009A7667">
        <w:rPr>
          <w:rFonts w:hint="eastAsia"/>
          <w:lang w:bidi="ar-SA"/>
        </w:rPr>
        <w:t>，</w:t>
      </w:r>
      <w:r>
        <w:rPr>
          <w:rFonts w:hint="eastAsia"/>
          <w:lang w:bidi="ar-SA"/>
        </w:rPr>
        <w:t xml:space="preserve"> </w:t>
      </w:r>
      <w:r>
        <w:rPr>
          <w:rFonts w:hint="eastAsia"/>
          <w:lang w:bidi="ar-SA"/>
        </w:rPr>
        <w:t>在</w:t>
      </w:r>
      <w:r w:rsidR="009A7667">
        <w:rPr>
          <w:rFonts w:hint="eastAsia"/>
          <w:lang w:bidi="ar-SA"/>
        </w:rPr>
        <w:t>res/values</w:t>
      </w:r>
      <w:r>
        <w:rPr>
          <w:rFonts w:hint="eastAsia"/>
          <w:lang w:bidi="ar-SA"/>
        </w:rPr>
        <w:t>文件夹中创建以下文件</w:t>
      </w:r>
      <w:r w:rsidR="009A7667">
        <w:rPr>
          <w:rFonts w:hint="eastAsia"/>
          <w:lang w:bidi="ar-SA"/>
        </w:rPr>
        <w:t>priority.xml</w:t>
      </w:r>
      <w:r>
        <w:rPr>
          <w:rFonts w:hint="eastAsia"/>
          <w:lang w:bidi="ar-SA"/>
        </w:rPr>
        <w:t>。</w:t>
      </w:r>
    </w:p>
    <w:p w14:paraId="5996A16F" w14:textId="77777777" w:rsidR="002D295C" w:rsidRDefault="002D295C" w:rsidP="002D295C">
      <w:pPr>
        <w:pStyle w:val="a7"/>
        <w:ind w:left="240" w:right="720" w:firstLine="180"/>
      </w:pPr>
      <w:r>
        <w:t>&lt;?xml version="1.0" encoding="utf-8"?&gt;</w:t>
      </w:r>
    </w:p>
    <w:p w14:paraId="02BBF26C" w14:textId="77777777" w:rsidR="002D295C" w:rsidRDefault="002D295C" w:rsidP="002D295C">
      <w:pPr>
        <w:pStyle w:val="a7"/>
        <w:ind w:left="240" w:right="720" w:firstLine="180"/>
      </w:pPr>
      <w:r>
        <w:t>&lt;resources&gt;</w:t>
      </w:r>
    </w:p>
    <w:p w14:paraId="7F4FDD91" w14:textId="77777777" w:rsidR="002D295C" w:rsidRDefault="002D295C" w:rsidP="002D295C">
      <w:pPr>
        <w:pStyle w:val="a7"/>
        <w:ind w:left="240" w:right="720" w:firstLine="180"/>
      </w:pPr>
      <w:r>
        <w:t xml:space="preserve">    &lt;string-array name="priorities"&gt;</w:t>
      </w:r>
    </w:p>
    <w:p w14:paraId="35F3F6B2" w14:textId="77777777" w:rsidR="002D295C" w:rsidRDefault="002D295C" w:rsidP="002D295C">
      <w:pPr>
        <w:pStyle w:val="a7"/>
        <w:ind w:left="240" w:right="720" w:firstLine="180"/>
      </w:pPr>
      <w:r>
        <w:t xml:space="preserve">        &lt;item&gt;Urgent&lt;/item&gt;</w:t>
      </w:r>
    </w:p>
    <w:p w14:paraId="6B4BCE2C" w14:textId="77777777" w:rsidR="002D295C" w:rsidRDefault="002D295C" w:rsidP="002D295C">
      <w:pPr>
        <w:pStyle w:val="a7"/>
        <w:ind w:left="240" w:right="720" w:firstLine="180"/>
      </w:pPr>
      <w:r>
        <w:t xml:space="preserve">        &lt;item&gt;Reminder&lt;/item&gt;</w:t>
      </w:r>
    </w:p>
    <w:p w14:paraId="56316113" w14:textId="77777777" w:rsidR="002D295C" w:rsidRDefault="002D295C" w:rsidP="002D295C">
      <w:pPr>
        <w:pStyle w:val="a7"/>
        <w:ind w:left="240" w:right="720" w:firstLine="180"/>
      </w:pPr>
      <w:r>
        <w:t xml:space="preserve">    &lt;/string-array&gt;</w:t>
      </w:r>
    </w:p>
    <w:p w14:paraId="739F0F0D" w14:textId="38115A50" w:rsidR="002D295C" w:rsidRDefault="002D295C" w:rsidP="002D295C">
      <w:pPr>
        <w:pStyle w:val="a7"/>
        <w:ind w:left="240" w:right="720" w:firstLine="180"/>
      </w:pPr>
      <w:r>
        <w:t>&lt;/resources&gt;</w:t>
      </w:r>
    </w:p>
    <w:p w14:paraId="0CC27AD2" w14:textId="55CB59F3" w:rsidR="002D295C" w:rsidRDefault="002D295C" w:rsidP="002D295C">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52</w:t>
      </w:r>
      <w:r w:rsidR="00B46836">
        <w:fldChar w:fldCharType="end"/>
      </w:r>
    </w:p>
    <w:p w14:paraId="381899FE" w14:textId="37E1D220" w:rsidR="0082458E" w:rsidRDefault="0082458E" w:rsidP="002D295C">
      <w:pPr>
        <w:rPr>
          <w:lang w:bidi="ar-SA"/>
        </w:rPr>
      </w:pPr>
      <w:r>
        <w:rPr>
          <w:rFonts w:hint="eastAsia"/>
          <w:lang w:bidi="ar-SA"/>
        </w:rPr>
        <w:t>还为应用程序定义附加字符串。下</w:t>
      </w:r>
      <w:r w:rsidR="002D295C">
        <w:rPr>
          <w:rFonts w:hint="eastAsia"/>
          <w:lang w:bidi="ar-SA"/>
        </w:rPr>
        <w:t>res/values</w:t>
      </w:r>
      <w:r>
        <w:rPr>
          <w:rFonts w:hint="eastAsia"/>
          <w:lang w:bidi="ar-SA"/>
        </w:rPr>
        <w:t>编辑</w:t>
      </w:r>
      <w:r w:rsidR="002D295C">
        <w:rPr>
          <w:rFonts w:hint="eastAsia"/>
          <w:lang w:bidi="ar-SA"/>
        </w:rPr>
        <w:t>strings.xml</w:t>
      </w:r>
      <w:r>
        <w:rPr>
          <w:rFonts w:hint="eastAsia"/>
          <w:lang w:bidi="ar-SA"/>
        </w:rPr>
        <w:t>。</w:t>
      </w:r>
    </w:p>
    <w:p w14:paraId="05B5D0FD" w14:textId="77777777" w:rsidR="00820CDF" w:rsidRDefault="00820CDF" w:rsidP="00820CDF">
      <w:pPr>
        <w:pStyle w:val="a7"/>
        <w:ind w:left="240" w:right="720" w:firstLine="180"/>
      </w:pPr>
      <w:r>
        <w:t>&lt;resources&gt;</w:t>
      </w:r>
    </w:p>
    <w:p w14:paraId="2B1F3FF8" w14:textId="77777777" w:rsidR="00820CDF" w:rsidRDefault="00820CDF" w:rsidP="00820CDF">
      <w:pPr>
        <w:pStyle w:val="a7"/>
        <w:ind w:left="240" w:right="720" w:firstLine="180"/>
      </w:pPr>
      <w:r>
        <w:rPr>
          <w:rFonts w:hint="eastAsia"/>
        </w:rPr>
        <w:t xml:space="preserve">    &lt;string name="</w:t>
      </w:r>
      <w:proofErr w:type="spellStart"/>
      <w:r>
        <w:rPr>
          <w:rFonts w:hint="eastAsia"/>
        </w:rPr>
        <w:t>app_name</w:t>
      </w:r>
      <w:proofErr w:type="spellEnd"/>
      <w:r>
        <w:rPr>
          <w:rFonts w:hint="eastAsia"/>
        </w:rPr>
        <w:t>"&gt;</w:t>
      </w:r>
      <w:r>
        <w:rPr>
          <w:rFonts w:hint="eastAsia"/>
        </w:rPr>
        <w:t>待办事项</w:t>
      </w:r>
      <w:r>
        <w:rPr>
          <w:rFonts w:hint="eastAsia"/>
        </w:rPr>
        <w:t>&lt;/string&gt;</w:t>
      </w:r>
    </w:p>
    <w:p w14:paraId="68E5E090" w14:textId="77777777" w:rsidR="00820CDF" w:rsidRDefault="00820CDF" w:rsidP="00820CDF">
      <w:pPr>
        <w:pStyle w:val="a7"/>
        <w:ind w:left="240" w:right="720" w:firstLine="180"/>
      </w:pPr>
      <w:r>
        <w:rPr>
          <w:rFonts w:hint="eastAsia"/>
        </w:rPr>
        <w:t xml:space="preserve">    &lt;string name="</w:t>
      </w:r>
      <w:proofErr w:type="spellStart"/>
      <w:r>
        <w:rPr>
          <w:rFonts w:hint="eastAsia"/>
        </w:rPr>
        <w:t>no_todos</w:t>
      </w:r>
      <w:proofErr w:type="spellEnd"/>
      <w:r>
        <w:rPr>
          <w:rFonts w:hint="eastAsia"/>
        </w:rPr>
        <w:t>"&gt;</w:t>
      </w:r>
      <w:r>
        <w:rPr>
          <w:rFonts w:hint="eastAsia"/>
        </w:rPr>
        <w:t>点击条目编辑维护详细内容</w:t>
      </w:r>
      <w:r>
        <w:rPr>
          <w:rFonts w:hint="eastAsia"/>
        </w:rPr>
        <w:t>&lt;/string&gt;</w:t>
      </w:r>
    </w:p>
    <w:p w14:paraId="55E4DB7D" w14:textId="77777777" w:rsidR="00820CDF" w:rsidRDefault="00820CDF" w:rsidP="00820CDF">
      <w:pPr>
        <w:pStyle w:val="a7"/>
        <w:ind w:left="240" w:right="720" w:firstLine="180"/>
      </w:pPr>
      <w:r>
        <w:rPr>
          <w:rFonts w:hint="eastAsia"/>
        </w:rPr>
        <w:t xml:space="preserve">    &lt;string name="</w:t>
      </w:r>
      <w:proofErr w:type="spellStart"/>
      <w:r>
        <w:rPr>
          <w:rFonts w:hint="eastAsia"/>
        </w:rPr>
        <w:t>menu_insert</w:t>
      </w:r>
      <w:proofErr w:type="spellEnd"/>
      <w:r>
        <w:rPr>
          <w:rFonts w:hint="eastAsia"/>
        </w:rPr>
        <w:t>"&gt;</w:t>
      </w:r>
      <w:r>
        <w:rPr>
          <w:rFonts w:hint="eastAsia"/>
        </w:rPr>
        <w:t>增加项目</w:t>
      </w:r>
      <w:r>
        <w:rPr>
          <w:rFonts w:hint="eastAsia"/>
        </w:rPr>
        <w:t>&lt;/string&gt;</w:t>
      </w:r>
    </w:p>
    <w:p w14:paraId="47C528D2" w14:textId="77777777" w:rsidR="00820CDF" w:rsidRDefault="00820CDF" w:rsidP="00820CDF">
      <w:pPr>
        <w:pStyle w:val="a7"/>
        <w:ind w:left="240" w:right="720" w:firstLine="180"/>
      </w:pPr>
      <w:r>
        <w:rPr>
          <w:rFonts w:hint="eastAsia"/>
        </w:rPr>
        <w:t xml:space="preserve">    &lt;string name="</w:t>
      </w:r>
      <w:proofErr w:type="spellStart"/>
      <w:r>
        <w:rPr>
          <w:rFonts w:hint="eastAsia"/>
        </w:rPr>
        <w:t>menu_delete</w:t>
      </w:r>
      <w:proofErr w:type="spellEnd"/>
      <w:r>
        <w:rPr>
          <w:rFonts w:hint="eastAsia"/>
        </w:rPr>
        <w:t>"&gt;</w:t>
      </w:r>
      <w:r>
        <w:rPr>
          <w:rFonts w:hint="eastAsia"/>
        </w:rPr>
        <w:t>删除项目</w:t>
      </w:r>
      <w:r>
        <w:rPr>
          <w:rFonts w:hint="eastAsia"/>
        </w:rPr>
        <w:t>&lt;/string&gt;</w:t>
      </w:r>
    </w:p>
    <w:p w14:paraId="71BBD508" w14:textId="77777777" w:rsidR="00820CDF" w:rsidRDefault="00820CDF" w:rsidP="00820CDF">
      <w:pPr>
        <w:pStyle w:val="a7"/>
        <w:ind w:left="240" w:right="720" w:firstLine="180"/>
      </w:pPr>
      <w:r>
        <w:rPr>
          <w:rFonts w:hint="eastAsia"/>
        </w:rPr>
        <w:t xml:space="preserve">    &lt;string name="</w:t>
      </w:r>
      <w:proofErr w:type="spellStart"/>
      <w:r>
        <w:rPr>
          <w:rFonts w:hint="eastAsia"/>
        </w:rPr>
        <w:t>todo_summary</w:t>
      </w:r>
      <w:proofErr w:type="spellEnd"/>
      <w:r>
        <w:rPr>
          <w:rFonts w:hint="eastAsia"/>
        </w:rPr>
        <w:t>"&gt;</w:t>
      </w:r>
      <w:r>
        <w:rPr>
          <w:rFonts w:hint="eastAsia"/>
        </w:rPr>
        <w:t>标题</w:t>
      </w:r>
      <w:r>
        <w:rPr>
          <w:rFonts w:hint="eastAsia"/>
        </w:rPr>
        <w:t>&lt;/string&gt;</w:t>
      </w:r>
    </w:p>
    <w:p w14:paraId="4DE87E74" w14:textId="77777777" w:rsidR="00820CDF" w:rsidRDefault="00820CDF" w:rsidP="00820CDF">
      <w:pPr>
        <w:pStyle w:val="a7"/>
        <w:ind w:left="240" w:right="720" w:firstLine="180"/>
      </w:pPr>
      <w:r>
        <w:t xml:space="preserve">    &lt;string name="</w:t>
      </w:r>
      <w:proofErr w:type="spellStart"/>
      <w:r>
        <w:t>todo_description</w:t>
      </w:r>
      <w:proofErr w:type="spellEnd"/>
      <w:r>
        <w:t>"&gt;Delete Todo&lt;/string&gt;</w:t>
      </w:r>
    </w:p>
    <w:p w14:paraId="6B480D5E" w14:textId="77777777" w:rsidR="00820CDF" w:rsidRDefault="00820CDF" w:rsidP="00820CDF">
      <w:pPr>
        <w:pStyle w:val="a7"/>
        <w:ind w:left="240" w:right="720" w:firstLine="180"/>
      </w:pPr>
      <w:r>
        <w:rPr>
          <w:rFonts w:hint="eastAsia"/>
        </w:rPr>
        <w:t xml:space="preserve">    &lt;string name="</w:t>
      </w:r>
      <w:proofErr w:type="spellStart"/>
      <w:r>
        <w:rPr>
          <w:rFonts w:hint="eastAsia"/>
        </w:rPr>
        <w:t>todo_edit_summary</w:t>
      </w:r>
      <w:proofErr w:type="spellEnd"/>
      <w:r>
        <w:rPr>
          <w:rFonts w:hint="eastAsia"/>
        </w:rPr>
        <w:t>"&gt;</w:t>
      </w:r>
      <w:r>
        <w:rPr>
          <w:rFonts w:hint="eastAsia"/>
        </w:rPr>
        <w:t>标题</w:t>
      </w:r>
      <w:r>
        <w:rPr>
          <w:rFonts w:hint="eastAsia"/>
        </w:rPr>
        <w:t>&lt;/string&gt;</w:t>
      </w:r>
    </w:p>
    <w:p w14:paraId="4635B833" w14:textId="77777777" w:rsidR="00820CDF" w:rsidRDefault="00820CDF" w:rsidP="00820CDF">
      <w:pPr>
        <w:pStyle w:val="a7"/>
        <w:ind w:left="240" w:right="720" w:firstLine="180"/>
      </w:pPr>
      <w:r>
        <w:rPr>
          <w:rFonts w:hint="eastAsia"/>
        </w:rPr>
        <w:t xml:space="preserve">    &lt;string name="</w:t>
      </w:r>
      <w:proofErr w:type="spellStart"/>
      <w:r>
        <w:rPr>
          <w:rFonts w:hint="eastAsia"/>
        </w:rPr>
        <w:t>todo_edit_description</w:t>
      </w:r>
      <w:proofErr w:type="spellEnd"/>
      <w:r>
        <w:rPr>
          <w:rFonts w:hint="eastAsia"/>
        </w:rPr>
        <w:t>"&gt;</w:t>
      </w:r>
      <w:r>
        <w:rPr>
          <w:rFonts w:hint="eastAsia"/>
        </w:rPr>
        <w:t>描述</w:t>
      </w:r>
      <w:r>
        <w:rPr>
          <w:rFonts w:hint="eastAsia"/>
        </w:rPr>
        <w:t>&lt;/string&gt;</w:t>
      </w:r>
    </w:p>
    <w:p w14:paraId="15E8497B" w14:textId="77777777" w:rsidR="00820CDF" w:rsidRDefault="00820CDF" w:rsidP="00820CDF">
      <w:pPr>
        <w:pStyle w:val="a7"/>
        <w:ind w:left="240" w:right="720" w:firstLine="180"/>
      </w:pPr>
      <w:r>
        <w:rPr>
          <w:rFonts w:hint="eastAsia"/>
        </w:rPr>
        <w:t xml:space="preserve">    &lt;string name="</w:t>
      </w:r>
      <w:proofErr w:type="spellStart"/>
      <w:r>
        <w:rPr>
          <w:rFonts w:hint="eastAsia"/>
        </w:rPr>
        <w:t>todo_edit_confirm</w:t>
      </w:r>
      <w:proofErr w:type="spellEnd"/>
      <w:r>
        <w:rPr>
          <w:rFonts w:hint="eastAsia"/>
        </w:rPr>
        <w:t>"&gt;</w:t>
      </w:r>
      <w:r>
        <w:rPr>
          <w:rFonts w:hint="eastAsia"/>
        </w:rPr>
        <w:t>确定</w:t>
      </w:r>
      <w:r>
        <w:rPr>
          <w:rFonts w:hint="eastAsia"/>
        </w:rPr>
        <w:t>&lt;/string&gt;</w:t>
      </w:r>
    </w:p>
    <w:p w14:paraId="3BCE1B79" w14:textId="3FD69D7C" w:rsidR="0082458E" w:rsidRDefault="00820CDF" w:rsidP="00820CDF">
      <w:pPr>
        <w:pStyle w:val="a7"/>
        <w:ind w:left="240" w:right="720" w:firstLine="180"/>
      </w:pPr>
      <w:r>
        <w:t>&lt;/resources&gt;</w:t>
      </w:r>
    </w:p>
    <w:p w14:paraId="27647890" w14:textId="1C4316C3" w:rsidR="00820CDF" w:rsidRDefault="00820CDF" w:rsidP="00820CDF">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53</w:t>
      </w:r>
      <w:r w:rsidR="00B46836">
        <w:fldChar w:fldCharType="end"/>
      </w:r>
    </w:p>
    <w:p w14:paraId="6D00B238" w14:textId="6D1F6F57" w:rsidR="0082458E" w:rsidRDefault="00820CDF" w:rsidP="00820CDF">
      <w:pPr>
        <w:pStyle w:val="4"/>
      </w:pPr>
      <w:r>
        <w:rPr>
          <w:rFonts w:hint="eastAsia"/>
        </w:rPr>
        <w:t>定义</w:t>
      </w:r>
      <w:r w:rsidR="0082458E">
        <w:rPr>
          <w:rFonts w:hint="eastAsia"/>
        </w:rPr>
        <w:t>布局</w:t>
      </w:r>
    </w:p>
    <w:p w14:paraId="70C43048" w14:textId="126AF915" w:rsidR="0082458E" w:rsidRDefault="0082458E" w:rsidP="0082458E">
      <w:pPr>
        <w:rPr>
          <w:lang w:bidi="ar-SA"/>
        </w:rPr>
      </w:pPr>
      <w:r>
        <w:rPr>
          <w:rFonts w:hint="eastAsia"/>
          <w:lang w:bidi="ar-SA"/>
        </w:rPr>
        <w:t>将定义三种布局</w:t>
      </w:r>
      <w:r w:rsidR="00715F04">
        <w:rPr>
          <w:rFonts w:hint="eastAsia"/>
          <w:lang w:bidi="ar-SA"/>
        </w:rPr>
        <w:t>，</w:t>
      </w:r>
      <w:r>
        <w:rPr>
          <w:rFonts w:hint="eastAsia"/>
          <w:lang w:bidi="ar-SA"/>
        </w:rPr>
        <w:t>一个将用于显示列表中的一行</w:t>
      </w:r>
      <w:r w:rsidR="00715F04">
        <w:rPr>
          <w:rFonts w:hint="eastAsia"/>
          <w:lang w:bidi="ar-SA"/>
        </w:rPr>
        <w:t>；</w:t>
      </w:r>
      <w:r>
        <w:rPr>
          <w:rFonts w:hint="eastAsia"/>
          <w:lang w:bidi="ar-SA"/>
        </w:rPr>
        <w:t>另</w:t>
      </w:r>
      <w:r w:rsidR="00715F04">
        <w:rPr>
          <w:rFonts w:hint="eastAsia"/>
          <w:lang w:bidi="ar-SA"/>
        </w:rPr>
        <w:t>外两个</w:t>
      </w:r>
      <w:r>
        <w:rPr>
          <w:rFonts w:hint="eastAsia"/>
          <w:lang w:bidi="ar-SA"/>
        </w:rPr>
        <w:t>将用于活动</w:t>
      </w:r>
      <w:r w:rsidR="00715F04">
        <w:rPr>
          <w:rFonts w:hint="eastAsia"/>
          <w:lang w:bidi="ar-SA"/>
        </w:rPr>
        <w:t>中</w:t>
      </w:r>
      <w:r>
        <w:rPr>
          <w:rFonts w:hint="eastAsia"/>
          <w:lang w:bidi="ar-SA"/>
        </w:rPr>
        <w:t>。行布局</w:t>
      </w:r>
      <w:r w:rsidR="00715F04">
        <w:rPr>
          <w:rFonts w:hint="eastAsia"/>
          <w:lang w:bidi="ar-SA"/>
        </w:rPr>
        <w:t>中有</w:t>
      </w:r>
      <w:r>
        <w:rPr>
          <w:rFonts w:hint="eastAsia"/>
          <w:lang w:bidi="ar-SA"/>
        </w:rPr>
        <w:t>一个图标</w:t>
      </w:r>
      <w:r w:rsidR="00715F04">
        <w:rPr>
          <w:rFonts w:hint="eastAsia"/>
          <w:lang w:bidi="ar-SA"/>
        </w:rPr>
        <w:t>，</w:t>
      </w:r>
      <w:r>
        <w:rPr>
          <w:rFonts w:hint="eastAsia"/>
          <w:lang w:bidi="ar-SA"/>
        </w:rPr>
        <w:t>将名为“</w:t>
      </w:r>
      <w:r>
        <w:rPr>
          <w:rFonts w:hint="eastAsia"/>
          <w:lang w:bidi="ar-SA"/>
        </w:rPr>
        <w:t>reminder.png</w:t>
      </w:r>
      <w:r>
        <w:rPr>
          <w:rFonts w:hint="eastAsia"/>
          <w:lang w:bidi="ar-SA"/>
        </w:rPr>
        <w:t>”的图标粘贴到</w:t>
      </w:r>
      <w:r>
        <w:rPr>
          <w:rFonts w:hint="eastAsia"/>
          <w:lang w:bidi="ar-SA"/>
        </w:rPr>
        <w:t xml:space="preserve">res/drawable </w:t>
      </w:r>
      <w:r>
        <w:rPr>
          <w:rFonts w:hint="eastAsia"/>
          <w:lang w:bidi="ar-SA"/>
        </w:rPr>
        <w:t>文件夹中（</w:t>
      </w:r>
      <w:r>
        <w:rPr>
          <w:rFonts w:hint="eastAsia"/>
          <w:lang w:bidi="ar-SA"/>
        </w:rPr>
        <w:t xml:space="preserve"> drawable-</w:t>
      </w:r>
      <w:proofErr w:type="spellStart"/>
      <w:r>
        <w:rPr>
          <w:rFonts w:hint="eastAsia"/>
          <w:lang w:bidi="ar-SA"/>
        </w:rPr>
        <w:t>hdpi</w:t>
      </w:r>
      <w:proofErr w:type="spellEnd"/>
      <w:r>
        <w:rPr>
          <w:rFonts w:hint="eastAsia"/>
          <w:lang w:bidi="ar-SA"/>
        </w:rPr>
        <w:t>, drawable-</w:t>
      </w:r>
      <w:proofErr w:type="spellStart"/>
      <w:r>
        <w:rPr>
          <w:rFonts w:hint="eastAsia"/>
          <w:lang w:bidi="ar-SA"/>
        </w:rPr>
        <w:t>mdpi</w:t>
      </w:r>
      <w:proofErr w:type="spellEnd"/>
      <w:r>
        <w:rPr>
          <w:rFonts w:hint="eastAsia"/>
          <w:lang w:bidi="ar-SA"/>
        </w:rPr>
        <w:t>, drawable-</w:t>
      </w:r>
      <w:proofErr w:type="spellStart"/>
      <w:r>
        <w:rPr>
          <w:rFonts w:hint="eastAsia"/>
          <w:lang w:bidi="ar-SA"/>
        </w:rPr>
        <w:t>ldpi</w:t>
      </w:r>
      <w:proofErr w:type="spellEnd"/>
      <w:r>
        <w:rPr>
          <w:rFonts w:hint="eastAsia"/>
          <w:lang w:bidi="ar-SA"/>
        </w:rPr>
        <w:t xml:space="preserve"> </w:t>
      </w:r>
      <w:r>
        <w:rPr>
          <w:rFonts w:hint="eastAsia"/>
          <w:lang w:bidi="ar-SA"/>
        </w:rPr>
        <w:t>）</w:t>
      </w:r>
      <w:r w:rsidR="00715F04">
        <w:rPr>
          <w:rFonts w:hint="eastAsia"/>
          <w:lang w:bidi="ar-SA"/>
        </w:rPr>
        <w:t>。</w:t>
      </w:r>
      <w:r>
        <w:rPr>
          <w:rFonts w:hint="eastAsia"/>
          <w:lang w:bidi="ar-SA"/>
        </w:rPr>
        <w:t>如果没有可用的图标，可以复制由</w:t>
      </w:r>
      <w:r w:rsidR="00715F04">
        <w:rPr>
          <w:rFonts w:hint="eastAsia"/>
          <w:lang w:bidi="ar-SA"/>
        </w:rPr>
        <w:t>安卓</w:t>
      </w:r>
      <w:r>
        <w:rPr>
          <w:rFonts w:hint="eastAsia"/>
          <w:lang w:bidi="ar-SA"/>
        </w:rPr>
        <w:t>向导创建</w:t>
      </w:r>
      <w:r>
        <w:rPr>
          <w:rFonts w:hint="eastAsia"/>
          <w:lang w:bidi="ar-SA"/>
        </w:rPr>
        <w:lastRenderedPageBreak/>
        <w:t>的图标（在</w:t>
      </w:r>
      <w:r>
        <w:rPr>
          <w:rFonts w:hint="eastAsia"/>
          <w:lang w:bidi="ar-SA"/>
        </w:rPr>
        <w:t xml:space="preserve"> res/drawable* </w:t>
      </w:r>
      <w:r>
        <w:rPr>
          <w:rFonts w:hint="eastAsia"/>
          <w:lang w:bidi="ar-SA"/>
        </w:rPr>
        <w:t>文件夹中的</w:t>
      </w:r>
      <w:r>
        <w:rPr>
          <w:rFonts w:hint="eastAsia"/>
          <w:lang w:bidi="ar-SA"/>
        </w:rPr>
        <w:t xml:space="preserve"> ic_launcher.png</w:t>
      </w:r>
      <w:r>
        <w:rPr>
          <w:rFonts w:hint="eastAsia"/>
          <w:lang w:bidi="ar-SA"/>
        </w:rPr>
        <w:t>）或重命名布局文件中的引用。注意，</w:t>
      </w:r>
      <w:r w:rsidR="00715F04">
        <w:rPr>
          <w:rFonts w:hint="eastAsia"/>
          <w:lang w:bidi="ar-SA"/>
        </w:rPr>
        <w:t>安卓</w:t>
      </w:r>
      <w:r>
        <w:rPr>
          <w:rFonts w:hint="eastAsia"/>
          <w:lang w:bidi="ar-SA"/>
        </w:rPr>
        <w:t>开发</w:t>
      </w:r>
      <w:proofErr w:type="gramStart"/>
      <w:r>
        <w:rPr>
          <w:rFonts w:hint="eastAsia"/>
          <w:lang w:bidi="ar-SA"/>
        </w:rPr>
        <w:t>者工具</w:t>
      </w:r>
      <w:proofErr w:type="gramEnd"/>
      <w:r>
        <w:rPr>
          <w:rFonts w:hint="eastAsia"/>
          <w:lang w:bidi="ar-SA"/>
        </w:rPr>
        <w:t>有时会更改此生成图标的名称，因此文件可能不会称为“</w:t>
      </w:r>
      <w:r>
        <w:rPr>
          <w:rFonts w:hint="eastAsia"/>
          <w:lang w:bidi="ar-SA"/>
        </w:rPr>
        <w:t>ic_launcher.png</w:t>
      </w:r>
      <w:r>
        <w:rPr>
          <w:rFonts w:hint="eastAsia"/>
          <w:lang w:bidi="ar-SA"/>
        </w:rPr>
        <w:t>”。在文件夹</w:t>
      </w:r>
      <w:r>
        <w:rPr>
          <w:rFonts w:hint="eastAsia"/>
          <w:lang w:bidi="ar-SA"/>
        </w:rPr>
        <w:t xml:space="preserve"> res/layout</w:t>
      </w:r>
      <w:r>
        <w:rPr>
          <w:rFonts w:hint="eastAsia"/>
          <w:lang w:bidi="ar-SA"/>
        </w:rPr>
        <w:t>中创建“</w:t>
      </w:r>
      <w:r>
        <w:rPr>
          <w:rFonts w:hint="eastAsia"/>
          <w:lang w:bidi="ar-SA"/>
        </w:rPr>
        <w:t>todo_row.xml</w:t>
      </w:r>
      <w:r>
        <w:rPr>
          <w:rFonts w:hint="eastAsia"/>
          <w:lang w:bidi="ar-SA"/>
        </w:rPr>
        <w:t>”布局文件。</w:t>
      </w:r>
    </w:p>
    <w:p w14:paraId="5E1101CF" w14:textId="77777777" w:rsidR="000B078D" w:rsidRDefault="000B078D" w:rsidP="000B078D">
      <w:pPr>
        <w:pStyle w:val="a7"/>
        <w:ind w:left="240" w:right="720" w:firstLine="180"/>
      </w:pPr>
      <w:r>
        <w:t>&lt;?xml version="1.0" encoding="utf-8"?&gt;</w:t>
      </w:r>
    </w:p>
    <w:p w14:paraId="4D7F5B22" w14:textId="77777777" w:rsidR="000B078D" w:rsidRDefault="000B078D" w:rsidP="000B078D">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29D807A3" w14:textId="77777777" w:rsidR="000B078D" w:rsidRDefault="000B078D" w:rsidP="000B078D">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FA9BB59" w14:textId="77777777" w:rsidR="000B078D" w:rsidRDefault="000B078D" w:rsidP="000B078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0D853BF2" w14:textId="77777777" w:rsidR="000B078D" w:rsidRDefault="000B078D" w:rsidP="000B078D">
      <w:pPr>
        <w:pStyle w:val="a7"/>
        <w:ind w:left="240" w:right="720" w:firstLine="180"/>
      </w:pPr>
    </w:p>
    <w:p w14:paraId="4B597AFF" w14:textId="77777777" w:rsidR="000B078D" w:rsidRDefault="000B078D" w:rsidP="000B078D">
      <w:pPr>
        <w:pStyle w:val="a7"/>
        <w:ind w:left="240" w:right="720" w:firstLine="180"/>
      </w:pPr>
      <w:r>
        <w:t xml:space="preserve">    &lt;</w:t>
      </w:r>
      <w:proofErr w:type="spellStart"/>
      <w:r>
        <w:t>ImageView</w:t>
      </w:r>
      <w:proofErr w:type="spellEnd"/>
    </w:p>
    <w:p w14:paraId="42D0586F" w14:textId="77777777" w:rsidR="000B078D" w:rsidRDefault="000B078D" w:rsidP="000B078D">
      <w:pPr>
        <w:pStyle w:val="a7"/>
        <w:ind w:left="240" w:right="720" w:firstLine="180"/>
      </w:pPr>
      <w:r>
        <w:t xml:space="preserve">        </w:t>
      </w:r>
      <w:proofErr w:type="spellStart"/>
      <w:r>
        <w:t>android:id</w:t>
      </w:r>
      <w:proofErr w:type="spellEnd"/>
      <w:r>
        <w:t>="@+id/icon"</w:t>
      </w:r>
    </w:p>
    <w:p w14:paraId="4DDD8552" w14:textId="77777777" w:rsidR="000B078D" w:rsidRDefault="000B078D" w:rsidP="000B078D">
      <w:pPr>
        <w:pStyle w:val="a7"/>
        <w:ind w:left="240" w:right="720" w:firstLine="180"/>
      </w:pPr>
      <w:r>
        <w:t xml:space="preserve">        </w:t>
      </w:r>
      <w:proofErr w:type="spellStart"/>
      <w:proofErr w:type="gramStart"/>
      <w:r>
        <w:t>android:layout</w:t>
      </w:r>
      <w:proofErr w:type="gramEnd"/>
      <w:r>
        <w:t>_width</w:t>
      </w:r>
      <w:proofErr w:type="spellEnd"/>
      <w:r>
        <w:t>="30dp"</w:t>
      </w:r>
    </w:p>
    <w:p w14:paraId="46508350" w14:textId="77777777" w:rsidR="000B078D" w:rsidRDefault="000B078D" w:rsidP="000B078D">
      <w:pPr>
        <w:pStyle w:val="a7"/>
        <w:ind w:left="240" w:right="720" w:firstLine="180"/>
      </w:pPr>
      <w:r>
        <w:t xml:space="preserve">        </w:t>
      </w:r>
      <w:proofErr w:type="spellStart"/>
      <w:proofErr w:type="gramStart"/>
      <w:r>
        <w:t>android:layout</w:t>
      </w:r>
      <w:proofErr w:type="gramEnd"/>
      <w:r>
        <w:t>_height</w:t>
      </w:r>
      <w:proofErr w:type="spellEnd"/>
      <w:r>
        <w:t>="24dp"</w:t>
      </w:r>
    </w:p>
    <w:p w14:paraId="19CA7CD1" w14:textId="77777777" w:rsidR="000B078D" w:rsidRDefault="000B078D" w:rsidP="000B078D">
      <w:pPr>
        <w:pStyle w:val="a7"/>
        <w:ind w:left="240" w:right="720" w:firstLine="180"/>
      </w:pPr>
      <w:r>
        <w:t xml:space="preserve">        </w:t>
      </w:r>
      <w:proofErr w:type="spellStart"/>
      <w:proofErr w:type="gramStart"/>
      <w:r>
        <w:t>android:layout</w:t>
      </w:r>
      <w:proofErr w:type="gramEnd"/>
      <w:r>
        <w:t>_marginLeft</w:t>
      </w:r>
      <w:proofErr w:type="spellEnd"/>
      <w:r>
        <w:t>="4dp"</w:t>
      </w:r>
    </w:p>
    <w:p w14:paraId="08230EDC" w14:textId="77777777" w:rsidR="000B078D" w:rsidRDefault="000B078D" w:rsidP="000B078D">
      <w:pPr>
        <w:pStyle w:val="a7"/>
        <w:ind w:left="240" w:right="720" w:firstLine="180"/>
      </w:pPr>
      <w:r>
        <w:t xml:space="preserve">        </w:t>
      </w:r>
      <w:proofErr w:type="spellStart"/>
      <w:proofErr w:type="gramStart"/>
      <w:r>
        <w:t>android:layout</w:t>
      </w:r>
      <w:proofErr w:type="gramEnd"/>
      <w:r>
        <w:t>_marginRight</w:t>
      </w:r>
      <w:proofErr w:type="spellEnd"/>
      <w:r>
        <w:t>="8dp"</w:t>
      </w:r>
    </w:p>
    <w:p w14:paraId="43FDB27D" w14:textId="77777777" w:rsidR="000B078D" w:rsidRDefault="000B078D" w:rsidP="000B078D">
      <w:pPr>
        <w:pStyle w:val="a7"/>
        <w:ind w:left="240" w:right="720" w:firstLine="180"/>
      </w:pPr>
      <w:r>
        <w:t xml:space="preserve">        </w:t>
      </w:r>
      <w:proofErr w:type="spellStart"/>
      <w:proofErr w:type="gramStart"/>
      <w:r>
        <w:t>android:layout</w:t>
      </w:r>
      <w:proofErr w:type="gramEnd"/>
      <w:r>
        <w:t>_marginTop</w:t>
      </w:r>
      <w:proofErr w:type="spellEnd"/>
      <w:r>
        <w:t>="8dp"</w:t>
      </w:r>
    </w:p>
    <w:p w14:paraId="76B53176" w14:textId="77777777" w:rsidR="000B078D" w:rsidRDefault="000B078D" w:rsidP="000B078D">
      <w:pPr>
        <w:pStyle w:val="a7"/>
        <w:ind w:left="240" w:right="720" w:firstLine="180"/>
      </w:pPr>
      <w:r>
        <w:t xml:space="preserve">        </w:t>
      </w:r>
      <w:proofErr w:type="spellStart"/>
      <w:r>
        <w:t>android:src</w:t>
      </w:r>
      <w:proofErr w:type="spellEnd"/>
      <w:r>
        <w:t>="@drawable/reminder" &gt;</w:t>
      </w:r>
    </w:p>
    <w:p w14:paraId="203763B8" w14:textId="77777777" w:rsidR="000B078D" w:rsidRDefault="000B078D" w:rsidP="000B078D">
      <w:pPr>
        <w:pStyle w:val="a7"/>
        <w:ind w:left="240" w:right="720" w:firstLine="180"/>
      </w:pPr>
      <w:r>
        <w:t xml:space="preserve">    &lt;/</w:t>
      </w:r>
      <w:proofErr w:type="spellStart"/>
      <w:r>
        <w:t>ImageView</w:t>
      </w:r>
      <w:proofErr w:type="spellEnd"/>
      <w:r>
        <w:t>&gt;</w:t>
      </w:r>
    </w:p>
    <w:p w14:paraId="07F95A65" w14:textId="77777777" w:rsidR="000B078D" w:rsidRDefault="000B078D" w:rsidP="000B078D">
      <w:pPr>
        <w:pStyle w:val="a7"/>
        <w:ind w:left="240" w:right="720" w:firstLine="180"/>
      </w:pPr>
    </w:p>
    <w:p w14:paraId="040D9249" w14:textId="77777777" w:rsidR="000B078D" w:rsidRDefault="000B078D" w:rsidP="000B078D">
      <w:pPr>
        <w:pStyle w:val="a7"/>
        <w:ind w:left="240" w:right="720" w:firstLine="180"/>
      </w:pPr>
      <w:r>
        <w:t xml:space="preserve">    &lt;</w:t>
      </w:r>
      <w:proofErr w:type="spellStart"/>
      <w:r>
        <w:t>TextView</w:t>
      </w:r>
      <w:proofErr w:type="spellEnd"/>
    </w:p>
    <w:p w14:paraId="17B1B9D6" w14:textId="77777777" w:rsidR="000B078D" w:rsidRDefault="000B078D" w:rsidP="000B078D">
      <w:pPr>
        <w:pStyle w:val="a7"/>
        <w:ind w:left="240" w:right="720" w:firstLine="180"/>
      </w:pPr>
      <w:r>
        <w:t xml:space="preserve">        </w:t>
      </w:r>
      <w:proofErr w:type="spellStart"/>
      <w:r>
        <w:t>android:id</w:t>
      </w:r>
      <w:proofErr w:type="spellEnd"/>
      <w:r>
        <w:t>="@+id/label"</w:t>
      </w:r>
    </w:p>
    <w:p w14:paraId="18330CE1" w14:textId="77777777" w:rsidR="000B078D" w:rsidRDefault="000B078D" w:rsidP="000B078D">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981C7CF" w14:textId="77777777" w:rsidR="000B078D" w:rsidRDefault="000B078D" w:rsidP="000B078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2DB599F" w14:textId="77777777" w:rsidR="000B078D" w:rsidRDefault="000B078D" w:rsidP="000B078D">
      <w:pPr>
        <w:pStyle w:val="a7"/>
        <w:ind w:left="240" w:right="720" w:firstLine="180"/>
      </w:pPr>
      <w:r>
        <w:t xml:space="preserve">        </w:t>
      </w:r>
      <w:proofErr w:type="spellStart"/>
      <w:proofErr w:type="gramStart"/>
      <w:r>
        <w:t>android:layout</w:t>
      </w:r>
      <w:proofErr w:type="gramEnd"/>
      <w:r>
        <w:t>_marginTop</w:t>
      </w:r>
      <w:proofErr w:type="spellEnd"/>
      <w:r>
        <w:t>="6dp"</w:t>
      </w:r>
    </w:p>
    <w:p w14:paraId="3409E155" w14:textId="77777777" w:rsidR="000B078D" w:rsidRDefault="000B078D" w:rsidP="000B078D">
      <w:pPr>
        <w:pStyle w:val="a7"/>
        <w:ind w:left="240" w:right="720" w:firstLine="180"/>
      </w:pPr>
      <w:r>
        <w:t xml:space="preserve">        </w:t>
      </w:r>
      <w:proofErr w:type="spellStart"/>
      <w:proofErr w:type="gramStart"/>
      <w:r>
        <w:t>android:lines</w:t>
      </w:r>
      <w:proofErr w:type="spellEnd"/>
      <w:proofErr w:type="gramEnd"/>
      <w:r>
        <w:t>="1"</w:t>
      </w:r>
    </w:p>
    <w:p w14:paraId="7A165909" w14:textId="77777777" w:rsidR="000B078D" w:rsidRDefault="000B078D" w:rsidP="000B078D">
      <w:pPr>
        <w:pStyle w:val="a7"/>
        <w:ind w:left="240" w:right="720" w:firstLine="180"/>
      </w:pPr>
      <w:r>
        <w:t xml:space="preserve">        </w:t>
      </w:r>
      <w:proofErr w:type="spellStart"/>
      <w:r>
        <w:t>android:text</w:t>
      </w:r>
      <w:proofErr w:type="spellEnd"/>
      <w:r>
        <w:t>="@+id/TextView01"</w:t>
      </w:r>
    </w:p>
    <w:p w14:paraId="4662B956" w14:textId="77777777" w:rsidR="000B078D" w:rsidRDefault="000B078D" w:rsidP="000B078D">
      <w:pPr>
        <w:pStyle w:val="a7"/>
        <w:ind w:left="240" w:right="720" w:firstLine="180"/>
      </w:pPr>
      <w:r>
        <w:t xml:space="preserve">        </w:t>
      </w:r>
      <w:proofErr w:type="spellStart"/>
      <w:proofErr w:type="gramStart"/>
      <w:r>
        <w:t>android:textSize</w:t>
      </w:r>
      <w:proofErr w:type="spellEnd"/>
      <w:proofErr w:type="gramEnd"/>
      <w:r>
        <w:t>="24dp"</w:t>
      </w:r>
    </w:p>
    <w:p w14:paraId="546CF6E0" w14:textId="77777777" w:rsidR="000B078D" w:rsidRDefault="000B078D" w:rsidP="000B078D">
      <w:pPr>
        <w:pStyle w:val="a7"/>
        <w:ind w:left="240" w:right="720" w:firstLine="180"/>
      </w:pPr>
      <w:r>
        <w:t xml:space="preserve">        &gt;</w:t>
      </w:r>
    </w:p>
    <w:p w14:paraId="7347D905" w14:textId="77777777" w:rsidR="000B078D" w:rsidRDefault="000B078D" w:rsidP="000B078D">
      <w:pPr>
        <w:pStyle w:val="a7"/>
        <w:ind w:left="240" w:right="720" w:firstLine="180"/>
      </w:pPr>
      <w:r>
        <w:t xml:space="preserve">    &lt;/</w:t>
      </w:r>
      <w:proofErr w:type="spellStart"/>
      <w:r>
        <w:t>TextView</w:t>
      </w:r>
      <w:proofErr w:type="spellEnd"/>
      <w:r>
        <w:t>&gt;</w:t>
      </w:r>
    </w:p>
    <w:p w14:paraId="265D995E" w14:textId="77777777" w:rsidR="000B078D" w:rsidRDefault="000B078D" w:rsidP="000B078D">
      <w:pPr>
        <w:pStyle w:val="a7"/>
        <w:ind w:left="240" w:right="720" w:firstLine="180"/>
      </w:pPr>
    </w:p>
    <w:p w14:paraId="337DD17F" w14:textId="50051C54" w:rsidR="0082458E" w:rsidRDefault="000B078D" w:rsidP="000B078D">
      <w:pPr>
        <w:pStyle w:val="a7"/>
        <w:ind w:left="240" w:right="720" w:firstLine="180"/>
      </w:pPr>
      <w:r>
        <w:t>&lt;/</w:t>
      </w:r>
      <w:proofErr w:type="spellStart"/>
      <w:r>
        <w:t>LinearLayout</w:t>
      </w:r>
      <w:proofErr w:type="spellEnd"/>
      <w:r>
        <w:t>&gt;</w:t>
      </w:r>
    </w:p>
    <w:p w14:paraId="6F1CA259" w14:textId="70C05222" w:rsidR="000B078D" w:rsidRDefault="0051155A" w:rsidP="0051155A">
      <w:pPr>
        <w:pStyle w:val="a5"/>
      </w:pPr>
      <w:r>
        <w:lastRenderedPageBreak/>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54</w:t>
      </w:r>
      <w:r w:rsidR="00B46836">
        <w:fldChar w:fldCharType="end"/>
      </w:r>
    </w:p>
    <w:p w14:paraId="7CDAD079" w14:textId="5F95DA14" w:rsidR="0082458E" w:rsidRDefault="0033264B" w:rsidP="0082458E">
      <w:pPr>
        <w:rPr>
          <w:lang w:bidi="ar-SA"/>
        </w:rPr>
      </w:pPr>
      <w:r>
        <w:rPr>
          <w:rFonts w:hint="eastAsia"/>
          <w:lang w:bidi="ar-SA"/>
        </w:rPr>
        <w:t>修改</w:t>
      </w:r>
      <w:r>
        <w:rPr>
          <w:rFonts w:hint="eastAsia"/>
          <w:lang w:bidi="ar-SA"/>
        </w:rPr>
        <w:t>ac</w:t>
      </w:r>
      <w:r>
        <w:rPr>
          <w:lang w:bidi="ar-SA"/>
        </w:rPr>
        <w:t>tivity_main</w:t>
      </w:r>
      <w:r w:rsidR="0082458E">
        <w:rPr>
          <w:rFonts w:hint="eastAsia"/>
          <w:lang w:bidi="ar-SA"/>
        </w:rPr>
        <w:t xml:space="preserve">.xml </w:t>
      </w:r>
      <w:r w:rsidR="0082458E">
        <w:rPr>
          <w:rFonts w:hint="eastAsia"/>
          <w:lang w:bidi="ar-SA"/>
        </w:rPr>
        <w:t>布局文件</w:t>
      </w:r>
      <w:r w:rsidR="0051155A">
        <w:rPr>
          <w:rFonts w:hint="eastAsia"/>
          <w:lang w:bidi="ar-SA"/>
        </w:rPr>
        <w:t>，</w:t>
      </w:r>
      <w:r w:rsidR="0082458E">
        <w:rPr>
          <w:rFonts w:hint="eastAsia"/>
          <w:lang w:bidi="ar-SA"/>
        </w:rPr>
        <w:t>此布局定义列表的外观。</w:t>
      </w:r>
    </w:p>
    <w:p w14:paraId="3AE286FE" w14:textId="77777777" w:rsidR="0007170D" w:rsidRDefault="0007170D" w:rsidP="0007170D">
      <w:pPr>
        <w:pStyle w:val="a7"/>
        <w:ind w:left="240" w:right="720" w:firstLine="180"/>
      </w:pPr>
      <w:r>
        <w:t>&lt;?xml version="1.0" encoding="utf-8"?&gt;</w:t>
      </w:r>
    </w:p>
    <w:p w14:paraId="1F6196EA" w14:textId="77777777" w:rsidR="0007170D" w:rsidRDefault="0007170D" w:rsidP="0007170D">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7DE76446" w14:textId="77777777" w:rsidR="0007170D" w:rsidRDefault="0007170D" w:rsidP="0007170D">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0FEC665" w14:textId="77777777" w:rsidR="0007170D" w:rsidRDefault="0007170D" w:rsidP="0007170D">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390DD8FF" w14:textId="77777777" w:rsidR="0007170D" w:rsidRDefault="0007170D" w:rsidP="0007170D">
      <w:pPr>
        <w:pStyle w:val="a7"/>
        <w:ind w:left="240" w:right="720" w:firstLine="180"/>
      </w:pPr>
      <w:r>
        <w:t xml:space="preserve">    </w:t>
      </w:r>
      <w:proofErr w:type="spellStart"/>
      <w:proofErr w:type="gramStart"/>
      <w:r>
        <w:t>android:orientation</w:t>
      </w:r>
      <w:proofErr w:type="spellEnd"/>
      <w:proofErr w:type="gramEnd"/>
      <w:r>
        <w:t>="vertical" &gt;</w:t>
      </w:r>
    </w:p>
    <w:p w14:paraId="634A9357" w14:textId="77777777" w:rsidR="0007170D" w:rsidRDefault="0007170D" w:rsidP="0007170D">
      <w:pPr>
        <w:pStyle w:val="a7"/>
        <w:ind w:left="240" w:right="720" w:firstLine="180"/>
      </w:pPr>
    </w:p>
    <w:p w14:paraId="3F034F3E" w14:textId="77777777" w:rsidR="0007170D" w:rsidRDefault="0007170D" w:rsidP="0007170D">
      <w:pPr>
        <w:pStyle w:val="a7"/>
        <w:ind w:left="240" w:right="720" w:firstLine="180"/>
      </w:pPr>
      <w:r>
        <w:t xml:space="preserve">    &lt;</w:t>
      </w:r>
      <w:proofErr w:type="spellStart"/>
      <w:r>
        <w:t>ListView</w:t>
      </w:r>
      <w:proofErr w:type="spellEnd"/>
    </w:p>
    <w:p w14:paraId="7D03C0CE" w14:textId="77777777" w:rsidR="0007170D" w:rsidRDefault="0007170D" w:rsidP="0007170D">
      <w:pPr>
        <w:pStyle w:val="a7"/>
        <w:ind w:left="240" w:right="720" w:firstLine="180"/>
      </w:pPr>
      <w:r>
        <w:t xml:space="preserve">        </w:t>
      </w:r>
      <w:proofErr w:type="spellStart"/>
      <w:r>
        <w:t>android:id</w:t>
      </w:r>
      <w:proofErr w:type="spellEnd"/>
      <w:r>
        <w:t>="@+id/list"</w:t>
      </w:r>
    </w:p>
    <w:p w14:paraId="1408A363" w14:textId="77777777" w:rsidR="0007170D" w:rsidRDefault="0007170D" w:rsidP="0007170D">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2A70CCE1" w14:textId="77777777" w:rsidR="0007170D" w:rsidRDefault="0007170D" w:rsidP="0007170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4470AB41" w14:textId="77777777" w:rsidR="0007170D" w:rsidRDefault="0007170D" w:rsidP="0007170D">
      <w:pPr>
        <w:pStyle w:val="a7"/>
        <w:ind w:left="240" w:right="720" w:firstLine="180"/>
      </w:pPr>
      <w:r>
        <w:t xml:space="preserve">    &lt;/</w:t>
      </w:r>
      <w:proofErr w:type="spellStart"/>
      <w:r>
        <w:t>ListView</w:t>
      </w:r>
      <w:proofErr w:type="spellEnd"/>
      <w:r>
        <w:t>&gt;</w:t>
      </w:r>
    </w:p>
    <w:p w14:paraId="3166BC73" w14:textId="77777777" w:rsidR="0007170D" w:rsidRDefault="0007170D" w:rsidP="0007170D">
      <w:pPr>
        <w:pStyle w:val="a7"/>
        <w:ind w:left="240" w:right="720" w:firstLine="180"/>
      </w:pPr>
    </w:p>
    <w:p w14:paraId="4D584777" w14:textId="77777777" w:rsidR="0007170D" w:rsidRDefault="0007170D" w:rsidP="0007170D">
      <w:pPr>
        <w:pStyle w:val="a7"/>
        <w:ind w:left="240" w:right="720" w:firstLine="180"/>
      </w:pPr>
      <w:r>
        <w:t xml:space="preserve">    &lt;</w:t>
      </w:r>
      <w:proofErr w:type="spellStart"/>
      <w:r>
        <w:t>TextView</w:t>
      </w:r>
      <w:proofErr w:type="spellEnd"/>
    </w:p>
    <w:p w14:paraId="4EBA8934" w14:textId="77777777" w:rsidR="0007170D" w:rsidRDefault="0007170D" w:rsidP="0007170D">
      <w:pPr>
        <w:pStyle w:val="a7"/>
        <w:ind w:left="240" w:right="720" w:firstLine="180"/>
      </w:pPr>
      <w:r>
        <w:t xml:space="preserve">        </w:t>
      </w:r>
      <w:proofErr w:type="spellStart"/>
      <w:r>
        <w:t>android:id</w:t>
      </w:r>
      <w:proofErr w:type="spellEnd"/>
      <w:r>
        <w:t>="@+id/empty"</w:t>
      </w:r>
    </w:p>
    <w:p w14:paraId="652E7C16" w14:textId="77777777" w:rsidR="0007170D" w:rsidRDefault="0007170D" w:rsidP="0007170D">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435B3CEC" w14:textId="77777777" w:rsidR="0007170D" w:rsidRDefault="0007170D" w:rsidP="0007170D">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E3CF6EA" w14:textId="77777777" w:rsidR="0007170D" w:rsidRDefault="0007170D" w:rsidP="0007170D">
      <w:pPr>
        <w:pStyle w:val="a7"/>
        <w:ind w:left="240" w:right="720" w:firstLine="180"/>
      </w:pPr>
      <w:r>
        <w:t xml:space="preserve">        </w:t>
      </w:r>
      <w:proofErr w:type="spellStart"/>
      <w:r>
        <w:t>android:text</w:t>
      </w:r>
      <w:proofErr w:type="spellEnd"/>
      <w:r>
        <w:t>="@string/</w:t>
      </w:r>
      <w:proofErr w:type="spellStart"/>
      <w:r>
        <w:t>no_todos</w:t>
      </w:r>
      <w:proofErr w:type="spellEnd"/>
      <w:r>
        <w:t>" /&gt;</w:t>
      </w:r>
    </w:p>
    <w:p w14:paraId="23D925EF" w14:textId="77777777" w:rsidR="0007170D" w:rsidRDefault="0007170D" w:rsidP="0007170D">
      <w:pPr>
        <w:pStyle w:val="a7"/>
        <w:ind w:left="240" w:right="720" w:firstLine="180"/>
      </w:pPr>
    </w:p>
    <w:p w14:paraId="2B78AF45" w14:textId="40F13334" w:rsidR="0082458E" w:rsidRDefault="0007170D" w:rsidP="0007170D">
      <w:pPr>
        <w:pStyle w:val="a7"/>
        <w:ind w:left="240" w:right="720" w:firstLine="180"/>
      </w:pPr>
      <w:r>
        <w:t>&lt;/</w:t>
      </w:r>
      <w:proofErr w:type="spellStart"/>
      <w:r>
        <w:t>LinearLayout</w:t>
      </w:r>
      <w:proofErr w:type="spellEnd"/>
      <w:r>
        <w:t>&gt;</w:t>
      </w:r>
    </w:p>
    <w:p w14:paraId="0046315A" w14:textId="598109F2" w:rsidR="0007170D" w:rsidRDefault="0033264B" w:rsidP="0033264B">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55</w:t>
      </w:r>
      <w:r w:rsidR="00B46836">
        <w:fldChar w:fldCharType="end"/>
      </w:r>
    </w:p>
    <w:p w14:paraId="2DA2649F" w14:textId="449D8666" w:rsidR="0082458E" w:rsidRDefault="0082458E" w:rsidP="0082458E">
      <w:pPr>
        <w:rPr>
          <w:lang w:bidi="ar-SA"/>
        </w:rPr>
      </w:pPr>
      <w:r>
        <w:rPr>
          <w:rFonts w:hint="eastAsia"/>
          <w:lang w:bidi="ar-SA"/>
        </w:rPr>
        <w:t>创建</w:t>
      </w:r>
      <w:r>
        <w:rPr>
          <w:rFonts w:hint="eastAsia"/>
          <w:lang w:bidi="ar-SA"/>
        </w:rPr>
        <w:t xml:space="preserve"> todo_edit.xml </w:t>
      </w:r>
      <w:r>
        <w:rPr>
          <w:rFonts w:hint="eastAsia"/>
          <w:lang w:bidi="ar-SA"/>
        </w:rPr>
        <w:t>布局文件</w:t>
      </w:r>
      <w:r w:rsidR="00280AEB">
        <w:rPr>
          <w:rFonts w:hint="eastAsia"/>
          <w:lang w:bidi="ar-SA"/>
        </w:rPr>
        <w:t>，</w:t>
      </w:r>
      <w:proofErr w:type="spellStart"/>
      <w:r>
        <w:rPr>
          <w:rFonts w:hint="eastAsia"/>
          <w:lang w:bidi="ar-SA"/>
        </w:rPr>
        <w:t>TodoDetailActivity</w:t>
      </w:r>
      <w:proofErr w:type="spellEnd"/>
      <w:r>
        <w:rPr>
          <w:rFonts w:hint="eastAsia"/>
          <w:lang w:bidi="ar-SA"/>
        </w:rPr>
        <w:t xml:space="preserve"> </w:t>
      </w:r>
      <w:r>
        <w:rPr>
          <w:rFonts w:hint="eastAsia"/>
          <w:lang w:bidi="ar-SA"/>
        </w:rPr>
        <w:t>此布局将用于显示和编辑活动中的单个待办事项</w:t>
      </w:r>
      <w:r>
        <w:rPr>
          <w:rFonts w:hint="eastAsia"/>
          <w:lang w:bidi="ar-SA"/>
        </w:rPr>
        <w:t xml:space="preserve"> </w:t>
      </w:r>
      <w:r>
        <w:rPr>
          <w:rFonts w:hint="eastAsia"/>
          <w:lang w:bidi="ar-SA"/>
        </w:rPr>
        <w:t>。</w:t>
      </w:r>
    </w:p>
    <w:p w14:paraId="33C9A665" w14:textId="77777777" w:rsidR="00EA3303" w:rsidRDefault="00EA3303" w:rsidP="00EA3303">
      <w:pPr>
        <w:pStyle w:val="a7"/>
        <w:ind w:left="240" w:right="720" w:firstLine="180"/>
      </w:pPr>
      <w:r>
        <w:t>&lt;?xml version="1.0" encoding="utf-8"?&gt;</w:t>
      </w:r>
    </w:p>
    <w:p w14:paraId="5A014609" w14:textId="77777777" w:rsidR="00EA3303" w:rsidRDefault="00EA3303" w:rsidP="00EA3303">
      <w:pPr>
        <w:pStyle w:val="a7"/>
        <w:ind w:left="240" w:right="720" w:firstLine="180"/>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7DE89CD6" w14:textId="77777777" w:rsidR="00EA3303" w:rsidRDefault="00EA3303" w:rsidP="00EA3303">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FD5A837" w14:textId="77777777" w:rsidR="00EA3303" w:rsidRDefault="00EA3303" w:rsidP="00EA3303">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22A3242B" w14:textId="77777777" w:rsidR="00EA3303" w:rsidRDefault="00EA3303" w:rsidP="00EA3303">
      <w:pPr>
        <w:pStyle w:val="a7"/>
        <w:ind w:left="240" w:right="720" w:firstLine="180"/>
      </w:pPr>
      <w:r>
        <w:t xml:space="preserve">    </w:t>
      </w:r>
      <w:proofErr w:type="spellStart"/>
      <w:proofErr w:type="gramStart"/>
      <w:r>
        <w:t>android:orientation</w:t>
      </w:r>
      <w:proofErr w:type="spellEnd"/>
      <w:proofErr w:type="gramEnd"/>
      <w:r>
        <w:t>="vertical" &gt;</w:t>
      </w:r>
    </w:p>
    <w:p w14:paraId="67AF4575" w14:textId="77777777" w:rsidR="00EA3303" w:rsidRDefault="00EA3303" w:rsidP="00EA3303">
      <w:pPr>
        <w:pStyle w:val="a7"/>
        <w:ind w:left="240" w:right="720" w:firstLine="180"/>
      </w:pPr>
    </w:p>
    <w:p w14:paraId="4A08906A" w14:textId="77777777" w:rsidR="00EA3303" w:rsidRDefault="00EA3303" w:rsidP="00EA3303">
      <w:pPr>
        <w:pStyle w:val="a7"/>
        <w:ind w:left="240" w:right="720" w:firstLine="180"/>
      </w:pPr>
      <w:r>
        <w:t xml:space="preserve">    &lt;Spinner</w:t>
      </w:r>
    </w:p>
    <w:p w14:paraId="45991676" w14:textId="77777777" w:rsidR="00EA3303" w:rsidRDefault="00EA3303" w:rsidP="00EA3303">
      <w:pPr>
        <w:pStyle w:val="a7"/>
        <w:ind w:left="240" w:right="720" w:firstLine="180"/>
      </w:pPr>
      <w:r>
        <w:lastRenderedPageBreak/>
        <w:t xml:space="preserve">        </w:t>
      </w:r>
      <w:proofErr w:type="spellStart"/>
      <w:r>
        <w:t>android:id</w:t>
      </w:r>
      <w:proofErr w:type="spellEnd"/>
      <w:r>
        <w:t>="@+id/category"</w:t>
      </w:r>
    </w:p>
    <w:p w14:paraId="1CFF928C" w14:textId="77777777" w:rsidR="00EA3303" w:rsidRDefault="00EA3303" w:rsidP="00EA3303">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3A5CAFF" w14:textId="77777777" w:rsidR="00EA3303" w:rsidRDefault="00EA3303" w:rsidP="00EA3303">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A694CB6" w14:textId="77777777" w:rsidR="00EA3303" w:rsidRDefault="00EA3303" w:rsidP="00EA3303">
      <w:pPr>
        <w:pStyle w:val="a7"/>
        <w:ind w:left="240" w:right="720" w:firstLine="180"/>
      </w:pPr>
      <w:r>
        <w:t xml:space="preserve">        </w:t>
      </w:r>
      <w:proofErr w:type="spellStart"/>
      <w:proofErr w:type="gramStart"/>
      <w:r>
        <w:t>android:entries</w:t>
      </w:r>
      <w:proofErr w:type="spellEnd"/>
      <w:proofErr w:type="gramEnd"/>
      <w:r>
        <w:t>="@array/priorities" &gt;</w:t>
      </w:r>
    </w:p>
    <w:p w14:paraId="14B0C52D" w14:textId="77777777" w:rsidR="00EA3303" w:rsidRDefault="00EA3303" w:rsidP="00EA3303">
      <w:pPr>
        <w:pStyle w:val="a7"/>
        <w:ind w:left="240" w:right="720" w:firstLine="180"/>
      </w:pPr>
      <w:r>
        <w:t xml:space="preserve">    &lt;/Spinner&gt;</w:t>
      </w:r>
    </w:p>
    <w:p w14:paraId="5C8907C4" w14:textId="77777777" w:rsidR="00EA3303" w:rsidRDefault="00EA3303" w:rsidP="00EA3303">
      <w:pPr>
        <w:pStyle w:val="a7"/>
        <w:ind w:left="240" w:right="720" w:firstLine="180"/>
      </w:pPr>
    </w:p>
    <w:p w14:paraId="0FFBE1CB" w14:textId="77777777" w:rsidR="00EA3303" w:rsidRDefault="00EA3303" w:rsidP="00EA3303">
      <w:pPr>
        <w:pStyle w:val="a7"/>
        <w:ind w:left="240" w:right="720" w:firstLine="180"/>
      </w:pPr>
      <w:r>
        <w:t xml:space="preserve">    &lt;</w:t>
      </w:r>
      <w:proofErr w:type="spellStart"/>
      <w:r>
        <w:t>LinearLayout</w:t>
      </w:r>
      <w:proofErr w:type="spellEnd"/>
    </w:p>
    <w:p w14:paraId="4D11D853" w14:textId="77777777" w:rsidR="00EA3303" w:rsidRDefault="00EA3303" w:rsidP="00EA3303">
      <w:pPr>
        <w:pStyle w:val="a7"/>
        <w:ind w:left="240" w:right="720" w:firstLine="180"/>
      </w:pPr>
      <w:r>
        <w:t xml:space="preserve">        </w:t>
      </w:r>
      <w:proofErr w:type="spellStart"/>
      <w:r>
        <w:t>android:id</w:t>
      </w:r>
      <w:proofErr w:type="spellEnd"/>
      <w:r>
        <w:t>="@+id/LinearLayout01"</w:t>
      </w:r>
    </w:p>
    <w:p w14:paraId="40A4CF1B" w14:textId="77777777" w:rsidR="00EA3303" w:rsidRDefault="00EA3303" w:rsidP="00EA3303">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DAA0851" w14:textId="77777777" w:rsidR="00EA3303" w:rsidRDefault="00EA3303" w:rsidP="00EA3303">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4F0DC62B" w14:textId="77777777" w:rsidR="00EA3303" w:rsidRDefault="00EA3303" w:rsidP="00EA3303">
      <w:pPr>
        <w:pStyle w:val="a7"/>
        <w:ind w:left="240" w:right="720" w:firstLine="180"/>
      </w:pPr>
    </w:p>
    <w:p w14:paraId="5E78490B" w14:textId="77777777" w:rsidR="00EA3303" w:rsidRDefault="00EA3303" w:rsidP="00EA3303">
      <w:pPr>
        <w:pStyle w:val="a7"/>
        <w:ind w:left="240" w:right="720" w:firstLine="180"/>
      </w:pPr>
      <w:r>
        <w:t xml:space="preserve">        &lt;</w:t>
      </w:r>
      <w:proofErr w:type="spellStart"/>
      <w:r>
        <w:t>EditText</w:t>
      </w:r>
      <w:proofErr w:type="spellEnd"/>
    </w:p>
    <w:p w14:paraId="47971AA4" w14:textId="77777777" w:rsidR="00EA3303" w:rsidRDefault="00EA3303" w:rsidP="00EA3303">
      <w:pPr>
        <w:pStyle w:val="a7"/>
        <w:ind w:left="240" w:right="720" w:firstLine="180"/>
      </w:pPr>
      <w:r>
        <w:t xml:space="preserve">            </w:t>
      </w:r>
      <w:proofErr w:type="spellStart"/>
      <w:r>
        <w:t>android:id</w:t>
      </w:r>
      <w:proofErr w:type="spellEnd"/>
      <w:r>
        <w:t>="@+id/</w:t>
      </w:r>
      <w:proofErr w:type="spellStart"/>
      <w:r>
        <w:t>todo_edit_summary</w:t>
      </w:r>
      <w:proofErr w:type="spellEnd"/>
      <w:r>
        <w:t>"</w:t>
      </w:r>
    </w:p>
    <w:p w14:paraId="0AE5D1C9" w14:textId="77777777" w:rsidR="00EA3303" w:rsidRDefault="00EA3303" w:rsidP="00EA3303">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2DADB515" w14:textId="77777777" w:rsidR="00EA3303" w:rsidRDefault="00EA3303" w:rsidP="00EA3303">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C08AEC8" w14:textId="77777777" w:rsidR="00EA3303" w:rsidRDefault="00EA3303" w:rsidP="00EA3303">
      <w:pPr>
        <w:pStyle w:val="a7"/>
        <w:ind w:left="240" w:right="720" w:firstLine="180"/>
      </w:pPr>
      <w:r>
        <w:t xml:space="preserve">            </w:t>
      </w:r>
      <w:proofErr w:type="spellStart"/>
      <w:proofErr w:type="gramStart"/>
      <w:r>
        <w:t>android:layout</w:t>
      </w:r>
      <w:proofErr w:type="gramEnd"/>
      <w:r>
        <w:t>_weight</w:t>
      </w:r>
      <w:proofErr w:type="spellEnd"/>
      <w:r>
        <w:t>="1"</w:t>
      </w:r>
    </w:p>
    <w:p w14:paraId="74262BC9" w14:textId="77777777" w:rsidR="00EA3303" w:rsidRDefault="00EA3303" w:rsidP="00EA3303">
      <w:pPr>
        <w:pStyle w:val="a7"/>
        <w:ind w:left="240" w:right="720" w:firstLine="180"/>
      </w:pPr>
      <w:r>
        <w:t xml:space="preserve">            </w:t>
      </w:r>
      <w:proofErr w:type="spellStart"/>
      <w:proofErr w:type="gramStart"/>
      <w:r>
        <w:t>android:hint</w:t>
      </w:r>
      <w:proofErr w:type="spellEnd"/>
      <w:proofErr w:type="gramEnd"/>
      <w:r>
        <w:t>="@string/</w:t>
      </w:r>
      <w:proofErr w:type="spellStart"/>
      <w:r>
        <w:t>todo_edit_summary</w:t>
      </w:r>
      <w:proofErr w:type="spellEnd"/>
      <w:r>
        <w:t>"</w:t>
      </w:r>
    </w:p>
    <w:p w14:paraId="776AA50B" w14:textId="77777777" w:rsidR="00EA3303" w:rsidRDefault="00EA3303" w:rsidP="00EA3303">
      <w:pPr>
        <w:pStyle w:val="a7"/>
        <w:ind w:left="240" w:right="720" w:firstLine="180"/>
      </w:pPr>
      <w:r>
        <w:t xml:space="preserve">            </w:t>
      </w:r>
      <w:proofErr w:type="spellStart"/>
      <w:proofErr w:type="gramStart"/>
      <w:r>
        <w:t>android:imeOptions</w:t>
      </w:r>
      <w:proofErr w:type="spellEnd"/>
      <w:proofErr w:type="gramEnd"/>
      <w:r>
        <w:t>="</w:t>
      </w:r>
      <w:proofErr w:type="spellStart"/>
      <w:r>
        <w:t>actionNext</w:t>
      </w:r>
      <w:proofErr w:type="spellEnd"/>
      <w:r>
        <w:t>" &gt;</w:t>
      </w:r>
    </w:p>
    <w:p w14:paraId="514A8DE8" w14:textId="77777777" w:rsidR="00EA3303" w:rsidRDefault="00EA3303" w:rsidP="00EA3303">
      <w:pPr>
        <w:pStyle w:val="a7"/>
        <w:ind w:left="240" w:right="720" w:firstLine="180"/>
      </w:pPr>
      <w:r>
        <w:t xml:space="preserve">        &lt;/</w:t>
      </w:r>
      <w:proofErr w:type="spellStart"/>
      <w:r>
        <w:t>EditText</w:t>
      </w:r>
      <w:proofErr w:type="spellEnd"/>
      <w:r>
        <w:t>&gt;</w:t>
      </w:r>
    </w:p>
    <w:p w14:paraId="3432E150" w14:textId="77777777" w:rsidR="00EA3303" w:rsidRDefault="00EA3303" w:rsidP="00EA3303">
      <w:pPr>
        <w:pStyle w:val="a7"/>
        <w:ind w:left="240" w:right="720" w:firstLine="180"/>
      </w:pPr>
      <w:r>
        <w:t xml:space="preserve">    &lt;/</w:t>
      </w:r>
      <w:proofErr w:type="spellStart"/>
      <w:r>
        <w:t>LinearLayout</w:t>
      </w:r>
      <w:proofErr w:type="spellEnd"/>
      <w:r>
        <w:t>&gt;</w:t>
      </w:r>
    </w:p>
    <w:p w14:paraId="1EFA8059" w14:textId="77777777" w:rsidR="00EA3303" w:rsidRDefault="00EA3303" w:rsidP="00EA3303">
      <w:pPr>
        <w:pStyle w:val="a7"/>
        <w:ind w:left="240" w:right="720" w:firstLine="180"/>
      </w:pPr>
    </w:p>
    <w:p w14:paraId="0B1A9859" w14:textId="77777777" w:rsidR="00EA3303" w:rsidRDefault="00EA3303" w:rsidP="00EA3303">
      <w:pPr>
        <w:pStyle w:val="a7"/>
        <w:ind w:left="240" w:right="720" w:firstLine="180"/>
      </w:pPr>
      <w:r>
        <w:t xml:space="preserve">    &lt;</w:t>
      </w:r>
      <w:proofErr w:type="spellStart"/>
      <w:r>
        <w:t>EditText</w:t>
      </w:r>
      <w:proofErr w:type="spellEnd"/>
    </w:p>
    <w:p w14:paraId="165342C9" w14:textId="77777777" w:rsidR="00EA3303" w:rsidRDefault="00EA3303" w:rsidP="00EA3303">
      <w:pPr>
        <w:pStyle w:val="a7"/>
        <w:ind w:left="240" w:right="720" w:firstLine="180"/>
      </w:pPr>
      <w:r>
        <w:t xml:space="preserve">        </w:t>
      </w:r>
      <w:proofErr w:type="spellStart"/>
      <w:r>
        <w:t>android:id</w:t>
      </w:r>
      <w:proofErr w:type="spellEnd"/>
      <w:r>
        <w:t>="@+id/</w:t>
      </w:r>
      <w:proofErr w:type="spellStart"/>
      <w:r>
        <w:t>todo_edit_description</w:t>
      </w:r>
      <w:proofErr w:type="spellEnd"/>
      <w:r>
        <w:t>"</w:t>
      </w:r>
    </w:p>
    <w:p w14:paraId="1335D231" w14:textId="77777777" w:rsidR="00EA3303" w:rsidRDefault="00EA3303" w:rsidP="00EA3303">
      <w:pPr>
        <w:pStyle w:val="a7"/>
        <w:ind w:left="240" w:right="720" w:firstLine="180"/>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2CD6BFC" w14:textId="77777777" w:rsidR="00EA3303" w:rsidRDefault="00EA3303" w:rsidP="00EA3303">
      <w:pPr>
        <w:pStyle w:val="a7"/>
        <w:ind w:left="240" w:right="720" w:firstLine="180"/>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6DB44F47" w14:textId="77777777" w:rsidR="00EA3303" w:rsidRDefault="00EA3303" w:rsidP="00EA3303">
      <w:pPr>
        <w:pStyle w:val="a7"/>
        <w:ind w:left="240" w:right="720" w:firstLine="180"/>
      </w:pPr>
      <w:r>
        <w:t xml:space="preserve">        </w:t>
      </w:r>
      <w:proofErr w:type="spellStart"/>
      <w:proofErr w:type="gramStart"/>
      <w:r>
        <w:t>android:layout</w:t>
      </w:r>
      <w:proofErr w:type="gramEnd"/>
      <w:r>
        <w:t>_weight</w:t>
      </w:r>
      <w:proofErr w:type="spellEnd"/>
      <w:r>
        <w:t>="1"</w:t>
      </w:r>
    </w:p>
    <w:p w14:paraId="3952417E" w14:textId="77777777" w:rsidR="00EA3303" w:rsidRDefault="00EA3303" w:rsidP="00EA3303">
      <w:pPr>
        <w:pStyle w:val="a7"/>
        <w:ind w:left="240" w:right="720" w:firstLine="180"/>
      </w:pPr>
      <w:r>
        <w:t xml:space="preserve">        </w:t>
      </w:r>
      <w:proofErr w:type="spellStart"/>
      <w:proofErr w:type="gramStart"/>
      <w:r>
        <w:t>android:gravity</w:t>
      </w:r>
      <w:proofErr w:type="spellEnd"/>
      <w:proofErr w:type="gramEnd"/>
      <w:r>
        <w:t>="top"</w:t>
      </w:r>
    </w:p>
    <w:p w14:paraId="23A74B6D" w14:textId="77777777" w:rsidR="00EA3303" w:rsidRDefault="00EA3303" w:rsidP="00EA3303">
      <w:pPr>
        <w:pStyle w:val="a7"/>
        <w:ind w:left="240" w:right="720" w:firstLine="180"/>
      </w:pPr>
      <w:r>
        <w:t xml:space="preserve">        </w:t>
      </w:r>
      <w:proofErr w:type="spellStart"/>
      <w:proofErr w:type="gramStart"/>
      <w:r>
        <w:t>android:hint</w:t>
      </w:r>
      <w:proofErr w:type="spellEnd"/>
      <w:proofErr w:type="gramEnd"/>
      <w:r>
        <w:t>="@string/</w:t>
      </w:r>
      <w:proofErr w:type="spellStart"/>
      <w:r>
        <w:t>todo_edit_description</w:t>
      </w:r>
      <w:proofErr w:type="spellEnd"/>
      <w:r>
        <w:t>"</w:t>
      </w:r>
    </w:p>
    <w:p w14:paraId="64056777" w14:textId="77777777" w:rsidR="00EA3303" w:rsidRDefault="00EA3303" w:rsidP="00EA3303">
      <w:pPr>
        <w:pStyle w:val="a7"/>
        <w:ind w:left="240" w:right="720" w:firstLine="180"/>
      </w:pPr>
      <w:r>
        <w:t xml:space="preserve">        </w:t>
      </w:r>
      <w:proofErr w:type="spellStart"/>
      <w:proofErr w:type="gramStart"/>
      <w:r>
        <w:t>android:imeOptions</w:t>
      </w:r>
      <w:proofErr w:type="spellEnd"/>
      <w:proofErr w:type="gramEnd"/>
      <w:r>
        <w:t>="</w:t>
      </w:r>
      <w:proofErr w:type="spellStart"/>
      <w:r>
        <w:t>actionNext</w:t>
      </w:r>
      <w:proofErr w:type="spellEnd"/>
      <w:r>
        <w:t>" &gt;</w:t>
      </w:r>
    </w:p>
    <w:p w14:paraId="3E5F3C63" w14:textId="77777777" w:rsidR="00EA3303" w:rsidRDefault="00EA3303" w:rsidP="00EA3303">
      <w:pPr>
        <w:pStyle w:val="a7"/>
        <w:ind w:left="240" w:right="720" w:firstLine="180"/>
      </w:pPr>
      <w:r>
        <w:t xml:space="preserve">    &lt;/</w:t>
      </w:r>
      <w:proofErr w:type="spellStart"/>
      <w:r>
        <w:t>EditText</w:t>
      </w:r>
      <w:proofErr w:type="spellEnd"/>
      <w:r>
        <w:t>&gt;</w:t>
      </w:r>
    </w:p>
    <w:p w14:paraId="669C7AFA" w14:textId="77777777" w:rsidR="00EA3303" w:rsidRDefault="00EA3303" w:rsidP="00EA3303">
      <w:pPr>
        <w:pStyle w:val="a7"/>
        <w:ind w:left="240" w:right="720" w:firstLine="180"/>
      </w:pPr>
    </w:p>
    <w:p w14:paraId="1C26C0EF" w14:textId="77777777" w:rsidR="00EA3303" w:rsidRDefault="00EA3303" w:rsidP="00EA3303">
      <w:pPr>
        <w:pStyle w:val="a7"/>
        <w:ind w:left="240" w:right="720" w:firstLine="180"/>
      </w:pPr>
      <w:r>
        <w:t xml:space="preserve">    &lt;Button</w:t>
      </w:r>
    </w:p>
    <w:p w14:paraId="15C44AD2" w14:textId="77777777" w:rsidR="00EA3303" w:rsidRDefault="00EA3303" w:rsidP="00EA3303">
      <w:pPr>
        <w:pStyle w:val="a7"/>
        <w:ind w:left="240" w:right="720" w:firstLine="180"/>
      </w:pPr>
      <w:r>
        <w:t xml:space="preserve">        </w:t>
      </w:r>
      <w:proofErr w:type="spellStart"/>
      <w:r>
        <w:t>android:id</w:t>
      </w:r>
      <w:proofErr w:type="spellEnd"/>
      <w:r>
        <w:t>="@+id/</w:t>
      </w:r>
      <w:proofErr w:type="spellStart"/>
      <w:r>
        <w:t>todo_edit_button</w:t>
      </w:r>
      <w:proofErr w:type="spellEnd"/>
      <w:r>
        <w:t>"</w:t>
      </w:r>
    </w:p>
    <w:p w14:paraId="26772465" w14:textId="77777777" w:rsidR="00EA3303" w:rsidRDefault="00EA3303" w:rsidP="00EA3303">
      <w:pPr>
        <w:pStyle w:val="a7"/>
        <w:ind w:left="240" w:right="720" w:firstLine="180"/>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43BC02D2" w14:textId="77777777" w:rsidR="00EA3303" w:rsidRDefault="00EA3303" w:rsidP="00EA3303">
      <w:pPr>
        <w:pStyle w:val="a7"/>
        <w:ind w:left="240" w:right="720" w:firstLine="180"/>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EC4FABF" w14:textId="77777777" w:rsidR="00EA3303" w:rsidRDefault="00EA3303" w:rsidP="00EA3303">
      <w:pPr>
        <w:pStyle w:val="a7"/>
        <w:ind w:left="240" w:right="720" w:firstLine="180"/>
      </w:pPr>
      <w:r>
        <w:t xml:space="preserve">        </w:t>
      </w:r>
      <w:proofErr w:type="spellStart"/>
      <w:r>
        <w:t>android:text</w:t>
      </w:r>
      <w:proofErr w:type="spellEnd"/>
      <w:r>
        <w:t>="@string/</w:t>
      </w:r>
      <w:proofErr w:type="spellStart"/>
      <w:r>
        <w:t>todo_edit_confirm</w:t>
      </w:r>
      <w:proofErr w:type="spellEnd"/>
      <w:r>
        <w:t>" &gt;</w:t>
      </w:r>
    </w:p>
    <w:p w14:paraId="05D43DAB" w14:textId="77777777" w:rsidR="00EA3303" w:rsidRDefault="00EA3303" w:rsidP="00EA3303">
      <w:pPr>
        <w:pStyle w:val="a7"/>
        <w:ind w:left="240" w:right="720" w:firstLine="180"/>
      </w:pPr>
      <w:r>
        <w:t xml:space="preserve">    &lt;/Button&gt;</w:t>
      </w:r>
    </w:p>
    <w:p w14:paraId="3A4E7927" w14:textId="77777777" w:rsidR="00EA3303" w:rsidRDefault="00EA3303" w:rsidP="00EA3303">
      <w:pPr>
        <w:pStyle w:val="a7"/>
        <w:ind w:left="240" w:right="720" w:firstLine="180"/>
      </w:pPr>
    </w:p>
    <w:p w14:paraId="239F6FDC" w14:textId="31F14F09" w:rsidR="0082458E" w:rsidRDefault="00EA3303" w:rsidP="00EA3303">
      <w:pPr>
        <w:pStyle w:val="a7"/>
        <w:ind w:left="240" w:right="720" w:firstLine="180"/>
      </w:pPr>
      <w:r>
        <w:t>&lt;/</w:t>
      </w:r>
      <w:proofErr w:type="spellStart"/>
      <w:r>
        <w:t>LinearLayout</w:t>
      </w:r>
      <w:proofErr w:type="spellEnd"/>
      <w:r>
        <w:t>&gt;</w:t>
      </w:r>
    </w:p>
    <w:p w14:paraId="1171C957" w14:textId="50637FAF" w:rsidR="00EA3303" w:rsidRDefault="00F43F4D" w:rsidP="00F43F4D">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56</w:t>
      </w:r>
      <w:r w:rsidR="00B46836">
        <w:fldChar w:fldCharType="end"/>
      </w:r>
    </w:p>
    <w:p w14:paraId="369320F1" w14:textId="19838AE7" w:rsidR="0082458E" w:rsidRDefault="00F43F4D" w:rsidP="00F43F4D">
      <w:pPr>
        <w:pStyle w:val="4"/>
      </w:pPr>
      <w:r>
        <w:rPr>
          <w:rFonts w:hint="eastAsia"/>
        </w:rPr>
        <w:t>定义</w:t>
      </w:r>
      <w:r w:rsidR="0082458E">
        <w:rPr>
          <w:rFonts w:hint="eastAsia"/>
        </w:rPr>
        <w:t>活动</w:t>
      </w:r>
    </w:p>
    <w:p w14:paraId="4563851B" w14:textId="7422CDD2" w:rsidR="0082458E" w:rsidRDefault="0082458E" w:rsidP="0082458E">
      <w:pPr>
        <w:rPr>
          <w:lang w:bidi="ar-SA"/>
        </w:rPr>
      </w:pPr>
      <w:r>
        <w:rPr>
          <w:rFonts w:hint="eastAsia"/>
          <w:lang w:bidi="ar-SA"/>
        </w:rPr>
        <w:t>将活动的编码更改为以下内容</w:t>
      </w:r>
      <w:r w:rsidR="00126A4F">
        <w:rPr>
          <w:rFonts w:hint="eastAsia"/>
          <w:lang w:bidi="ar-SA"/>
        </w:rPr>
        <w:t>，</w:t>
      </w:r>
      <w:r>
        <w:rPr>
          <w:rFonts w:hint="eastAsia"/>
          <w:lang w:bidi="ar-SA"/>
        </w:rPr>
        <w:t>首先</w:t>
      </w:r>
      <w:r>
        <w:rPr>
          <w:rFonts w:hint="eastAsia"/>
          <w:lang w:bidi="ar-SA"/>
        </w:rPr>
        <w:t xml:space="preserve"> </w:t>
      </w:r>
      <w:r w:rsidR="00126A4F">
        <w:rPr>
          <w:rFonts w:hint="eastAsia"/>
          <w:lang w:bidi="ar-SA"/>
        </w:rPr>
        <w:t>Main</w:t>
      </w:r>
      <w:r>
        <w:rPr>
          <w:rFonts w:hint="eastAsia"/>
          <w:lang w:bidi="ar-SA"/>
        </w:rPr>
        <w:t>Activity.java</w:t>
      </w:r>
      <w:r>
        <w:rPr>
          <w:rFonts w:hint="eastAsia"/>
          <w:lang w:bidi="ar-SA"/>
        </w:rPr>
        <w:t>。</w:t>
      </w:r>
    </w:p>
    <w:p w14:paraId="1F87ED23" w14:textId="77777777" w:rsidR="009A1381" w:rsidRDefault="009A1381" w:rsidP="009A1381">
      <w:pPr>
        <w:pStyle w:val="a7"/>
        <w:ind w:left="240" w:right="720" w:firstLine="180"/>
      </w:pPr>
      <w:r>
        <w:t xml:space="preserve">import </w:t>
      </w:r>
      <w:proofErr w:type="spellStart"/>
      <w:proofErr w:type="gramStart"/>
      <w:r>
        <w:t>android.content</w:t>
      </w:r>
      <w:proofErr w:type="gramEnd"/>
      <w:r>
        <w:t>.Intent</w:t>
      </w:r>
      <w:proofErr w:type="spellEnd"/>
      <w:r>
        <w:t>;</w:t>
      </w:r>
    </w:p>
    <w:p w14:paraId="3CA1275D" w14:textId="77777777" w:rsidR="009A1381" w:rsidRDefault="009A1381" w:rsidP="009A1381">
      <w:pPr>
        <w:pStyle w:val="a7"/>
        <w:ind w:left="240" w:right="720" w:firstLine="180"/>
      </w:pPr>
      <w:r>
        <w:t xml:space="preserve">import </w:t>
      </w:r>
      <w:proofErr w:type="spellStart"/>
      <w:proofErr w:type="gramStart"/>
      <w:r>
        <w:t>android.database</w:t>
      </w:r>
      <w:proofErr w:type="gramEnd"/>
      <w:r>
        <w:t>.Cursor</w:t>
      </w:r>
      <w:proofErr w:type="spellEnd"/>
      <w:r>
        <w:t>;</w:t>
      </w:r>
    </w:p>
    <w:p w14:paraId="0D6FF7D9" w14:textId="77777777" w:rsidR="009A1381" w:rsidRDefault="009A1381" w:rsidP="009A1381">
      <w:pPr>
        <w:pStyle w:val="a7"/>
        <w:ind w:left="240" w:right="720" w:firstLine="180"/>
      </w:pPr>
      <w:r>
        <w:t xml:space="preserve">import </w:t>
      </w:r>
      <w:proofErr w:type="spellStart"/>
      <w:proofErr w:type="gramStart"/>
      <w:r>
        <w:t>android.net.Uri</w:t>
      </w:r>
      <w:proofErr w:type="spellEnd"/>
      <w:proofErr w:type="gramEnd"/>
      <w:r>
        <w:t>;</w:t>
      </w:r>
    </w:p>
    <w:p w14:paraId="1B840A3D" w14:textId="77777777" w:rsidR="009A1381" w:rsidRDefault="009A1381" w:rsidP="009A1381">
      <w:pPr>
        <w:pStyle w:val="a7"/>
        <w:ind w:left="240" w:right="720" w:firstLine="180"/>
      </w:pPr>
      <w:r>
        <w:t xml:space="preserve">import </w:t>
      </w:r>
      <w:proofErr w:type="spellStart"/>
      <w:r>
        <w:t>android.</w:t>
      </w:r>
      <w:proofErr w:type="gramStart"/>
      <w:r>
        <w:t>os.Bundle</w:t>
      </w:r>
      <w:proofErr w:type="spellEnd"/>
      <w:proofErr w:type="gramEnd"/>
      <w:r>
        <w:t>;</w:t>
      </w:r>
    </w:p>
    <w:p w14:paraId="338987CC" w14:textId="77777777" w:rsidR="009A1381" w:rsidRDefault="009A1381" w:rsidP="009A1381">
      <w:pPr>
        <w:pStyle w:val="a7"/>
        <w:ind w:left="240" w:right="720" w:firstLine="180"/>
      </w:pPr>
      <w:r>
        <w:t xml:space="preserve">import </w:t>
      </w:r>
      <w:proofErr w:type="spellStart"/>
      <w:proofErr w:type="gramStart"/>
      <w:r>
        <w:t>android.view</w:t>
      </w:r>
      <w:proofErr w:type="gramEnd"/>
      <w:r>
        <w:t>.ContextMenu</w:t>
      </w:r>
      <w:proofErr w:type="spellEnd"/>
      <w:r>
        <w:t>;</w:t>
      </w:r>
    </w:p>
    <w:p w14:paraId="3E2B7B72" w14:textId="77777777" w:rsidR="009A1381" w:rsidRDefault="009A1381" w:rsidP="009A1381">
      <w:pPr>
        <w:pStyle w:val="a7"/>
        <w:ind w:left="240" w:right="720" w:firstLine="180"/>
      </w:pPr>
      <w:r>
        <w:t xml:space="preserve">import </w:t>
      </w:r>
      <w:proofErr w:type="spellStart"/>
      <w:proofErr w:type="gramStart"/>
      <w:r>
        <w:t>android.view</w:t>
      </w:r>
      <w:proofErr w:type="gramEnd"/>
      <w:r>
        <w:t>.Menu</w:t>
      </w:r>
      <w:proofErr w:type="spellEnd"/>
      <w:r>
        <w:t>;</w:t>
      </w:r>
    </w:p>
    <w:p w14:paraId="252B9231" w14:textId="77777777" w:rsidR="009A1381" w:rsidRDefault="009A1381" w:rsidP="009A1381">
      <w:pPr>
        <w:pStyle w:val="a7"/>
        <w:ind w:left="240" w:right="720" w:firstLine="180"/>
      </w:pPr>
      <w:r>
        <w:t xml:space="preserve">import </w:t>
      </w:r>
      <w:proofErr w:type="spellStart"/>
      <w:proofErr w:type="gramStart"/>
      <w:r>
        <w:t>android.view</w:t>
      </w:r>
      <w:proofErr w:type="gramEnd"/>
      <w:r>
        <w:t>.MenuInflater</w:t>
      </w:r>
      <w:proofErr w:type="spellEnd"/>
      <w:r>
        <w:t>;</w:t>
      </w:r>
    </w:p>
    <w:p w14:paraId="13942A1C" w14:textId="77777777" w:rsidR="009A1381" w:rsidRDefault="009A1381" w:rsidP="009A1381">
      <w:pPr>
        <w:pStyle w:val="a7"/>
        <w:ind w:left="240" w:right="720" w:firstLine="180"/>
      </w:pPr>
      <w:r>
        <w:t xml:space="preserve">import </w:t>
      </w:r>
      <w:proofErr w:type="spellStart"/>
      <w:proofErr w:type="gramStart"/>
      <w:r>
        <w:t>android.view</w:t>
      </w:r>
      <w:proofErr w:type="gramEnd"/>
      <w:r>
        <w:t>.MenuItem</w:t>
      </w:r>
      <w:proofErr w:type="spellEnd"/>
      <w:r>
        <w:t>;</w:t>
      </w:r>
    </w:p>
    <w:p w14:paraId="36203283" w14:textId="77777777" w:rsidR="009A1381" w:rsidRDefault="009A1381" w:rsidP="009A1381">
      <w:pPr>
        <w:pStyle w:val="a7"/>
        <w:ind w:left="240" w:right="720" w:firstLine="180"/>
      </w:pPr>
      <w:r>
        <w:t xml:space="preserve">import </w:t>
      </w:r>
      <w:proofErr w:type="spellStart"/>
      <w:proofErr w:type="gramStart"/>
      <w:r>
        <w:t>android.view</w:t>
      </w:r>
      <w:proofErr w:type="gramEnd"/>
      <w:r>
        <w:t>.View</w:t>
      </w:r>
      <w:proofErr w:type="spellEnd"/>
      <w:r>
        <w:t>;</w:t>
      </w:r>
    </w:p>
    <w:p w14:paraId="0C3EAA3A" w14:textId="77777777" w:rsidR="009A1381" w:rsidRDefault="009A1381" w:rsidP="009A1381">
      <w:pPr>
        <w:pStyle w:val="a7"/>
        <w:ind w:left="240" w:right="720" w:firstLine="180"/>
      </w:pPr>
      <w:r>
        <w:t xml:space="preserve">import </w:t>
      </w:r>
      <w:proofErr w:type="spellStart"/>
      <w:proofErr w:type="gramStart"/>
      <w:r>
        <w:t>android.widget</w:t>
      </w:r>
      <w:proofErr w:type="gramEnd"/>
      <w:r>
        <w:t>.AdapterView</w:t>
      </w:r>
      <w:proofErr w:type="spellEnd"/>
      <w:r>
        <w:t>;</w:t>
      </w:r>
    </w:p>
    <w:p w14:paraId="5B15365B" w14:textId="77777777" w:rsidR="009A1381" w:rsidRDefault="009A1381" w:rsidP="009A1381">
      <w:pPr>
        <w:pStyle w:val="a7"/>
        <w:ind w:left="240" w:right="720" w:firstLine="180"/>
      </w:pPr>
      <w:r>
        <w:t xml:space="preserve">import </w:t>
      </w:r>
      <w:proofErr w:type="spellStart"/>
      <w:proofErr w:type="gramStart"/>
      <w:r>
        <w:t>android.widget</w:t>
      </w:r>
      <w:proofErr w:type="gramEnd"/>
      <w:r>
        <w:t>.ListView</w:t>
      </w:r>
      <w:proofErr w:type="spellEnd"/>
      <w:r>
        <w:t>;</w:t>
      </w:r>
    </w:p>
    <w:p w14:paraId="57D31F3E" w14:textId="77777777" w:rsidR="009A1381" w:rsidRDefault="009A1381" w:rsidP="009A1381">
      <w:pPr>
        <w:pStyle w:val="a7"/>
        <w:ind w:left="240" w:right="720" w:firstLine="180"/>
      </w:pPr>
    </w:p>
    <w:p w14:paraId="596273B9" w14:textId="77777777" w:rsidR="009A1381" w:rsidRDefault="009A1381" w:rsidP="009A1381">
      <w:pPr>
        <w:pStyle w:val="a7"/>
        <w:ind w:left="240" w:right="720" w:firstLine="180"/>
      </w:pPr>
      <w:r>
        <w:t xml:space="preserve">import </w:t>
      </w:r>
      <w:proofErr w:type="spellStart"/>
      <w:proofErr w:type="gramStart"/>
      <w:r>
        <w:t>androidx.appcompat.app.AppCompatActivity</w:t>
      </w:r>
      <w:proofErr w:type="spellEnd"/>
      <w:proofErr w:type="gramEnd"/>
      <w:r>
        <w:t>;</w:t>
      </w:r>
    </w:p>
    <w:p w14:paraId="30FE771F" w14:textId="77777777" w:rsidR="009A1381" w:rsidRDefault="009A1381" w:rsidP="009A1381">
      <w:pPr>
        <w:pStyle w:val="a7"/>
        <w:ind w:left="240" w:right="720" w:firstLine="180"/>
      </w:pPr>
      <w:r>
        <w:t xml:space="preserve">import </w:t>
      </w:r>
      <w:proofErr w:type="spellStart"/>
      <w:proofErr w:type="gramStart"/>
      <w:r>
        <w:t>androidx.cursoradapter</w:t>
      </w:r>
      <w:proofErr w:type="gramEnd"/>
      <w:r>
        <w:t>.widget.SimpleCursorAdapter</w:t>
      </w:r>
      <w:proofErr w:type="spellEnd"/>
      <w:r>
        <w:t>;</w:t>
      </w:r>
    </w:p>
    <w:p w14:paraId="2D2C9DDB" w14:textId="77777777" w:rsidR="009A1381" w:rsidRDefault="009A1381" w:rsidP="009A1381">
      <w:pPr>
        <w:pStyle w:val="a7"/>
        <w:ind w:left="240" w:right="720" w:firstLine="180"/>
      </w:pPr>
      <w:r>
        <w:t xml:space="preserve">import </w:t>
      </w:r>
      <w:proofErr w:type="spellStart"/>
      <w:proofErr w:type="gramStart"/>
      <w:r>
        <w:t>androidx.loader.app.LoaderManager</w:t>
      </w:r>
      <w:proofErr w:type="spellEnd"/>
      <w:proofErr w:type="gramEnd"/>
      <w:r>
        <w:t>;</w:t>
      </w:r>
    </w:p>
    <w:p w14:paraId="23B099E0" w14:textId="77777777" w:rsidR="009A1381" w:rsidRDefault="009A1381" w:rsidP="009A1381">
      <w:pPr>
        <w:pStyle w:val="a7"/>
        <w:ind w:left="240" w:right="720" w:firstLine="180"/>
      </w:pPr>
      <w:r>
        <w:t xml:space="preserve">import </w:t>
      </w:r>
      <w:proofErr w:type="spellStart"/>
      <w:proofErr w:type="gramStart"/>
      <w:r>
        <w:t>androidx.loader</w:t>
      </w:r>
      <w:proofErr w:type="gramEnd"/>
      <w:r>
        <w:t>.content.CursorLoader</w:t>
      </w:r>
      <w:proofErr w:type="spellEnd"/>
      <w:r>
        <w:t>;</w:t>
      </w:r>
    </w:p>
    <w:p w14:paraId="490BEC82" w14:textId="77777777" w:rsidR="009A1381" w:rsidRDefault="009A1381" w:rsidP="009A1381">
      <w:pPr>
        <w:pStyle w:val="a7"/>
        <w:ind w:left="240" w:right="720" w:firstLine="180"/>
      </w:pPr>
      <w:r>
        <w:t xml:space="preserve">import </w:t>
      </w:r>
      <w:proofErr w:type="spellStart"/>
      <w:proofErr w:type="gramStart"/>
      <w:r>
        <w:t>androidx.loader</w:t>
      </w:r>
      <w:proofErr w:type="gramEnd"/>
      <w:r>
        <w:t>.content.Loader</w:t>
      </w:r>
      <w:proofErr w:type="spellEnd"/>
      <w:r>
        <w:t>;</w:t>
      </w:r>
    </w:p>
    <w:p w14:paraId="697D11AA" w14:textId="77777777" w:rsidR="009A1381" w:rsidRDefault="009A1381" w:rsidP="009A1381">
      <w:pPr>
        <w:pStyle w:val="a7"/>
        <w:ind w:left="240" w:right="720" w:firstLine="180"/>
      </w:pPr>
    </w:p>
    <w:p w14:paraId="7E1B89CF" w14:textId="77777777" w:rsidR="009A1381" w:rsidRDefault="009A1381" w:rsidP="009A1381">
      <w:pPr>
        <w:pStyle w:val="a7"/>
        <w:ind w:left="240" w:right="720" w:firstLine="180"/>
      </w:pPr>
      <w:r>
        <w:t>import com.</w:t>
      </w:r>
      <w:proofErr w:type="gramStart"/>
      <w:r>
        <w:t>example.ch11.todos</w:t>
      </w:r>
      <w:proofErr w:type="gramEnd"/>
      <w:r>
        <w:t>.contentprovider.MyTodoContentProvider;</w:t>
      </w:r>
    </w:p>
    <w:p w14:paraId="0182CF5A" w14:textId="77777777" w:rsidR="009A1381" w:rsidRDefault="009A1381" w:rsidP="009A1381">
      <w:pPr>
        <w:pStyle w:val="a7"/>
        <w:ind w:left="240" w:right="720" w:firstLine="180"/>
      </w:pPr>
      <w:r>
        <w:t>import com.</w:t>
      </w:r>
      <w:proofErr w:type="gramStart"/>
      <w:r>
        <w:t>example.ch11.todos</w:t>
      </w:r>
      <w:proofErr w:type="gramEnd"/>
      <w:r>
        <w:t>.database.TodoTable;</w:t>
      </w:r>
    </w:p>
    <w:p w14:paraId="12595AA2" w14:textId="77777777" w:rsidR="009A1381" w:rsidRDefault="009A1381" w:rsidP="009A1381">
      <w:pPr>
        <w:pStyle w:val="a7"/>
        <w:ind w:left="240" w:right="720" w:firstLine="180"/>
      </w:pPr>
    </w:p>
    <w:p w14:paraId="08F6AF67" w14:textId="77777777" w:rsidR="009A1381" w:rsidRDefault="009A1381" w:rsidP="009A1381">
      <w:pPr>
        <w:pStyle w:val="a7"/>
        <w:ind w:left="240" w:right="720" w:firstLine="180"/>
      </w:pPr>
    </w:p>
    <w:p w14:paraId="7AB3CA62" w14:textId="77777777" w:rsidR="009A1381" w:rsidRDefault="009A1381" w:rsidP="009A1381">
      <w:pPr>
        <w:pStyle w:val="a7"/>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implements</w:t>
      </w:r>
    </w:p>
    <w:p w14:paraId="5E68107E" w14:textId="77777777" w:rsidR="009A1381" w:rsidRDefault="009A1381" w:rsidP="009A1381">
      <w:pPr>
        <w:pStyle w:val="a7"/>
        <w:ind w:left="240" w:right="720" w:firstLine="180"/>
      </w:pPr>
      <w:r>
        <w:t xml:space="preserve">        </w:t>
      </w:r>
      <w:proofErr w:type="spellStart"/>
      <w:r>
        <w:t>LoaderManager.LoaderCallbacks</w:t>
      </w:r>
      <w:proofErr w:type="spellEnd"/>
      <w:r>
        <w:t xml:space="preserve">&lt;Cursor&gt;, </w:t>
      </w:r>
      <w:proofErr w:type="spellStart"/>
      <w:r>
        <w:t>AdapterView.OnItemClickListener</w:t>
      </w:r>
      <w:proofErr w:type="spellEnd"/>
      <w:r>
        <w:t xml:space="preserve"> {</w:t>
      </w:r>
    </w:p>
    <w:p w14:paraId="594D8FCF" w14:textId="77777777" w:rsidR="009A1381" w:rsidRDefault="009A1381" w:rsidP="009A1381">
      <w:pPr>
        <w:pStyle w:val="a7"/>
        <w:ind w:left="240" w:right="720" w:firstLine="180"/>
      </w:pPr>
      <w:r>
        <w:t xml:space="preserve">    private static final int ACTIVITY_CREATE = 0;</w:t>
      </w:r>
    </w:p>
    <w:p w14:paraId="0F92D078" w14:textId="77777777" w:rsidR="009A1381" w:rsidRDefault="009A1381" w:rsidP="009A1381">
      <w:pPr>
        <w:pStyle w:val="a7"/>
        <w:ind w:left="240" w:right="720" w:firstLine="180"/>
      </w:pPr>
      <w:r>
        <w:t xml:space="preserve">    private static final int ACTIVITY_EDIT = 1;</w:t>
      </w:r>
    </w:p>
    <w:p w14:paraId="0E543E06" w14:textId="77777777" w:rsidR="009A1381" w:rsidRDefault="009A1381" w:rsidP="009A1381">
      <w:pPr>
        <w:pStyle w:val="a7"/>
        <w:ind w:left="240" w:right="720" w:firstLine="180"/>
      </w:pPr>
      <w:r>
        <w:t xml:space="preserve">    private static final int DELETE_ID = </w:t>
      </w:r>
      <w:proofErr w:type="spellStart"/>
      <w:r>
        <w:t>Menu.FIRST</w:t>
      </w:r>
      <w:proofErr w:type="spellEnd"/>
      <w:r>
        <w:t xml:space="preserve"> + 1;</w:t>
      </w:r>
    </w:p>
    <w:p w14:paraId="50DC2905" w14:textId="77777777" w:rsidR="009A1381" w:rsidRDefault="009A1381" w:rsidP="009A1381">
      <w:pPr>
        <w:pStyle w:val="a7"/>
        <w:ind w:left="240" w:right="720" w:firstLine="180"/>
      </w:pPr>
      <w:r>
        <w:t xml:space="preserve">    // private Cursor </w:t>
      </w:r>
      <w:proofErr w:type="spellStart"/>
      <w:r>
        <w:t>cursor</w:t>
      </w:r>
      <w:proofErr w:type="spellEnd"/>
      <w:r>
        <w:t>;</w:t>
      </w:r>
    </w:p>
    <w:p w14:paraId="291E918A" w14:textId="77777777" w:rsidR="009A1381" w:rsidRDefault="009A1381" w:rsidP="009A1381">
      <w:pPr>
        <w:pStyle w:val="a7"/>
        <w:ind w:left="240" w:right="720" w:firstLine="180"/>
      </w:pPr>
      <w:r>
        <w:t xml:space="preserve">    private </w:t>
      </w:r>
      <w:proofErr w:type="spellStart"/>
      <w:r>
        <w:t>SimpleCursorAdapter</w:t>
      </w:r>
      <w:proofErr w:type="spellEnd"/>
      <w:r>
        <w:t xml:space="preserve"> adapter;</w:t>
      </w:r>
    </w:p>
    <w:p w14:paraId="14C2241E" w14:textId="77777777" w:rsidR="009A1381" w:rsidRDefault="009A1381" w:rsidP="009A1381">
      <w:pPr>
        <w:pStyle w:val="a7"/>
        <w:ind w:left="240" w:right="720" w:firstLine="180"/>
      </w:pPr>
      <w:r>
        <w:t xml:space="preserve">    private </w:t>
      </w:r>
      <w:proofErr w:type="spellStart"/>
      <w:r>
        <w:t>ListView</w:t>
      </w:r>
      <w:proofErr w:type="spellEnd"/>
      <w:r>
        <w:t xml:space="preserve"> list;</w:t>
      </w:r>
    </w:p>
    <w:p w14:paraId="76F04339" w14:textId="77777777" w:rsidR="009A1381" w:rsidRDefault="009A1381" w:rsidP="009A1381">
      <w:pPr>
        <w:pStyle w:val="a7"/>
        <w:ind w:left="240" w:right="720" w:firstLine="180"/>
      </w:pPr>
    </w:p>
    <w:p w14:paraId="7A4FE7FA" w14:textId="77777777" w:rsidR="009A1381" w:rsidRDefault="009A1381" w:rsidP="009A1381">
      <w:pPr>
        <w:pStyle w:val="a7"/>
        <w:ind w:left="240" w:right="720" w:firstLine="180"/>
      </w:pPr>
      <w:r>
        <w:t xml:space="preserve">    /**</w:t>
      </w:r>
    </w:p>
    <w:p w14:paraId="66834ED7" w14:textId="77777777" w:rsidR="009A1381" w:rsidRDefault="009A1381" w:rsidP="009A1381">
      <w:pPr>
        <w:pStyle w:val="a7"/>
        <w:ind w:left="240" w:right="720" w:firstLine="180"/>
      </w:pPr>
      <w:r>
        <w:t xml:space="preserve">     * Called when the activity is first created.</w:t>
      </w:r>
    </w:p>
    <w:p w14:paraId="56747308" w14:textId="77777777" w:rsidR="009A1381" w:rsidRDefault="009A1381" w:rsidP="009A1381">
      <w:pPr>
        <w:pStyle w:val="a7"/>
        <w:ind w:left="240" w:right="720" w:firstLine="180"/>
      </w:pPr>
      <w:r>
        <w:t xml:space="preserve">     */</w:t>
      </w:r>
    </w:p>
    <w:p w14:paraId="4C6DED72" w14:textId="77777777" w:rsidR="009A1381" w:rsidRDefault="009A1381" w:rsidP="009A1381">
      <w:pPr>
        <w:pStyle w:val="a7"/>
        <w:ind w:left="240" w:right="720" w:firstLine="180"/>
      </w:pPr>
      <w:r>
        <w:t xml:space="preserve">    @Override</w:t>
      </w:r>
    </w:p>
    <w:p w14:paraId="303B0BB3" w14:textId="77777777" w:rsidR="009A1381" w:rsidRDefault="009A1381" w:rsidP="009A1381">
      <w:pPr>
        <w:pStyle w:val="a7"/>
        <w:ind w:left="240" w:right="720" w:firstLine="180"/>
      </w:pPr>
      <w:r>
        <w:t xml:space="preserve">    public void </w:t>
      </w:r>
      <w:proofErr w:type="spellStart"/>
      <w:proofErr w:type="gramStart"/>
      <w:r>
        <w:t>onCreate</w:t>
      </w:r>
      <w:proofErr w:type="spellEnd"/>
      <w:r>
        <w:t>(</w:t>
      </w:r>
      <w:proofErr w:type="gramEnd"/>
      <w:r>
        <w:t xml:space="preserve">Bundle </w:t>
      </w:r>
      <w:proofErr w:type="spellStart"/>
      <w:r>
        <w:t>savedInstanceState</w:t>
      </w:r>
      <w:proofErr w:type="spellEnd"/>
      <w:r>
        <w:t>) {</w:t>
      </w:r>
    </w:p>
    <w:p w14:paraId="643CB156" w14:textId="77777777" w:rsidR="009A1381" w:rsidRDefault="009A1381" w:rsidP="009A1381">
      <w:pPr>
        <w:pStyle w:val="a7"/>
        <w:ind w:left="240" w:right="720" w:firstLine="180"/>
      </w:pPr>
      <w:r>
        <w:t xml:space="preserve">        </w:t>
      </w:r>
      <w:proofErr w:type="spellStart"/>
      <w:proofErr w:type="gramStart"/>
      <w:r>
        <w:t>super.onCreate</w:t>
      </w:r>
      <w:proofErr w:type="spellEnd"/>
      <w:proofErr w:type="gramEnd"/>
      <w:r>
        <w:t>(</w:t>
      </w:r>
      <w:proofErr w:type="spellStart"/>
      <w:r>
        <w:t>savedInstanceState</w:t>
      </w:r>
      <w:proofErr w:type="spellEnd"/>
      <w:r>
        <w:t>);</w:t>
      </w:r>
    </w:p>
    <w:p w14:paraId="076C0BE2" w14:textId="77777777" w:rsidR="009A1381" w:rsidRDefault="009A1381" w:rsidP="009A1381">
      <w:pPr>
        <w:pStyle w:val="a7"/>
        <w:ind w:left="240" w:right="720" w:firstLine="180"/>
      </w:pPr>
      <w:r>
        <w:t xml:space="preserve">        </w:t>
      </w:r>
      <w:proofErr w:type="spellStart"/>
      <w:r>
        <w:t>setContentView</w:t>
      </w:r>
      <w:proofErr w:type="spellEnd"/>
      <w:r>
        <w:t>(</w:t>
      </w:r>
      <w:proofErr w:type="spellStart"/>
      <w:proofErr w:type="gramStart"/>
      <w:r>
        <w:t>R.layout</w:t>
      </w:r>
      <w:proofErr w:type="gramEnd"/>
      <w:r>
        <w:t>.activity_main</w:t>
      </w:r>
      <w:proofErr w:type="spellEnd"/>
      <w:r>
        <w:t>);</w:t>
      </w:r>
    </w:p>
    <w:p w14:paraId="57109632" w14:textId="77777777" w:rsidR="009A1381" w:rsidRDefault="009A1381" w:rsidP="009A1381">
      <w:pPr>
        <w:pStyle w:val="a7"/>
        <w:ind w:left="240" w:right="720" w:firstLine="180"/>
      </w:pPr>
      <w:r>
        <w:t xml:space="preserve">        list = (</w:t>
      </w:r>
      <w:proofErr w:type="spellStart"/>
      <w:r>
        <w:t>ListView</w:t>
      </w:r>
      <w:proofErr w:type="spellEnd"/>
      <w:r>
        <w:t xml:space="preserve">) </w:t>
      </w:r>
      <w:proofErr w:type="spellStart"/>
      <w:r>
        <w:t>findViewById</w:t>
      </w:r>
      <w:proofErr w:type="spellEnd"/>
      <w:r>
        <w:t>(</w:t>
      </w:r>
      <w:proofErr w:type="spellStart"/>
      <w:r>
        <w:t>R.</w:t>
      </w:r>
      <w:proofErr w:type="gramStart"/>
      <w:r>
        <w:t>id.list</w:t>
      </w:r>
      <w:proofErr w:type="spellEnd"/>
      <w:proofErr w:type="gramEnd"/>
      <w:r>
        <w:t>);</w:t>
      </w:r>
    </w:p>
    <w:p w14:paraId="325EE5BD" w14:textId="77777777" w:rsidR="009A1381" w:rsidRDefault="009A1381" w:rsidP="009A1381">
      <w:pPr>
        <w:pStyle w:val="a7"/>
        <w:ind w:left="240" w:right="720" w:firstLine="180"/>
      </w:pPr>
      <w:r>
        <w:t xml:space="preserve">        </w:t>
      </w:r>
      <w:proofErr w:type="spellStart"/>
      <w:proofErr w:type="gramStart"/>
      <w:r>
        <w:t>list.setDividerHeight</w:t>
      </w:r>
      <w:proofErr w:type="spellEnd"/>
      <w:proofErr w:type="gramEnd"/>
      <w:r>
        <w:t>(2);</w:t>
      </w:r>
    </w:p>
    <w:p w14:paraId="7DA05AE0" w14:textId="77777777" w:rsidR="009A1381" w:rsidRDefault="009A1381" w:rsidP="009A1381">
      <w:pPr>
        <w:pStyle w:val="a7"/>
        <w:ind w:left="240" w:right="720" w:firstLine="180"/>
      </w:pPr>
      <w:r>
        <w:t xml:space="preserve">        </w:t>
      </w:r>
      <w:proofErr w:type="spellStart"/>
      <w:proofErr w:type="gramStart"/>
      <w:r>
        <w:t>list.setOnItemClickListener</w:t>
      </w:r>
      <w:proofErr w:type="spellEnd"/>
      <w:proofErr w:type="gramEnd"/>
      <w:r>
        <w:t>(this);</w:t>
      </w:r>
    </w:p>
    <w:p w14:paraId="0BCB2DB4" w14:textId="77777777" w:rsidR="009A1381" w:rsidRDefault="009A1381" w:rsidP="009A1381">
      <w:pPr>
        <w:pStyle w:val="a7"/>
        <w:ind w:left="240" w:right="720" w:firstLine="180"/>
      </w:pPr>
      <w:r>
        <w:t xml:space="preserve">        </w:t>
      </w:r>
      <w:proofErr w:type="gramStart"/>
      <w:r>
        <w:t>String[</w:t>
      </w:r>
      <w:proofErr w:type="gramEnd"/>
      <w:r>
        <w:t>] from = new String[]{</w:t>
      </w:r>
      <w:proofErr w:type="spellStart"/>
      <w:r>
        <w:t>TodoTable.COLUMN_SUMMARY</w:t>
      </w:r>
      <w:proofErr w:type="spellEnd"/>
      <w:r>
        <w:t>};</w:t>
      </w:r>
    </w:p>
    <w:p w14:paraId="0CA4FC47" w14:textId="77777777" w:rsidR="009A1381" w:rsidRDefault="009A1381" w:rsidP="009A1381">
      <w:pPr>
        <w:pStyle w:val="a7"/>
        <w:ind w:left="240" w:right="720" w:firstLine="180"/>
      </w:pPr>
      <w:r>
        <w:t xml:space="preserve">        // Fields on the UI to which we map</w:t>
      </w:r>
    </w:p>
    <w:p w14:paraId="306EF7E0" w14:textId="77777777" w:rsidR="009A1381" w:rsidRDefault="009A1381" w:rsidP="009A1381">
      <w:pPr>
        <w:pStyle w:val="a7"/>
        <w:ind w:left="240" w:right="720" w:firstLine="180"/>
      </w:pPr>
      <w:r>
        <w:t xml:space="preserve">        </w:t>
      </w:r>
      <w:proofErr w:type="gramStart"/>
      <w:r>
        <w:t>int[</w:t>
      </w:r>
      <w:proofErr w:type="gramEnd"/>
      <w:r>
        <w:t>] to = new int[]{</w:t>
      </w:r>
      <w:proofErr w:type="spellStart"/>
      <w:r>
        <w:t>R.id.label</w:t>
      </w:r>
      <w:proofErr w:type="spellEnd"/>
      <w:r>
        <w:t>};</w:t>
      </w:r>
    </w:p>
    <w:p w14:paraId="2C281C2D" w14:textId="77777777" w:rsidR="009A1381" w:rsidRDefault="009A1381" w:rsidP="009A1381">
      <w:pPr>
        <w:pStyle w:val="a7"/>
        <w:ind w:left="240" w:right="720" w:firstLine="180"/>
      </w:pPr>
      <w:r>
        <w:t xml:space="preserve">        </w:t>
      </w:r>
      <w:proofErr w:type="spellStart"/>
      <w:r>
        <w:t>LoaderManager.getInstance</w:t>
      </w:r>
      <w:proofErr w:type="spellEnd"/>
      <w:r>
        <w:t>(this</w:t>
      </w:r>
      <w:proofErr w:type="gramStart"/>
      <w:r>
        <w:t>).</w:t>
      </w:r>
      <w:proofErr w:type="spellStart"/>
      <w:r>
        <w:t>initLoader</w:t>
      </w:r>
      <w:proofErr w:type="spellEnd"/>
      <w:proofErr w:type="gramEnd"/>
      <w:r>
        <w:t>(0, null, this);</w:t>
      </w:r>
    </w:p>
    <w:p w14:paraId="19CDAEFC" w14:textId="77777777" w:rsidR="009A1381" w:rsidRDefault="009A1381" w:rsidP="009A1381">
      <w:pPr>
        <w:pStyle w:val="a7"/>
        <w:ind w:left="240" w:right="720" w:firstLine="180"/>
      </w:pPr>
      <w:r>
        <w:t xml:space="preserve">        adapter = new </w:t>
      </w:r>
      <w:proofErr w:type="spellStart"/>
      <w:proofErr w:type="gramStart"/>
      <w:r>
        <w:t>SimpleCursorAdapter</w:t>
      </w:r>
      <w:proofErr w:type="spellEnd"/>
      <w:r>
        <w:t>(</w:t>
      </w:r>
      <w:proofErr w:type="gramEnd"/>
      <w:r>
        <w:t xml:space="preserve">this, </w:t>
      </w:r>
      <w:proofErr w:type="spellStart"/>
      <w:r>
        <w:t>R.layout.todo_row</w:t>
      </w:r>
      <w:proofErr w:type="spellEnd"/>
      <w:r>
        <w:t>, null, from,</w:t>
      </w:r>
    </w:p>
    <w:p w14:paraId="02BEBBB6" w14:textId="77777777" w:rsidR="009A1381" w:rsidRDefault="009A1381" w:rsidP="009A1381">
      <w:pPr>
        <w:pStyle w:val="a7"/>
        <w:ind w:left="240" w:right="720" w:firstLine="180"/>
      </w:pPr>
      <w:r>
        <w:t xml:space="preserve">                to, 0);</w:t>
      </w:r>
    </w:p>
    <w:p w14:paraId="6A33F780" w14:textId="77777777" w:rsidR="009A1381" w:rsidRDefault="009A1381" w:rsidP="009A1381">
      <w:pPr>
        <w:pStyle w:val="a7"/>
        <w:ind w:left="240" w:right="720" w:firstLine="180"/>
      </w:pPr>
      <w:r>
        <w:lastRenderedPageBreak/>
        <w:t xml:space="preserve">        </w:t>
      </w:r>
      <w:proofErr w:type="spellStart"/>
      <w:proofErr w:type="gramStart"/>
      <w:r>
        <w:t>list.setAdapter</w:t>
      </w:r>
      <w:proofErr w:type="spellEnd"/>
      <w:proofErr w:type="gramEnd"/>
      <w:r>
        <w:t>(adapter);</w:t>
      </w:r>
    </w:p>
    <w:p w14:paraId="66AAE728" w14:textId="77777777" w:rsidR="009A1381" w:rsidRDefault="009A1381" w:rsidP="009A1381">
      <w:pPr>
        <w:pStyle w:val="a7"/>
        <w:ind w:left="240" w:right="720" w:firstLine="180"/>
      </w:pPr>
      <w:r>
        <w:t xml:space="preserve">        </w:t>
      </w:r>
      <w:proofErr w:type="spellStart"/>
      <w:r>
        <w:t>registerForContextMenu</w:t>
      </w:r>
      <w:proofErr w:type="spellEnd"/>
      <w:r>
        <w:t>(list);</w:t>
      </w:r>
    </w:p>
    <w:p w14:paraId="4572CB76" w14:textId="77777777" w:rsidR="009A1381" w:rsidRDefault="009A1381" w:rsidP="009A1381">
      <w:pPr>
        <w:pStyle w:val="a7"/>
        <w:ind w:left="240" w:right="720" w:firstLine="180"/>
      </w:pPr>
      <w:r>
        <w:t xml:space="preserve">    }</w:t>
      </w:r>
    </w:p>
    <w:p w14:paraId="5FF45737" w14:textId="77777777" w:rsidR="009A1381" w:rsidRDefault="009A1381" w:rsidP="009A1381">
      <w:pPr>
        <w:pStyle w:val="a7"/>
        <w:ind w:left="240" w:right="720" w:firstLine="180"/>
      </w:pPr>
    </w:p>
    <w:p w14:paraId="3BC2C1A8" w14:textId="77777777" w:rsidR="009A1381" w:rsidRDefault="009A1381" w:rsidP="009A1381">
      <w:pPr>
        <w:pStyle w:val="a7"/>
        <w:ind w:left="240" w:right="720" w:firstLine="180"/>
      </w:pPr>
      <w:r>
        <w:t xml:space="preserve">    // create the menu based on the XML </w:t>
      </w:r>
      <w:proofErr w:type="spellStart"/>
      <w:r>
        <w:t>defintion</w:t>
      </w:r>
      <w:proofErr w:type="spellEnd"/>
    </w:p>
    <w:p w14:paraId="398C1A5B" w14:textId="77777777" w:rsidR="009A1381" w:rsidRDefault="009A1381" w:rsidP="009A1381">
      <w:pPr>
        <w:pStyle w:val="a7"/>
        <w:ind w:left="240" w:right="720" w:firstLine="180"/>
      </w:pPr>
      <w:r>
        <w:t xml:space="preserve">    @Override</w:t>
      </w:r>
    </w:p>
    <w:p w14:paraId="4EDBE41B" w14:textId="77777777" w:rsidR="009A1381" w:rsidRDefault="009A1381" w:rsidP="009A1381">
      <w:pPr>
        <w:pStyle w:val="a7"/>
        <w:ind w:left="240" w:right="720" w:firstLine="180"/>
      </w:pPr>
      <w:r>
        <w:t xml:space="preserve">    public </w:t>
      </w:r>
      <w:proofErr w:type="spellStart"/>
      <w:r>
        <w:t>boolean</w:t>
      </w:r>
      <w:proofErr w:type="spellEnd"/>
      <w:r>
        <w:t xml:space="preserve"> </w:t>
      </w:r>
      <w:proofErr w:type="spellStart"/>
      <w:proofErr w:type="gramStart"/>
      <w:r>
        <w:t>onCreateOptionsMenu</w:t>
      </w:r>
      <w:proofErr w:type="spellEnd"/>
      <w:r>
        <w:t>(</w:t>
      </w:r>
      <w:proofErr w:type="gramEnd"/>
      <w:r>
        <w:t>Menu menu) {</w:t>
      </w:r>
    </w:p>
    <w:p w14:paraId="64CAD1D9" w14:textId="77777777" w:rsidR="009A1381" w:rsidRDefault="009A1381" w:rsidP="009A1381">
      <w:pPr>
        <w:pStyle w:val="a7"/>
        <w:ind w:left="240" w:right="720" w:firstLine="180"/>
      </w:pPr>
      <w:r>
        <w:t xml:space="preserve">        </w:t>
      </w:r>
      <w:proofErr w:type="spellStart"/>
      <w:r>
        <w:t>MenuInflater</w:t>
      </w:r>
      <w:proofErr w:type="spellEnd"/>
      <w:r>
        <w:t xml:space="preserve"> inflater = </w:t>
      </w:r>
      <w:proofErr w:type="spellStart"/>
      <w:proofErr w:type="gramStart"/>
      <w:r>
        <w:t>getMenuInflater</w:t>
      </w:r>
      <w:proofErr w:type="spellEnd"/>
      <w:r>
        <w:t>(</w:t>
      </w:r>
      <w:proofErr w:type="gramEnd"/>
      <w:r>
        <w:t>);</w:t>
      </w:r>
    </w:p>
    <w:p w14:paraId="53E15D34" w14:textId="77777777" w:rsidR="009A1381" w:rsidRDefault="009A1381" w:rsidP="009A1381">
      <w:pPr>
        <w:pStyle w:val="a7"/>
        <w:ind w:left="240" w:right="720" w:firstLine="180"/>
      </w:pPr>
      <w:r>
        <w:t xml:space="preserve">        </w:t>
      </w:r>
      <w:proofErr w:type="spellStart"/>
      <w:proofErr w:type="gramStart"/>
      <w:r>
        <w:t>inflater.inflate</w:t>
      </w:r>
      <w:proofErr w:type="spellEnd"/>
      <w:proofErr w:type="gramEnd"/>
      <w:r>
        <w:t>(</w:t>
      </w:r>
      <w:proofErr w:type="spellStart"/>
      <w:r>
        <w:t>R.menu.listmenu</w:t>
      </w:r>
      <w:proofErr w:type="spellEnd"/>
      <w:r>
        <w:t>, menu);</w:t>
      </w:r>
    </w:p>
    <w:p w14:paraId="07C178E6" w14:textId="77777777" w:rsidR="009A1381" w:rsidRDefault="009A1381" w:rsidP="009A1381">
      <w:pPr>
        <w:pStyle w:val="a7"/>
        <w:ind w:left="240" w:right="720" w:firstLine="180"/>
      </w:pPr>
      <w:r>
        <w:t xml:space="preserve">        return true;</w:t>
      </w:r>
    </w:p>
    <w:p w14:paraId="2447BD57" w14:textId="77777777" w:rsidR="009A1381" w:rsidRDefault="009A1381" w:rsidP="009A1381">
      <w:pPr>
        <w:pStyle w:val="a7"/>
        <w:ind w:left="240" w:right="720" w:firstLine="180"/>
      </w:pPr>
      <w:r>
        <w:t xml:space="preserve">    }</w:t>
      </w:r>
    </w:p>
    <w:p w14:paraId="6F376568" w14:textId="77777777" w:rsidR="009A1381" w:rsidRDefault="009A1381" w:rsidP="009A1381">
      <w:pPr>
        <w:pStyle w:val="a7"/>
        <w:ind w:left="240" w:right="720" w:firstLine="180"/>
      </w:pPr>
    </w:p>
    <w:p w14:paraId="3B3A2677" w14:textId="77777777" w:rsidR="009A1381" w:rsidRDefault="009A1381" w:rsidP="009A1381">
      <w:pPr>
        <w:pStyle w:val="a7"/>
        <w:ind w:left="240" w:right="720" w:firstLine="180"/>
      </w:pPr>
      <w:r>
        <w:t xml:space="preserve">    // Reaction to the menu selection</w:t>
      </w:r>
    </w:p>
    <w:p w14:paraId="40E27B6C" w14:textId="77777777" w:rsidR="009A1381" w:rsidRDefault="009A1381" w:rsidP="009A1381">
      <w:pPr>
        <w:pStyle w:val="a7"/>
        <w:ind w:left="240" w:right="720" w:firstLine="180"/>
      </w:pPr>
      <w:r>
        <w:t xml:space="preserve">    @Override</w:t>
      </w:r>
    </w:p>
    <w:p w14:paraId="4BA5B00E" w14:textId="77777777" w:rsidR="009A1381" w:rsidRDefault="009A1381" w:rsidP="009A1381">
      <w:pPr>
        <w:pStyle w:val="a7"/>
        <w:ind w:left="240" w:right="720" w:firstLine="180"/>
      </w:pPr>
      <w:r>
        <w:t xml:space="preserve">    public </w:t>
      </w:r>
      <w:proofErr w:type="spellStart"/>
      <w:r>
        <w:t>boolean</w:t>
      </w:r>
      <w:proofErr w:type="spellEnd"/>
      <w:r>
        <w:t xml:space="preserve"> </w:t>
      </w:r>
      <w:proofErr w:type="spellStart"/>
      <w:proofErr w:type="gramStart"/>
      <w:r>
        <w:t>onOptionsItemSelected</w:t>
      </w:r>
      <w:proofErr w:type="spellEnd"/>
      <w:r>
        <w:t>(</w:t>
      </w:r>
      <w:proofErr w:type="spellStart"/>
      <w:proofErr w:type="gramEnd"/>
      <w:r>
        <w:t>MenuItem</w:t>
      </w:r>
      <w:proofErr w:type="spellEnd"/>
      <w:r>
        <w:t xml:space="preserve"> item) {</w:t>
      </w:r>
    </w:p>
    <w:p w14:paraId="2E5FF06A" w14:textId="77777777" w:rsidR="009A1381" w:rsidRDefault="009A1381" w:rsidP="009A1381">
      <w:pPr>
        <w:pStyle w:val="a7"/>
        <w:ind w:left="240" w:right="720" w:firstLine="180"/>
      </w:pPr>
      <w:r>
        <w:t xml:space="preserve">        switch (</w:t>
      </w:r>
      <w:proofErr w:type="spellStart"/>
      <w:proofErr w:type="gramStart"/>
      <w:r>
        <w:t>item.getItemId</w:t>
      </w:r>
      <w:proofErr w:type="spellEnd"/>
      <w:proofErr w:type="gramEnd"/>
      <w:r>
        <w:t>()) {</w:t>
      </w:r>
    </w:p>
    <w:p w14:paraId="3196D87E" w14:textId="77777777" w:rsidR="009A1381" w:rsidRDefault="009A1381" w:rsidP="009A1381">
      <w:pPr>
        <w:pStyle w:val="a7"/>
        <w:ind w:left="240" w:right="720" w:firstLine="180"/>
      </w:pPr>
      <w:r>
        <w:t xml:space="preserve">            case </w:t>
      </w:r>
      <w:proofErr w:type="spellStart"/>
      <w:r>
        <w:t>R.</w:t>
      </w:r>
      <w:proofErr w:type="gramStart"/>
      <w:r>
        <w:t>id.insert</w:t>
      </w:r>
      <w:proofErr w:type="spellEnd"/>
      <w:proofErr w:type="gramEnd"/>
      <w:r>
        <w:t>:</w:t>
      </w:r>
    </w:p>
    <w:p w14:paraId="02FC2647" w14:textId="77777777" w:rsidR="009A1381" w:rsidRDefault="009A1381" w:rsidP="009A1381">
      <w:pPr>
        <w:pStyle w:val="a7"/>
        <w:ind w:left="240" w:right="720" w:firstLine="180"/>
      </w:pPr>
      <w:r>
        <w:t xml:space="preserve">                </w:t>
      </w:r>
      <w:proofErr w:type="spellStart"/>
      <w:proofErr w:type="gramStart"/>
      <w:r>
        <w:t>createTodo</w:t>
      </w:r>
      <w:proofErr w:type="spellEnd"/>
      <w:r>
        <w:t>(</w:t>
      </w:r>
      <w:proofErr w:type="gramEnd"/>
      <w:r>
        <w:t>);</w:t>
      </w:r>
    </w:p>
    <w:p w14:paraId="1E5536BB" w14:textId="77777777" w:rsidR="009A1381" w:rsidRDefault="009A1381" w:rsidP="009A1381">
      <w:pPr>
        <w:pStyle w:val="a7"/>
        <w:ind w:left="240" w:right="720" w:firstLine="180"/>
      </w:pPr>
      <w:r>
        <w:t xml:space="preserve">                return true;</w:t>
      </w:r>
    </w:p>
    <w:p w14:paraId="46215B9C" w14:textId="77777777" w:rsidR="009A1381" w:rsidRDefault="009A1381" w:rsidP="009A1381">
      <w:pPr>
        <w:pStyle w:val="a7"/>
        <w:ind w:left="240" w:right="720" w:firstLine="180"/>
      </w:pPr>
      <w:r>
        <w:t xml:space="preserve">        }</w:t>
      </w:r>
    </w:p>
    <w:p w14:paraId="08C43895" w14:textId="77777777" w:rsidR="009A1381" w:rsidRDefault="009A1381" w:rsidP="009A1381">
      <w:pPr>
        <w:pStyle w:val="a7"/>
        <w:ind w:left="240" w:right="720" w:firstLine="180"/>
      </w:pPr>
      <w:r>
        <w:t xml:space="preserve">        return </w:t>
      </w:r>
      <w:proofErr w:type="spellStart"/>
      <w:proofErr w:type="gramStart"/>
      <w:r>
        <w:t>super.onOptionsItemSelected</w:t>
      </w:r>
      <w:proofErr w:type="spellEnd"/>
      <w:proofErr w:type="gramEnd"/>
      <w:r>
        <w:t>(item);</w:t>
      </w:r>
    </w:p>
    <w:p w14:paraId="6ABB557D" w14:textId="77777777" w:rsidR="009A1381" w:rsidRDefault="009A1381" w:rsidP="009A1381">
      <w:pPr>
        <w:pStyle w:val="a7"/>
        <w:ind w:left="240" w:right="720" w:firstLine="180"/>
      </w:pPr>
      <w:r>
        <w:t xml:space="preserve">    }</w:t>
      </w:r>
    </w:p>
    <w:p w14:paraId="2FCB8071" w14:textId="77777777" w:rsidR="009A1381" w:rsidRDefault="009A1381" w:rsidP="009A1381">
      <w:pPr>
        <w:pStyle w:val="a7"/>
        <w:ind w:left="240" w:right="720" w:firstLine="180"/>
      </w:pPr>
    </w:p>
    <w:p w14:paraId="2D0B3556" w14:textId="77777777" w:rsidR="009A1381" w:rsidRDefault="009A1381" w:rsidP="009A1381">
      <w:pPr>
        <w:pStyle w:val="a7"/>
        <w:ind w:left="240" w:right="720" w:firstLine="180"/>
      </w:pPr>
      <w:r>
        <w:t xml:space="preserve">    @Override</w:t>
      </w:r>
    </w:p>
    <w:p w14:paraId="2209E642" w14:textId="77777777" w:rsidR="009A1381" w:rsidRDefault="009A1381" w:rsidP="009A1381">
      <w:pPr>
        <w:pStyle w:val="a7"/>
        <w:ind w:left="240" w:right="720" w:firstLine="180"/>
      </w:pPr>
      <w:r>
        <w:t xml:space="preserve">    public </w:t>
      </w:r>
      <w:proofErr w:type="spellStart"/>
      <w:r>
        <w:t>boolean</w:t>
      </w:r>
      <w:proofErr w:type="spellEnd"/>
      <w:r>
        <w:t xml:space="preserve"> </w:t>
      </w:r>
      <w:proofErr w:type="spellStart"/>
      <w:proofErr w:type="gramStart"/>
      <w:r>
        <w:t>onContextItemSelected</w:t>
      </w:r>
      <w:proofErr w:type="spellEnd"/>
      <w:r>
        <w:t>(</w:t>
      </w:r>
      <w:proofErr w:type="spellStart"/>
      <w:proofErr w:type="gramEnd"/>
      <w:r>
        <w:t>MenuItem</w:t>
      </w:r>
      <w:proofErr w:type="spellEnd"/>
      <w:r>
        <w:t xml:space="preserve"> item) {</w:t>
      </w:r>
    </w:p>
    <w:p w14:paraId="70D3266C" w14:textId="77777777" w:rsidR="009A1381" w:rsidRDefault="009A1381" w:rsidP="009A1381">
      <w:pPr>
        <w:pStyle w:val="a7"/>
        <w:ind w:left="240" w:right="720" w:firstLine="180"/>
      </w:pPr>
      <w:r>
        <w:t xml:space="preserve">        switch (</w:t>
      </w:r>
      <w:proofErr w:type="spellStart"/>
      <w:proofErr w:type="gramStart"/>
      <w:r>
        <w:t>item.getItemId</w:t>
      </w:r>
      <w:proofErr w:type="spellEnd"/>
      <w:proofErr w:type="gramEnd"/>
      <w:r>
        <w:t>()) {</w:t>
      </w:r>
    </w:p>
    <w:p w14:paraId="6F760321" w14:textId="77777777" w:rsidR="009A1381" w:rsidRDefault="009A1381" w:rsidP="009A1381">
      <w:pPr>
        <w:pStyle w:val="a7"/>
        <w:ind w:left="240" w:right="720" w:firstLine="180"/>
      </w:pPr>
      <w:r>
        <w:t xml:space="preserve">            case DELETE_ID:</w:t>
      </w:r>
    </w:p>
    <w:p w14:paraId="1D62F99C" w14:textId="77777777" w:rsidR="009A1381" w:rsidRDefault="009A1381" w:rsidP="009A1381">
      <w:pPr>
        <w:pStyle w:val="a7"/>
        <w:ind w:left="240" w:right="720" w:firstLine="180"/>
      </w:pPr>
      <w:r>
        <w:t xml:space="preserve">                </w:t>
      </w:r>
      <w:proofErr w:type="spellStart"/>
      <w:r>
        <w:t>AdapterView.AdapterContextMenuInfo</w:t>
      </w:r>
      <w:proofErr w:type="spellEnd"/>
      <w:r>
        <w:t xml:space="preserve"> info = (</w:t>
      </w:r>
      <w:proofErr w:type="spellStart"/>
      <w:r>
        <w:t>AdapterView.AdapterContextMenuInfo</w:t>
      </w:r>
      <w:proofErr w:type="spellEnd"/>
      <w:r>
        <w:t>) item</w:t>
      </w:r>
    </w:p>
    <w:p w14:paraId="790E8972" w14:textId="77777777" w:rsidR="009A1381" w:rsidRDefault="009A1381" w:rsidP="009A1381">
      <w:pPr>
        <w:pStyle w:val="a7"/>
        <w:ind w:left="240" w:right="720" w:firstLine="180"/>
      </w:pPr>
      <w:r>
        <w:t xml:space="preserve">                        </w:t>
      </w:r>
      <w:proofErr w:type="gramStart"/>
      <w:r>
        <w:t>.</w:t>
      </w:r>
      <w:proofErr w:type="spellStart"/>
      <w:r>
        <w:t>getMenuInfo</w:t>
      </w:r>
      <w:proofErr w:type="spellEnd"/>
      <w:proofErr w:type="gramEnd"/>
      <w:r>
        <w:t>();</w:t>
      </w:r>
    </w:p>
    <w:p w14:paraId="3DBBC7F6" w14:textId="77777777" w:rsidR="009A1381" w:rsidRDefault="009A1381" w:rsidP="009A1381">
      <w:pPr>
        <w:pStyle w:val="a7"/>
        <w:ind w:left="240" w:right="720" w:firstLine="180"/>
      </w:pPr>
      <w:r>
        <w:lastRenderedPageBreak/>
        <w:t xml:space="preserve">                Uri </w:t>
      </w:r>
      <w:proofErr w:type="spellStart"/>
      <w:r>
        <w:t>uri</w:t>
      </w:r>
      <w:proofErr w:type="spellEnd"/>
      <w:r>
        <w:t xml:space="preserve"> = </w:t>
      </w:r>
      <w:proofErr w:type="spellStart"/>
      <w:r>
        <w:t>Uri.parse</w:t>
      </w:r>
      <w:proofErr w:type="spellEnd"/>
      <w:r>
        <w:t>(</w:t>
      </w:r>
      <w:proofErr w:type="spellStart"/>
      <w:r>
        <w:t>MyTodoContentProvider.CONTENT_URI</w:t>
      </w:r>
      <w:proofErr w:type="spellEnd"/>
      <w:r>
        <w:t xml:space="preserve"> + "/"</w:t>
      </w:r>
    </w:p>
    <w:p w14:paraId="67F2F16C" w14:textId="77777777" w:rsidR="009A1381" w:rsidRDefault="009A1381" w:rsidP="009A1381">
      <w:pPr>
        <w:pStyle w:val="a7"/>
        <w:ind w:left="240" w:right="720" w:firstLine="180"/>
      </w:pPr>
      <w:r>
        <w:t xml:space="preserve">                        + info.id);</w:t>
      </w:r>
    </w:p>
    <w:p w14:paraId="6E2499E4" w14:textId="77777777" w:rsidR="009A1381" w:rsidRDefault="009A1381" w:rsidP="009A1381">
      <w:pPr>
        <w:pStyle w:val="a7"/>
        <w:ind w:left="240" w:right="720" w:firstLine="180"/>
      </w:pPr>
      <w:r>
        <w:t xml:space="preserve">                </w:t>
      </w:r>
      <w:proofErr w:type="spellStart"/>
      <w:proofErr w:type="gramStart"/>
      <w:r>
        <w:t>getContentResolver</w:t>
      </w:r>
      <w:proofErr w:type="spellEnd"/>
      <w:r>
        <w:t>(</w:t>
      </w:r>
      <w:proofErr w:type="gramEnd"/>
      <w:r>
        <w:t>).delete(</w:t>
      </w:r>
      <w:proofErr w:type="spellStart"/>
      <w:r>
        <w:t>uri</w:t>
      </w:r>
      <w:proofErr w:type="spellEnd"/>
      <w:r>
        <w:t>, null, null);</w:t>
      </w:r>
    </w:p>
    <w:p w14:paraId="0D30C1FB" w14:textId="77777777" w:rsidR="009A1381" w:rsidRDefault="009A1381" w:rsidP="009A1381">
      <w:pPr>
        <w:pStyle w:val="a7"/>
        <w:ind w:left="240" w:right="720" w:firstLine="180"/>
      </w:pPr>
      <w:r>
        <w:t xml:space="preserve">                </w:t>
      </w:r>
      <w:proofErr w:type="spellStart"/>
      <w:proofErr w:type="gramStart"/>
      <w:r>
        <w:t>list.setAdapter</w:t>
      </w:r>
      <w:proofErr w:type="spellEnd"/>
      <w:proofErr w:type="gramEnd"/>
      <w:r>
        <w:t>(adapter);</w:t>
      </w:r>
    </w:p>
    <w:p w14:paraId="228E814B" w14:textId="77777777" w:rsidR="009A1381" w:rsidRDefault="009A1381" w:rsidP="009A1381">
      <w:pPr>
        <w:pStyle w:val="a7"/>
        <w:ind w:left="240" w:right="720" w:firstLine="180"/>
      </w:pPr>
      <w:r>
        <w:t xml:space="preserve">                return true;</w:t>
      </w:r>
    </w:p>
    <w:p w14:paraId="5002DC2F" w14:textId="77777777" w:rsidR="009A1381" w:rsidRDefault="009A1381" w:rsidP="009A1381">
      <w:pPr>
        <w:pStyle w:val="a7"/>
        <w:ind w:left="240" w:right="720" w:firstLine="180"/>
      </w:pPr>
      <w:r>
        <w:t xml:space="preserve">        }</w:t>
      </w:r>
    </w:p>
    <w:p w14:paraId="18C5CAEC" w14:textId="77777777" w:rsidR="009A1381" w:rsidRDefault="009A1381" w:rsidP="009A1381">
      <w:pPr>
        <w:pStyle w:val="a7"/>
        <w:ind w:left="240" w:right="720" w:firstLine="180"/>
      </w:pPr>
      <w:r>
        <w:t xml:space="preserve">        return </w:t>
      </w:r>
      <w:proofErr w:type="spellStart"/>
      <w:proofErr w:type="gramStart"/>
      <w:r>
        <w:t>super.onContextItemSelected</w:t>
      </w:r>
      <w:proofErr w:type="spellEnd"/>
      <w:proofErr w:type="gramEnd"/>
      <w:r>
        <w:t>(item);</w:t>
      </w:r>
    </w:p>
    <w:p w14:paraId="77067D06" w14:textId="77777777" w:rsidR="009A1381" w:rsidRDefault="009A1381" w:rsidP="009A1381">
      <w:pPr>
        <w:pStyle w:val="a7"/>
        <w:ind w:left="240" w:right="720" w:firstLine="180"/>
      </w:pPr>
      <w:r>
        <w:t xml:space="preserve">    }</w:t>
      </w:r>
    </w:p>
    <w:p w14:paraId="4EF73F59" w14:textId="77777777" w:rsidR="009A1381" w:rsidRDefault="009A1381" w:rsidP="009A1381">
      <w:pPr>
        <w:pStyle w:val="a7"/>
        <w:ind w:left="240" w:right="720" w:firstLine="180"/>
      </w:pPr>
    </w:p>
    <w:p w14:paraId="7E461005" w14:textId="77777777" w:rsidR="009A1381" w:rsidRDefault="009A1381" w:rsidP="009A1381">
      <w:pPr>
        <w:pStyle w:val="a7"/>
        <w:ind w:left="240" w:right="720" w:firstLine="180"/>
      </w:pPr>
      <w:r>
        <w:t xml:space="preserve">    private void </w:t>
      </w:r>
      <w:proofErr w:type="spellStart"/>
      <w:proofErr w:type="gramStart"/>
      <w:r>
        <w:t>createTodo</w:t>
      </w:r>
      <w:proofErr w:type="spellEnd"/>
      <w:r>
        <w:t>(</w:t>
      </w:r>
      <w:proofErr w:type="gramEnd"/>
      <w:r>
        <w:t>) {</w:t>
      </w:r>
    </w:p>
    <w:p w14:paraId="60E19616" w14:textId="77777777" w:rsidR="009A1381" w:rsidRDefault="009A1381" w:rsidP="009A1381">
      <w:pPr>
        <w:pStyle w:val="a7"/>
        <w:ind w:left="240" w:right="720" w:firstLine="180"/>
      </w:pPr>
      <w:r>
        <w:t xml:space="preserve">        Intent </w:t>
      </w:r>
      <w:proofErr w:type="spellStart"/>
      <w:r>
        <w:t>i</w:t>
      </w:r>
      <w:proofErr w:type="spellEnd"/>
      <w:r>
        <w:t xml:space="preserve"> = new </w:t>
      </w:r>
      <w:proofErr w:type="gramStart"/>
      <w:r>
        <w:t>Intent(</w:t>
      </w:r>
      <w:proofErr w:type="gramEnd"/>
      <w:r>
        <w:t xml:space="preserve">this, </w:t>
      </w:r>
      <w:proofErr w:type="spellStart"/>
      <w:r>
        <w:t>TodoDetailActivity.class</w:t>
      </w:r>
      <w:proofErr w:type="spellEnd"/>
      <w:r>
        <w:t>);</w:t>
      </w:r>
    </w:p>
    <w:p w14:paraId="4947B703" w14:textId="77777777" w:rsidR="009A1381" w:rsidRDefault="009A1381" w:rsidP="009A1381">
      <w:pPr>
        <w:pStyle w:val="a7"/>
        <w:ind w:left="240" w:right="720" w:firstLine="180"/>
      </w:pPr>
      <w:r>
        <w:t xml:space="preserve">        </w:t>
      </w:r>
      <w:proofErr w:type="spellStart"/>
      <w:r>
        <w:t>startActivity</w:t>
      </w:r>
      <w:proofErr w:type="spellEnd"/>
      <w:r>
        <w:t>(</w:t>
      </w:r>
      <w:proofErr w:type="spellStart"/>
      <w:r>
        <w:t>i</w:t>
      </w:r>
      <w:proofErr w:type="spellEnd"/>
      <w:r>
        <w:t>);</w:t>
      </w:r>
    </w:p>
    <w:p w14:paraId="5F44D2F1" w14:textId="77777777" w:rsidR="009A1381" w:rsidRDefault="009A1381" w:rsidP="009A1381">
      <w:pPr>
        <w:pStyle w:val="a7"/>
        <w:ind w:left="240" w:right="720" w:firstLine="180"/>
      </w:pPr>
      <w:r>
        <w:t xml:space="preserve">    }</w:t>
      </w:r>
    </w:p>
    <w:p w14:paraId="6E5D541F" w14:textId="77777777" w:rsidR="009A1381" w:rsidRDefault="009A1381" w:rsidP="009A1381">
      <w:pPr>
        <w:pStyle w:val="a7"/>
        <w:ind w:left="240" w:right="720" w:firstLine="180"/>
      </w:pPr>
    </w:p>
    <w:p w14:paraId="0D710AAC" w14:textId="77777777" w:rsidR="009A1381" w:rsidRDefault="009A1381" w:rsidP="009A1381">
      <w:pPr>
        <w:pStyle w:val="a7"/>
        <w:ind w:left="240" w:right="720" w:firstLine="180"/>
      </w:pPr>
      <w:r>
        <w:t xml:space="preserve">    // Opens the second activity if an entry is clicked</w:t>
      </w:r>
    </w:p>
    <w:p w14:paraId="44B3210E" w14:textId="77777777" w:rsidR="009A1381" w:rsidRDefault="009A1381" w:rsidP="009A1381">
      <w:pPr>
        <w:pStyle w:val="a7"/>
        <w:ind w:left="240" w:right="720" w:firstLine="180"/>
      </w:pPr>
      <w:r>
        <w:t xml:space="preserve">    @Override</w:t>
      </w:r>
    </w:p>
    <w:p w14:paraId="2707F53F" w14:textId="77777777" w:rsidR="009A1381" w:rsidRDefault="009A1381" w:rsidP="009A1381">
      <w:pPr>
        <w:pStyle w:val="a7"/>
        <w:ind w:left="240" w:right="720" w:firstLine="180"/>
      </w:pPr>
      <w:r>
        <w:t xml:space="preserve">    public void </w:t>
      </w:r>
      <w:proofErr w:type="spellStart"/>
      <w:proofErr w:type="gramStart"/>
      <w:r>
        <w:t>onItemClick</w:t>
      </w:r>
      <w:proofErr w:type="spellEnd"/>
      <w:r>
        <w:t>(</w:t>
      </w:r>
      <w:proofErr w:type="spellStart"/>
      <w:proofErr w:type="gramEnd"/>
      <w:r>
        <w:t>AdapterView</w:t>
      </w:r>
      <w:proofErr w:type="spellEnd"/>
      <w:r>
        <w:t xml:space="preserve">&lt;?&gt; </w:t>
      </w:r>
      <w:proofErr w:type="spellStart"/>
      <w:r>
        <w:t>adapterView</w:t>
      </w:r>
      <w:proofErr w:type="spellEnd"/>
      <w:r>
        <w:t xml:space="preserve">, View </w:t>
      </w:r>
      <w:proofErr w:type="spellStart"/>
      <w:r>
        <w:t>view</w:t>
      </w:r>
      <w:proofErr w:type="spellEnd"/>
      <w:r>
        <w:t xml:space="preserve">, int </w:t>
      </w:r>
      <w:proofErr w:type="spellStart"/>
      <w:r>
        <w:t>i</w:t>
      </w:r>
      <w:proofErr w:type="spellEnd"/>
      <w:r>
        <w:t>, long l) {</w:t>
      </w:r>
    </w:p>
    <w:p w14:paraId="77583F96" w14:textId="77777777" w:rsidR="009A1381" w:rsidRDefault="009A1381" w:rsidP="009A1381">
      <w:pPr>
        <w:pStyle w:val="a7"/>
        <w:ind w:left="240" w:right="720" w:firstLine="180"/>
      </w:pPr>
      <w:r>
        <w:t xml:space="preserve">        //        </w:t>
      </w:r>
      <w:proofErr w:type="spellStart"/>
      <w:proofErr w:type="gramStart"/>
      <w:r>
        <w:t>super.onListItemClick</w:t>
      </w:r>
      <w:proofErr w:type="spellEnd"/>
      <w:proofErr w:type="gramEnd"/>
      <w:r>
        <w:t>(l, v, position, id);</w:t>
      </w:r>
    </w:p>
    <w:p w14:paraId="0F8C4532" w14:textId="77777777" w:rsidR="009A1381" w:rsidRDefault="009A1381" w:rsidP="009A1381">
      <w:pPr>
        <w:pStyle w:val="a7"/>
        <w:ind w:left="240" w:right="720" w:firstLine="180"/>
      </w:pPr>
      <w:r>
        <w:t xml:space="preserve">        Intent </w:t>
      </w:r>
      <w:proofErr w:type="spellStart"/>
      <w:r>
        <w:t>intent</w:t>
      </w:r>
      <w:proofErr w:type="spellEnd"/>
      <w:r>
        <w:t xml:space="preserve"> = new </w:t>
      </w:r>
      <w:proofErr w:type="gramStart"/>
      <w:r>
        <w:t>Intent(</w:t>
      </w:r>
      <w:proofErr w:type="gramEnd"/>
      <w:r>
        <w:t xml:space="preserve">this, </w:t>
      </w:r>
      <w:proofErr w:type="spellStart"/>
      <w:r>
        <w:t>TodoDetailActivity.class</w:t>
      </w:r>
      <w:proofErr w:type="spellEnd"/>
      <w:r>
        <w:t>);</w:t>
      </w:r>
    </w:p>
    <w:p w14:paraId="134751A1" w14:textId="77777777" w:rsidR="009A1381" w:rsidRDefault="009A1381" w:rsidP="009A1381">
      <w:pPr>
        <w:pStyle w:val="a7"/>
        <w:ind w:left="240" w:right="720" w:firstLine="180"/>
      </w:pPr>
      <w:r>
        <w:t xml:space="preserve">        Uri </w:t>
      </w:r>
      <w:proofErr w:type="spellStart"/>
      <w:r>
        <w:t>todoUri</w:t>
      </w:r>
      <w:proofErr w:type="spellEnd"/>
      <w:r>
        <w:t xml:space="preserve"> = </w:t>
      </w:r>
      <w:proofErr w:type="spellStart"/>
      <w:r>
        <w:t>Uri.parse</w:t>
      </w:r>
      <w:proofErr w:type="spellEnd"/>
      <w:r>
        <w:t>(</w:t>
      </w:r>
      <w:proofErr w:type="spellStart"/>
      <w:r>
        <w:t>MyTodoContentProvider.CONTENT_URI</w:t>
      </w:r>
      <w:proofErr w:type="spellEnd"/>
      <w:r>
        <w:t xml:space="preserve"> + "/" + l);</w:t>
      </w:r>
    </w:p>
    <w:p w14:paraId="32134563" w14:textId="77777777" w:rsidR="009A1381" w:rsidRDefault="009A1381" w:rsidP="009A1381">
      <w:pPr>
        <w:pStyle w:val="a7"/>
        <w:ind w:left="240" w:right="720" w:firstLine="180"/>
      </w:pPr>
      <w:r>
        <w:t xml:space="preserve">        </w:t>
      </w:r>
      <w:proofErr w:type="spellStart"/>
      <w:proofErr w:type="gramStart"/>
      <w:r>
        <w:t>intent.putExtra</w:t>
      </w:r>
      <w:proofErr w:type="spellEnd"/>
      <w:proofErr w:type="gramEnd"/>
      <w:r>
        <w:t>(</w:t>
      </w:r>
      <w:proofErr w:type="spellStart"/>
      <w:r>
        <w:t>MyTodoContentProvider.CONTENT_ITEM_TYPE</w:t>
      </w:r>
      <w:proofErr w:type="spellEnd"/>
      <w:r>
        <w:t xml:space="preserve">, </w:t>
      </w:r>
      <w:proofErr w:type="spellStart"/>
      <w:r>
        <w:t>todoUri</w:t>
      </w:r>
      <w:proofErr w:type="spellEnd"/>
      <w:r>
        <w:t>);</w:t>
      </w:r>
    </w:p>
    <w:p w14:paraId="2859ADC6" w14:textId="77777777" w:rsidR="009A1381" w:rsidRDefault="009A1381" w:rsidP="009A1381">
      <w:pPr>
        <w:pStyle w:val="a7"/>
        <w:ind w:left="240" w:right="720" w:firstLine="180"/>
      </w:pPr>
    </w:p>
    <w:p w14:paraId="136C515C" w14:textId="77777777" w:rsidR="009A1381" w:rsidRDefault="009A1381" w:rsidP="009A1381">
      <w:pPr>
        <w:pStyle w:val="a7"/>
        <w:ind w:left="240" w:right="720" w:firstLine="180"/>
      </w:pPr>
      <w:r>
        <w:t xml:space="preserve">        </w:t>
      </w:r>
      <w:proofErr w:type="spellStart"/>
      <w:r>
        <w:t>startActivity</w:t>
      </w:r>
      <w:proofErr w:type="spellEnd"/>
      <w:r>
        <w:t>(intent);</w:t>
      </w:r>
    </w:p>
    <w:p w14:paraId="3D79F463" w14:textId="77777777" w:rsidR="009A1381" w:rsidRDefault="009A1381" w:rsidP="009A1381">
      <w:pPr>
        <w:pStyle w:val="a7"/>
        <w:ind w:left="240" w:right="720" w:firstLine="180"/>
      </w:pPr>
      <w:r>
        <w:t xml:space="preserve">    }</w:t>
      </w:r>
    </w:p>
    <w:p w14:paraId="0AA15C20" w14:textId="77777777" w:rsidR="009A1381" w:rsidRDefault="009A1381" w:rsidP="009A1381">
      <w:pPr>
        <w:pStyle w:val="a7"/>
        <w:ind w:left="240" w:right="720" w:firstLine="180"/>
      </w:pPr>
    </w:p>
    <w:p w14:paraId="6B57E926" w14:textId="77777777" w:rsidR="009A1381" w:rsidRDefault="009A1381" w:rsidP="009A1381">
      <w:pPr>
        <w:pStyle w:val="a7"/>
        <w:ind w:left="240" w:right="720" w:firstLine="180"/>
      </w:pPr>
      <w:r>
        <w:t xml:space="preserve">    @Override</w:t>
      </w:r>
    </w:p>
    <w:p w14:paraId="2698597B" w14:textId="77777777" w:rsidR="009A1381" w:rsidRDefault="009A1381" w:rsidP="009A1381">
      <w:pPr>
        <w:pStyle w:val="a7"/>
        <w:ind w:left="240" w:right="720" w:firstLine="180"/>
      </w:pPr>
      <w:r>
        <w:t xml:space="preserve">    public void </w:t>
      </w:r>
      <w:proofErr w:type="spellStart"/>
      <w:proofErr w:type="gramStart"/>
      <w:r>
        <w:t>onCreateContextMenu</w:t>
      </w:r>
      <w:proofErr w:type="spellEnd"/>
      <w:r>
        <w:t>(</w:t>
      </w:r>
      <w:proofErr w:type="spellStart"/>
      <w:proofErr w:type="gramEnd"/>
      <w:r>
        <w:t>ContextMenu</w:t>
      </w:r>
      <w:proofErr w:type="spellEnd"/>
      <w:r>
        <w:t xml:space="preserve"> menu, View v,</w:t>
      </w:r>
    </w:p>
    <w:p w14:paraId="3DAD9522" w14:textId="77777777" w:rsidR="009A1381" w:rsidRDefault="009A1381" w:rsidP="009A1381">
      <w:pPr>
        <w:pStyle w:val="a7"/>
        <w:ind w:left="240" w:right="720" w:firstLine="180"/>
      </w:pPr>
      <w:r>
        <w:t xml:space="preserve">                                    </w:t>
      </w:r>
      <w:proofErr w:type="spellStart"/>
      <w:r>
        <w:t>ContextMenu.ContextMenuInfo</w:t>
      </w:r>
      <w:proofErr w:type="spellEnd"/>
      <w:r>
        <w:t xml:space="preserve"> </w:t>
      </w:r>
      <w:proofErr w:type="spellStart"/>
      <w:r>
        <w:t>menuInfo</w:t>
      </w:r>
      <w:proofErr w:type="spellEnd"/>
      <w:r>
        <w:t>) {</w:t>
      </w:r>
    </w:p>
    <w:p w14:paraId="473EFDD6" w14:textId="77777777" w:rsidR="009A1381" w:rsidRDefault="009A1381" w:rsidP="009A1381">
      <w:pPr>
        <w:pStyle w:val="a7"/>
        <w:ind w:left="240" w:right="720" w:firstLine="180"/>
      </w:pPr>
      <w:r>
        <w:t xml:space="preserve">        </w:t>
      </w:r>
      <w:proofErr w:type="spellStart"/>
      <w:proofErr w:type="gramStart"/>
      <w:r>
        <w:t>super.onCreateContextMenu</w:t>
      </w:r>
      <w:proofErr w:type="spellEnd"/>
      <w:proofErr w:type="gramEnd"/>
      <w:r>
        <w:t xml:space="preserve">(menu, v, </w:t>
      </w:r>
      <w:proofErr w:type="spellStart"/>
      <w:r>
        <w:t>menuInfo</w:t>
      </w:r>
      <w:proofErr w:type="spellEnd"/>
      <w:r>
        <w:t>);</w:t>
      </w:r>
    </w:p>
    <w:p w14:paraId="569CD554" w14:textId="77777777" w:rsidR="009A1381" w:rsidRDefault="009A1381" w:rsidP="009A1381">
      <w:pPr>
        <w:pStyle w:val="a7"/>
        <w:ind w:left="240" w:right="720" w:firstLine="180"/>
      </w:pPr>
      <w:r>
        <w:t xml:space="preserve">        </w:t>
      </w:r>
      <w:proofErr w:type="spellStart"/>
      <w:proofErr w:type="gramStart"/>
      <w:r>
        <w:t>menu.add</w:t>
      </w:r>
      <w:proofErr w:type="spellEnd"/>
      <w:r>
        <w:t>(</w:t>
      </w:r>
      <w:proofErr w:type="gramEnd"/>
      <w:r>
        <w:t xml:space="preserve">0, DELETE_ID, 0, </w:t>
      </w:r>
      <w:proofErr w:type="spellStart"/>
      <w:r>
        <w:t>R.string.menu_delete</w:t>
      </w:r>
      <w:proofErr w:type="spellEnd"/>
      <w:r>
        <w:t>);</w:t>
      </w:r>
    </w:p>
    <w:p w14:paraId="59B0E882" w14:textId="77777777" w:rsidR="009A1381" w:rsidRDefault="009A1381" w:rsidP="009A1381">
      <w:pPr>
        <w:pStyle w:val="a7"/>
        <w:ind w:left="240" w:right="720" w:firstLine="180"/>
      </w:pPr>
      <w:r>
        <w:lastRenderedPageBreak/>
        <w:t xml:space="preserve">    }</w:t>
      </w:r>
    </w:p>
    <w:p w14:paraId="72D499C4" w14:textId="77777777" w:rsidR="009A1381" w:rsidRDefault="009A1381" w:rsidP="009A1381">
      <w:pPr>
        <w:pStyle w:val="a7"/>
        <w:ind w:left="240" w:right="720" w:firstLine="180"/>
      </w:pPr>
    </w:p>
    <w:p w14:paraId="611BEC89" w14:textId="77777777" w:rsidR="009A1381" w:rsidRDefault="009A1381" w:rsidP="009A1381">
      <w:pPr>
        <w:pStyle w:val="a7"/>
        <w:ind w:left="240" w:right="720" w:firstLine="180"/>
      </w:pPr>
      <w:r>
        <w:t xml:space="preserve">    // creates a new loader after the </w:t>
      </w:r>
      <w:proofErr w:type="spellStart"/>
      <w:r>
        <w:t>initLoader</w:t>
      </w:r>
      <w:proofErr w:type="spellEnd"/>
      <w:r>
        <w:t xml:space="preserve"> () call</w:t>
      </w:r>
    </w:p>
    <w:p w14:paraId="074E3930" w14:textId="77777777" w:rsidR="009A1381" w:rsidRDefault="009A1381" w:rsidP="009A1381">
      <w:pPr>
        <w:pStyle w:val="a7"/>
        <w:ind w:left="240" w:right="720" w:firstLine="180"/>
      </w:pPr>
      <w:r>
        <w:t xml:space="preserve">    @Override</w:t>
      </w:r>
    </w:p>
    <w:p w14:paraId="5EF48BC0" w14:textId="77777777" w:rsidR="009A1381" w:rsidRDefault="009A1381" w:rsidP="009A1381">
      <w:pPr>
        <w:pStyle w:val="a7"/>
        <w:ind w:left="240" w:right="720" w:firstLine="180"/>
      </w:pPr>
      <w:r>
        <w:t xml:space="preserve">    public Loader&lt;Cursor&gt; </w:t>
      </w:r>
      <w:proofErr w:type="spellStart"/>
      <w:proofErr w:type="gramStart"/>
      <w:r>
        <w:t>onCreateLoader</w:t>
      </w:r>
      <w:proofErr w:type="spellEnd"/>
      <w:r>
        <w:t>(</w:t>
      </w:r>
      <w:proofErr w:type="gramEnd"/>
      <w:r>
        <w:t xml:space="preserve">int id, Bundle </w:t>
      </w:r>
      <w:proofErr w:type="spellStart"/>
      <w:r>
        <w:t>args</w:t>
      </w:r>
      <w:proofErr w:type="spellEnd"/>
      <w:r>
        <w:t>) {</w:t>
      </w:r>
    </w:p>
    <w:p w14:paraId="66A2301F" w14:textId="77777777" w:rsidR="009A1381" w:rsidRDefault="009A1381" w:rsidP="009A1381">
      <w:pPr>
        <w:pStyle w:val="a7"/>
        <w:ind w:left="240" w:right="720" w:firstLine="180"/>
      </w:pPr>
      <w:r>
        <w:t xml:space="preserve">        </w:t>
      </w:r>
      <w:proofErr w:type="gramStart"/>
      <w:r>
        <w:t>String[</w:t>
      </w:r>
      <w:proofErr w:type="gramEnd"/>
      <w:r>
        <w:t>] projection = {</w:t>
      </w:r>
      <w:proofErr w:type="spellStart"/>
      <w:r>
        <w:t>TodoTable.COLUMN_ID</w:t>
      </w:r>
      <w:proofErr w:type="spellEnd"/>
      <w:r>
        <w:t xml:space="preserve">, </w:t>
      </w:r>
      <w:proofErr w:type="spellStart"/>
      <w:r>
        <w:t>TodoTable.COLUMN_SUMMARY</w:t>
      </w:r>
      <w:proofErr w:type="spellEnd"/>
      <w:r>
        <w:t>};</w:t>
      </w:r>
    </w:p>
    <w:p w14:paraId="771CFA43" w14:textId="77777777" w:rsidR="009A1381" w:rsidRDefault="009A1381" w:rsidP="009A1381">
      <w:pPr>
        <w:pStyle w:val="a7"/>
        <w:ind w:left="240" w:right="720" w:firstLine="180"/>
      </w:pPr>
      <w:r>
        <w:t xml:space="preserve">        </w:t>
      </w:r>
      <w:proofErr w:type="spellStart"/>
      <w:r>
        <w:t>CursorLoader</w:t>
      </w:r>
      <w:proofErr w:type="spellEnd"/>
      <w:r>
        <w:t xml:space="preserve"> </w:t>
      </w:r>
      <w:proofErr w:type="spellStart"/>
      <w:r>
        <w:t>cursorLoader</w:t>
      </w:r>
      <w:proofErr w:type="spellEnd"/>
      <w:r>
        <w:t xml:space="preserve"> = new </w:t>
      </w:r>
      <w:proofErr w:type="spellStart"/>
      <w:proofErr w:type="gramStart"/>
      <w:r>
        <w:t>CursorLoader</w:t>
      </w:r>
      <w:proofErr w:type="spellEnd"/>
      <w:r>
        <w:t>(</w:t>
      </w:r>
      <w:proofErr w:type="gramEnd"/>
      <w:r>
        <w:t>this,</w:t>
      </w:r>
    </w:p>
    <w:p w14:paraId="2DB9D6D9" w14:textId="77777777" w:rsidR="009A1381" w:rsidRDefault="009A1381" w:rsidP="009A1381">
      <w:pPr>
        <w:pStyle w:val="a7"/>
        <w:ind w:left="240" w:right="720" w:firstLine="180"/>
      </w:pPr>
      <w:r>
        <w:t xml:space="preserve">                </w:t>
      </w:r>
      <w:proofErr w:type="spellStart"/>
      <w:r>
        <w:t>MyTodoContentProvider.CONTENT_URI</w:t>
      </w:r>
      <w:proofErr w:type="spellEnd"/>
      <w:r>
        <w:t>, projection, null, null, null);</w:t>
      </w:r>
    </w:p>
    <w:p w14:paraId="4D741C12" w14:textId="77777777" w:rsidR="009A1381" w:rsidRDefault="009A1381" w:rsidP="009A1381">
      <w:pPr>
        <w:pStyle w:val="a7"/>
        <w:ind w:left="240" w:right="720" w:firstLine="180"/>
      </w:pPr>
      <w:r>
        <w:t xml:space="preserve">        return </w:t>
      </w:r>
      <w:proofErr w:type="spellStart"/>
      <w:r>
        <w:t>cursorLoader</w:t>
      </w:r>
      <w:proofErr w:type="spellEnd"/>
      <w:r>
        <w:t>;</w:t>
      </w:r>
    </w:p>
    <w:p w14:paraId="7A65C530" w14:textId="77777777" w:rsidR="009A1381" w:rsidRDefault="009A1381" w:rsidP="009A1381">
      <w:pPr>
        <w:pStyle w:val="a7"/>
        <w:ind w:left="240" w:right="720" w:firstLine="180"/>
      </w:pPr>
      <w:r>
        <w:t xml:space="preserve">    }</w:t>
      </w:r>
    </w:p>
    <w:p w14:paraId="2D4ABCCC" w14:textId="77777777" w:rsidR="009A1381" w:rsidRDefault="009A1381" w:rsidP="009A1381">
      <w:pPr>
        <w:pStyle w:val="a7"/>
        <w:ind w:left="240" w:right="720" w:firstLine="180"/>
      </w:pPr>
    </w:p>
    <w:p w14:paraId="2739A96A" w14:textId="77777777" w:rsidR="009A1381" w:rsidRDefault="009A1381" w:rsidP="009A1381">
      <w:pPr>
        <w:pStyle w:val="a7"/>
        <w:ind w:left="240" w:right="720" w:firstLine="180"/>
      </w:pPr>
      <w:r>
        <w:t xml:space="preserve">    @Override</w:t>
      </w:r>
    </w:p>
    <w:p w14:paraId="6A251009" w14:textId="77777777" w:rsidR="009A1381" w:rsidRDefault="009A1381" w:rsidP="009A1381">
      <w:pPr>
        <w:pStyle w:val="a7"/>
        <w:ind w:left="240" w:right="720" w:firstLine="180"/>
      </w:pPr>
      <w:r>
        <w:t xml:space="preserve">    public void </w:t>
      </w:r>
      <w:proofErr w:type="spellStart"/>
      <w:proofErr w:type="gramStart"/>
      <w:r>
        <w:t>onLoadFinished</w:t>
      </w:r>
      <w:proofErr w:type="spellEnd"/>
      <w:r>
        <w:t>(</w:t>
      </w:r>
      <w:proofErr w:type="gramEnd"/>
      <w:r>
        <w:t>Loader&lt;Cursor&gt; loader, Cursor data) {</w:t>
      </w:r>
    </w:p>
    <w:p w14:paraId="2AE522E1" w14:textId="77777777" w:rsidR="009A1381" w:rsidRDefault="009A1381" w:rsidP="009A1381">
      <w:pPr>
        <w:pStyle w:val="a7"/>
        <w:ind w:left="240" w:right="720" w:firstLine="180"/>
      </w:pPr>
      <w:r>
        <w:t xml:space="preserve">        </w:t>
      </w:r>
      <w:proofErr w:type="spellStart"/>
      <w:proofErr w:type="gramStart"/>
      <w:r>
        <w:t>adapter.swapCursor</w:t>
      </w:r>
      <w:proofErr w:type="spellEnd"/>
      <w:proofErr w:type="gramEnd"/>
      <w:r>
        <w:t>(data);</w:t>
      </w:r>
    </w:p>
    <w:p w14:paraId="3377E403" w14:textId="77777777" w:rsidR="009A1381" w:rsidRDefault="009A1381" w:rsidP="009A1381">
      <w:pPr>
        <w:pStyle w:val="a7"/>
        <w:ind w:left="240" w:right="720" w:firstLine="180"/>
      </w:pPr>
      <w:r>
        <w:t xml:space="preserve">    }</w:t>
      </w:r>
    </w:p>
    <w:p w14:paraId="19730B81" w14:textId="77777777" w:rsidR="009A1381" w:rsidRDefault="009A1381" w:rsidP="009A1381">
      <w:pPr>
        <w:pStyle w:val="a7"/>
        <w:ind w:left="240" w:right="720" w:firstLine="180"/>
      </w:pPr>
    </w:p>
    <w:p w14:paraId="6D8D011E" w14:textId="77777777" w:rsidR="009A1381" w:rsidRDefault="009A1381" w:rsidP="009A1381">
      <w:pPr>
        <w:pStyle w:val="a7"/>
        <w:ind w:left="240" w:right="720" w:firstLine="180"/>
      </w:pPr>
      <w:r>
        <w:t xml:space="preserve">    @Override</w:t>
      </w:r>
    </w:p>
    <w:p w14:paraId="5570D103" w14:textId="77777777" w:rsidR="009A1381" w:rsidRDefault="009A1381" w:rsidP="009A1381">
      <w:pPr>
        <w:pStyle w:val="a7"/>
        <w:ind w:left="240" w:right="720" w:firstLine="180"/>
      </w:pPr>
      <w:r>
        <w:t xml:space="preserve">    public void </w:t>
      </w:r>
      <w:proofErr w:type="spellStart"/>
      <w:proofErr w:type="gramStart"/>
      <w:r>
        <w:t>onLoaderReset</w:t>
      </w:r>
      <w:proofErr w:type="spellEnd"/>
      <w:r>
        <w:t>(</w:t>
      </w:r>
      <w:proofErr w:type="gramEnd"/>
      <w:r>
        <w:t>Loader&lt;Cursor&gt; loader) {</w:t>
      </w:r>
    </w:p>
    <w:p w14:paraId="640F3655" w14:textId="77777777" w:rsidR="009A1381" w:rsidRDefault="009A1381" w:rsidP="009A1381">
      <w:pPr>
        <w:pStyle w:val="a7"/>
        <w:ind w:left="240" w:right="720" w:firstLine="180"/>
      </w:pPr>
      <w:r>
        <w:t xml:space="preserve">        // data is not available anymore, delete reference</w:t>
      </w:r>
    </w:p>
    <w:p w14:paraId="36A43757" w14:textId="77777777" w:rsidR="009A1381" w:rsidRDefault="009A1381" w:rsidP="009A1381">
      <w:pPr>
        <w:pStyle w:val="a7"/>
        <w:ind w:left="240" w:right="720" w:firstLine="180"/>
      </w:pPr>
      <w:r>
        <w:t xml:space="preserve">        </w:t>
      </w:r>
      <w:proofErr w:type="spellStart"/>
      <w:proofErr w:type="gramStart"/>
      <w:r>
        <w:t>adapter.swapCursor</w:t>
      </w:r>
      <w:proofErr w:type="spellEnd"/>
      <w:proofErr w:type="gramEnd"/>
      <w:r>
        <w:t>(null);</w:t>
      </w:r>
    </w:p>
    <w:p w14:paraId="54EBE3FD" w14:textId="77777777" w:rsidR="009A1381" w:rsidRDefault="009A1381" w:rsidP="009A1381">
      <w:pPr>
        <w:pStyle w:val="a7"/>
        <w:ind w:left="240" w:right="720" w:firstLine="180"/>
      </w:pPr>
      <w:r>
        <w:t xml:space="preserve">    }</w:t>
      </w:r>
    </w:p>
    <w:p w14:paraId="58FAAE99" w14:textId="37A8FA4B" w:rsidR="0082458E" w:rsidRDefault="009A1381" w:rsidP="009A1381">
      <w:pPr>
        <w:pStyle w:val="a7"/>
        <w:ind w:left="240" w:right="720" w:firstLine="180"/>
      </w:pPr>
      <w:r>
        <w:t>}</w:t>
      </w:r>
    </w:p>
    <w:p w14:paraId="6896D2E7" w14:textId="02C67EC1" w:rsidR="009A1381" w:rsidRDefault="00640636" w:rsidP="00640636">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57</w:t>
      </w:r>
      <w:r w:rsidR="00B46836">
        <w:fldChar w:fldCharType="end"/>
      </w:r>
    </w:p>
    <w:p w14:paraId="240912C7" w14:textId="77777777" w:rsidR="0082458E" w:rsidRDefault="0082458E" w:rsidP="0082458E">
      <w:pPr>
        <w:rPr>
          <w:lang w:bidi="ar-SA"/>
        </w:rPr>
      </w:pPr>
      <w:r>
        <w:rPr>
          <w:rFonts w:hint="eastAsia"/>
          <w:lang w:bidi="ar-SA"/>
        </w:rPr>
        <w:t>和</w:t>
      </w:r>
      <w:r>
        <w:rPr>
          <w:rFonts w:hint="eastAsia"/>
          <w:lang w:bidi="ar-SA"/>
        </w:rPr>
        <w:t>TodoDetailActivity.java</w:t>
      </w:r>
    </w:p>
    <w:p w14:paraId="04F36C6A" w14:textId="77777777" w:rsidR="00C427E4" w:rsidRDefault="00C427E4" w:rsidP="00C427E4">
      <w:pPr>
        <w:pStyle w:val="a7"/>
        <w:ind w:left="240" w:right="720" w:firstLine="180"/>
      </w:pPr>
      <w:r>
        <w:t xml:space="preserve">import </w:t>
      </w:r>
      <w:proofErr w:type="spellStart"/>
      <w:proofErr w:type="gramStart"/>
      <w:r>
        <w:t>android.content</w:t>
      </w:r>
      <w:proofErr w:type="gramEnd"/>
      <w:r>
        <w:t>.ContentValues</w:t>
      </w:r>
      <w:proofErr w:type="spellEnd"/>
      <w:r>
        <w:t>;</w:t>
      </w:r>
    </w:p>
    <w:p w14:paraId="0992DC41" w14:textId="77777777" w:rsidR="00C427E4" w:rsidRDefault="00C427E4" w:rsidP="00C427E4">
      <w:pPr>
        <w:pStyle w:val="a7"/>
        <w:ind w:left="240" w:right="720" w:firstLine="180"/>
      </w:pPr>
      <w:r>
        <w:t xml:space="preserve">import </w:t>
      </w:r>
      <w:proofErr w:type="spellStart"/>
      <w:proofErr w:type="gramStart"/>
      <w:r>
        <w:t>android.database</w:t>
      </w:r>
      <w:proofErr w:type="gramEnd"/>
      <w:r>
        <w:t>.Cursor</w:t>
      </w:r>
      <w:proofErr w:type="spellEnd"/>
      <w:r>
        <w:t>;</w:t>
      </w:r>
    </w:p>
    <w:p w14:paraId="62185080" w14:textId="77777777" w:rsidR="00C427E4" w:rsidRDefault="00C427E4" w:rsidP="00C427E4">
      <w:pPr>
        <w:pStyle w:val="a7"/>
        <w:ind w:left="240" w:right="720" w:firstLine="180"/>
      </w:pPr>
      <w:r>
        <w:t xml:space="preserve">import </w:t>
      </w:r>
      <w:proofErr w:type="spellStart"/>
      <w:proofErr w:type="gramStart"/>
      <w:r>
        <w:t>android.net.Uri</w:t>
      </w:r>
      <w:proofErr w:type="spellEnd"/>
      <w:proofErr w:type="gramEnd"/>
      <w:r>
        <w:t>;</w:t>
      </w:r>
    </w:p>
    <w:p w14:paraId="59D522C1" w14:textId="77777777" w:rsidR="00C427E4" w:rsidRDefault="00C427E4" w:rsidP="00C427E4">
      <w:pPr>
        <w:pStyle w:val="a7"/>
        <w:ind w:left="240" w:right="720" w:firstLine="180"/>
      </w:pPr>
      <w:r>
        <w:t xml:space="preserve">import </w:t>
      </w:r>
      <w:proofErr w:type="spellStart"/>
      <w:r>
        <w:t>android.</w:t>
      </w:r>
      <w:proofErr w:type="gramStart"/>
      <w:r>
        <w:t>os.Bundle</w:t>
      </w:r>
      <w:proofErr w:type="spellEnd"/>
      <w:proofErr w:type="gramEnd"/>
      <w:r>
        <w:t>;</w:t>
      </w:r>
    </w:p>
    <w:p w14:paraId="60A3214D" w14:textId="77777777" w:rsidR="00C427E4" w:rsidRDefault="00C427E4" w:rsidP="00C427E4">
      <w:pPr>
        <w:pStyle w:val="a7"/>
        <w:ind w:left="240" w:right="720" w:firstLine="180"/>
      </w:pPr>
      <w:r>
        <w:t xml:space="preserve">import </w:t>
      </w:r>
      <w:proofErr w:type="spellStart"/>
      <w:r>
        <w:t>android.</w:t>
      </w:r>
      <w:proofErr w:type="gramStart"/>
      <w:r>
        <w:t>text.TextUtils</w:t>
      </w:r>
      <w:proofErr w:type="spellEnd"/>
      <w:proofErr w:type="gramEnd"/>
      <w:r>
        <w:t>;</w:t>
      </w:r>
    </w:p>
    <w:p w14:paraId="6D4162FB" w14:textId="77777777" w:rsidR="00C427E4" w:rsidRDefault="00C427E4" w:rsidP="00C427E4">
      <w:pPr>
        <w:pStyle w:val="a7"/>
        <w:ind w:left="240" w:right="720" w:firstLine="180"/>
      </w:pPr>
      <w:r>
        <w:t xml:space="preserve">import </w:t>
      </w:r>
      <w:proofErr w:type="spellStart"/>
      <w:proofErr w:type="gramStart"/>
      <w:r>
        <w:t>android.view</w:t>
      </w:r>
      <w:proofErr w:type="gramEnd"/>
      <w:r>
        <w:t>.View</w:t>
      </w:r>
      <w:proofErr w:type="spellEnd"/>
      <w:r>
        <w:t>;</w:t>
      </w:r>
    </w:p>
    <w:p w14:paraId="007F397D" w14:textId="77777777" w:rsidR="00C427E4" w:rsidRDefault="00C427E4" w:rsidP="00C427E4">
      <w:pPr>
        <w:pStyle w:val="a7"/>
        <w:ind w:left="240" w:right="720" w:firstLine="180"/>
      </w:pPr>
      <w:r>
        <w:t xml:space="preserve">import </w:t>
      </w:r>
      <w:proofErr w:type="spellStart"/>
      <w:proofErr w:type="gramStart"/>
      <w:r>
        <w:t>android.widget</w:t>
      </w:r>
      <w:proofErr w:type="gramEnd"/>
      <w:r>
        <w:t>.Button</w:t>
      </w:r>
      <w:proofErr w:type="spellEnd"/>
      <w:r>
        <w:t>;</w:t>
      </w:r>
    </w:p>
    <w:p w14:paraId="2BCD1F18" w14:textId="77777777" w:rsidR="00C427E4" w:rsidRDefault="00C427E4" w:rsidP="00C427E4">
      <w:pPr>
        <w:pStyle w:val="a7"/>
        <w:ind w:left="240" w:right="720" w:firstLine="180"/>
      </w:pPr>
      <w:r>
        <w:lastRenderedPageBreak/>
        <w:t xml:space="preserve">import </w:t>
      </w:r>
      <w:proofErr w:type="spellStart"/>
      <w:proofErr w:type="gramStart"/>
      <w:r>
        <w:t>android.widget</w:t>
      </w:r>
      <w:proofErr w:type="gramEnd"/>
      <w:r>
        <w:t>.EditText</w:t>
      </w:r>
      <w:proofErr w:type="spellEnd"/>
      <w:r>
        <w:t>;</w:t>
      </w:r>
    </w:p>
    <w:p w14:paraId="772E9569" w14:textId="77777777" w:rsidR="00C427E4" w:rsidRDefault="00C427E4" w:rsidP="00C427E4">
      <w:pPr>
        <w:pStyle w:val="a7"/>
        <w:ind w:left="240" w:right="720" w:firstLine="180"/>
      </w:pPr>
      <w:r>
        <w:t xml:space="preserve">import </w:t>
      </w:r>
      <w:proofErr w:type="spellStart"/>
      <w:proofErr w:type="gramStart"/>
      <w:r>
        <w:t>android.widget</w:t>
      </w:r>
      <w:proofErr w:type="gramEnd"/>
      <w:r>
        <w:t>.Spinner</w:t>
      </w:r>
      <w:proofErr w:type="spellEnd"/>
      <w:r>
        <w:t>;</w:t>
      </w:r>
    </w:p>
    <w:p w14:paraId="5126E39A" w14:textId="77777777" w:rsidR="00C427E4" w:rsidRDefault="00C427E4" w:rsidP="00C427E4">
      <w:pPr>
        <w:pStyle w:val="a7"/>
        <w:ind w:left="240" w:right="720" w:firstLine="180"/>
      </w:pPr>
      <w:r>
        <w:t xml:space="preserve">import </w:t>
      </w:r>
      <w:proofErr w:type="spellStart"/>
      <w:proofErr w:type="gramStart"/>
      <w:r>
        <w:t>android.widget</w:t>
      </w:r>
      <w:proofErr w:type="gramEnd"/>
      <w:r>
        <w:t>.Toast</w:t>
      </w:r>
      <w:proofErr w:type="spellEnd"/>
      <w:r>
        <w:t>;</w:t>
      </w:r>
    </w:p>
    <w:p w14:paraId="5BF67651" w14:textId="77777777" w:rsidR="00C427E4" w:rsidRDefault="00C427E4" w:rsidP="00C427E4">
      <w:pPr>
        <w:pStyle w:val="a7"/>
        <w:ind w:left="240" w:right="720" w:firstLine="180"/>
      </w:pPr>
    </w:p>
    <w:p w14:paraId="1925E66F" w14:textId="77777777" w:rsidR="00C427E4" w:rsidRDefault="00C427E4" w:rsidP="00C427E4">
      <w:pPr>
        <w:pStyle w:val="a7"/>
        <w:ind w:left="240" w:right="720" w:firstLine="180"/>
      </w:pPr>
      <w:r>
        <w:t xml:space="preserve">import </w:t>
      </w:r>
      <w:proofErr w:type="spellStart"/>
      <w:proofErr w:type="gramStart"/>
      <w:r>
        <w:t>androidx.appcompat.app.AppCompatActivity</w:t>
      </w:r>
      <w:proofErr w:type="spellEnd"/>
      <w:proofErr w:type="gramEnd"/>
      <w:r>
        <w:t>;</w:t>
      </w:r>
    </w:p>
    <w:p w14:paraId="5E05DE1B" w14:textId="77777777" w:rsidR="00C427E4" w:rsidRDefault="00C427E4" w:rsidP="00C427E4">
      <w:pPr>
        <w:pStyle w:val="a7"/>
        <w:ind w:left="240" w:right="720" w:firstLine="180"/>
      </w:pPr>
    </w:p>
    <w:p w14:paraId="22268AFA" w14:textId="77777777" w:rsidR="00C427E4" w:rsidRDefault="00C427E4" w:rsidP="00C427E4">
      <w:pPr>
        <w:pStyle w:val="a7"/>
        <w:ind w:left="240" w:right="720" w:firstLine="180"/>
      </w:pPr>
      <w:r>
        <w:t>import com.</w:t>
      </w:r>
      <w:proofErr w:type="gramStart"/>
      <w:r>
        <w:t>example.ch11.todos</w:t>
      </w:r>
      <w:proofErr w:type="gramEnd"/>
      <w:r>
        <w:t>.contentprovider.MyTodoContentProvider;</w:t>
      </w:r>
    </w:p>
    <w:p w14:paraId="3BAE5224" w14:textId="77777777" w:rsidR="00C427E4" w:rsidRDefault="00C427E4" w:rsidP="00C427E4">
      <w:pPr>
        <w:pStyle w:val="a7"/>
        <w:ind w:left="240" w:right="720" w:firstLine="180"/>
      </w:pPr>
      <w:r>
        <w:t>import com.</w:t>
      </w:r>
      <w:proofErr w:type="gramStart"/>
      <w:r>
        <w:t>example.ch11.todos</w:t>
      </w:r>
      <w:proofErr w:type="gramEnd"/>
      <w:r>
        <w:t>.database.TodoTable;</w:t>
      </w:r>
    </w:p>
    <w:p w14:paraId="29920732" w14:textId="77777777" w:rsidR="00C427E4" w:rsidRDefault="00C427E4" w:rsidP="00C427E4">
      <w:pPr>
        <w:pStyle w:val="a7"/>
        <w:ind w:left="240" w:right="720" w:firstLine="180"/>
      </w:pPr>
    </w:p>
    <w:p w14:paraId="622AD404" w14:textId="77777777" w:rsidR="00C427E4" w:rsidRDefault="00C427E4" w:rsidP="00C427E4">
      <w:pPr>
        <w:pStyle w:val="a7"/>
        <w:ind w:left="240" w:right="720" w:firstLine="180"/>
      </w:pPr>
      <w:r>
        <w:t xml:space="preserve">public class </w:t>
      </w:r>
      <w:proofErr w:type="spellStart"/>
      <w:r>
        <w:t>TodoDetailActivity</w:t>
      </w:r>
      <w:proofErr w:type="spellEnd"/>
      <w:r>
        <w:t xml:space="preserve"> extends </w:t>
      </w:r>
      <w:proofErr w:type="spellStart"/>
      <w:r>
        <w:t>AppCompatActivity</w:t>
      </w:r>
      <w:proofErr w:type="spellEnd"/>
      <w:r>
        <w:t xml:space="preserve"> {</w:t>
      </w:r>
    </w:p>
    <w:p w14:paraId="201488E7" w14:textId="77777777" w:rsidR="00C427E4" w:rsidRDefault="00C427E4" w:rsidP="00C427E4">
      <w:pPr>
        <w:pStyle w:val="a7"/>
        <w:ind w:left="240" w:right="720" w:firstLine="180"/>
      </w:pPr>
      <w:r>
        <w:t xml:space="preserve">    private Spinner </w:t>
      </w:r>
      <w:proofErr w:type="spellStart"/>
      <w:r>
        <w:t>mCategory</w:t>
      </w:r>
      <w:proofErr w:type="spellEnd"/>
      <w:r>
        <w:t>;</w:t>
      </w:r>
    </w:p>
    <w:p w14:paraId="4ED4CB87" w14:textId="77777777" w:rsidR="00C427E4" w:rsidRDefault="00C427E4" w:rsidP="00C427E4">
      <w:pPr>
        <w:pStyle w:val="a7"/>
        <w:ind w:left="240" w:right="720" w:firstLine="180"/>
      </w:pPr>
      <w:r>
        <w:t xml:space="preserve">    private </w:t>
      </w:r>
      <w:proofErr w:type="spellStart"/>
      <w:r>
        <w:t>EditText</w:t>
      </w:r>
      <w:proofErr w:type="spellEnd"/>
      <w:r>
        <w:t xml:space="preserve"> </w:t>
      </w:r>
      <w:proofErr w:type="spellStart"/>
      <w:r>
        <w:t>mTitleText</w:t>
      </w:r>
      <w:proofErr w:type="spellEnd"/>
      <w:r>
        <w:t>;</w:t>
      </w:r>
    </w:p>
    <w:p w14:paraId="5490CA11" w14:textId="77777777" w:rsidR="00C427E4" w:rsidRDefault="00C427E4" w:rsidP="00C427E4">
      <w:pPr>
        <w:pStyle w:val="a7"/>
        <w:ind w:left="240" w:right="720" w:firstLine="180"/>
      </w:pPr>
      <w:r>
        <w:t xml:space="preserve">    private </w:t>
      </w:r>
      <w:proofErr w:type="spellStart"/>
      <w:r>
        <w:t>EditText</w:t>
      </w:r>
      <w:proofErr w:type="spellEnd"/>
      <w:r>
        <w:t xml:space="preserve"> </w:t>
      </w:r>
      <w:proofErr w:type="spellStart"/>
      <w:r>
        <w:t>mBodyText</w:t>
      </w:r>
      <w:proofErr w:type="spellEnd"/>
      <w:r>
        <w:t>;</w:t>
      </w:r>
    </w:p>
    <w:p w14:paraId="51A4C7B7" w14:textId="77777777" w:rsidR="00C427E4" w:rsidRDefault="00C427E4" w:rsidP="00C427E4">
      <w:pPr>
        <w:pStyle w:val="a7"/>
        <w:ind w:left="240" w:right="720" w:firstLine="180"/>
      </w:pPr>
    </w:p>
    <w:p w14:paraId="398E93A5" w14:textId="77777777" w:rsidR="00C427E4" w:rsidRDefault="00C427E4" w:rsidP="00C427E4">
      <w:pPr>
        <w:pStyle w:val="a7"/>
        <w:ind w:left="240" w:right="720" w:firstLine="180"/>
      </w:pPr>
      <w:r>
        <w:t xml:space="preserve">    private Uri </w:t>
      </w:r>
      <w:proofErr w:type="spellStart"/>
      <w:r>
        <w:t>todoUri</w:t>
      </w:r>
      <w:proofErr w:type="spellEnd"/>
      <w:r>
        <w:t>;</w:t>
      </w:r>
    </w:p>
    <w:p w14:paraId="2DC2E474" w14:textId="77777777" w:rsidR="00C427E4" w:rsidRDefault="00C427E4" w:rsidP="00C427E4">
      <w:pPr>
        <w:pStyle w:val="a7"/>
        <w:ind w:left="240" w:right="720" w:firstLine="180"/>
      </w:pPr>
    </w:p>
    <w:p w14:paraId="28C302DE" w14:textId="77777777" w:rsidR="00C427E4" w:rsidRDefault="00C427E4" w:rsidP="00C427E4">
      <w:pPr>
        <w:pStyle w:val="a7"/>
        <w:ind w:left="240" w:right="720" w:firstLine="180"/>
      </w:pPr>
      <w:r>
        <w:t xml:space="preserve">    @Override</w:t>
      </w:r>
    </w:p>
    <w:p w14:paraId="5C51D87C" w14:textId="77777777" w:rsidR="00C427E4" w:rsidRDefault="00C427E4" w:rsidP="00C427E4">
      <w:pPr>
        <w:pStyle w:val="a7"/>
        <w:ind w:left="240" w:right="720" w:firstLine="180"/>
      </w:pPr>
      <w:r>
        <w:t xml:space="preserve">    protected void </w:t>
      </w:r>
      <w:proofErr w:type="spellStart"/>
      <w:proofErr w:type="gramStart"/>
      <w:r>
        <w:t>onCreate</w:t>
      </w:r>
      <w:proofErr w:type="spellEnd"/>
      <w:r>
        <w:t>(</w:t>
      </w:r>
      <w:proofErr w:type="gramEnd"/>
      <w:r>
        <w:t>Bundle bundle) {</w:t>
      </w:r>
    </w:p>
    <w:p w14:paraId="4AEB0515" w14:textId="77777777" w:rsidR="00C427E4" w:rsidRDefault="00C427E4" w:rsidP="00C427E4">
      <w:pPr>
        <w:pStyle w:val="a7"/>
        <w:ind w:left="240" w:right="720" w:firstLine="180"/>
      </w:pPr>
      <w:r>
        <w:t xml:space="preserve">        </w:t>
      </w:r>
      <w:proofErr w:type="spellStart"/>
      <w:proofErr w:type="gramStart"/>
      <w:r>
        <w:t>super.onCreate</w:t>
      </w:r>
      <w:proofErr w:type="spellEnd"/>
      <w:proofErr w:type="gramEnd"/>
      <w:r>
        <w:t>(bundle);</w:t>
      </w:r>
    </w:p>
    <w:p w14:paraId="352ED005" w14:textId="77777777" w:rsidR="00C427E4" w:rsidRDefault="00C427E4" w:rsidP="00C427E4">
      <w:pPr>
        <w:pStyle w:val="a7"/>
        <w:ind w:left="240" w:right="720" w:firstLine="180"/>
      </w:pPr>
      <w:r>
        <w:t xml:space="preserve">        </w:t>
      </w:r>
      <w:proofErr w:type="spellStart"/>
      <w:r>
        <w:t>setContentView</w:t>
      </w:r>
      <w:proofErr w:type="spellEnd"/>
      <w:r>
        <w:t>(</w:t>
      </w:r>
      <w:proofErr w:type="spellStart"/>
      <w:proofErr w:type="gramStart"/>
      <w:r>
        <w:t>R.layout</w:t>
      </w:r>
      <w:proofErr w:type="gramEnd"/>
      <w:r>
        <w:t>.todo_edit</w:t>
      </w:r>
      <w:proofErr w:type="spellEnd"/>
      <w:r>
        <w:t>);</w:t>
      </w:r>
    </w:p>
    <w:p w14:paraId="5FEF1E0A" w14:textId="77777777" w:rsidR="00C427E4" w:rsidRDefault="00C427E4" w:rsidP="00C427E4">
      <w:pPr>
        <w:pStyle w:val="a7"/>
        <w:ind w:left="240" w:right="720" w:firstLine="180"/>
      </w:pPr>
    </w:p>
    <w:p w14:paraId="736057BF" w14:textId="77777777" w:rsidR="00C427E4" w:rsidRDefault="00C427E4" w:rsidP="00C427E4">
      <w:pPr>
        <w:pStyle w:val="a7"/>
        <w:ind w:left="240" w:right="720" w:firstLine="180"/>
      </w:pPr>
      <w:r>
        <w:t xml:space="preserve">        </w:t>
      </w:r>
      <w:proofErr w:type="spellStart"/>
      <w:r>
        <w:t>mCategory</w:t>
      </w:r>
      <w:proofErr w:type="spellEnd"/>
      <w:r>
        <w:t xml:space="preserve"> = (Spinner) </w:t>
      </w:r>
      <w:proofErr w:type="spellStart"/>
      <w:r>
        <w:t>findViewById</w:t>
      </w:r>
      <w:proofErr w:type="spellEnd"/>
      <w:r>
        <w:t>(</w:t>
      </w:r>
      <w:proofErr w:type="spellStart"/>
      <w:r>
        <w:t>R.</w:t>
      </w:r>
      <w:proofErr w:type="gramStart"/>
      <w:r>
        <w:t>id.category</w:t>
      </w:r>
      <w:proofErr w:type="spellEnd"/>
      <w:proofErr w:type="gramEnd"/>
      <w:r>
        <w:t>);</w:t>
      </w:r>
    </w:p>
    <w:p w14:paraId="52132CBA" w14:textId="77777777" w:rsidR="00C427E4" w:rsidRDefault="00C427E4" w:rsidP="00C427E4">
      <w:pPr>
        <w:pStyle w:val="a7"/>
        <w:ind w:left="240" w:right="720" w:firstLine="180"/>
      </w:pPr>
      <w:r>
        <w:t xml:space="preserve">        </w:t>
      </w:r>
      <w:proofErr w:type="spellStart"/>
      <w:r>
        <w:t>mTitleText</w:t>
      </w:r>
      <w:proofErr w:type="spellEnd"/>
      <w:r>
        <w:t xml:space="preserve"> = (</w:t>
      </w:r>
      <w:proofErr w:type="spellStart"/>
      <w:r>
        <w:t>EditText</w:t>
      </w:r>
      <w:proofErr w:type="spellEnd"/>
      <w:r>
        <w:t xml:space="preserve">) </w:t>
      </w:r>
      <w:proofErr w:type="spellStart"/>
      <w:r>
        <w:t>findViewById</w:t>
      </w:r>
      <w:proofErr w:type="spellEnd"/>
      <w:r>
        <w:t>(</w:t>
      </w:r>
      <w:proofErr w:type="spellStart"/>
      <w:r>
        <w:t>R.</w:t>
      </w:r>
      <w:proofErr w:type="gramStart"/>
      <w:r>
        <w:t>id.todo</w:t>
      </w:r>
      <w:proofErr w:type="gramEnd"/>
      <w:r>
        <w:t>_edit_summary</w:t>
      </w:r>
      <w:proofErr w:type="spellEnd"/>
      <w:r>
        <w:t>);</w:t>
      </w:r>
    </w:p>
    <w:p w14:paraId="44A7BC9A" w14:textId="77777777" w:rsidR="00C427E4" w:rsidRDefault="00C427E4" w:rsidP="00C427E4">
      <w:pPr>
        <w:pStyle w:val="a7"/>
        <w:ind w:left="240" w:right="720" w:firstLine="180"/>
      </w:pPr>
      <w:r>
        <w:t xml:space="preserve">        </w:t>
      </w:r>
      <w:proofErr w:type="spellStart"/>
      <w:r>
        <w:t>mBodyText</w:t>
      </w:r>
      <w:proofErr w:type="spellEnd"/>
      <w:r>
        <w:t xml:space="preserve"> = (</w:t>
      </w:r>
      <w:proofErr w:type="spellStart"/>
      <w:r>
        <w:t>EditText</w:t>
      </w:r>
      <w:proofErr w:type="spellEnd"/>
      <w:r>
        <w:t xml:space="preserve">) </w:t>
      </w:r>
      <w:proofErr w:type="spellStart"/>
      <w:r>
        <w:t>findViewById</w:t>
      </w:r>
      <w:proofErr w:type="spellEnd"/>
      <w:r>
        <w:t>(</w:t>
      </w:r>
      <w:proofErr w:type="spellStart"/>
      <w:r>
        <w:t>R.</w:t>
      </w:r>
      <w:proofErr w:type="gramStart"/>
      <w:r>
        <w:t>id.todo</w:t>
      </w:r>
      <w:proofErr w:type="gramEnd"/>
      <w:r>
        <w:t>_edit_description</w:t>
      </w:r>
      <w:proofErr w:type="spellEnd"/>
      <w:r>
        <w:t>);</w:t>
      </w:r>
    </w:p>
    <w:p w14:paraId="71FB4266" w14:textId="77777777" w:rsidR="00C427E4" w:rsidRDefault="00C427E4" w:rsidP="00C427E4">
      <w:pPr>
        <w:pStyle w:val="a7"/>
        <w:ind w:left="240" w:right="720" w:firstLine="180"/>
      </w:pPr>
      <w:r>
        <w:t xml:space="preserve">        Button </w:t>
      </w:r>
      <w:proofErr w:type="spellStart"/>
      <w:r>
        <w:t>confirmButton</w:t>
      </w:r>
      <w:proofErr w:type="spellEnd"/>
      <w:r>
        <w:t xml:space="preserve"> = (Button) </w:t>
      </w:r>
      <w:proofErr w:type="spellStart"/>
      <w:r>
        <w:t>findViewById</w:t>
      </w:r>
      <w:proofErr w:type="spellEnd"/>
      <w:r>
        <w:t>(</w:t>
      </w:r>
      <w:proofErr w:type="spellStart"/>
      <w:r>
        <w:t>R.</w:t>
      </w:r>
      <w:proofErr w:type="gramStart"/>
      <w:r>
        <w:t>id.todo</w:t>
      </w:r>
      <w:proofErr w:type="gramEnd"/>
      <w:r>
        <w:t>_edit_button</w:t>
      </w:r>
      <w:proofErr w:type="spellEnd"/>
      <w:r>
        <w:t>);</w:t>
      </w:r>
    </w:p>
    <w:p w14:paraId="4F2F36D1" w14:textId="77777777" w:rsidR="00C427E4" w:rsidRDefault="00C427E4" w:rsidP="00C427E4">
      <w:pPr>
        <w:pStyle w:val="a7"/>
        <w:ind w:left="240" w:right="720" w:firstLine="180"/>
      </w:pPr>
    </w:p>
    <w:p w14:paraId="6156E231" w14:textId="77777777" w:rsidR="00C427E4" w:rsidRDefault="00C427E4" w:rsidP="00C427E4">
      <w:pPr>
        <w:pStyle w:val="a7"/>
        <w:ind w:left="240" w:right="720" w:firstLine="180"/>
      </w:pPr>
      <w:r>
        <w:t xml:space="preserve">        Bundle extras = </w:t>
      </w:r>
      <w:proofErr w:type="spellStart"/>
      <w:r>
        <w:t>getIntent</w:t>
      </w:r>
      <w:proofErr w:type="spellEnd"/>
      <w:r>
        <w:t>(</w:t>
      </w:r>
      <w:proofErr w:type="gramStart"/>
      <w:r>
        <w:t>).</w:t>
      </w:r>
      <w:proofErr w:type="spellStart"/>
      <w:r>
        <w:t>getExtras</w:t>
      </w:r>
      <w:proofErr w:type="spellEnd"/>
      <w:proofErr w:type="gramEnd"/>
      <w:r>
        <w:t>();</w:t>
      </w:r>
    </w:p>
    <w:p w14:paraId="5D304BB7" w14:textId="77777777" w:rsidR="00C427E4" w:rsidRDefault="00C427E4" w:rsidP="00C427E4">
      <w:pPr>
        <w:pStyle w:val="a7"/>
        <w:ind w:left="240" w:right="720" w:firstLine="180"/>
      </w:pPr>
    </w:p>
    <w:p w14:paraId="20D5841F" w14:textId="77777777" w:rsidR="00C427E4" w:rsidRDefault="00C427E4" w:rsidP="00C427E4">
      <w:pPr>
        <w:pStyle w:val="a7"/>
        <w:ind w:left="240" w:right="720" w:firstLine="180"/>
      </w:pPr>
      <w:r>
        <w:t xml:space="preserve">        // check from the saved Instance</w:t>
      </w:r>
    </w:p>
    <w:p w14:paraId="3A3A6E88" w14:textId="77777777" w:rsidR="00C427E4" w:rsidRDefault="00C427E4" w:rsidP="00C427E4">
      <w:pPr>
        <w:pStyle w:val="a7"/>
        <w:ind w:left="240" w:right="720" w:firstLine="180"/>
      </w:pPr>
      <w:r>
        <w:t xml:space="preserve">        </w:t>
      </w:r>
      <w:proofErr w:type="spellStart"/>
      <w:r>
        <w:t>todoUri</w:t>
      </w:r>
      <w:proofErr w:type="spellEnd"/>
      <w:r>
        <w:t xml:space="preserve"> = (bundle == null</w:t>
      </w:r>
      <w:proofErr w:type="gramStart"/>
      <w:r>
        <w:t>) ?</w:t>
      </w:r>
      <w:proofErr w:type="gramEnd"/>
      <w:r>
        <w:t xml:space="preserve"> null : (Uri) bundle</w:t>
      </w:r>
    </w:p>
    <w:p w14:paraId="6EAF2601" w14:textId="77777777" w:rsidR="00C427E4" w:rsidRDefault="00C427E4" w:rsidP="00C427E4">
      <w:pPr>
        <w:pStyle w:val="a7"/>
        <w:ind w:left="240" w:right="720" w:firstLine="180"/>
      </w:pPr>
      <w:r>
        <w:lastRenderedPageBreak/>
        <w:t xml:space="preserve">                </w:t>
      </w:r>
      <w:proofErr w:type="gramStart"/>
      <w:r>
        <w:t>.</w:t>
      </w:r>
      <w:proofErr w:type="spellStart"/>
      <w:r>
        <w:t>getParcelable</w:t>
      </w:r>
      <w:proofErr w:type="spellEnd"/>
      <w:proofErr w:type="gramEnd"/>
      <w:r>
        <w:t>(</w:t>
      </w:r>
      <w:proofErr w:type="spellStart"/>
      <w:r>
        <w:t>MyTodoContentProvider.CONTENT_ITEM_TYPE</w:t>
      </w:r>
      <w:proofErr w:type="spellEnd"/>
      <w:r>
        <w:t>);</w:t>
      </w:r>
    </w:p>
    <w:p w14:paraId="5051E2F5" w14:textId="77777777" w:rsidR="00C427E4" w:rsidRDefault="00C427E4" w:rsidP="00C427E4">
      <w:pPr>
        <w:pStyle w:val="a7"/>
        <w:ind w:left="240" w:right="720" w:firstLine="180"/>
      </w:pPr>
    </w:p>
    <w:p w14:paraId="707CAEBD" w14:textId="77777777" w:rsidR="00C427E4" w:rsidRDefault="00C427E4" w:rsidP="00C427E4">
      <w:pPr>
        <w:pStyle w:val="a7"/>
        <w:ind w:left="240" w:right="720" w:firstLine="180"/>
      </w:pPr>
      <w:r>
        <w:t xml:space="preserve">        // Or passed from the other activity</w:t>
      </w:r>
    </w:p>
    <w:p w14:paraId="7A486B6A" w14:textId="77777777" w:rsidR="00C427E4" w:rsidRDefault="00C427E4" w:rsidP="00C427E4">
      <w:pPr>
        <w:pStyle w:val="a7"/>
        <w:ind w:left="240" w:right="720" w:firstLine="180"/>
      </w:pPr>
      <w:r>
        <w:t xml:space="preserve">        if (</w:t>
      </w:r>
      <w:proofErr w:type="gramStart"/>
      <w:r>
        <w:t>extras !</w:t>
      </w:r>
      <w:proofErr w:type="gramEnd"/>
      <w:r>
        <w:t>= null) {</w:t>
      </w:r>
    </w:p>
    <w:p w14:paraId="474DAAEF" w14:textId="77777777" w:rsidR="00C427E4" w:rsidRDefault="00C427E4" w:rsidP="00C427E4">
      <w:pPr>
        <w:pStyle w:val="a7"/>
        <w:ind w:left="240" w:right="720" w:firstLine="180"/>
      </w:pPr>
      <w:r>
        <w:t xml:space="preserve">            </w:t>
      </w:r>
      <w:proofErr w:type="spellStart"/>
      <w:r>
        <w:t>todoUri</w:t>
      </w:r>
      <w:proofErr w:type="spellEnd"/>
      <w:r>
        <w:t xml:space="preserve"> = extras</w:t>
      </w:r>
    </w:p>
    <w:p w14:paraId="09A35C2F" w14:textId="77777777" w:rsidR="00C427E4" w:rsidRDefault="00C427E4" w:rsidP="00C427E4">
      <w:pPr>
        <w:pStyle w:val="a7"/>
        <w:ind w:left="240" w:right="720" w:firstLine="180"/>
      </w:pPr>
      <w:r>
        <w:t xml:space="preserve">                    </w:t>
      </w:r>
      <w:proofErr w:type="gramStart"/>
      <w:r>
        <w:t>.</w:t>
      </w:r>
      <w:proofErr w:type="spellStart"/>
      <w:r>
        <w:t>getParcelable</w:t>
      </w:r>
      <w:proofErr w:type="spellEnd"/>
      <w:proofErr w:type="gramEnd"/>
      <w:r>
        <w:t>(</w:t>
      </w:r>
      <w:proofErr w:type="spellStart"/>
      <w:r>
        <w:t>MyTodoContentProvider.CONTENT_ITEM_TYPE</w:t>
      </w:r>
      <w:proofErr w:type="spellEnd"/>
      <w:r>
        <w:t>);</w:t>
      </w:r>
    </w:p>
    <w:p w14:paraId="5B1423E1" w14:textId="77777777" w:rsidR="00C427E4" w:rsidRDefault="00C427E4" w:rsidP="00C427E4">
      <w:pPr>
        <w:pStyle w:val="a7"/>
        <w:ind w:left="240" w:right="720" w:firstLine="180"/>
      </w:pPr>
    </w:p>
    <w:p w14:paraId="2EB16068" w14:textId="77777777" w:rsidR="00C427E4" w:rsidRDefault="00C427E4" w:rsidP="00C427E4">
      <w:pPr>
        <w:pStyle w:val="a7"/>
        <w:ind w:left="240" w:right="720" w:firstLine="180"/>
      </w:pPr>
      <w:r>
        <w:t xml:space="preserve">            </w:t>
      </w:r>
      <w:proofErr w:type="spellStart"/>
      <w:r>
        <w:t>fillData</w:t>
      </w:r>
      <w:proofErr w:type="spellEnd"/>
      <w:r>
        <w:t>(</w:t>
      </w:r>
      <w:proofErr w:type="spellStart"/>
      <w:r>
        <w:t>todoUri</w:t>
      </w:r>
      <w:proofErr w:type="spellEnd"/>
      <w:r>
        <w:t>);</w:t>
      </w:r>
    </w:p>
    <w:p w14:paraId="65CC3E4F" w14:textId="77777777" w:rsidR="00C427E4" w:rsidRDefault="00C427E4" w:rsidP="00C427E4">
      <w:pPr>
        <w:pStyle w:val="a7"/>
        <w:ind w:left="240" w:right="720" w:firstLine="180"/>
      </w:pPr>
      <w:r>
        <w:t xml:space="preserve">        }</w:t>
      </w:r>
    </w:p>
    <w:p w14:paraId="677F564E" w14:textId="77777777" w:rsidR="00C427E4" w:rsidRDefault="00C427E4" w:rsidP="00C427E4">
      <w:pPr>
        <w:pStyle w:val="a7"/>
        <w:ind w:left="240" w:right="720" w:firstLine="180"/>
      </w:pPr>
    </w:p>
    <w:p w14:paraId="1B1EE6F9" w14:textId="77777777" w:rsidR="00C427E4" w:rsidRDefault="00C427E4" w:rsidP="00C427E4">
      <w:pPr>
        <w:pStyle w:val="a7"/>
        <w:ind w:left="240" w:right="720" w:firstLine="180"/>
      </w:pPr>
      <w:r>
        <w:t xml:space="preserve">        </w:t>
      </w:r>
      <w:proofErr w:type="spellStart"/>
      <w:r>
        <w:t>confirmButton.setOnClickListener</w:t>
      </w:r>
      <w:proofErr w:type="spellEnd"/>
      <w:r>
        <w:t xml:space="preserve">(new </w:t>
      </w:r>
      <w:proofErr w:type="spellStart"/>
      <w:r>
        <w:t>View.OnClickListener</w:t>
      </w:r>
      <w:proofErr w:type="spellEnd"/>
      <w:r>
        <w:t>() {</w:t>
      </w:r>
    </w:p>
    <w:p w14:paraId="0B8FA2DF" w14:textId="77777777" w:rsidR="00C427E4" w:rsidRDefault="00C427E4" w:rsidP="00C427E4">
      <w:pPr>
        <w:pStyle w:val="a7"/>
        <w:ind w:left="240" w:right="720" w:firstLine="180"/>
      </w:pPr>
      <w:r>
        <w:t xml:space="preserve">            public void </w:t>
      </w:r>
      <w:proofErr w:type="spellStart"/>
      <w:proofErr w:type="gramStart"/>
      <w:r>
        <w:t>onClick</w:t>
      </w:r>
      <w:proofErr w:type="spellEnd"/>
      <w:r>
        <w:t>(</w:t>
      </w:r>
      <w:proofErr w:type="gramEnd"/>
      <w:r>
        <w:t>View view) {</w:t>
      </w:r>
    </w:p>
    <w:p w14:paraId="2067F245" w14:textId="77777777" w:rsidR="00C427E4" w:rsidRDefault="00C427E4" w:rsidP="00C427E4">
      <w:pPr>
        <w:pStyle w:val="a7"/>
        <w:ind w:left="240" w:right="720" w:firstLine="180"/>
      </w:pPr>
      <w:r>
        <w:t xml:space="preserve">                if (</w:t>
      </w:r>
      <w:proofErr w:type="spellStart"/>
      <w:r>
        <w:t>TextUtils.isEmpty</w:t>
      </w:r>
      <w:proofErr w:type="spellEnd"/>
      <w:r>
        <w:t>(</w:t>
      </w:r>
      <w:proofErr w:type="spellStart"/>
      <w:r>
        <w:t>mTitleText.getText</w:t>
      </w:r>
      <w:proofErr w:type="spellEnd"/>
      <w:r>
        <w:t>(</w:t>
      </w:r>
      <w:proofErr w:type="gramStart"/>
      <w:r>
        <w:t>).</w:t>
      </w:r>
      <w:proofErr w:type="spellStart"/>
      <w:r>
        <w:t>toString</w:t>
      </w:r>
      <w:proofErr w:type="spellEnd"/>
      <w:proofErr w:type="gramEnd"/>
      <w:r>
        <w:t>())) {</w:t>
      </w:r>
    </w:p>
    <w:p w14:paraId="4EC60FD1" w14:textId="77777777" w:rsidR="00C427E4" w:rsidRDefault="00C427E4" w:rsidP="00C427E4">
      <w:pPr>
        <w:pStyle w:val="a7"/>
        <w:ind w:left="240" w:right="720" w:firstLine="180"/>
      </w:pPr>
      <w:r>
        <w:t xml:space="preserve">                    </w:t>
      </w:r>
      <w:proofErr w:type="spellStart"/>
      <w:proofErr w:type="gramStart"/>
      <w:r>
        <w:t>makeToast</w:t>
      </w:r>
      <w:proofErr w:type="spellEnd"/>
      <w:r>
        <w:t>(</w:t>
      </w:r>
      <w:proofErr w:type="gramEnd"/>
      <w:r>
        <w:t>);</w:t>
      </w:r>
    </w:p>
    <w:p w14:paraId="1F599B18" w14:textId="77777777" w:rsidR="00C427E4" w:rsidRDefault="00C427E4" w:rsidP="00C427E4">
      <w:pPr>
        <w:pStyle w:val="a7"/>
        <w:ind w:left="240" w:right="720" w:firstLine="180"/>
      </w:pPr>
      <w:r>
        <w:t xml:space="preserve">                } else {</w:t>
      </w:r>
    </w:p>
    <w:p w14:paraId="4B9FBD36" w14:textId="77777777" w:rsidR="00C427E4" w:rsidRDefault="00C427E4" w:rsidP="00C427E4">
      <w:pPr>
        <w:pStyle w:val="a7"/>
        <w:ind w:left="240" w:right="720" w:firstLine="180"/>
      </w:pPr>
      <w:r>
        <w:t xml:space="preserve">                    </w:t>
      </w:r>
      <w:proofErr w:type="spellStart"/>
      <w:proofErr w:type="gramStart"/>
      <w:r>
        <w:t>setResult</w:t>
      </w:r>
      <w:proofErr w:type="spellEnd"/>
      <w:r>
        <w:t>(</w:t>
      </w:r>
      <w:proofErr w:type="gramEnd"/>
      <w:r>
        <w:t>RESULT_OK);</w:t>
      </w:r>
    </w:p>
    <w:p w14:paraId="4A2AA41F" w14:textId="77777777" w:rsidR="00C427E4" w:rsidRDefault="00C427E4" w:rsidP="00C427E4">
      <w:pPr>
        <w:pStyle w:val="a7"/>
        <w:ind w:left="240" w:right="720" w:firstLine="180"/>
      </w:pPr>
      <w:r>
        <w:t xml:space="preserve">                    </w:t>
      </w:r>
      <w:proofErr w:type="gramStart"/>
      <w:r>
        <w:t>finish(</w:t>
      </w:r>
      <w:proofErr w:type="gramEnd"/>
      <w:r>
        <w:t>);</w:t>
      </w:r>
    </w:p>
    <w:p w14:paraId="60E71B7E" w14:textId="77777777" w:rsidR="00C427E4" w:rsidRDefault="00C427E4" w:rsidP="00C427E4">
      <w:pPr>
        <w:pStyle w:val="a7"/>
        <w:ind w:left="240" w:right="720" w:firstLine="180"/>
      </w:pPr>
      <w:r>
        <w:t xml:space="preserve">                }</w:t>
      </w:r>
    </w:p>
    <w:p w14:paraId="1D168FA3" w14:textId="77777777" w:rsidR="00C427E4" w:rsidRDefault="00C427E4" w:rsidP="00C427E4">
      <w:pPr>
        <w:pStyle w:val="a7"/>
        <w:ind w:left="240" w:right="720" w:firstLine="180"/>
      </w:pPr>
      <w:r>
        <w:t xml:space="preserve">            }</w:t>
      </w:r>
    </w:p>
    <w:p w14:paraId="0591120C" w14:textId="77777777" w:rsidR="00C427E4" w:rsidRDefault="00C427E4" w:rsidP="00C427E4">
      <w:pPr>
        <w:pStyle w:val="a7"/>
        <w:ind w:left="240" w:right="720" w:firstLine="180"/>
      </w:pPr>
    </w:p>
    <w:p w14:paraId="296E01D2" w14:textId="77777777" w:rsidR="00C427E4" w:rsidRDefault="00C427E4" w:rsidP="00C427E4">
      <w:pPr>
        <w:pStyle w:val="a7"/>
        <w:ind w:left="240" w:right="720" w:firstLine="180"/>
      </w:pPr>
      <w:r>
        <w:t xml:space="preserve">        });</w:t>
      </w:r>
    </w:p>
    <w:p w14:paraId="7C489640" w14:textId="77777777" w:rsidR="00C427E4" w:rsidRDefault="00C427E4" w:rsidP="00C427E4">
      <w:pPr>
        <w:pStyle w:val="a7"/>
        <w:ind w:left="240" w:right="720" w:firstLine="180"/>
      </w:pPr>
      <w:r>
        <w:t xml:space="preserve">    }</w:t>
      </w:r>
    </w:p>
    <w:p w14:paraId="07B9019A" w14:textId="77777777" w:rsidR="00C427E4" w:rsidRDefault="00C427E4" w:rsidP="00C427E4">
      <w:pPr>
        <w:pStyle w:val="a7"/>
        <w:ind w:left="240" w:right="720" w:firstLine="180"/>
      </w:pPr>
    </w:p>
    <w:p w14:paraId="5F7F173B" w14:textId="77777777" w:rsidR="00C427E4" w:rsidRDefault="00C427E4" w:rsidP="00C427E4">
      <w:pPr>
        <w:pStyle w:val="a7"/>
        <w:ind w:left="240" w:right="720" w:firstLine="180"/>
      </w:pPr>
      <w:r>
        <w:t xml:space="preserve">    private void </w:t>
      </w:r>
      <w:proofErr w:type="spellStart"/>
      <w:proofErr w:type="gramStart"/>
      <w:r>
        <w:t>fillData</w:t>
      </w:r>
      <w:proofErr w:type="spellEnd"/>
      <w:r>
        <w:t>(</w:t>
      </w:r>
      <w:proofErr w:type="gramEnd"/>
      <w:r>
        <w:t xml:space="preserve">Uri </w:t>
      </w:r>
      <w:proofErr w:type="spellStart"/>
      <w:r>
        <w:t>uri</w:t>
      </w:r>
      <w:proofErr w:type="spellEnd"/>
      <w:r>
        <w:t>) {</w:t>
      </w:r>
    </w:p>
    <w:p w14:paraId="29AB2BAB" w14:textId="77777777" w:rsidR="00C427E4" w:rsidRDefault="00C427E4" w:rsidP="00C427E4">
      <w:pPr>
        <w:pStyle w:val="a7"/>
        <w:ind w:left="240" w:right="720" w:firstLine="180"/>
      </w:pPr>
      <w:r>
        <w:t xml:space="preserve">        </w:t>
      </w:r>
      <w:proofErr w:type="gramStart"/>
      <w:r>
        <w:t>String[</w:t>
      </w:r>
      <w:proofErr w:type="gramEnd"/>
      <w:r>
        <w:t>] projection = {</w:t>
      </w:r>
      <w:proofErr w:type="spellStart"/>
      <w:r>
        <w:t>TodoTable.COLUMN_SUMMARY</w:t>
      </w:r>
      <w:proofErr w:type="spellEnd"/>
      <w:r>
        <w:t>,</w:t>
      </w:r>
    </w:p>
    <w:p w14:paraId="26B714EA" w14:textId="77777777" w:rsidR="00C427E4" w:rsidRDefault="00C427E4" w:rsidP="00C427E4">
      <w:pPr>
        <w:pStyle w:val="a7"/>
        <w:ind w:left="240" w:right="720" w:firstLine="180"/>
      </w:pPr>
      <w:r>
        <w:t xml:space="preserve">                </w:t>
      </w:r>
      <w:proofErr w:type="spellStart"/>
      <w:r>
        <w:t>TodoTable.COLUMN_DESCRIPTION</w:t>
      </w:r>
      <w:proofErr w:type="spellEnd"/>
      <w:r>
        <w:t xml:space="preserve">, </w:t>
      </w:r>
      <w:proofErr w:type="spellStart"/>
      <w:r>
        <w:t>TodoTable.COLUMN_CATEGORY</w:t>
      </w:r>
      <w:proofErr w:type="spellEnd"/>
      <w:r>
        <w:t>};</w:t>
      </w:r>
    </w:p>
    <w:p w14:paraId="58AA2E05" w14:textId="77777777" w:rsidR="00C427E4" w:rsidRDefault="00C427E4" w:rsidP="00C427E4">
      <w:pPr>
        <w:pStyle w:val="a7"/>
        <w:ind w:left="240" w:right="720" w:firstLine="180"/>
      </w:pPr>
      <w:r>
        <w:t xml:space="preserve">        Cursor </w:t>
      </w:r>
      <w:proofErr w:type="spellStart"/>
      <w:r>
        <w:t>cursor</w:t>
      </w:r>
      <w:proofErr w:type="spellEnd"/>
      <w:r>
        <w:t xml:space="preserve"> = </w:t>
      </w:r>
      <w:proofErr w:type="spellStart"/>
      <w:proofErr w:type="gramStart"/>
      <w:r>
        <w:t>getContentResolver</w:t>
      </w:r>
      <w:proofErr w:type="spellEnd"/>
      <w:r>
        <w:t>(</w:t>
      </w:r>
      <w:proofErr w:type="gramEnd"/>
      <w:r>
        <w:t>).query(</w:t>
      </w:r>
      <w:proofErr w:type="spellStart"/>
      <w:r>
        <w:t>uri</w:t>
      </w:r>
      <w:proofErr w:type="spellEnd"/>
      <w:r>
        <w:t>, projection, null, null,</w:t>
      </w:r>
    </w:p>
    <w:p w14:paraId="13B46DEE" w14:textId="77777777" w:rsidR="00C427E4" w:rsidRDefault="00C427E4" w:rsidP="00C427E4">
      <w:pPr>
        <w:pStyle w:val="a7"/>
        <w:ind w:left="240" w:right="720" w:firstLine="180"/>
      </w:pPr>
      <w:r>
        <w:t xml:space="preserve">                null);</w:t>
      </w:r>
    </w:p>
    <w:p w14:paraId="0BE9FD75" w14:textId="77777777" w:rsidR="00C427E4" w:rsidRDefault="00C427E4" w:rsidP="00C427E4">
      <w:pPr>
        <w:pStyle w:val="a7"/>
        <w:ind w:left="240" w:right="720" w:firstLine="180"/>
      </w:pPr>
      <w:r>
        <w:t xml:space="preserve">        if (</w:t>
      </w:r>
      <w:proofErr w:type="gramStart"/>
      <w:r>
        <w:t>cursor !</w:t>
      </w:r>
      <w:proofErr w:type="gramEnd"/>
      <w:r>
        <w:t>= null) {</w:t>
      </w:r>
    </w:p>
    <w:p w14:paraId="2AAD3B9C" w14:textId="77777777" w:rsidR="00C427E4" w:rsidRDefault="00C427E4" w:rsidP="00C427E4">
      <w:pPr>
        <w:pStyle w:val="a7"/>
        <w:ind w:left="240" w:right="720" w:firstLine="180"/>
      </w:pPr>
      <w:r>
        <w:t xml:space="preserve">            </w:t>
      </w:r>
      <w:proofErr w:type="spellStart"/>
      <w:proofErr w:type="gramStart"/>
      <w:r>
        <w:t>cursor.moveToFirst</w:t>
      </w:r>
      <w:proofErr w:type="spellEnd"/>
      <w:proofErr w:type="gramEnd"/>
      <w:r>
        <w:t>();</w:t>
      </w:r>
    </w:p>
    <w:p w14:paraId="52D49BCC" w14:textId="77777777" w:rsidR="00C427E4" w:rsidRDefault="00C427E4" w:rsidP="00C427E4">
      <w:pPr>
        <w:pStyle w:val="a7"/>
        <w:ind w:left="240" w:right="720" w:firstLine="180"/>
      </w:pPr>
      <w:r>
        <w:lastRenderedPageBreak/>
        <w:t xml:space="preserve">            String category = </w:t>
      </w:r>
      <w:proofErr w:type="spellStart"/>
      <w:proofErr w:type="gramStart"/>
      <w:r>
        <w:t>cursor.getString</w:t>
      </w:r>
      <w:proofErr w:type="spellEnd"/>
      <w:proofErr w:type="gramEnd"/>
      <w:r>
        <w:t>(cursor</w:t>
      </w:r>
    </w:p>
    <w:p w14:paraId="4169CFEE" w14:textId="77777777" w:rsidR="00C427E4" w:rsidRDefault="00C427E4" w:rsidP="00C427E4">
      <w:pPr>
        <w:pStyle w:val="a7"/>
        <w:ind w:left="240" w:right="720" w:firstLine="180"/>
      </w:pPr>
      <w:r>
        <w:t xml:space="preserve">                    </w:t>
      </w:r>
      <w:proofErr w:type="gramStart"/>
      <w:r>
        <w:t>.</w:t>
      </w:r>
      <w:proofErr w:type="spellStart"/>
      <w:r>
        <w:t>getColumnIndexOrThrow</w:t>
      </w:r>
      <w:proofErr w:type="spellEnd"/>
      <w:proofErr w:type="gramEnd"/>
      <w:r>
        <w:t>(</w:t>
      </w:r>
      <w:proofErr w:type="spellStart"/>
      <w:r>
        <w:t>TodoTable.COLUMN_CATEGORY</w:t>
      </w:r>
      <w:proofErr w:type="spellEnd"/>
      <w:r>
        <w:t>));</w:t>
      </w:r>
    </w:p>
    <w:p w14:paraId="135AA9BE" w14:textId="77777777" w:rsidR="00C427E4" w:rsidRDefault="00C427E4" w:rsidP="00C427E4">
      <w:pPr>
        <w:pStyle w:val="a7"/>
        <w:ind w:left="240" w:right="720" w:firstLine="180"/>
      </w:pPr>
    </w:p>
    <w:p w14:paraId="182E8E0E" w14:textId="77777777" w:rsidR="00C427E4" w:rsidRDefault="00C427E4" w:rsidP="00C427E4">
      <w:pPr>
        <w:pStyle w:val="a7"/>
        <w:ind w:left="240" w:right="720" w:firstLine="180"/>
      </w:pPr>
      <w:r>
        <w:t xml:space="preserve">            for (int </w:t>
      </w:r>
      <w:proofErr w:type="spellStart"/>
      <w:r>
        <w:t>i</w:t>
      </w:r>
      <w:proofErr w:type="spellEnd"/>
      <w:r>
        <w:t xml:space="preserve"> = 0; </w:t>
      </w:r>
      <w:proofErr w:type="spellStart"/>
      <w:r>
        <w:t>i</w:t>
      </w:r>
      <w:proofErr w:type="spellEnd"/>
      <w:r>
        <w:t xml:space="preserve"> &lt; </w:t>
      </w:r>
      <w:proofErr w:type="spellStart"/>
      <w:r>
        <w:t>mCategory.getCount</w:t>
      </w:r>
      <w:proofErr w:type="spellEnd"/>
      <w:r>
        <w:t xml:space="preserve">(); </w:t>
      </w:r>
      <w:proofErr w:type="spellStart"/>
      <w:r>
        <w:t>i</w:t>
      </w:r>
      <w:proofErr w:type="spellEnd"/>
      <w:r>
        <w:t>++) {</w:t>
      </w:r>
    </w:p>
    <w:p w14:paraId="4D0C731F" w14:textId="77777777" w:rsidR="00C427E4" w:rsidRDefault="00C427E4" w:rsidP="00C427E4">
      <w:pPr>
        <w:pStyle w:val="a7"/>
        <w:ind w:left="240" w:right="720" w:firstLine="180"/>
      </w:pPr>
    </w:p>
    <w:p w14:paraId="71A94367" w14:textId="77777777" w:rsidR="00C427E4" w:rsidRDefault="00C427E4" w:rsidP="00C427E4">
      <w:pPr>
        <w:pStyle w:val="a7"/>
        <w:ind w:left="240" w:right="720" w:firstLine="180"/>
      </w:pPr>
      <w:r>
        <w:t xml:space="preserve">                String s = (String) </w:t>
      </w:r>
      <w:proofErr w:type="spellStart"/>
      <w:r>
        <w:t>mCategory.getItemAtPosition</w:t>
      </w:r>
      <w:proofErr w:type="spellEnd"/>
      <w:r>
        <w:t>(</w:t>
      </w:r>
      <w:proofErr w:type="spellStart"/>
      <w:r>
        <w:t>i</w:t>
      </w:r>
      <w:proofErr w:type="spellEnd"/>
      <w:r>
        <w:t>);</w:t>
      </w:r>
    </w:p>
    <w:p w14:paraId="058BA9C7" w14:textId="77777777" w:rsidR="00C427E4" w:rsidRDefault="00C427E4" w:rsidP="00C427E4">
      <w:pPr>
        <w:pStyle w:val="a7"/>
        <w:ind w:left="240" w:right="720" w:firstLine="180"/>
      </w:pPr>
      <w:r>
        <w:t xml:space="preserve">                if (</w:t>
      </w:r>
      <w:proofErr w:type="spellStart"/>
      <w:proofErr w:type="gramStart"/>
      <w:r>
        <w:t>s.equalsIgnoreCase</w:t>
      </w:r>
      <w:proofErr w:type="spellEnd"/>
      <w:proofErr w:type="gramEnd"/>
      <w:r>
        <w:t>(category)) {</w:t>
      </w:r>
    </w:p>
    <w:p w14:paraId="59FCE55F" w14:textId="77777777" w:rsidR="00C427E4" w:rsidRDefault="00C427E4" w:rsidP="00C427E4">
      <w:pPr>
        <w:pStyle w:val="a7"/>
        <w:ind w:left="240" w:right="720" w:firstLine="180"/>
      </w:pPr>
      <w:r>
        <w:t xml:space="preserve">                    </w:t>
      </w:r>
      <w:proofErr w:type="spellStart"/>
      <w:r>
        <w:t>mCategory.setSelection</w:t>
      </w:r>
      <w:proofErr w:type="spellEnd"/>
      <w:r>
        <w:t>(</w:t>
      </w:r>
      <w:proofErr w:type="spellStart"/>
      <w:r>
        <w:t>i</w:t>
      </w:r>
      <w:proofErr w:type="spellEnd"/>
      <w:r>
        <w:t>);</w:t>
      </w:r>
    </w:p>
    <w:p w14:paraId="55F8628C" w14:textId="77777777" w:rsidR="00C427E4" w:rsidRDefault="00C427E4" w:rsidP="00C427E4">
      <w:pPr>
        <w:pStyle w:val="a7"/>
        <w:ind w:left="240" w:right="720" w:firstLine="180"/>
      </w:pPr>
      <w:r>
        <w:t xml:space="preserve">                }</w:t>
      </w:r>
    </w:p>
    <w:p w14:paraId="34E98A6C" w14:textId="77777777" w:rsidR="00C427E4" w:rsidRDefault="00C427E4" w:rsidP="00C427E4">
      <w:pPr>
        <w:pStyle w:val="a7"/>
        <w:ind w:left="240" w:right="720" w:firstLine="180"/>
      </w:pPr>
      <w:r>
        <w:t xml:space="preserve">            }</w:t>
      </w:r>
    </w:p>
    <w:p w14:paraId="7E702AD8" w14:textId="77777777" w:rsidR="00C427E4" w:rsidRDefault="00C427E4" w:rsidP="00C427E4">
      <w:pPr>
        <w:pStyle w:val="a7"/>
        <w:ind w:left="240" w:right="720" w:firstLine="180"/>
      </w:pPr>
    </w:p>
    <w:p w14:paraId="3028A9F7" w14:textId="77777777" w:rsidR="00C427E4" w:rsidRDefault="00C427E4" w:rsidP="00C427E4">
      <w:pPr>
        <w:pStyle w:val="a7"/>
        <w:ind w:left="240" w:right="720" w:firstLine="180"/>
      </w:pPr>
      <w:r>
        <w:t xml:space="preserve">            </w:t>
      </w:r>
      <w:proofErr w:type="spellStart"/>
      <w:r>
        <w:t>mTitleText.setText</w:t>
      </w:r>
      <w:proofErr w:type="spellEnd"/>
      <w:r>
        <w:t>(</w:t>
      </w:r>
      <w:proofErr w:type="spellStart"/>
      <w:proofErr w:type="gramStart"/>
      <w:r>
        <w:t>cursor.getString</w:t>
      </w:r>
      <w:proofErr w:type="spellEnd"/>
      <w:proofErr w:type="gramEnd"/>
      <w:r>
        <w:t>(cursor</w:t>
      </w:r>
    </w:p>
    <w:p w14:paraId="230D2832" w14:textId="77777777" w:rsidR="00C427E4" w:rsidRDefault="00C427E4" w:rsidP="00C427E4">
      <w:pPr>
        <w:pStyle w:val="a7"/>
        <w:ind w:left="240" w:right="720" w:firstLine="180"/>
      </w:pPr>
      <w:r>
        <w:t xml:space="preserve">                    </w:t>
      </w:r>
      <w:proofErr w:type="gramStart"/>
      <w:r>
        <w:t>.</w:t>
      </w:r>
      <w:proofErr w:type="spellStart"/>
      <w:r>
        <w:t>getColumnIndexOrThrow</w:t>
      </w:r>
      <w:proofErr w:type="spellEnd"/>
      <w:proofErr w:type="gramEnd"/>
      <w:r>
        <w:t>(</w:t>
      </w:r>
      <w:proofErr w:type="spellStart"/>
      <w:r>
        <w:t>TodoTable.COLUMN_SUMMARY</w:t>
      </w:r>
      <w:proofErr w:type="spellEnd"/>
      <w:r>
        <w:t>)));</w:t>
      </w:r>
    </w:p>
    <w:p w14:paraId="4ACBDA3C" w14:textId="77777777" w:rsidR="00C427E4" w:rsidRDefault="00C427E4" w:rsidP="00C427E4">
      <w:pPr>
        <w:pStyle w:val="a7"/>
        <w:ind w:left="240" w:right="720" w:firstLine="180"/>
      </w:pPr>
      <w:r>
        <w:t xml:space="preserve">            </w:t>
      </w:r>
      <w:proofErr w:type="spellStart"/>
      <w:r>
        <w:t>mBodyText.setText</w:t>
      </w:r>
      <w:proofErr w:type="spellEnd"/>
      <w:r>
        <w:t>(</w:t>
      </w:r>
      <w:proofErr w:type="spellStart"/>
      <w:proofErr w:type="gramStart"/>
      <w:r>
        <w:t>cursor.getString</w:t>
      </w:r>
      <w:proofErr w:type="spellEnd"/>
      <w:proofErr w:type="gramEnd"/>
      <w:r>
        <w:t>(cursor</w:t>
      </w:r>
    </w:p>
    <w:p w14:paraId="098001FF" w14:textId="77777777" w:rsidR="00C427E4" w:rsidRDefault="00C427E4" w:rsidP="00C427E4">
      <w:pPr>
        <w:pStyle w:val="a7"/>
        <w:ind w:left="240" w:right="720" w:firstLine="180"/>
      </w:pPr>
      <w:r>
        <w:t xml:space="preserve">                    </w:t>
      </w:r>
      <w:proofErr w:type="gramStart"/>
      <w:r>
        <w:t>.</w:t>
      </w:r>
      <w:proofErr w:type="spellStart"/>
      <w:r>
        <w:t>getColumnIndexOrThrow</w:t>
      </w:r>
      <w:proofErr w:type="spellEnd"/>
      <w:proofErr w:type="gramEnd"/>
      <w:r>
        <w:t>(</w:t>
      </w:r>
      <w:proofErr w:type="spellStart"/>
      <w:r>
        <w:t>TodoTable.COLUMN_DESCRIPTION</w:t>
      </w:r>
      <w:proofErr w:type="spellEnd"/>
      <w:r>
        <w:t>)));</w:t>
      </w:r>
    </w:p>
    <w:p w14:paraId="0ED95115" w14:textId="77777777" w:rsidR="00C427E4" w:rsidRDefault="00C427E4" w:rsidP="00C427E4">
      <w:pPr>
        <w:pStyle w:val="a7"/>
        <w:ind w:left="240" w:right="720" w:firstLine="180"/>
      </w:pPr>
    </w:p>
    <w:p w14:paraId="42084402" w14:textId="77777777" w:rsidR="00C427E4" w:rsidRDefault="00C427E4" w:rsidP="00C427E4">
      <w:pPr>
        <w:pStyle w:val="a7"/>
        <w:ind w:left="240" w:right="720" w:firstLine="180"/>
      </w:pPr>
      <w:r>
        <w:t xml:space="preserve">            // always close the cursor</w:t>
      </w:r>
    </w:p>
    <w:p w14:paraId="5225CF1A" w14:textId="77777777" w:rsidR="00C427E4" w:rsidRDefault="00C427E4" w:rsidP="00C427E4">
      <w:pPr>
        <w:pStyle w:val="a7"/>
        <w:ind w:left="240" w:right="720" w:firstLine="180"/>
      </w:pPr>
      <w:r>
        <w:t xml:space="preserve">            </w:t>
      </w:r>
      <w:proofErr w:type="spellStart"/>
      <w:proofErr w:type="gramStart"/>
      <w:r>
        <w:t>cursor.close</w:t>
      </w:r>
      <w:proofErr w:type="spellEnd"/>
      <w:proofErr w:type="gramEnd"/>
      <w:r>
        <w:t>();</w:t>
      </w:r>
    </w:p>
    <w:p w14:paraId="0F86F223" w14:textId="77777777" w:rsidR="00C427E4" w:rsidRDefault="00C427E4" w:rsidP="00C427E4">
      <w:pPr>
        <w:pStyle w:val="a7"/>
        <w:ind w:left="240" w:right="720" w:firstLine="180"/>
      </w:pPr>
      <w:r>
        <w:t xml:space="preserve">        }</w:t>
      </w:r>
    </w:p>
    <w:p w14:paraId="4703EC73" w14:textId="77777777" w:rsidR="00C427E4" w:rsidRDefault="00C427E4" w:rsidP="00C427E4">
      <w:pPr>
        <w:pStyle w:val="a7"/>
        <w:ind w:left="240" w:right="720" w:firstLine="180"/>
      </w:pPr>
      <w:r>
        <w:t xml:space="preserve">    }</w:t>
      </w:r>
    </w:p>
    <w:p w14:paraId="7C92D968" w14:textId="77777777" w:rsidR="00C427E4" w:rsidRDefault="00C427E4" w:rsidP="00C427E4">
      <w:pPr>
        <w:pStyle w:val="a7"/>
        <w:ind w:left="240" w:right="720" w:firstLine="180"/>
      </w:pPr>
    </w:p>
    <w:p w14:paraId="28AB5E9F" w14:textId="77777777" w:rsidR="00C427E4" w:rsidRDefault="00C427E4" w:rsidP="00C427E4">
      <w:pPr>
        <w:pStyle w:val="a7"/>
        <w:ind w:left="240" w:right="720" w:firstLine="180"/>
      </w:pPr>
      <w:r>
        <w:t xml:space="preserve">    protected void </w:t>
      </w:r>
      <w:proofErr w:type="spellStart"/>
      <w:proofErr w:type="gramStart"/>
      <w:r>
        <w:t>onSaveInstanceState</w:t>
      </w:r>
      <w:proofErr w:type="spellEnd"/>
      <w:r>
        <w:t>(</w:t>
      </w:r>
      <w:proofErr w:type="gramEnd"/>
      <w:r>
        <w:t xml:space="preserve">Bundle </w:t>
      </w:r>
      <w:proofErr w:type="spellStart"/>
      <w:r>
        <w:t>outState</w:t>
      </w:r>
      <w:proofErr w:type="spellEnd"/>
      <w:r>
        <w:t>) {</w:t>
      </w:r>
    </w:p>
    <w:p w14:paraId="5159CCB5" w14:textId="77777777" w:rsidR="00C427E4" w:rsidRDefault="00C427E4" w:rsidP="00C427E4">
      <w:pPr>
        <w:pStyle w:val="a7"/>
        <w:ind w:left="240" w:right="720" w:firstLine="180"/>
      </w:pPr>
      <w:r>
        <w:t xml:space="preserve">        </w:t>
      </w:r>
      <w:proofErr w:type="spellStart"/>
      <w:proofErr w:type="gramStart"/>
      <w:r>
        <w:t>super.onSaveInstanceState</w:t>
      </w:r>
      <w:proofErr w:type="spellEnd"/>
      <w:proofErr w:type="gramEnd"/>
      <w:r>
        <w:t>(</w:t>
      </w:r>
      <w:proofErr w:type="spellStart"/>
      <w:r>
        <w:t>outState</w:t>
      </w:r>
      <w:proofErr w:type="spellEnd"/>
      <w:r>
        <w:t>);</w:t>
      </w:r>
    </w:p>
    <w:p w14:paraId="7D0F1883" w14:textId="77777777" w:rsidR="00C427E4" w:rsidRDefault="00C427E4" w:rsidP="00C427E4">
      <w:pPr>
        <w:pStyle w:val="a7"/>
        <w:ind w:left="240" w:right="720" w:firstLine="180"/>
      </w:pPr>
      <w:r>
        <w:t xml:space="preserve">        </w:t>
      </w:r>
      <w:proofErr w:type="spellStart"/>
      <w:proofErr w:type="gramStart"/>
      <w:r>
        <w:t>saveState</w:t>
      </w:r>
      <w:proofErr w:type="spellEnd"/>
      <w:r>
        <w:t>(</w:t>
      </w:r>
      <w:proofErr w:type="gramEnd"/>
      <w:r>
        <w:t>);</w:t>
      </w:r>
    </w:p>
    <w:p w14:paraId="472C54D9" w14:textId="77777777" w:rsidR="00C427E4" w:rsidRDefault="00C427E4" w:rsidP="00C427E4">
      <w:pPr>
        <w:pStyle w:val="a7"/>
        <w:ind w:left="240" w:right="720" w:firstLine="180"/>
      </w:pPr>
      <w:r>
        <w:t xml:space="preserve">        </w:t>
      </w:r>
      <w:proofErr w:type="spellStart"/>
      <w:r>
        <w:t>outState.putParcelable</w:t>
      </w:r>
      <w:proofErr w:type="spellEnd"/>
      <w:r>
        <w:t>(</w:t>
      </w:r>
      <w:proofErr w:type="spellStart"/>
      <w:r>
        <w:t>MyTodoContentProvider.CONTENT_ITEM_TYPE</w:t>
      </w:r>
      <w:proofErr w:type="spellEnd"/>
      <w:r>
        <w:t xml:space="preserve">, </w:t>
      </w:r>
      <w:proofErr w:type="spellStart"/>
      <w:r>
        <w:t>todoUri</w:t>
      </w:r>
      <w:proofErr w:type="spellEnd"/>
      <w:r>
        <w:t>);</w:t>
      </w:r>
    </w:p>
    <w:p w14:paraId="0ABFDB08" w14:textId="77777777" w:rsidR="00C427E4" w:rsidRDefault="00C427E4" w:rsidP="00C427E4">
      <w:pPr>
        <w:pStyle w:val="a7"/>
        <w:ind w:left="240" w:right="720" w:firstLine="180"/>
      </w:pPr>
      <w:r>
        <w:t xml:space="preserve">    }</w:t>
      </w:r>
    </w:p>
    <w:p w14:paraId="7D427F58" w14:textId="77777777" w:rsidR="00C427E4" w:rsidRDefault="00C427E4" w:rsidP="00C427E4">
      <w:pPr>
        <w:pStyle w:val="a7"/>
        <w:ind w:left="240" w:right="720" w:firstLine="180"/>
      </w:pPr>
    </w:p>
    <w:p w14:paraId="7B1C5112" w14:textId="77777777" w:rsidR="00C427E4" w:rsidRDefault="00C427E4" w:rsidP="00C427E4">
      <w:pPr>
        <w:pStyle w:val="a7"/>
        <w:ind w:left="240" w:right="720" w:firstLine="180"/>
      </w:pPr>
      <w:r>
        <w:t xml:space="preserve">    @Override</w:t>
      </w:r>
    </w:p>
    <w:p w14:paraId="085F145B" w14:textId="77777777" w:rsidR="00C427E4" w:rsidRDefault="00C427E4" w:rsidP="00C427E4">
      <w:pPr>
        <w:pStyle w:val="a7"/>
        <w:ind w:left="240" w:right="720" w:firstLine="180"/>
      </w:pPr>
      <w:r>
        <w:t xml:space="preserve">    protected void </w:t>
      </w:r>
      <w:proofErr w:type="spellStart"/>
      <w:proofErr w:type="gramStart"/>
      <w:r>
        <w:t>onPause</w:t>
      </w:r>
      <w:proofErr w:type="spellEnd"/>
      <w:r>
        <w:t>(</w:t>
      </w:r>
      <w:proofErr w:type="gramEnd"/>
      <w:r>
        <w:t>) {</w:t>
      </w:r>
    </w:p>
    <w:p w14:paraId="429CA16E" w14:textId="77777777" w:rsidR="00C427E4" w:rsidRDefault="00C427E4" w:rsidP="00C427E4">
      <w:pPr>
        <w:pStyle w:val="a7"/>
        <w:ind w:left="240" w:right="720" w:firstLine="180"/>
      </w:pPr>
      <w:r>
        <w:t xml:space="preserve">        </w:t>
      </w:r>
      <w:proofErr w:type="spellStart"/>
      <w:proofErr w:type="gramStart"/>
      <w:r>
        <w:t>super.onPause</w:t>
      </w:r>
      <w:proofErr w:type="spellEnd"/>
      <w:proofErr w:type="gramEnd"/>
      <w:r>
        <w:t>();</w:t>
      </w:r>
    </w:p>
    <w:p w14:paraId="0DE9BF8C" w14:textId="77777777" w:rsidR="00C427E4" w:rsidRDefault="00C427E4" w:rsidP="00C427E4">
      <w:pPr>
        <w:pStyle w:val="a7"/>
        <w:ind w:left="240" w:right="720" w:firstLine="180"/>
      </w:pPr>
      <w:r>
        <w:lastRenderedPageBreak/>
        <w:t xml:space="preserve">        </w:t>
      </w:r>
      <w:proofErr w:type="spellStart"/>
      <w:proofErr w:type="gramStart"/>
      <w:r>
        <w:t>saveState</w:t>
      </w:r>
      <w:proofErr w:type="spellEnd"/>
      <w:r>
        <w:t>(</w:t>
      </w:r>
      <w:proofErr w:type="gramEnd"/>
      <w:r>
        <w:t>);</w:t>
      </w:r>
    </w:p>
    <w:p w14:paraId="5B661561" w14:textId="77777777" w:rsidR="00C427E4" w:rsidRDefault="00C427E4" w:rsidP="00C427E4">
      <w:pPr>
        <w:pStyle w:val="a7"/>
        <w:ind w:left="240" w:right="720" w:firstLine="180"/>
      </w:pPr>
      <w:r>
        <w:t xml:space="preserve">    }</w:t>
      </w:r>
    </w:p>
    <w:p w14:paraId="764F1AED" w14:textId="77777777" w:rsidR="00C427E4" w:rsidRDefault="00C427E4" w:rsidP="00C427E4">
      <w:pPr>
        <w:pStyle w:val="a7"/>
        <w:ind w:left="240" w:right="720" w:firstLine="180"/>
      </w:pPr>
    </w:p>
    <w:p w14:paraId="53C8FD7E" w14:textId="77777777" w:rsidR="00C427E4" w:rsidRDefault="00C427E4" w:rsidP="00C427E4">
      <w:pPr>
        <w:pStyle w:val="a7"/>
        <w:ind w:left="240" w:right="720" w:firstLine="180"/>
      </w:pPr>
      <w:r>
        <w:t xml:space="preserve">    private void </w:t>
      </w:r>
      <w:proofErr w:type="spellStart"/>
      <w:proofErr w:type="gramStart"/>
      <w:r>
        <w:t>saveState</w:t>
      </w:r>
      <w:proofErr w:type="spellEnd"/>
      <w:r>
        <w:t>(</w:t>
      </w:r>
      <w:proofErr w:type="gramEnd"/>
      <w:r>
        <w:t>) {</w:t>
      </w:r>
    </w:p>
    <w:p w14:paraId="60B1AD4D" w14:textId="77777777" w:rsidR="00C427E4" w:rsidRDefault="00C427E4" w:rsidP="00C427E4">
      <w:pPr>
        <w:pStyle w:val="a7"/>
        <w:ind w:left="240" w:right="720" w:firstLine="180"/>
      </w:pPr>
      <w:r>
        <w:t xml:space="preserve">        String category = (String) </w:t>
      </w:r>
      <w:proofErr w:type="spellStart"/>
      <w:r>
        <w:t>mCategory.getSelectedItem</w:t>
      </w:r>
      <w:proofErr w:type="spellEnd"/>
      <w:r>
        <w:t>();</w:t>
      </w:r>
    </w:p>
    <w:p w14:paraId="1B525DB5" w14:textId="77777777" w:rsidR="00C427E4" w:rsidRDefault="00C427E4" w:rsidP="00C427E4">
      <w:pPr>
        <w:pStyle w:val="a7"/>
        <w:ind w:left="240" w:right="720" w:firstLine="180"/>
      </w:pPr>
      <w:r>
        <w:t xml:space="preserve">        String summary = </w:t>
      </w:r>
      <w:proofErr w:type="spellStart"/>
      <w:r>
        <w:t>mTitleText.getText</w:t>
      </w:r>
      <w:proofErr w:type="spellEnd"/>
      <w:r>
        <w:t>(</w:t>
      </w:r>
      <w:proofErr w:type="gramStart"/>
      <w:r>
        <w:t>).</w:t>
      </w:r>
      <w:proofErr w:type="spellStart"/>
      <w:r>
        <w:t>toString</w:t>
      </w:r>
      <w:proofErr w:type="spellEnd"/>
      <w:proofErr w:type="gramEnd"/>
      <w:r>
        <w:t>();</w:t>
      </w:r>
    </w:p>
    <w:p w14:paraId="41E1B076" w14:textId="77777777" w:rsidR="00C427E4" w:rsidRDefault="00C427E4" w:rsidP="00C427E4">
      <w:pPr>
        <w:pStyle w:val="a7"/>
        <w:ind w:left="240" w:right="720" w:firstLine="180"/>
      </w:pPr>
      <w:r>
        <w:t xml:space="preserve">        String description = </w:t>
      </w:r>
      <w:proofErr w:type="spellStart"/>
      <w:r>
        <w:t>mBodyText.getText</w:t>
      </w:r>
      <w:proofErr w:type="spellEnd"/>
      <w:r>
        <w:t>(</w:t>
      </w:r>
      <w:proofErr w:type="gramStart"/>
      <w:r>
        <w:t>).</w:t>
      </w:r>
      <w:proofErr w:type="spellStart"/>
      <w:r>
        <w:t>toString</w:t>
      </w:r>
      <w:proofErr w:type="spellEnd"/>
      <w:proofErr w:type="gramEnd"/>
      <w:r>
        <w:t>();</w:t>
      </w:r>
    </w:p>
    <w:p w14:paraId="0A3B7231" w14:textId="77777777" w:rsidR="00C427E4" w:rsidRDefault="00C427E4" w:rsidP="00C427E4">
      <w:pPr>
        <w:pStyle w:val="a7"/>
        <w:ind w:left="240" w:right="720" w:firstLine="180"/>
      </w:pPr>
    </w:p>
    <w:p w14:paraId="259874AE" w14:textId="77777777" w:rsidR="00C427E4" w:rsidRDefault="00C427E4" w:rsidP="00C427E4">
      <w:pPr>
        <w:pStyle w:val="a7"/>
        <w:ind w:left="240" w:right="720" w:firstLine="180"/>
      </w:pPr>
      <w:r>
        <w:t xml:space="preserve">        // only save if either summary or description</w:t>
      </w:r>
    </w:p>
    <w:p w14:paraId="64C0F77F" w14:textId="77777777" w:rsidR="00C427E4" w:rsidRDefault="00C427E4" w:rsidP="00C427E4">
      <w:pPr>
        <w:pStyle w:val="a7"/>
        <w:ind w:left="240" w:right="720" w:firstLine="180"/>
      </w:pPr>
      <w:r>
        <w:t xml:space="preserve">        // is available</w:t>
      </w:r>
    </w:p>
    <w:p w14:paraId="59E3BD7E" w14:textId="77777777" w:rsidR="00C427E4" w:rsidRDefault="00C427E4" w:rsidP="00C427E4">
      <w:pPr>
        <w:pStyle w:val="a7"/>
        <w:ind w:left="240" w:right="720" w:firstLine="180"/>
      </w:pPr>
    </w:p>
    <w:p w14:paraId="10E97C5E" w14:textId="77777777" w:rsidR="00C427E4" w:rsidRDefault="00C427E4" w:rsidP="00C427E4">
      <w:pPr>
        <w:pStyle w:val="a7"/>
        <w:ind w:left="240" w:right="720" w:firstLine="180"/>
      </w:pPr>
      <w:r>
        <w:t xml:space="preserve">        if (</w:t>
      </w:r>
      <w:proofErr w:type="spellStart"/>
      <w:proofErr w:type="gramStart"/>
      <w:r>
        <w:t>description.length</w:t>
      </w:r>
      <w:proofErr w:type="spellEnd"/>
      <w:proofErr w:type="gramEnd"/>
      <w:r>
        <w:t xml:space="preserve">() == 0 &amp;&amp; </w:t>
      </w:r>
      <w:proofErr w:type="spellStart"/>
      <w:r>
        <w:t>summary.length</w:t>
      </w:r>
      <w:proofErr w:type="spellEnd"/>
      <w:r>
        <w:t>() == 0) {</w:t>
      </w:r>
    </w:p>
    <w:p w14:paraId="6854E3B5" w14:textId="77777777" w:rsidR="00C427E4" w:rsidRDefault="00C427E4" w:rsidP="00C427E4">
      <w:pPr>
        <w:pStyle w:val="a7"/>
        <w:ind w:left="240" w:right="720" w:firstLine="180"/>
      </w:pPr>
      <w:r>
        <w:t xml:space="preserve">            return;</w:t>
      </w:r>
    </w:p>
    <w:p w14:paraId="1BB0947C" w14:textId="77777777" w:rsidR="00C427E4" w:rsidRDefault="00C427E4" w:rsidP="00C427E4">
      <w:pPr>
        <w:pStyle w:val="a7"/>
        <w:ind w:left="240" w:right="720" w:firstLine="180"/>
      </w:pPr>
      <w:r>
        <w:t xml:space="preserve">        }</w:t>
      </w:r>
    </w:p>
    <w:p w14:paraId="603D2AF1" w14:textId="77777777" w:rsidR="00C427E4" w:rsidRDefault="00C427E4" w:rsidP="00C427E4">
      <w:pPr>
        <w:pStyle w:val="a7"/>
        <w:ind w:left="240" w:right="720" w:firstLine="180"/>
      </w:pPr>
    </w:p>
    <w:p w14:paraId="25A54DD9" w14:textId="77777777" w:rsidR="00C427E4" w:rsidRDefault="00C427E4" w:rsidP="00C427E4">
      <w:pPr>
        <w:pStyle w:val="a7"/>
        <w:ind w:left="240" w:right="720" w:firstLine="180"/>
      </w:pPr>
      <w:r>
        <w:t xml:space="preserve">        </w:t>
      </w:r>
      <w:proofErr w:type="spellStart"/>
      <w:r>
        <w:t>ContentValues</w:t>
      </w:r>
      <w:proofErr w:type="spellEnd"/>
      <w:r>
        <w:t xml:space="preserve"> values = new </w:t>
      </w:r>
      <w:proofErr w:type="spellStart"/>
      <w:proofErr w:type="gramStart"/>
      <w:r>
        <w:t>ContentValues</w:t>
      </w:r>
      <w:proofErr w:type="spellEnd"/>
      <w:r>
        <w:t>(</w:t>
      </w:r>
      <w:proofErr w:type="gramEnd"/>
      <w:r>
        <w:t>);</w:t>
      </w:r>
    </w:p>
    <w:p w14:paraId="51A83FB1" w14:textId="77777777" w:rsidR="00C427E4" w:rsidRDefault="00C427E4" w:rsidP="00C427E4">
      <w:pPr>
        <w:pStyle w:val="a7"/>
        <w:ind w:left="240" w:right="720" w:firstLine="180"/>
      </w:pPr>
      <w:r>
        <w:t xml:space="preserve">        </w:t>
      </w:r>
      <w:proofErr w:type="spellStart"/>
      <w:proofErr w:type="gramStart"/>
      <w:r>
        <w:t>values.put</w:t>
      </w:r>
      <w:proofErr w:type="spellEnd"/>
      <w:r>
        <w:t>(</w:t>
      </w:r>
      <w:proofErr w:type="spellStart"/>
      <w:proofErr w:type="gramEnd"/>
      <w:r>
        <w:t>TodoTable.COLUMN_CATEGORY</w:t>
      </w:r>
      <w:proofErr w:type="spellEnd"/>
      <w:r>
        <w:t>, category);</w:t>
      </w:r>
    </w:p>
    <w:p w14:paraId="3EA05C8A" w14:textId="77777777" w:rsidR="00C427E4" w:rsidRDefault="00C427E4" w:rsidP="00C427E4">
      <w:pPr>
        <w:pStyle w:val="a7"/>
        <w:ind w:left="240" w:right="720" w:firstLine="180"/>
      </w:pPr>
      <w:r>
        <w:t xml:space="preserve">        </w:t>
      </w:r>
      <w:proofErr w:type="spellStart"/>
      <w:proofErr w:type="gramStart"/>
      <w:r>
        <w:t>values.put</w:t>
      </w:r>
      <w:proofErr w:type="spellEnd"/>
      <w:r>
        <w:t>(</w:t>
      </w:r>
      <w:proofErr w:type="spellStart"/>
      <w:proofErr w:type="gramEnd"/>
      <w:r>
        <w:t>TodoTable.COLUMN_SUMMARY</w:t>
      </w:r>
      <w:proofErr w:type="spellEnd"/>
      <w:r>
        <w:t>, summary);</w:t>
      </w:r>
    </w:p>
    <w:p w14:paraId="290B01E9" w14:textId="77777777" w:rsidR="00C427E4" w:rsidRDefault="00C427E4" w:rsidP="00C427E4">
      <w:pPr>
        <w:pStyle w:val="a7"/>
        <w:ind w:left="240" w:right="720" w:firstLine="180"/>
      </w:pPr>
      <w:r>
        <w:t xml:space="preserve">        </w:t>
      </w:r>
      <w:proofErr w:type="spellStart"/>
      <w:proofErr w:type="gramStart"/>
      <w:r>
        <w:t>values.put</w:t>
      </w:r>
      <w:proofErr w:type="spellEnd"/>
      <w:r>
        <w:t>(</w:t>
      </w:r>
      <w:proofErr w:type="spellStart"/>
      <w:proofErr w:type="gramEnd"/>
      <w:r>
        <w:t>TodoTable.COLUMN_DESCRIPTION</w:t>
      </w:r>
      <w:proofErr w:type="spellEnd"/>
      <w:r>
        <w:t>, description);</w:t>
      </w:r>
    </w:p>
    <w:p w14:paraId="26551113" w14:textId="77777777" w:rsidR="00C427E4" w:rsidRDefault="00C427E4" w:rsidP="00C427E4">
      <w:pPr>
        <w:pStyle w:val="a7"/>
        <w:ind w:left="240" w:right="720" w:firstLine="180"/>
      </w:pPr>
    </w:p>
    <w:p w14:paraId="287CE00B" w14:textId="77777777" w:rsidR="00C427E4" w:rsidRDefault="00C427E4" w:rsidP="00C427E4">
      <w:pPr>
        <w:pStyle w:val="a7"/>
        <w:ind w:left="240" w:right="720" w:firstLine="180"/>
      </w:pPr>
      <w:r>
        <w:t xml:space="preserve">        if (</w:t>
      </w:r>
      <w:proofErr w:type="spellStart"/>
      <w:r>
        <w:t>todoUri</w:t>
      </w:r>
      <w:proofErr w:type="spellEnd"/>
      <w:r>
        <w:t xml:space="preserve"> == null) {</w:t>
      </w:r>
    </w:p>
    <w:p w14:paraId="59ABCD2D" w14:textId="77777777" w:rsidR="00C427E4" w:rsidRDefault="00C427E4" w:rsidP="00C427E4">
      <w:pPr>
        <w:pStyle w:val="a7"/>
        <w:ind w:left="240" w:right="720" w:firstLine="180"/>
      </w:pPr>
      <w:r>
        <w:t xml:space="preserve">            // New </w:t>
      </w:r>
      <w:proofErr w:type="spellStart"/>
      <w:r>
        <w:t>todo</w:t>
      </w:r>
      <w:proofErr w:type="spellEnd"/>
    </w:p>
    <w:p w14:paraId="2EEB269E" w14:textId="77777777" w:rsidR="00C427E4" w:rsidRDefault="00C427E4" w:rsidP="00C427E4">
      <w:pPr>
        <w:pStyle w:val="a7"/>
        <w:ind w:left="240" w:right="720" w:firstLine="180"/>
      </w:pPr>
      <w:r>
        <w:t xml:space="preserve">            </w:t>
      </w:r>
      <w:proofErr w:type="spellStart"/>
      <w:r>
        <w:t>todoUri</w:t>
      </w:r>
      <w:proofErr w:type="spellEnd"/>
      <w:r>
        <w:t xml:space="preserve"> = </w:t>
      </w:r>
      <w:proofErr w:type="spellStart"/>
      <w:proofErr w:type="gramStart"/>
      <w:r>
        <w:t>getContentResolver</w:t>
      </w:r>
      <w:proofErr w:type="spellEnd"/>
      <w:r>
        <w:t>(</w:t>
      </w:r>
      <w:proofErr w:type="gramEnd"/>
      <w:r>
        <w:t>).insert(</w:t>
      </w:r>
    </w:p>
    <w:p w14:paraId="0E354B20" w14:textId="77777777" w:rsidR="00C427E4" w:rsidRDefault="00C427E4" w:rsidP="00C427E4">
      <w:pPr>
        <w:pStyle w:val="a7"/>
        <w:ind w:left="240" w:right="720" w:firstLine="180"/>
      </w:pPr>
      <w:r>
        <w:t xml:space="preserve">                    </w:t>
      </w:r>
      <w:proofErr w:type="spellStart"/>
      <w:r>
        <w:t>MyTodoContentProvider.CONTENT_URI</w:t>
      </w:r>
      <w:proofErr w:type="spellEnd"/>
      <w:r>
        <w:t>, values);</w:t>
      </w:r>
    </w:p>
    <w:p w14:paraId="2D8FC84B" w14:textId="77777777" w:rsidR="00C427E4" w:rsidRDefault="00C427E4" w:rsidP="00C427E4">
      <w:pPr>
        <w:pStyle w:val="a7"/>
        <w:ind w:left="240" w:right="720" w:firstLine="180"/>
      </w:pPr>
      <w:r>
        <w:t xml:space="preserve">        } else {</w:t>
      </w:r>
    </w:p>
    <w:p w14:paraId="0003AB88" w14:textId="77777777" w:rsidR="00C427E4" w:rsidRDefault="00C427E4" w:rsidP="00C427E4">
      <w:pPr>
        <w:pStyle w:val="a7"/>
        <w:ind w:left="240" w:right="720" w:firstLine="180"/>
      </w:pPr>
      <w:r>
        <w:t xml:space="preserve">            // Update </w:t>
      </w:r>
      <w:proofErr w:type="spellStart"/>
      <w:r>
        <w:t>todo</w:t>
      </w:r>
      <w:proofErr w:type="spellEnd"/>
    </w:p>
    <w:p w14:paraId="27D8426B" w14:textId="77777777" w:rsidR="00C427E4" w:rsidRDefault="00C427E4" w:rsidP="00C427E4">
      <w:pPr>
        <w:pStyle w:val="a7"/>
        <w:ind w:left="240" w:right="720" w:firstLine="180"/>
      </w:pPr>
      <w:r>
        <w:t xml:space="preserve">            </w:t>
      </w:r>
      <w:proofErr w:type="spellStart"/>
      <w:proofErr w:type="gramStart"/>
      <w:r>
        <w:t>getContentResolver</w:t>
      </w:r>
      <w:proofErr w:type="spellEnd"/>
      <w:r>
        <w:t>(</w:t>
      </w:r>
      <w:proofErr w:type="gramEnd"/>
      <w:r>
        <w:t>).update(</w:t>
      </w:r>
      <w:proofErr w:type="spellStart"/>
      <w:r>
        <w:t>todoUri</w:t>
      </w:r>
      <w:proofErr w:type="spellEnd"/>
      <w:r>
        <w:t>, values, null, null);</w:t>
      </w:r>
    </w:p>
    <w:p w14:paraId="2E78DDB0" w14:textId="77777777" w:rsidR="00C427E4" w:rsidRDefault="00C427E4" w:rsidP="00C427E4">
      <w:pPr>
        <w:pStyle w:val="a7"/>
        <w:ind w:left="240" w:right="720" w:firstLine="180"/>
      </w:pPr>
      <w:r>
        <w:t xml:space="preserve">        }</w:t>
      </w:r>
    </w:p>
    <w:p w14:paraId="6DDD6FEE" w14:textId="77777777" w:rsidR="00C427E4" w:rsidRDefault="00C427E4" w:rsidP="00C427E4">
      <w:pPr>
        <w:pStyle w:val="a7"/>
        <w:ind w:left="240" w:right="720" w:firstLine="180"/>
      </w:pPr>
      <w:r>
        <w:t xml:space="preserve">    }</w:t>
      </w:r>
    </w:p>
    <w:p w14:paraId="631BEE7D" w14:textId="77777777" w:rsidR="00C427E4" w:rsidRDefault="00C427E4" w:rsidP="00C427E4">
      <w:pPr>
        <w:pStyle w:val="a7"/>
        <w:ind w:left="240" w:right="720" w:firstLine="180"/>
      </w:pPr>
    </w:p>
    <w:p w14:paraId="41991EBB" w14:textId="77777777" w:rsidR="00C427E4" w:rsidRDefault="00C427E4" w:rsidP="00C427E4">
      <w:pPr>
        <w:pStyle w:val="a7"/>
        <w:ind w:left="240" w:right="720" w:firstLine="180"/>
      </w:pPr>
      <w:r>
        <w:lastRenderedPageBreak/>
        <w:t xml:space="preserve">    private void </w:t>
      </w:r>
      <w:proofErr w:type="spellStart"/>
      <w:proofErr w:type="gramStart"/>
      <w:r>
        <w:t>makeToast</w:t>
      </w:r>
      <w:proofErr w:type="spellEnd"/>
      <w:r>
        <w:t>(</w:t>
      </w:r>
      <w:proofErr w:type="gramEnd"/>
      <w:r>
        <w:t>) {</w:t>
      </w:r>
    </w:p>
    <w:p w14:paraId="2A3CC64C" w14:textId="77777777" w:rsidR="00C427E4" w:rsidRDefault="00C427E4" w:rsidP="00C427E4">
      <w:pPr>
        <w:pStyle w:val="a7"/>
        <w:ind w:left="240" w:right="720" w:firstLine="180"/>
      </w:pPr>
      <w:r>
        <w:rPr>
          <w:rFonts w:hint="eastAsia"/>
        </w:rPr>
        <w:t xml:space="preserve">        </w:t>
      </w:r>
      <w:proofErr w:type="spellStart"/>
      <w:r>
        <w:rPr>
          <w:rFonts w:hint="eastAsia"/>
        </w:rPr>
        <w:t>Toast.makeText</w:t>
      </w:r>
      <w:proofErr w:type="spellEnd"/>
      <w:r>
        <w:rPr>
          <w:rFonts w:hint="eastAsia"/>
        </w:rPr>
        <w:t>(</w:t>
      </w:r>
      <w:proofErr w:type="spellStart"/>
      <w:r>
        <w:rPr>
          <w:rFonts w:hint="eastAsia"/>
        </w:rPr>
        <w:t>TodoDetailActivity.this</w:t>
      </w:r>
      <w:proofErr w:type="spellEnd"/>
      <w:r>
        <w:rPr>
          <w:rFonts w:hint="eastAsia"/>
        </w:rPr>
        <w:t>, "</w:t>
      </w:r>
      <w:r>
        <w:rPr>
          <w:rFonts w:hint="eastAsia"/>
        </w:rPr>
        <w:t>请添加标题</w:t>
      </w:r>
      <w:r>
        <w:rPr>
          <w:rFonts w:hint="eastAsia"/>
        </w:rPr>
        <w:t>",</w:t>
      </w:r>
    </w:p>
    <w:p w14:paraId="78902DB1" w14:textId="77777777" w:rsidR="00C427E4" w:rsidRDefault="00C427E4" w:rsidP="00C427E4">
      <w:pPr>
        <w:pStyle w:val="a7"/>
        <w:ind w:left="240" w:right="720" w:firstLine="180"/>
      </w:pPr>
      <w:r>
        <w:t xml:space="preserve">                </w:t>
      </w:r>
      <w:proofErr w:type="spellStart"/>
      <w:r>
        <w:t>Toast.LENGTH_LONG</w:t>
      </w:r>
      <w:proofErr w:type="spellEnd"/>
      <w:proofErr w:type="gramStart"/>
      <w:r>
        <w:t>).show</w:t>
      </w:r>
      <w:proofErr w:type="gramEnd"/>
      <w:r>
        <w:t>();</w:t>
      </w:r>
    </w:p>
    <w:p w14:paraId="4E35E892" w14:textId="77777777" w:rsidR="00C427E4" w:rsidRDefault="00C427E4" w:rsidP="00C427E4">
      <w:pPr>
        <w:pStyle w:val="a7"/>
        <w:ind w:left="240" w:right="720" w:firstLine="180"/>
      </w:pPr>
      <w:r>
        <w:t xml:space="preserve">    }</w:t>
      </w:r>
    </w:p>
    <w:p w14:paraId="5A120EC3" w14:textId="741B0558" w:rsidR="0082458E" w:rsidRDefault="00C427E4" w:rsidP="00C427E4">
      <w:pPr>
        <w:pStyle w:val="a7"/>
        <w:ind w:left="240" w:right="720" w:firstLine="180"/>
      </w:pPr>
      <w:r>
        <w:t>}</w:t>
      </w:r>
    </w:p>
    <w:p w14:paraId="4BA90392" w14:textId="1DEE0DE3" w:rsidR="00997125" w:rsidRDefault="00F2447B" w:rsidP="00F2447B">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58</w:t>
      </w:r>
      <w:r w:rsidR="00B46836">
        <w:fldChar w:fldCharType="end"/>
      </w:r>
    </w:p>
    <w:p w14:paraId="01CD2529" w14:textId="77777777" w:rsidR="0082458E" w:rsidRDefault="0082458E" w:rsidP="0082458E">
      <w:pPr>
        <w:rPr>
          <w:lang w:bidi="ar-SA"/>
        </w:rPr>
      </w:pPr>
      <w:r>
        <w:rPr>
          <w:rFonts w:hint="eastAsia"/>
          <w:lang w:bidi="ar-SA"/>
        </w:rPr>
        <w:t>结果</w:t>
      </w:r>
      <w:r>
        <w:rPr>
          <w:rFonts w:hint="eastAsia"/>
          <w:lang w:bidi="ar-SA"/>
        </w:rPr>
        <w:t xml:space="preserve"> AndroidManifest.xml </w:t>
      </w:r>
      <w:r>
        <w:rPr>
          <w:rFonts w:hint="eastAsia"/>
          <w:lang w:bidi="ar-SA"/>
        </w:rPr>
        <w:t>如下所示。</w:t>
      </w:r>
    </w:p>
    <w:p w14:paraId="1AE83E29" w14:textId="77777777" w:rsidR="00DC4259" w:rsidRDefault="00DC4259" w:rsidP="00DC4259">
      <w:pPr>
        <w:pStyle w:val="a7"/>
        <w:ind w:left="240" w:right="720" w:firstLine="180"/>
      </w:pPr>
      <w:r>
        <w:t>&lt;?xml version="1.0" encoding="utf-8"?&gt;</w:t>
      </w:r>
    </w:p>
    <w:p w14:paraId="5AA55B12" w14:textId="77777777" w:rsidR="00DC4259" w:rsidRDefault="00DC4259" w:rsidP="00DC4259">
      <w:pPr>
        <w:pStyle w:val="a7"/>
        <w:ind w:left="240" w:right="720" w:firstLine="180"/>
      </w:pPr>
      <w:r>
        <w:t xml:space="preserve">&lt;manifest </w:t>
      </w:r>
      <w:proofErr w:type="spellStart"/>
      <w:proofErr w:type="gramStart"/>
      <w:r>
        <w:t>xmlns:android</w:t>
      </w:r>
      <w:proofErr w:type="spellEnd"/>
      <w:proofErr w:type="gramEnd"/>
      <w:r>
        <w:t>="http://schemas.android.com/</w:t>
      </w:r>
      <w:proofErr w:type="spellStart"/>
      <w:r>
        <w:t>apk</w:t>
      </w:r>
      <w:proofErr w:type="spellEnd"/>
      <w:r>
        <w:t>/res/android"</w:t>
      </w:r>
    </w:p>
    <w:p w14:paraId="14A3B9E0" w14:textId="77777777" w:rsidR="00DC4259" w:rsidRDefault="00DC4259" w:rsidP="00DC4259">
      <w:pPr>
        <w:pStyle w:val="a7"/>
        <w:ind w:left="240" w:right="720" w:firstLine="180"/>
      </w:pPr>
      <w:r>
        <w:t xml:space="preserve">    package="com.</w:t>
      </w:r>
      <w:proofErr w:type="gramStart"/>
      <w:r>
        <w:t>example.ch11.todos</w:t>
      </w:r>
      <w:proofErr w:type="gramEnd"/>
      <w:r>
        <w:t>"&gt;</w:t>
      </w:r>
    </w:p>
    <w:p w14:paraId="681E9546" w14:textId="77777777" w:rsidR="00DC4259" w:rsidRDefault="00DC4259" w:rsidP="00DC4259">
      <w:pPr>
        <w:pStyle w:val="a7"/>
        <w:ind w:left="240" w:right="720" w:firstLine="180"/>
      </w:pPr>
    </w:p>
    <w:p w14:paraId="78518288" w14:textId="77777777" w:rsidR="00DC4259" w:rsidRDefault="00DC4259" w:rsidP="00DC4259">
      <w:pPr>
        <w:pStyle w:val="a7"/>
        <w:ind w:left="240" w:right="720" w:firstLine="180"/>
      </w:pPr>
      <w:r>
        <w:t xml:space="preserve">    &lt;application</w:t>
      </w:r>
    </w:p>
    <w:p w14:paraId="6A098F05" w14:textId="77777777" w:rsidR="00DC4259" w:rsidRDefault="00DC4259" w:rsidP="00DC4259">
      <w:pPr>
        <w:pStyle w:val="a7"/>
        <w:ind w:left="240" w:right="720" w:firstLine="180"/>
      </w:pPr>
      <w:r>
        <w:t xml:space="preserve">        </w:t>
      </w:r>
      <w:proofErr w:type="spellStart"/>
      <w:proofErr w:type="gramStart"/>
      <w:r>
        <w:t>android:allowBackup</w:t>
      </w:r>
      <w:proofErr w:type="spellEnd"/>
      <w:proofErr w:type="gramEnd"/>
      <w:r>
        <w:t>="true"</w:t>
      </w:r>
    </w:p>
    <w:p w14:paraId="0BC09726" w14:textId="77777777" w:rsidR="00DC4259" w:rsidRDefault="00DC4259" w:rsidP="00DC4259">
      <w:pPr>
        <w:pStyle w:val="a7"/>
        <w:ind w:left="240" w:right="720" w:firstLine="180"/>
      </w:pPr>
      <w:r>
        <w:t xml:space="preserve">        </w:t>
      </w:r>
      <w:proofErr w:type="spellStart"/>
      <w:proofErr w:type="gramStart"/>
      <w:r>
        <w:t>android:icon</w:t>
      </w:r>
      <w:proofErr w:type="spellEnd"/>
      <w:proofErr w:type="gramEnd"/>
      <w:r>
        <w:t>="@drawable/</w:t>
      </w:r>
      <w:proofErr w:type="spellStart"/>
      <w:r>
        <w:t>todo</w:t>
      </w:r>
      <w:proofErr w:type="spellEnd"/>
      <w:r>
        <w:t>"</w:t>
      </w:r>
    </w:p>
    <w:p w14:paraId="76734898" w14:textId="77777777" w:rsidR="00DC4259" w:rsidRDefault="00DC4259" w:rsidP="00DC4259">
      <w:pPr>
        <w:pStyle w:val="a7"/>
        <w:ind w:left="240" w:right="720" w:firstLine="180"/>
      </w:pPr>
      <w:r>
        <w:t xml:space="preserve">        </w:t>
      </w:r>
      <w:proofErr w:type="spellStart"/>
      <w:proofErr w:type="gramStart"/>
      <w:r>
        <w:t>android:label</w:t>
      </w:r>
      <w:proofErr w:type="spellEnd"/>
      <w:proofErr w:type="gramEnd"/>
      <w:r>
        <w:t>="@string/</w:t>
      </w:r>
      <w:proofErr w:type="spellStart"/>
      <w:r>
        <w:t>app_name</w:t>
      </w:r>
      <w:proofErr w:type="spellEnd"/>
      <w:r>
        <w:t>"</w:t>
      </w:r>
    </w:p>
    <w:p w14:paraId="3FB4ED79" w14:textId="77777777" w:rsidR="00DC4259" w:rsidRDefault="00DC4259" w:rsidP="00DC4259">
      <w:pPr>
        <w:pStyle w:val="a7"/>
        <w:ind w:left="240" w:right="720" w:firstLine="180"/>
      </w:pPr>
      <w:r>
        <w:t xml:space="preserve">        </w:t>
      </w:r>
      <w:proofErr w:type="spellStart"/>
      <w:proofErr w:type="gramStart"/>
      <w:r>
        <w:t>android:roundIcon</w:t>
      </w:r>
      <w:proofErr w:type="spellEnd"/>
      <w:proofErr w:type="gramEnd"/>
      <w:r>
        <w:t>="@drawable/</w:t>
      </w:r>
      <w:proofErr w:type="spellStart"/>
      <w:r>
        <w:t>todo</w:t>
      </w:r>
      <w:proofErr w:type="spellEnd"/>
      <w:r>
        <w:t>"</w:t>
      </w:r>
    </w:p>
    <w:p w14:paraId="1B071759" w14:textId="77777777" w:rsidR="00DC4259" w:rsidRDefault="00DC4259" w:rsidP="00DC4259">
      <w:pPr>
        <w:pStyle w:val="a7"/>
        <w:ind w:left="240" w:right="720" w:firstLine="180"/>
      </w:pPr>
      <w:r>
        <w:t xml:space="preserve">        </w:t>
      </w:r>
      <w:proofErr w:type="spellStart"/>
      <w:proofErr w:type="gramStart"/>
      <w:r>
        <w:t>android:theme</w:t>
      </w:r>
      <w:proofErr w:type="spellEnd"/>
      <w:proofErr w:type="gramEnd"/>
      <w:r>
        <w:t>="@style/</w:t>
      </w:r>
      <w:proofErr w:type="spellStart"/>
      <w:r>
        <w:t>Theme.ToDoList</w:t>
      </w:r>
      <w:proofErr w:type="spellEnd"/>
      <w:r>
        <w:t>"&gt;</w:t>
      </w:r>
    </w:p>
    <w:p w14:paraId="7A176362" w14:textId="77777777" w:rsidR="00DC4259" w:rsidRDefault="00DC4259" w:rsidP="00DC4259">
      <w:pPr>
        <w:pStyle w:val="a7"/>
        <w:ind w:left="240" w:right="720" w:firstLine="180"/>
      </w:pPr>
      <w:r>
        <w:t xml:space="preserve">        &lt;activity</w:t>
      </w:r>
    </w:p>
    <w:p w14:paraId="6E4C8D53" w14:textId="77777777" w:rsidR="00DC4259" w:rsidRDefault="00DC4259" w:rsidP="00DC4259">
      <w:pPr>
        <w:pStyle w:val="a7"/>
        <w:ind w:left="240" w:right="720" w:firstLine="180"/>
      </w:pPr>
      <w:r>
        <w:t xml:space="preserve">            </w:t>
      </w:r>
      <w:proofErr w:type="spellStart"/>
      <w:r>
        <w:t>android:name</w:t>
      </w:r>
      <w:proofErr w:type="spellEnd"/>
      <w:r>
        <w:t>=</w:t>
      </w:r>
      <w:proofErr w:type="gramStart"/>
      <w:r>
        <w:t>".</w:t>
      </w:r>
      <w:proofErr w:type="spellStart"/>
      <w:r>
        <w:t>MainActivity</w:t>
      </w:r>
      <w:proofErr w:type="spellEnd"/>
      <w:proofErr w:type="gramEnd"/>
      <w:r>
        <w:t>"</w:t>
      </w:r>
    </w:p>
    <w:p w14:paraId="09D6AA8F" w14:textId="77777777" w:rsidR="00DC4259" w:rsidRDefault="00DC4259" w:rsidP="00DC4259">
      <w:pPr>
        <w:pStyle w:val="a7"/>
        <w:ind w:left="240" w:right="720" w:firstLine="180"/>
      </w:pPr>
      <w:r>
        <w:t xml:space="preserve">            </w:t>
      </w:r>
      <w:proofErr w:type="spellStart"/>
      <w:proofErr w:type="gramStart"/>
      <w:r>
        <w:t>android:exported</w:t>
      </w:r>
      <w:proofErr w:type="spellEnd"/>
      <w:proofErr w:type="gramEnd"/>
      <w:r>
        <w:t>="true"&gt;</w:t>
      </w:r>
    </w:p>
    <w:p w14:paraId="0B59D7BD" w14:textId="77777777" w:rsidR="00DC4259" w:rsidRDefault="00DC4259" w:rsidP="00DC4259">
      <w:pPr>
        <w:pStyle w:val="a7"/>
        <w:ind w:left="240" w:right="720" w:firstLine="180"/>
      </w:pPr>
      <w:r>
        <w:t xml:space="preserve">            &lt;intent-filter&gt;</w:t>
      </w:r>
    </w:p>
    <w:p w14:paraId="10B63273" w14:textId="77777777" w:rsidR="00DC4259" w:rsidRDefault="00DC4259" w:rsidP="00DC4259">
      <w:pPr>
        <w:pStyle w:val="a7"/>
        <w:ind w:left="240" w:right="720" w:firstLine="180"/>
      </w:pPr>
      <w:r>
        <w:t xml:space="preserve">                &lt;action </w:t>
      </w:r>
      <w:proofErr w:type="spellStart"/>
      <w:r>
        <w:t>android:name</w:t>
      </w:r>
      <w:proofErr w:type="spellEnd"/>
      <w:r>
        <w:t>="</w:t>
      </w:r>
      <w:proofErr w:type="spellStart"/>
      <w:proofErr w:type="gramStart"/>
      <w:r>
        <w:t>android.intent</w:t>
      </w:r>
      <w:proofErr w:type="gramEnd"/>
      <w:r>
        <w:t>.action.MAIN</w:t>
      </w:r>
      <w:proofErr w:type="spellEnd"/>
      <w:r>
        <w:t>" /&gt;</w:t>
      </w:r>
    </w:p>
    <w:p w14:paraId="38BA0F83" w14:textId="77777777" w:rsidR="00DC4259" w:rsidRDefault="00DC4259" w:rsidP="00DC4259">
      <w:pPr>
        <w:pStyle w:val="a7"/>
        <w:ind w:left="240" w:right="720" w:firstLine="180"/>
      </w:pPr>
    </w:p>
    <w:p w14:paraId="54F1F519" w14:textId="77777777" w:rsidR="00DC4259" w:rsidRDefault="00DC4259" w:rsidP="00DC4259">
      <w:pPr>
        <w:pStyle w:val="a7"/>
        <w:ind w:left="240" w:right="720" w:firstLine="180"/>
      </w:pPr>
      <w:r>
        <w:t xml:space="preserve">                &lt;category </w:t>
      </w:r>
      <w:proofErr w:type="spellStart"/>
      <w:r>
        <w:t>android:name</w:t>
      </w:r>
      <w:proofErr w:type="spellEnd"/>
      <w:r>
        <w:t>="</w:t>
      </w:r>
      <w:proofErr w:type="spellStart"/>
      <w:proofErr w:type="gramStart"/>
      <w:r>
        <w:t>android.intent</w:t>
      </w:r>
      <w:proofErr w:type="gramEnd"/>
      <w:r>
        <w:t>.category.LAUNCHER</w:t>
      </w:r>
      <w:proofErr w:type="spellEnd"/>
      <w:r>
        <w:t>" /&gt;</w:t>
      </w:r>
    </w:p>
    <w:p w14:paraId="6154981F" w14:textId="77777777" w:rsidR="00DC4259" w:rsidRDefault="00DC4259" w:rsidP="00DC4259">
      <w:pPr>
        <w:pStyle w:val="a7"/>
        <w:ind w:left="240" w:right="720" w:firstLine="180"/>
      </w:pPr>
      <w:r>
        <w:t xml:space="preserve">            &lt;/intent-filter&gt;</w:t>
      </w:r>
    </w:p>
    <w:p w14:paraId="055CC784" w14:textId="77777777" w:rsidR="00DC4259" w:rsidRDefault="00DC4259" w:rsidP="00DC4259">
      <w:pPr>
        <w:pStyle w:val="a7"/>
        <w:ind w:left="240" w:right="720" w:firstLine="180"/>
      </w:pPr>
      <w:r>
        <w:t xml:space="preserve">        &lt;/activity&gt;</w:t>
      </w:r>
    </w:p>
    <w:p w14:paraId="535EB5CB" w14:textId="77777777" w:rsidR="00DC4259" w:rsidRDefault="00DC4259" w:rsidP="00DC4259">
      <w:pPr>
        <w:pStyle w:val="a7"/>
        <w:ind w:left="240" w:right="720" w:firstLine="180"/>
      </w:pPr>
      <w:r>
        <w:t xml:space="preserve">        &lt;activity</w:t>
      </w:r>
    </w:p>
    <w:p w14:paraId="73711857" w14:textId="77777777" w:rsidR="00DC4259" w:rsidRDefault="00DC4259" w:rsidP="00DC4259">
      <w:pPr>
        <w:pStyle w:val="a7"/>
        <w:ind w:left="240" w:right="720" w:firstLine="180"/>
      </w:pPr>
      <w:r>
        <w:t xml:space="preserve">            </w:t>
      </w:r>
      <w:proofErr w:type="spellStart"/>
      <w:r>
        <w:t>android:name</w:t>
      </w:r>
      <w:proofErr w:type="spellEnd"/>
      <w:r>
        <w:t>=</w:t>
      </w:r>
      <w:proofErr w:type="gramStart"/>
      <w:r>
        <w:t>".</w:t>
      </w:r>
      <w:proofErr w:type="spellStart"/>
      <w:r>
        <w:t>TodoDetailActivity</w:t>
      </w:r>
      <w:proofErr w:type="spellEnd"/>
      <w:proofErr w:type="gramEnd"/>
      <w:r>
        <w:t>"</w:t>
      </w:r>
    </w:p>
    <w:p w14:paraId="54BFBB83" w14:textId="77777777" w:rsidR="00DC4259" w:rsidRDefault="00DC4259" w:rsidP="00DC4259">
      <w:pPr>
        <w:pStyle w:val="a7"/>
        <w:ind w:left="240" w:right="720" w:firstLine="180"/>
      </w:pPr>
      <w:r>
        <w:t xml:space="preserve">            </w:t>
      </w:r>
      <w:proofErr w:type="spellStart"/>
      <w:proofErr w:type="gramStart"/>
      <w:r>
        <w:t>android:windowSoftInputMode</w:t>
      </w:r>
      <w:proofErr w:type="spellEnd"/>
      <w:proofErr w:type="gramEnd"/>
      <w:r>
        <w:t>="</w:t>
      </w:r>
      <w:proofErr w:type="spellStart"/>
      <w:r>
        <w:t>stateVisible|adjustResize</w:t>
      </w:r>
      <w:proofErr w:type="spellEnd"/>
      <w:r>
        <w:t>" &gt;</w:t>
      </w:r>
    </w:p>
    <w:p w14:paraId="5A897ECF" w14:textId="77777777" w:rsidR="00DC4259" w:rsidRDefault="00DC4259" w:rsidP="00DC4259">
      <w:pPr>
        <w:pStyle w:val="a7"/>
        <w:ind w:left="240" w:right="720" w:firstLine="180"/>
      </w:pPr>
      <w:r>
        <w:t xml:space="preserve">        &lt;/activity&gt;</w:t>
      </w:r>
    </w:p>
    <w:p w14:paraId="67D2AC74" w14:textId="77777777" w:rsidR="00DC4259" w:rsidRDefault="00DC4259" w:rsidP="00DC4259">
      <w:pPr>
        <w:pStyle w:val="a7"/>
        <w:ind w:left="240" w:right="720" w:firstLine="180"/>
      </w:pPr>
    </w:p>
    <w:p w14:paraId="182ED581" w14:textId="77777777" w:rsidR="00DC4259" w:rsidRDefault="00DC4259" w:rsidP="00DC4259">
      <w:pPr>
        <w:pStyle w:val="a7"/>
        <w:ind w:left="240" w:right="720" w:firstLine="180"/>
      </w:pPr>
      <w:r>
        <w:lastRenderedPageBreak/>
        <w:t xml:space="preserve">        &lt;provider</w:t>
      </w:r>
    </w:p>
    <w:p w14:paraId="57C176E6" w14:textId="77777777" w:rsidR="00DC4259" w:rsidRDefault="00DC4259" w:rsidP="00DC4259">
      <w:pPr>
        <w:pStyle w:val="a7"/>
        <w:ind w:left="240" w:right="720" w:firstLine="180"/>
      </w:pPr>
      <w:r>
        <w:t xml:space="preserve">            </w:t>
      </w:r>
      <w:proofErr w:type="spellStart"/>
      <w:r>
        <w:t>android:name</w:t>
      </w:r>
      <w:proofErr w:type="spellEnd"/>
      <w:r>
        <w:t>=</w:t>
      </w:r>
      <w:proofErr w:type="gramStart"/>
      <w:r>
        <w:t>".</w:t>
      </w:r>
      <w:proofErr w:type="spellStart"/>
      <w:r>
        <w:t>contentprovider</w:t>
      </w:r>
      <w:proofErr w:type="gramEnd"/>
      <w:r>
        <w:t>.MyTodoContentProvider</w:t>
      </w:r>
      <w:proofErr w:type="spellEnd"/>
      <w:r>
        <w:t>"</w:t>
      </w:r>
    </w:p>
    <w:p w14:paraId="33FB48DF" w14:textId="77777777" w:rsidR="00DC4259" w:rsidRDefault="00DC4259" w:rsidP="00DC4259">
      <w:pPr>
        <w:pStyle w:val="a7"/>
        <w:ind w:left="240" w:right="720" w:firstLine="180"/>
      </w:pPr>
      <w:r>
        <w:t xml:space="preserve">            </w:t>
      </w:r>
      <w:proofErr w:type="spellStart"/>
      <w:proofErr w:type="gramStart"/>
      <w:r>
        <w:t>android:authorities</w:t>
      </w:r>
      <w:proofErr w:type="spellEnd"/>
      <w:proofErr w:type="gramEnd"/>
      <w:r>
        <w:t>="com.example.ch11.todos.contentprovider" &gt;</w:t>
      </w:r>
    </w:p>
    <w:p w14:paraId="4A275B64" w14:textId="77777777" w:rsidR="00DC4259" w:rsidRDefault="00DC4259" w:rsidP="00DC4259">
      <w:pPr>
        <w:pStyle w:val="a7"/>
        <w:ind w:left="240" w:right="720" w:firstLine="180"/>
      </w:pPr>
      <w:r>
        <w:t xml:space="preserve">        &lt;/provider&gt;</w:t>
      </w:r>
    </w:p>
    <w:p w14:paraId="62E9F700" w14:textId="77777777" w:rsidR="00DC4259" w:rsidRDefault="00DC4259" w:rsidP="00DC4259">
      <w:pPr>
        <w:pStyle w:val="a7"/>
        <w:ind w:left="240" w:right="720" w:firstLine="180"/>
      </w:pPr>
      <w:r>
        <w:t xml:space="preserve">    &lt;/application&gt;</w:t>
      </w:r>
    </w:p>
    <w:p w14:paraId="44B59583" w14:textId="77777777" w:rsidR="00DC4259" w:rsidRDefault="00DC4259" w:rsidP="00DC4259">
      <w:pPr>
        <w:pStyle w:val="a7"/>
        <w:ind w:left="240" w:right="720" w:firstLine="180"/>
      </w:pPr>
    </w:p>
    <w:p w14:paraId="78D6C9FE" w14:textId="772BDDB2" w:rsidR="0082458E" w:rsidRDefault="00DC4259" w:rsidP="00DC4259">
      <w:pPr>
        <w:pStyle w:val="a7"/>
        <w:ind w:left="240" w:right="720" w:firstLine="180"/>
      </w:pPr>
      <w:r>
        <w:t>&lt;/manifest&gt;</w:t>
      </w:r>
    </w:p>
    <w:p w14:paraId="68E4ED9F" w14:textId="44D2283E" w:rsidR="00DC4259" w:rsidRDefault="00756B08" w:rsidP="00756B08">
      <w:pPr>
        <w:pStyle w:val="a5"/>
      </w:pPr>
      <w:r>
        <w:t>码</w:t>
      </w:r>
      <w:r>
        <w:t xml:space="preserve"> </w:t>
      </w:r>
      <w:r w:rsidR="00B46836">
        <w:fldChar w:fldCharType="begin"/>
      </w:r>
      <w:r w:rsidR="00B46836">
        <w:instrText xml:space="preserve"> STYLEREF 1 \s </w:instrText>
      </w:r>
      <w:r w:rsidR="00B46836">
        <w:fldChar w:fldCharType="separate"/>
      </w:r>
      <w:r w:rsidR="00CD574C">
        <w:rPr>
          <w:noProof/>
        </w:rPr>
        <w:t>11</w:t>
      </w:r>
      <w:r w:rsidR="00B46836">
        <w:fldChar w:fldCharType="end"/>
      </w:r>
      <w:r w:rsidR="00B46836">
        <w:noBreakHyphen/>
      </w:r>
      <w:r w:rsidR="00B46836">
        <w:fldChar w:fldCharType="begin"/>
      </w:r>
      <w:r w:rsidR="00B46836">
        <w:instrText xml:space="preserve"> SEQ </w:instrText>
      </w:r>
      <w:r w:rsidR="00B46836">
        <w:instrText>码</w:instrText>
      </w:r>
      <w:r w:rsidR="00B46836">
        <w:instrText xml:space="preserve"> \* ARABIC \s 1 </w:instrText>
      </w:r>
      <w:r w:rsidR="00B46836">
        <w:fldChar w:fldCharType="separate"/>
      </w:r>
      <w:r w:rsidR="00CD574C">
        <w:rPr>
          <w:noProof/>
        </w:rPr>
        <w:t>59</w:t>
      </w:r>
      <w:r w:rsidR="00B46836">
        <w:fldChar w:fldCharType="end"/>
      </w:r>
    </w:p>
    <w:p w14:paraId="6310207D" w14:textId="3A7138D2" w:rsidR="0082458E" w:rsidRDefault="00756B08" w:rsidP="00756B08">
      <w:pPr>
        <w:pStyle w:val="4"/>
      </w:pPr>
      <w:r>
        <w:rPr>
          <w:rFonts w:hint="eastAsia"/>
        </w:rPr>
        <w:t>验证结果</w:t>
      </w:r>
    </w:p>
    <w:p w14:paraId="413B8AE9" w14:textId="2756B673" w:rsidR="0082458E" w:rsidRDefault="0082458E" w:rsidP="0082458E">
      <w:pPr>
        <w:rPr>
          <w:lang w:bidi="ar-SA"/>
        </w:rPr>
      </w:pPr>
      <w:r>
        <w:rPr>
          <w:rFonts w:hint="eastAsia"/>
          <w:lang w:bidi="ar-SA"/>
        </w:rPr>
        <w:t>启动应用程序</w:t>
      </w:r>
      <w:r w:rsidR="00756B08">
        <w:rPr>
          <w:rFonts w:hint="eastAsia"/>
          <w:lang w:bidi="ar-SA"/>
        </w:rPr>
        <w:t>，</w:t>
      </w:r>
      <w:r>
        <w:rPr>
          <w:rFonts w:hint="eastAsia"/>
          <w:lang w:bidi="ar-SA"/>
        </w:rPr>
        <w:t>应该能够通过操作栏中的插入按钮输入新的待办事项</w:t>
      </w:r>
      <w:r w:rsidR="00391605">
        <w:rPr>
          <w:rFonts w:hint="eastAsia"/>
          <w:lang w:bidi="ar-SA"/>
        </w:rPr>
        <w:t>，</w:t>
      </w:r>
      <w:r>
        <w:rPr>
          <w:rFonts w:hint="eastAsia"/>
          <w:lang w:bidi="ar-SA"/>
        </w:rPr>
        <w:t>可以</w:t>
      </w:r>
      <w:proofErr w:type="gramStart"/>
      <w:r>
        <w:rPr>
          <w:rFonts w:hint="eastAsia"/>
          <w:lang w:bidi="ar-SA"/>
        </w:rPr>
        <w:t>通过长按列表</w:t>
      </w:r>
      <w:proofErr w:type="gramEnd"/>
      <w:r>
        <w:rPr>
          <w:rFonts w:hint="eastAsia"/>
          <w:lang w:bidi="ar-SA"/>
        </w:rPr>
        <w:t>中现有的待办事项</w:t>
      </w:r>
      <w:r w:rsidR="00391605">
        <w:rPr>
          <w:rFonts w:hint="eastAsia"/>
          <w:lang w:bidi="ar-SA"/>
        </w:rPr>
        <w:t>删除</w:t>
      </w:r>
      <w:r>
        <w:rPr>
          <w:rFonts w:hint="eastAsia"/>
          <w:lang w:bidi="ar-SA"/>
        </w:rPr>
        <w:t>。要更改现有的待办事项，触摸相应的行</w:t>
      </w:r>
      <w:r w:rsidR="00756B08">
        <w:rPr>
          <w:rFonts w:hint="eastAsia"/>
          <w:lang w:bidi="ar-SA"/>
        </w:rPr>
        <w:t>，</w:t>
      </w:r>
      <w:r>
        <w:rPr>
          <w:rFonts w:hint="eastAsia"/>
          <w:lang w:bidi="ar-SA"/>
        </w:rPr>
        <w:t>这将开始第二个</w:t>
      </w:r>
      <w:r w:rsidR="00756B08">
        <w:rPr>
          <w:rFonts w:hint="eastAsia"/>
          <w:lang w:bidi="ar-SA"/>
        </w:rPr>
        <w:t>编辑</w:t>
      </w:r>
      <w:r>
        <w:rPr>
          <w:rFonts w:hint="eastAsia"/>
          <w:lang w:bidi="ar-SA"/>
        </w:rPr>
        <w:t>活动。</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4F77BF" w14:paraId="0A55CACE" w14:textId="77777777" w:rsidTr="00B36F2E">
        <w:tc>
          <w:tcPr>
            <w:tcW w:w="3116" w:type="dxa"/>
          </w:tcPr>
          <w:p w14:paraId="7296ACD1" w14:textId="77777777" w:rsidR="00FB4907" w:rsidRDefault="00FB4907" w:rsidP="004F77BF">
            <w:pPr>
              <w:ind w:firstLineChars="0" w:firstLine="0"/>
              <w:jc w:val="center"/>
              <w:rPr>
                <w:lang w:bidi="ar-SA"/>
              </w:rPr>
            </w:pPr>
            <w:r>
              <w:rPr>
                <w:noProof/>
              </w:rPr>
              <w:drawing>
                <wp:inline distT="0" distB="0" distL="0" distR="0" wp14:anchorId="72011700" wp14:editId="3658142A">
                  <wp:extent cx="1455043" cy="120782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61619" cy="1213286"/>
                          </a:xfrm>
                          <a:prstGeom prst="rect">
                            <a:avLst/>
                          </a:prstGeom>
                        </pic:spPr>
                      </pic:pic>
                    </a:graphicData>
                  </a:graphic>
                </wp:inline>
              </w:drawing>
            </w:r>
          </w:p>
          <w:p w14:paraId="00FCD9CF" w14:textId="333F41E6" w:rsidR="004F77BF" w:rsidRDefault="00B36F2E" w:rsidP="00B36F2E">
            <w:pPr>
              <w:pStyle w:val="a5"/>
              <w:rPr>
                <w:lang w:bidi="ar-SA"/>
              </w:rPr>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14</w:t>
            </w:r>
            <w:r w:rsidR="00471A48">
              <w:fldChar w:fldCharType="end"/>
            </w:r>
          </w:p>
        </w:tc>
        <w:tc>
          <w:tcPr>
            <w:tcW w:w="3117" w:type="dxa"/>
          </w:tcPr>
          <w:p w14:paraId="5D45CEB7" w14:textId="77777777" w:rsidR="00FB4907" w:rsidRDefault="004F77BF" w:rsidP="004F77BF">
            <w:pPr>
              <w:ind w:firstLineChars="0" w:firstLine="0"/>
              <w:jc w:val="center"/>
              <w:rPr>
                <w:lang w:bidi="ar-SA"/>
              </w:rPr>
            </w:pPr>
            <w:r>
              <w:rPr>
                <w:noProof/>
              </w:rPr>
              <w:drawing>
                <wp:inline distT="0" distB="0" distL="0" distR="0" wp14:anchorId="7FD189A6" wp14:editId="0FE5FB90">
                  <wp:extent cx="1611823" cy="1214651"/>
                  <wp:effectExtent l="0" t="0" r="762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20465" cy="1221164"/>
                          </a:xfrm>
                          <a:prstGeom prst="rect">
                            <a:avLst/>
                          </a:prstGeom>
                        </pic:spPr>
                      </pic:pic>
                    </a:graphicData>
                  </a:graphic>
                </wp:inline>
              </w:drawing>
            </w:r>
          </w:p>
          <w:p w14:paraId="7F3C7F96" w14:textId="05C3E1DD" w:rsidR="00B36F2E" w:rsidRDefault="00B36F2E" w:rsidP="00B36F2E">
            <w:pPr>
              <w:pStyle w:val="a5"/>
              <w:rPr>
                <w:lang w:bidi="ar-SA"/>
              </w:rPr>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15</w:t>
            </w:r>
            <w:r w:rsidR="00471A48">
              <w:fldChar w:fldCharType="end"/>
            </w:r>
          </w:p>
        </w:tc>
        <w:tc>
          <w:tcPr>
            <w:tcW w:w="3117" w:type="dxa"/>
          </w:tcPr>
          <w:p w14:paraId="79A4C616" w14:textId="77777777" w:rsidR="00FB4907" w:rsidRDefault="004F77BF" w:rsidP="00B36F2E">
            <w:pPr>
              <w:keepNext/>
              <w:ind w:firstLineChars="0" w:firstLine="0"/>
              <w:jc w:val="center"/>
              <w:rPr>
                <w:lang w:bidi="ar-SA"/>
              </w:rPr>
            </w:pPr>
            <w:r>
              <w:rPr>
                <w:noProof/>
              </w:rPr>
              <w:drawing>
                <wp:inline distT="0" distB="0" distL="0" distR="0" wp14:anchorId="5FB17634" wp14:editId="1F4364AA">
                  <wp:extent cx="1489454" cy="118438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5387" cy="1197055"/>
                          </a:xfrm>
                          <a:prstGeom prst="rect">
                            <a:avLst/>
                          </a:prstGeom>
                        </pic:spPr>
                      </pic:pic>
                    </a:graphicData>
                  </a:graphic>
                </wp:inline>
              </w:drawing>
            </w:r>
          </w:p>
          <w:p w14:paraId="4EF78FD5" w14:textId="3DE44AC1" w:rsidR="00B36F2E" w:rsidRDefault="00B36F2E" w:rsidP="00B36F2E">
            <w:pPr>
              <w:pStyle w:val="a5"/>
              <w:rPr>
                <w:lang w:bidi="ar-SA"/>
              </w:rPr>
            </w:pPr>
            <w:r>
              <w:rPr>
                <w:rFonts w:hint="eastAsia"/>
              </w:rPr>
              <w:t>图</w:t>
            </w:r>
            <w:r>
              <w:rPr>
                <w:rFonts w:hint="eastAsia"/>
              </w:rPr>
              <w:t xml:space="preserve"> </w:t>
            </w:r>
            <w:r w:rsidR="00471A48">
              <w:fldChar w:fldCharType="begin"/>
            </w:r>
            <w:r w:rsidR="00471A48">
              <w:instrText xml:space="preserve"> </w:instrText>
            </w:r>
            <w:r w:rsidR="00471A48">
              <w:rPr>
                <w:rFonts w:hint="eastAsia"/>
              </w:rPr>
              <w:instrText>STYLEREF 1 \s</w:instrText>
            </w:r>
            <w:r w:rsidR="00471A48">
              <w:instrText xml:space="preserve"> </w:instrText>
            </w:r>
            <w:r w:rsidR="00471A48">
              <w:fldChar w:fldCharType="separate"/>
            </w:r>
            <w:r w:rsidR="00CD574C">
              <w:rPr>
                <w:noProof/>
              </w:rPr>
              <w:t>11</w:t>
            </w:r>
            <w:r w:rsidR="00471A48">
              <w:fldChar w:fldCharType="end"/>
            </w:r>
            <w:r w:rsidR="00471A48">
              <w:noBreakHyphen/>
            </w:r>
            <w:r w:rsidR="00471A48">
              <w:fldChar w:fldCharType="begin"/>
            </w:r>
            <w:r w:rsidR="00471A48">
              <w:instrText xml:space="preserve"> </w:instrText>
            </w:r>
            <w:r w:rsidR="00471A48">
              <w:rPr>
                <w:rFonts w:hint="eastAsia"/>
              </w:rPr>
              <w:instrText xml:space="preserve">SEQ </w:instrText>
            </w:r>
            <w:r w:rsidR="00471A48">
              <w:rPr>
                <w:rFonts w:hint="eastAsia"/>
              </w:rPr>
              <w:instrText>图</w:instrText>
            </w:r>
            <w:r w:rsidR="00471A48">
              <w:rPr>
                <w:rFonts w:hint="eastAsia"/>
              </w:rPr>
              <w:instrText xml:space="preserve"> \* ARABIC \s 1</w:instrText>
            </w:r>
            <w:r w:rsidR="00471A48">
              <w:instrText xml:space="preserve"> </w:instrText>
            </w:r>
            <w:r w:rsidR="00471A48">
              <w:fldChar w:fldCharType="separate"/>
            </w:r>
            <w:r w:rsidR="00CD574C">
              <w:rPr>
                <w:noProof/>
              </w:rPr>
              <w:t>16</w:t>
            </w:r>
            <w:r w:rsidR="00471A48">
              <w:fldChar w:fldCharType="end"/>
            </w:r>
          </w:p>
        </w:tc>
      </w:tr>
    </w:tbl>
    <w:p w14:paraId="7B6AD20C" w14:textId="3C83125C" w:rsidR="006361B1" w:rsidRPr="006361B1" w:rsidRDefault="006361B1" w:rsidP="00B36F2E">
      <w:pPr>
        <w:pStyle w:val="a5"/>
        <w:rPr>
          <w:lang w:bidi="ar-SA"/>
        </w:rPr>
      </w:pPr>
    </w:p>
    <w:sectPr w:rsidR="006361B1" w:rsidRPr="006361B1" w:rsidSect="00BE0833">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FDD45" w14:textId="77777777" w:rsidR="000443B6" w:rsidRDefault="000443B6" w:rsidP="00E35E62">
      <w:r>
        <w:separator/>
      </w:r>
    </w:p>
  </w:endnote>
  <w:endnote w:type="continuationSeparator" w:id="0">
    <w:p w14:paraId="31B2C80D" w14:textId="77777777" w:rsidR="000443B6" w:rsidRDefault="000443B6" w:rsidP="00E35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Microsoft YaHei UI">
    <w:panose1 w:val="020B0503020204020204"/>
    <w:charset w:val="86"/>
    <w:family w:val="swiss"/>
    <w:pitch w:val="variable"/>
    <w:sig w:usb0="80000287" w:usb1="2ACF3C50" w:usb2="00000016" w:usb3="00000000" w:csb0="0004001F" w:csb1="00000000"/>
  </w:font>
  <w:font w:name="Roboto">
    <w:panose1 w:val="00000000000000000000"/>
    <w:charset w:val="00"/>
    <w:family w:val="auto"/>
    <w:pitch w:val="variable"/>
    <w:sig w:usb0="E00002E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2D4D6" w14:textId="77777777" w:rsidR="0023481B" w:rsidRDefault="0023481B" w:rsidP="00E35E62">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FF7D4" w14:textId="77777777" w:rsidR="0023481B" w:rsidRDefault="0023481B" w:rsidP="00E35E62">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CD33D" w14:textId="77777777" w:rsidR="0023481B" w:rsidRDefault="0023481B" w:rsidP="00E35E62">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7F7D5" w14:textId="77777777" w:rsidR="000443B6" w:rsidRDefault="000443B6" w:rsidP="00E35E62">
      <w:r>
        <w:separator/>
      </w:r>
    </w:p>
  </w:footnote>
  <w:footnote w:type="continuationSeparator" w:id="0">
    <w:p w14:paraId="74BB8B8A" w14:textId="77777777" w:rsidR="000443B6" w:rsidRDefault="000443B6" w:rsidP="00E35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9978" w14:textId="77777777" w:rsidR="0023481B" w:rsidRDefault="0023481B" w:rsidP="00E35E62">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35AA3" w14:textId="77777777" w:rsidR="0023481B" w:rsidRDefault="0023481B" w:rsidP="00E35E62">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83536" w14:textId="77777777" w:rsidR="0023481B" w:rsidRDefault="0023481B" w:rsidP="00E35E62">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 w15:restartNumberingAfterBreak="0">
    <w:nsid w:val="5240CA90"/>
    <w:multiLevelType w:val="multilevel"/>
    <w:tmpl w:val="9146C542"/>
    <w:lvl w:ilvl="0">
      <w:start w:val="11"/>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1571"/>
        </w:tabs>
        <w:ind w:left="1571"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3"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
  </w:num>
  <w:num w:numId="2">
    <w:abstractNumId w:val="0"/>
  </w:num>
  <w:num w:numId="3">
    <w:abstractNumId w:val="1"/>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attachedTemplate r:id="rId1"/>
  <w:defaultTabStop w:val="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9C2"/>
    <w:rsid w:val="00003858"/>
    <w:rsid w:val="0000409F"/>
    <w:rsid w:val="00005EDB"/>
    <w:rsid w:val="00007ABE"/>
    <w:rsid w:val="00011B19"/>
    <w:rsid w:val="000125B6"/>
    <w:rsid w:val="0001301F"/>
    <w:rsid w:val="00013DE1"/>
    <w:rsid w:val="00014272"/>
    <w:rsid w:val="000142BB"/>
    <w:rsid w:val="00016480"/>
    <w:rsid w:val="000174AE"/>
    <w:rsid w:val="00017BFF"/>
    <w:rsid w:val="00021EC4"/>
    <w:rsid w:val="00022693"/>
    <w:rsid w:val="0002559B"/>
    <w:rsid w:val="00025D53"/>
    <w:rsid w:val="00025F5F"/>
    <w:rsid w:val="000260C9"/>
    <w:rsid w:val="00027C78"/>
    <w:rsid w:val="000313FB"/>
    <w:rsid w:val="0003458D"/>
    <w:rsid w:val="00034794"/>
    <w:rsid w:val="000354BB"/>
    <w:rsid w:val="00035874"/>
    <w:rsid w:val="00036E56"/>
    <w:rsid w:val="0004143D"/>
    <w:rsid w:val="00041C7D"/>
    <w:rsid w:val="00042443"/>
    <w:rsid w:val="0004355A"/>
    <w:rsid w:val="000443B6"/>
    <w:rsid w:val="00045FB7"/>
    <w:rsid w:val="000518C8"/>
    <w:rsid w:val="00052538"/>
    <w:rsid w:val="00056FE1"/>
    <w:rsid w:val="00060152"/>
    <w:rsid w:val="000604F7"/>
    <w:rsid w:val="000614BC"/>
    <w:rsid w:val="00064392"/>
    <w:rsid w:val="000658A6"/>
    <w:rsid w:val="00065BE5"/>
    <w:rsid w:val="0006790A"/>
    <w:rsid w:val="0007170D"/>
    <w:rsid w:val="0007343A"/>
    <w:rsid w:val="00074F77"/>
    <w:rsid w:val="000774DD"/>
    <w:rsid w:val="00080330"/>
    <w:rsid w:val="000861CC"/>
    <w:rsid w:val="00086901"/>
    <w:rsid w:val="00092C84"/>
    <w:rsid w:val="000938F2"/>
    <w:rsid w:val="00094C04"/>
    <w:rsid w:val="00096A1E"/>
    <w:rsid w:val="00097F3A"/>
    <w:rsid w:val="000A0281"/>
    <w:rsid w:val="000A1275"/>
    <w:rsid w:val="000A2093"/>
    <w:rsid w:val="000A2D4D"/>
    <w:rsid w:val="000A30F6"/>
    <w:rsid w:val="000A5692"/>
    <w:rsid w:val="000A6796"/>
    <w:rsid w:val="000A7D7F"/>
    <w:rsid w:val="000B078D"/>
    <w:rsid w:val="000B4B08"/>
    <w:rsid w:val="000C15C9"/>
    <w:rsid w:val="000C2017"/>
    <w:rsid w:val="000C57C0"/>
    <w:rsid w:val="000C7C68"/>
    <w:rsid w:val="000D0CC8"/>
    <w:rsid w:val="000D12B2"/>
    <w:rsid w:val="000D1967"/>
    <w:rsid w:val="000D554D"/>
    <w:rsid w:val="000D6411"/>
    <w:rsid w:val="000E132B"/>
    <w:rsid w:val="000E1412"/>
    <w:rsid w:val="000E6F5B"/>
    <w:rsid w:val="000E76B0"/>
    <w:rsid w:val="000F008B"/>
    <w:rsid w:val="000F06B3"/>
    <w:rsid w:val="000F1203"/>
    <w:rsid w:val="000F1245"/>
    <w:rsid w:val="000F1511"/>
    <w:rsid w:val="000F3286"/>
    <w:rsid w:val="000F3781"/>
    <w:rsid w:val="000F3D18"/>
    <w:rsid w:val="000F40B5"/>
    <w:rsid w:val="000F4CFE"/>
    <w:rsid w:val="000F5294"/>
    <w:rsid w:val="000F60C4"/>
    <w:rsid w:val="000F7908"/>
    <w:rsid w:val="00100A68"/>
    <w:rsid w:val="001042CA"/>
    <w:rsid w:val="001056A5"/>
    <w:rsid w:val="00106881"/>
    <w:rsid w:val="00107B23"/>
    <w:rsid w:val="00107BC4"/>
    <w:rsid w:val="00107FE7"/>
    <w:rsid w:val="001108C1"/>
    <w:rsid w:val="00111B3A"/>
    <w:rsid w:val="001123CD"/>
    <w:rsid w:val="001133DE"/>
    <w:rsid w:val="00113859"/>
    <w:rsid w:val="001146D6"/>
    <w:rsid w:val="00114E36"/>
    <w:rsid w:val="00115719"/>
    <w:rsid w:val="00115BC1"/>
    <w:rsid w:val="001170AA"/>
    <w:rsid w:val="00117FCB"/>
    <w:rsid w:val="00120AAE"/>
    <w:rsid w:val="00121145"/>
    <w:rsid w:val="0012186C"/>
    <w:rsid w:val="0012241D"/>
    <w:rsid w:val="001225E7"/>
    <w:rsid w:val="001247BF"/>
    <w:rsid w:val="00124A3E"/>
    <w:rsid w:val="00125624"/>
    <w:rsid w:val="00126A4F"/>
    <w:rsid w:val="00130EBC"/>
    <w:rsid w:val="00130FF1"/>
    <w:rsid w:val="00132006"/>
    <w:rsid w:val="0013301F"/>
    <w:rsid w:val="00133EEF"/>
    <w:rsid w:val="0013673B"/>
    <w:rsid w:val="001369DC"/>
    <w:rsid w:val="00136D7D"/>
    <w:rsid w:val="00143839"/>
    <w:rsid w:val="00145811"/>
    <w:rsid w:val="00146C57"/>
    <w:rsid w:val="001503AD"/>
    <w:rsid w:val="00150C4A"/>
    <w:rsid w:val="00152354"/>
    <w:rsid w:val="001529A1"/>
    <w:rsid w:val="00152ACA"/>
    <w:rsid w:val="001534E4"/>
    <w:rsid w:val="0015358A"/>
    <w:rsid w:val="00154D34"/>
    <w:rsid w:val="001573EC"/>
    <w:rsid w:val="00157652"/>
    <w:rsid w:val="0016105A"/>
    <w:rsid w:val="00161171"/>
    <w:rsid w:val="00162FF3"/>
    <w:rsid w:val="001657D3"/>
    <w:rsid w:val="00165A4E"/>
    <w:rsid w:val="00166C18"/>
    <w:rsid w:val="00166E02"/>
    <w:rsid w:val="001677B7"/>
    <w:rsid w:val="001709D3"/>
    <w:rsid w:val="00170BDE"/>
    <w:rsid w:val="001715B9"/>
    <w:rsid w:val="001760A0"/>
    <w:rsid w:val="00176F1D"/>
    <w:rsid w:val="00182F1A"/>
    <w:rsid w:val="00183E55"/>
    <w:rsid w:val="00183F66"/>
    <w:rsid w:val="00184C29"/>
    <w:rsid w:val="00185D4E"/>
    <w:rsid w:val="00185F04"/>
    <w:rsid w:val="0018672E"/>
    <w:rsid w:val="0018791C"/>
    <w:rsid w:val="00192C7D"/>
    <w:rsid w:val="00193DAF"/>
    <w:rsid w:val="00193DD6"/>
    <w:rsid w:val="00196302"/>
    <w:rsid w:val="001971AF"/>
    <w:rsid w:val="00197889"/>
    <w:rsid w:val="001A0E4A"/>
    <w:rsid w:val="001A11E2"/>
    <w:rsid w:val="001A459B"/>
    <w:rsid w:val="001A5120"/>
    <w:rsid w:val="001B0045"/>
    <w:rsid w:val="001B175E"/>
    <w:rsid w:val="001B1C37"/>
    <w:rsid w:val="001B21C7"/>
    <w:rsid w:val="001B330D"/>
    <w:rsid w:val="001B3AC0"/>
    <w:rsid w:val="001B56E2"/>
    <w:rsid w:val="001B59F9"/>
    <w:rsid w:val="001C1AB6"/>
    <w:rsid w:val="001C3332"/>
    <w:rsid w:val="001D15C2"/>
    <w:rsid w:val="001D35FD"/>
    <w:rsid w:val="001D6162"/>
    <w:rsid w:val="001E41D6"/>
    <w:rsid w:val="001E4CAA"/>
    <w:rsid w:val="001E514D"/>
    <w:rsid w:val="001E55CB"/>
    <w:rsid w:val="001E6983"/>
    <w:rsid w:val="001E748A"/>
    <w:rsid w:val="001F1863"/>
    <w:rsid w:val="001F3077"/>
    <w:rsid w:val="001F39E4"/>
    <w:rsid w:val="001F5301"/>
    <w:rsid w:val="001F5F05"/>
    <w:rsid w:val="001F5F5F"/>
    <w:rsid w:val="001F7A24"/>
    <w:rsid w:val="001F7D7F"/>
    <w:rsid w:val="00201247"/>
    <w:rsid w:val="0020193F"/>
    <w:rsid w:val="002031B3"/>
    <w:rsid w:val="00203ADE"/>
    <w:rsid w:val="002059A7"/>
    <w:rsid w:val="002059FF"/>
    <w:rsid w:val="00206729"/>
    <w:rsid w:val="00207418"/>
    <w:rsid w:val="002100D7"/>
    <w:rsid w:val="002122AA"/>
    <w:rsid w:val="00212541"/>
    <w:rsid w:val="002128CB"/>
    <w:rsid w:val="002138B5"/>
    <w:rsid w:val="00215A8E"/>
    <w:rsid w:val="00221676"/>
    <w:rsid w:val="002234B8"/>
    <w:rsid w:val="00226051"/>
    <w:rsid w:val="00226FE7"/>
    <w:rsid w:val="00230207"/>
    <w:rsid w:val="00230A46"/>
    <w:rsid w:val="00232109"/>
    <w:rsid w:val="002322C1"/>
    <w:rsid w:val="0023481B"/>
    <w:rsid w:val="00236902"/>
    <w:rsid w:val="0023709D"/>
    <w:rsid w:val="00237D96"/>
    <w:rsid w:val="00241BA9"/>
    <w:rsid w:val="002420F7"/>
    <w:rsid w:val="0024673A"/>
    <w:rsid w:val="0025077C"/>
    <w:rsid w:val="002529C2"/>
    <w:rsid w:val="00252A47"/>
    <w:rsid w:val="002532BD"/>
    <w:rsid w:val="0025383C"/>
    <w:rsid w:val="0025530F"/>
    <w:rsid w:val="00255B41"/>
    <w:rsid w:val="00256B03"/>
    <w:rsid w:val="00257E70"/>
    <w:rsid w:val="002615A3"/>
    <w:rsid w:val="00263B8D"/>
    <w:rsid w:val="00265F07"/>
    <w:rsid w:val="00266B52"/>
    <w:rsid w:val="00266C85"/>
    <w:rsid w:val="00270534"/>
    <w:rsid w:val="00271023"/>
    <w:rsid w:val="00271731"/>
    <w:rsid w:val="00271F48"/>
    <w:rsid w:val="00276326"/>
    <w:rsid w:val="002804F0"/>
    <w:rsid w:val="00280604"/>
    <w:rsid w:val="00280A2C"/>
    <w:rsid w:val="00280AEB"/>
    <w:rsid w:val="00280F80"/>
    <w:rsid w:val="00281CD6"/>
    <w:rsid w:val="00283494"/>
    <w:rsid w:val="00283ADD"/>
    <w:rsid w:val="002847B3"/>
    <w:rsid w:val="00285ED7"/>
    <w:rsid w:val="00286C33"/>
    <w:rsid w:val="002870CD"/>
    <w:rsid w:val="0028735F"/>
    <w:rsid w:val="00287BA0"/>
    <w:rsid w:val="00292593"/>
    <w:rsid w:val="00293AE5"/>
    <w:rsid w:val="002941C2"/>
    <w:rsid w:val="00294E32"/>
    <w:rsid w:val="00294FB6"/>
    <w:rsid w:val="00295859"/>
    <w:rsid w:val="00295F6A"/>
    <w:rsid w:val="00296F9B"/>
    <w:rsid w:val="00297E4B"/>
    <w:rsid w:val="002A0EB5"/>
    <w:rsid w:val="002A1337"/>
    <w:rsid w:val="002A2099"/>
    <w:rsid w:val="002A2213"/>
    <w:rsid w:val="002A3B2A"/>
    <w:rsid w:val="002A4966"/>
    <w:rsid w:val="002A7804"/>
    <w:rsid w:val="002B35DA"/>
    <w:rsid w:val="002B5939"/>
    <w:rsid w:val="002B5BC3"/>
    <w:rsid w:val="002B6E44"/>
    <w:rsid w:val="002B7F7A"/>
    <w:rsid w:val="002C106B"/>
    <w:rsid w:val="002C1A6A"/>
    <w:rsid w:val="002C40AD"/>
    <w:rsid w:val="002C5043"/>
    <w:rsid w:val="002D295C"/>
    <w:rsid w:val="002D2CDC"/>
    <w:rsid w:val="002D2D19"/>
    <w:rsid w:val="002D3B99"/>
    <w:rsid w:val="002E0F87"/>
    <w:rsid w:val="002E1032"/>
    <w:rsid w:val="002E1079"/>
    <w:rsid w:val="002E19E7"/>
    <w:rsid w:val="002E200A"/>
    <w:rsid w:val="002E210E"/>
    <w:rsid w:val="002E2F83"/>
    <w:rsid w:val="002E45FF"/>
    <w:rsid w:val="002E5D9D"/>
    <w:rsid w:val="002E66E8"/>
    <w:rsid w:val="002E6D74"/>
    <w:rsid w:val="002F019C"/>
    <w:rsid w:val="002F0943"/>
    <w:rsid w:val="002F17F7"/>
    <w:rsid w:val="002F17F9"/>
    <w:rsid w:val="002F21E7"/>
    <w:rsid w:val="002F5B9B"/>
    <w:rsid w:val="002F699A"/>
    <w:rsid w:val="002F7C1B"/>
    <w:rsid w:val="00300896"/>
    <w:rsid w:val="003016EB"/>
    <w:rsid w:val="00301ED0"/>
    <w:rsid w:val="003039AD"/>
    <w:rsid w:val="00305C23"/>
    <w:rsid w:val="0030661F"/>
    <w:rsid w:val="00306704"/>
    <w:rsid w:val="003100A8"/>
    <w:rsid w:val="003107F5"/>
    <w:rsid w:val="0031098B"/>
    <w:rsid w:val="0031135E"/>
    <w:rsid w:val="0031171A"/>
    <w:rsid w:val="00312422"/>
    <w:rsid w:val="00313B90"/>
    <w:rsid w:val="00317441"/>
    <w:rsid w:val="00322AE4"/>
    <w:rsid w:val="00324964"/>
    <w:rsid w:val="00325461"/>
    <w:rsid w:val="00325781"/>
    <w:rsid w:val="0032613F"/>
    <w:rsid w:val="00326255"/>
    <w:rsid w:val="0032713A"/>
    <w:rsid w:val="00330EB0"/>
    <w:rsid w:val="0033264B"/>
    <w:rsid w:val="00332955"/>
    <w:rsid w:val="003373C9"/>
    <w:rsid w:val="00340E36"/>
    <w:rsid w:val="00342B5A"/>
    <w:rsid w:val="00345A4F"/>
    <w:rsid w:val="003460DE"/>
    <w:rsid w:val="00347614"/>
    <w:rsid w:val="0034772B"/>
    <w:rsid w:val="00347D4C"/>
    <w:rsid w:val="00350753"/>
    <w:rsid w:val="00350CA8"/>
    <w:rsid w:val="003515ED"/>
    <w:rsid w:val="00356F01"/>
    <w:rsid w:val="00357854"/>
    <w:rsid w:val="00362511"/>
    <w:rsid w:val="00362543"/>
    <w:rsid w:val="0036404F"/>
    <w:rsid w:val="003653A1"/>
    <w:rsid w:val="00367724"/>
    <w:rsid w:val="003715F2"/>
    <w:rsid w:val="00374F29"/>
    <w:rsid w:val="00382583"/>
    <w:rsid w:val="003847A5"/>
    <w:rsid w:val="00385157"/>
    <w:rsid w:val="00385260"/>
    <w:rsid w:val="0038599B"/>
    <w:rsid w:val="003859B1"/>
    <w:rsid w:val="00391605"/>
    <w:rsid w:val="00391D8D"/>
    <w:rsid w:val="00391F52"/>
    <w:rsid w:val="00392314"/>
    <w:rsid w:val="0039575F"/>
    <w:rsid w:val="00395E01"/>
    <w:rsid w:val="003962CD"/>
    <w:rsid w:val="003A3957"/>
    <w:rsid w:val="003A43DC"/>
    <w:rsid w:val="003A60FD"/>
    <w:rsid w:val="003A6475"/>
    <w:rsid w:val="003B023B"/>
    <w:rsid w:val="003B0399"/>
    <w:rsid w:val="003B07DE"/>
    <w:rsid w:val="003B2A4B"/>
    <w:rsid w:val="003B2AFE"/>
    <w:rsid w:val="003B4F70"/>
    <w:rsid w:val="003B5175"/>
    <w:rsid w:val="003B5E5A"/>
    <w:rsid w:val="003B7237"/>
    <w:rsid w:val="003C2099"/>
    <w:rsid w:val="003C507A"/>
    <w:rsid w:val="003C6155"/>
    <w:rsid w:val="003C750A"/>
    <w:rsid w:val="003C7BA2"/>
    <w:rsid w:val="003D0421"/>
    <w:rsid w:val="003D13A5"/>
    <w:rsid w:val="003D185C"/>
    <w:rsid w:val="003D2959"/>
    <w:rsid w:val="003D4BD0"/>
    <w:rsid w:val="003E144C"/>
    <w:rsid w:val="003E3E7A"/>
    <w:rsid w:val="003E6F80"/>
    <w:rsid w:val="003E7499"/>
    <w:rsid w:val="003F0F31"/>
    <w:rsid w:val="003F2060"/>
    <w:rsid w:val="003F376C"/>
    <w:rsid w:val="003F39CB"/>
    <w:rsid w:val="003F483D"/>
    <w:rsid w:val="003F781D"/>
    <w:rsid w:val="004012BE"/>
    <w:rsid w:val="0040138D"/>
    <w:rsid w:val="00401724"/>
    <w:rsid w:val="004028F4"/>
    <w:rsid w:val="0040404F"/>
    <w:rsid w:val="00405404"/>
    <w:rsid w:val="004064F7"/>
    <w:rsid w:val="00407DA1"/>
    <w:rsid w:val="00414675"/>
    <w:rsid w:val="0041551D"/>
    <w:rsid w:val="0041581E"/>
    <w:rsid w:val="00421078"/>
    <w:rsid w:val="004225DC"/>
    <w:rsid w:val="0042298F"/>
    <w:rsid w:val="00422A6C"/>
    <w:rsid w:val="004236C1"/>
    <w:rsid w:val="004264E5"/>
    <w:rsid w:val="0042707E"/>
    <w:rsid w:val="00431DA3"/>
    <w:rsid w:val="00432469"/>
    <w:rsid w:val="004348C8"/>
    <w:rsid w:val="00434C6C"/>
    <w:rsid w:val="00435405"/>
    <w:rsid w:val="00435A7D"/>
    <w:rsid w:val="0043705C"/>
    <w:rsid w:val="00440DC0"/>
    <w:rsid w:val="00443695"/>
    <w:rsid w:val="0044589B"/>
    <w:rsid w:val="00450DF5"/>
    <w:rsid w:val="00451959"/>
    <w:rsid w:val="00452A9A"/>
    <w:rsid w:val="004531B9"/>
    <w:rsid w:val="004546BB"/>
    <w:rsid w:val="0045585B"/>
    <w:rsid w:val="004605F2"/>
    <w:rsid w:val="00460E1A"/>
    <w:rsid w:val="00465362"/>
    <w:rsid w:val="004653AE"/>
    <w:rsid w:val="0046622B"/>
    <w:rsid w:val="004666D5"/>
    <w:rsid w:val="00466978"/>
    <w:rsid w:val="00466F69"/>
    <w:rsid w:val="00470CA5"/>
    <w:rsid w:val="00471A48"/>
    <w:rsid w:val="0047349B"/>
    <w:rsid w:val="004736DF"/>
    <w:rsid w:val="0047510D"/>
    <w:rsid w:val="00476E03"/>
    <w:rsid w:val="00482C39"/>
    <w:rsid w:val="00483547"/>
    <w:rsid w:val="00484E35"/>
    <w:rsid w:val="00487B69"/>
    <w:rsid w:val="00490DDC"/>
    <w:rsid w:val="00493017"/>
    <w:rsid w:val="0049469D"/>
    <w:rsid w:val="00495A5A"/>
    <w:rsid w:val="00495A5C"/>
    <w:rsid w:val="004966E2"/>
    <w:rsid w:val="004A1603"/>
    <w:rsid w:val="004A1F5F"/>
    <w:rsid w:val="004A3757"/>
    <w:rsid w:val="004A3D51"/>
    <w:rsid w:val="004A4140"/>
    <w:rsid w:val="004A45BB"/>
    <w:rsid w:val="004B149E"/>
    <w:rsid w:val="004B16C3"/>
    <w:rsid w:val="004B4FB2"/>
    <w:rsid w:val="004B5B8E"/>
    <w:rsid w:val="004B60C7"/>
    <w:rsid w:val="004B63E8"/>
    <w:rsid w:val="004B689B"/>
    <w:rsid w:val="004B7E37"/>
    <w:rsid w:val="004C1536"/>
    <w:rsid w:val="004C1C72"/>
    <w:rsid w:val="004C34D5"/>
    <w:rsid w:val="004C5322"/>
    <w:rsid w:val="004C58B1"/>
    <w:rsid w:val="004C710D"/>
    <w:rsid w:val="004D05AA"/>
    <w:rsid w:val="004D4FC9"/>
    <w:rsid w:val="004D720B"/>
    <w:rsid w:val="004D72A1"/>
    <w:rsid w:val="004D7ACB"/>
    <w:rsid w:val="004D7E93"/>
    <w:rsid w:val="004E01C3"/>
    <w:rsid w:val="004E1FC6"/>
    <w:rsid w:val="004F0177"/>
    <w:rsid w:val="004F0C07"/>
    <w:rsid w:val="004F3CE0"/>
    <w:rsid w:val="004F547E"/>
    <w:rsid w:val="004F5578"/>
    <w:rsid w:val="004F5969"/>
    <w:rsid w:val="004F7203"/>
    <w:rsid w:val="004F77BF"/>
    <w:rsid w:val="00501AF2"/>
    <w:rsid w:val="00501EA8"/>
    <w:rsid w:val="0050283B"/>
    <w:rsid w:val="00502A6C"/>
    <w:rsid w:val="005073C9"/>
    <w:rsid w:val="00507FB9"/>
    <w:rsid w:val="0051155A"/>
    <w:rsid w:val="00512587"/>
    <w:rsid w:val="0051345E"/>
    <w:rsid w:val="0051458D"/>
    <w:rsid w:val="00515772"/>
    <w:rsid w:val="00517298"/>
    <w:rsid w:val="00520421"/>
    <w:rsid w:val="005209D6"/>
    <w:rsid w:val="00521004"/>
    <w:rsid w:val="00522CE7"/>
    <w:rsid w:val="00522E63"/>
    <w:rsid w:val="00523C66"/>
    <w:rsid w:val="00524E08"/>
    <w:rsid w:val="0052503C"/>
    <w:rsid w:val="00527E91"/>
    <w:rsid w:val="005319C4"/>
    <w:rsid w:val="00531BCB"/>
    <w:rsid w:val="005335BD"/>
    <w:rsid w:val="005336C7"/>
    <w:rsid w:val="0053444B"/>
    <w:rsid w:val="00535133"/>
    <w:rsid w:val="00535165"/>
    <w:rsid w:val="005363BA"/>
    <w:rsid w:val="00541B6C"/>
    <w:rsid w:val="00541FF2"/>
    <w:rsid w:val="00542AE0"/>
    <w:rsid w:val="00545DA3"/>
    <w:rsid w:val="00545E2E"/>
    <w:rsid w:val="005466F0"/>
    <w:rsid w:val="00550862"/>
    <w:rsid w:val="00550A98"/>
    <w:rsid w:val="00550F44"/>
    <w:rsid w:val="00552FFA"/>
    <w:rsid w:val="0055316A"/>
    <w:rsid w:val="00555006"/>
    <w:rsid w:val="0055546B"/>
    <w:rsid w:val="00556BFC"/>
    <w:rsid w:val="005571E6"/>
    <w:rsid w:val="00560AC6"/>
    <w:rsid w:val="0056118E"/>
    <w:rsid w:val="00563AB1"/>
    <w:rsid w:val="00563FAE"/>
    <w:rsid w:val="00564D15"/>
    <w:rsid w:val="00564E17"/>
    <w:rsid w:val="005712CE"/>
    <w:rsid w:val="00572C9C"/>
    <w:rsid w:val="005755AE"/>
    <w:rsid w:val="005772AF"/>
    <w:rsid w:val="00577853"/>
    <w:rsid w:val="00577C08"/>
    <w:rsid w:val="00581424"/>
    <w:rsid w:val="005828F7"/>
    <w:rsid w:val="00584E63"/>
    <w:rsid w:val="00586308"/>
    <w:rsid w:val="005902A1"/>
    <w:rsid w:val="00592231"/>
    <w:rsid w:val="00592BA6"/>
    <w:rsid w:val="005949A3"/>
    <w:rsid w:val="0059670F"/>
    <w:rsid w:val="00597E85"/>
    <w:rsid w:val="00597EF6"/>
    <w:rsid w:val="005A1985"/>
    <w:rsid w:val="005A3CAA"/>
    <w:rsid w:val="005A5CF9"/>
    <w:rsid w:val="005A6EF3"/>
    <w:rsid w:val="005B25D8"/>
    <w:rsid w:val="005B2C53"/>
    <w:rsid w:val="005B42C8"/>
    <w:rsid w:val="005B6402"/>
    <w:rsid w:val="005B6E45"/>
    <w:rsid w:val="005B7B4B"/>
    <w:rsid w:val="005C0206"/>
    <w:rsid w:val="005C12F5"/>
    <w:rsid w:val="005C15DA"/>
    <w:rsid w:val="005C4F8E"/>
    <w:rsid w:val="005C5B8A"/>
    <w:rsid w:val="005C5FEE"/>
    <w:rsid w:val="005C65E3"/>
    <w:rsid w:val="005C6FD2"/>
    <w:rsid w:val="005D1121"/>
    <w:rsid w:val="005D2551"/>
    <w:rsid w:val="005D35B1"/>
    <w:rsid w:val="005D5C27"/>
    <w:rsid w:val="005D69B3"/>
    <w:rsid w:val="005D6BFD"/>
    <w:rsid w:val="005E02E1"/>
    <w:rsid w:val="005E2E78"/>
    <w:rsid w:val="005E56F5"/>
    <w:rsid w:val="005E63A2"/>
    <w:rsid w:val="005E7024"/>
    <w:rsid w:val="005F1457"/>
    <w:rsid w:val="005F1F7D"/>
    <w:rsid w:val="005F7BC7"/>
    <w:rsid w:val="00600975"/>
    <w:rsid w:val="0060125D"/>
    <w:rsid w:val="0060227A"/>
    <w:rsid w:val="006025DA"/>
    <w:rsid w:val="006035B6"/>
    <w:rsid w:val="006039A2"/>
    <w:rsid w:val="00604688"/>
    <w:rsid w:val="0060468C"/>
    <w:rsid w:val="00610B22"/>
    <w:rsid w:val="006131A0"/>
    <w:rsid w:val="006146F2"/>
    <w:rsid w:val="00615A29"/>
    <w:rsid w:val="006179D6"/>
    <w:rsid w:val="006209AF"/>
    <w:rsid w:val="0062134C"/>
    <w:rsid w:val="0062381D"/>
    <w:rsid w:val="0062382B"/>
    <w:rsid w:val="00625B01"/>
    <w:rsid w:val="006273CF"/>
    <w:rsid w:val="006301F1"/>
    <w:rsid w:val="00630EFC"/>
    <w:rsid w:val="00630FFF"/>
    <w:rsid w:val="006332E4"/>
    <w:rsid w:val="00635E40"/>
    <w:rsid w:val="006361B1"/>
    <w:rsid w:val="00636866"/>
    <w:rsid w:val="00640061"/>
    <w:rsid w:val="00640636"/>
    <w:rsid w:val="00640846"/>
    <w:rsid w:val="00641496"/>
    <w:rsid w:val="00642657"/>
    <w:rsid w:val="00642BC2"/>
    <w:rsid w:val="00642D34"/>
    <w:rsid w:val="00643DB5"/>
    <w:rsid w:val="00644133"/>
    <w:rsid w:val="00646495"/>
    <w:rsid w:val="00650435"/>
    <w:rsid w:val="00650C03"/>
    <w:rsid w:val="0065463F"/>
    <w:rsid w:val="00654F7E"/>
    <w:rsid w:val="00656C5E"/>
    <w:rsid w:val="0065787B"/>
    <w:rsid w:val="006603D8"/>
    <w:rsid w:val="00660B8F"/>
    <w:rsid w:val="00661C69"/>
    <w:rsid w:val="00662DF7"/>
    <w:rsid w:val="00662E78"/>
    <w:rsid w:val="00664476"/>
    <w:rsid w:val="006653AD"/>
    <w:rsid w:val="00671361"/>
    <w:rsid w:val="00672625"/>
    <w:rsid w:val="00672782"/>
    <w:rsid w:val="006727C8"/>
    <w:rsid w:val="0067368E"/>
    <w:rsid w:val="006770F2"/>
    <w:rsid w:val="006828BF"/>
    <w:rsid w:val="00683303"/>
    <w:rsid w:val="006866A2"/>
    <w:rsid w:val="00690CB9"/>
    <w:rsid w:val="00691C5F"/>
    <w:rsid w:val="00695694"/>
    <w:rsid w:val="00695F4F"/>
    <w:rsid w:val="00696FE2"/>
    <w:rsid w:val="00697BE6"/>
    <w:rsid w:val="006A0682"/>
    <w:rsid w:val="006A22B4"/>
    <w:rsid w:val="006A4C32"/>
    <w:rsid w:val="006A5EE2"/>
    <w:rsid w:val="006A6596"/>
    <w:rsid w:val="006A7641"/>
    <w:rsid w:val="006A7C8D"/>
    <w:rsid w:val="006A7E84"/>
    <w:rsid w:val="006B1535"/>
    <w:rsid w:val="006B2A2E"/>
    <w:rsid w:val="006B3E57"/>
    <w:rsid w:val="006B41D2"/>
    <w:rsid w:val="006B5ADD"/>
    <w:rsid w:val="006B5C18"/>
    <w:rsid w:val="006C0D15"/>
    <w:rsid w:val="006C24DC"/>
    <w:rsid w:val="006C46C9"/>
    <w:rsid w:val="006C5EBE"/>
    <w:rsid w:val="006C6352"/>
    <w:rsid w:val="006C6AEB"/>
    <w:rsid w:val="006D035B"/>
    <w:rsid w:val="006D1022"/>
    <w:rsid w:val="006D2F5E"/>
    <w:rsid w:val="006D3C45"/>
    <w:rsid w:val="006D61F4"/>
    <w:rsid w:val="006E180C"/>
    <w:rsid w:val="006E1B04"/>
    <w:rsid w:val="006E1FCB"/>
    <w:rsid w:val="006E2C64"/>
    <w:rsid w:val="006E3A14"/>
    <w:rsid w:val="006E407C"/>
    <w:rsid w:val="006E4975"/>
    <w:rsid w:val="006E6F1D"/>
    <w:rsid w:val="006F0A61"/>
    <w:rsid w:val="006F1790"/>
    <w:rsid w:val="006F2C0D"/>
    <w:rsid w:val="006F313D"/>
    <w:rsid w:val="006F3793"/>
    <w:rsid w:val="006F5A5E"/>
    <w:rsid w:val="007018F4"/>
    <w:rsid w:val="00701967"/>
    <w:rsid w:val="0070316D"/>
    <w:rsid w:val="00703B64"/>
    <w:rsid w:val="007049B5"/>
    <w:rsid w:val="007049BD"/>
    <w:rsid w:val="00705C21"/>
    <w:rsid w:val="00706B8B"/>
    <w:rsid w:val="0071081D"/>
    <w:rsid w:val="00712BB7"/>
    <w:rsid w:val="007131D2"/>
    <w:rsid w:val="00713263"/>
    <w:rsid w:val="00715F04"/>
    <w:rsid w:val="00716C22"/>
    <w:rsid w:val="007170E0"/>
    <w:rsid w:val="00717B15"/>
    <w:rsid w:val="007213A7"/>
    <w:rsid w:val="00721E32"/>
    <w:rsid w:val="0072342D"/>
    <w:rsid w:val="00723BB4"/>
    <w:rsid w:val="00724810"/>
    <w:rsid w:val="00724F1E"/>
    <w:rsid w:val="00730907"/>
    <w:rsid w:val="00732E9C"/>
    <w:rsid w:val="00732F84"/>
    <w:rsid w:val="007344DC"/>
    <w:rsid w:val="00735A2A"/>
    <w:rsid w:val="00742CE1"/>
    <w:rsid w:val="0074337B"/>
    <w:rsid w:val="007436BB"/>
    <w:rsid w:val="00744375"/>
    <w:rsid w:val="00747403"/>
    <w:rsid w:val="00747897"/>
    <w:rsid w:val="00750957"/>
    <w:rsid w:val="00750EA1"/>
    <w:rsid w:val="00751ACC"/>
    <w:rsid w:val="0075278C"/>
    <w:rsid w:val="0075376B"/>
    <w:rsid w:val="007546DC"/>
    <w:rsid w:val="00756B08"/>
    <w:rsid w:val="00757CC2"/>
    <w:rsid w:val="0076049F"/>
    <w:rsid w:val="00760919"/>
    <w:rsid w:val="00761A31"/>
    <w:rsid w:val="00762B78"/>
    <w:rsid w:val="007661AB"/>
    <w:rsid w:val="00766DE8"/>
    <w:rsid w:val="007670C3"/>
    <w:rsid w:val="00767CA4"/>
    <w:rsid w:val="0077008E"/>
    <w:rsid w:val="0077060E"/>
    <w:rsid w:val="00770E86"/>
    <w:rsid w:val="00772DD9"/>
    <w:rsid w:val="00773CD3"/>
    <w:rsid w:val="00773CE8"/>
    <w:rsid w:val="00776A29"/>
    <w:rsid w:val="007804FA"/>
    <w:rsid w:val="00781EC7"/>
    <w:rsid w:val="0078446F"/>
    <w:rsid w:val="007860AB"/>
    <w:rsid w:val="007916D3"/>
    <w:rsid w:val="00791E44"/>
    <w:rsid w:val="00795BE7"/>
    <w:rsid w:val="007969A0"/>
    <w:rsid w:val="00796EC1"/>
    <w:rsid w:val="007971AC"/>
    <w:rsid w:val="007A0352"/>
    <w:rsid w:val="007A071E"/>
    <w:rsid w:val="007A0A0E"/>
    <w:rsid w:val="007A40FF"/>
    <w:rsid w:val="007A612B"/>
    <w:rsid w:val="007A68D0"/>
    <w:rsid w:val="007B23C1"/>
    <w:rsid w:val="007B293A"/>
    <w:rsid w:val="007B36B6"/>
    <w:rsid w:val="007B448C"/>
    <w:rsid w:val="007B5C20"/>
    <w:rsid w:val="007B6931"/>
    <w:rsid w:val="007B7EA3"/>
    <w:rsid w:val="007C1C1A"/>
    <w:rsid w:val="007C3067"/>
    <w:rsid w:val="007C4756"/>
    <w:rsid w:val="007C48F9"/>
    <w:rsid w:val="007C4F8C"/>
    <w:rsid w:val="007C5EFE"/>
    <w:rsid w:val="007C6DE7"/>
    <w:rsid w:val="007D0F0A"/>
    <w:rsid w:val="007D16E8"/>
    <w:rsid w:val="007D21FD"/>
    <w:rsid w:val="007D5739"/>
    <w:rsid w:val="007D593A"/>
    <w:rsid w:val="007D5FE9"/>
    <w:rsid w:val="007D6365"/>
    <w:rsid w:val="007D68DB"/>
    <w:rsid w:val="007D6C37"/>
    <w:rsid w:val="007D6ED8"/>
    <w:rsid w:val="007E09E9"/>
    <w:rsid w:val="007E0A2E"/>
    <w:rsid w:val="007E14ED"/>
    <w:rsid w:val="007E3637"/>
    <w:rsid w:val="007E4AD4"/>
    <w:rsid w:val="007E5803"/>
    <w:rsid w:val="007E5CDD"/>
    <w:rsid w:val="007E6870"/>
    <w:rsid w:val="007E7196"/>
    <w:rsid w:val="007F0261"/>
    <w:rsid w:val="007F08D3"/>
    <w:rsid w:val="007F0A88"/>
    <w:rsid w:val="007F1F6B"/>
    <w:rsid w:val="007F5336"/>
    <w:rsid w:val="00801E83"/>
    <w:rsid w:val="0080232E"/>
    <w:rsid w:val="00802698"/>
    <w:rsid w:val="00802C6B"/>
    <w:rsid w:val="00803938"/>
    <w:rsid w:val="008042A1"/>
    <w:rsid w:val="00804B65"/>
    <w:rsid w:val="00805FED"/>
    <w:rsid w:val="00810434"/>
    <w:rsid w:val="00811ABD"/>
    <w:rsid w:val="008121AD"/>
    <w:rsid w:val="0081321C"/>
    <w:rsid w:val="00814399"/>
    <w:rsid w:val="00815D2D"/>
    <w:rsid w:val="00815DDF"/>
    <w:rsid w:val="00817722"/>
    <w:rsid w:val="00820CDF"/>
    <w:rsid w:val="008213A9"/>
    <w:rsid w:val="00823659"/>
    <w:rsid w:val="008242C8"/>
    <w:rsid w:val="0082458E"/>
    <w:rsid w:val="00825BD0"/>
    <w:rsid w:val="00826D18"/>
    <w:rsid w:val="00827771"/>
    <w:rsid w:val="008306A1"/>
    <w:rsid w:val="00831521"/>
    <w:rsid w:val="0083256B"/>
    <w:rsid w:val="008335A4"/>
    <w:rsid w:val="0083390C"/>
    <w:rsid w:val="008342F2"/>
    <w:rsid w:val="00836D81"/>
    <w:rsid w:val="00836F69"/>
    <w:rsid w:val="008408D3"/>
    <w:rsid w:val="00841A26"/>
    <w:rsid w:val="0084247B"/>
    <w:rsid w:val="00844C13"/>
    <w:rsid w:val="00844F6A"/>
    <w:rsid w:val="00845AC8"/>
    <w:rsid w:val="008508C2"/>
    <w:rsid w:val="0085133A"/>
    <w:rsid w:val="008523F1"/>
    <w:rsid w:val="00853022"/>
    <w:rsid w:val="00853027"/>
    <w:rsid w:val="00853526"/>
    <w:rsid w:val="00854836"/>
    <w:rsid w:val="00855C7C"/>
    <w:rsid w:val="00857130"/>
    <w:rsid w:val="0086046B"/>
    <w:rsid w:val="00861369"/>
    <w:rsid w:val="00861943"/>
    <w:rsid w:val="00863789"/>
    <w:rsid w:val="00863DBF"/>
    <w:rsid w:val="008648FF"/>
    <w:rsid w:val="0086505F"/>
    <w:rsid w:val="00865D03"/>
    <w:rsid w:val="008666EB"/>
    <w:rsid w:val="00867F9F"/>
    <w:rsid w:val="00871CA1"/>
    <w:rsid w:val="00873697"/>
    <w:rsid w:val="008744CE"/>
    <w:rsid w:val="00874BE3"/>
    <w:rsid w:val="008752C1"/>
    <w:rsid w:val="00875562"/>
    <w:rsid w:val="008756AC"/>
    <w:rsid w:val="00875F1D"/>
    <w:rsid w:val="00881942"/>
    <w:rsid w:val="00884C1F"/>
    <w:rsid w:val="00885CBE"/>
    <w:rsid w:val="0088730C"/>
    <w:rsid w:val="00887508"/>
    <w:rsid w:val="0089232E"/>
    <w:rsid w:val="0089320E"/>
    <w:rsid w:val="00893571"/>
    <w:rsid w:val="00894A76"/>
    <w:rsid w:val="008974C7"/>
    <w:rsid w:val="008A0251"/>
    <w:rsid w:val="008A0A4E"/>
    <w:rsid w:val="008A0D24"/>
    <w:rsid w:val="008A14B2"/>
    <w:rsid w:val="008A2020"/>
    <w:rsid w:val="008A24FD"/>
    <w:rsid w:val="008A2EF1"/>
    <w:rsid w:val="008A322C"/>
    <w:rsid w:val="008A3802"/>
    <w:rsid w:val="008A4BB7"/>
    <w:rsid w:val="008A5B0E"/>
    <w:rsid w:val="008A6936"/>
    <w:rsid w:val="008B00B7"/>
    <w:rsid w:val="008B06C0"/>
    <w:rsid w:val="008B7890"/>
    <w:rsid w:val="008C0646"/>
    <w:rsid w:val="008C0E5F"/>
    <w:rsid w:val="008C29E8"/>
    <w:rsid w:val="008C3FD4"/>
    <w:rsid w:val="008C652A"/>
    <w:rsid w:val="008C7DBF"/>
    <w:rsid w:val="008D094A"/>
    <w:rsid w:val="008D127B"/>
    <w:rsid w:val="008D235C"/>
    <w:rsid w:val="008D2524"/>
    <w:rsid w:val="008D28C5"/>
    <w:rsid w:val="008D3743"/>
    <w:rsid w:val="008D71DA"/>
    <w:rsid w:val="008E2C39"/>
    <w:rsid w:val="008E2D5E"/>
    <w:rsid w:val="008E372F"/>
    <w:rsid w:val="008E3E22"/>
    <w:rsid w:val="008E40E1"/>
    <w:rsid w:val="008E4FF1"/>
    <w:rsid w:val="008E52B1"/>
    <w:rsid w:val="008E590C"/>
    <w:rsid w:val="008E6745"/>
    <w:rsid w:val="008E6848"/>
    <w:rsid w:val="008E72E6"/>
    <w:rsid w:val="008F0FE0"/>
    <w:rsid w:val="008F433F"/>
    <w:rsid w:val="008F483D"/>
    <w:rsid w:val="008F5B65"/>
    <w:rsid w:val="008F797E"/>
    <w:rsid w:val="00903003"/>
    <w:rsid w:val="00903339"/>
    <w:rsid w:val="0090543A"/>
    <w:rsid w:val="009070F5"/>
    <w:rsid w:val="009126A6"/>
    <w:rsid w:val="009134C1"/>
    <w:rsid w:val="00913DDD"/>
    <w:rsid w:val="00914810"/>
    <w:rsid w:val="00914A4E"/>
    <w:rsid w:val="0091550A"/>
    <w:rsid w:val="0091656B"/>
    <w:rsid w:val="00925259"/>
    <w:rsid w:val="0092582B"/>
    <w:rsid w:val="00927499"/>
    <w:rsid w:val="00930B55"/>
    <w:rsid w:val="00930CEC"/>
    <w:rsid w:val="00933614"/>
    <w:rsid w:val="0093364F"/>
    <w:rsid w:val="00934865"/>
    <w:rsid w:val="00934873"/>
    <w:rsid w:val="00934D36"/>
    <w:rsid w:val="009367DF"/>
    <w:rsid w:val="0093736F"/>
    <w:rsid w:val="009400EF"/>
    <w:rsid w:val="0094110A"/>
    <w:rsid w:val="00941129"/>
    <w:rsid w:val="00942C47"/>
    <w:rsid w:val="00943587"/>
    <w:rsid w:val="00943973"/>
    <w:rsid w:val="00944B86"/>
    <w:rsid w:val="00944D34"/>
    <w:rsid w:val="00945C4A"/>
    <w:rsid w:val="00947168"/>
    <w:rsid w:val="00947A74"/>
    <w:rsid w:val="009507A9"/>
    <w:rsid w:val="00950CF1"/>
    <w:rsid w:val="009512C1"/>
    <w:rsid w:val="0095420F"/>
    <w:rsid w:val="009579A7"/>
    <w:rsid w:val="00957CC3"/>
    <w:rsid w:val="0096006C"/>
    <w:rsid w:val="00961A88"/>
    <w:rsid w:val="00961C4A"/>
    <w:rsid w:val="009622D7"/>
    <w:rsid w:val="00964F55"/>
    <w:rsid w:val="00965C37"/>
    <w:rsid w:val="00965F9D"/>
    <w:rsid w:val="00967314"/>
    <w:rsid w:val="00975DA3"/>
    <w:rsid w:val="0097717D"/>
    <w:rsid w:val="009773D4"/>
    <w:rsid w:val="00977970"/>
    <w:rsid w:val="00980783"/>
    <w:rsid w:val="0098085D"/>
    <w:rsid w:val="00981E11"/>
    <w:rsid w:val="00982480"/>
    <w:rsid w:val="00982590"/>
    <w:rsid w:val="00982ED9"/>
    <w:rsid w:val="0098398F"/>
    <w:rsid w:val="0098439B"/>
    <w:rsid w:val="00984A46"/>
    <w:rsid w:val="00985363"/>
    <w:rsid w:val="009856AF"/>
    <w:rsid w:val="00991158"/>
    <w:rsid w:val="009939E2"/>
    <w:rsid w:val="00993ED9"/>
    <w:rsid w:val="00994C31"/>
    <w:rsid w:val="00995748"/>
    <w:rsid w:val="00996707"/>
    <w:rsid w:val="00997125"/>
    <w:rsid w:val="009A0DCE"/>
    <w:rsid w:val="009A1381"/>
    <w:rsid w:val="009A15B5"/>
    <w:rsid w:val="009A2938"/>
    <w:rsid w:val="009A3D6B"/>
    <w:rsid w:val="009A3F01"/>
    <w:rsid w:val="009A469C"/>
    <w:rsid w:val="009A5A08"/>
    <w:rsid w:val="009A7667"/>
    <w:rsid w:val="009B0AE6"/>
    <w:rsid w:val="009B14FF"/>
    <w:rsid w:val="009B347D"/>
    <w:rsid w:val="009B3E0B"/>
    <w:rsid w:val="009B4952"/>
    <w:rsid w:val="009B4AA8"/>
    <w:rsid w:val="009B4FC6"/>
    <w:rsid w:val="009B6D82"/>
    <w:rsid w:val="009C16D4"/>
    <w:rsid w:val="009C2511"/>
    <w:rsid w:val="009C3A7B"/>
    <w:rsid w:val="009C3D8C"/>
    <w:rsid w:val="009C47AF"/>
    <w:rsid w:val="009C6EA3"/>
    <w:rsid w:val="009C7482"/>
    <w:rsid w:val="009C7E2D"/>
    <w:rsid w:val="009C7F3A"/>
    <w:rsid w:val="009D1F05"/>
    <w:rsid w:val="009D42C8"/>
    <w:rsid w:val="009D6C62"/>
    <w:rsid w:val="009D6CCB"/>
    <w:rsid w:val="009E20FB"/>
    <w:rsid w:val="009E248C"/>
    <w:rsid w:val="009E35C5"/>
    <w:rsid w:val="009E562B"/>
    <w:rsid w:val="009E5C5B"/>
    <w:rsid w:val="009E7887"/>
    <w:rsid w:val="009F00A0"/>
    <w:rsid w:val="009F5741"/>
    <w:rsid w:val="009F5B03"/>
    <w:rsid w:val="009F615F"/>
    <w:rsid w:val="009F6A1A"/>
    <w:rsid w:val="009F7809"/>
    <w:rsid w:val="009F7E81"/>
    <w:rsid w:val="00A00367"/>
    <w:rsid w:val="00A02A46"/>
    <w:rsid w:val="00A07216"/>
    <w:rsid w:val="00A07C36"/>
    <w:rsid w:val="00A127D8"/>
    <w:rsid w:val="00A20CD5"/>
    <w:rsid w:val="00A21058"/>
    <w:rsid w:val="00A2226F"/>
    <w:rsid w:val="00A227D0"/>
    <w:rsid w:val="00A231D0"/>
    <w:rsid w:val="00A234C0"/>
    <w:rsid w:val="00A253ED"/>
    <w:rsid w:val="00A26640"/>
    <w:rsid w:val="00A26736"/>
    <w:rsid w:val="00A277E6"/>
    <w:rsid w:val="00A30B1A"/>
    <w:rsid w:val="00A33334"/>
    <w:rsid w:val="00A338B2"/>
    <w:rsid w:val="00A33CDF"/>
    <w:rsid w:val="00A34AE8"/>
    <w:rsid w:val="00A34F61"/>
    <w:rsid w:val="00A357E7"/>
    <w:rsid w:val="00A405AF"/>
    <w:rsid w:val="00A41B5F"/>
    <w:rsid w:val="00A41DA2"/>
    <w:rsid w:val="00A457B7"/>
    <w:rsid w:val="00A4793F"/>
    <w:rsid w:val="00A47F1A"/>
    <w:rsid w:val="00A5077A"/>
    <w:rsid w:val="00A51923"/>
    <w:rsid w:val="00A51ED8"/>
    <w:rsid w:val="00A525AF"/>
    <w:rsid w:val="00A53EED"/>
    <w:rsid w:val="00A553DA"/>
    <w:rsid w:val="00A56271"/>
    <w:rsid w:val="00A563FA"/>
    <w:rsid w:val="00A61655"/>
    <w:rsid w:val="00A627FC"/>
    <w:rsid w:val="00A64BE6"/>
    <w:rsid w:val="00A64D17"/>
    <w:rsid w:val="00A64EAA"/>
    <w:rsid w:val="00A66A35"/>
    <w:rsid w:val="00A66F34"/>
    <w:rsid w:val="00A70321"/>
    <w:rsid w:val="00A72F09"/>
    <w:rsid w:val="00A73461"/>
    <w:rsid w:val="00A734AE"/>
    <w:rsid w:val="00A73EEA"/>
    <w:rsid w:val="00A7431B"/>
    <w:rsid w:val="00A7580F"/>
    <w:rsid w:val="00A75D6A"/>
    <w:rsid w:val="00A773DD"/>
    <w:rsid w:val="00A82F1A"/>
    <w:rsid w:val="00A85FBF"/>
    <w:rsid w:val="00A866E5"/>
    <w:rsid w:val="00A86B51"/>
    <w:rsid w:val="00A87B7C"/>
    <w:rsid w:val="00A92476"/>
    <w:rsid w:val="00A93C18"/>
    <w:rsid w:val="00A94209"/>
    <w:rsid w:val="00A94D79"/>
    <w:rsid w:val="00A95156"/>
    <w:rsid w:val="00A9567B"/>
    <w:rsid w:val="00A965A8"/>
    <w:rsid w:val="00A97A1B"/>
    <w:rsid w:val="00AA1CCA"/>
    <w:rsid w:val="00AA4316"/>
    <w:rsid w:val="00AA4A6A"/>
    <w:rsid w:val="00AA5B09"/>
    <w:rsid w:val="00AA6BA9"/>
    <w:rsid w:val="00AB0755"/>
    <w:rsid w:val="00AB2136"/>
    <w:rsid w:val="00AB2243"/>
    <w:rsid w:val="00AB39A8"/>
    <w:rsid w:val="00AB3BF9"/>
    <w:rsid w:val="00AC0080"/>
    <w:rsid w:val="00AC26B2"/>
    <w:rsid w:val="00AC2DAD"/>
    <w:rsid w:val="00AC58AF"/>
    <w:rsid w:val="00AC5ADC"/>
    <w:rsid w:val="00AC6C0F"/>
    <w:rsid w:val="00AC7140"/>
    <w:rsid w:val="00AC77F2"/>
    <w:rsid w:val="00AD013B"/>
    <w:rsid w:val="00AD17A3"/>
    <w:rsid w:val="00AD4701"/>
    <w:rsid w:val="00AD5198"/>
    <w:rsid w:val="00AD7B6E"/>
    <w:rsid w:val="00AE0830"/>
    <w:rsid w:val="00AE288D"/>
    <w:rsid w:val="00AE28C1"/>
    <w:rsid w:val="00AE3E2F"/>
    <w:rsid w:val="00AE6C18"/>
    <w:rsid w:val="00AE72EA"/>
    <w:rsid w:val="00AE77D3"/>
    <w:rsid w:val="00AF074D"/>
    <w:rsid w:val="00AF1359"/>
    <w:rsid w:val="00AF1543"/>
    <w:rsid w:val="00AF1C81"/>
    <w:rsid w:val="00AF2BA0"/>
    <w:rsid w:val="00AF31EC"/>
    <w:rsid w:val="00AF51CB"/>
    <w:rsid w:val="00AF603C"/>
    <w:rsid w:val="00AF6A9A"/>
    <w:rsid w:val="00B00E8C"/>
    <w:rsid w:val="00B01063"/>
    <w:rsid w:val="00B02CF1"/>
    <w:rsid w:val="00B031F9"/>
    <w:rsid w:val="00B041A7"/>
    <w:rsid w:val="00B05558"/>
    <w:rsid w:val="00B05C6F"/>
    <w:rsid w:val="00B0636D"/>
    <w:rsid w:val="00B06BD2"/>
    <w:rsid w:val="00B06C4E"/>
    <w:rsid w:val="00B0748B"/>
    <w:rsid w:val="00B10DA2"/>
    <w:rsid w:val="00B13749"/>
    <w:rsid w:val="00B1576C"/>
    <w:rsid w:val="00B16B30"/>
    <w:rsid w:val="00B16C8C"/>
    <w:rsid w:val="00B17E4D"/>
    <w:rsid w:val="00B20828"/>
    <w:rsid w:val="00B21722"/>
    <w:rsid w:val="00B22186"/>
    <w:rsid w:val="00B254F5"/>
    <w:rsid w:val="00B26FEC"/>
    <w:rsid w:val="00B34AB2"/>
    <w:rsid w:val="00B36F2E"/>
    <w:rsid w:val="00B415DC"/>
    <w:rsid w:val="00B416D3"/>
    <w:rsid w:val="00B42DC4"/>
    <w:rsid w:val="00B44603"/>
    <w:rsid w:val="00B4505E"/>
    <w:rsid w:val="00B463A0"/>
    <w:rsid w:val="00B46836"/>
    <w:rsid w:val="00B47C3D"/>
    <w:rsid w:val="00B50BD4"/>
    <w:rsid w:val="00B5164C"/>
    <w:rsid w:val="00B53033"/>
    <w:rsid w:val="00B542F6"/>
    <w:rsid w:val="00B55E3E"/>
    <w:rsid w:val="00B55E57"/>
    <w:rsid w:val="00B5605F"/>
    <w:rsid w:val="00B618EB"/>
    <w:rsid w:val="00B62331"/>
    <w:rsid w:val="00B62939"/>
    <w:rsid w:val="00B631C8"/>
    <w:rsid w:val="00B63E1A"/>
    <w:rsid w:val="00B64CB2"/>
    <w:rsid w:val="00B67DA5"/>
    <w:rsid w:val="00B70456"/>
    <w:rsid w:val="00B704CF"/>
    <w:rsid w:val="00B737D4"/>
    <w:rsid w:val="00B7574E"/>
    <w:rsid w:val="00B75817"/>
    <w:rsid w:val="00B77AD9"/>
    <w:rsid w:val="00B80DAC"/>
    <w:rsid w:val="00B82430"/>
    <w:rsid w:val="00B8269C"/>
    <w:rsid w:val="00B84D58"/>
    <w:rsid w:val="00B853B9"/>
    <w:rsid w:val="00B87A17"/>
    <w:rsid w:val="00B87F40"/>
    <w:rsid w:val="00B91CA1"/>
    <w:rsid w:val="00B93A33"/>
    <w:rsid w:val="00B96FCA"/>
    <w:rsid w:val="00B973BC"/>
    <w:rsid w:val="00B97AA4"/>
    <w:rsid w:val="00B97D9C"/>
    <w:rsid w:val="00BA0498"/>
    <w:rsid w:val="00BA2CC7"/>
    <w:rsid w:val="00BA357F"/>
    <w:rsid w:val="00BA4E52"/>
    <w:rsid w:val="00BA759B"/>
    <w:rsid w:val="00BA7AF0"/>
    <w:rsid w:val="00BB1B9C"/>
    <w:rsid w:val="00BB328B"/>
    <w:rsid w:val="00BB362A"/>
    <w:rsid w:val="00BB43B2"/>
    <w:rsid w:val="00BB5A4B"/>
    <w:rsid w:val="00BC0885"/>
    <w:rsid w:val="00BC15C1"/>
    <w:rsid w:val="00BC193C"/>
    <w:rsid w:val="00BC21F5"/>
    <w:rsid w:val="00BC350B"/>
    <w:rsid w:val="00BC5785"/>
    <w:rsid w:val="00BD0823"/>
    <w:rsid w:val="00BD0B70"/>
    <w:rsid w:val="00BD109D"/>
    <w:rsid w:val="00BD146C"/>
    <w:rsid w:val="00BD15F8"/>
    <w:rsid w:val="00BD163E"/>
    <w:rsid w:val="00BD2C72"/>
    <w:rsid w:val="00BD3393"/>
    <w:rsid w:val="00BD40BE"/>
    <w:rsid w:val="00BD483C"/>
    <w:rsid w:val="00BD64AA"/>
    <w:rsid w:val="00BD6E5C"/>
    <w:rsid w:val="00BD7140"/>
    <w:rsid w:val="00BD7C9A"/>
    <w:rsid w:val="00BE0833"/>
    <w:rsid w:val="00BE0C64"/>
    <w:rsid w:val="00BE1FAB"/>
    <w:rsid w:val="00BE245D"/>
    <w:rsid w:val="00BE53F6"/>
    <w:rsid w:val="00BF06C8"/>
    <w:rsid w:val="00BF13EF"/>
    <w:rsid w:val="00BF643C"/>
    <w:rsid w:val="00BF7733"/>
    <w:rsid w:val="00BF788A"/>
    <w:rsid w:val="00C01F19"/>
    <w:rsid w:val="00C04404"/>
    <w:rsid w:val="00C047F9"/>
    <w:rsid w:val="00C04F20"/>
    <w:rsid w:val="00C05018"/>
    <w:rsid w:val="00C05C54"/>
    <w:rsid w:val="00C067C9"/>
    <w:rsid w:val="00C07894"/>
    <w:rsid w:val="00C1237C"/>
    <w:rsid w:val="00C12CC4"/>
    <w:rsid w:val="00C12CFC"/>
    <w:rsid w:val="00C13F3E"/>
    <w:rsid w:val="00C144FD"/>
    <w:rsid w:val="00C15E67"/>
    <w:rsid w:val="00C1753F"/>
    <w:rsid w:val="00C206E7"/>
    <w:rsid w:val="00C22063"/>
    <w:rsid w:val="00C223FC"/>
    <w:rsid w:val="00C233C7"/>
    <w:rsid w:val="00C24C5D"/>
    <w:rsid w:val="00C273F9"/>
    <w:rsid w:val="00C27736"/>
    <w:rsid w:val="00C27ECF"/>
    <w:rsid w:val="00C30D9A"/>
    <w:rsid w:val="00C30DCE"/>
    <w:rsid w:val="00C31C2D"/>
    <w:rsid w:val="00C327DE"/>
    <w:rsid w:val="00C32C50"/>
    <w:rsid w:val="00C32F43"/>
    <w:rsid w:val="00C3402E"/>
    <w:rsid w:val="00C34426"/>
    <w:rsid w:val="00C35D0F"/>
    <w:rsid w:val="00C36A21"/>
    <w:rsid w:val="00C427E4"/>
    <w:rsid w:val="00C430BF"/>
    <w:rsid w:val="00C448EA"/>
    <w:rsid w:val="00C4516D"/>
    <w:rsid w:val="00C4652C"/>
    <w:rsid w:val="00C468A9"/>
    <w:rsid w:val="00C46B18"/>
    <w:rsid w:val="00C46B42"/>
    <w:rsid w:val="00C5135C"/>
    <w:rsid w:val="00C516DA"/>
    <w:rsid w:val="00C516E8"/>
    <w:rsid w:val="00C51762"/>
    <w:rsid w:val="00C52991"/>
    <w:rsid w:val="00C536FD"/>
    <w:rsid w:val="00C544D5"/>
    <w:rsid w:val="00C56001"/>
    <w:rsid w:val="00C564CD"/>
    <w:rsid w:val="00C56866"/>
    <w:rsid w:val="00C621C7"/>
    <w:rsid w:val="00C623A4"/>
    <w:rsid w:val="00C67D17"/>
    <w:rsid w:val="00C70C09"/>
    <w:rsid w:val="00C7247B"/>
    <w:rsid w:val="00C74020"/>
    <w:rsid w:val="00C74552"/>
    <w:rsid w:val="00C76699"/>
    <w:rsid w:val="00C768B1"/>
    <w:rsid w:val="00C77927"/>
    <w:rsid w:val="00C77D09"/>
    <w:rsid w:val="00C80ED8"/>
    <w:rsid w:val="00C825DE"/>
    <w:rsid w:val="00C8336B"/>
    <w:rsid w:val="00C83A3F"/>
    <w:rsid w:val="00C83F56"/>
    <w:rsid w:val="00C8466D"/>
    <w:rsid w:val="00C90868"/>
    <w:rsid w:val="00C90A7F"/>
    <w:rsid w:val="00C91E3B"/>
    <w:rsid w:val="00C92E52"/>
    <w:rsid w:val="00C93390"/>
    <w:rsid w:val="00C958E4"/>
    <w:rsid w:val="00C96138"/>
    <w:rsid w:val="00C97FDE"/>
    <w:rsid w:val="00CA00E4"/>
    <w:rsid w:val="00CA050D"/>
    <w:rsid w:val="00CA2148"/>
    <w:rsid w:val="00CA3812"/>
    <w:rsid w:val="00CA5205"/>
    <w:rsid w:val="00CA79DB"/>
    <w:rsid w:val="00CA7CC3"/>
    <w:rsid w:val="00CB0F06"/>
    <w:rsid w:val="00CB11C9"/>
    <w:rsid w:val="00CB1DFD"/>
    <w:rsid w:val="00CB6752"/>
    <w:rsid w:val="00CB7A7C"/>
    <w:rsid w:val="00CB7D51"/>
    <w:rsid w:val="00CC1731"/>
    <w:rsid w:val="00CC21A6"/>
    <w:rsid w:val="00CC2AC0"/>
    <w:rsid w:val="00CC2E24"/>
    <w:rsid w:val="00CC6049"/>
    <w:rsid w:val="00CC612B"/>
    <w:rsid w:val="00CC7782"/>
    <w:rsid w:val="00CD26E8"/>
    <w:rsid w:val="00CD38B3"/>
    <w:rsid w:val="00CD574C"/>
    <w:rsid w:val="00CD697D"/>
    <w:rsid w:val="00CE00C2"/>
    <w:rsid w:val="00CE05F8"/>
    <w:rsid w:val="00CE12C5"/>
    <w:rsid w:val="00CE7730"/>
    <w:rsid w:val="00CE7CF7"/>
    <w:rsid w:val="00CE7DA8"/>
    <w:rsid w:val="00CF0323"/>
    <w:rsid w:val="00CF10D8"/>
    <w:rsid w:val="00CF32D0"/>
    <w:rsid w:val="00CF3D89"/>
    <w:rsid w:val="00CF483F"/>
    <w:rsid w:val="00CF4BF5"/>
    <w:rsid w:val="00D0086A"/>
    <w:rsid w:val="00D029F5"/>
    <w:rsid w:val="00D03867"/>
    <w:rsid w:val="00D04B3A"/>
    <w:rsid w:val="00D04E9A"/>
    <w:rsid w:val="00D06FB8"/>
    <w:rsid w:val="00D06FE0"/>
    <w:rsid w:val="00D100C1"/>
    <w:rsid w:val="00D10DD4"/>
    <w:rsid w:val="00D139AB"/>
    <w:rsid w:val="00D13C73"/>
    <w:rsid w:val="00D14139"/>
    <w:rsid w:val="00D21583"/>
    <w:rsid w:val="00D22EEB"/>
    <w:rsid w:val="00D2374C"/>
    <w:rsid w:val="00D3034E"/>
    <w:rsid w:val="00D30E0C"/>
    <w:rsid w:val="00D31FC3"/>
    <w:rsid w:val="00D341D6"/>
    <w:rsid w:val="00D34CE9"/>
    <w:rsid w:val="00D41000"/>
    <w:rsid w:val="00D412C0"/>
    <w:rsid w:val="00D421DB"/>
    <w:rsid w:val="00D43767"/>
    <w:rsid w:val="00D43E66"/>
    <w:rsid w:val="00D44995"/>
    <w:rsid w:val="00D45C70"/>
    <w:rsid w:val="00D45CD6"/>
    <w:rsid w:val="00D50726"/>
    <w:rsid w:val="00D5259B"/>
    <w:rsid w:val="00D5409E"/>
    <w:rsid w:val="00D54237"/>
    <w:rsid w:val="00D550BC"/>
    <w:rsid w:val="00D551E2"/>
    <w:rsid w:val="00D6064D"/>
    <w:rsid w:val="00D61C0E"/>
    <w:rsid w:val="00D61C18"/>
    <w:rsid w:val="00D626CB"/>
    <w:rsid w:val="00D62C7E"/>
    <w:rsid w:val="00D635D1"/>
    <w:rsid w:val="00D6485B"/>
    <w:rsid w:val="00D654F2"/>
    <w:rsid w:val="00D65EC5"/>
    <w:rsid w:val="00D66DEE"/>
    <w:rsid w:val="00D73EC9"/>
    <w:rsid w:val="00D7736F"/>
    <w:rsid w:val="00D8084B"/>
    <w:rsid w:val="00D80B2C"/>
    <w:rsid w:val="00D85378"/>
    <w:rsid w:val="00D92908"/>
    <w:rsid w:val="00D95AB2"/>
    <w:rsid w:val="00D967C4"/>
    <w:rsid w:val="00D968B6"/>
    <w:rsid w:val="00D9740E"/>
    <w:rsid w:val="00D97D2F"/>
    <w:rsid w:val="00DA198B"/>
    <w:rsid w:val="00DA358C"/>
    <w:rsid w:val="00DA3F8F"/>
    <w:rsid w:val="00DA4DA4"/>
    <w:rsid w:val="00DA586C"/>
    <w:rsid w:val="00DA6A6D"/>
    <w:rsid w:val="00DA7547"/>
    <w:rsid w:val="00DB148B"/>
    <w:rsid w:val="00DB3BCC"/>
    <w:rsid w:val="00DB412B"/>
    <w:rsid w:val="00DB5098"/>
    <w:rsid w:val="00DB5568"/>
    <w:rsid w:val="00DB724D"/>
    <w:rsid w:val="00DC1EFA"/>
    <w:rsid w:val="00DC4259"/>
    <w:rsid w:val="00DC4D7B"/>
    <w:rsid w:val="00DC7B5B"/>
    <w:rsid w:val="00DC7E50"/>
    <w:rsid w:val="00DC7F42"/>
    <w:rsid w:val="00DD0422"/>
    <w:rsid w:val="00DD05A3"/>
    <w:rsid w:val="00DD4F0E"/>
    <w:rsid w:val="00DD5938"/>
    <w:rsid w:val="00DE02BF"/>
    <w:rsid w:val="00DE12B6"/>
    <w:rsid w:val="00DE175E"/>
    <w:rsid w:val="00DE24E1"/>
    <w:rsid w:val="00DE25D8"/>
    <w:rsid w:val="00DE3CA2"/>
    <w:rsid w:val="00DF0337"/>
    <w:rsid w:val="00DF0DE5"/>
    <w:rsid w:val="00DF1902"/>
    <w:rsid w:val="00DF4774"/>
    <w:rsid w:val="00DF57FD"/>
    <w:rsid w:val="00E009F5"/>
    <w:rsid w:val="00E00EAF"/>
    <w:rsid w:val="00E03854"/>
    <w:rsid w:val="00E038FD"/>
    <w:rsid w:val="00E042A0"/>
    <w:rsid w:val="00E04485"/>
    <w:rsid w:val="00E05587"/>
    <w:rsid w:val="00E05B0B"/>
    <w:rsid w:val="00E05D4C"/>
    <w:rsid w:val="00E06905"/>
    <w:rsid w:val="00E06DD2"/>
    <w:rsid w:val="00E0705E"/>
    <w:rsid w:val="00E10203"/>
    <w:rsid w:val="00E1035F"/>
    <w:rsid w:val="00E11769"/>
    <w:rsid w:val="00E11A3E"/>
    <w:rsid w:val="00E121A8"/>
    <w:rsid w:val="00E14042"/>
    <w:rsid w:val="00E146A0"/>
    <w:rsid w:val="00E1547D"/>
    <w:rsid w:val="00E15B7C"/>
    <w:rsid w:val="00E16C52"/>
    <w:rsid w:val="00E177F2"/>
    <w:rsid w:val="00E20470"/>
    <w:rsid w:val="00E2223B"/>
    <w:rsid w:val="00E24EC6"/>
    <w:rsid w:val="00E2787A"/>
    <w:rsid w:val="00E30E7D"/>
    <w:rsid w:val="00E33BCB"/>
    <w:rsid w:val="00E35E62"/>
    <w:rsid w:val="00E36055"/>
    <w:rsid w:val="00E37160"/>
    <w:rsid w:val="00E371C1"/>
    <w:rsid w:val="00E375E6"/>
    <w:rsid w:val="00E41891"/>
    <w:rsid w:val="00E42F40"/>
    <w:rsid w:val="00E4308E"/>
    <w:rsid w:val="00E448C0"/>
    <w:rsid w:val="00E50246"/>
    <w:rsid w:val="00E50348"/>
    <w:rsid w:val="00E5414F"/>
    <w:rsid w:val="00E5665E"/>
    <w:rsid w:val="00E5716D"/>
    <w:rsid w:val="00E603D8"/>
    <w:rsid w:val="00E61E3B"/>
    <w:rsid w:val="00E63BB1"/>
    <w:rsid w:val="00E644DF"/>
    <w:rsid w:val="00E64E40"/>
    <w:rsid w:val="00E66D64"/>
    <w:rsid w:val="00E66FB1"/>
    <w:rsid w:val="00E70D33"/>
    <w:rsid w:val="00E72987"/>
    <w:rsid w:val="00E72CA6"/>
    <w:rsid w:val="00E7414D"/>
    <w:rsid w:val="00E7642B"/>
    <w:rsid w:val="00E778E9"/>
    <w:rsid w:val="00E81C25"/>
    <w:rsid w:val="00E82C95"/>
    <w:rsid w:val="00E8308E"/>
    <w:rsid w:val="00E83F4D"/>
    <w:rsid w:val="00E857F9"/>
    <w:rsid w:val="00E85B06"/>
    <w:rsid w:val="00E8638A"/>
    <w:rsid w:val="00E86BF5"/>
    <w:rsid w:val="00E87867"/>
    <w:rsid w:val="00E90617"/>
    <w:rsid w:val="00E90BBA"/>
    <w:rsid w:val="00E92782"/>
    <w:rsid w:val="00E929E4"/>
    <w:rsid w:val="00E975A6"/>
    <w:rsid w:val="00E979A2"/>
    <w:rsid w:val="00EA006D"/>
    <w:rsid w:val="00EA06B3"/>
    <w:rsid w:val="00EA12C4"/>
    <w:rsid w:val="00EA1468"/>
    <w:rsid w:val="00EA2CFE"/>
    <w:rsid w:val="00EA3303"/>
    <w:rsid w:val="00EA4E0F"/>
    <w:rsid w:val="00EA5747"/>
    <w:rsid w:val="00EA5D9C"/>
    <w:rsid w:val="00EA6802"/>
    <w:rsid w:val="00EA792A"/>
    <w:rsid w:val="00EA7A5F"/>
    <w:rsid w:val="00EB1024"/>
    <w:rsid w:val="00EB247E"/>
    <w:rsid w:val="00EB2B18"/>
    <w:rsid w:val="00EB7F8F"/>
    <w:rsid w:val="00EC02CD"/>
    <w:rsid w:val="00EC06AE"/>
    <w:rsid w:val="00EC1853"/>
    <w:rsid w:val="00EC1934"/>
    <w:rsid w:val="00EC2E21"/>
    <w:rsid w:val="00EC4118"/>
    <w:rsid w:val="00EC4190"/>
    <w:rsid w:val="00EC48C1"/>
    <w:rsid w:val="00EC4C12"/>
    <w:rsid w:val="00EC5923"/>
    <w:rsid w:val="00EC6787"/>
    <w:rsid w:val="00ED1866"/>
    <w:rsid w:val="00ED1B0D"/>
    <w:rsid w:val="00ED30D0"/>
    <w:rsid w:val="00ED33D1"/>
    <w:rsid w:val="00ED40B4"/>
    <w:rsid w:val="00ED52BD"/>
    <w:rsid w:val="00ED56ED"/>
    <w:rsid w:val="00ED62B2"/>
    <w:rsid w:val="00EE1200"/>
    <w:rsid w:val="00EE179F"/>
    <w:rsid w:val="00EE1B63"/>
    <w:rsid w:val="00EE1F63"/>
    <w:rsid w:val="00EE23CA"/>
    <w:rsid w:val="00EE28BC"/>
    <w:rsid w:val="00EE2DCE"/>
    <w:rsid w:val="00EE330D"/>
    <w:rsid w:val="00EE3A1A"/>
    <w:rsid w:val="00EE41B7"/>
    <w:rsid w:val="00EE6445"/>
    <w:rsid w:val="00EE7030"/>
    <w:rsid w:val="00EE7E9E"/>
    <w:rsid w:val="00EF0C37"/>
    <w:rsid w:val="00EF3693"/>
    <w:rsid w:val="00EF38BB"/>
    <w:rsid w:val="00EF41A3"/>
    <w:rsid w:val="00EF4CAA"/>
    <w:rsid w:val="00EF6783"/>
    <w:rsid w:val="00EF7DE2"/>
    <w:rsid w:val="00F01426"/>
    <w:rsid w:val="00F054BC"/>
    <w:rsid w:val="00F05E01"/>
    <w:rsid w:val="00F068F1"/>
    <w:rsid w:val="00F06F51"/>
    <w:rsid w:val="00F11D36"/>
    <w:rsid w:val="00F127BD"/>
    <w:rsid w:val="00F12875"/>
    <w:rsid w:val="00F14489"/>
    <w:rsid w:val="00F14BA8"/>
    <w:rsid w:val="00F161E3"/>
    <w:rsid w:val="00F17C44"/>
    <w:rsid w:val="00F20F0E"/>
    <w:rsid w:val="00F21BBC"/>
    <w:rsid w:val="00F21DCB"/>
    <w:rsid w:val="00F21E15"/>
    <w:rsid w:val="00F238F2"/>
    <w:rsid w:val="00F2447B"/>
    <w:rsid w:val="00F246F1"/>
    <w:rsid w:val="00F2763E"/>
    <w:rsid w:val="00F300DD"/>
    <w:rsid w:val="00F331E0"/>
    <w:rsid w:val="00F33FCF"/>
    <w:rsid w:val="00F34976"/>
    <w:rsid w:val="00F3593A"/>
    <w:rsid w:val="00F3654D"/>
    <w:rsid w:val="00F36B15"/>
    <w:rsid w:val="00F36E3C"/>
    <w:rsid w:val="00F3705A"/>
    <w:rsid w:val="00F41C07"/>
    <w:rsid w:val="00F43440"/>
    <w:rsid w:val="00F43844"/>
    <w:rsid w:val="00F43F4D"/>
    <w:rsid w:val="00F44247"/>
    <w:rsid w:val="00F508F8"/>
    <w:rsid w:val="00F52951"/>
    <w:rsid w:val="00F52E1D"/>
    <w:rsid w:val="00F533A5"/>
    <w:rsid w:val="00F56125"/>
    <w:rsid w:val="00F56732"/>
    <w:rsid w:val="00F57107"/>
    <w:rsid w:val="00F572B0"/>
    <w:rsid w:val="00F61343"/>
    <w:rsid w:val="00F62F3B"/>
    <w:rsid w:val="00F63D76"/>
    <w:rsid w:val="00F64881"/>
    <w:rsid w:val="00F66352"/>
    <w:rsid w:val="00F66F86"/>
    <w:rsid w:val="00F70173"/>
    <w:rsid w:val="00F70382"/>
    <w:rsid w:val="00F72731"/>
    <w:rsid w:val="00F72816"/>
    <w:rsid w:val="00F77B06"/>
    <w:rsid w:val="00F806CD"/>
    <w:rsid w:val="00F826BE"/>
    <w:rsid w:val="00F8445E"/>
    <w:rsid w:val="00F84679"/>
    <w:rsid w:val="00F907A7"/>
    <w:rsid w:val="00F91256"/>
    <w:rsid w:val="00F9214B"/>
    <w:rsid w:val="00F93AE9"/>
    <w:rsid w:val="00F94D7E"/>
    <w:rsid w:val="00F964E8"/>
    <w:rsid w:val="00F96B52"/>
    <w:rsid w:val="00FA002E"/>
    <w:rsid w:val="00FA1E65"/>
    <w:rsid w:val="00FA6F71"/>
    <w:rsid w:val="00FB12FB"/>
    <w:rsid w:val="00FB4907"/>
    <w:rsid w:val="00FB4FCB"/>
    <w:rsid w:val="00FB5046"/>
    <w:rsid w:val="00FB7367"/>
    <w:rsid w:val="00FC1661"/>
    <w:rsid w:val="00FC2BA2"/>
    <w:rsid w:val="00FC34F1"/>
    <w:rsid w:val="00FC3ADB"/>
    <w:rsid w:val="00FC5AF3"/>
    <w:rsid w:val="00FC68F1"/>
    <w:rsid w:val="00FD082F"/>
    <w:rsid w:val="00FD3D88"/>
    <w:rsid w:val="00FD47C2"/>
    <w:rsid w:val="00FD49E1"/>
    <w:rsid w:val="00FD50DA"/>
    <w:rsid w:val="00FD615E"/>
    <w:rsid w:val="00FD6A7B"/>
    <w:rsid w:val="00FE1680"/>
    <w:rsid w:val="00FE17A8"/>
    <w:rsid w:val="00FE1C83"/>
    <w:rsid w:val="00FE4420"/>
    <w:rsid w:val="00FE49E0"/>
    <w:rsid w:val="00FE5B5A"/>
    <w:rsid w:val="00FE63C9"/>
    <w:rsid w:val="00FE655D"/>
    <w:rsid w:val="00FF04DE"/>
    <w:rsid w:val="00FF1521"/>
    <w:rsid w:val="00FF2E7A"/>
    <w:rsid w:val="00FF3BFE"/>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F0445"/>
  <w14:defaultImageDpi w14:val="32767"/>
  <w15:chartTrackingRefBased/>
  <w15:docId w15:val="{4B0568B9-BF05-4A9F-ACB7-2D1C137D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rsid w:val="00283ADD"/>
    <w:pPr>
      <w:ind w:firstLineChars="200" w:firstLine="480"/>
    </w:pPr>
    <w:rPr>
      <w:rFonts w:ascii="Calibri" w:eastAsia="宋体" w:hAnsi="Calibri" w:cs="Times New Roman"/>
      <w:kern w:val="0"/>
      <w:lang w:bidi="km-KH"/>
    </w:rPr>
  </w:style>
  <w:style w:type="paragraph" w:styleId="1">
    <w:name w:val="heading 1"/>
    <w:basedOn w:val="a1"/>
    <w:next w:val="a1"/>
    <w:link w:val="10"/>
    <w:qFormat/>
    <w:rsid w:val="003D185C"/>
    <w:pPr>
      <w:keepNext/>
      <w:keepLines/>
      <w:widowControl w:val="0"/>
      <w:numPr>
        <w:numId w:val="1"/>
      </w:numPr>
      <w:spacing w:before="480" w:after="480" w:line="360" w:lineRule="auto"/>
      <w:ind w:firstLineChars="0" w:firstLine="0"/>
      <w:jc w:val="center"/>
      <w:outlineLvl w:val="0"/>
    </w:pPr>
    <w:rPr>
      <w:rFonts w:ascii="Arial" w:hAnsi="Arial"/>
      <w:b/>
      <w:bCs/>
      <w:kern w:val="44"/>
      <w:sz w:val="32"/>
      <w:szCs w:val="32"/>
      <w:lang w:bidi="ar-SA"/>
    </w:rPr>
  </w:style>
  <w:style w:type="paragraph" w:styleId="2">
    <w:name w:val="heading 2"/>
    <w:basedOn w:val="a1"/>
    <w:next w:val="a1"/>
    <w:link w:val="21"/>
    <w:qFormat/>
    <w:rsid w:val="005C0206"/>
    <w:pPr>
      <w:keepNext/>
      <w:keepLines/>
      <w:widowControl w:val="0"/>
      <w:numPr>
        <w:ilvl w:val="1"/>
        <w:numId w:val="1"/>
      </w:numPr>
      <w:spacing w:before="160" w:after="160"/>
      <w:ind w:left="0" w:firstLineChars="0" w:firstLine="0"/>
      <w:jc w:val="both"/>
      <w:outlineLvl w:val="1"/>
    </w:pPr>
    <w:rPr>
      <w:rFonts w:ascii="Arial" w:hAnsi="Arial"/>
      <w:bCs/>
      <w:kern w:val="2"/>
      <w:sz w:val="28"/>
      <w:szCs w:val="28"/>
      <w:lang w:bidi="ar-SA"/>
    </w:rPr>
  </w:style>
  <w:style w:type="paragraph" w:styleId="3">
    <w:name w:val="heading 3"/>
    <w:basedOn w:val="a1"/>
    <w:next w:val="a1"/>
    <w:link w:val="30"/>
    <w:autoRedefine/>
    <w:qFormat/>
    <w:rsid w:val="009D6C62"/>
    <w:pPr>
      <w:keepNext/>
      <w:keepLines/>
      <w:widowControl w:val="0"/>
      <w:numPr>
        <w:ilvl w:val="2"/>
        <w:numId w:val="1"/>
      </w:numPr>
      <w:tabs>
        <w:tab w:val="clear" w:pos="1571"/>
        <w:tab w:val="num" w:pos="720"/>
      </w:tabs>
      <w:adjustRightInd w:val="0"/>
      <w:spacing w:before="120" w:after="120"/>
      <w:ind w:left="0" w:firstLineChars="0" w:firstLine="0"/>
      <w:outlineLvl w:val="2"/>
    </w:pPr>
    <w:rPr>
      <w:rFonts w:ascii="Arial" w:hAnsi="Arial"/>
      <w:bCs/>
      <w:kern w:val="2"/>
      <w:szCs w:val="32"/>
      <w:lang w:bidi="ar-SA"/>
    </w:rPr>
  </w:style>
  <w:style w:type="paragraph" w:styleId="4">
    <w:name w:val="heading 4"/>
    <w:basedOn w:val="a1"/>
    <w:next w:val="a1"/>
    <w:link w:val="40"/>
    <w:qFormat/>
    <w:rsid w:val="009E20FB"/>
    <w:pPr>
      <w:keepNext/>
      <w:keepLines/>
      <w:widowControl w:val="0"/>
      <w:numPr>
        <w:ilvl w:val="3"/>
        <w:numId w:val="1"/>
      </w:numPr>
      <w:adjustRightInd w:val="0"/>
      <w:spacing w:before="120" w:after="120" w:line="360" w:lineRule="auto"/>
      <w:ind w:left="0" w:firstLineChars="0" w:firstLine="0"/>
      <w:outlineLvl w:val="3"/>
    </w:pPr>
    <w:rPr>
      <w:rFonts w:ascii="Arial" w:hAnsi="Arial"/>
      <w:bCs/>
      <w:kern w:val="2"/>
      <w:sz w:val="21"/>
      <w:szCs w:val="28"/>
      <w:lang w:bidi="ar-SA"/>
    </w:rPr>
  </w:style>
  <w:style w:type="paragraph" w:styleId="5">
    <w:name w:val="heading 5"/>
    <w:basedOn w:val="a1"/>
    <w:next w:val="a1"/>
    <w:link w:val="50"/>
    <w:qFormat/>
    <w:rsid w:val="003D185C"/>
    <w:pPr>
      <w:keepNext/>
      <w:keepLines/>
      <w:widowControl w:val="0"/>
      <w:numPr>
        <w:ilvl w:val="4"/>
        <w:numId w:val="1"/>
      </w:numPr>
      <w:tabs>
        <w:tab w:val="left" w:pos="1008"/>
      </w:tabs>
      <w:spacing w:before="120" w:after="120" w:line="360" w:lineRule="auto"/>
      <w:ind w:firstLineChars="0" w:firstLine="0"/>
      <w:jc w:val="both"/>
      <w:outlineLvl w:val="4"/>
    </w:pPr>
    <w:rPr>
      <w:rFonts w:ascii="Arial" w:hAnsi="Arial"/>
      <w:b/>
      <w:bCs/>
      <w:kern w:val="2"/>
      <w:sz w:val="28"/>
      <w:szCs w:val="28"/>
      <w:lang w:bidi="ar-SA"/>
    </w:rPr>
  </w:style>
  <w:style w:type="paragraph" w:styleId="6">
    <w:name w:val="heading 6"/>
    <w:basedOn w:val="a1"/>
    <w:next w:val="a1"/>
    <w:link w:val="60"/>
    <w:qFormat/>
    <w:rsid w:val="003D185C"/>
    <w:pPr>
      <w:keepNext/>
      <w:keepLines/>
      <w:widowControl w:val="0"/>
      <w:numPr>
        <w:ilvl w:val="5"/>
        <w:numId w:val="1"/>
      </w:numPr>
      <w:tabs>
        <w:tab w:val="left" w:pos="1152"/>
      </w:tabs>
      <w:spacing w:before="120" w:after="120" w:line="360" w:lineRule="auto"/>
      <w:ind w:firstLineChars="0" w:firstLine="0"/>
      <w:jc w:val="both"/>
      <w:outlineLvl w:val="5"/>
    </w:pPr>
    <w:rPr>
      <w:rFonts w:ascii="Arial" w:hAnsi="Arial"/>
      <w:b/>
      <w:bCs/>
      <w:kern w:val="2"/>
      <w:szCs w:val="20"/>
      <w:lang w:bidi="ar-SA"/>
    </w:rPr>
  </w:style>
  <w:style w:type="paragraph" w:styleId="7">
    <w:name w:val="heading 7"/>
    <w:basedOn w:val="a1"/>
    <w:next w:val="a1"/>
    <w:link w:val="70"/>
    <w:qFormat/>
    <w:rsid w:val="003D185C"/>
    <w:pPr>
      <w:keepNext/>
      <w:keepLines/>
      <w:widowControl w:val="0"/>
      <w:numPr>
        <w:ilvl w:val="6"/>
        <w:numId w:val="1"/>
      </w:numPr>
      <w:tabs>
        <w:tab w:val="left" w:pos="1296"/>
      </w:tabs>
      <w:spacing w:before="240" w:after="64" w:line="320" w:lineRule="auto"/>
      <w:ind w:firstLineChars="0" w:firstLine="0"/>
      <w:jc w:val="both"/>
      <w:outlineLvl w:val="6"/>
    </w:pPr>
    <w:rPr>
      <w:rFonts w:ascii="Arial" w:hAnsi="Arial"/>
      <w:b/>
      <w:bCs/>
      <w:kern w:val="2"/>
      <w:szCs w:val="20"/>
      <w:lang w:bidi="ar-SA"/>
    </w:rPr>
  </w:style>
  <w:style w:type="paragraph" w:styleId="8">
    <w:name w:val="heading 8"/>
    <w:basedOn w:val="a1"/>
    <w:next w:val="a1"/>
    <w:link w:val="80"/>
    <w:qFormat/>
    <w:rsid w:val="003D185C"/>
    <w:pPr>
      <w:keepNext/>
      <w:keepLines/>
      <w:widowControl w:val="0"/>
      <w:numPr>
        <w:ilvl w:val="7"/>
        <w:numId w:val="1"/>
      </w:numPr>
      <w:tabs>
        <w:tab w:val="left" w:pos="1440"/>
      </w:tabs>
      <w:spacing w:before="240" w:after="64" w:line="320" w:lineRule="auto"/>
      <w:ind w:firstLineChars="0" w:firstLine="0"/>
      <w:jc w:val="both"/>
      <w:outlineLvl w:val="7"/>
    </w:pPr>
    <w:rPr>
      <w:rFonts w:ascii="Arial" w:eastAsia="黑体" w:hAnsi="Arial"/>
      <w:kern w:val="2"/>
      <w:szCs w:val="20"/>
      <w:lang w:bidi="ar-SA"/>
    </w:rPr>
  </w:style>
  <w:style w:type="paragraph" w:styleId="9">
    <w:name w:val="heading 9"/>
    <w:basedOn w:val="a1"/>
    <w:next w:val="a1"/>
    <w:link w:val="90"/>
    <w:qFormat/>
    <w:rsid w:val="003D185C"/>
    <w:pPr>
      <w:keepNext/>
      <w:keepLines/>
      <w:widowControl w:val="0"/>
      <w:numPr>
        <w:ilvl w:val="8"/>
        <w:numId w:val="1"/>
      </w:numPr>
      <w:tabs>
        <w:tab w:val="left" w:pos="1584"/>
      </w:tabs>
      <w:spacing w:before="240" w:after="64" w:line="320" w:lineRule="auto"/>
      <w:ind w:firstLineChars="0" w:firstLine="0"/>
      <w:jc w:val="both"/>
      <w:outlineLvl w:val="8"/>
    </w:pPr>
    <w:rPr>
      <w:rFonts w:ascii="Arial" w:eastAsia="黑体" w:hAnsi="Arial"/>
      <w:kern w:val="2"/>
      <w:sz w:val="21"/>
      <w:szCs w:val="20"/>
      <w:lang w:bidi="ar-S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eastAsia="宋体" w:hAnsi="Arial" w:cs="Times New Roman"/>
      <w:b/>
      <w:bCs/>
      <w:kern w:val="44"/>
      <w:sz w:val="32"/>
      <w:szCs w:val="32"/>
    </w:rPr>
  </w:style>
  <w:style w:type="character" w:customStyle="1" w:styleId="21">
    <w:name w:val="标题 2 字符"/>
    <w:basedOn w:val="a2"/>
    <w:link w:val="2"/>
    <w:rsid w:val="005C0206"/>
    <w:rPr>
      <w:rFonts w:ascii="Arial" w:eastAsia="宋体" w:hAnsi="Arial" w:cs="Times New Roman"/>
      <w:bCs/>
      <w:sz w:val="28"/>
      <w:szCs w:val="28"/>
    </w:rPr>
  </w:style>
  <w:style w:type="paragraph" w:styleId="a5">
    <w:name w:val="caption"/>
    <w:basedOn w:val="a1"/>
    <w:next w:val="a1"/>
    <w:unhideWhenUsed/>
    <w:qFormat/>
    <w:rsid w:val="003460DE"/>
    <w:pPr>
      <w:spacing w:line="0" w:lineRule="atLeast"/>
      <w:ind w:firstLineChars="0" w:firstLine="0"/>
      <w:jc w:val="center"/>
    </w:pPr>
    <w:rPr>
      <w:rFonts w:asciiTheme="majorHAnsi" w:eastAsia="黑体" w:hAnsiTheme="majorHAnsi" w:cstheme="majorBidi"/>
      <w:b/>
      <w:sz w:val="18"/>
      <w:szCs w:val="32"/>
    </w:rPr>
  </w:style>
  <w:style w:type="character" w:customStyle="1" w:styleId="40">
    <w:name w:val="标题 4 字符"/>
    <w:basedOn w:val="a2"/>
    <w:link w:val="4"/>
    <w:rsid w:val="009E20FB"/>
    <w:rPr>
      <w:rFonts w:ascii="Arial" w:eastAsia="宋体" w:hAnsi="Arial" w:cs="Times New Roman"/>
      <w:bCs/>
      <w:sz w:val="21"/>
      <w:szCs w:val="28"/>
    </w:rPr>
  </w:style>
  <w:style w:type="character" w:customStyle="1" w:styleId="60">
    <w:name w:val="标题 6 字符"/>
    <w:basedOn w:val="a2"/>
    <w:link w:val="6"/>
    <w:rsid w:val="003D185C"/>
    <w:rPr>
      <w:rFonts w:ascii="Arial" w:eastAsia="宋体" w:hAnsi="Arial" w:cs="Times New Roman"/>
      <w:b/>
      <w:bCs/>
      <w:szCs w:val="20"/>
    </w:rPr>
  </w:style>
  <w:style w:type="character" w:customStyle="1" w:styleId="70">
    <w:name w:val="标题 7 字符"/>
    <w:basedOn w:val="a2"/>
    <w:link w:val="7"/>
    <w:rsid w:val="003D185C"/>
    <w:rPr>
      <w:rFonts w:ascii="Arial" w:eastAsia="宋体" w:hAnsi="Arial" w:cs="Times New Roman"/>
      <w:b/>
      <w:bCs/>
      <w:szCs w:val="20"/>
    </w:rPr>
  </w:style>
  <w:style w:type="character" w:customStyle="1" w:styleId="80">
    <w:name w:val="标题 8 字符"/>
    <w:basedOn w:val="a2"/>
    <w:link w:val="8"/>
    <w:rsid w:val="003D185C"/>
    <w:rPr>
      <w:rFonts w:ascii="Arial" w:eastAsia="黑体" w:hAnsi="Arial" w:cs="Times New Roman"/>
      <w:szCs w:val="20"/>
    </w:rPr>
  </w:style>
  <w:style w:type="character" w:customStyle="1" w:styleId="90">
    <w:name w:val="标题 9 字符"/>
    <w:basedOn w:val="a2"/>
    <w:link w:val="9"/>
    <w:rsid w:val="003D185C"/>
    <w:rPr>
      <w:rFonts w:ascii="Arial" w:eastAsia="黑体" w:hAnsi="Arial" w:cs="Times New Roman"/>
      <w:sz w:val="21"/>
      <w:szCs w:val="20"/>
    </w:rPr>
  </w:style>
  <w:style w:type="paragraph" w:customStyle="1" w:styleId="a6">
    <w:name w:val="图"/>
    <w:basedOn w:val="a1"/>
    <w:rsid w:val="003D185C"/>
    <w:pPr>
      <w:widowControl w:val="0"/>
      <w:adjustRightInd w:val="0"/>
      <w:spacing w:beforeLines="50" w:before="156" w:afterLines="50" w:after="156"/>
      <w:ind w:firstLine="420"/>
      <w:jc w:val="center"/>
    </w:pPr>
    <w:rPr>
      <w:bCs/>
      <w:color w:val="000000"/>
      <w:kern w:val="2"/>
      <w:sz w:val="21"/>
      <w:szCs w:val="20"/>
      <w:lang w:bidi="ar-SA"/>
    </w:rPr>
  </w:style>
  <w:style w:type="paragraph" w:customStyle="1" w:styleId="a7">
    <w:name w:val="源程序"/>
    <w:basedOn w:val="a1"/>
    <w:link w:val="CharChar"/>
    <w:rsid w:val="00D04E9A"/>
    <w:pPr>
      <w:widowControl w:val="0"/>
      <w:pBdr>
        <w:top w:val="single" w:sz="8" w:space="1" w:color="auto"/>
        <w:left w:val="single" w:sz="8" w:space="6" w:color="auto"/>
        <w:bottom w:val="single" w:sz="8" w:space="1" w:color="auto"/>
        <w:right w:val="single" w:sz="8" w:space="24" w:color="auto"/>
      </w:pBdr>
      <w:shd w:val="clear" w:color="auto" w:fill="E6E6E6"/>
      <w:adjustRightInd w:val="0"/>
      <w:ind w:leftChars="100" w:left="100" w:rightChars="300" w:right="300" w:firstLineChars="100" w:firstLine="100"/>
      <w:textAlignment w:val="baseline"/>
    </w:pPr>
    <w:rPr>
      <w:rFonts w:asciiTheme="minorHAnsi" w:hAnsiTheme="minorHAnsi"/>
      <w:kern w:val="2"/>
      <w:sz w:val="18"/>
      <w:szCs w:val="22"/>
      <w:lang w:bidi="ar-SA"/>
    </w:rPr>
  </w:style>
  <w:style w:type="character" w:customStyle="1" w:styleId="CharChar">
    <w:name w:val="源程序 Char Char"/>
    <w:link w:val="a7"/>
    <w:rsid w:val="00D04E9A"/>
    <w:rPr>
      <w:rFonts w:eastAsia="宋体" w:cs="Times New Roman"/>
      <w:sz w:val="18"/>
      <w:szCs w:val="22"/>
      <w:shd w:val="clear" w:color="auto" w:fill="E6E6E6"/>
    </w:rPr>
  </w:style>
  <w:style w:type="character" w:customStyle="1" w:styleId="30">
    <w:name w:val="标题 3 字符"/>
    <w:basedOn w:val="a2"/>
    <w:link w:val="3"/>
    <w:rsid w:val="009D6C62"/>
    <w:rPr>
      <w:rFonts w:ascii="Arial" w:eastAsia="宋体" w:hAnsi="Arial" w:cs="Times New Roman"/>
      <w:bCs/>
      <w:szCs w:val="32"/>
    </w:rPr>
  </w:style>
  <w:style w:type="character" w:customStyle="1" w:styleId="50">
    <w:name w:val="标题 5 字符"/>
    <w:basedOn w:val="a2"/>
    <w:link w:val="5"/>
    <w:rsid w:val="003D185C"/>
    <w:rPr>
      <w:rFonts w:ascii="Arial" w:eastAsia="宋体" w:hAnsi="Arial" w:cs="Times New Roman"/>
      <w:b/>
      <w:bCs/>
      <w:sz w:val="28"/>
      <w:szCs w:val="28"/>
    </w:rPr>
  </w:style>
  <w:style w:type="paragraph" w:styleId="a8">
    <w:name w:val="header"/>
    <w:basedOn w:val="a1"/>
    <w:link w:val="a9"/>
    <w:rsid w:val="003D185C"/>
    <w:pPr>
      <w:widowControl w:val="0"/>
      <w:pBdr>
        <w:bottom w:val="single" w:sz="6" w:space="1" w:color="auto"/>
      </w:pBdr>
      <w:tabs>
        <w:tab w:val="center" w:pos="4153"/>
        <w:tab w:val="right" w:pos="8306"/>
      </w:tabs>
      <w:snapToGrid w:val="0"/>
      <w:ind w:firstLine="420"/>
      <w:jc w:val="center"/>
    </w:pPr>
    <w:rPr>
      <w:rFonts w:asciiTheme="minorHAnsi" w:hAnsiTheme="minorHAnsi"/>
      <w:kern w:val="2"/>
      <w:sz w:val="18"/>
      <w:szCs w:val="18"/>
      <w:lang w:bidi="ar-SA"/>
    </w:rPr>
  </w:style>
  <w:style w:type="character" w:customStyle="1" w:styleId="a9">
    <w:name w:val="页眉 字符"/>
    <w:link w:val="a8"/>
    <w:rsid w:val="003D185C"/>
    <w:rPr>
      <w:sz w:val="18"/>
      <w:szCs w:val="18"/>
    </w:rPr>
  </w:style>
  <w:style w:type="paragraph" w:styleId="aa">
    <w:name w:val="footer"/>
    <w:basedOn w:val="a1"/>
    <w:link w:val="ab"/>
    <w:rsid w:val="003D185C"/>
    <w:pPr>
      <w:widowControl w:val="0"/>
      <w:tabs>
        <w:tab w:val="center" w:pos="4153"/>
        <w:tab w:val="right" w:pos="8306"/>
      </w:tabs>
      <w:snapToGrid w:val="0"/>
      <w:ind w:firstLine="420"/>
    </w:pPr>
    <w:rPr>
      <w:rFonts w:asciiTheme="minorHAnsi" w:hAnsiTheme="minorHAnsi"/>
      <w:kern w:val="2"/>
      <w:sz w:val="18"/>
      <w:szCs w:val="18"/>
      <w:lang w:bidi="ar-SA"/>
    </w:rPr>
  </w:style>
  <w:style w:type="character" w:customStyle="1" w:styleId="ab">
    <w:name w:val="页脚 字符"/>
    <w:link w:val="aa"/>
    <w:rsid w:val="003D185C"/>
    <w:rPr>
      <w:sz w:val="18"/>
      <w:szCs w:val="18"/>
    </w:rPr>
  </w:style>
  <w:style w:type="paragraph" w:styleId="ac">
    <w:name w:val="Title"/>
    <w:basedOn w:val="a1"/>
    <w:next w:val="a1"/>
    <w:link w:val="ad"/>
    <w:qFormat/>
    <w:rsid w:val="003D185C"/>
    <w:pPr>
      <w:widowControl w:val="0"/>
      <w:spacing w:before="240" w:after="60"/>
      <w:jc w:val="center"/>
      <w:outlineLvl w:val="0"/>
    </w:pPr>
    <w:rPr>
      <w:rFonts w:asciiTheme="majorHAnsi" w:hAnsiTheme="majorHAnsi" w:cstheme="majorBidi"/>
      <w:b/>
      <w:bCs/>
      <w:kern w:val="2"/>
      <w:sz w:val="32"/>
      <w:szCs w:val="32"/>
      <w:lang w:bidi="ar-SA"/>
    </w:rPr>
  </w:style>
  <w:style w:type="character" w:customStyle="1" w:styleId="ad">
    <w:name w:val="标题 字符"/>
    <w:basedOn w:val="a2"/>
    <w:link w:val="ac"/>
    <w:rsid w:val="003D185C"/>
    <w:rPr>
      <w:rFonts w:asciiTheme="majorHAnsi" w:eastAsia="宋体" w:hAnsiTheme="majorHAnsi" w:cstheme="majorBidi"/>
      <w:b/>
      <w:bCs/>
      <w:sz w:val="32"/>
      <w:szCs w:val="32"/>
    </w:rPr>
  </w:style>
  <w:style w:type="paragraph" w:customStyle="1" w:styleId="20">
    <w:name w:val="列表段落2"/>
    <w:basedOn w:val="a0"/>
    <w:rsid w:val="007D16E8"/>
    <w:pPr>
      <w:numPr>
        <w:ilvl w:val="1"/>
        <w:numId w:val="4"/>
      </w:numPr>
    </w:pPr>
    <w:rPr>
      <w:b w:val="0"/>
      <w:sz w:val="18"/>
    </w:rPr>
  </w:style>
  <w:style w:type="table" w:styleId="22">
    <w:name w:val="Medium Grid 2"/>
    <w:basedOn w:val="a3"/>
    <w:link w:val="2Char"/>
    <w:semiHidden/>
    <w:unhideWhenUsed/>
    <w:rsid w:val="003D185C"/>
    <w:rPr>
      <w:rFonts w:ascii="Times New Roman"/>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22"/>
    <w:semiHidden/>
    <w:rsid w:val="003D185C"/>
    <w:rPr>
      <w:rFonts w:ascii="Times New Roman" w:hint="default"/>
      <w:sz w:val="22"/>
    </w:rPr>
  </w:style>
  <w:style w:type="paragraph" w:styleId="a0">
    <w:name w:val="List Paragraph"/>
    <w:basedOn w:val="a1"/>
    <w:uiPriority w:val="34"/>
    <w:qFormat/>
    <w:rsid w:val="00115BC1"/>
    <w:pPr>
      <w:widowControl w:val="0"/>
      <w:numPr>
        <w:numId w:val="3"/>
      </w:numPr>
      <w:ind w:left="0" w:firstLine="200"/>
      <w:jc w:val="both"/>
    </w:pPr>
    <w:rPr>
      <w:rFonts w:asciiTheme="minorHAnsi" w:hAnsiTheme="minorHAnsi"/>
      <w:b/>
      <w:i/>
      <w:kern w:val="2"/>
      <w:szCs w:val="21"/>
      <w:lang w:bidi="ar-SA"/>
    </w:rPr>
  </w:style>
  <w:style w:type="table" w:styleId="-1">
    <w:name w:val="Colorful List Accent 1"/>
    <w:basedOn w:val="a3"/>
    <w:link w:val="-1Char"/>
    <w:semiHidden/>
    <w:unhideWhenUsed/>
    <w:rsid w:val="003D185C"/>
    <w:rPr>
      <w:b/>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1Char">
    <w:name w:val="彩色列表 - 着色 1 Char"/>
    <w:link w:val="-1"/>
    <w:semiHidden/>
    <w:rsid w:val="003D185C"/>
    <w:rPr>
      <w:b/>
    </w:rPr>
  </w:style>
  <w:style w:type="numbering" w:customStyle="1" w:styleId="11">
    <w:name w:val="无列表1"/>
    <w:next w:val="a4"/>
    <w:uiPriority w:val="99"/>
    <w:semiHidden/>
    <w:unhideWhenUsed/>
    <w:rsid w:val="003D185C"/>
  </w:style>
  <w:style w:type="paragraph" w:customStyle="1" w:styleId="a">
    <w:name w:val="段内列表"/>
    <w:basedOn w:val="a1"/>
    <w:next w:val="a1"/>
    <w:rsid w:val="00A92476"/>
    <w:pPr>
      <w:numPr>
        <w:numId w:val="2"/>
      </w:numPr>
      <w:ind w:left="0" w:firstLine="200"/>
    </w:pPr>
    <w:rPr>
      <w:sz w:val="18"/>
      <w:u w:val="single"/>
    </w:rPr>
  </w:style>
  <w:style w:type="character" w:customStyle="1" w:styleId="Char1">
    <w:name w:val="正文文本 Char1"/>
    <w:basedOn w:val="a2"/>
    <w:semiHidden/>
    <w:rsid w:val="003D185C"/>
  </w:style>
  <w:style w:type="character" w:customStyle="1" w:styleId="Char10">
    <w:name w:val="批注框文本 Char1"/>
    <w:semiHidden/>
    <w:rsid w:val="003D185C"/>
    <w:rPr>
      <w:sz w:val="18"/>
      <w:szCs w:val="18"/>
    </w:rPr>
  </w:style>
  <w:style w:type="character" w:customStyle="1" w:styleId="Char2">
    <w:name w:val="文档结构图 Char2"/>
    <w:uiPriority w:val="99"/>
    <w:semiHidden/>
    <w:rsid w:val="003D185C"/>
    <w:rPr>
      <w:rFonts w:ascii="Microsoft YaHei UI" w:eastAsia="Microsoft YaHei UI"/>
      <w:sz w:val="18"/>
      <w:szCs w:val="18"/>
    </w:rPr>
  </w:style>
  <w:style w:type="character" w:customStyle="1" w:styleId="Char11">
    <w:name w:val="页眉 Char1"/>
    <w:semiHidden/>
    <w:rsid w:val="003D185C"/>
    <w:rPr>
      <w:sz w:val="18"/>
      <w:szCs w:val="18"/>
    </w:rPr>
  </w:style>
  <w:style w:type="character" w:customStyle="1" w:styleId="Char12">
    <w:name w:val="页脚 Char1"/>
    <w:semiHidden/>
    <w:rsid w:val="003D185C"/>
    <w:rPr>
      <w:sz w:val="18"/>
      <w:szCs w:val="18"/>
    </w:rPr>
  </w:style>
  <w:style w:type="table" w:customStyle="1" w:styleId="210">
    <w:name w:val="中等深浅网格 21"/>
    <w:basedOn w:val="a3"/>
    <w:next w:val="22"/>
    <w:semiHidden/>
    <w:unhideWhenUsed/>
    <w:rsid w:val="003D185C"/>
    <w:rPr>
      <w:rFonts w:ascii="Times New Roman" w:eastAsia="宋体" w:hAnsi="Calibri" w:cs="Times New Roman"/>
      <w:kern w:val="0"/>
      <w:sz w:val="22"/>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11">
    <w:name w:val="彩色列表 - 着色 11"/>
    <w:basedOn w:val="a3"/>
    <w:next w:val="-1"/>
    <w:semiHidden/>
    <w:unhideWhenUsed/>
    <w:rsid w:val="003D185C"/>
    <w:rPr>
      <w:rFonts w:ascii="Calibri" w:eastAsia="宋体" w:hAnsi="Calibri" w:cs="Times New Roman"/>
      <w:b/>
      <w:kern w:val="0"/>
      <w:sz w:val="20"/>
      <w:szCs w:val="20"/>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12">
    <w:name w:val="网格型1"/>
    <w:basedOn w:val="a3"/>
    <w:next w:val="a3"/>
    <w:uiPriority w:val="39"/>
    <w:rsid w:val="003D185C"/>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无列表2"/>
    <w:next w:val="a4"/>
    <w:uiPriority w:val="99"/>
    <w:semiHidden/>
    <w:unhideWhenUsed/>
    <w:rsid w:val="003D185C"/>
  </w:style>
  <w:style w:type="paragraph" w:customStyle="1" w:styleId="ae">
    <w:name w:val="表题"/>
    <w:basedOn w:val="a1"/>
    <w:next w:val="a1"/>
    <w:rsid w:val="00A4793F"/>
    <w:pPr>
      <w:keepNext/>
      <w:keepLines/>
      <w:spacing w:line="0" w:lineRule="atLeast"/>
      <w:ind w:firstLineChars="0" w:firstLine="0"/>
      <w:jc w:val="center"/>
    </w:pPr>
    <w:rPr>
      <w:rFonts w:eastAsia="黑体"/>
      <w:b/>
      <w:bCs/>
      <w:sz w:val="18"/>
      <w:szCs w:val="20"/>
      <w:lang w:bidi="ar-SA"/>
    </w:rPr>
  </w:style>
  <w:style w:type="paragraph" w:customStyle="1" w:styleId="af">
    <w:name w:val="表格正文"/>
    <w:basedOn w:val="a1"/>
    <w:rsid w:val="00A4793F"/>
    <w:pPr>
      <w:widowControl w:val="0"/>
      <w:spacing w:line="0" w:lineRule="atLeast"/>
      <w:ind w:firstLineChars="0" w:firstLine="0"/>
    </w:pPr>
    <w:rPr>
      <w:rFonts w:ascii="Arial" w:hAnsi="Arial" w:cs="Arial"/>
      <w:kern w:val="2"/>
      <w:sz w:val="18"/>
      <w:szCs w:val="18"/>
      <w:lang w:bidi="ar-SA"/>
    </w:rPr>
  </w:style>
  <w:style w:type="character" w:styleId="HTML">
    <w:name w:val="HTML Code"/>
    <w:basedOn w:val="a2"/>
    <w:uiPriority w:val="99"/>
    <w:semiHidden/>
    <w:unhideWhenUsed/>
    <w:rsid w:val="00DA7547"/>
    <w:rPr>
      <w:rFonts w:ascii="宋体" w:eastAsia="宋体" w:hAnsi="宋体" w:cs="宋体"/>
      <w:sz w:val="24"/>
      <w:szCs w:val="24"/>
    </w:rPr>
  </w:style>
  <w:style w:type="character" w:customStyle="1" w:styleId="Char20">
    <w:name w:val="批注框文本 Char2"/>
    <w:basedOn w:val="a2"/>
    <w:semiHidden/>
    <w:rsid w:val="003D185C"/>
    <w:rPr>
      <w:sz w:val="18"/>
      <w:szCs w:val="18"/>
    </w:rPr>
  </w:style>
  <w:style w:type="paragraph" w:customStyle="1" w:styleId="af0">
    <w:name w:val="小结文字"/>
    <w:basedOn w:val="a1"/>
    <w:rsid w:val="003D185C"/>
    <w:pPr>
      <w:widowControl w:val="0"/>
      <w:tabs>
        <w:tab w:val="left" w:pos="210"/>
      </w:tabs>
      <w:adjustRightInd w:val="0"/>
      <w:ind w:firstLine="420"/>
      <w:jc w:val="both"/>
    </w:pPr>
    <w:rPr>
      <w:rFonts w:ascii="宋体" w:hAnsi="宋体"/>
      <w:bCs/>
      <w:color w:val="000000"/>
      <w:kern w:val="44"/>
      <w:sz w:val="21"/>
      <w:szCs w:val="20"/>
      <w:lang w:bidi="ar-SA"/>
    </w:rPr>
  </w:style>
  <w:style w:type="paragraph" w:customStyle="1" w:styleId="af1">
    <w:name w:val="要点和小结"/>
    <w:basedOn w:val="a1"/>
    <w:rsid w:val="003D185C"/>
    <w:pPr>
      <w:widowControl w:val="0"/>
      <w:spacing w:before="200" w:after="200"/>
      <w:ind w:firstLine="420"/>
      <w:jc w:val="both"/>
    </w:pPr>
    <w:rPr>
      <w:kern w:val="2"/>
      <w:sz w:val="21"/>
      <w:szCs w:val="20"/>
      <w:lang w:bidi="ar-SA"/>
    </w:rPr>
  </w:style>
  <w:style w:type="paragraph" w:customStyle="1" w:styleId="tableblock">
    <w:name w:val="tableblock"/>
    <w:basedOn w:val="a1"/>
    <w:rsid w:val="00DA7547"/>
    <w:pPr>
      <w:spacing w:before="100" w:beforeAutospacing="1" w:after="100" w:afterAutospacing="1"/>
      <w:ind w:firstLineChars="0" w:firstLine="0"/>
    </w:pPr>
    <w:rPr>
      <w:rFonts w:ascii="宋体" w:hAnsi="宋体" w:cs="宋体"/>
      <w:lang w:bidi="ar-SA"/>
    </w:rPr>
  </w:style>
  <w:style w:type="paragraph" w:styleId="af2">
    <w:name w:val="Normal (Web)"/>
    <w:basedOn w:val="a1"/>
    <w:uiPriority w:val="99"/>
    <w:semiHidden/>
    <w:unhideWhenUsed/>
    <w:rsid w:val="00EE7E9E"/>
    <w:pPr>
      <w:spacing w:before="100" w:beforeAutospacing="1" w:after="100" w:afterAutospacing="1"/>
      <w:ind w:firstLineChars="0" w:firstLine="0"/>
    </w:pPr>
    <w:rPr>
      <w:rFonts w:ascii="宋体" w:hAnsi="宋体" w:cs="宋体"/>
      <w:lang w:bidi="ar-SA"/>
    </w:rPr>
  </w:style>
  <w:style w:type="table" w:styleId="af3">
    <w:name w:val="Table Grid"/>
    <w:basedOn w:val="a3"/>
    <w:uiPriority w:val="39"/>
    <w:rsid w:val="009B3E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572816868">
      <w:bodyDiv w:val="1"/>
      <w:marLeft w:val="0"/>
      <w:marRight w:val="0"/>
      <w:marTop w:val="0"/>
      <w:marBottom w:val="0"/>
      <w:divBdr>
        <w:top w:val="none" w:sz="0" w:space="0" w:color="auto"/>
        <w:left w:val="none" w:sz="0" w:space="0" w:color="auto"/>
        <w:bottom w:val="none" w:sz="0" w:space="0" w:color="auto"/>
        <w:right w:val="none" w:sz="0" w:space="0" w:color="auto"/>
      </w:divBdr>
    </w:div>
    <w:div w:id="576985342">
      <w:bodyDiv w:val="1"/>
      <w:marLeft w:val="0"/>
      <w:marRight w:val="0"/>
      <w:marTop w:val="0"/>
      <w:marBottom w:val="0"/>
      <w:divBdr>
        <w:top w:val="none" w:sz="0" w:space="0" w:color="auto"/>
        <w:left w:val="none" w:sz="0" w:space="0" w:color="auto"/>
        <w:bottom w:val="none" w:sz="0" w:space="0" w:color="auto"/>
        <w:right w:val="none" w:sz="0" w:space="0" w:color="auto"/>
      </w:divBdr>
    </w:div>
    <w:div w:id="607128707">
      <w:bodyDiv w:val="1"/>
      <w:marLeft w:val="0"/>
      <w:marRight w:val="0"/>
      <w:marTop w:val="0"/>
      <w:marBottom w:val="0"/>
      <w:divBdr>
        <w:top w:val="none" w:sz="0" w:space="0" w:color="auto"/>
        <w:left w:val="none" w:sz="0" w:space="0" w:color="auto"/>
        <w:bottom w:val="none" w:sz="0" w:space="0" w:color="auto"/>
        <w:right w:val="none" w:sz="0" w:space="0" w:color="auto"/>
      </w:divBdr>
      <w:divsChild>
        <w:div w:id="14769238">
          <w:marLeft w:val="0"/>
          <w:marRight w:val="0"/>
          <w:marTop w:val="0"/>
          <w:marBottom w:val="0"/>
          <w:divBdr>
            <w:top w:val="none" w:sz="0" w:space="0" w:color="auto"/>
            <w:left w:val="none" w:sz="0" w:space="0" w:color="auto"/>
            <w:bottom w:val="none" w:sz="0" w:space="0" w:color="auto"/>
            <w:right w:val="none" w:sz="0" w:space="0" w:color="auto"/>
          </w:divBdr>
        </w:div>
      </w:divsChild>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7866">
      <w:bodyDiv w:val="1"/>
      <w:marLeft w:val="0"/>
      <w:marRight w:val="0"/>
      <w:marTop w:val="0"/>
      <w:marBottom w:val="0"/>
      <w:divBdr>
        <w:top w:val="none" w:sz="0" w:space="0" w:color="auto"/>
        <w:left w:val="none" w:sz="0" w:space="0" w:color="auto"/>
        <w:bottom w:val="none" w:sz="0" w:space="0" w:color="auto"/>
        <w:right w:val="none" w:sz="0" w:space="0" w:color="auto"/>
      </w:divBdr>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212499078">
      <w:bodyDiv w:val="1"/>
      <w:marLeft w:val="0"/>
      <w:marRight w:val="0"/>
      <w:marTop w:val="0"/>
      <w:marBottom w:val="0"/>
      <w:divBdr>
        <w:top w:val="none" w:sz="0" w:space="0" w:color="auto"/>
        <w:left w:val="none" w:sz="0" w:space="0" w:color="auto"/>
        <w:bottom w:val="none" w:sz="0" w:space="0" w:color="auto"/>
        <w:right w:val="none" w:sz="0" w:space="0" w:color="auto"/>
      </w:divBdr>
    </w:div>
    <w:div w:id="1376585482">
      <w:bodyDiv w:val="1"/>
      <w:marLeft w:val="0"/>
      <w:marRight w:val="0"/>
      <w:marTop w:val="0"/>
      <w:marBottom w:val="0"/>
      <w:divBdr>
        <w:top w:val="none" w:sz="0" w:space="0" w:color="auto"/>
        <w:left w:val="none" w:sz="0" w:space="0" w:color="auto"/>
        <w:bottom w:val="none" w:sz="0" w:space="0" w:color="auto"/>
        <w:right w:val="none" w:sz="0" w:space="0" w:color="auto"/>
      </w:divBdr>
      <w:divsChild>
        <w:div w:id="579677516">
          <w:marLeft w:val="0"/>
          <w:marRight w:val="0"/>
          <w:marTop w:val="0"/>
          <w:marBottom w:val="0"/>
          <w:divBdr>
            <w:top w:val="none" w:sz="0" w:space="0" w:color="auto"/>
            <w:left w:val="none" w:sz="0" w:space="0" w:color="auto"/>
            <w:bottom w:val="none" w:sz="0" w:space="0" w:color="auto"/>
            <w:right w:val="none" w:sz="0" w:space="0" w:color="auto"/>
          </w:divBdr>
          <w:divsChild>
            <w:div w:id="1813327052">
              <w:marLeft w:val="0"/>
              <w:marRight w:val="0"/>
              <w:marTop w:val="0"/>
              <w:marBottom w:val="0"/>
              <w:divBdr>
                <w:top w:val="none" w:sz="0" w:space="0" w:color="auto"/>
                <w:left w:val="none" w:sz="0" w:space="0" w:color="auto"/>
                <w:bottom w:val="none" w:sz="0" w:space="0" w:color="auto"/>
                <w:right w:val="none" w:sz="0" w:space="0" w:color="auto"/>
              </w:divBdr>
              <w:divsChild>
                <w:div w:id="155238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024">
          <w:marLeft w:val="0"/>
          <w:marRight w:val="0"/>
          <w:marTop w:val="0"/>
          <w:marBottom w:val="0"/>
          <w:divBdr>
            <w:top w:val="none" w:sz="0" w:space="0" w:color="auto"/>
            <w:left w:val="none" w:sz="0" w:space="0" w:color="auto"/>
            <w:bottom w:val="none" w:sz="0" w:space="0" w:color="auto"/>
            <w:right w:val="none" w:sz="0" w:space="0" w:color="auto"/>
          </w:divBdr>
          <w:divsChild>
            <w:div w:id="1972323410">
              <w:marLeft w:val="0"/>
              <w:marRight w:val="0"/>
              <w:marTop w:val="0"/>
              <w:marBottom w:val="0"/>
              <w:divBdr>
                <w:top w:val="none" w:sz="0" w:space="0" w:color="auto"/>
                <w:left w:val="none" w:sz="0" w:space="0" w:color="auto"/>
                <w:bottom w:val="none" w:sz="0" w:space="0" w:color="auto"/>
                <w:right w:val="none" w:sz="0" w:space="0" w:color="auto"/>
              </w:divBdr>
              <w:divsChild>
                <w:div w:id="144561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4489">
      <w:bodyDiv w:val="1"/>
      <w:marLeft w:val="0"/>
      <w:marRight w:val="0"/>
      <w:marTop w:val="0"/>
      <w:marBottom w:val="0"/>
      <w:divBdr>
        <w:top w:val="none" w:sz="0" w:space="0" w:color="auto"/>
        <w:left w:val="none" w:sz="0" w:space="0" w:color="auto"/>
        <w:bottom w:val="none" w:sz="0" w:space="0" w:color="auto"/>
        <w:right w:val="none" w:sz="0" w:space="0" w:color="auto"/>
      </w:divBdr>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04868855">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2107</TotalTime>
  <Pages>86</Pages>
  <Words>12534</Words>
  <Characters>71449</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733</cp:revision>
  <dcterms:created xsi:type="dcterms:W3CDTF">2022-01-28T02:18:00Z</dcterms:created>
  <dcterms:modified xsi:type="dcterms:W3CDTF">2022-04-02T02:58:00Z</dcterms:modified>
</cp:coreProperties>
</file>