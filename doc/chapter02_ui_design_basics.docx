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7355D" w14:textId="5D51933C" w:rsidR="00A83737" w:rsidRDefault="00A83737" w:rsidP="00C46163">
      <w:pPr>
        <w:pStyle w:val="1"/>
        <w:numPr>
          <w:ilvl w:val="0"/>
          <w:numId w:val="4"/>
        </w:numPr>
        <w:ind w:firstLine="643"/>
      </w:pPr>
      <w:bookmarkStart w:id="0" w:name="_Toc242772184"/>
      <w:r>
        <w:rPr>
          <w:rFonts w:hint="eastAsia"/>
        </w:rPr>
        <w:t>界面</w:t>
      </w:r>
      <w:bookmarkEnd w:id="0"/>
      <w:r w:rsidR="0062321E">
        <w:rPr>
          <w:rFonts w:hint="eastAsia"/>
        </w:rPr>
        <w:t>设计基础</w:t>
      </w:r>
    </w:p>
    <w:p w14:paraId="3697102B" w14:textId="3E19C92B" w:rsidR="00A83737" w:rsidRDefault="00A83737" w:rsidP="00A83737">
      <w:r>
        <w:rPr>
          <w:rFonts w:hint="eastAsia"/>
        </w:rPr>
        <w:t>每个</w:t>
      </w:r>
      <w:r w:rsidR="001B46D7">
        <w:t>安卓</w:t>
      </w:r>
      <w:r>
        <w:rPr>
          <w:rFonts w:hint="eastAsia"/>
        </w:rPr>
        <w:t>客户端应用首先面对的就是界面的开发。</w:t>
      </w:r>
      <w:r w:rsidR="001B46D7">
        <w:t>安卓</w:t>
      </w:r>
      <w:r>
        <w:rPr>
          <w:rFonts w:hint="eastAsia"/>
        </w:rPr>
        <w:t>系统提供了丰富界面控件。</w:t>
      </w:r>
      <w:r w:rsidR="001B46D7">
        <w:t>安卓</w:t>
      </w:r>
      <w:r>
        <w:rPr>
          <w:rFonts w:hint="eastAsia"/>
        </w:rPr>
        <w:t>提供的用户图形交互界面称为</w:t>
      </w:r>
      <w:r w:rsidR="00DA76EC">
        <w:t>活动</w:t>
      </w:r>
      <w:r>
        <w:rPr>
          <w:rFonts w:hint="eastAsia"/>
        </w:rPr>
        <w:t>。本章主要介绍</w:t>
      </w:r>
      <w:r w:rsidR="00293421">
        <w:t>活动</w:t>
      </w:r>
      <w:r>
        <w:rPr>
          <w:rFonts w:hint="eastAsia"/>
        </w:rPr>
        <w:t>的基本知识和使用方法，如何在</w:t>
      </w:r>
      <w:r w:rsidR="00293421">
        <w:t>活动</w:t>
      </w:r>
      <w:r>
        <w:rPr>
          <w:rFonts w:hint="eastAsia"/>
        </w:rPr>
        <w:t>上实现不同的布局，如何理解字符串、图片等资源的使用。</w:t>
      </w:r>
    </w:p>
    <w:p w14:paraId="741BA075" w14:textId="4AE931B1" w:rsidR="00B761EF" w:rsidRDefault="0004345B" w:rsidP="00B761EF">
      <w:pPr>
        <w:pStyle w:val="2"/>
        <w:numPr>
          <w:ilvl w:val="1"/>
          <w:numId w:val="4"/>
        </w:numPr>
      </w:pPr>
      <w:r>
        <w:rPr>
          <w:rFonts w:hint="eastAsia"/>
        </w:rPr>
        <w:t>开发</w:t>
      </w:r>
      <w:r w:rsidR="00B761EF">
        <w:rPr>
          <w:rFonts w:hint="eastAsia"/>
        </w:rPr>
        <w:t>基础知识</w:t>
      </w:r>
    </w:p>
    <w:p w14:paraId="78BD7829" w14:textId="4CA14D25" w:rsidR="0004345B" w:rsidRDefault="0004345B" w:rsidP="0004345B">
      <w:pPr>
        <w:rPr>
          <w:lang w:bidi="ar-SA"/>
        </w:rPr>
      </w:pPr>
      <w:r>
        <w:rPr>
          <w:rFonts w:hint="eastAsia"/>
          <w:lang w:bidi="ar-SA"/>
        </w:rPr>
        <w:t>可以使用</w:t>
      </w:r>
      <w:r>
        <w:rPr>
          <w:rFonts w:hint="eastAsia"/>
          <w:lang w:bidi="ar-SA"/>
        </w:rPr>
        <w:t xml:space="preserve"> Kotlin</w:t>
      </w:r>
      <w:r>
        <w:rPr>
          <w:rFonts w:hint="eastAsia"/>
          <w:lang w:bidi="ar-SA"/>
        </w:rPr>
        <w:t>、</w:t>
      </w:r>
      <w:r>
        <w:rPr>
          <w:rFonts w:hint="eastAsia"/>
          <w:lang w:bidi="ar-SA"/>
        </w:rPr>
        <w:t xml:space="preserve">Java </w:t>
      </w:r>
      <w:r>
        <w:rPr>
          <w:rFonts w:hint="eastAsia"/>
          <w:lang w:bidi="ar-SA"/>
        </w:rPr>
        <w:t>和</w:t>
      </w:r>
      <w:r>
        <w:rPr>
          <w:rFonts w:hint="eastAsia"/>
          <w:lang w:bidi="ar-SA"/>
        </w:rPr>
        <w:t xml:space="preserve"> C++ </w:t>
      </w:r>
      <w:r>
        <w:rPr>
          <w:rFonts w:hint="eastAsia"/>
          <w:lang w:bidi="ar-SA"/>
        </w:rPr>
        <w:t>语言编写</w:t>
      </w:r>
      <w:r w:rsidR="00872B05">
        <w:rPr>
          <w:rFonts w:hint="eastAsia"/>
          <w:lang w:bidi="ar-SA"/>
        </w:rPr>
        <w:t>安卓</w:t>
      </w:r>
      <w:r>
        <w:rPr>
          <w:rFonts w:hint="eastAsia"/>
          <w:lang w:bidi="ar-SA"/>
        </w:rPr>
        <w:t>应用。</w:t>
      </w:r>
      <w:r>
        <w:rPr>
          <w:rFonts w:hint="eastAsia"/>
          <w:lang w:bidi="ar-SA"/>
        </w:rPr>
        <w:t xml:space="preserve">Android SDK </w:t>
      </w:r>
      <w:r>
        <w:rPr>
          <w:rFonts w:hint="eastAsia"/>
          <w:lang w:bidi="ar-SA"/>
        </w:rPr>
        <w:t>工具会将代码连同任何数据和资源文件编译成一个</w:t>
      </w:r>
      <w:r>
        <w:rPr>
          <w:rFonts w:hint="eastAsia"/>
          <w:lang w:bidi="ar-SA"/>
        </w:rPr>
        <w:t xml:space="preserve"> APK</w:t>
      </w:r>
      <w:r>
        <w:rPr>
          <w:rFonts w:hint="eastAsia"/>
          <w:lang w:bidi="ar-SA"/>
        </w:rPr>
        <w:t>（</w:t>
      </w:r>
      <w:r>
        <w:rPr>
          <w:rFonts w:hint="eastAsia"/>
          <w:lang w:bidi="ar-SA"/>
        </w:rPr>
        <w:t xml:space="preserve">Android </w:t>
      </w:r>
      <w:r>
        <w:rPr>
          <w:rFonts w:hint="eastAsia"/>
          <w:lang w:bidi="ar-SA"/>
        </w:rPr>
        <w:t>软件包），即带有</w:t>
      </w:r>
      <w:r>
        <w:rPr>
          <w:rFonts w:hint="eastAsia"/>
          <w:lang w:bidi="ar-SA"/>
        </w:rPr>
        <w:t xml:space="preserve"> .apk </w:t>
      </w:r>
      <w:r>
        <w:rPr>
          <w:rFonts w:hint="eastAsia"/>
          <w:lang w:bidi="ar-SA"/>
        </w:rPr>
        <w:t>后缀的归档文件。一个</w:t>
      </w:r>
      <w:r>
        <w:rPr>
          <w:rFonts w:hint="eastAsia"/>
          <w:lang w:bidi="ar-SA"/>
        </w:rPr>
        <w:t xml:space="preserve"> APK </w:t>
      </w:r>
      <w:r>
        <w:rPr>
          <w:rFonts w:hint="eastAsia"/>
          <w:lang w:bidi="ar-SA"/>
        </w:rPr>
        <w:t>文件包含</w:t>
      </w:r>
      <w:r w:rsidR="005B4E69">
        <w:rPr>
          <w:rFonts w:hint="eastAsia"/>
          <w:lang w:bidi="ar-SA"/>
        </w:rPr>
        <w:t>安卓</w:t>
      </w:r>
      <w:r>
        <w:rPr>
          <w:rFonts w:hint="eastAsia"/>
          <w:lang w:bidi="ar-SA"/>
        </w:rPr>
        <w:t>应用的所有内容，</w:t>
      </w:r>
      <w:r w:rsidR="005B4E69">
        <w:rPr>
          <w:rFonts w:hint="eastAsia"/>
          <w:lang w:bidi="ar-SA"/>
        </w:rPr>
        <w:t>其</w:t>
      </w:r>
      <w:r>
        <w:rPr>
          <w:rFonts w:hint="eastAsia"/>
          <w:lang w:bidi="ar-SA"/>
        </w:rPr>
        <w:t>也是</w:t>
      </w:r>
      <w:r w:rsidR="005B4E69">
        <w:rPr>
          <w:rFonts w:hint="eastAsia"/>
          <w:lang w:bidi="ar-SA"/>
        </w:rPr>
        <w:t>安卓</w:t>
      </w:r>
      <w:r>
        <w:rPr>
          <w:rFonts w:hint="eastAsia"/>
          <w:lang w:bidi="ar-SA"/>
        </w:rPr>
        <w:t>设备用来安装应用的文件。每个</w:t>
      </w:r>
      <w:r w:rsidR="002B4BA4">
        <w:rPr>
          <w:rFonts w:hint="eastAsia"/>
          <w:lang w:bidi="ar-SA"/>
        </w:rPr>
        <w:t>安卓</w:t>
      </w:r>
      <w:r>
        <w:rPr>
          <w:rFonts w:hint="eastAsia"/>
          <w:lang w:bidi="ar-SA"/>
        </w:rPr>
        <w:t>应用都处于各自的安全沙盒中，并受以下</w:t>
      </w:r>
      <w:r w:rsidR="002B4BA4">
        <w:rPr>
          <w:rFonts w:hint="eastAsia"/>
          <w:lang w:bidi="ar-SA"/>
        </w:rPr>
        <w:t>安卓</w:t>
      </w:r>
      <w:r>
        <w:rPr>
          <w:rFonts w:hint="eastAsia"/>
          <w:lang w:bidi="ar-SA"/>
        </w:rPr>
        <w:t>安全功能的保护：</w:t>
      </w:r>
    </w:p>
    <w:p w14:paraId="7BA53EDE" w14:textId="23E8D1D4" w:rsidR="0004345B" w:rsidRDefault="00660D5D" w:rsidP="001E132C">
      <w:pPr>
        <w:pStyle w:val="a"/>
        <w:ind w:firstLine="360"/>
        <w:rPr>
          <w:lang w:bidi="ar-SA"/>
        </w:rPr>
      </w:pPr>
      <w:r>
        <w:rPr>
          <w:rFonts w:hint="eastAsia"/>
          <w:lang w:bidi="ar-SA"/>
        </w:rPr>
        <w:t>安卓</w:t>
      </w:r>
      <w:r w:rsidR="0004345B">
        <w:rPr>
          <w:rFonts w:hint="eastAsia"/>
          <w:lang w:bidi="ar-SA"/>
        </w:rPr>
        <w:t>操作系统是一种多用户</w:t>
      </w:r>
      <w:r w:rsidR="0004345B">
        <w:rPr>
          <w:rFonts w:hint="eastAsia"/>
          <w:lang w:bidi="ar-SA"/>
        </w:rPr>
        <w:t xml:space="preserve"> Linux </w:t>
      </w:r>
      <w:r w:rsidR="0004345B">
        <w:rPr>
          <w:rFonts w:hint="eastAsia"/>
          <w:lang w:bidi="ar-SA"/>
        </w:rPr>
        <w:t>系统，其中的每个应用都是一个不同的用户；</w:t>
      </w:r>
    </w:p>
    <w:p w14:paraId="0D69C3E3" w14:textId="712D771B" w:rsidR="0004345B" w:rsidRDefault="0004345B" w:rsidP="001E132C">
      <w:pPr>
        <w:pStyle w:val="a"/>
        <w:ind w:firstLine="360"/>
        <w:rPr>
          <w:lang w:bidi="ar-SA"/>
        </w:rPr>
      </w:pPr>
      <w:r>
        <w:rPr>
          <w:rFonts w:hint="eastAsia"/>
          <w:lang w:bidi="ar-SA"/>
        </w:rPr>
        <w:t>默认情况下，系统会为每个应用分配一个唯一的</w:t>
      </w:r>
      <w:r>
        <w:rPr>
          <w:rFonts w:hint="eastAsia"/>
          <w:lang w:bidi="ar-SA"/>
        </w:rPr>
        <w:t xml:space="preserve"> Linux </w:t>
      </w:r>
      <w:r>
        <w:rPr>
          <w:rFonts w:hint="eastAsia"/>
          <w:lang w:bidi="ar-SA"/>
        </w:rPr>
        <w:t>用户</w:t>
      </w:r>
      <w:r>
        <w:rPr>
          <w:rFonts w:hint="eastAsia"/>
          <w:lang w:bidi="ar-SA"/>
        </w:rPr>
        <w:t xml:space="preserve"> ID</w:t>
      </w:r>
      <w:r>
        <w:rPr>
          <w:rFonts w:hint="eastAsia"/>
          <w:lang w:bidi="ar-SA"/>
        </w:rPr>
        <w:t>（该</w:t>
      </w:r>
      <w:r>
        <w:rPr>
          <w:rFonts w:hint="eastAsia"/>
          <w:lang w:bidi="ar-SA"/>
        </w:rPr>
        <w:t xml:space="preserve"> ID </w:t>
      </w:r>
      <w:r>
        <w:rPr>
          <w:rFonts w:hint="eastAsia"/>
          <w:lang w:bidi="ar-SA"/>
        </w:rPr>
        <w:t>仅由系统使用，应用并不知晓）。系统会为应用中的所有文件设置权限，使得只有分配给该应用的用户</w:t>
      </w:r>
      <w:r>
        <w:rPr>
          <w:rFonts w:hint="eastAsia"/>
          <w:lang w:bidi="ar-SA"/>
        </w:rPr>
        <w:t xml:space="preserve"> ID </w:t>
      </w:r>
      <w:r>
        <w:rPr>
          <w:rFonts w:hint="eastAsia"/>
          <w:lang w:bidi="ar-SA"/>
        </w:rPr>
        <w:t>才能访问这些文件；</w:t>
      </w:r>
    </w:p>
    <w:p w14:paraId="2D8C8B0C" w14:textId="4816BD9D" w:rsidR="0004345B" w:rsidRDefault="0004345B" w:rsidP="001E132C">
      <w:pPr>
        <w:pStyle w:val="a"/>
        <w:ind w:firstLine="360"/>
        <w:rPr>
          <w:lang w:bidi="ar-SA"/>
        </w:rPr>
      </w:pPr>
      <w:r>
        <w:rPr>
          <w:rFonts w:hint="eastAsia"/>
          <w:lang w:bidi="ar-SA"/>
        </w:rPr>
        <w:t>每个进程都拥有自己的虚拟机</w:t>
      </w:r>
      <w:r>
        <w:rPr>
          <w:rFonts w:hint="eastAsia"/>
          <w:lang w:bidi="ar-SA"/>
        </w:rPr>
        <w:t xml:space="preserve"> (VM)</w:t>
      </w:r>
      <w:r>
        <w:rPr>
          <w:rFonts w:hint="eastAsia"/>
          <w:lang w:bidi="ar-SA"/>
        </w:rPr>
        <w:t>，因此应用代码独立于其他应用而运行。</w:t>
      </w:r>
    </w:p>
    <w:p w14:paraId="03BF0BF4" w14:textId="177502BB" w:rsidR="0004345B" w:rsidRDefault="0004345B" w:rsidP="001E132C">
      <w:pPr>
        <w:pStyle w:val="a"/>
        <w:ind w:firstLine="360"/>
        <w:rPr>
          <w:lang w:bidi="ar-SA"/>
        </w:rPr>
      </w:pPr>
      <w:r>
        <w:rPr>
          <w:rFonts w:hint="eastAsia"/>
          <w:lang w:bidi="ar-SA"/>
        </w:rPr>
        <w:t>默认情况下，每个应用都在其自己的</w:t>
      </w:r>
      <w:r>
        <w:rPr>
          <w:rFonts w:hint="eastAsia"/>
          <w:lang w:bidi="ar-SA"/>
        </w:rPr>
        <w:t xml:space="preserve"> Linux </w:t>
      </w:r>
      <w:r>
        <w:rPr>
          <w:rFonts w:hint="eastAsia"/>
          <w:lang w:bidi="ar-SA"/>
        </w:rPr>
        <w:t>进程内运行。</w:t>
      </w:r>
      <w:r w:rsidR="00B42EFD">
        <w:rPr>
          <w:rFonts w:hint="eastAsia"/>
          <w:lang w:bidi="ar-SA"/>
        </w:rPr>
        <w:t>安卓</w:t>
      </w:r>
      <w:r>
        <w:rPr>
          <w:rFonts w:hint="eastAsia"/>
          <w:lang w:bidi="ar-SA"/>
        </w:rPr>
        <w:t>系统会在需要执行任何应用组件时启动该进程，然后当不再需要该进程或系统必须为其他应用恢复内存时，其便会关闭该进程。</w:t>
      </w:r>
    </w:p>
    <w:p w14:paraId="7ABB03C3" w14:textId="4467971B" w:rsidR="0004345B" w:rsidRDefault="00B42EFD" w:rsidP="0004345B">
      <w:pPr>
        <w:rPr>
          <w:lang w:bidi="ar-SA"/>
        </w:rPr>
      </w:pPr>
      <w:r>
        <w:rPr>
          <w:rFonts w:hint="eastAsia"/>
          <w:lang w:bidi="ar-SA"/>
        </w:rPr>
        <w:t>安卓</w:t>
      </w:r>
      <w:r w:rsidR="0004345B">
        <w:rPr>
          <w:rFonts w:hint="eastAsia"/>
          <w:lang w:bidi="ar-SA"/>
        </w:rPr>
        <w:t>统实现了最小权限原则。换言之，默认情况下每个应用只能访问执行其工作所需的组件，而不能访问其他组件。这样便能创建非常安全的环境，在此环境中应用无法访问其未获得权限的系统部分。应用仍可通过一些途径与其他应用共享数据以及访问系统服务：</w:t>
      </w:r>
    </w:p>
    <w:p w14:paraId="738C3943" w14:textId="739D8FE9" w:rsidR="0004345B" w:rsidRDefault="0004345B" w:rsidP="00C25144">
      <w:pPr>
        <w:pStyle w:val="a"/>
        <w:ind w:firstLine="360"/>
        <w:rPr>
          <w:lang w:bidi="ar-SA"/>
        </w:rPr>
      </w:pPr>
      <w:r>
        <w:rPr>
          <w:rFonts w:hint="eastAsia"/>
          <w:lang w:bidi="ar-SA"/>
        </w:rPr>
        <w:t>可以安排两个应用共享同一</w:t>
      </w:r>
      <w:r>
        <w:rPr>
          <w:rFonts w:hint="eastAsia"/>
          <w:lang w:bidi="ar-SA"/>
        </w:rPr>
        <w:t>Linux</w:t>
      </w:r>
      <w:r>
        <w:rPr>
          <w:rFonts w:hint="eastAsia"/>
          <w:lang w:bidi="ar-SA"/>
        </w:rPr>
        <w:t>用户</w:t>
      </w:r>
      <w:r>
        <w:rPr>
          <w:rFonts w:hint="eastAsia"/>
          <w:lang w:bidi="ar-SA"/>
        </w:rPr>
        <w:t>ID</w:t>
      </w:r>
      <w:r>
        <w:rPr>
          <w:rFonts w:hint="eastAsia"/>
          <w:lang w:bidi="ar-SA"/>
        </w:rPr>
        <w:t>，在此情况下，二者便能访问彼此的文件。为节省系统资源，也可安排拥有相同用户</w:t>
      </w:r>
      <w:r>
        <w:rPr>
          <w:rFonts w:hint="eastAsia"/>
          <w:lang w:bidi="ar-SA"/>
        </w:rPr>
        <w:t>ID</w:t>
      </w:r>
      <w:r>
        <w:rPr>
          <w:rFonts w:hint="eastAsia"/>
          <w:lang w:bidi="ar-SA"/>
        </w:rPr>
        <w:t>的应用在同一</w:t>
      </w:r>
      <w:r>
        <w:rPr>
          <w:rFonts w:hint="eastAsia"/>
          <w:lang w:bidi="ar-SA"/>
        </w:rPr>
        <w:t>Linux</w:t>
      </w:r>
      <w:r>
        <w:rPr>
          <w:rFonts w:hint="eastAsia"/>
          <w:lang w:bidi="ar-SA"/>
        </w:rPr>
        <w:t>进程中运行，并共享同一</w:t>
      </w:r>
      <w:r w:rsidR="00BD5BBC">
        <w:rPr>
          <w:rFonts w:hint="eastAsia"/>
          <w:lang w:bidi="ar-SA"/>
        </w:rPr>
        <w:t>虚拟机</w:t>
      </w:r>
      <w:r>
        <w:rPr>
          <w:rFonts w:hint="eastAsia"/>
          <w:lang w:bidi="ar-SA"/>
        </w:rPr>
        <w:t>。应用还必须使用相同的证书进行签名。</w:t>
      </w:r>
    </w:p>
    <w:p w14:paraId="657DAF0E" w14:textId="560335F8" w:rsidR="0004345B" w:rsidRDefault="0004345B" w:rsidP="00C25144">
      <w:pPr>
        <w:pStyle w:val="a"/>
        <w:ind w:firstLine="360"/>
        <w:rPr>
          <w:lang w:bidi="ar-SA"/>
        </w:rPr>
      </w:pPr>
      <w:r>
        <w:rPr>
          <w:rFonts w:hint="eastAsia"/>
          <w:lang w:bidi="ar-SA"/>
        </w:rPr>
        <w:t>应用可以请求访问设备数据（如用户的联系人、短信消息、可装载存储装置（</w:t>
      </w:r>
      <w:r>
        <w:rPr>
          <w:rFonts w:hint="eastAsia"/>
          <w:lang w:bidi="ar-SA"/>
        </w:rPr>
        <w:t xml:space="preserve">SD </w:t>
      </w:r>
      <w:r>
        <w:rPr>
          <w:rFonts w:hint="eastAsia"/>
          <w:lang w:bidi="ar-SA"/>
        </w:rPr>
        <w:t>卡）、相机、蓝牙等）的权限。用户必须明确授予这些权限。</w:t>
      </w:r>
    </w:p>
    <w:p w14:paraId="21B1A5B2" w14:textId="65D4294C" w:rsidR="0004345B" w:rsidRDefault="00490CF6" w:rsidP="0004345B">
      <w:pPr>
        <w:rPr>
          <w:lang w:bidi="ar-SA"/>
        </w:rPr>
      </w:pPr>
      <w:r>
        <w:rPr>
          <w:rFonts w:hint="eastAsia"/>
          <w:lang w:bidi="ar-SA"/>
        </w:rPr>
        <w:t>本节</w:t>
      </w:r>
      <w:r w:rsidR="0004345B">
        <w:rPr>
          <w:rFonts w:hint="eastAsia"/>
          <w:lang w:bidi="ar-SA"/>
        </w:rPr>
        <w:t>其余部分将介绍以下概念：</w:t>
      </w:r>
    </w:p>
    <w:p w14:paraId="0B890E9A" w14:textId="77777777" w:rsidR="0004345B" w:rsidRDefault="0004345B" w:rsidP="00515C43">
      <w:pPr>
        <w:pStyle w:val="a"/>
        <w:ind w:firstLine="360"/>
        <w:rPr>
          <w:lang w:bidi="ar-SA"/>
        </w:rPr>
      </w:pPr>
      <w:r>
        <w:rPr>
          <w:rFonts w:hint="eastAsia"/>
          <w:lang w:bidi="ar-SA"/>
        </w:rPr>
        <w:t>用于定义应用的核心框架组件</w:t>
      </w:r>
    </w:p>
    <w:p w14:paraId="2401D734" w14:textId="77777777" w:rsidR="0004345B" w:rsidRDefault="0004345B" w:rsidP="00515C43">
      <w:pPr>
        <w:pStyle w:val="a"/>
        <w:ind w:firstLine="360"/>
        <w:rPr>
          <w:lang w:bidi="ar-SA"/>
        </w:rPr>
      </w:pPr>
      <w:r>
        <w:rPr>
          <w:rFonts w:hint="eastAsia"/>
          <w:lang w:bidi="ar-SA"/>
        </w:rPr>
        <w:t>用来声明组件和应用必需设备功能的清单文件。</w:t>
      </w:r>
    </w:p>
    <w:p w14:paraId="75A9B4A3" w14:textId="77777777" w:rsidR="0004345B" w:rsidRDefault="0004345B" w:rsidP="00515C43">
      <w:pPr>
        <w:pStyle w:val="a"/>
        <w:ind w:firstLine="360"/>
        <w:rPr>
          <w:lang w:bidi="ar-SA"/>
        </w:rPr>
      </w:pPr>
      <w:r>
        <w:rPr>
          <w:rFonts w:hint="eastAsia"/>
          <w:lang w:bidi="ar-SA"/>
        </w:rPr>
        <w:t>与应用代码分离并允许应用针对各种设备配置适当优化其行为的资源。</w:t>
      </w:r>
    </w:p>
    <w:p w14:paraId="0A83CDC0" w14:textId="77777777" w:rsidR="0004345B" w:rsidRDefault="0004345B" w:rsidP="0004706D">
      <w:pPr>
        <w:pStyle w:val="3"/>
      </w:pPr>
      <w:r>
        <w:rPr>
          <w:rFonts w:hint="eastAsia"/>
        </w:rPr>
        <w:lastRenderedPageBreak/>
        <w:t>应用组件</w:t>
      </w:r>
    </w:p>
    <w:p w14:paraId="607E64AF" w14:textId="25A74617" w:rsidR="0004345B" w:rsidRDefault="0004345B" w:rsidP="0004345B">
      <w:pPr>
        <w:rPr>
          <w:lang w:bidi="ar-SA"/>
        </w:rPr>
      </w:pPr>
      <w:r>
        <w:rPr>
          <w:rFonts w:hint="eastAsia"/>
          <w:lang w:bidi="ar-SA"/>
        </w:rPr>
        <w:t>应用组件是</w:t>
      </w:r>
      <w:r w:rsidR="00AC736A">
        <w:rPr>
          <w:rFonts w:hint="eastAsia"/>
          <w:lang w:bidi="ar-SA"/>
        </w:rPr>
        <w:t>安卓</w:t>
      </w:r>
      <w:r>
        <w:rPr>
          <w:rFonts w:hint="eastAsia"/>
          <w:lang w:bidi="ar-SA"/>
        </w:rPr>
        <w:t>应用的基本构建块。每个组件都是一个入口点，系统或用户可通过该入口点进入应用</w:t>
      </w:r>
      <w:r w:rsidR="00AC736A">
        <w:rPr>
          <w:rFonts w:hint="eastAsia"/>
          <w:lang w:bidi="ar-SA"/>
        </w:rPr>
        <w:t>，</w:t>
      </w:r>
      <w:r>
        <w:rPr>
          <w:rFonts w:hint="eastAsia"/>
          <w:lang w:bidi="ar-SA"/>
        </w:rPr>
        <w:t>有些组件会依赖于其他组件。共有四种不同的应用组件类型：</w:t>
      </w:r>
    </w:p>
    <w:p w14:paraId="77251D2A" w14:textId="17F96978" w:rsidR="0004345B" w:rsidRDefault="00DA76EC" w:rsidP="0017128D">
      <w:pPr>
        <w:pStyle w:val="a"/>
        <w:ind w:firstLine="360"/>
      </w:pPr>
      <w:r>
        <w:t>活动</w:t>
      </w:r>
      <w:r w:rsidR="0053193C">
        <w:rPr>
          <w:rFonts w:hint="eastAsia"/>
        </w:rPr>
        <w:t>（</w:t>
      </w:r>
      <w:r w:rsidR="0053193C">
        <w:rPr>
          <w:rFonts w:hint="eastAsia"/>
        </w:rPr>
        <w:t>Activity</w:t>
      </w:r>
      <w:r w:rsidR="0053193C">
        <w:rPr>
          <w:rFonts w:hint="eastAsia"/>
        </w:rPr>
        <w:t>）</w:t>
      </w:r>
    </w:p>
    <w:p w14:paraId="65DCCA6B" w14:textId="6CB3FFFF" w:rsidR="0004345B" w:rsidRDefault="0004345B" w:rsidP="0017128D">
      <w:pPr>
        <w:pStyle w:val="a"/>
        <w:ind w:firstLine="360"/>
      </w:pPr>
      <w:r>
        <w:rPr>
          <w:rFonts w:hint="eastAsia"/>
        </w:rPr>
        <w:t>服务</w:t>
      </w:r>
      <w:r w:rsidR="0053193C">
        <w:rPr>
          <w:rFonts w:hint="eastAsia"/>
        </w:rPr>
        <w:t>（</w:t>
      </w:r>
      <w:r w:rsidR="0053193C">
        <w:rPr>
          <w:rFonts w:hint="eastAsia"/>
        </w:rPr>
        <w:t>Service</w:t>
      </w:r>
      <w:r w:rsidR="0053193C">
        <w:rPr>
          <w:rFonts w:hint="eastAsia"/>
        </w:rPr>
        <w:t>）</w:t>
      </w:r>
    </w:p>
    <w:p w14:paraId="624E55F1" w14:textId="58E6BFFC" w:rsidR="0004345B" w:rsidRDefault="0004345B" w:rsidP="0017128D">
      <w:pPr>
        <w:pStyle w:val="a"/>
        <w:ind w:firstLine="360"/>
      </w:pPr>
      <w:r>
        <w:rPr>
          <w:rFonts w:hint="eastAsia"/>
        </w:rPr>
        <w:t>广播接收器</w:t>
      </w:r>
      <w:r w:rsidR="0053193C">
        <w:rPr>
          <w:rFonts w:hint="eastAsia"/>
        </w:rPr>
        <w:t>（</w:t>
      </w:r>
      <w:r w:rsidR="0053193C">
        <w:rPr>
          <w:rFonts w:hint="eastAsia"/>
        </w:rPr>
        <w:t>Broad</w:t>
      </w:r>
      <w:r w:rsidR="0053193C">
        <w:t>cast</w:t>
      </w:r>
      <w:r w:rsidR="00724486">
        <w:t>R</w:t>
      </w:r>
      <w:r w:rsidR="0053193C">
        <w:rPr>
          <w:rFonts w:hint="eastAsia"/>
        </w:rPr>
        <w:t>e</w:t>
      </w:r>
      <w:r w:rsidR="0053193C">
        <w:t>cerive</w:t>
      </w:r>
      <w:r w:rsidR="0053193C">
        <w:rPr>
          <w:rFonts w:hint="eastAsia"/>
        </w:rPr>
        <w:t>）</w:t>
      </w:r>
    </w:p>
    <w:p w14:paraId="7243EE0B" w14:textId="0C4F22BD" w:rsidR="0004345B" w:rsidRDefault="0004345B" w:rsidP="0017128D">
      <w:pPr>
        <w:pStyle w:val="a"/>
        <w:ind w:firstLine="360"/>
      </w:pPr>
      <w:r>
        <w:rPr>
          <w:rFonts w:hint="eastAsia"/>
        </w:rPr>
        <w:t>内容提供程序</w:t>
      </w:r>
      <w:r w:rsidR="00FC0D1E">
        <w:rPr>
          <w:rFonts w:hint="eastAsia"/>
        </w:rPr>
        <w:t>(</w:t>
      </w:r>
      <w:r w:rsidR="00FC0D1E">
        <w:t>Conte</w:t>
      </w:r>
      <w:r w:rsidR="00E3440A">
        <w:t>n</w:t>
      </w:r>
      <w:r w:rsidR="00FC0D1E">
        <w:t>tProvider)</w:t>
      </w:r>
    </w:p>
    <w:p w14:paraId="331000A0" w14:textId="77777777" w:rsidR="0004345B" w:rsidRDefault="0004345B" w:rsidP="0004345B">
      <w:pPr>
        <w:rPr>
          <w:lang w:bidi="ar-SA"/>
        </w:rPr>
      </w:pPr>
      <w:r>
        <w:rPr>
          <w:rFonts w:hint="eastAsia"/>
          <w:lang w:bidi="ar-SA"/>
        </w:rPr>
        <w:t>每种类型都有不同的用途和生命周期，后者会定义如何创建和销毁组件。以下部分将介绍应用组件的四种类型。</w:t>
      </w:r>
    </w:p>
    <w:p w14:paraId="56240006" w14:textId="0165F138" w:rsidR="0004345B" w:rsidRDefault="00DA76EC" w:rsidP="00886EE8">
      <w:pPr>
        <w:pStyle w:val="a0"/>
      </w:pPr>
      <w:r>
        <w:t>活动</w:t>
      </w:r>
    </w:p>
    <w:p w14:paraId="3E21BFDF" w14:textId="5FB760D5" w:rsidR="0004345B" w:rsidRDefault="00DA76EC" w:rsidP="0004345B">
      <w:pPr>
        <w:rPr>
          <w:lang w:bidi="ar-SA"/>
        </w:rPr>
      </w:pPr>
      <w:r>
        <w:rPr>
          <w:rFonts w:hint="eastAsia"/>
          <w:lang w:bidi="ar-SA"/>
        </w:rPr>
        <w:t>活动</w:t>
      </w:r>
      <w:r w:rsidR="0004345B">
        <w:rPr>
          <w:rFonts w:hint="eastAsia"/>
          <w:lang w:bidi="ar-SA"/>
        </w:rPr>
        <w:t>是与用户交互的入口点。</w:t>
      </w:r>
      <w:r w:rsidR="00016975">
        <w:rPr>
          <w:rFonts w:hint="eastAsia"/>
          <w:lang w:bidi="ar-SA"/>
        </w:rPr>
        <w:t>其</w:t>
      </w:r>
      <w:r w:rsidR="0004345B">
        <w:rPr>
          <w:rFonts w:hint="eastAsia"/>
          <w:lang w:bidi="ar-SA"/>
        </w:rPr>
        <w:t>表示拥有界面的单个屏幕。例如，电子邮件应用可能有一个显示新电子邮件列表的</w:t>
      </w:r>
      <w:r>
        <w:rPr>
          <w:rFonts w:hint="eastAsia"/>
          <w:lang w:bidi="ar-SA"/>
        </w:rPr>
        <w:t>活动</w:t>
      </w:r>
      <w:r w:rsidR="0004345B">
        <w:rPr>
          <w:rFonts w:hint="eastAsia"/>
          <w:lang w:bidi="ar-SA"/>
        </w:rPr>
        <w:t>、一个用于撰写电子邮件的</w:t>
      </w:r>
      <w:r>
        <w:rPr>
          <w:rFonts w:hint="eastAsia"/>
          <w:lang w:bidi="ar-SA"/>
        </w:rPr>
        <w:t>活动</w:t>
      </w:r>
      <w:r w:rsidR="0004345B">
        <w:rPr>
          <w:rFonts w:hint="eastAsia"/>
          <w:lang w:bidi="ar-SA"/>
        </w:rPr>
        <w:t>以及一个用于阅读电子邮件的</w:t>
      </w:r>
      <w:r>
        <w:rPr>
          <w:rFonts w:hint="eastAsia"/>
          <w:lang w:bidi="ar-SA"/>
        </w:rPr>
        <w:t>活动</w:t>
      </w:r>
      <w:r w:rsidR="0004345B">
        <w:rPr>
          <w:rFonts w:hint="eastAsia"/>
          <w:lang w:bidi="ar-SA"/>
        </w:rPr>
        <w:t>。尽管这些</w:t>
      </w:r>
      <w:r>
        <w:rPr>
          <w:rFonts w:hint="eastAsia"/>
          <w:lang w:bidi="ar-SA"/>
        </w:rPr>
        <w:t>活动</w:t>
      </w:r>
      <w:r w:rsidR="0004345B">
        <w:rPr>
          <w:rFonts w:hint="eastAsia"/>
          <w:lang w:bidi="ar-SA"/>
        </w:rPr>
        <w:t>通过协作在电子邮件应用中形成一种紧密结合的用户体验，但每个</w:t>
      </w:r>
      <w:r>
        <w:rPr>
          <w:rFonts w:hint="eastAsia"/>
          <w:lang w:bidi="ar-SA"/>
        </w:rPr>
        <w:t>活动</w:t>
      </w:r>
      <w:r w:rsidR="0004345B">
        <w:rPr>
          <w:rFonts w:hint="eastAsia"/>
          <w:lang w:bidi="ar-SA"/>
        </w:rPr>
        <w:t>都独立于其他</w:t>
      </w:r>
      <w:r>
        <w:rPr>
          <w:rFonts w:hint="eastAsia"/>
          <w:lang w:bidi="ar-SA"/>
        </w:rPr>
        <w:t>活动</w:t>
      </w:r>
      <w:r w:rsidR="0004345B">
        <w:rPr>
          <w:rFonts w:hint="eastAsia"/>
          <w:lang w:bidi="ar-SA"/>
        </w:rPr>
        <w:t>而存在。因此，其他应用可以启动其中任何一个</w:t>
      </w:r>
      <w:r>
        <w:rPr>
          <w:rFonts w:hint="eastAsia"/>
          <w:lang w:bidi="ar-SA"/>
        </w:rPr>
        <w:t>活动</w:t>
      </w:r>
      <w:r w:rsidR="0004345B">
        <w:rPr>
          <w:rFonts w:hint="eastAsia"/>
          <w:lang w:bidi="ar-SA"/>
        </w:rPr>
        <w:t>（如果电子邮件应用允许）。例如，相机应用可以启动电子邮件应用内用于撰写新电子邮件的</w:t>
      </w:r>
      <w:r>
        <w:rPr>
          <w:rFonts w:hint="eastAsia"/>
          <w:lang w:bidi="ar-SA"/>
        </w:rPr>
        <w:t>活动</w:t>
      </w:r>
      <w:r w:rsidR="0004345B">
        <w:rPr>
          <w:rFonts w:hint="eastAsia"/>
          <w:lang w:bidi="ar-SA"/>
        </w:rPr>
        <w:t>，以便用户共享图片。</w:t>
      </w:r>
      <w:r>
        <w:rPr>
          <w:rFonts w:hint="eastAsia"/>
          <w:lang w:bidi="ar-SA"/>
        </w:rPr>
        <w:t>活动</w:t>
      </w:r>
      <w:r w:rsidR="0004345B">
        <w:rPr>
          <w:rFonts w:hint="eastAsia"/>
          <w:lang w:bidi="ar-SA"/>
        </w:rPr>
        <w:t>有助于完成系统和应用程序之间的以下重要交互：</w:t>
      </w:r>
    </w:p>
    <w:p w14:paraId="2FCA91C0" w14:textId="1DDC72DD" w:rsidR="0004345B" w:rsidRDefault="00016975" w:rsidP="00394681">
      <w:pPr>
        <w:pStyle w:val="a"/>
        <w:ind w:firstLine="360"/>
        <w:rPr>
          <w:lang w:bidi="ar-SA"/>
        </w:rPr>
      </w:pPr>
      <w:r>
        <w:rPr>
          <w:rFonts w:hint="eastAsia"/>
          <w:lang w:bidi="ar-SA"/>
        </w:rPr>
        <w:t>系统</w:t>
      </w:r>
      <w:r w:rsidR="0004345B">
        <w:rPr>
          <w:rFonts w:hint="eastAsia"/>
          <w:lang w:bidi="ar-SA"/>
        </w:rPr>
        <w:t>追踪用户当前关心的内容（</w:t>
      </w:r>
      <w:r>
        <w:rPr>
          <w:rFonts w:hint="eastAsia"/>
          <w:lang w:bidi="ar-SA"/>
        </w:rPr>
        <w:t>例如，</w:t>
      </w:r>
      <w:r w:rsidR="0004345B">
        <w:rPr>
          <w:rFonts w:hint="eastAsia"/>
          <w:lang w:bidi="ar-SA"/>
        </w:rPr>
        <w:t>屏幕上显示的内容），以确保系统继续运行托管</w:t>
      </w:r>
      <w:r w:rsidR="00DA76EC">
        <w:rPr>
          <w:rFonts w:hint="eastAsia"/>
          <w:lang w:bidi="ar-SA"/>
        </w:rPr>
        <w:t>活动</w:t>
      </w:r>
      <w:r w:rsidR="0004345B">
        <w:rPr>
          <w:rFonts w:hint="eastAsia"/>
          <w:lang w:bidi="ar-SA"/>
        </w:rPr>
        <w:t>的进程。</w:t>
      </w:r>
    </w:p>
    <w:p w14:paraId="09462E06" w14:textId="4DBF34A6" w:rsidR="0004345B" w:rsidRDefault="00016975" w:rsidP="00394681">
      <w:pPr>
        <w:pStyle w:val="a"/>
        <w:ind w:firstLine="360"/>
        <w:rPr>
          <w:lang w:bidi="ar-SA"/>
        </w:rPr>
      </w:pPr>
      <w:r>
        <w:rPr>
          <w:rFonts w:hint="eastAsia"/>
          <w:lang w:bidi="ar-SA"/>
        </w:rPr>
        <w:t>系统</w:t>
      </w:r>
      <w:r w:rsidR="0004345B">
        <w:rPr>
          <w:rFonts w:hint="eastAsia"/>
          <w:lang w:bidi="ar-SA"/>
        </w:rPr>
        <w:t>了解先前使用的进程包含用户可能返回的内容（</w:t>
      </w:r>
      <w:r>
        <w:rPr>
          <w:rFonts w:hint="eastAsia"/>
          <w:lang w:bidi="ar-SA"/>
        </w:rPr>
        <w:t>例如，</w:t>
      </w:r>
      <w:r w:rsidR="0004345B">
        <w:rPr>
          <w:rFonts w:hint="eastAsia"/>
          <w:lang w:bidi="ar-SA"/>
        </w:rPr>
        <w:t>已停止的</w:t>
      </w:r>
      <w:r w:rsidR="00DA76EC">
        <w:rPr>
          <w:rFonts w:hint="eastAsia"/>
          <w:lang w:bidi="ar-SA"/>
        </w:rPr>
        <w:t>活动</w:t>
      </w:r>
      <w:r w:rsidR="0004345B">
        <w:rPr>
          <w:rFonts w:hint="eastAsia"/>
          <w:lang w:bidi="ar-SA"/>
        </w:rPr>
        <w:t>），从而更优先保留这些进程。</w:t>
      </w:r>
    </w:p>
    <w:p w14:paraId="6460434A" w14:textId="43258B3D" w:rsidR="0004345B" w:rsidRDefault="00016975" w:rsidP="00394681">
      <w:pPr>
        <w:pStyle w:val="a"/>
        <w:ind w:firstLine="360"/>
        <w:rPr>
          <w:lang w:bidi="ar-SA"/>
        </w:rPr>
      </w:pPr>
      <w:r>
        <w:rPr>
          <w:rFonts w:hint="eastAsia"/>
          <w:lang w:bidi="ar-SA"/>
        </w:rPr>
        <w:t>系统</w:t>
      </w:r>
      <w:r w:rsidR="0004345B">
        <w:rPr>
          <w:rFonts w:hint="eastAsia"/>
          <w:lang w:bidi="ar-SA"/>
        </w:rPr>
        <w:t>帮助应用处理终止其进程的情况，以便用户可以返回已恢复其先前状态的</w:t>
      </w:r>
      <w:r w:rsidR="00DA76EC">
        <w:rPr>
          <w:rFonts w:hint="eastAsia"/>
          <w:lang w:bidi="ar-SA"/>
        </w:rPr>
        <w:t>活动</w:t>
      </w:r>
      <w:r w:rsidR="0004345B">
        <w:rPr>
          <w:rFonts w:hint="eastAsia"/>
          <w:lang w:bidi="ar-SA"/>
        </w:rPr>
        <w:t>。</w:t>
      </w:r>
    </w:p>
    <w:p w14:paraId="5C02670A" w14:textId="48D42065" w:rsidR="0004345B" w:rsidRDefault="0004345B" w:rsidP="00394681">
      <w:pPr>
        <w:pStyle w:val="a"/>
        <w:ind w:firstLine="360"/>
        <w:rPr>
          <w:lang w:bidi="ar-SA"/>
        </w:rPr>
      </w:pPr>
      <w:r>
        <w:rPr>
          <w:rFonts w:hint="eastAsia"/>
          <w:lang w:bidi="ar-SA"/>
        </w:rPr>
        <w:t>提供一种途径，让应用实现彼此之间的用户流，并让系统协调这些用户流</w:t>
      </w:r>
      <w:r w:rsidR="00672BF5">
        <w:rPr>
          <w:rFonts w:hint="eastAsia"/>
          <w:lang w:bidi="ar-SA"/>
        </w:rPr>
        <w:t>，</w:t>
      </w:r>
      <w:r>
        <w:rPr>
          <w:rFonts w:hint="eastAsia"/>
          <w:lang w:bidi="ar-SA"/>
        </w:rPr>
        <w:t>此处最经典的示例是共享。</w:t>
      </w:r>
    </w:p>
    <w:p w14:paraId="16571EF9" w14:textId="77777777" w:rsidR="0004345B" w:rsidRDefault="0004345B" w:rsidP="00886EE8">
      <w:pPr>
        <w:pStyle w:val="a0"/>
      </w:pPr>
      <w:r>
        <w:rPr>
          <w:rFonts w:hint="eastAsia"/>
        </w:rPr>
        <w:t>服务</w:t>
      </w:r>
    </w:p>
    <w:p w14:paraId="274BF420" w14:textId="3EE09E58" w:rsidR="0004345B" w:rsidRDefault="0004345B" w:rsidP="0004345B">
      <w:pPr>
        <w:rPr>
          <w:lang w:bidi="ar-SA"/>
        </w:rPr>
      </w:pPr>
      <w:r>
        <w:rPr>
          <w:rFonts w:hint="eastAsia"/>
          <w:lang w:bidi="ar-SA"/>
        </w:rPr>
        <w:t>服务是一个通用入口点，用于因各种原因使应用在后台保持运行状态。</w:t>
      </w:r>
      <w:r w:rsidR="00016975">
        <w:rPr>
          <w:rFonts w:hint="eastAsia"/>
          <w:lang w:bidi="ar-SA"/>
        </w:rPr>
        <w:t>其</w:t>
      </w:r>
      <w:r>
        <w:rPr>
          <w:rFonts w:hint="eastAsia"/>
          <w:lang w:bidi="ar-SA"/>
        </w:rPr>
        <w:t>是一种在后台运行的组件，用于执行长时间运行的操作或为远程进程执行作业。服务不提供界面</w:t>
      </w:r>
      <w:r w:rsidR="00016975">
        <w:rPr>
          <w:rFonts w:hint="eastAsia"/>
          <w:lang w:bidi="ar-SA"/>
        </w:rPr>
        <w:t>，</w:t>
      </w:r>
      <w:r>
        <w:rPr>
          <w:rFonts w:hint="eastAsia"/>
          <w:lang w:bidi="ar-SA"/>
        </w:rPr>
        <w:t>例如当用户使用其他应用时，服务可能会在后台播放音乐或通过网络获取数据，但这不会阻断用户与</w:t>
      </w:r>
      <w:r w:rsidR="00DA76EC">
        <w:rPr>
          <w:rFonts w:hint="eastAsia"/>
          <w:lang w:bidi="ar-SA"/>
        </w:rPr>
        <w:t>活动</w:t>
      </w:r>
      <w:r>
        <w:rPr>
          <w:rFonts w:hint="eastAsia"/>
          <w:lang w:bidi="ar-SA"/>
        </w:rPr>
        <w:t>的交互。诸如</w:t>
      </w:r>
      <w:r w:rsidR="00DA76EC">
        <w:rPr>
          <w:rFonts w:hint="eastAsia"/>
          <w:lang w:bidi="ar-SA"/>
        </w:rPr>
        <w:t>活动</w:t>
      </w:r>
      <w:r>
        <w:rPr>
          <w:rFonts w:hint="eastAsia"/>
          <w:lang w:bidi="ar-SA"/>
        </w:rPr>
        <w:t>等其他组件可以启动服务，使该服务运行或绑定到该服务，以便与其进行交互。事实上，有两种截然不同的语义服务可以告知系统如何管理应用：已启动服务会告知系统使其运行至工作完毕</w:t>
      </w:r>
      <w:r w:rsidR="00016975">
        <w:rPr>
          <w:rFonts w:hint="eastAsia"/>
          <w:lang w:bidi="ar-SA"/>
        </w:rPr>
        <w:t>，</w:t>
      </w:r>
      <w:r>
        <w:rPr>
          <w:rFonts w:hint="eastAsia"/>
          <w:lang w:bidi="ar-SA"/>
        </w:rPr>
        <w:t>此类工作可以是在后台同步一些数据</w:t>
      </w:r>
      <w:r w:rsidR="00016975">
        <w:rPr>
          <w:rFonts w:hint="eastAsia"/>
          <w:lang w:bidi="ar-SA"/>
        </w:rPr>
        <w:t>；</w:t>
      </w:r>
      <w:r>
        <w:rPr>
          <w:rFonts w:hint="eastAsia"/>
          <w:lang w:bidi="ar-SA"/>
        </w:rPr>
        <w:t>或者在用户离开应用后继续播放音乐。在后台同步数据或播放音乐也代表了两种不同类型的已启动服务，而这些服务可以修改系统处理方式：</w:t>
      </w:r>
    </w:p>
    <w:p w14:paraId="27E135E9" w14:textId="5FC622FF" w:rsidR="0004345B" w:rsidRDefault="0004345B" w:rsidP="001524EF">
      <w:pPr>
        <w:pStyle w:val="a"/>
        <w:ind w:firstLine="360"/>
        <w:rPr>
          <w:lang w:bidi="ar-SA"/>
        </w:rPr>
      </w:pPr>
      <w:r>
        <w:rPr>
          <w:rFonts w:hint="eastAsia"/>
          <w:lang w:bidi="ar-SA"/>
        </w:rPr>
        <w:lastRenderedPageBreak/>
        <w:t>音乐播放是用户可直接感知的服务，因此应用会向用户发送通知，表明其希望成为前台，从而告诉系统此消息；在此情况下，系统明白</w:t>
      </w:r>
      <w:r w:rsidR="00016975">
        <w:rPr>
          <w:rFonts w:hint="eastAsia"/>
          <w:lang w:bidi="ar-SA"/>
        </w:rPr>
        <w:t>其</w:t>
      </w:r>
      <w:r>
        <w:rPr>
          <w:rFonts w:hint="eastAsia"/>
          <w:lang w:bidi="ar-SA"/>
        </w:rPr>
        <w:t>应尽全力维持该服务进程运行，因为进程消失会令用户感到不快。</w:t>
      </w:r>
    </w:p>
    <w:p w14:paraId="05DDEDA9" w14:textId="133840CF" w:rsidR="0004345B" w:rsidRDefault="0004345B" w:rsidP="001524EF">
      <w:pPr>
        <w:pStyle w:val="a"/>
        <w:ind w:firstLine="360"/>
        <w:rPr>
          <w:lang w:bidi="ar-SA"/>
        </w:rPr>
      </w:pPr>
      <w:r>
        <w:rPr>
          <w:rFonts w:hint="eastAsia"/>
          <w:lang w:bidi="ar-SA"/>
        </w:rPr>
        <w:t>通常用户不会意识到常规后台服务正处于运行状态，因此系统可以更自由地管理其进程。如果系统需要使用</w:t>
      </w:r>
      <w:r w:rsidR="001617F7">
        <w:rPr>
          <w:rFonts w:hint="eastAsia"/>
          <w:lang w:bidi="ar-SA"/>
        </w:rPr>
        <w:t>内存</w:t>
      </w:r>
      <w:r>
        <w:rPr>
          <w:rFonts w:hint="eastAsia"/>
          <w:lang w:bidi="ar-SA"/>
        </w:rPr>
        <w:t>来处理用户更迫切关注的内容，则其可能允许终止服务</w:t>
      </w:r>
      <w:r w:rsidR="001617F7">
        <w:rPr>
          <w:rFonts w:hint="eastAsia"/>
          <w:lang w:bidi="ar-SA"/>
        </w:rPr>
        <w:t>，</w:t>
      </w:r>
      <w:r>
        <w:rPr>
          <w:rFonts w:hint="eastAsia"/>
          <w:lang w:bidi="ar-SA"/>
        </w:rPr>
        <w:t>然后在稍后的某个时刻重启服务。</w:t>
      </w:r>
    </w:p>
    <w:p w14:paraId="2DF320D9" w14:textId="4C7E4807" w:rsidR="0004345B" w:rsidRDefault="0004345B" w:rsidP="0004345B">
      <w:pPr>
        <w:rPr>
          <w:lang w:bidi="ar-SA"/>
        </w:rPr>
      </w:pPr>
      <w:r>
        <w:rPr>
          <w:rFonts w:hint="eastAsia"/>
          <w:lang w:bidi="ar-SA"/>
        </w:rPr>
        <w:t>绑定服务之所以能运行，原因是某些其他应用或系统已表示希望使用该服务。</w:t>
      </w:r>
      <w:r w:rsidR="00F85980">
        <w:rPr>
          <w:rFonts w:hint="eastAsia"/>
          <w:lang w:bidi="ar-SA"/>
        </w:rPr>
        <w:t>本质上说</w:t>
      </w:r>
      <w:r>
        <w:rPr>
          <w:rFonts w:hint="eastAsia"/>
          <w:lang w:bidi="ar-SA"/>
        </w:rPr>
        <w:t>，这是为另一个进程提供</w:t>
      </w:r>
      <w:r>
        <w:rPr>
          <w:rFonts w:hint="eastAsia"/>
          <w:lang w:bidi="ar-SA"/>
        </w:rPr>
        <w:t xml:space="preserve"> API </w:t>
      </w:r>
      <w:r>
        <w:rPr>
          <w:rFonts w:hint="eastAsia"/>
          <w:lang w:bidi="ar-SA"/>
        </w:rPr>
        <w:t>的服务。因此，系统会知晓这些进程之间存在依赖关系，所以如果进程</w:t>
      </w:r>
      <w:r>
        <w:rPr>
          <w:rFonts w:hint="eastAsia"/>
          <w:lang w:bidi="ar-SA"/>
        </w:rPr>
        <w:t xml:space="preserve"> A </w:t>
      </w:r>
      <w:r>
        <w:rPr>
          <w:rFonts w:hint="eastAsia"/>
          <w:lang w:bidi="ar-SA"/>
        </w:rPr>
        <w:t>绑定到进程</w:t>
      </w:r>
      <w:r>
        <w:rPr>
          <w:rFonts w:hint="eastAsia"/>
          <w:lang w:bidi="ar-SA"/>
        </w:rPr>
        <w:t xml:space="preserve"> B </w:t>
      </w:r>
      <w:r>
        <w:rPr>
          <w:rFonts w:hint="eastAsia"/>
          <w:lang w:bidi="ar-SA"/>
        </w:rPr>
        <w:t>中的服务，系统便知道自己需使进程</w:t>
      </w:r>
      <w:r>
        <w:rPr>
          <w:rFonts w:hint="eastAsia"/>
          <w:lang w:bidi="ar-SA"/>
        </w:rPr>
        <w:t xml:space="preserve"> B</w:t>
      </w:r>
      <w:r>
        <w:rPr>
          <w:rFonts w:hint="eastAsia"/>
          <w:lang w:bidi="ar-SA"/>
        </w:rPr>
        <w:t>（及其服务）为进程</w:t>
      </w:r>
      <w:r>
        <w:rPr>
          <w:rFonts w:hint="eastAsia"/>
          <w:lang w:bidi="ar-SA"/>
        </w:rPr>
        <w:t xml:space="preserve"> A </w:t>
      </w:r>
      <w:r>
        <w:rPr>
          <w:rFonts w:hint="eastAsia"/>
          <w:lang w:bidi="ar-SA"/>
        </w:rPr>
        <w:t>保持运行状态。此外，如果进程</w:t>
      </w:r>
      <w:r>
        <w:rPr>
          <w:rFonts w:hint="eastAsia"/>
          <w:lang w:bidi="ar-SA"/>
        </w:rPr>
        <w:t xml:space="preserve"> A </w:t>
      </w:r>
      <w:r>
        <w:rPr>
          <w:rFonts w:hint="eastAsia"/>
          <w:lang w:bidi="ar-SA"/>
        </w:rPr>
        <w:t>是用户关心的内容，系统随即也知道将进程</w:t>
      </w:r>
      <w:r>
        <w:rPr>
          <w:rFonts w:hint="eastAsia"/>
          <w:lang w:bidi="ar-SA"/>
        </w:rPr>
        <w:t xml:space="preserve"> B </w:t>
      </w:r>
      <w:r>
        <w:rPr>
          <w:rFonts w:hint="eastAsia"/>
          <w:lang w:bidi="ar-SA"/>
        </w:rPr>
        <w:t>视为用户关心的内容。由于存在灵活性，服务已成为非常有用的构建块，并且可实现各种高级系统概念。动态壁纸、通知侦听器、屏幕保护程序、输入方法、无障碍功能服务以及众多其他核心系统功能均可构建为在其运行时由应用实现、系统绑定的服务。</w:t>
      </w:r>
    </w:p>
    <w:p w14:paraId="10802598" w14:textId="217AAC93" w:rsidR="0004345B" w:rsidRDefault="0004345B" w:rsidP="0004345B">
      <w:pPr>
        <w:rPr>
          <w:lang w:bidi="ar-SA"/>
        </w:rPr>
      </w:pPr>
      <w:r>
        <w:rPr>
          <w:rFonts w:hint="eastAsia"/>
          <w:lang w:bidi="ar-SA"/>
        </w:rPr>
        <w:t>如果应用面向</w:t>
      </w:r>
      <w:r>
        <w:rPr>
          <w:rFonts w:hint="eastAsia"/>
          <w:lang w:bidi="ar-SA"/>
        </w:rPr>
        <w:t xml:space="preserve"> Android 5.0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21</w:t>
      </w:r>
      <w:r>
        <w:rPr>
          <w:rFonts w:hint="eastAsia"/>
          <w:lang w:bidi="ar-SA"/>
        </w:rPr>
        <w:t>）或更高版本，使用</w:t>
      </w:r>
      <w:r>
        <w:rPr>
          <w:rFonts w:hint="eastAsia"/>
          <w:lang w:bidi="ar-SA"/>
        </w:rPr>
        <w:t xml:space="preserve"> JobScheduler </w:t>
      </w:r>
      <w:r>
        <w:rPr>
          <w:rFonts w:hint="eastAsia"/>
          <w:lang w:bidi="ar-SA"/>
        </w:rPr>
        <w:t>类来调度操作。</w:t>
      </w:r>
      <w:r>
        <w:rPr>
          <w:rFonts w:hint="eastAsia"/>
          <w:lang w:bidi="ar-SA"/>
        </w:rPr>
        <w:t xml:space="preserve">JobScheduler </w:t>
      </w:r>
      <w:r>
        <w:rPr>
          <w:rFonts w:hint="eastAsia"/>
          <w:lang w:bidi="ar-SA"/>
        </w:rPr>
        <w:t>的优势在于，</w:t>
      </w:r>
      <w:r w:rsidR="00016975">
        <w:rPr>
          <w:rFonts w:hint="eastAsia"/>
          <w:lang w:bidi="ar-SA"/>
        </w:rPr>
        <w:t>其</w:t>
      </w:r>
      <w:r>
        <w:rPr>
          <w:rFonts w:hint="eastAsia"/>
          <w:lang w:bidi="ar-SA"/>
        </w:rPr>
        <w:t>能通过优化作业调度来降低功耗，以及使用</w:t>
      </w:r>
      <w:r>
        <w:rPr>
          <w:rFonts w:hint="eastAsia"/>
          <w:lang w:bidi="ar-SA"/>
        </w:rPr>
        <w:t xml:space="preserve"> Doze API</w:t>
      </w:r>
      <w:r>
        <w:rPr>
          <w:rFonts w:hint="eastAsia"/>
          <w:lang w:bidi="ar-SA"/>
        </w:rPr>
        <w:t>，从而达到省电目的。</w:t>
      </w:r>
    </w:p>
    <w:p w14:paraId="689BA03C" w14:textId="77777777" w:rsidR="0004345B" w:rsidRDefault="0004345B" w:rsidP="00886EE8">
      <w:pPr>
        <w:pStyle w:val="a0"/>
      </w:pPr>
      <w:r>
        <w:rPr>
          <w:rFonts w:hint="eastAsia"/>
        </w:rPr>
        <w:t>广播接收器</w:t>
      </w:r>
    </w:p>
    <w:p w14:paraId="1C0363B4" w14:textId="3BD1B13B" w:rsidR="0004345B" w:rsidRDefault="0004345B" w:rsidP="0004345B">
      <w:pPr>
        <w:rPr>
          <w:lang w:bidi="ar-SA"/>
        </w:rPr>
      </w:pPr>
      <w:r>
        <w:rPr>
          <w:rFonts w:hint="eastAsia"/>
          <w:lang w:bidi="ar-SA"/>
        </w:rPr>
        <w:t>借助广播接收器组件，系统能够在常规用户流之外向应用传递事件，从而允许应用响应系统范围内的广播通知。由于广播接收器是另一个明确定义的应用入口，因此系统甚至可以向当前未运行的应用传递广播。例如，应用可通过调度提醒来发布通知，以告知用户即将发生的事件</w:t>
      </w:r>
      <w:r w:rsidR="00CD4F34">
        <w:rPr>
          <w:rFonts w:hint="eastAsia"/>
          <w:lang w:bidi="ar-SA"/>
        </w:rPr>
        <w:t>，</w:t>
      </w:r>
      <w:r>
        <w:rPr>
          <w:rFonts w:hint="eastAsia"/>
          <w:lang w:bidi="ar-SA"/>
        </w:rPr>
        <w:t>而且通过将该提醒传递给应用的广播接收器，应用在提醒响起之前即无需继续运行。许多广播均由系统发起，例如通知屏幕已关闭、电池电量不足或已拍摄照片的广播。应用也可发起广播，例如通知其他应用某些数据已下载至设备，并且可供其使用。尽管广播接收器不会显示界面，但其可以创建状态栏通知，在发生广播事件时提醒用户。但广播接收器更常见的用途只是作为通向其他组件的通道，旨在执行极少量的工作</w:t>
      </w:r>
      <w:r w:rsidR="00306424">
        <w:rPr>
          <w:rFonts w:hint="eastAsia"/>
          <w:lang w:bidi="ar-SA"/>
        </w:rPr>
        <w:t>，</w:t>
      </w:r>
      <w:r>
        <w:rPr>
          <w:rFonts w:hint="eastAsia"/>
          <w:lang w:bidi="ar-SA"/>
        </w:rPr>
        <w:t>例如</w:t>
      </w:r>
      <w:r w:rsidR="00016975">
        <w:rPr>
          <w:rFonts w:hint="eastAsia"/>
          <w:lang w:bidi="ar-SA"/>
        </w:rPr>
        <w:t>其</w:t>
      </w:r>
      <w:r>
        <w:rPr>
          <w:rFonts w:hint="eastAsia"/>
          <w:lang w:bidi="ar-SA"/>
        </w:rPr>
        <w:t>可能会根据带</w:t>
      </w:r>
      <w:r>
        <w:rPr>
          <w:rFonts w:hint="eastAsia"/>
          <w:lang w:bidi="ar-SA"/>
        </w:rPr>
        <w:t xml:space="preserve"> JobScheduler </w:t>
      </w:r>
      <w:r>
        <w:rPr>
          <w:rFonts w:hint="eastAsia"/>
          <w:lang w:bidi="ar-SA"/>
        </w:rPr>
        <w:t>的事件调度</w:t>
      </w:r>
      <w:r>
        <w:rPr>
          <w:rFonts w:hint="eastAsia"/>
          <w:lang w:bidi="ar-SA"/>
        </w:rPr>
        <w:t xml:space="preserve"> JobService </w:t>
      </w:r>
      <w:r>
        <w:rPr>
          <w:rFonts w:hint="eastAsia"/>
          <w:lang w:bidi="ar-SA"/>
        </w:rPr>
        <w:t>来执行某项工作广播接收器作为</w:t>
      </w:r>
      <w:r>
        <w:rPr>
          <w:rFonts w:hint="eastAsia"/>
          <w:lang w:bidi="ar-SA"/>
        </w:rPr>
        <w:t xml:space="preserve"> BroadcastReceiver </w:t>
      </w:r>
      <w:r>
        <w:rPr>
          <w:rFonts w:hint="eastAsia"/>
          <w:lang w:bidi="ar-SA"/>
        </w:rPr>
        <w:t>的子类实现，并且每条广播都作为</w:t>
      </w:r>
      <w:r w:rsidR="001524EF">
        <w:rPr>
          <w:rFonts w:hint="eastAsia"/>
          <w:lang w:bidi="ar-SA"/>
        </w:rPr>
        <w:t>意图（</w:t>
      </w:r>
      <w:r>
        <w:rPr>
          <w:rFonts w:hint="eastAsia"/>
          <w:lang w:bidi="ar-SA"/>
        </w:rPr>
        <w:t>Intent</w:t>
      </w:r>
      <w:r w:rsidR="001524EF">
        <w:rPr>
          <w:rFonts w:hint="eastAsia"/>
          <w:lang w:bidi="ar-SA"/>
        </w:rPr>
        <w:t>）</w:t>
      </w:r>
      <w:r>
        <w:rPr>
          <w:rFonts w:hint="eastAsia"/>
          <w:lang w:bidi="ar-SA"/>
        </w:rPr>
        <w:t>对象进行传递。</w:t>
      </w:r>
    </w:p>
    <w:p w14:paraId="37BFAEBE" w14:textId="77777777" w:rsidR="0004345B" w:rsidRDefault="0004345B" w:rsidP="00886EE8">
      <w:pPr>
        <w:pStyle w:val="a0"/>
      </w:pPr>
      <w:r>
        <w:rPr>
          <w:rFonts w:hint="eastAsia"/>
        </w:rPr>
        <w:t>内容提供程序</w:t>
      </w:r>
    </w:p>
    <w:p w14:paraId="4F9F8F61" w14:textId="6CC87EE8" w:rsidR="0004345B" w:rsidRDefault="0004345B" w:rsidP="0004345B">
      <w:pPr>
        <w:rPr>
          <w:lang w:bidi="ar-SA"/>
        </w:rPr>
      </w:pPr>
      <w:r>
        <w:rPr>
          <w:rFonts w:hint="eastAsia"/>
          <w:lang w:bidi="ar-SA"/>
        </w:rPr>
        <w:t>内容提供程序管理一组共享的应用数据，可以将这些数据存储在文件系统、</w:t>
      </w:r>
      <w:r>
        <w:rPr>
          <w:rFonts w:hint="eastAsia"/>
          <w:lang w:bidi="ar-SA"/>
        </w:rPr>
        <w:t xml:space="preserve">SQLite </w:t>
      </w:r>
      <w:r>
        <w:rPr>
          <w:rFonts w:hint="eastAsia"/>
          <w:lang w:bidi="ar-SA"/>
        </w:rPr>
        <w:t>数据库、网络中或者</w:t>
      </w:r>
      <w:r w:rsidR="00993E19">
        <w:rPr>
          <w:rFonts w:hint="eastAsia"/>
          <w:lang w:bidi="ar-SA"/>
        </w:rPr>
        <w:t>应用</w:t>
      </w:r>
      <w:r>
        <w:rPr>
          <w:rFonts w:hint="eastAsia"/>
          <w:lang w:bidi="ar-SA"/>
        </w:rPr>
        <w:t>可访问的任何其他持久化存储位置。其他应用可通过内容提供程序查询或修改数据（如果内容提供程序允许）</w:t>
      </w:r>
      <w:r w:rsidR="00306424">
        <w:rPr>
          <w:rFonts w:hint="eastAsia"/>
          <w:lang w:bidi="ar-SA"/>
        </w:rPr>
        <w:t>，</w:t>
      </w:r>
      <w:r>
        <w:rPr>
          <w:rFonts w:hint="eastAsia"/>
          <w:lang w:bidi="ar-SA"/>
        </w:rPr>
        <w:t>例如</w:t>
      </w:r>
      <w:r w:rsidR="00306424">
        <w:rPr>
          <w:rFonts w:hint="eastAsia"/>
          <w:lang w:bidi="ar-SA"/>
        </w:rPr>
        <w:t>安卓</w:t>
      </w:r>
      <w:r>
        <w:rPr>
          <w:rFonts w:hint="eastAsia"/>
          <w:lang w:bidi="ar-SA"/>
        </w:rPr>
        <w:t>系统可提供管理用户联系人信息的内容提供程序</w:t>
      </w:r>
      <w:r w:rsidR="00306424">
        <w:rPr>
          <w:rFonts w:hint="eastAsia"/>
          <w:lang w:bidi="ar-SA"/>
        </w:rPr>
        <w:t>，</w:t>
      </w:r>
      <w:r>
        <w:rPr>
          <w:rFonts w:hint="eastAsia"/>
          <w:lang w:bidi="ar-SA"/>
        </w:rPr>
        <w:t>因此任何拥有适当权限的应用均可查询内容提供程序（如</w:t>
      </w:r>
      <w:r>
        <w:rPr>
          <w:rFonts w:hint="eastAsia"/>
          <w:lang w:bidi="ar-SA"/>
        </w:rPr>
        <w:t xml:space="preserve"> </w:t>
      </w:r>
      <w:r>
        <w:rPr>
          <w:rFonts w:hint="eastAsia"/>
          <w:lang w:bidi="ar-SA"/>
        </w:rPr>
        <w:lastRenderedPageBreak/>
        <w:t>ContactsContract.Data</w:t>
      </w:r>
      <w:r>
        <w:rPr>
          <w:rFonts w:hint="eastAsia"/>
          <w:lang w:bidi="ar-SA"/>
        </w:rPr>
        <w:t>），以读取和写入特定人员的相关信息。很容易将内容提供程序看作数据库上的抽象，因为其内置的大量</w:t>
      </w:r>
      <w:r>
        <w:rPr>
          <w:rFonts w:hint="eastAsia"/>
          <w:lang w:bidi="ar-SA"/>
        </w:rPr>
        <w:t xml:space="preserve"> API </w:t>
      </w:r>
      <w:r>
        <w:rPr>
          <w:rFonts w:hint="eastAsia"/>
          <w:lang w:bidi="ar-SA"/>
        </w:rPr>
        <w:t>和支持时常适用于这一情况</w:t>
      </w:r>
      <w:r w:rsidR="00306424">
        <w:rPr>
          <w:rFonts w:hint="eastAsia"/>
          <w:lang w:bidi="ar-SA"/>
        </w:rPr>
        <w:t>，</w:t>
      </w:r>
      <w:r>
        <w:rPr>
          <w:rFonts w:hint="eastAsia"/>
          <w:lang w:bidi="ar-SA"/>
        </w:rPr>
        <w:t>但从系统设计的角度看，二者的核心目的不同。对系统而言，内容提供程序是应用的入口点，用于发布由</w:t>
      </w:r>
      <w:r>
        <w:rPr>
          <w:rFonts w:hint="eastAsia"/>
          <w:lang w:bidi="ar-SA"/>
        </w:rPr>
        <w:t xml:space="preserve"> URI </w:t>
      </w:r>
      <w:r>
        <w:rPr>
          <w:rFonts w:hint="eastAsia"/>
          <w:lang w:bidi="ar-SA"/>
        </w:rPr>
        <w:t>架构识别的已命名数据项</w:t>
      </w:r>
      <w:r w:rsidR="00306424">
        <w:rPr>
          <w:rFonts w:hint="eastAsia"/>
          <w:lang w:bidi="ar-SA"/>
        </w:rPr>
        <w:t>，</w:t>
      </w:r>
      <w:r>
        <w:rPr>
          <w:rFonts w:hint="eastAsia"/>
          <w:lang w:bidi="ar-SA"/>
        </w:rPr>
        <w:t>因此应用可以决定如何将其包含的数据映射到</w:t>
      </w:r>
      <w:r>
        <w:rPr>
          <w:rFonts w:hint="eastAsia"/>
          <w:lang w:bidi="ar-SA"/>
        </w:rPr>
        <w:t xml:space="preserve"> URI </w:t>
      </w:r>
      <w:r>
        <w:rPr>
          <w:rFonts w:hint="eastAsia"/>
          <w:lang w:bidi="ar-SA"/>
        </w:rPr>
        <w:t>命名空间，进而将这些</w:t>
      </w:r>
      <w:r>
        <w:rPr>
          <w:rFonts w:hint="eastAsia"/>
          <w:lang w:bidi="ar-SA"/>
        </w:rPr>
        <w:t xml:space="preserve"> URI </w:t>
      </w:r>
      <w:r>
        <w:rPr>
          <w:rFonts w:hint="eastAsia"/>
          <w:lang w:bidi="ar-SA"/>
        </w:rPr>
        <w:t>分发给其他实体</w:t>
      </w:r>
      <w:r w:rsidR="00306424">
        <w:rPr>
          <w:rFonts w:hint="eastAsia"/>
          <w:lang w:bidi="ar-SA"/>
        </w:rPr>
        <w:t>，</w:t>
      </w:r>
      <w:r>
        <w:rPr>
          <w:rFonts w:hint="eastAsia"/>
          <w:lang w:bidi="ar-SA"/>
        </w:rPr>
        <w:t>反之这些实体也可使用分发的</w:t>
      </w:r>
      <w:r>
        <w:rPr>
          <w:rFonts w:hint="eastAsia"/>
          <w:lang w:bidi="ar-SA"/>
        </w:rPr>
        <w:t xml:space="preserve"> URI </w:t>
      </w:r>
      <w:r>
        <w:rPr>
          <w:rFonts w:hint="eastAsia"/>
          <w:lang w:bidi="ar-SA"/>
        </w:rPr>
        <w:t>来访问数据。在管理应用的过程中，系统可以执行以下特殊操作：</w:t>
      </w:r>
    </w:p>
    <w:p w14:paraId="374C6CB5" w14:textId="4DC34CB1" w:rsidR="0004345B" w:rsidRDefault="0004345B" w:rsidP="00926E40">
      <w:pPr>
        <w:pStyle w:val="a"/>
        <w:ind w:firstLine="360"/>
        <w:rPr>
          <w:lang w:bidi="ar-SA"/>
        </w:rPr>
      </w:pPr>
      <w:r>
        <w:rPr>
          <w:rFonts w:hint="eastAsia"/>
          <w:lang w:bidi="ar-SA"/>
        </w:rPr>
        <w:t>分配</w:t>
      </w:r>
      <w:r>
        <w:rPr>
          <w:rFonts w:hint="eastAsia"/>
          <w:lang w:bidi="ar-SA"/>
        </w:rPr>
        <w:t xml:space="preserve"> URI </w:t>
      </w:r>
      <w:r>
        <w:rPr>
          <w:rFonts w:hint="eastAsia"/>
          <w:lang w:bidi="ar-SA"/>
        </w:rPr>
        <w:t>无需应用保持运行状态，因此</w:t>
      </w:r>
      <w:r>
        <w:rPr>
          <w:rFonts w:hint="eastAsia"/>
          <w:lang w:bidi="ar-SA"/>
        </w:rPr>
        <w:t xml:space="preserve"> URI </w:t>
      </w:r>
      <w:r>
        <w:rPr>
          <w:rFonts w:hint="eastAsia"/>
          <w:lang w:bidi="ar-SA"/>
        </w:rPr>
        <w:t>可在其所属的应用退出后继续保留。当系统必须从相应的</w:t>
      </w:r>
      <w:r>
        <w:rPr>
          <w:rFonts w:hint="eastAsia"/>
          <w:lang w:bidi="ar-SA"/>
        </w:rPr>
        <w:t xml:space="preserve"> URI </w:t>
      </w:r>
      <w:r>
        <w:rPr>
          <w:rFonts w:hint="eastAsia"/>
          <w:lang w:bidi="ar-SA"/>
        </w:rPr>
        <w:t>检索应用数据时，系统只需确保所属应用仍处于运行状态。</w:t>
      </w:r>
    </w:p>
    <w:p w14:paraId="09F327E2" w14:textId="3FAA4312" w:rsidR="0004345B" w:rsidRDefault="0004345B" w:rsidP="00926E40">
      <w:pPr>
        <w:pStyle w:val="a"/>
        <w:ind w:firstLine="360"/>
        <w:rPr>
          <w:lang w:bidi="ar-SA"/>
        </w:rPr>
      </w:pPr>
      <w:r>
        <w:rPr>
          <w:rFonts w:hint="eastAsia"/>
          <w:lang w:bidi="ar-SA"/>
        </w:rPr>
        <w:t>这些</w:t>
      </w:r>
      <w:r>
        <w:rPr>
          <w:rFonts w:hint="eastAsia"/>
          <w:lang w:bidi="ar-SA"/>
        </w:rPr>
        <w:t xml:space="preserve"> URI </w:t>
      </w:r>
      <w:r>
        <w:rPr>
          <w:rFonts w:hint="eastAsia"/>
          <w:lang w:bidi="ar-SA"/>
        </w:rPr>
        <w:t>还会提供重要的细粒度安全模型</w:t>
      </w:r>
      <w:r w:rsidR="0051175B">
        <w:rPr>
          <w:rFonts w:hint="eastAsia"/>
          <w:lang w:bidi="ar-SA"/>
        </w:rPr>
        <w:t>，</w:t>
      </w:r>
      <w:r>
        <w:rPr>
          <w:rFonts w:hint="eastAsia"/>
          <w:lang w:bidi="ar-SA"/>
        </w:rPr>
        <w:t>例如应用可将其所拥有图像的</w:t>
      </w:r>
      <w:r>
        <w:rPr>
          <w:rFonts w:hint="eastAsia"/>
          <w:lang w:bidi="ar-SA"/>
        </w:rPr>
        <w:t xml:space="preserve"> URI </w:t>
      </w:r>
      <w:r>
        <w:rPr>
          <w:rFonts w:hint="eastAsia"/>
          <w:lang w:bidi="ar-SA"/>
        </w:rPr>
        <w:t>放到剪贴板上，但将其内容提供程序锁定，以便其他应用程序无法随意访问</w:t>
      </w:r>
      <w:r w:rsidR="00016975">
        <w:rPr>
          <w:rFonts w:hint="eastAsia"/>
          <w:lang w:bidi="ar-SA"/>
        </w:rPr>
        <w:t>其</w:t>
      </w:r>
      <w:r>
        <w:rPr>
          <w:rFonts w:hint="eastAsia"/>
          <w:lang w:bidi="ar-SA"/>
        </w:rPr>
        <w:t>。当第二个应用尝试访问剪贴板上的</w:t>
      </w:r>
      <w:r>
        <w:rPr>
          <w:rFonts w:hint="eastAsia"/>
          <w:lang w:bidi="ar-SA"/>
        </w:rPr>
        <w:t xml:space="preserve"> URI </w:t>
      </w:r>
      <w:r>
        <w:rPr>
          <w:rFonts w:hint="eastAsia"/>
          <w:lang w:bidi="ar-SA"/>
        </w:rPr>
        <w:t>时，系统可允许该应用通过临时的</w:t>
      </w:r>
      <w:r>
        <w:rPr>
          <w:rFonts w:hint="eastAsia"/>
          <w:lang w:bidi="ar-SA"/>
        </w:rPr>
        <w:t xml:space="preserve"> URI </w:t>
      </w:r>
      <w:r>
        <w:rPr>
          <w:rFonts w:hint="eastAsia"/>
          <w:lang w:bidi="ar-SA"/>
        </w:rPr>
        <w:t>授权来访问数据，这样便只能访问</w:t>
      </w:r>
      <w:r>
        <w:rPr>
          <w:rFonts w:hint="eastAsia"/>
          <w:lang w:bidi="ar-SA"/>
        </w:rPr>
        <w:t xml:space="preserve"> URI </w:t>
      </w:r>
      <w:r>
        <w:rPr>
          <w:rFonts w:hint="eastAsia"/>
          <w:lang w:bidi="ar-SA"/>
        </w:rPr>
        <w:t>后面的数据，而非第二个应用中的其他任何内容。</w:t>
      </w:r>
    </w:p>
    <w:p w14:paraId="7A86B276" w14:textId="00874574" w:rsidR="0004345B" w:rsidRDefault="0004345B" w:rsidP="0004345B">
      <w:pPr>
        <w:rPr>
          <w:lang w:bidi="ar-SA"/>
        </w:rPr>
      </w:pPr>
      <w:r>
        <w:rPr>
          <w:rFonts w:hint="eastAsia"/>
          <w:lang w:bidi="ar-SA"/>
        </w:rPr>
        <w:t>内容提供程序也适用于读取和写入</w:t>
      </w:r>
      <w:r w:rsidR="00993E19">
        <w:rPr>
          <w:rFonts w:hint="eastAsia"/>
          <w:lang w:bidi="ar-SA"/>
        </w:rPr>
        <w:t>应用</w:t>
      </w:r>
      <w:r>
        <w:rPr>
          <w:rFonts w:hint="eastAsia"/>
          <w:lang w:bidi="ar-SA"/>
        </w:rPr>
        <w:t>不共享的私有数据。内容提供程序作为</w:t>
      </w:r>
      <w:r>
        <w:rPr>
          <w:rFonts w:hint="eastAsia"/>
          <w:lang w:bidi="ar-SA"/>
        </w:rPr>
        <w:t xml:space="preserve"> ContentProvider </w:t>
      </w:r>
      <w:r>
        <w:rPr>
          <w:rFonts w:hint="eastAsia"/>
          <w:lang w:bidi="ar-SA"/>
        </w:rPr>
        <w:t>的子类实现，并且其必须实现一组标准</w:t>
      </w:r>
      <w:r>
        <w:rPr>
          <w:rFonts w:hint="eastAsia"/>
          <w:lang w:bidi="ar-SA"/>
        </w:rPr>
        <w:t xml:space="preserve"> API</w:t>
      </w:r>
      <w:r>
        <w:rPr>
          <w:rFonts w:hint="eastAsia"/>
          <w:lang w:bidi="ar-SA"/>
        </w:rPr>
        <w:t>，以便其他应用能够执行事务。</w:t>
      </w:r>
    </w:p>
    <w:p w14:paraId="73165ED8" w14:textId="2FDD66FF" w:rsidR="0004345B" w:rsidRDefault="00A31D82" w:rsidP="0004345B">
      <w:pPr>
        <w:rPr>
          <w:lang w:bidi="ar-SA"/>
        </w:rPr>
      </w:pPr>
      <w:r>
        <w:rPr>
          <w:rFonts w:hint="eastAsia"/>
          <w:lang w:bidi="ar-SA"/>
        </w:rPr>
        <w:t>安卓</w:t>
      </w:r>
      <w:r w:rsidR="0004345B">
        <w:rPr>
          <w:rFonts w:hint="eastAsia"/>
          <w:lang w:bidi="ar-SA"/>
        </w:rPr>
        <w:t>系统设计的独特之处在于，任何应用都可启动其他应用的组件。例如，当想让用户使用设备相机拍摄照片时，另一个应用可能也可执行该操作，因而</w:t>
      </w:r>
      <w:r w:rsidR="00993E19">
        <w:rPr>
          <w:rFonts w:hint="eastAsia"/>
          <w:lang w:bidi="ar-SA"/>
        </w:rPr>
        <w:t>应用</w:t>
      </w:r>
      <w:r w:rsidR="0004345B">
        <w:rPr>
          <w:rFonts w:hint="eastAsia"/>
          <w:lang w:bidi="ar-SA"/>
        </w:rPr>
        <w:t>便可使用该应用，而非自行产生一个</w:t>
      </w:r>
      <w:r w:rsidR="00DA76EC">
        <w:rPr>
          <w:rFonts w:hint="eastAsia"/>
          <w:lang w:bidi="ar-SA"/>
        </w:rPr>
        <w:t>活动</w:t>
      </w:r>
      <w:r w:rsidR="0004345B">
        <w:rPr>
          <w:rFonts w:hint="eastAsia"/>
          <w:lang w:bidi="ar-SA"/>
        </w:rPr>
        <w:t>来拍摄照片。无需加入甚至链接到该相机应用的代码。只需启动拍摄照片的相机应用中的</w:t>
      </w:r>
      <w:r w:rsidR="00DA76EC">
        <w:rPr>
          <w:rFonts w:hint="eastAsia"/>
          <w:lang w:bidi="ar-SA"/>
        </w:rPr>
        <w:t>活动</w:t>
      </w:r>
      <w:r w:rsidR="0004345B">
        <w:rPr>
          <w:rFonts w:hint="eastAsia"/>
          <w:lang w:bidi="ar-SA"/>
        </w:rPr>
        <w:t>即可。完成拍摄时，系统甚至会将照片返回</w:t>
      </w:r>
      <w:r w:rsidR="00993E19">
        <w:rPr>
          <w:rFonts w:hint="eastAsia"/>
          <w:lang w:bidi="ar-SA"/>
        </w:rPr>
        <w:t>应用</w:t>
      </w:r>
      <w:r w:rsidR="0004345B">
        <w:rPr>
          <w:rFonts w:hint="eastAsia"/>
          <w:lang w:bidi="ar-SA"/>
        </w:rPr>
        <w:t>，以便您使用。对用户而言，这就如同相机是您应用的一部分。</w:t>
      </w:r>
    </w:p>
    <w:p w14:paraId="3438DE19" w14:textId="60B10767" w:rsidR="0004345B" w:rsidRDefault="0004345B" w:rsidP="0004345B">
      <w:pPr>
        <w:rPr>
          <w:lang w:bidi="ar-SA"/>
        </w:rPr>
      </w:pPr>
      <w:r>
        <w:rPr>
          <w:rFonts w:hint="eastAsia"/>
          <w:lang w:bidi="ar-SA"/>
        </w:rPr>
        <w:t>当系统启动某个组件时，</w:t>
      </w:r>
      <w:r w:rsidR="00016975">
        <w:rPr>
          <w:rFonts w:hint="eastAsia"/>
          <w:lang w:bidi="ar-SA"/>
        </w:rPr>
        <w:t>其</w:t>
      </w:r>
      <w:r>
        <w:rPr>
          <w:rFonts w:hint="eastAsia"/>
          <w:lang w:bidi="ar-SA"/>
        </w:rPr>
        <w:t>会启动该应用的进程（如果尚未运行），并实例化该组件所需的类。例如，如果</w:t>
      </w:r>
      <w:r w:rsidR="00993E19">
        <w:rPr>
          <w:rFonts w:hint="eastAsia"/>
          <w:lang w:bidi="ar-SA"/>
        </w:rPr>
        <w:t>应用</w:t>
      </w:r>
      <w:r>
        <w:rPr>
          <w:rFonts w:hint="eastAsia"/>
          <w:lang w:bidi="ar-SA"/>
        </w:rPr>
        <w:t>启动相机应用中拍摄照片的</w:t>
      </w:r>
      <w:r w:rsidR="00DA76EC">
        <w:rPr>
          <w:rFonts w:hint="eastAsia"/>
          <w:lang w:bidi="ar-SA"/>
        </w:rPr>
        <w:t>活动</w:t>
      </w:r>
      <w:r>
        <w:rPr>
          <w:rFonts w:hint="eastAsia"/>
          <w:lang w:bidi="ar-SA"/>
        </w:rPr>
        <w:t>，则该</w:t>
      </w:r>
      <w:r w:rsidR="00DA76EC">
        <w:rPr>
          <w:rFonts w:hint="eastAsia"/>
          <w:lang w:bidi="ar-SA"/>
        </w:rPr>
        <w:t>活动</w:t>
      </w:r>
      <w:r>
        <w:rPr>
          <w:rFonts w:hint="eastAsia"/>
          <w:lang w:bidi="ar-SA"/>
        </w:rPr>
        <w:t>会在属于相机应用的进程（而非</w:t>
      </w:r>
      <w:r w:rsidR="00993E19">
        <w:rPr>
          <w:rFonts w:hint="eastAsia"/>
          <w:lang w:bidi="ar-SA"/>
        </w:rPr>
        <w:t>应用</w:t>
      </w:r>
      <w:r>
        <w:rPr>
          <w:rFonts w:hint="eastAsia"/>
          <w:lang w:bidi="ar-SA"/>
        </w:rPr>
        <w:t>进程）中运行。因此，与大多数其他系统上的应用不同，</w:t>
      </w:r>
      <w:r w:rsidR="00993E19">
        <w:rPr>
          <w:rFonts w:hint="eastAsia"/>
          <w:lang w:bidi="ar-SA"/>
        </w:rPr>
        <w:t>安卓</w:t>
      </w:r>
      <w:r>
        <w:rPr>
          <w:rFonts w:hint="eastAsia"/>
          <w:lang w:bidi="ar-SA"/>
        </w:rPr>
        <w:t>应用并没有单个入口点（即没有</w:t>
      </w:r>
      <w:r>
        <w:rPr>
          <w:rFonts w:hint="eastAsia"/>
          <w:lang w:bidi="ar-SA"/>
        </w:rPr>
        <w:t xml:space="preserve"> main() </w:t>
      </w:r>
      <w:r>
        <w:rPr>
          <w:rFonts w:hint="eastAsia"/>
          <w:lang w:bidi="ar-SA"/>
        </w:rPr>
        <w:t>函数）。</w:t>
      </w:r>
    </w:p>
    <w:p w14:paraId="03A768AE" w14:textId="5A6963F5" w:rsidR="0004345B" w:rsidRDefault="0004345B" w:rsidP="0004345B">
      <w:pPr>
        <w:rPr>
          <w:lang w:bidi="ar-SA"/>
        </w:rPr>
      </w:pPr>
      <w:r>
        <w:rPr>
          <w:rFonts w:hint="eastAsia"/>
          <w:lang w:bidi="ar-SA"/>
        </w:rPr>
        <w:t>由于系统在单独的进程中运行每个应用，且其文件权限会限制对其他应用的访问，因此</w:t>
      </w:r>
      <w:r w:rsidR="00993E19">
        <w:rPr>
          <w:rFonts w:hint="eastAsia"/>
          <w:lang w:bidi="ar-SA"/>
        </w:rPr>
        <w:t>应用</w:t>
      </w:r>
      <w:r>
        <w:rPr>
          <w:rFonts w:hint="eastAsia"/>
          <w:lang w:bidi="ar-SA"/>
        </w:rPr>
        <w:t>无法直接启动其他应用中的组件，但</w:t>
      </w:r>
      <w:r w:rsidR="00993E19">
        <w:rPr>
          <w:rFonts w:hint="eastAsia"/>
          <w:lang w:bidi="ar-SA"/>
        </w:rPr>
        <w:t>安卓</w:t>
      </w:r>
      <w:r>
        <w:rPr>
          <w:rFonts w:hint="eastAsia"/>
          <w:lang w:bidi="ar-SA"/>
        </w:rPr>
        <w:t>系统可以。如要启动其他应用中的组件，请向系统传递一条消息，说明启动特定组件的</w:t>
      </w:r>
      <w:r w:rsidR="00E02421">
        <w:rPr>
          <w:rFonts w:hint="eastAsia"/>
          <w:lang w:bidi="ar-SA"/>
        </w:rPr>
        <w:t>意图</w:t>
      </w:r>
      <w:r w:rsidR="00DD565F">
        <w:rPr>
          <w:rFonts w:hint="eastAsia"/>
          <w:lang w:bidi="ar-SA"/>
        </w:rPr>
        <w:t>，</w:t>
      </w:r>
      <w:r>
        <w:rPr>
          <w:rFonts w:hint="eastAsia"/>
          <w:lang w:bidi="ar-SA"/>
        </w:rPr>
        <w:t>系统随后便会启动该组件。</w:t>
      </w:r>
    </w:p>
    <w:p w14:paraId="47D127FF" w14:textId="77777777" w:rsidR="0004345B" w:rsidRDefault="0004345B" w:rsidP="0004706D">
      <w:pPr>
        <w:pStyle w:val="3"/>
      </w:pPr>
      <w:r>
        <w:rPr>
          <w:rFonts w:hint="eastAsia"/>
        </w:rPr>
        <w:t>启动组件</w:t>
      </w:r>
    </w:p>
    <w:p w14:paraId="01661648" w14:textId="4320A780" w:rsidR="0004345B" w:rsidRDefault="0004345B" w:rsidP="0004345B">
      <w:pPr>
        <w:rPr>
          <w:lang w:bidi="ar-SA"/>
        </w:rPr>
      </w:pPr>
      <w:r>
        <w:rPr>
          <w:rFonts w:hint="eastAsia"/>
          <w:lang w:bidi="ar-SA"/>
        </w:rPr>
        <w:t>在四种组件类型中，有三种</w:t>
      </w:r>
      <w:r w:rsidR="0004706D">
        <w:rPr>
          <w:rFonts w:hint="eastAsia"/>
          <w:lang w:bidi="ar-SA"/>
        </w:rPr>
        <w:t>包括</w:t>
      </w:r>
      <w:r w:rsidR="00293421">
        <w:rPr>
          <w:rFonts w:hint="eastAsia"/>
          <w:lang w:bidi="ar-SA"/>
        </w:rPr>
        <w:t>活动</w:t>
      </w:r>
      <w:r>
        <w:rPr>
          <w:rFonts w:hint="eastAsia"/>
          <w:lang w:bidi="ar-SA"/>
        </w:rPr>
        <w:t>、服务和广播接收器</w:t>
      </w:r>
      <w:r w:rsidR="0004706D">
        <w:rPr>
          <w:rFonts w:hint="eastAsia"/>
          <w:lang w:bidi="ar-SA"/>
        </w:rPr>
        <w:t>，</w:t>
      </w:r>
      <w:r>
        <w:rPr>
          <w:rFonts w:hint="eastAsia"/>
          <w:lang w:bidi="ar-SA"/>
        </w:rPr>
        <w:t>均通过异步消息</w:t>
      </w:r>
      <w:r w:rsidR="00D77568">
        <w:rPr>
          <w:rFonts w:hint="eastAsia"/>
          <w:lang w:bidi="ar-SA"/>
        </w:rPr>
        <w:t>意图</w:t>
      </w:r>
      <w:r>
        <w:rPr>
          <w:rFonts w:hint="eastAsia"/>
          <w:lang w:bidi="ar-SA"/>
        </w:rPr>
        <w:t>进行启动。</w:t>
      </w:r>
      <w:r w:rsidR="00D77568">
        <w:rPr>
          <w:rFonts w:hint="eastAsia"/>
          <w:lang w:bidi="ar-SA"/>
        </w:rPr>
        <w:t>意图</w:t>
      </w:r>
      <w:r>
        <w:rPr>
          <w:rFonts w:hint="eastAsia"/>
          <w:lang w:bidi="ar-SA"/>
        </w:rPr>
        <w:t>会在运行时对各个组件进行互相绑定。</w:t>
      </w:r>
      <w:r w:rsidR="0004706D">
        <w:rPr>
          <w:rFonts w:hint="eastAsia"/>
          <w:lang w:bidi="ar-SA"/>
        </w:rPr>
        <w:t>无论该组件是属于自身应用还是其他应</w:t>
      </w:r>
      <w:r w:rsidR="0004706D">
        <w:rPr>
          <w:rFonts w:hint="eastAsia"/>
          <w:lang w:bidi="ar-SA"/>
        </w:rPr>
        <w:lastRenderedPageBreak/>
        <w:t>用，</w:t>
      </w:r>
      <w:r>
        <w:rPr>
          <w:rFonts w:hint="eastAsia"/>
          <w:lang w:bidi="ar-SA"/>
        </w:rPr>
        <w:t>可以将</w:t>
      </w:r>
      <w:r w:rsidR="005A1065">
        <w:rPr>
          <w:rFonts w:hint="eastAsia"/>
          <w:lang w:bidi="ar-SA"/>
        </w:rPr>
        <w:t>意图</w:t>
      </w:r>
      <w:r>
        <w:rPr>
          <w:rFonts w:hint="eastAsia"/>
          <w:lang w:bidi="ar-SA"/>
        </w:rPr>
        <w:t>视为从其他组件请求操作的信使。需使用</w:t>
      </w:r>
      <w:r>
        <w:rPr>
          <w:rFonts w:hint="eastAsia"/>
          <w:lang w:bidi="ar-SA"/>
        </w:rPr>
        <w:t xml:space="preserve"> Intent</w:t>
      </w:r>
      <w:r>
        <w:rPr>
          <w:rFonts w:hint="eastAsia"/>
          <w:lang w:bidi="ar-SA"/>
        </w:rPr>
        <w:t>对象创建</w:t>
      </w:r>
      <w:r w:rsidR="006F336F">
        <w:rPr>
          <w:rFonts w:hint="eastAsia"/>
          <w:lang w:bidi="ar-SA"/>
        </w:rPr>
        <w:t>意图</w:t>
      </w:r>
      <w:r>
        <w:rPr>
          <w:rFonts w:hint="eastAsia"/>
          <w:lang w:bidi="ar-SA"/>
        </w:rPr>
        <w:t>，该对象通过定义消息来启动特定组件（显式</w:t>
      </w:r>
      <w:r w:rsidR="00146740">
        <w:rPr>
          <w:rFonts w:hint="eastAsia"/>
          <w:lang w:bidi="ar-SA"/>
        </w:rPr>
        <w:t>意图</w:t>
      </w:r>
      <w:r>
        <w:rPr>
          <w:rFonts w:hint="eastAsia"/>
          <w:lang w:bidi="ar-SA"/>
        </w:rPr>
        <w:t>）或特定的组件类型（隐式</w:t>
      </w:r>
      <w:r w:rsidR="00146740">
        <w:rPr>
          <w:rFonts w:hint="eastAsia"/>
          <w:lang w:bidi="ar-SA"/>
        </w:rPr>
        <w:t>意图</w:t>
      </w:r>
      <w:r>
        <w:rPr>
          <w:rFonts w:hint="eastAsia"/>
          <w:lang w:bidi="ar-SA"/>
        </w:rPr>
        <w:t>）。</w:t>
      </w:r>
    </w:p>
    <w:p w14:paraId="57796475" w14:textId="62C8FB70" w:rsidR="0004345B" w:rsidRDefault="0004345B" w:rsidP="0004345B">
      <w:pPr>
        <w:rPr>
          <w:lang w:bidi="ar-SA"/>
        </w:rPr>
      </w:pPr>
      <w:r>
        <w:rPr>
          <w:rFonts w:hint="eastAsia"/>
          <w:lang w:bidi="ar-SA"/>
        </w:rPr>
        <w:t>对于</w:t>
      </w:r>
      <w:r w:rsidR="00DA76EC">
        <w:rPr>
          <w:rFonts w:hint="eastAsia"/>
          <w:lang w:bidi="ar-SA"/>
        </w:rPr>
        <w:t>活动</w:t>
      </w:r>
      <w:r>
        <w:rPr>
          <w:rFonts w:hint="eastAsia"/>
          <w:lang w:bidi="ar-SA"/>
        </w:rPr>
        <w:t>和服务，</w:t>
      </w:r>
      <w:r w:rsidR="00146740">
        <w:rPr>
          <w:rFonts w:hint="eastAsia"/>
          <w:lang w:bidi="ar-SA"/>
        </w:rPr>
        <w:t>意图</w:t>
      </w:r>
      <w:r>
        <w:rPr>
          <w:rFonts w:hint="eastAsia"/>
          <w:lang w:bidi="ar-SA"/>
        </w:rPr>
        <w:t>会定义要执行的操作</w:t>
      </w:r>
      <w:r w:rsidR="0004706D">
        <w:rPr>
          <w:rFonts w:hint="eastAsia"/>
          <w:lang w:bidi="ar-SA"/>
        </w:rPr>
        <w:t>，</w:t>
      </w:r>
      <w:r>
        <w:rPr>
          <w:rFonts w:hint="eastAsia"/>
          <w:lang w:bidi="ar-SA"/>
        </w:rPr>
        <w:t>例如查看或发送某内容，并且可指定待操作数据的</w:t>
      </w:r>
      <w:r>
        <w:rPr>
          <w:rFonts w:hint="eastAsia"/>
          <w:lang w:bidi="ar-SA"/>
        </w:rPr>
        <w:t xml:space="preserve"> URI</w:t>
      </w:r>
      <w:r>
        <w:rPr>
          <w:rFonts w:hint="eastAsia"/>
          <w:lang w:bidi="ar-SA"/>
        </w:rPr>
        <w:t>，以及正在启动的组件可能需要了解的信息</w:t>
      </w:r>
      <w:r w:rsidR="0004706D">
        <w:rPr>
          <w:rFonts w:hint="eastAsia"/>
          <w:lang w:bidi="ar-SA"/>
        </w:rPr>
        <w:t>，</w:t>
      </w:r>
      <w:r>
        <w:rPr>
          <w:rFonts w:hint="eastAsia"/>
          <w:lang w:bidi="ar-SA"/>
        </w:rPr>
        <w:t>例如</w:t>
      </w:r>
      <w:r w:rsidR="00146740">
        <w:rPr>
          <w:rFonts w:hint="eastAsia"/>
          <w:lang w:bidi="ar-SA"/>
        </w:rPr>
        <w:t>意图</w:t>
      </w:r>
      <w:r>
        <w:rPr>
          <w:rFonts w:hint="eastAsia"/>
          <w:lang w:bidi="ar-SA"/>
        </w:rPr>
        <w:t>可能会传达对</w:t>
      </w:r>
      <w:r w:rsidR="00DA76EC">
        <w:rPr>
          <w:rFonts w:hint="eastAsia"/>
          <w:lang w:bidi="ar-SA"/>
        </w:rPr>
        <w:t>活动</w:t>
      </w:r>
      <w:r>
        <w:rPr>
          <w:rFonts w:hint="eastAsia"/>
          <w:lang w:bidi="ar-SA"/>
        </w:rPr>
        <w:t>的请求，以便显示图像或打开网页。在某些情况下，可以通过启动</w:t>
      </w:r>
      <w:r w:rsidR="00DA76EC">
        <w:rPr>
          <w:rFonts w:hint="eastAsia"/>
          <w:lang w:bidi="ar-SA"/>
        </w:rPr>
        <w:t>活动</w:t>
      </w:r>
      <w:r>
        <w:rPr>
          <w:rFonts w:hint="eastAsia"/>
          <w:lang w:bidi="ar-SA"/>
        </w:rPr>
        <w:t>来接收结果，这样</w:t>
      </w:r>
      <w:r w:rsidR="00DA76EC">
        <w:rPr>
          <w:rFonts w:hint="eastAsia"/>
          <w:lang w:bidi="ar-SA"/>
        </w:rPr>
        <w:t>活动</w:t>
      </w:r>
      <w:r>
        <w:rPr>
          <w:rFonts w:hint="eastAsia"/>
          <w:lang w:bidi="ar-SA"/>
        </w:rPr>
        <w:t>还会返回</w:t>
      </w:r>
      <w:r w:rsidR="00C47D60">
        <w:rPr>
          <w:rFonts w:hint="eastAsia"/>
          <w:lang w:bidi="ar-SA"/>
        </w:rPr>
        <w:t>意图</w:t>
      </w:r>
      <w:r>
        <w:rPr>
          <w:rFonts w:hint="eastAsia"/>
          <w:lang w:bidi="ar-SA"/>
        </w:rPr>
        <w:t>中的结果</w:t>
      </w:r>
      <w:r w:rsidR="0004706D">
        <w:rPr>
          <w:rFonts w:hint="eastAsia"/>
          <w:lang w:bidi="ar-SA"/>
        </w:rPr>
        <w:t>，</w:t>
      </w:r>
      <w:r>
        <w:rPr>
          <w:rFonts w:hint="eastAsia"/>
          <w:lang w:bidi="ar-SA"/>
        </w:rPr>
        <w:t>例如可以发出一个</w:t>
      </w:r>
      <w:r w:rsidR="00146740">
        <w:rPr>
          <w:rFonts w:hint="eastAsia"/>
          <w:lang w:bidi="ar-SA"/>
        </w:rPr>
        <w:t>意图</w:t>
      </w:r>
      <w:r>
        <w:rPr>
          <w:rFonts w:hint="eastAsia"/>
          <w:lang w:bidi="ar-SA"/>
        </w:rPr>
        <w:t>，让用户选取某位联系人并将其返回给您</w:t>
      </w:r>
      <w:r w:rsidR="0004706D">
        <w:rPr>
          <w:rFonts w:hint="eastAsia"/>
          <w:lang w:bidi="ar-SA"/>
        </w:rPr>
        <w:t>，</w:t>
      </w:r>
      <w:r>
        <w:rPr>
          <w:rFonts w:hint="eastAsia"/>
          <w:lang w:bidi="ar-SA"/>
        </w:rPr>
        <w:t>返回</w:t>
      </w:r>
      <w:r w:rsidR="00C47D60">
        <w:rPr>
          <w:rFonts w:hint="eastAsia"/>
          <w:lang w:bidi="ar-SA"/>
        </w:rPr>
        <w:t>意图</w:t>
      </w:r>
      <w:r>
        <w:rPr>
          <w:rFonts w:hint="eastAsia"/>
          <w:lang w:bidi="ar-SA"/>
        </w:rPr>
        <w:t>包含指向所选联系人的</w:t>
      </w:r>
      <w:r>
        <w:rPr>
          <w:rFonts w:hint="eastAsia"/>
          <w:lang w:bidi="ar-SA"/>
        </w:rPr>
        <w:t xml:space="preserve"> URI</w:t>
      </w:r>
      <w:r>
        <w:rPr>
          <w:rFonts w:hint="eastAsia"/>
          <w:lang w:bidi="ar-SA"/>
        </w:rPr>
        <w:t>。对于广播接收器，</w:t>
      </w:r>
      <w:r w:rsidR="00A30B50">
        <w:rPr>
          <w:rFonts w:hint="eastAsia"/>
          <w:lang w:bidi="ar-SA"/>
        </w:rPr>
        <w:t>意图</w:t>
      </w:r>
      <w:r>
        <w:rPr>
          <w:rFonts w:hint="eastAsia"/>
          <w:lang w:bidi="ar-SA"/>
        </w:rPr>
        <w:t>只会定义待广播的通知</w:t>
      </w:r>
      <w:r w:rsidR="0004706D">
        <w:rPr>
          <w:rFonts w:hint="eastAsia"/>
          <w:lang w:bidi="ar-SA"/>
        </w:rPr>
        <w:t>，</w:t>
      </w:r>
      <w:r>
        <w:rPr>
          <w:rFonts w:hint="eastAsia"/>
          <w:lang w:bidi="ar-SA"/>
        </w:rPr>
        <w:t>例如指示设备电池电量不足的广播只包含指示“电池电量不足”的已知操作字符串。</w:t>
      </w:r>
    </w:p>
    <w:p w14:paraId="0C5AC28B" w14:textId="5362E262" w:rsidR="0004345B" w:rsidRDefault="0004345B" w:rsidP="0004345B">
      <w:pPr>
        <w:rPr>
          <w:lang w:bidi="ar-SA"/>
        </w:rPr>
      </w:pPr>
      <w:r>
        <w:rPr>
          <w:rFonts w:hint="eastAsia"/>
          <w:lang w:bidi="ar-SA"/>
        </w:rPr>
        <w:t>与</w:t>
      </w:r>
      <w:r w:rsidR="00293421">
        <w:rPr>
          <w:rFonts w:hint="eastAsia"/>
          <w:lang w:bidi="ar-SA"/>
        </w:rPr>
        <w:t>活动</w:t>
      </w:r>
      <w:r>
        <w:rPr>
          <w:rFonts w:hint="eastAsia"/>
          <w:lang w:bidi="ar-SA"/>
        </w:rPr>
        <w:t>、服务和广播接收器不同，内容提供程序并非由</w:t>
      </w:r>
      <w:r w:rsidR="005B0E96">
        <w:rPr>
          <w:rFonts w:hint="eastAsia"/>
          <w:lang w:bidi="ar-SA"/>
        </w:rPr>
        <w:t>意图</w:t>
      </w:r>
      <w:r>
        <w:rPr>
          <w:rFonts w:hint="eastAsia"/>
          <w:lang w:bidi="ar-SA"/>
        </w:rPr>
        <w:t>启动</w:t>
      </w:r>
      <w:r w:rsidR="0004706D">
        <w:rPr>
          <w:rFonts w:hint="eastAsia"/>
          <w:lang w:bidi="ar-SA"/>
        </w:rPr>
        <w:t>，</w:t>
      </w:r>
      <w:r>
        <w:rPr>
          <w:rFonts w:hint="eastAsia"/>
          <w:lang w:bidi="ar-SA"/>
        </w:rPr>
        <w:t>相反</w:t>
      </w:r>
      <w:r w:rsidR="00016975">
        <w:rPr>
          <w:rFonts w:hint="eastAsia"/>
          <w:lang w:bidi="ar-SA"/>
        </w:rPr>
        <w:t>其</w:t>
      </w:r>
      <w:r>
        <w:rPr>
          <w:rFonts w:hint="eastAsia"/>
          <w:lang w:bidi="ar-SA"/>
        </w:rPr>
        <w:t>会在成为</w:t>
      </w:r>
      <w:r>
        <w:rPr>
          <w:rFonts w:hint="eastAsia"/>
          <w:lang w:bidi="ar-SA"/>
        </w:rPr>
        <w:t>ContentResolver</w:t>
      </w:r>
      <w:r>
        <w:rPr>
          <w:rFonts w:hint="eastAsia"/>
          <w:lang w:bidi="ar-SA"/>
        </w:rPr>
        <w:t>的请求目标时启动。内容解析程序会通过内容提供程序处理所有直接事务，因此通过提供程序执行事务的组件便无需执行事务，而是改为在</w:t>
      </w:r>
      <w:r>
        <w:rPr>
          <w:rFonts w:hint="eastAsia"/>
          <w:lang w:bidi="ar-SA"/>
        </w:rPr>
        <w:t xml:space="preserve"> ContentResolver </w:t>
      </w:r>
      <w:r>
        <w:rPr>
          <w:rFonts w:hint="eastAsia"/>
          <w:lang w:bidi="ar-SA"/>
        </w:rPr>
        <w:t>对象上调用方法。这会在内容提供程序与请求信息的组件之间留出一个抽象层以确保安全。每种组件都有不同的启动方法：</w:t>
      </w:r>
    </w:p>
    <w:p w14:paraId="60AA78DD" w14:textId="021BF27D" w:rsidR="0004345B" w:rsidRDefault="0004345B" w:rsidP="005371EC">
      <w:pPr>
        <w:pStyle w:val="a"/>
        <w:ind w:firstLine="360"/>
        <w:rPr>
          <w:lang w:bidi="ar-SA"/>
        </w:rPr>
      </w:pPr>
      <w:r>
        <w:rPr>
          <w:rFonts w:hint="eastAsia"/>
          <w:lang w:bidi="ar-SA"/>
        </w:rPr>
        <w:t>如要启动</w:t>
      </w:r>
      <w:r w:rsidR="00DA76EC">
        <w:rPr>
          <w:rFonts w:hint="eastAsia"/>
          <w:lang w:bidi="ar-SA"/>
        </w:rPr>
        <w:t>活动</w:t>
      </w:r>
      <w:r>
        <w:rPr>
          <w:rFonts w:hint="eastAsia"/>
          <w:lang w:bidi="ar-SA"/>
        </w:rPr>
        <w:t>，可以向</w:t>
      </w:r>
      <w:r>
        <w:rPr>
          <w:rFonts w:hint="eastAsia"/>
          <w:lang w:bidi="ar-SA"/>
        </w:rPr>
        <w:t xml:space="preserve"> startActivity()</w:t>
      </w:r>
      <w:r>
        <w:rPr>
          <w:rFonts w:hint="eastAsia"/>
          <w:lang w:bidi="ar-SA"/>
        </w:rPr>
        <w:t>或</w:t>
      </w:r>
      <w:r>
        <w:rPr>
          <w:rFonts w:hint="eastAsia"/>
          <w:lang w:bidi="ar-SA"/>
        </w:rPr>
        <w:t xml:space="preserve">startActivityForResult() </w:t>
      </w:r>
      <w:r>
        <w:rPr>
          <w:rFonts w:hint="eastAsia"/>
          <w:lang w:bidi="ar-SA"/>
        </w:rPr>
        <w:t>传递</w:t>
      </w:r>
      <w:r w:rsidR="00146740">
        <w:rPr>
          <w:rFonts w:hint="eastAsia"/>
          <w:lang w:bidi="ar-SA"/>
        </w:rPr>
        <w:t>意图</w:t>
      </w:r>
      <w:r>
        <w:rPr>
          <w:rFonts w:hint="eastAsia"/>
          <w:lang w:bidi="ar-SA"/>
        </w:rPr>
        <w:t>（当想让</w:t>
      </w:r>
      <w:r w:rsidR="00DA76EC">
        <w:rPr>
          <w:rFonts w:hint="eastAsia"/>
          <w:lang w:bidi="ar-SA"/>
        </w:rPr>
        <w:t>活动</w:t>
      </w:r>
      <w:r>
        <w:rPr>
          <w:rFonts w:hint="eastAsia"/>
          <w:lang w:bidi="ar-SA"/>
        </w:rPr>
        <w:t>返回结果时），或者为其安排新任务。</w:t>
      </w:r>
    </w:p>
    <w:p w14:paraId="06EB9E24" w14:textId="6C3DBAA7" w:rsidR="0004345B" w:rsidRDefault="0004345B" w:rsidP="005371EC">
      <w:pPr>
        <w:pStyle w:val="a"/>
        <w:ind w:firstLine="360"/>
        <w:rPr>
          <w:lang w:bidi="ar-SA"/>
        </w:rPr>
      </w:pPr>
      <w:r>
        <w:rPr>
          <w:rFonts w:hint="eastAsia"/>
          <w:lang w:bidi="ar-SA"/>
        </w:rPr>
        <w:t>在</w:t>
      </w:r>
      <w:r>
        <w:rPr>
          <w:rFonts w:hint="eastAsia"/>
          <w:lang w:bidi="ar-SA"/>
        </w:rPr>
        <w:t xml:space="preserve"> Android 5.0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21</w:t>
      </w:r>
      <w:r>
        <w:rPr>
          <w:rFonts w:hint="eastAsia"/>
          <w:lang w:bidi="ar-SA"/>
        </w:rPr>
        <w:t>）及更高版本中，可以使用</w:t>
      </w:r>
      <w:r>
        <w:rPr>
          <w:rFonts w:hint="eastAsia"/>
          <w:lang w:bidi="ar-SA"/>
        </w:rPr>
        <w:t xml:space="preserve"> JobScheduler </w:t>
      </w:r>
      <w:r>
        <w:rPr>
          <w:rFonts w:hint="eastAsia"/>
          <w:lang w:bidi="ar-SA"/>
        </w:rPr>
        <w:t>类来调度操作。对于早期</w:t>
      </w:r>
      <w:r>
        <w:rPr>
          <w:rFonts w:hint="eastAsia"/>
          <w:lang w:bidi="ar-SA"/>
        </w:rPr>
        <w:t xml:space="preserve"> Android </w:t>
      </w:r>
      <w:r>
        <w:rPr>
          <w:rFonts w:hint="eastAsia"/>
          <w:lang w:bidi="ar-SA"/>
        </w:rPr>
        <w:t>版本，可以通过向</w:t>
      </w:r>
      <w:r>
        <w:rPr>
          <w:rFonts w:hint="eastAsia"/>
          <w:lang w:bidi="ar-SA"/>
        </w:rPr>
        <w:t xml:space="preserve"> startService()</w:t>
      </w:r>
      <w:r>
        <w:rPr>
          <w:rFonts w:hint="eastAsia"/>
          <w:lang w:bidi="ar-SA"/>
        </w:rPr>
        <w:t>传递</w:t>
      </w:r>
      <w:r>
        <w:rPr>
          <w:rFonts w:hint="eastAsia"/>
          <w:lang w:bidi="ar-SA"/>
        </w:rPr>
        <w:t>Intent</w:t>
      </w:r>
      <w:r>
        <w:rPr>
          <w:rFonts w:hint="eastAsia"/>
          <w:lang w:bidi="ar-SA"/>
        </w:rPr>
        <w:t>来启动服务（或对执行中的服务下达新指令</w:t>
      </w:r>
      <w:r w:rsidR="00A70B34">
        <w:rPr>
          <w:rFonts w:hint="eastAsia"/>
          <w:lang w:bidi="ar-SA"/>
        </w:rPr>
        <w:t>），</w:t>
      </w:r>
      <w:r>
        <w:rPr>
          <w:rFonts w:hint="eastAsia"/>
          <w:lang w:bidi="ar-SA"/>
        </w:rPr>
        <w:t>也可通过向将</w:t>
      </w:r>
      <w:r>
        <w:rPr>
          <w:rFonts w:hint="eastAsia"/>
          <w:lang w:bidi="ar-SA"/>
        </w:rPr>
        <w:t xml:space="preserve"> bindService()</w:t>
      </w:r>
      <w:r>
        <w:rPr>
          <w:rFonts w:hint="eastAsia"/>
          <w:lang w:bidi="ar-SA"/>
        </w:rPr>
        <w:t>传递</w:t>
      </w:r>
      <w:r>
        <w:rPr>
          <w:rFonts w:hint="eastAsia"/>
          <w:lang w:bidi="ar-SA"/>
        </w:rPr>
        <w:t>Intent</w:t>
      </w:r>
      <w:r>
        <w:rPr>
          <w:rFonts w:hint="eastAsia"/>
          <w:lang w:bidi="ar-SA"/>
        </w:rPr>
        <w:t>来绑定到该服务。</w:t>
      </w:r>
    </w:p>
    <w:p w14:paraId="181E751E" w14:textId="79507AEC" w:rsidR="0004345B" w:rsidRDefault="0004345B" w:rsidP="005371EC">
      <w:pPr>
        <w:pStyle w:val="a"/>
        <w:ind w:firstLine="360"/>
        <w:rPr>
          <w:lang w:bidi="ar-SA"/>
        </w:rPr>
      </w:pPr>
      <w:r>
        <w:rPr>
          <w:rFonts w:hint="eastAsia"/>
          <w:lang w:bidi="ar-SA"/>
        </w:rPr>
        <w:t>可以通过向</w:t>
      </w:r>
      <w:r>
        <w:rPr>
          <w:rFonts w:hint="eastAsia"/>
          <w:lang w:bidi="ar-SA"/>
        </w:rPr>
        <w:t>sendBroadcast()</w:t>
      </w:r>
      <w:r>
        <w:rPr>
          <w:rFonts w:hint="eastAsia"/>
          <w:lang w:bidi="ar-SA"/>
        </w:rPr>
        <w:t>、</w:t>
      </w:r>
      <w:r>
        <w:rPr>
          <w:rFonts w:hint="eastAsia"/>
          <w:lang w:bidi="ar-SA"/>
        </w:rPr>
        <w:t xml:space="preserve">sendOrderedBroadcast() </w:t>
      </w:r>
      <w:r>
        <w:rPr>
          <w:rFonts w:hint="eastAsia"/>
          <w:lang w:bidi="ar-SA"/>
        </w:rPr>
        <w:t>或</w:t>
      </w:r>
      <w:r>
        <w:rPr>
          <w:rFonts w:hint="eastAsia"/>
          <w:lang w:bidi="ar-SA"/>
        </w:rPr>
        <w:t xml:space="preserve"> sendStickyBroadcast() </w:t>
      </w:r>
      <w:r>
        <w:rPr>
          <w:rFonts w:hint="eastAsia"/>
          <w:lang w:bidi="ar-SA"/>
        </w:rPr>
        <w:t>等方法传递</w:t>
      </w:r>
      <w:r w:rsidR="00C47D60">
        <w:rPr>
          <w:rFonts w:hint="eastAsia"/>
          <w:lang w:bidi="ar-SA"/>
        </w:rPr>
        <w:t>意图</w:t>
      </w:r>
      <w:r>
        <w:rPr>
          <w:rFonts w:hint="eastAsia"/>
          <w:lang w:bidi="ar-SA"/>
        </w:rPr>
        <w:t>来发起广播。</w:t>
      </w:r>
    </w:p>
    <w:p w14:paraId="637FAF8D" w14:textId="2B699F9E" w:rsidR="0004345B" w:rsidRDefault="0004345B" w:rsidP="005371EC">
      <w:pPr>
        <w:pStyle w:val="a"/>
        <w:ind w:firstLine="360"/>
        <w:rPr>
          <w:lang w:bidi="ar-SA"/>
        </w:rPr>
      </w:pPr>
      <w:r>
        <w:rPr>
          <w:rFonts w:hint="eastAsia"/>
          <w:lang w:bidi="ar-SA"/>
        </w:rPr>
        <w:t>可以通过在</w:t>
      </w:r>
      <w:r>
        <w:rPr>
          <w:rFonts w:hint="eastAsia"/>
          <w:lang w:bidi="ar-SA"/>
        </w:rPr>
        <w:t>ContentResolver</w:t>
      </w:r>
      <w:r>
        <w:rPr>
          <w:rFonts w:hint="eastAsia"/>
          <w:lang w:bidi="ar-SA"/>
        </w:rPr>
        <w:t>上调用</w:t>
      </w:r>
      <w:r>
        <w:rPr>
          <w:rFonts w:hint="eastAsia"/>
          <w:lang w:bidi="ar-SA"/>
        </w:rPr>
        <w:t>query()</w:t>
      </w:r>
      <w:r>
        <w:rPr>
          <w:rFonts w:hint="eastAsia"/>
          <w:lang w:bidi="ar-SA"/>
        </w:rPr>
        <w:t>，对内容提供程序执行查询。</w:t>
      </w:r>
    </w:p>
    <w:p w14:paraId="3BBAC222" w14:textId="77777777" w:rsidR="0004345B" w:rsidRDefault="0004345B" w:rsidP="0004706D">
      <w:pPr>
        <w:pStyle w:val="3"/>
      </w:pPr>
      <w:r>
        <w:rPr>
          <w:rFonts w:hint="eastAsia"/>
        </w:rPr>
        <w:t>清单文件</w:t>
      </w:r>
    </w:p>
    <w:p w14:paraId="0AF16169" w14:textId="28D71754" w:rsidR="0004345B" w:rsidRDefault="0004345B" w:rsidP="0004345B">
      <w:pPr>
        <w:rPr>
          <w:lang w:bidi="ar-SA"/>
        </w:rPr>
      </w:pPr>
      <w:r>
        <w:rPr>
          <w:rFonts w:hint="eastAsia"/>
          <w:lang w:bidi="ar-SA"/>
        </w:rPr>
        <w:t>在</w:t>
      </w:r>
      <w:r w:rsidR="00AE466F">
        <w:rPr>
          <w:rFonts w:hint="eastAsia"/>
          <w:lang w:bidi="ar-SA"/>
        </w:rPr>
        <w:t>安卓</w:t>
      </w:r>
      <w:r>
        <w:rPr>
          <w:rFonts w:hint="eastAsia"/>
          <w:lang w:bidi="ar-SA"/>
        </w:rPr>
        <w:t>系统启动应用组件之前，系统必须通过读取应用的清单文件</w:t>
      </w:r>
      <w:r>
        <w:rPr>
          <w:rFonts w:hint="eastAsia"/>
          <w:lang w:bidi="ar-SA"/>
        </w:rPr>
        <w:t xml:space="preserve"> (AndroidManifest.xml) </w:t>
      </w:r>
      <w:r>
        <w:rPr>
          <w:rFonts w:hint="eastAsia"/>
          <w:lang w:bidi="ar-SA"/>
        </w:rPr>
        <w:t>确认组件存在。</w:t>
      </w:r>
      <w:r w:rsidR="00993E19">
        <w:rPr>
          <w:rFonts w:hint="eastAsia"/>
          <w:lang w:bidi="ar-SA"/>
        </w:rPr>
        <w:t>应用</w:t>
      </w:r>
      <w:r>
        <w:rPr>
          <w:rFonts w:hint="eastAsia"/>
          <w:lang w:bidi="ar-SA"/>
        </w:rPr>
        <w:t>必须在此文件中声明其所有组件，该文件必须位于应用项目目录的根目录中。除了声明应用的组件外，清单文件还有许多其他作用，如：</w:t>
      </w:r>
    </w:p>
    <w:p w14:paraId="6932A37A" w14:textId="4B82EC4C" w:rsidR="0004345B" w:rsidRDefault="0004345B" w:rsidP="0025422A">
      <w:pPr>
        <w:pStyle w:val="a"/>
        <w:ind w:firstLine="360"/>
        <w:rPr>
          <w:lang w:bidi="ar-SA"/>
        </w:rPr>
      </w:pPr>
      <w:r>
        <w:rPr>
          <w:rFonts w:hint="eastAsia"/>
          <w:lang w:bidi="ar-SA"/>
        </w:rPr>
        <w:t>确定应用需要的任何用户权限，如互联网访问权限或对用户联系人的读取权限。</w:t>
      </w:r>
    </w:p>
    <w:p w14:paraId="56B67136" w14:textId="6897E0AA" w:rsidR="0004345B" w:rsidRDefault="0004345B" w:rsidP="0025422A">
      <w:pPr>
        <w:pStyle w:val="a"/>
        <w:ind w:firstLine="360"/>
        <w:rPr>
          <w:lang w:bidi="ar-SA"/>
        </w:rPr>
      </w:pPr>
      <w:r>
        <w:rPr>
          <w:rFonts w:hint="eastAsia"/>
          <w:lang w:bidi="ar-SA"/>
        </w:rPr>
        <w:t>根据应用使用的</w:t>
      </w:r>
      <w:r>
        <w:rPr>
          <w:rFonts w:hint="eastAsia"/>
          <w:lang w:bidi="ar-SA"/>
        </w:rPr>
        <w:t xml:space="preserve"> API</w:t>
      </w:r>
      <w:r>
        <w:rPr>
          <w:rFonts w:hint="eastAsia"/>
          <w:lang w:bidi="ar-SA"/>
        </w:rPr>
        <w:t>，声明应用所需的最低</w:t>
      </w:r>
      <w:r>
        <w:rPr>
          <w:rFonts w:hint="eastAsia"/>
          <w:lang w:bidi="ar-SA"/>
        </w:rPr>
        <w:t xml:space="preserve"> API </w:t>
      </w:r>
      <w:r>
        <w:rPr>
          <w:rFonts w:hint="eastAsia"/>
          <w:lang w:bidi="ar-SA"/>
        </w:rPr>
        <w:t>级别。</w:t>
      </w:r>
    </w:p>
    <w:p w14:paraId="3022020E" w14:textId="1BDCB6EA" w:rsidR="0004345B" w:rsidRDefault="0004345B" w:rsidP="0025422A">
      <w:pPr>
        <w:pStyle w:val="a"/>
        <w:ind w:firstLine="360"/>
        <w:rPr>
          <w:lang w:bidi="ar-SA"/>
        </w:rPr>
      </w:pPr>
      <w:r>
        <w:rPr>
          <w:rFonts w:hint="eastAsia"/>
          <w:lang w:bidi="ar-SA"/>
        </w:rPr>
        <w:t>声明应用使用或需要的硬件和软件功能，如相机、蓝牙服务或多点触摸屏幕。</w:t>
      </w:r>
    </w:p>
    <w:p w14:paraId="23B599F8" w14:textId="61FAA8A7" w:rsidR="0004345B" w:rsidRDefault="0004345B" w:rsidP="0025422A">
      <w:pPr>
        <w:pStyle w:val="a"/>
        <w:ind w:firstLine="360"/>
        <w:rPr>
          <w:lang w:bidi="ar-SA"/>
        </w:rPr>
      </w:pPr>
      <w:r>
        <w:rPr>
          <w:rFonts w:hint="eastAsia"/>
          <w:lang w:bidi="ar-SA"/>
        </w:rPr>
        <w:t>声明应用需要链接的</w:t>
      </w:r>
      <w:r>
        <w:rPr>
          <w:rFonts w:hint="eastAsia"/>
          <w:lang w:bidi="ar-SA"/>
        </w:rPr>
        <w:t xml:space="preserve"> API </w:t>
      </w:r>
      <w:r>
        <w:rPr>
          <w:rFonts w:hint="eastAsia"/>
          <w:lang w:bidi="ar-SA"/>
        </w:rPr>
        <w:t>库（</w:t>
      </w:r>
      <w:r w:rsidR="003C6055">
        <w:rPr>
          <w:rFonts w:hint="eastAsia"/>
          <w:lang w:bidi="ar-SA"/>
        </w:rPr>
        <w:t>安卓</w:t>
      </w:r>
      <w:r>
        <w:rPr>
          <w:rFonts w:hint="eastAsia"/>
          <w:lang w:bidi="ar-SA"/>
        </w:rPr>
        <w:t>框架</w:t>
      </w:r>
      <w:r>
        <w:rPr>
          <w:rFonts w:hint="eastAsia"/>
          <w:lang w:bidi="ar-SA"/>
        </w:rPr>
        <w:t xml:space="preserve"> API </w:t>
      </w:r>
      <w:r>
        <w:rPr>
          <w:rFonts w:hint="eastAsia"/>
          <w:lang w:bidi="ar-SA"/>
        </w:rPr>
        <w:t>除外），如地图库。</w:t>
      </w:r>
    </w:p>
    <w:p w14:paraId="08E0927E" w14:textId="77777777" w:rsidR="0004345B" w:rsidRDefault="0004345B" w:rsidP="008A2C04">
      <w:pPr>
        <w:pStyle w:val="4"/>
      </w:pPr>
      <w:r>
        <w:rPr>
          <w:rFonts w:hint="eastAsia"/>
        </w:rPr>
        <w:lastRenderedPageBreak/>
        <w:t>声明组件</w:t>
      </w:r>
    </w:p>
    <w:p w14:paraId="63556205" w14:textId="2BF6ADBE" w:rsidR="001C484E" w:rsidRDefault="0004345B" w:rsidP="001C484E">
      <w:pPr>
        <w:rPr>
          <w:lang w:bidi="ar-SA"/>
        </w:rPr>
      </w:pPr>
      <w:r>
        <w:rPr>
          <w:rFonts w:hint="eastAsia"/>
          <w:lang w:bidi="ar-SA"/>
        </w:rPr>
        <w:t>清单文件的主要任务是告知系统应用组件的相关信息</w:t>
      </w:r>
      <w:r w:rsidR="00D5674C">
        <w:rPr>
          <w:rFonts w:hint="eastAsia"/>
          <w:lang w:bidi="ar-SA"/>
        </w:rPr>
        <w:t>，</w:t>
      </w:r>
      <w:r>
        <w:rPr>
          <w:rFonts w:hint="eastAsia"/>
          <w:lang w:bidi="ar-SA"/>
        </w:rPr>
        <w:t>例如清单文件可按如下所示声明</w:t>
      </w:r>
      <w:r w:rsidR="00DA76EC">
        <w:rPr>
          <w:rFonts w:hint="eastAsia"/>
          <w:lang w:bidi="ar-SA"/>
        </w:rPr>
        <w:t>活动</w:t>
      </w:r>
      <w:r>
        <w:rPr>
          <w:rFonts w:hint="eastAsia"/>
          <w:lang w:bidi="ar-SA"/>
        </w:rPr>
        <w:t>：</w:t>
      </w:r>
    </w:p>
    <w:p w14:paraId="0090F917" w14:textId="77777777" w:rsidR="0004345B" w:rsidRDefault="0004345B" w:rsidP="006264BF">
      <w:pPr>
        <w:pStyle w:val="a6"/>
        <w:ind w:left="240" w:right="720" w:firstLine="180"/>
      </w:pPr>
      <w:r>
        <w:t>&lt;?xml version="1.0" encoding="utf-8"?&gt;</w:t>
      </w:r>
    </w:p>
    <w:p w14:paraId="54B09450" w14:textId="77777777" w:rsidR="0004345B" w:rsidRDefault="0004345B" w:rsidP="006264BF">
      <w:pPr>
        <w:pStyle w:val="a6"/>
        <w:ind w:left="240" w:right="720" w:firstLine="180"/>
      </w:pPr>
      <w:r>
        <w:t>&lt;manifest ... &gt;</w:t>
      </w:r>
    </w:p>
    <w:p w14:paraId="15369A4E" w14:textId="77777777" w:rsidR="0004345B" w:rsidRDefault="0004345B" w:rsidP="006264BF">
      <w:pPr>
        <w:pStyle w:val="a6"/>
        <w:ind w:left="240" w:right="720" w:firstLine="180"/>
      </w:pPr>
      <w:r>
        <w:t xml:space="preserve">    &lt;application android:icon="@drawable/app_icon.png" ... &gt;</w:t>
      </w:r>
    </w:p>
    <w:p w14:paraId="6ACA6E16" w14:textId="77777777" w:rsidR="0004345B" w:rsidRDefault="0004345B" w:rsidP="006264BF">
      <w:pPr>
        <w:pStyle w:val="a6"/>
        <w:ind w:left="240" w:right="720" w:firstLine="180"/>
      </w:pPr>
      <w:r>
        <w:t xml:space="preserve">        &lt;activity android:name="com.example.project.ExampleActivity"</w:t>
      </w:r>
    </w:p>
    <w:p w14:paraId="72EE3454" w14:textId="77777777" w:rsidR="0004345B" w:rsidRDefault="0004345B" w:rsidP="006264BF">
      <w:pPr>
        <w:pStyle w:val="a6"/>
        <w:ind w:left="240" w:right="720" w:firstLine="180"/>
      </w:pPr>
      <w:r>
        <w:t xml:space="preserve">                  android:label="@string/example_label" ... &gt;</w:t>
      </w:r>
    </w:p>
    <w:p w14:paraId="375A81E9" w14:textId="77777777" w:rsidR="0004345B" w:rsidRDefault="0004345B" w:rsidP="006264BF">
      <w:pPr>
        <w:pStyle w:val="a6"/>
        <w:ind w:left="240" w:right="720" w:firstLine="180"/>
      </w:pPr>
      <w:r>
        <w:t xml:space="preserve">        &lt;/activity&gt;</w:t>
      </w:r>
    </w:p>
    <w:p w14:paraId="2636AA2D" w14:textId="77777777" w:rsidR="0004345B" w:rsidRDefault="0004345B" w:rsidP="006264BF">
      <w:pPr>
        <w:pStyle w:val="a6"/>
        <w:ind w:left="240" w:right="720" w:firstLine="180"/>
      </w:pPr>
      <w:r>
        <w:t xml:space="preserve">        ...</w:t>
      </w:r>
    </w:p>
    <w:p w14:paraId="1A2B54B8" w14:textId="77777777" w:rsidR="0004345B" w:rsidRDefault="0004345B" w:rsidP="006264BF">
      <w:pPr>
        <w:pStyle w:val="a6"/>
        <w:ind w:left="240" w:right="720" w:firstLine="180"/>
      </w:pPr>
      <w:r>
        <w:t xml:space="preserve">    &lt;/application&gt;</w:t>
      </w:r>
    </w:p>
    <w:p w14:paraId="0B5DDE8E" w14:textId="77777777" w:rsidR="0004345B" w:rsidRDefault="0004345B" w:rsidP="006264BF">
      <w:pPr>
        <w:pStyle w:val="a6"/>
        <w:ind w:left="240" w:right="720" w:firstLine="180"/>
      </w:pPr>
      <w:r>
        <w:t>&lt;/manifest&gt;</w:t>
      </w:r>
    </w:p>
    <w:p w14:paraId="738F8887" w14:textId="0F3F90D7" w:rsidR="001C484E" w:rsidRDefault="001C484E" w:rsidP="009B10CC">
      <w:pPr>
        <w:pStyle w:val="a5"/>
        <w:rPr>
          <w:lang w:bidi="ar-SA"/>
        </w:rPr>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w:t>
      </w:r>
      <w:r w:rsidR="0090755C">
        <w:fldChar w:fldCharType="end"/>
      </w:r>
    </w:p>
    <w:p w14:paraId="755B0BA8" w14:textId="30772A49" w:rsidR="0004345B" w:rsidRDefault="0004345B" w:rsidP="0004345B">
      <w:pPr>
        <w:rPr>
          <w:lang w:bidi="ar-SA"/>
        </w:rPr>
      </w:pPr>
      <w:r>
        <w:rPr>
          <w:rFonts w:hint="eastAsia"/>
          <w:lang w:bidi="ar-SA"/>
        </w:rPr>
        <w:t>在</w:t>
      </w:r>
      <w:r>
        <w:rPr>
          <w:rFonts w:hint="eastAsia"/>
          <w:lang w:bidi="ar-SA"/>
        </w:rPr>
        <w:t xml:space="preserve"> &lt;application&gt; </w:t>
      </w:r>
      <w:r>
        <w:rPr>
          <w:rFonts w:hint="eastAsia"/>
          <w:lang w:bidi="ar-SA"/>
        </w:rPr>
        <w:t>元素中，</w:t>
      </w:r>
      <w:r>
        <w:rPr>
          <w:rFonts w:hint="eastAsia"/>
          <w:lang w:bidi="ar-SA"/>
        </w:rPr>
        <w:t xml:space="preserve">android:icon </w:t>
      </w:r>
      <w:r>
        <w:rPr>
          <w:rFonts w:hint="eastAsia"/>
          <w:lang w:bidi="ar-SA"/>
        </w:rPr>
        <w:t>属性指向标识应用的图标所对应的资源。在</w:t>
      </w:r>
      <w:r>
        <w:rPr>
          <w:rFonts w:hint="eastAsia"/>
          <w:lang w:bidi="ar-SA"/>
        </w:rPr>
        <w:t xml:space="preserve"> &lt;activity&gt; </w:t>
      </w:r>
      <w:r>
        <w:rPr>
          <w:rFonts w:hint="eastAsia"/>
          <w:lang w:bidi="ar-SA"/>
        </w:rPr>
        <w:t>元素中，</w:t>
      </w:r>
      <w:r>
        <w:rPr>
          <w:rFonts w:hint="eastAsia"/>
          <w:lang w:bidi="ar-SA"/>
        </w:rPr>
        <w:t xml:space="preserve">android:name </w:t>
      </w:r>
      <w:r>
        <w:rPr>
          <w:rFonts w:hint="eastAsia"/>
          <w:lang w:bidi="ar-SA"/>
        </w:rPr>
        <w:t>属性指定</w:t>
      </w:r>
      <w:r w:rsidR="00DA76EC">
        <w:rPr>
          <w:rFonts w:hint="eastAsia"/>
          <w:lang w:bidi="ar-SA"/>
        </w:rPr>
        <w:t>活动</w:t>
      </w:r>
      <w:r>
        <w:rPr>
          <w:rFonts w:hint="eastAsia"/>
          <w:lang w:bidi="ar-SA"/>
        </w:rPr>
        <w:t>子类的完全限定类名，</w:t>
      </w:r>
      <w:r>
        <w:rPr>
          <w:rFonts w:hint="eastAsia"/>
          <w:lang w:bidi="ar-SA"/>
        </w:rPr>
        <w:t xml:space="preserve">android:label </w:t>
      </w:r>
      <w:r>
        <w:rPr>
          <w:rFonts w:hint="eastAsia"/>
          <w:lang w:bidi="ar-SA"/>
        </w:rPr>
        <w:t>属性指定用作</w:t>
      </w:r>
      <w:r w:rsidR="00DA76EC">
        <w:rPr>
          <w:rFonts w:hint="eastAsia"/>
          <w:lang w:bidi="ar-SA"/>
        </w:rPr>
        <w:t>活动</w:t>
      </w:r>
      <w:r>
        <w:rPr>
          <w:rFonts w:hint="eastAsia"/>
          <w:lang w:bidi="ar-SA"/>
        </w:rPr>
        <w:t>的用户可见标签的字符串。必须使用以下元素声明所有应用组件：</w:t>
      </w:r>
    </w:p>
    <w:p w14:paraId="2F997572" w14:textId="6096D02F" w:rsidR="0004345B" w:rsidRDefault="00DA76EC" w:rsidP="005F0D8B">
      <w:pPr>
        <w:pStyle w:val="a"/>
        <w:ind w:firstLine="360"/>
      </w:pPr>
      <w:r>
        <w:rPr>
          <w:rFonts w:hint="eastAsia"/>
        </w:rPr>
        <w:t>活动</w:t>
      </w:r>
      <w:r w:rsidR="0004345B">
        <w:rPr>
          <w:rFonts w:hint="eastAsia"/>
        </w:rPr>
        <w:t>的</w:t>
      </w:r>
      <w:r w:rsidR="0004345B">
        <w:rPr>
          <w:rFonts w:hint="eastAsia"/>
        </w:rPr>
        <w:t xml:space="preserve"> &lt;activity&gt; </w:t>
      </w:r>
      <w:r w:rsidR="0004345B">
        <w:rPr>
          <w:rFonts w:hint="eastAsia"/>
        </w:rPr>
        <w:t>元素。</w:t>
      </w:r>
    </w:p>
    <w:p w14:paraId="2D3B6F48" w14:textId="77777777" w:rsidR="0004345B" w:rsidRDefault="0004345B" w:rsidP="005F0D8B">
      <w:pPr>
        <w:pStyle w:val="a"/>
        <w:ind w:firstLine="360"/>
      </w:pPr>
      <w:r>
        <w:rPr>
          <w:rFonts w:hint="eastAsia"/>
        </w:rPr>
        <w:t>服务的</w:t>
      </w:r>
      <w:r>
        <w:rPr>
          <w:rFonts w:hint="eastAsia"/>
        </w:rPr>
        <w:t xml:space="preserve"> &lt;service&gt; </w:t>
      </w:r>
      <w:r>
        <w:rPr>
          <w:rFonts w:hint="eastAsia"/>
        </w:rPr>
        <w:t>元素。</w:t>
      </w:r>
    </w:p>
    <w:p w14:paraId="5C28E0F7" w14:textId="77777777" w:rsidR="0004345B" w:rsidRDefault="0004345B" w:rsidP="005F0D8B">
      <w:pPr>
        <w:pStyle w:val="a"/>
        <w:ind w:firstLine="360"/>
      </w:pPr>
      <w:r>
        <w:rPr>
          <w:rFonts w:hint="eastAsia"/>
        </w:rPr>
        <w:t>广播接收器的</w:t>
      </w:r>
      <w:r>
        <w:rPr>
          <w:rFonts w:hint="eastAsia"/>
        </w:rPr>
        <w:t xml:space="preserve"> &lt;receiver&gt; </w:t>
      </w:r>
      <w:r>
        <w:rPr>
          <w:rFonts w:hint="eastAsia"/>
        </w:rPr>
        <w:t>元素。</w:t>
      </w:r>
    </w:p>
    <w:p w14:paraId="274B4C55" w14:textId="77777777" w:rsidR="0004345B" w:rsidRDefault="0004345B" w:rsidP="005F0D8B">
      <w:pPr>
        <w:pStyle w:val="a"/>
        <w:ind w:firstLine="360"/>
      </w:pPr>
      <w:r>
        <w:rPr>
          <w:rFonts w:hint="eastAsia"/>
        </w:rPr>
        <w:t>内容提供程序的</w:t>
      </w:r>
      <w:r>
        <w:rPr>
          <w:rFonts w:hint="eastAsia"/>
        </w:rPr>
        <w:t xml:space="preserve"> &lt;provider&gt; </w:t>
      </w:r>
      <w:r>
        <w:rPr>
          <w:rFonts w:hint="eastAsia"/>
        </w:rPr>
        <w:t>元素。</w:t>
      </w:r>
    </w:p>
    <w:p w14:paraId="627A2AF7" w14:textId="4F14625B" w:rsidR="0004345B" w:rsidRDefault="0004345B" w:rsidP="0004345B">
      <w:pPr>
        <w:rPr>
          <w:lang w:bidi="ar-SA"/>
        </w:rPr>
      </w:pPr>
      <w:r>
        <w:rPr>
          <w:rFonts w:hint="eastAsia"/>
          <w:lang w:bidi="ar-SA"/>
        </w:rPr>
        <w:t>如果未在清单文件中声明源代码中包含的</w:t>
      </w:r>
      <w:r w:rsidR="00DA76EC">
        <w:rPr>
          <w:rFonts w:hint="eastAsia"/>
          <w:lang w:bidi="ar-SA"/>
        </w:rPr>
        <w:t>活动</w:t>
      </w:r>
      <w:r>
        <w:rPr>
          <w:rFonts w:hint="eastAsia"/>
          <w:lang w:bidi="ar-SA"/>
        </w:rPr>
        <w:t>、服务和内容提供程序，则这些组件对系统不可见，因此也永远不会运行</w:t>
      </w:r>
      <w:r w:rsidR="001F33F9">
        <w:rPr>
          <w:rFonts w:hint="eastAsia"/>
          <w:lang w:bidi="ar-SA"/>
        </w:rPr>
        <w:t>，</w:t>
      </w:r>
      <w:r>
        <w:rPr>
          <w:rFonts w:hint="eastAsia"/>
          <w:lang w:bidi="ar-SA"/>
        </w:rPr>
        <w:t>不过可以</w:t>
      </w:r>
      <w:r>
        <w:rPr>
          <w:rFonts w:hint="eastAsia"/>
          <w:lang w:bidi="ar-SA"/>
        </w:rPr>
        <w:t xml:space="preserve"> BroadcastReceiver </w:t>
      </w:r>
      <w:r>
        <w:rPr>
          <w:rFonts w:hint="eastAsia"/>
          <w:lang w:bidi="ar-SA"/>
        </w:rPr>
        <w:t>对象的形式，在清单中声明或在代码中动态创建广播接收器；以及通过调用</w:t>
      </w:r>
      <w:r>
        <w:rPr>
          <w:rFonts w:hint="eastAsia"/>
          <w:lang w:bidi="ar-SA"/>
        </w:rPr>
        <w:t xml:space="preserve"> registerReceiver()</w:t>
      </w:r>
      <w:r>
        <w:rPr>
          <w:rFonts w:hint="eastAsia"/>
          <w:lang w:bidi="ar-SA"/>
        </w:rPr>
        <w:t>，在系统中注册广播接收器。</w:t>
      </w:r>
    </w:p>
    <w:p w14:paraId="2128A9BD" w14:textId="79C7E553" w:rsidR="0004345B" w:rsidRDefault="0004345B" w:rsidP="008A2C04">
      <w:pPr>
        <w:pStyle w:val="4"/>
      </w:pPr>
      <w:r>
        <w:rPr>
          <w:rFonts w:hint="eastAsia"/>
        </w:rPr>
        <w:t>声明功能</w:t>
      </w:r>
    </w:p>
    <w:p w14:paraId="392C5A3C" w14:textId="3017B1E7" w:rsidR="0004345B" w:rsidRDefault="0004345B" w:rsidP="0004345B">
      <w:pPr>
        <w:rPr>
          <w:lang w:bidi="ar-SA"/>
        </w:rPr>
      </w:pPr>
      <w:r>
        <w:rPr>
          <w:rFonts w:hint="eastAsia"/>
          <w:lang w:bidi="ar-SA"/>
        </w:rPr>
        <w:t>如上文启动组件中所述，可以使用</w:t>
      </w:r>
      <w:r w:rsidR="00C47D60">
        <w:rPr>
          <w:rFonts w:hint="eastAsia"/>
          <w:lang w:bidi="ar-SA"/>
        </w:rPr>
        <w:t>意图</w:t>
      </w:r>
      <w:r>
        <w:rPr>
          <w:rFonts w:hint="eastAsia"/>
          <w:lang w:bidi="ar-SA"/>
        </w:rPr>
        <w:t>来启动</w:t>
      </w:r>
      <w:r w:rsidR="00DA76EC">
        <w:rPr>
          <w:rFonts w:hint="eastAsia"/>
          <w:lang w:bidi="ar-SA"/>
        </w:rPr>
        <w:t>活动</w:t>
      </w:r>
      <w:r>
        <w:rPr>
          <w:rFonts w:hint="eastAsia"/>
          <w:lang w:bidi="ar-SA"/>
        </w:rPr>
        <w:t>、服务和广播接收器。可以通过在</w:t>
      </w:r>
      <w:r w:rsidR="00C47D60">
        <w:rPr>
          <w:rFonts w:hint="eastAsia"/>
          <w:lang w:bidi="ar-SA"/>
        </w:rPr>
        <w:t>意图</w:t>
      </w:r>
      <w:r>
        <w:rPr>
          <w:rFonts w:hint="eastAsia"/>
          <w:lang w:bidi="ar-SA"/>
        </w:rPr>
        <w:t>中显式命名目标组件（使用组件类名）来使用</w:t>
      </w:r>
      <w:r w:rsidR="00146740">
        <w:rPr>
          <w:rFonts w:hint="eastAsia"/>
          <w:lang w:bidi="ar-SA"/>
        </w:rPr>
        <w:t>意图</w:t>
      </w:r>
      <w:r w:rsidR="00CF119D">
        <w:rPr>
          <w:rFonts w:hint="eastAsia"/>
          <w:lang w:bidi="ar-SA"/>
        </w:rPr>
        <w:t>，</w:t>
      </w:r>
      <w:r>
        <w:rPr>
          <w:rFonts w:hint="eastAsia"/>
          <w:lang w:bidi="ar-SA"/>
        </w:rPr>
        <w:t>还可使用隐式</w:t>
      </w:r>
      <w:r w:rsidR="00146740">
        <w:rPr>
          <w:rFonts w:hint="eastAsia"/>
          <w:lang w:bidi="ar-SA"/>
        </w:rPr>
        <w:t>意图</w:t>
      </w:r>
      <w:r>
        <w:rPr>
          <w:rFonts w:hint="eastAsia"/>
          <w:lang w:bidi="ar-SA"/>
        </w:rPr>
        <w:t>，通过</w:t>
      </w:r>
      <w:r w:rsidR="00016975">
        <w:rPr>
          <w:rFonts w:hint="eastAsia"/>
          <w:lang w:bidi="ar-SA"/>
        </w:rPr>
        <w:t>其</w:t>
      </w:r>
      <w:r>
        <w:rPr>
          <w:rFonts w:hint="eastAsia"/>
          <w:lang w:bidi="ar-SA"/>
        </w:rPr>
        <w:t>来描述要执行的操作类型和待操作数据（可选）。借助隐式</w:t>
      </w:r>
      <w:r w:rsidR="00146740">
        <w:rPr>
          <w:rFonts w:hint="eastAsia"/>
          <w:lang w:bidi="ar-SA"/>
        </w:rPr>
        <w:t>意图</w:t>
      </w:r>
      <w:r>
        <w:rPr>
          <w:rFonts w:hint="eastAsia"/>
          <w:lang w:bidi="ar-SA"/>
        </w:rPr>
        <w:t>，系统能够在设备上找到可执</w:t>
      </w:r>
      <w:r>
        <w:rPr>
          <w:rFonts w:hint="eastAsia"/>
          <w:lang w:bidi="ar-SA"/>
        </w:rPr>
        <w:lastRenderedPageBreak/>
        <w:t>行该操作的组件，并启动该组件。如果有多个组件可以执行</w:t>
      </w:r>
      <w:r w:rsidR="00C47D60">
        <w:rPr>
          <w:rFonts w:hint="eastAsia"/>
          <w:lang w:bidi="ar-SA"/>
        </w:rPr>
        <w:t>意图</w:t>
      </w:r>
      <w:r>
        <w:rPr>
          <w:rFonts w:hint="eastAsia"/>
          <w:lang w:bidi="ar-SA"/>
        </w:rPr>
        <w:t>所描述的操作，则由用户选择使用哪一个组件。</w:t>
      </w:r>
    </w:p>
    <w:p w14:paraId="5BF53652" w14:textId="4F04D04F" w:rsidR="00BF3521" w:rsidRDefault="0004345B" w:rsidP="0004345B">
      <w:pPr>
        <w:rPr>
          <w:lang w:bidi="ar-SA"/>
        </w:rPr>
      </w:pPr>
      <w:r>
        <w:rPr>
          <w:rFonts w:hint="eastAsia"/>
          <w:lang w:bidi="ar-SA"/>
        </w:rPr>
        <w:t>注意：如果使用</w:t>
      </w:r>
      <w:r w:rsidR="00C47D60">
        <w:rPr>
          <w:rFonts w:hint="eastAsia"/>
          <w:lang w:bidi="ar-SA"/>
        </w:rPr>
        <w:t>意图</w:t>
      </w:r>
      <w:r>
        <w:rPr>
          <w:rFonts w:hint="eastAsia"/>
          <w:lang w:bidi="ar-SA"/>
        </w:rPr>
        <w:t>来启动</w:t>
      </w:r>
      <w:r w:rsidR="00117AC3">
        <w:rPr>
          <w:rFonts w:hint="eastAsia"/>
          <w:lang w:bidi="ar-SA"/>
        </w:rPr>
        <w:t>服务</w:t>
      </w:r>
      <w:r>
        <w:rPr>
          <w:rFonts w:hint="eastAsia"/>
          <w:lang w:bidi="ar-SA"/>
        </w:rPr>
        <w:t>，请使用显式</w:t>
      </w:r>
      <w:r w:rsidR="00C47D60">
        <w:rPr>
          <w:rFonts w:hint="eastAsia"/>
          <w:lang w:bidi="ar-SA"/>
        </w:rPr>
        <w:t>意图</w:t>
      </w:r>
      <w:r>
        <w:rPr>
          <w:rFonts w:hint="eastAsia"/>
          <w:lang w:bidi="ar-SA"/>
        </w:rPr>
        <w:t>来确保应用的安全性。使用隐式</w:t>
      </w:r>
      <w:r w:rsidR="00C47D60">
        <w:rPr>
          <w:rFonts w:hint="eastAsia"/>
          <w:lang w:bidi="ar-SA"/>
        </w:rPr>
        <w:t>意图</w:t>
      </w:r>
      <w:r>
        <w:rPr>
          <w:rFonts w:hint="eastAsia"/>
          <w:lang w:bidi="ar-SA"/>
        </w:rPr>
        <w:t>启动服务存在安全隐患，因为您无法确定哪些服务将响应</w:t>
      </w:r>
      <w:r w:rsidR="00146740">
        <w:rPr>
          <w:rFonts w:hint="eastAsia"/>
          <w:lang w:bidi="ar-SA"/>
        </w:rPr>
        <w:t>意图</w:t>
      </w:r>
      <w:r>
        <w:rPr>
          <w:rFonts w:hint="eastAsia"/>
          <w:lang w:bidi="ar-SA"/>
        </w:rPr>
        <w:t>，且用户无法看到哪些服务已启动。从</w:t>
      </w:r>
      <w:r>
        <w:rPr>
          <w:rFonts w:hint="eastAsia"/>
          <w:lang w:bidi="ar-SA"/>
        </w:rPr>
        <w:t xml:space="preserve"> Android 5.0</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21</w:t>
      </w:r>
      <w:r>
        <w:rPr>
          <w:rFonts w:hint="eastAsia"/>
          <w:lang w:bidi="ar-SA"/>
        </w:rPr>
        <w:t>）开始，如果使用隐式</w:t>
      </w:r>
      <w:r w:rsidR="00C47D60">
        <w:rPr>
          <w:rFonts w:hint="eastAsia"/>
          <w:lang w:bidi="ar-SA"/>
        </w:rPr>
        <w:t>意图</w:t>
      </w:r>
      <w:r>
        <w:rPr>
          <w:rFonts w:hint="eastAsia"/>
          <w:lang w:bidi="ar-SA"/>
        </w:rPr>
        <w:t>调用</w:t>
      </w:r>
      <w:r>
        <w:rPr>
          <w:rFonts w:hint="eastAsia"/>
          <w:lang w:bidi="ar-SA"/>
        </w:rPr>
        <w:t xml:space="preserve"> bindService()</w:t>
      </w:r>
      <w:r>
        <w:rPr>
          <w:rFonts w:hint="eastAsia"/>
          <w:lang w:bidi="ar-SA"/>
        </w:rPr>
        <w:t>，系统会抛出异常。请勿为您的服务声明</w:t>
      </w:r>
      <w:r w:rsidR="00C47D60">
        <w:rPr>
          <w:rFonts w:hint="eastAsia"/>
          <w:lang w:bidi="ar-SA"/>
        </w:rPr>
        <w:t>意图</w:t>
      </w:r>
      <w:r>
        <w:rPr>
          <w:rFonts w:hint="eastAsia"/>
          <w:lang w:bidi="ar-SA"/>
        </w:rPr>
        <w:t>过滤器。</w:t>
      </w:r>
    </w:p>
    <w:p w14:paraId="6CBB394E" w14:textId="75B6B7C0" w:rsidR="0004345B" w:rsidRDefault="0004345B" w:rsidP="0004345B">
      <w:pPr>
        <w:rPr>
          <w:lang w:bidi="ar-SA"/>
        </w:rPr>
      </w:pPr>
      <w:r>
        <w:rPr>
          <w:rFonts w:hint="eastAsia"/>
          <w:lang w:bidi="ar-SA"/>
        </w:rPr>
        <w:t>通过将收到的</w:t>
      </w:r>
      <w:r w:rsidR="00C47D60">
        <w:rPr>
          <w:rFonts w:hint="eastAsia"/>
          <w:lang w:bidi="ar-SA"/>
        </w:rPr>
        <w:t>意图</w:t>
      </w:r>
      <w:r>
        <w:rPr>
          <w:rFonts w:hint="eastAsia"/>
          <w:lang w:bidi="ar-SA"/>
        </w:rPr>
        <w:t>与设备上其他应用的清单文件中提供的</w:t>
      </w:r>
      <w:r w:rsidR="00C47D60">
        <w:rPr>
          <w:rFonts w:hint="eastAsia"/>
          <w:lang w:bidi="ar-SA"/>
        </w:rPr>
        <w:t>意图</w:t>
      </w:r>
      <w:r>
        <w:rPr>
          <w:rFonts w:hint="eastAsia"/>
          <w:lang w:bidi="ar-SA"/>
        </w:rPr>
        <w:t>过滤器进行比较，系统便可识别能响应</w:t>
      </w:r>
      <w:r w:rsidR="00C47D60">
        <w:rPr>
          <w:rFonts w:hint="eastAsia"/>
          <w:lang w:bidi="ar-SA"/>
        </w:rPr>
        <w:t>意图</w:t>
      </w:r>
      <w:r>
        <w:rPr>
          <w:rFonts w:hint="eastAsia"/>
          <w:lang w:bidi="ar-SA"/>
        </w:rPr>
        <w:t>的组件。在应用的清单文件中声明</w:t>
      </w:r>
      <w:r w:rsidR="00DA76EC">
        <w:rPr>
          <w:rFonts w:hint="eastAsia"/>
          <w:lang w:bidi="ar-SA"/>
        </w:rPr>
        <w:t>活动</w:t>
      </w:r>
      <w:r>
        <w:rPr>
          <w:rFonts w:hint="eastAsia"/>
          <w:lang w:bidi="ar-SA"/>
        </w:rPr>
        <w:t>时，可以选择性地加入声明</w:t>
      </w:r>
      <w:r w:rsidR="00DA76EC">
        <w:rPr>
          <w:rFonts w:hint="eastAsia"/>
          <w:lang w:bidi="ar-SA"/>
        </w:rPr>
        <w:t>活动</w:t>
      </w:r>
      <w:r>
        <w:rPr>
          <w:rFonts w:hint="eastAsia"/>
          <w:lang w:bidi="ar-SA"/>
        </w:rPr>
        <w:t>功能的</w:t>
      </w:r>
      <w:r w:rsidR="00C47D60">
        <w:rPr>
          <w:rFonts w:hint="eastAsia"/>
          <w:lang w:bidi="ar-SA"/>
        </w:rPr>
        <w:t>意图</w:t>
      </w:r>
      <w:r>
        <w:rPr>
          <w:rFonts w:hint="eastAsia"/>
          <w:lang w:bidi="ar-SA"/>
        </w:rPr>
        <w:t>过滤器，以便响应来自其他应用的</w:t>
      </w:r>
      <w:r w:rsidR="00146740">
        <w:rPr>
          <w:rFonts w:hint="eastAsia"/>
          <w:lang w:bidi="ar-SA"/>
        </w:rPr>
        <w:t>意图</w:t>
      </w:r>
      <w:r>
        <w:rPr>
          <w:rFonts w:hint="eastAsia"/>
          <w:lang w:bidi="ar-SA"/>
        </w:rPr>
        <w:t>。可以将</w:t>
      </w:r>
      <w:r>
        <w:rPr>
          <w:rFonts w:hint="eastAsia"/>
          <w:lang w:bidi="ar-SA"/>
        </w:rPr>
        <w:t xml:space="preserve"> &lt;intent-filter&gt; </w:t>
      </w:r>
      <w:r>
        <w:rPr>
          <w:rFonts w:hint="eastAsia"/>
          <w:lang w:bidi="ar-SA"/>
        </w:rPr>
        <w:t>元素作为组件声明元素的子项进行添加，从而为的组件声明</w:t>
      </w:r>
      <w:r w:rsidR="00C47D60">
        <w:rPr>
          <w:rFonts w:hint="eastAsia"/>
          <w:lang w:bidi="ar-SA"/>
        </w:rPr>
        <w:t>意图</w:t>
      </w:r>
      <w:r>
        <w:rPr>
          <w:rFonts w:hint="eastAsia"/>
          <w:lang w:bidi="ar-SA"/>
        </w:rPr>
        <w:t>过滤器</w:t>
      </w:r>
      <w:r w:rsidR="00C11E01">
        <w:rPr>
          <w:rFonts w:hint="eastAsia"/>
          <w:lang w:bidi="ar-SA"/>
        </w:rPr>
        <w:t>，</w:t>
      </w:r>
      <w:r>
        <w:rPr>
          <w:rFonts w:hint="eastAsia"/>
          <w:lang w:bidi="ar-SA"/>
        </w:rPr>
        <w:t>例如如果构建的电子邮件应用包含用于撰写新电子邮件的</w:t>
      </w:r>
      <w:r w:rsidR="00DA76EC">
        <w:rPr>
          <w:rFonts w:hint="eastAsia"/>
          <w:lang w:bidi="ar-SA"/>
        </w:rPr>
        <w:t>活动</w:t>
      </w:r>
      <w:r>
        <w:rPr>
          <w:rFonts w:hint="eastAsia"/>
          <w:lang w:bidi="ar-SA"/>
        </w:rPr>
        <w:t>，则可通过声明</w:t>
      </w:r>
      <w:r w:rsidR="00C47D60">
        <w:rPr>
          <w:rFonts w:hint="eastAsia"/>
          <w:lang w:bidi="ar-SA"/>
        </w:rPr>
        <w:t>意图</w:t>
      </w:r>
      <w:r>
        <w:rPr>
          <w:rFonts w:hint="eastAsia"/>
          <w:lang w:bidi="ar-SA"/>
        </w:rPr>
        <w:t>过滤器来响应“</w:t>
      </w:r>
      <w:r>
        <w:rPr>
          <w:rFonts w:hint="eastAsia"/>
          <w:lang w:bidi="ar-SA"/>
        </w:rPr>
        <w:t>send</w:t>
      </w:r>
      <w:r>
        <w:rPr>
          <w:rFonts w:hint="eastAsia"/>
          <w:lang w:bidi="ar-SA"/>
        </w:rPr>
        <w:t>”</w:t>
      </w:r>
      <w:r w:rsidR="0000758C">
        <w:rPr>
          <w:rFonts w:hint="eastAsia"/>
          <w:lang w:bidi="ar-SA"/>
        </w:rPr>
        <w:t>意图</w:t>
      </w:r>
      <w:r>
        <w:rPr>
          <w:rFonts w:hint="eastAsia"/>
          <w:lang w:bidi="ar-SA"/>
        </w:rPr>
        <w:t>（目的是发送新电子邮件），如下方示例所示：</w:t>
      </w:r>
    </w:p>
    <w:p w14:paraId="055E01DD" w14:textId="77777777" w:rsidR="0004345B" w:rsidRDefault="0004345B" w:rsidP="001D3CF6">
      <w:pPr>
        <w:pStyle w:val="a6"/>
        <w:ind w:left="240" w:right="720" w:firstLine="180"/>
      </w:pPr>
      <w:r>
        <w:t>&lt;manifest ... &gt;</w:t>
      </w:r>
    </w:p>
    <w:p w14:paraId="027A3A4E" w14:textId="77777777" w:rsidR="0004345B" w:rsidRDefault="0004345B" w:rsidP="001D3CF6">
      <w:pPr>
        <w:pStyle w:val="a6"/>
        <w:ind w:left="240" w:right="720" w:firstLine="180"/>
      </w:pPr>
      <w:r>
        <w:t xml:space="preserve">    ...</w:t>
      </w:r>
    </w:p>
    <w:p w14:paraId="261B6C99" w14:textId="77777777" w:rsidR="0004345B" w:rsidRDefault="0004345B" w:rsidP="001D3CF6">
      <w:pPr>
        <w:pStyle w:val="a6"/>
        <w:ind w:left="240" w:right="720" w:firstLine="180"/>
      </w:pPr>
      <w:r>
        <w:t xml:space="preserve">    &lt;application ... &gt;</w:t>
      </w:r>
    </w:p>
    <w:p w14:paraId="0521EE26" w14:textId="77777777" w:rsidR="0004345B" w:rsidRDefault="0004345B" w:rsidP="001D3CF6">
      <w:pPr>
        <w:pStyle w:val="a6"/>
        <w:ind w:left="240" w:right="720" w:firstLine="180"/>
      </w:pPr>
      <w:r>
        <w:t xml:space="preserve">        &lt;activity android:name="com.example.project.ComposeEmailActivity"&gt;</w:t>
      </w:r>
    </w:p>
    <w:p w14:paraId="01B9D3A4" w14:textId="77777777" w:rsidR="0004345B" w:rsidRDefault="0004345B" w:rsidP="001D3CF6">
      <w:pPr>
        <w:pStyle w:val="a6"/>
        <w:ind w:left="240" w:right="720" w:firstLine="180"/>
      </w:pPr>
      <w:r>
        <w:t xml:space="preserve">            &lt;intent-filter&gt;</w:t>
      </w:r>
    </w:p>
    <w:p w14:paraId="50F8F805" w14:textId="77777777" w:rsidR="0004345B" w:rsidRDefault="0004345B" w:rsidP="001D3CF6">
      <w:pPr>
        <w:pStyle w:val="a6"/>
        <w:ind w:left="240" w:right="720" w:firstLine="180"/>
      </w:pPr>
      <w:r>
        <w:t xml:space="preserve">                &lt;action android:name="android.intent.action.SEND" /&gt;</w:t>
      </w:r>
    </w:p>
    <w:p w14:paraId="7A4FAF8E" w14:textId="77777777" w:rsidR="0004345B" w:rsidRDefault="0004345B" w:rsidP="001D3CF6">
      <w:pPr>
        <w:pStyle w:val="a6"/>
        <w:ind w:left="240" w:right="720" w:firstLine="180"/>
      </w:pPr>
      <w:r>
        <w:t xml:space="preserve">                &lt;data android:type="*/*" /&gt;</w:t>
      </w:r>
    </w:p>
    <w:p w14:paraId="5E0EE653" w14:textId="77777777" w:rsidR="0004345B" w:rsidRDefault="0004345B" w:rsidP="001D3CF6">
      <w:pPr>
        <w:pStyle w:val="a6"/>
        <w:ind w:left="240" w:right="720" w:firstLine="180"/>
      </w:pPr>
      <w:r>
        <w:t xml:space="preserve">                &lt;category android:name="android.intent.category.DEFAULT" /&gt;</w:t>
      </w:r>
    </w:p>
    <w:p w14:paraId="7CA6F536" w14:textId="77777777" w:rsidR="0004345B" w:rsidRDefault="0004345B" w:rsidP="001D3CF6">
      <w:pPr>
        <w:pStyle w:val="a6"/>
        <w:ind w:left="240" w:right="720" w:firstLine="180"/>
      </w:pPr>
      <w:r>
        <w:t xml:space="preserve">            &lt;/intent-filter&gt;</w:t>
      </w:r>
    </w:p>
    <w:p w14:paraId="2C1A0A82" w14:textId="77777777" w:rsidR="0004345B" w:rsidRDefault="0004345B" w:rsidP="001D3CF6">
      <w:pPr>
        <w:pStyle w:val="a6"/>
        <w:ind w:left="240" w:right="720" w:firstLine="180"/>
      </w:pPr>
      <w:r>
        <w:t xml:space="preserve">        &lt;/activity&gt;</w:t>
      </w:r>
    </w:p>
    <w:p w14:paraId="7E11FAA9" w14:textId="77777777" w:rsidR="0004345B" w:rsidRDefault="0004345B" w:rsidP="001D3CF6">
      <w:pPr>
        <w:pStyle w:val="a6"/>
        <w:ind w:left="240" w:right="720" w:firstLine="180"/>
      </w:pPr>
      <w:r>
        <w:t xml:space="preserve">    &lt;/application&gt;</w:t>
      </w:r>
    </w:p>
    <w:p w14:paraId="12CA12A5" w14:textId="77777777" w:rsidR="0004345B" w:rsidRDefault="0004345B" w:rsidP="001D3CF6">
      <w:pPr>
        <w:pStyle w:val="a6"/>
        <w:ind w:left="240" w:right="720" w:firstLine="180"/>
      </w:pPr>
      <w:r>
        <w:t>&lt;/manifest&gt;</w:t>
      </w:r>
    </w:p>
    <w:p w14:paraId="3DA94257" w14:textId="538A6EDD" w:rsidR="00C7214C" w:rsidRDefault="00C7214C" w:rsidP="00CC2CB6">
      <w:pPr>
        <w:pStyle w:val="a5"/>
        <w:rPr>
          <w:lang w:bidi="ar-SA"/>
        </w:rPr>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2</w:t>
      </w:r>
      <w:r w:rsidR="0090755C">
        <w:fldChar w:fldCharType="end"/>
      </w:r>
    </w:p>
    <w:p w14:paraId="6D39F11F" w14:textId="434E301A" w:rsidR="0004345B" w:rsidRDefault="0004345B" w:rsidP="0004345B">
      <w:pPr>
        <w:rPr>
          <w:lang w:bidi="ar-SA"/>
        </w:rPr>
      </w:pPr>
      <w:r>
        <w:rPr>
          <w:rFonts w:hint="eastAsia"/>
          <w:lang w:bidi="ar-SA"/>
        </w:rPr>
        <w:t>如果另一个应用创建包含</w:t>
      </w:r>
      <w:r>
        <w:rPr>
          <w:rFonts w:hint="eastAsia"/>
          <w:lang w:bidi="ar-SA"/>
        </w:rPr>
        <w:t xml:space="preserve"> ACTION_SEND </w:t>
      </w:r>
      <w:r>
        <w:rPr>
          <w:rFonts w:hint="eastAsia"/>
          <w:lang w:bidi="ar-SA"/>
        </w:rPr>
        <w:t>操作的</w:t>
      </w:r>
      <w:r w:rsidR="00C47D60">
        <w:rPr>
          <w:rFonts w:hint="eastAsia"/>
          <w:lang w:bidi="ar-SA"/>
        </w:rPr>
        <w:t>意图</w:t>
      </w:r>
      <w:r>
        <w:rPr>
          <w:rFonts w:hint="eastAsia"/>
          <w:lang w:bidi="ar-SA"/>
        </w:rPr>
        <w:t>并将其传递到</w:t>
      </w:r>
      <w:r>
        <w:rPr>
          <w:rFonts w:hint="eastAsia"/>
          <w:lang w:bidi="ar-SA"/>
        </w:rPr>
        <w:t xml:space="preserve"> startActivity()</w:t>
      </w:r>
      <w:r>
        <w:rPr>
          <w:rFonts w:hint="eastAsia"/>
          <w:lang w:bidi="ar-SA"/>
        </w:rPr>
        <w:t>，则系统可能会启动</w:t>
      </w:r>
      <w:r w:rsidR="00DA76EC">
        <w:rPr>
          <w:rFonts w:hint="eastAsia"/>
          <w:lang w:bidi="ar-SA"/>
        </w:rPr>
        <w:t>活动</w:t>
      </w:r>
      <w:r>
        <w:rPr>
          <w:rFonts w:hint="eastAsia"/>
          <w:lang w:bidi="ar-SA"/>
        </w:rPr>
        <w:t>，以便用户能够草拟并发送电子邮件。</w:t>
      </w:r>
    </w:p>
    <w:p w14:paraId="79D982D6" w14:textId="7AC703DC" w:rsidR="0004345B" w:rsidRDefault="0004345B" w:rsidP="008A2C04">
      <w:pPr>
        <w:pStyle w:val="4"/>
      </w:pPr>
      <w:r>
        <w:rPr>
          <w:rFonts w:hint="eastAsia"/>
        </w:rPr>
        <w:lastRenderedPageBreak/>
        <w:t>声明要求</w:t>
      </w:r>
    </w:p>
    <w:p w14:paraId="7B334674" w14:textId="220EC795" w:rsidR="0004345B" w:rsidRDefault="00FA18C6" w:rsidP="0004345B">
      <w:pPr>
        <w:rPr>
          <w:lang w:bidi="ar-SA"/>
        </w:rPr>
      </w:pPr>
      <w:r>
        <w:rPr>
          <w:rFonts w:hint="eastAsia"/>
          <w:lang w:bidi="ar-SA"/>
        </w:rPr>
        <w:t>安卓</w:t>
      </w:r>
      <w:r w:rsidR="0004345B">
        <w:rPr>
          <w:rFonts w:hint="eastAsia"/>
          <w:lang w:bidi="ar-SA"/>
        </w:rPr>
        <w:t>设备多种多样，但并非所有设备都提供相同的特性和功能。以防将应用安装在缺少应用所需特性的设备上，必须通过在清单文件中声明设备和软件要求，为该应用支持的设备类型明确定义一个配置文件。其中的大多数声明只是为了提供信息，系统并不会读取</w:t>
      </w:r>
      <w:r w:rsidR="00016975">
        <w:rPr>
          <w:rFonts w:hint="eastAsia"/>
          <w:lang w:bidi="ar-SA"/>
        </w:rPr>
        <w:t>其</w:t>
      </w:r>
      <w:r w:rsidR="0004345B">
        <w:rPr>
          <w:rFonts w:hint="eastAsia"/>
          <w:lang w:bidi="ar-SA"/>
        </w:rPr>
        <w:t>们，但</w:t>
      </w:r>
      <w:r w:rsidR="0004345B">
        <w:rPr>
          <w:rFonts w:hint="eastAsia"/>
          <w:lang w:bidi="ar-SA"/>
        </w:rPr>
        <w:t xml:space="preserve"> Google Play </w:t>
      </w:r>
      <w:r w:rsidR="0004345B">
        <w:rPr>
          <w:rFonts w:hint="eastAsia"/>
          <w:lang w:bidi="ar-SA"/>
        </w:rPr>
        <w:t>等外部服务会读取</w:t>
      </w:r>
      <w:r w:rsidR="00016975">
        <w:rPr>
          <w:rFonts w:hint="eastAsia"/>
          <w:lang w:bidi="ar-SA"/>
        </w:rPr>
        <w:t>其</w:t>
      </w:r>
      <w:r w:rsidR="0004345B">
        <w:rPr>
          <w:rFonts w:hint="eastAsia"/>
          <w:lang w:bidi="ar-SA"/>
        </w:rPr>
        <w:t>们，以便在用户通过其设备搜索应用时为用户提供过滤功能</w:t>
      </w:r>
      <w:r w:rsidR="00F22B7D">
        <w:rPr>
          <w:rFonts w:hint="eastAsia"/>
          <w:lang w:bidi="ar-SA"/>
        </w:rPr>
        <w:t>。</w:t>
      </w:r>
      <w:r w:rsidR="0004345B">
        <w:rPr>
          <w:rFonts w:hint="eastAsia"/>
          <w:lang w:bidi="ar-SA"/>
        </w:rPr>
        <w:t>例如</w:t>
      </w:r>
      <w:r w:rsidR="00F22B7D">
        <w:rPr>
          <w:rFonts w:hint="eastAsia"/>
          <w:lang w:bidi="ar-SA"/>
        </w:rPr>
        <w:t>，</w:t>
      </w:r>
      <w:r w:rsidR="0004345B">
        <w:rPr>
          <w:rFonts w:hint="eastAsia"/>
          <w:lang w:bidi="ar-SA"/>
        </w:rPr>
        <w:t>如果应用需要相机功能，并使用</w:t>
      </w:r>
      <w:r w:rsidR="0004345B">
        <w:rPr>
          <w:rFonts w:hint="eastAsia"/>
          <w:lang w:bidi="ar-SA"/>
        </w:rPr>
        <w:t xml:space="preserve"> Android 2.1</w:t>
      </w:r>
      <w:r w:rsidR="0004345B">
        <w:rPr>
          <w:rFonts w:hint="eastAsia"/>
          <w:lang w:bidi="ar-SA"/>
        </w:rPr>
        <w:t>（</w:t>
      </w:r>
      <w:r w:rsidR="0004345B">
        <w:rPr>
          <w:rFonts w:hint="eastAsia"/>
          <w:lang w:bidi="ar-SA"/>
        </w:rPr>
        <w:t xml:space="preserve">API </w:t>
      </w:r>
      <w:r w:rsidR="0004345B">
        <w:rPr>
          <w:rFonts w:hint="eastAsia"/>
          <w:lang w:bidi="ar-SA"/>
        </w:rPr>
        <w:t>级别</w:t>
      </w:r>
      <w:r w:rsidR="0004345B">
        <w:rPr>
          <w:rFonts w:hint="eastAsia"/>
          <w:lang w:bidi="ar-SA"/>
        </w:rPr>
        <w:t xml:space="preserve"> 7</w:t>
      </w:r>
      <w:r w:rsidR="0004345B">
        <w:rPr>
          <w:rFonts w:hint="eastAsia"/>
          <w:lang w:bidi="ar-SA"/>
        </w:rPr>
        <w:t>）中引入的</w:t>
      </w:r>
      <w:r w:rsidR="0004345B">
        <w:rPr>
          <w:rFonts w:hint="eastAsia"/>
          <w:lang w:bidi="ar-SA"/>
        </w:rPr>
        <w:t xml:space="preserve"> API</w:t>
      </w:r>
      <w:r w:rsidR="0004345B">
        <w:rPr>
          <w:rFonts w:hint="eastAsia"/>
          <w:lang w:bidi="ar-SA"/>
        </w:rPr>
        <w:t>，必须在清单文件中声明以下要求，如下方示例所示：</w:t>
      </w:r>
    </w:p>
    <w:p w14:paraId="67AFCDBF" w14:textId="77777777" w:rsidR="0004345B" w:rsidRDefault="0004345B" w:rsidP="001D3CF6">
      <w:pPr>
        <w:pStyle w:val="a6"/>
        <w:ind w:left="240" w:right="720" w:firstLine="180"/>
      </w:pPr>
      <w:r>
        <w:t>&lt;manifest ... &gt;</w:t>
      </w:r>
    </w:p>
    <w:p w14:paraId="5E750AE0" w14:textId="77777777" w:rsidR="0004345B" w:rsidRDefault="0004345B" w:rsidP="001D3CF6">
      <w:pPr>
        <w:pStyle w:val="a6"/>
        <w:ind w:left="240" w:right="720" w:firstLine="180"/>
      </w:pPr>
      <w:r>
        <w:t xml:space="preserve">    &lt;uses-feature android:name="android.hardware.camera.any"</w:t>
      </w:r>
    </w:p>
    <w:p w14:paraId="4B2F2232" w14:textId="77777777" w:rsidR="0004345B" w:rsidRDefault="0004345B" w:rsidP="001D3CF6">
      <w:pPr>
        <w:pStyle w:val="a6"/>
        <w:ind w:left="240" w:right="720" w:firstLine="180"/>
      </w:pPr>
      <w:r>
        <w:t xml:space="preserve">                  android:required="true" /&gt;</w:t>
      </w:r>
    </w:p>
    <w:p w14:paraId="6A3FA470" w14:textId="77777777" w:rsidR="0004345B" w:rsidRDefault="0004345B" w:rsidP="001D3CF6">
      <w:pPr>
        <w:pStyle w:val="a6"/>
        <w:ind w:left="240" w:right="720" w:firstLine="180"/>
      </w:pPr>
      <w:r>
        <w:t xml:space="preserve">    &lt;uses-sdk android:minSdkVersion="7" android:targetSdkVersion="19" /&gt;</w:t>
      </w:r>
    </w:p>
    <w:p w14:paraId="26945972" w14:textId="77777777" w:rsidR="0004345B" w:rsidRDefault="0004345B" w:rsidP="001D3CF6">
      <w:pPr>
        <w:pStyle w:val="a6"/>
        <w:ind w:left="240" w:right="720" w:firstLine="180"/>
      </w:pPr>
      <w:r>
        <w:t xml:space="preserve">    ...</w:t>
      </w:r>
    </w:p>
    <w:p w14:paraId="24382E73" w14:textId="77777777" w:rsidR="0004345B" w:rsidRDefault="0004345B" w:rsidP="001D3CF6">
      <w:pPr>
        <w:pStyle w:val="a6"/>
        <w:ind w:left="240" w:right="720" w:firstLine="180"/>
      </w:pPr>
      <w:r>
        <w:t>&lt;/manifest&gt;</w:t>
      </w:r>
    </w:p>
    <w:p w14:paraId="6C70DD12" w14:textId="5F084216" w:rsidR="00FA24D4" w:rsidRDefault="00FA24D4" w:rsidP="00F243A5">
      <w:pPr>
        <w:pStyle w:val="a5"/>
        <w:rPr>
          <w:lang w:bidi="ar-SA"/>
        </w:rPr>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3</w:t>
      </w:r>
      <w:r w:rsidR="0090755C">
        <w:fldChar w:fldCharType="end"/>
      </w:r>
    </w:p>
    <w:p w14:paraId="1A5AC8EC" w14:textId="3FC99D31" w:rsidR="0004345B" w:rsidRDefault="0004345B" w:rsidP="0004345B">
      <w:pPr>
        <w:rPr>
          <w:lang w:bidi="ar-SA"/>
        </w:rPr>
      </w:pPr>
      <w:r>
        <w:rPr>
          <w:rFonts w:hint="eastAsia"/>
          <w:lang w:bidi="ar-SA"/>
        </w:rPr>
        <w:t>通过示例中所述的声明，没有相机且</w:t>
      </w:r>
      <w:r>
        <w:rPr>
          <w:rFonts w:hint="eastAsia"/>
          <w:lang w:bidi="ar-SA"/>
        </w:rPr>
        <w:t xml:space="preserve"> Android </w:t>
      </w:r>
      <w:r>
        <w:rPr>
          <w:rFonts w:hint="eastAsia"/>
          <w:lang w:bidi="ar-SA"/>
        </w:rPr>
        <w:t>版本低于</w:t>
      </w:r>
      <w:r>
        <w:rPr>
          <w:rFonts w:hint="eastAsia"/>
          <w:lang w:bidi="ar-SA"/>
        </w:rPr>
        <w:t xml:space="preserve"> 2.1 </w:t>
      </w:r>
      <w:r>
        <w:rPr>
          <w:rFonts w:hint="eastAsia"/>
          <w:lang w:bidi="ar-SA"/>
        </w:rPr>
        <w:t>的设备将无法从</w:t>
      </w:r>
      <w:r>
        <w:rPr>
          <w:rFonts w:hint="eastAsia"/>
          <w:lang w:bidi="ar-SA"/>
        </w:rPr>
        <w:t xml:space="preserve"> Google Play </w:t>
      </w:r>
      <w:r>
        <w:rPr>
          <w:rFonts w:hint="eastAsia"/>
          <w:lang w:bidi="ar-SA"/>
        </w:rPr>
        <w:t>安装应用。不过可以声明应用使用相机，但并不要求必须使用</w:t>
      </w:r>
      <w:r w:rsidR="00FA24D4">
        <w:rPr>
          <w:rFonts w:hint="eastAsia"/>
          <w:lang w:bidi="ar-SA"/>
        </w:rPr>
        <w:t>，</w:t>
      </w:r>
      <w:r>
        <w:rPr>
          <w:rFonts w:hint="eastAsia"/>
          <w:lang w:bidi="ar-SA"/>
        </w:rPr>
        <w:t>在此情况下应用必须将</w:t>
      </w:r>
      <w:r>
        <w:rPr>
          <w:rFonts w:hint="eastAsia"/>
          <w:lang w:bidi="ar-SA"/>
        </w:rPr>
        <w:t xml:space="preserve"> required </w:t>
      </w:r>
      <w:r>
        <w:rPr>
          <w:rFonts w:hint="eastAsia"/>
          <w:lang w:bidi="ar-SA"/>
        </w:rPr>
        <w:t>属性设置为</w:t>
      </w:r>
      <w:r>
        <w:rPr>
          <w:rFonts w:hint="eastAsia"/>
          <w:lang w:bidi="ar-SA"/>
        </w:rPr>
        <w:t xml:space="preserve"> false</w:t>
      </w:r>
      <w:r>
        <w:rPr>
          <w:rFonts w:hint="eastAsia"/>
          <w:lang w:bidi="ar-SA"/>
        </w:rPr>
        <w:t>，并在运行时检查设备是否拥有相机，然后根据需要停用任何相机功能。</w:t>
      </w:r>
    </w:p>
    <w:p w14:paraId="5082D368" w14:textId="77777777" w:rsidR="0004345B" w:rsidRDefault="0004345B" w:rsidP="0004706D">
      <w:pPr>
        <w:pStyle w:val="3"/>
      </w:pPr>
      <w:r>
        <w:rPr>
          <w:rFonts w:hint="eastAsia"/>
        </w:rPr>
        <w:t>应用资源</w:t>
      </w:r>
    </w:p>
    <w:p w14:paraId="45F515A5" w14:textId="1B4844B6" w:rsidR="0004345B" w:rsidRDefault="00FA24D4" w:rsidP="0004345B">
      <w:pPr>
        <w:rPr>
          <w:lang w:bidi="ar-SA"/>
        </w:rPr>
      </w:pPr>
      <w:r>
        <w:rPr>
          <w:rFonts w:hint="eastAsia"/>
          <w:lang w:bidi="ar-SA"/>
        </w:rPr>
        <w:t>安卓</w:t>
      </w:r>
      <w:r w:rsidR="0004345B">
        <w:rPr>
          <w:rFonts w:hint="eastAsia"/>
          <w:lang w:bidi="ar-SA"/>
        </w:rPr>
        <w:t>应用并非仅包含代码，</w:t>
      </w:r>
      <w:r w:rsidR="00016975">
        <w:rPr>
          <w:rFonts w:hint="eastAsia"/>
          <w:lang w:bidi="ar-SA"/>
        </w:rPr>
        <w:t>其</w:t>
      </w:r>
      <w:r w:rsidR="0004345B">
        <w:rPr>
          <w:rFonts w:hint="eastAsia"/>
          <w:lang w:bidi="ar-SA"/>
        </w:rPr>
        <w:t>还需要与源代码分离的资源，如图像、音频文件以及任何与应用的视觉呈现有关的内容</w:t>
      </w:r>
      <w:r>
        <w:rPr>
          <w:rFonts w:hint="eastAsia"/>
          <w:lang w:bidi="ar-SA"/>
        </w:rPr>
        <w:t>，</w:t>
      </w:r>
      <w:r w:rsidR="0004345B">
        <w:rPr>
          <w:rFonts w:hint="eastAsia"/>
          <w:lang w:bidi="ar-SA"/>
        </w:rPr>
        <w:t>例如可以通过</w:t>
      </w:r>
      <w:r w:rsidR="0004345B">
        <w:rPr>
          <w:rFonts w:hint="eastAsia"/>
          <w:lang w:bidi="ar-SA"/>
        </w:rPr>
        <w:t xml:space="preserve"> XML </w:t>
      </w:r>
      <w:r w:rsidR="0004345B">
        <w:rPr>
          <w:rFonts w:hint="eastAsia"/>
          <w:lang w:bidi="ar-SA"/>
        </w:rPr>
        <w:t>文件定义</w:t>
      </w:r>
      <w:r w:rsidR="00DA76EC">
        <w:rPr>
          <w:rFonts w:hint="eastAsia"/>
          <w:lang w:bidi="ar-SA"/>
        </w:rPr>
        <w:t>活动</w:t>
      </w:r>
      <w:r w:rsidR="0004345B">
        <w:rPr>
          <w:rFonts w:hint="eastAsia"/>
          <w:lang w:bidi="ar-SA"/>
        </w:rPr>
        <w:t>界面的动画、菜单、样式、颜色和布局。借助应用资源，无需修改代码即可轻松更新应用的各种特性</w:t>
      </w:r>
      <w:r>
        <w:rPr>
          <w:rFonts w:hint="eastAsia"/>
          <w:lang w:bidi="ar-SA"/>
        </w:rPr>
        <w:t>，</w:t>
      </w:r>
      <w:r w:rsidR="0004345B">
        <w:rPr>
          <w:rFonts w:hint="eastAsia"/>
          <w:lang w:bidi="ar-SA"/>
        </w:rPr>
        <w:t>通过提供备用资源集，可以针对各种设备配置（如不同的语言和屏幕尺寸）优化应用。</w:t>
      </w:r>
    </w:p>
    <w:p w14:paraId="17045223" w14:textId="215784C4" w:rsidR="0004345B" w:rsidRDefault="0004345B" w:rsidP="0004345B">
      <w:pPr>
        <w:rPr>
          <w:lang w:bidi="ar-SA"/>
        </w:rPr>
      </w:pPr>
      <w:r>
        <w:rPr>
          <w:rFonts w:hint="eastAsia"/>
          <w:lang w:bidi="ar-SA"/>
        </w:rPr>
        <w:t>对于在</w:t>
      </w:r>
      <w:r w:rsidR="005A460A">
        <w:rPr>
          <w:rFonts w:hint="eastAsia"/>
          <w:lang w:bidi="ar-SA"/>
        </w:rPr>
        <w:t>安卓</w:t>
      </w:r>
      <w:r>
        <w:rPr>
          <w:rFonts w:hint="eastAsia"/>
          <w:lang w:bidi="ar-SA"/>
        </w:rPr>
        <w:t>项目中加入的每一项资源，</w:t>
      </w:r>
      <w:r>
        <w:rPr>
          <w:rFonts w:hint="eastAsia"/>
          <w:lang w:bidi="ar-SA"/>
        </w:rPr>
        <w:t xml:space="preserve">SDK </w:t>
      </w:r>
      <w:r>
        <w:rPr>
          <w:rFonts w:hint="eastAsia"/>
          <w:lang w:bidi="ar-SA"/>
        </w:rPr>
        <w:t>构建工具均会定义唯一的整型</w:t>
      </w:r>
      <w:r>
        <w:rPr>
          <w:rFonts w:hint="eastAsia"/>
          <w:lang w:bidi="ar-SA"/>
        </w:rPr>
        <w:t xml:space="preserve"> ID</w:t>
      </w:r>
      <w:r>
        <w:rPr>
          <w:rFonts w:hint="eastAsia"/>
          <w:lang w:bidi="ar-SA"/>
        </w:rPr>
        <w:t>，可以利用此</w:t>
      </w:r>
      <w:r>
        <w:rPr>
          <w:rFonts w:hint="eastAsia"/>
          <w:lang w:bidi="ar-SA"/>
        </w:rPr>
        <w:t xml:space="preserve"> ID </w:t>
      </w:r>
      <w:r>
        <w:rPr>
          <w:rFonts w:hint="eastAsia"/>
          <w:lang w:bidi="ar-SA"/>
        </w:rPr>
        <w:t>来引用资源，这些资源或来自应用代码，或来自</w:t>
      </w:r>
      <w:r>
        <w:rPr>
          <w:rFonts w:hint="eastAsia"/>
          <w:lang w:bidi="ar-SA"/>
        </w:rPr>
        <w:t xml:space="preserve"> XML </w:t>
      </w:r>
      <w:r>
        <w:rPr>
          <w:rFonts w:hint="eastAsia"/>
          <w:lang w:bidi="ar-SA"/>
        </w:rPr>
        <w:t>中定义的其他资源。例如，如果应用包含名为</w:t>
      </w:r>
      <w:r>
        <w:rPr>
          <w:rFonts w:hint="eastAsia"/>
          <w:lang w:bidi="ar-SA"/>
        </w:rPr>
        <w:t xml:space="preserve"> logo.png </w:t>
      </w:r>
      <w:r>
        <w:rPr>
          <w:rFonts w:hint="eastAsia"/>
          <w:lang w:bidi="ar-SA"/>
        </w:rPr>
        <w:t>的图像文件</w:t>
      </w:r>
      <w:r w:rsidR="005A460A">
        <w:rPr>
          <w:rFonts w:hint="eastAsia"/>
          <w:lang w:bidi="ar-SA"/>
        </w:rPr>
        <w:t>，</w:t>
      </w:r>
      <w:r>
        <w:rPr>
          <w:rFonts w:hint="eastAsia"/>
          <w:lang w:bidi="ar-SA"/>
        </w:rPr>
        <w:t>保存在</w:t>
      </w:r>
      <w:r>
        <w:rPr>
          <w:rFonts w:hint="eastAsia"/>
          <w:lang w:bidi="ar-SA"/>
        </w:rPr>
        <w:t xml:space="preserve"> res/drawable/ </w:t>
      </w:r>
      <w:r>
        <w:rPr>
          <w:rFonts w:hint="eastAsia"/>
          <w:lang w:bidi="ar-SA"/>
        </w:rPr>
        <w:t>目录中，则</w:t>
      </w:r>
      <w:r>
        <w:rPr>
          <w:rFonts w:hint="eastAsia"/>
          <w:lang w:bidi="ar-SA"/>
        </w:rPr>
        <w:t xml:space="preserve"> SDK </w:t>
      </w:r>
      <w:r>
        <w:rPr>
          <w:rFonts w:hint="eastAsia"/>
          <w:lang w:bidi="ar-SA"/>
        </w:rPr>
        <w:t>工具会生成名为</w:t>
      </w:r>
      <w:r>
        <w:rPr>
          <w:rFonts w:hint="eastAsia"/>
          <w:lang w:bidi="ar-SA"/>
        </w:rPr>
        <w:t xml:space="preserve"> R.drawable.logo </w:t>
      </w:r>
      <w:r>
        <w:rPr>
          <w:rFonts w:hint="eastAsia"/>
          <w:lang w:bidi="ar-SA"/>
        </w:rPr>
        <w:t>的资源</w:t>
      </w:r>
      <w:r>
        <w:rPr>
          <w:rFonts w:hint="eastAsia"/>
          <w:lang w:bidi="ar-SA"/>
        </w:rPr>
        <w:t xml:space="preserve"> ID</w:t>
      </w:r>
      <w:r w:rsidR="005A460A">
        <w:rPr>
          <w:rFonts w:hint="eastAsia"/>
          <w:lang w:bidi="ar-SA"/>
        </w:rPr>
        <w:t>，</w:t>
      </w:r>
      <w:r>
        <w:rPr>
          <w:rFonts w:hint="eastAsia"/>
          <w:lang w:bidi="ar-SA"/>
        </w:rPr>
        <w:t>此</w:t>
      </w:r>
      <w:r>
        <w:rPr>
          <w:rFonts w:hint="eastAsia"/>
          <w:lang w:bidi="ar-SA"/>
        </w:rPr>
        <w:t xml:space="preserve"> ID </w:t>
      </w:r>
      <w:r>
        <w:rPr>
          <w:rFonts w:hint="eastAsia"/>
          <w:lang w:bidi="ar-SA"/>
        </w:rPr>
        <w:t>映射到应用特定的整型数，可以利用</w:t>
      </w:r>
      <w:r w:rsidR="00016975">
        <w:rPr>
          <w:rFonts w:hint="eastAsia"/>
          <w:lang w:bidi="ar-SA"/>
        </w:rPr>
        <w:t>其</w:t>
      </w:r>
      <w:r>
        <w:rPr>
          <w:rFonts w:hint="eastAsia"/>
          <w:lang w:bidi="ar-SA"/>
        </w:rPr>
        <w:t>来引用该图像，并将其插入界面。</w:t>
      </w:r>
    </w:p>
    <w:p w14:paraId="2FBF446C" w14:textId="55FD8E27" w:rsidR="0004345B" w:rsidRDefault="0004345B" w:rsidP="0004345B">
      <w:pPr>
        <w:rPr>
          <w:lang w:bidi="ar-SA"/>
        </w:rPr>
      </w:pPr>
      <w:r>
        <w:rPr>
          <w:rFonts w:hint="eastAsia"/>
          <w:lang w:bidi="ar-SA"/>
        </w:rPr>
        <w:lastRenderedPageBreak/>
        <w:t>如果提供与源代码分离的资源，则其中最重要的一个优点在于，可以提供适用于不同设备配置的备用资源。例如，通过在</w:t>
      </w:r>
      <w:r>
        <w:rPr>
          <w:rFonts w:hint="eastAsia"/>
          <w:lang w:bidi="ar-SA"/>
        </w:rPr>
        <w:t xml:space="preserve"> XML </w:t>
      </w:r>
      <w:r>
        <w:rPr>
          <w:rFonts w:hint="eastAsia"/>
          <w:lang w:bidi="ar-SA"/>
        </w:rPr>
        <w:t>中定义界面字符串，可以将字符串翻译为其他语言，并将这些字符串保存在单独的文件中。然后，</w:t>
      </w:r>
      <w:r w:rsidR="009B2254">
        <w:rPr>
          <w:rFonts w:hint="eastAsia"/>
          <w:lang w:bidi="ar-SA"/>
        </w:rPr>
        <w:t>安卓</w:t>
      </w:r>
      <w:r>
        <w:rPr>
          <w:rFonts w:hint="eastAsia"/>
          <w:lang w:bidi="ar-SA"/>
        </w:rPr>
        <w:t>系统会根据向资源目录名称追加的语言限定符</w:t>
      </w:r>
      <w:r w:rsidR="009B2254">
        <w:rPr>
          <w:rFonts w:hint="eastAsia"/>
          <w:lang w:bidi="ar-SA"/>
        </w:rPr>
        <w:t>（例</w:t>
      </w:r>
      <w:r>
        <w:rPr>
          <w:rFonts w:hint="eastAsia"/>
          <w:lang w:bidi="ar-SA"/>
        </w:rPr>
        <w:t>如</w:t>
      </w:r>
      <w:r w:rsidR="009B2254">
        <w:rPr>
          <w:rFonts w:hint="eastAsia"/>
          <w:lang w:bidi="ar-SA"/>
        </w:rPr>
        <w:t>，</w:t>
      </w:r>
      <w:r>
        <w:rPr>
          <w:rFonts w:hint="eastAsia"/>
          <w:lang w:bidi="ar-SA"/>
        </w:rPr>
        <w:t>为法语字符串值追加</w:t>
      </w:r>
      <w:r>
        <w:rPr>
          <w:rFonts w:hint="eastAsia"/>
          <w:lang w:bidi="ar-SA"/>
        </w:rPr>
        <w:t xml:space="preserve"> res/values-fr/</w:t>
      </w:r>
      <w:r w:rsidR="009B2254">
        <w:rPr>
          <w:rFonts w:hint="eastAsia"/>
          <w:lang w:bidi="ar-SA"/>
        </w:rPr>
        <w:t>）</w:t>
      </w:r>
      <w:r>
        <w:rPr>
          <w:rFonts w:hint="eastAsia"/>
          <w:lang w:bidi="ar-SA"/>
        </w:rPr>
        <w:t>和用户的语言设置，对界面应用相应的语言字符串。</w:t>
      </w:r>
    </w:p>
    <w:p w14:paraId="13A8EB77" w14:textId="6C08D570" w:rsidR="00721E15" w:rsidRDefault="00632143" w:rsidP="0004345B">
      <w:pPr>
        <w:rPr>
          <w:lang w:bidi="ar-SA"/>
        </w:rPr>
      </w:pPr>
      <w:r>
        <w:rPr>
          <w:rFonts w:hint="eastAsia"/>
          <w:lang w:bidi="ar-SA"/>
        </w:rPr>
        <w:t>安卓</w:t>
      </w:r>
      <w:r w:rsidR="0004345B">
        <w:rPr>
          <w:rFonts w:hint="eastAsia"/>
          <w:lang w:bidi="ar-SA"/>
        </w:rPr>
        <w:t>支持许多不同的备用资源限定符。限定符是资源目录名称中加入的短字符串，用于定义这些资源适用的设备配置</w:t>
      </w:r>
      <w:r w:rsidR="00FD05C0">
        <w:rPr>
          <w:rFonts w:hint="eastAsia"/>
          <w:lang w:bidi="ar-SA"/>
        </w:rPr>
        <w:t>，</w:t>
      </w:r>
      <w:r w:rsidR="0004345B">
        <w:rPr>
          <w:rFonts w:hint="eastAsia"/>
          <w:lang w:bidi="ar-SA"/>
        </w:rPr>
        <w:t>例如应根据设备的屏幕方向和尺寸为</w:t>
      </w:r>
      <w:r w:rsidR="00DA76EC">
        <w:rPr>
          <w:rFonts w:hint="eastAsia"/>
          <w:lang w:bidi="ar-SA"/>
        </w:rPr>
        <w:t>活动</w:t>
      </w:r>
      <w:r w:rsidR="0004345B">
        <w:rPr>
          <w:rFonts w:hint="eastAsia"/>
          <w:lang w:bidi="ar-SA"/>
        </w:rPr>
        <w:t>创建不同的布局。当设备屏幕为纵向（长型）时，可能想要一种垂直排列按钮的布局；但当屏幕为横向（宽型）时，可以按水平方向排列按钮。如要根据方向更改布局，您可以定义两种不同的布局，然后对每个布局的目录名称应用相应的限定符</w:t>
      </w:r>
      <w:r w:rsidR="00FD05C0">
        <w:rPr>
          <w:rFonts w:hint="eastAsia"/>
          <w:lang w:bidi="ar-SA"/>
        </w:rPr>
        <w:t>，</w:t>
      </w:r>
      <w:r w:rsidR="0004345B">
        <w:rPr>
          <w:rFonts w:hint="eastAsia"/>
          <w:lang w:bidi="ar-SA"/>
        </w:rPr>
        <w:t>然后系统会根据当前设备方向自动应用相应的布局。</w:t>
      </w:r>
    </w:p>
    <w:p w14:paraId="3A8881EC" w14:textId="56DCFE91" w:rsidR="00383D9C" w:rsidRDefault="00383D9C" w:rsidP="00383D9C">
      <w:pPr>
        <w:pStyle w:val="3"/>
      </w:pPr>
      <w:r>
        <w:rPr>
          <w:rFonts w:hint="eastAsia"/>
        </w:rPr>
        <w:t>模拟器</w:t>
      </w:r>
    </w:p>
    <w:p w14:paraId="26853311" w14:textId="292EC9BD" w:rsidR="00717CC2" w:rsidRDefault="00F243A5" w:rsidP="00717CC2">
      <w:pPr>
        <w:rPr>
          <w:lang w:bidi="ar-SA"/>
        </w:rPr>
      </w:pPr>
      <w:r>
        <w:rPr>
          <w:rFonts w:hint="eastAsia"/>
          <w:lang w:bidi="ar-SA"/>
        </w:rPr>
        <w:t>安卓</w:t>
      </w:r>
      <w:r w:rsidR="00717CC2">
        <w:rPr>
          <w:rFonts w:hint="eastAsia"/>
          <w:lang w:bidi="ar-SA"/>
        </w:rPr>
        <w:t>模拟器可在计算机上模拟</w:t>
      </w:r>
      <w:r>
        <w:rPr>
          <w:rFonts w:hint="eastAsia"/>
          <w:lang w:bidi="ar-SA"/>
        </w:rPr>
        <w:t>安卓</w:t>
      </w:r>
      <w:r w:rsidR="00717CC2">
        <w:rPr>
          <w:rFonts w:hint="eastAsia"/>
          <w:lang w:bidi="ar-SA"/>
        </w:rPr>
        <w:t>设备，这样就可以在各种设备上以及各个</w:t>
      </w:r>
      <w:r w:rsidR="009F7D3F">
        <w:rPr>
          <w:rFonts w:hint="eastAsia"/>
          <w:lang w:bidi="ar-SA"/>
        </w:rPr>
        <w:t>安卓</w:t>
      </w:r>
      <w:r w:rsidR="00717CC2">
        <w:rPr>
          <w:rFonts w:hint="eastAsia"/>
          <w:lang w:bidi="ar-SA"/>
        </w:rPr>
        <w:t xml:space="preserve">API </w:t>
      </w:r>
      <w:r w:rsidR="00717CC2">
        <w:rPr>
          <w:rFonts w:hint="eastAsia"/>
          <w:lang w:bidi="ar-SA"/>
        </w:rPr>
        <w:t>级别测试</w:t>
      </w:r>
      <w:r w:rsidR="00993E19">
        <w:rPr>
          <w:rFonts w:hint="eastAsia"/>
          <w:lang w:bidi="ar-SA"/>
        </w:rPr>
        <w:t>应用</w:t>
      </w:r>
      <w:r w:rsidR="00717CC2">
        <w:rPr>
          <w:rFonts w:hint="eastAsia"/>
          <w:lang w:bidi="ar-SA"/>
        </w:rPr>
        <w:t>，而无需拥有每个实体设备。模拟器几乎可以提供真正的</w:t>
      </w:r>
      <w:r w:rsidR="002D57D7">
        <w:rPr>
          <w:rFonts w:hint="eastAsia"/>
          <w:lang w:bidi="ar-SA"/>
        </w:rPr>
        <w:t>安卓</w:t>
      </w:r>
      <w:r w:rsidR="00717CC2">
        <w:rPr>
          <w:rFonts w:hint="eastAsia"/>
          <w:lang w:bidi="ar-SA"/>
        </w:rPr>
        <w:t>设备所具备的所有功能。可以模拟来电和短信、指定设备的位置、模拟不同的网速、模拟旋转及其他硬件传感器、访问</w:t>
      </w:r>
      <w:r w:rsidR="002D57D7">
        <w:rPr>
          <w:rFonts w:hint="eastAsia"/>
          <w:lang w:bidi="ar-SA"/>
        </w:rPr>
        <w:t>应用</w:t>
      </w:r>
      <w:r w:rsidR="00717CC2">
        <w:rPr>
          <w:rFonts w:hint="eastAsia"/>
          <w:lang w:bidi="ar-SA"/>
        </w:rPr>
        <w:t>商店等等。</w:t>
      </w:r>
    </w:p>
    <w:p w14:paraId="51A86A56" w14:textId="44727DD4" w:rsidR="00A9780E" w:rsidRDefault="00717CC2" w:rsidP="00A9780E">
      <w:pPr>
        <w:rPr>
          <w:lang w:bidi="ar-SA"/>
        </w:rPr>
      </w:pPr>
      <w:r>
        <w:rPr>
          <w:rFonts w:hint="eastAsia"/>
          <w:lang w:bidi="ar-SA"/>
        </w:rPr>
        <w:t>从某些方面来看，在模拟器上测试应用比在实体设备上测试要更快、更容易。例如，将数据传输到模拟器的速度比传输到通过</w:t>
      </w:r>
      <w:r>
        <w:rPr>
          <w:rFonts w:hint="eastAsia"/>
          <w:lang w:bidi="ar-SA"/>
        </w:rPr>
        <w:t xml:space="preserve"> USB </w:t>
      </w:r>
      <w:r>
        <w:rPr>
          <w:rFonts w:hint="eastAsia"/>
          <w:lang w:bidi="ar-SA"/>
        </w:rPr>
        <w:t>连接的设备更快。模拟器随附了针对各种</w:t>
      </w:r>
      <w:r>
        <w:rPr>
          <w:rFonts w:hint="eastAsia"/>
          <w:lang w:bidi="ar-SA"/>
        </w:rPr>
        <w:t xml:space="preserve"> </w:t>
      </w:r>
      <w:r w:rsidR="00FB3991">
        <w:rPr>
          <w:rFonts w:hint="eastAsia"/>
          <w:lang w:bidi="ar-SA"/>
        </w:rPr>
        <w:t>安卓</w:t>
      </w:r>
      <w:r>
        <w:rPr>
          <w:rFonts w:hint="eastAsia"/>
          <w:lang w:bidi="ar-SA"/>
        </w:rPr>
        <w:t>手机、平板电脑、</w:t>
      </w:r>
      <w:r>
        <w:rPr>
          <w:rFonts w:hint="eastAsia"/>
          <w:lang w:bidi="ar-SA"/>
        </w:rPr>
        <w:t xml:space="preserve">Wear OS </w:t>
      </w:r>
      <w:r>
        <w:rPr>
          <w:rFonts w:hint="eastAsia"/>
          <w:lang w:bidi="ar-SA"/>
        </w:rPr>
        <w:t>和</w:t>
      </w:r>
      <w:r>
        <w:rPr>
          <w:rFonts w:hint="eastAsia"/>
          <w:lang w:bidi="ar-SA"/>
        </w:rPr>
        <w:t xml:space="preserve"> Android TV </w:t>
      </w:r>
      <w:r>
        <w:rPr>
          <w:rFonts w:hint="eastAsia"/>
          <w:lang w:bidi="ar-SA"/>
        </w:rPr>
        <w:t>设备的预定义配置。</w:t>
      </w:r>
      <w:r w:rsidR="00FB3991">
        <w:rPr>
          <w:rFonts w:hint="eastAsia"/>
          <w:lang w:bidi="ar-SA"/>
        </w:rPr>
        <w:t>安卓</w:t>
      </w:r>
      <w:r w:rsidR="00A9780E">
        <w:rPr>
          <w:rFonts w:hint="eastAsia"/>
          <w:lang w:bidi="ar-SA"/>
        </w:rPr>
        <w:t>模拟器除了需要满足</w:t>
      </w:r>
      <w:r w:rsidR="00A9780E">
        <w:rPr>
          <w:rFonts w:hint="eastAsia"/>
          <w:lang w:bidi="ar-SA"/>
        </w:rPr>
        <w:t xml:space="preserve"> Android Studio </w:t>
      </w:r>
      <w:r w:rsidR="00A9780E">
        <w:rPr>
          <w:rFonts w:hint="eastAsia"/>
          <w:lang w:bidi="ar-SA"/>
        </w:rPr>
        <w:t>的基本系统要求之外，还需要满足下述其他要求：</w:t>
      </w:r>
    </w:p>
    <w:p w14:paraId="45043E7B" w14:textId="77777777" w:rsidR="00A9780E" w:rsidRDefault="00A9780E" w:rsidP="003C6860">
      <w:pPr>
        <w:pStyle w:val="a"/>
        <w:ind w:firstLine="360"/>
      </w:pPr>
      <w:r>
        <w:rPr>
          <w:rFonts w:hint="eastAsia"/>
        </w:rPr>
        <w:t xml:space="preserve">SDK </w:t>
      </w:r>
      <w:r>
        <w:rPr>
          <w:rFonts w:hint="eastAsia"/>
        </w:rPr>
        <w:t>工具</w:t>
      </w:r>
      <w:r>
        <w:rPr>
          <w:rFonts w:hint="eastAsia"/>
        </w:rPr>
        <w:t xml:space="preserve"> 26.1.1 </w:t>
      </w:r>
      <w:r>
        <w:rPr>
          <w:rFonts w:hint="eastAsia"/>
        </w:rPr>
        <w:t>或更高版本</w:t>
      </w:r>
    </w:p>
    <w:p w14:paraId="4EDDDB56" w14:textId="77777777" w:rsidR="00A9780E" w:rsidRDefault="00A9780E" w:rsidP="003C6860">
      <w:pPr>
        <w:pStyle w:val="a"/>
        <w:ind w:firstLine="360"/>
      </w:pPr>
      <w:r>
        <w:rPr>
          <w:rFonts w:hint="eastAsia"/>
        </w:rPr>
        <w:t xml:space="preserve">64 </w:t>
      </w:r>
      <w:r>
        <w:rPr>
          <w:rFonts w:hint="eastAsia"/>
        </w:rPr>
        <w:t>位处理器</w:t>
      </w:r>
    </w:p>
    <w:p w14:paraId="3034463D" w14:textId="77777777" w:rsidR="00A9780E" w:rsidRDefault="00A9780E" w:rsidP="003C6860">
      <w:pPr>
        <w:pStyle w:val="a"/>
        <w:ind w:firstLine="360"/>
      </w:pPr>
      <w:r>
        <w:rPr>
          <w:rFonts w:hint="eastAsia"/>
        </w:rPr>
        <w:t>Windows</w:t>
      </w:r>
      <w:r>
        <w:rPr>
          <w:rFonts w:hint="eastAsia"/>
        </w:rPr>
        <w:t>：支持</w:t>
      </w:r>
      <w:r>
        <w:rPr>
          <w:rFonts w:hint="eastAsia"/>
        </w:rPr>
        <w:t xml:space="preserve"> UG</w:t>
      </w:r>
      <w:r>
        <w:rPr>
          <w:rFonts w:hint="eastAsia"/>
        </w:rPr>
        <w:t>（无限制访客）的</w:t>
      </w:r>
      <w:r>
        <w:rPr>
          <w:rFonts w:hint="eastAsia"/>
        </w:rPr>
        <w:t xml:space="preserve"> CPU</w:t>
      </w:r>
    </w:p>
    <w:p w14:paraId="60775D63" w14:textId="77777777" w:rsidR="00A9780E" w:rsidRDefault="00A9780E" w:rsidP="003C6860">
      <w:pPr>
        <w:pStyle w:val="a"/>
        <w:ind w:firstLine="360"/>
      </w:pPr>
      <w:r>
        <w:rPr>
          <w:rFonts w:hint="eastAsia"/>
        </w:rPr>
        <w:t xml:space="preserve">HAXM 6.2.1 </w:t>
      </w:r>
      <w:r>
        <w:rPr>
          <w:rFonts w:hint="eastAsia"/>
        </w:rPr>
        <w:t>或更高版本（建议使用</w:t>
      </w:r>
      <w:r>
        <w:rPr>
          <w:rFonts w:hint="eastAsia"/>
        </w:rPr>
        <w:t xml:space="preserve"> HAXM 7.2.0 </w:t>
      </w:r>
      <w:r>
        <w:rPr>
          <w:rFonts w:hint="eastAsia"/>
        </w:rPr>
        <w:t>或更高版本）</w:t>
      </w:r>
    </w:p>
    <w:p w14:paraId="5E4686E4" w14:textId="77777777" w:rsidR="00A9780E" w:rsidRDefault="00A9780E" w:rsidP="00A9780E">
      <w:pPr>
        <w:rPr>
          <w:lang w:bidi="ar-SA"/>
        </w:rPr>
      </w:pPr>
      <w:r>
        <w:rPr>
          <w:rFonts w:hint="eastAsia"/>
          <w:lang w:bidi="ar-SA"/>
        </w:rPr>
        <w:t>如果要在</w:t>
      </w:r>
      <w:r>
        <w:rPr>
          <w:rFonts w:hint="eastAsia"/>
          <w:lang w:bidi="ar-SA"/>
        </w:rPr>
        <w:t xml:space="preserve"> Windows </w:t>
      </w:r>
      <w:r>
        <w:rPr>
          <w:rFonts w:hint="eastAsia"/>
          <w:lang w:bidi="ar-SA"/>
        </w:rPr>
        <w:t>和</w:t>
      </w:r>
      <w:r>
        <w:rPr>
          <w:rFonts w:hint="eastAsia"/>
          <w:lang w:bidi="ar-SA"/>
        </w:rPr>
        <w:t xml:space="preserve"> Linux </w:t>
      </w:r>
      <w:r>
        <w:rPr>
          <w:rFonts w:hint="eastAsia"/>
          <w:lang w:bidi="ar-SA"/>
        </w:rPr>
        <w:t>上使用硬件加速，还需要满足以下额外要求：</w:t>
      </w:r>
    </w:p>
    <w:p w14:paraId="05C14011" w14:textId="77777777" w:rsidR="00A9780E" w:rsidRDefault="00A9780E" w:rsidP="003C6860">
      <w:pPr>
        <w:pStyle w:val="a"/>
        <w:ind w:firstLine="360"/>
      </w:pPr>
      <w:r>
        <w:rPr>
          <w:rFonts w:hint="eastAsia"/>
        </w:rPr>
        <w:t>搭载</w:t>
      </w:r>
      <w:r>
        <w:rPr>
          <w:rFonts w:hint="eastAsia"/>
        </w:rPr>
        <w:t xml:space="preserve"> Intel </w:t>
      </w:r>
      <w:r>
        <w:rPr>
          <w:rFonts w:hint="eastAsia"/>
        </w:rPr>
        <w:t>处理器的</w:t>
      </w:r>
      <w:r>
        <w:rPr>
          <w:rFonts w:hint="eastAsia"/>
        </w:rPr>
        <w:t xml:space="preserve"> Windows </w:t>
      </w:r>
      <w:r>
        <w:rPr>
          <w:rFonts w:hint="eastAsia"/>
        </w:rPr>
        <w:t>或</w:t>
      </w:r>
      <w:r>
        <w:rPr>
          <w:rFonts w:hint="eastAsia"/>
        </w:rPr>
        <w:t xml:space="preserve"> Linux </w:t>
      </w:r>
      <w:r>
        <w:rPr>
          <w:rFonts w:hint="eastAsia"/>
        </w:rPr>
        <w:t>系统：</w:t>
      </w:r>
      <w:r>
        <w:rPr>
          <w:rFonts w:hint="eastAsia"/>
        </w:rPr>
        <w:t xml:space="preserve">Intel </w:t>
      </w:r>
      <w:r>
        <w:rPr>
          <w:rFonts w:hint="eastAsia"/>
        </w:rPr>
        <w:t>处理器需要支持</w:t>
      </w:r>
      <w:r>
        <w:rPr>
          <w:rFonts w:hint="eastAsia"/>
        </w:rPr>
        <w:t xml:space="preserve"> Intel VT-x</w:t>
      </w:r>
      <w:r>
        <w:rPr>
          <w:rFonts w:hint="eastAsia"/>
        </w:rPr>
        <w:t>、</w:t>
      </w:r>
      <w:r>
        <w:rPr>
          <w:rFonts w:hint="eastAsia"/>
        </w:rPr>
        <w:t xml:space="preserve">Intel EM64T (Intel 64) </w:t>
      </w:r>
      <w:r>
        <w:rPr>
          <w:rFonts w:hint="eastAsia"/>
        </w:rPr>
        <w:t>和</w:t>
      </w:r>
      <w:r>
        <w:rPr>
          <w:rFonts w:hint="eastAsia"/>
        </w:rPr>
        <w:t xml:space="preserve"> Execute Disable (XD) Bit </w:t>
      </w:r>
      <w:r>
        <w:rPr>
          <w:rFonts w:hint="eastAsia"/>
        </w:rPr>
        <w:t>功能</w:t>
      </w:r>
    </w:p>
    <w:p w14:paraId="61C36DBE" w14:textId="77777777" w:rsidR="00A9780E" w:rsidRDefault="00A9780E" w:rsidP="003C6860">
      <w:pPr>
        <w:pStyle w:val="a"/>
        <w:ind w:firstLine="360"/>
      </w:pPr>
      <w:r>
        <w:rPr>
          <w:rFonts w:hint="eastAsia"/>
        </w:rPr>
        <w:t>搭载</w:t>
      </w:r>
      <w:r>
        <w:rPr>
          <w:rFonts w:hint="eastAsia"/>
        </w:rPr>
        <w:t xml:space="preserve"> AMD </w:t>
      </w:r>
      <w:r>
        <w:rPr>
          <w:rFonts w:hint="eastAsia"/>
        </w:rPr>
        <w:t>处理器的</w:t>
      </w:r>
      <w:r>
        <w:rPr>
          <w:rFonts w:hint="eastAsia"/>
        </w:rPr>
        <w:t xml:space="preserve"> Linux </w:t>
      </w:r>
      <w:r>
        <w:rPr>
          <w:rFonts w:hint="eastAsia"/>
        </w:rPr>
        <w:t>系统：</w:t>
      </w:r>
      <w:r>
        <w:rPr>
          <w:rFonts w:hint="eastAsia"/>
        </w:rPr>
        <w:t xml:space="preserve">AMD </w:t>
      </w:r>
      <w:r>
        <w:rPr>
          <w:rFonts w:hint="eastAsia"/>
        </w:rPr>
        <w:t>处理器需要支持</w:t>
      </w:r>
      <w:r>
        <w:rPr>
          <w:rFonts w:hint="eastAsia"/>
        </w:rPr>
        <w:t xml:space="preserve"> AMD </w:t>
      </w:r>
      <w:r>
        <w:rPr>
          <w:rFonts w:hint="eastAsia"/>
        </w:rPr>
        <w:t>虚拟化</w:t>
      </w:r>
      <w:r>
        <w:rPr>
          <w:rFonts w:hint="eastAsia"/>
        </w:rPr>
        <w:t xml:space="preserve"> (AMD-V) </w:t>
      </w:r>
      <w:r>
        <w:rPr>
          <w:rFonts w:hint="eastAsia"/>
        </w:rPr>
        <w:t>和</w:t>
      </w:r>
      <w:r>
        <w:rPr>
          <w:rFonts w:hint="eastAsia"/>
        </w:rPr>
        <w:t xml:space="preserve"> Supplemental Streaming SIMD Extensions 3 (SSSE3)</w:t>
      </w:r>
    </w:p>
    <w:p w14:paraId="2155FA40" w14:textId="77777777" w:rsidR="00A9780E" w:rsidRDefault="00A9780E" w:rsidP="003C6860">
      <w:pPr>
        <w:pStyle w:val="a"/>
        <w:ind w:firstLine="360"/>
      </w:pPr>
      <w:r>
        <w:rPr>
          <w:rFonts w:hint="eastAsia"/>
        </w:rPr>
        <w:lastRenderedPageBreak/>
        <w:t>搭载</w:t>
      </w:r>
      <w:r>
        <w:rPr>
          <w:rFonts w:hint="eastAsia"/>
        </w:rPr>
        <w:t xml:space="preserve"> AMD </w:t>
      </w:r>
      <w:r>
        <w:rPr>
          <w:rFonts w:hint="eastAsia"/>
        </w:rPr>
        <w:t>处理器的</w:t>
      </w:r>
      <w:r>
        <w:rPr>
          <w:rFonts w:hint="eastAsia"/>
        </w:rPr>
        <w:t xml:space="preserve"> Windows </w:t>
      </w:r>
      <w:r>
        <w:rPr>
          <w:rFonts w:hint="eastAsia"/>
        </w:rPr>
        <w:t>系统：需要</w:t>
      </w:r>
      <w:r>
        <w:rPr>
          <w:rFonts w:hint="eastAsia"/>
        </w:rPr>
        <w:t xml:space="preserve"> Android Studio 3.2 </w:t>
      </w:r>
      <w:r>
        <w:rPr>
          <w:rFonts w:hint="eastAsia"/>
        </w:rPr>
        <w:t>或更高版本以及</w:t>
      </w:r>
      <w:r>
        <w:rPr>
          <w:rFonts w:hint="eastAsia"/>
        </w:rPr>
        <w:t xml:space="preserve"> 2018 </w:t>
      </w:r>
      <w:r>
        <w:rPr>
          <w:rFonts w:hint="eastAsia"/>
        </w:rPr>
        <w:t>年</w:t>
      </w:r>
      <w:r>
        <w:rPr>
          <w:rFonts w:hint="eastAsia"/>
        </w:rPr>
        <w:t xml:space="preserve"> 4 </w:t>
      </w:r>
      <w:r>
        <w:rPr>
          <w:rFonts w:hint="eastAsia"/>
        </w:rPr>
        <w:t>月发布的支持</w:t>
      </w:r>
      <w:r>
        <w:rPr>
          <w:rFonts w:hint="eastAsia"/>
        </w:rPr>
        <w:t xml:space="preserve"> Windows Hypervisor Platform (WHPX) </w:t>
      </w:r>
      <w:r>
        <w:rPr>
          <w:rFonts w:hint="eastAsia"/>
        </w:rPr>
        <w:t>功能的</w:t>
      </w:r>
      <w:r>
        <w:rPr>
          <w:rFonts w:hint="eastAsia"/>
        </w:rPr>
        <w:t xml:space="preserve"> Windows 10 </w:t>
      </w:r>
      <w:r>
        <w:rPr>
          <w:rFonts w:hint="eastAsia"/>
        </w:rPr>
        <w:t>或更高版本</w:t>
      </w:r>
    </w:p>
    <w:p w14:paraId="24561779" w14:textId="03B5BA0E" w:rsidR="004833C2" w:rsidRDefault="00A9780E" w:rsidP="00D37907">
      <w:pPr>
        <w:rPr>
          <w:lang w:bidi="ar-SA"/>
        </w:rPr>
      </w:pPr>
      <w:r>
        <w:rPr>
          <w:rFonts w:hint="eastAsia"/>
          <w:lang w:bidi="ar-SA"/>
        </w:rPr>
        <w:t>如需与</w:t>
      </w:r>
      <w:r>
        <w:rPr>
          <w:rFonts w:hint="eastAsia"/>
          <w:lang w:bidi="ar-SA"/>
        </w:rPr>
        <w:t xml:space="preserve"> Android 8.1</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27</w:t>
      </w:r>
      <w:r>
        <w:rPr>
          <w:rFonts w:hint="eastAsia"/>
          <w:lang w:bidi="ar-SA"/>
        </w:rPr>
        <w:t>）及更高版本的系统映像配合使用，连接的摄像头必须能够捕捉</w:t>
      </w:r>
      <w:r>
        <w:rPr>
          <w:rFonts w:hint="eastAsia"/>
          <w:lang w:bidi="ar-SA"/>
        </w:rPr>
        <w:t xml:space="preserve"> 720p </w:t>
      </w:r>
      <w:r>
        <w:rPr>
          <w:rFonts w:hint="eastAsia"/>
          <w:lang w:bidi="ar-SA"/>
        </w:rPr>
        <w:t>的画面。</w:t>
      </w:r>
      <w:r w:rsidR="00D37907">
        <w:rPr>
          <w:rFonts w:hint="eastAsia"/>
          <w:lang w:bidi="ar-SA"/>
        </w:rPr>
        <w:t>如需在模拟设备上安装</w:t>
      </w:r>
      <w:r w:rsidR="00D37907">
        <w:rPr>
          <w:rFonts w:hint="eastAsia"/>
          <w:lang w:bidi="ar-SA"/>
        </w:rPr>
        <w:t xml:space="preserve"> APK </w:t>
      </w:r>
      <w:r w:rsidR="00D37907">
        <w:rPr>
          <w:rFonts w:hint="eastAsia"/>
          <w:lang w:bidi="ar-SA"/>
        </w:rPr>
        <w:t>文件，请将</w:t>
      </w:r>
      <w:r w:rsidR="00D37907">
        <w:rPr>
          <w:rFonts w:hint="eastAsia"/>
          <w:lang w:bidi="ar-SA"/>
        </w:rPr>
        <w:t xml:space="preserve"> APK </w:t>
      </w:r>
      <w:r w:rsidR="00D37907">
        <w:rPr>
          <w:rFonts w:hint="eastAsia"/>
          <w:lang w:bidi="ar-SA"/>
        </w:rPr>
        <w:t>文件拖动到模拟器屏幕上。系统会显示</w:t>
      </w:r>
      <w:r w:rsidR="00D37907">
        <w:rPr>
          <w:rFonts w:hint="eastAsia"/>
          <w:lang w:bidi="ar-SA"/>
        </w:rPr>
        <w:t xml:space="preserve"> APK </w:t>
      </w:r>
      <w:r w:rsidR="00D37907">
        <w:rPr>
          <w:rFonts w:hint="eastAsia"/>
          <w:lang w:bidi="ar-SA"/>
        </w:rPr>
        <w:t>安装程序对话框。安装完毕后，您可以在应用列表中查看该应用。如需向模拟设备添加文件，请将该文件拖动到模拟器屏幕上。系统会将该文件放在</w:t>
      </w:r>
      <w:r w:rsidR="00D37907">
        <w:rPr>
          <w:rFonts w:hint="eastAsia"/>
          <w:lang w:bidi="ar-SA"/>
        </w:rPr>
        <w:t xml:space="preserve"> /sdcard/Download/ </w:t>
      </w:r>
      <w:r w:rsidR="00D37907">
        <w:rPr>
          <w:rFonts w:hint="eastAsia"/>
          <w:lang w:bidi="ar-SA"/>
        </w:rPr>
        <w:t>目录下。您可以在</w:t>
      </w:r>
      <w:r w:rsidR="00D37907">
        <w:rPr>
          <w:rFonts w:hint="eastAsia"/>
          <w:lang w:bidi="ar-SA"/>
        </w:rPr>
        <w:t xml:space="preserve"> Android Studio </w:t>
      </w:r>
      <w:r w:rsidR="00D37907">
        <w:rPr>
          <w:rFonts w:hint="eastAsia"/>
          <w:lang w:bidi="ar-SA"/>
        </w:rPr>
        <w:t>中通过</w:t>
      </w:r>
      <w:r w:rsidR="00D37907">
        <w:rPr>
          <w:rFonts w:hint="eastAsia"/>
          <w:lang w:bidi="ar-SA"/>
        </w:rPr>
        <w:t xml:space="preserve"> Device File Explorer </w:t>
      </w:r>
      <w:r w:rsidR="00D37907">
        <w:rPr>
          <w:rFonts w:hint="eastAsia"/>
          <w:lang w:bidi="ar-SA"/>
        </w:rPr>
        <w:t>查看该文件，也可以在设备上使用</w:t>
      </w:r>
      <w:r w:rsidR="00D37907">
        <w:rPr>
          <w:rFonts w:hint="eastAsia"/>
          <w:lang w:bidi="ar-SA"/>
        </w:rPr>
        <w:t xml:space="preserve"> Downloads </w:t>
      </w:r>
      <w:r w:rsidR="00D37907">
        <w:rPr>
          <w:rFonts w:hint="eastAsia"/>
          <w:lang w:bidi="ar-SA"/>
        </w:rPr>
        <w:t>或</w:t>
      </w:r>
      <w:r w:rsidR="00D37907">
        <w:rPr>
          <w:rFonts w:hint="eastAsia"/>
          <w:lang w:bidi="ar-SA"/>
        </w:rPr>
        <w:t xml:space="preserve"> Files </w:t>
      </w:r>
      <w:r w:rsidR="00D37907">
        <w:rPr>
          <w:rFonts w:hint="eastAsia"/>
          <w:lang w:bidi="ar-SA"/>
        </w:rPr>
        <w:t>应用查找该文件，具体取决于设备的版本。</w:t>
      </w:r>
    </w:p>
    <w:p w14:paraId="6DC95AB0" w14:textId="02ED7C37" w:rsidR="001878E5" w:rsidRDefault="001742DC" w:rsidP="001742DC">
      <w:pPr>
        <w:pStyle w:val="4"/>
      </w:pPr>
      <w:r w:rsidRPr="001742DC">
        <w:rPr>
          <w:rFonts w:hint="eastAsia"/>
        </w:rPr>
        <w:t>屏幕导航</w:t>
      </w:r>
    </w:p>
    <w:p w14:paraId="33ECD1DA" w14:textId="76AAB49B" w:rsidR="001435AB" w:rsidRPr="001435AB" w:rsidRDefault="001435AB" w:rsidP="00C05B34">
      <w:pPr>
        <w:rPr>
          <w:lang w:bidi="ar-SA"/>
        </w:rPr>
      </w:pPr>
      <w:r w:rsidRPr="001435AB">
        <w:rPr>
          <w:lang w:bidi="ar-SA"/>
        </w:rPr>
        <w:t>可以使用计算机鼠标指针模仿手指在触摸屏上的操作、选择菜单项和输入字段，以及点击按钮和控件</w:t>
      </w:r>
      <w:r w:rsidR="00FB003B">
        <w:rPr>
          <w:rFonts w:hint="eastAsia"/>
          <w:lang w:bidi="ar-SA"/>
        </w:rPr>
        <w:t>，可以</w:t>
      </w:r>
      <w:r w:rsidRPr="001435AB">
        <w:rPr>
          <w:lang w:bidi="ar-SA"/>
        </w:rPr>
        <w:t>使用计算机键盘输入字符以及按下模拟器快捷键。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4"/>
        <w:gridCol w:w="7936"/>
      </w:tblGrid>
      <w:tr w:rsidR="001435AB" w:rsidRPr="001435AB" w14:paraId="59851DEA" w14:textId="77777777" w:rsidTr="00D31144">
        <w:trPr>
          <w:trHeight w:val="301"/>
        </w:trPr>
        <w:tc>
          <w:tcPr>
            <w:tcW w:w="756" w:type="pct"/>
            <w:vAlign w:val="center"/>
            <w:hideMark/>
          </w:tcPr>
          <w:p w14:paraId="1F3B5E2E" w14:textId="77777777" w:rsidR="001435AB" w:rsidRPr="001435AB" w:rsidRDefault="001435AB" w:rsidP="001435AB">
            <w:pPr>
              <w:pStyle w:val="a9"/>
            </w:pPr>
            <w:r w:rsidRPr="001435AB">
              <w:t>功能</w:t>
            </w:r>
          </w:p>
        </w:tc>
        <w:tc>
          <w:tcPr>
            <w:tcW w:w="4244" w:type="pct"/>
            <w:vAlign w:val="center"/>
            <w:hideMark/>
          </w:tcPr>
          <w:p w14:paraId="4398D736" w14:textId="77777777" w:rsidR="001435AB" w:rsidRPr="001435AB" w:rsidRDefault="001435AB" w:rsidP="001435AB">
            <w:pPr>
              <w:pStyle w:val="a9"/>
            </w:pPr>
            <w:r w:rsidRPr="001435AB">
              <w:t>说明</w:t>
            </w:r>
          </w:p>
        </w:tc>
      </w:tr>
      <w:tr w:rsidR="001435AB" w:rsidRPr="001435AB" w14:paraId="4865E121" w14:textId="77777777" w:rsidTr="00D31144">
        <w:tc>
          <w:tcPr>
            <w:tcW w:w="756" w:type="pct"/>
            <w:hideMark/>
          </w:tcPr>
          <w:p w14:paraId="62D9780B" w14:textId="77777777" w:rsidR="001435AB" w:rsidRPr="001435AB" w:rsidRDefault="001435AB" w:rsidP="001435AB">
            <w:pPr>
              <w:pStyle w:val="aa"/>
            </w:pPr>
            <w:r w:rsidRPr="001435AB">
              <w:t>滑动屏幕</w:t>
            </w:r>
          </w:p>
        </w:tc>
        <w:tc>
          <w:tcPr>
            <w:tcW w:w="4244" w:type="pct"/>
            <w:hideMark/>
          </w:tcPr>
          <w:p w14:paraId="4BDF1643" w14:textId="77777777" w:rsidR="001435AB" w:rsidRPr="001435AB" w:rsidRDefault="001435AB" w:rsidP="001435AB">
            <w:pPr>
              <w:pStyle w:val="aa"/>
            </w:pPr>
            <w:r w:rsidRPr="001435AB">
              <w:t>指向屏幕，按住主鼠标按钮，在屏幕上滑动，然后释放。</w:t>
            </w:r>
          </w:p>
        </w:tc>
      </w:tr>
      <w:tr w:rsidR="001435AB" w:rsidRPr="001435AB" w14:paraId="3E9C33A9" w14:textId="77777777" w:rsidTr="00D31144">
        <w:tc>
          <w:tcPr>
            <w:tcW w:w="756" w:type="pct"/>
            <w:hideMark/>
          </w:tcPr>
          <w:p w14:paraId="077A9232" w14:textId="77777777" w:rsidR="001435AB" w:rsidRPr="001435AB" w:rsidRDefault="001435AB" w:rsidP="001435AB">
            <w:pPr>
              <w:pStyle w:val="aa"/>
            </w:pPr>
            <w:r w:rsidRPr="001435AB">
              <w:t>拖动条目</w:t>
            </w:r>
          </w:p>
        </w:tc>
        <w:tc>
          <w:tcPr>
            <w:tcW w:w="4244" w:type="pct"/>
            <w:hideMark/>
          </w:tcPr>
          <w:p w14:paraId="04474E87" w14:textId="77777777" w:rsidR="001435AB" w:rsidRPr="001435AB" w:rsidRDefault="001435AB" w:rsidP="001435AB">
            <w:pPr>
              <w:pStyle w:val="aa"/>
            </w:pPr>
            <w:r w:rsidRPr="001435AB">
              <w:t>指向屏幕上的某个条目，按住主鼠标按钮，移动对象，然后释放。</w:t>
            </w:r>
          </w:p>
        </w:tc>
      </w:tr>
      <w:tr w:rsidR="001435AB" w:rsidRPr="001435AB" w14:paraId="153C7842" w14:textId="77777777" w:rsidTr="00D31144">
        <w:tc>
          <w:tcPr>
            <w:tcW w:w="756" w:type="pct"/>
            <w:hideMark/>
          </w:tcPr>
          <w:p w14:paraId="297478E7" w14:textId="1B4EB835" w:rsidR="001435AB" w:rsidRPr="001435AB" w:rsidRDefault="001435AB" w:rsidP="00531ED9">
            <w:pPr>
              <w:pStyle w:val="aa"/>
            </w:pPr>
            <w:r w:rsidRPr="001435AB">
              <w:t>点按（触摸）</w:t>
            </w:r>
          </w:p>
        </w:tc>
        <w:tc>
          <w:tcPr>
            <w:tcW w:w="4244" w:type="pct"/>
            <w:hideMark/>
          </w:tcPr>
          <w:p w14:paraId="744EFC93" w14:textId="0D1D5060" w:rsidR="001435AB" w:rsidRPr="001435AB" w:rsidRDefault="001435AB" w:rsidP="001435AB">
            <w:pPr>
              <w:pStyle w:val="aa"/>
            </w:pPr>
            <w:r w:rsidRPr="001435AB">
              <w:t>指向屏幕，按主鼠标按钮，然后释放。</w:t>
            </w:r>
            <w:r w:rsidRPr="001435AB">
              <w:t xml:space="preserve"> </w:t>
            </w:r>
            <w:r w:rsidRPr="001435AB">
              <w:t>例如可以点击文本字段以开始输入内容、选择应用，或者按某个按钮。</w:t>
            </w:r>
          </w:p>
        </w:tc>
      </w:tr>
      <w:tr w:rsidR="001435AB" w:rsidRPr="001435AB" w14:paraId="292CAF67" w14:textId="77777777" w:rsidTr="00D31144">
        <w:tc>
          <w:tcPr>
            <w:tcW w:w="756" w:type="pct"/>
            <w:hideMark/>
          </w:tcPr>
          <w:p w14:paraId="4BDE4255" w14:textId="77777777" w:rsidR="001435AB" w:rsidRPr="001435AB" w:rsidRDefault="001435AB" w:rsidP="001435AB">
            <w:pPr>
              <w:pStyle w:val="aa"/>
            </w:pPr>
            <w:r w:rsidRPr="001435AB">
              <w:t>点按两次</w:t>
            </w:r>
          </w:p>
        </w:tc>
        <w:tc>
          <w:tcPr>
            <w:tcW w:w="4244" w:type="pct"/>
            <w:hideMark/>
          </w:tcPr>
          <w:p w14:paraId="28A3A639" w14:textId="77777777" w:rsidR="001435AB" w:rsidRPr="001435AB" w:rsidRDefault="001435AB" w:rsidP="001435AB">
            <w:pPr>
              <w:pStyle w:val="aa"/>
            </w:pPr>
            <w:r w:rsidRPr="001435AB">
              <w:t>指向屏幕，快速按两次主鼠标按钮，然后释放。</w:t>
            </w:r>
          </w:p>
        </w:tc>
      </w:tr>
      <w:tr w:rsidR="001435AB" w:rsidRPr="001435AB" w14:paraId="3E68EFD2" w14:textId="77777777" w:rsidTr="00D31144">
        <w:tc>
          <w:tcPr>
            <w:tcW w:w="756" w:type="pct"/>
            <w:hideMark/>
          </w:tcPr>
          <w:p w14:paraId="3251BBF7" w14:textId="77777777" w:rsidR="001435AB" w:rsidRPr="001435AB" w:rsidRDefault="001435AB" w:rsidP="001435AB">
            <w:pPr>
              <w:pStyle w:val="aa"/>
            </w:pPr>
            <w:r w:rsidRPr="001435AB">
              <w:t>触摸并按住</w:t>
            </w:r>
          </w:p>
        </w:tc>
        <w:tc>
          <w:tcPr>
            <w:tcW w:w="4244" w:type="pct"/>
            <w:hideMark/>
          </w:tcPr>
          <w:p w14:paraId="04A4B964" w14:textId="0AACA143" w:rsidR="001435AB" w:rsidRPr="001435AB" w:rsidRDefault="001435AB" w:rsidP="001435AB">
            <w:pPr>
              <w:pStyle w:val="aa"/>
            </w:pPr>
            <w:r w:rsidRPr="001435AB">
              <w:t>指向屏幕上的某个条目，按主鼠标按钮，保持一段时间，然后释放。例如可以打开某个条目的选项。</w:t>
            </w:r>
          </w:p>
        </w:tc>
      </w:tr>
      <w:tr w:rsidR="001435AB" w:rsidRPr="001435AB" w14:paraId="2396B16F" w14:textId="77777777" w:rsidTr="00D31144">
        <w:tc>
          <w:tcPr>
            <w:tcW w:w="756" w:type="pct"/>
            <w:hideMark/>
          </w:tcPr>
          <w:p w14:paraId="5AC5117F" w14:textId="77777777" w:rsidR="001435AB" w:rsidRPr="001435AB" w:rsidRDefault="001435AB" w:rsidP="001435AB">
            <w:pPr>
              <w:pStyle w:val="aa"/>
            </w:pPr>
            <w:r w:rsidRPr="001435AB">
              <w:t>输入</w:t>
            </w:r>
          </w:p>
        </w:tc>
        <w:tc>
          <w:tcPr>
            <w:tcW w:w="4244" w:type="pct"/>
            <w:hideMark/>
          </w:tcPr>
          <w:p w14:paraId="553D168B" w14:textId="77777777" w:rsidR="001435AB" w:rsidRPr="001435AB" w:rsidRDefault="001435AB" w:rsidP="001435AB">
            <w:pPr>
              <w:pStyle w:val="aa"/>
            </w:pPr>
            <w:r w:rsidRPr="001435AB">
              <w:t>您可以使用计算机键盘或者模拟器屏幕上弹出的键盘在模拟器中输入内容。例如，选择某个文本字段后，您可以在其中输入内容。</w:t>
            </w:r>
          </w:p>
        </w:tc>
      </w:tr>
      <w:tr w:rsidR="001435AB" w:rsidRPr="001435AB" w14:paraId="5626D000" w14:textId="77777777" w:rsidTr="00D31144">
        <w:tc>
          <w:tcPr>
            <w:tcW w:w="756" w:type="pct"/>
            <w:hideMark/>
          </w:tcPr>
          <w:p w14:paraId="6721A81E" w14:textId="77777777" w:rsidR="001435AB" w:rsidRPr="001435AB" w:rsidRDefault="001435AB" w:rsidP="001435AB">
            <w:pPr>
              <w:pStyle w:val="aa"/>
            </w:pPr>
            <w:r w:rsidRPr="001435AB">
              <w:t>双指张合</w:t>
            </w:r>
          </w:p>
        </w:tc>
        <w:tc>
          <w:tcPr>
            <w:tcW w:w="4244" w:type="pct"/>
            <w:hideMark/>
          </w:tcPr>
          <w:p w14:paraId="113B7AF7" w14:textId="38A131D1" w:rsidR="001435AB" w:rsidRPr="001435AB" w:rsidRDefault="001435AB" w:rsidP="001435AB">
            <w:pPr>
              <w:pStyle w:val="aa"/>
            </w:pPr>
            <w:r w:rsidRPr="001435AB">
              <w:t>按</w:t>
            </w:r>
            <w:r w:rsidRPr="001435AB">
              <w:t xml:space="preserve"> Ctrl</w:t>
            </w:r>
            <w:r w:rsidRPr="001435AB">
              <w:t>可以调出张合手势多点触控界面。鼠标作为第一根手指，鼠标关于锚点对称的点为第二根手指。拖动光标以移动第一个点。</w:t>
            </w:r>
          </w:p>
          <w:p w14:paraId="31E91712" w14:textId="77777777" w:rsidR="001435AB" w:rsidRPr="001435AB" w:rsidRDefault="001435AB" w:rsidP="001435AB">
            <w:pPr>
              <w:pStyle w:val="aa"/>
            </w:pPr>
            <w:r w:rsidRPr="001435AB">
              <w:t>点击鼠标左按钮相当于同时触摸两个点，释放按钮则相当于张开两根手指。</w:t>
            </w:r>
          </w:p>
        </w:tc>
      </w:tr>
      <w:tr w:rsidR="001435AB" w:rsidRPr="001435AB" w14:paraId="25A4C93C" w14:textId="77777777" w:rsidTr="00D31144">
        <w:tc>
          <w:tcPr>
            <w:tcW w:w="756" w:type="pct"/>
            <w:hideMark/>
          </w:tcPr>
          <w:p w14:paraId="2A066E43" w14:textId="77777777" w:rsidR="001435AB" w:rsidRPr="001435AB" w:rsidRDefault="001435AB" w:rsidP="001435AB">
            <w:pPr>
              <w:pStyle w:val="aa"/>
            </w:pPr>
            <w:r w:rsidRPr="001435AB">
              <w:t>纵向滑动</w:t>
            </w:r>
          </w:p>
        </w:tc>
        <w:tc>
          <w:tcPr>
            <w:tcW w:w="4244" w:type="pct"/>
            <w:hideMark/>
          </w:tcPr>
          <w:p w14:paraId="53C0C725" w14:textId="77777777" w:rsidR="001435AB" w:rsidRPr="001435AB" w:rsidRDefault="001435AB" w:rsidP="001435AB">
            <w:pPr>
              <w:pStyle w:val="aa"/>
            </w:pPr>
            <w:r w:rsidRPr="001435AB">
              <w:t>在屏幕上打开纵向菜单，然后使用滚轮（鼠标滚轮）滚动浏览菜单项，直到看到所需的菜单项。</w:t>
            </w:r>
            <w:r w:rsidRPr="001435AB">
              <w:t xml:space="preserve"> </w:t>
            </w:r>
            <w:r w:rsidRPr="001435AB">
              <w:t>点击该菜单项即可将其选中。</w:t>
            </w:r>
          </w:p>
        </w:tc>
      </w:tr>
    </w:tbl>
    <w:p w14:paraId="6BC2FA15" w14:textId="6B46B0C6" w:rsidR="001742DC" w:rsidRDefault="001435AB" w:rsidP="00557DCC">
      <w:pPr>
        <w:pStyle w:val="a5"/>
        <w:rPr>
          <w:rFonts w:ascii="Roboto" w:hAnsi="Roboto" w:cs="宋体"/>
          <w:color w:val="202124"/>
          <w:lang w:bidi="ar-SA"/>
        </w:rPr>
      </w:pPr>
      <w:r>
        <w:rPr>
          <w:rFonts w:hint="eastAsia"/>
        </w:rPr>
        <w:t>表</w:t>
      </w:r>
      <w:r>
        <w:rPr>
          <w:rFonts w:hint="eastAsia"/>
        </w:rPr>
        <w:t xml:space="preserve"> </w:t>
      </w:r>
      <w:r w:rsidR="006C49F5">
        <w:fldChar w:fldCharType="begin"/>
      </w:r>
      <w:r w:rsidR="006C49F5">
        <w:instrText xml:space="preserve"> </w:instrText>
      </w:r>
      <w:r w:rsidR="006C49F5">
        <w:rPr>
          <w:rFonts w:hint="eastAsia"/>
        </w:rPr>
        <w:instrText>STYLEREF 1 \s</w:instrText>
      </w:r>
      <w:r w:rsidR="006C49F5">
        <w:instrText xml:space="preserve"> </w:instrText>
      </w:r>
      <w:r w:rsidR="006C49F5">
        <w:fldChar w:fldCharType="separate"/>
      </w:r>
      <w:r w:rsidR="006C49F5">
        <w:rPr>
          <w:noProof/>
        </w:rPr>
        <w:t>2</w:t>
      </w:r>
      <w:r w:rsidR="006C49F5">
        <w:fldChar w:fldCharType="end"/>
      </w:r>
      <w:r w:rsidR="006C49F5">
        <w:noBreakHyphen/>
      </w:r>
      <w:r w:rsidR="006C49F5">
        <w:fldChar w:fldCharType="begin"/>
      </w:r>
      <w:r w:rsidR="006C49F5">
        <w:instrText xml:space="preserve"> </w:instrText>
      </w:r>
      <w:r w:rsidR="006C49F5">
        <w:rPr>
          <w:rFonts w:hint="eastAsia"/>
        </w:rPr>
        <w:instrText xml:space="preserve">SEQ </w:instrText>
      </w:r>
      <w:r w:rsidR="006C49F5">
        <w:rPr>
          <w:rFonts w:hint="eastAsia"/>
        </w:rPr>
        <w:instrText>表</w:instrText>
      </w:r>
      <w:r w:rsidR="006C49F5">
        <w:rPr>
          <w:rFonts w:hint="eastAsia"/>
        </w:rPr>
        <w:instrText xml:space="preserve"> \* ARABIC \s 1</w:instrText>
      </w:r>
      <w:r w:rsidR="006C49F5">
        <w:instrText xml:space="preserve"> </w:instrText>
      </w:r>
      <w:r w:rsidR="006C49F5">
        <w:fldChar w:fldCharType="separate"/>
      </w:r>
      <w:r w:rsidR="006C49F5">
        <w:rPr>
          <w:noProof/>
        </w:rPr>
        <w:t>1</w:t>
      </w:r>
      <w:r w:rsidR="006C49F5">
        <w:fldChar w:fldCharType="end"/>
      </w:r>
      <w:r w:rsidRPr="001435AB">
        <w:rPr>
          <w:rFonts w:ascii="Roboto" w:hAnsi="Roboto" w:cs="宋体"/>
          <w:color w:val="202124"/>
          <w:lang w:bidi="ar-SA"/>
        </w:rPr>
        <w:t>模拟器屏幕的导航手势</w:t>
      </w:r>
    </w:p>
    <w:p w14:paraId="410FF0C1" w14:textId="209E11EB" w:rsidR="0021390C" w:rsidRDefault="00662517" w:rsidP="00662517">
      <w:pPr>
        <w:pStyle w:val="4"/>
      </w:pPr>
      <w:r w:rsidRPr="00662517">
        <w:rPr>
          <w:rFonts w:hint="eastAsia"/>
        </w:rPr>
        <w:t>常见操作</w:t>
      </w:r>
    </w:p>
    <w:p w14:paraId="7F5E9DFB" w14:textId="4A892F24" w:rsidR="004066EE" w:rsidRPr="008703A7" w:rsidRDefault="004066EE" w:rsidP="00C05B34">
      <w:r w:rsidRPr="004066EE">
        <w:t>如需在模拟器中执行常见操作，请使用右侧的面板（如</w:t>
      </w:r>
      <w:r w:rsidR="00A7028D">
        <w:fldChar w:fldCharType="begin"/>
      </w:r>
      <w:r w:rsidR="00A7028D">
        <w:instrText xml:space="preserve"> REF _Ref97729832 \h </w:instrText>
      </w:r>
      <w:r w:rsidR="00A7028D">
        <w:fldChar w:fldCharType="separate"/>
      </w:r>
      <w:r w:rsidR="00A7028D">
        <w:rPr>
          <w:rFonts w:hint="eastAsia"/>
        </w:rPr>
        <w:t>表</w:t>
      </w:r>
      <w:r w:rsidR="00A7028D">
        <w:rPr>
          <w:rFonts w:hint="eastAsia"/>
        </w:rPr>
        <w:t xml:space="preserve"> </w:t>
      </w:r>
      <w:r w:rsidR="00A7028D">
        <w:rPr>
          <w:noProof/>
        </w:rPr>
        <w:t>2</w:t>
      </w:r>
      <w:r w:rsidR="00A7028D">
        <w:noBreakHyphen/>
      </w:r>
      <w:r w:rsidR="00A7028D">
        <w:rPr>
          <w:noProof/>
        </w:rPr>
        <w:t>2</w:t>
      </w:r>
      <w:r w:rsidR="00A7028D">
        <w:fldChar w:fldCharType="end"/>
      </w:r>
      <w:r w:rsidRPr="004066EE">
        <w:t>所述）。可以在模拟器中使用键盘快捷键执行很多常见操作。</w:t>
      </w:r>
      <w:r w:rsidRPr="004066EE">
        <w:t xml:space="preserve"> </w:t>
      </w:r>
      <w:r w:rsidRPr="004066EE">
        <w:t>如需查看模拟器中快捷键的完整列表，请按</w:t>
      </w:r>
      <w:r w:rsidRPr="004066EE">
        <w:t xml:space="preserve"> F1 </w:t>
      </w:r>
      <w:r w:rsidRPr="004066EE">
        <w:t>键，在</w:t>
      </w:r>
      <w:r w:rsidRPr="004066EE">
        <w:t> </w:t>
      </w:r>
      <w:r w:rsidR="00717976">
        <w:rPr>
          <w:rFonts w:hint="eastAsia"/>
        </w:rPr>
        <w:t>“</w:t>
      </w:r>
      <w:r w:rsidRPr="00717976">
        <w:t>Extended controls</w:t>
      </w:r>
      <w:r w:rsidR="00717976">
        <w:rPr>
          <w:rFonts w:hint="eastAsia"/>
        </w:rPr>
        <w:t>”</w:t>
      </w:r>
      <w:r w:rsidRPr="004066EE">
        <w:t>窗口中打开</w:t>
      </w:r>
      <w:r w:rsidR="00717976">
        <w:rPr>
          <w:rFonts w:hint="eastAsia"/>
        </w:rPr>
        <w:t>“</w:t>
      </w:r>
      <w:r w:rsidRPr="004066EE">
        <w:t>Help</w:t>
      </w:r>
      <w:r w:rsidR="00717976">
        <w:rPr>
          <w:rFonts w:hint="eastAsia"/>
        </w:rPr>
        <w:t>”</w:t>
      </w:r>
      <w:r w:rsidRPr="004066EE">
        <w:t>窗格。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6"/>
        <w:gridCol w:w="567"/>
        <w:gridCol w:w="7087"/>
      </w:tblGrid>
      <w:tr w:rsidR="004066EE" w14:paraId="4AE19D88" w14:textId="77777777" w:rsidTr="00887DBB">
        <w:trPr>
          <w:trHeight w:val="227"/>
        </w:trPr>
        <w:tc>
          <w:tcPr>
            <w:tcW w:w="907" w:type="pct"/>
            <w:vAlign w:val="center"/>
            <w:hideMark/>
          </w:tcPr>
          <w:p w14:paraId="6BDFA64F" w14:textId="77777777" w:rsidR="004066EE" w:rsidRPr="004066EE" w:rsidRDefault="004066EE" w:rsidP="004066EE">
            <w:pPr>
              <w:pStyle w:val="a9"/>
            </w:pPr>
            <w:r w:rsidRPr="004066EE">
              <w:t>功能</w:t>
            </w:r>
          </w:p>
        </w:tc>
        <w:tc>
          <w:tcPr>
            <w:tcW w:w="303" w:type="pct"/>
          </w:tcPr>
          <w:p w14:paraId="3B91843E" w14:textId="7004683C" w:rsidR="004066EE" w:rsidRPr="004066EE" w:rsidRDefault="004066EE" w:rsidP="004066EE">
            <w:pPr>
              <w:pStyle w:val="a9"/>
            </w:pPr>
            <w:r w:rsidRPr="004066EE">
              <w:t>图标</w:t>
            </w:r>
          </w:p>
        </w:tc>
        <w:tc>
          <w:tcPr>
            <w:tcW w:w="3790" w:type="pct"/>
            <w:vAlign w:val="center"/>
            <w:hideMark/>
          </w:tcPr>
          <w:p w14:paraId="7DFC15EA" w14:textId="68E8870A" w:rsidR="004066EE" w:rsidRPr="004066EE" w:rsidRDefault="004066EE" w:rsidP="004066EE">
            <w:pPr>
              <w:pStyle w:val="a9"/>
            </w:pPr>
            <w:r w:rsidRPr="004066EE">
              <w:t>说明</w:t>
            </w:r>
          </w:p>
        </w:tc>
      </w:tr>
      <w:tr w:rsidR="004066EE" w14:paraId="6A51D894" w14:textId="77777777" w:rsidTr="00887DBB">
        <w:tc>
          <w:tcPr>
            <w:tcW w:w="907" w:type="pct"/>
            <w:hideMark/>
          </w:tcPr>
          <w:p w14:paraId="4C65370F" w14:textId="37593F1B" w:rsidR="004066EE" w:rsidRPr="004066EE" w:rsidRDefault="004066EE" w:rsidP="002079FE">
            <w:pPr>
              <w:pStyle w:val="aa"/>
            </w:pPr>
            <w:r w:rsidRPr="004066EE">
              <w:t>Close</w:t>
            </w:r>
          </w:p>
        </w:tc>
        <w:tc>
          <w:tcPr>
            <w:tcW w:w="303" w:type="pct"/>
          </w:tcPr>
          <w:p w14:paraId="6A102684" w14:textId="75D6BED4" w:rsidR="004066EE" w:rsidRPr="004066EE" w:rsidRDefault="004066EE" w:rsidP="002079FE">
            <w:pPr>
              <w:pStyle w:val="aa"/>
            </w:pPr>
            <w:r w:rsidRPr="004066EE">
              <w:rPr>
                <w:noProof/>
              </w:rPr>
              <w:drawing>
                <wp:inline distT="0" distB="0" distL="0" distR="0" wp14:anchorId="4A63CAEB" wp14:editId="716C759B">
                  <wp:extent cx="164715" cy="129654"/>
                  <wp:effectExtent l="0" t="0" r="6985" b="3810"/>
                  <wp:docPr id="57" name="图片 57" descr="“Close”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se”图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597" cy="133497"/>
                          </a:xfrm>
                          <a:prstGeom prst="rect">
                            <a:avLst/>
                          </a:prstGeom>
                          <a:noFill/>
                          <a:ln>
                            <a:noFill/>
                          </a:ln>
                        </pic:spPr>
                      </pic:pic>
                    </a:graphicData>
                  </a:graphic>
                </wp:inline>
              </w:drawing>
            </w:r>
          </w:p>
        </w:tc>
        <w:tc>
          <w:tcPr>
            <w:tcW w:w="3790" w:type="pct"/>
            <w:hideMark/>
          </w:tcPr>
          <w:p w14:paraId="61FE0D51" w14:textId="588B10CB" w:rsidR="004066EE" w:rsidRPr="004066EE" w:rsidRDefault="004066EE" w:rsidP="002079FE">
            <w:pPr>
              <w:pStyle w:val="aa"/>
            </w:pPr>
            <w:r w:rsidRPr="004066EE">
              <w:t>关闭模拟器。</w:t>
            </w:r>
          </w:p>
        </w:tc>
      </w:tr>
      <w:tr w:rsidR="004066EE" w14:paraId="10BE67CC" w14:textId="77777777" w:rsidTr="00887DBB">
        <w:tc>
          <w:tcPr>
            <w:tcW w:w="907" w:type="pct"/>
            <w:hideMark/>
          </w:tcPr>
          <w:p w14:paraId="60EEA524" w14:textId="45812FFA" w:rsidR="004066EE" w:rsidRPr="004066EE" w:rsidRDefault="004066EE" w:rsidP="002079FE">
            <w:pPr>
              <w:pStyle w:val="aa"/>
            </w:pPr>
            <w:r w:rsidRPr="004066EE">
              <w:t>Minimiz</w:t>
            </w:r>
          </w:p>
        </w:tc>
        <w:tc>
          <w:tcPr>
            <w:tcW w:w="303" w:type="pct"/>
          </w:tcPr>
          <w:p w14:paraId="5F78B8EF" w14:textId="081A61A4" w:rsidR="004066EE" w:rsidRPr="004066EE" w:rsidRDefault="004066EE" w:rsidP="002079FE">
            <w:pPr>
              <w:pStyle w:val="aa"/>
            </w:pPr>
            <w:r w:rsidRPr="004066EE">
              <w:rPr>
                <w:noProof/>
              </w:rPr>
              <w:drawing>
                <wp:inline distT="0" distB="0" distL="0" distR="0" wp14:anchorId="77207F8E" wp14:editId="34CA6685">
                  <wp:extent cx="200571" cy="102358"/>
                  <wp:effectExtent l="0" t="0" r="9525" b="0"/>
                  <wp:docPr id="56" name="图片 56" descr="“Minimize”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nimize”图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694" cy="111607"/>
                          </a:xfrm>
                          <a:prstGeom prst="rect">
                            <a:avLst/>
                          </a:prstGeom>
                          <a:noFill/>
                          <a:ln>
                            <a:noFill/>
                          </a:ln>
                        </pic:spPr>
                      </pic:pic>
                    </a:graphicData>
                  </a:graphic>
                </wp:inline>
              </w:drawing>
            </w:r>
          </w:p>
        </w:tc>
        <w:tc>
          <w:tcPr>
            <w:tcW w:w="3790" w:type="pct"/>
            <w:hideMark/>
          </w:tcPr>
          <w:p w14:paraId="3E424E30" w14:textId="08A28FF1" w:rsidR="004066EE" w:rsidRPr="004066EE" w:rsidRDefault="004066EE" w:rsidP="002079FE">
            <w:pPr>
              <w:pStyle w:val="aa"/>
            </w:pPr>
            <w:r w:rsidRPr="004066EE">
              <w:t>最小化模拟器窗口。</w:t>
            </w:r>
          </w:p>
        </w:tc>
      </w:tr>
      <w:tr w:rsidR="004066EE" w14:paraId="0658DBA2" w14:textId="77777777" w:rsidTr="00887DBB">
        <w:tc>
          <w:tcPr>
            <w:tcW w:w="907" w:type="pct"/>
            <w:hideMark/>
          </w:tcPr>
          <w:p w14:paraId="73A0C736" w14:textId="77777777" w:rsidR="004066EE" w:rsidRPr="004066EE" w:rsidRDefault="004066EE" w:rsidP="002079FE">
            <w:pPr>
              <w:pStyle w:val="aa"/>
            </w:pPr>
            <w:r w:rsidRPr="004066EE">
              <w:t>Resize</w:t>
            </w:r>
          </w:p>
        </w:tc>
        <w:tc>
          <w:tcPr>
            <w:tcW w:w="303" w:type="pct"/>
          </w:tcPr>
          <w:p w14:paraId="17E3698E" w14:textId="77777777" w:rsidR="004066EE" w:rsidRPr="004066EE" w:rsidRDefault="004066EE" w:rsidP="002079FE">
            <w:pPr>
              <w:pStyle w:val="aa"/>
            </w:pPr>
          </w:p>
        </w:tc>
        <w:tc>
          <w:tcPr>
            <w:tcW w:w="3790" w:type="pct"/>
            <w:hideMark/>
          </w:tcPr>
          <w:p w14:paraId="7A07551B" w14:textId="355BA55B" w:rsidR="004066EE" w:rsidRPr="004066EE" w:rsidRDefault="004066EE" w:rsidP="002079FE">
            <w:pPr>
              <w:pStyle w:val="aa"/>
            </w:pPr>
            <w:r w:rsidRPr="004066EE">
              <w:t>像调整任何其他操作系统窗口一样调整模拟器的大小。模拟器将保持适合您设备的宽高比。</w:t>
            </w:r>
          </w:p>
        </w:tc>
      </w:tr>
      <w:tr w:rsidR="004066EE" w14:paraId="5DAAEF82" w14:textId="77777777" w:rsidTr="00887DBB">
        <w:tc>
          <w:tcPr>
            <w:tcW w:w="907" w:type="pct"/>
            <w:hideMark/>
          </w:tcPr>
          <w:p w14:paraId="19EE7BD8" w14:textId="242B45AC" w:rsidR="004066EE" w:rsidRPr="004066EE" w:rsidRDefault="004066EE" w:rsidP="002079FE">
            <w:pPr>
              <w:pStyle w:val="aa"/>
            </w:pPr>
            <w:r w:rsidRPr="004066EE">
              <w:t>Power</w:t>
            </w:r>
          </w:p>
        </w:tc>
        <w:tc>
          <w:tcPr>
            <w:tcW w:w="303" w:type="pct"/>
          </w:tcPr>
          <w:p w14:paraId="002EA6CE" w14:textId="2B1C8CD6" w:rsidR="004066EE" w:rsidRPr="004066EE" w:rsidRDefault="004066EE" w:rsidP="002079FE">
            <w:pPr>
              <w:pStyle w:val="aa"/>
            </w:pPr>
            <w:r w:rsidRPr="004066EE">
              <w:rPr>
                <w:noProof/>
              </w:rPr>
              <w:drawing>
                <wp:inline distT="0" distB="0" distL="0" distR="0" wp14:anchorId="0153ADCF" wp14:editId="023F9D4B">
                  <wp:extent cx="177420" cy="150716"/>
                  <wp:effectExtent l="0" t="0" r="0" b="1905"/>
                  <wp:docPr id="55" name="图片 55" descr="“Power”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wer”图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647" cy="158554"/>
                          </a:xfrm>
                          <a:prstGeom prst="rect">
                            <a:avLst/>
                          </a:prstGeom>
                          <a:noFill/>
                          <a:ln>
                            <a:noFill/>
                          </a:ln>
                        </pic:spPr>
                      </pic:pic>
                    </a:graphicData>
                  </a:graphic>
                </wp:inline>
              </w:drawing>
            </w:r>
          </w:p>
        </w:tc>
        <w:tc>
          <w:tcPr>
            <w:tcW w:w="3790" w:type="pct"/>
            <w:hideMark/>
          </w:tcPr>
          <w:p w14:paraId="6D11C477" w14:textId="0A5529BB" w:rsidR="004066EE" w:rsidRPr="004066EE" w:rsidRDefault="004066EE" w:rsidP="002079FE">
            <w:pPr>
              <w:pStyle w:val="aa"/>
            </w:pPr>
            <w:r w:rsidRPr="004066EE">
              <w:t>点击即可开启或关闭屏幕。</w:t>
            </w:r>
            <w:r w:rsidRPr="004066EE">
              <w:br/>
            </w:r>
            <w:r w:rsidRPr="004066EE">
              <w:lastRenderedPageBreak/>
              <w:t>点击并按住即可开启或关闭设备。</w:t>
            </w:r>
          </w:p>
        </w:tc>
      </w:tr>
      <w:tr w:rsidR="004066EE" w14:paraId="3D822681" w14:textId="77777777" w:rsidTr="00887DBB">
        <w:tc>
          <w:tcPr>
            <w:tcW w:w="907" w:type="pct"/>
            <w:hideMark/>
          </w:tcPr>
          <w:p w14:paraId="01B325D2" w14:textId="42A14247" w:rsidR="004066EE" w:rsidRPr="004066EE" w:rsidRDefault="004066EE" w:rsidP="002079FE">
            <w:pPr>
              <w:pStyle w:val="aa"/>
            </w:pPr>
            <w:r w:rsidRPr="004066EE">
              <w:lastRenderedPageBreak/>
              <w:t>Volume up</w:t>
            </w:r>
          </w:p>
        </w:tc>
        <w:tc>
          <w:tcPr>
            <w:tcW w:w="303" w:type="pct"/>
          </w:tcPr>
          <w:p w14:paraId="6187C612" w14:textId="3D529ED3" w:rsidR="004066EE" w:rsidRPr="004066EE" w:rsidRDefault="004066EE" w:rsidP="002079FE">
            <w:pPr>
              <w:pStyle w:val="aa"/>
            </w:pPr>
            <w:r w:rsidRPr="004066EE">
              <w:rPr>
                <w:noProof/>
              </w:rPr>
              <w:drawing>
                <wp:inline distT="0" distB="0" distL="0" distR="0" wp14:anchorId="25A3D20E" wp14:editId="7694C288">
                  <wp:extent cx="170514" cy="156949"/>
                  <wp:effectExtent l="0" t="0" r="1270" b="0"/>
                  <wp:docPr id="54" name="图片 54" descr="“Volume Up”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olume Up”图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697" cy="166322"/>
                          </a:xfrm>
                          <a:prstGeom prst="rect">
                            <a:avLst/>
                          </a:prstGeom>
                          <a:noFill/>
                          <a:ln>
                            <a:noFill/>
                          </a:ln>
                        </pic:spPr>
                      </pic:pic>
                    </a:graphicData>
                  </a:graphic>
                </wp:inline>
              </w:drawing>
            </w:r>
          </w:p>
        </w:tc>
        <w:tc>
          <w:tcPr>
            <w:tcW w:w="3790" w:type="pct"/>
            <w:hideMark/>
          </w:tcPr>
          <w:p w14:paraId="50BEA9BA" w14:textId="18C1E556" w:rsidR="004066EE" w:rsidRPr="004066EE" w:rsidRDefault="004066EE" w:rsidP="002079FE">
            <w:pPr>
              <w:pStyle w:val="aa"/>
            </w:pPr>
            <w:r w:rsidRPr="004066EE">
              <w:t>点击即可显示一个滑块控件并将音量调高。再次点击即可进一步调高音量，也可以使用滑块控件调整音量。</w:t>
            </w:r>
          </w:p>
        </w:tc>
      </w:tr>
      <w:tr w:rsidR="004066EE" w14:paraId="50A7ADFC" w14:textId="77777777" w:rsidTr="00887DBB">
        <w:tc>
          <w:tcPr>
            <w:tcW w:w="907" w:type="pct"/>
            <w:hideMark/>
          </w:tcPr>
          <w:p w14:paraId="450BFCDA" w14:textId="19709E5E" w:rsidR="004066EE" w:rsidRPr="004066EE" w:rsidRDefault="004066EE" w:rsidP="002079FE">
            <w:pPr>
              <w:pStyle w:val="aa"/>
            </w:pPr>
            <w:r w:rsidRPr="004066EE">
              <w:t>Volume down</w:t>
            </w:r>
          </w:p>
        </w:tc>
        <w:tc>
          <w:tcPr>
            <w:tcW w:w="303" w:type="pct"/>
          </w:tcPr>
          <w:p w14:paraId="4A4549F8" w14:textId="25A5EF1D" w:rsidR="004066EE" w:rsidRPr="004066EE" w:rsidRDefault="002079FE" w:rsidP="002079FE">
            <w:pPr>
              <w:pStyle w:val="aa"/>
            </w:pPr>
            <w:r w:rsidRPr="004066EE">
              <w:rPr>
                <w:noProof/>
              </w:rPr>
              <w:drawing>
                <wp:inline distT="0" distB="0" distL="0" distR="0" wp14:anchorId="69D2EE38" wp14:editId="1CEF0A73">
                  <wp:extent cx="184245" cy="154558"/>
                  <wp:effectExtent l="0" t="0" r="6350" b="0"/>
                  <wp:docPr id="53" name="图片 53" descr="“Volume Down”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olume Down”图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254" cy="158760"/>
                          </a:xfrm>
                          <a:prstGeom prst="rect">
                            <a:avLst/>
                          </a:prstGeom>
                          <a:noFill/>
                          <a:ln>
                            <a:noFill/>
                          </a:ln>
                        </pic:spPr>
                      </pic:pic>
                    </a:graphicData>
                  </a:graphic>
                </wp:inline>
              </w:drawing>
            </w:r>
          </w:p>
        </w:tc>
        <w:tc>
          <w:tcPr>
            <w:tcW w:w="3790" w:type="pct"/>
            <w:hideMark/>
          </w:tcPr>
          <w:p w14:paraId="77F016CD" w14:textId="30C680BB" w:rsidR="004066EE" w:rsidRPr="004066EE" w:rsidRDefault="004066EE" w:rsidP="002079FE">
            <w:pPr>
              <w:pStyle w:val="aa"/>
            </w:pPr>
            <w:r w:rsidRPr="004066EE">
              <w:t>点击即可显示一个滑块控件并将音量调低。再次点击即可进一步调低音量，也可以使用滑块控件调整音量。</w:t>
            </w:r>
          </w:p>
        </w:tc>
      </w:tr>
      <w:tr w:rsidR="004066EE" w14:paraId="0C74075A" w14:textId="77777777" w:rsidTr="00887DBB">
        <w:tc>
          <w:tcPr>
            <w:tcW w:w="907" w:type="pct"/>
            <w:hideMark/>
          </w:tcPr>
          <w:p w14:paraId="4BCA6B99" w14:textId="7D62C2B0" w:rsidR="004066EE" w:rsidRPr="004066EE" w:rsidRDefault="004066EE" w:rsidP="002079FE">
            <w:pPr>
              <w:pStyle w:val="aa"/>
            </w:pPr>
            <w:r w:rsidRPr="004066EE">
              <w:t>Rotate left</w:t>
            </w:r>
          </w:p>
        </w:tc>
        <w:tc>
          <w:tcPr>
            <w:tcW w:w="303" w:type="pct"/>
          </w:tcPr>
          <w:p w14:paraId="56B18F27" w14:textId="5E783D52" w:rsidR="004066EE" w:rsidRPr="004066EE" w:rsidRDefault="002079FE" w:rsidP="002079FE">
            <w:pPr>
              <w:pStyle w:val="aa"/>
            </w:pPr>
            <w:r w:rsidRPr="004066EE">
              <w:rPr>
                <w:noProof/>
              </w:rPr>
              <w:drawing>
                <wp:inline distT="0" distB="0" distL="0" distR="0" wp14:anchorId="45D55FC4" wp14:editId="76DF523E">
                  <wp:extent cx="190660" cy="197892"/>
                  <wp:effectExtent l="0" t="0" r="0" b="0"/>
                  <wp:docPr id="52" name="图片 52" descr="“Rotate Left”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tate Left”图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332" cy="205855"/>
                          </a:xfrm>
                          <a:prstGeom prst="rect">
                            <a:avLst/>
                          </a:prstGeom>
                          <a:noFill/>
                          <a:ln>
                            <a:noFill/>
                          </a:ln>
                        </pic:spPr>
                      </pic:pic>
                    </a:graphicData>
                  </a:graphic>
                </wp:inline>
              </w:drawing>
            </w:r>
          </w:p>
        </w:tc>
        <w:tc>
          <w:tcPr>
            <w:tcW w:w="3790" w:type="pct"/>
            <w:hideMark/>
          </w:tcPr>
          <w:p w14:paraId="2F8E9843" w14:textId="5F33863C" w:rsidR="004066EE" w:rsidRPr="004066EE" w:rsidRDefault="004066EE" w:rsidP="002079FE">
            <w:pPr>
              <w:pStyle w:val="aa"/>
            </w:pPr>
            <w:r w:rsidRPr="004066EE">
              <w:t>将设备逆时针旋转</w:t>
            </w:r>
            <w:r w:rsidRPr="004066EE">
              <w:t xml:space="preserve"> 90 </w:t>
            </w:r>
            <w:r w:rsidRPr="004066EE">
              <w:t>度。</w:t>
            </w:r>
          </w:p>
        </w:tc>
      </w:tr>
      <w:tr w:rsidR="004066EE" w14:paraId="1780A022" w14:textId="77777777" w:rsidTr="00887DBB">
        <w:tc>
          <w:tcPr>
            <w:tcW w:w="907" w:type="pct"/>
            <w:hideMark/>
          </w:tcPr>
          <w:p w14:paraId="5A4AC656" w14:textId="7091CDA6" w:rsidR="004066EE" w:rsidRPr="004066EE" w:rsidRDefault="004066EE" w:rsidP="002079FE">
            <w:pPr>
              <w:pStyle w:val="aa"/>
            </w:pPr>
            <w:r w:rsidRPr="004066EE">
              <w:t>Rotate right</w:t>
            </w:r>
          </w:p>
        </w:tc>
        <w:tc>
          <w:tcPr>
            <w:tcW w:w="303" w:type="pct"/>
          </w:tcPr>
          <w:p w14:paraId="0F6B58F9" w14:textId="5B7DE23D" w:rsidR="004066EE" w:rsidRPr="004066EE" w:rsidRDefault="002079FE" w:rsidP="002079FE">
            <w:pPr>
              <w:pStyle w:val="aa"/>
            </w:pPr>
            <w:r w:rsidRPr="004066EE">
              <w:rPr>
                <w:noProof/>
              </w:rPr>
              <w:drawing>
                <wp:inline distT="0" distB="0" distL="0" distR="0" wp14:anchorId="075D1C59" wp14:editId="337104AE">
                  <wp:extent cx="197893" cy="197893"/>
                  <wp:effectExtent l="0" t="0" r="0" b="0"/>
                  <wp:docPr id="51" name="图片 51" descr="“Rotate Right”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tate Right”图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005" cy="200005"/>
                          </a:xfrm>
                          <a:prstGeom prst="rect">
                            <a:avLst/>
                          </a:prstGeom>
                          <a:noFill/>
                          <a:ln>
                            <a:noFill/>
                          </a:ln>
                        </pic:spPr>
                      </pic:pic>
                    </a:graphicData>
                  </a:graphic>
                </wp:inline>
              </w:drawing>
            </w:r>
          </w:p>
        </w:tc>
        <w:tc>
          <w:tcPr>
            <w:tcW w:w="3790" w:type="pct"/>
            <w:hideMark/>
          </w:tcPr>
          <w:p w14:paraId="01A7A564" w14:textId="74CD9F76" w:rsidR="004066EE" w:rsidRPr="004066EE" w:rsidRDefault="004066EE" w:rsidP="002079FE">
            <w:pPr>
              <w:pStyle w:val="aa"/>
            </w:pPr>
            <w:r w:rsidRPr="004066EE">
              <w:t>将设备顺时针旋转</w:t>
            </w:r>
            <w:r w:rsidRPr="004066EE">
              <w:t xml:space="preserve"> 90 </w:t>
            </w:r>
            <w:r w:rsidRPr="004066EE">
              <w:t>度。</w:t>
            </w:r>
          </w:p>
        </w:tc>
      </w:tr>
      <w:tr w:rsidR="004066EE" w14:paraId="5F25B9E8" w14:textId="77777777" w:rsidTr="00887DBB">
        <w:tc>
          <w:tcPr>
            <w:tcW w:w="907" w:type="pct"/>
            <w:hideMark/>
          </w:tcPr>
          <w:p w14:paraId="3C8BF1AC" w14:textId="35FD6939" w:rsidR="004066EE" w:rsidRPr="004066EE" w:rsidRDefault="004066EE" w:rsidP="002079FE">
            <w:pPr>
              <w:pStyle w:val="aa"/>
            </w:pPr>
            <w:r w:rsidRPr="004066EE">
              <w:t>Take screenshot</w:t>
            </w:r>
          </w:p>
        </w:tc>
        <w:tc>
          <w:tcPr>
            <w:tcW w:w="303" w:type="pct"/>
          </w:tcPr>
          <w:p w14:paraId="6BB1D5A2" w14:textId="5E3B0371" w:rsidR="004066EE" w:rsidRPr="004066EE" w:rsidRDefault="002079FE" w:rsidP="002079FE">
            <w:pPr>
              <w:pStyle w:val="aa"/>
            </w:pPr>
            <w:r w:rsidRPr="004066EE">
              <w:rPr>
                <w:noProof/>
              </w:rPr>
              <w:drawing>
                <wp:inline distT="0" distB="0" distL="0" distR="0" wp14:anchorId="18FFE3CA" wp14:editId="56E8A48C">
                  <wp:extent cx="156949" cy="143592"/>
                  <wp:effectExtent l="0" t="0" r="0" b="8890"/>
                  <wp:docPr id="47" name="图片 47" descr="“Take Screenshot”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ke Screenshot”图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941" cy="149989"/>
                          </a:xfrm>
                          <a:prstGeom prst="rect">
                            <a:avLst/>
                          </a:prstGeom>
                          <a:noFill/>
                          <a:ln>
                            <a:noFill/>
                          </a:ln>
                        </pic:spPr>
                      </pic:pic>
                    </a:graphicData>
                  </a:graphic>
                </wp:inline>
              </w:drawing>
            </w:r>
          </w:p>
        </w:tc>
        <w:tc>
          <w:tcPr>
            <w:tcW w:w="3790" w:type="pct"/>
            <w:hideMark/>
          </w:tcPr>
          <w:p w14:paraId="5FC3371A" w14:textId="0A512BEF" w:rsidR="004066EE" w:rsidRPr="004066EE" w:rsidRDefault="004066EE" w:rsidP="002079FE">
            <w:pPr>
              <w:pStyle w:val="aa"/>
            </w:pPr>
            <w:r w:rsidRPr="004066EE">
              <w:t>点击即可对设备进行屏幕截图。</w:t>
            </w:r>
          </w:p>
        </w:tc>
      </w:tr>
      <w:tr w:rsidR="004066EE" w14:paraId="394740BF" w14:textId="77777777" w:rsidTr="00887DBB">
        <w:tc>
          <w:tcPr>
            <w:tcW w:w="907" w:type="pct"/>
            <w:hideMark/>
          </w:tcPr>
          <w:p w14:paraId="4559F4D7" w14:textId="36BF5540" w:rsidR="004066EE" w:rsidRPr="004066EE" w:rsidRDefault="004066EE" w:rsidP="002079FE">
            <w:pPr>
              <w:pStyle w:val="aa"/>
            </w:pPr>
            <w:r w:rsidRPr="004066EE">
              <w:t>Enter zoom mode</w:t>
            </w:r>
          </w:p>
        </w:tc>
        <w:tc>
          <w:tcPr>
            <w:tcW w:w="303" w:type="pct"/>
          </w:tcPr>
          <w:p w14:paraId="40B7D8DB" w14:textId="0DFC97BB" w:rsidR="004066EE" w:rsidRPr="004066EE" w:rsidRDefault="009A66DE" w:rsidP="002079FE">
            <w:pPr>
              <w:pStyle w:val="aa"/>
            </w:pPr>
            <w:r w:rsidRPr="004066EE">
              <w:rPr>
                <w:noProof/>
              </w:rPr>
              <w:drawing>
                <wp:inline distT="0" distB="0" distL="0" distR="0" wp14:anchorId="2E5593BD" wp14:editId="740ED75F">
                  <wp:extent cx="190331" cy="184245"/>
                  <wp:effectExtent l="0" t="0" r="635" b="6350"/>
                  <wp:docPr id="44" name="图片 44" descr="“Enter Zoom Mode”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er Zoom Mode”图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3123" cy="186948"/>
                          </a:xfrm>
                          <a:prstGeom prst="rect">
                            <a:avLst/>
                          </a:prstGeom>
                          <a:noFill/>
                          <a:ln>
                            <a:noFill/>
                          </a:ln>
                        </pic:spPr>
                      </pic:pic>
                    </a:graphicData>
                  </a:graphic>
                </wp:inline>
              </w:drawing>
            </w:r>
          </w:p>
        </w:tc>
        <w:tc>
          <w:tcPr>
            <w:tcW w:w="3790" w:type="pct"/>
            <w:hideMark/>
          </w:tcPr>
          <w:p w14:paraId="2712A3BD" w14:textId="205D9207" w:rsidR="004066EE" w:rsidRPr="004066EE" w:rsidRDefault="004066EE" w:rsidP="002079FE">
            <w:pPr>
              <w:pStyle w:val="aa"/>
            </w:pPr>
            <w:r w:rsidRPr="004066EE">
              <w:t>点击即可使光标变为缩放图标。如需退出缩放模式，再次点击该按钮即可。</w:t>
            </w:r>
          </w:p>
          <w:p w14:paraId="11205604" w14:textId="77777777" w:rsidR="004066EE" w:rsidRPr="004066EE" w:rsidRDefault="004066EE" w:rsidP="002079FE">
            <w:pPr>
              <w:pStyle w:val="aa"/>
            </w:pPr>
            <w:r w:rsidRPr="004066EE">
              <w:t>在缩放模式下放大和缩小：</w:t>
            </w:r>
          </w:p>
          <w:p w14:paraId="20908E74" w14:textId="77777777" w:rsidR="004066EE" w:rsidRPr="004066EE" w:rsidRDefault="004066EE" w:rsidP="00091ACB">
            <w:pPr>
              <w:pStyle w:val="20"/>
            </w:pPr>
            <w:r w:rsidRPr="004066EE">
              <w:t>左键点击屏幕即可放大</w:t>
            </w:r>
            <w:r w:rsidRPr="004066EE">
              <w:t xml:space="preserve"> 25%</w:t>
            </w:r>
            <w:r w:rsidRPr="004066EE">
              <w:t>，最多可放大至虚拟设备屏幕分辨率的两倍左右。</w:t>
            </w:r>
          </w:p>
          <w:p w14:paraId="64B5B80D" w14:textId="77777777" w:rsidR="004066EE" w:rsidRPr="004066EE" w:rsidRDefault="004066EE" w:rsidP="00091ACB">
            <w:pPr>
              <w:pStyle w:val="20"/>
            </w:pPr>
            <w:r w:rsidRPr="004066EE">
              <w:t>右键点击即可缩小。</w:t>
            </w:r>
          </w:p>
          <w:p w14:paraId="2A62C89B" w14:textId="77777777" w:rsidR="004066EE" w:rsidRPr="004066EE" w:rsidRDefault="004066EE" w:rsidP="00091ACB">
            <w:pPr>
              <w:pStyle w:val="20"/>
            </w:pPr>
            <w:r w:rsidRPr="004066EE">
              <w:t>左键点击并拖动即可选择要放大的方形区域。</w:t>
            </w:r>
          </w:p>
          <w:p w14:paraId="2AB69BC8" w14:textId="77777777" w:rsidR="004066EE" w:rsidRPr="004066EE" w:rsidRDefault="004066EE" w:rsidP="00091ACB">
            <w:pPr>
              <w:pStyle w:val="20"/>
            </w:pPr>
            <w:r w:rsidRPr="004066EE">
              <w:t>右键点击并拖动选择框即可重置为默认缩放级别。</w:t>
            </w:r>
          </w:p>
          <w:p w14:paraId="3A830759" w14:textId="77777777" w:rsidR="004066EE" w:rsidRPr="004066EE" w:rsidRDefault="004066EE" w:rsidP="002079FE">
            <w:pPr>
              <w:pStyle w:val="aa"/>
            </w:pPr>
            <w:r w:rsidRPr="004066EE">
              <w:t>如需在缩放模式下平移，请在按住</w:t>
            </w:r>
            <w:r w:rsidRPr="004066EE">
              <w:t xml:space="preserve"> Ctrl </w:t>
            </w:r>
            <w:r w:rsidRPr="004066EE">
              <w:t>键（在</w:t>
            </w:r>
            <w:r w:rsidRPr="004066EE">
              <w:t xml:space="preserve"> Mac </w:t>
            </w:r>
            <w:r w:rsidRPr="004066EE">
              <w:t>上，按住</w:t>
            </w:r>
            <w:r w:rsidRPr="004066EE">
              <w:t xml:space="preserve"> Command </w:t>
            </w:r>
            <w:r w:rsidRPr="004066EE">
              <w:t>键）的同时按键盘上的箭头键。</w:t>
            </w:r>
          </w:p>
          <w:p w14:paraId="4FBDA3F1" w14:textId="77777777" w:rsidR="004066EE" w:rsidRPr="004066EE" w:rsidRDefault="004066EE" w:rsidP="002079FE">
            <w:pPr>
              <w:pStyle w:val="aa"/>
            </w:pPr>
            <w:r w:rsidRPr="004066EE">
              <w:t>如需在缩放模式下点按设备屏幕，请在按住</w:t>
            </w:r>
            <w:r w:rsidRPr="004066EE">
              <w:t xml:space="preserve"> Ctrl </w:t>
            </w:r>
            <w:r w:rsidRPr="004066EE">
              <w:t>键的同时点击鼠标（在</w:t>
            </w:r>
            <w:r w:rsidRPr="004066EE">
              <w:t xml:space="preserve"> Mac </w:t>
            </w:r>
            <w:r w:rsidRPr="004066EE">
              <w:t>上，按住</w:t>
            </w:r>
            <w:r w:rsidRPr="004066EE">
              <w:t xml:space="preserve"> Command </w:t>
            </w:r>
            <w:r w:rsidRPr="004066EE">
              <w:t>键的同时点击鼠标）。</w:t>
            </w:r>
          </w:p>
        </w:tc>
      </w:tr>
      <w:tr w:rsidR="004066EE" w14:paraId="25440562" w14:textId="77777777" w:rsidTr="00887DBB">
        <w:tc>
          <w:tcPr>
            <w:tcW w:w="907" w:type="pct"/>
            <w:hideMark/>
          </w:tcPr>
          <w:p w14:paraId="7D8BC450" w14:textId="101BA3ED" w:rsidR="004066EE" w:rsidRPr="004066EE" w:rsidRDefault="004066EE" w:rsidP="002079FE">
            <w:pPr>
              <w:pStyle w:val="aa"/>
            </w:pPr>
            <w:r w:rsidRPr="004066EE">
              <w:t>Back</w:t>
            </w:r>
          </w:p>
        </w:tc>
        <w:tc>
          <w:tcPr>
            <w:tcW w:w="303" w:type="pct"/>
          </w:tcPr>
          <w:p w14:paraId="7378C226" w14:textId="3118EE1C" w:rsidR="004066EE" w:rsidRPr="004066EE" w:rsidRDefault="009A66DE" w:rsidP="002079FE">
            <w:pPr>
              <w:pStyle w:val="aa"/>
            </w:pPr>
            <w:r w:rsidRPr="004066EE">
              <w:rPr>
                <w:noProof/>
              </w:rPr>
              <w:drawing>
                <wp:inline distT="0" distB="0" distL="0" distR="0" wp14:anchorId="24737068" wp14:editId="34EEEF66">
                  <wp:extent cx="160720" cy="170597"/>
                  <wp:effectExtent l="0" t="0" r="0" b="1270"/>
                  <wp:docPr id="43" name="图片 43" descr="“Back”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ck”图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417" cy="175582"/>
                          </a:xfrm>
                          <a:prstGeom prst="rect">
                            <a:avLst/>
                          </a:prstGeom>
                          <a:noFill/>
                          <a:ln>
                            <a:noFill/>
                          </a:ln>
                        </pic:spPr>
                      </pic:pic>
                    </a:graphicData>
                  </a:graphic>
                </wp:inline>
              </w:drawing>
            </w:r>
          </w:p>
        </w:tc>
        <w:tc>
          <w:tcPr>
            <w:tcW w:w="3790" w:type="pct"/>
            <w:hideMark/>
          </w:tcPr>
          <w:p w14:paraId="75F72499" w14:textId="680719E1" w:rsidR="004066EE" w:rsidRPr="004066EE" w:rsidRDefault="004066EE" w:rsidP="002079FE">
            <w:pPr>
              <w:pStyle w:val="aa"/>
            </w:pPr>
            <w:r w:rsidRPr="004066EE">
              <w:t>返回上一个屏幕，或者关闭对话框、选项菜单、</w:t>
            </w:r>
            <w:r w:rsidRPr="004066EE">
              <w:t>“Notifications”</w:t>
            </w:r>
            <w:r w:rsidRPr="004066EE">
              <w:t>面板或屏幕上的键盘。</w:t>
            </w:r>
          </w:p>
        </w:tc>
      </w:tr>
      <w:tr w:rsidR="004066EE" w14:paraId="2326C027" w14:textId="77777777" w:rsidTr="00887DBB">
        <w:tc>
          <w:tcPr>
            <w:tcW w:w="907" w:type="pct"/>
            <w:hideMark/>
          </w:tcPr>
          <w:p w14:paraId="3D8F478F" w14:textId="2CD90011" w:rsidR="004066EE" w:rsidRPr="004066EE" w:rsidRDefault="004066EE" w:rsidP="002079FE">
            <w:pPr>
              <w:pStyle w:val="aa"/>
            </w:pPr>
            <w:r w:rsidRPr="004066EE">
              <w:t>Home</w:t>
            </w:r>
          </w:p>
        </w:tc>
        <w:tc>
          <w:tcPr>
            <w:tcW w:w="303" w:type="pct"/>
          </w:tcPr>
          <w:p w14:paraId="442ED2FE" w14:textId="71F25B57" w:rsidR="004066EE" w:rsidRPr="004066EE" w:rsidRDefault="00887DBB" w:rsidP="002079FE">
            <w:pPr>
              <w:pStyle w:val="aa"/>
            </w:pPr>
            <w:r w:rsidRPr="004066EE">
              <w:rPr>
                <w:noProof/>
              </w:rPr>
              <w:drawing>
                <wp:inline distT="0" distB="0" distL="0" distR="0" wp14:anchorId="79A7071F" wp14:editId="03C4B824">
                  <wp:extent cx="160655" cy="170528"/>
                  <wp:effectExtent l="0" t="0" r="0" b="1270"/>
                  <wp:docPr id="40" name="图片 40" descr="“Home”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图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496" cy="173543"/>
                          </a:xfrm>
                          <a:prstGeom prst="rect">
                            <a:avLst/>
                          </a:prstGeom>
                          <a:noFill/>
                          <a:ln>
                            <a:noFill/>
                          </a:ln>
                        </pic:spPr>
                      </pic:pic>
                    </a:graphicData>
                  </a:graphic>
                </wp:inline>
              </w:drawing>
            </w:r>
          </w:p>
        </w:tc>
        <w:tc>
          <w:tcPr>
            <w:tcW w:w="3790" w:type="pct"/>
            <w:hideMark/>
          </w:tcPr>
          <w:p w14:paraId="3CB91350" w14:textId="7ABD1DD8" w:rsidR="004066EE" w:rsidRPr="004066EE" w:rsidRDefault="004066EE" w:rsidP="002079FE">
            <w:pPr>
              <w:pStyle w:val="aa"/>
            </w:pPr>
            <w:r w:rsidRPr="004066EE">
              <w:t>返回主屏幕。</w:t>
            </w:r>
          </w:p>
        </w:tc>
      </w:tr>
      <w:tr w:rsidR="004066EE" w14:paraId="0896865C" w14:textId="77777777" w:rsidTr="00887DBB">
        <w:tc>
          <w:tcPr>
            <w:tcW w:w="907" w:type="pct"/>
            <w:hideMark/>
          </w:tcPr>
          <w:p w14:paraId="20A654B6" w14:textId="43963D4A" w:rsidR="004066EE" w:rsidRPr="004066EE" w:rsidRDefault="004066EE" w:rsidP="002079FE">
            <w:pPr>
              <w:pStyle w:val="aa"/>
            </w:pPr>
            <w:r w:rsidRPr="004066EE">
              <w:t>Overview</w:t>
            </w:r>
          </w:p>
          <w:p w14:paraId="280C9AF7" w14:textId="77777777" w:rsidR="004066EE" w:rsidRPr="004066EE" w:rsidRDefault="004066EE" w:rsidP="002079FE">
            <w:pPr>
              <w:pStyle w:val="aa"/>
            </w:pPr>
            <w:r w:rsidRPr="004066EE">
              <w:t>(Recent Apps)</w:t>
            </w:r>
          </w:p>
        </w:tc>
        <w:tc>
          <w:tcPr>
            <w:tcW w:w="303" w:type="pct"/>
          </w:tcPr>
          <w:p w14:paraId="511F24F8" w14:textId="3EA4491E" w:rsidR="004066EE" w:rsidRPr="004066EE" w:rsidRDefault="00887DBB" w:rsidP="002079FE">
            <w:pPr>
              <w:pStyle w:val="aa"/>
            </w:pPr>
            <w:r w:rsidRPr="004066EE">
              <w:rPr>
                <w:noProof/>
              </w:rPr>
              <w:drawing>
                <wp:inline distT="0" distB="0" distL="0" distR="0" wp14:anchorId="3F95E65B" wp14:editId="2F173F07">
                  <wp:extent cx="163774" cy="163774"/>
                  <wp:effectExtent l="0" t="0" r="8255" b="8255"/>
                  <wp:docPr id="26" name="图片 26" descr="“Overview”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verview”图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9149" cy="169149"/>
                          </a:xfrm>
                          <a:prstGeom prst="rect">
                            <a:avLst/>
                          </a:prstGeom>
                          <a:noFill/>
                          <a:ln>
                            <a:noFill/>
                          </a:ln>
                        </pic:spPr>
                      </pic:pic>
                    </a:graphicData>
                  </a:graphic>
                </wp:inline>
              </w:drawing>
            </w:r>
          </w:p>
        </w:tc>
        <w:tc>
          <w:tcPr>
            <w:tcW w:w="3790" w:type="pct"/>
            <w:hideMark/>
          </w:tcPr>
          <w:p w14:paraId="06A1CF33" w14:textId="536126ED" w:rsidR="004066EE" w:rsidRPr="004066EE" w:rsidRDefault="004066EE" w:rsidP="002079FE">
            <w:pPr>
              <w:pStyle w:val="aa"/>
            </w:pPr>
            <w:r w:rsidRPr="004066EE">
              <w:t>点按即可打开最近用过的应用的缩略图列表。如需打开某个应用，点按相应缩略图即可。如需从列表中移除某个缩略图，请向左或向右滑动该缩略图。</w:t>
            </w:r>
            <w:r w:rsidRPr="004066EE">
              <w:t xml:space="preserve">Wear OS </w:t>
            </w:r>
            <w:r w:rsidRPr="004066EE">
              <w:t>不支持此按钮。</w:t>
            </w:r>
          </w:p>
        </w:tc>
      </w:tr>
      <w:tr w:rsidR="004066EE" w14:paraId="6F0E4E0C" w14:textId="77777777" w:rsidTr="00887DBB">
        <w:tc>
          <w:tcPr>
            <w:tcW w:w="907" w:type="pct"/>
            <w:hideMark/>
          </w:tcPr>
          <w:p w14:paraId="11AD3F0E" w14:textId="3D9C8BA8" w:rsidR="004066EE" w:rsidRPr="004066EE" w:rsidRDefault="004066EE" w:rsidP="002079FE">
            <w:pPr>
              <w:pStyle w:val="aa"/>
            </w:pPr>
            <w:r w:rsidRPr="004066EE">
              <w:t>Fold</w:t>
            </w:r>
          </w:p>
        </w:tc>
        <w:tc>
          <w:tcPr>
            <w:tcW w:w="303" w:type="pct"/>
          </w:tcPr>
          <w:p w14:paraId="7339C47A" w14:textId="2B655637" w:rsidR="004066EE" w:rsidRPr="004066EE" w:rsidRDefault="00887DBB" w:rsidP="002079FE">
            <w:pPr>
              <w:pStyle w:val="aa"/>
            </w:pPr>
            <w:r w:rsidRPr="004066EE">
              <w:rPr>
                <w:noProof/>
              </w:rPr>
              <w:drawing>
                <wp:inline distT="0" distB="0" distL="0" distR="0" wp14:anchorId="69A93825" wp14:editId="2579390A">
                  <wp:extent cx="174470" cy="150125"/>
                  <wp:effectExtent l="0" t="0" r="0" b="2540"/>
                  <wp:docPr id="24" name="图片 24" descr="“Fold”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ld”图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03" cy="150756"/>
                          </a:xfrm>
                          <a:prstGeom prst="rect">
                            <a:avLst/>
                          </a:prstGeom>
                          <a:noFill/>
                          <a:ln>
                            <a:noFill/>
                          </a:ln>
                        </pic:spPr>
                      </pic:pic>
                    </a:graphicData>
                  </a:graphic>
                </wp:inline>
              </w:drawing>
            </w:r>
          </w:p>
        </w:tc>
        <w:tc>
          <w:tcPr>
            <w:tcW w:w="3790" w:type="pct"/>
            <w:hideMark/>
          </w:tcPr>
          <w:p w14:paraId="3E58C870" w14:textId="32DA13E3" w:rsidR="004066EE" w:rsidRPr="004066EE" w:rsidRDefault="004066EE" w:rsidP="002079FE">
            <w:pPr>
              <w:pStyle w:val="aa"/>
            </w:pPr>
            <w:r w:rsidRPr="004066EE">
              <w:t>对于可折叠设备，折叠设备以显示其较小的屏幕配置。</w:t>
            </w:r>
          </w:p>
        </w:tc>
      </w:tr>
      <w:tr w:rsidR="004066EE" w14:paraId="07F8C1A4" w14:textId="77777777" w:rsidTr="00887DBB">
        <w:tc>
          <w:tcPr>
            <w:tcW w:w="907" w:type="pct"/>
            <w:hideMark/>
          </w:tcPr>
          <w:p w14:paraId="12D508A4" w14:textId="39A67DEE" w:rsidR="004066EE" w:rsidRPr="004066EE" w:rsidRDefault="004066EE" w:rsidP="002079FE">
            <w:pPr>
              <w:pStyle w:val="aa"/>
            </w:pPr>
            <w:r w:rsidRPr="004066EE">
              <w:t>Unfold</w:t>
            </w:r>
          </w:p>
        </w:tc>
        <w:tc>
          <w:tcPr>
            <w:tcW w:w="303" w:type="pct"/>
          </w:tcPr>
          <w:p w14:paraId="73068064" w14:textId="5B00017B" w:rsidR="004066EE" w:rsidRPr="004066EE" w:rsidRDefault="00887DBB" w:rsidP="002079FE">
            <w:pPr>
              <w:pStyle w:val="aa"/>
            </w:pPr>
            <w:r w:rsidRPr="004066EE">
              <w:rPr>
                <w:noProof/>
              </w:rPr>
              <w:drawing>
                <wp:inline distT="0" distB="0" distL="0" distR="0" wp14:anchorId="2A45ABF8" wp14:editId="720B7BE2">
                  <wp:extent cx="166539" cy="143301"/>
                  <wp:effectExtent l="0" t="0" r="5080" b="9525"/>
                  <wp:docPr id="23" name="图片 23" descr="“Unfold”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fold”图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597" cy="149374"/>
                          </a:xfrm>
                          <a:prstGeom prst="rect">
                            <a:avLst/>
                          </a:prstGeom>
                          <a:noFill/>
                          <a:ln>
                            <a:noFill/>
                          </a:ln>
                        </pic:spPr>
                      </pic:pic>
                    </a:graphicData>
                  </a:graphic>
                </wp:inline>
              </w:drawing>
            </w:r>
          </w:p>
        </w:tc>
        <w:tc>
          <w:tcPr>
            <w:tcW w:w="3790" w:type="pct"/>
            <w:hideMark/>
          </w:tcPr>
          <w:p w14:paraId="11B92CCF" w14:textId="0A33746F" w:rsidR="004066EE" w:rsidRPr="004066EE" w:rsidRDefault="004066EE" w:rsidP="002079FE">
            <w:pPr>
              <w:pStyle w:val="aa"/>
            </w:pPr>
            <w:r w:rsidRPr="004066EE">
              <w:t>对于可折叠设备，展开设备以显示其较大的屏幕配置。</w:t>
            </w:r>
          </w:p>
        </w:tc>
      </w:tr>
      <w:tr w:rsidR="004066EE" w14:paraId="0C591E36" w14:textId="77777777" w:rsidTr="00887DBB">
        <w:tc>
          <w:tcPr>
            <w:tcW w:w="907" w:type="pct"/>
            <w:hideMark/>
          </w:tcPr>
          <w:p w14:paraId="6D296C25" w14:textId="77777777" w:rsidR="004066EE" w:rsidRPr="004066EE" w:rsidRDefault="004066EE" w:rsidP="002079FE">
            <w:pPr>
              <w:pStyle w:val="aa"/>
            </w:pPr>
            <w:r w:rsidRPr="004066EE">
              <w:t>菜单</w:t>
            </w:r>
          </w:p>
        </w:tc>
        <w:tc>
          <w:tcPr>
            <w:tcW w:w="303" w:type="pct"/>
          </w:tcPr>
          <w:p w14:paraId="36FDEE5C" w14:textId="77777777" w:rsidR="004066EE" w:rsidRPr="004066EE" w:rsidRDefault="004066EE" w:rsidP="002079FE">
            <w:pPr>
              <w:pStyle w:val="aa"/>
            </w:pPr>
          </w:p>
        </w:tc>
        <w:tc>
          <w:tcPr>
            <w:tcW w:w="3790" w:type="pct"/>
            <w:hideMark/>
          </w:tcPr>
          <w:p w14:paraId="6926B0CA" w14:textId="2669CB63" w:rsidR="004066EE" w:rsidRPr="004066EE" w:rsidRDefault="004066EE" w:rsidP="002079FE">
            <w:pPr>
              <w:pStyle w:val="aa"/>
            </w:pPr>
            <w:r w:rsidRPr="004066EE">
              <w:t>按</w:t>
            </w:r>
            <w:r w:rsidRPr="004066EE">
              <w:t xml:space="preserve"> Ctrl+M</w:t>
            </w:r>
            <w:r w:rsidRPr="004066EE">
              <w:t>即可模拟</w:t>
            </w:r>
            <w:r w:rsidRPr="004066EE">
              <w:t>“Menu”</w:t>
            </w:r>
            <w:r w:rsidRPr="004066EE">
              <w:t>按钮。</w:t>
            </w:r>
          </w:p>
        </w:tc>
      </w:tr>
      <w:tr w:rsidR="004066EE" w14:paraId="7368B844" w14:textId="77777777" w:rsidTr="00887DBB">
        <w:tc>
          <w:tcPr>
            <w:tcW w:w="907" w:type="pct"/>
            <w:hideMark/>
          </w:tcPr>
          <w:p w14:paraId="51E8B583" w14:textId="236136AF" w:rsidR="004066EE" w:rsidRPr="004066EE" w:rsidRDefault="004066EE" w:rsidP="002079FE">
            <w:pPr>
              <w:pStyle w:val="aa"/>
            </w:pPr>
            <w:r w:rsidRPr="004066EE">
              <w:t>More</w:t>
            </w:r>
          </w:p>
        </w:tc>
        <w:tc>
          <w:tcPr>
            <w:tcW w:w="303" w:type="pct"/>
          </w:tcPr>
          <w:p w14:paraId="1F961651" w14:textId="01440290" w:rsidR="004066EE" w:rsidRPr="004066EE" w:rsidRDefault="00887DBB" w:rsidP="002079FE">
            <w:pPr>
              <w:pStyle w:val="aa"/>
            </w:pPr>
            <w:r w:rsidRPr="004066EE">
              <w:rPr>
                <w:noProof/>
              </w:rPr>
              <w:drawing>
                <wp:inline distT="0" distB="0" distL="0" distR="0" wp14:anchorId="29230756" wp14:editId="5E51BD09">
                  <wp:extent cx="211383" cy="95535"/>
                  <wp:effectExtent l="0" t="0" r="0" b="0"/>
                  <wp:docPr id="19" name="图片 19" descr="“More”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re”图标"/>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962" cy="96700"/>
                          </a:xfrm>
                          <a:prstGeom prst="rect">
                            <a:avLst/>
                          </a:prstGeom>
                          <a:noFill/>
                          <a:ln>
                            <a:noFill/>
                          </a:ln>
                        </pic:spPr>
                      </pic:pic>
                    </a:graphicData>
                  </a:graphic>
                </wp:inline>
              </w:drawing>
            </w:r>
          </w:p>
        </w:tc>
        <w:tc>
          <w:tcPr>
            <w:tcW w:w="3790" w:type="pct"/>
            <w:hideMark/>
          </w:tcPr>
          <w:p w14:paraId="67884FC2" w14:textId="46AE1630" w:rsidR="004066EE" w:rsidRPr="004066EE" w:rsidRDefault="004066EE" w:rsidP="002079FE">
            <w:pPr>
              <w:pStyle w:val="aa"/>
            </w:pPr>
            <w:r w:rsidRPr="004066EE">
              <w:t>点击即可访问下一个表中介绍的其他功能和设置。</w:t>
            </w:r>
          </w:p>
        </w:tc>
      </w:tr>
    </w:tbl>
    <w:p w14:paraId="6B22373D" w14:textId="377DF2EE" w:rsidR="00662517" w:rsidRPr="004066EE" w:rsidRDefault="008703A7" w:rsidP="00B30B75">
      <w:pPr>
        <w:pStyle w:val="a5"/>
        <w:rPr>
          <w:lang w:bidi="ar-SA"/>
        </w:rPr>
      </w:pPr>
      <w:bookmarkStart w:id="1" w:name="_Ref97729832"/>
      <w:r>
        <w:rPr>
          <w:rFonts w:hint="eastAsia"/>
        </w:rPr>
        <w:t>表</w:t>
      </w:r>
      <w:r>
        <w:rPr>
          <w:rFonts w:hint="eastAsia"/>
        </w:rPr>
        <w:t xml:space="preserve"> </w:t>
      </w:r>
      <w:r w:rsidR="006C49F5">
        <w:fldChar w:fldCharType="begin"/>
      </w:r>
      <w:r w:rsidR="006C49F5">
        <w:instrText xml:space="preserve"> </w:instrText>
      </w:r>
      <w:r w:rsidR="006C49F5">
        <w:rPr>
          <w:rFonts w:hint="eastAsia"/>
        </w:rPr>
        <w:instrText>STYLEREF 1 \s</w:instrText>
      </w:r>
      <w:r w:rsidR="006C49F5">
        <w:instrText xml:space="preserve"> </w:instrText>
      </w:r>
      <w:r w:rsidR="006C49F5">
        <w:fldChar w:fldCharType="separate"/>
      </w:r>
      <w:r w:rsidR="006C49F5">
        <w:rPr>
          <w:noProof/>
        </w:rPr>
        <w:t>2</w:t>
      </w:r>
      <w:r w:rsidR="006C49F5">
        <w:fldChar w:fldCharType="end"/>
      </w:r>
      <w:r w:rsidR="006C49F5">
        <w:noBreakHyphen/>
      </w:r>
      <w:r w:rsidR="006C49F5">
        <w:fldChar w:fldCharType="begin"/>
      </w:r>
      <w:r w:rsidR="006C49F5">
        <w:instrText xml:space="preserve"> </w:instrText>
      </w:r>
      <w:r w:rsidR="006C49F5">
        <w:rPr>
          <w:rFonts w:hint="eastAsia"/>
        </w:rPr>
        <w:instrText xml:space="preserve">SEQ </w:instrText>
      </w:r>
      <w:r w:rsidR="006C49F5">
        <w:rPr>
          <w:rFonts w:hint="eastAsia"/>
        </w:rPr>
        <w:instrText>表</w:instrText>
      </w:r>
      <w:r w:rsidR="006C49F5">
        <w:rPr>
          <w:rFonts w:hint="eastAsia"/>
        </w:rPr>
        <w:instrText xml:space="preserve"> \* ARABIC \s 1</w:instrText>
      </w:r>
      <w:r w:rsidR="006C49F5">
        <w:instrText xml:space="preserve"> </w:instrText>
      </w:r>
      <w:r w:rsidR="006C49F5">
        <w:fldChar w:fldCharType="separate"/>
      </w:r>
      <w:r w:rsidR="006C49F5">
        <w:rPr>
          <w:noProof/>
        </w:rPr>
        <w:t>2</w:t>
      </w:r>
      <w:r w:rsidR="006C49F5">
        <w:fldChar w:fldCharType="end"/>
      </w:r>
      <w:bookmarkEnd w:id="1"/>
      <w:r>
        <w:t xml:space="preserve"> </w:t>
      </w:r>
      <w:r>
        <w:rPr>
          <w:rFonts w:ascii="Roboto" w:hAnsi="Roboto"/>
          <w:color w:val="202124"/>
          <w:sz w:val="21"/>
          <w:szCs w:val="21"/>
        </w:rPr>
        <w:t>模拟器中的常见操作</w:t>
      </w:r>
    </w:p>
    <w:p w14:paraId="5C54243A" w14:textId="07F3AB10" w:rsidR="00A83737" w:rsidRDefault="00A83737" w:rsidP="00C46163">
      <w:pPr>
        <w:pStyle w:val="2"/>
        <w:numPr>
          <w:ilvl w:val="1"/>
          <w:numId w:val="4"/>
        </w:numPr>
      </w:pPr>
      <w:bookmarkStart w:id="2" w:name="_Toc242772185"/>
      <w:r>
        <w:rPr>
          <w:rFonts w:hint="eastAsia"/>
        </w:rPr>
        <w:t>理解</w:t>
      </w:r>
      <w:bookmarkEnd w:id="2"/>
      <w:r w:rsidR="00F85218">
        <w:rPr>
          <w:rFonts w:hint="eastAsia"/>
        </w:rPr>
        <w:t>活动</w:t>
      </w:r>
    </w:p>
    <w:p w14:paraId="372EDD3A" w14:textId="369E922A" w:rsidR="004F765B" w:rsidRDefault="001A6D29" w:rsidP="00A83737">
      <w:r>
        <w:rPr>
          <w:rFonts w:hint="eastAsia"/>
        </w:rPr>
        <w:t>活动</w:t>
      </w:r>
      <w:r w:rsidR="00A83737">
        <w:rPr>
          <w:rFonts w:hint="eastAsia"/>
        </w:rPr>
        <w:t>是</w:t>
      </w:r>
      <w:r w:rsidR="001B46D7">
        <w:t>安卓</w:t>
      </w:r>
      <w:r w:rsidR="00A83737">
        <w:rPr>
          <w:rFonts w:hint="eastAsia"/>
        </w:rPr>
        <w:t>的四大基本组件之一。通过</w:t>
      </w:r>
      <w:r w:rsidR="006237FE">
        <w:rPr>
          <w:rFonts w:hint="eastAsia"/>
        </w:rPr>
        <w:t>活动</w:t>
      </w:r>
      <w:r w:rsidR="00645D13">
        <w:rPr>
          <w:rFonts w:hint="eastAsia"/>
        </w:rPr>
        <w:t>，</w:t>
      </w:r>
      <w:r w:rsidR="00A83737">
        <w:rPr>
          <w:rFonts w:hint="eastAsia"/>
        </w:rPr>
        <w:t>用户可以与移动终端进行交互，使用</w:t>
      </w:r>
      <w:r w:rsidR="001B46D7">
        <w:t>安卓</w:t>
      </w:r>
      <w:r w:rsidR="00A83737">
        <w:rPr>
          <w:rFonts w:hint="eastAsia"/>
        </w:rPr>
        <w:t>应用程序做一些事情，如拨打电话、拍照、发送电子邮件或查看地图等等。</w:t>
      </w:r>
      <w:r w:rsidR="00DA76EC">
        <w:t>活动</w:t>
      </w:r>
      <w:r w:rsidR="00A83737">
        <w:rPr>
          <w:rFonts w:hint="eastAsia"/>
        </w:rPr>
        <w:t>也可以看作是一个特定的窗口，输入框、按钮等各种视图控件能够按需求进行不同的排列。这种窗口通常填满整个屏幕，但可能会小于屏幕或者浮在其他窗口之上，例如对话框。</w:t>
      </w:r>
    </w:p>
    <w:p w14:paraId="05689CA2" w14:textId="251F2F5F" w:rsidR="00A83737" w:rsidRDefault="00A83737" w:rsidP="00A83737">
      <w:r>
        <w:rPr>
          <w:rFonts w:hint="eastAsia"/>
        </w:rPr>
        <w:t>所有的</w:t>
      </w:r>
      <w:r w:rsidR="00C027BC">
        <w:t>活动</w:t>
      </w:r>
      <w:r>
        <w:rPr>
          <w:rFonts w:hint="eastAsia"/>
        </w:rPr>
        <w:t>都是从</w:t>
      </w:r>
      <w:r w:rsidR="001B46D7">
        <w:t>安卓</w:t>
      </w:r>
      <w:r>
        <w:rPr>
          <w:rFonts w:hint="eastAsia"/>
        </w:rPr>
        <w:t>提供的</w:t>
      </w:r>
      <w:r>
        <w:t>Activity</w:t>
      </w:r>
      <w:r w:rsidR="005828BF">
        <w:rPr>
          <w:rFonts w:hint="eastAsia"/>
        </w:rPr>
        <w:t>类</w:t>
      </w:r>
      <w:r>
        <w:rPr>
          <w:rFonts w:hint="eastAsia"/>
        </w:rPr>
        <w:t>继承而来。一个应用程序通常由一个或多个</w:t>
      </w:r>
      <w:r w:rsidR="00C027BC">
        <w:t>活动</w:t>
      </w:r>
      <w:r>
        <w:rPr>
          <w:rFonts w:hint="eastAsia"/>
        </w:rPr>
        <w:t>组成。在应用程序中，通常指定一个主</w:t>
      </w:r>
      <w:r w:rsidR="00C027BC">
        <w:t>活动</w:t>
      </w:r>
      <w:r>
        <w:rPr>
          <w:rFonts w:hint="eastAsia"/>
        </w:rPr>
        <w:t>，</w:t>
      </w:r>
      <w:r w:rsidR="008D3FDE">
        <w:rPr>
          <w:rFonts w:hint="eastAsia"/>
        </w:rPr>
        <w:t>其</w:t>
      </w:r>
      <w:r>
        <w:rPr>
          <w:rFonts w:hint="eastAsia"/>
        </w:rPr>
        <w:t>是应用程序启动时，首先呈现给用户的界面。</w:t>
      </w:r>
      <w:r w:rsidR="006102D4">
        <w:t>应用</w:t>
      </w:r>
      <w:r>
        <w:rPr>
          <w:rFonts w:hint="eastAsia"/>
        </w:rPr>
        <w:t>通过主</w:t>
      </w:r>
      <w:r w:rsidR="00C027BC">
        <w:t>活动</w:t>
      </w:r>
      <w:r>
        <w:rPr>
          <w:rFonts w:hint="eastAsia"/>
        </w:rPr>
        <w:t>，根据不同功能启动其他的</w:t>
      </w:r>
      <w:r w:rsidR="00C027BC">
        <w:t>活动</w:t>
      </w:r>
      <w:r>
        <w:rPr>
          <w:rFonts w:hint="eastAsia"/>
        </w:rPr>
        <w:t>。这些</w:t>
      </w:r>
      <w:r w:rsidR="00C027BC">
        <w:t>活动</w:t>
      </w:r>
      <w:r>
        <w:rPr>
          <w:rFonts w:hint="eastAsia"/>
        </w:rPr>
        <w:t>之间根据应用程序的逻辑功能可以实现相互调用启动。如果一个</w:t>
      </w:r>
      <w:r w:rsidR="00C027BC">
        <w:t>活动</w:t>
      </w:r>
      <w:r>
        <w:rPr>
          <w:rFonts w:hint="eastAsia"/>
        </w:rPr>
        <w:t>启动了另一个</w:t>
      </w:r>
      <w:r w:rsidR="00C027BC">
        <w:t>活动</w:t>
      </w:r>
      <w:r>
        <w:rPr>
          <w:rFonts w:hint="eastAsia"/>
        </w:rPr>
        <w:t>，则自身的状态发生改变，处于停止</w:t>
      </w:r>
      <w:r>
        <w:t>stopped</w:t>
      </w:r>
      <w:r>
        <w:rPr>
          <w:rFonts w:hint="eastAsia"/>
        </w:rPr>
        <w:t>状态，新的</w:t>
      </w:r>
      <w:r w:rsidR="00C027BC">
        <w:t>活动</w:t>
      </w:r>
      <w:r>
        <w:rPr>
          <w:rFonts w:hint="eastAsia"/>
        </w:rPr>
        <w:t>接替</w:t>
      </w:r>
      <w:r w:rsidR="008D3FDE">
        <w:rPr>
          <w:rFonts w:hint="eastAsia"/>
        </w:rPr>
        <w:t>其</w:t>
      </w:r>
      <w:r>
        <w:rPr>
          <w:rFonts w:hint="eastAsia"/>
        </w:rPr>
        <w:t>成为用户可操作的界面。通常情况下，一个</w:t>
      </w:r>
      <w:r w:rsidR="006102D4">
        <w:t>应用</w:t>
      </w:r>
      <w:r>
        <w:rPr>
          <w:rFonts w:hint="eastAsia"/>
        </w:rPr>
        <w:t>不会将所有的功能在一个</w:t>
      </w:r>
      <w:r w:rsidR="00C027BC">
        <w:t>活动</w:t>
      </w:r>
      <w:r>
        <w:rPr>
          <w:rFonts w:hint="eastAsia"/>
        </w:rPr>
        <w:t>中实现。</w:t>
      </w:r>
    </w:p>
    <w:p w14:paraId="132368D8" w14:textId="35286FB7" w:rsidR="00A83737" w:rsidRDefault="00A83737" w:rsidP="00A83737">
      <w:r>
        <w:rPr>
          <w:rFonts w:hint="eastAsia"/>
        </w:rPr>
        <w:lastRenderedPageBreak/>
        <w:t>在第一章编写</w:t>
      </w:r>
      <w:r w:rsidR="001B46D7">
        <w:t>安卓</w:t>
      </w:r>
      <w:r>
        <w:rPr>
          <w:rFonts w:hint="eastAsia"/>
        </w:rPr>
        <w:t>应用程序显示“</w:t>
      </w:r>
      <w:r w:rsidR="004B7FCE">
        <w:rPr>
          <w:rFonts w:hint="eastAsia"/>
        </w:rPr>
        <w:t>你好移动世界</w:t>
      </w:r>
      <w:r w:rsidR="006F2F46">
        <w:rPr>
          <w:rFonts w:hint="eastAsia"/>
        </w:rPr>
        <w:t>！</w:t>
      </w:r>
      <w:r>
        <w:rPr>
          <w:rFonts w:hint="eastAsia"/>
        </w:rPr>
        <w:t>”时，用到了</w:t>
      </w:r>
      <w:r w:rsidR="00C027BC">
        <w:t>活动</w:t>
      </w:r>
      <w:r>
        <w:rPr>
          <w:rFonts w:hint="eastAsia"/>
        </w:rPr>
        <w:t>。下面来讨论一下创建和使用</w:t>
      </w:r>
      <w:r w:rsidR="00C027BC">
        <w:t>活动</w:t>
      </w:r>
      <w:r>
        <w:rPr>
          <w:rFonts w:hint="eastAsia"/>
        </w:rPr>
        <w:t>的基本过程，了解</w:t>
      </w:r>
      <w:r w:rsidR="00C027BC">
        <w:t>活动</w:t>
      </w:r>
      <w:r>
        <w:rPr>
          <w:rFonts w:hint="eastAsia"/>
        </w:rPr>
        <w:t>在用户操作过程中呈现的状态和各种状态的转换过程，以及对应的系统回调方法。要创建在</w:t>
      </w:r>
      <w:r w:rsidR="001B46D7">
        <w:t>安卓</w:t>
      </w:r>
      <w:r>
        <w:rPr>
          <w:rFonts w:hint="eastAsia"/>
        </w:rPr>
        <w:t>应用程序中可运行的</w:t>
      </w:r>
      <w:r w:rsidR="00C027BC">
        <w:t>活动</w:t>
      </w:r>
      <w:r>
        <w:rPr>
          <w:rFonts w:hint="eastAsia"/>
        </w:rPr>
        <w:t>，必须要实现四个任务：</w:t>
      </w:r>
    </w:p>
    <w:p w14:paraId="5079E017" w14:textId="5E805A1F" w:rsidR="00A83737" w:rsidRDefault="00A83737" w:rsidP="008A3ED8">
      <w:pPr>
        <w:pStyle w:val="a"/>
        <w:ind w:firstLine="360"/>
      </w:pPr>
      <w:r>
        <w:rPr>
          <w:rFonts w:hint="eastAsia"/>
        </w:rPr>
        <w:t>命名并定义</w:t>
      </w:r>
      <w:r w:rsidR="00C027BC">
        <w:t>活动</w:t>
      </w:r>
      <w:r>
        <w:rPr>
          <w:rFonts w:hint="eastAsia"/>
        </w:rPr>
        <w:t>的子类</w:t>
      </w:r>
    </w:p>
    <w:p w14:paraId="6E969FFB" w14:textId="77777777" w:rsidR="00A83737" w:rsidRDefault="00A83737" w:rsidP="008A3ED8">
      <w:pPr>
        <w:pStyle w:val="a"/>
        <w:ind w:firstLine="360"/>
      </w:pPr>
      <w:r>
        <w:rPr>
          <w:rFonts w:hint="eastAsia"/>
        </w:rPr>
        <w:t>实现用户界面</w:t>
      </w:r>
    </w:p>
    <w:p w14:paraId="238440EB" w14:textId="28DCB1D0" w:rsidR="00A83737" w:rsidRDefault="00A83737" w:rsidP="008A3ED8">
      <w:pPr>
        <w:pStyle w:val="a"/>
        <w:ind w:firstLine="360"/>
      </w:pPr>
      <w:r>
        <w:rPr>
          <w:rFonts w:hint="eastAsia"/>
        </w:rPr>
        <w:t>在</w:t>
      </w:r>
      <w:r>
        <w:t>Manifest</w:t>
      </w:r>
      <w:r>
        <w:rPr>
          <w:rFonts w:hint="eastAsia"/>
        </w:rPr>
        <w:t>文件中声明这个</w:t>
      </w:r>
      <w:r w:rsidR="00C027BC">
        <w:t>活动</w:t>
      </w:r>
    </w:p>
    <w:p w14:paraId="23BB3E08" w14:textId="77777777" w:rsidR="00A83737" w:rsidRDefault="00A83737" w:rsidP="008A3ED8">
      <w:pPr>
        <w:pStyle w:val="a"/>
        <w:ind w:firstLine="360"/>
      </w:pPr>
      <w:r>
        <w:rPr>
          <w:rFonts w:hint="eastAsia"/>
        </w:rPr>
        <w:t>测试运行</w:t>
      </w:r>
    </w:p>
    <w:p w14:paraId="61477765" w14:textId="65633512" w:rsidR="00A83737" w:rsidRDefault="00A83737" w:rsidP="0004706D">
      <w:pPr>
        <w:pStyle w:val="3"/>
      </w:pPr>
      <w:r>
        <w:rPr>
          <w:rFonts w:hint="eastAsia"/>
        </w:rPr>
        <w:t>定义</w:t>
      </w:r>
      <w:r w:rsidR="00BE49C9">
        <w:rPr>
          <w:rFonts w:hint="eastAsia"/>
        </w:rPr>
        <w:t>活动</w:t>
      </w:r>
    </w:p>
    <w:p w14:paraId="68D29256" w14:textId="07565551" w:rsidR="00A83737" w:rsidRDefault="00A83737" w:rsidP="00A83737">
      <w:r>
        <w:rPr>
          <w:rFonts w:hint="eastAsia"/>
        </w:rPr>
        <w:t>要创建一个用户界面</w:t>
      </w:r>
      <w:r w:rsidR="00C027BC">
        <w:t>活动</w:t>
      </w:r>
      <w:r>
        <w:rPr>
          <w:rFonts w:hint="eastAsia"/>
        </w:rPr>
        <w:t>，必须定义一个子类来继承</w:t>
      </w:r>
      <w:r>
        <w:t>Activity</w:t>
      </w:r>
      <w:r w:rsidR="00BE69BD">
        <w:rPr>
          <w:rFonts w:hint="eastAsia"/>
        </w:rPr>
        <w:t>类</w:t>
      </w:r>
      <w:r w:rsidR="00A84FF5">
        <w:rPr>
          <w:rFonts w:hint="eastAsia"/>
        </w:rPr>
        <w:t>，</w:t>
      </w:r>
      <w:r>
        <w:rPr>
          <w:rFonts w:hint="eastAsia"/>
        </w:rPr>
        <w:t>并根据界面的功能和状态变化，在其回调方法中编写相应的代码。在</w:t>
      </w:r>
      <w:r w:rsidR="001B46D7">
        <w:t>安卓</w:t>
      </w:r>
      <w:r>
        <w:rPr>
          <w:rFonts w:hint="eastAsia"/>
        </w:rPr>
        <w:t>定义</w:t>
      </w:r>
      <w:r w:rsidR="00C027BC">
        <w:t>活动</w:t>
      </w:r>
      <w:r>
        <w:rPr>
          <w:rFonts w:hint="eastAsia"/>
        </w:rPr>
        <w:t>组件时，针对用户界面的不同状态变化，为其定义了一系列不同的回调方法。例如用户界面创建、改变、恢复或销毁的动作，都对应</w:t>
      </w:r>
      <w:r w:rsidR="00C027BC">
        <w:t>活动</w:t>
      </w:r>
      <w:r>
        <w:rPr>
          <w:rFonts w:hint="eastAsia"/>
        </w:rPr>
        <w:t>中不同的回调方法。所谓回调方法，就是在</w:t>
      </w:r>
      <w:r w:rsidR="00C027BC">
        <w:t>活动</w:t>
      </w:r>
      <w:r>
        <w:rPr>
          <w:rFonts w:hint="eastAsia"/>
        </w:rPr>
        <w:t>状态变化时，</w:t>
      </w:r>
      <w:r w:rsidR="001B46D7">
        <w:t>安卓</w:t>
      </w:r>
      <w:r>
        <w:rPr>
          <w:rFonts w:hint="eastAsia"/>
        </w:rPr>
        <w:t>系统会自动调用在</w:t>
      </w:r>
      <w:r w:rsidR="00C027BC">
        <w:t>活动</w:t>
      </w:r>
      <w:r>
        <w:rPr>
          <w:rFonts w:hint="eastAsia"/>
        </w:rPr>
        <w:t>中预先定义的对应方法，执行其中的代码</w:t>
      </w:r>
      <w:r w:rsidR="00A84FF5">
        <w:rPr>
          <w:rFonts w:hint="eastAsia"/>
        </w:rPr>
        <w:t>，</w:t>
      </w:r>
      <w:r>
        <w:rPr>
          <w:rFonts w:hint="eastAsia"/>
        </w:rPr>
        <w:t>因为是系统反向调用子类中定义方法，实现其功能，所以称为回调。因此定义子类时，可以在回调方法中定义需要的功能，系统就可以在用户界面状态变化时，调用应用程序中</w:t>
      </w:r>
      <w:r w:rsidR="00C027BC">
        <w:t>活动</w:t>
      </w:r>
      <w:r>
        <w:rPr>
          <w:rFonts w:hint="eastAsia"/>
        </w:rPr>
        <w:t>的对应回调方法，来实现其功能。例如，某个</w:t>
      </w:r>
      <w:r w:rsidR="00C027BC">
        <w:t>活动</w:t>
      </w:r>
      <w:r>
        <w:rPr>
          <w:rFonts w:hint="eastAsia"/>
        </w:rPr>
        <w:t>需要在界面恢复时，重新读取数据库的信息，就可以在此</w:t>
      </w:r>
      <w:r w:rsidR="00C027BC">
        <w:t>活动</w:t>
      </w:r>
      <w:r>
        <w:rPr>
          <w:rFonts w:hint="eastAsia"/>
        </w:rPr>
        <w:t>的</w:t>
      </w:r>
      <w:r>
        <w:t>onResume()</w:t>
      </w:r>
      <w:r>
        <w:rPr>
          <w:rFonts w:hint="eastAsia"/>
        </w:rPr>
        <w:t>回调方法中定义重新读取数据库的操作。这样当这个</w:t>
      </w:r>
      <w:r w:rsidR="00C027BC">
        <w:t>活动</w:t>
      </w:r>
      <w:r>
        <w:rPr>
          <w:rFonts w:hint="eastAsia"/>
        </w:rPr>
        <w:t>界面恢复时，系统就会自动调用</w:t>
      </w:r>
      <w:r w:rsidR="008D3FDE">
        <w:rPr>
          <w:rFonts w:hint="eastAsia"/>
        </w:rPr>
        <w:t>其</w:t>
      </w:r>
      <w:r>
        <w:rPr>
          <w:rFonts w:hint="eastAsia"/>
        </w:rPr>
        <w:t>的</w:t>
      </w:r>
      <w:r>
        <w:t>onResume()</w:t>
      </w:r>
      <w:r>
        <w:rPr>
          <w:rFonts w:hint="eastAsia"/>
        </w:rPr>
        <w:t>，运行里面定义的代码，实现其功能。在</w:t>
      </w:r>
      <w:r w:rsidR="00C027BC">
        <w:t>活动</w:t>
      </w:r>
      <w:r>
        <w:rPr>
          <w:rFonts w:hint="eastAsia"/>
        </w:rPr>
        <w:t>的回调方法中，有两个最重要的回调方法</w:t>
      </w:r>
      <w:r>
        <w:t>onCreate()</w:t>
      </w:r>
      <w:r>
        <w:rPr>
          <w:rFonts w:hint="eastAsia"/>
        </w:rPr>
        <w:t>和</w:t>
      </w:r>
      <w:r>
        <w:t>onPause()</w:t>
      </w:r>
      <w:r>
        <w:rPr>
          <w:rFonts w:hint="eastAsia"/>
        </w:rPr>
        <w:t>。</w:t>
      </w:r>
      <w:r>
        <w:t>onCreate()</w:t>
      </w:r>
      <w:r>
        <w:rPr>
          <w:rFonts w:hint="eastAsia"/>
        </w:rPr>
        <w:t>是在系统创建</w:t>
      </w:r>
      <w:r w:rsidR="00C027BC">
        <w:t>活动</w:t>
      </w:r>
      <w:r>
        <w:rPr>
          <w:rFonts w:hint="eastAsia"/>
        </w:rPr>
        <w:t>时，第一个调用这个方法，并且执行其中的代码，因此必须实现这个方法。这部分代码主要是进行变量的初始化，完成</w:t>
      </w:r>
      <w:r w:rsidR="00C027BC">
        <w:t>活动</w:t>
      </w:r>
      <w:r>
        <w:rPr>
          <w:rFonts w:hint="eastAsia"/>
        </w:rPr>
        <w:t>的初始化，其中最主要的是必须调用</w:t>
      </w:r>
      <w:r>
        <w:t>setContentView()</w:t>
      </w:r>
      <w:r>
        <w:rPr>
          <w:rFonts w:hint="eastAsia"/>
        </w:rPr>
        <w:t>方法，为</w:t>
      </w:r>
      <w:r w:rsidR="00C027BC">
        <w:t>活动</w:t>
      </w:r>
      <w:r>
        <w:rPr>
          <w:rFonts w:hint="eastAsia"/>
        </w:rPr>
        <w:t>的用户界面定义布局，就是初始化显示界面。一旦</w:t>
      </w:r>
      <w:r>
        <w:t>onCreate()</w:t>
      </w:r>
      <w:r>
        <w:rPr>
          <w:rFonts w:hint="eastAsia"/>
        </w:rPr>
        <w:t>方法调用完成后，</w:t>
      </w:r>
      <w:r w:rsidR="00C027BC">
        <w:t>活动</w:t>
      </w:r>
      <w:r>
        <w:rPr>
          <w:rFonts w:hint="eastAsia"/>
        </w:rPr>
        <w:t>的状态不会停留在</w:t>
      </w:r>
      <w:r>
        <w:t>Created</w:t>
      </w:r>
      <w:r>
        <w:rPr>
          <w:rFonts w:hint="eastAsia"/>
        </w:rPr>
        <w:t>，系统会立刻接着调用</w:t>
      </w:r>
      <w:r w:rsidR="00364DE3">
        <w:rPr>
          <w:rFonts w:hint="eastAsia"/>
        </w:rPr>
        <w:t>活动</w:t>
      </w:r>
      <w:r>
        <w:rPr>
          <w:rFonts w:hint="eastAsia"/>
        </w:rPr>
        <w:t>的另两个回调方法</w:t>
      </w:r>
      <w:r>
        <w:t>onStart()</w:t>
      </w:r>
      <w:r>
        <w:rPr>
          <w:rFonts w:hint="eastAsia"/>
        </w:rPr>
        <w:t>方法和</w:t>
      </w:r>
      <w:r>
        <w:t xml:space="preserve">onResume() </w:t>
      </w:r>
      <w:r>
        <w:rPr>
          <w:rFonts w:hint="eastAsia"/>
        </w:rPr>
        <w:t>方法，</w:t>
      </w:r>
      <w:r w:rsidR="00C027BC">
        <w:t>活动</w:t>
      </w:r>
      <w:r>
        <w:rPr>
          <w:rFonts w:hint="eastAsia"/>
        </w:rPr>
        <w:t>的状态很快会进入到</w:t>
      </w:r>
      <w:r>
        <w:t>Resumed</w:t>
      </w:r>
      <w:r>
        <w:rPr>
          <w:rFonts w:hint="eastAsia"/>
        </w:rPr>
        <w:t>状态，也就是运行状态。</w:t>
      </w:r>
      <w:r>
        <w:t>onPause()</w:t>
      </w:r>
      <w:r w:rsidR="00CE042B">
        <w:rPr>
          <w:rFonts w:hint="eastAsia"/>
        </w:rPr>
        <w:t>是</w:t>
      </w:r>
      <w:r>
        <w:rPr>
          <w:rFonts w:hint="eastAsia"/>
        </w:rPr>
        <w:t>当用户离开当前的</w:t>
      </w:r>
      <w:r w:rsidR="00C027BC">
        <w:t>活动</w:t>
      </w:r>
      <w:r>
        <w:rPr>
          <w:rFonts w:hint="eastAsia"/>
        </w:rPr>
        <w:t>时，系统调用此方法。</w:t>
      </w:r>
    </w:p>
    <w:p w14:paraId="797BE0EE" w14:textId="17F899AC" w:rsidR="00A83737" w:rsidRDefault="00A83737" w:rsidP="00A83737">
      <w:bookmarkStart w:id="3" w:name="_Toc324324808"/>
      <w:bookmarkStart w:id="4" w:name="_Toc330073808"/>
      <w:bookmarkStart w:id="5" w:name="_Toc242772187"/>
      <w:r>
        <w:rPr>
          <w:rFonts w:hint="eastAsia"/>
        </w:rPr>
        <w:t>下面，为了讨论</w:t>
      </w:r>
      <w:r w:rsidR="00C027BC">
        <w:t>活动</w:t>
      </w:r>
      <w:r>
        <w:rPr>
          <w:rFonts w:hint="eastAsia"/>
        </w:rPr>
        <w:t>的创建、使用和</w:t>
      </w:r>
      <w:r w:rsidR="007F1895">
        <w:rPr>
          <w:rFonts w:hint="eastAsia"/>
        </w:rPr>
        <w:t>运行</w:t>
      </w:r>
      <w:r>
        <w:rPr>
          <w:rFonts w:hint="eastAsia"/>
        </w:rPr>
        <w:t>状态，在</w:t>
      </w:r>
      <w:r w:rsidR="00113F30">
        <w:t>Android Studio</w:t>
      </w:r>
      <w:r>
        <w:rPr>
          <w:rFonts w:hint="eastAsia"/>
        </w:rPr>
        <w:t>建立一个新的</w:t>
      </w:r>
      <w:r w:rsidR="006102D4">
        <w:t>应用</w:t>
      </w:r>
      <w:r>
        <w:rPr>
          <w:rFonts w:hint="eastAsia"/>
        </w:rPr>
        <w:t>项目，命名为</w:t>
      </w:r>
      <w:r w:rsidR="0072341C">
        <w:rPr>
          <w:rFonts w:hint="eastAsia"/>
        </w:rPr>
        <w:t>“</w:t>
      </w:r>
      <w:r w:rsidR="00FD4BCF" w:rsidRPr="00FD4BCF">
        <w:t>My First App</w:t>
      </w:r>
      <w:r w:rsidR="0072341C">
        <w:rPr>
          <w:rFonts w:hint="eastAsia"/>
        </w:rPr>
        <w:t>”</w:t>
      </w:r>
      <w:r>
        <w:rPr>
          <w:rFonts w:hint="eastAsia"/>
        </w:rPr>
        <w:t>，主</w:t>
      </w:r>
      <w:r w:rsidR="00C027BC">
        <w:t>活动</w:t>
      </w:r>
      <w:r>
        <w:rPr>
          <w:rFonts w:hint="eastAsia"/>
        </w:rPr>
        <w:t>命名为</w:t>
      </w:r>
      <w:r>
        <w:t>MainActivity</w:t>
      </w:r>
      <w:r w:rsidR="00012DAA">
        <w:rPr>
          <w:rFonts w:hint="eastAsia"/>
        </w:rPr>
        <w:t>。</w:t>
      </w:r>
      <w:r>
        <w:rPr>
          <w:rFonts w:hint="eastAsia"/>
        </w:rPr>
        <w:t>在完成</w:t>
      </w:r>
      <w:r w:rsidR="00C027BC">
        <w:t>活动</w:t>
      </w:r>
      <w:r>
        <w:rPr>
          <w:rFonts w:hint="eastAsia"/>
        </w:rPr>
        <w:t>初步创建之后，就进行下一步，根据</w:t>
      </w:r>
      <w:r w:rsidR="006102D4">
        <w:t>应用</w:t>
      </w:r>
      <w:r>
        <w:rPr>
          <w:rFonts w:hint="eastAsia"/>
        </w:rPr>
        <w:t>的功能设计用户图形界面</w:t>
      </w:r>
      <w:r w:rsidR="00012DAA">
        <w:rPr>
          <w:rFonts w:hint="eastAsia"/>
        </w:rPr>
        <w:t>，</w:t>
      </w:r>
      <w:r w:rsidR="009D6093">
        <w:rPr>
          <w:rFonts w:hint="eastAsia"/>
        </w:rPr>
        <w:t>步骤如下：</w:t>
      </w:r>
    </w:p>
    <w:p w14:paraId="1959056F" w14:textId="043B23A0" w:rsidR="0034075A" w:rsidRDefault="009D6093" w:rsidP="0034075A">
      <w:r>
        <w:rPr>
          <w:rFonts w:hint="eastAsia"/>
        </w:rPr>
        <w:lastRenderedPageBreak/>
        <w:t>(</w:t>
      </w:r>
      <w:r>
        <w:t>1)</w:t>
      </w:r>
      <w:r w:rsidR="0034075A" w:rsidRPr="0034075A">
        <w:rPr>
          <w:rFonts w:hint="eastAsia"/>
        </w:rPr>
        <w:t>在</w:t>
      </w:r>
      <w:r>
        <w:rPr>
          <w:rFonts w:hint="eastAsia"/>
        </w:rPr>
        <w:t>“</w:t>
      </w:r>
      <w:r w:rsidR="0034075A" w:rsidRPr="0034075A">
        <w:rPr>
          <w:rFonts w:hint="eastAsia"/>
        </w:rPr>
        <w:t>Welcome to Android Studio</w:t>
      </w:r>
      <w:r>
        <w:rPr>
          <w:rFonts w:hint="eastAsia"/>
        </w:rPr>
        <w:t>”</w:t>
      </w:r>
      <w:r w:rsidR="0034075A" w:rsidRPr="0034075A">
        <w:rPr>
          <w:rFonts w:hint="eastAsia"/>
        </w:rPr>
        <w:t>窗口中，点击</w:t>
      </w:r>
      <w:r>
        <w:rPr>
          <w:rFonts w:hint="eastAsia"/>
        </w:rPr>
        <w:t>“</w:t>
      </w:r>
      <w:r w:rsidR="0034075A" w:rsidRPr="0034075A">
        <w:rPr>
          <w:rFonts w:hint="eastAsia"/>
        </w:rPr>
        <w:t>Create New Project</w:t>
      </w:r>
      <w:r>
        <w:rPr>
          <w:rFonts w:hint="eastAsia"/>
        </w:rPr>
        <w:t>”</w:t>
      </w:r>
      <w:r w:rsidR="00012DAA">
        <w:rPr>
          <w:rFonts w:hint="eastAsia"/>
        </w:rPr>
        <w:t>，</w:t>
      </w:r>
      <w:r w:rsidR="0034075A">
        <w:rPr>
          <w:rFonts w:hint="eastAsia"/>
        </w:rPr>
        <w:t>如果已打开一个项目，依次选择</w:t>
      </w:r>
      <w:r w:rsidR="00012DAA">
        <w:rPr>
          <w:rFonts w:hint="eastAsia"/>
        </w:rPr>
        <w:t>“</w:t>
      </w:r>
      <w:r w:rsidR="0034075A">
        <w:rPr>
          <w:rFonts w:hint="eastAsia"/>
        </w:rPr>
        <w:t>File &gt; New &gt; New Project</w:t>
      </w:r>
      <w:r w:rsidR="00012DAA">
        <w:rPr>
          <w:rFonts w:hint="eastAsia"/>
        </w:rPr>
        <w:t>”</w:t>
      </w:r>
      <w:r w:rsidR="00C67B47">
        <w:rPr>
          <w:rFonts w:hint="eastAsia"/>
        </w:rPr>
        <w:t>；</w:t>
      </w:r>
    </w:p>
    <w:p w14:paraId="2DAAAE3F" w14:textId="2C407313" w:rsidR="0034075A" w:rsidRDefault="006F6725" w:rsidP="0034075A">
      <w:r>
        <w:rPr>
          <w:rFonts w:hint="eastAsia"/>
        </w:rPr>
        <w:t>(</w:t>
      </w:r>
      <w:r>
        <w:t>2)</w:t>
      </w:r>
      <w:r w:rsidR="0034075A">
        <w:rPr>
          <w:rFonts w:hint="eastAsia"/>
        </w:rPr>
        <w:t>在</w:t>
      </w:r>
      <w:r>
        <w:rPr>
          <w:rFonts w:hint="eastAsia"/>
        </w:rPr>
        <w:t>“</w:t>
      </w:r>
      <w:r w:rsidR="0034075A">
        <w:rPr>
          <w:rFonts w:hint="eastAsia"/>
        </w:rPr>
        <w:t>Select a Project Template</w:t>
      </w:r>
      <w:r>
        <w:rPr>
          <w:rFonts w:hint="eastAsia"/>
        </w:rPr>
        <w:t>”</w:t>
      </w:r>
      <w:r w:rsidR="0034075A">
        <w:rPr>
          <w:rFonts w:hint="eastAsia"/>
        </w:rPr>
        <w:t>窗口中，选择</w:t>
      </w:r>
      <w:r>
        <w:rPr>
          <w:rFonts w:hint="eastAsia"/>
        </w:rPr>
        <w:t>“</w:t>
      </w:r>
      <w:r w:rsidR="0034075A">
        <w:rPr>
          <w:rFonts w:hint="eastAsia"/>
        </w:rPr>
        <w:t>Empty</w:t>
      </w:r>
      <w:r w:rsidR="00DA76EC">
        <w:rPr>
          <w:rFonts w:hint="eastAsia"/>
        </w:rPr>
        <w:t>活动</w:t>
      </w:r>
      <w:r>
        <w:rPr>
          <w:rFonts w:hint="eastAsia"/>
        </w:rPr>
        <w:t>”</w:t>
      </w:r>
      <w:r w:rsidR="0034075A">
        <w:rPr>
          <w:rFonts w:hint="eastAsia"/>
        </w:rPr>
        <w:t>，然后点击</w:t>
      </w:r>
      <w:r w:rsidR="0034075A">
        <w:rPr>
          <w:rFonts w:hint="eastAsia"/>
        </w:rPr>
        <w:t xml:space="preserve"> </w:t>
      </w:r>
      <w:r w:rsidR="009249F7">
        <w:rPr>
          <w:rFonts w:hint="eastAsia"/>
        </w:rPr>
        <w:t>“</w:t>
      </w:r>
      <w:r w:rsidR="0034075A">
        <w:rPr>
          <w:rFonts w:hint="eastAsia"/>
        </w:rPr>
        <w:t>Next</w:t>
      </w:r>
      <w:r w:rsidR="009249F7">
        <w:rPr>
          <w:rFonts w:hint="eastAsia"/>
        </w:rPr>
        <w:t>”</w:t>
      </w:r>
      <w:r w:rsidR="00C67B47">
        <w:rPr>
          <w:rFonts w:hint="eastAsia"/>
        </w:rPr>
        <w:t>；</w:t>
      </w:r>
    </w:p>
    <w:p w14:paraId="07EB6169" w14:textId="5269E482" w:rsidR="0034075A" w:rsidRDefault="00A7457C" w:rsidP="0034075A">
      <w:r>
        <w:rPr>
          <w:rFonts w:hint="eastAsia"/>
        </w:rPr>
        <w:t>(</w:t>
      </w:r>
      <w:r>
        <w:t>3)</w:t>
      </w:r>
      <w:r w:rsidR="0034075A">
        <w:rPr>
          <w:rFonts w:hint="eastAsia"/>
        </w:rPr>
        <w:t>在</w:t>
      </w:r>
      <w:r w:rsidR="009249F7">
        <w:rPr>
          <w:rFonts w:hint="eastAsia"/>
        </w:rPr>
        <w:t>“</w:t>
      </w:r>
      <w:r w:rsidR="0034075A">
        <w:rPr>
          <w:rFonts w:hint="eastAsia"/>
        </w:rPr>
        <w:t>Configure your project</w:t>
      </w:r>
      <w:r w:rsidR="009249F7">
        <w:rPr>
          <w:rFonts w:hint="eastAsia"/>
        </w:rPr>
        <w:t>”</w:t>
      </w:r>
      <w:r w:rsidR="0034075A">
        <w:rPr>
          <w:rFonts w:hint="eastAsia"/>
        </w:rPr>
        <w:t>窗口中，完成以下操作：</w:t>
      </w:r>
    </w:p>
    <w:p w14:paraId="6C04A74C" w14:textId="77777777" w:rsidR="0034075A" w:rsidRPr="009370FE" w:rsidRDefault="0034075A" w:rsidP="009370FE">
      <w:pPr>
        <w:pStyle w:val="20"/>
      </w:pPr>
      <w:r w:rsidRPr="009370FE">
        <w:rPr>
          <w:rFonts w:hint="eastAsia"/>
        </w:rPr>
        <w:t>在</w:t>
      </w:r>
      <w:r w:rsidRPr="009370FE">
        <w:rPr>
          <w:rFonts w:hint="eastAsia"/>
        </w:rPr>
        <w:t xml:space="preserve"> Name </w:t>
      </w:r>
      <w:r w:rsidRPr="009370FE">
        <w:rPr>
          <w:rFonts w:hint="eastAsia"/>
        </w:rPr>
        <w:t>字段中输入“</w:t>
      </w:r>
      <w:r w:rsidRPr="009370FE">
        <w:rPr>
          <w:rFonts w:hint="eastAsia"/>
        </w:rPr>
        <w:t>My First App</w:t>
      </w:r>
      <w:r w:rsidRPr="009370FE">
        <w:rPr>
          <w:rFonts w:hint="eastAsia"/>
        </w:rPr>
        <w:t>”。</w:t>
      </w:r>
    </w:p>
    <w:p w14:paraId="09930A9F" w14:textId="77777777" w:rsidR="0034075A" w:rsidRPr="009370FE" w:rsidRDefault="0034075A" w:rsidP="009370FE">
      <w:pPr>
        <w:pStyle w:val="20"/>
      </w:pPr>
      <w:r w:rsidRPr="009370FE">
        <w:rPr>
          <w:rFonts w:hint="eastAsia"/>
        </w:rPr>
        <w:t>在</w:t>
      </w:r>
      <w:r w:rsidRPr="009370FE">
        <w:rPr>
          <w:rFonts w:hint="eastAsia"/>
        </w:rPr>
        <w:t xml:space="preserve"> Package name </w:t>
      </w:r>
      <w:r w:rsidRPr="009370FE">
        <w:rPr>
          <w:rFonts w:hint="eastAsia"/>
        </w:rPr>
        <w:t>字段中输入“</w:t>
      </w:r>
      <w:r w:rsidRPr="009370FE">
        <w:rPr>
          <w:rFonts w:hint="eastAsia"/>
        </w:rPr>
        <w:t>com.example.myfirstapp</w:t>
      </w:r>
      <w:r w:rsidRPr="009370FE">
        <w:rPr>
          <w:rFonts w:hint="eastAsia"/>
        </w:rPr>
        <w:t>”。</w:t>
      </w:r>
    </w:p>
    <w:p w14:paraId="690B1A8D" w14:textId="77777777" w:rsidR="0034075A" w:rsidRPr="009370FE" w:rsidRDefault="0034075A" w:rsidP="009370FE">
      <w:pPr>
        <w:pStyle w:val="20"/>
      </w:pPr>
      <w:r w:rsidRPr="009370FE">
        <w:rPr>
          <w:rFonts w:hint="eastAsia"/>
        </w:rPr>
        <w:t>如果您想将项目放在其他文件夹中，请更改其</w:t>
      </w:r>
      <w:r w:rsidRPr="009370FE">
        <w:rPr>
          <w:rFonts w:hint="eastAsia"/>
        </w:rPr>
        <w:t xml:space="preserve"> Save </w:t>
      </w:r>
      <w:r w:rsidRPr="009370FE">
        <w:rPr>
          <w:rFonts w:hint="eastAsia"/>
        </w:rPr>
        <w:t>位置。</w:t>
      </w:r>
    </w:p>
    <w:p w14:paraId="6A06742D" w14:textId="7DACB3AB" w:rsidR="0034075A" w:rsidRPr="009370FE" w:rsidRDefault="0034075A" w:rsidP="009370FE">
      <w:pPr>
        <w:pStyle w:val="20"/>
      </w:pPr>
      <w:r w:rsidRPr="009370FE">
        <w:rPr>
          <w:rFonts w:hint="eastAsia"/>
        </w:rPr>
        <w:t>从</w:t>
      </w:r>
      <w:r w:rsidRPr="009370FE">
        <w:rPr>
          <w:rFonts w:hint="eastAsia"/>
        </w:rPr>
        <w:t xml:space="preserve"> Language </w:t>
      </w:r>
      <w:r w:rsidRPr="009370FE">
        <w:rPr>
          <w:rFonts w:hint="eastAsia"/>
        </w:rPr>
        <w:t>下拉菜单中选择</w:t>
      </w:r>
      <w:r w:rsidRPr="009370FE">
        <w:rPr>
          <w:rFonts w:hint="eastAsia"/>
        </w:rPr>
        <w:t xml:space="preserve"> Java</w:t>
      </w:r>
      <w:r w:rsidRPr="009370FE">
        <w:rPr>
          <w:rFonts w:hint="eastAsia"/>
        </w:rPr>
        <w:t>。</w:t>
      </w:r>
    </w:p>
    <w:p w14:paraId="1C230093" w14:textId="01DD4514" w:rsidR="0034075A" w:rsidRPr="009370FE" w:rsidRDefault="0034075A" w:rsidP="009370FE">
      <w:pPr>
        <w:pStyle w:val="20"/>
      </w:pPr>
      <w:r w:rsidRPr="009370FE">
        <w:rPr>
          <w:rFonts w:hint="eastAsia"/>
        </w:rPr>
        <w:t>在</w:t>
      </w:r>
      <w:r w:rsidRPr="009370FE">
        <w:rPr>
          <w:rFonts w:hint="eastAsia"/>
        </w:rPr>
        <w:t xml:space="preserve"> Minimum SDK </w:t>
      </w:r>
      <w:r w:rsidRPr="009370FE">
        <w:rPr>
          <w:rFonts w:hint="eastAsia"/>
        </w:rPr>
        <w:t>字段中选择您希望应用支持的最低</w:t>
      </w:r>
      <w:r w:rsidRPr="009370FE">
        <w:rPr>
          <w:rFonts w:hint="eastAsia"/>
        </w:rPr>
        <w:t xml:space="preserve"> Android </w:t>
      </w:r>
      <w:r w:rsidRPr="009370FE">
        <w:rPr>
          <w:rFonts w:hint="eastAsia"/>
        </w:rPr>
        <w:t>版本。</w:t>
      </w:r>
    </w:p>
    <w:p w14:paraId="781BB500" w14:textId="39BE1391" w:rsidR="004B63C3" w:rsidRPr="009370FE" w:rsidRDefault="004B63C3" w:rsidP="009370FE">
      <w:pPr>
        <w:pStyle w:val="20"/>
      </w:pPr>
      <w:r w:rsidRPr="009370FE">
        <w:rPr>
          <w:rFonts w:hint="eastAsia"/>
        </w:rPr>
        <w:t>如果</w:t>
      </w:r>
      <w:r w:rsidR="00993E19" w:rsidRPr="009370FE">
        <w:rPr>
          <w:rFonts w:hint="eastAsia"/>
        </w:rPr>
        <w:t>应用</w:t>
      </w:r>
      <w:r w:rsidRPr="009370FE">
        <w:rPr>
          <w:rFonts w:hint="eastAsia"/>
        </w:rPr>
        <w:t>需要旧版库支持，请选中</w:t>
      </w:r>
      <w:r w:rsidRPr="009370FE">
        <w:rPr>
          <w:rFonts w:hint="eastAsia"/>
        </w:rPr>
        <w:t xml:space="preserve"> Use legacy android.support libraries </w:t>
      </w:r>
      <w:r w:rsidRPr="009370FE">
        <w:rPr>
          <w:rFonts w:hint="eastAsia"/>
        </w:rPr>
        <w:t>复选框。</w:t>
      </w:r>
    </w:p>
    <w:p w14:paraId="59FBBF2E" w14:textId="77777777" w:rsidR="004B63C3" w:rsidRPr="009370FE" w:rsidRDefault="004B63C3" w:rsidP="009370FE">
      <w:pPr>
        <w:pStyle w:val="20"/>
      </w:pPr>
      <w:r w:rsidRPr="009370FE">
        <w:rPr>
          <w:rFonts w:hint="eastAsia"/>
        </w:rPr>
        <w:t>其他选项保持原样。</w:t>
      </w:r>
    </w:p>
    <w:p w14:paraId="20AFC431" w14:textId="081ADDAB" w:rsidR="00B7519C" w:rsidRDefault="00A7457C" w:rsidP="004B63C3">
      <w:r>
        <w:rPr>
          <w:rFonts w:hint="eastAsia"/>
        </w:rPr>
        <w:t>(</w:t>
      </w:r>
      <w:r>
        <w:t>4)</w:t>
      </w:r>
      <w:r w:rsidR="004B63C3">
        <w:rPr>
          <w:rFonts w:hint="eastAsia"/>
        </w:rPr>
        <w:t>点击</w:t>
      </w:r>
      <w:r w:rsidR="00C67B47">
        <w:rPr>
          <w:rFonts w:hint="eastAsia"/>
        </w:rPr>
        <w:t>“</w:t>
      </w:r>
      <w:r w:rsidR="004B63C3">
        <w:rPr>
          <w:rFonts w:hint="eastAsia"/>
        </w:rPr>
        <w:t>Finish</w:t>
      </w:r>
      <w:r w:rsidR="00C67B47">
        <w:rPr>
          <w:rFonts w:hint="eastAsia"/>
        </w:rPr>
        <w:t>”</w:t>
      </w:r>
      <w:r w:rsidR="004B63C3">
        <w:rPr>
          <w:rFonts w:hint="eastAsia"/>
        </w:rPr>
        <w:t>。</w:t>
      </w:r>
    </w:p>
    <w:p w14:paraId="3B03050D" w14:textId="6DBC12C9" w:rsidR="00E8729E" w:rsidRDefault="00E8729E" w:rsidP="00E8729E">
      <w:r>
        <w:rPr>
          <w:rFonts w:hint="eastAsia"/>
        </w:rPr>
        <w:t>首先，确保已打开</w:t>
      </w:r>
      <w:r w:rsidR="00C67B47">
        <w:rPr>
          <w:rFonts w:hint="eastAsia"/>
        </w:rPr>
        <w:t>“</w:t>
      </w:r>
      <w:r>
        <w:rPr>
          <w:rFonts w:hint="eastAsia"/>
        </w:rPr>
        <w:t>Project</w:t>
      </w:r>
      <w:r w:rsidR="00C67B47">
        <w:rPr>
          <w:rFonts w:hint="eastAsia"/>
        </w:rPr>
        <w:t>”</w:t>
      </w:r>
      <w:r>
        <w:rPr>
          <w:rFonts w:hint="eastAsia"/>
        </w:rPr>
        <w:t>窗口（依次选择</w:t>
      </w:r>
      <w:r w:rsidR="00C67B47">
        <w:rPr>
          <w:rFonts w:hint="eastAsia"/>
        </w:rPr>
        <w:t>“</w:t>
      </w:r>
      <w:r>
        <w:rPr>
          <w:rFonts w:hint="eastAsia"/>
        </w:rPr>
        <w:t>View &gt; Tool Windows &gt; Project</w:t>
      </w:r>
      <w:r w:rsidR="00C67B47">
        <w:rPr>
          <w:rFonts w:hint="eastAsia"/>
        </w:rPr>
        <w:t>”</w:t>
      </w:r>
      <w:r>
        <w:rPr>
          <w:rFonts w:hint="eastAsia"/>
        </w:rPr>
        <w:t>），并从该窗口顶部的下拉列表中选择</w:t>
      </w:r>
      <w:r w:rsidR="00C67B47">
        <w:rPr>
          <w:rFonts w:hint="eastAsia"/>
        </w:rPr>
        <w:t>“</w:t>
      </w:r>
      <w:r>
        <w:rPr>
          <w:rFonts w:hint="eastAsia"/>
        </w:rPr>
        <w:t>Android</w:t>
      </w:r>
      <w:r w:rsidR="00C67B47">
        <w:rPr>
          <w:rFonts w:hint="eastAsia"/>
        </w:rPr>
        <w:t>”</w:t>
      </w:r>
      <w:r>
        <w:rPr>
          <w:rFonts w:hint="eastAsia"/>
        </w:rPr>
        <w:t>视图</w:t>
      </w:r>
      <w:r w:rsidR="0080247A">
        <w:rPr>
          <w:rFonts w:hint="eastAsia"/>
        </w:rPr>
        <w:t>，</w:t>
      </w:r>
      <w:r>
        <w:rPr>
          <w:rFonts w:hint="eastAsia"/>
        </w:rPr>
        <w:t>随后可以看到以下文件：</w:t>
      </w:r>
    </w:p>
    <w:p w14:paraId="699BB45B" w14:textId="77777777" w:rsidR="00E8729E" w:rsidRDefault="00E8729E" w:rsidP="00FD545F">
      <w:pPr>
        <w:pStyle w:val="a0"/>
      </w:pPr>
      <w:r>
        <w:t>app &gt; java &gt; com.example.myfirstapp &gt; MainActivity</w:t>
      </w:r>
    </w:p>
    <w:p w14:paraId="1563089D" w14:textId="7B9698EC" w:rsidR="00E8729E" w:rsidRDefault="00E8729E" w:rsidP="00E8729E">
      <w:r>
        <w:rPr>
          <w:rFonts w:hint="eastAsia"/>
        </w:rPr>
        <w:t>这是主</w:t>
      </w:r>
      <w:r w:rsidR="00C027BC">
        <w:rPr>
          <w:rFonts w:hint="eastAsia"/>
        </w:rPr>
        <w:t>活动</w:t>
      </w:r>
      <w:r w:rsidR="00F32116">
        <w:rPr>
          <w:rFonts w:hint="eastAsia"/>
        </w:rPr>
        <w:t>，</w:t>
      </w:r>
      <w:r w:rsidR="008D3FDE">
        <w:rPr>
          <w:rFonts w:hint="eastAsia"/>
        </w:rPr>
        <w:t>其</w:t>
      </w:r>
      <w:r>
        <w:rPr>
          <w:rFonts w:hint="eastAsia"/>
        </w:rPr>
        <w:t>是应用的入口点</w:t>
      </w:r>
      <w:r w:rsidR="00F32116">
        <w:rPr>
          <w:rFonts w:hint="eastAsia"/>
        </w:rPr>
        <w:t>，</w:t>
      </w:r>
      <w:r>
        <w:rPr>
          <w:rFonts w:hint="eastAsia"/>
        </w:rPr>
        <w:t>当构建和运行应用时，系统会启动此</w:t>
      </w:r>
      <w:r w:rsidR="00C027BC">
        <w:rPr>
          <w:rFonts w:hint="eastAsia"/>
        </w:rPr>
        <w:t>活动</w:t>
      </w:r>
      <w:r>
        <w:rPr>
          <w:rFonts w:hint="eastAsia"/>
        </w:rPr>
        <w:t>的实例并加载其布局。</w:t>
      </w:r>
    </w:p>
    <w:p w14:paraId="134E24B0" w14:textId="77777777" w:rsidR="00E8729E" w:rsidRDefault="00E8729E" w:rsidP="00FD545F">
      <w:pPr>
        <w:pStyle w:val="a0"/>
      </w:pPr>
      <w:r>
        <w:t>app &gt; res &gt; layout &gt; activity_main.xml</w:t>
      </w:r>
    </w:p>
    <w:p w14:paraId="37E22983" w14:textId="28840C66" w:rsidR="00E8729E" w:rsidRDefault="00E8729E" w:rsidP="00E8729E">
      <w:r>
        <w:rPr>
          <w:rFonts w:hint="eastAsia"/>
        </w:rPr>
        <w:t>此</w:t>
      </w:r>
      <w:r>
        <w:rPr>
          <w:rFonts w:hint="eastAsia"/>
        </w:rPr>
        <w:t xml:space="preserve"> XML </w:t>
      </w:r>
      <w:r>
        <w:rPr>
          <w:rFonts w:hint="eastAsia"/>
        </w:rPr>
        <w:t>文件定义了</w:t>
      </w:r>
      <w:r w:rsidR="00DA76EC">
        <w:rPr>
          <w:rFonts w:hint="eastAsia"/>
        </w:rPr>
        <w:t>活动</w:t>
      </w:r>
      <w:r>
        <w:rPr>
          <w:rFonts w:hint="eastAsia"/>
        </w:rPr>
        <w:t>界面的布局</w:t>
      </w:r>
      <w:r w:rsidR="00F32116">
        <w:rPr>
          <w:rFonts w:hint="eastAsia"/>
        </w:rPr>
        <w:t>，</w:t>
      </w:r>
      <w:r w:rsidR="008D3FDE">
        <w:rPr>
          <w:rFonts w:hint="eastAsia"/>
        </w:rPr>
        <w:t>其</w:t>
      </w:r>
      <w:r>
        <w:rPr>
          <w:rFonts w:hint="eastAsia"/>
        </w:rPr>
        <w:t>包含一个</w:t>
      </w:r>
      <w:r>
        <w:rPr>
          <w:rFonts w:hint="eastAsia"/>
        </w:rPr>
        <w:t xml:space="preserve"> TextView </w:t>
      </w:r>
      <w:r>
        <w:rPr>
          <w:rFonts w:hint="eastAsia"/>
        </w:rPr>
        <w:t>元素，其中具有“</w:t>
      </w:r>
      <w:r>
        <w:rPr>
          <w:rFonts w:hint="eastAsia"/>
        </w:rPr>
        <w:t>Hello, World!</w:t>
      </w:r>
      <w:r>
        <w:rPr>
          <w:rFonts w:hint="eastAsia"/>
        </w:rPr>
        <w:t>”文本</w:t>
      </w:r>
      <w:r w:rsidR="00F64B09">
        <w:rPr>
          <w:rFonts w:hint="eastAsia"/>
        </w:rPr>
        <w:t>。</w:t>
      </w:r>
    </w:p>
    <w:p w14:paraId="7A5F5B8E" w14:textId="77777777" w:rsidR="00E8729E" w:rsidRDefault="00E8729E" w:rsidP="00FD545F">
      <w:pPr>
        <w:pStyle w:val="a0"/>
      </w:pPr>
      <w:r>
        <w:t>app &gt; manifests &gt; AndroidManifest.xml</w:t>
      </w:r>
    </w:p>
    <w:p w14:paraId="3748560A" w14:textId="77777777" w:rsidR="00E8729E" w:rsidRDefault="00E8729E" w:rsidP="00E8729E">
      <w:r>
        <w:rPr>
          <w:rFonts w:hint="eastAsia"/>
        </w:rPr>
        <w:t>清单文件描述了应用的基本特性并定义了每个应用组件。</w:t>
      </w:r>
    </w:p>
    <w:p w14:paraId="6D19966C" w14:textId="77777777" w:rsidR="00E8729E" w:rsidRDefault="00E8729E" w:rsidP="00FD545F">
      <w:pPr>
        <w:pStyle w:val="a0"/>
      </w:pPr>
      <w:r>
        <w:t>Gradle Scripts &gt; build.gradle</w:t>
      </w:r>
    </w:p>
    <w:p w14:paraId="6C47D2FD" w14:textId="48DD1239" w:rsidR="00E8729E" w:rsidRPr="00E9298E" w:rsidRDefault="00E8729E" w:rsidP="00E9298E">
      <w:r>
        <w:rPr>
          <w:rFonts w:hint="eastAsia"/>
        </w:rPr>
        <w:t>有两个使用此名称的文件：一个针对项目“</w:t>
      </w:r>
      <w:r>
        <w:rPr>
          <w:rFonts w:hint="eastAsia"/>
        </w:rPr>
        <w:t>Project: My First App</w:t>
      </w:r>
      <w:r>
        <w:rPr>
          <w:rFonts w:hint="eastAsia"/>
        </w:rPr>
        <w:t>”，另一个针对应用模块“</w:t>
      </w:r>
      <w:r>
        <w:rPr>
          <w:rFonts w:hint="eastAsia"/>
        </w:rPr>
        <w:t>Module: My_First_App.app</w:t>
      </w:r>
      <w:r>
        <w:rPr>
          <w:rFonts w:hint="eastAsia"/>
        </w:rPr>
        <w:t>”。每个模块均有自己的</w:t>
      </w:r>
      <w:r>
        <w:rPr>
          <w:rFonts w:hint="eastAsia"/>
        </w:rPr>
        <w:t xml:space="preserve"> build.gradle </w:t>
      </w:r>
      <w:r>
        <w:rPr>
          <w:rFonts w:hint="eastAsia"/>
        </w:rPr>
        <w:t>文件，但此项目当前仅有一个模块。使用每个模块的</w:t>
      </w:r>
      <w:r>
        <w:rPr>
          <w:rFonts w:hint="eastAsia"/>
        </w:rPr>
        <w:t xml:space="preserve"> build.gradle </w:t>
      </w:r>
      <w:r>
        <w:rPr>
          <w:rFonts w:hint="eastAsia"/>
        </w:rPr>
        <w:t>文件控制</w:t>
      </w:r>
      <w:r>
        <w:rPr>
          <w:rFonts w:hint="eastAsia"/>
        </w:rPr>
        <w:t xml:space="preserve"> Gradle </w:t>
      </w:r>
      <w:r>
        <w:rPr>
          <w:rFonts w:hint="eastAsia"/>
        </w:rPr>
        <w:t>插件构建应用的方式。</w:t>
      </w:r>
    </w:p>
    <w:p w14:paraId="20711528" w14:textId="133B20DB" w:rsidR="00A83737" w:rsidRDefault="00F77309" w:rsidP="0004706D">
      <w:pPr>
        <w:pStyle w:val="3"/>
      </w:pPr>
      <w:r>
        <w:rPr>
          <w:rFonts w:hint="eastAsia"/>
        </w:rPr>
        <w:t>构建简单</w:t>
      </w:r>
      <w:r w:rsidR="00A83737">
        <w:rPr>
          <w:rFonts w:hint="eastAsia"/>
        </w:rPr>
        <w:t>界面</w:t>
      </w:r>
    </w:p>
    <w:p w14:paraId="0834C0FE" w14:textId="5FCDF91D" w:rsidR="00C263CF" w:rsidRDefault="00C263CF" w:rsidP="00C263CF">
      <w:r w:rsidRPr="00E9298E">
        <w:t>在本节课中将学习如何使用</w:t>
      </w:r>
      <w:r w:rsidRPr="00E9298E">
        <w:t> </w:t>
      </w:r>
      <w:r w:rsidRPr="00D8353A">
        <w:t xml:space="preserve">Android Studio </w:t>
      </w:r>
      <w:r w:rsidRPr="00D8353A">
        <w:t>布局编辑器</w:t>
      </w:r>
      <w:r w:rsidRPr="00E9298E">
        <w:t>创建包含一个文本框和一个按钮的布局</w:t>
      </w:r>
      <w:r w:rsidR="002F343C">
        <w:rPr>
          <w:rFonts w:hint="eastAsia"/>
        </w:rPr>
        <w:t>（</w:t>
      </w:r>
      <w:r w:rsidR="002F343C">
        <w:fldChar w:fldCharType="begin"/>
      </w:r>
      <w:r w:rsidR="002F343C">
        <w:instrText xml:space="preserve"> </w:instrText>
      </w:r>
      <w:r w:rsidR="002F343C">
        <w:rPr>
          <w:rFonts w:hint="eastAsia"/>
        </w:rPr>
        <w:instrText>REF _Ref92964873 \h</w:instrText>
      </w:r>
      <w:r w:rsidR="002F343C">
        <w:instrText xml:space="preserve"> </w:instrText>
      </w:r>
      <w:r w:rsidR="002F343C">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1</w:t>
      </w:r>
      <w:r w:rsidR="002F343C">
        <w:fldChar w:fldCharType="end"/>
      </w:r>
      <w:r w:rsidR="002F343C">
        <w:rPr>
          <w:rFonts w:hint="eastAsia"/>
        </w:rPr>
        <w:t>）</w:t>
      </w:r>
      <w:r w:rsidR="00D8353A">
        <w:rPr>
          <w:rFonts w:hint="eastAsia"/>
        </w:rPr>
        <w:t>，</w:t>
      </w:r>
      <w:r w:rsidRPr="00E9298E">
        <w:t>如何在点按该按钮时让应用将文本框的内容发送到其他</w:t>
      </w:r>
      <w:r w:rsidR="00DA76EC">
        <w:t>活动</w:t>
      </w:r>
      <w:r w:rsidRPr="00E9298E">
        <w:t>。</w:t>
      </w:r>
    </w:p>
    <w:p w14:paraId="3650CB45" w14:textId="66200CD8" w:rsidR="00A25504" w:rsidRPr="00E9298E" w:rsidRDefault="00644EAF" w:rsidP="00A25504">
      <w:pPr>
        <w:jc w:val="center"/>
      </w:pPr>
      <w:r>
        <w:rPr>
          <w:noProof/>
        </w:rPr>
        <w:lastRenderedPageBreak/>
        <w:drawing>
          <wp:inline distT="0" distB="0" distL="0" distR="0" wp14:anchorId="76999C9F" wp14:editId="4CCE0EAD">
            <wp:extent cx="3098042" cy="1894542"/>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6284" cy="1911813"/>
                    </a:xfrm>
                    <a:prstGeom prst="rect">
                      <a:avLst/>
                    </a:prstGeom>
                  </pic:spPr>
                </pic:pic>
              </a:graphicData>
            </a:graphic>
          </wp:inline>
        </w:drawing>
      </w:r>
    </w:p>
    <w:p w14:paraId="5492F48D" w14:textId="4E0391F6" w:rsidR="00A25504" w:rsidRPr="00E9298E" w:rsidRDefault="00A25504" w:rsidP="009370FE">
      <w:pPr>
        <w:pStyle w:val="a9"/>
      </w:pPr>
      <w:bookmarkStart w:id="6" w:name="_Ref92964873"/>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1</w:t>
      </w:r>
      <w:r w:rsidR="006E6E78">
        <w:fldChar w:fldCharType="end"/>
      </w:r>
      <w:bookmarkEnd w:id="6"/>
      <w:r w:rsidRPr="00E9298E">
        <w:t> </w:t>
      </w:r>
      <w:r w:rsidRPr="00E9298E">
        <w:t>最终布局的屏幕截图</w:t>
      </w:r>
    </w:p>
    <w:p w14:paraId="58D036EA" w14:textId="1DBC6762" w:rsidR="00A83737" w:rsidRDefault="001B46D7" w:rsidP="00A83737">
      <w:r>
        <w:t>安卓</w:t>
      </w:r>
      <w:r w:rsidR="00A83737">
        <w:rPr>
          <w:rFonts w:hint="eastAsia"/>
        </w:rPr>
        <w:t>为程序员提供了三种用户界面设计的方法：</w:t>
      </w:r>
      <w:r w:rsidR="00A83737">
        <w:t>Java</w:t>
      </w:r>
      <w:r w:rsidR="00A83737">
        <w:rPr>
          <w:rFonts w:hint="eastAsia"/>
        </w:rPr>
        <w:t>代码“编程式”设计实现、</w:t>
      </w:r>
      <w:r w:rsidR="00A83737">
        <w:t>XML</w:t>
      </w:r>
      <w:r w:rsidR="00A83737">
        <w:rPr>
          <w:rFonts w:hint="eastAsia"/>
        </w:rPr>
        <w:t>文件编写设计和图形化界面设计。如果使用</w:t>
      </w:r>
      <w:r w:rsidR="00A83737">
        <w:t>Java</w:t>
      </w:r>
      <w:r w:rsidR="00A83737">
        <w:rPr>
          <w:rFonts w:hint="eastAsia"/>
        </w:rPr>
        <w:t>代码直接在源代码中构建应用程序的用户界面，在编写代码过程中必须对界面的层次关系十分清晰，并逐个定义这些用户图形界面组件的属性和关系，这在界面比较复杂、组件比较多时，对程序员是一个考验。在界面美观、组件排列合理、组件位置微调、风格统一等细节方面可能会耗费程序员较多的时间，可能比预计的时间多得多。这种方式对于界面的开发是很不方便的，因为一些小的布局变化都有可能导致源码的修改，并且需要重新编译</w:t>
      </w:r>
      <w:r w:rsidR="003E3EF4">
        <w:rPr>
          <w:rFonts w:hint="eastAsia"/>
        </w:rPr>
        <w:t>，</w:t>
      </w:r>
      <w:r w:rsidR="00A83737">
        <w:rPr>
          <w:rFonts w:hint="eastAsia"/>
        </w:rPr>
        <w:t>因此这种方法在</w:t>
      </w:r>
      <w:r>
        <w:t>安卓</w:t>
      </w:r>
      <w:r w:rsidR="00A83737">
        <w:rPr>
          <w:rFonts w:hint="eastAsia"/>
        </w:rPr>
        <w:t>的用户图形界面设计并不推荐，</w:t>
      </w:r>
    </w:p>
    <w:p w14:paraId="46D78733" w14:textId="640FC38E" w:rsidR="00A83737" w:rsidRDefault="00A83737" w:rsidP="00A83737">
      <w:r>
        <w:rPr>
          <w:rFonts w:hint="eastAsia"/>
        </w:rPr>
        <w:t>设计实现用户界面的第二种方式，</w:t>
      </w:r>
      <w:r>
        <w:t>XML</w:t>
      </w:r>
      <w:r>
        <w:rPr>
          <w:rFonts w:hint="eastAsia"/>
        </w:rPr>
        <w:t>文件编写设计，是使用</w:t>
      </w:r>
      <w:r w:rsidR="00113F30">
        <w:t>Android Studio</w:t>
      </w:r>
      <w:r>
        <w:rPr>
          <w:rFonts w:hint="eastAsia"/>
        </w:rPr>
        <w:t>的</w:t>
      </w:r>
      <w:r w:rsidR="009D49A2">
        <w:t>XML</w:t>
      </w:r>
      <w:r>
        <w:rPr>
          <w:rFonts w:hint="eastAsia"/>
        </w:rPr>
        <w:t>文件编辑器打开</w:t>
      </w:r>
      <w:r w:rsidR="00DA76EC">
        <w:t>活动</w:t>
      </w:r>
      <w:r>
        <w:rPr>
          <w:rFonts w:hint="eastAsia"/>
        </w:rPr>
        <w:t>对应的</w:t>
      </w:r>
      <w:r>
        <w:t>XML</w:t>
      </w:r>
      <w:r>
        <w:rPr>
          <w:rFonts w:hint="eastAsia"/>
        </w:rPr>
        <w:t>布局文件，在文件中编写代码来描述界面的布局、控件和相关的属性。我们在第一章中使用的就是这种方法。由于</w:t>
      </w:r>
      <w:r>
        <w:t>XML</w:t>
      </w:r>
      <w:r>
        <w:rPr>
          <w:rFonts w:hint="eastAsia"/>
        </w:rPr>
        <w:t>文件是一个层次化结构的文件，因此布局和控件的关系十分清楚，语法比较简单。而且组件的标识、属性和位置的设置集中在一起，布局和控件不涉及应用程序的逻辑，只是单纯的排列和设计，也就能很方便、快速地完成用户界面的布局了，修改起来也很容易定位。缺点是在界面比较复杂、组件比较多时也很难兼顾美观，如果只能在</w:t>
      </w:r>
      <w:r w:rsidR="00DA76EC">
        <w:t>活动</w:t>
      </w:r>
      <w:r>
        <w:rPr>
          <w:rFonts w:hint="eastAsia"/>
        </w:rPr>
        <w:t>运行时才能看到效果，调整起来同样也很耗费时间。</w:t>
      </w:r>
    </w:p>
    <w:p w14:paraId="556A8159" w14:textId="1A27477B" w:rsidR="00A83737" w:rsidRDefault="00A83737" w:rsidP="00A83737">
      <w:r>
        <w:rPr>
          <w:rFonts w:hint="eastAsia"/>
        </w:rPr>
        <w:t>图形化界面设计是使用</w:t>
      </w:r>
      <w:r w:rsidR="00113F30">
        <w:t>Android Studio</w:t>
      </w:r>
      <w:r>
        <w:rPr>
          <w:rFonts w:hint="eastAsia"/>
        </w:rPr>
        <w:t>提供的图形化界面设计工具，能够把工具提供的布局和控件直接拖拽到手机界面上合适的位置，直观显示出来，并且通过属性设置界面，直接设置组件的属性。在设计过程中，随着布局和控件的添加，属性的修改，</w:t>
      </w:r>
      <w:r>
        <w:t>XML</w:t>
      </w:r>
      <w:r>
        <w:rPr>
          <w:rFonts w:hint="eastAsia"/>
        </w:rPr>
        <w:t>布局文件的代码也自动生成。使用第二种方式直接编写代码的</w:t>
      </w:r>
      <w:r>
        <w:t>XML</w:t>
      </w:r>
      <w:r>
        <w:rPr>
          <w:rFonts w:hint="eastAsia"/>
        </w:rPr>
        <w:t>布局文件，也可以通过手机的模拟界面，直观看到实际显示效果。</w:t>
      </w:r>
    </w:p>
    <w:p w14:paraId="6FEDEBA8" w14:textId="4BF68F52" w:rsidR="00781543" w:rsidRPr="00781543" w:rsidRDefault="00781543" w:rsidP="00A83737">
      <w:r>
        <w:rPr>
          <w:rFonts w:hint="eastAsia"/>
        </w:rPr>
        <w:lastRenderedPageBreak/>
        <w:t>如果要使用</w:t>
      </w:r>
      <w:r>
        <w:rPr>
          <w:rFonts w:hint="eastAsia"/>
        </w:rPr>
        <w:t>Android</w:t>
      </w:r>
      <w:r>
        <w:t xml:space="preserve"> Studio</w:t>
      </w:r>
      <w:r>
        <w:rPr>
          <w:rFonts w:hint="eastAsia"/>
        </w:rPr>
        <w:t>的图形化界面设计工具，首先打开需要设计的</w:t>
      </w:r>
      <w:r>
        <w:t>XML</w:t>
      </w:r>
      <w:r>
        <w:rPr>
          <w:rFonts w:hint="eastAsia"/>
        </w:rPr>
        <w:t>布局文件，然后点击右上角标注的</w:t>
      </w:r>
      <w:r>
        <w:t>Design</w:t>
      </w:r>
      <w:r>
        <w:rPr>
          <w:rFonts w:hint="eastAsia"/>
        </w:rPr>
        <w:t>标签（</w:t>
      </w:r>
      <w:r>
        <w:fldChar w:fldCharType="begin"/>
      </w:r>
      <w:r>
        <w:instrText xml:space="preserve"> </w:instrText>
      </w:r>
      <w:r>
        <w:rPr>
          <w:rFonts w:hint="eastAsia"/>
        </w:rPr>
        <w:instrText>REF _Ref92889066 \h</w:instrText>
      </w:r>
      <w:r>
        <w:instrText xml:space="preserve"> </w:instrText>
      </w:r>
      <w:r>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w:t>
      </w:r>
      <w:r>
        <w:fldChar w:fldCharType="end"/>
      </w:r>
      <w:r>
        <w:rPr>
          <w:rFonts w:hint="eastAsia"/>
        </w:rPr>
        <w:t>），就可以看到手机模拟界面的窗口了。从</w:t>
      </w:r>
      <w:r>
        <w:t>Palette</w:t>
      </w:r>
      <w:r>
        <w:rPr>
          <w:rFonts w:hint="eastAsia"/>
        </w:rPr>
        <w:t>拖拽组件到手机屏幕，在</w:t>
      </w:r>
      <w:r>
        <w:t>Palette</w:t>
      </w:r>
      <w:r>
        <w:rPr>
          <w:rFonts w:hint="eastAsia"/>
        </w:rPr>
        <w:t>窗口中（</w:t>
      </w:r>
      <w:r>
        <w:fldChar w:fldCharType="begin"/>
      </w:r>
      <w:r>
        <w:instrText xml:space="preserve"> </w:instrText>
      </w:r>
      <w:r>
        <w:rPr>
          <w:rFonts w:hint="eastAsia"/>
        </w:rPr>
        <w:instrText>REF _Ref92889322 \h</w:instrText>
      </w:r>
      <w:r>
        <w:instrText xml:space="preserve"> </w:instrText>
      </w:r>
      <w:r>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3</w:t>
      </w:r>
      <w:r>
        <w:fldChar w:fldCharType="end"/>
      </w:r>
      <w:r>
        <w:rPr>
          <w:rFonts w:hint="eastAsia"/>
        </w:rPr>
        <w:t>），列出了</w:t>
      </w:r>
      <w:r>
        <w:t>Layouts</w:t>
      </w:r>
      <w:r>
        <w:rPr>
          <w:rFonts w:hint="eastAsia"/>
        </w:rPr>
        <w:t>、</w:t>
      </w:r>
      <w:r>
        <w:t>Widgets</w:t>
      </w:r>
      <w:r>
        <w:rPr>
          <w:rFonts w:hint="eastAsia"/>
        </w:rPr>
        <w:t>、</w:t>
      </w:r>
      <w:r>
        <w:t>Text</w:t>
      </w:r>
      <w:r>
        <w:rPr>
          <w:rFonts w:hint="eastAsia"/>
        </w:rPr>
        <w:t>、</w:t>
      </w:r>
      <w:r>
        <w:rPr>
          <w:rFonts w:hint="eastAsia"/>
        </w:rPr>
        <w:t>Bu</w:t>
      </w:r>
      <w:r>
        <w:t>ttons</w:t>
      </w:r>
      <w:r>
        <w:rPr>
          <w:rFonts w:hint="eastAsia"/>
        </w:rPr>
        <w:t>和</w:t>
      </w:r>
      <w:r>
        <w:t>Containers</w:t>
      </w:r>
      <w:r>
        <w:rPr>
          <w:rFonts w:hint="eastAsia"/>
        </w:rPr>
        <w:t>等布局和控件。</w:t>
      </w:r>
    </w:p>
    <w:tbl>
      <w:tblPr>
        <w:tblW w:w="0" w:type="auto"/>
        <w:jc w:val="center"/>
        <w:tblLook w:val="04A0" w:firstRow="1" w:lastRow="0" w:firstColumn="1" w:lastColumn="0" w:noHBand="0" w:noVBand="1"/>
      </w:tblPr>
      <w:tblGrid>
        <w:gridCol w:w="4675"/>
        <w:gridCol w:w="4675"/>
      </w:tblGrid>
      <w:tr w:rsidR="0085720C" w14:paraId="57BCD7ED" w14:textId="77777777" w:rsidTr="006A79E9">
        <w:trPr>
          <w:jc w:val="center"/>
        </w:trPr>
        <w:tc>
          <w:tcPr>
            <w:tcW w:w="4675" w:type="dxa"/>
          </w:tcPr>
          <w:p w14:paraId="3D4BA176" w14:textId="77777777" w:rsidR="0085720C" w:rsidRDefault="0085720C" w:rsidP="00467BEB">
            <w:pPr>
              <w:spacing w:line="0" w:lineRule="atLeast"/>
              <w:ind w:firstLineChars="0" w:firstLine="0"/>
              <w:jc w:val="center"/>
            </w:pPr>
            <w:r>
              <w:rPr>
                <w:noProof/>
              </w:rPr>
              <w:drawing>
                <wp:inline distT="0" distB="0" distL="0" distR="0" wp14:anchorId="10607CF1" wp14:editId="60A5DD66">
                  <wp:extent cx="1666875" cy="3333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66875" cy="333375"/>
                          </a:xfrm>
                          <a:prstGeom prst="rect">
                            <a:avLst/>
                          </a:prstGeom>
                        </pic:spPr>
                      </pic:pic>
                    </a:graphicData>
                  </a:graphic>
                </wp:inline>
              </w:drawing>
            </w:r>
          </w:p>
          <w:p w14:paraId="16DB2FD1" w14:textId="5EFECDA6" w:rsidR="0085720C" w:rsidRDefault="0085720C" w:rsidP="009370FE">
            <w:pPr>
              <w:pStyle w:val="a5"/>
            </w:pPr>
            <w:bookmarkStart w:id="7" w:name="_Ref92889066"/>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2</w:t>
            </w:r>
            <w:r w:rsidR="006E6E78">
              <w:fldChar w:fldCharType="end"/>
            </w:r>
            <w:bookmarkEnd w:id="7"/>
            <w:r w:rsidR="006A296C">
              <w:t xml:space="preserve"> </w:t>
            </w:r>
            <w:r w:rsidR="006A296C" w:rsidRPr="006A296C">
              <w:rPr>
                <w:rFonts w:hint="eastAsia"/>
              </w:rPr>
              <w:t>Design</w:t>
            </w:r>
            <w:r w:rsidR="006A296C" w:rsidRPr="006A296C">
              <w:rPr>
                <w:rFonts w:hint="eastAsia"/>
              </w:rPr>
              <w:t>标签</w:t>
            </w:r>
          </w:p>
        </w:tc>
        <w:tc>
          <w:tcPr>
            <w:tcW w:w="4675" w:type="dxa"/>
          </w:tcPr>
          <w:p w14:paraId="72A154BC" w14:textId="77777777" w:rsidR="0085720C" w:rsidRDefault="0085720C" w:rsidP="00467BEB">
            <w:pPr>
              <w:spacing w:line="0" w:lineRule="atLeast"/>
              <w:ind w:firstLineChars="0" w:firstLine="0"/>
              <w:jc w:val="center"/>
            </w:pPr>
            <w:r>
              <w:rPr>
                <w:noProof/>
              </w:rPr>
              <w:drawing>
                <wp:inline distT="0" distB="0" distL="0" distR="0" wp14:anchorId="5D5D2F78" wp14:editId="5AF2FC96">
                  <wp:extent cx="2224142" cy="2496368"/>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28524" cy="2501286"/>
                          </a:xfrm>
                          <a:prstGeom prst="rect">
                            <a:avLst/>
                          </a:prstGeom>
                        </pic:spPr>
                      </pic:pic>
                    </a:graphicData>
                  </a:graphic>
                </wp:inline>
              </w:drawing>
            </w:r>
          </w:p>
          <w:p w14:paraId="71C61913" w14:textId="0CEA0922" w:rsidR="0085720C" w:rsidRDefault="0085720C" w:rsidP="009370FE">
            <w:pPr>
              <w:pStyle w:val="a5"/>
            </w:pPr>
            <w:bookmarkStart w:id="8" w:name="_Ref92889322"/>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3</w:t>
            </w:r>
            <w:r w:rsidR="006E6E78">
              <w:fldChar w:fldCharType="end"/>
            </w:r>
            <w:bookmarkEnd w:id="8"/>
            <w:r>
              <w:t xml:space="preserve"> Palette</w:t>
            </w:r>
            <w:r>
              <w:rPr>
                <w:rFonts w:hint="eastAsia"/>
              </w:rPr>
              <w:t>窗口</w:t>
            </w:r>
          </w:p>
        </w:tc>
      </w:tr>
    </w:tbl>
    <w:p w14:paraId="12B2DC80" w14:textId="6F4F2EA8" w:rsidR="00C263CF" w:rsidRPr="00E9298E" w:rsidRDefault="00F32116" w:rsidP="00C263CF">
      <w:r>
        <w:rPr>
          <w:rFonts w:hint="eastAsia"/>
        </w:rPr>
        <w:t>安卓</w:t>
      </w:r>
      <w:r w:rsidR="00C263CF" w:rsidRPr="00E9298E">
        <w:t>应用的界面以布局和微件的层次结构形式构建而成。布局是</w:t>
      </w:r>
      <w:r w:rsidR="00C263CF" w:rsidRPr="00E9298E">
        <w:t> </w:t>
      </w:r>
      <w:r w:rsidR="00C263CF" w:rsidRPr="00C1117E">
        <w:t>ViewGroup</w:t>
      </w:r>
      <w:r w:rsidR="00C263CF" w:rsidRPr="00E9298E">
        <w:t> </w:t>
      </w:r>
      <w:r w:rsidR="00C263CF" w:rsidRPr="00E9298E">
        <w:t>对象，即控制其子视图在屏幕上的放置方式的容器</w:t>
      </w:r>
      <w:r w:rsidR="00F83BD9">
        <w:rPr>
          <w:rFonts w:hint="eastAsia"/>
        </w:rPr>
        <w:t>；</w:t>
      </w:r>
      <w:r w:rsidR="00C263CF" w:rsidRPr="00E9298E">
        <w:t>微件是</w:t>
      </w:r>
      <w:r w:rsidR="00C263CF" w:rsidRPr="00E9298E">
        <w:t> </w:t>
      </w:r>
      <w:r w:rsidR="00C263CF" w:rsidRPr="00C1117E">
        <w:t>View</w:t>
      </w:r>
      <w:r w:rsidR="00C263CF" w:rsidRPr="00E9298E">
        <w:t> </w:t>
      </w:r>
      <w:r w:rsidR="00C263CF" w:rsidRPr="00E9298E">
        <w:t>对象，即按钮和文本框等界面组件</w:t>
      </w:r>
      <w:r>
        <w:rPr>
          <w:rFonts w:hint="eastAsia"/>
        </w:rPr>
        <w:t>（</w:t>
      </w:r>
      <w:r>
        <w:fldChar w:fldCharType="begin"/>
      </w:r>
      <w:r>
        <w:instrText xml:space="preserve"> </w:instrText>
      </w:r>
      <w:r>
        <w:rPr>
          <w:rFonts w:hint="eastAsia"/>
        </w:rPr>
        <w:instrText>REF _Ref92965476 \h</w:instrText>
      </w:r>
      <w:r>
        <w:instrText xml:space="preserve"> </w:instrText>
      </w:r>
      <w:r>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w:t>
      </w:r>
      <w:r>
        <w:fldChar w:fldCharType="end"/>
      </w:r>
      <w:r>
        <w:rPr>
          <w:rFonts w:hint="eastAsia"/>
        </w:rPr>
        <w:t>）</w:t>
      </w:r>
      <w:r w:rsidR="00C263CF" w:rsidRPr="00E9298E">
        <w:t>。</w:t>
      </w:r>
    </w:p>
    <w:p w14:paraId="72C1E5A7" w14:textId="77777777" w:rsidR="00C263CF" w:rsidRPr="00E9298E" w:rsidRDefault="00C263CF" w:rsidP="00DE4672">
      <w:pPr>
        <w:jc w:val="center"/>
      </w:pPr>
      <w:r w:rsidRPr="00E9298E">
        <w:rPr>
          <w:noProof/>
        </w:rPr>
        <w:drawing>
          <wp:inline distT="0" distB="0" distL="0" distR="0" wp14:anchorId="1085A96B" wp14:editId="5CE1A4F3">
            <wp:extent cx="3515728" cy="1537089"/>
            <wp:effectExtent l="0" t="0" r="889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27561" cy="1542262"/>
                    </a:xfrm>
                    <a:prstGeom prst="rect">
                      <a:avLst/>
                    </a:prstGeom>
                    <a:noFill/>
                    <a:ln>
                      <a:noFill/>
                    </a:ln>
                  </pic:spPr>
                </pic:pic>
              </a:graphicData>
            </a:graphic>
          </wp:inline>
        </w:drawing>
      </w:r>
    </w:p>
    <w:p w14:paraId="13942421" w14:textId="012075AD" w:rsidR="00C263CF" w:rsidRPr="00E9298E" w:rsidRDefault="00C263CF" w:rsidP="009370FE">
      <w:pPr>
        <w:pStyle w:val="a5"/>
      </w:pPr>
      <w:r w:rsidRPr="00E9298E">
        <w:t> </w:t>
      </w:r>
      <w:bookmarkStart w:id="9" w:name="_Ref92965476"/>
      <w:r w:rsidR="00744572">
        <w:rPr>
          <w:rFonts w:hint="eastAsia"/>
        </w:rPr>
        <w:t>图</w:t>
      </w:r>
      <w:r w:rsidR="00744572">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w:t>
      </w:r>
      <w:r w:rsidR="006E6E78">
        <w:fldChar w:fldCharType="end"/>
      </w:r>
      <w:bookmarkEnd w:id="9"/>
      <w:r w:rsidR="00744572">
        <w:t xml:space="preserve"> </w:t>
      </w:r>
      <w:r w:rsidRPr="00E9298E">
        <w:t>ViewGroup </w:t>
      </w:r>
      <w:r w:rsidRPr="00E9298E">
        <w:t>对象如何在布局中形成分支并包含</w:t>
      </w:r>
      <w:r w:rsidRPr="00E9298E">
        <w:t> View </w:t>
      </w:r>
      <w:r w:rsidRPr="00E9298E">
        <w:t>对象的图示</w:t>
      </w:r>
    </w:p>
    <w:p w14:paraId="353AC9CD" w14:textId="5E19AFD0" w:rsidR="00C263CF" w:rsidRPr="00E9298E" w:rsidRDefault="00F32116" w:rsidP="00C263CF">
      <w:r>
        <w:rPr>
          <w:rFonts w:hint="eastAsia"/>
        </w:rPr>
        <w:t>安卓</w:t>
      </w:r>
      <w:r w:rsidR="00C263CF" w:rsidRPr="00E9298E">
        <w:t>提供了</w:t>
      </w:r>
      <w:r w:rsidR="00C263CF" w:rsidRPr="00E9298E">
        <w:t> ViewGroup </w:t>
      </w:r>
      <w:r w:rsidR="00C263CF" w:rsidRPr="00E9298E">
        <w:t>和</w:t>
      </w:r>
      <w:r w:rsidR="00C263CF" w:rsidRPr="00E9298E">
        <w:t> View </w:t>
      </w:r>
      <w:r w:rsidR="00C263CF" w:rsidRPr="00E9298E">
        <w:t>类的</w:t>
      </w:r>
      <w:r w:rsidR="00C263CF" w:rsidRPr="00E9298E">
        <w:t xml:space="preserve"> XML </w:t>
      </w:r>
      <w:r w:rsidR="00C263CF" w:rsidRPr="00E9298E">
        <w:t>词汇表，因此界面的大部分内容都在</w:t>
      </w:r>
      <w:r w:rsidR="00C263CF" w:rsidRPr="00E9298E">
        <w:t xml:space="preserve"> XML </w:t>
      </w:r>
      <w:r w:rsidR="00C263CF" w:rsidRPr="00E9298E">
        <w:t>文件中定义。本节课将介绍如何使用</w:t>
      </w:r>
      <w:r w:rsidR="00C263CF" w:rsidRPr="00E9298E">
        <w:t xml:space="preserve"> Android Studio </w:t>
      </w:r>
      <w:r w:rsidR="00C263CF" w:rsidRPr="00E9298E">
        <w:t>的布局编辑器创建布局，而不是编写</w:t>
      </w:r>
      <w:r w:rsidR="00C263CF" w:rsidRPr="00E9298E">
        <w:t xml:space="preserve"> XML </w:t>
      </w:r>
      <w:r w:rsidR="00C263CF" w:rsidRPr="00E9298E">
        <w:t>代码</w:t>
      </w:r>
      <w:r w:rsidR="00E06572">
        <w:rPr>
          <w:rFonts w:hint="eastAsia"/>
        </w:rPr>
        <w:t>，</w:t>
      </w:r>
      <w:r w:rsidR="00C263CF" w:rsidRPr="00E9298E">
        <w:t>布局编辑器会在拖放视图构建布局时为编写</w:t>
      </w:r>
      <w:r w:rsidR="00C263CF" w:rsidRPr="00E9298E">
        <w:t>XML</w:t>
      </w:r>
      <w:r w:rsidR="00C263CF" w:rsidRPr="00E9298E">
        <w:t>代码。</w:t>
      </w:r>
    </w:p>
    <w:p w14:paraId="169C327A" w14:textId="72DFB65A" w:rsidR="00C263CF" w:rsidRPr="00E9298E" w:rsidRDefault="00C263CF" w:rsidP="00933AC2">
      <w:pPr>
        <w:pStyle w:val="4"/>
      </w:pPr>
      <w:r w:rsidRPr="00E9298E">
        <w:t>布局编辑器</w:t>
      </w:r>
    </w:p>
    <w:p w14:paraId="01491F22" w14:textId="77777777" w:rsidR="00C263CF" w:rsidRPr="00E9298E" w:rsidRDefault="00C263CF" w:rsidP="00C263CF">
      <w:r w:rsidRPr="00E9298E">
        <w:t>首先，请按照以下步骤设置工作区：</w:t>
      </w:r>
    </w:p>
    <w:p w14:paraId="6D3C004A" w14:textId="5884DD53" w:rsidR="00C263CF" w:rsidRPr="00E9298E" w:rsidRDefault="00467455" w:rsidP="00C263CF">
      <w:r>
        <w:rPr>
          <w:rFonts w:hint="eastAsia"/>
        </w:rPr>
        <w:t>(</w:t>
      </w:r>
      <w:r>
        <w:t>1)</w:t>
      </w:r>
      <w:r w:rsidR="00C263CF" w:rsidRPr="00E9298E">
        <w:t>在</w:t>
      </w:r>
      <w:r w:rsidR="00C263CF" w:rsidRPr="00E9298E">
        <w:t>Project</w:t>
      </w:r>
      <w:r w:rsidR="00C263CF" w:rsidRPr="00E9298E">
        <w:t>窗口中，依次打开</w:t>
      </w:r>
      <w:r w:rsidR="00C263CF" w:rsidRPr="00E9298E">
        <w:t> </w:t>
      </w:r>
      <w:r w:rsidR="003A4882">
        <w:rPr>
          <w:rFonts w:hint="eastAsia"/>
        </w:rPr>
        <w:t>“</w:t>
      </w:r>
      <w:r w:rsidR="00C263CF" w:rsidRPr="00E9298E">
        <w:t>app &gt; res &gt; layout &gt; activity_main.xml</w:t>
      </w:r>
      <w:r w:rsidR="003A4882">
        <w:rPr>
          <w:rFonts w:hint="eastAsia"/>
        </w:rPr>
        <w:t>”</w:t>
      </w:r>
      <w:r w:rsidR="009A7982">
        <w:rPr>
          <w:rFonts w:hint="eastAsia"/>
        </w:rPr>
        <w:t>；</w:t>
      </w:r>
    </w:p>
    <w:p w14:paraId="31E405C7" w14:textId="32F45AEF" w:rsidR="00C263CF" w:rsidRPr="00E9298E" w:rsidRDefault="003A4882" w:rsidP="00C263CF">
      <w:r>
        <w:rPr>
          <w:rFonts w:hint="eastAsia"/>
        </w:rPr>
        <w:lastRenderedPageBreak/>
        <w:t>(</w:t>
      </w:r>
      <w:r>
        <w:t>2)</w:t>
      </w:r>
      <w:r w:rsidR="00C263CF" w:rsidRPr="00E9298E">
        <w:t>若要给布局编辑器留出空间，请隐藏</w:t>
      </w:r>
      <w:r w:rsidR="00C263CF" w:rsidRPr="00E9298E">
        <w:t> </w:t>
      </w:r>
      <w:r w:rsidR="00342B9F">
        <w:t>Project</w:t>
      </w:r>
      <w:r w:rsidR="00342B9F">
        <w:t>窗口</w:t>
      </w:r>
      <w:r w:rsidR="00C263CF" w:rsidRPr="00E9298E">
        <w:t>。为此，请依次选择</w:t>
      </w:r>
      <w:r w:rsidR="00C263CF" w:rsidRPr="00E9298E">
        <w:t> </w:t>
      </w:r>
      <w:r w:rsidR="0086219B">
        <w:rPr>
          <w:rFonts w:hint="eastAsia"/>
        </w:rPr>
        <w:t>“</w:t>
      </w:r>
      <w:r w:rsidR="00C263CF" w:rsidRPr="00E9298E">
        <w:t>View &gt; Tool Windows &gt; Project</w:t>
      </w:r>
      <w:r w:rsidR="0086219B">
        <w:rPr>
          <w:rFonts w:hint="eastAsia"/>
        </w:rPr>
        <w:t>”</w:t>
      </w:r>
      <w:r w:rsidR="00C263CF" w:rsidRPr="00E9298E">
        <w:t>，或直接点击</w:t>
      </w:r>
      <w:r w:rsidR="00C263CF" w:rsidRPr="00E9298E">
        <w:t xml:space="preserve"> Android Studio </w:t>
      </w:r>
      <w:r w:rsidR="00C263CF" w:rsidRPr="00E9298E">
        <w:t>屏幕左侧的</w:t>
      </w:r>
      <w:r w:rsidR="00C263CF" w:rsidRPr="00E9298E">
        <w:t> Project</w:t>
      </w:r>
      <w:r w:rsidR="009A7982">
        <w:rPr>
          <w:rFonts w:hint="eastAsia"/>
        </w:rPr>
        <w:t>；</w:t>
      </w:r>
    </w:p>
    <w:p w14:paraId="13BE8215" w14:textId="3F352748" w:rsidR="00C263CF" w:rsidRPr="00E9298E" w:rsidRDefault="00A5352F" w:rsidP="00C263CF">
      <w:r>
        <w:rPr>
          <w:rFonts w:hint="eastAsia"/>
        </w:rPr>
        <w:t>(</w:t>
      </w:r>
      <w:r>
        <w:t>3)</w:t>
      </w:r>
      <w:r w:rsidR="00C263CF" w:rsidRPr="00E9298E">
        <w:t>如果编辑器显示</w:t>
      </w:r>
      <w:r w:rsidR="00C263CF" w:rsidRPr="00E9298E">
        <w:t xml:space="preserve"> XML </w:t>
      </w:r>
      <w:r w:rsidR="00C263CF" w:rsidRPr="00E9298E">
        <w:t>源代码，请点击窗口右上角的</w:t>
      </w:r>
      <w:r w:rsidR="00C263CF" w:rsidRPr="00E9298E">
        <w:t> Design </w:t>
      </w:r>
      <w:r w:rsidR="00C263CF" w:rsidRPr="00E9298E">
        <w:t>标签页</w:t>
      </w:r>
      <w:r w:rsidR="009A7982">
        <w:rPr>
          <w:rFonts w:hint="eastAsia"/>
        </w:rPr>
        <w:t>；</w:t>
      </w:r>
    </w:p>
    <w:p w14:paraId="0E910A7E" w14:textId="6AFAEFE5" w:rsidR="00C263CF" w:rsidRPr="00E9298E" w:rsidRDefault="00A5352F" w:rsidP="00C263CF">
      <w:r>
        <w:rPr>
          <w:rFonts w:hint="eastAsia"/>
        </w:rPr>
        <w:t>(</w:t>
      </w:r>
      <w:r>
        <w:t>4)</w:t>
      </w:r>
      <w:r w:rsidR="00C263CF" w:rsidRPr="00E9298E">
        <w:t>点击</w:t>
      </w:r>
      <w:r w:rsidR="00C263CF" w:rsidRPr="00E9298E">
        <w:t> </w:t>
      </w:r>
      <w:r w:rsidR="00C263CF" w:rsidRPr="00E9298E">
        <w:rPr>
          <w:noProof/>
        </w:rPr>
        <w:drawing>
          <wp:inline distT="0" distB="0" distL="0" distR="0" wp14:anchorId="773478F9" wp14:editId="7A016808">
            <wp:extent cx="106587" cy="106587"/>
            <wp:effectExtent l="0" t="0" r="8255"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2604" cy="112604"/>
                    </a:xfrm>
                    <a:prstGeom prst="rect">
                      <a:avLst/>
                    </a:prstGeom>
                    <a:noFill/>
                    <a:ln>
                      <a:noFill/>
                    </a:ln>
                  </pic:spPr>
                </pic:pic>
              </a:graphicData>
            </a:graphic>
          </wp:inline>
        </w:drawing>
      </w:r>
      <w:r w:rsidR="00C263CF" w:rsidRPr="00E9298E">
        <w:t> </w:t>
      </w:r>
      <w:r w:rsidR="00063D41">
        <w:rPr>
          <w:rFonts w:hint="eastAsia"/>
        </w:rPr>
        <w:t>（“</w:t>
      </w:r>
      <w:r w:rsidR="00C263CF" w:rsidRPr="00E9298E">
        <w:t>Select Design Surface</w:t>
      </w:r>
      <w:r w:rsidR="00063D41">
        <w:rPr>
          <w:rFonts w:hint="eastAsia"/>
        </w:rPr>
        <w:t>”）</w:t>
      </w:r>
      <w:r w:rsidR="00C263CF" w:rsidRPr="00E9298E">
        <w:t>，然后选择</w:t>
      </w:r>
      <w:r w:rsidR="00C263CF" w:rsidRPr="00E9298E">
        <w:t> Blueprint</w:t>
      </w:r>
      <w:r w:rsidR="009A7982">
        <w:rPr>
          <w:rFonts w:hint="eastAsia"/>
        </w:rPr>
        <w:t>；</w:t>
      </w:r>
    </w:p>
    <w:p w14:paraId="6D4C335A" w14:textId="1180A2D3" w:rsidR="00C263CF" w:rsidRPr="00E9298E" w:rsidRDefault="00A5352F" w:rsidP="00C263CF">
      <w:r>
        <w:rPr>
          <w:rFonts w:hint="eastAsia"/>
        </w:rPr>
        <w:t>(</w:t>
      </w:r>
      <w:r>
        <w:t>5)</w:t>
      </w:r>
      <w:r w:rsidR="00C263CF" w:rsidRPr="00E9298E">
        <w:t>点击布局编辑器工具栏中的</w:t>
      </w:r>
      <w:r w:rsidR="00C263CF" w:rsidRPr="00E9298E">
        <w:t> </w:t>
      </w:r>
      <w:r w:rsidR="00C263CF" w:rsidRPr="00E9298E">
        <w:rPr>
          <w:noProof/>
        </w:rPr>
        <w:drawing>
          <wp:inline distT="0" distB="0" distL="0" distR="0" wp14:anchorId="51176D24" wp14:editId="4D22B9E9">
            <wp:extent cx="134635" cy="1346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8080" cy="138080"/>
                    </a:xfrm>
                    <a:prstGeom prst="rect">
                      <a:avLst/>
                    </a:prstGeom>
                    <a:noFill/>
                    <a:ln>
                      <a:noFill/>
                    </a:ln>
                  </pic:spPr>
                </pic:pic>
              </a:graphicData>
            </a:graphic>
          </wp:inline>
        </w:drawing>
      </w:r>
      <w:r w:rsidR="00C263CF" w:rsidRPr="00E9298E">
        <w:t> </w:t>
      </w:r>
      <w:r w:rsidR="00B947BC">
        <w:rPr>
          <w:rFonts w:hint="eastAsia"/>
        </w:rPr>
        <w:t>（“</w:t>
      </w:r>
      <w:r w:rsidR="00C263CF" w:rsidRPr="00E9298E">
        <w:t>View Options</w:t>
      </w:r>
      <w:r w:rsidR="00B947BC">
        <w:rPr>
          <w:rFonts w:hint="eastAsia"/>
        </w:rPr>
        <w:t>”）</w:t>
      </w:r>
      <w:r w:rsidR="00C263CF" w:rsidRPr="00E9298E">
        <w:t>，并确保选中</w:t>
      </w:r>
      <w:r w:rsidR="00C263CF" w:rsidRPr="00E9298E">
        <w:t> </w:t>
      </w:r>
      <w:r w:rsidR="00B947BC">
        <w:rPr>
          <w:rFonts w:hint="eastAsia"/>
        </w:rPr>
        <w:t>“</w:t>
      </w:r>
      <w:r w:rsidR="00C263CF" w:rsidRPr="00E9298E">
        <w:t>Show All Constraints</w:t>
      </w:r>
      <w:r w:rsidR="00B947BC">
        <w:rPr>
          <w:rFonts w:hint="eastAsia"/>
        </w:rPr>
        <w:t>”</w:t>
      </w:r>
      <w:r w:rsidR="009A7982">
        <w:rPr>
          <w:rFonts w:hint="eastAsia"/>
        </w:rPr>
        <w:t>；</w:t>
      </w:r>
    </w:p>
    <w:p w14:paraId="1F5AEAA6" w14:textId="70A5CEF3" w:rsidR="00C263CF" w:rsidRPr="00E9298E" w:rsidRDefault="00A5352F" w:rsidP="00C263CF">
      <w:r>
        <w:t>(6)</w:t>
      </w:r>
      <w:r w:rsidR="00C263CF" w:rsidRPr="00E9298E">
        <w:t>确保</w:t>
      </w:r>
      <w:r w:rsidR="00C263CF" w:rsidRPr="00E9298E">
        <w:t xml:space="preserve"> Autoconnect </w:t>
      </w:r>
      <w:r w:rsidR="00C263CF" w:rsidRPr="00E9298E">
        <w:t>处于关闭状态</w:t>
      </w:r>
      <w:r w:rsidR="00534120">
        <w:rPr>
          <w:rFonts w:hint="eastAsia"/>
        </w:rPr>
        <w:t>，</w:t>
      </w:r>
      <w:r w:rsidR="00C263CF" w:rsidRPr="00E9298E">
        <w:t>当</w:t>
      </w:r>
      <w:r w:rsidR="00C263CF" w:rsidRPr="00E9298E">
        <w:t xml:space="preserve"> Autoconnect </w:t>
      </w:r>
      <w:r w:rsidR="00C263CF" w:rsidRPr="00E9298E">
        <w:t>处于关闭状态时，工具栏中的提示会显示</w:t>
      </w:r>
      <w:r w:rsidR="00C263CF" w:rsidRPr="00E9298E">
        <w:t> </w:t>
      </w:r>
      <w:r w:rsidR="00C263CF" w:rsidRPr="00E9298E">
        <w:rPr>
          <w:noProof/>
        </w:rPr>
        <w:drawing>
          <wp:inline distT="0" distB="0" distL="0" distR="0" wp14:anchorId="70DC38CA" wp14:editId="6CCD5DFB">
            <wp:extent cx="123416" cy="123416"/>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9704" cy="129704"/>
                    </a:xfrm>
                    <a:prstGeom prst="rect">
                      <a:avLst/>
                    </a:prstGeom>
                    <a:noFill/>
                    <a:ln>
                      <a:noFill/>
                    </a:ln>
                  </pic:spPr>
                </pic:pic>
              </a:graphicData>
            </a:graphic>
          </wp:inline>
        </w:drawing>
      </w:r>
      <w:r w:rsidR="00C263CF" w:rsidRPr="00E9298E">
        <w:t> </w:t>
      </w:r>
      <w:r w:rsidR="009A7982">
        <w:rPr>
          <w:rFonts w:hint="eastAsia"/>
        </w:rPr>
        <w:t>（“</w:t>
      </w:r>
      <w:r w:rsidR="00C263CF" w:rsidRPr="00E9298E">
        <w:t>Enable Autoconnection to Parent</w:t>
      </w:r>
      <w:r w:rsidR="009A7982">
        <w:rPr>
          <w:rFonts w:hint="eastAsia"/>
        </w:rPr>
        <w:t>”）；</w:t>
      </w:r>
    </w:p>
    <w:p w14:paraId="7DE8ABF5" w14:textId="4A4672E5" w:rsidR="00C263CF" w:rsidRPr="00E9298E" w:rsidRDefault="00D15193" w:rsidP="00C263CF">
      <w:r>
        <w:rPr>
          <w:rFonts w:hint="eastAsia"/>
        </w:rPr>
        <w:t>(</w:t>
      </w:r>
      <w:r>
        <w:t>7)</w:t>
      </w:r>
      <w:r w:rsidR="00C263CF" w:rsidRPr="00E9298E">
        <w:t>点击工具栏中的</w:t>
      </w:r>
      <w:r w:rsidR="00C263CF" w:rsidRPr="00E9298E">
        <w:t> </w:t>
      </w:r>
      <w:r w:rsidR="00C263CF" w:rsidRPr="00E9298E">
        <w:rPr>
          <w:noProof/>
        </w:rPr>
        <w:drawing>
          <wp:inline distT="0" distB="0" distL="0" distR="0" wp14:anchorId="5E4B4CD4" wp14:editId="429906A2">
            <wp:extent cx="246680" cy="140246"/>
            <wp:effectExtent l="0" t="0" r="127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152" cy="148474"/>
                    </a:xfrm>
                    <a:prstGeom prst="rect">
                      <a:avLst/>
                    </a:prstGeom>
                    <a:noFill/>
                    <a:ln>
                      <a:noFill/>
                    </a:ln>
                  </pic:spPr>
                </pic:pic>
              </a:graphicData>
            </a:graphic>
          </wp:inline>
        </w:drawing>
      </w:r>
      <w:r w:rsidR="00C263CF" w:rsidRPr="00E9298E">
        <w:t> </w:t>
      </w:r>
      <w:r w:rsidR="00772CE4">
        <w:rPr>
          <w:rFonts w:hint="eastAsia"/>
        </w:rPr>
        <w:t>（“</w:t>
      </w:r>
      <w:r w:rsidR="00C263CF" w:rsidRPr="00E9298E">
        <w:t>Default Margins</w:t>
      </w:r>
      <w:r w:rsidR="00772CE4">
        <w:rPr>
          <w:rFonts w:hint="eastAsia"/>
        </w:rPr>
        <w:t>”）</w:t>
      </w:r>
      <w:r w:rsidR="00C263CF" w:rsidRPr="00E9298E">
        <w:t>，然后选择</w:t>
      </w:r>
      <w:r w:rsidR="00C263CF" w:rsidRPr="00E9298E">
        <w:t> 16</w:t>
      </w:r>
      <w:r w:rsidR="004C6A2D">
        <w:rPr>
          <w:rFonts w:hint="eastAsia"/>
        </w:rPr>
        <w:t>，</w:t>
      </w:r>
      <w:r w:rsidR="00C263CF" w:rsidRPr="00E9298E">
        <w:t>如果需要可以稍后调整每个视图的外边距。</w:t>
      </w:r>
    </w:p>
    <w:p w14:paraId="6219C50C" w14:textId="1292DAB7" w:rsidR="00C263CF" w:rsidRPr="00E9298E" w:rsidRDefault="00D224F4" w:rsidP="00C263CF">
      <w:r>
        <w:rPr>
          <w:rFonts w:hint="eastAsia"/>
        </w:rPr>
        <w:t>(</w:t>
      </w:r>
      <w:r>
        <w:t>8)</w:t>
      </w:r>
      <w:r w:rsidR="00C263CF" w:rsidRPr="00E9298E">
        <w:t>点击工具栏中的</w:t>
      </w:r>
      <w:r w:rsidR="00C263CF" w:rsidRPr="00E9298E">
        <w:t> </w:t>
      </w:r>
      <w:r w:rsidR="00C263CF" w:rsidRPr="00E9298E">
        <w:rPr>
          <w:noProof/>
        </w:rPr>
        <w:drawing>
          <wp:inline distT="0" distB="0" distL="0" distR="0" wp14:anchorId="71C92A6C" wp14:editId="7296F298">
            <wp:extent cx="140245" cy="147219"/>
            <wp:effectExtent l="0" t="0" r="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8345" cy="155722"/>
                    </a:xfrm>
                    <a:prstGeom prst="rect">
                      <a:avLst/>
                    </a:prstGeom>
                    <a:noFill/>
                    <a:ln>
                      <a:noFill/>
                    </a:ln>
                  </pic:spPr>
                </pic:pic>
              </a:graphicData>
            </a:graphic>
          </wp:inline>
        </w:drawing>
      </w:r>
      <w:r w:rsidR="00C263CF" w:rsidRPr="00E9298E">
        <w:t> </w:t>
      </w:r>
      <w:r w:rsidR="00A03924">
        <w:rPr>
          <w:rFonts w:hint="eastAsia"/>
        </w:rPr>
        <w:t>（“</w:t>
      </w:r>
      <w:r w:rsidR="00C263CF" w:rsidRPr="00E9298E">
        <w:t>Device for Preview</w:t>
      </w:r>
      <w:r w:rsidR="00A03924">
        <w:rPr>
          <w:rFonts w:hint="eastAsia"/>
        </w:rPr>
        <w:t>”）</w:t>
      </w:r>
      <w:r w:rsidR="00C263CF" w:rsidRPr="00E9298E">
        <w:t>，然后选择</w:t>
      </w:r>
      <w:r w:rsidR="00C263CF" w:rsidRPr="00E9298E">
        <w:t> </w:t>
      </w:r>
      <w:r w:rsidR="009A3498">
        <w:rPr>
          <w:rFonts w:hint="eastAsia"/>
        </w:rPr>
        <w:t>“</w:t>
      </w:r>
      <w:r w:rsidR="00C263CF" w:rsidRPr="00E9298E">
        <w:t>5.5, 1440 × 2560, 560 dpi (Pixel XL)</w:t>
      </w:r>
      <w:r w:rsidR="009A3498">
        <w:rPr>
          <w:rFonts w:hint="eastAsia"/>
        </w:rPr>
        <w:t>”</w:t>
      </w:r>
      <w:r w:rsidR="00C263CF" w:rsidRPr="00E9298E">
        <w:t>。</w:t>
      </w:r>
    </w:p>
    <w:p w14:paraId="11A93EB2" w14:textId="1D622D4D" w:rsidR="00C263CF" w:rsidRPr="00E9298E" w:rsidRDefault="00C263CF" w:rsidP="00C263CF">
      <w:r w:rsidRPr="00E9298E">
        <w:t>布局编辑器现在如</w:t>
      </w:r>
      <w:r w:rsidR="00F94D54">
        <w:fldChar w:fldCharType="begin"/>
      </w:r>
      <w:r w:rsidR="00F94D54">
        <w:instrText xml:space="preserve"> REF _Ref92965285 \h </w:instrText>
      </w:r>
      <w:r w:rsidR="00F94D54">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5</w:t>
      </w:r>
      <w:r w:rsidR="00F94D54">
        <w:fldChar w:fldCharType="end"/>
      </w:r>
      <w:r w:rsidRPr="00E9298E">
        <w:t>所示。</w:t>
      </w:r>
    </w:p>
    <w:p w14:paraId="24D6E445" w14:textId="4C515CDB" w:rsidR="00C263CF" w:rsidRPr="00E9298E" w:rsidRDefault="0035422F" w:rsidP="0043133C">
      <w:pPr>
        <w:jc w:val="center"/>
      </w:pPr>
      <w:r>
        <w:rPr>
          <w:noProof/>
        </w:rPr>
        <w:drawing>
          <wp:inline distT="0" distB="0" distL="0" distR="0" wp14:anchorId="68642555" wp14:editId="67551A21">
            <wp:extent cx="4827247" cy="2563186"/>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34751" cy="2567171"/>
                    </a:xfrm>
                    <a:prstGeom prst="rect">
                      <a:avLst/>
                    </a:prstGeom>
                  </pic:spPr>
                </pic:pic>
              </a:graphicData>
            </a:graphic>
          </wp:inline>
        </w:drawing>
      </w:r>
    </w:p>
    <w:p w14:paraId="62FFE7FB" w14:textId="2737CD7E" w:rsidR="00C263CF" w:rsidRPr="00E9298E" w:rsidRDefault="00F94D54" w:rsidP="009C0A87">
      <w:pPr>
        <w:pStyle w:val="a9"/>
      </w:pPr>
      <w:bookmarkStart w:id="10" w:name="_Ref92965285"/>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5</w:t>
      </w:r>
      <w:r w:rsidR="006E6E78">
        <w:fldChar w:fldCharType="end"/>
      </w:r>
      <w:bookmarkEnd w:id="10"/>
      <w:r w:rsidR="00C263CF" w:rsidRPr="00E9298E">
        <w:t>显示</w:t>
      </w:r>
      <w:r w:rsidR="00C263CF" w:rsidRPr="00E9298E">
        <w:t> activity_main.xml </w:t>
      </w:r>
      <w:r w:rsidR="00C263CF" w:rsidRPr="00E9298E">
        <w:t>的布局编辑器</w:t>
      </w:r>
    </w:p>
    <w:p w14:paraId="3B29A5DD" w14:textId="006E4450" w:rsidR="00C263CF" w:rsidRPr="00E9298E" w:rsidRDefault="00C263CF" w:rsidP="00C263CF">
      <w:r w:rsidRPr="00E9298E">
        <w:t>左下方的</w:t>
      </w:r>
      <w:r w:rsidRPr="00E9298E">
        <w:t> Component Tree </w:t>
      </w:r>
      <w:r w:rsidRPr="00E9298E">
        <w:t>面板显示布局的视图层次结构。在本例中根视图是</w:t>
      </w:r>
      <w:r w:rsidRPr="00E9298E">
        <w:t> ConstraintLayout</w:t>
      </w:r>
      <w:r w:rsidRPr="00E9298E">
        <w:t>，</w:t>
      </w:r>
      <w:r w:rsidR="008D3FDE">
        <w:rPr>
          <w:rFonts w:hint="eastAsia"/>
        </w:rPr>
        <w:t>其</w:t>
      </w:r>
      <w:r w:rsidRPr="00E9298E">
        <w:t>仅包含一个</w:t>
      </w:r>
      <w:r w:rsidRPr="00E9298E">
        <w:t> TextView </w:t>
      </w:r>
      <w:r w:rsidRPr="00E9298E">
        <w:t>对象。</w:t>
      </w:r>
      <w:r w:rsidRPr="00E9298E">
        <w:t>ConstraintLayout </w:t>
      </w:r>
      <w:r w:rsidRPr="00E9298E">
        <w:t>是一种布局，</w:t>
      </w:r>
      <w:r w:rsidR="008D3FDE">
        <w:t>其</w:t>
      </w:r>
      <w:r w:rsidRPr="00E9298E">
        <w:t>根据同级视图和父布局的约束条件定义每个视图的位置。这样一来，使用扁平视图层次结构既可以创建简单布局，又可以创建复杂布局。这种布局无需嵌套布局。嵌套布局是布局内的布局（</w:t>
      </w:r>
      <w:r w:rsidR="001B7BEC">
        <w:fldChar w:fldCharType="begin"/>
      </w:r>
      <w:r w:rsidR="001B7BEC">
        <w:instrText xml:space="preserve"> REF _Ref92965476 \h </w:instrText>
      </w:r>
      <w:r w:rsidR="001B7BEC">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w:t>
      </w:r>
      <w:r w:rsidR="001B7BEC">
        <w:fldChar w:fldCharType="end"/>
      </w:r>
      <w:r w:rsidRPr="00E9298E">
        <w:t>），会增加绘制界面所需的时间。</w:t>
      </w:r>
    </w:p>
    <w:p w14:paraId="47CCEBD2" w14:textId="77777777" w:rsidR="00C263CF" w:rsidRPr="00E9298E" w:rsidRDefault="00C263CF" w:rsidP="00C040DF">
      <w:pPr>
        <w:jc w:val="center"/>
      </w:pPr>
      <w:r w:rsidRPr="00E9298E">
        <w:rPr>
          <w:noProof/>
        </w:rPr>
        <w:lastRenderedPageBreak/>
        <w:drawing>
          <wp:inline distT="0" distB="0" distL="0" distR="0" wp14:anchorId="5980C7EE" wp14:editId="49AFC799">
            <wp:extent cx="2225586" cy="852692"/>
            <wp:effectExtent l="0" t="0" r="3810"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35933" cy="856656"/>
                    </a:xfrm>
                    <a:prstGeom prst="rect">
                      <a:avLst/>
                    </a:prstGeom>
                    <a:noFill/>
                    <a:ln>
                      <a:noFill/>
                    </a:ln>
                  </pic:spPr>
                </pic:pic>
              </a:graphicData>
            </a:graphic>
          </wp:inline>
        </w:drawing>
      </w:r>
    </w:p>
    <w:p w14:paraId="1B7FBDA5" w14:textId="44A140CC" w:rsidR="00C263CF" w:rsidRPr="00E9298E" w:rsidRDefault="00C040DF" w:rsidP="009C0A87">
      <w:pPr>
        <w:pStyle w:val="a9"/>
      </w:pPr>
      <w:bookmarkStart w:id="11" w:name="_Ref92965426"/>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6</w:t>
      </w:r>
      <w:r w:rsidR="006E6E78">
        <w:fldChar w:fldCharType="end"/>
      </w:r>
      <w:bookmarkEnd w:id="11"/>
      <w:r>
        <w:t xml:space="preserve"> </w:t>
      </w:r>
      <w:r w:rsidR="00C263CF" w:rsidRPr="00E9298E">
        <w:t>ConstraintLayout </w:t>
      </w:r>
      <w:r w:rsidR="00C263CF" w:rsidRPr="00E9298E">
        <w:t>内放有两个视图的图示</w:t>
      </w:r>
    </w:p>
    <w:p w14:paraId="0E9B1B11" w14:textId="59A21B49" w:rsidR="00C263CF" w:rsidRPr="00E9298E" w:rsidRDefault="00C263CF" w:rsidP="00C263CF">
      <w:r w:rsidRPr="00E9298E">
        <w:t>例如可以声明以下布局，如</w:t>
      </w:r>
      <w:r w:rsidR="001B7BEC">
        <w:fldChar w:fldCharType="begin"/>
      </w:r>
      <w:r w:rsidR="001B7BEC">
        <w:instrText xml:space="preserve"> REF _Ref92965426 \h </w:instrText>
      </w:r>
      <w:r w:rsidR="001B7BEC">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6</w:t>
      </w:r>
      <w:r w:rsidR="001B7BEC">
        <w:fldChar w:fldCharType="end"/>
      </w:r>
      <w:r w:rsidRPr="00E9298E">
        <w:t>所示：</w:t>
      </w:r>
    </w:p>
    <w:p w14:paraId="6F6A1086" w14:textId="7959D591" w:rsidR="00C263CF" w:rsidRPr="00E9298E" w:rsidRDefault="00C263CF" w:rsidP="00DD58C6">
      <w:pPr>
        <w:pStyle w:val="20"/>
      </w:pPr>
      <w:r w:rsidRPr="00E9298E">
        <w:t>视图</w:t>
      </w:r>
      <w:r w:rsidRPr="00E9298E">
        <w:t>A</w:t>
      </w:r>
      <w:r w:rsidRPr="00E9298E">
        <w:t>距离父布局顶部</w:t>
      </w:r>
      <w:r w:rsidRPr="00E9298E">
        <w:t xml:space="preserve"> 16 dp</w:t>
      </w:r>
    </w:p>
    <w:p w14:paraId="5308CB1B" w14:textId="066319DC" w:rsidR="00C263CF" w:rsidRPr="00E9298E" w:rsidRDefault="00C263CF" w:rsidP="00DD58C6">
      <w:pPr>
        <w:pStyle w:val="20"/>
      </w:pPr>
      <w:r w:rsidRPr="00E9298E">
        <w:t>视图</w:t>
      </w:r>
      <w:r w:rsidRPr="00E9298E">
        <w:t>A</w:t>
      </w:r>
      <w:r w:rsidRPr="00E9298E">
        <w:t>距离父布局左侧</w:t>
      </w:r>
      <w:r w:rsidRPr="00E9298E">
        <w:t xml:space="preserve"> 16 dp</w:t>
      </w:r>
    </w:p>
    <w:p w14:paraId="1364B057" w14:textId="22E3BBE7" w:rsidR="00C263CF" w:rsidRPr="00E9298E" w:rsidRDefault="00C263CF" w:rsidP="00DD58C6">
      <w:pPr>
        <w:pStyle w:val="20"/>
      </w:pPr>
      <w:r w:rsidRPr="00E9298E">
        <w:t>视图</w:t>
      </w:r>
      <w:r w:rsidRPr="00E9298E">
        <w:t>B</w:t>
      </w:r>
      <w:r w:rsidRPr="00E9298E">
        <w:t>距离视图</w:t>
      </w:r>
      <w:r w:rsidRPr="00E9298E">
        <w:t xml:space="preserve"> A </w:t>
      </w:r>
      <w:r w:rsidRPr="00E9298E">
        <w:t>右侧</w:t>
      </w:r>
      <w:r w:rsidRPr="00E9298E">
        <w:t xml:space="preserve"> 16 dp</w:t>
      </w:r>
    </w:p>
    <w:p w14:paraId="18CDB1CE" w14:textId="15AC627D" w:rsidR="00C263CF" w:rsidRPr="00E9298E" w:rsidRDefault="00C263CF" w:rsidP="00DD58C6">
      <w:pPr>
        <w:pStyle w:val="20"/>
      </w:pPr>
      <w:r w:rsidRPr="00E9298E">
        <w:t>视图</w:t>
      </w:r>
      <w:r w:rsidRPr="00E9298E">
        <w:t>B</w:t>
      </w:r>
      <w:r w:rsidRPr="00E9298E">
        <w:t>与视图</w:t>
      </w:r>
      <w:r w:rsidRPr="00E9298E">
        <w:t>A</w:t>
      </w:r>
      <w:r w:rsidRPr="00E9298E">
        <w:t>顶部对齐</w:t>
      </w:r>
    </w:p>
    <w:p w14:paraId="262AE828" w14:textId="682B1C1A" w:rsidR="00C263CF" w:rsidRPr="00E9298E" w:rsidRDefault="00C263CF" w:rsidP="00C263CF">
      <w:r w:rsidRPr="00E9298E">
        <w:t>在后面几部分中，将构建一个与</w:t>
      </w:r>
      <w:r w:rsidR="00792178">
        <w:fldChar w:fldCharType="begin"/>
      </w:r>
      <w:r w:rsidR="00792178">
        <w:instrText xml:space="preserve"> REF _Ref92965426 \h </w:instrText>
      </w:r>
      <w:r w:rsidR="00792178">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6</w:t>
      </w:r>
      <w:r w:rsidR="00792178">
        <w:fldChar w:fldCharType="end"/>
      </w:r>
      <w:r w:rsidRPr="00E9298E">
        <w:t>中的布局类似的布局。</w:t>
      </w:r>
    </w:p>
    <w:p w14:paraId="57190279" w14:textId="0B2CB9EF" w:rsidR="00C263CF" w:rsidRDefault="00C263CF" w:rsidP="00E350D9">
      <w:pPr>
        <w:pStyle w:val="4"/>
      </w:pPr>
      <w:r w:rsidRPr="00E9298E">
        <w:t>添加文本框</w:t>
      </w:r>
    </w:p>
    <w:tbl>
      <w:tblPr>
        <w:tblW w:w="0" w:type="auto"/>
        <w:jc w:val="center"/>
        <w:tblLook w:val="04A0" w:firstRow="1" w:lastRow="0" w:firstColumn="1" w:lastColumn="0" w:noHBand="0" w:noVBand="1"/>
      </w:tblPr>
      <w:tblGrid>
        <w:gridCol w:w="4675"/>
        <w:gridCol w:w="4675"/>
      </w:tblGrid>
      <w:tr w:rsidR="001677F9" w14:paraId="7E12442B" w14:textId="77777777" w:rsidTr="00875FC6">
        <w:trPr>
          <w:jc w:val="center"/>
        </w:trPr>
        <w:tc>
          <w:tcPr>
            <w:tcW w:w="4675" w:type="dxa"/>
          </w:tcPr>
          <w:p w14:paraId="50675F7A" w14:textId="77777777" w:rsidR="00B23174" w:rsidRDefault="00B23174" w:rsidP="00B23174">
            <w:pPr>
              <w:spacing w:line="0" w:lineRule="atLeast"/>
              <w:ind w:firstLineChars="0" w:firstLine="0"/>
              <w:jc w:val="center"/>
              <w:rPr>
                <w:lang w:bidi="ar-SA"/>
              </w:rPr>
            </w:pPr>
            <w:r>
              <w:rPr>
                <w:noProof/>
              </w:rPr>
              <w:drawing>
                <wp:inline distT="0" distB="0" distL="0" distR="0" wp14:anchorId="66E63122" wp14:editId="27F7E328">
                  <wp:extent cx="261207" cy="835862"/>
                  <wp:effectExtent l="0" t="0" r="571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6112" cy="851559"/>
                          </a:xfrm>
                          <a:prstGeom prst="rect">
                            <a:avLst/>
                          </a:prstGeom>
                        </pic:spPr>
                      </pic:pic>
                    </a:graphicData>
                  </a:graphic>
                </wp:inline>
              </w:drawing>
            </w:r>
          </w:p>
          <w:p w14:paraId="4BA52DA6" w14:textId="4F08A353" w:rsidR="001677F9" w:rsidRPr="001677F9" w:rsidRDefault="00B23174" w:rsidP="009C0A87">
            <w:pPr>
              <w:pStyle w:val="a5"/>
            </w:pPr>
            <w:bookmarkStart w:id="12" w:name="_Ref93059120"/>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7</w:t>
            </w:r>
            <w:r w:rsidR="006E6E78">
              <w:fldChar w:fldCharType="end"/>
            </w:r>
            <w:bookmarkEnd w:id="12"/>
            <w:r>
              <w:t xml:space="preserve"> </w:t>
            </w:r>
            <w:r w:rsidRPr="00E9298E">
              <w:t>Zoom </w:t>
            </w:r>
            <w:r w:rsidRPr="00E9298E">
              <w:t>按钮</w:t>
            </w:r>
          </w:p>
        </w:tc>
        <w:tc>
          <w:tcPr>
            <w:tcW w:w="4675" w:type="dxa"/>
          </w:tcPr>
          <w:p w14:paraId="1ACC5CE5" w14:textId="77777777" w:rsidR="00B23174" w:rsidRPr="00E9298E" w:rsidRDefault="00B23174" w:rsidP="00B23174">
            <w:pPr>
              <w:spacing w:line="0" w:lineRule="atLeast"/>
              <w:ind w:firstLineChars="0" w:firstLine="0"/>
              <w:jc w:val="center"/>
            </w:pPr>
            <w:r>
              <w:rPr>
                <w:noProof/>
              </w:rPr>
              <w:drawing>
                <wp:inline distT="0" distB="0" distL="0" distR="0" wp14:anchorId="04A33CC1" wp14:editId="055E63E0">
                  <wp:extent cx="2283195" cy="763745"/>
                  <wp:effectExtent l="0" t="0" r="317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05268" cy="771129"/>
                          </a:xfrm>
                          <a:prstGeom prst="rect">
                            <a:avLst/>
                          </a:prstGeom>
                        </pic:spPr>
                      </pic:pic>
                    </a:graphicData>
                  </a:graphic>
                </wp:inline>
              </w:drawing>
            </w:r>
          </w:p>
          <w:p w14:paraId="1AD525A7" w14:textId="1F9F0013" w:rsidR="001677F9" w:rsidRPr="001677F9" w:rsidRDefault="00B23174" w:rsidP="009C0A87">
            <w:pPr>
              <w:pStyle w:val="a5"/>
              <w:rPr>
                <w:lang w:bidi="ar-SA"/>
              </w:rPr>
            </w:pPr>
            <w:bookmarkStart w:id="13" w:name="_Ref92967158"/>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8</w:t>
            </w:r>
            <w:r w:rsidR="006E6E78">
              <w:fldChar w:fldCharType="end"/>
            </w:r>
            <w:bookmarkEnd w:id="13"/>
            <w:r w:rsidRPr="00E9298E">
              <w:t>按照到父布局顶部和左侧的距离约束文本框</w:t>
            </w:r>
          </w:p>
        </w:tc>
      </w:tr>
    </w:tbl>
    <w:p w14:paraId="295114B4" w14:textId="3B702BDD" w:rsidR="00C263CF" w:rsidRPr="00E9298E" w:rsidRDefault="00C263CF" w:rsidP="00C263CF">
      <w:r w:rsidRPr="00E9298E">
        <w:t>按照下面的步骤添加文本框：</w:t>
      </w:r>
    </w:p>
    <w:p w14:paraId="269408C5" w14:textId="5CEC9598" w:rsidR="00C263CF" w:rsidRPr="00E9298E" w:rsidRDefault="007D0B71" w:rsidP="00C263CF">
      <w:r>
        <w:rPr>
          <w:rFonts w:hint="eastAsia"/>
        </w:rPr>
        <w:t>(</w:t>
      </w:r>
      <w:r>
        <w:t>1)</w:t>
      </w:r>
      <w:r w:rsidR="00C263CF" w:rsidRPr="00E9298E">
        <w:t>首先需要移除布局中已有的内容</w:t>
      </w:r>
      <w:r w:rsidR="002033B7">
        <w:rPr>
          <w:rFonts w:hint="eastAsia"/>
        </w:rPr>
        <w:t>，</w:t>
      </w:r>
      <w:r w:rsidR="00C263CF" w:rsidRPr="00E9298E">
        <w:t>在</w:t>
      </w:r>
      <w:r w:rsidR="00C263CF" w:rsidRPr="00E9298E">
        <w:t> Component Tree </w:t>
      </w:r>
      <w:r w:rsidR="00C263CF" w:rsidRPr="00E9298E">
        <w:t>面板中点击</w:t>
      </w:r>
      <w:r w:rsidR="00C263CF" w:rsidRPr="00E9298E">
        <w:t> TextView</w:t>
      </w:r>
      <w:r w:rsidR="00C263CF" w:rsidRPr="00E9298E">
        <w:t>，然后按</w:t>
      </w:r>
      <w:r w:rsidR="00C263CF" w:rsidRPr="00E9298E">
        <w:t> Delete </w:t>
      </w:r>
      <w:r w:rsidR="00C263CF" w:rsidRPr="00E9298E">
        <w:t>键</w:t>
      </w:r>
      <w:r w:rsidR="001677F9">
        <w:rPr>
          <w:rFonts w:hint="eastAsia"/>
        </w:rPr>
        <w:t>；</w:t>
      </w:r>
    </w:p>
    <w:p w14:paraId="18213D11" w14:textId="0CB99ED7" w:rsidR="00C263CF" w:rsidRPr="00E9298E" w:rsidRDefault="00F523E4" w:rsidP="00C263CF">
      <w:r>
        <w:rPr>
          <w:rFonts w:hint="eastAsia"/>
        </w:rPr>
        <w:t>(</w:t>
      </w:r>
      <w:r>
        <w:t>2)</w:t>
      </w:r>
      <w:r w:rsidR="00C263CF" w:rsidRPr="00E9298E">
        <w:t>在</w:t>
      </w:r>
      <w:r w:rsidR="00C263CF" w:rsidRPr="00E9298E">
        <w:t>Palette</w:t>
      </w:r>
      <w:r w:rsidR="00C263CF" w:rsidRPr="00E9298E">
        <w:t>面板中，点击</w:t>
      </w:r>
      <w:r w:rsidR="00C263CF" w:rsidRPr="00E9298E">
        <w:t> Text </w:t>
      </w:r>
      <w:r w:rsidR="00C263CF" w:rsidRPr="00E9298E">
        <w:t>以显示可用的文本控件</w:t>
      </w:r>
      <w:r w:rsidR="001677F9">
        <w:rPr>
          <w:rFonts w:hint="eastAsia"/>
        </w:rPr>
        <w:t>；</w:t>
      </w:r>
    </w:p>
    <w:p w14:paraId="4E30844D" w14:textId="0D7D6108" w:rsidR="00C263CF" w:rsidRPr="00E9298E" w:rsidRDefault="00F523E4" w:rsidP="00C263CF">
      <w:r>
        <w:rPr>
          <w:rFonts w:hint="eastAsia"/>
        </w:rPr>
        <w:t>(</w:t>
      </w:r>
      <w:r>
        <w:t>3)</w:t>
      </w:r>
      <w:r w:rsidR="00C263CF" w:rsidRPr="00E9298E">
        <w:t>将</w:t>
      </w:r>
      <w:r w:rsidR="002033B7">
        <w:rPr>
          <w:rFonts w:hint="eastAsia"/>
        </w:rPr>
        <w:t>“</w:t>
      </w:r>
      <w:r w:rsidR="00C263CF" w:rsidRPr="00E9298E">
        <w:t>Plain Text</w:t>
      </w:r>
      <w:r w:rsidR="002033B7">
        <w:rPr>
          <w:rFonts w:hint="eastAsia"/>
        </w:rPr>
        <w:t>”</w:t>
      </w:r>
      <w:r w:rsidR="00C263CF" w:rsidRPr="00E9298E">
        <w:t>拖动到设计编辑器中，并将其放在靠近布局顶部的位置</w:t>
      </w:r>
      <w:r w:rsidR="002033B7">
        <w:rPr>
          <w:rFonts w:hint="eastAsia"/>
        </w:rPr>
        <w:t>，</w:t>
      </w:r>
      <w:r w:rsidR="00C263CF" w:rsidRPr="00E9298E">
        <w:t>这是一个接受纯文本输入的</w:t>
      </w:r>
      <w:r w:rsidR="00C263CF" w:rsidRPr="00E9298E">
        <w:t> </w:t>
      </w:r>
      <w:r w:rsidR="00C263CF" w:rsidRPr="00F523E4">
        <w:t>EditText</w:t>
      </w:r>
      <w:r w:rsidR="00C263CF" w:rsidRPr="00E9298E">
        <w:t> </w:t>
      </w:r>
      <w:r w:rsidR="00C263CF" w:rsidRPr="00E9298E">
        <w:t>微件</w:t>
      </w:r>
      <w:r w:rsidR="001677F9">
        <w:rPr>
          <w:rFonts w:hint="eastAsia"/>
        </w:rPr>
        <w:t>；</w:t>
      </w:r>
    </w:p>
    <w:p w14:paraId="7FC9283C" w14:textId="7AC4559D" w:rsidR="001677F9" w:rsidRPr="00E9298E" w:rsidRDefault="00F523E4" w:rsidP="001677F9">
      <w:r>
        <w:rPr>
          <w:rFonts w:hint="eastAsia"/>
        </w:rPr>
        <w:t>(</w:t>
      </w:r>
      <w:r>
        <w:t>4)</w:t>
      </w:r>
      <w:r w:rsidR="00C263CF" w:rsidRPr="00E9298E">
        <w:t>点击设计编辑器中的视图</w:t>
      </w:r>
      <w:r w:rsidR="002033B7">
        <w:rPr>
          <w:rFonts w:hint="eastAsia"/>
        </w:rPr>
        <w:t>，</w:t>
      </w:r>
      <w:r w:rsidR="00C263CF" w:rsidRPr="00E9298E">
        <w:t>现在可以在每个角上看到调整视图大小的正方形手柄，并在每个边上看到圆形约束锚点。为了更好地控制，可能需要放大编辑器</w:t>
      </w:r>
      <w:r w:rsidR="002033B7">
        <w:rPr>
          <w:rFonts w:hint="eastAsia"/>
        </w:rPr>
        <w:t>，</w:t>
      </w:r>
      <w:r w:rsidR="00C263CF" w:rsidRPr="00E9298E">
        <w:t>为此使用布局编辑器工具栏中的</w:t>
      </w:r>
      <w:r w:rsidR="00C263CF" w:rsidRPr="00E9298E">
        <w:t> Zoom </w:t>
      </w:r>
      <w:r w:rsidR="00C263CF" w:rsidRPr="00E9298E">
        <w:t>按钮</w:t>
      </w:r>
      <w:r w:rsidR="00430044">
        <w:rPr>
          <w:rFonts w:hint="eastAsia"/>
        </w:rPr>
        <w:t>（</w:t>
      </w:r>
      <w:r w:rsidR="00CA6162">
        <w:fldChar w:fldCharType="begin"/>
      </w:r>
      <w:r w:rsidR="00CA6162">
        <w:instrText xml:space="preserve"> </w:instrText>
      </w:r>
      <w:r w:rsidR="00CA6162">
        <w:rPr>
          <w:rFonts w:hint="eastAsia"/>
        </w:rPr>
        <w:instrText>REF _Ref93059120 \h</w:instrText>
      </w:r>
      <w:r w:rsidR="00CA6162">
        <w:instrText xml:space="preserve"> </w:instrText>
      </w:r>
      <w:r w:rsidR="00CA6162">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7</w:t>
      </w:r>
      <w:r w:rsidR="00CA6162">
        <w:fldChar w:fldCharType="end"/>
      </w:r>
      <w:r w:rsidR="00430044">
        <w:rPr>
          <w:rFonts w:hint="eastAsia"/>
        </w:rPr>
        <w:t>）</w:t>
      </w:r>
      <w:r w:rsidR="001677F9">
        <w:rPr>
          <w:rFonts w:hint="eastAsia"/>
        </w:rPr>
        <w:t>；</w:t>
      </w:r>
    </w:p>
    <w:p w14:paraId="4231A4A6" w14:textId="4B8D3987" w:rsidR="00C263CF" w:rsidRPr="00E9298E" w:rsidRDefault="00F523E4" w:rsidP="00C263CF">
      <w:r>
        <w:rPr>
          <w:rFonts w:hint="eastAsia"/>
        </w:rPr>
        <w:t>(</w:t>
      </w:r>
      <w:r>
        <w:t>5)</w:t>
      </w:r>
      <w:r w:rsidR="00C263CF" w:rsidRPr="00E9298E">
        <w:t>点击并按住顶边上的锚点，将其向上拖动直至其贴靠到布局顶部，然后将其释放。这是一个约束条件</w:t>
      </w:r>
      <w:r w:rsidR="006741FB">
        <w:rPr>
          <w:rFonts w:hint="eastAsia"/>
        </w:rPr>
        <w:t>，</w:t>
      </w:r>
      <w:r w:rsidR="008D3FDE">
        <w:t>其</w:t>
      </w:r>
      <w:r w:rsidR="00C263CF" w:rsidRPr="00E9298E">
        <w:t>会将视图约束在已设置的默认外边距内。在本例中将其设置为距离布局顶部</w:t>
      </w:r>
      <w:r w:rsidR="00C263CF" w:rsidRPr="00E9298E">
        <w:t xml:space="preserve"> 16 dp</w:t>
      </w:r>
      <w:r w:rsidR="006741FB">
        <w:rPr>
          <w:rFonts w:hint="eastAsia"/>
        </w:rPr>
        <w:t>；</w:t>
      </w:r>
    </w:p>
    <w:p w14:paraId="0E2B5F33" w14:textId="7FAAD006" w:rsidR="00C263CF" w:rsidRPr="00E9298E" w:rsidRDefault="00F523E4" w:rsidP="00C263CF">
      <w:r>
        <w:rPr>
          <w:rFonts w:hint="eastAsia"/>
        </w:rPr>
        <w:t>(</w:t>
      </w:r>
      <w:r>
        <w:t>6)</w:t>
      </w:r>
      <w:r w:rsidR="00C263CF" w:rsidRPr="00E9298E">
        <w:t>使用相同的过程创建一个从视图左侧到布局左侧的约束条件</w:t>
      </w:r>
      <w:r w:rsidR="00B2726D">
        <w:rPr>
          <w:rFonts w:hint="eastAsia"/>
        </w:rPr>
        <w:t>，</w:t>
      </w:r>
      <w:r w:rsidR="00C263CF" w:rsidRPr="00E9298E">
        <w:t>结果应如</w:t>
      </w:r>
      <w:r w:rsidR="0078552C">
        <w:fldChar w:fldCharType="begin"/>
      </w:r>
      <w:r w:rsidR="0078552C">
        <w:instrText xml:space="preserve"> REF _Ref92967158 \h </w:instrText>
      </w:r>
      <w:r w:rsidR="0078552C">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8</w:t>
      </w:r>
      <w:r w:rsidR="0078552C">
        <w:fldChar w:fldCharType="end"/>
      </w:r>
      <w:r w:rsidR="00C263CF" w:rsidRPr="00E9298E">
        <w:t>所示。</w:t>
      </w:r>
    </w:p>
    <w:p w14:paraId="30EFEC17" w14:textId="70F5BF32" w:rsidR="00C263CF" w:rsidRDefault="00C263CF" w:rsidP="005D6A98">
      <w:pPr>
        <w:pStyle w:val="4"/>
      </w:pPr>
      <w:r w:rsidRPr="00E9298E">
        <w:lastRenderedPageBreak/>
        <w:t>添加按钮</w:t>
      </w:r>
    </w:p>
    <w:p w14:paraId="18EC6ADE" w14:textId="72D6FA5E" w:rsidR="00070621" w:rsidRPr="00E9298E" w:rsidRDefault="00A84441" w:rsidP="00070621">
      <w:pPr>
        <w:spacing w:line="0" w:lineRule="atLeast"/>
        <w:ind w:firstLineChars="0" w:firstLine="0"/>
        <w:jc w:val="center"/>
      </w:pPr>
      <w:r>
        <w:rPr>
          <w:noProof/>
        </w:rPr>
        <w:drawing>
          <wp:inline distT="0" distB="0" distL="0" distR="0" wp14:anchorId="3C4FECD9" wp14:editId="2C8D6260">
            <wp:extent cx="3521122" cy="897816"/>
            <wp:effectExtent l="0" t="0" r="317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62096" cy="908264"/>
                    </a:xfrm>
                    <a:prstGeom prst="rect">
                      <a:avLst/>
                    </a:prstGeom>
                  </pic:spPr>
                </pic:pic>
              </a:graphicData>
            </a:graphic>
          </wp:inline>
        </w:drawing>
      </w:r>
    </w:p>
    <w:p w14:paraId="1EB4CB6A" w14:textId="65BB882B" w:rsidR="00070621" w:rsidRPr="00E9298E" w:rsidRDefault="00070621" w:rsidP="008D369F">
      <w:pPr>
        <w:pStyle w:val="a5"/>
      </w:pPr>
      <w:r w:rsidRPr="00E9298E">
        <w:t> </w:t>
      </w:r>
      <w:bookmarkStart w:id="14" w:name="_Ref92967259"/>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9</w:t>
      </w:r>
      <w:r w:rsidR="006E6E78">
        <w:fldChar w:fldCharType="end"/>
      </w:r>
      <w:bookmarkEnd w:id="14"/>
      <w:r>
        <w:t xml:space="preserve"> </w:t>
      </w:r>
      <w:r w:rsidRPr="00E9298E">
        <w:t>按照到文本框右侧的距离以及文本框基线来约束按钮</w:t>
      </w:r>
    </w:p>
    <w:p w14:paraId="2BBFB8ED" w14:textId="1FFD09EA" w:rsidR="00C263CF" w:rsidRPr="00E9298E" w:rsidRDefault="00ED014B" w:rsidP="00C263CF">
      <w:r>
        <w:rPr>
          <w:rFonts w:hint="eastAsia"/>
        </w:rPr>
        <w:t>(</w:t>
      </w:r>
      <w:r>
        <w:t>1)</w:t>
      </w:r>
      <w:r w:rsidR="00C263CF" w:rsidRPr="00E9298E">
        <w:t>在</w:t>
      </w:r>
      <w:r w:rsidR="00C263CF" w:rsidRPr="00E9298E">
        <w:t> Palette </w:t>
      </w:r>
      <w:r w:rsidR="00C263CF" w:rsidRPr="00E9298E">
        <w:t>面板中，点击</w:t>
      </w:r>
      <w:r w:rsidR="00C263CF" w:rsidRPr="00E9298E">
        <w:t> Buttons</w:t>
      </w:r>
      <w:r w:rsidR="006213A6">
        <w:rPr>
          <w:rFonts w:hint="eastAsia"/>
        </w:rPr>
        <w:t>；</w:t>
      </w:r>
    </w:p>
    <w:p w14:paraId="75263197" w14:textId="019CBC66" w:rsidR="00C263CF" w:rsidRPr="00E9298E" w:rsidRDefault="00ED014B" w:rsidP="00C263CF">
      <w:r>
        <w:rPr>
          <w:rFonts w:hint="eastAsia"/>
        </w:rPr>
        <w:t>(</w:t>
      </w:r>
      <w:r>
        <w:t>2)</w:t>
      </w:r>
      <w:r w:rsidR="00C263CF" w:rsidRPr="00E9298E">
        <w:t>将</w:t>
      </w:r>
      <w:r w:rsidR="00C263CF" w:rsidRPr="00E9298E">
        <w:t> Button </w:t>
      </w:r>
      <w:r w:rsidR="00C263CF" w:rsidRPr="00E9298E">
        <w:t>微件拖到设计编辑器中，并将其放在靠近右侧的位置</w:t>
      </w:r>
      <w:r w:rsidR="00BF457B">
        <w:rPr>
          <w:rFonts w:hint="eastAsia"/>
        </w:rPr>
        <w:t>；</w:t>
      </w:r>
    </w:p>
    <w:p w14:paraId="5549515C" w14:textId="233E2EAA" w:rsidR="00C263CF" w:rsidRPr="00E9298E" w:rsidRDefault="00ED014B" w:rsidP="00C263CF">
      <w:r>
        <w:rPr>
          <w:rFonts w:hint="eastAsia"/>
        </w:rPr>
        <w:t>(</w:t>
      </w:r>
      <w:r>
        <w:t>3)</w:t>
      </w:r>
      <w:r w:rsidR="00C263CF" w:rsidRPr="00E9298E">
        <w:t>创建一个从按钮左侧到文本框右侧的约束条件</w:t>
      </w:r>
      <w:r w:rsidR="00380450">
        <w:rPr>
          <w:rFonts w:hint="eastAsia"/>
        </w:rPr>
        <w:t>；</w:t>
      </w:r>
    </w:p>
    <w:p w14:paraId="6F959D86" w14:textId="46BCFF7B" w:rsidR="00C263CF" w:rsidRPr="00E9298E" w:rsidRDefault="00ED014B" w:rsidP="00C263CF">
      <w:r>
        <w:rPr>
          <w:rFonts w:hint="eastAsia"/>
        </w:rPr>
        <w:t>(</w:t>
      </w:r>
      <w:r>
        <w:t>4)</w:t>
      </w:r>
      <w:r w:rsidR="00C263CF" w:rsidRPr="00E9298E">
        <w:t>如需按水平对齐约束视图，创建一个文本基线之间的约束条件</w:t>
      </w:r>
      <w:r w:rsidR="00CB7E88">
        <w:rPr>
          <w:rFonts w:hint="eastAsia"/>
        </w:rPr>
        <w:t>，</w:t>
      </w:r>
      <w:r w:rsidR="00C263CF" w:rsidRPr="00E9298E">
        <w:t>为此右键点击按钮，然后选择</w:t>
      </w:r>
      <w:r w:rsidR="00C263CF" w:rsidRPr="00E9298E">
        <w:t> </w:t>
      </w:r>
      <w:r w:rsidR="00DD73DC">
        <w:rPr>
          <w:rFonts w:hint="eastAsia"/>
        </w:rPr>
        <w:t>“</w:t>
      </w:r>
      <w:r w:rsidR="00C263CF" w:rsidRPr="00E9298E">
        <w:t>Show Baseline</w:t>
      </w:r>
      <w:r w:rsidR="00DD73DC">
        <w:rPr>
          <w:rFonts w:hint="eastAsia"/>
        </w:rPr>
        <w:t>”</w:t>
      </w:r>
      <w:r w:rsidR="00C263CF" w:rsidRPr="00E9298E">
        <w:t> </w:t>
      </w:r>
      <w:r w:rsidR="00C263CF" w:rsidRPr="00E9298E">
        <w:rPr>
          <w:noProof/>
        </w:rPr>
        <w:drawing>
          <wp:inline distT="0" distB="0" distL="0" distR="0" wp14:anchorId="0F0C2A34" wp14:editId="4EE92BDE">
            <wp:extent cx="129025" cy="129025"/>
            <wp:effectExtent l="0" t="0" r="4445" b="4445"/>
            <wp:docPr id="22" name="图片 22" descr="在布局编辑器中显示基准操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在布局编辑器中显示基准操作"/>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527" cy="134527"/>
                    </a:xfrm>
                    <a:prstGeom prst="rect">
                      <a:avLst/>
                    </a:prstGeom>
                    <a:noFill/>
                    <a:ln>
                      <a:noFill/>
                    </a:ln>
                  </pic:spPr>
                </pic:pic>
              </a:graphicData>
            </a:graphic>
          </wp:inline>
        </w:drawing>
      </w:r>
      <w:r w:rsidR="00C263CF" w:rsidRPr="00E9298E">
        <w:t>。基线锚点显示在按钮内部</w:t>
      </w:r>
      <w:r w:rsidR="00CB7E88">
        <w:rPr>
          <w:rFonts w:hint="eastAsia"/>
        </w:rPr>
        <w:t>，</w:t>
      </w:r>
      <w:r w:rsidR="00C263CF" w:rsidRPr="00E9298E">
        <w:t>点击并按住此锚点，然后将其拖动到相邻文本框中显示的基线锚点上</w:t>
      </w:r>
      <w:r w:rsidR="001B5E07">
        <w:rPr>
          <w:rFonts w:hint="eastAsia"/>
        </w:rPr>
        <w:t>，</w:t>
      </w:r>
      <w:r w:rsidR="00C263CF" w:rsidRPr="00E9298E">
        <w:t>结果应如</w:t>
      </w:r>
      <w:r>
        <w:fldChar w:fldCharType="begin"/>
      </w:r>
      <w:r>
        <w:instrText xml:space="preserve"> REF _Ref92967259 \h </w:instrText>
      </w:r>
      <w:r>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9</w:t>
      </w:r>
      <w:r>
        <w:fldChar w:fldCharType="end"/>
      </w:r>
      <w:r w:rsidR="00C263CF" w:rsidRPr="00E9298E">
        <w:t>所示。</w:t>
      </w:r>
    </w:p>
    <w:p w14:paraId="59C91C62" w14:textId="54181DCC" w:rsidR="00C263CF" w:rsidRPr="00E9298E" w:rsidRDefault="00C263CF" w:rsidP="00C263CF">
      <w:r w:rsidRPr="00E9298E">
        <w:t>注意：您还可以根据顶边或底边实现水平对齐。但按钮的图片周围有内边距，因此如果以这种方式对齐，那么</w:t>
      </w:r>
      <w:r w:rsidR="008D3FDE">
        <w:t>其</w:t>
      </w:r>
      <w:r w:rsidRPr="00E9298E">
        <w:t>们看上去是没有对齐的。</w:t>
      </w:r>
    </w:p>
    <w:p w14:paraId="1352BB70" w14:textId="77777777" w:rsidR="00C263CF" w:rsidRPr="00E9298E" w:rsidRDefault="00C263CF" w:rsidP="00D47B93">
      <w:pPr>
        <w:pStyle w:val="4"/>
      </w:pPr>
      <w:r w:rsidRPr="00E9298E">
        <w:t>更改界面字符串</w:t>
      </w:r>
    </w:p>
    <w:p w14:paraId="1C0986DA" w14:textId="3C09F433" w:rsidR="00C263CF" w:rsidRPr="00E9298E" w:rsidRDefault="00C263CF" w:rsidP="00C263CF">
      <w:r w:rsidRPr="00E9298E">
        <w:t>若要预览界面，请点击工具栏中的</w:t>
      </w:r>
      <w:r w:rsidRPr="00E9298E">
        <w:t> </w:t>
      </w:r>
      <w:r w:rsidRPr="00E9298E">
        <w:rPr>
          <w:noProof/>
        </w:rPr>
        <w:drawing>
          <wp:inline distT="0" distB="0" distL="0" distR="0" wp14:anchorId="1CAA7504" wp14:editId="2106A61F">
            <wp:extent cx="134635" cy="13463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8120" cy="138120"/>
                    </a:xfrm>
                    <a:prstGeom prst="rect">
                      <a:avLst/>
                    </a:prstGeom>
                    <a:noFill/>
                    <a:ln>
                      <a:noFill/>
                    </a:ln>
                  </pic:spPr>
                </pic:pic>
              </a:graphicData>
            </a:graphic>
          </wp:inline>
        </w:drawing>
      </w:r>
      <w:r w:rsidRPr="00E9298E">
        <w:t> (</w:t>
      </w:r>
      <w:r w:rsidR="008760A6">
        <w:rPr>
          <w:rFonts w:hint="eastAsia"/>
        </w:rPr>
        <w:t>“</w:t>
      </w:r>
      <w:r w:rsidRPr="00E9298E">
        <w:t>Select Design Surface</w:t>
      </w:r>
      <w:r w:rsidR="00A420C1">
        <w:rPr>
          <w:rFonts w:hint="eastAsia"/>
        </w:rPr>
        <w:t>”</w:t>
      </w:r>
      <w:r w:rsidRPr="00E9298E">
        <w:t>)</w:t>
      </w:r>
      <w:r w:rsidRPr="00E9298E">
        <w:t>，然后选择</w:t>
      </w:r>
      <w:r w:rsidRPr="00E9298E">
        <w:t> Design</w:t>
      </w:r>
      <w:r w:rsidRPr="00E9298E">
        <w:t>。请注意，文本输入和按钮标签应设置为默认值。若要更改界面字符串，请按以下步骤操作：</w:t>
      </w:r>
    </w:p>
    <w:p w14:paraId="3EBE3479" w14:textId="65875F1B" w:rsidR="00C263CF" w:rsidRDefault="007A343E" w:rsidP="00C263CF">
      <w:r>
        <w:rPr>
          <w:rFonts w:hint="eastAsia"/>
        </w:rPr>
        <w:t>(</w:t>
      </w:r>
      <w:r>
        <w:t>1)</w:t>
      </w:r>
      <w:r w:rsidR="00C263CF" w:rsidRPr="00E9298E">
        <w:t>打开</w:t>
      </w:r>
      <w:r w:rsidR="00C263CF" w:rsidRPr="00E9298E">
        <w:t> </w:t>
      </w:r>
      <w:r w:rsidR="00342B9F">
        <w:t>Project</w:t>
      </w:r>
      <w:r w:rsidR="00342B9F">
        <w:t>窗口</w:t>
      </w:r>
      <w:r w:rsidR="00C263CF" w:rsidRPr="00E9298E">
        <w:t>，然后打开</w:t>
      </w:r>
      <w:r w:rsidR="000E17E5">
        <w:rPr>
          <w:rFonts w:hint="eastAsia"/>
        </w:rPr>
        <w:t>“</w:t>
      </w:r>
      <w:r w:rsidR="00C263CF" w:rsidRPr="00E9298E">
        <w:t>app &gt; res &gt; values &gt; strings.xml</w:t>
      </w:r>
      <w:r w:rsidR="000E17E5">
        <w:rPr>
          <w:rFonts w:hint="eastAsia"/>
        </w:rPr>
        <w:t>”</w:t>
      </w:r>
      <w:r w:rsidR="00C263CF" w:rsidRPr="00E9298E">
        <w:t>。这是一个</w:t>
      </w:r>
      <w:r w:rsidR="00C263CF" w:rsidRPr="0036108F">
        <w:t>字符串资源</w:t>
      </w:r>
      <w:r w:rsidR="00C263CF" w:rsidRPr="00E9298E">
        <w:t>文件，可在此文件中指定所有界面字符串</w:t>
      </w:r>
      <w:r w:rsidR="002F5999">
        <w:rPr>
          <w:rFonts w:hint="eastAsia"/>
        </w:rPr>
        <w:t>，</w:t>
      </w:r>
      <w:r w:rsidR="00C263CF" w:rsidRPr="00E9298E">
        <w:t>可以利用该文件在一个位置管理所有界面字符串，使字符串的查找、更新和本地化变得更加容易</w:t>
      </w:r>
      <w:r w:rsidR="00390916">
        <w:rPr>
          <w:rFonts w:hint="eastAsia"/>
        </w:rPr>
        <w:t>；</w:t>
      </w:r>
    </w:p>
    <w:tbl>
      <w:tblPr>
        <w:tblW w:w="0" w:type="auto"/>
        <w:jc w:val="center"/>
        <w:tblLook w:val="04A0" w:firstRow="1" w:lastRow="0" w:firstColumn="1" w:lastColumn="0" w:noHBand="0" w:noVBand="1"/>
      </w:tblPr>
      <w:tblGrid>
        <w:gridCol w:w="4675"/>
        <w:gridCol w:w="4675"/>
      </w:tblGrid>
      <w:tr w:rsidR="00086618" w14:paraId="2D1C65F7" w14:textId="77777777" w:rsidTr="00101C81">
        <w:trPr>
          <w:jc w:val="center"/>
        </w:trPr>
        <w:tc>
          <w:tcPr>
            <w:tcW w:w="4675" w:type="dxa"/>
          </w:tcPr>
          <w:p w14:paraId="3225A91E" w14:textId="77777777" w:rsidR="00086618" w:rsidRDefault="00086618" w:rsidP="00086618">
            <w:pPr>
              <w:spacing w:line="0" w:lineRule="atLeast"/>
              <w:ind w:firstLineChars="0" w:firstLine="0"/>
              <w:jc w:val="center"/>
            </w:pPr>
            <w:r>
              <w:rPr>
                <w:noProof/>
              </w:rPr>
              <w:drawing>
                <wp:inline distT="0" distB="0" distL="0" distR="0" wp14:anchorId="521ED4CF" wp14:editId="4684AF79">
                  <wp:extent cx="2449624" cy="559558"/>
                  <wp:effectExtent l="0" t="0" r="825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73405" cy="564990"/>
                          </a:xfrm>
                          <a:prstGeom prst="rect">
                            <a:avLst/>
                          </a:prstGeom>
                        </pic:spPr>
                      </pic:pic>
                    </a:graphicData>
                  </a:graphic>
                </wp:inline>
              </w:drawing>
            </w:r>
          </w:p>
          <w:p w14:paraId="525E77CE" w14:textId="53BF28A2" w:rsidR="00086618" w:rsidRDefault="00086618" w:rsidP="008D369F">
            <w:pPr>
              <w:pStyle w:val="a5"/>
            </w:pPr>
            <w:bookmarkStart w:id="15" w:name="_Ref93060310"/>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10</w:t>
            </w:r>
            <w:r w:rsidR="006E6E78">
              <w:fldChar w:fldCharType="end"/>
            </w:r>
            <w:bookmarkEnd w:id="15"/>
            <w:r w:rsidR="00DB0909">
              <w:t xml:space="preserve"> </w:t>
            </w:r>
            <w:r w:rsidR="00DB0909">
              <w:rPr>
                <w:rFonts w:hint="eastAsia"/>
              </w:rPr>
              <w:t>字符串管理界面</w:t>
            </w:r>
          </w:p>
        </w:tc>
        <w:tc>
          <w:tcPr>
            <w:tcW w:w="4675" w:type="dxa"/>
          </w:tcPr>
          <w:p w14:paraId="6B06A31B" w14:textId="604A7095" w:rsidR="00086618" w:rsidRPr="00E9298E" w:rsidRDefault="002800BA" w:rsidP="00086618">
            <w:pPr>
              <w:spacing w:line="0" w:lineRule="atLeast"/>
              <w:ind w:firstLineChars="0" w:firstLine="0"/>
              <w:jc w:val="center"/>
            </w:pPr>
            <w:r>
              <w:rPr>
                <w:noProof/>
              </w:rPr>
              <w:drawing>
                <wp:inline distT="0" distB="0" distL="0" distR="0" wp14:anchorId="22CDEAEF" wp14:editId="6B2DAF41">
                  <wp:extent cx="2463563" cy="1131029"/>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85029" cy="1140884"/>
                          </a:xfrm>
                          <a:prstGeom prst="rect">
                            <a:avLst/>
                          </a:prstGeom>
                        </pic:spPr>
                      </pic:pic>
                    </a:graphicData>
                  </a:graphic>
                </wp:inline>
              </w:drawing>
            </w:r>
          </w:p>
          <w:p w14:paraId="0D2705F6" w14:textId="58D8D09D" w:rsidR="00086618" w:rsidRPr="00086618" w:rsidRDefault="00086618" w:rsidP="008D369F">
            <w:pPr>
              <w:pStyle w:val="a5"/>
            </w:pPr>
            <w:bookmarkStart w:id="16" w:name="_Ref92967373"/>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11</w:t>
            </w:r>
            <w:r w:rsidR="006E6E78">
              <w:fldChar w:fldCharType="end"/>
            </w:r>
            <w:bookmarkEnd w:id="16"/>
            <w:r w:rsidR="009B1C5C">
              <w:t xml:space="preserve"> </w:t>
            </w:r>
            <w:r w:rsidRPr="00E9298E">
              <w:t>用于添加新字符串的对话框</w:t>
            </w:r>
          </w:p>
        </w:tc>
      </w:tr>
    </w:tbl>
    <w:p w14:paraId="21EFD323" w14:textId="60EA2B0D" w:rsidR="00C263CF" w:rsidRPr="00E9298E" w:rsidRDefault="007A343E" w:rsidP="00C263CF">
      <w:r>
        <w:rPr>
          <w:rFonts w:hint="eastAsia"/>
        </w:rPr>
        <w:t>(</w:t>
      </w:r>
      <w:r>
        <w:t>2)</w:t>
      </w:r>
      <w:r w:rsidR="00C263CF" w:rsidRPr="00E9298E">
        <w:t>点击窗口顶部的</w:t>
      </w:r>
      <w:r w:rsidR="00E4697F">
        <w:rPr>
          <w:rFonts w:hint="eastAsia"/>
        </w:rPr>
        <w:t>“</w:t>
      </w:r>
      <w:r w:rsidR="00C263CF" w:rsidRPr="00E9298E">
        <w:t>Open editor</w:t>
      </w:r>
      <w:r w:rsidR="00E4697F">
        <w:rPr>
          <w:rFonts w:hint="eastAsia"/>
        </w:rPr>
        <w:t>”，</w:t>
      </w:r>
      <w:r w:rsidR="00C263CF" w:rsidRPr="00E9298E">
        <w:t>此时将打开</w:t>
      </w:r>
      <w:r w:rsidR="00C263CF" w:rsidRPr="00E9298E">
        <w:t> </w:t>
      </w:r>
      <w:r w:rsidR="009D0B00">
        <w:rPr>
          <w:rFonts w:hint="eastAsia"/>
        </w:rPr>
        <w:t>“</w:t>
      </w:r>
      <w:r w:rsidR="00C263CF" w:rsidRPr="0036108F">
        <w:t>Translations Editor</w:t>
      </w:r>
      <w:r w:rsidR="009D0B00">
        <w:rPr>
          <w:rFonts w:hint="eastAsia"/>
        </w:rPr>
        <w:t>”</w:t>
      </w:r>
      <w:r w:rsidR="00C263CF" w:rsidRPr="00E9298E">
        <w:t>，</w:t>
      </w:r>
      <w:r w:rsidR="008D3FDE">
        <w:t>其</w:t>
      </w:r>
      <w:r w:rsidR="00C263CF" w:rsidRPr="00E9298E">
        <w:t>提供了一个可以添加和修改默认字符串的简单界面</w:t>
      </w:r>
      <w:r w:rsidR="00346031">
        <w:rPr>
          <w:rFonts w:hint="eastAsia"/>
        </w:rPr>
        <w:t>，</w:t>
      </w:r>
      <w:r w:rsidR="008D3FDE">
        <w:t>其</w:t>
      </w:r>
      <w:r w:rsidR="00C263CF" w:rsidRPr="00E9298E">
        <w:t>还有助于让所有已翻译的字符串井然有序</w:t>
      </w:r>
      <w:r w:rsidR="00147A42">
        <w:rPr>
          <w:rFonts w:hint="eastAsia"/>
        </w:rPr>
        <w:t>（</w:t>
      </w:r>
      <w:r w:rsidR="00147A42">
        <w:fldChar w:fldCharType="begin"/>
      </w:r>
      <w:r w:rsidR="00147A42">
        <w:instrText xml:space="preserve"> </w:instrText>
      </w:r>
      <w:r w:rsidR="00147A42">
        <w:rPr>
          <w:rFonts w:hint="eastAsia"/>
        </w:rPr>
        <w:instrText>REF _Ref93060310 \h</w:instrText>
      </w:r>
      <w:r w:rsidR="00147A42">
        <w:instrText xml:space="preserve"> </w:instrText>
      </w:r>
      <w:r w:rsidR="00147A42">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10</w:t>
      </w:r>
      <w:r w:rsidR="00147A42">
        <w:fldChar w:fldCharType="end"/>
      </w:r>
      <w:r w:rsidR="00147A42">
        <w:rPr>
          <w:rFonts w:hint="eastAsia"/>
        </w:rPr>
        <w:t>）；</w:t>
      </w:r>
    </w:p>
    <w:p w14:paraId="7786EAE2" w14:textId="7F4CA65F" w:rsidR="00C263CF" w:rsidRPr="00E9298E" w:rsidRDefault="0036108F" w:rsidP="00C263CF">
      <w:r>
        <w:rPr>
          <w:rFonts w:hint="eastAsia"/>
        </w:rPr>
        <w:lastRenderedPageBreak/>
        <w:t>(</w:t>
      </w:r>
      <w:r>
        <w:t>3)</w:t>
      </w:r>
      <w:r w:rsidR="00C263CF" w:rsidRPr="00E9298E">
        <w:t>点击</w:t>
      </w:r>
      <w:r w:rsidR="00C263CF" w:rsidRPr="00E9298E">
        <w:t> </w:t>
      </w:r>
      <w:r w:rsidR="00C263CF" w:rsidRPr="00E9298E">
        <w:rPr>
          <w:noProof/>
        </w:rPr>
        <w:drawing>
          <wp:inline distT="0" distB="0" distL="0" distR="0" wp14:anchorId="0D3378C2" wp14:editId="51F83F6F">
            <wp:extent cx="143301" cy="111399"/>
            <wp:effectExtent l="0" t="0" r="9525"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7563" cy="114712"/>
                    </a:xfrm>
                    <a:prstGeom prst="rect">
                      <a:avLst/>
                    </a:prstGeom>
                    <a:noFill/>
                    <a:ln>
                      <a:noFill/>
                    </a:ln>
                  </pic:spPr>
                </pic:pic>
              </a:graphicData>
            </a:graphic>
          </wp:inline>
        </w:drawing>
      </w:r>
      <w:r w:rsidR="00C263CF" w:rsidRPr="00E9298E">
        <w:t> (</w:t>
      </w:r>
      <w:r w:rsidR="00AF5FC6">
        <w:rPr>
          <w:rFonts w:hint="eastAsia"/>
        </w:rPr>
        <w:t>“</w:t>
      </w:r>
      <w:r w:rsidR="00C263CF" w:rsidRPr="00E9298E">
        <w:t>Add Key</w:t>
      </w:r>
      <w:r w:rsidR="00AF5FC6">
        <w:rPr>
          <w:rFonts w:hint="eastAsia"/>
        </w:rPr>
        <w:t>”</w:t>
      </w:r>
      <w:r w:rsidR="00C263CF" w:rsidRPr="00E9298E">
        <w:t xml:space="preserve">) </w:t>
      </w:r>
      <w:r w:rsidR="00C263CF" w:rsidRPr="00E9298E">
        <w:t>可以创建一个新字符串作为文本框的提示文本</w:t>
      </w:r>
      <w:r w:rsidR="007E3824">
        <w:rPr>
          <w:rFonts w:hint="eastAsia"/>
        </w:rPr>
        <w:t>，</w:t>
      </w:r>
      <w:r w:rsidR="00C263CF" w:rsidRPr="00E9298E">
        <w:t>此时会打开如</w:t>
      </w:r>
      <w:r w:rsidR="00517E94">
        <w:fldChar w:fldCharType="begin"/>
      </w:r>
      <w:r w:rsidR="00517E94">
        <w:instrText xml:space="preserve"> REF _Ref92967373 \h </w:instrText>
      </w:r>
      <w:r w:rsidR="00517E94">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11</w:t>
      </w:r>
      <w:r w:rsidR="00517E94">
        <w:fldChar w:fldCharType="end"/>
      </w:r>
      <w:r w:rsidR="00C263CF" w:rsidRPr="00E9298E">
        <w:t>所示的窗口</w:t>
      </w:r>
      <w:r w:rsidR="00B8089C">
        <w:rPr>
          <w:rFonts w:hint="eastAsia"/>
        </w:rPr>
        <w:t>，</w:t>
      </w:r>
      <w:r w:rsidR="00C263CF" w:rsidRPr="00E9298E">
        <w:t>在</w:t>
      </w:r>
      <w:r w:rsidR="00C263CF" w:rsidRPr="00E9298E">
        <w:t> Add Key </w:t>
      </w:r>
      <w:r w:rsidR="00C263CF" w:rsidRPr="00E9298E">
        <w:t>对话框中，完成以下步骤：</w:t>
      </w:r>
    </w:p>
    <w:p w14:paraId="0DEDC9AE" w14:textId="77777777" w:rsidR="00C263CF" w:rsidRPr="00E9298E" w:rsidRDefault="00C263CF" w:rsidP="00CC0054">
      <w:pPr>
        <w:pStyle w:val="20"/>
      </w:pPr>
      <w:r w:rsidRPr="00E9298E">
        <w:t>在</w:t>
      </w:r>
      <w:r w:rsidRPr="00E9298E">
        <w:t> Key </w:t>
      </w:r>
      <w:r w:rsidRPr="00E9298E">
        <w:t>字段中输入</w:t>
      </w:r>
      <w:r w:rsidRPr="00E9298E">
        <w:t>“edit_message”</w:t>
      </w:r>
      <w:r w:rsidRPr="00E9298E">
        <w:t>。</w:t>
      </w:r>
    </w:p>
    <w:p w14:paraId="765EC923" w14:textId="77777777" w:rsidR="00C263CF" w:rsidRPr="00E9298E" w:rsidRDefault="00C263CF" w:rsidP="00CC0054">
      <w:pPr>
        <w:pStyle w:val="20"/>
      </w:pPr>
      <w:r w:rsidRPr="00E9298E">
        <w:t>在</w:t>
      </w:r>
      <w:r w:rsidRPr="00E9298E">
        <w:t> Default Value </w:t>
      </w:r>
      <w:r w:rsidRPr="00E9298E">
        <w:t>字段中输入</w:t>
      </w:r>
      <w:r w:rsidRPr="00E9298E">
        <w:t>“Enter a message”</w:t>
      </w:r>
      <w:r w:rsidRPr="00E9298E">
        <w:t>。</w:t>
      </w:r>
    </w:p>
    <w:p w14:paraId="2D573502" w14:textId="77777777" w:rsidR="00C263CF" w:rsidRPr="00E9298E" w:rsidRDefault="00C263CF" w:rsidP="00CC0054">
      <w:pPr>
        <w:pStyle w:val="20"/>
      </w:pPr>
      <w:r w:rsidRPr="00E9298E">
        <w:t>点击</w:t>
      </w:r>
      <w:r w:rsidRPr="00E9298E">
        <w:t> OK</w:t>
      </w:r>
      <w:r w:rsidRPr="00E9298E">
        <w:t>。</w:t>
      </w:r>
    </w:p>
    <w:p w14:paraId="059959C8" w14:textId="6FED7280" w:rsidR="00C263CF" w:rsidRPr="00E9298E" w:rsidRDefault="00312682" w:rsidP="00C263CF">
      <w:r>
        <w:rPr>
          <w:rFonts w:hint="eastAsia"/>
        </w:rPr>
        <w:t>(</w:t>
      </w:r>
      <w:r>
        <w:t>4)</w:t>
      </w:r>
      <w:r w:rsidR="00C263CF" w:rsidRPr="00E9298E">
        <w:t>再添加一个名为</w:t>
      </w:r>
      <w:r w:rsidR="00C263CF" w:rsidRPr="00E9298E">
        <w:t>“button_send”</w:t>
      </w:r>
      <w:r w:rsidR="00C263CF" w:rsidRPr="00E9298E">
        <w:t>且值为</w:t>
      </w:r>
      <w:r w:rsidR="00C263CF" w:rsidRPr="00E9298E">
        <w:t>“Send”</w:t>
      </w:r>
      <w:r w:rsidR="00C263CF" w:rsidRPr="00E9298E">
        <w:t>的键。</w:t>
      </w:r>
    </w:p>
    <w:p w14:paraId="67160F24" w14:textId="51C19BF6" w:rsidR="00C263CF" w:rsidRPr="00E9298E" w:rsidRDefault="00C263CF" w:rsidP="00C263CF">
      <w:r w:rsidRPr="00E9298E">
        <w:t>现在，可以为每个视图设置这些字符串</w:t>
      </w:r>
      <w:r w:rsidR="003647CD">
        <w:rPr>
          <w:rFonts w:hint="eastAsia"/>
        </w:rPr>
        <w:t>。</w:t>
      </w:r>
      <w:r w:rsidRPr="00E9298E">
        <w:t>若要返回布局文件，请点击标签页栏中的</w:t>
      </w:r>
      <w:r w:rsidRPr="00E9298E">
        <w:t> activity_main.xml</w:t>
      </w:r>
      <w:r w:rsidR="003647CD">
        <w:rPr>
          <w:rFonts w:hint="eastAsia"/>
        </w:rPr>
        <w:t>，</w:t>
      </w:r>
      <w:r w:rsidRPr="00E9298E">
        <w:t>然后添加字符串，如下所示：</w:t>
      </w:r>
    </w:p>
    <w:p w14:paraId="544FCED7" w14:textId="23B50B0A" w:rsidR="00C263CF" w:rsidRPr="00B2034B" w:rsidRDefault="00F2390F" w:rsidP="00C263CF">
      <w:r>
        <w:rPr>
          <w:rFonts w:hint="eastAsia"/>
        </w:rPr>
        <w:t>(</w:t>
      </w:r>
      <w:r>
        <w:t>1)</w:t>
      </w:r>
      <w:r w:rsidR="00C263CF" w:rsidRPr="00E9298E">
        <w:t>点击布局中的文本框</w:t>
      </w:r>
      <w:r w:rsidR="00B2034B">
        <w:rPr>
          <w:rFonts w:hint="eastAsia"/>
        </w:rPr>
        <w:t>，</w:t>
      </w:r>
      <w:r w:rsidR="00C263CF" w:rsidRPr="00E9298E">
        <w:t>如果右侧还未显示</w:t>
      </w:r>
      <w:r w:rsidR="00C263CF" w:rsidRPr="00E9298E">
        <w:t> Attributes </w:t>
      </w:r>
      <w:r w:rsidR="00C263CF" w:rsidRPr="00E9298E">
        <w:t>窗口，请点击右侧边栏上的</w:t>
      </w:r>
      <w:r w:rsidR="00C263CF" w:rsidRPr="00E9298E">
        <w:t> Attributes</w:t>
      </w:r>
      <w:r w:rsidR="00B2034B">
        <w:rPr>
          <w:rFonts w:hint="eastAsia"/>
        </w:rPr>
        <w:t>；</w:t>
      </w:r>
    </w:p>
    <w:p w14:paraId="14BEE420" w14:textId="728EA827" w:rsidR="00C263CF" w:rsidRPr="00E9298E" w:rsidRDefault="00F2390F" w:rsidP="00C263CF">
      <w:r>
        <w:rPr>
          <w:rFonts w:hint="eastAsia"/>
        </w:rPr>
        <w:t>(</w:t>
      </w:r>
      <w:r>
        <w:t>2)</w:t>
      </w:r>
      <w:r w:rsidR="00C263CF" w:rsidRPr="00E9298E">
        <w:t>找到</w:t>
      </w:r>
      <w:r w:rsidR="00C263CF" w:rsidRPr="00E9298E">
        <w:t> text </w:t>
      </w:r>
      <w:r w:rsidR="00C263CF" w:rsidRPr="00E9298E">
        <w:t>属性（当前设为</w:t>
      </w:r>
      <w:r w:rsidR="00C263CF" w:rsidRPr="00E9298E">
        <w:t>“Name”</w:t>
      </w:r>
      <w:r w:rsidR="00C263CF" w:rsidRPr="00E9298E">
        <w:t>）并删除相应的值</w:t>
      </w:r>
      <w:r w:rsidR="00B2034B">
        <w:rPr>
          <w:rFonts w:hint="eastAsia"/>
        </w:rPr>
        <w:t>；</w:t>
      </w:r>
    </w:p>
    <w:p w14:paraId="7A42672E" w14:textId="314950C2" w:rsidR="00C263CF" w:rsidRDefault="00F2390F" w:rsidP="00C263CF">
      <w:r>
        <w:rPr>
          <w:rFonts w:hint="eastAsia"/>
        </w:rPr>
        <w:t>(</w:t>
      </w:r>
      <w:r>
        <w:t>3)</w:t>
      </w:r>
      <w:r w:rsidR="00C263CF" w:rsidRPr="00E9298E">
        <w:t>找到</w:t>
      </w:r>
      <w:r w:rsidR="00C263CF" w:rsidRPr="00E9298E">
        <w:t> hint </w:t>
      </w:r>
      <w:r w:rsidR="00C263CF" w:rsidRPr="00E9298E">
        <w:t>属性，然后点击文本框右侧的</w:t>
      </w:r>
      <w:r w:rsidR="00B807B0">
        <w:rPr>
          <w:noProof/>
        </w:rPr>
        <w:drawing>
          <wp:inline distT="0" distB="0" distL="0" distR="0" wp14:anchorId="3E06583D" wp14:editId="63107631">
            <wp:extent cx="122830" cy="136478"/>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29244" cy="143605"/>
                    </a:xfrm>
                    <a:prstGeom prst="rect">
                      <a:avLst/>
                    </a:prstGeom>
                  </pic:spPr>
                </pic:pic>
              </a:graphicData>
            </a:graphic>
          </wp:inline>
        </w:drawing>
      </w:r>
      <w:r w:rsidR="00C263CF" w:rsidRPr="00E9298E">
        <w:t>(</w:t>
      </w:r>
      <w:r w:rsidR="00E13371">
        <w:rPr>
          <w:rFonts w:hint="eastAsia"/>
        </w:rPr>
        <w:t>“</w:t>
      </w:r>
      <w:r w:rsidR="00C263CF" w:rsidRPr="00E9298E">
        <w:t>Pick a Resource</w:t>
      </w:r>
      <w:r w:rsidR="00E13371">
        <w:rPr>
          <w:rFonts w:hint="eastAsia"/>
        </w:rPr>
        <w:t>”</w:t>
      </w:r>
      <w:r w:rsidR="00C263CF" w:rsidRPr="00E9298E">
        <w:t>)</w:t>
      </w:r>
      <w:r w:rsidR="000C44E3">
        <w:rPr>
          <w:rFonts w:hint="eastAsia"/>
        </w:rPr>
        <w:t>，</w:t>
      </w:r>
      <w:r w:rsidR="00C263CF" w:rsidRPr="00E9298E">
        <w:t>在显示的对话框中，双击列表中的</w:t>
      </w:r>
      <w:r w:rsidR="00C263CF" w:rsidRPr="00E9298E">
        <w:t> edit_message</w:t>
      </w:r>
      <w:r w:rsidR="0092687C">
        <w:rPr>
          <w:rFonts w:hint="eastAsia"/>
        </w:rPr>
        <w:t>；</w:t>
      </w:r>
    </w:p>
    <w:p w14:paraId="607D3B75" w14:textId="35ADB915" w:rsidR="00C263CF" w:rsidRPr="00E9298E" w:rsidRDefault="00F2390F" w:rsidP="00C263CF">
      <w:r>
        <w:rPr>
          <w:rFonts w:hint="eastAsia"/>
        </w:rPr>
        <w:t>(</w:t>
      </w:r>
      <w:r>
        <w:t>4)</w:t>
      </w:r>
      <w:r w:rsidR="00C263CF" w:rsidRPr="00E9298E">
        <w:t>点击布局中的按钮，找到其</w:t>
      </w:r>
      <w:r w:rsidR="00C263CF" w:rsidRPr="00E9298E">
        <w:t> text </w:t>
      </w:r>
      <w:r w:rsidR="00C263CF" w:rsidRPr="00E9298E">
        <w:t>属性（当前设为</w:t>
      </w:r>
      <w:r w:rsidR="00C263CF" w:rsidRPr="00E9298E">
        <w:t>“Button”</w:t>
      </w:r>
      <w:r w:rsidR="00C263CF" w:rsidRPr="00E9298E">
        <w:t>）</w:t>
      </w:r>
      <w:r w:rsidR="00E13371">
        <w:rPr>
          <w:rFonts w:hint="eastAsia"/>
        </w:rPr>
        <w:t>，</w:t>
      </w:r>
      <w:r w:rsidR="00C263CF" w:rsidRPr="00E9298E">
        <w:t>然后点击</w:t>
      </w:r>
      <w:r w:rsidR="00B807B0">
        <w:rPr>
          <w:noProof/>
        </w:rPr>
        <w:drawing>
          <wp:inline distT="0" distB="0" distL="0" distR="0" wp14:anchorId="1D563A08" wp14:editId="0FDAF91F">
            <wp:extent cx="139748" cy="15527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8385" cy="164872"/>
                    </a:xfrm>
                    <a:prstGeom prst="rect">
                      <a:avLst/>
                    </a:prstGeom>
                  </pic:spPr>
                </pic:pic>
              </a:graphicData>
            </a:graphic>
          </wp:inline>
        </w:drawing>
      </w:r>
      <w:r w:rsidR="00C263CF" w:rsidRPr="00E9298E">
        <w:t>(</w:t>
      </w:r>
      <w:r w:rsidR="00E13371">
        <w:rPr>
          <w:rFonts w:hint="eastAsia"/>
        </w:rPr>
        <w:t>“</w:t>
      </w:r>
      <w:r w:rsidR="00C263CF" w:rsidRPr="00E9298E">
        <w:t>Pick a Resource</w:t>
      </w:r>
      <w:r w:rsidR="00E13371">
        <w:rPr>
          <w:rFonts w:hint="eastAsia"/>
        </w:rPr>
        <w:t>”</w:t>
      </w:r>
      <w:r w:rsidR="00C263CF" w:rsidRPr="00E9298E">
        <w:t>)</w:t>
      </w:r>
      <w:r w:rsidR="00C263CF" w:rsidRPr="00E9298E">
        <w:t>，并选择</w:t>
      </w:r>
      <w:r w:rsidR="00C263CF" w:rsidRPr="00E9298E">
        <w:t> button_send</w:t>
      </w:r>
      <w:r w:rsidR="00C263CF" w:rsidRPr="00E9298E">
        <w:t>。</w:t>
      </w:r>
    </w:p>
    <w:p w14:paraId="3F5ED923" w14:textId="7965862F" w:rsidR="00C263CF" w:rsidRPr="00E9298E" w:rsidRDefault="00C263CF" w:rsidP="00572DF6">
      <w:pPr>
        <w:pStyle w:val="4"/>
      </w:pPr>
      <w:r w:rsidRPr="00E9298E">
        <w:t>大小可灵活调整</w:t>
      </w:r>
    </w:p>
    <w:p w14:paraId="291CA769" w14:textId="6056F653" w:rsidR="00C263CF" w:rsidRDefault="00C263CF" w:rsidP="00C263CF">
      <w:r w:rsidRPr="00E9298E">
        <w:t>若要创建一个适应不同屏幕尺寸的布局，需要让文本框拉伸以填充去除按钮和外边距后剩余的所有水平空间。继续操作之前，点击工具栏中的</w:t>
      </w:r>
      <w:r w:rsidRPr="00E9298E">
        <w:t> </w:t>
      </w:r>
      <w:r w:rsidRPr="00E9298E">
        <w:rPr>
          <w:noProof/>
        </w:rPr>
        <w:drawing>
          <wp:inline distT="0" distB="0" distL="0" distR="0" wp14:anchorId="698B74FB" wp14:editId="483C9A2E">
            <wp:extent cx="129026" cy="129026"/>
            <wp:effectExtent l="0" t="0" r="444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0873" cy="130873"/>
                    </a:xfrm>
                    <a:prstGeom prst="rect">
                      <a:avLst/>
                    </a:prstGeom>
                    <a:noFill/>
                    <a:ln>
                      <a:noFill/>
                    </a:ln>
                  </pic:spPr>
                </pic:pic>
              </a:graphicData>
            </a:graphic>
          </wp:inline>
        </w:drawing>
      </w:r>
      <w:r w:rsidRPr="00E9298E">
        <w:t> (Select Design Surface)</w:t>
      </w:r>
      <w:r w:rsidRPr="00E9298E">
        <w:t>，然后选择</w:t>
      </w:r>
      <w:r w:rsidRPr="00E9298E">
        <w:t> Blueprint</w:t>
      </w:r>
      <w:r w:rsidR="00D16670">
        <w:rPr>
          <w:rFonts w:hint="eastAsia"/>
        </w:rPr>
        <w:t>，</w:t>
      </w:r>
      <w:r w:rsidRPr="00E9298E">
        <w:t>若要让文本框大小可灵活调整按以下步骤操作：</w:t>
      </w:r>
    </w:p>
    <w:tbl>
      <w:tblPr>
        <w:tblW w:w="0" w:type="auto"/>
        <w:jc w:val="center"/>
        <w:tblLook w:val="04A0" w:firstRow="1" w:lastRow="0" w:firstColumn="1" w:lastColumn="0" w:noHBand="0" w:noVBand="1"/>
      </w:tblPr>
      <w:tblGrid>
        <w:gridCol w:w="5292"/>
        <w:gridCol w:w="4068"/>
      </w:tblGrid>
      <w:tr w:rsidR="00E11060" w14:paraId="2E9AC11C" w14:textId="77777777" w:rsidTr="00CD0228">
        <w:trPr>
          <w:jc w:val="center"/>
        </w:trPr>
        <w:tc>
          <w:tcPr>
            <w:tcW w:w="4957" w:type="dxa"/>
          </w:tcPr>
          <w:p w14:paraId="2B50DB45" w14:textId="6426EC34" w:rsidR="008B4A15" w:rsidRPr="00E9298E" w:rsidRDefault="00D0703D" w:rsidP="008B4A15">
            <w:pPr>
              <w:spacing w:line="0" w:lineRule="atLeast"/>
              <w:ind w:firstLineChars="0" w:firstLine="0"/>
              <w:jc w:val="center"/>
            </w:pPr>
            <w:r>
              <w:rPr>
                <w:noProof/>
              </w:rPr>
              <w:drawing>
                <wp:inline distT="0" distB="0" distL="0" distR="0" wp14:anchorId="44407496" wp14:editId="5179D0C9">
                  <wp:extent cx="3223302" cy="784747"/>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26406" cy="809849"/>
                          </a:xfrm>
                          <a:prstGeom prst="rect">
                            <a:avLst/>
                          </a:prstGeom>
                        </pic:spPr>
                      </pic:pic>
                    </a:graphicData>
                  </a:graphic>
                </wp:inline>
              </w:drawing>
            </w:r>
          </w:p>
          <w:p w14:paraId="09E5C79B" w14:textId="0A4ECE47" w:rsidR="008B4A15" w:rsidRDefault="008B4A15" w:rsidP="00001162">
            <w:pPr>
              <w:pStyle w:val="a5"/>
            </w:pPr>
            <w:bookmarkStart w:id="17" w:name="_Ref92978895"/>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12</w:t>
            </w:r>
            <w:r w:rsidR="006E6E78">
              <w:fldChar w:fldCharType="end"/>
            </w:r>
            <w:bookmarkEnd w:id="17"/>
            <w:r w:rsidRPr="00E9298E">
              <w:t>选择</w:t>
            </w:r>
            <w:r w:rsidRPr="00E9298E">
              <w:t> Create Horizontal Chain </w:t>
            </w:r>
            <w:r w:rsidRPr="00E9298E">
              <w:t>后所得到的结果</w:t>
            </w:r>
          </w:p>
        </w:tc>
        <w:tc>
          <w:tcPr>
            <w:tcW w:w="4393" w:type="dxa"/>
          </w:tcPr>
          <w:p w14:paraId="5C5AA486" w14:textId="473D93BF" w:rsidR="008B4A15" w:rsidRPr="00E9298E" w:rsidRDefault="00AA636F" w:rsidP="008B4A15">
            <w:pPr>
              <w:spacing w:line="0" w:lineRule="atLeast"/>
              <w:ind w:firstLineChars="0" w:firstLine="0"/>
              <w:jc w:val="center"/>
            </w:pPr>
            <w:r>
              <w:rPr>
                <w:noProof/>
              </w:rPr>
              <w:drawing>
                <wp:inline distT="0" distB="0" distL="0" distR="0" wp14:anchorId="2059D178" wp14:editId="1E34A524">
                  <wp:extent cx="1942958" cy="1356679"/>
                  <wp:effectExtent l="0" t="0" r="63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56244" cy="1365956"/>
                          </a:xfrm>
                          <a:prstGeom prst="rect">
                            <a:avLst/>
                          </a:prstGeom>
                        </pic:spPr>
                      </pic:pic>
                    </a:graphicData>
                  </a:graphic>
                </wp:inline>
              </w:drawing>
            </w:r>
          </w:p>
          <w:p w14:paraId="4F2737F6" w14:textId="3BDD9AC9" w:rsidR="008B4A15" w:rsidRDefault="008B4A15" w:rsidP="00001162">
            <w:pPr>
              <w:pStyle w:val="a5"/>
            </w:pPr>
            <w:bookmarkStart w:id="18" w:name="_Ref92978910"/>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13</w:t>
            </w:r>
            <w:r w:rsidR="006E6E78">
              <w:fldChar w:fldCharType="end"/>
            </w:r>
            <w:bookmarkEnd w:id="18"/>
            <w:r w:rsidRPr="00E9298E">
              <w:t>点击以将宽度更改为</w:t>
            </w:r>
            <w:r w:rsidRPr="00E9298E">
              <w:t> Match Constraints</w:t>
            </w:r>
          </w:p>
        </w:tc>
      </w:tr>
    </w:tbl>
    <w:p w14:paraId="4646C8E3" w14:textId="77777777" w:rsidR="008B4A15" w:rsidRPr="008B4A15" w:rsidRDefault="008B4A15" w:rsidP="00C263CF"/>
    <w:p w14:paraId="1EA407BF" w14:textId="57928DA7" w:rsidR="00C263CF" w:rsidRPr="00E9298E" w:rsidRDefault="00016C33" w:rsidP="0096659F">
      <w:pPr>
        <w:jc w:val="center"/>
      </w:pPr>
      <w:r>
        <w:rPr>
          <w:noProof/>
        </w:rPr>
        <w:drawing>
          <wp:inline distT="0" distB="0" distL="0" distR="0" wp14:anchorId="2C512712" wp14:editId="618E6DFA">
            <wp:extent cx="2853235" cy="635962"/>
            <wp:effectExtent l="0" t="0" r="444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04793" cy="647454"/>
                    </a:xfrm>
                    <a:prstGeom prst="rect">
                      <a:avLst/>
                    </a:prstGeom>
                  </pic:spPr>
                </pic:pic>
              </a:graphicData>
            </a:graphic>
          </wp:inline>
        </w:drawing>
      </w:r>
    </w:p>
    <w:p w14:paraId="15C9DE17" w14:textId="5AF913B8" w:rsidR="00C263CF" w:rsidRPr="00E9298E" w:rsidRDefault="0029564C" w:rsidP="00954EAE">
      <w:pPr>
        <w:pStyle w:val="a5"/>
      </w:pPr>
      <w:bookmarkStart w:id="19" w:name="_Ref92978934"/>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14</w:t>
      </w:r>
      <w:r w:rsidR="006E6E78">
        <w:fldChar w:fldCharType="end"/>
      </w:r>
      <w:bookmarkEnd w:id="19"/>
      <w:r>
        <w:t xml:space="preserve"> </w:t>
      </w:r>
      <w:r w:rsidR="00C263CF" w:rsidRPr="00E9298E">
        <w:t>文本框现在拉伸以填充剩余空间</w:t>
      </w:r>
    </w:p>
    <w:p w14:paraId="1DD62611" w14:textId="6BDB3636" w:rsidR="00C263CF" w:rsidRPr="00E9298E" w:rsidRDefault="008F01CB" w:rsidP="00C263CF">
      <w:r>
        <w:rPr>
          <w:rFonts w:hint="eastAsia"/>
        </w:rPr>
        <w:lastRenderedPageBreak/>
        <w:t>(</w:t>
      </w:r>
      <w:r>
        <w:t>1)</w:t>
      </w:r>
      <w:r w:rsidR="00C263CF" w:rsidRPr="00E9298E">
        <w:t>选择两个视图。若要执行此操作，请点击一个视图，在按住</w:t>
      </w:r>
      <w:r w:rsidR="00C263CF" w:rsidRPr="00E9298E">
        <w:t> Shift </w:t>
      </w:r>
      <w:r w:rsidR="00C263CF" w:rsidRPr="00E9298E">
        <w:t>键的同时点击另一个视图，然后右键点击任一视图并依次选择</w:t>
      </w:r>
      <w:r w:rsidR="00C263CF" w:rsidRPr="00E9298E">
        <w:t> </w:t>
      </w:r>
      <w:r w:rsidR="00FB012A">
        <w:rPr>
          <w:rFonts w:hint="eastAsia"/>
        </w:rPr>
        <w:t>“</w:t>
      </w:r>
      <w:r w:rsidR="00C263CF" w:rsidRPr="00E9298E">
        <w:t>Chains &gt; Create Horizontal Chain</w:t>
      </w:r>
      <w:r w:rsidR="00FB012A">
        <w:rPr>
          <w:rFonts w:hint="eastAsia"/>
        </w:rPr>
        <w:t>”</w:t>
      </w:r>
      <w:r w:rsidR="00C263CF" w:rsidRPr="00E9298E">
        <w:t>。布局随即显示出来，如</w:t>
      </w:r>
      <w:r w:rsidR="008221CD">
        <w:fldChar w:fldCharType="begin"/>
      </w:r>
      <w:r w:rsidR="008221CD">
        <w:instrText xml:space="preserve"> REF _Ref92978895 \h </w:instrText>
      </w:r>
      <w:r w:rsidR="008221CD">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12</w:t>
      </w:r>
      <w:r w:rsidR="008221CD">
        <w:fldChar w:fldCharType="end"/>
      </w:r>
      <w:r w:rsidR="00C263CF" w:rsidRPr="00E9298E">
        <w:t>所示。</w:t>
      </w:r>
      <w:r w:rsidR="00C263CF" w:rsidRPr="0029564C">
        <w:t>链</w:t>
      </w:r>
      <w:r w:rsidR="00C263CF" w:rsidRPr="00E9298E">
        <w:t>是两个或多个视图之间的双向约束条件，可采用一致的方式安排链接的视图。</w:t>
      </w:r>
    </w:p>
    <w:p w14:paraId="3B7F2987" w14:textId="32F7C492" w:rsidR="00C263CF" w:rsidRPr="00E9298E" w:rsidRDefault="00ED79EA" w:rsidP="00C263CF">
      <w:r>
        <w:rPr>
          <w:rFonts w:hint="eastAsia"/>
        </w:rPr>
        <w:t>(</w:t>
      </w:r>
      <w:r>
        <w:t>2)</w:t>
      </w:r>
      <w:r w:rsidR="00C263CF" w:rsidRPr="00E9298E">
        <w:t>选择按钮并打开</w:t>
      </w:r>
      <w:r w:rsidR="00C263CF" w:rsidRPr="00E9298E">
        <w:t> Attributes </w:t>
      </w:r>
      <w:r w:rsidR="00C263CF" w:rsidRPr="00E9298E">
        <w:t>窗口</w:t>
      </w:r>
      <w:r w:rsidR="004F0F72">
        <w:rPr>
          <w:rFonts w:hint="eastAsia"/>
        </w:rPr>
        <w:t>，</w:t>
      </w:r>
      <w:r w:rsidR="00C263CF" w:rsidRPr="00E9298E">
        <w:t>然后使用</w:t>
      </w:r>
      <w:r w:rsidR="00C263CF" w:rsidRPr="00E9298E">
        <w:t> Constraint Widget </w:t>
      </w:r>
      <w:r w:rsidR="00C263CF" w:rsidRPr="00E9298E">
        <w:t>将右外边距设为</w:t>
      </w:r>
      <w:r w:rsidR="00C263CF" w:rsidRPr="00E9298E">
        <w:t xml:space="preserve"> 16 dp</w:t>
      </w:r>
      <w:r w:rsidR="004F0F72">
        <w:rPr>
          <w:rFonts w:hint="eastAsia"/>
        </w:rPr>
        <w:t>；</w:t>
      </w:r>
    </w:p>
    <w:p w14:paraId="0A956F53" w14:textId="39E41BEF" w:rsidR="00C263CF" w:rsidRPr="00E9298E" w:rsidRDefault="00ED79EA" w:rsidP="00C263CF">
      <w:r>
        <w:rPr>
          <w:rFonts w:hint="eastAsia"/>
        </w:rPr>
        <w:t>(</w:t>
      </w:r>
      <w:r>
        <w:t>3)</w:t>
      </w:r>
      <w:r w:rsidR="00C263CF" w:rsidRPr="00E9298E">
        <w:t>点击文本框以查看其属性</w:t>
      </w:r>
      <w:r w:rsidR="004F0F72">
        <w:rPr>
          <w:rFonts w:hint="eastAsia"/>
        </w:rPr>
        <w:t>，</w:t>
      </w:r>
      <w:r w:rsidR="00C263CF" w:rsidRPr="00E9298E">
        <w:t>然后点击宽度指示器两次，确保将其设置为锯齿状线</w:t>
      </w:r>
      <w:r w:rsidR="00C263CF" w:rsidRPr="00E9298E">
        <w:t xml:space="preserve"> (Match Constraints)</w:t>
      </w:r>
      <w:r w:rsidR="00C263CF" w:rsidRPr="00E9298E">
        <w:t>，如</w:t>
      </w:r>
      <w:r w:rsidR="0089505F">
        <w:fldChar w:fldCharType="begin"/>
      </w:r>
      <w:r w:rsidR="0089505F">
        <w:instrText xml:space="preserve"> REF _Ref92978910 \h </w:instrText>
      </w:r>
      <w:r w:rsidR="0089505F">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13</w:t>
      </w:r>
      <w:r w:rsidR="0089505F">
        <w:fldChar w:fldCharType="end"/>
      </w:r>
      <w:r w:rsidR="00C263CF" w:rsidRPr="00E9298E">
        <w:t>中的标注</w:t>
      </w:r>
      <w:r w:rsidR="00C263CF" w:rsidRPr="00E9298E">
        <w:t> 1 </w:t>
      </w:r>
      <w:r w:rsidR="00C263CF" w:rsidRPr="00E9298E">
        <w:t>所示。</w:t>
      </w:r>
      <w:r w:rsidR="00EB5A82">
        <w:rPr>
          <w:rFonts w:hint="eastAsia"/>
        </w:rPr>
        <w:t>“</w:t>
      </w:r>
      <w:r w:rsidR="00C263CF" w:rsidRPr="00E9298E">
        <w:t>Match constraints</w:t>
      </w:r>
      <w:r w:rsidR="00EB5A82">
        <w:rPr>
          <w:rFonts w:hint="eastAsia"/>
        </w:rPr>
        <w:t>”</w:t>
      </w:r>
      <w:r w:rsidR="00C263CF" w:rsidRPr="00E9298E">
        <w:t>表示宽度将延长以符合水平约束条件和外边距的定义</w:t>
      </w:r>
      <w:r w:rsidR="004F0F72">
        <w:rPr>
          <w:rFonts w:hint="eastAsia"/>
        </w:rPr>
        <w:t>，</w:t>
      </w:r>
      <w:r w:rsidR="00C263CF" w:rsidRPr="00E9298E">
        <w:t>因此文本框将拉伸以填充去除按钮和所有外边距后剩余的水平空间</w:t>
      </w:r>
      <w:r w:rsidR="00612C66">
        <w:rPr>
          <w:rFonts w:hint="eastAsia"/>
        </w:rPr>
        <w:t>。</w:t>
      </w:r>
    </w:p>
    <w:p w14:paraId="231D75CF" w14:textId="1763A9D6" w:rsidR="00C263CF" w:rsidRDefault="00C263CF" w:rsidP="00C263CF">
      <w:r w:rsidRPr="00E9298E">
        <w:t>现在布局已经完成，如</w:t>
      </w:r>
      <w:r w:rsidR="00AE199B">
        <w:fldChar w:fldCharType="begin"/>
      </w:r>
      <w:r w:rsidR="00AE199B">
        <w:instrText xml:space="preserve"> REF _Ref92978934 \h </w:instrText>
      </w:r>
      <w:r w:rsidR="00AE199B">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14</w:t>
      </w:r>
      <w:r w:rsidR="00AE199B">
        <w:fldChar w:fldCharType="end"/>
      </w:r>
      <w:r w:rsidRPr="00E9298E">
        <w:t>所示。如果布局看起来不像预期的那样</w:t>
      </w:r>
      <w:r w:rsidR="00266766">
        <w:rPr>
          <w:rFonts w:hint="eastAsia"/>
        </w:rPr>
        <w:t>，</w:t>
      </w:r>
      <w:r w:rsidRPr="00E9298E">
        <w:t>点击下方的查看最终布局</w:t>
      </w:r>
      <w:r w:rsidRPr="00E9298E">
        <w:t xml:space="preserve"> XML</w:t>
      </w:r>
      <w:r w:rsidRPr="00E9298E">
        <w:t>，查看</w:t>
      </w:r>
      <w:r w:rsidRPr="00E9298E">
        <w:t xml:space="preserve"> XML </w:t>
      </w:r>
      <w:r w:rsidRPr="00E9298E">
        <w:t>应该是什么样子</w:t>
      </w:r>
      <w:r w:rsidR="00266766">
        <w:rPr>
          <w:rFonts w:hint="eastAsia"/>
        </w:rPr>
        <w:t>，</w:t>
      </w:r>
      <w:r w:rsidRPr="00E9298E">
        <w:t>将其与在</w:t>
      </w:r>
      <w:r w:rsidRPr="00E9298E">
        <w:t> Code </w:t>
      </w:r>
      <w:r w:rsidRPr="00E9298E">
        <w:t>标签页中看到的内容进行比较</w:t>
      </w:r>
      <w:r w:rsidR="00266766">
        <w:rPr>
          <w:rFonts w:hint="eastAsia"/>
        </w:rPr>
        <w:t>，</w:t>
      </w:r>
      <w:r w:rsidRPr="00E9298E">
        <w:t>如果属性以不同的顺序显示也没关系</w:t>
      </w:r>
      <w:r w:rsidR="00517470">
        <w:rPr>
          <w:rFonts w:hint="eastAsia"/>
        </w:rPr>
        <w:t>，</w:t>
      </w:r>
      <w:r w:rsidRPr="00E9298E">
        <w:t>查看最终布局</w:t>
      </w:r>
      <w:r w:rsidRPr="00E9298E">
        <w:t xml:space="preserve"> XML</w:t>
      </w:r>
      <w:r w:rsidR="00A24157">
        <w:rPr>
          <w:rFonts w:hint="eastAsia"/>
        </w:rPr>
        <w:t>文件：</w:t>
      </w:r>
    </w:p>
    <w:p w14:paraId="33491A45" w14:textId="77777777" w:rsidR="007F437F" w:rsidRDefault="007F437F" w:rsidP="007F437F">
      <w:pPr>
        <w:pStyle w:val="a6"/>
        <w:ind w:left="240" w:right="720" w:firstLine="180"/>
      </w:pPr>
      <w:r>
        <w:t>&lt;?xml version="1.0" encoding="utf-8"?&gt;</w:t>
      </w:r>
    </w:p>
    <w:p w14:paraId="16818589" w14:textId="77777777" w:rsidR="007F437F" w:rsidRDefault="007F437F" w:rsidP="007F437F">
      <w:pPr>
        <w:pStyle w:val="a6"/>
        <w:ind w:left="240" w:right="720" w:firstLine="180"/>
      </w:pPr>
      <w:r>
        <w:t>&lt;androidx.constraintlayout.widget.ConstraintLayout xmlns:android="http://schemas.android.com/apk/res/android"</w:t>
      </w:r>
    </w:p>
    <w:p w14:paraId="01ECA2A7" w14:textId="77777777" w:rsidR="007F437F" w:rsidRDefault="007F437F" w:rsidP="007F437F">
      <w:pPr>
        <w:pStyle w:val="a6"/>
        <w:ind w:left="240" w:right="720" w:firstLine="180"/>
      </w:pPr>
      <w:r>
        <w:t xml:space="preserve">    xmlns:app="http://schemas.android.com/apk/res-auto"</w:t>
      </w:r>
    </w:p>
    <w:p w14:paraId="6E2897E3" w14:textId="77777777" w:rsidR="007F437F" w:rsidRDefault="007F437F" w:rsidP="007F437F">
      <w:pPr>
        <w:pStyle w:val="a6"/>
        <w:ind w:left="240" w:right="720" w:firstLine="180"/>
      </w:pPr>
      <w:r>
        <w:t xml:space="preserve">    xmlns:tools="http://schemas.android.com/tools"</w:t>
      </w:r>
    </w:p>
    <w:p w14:paraId="2657DAA7" w14:textId="77777777" w:rsidR="007F437F" w:rsidRDefault="007F437F" w:rsidP="007F437F">
      <w:pPr>
        <w:pStyle w:val="a6"/>
        <w:ind w:left="240" w:right="720" w:firstLine="180"/>
      </w:pPr>
      <w:r>
        <w:t xml:space="preserve">    android:layout_width="match_parent"</w:t>
      </w:r>
    </w:p>
    <w:p w14:paraId="136BF48A" w14:textId="77777777" w:rsidR="007F437F" w:rsidRDefault="007F437F" w:rsidP="007F437F">
      <w:pPr>
        <w:pStyle w:val="a6"/>
        <w:ind w:left="240" w:right="720" w:firstLine="180"/>
      </w:pPr>
      <w:r>
        <w:t xml:space="preserve">    android:layout_height="match_parent"</w:t>
      </w:r>
    </w:p>
    <w:p w14:paraId="2F910AA1" w14:textId="77777777" w:rsidR="007F437F" w:rsidRDefault="007F437F" w:rsidP="007F437F">
      <w:pPr>
        <w:pStyle w:val="a6"/>
        <w:ind w:left="240" w:right="720" w:firstLine="180"/>
      </w:pPr>
      <w:r>
        <w:t xml:space="preserve">    tools:context=".MainActivity"&gt;</w:t>
      </w:r>
    </w:p>
    <w:p w14:paraId="6A519AAD" w14:textId="77777777" w:rsidR="007F437F" w:rsidRDefault="007F437F" w:rsidP="007F437F">
      <w:pPr>
        <w:pStyle w:val="a6"/>
        <w:ind w:left="240" w:right="720" w:firstLine="180"/>
      </w:pPr>
    </w:p>
    <w:p w14:paraId="57A7D708" w14:textId="77777777" w:rsidR="007F437F" w:rsidRDefault="007F437F" w:rsidP="007F437F">
      <w:pPr>
        <w:pStyle w:val="a6"/>
        <w:ind w:left="240" w:right="720" w:firstLine="180"/>
      </w:pPr>
      <w:r>
        <w:t xml:space="preserve">    &lt;EditText</w:t>
      </w:r>
    </w:p>
    <w:p w14:paraId="5CF1353B" w14:textId="77777777" w:rsidR="007F437F" w:rsidRDefault="007F437F" w:rsidP="007F437F">
      <w:pPr>
        <w:pStyle w:val="a6"/>
        <w:ind w:left="240" w:right="720" w:firstLine="180"/>
      </w:pPr>
      <w:r>
        <w:t xml:space="preserve">        android:id="@+id/editTextTextPersonName"</w:t>
      </w:r>
    </w:p>
    <w:p w14:paraId="2C9404C8" w14:textId="77777777" w:rsidR="007F437F" w:rsidRDefault="007F437F" w:rsidP="007F437F">
      <w:pPr>
        <w:pStyle w:val="a6"/>
        <w:ind w:left="240" w:right="720" w:firstLine="180"/>
      </w:pPr>
      <w:r>
        <w:t xml:space="preserve">        android:layout_width="0dp"</w:t>
      </w:r>
    </w:p>
    <w:p w14:paraId="45883928" w14:textId="77777777" w:rsidR="007F437F" w:rsidRDefault="007F437F" w:rsidP="007F437F">
      <w:pPr>
        <w:pStyle w:val="a6"/>
        <w:ind w:left="240" w:right="720" w:firstLine="180"/>
      </w:pPr>
      <w:r>
        <w:t xml:space="preserve">        android:layout_height="wrap_content"</w:t>
      </w:r>
    </w:p>
    <w:p w14:paraId="16059ED5" w14:textId="77777777" w:rsidR="007F437F" w:rsidRDefault="007F437F" w:rsidP="007F437F">
      <w:pPr>
        <w:pStyle w:val="a6"/>
        <w:ind w:left="240" w:right="720" w:firstLine="180"/>
      </w:pPr>
      <w:r>
        <w:t xml:space="preserve">        android:layout_marginStart="16dp"</w:t>
      </w:r>
    </w:p>
    <w:p w14:paraId="70AB090C" w14:textId="77777777" w:rsidR="007F437F" w:rsidRDefault="007F437F" w:rsidP="007F437F">
      <w:pPr>
        <w:pStyle w:val="a6"/>
        <w:ind w:left="240" w:right="720" w:firstLine="180"/>
      </w:pPr>
      <w:r>
        <w:t xml:space="preserve">        android:layout_marginLeft="16dp"</w:t>
      </w:r>
    </w:p>
    <w:p w14:paraId="6C870FFC" w14:textId="77777777" w:rsidR="007F437F" w:rsidRDefault="007F437F" w:rsidP="007F437F">
      <w:pPr>
        <w:pStyle w:val="a6"/>
        <w:ind w:left="240" w:right="720" w:firstLine="180"/>
      </w:pPr>
      <w:r>
        <w:t xml:space="preserve">        android:layout_marginTop="16dp"</w:t>
      </w:r>
    </w:p>
    <w:p w14:paraId="147D35DA" w14:textId="77777777" w:rsidR="007F437F" w:rsidRDefault="007F437F" w:rsidP="007F437F">
      <w:pPr>
        <w:pStyle w:val="a6"/>
        <w:ind w:left="240" w:right="720" w:firstLine="180"/>
      </w:pPr>
      <w:r>
        <w:t xml:space="preserve">        android:ems="10"</w:t>
      </w:r>
    </w:p>
    <w:p w14:paraId="2287B70D" w14:textId="77777777" w:rsidR="007F437F" w:rsidRDefault="007F437F" w:rsidP="007F437F">
      <w:pPr>
        <w:pStyle w:val="a6"/>
        <w:ind w:left="240" w:right="720" w:firstLine="180"/>
      </w:pPr>
      <w:r>
        <w:lastRenderedPageBreak/>
        <w:t xml:space="preserve">        android:hint="@string/edit_message"</w:t>
      </w:r>
    </w:p>
    <w:p w14:paraId="4B8632CE" w14:textId="77777777" w:rsidR="007F437F" w:rsidRDefault="007F437F" w:rsidP="007F437F">
      <w:pPr>
        <w:pStyle w:val="a6"/>
        <w:ind w:left="240" w:right="720" w:firstLine="180"/>
      </w:pPr>
      <w:r>
        <w:t xml:space="preserve">        android:inputType="textPersonName"</w:t>
      </w:r>
    </w:p>
    <w:p w14:paraId="7657F4CE" w14:textId="77777777" w:rsidR="007F437F" w:rsidRDefault="007F437F" w:rsidP="007F437F">
      <w:pPr>
        <w:pStyle w:val="a6"/>
        <w:ind w:left="240" w:right="720" w:firstLine="180"/>
      </w:pPr>
      <w:r>
        <w:t xml:space="preserve">        app:layout_constraintEnd_toStartOf="@+id/button"</w:t>
      </w:r>
    </w:p>
    <w:p w14:paraId="27577939" w14:textId="77777777" w:rsidR="007F437F" w:rsidRDefault="007F437F" w:rsidP="007F437F">
      <w:pPr>
        <w:pStyle w:val="a6"/>
        <w:ind w:left="240" w:right="720" w:firstLine="180"/>
      </w:pPr>
      <w:r>
        <w:t xml:space="preserve">        app:layout_constraintHorizontal_bias="0.5"</w:t>
      </w:r>
    </w:p>
    <w:p w14:paraId="61D2593F" w14:textId="77777777" w:rsidR="007F437F" w:rsidRDefault="007F437F" w:rsidP="007F437F">
      <w:pPr>
        <w:pStyle w:val="a6"/>
        <w:ind w:left="240" w:right="720" w:firstLine="180"/>
      </w:pPr>
      <w:r>
        <w:t xml:space="preserve">        app:layout_constraintStart_toStartOf="parent"</w:t>
      </w:r>
    </w:p>
    <w:p w14:paraId="5DB6A20C" w14:textId="77777777" w:rsidR="007F437F" w:rsidRDefault="007F437F" w:rsidP="007F437F">
      <w:pPr>
        <w:pStyle w:val="a6"/>
        <w:ind w:left="240" w:right="720" w:firstLine="180"/>
      </w:pPr>
      <w:r>
        <w:t xml:space="preserve">        app:layout_constraintTop_toTopOf="parent" /&gt;</w:t>
      </w:r>
    </w:p>
    <w:p w14:paraId="4273903C" w14:textId="77777777" w:rsidR="007F437F" w:rsidRDefault="007F437F" w:rsidP="007F437F">
      <w:pPr>
        <w:pStyle w:val="a6"/>
        <w:ind w:left="240" w:right="720" w:firstLine="180"/>
      </w:pPr>
    </w:p>
    <w:p w14:paraId="66711A85" w14:textId="77777777" w:rsidR="007F437F" w:rsidRDefault="007F437F" w:rsidP="007F437F">
      <w:pPr>
        <w:pStyle w:val="a6"/>
        <w:ind w:left="240" w:right="720" w:firstLine="180"/>
      </w:pPr>
      <w:r>
        <w:t xml:space="preserve">    &lt;Button</w:t>
      </w:r>
    </w:p>
    <w:p w14:paraId="1C136085" w14:textId="77777777" w:rsidR="007F437F" w:rsidRDefault="007F437F" w:rsidP="007F437F">
      <w:pPr>
        <w:pStyle w:val="a6"/>
        <w:ind w:left="240" w:right="720" w:firstLine="180"/>
      </w:pPr>
      <w:r>
        <w:t xml:space="preserve">        android:id="@+id/button"</w:t>
      </w:r>
    </w:p>
    <w:p w14:paraId="2E6A9FFD" w14:textId="77777777" w:rsidR="007F437F" w:rsidRDefault="007F437F" w:rsidP="007F437F">
      <w:pPr>
        <w:pStyle w:val="a6"/>
        <w:ind w:left="240" w:right="720" w:firstLine="180"/>
      </w:pPr>
      <w:r>
        <w:t xml:space="preserve">        android:layout_width="wrap_content"</w:t>
      </w:r>
    </w:p>
    <w:p w14:paraId="4B88864D" w14:textId="77777777" w:rsidR="007F437F" w:rsidRDefault="007F437F" w:rsidP="007F437F">
      <w:pPr>
        <w:pStyle w:val="a6"/>
        <w:ind w:left="240" w:right="720" w:firstLine="180"/>
      </w:pPr>
      <w:r>
        <w:t xml:space="preserve">        android:layout_height="wrap_content"</w:t>
      </w:r>
    </w:p>
    <w:p w14:paraId="4F950632" w14:textId="77777777" w:rsidR="007F437F" w:rsidRDefault="007F437F" w:rsidP="007F437F">
      <w:pPr>
        <w:pStyle w:val="a6"/>
        <w:ind w:left="240" w:right="720" w:firstLine="180"/>
      </w:pPr>
      <w:r>
        <w:t xml:space="preserve">        android:layout_marginEnd="16dp"</w:t>
      </w:r>
    </w:p>
    <w:p w14:paraId="231B9E48" w14:textId="77777777" w:rsidR="007F437F" w:rsidRDefault="007F437F" w:rsidP="007F437F">
      <w:pPr>
        <w:pStyle w:val="a6"/>
        <w:ind w:left="240" w:right="720" w:firstLine="180"/>
      </w:pPr>
      <w:r>
        <w:t xml:space="preserve">        android:layout_marginStart="16dp"</w:t>
      </w:r>
    </w:p>
    <w:p w14:paraId="7593FC21" w14:textId="77777777" w:rsidR="007F437F" w:rsidRDefault="007F437F" w:rsidP="007F437F">
      <w:pPr>
        <w:pStyle w:val="a6"/>
        <w:ind w:left="240" w:right="720" w:firstLine="180"/>
      </w:pPr>
      <w:r>
        <w:t xml:space="preserve">        android:text="@string/button_send"</w:t>
      </w:r>
    </w:p>
    <w:p w14:paraId="493C853C" w14:textId="77777777" w:rsidR="007F437F" w:rsidRDefault="007F437F" w:rsidP="007F437F">
      <w:pPr>
        <w:pStyle w:val="a6"/>
        <w:ind w:left="240" w:right="720" w:firstLine="180"/>
      </w:pPr>
      <w:r>
        <w:t xml:space="preserve">        app:layout_constraintBaseline_toBaselineOf="@+id/editTextTextPersonName"</w:t>
      </w:r>
    </w:p>
    <w:p w14:paraId="31D02364" w14:textId="77777777" w:rsidR="007F437F" w:rsidRDefault="007F437F" w:rsidP="007F437F">
      <w:pPr>
        <w:pStyle w:val="a6"/>
        <w:ind w:left="240" w:right="720" w:firstLine="180"/>
      </w:pPr>
      <w:r>
        <w:t xml:space="preserve">        app:layout_constraintEnd_toEndOf="parent"</w:t>
      </w:r>
    </w:p>
    <w:p w14:paraId="18EA8FF1" w14:textId="77777777" w:rsidR="007F437F" w:rsidRDefault="007F437F" w:rsidP="007F437F">
      <w:pPr>
        <w:pStyle w:val="a6"/>
        <w:ind w:left="240" w:right="720" w:firstLine="180"/>
      </w:pPr>
      <w:r>
        <w:t xml:space="preserve">        app:layout_constraintHorizontal_bias="0.5"</w:t>
      </w:r>
    </w:p>
    <w:p w14:paraId="79A0D781" w14:textId="77777777" w:rsidR="007F437F" w:rsidRDefault="007F437F" w:rsidP="007F437F">
      <w:pPr>
        <w:pStyle w:val="a6"/>
        <w:ind w:left="240" w:right="720" w:firstLine="180"/>
      </w:pPr>
      <w:r>
        <w:t xml:space="preserve">        app:layout_constraintStart_toEndOf="@+id/editTextTextPersonName" /&gt;</w:t>
      </w:r>
    </w:p>
    <w:p w14:paraId="6E675B8C" w14:textId="2A787097" w:rsidR="00A24157" w:rsidRPr="00E9298E" w:rsidRDefault="007F437F" w:rsidP="007F437F">
      <w:pPr>
        <w:pStyle w:val="a6"/>
        <w:ind w:left="240" w:right="720" w:firstLine="180"/>
      </w:pPr>
      <w:r>
        <w:t>&lt;/androidx.constraintlayout.widget.ConstraintLayout&gt;</w:t>
      </w:r>
    </w:p>
    <w:p w14:paraId="1EF99E79" w14:textId="6FB264C8" w:rsidR="00F83418" w:rsidRDefault="004F36D3" w:rsidP="00954EAE">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4</w:t>
      </w:r>
      <w:r w:rsidR="0090755C">
        <w:fldChar w:fldCharType="end"/>
      </w:r>
    </w:p>
    <w:p w14:paraId="28467E31" w14:textId="3C69299A" w:rsidR="00C263CF" w:rsidRPr="00AC535C" w:rsidRDefault="00B200A7" w:rsidP="00065958">
      <w:r w:rsidRPr="00B200A7">
        <w:rPr>
          <w:rFonts w:hint="eastAsia"/>
        </w:rPr>
        <w:t>点击</w:t>
      </w:r>
      <w:r w:rsidRPr="00B200A7">
        <w:rPr>
          <w:rFonts w:hint="eastAsia"/>
        </w:rPr>
        <w:t xml:space="preserve"> Run 'app'</w:t>
      </w:r>
      <w:r>
        <w:rPr>
          <w:noProof/>
        </w:rPr>
        <w:drawing>
          <wp:inline distT="0" distB="0" distL="0" distR="0" wp14:anchorId="7BC796D1" wp14:editId="4BC36B1D">
            <wp:extent cx="112197" cy="112197"/>
            <wp:effectExtent l="0" t="0" r="2540" b="254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37" cy="114337"/>
                    </a:xfrm>
                    <a:prstGeom prst="rect">
                      <a:avLst/>
                    </a:prstGeom>
                    <a:noFill/>
                    <a:ln>
                      <a:noFill/>
                    </a:ln>
                  </pic:spPr>
                </pic:pic>
              </a:graphicData>
            </a:graphic>
          </wp:inline>
        </w:drawing>
      </w:r>
      <w:r>
        <w:rPr>
          <w:rFonts w:ascii="Roboto" w:hAnsi="Roboto"/>
          <w:color w:val="202124"/>
          <w:shd w:val="clear" w:color="auto" w:fill="FFFFFF"/>
        </w:rPr>
        <w:t> </w:t>
      </w:r>
      <w:r w:rsidRPr="00B200A7">
        <w:rPr>
          <w:rFonts w:hint="eastAsia"/>
        </w:rPr>
        <w:t>以安装并运行应用</w:t>
      </w:r>
      <w:r w:rsidR="0078098E">
        <w:rPr>
          <w:rFonts w:hint="eastAsia"/>
        </w:rPr>
        <w:t>，</w:t>
      </w:r>
      <w:r w:rsidR="00C263CF" w:rsidRPr="00E9298E">
        <w:t>该按钮仍然没有任何作用。如需构建在点按该按钮后会启动的另一个</w:t>
      </w:r>
      <w:r w:rsidR="00DA76EC">
        <w:rPr>
          <w:rFonts w:hint="eastAsia"/>
        </w:rPr>
        <w:t>活动</w:t>
      </w:r>
      <w:r w:rsidR="00C263CF" w:rsidRPr="00E9298E">
        <w:t>，</w:t>
      </w:r>
      <w:r w:rsidR="00C263CF" w:rsidRPr="0078098E">
        <w:t>继续下一</w:t>
      </w:r>
      <w:r w:rsidR="0078098E">
        <w:rPr>
          <w:rFonts w:hint="eastAsia"/>
        </w:rPr>
        <w:t>节</w:t>
      </w:r>
      <w:r w:rsidR="00C263CF" w:rsidRPr="00E9298E">
        <w:t>。</w:t>
      </w:r>
    </w:p>
    <w:p w14:paraId="3A1B258A" w14:textId="2EDEEACB" w:rsidR="00AC535C" w:rsidRPr="00AC535C" w:rsidRDefault="004E4502" w:rsidP="0004706D">
      <w:pPr>
        <w:pStyle w:val="3"/>
      </w:pPr>
      <w:r>
        <w:rPr>
          <w:rFonts w:hint="eastAsia"/>
        </w:rPr>
        <w:t>调用</w:t>
      </w:r>
      <w:r w:rsidR="00C03282">
        <w:rPr>
          <w:rFonts w:hint="eastAsia"/>
        </w:rPr>
        <w:t>活动</w:t>
      </w:r>
    </w:p>
    <w:p w14:paraId="31A72130" w14:textId="3257743D" w:rsidR="00AC535C" w:rsidRPr="00AC535C" w:rsidRDefault="0076305D" w:rsidP="00065958">
      <w:r>
        <w:rPr>
          <w:rFonts w:hint="eastAsia"/>
        </w:rPr>
        <w:t>目前</w:t>
      </w:r>
      <w:r w:rsidR="00AC535C" w:rsidRPr="00AC535C">
        <w:t>已经构建了一个应用</w:t>
      </w:r>
      <w:r>
        <w:rPr>
          <w:rFonts w:hint="eastAsia"/>
        </w:rPr>
        <w:t>，</w:t>
      </w:r>
      <w:r w:rsidR="00AC535C" w:rsidRPr="00AC535C">
        <w:t>该应用将显示一个</w:t>
      </w:r>
      <w:r w:rsidR="00DA76EC">
        <w:rPr>
          <w:rFonts w:hint="eastAsia"/>
        </w:rPr>
        <w:t>活动</w:t>
      </w:r>
      <w:r w:rsidR="00AC535C" w:rsidRPr="00AC535C">
        <w:t>（单个屏幕），其中包含一个文本字段和一个</w:t>
      </w:r>
      <w:r w:rsidR="00FA254C">
        <w:rPr>
          <w:rFonts w:hint="eastAsia"/>
        </w:rPr>
        <w:t>发送</w:t>
      </w:r>
      <w:r w:rsidR="00AC535C" w:rsidRPr="00AC535C">
        <w:t>按钮</w:t>
      </w:r>
      <w:r>
        <w:rPr>
          <w:rFonts w:hint="eastAsia"/>
        </w:rPr>
        <w:t>，下面</w:t>
      </w:r>
      <w:r w:rsidR="00AC535C" w:rsidRPr="00AC535C">
        <w:t>将向</w:t>
      </w:r>
      <w:r w:rsidR="00AC535C" w:rsidRPr="00AC535C">
        <w:t> MainActivity </w:t>
      </w:r>
      <w:r w:rsidR="00AC535C" w:rsidRPr="00AC535C">
        <w:t>添加一些代码，以便在用户点</w:t>
      </w:r>
      <w:r w:rsidR="00FA254C">
        <w:rPr>
          <w:rFonts w:hint="eastAsia"/>
        </w:rPr>
        <w:t>发送</w:t>
      </w:r>
      <w:r w:rsidR="00AC535C" w:rsidRPr="00AC535C">
        <w:t>按钮时启动一个显示消息的新</w:t>
      </w:r>
      <w:r w:rsidR="00DA76EC">
        <w:rPr>
          <w:rFonts w:hint="eastAsia"/>
        </w:rPr>
        <w:t>活动</w:t>
      </w:r>
      <w:r w:rsidR="00AC535C" w:rsidRPr="00AC535C">
        <w:t>。</w:t>
      </w:r>
    </w:p>
    <w:p w14:paraId="6650033A" w14:textId="226C5D16" w:rsidR="00AC535C" w:rsidRPr="00AC535C" w:rsidRDefault="00AC535C" w:rsidP="00B914F7">
      <w:pPr>
        <w:pStyle w:val="4"/>
      </w:pPr>
      <w:r w:rsidRPr="00AC535C">
        <w:t>响应按钮</w:t>
      </w:r>
    </w:p>
    <w:p w14:paraId="2698AFB3" w14:textId="2D8DB908" w:rsidR="00AC535C" w:rsidRPr="00AC535C" w:rsidRDefault="00AC535C" w:rsidP="00065958">
      <w:r w:rsidRPr="00AC535C">
        <w:t>可按照以下步骤，向</w:t>
      </w:r>
      <w:r w:rsidRPr="00AC535C">
        <w:t> MainActivity </w:t>
      </w:r>
      <w:r w:rsidRPr="00AC535C">
        <w:t>类添加一个在用户点</w:t>
      </w:r>
      <w:r w:rsidR="003116C0">
        <w:rPr>
          <w:rFonts w:hint="eastAsia"/>
        </w:rPr>
        <w:t>发送</w:t>
      </w:r>
      <w:r w:rsidRPr="00AC535C">
        <w:t>按钮时调用的方法：</w:t>
      </w:r>
    </w:p>
    <w:p w14:paraId="4A992185" w14:textId="03425CBE" w:rsidR="00AC535C" w:rsidRPr="00AC535C" w:rsidRDefault="0054404C" w:rsidP="00065958">
      <w:r>
        <w:lastRenderedPageBreak/>
        <w:t>(1)</w:t>
      </w:r>
      <w:r w:rsidR="00AC535C" w:rsidRPr="00AC535C">
        <w:t>在</w:t>
      </w:r>
      <w:r w:rsidR="008906C7">
        <w:rPr>
          <w:rFonts w:hint="eastAsia"/>
        </w:rPr>
        <w:t>“</w:t>
      </w:r>
      <w:r w:rsidR="00AC535C" w:rsidRPr="00AC535C">
        <w:t>app &gt; java &gt; com.example.myfirstapp &gt; MainActivity</w:t>
      </w:r>
      <w:r w:rsidR="008906C7">
        <w:rPr>
          <w:rFonts w:hint="eastAsia"/>
        </w:rPr>
        <w:t>”</w:t>
      </w:r>
      <w:r w:rsidR="00AC535C" w:rsidRPr="00AC535C">
        <w:t>文件中，添加以下</w:t>
      </w:r>
      <w:r w:rsidR="00AC535C" w:rsidRPr="00AC535C">
        <w:t> sendMessage() </w:t>
      </w:r>
      <w:r w:rsidR="00AC535C" w:rsidRPr="00AC535C">
        <w:t>方法桩：</w:t>
      </w:r>
    </w:p>
    <w:p w14:paraId="705D3014" w14:textId="77777777" w:rsidR="0054404C" w:rsidRDefault="0054404C" w:rsidP="0054404C">
      <w:pPr>
        <w:pStyle w:val="a6"/>
        <w:ind w:left="240" w:right="720" w:firstLine="180"/>
      </w:pPr>
      <w:r>
        <w:t>public class MainActivity extends AppCompatActivity {</w:t>
      </w:r>
    </w:p>
    <w:p w14:paraId="420A5A44" w14:textId="77777777" w:rsidR="0054404C" w:rsidRDefault="0054404C" w:rsidP="0054404C">
      <w:pPr>
        <w:pStyle w:val="a6"/>
        <w:ind w:left="240" w:right="720" w:firstLine="180"/>
      </w:pPr>
      <w:r>
        <w:t xml:space="preserve">    @Override</w:t>
      </w:r>
    </w:p>
    <w:p w14:paraId="2235B341" w14:textId="77777777" w:rsidR="0054404C" w:rsidRDefault="0054404C" w:rsidP="0054404C">
      <w:pPr>
        <w:pStyle w:val="a6"/>
        <w:ind w:left="240" w:right="720" w:firstLine="180"/>
      </w:pPr>
      <w:r>
        <w:t xml:space="preserve">    protected void onCreate(Bundle savedInstanceState) {</w:t>
      </w:r>
    </w:p>
    <w:p w14:paraId="012A8235" w14:textId="77777777" w:rsidR="0054404C" w:rsidRDefault="0054404C" w:rsidP="0054404C">
      <w:pPr>
        <w:pStyle w:val="a6"/>
        <w:ind w:left="240" w:right="720" w:firstLine="180"/>
      </w:pPr>
      <w:r>
        <w:t xml:space="preserve">        super.onCreate(savedInstanceState);</w:t>
      </w:r>
    </w:p>
    <w:p w14:paraId="56D1EA91" w14:textId="77777777" w:rsidR="0054404C" w:rsidRDefault="0054404C" w:rsidP="0054404C">
      <w:pPr>
        <w:pStyle w:val="a6"/>
        <w:ind w:left="240" w:right="720" w:firstLine="180"/>
      </w:pPr>
      <w:r>
        <w:t xml:space="preserve">        setContentView(R.layout.activity_main);</w:t>
      </w:r>
    </w:p>
    <w:p w14:paraId="4E20A92C" w14:textId="77777777" w:rsidR="0054404C" w:rsidRDefault="0054404C" w:rsidP="0054404C">
      <w:pPr>
        <w:pStyle w:val="a6"/>
        <w:ind w:left="240" w:right="720" w:firstLine="180"/>
      </w:pPr>
      <w:r>
        <w:t xml:space="preserve">    }</w:t>
      </w:r>
    </w:p>
    <w:p w14:paraId="5606E2E3" w14:textId="77777777" w:rsidR="0054404C" w:rsidRDefault="0054404C" w:rsidP="0054404C">
      <w:pPr>
        <w:pStyle w:val="a6"/>
        <w:ind w:left="240" w:right="720" w:firstLine="180"/>
      </w:pPr>
    </w:p>
    <w:p w14:paraId="613AF980" w14:textId="77777777" w:rsidR="0054404C" w:rsidRDefault="0054404C" w:rsidP="0054404C">
      <w:pPr>
        <w:pStyle w:val="a6"/>
        <w:ind w:left="240" w:right="720" w:firstLine="180"/>
      </w:pPr>
      <w:r>
        <w:t xml:space="preserve">    /** Called when the user taps the Send button */</w:t>
      </w:r>
    </w:p>
    <w:p w14:paraId="2E8297F1" w14:textId="77777777" w:rsidR="0054404C" w:rsidRDefault="0054404C" w:rsidP="0054404C">
      <w:pPr>
        <w:pStyle w:val="a6"/>
        <w:ind w:left="240" w:right="720" w:firstLine="180"/>
      </w:pPr>
      <w:r>
        <w:t xml:space="preserve">    public void sendMessage(View view) {</w:t>
      </w:r>
    </w:p>
    <w:p w14:paraId="630BB65D" w14:textId="77777777" w:rsidR="0054404C" w:rsidRDefault="0054404C" w:rsidP="0054404C">
      <w:pPr>
        <w:pStyle w:val="a6"/>
        <w:ind w:left="240" w:right="720" w:firstLine="180"/>
      </w:pPr>
      <w:r>
        <w:t xml:space="preserve">        // Do something in response to button</w:t>
      </w:r>
    </w:p>
    <w:p w14:paraId="5360085E" w14:textId="77777777" w:rsidR="0054404C" w:rsidRDefault="0054404C" w:rsidP="0054404C">
      <w:pPr>
        <w:pStyle w:val="a6"/>
        <w:ind w:left="240" w:right="720" w:firstLine="180"/>
      </w:pPr>
      <w:r>
        <w:t xml:space="preserve">    }</w:t>
      </w:r>
    </w:p>
    <w:p w14:paraId="6E26AA55" w14:textId="77777777" w:rsidR="0054404C" w:rsidRDefault="0054404C" w:rsidP="0054404C">
      <w:pPr>
        <w:pStyle w:val="a6"/>
        <w:ind w:left="240" w:right="720" w:firstLine="180"/>
      </w:pPr>
      <w:r>
        <w:t>}</w:t>
      </w:r>
    </w:p>
    <w:p w14:paraId="59E35A2D" w14:textId="250E2AB7" w:rsidR="00A8118A" w:rsidRDefault="00A8118A" w:rsidP="00081B92">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5</w:t>
      </w:r>
      <w:r w:rsidR="0090755C">
        <w:fldChar w:fldCharType="end"/>
      </w:r>
    </w:p>
    <w:p w14:paraId="595008D1" w14:textId="3F80D041" w:rsidR="00AC535C" w:rsidRPr="00AC535C" w:rsidRDefault="00AC535C" w:rsidP="0054404C">
      <w:r w:rsidRPr="00AC535C">
        <w:t>可能会看到一条错误，因为</w:t>
      </w:r>
      <w:r w:rsidRPr="00AC535C">
        <w:t xml:space="preserve"> Android Studio </w:t>
      </w:r>
      <w:r w:rsidRPr="00AC535C">
        <w:t>无法解析用作方法参数的</w:t>
      </w:r>
      <w:r w:rsidRPr="00AC535C">
        <w:t> View </w:t>
      </w:r>
      <w:r w:rsidRPr="00AC535C">
        <w:t>类。若要清除错误，请点击</w:t>
      </w:r>
      <w:r w:rsidRPr="00AC535C">
        <w:t> View </w:t>
      </w:r>
      <w:r w:rsidRPr="00AC535C">
        <w:t>声明，将光标置于其上，然后按</w:t>
      </w:r>
      <w:r w:rsidRPr="00AC535C">
        <w:t> Alt+Enter</w:t>
      </w:r>
      <w:r w:rsidRPr="00AC535C">
        <w:t>进行快速修复。如果出现一个菜单，请选择</w:t>
      </w:r>
      <w:r w:rsidR="00A8118A">
        <w:rPr>
          <w:rFonts w:hint="eastAsia"/>
        </w:rPr>
        <w:t>“</w:t>
      </w:r>
      <w:r w:rsidRPr="00AC535C">
        <w:t>Import class</w:t>
      </w:r>
      <w:r w:rsidR="00A8118A">
        <w:rPr>
          <w:rFonts w:hint="eastAsia"/>
        </w:rPr>
        <w:t>”</w:t>
      </w:r>
      <w:r w:rsidR="0080631A">
        <w:rPr>
          <w:rFonts w:hint="eastAsia"/>
        </w:rPr>
        <w:t>；</w:t>
      </w:r>
    </w:p>
    <w:p w14:paraId="6E6F0C7F" w14:textId="45FEB5B3" w:rsidR="00AC535C" w:rsidRPr="00AC535C" w:rsidRDefault="0054404C" w:rsidP="00065958">
      <w:r>
        <w:t>(2)</w:t>
      </w:r>
      <w:r w:rsidR="00AC535C" w:rsidRPr="00AC535C">
        <w:t>返回到</w:t>
      </w:r>
      <w:r w:rsidR="00AC535C" w:rsidRPr="00AC535C">
        <w:t> activity_main.xml </w:t>
      </w:r>
      <w:r w:rsidR="00AC535C" w:rsidRPr="00AC535C">
        <w:t>文件，并从该按钮调用此方法：</w:t>
      </w:r>
    </w:p>
    <w:p w14:paraId="353F446C" w14:textId="77777777" w:rsidR="00AC535C" w:rsidRPr="00AC535C" w:rsidRDefault="00AC535C" w:rsidP="00B01A80">
      <w:pPr>
        <w:pStyle w:val="20"/>
      </w:pPr>
      <w:r w:rsidRPr="00AC535C">
        <w:t>选择布局编辑器中的相应按钮。</w:t>
      </w:r>
    </w:p>
    <w:p w14:paraId="5730A672" w14:textId="77777777" w:rsidR="00AC535C" w:rsidRPr="00AC535C" w:rsidRDefault="00AC535C" w:rsidP="00B01A80">
      <w:pPr>
        <w:pStyle w:val="20"/>
      </w:pPr>
      <w:r w:rsidRPr="00AC535C">
        <w:t>在</w:t>
      </w:r>
      <w:r w:rsidRPr="00AC535C">
        <w:t> Attributes </w:t>
      </w:r>
      <w:r w:rsidRPr="00AC535C">
        <w:t>窗口中，找到</w:t>
      </w:r>
      <w:r w:rsidRPr="00AC535C">
        <w:t> onClick </w:t>
      </w:r>
      <w:r w:rsidRPr="00AC535C">
        <w:t>属性，并从其下拉列表中选择</w:t>
      </w:r>
      <w:r w:rsidRPr="00AC535C">
        <w:t> sendMessage [MainActivity]</w:t>
      </w:r>
      <w:r w:rsidRPr="00AC535C">
        <w:t>。</w:t>
      </w:r>
    </w:p>
    <w:p w14:paraId="1FCC1CD0" w14:textId="4FA6B07E" w:rsidR="00AC535C" w:rsidRPr="00AC535C" w:rsidRDefault="00AC535C" w:rsidP="00065958">
      <w:r w:rsidRPr="00AC535C">
        <w:t>现在，当用户点按该按钮时，系统将调用</w:t>
      </w:r>
      <w:r w:rsidRPr="00AC535C">
        <w:t> sendMessage() </w:t>
      </w:r>
      <w:r w:rsidRPr="00AC535C">
        <w:t>方法。请注意此方法中提供的详细信息。系统需要这些信息来识别此方法是否与</w:t>
      </w:r>
      <w:r w:rsidRPr="00AC535C">
        <w:t> </w:t>
      </w:r>
      <w:r w:rsidRPr="00E14BF5">
        <w:t>android:onClick</w:t>
      </w:r>
      <w:r w:rsidRPr="00AC535C">
        <w:t> </w:t>
      </w:r>
      <w:r w:rsidRPr="00AC535C">
        <w:t>属性兼容。具体来说，此方法具有以下特性：</w:t>
      </w:r>
    </w:p>
    <w:p w14:paraId="747A27BC" w14:textId="5C284288" w:rsidR="00AC535C" w:rsidRPr="00AC535C" w:rsidRDefault="00AC535C" w:rsidP="00081B92">
      <w:pPr>
        <w:pStyle w:val="20"/>
      </w:pPr>
      <w:r w:rsidRPr="00AC535C">
        <w:t>公开</w:t>
      </w:r>
    </w:p>
    <w:p w14:paraId="0D534A47" w14:textId="4E715202" w:rsidR="00AC535C" w:rsidRPr="00AC535C" w:rsidRDefault="00AC535C" w:rsidP="00081B92">
      <w:pPr>
        <w:pStyle w:val="20"/>
      </w:pPr>
      <w:r w:rsidRPr="00AC535C">
        <w:t>返回值为空</w:t>
      </w:r>
    </w:p>
    <w:p w14:paraId="4F55421C" w14:textId="565C9A57" w:rsidR="00AC535C" w:rsidRPr="00AC535C" w:rsidRDefault="00AC535C" w:rsidP="00081B92">
      <w:pPr>
        <w:pStyle w:val="20"/>
      </w:pPr>
      <w:r w:rsidRPr="00E14BF5">
        <w:t>View</w:t>
      </w:r>
      <w:r w:rsidRPr="00AC535C">
        <w:t> </w:t>
      </w:r>
      <w:r w:rsidRPr="00AC535C">
        <w:t>是唯一的参数。这是在第</w:t>
      </w:r>
      <w:r w:rsidRPr="00AC535C">
        <w:t xml:space="preserve"> 1 </w:t>
      </w:r>
      <w:r w:rsidRPr="00AC535C">
        <w:t>步结束时点击的</w:t>
      </w:r>
      <w:r w:rsidRPr="00AC535C">
        <w:t> </w:t>
      </w:r>
      <w:r w:rsidRPr="00E14BF5">
        <w:t>View</w:t>
      </w:r>
      <w:r w:rsidRPr="00AC535C">
        <w:t> </w:t>
      </w:r>
      <w:r w:rsidRPr="00AC535C">
        <w:t>对象。</w:t>
      </w:r>
    </w:p>
    <w:p w14:paraId="14D60E7B" w14:textId="1241F249" w:rsidR="00AC535C" w:rsidRPr="00AC535C" w:rsidRDefault="00A105BF" w:rsidP="00065958">
      <w:r>
        <w:rPr>
          <w:rFonts w:hint="eastAsia"/>
        </w:rPr>
        <w:t>(</w:t>
      </w:r>
      <w:r>
        <w:t>3)</w:t>
      </w:r>
      <w:r w:rsidR="00AC535C" w:rsidRPr="00AC535C">
        <w:t>接下来，填写此方法，以读取文本字段的内容，并将该文本传递给另一个</w:t>
      </w:r>
      <w:r w:rsidR="00DA76EC">
        <w:t>活动</w:t>
      </w:r>
      <w:r w:rsidR="00AC535C" w:rsidRPr="00AC535C">
        <w:t>。</w:t>
      </w:r>
    </w:p>
    <w:p w14:paraId="72F64425" w14:textId="307E8FD3" w:rsidR="00AC535C" w:rsidRPr="00AC535C" w:rsidRDefault="00AC535C" w:rsidP="0054460C">
      <w:pPr>
        <w:pStyle w:val="4"/>
      </w:pPr>
      <w:r w:rsidRPr="00AC535C">
        <w:lastRenderedPageBreak/>
        <w:t>构建</w:t>
      </w:r>
      <w:r w:rsidRPr="00AC535C">
        <w:t>intent</w:t>
      </w:r>
    </w:p>
    <w:p w14:paraId="003618BA" w14:textId="0F6A97FD" w:rsidR="00AC535C" w:rsidRPr="00AC535C" w:rsidRDefault="00AC535C" w:rsidP="00065958">
      <w:r w:rsidRPr="003E0928">
        <w:t>Intent</w:t>
      </w:r>
      <w:r w:rsidRPr="00AC535C">
        <w:t> </w:t>
      </w:r>
      <w:r w:rsidRPr="00AC535C">
        <w:t>是在相互独立的组件（如两个</w:t>
      </w:r>
      <w:r w:rsidR="00DA76EC">
        <w:rPr>
          <w:rFonts w:hint="eastAsia"/>
        </w:rPr>
        <w:t>活动</w:t>
      </w:r>
      <w:r w:rsidRPr="00AC535C">
        <w:t>）之间提供运行时绑定功能的对象。</w:t>
      </w:r>
      <w:r w:rsidRPr="003E0928">
        <w:t>Intent</w:t>
      </w:r>
      <w:r w:rsidRPr="00AC535C">
        <w:t> </w:t>
      </w:r>
      <w:r w:rsidRPr="00AC535C">
        <w:t>表示应用执行某项操作的意图。可以使用</w:t>
      </w:r>
      <w:r w:rsidR="00C47D60">
        <w:t>意图</w:t>
      </w:r>
      <w:r w:rsidRPr="00AC535C">
        <w:t>执行多种任务，但在本</w:t>
      </w:r>
      <w:r w:rsidR="006D2EBB">
        <w:rPr>
          <w:rFonts w:hint="eastAsia"/>
        </w:rPr>
        <w:t>节</w:t>
      </w:r>
      <w:r w:rsidRPr="00AC535C">
        <w:t>中，</w:t>
      </w:r>
      <w:r w:rsidR="006D2EBB">
        <w:rPr>
          <w:rFonts w:hint="eastAsia"/>
        </w:rPr>
        <w:t>I</w:t>
      </w:r>
      <w:r w:rsidRPr="00AC535C">
        <w:t xml:space="preserve">ntent </w:t>
      </w:r>
      <w:r w:rsidRPr="00AC535C">
        <w:t>将用于启动另一个</w:t>
      </w:r>
      <w:r w:rsidR="00DA76EC">
        <w:t>活动</w:t>
      </w:r>
      <w:r w:rsidRPr="00AC535C">
        <w:t>。在</w:t>
      </w:r>
      <w:r w:rsidRPr="00AC535C">
        <w:t> MainActivity </w:t>
      </w:r>
      <w:r w:rsidRPr="00AC535C">
        <w:t>中，添加</w:t>
      </w:r>
      <w:r w:rsidRPr="00AC535C">
        <w:t> EXTRA_MESSAGE </w:t>
      </w:r>
      <w:r w:rsidRPr="00AC535C">
        <w:t>常量和</w:t>
      </w:r>
      <w:r w:rsidRPr="00AC535C">
        <w:t> sendMessage() </w:t>
      </w:r>
      <w:r w:rsidRPr="00AC535C">
        <w:t>代码，如下所示：</w:t>
      </w:r>
    </w:p>
    <w:p w14:paraId="15D71A44" w14:textId="77777777" w:rsidR="00AE7BE2" w:rsidRDefault="00AE7BE2" w:rsidP="00AE7BE2">
      <w:pPr>
        <w:pStyle w:val="a6"/>
        <w:ind w:left="240" w:right="720" w:firstLine="180"/>
      </w:pPr>
      <w:r>
        <w:t>public class MainActivity extends AppCompatActivity {</w:t>
      </w:r>
    </w:p>
    <w:p w14:paraId="33FE411D" w14:textId="77777777" w:rsidR="00AE7BE2" w:rsidRDefault="00AE7BE2" w:rsidP="00AE7BE2">
      <w:pPr>
        <w:pStyle w:val="a6"/>
        <w:ind w:left="240" w:right="720" w:firstLine="180"/>
      </w:pPr>
      <w:r>
        <w:t xml:space="preserve">    public static final String EXTRA_MESSAGE = "com.example.ch02.myapplication.MESSAGE";</w:t>
      </w:r>
    </w:p>
    <w:p w14:paraId="3C14CEC6" w14:textId="77777777" w:rsidR="00AE7BE2" w:rsidRDefault="00AE7BE2" w:rsidP="00AE7BE2">
      <w:pPr>
        <w:pStyle w:val="a6"/>
        <w:ind w:left="240" w:right="720" w:firstLine="180"/>
      </w:pPr>
    </w:p>
    <w:p w14:paraId="054D6896" w14:textId="77777777" w:rsidR="00AE7BE2" w:rsidRDefault="00AE7BE2" w:rsidP="00AE7BE2">
      <w:pPr>
        <w:pStyle w:val="a6"/>
        <w:ind w:left="240" w:right="720" w:firstLine="180"/>
      </w:pPr>
      <w:r>
        <w:t xml:space="preserve">    @Override</w:t>
      </w:r>
    </w:p>
    <w:p w14:paraId="05B1F021" w14:textId="77777777" w:rsidR="00AE7BE2" w:rsidRDefault="00AE7BE2" w:rsidP="00AE7BE2">
      <w:pPr>
        <w:pStyle w:val="a6"/>
        <w:ind w:left="240" w:right="720" w:firstLine="180"/>
      </w:pPr>
      <w:r>
        <w:t xml:space="preserve">    protected void onCreate(Bundle savedInstanceState) {</w:t>
      </w:r>
    </w:p>
    <w:p w14:paraId="1655C6DB" w14:textId="77777777" w:rsidR="00AE7BE2" w:rsidRDefault="00AE7BE2" w:rsidP="00AE7BE2">
      <w:pPr>
        <w:pStyle w:val="a6"/>
        <w:ind w:left="240" w:right="720" w:firstLine="180"/>
      </w:pPr>
      <w:r>
        <w:t xml:space="preserve">        super.onCreate(savedInstanceState);</w:t>
      </w:r>
    </w:p>
    <w:p w14:paraId="73BA811E" w14:textId="77777777" w:rsidR="00AE7BE2" w:rsidRDefault="00AE7BE2" w:rsidP="00AE7BE2">
      <w:pPr>
        <w:pStyle w:val="a6"/>
        <w:ind w:left="240" w:right="720" w:firstLine="180"/>
      </w:pPr>
      <w:r>
        <w:t xml:space="preserve">        setContentView(R.layout.activity_main);</w:t>
      </w:r>
    </w:p>
    <w:p w14:paraId="54F859A1" w14:textId="77777777" w:rsidR="00AE7BE2" w:rsidRDefault="00AE7BE2" w:rsidP="00AE7BE2">
      <w:pPr>
        <w:pStyle w:val="a6"/>
        <w:ind w:left="240" w:right="720" w:firstLine="180"/>
      </w:pPr>
      <w:r>
        <w:t xml:space="preserve">    }</w:t>
      </w:r>
    </w:p>
    <w:p w14:paraId="56934789" w14:textId="77777777" w:rsidR="00AE7BE2" w:rsidRDefault="00AE7BE2" w:rsidP="00AE7BE2">
      <w:pPr>
        <w:pStyle w:val="a6"/>
        <w:ind w:left="240" w:right="720" w:firstLine="180"/>
      </w:pPr>
    </w:p>
    <w:p w14:paraId="6B2C28A3" w14:textId="77777777" w:rsidR="00AE7BE2" w:rsidRDefault="00AE7BE2" w:rsidP="00AE7BE2">
      <w:pPr>
        <w:pStyle w:val="a6"/>
        <w:ind w:left="240" w:right="720" w:firstLine="180"/>
      </w:pPr>
      <w:r>
        <w:t xml:space="preserve">    public void sendMessage(View view) {</w:t>
      </w:r>
    </w:p>
    <w:p w14:paraId="181FD533" w14:textId="77777777" w:rsidR="00AE7BE2" w:rsidRDefault="00AE7BE2" w:rsidP="00AE7BE2">
      <w:pPr>
        <w:pStyle w:val="a6"/>
        <w:ind w:left="240" w:right="720" w:firstLine="180"/>
      </w:pPr>
      <w:r>
        <w:t xml:space="preserve">        Intent intent = new Intent(this, DisplayMessageActivity.class);</w:t>
      </w:r>
    </w:p>
    <w:p w14:paraId="1842D33B" w14:textId="77777777" w:rsidR="00AE7BE2" w:rsidRDefault="00AE7BE2" w:rsidP="00AE7BE2">
      <w:pPr>
        <w:pStyle w:val="a6"/>
        <w:ind w:left="240" w:right="720" w:firstLine="180"/>
      </w:pPr>
      <w:r>
        <w:t xml:space="preserve">        EditText editText = (EditText) findViewById(R.id.editTextTextPersonName);</w:t>
      </w:r>
    </w:p>
    <w:p w14:paraId="56AE3FC5" w14:textId="77777777" w:rsidR="00AE7BE2" w:rsidRDefault="00AE7BE2" w:rsidP="00AE7BE2">
      <w:pPr>
        <w:pStyle w:val="a6"/>
        <w:ind w:left="240" w:right="720" w:firstLine="180"/>
      </w:pPr>
      <w:r>
        <w:t xml:space="preserve">        String message = editText.getText().toString();</w:t>
      </w:r>
    </w:p>
    <w:p w14:paraId="75D15163" w14:textId="77777777" w:rsidR="00AE7BE2" w:rsidRDefault="00AE7BE2" w:rsidP="00AE7BE2">
      <w:pPr>
        <w:pStyle w:val="a6"/>
        <w:ind w:left="240" w:right="720" w:firstLine="180"/>
      </w:pPr>
      <w:r>
        <w:t xml:space="preserve">        intent.putExtra(EXTRA_MESSAGE, message);</w:t>
      </w:r>
    </w:p>
    <w:p w14:paraId="7A2C4796" w14:textId="77777777" w:rsidR="00AE7BE2" w:rsidRDefault="00AE7BE2" w:rsidP="00AE7BE2">
      <w:pPr>
        <w:pStyle w:val="a6"/>
        <w:ind w:left="240" w:right="720" w:firstLine="180"/>
      </w:pPr>
      <w:r>
        <w:t xml:space="preserve">        startActivity(intent);</w:t>
      </w:r>
    </w:p>
    <w:p w14:paraId="0FC332D1" w14:textId="77777777" w:rsidR="00AE7BE2" w:rsidRDefault="00AE7BE2" w:rsidP="00AE7BE2">
      <w:pPr>
        <w:pStyle w:val="a6"/>
        <w:ind w:left="240" w:right="720" w:firstLine="180"/>
      </w:pPr>
      <w:r>
        <w:t xml:space="preserve">    }</w:t>
      </w:r>
    </w:p>
    <w:p w14:paraId="4E813000" w14:textId="77777777" w:rsidR="00AE7BE2" w:rsidRDefault="00AE7BE2" w:rsidP="00AE7BE2">
      <w:pPr>
        <w:pStyle w:val="a6"/>
        <w:ind w:left="240" w:right="720" w:firstLine="180"/>
      </w:pPr>
    </w:p>
    <w:p w14:paraId="6F5C442A" w14:textId="4D1B530E" w:rsidR="00965A06" w:rsidRDefault="00AE7BE2" w:rsidP="00AE7BE2">
      <w:pPr>
        <w:pStyle w:val="a6"/>
        <w:ind w:left="240" w:right="720" w:firstLine="180"/>
      </w:pPr>
      <w:r>
        <w:t>}</w:t>
      </w:r>
    </w:p>
    <w:p w14:paraId="4182CACD" w14:textId="44BD154D" w:rsidR="00FF0BAE" w:rsidRDefault="00FF0BAE" w:rsidP="007B5E32">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w:t>
      </w:r>
      <w:r w:rsidR="0090755C">
        <w:fldChar w:fldCharType="end"/>
      </w:r>
    </w:p>
    <w:p w14:paraId="6632F8AC" w14:textId="3B017218" w:rsidR="00AC535C" w:rsidRPr="00AC535C" w:rsidRDefault="00AC535C" w:rsidP="00965A06">
      <w:r w:rsidRPr="00AC535C">
        <w:t>预计</w:t>
      </w:r>
      <w:r w:rsidRPr="00AC535C">
        <w:t xml:space="preserve"> Android Studio </w:t>
      </w:r>
      <w:r w:rsidRPr="00AC535C">
        <w:t>会再次遇到</w:t>
      </w:r>
      <w:r w:rsidRPr="00AC535C">
        <w:t> </w:t>
      </w:r>
      <w:r w:rsidR="007406AC">
        <w:rPr>
          <w:rFonts w:hint="eastAsia"/>
        </w:rPr>
        <w:t>“</w:t>
      </w:r>
      <w:r w:rsidRPr="00AC535C">
        <w:t>Cannot resolve symbol</w:t>
      </w:r>
      <w:r w:rsidR="007406AC">
        <w:rPr>
          <w:rFonts w:hint="eastAsia"/>
        </w:rPr>
        <w:t>”</w:t>
      </w:r>
      <w:r w:rsidRPr="00AC535C">
        <w:t>错误</w:t>
      </w:r>
      <w:r w:rsidR="007406AC">
        <w:rPr>
          <w:rFonts w:hint="eastAsia"/>
        </w:rPr>
        <w:t>，</w:t>
      </w:r>
      <w:r w:rsidRPr="00AC535C">
        <w:t>如需清除这些错误，请按</w:t>
      </w:r>
      <w:r w:rsidRPr="00AC535C">
        <w:t> Alt+Enter</w:t>
      </w:r>
      <w:r w:rsidR="00276A02">
        <w:rPr>
          <w:rFonts w:hint="eastAsia"/>
        </w:rPr>
        <w:t>，</w:t>
      </w:r>
      <w:r w:rsidRPr="00AC535C">
        <w:t>最后应导入以下内容：</w:t>
      </w:r>
    </w:p>
    <w:p w14:paraId="083EB59E" w14:textId="77777777" w:rsidR="006522BC" w:rsidRDefault="006522BC" w:rsidP="006522BC">
      <w:pPr>
        <w:pStyle w:val="a6"/>
        <w:ind w:left="240" w:right="720" w:firstLine="180"/>
      </w:pPr>
      <w:r>
        <w:t>import androidx.appcompat.app.AppCompatActivity;</w:t>
      </w:r>
    </w:p>
    <w:p w14:paraId="68CA2E76" w14:textId="77777777" w:rsidR="006522BC" w:rsidRDefault="006522BC" w:rsidP="006522BC">
      <w:pPr>
        <w:pStyle w:val="a6"/>
        <w:ind w:left="240" w:right="720" w:firstLine="180"/>
      </w:pPr>
      <w:r>
        <w:t>import android.content.Intent;</w:t>
      </w:r>
    </w:p>
    <w:p w14:paraId="2F654A52" w14:textId="77777777" w:rsidR="006522BC" w:rsidRDefault="006522BC" w:rsidP="006522BC">
      <w:pPr>
        <w:pStyle w:val="a6"/>
        <w:ind w:left="240" w:right="720" w:firstLine="180"/>
      </w:pPr>
      <w:r>
        <w:t>import android.os.Bundle;</w:t>
      </w:r>
    </w:p>
    <w:p w14:paraId="5BE10361" w14:textId="77777777" w:rsidR="006522BC" w:rsidRDefault="006522BC" w:rsidP="006522BC">
      <w:pPr>
        <w:pStyle w:val="a6"/>
        <w:ind w:left="240" w:right="720" w:firstLine="180"/>
      </w:pPr>
      <w:r>
        <w:t>import android.view.View;</w:t>
      </w:r>
    </w:p>
    <w:p w14:paraId="3AB9B9AA" w14:textId="77777777" w:rsidR="006522BC" w:rsidRDefault="006522BC" w:rsidP="006522BC">
      <w:pPr>
        <w:pStyle w:val="a6"/>
        <w:ind w:left="240" w:right="720" w:firstLine="180"/>
      </w:pPr>
      <w:r>
        <w:lastRenderedPageBreak/>
        <w:t>import android.widget.EditText;</w:t>
      </w:r>
    </w:p>
    <w:p w14:paraId="277719F8" w14:textId="4B572684" w:rsidR="00FA3F48" w:rsidRDefault="00FA3F48" w:rsidP="007B5E32">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w:t>
      </w:r>
      <w:r w:rsidR="0090755C">
        <w:fldChar w:fldCharType="end"/>
      </w:r>
    </w:p>
    <w:p w14:paraId="21B4D5D0" w14:textId="013348A9" w:rsidR="00AC535C" w:rsidRPr="00AC535C" w:rsidRDefault="00AC535C" w:rsidP="00065958">
      <w:r w:rsidRPr="00AC535C">
        <w:t>DisplayMessageActivity </w:t>
      </w:r>
      <w:r w:rsidRPr="00AC535C">
        <w:t>仍有错误，但没有关系将在下一部分中修复该错误。</w:t>
      </w:r>
      <w:r w:rsidRPr="00AC535C">
        <w:t>sendMessage() </w:t>
      </w:r>
      <w:r w:rsidRPr="00AC535C">
        <w:t>将发生以下情况：</w:t>
      </w:r>
    </w:p>
    <w:p w14:paraId="317B5D90" w14:textId="0176E165" w:rsidR="00AC535C" w:rsidRPr="00AC535C" w:rsidRDefault="00AC535C" w:rsidP="00524E26">
      <w:pPr>
        <w:pStyle w:val="a0"/>
      </w:pPr>
      <w:r w:rsidRPr="007E6455">
        <w:t>Intent</w:t>
      </w:r>
      <w:r w:rsidRPr="00AC535C">
        <w:t> </w:t>
      </w:r>
      <w:r w:rsidRPr="00AC535C">
        <w:t>构造函数会获取两个参数：</w:t>
      </w:r>
      <w:r w:rsidRPr="007E6455">
        <w:t>Context</w:t>
      </w:r>
      <w:r w:rsidRPr="00AC535C">
        <w:t> </w:t>
      </w:r>
      <w:r w:rsidRPr="00AC535C">
        <w:t>和</w:t>
      </w:r>
      <w:r w:rsidRPr="00AC535C">
        <w:t> </w:t>
      </w:r>
      <w:r w:rsidRPr="007E6455">
        <w:t>Class</w:t>
      </w:r>
      <w:r w:rsidRPr="00AC535C">
        <w:t>。</w:t>
      </w:r>
    </w:p>
    <w:p w14:paraId="5FB62FA5" w14:textId="5EFB5A74" w:rsidR="00AC535C" w:rsidRPr="00AC535C" w:rsidRDefault="00AC535C" w:rsidP="00065958">
      <w:r w:rsidRPr="00AC535C">
        <w:t>首先使用</w:t>
      </w:r>
      <w:r w:rsidRPr="00AC535C">
        <w:t> </w:t>
      </w:r>
      <w:r w:rsidRPr="007E6455">
        <w:t>Context</w:t>
      </w:r>
      <w:r w:rsidRPr="00AC535C">
        <w:t> </w:t>
      </w:r>
      <w:r w:rsidRPr="00AC535C">
        <w:t>参数，因为</w:t>
      </w:r>
      <w:r w:rsidR="00DA76EC">
        <w:t>活动</w:t>
      </w:r>
      <w:r w:rsidRPr="00AC535C">
        <w:t>类是</w:t>
      </w:r>
      <w:r w:rsidRPr="00AC535C">
        <w:t> </w:t>
      </w:r>
      <w:r w:rsidRPr="007E6455">
        <w:t>Context</w:t>
      </w:r>
      <w:r w:rsidRPr="00AC535C">
        <w:t> </w:t>
      </w:r>
      <w:r w:rsidRPr="00AC535C">
        <w:t>的子类。在本例中系统将</w:t>
      </w:r>
      <w:r w:rsidR="00146740">
        <w:t>意图</w:t>
      </w:r>
      <w:r w:rsidRPr="00AC535C">
        <w:t>传递到</w:t>
      </w:r>
      <w:r w:rsidR="00361488">
        <w:t>另一个</w:t>
      </w:r>
      <w:r w:rsidR="00361488">
        <w:rPr>
          <w:rFonts w:hint="eastAsia"/>
        </w:rPr>
        <w:t>应用组</w:t>
      </w:r>
      <w:r w:rsidRPr="00AC535C">
        <w:t>件</w:t>
      </w:r>
      <w:r w:rsidR="00CA2E70">
        <w:rPr>
          <w:rFonts w:hint="eastAsia"/>
        </w:rPr>
        <w:t>，</w:t>
      </w:r>
      <w:r w:rsidR="00CA2E70" w:rsidRPr="00CA2E70">
        <w:t>DisplayMessageActivity.class</w:t>
      </w:r>
      <w:r w:rsidRPr="00AC535C">
        <w:t>参数是要启动的</w:t>
      </w:r>
      <w:r w:rsidR="00DA76EC">
        <w:t>活动</w:t>
      </w:r>
      <w:r w:rsidRPr="00AC535C">
        <w:t>。</w:t>
      </w:r>
    </w:p>
    <w:p w14:paraId="6B4EBBAF" w14:textId="40B7F9F2" w:rsidR="00AC535C" w:rsidRPr="00AC535C" w:rsidRDefault="00AC535C" w:rsidP="00524E26">
      <w:pPr>
        <w:pStyle w:val="a0"/>
      </w:pPr>
      <w:r w:rsidRPr="00524E26">
        <w:t>putExtra()</w:t>
      </w:r>
      <w:r w:rsidRPr="00AC535C">
        <w:t> </w:t>
      </w:r>
      <w:r w:rsidRPr="00AC535C">
        <w:t>方法将</w:t>
      </w:r>
      <w:r w:rsidRPr="00AC535C">
        <w:t> EditText </w:t>
      </w:r>
      <w:r w:rsidRPr="00AC535C">
        <w:t>的值添加到</w:t>
      </w:r>
      <w:r w:rsidR="00146740">
        <w:t>意图</w:t>
      </w:r>
      <w:r w:rsidRPr="00AC535C">
        <w:t>。</w:t>
      </w:r>
      <w:r w:rsidRPr="00AC535C">
        <w:t>Intent </w:t>
      </w:r>
      <w:r w:rsidRPr="00AC535C">
        <w:t>能够以称为</w:t>
      </w:r>
      <w:r w:rsidRPr="00AC535C">
        <w:t>“extra”</w:t>
      </w:r>
      <w:r w:rsidRPr="00AC535C">
        <w:t>的键值对形式携带数据类型。</w:t>
      </w:r>
    </w:p>
    <w:p w14:paraId="4683143F" w14:textId="01FA9536" w:rsidR="00AC535C" w:rsidRPr="00AC535C" w:rsidRDefault="00AC535C" w:rsidP="00065958">
      <w:r w:rsidRPr="00AC535C">
        <w:t>键是一个公共常量</w:t>
      </w:r>
      <w:r w:rsidRPr="00AC535C">
        <w:t> EXTRA_MESSAGE</w:t>
      </w:r>
      <w:r w:rsidRPr="00AC535C">
        <w:t>，因为下一个</w:t>
      </w:r>
      <w:r w:rsidR="00DA76EC">
        <w:rPr>
          <w:rFonts w:hint="eastAsia"/>
        </w:rPr>
        <w:t>活动</w:t>
      </w:r>
      <w:r w:rsidRPr="00AC535C">
        <w:t>将使用该键检索文本值。为</w:t>
      </w:r>
      <w:r w:rsidR="00301023">
        <w:rPr>
          <w:rFonts w:hint="eastAsia"/>
        </w:rPr>
        <w:t>“</w:t>
      </w:r>
      <w:r w:rsidR="00301023">
        <w:rPr>
          <w:rFonts w:hint="eastAsia"/>
        </w:rPr>
        <w:t>I</w:t>
      </w:r>
      <w:r w:rsidRPr="00AC535C">
        <w:t xml:space="preserve">ntent </w:t>
      </w:r>
      <w:r w:rsidR="00301023">
        <w:rPr>
          <w:rFonts w:hint="eastAsia"/>
        </w:rPr>
        <w:t>E</w:t>
      </w:r>
      <w:r w:rsidRPr="00AC535C">
        <w:t>xtra</w:t>
      </w:r>
      <w:r w:rsidR="00301023">
        <w:rPr>
          <w:rFonts w:hint="eastAsia"/>
        </w:rPr>
        <w:t>”</w:t>
      </w:r>
      <w:r w:rsidRPr="00AC535C">
        <w:t>定义键时，最好使用应用的软件包名称作为前缀</w:t>
      </w:r>
      <w:r w:rsidR="00301023">
        <w:rPr>
          <w:rFonts w:hint="eastAsia"/>
        </w:rPr>
        <w:t>，</w:t>
      </w:r>
      <w:r w:rsidRPr="00AC535C">
        <w:t>这样可以确保这些键是独一无二的，这在应用需要与其他应用进行交互时会很重要。</w:t>
      </w:r>
    </w:p>
    <w:p w14:paraId="2DAC8F7A" w14:textId="7351B2A5" w:rsidR="00AC535C" w:rsidRPr="00AC535C" w:rsidRDefault="00AC535C" w:rsidP="00D57D6E">
      <w:pPr>
        <w:pStyle w:val="a0"/>
      </w:pPr>
      <w:r w:rsidRPr="00301023">
        <w:t>startActivity()</w:t>
      </w:r>
      <w:r w:rsidRPr="00AC535C">
        <w:t> </w:t>
      </w:r>
      <w:r w:rsidRPr="00AC535C">
        <w:t>方法将启动一个由</w:t>
      </w:r>
      <w:r w:rsidR="00C47D60">
        <w:t>意图</w:t>
      </w:r>
      <w:r w:rsidRPr="00AC535C">
        <w:t>指定的</w:t>
      </w:r>
      <w:r w:rsidRPr="00AC535C">
        <w:t> DisplayMessageActivity </w:t>
      </w:r>
      <w:r w:rsidRPr="00AC535C">
        <w:t>实例</w:t>
      </w:r>
      <w:r w:rsidR="00ED2C85">
        <w:rPr>
          <w:rFonts w:hint="eastAsia"/>
        </w:rPr>
        <w:t>，</w:t>
      </w:r>
      <w:r w:rsidRPr="00AC535C">
        <w:t>接下来，需要创建该类。</w:t>
      </w:r>
    </w:p>
    <w:p w14:paraId="053611D3" w14:textId="3E687987" w:rsidR="00AC535C" w:rsidRPr="00AC535C" w:rsidRDefault="00AC535C" w:rsidP="00EC5794">
      <w:pPr>
        <w:pStyle w:val="4"/>
      </w:pPr>
      <w:r w:rsidRPr="00AC535C">
        <w:t>第二个</w:t>
      </w:r>
      <w:r w:rsidR="00DA76EC">
        <w:rPr>
          <w:rFonts w:hint="eastAsia"/>
        </w:rPr>
        <w:t>活动</w:t>
      </w:r>
    </w:p>
    <w:p w14:paraId="06567744" w14:textId="46E857E1" w:rsidR="00AC535C" w:rsidRPr="00AC535C" w:rsidRDefault="00AC535C" w:rsidP="00065958">
      <w:r w:rsidRPr="00AC535C">
        <w:t>若要创建第二个</w:t>
      </w:r>
      <w:r w:rsidR="00DA76EC">
        <w:rPr>
          <w:rFonts w:hint="eastAsia"/>
        </w:rPr>
        <w:t>活动</w:t>
      </w:r>
      <w:r w:rsidRPr="00AC535C">
        <w:t>，请按以下步骤操作：</w:t>
      </w:r>
    </w:p>
    <w:p w14:paraId="3E2A143D" w14:textId="2BF4F35E" w:rsidR="00AC535C" w:rsidRPr="00AC535C" w:rsidRDefault="00010C2E" w:rsidP="00065958">
      <w:r>
        <w:rPr>
          <w:rFonts w:hint="eastAsia"/>
        </w:rPr>
        <w:t>(</w:t>
      </w:r>
      <w:r>
        <w:t>1)</w:t>
      </w:r>
      <w:r w:rsidR="00AC535C" w:rsidRPr="00AC535C">
        <w:t>在</w:t>
      </w:r>
      <w:r w:rsidR="00AC535C" w:rsidRPr="00AC535C">
        <w:t>Project</w:t>
      </w:r>
      <w:r w:rsidR="00AC535C" w:rsidRPr="00AC535C">
        <w:t>窗口中，右键点击</w:t>
      </w:r>
      <w:r w:rsidR="00AC535C" w:rsidRPr="00AC535C">
        <w:t> app </w:t>
      </w:r>
      <w:r w:rsidR="00AC535C" w:rsidRPr="00AC535C">
        <w:t>文件夹，然后依次选择</w:t>
      </w:r>
      <w:r w:rsidR="00BE7C79">
        <w:rPr>
          <w:rFonts w:hint="eastAsia"/>
        </w:rPr>
        <w:t>“</w:t>
      </w:r>
      <w:r w:rsidR="00AC535C" w:rsidRPr="00AC535C">
        <w:t>New &gt;</w:t>
      </w:r>
      <w:r w:rsidR="00DA76EC">
        <w:t>活动</w:t>
      </w:r>
      <w:r w:rsidR="00AC535C" w:rsidRPr="00AC535C">
        <w:t>&gt; Empty</w:t>
      </w:r>
      <w:r w:rsidR="00DA76EC">
        <w:t>活动</w:t>
      </w:r>
      <w:r w:rsidR="00BE7C79">
        <w:rPr>
          <w:rFonts w:hint="eastAsia"/>
        </w:rPr>
        <w:t>”；</w:t>
      </w:r>
    </w:p>
    <w:p w14:paraId="6F574C43" w14:textId="1AE49CF2" w:rsidR="00AC535C" w:rsidRPr="00AC535C" w:rsidRDefault="00592E9C" w:rsidP="00065958">
      <w:r>
        <w:rPr>
          <w:rFonts w:hint="eastAsia"/>
        </w:rPr>
        <w:t>(</w:t>
      </w:r>
      <w:r>
        <w:t>2)</w:t>
      </w:r>
      <w:r w:rsidR="00AC535C" w:rsidRPr="00AC535C">
        <w:t>在</w:t>
      </w:r>
      <w:r w:rsidR="0080557A">
        <w:rPr>
          <w:rFonts w:hint="eastAsia"/>
        </w:rPr>
        <w:t>“</w:t>
      </w:r>
      <w:r w:rsidR="00AC535C" w:rsidRPr="00AC535C">
        <w:t>Configure</w:t>
      </w:r>
      <w:r w:rsidR="00DA76EC">
        <w:t>活动</w:t>
      </w:r>
      <w:r w:rsidR="0080557A">
        <w:rPr>
          <w:rFonts w:hint="eastAsia"/>
        </w:rPr>
        <w:t>”</w:t>
      </w:r>
      <w:r w:rsidR="00AC535C" w:rsidRPr="00AC535C">
        <w:t>窗口中，输入</w:t>
      </w:r>
      <w:r w:rsidR="00AC535C" w:rsidRPr="00AC535C">
        <w:t>“DisplayMessageActivity”</w:t>
      </w:r>
      <w:r w:rsidR="00AC535C" w:rsidRPr="00AC535C">
        <w:t>作为</w:t>
      </w:r>
      <w:r w:rsidR="00AC535C" w:rsidRPr="00AC535C">
        <w:t> </w:t>
      </w:r>
      <w:r w:rsidR="003F0632">
        <w:rPr>
          <w:rFonts w:hint="eastAsia"/>
        </w:rPr>
        <w:t>“</w:t>
      </w:r>
      <w:r w:rsidR="00DA76EC">
        <w:t>活动</w:t>
      </w:r>
      <w:r w:rsidR="00AC535C" w:rsidRPr="00AC535C">
        <w:t>Name</w:t>
      </w:r>
      <w:r w:rsidR="003F0632">
        <w:rPr>
          <w:rFonts w:hint="eastAsia"/>
        </w:rPr>
        <w:t>”，</w:t>
      </w:r>
      <w:r w:rsidR="00AC535C" w:rsidRPr="00AC535C">
        <w:t>将所有其他属性保留为默认设置，然后点击</w:t>
      </w:r>
      <w:r w:rsidR="00AC535C" w:rsidRPr="00AC535C">
        <w:t> Finish</w:t>
      </w:r>
      <w:r w:rsidR="00AC535C" w:rsidRPr="00AC535C">
        <w:t>。</w:t>
      </w:r>
    </w:p>
    <w:p w14:paraId="031599F5" w14:textId="77777777" w:rsidR="00AC535C" w:rsidRPr="00AC535C" w:rsidRDefault="00AC535C" w:rsidP="00065958">
      <w:r w:rsidRPr="00AC535C">
        <w:t xml:space="preserve">Android Studio </w:t>
      </w:r>
      <w:r w:rsidRPr="00AC535C">
        <w:t>会自动执行下列三项操作：</w:t>
      </w:r>
    </w:p>
    <w:p w14:paraId="6EC009F8" w14:textId="77777777" w:rsidR="00AC535C" w:rsidRPr="00AC535C" w:rsidRDefault="00AC535C" w:rsidP="007B5E32">
      <w:pPr>
        <w:pStyle w:val="20"/>
      </w:pPr>
      <w:r w:rsidRPr="00AC535C">
        <w:t>创建</w:t>
      </w:r>
      <w:r w:rsidRPr="00AC535C">
        <w:t> DisplayMessageActivity </w:t>
      </w:r>
      <w:r w:rsidRPr="00AC535C">
        <w:t>文件。</w:t>
      </w:r>
    </w:p>
    <w:p w14:paraId="584B5140" w14:textId="60821618" w:rsidR="00AC535C" w:rsidRPr="00AC535C" w:rsidRDefault="00AC535C" w:rsidP="007B5E32">
      <w:pPr>
        <w:pStyle w:val="20"/>
      </w:pPr>
      <w:r w:rsidRPr="00AC535C">
        <w:t>创建</w:t>
      </w:r>
      <w:r w:rsidRPr="00AC535C">
        <w:t> DisplayMessageActivity</w:t>
      </w:r>
      <w:r w:rsidRPr="00AC535C">
        <w:t>文件对应的布局文件</w:t>
      </w:r>
      <w:r w:rsidRPr="00AC535C">
        <w:t> activity_display_message.xml</w:t>
      </w:r>
      <w:r w:rsidRPr="00AC535C">
        <w:t>。</w:t>
      </w:r>
    </w:p>
    <w:p w14:paraId="5C78F338" w14:textId="1E05D326" w:rsidR="00AC535C" w:rsidRPr="00AC535C" w:rsidRDefault="00AC535C" w:rsidP="007B5E32">
      <w:pPr>
        <w:pStyle w:val="20"/>
      </w:pPr>
      <w:r w:rsidRPr="00AC535C">
        <w:t>在</w:t>
      </w:r>
      <w:r w:rsidRPr="00AC535C">
        <w:t> AndroidManifest.xml </w:t>
      </w:r>
      <w:r w:rsidRPr="00AC535C">
        <w:t>中添加所需的</w:t>
      </w:r>
      <w:r w:rsidRPr="00AC535C">
        <w:t> </w:t>
      </w:r>
      <w:r w:rsidRPr="00EF6E21">
        <w:t>&lt;activity&gt;</w:t>
      </w:r>
      <w:r w:rsidRPr="00AC535C">
        <w:t> </w:t>
      </w:r>
      <w:r w:rsidRPr="00AC535C">
        <w:t>元素。</w:t>
      </w:r>
    </w:p>
    <w:p w14:paraId="2717858F" w14:textId="0DB7D146" w:rsidR="00AC535C" w:rsidRPr="00AC535C" w:rsidRDefault="00AC535C" w:rsidP="00926DB5">
      <w:r w:rsidRPr="00AC535C">
        <w:t>如果运行应用并点按第一个</w:t>
      </w:r>
      <w:r w:rsidR="00DA76EC">
        <w:t>活动</w:t>
      </w:r>
      <w:r w:rsidRPr="00AC535C">
        <w:t>上的按钮，将启动第二个</w:t>
      </w:r>
      <w:r w:rsidR="00DA76EC">
        <w:t>活动</w:t>
      </w:r>
      <w:r w:rsidRPr="00AC535C">
        <w:t>，但</w:t>
      </w:r>
      <w:r w:rsidR="00016975">
        <w:t>其</w:t>
      </w:r>
      <w:r w:rsidRPr="00AC535C">
        <w:t>为空。这是因为第二个</w:t>
      </w:r>
      <w:r w:rsidR="00DA76EC">
        <w:t>活动</w:t>
      </w:r>
      <w:r w:rsidRPr="00AC535C">
        <w:t>使用模板提供的空布局。</w:t>
      </w:r>
    </w:p>
    <w:p w14:paraId="4C6B8D19" w14:textId="77777777" w:rsidR="00AC535C" w:rsidRPr="00AC535C" w:rsidRDefault="00AC535C" w:rsidP="00B158FB">
      <w:pPr>
        <w:pStyle w:val="4"/>
      </w:pPr>
      <w:r w:rsidRPr="00AC535C">
        <w:lastRenderedPageBreak/>
        <w:t>添加文本视图</w:t>
      </w:r>
    </w:p>
    <w:p w14:paraId="7E7D865F" w14:textId="40B5FC7D" w:rsidR="006972E2" w:rsidRDefault="00EC2CA8" w:rsidP="00612886">
      <w:pPr>
        <w:jc w:val="center"/>
      </w:pPr>
      <w:r>
        <w:rPr>
          <w:noProof/>
        </w:rPr>
        <w:drawing>
          <wp:inline distT="0" distB="0" distL="0" distR="0" wp14:anchorId="20A4127E" wp14:editId="6D525A07">
            <wp:extent cx="3179929" cy="660596"/>
            <wp:effectExtent l="0" t="0" r="1905" b="635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99541" cy="664670"/>
                    </a:xfrm>
                    <a:prstGeom prst="rect">
                      <a:avLst/>
                    </a:prstGeom>
                  </pic:spPr>
                </pic:pic>
              </a:graphicData>
            </a:graphic>
          </wp:inline>
        </w:drawing>
      </w:r>
    </w:p>
    <w:p w14:paraId="5510E33B" w14:textId="364FCED1" w:rsidR="00AC535C" w:rsidRPr="00AC535C" w:rsidRDefault="00DD23D6" w:rsidP="007B5E32">
      <w:pPr>
        <w:pStyle w:val="a5"/>
      </w:pPr>
      <w:bookmarkStart w:id="20" w:name="_Ref92980193"/>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15</w:t>
      </w:r>
      <w:r w:rsidR="006E6E78">
        <w:fldChar w:fldCharType="end"/>
      </w:r>
      <w:bookmarkEnd w:id="20"/>
      <w:r>
        <w:t xml:space="preserve"> </w:t>
      </w:r>
      <w:r w:rsidR="00AC535C" w:rsidRPr="00AC535C">
        <w:t>位于布局顶部中心的文本视图。</w:t>
      </w:r>
    </w:p>
    <w:p w14:paraId="03EA1E89" w14:textId="69A4DF0C" w:rsidR="00AC535C" w:rsidRPr="00AC535C" w:rsidRDefault="00F57E25" w:rsidP="00065958">
      <w:r>
        <w:rPr>
          <w:rFonts w:hint="eastAsia"/>
        </w:rPr>
        <w:t>在</w:t>
      </w:r>
      <w:r w:rsidR="00AC535C" w:rsidRPr="00AC535C">
        <w:t>新</w:t>
      </w:r>
      <w:r>
        <w:rPr>
          <w:rFonts w:hint="eastAsia"/>
        </w:rPr>
        <w:t>A</w:t>
      </w:r>
      <w:r w:rsidR="00AC535C" w:rsidRPr="00AC535C">
        <w:t>ctivity</w:t>
      </w:r>
      <w:r w:rsidR="00877B3F">
        <w:rPr>
          <w:rFonts w:hint="eastAsia"/>
        </w:rPr>
        <w:t>中</w:t>
      </w:r>
      <w:r w:rsidR="00AC535C" w:rsidRPr="00AC535C">
        <w:t>包含一个空白布局文件</w:t>
      </w:r>
      <w:r>
        <w:rPr>
          <w:rFonts w:hint="eastAsia"/>
        </w:rPr>
        <w:t>，</w:t>
      </w:r>
      <w:r w:rsidR="00AC535C" w:rsidRPr="00AC535C">
        <w:t>按以下步骤操作，在显示消息的位置添加一个文本视图：</w:t>
      </w:r>
    </w:p>
    <w:p w14:paraId="47A227EA" w14:textId="1A943FD2" w:rsidR="00AC535C" w:rsidRPr="00AC535C" w:rsidRDefault="00695306" w:rsidP="00065958">
      <w:r>
        <w:rPr>
          <w:rFonts w:hint="eastAsia"/>
        </w:rPr>
        <w:t>(</w:t>
      </w:r>
      <w:r>
        <w:t>1)</w:t>
      </w:r>
      <w:r w:rsidR="00AC535C" w:rsidRPr="00AC535C">
        <w:t>打开</w:t>
      </w:r>
      <w:r w:rsidR="00E1608A">
        <w:rPr>
          <w:rFonts w:hint="eastAsia"/>
        </w:rPr>
        <w:t>“</w:t>
      </w:r>
      <w:r w:rsidR="00AC535C" w:rsidRPr="00AC535C">
        <w:t> app &gt; res &gt; layout &gt; activity_display_message.xml </w:t>
      </w:r>
      <w:r w:rsidR="00E1608A">
        <w:rPr>
          <w:rFonts w:hint="eastAsia"/>
        </w:rPr>
        <w:t>”</w:t>
      </w:r>
      <w:r w:rsidR="00AC535C" w:rsidRPr="00AC535C">
        <w:t>文件。</w:t>
      </w:r>
    </w:p>
    <w:p w14:paraId="32E2140D" w14:textId="210CFB29" w:rsidR="00AC535C" w:rsidRPr="00AC535C" w:rsidRDefault="00FF378D" w:rsidP="00065958">
      <w:r>
        <w:rPr>
          <w:rFonts w:hint="eastAsia"/>
        </w:rPr>
        <w:t>(</w:t>
      </w:r>
      <w:r>
        <w:t>2)</w:t>
      </w:r>
      <w:r w:rsidR="00AC535C" w:rsidRPr="00AC535C">
        <w:t>点击工具栏中的</w:t>
      </w:r>
      <w:r>
        <w:rPr>
          <w:rFonts w:hint="eastAsia"/>
        </w:rPr>
        <w:t>“</w:t>
      </w:r>
      <w:r w:rsidR="00AC535C" w:rsidRPr="00AC535C">
        <w:t>Enable Autoconnection to Parent</w:t>
      </w:r>
      <w:r>
        <w:rPr>
          <w:rFonts w:hint="eastAsia"/>
        </w:rPr>
        <w:t>”</w:t>
      </w:r>
      <w:r w:rsidR="00AC535C" w:rsidRPr="00AC535C">
        <w:t> </w:t>
      </w:r>
      <w:r w:rsidR="00AC535C" w:rsidRPr="00AC535C">
        <w:rPr>
          <w:noProof/>
        </w:rPr>
        <w:drawing>
          <wp:inline distT="0" distB="0" distL="0" distR="0" wp14:anchorId="40974F7C" wp14:editId="3C79ED6C">
            <wp:extent cx="125340" cy="125340"/>
            <wp:effectExtent l="0" t="0" r="8255"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9059" cy="129059"/>
                    </a:xfrm>
                    <a:prstGeom prst="rect">
                      <a:avLst/>
                    </a:prstGeom>
                    <a:noFill/>
                    <a:ln>
                      <a:noFill/>
                    </a:ln>
                  </pic:spPr>
                </pic:pic>
              </a:graphicData>
            </a:graphic>
          </wp:inline>
        </w:drawing>
      </w:r>
      <w:r w:rsidR="00AC535C" w:rsidRPr="00AC535C">
        <w:t>。系统将启用</w:t>
      </w:r>
      <w:r w:rsidR="00AC535C" w:rsidRPr="00AC535C">
        <w:t xml:space="preserve"> Autoconnect</w:t>
      </w:r>
      <w:r w:rsidR="00805001">
        <w:rPr>
          <w:rFonts w:hint="eastAsia"/>
        </w:rPr>
        <w:t>，</w:t>
      </w:r>
      <w:r w:rsidR="00AC535C" w:rsidRPr="00AC535C">
        <w:t>参见</w:t>
      </w:r>
      <w:r w:rsidR="00805001">
        <w:fldChar w:fldCharType="begin"/>
      </w:r>
      <w:r w:rsidR="00805001">
        <w:instrText xml:space="preserve"> REF _Ref92980193 \h </w:instrText>
      </w:r>
      <w:r w:rsidR="00805001">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15</w:t>
      </w:r>
      <w:r w:rsidR="00805001">
        <w:fldChar w:fldCharType="end"/>
      </w:r>
      <w:r w:rsidR="00AC535C" w:rsidRPr="00AC535C">
        <w:t>。</w:t>
      </w:r>
    </w:p>
    <w:p w14:paraId="2627FA9C" w14:textId="767C18BD" w:rsidR="00AC535C" w:rsidRPr="00AC535C" w:rsidRDefault="005F43FF" w:rsidP="00065958">
      <w:r>
        <w:t>(3)</w:t>
      </w:r>
      <w:r w:rsidR="00AC535C" w:rsidRPr="00AC535C">
        <w:t>在</w:t>
      </w:r>
      <w:r w:rsidR="00AC535C" w:rsidRPr="00AC535C">
        <w:t> Palette </w:t>
      </w:r>
      <w:r w:rsidR="00AC535C" w:rsidRPr="00AC535C">
        <w:t>面板中，点击</w:t>
      </w:r>
      <w:r w:rsidR="00AC535C" w:rsidRPr="00AC535C">
        <w:t> Text</w:t>
      </w:r>
      <w:r w:rsidR="00AC535C" w:rsidRPr="00AC535C">
        <w:t>，将</w:t>
      </w:r>
      <w:r w:rsidR="00AC535C" w:rsidRPr="00AC535C">
        <w:t> TextView </w:t>
      </w:r>
      <w:r w:rsidR="00AC535C" w:rsidRPr="00AC535C">
        <w:t>拖动到布局中，然后将其放置在靠近布局顶部中心的位置，使其贴靠到出现的垂直线上。</w:t>
      </w:r>
      <w:r w:rsidR="00AC535C" w:rsidRPr="00AC535C">
        <w:t xml:space="preserve">Autoconnect </w:t>
      </w:r>
      <w:r w:rsidR="00AC535C" w:rsidRPr="00AC535C">
        <w:t>将添加左侧和右侧约束条件，以便将该视图放置在水平中心位置。</w:t>
      </w:r>
    </w:p>
    <w:p w14:paraId="66C5FBE0" w14:textId="3D265B5A" w:rsidR="00AC535C" w:rsidRPr="00AC535C" w:rsidRDefault="00E4713B" w:rsidP="00065958">
      <w:r>
        <w:rPr>
          <w:rFonts w:hint="eastAsia"/>
        </w:rPr>
        <w:t>(</w:t>
      </w:r>
      <w:r>
        <w:t>4)</w:t>
      </w:r>
      <w:r w:rsidR="00AC535C" w:rsidRPr="00AC535C">
        <w:t>再创建一个从文本视图顶部到布局顶部的约束条件，使该视图如</w:t>
      </w:r>
      <w:r w:rsidR="004D6F27">
        <w:fldChar w:fldCharType="begin"/>
      </w:r>
      <w:r w:rsidR="004D6F27">
        <w:instrText xml:space="preserve"> REF _Ref92980193 \h </w:instrText>
      </w:r>
      <w:r w:rsidR="004D6F27">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15</w:t>
      </w:r>
      <w:r w:rsidR="004D6F27">
        <w:fldChar w:fldCharType="end"/>
      </w:r>
      <w:r w:rsidR="00AC535C" w:rsidRPr="00AC535C">
        <w:t>中所示。</w:t>
      </w:r>
    </w:p>
    <w:p w14:paraId="545CABF9" w14:textId="39401B74" w:rsidR="00AC535C" w:rsidRPr="00AC535C" w:rsidRDefault="00AC535C" w:rsidP="00065958">
      <w:r w:rsidRPr="00AC535C">
        <w:t>或者可以对文本样式进行一些调整，方法是在</w:t>
      </w:r>
      <w:r w:rsidRPr="00AC535C">
        <w:t> Attributes </w:t>
      </w:r>
      <w:r w:rsidRPr="00AC535C">
        <w:t>窗口的</w:t>
      </w:r>
      <w:r w:rsidRPr="00AC535C">
        <w:t> </w:t>
      </w:r>
      <w:r w:rsidR="009E48DB">
        <w:rPr>
          <w:rFonts w:hint="eastAsia"/>
        </w:rPr>
        <w:t>“</w:t>
      </w:r>
      <w:r w:rsidRPr="00AC535C">
        <w:t>Common Attributes</w:t>
      </w:r>
      <w:r w:rsidR="009E48DB">
        <w:rPr>
          <w:rFonts w:hint="eastAsia"/>
        </w:rPr>
        <w:t>”</w:t>
      </w:r>
      <w:r w:rsidRPr="00AC535C">
        <w:t>面板中展开</w:t>
      </w:r>
      <w:r w:rsidRPr="00AC535C">
        <w:t> textAppearance</w:t>
      </w:r>
      <w:r w:rsidRPr="00AC535C">
        <w:t>，然后更改</w:t>
      </w:r>
      <w:r w:rsidRPr="00AC535C">
        <w:t> textSize </w:t>
      </w:r>
      <w:r w:rsidRPr="00AC535C">
        <w:t>和</w:t>
      </w:r>
      <w:r w:rsidRPr="00AC535C">
        <w:t> textColor </w:t>
      </w:r>
      <w:r w:rsidRPr="00AC535C">
        <w:t>等属性。</w:t>
      </w:r>
    </w:p>
    <w:p w14:paraId="023E4302" w14:textId="77777777" w:rsidR="00AC535C" w:rsidRPr="00AC535C" w:rsidRDefault="00AC535C" w:rsidP="008F5130">
      <w:pPr>
        <w:pStyle w:val="4"/>
      </w:pPr>
      <w:r w:rsidRPr="00AC535C">
        <w:t>显示消息</w:t>
      </w:r>
    </w:p>
    <w:p w14:paraId="299D4525" w14:textId="0B8156D5" w:rsidR="00AC535C" w:rsidRPr="00AC535C" w:rsidRDefault="00AC535C" w:rsidP="00065958">
      <w:r w:rsidRPr="00AC535C">
        <w:t>在此步骤中将修改第二个</w:t>
      </w:r>
      <w:r w:rsidR="00DA76EC">
        <w:t>活动</w:t>
      </w:r>
      <w:r w:rsidRPr="00AC535C">
        <w:t>以显示第一个</w:t>
      </w:r>
      <w:r w:rsidR="00DA76EC">
        <w:t>活动</w:t>
      </w:r>
      <w:r w:rsidRPr="00AC535C">
        <w:t>传递的消息。</w:t>
      </w:r>
    </w:p>
    <w:p w14:paraId="117276BC" w14:textId="3E6E94AA" w:rsidR="00AC535C" w:rsidRPr="00AC535C" w:rsidRDefault="00314368" w:rsidP="00065958">
      <w:r>
        <w:rPr>
          <w:rFonts w:hint="eastAsia"/>
        </w:rPr>
        <w:t>(</w:t>
      </w:r>
      <w:r>
        <w:t>1)</w:t>
      </w:r>
      <w:r w:rsidR="00AC535C" w:rsidRPr="00AC535C">
        <w:t>在</w:t>
      </w:r>
      <w:r w:rsidR="00AC535C" w:rsidRPr="00AC535C">
        <w:t> DisplayMessageActivity </w:t>
      </w:r>
      <w:r w:rsidR="00AC535C" w:rsidRPr="00AC535C">
        <w:t>中，将以下代码添加到</w:t>
      </w:r>
      <w:r w:rsidR="00AC535C" w:rsidRPr="00AC535C">
        <w:t> onCreate() </w:t>
      </w:r>
      <w:r w:rsidR="00AC535C" w:rsidRPr="00AC535C">
        <w:t>方法中：</w:t>
      </w:r>
    </w:p>
    <w:p w14:paraId="06350EF7" w14:textId="77777777" w:rsidR="00314368" w:rsidRDefault="00314368" w:rsidP="00314368">
      <w:pPr>
        <w:pStyle w:val="a6"/>
        <w:ind w:left="240" w:right="720" w:firstLine="180"/>
      </w:pPr>
      <w:r>
        <w:t>@Override</w:t>
      </w:r>
    </w:p>
    <w:p w14:paraId="3C8BDC6B" w14:textId="77777777" w:rsidR="00314368" w:rsidRDefault="00314368" w:rsidP="00314368">
      <w:pPr>
        <w:pStyle w:val="a6"/>
        <w:ind w:left="240" w:right="720" w:firstLine="180"/>
      </w:pPr>
      <w:r>
        <w:t>protected void onCreate(Bundle savedInstanceState) {</w:t>
      </w:r>
    </w:p>
    <w:p w14:paraId="5C93C1AC" w14:textId="77777777" w:rsidR="00314368" w:rsidRDefault="00314368" w:rsidP="00314368">
      <w:pPr>
        <w:pStyle w:val="a6"/>
        <w:ind w:left="240" w:right="720" w:firstLine="180"/>
      </w:pPr>
      <w:r>
        <w:t xml:space="preserve">    super.onCreate(savedInstanceState);</w:t>
      </w:r>
    </w:p>
    <w:p w14:paraId="2B79C44B" w14:textId="77777777" w:rsidR="00314368" w:rsidRDefault="00314368" w:rsidP="00314368">
      <w:pPr>
        <w:pStyle w:val="a6"/>
        <w:ind w:left="240" w:right="720" w:firstLine="180"/>
      </w:pPr>
      <w:r>
        <w:t xml:space="preserve">    setContentView(R.layout.activity_display_message);</w:t>
      </w:r>
    </w:p>
    <w:p w14:paraId="796C3ECB" w14:textId="77777777" w:rsidR="00314368" w:rsidRDefault="00314368" w:rsidP="00314368">
      <w:pPr>
        <w:pStyle w:val="a6"/>
        <w:ind w:left="240" w:right="720" w:firstLine="180"/>
      </w:pPr>
      <w:r>
        <w:t xml:space="preserve">    </w:t>
      </w:r>
    </w:p>
    <w:p w14:paraId="48B1F1E0" w14:textId="77777777" w:rsidR="00314368" w:rsidRDefault="00314368" w:rsidP="00314368">
      <w:pPr>
        <w:pStyle w:val="a6"/>
        <w:ind w:left="240" w:right="720" w:firstLine="180"/>
      </w:pPr>
      <w:r>
        <w:t xml:space="preserve">    // Get the Intent that started this activity and extract the string</w:t>
      </w:r>
    </w:p>
    <w:p w14:paraId="6D98E93A" w14:textId="77777777" w:rsidR="00314368" w:rsidRDefault="00314368" w:rsidP="00314368">
      <w:pPr>
        <w:pStyle w:val="a6"/>
        <w:ind w:left="240" w:right="720" w:firstLine="180"/>
      </w:pPr>
      <w:r>
        <w:t xml:space="preserve">    Intent intent = getIntent();</w:t>
      </w:r>
    </w:p>
    <w:p w14:paraId="1E384185" w14:textId="77777777" w:rsidR="00314368" w:rsidRDefault="00314368" w:rsidP="00314368">
      <w:pPr>
        <w:pStyle w:val="a6"/>
        <w:ind w:left="240" w:right="720" w:firstLine="180"/>
      </w:pPr>
      <w:r>
        <w:t xml:space="preserve">    String message = intent.getStringExtra(MainActivity.EXTRA_MESSAGE);</w:t>
      </w:r>
    </w:p>
    <w:p w14:paraId="6F365112" w14:textId="77777777" w:rsidR="00314368" w:rsidRDefault="00314368" w:rsidP="00314368">
      <w:pPr>
        <w:pStyle w:val="a6"/>
        <w:ind w:left="240" w:right="720" w:firstLine="180"/>
      </w:pPr>
    </w:p>
    <w:p w14:paraId="11D123DE" w14:textId="77777777" w:rsidR="00314368" w:rsidRDefault="00314368" w:rsidP="00314368">
      <w:pPr>
        <w:pStyle w:val="a6"/>
        <w:ind w:left="240" w:right="720" w:firstLine="180"/>
      </w:pPr>
      <w:r>
        <w:t xml:space="preserve">    // Capture the layout's TextView and set the string as its text</w:t>
      </w:r>
    </w:p>
    <w:p w14:paraId="1F59A6BC" w14:textId="77777777" w:rsidR="00314368" w:rsidRDefault="00314368" w:rsidP="00314368">
      <w:pPr>
        <w:pStyle w:val="a6"/>
        <w:ind w:left="240" w:right="720" w:firstLine="180"/>
      </w:pPr>
      <w:r>
        <w:lastRenderedPageBreak/>
        <w:t xml:space="preserve">    TextView textView = findViewById(R.id.textView);</w:t>
      </w:r>
    </w:p>
    <w:p w14:paraId="4D5E3EC8" w14:textId="77777777" w:rsidR="00314368" w:rsidRDefault="00314368" w:rsidP="00314368">
      <w:pPr>
        <w:pStyle w:val="a6"/>
        <w:ind w:left="240" w:right="720" w:firstLine="180"/>
      </w:pPr>
      <w:r>
        <w:t xml:space="preserve">    textView.setText(message);</w:t>
      </w:r>
    </w:p>
    <w:p w14:paraId="5BA3EE7E" w14:textId="77777777" w:rsidR="00314368" w:rsidRDefault="00314368" w:rsidP="00314368">
      <w:pPr>
        <w:pStyle w:val="a6"/>
        <w:ind w:left="240" w:right="720" w:firstLine="180"/>
      </w:pPr>
      <w:r>
        <w:t>}</w:t>
      </w:r>
    </w:p>
    <w:p w14:paraId="063EB1EE" w14:textId="29CA759A" w:rsidR="00456479" w:rsidRDefault="00456479" w:rsidP="00EB5424">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8</w:t>
      </w:r>
      <w:r w:rsidR="0090755C">
        <w:fldChar w:fldCharType="end"/>
      </w:r>
    </w:p>
    <w:p w14:paraId="4964A8CE" w14:textId="4D4C6154" w:rsidR="00AC535C" w:rsidRPr="00AC535C" w:rsidRDefault="00167A82" w:rsidP="00314368">
      <w:r>
        <w:rPr>
          <w:rFonts w:hint="eastAsia"/>
        </w:rPr>
        <w:t>(</w:t>
      </w:r>
      <w:r>
        <w:t>2)</w:t>
      </w:r>
      <w:r w:rsidR="00AC535C" w:rsidRPr="00AC535C">
        <w:t>按</w:t>
      </w:r>
      <w:r w:rsidR="00AC535C" w:rsidRPr="00AC535C">
        <w:t> Alt+Enter</w:t>
      </w:r>
      <w:r w:rsidR="00AC535C" w:rsidRPr="00AC535C">
        <w:t>导入其他所需的类：</w:t>
      </w:r>
    </w:p>
    <w:p w14:paraId="4FB0003E" w14:textId="77777777" w:rsidR="00167A82" w:rsidRDefault="00167A82" w:rsidP="00167A82">
      <w:pPr>
        <w:pStyle w:val="a6"/>
        <w:ind w:left="240" w:right="720" w:firstLine="180"/>
      </w:pPr>
      <w:r>
        <w:t>import androidx.appcompat.app.AppCompatActivity;</w:t>
      </w:r>
    </w:p>
    <w:p w14:paraId="2E062689" w14:textId="77777777" w:rsidR="00167A82" w:rsidRDefault="00167A82" w:rsidP="00167A82">
      <w:pPr>
        <w:pStyle w:val="a6"/>
        <w:ind w:left="240" w:right="720" w:firstLine="180"/>
      </w:pPr>
      <w:r>
        <w:t>import android.content.Intent;</w:t>
      </w:r>
    </w:p>
    <w:p w14:paraId="3D0131B5" w14:textId="77777777" w:rsidR="00167A82" w:rsidRDefault="00167A82" w:rsidP="00167A82">
      <w:pPr>
        <w:pStyle w:val="a6"/>
        <w:ind w:left="240" w:right="720" w:firstLine="180"/>
      </w:pPr>
      <w:r>
        <w:t>import android.os.Bundle;</w:t>
      </w:r>
    </w:p>
    <w:p w14:paraId="41F5012A" w14:textId="2D5262B1" w:rsidR="00AC535C" w:rsidRDefault="00167A82" w:rsidP="00167A82">
      <w:pPr>
        <w:pStyle w:val="a6"/>
        <w:ind w:left="240" w:right="720" w:firstLine="180"/>
      </w:pPr>
      <w:r>
        <w:t>import android.widget.TextView;</w:t>
      </w:r>
    </w:p>
    <w:p w14:paraId="4CA0FD83" w14:textId="50847279" w:rsidR="00972084" w:rsidRPr="00AC535C" w:rsidRDefault="00972084" w:rsidP="00EB5424">
      <w:pPr>
        <w:pStyle w:val="a9"/>
      </w:pPr>
      <w:r>
        <w:t>码</w:t>
      </w:r>
      <w:r>
        <w:t xml:space="preserve"> </w:t>
      </w:r>
      <w:r w:rsidR="00BD0BB1">
        <w:fldChar w:fldCharType="begin"/>
      </w:r>
      <w:r w:rsidR="00BD0BB1">
        <w:instrText xml:space="preserve"> STYLERE</w:instrText>
      </w:r>
      <w:r w:rsidR="00BD0BB1">
        <w:instrText xml:space="preserv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9</w:t>
      </w:r>
      <w:r w:rsidR="0090755C">
        <w:fldChar w:fldCharType="end"/>
      </w:r>
    </w:p>
    <w:p w14:paraId="6F3A72E2" w14:textId="04A53985" w:rsidR="00AC535C" w:rsidRPr="00AC535C" w:rsidRDefault="00AC535C" w:rsidP="00602B84">
      <w:pPr>
        <w:pStyle w:val="4"/>
      </w:pPr>
      <w:r w:rsidRPr="00AC535C">
        <w:t>添加向上导航</w:t>
      </w:r>
    </w:p>
    <w:p w14:paraId="78A22FC5" w14:textId="46D666C5" w:rsidR="00AC535C" w:rsidRPr="00AC535C" w:rsidRDefault="00AC535C" w:rsidP="00065958">
      <w:r w:rsidRPr="00AC535C">
        <w:t>在应用中，不是主入口点的每个屏幕（</w:t>
      </w:r>
      <w:r w:rsidR="00414A2A">
        <w:rPr>
          <w:rFonts w:hint="eastAsia"/>
        </w:rPr>
        <w:t>是指</w:t>
      </w:r>
      <w:r w:rsidRPr="00AC535C">
        <w:t>所有不是主屏幕的屏幕）都必须提供导航功能，以便将用户引导至应用层次结构中的逻辑父级屏幕</w:t>
      </w:r>
      <w:r w:rsidR="00F5648B">
        <w:rPr>
          <w:rFonts w:hint="eastAsia"/>
        </w:rPr>
        <w:t>，</w:t>
      </w:r>
      <w:r w:rsidRPr="00AC535C">
        <w:t>为此在</w:t>
      </w:r>
      <w:r w:rsidRPr="007F2A90">
        <w:t>应用栏</w:t>
      </w:r>
      <w:r w:rsidRPr="00AC535C">
        <w:t>中添加向上按钮。若要添加向上按钮，需要在</w:t>
      </w:r>
      <w:r w:rsidRPr="00AC535C">
        <w:t> </w:t>
      </w:r>
      <w:r w:rsidRPr="007F2A90">
        <w:t>AndroidManifest.xml</w:t>
      </w:r>
      <w:r w:rsidRPr="00AC535C">
        <w:t> </w:t>
      </w:r>
      <w:r w:rsidRPr="00AC535C">
        <w:t>文件中声明哪个</w:t>
      </w:r>
      <w:r w:rsidR="00DA76EC">
        <w:t>活动</w:t>
      </w:r>
      <w:r w:rsidRPr="00AC535C">
        <w:t>是逻辑父级。打开</w:t>
      </w:r>
      <w:r w:rsidR="00B1214B">
        <w:rPr>
          <w:rFonts w:hint="eastAsia"/>
        </w:rPr>
        <w:t>“</w:t>
      </w:r>
      <w:r w:rsidRPr="00AC535C">
        <w:t> app &gt; manifests &gt; AndroidManifest.xml</w:t>
      </w:r>
      <w:r w:rsidR="00B1214B">
        <w:rPr>
          <w:rFonts w:hint="eastAsia"/>
        </w:rPr>
        <w:t>”</w:t>
      </w:r>
      <w:r w:rsidRPr="00AC535C">
        <w:t> </w:t>
      </w:r>
      <w:r w:rsidRPr="00AC535C">
        <w:t>文件，找到</w:t>
      </w:r>
      <w:r w:rsidRPr="00AC535C">
        <w:t> DisplayMessageActivity </w:t>
      </w:r>
      <w:r w:rsidRPr="00AC535C">
        <w:t>的</w:t>
      </w:r>
      <w:r w:rsidRPr="00AC535C">
        <w:t> &lt;activity&gt; </w:t>
      </w:r>
      <w:r w:rsidRPr="00AC535C">
        <w:t>标记，然后将其替换为以下代码：</w:t>
      </w:r>
    </w:p>
    <w:p w14:paraId="413A1186" w14:textId="77777777" w:rsidR="00011E3D" w:rsidRDefault="00011E3D" w:rsidP="00011E3D">
      <w:pPr>
        <w:pStyle w:val="a6"/>
        <w:ind w:left="240" w:right="720" w:firstLine="180"/>
      </w:pPr>
      <w:r>
        <w:t>&lt;activity android:name=".DisplayMessageActivity"</w:t>
      </w:r>
    </w:p>
    <w:p w14:paraId="6BBF209D" w14:textId="77777777" w:rsidR="00011E3D" w:rsidRDefault="00011E3D" w:rsidP="00011E3D">
      <w:pPr>
        <w:pStyle w:val="a6"/>
        <w:ind w:left="240" w:right="720" w:firstLine="180"/>
      </w:pPr>
      <w:r>
        <w:t xml:space="preserve">          android:parentActivityName=".MainActivity"&gt;</w:t>
      </w:r>
    </w:p>
    <w:p w14:paraId="1E530632" w14:textId="77777777" w:rsidR="00011E3D" w:rsidRDefault="00011E3D" w:rsidP="00011E3D">
      <w:pPr>
        <w:pStyle w:val="a6"/>
        <w:ind w:left="240" w:right="720" w:firstLine="180"/>
      </w:pPr>
      <w:r>
        <w:t xml:space="preserve">    &lt;!-- The meta-data tag is required if you support API level 15 and lower --&gt;</w:t>
      </w:r>
    </w:p>
    <w:p w14:paraId="72217A03" w14:textId="77777777" w:rsidR="00011E3D" w:rsidRDefault="00011E3D" w:rsidP="00011E3D">
      <w:pPr>
        <w:pStyle w:val="a6"/>
        <w:ind w:left="240" w:right="720" w:firstLine="180"/>
      </w:pPr>
      <w:r>
        <w:t xml:space="preserve">    &lt;meta-data</w:t>
      </w:r>
    </w:p>
    <w:p w14:paraId="0952BABB" w14:textId="77777777" w:rsidR="00011E3D" w:rsidRDefault="00011E3D" w:rsidP="00011E3D">
      <w:pPr>
        <w:pStyle w:val="a6"/>
        <w:ind w:left="240" w:right="720" w:firstLine="180"/>
      </w:pPr>
      <w:r>
        <w:t xml:space="preserve">        android:name="android.support.PARENT_ACTIVITY"</w:t>
      </w:r>
    </w:p>
    <w:p w14:paraId="45D2524D" w14:textId="77777777" w:rsidR="00011E3D" w:rsidRDefault="00011E3D" w:rsidP="00011E3D">
      <w:pPr>
        <w:pStyle w:val="a6"/>
        <w:ind w:left="240" w:right="720" w:firstLine="180"/>
      </w:pPr>
      <w:r>
        <w:t xml:space="preserve">        android:value=".MainActivity" /&gt;</w:t>
      </w:r>
    </w:p>
    <w:p w14:paraId="412A8F4E" w14:textId="77777777" w:rsidR="00011E3D" w:rsidRDefault="00011E3D" w:rsidP="00011E3D">
      <w:pPr>
        <w:pStyle w:val="a6"/>
        <w:ind w:left="240" w:right="720" w:firstLine="180"/>
      </w:pPr>
      <w:r>
        <w:t>&lt;/activity&gt;</w:t>
      </w:r>
    </w:p>
    <w:p w14:paraId="3944CD37" w14:textId="49E1C8B2" w:rsidR="00AE6317" w:rsidRDefault="00AE6317" w:rsidP="00EB5424">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10</w:t>
      </w:r>
      <w:r w:rsidR="0090755C">
        <w:fldChar w:fldCharType="end"/>
      </w:r>
    </w:p>
    <w:p w14:paraId="4DCC363E" w14:textId="23D18E17" w:rsidR="00AC535C" w:rsidRDefault="00E530CF" w:rsidP="00011E3D">
      <w:r>
        <w:rPr>
          <w:rFonts w:hint="eastAsia"/>
        </w:rPr>
        <w:t>安卓</w:t>
      </w:r>
      <w:r w:rsidR="00AC535C" w:rsidRPr="00AC535C">
        <w:t>系统现在会自动向应用栏添加向上按钮。</w:t>
      </w:r>
    </w:p>
    <w:p w14:paraId="7BC4E0B8" w14:textId="3C94C18B" w:rsidR="00AC10A6" w:rsidRPr="00AC535C" w:rsidRDefault="00AC10A6" w:rsidP="00AC10A6">
      <w:pPr>
        <w:pStyle w:val="4"/>
      </w:pPr>
      <w:r w:rsidRPr="00AC10A6">
        <w:rPr>
          <w:rFonts w:hint="eastAsia"/>
        </w:rPr>
        <w:t>运行应用</w:t>
      </w:r>
    </w:p>
    <w:p w14:paraId="5EF463F2" w14:textId="42989EF9" w:rsidR="00AC535C" w:rsidRDefault="00AC535C" w:rsidP="00065958">
      <w:r w:rsidRPr="00AC535C">
        <w:t>点击工具栏中的</w:t>
      </w:r>
      <w:r w:rsidR="00F5648B">
        <w:rPr>
          <w:rFonts w:hint="eastAsia"/>
        </w:rPr>
        <w:t>“</w:t>
      </w:r>
      <w:r w:rsidRPr="00AC535C">
        <w:t>Apply Changes</w:t>
      </w:r>
      <w:r w:rsidR="00F5648B">
        <w:rPr>
          <w:rFonts w:hint="eastAsia"/>
        </w:rPr>
        <w:t>”</w:t>
      </w:r>
      <w:r w:rsidR="00282FC0" w:rsidRPr="00282FC0">
        <w:rPr>
          <w:noProof/>
        </w:rPr>
        <w:t xml:space="preserve"> </w:t>
      </w:r>
      <w:r w:rsidR="00282FC0">
        <w:rPr>
          <w:noProof/>
        </w:rPr>
        <w:drawing>
          <wp:inline distT="0" distB="0" distL="0" distR="0" wp14:anchorId="6B7BD4F6" wp14:editId="493E85D4">
            <wp:extent cx="156950" cy="150126"/>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68995" cy="161647"/>
                    </a:xfrm>
                    <a:prstGeom prst="rect">
                      <a:avLst/>
                    </a:prstGeom>
                  </pic:spPr>
                </pic:pic>
              </a:graphicData>
            </a:graphic>
          </wp:inline>
        </w:drawing>
      </w:r>
      <w:r w:rsidRPr="00AC535C">
        <w:t>以运行应用</w:t>
      </w:r>
      <w:r w:rsidR="00F71550">
        <w:rPr>
          <w:rFonts w:hint="eastAsia"/>
        </w:rPr>
        <w:t>，</w:t>
      </w:r>
      <w:r w:rsidRPr="00AC535C">
        <w:t>当应用打开后在文本字段中输入一条消息，点按</w:t>
      </w:r>
      <w:r w:rsidR="00F71550">
        <w:rPr>
          <w:rFonts w:hint="eastAsia"/>
        </w:rPr>
        <w:t>发送</w:t>
      </w:r>
      <w:r w:rsidRPr="00AC535C">
        <w:t>即会看到该消息显示在第二个</w:t>
      </w:r>
      <w:r w:rsidR="00DA76EC">
        <w:t>活动</w:t>
      </w:r>
      <w:r w:rsidRPr="00AC535C">
        <w:t>中。</w:t>
      </w:r>
    </w:p>
    <w:tbl>
      <w:tblPr>
        <w:tblW w:w="0" w:type="auto"/>
        <w:jc w:val="center"/>
        <w:tblLook w:val="04A0" w:firstRow="1" w:lastRow="0" w:firstColumn="1" w:lastColumn="0" w:noHBand="0" w:noVBand="1"/>
      </w:tblPr>
      <w:tblGrid>
        <w:gridCol w:w="4675"/>
        <w:gridCol w:w="4675"/>
      </w:tblGrid>
      <w:tr w:rsidR="00E915E3" w14:paraId="4869B4FC" w14:textId="77777777" w:rsidTr="00644EAF">
        <w:trPr>
          <w:jc w:val="center"/>
        </w:trPr>
        <w:tc>
          <w:tcPr>
            <w:tcW w:w="4675" w:type="dxa"/>
          </w:tcPr>
          <w:p w14:paraId="210E2C84" w14:textId="77777777" w:rsidR="00E915E3" w:rsidRDefault="00E915E3" w:rsidP="00E915E3">
            <w:pPr>
              <w:spacing w:line="0" w:lineRule="atLeast"/>
              <w:ind w:firstLineChars="0" w:firstLine="0"/>
              <w:jc w:val="center"/>
            </w:pPr>
            <w:r>
              <w:rPr>
                <w:noProof/>
              </w:rPr>
              <w:lastRenderedPageBreak/>
              <w:drawing>
                <wp:inline distT="0" distB="0" distL="0" distR="0" wp14:anchorId="2831A23C" wp14:editId="38A3F629">
                  <wp:extent cx="2347414" cy="143551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saturation sat="0"/>
                                    </a14:imgEffect>
                                  </a14:imgLayer>
                                </a14:imgProps>
                              </a:ext>
                            </a:extLst>
                          </a:blip>
                          <a:stretch>
                            <a:fillRect/>
                          </a:stretch>
                        </pic:blipFill>
                        <pic:spPr>
                          <a:xfrm>
                            <a:off x="0" y="0"/>
                            <a:ext cx="2362770" cy="1444902"/>
                          </a:xfrm>
                          <a:prstGeom prst="rect">
                            <a:avLst/>
                          </a:prstGeom>
                        </pic:spPr>
                      </pic:pic>
                    </a:graphicData>
                  </a:graphic>
                </wp:inline>
              </w:drawing>
            </w:r>
          </w:p>
          <w:p w14:paraId="168339D9" w14:textId="2A26D65A" w:rsidR="00E915E3" w:rsidRDefault="00E915E3" w:rsidP="00EB5424">
            <w:pPr>
              <w:pStyle w:val="a5"/>
            </w:pPr>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16</w:t>
            </w:r>
            <w:r w:rsidR="006E6E78">
              <w:fldChar w:fldCharType="end"/>
            </w:r>
            <w:r>
              <w:t xml:space="preserve"> </w:t>
            </w:r>
            <w:r>
              <w:rPr>
                <w:rFonts w:hint="eastAsia"/>
              </w:rPr>
              <w:t>输入屏幕</w:t>
            </w:r>
          </w:p>
        </w:tc>
        <w:tc>
          <w:tcPr>
            <w:tcW w:w="4675" w:type="dxa"/>
          </w:tcPr>
          <w:p w14:paraId="7C6C3366" w14:textId="77777777" w:rsidR="00E915E3" w:rsidRDefault="00E915E3" w:rsidP="00E915E3">
            <w:pPr>
              <w:keepNext/>
              <w:spacing w:line="0" w:lineRule="atLeast"/>
              <w:ind w:firstLineChars="0" w:firstLine="0"/>
              <w:jc w:val="center"/>
            </w:pPr>
            <w:r>
              <w:rPr>
                <w:noProof/>
              </w:rPr>
              <w:drawing>
                <wp:inline distT="0" distB="0" distL="0" distR="0" wp14:anchorId="0258FDEB" wp14:editId="05274549">
                  <wp:extent cx="2364044" cy="14351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BEBA8EAE-BF5A-486C-A8C5-ECC9F3942E4B}">
                                <a14:imgProps xmlns:a14="http://schemas.microsoft.com/office/drawing/2010/main">
                                  <a14:imgLayer r:embed="rId51">
                                    <a14:imgEffect>
                                      <a14:saturation sat="0"/>
                                    </a14:imgEffect>
                                  </a14:imgLayer>
                                </a14:imgProps>
                              </a:ext>
                            </a:extLst>
                          </a:blip>
                          <a:stretch>
                            <a:fillRect/>
                          </a:stretch>
                        </pic:blipFill>
                        <pic:spPr>
                          <a:xfrm>
                            <a:off x="0" y="0"/>
                            <a:ext cx="2406714" cy="1461003"/>
                          </a:xfrm>
                          <a:prstGeom prst="rect">
                            <a:avLst/>
                          </a:prstGeom>
                        </pic:spPr>
                      </pic:pic>
                    </a:graphicData>
                  </a:graphic>
                </wp:inline>
              </w:drawing>
            </w:r>
          </w:p>
          <w:p w14:paraId="434EFDC1" w14:textId="3BACF55E" w:rsidR="00E915E3" w:rsidRDefault="00E915E3" w:rsidP="00EB5424">
            <w:pPr>
              <w:pStyle w:val="a5"/>
            </w:pPr>
            <w: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17</w:t>
            </w:r>
            <w:r w:rsidR="006E6E78">
              <w:fldChar w:fldCharType="end"/>
            </w:r>
            <w:r>
              <w:t xml:space="preserve"> </w:t>
            </w:r>
            <w:r>
              <w:rPr>
                <w:rFonts w:hint="eastAsia"/>
              </w:rPr>
              <w:t>输出结果</w:t>
            </w:r>
          </w:p>
        </w:tc>
      </w:tr>
    </w:tbl>
    <w:p w14:paraId="33FF9AA3" w14:textId="4CBF46F9" w:rsidR="000538B3" w:rsidRPr="00AC535C" w:rsidRDefault="00AC535C" w:rsidP="00C263CF">
      <w:r w:rsidRPr="00AC535C">
        <w:t>到此就结束了，已经构建了</w:t>
      </w:r>
      <w:r w:rsidR="007F219A">
        <w:rPr>
          <w:rFonts w:hint="eastAsia"/>
        </w:rPr>
        <w:t>简单的界面，并且可以调用另一个界面的安卓</w:t>
      </w:r>
      <w:r w:rsidRPr="00AC535C">
        <w:t>应用</w:t>
      </w:r>
      <w:r w:rsidR="007F219A">
        <w:rPr>
          <w:rFonts w:hint="eastAsia"/>
        </w:rPr>
        <w:t>。</w:t>
      </w:r>
    </w:p>
    <w:p w14:paraId="3B9E6DCD" w14:textId="6731B315" w:rsidR="00A83737" w:rsidRDefault="00A83737" w:rsidP="00A83737">
      <w:pPr>
        <w:spacing w:before="152" w:after="160"/>
        <w:ind w:firstLine="400"/>
        <w:jc w:val="center"/>
        <w:rPr>
          <w:rFonts w:ascii="Cambria" w:eastAsia="黑体" w:hAnsi="Cambria"/>
          <w:bCs/>
          <w:sz w:val="20"/>
        </w:rPr>
      </w:pPr>
      <w:bookmarkStart w:id="21" w:name="_Toc324324809"/>
      <w:bookmarkStart w:id="22" w:name="_Toc330073809"/>
      <w:bookmarkStart w:id="23" w:name="_Toc242772188"/>
      <w:bookmarkStart w:id="24" w:name="為什麼要了解生命週期"/>
      <w:bookmarkEnd w:id="3"/>
      <w:bookmarkEnd w:id="4"/>
      <w:bookmarkEnd w:id="5"/>
    </w:p>
    <w:p w14:paraId="47E731FB" w14:textId="4E07CC8D" w:rsidR="00A83737" w:rsidRPr="000042DF" w:rsidRDefault="00A83737" w:rsidP="0004706D">
      <w:pPr>
        <w:pStyle w:val="3"/>
        <w:numPr>
          <w:ilvl w:val="2"/>
          <w:numId w:val="4"/>
        </w:numPr>
      </w:pPr>
      <w:bookmarkStart w:id="25" w:name="_Ref459067045"/>
      <w:r w:rsidRPr="000042DF">
        <w:rPr>
          <w:rFonts w:hint="eastAsia"/>
        </w:rPr>
        <w:t>生命周期</w:t>
      </w:r>
      <w:bookmarkEnd w:id="21"/>
      <w:bookmarkEnd w:id="22"/>
      <w:bookmarkEnd w:id="23"/>
      <w:bookmarkEnd w:id="25"/>
    </w:p>
    <w:p w14:paraId="0B75423A" w14:textId="314C4807" w:rsidR="00A83737" w:rsidRDefault="001B46D7" w:rsidP="00A83737">
      <w:r>
        <w:t>安卓</w:t>
      </w:r>
      <w:r w:rsidR="00A83737">
        <w:rPr>
          <w:rFonts w:hint="eastAsia"/>
        </w:rPr>
        <w:t>平台主要是为移动终端开发的操作系统</w:t>
      </w:r>
      <w:r w:rsidR="00990700">
        <w:rPr>
          <w:rFonts w:hint="eastAsia"/>
        </w:rPr>
        <w:t>，</w:t>
      </w:r>
      <w:r w:rsidR="00A83737">
        <w:rPr>
          <w:rFonts w:hint="eastAsia"/>
        </w:rPr>
        <w:t>移动终端的特性就是应该能随时在未完成当前任务的时候，切换到其他任务中，再次回来以后还可以继续完成刚才没有完成的任务</w:t>
      </w:r>
      <w:r w:rsidR="00990700">
        <w:rPr>
          <w:rFonts w:hint="eastAsia"/>
        </w:rPr>
        <w:t>，</w:t>
      </w:r>
      <w:r w:rsidR="00A83737">
        <w:rPr>
          <w:rFonts w:hint="eastAsia"/>
        </w:rPr>
        <w:t>为什么设置</w:t>
      </w:r>
      <w:r w:rsidR="00152944">
        <w:rPr>
          <w:rFonts w:hint="eastAsia"/>
        </w:rPr>
        <w:t>活动</w:t>
      </w:r>
      <w:r w:rsidR="00A83737">
        <w:rPr>
          <w:rFonts w:hint="eastAsia"/>
        </w:rPr>
        <w:t>的生命周期呢？</w:t>
      </w:r>
    </w:p>
    <w:p w14:paraId="6FFF7635" w14:textId="77791D60" w:rsidR="00A83737" w:rsidRDefault="00A83737" w:rsidP="00A83737">
      <w:r>
        <w:rPr>
          <w:rFonts w:hint="eastAsia"/>
        </w:rPr>
        <w:t>先看一个典型的例子：在编写短信时，有一个紧急电话打过来，</w:t>
      </w:r>
      <w:r w:rsidR="00413101">
        <w:rPr>
          <w:rFonts w:hint="eastAsia"/>
        </w:rPr>
        <w:t>用户</w:t>
      </w:r>
      <w:r>
        <w:rPr>
          <w:rFonts w:hint="eastAsia"/>
        </w:rPr>
        <w:t>必须要接这个电话</w:t>
      </w:r>
      <w:r w:rsidR="005A56E9">
        <w:rPr>
          <w:rFonts w:hint="eastAsia"/>
        </w:rPr>
        <w:t>；</w:t>
      </w:r>
      <w:r>
        <w:rPr>
          <w:rFonts w:hint="eastAsia"/>
        </w:rPr>
        <w:t>如果接完电话后</w:t>
      </w:r>
      <w:r w:rsidR="005A56E9">
        <w:rPr>
          <w:rFonts w:hint="eastAsia"/>
        </w:rPr>
        <w:t>，</w:t>
      </w:r>
      <w:r>
        <w:rPr>
          <w:rFonts w:hint="eastAsia"/>
        </w:rPr>
        <w:t>肯定希望继续编辑刚才的短信完成这个任务。为了完成类似的任务，</w:t>
      </w:r>
      <w:r w:rsidR="001B46D7">
        <w:t>安卓</w:t>
      </w:r>
      <w:r>
        <w:rPr>
          <w:rFonts w:hint="eastAsia"/>
        </w:rPr>
        <w:t>系统需要同时执行多个程序。但对于移动终端这种有限资源的平台来说，同时执行多个程序有可以提高用户友好性，但是也有</w:t>
      </w:r>
      <w:r w:rsidR="008D3FDE">
        <w:rPr>
          <w:rFonts w:hint="eastAsia"/>
        </w:rPr>
        <w:t>其</w:t>
      </w:r>
      <w:r>
        <w:rPr>
          <w:rFonts w:hint="eastAsia"/>
        </w:rPr>
        <w:t>严重的缺点</w:t>
      </w:r>
      <w:r w:rsidR="005A56E9">
        <w:rPr>
          <w:rFonts w:hint="eastAsia"/>
        </w:rPr>
        <w:t>，即</w:t>
      </w:r>
      <w:r>
        <w:rPr>
          <w:rFonts w:hint="eastAsia"/>
        </w:rPr>
        <w:t>每多执行一个应用程序，就会多耗费一些系统内存。手机里的内存是相当有限的，当同时执行的程序过多，或是关闭的程序没有正确释放掉内存，执行系统时就会觉得越来越慢甚至不稳定。为了解决个问题，</w:t>
      </w:r>
      <w:r w:rsidR="001B46D7">
        <w:t>安卓</w:t>
      </w:r>
      <w:r>
        <w:rPr>
          <w:rFonts w:hint="eastAsia"/>
        </w:rPr>
        <w:t>引入了生命周期的机制来管理应用程序，见</w:t>
      </w:r>
      <w:r>
        <w:fldChar w:fldCharType="begin"/>
      </w:r>
      <w:r>
        <w:instrText xml:space="preserve"> REF _Ref459067354 \h </w:instrText>
      </w:r>
      <w:r>
        <w:fldChar w:fldCharType="separate"/>
      </w:r>
      <w:r w:rsidR="00741EF0">
        <w:rPr>
          <w:rFonts w:ascii="Cambria" w:eastAsia="黑体" w:hAnsi="Cambria" w:hint="eastAsia"/>
          <w:bCs/>
          <w:sz w:val="20"/>
        </w:rPr>
        <w:t>图</w:t>
      </w:r>
      <w:r w:rsidR="00741EF0">
        <w:rPr>
          <w:rFonts w:ascii="Cambria" w:eastAsia="黑体" w:hAnsi="Cambria"/>
          <w:bCs/>
          <w:sz w:val="20"/>
        </w:rPr>
        <w:t xml:space="preserve"> </w:t>
      </w:r>
      <w:r w:rsidR="00741EF0">
        <w:rPr>
          <w:rFonts w:ascii="Cambria" w:eastAsia="黑体" w:hAnsi="Cambria"/>
          <w:bCs/>
          <w:noProof/>
          <w:sz w:val="20"/>
        </w:rPr>
        <w:t>2</w:t>
      </w:r>
      <w:r w:rsidR="00741EF0">
        <w:rPr>
          <w:rFonts w:ascii="Cambria" w:eastAsia="黑体" w:hAnsi="Cambria"/>
          <w:bCs/>
          <w:sz w:val="20"/>
        </w:rPr>
        <w:noBreakHyphen/>
      </w:r>
      <w:r w:rsidR="00741EF0">
        <w:rPr>
          <w:rFonts w:ascii="Cambria" w:eastAsia="黑体" w:hAnsi="Cambria"/>
          <w:bCs/>
          <w:noProof/>
          <w:sz w:val="20"/>
        </w:rPr>
        <w:t>18</w:t>
      </w:r>
      <w:r>
        <w:fldChar w:fldCharType="end"/>
      </w:r>
      <w:r>
        <w:rPr>
          <w:rFonts w:hint="eastAsia"/>
        </w:rPr>
        <w:t>。</w:t>
      </w:r>
    </w:p>
    <w:p w14:paraId="2FBE7343" w14:textId="77777777" w:rsidR="001A065E" w:rsidRDefault="001A065E" w:rsidP="001A065E">
      <w:pPr>
        <w:spacing w:line="300" w:lineRule="auto"/>
        <w:jc w:val="center"/>
      </w:pPr>
      <w:r>
        <w:rPr>
          <w:noProof/>
        </w:rPr>
        <w:lastRenderedPageBreak/>
        <w:drawing>
          <wp:inline distT="0" distB="0" distL="0" distR="0" wp14:anchorId="3BC5DFBB" wp14:editId="3124D2BD">
            <wp:extent cx="3022979" cy="3827319"/>
            <wp:effectExtent l="0" t="0" r="635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52">
                      <a:extLst>
                        <a:ext uri="{28A0092B-C50C-407E-A947-70E740481C1C}">
                          <a14:useLocalDpi xmlns:a14="http://schemas.microsoft.com/office/drawing/2010/main" val="0"/>
                        </a:ext>
                      </a:extLst>
                    </a:blip>
                    <a:stretch>
                      <a:fillRect/>
                    </a:stretch>
                  </pic:blipFill>
                  <pic:spPr>
                    <a:xfrm>
                      <a:off x="0" y="0"/>
                      <a:ext cx="3029246" cy="3835253"/>
                    </a:xfrm>
                    <a:prstGeom prst="rect">
                      <a:avLst/>
                    </a:prstGeom>
                  </pic:spPr>
                </pic:pic>
              </a:graphicData>
            </a:graphic>
          </wp:inline>
        </w:drawing>
      </w:r>
    </w:p>
    <w:p w14:paraId="77165B6E" w14:textId="48141413" w:rsidR="001A065E" w:rsidRPr="001A065E" w:rsidRDefault="001A065E" w:rsidP="001A065E">
      <w:pPr>
        <w:spacing w:before="152" w:after="160"/>
        <w:ind w:firstLine="400"/>
        <w:jc w:val="center"/>
        <w:rPr>
          <w:rFonts w:ascii="Cambria" w:eastAsia="黑体" w:hAnsi="Cambria"/>
          <w:bCs/>
          <w:sz w:val="20"/>
        </w:rPr>
      </w:pPr>
      <w:bookmarkStart w:id="26" w:name="_Ref459067354"/>
      <w:bookmarkStart w:id="27" w:name="_Toc476665155"/>
      <w:r>
        <w:rPr>
          <w:rFonts w:ascii="Cambria" w:eastAsia="黑体" w:hAnsi="Cambria" w:hint="eastAsia"/>
          <w:bCs/>
          <w:sz w:val="20"/>
        </w:rPr>
        <w:t>图</w:t>
      </w:r>
      <w:r>
        <w:rPr>
          <w:rFonts w:ascii="Cambria" w:eastAsia="黑体" w:hAnsi="Cambria"/>
          <w:bCs/>
          <w:sz w:val="20"/>
        </w:rPr>
        <w:t xml:space="preserve"> </w:t>
      </w:r>
      <w:r w:rsidR="006E6E78">
        <w:rPr>
          <w:rFonts w:ascii="Cambria" w:eastAsia="黑体" w:hAnsi="Cambria"/>
          <w:bCs/>
          <w:sz w:val="20"/>
        </w:rPr>
        <w:fldChar w:fldCharType="begin"/>
      </w:r>
      <w:r w:rsidR="006E6E78">
        <w:rPr>
          <w:rFonts w:ascii="Cambria" w:eastAsia="黑体" w:hAnsi="Cambria"/>
          <w:bCs/>
          <w:sz w:val="20"/>
        </w:rPr>
        <w:instrText xml:space="preserve"> STYLEREF 1 \s </w:instrText>
      </w:r>
      <w:r w:rsidR="006E6E78">
        <w:rPr>
          <w:rFonts w:ascii="Cambria" w:eastAsia="黑体" w:hAnsi="Cambria"/>
          <w:bCs/>
          <w:sz w:val="20"/>
        </w:rPr>
        <w:fldChar w:fldCharType="separate"/>
      </w:r>
      <w:r w:rsidR="006E6E78">
        <w:rPr>
          <w:rFonts w:ascii="Cambria" w:eastAsia="黑体" w:hAnsi="Cambria"/>
          <w:bCs/>
          <w:noProof/>
          <w:sz w:val="20"/>
        </w:rPr>
        <w:t>2</w:t>
      </w:r>
      <w:r w:rsidR="006E6E78">
        <w:rPr>
          <w:rFonts w:ascii="Cambria" w:eastAsia="黑体" w:hAnsi="Cambria"/>
          <w:bCs/>
          <w:sz w:val="20"/>
        </w:rPr>
        <w:fldChar w:fldCharType="end"/>
      </w:r>
      <w:r w:rsidR="006E6E78">
        <w:rPr>
          <w:rFonts w:ascii="Cambria" w:eastAsia="黑体" w:hAnsi="Cambria"/>
          <w:bCs/>
          <w:sz w:val="20"/>
        </w:rPr>
        <w:noBreakHyphen/>
      </w:r>
      <w:r w:rsidR="006E6E78">
        <w:rPr>
          <w:rFonts w:ascii="Cambria" w:eastAsia="黑体" w:hAnsi="Cambria"/>
          <w:bCs/>
          <w:sz w:val="20"/>
        </w:rPr>
        <w:fldChar w:fldCharType="begin"/>
      </w:r>
      <w:r w:rsidR="006E6E78">
        <w:rPr>
          <w:rFonts w:ascii="Cambria" w:eastAsia="黑体" w:hAnsi="Cambria"/>
          <w:bCs/>
          <w:sz w:val="20"/>
        </w:rPr>
        <w:instrText xml:space="preserve"> SEQ </w:instrText>
      </w:r>
      <w:r w:rsidR="006E6E78">
        <w:rPr>
          <w:rFonts w:ascii="Cambria" w:eastAsia="黑体" w:hAnsi="Cambria"/>
          <w:bCs/>
          <w:sz w:val="20"/>
        </w:rPr>
        <w:instrText>图</w:instrText>
      </w:r>
      <w:r w:rsidR="006E6E78">
        <w:rPr>
          <w:rFonts w:ascii="Cambria" w:eastAsia="黑体" w:hAnsi="Cambria"/>
          <w:bCs/>
          <w:sz w:val="20"/>
        </w:rPr>
        <w:instrText xml:space="preserve"> \* ARABIC \s 1 </w:instrText>
      </w:r>
      <w:r w:rsidR="006E6E78">
        <w:rPr>
          <w:rFonts w:ascii="Cambria" w:eastAsia="黑体" w:hAnsi="Cambria"/>
          <w:bCs/>
          <w:sz w:val="20"/>
        </w:rPr>
        <w:fldChar w:fldCharType="separate"/>
      </w:r>
      <w:r w:rsidR="006E6E78">
        <w:rPr>
          <w:rFonts w:ascii="Cambria" w:eastAsia="黑体" w:hAnsi="Cambria"/>
          <w:bCs/>
          <w:noProof/>
          <w:sz w:val="20"/>
        </w:rPr>
        <w:t>18</w:t>
      </w:r>
      <w:r w:rsidR="006E6E78">
        <w:rPr>
          <w:rFonts w:ascii="Cambria" w:eastAsia="黑体" w:hAnsi="Cambria"/>
          <w:bCs/>
          <w:sz w:val="20"/>
        </w:rPr>
        <w:fldChar w:fldCharType="end"/>
      </w:r>
      <w:bookmarkEnd w:id="26"/>
      <w:r>
        <w:rPr>
          <w:rFonts w:ascii="Cambria" w:eastAsia="黑体" w:hAnsi="Cambria"/>
          <w:bCs/>
          <w:sz w:val="20"/>
        </w:rPr>
        <w:t xml:space="preserve"> Activity</w:t>
      </w:r>
      <w:r>
        <w:rPr>
          <w:rFonts w:ascii="Cambria" w:eastAsia="黑体" w:hAnsi="Cambria" w:hint="eastAsia"/>
          <w:bCs/>
          <w:sz w:val="20"/>
        </w:rPr>
        <w:t>的生命周期</w:t>
      </w:r>
      <w:bookmarkEnd w:id="27"/>
    </w:p>
    <w:p w14:paraId="25AD77A5" w14:textId="4141A1F7" w:rsidR="006D7522" w:rsidRDefault="001B46D7" w:rsidP="006D7522">
      <w:r>
        <w:t>安卓</w:t>
      </w:r>
      <w:r w:rsidR="00A83737">
        <w:rPr>
          <w:rFonts w:hint="eastAsia"/>
        </w:rPr>
        <w:t>应用程序的生命周期是由系统框架进行管理，不是由应用程序直接控制，</w:t>
      </w:r>
      <w:r>
        <w:t>安卓</w:t>
      </w:r>
      <w:r w:rsidR="00A83737">
        <w:rPr>
          <w:rFonts w:hint="eastAsia"/>
        </w:rPr>
        <w:t>系统的</w:t>
      </w:r>
      <w:r w:rsidR="00A83737">
        <w:t>Dalvik</w:t>
      </w:r>
      <w:r w:rsidR="00A83737">
        <w:rPr>
          <w:rFonts w:hint="eastAsia"/>
        </w:rPr>
        <w:t>虚拟机会依照内存状况和</w:t>
      </w:r>
      <w:r w:rsidR="00A83737">
        <w:t>Activity</w:t>
      </w:r>
      <w:r w:rsidR="00A83737">
        <w:rPr>
          <w:rFonts w:hint="eastAsia"/>
        </w:rPr>
        <w:t>的使用状态，来自动管理内存的使用。</w:t>
      </w:r>
      <w:r w:rsidR="00A83737">
        <w:fldChar w:fldCharType="begin"/>
      </w:r>
      <w:r w:rsidR="00A83737">
        <w:instrText xml:space="preserve"> REF _Ref459067354 \h </w:instrText>
      </w:r>
      <w:r w:rsidR="00A83737">
        <w:fldChar w:fldCharType="separate"/>
      </w:r>
      <w:r w:rsidR="00741EF0">
        <w:rPr>
          <w:rFonts w:ascii="Cambria" w:eastAsia="黑体" w:hAnsi="Cambria" w:hint="eastAsia"/>
          <w:bCs/>
          <w:sz w:val="20"/>
        </w:rPr>
        <w:t>图</w:t>
      </w:r>
      <w:r w:rsidR="00741EF0">
        <w:rPr>
          <w:rFonts w:ascii="Cambria" w:eastAsia="黑体" w:hAnsi="Cambria"/>
          <w:bCs/>
          <w:sz w:val="20"/>
        </w:rPr>
        <w:t xml:space="preserve"> </w:t>
      </w:r>
      <w:r w:rsidR="00741EF0">
        <w:rPr>
          <w:rFonts w:ascii="Cambria" w:eastAsia="黑体" w:hAnsi="Cambria"/>
          <w:bCs/>
          <w:noProof/>
          <w:sz w:val="20"/>
        </w:rPr>
        <w:t>2</w:t>
      </w:r>
      <w:r w:rsidR="00741EF0">
        <w:rPr>
          <w:rFonts w:ascii="Cambria" w:eastAsia="黑体" w:hAnsi="Cambria"/>
          <w:bCs/>
          <w:sz w:val="20"/>
        </w:rPr>
        <w:noBreakHyphen/>
      </w:r>
      <w:r w:rsidR="00741EF0">
        <w:rPr>
          <w:rFonts w:ascii="Cambria" w:eastAsia="黑体" w:hAnsi="Cambria"/>
          <w:bCs/>
          <w:noProof/>
          <w:sz w:val="20"/>
        </w:rPr>
        <w:t>18</w:t>
      </w:r>
      <w:r w:rsidR="00A83737">
        <w:fldChar w:fldCharType="end"/>
      </w:r>
      <w:r w:rsidR="00A83737">
        <w:rPr>
          <w:rFonts w:hint="eastAsia"/>
        </w:rPr>
        <w:t>说明了</w:t>
      </w:r>
      <w:r w:rsidR="00EB5424">
        <w:rPr>
          <w:rFonts w:hint="eastAsia"/>
        </w:rPr>
        <w:t>活动</w:t>
      </w:r>
      <w:r w:rsidR="00A83737">
        <w:rPr>
          <w:rFonts w:hint="eastAsia"/>
        </w:rPr>
        <w:t>生命周期中各个状态，以及在状态转换过程中系统会调用的方法。</w:t>
      </w:r>
      <w:r w:rsidR="005A56E9" w:rsidRPr="005A56E9">
        <w:rPr>
          <w:rFonts w:hint="eastAsia"/>
        </w:rPr>
        <w:t>为了在</w:t>
      </w:r>
      <w:r w:rsidR="00DA76EC">
        <w:rPr>
          <w:rFonts w:hint="eastAsia"/>
        </w:rPr>
        <w:t>活动</w:t>
      </w:r>
      <w:r w:rsidR="005A56E9" w:rsidRPr="005A56E9">
        <w:rPr>
          <w:rFonts w:hint="eastAsia"/>
        </w:rPr>
        <w:t>生命周期的各个阶段之间导航转换，</w:t>
      </w:r>
      <w:r w:rsidR="00DA76EC">
        <w:rPr>
          <w:rFonts w:hint="eastAsia"/>
        </w:rPr>
        <w:t>活动</w:t>
      </w:r>
      <w:r w:rsidR="005A56E9" w:rsidRPr="005A56E9">
        <w:rPr>
          <w:rFonts w:hint="eastAsia"/>
        </w:rPr>
        <w:t>类提供六个核心回调</w:t>
      </w:r>
      <w:r w:rsidR="005A56E9">
        <w:rPr>
          <w:rFonts w:hint="eastAsia"/>
        </w:rPr>
        <w:t>方法</w:t>
      </w:r>
      <w:r w:rsidR="005A56E9" w:rsidRPr="005A56E9">
        <w:rPr>
          <w:rFonts w:hint="eastAsia"/>
        </w:rPr>
        <w:t>：</w:t>
      </w:r>
      <w:r w:rsidR="005A56E9" w:rsidRPr="005A56E9">
        <w:rPr>
          <w:rFonts w:hint="eastAsia"/>
        </w:rPr>
        <w:t>onCreate()</w:t>
      </w:r>
      <w:r w:rsidR="005A56E9" w:rsidRPr="005A56E9">
        <w:rPr>
          <w:rFonts w:hint="eastAsia"/>
        </w:rPr>
        <w:t>、</w:t>
      </w:r>
      <w:r w:rsidR="005A56E9" w:rsidRPr="005A56E9">
        <w:rPr>
          <w:rFonts w:hint="eastAsia"/>
        </w:rPr>
        <w:t>onStart()</w:t>
      </w:r>
      <w:r w:rsidR="005A56E9" w:rsidRPr="005A56E9">
        <w:rPr>
          <w:rFonts w:hint="eastAsia"/>
        </w:rPr>
        <w:t>、</w:t>
      </w:r>
      <w:r w:rsidR="005A56E9" w:rsidRPr="005A56E9">
        <w:rPr>
          <w:rFonts w:hint="eastAsia"/>
        </w:rPr>
        <w:t>onResume()</w:t>
      </w:r>
      <w:r w:rsidR="005A56E9" w:rsidRPr="005A56E9">
        <w:rPr>
          <w:rFonts w:hint="eastAsia"/>
        </w:rPr>
        <w:t>、</w:t>
      </w:r>
      <w:r w:rsidR="005A56E9" w:rsidRPr="005A56E9">
        <w:rPr>
          <w:rFonts w:hint="eastAsia"/>
        </w:rPr>
        <w:t>onPause()</w:t>
      </w:r>
      <w:r w:rsidR="005A56E9" w:rsidRPr="005A56E9">
        <w:rPr>
          <w:rFonts w:hint="eastAsia"/>
        </w:rPr>
        <w:t>、</w:t>
      </w:r>
      <w:r w:rsidR="005A56E9" w:rsidRPr="005A56E9">
        <w:rPr>
          <w:rFonts w:hint="eastAsia"/>
        </w:rPr>
        <w:t>onStop()</w:t>
      </w:r>
      <w:r w:rsidR="005A56E9" w:rsidRPr="005A56E9">
        <w:rPr>
          <w:rFonts w:hint="eastAsia"/>
        </w:rPr>
        <w:t>和</w:t>
      </w:r>
      <w:r w:rsidR="005A56E9" w:rsidRPr="005A56E9">
        <w:rPr>
          <w:rFonts w:hint="eastAsia"/>
        </w:rPr>
        <w:t>onDestroy()</w:t>
      </w:r>
      <w:r w:rsidR="005A56E9" w:rsidRPr="005A56E9">
        <w:rPr>
          <w:rFonts w:hint="eastAsia"/>
        </w:rPr>
        <w:t>。当</w:t>
      </w:r>
      <w:r w:rsidR="00DA76EC">
        <w:rPr>
          <w:rFonts w:hint="eastAsia"/>
        </w:rPr>
        <w:t>活动</w:t>
      </w:r>
      <w:r w:rsidR="005A56E9" w:rsidRPr="005A56E9">
        <w:rPr>
          <w:rFonts w:hint="eastAsia"/>
        </w:rPr>
        <w:t>进入新状态时，系统会调用其中</w:t>
      </w:r>
      <w:r w:rsidR="005A56E9">
        <w:rPr>
          <w:rFonts w:hint="eastAsia"/>
        </w:rPr>
        <w:t>的</w:t>
      </w:r>
      <w:r w:rsidR="005A56E9" w:rsidRPr="005A56E9">
        <w:rPr>
          <w:rFonts w:hint="eastAsia"/>
        </w:rPr>
        <w:t>回调</w:t>
      </w:r>
      <w:r w:rsidR="005A56E9">
        <w:rPr>
          <w:rFonts w:hint="eastAsia"/>
        </w:rPr>
        <w:t>方法</w:t>
      </w:r>
      <w:r w:rsidR="006D7522">
        <w:rPr>
          <w:rFonts w:hint="eastAsia"/>
        </w:rPr>
        <w:t>。</w:t>
      </w:r>
      <w:r w:rsidR="00A323A3">
        <w:rPr>
          <w:rFonts w:hint="eastAsia"/>
        </w:rPr>
        <w:t>活动</w:t>
      </w:r>
      <w:r w:rsidR="006D7522">
        <w:rPr>
          <w:rFonts w:hint="eastAsia"/>
        </w:rPr>
        <w:t>状态的转换是由于用户的操作或其他原因引起的，当</w:t>
      </w:r>
      <w:r w:rsidR="006D7522">
        <w:t>Activity</w:t>
      </w:r>
      <w:r w:rsidR="006D7522">
        <w:rPr>
          <w:rFonts w:hint="eastAsia"/>
        </w:rPr>
        <w:t>状态发生转换时，相关方法中的代码就会执行，例如在</w:t>
      </w:r>
      <w:r w:rsidR="006D7522">
        <w:t>Activity</w:t>
      </w:r>
      <w:r w:rsidR="006D7522">
        <w:rPr>
          <w:rFonts w:hint="eastAsia"/>
        </w:rPr>
        <w:t>创建启动时，会依次调用其</w:t>
      </w:r>
      <w:r w:rsidR="006D7522">
        <w:t>onCreate()</w:t>
      </w:r>
      <w:r w:rsidR="006D7522">
        <w:rPr>
          <w:rFonts w:hint="eastAsia"/>
        </w:rPr>
        <w:t>、</w:t>
      </w:r>
      <w:r w:rsidR="006D7522">
        <w:t>onStart()</w:t>
      </w:r>
      <w:r w:rsidR="006D7522">
        <w:rPr>
          <w:rFonts w:hint="eastAsia"/>
        </w:rPr>
        <w:t>、</w:t>
      </w:r>
      <w:r w:rsidR="006D7522">
        <w:t>onResume</w:t>
      </w:r>
      <w:r w:rsidR="006D7522">
        <w:rPr>
          <w:rFonts w:hint="eastAsia"/>
        </w:rPr>
        <w:t>方法中的代码；当</w:t>
      </w:r>
      <w:r w:rsidR="006D7522">
        <w:t>Activity</w:t>
      </w:r>
      <w:r w:rsidR="006D7522">
        <w:rPr>
          <w:rFonts w:hint="eastAsia"/>
        </w:rPr>
        <w:t>从运行状态转换成暂停状态时，会调用其</w:t>
      </w:r>
      <w:r w:rsidR="006D7522">
        <w:t>onPause()</w:t>
      </w:r>
      <w:r w:rsidR="006D7522">
        <w:rPr>
          <w:rFonts w:hint="eastAsia"/>
        </w:rPr>
        <w:t>方法中的代码。</w:t>
      </w:r>
    </w:p>
    <w:p w14:paraId="0F5E10CF" w14:textId="7B6922FC" w:rsidR="00A83737" w:rsidRDefault="005A56E9" w:rsidP="006D7522">
      <w:r w:rsidRPr="005A56E9">
        <w:rPr>
          <w:rFonts w:hint="eastAsia"/>
        </w:rPr>
        <w:t>当用户开始离开</w:t>
      </w:r>
      <w:r w:rsidR="00DA76EC">
        <w:rPr>
          <w:rFonts w:hint="eastAsia"/>
        </w:rPr>
        <w:t>活动</w:t>
      </w:r>
      <w:r w:rsidRPr="005A56E9">
        <w:rPr>
          <w:rFonts w:hint="eastAsia"/>
        </w:rPr>
        <w:t>时，系统会调用方法来销毁该</w:t>
      </w:r>
      <w:r w:rsidR="00DA76EC">
        <w:rPr>
          <w:rFonts w:hint="eastAsia"/>
        </w:rPr>
        <w:t>活动</w:t>
      </w:r>
      <w:r w:rsidRPr="005A56E9">
        <w:rPr>
          <w:rFonts w:hint="eastAsia"/>
        </w:rPr>
        <w:t>。在某些情况下，此销毁只是部分销毁；</w:t>
      </w:r>
      <w:r w:rsidR="00DA76EC">
        <w:rPr>
          <w:rFonts w:hint="eastAsia"/>
        </w:rPr>
        <w:t>活动</w:t>
      </w:r>
      <w:r w:rsidRPr="005A56E9">
        <w:rPr>
          <w:rFonts w:hint="eastAsia"/>
        </w:rPr>
        <w:t>仍然驻留在内存中（例如当用户切换至另一应用时），并且仍然可以返回到前台。如果用户返回到该</w:t>
      </w:r>
      <w:r w:rsidR="00DA76EC">
        <w:rPr>
          <w:rFonts w:hint="eastAsia"/>
        </w:rPr>
        <w:t>活动</w:t>
      </w:r>
      <w:r w:rsidRPr="005A56E9">
        <w:rPr>
          <w:rFonts w:hint="eastAsia"/>
        </w:rPr>
        <w:t>，</w:t>
      </w:r>
      <w:r w:rsidR="00DA76EC">
        <w:rPr>
          <w:rFonts w:hint="eastAsia"/>
        </w:rPr>
        <w:t>活动</w:t>
      </w:r>
      <w:r w:rsidRPr="005A56E9">
        <w:rPr>
          <w:rFonts w:hint="eastAsia"/>
        </w:rPr>
        <w:t>会从用户离开时的位置继续运行。除了少数例外，应用在后台运行时会受到限制，无法启动</w:t>
      </w:r>
      <w:r w:rsidR="00DA76EC">
        <w:rPr>
          <w:rFonts w:hint="eastAsia"/>
        </w:rPr>
        <w:t>活动</w:t>
      </w:r>
      <w:r w:rsidRPr="005A56E9">
        <w:rPr>
          <w:rFonts w:hint="eastAsia"/>
        </w:rPr>
        <w:t>。</w:t>
      </w:r>
      <w:r w:rsidR="006D7522">
        <w:rPr>
          <w:rFonts w:hint="eastAsia"/>
        </w:rPr>
        <w:t>系统终止给定进程及其中</w:t>
      </w:r>
      <w:r w:rsidR="00DA76EC">
        <w:rPr>
          <w:rFonts w:hint="eastAsia"/>
        </w:rPr>
        <w:t>活动</w:t>
      </w:r>
      <w:r w:rsidR="006D7522">
        <w:rPr>
          <w:rFonts w:hint="eastAsia"/>
        </w:rPr>
        <w:t>的可能性取决于当时</w:t>
      </w:r>
      <w:r w:rsidR="00DA76EC">
        <w:rPr>
          <w:rFonts w:hint="eastAsia"/>
        </w:rPr>
        <w:t>活动</w:t>
      </w:r>
      <w:r w:rsidR="006D7522">
        <w:rPr>
          <w:rFonts w:hint="eastAsia"/>
        </w:rPr>
        <w:t>的状态。</w:t>
      </w:r>
      <w:r w:rsidR="00DA76EC">
        <w:rPr>
          <w:rFonts w:hint="eastAsia"/>
        </w:rPr>
        <w:t>活动</w:t>
      </w:r>
      <w:r w:rsidR="006D7522">
        <w:rPr>
          <w:rFonts w:hint="eastAsia"/>
        </w:rPr>
        <w:t>状态和从内存中弹出</w:t>
      </w:r>
      <w:r w:rsidR="006D7522">
        <w:rPr>
          <w:rFonts w:hint="eastAsia"/>
        </w:rPr>
        <w:t xml:space="preserve"> </w:t>
      </w:r>
      <w:r w:rsidR="006D7522">
        <w:rPr>
          <w:rFonts w:hint="eastAsia"/>
        </w:rPr>
        <w:t>会更详细地介绍状态与弹出漏洞之间的</w:t>
      </w:r>
      <w:r w:rsidR="006D7522">
        <w:rPr>
          <w:rFonts w:hint="eastAsia"/>
        </w:rPr>
        <w:lastRenderedPageBreak/>
        <w:t>关系。根据</w:t>
      </w:r>
      <w:r w:rsidR="00DA76EC">
        <w:rPr>
          <w:rFonts w:hint="eastAsia"/>
        </w:rPr>
        <w:t>活动</w:t>
      </w:r>
      <w:r w:rsidR="006D7522">
        <w:rPr>
          <w:rFonts w:hint="eastAsia"/>
        </w:rPr>
        <w:t>的复杂程度，可能不需要实现所有生命周期方法。但是，请务必了解每个方法，并实现能够确保应用按预期方式运行的方法，这非常重要。</w:t>
      </w:r>
      <w:r w:rsidR="000C77F2">
        <w:rPr>
          <w:rFonts w:hint="eastAsia"/>
        </w:rPr>
        <w:t>本</w:t>
      </w:r>
      <w:r w:rsidR="00DD7198">
        <w:rPr>
          <w:rFonts w:hint="eastAsia"/>
        </w:rPr>
        <w:t>书</w:t>
      </w:r>
      <w:r w:rsidR="000C77F2">
        <w:rPr>
          <w:rFonts w:hint="eastAsia"/>
        </w:rPr>
        <w:t>将</w:t>
      </w:r>
      <w:r w:rsidR="00D8120E">
        <w:rPr>
          <w:rFonts w:hint="eastAsia"/>
        </w:rPr>
        <w:t>活动</w:t>
      </w:r>
      <w:r w:rsidR="00A83737">
        <w:rPr>
          <w:rFonts w:hint="eastAsia"/>
        </w:rPr>
        <w:t>的生命周期</w:t>
      </w:r>
      <w:r w:rsidR="000C77F2">
        <w:rPr>
          <w:rFonts w:hint="eastAsia"/>
        </w:rPr>
        <w:t>定义为</w:t>
      </w:r>
      <w:r w:rsidR="00A83737">
        <w:rPr>
          <w:rFonts w:hint="eastAsia"/>
        </w:rPr>
        <w:t>四种状态：</w:t>
      </w:r>
    </w:p>
    <w:p w14:paraId="61DD49DA" w14:textId="27A99B12" w:rsidR="00990700" w:rsidRDefault="000815C0" w:rsidP="007D004A">
      <w:pPr>
        <w:pStyle w:val="4"/>
      </w:pPr>
      <w:r>
        <w:rPr>
          <w:rFonts w:hint="eastAsia"/>
        </w:rPr>
        <w:t>激活</w:t>
      </w:r>
      <w:r w:rsidR="007D004A">
        <w:rPr>
          <w:rFonts w:hint="eastAsia"/>
        </w:rPr>
        <w:t>状态</w:t>
      </w:r>
    </w:p>
    <w:p w14:paraId="26B78920" w14:textId="63E99961" w:rsidR="00A83737" w:rsidRDefault="00687081" w:rsidP="00990700">
      <w:r>
        <w:rPr>
          <w:rFonts w:hint="eastAsia"/>
        </w:rPr>
        <w:t>活动</w:t>
      </w:r>
      <w:r w:rsidR="00A83737">
        <w:rPr>
          <w:rFonts w:hint="eastAsia"/>
        </w:rPr>
        <w:t>在屏幕的前</w:t>
      </w:r>
      <w:r w:rsidR="00E92A68">
        <w:rPr>
          <w:rFonts w:hint="eastAsia"/>
        </w:rPr>
        <w:t>端状态称为</w:t>
      </w:r>
      <w:r w:rsidR="00405B74">
        <w:rPr>
          <w:rFonts w:hint="eastAsia"/>
        </w:rPr>
        <w:t>激活</w:t>
      </w:r>
      <w:r w:rsidR="00A83737">
        <w:rPr>
          <w:rFonts w:hint="eastAsia"/>
        </w:rPr>
        <w:t>或者运行状态</w:t>
      </w:r>
      <w:r w:rsidR="001054C7">
        <w:rPr>
          <w:rFonts w:hint="eastAsia"/>
        </w:rPr>
        <w:t>，这</w:t>
      </w:r>
      <w:r w:rsidR="00C36EA5">
        <w:rPr>
          <w:rFonts w:hint="eastAsia"/>
        </w:rPr>
        <w:t>个过程可以包括三个回调方法。</w:t>
      </w:r>
    </w:p>
    <w:p w14:paraId="5762EDFC" w14:textId="77777777" w:rsidR="007D004A" w:rsidRPr="001733A6" w:rsidRDefault="007D004A" w:rsidP="001733A6">
      <w:pPr>
        <w:pStyle w:val="a0"/>
      </w:pPr>
      <w:r w:rsidRPr="007D004A">
        <w:t>onCreate()</w:t>
      </w:r>
    </w:p>
    <w:p w14:paraId="047BDAA9" w14:textId="4DC865C4" w:rsidR="007D004A" w:rsidRPr="007D004A" w:rsidRDefault="007D004A" w:rsidP="007D004A">
      <w:r w:rsidRPr="007D004A">
        <w:t>必须实现此回调，</w:t>
      </w:r>
      <w:r w:rsidR="00EE3F69">
        <w:rPr>
          <w:rFonts w:hint="eastAsia"/>
        </w:rPr>
        <w:t>其</w:t>
      </w:r>
      <w:r w:rsidRPr="007D004A">
        <w:t>会在系统首次创建</w:t>
      </w:r>
      <w:r w:rsidR="00DA76EC">
        <w:t>活动</w:t>
      </w:r>
      <w:r w:rsidRPr="007D004A">
        <w:t>时触发。</w:t>
      </w:r>
      <w:r w:rsidR="00DA76EC">
        <w:t>活动</w:t>
      </w:r>
      <w:r w:rsidRPr="007D004A">
        <w:t>会在创建后进入已创建状态。在</w:t>
      </w:r>
      <w:r w:rsidRPr="007D004A">
        <w:t> </w:t>
      </w:r>
      <w:r w:rsidRPr="00EE3F69">
        <w:t>onCreate()</w:t>
      </w:r>
      <w:r w:rsidRPr="007D004A">
        <w:t> </w:t>
      </w:r>
      <w:r w:rsidRPr="007D004A">
        <w:t>方法中，您需执行基本应用启动逻辑，该逻辑在</w:t>
      </w:r>
      <w:r w:rsidR="00DA76EC">
        <w:t>活动</w:t>
      </w:r>
      <w:r w:rsidRPr="007D004A">
        <w:t>的整个生命周期中只应发生一次。例如，</w:t>
      </w:r>
      <w:r w:rsidRPr="00EE3F69">
        <w:t>onCreate()</w:t>
      </w:r>
      <w:r w:rsidRPr="007D004A">
        <w:t> </w:t>
      </w:r>
      <w:r w:rsidRPr="007D004A">
        <w:t>的实现可能会将数据绑定到列表，将</w:t>
      </w:r>
      <w:r w:rsidR="00DA76EC">
        <w:t>活动</w:t>
      </w:r>
      <w:r w:rsidRPr="007D004A">
        <w:t>与</w:t>
      </w:r>
      <w:r w:rsidRPr="007D004A">
        <w:t> </w:t>
      </w:r>
      <w:r w:rsidRPr="00EE3F69">
        <w:t>ViewModel</w:t>
      </w:r>
      <w:r w:rsidRPr="007D004A">
        <w:t> </w:t>
      </w:r>
      <w:r w:rsidRPr="007D004A">
        <w:t>相关联，并实例化某些类作用域变量。此方法会接收</w:t>
      </w:r>
      <w:r w:rsidRPr="007D004A">
        <w:t> savedInstanceState </w:t>
      </w:r>
      <w:r w:rsidRPr="007D004A">
        <w:t>参数，后者是包含</w:t>
      </w:r>
      <w:r w:rsidR="00DA76EC">
        <w:t>活动</w:t>
      </w:r>
      <w:r w:rsidRPr="007D004A">
        <w:t>先前保存状态的</w:t>
      </w:r>
      <w:r w:rsidRPr="007D004A">
        <w:t> </w:t>
      </w:r>
      <w:r w:rsidRPr="00EE3F69">
        <w:t>Bundle</w:t>
      </w:r>
      <w:r w:rsidRPr="007D004A">
        <w:t> </w:t>
      </w:r>
      <w:r w:rsidRPr="007D004A">
        <w:t>对象。如果</w:t>
      </w:r>
      <w:r w:rsidR="00DA76EC">
        <w:t>活动</w:t>
      </w:r>
      <w:r w:rsidRPr="007D004A">
        <w:t>此前未曾存在，</w:t>
      </w:r>
      <w:r w:rsidRPr="00EE3F69">
        <w:t>Bundle</w:t>
      </w:r>
      <w:r w:rsidRPr="007D004A">
        <w:t> </w:t>
      </w:r>
      <w:r w:rsidRPr="007D004A">
        <w:t>对象的值为</w:t>
      </w:r>
      <w:r w:rsidRPr="007D004A">
        <w:t xml:space="preserve"> null</w:t>
      </w:r>
      <w:r w:rsidRPr="007D004A">
        <w:t>。如果有一个生命周期感知型组件与</w:t>
      </w:r>
      <w:r w:rsidRPr="007D004A">
        <w:t xml:space="preserve">Activity </w:t>
      </w:r>
      <w:r w:rsidRPr="007D004A">
        <w:t>生命周期相关联，该组件将收到</w:t>
      </w:r>
      <w:r w:rsidRPr="007D004A">
        <w:t> </w:t>
      </w:r>
      <w:r w:rsidRPr="00EE3F69">
        <w:t>ON_CREATE</w:t>
      </w:r>
      <w:r w:rsidRPr="007D004A">
        <w:t> </w:t>
      </w:r>
      <w:r w:rsidRPr="007D004A">
        <w:t>事件。系统将调用带有</w:t>
      </w:r>
      <w:r w:rsidRPr="007D004A">
        <w:t xml:space="preserve"> @OnLifecycleEvent </w:t>
      </w:r>
      <w:r w:rsidRPr="007D004A">
        <w:t>注释的方法，以使生命周期感知型组件可以执行已创建状态所需的任何设置代码。</w:t>
      </w:r>
      <w:r w:rsidRPr="00747183">
        <w:t>onCreate()</w:t>
      </w:r>
      <w:r w:rsidRPr="007D004A">
        <w:t> </w:t>
      </w:r>
      <w:r w:rsidRPr="007D004A">
        <w:t>方法的以下示例显示执行</w:t>
      </w:r>
      <w:r w:rsidR="00DA76EC">
        <w:t>活动</w:t>
      </w:r>
      <w:r w:rsidRPr="007D004A">
        <w:t>某些基本设置的一些代码，例如声明界面（在</w:t>
      </w:r>
      <w:r w:rsidRPr="007D004A">
        <w:t xml:space="preserve"> XML </w:t>
      </w:r>
      <w:r w:rsidRPr="007D004A">
        <w:t>布局文件中定义）、定义成员变量，以及配置某些界面。在本示例中，系统通过将文件的资源</w:t>
      </w:r>
      <w:r w:rsidRPr="007D004A">
        <w:t xml:space="preserve"> ID</w:t>
      </w:r>
      <w:r w:rsidR="004A5943">
        <w:rPr>
          <w:rFonts w:hint="eastAsia"/>
        </w:rPr>
        <w:t>（</w:t>
      </w:r>
      <w:r w:rsidRPr="007D004A">
        <w:t>R.layout.main_activity</w:t>
      </w:r>
      <w:r w:rsidR="004A5943">
        <w:rPr>
          <w:rFonts w:hint="eastAsia"/>
        </w:rPr>
        <w:t>）</w:t>
      </w:r>
      <w:r w:rsidRPr="007D004A">
        <w:t>传递给</w:t>
      </w:r>
      <w:r w:rsidRPr="007D004A">
        <w:t> </w:t>
      </w:r>
      <w:r w:rsidRPr="00747183">
        <w:t>setContentView()</w:t>
      </w:r>
      <w:r w:rsidRPr="007D004A">
        <w:t> </w:t>
      </w:r>
      <w:r w:rsidRPr="007D004A">
        <w:t>来指定</w:t>
      </w:r>
      <w:r w:rsidRPr="007D004A">
        <w:t xml:space="preserve"> XML </w:t>
      </w:r>
      <w:r w:rsidRPr="007D004A">
        <w:t>布局文件。</w:t>
      </w:r>
    </w:p>
    <w:p w14:paraId="2B5F113C" w14:textId="77777777" w:rsidR="00277DC6" w:rsidRDefault="00277DC6" w:rsidP="00277DC6">
      <w:pPr>
        <w:pStyle w:val="a6"/>
        <w:ind w:left="240" w:right="720" w:firstLine="180"/>
      </w:pPr>
      <w:r>
        <w:t>TextView textView;</w:t>
      </w:r>
    </w:p>
    <w:p w14:paraId="7924F2F3" w14:textId="77777777" w:rsidR="00277DC6" w:rsidRDefault="00277DC6" w:rsidP="00277DC6">
      <w:pPr>
        <w:pStyle w:val="a6"/>
        <w:ind w:left="240" w:right="720" w:firstLine="180"/>
      </w:pPr>
    </w:p>
    <w:p w14:paraId="19895169" w14:textId="77777777" w:rsidR="00277DC6" w:rsidRDefault="00277DC6" w:rsidP="00277DC6">
      <w:pPr>
        <w:pStyle w:val="a6"/>
        <w:ind w:left="240" w:right="720" w:firstLine="180"/>
      </w:pPr>
      <w:r>
        <w:t>// some transient state for the activity instance</w:t>
      </w:r>
    </w:p>
    <w:p w14:paraId="4404E9CF" w14:textId="77777777" w:rsidR="00277DC6" w:rsidRDefault="00277DC6" w:rsidP="00277DC6">
      <w:pPr>
        <w:pStyle w:val="a6"/>
        <w:ind w:left="240" w:right="720" w:firstLine="180"/>
      </w:pPr>
      <w:r>
        <w:t>String gameState;</w:t>
      </w:r>
    </w:p>
    <w:p w14:paraId="0B8A7AAD" w14:textId="77777777" w:rsidR="00277DC6" w:rsidRDefault="00277DC6" w:rsidP="00277DC6">
      <w:pPr>
        <w:pStyle w:val="a6"/>
        <w:ind w:left="240" w:right="720" w:firstLine="180"/>
      </w:pPr>
    </w:p>
    <w:p w14:paraId="5A90F578" w14:textId="77777777" w:rsidR="00277DC6" w:rsidRDefault="00277DC6" w:rsidP="00277DC6">
      <w:pPr>
        <w:pStyle w:val="a6"/>
        <w:ind w:left="240" w:right="720" w:firstLine="180"/>
      </w:pPr>
      <w:r>
        <w:t>@Override</w:t>
      </w:r>
    </w:p>
    <w:p w14:paraId="0625E665" w14:textId="77777777" w:rsidR="00277DC6" w:rsidRDefault="00277DC6" w:rsidP="00277DC6">
      <w:pPr>
        <w:pStyle w:val="a6"/>
        <w:ind w:left="240" w:right="720" w:firstLine="180"/>
      </w:pPr>
      <w:r>
        <w:t>public void onCreate(Bundle savedInstanceState) {</w:t>
      </w:r>
    </w:p>
    <w:p w14:paraId="77047672" w14:textId="77777777" w:rsidR="00277DC6" w:rsidRDefault="00277DC6" w:rsidP="00277DC6">
      <w:pPr>
        <w:pStyle w:val="a6"/>
        <w:ind w:left="240" w:right="720" w:firstLine="180"/>
      </w:pPr>
      <w:r>
        <w:t xml:space="preserve">    // call the super class onCreate to complete the creation of activity like</w:t>
      </w:r>
    </w:p>
    <w:p w14:paraId="0140F7BE" w14:textId="77777777" w:rsidR="00277DC6" w:rsidRDefault="00277DC6" w:rsidP="00277DC6">
      <w:pPr>
        <w:pStyle w:val="a6"/>
        <w:ind w:left="240" w:right="720" w:firstLine="180"/>
      </w:pPr>
      <w:r>
        <w:t xml:space="preserve">    // the view hierarchy</w:t>
      </w:r>
    </w:p>
    <w:p w14:paraId="346CDF1C" w14:textId="77777777" w:rsidR="00277DC6" w:rsidRDefault="00277DC6" w:rsidP="00277DC6">
      <w:pPr>
        <w:pStyle w:val="a6"/>
        <w:ind w:left="240" w:right="720" w:firstLine="180"/>
      </w:pPr>
      <w:r>
        <w:t xml:space="preserve">    super.onCreate(savedInstanceState);</w:t>
      </w:r>
    </w:p>
    <w:p w14:paraId="4FB7F9A8" w14:textId="77777777" w:rsidR="00277DC6" w:rsidRDefault="00277DC6" w:rsidP="00277DC6">
      <w:pPr>
        <w:pStyle w:val="a6"/>
        <w:ind w:left="240" w:right="720" w:firstLine="180"/>
      </w:pPr>
    </w:p>
    <w:p w14:paraId="5FF1881F" w14:textId="77777777" w:rsidR="00277DC6" w:rsidRDefault="00277DC6" w:rsidP="00277DC6">
      <w:pPr>
        <w:pStyle w:val="a6"/>
        <w:ind w:left="240" w:right="720" w:firstLine="180"/>
      </w:pPr>
      <w:r>
        <w:t xml:space="preserve">    // recovering the instance state</w:t>
      </w:r>
    </w:p>
    <w:p w14:paraId="4FFFE693" w14:textId="77777777" w:rsidR="00277DC6" w:rsidRDefault="00277DC6" w:rsidP="00277DC6">
      <w:pPr>
        <w:pStyle w:val="a6"/>
        <w:ind w:left="240" w:right="720" w:firstLine="180"/>
      </w:pPr>
      <w:r>
        <w:lastRenderedPageBreak/>
        <w:t xml:space="preserve">    if (savedInstanceState != null) {</w:t>
      </w:r>
    </w:p>
    <w:p w14:paraId="273D8306" w14:textId="77777777" w:rsidR="00277DC6" w:rsidRDefault="00277DC6" w:rsidP="00277DC6">
      <w:pPr>
        <w:pStyle w:val="a6"/>
        <w:ind w:left="240" w:right="720" w:firstLine="180"/>
      </w:pPr>
      <w:r>
        <w:t xml:space="preserve">        gameState = savedInstanceState.getString(GAME_STATE_KEY);</w:t>
      </w:r>
    </w:p>
    <w:p w14:paraId="7DD84D0D" w14:textId="77777777" w:rsidR="00277DC6" w:rsidRDefault="00277DC6" w:rsidP="00277DC6">
      <w:pPr>
        <w:pStyle w:val="a6"/>
        <w:ind w:left="240" w:right="720" w:firstLine="180"/>
      </w:pPr>
      <w:r>
        <w:t xml:space="preserve">    }</w:t>
      </w:r>
    </w:p>
    <w:p w14:paraId="6E10DDB0" w14:textId="77777777" w:rsidR="00277DC6" w:rsidRDefault="00277DC6" w:rsidP="00277DC6">
      <w:pPr>
        <w:pStyle w:val="a6"/>
        <w:ind w:left="240" w:right="720" w:firstLine="180"/>
      </w:pPr>
    </w:p>
    <w:p w14:paraId="18158D6B" w14:textId="77777777" w:rsidR="00277DC6" w:rsidRDefault="00277DC6" w:rsidP="00277DC6">
      <w:pPr>
        <w:pStyle w:val="a6"/>
        <w:ind w:left="240" w:right="720" w:firstLine="180"/>
      </w:pPr>
      <w:r>
        <w:t xml:space="preserve">    // set the user interface layout for this activity</w:t>
      </w:r>
    </w:p>
    <w:p w14:paraId="0DDF0BAE" w14:textId="77777777" w:rsidR="00277DC6" w:rsidRDefault="00277DC6" w:rsidP="00277DC6">
      <w:pPr>
        <w:pStyle w:val="a6"/>
        <w:ind w:left="240" w:right="720" w:firstLine="180"/>
      </w:pPr>
      <w:r>
        <w:t xml:space="preserve">    // the layout file is defined in the project res/layout/main_activity.xml file</w:t>
      </w:r>
    </w:p>
    <w:p w14:paraId="40CFC277" w14:textId="77777777" w:rsidR="00277DC6" w:rsidRDefault="00277DC6" w:rsidP="00277DC6">
      <w:pPr>
        <w:pStyle w:val="a6"/>
        <w:ind w:left="240" w:right="720" w:firstLine="180"/>
      </w:pPr>
      <w:r>
        <w:t xml:space="preserve">    setContentView(R.layout.main_activity);</w:t>
      </w:r>
    </w:p>
    <w:p w14:paraId="7D64282B" w14:textId="77777777" w:rsidR="00277DC6" w:rsidRDefault="00277DC6" w:rsidP="00277DC6">
      <w:pPr>
        <w:pStyle w:val="a6"/>
        <w:ind w:left="240" w:right="720" w:firstLine="180"/>
      </w:pPr>
    </w:p>
    <w:p w14:paraId="0665EAC4" w14:textId="77777777" w:rsidR="00277DC6" w:rsidRDefault="00277DC6" w:rsidP="00277DC6">
      <w:pPr>
        <w:pStyle w:val="a6"/>
        <w:ind w:left="240" w:right="720" w:firstLine="180"/>
      </w:pPr>
      <w:r>
        <w:t xml:space="preserve">    // initialize member TextView so we can manipulate it later</w:t>
      </w:r>
    </w:p>
    <w:p w14:paraId="0EEC1F79" w14:textId="77777777" w:rsidR="00277DC6" w:rsidRDefault="00277DC6" w:rsidP="00277DC6">
      <w:pPr>
        <w:pStyle w:val="a6"/>
        <w:ind w:left="240" w:right="720" w:firstLine="180"/>
      </w:pPr>
      <w:r>
        <w:t xml:space="preserve">    textView = (TextView) findViewById(R.id.text_view);</w:t>
      </w:r>
    </w:p>
    <w:p w14:paraId="13801643" w14:textId="77777777" w:rsidR="00277DC6" w:rsidRDefault="00277DC6" w:rsidP="00277DC6">
      <w:pPr>
        <w:pStyle w:val="a6"/>
        <w:ind w:left="240" w:right="720" w:firstLine="180"/>
      </w:pPr>
      <w:r>
        <w:t>}</w:t>
      </w:r>
    </w:p>
    <w:p w14:paraId="33E2CFBF" w14:textId="77777777" w:rsidR="00277DC6" w:rsidRDefault="00277DC6" w:rsidP="00277DC6">
      <w:pPr>
        <w:pStyle w:val="a6"/>
        <w:ind w:left="240" w:right="720" w:firstLine="180"/>
      </w:pPr>
    </w:p>
    <w:p w14:paraId="1F48B033" w14:textId="77777777" w:rsidR="00277DC6" w:rsidRDefault="00277DC6" w:rsidP="00277DC6">
      <w:pPr>
        <w:pStyle w:val="a6"/>
        <w:ind w:left="240" w:right="720" w:firstLine="180"/>
      </w:pPr>
      <w:r>
        <w:t>// This callback is called only when there is a saved instance that is previously saved by using</w:t>
      </w:r>
    </w:p>
    <w:p w14:paraId="429C57E3" w14:textId="77777777" w:rsidR="00277DC6" w:rsidRDefault="00277DC6" w:rsidP="00277DC6">
      <w:pPr>
        <w:pStyle w:val="a6"/>
        <w:ind w:left="240" w:right="720" w:firstLine="180"/>
      </w:pPr>
      <w:r>
        <w:t>// onSaveInstanceState(). We restore some state in onCreate(), while we can optionally restore</w:t>
      </w:r>
    </w:p>
    <w:p w14:paraId="02E4849F" w14:textId="77777777" w:rsidR="00277DC6" w:rsidRDefault="00277DC6" w:rsidP="00277DC6">
      <w:pPr>
        <w:pStyle w:val="a6"/>
        <w:ind w:left="240" w:right="720" w:firstLine="180"/>
      </w:pPr>
      <w:r>
        <w:t>// other state here, possibly usable after onStart() has completed.</w:t>
      </w:r>
    </w:p>
    <w:p w14:paraId="13C0837C" w14:textId="77777777" w:rsidR="00277DC6" w:rsidRDefault="00277DC6" w:rsidP="00277DC6">
      <w:pPr>
        <w:pStyle w:val="a6"/>
        <w:ind w:left="240" w:right="720" w:firstLine="180"/>
      </w:pPr>
      <w:r>
        <w:t>// The savedInstanceState Bundle is same as the one used in onCreate().</w:t>
      </w:r>
    </w:p>
    <w:p w14:paraId="5B80D69B" w14:textId="77777777" w:rsidR="00277DC6" w:rsidRDefault="00277DC6" w:rsidP="00277DC6">
      <w:pPr>
        <w:pStyle w:val="a6"/>
        <w:ind w:left="240" w:right="720" w:firstLine="180"/>
      </w:pPr>
      <w:r>
        <w:t>@Override</w:t>
      </w:r>
    </w:p>
    <w:p w14:paraId="78B5EFBE" w14:textId="77777777" w:rsidR="00277DC6" w:rsidRDefault="00277DC6" w:rsidP="00277DC6">
      <w:pPr>
        <w:pStyle w:val="a6"/>
        <w:ind w:left="240" w:right="720" w:firstLine="180"/>
      </w:pPr>
      <w:r>
        <w:t>public void onRestoreInstanceState(Bundle savedInstanceState) {</w:t>
      </w:r>
    </w:p>
    <w:p w14:paraId="76BB3A64" w14:textId="77777777" w:rsidR="00277DC6" w:rsidRDefault="00277DC6" w:rsidP="00277DC6">
      <w:pPr>
        <w:pStyle w:val="a6"/>
        <w:ind w:left="240" w:right="720" w:firstLine="180"/>
      </w:pPr>
      <w:r>
        <w:t xml:space="preserve">    textView.setText(savedInstanceState.getString(TEXT_VIEW_KEY));</w:t>
      </w:r>
    </w:p>
    <w:p w14:paraId="07BBFD9A" w14:textId="77777777" w:rsidR="00277DC6" w:rsidRDefault="00277DC6" w:rsidP="00277DC6">
      <w:pPr>
        <w:pStyle w:val="a6"/>
        <w:ind w:left="240" w:right="720" w:firstLine="180"/>
      </w:pPr>
      <w:r>
        <w:t>}</w:t>
      </w:r>
    </w:p>
    <w:p w14:paraId="51FCA661" w14:textId="77777777" w:rsidR="00277DC6" w:rsidRDefault="00277DC6" w:rsidP="00277DC6">
      <w:pPr>
        <w:pStyle w:val="a6"/>
        <w:ind w:left="240" w:right="720" w:firstLine="180"/>
      </w:pPr>
    </w:p>
    <w:p w14:paraId="6487C23C" w14:textId="77777777" w:rsidR="00277DC6" w:rsidRDefault="00277DC6" w:rsidP="00277DC6">
      <w:pPr>
        <w:pStyle w:val="a6"/>
        <w:ind w:left="240" w:right="720" w:firstLine="180"/>
      </w:pPr>
      <w:r>
        <w:t>// invoked when the activity may be temporarily destroyed, save the instance state here</w:t>
      </w:r>
    </w:p>
    <w:p w14:paraId="47336052" w14:textId="77777777" w:rsidR="00277DC6" w:rsidRDefault="00277DC6" w:rsidP="00277DC6">
      <w:pPr>
        <w:pStyle w:val="a6"/>
        <w:ind w:left="240" w:right="720" w:firstLine="180"/>
      </w:pPr>
      <w:r>
        <w:t>@Override</w:t>
      </w:r>
    </w:p>
    <w:p w14:paraId="1903128B" w14:textId="77777777" w:rsidR="00277DC6" w:rsidRDefault="00277DC6" w:rsidP="00277DC6">
      <w:pPr>
        <w:pStyle w:val="a6"/>
        <w:ind w:left="240" w:right="720" w:firstLine="180"/>
      </w:pPr>
      <w:r>
        <w:t>public void onSaveInstanceState(Bundle outState) {</w:t>
      </w:r>
    </w:p>
    <w:p w14:paraId="25EB0F6D" w14:textId="77777777" w:rsidR="00277DC6" w:rsidRDefault="00277DC6" w:rsidP="00277DC6">
      <w:pPr>
        <w:pStyle w:val="a6"/>
        <w:ind w:left="240" w:right="720" w:firstLine="180"/>
      </w:pPr>
      <w:r>
        <w:t xml:space="preserve">    outState.putString(GAME_STATE_KEY, gameState);</w:t>
      </w:r>
    </w:p>
    <w:p w14:paraId="45BB9387" w14:textId="77777777" w:rsidR="00277DC6" w:rsidRDefault="00277DC6" w:rsidP="00277DC6">
      <w:pPr>
        <w:pStyle w:val="a6"/>
        <w:ind w:left="240" w:right="720" w:firstLine="180"/>
      </w:pPr>
      <w:r>
        <w:t xml:space="preserve">    outState.putString(TEXT_VIEW_KEY, textView.getText());</w:t>
      </w:r>
    </w:p>
    <w:p w14:paraId="48176E18" w14:textId="77777777" w:rsidR="00277DC6" w:rsidRDefault="00277DC6" w:rsidP="00277DC6">
      <w:pPr>
        <w:pStyle w:val="a6"/>
        <w:ind w:left="240" w:right="720" w:firstLine="180"/>
      </w:pPr>
    </w:p>
    <w:p w14:paraId="45E77692" w14:textId="77777777" w:rsidR="00277DC6" w:rsidRDefault="00277DC6" w:rsidP="00277DC6">
      <w:pPr>
        <w:pStyle w:val="a6"/>
        <w:ind w:left="240" w:right="720" w:firstLine="180"/>
      </w:pPr>
      <w:r>
        <w:t xml:space="preserve">    // call superclass to save any view hierarchy</w:t>
      </w:r>
    </w:p>
    <w:p w14:paraId="5BBC8F70" w14:textId="77777777" w:rsidR="00277DC6" w:rsidRDefault="00277DC6" w:rsidP="00277DC6">
      <w:pPr>
        <w:pStyle w:val="a6"/>
        <w:ind w:left="240" w:right="720" w:firstLine="180"/>
      </w:pPr>
      <w:r>
        <w:t xml:space="preserve">    super.onSaveInstanceState(outState);</w:t>
      </w:r>
    </w:p>
    <w:p w14:paraId="662F8685" w14:textId="77777777" w:rsidR="00277DC6" w:rsidRDefault="00277DC6" w:rsidP="00277DC6">
      <w:pPr>
        <w:pStyle w:val="a6"/>
        <w:ind w:left="240" w:right="720" w:firstLine="180"/>
      </w:pPr>
      <w:r>
        <w:t>}</w:t>
      </w:r>
    </w:p>
    <w:p w14:paraId="098FB271" w14:textId="49A6DA97" w:rsidR="00A14726" w:rsidRDefault="00A14726" w:rsidP="00F0556A">
      <w:pPr>
        <w:pStyle w:val="a9"/>
      </w:pPr>
      <w:r>
        <w:rPr>
          <w:rFonts w:hint="eastAsia"/>
        </w:rPr>
        <w:lastRenderedPageBreak/>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11</w:t>
      </w:r>
      <w:r w:rsidR="0090755C">
        <w:fldChar w:fldCharType="end"/>
      </w:r>
    </w:p>
    <w:p w14:paraId="153CE293" w14:textId="28A38704" w:rsidR="007D004A" w:rsidRPr="007D004A" w:rsidRDefault="007D004A" w:rsidP="007D004A">
      <w:r w:rsidRPr="007D004A">
        <w:t>除了定义</w:t>
      </w:r>
      <w:r w:rsidRPr="007D004A">
        <w:t xml:space="preserve"> XML </w:t>
      </w:r>
      <w:r w:rsidRPr="007D004A">
        <w:t>文件，然后将其传递给</w:t>
      </w:r>
      <w:r w:rsidRPr="007D004A">
        <w:t> </w:t>
      </w:r>
      <w:r w:rsidRPr="001C2CA3">
        <w:t>setContentView()</w:t>
      </w:r>
      <w:r w:rsidRPr="007D004A">
        <w:t>，还可以在</w:t>
      </w:r>
      <w:r w:rsidR="00DA76EC">
        <w:t>活动</w:t>
      </w:r>
      <w:r w:rsidRPr="007D004A">
        <w:t>代码中新建</w:t>
      </w:r>
      <w:r w:rsidRPr="007D004A">
        <w:t> </w:t>
      </w:r>
      <w:r w:rsidRPr="001C2CA3">
        <w:t>View</w:t>
      </w:r>
      <w:r w:rsidRPr="007D004A">
        <w:t> </w:t>
      </w:r>
      <w:r w:rsidRPr="007D004A">
        <w:t>对象，并将新建的</w:t>
      </w:r>
      <w:r w:rsidRPr="007D004A">
        <w:t> </w:t>
      </w:r>
      <w:r w:rsidRPr="001C2CA3">
        <w:t>View</w:t>
      </w:r>
      <w:r w:rsidRPr="007D004A">
        <w:t> </w:t>
      </w:r>
      <w:r w:rsidRPr="007D004A">
        <w:t>插入到</w:t>
      </w:r>
      <w:r w:rsidRPr="007D004A">
        <w:t> </w:t>
      </w:r>
      <w:r w:rsidRPr="001C2CA3">
        <w:t>ViewGroup</w:t>
      </w:r>
      <w:r w:rsidRPr="007D004A">
        <w:t> </w:t>
      </w:r>
      <w:r w:rsidRPr="007D004A">
        <w:t>中，以构建视图层次结构。然后，将根</w:t>
      </w:r>
      <w:r w:rsidRPr="007D004A">
        <w:t> </w:t>
      </w:r>
      <w:r w:rsidRPr="001C2CA3">
        <w:t>ViewGroup</w:t>
      </w:r>
      <w:r w:rsidRPr="007D004A">
        <w:t> </w:t>
      </w:r>
      <w:r w:rsidRPr="007D004A">
        <w:t>传递给</w:t>
      </w:r>
      <w:r w:rsidRPr="007D004A">
        <w:t> </w:t>
      </w:r>
      <w:r w:rsidRPr="001C2CA3">
        <w:t>setContentView()</w:t>
      </w:r>
      <w:r w:rsidRPr="007D004A">
        <w:t> </w:t>
      </w:r>
      <w:r w:rsidRPr="007D004A">
        <w:t>以使用该布局。</w:t>
      </w:r>
      <w:r w:rsidR="00DA76EC">
        <w:t>活动</w:t>
      </w:r>
      <w:r w:rsidRPr="007D004A">
        <w:t>并</w:t>
      </w:r>
      <w:r w:rsidR="00AB0F98">
        <w:rPr>
          <w:rFonts w:hint="eastAsia"/>
        </w:rPr>
        <w:t>不会</w:t>
      </w:r>
      <w:r w:rsidR="004963D8">
        <w:rPr>
          <w:rFonts w:hint="eastAsia"/>
        </w:rPr>
        <w:t>一直</w:t>
      </w:r>
      <w:r w:rsidRPr="007D004A">
        <w:t>处于</w:t>
      </w:r>
      <w:r w:rsidR="004963D8">
        <w:rPr>
          <w:rFonts w:hint="eastAsia"/>
        </w:rPr>
        <w:t>“</w:t>
      </w:r>
      <w:r w:rsidR="004963D8">
        <w:t>已创建</w:t>
      </w:r>
      <w:r w:rsidR="004963D8">
        <w:rPr>
          <w:rFonts w:hint="eastAsia"/>
        </w:rPr>
        <w:t>”</w:t>
      </w:r>
      <w:r w:rsidRPr="007D004A">
        <w:t>状态。</w:t>
      </w:r>
      <w:r w:rsidRPr="00FF6BE7">
        <w:t>onCreate()</w:t>
      </w:r>
      <w:r w:rsidRPr="007D004A">
        <w:t> </w:t>
      </w:r>
      <w:r w:rsidRPr="007D004A">
        <w:t>方法完成执行后，</w:t>
      </w:r>
      <w:r w:rsidR="00DA76EC">
        <w:t>活动</w:t>
      </w:r>
      <w:r w:rsidRPr="007D004A">
        <w:t>进入</w:t>
      </w:r>
      <w:r w:rsidR="00262FD8">
        <w:rPr>
          <w:rFonts w:hint="eastAsia"/>
        </w:rPr>
        <w:t>“</w:t>
      </w:r>
      <w:r w:rsidRPr="007D004A">
        <w:t>已开始</w:t>
      </w:r>
      <w:r w:rsidR="00262FD8">
        <w:rPr>
          <w:rFonts w:hint="eastAsia"/>
        </w:rPr>
        <w:t>”</w:t>
      </w:r>
      <w:r w:rsidRPr="007D004A">
        <w:t>状态，系统会相继调用</w:t>
      </w:r>
      <w:r w:rsidRPr="007D004A">
        <w:t> </w:t>
      </w:r>
      <w:r w:rsidRPr="00FF6BE7">
        <w:t>onStart()</w:t>
      </w:r>
      <w:r w:rsidRPr="007D004A">
        <w:t> </w:t>
      </w:r>
      <w:r w:rsidRPr="007D004A">
        <w:t>和</w:t>
      </w:r>
      <w:r w:rsidRPr="007D004A">
        <w:t> </w:t>
      </w:r>
      <w:r w:rsidRPr="00FF6BE7">
        <w:t>onResume()</w:t>
      </w:r>
      <w:r w:rsidRPr="007D004A">
        <w:t> </w:t>
      </w:r>
      <w:r w:rsidRPr="007D004A">
        <w:t>方法。下一部分将介绍</w:t>
      </w:r>
      <w:r w:rsidRPr="007D004A">
        <w:t> </w:t>
      </w:r>
      <w:r w:rsidRPr="00FF6BE7">
        <w:t>onStart()</w:t>
      </w:r>
      <w:r w:rsidRPr="007D004A">
        <w:t> </w:t>
      </w:r>
      <w:r w:rsidRPr="007D004A">
        <w:t>回调。</w:t>
      </w:r>
    </w:p>
    <w:p w14:paraId="5BCCEF67" w14:textId="77777777" w:rsidR="007D004A" w:rsidRPr="007D004A" w:rsidRDefault="007D004A" w:rsidP="001733A6">
      <w:pPr>
        <w:pStyle w:val="a0"/>
      </w:pPr>
      <w:r w:rsidRPr="007D004A">
        <w:t>onStart()</w:t>
      </w:r>
    </w:p>
    <w:p w14:paraId="387713C6" w14:textId="476DD3D4" w:rsidR="007D004A" w:rsidRPr="007D004A" w:rsidRDefault="007D004A" w:rsidP="007D004A">
      <w:r w:rsidRPr="007D004A">
        <w:t>当</w:t>
      </w:r>
      <w:r w:rsidR="00DA76EC">
        <w:t>活动</w:t>
      </w:r>
      <w:r w:rsidRPr="007D004A">
        <w:t>进入</w:t>
      </w:r>
      <w:r w:rsidR="00ED1A2D">
        <w:rPr>
          <w:rFonts w:hint="eastAsia"/>
        </w:rPr>
        <w:t>“</w:t>
      </w:r>
      <w:r w:rsidRPr="007D004A">
        <w:t>已开始</w:t>
      </w:r>
      <w:r w:rsidR="00ED1A2D">
        <w:rPr>
          <w:rFonts w:hint="eastAsia"/>
        </w:rPr>
        <w:t>”</w:t>
      </w:r>
      <w:r w:rsidRPr="007D004A">
        <w:t>状态时，系统会调用此回调。</w:t>
      </w:r>
      <w:r w:rsidRPr="00AC4852">
        <w:t>onStart()</w:t>
      </w:r>
      <w:r w:rsidRPr="007D004A">
        <w:t> </w:t>
      </w:r>
      <w:r w:rsidRPr="007D004A">
        <w:t>调用使</w:t>
      </w:r>
      <w:r w:rsidR="00DA76EC">
        <w:t>活动</w:t>
      </w:r>
      <w:r w:rsidRPr="007D004A">
        <w:t>对用户可见，因为应用会为</w:t>
      </w:r>
      <w:r w:rsidR="00DA76EC">
        <w:t>活动</w:t>
      </w:r>
      <w:r w:rsidRPr="007D004A">
        <w:t>进入前台并支持互动做准备</w:t>
      </w:r>
      <w:r w:rsidR="008110A1">
        <w:rPr>
          <w:rFonts w:hint="eastAsia"/>
        </w:rPr>
        <w:t>，</w:t>
      </w:r>
      <w:r w:rsidRPr="007D004A">
        <w:t>例如应用通过此方法来初始化维护界面的代码。当</w:t>
      </w:r>
      <w:r w:rsidR="00DA76EC">
        <w:t>活动</w:t>
      </w:r>
      <w:r w:rsidRPr="007D004A">
        <w:t>进入已开始状态时，与</w:t>
      </w:r>
      <w:r w:rsidR="00DA76EC">
        <w:t>活动</w:t>
      </w:r>
      <w:r w:rsidRPr="007D004A">
        <w:t>生命周期相关联的所有生命周期感知型组件都将收到</w:t>
      </w:r>
      <w:r w:rsidRPr="007D004A">
        <w:t> </w:t>
      </w:r>
      <w:r w:rsidRPr="00BC7884">
        <w:t>ON_START</w:t>
      </w:r>
      <w:r w:rsidRPr="007D004A">
        <w:t> </w:t>
      </w:r>
      <w:r w:rsidRPr="007D004A">
        <w:t>事件。</w:t>
      </w:r>
      <w:r w:rsidRPr="00BC7884">
        <w:t>onStart()</w:t>
      </w:r>
      <w:r w:rsidRPr="007D004A">
        <w:t> </w:t>
      </w:r>
      <w:r w:rsidRPr="007D004A">
        <w:t>方法会非常快速地完成，并且与</w:t>
      </w:r>
      <w:r w:rsidR="00E43D3C">
        <w:rPr>
          <w:rFonts w:hint="eastAsia"/>
        </w:rPr>
        <w:t>“</w:t>
      </w:r>
      <w:r w:rsidR="004963D8">
        <w:t>已创建</w:t>
      </w:r>
      <w:r w:rsidR="00E43D3C">
        <w:rPr>
          <w:rFonts w:hint="eastAsia"/>
        </w:rPr>
        <w:t>”</w:t>
      </w:r>
      <w:r w:rsidRPr="007D004A">
        <w:t>状态一样，</w:t>
      </w:r>
      <w:r w:rsidR="00DA76EC">
        <w:t>活动</w:t>
      </w:r>
      <w:r w:rsidRPr="007D004A">
        <w:t>不会一直处于</w:t>
      </w:r>
      <w:r w:rsidR="00E43D3C">
        <w:rPr>
          <w:rFonts w:hint="eastAsia"/>
        </w:rPr>
        <w:t>“</w:t>
      </w:r>
      <w:r w:rsidRPr="007D004A">
        <w:t>已开始</w:t>
      </w:r>
      <w:r w:rsidR="00E43D3C">
        <w:rPr>
          <w:rFonts w:hint="eastAsia"/>
        </w:rPr>
        <w:t>”</w:t>
      </w:r>
      <w:r w:rsidRPr="007D004A">
        <w:t>状态。一旦此回调结束，</w:t>
      </w:r>
      <w:r w:rsidR="00DA76EC">
        <w:t>活动</w:t>
      </w:r>
      <w:r w:rsidRPr="007D004A">
        <w:t>便会进入</w:t>
      </w:r>
      <w:r w:rsidR="00E43D3C">
        <w:rPr>
          <w:rFonts w:hint="eastAsia"/>
        </w:rPr>
        <w:t>“</w:t>
      </w:r>
      <w:r w:rsidRPr="007D004A">
        <w:t>已恢复</w:t>
      </w:r>
      <w:r w:rsidR="00E43D3C">
        <w:rPr>
          <w:rFonts w:hint="eastAsia"/>
        </w:rPr>
        <w:t>”</w:t>
      </w:r>
      <w:r w:rsidRPr="007D004A">
        <w:t>状态，系统将调用</w:t>
      </w:r>
      <w:r w:rsidRPr="007D004A">
        <w:t> </w:t>
      </w:r>
      <w:r w:rsidRPr="00BC7884">
        <w:t>onResume()</w:t>
      </w:r>
      <w:r w:rsidRPr="007D004A">
        <w:t> </w:t>
      </w:r>
      <w:r w:rsidRPr="007D004A">
        <w:t>方法。</w:t>
      </w:r>
    </w:p>
    <w:p w14:paraId="4B3E7203" w14:textId="77777777" w:rsidR="007D004A" w:rsidRPr="007D004A" w:rsidRDefault="007D004A" w:rsidP="001733A6">
      <w:pPr>
        <w:pStyle w:val="a0"/>
      </w:pPr>
      <w:r w:rsidRPr="007D004A">
        <w:t>onResume()</w:t>
      </w:r>
    </w:p>
    <w:p w14:paraId="1CE39ED6" w14:textId="0BA265C6" w:rsidR="007D004A" w:rsidRPr="007D004A" w:rsidRDefault="00DA76EC" w:rsidP="007D004A">
      <w:r>
        <w:t>活动</w:t>
      </w:r>
      <w:r w:rsidR="007D004A" w:rsidRPr="007D004A">
        <w:t>会在进入</w:t>
      </w:r>
      <w:r w:rsidR="004C4565">
        <w:rPr>
          <w:rFonts w:hint="eastAsia"/>
        </w:rPr>
        <w:t>“</w:t>
      </w:r>
      <w:r w:rsidR="007D004A" w:rsidRPr="007D004A">
        <w:t>已恢复</w:t>
      </w:r>
      <w:r w:rsidR="004C4565">
        <w:rPr>
          <w:rFonts w:hint="eastAsia"/>
        </w:rPr>
        <w:t>”</w:t>
      </w:r>
      <w:r w:rsidR="007D004A" w:rsidRPr="007D004A">
        <w:t>状态时来到前台，然后系统调用</w:t>
      </w:r>
      <w:r w:rsidR="007D004A" w:rsidRPr="007D004A">
        <w:t> </w:t>
      </w:r>
      <w:r w:rsidR="007D004A" w:rsidRPr="00E7060E">
        <w:t>onResume()</w:t>
      </w:r>
      <w:r w:rsidR="007D004A" w:rsidRPr="007D004A">
        <w:t> </w:t>
      </w:r>
      <w:r w:rsidR="007D004A" w:rsidRPr="007D004A">
        <w:t>回调。这是应用与用户互动的状态。应用会一直保持这种状态，直到某些事件发生，让焦点远离应用。此类事件包括接到来电、用户导航到另一个</w:t>
      </w:r>
      <w:r>
        <w:t>活动</w:t>
      </w:r>
      <w:r w:rsidR="007D004A" w:rsidRPr="007D004A">
        <w:t>，或设备屏幕关闭。当</w:t>
      </w:r>
      <w:r>
        <w:t>活动</w:t>
      </w:r>
      <w:r w:rsidR="007D004A" w:rsidRPr="007D004A">
        <w:t>进入已恢复状态时，与</w:t>
      </w:r>
      <w:r>
        <w:t>活动</w:t>
      </w:r>
      <w:r w:rsidR="007D004A" w:rsidRPr="007D004A">
        <w:t>生命周期相关联的所有生命周期感知型组件都将收到</w:t>
      </w:r>
      <w:r w:rsidR="007D004A" w:rsidRPr="007D004A">
        <w:t> </w:t>
      </w:r>
      <w:r w:rsidR="007D004A" w:rsidRPr="00E7060E">
        <w:t>ON_RESUME</w:t>
      </w:r>
      <w:r w:rsidR="007D004A" w:rsidRPr="007D004A">
        <w:t> </w:t>
      </w:r>
      <w:r w:rsidR="007D004A" w:rsidRPr="007D004A">
        <w:t>事件。这时生命周期组件可以启用在组件可见且位于前台时需要运行的任何功能，例如启动相机预览。当发生中断事件时，</w:t>
      </w:r>
      <w:r>
        <w:t>活动</w:t>
      </w:r>
      <w:r w:rsidR="007D004A" w:rsidRPr="007D004A">
        <w:t>进入</w:t>
      </w:r>
      <w:r w:rsidR="00E7060E">
        <w:rPr>
          <w:rFonts w:hint="eastAsia"/>
        </w:rPr>
        <w:t>“</w:t>
      </w:r>
      <w:r w:rsidR="007D004A" w:rsidRPr="007D004A">
        <w:t>已暂停</w:t>
      </w:r>
      <w:r w:rsidR="00E7060E">
        <w:rPr>
          <w:rFonts w:hint="eastAsia"/>
        </w:rPr>
        <w:t>”</w:t>
      </w:r>
      <w:r w:rsidR="007D004A" w:rsidRPr="007D004A">
        <w:t>状态，系统调用</w:t>
      </w:r>
      <w:r w:rsidR="007D004A" w:rsidRPr="007D004A">
        <w:t> </w:t>
      </w:r>
      <w:r w:rsidR="007D004A" w:rsidRPr="00E7060E">
        <w:t>onPause()</w:t>
      </w:r>
      <w:r w:rsidR="007D004A" w:rsidRPr="007D004A">
        <w:t> </w:t>
      </w:r>
      <w:r w:rsidR="007D004A" w:rsidRPr="007D004A">
        <w:t>回调。如果</w:t>
      </w:r>
      <w:r>
        <w:t>活动</w:t>
      </w:r>
      <w:r w:rsidR="007D004A" w:rsidRPr="007D004A">
        <w:t>从</w:t>
      </w:r>
      <w:r w:rsidR="00E7060E">
        <w:rPr>
          <w:rFonts w:hint="eastAsia"/>
        </w:rPr>
        <w:t>“</w:t>
      </w:r>
      <w:r w:rsidR="007D004A" w:rsidRPr="007D004A">
        <w:t>已暂停</w:t>
      </w:r>
      <w:r w:rsidR="00E7060E">
        <w:rPr>
          <w:rFonts w:hint="eastAsia"/>
        </w:rPr>
        <w:t>”</w:t>
      </w:r>
      <w:r w:rsidR="007D004A" w:rsidRPr="007D004A">
        <w:t>状态返回</w:t>
      </w:r>
      <w:r w:rsidR="00E237ED">
        <w:rPr>
          <w:rFonts w:hint="eastAsia"/>
        </w:rPr>
        <w:t>“</w:t>
      </w:r>
      <w:r w:rsidR="007D004A" w:rsidRPr="007D004A">
        <w:t>已恢复</w:t>
      </w:r>
      <w:r w:rsidR="00E237ED">
        <w:rPr>
          <w:rFonts w:hint="eastAsia"/>
        </w:rPr>
        <w:t>”</w:t>
      </w:r>
      <w:r w:rsidR="007D004A" w:rsidRPr="007D004A">
        <w:t>状态，系统将再次调用</w:t>
      </w:r>
      <w:r w:rsidR="007D004A" w:rsidRPr="007D004A">
        <w:t> </w:t>
      </w:r>
      <w:r w:rsidR="007D004A" w:rsidRPr="00E7060E">
        <w:t>onResume()</w:t>
      </w:r>
      <w:r w:rsidR="007D004A" w:rsidRPr="007D004A">
        <w:t> </w:t>
      </w:r>
      <w:r w:rsidR="007D004A" w:rsidRPr="007D004A">
        <w:t>方法。因此，应实现</w:t>
      </w:r>
      <w:r w:rsidR="007D004A" w:rsidRPr="007D004A">
        <w:t> </w:t>
      </w:r>
      <w:r w:rsidR="007D004A" w:rsidRPr="00802AF7">
        <w:t>onResume()</w:t>
      </w:r>
      <w:r w:rsidR="007D004A" w:rsidRPr="007D004A">
        <w:t>，以初始化在</w:t>
      </w:r>
      <w:r w:rsidR="007D004A" w:rsidRPr="007D004A">
        <w:t> </w:t>
      </w:r>
      <w:r w:rsidR="007D004A" w:rsidRPr="00802AF7">
        <w:t>onPause()</w:t>
      </w:r>
      <w:r w:rsidR="007D004A" w:rsidRPr="007D004A">
        <w:t> </w:t>
      </w:r>
      <w:r w:rsidR="007D004A" w:rsidRPr="007D004A">
        <w:t>期间释放的组件，并执行每次</w:t>
      </w:r>
      <w:r>
        <w:t>活动</w:t>
      </w:r>
      <w:r w:rsidR="007D004A" w:rsidRPr="007D004A">
        <w:t>进入</w:t>
      </w:r>
      <w:r w:rsidR="00DD6D60">
        <w:rPr>
          <w:rFonts w:hint="eastAsia"/>
        </w:rPr>
        <w:t>“</w:t>
      </w:r>
      <w:r w:rsidR="007D004A" w:rsidRPr="007D004A">
        <w:t>已恢复</w:t>
      </w:r>
      <w:r w:rsidR="00DD6D60">
        <w:rPr>
          <w:rFonts w:hint="eastAsia"/>
        </w:rPr>
        <w:t>”</w:t>
      </w:r>
      <w:r w:rsidR="007D004A" w:rsidRPr="007D004A">
        <w:t>状态时必须完成的任何其他初始化操作。以下是生命周期感知型组件的示例，该组件在收到</w:t>
      </w:r>
      <w:r w:rsidR="007D004A" w:rsidRPr="007D004A">
        <w:t> </w:t>
      </w:r>
      <w:r w:rsidR="007D004A" w:rsidRPr="00802AF7">
        <w:t>ON_RESUME</w:t>
      </w:r>
      <w:r w:rsidR="007D004A" w:rsidRPr="007D004A">
        <w:t> </w:t>
      </w:r>
      <w:r w:rsidR="007D004A" w:rsidRPr="007D004A">
        <w:t>事件时访问相机：</w:t>
      </w:r>
    </w:p>
    <w:p w14:paraId="0D443E72" w14:textId="77777777" w:rsidR="005B1B4E" w:rsidRDefault="005B1B4E" w:rsidP="005B1B4E">
      <w:pPr>
        <w:pStyle w:val="a6"/>
        <w:ind w:left="240" w:right="720" w:firstLine="180"/>
      </w:pPr>
      <w:r>
        <w:t>public class CameraComponent implements LifecycleObserver {</w:t>
      </w:r>
    </w:p>
    <w:p w14:paraId="0E1C5231" w14:textId="77777777" w:rsidR="005B1B4E" w:rsidRDefault="005B1B4E" w:rsidP="005B1B4E">
      <w:pPr>
        <w:pStyle w:val="a6"/>
        <w:ind w:left="240" w:right="720" w:firstLine="180"/>
      </w:pPr>
    </w:p>
    <w:p w14:paraId="6F89CCCF" w14:textId="77777777" w:rsidR="005B1B4E" w:rsidRDefault="005B1B4E" w:rsidP="005B1B4E">
      <w:pPr>
        <w:pStyle w:val="a6"/>
        <w:ind w:left="240" w:right="720" w:firstLine="180"/>
      </w:pPr>
      <w:r>
        <w:t xml:space="preserve">    ...</w:t>
      </w:r>
    </w:p>
    <w:p w14:paraId="14830515" w14:textId="77777777" w:rsidR="005B1B4E" w:rsidRDefault="005B1B4E" w:rsidP="005B1B4E">
      <w:pPr>
        <w:pStyle w:val="a6"/>
        <w:ind w:left="240" w:right="720" w:firstLine="180"/>
      </w:pPr>
    </w:p>
    <w:p w14:paraId="0166AF0E" w14:textId="77777777" w:rsidR="005B1B4E" w:rsidRDefault="005B1B4E" w:rsidP="005B1B4E">
      <w:pPr>
        <w:pStyle w:val="a6"/>
        <w:ind w:left="240" w:right="720" w:firstLine="180"/>
      </w:pPr>
      <w:r>
        <w:t xml:space="preserve">    @OnLifecycleEvent(Lifecycle.Event.ON_RESUME)</w:t>
      </w:r>
    </w:p>
    <w:p w14:paraId="5B5656F2" w14:textId="77777777" w:rsidR="005B1B4E" w:rsidRDefault="005B1B4E" w:rsidP="005B1B4E">
      <w:pPr>
        <w:pStyle w:val="a6"/>
        <w:ind w:left="240" w:right="720" w:firstLine="180"/>
      </w:pPr>
      <w:r>
        <w:t xml:space="preserve">    public void initializeCamera() {</w:t>
      </w:r>
    </w:p>
    <w:p w14:paraId="1A5257DC" w14:textId="77777777" w:rsidR="005B1B4E" w:rsidRDefault="005B1B4E" w:rsidP="005B1B4E">
      <w:pPr>
        <w:pStyle w:val="a6"/>
        <w:ind w:left="240" w:right="720" w:firstLine="180"/>
      </w:pPr>
      <w:r>
        <w:t xml:space="preserve">        if (camera == null) {</w:t>
      </w:r>
    </w:p>
    <w:p w14:paraId="64015EF9" w14:textId="77777777" w:rsidR="005B1B4E" w:rsidRDefault="005B1B4E" w:rsidP="005B1B4E">
      <w:pPr>
        <w:pStyle w:val="a6"/>
        <w:ind w:left="240" w:right="720" w:firstLine="180"/>
      </w:pPr>
      <w:r>
        <w:lastRenderedPageBreak/>
        <w:t xml:space="preserve">            getCamera();</w:t>
      </w:r>
    </w:p>
    <w:p w14:paraId="23A55E4F" w14:textId="77777777" w:rsidR="005B1B4E" w:rsidRDefault="005B1B4E" w:rsidP="005B1B4E">
      <w:pPr>
        <w:pStyle w:val="a6"/>
        <w:ind w:left="240" w:right="720" w:firstLine="180"/>
      </w:pPr>
      <w:r>
        <w:t xml:space="preserve">        }</w:t>
      </w:r>
    </w:p>
    <w:p w14:paraId="1A1FCD1A" w14:textId="77777777" w:rsidR="005B1B4E" w:rsidRDefault="005B1B4E" w:rsidP="005B1B4E">
      <w:pPr>
        <w:pStyle w:val="a6"/>
        <w:ind w:left="240" w:right="720" w:firstLine="180"/>
      </w:pPr>
      <w:r>
        <w:t xml:space="preserve">    }</w:t>
      </w:r>
    </w:p>
    <w:p w14:paraId="510C0E19" w14:textId="77777777" w:rsidR="005B1B4E" w:rsidRDefault="005B1B4E" w:rsidP="005B1B4E">
      <w:pPr>
        <w:pStyle w:val="a6"/>
        <w:ind w:left="240" w:right="720" w:firstLine="180"/>
      </w:pPr>
    </w:p>
    <w:p w14:paraId="5685C300" w14:textId="77777777" w:rsidR="005B1B4E" w:rsidRDefault="005B1B4E" w:rsidP="005B1B4E">
      <w:pPr>
        <w:pStyle w:val="a6"/>
        <w:ind w:left="240" w:right="720" w:firstLine="180"/>
      </w:pPr>
      <w:r>
        <w:t xml:space="preserve">    ...</w:t>
      </w:r>
    </w:p>
    <w:p w14:paraId="27D9FC8D" w14:textId="77777777" w:rsidR="005B1B4E" w:rsidRDefault="005B1B4E" w:rsidP="005B1B4E">
      <w:pPr>
        <w:pStyle w:val="a6"/>
        <w:ind w:left="240" w:right="720" w:firstLine="180"/>
      </w:pPr>
      <w:r>
        <w:t>}</w:t>
      </w:r>
    </w:p>
    <w:p w14:paraId="3313B49A" w14:textId="29C58448" w:rsidR="00E27F08" w:rsidRDefault="00E27F08" w:rsidP="004D4C47">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12</w:t>
      </w:r>
      <w:r w:rsidR="0090755C">
        <w:fldChar w:fldCharType="end"/>
      </w:r>
    </w:p>
    <w:p w14:paraId="40F73A2B" w14:textId="56060DE1" w:rsidR="007D004A" w:rsidRPr="007D004A" w:rsidRDefault="007D004A" w:rsidP="005B1B4E">
      <w:r w:rsidRPr="005B1B4E">
        <w:t>LifecycleObserver</w:t>
      </w:r>
      <w:r w:rsidRPr="007D004A">
        <w:t> </w:t>
      </w:r>
      <w:r w:rsidRPr="007D004A">
        <w:t>收到</w:t>
      </w:r>
      <w:r w:rsidRPr="007D004A">
        <w:t xml:space="preserve"> ON_RESUME </w:t>
      </w:r>
      <w:r w:rsidRPr="007D004A">
        <w:t>事件后，上述代码便会初始化相机。然而，在多窗口模式下，即使处于</w:t>
      </w:r>
      <w:r w:rsidR="00CD48EA">
        <w:rPr>
          <w:rFonts w:hint="eastAsia"/>
        </w:rPr>
        <w:t>“</w:t>
      </w:r>
      <w:r w:rsidRPr="007D004A">
        <w:t>已暂停</w:t>
      </w:r>
      <w:r w:rsidR="00CD48EA">
        <w:rPr>
          <w:rFonts w:hint="eastAsia"/>
        </w:rPr>
        <w:t>”</w:t>
      </w:r>
      <w:r w:rsidRPr="007D004A">
        <w:t>状态，</w:t>
      </w:r>
      <w:r w:rsidR="00DA76EC">
        <w:t>活动</w:t>
      </w:r>
      <w:r w:rsidRPr="007D004A">
        <w:t>也可能完全可见。例如，当用户处于多窗口模式，并点按另一个不包含</w:t>
      </w:r>
      <w:r w:rsidR="00DA76EC">
        <w:t>活动</w:t>
      </w:r>
      <w:r w:rsidRPr="007D004A">
        <w:t>的窗口时，</w:t>
      </w:r>
      <w:r w:rsidR="00DA76EC">
        <w:t>活动</w:t>
      </w:r>
      <w:r w:rsidRPr="007D004A">
        <w:t>将进入</w:t>
      </w:r>
      <w:r w:rsidRPr="007D004A">
        <w:t>“</w:t>
      </w:r>
      <w:r w:rsidRPr="007D004A">
        <w:t>已暂停</w:t>
      </w:r>
      <w:r w:rsidRPr="007D004A">
        <w:t>”</w:t>
      </w:r>
      <w:r w:rsidRPr="007D004A">
        <w:t>状态。如果希望相机仅在应用处于</w:t>
      </w:r>
      <w:r w:rsidR="00204CD9">
        <w:rPr>
          <w:rFonts w:hint="eastAsia"/>
        </w:rPr>
        <w:t>“</w:t>
      </w:r>
      <w:r w:rsidRPr="007D004A">
        <w:t>已恢复</w:t>
      </w:r>
      <w:r w:rsidR="00204CD9">
        <w:rPr>
          <w:rFonts w:hint="eastAsia"/>
        </w:rPr>
        <w:t>”</w:t>
      </w:r>
      <w:r w:rsidRPr="007D004A">
        <w:t>（可见且在前台运行）状态时可用，在收到上述</w:t>
      </w:r>
      <w:r w:rsidRPr="007D004A">
        <w:t xml:space="preserve"> ON_RESUME </w:t>
      </w:r>
      <w:r w:rsidRPr="007D004A">
        <w:t>事件后初始化相机。如果希望在</w:t>
      </w:r>
      <w:r w:rsidR="00DA76EC">
        <w:t>活动</w:t>
      </w:r>
      <w:r w:rsidRPr="007D004A">
        <w:t>处于</w:t>
      </w:r>
      <w:r w:rsidR="00D834FF">
        <w:rPr>
          <w:rFonts w:hint="eastAsia"/>
        </w:rPr>
        <w:t>“</w:t>
      </w:r>
      <w:r w:rsidRPr="007D004A">
        <w:t>已暂停</w:t>
      </w:r>
      <w:r w:rsidR="00D834FF">
        <w:rPr>
          <w:rFonts w:hint="eastAsia"/>
        </w:rPr>
        <w:t>”</w:t>
      </w:r>
      <w:r w:rsidRPr="007D004A">
        <w:t>状态但可见时（例如在多窗口模式下）保持相机可用，应在收到</w:t>
      </w:r>
      <w:r w:rsidRPr="007D004A">
        <w:t xml:space="preserve"> ON_START </w:t>
      </w:r>
      <w:r w:rsidRPr="007D004A">
        <w:t>事件后初始化相机。但注意，若要让相机在</w:t>
      </w:r>
      <w:r w:rsidR="00DA76EC">
        <w:t>活动</w:t>
      </w:r>
      <w:r w:rsidRPr="007D004A">
        <w:t>处于</w:t>
      </w:r>
      <w:r w:rsidR="00D834FF">
        <w:rPr>
          <w:rFonts w:hint="eastAsia"/>
        </w:rPr>
        <w:t>“</w:t>
      </w:r>
      <w:r w:rsidRPr="007D004A">
        <w:t>已暂停</w:t>
      </w:r>
      <w:r w:rsidR="00D834FF">
        <w:rPr>
          <w:rFonts w:hint="eastAsia"/>
        </w:rPr>
        <w:t>”</w:t>
      </w:r>
      <w:r w:rsidRPr="007D004A">
        <w:t>状态时可用，可能会导致系统在多窗口模式下拒绝其他处于</w:t>
      </w:r>
      <w:r w:rsidR="00D834FF">
        <w:rPr>
          <w:rFonts w:hint="eastAsia"/>
        </w:rPr>
        <w:t>“</w:t>
      </w:r>
      <w:r w:rsidRPr="007D004A">
        <w:t>已恢复</w:t>
      </w:r>
      <w:r w:rsidR="00D834FF">
        <w:rPr>
          <w:rFonts w:hint="eastAsia"/>
        </w:rPr>
        <w:t>”</w:t>
      </w:r>
      <w:r w:rsidRPr="007D004A">
        <w:t>状态的应用访问相机。有时可能有必要让相机在</w:t>
      </w:r>
      <w:r w:rsidR="00DA76EC">
        <w:t>活动</w:t>
      </w:r>
      <w:r w:rsidRPr="007D004A">
        <w:t>处于</w:t>
      </w:r>
      <w:r w:rsidR="00D834FF">
        <w:rPr>
          <w:rFonts w:hint="eastAsia"/>
        </w:rPr>
        <w:t>“</w:t>
      </w:r>
      <w:r w:rsidRPr="007D004A">
        <w:t>已暂停</w:t>
      </w:r>
      <w:r w:rsidR="00D834FF">
        <w:rPr>
          <w:rFonts w:hint="eastAsia"/>
        </w:rPr>
        <w:t>”</w:t>
      </w:r>
      <w:r w:rsidRPr="007D004A">
        <w:t>状态时保持可用，但这样做实际可能会降低整体用户体验</w:t>
      </w:r>
      <w:r w:rsidR="009C62AC">
        <w:rPr>
          <w:rFonts w:hint="eastAsia"/>
        </w:rPr>
        <w:t>，</w:t>
      </w:r>
      <w:r w:rsidRPr="007D004A">
        <w:t>仔细考虑生命周期的哪个阶段更适合在多窗口环境下控制共享系统资源。</w:t>
      </w:r>
    </w:p>
    <w:p w14:paraId="677F5225" w14:textId="1FA4BDB8" w:rsidR="007D004A" w:rsidRPr="007D004A" w:rsidRDefault="007D004A" w:rsidP="007D004A">
      <w:r w:rsidRPr="007D004A">
        <w:t>无论选择在哪个构建事件中执行初始化操作，都请务必使用相应的生命周期事件来释放资源。如果在收到</w:t>
      </w:r>
      <w:r w:rsidRPr="007D004A">
        <w:t xml:space="preserve"> ON_START </w:t>
      </w:r>
      <w:r w:rsidRPr="007D004A">
        <w:t>事件后初始化某些内容，在收到</w:t>
      </w:r>
      <w:r w:rsidRPr="007D004A">
        <w:t xml:space="preserve"> ON_STOP </w:t>
      </w:r>
      <w:r w:rsidRPr="007D004A">
        <w:t>事件后释放或终止相应内容。如果在收到</w:t>
      </w:r>
      <w:r w:rsidRPr="007D004A">
        <w:t xml:space="preserve"> ON_RESUME </w:t>
      </w:r>
      <w:r w:rsidRPr="007D004A">
        <w:t>事件后初始化某些内容，在收到</w:t>
      </w:r>
      <w:r w:rsidRPr="007D004A">
        <w:t xml:space="preserve"> ON_PAUSE </w:t>
      </w:r>
      <w:r w:rsidRPr="007D004A">
        <w:t>事件后将其释放。</w:t>
      </w:r>
    </w:p>
    <w:p w14:paraId="10A5B735" w14:textId="716957CF" w:rsidR="00C36EA5" w:rsidRPr="007D004A" w:rsidRDefault="007D004A" w:rsidP="007D004A">
      <w:r w:rsidRPr="007D004A">
        <w:t>请注意，上述代码段将相机初始化代码放置在生命周期感知型组件中</w:t>
      </w:r>
      <w:r w:rsidR="00AF6EEA">
        <w:rPr>
          <w:rFonts w:hint="eastAsia"/>
        </w:rPr>
        <w:t>，</w:t>
      </w:r>
      <w:r w:rsidRPr="007D004A">
        <w:t>也可以直接将此代码放入</w:t>
      </w:r>
      <w:r w:rsidR="00DA76EC">
        <w:t>活动</w:t>
      </w:r>
      <w:r w:rsidRPr="007D004A">
        <w:t>生命周期回调（例如</w:t>
      </w:r>
      <w:r w:rsidRPr="007D004A">
        <w:t> </w:t>
      </w:r>
      <w:r w:rsidRPr="006F6754">
        <w:t>onStart()</w:t>
      </w:r>
      <w:r w:rsidRPr="007D004A">
        <w:t> </w:t>
      </w:r>
      <w:r w:rsidRPr="007D004A">
        <w:t>和</w:t>
      </w:r>
      <w:r w:rsidRPr="007D004A">
        <w:t> </w:t>
      </w:r>
      <w:r w:rsidRPr="006F6754">
        <w:t>onStop()</w:t>
      </w:r>
      <w:r w:rsidRPr="007D004A">
        <w:t>），但不建议这样做。通过将此逻辑添加到独立的生命周期感知型组件中，可以对多个</w:t>
      </w:r>
      <w:r w:rsidR="00DA76EC">
        <w:t>活动</w:t>
      </w:r>
      <w:r w:rsidRPr="007D004A">
        <w:t>重复使用该组件，而无需复制代码。</w:t>
      </w:r>
    </w:p>
    <w:p w14:paraId="1F16A413" w14:textId="37DE35CD" w:rsidR="00990700" w:rsidRDefault="00EB014C" w:rsidP="001733A6">
      <w:pPr>
        <w:pStyle w:val="4"/>
      </w:pPr>
      <w:r>
        <w:rPr>
          <w:rFonts w:hint="eastAsia"/>
        </w:rPr>
        <w:t>暂停</w:t>
      </w:r>
      <w:r w:rsidR="001733A6">
        <w:rPr>
          <w:rFonts w:hint="eastAsia"/>
        </w:rPr>
        <w:t>状态</w:t>
      </w:r>
    </w:p>
    <w:p w14:paraId="55190273" w14:textId="37D0ABB6" w:rsidR="0082133A" w:rsidRPr="0082133A" w:rsidRDefault="00A83737" w:rsidP="001A065E">
      <w:r>
        <w:rPr>
          <w:rFonts w:hint="eastAsia"/>
        </w:rPr>
        <w:t>如果一个</w:t>
      </w:r>
      <w:r>
        <w:t>Activity</w:t>
      </w:r>
      <w:r w:rsidR="005043EE">
        <w:rPr>
          <w:rFonts w:hint="eastAsia"/>
        </w:rPr>
        <w:t>暂时不被用户进入后端</w:t>
      </w:r>
      <w:r>
        <w:rPr>
          <w:rFonts w:hint="eastAsia"/>
        </w:rPr>
        <w:t>，</w:t>
      </w:r>
      <w:r w:rsidR="00C43B5E">
        <w:rPr>
          <w:rFonts w:ascii="Roboto" w:hAnsi="Roboto"/>
          <w:color w:val="202124"/>
          <w:shd w:val="clear" w:color="auto" w:fill="FFFFFF"/>
        </w:rPr>
        <w:t>例如当用户点按</w:t>
      </w:r>
      <w:r w:rsidR="00C43B5E">
        <w:rPr>
          <w:rFonts w:ascii="Roboto" w:hAnsi="Roboto" w:hint="eastAsia"/>
          <w:color w:val="202124"/>
          <w:shd w:val="clear" w:color="auto" w:fill="FFFFFF"/>
        </w:rPr>
        <w:t>“</w:t>
      </w:r>
      <w:r w:rsidR="00C43B5E">
        <w:rPr>
          <w:rFonts w:ascii="Roboto" w:hAnsi="Roboto"/>
          <w:color w:val="202124"/>
          <w:shd w:val="clear" w:color="auto" w:fill="FFFFFF"/>
        </w:rPr>
        <w:t>返回</w:t>
      </w:r>
      <w:r w:rsidR="00C43B5E">
        <w:rPr>
          <w:rFonts w:ascii="Roboto" w:hAnsi="Roboto" w:hint="eastAsia"/>
          <w:color w:val="202124"/>
          <w:shd w:val="clear" w:color="auto" w:fill="FFFFFF"/>
        </w:rPr>
        <w:t>”</w:t>
      </w:r>
      <w:r w:rsidR="00C43B5E">
        <w:rPr>
          <w:rFonts w:ascii="Roboto" w:hAnsi="Roboto"/>
          <w:color w:val="202124"/>
          <w:shd w:val="clear" w:color="auto" w:fill="FFFFFF"/>
        </w:rPr>
        <w:t>或</w:t>
      </w:r>
      <w:r w:rsidR="00C43B5E">
        <w:rPr>
          <w:rFonts w:ascii="Roboto" w:hAnsi="Roboto" w:hint="eastAsia"/>
          <w:color w:val="202124"/>
          <w:shd w:val="clear" w:color="auto" w:fill="FFFFFF"/>
        </w:rPr>
        <w:t>“</w:t>
      </w:r>
      <w:r w:rsidR="00C43B5E">
        <w:rPr>
          <w:rFonts w:ascii="Roboto" w:hAnsi="Roboto"/>
          <w:color w:val="202124"/>
          <w:shd w:val="clear" w:color="auto" w:fill="FFFFFF"/>
        </w:rPr>
        <w:t>最近使用的应用</w:t>
      </w:r>
      <w:r w:rsidR="00C43B5E">
        <w:rPr>
          <w:rFonts w:ascii="Roboto" w:hAnsi="Roboto" w:hint="eastAsia"/>
          <w:color w:val="202124"/>
          <w:shd w:val="clear" w:color="auto" w:fill="FFFFFF"/>
        </w:rPr>
        <w:t>”</w:t>
      </w:r>
      <w:r w:rsidR="00C43B5E">
        <w:rPr>
          <w:rFonts w:ascii="Roboto" w:hAnsi="Roboto"/>
          <w:color w:val="202124"/>
          <w:shd w:val="clear" w:color="auto" w:fill="FFFFFF"/>
        </w:rPr>
        <w:t>按钮时，就会出现此状态</w:t>
      </w:r>
      <w:r w:rsidR="00C43B5E">
        <w:rPr>
          <w:rFonts w:ascii="Roboto" w:hAnsi="Roboto" w:hint="eastAsia"/>
          <w:color w:val="202124"/>
          <w:shd w:val="clear" w:color="auto" w:fill="FFFFFF"/>
        </w:rPr>
        <w:t>。</w:t>
      </w:r>
      <w:r w:rsidR="004E3A35" w:rsidRPr="004E3A35">
        <w:rPr>
          <w:rFonts w:hint="eastAsia"/>
        </w:rPr>
        <w:t>从技术上来说，这意味着</w:t>
      </w:r>
      <w:r w:rsidR="00D537FE">
        <w:rPr>
          <w:rFonts w:hint="eastAsia"/>
        </w:rPr>
        <w:t>这个</w:t>
      </w:r>
      <w:r w:rsidR="004E3A35" w:rsidRPr="004E3A35">
        <w:rPr>
          <w:rFonts w:hint="eastAsia"/>
        </w:rPr>
        <w:t xml:space="preserve">Activity </w:t>
      </w:r>
      <w:r w:rsidR="004E3A35" w:rsidRPr="004E3A35">
        <w:rPr>
          <w:rFonts w:hint="eastAsia"/>
        </w:rPr>
        <w:t>仍然部分可见，但大多数情况下，这表明用户正在离开该</w:t>
      </w:r>
      <w:r w:rsidR="00DA76EC">
        <w:rPr>
          <w:rFonts w:hint="eastAsia"/>
        </w:rPr>
        <w:t>活动</w:t>
      </w:r>
      <w:r w:rsidR="004E3A35" w:rsidRPr="004E3A35">
        <w:rPr>
          <w:rFonts w:hint="eastAsia"/>
        </w:rPr>
        <w:t>，该</w:t>
      </w:r>
      <w:r w:rsidR="00DA76EC">
        <w:rPr>
          <w:rFonts w:hint="eastAsia"/>
        </w:rPr>
        <w:t>活动</w:t>
      </w:r>
      <w:r w:rsidR="004E3A35" w:rsidRPr="004E3A35">
        <w:rPr>
          <w:rFonts w:hint="eastAsia"/>
        </w:rPr>
        <w:t>很快将进入“已停止”或“已恢</w:t>
      </w:r>
      <w:r w:rsidR="004E3A35" w:rsidRPr="004E3A35">
        <w:rPr>
          <w:rFonts w:hint="eastAsia"/>
        </w:rPr>
        <w:lastRenderedPageBreak/>
        <w:t>复”状态。</w:t>
      </w:r>
      <w:r>
        <w:rPr>
          <w:rFonts w:hint="eastAsia"/>
        </w:rPr>
        <w:t>一个暂停状态的</w:t>
      </w:r>
      <w:r>
        <w:t>Activity</w:t>
      </w:r>
      <w:r>
        <w:rPr>
          <w:rFonts w:hint="eastAsia"/>
        </w:rPr>
        <w:t>依然</w:t>
      </w:r>
      <w:r w:rsidR="00C635C6">
        <w:rPr>
          <w:rFonts w:hint="eastAsia"/>
        </w:rPr>
        <w:t>可以重启运行，系统内存</w:t>
      </w:r>
      <w:r>
        <w:rPr>
          <w:rFonts w:hint="eastAsia"/>
        </w:rPr>
        <w:t>保持所有的状态，成员信息，和窗口管理器保持连接，但是在系统内存极端低下的时候将被杀掉。</w:t>
      </w:r>
      <w:r>
        <w:t xml:space="preserve"> </w:t>
      </w:r>
    </w:p>
    <w:p w14:paraId="3919FAFB" w14:textId="3FA61765" w:rsidR="004F5CAB" w:rsidRPr="004F5CAB" w:rsidRDefault="004F5CAB" w:rsidP="004F5CAB">
      <w:pPr>
        <w:pStyle w:val="a0"/>
        <w:rPr>
          <w:rFonts w:ascii="宋体" w:hAnsi="宋体"/>
        </w:rPr>
      </w:pPr>
      <w:r w:rsidRPr="004F5CAB">
        <w:rPr>
          <w:color w:val="202124"/>
        </w:rPr>
        <w:t>onPause()</w:t>
      </w:r>
    </w:p>
    <w:p w14:paraId="722C8F28" w14:textId="1C2327F6" w:rsidR="0082133A" w:rsidRPr="0082133A" w:rsidRDefault="0082133A" w:rsidP="0082133A">
      <w:r w:rsidRPr="0082133A">
        <w:t>系统将此方法视为用户将要离开</w:t>
      </w:r>
      <w:r w:rsidRPr="0082133A">
        <w:t xml:space="preserve">Activity </w:t>
      </w:r>
      <w:r w:rsidRPr="0082133A">
        <w:t>的第一个标志</w:t>
      </w:r>
      <w:r w:rsidR="006D0695">
        <w:rPr>
          <w:rFonts w:hint="eastAsia"/>
        </w:rPr>
        <w:t>，</w:t>
      </w:r>
      <w:r w:rsidRPr="0082133A">
        <w:t>尽管这并不总是意味着</w:t>
      </w:r>
      <w:r w:rsidRPr="0082133A">
        <w:t xml:space="preserve"> Activity</w:t>
      </w:r>
      <w:r w:rsidRPr="0082133A">
        <w:t>会被销毁</w:t>
      </w:r>
      <w:r w:rsidR="006D0695">
        <w:rPr>
          <w:rFonts w:hint="eastAsia"/>
        </w:rPr>
        <w:t>。</w:t>
      </w:r>
      <w:r w:rsidRPr="0082133A">
        <w:t>此方法表示</w:t>
      </w:r>
      <w:r w:rsidRPr="0082133A">
        <w:t>Activity</w:t>
      </w:r>
      <w:r w:rsidRPr="0082133A">
        <w:t>不再位于前台</w:t>
      </w:r>
      <w:r w:rsidR="006D0695">
        <w:rPr>
          <w:rFonts w:hint="eastAsia"/>
        </w:rPr>
        <w:t>，</w:t>
      </w:r>
      <w:r w:rsidRPr="0082133A">
        <w:t>尽管在用户处于多窗口模式时</w:t>
      </w:r>
      <w:r w:rsidR="00DA76EC">
        <w:t>活动</w:t>
      </w:r>
      <w:r w:rsidRPr="0082133A">
        <w:t>仍然可见。使用</w:t>
      </w:r>
      <w:r w:rsidRPr="0082133A">
        <w:t> </w:t>
      </w:r>
      <w:r w:rsidRPr="004746FD">
        <w:t>onPause()</w:t>
      </w:r>
      <w:r w:rsidRPr="0082133A">
        <w:t> </w:t>
      </w:r>
      <w:r w:rsidRPr="0082133A">
        <w:t>方法暂停或调整当</w:t>
      </w:r>
      <w:r w:rsidR="00DA76EC">
        <w:t>活动</w:t>
      </w:r>
      <w:r w:rsidRPr="0082133A">
        <w:t>处于</w:t>
      </w:r>
      <w:r w:rsidR="00581DCC">
        <w:rPr>
          <w:rFonts w:hint="eastAsia"/>
        </w:rPr>
        <w:t>“</w:t>
      </w:r>
      <w:r w:rsidRPr="0082133A">
        <w:t>已暂停</w:t>
      </w:r>
      <w:r w:rsidR="00581DCC">
        <w:rPr>
          <w:rFonts w:hint="eastAsia"/>
        </w:rPr>
        <w:t>”</w:t>
      </w:r>
      <w:r w:rsidRPr="0082133A">
        <w:t>状态时不应继续（或应有节制地继续）的操作，以及您希望很快恢复的操作。</w:t>
      </w:r>
      <w:r w:rsidR="00DA76EC">
        <w:t>活动</w:t>
      </w:r>
      <w:r w:rsidRPr="0082133A">
        <w:t>进入此状态的原因有很多。例如：</w:t>
      </w:r>
    </w:p>
    <w:p w14:paraId="327CEF69" w14:textId="3757E4C8" w:rsidR="0082133A" w:rsidRPr="0082133A" w:rsidRDefault="0082133A" w:rsidP="00780C66">
      <w:pPr>
        <w:pStyle w:val="20"/>
      </w:pPr>
      <w:r w:rsidRPr="0082133A">
        <w:t>如</w:t>
      </w:r>
      <w:r w:rsidRPr="0082133A">
        <w:t> </w:t>
      </w:r>
      <w:r w:rsidRPr="004746FD">
        <w:t>onResume()</w:t>
      </w:r>
      <w:r w:rsidRPr="0082133A">
        <w:t> </w:t>
      </w:r>
      <w:r w:rsidRPr="0082133A">
        <w:t>部分所述，某个事件会中断应用执行</w:t>
      </w:r>
      <w:r w:rsidR="00780C66">
        <w:rPr>
          <w:rFonts w:hint="eastAsia"/>
        </w:rPr>
        <w:t>，</w:t>
      </w:r>
      <w:r w:rsidRPr="0082133A">
        <w:t>这是最常见的情况。</w:t>
      </w:r>
    </w:p>
    <w:p w14:paraId="7DF96EF9" w14:textId="77777777" w:rsidR="0082133A" w:rsidRPr="0082133A" w:rsidRDefault="0082133A" w:rsidP="00780C66">
      <w:pPr>
        <w:pStyle w:val="20"/>
      </w:pPr>
      <w:r w:rsidRPr="0082133A">
        <w:t>在</w:t>
      </w:r>
      <w:r w:rsidRPr="0082133A">
        <w:t xml:space="preserve"> Android 7.0</w:t>
      </w:r>
      <w:r w:rsidRPr="0082133A">
        <w:t>（</w:t>
      </w:r>
      <w:r w:rsidRPr="0082133A">
        <w:t xml:space="preserve">API </w:t>
      </w:r>
      <w:r w:rsidRPr="0082133A">
        <w:t>级别</w:t>
      </w:r>
      <w:r w:rsidRPr="0082133A">
        <w:t xml:space="preserve"> 24</w:t>
      </w:r>
      <w:r w:rsidRPr="0082133A">
        <w:t>）或更高版本中，有多个应用在多窗口模式下运行。无论何时，都只有一个应用（窗口）可以拥有焦点，因此系统会暂停所有其他应用。</w:t>
      </w:r>
    </w:p>
    <w:p w14:paraId="652352DF" w14:textId="63C48B0E" w:rsidR="0082133A" w:rsidRPr="0082133A" w:rsidRDefault="0082133A" w:rsidP="00684662">
      <w:pPr>
        <w:pStyle w:val="20"/>
      </w:pPr>
      <w:r w:rsidRPr="0082133A">
        <w:t>有新的半透明</w:t>
      </w:r>
      <w:r w:rsidR="00DA76EC">
        <w:t>活动</w:t>
      </w:r>
      <w:r w:rsidRPr="0082133A">
        <w:t>（例如对话框）处于开启状态</w:t>
      </w:r>
      <w:r w:rsidR="00684662">
        <w:rPr>
          <w:rFonts w:hint="eastAsia"/>
        </w:rPr>
        <w:t>，</w:t>
      </w:r>
      <w:r w:rsidRPr="0082133A">
        <w:t>只要</w:t>
      </w:r>
      <w:r w:rsidR="00DA76EC">
        <w:t>活动</w:t>
      </w:r>
      <w:r w:rsidRPr="0082133A">
        <w:t>仍然部分可见但并未处于焦点之中，便会一直暂停。</w:t>
      </w:r>
    </w:p>
    <w:p w14:paraId="7E8089BB" w14:textId="6278EE0E" w:rsidR="0082133A" w:rsidRPr="0082133A" w:rsidRDefault="0082133A" w:rsidP="0082133A">
      <w:r w:rsidRPr="0082133A">
        <w:t>当</w:t>
      </w:r>
      <w:r w:rsidR="00DA76EC">
        <w:t>活动</w:t>
      </w:r>
      <w:r w:rsidRPr="0082133A">
        <w:t>进入已暂停状态时，与</w:t>
      </w:r>
      <w:r w:rsidR="00DA76EC">
        <w:t>活动</w:t>
      </w:r>
      <w:r w:rsidRPr="0082133A">
        <w:t>生命周期相关联的所有生命周期感知型组件都将收到</w:t>
      </w:r>
      <w:r w:rsidRPr="0082133A">
        <w:t> </w:t>
      </w:r>
      <w:r w:rsidRPr="004746FD">
        <w:t>ON_PAUSE</w:t>
      </w:r>
      <w:r w:rsidRPr="0082133A">
        <w:t> </w:t>
      </w:r>
      <w:r w:rsidRPr="0082133A">
        <w:t>事件。这时，生命周期组件可以停止在组件未位于前台时无需运行的任何功能，例如停止相机预览。还可以使用</w:t>
      </w:r>
      <w:r w:rsidRPr="0082133A">
        <w:t> </w:t>
      </w:r>
      <w:r w:rsidRPr="004746FD">
        <w:t>onPause()</w:t>
      </w:r>
      <w:r w:rsidRPr="0082133A">
        <w:t> </w:t>
      </w:r>
      <w:r w:rsidRPr="0082133A">
        <w:t>方法释放系统资源、传感器（例如</w:t>
      </w:r>
      <w:r w:rsidRPr="0082133A">
        <w:t xml:space="preserve"> GPS</w:t>
      </w:r>
      <w:r w:rsidRPr="0082133A">
        <w:t>）手柄，或当</w:t>
      </w:r>
      <w:r w:rsidRPr="0082133A">
        <w:t xml:space="preserve">Activity </w:t>
      </w:r>
      <w:r w:rsidRPr="0082133A">
        <w:t>暂停且用户不需要它们时仍然可能影响电池续航时间的任何资源。然而正如上文的</w:t>
      </w:r>
      <w:r w:rsidRPr="0082133A">
        <w:t xml:space="preserve"> onResume() </w:t>
      </w:r>
      <w:r w:rsidRPr="0082133A">
        <w:t>部分所述，如果处于多窗口模式，已暂停的</w:t>
      </w:r>
      <w:r w:rsidR="00DA76EC">
        <w:t>活动</w:t>
      </w:r>
      <w:r w:rsidRPr="0082133A">
        <w:t>仍完全可见。因此，应该考虑使用</w:t>
      </w:r>
      <w:r w:rsidRPr="0082133A">
        <w:t xml:space="preserve"> onStop()</w:t>
      </w:r>
      <w:r w:rsidRPr="0082133A">
        <w:t>而非</w:t>
      </w:r>
      <w:r w:rsidRPr="0082133A">
        <w:t>onPause()</w:t>
      </w:r>
      <w:r w:rsidRPr="0082133A">
        <w:t>来完全释放或调整与界面相关的资源和操作，以便更好地支持多窗口模式。响应</w:t>
      </w:r>
      <w:r w:rsidRPr="0082133A">
        <w:t xml:space="preserve"> ON_PAUSE </w:t>
      </w:r>
      <w:r w:rsidRPr="0082133A">
        <w:t>事件的以下</w:t>
      </w:r>
      <w:r w:rsidRPr="0082133A">
        <w:t> </w:t>
      </w:r>
      <w:r w:rsidRPr="009505F4">
        <w:t>LifecycleObserver</w:t>
      </w:r>
      <w:r w:rsidRPr="0082133A">
        <w:t> </w:t>
      </w:r>
      <w:r w:rsidRPr="0082133A">
        <w:t>示例与上述</w:t>
      </w:r>
      <w:r w:rsidRPr="0082133A">
        <w:t xml:space="preserve"> ON_RESUME </w:t>
      </w:r>
      <w:r w:rsidRPr="0082133A">
        <w:t>事件示例相对应，会释放在收到</w:t>
      </w:r>
      <w:r w:rsidRPr="0082133A">
        <w:t xml:space="preserve"> ON_RESUME </w:t>
      </w:r>
      <w:r w:rsidRPr="0082133A">
        <w:t>事件后初始化的相机：</w:t>
      </w:r>
    </w:p>
    <w:p w14:paraId="2FB1B67F" w14:textId="77777777" w:rsidR="00B7417E" w:rsidRDefault="00B7417E" w:rsidP="00B7417E">
      <w:pPr>
        <w:pStyle w:val="a6"/>
        <w:ind w:left="240" w:right="720" w:firstLine="180"/>
      </w:pPr>
      <w:r>
        <w:t>public class JavaCameraComponent implements LifecycleObserver {</w:t>
      </w:r>
    </w:p>
    <w:p w14:paraId="4FB2E334" w14:textId="77777777" w:rsidR="00B7417E" w:rsidRDefault="00B7417E" w:rsidP="00B7417E">
      <w:pPr>
        <w:pStyle w:val="a6"/>
        <w:ind w:left="240" w:right="720" w:firstLine="180"/>
      </w:pPr>
    </w:p>
    <w:p w14:paraId="1CC31D28" w14:textId="77777777" w:rsidR="00B7417E" w:rsidRDefault="00B7417E" w:rsidP="00B7417E">
      <w:pPr>
        <w:pStyle w:val="a6"/>
        <w:ind w:left="240" w:right="720" w:firstLine="180"/>
      </w:pPr>
      <w:r>
        <w:t xml:space="preserve">    ...</w:t>
      </w:r>
    </w:p>
    <w:p w14:paraId="04424427" w14:textId="77777777" w:rsidR="00B7417E" w:rsidRDefault="00B7417E" w:rsidP="00B7417E">
      <w:pPr>
        <w:pStyle w:val="a6"/>
        <w:ind w:left="240" w:right="720" w:firstLine="180"/>
      </w:pPr>
    </w:p>
    <w:p w14:paraId="7D3D3D9E" w14:textId="77777777" w:rsidR="00B7417E" w:rsidRDefault="00B7417E" w:rsidP="00B7417E">
      <w:pPr>
        <w:pStyle w:val="a6"/>
        <w:ind w:left="240" w:right="720" w:firstLine="180"/>
      </w:pPr>
      <w:r>
        <w:t xml:space="preserve">    @OnLifecycleEvent(Lifecycle.Event.ON_PAUSE)</w:t>
      </w:r>
    </w:p>
    <w:p w14:paraId="3171D21B" w14:textId="77777777" w:rsidR="00B7417E" w:rsidRDefault="00B7417E" w:rsidP="00B7417E">
      <w:pPr>
        <w:pStyle w:val="a6"/>
        <w:ind w:left="240" w:right="720" w:firstLine="180"/>
      </w:pPr>
      <w:r>
        <w:t xml:space="preserve">    public void releaseCamera() {</w:t>
      </w:r>
    </w:p>
    <w:p w14:paraId="76962B73" w14:textId="77777777" w:rsidR="00B7417E" w:rsidRDefault="00B7417E" w:rsidP="00B7417E">
      <w:pPr>
        <w:pStyle w:val="a6"/>
        <w:ind w:left="240" w:right="720" w:firstLine="180"/>
      </w:pPr>
      <w:r>
        <w:t xml:space="preserve">        if (camera != null) {</w:t>
      </w:r>
    </w:p>
    <w:p w14:paraId="7A0DCC37" w14:textId="77777777" w:rsidR="00B7417E" w:rsidRDefault="00B7417E" w:rsidP="00B7417E">
      <w:pPr>
        <w:pStyle w:val="a6"/>
        <w:ind w:left="240" w:right="720" w:firstLine="180"/>
      </w:pPr>
      <w:r>
        <w:t xml:space="preserve">            camera.release();</w:t>
      </w:r>
    </w:p>
    <w:p w14:paraId="7E605A7B" w14:textId="77777777" w:rsidR="00B7417E" w:rsidRDefault="00B7417E" w:rsidP="00B7417E">
      <w:pPr>
        <w:pStyle w:val="a6"/>
        <w:ind w:left="240" w:right="720" w:firstLine="180"/>
      </w:pPr>
      <w:r>
        <w:t xml:space="preserve">            camera = null;</w:t>
      </w:r>
    </w:p>
    <w:p w14:paraId="517C0E4E" w14:textId="77777777" w:rsidR="00B7417E" w:rsidRDefault="00B7417E" w:rsidP="00B7417E">
      <w:pPr>
        <w:pStyle w:val="a6"/>
        <w:ind w:left="240" w:right="720" w:firstLine="180"/>
      </w:pPr>
      <w:r>
        <w:lastRenderedPageBreak/>
        <w:t xml:space="preserve">        }</w:t>
      </w:r>
    </w:p>
    <w:p w14:paraId="1F3D9649" w14:textId="77777777" w:rsidR="00B7417E" w:rsidRDefault="00B7417E" w:rsidP="00B7417E">
      <w:pPr>
        <w:pStyle w:val="a6"/>
        <w:ind w:left="240" w:right="720" w:firstLine="180"/>
      </w:pPr>
      <w:r>
        <w:t xml:space="preserve">    }</w:t>
      </w:r>
    </w:p>
    <w:p w14:paraId="18BB4118" w14:textId="77777777" w:rsidR="00B7417E" w:rsidRDefault="00B7417E" w:rsidP="00B7417E">
      <w:pPr>
        <w:pStyle w:val="a6"/>
        <w:ind w:left="240" w:right="720" w:firstLine="180"/>
      </w:pPr>
    </w:p>
    <w:p w14:paraId="62BCEFA3" w14:textId="77777777" w:rsidR="00B7417E" w:rsidRDefault="00B7417E" w:rsidP="00B7417E">
      <w:pPr>
        <w:pStyle w:val="a6"/>
        <w:ind w:left="240" w:right="720" w:firstLine="180"/>
      </w:pPr>
      <w:r>
        <w:t xml:space="preserve">    ...</w:t>
      </w:r>
    </w:p>
    <w:p w14:paraId="01E5CB05" w14:textId="77777777" w:rsidR="00B7417E" w:rsidRDefault="00B7417E" w:rsidP="00B7417E">
      <w:pPr>
        <w:pStyle w:val="a6"/>
        <w:ind w:left="240" w:right="720" w:firstLine="180"/>
      </w:pPr>
      <w:r>
        <w:t>}</w:t>
      </w:r>
    </w:p>
    <w:p w14:paraId="56C86D6A" w14:textId="561E4F13" w:rsidR="0051709B" w:rsidRDefault="00854841" w:rsidP="00625C0F">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13</w:t>
      </w:r>
      <w:r w:rsidR="0090755C">
        <w:fldChar w:fldCharType="end"/>
      </w:r>
    </w:p>
    <w:p w14:paraId="067E1DBE" w14:textId="3221D3D5" w:rsidR="0082133A" w:rsidRPr="0082133A" w:rsidRDefault="0082133A" w:rsidP="00B7417E">
      <w:r w:rsidRPr="0082133A">
        <w:t>请注意，上述代码段在</w:t>
      </w:r>
      <w:r w:rsidRPr="0082133A">
        <w:t xml:space="preserve"> LifecycleObserver </w:t>
      </w:r>
      <w:r w:rsidRPr="0082133A">
        <w:t>收到</w:t>
      </w:r>
      <w:r w:rsidRPr="0082133A">
        <w:t xml:space="preserve"> ON_PAUSE </w:t>
      </w:r>
      <w:r w:rsidRPr="0082133A">
        <w:t>事件后放置相机释放代码。</w:t>
      </w:r>
    </w:p>
    <w:p w14:paraId="6DE53757" w14:textId="00B30871" w:rsidR="0082133A" w:rsidRPr="0082133A" w:rsidRDefault="0082133A" w:rsidP="0082133A">
      <w:r w:rsidRPr="006F1541">
        <w:t>onPause()</w:t>
      </w:r>
      <w:r w:rsidRPr="0082133A">
        <w:t> </w:t>
      </w:r>
      <w:r w:rsidRPr="0082133A">
        <w:t>执行非常简单，而且不一定要有足够的时间来执行保存操作。因此，您不应使用</w:t>
      </w:r>
      <w:r w:rsidRPr="0082133A">
        <w:t> </w:t>
      </w:r>
      <w:r w:rsidRPr="006F1541">
        <w:t>onPause()</w:t>
      </w:r>
      <w:r w:rsidRPr="0082133A">
        <w:t> </w:t>
      </w:r>
      <w:r w:rsidRPr="0082133A">
        <w:t>来保存应用或用户数据、进行网络调用或执行数据库事务。因为在该方法完成之前，此类工作可能无法完成。相反，您应在</w:t>
      </w:r>
      <w:r w:rsidRPr="0082133A">
        <w:t> </w:t>
      </w:r>
      <w:r w:rsidRPr="006F1541">
        <w:t>onStop()</w:t>
      </w:r>
      <w:r w:rsidRPr="0082133A">
        <w:t> </w:t>
      </w:r>
      <w:r w:rsidRPr="0082133A">
        <w:t>期间执行高负载的关闭操作。</w:t>
      </w:r>
      <w:r w:rsidRPr="006F1541">
        <w:t>onPause()</w:t>
      </w:r>
      <w:r w:rsidRPr="0082133A">
        <w:t> </w:t>
      </w:r>
      <w:r w:rsidRPr="0082133A">
        <w:t>方法的完成并不意味着</w:t>
      </w:r>
      <w:r w:rsidR="00DA76EC">
        <w:t>活动</w:t>
      </w:r>
      <w:r w:rsidRPr="0082133A">
        <w:t>离开</w:t>
      </w:r>
      <w:r w:rsidRPr="0082133A">
        <w:t>“</w:t>
      </w:r>
      <w:r w:rsidRPr="0082133A">
        <w:t>已暂停</w:t>
      </w:r>
      <w:r w:rsidRPr="0082133A">
        <w:t>”</w:t>
      </w:r>
      <w:r w:rsidRPr="0082133A">
        <w:t>状态。相反，</w:t>
      </w:r>
      <w:r w:rsidR="00DA76EC">
        <w:t>活动</w:t>
      </w:r>
      <w:r w:rsidRPr="0082133A">
        <w:t>会保持此状态，直到其恢复或变成对用户完全不可见。如果</w:t>
      </w:r>
      <w:r w:rsidR="00DA76EC">
        <w:t>活动</w:t>
      </w:r>
      <w:r w:rsidRPr="0082133A">
        <w:t>恢复，系统将再次调用</w:t>
      </w:r>
      <w:r w:rsidRPr="0082133A">
        <w:t> </w:t>
      </w:r>
      <w:r w:rsidRPr="006F1541">
        <w:t>onResume()</w:t>
      </w:r>
      <w:r w:rsidRPr="0082133A">
        <w:t> </w:t>
      </w:r>
      <w:r w:rsidRPr="0082133A">
        <w:t>回调。如果</w:t>
      </w:r>
      <w:r w:rsidR="00DA76EC">
        <w:t>活动</w:t>
      </w:r>
      <w:r w:rsidRPr="0082133A">
        <w:t>从</w:t>
      </w:r>
      <w:r w:rsidRPr="0082133A">
        <w:t>“</w:t>
      </w:r>
      <w:r w:rsidRPr="0082133A">
        <w:t>已暂停</w:t>
      </w:r>
      <w:r w:rsidRPr="0082133A">
        <w:t>”</w:t>
      </w:r>
      <w:r w:rsidRPr="0082133A">
        <w:t>状态返回</w:t>
      </w:r>
      <w:r w:rsidRPr="0082133A">
        <w:t>“</w:t>
      </w:r>
      <w:r w:rsidRPr="0082133A">
        <w:t>已恢复</w:t>
      </w:r>
      <w:r w:rsidRPr="0082133A">
        <w:t>”</w:t>
      </w:r>
      <w:r w:rsidRPr="0082133A">
        <w:t>状态，系统会让</w:t>
      </w:r>
      <w:r w:rsidR="00DA76EC">
        <w:t>活动</w:t>
      </w:r>
      <w:r w:rsidRPr="0082133A">
        <w:t>实例继续驻留在内存中，并会在系统调用</w:t>
      </w:r>
      <w:r w:rsidRPr="0082133A">
        <w:t> </w:t>
      </w:r>
      <w:r w:rsidRPr="006F1541">
        <w:t>onResume()</w:t>
      </w:r>
      <w:r w:rsidRPr="0082133A">
        <w:t> </w:t>
      </w:r>
      <w:r w:rsidRPr="0082133A">
        <w:t>时重新调用该实例。在这种情况下，您无需重新初始化在任何回调方法导致</w:t>
      </w:r>
      <w:r w:rsidR="00DA76EC">
        <w:t>活动</w:t>
      </w:r>
      <w:r w:rsidRPr="0082133A">
        <w:t>进入</w:t>
      </w:r>
      <w:r w:rsidRPr="0082133A">
        <w:t>“</w:t>
      </w:r>
      <w:r w:rsidRPr="0082133A">
        <w:t>已恢复</w:t>
      </w:r>
      <w:r w:rsidRPr="0082133A">
        <w:t>”</w:t>
      </w:r>
      <w:r w:rsidRPr="0082133A">
        <w:t>状态期间创建的组件。如果</w:t>
      </w:r>
      <w:r w:rsidR="00DA76EC">
        <w:t>活动</w:t>
      </w:r>
      <w:r w:rsidRPr="0082133A">
        <w:t>变为完全不可见，系统会调用</w:t>
      </w:r>
      <w:r w:rsidRPr="0082133A">
        <w:t> </w:t>
      </w:r>
      <w:r w:rsidRPr="006F1541">
        <w:t>onStop()</w:t>
      </w:r>
      <w:r w:rsidRPr="0082133A">
        <w:t>。</w:t>
      </w:r>
    </w:p>
    <w:p w14:paraId="5535DF40" w14:textId="3B7FCF18" w:rsidR="00990700" w:rsidRDefault="00EB014C" w:rsidP="00DB5AC5">
      <w:pPr>
        <w:pStyle w:val="4"/>
      </w:pPr>
      <w:r>
        <w:rPr>
          <w:rFonts w:hint="eastAsia"/>
        </w:rPr>
        <w:t>停止</w:t>
      </w:r>
      <w:r w:rsidR="00DB5AC5">
        <w:rPr>
          <w:rFonts w:hint="eastAsia"/>
        </w:rPr>
        <w:t>状态</w:t>
      </w:r>
    </w:p>
    <w:p w14:paraId="02A01A9C" w14:textId="6201D272" w:rsidR="00A83737" w:rsidRDefault="00A83737" w:rsidP="00990700">
      <w:r>
        <w:rPr>
          <w:rFonts w:hint="eastAsia"/>
        </w:rPr>
        <w:t>如果一个</w:t>
      </w:r>
      <w:r w:rsidR="00EF581D">
        <w:rPr>
          <w:rFonts w:hint="eastAsia"/>
        </w:rPr>
        <w:t>活动</w:t>
      </w:r>
      <w:r>
        <w:rPr>
          <w:rFonts w:hint="eastAsia"/>
        </w:rPr>
        <w:t>被另外的</w:t>
      </w:r>
      <w:r w:rsidR="00465DAD">
        <w:rPr>
          <w:rFonts w:hint="eastAsia"/>
        </w:rPr>
        <w:t>活动</w:t>
      </w:r>
      <w:r>
        <w:rPr>
          <w:rFonts w:hint="eastAsia"/>
        </w:rPr>
        <w:t>完全覆盖掉，叫做停止状态</w:t>
      </w:r>
      <w:r w:rsidR="006F1541">
        <w:rPr>
          <w:rFonts w:hint="eastAsia"/>
        </w:rPr>
        <w:t>，</w:t>
      </w:r>
      <w:r w:rsidR="008D3FDE">
        <w:rPr>
          <w:rFonts w:hint="eastAsia"/>
        </w:rPr>
        <w:t>其</w:t>
      </w:r>
      <w:r>
        <w:rPr>
          <w:rFonts w:hint="eastAsia"/>
        </w:rPr>
        <w:t>依然保持所有状态和成员信息，但是</w:t>
      </w:r>
      <w:r w:rsidR="008D3FDE">
        <w:rPr>
          <w:rFonts w:hint="eastAsia"/>
        </w:rPr>
        <w:t>其</w:t>
      </w:r>
      <w:r>
        <w:rPr>
          <w:rFonts w:hint="eastAsia"/>
        </w:rPr>
        <w:t>不再可见，所以窗口被隐藏，当系统内存需要被用在其他地方的时候，</w:t>
      </w:r>
      <w:r w:rsidR="00EF5CF2">
        <w:rPr>
          <w:rFonts w:hint="eastAsia"/>
        </w:rPr>
        <w:t>停止</w:t>
      </w:r>
      <w:r>
        <w:rPr>
          <w:rFonts w:hint="eastAsia"/>
        </w:rPr>
        <w:t>的</w:t>
      </w:r>
      <w:r w:rsidR="00CB5104">
        <w:rPr>
          <w:rFonts w:hint="eastAsia"/>
        </w:rPr>
        <w:t>活动</w:t>
      </w:r>
      <w:r>
        <w:rPr>
          <w:rFonts w:hint="eastAsia"/>
        </w:rPr>
        <w:t>将被杀掉。</w:t>
      </w:r>
      <w:r>
        <w:t xml:space="preserve"> </w:t>
      </w:r>
    </w:p>
    <w:p w14:paraId="61926E1B" w14:textId="77777777" w:rsidR="00ED1532" w:rsidRDefault="00ED1532" w:rsidP="006F1541">
      <w:pPr>
        <w:pStyle w:val="a0"/>
      </w:pPr>
      <w:r>
        <w:t>onStop()</w:t>
      </w:r>
    </w:p>
    <w:p w14:paraId="2FF28622" w14:textId="00A7B328" w:rsidR="00ED1532" w:rsidRDefault="00ED1532" w:rsidP="00ED1532">
      <w:r>
        <w:rPr>
          <w:rFonts w:hint="eastAsia"/>
        </w:rPr>
        <w:t>如果您的</w:t>
      </w:r>
      <w:r w:rsidR="00DA76EC">
        <w:rPr>
          <w:rFonts w:hint="eastAsia"/>
        </w:rPr>
        <w:t>活动</w:t>
      </w:r>
      <w:r>
        <w:rPr>
          <w:rFonts w:hint="eastAsia"/>
        </w:rPr>
        <w:t>不再对用户可见，说明其已进入“已停止”状态，因此系统将调用</w:t>
      </w:r>
      <w:r>
        <w:rPr>
          <w:rFonts w:hint="eastAsia"/>
        </w:rPr>
        <w:t xml:space="preserve"> onStop() </w:t>
      </w:r>
      <w:r>
        <w:rPr>
          <w:rFonts w:hint="eastAsia"/>
        </w:rPr>
        <w:t>回调。例如，当新启动的</w:t>
      </w:r>
      <w:r w:rsidR="00DA76EC">
        <w:rPr>
          <w:rFonts w:hint="eastAsia"/>
        </w:rPr>
        <w:t>活动</w:t>
      </w:r>
      <w:r>
        <w:rPr>
          <w:rFonts w:hint="eastAsia"/>
        </w:rPr>
        <w:t>覆盖整个屏幕时，可能会发生这种情况。如果</w:t>
      </w:r>
      <w:r w:rsidR="00DA76EC">
        <w:rPr>
          <w:rFonts w:hint="eastAsia"/>
        </w:rPr>
        <w:t>活动</w:t>
      </w:r>
      <w:r>
        <w:rPr>
          <w:rFonts w:hint="eastAsia"/>
        </w:rPr>
        <w:t>已结束运行并即将终止，系统还可以调用</w:t>
      </w:r>
      <w:r>
        <w:rPr>
          <w:rFonts w:hint="eastAsia"/>
        </w:rPr>
        <w:t xml:space="preserve"> onStop()</w:t>
      </w:r>
      <w:r>
        <w:rPr>
          <w:rFonts w:hint="eastAsia"/>
        </w:rPr>
        <w:t>。当</w:t>
      </w:r>
      <w:r w:rsidR="00DA76EC">
        <w:rPr>
          <w:rFonts w:hint="eastAsia"/>
        </w:rPr>
        <w:t>活动</w:t>
      </w:r>
      <w:r>
        <w:rPr>
          <w:rFonts w:hint="eastAsia"/>
        </w:rPr>
        <w:t>进入已停止状态时，与</w:t>
      </w:r>
      <w:r w:rsidR="00DA76EC">
        <w:rPr>
          <w:rFonts w:hint="eastAsia"/>
        </w:rPr>
        <w:t>活动</w:t>
      </w:r>
      <w:r>
        <w:rPr>
          <w:rFonts w:hint="eastAsia"/>
        </w:rPr>
        <w:t>生命周期相关联的所有生命周期感知型组件都将收到</w:t>
      </w:r>
      <w:r>
        <w:rPr>
          <w:rFonts w:hint="eastAsia"/>
        </w:rPr>
        <w:t xml:space="preserve"> ON_STOP </w:t>
      </w:r>
      <w:r>
        <w:rPr>
          <w:rFonts w:hint="eastAsia"/>
        </w:rPr>
        <w:t>事件。这时，生命周期组件可以停止在组件未显示在屏幕上时无需运行的任何功能。在</w:t>
      </w:r>
      <w:r>
        <w:rPr>
          <w:rFonts w:hint="eastAsia"/>
        </w:rPr>
        <w:t xml:space="preserve"> onStop() </w:t>
      </w:r>
      <w:r>
        <w:rPr>
          <w:rFonts w:hint="eastAsia"/>
        </w:rPr>
        <w:t>方法中，应用应释放或调整在应用对用户不可见时的无用资源。例如，应用可以暂停动画效果，或从精确位置更新切换到粗略位置更新。使用</w:t>
      </w:r>
      <w:r>
        <w:rPr>
          <w:rFonts w:hint="eastAsia"/>
        </w:rPr>
        <w:t xml:space="preserve"> onStop() </w:t>
      </w:r>
      <w:r>
        <w:rPr>
          <w:rFonts w:hint="eastAsia"/>
        </w:rPr>
        <w:t>而非</w:t>
      </w:r>
      <w:r>
        <w:rPr>
          <w:rFonts w:hint="eastAsia"/>
        </w:rPr>
        <w:t xml:space="preserve"> onPause() </w:t>
      </w:r>
      <w:r>
        <w:rPr>
          <w:rFonts w:hint="eastAsia"/>
        </w:rPr>
        <w:t>可确保与界面相关的工作继续进行，即使用户在多窗口模式下查看</w:t>
      </w:r>
      <w:r w:rsidR="00DA76EC">
        <w:rPr>
          <w:rFonts w:hint="eastAsia"/>
        </w:rPr>
        <w:t>活动</w:t>
      </w:r>
      <w:r>
        <w:rPr>
          <w:rFonts w:hint="eastAsia"/>
        </w:rPr>
        <w:t>也能如此。</w:t>
      </w:r>
    </w:p>
    <w:p w14:paraId="06109627" w14:textId="526D063F" w:rsidR="00ED1532" w:rsidRDefault="00ED1532" w:rsidP="00ED1532">
      <w:r>
        <w:rPr>
          <w:rFonts w:hint="eastAsia"/>
        </w:rPr>
        <w:lastRenderedPageBreak/>
        <w:t>还应使用</w:t>
      </w:r>
      <w:r>
        <w:rPr>
          <w:rFonts w:hint="eastAsia"/>
        </w:rPr>
        <w:t xml:space="preserve"> onStop() </w:t>
      </w:r>
      <w:r>
        <w:rPr>
          <w:rFonts w:hint="eastAsia"/>
        </w:rPr>
        <w:t>执行</w:t>
      </w:r>
      <w:r>
        <w:rPr>
          <w:rFonts w:hint="eastAsia"/>
        </w:rPr>
        <w:t xml:space="preserve"> CPU </w:t>
      </w:r>
      <w:r>
        <w:rPr>
          <w:rFonts w:hint="eastAsia"/>
        </w:rPr>
        <w:t>相对密集的关闭操作。例如，如果您无法找到更合适的时机来将信息保存到数据库，可以在</w:t>
      </w:r>
      <w:r>
        <w:rPr>
          <w:rFonts w:hint="eastAsia"/>
        </w:rPr>
        <w:t xml:space="preserve"> onStop() </w:t>
      </w:r>
      <w:r>
        <w:rPr>
          <w:rFonts w:hint="eastAsia"/>
        </w:rPr>
        <w:t>期间执行此操作。以下示例展示了</w:t>
      </w:r>
      <w:r>
        <w:rPr>
          <w:rFonts w:hint="eastAsia"/>
        </w:rPr>
        <w:t xml:space="preserve"> onStop() </w:t>
      </w:r>
      <w:r>
        <w:rPr>
          <w:rFonts w:hint="eastAsia"/>
        </w:rPr>
        <w:t>的实现，它将草稿笔记内容保存到持久性存储空间中：</w:t>
      </w:r>
    </w:p>
    <w:p w14:paraId="1D2B38E8" w14:textId="77777777" w:rsidR="00ED1532" w:rsidRDefault="00ED1532" w:rsidP="006F1541">
      <w:pPr>
        <w:pStyle w:val="a6"/>
        <w:ind w:left="240" w:right="720" w:firstLine="180"/>
      </w:pPr>
      <w:r>
        <w:t>@Override</w:t>
      </w:r>
    </w:p>
    <w:p w14:paraId="1E32E857" w14:textId="77777777" w:rsidR="00ED1532" w:rsidRDefault="00ED1532" w:rsidP="006F1541">
      <w:pPr>
        <w:pStyle w:val="a6"/>
        <w:ind w:left="240" w:right="720" w:firstLine="180"/>
      </w:pPr>
      <w:r>
        <w:t>protected void onStop() {</w:t>
      </w:r>
    </w:p>
    <w:p w14:paraId="220803BC" w14:textId="77777777" w:rsidR="00ED1532" w:rsidRDefault="00ED1532" w:rsidP="006F1541">
      <w:pPr>
        <w:pStyle w:val="a6"/>
        <w:ind w:left="240" w:right="720" w:firstLine="180"/>
      </w:pPr>
      <w:r>
        <w:t xml:space="preserve">    // call the superclass method first</w:t>
      </w:r>
    </w:p>
    <w:p w14:paraId="28840AA1" w14:textId="77777777" w:rsidR="00ED1532" w:rsidRDefault="00ED1532" w:rsidP="006F1541">
      <w:pPr>
        <w:pStyle w:val="a6"/>
        <w:ind w:left="240" w:right="720" w:firstLine="180"/>
      </w:pPr>
      <w:r>
        <w:t xml:space="preserve">    super.onStop();</w:t>
      </w:r>
    </w:p>
    <w:p w14:paraId="6C989954" w14:textId="77777777" w:rsidR="00ED1532" w:rsidRDefault="00ED1532" w:rsidP="006F1541">
      <w:pPr>
        <w:pStyle w:val="a6"/>
        <w:ind w:left="240" w:right="720" w:firstLine="180"/>
      </w:pPr>
    </w:p>
    <w:p w14:paraId="353F195D" w14:textId="77777777" w:rsidR="00ED1532" w:rsidRDefault="00ED1532" w:rsidP="006F1541">
      <w:pPr>
        <w:pStyle w:val="a6"/>
        <w:ind w:left="240" w:right="720" w:firstLine="180"/>
      </w:pPr>
      <w:r>
        <w:t xml:space="preserve">    // save the note's current draft, because the activity is stopping</w:t>
      </w:r>
    </w:p>
    <w:p w14:paraId="50BCC359" w14:textId="77777777" w:rsidR="00ED1532" w:rsidRDefault="00ED1532" w:rsidP="006F1541">
      <w:pPr>
        <w:pStyle w:val="a6"/>
        <w:ind w:left="240" w:right="720" w:firstLine="180"/>
      </w:pPr>
      <w:r>
        <w:t xml:space="preserve">    // and we want to be sure the current note progress isn't lost.</w:t>
      </w:r>
    </w:p>
    <w:p w14:paraId="749F20DE" w14:textId="77777777" w:rsidR="00ED1532" w:rsidRDefault="00ED1532" w:rsidP="006F1541">
      <w:pPr>
        <w:pStyle w:val="a6"/>
        <w:ind w:left="240" w:right="720" w:firstLine="180"/>
      </w:pPr>
      <w:r>
        <w:t xml:space="preserve">    ContentValues values = new ContentValues();</w:t>
      </w:r>
    </w:p>
    <w:p w14:paraId="17BCE84D" w14:textId="77777777" w:rsidR="00ED1532" w:rsidRDefault="00ED1532" w:rsidP="006F1541">
      <w:pPr>
        <w:pStyle w:val="a6"/>
        <w:ind w:left="240" w:right="720" w:firstLine="180"/>
      </w:pPr>
      <w:r>
        <w:t xml:space="preserve">    values.put(NotePad.Notes.COLUMN_NAME_NOTE, getCurrentNoteText());</w:t>
      </w:r>
    </w:p>
    <w:p w14:paraId="45288AFE" w14:textId="77777777" w:rsidR="00ED1532" w:rsidRDefault="00ED1532" w:rsidP="006F1541">
      <w:pPr>
        <w:pStyle w:val="a6"/>
        <w:ind w:left="240" w:right="720" w:firstLine="180"/>
      </w:pPr>
      <w:r>
        <w:t xml:space="preserve">    values.put(NotePad.Notes.COLUMN_NAME_TITLE, getCurrentNoteTitle());</w:t>
      </w:r>
    </w:p>
    <w:p w14:paraId="3F6914E1" w14:textId="77777777" w:rsidR="00ED1532" w:rsidRDefault="00ED1532" w:rsidP="006F1541">
      <w:pPr>
        <w:pStyle w:val="a6"/>
        <w:ind w:left="240" w:right="720" w:firstLine="180"/>
      </w:pPr>
    </w:p>
    <w:p w14:paraId="3D52D714" w14:textId="77777777" w:rsidR="00ED1532" w:rsidRDefault="00ED1532" w:rsidP="006F1541">
      <w:pPr>
        <w:pStyle w:val="a6"/>
        <w:ind w:left="240" w:right="720" w:firstLine="180"/>
      </w:pPr>
      <w:r>
        <w:t xml:space="preserve">    // do this update in background on an AsyncQueryHandler or equivalent</w:t>
      </w:r>
    </w:p>
    <w:p w14:paraId="2E11DDDA" w14:textId="77777777" w:rsidR="00ED1532" w:rsidRDefault="00ED1532" w:rsidP="006F1541">
      <w:pPr>
        <w:pStyle w:val="a6"/>
        <w:ind w:left="240" w:right="720" w:firstLine="180"/>
      </w:pPr>
      <w:r>
        <w:t xml:space="preserve">    asyncQueryHandler.startUpdate (</w:t>
      </w:r>
    </w:p>
    <w:p w14:paraId="7E78C7E3" w14:textId="77777777" w:rsidR="00ED1532" w:rsidRDefault="00ED1532" w:rsidP="006F1541">
      <w:pPr>
        <w:pStyle w:val="a6"/>
        <w:ind w:left="240" w:right="720" w:firstLine="180"/>
      </w:pPr>
      <w:r>
        <w:t xml:space="preserve">            mToken,  // int token to correlate calls</w:t>
      </w:r>
    </w:p>
    <w:p w14:paraId="7A994B8B" w14:textId="77777777" w:rsidR="00ED1532" w:rsidRDefault="00ED1532" w:rsidP="006F1541">
      <w:pPr>
        <w:pStyle w:val="a6"/>
        <w:ind w:left="240" w:right="720" w:firstLine="180"/>
      </w:pPr>
      <w:r>
        <w:t xml:space="preserve">            null,    // cookie, not used here</w:t>
      </w:r>
    </w:p>
    <w:p w14:paraId="65F40BE7" w14:textId="77777777" w:rsidR="00ED1532" w:rsidRDefault="00ED1532" w:rsidP="006F1541">
      <w:pPr>
        <w:pStyle w:val="a6"/>
        <w:ind w:left="240" w:right="720" w:firstLine="180"/>
      </w:pPr>
      <w:r>
        <w:t xml:space="preserve">            uri,    // The URI for the note to update.</w:t>
      </w:r>
    </w:p>
    <w:p w14:paraId="5E799939" w14:textId="77777777" w:rsidR="00ED1532" w:rsidRDefault="00ED1532" w:rsidP="006F1541">
      <w:pPr>
        <w:pStyle w:val="a6"/>
        <w:ind w:left="240" w:right="720" w:firstLine="180"/>
      </w:pPr>
      <w:r>
        <w:t xml:space="preserve">            values,  // The map of column names and new values to apply to them.</w:t>
      </w:r>
    </w:p>
    <w:p w14:paraId="79F806A8" w14:textId="77777777" w:rsidR="00ED1532" w:rsidRDefault="00ED1532" w:rsidP="006F1541">
      <w:pPr>
        <w:pStyle w:val="a6"/>
        <w:ind w:left="240" w:right="720" w:firstLine="180"/>
      </w:pPr>
      <w:r>
        <w:t xml:space="preserve">            null,    // No SELECT criteria are used.</w:t>
      </w:r>
    </w:p>
    <w:p w14:paraId="3B244AE6" w14:textId="77777777" w:rsidR="00ED1532" w:rsidRDefault="00ED1532" w:rsidP="006F1541">
      <w:pPr>
        <w:pStyle w:val="a6"/>
        <w:ind w:left="240" w:right="720" w:firstLine="180"/>
      </w:pPr>
      <w:r>
        <w:t xml:space="preserve">            null     // No WHERE columns are used.</w:t>
      </w:r>
    </w:p>
    <w:p w14:paraId="7A5A3ABC" w14:textId="77777777" w:rsidR="00ED1532" w:rsidRDefault="00ED1532" w:rsidP="006F1541">
      <w:pPr>
        <w:pStyle w:val="a6"/>
        <w:ind w:left="240" w:right="720" w:firstLine="180"/>
      </w:pPr>
      <w:r>
        <w:t xml:space="preserve">    );</w:t>
      </w:r>
    </w:p>
    <w:p w14:paraId="728C2EB0" w14:textId="77777777" w:rsidR="00ED1532" w:rsidRDefault="00ED1532" w:rsidP="006F1541">
      <w:pPr>
        <w:pStyle w:val="a6"/>
        <w:ind w:left="240" w:right="720" w:firstLine="180"/>
      </w:pPr>
      <w:r>
        <w:t>}</w:t>
      </w:r>
    </w:p>
    <w:p w14:paraId="492B990C" w14:textId="58F99103" w:rsidR="00A915B8" w:rsidRDefault="00A915B8" w:rsidP="000F7AE0">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14</w:t>
      </w:r>
      <w:r w:rsidR="0090755C">
        <w:fldChar w:fldCharType="end"/>
      </w:r>
    </w:p>
    <w:p w14:paraId="0D8CD886" w14:textId="11DA9140" w:rsidR="00ED1532" w:rsidRDefault="00ED1532" w:rsidP="00ED1532">
      <w:r>
        <w:rPr>
          <w:rFonts w:hint="eastAsia"/>
        </w:rPr>
        <w:t>请注意，上述代码示例直接使用</w:t>
      </w:r>
      <w:r>
        <w:rPr>
          <w:rFonts w:hint="eastAsia"/>
        </w:rPr>
        <w:t xml:space="preserve"> SQLite</w:t>
      </w:r>
      <w:r w:rsidR="0052067A">
        <w:rPr>
          <w:rFonts w:hint="eastAsia"/>
        </w:rPr>
        <w:t>，</w:t>
      </w:r>
      <w:r>
        <w:rPr>
          <w:rFonts w:hint="eastAsia"/>
        </w:rPr>
        <w:t>但</w:t>
      </w:r>
      <w:r w:rsidR="00664EA1">
        <w:rPr>
          <w:rFonts w:hint="eastAsia"/>
        </w:rPr>
        <w:t>实际应用中</w:t>
      </w:r>
      <w:r>
        <w:rPr>
          <w:rFonts w:hint="eastAsia"/>
        </w:rPr>
        <w:t>改用</w:t>
      </w:r>
      <w:r>
        <w:rPr>
          <w:rFonts w:hint="eastAsia"/>
        </w:rPr>
        <w:t xml:space="preserve"> Room</w:t>
      </w:r>
      <w:r>
        <w:rPr>
          <w:rFonts w:hint="eastAsia"/>
        </w:rPr>
        <w:t>，这是一个通过</w:t>
      </w:r>
      <w:r>
        <w:rPr>
          <w:rFonts w:hint="eastAsia"/>
        </w:rPr>
        <w:t xml:space="preserve"> SQLite </w:t>
      </w:r>
      <w:r>
        <w:rPr>
          <w:rFonts w:hint="eastAsia"/>
        </w:rPr>
        <w:t>提供抽象层的持久性库。</w:t>
      </w:r>
    </w:p>
    <w:p w14:paraId="19ADBC3C" w14:textId="4D2EBA5D" w:rsidR="00ED1532" w:rsidRDefault="00ED1532" w:rsidP="00ED1532">
      <w:r>
        <w:rPr>
          <w:rFonts w:hint="eastAsia"/>
        </w:rPr>
        <w:t>当</w:t>
      </w:r>
      <w:r w:rsidR="000F7AE0">
        <w:rPr>
          <w:rFonts w:hint="eastAsia"/>
        </w:rPr>
        <w:t>活动</w:t>
      </w:r>
      <w:r>
        <w:rPr>
          <w:rFonts w:hint="eastAsia"/>
        </w:rPr>
        <w:t>进入“已停止”状态时，</w:t>
      </w:r>
      <w:r w:rsidR="00DA76EC">
        <w:rPr>
          <w:rFonts w:hint="eastAsia"/>
        </w:rPr>
        <w:t>活动</w:t>
      </w:r>
      <w:r>
        <w:rPr>
          <w:rFonts w:hint="eastAsia"/>
        </w:rPr>
        <w:t>对象会继续驻留在内存中：该对象将维护所有状态和成员信息，但不会附加到窗口管理器。</w:t>
      </w:r>
      <w:r w:rsidR="00DA76EC">
        <w:rPr>
          <w:rFonts w:hint="eastAsia"/>
        </w:rPr>
        <w:t>活动</w:t>
      </w:r>
      <w:r>
        <w:rPr>
          <w:rFonts w:hint="eastAsia"/>
        </w:rPr>
        <w:t>恢复后，</w:t>
      </w:r>
      <w:r w:rsidR="00DA76EC">
        <w:rPr>
          <w:rFonts w:hint="eastAsia"/>
        </w:rPr>
        <w:t>活动</w:t>
      </w:r>
      <w:r>
        <w:rPr>
          <w:rFonts w:hint="eastAsia"/>
        </w:rPr>
        <w:t>会重新调用这些信息。无需重新初始化在任何回调方法导致</w:t>
      </w:r>
      <w:r w:rsidR="00DA76EC">
        <w:rPr>
          <w:rFonts w:hint="eastAsia"/>
        </w:rPr>
        <w:t>活动</w:t>
      </w:r>
      <w:r>
        <w:rPr>
          <w:rFonts w:hint="eastAsia"/>
        </w:rPr>
        <w:t>进入“已恢复”状态期间创建的组件。系统还会追踪</w:t>
      </w:r>
      <w:r>
        <w:rPr>
          <w:rFonts w:hint="eastAsia"/>
        </w:rPr>
        <w:lastRenderedPageBreak/>
        <w:t>布局中每个</w:t>
      </w:r>
      <w:r>
        <w:rPr>
          <w:rFonts w:hint="eastAsia"/>
        </w:rPr>
        <w:t xml:space="preserve"> View </w:t>
      </w:r>
      <w:r>
        <w:rPr>
          <w:rFonts w:hint="eastAsia"/>
        </w:rPr>
        <w:t>对象的当前状态，如果用户在</w:t>
      </w:r>
      <w:r>
        <w:rPr>
          <w:rFonts w:hint="eastAsia"/>
        </w:rPr>
        <w:t xml:space="preserve"> EditText </w:t>
      </w:r>
      <w:r>
        <w:rPr>
          <w:rFonts w:hint="eastAsia"/>
        </w:rPr>
        <w:t>微件中输入文本，系统将保留文本内容，因此您无需保存和恢复文本。</w:t>
      </w:r>
    </w:p>
    <w:p w14:paraId="5B567965" w14:textId="6B6A16A1" w:rsidR="00ED1532" w:rsidRDefault="00ED1532" w:rsidP="00ED1532">
      <w:r>
        <w:rPr>
          <w:rFonts w:hint="eastAsia"/>
        </w:rPr>
        <w:t>注意：</w:t>
      </w:r>
      <w:r w:rsidR="00DA76EC">
        <w:rPr>
          <w:rFonts w:hint="eastAsia"/>
        </w:rPr>
        <w:t>活动</w:t>
      </w:r>
      <w:r>
        <w:rPr>
          <w:rFonts w:hint="eastAsia"/>
        </w:rPr>
        <w:t>停止后，如果系统需要恢复内存，可能会销毁包含该</w:t>
      </w:r>
      <w:r w:rsidR="00DA76EC">
        <w:rPr>
          <w:rFonts w:hint="eastAsia"/>
        </w:rPr>
        <w:t>活动</w:t>
      </w:r>
      <w:r>
        <w:rPr>
          <w:rFonts w:hint="eastAsia"/>
        </w:rPr>
        <w:t>的进程。即使系统在</w:t>
      </w:r>
      <w:r w:rsidR="00DA76EC">
        <w:rPr>
          <w:rFonts w:hint="eastAsia"/>
        </w:rPr>
        <w:t>活动</w:t>
      </w:r>
      <w:r>
        <w:rPr>
          <w:rFonts w:hint="eastAsia"/>
        </w:rPr>
        <w:t>停止后销毁相应进程，系统仍会保留</w:t>
      </w:r>
      <w:r>
        <w:rPr>
          <w:rFonts w:hint="eastAsia"/>
        </w:rPr>
        <w:t xml:space="preserve"> Bundle</w:t>
      </w:r>
      <w:r>
        <w:rPr>
          <w:rFonts w:hint="eastAsia"/>
        </w:rPr>
        <w:t>（键值对的</w:t>
      </w:r>
      <w:r>
        <w:rPr>
          <w:rFonts w:hint="eastAsia"/>
        </w:rPr>
        <w:t xml:space="preserve"> blob</w:t>
      </w:r>
      <w:r>
        <w:rPr>
          <w:rFonts w:hint="eastAsia"/>
        </w:rPr>
        <w:t>）中</w:t>
      </w:r>
      <w:r>
        <w:rPr>
          <w:rFonts w:hint="eastAsia"/>
        </w:rPr>
        <w:t xml:space="preserve"> View </w:t>
      </w:r>
      <w:r>
        <w:rPr>
          <w:rFonts w:hint="eastAsia"/>
        </w:rPr>
        <w:t>对象（例如</w:t>
      </w:r>
      <w:r>
        <w:rPr>
          <w:rFonts w:hint="eastAsia"/>
        </w:rPr>
        <w:t xml:space="preserve"> EditText </w:t>
      </w:r>
      <w:r>
        <w:rPr>
          <w:rFonts w:hint="eastAsia"/>
        </w:rPr>
        <w:t>微件中的文本）的状态，并在用户返回</w:t>
      </w:r>
      <w:r w:rsidR="00DA76EC">
        <w:rPr>
          <w:rFonts w:hint="eastAsia"/>
        </w:rPr>
        <w:t>活动</w:t>
      </w:r>
      <w:r>
        <w:rPr>
          <w:rFonts w:hint="eastAsia"/>
        </w:rPr>
        <w:t>时恢复这些对象。</w:t>
      </w:r>
    </w:p>
    <w:p w14:paraId="48D572AD" w14:textId="0BF3293A" w:rsidR="00ED1532" w:rsidRDefault="00ED1532" w:rsidP="00ED1532">
      <w:r>
        <w:rPr>
          <w:rFonts w:hint="eastAsia"/>
        </w:rPr>
        <w:t>进入“已停止”状态后，</w:t>
      </w:r>
      <w:r w:rsidR="00DA76EC">
        <w:rPr>
          <w:rFonts w:hint="eastAsia"/>
        </w:rPr>
        <w:t>活动</w:t>
      </w:r>
      <w:r>
        <w:rPr>
          <w:rFonts w:hint="eastAsia"/>
        </w:rPr>
        <w:t>要么返回与用户互动，要么结束运行并消失。如果</w:t>
      </w:r>
      <w:r w:rsidR="00DA76EC">
        <w:rPr>
          <w:rFonts w:hint="eastAsia"/>
        </w:rPr>
        <w:t>活动</w:t>
      </w:r>
      <w:r>
        <w:rPr>
          <w:rFonts w:hint="eastAsia"/>
        </w:rPr>
        <w:t>返回，系统将调用</w:t>
      </w:r>
      <w:r>
        <w:rPr>
          <w:rFonts w:hint="eastAsia"/>
        </w:rPr>
        <w:t xml:space="preserve"> onRestart()</w:t>
      </w:r>
      <w:r>
        <w:rPr>
          <w:rFonts w:hint="eastAsia"/>
        </w:rPr>
        <w:t>。如果</w:t>
      </w:r>
      <w:r w:rsidR="00DA76EC">
        <w:rPr>
          <w:rFonts w:hint="eastAsia"/>
        </w:rPr>
        <w:t>活动</w:t>
      </w:r>
      <w:r>
        <w:rPr>
          <w:rFonts w:hint="eastAsia"/>
        </w:rPr>
        <w:t>结束运行，系统将调用</w:t>
      </w:r>
      <w:r>
        <w:rPr>
          <w:rFonts w:hint="eastAsia"/>
        </w:rPr>
        <w:t xml:space="preserve"> onDestroy()</w:t>
      </w:r>
      <w:r>
        <w:rPr>
          <w:rFonts w:hint="eastAsia"/>
        </w:rPr>
        <w:t>。下一部分将介绍</w:t>
      </w:r>
      <w:r>
        <w:rPr>
          <w:rFonts w:hint="eastAsia"/>
        </w:rPr>
        <w:t xml:space="preserve"> onDestroy() </w:t>
      </w:r>
      <w:r>
        <w:rPr>
          <w:rFonts w:hint="eastAsia"/>
        </w:rPr>
        <w:t>回调。</w:t>
      </w:r>
    </w:p>
    <w:p w14:paraId="003BA6E9" w14:textId="2D6BFC06" w:rsidR="00990700" w:rsidRDefault="00EB014C" w:rsidP="00DB5AC5">
      <w:pPr>
        <w:pStyle w:val="4"/>
      </w:pPr>
      <w:r>
        <w:rPr>
          <w:rFonts w:hint="eastAsia"/>
        </w:rPr>
        <w:t>销毁</w:t>
      </w:r>
      <w:r w:rsidR="00DB5AC5">
        <w:rPr>
          <w:rFonts w:hint="eastAsia"/>
        </w:rPr>
        <w:t>状态</w:t>
      </w:r>
    </w:p>
    <w:p w14:paraId="22B03CCF" w14:textId="455697E5" w:rsidR="00FA330A" w:rsidRPr="00FA330A" w:rsidRDefault="00FA330A" w:rsidP="00FA330A">
      <w:pPr>
        <w:rPr>
          <w:lang w:bidi="ar-SA"/>
        </w:rPr>
      </w:pPr>
      <w:r>
        <w:rPr>
          <w:rFonts w:hint="eastAsia"/>
        </w:rPr>
        <w:t>如果一个</w:t>
      </w:r>
      <w:r w:rsidR="00C223E2">
        <w:rPr>
          <w:rFonts w:hint="eastAsia"/>
        </w:rPr>
        <w:t>活动</w:t>
      </w:r>
      <w:r>
        <w:rPr>
          <w:rFonts w:hint="eastAsia"/>
        </w:rPr>
        <w:t>是暂停或者停止状态，系统可以将该</w:t>
      </w:r>
      <w:r w:rsidR="000659FA">
        <w:rPr>
          <w:rFonts w:hint="eastAsia"/>
        </w:rPr>
        <w:t>活动</w:t>
      </w:r>
      <w:r>
        <w:rPr>
          <w:rFonts w:hint="eastAsia"/>
        </w:rPr>
        <w:t>从内存中删除，</w:t>
      </w:r>
      <w:r>
        <w:t>安卓</w:t>
      </w:r>
      <w:r>
        <w:rPr>
          <w:rFonts w:hint="eastAsia"/>
        </w:rPr>
        <w:t>系统采用两种方式进行删除，要么要求该</w:t>
      </w:r>
      <w:r>
        <w:t>Activity</w:t>
      </w:r>
      <w:r>
        <w:rPr>
          <w:rFonts w:hint="eastAsia"/>
        </w:rPr>
        <w:t>结束，要么直接杀掉其的进程。</w:t>
      </w:r>
    </w:p>
    <w:p w14:paraId="4DFDB503" w14:textId="7703263E" w:rsidR="00C7680F" w:rsidRDefault="00C7680F" w:rsidP="00C7680F">
      <w:pPr>
        <w:pStyle w:val="a0"/>
      </w:pPr>
      <w:r w:rsidRPr="00C7680F">
        <w:t>onDestroy()</w:t>
      </w:r>
    </w:p>
    <w:p w14:paraId="3CF04F71" w14:textId="4EA13BAB" w:rsidR="00B31E43" w:rsidRDefault="00A83737" w:rsidP="00B31E43">
      <w:r>
        <w:rPr>
          <w:rFonts w:hint="eastAsia"/>
        </w:rPr>
        <w:t>当该</w:t>
      </w:r>
      <w:r>
        <w:t>Activity</w:t>
      </w:r>
      <w:r>
        <w:rPr>
          <w:rFonts w:hint="eastAsia"/>
        </w:rPr>
        <w:t>再次显示给用户时，</w:t>
      </w:r>
      <w:r w:rsidR="008D3FDE">
        <w:rPr>
          <w:rFonts w:hint="eastAsia"/>
        </w:rPr>
        <w:t>其</w:t>
      </w:r>
      <w:r>
        <w:rPr>
          <w:rFonts w:hint="eastAsia"/>
        </w:rPr>
        <w:t>必须重新开始和重置前面的状态。</w:t>
      </w:r>
      <w:r>
        <w:t xml:space="preserve"> </w:t>
      </w:r>
      <w:r w:rsidR="00B31E43">
        <w:rPr>
          <w:rFonts w:hint="eastAsia"/>
        </w:rPr>
        <w:t>销毁</w:t>
      </w:r>
      <w:r w:rsidR="00DA76EC">
        <w:rPr>
          <w:rFonts w:hint="eastAsia"/>
        </w:rPr>
        <w:t>活动</w:t>
      </w:r>
      <w:r w:rsidR="00B31E43">
        <w:rPr>
          <w:rFonts w:hint="eastAsia"/>
        </w:rPr>
        <w:t>之前，系统会先调用</w:t>
      </w:r>
      <w:r w:rsidR="00B31E43">
        <w:rPr>
          <w:rFonts w:hint="eastAsia"/>
        </w:rPr>
        <w:t xml:space="preserve"> onDestroy()</w:t>
      </w:r>
      <w:r w:rsidR="00B31E43">
        <w:rPr>
          <w:rFonts w:hint="eastAsia"/>
        </w:rPr>
        <w:t>。系统调用此回调的原因如下：</w:t>
      </w:r>
    </w:p>
    <w:p w14:paraId="6A24816F" w14:textId="1EDADB6B" w:rsidR="00B31E43" w:rsidRDefault="00B31E43" w:rsidP="00C7680F">
      <w:pPr>
        <w:pStyle w:val="20"/>
      </w:pPr>
      <w:r>
        <w:rPr>
          <w:rFonts w:hint="eastAsia"/>
        </w:rPr>
        <w:t>由于用户彻底关闭</w:t>
      </w:r>
      <w:r w:rsidR="00DA76EC">
        <w:rPr>
          <w:rFonts w:hint="eastAsia"/>
        </w:rPr>
        <w:t>活动</w:t>
      </w:r>
      <w:r>
        <w:rPr>
          <w:rFonts w:hint="eastAsia"/>
        </w:rPr>
        <w:t>或系统为</w:t>
      </w:r>
      <w:r w:rsidR="00DA76EC">
        <w:rPr>
          <w:rFonts w:hint="eastAsia"/>
        </w:rPr>
        <w:t>活动</w:t>
      </w:r>
      <w:r>
        <w:rPr>
          <w:rFonts w:hint="eastAsia"/>
        </w:rPr>
        <w:t>调用</w:t>
      </w:r>
      <w:r>
        <w:rPr>
          <w:rFonts w:hint="eastAsia"/>
        </w:rPr>
        <w:t xml:space="preserve"> finish()</w:t>
      </w:r>
      <w:r w:rsidR="00C61A48">
        <w:rPr>
          <w:rFonts w:hint="eastAsia"/>
        </w:rPr>
        <w:t>，</w:t>
      </w:r>
      <w:r w:rsidR="00DA76EC">
        <w:rPr>
          <w:rFonts w:hint="eastAsia"/>
        </w:rPr>
        <w:t>活动</w:t>
      </w:r>
      <w:r w:rsidR="00C61A48">
        <w:rPr>
          <w:rFonts w:hint="eastAsia"/>
        </w:rPr>
        <w:t>即将结束</w:t>
      </w:r>
    </w:p>
    <w:p w14:paraId="158661EF" w14:textId="19CAD900" w:rsidR="00B31E43" w:rsidRDefault="00B31E43" w:rsidP="00C7680F">
      <w:pPr>
        <w:pStyle w:val="20"/>
      </w:pPr>
      <w:r>
        <w:rPr>
          <w:rFonts w:hint="eastAsia"/>
        </w:rPr>
        <w:t>由于配置变更（例如设备旋转或多窗口模式），系统暂时销毁</w:t>
      </w:r>
      <w:r w:rsidR="00DA76EC">
        <w:rPr>
          <w:rFonts w:hint="eastAsia"/>
        </w:rPr>
        <w:t>活动</w:t>
      </w:r>
    </w:p>
    <w:p w14:paraId="2AA8F60F" w14:textId="4DAD1B4F" w:rsidR="00B31E43" w:rsidRDefault="00B31E43" w:rsidP="00B31E43">
      <w:r>
        <w:rPr>
          <w:rFonts w:hint="eastAsia"/>
        </w:rPr>
        <w:t>当</w:t>
      </w:r>
      <w:r w:rsidR="00DA76EC">
        <w:rPr>
          <w:rFonts w:hint="eastAsia"/>
        </w:rPr>
        <w:t>活动</w:t>
      </w:r>
      <w:r>
        <w:rPr>
          <w:rFonts w:hint="eastAsia"/>
        </w:rPr>
        <w:t>进入已销毁状态时，与</w:t>
      </w:r>
      <w:r w:rsidR="00DA76EC">
        <w:rPr>
          <w:rFonts w:hint="eastAsia"/>
        </w:rPr>
        <w:t>活动</w:t>
      </w:r>
      <w:r>
        <w:rPr>
          <w:rFonts w:hint="eastAsia"/>
        </w:rPr>
        <w:t>生命周期相关联的所有生命周期感知型组件都将收到</w:t>
      </w:r>
      <w:r>
        <w:rPr>
          <w:rFonts w:hint="eastAsia"/>
        </w:rPr>
        <w:t xml:space="preserve"> ON_DESTROY </w:t>
      </w:r>
      <w:r>
        <w:rPr>
          <w:rFonts w:hint="eastAsia"/>
        </w:rPr>
        <w:t>事件。这时，生命周期组件可以在</w:t>
      </w:r>
      <w:r w:rsidR="00DA76EC">
        <w:rPr>
          <w:rFonts w:hint="eastAsia"/>
        </w:rPr>
        <w:t>活动</w:t>
      </w:r>
      <w:r>
        <w:rPr>
          <w:rFonts w:hint="eastAsia"/>
        </w:rPr>
        <w:t>被销毁之前清理所需的任何数据。</w:t>
      </w:r>
    </w:p>
    <w:p w14:paraId="4F7FECF1" w14:textId="6078DF5D" w:rsidR="00B31E43" w:rsidRDefault="00B31E43" w:rsidP="00B31E43">
      <w:r>
        <w:rPr>
          <w:rFonts w:hint="eastAsia"/>
        </w:rPr>
        <w:t>应</w:t>
      </w:r>
      <w:r w:rsidR="00C21C32">
        <w:rPr>
          <w:rFonts w:hint="eastAsia"/>
        </w:rPr>
        <w:t>该</w:t>
      </w:r>
      <w:r>
        <w:rPr>
          <w:rFonts w:hint="eastAsia"/>
        </w:rPr>
        <w:t>使用</w:t>
      </w:r>
      <w:r>
        <w:rPr>
          <w:rFonts w:hint="eastAsia"/>
        </w:rPr>
        <w:t xml:space="preserve"> ViewModel </w:t>
      </w:r>
      <w:r>
        <w:rPr>
          <w:rFonts w:hint="eastAsia"/>
        </w:rPr>
        <w:t>对象来包含</w:t>
      </w:r>
      <w:r w:rsidR="00DA76EC">
        <w:rPr>
          <w:rFonts w:hint="eastAsia"/>
        </w:rPr>
        <w:t>活动</w:t>
      </w:r>
      <w:r>
        <w:rPr>
          <w:rFonts w:hint="eastAsia"/>
        </w:rPr>
        <w:t>的相关视图数据，而不是在</w:t>
      </w:r>
      <w:r>
        <w:rPr>
          <w:rFonts w:hint="eastAsia"/>
        </w:rPr>
        <w:t xml:space="preserve">Activity </w:t>
      </w:r>
      <w:r>
        <w:rPr>
          <w:rFonts w:hint="eastAsia"/>
        </w:rPr>
        <w:t>中加入逻辑来确定</w:t>
      </w:r>
      <w:r w:rsidR="00DA76EC">
        <w:rPr>
          <w:rFonts w:hint="eastAsia"/>
        </w:rPr>
        <w:t>活动</w:t>
      </w:r>
      <w:r>
        <w:rPr>
          <w:rFonts w:hint="eastAsia"/>
        </w:rPr>
        <w:t>被销毁的原因。如果因配置变更而重新创建</w:t>
      </w:r>
      <w:r w:rsidR="00DA76EC">
        <w:rPr>
          <w:rFonts w:hint="eastAsia"/>
        </w:rPr>
        <w:t>活动</w:t>
      </w:r>
      <w:r>
        <w:rPr>
          <w:rFonts w:hint="eastAsia"/>
        </w:rPr>
        <w:t>，</w:t>
      </w:r>
      <w:r>
        <w:rPr>
          <w:rFonts w:hint="eastAsia"/>
        </w:rPr>
        <w:t xml:space="preserve">ViewModel </w:t>
      </w:r>
      <w:r>
        <w:rPr>
          <w:rFonts w:hint="eastAsia"/>
        </w:rPr>
        <w:t>不必执行任何操作，因为系统将保留</w:t>
      </w:r>
      <w:r>
        <w:rPr>
          <w:rFonts w:hint="eastAsia"/>
        </w:rPr>
        <w:t xml:space="preserve"> ViewModel </w:t>
      </w:r>
      <w:r>
        <w:rPr>
          <w:rFonts w:hint="eastAsia"/>
        </w:rPr>
        <w:t>并将其提供给下一个</w:t>
      </w:r>
      <w:r w:rsidR="00DA76EC">
        <w:rPr>
          <w:rFonts w:hint="eastAsia"/>
        </w:rPr>
        <w:t>活动</w:t>
      </w:r>
      <w:r>
        <w:rPr>
          <w:rFonts w:hint="eastAsia"/>
        </w:rPr>
        <w:t>实例。如果不重新创建</w:t>
      </w:r>
      <w:r w:rsidR="00DA76EC">
        <w:rPr>
          <w:rFonts w:hint="eastAsia"/>
        </w:rPr>
        <w:t>活动</w:t>
      </w:r>
      <w:r>
        <w:rPr>
          <w:rFonts w:hint="eastAsia"/>
        </w:rPr>
        <w:t>，</w:t>
      </w:r>
      <w:r>
        <w:rPr>
          <w:rFonts w:hint="eastAsia"/>
        </w:rPr>
        <w:t xml:space="preserve">ViewModel </w:t>
      </w:r>
      <w:r>
        <w:rPr>
          <w:rFonts w:hint="eastAsia"/>
        </w:rPr>
        <w:t>将调用</w:t>
      </w:r>
      <w:r>
        <w:rPr>
          <w:rFonts w:hint="eastAsia"/>
        </w:rPr>
        <w:t xml:space="preserve"> onCleared() </w:t>
      </w:r>
      <w:r>
        <w:rPr>
          <w:rFonts w:hint="eastAsia"/>
        </w:rPr>
        <w:t>方法，以便在</w:t>
      </w:r>
      <w:r w:rsidR="00DA76EC">
        <w:rPr>
          <w:rFonts w:hint="eastAsia"/>
        </w:rPr>
        <w:t>活动</w:t>
      </w:r>
      <w:r>
        <w:rPr>
          <w:rFonts w:hint="eastAsia"/>
        </w:rPr>
        <w:t>被销毁前清除所需的任何数据</w:t>
      </w:r>
      <w:r w:rsidR="00A665C8">
        <w:rPr>
          <w:rFonts w:hint="eastAsia"/>
        </w:rPr>
        <w:t>，</w:t>
      </w:r>
      <w:r>
        <w:rPr>
          <w:rFonts w:hint="eastAsia"/>
        </w:rPr>
        <w:t>可以使用</w:t>
      </w:r>
      <w:r>
        <w:rPr>
          <w:rFonts w:hint="eastAsia"/>
        </w:rPr>
        <w:t xml:space="preserve"> isFinishing() </w:t>
      </w:r>
      <w:r>
        <w:rPr>
          <w:rFonts w:hint="eastAsia"/>
        </w:rPr>
        <w:t>方法区分这两种情况。</w:t>
      </w:r>
    </w:p>
    <w:p w14:paraId="5C600F23" w14:textId="547093E1" w:rsidR="00AF550B" w:rsidRDefault="00B31E43" w:rsidP="00B31E43">
      <w:r>
        <w:rPr>
          <w:rFonts w:hint="eastAsia"/>
        </w:rPr>
        <w:t>如果</w:t>
      </w:r>
      <w:r w:rsidR="00DA76EC">
        <w:rPr>
          <w:rFonts w:hint="eastAsia"/>
        </w:rPr>
        <w:t>活动</w:t>
      </w:r>
      <w:r>
        <w:rPr>
          <w:rFonts w:hint="eastAsia"/>
        </w:rPr>
        <w:t>即将结束，</w:t>
      </w:r>
      <w:r>
        <w:rPr>
          <w:rFonts w:hint="eastAsia"/>
        </w:rPr>
        <w:t xml:space="preserve">onDestroy() </w:t>
      </w:r>
      <w:r>
        <w:rPr>
          <w:rFonts w:hint="eastAsia"/>
        </w:rPr>
        <w:t>是</w:t>
      </w:r>
      <w:r w:rsidR="00DA76EC">
        <w:rPr>
          <w:rFonts w:hint="eastAsia"/>
        </w:rPr>
        <w:t>活动</w:t>
      </w:r>
      <w:r>
        <w:rPr>
          <w:rFonts w:hint="eastAsia"/>
        </w:rPr>
        <w:t>收到的最后一个生命周期回调。如果由于配置变更而调用</w:t>
      </w:r>
      <w:r>
        <w:rPr>
          <w:rFonts w:hint="eastAsia"/>
        </w:rPr>
        <w:t xml:space="preserve"> onDestroy()</w:t>
      </w:r>
      <w:r>
        <w:rPr>
          <w:rFonts w:hint="eastAsia"/>
        </w:rPr>
        <w:t>，系统会立即新建</w:t>
      </w:r>
      <w:r w:rsidR="00DA76EC">
        <w:rPr>
          <w:rFonts w:hint="eastAsia"/>
        </w:rPr>
        <w:t>活动</w:t>
      </w:r>
      <w:r>
        <w:rPr>
          <w:rFonts w:hint="eastAsia"/>
        </w:rPr>
        <w:t>实例，然后在新配置中为新实例调用</w:t>
      </w:r>
      <w:r>
        <w:rPr>
          <w:rFonts w:hint="eastAsia"/>
        </w:rPr>
        <w:t xml:space="preserve"> onCreate()</w:t>
      </w:r>
      <w:r>
        <w:rPr>
          <w:rFonts w:hint="eastAsia"/>
        </w:rPr>
        <w:t>。</w:t>
      </w:r>
      <w:r>
        <w:rPr>
          <w:rFonts w:hint="eastAsia"/>
        </w:rPr>
        <w:t xml:space="preserve">onDestroy() </w:t>
      </w:r>
      <w:r>
        <w:rPr>
          <w:rFonts w:hint="eastAsia"/>
        </w:rPr>
        <w:t>回调应释放先前的回调（例如</w:t>
      </w:r>
      <w:r>
        <w:rPr>
          <w:rFonts w:hint="eastAsia"/>
        </w:rPr>
        <w:t xml:space="preserve"> onStop()</w:t>
      </w:r>
      <w:r>
        <w:rPr>
          <w:rFonts w:hint="eastAsia"/>
        </w:rPr>
        <w:t>）尚未释放的所有资源。</w:t>
      </w:r>
    </w:p>
    <w:p w14:paraId="2A6D4199" w14:textId="01948590" w:rsidR="00B31E43" w:rsidRDefault="00296D60" w:rsidP="00E00213">
      <w:pPr>
        <w:pStyle w:val="4"/>
      </w:pPr>
      <w:r>
        <w:rPr>
          <w:rFonts w:hint="eastAsia"/>
        </w:rPr>
        <w:lastRenderedPageBreak/>
        <w:t>状态转换</w:t>
      </w:r>
    </w:p>
    <w:p w14:paraId="7809D423" w14:textId="72363B07" w:rsidR="00A83737" w:rsidRDefault="005C1AAB" w:rsidP="00A83737">
      <w:r>
        <w:rPr>
          <w:rFonts w:hint="eastAsia"/>
        </w:rPr>
        <w:t>活动</w:t>
      </w:r>
      <w:r w:rsidR="00A83737">
        <w:rPr>
          <w:rFonts w:hint="eastAsia"/>
        </w:rPr>
        <w:t>的生命周期中有三</w:t>
      </w:r>
      <w:r w:rsidR="00A83737" w:rsidRPr="003A3D0E">
        <w:rPr>
          <w:rFonts w:hint="eastAsia"/>
        </w:rPr>
        <w:t>个关键的循环，见</w:t>
      </w:r>
      <w:r w:rsidR="00A83737" w:rsidRPr="003A3D0E">
        <w:fldChar w:fldCharType="begin"/>
      </w:r>
      <w:r w:rsidR="00A83737" w:rsidRPr="003A3D0E">
        <w:instrText xml:space="preserve"> REF _Ref458948555 \h </w:instrText>
      </w:r>
      <w:r w:rsidR="003A3D0E">
        <w:instrText xml:space="preserve"> \* MERGEFORMAT </w:instrText>
      </w:r>
      <w:r w:rsidR="00A83737" w:rsidRPr="003A3D0E">
        <w:fldChar w:fldCharType="separate"/>
      </w:r>
      <w:r w:rsidR="00741EF0" w:rsidRPr="003A3D0E">
        <w:rPr>
          <w:rFonts w:hint="eastAsia"/>
        </w:rPr>
        <w:t>图</w:t>
      </w:r>
      <w:r w:rsidR="00741EF0" w:rsidRPr="003A3D0E">
        <w:t xml:space="preserve"> 2</w:t>
      </w:r>
      <w:r w:rsidR="00741EF0" w:rsidRPr="003A3D0E">
        <w:noBreakHyphen/>
        <w:t>19</w:t>
      </w:r>
      <w:r w:rsidR="00A83737" w:rsidRPr="003A3D0E">
        <w:fldChar w:fldCharType="end"/>
      </w:r>
      <w:r w:rsidR="00A83737" w:rsidRPr="003A3D0E">
        <w:rPr>
          <w:rFonts w:hint="eastAsia"/>
        </w:rPr>
        <w:t>：</w:t>
      </w:r>
    </w:p>
    <w:p w14:paraId="2C1C2B04" w14:textId="77777777" w:rsidR="00A83737" w:rsidRDefault="00A83737" w:rsidP="007F44C4">
      <w:pPr>
        <w:pStyle w:val="a0"/>
      </w:pPr>
      <w:r>
        <w:rPr>
          <w:rFonts w:hint="eastAsia"/>
        </w:rPr>
        <w:t>整个的生命周期</w:t>
      </w:r>
    </w:p>
    <w:p w14:paraId="4FAB0C4C" w14:textId="55274CE0" w:rsidR="00A83737" w:rsidRDefault="00A83737" w:rsidP="00A83737">
      <w:r>
        <w:rPr>
          <w:rFonts w:hint="eastAsia"/>
        </w:rPr>
        <w:t>从</w:t>
      </w:r>
      <w:r>
        <w:t>onCreate()</w:t>
      </w:r>
      <w:r>
        <w:rPr>
          <w:rFonts w:hint="eastAsia"/>
        </w:rPr>
        <w:t>开始到</w:t>
      </w:r>
      <w:r>
        <w:t>onDestroy()</w:t>
      </w:r>
      <w:r>
        <w:rPr>
          <w:rFonts w:hint="eastAsia"/>
        </w:rPr>
        <w:t>结束。</w:t>
      </w:r>
      <w:r w:rsidR="006B7A13">
        <w:t>活动</w:t>
      </w:r>
      <w:r>
        <w:rPr>
          <w:rFonts w:hint="eastAsia"/>
        </w:rPr>
        <w:t>在</w:t>
      </w:r>
      <w:r>
        <w:t>onCreate()</w:t>
      </w:r>
      <w:r>
        <w:rPr>
          <w:rFonts w:hint="eastAsia"/>
        </w:rPr>
        <w:t>设置所有的“全局”状态，在</w:t>
      </w:r>
      <w:r>
        <w:t>onDestory()</w:t>
      </w:r>
      <w:r>
        <w:rPr>
          <w:rFonts w:hint="eastAsia"/>
        </w:rPr>
        <w:t>释放所有的资源。例如：某个</w:t>
      </w:r>
      <w:r w:rsidR="006B7A13">
        <w:t>活动</w:t>
      </w:r>
      <w:r>
        <w:rPr>
          <w:rFonts w:hint="eastAsia"/>
        </w:rPr>
        <w:t>有一个在后台运行的线程，用于从网络下载数据，则该</w:t>
      </w:r>
      <w:r w:rsidR="006B7A13">
        <w:t>活动</w:t>
      </w:r>
      <w:r>
        <w:rPr>
          <w:rFonts w:hint="eastAsia"/>
        </w:rPr>
        <w:t>可以在</w:t>
      </w:r>
      <w:r>
        <w:t>onCreate()</w:t>
      </w:r>
      <w:r>
        <w:rPr>
          <w:rFonts w:hint="eastAsia"/>
        </w:rPr>
        <w:t>中创建线程，在</w:t>
      </w:r>
      <w:r>
        <w:t>onDestory()</w:t>
      </w:r>
      <w:r>
        <w:rPr>
          <w:rFonts w:hint="eastAsia"/>
        </w:rPr>
        <w:t>中停止线程。</w:t>
      </w:r>
      <w:r>
        <w:t xml:space="preserve"> </w:t>
      </w:r>
    </w:p>
    <w:p w14:paraId="7003A343" w14:textId="77777777" w:rsidR="00A83737" w:rsidRDefault="00A83737" w:rsidP="007F44C4">
      <w:pPr>
        <w:pStyle w:val="a0"/>
      </w:pPr>
      <w:r>
        <w:rPr>
          <w:rFonts w:hint="eastAsia"/>
        </w:rPr>
        <w:t>可见的生命周期</w:t>
      </w:r>
    </w:p>
    <w:p w14:paraId="569B3182" w14:textId="62127EAE" w:rsidR="00A83737" w:rsidRDefault="00A83737" w:rsidP="00A83737">
      <w:r>
        <w:rPr>
          <w:rFonts w:hint="eastAsia"/>
        </w:rPr>
        <w:t>从</w:t>
      </w:r>
      <w:r>
        <w:t>onStart()</w:t>
      </w:r>
      <w:r>
        <w:rPr>
          <w:rFonts w:hint="eastAsia"/>
        </w:rPr>
        <w:t>开始到</w:t>
      </w:r>
      <w:r>
        <w:t>onStop()</w:t>
      </w:r>
      <w:r>
        <w:rPr>
          <w:rFonts w:hint="eastAsia"/>
        </w:rPr>
        <w:t>结束。在这段时间，可以看到</w:t>
      </w:r>
      <w:r w:rsidR="006B7A13">
        <w:t>活动</w:t>
      </w:r>
      <w:r>
        <w:rPr>
          <w:rFonts w:hint="eastAsia"/>
        </w:rPr>
        <w:t>在屏幕上，尽管有可能不在前台，不能和用户交互。在这两个接口之间，需要保持显示给用户的界面数据和资源等，例如可以在</w:t>
      </w:r>
      <w:r>
        <w:t>onStart</w:t>
      </w:r>
      <w:r>
        <w:rPr>
          <w:rFonts w:hint="eastAsia"/>
        </w:rPr>
        <w:t>中注册一个</w:t>
      </w:r>
      <w:r>
        <w:t>IntentReceiver</w:t>
      </w:r>
      <w:r>
        <w:rPr>
          <w:rFonts w:hint="eastAsia"/>
        </w:rPr>
        <w:t>来监听数据变化导致界面的变动，当不再需要显示时候，可以在</w:t>
      </w:r>
      <w:r>
        <w:t>onStop()</w:t>
      </w:r>
      <w:r>
        <w:rPr>
          <w:rFonts w:hint="eastAsia"/>
        </w:rPr>
        <w:t>中注销。</w:t>
      </w:r>
      <w:r>
        <w:t>onStart()</w:t>
      </w:r>
      <w:r>
        <w:rPr>
          <w:rFonts w:hint="eastAsia"/>
        </w:rPr>
        <w:t>，</w:t>
      </w:r>
      <w:r>
        <w:t>onStop()</w:t>
      </w:r>
      <w:r>
        <w:rPr>
          <w:rFonts w:hint="eastAsia"/>
        </w:rPr>
        <w:t>都可以被多次调用，因为</w:t>
      </w:r>
      <w:r w:rsidR="006B7A13">
        <w:t>活动</w:t>
      </w:r>
      <w:r>
        <w:rPr>
          <w:rFonts w:hint="eastAsia"/>
        </w:rPr>
        <w:t>随时可以在可见和隐藏之间转换。</w:t>
      </w:r>
      <w:r>
        <w:t xml:space="preserve"> </w:t>
      </w:r>
    </w:p>
    <w:p w14:paraId="1AC71EEC" w14:textId="77777777" w:rsidR="00A83737" w:rsidRDefault="00A83737" w:rsidP="007F44C4">
      <w:pPr>
        <w:pStyle w:val="a0"/>
      </w:pPr>
      <w:r>
        <w:rPr>
          <w:rFonts w:hint="eastAsia"/>
        </w:rPr>
        <w:t>前台的生命周期</w:t>
      </w:r>
    </w:p>
    <w:p w14:paraId="63F9FD47" w14:textId="0B090B1A" w:rsidR="00A83737" w:rsidRDefault="00A83737" w:rsidP="00A83737">
      <w:r>
        <w:rPr>
          <w:rFonts w:hint="eastAsia"/>
        </w:rPr>
        <w:t>从</w:t>
      </w:r>
      <w:r>
        <w:t>onResume()</w:t>
      </w:r>
      <w:r>
        <w:rPr>
          <w:rFonts w:hint="eastAsia"/>
        </w:rPr>
        <w:t>开始到</w:t>
      </w:r>
      <w:r>
        <w:t>onPause()</w:t>
      </w:r>
      <w:r>
        <w:rPr>
          <w:rFonts w:hint="eastAsia"/>
        </w:rPr>
        <w:t>结束。在这段时间里，该</w:t>
      </w:r>
      <w:r w:rsidR="006B7A13">
        <w:t>活动</w:t>
      </w:r>
      <w:r>
        <w:rPr>
          <w:rFonts w:hint="eastAsia"/>
        </w:rPr>
        <w:t>处于所有</w:t>
      </w:r>
      <w:r w:rsidR="00B95160">
        <w:t>活动</w:t>
      </w:r>
      <w:r>
        <w:rPr>
          <w:rFonts w:hint="eastAsia"/>
        </w:rPr>
        <w:t>的最前面，和用户进行交互。</w:t>
      </w:r>
      <w:r w:rsidR="006B7A13">
        <w:t>活动</w:t>
      </w:r>
      <w:r>
        <w:rPr>
          <w:rFonts w:hint="eastAsia"/>
        </w:rPr>
        <w:t>可以经常性地在</w:t>
      </w:r>
      <w:r>
        <w:t>resumed</w:t>
      </w:r>
      <w:r>
        <w:rPr>
          <w:rFonts w:hint="eastAsia"/>
        </w:rPr>
        <w:t>和</w:t>
      </w:r>
      <w:r>
        <w:t>paused</w:t>
      </w:r>
      <w:r>
        <w:rPr>
          <w:rFonts w:hint="eastAsia"/>
        </w:rPr>
        <w:t>状态之间切换，例如：当设备准备休眠时，当一个</w:t>
      </w:r>
      <w:r w:rsidR="00B95160">
        <w:t>活动</w:t>
      </w:r>
      <w:r>
        <w:rPr>
          <w:rFonts w:hint="eastAsia"/>
        </w:rPr>
        <w:t>处理结果被分发时，当一个新的</w:t>
      </w:r>
      <w:r>
        <w:t>Intent</w:t>
      </w:r>
      <w:r>
        <w:rPr>
          <w:rFonts w:hint="eastAsia"/>
        </w:rPr>
        <w:t>被分发时。所以在这些接口方法中的代码应该属于非常轻量级的。</w:t>
      </w:r>
      <w:r>
        <w:t xml:space="preserve"> </w:t>
      </w:r>
    </w:p>
    <w:p w14:paraId="087679D1" w14:textId="5C4CEE31" w:rsidR="00A83737" w:rsidRDefault="007C64C2" w:rsidP="00A83737">
      <w:pPr>
        <w:jc w:val="center"/>
      </w:pPr>
      <w:r>
        <w:rPr>
          <w:noProof/>
        </w:rPr>
        <w:drawing>
          <wp:inline distT="0" distB="0" distL="0" distR="0" wp14:anchorId="0E5AACD0" wp14:editId="69EE1E1D">
            <wp:extent cx="4531937" cy="204034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53">
                      <a:extLst>
                        <a:ext uri="{BEBA8EAE-BF5A-486C-A8C5-ECC9F3942E4B}">
                          <a14:imgProps xmlns:a14="http://schemas.microsoft.com/office/drawing/2010/main">
                            <a14:imgLayer r:embed="rId5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546814" cy="2047038"/>
                    </a:xfrm>
                    <a:prstGeom prst="rect">
                      <a:avLst/>
                    </a:prstGeom>
                  </pic:spPr>
                </pic:pic>
              </a:graphicData>
            </a:graphic>
          </wp:inline>
        </w:drawing>
      </w:r>
    </w:p>
    <w:p w14:paraId="442C056B" w14:textId="728FEF72" w:rsidR="00A83737" w:rsidRDefault="00A83737" w:rsidP="00274122">
      <w:pPr>
        <w:pStyle w:val="a5"/>
      </w:pPr>
      <w:bookmarkStart w:id="28" w:name="_Ref458948555"/>
      <w:bookmarkStart w:id="29" w:name="_Toc476665156"/>
      <w:r>
        <w:rPr>
          <w:rFonts w:hint="eastAsia"/>
        </w:rP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19</w:t>
      </w:r>
      <w:r w:rsidR="006E6E78">
        <w:fldChar w:fldCharType="end"/>
      </w:r>
      <w:bookmarkEnd w:id="28"/>
      <w:r w:rsidR="00B95160">
        <w:t>活动</w:t>
      </w:r>
      <w:r>
        <w:rPr>
          <w:rFonts w:hint="eastAsia"/>
        </w:rPr>
        <w:t>的状态转换</w:t>
      </w:r>
      <w:bookmarkEnd w:id="29"/>
    </w:p>
    <w:p w14:paraId="7C8200AB" w14:textId="7F088F1C" w:rsidR="00A83737" w:rsidRPr="00E671CD" w:rsidRDefault="006B7A13" w:rsidP="00E671CD">
      <w:r>
        <w:t>活动</w:t>
      </w:r>
      <w:r w:rsidR="00A83737">
        <w:rPr>
          <w:rFonts w:hint="eastAsia"/>
        </w:rPr>
        <w:t>的整个生命周期的状态转换和动作都定义在的回调方法中，所有方法都可以被重写，见</w:t>
      </w:r>
      <w:r w:rsidR="00E671CD">
        <w:fldChar w:fldCharType="begin"/>
      </w:r>
      <w:r w:rsidR="00E671CD">
        <w:instrText xml:space="preserve"> </w:instrText>
      </w:r>
      <w:r w:rsidR="00E671CD">
        <w:rPr>
          <w:rFonts w:hint="eastAsia"/>
        </w:rPr>
        <w:instrText>REF _Ref93340847 \h</w:instrText>
      </w:r>
      <w:r w:rsidR="00E671CD">
        <w:instrText xml:space="preserve"> </w:instrText>
      </w:r>
      <w:r w:rsidR="00E671CD">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15</w:t>
      </w:r>
      <w:r w:rsidR="00E671CD">
        <w:fldChar w:fldCharType="end"/>
      </w:r>
    </w:p>
    <w:p w14:paraId="07437026" w14:textId="7AF11243" w:rsidR="001B2B0C" w:rsidRDefault="001B2B0C" w:rsidP="001B2B0C">
      <w:pPr>
        <w:pStyle w:val="a6"/>
        <w:ind w:left="240" w:right="720" w:firstLine="180"/>
      </w:pPr>
      <w:r>
        <w:t>public class</w:t>
      </w:r>
      <w:r w:rsidR="00DA76EC">
        <w:t>活动</w:t>
      </w:r>
      <w:r>
        <w:t xml:space="preserve">extends ApplicationContext { </w:t>
      </w:r>
    </w:p>
    <w:p w14:paraId="41320672" w14:textId="77777777" w:rsidR="001B2B0C" w:rsidRDefault="001B2B0C" w:rsidP="001B2B0C">
      <w:pPr>
        <w:pStyle w:val="a6"/>
        <w:ind w:left="240" w:right="720" w:firstLine="180"/>
      </w:pPr>
      <w:r>
        <w:t xml:space="preserve">    protected void onCreate(Bundle icicle); </w:t>
      </w:r>
    </w:p>
    <w:p w14:paraId="372E166F" w14:textId="77777777" w:rsidR="001B2B0C" w:rsidRDefault="001B2B0C" w:rsidP="001B2B0C">
      <w:pPr>
        <w:pStyle w:val="a6"/>
        <w:ind w:left="240" w:right="720" w:firstLine="180"/>
      </w:pPr>
      <w:r>
        <w:lastRenderedPageBreak/>
        <w:t xml:space="preserve">    protected void onStart(); </w:t>
      </w:r>
    </w:p>
    <w:p w14:paraId="7E1F840D" w14:textId="77777777" w:rsidR="001B2B0C" w:rsidRDefault="001B2B0C" w:rsidP="001B2B0C">
      <w:pPr>
        <w:pStyle w:val="a6"/>
        <w:ind w:left="240" w:right="720" w:firstLine="180"/>
      </w:pPr>
      <w:r>
        <w:t xml:space="preserve">    protected void onRestart();</w:t>
      </w:r>
    </w:p>
    <w:p w14:paraId="1A19DDDC" w14:textId="77777777" w:rsidR="001B2B0C" w:rsidRDefault="001B2B0C" w:rsidP="001B2B0C">
      <w:pPr>
        <w:pStyle w:val="a6"/>
        <w:ind w:left="240" w:right="720" w:firstLine="180"/>
      </w:pPr>
      <w:r>
        <w:t xml:space="preserve">    protected void onResume();</w:t>
      </w:r>
    </w:p>
    <w:p w14:paraId="6D611391" w14:textId="77777777" w:rsidR="001B2B0C" w:rsidRDefault="001B2B0C" w:rsidP="001B2B0C">
      <w:pPr>
        <w:pStyle w:val="a6"/>
        <w:ind w:left="240" w:right="720" w:firstLine="180"/>
      </w:pPr>
      <w:r>
        <w:t xml:space="preserve">    protected void onPause();</w:t>
      </w:r>
    </w:p>
    <w:p w14:paraId="403888ED" w14:textId="77777777" w:rsidR="001B2B0C" w:rsidRDefault="001B2B0C" w:rsidP="001B2B0C">
      <w:pPr>
        <w:pStyle w:val="a6"/>
        <w:ind w:left="240" w:right="720" w:firstLine="180"/>
      </w:pPr>
      <w:r>
        <w:t xml:space="preserve">    protected void onStop();</w:t>
      </w:r>
    </w:p>
    <w:p w14:paraId="53E9D1A0" w14:textId="77777777" w:rsidR="001B2B0C" w:rsidRDefault="001B2B0C" w:rsidP="001B2B0C">
      <w:pPr>
        <w:pStyle w:val="a6"/>
        <w:ind w:left="240" w:right="720" w:firstLine="180"/>
      </w:pPr>
      <w:r>
        <w:t xml:space="preserve">    protected void onDestroy(); </w:t>
      </w:r>
    </w:p>
    <w:p w14:paraId="4C1BC5AF" w14:textId="77777777" w:rsidR="001B2B0C" w:rsidRDefault="001B2B0C" w:rsidP="001B2B0C">
      <w:pPr>
        <w:pStyle w:val="a6"/>
        <w:ind w:left="240" w:right="720" w:firstLine="180"/>
      </w:pPr>
      <w:r>
        <w:t>}</w:t>
      </w:r>
    </w:p>
    <w:p w14:paraId="079A8762" w14:textId="49845BBA" w:rsidR="007F44C4" w:rsidRDefault="00E671CD" w:rsidP="00274122">
      <w:pPr>
        <w:pStyle w:val="a5"/>
      </w:pPr>
      <w:bookmarkStart w:id="30" w:name="_Ref93340847"/>
      <w:bookmarkStart w:id="31" w:name="_Toc476664914"/>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15</w:t>
      </w:r>
      <w:r w:rsidR="0090755C">
        <w:fldChar w:fldCharType="end"/>
      </w:r>
      <w:bookmarkEnd w:id="30"/>
      <w:r w:rsidR="00B95160">
        <w:t>活动</w:t>
      </w:r>
      <w:r>
        <w:rPr>
          <w:rFonts w:ascii="Cambria" w:hAnsi="Cambria" w:hint="eastAsia"/>
          <w:bCs/>
          <w:sz w:val="20"/>
        </w:rPr>
        <w:t>的回调方法</w:t>
      </w:r>
      <w:bookmarkEnd w:id="31"/>
    </w:p>
    <w:p w14:paraId="1397DDD2" w14:textId="6D2D3C13" w:rsidR="00A83737" w:rsidRDefault="00A83737" w:rsidP="00660F06">
      <w:pPr>
        <w:rPr>
          <w:rFonts w:ascii="Cambria" w:eastAsia="黑体" w:hAnsi="Cambria"/>
          <w:bCs/>
          <w:sz w:val="20"/>
        </w:rPr>
      </w:pPr>
      <w:r>
        <w:rPr>
          <w:rFonts w:hint="eastAsia"/>
        </w:rPr>
        <w:t>下面继续上一小节的例子，在</w:t>
      </w:r>
      <w:r>
        <w:t>MainActivity</w:t>
      </w:r>
      <w:r>
        <w:rPr>
          <w:rFonts w:hint="eastAsia"/>
        </w:rPr>
        <w:t>中重写</w:t>
      </w:r>
      <w:r w:rsidR="00274122">
        <w:rPr>
          <w:rFonts w:hint="eastAsia"/>
        </w:rPr>
        <w:t>活动</w:t>
      </w:r>
      <w:r>
        <w:rPr>
          <w:rFonts w:hint="eastAsia"/>
        </w:rPr>
        <w:t>所有的回调方法，在</w:t>
      </w:r>
      <w:r>
        <w:t>ScrollView</w:t>
      </w:r>
      <w:r>
        <w:rPr>
          <w:rFonts w:hint="eastAsia"/>
        </w:rPr>
        <w:t>中的</w:t>
      </w:r>
      <w:r>
        <w:t>TextView</w:t>
      </w:r>
      <w:r>
        <w:rPr>
          <w:rFonts w:hint="eastAsia"/>
        </w:rPr>
        <w:t>内显示自己在各种状态转换时，调用了哪些不同回调方法。然后可以根据所调用的回调方法，参考</w:t>
      </w:r>
      <w:r>
        <w:fldChar w:fldCharType="begin"/>
      </w:r>
      <w:r>
        <w:instrText xml:space="preserve"> REF _Ref458948555 \h </w:instrText>
      </w:r>
      <w:r>
        <w:fldChar w:fldCharType="separate"/>
      </w:r>
      <w:r w:rsidR="00741EF0">
        <w:rPr>
          <w:rFonts w:ascii="Cambria" w:eastAsia="黑体" w:hAnsi="Cambria" w:hint="eastAsia"/>
          <w:bCs/>
          <w:sz w:val="20"/>
        </w:rPr>
        <w:t>图</w:t>
      </w:r>
      <w:r w:rsidR="00741EF0">
        <w:rPr>
          <w:rFonts w:ascii="Cambria" w:eastAsia="黑体" w:hAnsi="Cambria"/>
          <w:bCs/>
          <w:sz w:val="20"/>
        </w:rPr>
        <w:t xml:space="preserve"> </w:t>
      </w:r>
      <w:r w:rsidR="00741EF0">
        <w:rPr>
          <w:rFonts w:ascii="Cambria" w:eastAsia="黑体" w:hAnsi="Cambria"/>
          <w:bCs/>
          <w:noProof/>
          <w:sz w:val="20"/>
        </w:rPr>
        <w:t>2</w:t>
      </w:r>
      <w:r w:rsidR="00741EF0">
        <w:rPr>
          <w:rFonts w:ascii="Cambria" w:eastAsia="黑体" w:hAnsi="Cambria"/>
          <w:bCs/>
          <w:sz w:val="20"/>
        </w:rPr>
        <w:noBreakHyphen/>
      </w:r>
      <w:r w:rsidR="00741EF0">
        <w:rPr>
          <w:rFonts w:ascii="Cambria" w:eastAsia="黑体" w:hAnsi="Cambria"/>
          <w:bCs/>
          <w:noProof/>
          <w:sz w:val="20"/>
        </w:rPr>
        <w:t>19</w:t>
      </w:r>
      <w:r>
        <w:fldChar w:fldCharType="end"/>
      </w:r>
      <w:r>
        <w:rPr>
          <w:rFonts w:hint="eastAsia"/>
        </w:rPr>
        <w:t>，确认</w:t>
      </w:r>
      <w:r w:rsidR="006B7A13">
        <w:t>活动</w:t>
      </w:r>
      <w:r>
        <w:rPr>
          <w:rFonts w:hint="eastAsia"/>
        </w:rPr>
        <w:t>在哪些状态之间进行了转换，何时是何种状态</w:t>
      </w:r>
      <w:r w:rsidR="0065717C">
        <w:rPr>
          <w:rFonts w:hint="eastAsia"/>
        </w:rPr>
        <w:t>，</w:t>
      </w:r>
      <w:r w:rsidR="00927369">
        <w:fldChar w:fldCharType="begin"/>
      </w:r>
      <w:r w:rsidR="00927369">
        <w:instrText xml:space="preserve"> </w:instrText>
      </w:r>
      <w:r w:rsidR="00927369">
        <w:rPr>
          <w:rFonts w:hint="eastAsia"/>
        </w:rPr>
        <w:instrText>REF _Ref93340908 \h</w:instrText>
      </w:r>
      <w:r w:rsidR="00927369">
        <w:instrText xml:space="preserve"> </w:instrText>
      </w:r>
      <w:r w:rsidR="00927369">
        <w:fldChar w:fldCharType="separate"/>
      </w:r>
      <w:r w:rsidR="00741EF0">
        <w:t>码</w:t>
      </w:r>
      <w:r w:rsidR="00741EF0">
        <w:t xml:space="preserve"> </w:t>
      </w:r>
      <w:r w:rsidR="00741EF0">
        <w:rPr>
          <w:noProof/>
        </w:rPr>
        <w:t>2</w:t>
      </w:r>
      <w:r w:rsidR="00741EF0">
        <w:noBreakHyphen/>
      </w:r>
      <w:r w:rsidR="00741EF0">
        <w:rPr>
          <w:noProof/>
        </w:rPr>
        <w:t>16</w:t>
      </w:r>
      <w:r w:rsidR="00927369">
        <w:fldChar w:fldCharType="end"/>
      </w:r>
      <w:r>
        <w:rPr>
          <w:rFonts w:hint="eastAsia"/>
        </w:rPr>
        <w:t>是</w:t>
      </w:r>
      <w:r>
        <w:t>MainActivity</w:t>
      </w:r>
      <w:r>
        <w:rPr>
          <w:rFonts w:hint="eastAsia"/>
        </w:rPr>
        <w:t>最终完整的代码。</w:t>
      </w:r>
    </w:p>
    <w:p w14:paraId="01BC2B5F" w14:textId="77777777" w:rsidR="001B2B0C" w:rsidRPr="00F74F14" w:rsidRDefault="001B2B0C" w:rsidP="001B2B0C">
      <w:pPr>
        <w:pStyle w:val="a6"/>
        <w:ind w:left="240" w:right="720" w:firstLine="180"/>
      </w:pPr>
      <w:bookmarkStart w:id="32" w:name="_Toc242772189"/>
      <w:bookmarkEnd w:id="24"/>
      <w:r w:rsidRPr="00F74F14">
        <w:t>package com.example.ch02.lifecycle;</w:t>
      </w:r>
    </w:p>
    <w:p w14:paraId="2AD88EFD" w14:textId="77777777" w:rsidR="001B2B0C" w:rsidRPr="00F74F14" w:rsidRDefault="001B2B0C" w:rsidP="001B2B0C">
      <w:pPr>
        <w:pStyle w:val="a6"/>
        <w:ind w:left="240" w:right="720" w:firstLine="180"/>
      </w:pPr>
    </w:p>
    <w:p w14:paraId="50F25195" w14:textId="77777777" w:rsidR="001B2B0C" w:rsidRPr="00F74F14" w:rsidRDefault="001B2B0C" w:rsidP="001B2B0C">
      <w:pPr>
        <w:pStyle w:val="a6"/>
        <w:ind w:left="240" w:right="720" w:firstLine="180"/>
      </w:pPr>
      <w:r w:rsidRPr="00F74F14">
        <w:t>import android.os.Bundle;</w:t>
      </w:r>
    </w:p>
    <w:p w14:paraId="7B30B185" w14:textId="77777777" w:rsidR="001B2B0C" w:rsidRPr="00F74F14" w:rsidRDefault="001B2B0C" w:rsidP="001B2B0C">
      <w:pPr>
        <w:pStyle w:val="a6"/>
        <w:ind w:left="240" w:right="720" w:firstLine="180"/>
      </w:pPr>
      <w:r w:rsidRPr="00F74F14">
        <w:t>import android.util.Log;</w:t>
      </w:r>
    </w:p>
    <w:p w14:paraId="161726D7" w14:textId="77777777" w:rsidR="001B2B0C" w:rsidRPr="00F74F14" w:rsidRDefault="001B2B0C" w:rsidP="001B2B0C">
      <w:pPr>
        <w:pStyle w:val="a6"/>
        <w:ind w:left="240" w:right="720" w:firstLine="180"/>
      </w:pPr>
    </w:p>
    <w:p w14:paraId="1139D2C3" w14:textId="77777777" w:rsidR="001B2B0C" w:rsidRPr="00F74F14" w:rsidRDefault="001B2B0C" w:rsidP="001B2B0C">
      <w:pPr>
        <w:pStyle w:val="a6"/>
        <w:ind w:left="240" w:right="720" w:firstLine="180"/>
      </w:pPr>
      <w:r w:rsidRPr="00F74F14">
        <w:t>import androidx.appcompat.app.AppCompatActivity;</w:t>
      </w:r>
    </w:p>
    <w:p w14:paraId="72572F58" w14:textId="77777777" w:rsidR="001B2B0C" w:rsidRPr="00F74F14" w:rsidRDefault="001B2B0C" w:rsidP="001B2B0C">
      <w:pPr>
        <w:pStyle w:val="a6"/>
        <w:ind w:left="240" w:right="720" w:firstLine="180"/>
      </w:pPr>
    </w:p>
    <w:p w14:paraId="15C03F21" w14:textId="77777777" w:rsidR="001B2B0C" w:rsidRPr="00F74F14" w:rsidRDefault="001B2B0C" w:rsidP="001B2B0C">
      <w:pPr>
        <w:pStyle w:val="a6"/>
        <w:ind w:left="240" w:right="720" w:firstLine="180"/>
      </w:pPr>
      <w:r w:rsidRPr="00F74F14">
        <w:t>public class MainActivity extends AppCompatActivity {</w:t>
      </w:r>
    </w:p>
    <w:p w14:paraId="0B4287B8" w14:textId="77777777" w:rsidR="001B2B0C" w:rsidRPr="00F74F14" w:rsidRDefault="001B2B0C" w:rsidP="001B2B0C">
      <w:pPr>
        <w:pStyle w:val="a6"/>
        <w:ind w:left="240" w:right="720" w:firstLine="180"/>
      </w:pPr>
    </w:p>
    <w:p w14:paraId="125D5033" w14:textId="77777777" w:rsidR="001B2B0C" w:rsidRPr="00F74F14" w:rsidRDefault="001B2B0C" w:rsidP="001B2B0C">
      <w:pPr>
        <w:pStyle w:val="a6"/>
        <w:ind w:left="240" w:right="720" w:firstLine="180"/>
      </w:pPr>
      <w:r w:rsidRPr="00F74F14">
        <w:t xml:space="preserve">    private static final String ACTIVITY_TAG = MainActivity.class.getSimpleName();</w:t>
      </w:r>
    </w:p>
    <w:p w14:paraId="20DA6A67" w14:textId="77777777" w:rsidR="001B2B0C" w:rsidRPr="00F74F14" w:rsidRDefault="001B2B0C" w:rsidP="001B2B0C">
      <w:pPr>
        <w:pStyle w:val="a6"/>
        <w:ind w:left="240" w:right="720" w:firstLine="180"/>
      </w:pPr>
    </w:p>
    <w:p w14:paraId="7630BBE5" w14:textId="77777777" w:rsidR="001B2B0C" w:rsidRPr="00F74F14" w:rsidRDefault="001B2B0C" w:rsidP="001B2B0C">
      <w:pPr>
        <w:pStyle w:val="a6"/>
        <w:ind w:left="240" w:right="720" w:firstLine="180"/>
      </w:pPr>
      <w:r w:rsidRPr="00F74F14">
        <w:t xml:space="preserve">    private void showLog(String text) {</w:t>
      </w:r>
    </w:p>
    <w:p w14:paraId="46A52F29" w14:textId="77777777" w:rsidR="001B2B0C" w:rsidRPr="00F74F14" w:rsidRDefault="001B2B0C" w:rsidP="001B2B0C">
      <w:pPr>
        <w:pStyle w:val="a6"/>
        <w:ind w:left="240" w:right="720" w:firstLine="180"/>
      </w:pPr>
      <w:r w:rsidRPr="00F74F14">
        <w:t xml:space="preserve">        Log.d(ACTIVITY_TAG, text);</w:t>
      </w:r>
    </w:p>
    <w:p w14:paraId="4A0F122F" w14:textId="77777777" w:rsidR="001B2B0C" w:rsidRPr="00F74F14" w:rsidRDefault="001B2B0C" w:rsidP="001B2B0C">
      <w:pPr>
        <w:pStyle w:val="a6"/>
        <w:ind w:left="240" w:right="720" w:firstLine="180"/>
      </w:pPr>
      <w:r w:rsidRPr="00F74F14">
        <w:t xml:space="preserve">    }</w:t>
      </w:r>
    </w:p>
    <w:p w14:paraId="3F396A31" w14:textId="77777777" w:rsidR="001B2B0C" w:rsidRPr="00F74F14" w:rsidRDefault="001B2B0C" w:rsidP="001B2B0C">
      <w:pPr>
        <w:pStyle w:val="a6"/>
        <w:ind w:left="240" w:right="720" w:firstLine="180"/>
      </w:pPr>
    </w:p>
    <w:p w14:paraId="18ABC0D4" w14:textId="77777777" w:rsidR="001B2B0C" w:rsidRPr="00F74F14" w:rsidRDefault="001B2B0C" w:rsidP="001B2B0C">
      <w:pPr>
        <w:pStyle w:val="a6"/>
        <w:ind w:left="240" w:right="720" w:firstLine="180"/>
      </w:pPr>
      <w:r w:rsidRPr="00F74F14">
        <w:t xml:space="preserve">    @Override</w:t>
      </w:r>
    </w:p>
    <w:p w14:paraId="1011557E" w14:textId="77777777" w:rsidR="001B2B0C" w:rsidRPr="00F74F14" w:rsidRDefault="001B2B0C" w:rsidP="001B2B0C">
      <w:pPr>
        <w:pStyle w:val="a6"/>
        <w:ind w:left="240" w:right="720" w:firstLine="180"/>
      </w:pPr>
      <w:r w:rsidRPr="00F74F14">
        <w:t xml:space="preserve">    public void onCreate(Bundle savedInstanceState) {</w:t>
      </w:r>
    </w:p>
    <w:p w14:paraId="04097966" w14:textId="77777777" w:rsidR="001B2B0C" w:rsidRPr="00F74F14" w:rsidRDefault="001B2B0C" w:rsidP="001B2B0C">
      <w:pPr>
        <w:pStyle w:val="a6"/>
        <w:ind w:left="240" w:right="720" w:firstLine="180"/>
      </w:pPr>
      <w:r w:rsidRPr="00F74F14">
        <w:t xml:space="preserve">        super.onCreate(savedInstanceState);</w:t>
      </w:r>
    </w:p>
    <w:p w14:paraId="7A83017D" w14:textId="4E42BFAC" w:rsidR="001B2B0C" w:rsidRPr="00F74F14" w:rsidRDefault="001B2B0C" w:rsidP="001B2B0C">
      <w:pPr>
        <w:pStyle w:val="a6"/>
        <w:ind w:left="240" w:right="720" w:firstLine="180"/>
      </w:pPr>
      <w:r w:rsidRPr="00F74F14">
        <w:t xml:space="preserve">        showLog("</w:t>
      </w:r>
      <w:r w:rsidR="00DA76EC">
        <w:t>活动</w:t>
      </w:r>
      <w:r w:rsidRPr="00F74F14">
        <w:t>Created");</w:t>
      </w:r>
    </w:p>
    <w:p w14:paraId="0EDD0489" w14:textId="77777777" w:rsidR="001B2B0C" w:rsidRPr="00F74F14" w:rsidRDefault="001B2B0C" w:rsidP="001B2B0C">
      <w:pPr>
        <w:pStyle w:val="a6"/>
        <w:ind w:left="240" w:right="720" w:firstLine="180"/>
      </w:pPr>
      <w:r w:rsidRPr="00F74F14">
        <w:lastRenderedPageBreak/>
        <w:t xml:space="preserve">    }</w:t>
      </w:r>
    </w:p>
    <w:p w14:paraId="5003B371" w14:textId="77777777" w:rsidR="001B2B0C" w:rsidRPr="00F74F14" w:rsidRDefault="001B2B0C" w:rsidP="001B2B0C">
      <w:pPr>
        <w:pStyle w:val="a6"/>
        <w:ind w:left="240" w:right="720" w:firstLine="180"/>
      </w:pPr>
    </w:p>
    <w:p w14:paraId="3907CE51" w14:textId="77777777" w:rsidR="001B2B0C" w:rsidRPr="00F74F14" w:rsidRDefault="001B2B0C" w:rsidP="001B2B0C">
      <w:pPr>
        <w:pStyle w:val="a6"/>
        <w:ind w:left="240" w:right="720" w:firstLine="180"/>
      </w:pPr>
      <w:r w:rsidRPr="00F74F14">
        <w:t xml:space="preserve">    @Override</w:t>
      </w:r>
    </w:p>
    <w:p w14:paraId="7B82D236" w14:textId="77777777" w:rsidR="001B2B0C" w:rsidRPr="00F74F14" w:rsidRDefault="001B2B0C" w:rsidP="001B2B0C">
      <w:pPr>
        <w:pStyle w:val="a6"/>
        <w:ind w:left="240" w:right="720" w:firstLine="180"/>
      </w:pPr>
      <w:r w:rsidRPr="00F74F14">
        <w:t xml:space="preserve">    protected void onRestart() {</w:t>
      </w:r>
    </w:p>
    <w:p w14:paraId="64C76B2F" w14:textId="77777777" w:rsidR="001B2B0C" w:rsidRPr="00F74F14" w:rsidRDefault="001B2B0C" w:rsidP="001B2B0C">
      <w:pPr>
        <w:pStyle w:val="a6"/>
        <w:ind w:left="240" w:right="720" w:firstLine="180"/>
      </w:pPr>
      <w:r w:rsidRPr="00F74F14">
        <w:t xml:space="preserve">        super.onRestart();//call to restart after onStop</w:t>
      </w:r>
    </w:p>
    <w:p w14:paraId="5167D6CB" w14:textId="6E8E75D9" w:rsidR="001B2B0C" w:rsidRPr="00F74F14" w:rsidRDefault="001B2B0C" w:rsidP="001B2B0C">
      <w:pPr>
        <w:pStyle w:val="a6"/>
        <w:ind w:left="240" w:right="720" w:firstLine="180"/>
      </w:pPr>
      <w:r w:rsidRPr="00F74F14">
        <w:t xml:space="preserve">        showLog("</w:t>
      </w:r>
      <w:r w:rsidR="00DA76EC">
        <w:t>活动</w:t>
      </w:r>
      <w:r w:rsidRPr="00F74F14">
        <w:t>restarted");</w:t>
      </w:r>
    </w:p>
    <w:p w14:paraId="17A81918" w14:textId="77777777" w:rsidR="001B2B0C" w:rsidRPr="00F74F14" w:rsidRDefault="001B2B0C" w:rsidP="001B2B0C">
      <w:pPr>
        <w:pStyle w:val="a6"/>
        <w:ind w:left="240" w:right="720" w:firstLine="180"/>
      </w:pPr>
      <w:r w:rsidRPr="00F74F14">
        <w:t xml:space="preserve">    }</w:t>
      </w:r>
    </w:p>
    <w:p w14:paraId="26D75E0D" w14:textId="77777777" w:rsidR="001B2B0C" w:rsidRPr="00F74F14" w:rsidRDefault="001B2B0C" w:rsidP="001B2B0C">
      <w:pPr>
        <w:pStyle w:val="a6"/>
        <w:ind w:left="240" w:right="720" w:firstLine="180"/>
      </w:pPr>
    </w:p>
    <w:p w14:paraId="2F3FD245" w14:textId="77777777" w:rsidR="001B2B0C" w:rsidRPr="00F74F14" w:rsidRDefault="001B2B0C" w:rsidP="001B2B0C">
      <w:pPr>
        <w:pStyle w:val="a6"/>
        <w:ind w:left="240" w:right="720" w:firstLine="180"/>
      </w:pPr>
      <w:r w:rsidRPr="00F74F14">
        <w:t xml:space="preserve">    @Override</w:t>
      </w:r>
    </w:p>
    <w:p w14:paraId="3E7267B9" w14:textId="77777777" w:rsidR="001B2B0C" w:rsidRPr="00F74F14" w:rsidRDefault="001B2B0C" w:rsidP="001B2B0C">
      <w:pPr>
        <w:pStyle w:val="a6"/>
        <w:ind w:left="240" w:right="720" w:firstLine="180"/>
      </w:pPr>
      <w:r w:rsidRPr="00F74F14">
        <w:t xml:space="preserve">    protected void onStart() {</w:t>
      </w:r>
    </w:p>
    <w:p w14:paraId="4602090F" w14:textId="77777777" w:rsidR="001B2B0C" w:rsidRPr="00F74F14" w:rsidRDefault="001B2B0C" w:rsidP="001B2B0C">
      <w:pPr>
        <w:pStyle w:val="a6"/>
        <w:ind w:left="240" w:right="720" w:firstLine="180"/>
      </w:pPr>
      <w:r w:rsidRPr="00F74F14">
        <w:t xml:space="preserve">        super.onStart();//soon be visible</w:t>
      </w:r>
    </w:p>
    <w:p w14:paraId="57227105" w14:textId="7ECD38D4" w:rsidR="001B2B0C" w:rsidRPr="00F74F14" w:rsidRDefault="001B2B0C" w:rsidP="001B2B0C">
      <w:pPr>
        <w:pStyle w:val="a6"/>
        <w:ind w:left="240" w:right="720" w:firstLine="180"/>
      </w:pPr>
      <w:r w:rsidRPr="00F74F14">
        <w:t xml:space="preserve">        showLog("</w:t>
      </w:r>
      <w:r w:rsidR="00DA76EC">
        <w:t>活动</w:t>
      </w:r>
      <w:r w:rsidRPr="00F74F14">
        <w:t>started");</w:t>
      </w:r>
    </w:p>
    <w:p w14:paraId="5F56AE39" w14:textId="77777777" w:rsidR="001B2B0C" w:rsidRPr="00F74F14" w:rsidRDefault="001B2B0C" w:rsidP="001B2B0C">
      <w:pPr>
        <w:pStyle w:val="a6"/>
        <w:ind w:left="240" w:right="720" w:firstLine="180"/>
      </w:pPr>
      <w:r w:rsidRPr="00F74F14">
        <w:t xml:space="preserve">    }</w:t>
      </w:r>
    </w:p>
    <w:p w14:paraId="1B669FA5" w14:textId="77777777" w:rsidR="001B2B0C" w:rsidRPr="00F74F14" w:rsidRDefault="001B2B0C" w:rsidP="001B2B0C">
      <w:pPr>
        <w:pStyle w:val="a6"/>
        <w:ind w:left="240" w:right="720" w:firstLine="180"/>
      </w:pPr>
    </w:p>
    <w:p w14:paraId="4B0735BD" w14:textId="77777777" w:rsidR="001B2B0C" w:rsidRPr="00F74F14" w:rsidRDefault="001B2B0C" w:rsidP="001B2B0C">
      <w:pPr>
        <w:pStyle w:val="a6"/>
        <w:ind w:left="240" w:right="720" w:firstLine="180"/>
      </w:pPr>
      <w:r w:rsidRPr="00F74F14">
        <w:t xml:space="preserve">    @Override</w:t>
      </w:r>
    </w:p>
    <w:p w14:paraId="6EA5615C" w14:textId="77777777" w:rsidR="001B2B0C" w:rsidRPr="00F74F14" w:rsidRDefault="001B2B0C" w:rsidP="001B2B0C">
      <w:pPr>
        <w:pStyle w:val="a6"/>
        <w:ind w:left="240" w:right="720" w:firstLine="180"/>
      </w:pPr>
      <w:r w:rsidRPr="00F74F14">
        <w:t xml:space="preserve">    protected void onResume() {</w:t>
      </w:r>
    </w:p>
    <w:p w14:paraId="5994EE1F" w14:textId="77777777" w:rsidR="001B2B0C" w:rsidRPr="00F74F14" w:rsidRDefault="001B2B0C" w:rsidP="001B2B0C">
      <w:pPr>
        <w:pStyle w:val="a6"/>
        <w:ind w:left="240" w:right="720" w:firstLine="180"/>
      </w:pPr>
      <w:r w:rsidRPr="00F74F14">
        <w:t xml:space="preserve">        super.onResume();//visible</w:t>
      </w:r>
    </w:p>
    <w:p w14:paraId="41800416" w14:textId="76BCB9C8" w:rsidR="001B2B0C" w:rsidRPr="00F74F14" w:rsidRDefault="001B2B0C" w:rsidP="001B2B0C">
      <w:pPr>
        <w:pStyle w:val="a6"/>
        <w:ind w:left="240" w:right="720" w:firstLine="180"/>
      </w:pPr>
      <w:r w:rsidRPr="00F74F14">
        <w:t xml:space="preserve">        showLog("</w:t>
      </w:r>
      <w:r w:rsidR="00DA76EC">
        <w:t>活动</w:t>
      </w:r>
      <w:r w:rsidRPr="00F74F14">
        <w:t>resumed");</w:t>
      </w:r>
    </w:p>
    <w:p w14:paraId="67299E40" w14:textId="77777777" w:rsidR="001B2B0C" w:rsidRPr="00F74F14" w:rsidRDefault="001B2B0C" w:rsidP="001B2B0C">
      <w:pPr>
        <w:pStyle w:val="a6"/>
        <w:ind w:left="240" w:right="720" w:firstLine="180"/>
      </w:pPr>
      <w:r w:rsidRPr="00F74F14">
        <w:t xml:space="preserve">    }</w:t>
      </w:r>
    </w:p>
    <w:p w14:paraId="42A8EA6C" w14:textId="77777777" w:rsidR="001B2B0C" w:rsidRPr="00F74F14" w:rsidRDefault="001B2B0C" w:rsidP="001B2B0C">
      <w:pPr>
        <w:pStyle w:val="a6"/>
        <w:ind w:left="240" w:right="720" w:firstLine="180"/>
      </w:pPr>
    </w:p>
    <w:p w14:paraId="6535FDA9" w14:textId="77777777" w:rsidR="001B2B0C" w:rsidRPr="00F74F14" w:rsidRDefault="001B2B0C" w:rsidP="001B2B0C">
      <w:pPr>
        <w:pStyle w:val="a6"/>
        <w:ind w:left="240" w:right="720" w:firstLine="180"/>
      </w:pPr>
      <w:r w:rsidRPr="00F74F14">
        <w:t xml:space="preserve">    @Override</w:t>
      </w:r>
    </w:p>
    <w:p w14:paraId="635120B9" w14:textId="77777777" w:rsidR="001B2B0C" w:rsidRPr="00F74F14" w:rsidRDefault="001B2B0C" w:rsidP="001B2B0C">
      <w:pPr>
        <w:pStyle w:val="a6"/>
        <w:ind w:left="240" w:right="720" w:firstLine="180"/>
      </w:pPr>
      <w:r w:rsidRPr="00F74F14">
        <w:t xml:space="preserve">    protected void onPause() {</w:t>
      </w:r>
    </w:p>
    <w:p w14:paraId="3A613B5D" w14:textId="77777777" w:rsidR="001B2B0C" w:rsidRPr="00F74F14" w:rsidRDefault="001B2B0C" w:rsidP="001B2B0C">
      <w:pPr>
        <w:pStyle w:val="a6"/>
        <w:ind w:left="240" w:right="720" w:firstLine="180"/>
      </w:pPr>
      <w:r w:rsidRPr="00F74F14">
        <w:t xml:space="preserve">        super.onPause();//invisible</w:t>
      </w:r>
    </w:p>
    <w:p w14:paraId="3F2F36AD" w14:textId="71A6B3DE" w:rsidR="001B2B0C" w:rsidRPr="00F74F14" w:rsidRDefault="001B2B0C" w:rsidP="001B2B0C">
      <w:pPr>
        <w:pStyle w:val="a6"/>
        <w:ind w:left="240" w:right="720" w:firstLine="180"/>
      </w:pPr>
      <w:r w:rsidRPr="00F74F14">
        <w:t xml:space="preserve">        showLog("</w:t>
      </w:r>
      <w:r w:rsidR="00DA76EC">
        <w:t>活动</w:t>
      </w:r>
      <w:r w:rsidRPr="00F74F14">
        <w:t>paused");</w:t>
      </w:r>
    </w:p>
    <w:p w14:paraId="1151672A" w14:textId="77777777" w:rsidR="001B2B0C" w:rsidRPr="00F74F14" w:rsidRDefault="001B2B0C" w:rsidP="001B2B0C">
      <w:pPr>
        <w:pStyle w:val="a6"/>
        <w:ind w:left="240" w:right="720" w:firstLine="180"/>
      </w:pPr>
      <w:r w:rsidRPr="00F74F14">
        <w:t xml:space="preserve">    }</w:t>
      </w:r>
    </w:p>
    <w:p w14:paraId="7AEF6157" w14:textId="77777777" w:rsidR="001B2B0C" w:rsidRPr="00F74F14" w:rsidRDefault="001B2B0C" w:rsidP="001B2B0C">
      <w:pPr>
        <w:pStyle w:val="a6"/>
        <w:ind w:left="240" w:right="720" w:firstLine="180"/>
      </w:pPr>
    </w:p>
    <w:p w14:paraId="4C763174" w14:textId="77777777" w:rsidR="001B2B0C" w:rsidRPr="00F74F14" w:rsidRDefault="001B2B0C" w:rsidP="001B2B0C">
      <w:pPr>
        <w:pStyle w:val="a6"/>
        <w:ind w:left="240" w:right="720" w:firstLine="180"/>
      </w:pPr>
      <w:r w:rsidRPr="00F74F14">
        <w:t xml:space="preserve">    @Override</w:t>
      </w:r>
    </w:p>
    <w:p w14:paraId="6D5409E0" w14:textId="77777777" w:rsidR="001B2B0C" w:rsidRPr="00F74F14" w:rsidRDefault="001B2B0C" w:rsidP="001B2B0C">
      <w:pPr>
        <w:pStyle w:val="a6"/>
        <w:ind w:left="240" w:right="720" w:firstLine="180"/>
      </w:pPr>
      <w:r w:rsidRPr="00F74F14">
        <w:t xml:space="preserve">    protected void onStop() {</w:t>
      </w:r>
    </w:p>
    <w:p w14:paraId="4C0BD54E" w14:textId="77777777" w:rsidR="001B2B0C" w:rsidRPr="00F74F14" w:rsidRDefault="001B2B0C" w:rsidP="001B2B0C">
      <w:pPr>
        <w:pStyle w:val="a6"/>
        <w:ind w:left="240" w:right="720" w:firstLine="180"/>
      </w:pPr>
      <w:r w:rsidRPr="00F74F14">
        <w:t xml:space="preserve">        super.onStop();</w:t>
      </w:r>
    </w:p>
    <w:p w14:paraId="7D02DFC8" w14:textId="341ADC26" w:rsidR="001B2B0C" w:rsidRPr="00F74F14" w:rsidRDefault="001B2B0C" w:rsidP="001B2B0C">
      <w:pPr>
        <w:pStyle w:val="a6"/>
        <w:ind w:left="240" w:right="720" w:firstLine="180"/>
      </w:pPr>
      <w:r w:rsidRPr="00F74F14">
        <w:t xml:space="preserve">        showLog("</w:t>
      </w:r>
      <w:r w:rsidR="00DA76EC">
        <w:t>活动</w:t>
      </w:r>
      <w:r w:rsidRPr="00F74F14">
        <w:t>stopped");</w:t>
      </w:r>
    </w:p>
    <w:p w14:paraId="725002AD" w14:textId="77777777" w:rsidR="001B2B0C" w:rsidRPr="00F74F14" w:rsidRDefault="001B2B0C" w:rsidP="001B2B0C">
      <w:pPr>
        <w:pStyle w:val="a6"/>
        <w:ind w:left="240" w:right="720" w:firstLine="180"/>
      </w:pPr>
      <w:r w:rsidRPr="00F74F14">
        <w:lastRenderedPageBreak/>
        <w:t xml:space="preserve">    }</w:t>
      </w:r>
    </w:p>
    <w:p w14:paraId="02838CFB" w14:textId="77777777" w:rsidR="001B2B0C" w:rsidRPr="00F74F14" w:rsidRDefault="001B2B0C" w:rsidP="001B2B0C">
      <w:pPr>
        <w:pStyle w:val="a6"/>
        <w:ind w:left="240" w:right="720" w:firstLine="180"/>
      </w:pPr>
    </w:p>
    <w:p w14:paraId="0BC41C7A" w14:textId="77777777" w:rsidR="001B2B0C" w:rsidRPr="00F74F14" w:rsidRDefault="001B2B0C" w:rsidP="001B2B0C">
      <w:pPr>
        <w:pStyle w:val="a6"/>
        <w:ind w:left="240" w:right="720" w:firstLine="180"/>
      </w:pPr>
      <w:r w:rsidRPr="00F74F14">
        <w:t xml:space="preserve">    @Override</w:t>
      </w:r>
    </w:p>
    <w:p w14:paraId="7D853D00" w14:textId="77777777" w:rsidR="001B2B0C" w:rsidRPr="00F74F14" w:rsidRDefault="001B2B0C" w:rsidP="001B2B0C">
      <w:pPr>
        <w:pStyle w:val="a6"/>
        <w:ind w:left="240" w:right="720" w:firstLine="180"/>
      </w:pPr>
      <w:r w:rsidRPr="00F74F14">
        <w:t xml:space="preserve">    protected void onDestroy() {</w:t>
      </w:r>
    </w:p>
    <w:p w14:paraId="7B82212C" w14:textId="77777777" w:rsidR="001B2B0C" w:rsidRPr="00F74F14" w:rsidRDefault="001B2B0C" w:rsidP="001B2B0C">
      <w:pPr>
        <w:pStyle w:val="a6"/>
        <w:ind w:left="240" w:right="720" w:firstLine="180"/>
      </w:pPr>
      <w:r w:rsidRPr="00F74F14">
        <w:t xml:space="preserve">        super.onDestroy();</w:t>
      </w:r>
    </w:p>
    <w:p w14:paraId="4A3F938A" w14:textId="0FEA8A71" w:rsidR="001B2B0C" w:rsidRPr="00F74F14" w:rsidRDefault="001B2B0C" w:rsidP="001B2B0C">
      <w:pPr>
        <w:pStyle w:val="a6"/>
        <w:ind w:left="240" w:right="720" w:firstLine="180"/>
      </w:pPr>
      <w:r w:rsidRPr="00F74F14">
        <w:t xml:space="preserve">        showLog("</w:t>
      </w:r>
      <w:r w:rsidR="00DA76EC">
        <w:t>活动</w:t>
      </w:r>
      <w:r w:rsidRPr="00F74F14">
        <w:t>is being destroyed");</w:t>
      </w:r>
    </w:p>
    <w:p w14:paraId="040BE709" w14:textId="77777777" w:rsidR="001B2B0C" w:rsidRPr="00F74F14" w:rsidRDefault="001B2B0C" w:rsidP="001B2B0C">
      <w:pPr>
        <w:pStyle w:val="a6"/>
        <w:ind w:left="240" w:right="720" w:firstLine="180"/>
      </w:pPr>
      <w:r w:rsidRPr="00F74F14">
        <w:t xml:space="preserve">    }</w:t>
      </w:r>
    </w:p>
    <w:p w14:paraId="57AAE5D6" w14:textId="77777777" w:rsidR="001B2B0C" w:rsidRDefault="001B2B0C" w:rsidP="001B2B0C">
      <w:pPr>
        <w:pStyle w:val="a6"/>
        <w:ind w:left="240" w:right="720" w:firstLine="180"/>
      </w:pPr>
      <w:r w:rsidRPr="00F74F14">
        <w:t>}</w:t>
      </w:r>
    </w:p>
    <w:p w14:paraId="5B3D9CA9" w14:textId="61E724AC" w:rsidR="002560B2" w:rsidRDefault="002560B2" w:rsidP="00ED3C84">
      <w:pPr>
        <w:pStyle w:val="a9"/>
        <w:rPr>
          <w:rFonts w:ascii="Cambria" w:hAnsi="Cambria"/>
          <w:sz w:val="20"/>
        </w:rPr>
      </w:pPr>
      <w:bookmarkStart w:id="33" w:name="_Ref93340908"/>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16</w:t>
      </w:r>
      <w:r w:rsidR="0090755C">
        <w:fldChar w:fldCharType="end"/>
      </w:r>
      <w:bookmarkEnd w:id="33"/>
      <w:r w:rsidR="00927369">
        <w:t xml:space="preserve"> </w:t>
      </w:r>
      <w:r w:rsidR="0089140E">
        <w:t xml:space="preserve"> </w:t>
      </w:r>
      <w:bookmarkStart w:id="34" w:name="_Toc476664915"/>
      <w:r w:rsidR="0089140E">
        <w:rPr>
          <w:rFonts w:ascii="Cambria" w:hAnsi="Cambria"/>
          <w:sz w:val="20"/>
        </w:rPr>
        <w:t>MainActivity.java</w:t>
      </w:r>
      <w:bookmarkEnd w:id="34"/>
    </w:p>
    <w:p w14:paraId="6DB2C96C" w14:textId="77777777" w:rsidR="008F1518" w:rsidRDefault="008F1518" w:rsidP="008F1518">
      <w:pPr>
        <w:pStyle w:val="a6"/>
        <w:ind w:left="240" w:right="720" w:firstLine="180"/>
      </w:pPr>
      <w:r>
        <w:t>&lt;?xml version="1.0" encoding="utf-8"?&gt;</w:t>
      </w:r>
    </w:p>
    <w:p w14:paraId="7EE626B9" w14:textId="77777777" w:rsidR="008F1518" w:rsidRDefault="008F1518" w:rsidP="008F1518">
      <w:pPr>
        <w:pStyle w:val="a6"/>
        <w:ind w:left="240" w:right="720" w:firstLine="180"/>
      </w:pPr>
      <w:r>
        <w:t>&lt;manifest xmlns:android="http://schemas.android.com/apk/res/android"</w:t>
      </w:r>
    </w:p>
    <w:p w14:paraId="5E687606" w14:textId="77777777" w:rsidR="008F1518" w:rsidRDefault="008F1518" w:rsidP="008F1518">
      <w:pPr>
        <w:pStyle w:val="a6"/>
        <w:ind w:left="240" w:right="720" w:firstLine="180"/>
      </w:pPr>
      <w:r>
        <w:t xml:space="preserve">    package="com.example.ch02.lifecycle"&gt;</w:t>
      </w:r>
    </w:p>
    <w:p w14:paraId="6884B6E5" w14:textId="77777777" w:rsidR="008F1518" w:rsidRDefault="008F1518" w:rsidP="008F1518">
      <w:pPr>
        <w:pStyle w:val="a6"/>
        <w:ind w:left="240" w:right="720" w:firstLine="180"/>
      </w:pPr>
    </w:p>
    <w:p w14:paraId="46694C8D" w14:textId="77777777" w:rsidR="008F1518" w:rsidRDefault="008F1518" w:rsidP="008F1518">
      <w:pPr>
        <w:pStyle w:val="a6"/>
        <w:ind w:left="240" w:right="720" w:firstLine="180"/>
      </w:pPr>
      <w:r>
        <w:t xml:space="preserve">    &lt;application</w:t>
      </w:r>
    </w:p>
    <w:p w14:paraId="50AAA380" w14:textId="77777777" w:rsidR="008F1518" w:rsidRDefault="008F1518" w:rsidP="008F1518">
      <w:pPr>
        <w:pStyle w:val="a6"/>
        <w:ind w:left="240" w:right="720" w:firstLine="180"/>
      </w:pPr>
      <w:r>
        <w:t xml:space="preserve">        android:allowBackup="true"</w:t>
      </w:r>
    </w:p>
    <w:p w14:paraId="3D4F3D04" w14:textId="77777777" w:rsidR="008F1518" w:rsidRDefault="008F1518" w:rsidP="008F1518">
      <w:pPr>
        <w:pStyle w:val="a6"/>
        <w:ind w:left="240" w:right="720" w:firstLine="180"/>
      </w:pPr>
      <w:r>
        <w:t xml:space="preserve">        android:icon="@mipmap/ic_launcher"</w:t>
      </w:r>
    </w:p>
    <w:p w14:paraId="23E4A24A" w14:textId="77777777" w:rsidR="008F1518" w:rsidRDefault="008F1518" w:rsidP="008F1518">
      <w:pPr>
        <w:pStyle w:val="a6"/>
        <w:ind w:left="240" w:right="720" w:firstLine="180"/>
      </w:pPr>
      <w:r>
        <w:t xml:space="preserve">        android:label="@string/app_name"</w:t>
      </w:r>
    </w:p>
    <w:p w14:paraId="1532B093" w14:textId="77777777" w:rsidR="008F1518" w:rsidRDefault="008F1518" w:rsidP="008F1518">
      <w:pPr>
        <w:pStyle w:val="a6"/>
        <w:ind w:left="240" w:right="720" w:firstLine="180"/>
      </w:pPr>
      <w:r>
        <w:t xml:space="preserve">        android:roundIcon="@mipmap/ic_launcher_round"</w:t>
      </w:r>
    </w:p>
    <w:p w14:paraId="54ACBA03" w14:textId="77777777" w:rsidR="008F1518" w:rsidRDefault="008F1518" w:rsidP="008F1518">
      <w:pPr>
        <w:pStyle w:val="a6"/>
        <w:ind w:left="240" w:right="720" w:firstLine="180"/>
      </w:pPr>
      <w:r>
        <w:t xml:space="preserve">        android:supportsRtl="true"</w:t>
      </w:r>
    </w:p>
    <w:p w14:paraId="0168F14A" w14:textId="77777777" w:rsidR="008F1518" w:rsidRDefault="008F1518" w:rsidP="008F1518">
      <w:pPr>
        <w:pStyle w:val="a6"/>
        <w:ind w:left="240" w:right="720" w:firstLine="180"/>
      </w:pPr>
      <w:r>
        <w:t xml:space="preserve">        android:theme="@style/Theme.LifeCyscle"&gt;</w:t>
      </w:r>
    </w:p>
    <w:p w14:paraId="31FD6273" w14:textId="77777777" w:rsidR="008F1518" w:rsidRDefault="008F1518" w:rsidP="008F1518">
      <w:pPr>
        <w:pStyle w:val="a6"/>
        <w:ind w:left="240" w:right="720" w:firstLine="180"/>
      </w:pPr>
      <w:r>
        <w:t xml:space="preserve">        &lt;activity</w:t>
      </w:r>
    </w:p>
    <w:p w14:paraId="60B6A2F4" w14:textId="77777777" w:rsidR="008F1518" w:rsidRDefault="008F1518" w:rsidP="008F1518">
      <w:pPr>
        <w:pStyle w:val="a6"/>
        <w:ind w:left="240" w:right="720" w:firstLine="180"/>
      </w:pPr>
      <w:r>
        <w:t xml:space="preserve">            android:name=".MainActivity"</w:t>
      </w:r>
    </w:p>
    <w:p w14:paraId="5996536D" w14:textId="77777777" w:rsidR="008F1518" w:rsidRDefault="008F1518" w:rsidP="008F1518">
      <w:pPr>
        <w:pStyle w:val="a6"/>
        <w:ind w:left="240" w:right="720" w:firstLine="180"/>
      </w:pPr>
      <w:r>
        <w:t xml:space="preserve">            android:exported="true"&gt;</w:t>
      </w:r>
    </w:p>
    <w:p w14:paraId="770B6A97" w14:textId="77777777" w:rsidR="008F1518" w:rsidRDefault="008F1518" w:rsidP="008F1518">
      <w:pPr>
        <w:pStyle w:val="a6"/>
        <w:ind w:left="240" w:right="720" w:firstLine="180"/>
      </w:pPr>
      <w:r>
        <w:t xml:space="preserve">            &lt;intent-filter&gt;</w:t>
      </w:r>
    </w:p>
    <w:p w14:paraId="0C051593" w14:textId="77777777" w:rsidR="008F1518" w:rsidRDefault="008F1518" w:rsidP="008F1518">
      <w:pPr>
        <w:pStyle w:val="a6"/>
        <w:ind w:left="240" w:right="720" w:firstLine="180"/>
      </w:pPr>
      <w:r>
        <w:t xml:space="preserve">                &lt;action android:name="android.intent.action.MAIN" /&gt;</w:t>
      </w:r>
    </w:p>
    <w:p w14:paraId="3A195F7A" w14:textId="77777777" w:rsidR="008F1518" w:rsidRDefault="008F1518" w:rsidP="008F1518">
      <w:pPr>
        <w:pStyle w:val="a6"/>
        <w:ind w:left="240" w:right="720" w:firstLine="180"/>
      </w:pPr>
    </w:p>
    <w:p w14:paraId="7A709233" w14:textId="77777777" w:rsidR="008F1518" w:rsidRDefault="008F1518" w:rsidP="008F1518">
      <w:pPr>
        <w:pStyle w:val="a6"/>
        <w:ind w:left="240" w:right="720" w:firstLine="180"/>
      </w:pPr>
      <w:r>
        <w:t xml:space="preserve">                &lt;category android:name="android.intent.category.LAUNCHER" /&gt;</w:t>
      </w:r>
    </w:p>
    <w:p w14:paraId="4BA5A849" w14:textId="77777777" w:rsidR="008F1518" w:rsidRDefault="008F1518" w:rsidP="008F1518">
      <w:pPr>
        <w:pStyle w:val="a6"/>
        <w:ind w:left="240" w:right="720" w:firstLine="180"/>
      </w:pPr>
      <w:r>
        <w:t xml:space="preserve">            &lt;/intent-filter&gt;</w:t>
      </w:r>
    </w:p>
    <w:p w14:paraId="2D35D8CE" w14:textId="77777777" w:rsidR="008F1518" w:rsidRDefault="008F1518" w:rsidP="008F1518">
      <w:pPr>
        <w:pStyle w:val="a6"/>
        <w:ind w:left="240" w:right="720" w:firstLine="180"/>
      </w:pPr>
      <w:r>
        <w:t xml:space="preserve">        &lt;/activity&gt;</w:t>
      </w:r>
    </w:p>
    <w:p w14:paraId="05CB19FA" w14:textId="77777777" w:rsidR="008F1518" w:rsidRDefault="008F1518" w:rsidP="008F1518">
      <w:pPr>
        <w:pStyle w:val="a6"/>
        <w:ind w:left="240" w:right="720" w:firstLine="180"/>
      </w:pPr>
      <w:r>
        <w:t xml:space="preserve">    &lt;/application&gt;</w:t>
      </w:r>
    </w:p>
    <w:p w14:paraId="5BB035B4" w14:textId="77777777" w:rsidR="008F1518" w:rsidRDefault="008F1518" w:rsidP="008F1518">
      <w:pPr>
        <w:pStyle w:val="a6"/>
        <w:ind w:left="240" w:right="720" w:firstLine="180"/>
      </w:pPr>
    </w:p>
    <w:p w14:paraId="11565315" w14:textId="743D060A" w:rsidR="00316C63" w:rsidRDefault="008F1518" w:rsidP="008F1518">
      <w:pPr>
        <w:pStyle w:val="a6"/>
        <w:ind w:left="240" w:right="720" w:firstLine="180"/>
      </w:pPr>
      <w:r>
        <w:lastRenderedPageBreak/>
        <w:t>&lt;/manifest&gt;</w:t>
      </w:r>
    </w:p>
    <w:p w14:paraId="641D91CF" w14:textId="4B340244" w:rsidR="0048408C" w:rsidRDefault="0048408C" w:rsidP="00ED3C84">
      <w:pPr>
        <w:pStyle w:val="a9"/>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17</w:t>
      </w:r>
      <w:r w:rsidR="0090755C">
        <w:fldChar w:fldCharType="end"/>
      </w:r>
    </w:p>
    <w:p w14:paraId="7DBACB6F" w14:textId="703BAFFF" w:rsidR="00B564BA" w:rsidRDefault="00486726" w:rsidP="00B564BA">
      <w:r>
        <w:rPr>
          <w:rFonts w:hint="eastAsia"/>
        </w:rPr>
        <w:t>（</w:t>
      </w:r>
      <w:r>
        <w:rPr>
          <w:rFonts w:hint="eastAsia"/>
        </w:rPr>
        <w:t>1</w:t>
      </w:r>
      <w:r>
        <w:rPr>
          <w:rFonts w:hint="eastAsia"/>
        </w:rPr>
        <w:t>）</w:t>
      </w:r>
      <w:r w:rsidR="00326998" w:rsidRPr="00326998">
        <w:rPr>
          <w:rFonts w:hint="eastAsia"/>
        </w:rPr>
        <w:t>当运行上述程序时，会注意到模拟器中会打开一个空白的白色屏幕</w:t>
      </w:r>
      <w:r w:rsidR="00326998">
        <w:rPr>
          <w:rFonts w:hint="eastAsia"/>
        </w:rPr>
        <w:t>，</w:t>
      </w:r>
      <w:r w:rsidR="00326998" w:rsidRPr="00326998">
        <w:rPr>
          <w:rFonts w:hint="eastAsia"/>
        </w:rPr>
        <w:t>实际上已经通过</w:t>
      </w:r>
      <w:r w:rsidR="0083199F">
        <w:rPr>
          <w:rFonts w:hint="eastAsia"/>
        </w:rPr>
        <w:t>重写</w:t>
      </w:r>
      <w:r w:rsidR="00326998" w:rsidRPr="00326998">
        <w:rPr>
          <w:rFonts w:hint="eastAsia"/>
        </w:rPr>
        <w:t>onCreate()</w:t>
      </w:r>
      <w:r w:rsidR="00326998" w:rsidRPr="00326998">
        <w:rPr>
          <w:rFonts w:hint="eastAsia"/>
        </w:rPr>
        <w:t>方法来移除它。</w:t>
      </w:r>
      <w:r w:rsidR="004C15C8" w:rsidRPr="004C15C8">
        <w:rPr>
          <w:rFonts w:hint="eastAsia"/>
        </w:rPr>
        <w:t>现在</w:t>
      </w:r>
      <w:r w:rsidR="0070657B">
        <w:rPr>
          <w:rFonts w:hint="eastAsia"/>
        </w:rPr>
        <w:t>打开</w:t>
      </w:r>
      <w:r w:rsidR="004C15C8" w:rsidRPr="004C15C8">
        <w:rPr>
          <w:rFonts w:hint="eastAsia"/>
        </w:rPr>
        <w:t>Android Monitor</w:t>
      </w:r>
      <w:r w:rsidR="004C15C8" w:rsidRPr="004C15C8">
        <w:rPr>
          <w:rFonts w:hint="eastAsia"/>
        </w:rPr>
        <w:t>中的</w:t>
      </w:r>
      <w:r w:rsidR="004C15C8" w:rsidRPr="004C15C8">
        <w:rPr>
          <w:rFonts w:hint="eastAsia"/>
        </w:rPr>
        <w:t>Logcat</w:t>
      </w:r>
      <w:r w:rsidR="000A6C54">
        <w:rPr>
          <w:rFonts w:hint="eastAsia"/>
        </w:rPr>
        <w:t>，</w:t>
      </w:r>
      <w:r w:rsidR="004C15C8" w:rsidRPr="004C15C8">
        <w:rPr>
          <w:rFonts w:hint="eastAsia"/>
        </w:rPr>
        <w:t>向上</w:t>
      </w:r>
      <w:r w:rsidR="000A6C54">
        <w:rPr>
          <w:rFonts w:hint="eastAsia"/>
        </w:rPr>
        <w:t>下</w:t>
      </w:r>
      <w:r w:rsidR="004C15C8" w:rsidRPr="004C15C8">
        <w:rPr>
          <w:rFonts w:hint="eastAsia"/>
        </w:rPr>
        <w:t>滚动</w:t>
      </w:r>
      <w:r w:rsidR="000A6C54">
        <w:rPr>
          <w:rFonts w:hint="eastAsia"/>
        </w:rPr>
        <w:t>可以看到很多输出日志</w:t>
      </w:r>
      <w:r w:rsidR="004C15C8" w:rsidRPr="004C15C8">
        <w:rPr>
          <w:rFonts w:hint="eastAsia"/>
        </w:rPr>
        <w:t>，</w:t>
      </w:r>
      <w:r w:rsidR="00462EC0">
        <w:rPr>
          <w:rFonts w:hint="eastAsia"/>
        </w:rPr>
        <w:t>在</w:t>
      </w:r>
      <w:r w:rsidR="000476DE">
        <w:fldChar w:fldCharType="begin"/>
      </w:r>
      <w:r w:rsidR="000476DE">
        <w:instrText xml:space="preserve"> </w:instrText>
      </w:r>
      <w:r w:rsidR="000476DE">
        <w:rPr>
          <w:rFonts w:hint="eastAsia"/>
        </w:rPr>
        <w:instrText>REF _Ref93346289 \h</w:instrText>
      </w:r>
      <w:r w:rsidR="000476DE">
        <w:instrText xml:space="preserve"> </w:instrText>
      </w:r>
      <w:r w:rsidR="000476DE">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20</w:t>
      </w:r>
      <w:r w:rsidR="000476DE">
        <w:fldChar w:fldCharType="end"/>
      </w:r>
      <w:r w:rsidR="000476DE">
        <w:rPr>
          <w:rFonts w:hint="eastAsia"/>
        </w:rPr>
        <w:t>中</w:t>
      </w:r>
      <w:r w:rsidR="00462EC0">
        <w:rPr>
          <w:rFonts w:hint="eastAsia"/>
        </w:rPr>
        <w:t>标记</w:t>
      </w:r>
      <w:r w:rsidR="00462EC0">
        <w:rPr>
          <w:rFonts w:hint="eastAsia"/>
        </w:rPr>
        <w:t>1</w:t>
      </w:r>
      <w:r w:rsidR="00462EC0">
        <w:rPr>
          <w:rFonts w:hint="eastAsia"/>
        </w:rPr>
        <w:t>的位置输入“</w:t>
      </w:r>
      <w:r w:rsidR="00462EC0">
        <w:rPr>
          <w:rFonts w:hint="eastAsia"/>
        </w:rPr>
        <w:t>Main</w:t>
      </w:r>
      <w:r w:rsidR="00462EC0">
        <w:t>Activity</w:t>
      </w:r>
      <w:r w:rsidR="00462EC0">
        <w:rPr>
          <w:rFonts w:hint="eastAsia"/>
        </w:rPr>
        <w:t>”搜索特定的输出，</w:t>
      </w:r>
      <w:r w:rsidR="004C15C8" w:rsidRPr="004C15C8">
        <w:rPr>
          <w:rFonts w:hint="eastAsia"/>
        </w:rPr>
        <w:t>会注意到三个方法被调用：</w:t>
      </w:r>
      <w:r w:rsidR="00DA76EC">
        <w:rPr>
          <w:rFonts w:hint="eastAsia"/>
        </w:rPr>
        <w:t>活动</w:t>
      </w:r>
      <w:r w:rsidR="004C15C8" w:rsidRPr="004C15C8">
        <w:rPr>
          <w:rFonts w:hint="eastAsia"/>
        </w:rPr>
        <w:t>Created</w:t>
      </w:r>
      <w:r w:rsidR="004C15C8" w:rsidRPr="004C15C8">
        <w:rPr>
          <w:rFonts w:hint="eastAsia"/>
        </w:rPr>
        <w:t>、</w:t>
      </w:r>
      <w:r w:rsidR="00DA76EC">
        <w:rPr>
          <w:rFonts w:hint="eastAsia"/>
        </w:rPr>
        <w:t>活动</w:t>
      </w:r>
      <w:r w:rsidR="004C15C8" w:rsidRPr="004C15C8">
        <w:rPr>
          <w:rFonts w:hint="eastAsia"/>
        </w:rPr>
        <w:t xml:space="preserve">started </w:t>
      </w:r>
      <w:r w:rsidR="004C15C8" w:rsidRPr="004C15C8">
        <w:rPr>
          <w:rFonts w:hint="eastAsia"/>
        </w:rPr>
        <w:t>和</w:t>
      </w:r>
      <w:r w:rsidR="00DA76EC">
        <w:rPr>
          <w:rFonts w:hint="eastAsia"/>
        </w:rPr>
        <w:t>活动</w:t>
      </w:r>
      <w:r w:rsidR="004C15C8" w:rsidRPr="004C15C8">
        <w:rPr>
          <w:rFonts w:hint="eastAsia"/>
        </w:rPr>
        <w:t>resumed</w:t>
      </w:r>
      <w:r w:rsidR="004C15C8" w:rsidRPr="004C15C8">
        <w:rPr>
          <w:rFonts w:hint="eastAsia"/>
        </w:rPr>
        <w:t>。</w:t>
      </w:r>
    </w:p>
    <w:p w14:paraId="6FBD278D" w14:textId="77320878" w:rsidR="004C15C8" w:rsidRDefault="0070657B" w:rsidP="00B564BA">
      <w:r>
        <w:rPr>
          <w:noProof/>
        </w:rPr>
        <w:drawing>
          <wp:inline distT="0" distB="0" distL="0" distR="0" wp14:anchorId="0977B470" wp14:editId="43C72CD9">
            <wp:extent cx="4599295" cy="2033812"/>
            <wp:effectExtent l="0" t="0" r="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15229" cy="2040858"/>
                    </a:xfrm>
                    <a:prstGeom prst="rect">
                      <a:avLst/>
                    </a:prstGeom>
                  </pic:spPr>
                </pic:pic>
              </a:graphicData>
            </a:graphic>
          </wp:inline>
        </w:drawing>
      </w:r>
    </w:p>
    <w:p w14:paraId="557BE25F" w14:textId="57FE83E1" w:rsidR="00C005F7" w:rsidRDefault="00391906" w:rsidP="00ED3C84">
      <w:pPr>
        <w:pStyle w:val="a9"/>
      </w:pPr>
      <w:bookmarkStart w:id="35" w:name="_Ref93346289"/>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20</w:t>
      </w:r>
      <w:r w:rsidR="006E6E78">
        <w:fldChar w:fldCharType="end"/>
      </w:r>
      <w:bookmarkEnd w:id="35"/>
      <w:r>
        <w:t xml:space="preserve"> </w:t>
      </w:r>
      <w:r>
        <w:rPr>
          <w:rFonts w:hint="eastAsia"/>
        </w:rPr>
        <w:t>搜索特定的</w:t>
      </w:r>
      <w:r>
        <w:rPr>
          <w:rFonts w:hint="eastAsia"/>
        </w:rPr>
        <w:t>Logcat</w:t>
      </w:r>
      <w:r>
        <w:rPr>
          <w:rFonts w:hint="eastAsia"/>
        </w:rPr>
        <w:t>输出日志</w:t>
      </w:r>
    </w:p>
    <w:p w14:paraId="3E09E7A4" w14:textId="3344FC63" w:rsidR="00D32976" w:rsidRDefault="00486726" w:rsidP="005A65C1">
      <w:r>
        <w:rPr>
          <w:rFonts w:hint="eastAsia"/>
        </w:rPr>
        <w:t>（</w:t>
      </w:r>
      <w:r>
        <w:rPr>
          <w:rFonts w:hint="eastAsia"/>
        </w:rPr>
        <w:t>2</w:t>
      </w:r>
      <w:r>
        <w:rPr>
          <w:rFonts w:hint="eastAsia"/>
        </w:rPr>
        <w:t>）</w:t>
      </w:r>
      <w:r w:rsidR="005A65C1" w:rsidRPr="005A65C1">
        <w:rPr>
          <w:rFonts w:hint="eastAsia"/>
        </w:rPr>
        <w:t>现在按下模拟器上的返回按钮并退出应用程序</w:t>
      </w:r>
      <w:r w:rsidR="005C26AF">
        <w:rPr>
          <w:rFonts w:hint="eastAsia"/>
        </w:rPr>
        <w:t>，点击</w:t>
      </w:r>
      <w:r w:rsidR="006B174D">
        <w:fldChar w:fldCharType="begin"/>
      </w:r>
      <w:r w:rsidR="006B174D">
        <w:instrText xml:space="preserve"> </w:instrText>
      </w:r>
      <w:r w:rsidR="006B174D">
        <w:rPr>
          <w:rFonts w:hint="eastAsia"/>
        </w:rPr>
        <w:instrText>REF _Ref93346411 \h</w:instrText>
      </w:r>
      <w:r w:rsidR="006B174D">
        <w:instrText xml:space="preserve"> </w:instrText>
      </w:r>
      <w:r w:rsidR="006B174D">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21</w:t>
      </w:r>
      <w:r w:rsidR="006B174D">
        <w:fldChar w:fldCharType="end"/>
      </w:r>
      <w:r w:rsidR="005C26AF">
        <w:rPr>
          <w:rFonts w:hint="eastAsia"/>
        </w:rPr>
        <w:t>中标记</w:t>
      </w:r>
      <w:r w:rsidR="005C26AF">
        <w:rPr>
          <w:rFonts w:hint="eastAsia"/>
        </w:rPr>
        <w:t>1</w:t>
      </w:r>
      <w:r w:rsidR="005C26AF">
        <w:rPr>
          <w:rFonts w:hint="eastAsia"/>
        </w:rPr>
        <w:t>的按钮</w:t>
      </w:r>
      <w:r w:rsidR="005A65C1">
        <w:rPr>
          <w:rFonts w:hint="eastAsia"/>
        </w:rPr>
        <w:t>，</w:t>
      </w:r>
      <w:r w:rsidR="005A65C1" w:rsidRPr="005A65C1">
        <w:rPr>
          <w:rFonts w:hint="eastAsia"/>
        </w:rPr>
        <w:t>再次</w:t>
      </w:r>
      <w:r w:rsidR="005A65C1">
        <w:rPr>
          <w:rFonts w:hint="eastAsia"/>
        </w:rPr>
        <w:t>查看</w:t>
      </w:r>
      <w:r w:rsidR="005A65C1" w:rsidRPr="005A65C1">
        <w:rPr>
          <w:rFonts w:hint="eastAsia"/>
        </w:rPr>
        <w:t>Logcat</w:t>
      </w:r>
      <w:r w:rsidR="005A65C1" w:rsidRPr="005A65C1">
        <w:rPr>
          <w:rFonts w:hint="eastAsia"/>
        </w:rPr>
        <w:t>将看到另外</w:t>
      </w:r>
      <w:r w:rsidR="009F083E">
        <w:rPr>
          <w:rFonts w:hint="eastAsia"/>
        </w:rPr>
        <w:t>两</w:t>
      </w:r>
      <w:r w:rsidR="005A65C1" w:rsidRPr="005A65C1">
        <w:rPr>
          <w:rFonts w:hint="eastAsia"/>
        </w:rPr>
        <w:t>个方法被调用</w:t>
      </w:r>
      <w:r w:rsidR="00414D53">
        <w:rPr>
          <w:rFonts w:hint="eastAsia"/>
        </w:rPr>
        <w:t>的输出</w:t>
      </w:r>
      <w:r w:rsidR="009F083E">
        <w:rPr>
          <w:rFonts w:hint="eastAsia"/>
        </w:rPr>
        <w:t>（</w:t>
      </w:r>
      <w:r w:rsidR="009F083E">
        <w:fldChar w:fldCharType="begin"/>
      </w:r>
      <w:r w:rsidR="009F083E">
        <w:instrText xml:space="preserve"> </w:instrText>
      </w:r>
      <w:r w:rsidR="009F083E">
        <w:rPr>
          <w:rFonts w:hint="eastAsia"/>
        </w:rPr>
        <w:instrText>REF _Ref93346638 \h</w:instrText>
      </w:r>
      <w:r w:rsidR="009F083E">
        <w:instrText xml:space="preserve"> </w:instrText>
      </w:r>
      <w:r w:rsidR="009F083E">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22</w:t>
      </w:r>
      <w:r w:rsidR="009F083E">
        <w:fldChar w:fldCharType="end"/>
      </w:r>
      <w:r w:rsidR="009F083E">
        <w:rPr>
          <w:rFonts w:hint="eastAsia"/>
        </w:rPr>
        <w:t>）</w:t>
      </w:r>
      <w:r w:rsidR="00414D53">
        <w:rPr>
          <w:rFonts w:hint="eastAsia"/>
        </w:rPr>
        <w:t>：</w:t>
      </w:r>
      <w:r w:rsidR="00DA76EC">
        <w:rPr>
          <w:rFonts w:hint="eastAsia"/>
        </w:rPr>
        <w:t>活动</w:t>
      </w:r>
      <w:r w:rsidR="005A65C1" w:rsidRPr="005A65C1">
        <w:rPr>
          <w:rFonts w:hint="eastAsia"/>
        </w:rPr>
        <w:t>paused</w:t>
      </w:r>
      <w:r w:rsidR="005A65C1" w:rsidRPr="005A65C1">
        <w:rPr>
          <w:rFonts w:hint="eastAsia"/>
        </w:rPr>
        <w:t>、</w:t>
      </w:r>
      <w:r w:rsidR="00DA76EC">
        <w:rPr>
          <w:rFonts w:hint="eastAsia"/>
        </w:rPr>
        <w:t>活动</w:t>
      </w:r>
      <w:r w:rsidR="00414D53">
        <w:rPr>
          <w:rFonts w:cs="Calibri"/>
          <w:color w:val="555555"/>
          <w:sz w:val="26"/>
          <w:szCs w:val="26"/>
          <w:shd w:val="clear" w:color="auto" w:fill="FFFFFF"/>
        </w:rPr>
        <w:t>stoppe</w:t>
      </w:r>
      <w:r w:rsidR="00414D53">
        <w:rPr>
          <w:rFonts w:cs="Calibri" w:hint="eastAsia"/>
          <w:color w:val="555555"/>
          <w:sz w:val="26"/>
          <w:szCs w:val="26"/>
          <w:shd w:val="clear" w:color="auto" w:fill="FFFFFF"/>
        </w:rPr>
        <w:t>d</w:t>
      </w:r>
      <w:r w:rsidR="005A65C1" w:rsidRPr="005A65C1">
        <w:rPr>
          <w:rFonts w:hint="eastAsia"/>
        </w:rPr>
        <w:t>。</w:t>
      </w:r>
    </w:p>
    <w:tbl>
      <w:tblPr>
        <w:tblW w:w="0" w:type="auto"/>
        <w:jc w:val="center"/>
        <w:tblCellMar>
          <w:left w:w="0" w:type="dxa"/>
          <w:right w:w="0" w:type="dxa"/>
        </w:tblCellMar>
        <w:tblLook w:val="04A0" w:firstRow="1" w:lastRow="0" w:firstColumn="1" w:lastColumn="0" w:noHBand="0" w:noVBand="1"/>
      </w:tblPr>
      <w:tblGrid>
        <w:gridCol w:w="4110"/>
        <w:gridCol w:w="5250"/>
      </w:tblGrid>
      <w:tr w:rsidR="00F3102B" w14:paraId="23A40851" w14:textId="77777777" w:rsidTr="00666E5E">
        <w:trPr>
          <w:jc w:val="center"/>
        </w:trPr>
        <w:tc>
          <w:tcPr>
            <w:tcW w:w="4675" w:type="dxa"/>
          </w:tcPr>
          <w:p w14:paraId="46A39F9F" w14:textId="77777777" w:rsidR="00F3102B" w:rsidRDefault="00F3102B" w:rsidP="00666E5E">
            <w:pPr>
              <w:spacing w:line="0" w:lineRule="atLeast"/>
              <w:ind w:firstLineChars="0" w:firstLine="0"/>
              <w:jc w:val="center"/>
            </w:pPr>
            <w:r>
              <w:rPr>
                <w:noProof/>
              </w:rPr>
              <w:drawing>
                <wp:inline distT="0" distB="0" distL="0" distR="0" wp14:anchorId="4D21B4CB" wp14:editId="17FA236D">
                  <wp:extent cx="1712794" cy="1656016"/>
                  <wp:effectExtent l="0" t="0" r="1905" b="190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27037" cy="1669787"/>
                          </a:xfrm>
                          <a:prstGeom prst="rect">
                            <a:avLst/>
                          </a:prstGeom>
                        </pic:spPr>
                      </pic:pic>
                    </a:graphicData>
                  </a:graphic>
                </wp:inline>
              </w:drawing>
            </w:r>
          </w:p>
          <w:p w14:paraId="22AD6BBC" w14:textId="6F11F153" w:rsidR="00F3102B" w:rsidRDefault="00F3102B" w:rsidP="00486726">
            <w:pPr>
              <w:pStyle w:val="a5"/>
            </w:pPr>
            <w:bookmarkStart w:id="36" w:name="_Ref93346411"/>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21</w:t>
            </w:r>
            <w:r w:rsidR="006E6E78">
              <w:fldChar w:fldCharType="end"/>
            </w:r>
            <w:bookmarkEnd w:id="36"/>
            <w:r>
              <w:t xml:space="preserve"> </w:t>
            </w:r>
            <w:r>
              <w:rPr>
                <w:rFonts w:hint="eastAsia"/>
              </w:rPr>
              <w:t>三种模拟器操作</w:t>
            </w:r>
          </w:p>
        </w:tc>
        <w:tc>
          <w:tcPr>
            <w:tcW w:w="4675" w:type="dxa"/>
          </w:tcPr>
          <w:p w14:paraId="74C542CE" w14:textId="77777777" w:rsidR="00F3102B" w:rsidRDefault="00F3102B" w:rsidP="00666E5E">
            <w:pPr>
              <w:spacing w:line="0" w:lineRule="atLeast"/>
              <w:ind w:firstLineChars="0" w:firstLine="0"/>
              <w:jc w:val="center"/>
            </w:pPr>
            <w:r>
              <w:rPr>
                <w:noProof/>
              </w:rPr>
              <w:drawing>
                <wp:inline distT="0" distB="0" distL="0" distR="0" wp14:anchorId="152179A1" wp14:editId="1828915A">
                  <wp:extent cx="3330904" cy="777922"/>
                  <wp:effectExtent l="0" t="0" r="317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77828" cy="788881"/>
                          </a:xfrm>
                          <a:prstGeom prst="rect">
                            <a:avLst/>
                          </a:prstGeom>
                        </pic:spPr>
                      </pic:pic>
                    </a:graphicData>
                  </a:graphic>
                </wp:inline>
              </w:drawing>
            </w:r>
          </w:p>
          <w:p w14:paraId="720ACE94" w14:textId="6E1934F6" w:rsidR="00F3102B" w:rsidRPr="00F3102B" w:rsidRDefault="00F3102B" w:rsidP="00486726">
            <w:pPr>
              <w:pStyle w:val="a5"/>
            </w:pPr>
            <w:bookmarkStart w:id="37" w:name="_Ref93346638"/>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22</w:t>
            </w:r>
            <w:r w:rsidR="006E6E78">
              <w:fldChar w:fldCharType="end"/>
            </w:r>
            <w:bookmarkEnd w:id="37"/>
            <w:r>
              <w:t xml:space="preserve"> </w:t>
            </w:r>
            <w:r>
              <w:rPr>
                <w:rFonts w:hint="eastAsia"/>
              </w:rPr>
              <w:t>点击退出按钮后的日志输出</w:t>
            </w:r>
          </w:p>
        </w:tc>
      </w:tr>
    </w:tbl>
    <w:p w14:paraId="0F8CFC5E" w14:textId="4D27DA6E" w:rsidR="005313F7" w:rsidRDefault="00EA5034" w:rsidP="005313F7">
      <w:r>
        <w:rPr>
          <w:rFonts w:hint="eastAsia"/>
        </w:rPr>
        <w:t>(</w:t>
      </w:r>
      <w:r>
        <w:t>3)</w:t>
      </w:r>
      <w:r w:rsidR="00D31144">
        <w:rPr>
          <w:rFonts w:hint="eastAsia"/>
        </w:rPr>
        <w:t>执行上述操作后，模拟器回到</w:t>
      </w:r>
      <w:r w:rsidR="00D31144">
        <w:rPr>
          <w:rFonts w:hint="eastAsia"/>
        </w:rPr>
        <w:t>H</w:t>
      </w:r>
      <w:r w:rsidR="001F6521">
        <w:rPr>
          <w:rFonts w:hint="eastAsia"/>
        </w:rPr>
        <w:t>ome</w:t>
      </w:r>
      <w:r w:rsidR="00D31144">
        <w:rPr>
          <w:rFonts w:hint="eastAsia"/>
        </w:rPr>
        <w:t>界面</w:t>
      </w:r>
      <w:r w:rsidR="00DE578D">
        <w:rPr>
          <w:rFonts w:hint="eastAsia"/>
        </w:rPr>
        <w:t>（</w:t>
      </w:r>
      <w:r w:rsidR="003D6069">
        <w:fldChar w:fldCharType="begin"/>
      </w:r>
      <w:r w:rsidR="003D6069">
        <w:instrText xml:space="preserve"> </w:instrText>
      </w:r>
      <w:r w:rsidR="003D6069">
        <w:rPr>
          <w:rFonts w:hint="eastAsia"/>
        </w:rPr>
        <w:instrText>REF _Ref93396383 \h</w:instrText>
      </w:r>
      <w:r w:rsidR="003D6069">
        <w:instrText xml:space="preserve"> </w:instrText>
      </w:r>
      <w:r w:rsidR="003D6069">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23</w:t>
      </w:r>
      <w:r w:rsidR="003D6069">
        <w:fldChar w:fldCharType="end"/>
      </w:r>
      <w:r w:rsidR="00DE578D">
        <w:rPr>
          <w:rFonts w:hint="eastAsia"/>
        </w:rPr>
        <w:t>）</w:t>
      </w:r>
      <w:r w:rsidR="00D31144">
        <w:rPr>
          <w:rFonts w:hint="eastAsia"/>
        </w:rPr>
        <w:t>，使用主鼠标</w:t>
      </w:r>
      <w:r w:rsidR="00DE578D">
        <w:rPr>
          <w:rFonts w:hint="eastAsia"/>
        </w:rPr>
        <w:t>按钮</w:t>
      </w:r>
      <w:r w:rsidR="00D31144">
        <w:rPr>
          <w:rFonts w:hint="eastAsia"/>
        </w:rPr>
        <w:t>点击模拟器的中间</w:t>
      </w:r>
      <w:r w:rsidR="003D6069">
        <w:rPr>
          <w:rFonts w:hint="eastAsia"/>
        </w:rPr>
        <w:t>，然后</w:t>
      </w:r>
      <w:r w:rsidR="00D31144">
        <w:rPr>
          <w:rFonts w:hint="eastAsia"/>
        </w:rPr>
        <w:t>向上滑动</w:t>
      </w:r>
      <w:r w:rsidR="003D6069">
        <w:rPr>
          <w:rFonts w:hint="eastAsia"/>
        </w:rPr>
        <w:t>展开安装的应用（</w:t>
      </w:r>
      <w:r w:rsidR="003D6069">
        <w:fldChar w:fldCharType="begin"/>
      </w:r>
      <w:r w:rsidR="003D6069">
        <w:instrText xml:space="preserve"> </w:instrText>
      </w:r>
      <w:r w:rsidR="003D6069">
        <w:rPr>
          <w:rFonts w:hint="eastAsia"/>
        </w:rPr>
        <w:instrText>REF _Ref93396514 \h</w:instrText>
      </w:r>
      <w:r w:rsidR="003D6069">
        <w:instrText xml:space="preserve"> </w:instrText>
      </w:r>
      <w:r w:rsidR="003D6069">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24</w:t>
      </w:r>
      <w:r w:rsidR="003D6069">
        <w:fldChar w:fldCharType="end"/>
      </w:r>
      <w:r w:rsidR="003D6069">
        <w:rPr>
          <w:rFonts w:hint="eastAsia"/>
        </w:rPr>
        <w:t>），松开鼠标后点击“</w:t>
      </w:r>
      <w:r w:rsidR="003D6069">
        <w:rPr>
          <w:rFonts w:hint="eastAsia"/>
        </w:rPr>
        <w:t>Life</w:t>
      </w:r>
      <w:r w:rsidR="003D6069">
        <w:t xml:space="preserve"> </w:t>
      </w:r>
      <w:r w:rsidR="003D6069">
        <w:rPr>
          <w:rFonts w:hint="eastAsia"/>
        </w:rPr>
        <w:t>Cy</w:t>
      </w:r>
      <w:r w:rsidR="003D6069">
        <w:t>cle</w:t>
      </w:r>
      <w:r w:rsidR="003D6069">
        <w:rPr>
          <w:rFonts w:hint="eastAsia"/>
        </w:rPr>
        <w:t>”应用，</w:t>
      </w:r>
      <w:r w:rsidR="003D6069" w:rsidRPr="005A65C1">
        <w:rPr>
          <w:rFonts w:hint="eastAsia"/>
        </w:rPr>
        <w:t>再次</w:t>
      </w:r>
      <w:r w:rsidR="003D6069">
        <w:rPr>
          <w:rFonts w:hint="eastAsia"/>
        </w:rPr>
        <w:t>查看</w:t>
      </w:r>
      <w:r w:rsidR="003D6069" w:rsidRPr="005A65C1">
        <w:rPr>
          <w:rFonts w:hint="eastAsia"/>
        </w:rPr>
        <w:t>Logcat</w:t>
      </w:r>
      <w:r w:rsidR="003D6069" w:rsidRPr="005A65C1">
        <w:rPr>
          <w:rFonts w:hint="eastAsia"/>
        </w:rPr>
        <w:t>将看到</w:t>
      </w:r>
      <w:r w:rsidR="003D6069">
        <w:rPr>
          <w:rFonts w:hint="eastAsia"/>
        </w:rPr>
        <w:t>新增三</w:t>
      </w:r>
      <w:r w:rsidR="003D6069" w:rsidRPr="005A65C1">
        <w:rPr>
          <w:rFonts w:hint="eastAsia"/>
        </w:rPr>
        <w:t>个方法被调用</w:t>
      </w:r>
      <w:r w:rsidR="003D6069">
        <w:rPr>
          <w:rFonts w:hint="eastAsia"/>
        </w:rPr>
        <w:t>的输出（</w:t>
      </w:r>
      <w:r w:rsidR="00BD3FA4">
        <w:fldChar w:fldCharType="begin"/>
      </w:r>
      <w:r w:rsidR="00BD3FA4">
        <w:instrText xml:space="preserve"> </w:instrText>
      </w:r>
      <w:r w:rsidR="00BD3FA4">
        <w:rPr>
          <w:rFonts w:hint="eastAsia"/>
        </w:rPr>
        <w:instrText>REF _Ref93396640 \h</w:instrText>
      </w:r>
      <w:r w:rsidR="00BD3FA4">
        <w:instrText xml:space="preserve"> </w:instrText>
      </w:r>
      <w:r w:rsidR="00BD3FA4">
        <w:fldChar w:fldCharType="separate"/>
      </w:r>
      <w:r w:rsidR="00741EF0">
        <w:t>图</w:t>
      </w:r>
      <w:r w:rsidR="00741EF0">
        <w:t xml:space="preserve"> </w:t>
      </w:r>
      <w:r w:rsidR="00741EF0">
        <w:rPr>
          <w:noProof/>
        </w:rPr>
        <w:t>2</w:t>
      </w:r>
      <w:r w:rsidR="00741EF0">
        <w:noBreakHyphen/>
      </w:r>
      <w:r w:rsidR="00741EF0">
        <w:rPr>
          <w:noProof/>
        </w:rPr>
        <w:t>25</w:t>
      </w:r>
      <w:r w:rsidR="00BD3FA4">
        <w:fldChar w:fldCharType="end"/>
      </w:r>
      <w:r w:rsidR="003D6069">
        <w:rPr>
          <w:rFonts w:hint="eastAsia"/>
        </w:rPr>
        <w:t>）：</w:t>
      </w:r>
      <w:r w:rsidR="00DA76EC">
        <w:t>活动</w:t>
      </w:r>
      <w:r w:rsidR="00490AE3" w:rsidRPr="00490AE3">
        <w:t>restarted</w:t>
      </w:r>
      <w:r w:rsidR="003D6069" w:rsidRPr="005A65C1">
        <w:rPr>
          <w:rFonts w:hint="eastAsia"/>
        </w:rPr>
        <w:t>、</w:t>
      </w:r>
      <w:r w:rsidR="00DA76EC">
        <w:t>活动</w:t>
      </w:r>
      <w:r w:rsidR="00490AE3" w:rsidRPr="00490AE3">
        <w:t>started</w:t>
      </w:r>
      <w:r w:rsidR="00490AE3">
        <w:rPr>
          <w:rFonts w:hint="eastAsia"/>
        </w:rPr>
        <w:t>、</w:t>
      </w:r>
      <w:r w:rsidR="00DA76EC">
        <w:t>活动</w:t>
      </w:r>
      <w:r w:rsidR="00490AE3" w:rsidRPr="00490AE3">
        <w:t>resumed</w:t>
      </w:r>
      <w:r w:rsidR="003D6069" w:rsidRPr="005A65C1">
        <w:rPr>
          <w:rFonts w:hint="eastAsia"/>
        </w:rPr>
        <w:t>。</w:t>
      </w:r>
    </w:p>
    <w:tbl>
      <w:tblPr>
        <w:tblW w:w="0" w:type="auto"/>
        <w:jc w:val="center"/>
        <w:tblLook w:val="04A0" w:firstRow="1" w:lastRow="0" w:firstColumn="1" w:lastColumn="0" w:noHBand="0" w:noVBand="1"/>
      </w:tblPr>
      <w:tblGrid>
        <w:gridCol w:w="2790"/>
        <w:gridCol w:w="2392"/>
        <w:gridCol w:w="4178"/>
      </w:tblGrid>
      <w:tr w:rsidR="00F3102B" w14:paraId="28E62228" w14:textId="77777777" w:rsidTr="00DE578D">
        <w:trPr>
          <w:jc w:val="center"/>
        </w:trPr>
        <w:tc>
          <w:tcPr>
            <w:tcW w:w="3344" w:type="dxa"/>
          </w:tcPr>
          <w:p w14:paraId="26045D26" w14:textId="77777777" w:rsidR="00DE578D" w:rsidRDefault="00DE578D" w:rsidP="00DE578D">
            <w:pPr>
              <w:ind w:firstLineChars="0" w:firstLine="0"/>
              <w:jc w:val="center"/>
            </w:pPr>
            <w:r>
              <w:rPr>
                <w:noProof/>
              </w:rPr>
              <w:lastRenderedPageBreak/>
              <w:drawing>
                <wp:inline distT="0" distB="0" distL="0" distR="0" wp14:anchorId="4F9DD334" wp14:editId="5F36A928">
                  <wp:extent cx="1064838" cy="1724774"/>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080435" cy="1750038"/>
                          </a:xfrm>
                          <a:prstGeom prst="rect">
                            <a:avLst/>
                          </a:prstGeom>
                        </pic:spPr>
                      </pic:pic>
                    </a:graphicData>
                  </a:graphic>
                </wp:inline>
              </w:drawing>
            </w:r>
          </w:p>
          <w:p w14:paraId="5E04C585" w14:textId="6C102C2A" w:rsidR="00DE578D" w:rsidRDefault="00DE578D" w:rsidP="00486726">
            <w:pPr>
              <w:pStyle w:val="a5"/>
            </w:pPr>
            <w:bookmarkStart w:id="38" w:name="_Ref93396383"/>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23</w:t>
            </w:r>
            <w:r w:rsidR="006E6E78">
              <w:fldChar w:fldCharType="end"/>
            </w:r>
            <w:bookmarkEnd w:id="38"/>
          </w:p>
        </w:tc>
        <w:tc>
          <w:tcPr>
            <w:tcW w:w="2541" w:type="dxa"/>
          </w:tcPr>
          <w:p w14:paraId="5F92BA08" w14:textId="77777777" w:rsidR="00DE578D" w:rsidRDefault="00DE578D" w:rsidP="00DE578D">
            <w:pPr>
              <w:ind w:firstLineChars="0" w:firstLine="0"/>
              <w:jc w:val="center"/>
              <w:rPr>
                <w:noProof/>
              </w:rPr>
            </w:pPr>
            <w:r>
              <w:rPr>
                <w:noProof/>
              </w:rPr>
              <w:drawing>
                <wp:inline distT="0" distB="0" distL="0" distR="0" wp14:anchorId="4F1F4172" wp14:editId="7D1E8B93">
                  <wp:extent cx="1228602" cy="1708428"/>
                  <wp:effectExtent l="0" t="0" r="0" b="63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251632" cy="1740452"/>
                          </a:xfrm>
                          <a:prstGeom prst="rect">
                            <a:avLst/>
                          </a:prstGeom>
                        </pic:spPr>
                      </pic:pic>
                    </a:graphicData>
                  </a:graphic>
                </wp:inline>
              </w:drawing>
            </w:r>
          </w:p>
          <w:p w14:paraId="36B5B1E4" w14:textId="554BAADD" w:rsidR="00DE578D" w:rsidRDefault="00405B76" w:rsidP="00486726">
            <w:pPr>
              <w:pStyle w:val="a5"/>
              <w:rPr>
                <w:noProof/>
              </w:rPr>
            </w:pPr>
            <w:bookmarkStart w:id="39" w:name="_Ref93396514"/>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24</w:t>
            </w:r>
            <w:r w:rsidR="006E6E78">
              <w:fldChar w:fldCharType="end"/>
            </w:r>
            <w:bookmarkEnd w:id="39"/>
          </w:p>
        </w:tc>
        <w:tc>
          <w:tcPr>
            <w:tcW w:w="3465" w:type="dxa"/>
          </w:tcPr>
          <w:p w14:paraId="4DBDB36C" w14:textId="77777777" w:rsidR="00DE578D" w:rsidRDefault="00F3102B" w:rsidP="00405B76">
            <w:pPr>
              <w:keepNext/>
              <w:ind w:firstLineChars="0" w:firstLine="0"/>
              <w:jc w:val="center"/>
            </w:pPr>
            <w:r>
              <w:rPr>
                <w:noProof/>
              </w:rPr>
              <w:drawing>
                <wp:inline distT="0" distB="0" distL="0" distR="0" wp14:anchorId="1228D608" wp14:editId="276BACE6">
                  <wp:extent cx="2516429" cy="750627"/>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62520" cy="764376"/>
                          </a:xfrm>
                          <a:prstGeom prst="rect">
                            <a:avLst/>
                          </a:prstGeom>
                        </pic:spPr>
                      </pic:pic>
                    </a:graphicData>
                  </a:graphic>
                </wp:inline>
              </w:drawing>
            </w:r>
          </w:p>
          <w:p w14:paraId="781A6D75" w14:textId="7464358D" w:rsidR="00686864" w:rsidRDefault="00686864" w:rsidP="00486726">
            <w:pPr>
              <w:pStyle w:val="a5"/>
            </w:pPr>
            <w:bookmarkStart w:id="40" w:name="_Ref93396640"/>
            <w: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25</w:t>
            </w:r>
            <w:r w:rsidR="006E6E78">
              <w:fldChar w:fldCharType="end"/>
            </w:r>
            <w:bookmarkEnd w:id="40"/>
          </w:p>
        </w:tc>
      </w:tr>
    </w:tbl>
    <w:p w14:paraId="178E3600" w14:textId="45EF70C3" w:rsidR="00685794" w:rsidRDefault="00EA5034" w:rsidP="00EA5034">
      <w:r>
        <w:rPr>
          <w:rFonts w:hint="eastAsia"/>
        </w:rPr>
        <w:t>(</w:t>
      </w:r>
      <w:r>
        <w:t>4)</w:t>
      </w:r>
      <w:r w:rsidR="00685794">
        <w:rPr>
          <w:rFonts w:hint="eastAsia"/>
        </w:rPr>
        <w:t>现在</w:t>
      </w:r>
      <w:r>
        <w:rPr>
          <w:rFonts w:hint="eastAsia"/>
        </w:rPr>
        <w:t>点击</w:t>
      </w:r>
      <w:r>
        <w:fldChar w:fldCharType="begin"/>
      </w:r>
      <w:r>
        <w:instrText xml:space="preserve"> </w:instrText>
      </w:r>
      <w:r>
        <w:rPr>
          <w:rFonts w:hint="eastAsia"/>
        </w:rPr>
        <w:instrText>REF _Ref93346411 \h</w:instrText>
      </w:r>
      <w:r>
        <w:instrText xml:space="preserve">  \* MERGEFORMAT </w:instrText>
      </w:r>
      <w:r>
        <w:fldChar w:fldCharType="separate"/>
      </w:r>
      <w:r w:rsidR="00741EF0">
        <w:rPr>
          <w:rFonts w:hint="eastAsia"/>
        </w:rPr>
        <w:t>图</w:t>
      </w:r>
      <w:r w:rsidR="00741EF0">
        <w:rPr>
          <w:rFonts w:hint="eastAsia"/>
        </w:rPr>
        <w:t xml:space="preserve"> </w:t>
      </w:r>
      <w:r w:rsidR="00741EF0">
        <w:t>2</w:t>
      </w:r>
      <w:r w:rsidR="00741EF0">
        <w:noBreakHyphen/>
        <w:t>21</w:t>
      </w:r>
      <w:r>
        <w:fldChar w:fldCharType="end"/>
      </w:r>
      <w:r>
        <w:rPr>
          <w:rFonts w:hint="eastAsia"/>
        </w:rPr>
        <w:t>中标记</w:t>
      </w:r>
      <w:r>
        <w:t>2</w:t>
      </w:r>
      <w:r>
        <w:rPr>
          <w:rFonts w:hint="eastAsia"/>
        </w:rPr>
        <w:t>的按钮，</w:t>
      </w:r>
      <w:r w:rsidRPr="005A65C1">
        <w:rPr>
          <w:rFonts w:hint="eastAsia"/>
        </w:rPr>
        <w:t>再次</w:t>
      </w:r>
      <w:r>
        <w:rPr>
          <w:rFonts w:hint="eastAsia"/>
        </w:rPr>
        <w:t>查看</w:t>
      </w:r>
      <w:r w:rsidRPr="005A65C1">
        <w:rPr>
          <w:rFonts w:hint="eastAsia"/>
        </w:rPr>
        <w:t>Logcat</w:t>
      </w:r>
      <w:r w:rsidRPr="005A65C1">
        <w:rPr>
          <w:rFonts w:hint="eastAsia"/>
        </w:rPr>
        <w:t>将看到</w:t>
      </w:r>
      <w:r>
        <w:rPr>
          <w:rFonts w:hint="eastAsia"/>
        </w:rPr>
        <w:t>新增三</w:t>
      </w:r>
      <w:r w:rsidRPr="005A65C1">
        <w:rPr>
          <w:rFonts w:hint="eastAsia"/>
        </w:rPr>
        <w:t>个方法被调用</w:t>
      </w:r>
      <w:r>
        <w:rPr>
          <w:rFonts w:hint="eastAsia"/>
        </w:rPr>
        <w:t>的输出：</w:t>
      </w:r>
      <w:r w:rsidR="00DA76EC">
        <w:t>活动</w:t>
      </w:r>
      <w:r w:rsidR="00632E63" w:rsidRPr="00632E63">
        <w:t>paused</w:t>
      </w:r>
      <w:r w:rsidRPr="005A65C1">
        <w:rPr>
          <w:rFonts w:hint="eastAsia"/>
        </w:rPr>
        <w:t>、</w:t>
      </w:r>
      <w:r w:rsidR="00DA76EC">
        <w:t>活动</w:t>
      </w:r>
      <w:r w:rsidR="00632E63" w:rsidRPr="00632E63">
        <w:t>stopped</w:t>
      </w:r>
      <w:r w:rsidRPr="005A65C1">
        <w:rPr>
          <w:rFonts w:hint="eastAsia"/>
        </w:rPr>
        <w:t>。</w:t>
      </w:r>
    </w:p>
    <w:p w14:paraId="04B15EA1" w14:textId="3E289956" w:rsidR="00632E63" w:rsidRDefault="00632E63" w:rsidP="00EA5034">
      <w:r>
        <w:rPr>
          <w:rFonts w:hint="eastAsia"/>
        </w:rPr>
        <w:t>(</w:t>
      </w:r>
      <w:r>
        <w:t>5)</w:t>
      </w:r>
      <w:r>
        <w:rPr>
          <w:rFonts w:hint="eastAsia"/>
        </w:rPr>
        <w:t>如果要将这个应用从后台</w:t>
      </w:r>
      <w:r w:rsidR="005C4007">
        <w:rPr>
          <w:rFonts w:hint="eastAsia"/>
        </w:rPr>
        <w:t>调入到前端</w:t>
      </w:r>
      <w:r>
        <w:rPr>
          <w:rFonts w:hint="eastAsia"/>
        </w:rPr>
        <w:t>，</w:t>
      </w:r>
      <w:r w:rsidR="005C4007">
        <w:rPr>
          <w:rFonts w:hint="eastAsia"/>
        </w:rPr>
        <w:t>点击</w:t>
      </w:r>
      <w:r w:rsidR="005C4007">
        <w:fldChar w:fldCharType="begin"/>
      </w:r>
      <w:r w:rsidR="005C4007">
        <w:instrText xml:space="preserve"> </w:instrText>
      </w:r>
      <w:r w:rsidR="005C4007">
        <w:rPr>
          <w:rFonts w:hint="eastAsia"/>
        </w:rPr>
        <w:instrText>REF _Ref93346411 \h</w:instrText>
      </w:r>
      <w:r w:rsidR="005C4007">
        <w:instrText xml:space="preserve"> </w:instrText>
      </w:r>
      <w:r w:rsidR="005C4007">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21</w:t>
      </w:r>
      <w:r w:rsidR="005C4007">
        <w:fldChar w:fldCharType="end"/>
      </w:r>
      <w:r w:rsidR="005C4007">
        <w:rPr>
          <w:rFonts w:hint="eastAsia"/>
        </w:rPr>
        <w:t>中标记</w:t>
      </w:r>
      <w:r w:rsidR="005C4007">
        <w:t>3</w:t>
      </w:r>
      <w:r w:rsidR="005C4007">
        <w:rPr>
          <w:rFonts w:hint="eastAsia"/>
        </w:rPr>
        <w:t>的按钮，</w:t>
      </w:r>
      <w:r w:rsidR="006C1C75">
        <w:rPr>
          <w:rFonts w:hint="eastAsia"/>
        </w:rPr>
        <w:t>后台的应用浮动左右浏览选择</w:t>
      </w:r>
      <w:r w:rsidR="00AD7E43">
        <w:rPr>
          <w:rFonts w:hint="eastAsia"/>
        </w:rPr>
        <w:t>（</w:t>
      </w:r>
      <w:r w:rsidR="00AD7E43">
        <w:fldChar w:fldCharType="begin"/>
      </w:r>
      <w:r w:rsidR="00AD7E43">
        <w:instrText xml:space="preserve"> </w:instrText>
      </w:r>
      <w:r w:rsidR="00AD7E43">
        <w:rPr>
          <w:rFonts w:hint="eastAsia"/>
        </w:rPr>
        <w:instrText>REF _Ref93398157 \h</w:instrText>
      </w:r>
      <w:r w:rsidR="00AD7E43">
        <w:instrText xml:space="preserve"> </w:instrText>
      </w:r>
      <w:r w:rsidR="00AD7E43">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26</w:t>
      </w:r>
      <w:r w:rsidR="00AD7E43">
        <w:fldChar w:fldCharType="end"/>
      </w:r>
      <w:r w:rsidR="00AD7E43">
        <w:rPr>
          <w:rFonts w:hint="eastAsia"/>
        </w:rPr>
        <w:t>）</w:t>
      </w:r>
      <w:r w:rsidR="006C1C75">
        <w:rPr>
          <w:rFonts w:hint="eastAsia"/>
        </w:rPr>
        <w:t>，鼠标点击“</w:t>
      </w:r>
      <w:r w:rsidR="006C1C75">
        <w:rPr>
          <w:rFonts w:hint="eastAsia"/>
        </w:rPr>
        <w:t>Life</w:t>
      </w:r>
      <w:r w:rsidR="006C1C75">
        <w:t xml:space="preserve"> </w:t>
      </w:r>
      <w:r w:rsidR="006C1C75">
        <w:rPr>
          <w:rFonts w:hint="eastAsia"/>
        </w:rPr>
        <w:t>Cy</w:t>
      </w:r>
      <w:r w:rsidR="006C1C75">
        <w:t>cle</w:t>
      </w:r>
      <w:r w:rsidR="006C1C75">
        <w:rPr>
          <w:rFonts w:hint="eastAsia"/>
        </w:rPr>
        <w:t>”应用</w:t>
      </w:r>
      <w:r w:rsidR="00AD7E43">
        <w:rPr>
          <w:rFonts w:hint="eastAsia"/>
        </w:rPr>
        <w:t>；</w:t>
      </w:r>
      <w:r w:rsidR="003F3111">
        <w:rPr>
          <w:rFonts w:hint="eastAsia"/>
        </w:rPr>
        <w:t>如果要彻底销毁“</w:t>
      </w:r>
      <w:r w:rsidR="003F3111">
        <w:rPr>
          <w:rFonts w:hint="eastAsia"/>
        </w:rPr>
        <w:t>Life</w:t>
      </w:r>
      <w:r w:rsidR="003F3111">
        <w:t xml:space="preserve"> </w:t>
      </w:r>
      <w:r w:rsidR="003F3111">
        <w:rPr>
          <w:rFonts w:hint="eastAsia"/>
        </w:rPr>
        <w:t>Cycle</w:t>
      </w:r>
      <w:r w:rsidR="003F3111">
        <w:rPr>
          <w:rFonts w:hint="eastAsia"/>
        </w:rPr>
        <w:t>”应用，</w:t>
      </w:r>
      <w:r w:rsidR="000877CA">
        <w:rPr>
          <w:rFonts w:hint="eastAsia"/>
        </w:rPr>
        <w:t>使用主鼠标键选择“</w:t>
      </w:r>
      <w:r w:rsidR="000877CA">
        <w:rPr>
          <w:rFonts w:hint="eastAsia"/>
        </w:rPr>
        <w:t>Life</w:t>
      </w:r>
      <w:r w:rsidR="000877CA">
        <w:t xml:space="preserve"> </w:t>
      </w:r>
      <w:r w:rsidR="000877CA">
        <w:rPr>
          <w:rFonts w:hint="eastAsia"/>
        </w:rPr>
        <w:t>Cy</w:t>
      </w:r>
      <w:r w:rsidR="000877CA">
        <w:t>cle</w:t>
      </w:r>
      <w:r w:rsidR="000877CA">
        <w:rPr>
          <w:rFonts w:hint="eastAsia"/>
        </w:rPr>
        <w:t>”应用并按住向上滑动</w:t>
      </w:r>
      <w:r w:rsidR="00AD7E43">
        <w:rPr>
          <w:rFonts w:hint="eastAsia"/>
        </w:rPr>
        <w:t>（</w:t>
      </w:r>
      <w:r w:rsidR="00AD7E43">
        <w:fldChar w:fldCharType="begin"/>
      </w:r>
      <w:r w:rsidR="00AD7E43">
        <w:instrText xml:space="preserve"> </w:instrText>
      </w:r>
      <w:r w:rsidR="00AD7E43">
        <w:rPr>
          <w:rFonts w:hint="eastAsia"/>
        </w:rPr>
        <w:instrText>REF _Ref93398157 \h</w:instrText>
      </w:r>
      <w:r w:rsidR="00AD7E43">
        <w:instrText xml:space="preserve"> </w:instrText>
      </w:r>
      <w:r w:rsidR="00AD7E43">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26</w:t>
      </w:r>
      <w:r w:rsidR="00AD7E43">
        <w:fldChar w:fldCharType="end"/>
      </w:r>
      <w:r w:rsidR="00AD7E43">
        <w:rPr>
          <w:rFonts w:hint="eastAsia"/>
        </w:rPr>
        <w:t>）</w:t>
      </w:r>
      <w:r w:rsidR="000877CA">
        <w:rPr>
          <w:rFonts w:hint="eastAsia"/>
        </w:rPr>
        <w:t>，</w:t>
      </w:r>
      <w:r w:rsidR="000877CA" w:rsidRPr="005A65C1">
        <w:rPr>
          <w:rFonts w:hint="eastAsia"/>
        </w:rPr>
        <w:t>再次</w:t>
      </w:r>
      <w:r w:rsidR="000877CA">
        <w:rPr>
          <w:rFonts w:hint="eastAsia"/>
        </w:rPr>
        <w:t>查看</w:t>
      </w:r>
      <w:r w:rsidR="000877CA" w:rsidRPr="005A65C1">
        <w:rPr>
          <w:rFonts w:hint="eastAsia"/>
        </w:rPr>
        <w:t>Logcat</w:t>
      </w:r>
      <w:r w:rsidR="001B487D">
        <w:rPr>
          <w:rFonts w:hint="eastAsia"/>
        </w:rPr>
        <w:t>这</w:t>
      </w:r>
      <w:r w:rsidR="000877CA">
        <w:rPr>
          <w:rFonts w:hint="eastAsia"/>
        </w:rPr>
        <w:t>两个操作的</w:t>
      </w:r>
      <w:r w:rsidR="000877CA" w:rsidRPr="005A65C1">
        <w:rPr>
          <w:rFonts w:hint="eastAsia"/>
        </w:rPr>
        <w:t>调用</w:t>
      </w:r>
      <w:r w:rsidR="000877CA">
        <w:rPr>
          <w:rFonts w:hint="eastAsia"/>
        </w:rPr>
        <w:t>输出为（</w:t>
      </w:r>
      <w:r w:rsidR="001B487D">
        <w:fldChar w:fldCharType="begin"/>
      </w:r>
      <w:r w:rsidR="001B487D">
        <w:instrText xml:space="preserve"> </w:instrText>
      </w:r>
      <w:r w:rsidR="001B487D">
        <w:rPr>
          <w:rFonts w:hint="eastAsia"/>
        </w:rPr>
        <w:instrText>REF _Ref93398746 \h</w:instrText>
      </w:r>
      <w:r w:rsidR="001B487D">
        <w:instrText xml:space="preserve"> </w:instrText>
      </w:r>
      <w:r w:rsidR="001B487D">
        <w:fldChar w:fldCharType="separate"/>
      </w:r>
      <w:r w:rsidR="00741EF0">
        <w:t>图</w:t>
      </w:r>
      <w:r w:rsidR="00741EF0">
        <w:t xml:space="preserve"> </w:t>
      </w:r>
      <w:r w:rsidR="00741EF0">
        <w:rPr>
          <w:noProof/>
        </w:rPr>
        <w:t>2</w:t>
      </w:r>
      <w:r w:rsidR="00741EF0">
        <w:noBreakHyphen/>
      </w:r>
      <w:r w:rsidR="00741EF0">
        <w:rPr>
          <w:noProof/>
        </w:rPr>
        <w:t>27</w:t>
      </w:r>
      <w:r w:rsidR="001B487D">
        <w:fldChar w:fldCharType="end"/>
      </w:r>
      <w:r w:rsidR="000877CA">
        <w:rPr>
          <w:rFonts w:hint="eastAsia"/>
        </w:rPr>
        <w:t>）：</w:t>
      </w:r>
      <w:r w:rsidR="00DA76EC">
        <w:t>活动</w:t>
      </w:r>
      <w:r w:rsidR="000877CA" w:rsidRPr="00490AE3">
        <w:t>restarted</w:t>
      </w:r>
      <w:r w:rsidR="000877CA" w:rsidRPr="005A65C1">
        <w:rPr>
          <w:rFonts w:hint="eastAsia"/>
        </w:rPr>
        <w:t>、</w:t>
      </w:r>
      <w:r w:rsidR="00DA76EC">
        <w:t>活动</w:t>
      </w:r>
      <w:r w:rsidR="000877CA" w:rsidRPr="00490AE3">
        <w:t>started</w:t>
      </w:r>
      <w:r w:rsidR="000877CA">
        <w:rPr>
          <w:rFonts w:hint="eastAsia"/>
        </w:rPr>
        <w:t>、</w:t>
      </w:r>
      <w:r w:rsidR="00DA76EC">
        <w:t>活动</w:t>
      </w:r>
      <w:r w:rsidR="000877CA" w:rsidRPr="00490AE3">
        <w:t>resumed</w:t>
      </w:r>
      <w:r w:rsidR="009702CE">
        <w:rPr>
          <w:rFonts w:hint="eastAsia"/>
        </w:rPr>
        <w:t>，</w:t>
      </w:r>
      <w:r w:rsidR="00DA76EC">
        <w:t>活动</w:t>
      </w:r>
      <w:r w:rsidR="00E722BB" w:rsidRPr="00E722BB">
        <w:t>paused</w:t>
      </w:r>
      <w:r w:rsidR="00E722BB">
        <w:rPr>
          <w:rFonts w:hint="eastAsia"/>
        </w:rPr>
        <w:t>，</w:t>
      </w:r>
      <w:r w:rsidR="00DA76EC">
        <w:t>活动</w:t>
      </w:r>
      <w:r w:rsidR="00E722BB" w:rsidRPr="00E722BB">
        <w:t>stopped</w:t>
      </w:r>
      <w:r w:rsidR="00E722BB">
        <w:rPr>
          <w:rFonts w:hint="eastAsia"/>
        </w:rPr>
        <w:t>，</w:t>
      </w:r>
      <w:r w:rsidR="00DA76EC">
        <w:t>活动</w:t>
      </w:r>
      <w:r w:rsidR="00E722BB" w:rsidRPr="00E722BB">
        <w:t>is being destroyed</w:t>
      </w:r>
      <w:r w:rsidR="000877CA" w:rsidRPr="005A65C1">
        <w:rPr>
          <w:rFonts w:hint="eastAsia"/>
        </w:rPr>
        <w:t>。</w:t>
      </w:r>
    </w:p>
    <w:tbl>
      <w:tblPr>
        <w:tblW w:w="0" w:type="auto"/>
        <w:jc w:val="center"/>
        <w:tblLook w:val="04A0" w:firstRow="1" w:lastRow="0" w:firstColumn="1" w:lastColumn="0" w:noHBand="0" w:noVBand="1"/>
      </w:tblPr>
      <w:tblGrid>
        <w:gridCol w:w="4284"/>
        <w:gridCol w:w="5076"/>
      </w:tblGrid>
      <w:tr w:rsidR="003F3111" w14:paraId="0CDDDDFB" w14:textId="77777777" w:rsidTr="00D93B22">
        <w:trPr>
          <w:jc w:val="center"/>
        </w:trPr>
        <w:tc>
          <w:tcPr>
            <w:tcW w:w="4675" w:type="dxa"/>
          </w:tcPr>
          <w:p w14:paraId="111D46B3" w14:textId="77777777" w:rsidR="003F3111" w:rsidRDefault="003F3111" w:rsidP="00D93B22">
            <w:pPr>
              <w:spacing w:line="0" w:lineRule="atLeast"/>
              <w:ind w:firstLineChars="0" w:firstLine="0"/>
              <w:jc w:val="center"/>
            </w:pPr>
            <w:r>
              <w:rPr>
                <w:noProof/>
              </w:rPr>
              <w:drawing>
                <wp:inline distT="0" distB="0" distL="0" distR="0" wp14:anchorId="57E1C960" wp14:editId="09766553">
                  <wp:extent cx="1522912" cy="2415653"/>
                  <wp:effectExtent l="0" t="0" r="1270" b="381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532040" cy="2430132"/>
                          </a:xfrm>
                          <a:prstGeom prst="rect">
                            <a:avLst/>
                          </a:prstGeom>
                        </pic:spPr>
                      </pic:pic>
                    </a:graphicData>
                  </a:graphic>
                </wp:inline>
              </w:drawing>
            </w:r>
          </w:p>
          <w:p w14:paraId="37DD60EC" w14:textId="26E059AF" w:rsidR="003F3111" w:rsidRDefault="003F3111" w:rsidP="00476B85">
            <w:pPr>
              <w:pStyle w:val="a5"/>
            </w:pPr>
            <w:bookmarkStart w:id="41" w:name="_Ref93398157"/>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26</w:t>
            </w:r>
            <w:r w:rsidR="006E6E78">
              <w:fldChar w:fldCharType="end"/>
            </w:r>
            <w:bookmarkEnd w:id="41"/>
          </w:p>
        </w:tc>
        <w:tc>
          <w:tcPr>
            <w:tcW w:w="4675" w:type="dxa"/>
          </w:tcPr>
          <w:p w14:paraId="6C99FAC8" w14:textId="77777777" w:rsidR="003F3111" w:rsidRDefault="00DA67BD" w:rsidP="00D93B22">
            <w:pPr>
              <w:keepNext/>
              <w:spacing w:line="0" w:lineRule="atLeast"/>
              <w:ind w:firstLineChars="0" w:firstLine="0"/>
              <w:jc w:val="center"/>
            </w:pPr>
            <w:r>
              <w:rPr>
                <w:noProof/>
              </w:rPr>
              <w:drawing>
                <wp:inline distT="0" distB="0" distL="0" distR="0" wp14:anchorId="6A4222EF" wp14:editId="06EA4D0B">
                  <wp:extent cx="3084705" cy="696036"/>
                  <wp:effectExtent l="0" t="0" r="1905" b="889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24161" cy="704939"/>
                          </a:xfrm>
                          <a:prstGeom prst="rect">
                            <a:avLst/>
                          </a:prstGeom>
                        </pic:spPr>
                      </pic:pic>
                    </a:graphicData>
                  </a:graphic>
                </wp:inline>
              </w:drawing>
            </w:r>
          </w:p>
          <w:p w14:paraId="42DBFF4C" w14:textId="5AA8F2E7" w:rsidR="00DA67BD" w:rsidRDefault="00EA61ED" w:rsidP="00476B85">
            <w:pPr>
              <w:pStyle w:val="a5"/>
            </w:pPr>
            <w:bookmarkStart w:id="42" w:name="_Ref93398746"/>
            <w: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27</w:t>
            </w:r>
            <w:r w:rsidR="006E6E78">
              <w:fldChar w:fldCharType="end"/>
            </w:r>
            <w:bookmarkEnd w:id="42"/>
          </w:p>
        </w:tc>
      </w:tr>
    </w:tbl>
    <w:p w14:paraId="41891851" w14:textId="1714E47C" w:rsidR="00A83737" w:rsidRPr="000042DF" w:rsidRDefault="00A83737" w:rsidP="0004706D">
      <w:pPr>
        <w:pStyle w:val="3"/>
        <w:numPr>
          <w:ilvl w:val="2"/>
          <w:numId w:val="4"/>
        </w:numPr>
      </w:pPr>
      <w:r w:rsidRPr="000042DF">
        <w:rPr>
          <w:rFonts w:hint="eastAsia"/>
        </w:rPr>
        <w:t>任务和回退栈</w:t>
      </w:r>
      <w:bookmarkEnd w:id="32"/>
    </w:p>
    <w:p w14:paraId="4376BB8F" w14:textId="0B879050" w:rsidR="00A83737" w:rsidRDefault="00A83737" w:rsidP="00A83737">
      <w:r>
        <w:rPr>
          <w:rFonts w:hint="eastAsia"/>
        </w:rPr>
        <w:t>一个应用程序通常包含多个</w:t>
      </w:r>
      <w:r w:rsidR="006B7A13">
        <w:t>活动</w:t>
      </w:r>
      <w:r w:rsidR="007E7823">
        <w:rPr>
          <w:rFonts w:hint="eastAsia"/>
        </w:rPr>
        <w:t>，</w:t>
      </w:r>
      <w:r>
        <w:rPr>
          <w:rFonts w:hint="eastAsia"/>
        </w:rPr>
        <w:t>每个</w:t>
      </w:r>
      <w:r w:rsidR="006B7A13">
        <w:t>活动</w:t>
      </w:r>
      <w:r>
        <w:rPr>
          <w:rFonts w:hint="eastAsia"/>
        </w:rPr>
        <w:t>都可以设计完成特定的用户操作，并且能够启动其他</w:t>
      </w:r>
      <w:r w:rsidR="006B7A13">
        <w:t>活动</w:t>
      </w:r>
      <w:r w:rsidR="00183712">
        <w:rPr>
          <w:rFonts w:hint="eastAsia"/>
        </w:rPr>
        <w:t>，</w:t>
      </w:r>
      <w:r>
        <w:rPr>
          <w:rFonts w:hint="eastAsia"/>
        </w:rPr>
        <w:t>例如一个电子邮件的应用程序可能有一个</w:t>
      </w:r>
      <w:r w:rsidR="006B7A13">
        <w:t>活动</w:t>
      </w:r>
      <w:r>
        <w:rPr>
          <w:rFonts w:hint="eastAsia"/>
        </w:rPr>
        <w:t>，用于展现出新的电子邮件列表，当用户选择了一个电子邮件，就打开一个新的</w:t>
      </w:r>
      <w:r w:rsidR="006B7A13">
        <w:t>活动</w:t>
      </w:r>
      <w:r>
        <w:rPr>
          <w:rFonts w:hint="eastAsia"/>
        </w:rPr>
        <w:t>以查看该电子邮件的详细内容。</w:t>
      </w:r>
    </w:p>
    <w:p w14:paraId="3D063883" w14:textId="2B4B2E41" w:rsidR="00A83737" w:rsidRDefault="00A83737" w:rsidP="00A83737">
      <w:r>
        <w:rPr>
          <w:rFonts w:hint="eastAsia"/>
        </w:rPr>
        <w:lastRenderedPageBreak/>
        <w:t>一个</w:t>
      </w:r>
      <w:r w:rsidR="006B7A13">
        <w:t>活动</w:t>
      </w:r>
      <w:r>
        <w:rPr>
          <w:rFonts w:hint="eastAsia"/>
        </w:rPr>
        <w:t>也可以启动设备上的另一应用程序中的</w:t>
      </w:r>
      <w:r w:rsidR="006B7A13">
        <w:t>活动</w:t>
      </w:r>
      <w:r w:rsidR="00183712">
        <w:rPr>
          <w:rFonts w:hint="eastAsia"/>
        </w:rPr>
        <w:t>，</w:t>
      </w:r>
      <w:r>
        <w:rPr>
          <w:rFonts w:hint="eastAsia"/>
        </w:rPr>
        <w:t>例如如果我们的应用程序想要发送一个电子邮件，我们可以把邮件地址和内容等信息打包在一个叫</w:t>
      </w:r>
      <w:r w:rsidR="004A06AB">
        <w:rPr>
          <w:rFonts w:hint="eastAsia"/>
        </w:rPr>
        <w:t>意图</w:t>
      </w:r>
      <w:r>
        <w:rPr>
          <w:rFonts w:hint="eastAsia"/>
        </w:rPr>
        <w:t>的组件中，设置启动</w:t>
      </w:r>
      <w:r w:rsidR="006B7A13">
        <w:rPr>
          <w:rFonts w:hint="eastAsia"/>
        </w:rPr>
        <w:t>电子邮件</w:t>
      </w:r>
      <w:r>
        <w:rPr>
          <w:rFonts w:hint="eastAsia"/>
        </w:rPr>
        <w:t>应用程序的“创建邮件”</w:t>
      </w:r>
      <w:r w:rsidR="00DA76EC">
        <w:t>活动</w:t>
      </w:r>
      <w:r>
        <w:rPr>
          <w:rFonts w:hint="eastAsia"/>
        </w:rPr>
        <w:t>，并获取</w:t>
      </w:r>
      <w:r w:rsidR="004A06AB">
        <w:rPr>
          <w:rFonts w:hint="eastAsia"/>
        </w:rPr>
        <w:t>意图</w:t>
      </w:r>
      <w:r>
        <w:rPr>
          <w:rFonts w:hint="eastAsia"/>
        </w:rPr>
        <w:t>中传递的信息。当邮件被发送后，</w:t>
      </w:r>
      <w:r w:rsidR="006B7A13">
        <w:t>活动</w:t>
      </w:r>
      <w:r>
        <w:rPr>
          <w:rFonts w:hint="eastAsia"/>
        </w:rPr>
        <w:t>则重新展现，而用户的感觉是发送邮件的功能好像是应用程序的一部分。虽然上述完成的动作是来自不同的应用程序，但是</w:t>
      </w:r>
      <w:r w:rsidR="001B46D7">
        <w:t>安卓</w:t>
      </w:r>
      <w:r>
        <w:rPr>
          <w:rFonts w:hint="eastAsia"/>
        </w:rPr>
        <w:t>系统将这些</w:t>
      </w:r>
      <w:r w:rsidR="00BA51B2">
        <w:t>活动</w:t>
      </w:r>
      <w:r>
        <w:rPr>
          <w:rFonts w:hint="eastAsia"/>
        </w:rPr>
        <w:t>放入到相同的任务中，这样就维护了一个完整的用户体验。</w:t>
      </w:r>
    </w:p>
    <w:p w14:paraId="4E735235" w14:textId="357E6866" w:rsidR="00A83737" w:rsidRDefault="00A83737" w:rsidP="00A83737">
      <w:r>
        <w:rPr>
          <w:rFonts w:hint="eastAsia"/>
        </w:rPr>
        <w:t>所谓任务就是某些参与用户交互的</w:t>
      </w:r>
      <w:r w:rsidR="00BA51B2">
        <w:t>活动</w:t>
      </w:r>
      <w:r>
        <w:rPr>
          <w:rFonts w:hint="eastAsia"/>
        </w:rPr>
        <w:t>集合，其目的是为完成某项确定的工作。</w:t>
      </w:r>
      <w:r w:rsidR="001B46D7">
        <w:t>安卓</w:t>
      </w:r>
      <w:r>
        <w:rPr>
          <w:rFonts w:hint="eastAsia"/>
        </w:rPr>
        <w:t>系统通过</w:t>
      </w:r>
      <w:r w:rsidR="004A06AB">
        <w:rPr>
          <w:rFonts w:hint="eastAsia"/>
        </w:rPr>
        <w:t>任务</w:t>
      </w:r>
      <w:r>
        <w:rPr>
          <w:rFonts w:hint="eastAsia"/>
        </w:rPr>
        <w:t>栈结构来管理任务中的这些</w:t>
      </w:r>
      <w:r w:rsidR="00BA51B2">
        <w:t>活动</w:t>
      </w:r>
      <w:r w:rsidR="00027E4E">
        <w:rPr>
          <w:rFonts w:hint="eastAsia"/>
        </w:rPr>
        <w:t>，</w:t>
      </w:r>
      <w:r w:rsidR="00BA51B2">
        <w:t>活动</w:t>
      </w:r>
      <w:r>
        <w:rPr>
          <w:rFonts w:hint="eastAsia"/>
        </w:rPr>
        <w:t>按照被打开的顺序排列在</w:t>
      </w:r>
      <w:r w:rsidR="00444636">
        <w:rPr>
          <w:rFonts w:hint="eastAsia"/>
        </w:rPr>
        <w:t>任务</w:t>
      </w:r>
      <w:r>
        <w:rPr>
          <w:rFonts w:hint="eastAsia"/>
        </w:rPr>
        <w:t>栈中。设备的</w:t>
      </w:r>
      <w:r>
        <w:t>Home</w:t>
      </w:r>
      <w:r>
        <w:rPr>
          <w:rFonts w:hint="eastAsia"/>
        </w:rPr>
        <w:t>屏幕是大多数任务的起点</w:t>
      </w:r>
      <w:r w:rsidR="00027E4E">
        <w:rPr>
          <w:rFonts w:hint="eastAsia"/>
        </w:rPr>
        <w:t>，</w:t>
      </w:r>
      <w:r>
        <w:rPr>
          <w:rFonts w:hint="eastAsia"/>
        </w:rPr>
        <w:t>当用户触摸应用程序的图标（或者</w:t>
      </w:r>
      <w:r>
        <w:t>Home</w:t>
      </w:r>
      <w:r>
        <w:rPr>
          <w:rFonts w:hint="eastAsia"/>
        </w:rPr>
        <w:t>屏幕上的快捷方式）时，该应用程序的任务就会来到前台。如果该应用的任务不存在（即应用在最近时间段内没有使用过），那么一个新的任务被创建，应用的主</w:t>
      </w:r>
      <w:r w:rsidR="00BA51B2">
        <w:t>活动</w:t>
      </w:r>
      <w:r>
        <w:rPr>
          <w:rFonts w:hint="eastAsia"/>
        </w:rPr>
        <w:t>会作为</w:t>
      </w:r>
      <w:r w:rsidR="00444636">
        <w:rPr>
          <w:rFonts w:hint="eastAsia"/>
        </w:rPr>
        <w:t>任务</w:t>
      </w:r>
      <w:r>
        <w:rPr>
          <w:rFonts w:hint="eastAsia"/>
        </w:rPr>
        <w:t>栈中的根</w:t>
      </w:r>
      <w:r w:rsidR="00BA51B2">
        <w:t>活动</w:t>
      </w:r>
      <w:r>
        <w:rPr>
          <w:rFonts w:hint="eastAsia"/>
        </w:rPr>
        <w:t>打开。如果用户从当前的</w:t>
      </w:r>
      <w:r>
        <w:t>Activity</w:t>
      </w:r>
      <w:r w:rsidR="00591FCE">
        <w:t>_1</w:t>
      </w:r>
      <w:r>
        <w:rPr>
          <w:rFonts w:hint="eastAsia"/>
        </w:rPr>
        <w:t>打开了一个新的</w:t>
      </w:r>
      <w:r>
        <w:t>Activity</w:t>
      </w:r>
      <w:r w:rsidR="00591FCE">
        <w:t>_2</w:t>
      </w:r>
      <w:r>
        <w:rPr>
          <w:rFonts w:hint="eastAsia"/>
        </w:rPr>
        <w:t>，则新的</w:t>
      </w:r>
      <w:r>
        <w:t>Activity</w:t>
      </w:r>
      <w:r w:rsidR="00591FCE">
        <w:t>_2</w:t>
      </w:r>
      <w:r>
        <w:rPr>
          <w:rFonts w:hint="eastAsia"/>
        </w:rPr>
        <w:t>被压入到栈的顶部并且成为用户的前端界面</w:t>
      </w:r>
      <w:r w:rsidR="00BF58B5">
        <w:rPr>
          <w:rFonts w:hint="eastAsia"/>
        </w:rPr>
        <w:t>，</w:t>
      </w:r>
      <w:r>
        <w:rPr>
          <w:rFonts w:hint="eastAsia"/>
        </w:rPr>
        <w:t>而原来的</w:t>
      </w:r>
      <w:r>
        <w:t>Activity</w:t>
      </w:r>
      <w:r w:rsidR="00591FCE">
        <w:t>_1</w:t>
      </w:r>
      <w:r>
        <w:rPr>
          <w:rFonts w:hint="eastAsia"/>
        </w:rPr>
        <w:t>仍然在</w:t>
      </w:r>
      <w:r w:rsidR="00444636">
        <w:rPr>
          <w:rFonts w:hint="eastAsia"/>
        </w:rPr>
        <w:t>任务</w:t>
      </w:r>
      <w:r>
        <w:rPr>
          <w:rFonts w:hint="eastAsia"/>
        </w:rPr>
        <w:t>栈中，但是已经变成停止状态，此时系统会保留其用户界面的状态</w:t>
      </w:r>
      <w:r w:rsidR="00591FCE">
        <w:rPr>
          <w:rFonts w:hint="eastAsia"/>
        </w:rPr>
        <w:t>，继续打开新的</w:t>
      </w:r>
      <w:r w:rsidR="00591FCE">
        <w:t>Activity_3</w:t>
      </w:r>
      <w:r w:rsidR="00497F07">
        <w:rPr>
          <w:rFonts w:hint="eastAsia"/>
        </w:rPr>
        <w:t>成为用户的前端界面，</w:t>
      </w:r>
      <w:r w:rsidR="00DA76EC">
        <w:t>活动</w:t>
      </w:r>
      <w:r w:rsidR="00497F07">
        <w:t>_1</w:t>
      </w:r>
      <w:r w:rsidR="00497F07">
        <w:rPr>
          <w:rFonts w:hint="eastAsia"/>
        </w:rPr>
        <w:t>和</w:t>
      </w:r>
      <w:r w:rsidR="00497F07">
        <w:t>Activity_2</w:t>
      </w:r>
      <w:r w:rsidR="00497F07">
        <w:rPr>
          <w:rFonts w:hint="eastAsia"/>
        </w:rPr>
        <w:t>依次仍然在</w:t>
      </w:r>
      <w:r w:rsidR="00444636">
        <w:rPr>
          <w:rFonts w:hint="eastAsia"/>
        </w:rPr>
        <w:t>任务</w:t>
      </w:r>
      <w:r w:rsidR="00497F07">
        <w:rPr>
          <w:rFonts w:hint="eastAsia"/>
        </w:rPr>
        <w:t>栈中</w:t>
      </w:r>
      <w:r w:rsidR="008D525E">
        <w:rPr>
          <w:rFonts w:hint="eastAsia"/>
        </w:rPr>
        <w:t>，此时系统会保留它们用户界面的状态</w:t>
      </w:r>
      <w:r>
        <w:rPr>
          <w:rFonts w:hint="eastAsia"/>
        </w:rPr>
        <w:t>。当用户按下返回按钮时，当前的</w:t>
      </w:r>
      <w:r>
        <w:t>Activity</w:t>
      </w:r>
      <w:r w:rsidR="00591FCE">
        <w:t>_</w:t>
      </w:r>
      <w:r w:rsidR="008D525E">
        <w:t>3</w:t>
      </w:r>
      <w:r>
        <w:rPr>
          <w:rFonts w:hint="eastAsia"/>
        </w:rPr>
        <w:t>就会从</w:t>
      </w:r>
      <w:r w:rsidR="00444636">
        <w:rPr>
          <w:rFonts w:hint="eastAsia"/>
        </w:rPr>
        <w:t>任务</w:t>
      </w:r>
      <w:r>
        <w:rPr>
          <w:rFonts w:hint="eastAsia"/>
        </w:rPr>
        <w:t>栈的顶部弹出</w:t>
      </w:r>
      <w:r w:rsidR="00591FCE">
        <w:rPr>
          <w:rFonts w:hint="eastAsia"/>
        </w:rPr>
        <w:t>，</w:t>
      </w:r>
      <w:r>
        <w:rPr>
          <w:rFonts w:hint="eastAsia"/>
        </w:rPr>
        <w:t>即当前的</w:t>
      </w:r>
      <w:r>
        <w:t>Activity</w:t>
      </w:r>
      <w:r w:rsidR="00591FCE">
        <w:rPr>
          <w:rFonts w:hint="eastAsia"/>
        </w:rPr>
        <w:t>_</w:t>
      </w:r>
      <w:r w:rsidR="008D525E">
        <w:t>3</w:t>
      </w:r>
      <w:r>
        <w:rPr>
          <w:rFonts w:hint="eastAsia"/>
        </w:rPr>
        <w:t>就会被销毁，而原来的</w:t>
      </w:r>
      <w:r>
        <w:t>Activity</w:t>
      </w:r>
      <w:r w:rsidR="008D525E">
        <w:t>_2</w:t>
      </w:r>
      <w:r>
        <w:rPr>
          <w:rFonts w:hint="eastAsia"/>
        </w:rPr>
        <w:t>就会被重新恢复显示被系统保存</w:t>
      </w:r>
      <w:r w:rsidR="008D525E">
        <w:rPr>
          <w:rFonts w:hint="eastAsia"/>
        </w:rPr>
        <w:t>的状态</w:t>
      </w:r>
      <w:r>
        <w:rPr>
          <w:rFonts w:hint="eastAsia"/>
        </w:rPr>
        <w:t>。在</w:t>
      </w:r>
      <w:r w:rsidR="00444636">
        <w:rPr>
          <w:rFonts w:hint="eastAsia"/>
        </w:rPr>
        <w:t>任务</w:t>
      </w:r>
      <w:r>
        <w:rPr>
          <w:rFonts w:hint="eastAsia"/>
        </w:rPr>
        <w:t>栈中的</w:t>
      </w:r>
      <w:r w:rsidR="00BA51B2">
        <w:t>活动</w:t>
      </w:r>
      <w:r>
        <w:rPr>
          <w:rFonts w:hint="eastAsia"/>
        </w:rPr>
        <w:t>不会被重排，只有压入和弹出</w:t>
      </w:r>
      <w:r w:rsidR="008D525E">
        <w:rPr>
          <w:rFonts w:hint="eastAsia"/>
        </w:rPr>
        <w:t>两种</w:t>
      </w:r>
      <w:r>
        <w:rPr>
          <w:rFonts w:hint="eastAsia"/>
        </w:rPr>
        <w:t>操作</w:t>
      </w:r>
      <w:r w:rsidR="008D525E">
        <w:rPr>
          <w:rFonts w:hint="eastAsia"/>
        </w:rPr>
        <w:t>，</w:t>
      </w:r>
      <w:r>
        <w:rPr>
          <w:rFonts w:hint="eastAsia"/>
        </w:rPr>
        <w:t>这种</w:t>
      </w:r>
      <w:r w:rsidR="00444636">
        <w:rPr>
          <w:rFonts w:hint="eastAsia"/>
        </w:rPr>
        <w:t>任务</w:t>
      </w:r>
      <w:r>
        <w:rPr>
          <w:rFonts w:hint="eastAsia"/>
        </w:rPr>
        <w:t>栈的读写方式为“后进先出”，称其为回退栈。</w:t>
      </w:r>
      <w:r>
        <w:fldChar w:fldCharType="begin"/>
      </w:r>
      <w:r>
        <w:instrText xml:space="preserve"> REF _Ref3998 \h </w:instrText>
      </w:r>
      <w:r>
        <w:fldChar w:fldCharType="separate"/>
      </w:r>
      <w:r w:rsidR="00741EF0">
        <w:rPr>
          <w:rFonts w:ascii="Cambria" w:eastAsia="黑体" w:hAnsi="Cambria" w:hint="eastAsia"/>
          <w:bCs/>
          <w:sz w:val="20"/>
        </w:rPr>
        <w:t>图</w:t>
      </w:r>
      <w:r w:rsidR="00741EF0">
        <w:rPr>
          <w:rFonts w:ascii="Cambria" w:eastAsia="黑体" w:hAnsi="Cambria"/>
          <w:bCs/>
          <w:sz w:val="20"/>
        </w:rPr>
        <w:t xml:space="preserve"> </w:t>
      </w:r>
      <w:r w:rsidR="00741EF0">
        <w:rPr>
          <w:rFonts w:ascii="Cambria" w:eastAsia="黑体" w:hAnsi="Cambria"/>
          <w:bCs/>
          <w:noProof/>
          <w:sz w:val="20"/>
        </w:rPr>
        <w:t>2</w:t>
      </w:r>
      <w:r w:rsidR="00741EF0">
        <w:rPr>
          <w:rFonts w:ascii="Cambria" w:eastAsia="黑体" w:hAnsi="Cambria"/>
          <w:bCs/>
          <w:sz w:val="20"/>
        </w:rPr>
        <w:noBreakHyphen/>
      </w:r>
      <w:r w:rsidR="00741EF0">
        <w:rPr>
          <w:rFonts w:ascii="Cambria" w:eastAsia="黑体" w:hAnsi="Cambria"/>
          <w:bCs/>
          <w:noProof/>
          <w:sz w:val="20"/>
        </w:rPr>
        <w:t>28</w:t>
      </w:r>
      <w:r>
        <w:fldChar w:fldCharType="end"/>
      </w:r>
      <w:r>
        <w:rPr>
          <w:rFonts w:hint="eastAsia"/>
        </w:rPr>
        <w:t>展示了多个</w:t>
      </w:r>
      <w:r w:rsidR="00BA51B2">
        <w:t>活动</w:t>
      </w:r>
      <w:r w:rsidR="00144D2C">
        <w:rPr>
          <w:rFonts w:hint="eastAsia"/>
        </w:rPr>
        <w:t>在一个任务中</w:t>
      </w:r>
      <w:r>
        <w:rPr>
          <w:rFonts w:hint="eastAsia"/>
        </w:rPr>
        <w:t>切换的过程。</w:t>
      </w:r>
    </w:p>
    <w:p w14:paraId="3925A919" w14:textId="41AD3C46" w:rsidR="00A83737" w:rsidRDefault="00DE2CE7" w:rsidP="00C72897">
      <w:pPr>
        <w:jc w:val="center"/>
      </w:pPr>
      <w:r>
        <w:rPr>
          <w:noProof/>
        </w:rPr>
        <w:drawing>
          <wp:inline distT="0" distB="0" distL="0" distR="0" wp14:anchorId="2DEE1BC7" wp14:editId="6FA832BA">
            <wp:extent cx="5290962" cy="1423359"/>
            <wp:effectExtent l="0" t="0" r="508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63">
                      <a:extLst>
                        <a:ext uri="{BEBA8EAE-BF5A-486C-A8C5-ECC9F3942E4B}">
                          <a14:imgProps xmlns:a14="http://schemas.microsoft.com/office/drawing/2010/main">
                            <a14:imgLayer r:embed="rId6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329455" cy="1433714"/>
                    </a:xfrm>
                    <a:prstGeom prst="rect">
                      <a:avLst/>
                    </a:prstGeom>
                  </pic:spPr>
                </pic:pic>
              </a:graphicData>
            </a:graphic>
          </wp:inline>
        </w:drawing>
      </w:r>
    </w:p>
    <w:p w14:paraId="74D508DC" w14:textId="063F7363" w:rsidR="00A83737" w:rsidRDefault="00A83737" w:rsidP="00A83737">
      <w:pPr>
        <w:spacing w:before="152" w:after="160"/>
        <w:ind w:firstLine="400"/>
        <w:jc w:val="center"/>
        <w:rPr>
          <w:rFonts w:ascii="Cambria" w:eastAsia="黑体" w:hAnsi="Cambria"/>
          <w:bCs/>
          <w:sz w:val="20"/>
        </w:rPr>
      </w:pPr>
      <w:bookmarkStart w:id="43" w:name="_Ref3998"/>
      <w:bookmarkStart w:id="44" w:name="_Toc476665157"/>
      <w:r>
        <w:rPr>
          <w:rFonts w:ascii="Cambria" w:eastAsia="黑体" w:hAnsi="Cambria" w:hint="eastAsia"/>
          <w:bCs/>
          <w:sz w:val="20"/>
        </w:rPr>
        <w:t>图</w:t>
      </w:r>
      <w:r>
        <w:rPr>
          <w:rFonts w:ascii="Cambria" w:eastAsia="黑体" w:hAnsi="Cambria"/>
          <w:bCs/>
          <w:sz w:val="20"/>
        </w:rPr>
        <w:t xml:space="preserve"> </w:t>
      </w:r>
      <w:r w:rsidR="006E6E78">
        <w:rPr>
          <w:rFonts w:ascii="Cambria" w:eastAsia="黑体" w:hAnsi="Cambria"/>
          <w:bCs/>
          <w:sz w:val="20"/>
        </w:rPr>
        <w:fldChar w:fldCharType="begin"/>
      </w:r>
      <w:r w:rsidR="006E6E78">
        <w:rPr>
          <w:rFonts w:ascii="Cambria" w:eastAsia="黑体" w:hAnsi="Cambria"/>
          <w:bCs/>
          <w:sz w:val="20"/>
        </w:rPr>
        <w:instrText xml:space="preserve"> STYLEREF 1 \s </w:instrText>
      </w:r>
      <w:r w:rsidR="006E6E78">
        <w:rPr>
          <w:rFonts w:ascii="Cambria" w:eastAsia="黑体" w:hAnsi="Cambria"/>
          <w:bCs/>
          <w:sz w:val="20"/>
        </w:rPr>
        <w:fldChar w:fldCharType="separate"/>
      </w:r>
      <w:r w:rsidR="006E6E78">
        <w:rPr>
          <w:rFonts w:ascii="Cambria" w:eastAsia="黑体" w:hAnsi="Cambria"/>
          <w:bCs/>
          <w:noProof/>
          <w:sz w:val="20"/>
        </w:rPr>
        <w:t>2</w:t>
      </w:r>
      <w:r w:rsidR="006E6E78">
        <w:rPr>
          <w:rFonts w:ascii="Cambria" w:eastAsia="黑体" w:hAnsi="Cambria"/>
          <w:bCs/>
          <w:sz w:val="20"/>
        </w:rPr>
        <w:fldChar w:fldCharType="end"/>
      </w:r>
      <w:r w:rsidR="006E6E78">
        <w:rPr>
          <w:rFonts w:ascii="Cambria" w:eastAsia="黑体" w:hAnsi="Cambria"/>
          <w:bCs/>
          <w:sz w:val="20"/>
        </w:rPr>
        <w:noBreakHyphen/>
      </w:r>
      <w:r w:rsidR="006E6E78">
        <w:rPr>
          <w:rFonts w:ascii="Cambria" w:eastAsia="黑体" w:hAnsi="Cambria"/>
          <w:bCs/>
          <w:sz w:val="20"/>
        </w:rPr>
        <w:fldChar w:fldCharType="begin"/>
      </w:r>
      <w:r w:rsidR="006E6E78">
        <w:rPr>
          <w:rFonts w:ascii="Cambria" w:eastAsia="黑体" w:hAnsi="Cambria"/>
          <w:bCs/>
          <w:sz w:val="20"/>
        </w:rPr>
        <w:instrText xml:space="preserve"> SEQ </w:instrText>
      </w:r>
      <w:r w:rsidR="006E6E78">
        <w:rPr>
          <w:rFonts w:ascii="Cambria" w:eastAsia="黑体" w:hAnsi="Cambria"/>
          <w:bCs/>
          <w:sz w:val="20"/>
        </w:rPr>
        <w:instrText>图</w:instrText>
      </w:r>
      <w:r w:rsidR="006E6E78">
        <w:rPr>
          <w:rFonts w:ascii="Cambria" w:eastAsia="黑体" w:hAnsi="Cambria"/>
          <w:bCs/>
          <w:sz w:val="20"/>
        </w:rPr>
        <w:instrText xml:space="preserve"> \* ARABIC \s 1 </w:instrText>
      </w:r>
      <w:r w:rsidR="006E6E78">
        <w:rPr>
          <w:rFonts w:ascii="Cambria" w:eastAsia="黑体" w:hAnsi="Cambria"/>
          <w:bCs/>
          <w:sz w:val="20"/>
        </w:rPr>
        <w:fldChar w:fldCharType="separate"/>
      </w:r>
      <w:r w:rsidR="006E6E78">
        <w:rPr>
          <w:rFonts w:ascii="Cambria" w:eastAsia="黑体" w:hAnsi="Cambria"/>
          <w:bCs/>
          <w:noProof/>
          <w:sz w:val="20"/>
        </w:rPr>
        <w:t>28</w:t>
      </w:r>
      <w:r w:rsidR="006E6E78">
        <w:rPr>
          <w:rFonts w:ascii="Cambria" w:eastAsia="黑体" w:hAnsi="Cambria"/>
          <w:bCs/>
          <w:sz w:val="20"/>
        </w:rPr>
        <w:fldChar w:fldCharType="end"/>
      </w:r>
      <w:bookmarkEnd w:id="43"/>
      <w:r w:rsidR="00B95160">
        <w:rPr>
          <w:rFonts w:ascii="Cambria" w:eastAsia="黑体" w:hAnsi="Cambria"/>
          <w:bCs/>
          <w:sz w:val="20"/>
        </w:rPr>
        <w:t>活动</w:t>
      </w:r>
      <w:r>
        <w:rPr>
          <w:rFonts w:ascii="Cambria" w:eastAsia="黑体" w:hAnsi="Cambria" w:hint="eastAsia"/>
          <w:bCs/>
          <w:sz w:val="20"/>
        </w:rPr>
        <w:t>的回退栈</w:t>
      </w:r>
      <w:bookmarkEnd w:id="44"/>
    </w:p>
    <w:p w14:paraId="2BC1C587" w14:textId="02E7DB14" w:rsidR="00A83737" w:rsidRDefault="00A83737" w:rsidP="00A83737">
      <w:r>
        <w:rPr>
          <w:rFonts w:hint="eastAsia"/>
        </w:rPr>
        <w:t>如果用户不停地按返回键的时候，那么</w:t>
      </w:r>
      <w:r w:rsidR="006A4249">
        <w:rPr>
          <w:rFonts w:hint="eastAsia"/>
        </w:rPr>
        <w:t>回退</w:t>
      </w:r>
      <w:r>
        <w:rPr>
          <w:rFonts w:hint="eastAsia"/>
        </w:rPr>
        <w:t>栈中每个</w:t>
      </w:r>
      <w:r w:rsidR="00BA51B2">
        <w:t>活动</w:t>
      </w:r>
      <w:r>
        <w:rPr>
          <w:rFonts w:hint="eastAsia"/>
        </w:rPr>
        <w:t>都会依次弹出，并显示之前的</w:t>
      </w:r>
      <w:r w:rsidR="00BA51B2">
        <w:t>活动</w:t>
      </w:r>
      <w:r>
        <w:rPr>
          <w:rFonts w:hint="eastAsia"/>
        </w:rPr>
        <w:t>，直至用户回到</w:t>
      </w:r>
      <w:r>
        <w:t>Home</w:t>
      </w:r>
      <w:r>
        <w:rPr>
          <w:rFonts w:hint="eastAsia"/>
        </w:rPr>
        <w:t>屏幕（或者当任务启动时的任何一个</w:t>
      </w:r>
      <w:r w:rsidR="00BA51B2">
        <w:t>活动</w:t>
      </w:r>
      <w:r>
        <w:rPr>
          <w:rFonts w:hint="eastAsia"/>
        </w:rPr>
        <w:t>）。当所有的</w:t>
      </w:r>
      <w:r w:rsidR="00BA51B2">
        <w:t>活动</w:t>
      </w:r>
      <w:r>
        <w:rPr>
          <w:rFonts w:hint="eastAsia"/>
        </w:rPr>
        <w:t>都从</w:t>
      </w:r>
      <w:r w:rsidR="00CD06B1">
        <w:rPr>
          <w:rFonts w:hint="eastAsia"/>
        </w:rPr>
        <w:t>回退</w:t>
      </w:r>
      <w:r>
        <w:rPr>
          <w:rFonts w:hint="eastAsia"/>
        </w:rPr>
        <w:t>栈中弹出后，这个任务就不再存在。</w:t>
      </w:r>
    </w:p>
    <w:p w14:paraId="3DBE80D4" w14:textId="58D3CF9A" w:rsidR="00A83737" w:rsidRDefault="00A83737" w:rsidP="00A83737">
      <w:r>
        <w:rPr>
          <w:rFonts w:hint="eastAsia"/>
        </w:rPr>
        <w:lastRenderedPageBreak/>
        <w:t>一个任务就是一个完整的单元，当用户启动一个新的任务时或者使用</w:t>
      </w:r>
      <w:r>
        <w:t>Home</w:t>
      </w:r>
      <w:r>
        <w:rPr>
          <w:rFonts w:hint="eastAsia"/>
        </w:rPr>
        <w:t>按钮回到</w:t>
      </w:r>
      <w:r>
        <w:t>Home</w:t>
      </w:r>
      <w:r>
        <w:rPr>
          <w:rFonts w:hint="eastAsia"/>
        </w:rPr>
        <w:t>屏幕的时候，这个任务就会转变为后台。当任务处于后台时，里面所有的</w:t>
      </w:r>
      <w:r w:rsidR="00BA51B2">
        <w:t>活动</w:t>
      </w:r>
      <w:r>
        <w:rPr>
          <w:rFonts w:hint="eastAsia"/>
        </w:rPr>
        <w:t>都处于停止状态，但是这个任务的回退栈仍然被完整保留。当其他任务变成前台时，当前的任务就变成后台，见</w:t>
      </w:r>
      <w:r>
        <w:fldChar w:fldCharType="begin"/>
      </w:r>
      <w:r>
        <w:instrText xml:space="preserve"> REF _Ref4586 \h </w:instrText>
      </w:r>
      <w:r>
        <w:fldChar w:fldCharType="separate"/>
      </w:r>
      <w:r w:rsidR="00741EF0">
        <w:rPr>
          <w:rFonts w:ascii="Cambria" w:eastAsia="黑体" w:hAnsi="Cambria" w:hint="eastAsia"/>
          <w:bCs/>
          <w:sz w:val="20"/>
        </w:rPr>
        <w:t>图</w:t>
      </w:r>
      <w:r w:rsidR="00741EF0">
        <w:rPr>
          <w:rFonts w:ascii="Cambria" w:eastAsia="黑体" w:hAnsi="Cambria"/>
          <w:bCs/>
          <w:sz w:val="20"/>
        </w:rPr>
        <w:t xml:space="preserve"> </w:t>
      </w:r>
      <w:r w:rsidR="00741EF0">
        <w:rPr>
          <w:rFonts w:ascii="Cambria" w:eastAsia="黑体" w:hAnsi="Cambria"/>
          <w:bCs/>
          <w:noProof/>
          <w:sz w:val="20"/>
        </w:rPr>
        <w:t>2</w:t>
      </w:r>
      <w:r w:rsidR="00741EF0">
        <w:rPr>
          <w:rFonts w:ascii="Cambria" w:eastAsia="黑体" w:hAnsi="Cambria"/>
          <w:bCs/>
          <w:sz w:val="20"/>
        </w:rPr>
        <w:noBreakHyphen/>
      </w:r>
      <w:r w:rsidR="00741EF0">
        <w:rPr>
          <w:rFonts w:ascii="Cambria" w:eastAsia="黑体" w:hAnsi="Cambria"/>
          <w:bCs/>
          <w:noProof/>
          <w:sz w:val="20"/>
        </w:rPr>
        <w:t>29</w:t>
      </w:r>
      <w:r>
        <w:fldChar w:fldCharType="end"/>
      </w:r>
      <w:r>
        <w:rPr>
          <w:rFonts w:hint="eastAsia"/>
        </w:rPr>
        <w:t>。</w:t>
      </w:r>
      <w:r w:rsidR="00DA1E67">
        <w:rPr>
          <w:rFonts w:ascii="Roboto" w:hAnsi="Roboto"/>
          <w:color w:val="202124"/>
          <w:shd w:val="clear" w:color="auto" w:fill="FFFFFF"/>
        </w:rPr>
        <w:t>这样一来，</w:t>
      </w:r>
      <w:r>
        <w:rPr>
          <w:rFonts w:hint="eastAsia"/>
        </w:rPr>
        <w:t>任务可以回到</w:t>
      </w:r>
      <w:r w:rsidR="003D3D1A">
        <w:rPr>
          <w:rFonts w:hint="eastAsia"/>
        </w:rPr>
        <w:t>用户前端</w:t>
      </w:r>
      <w:r>
        <w:rPr>
          <w:rFonts w:hint="eastAsia"/>
        </w:rPr>
        <w:t>，以便用户继续之前的操作。</w:t>
      </w:r>
      <w:r w:rsidR="003D3D1A" w:rsidRPr="003D3D1A">
        <w:rPr>
          <w:rFonts w:hint="eastAsia"/>
        </w:rPr>
        <w:t>举例来说，假设当前任务</w:t>
      </w:r>
      <w:r w:rsidR="003D3D1A" w:rsidRPr="003D3D1A">
        <w:rPr>
          <w:rFonts w:hint="eastAsia"/>
        </w:rPr>
        <w:t xml:space="preserve"> A</w:t>
      </w:r>
      <w:r w:rsidR="003D3D1A" w:rsidRPr="003D3D1A">
        <w:rPr>
          <w:rFonts w:hint="eastAsia"/>
        </w:rPr>
        <w:t>的堆栈中有</w:t>
      </w:r>
      <w:r w:rsidR="003D3D1A" w:rsidRPr="003D3D1A">
        <w:rPr>
          <w:rFonts w:hint="eastAsia"/>
        </w:rPr>
        <w:t>Activity</w:t>
      </w:r>
      <w:r w:rsidR="00DA1E67">
        <w:t>_Y</w:t>
      </w:r>
      <w:r w:rsidR="00DA1E67">
        <w:rPr>
          <w:rFonts w:hint="eastAsia"/>
        </w:rPr>
        <w:t>和</w:t>
      </w:r>
      <w:r w:rsidR="00DA1E67" w:rsidRPr="003D3D1A">
        <w:rPr>
          <w:rFonts w:hint="eastAsia"/>
        </w:rPr>
        <w:t>Activity</w:t>
      </w:r>
      <w:r w:rsidR="00DA1E67">
        <w:t>_</w:t>
      </w:r>
      <w:r w:rsidR="00DA1E67">
        <w:rPr>
          <w:rFonts w:hint="eastAsia"/>
        </w:rPr>
        <w:t>X</w:t>
      </w:r>
      <w:r w:rsidR="00DA1E67">
        <w:rPr>
          <w:rFonts w:hint="eastAsia"/>
        </w:rPr>
        <w:t>，</w:t>
      </w:r>
      <w:r w:rsidR="003D3D1A" w:rsidRPr="003D3D1A">
        <w:rPr>
          <w:rFonts w:hint="eastAsia"/>
        </w:rPr>
        <w:t>用户按主屏幕按钮，然后从应用启动器中启动新应用</w:t>
      </w:r>
      <w:r w:rsidR="00DA1E67">
        <w:rPr>
          <w:rFonts w:hint="eastAsia"/>
        </w:rPr>
        <w:t>，</w:t>
      </w:r>
      <w:r w:rsidR="003D3D1A" w:rsidRPr="003D3D1A">
        <w:rPr>
          <w:rFonts w:hint="eastAsia"/>
        </w:rPr>
        <w:t>主屏幕出现后任务</w:t>
      </w:r>
      <w:r w:rsidR="003D3D1A" w:rsidRPr="003D3D1A">
        <w:rPr>
          <w:rFonts w:hint="eastAsia"/>
        </w:rPr>
        <w:t>A</w:t>
      </w:r>
      <w:r w:rsidR="003D3D1A" w:rsidRPr="003D3D1A">
        <w:rPr>
          <w:rFonts w:hint="eastAsia"/>
        </w:rPr>
        <w:t>转到后台。当新应用启动时，系统会启动该应用的任务</w:t>
      </w:r>
      <w:r w:rsidR="003D3D1A" w:rsidRPr="003D3D1A">
        <w:rPr>
          <w:rFonts w:hint="eastAsia"/>
        </w:rPr>
        <w:t>B</w:t>
      </w:r>
      <w:r w:rsidR="003D3D1A" w:rsidRPr="003D3D1A">
        <w:rPr>
          <w:rFonts w:hint="eastAsia"/>
        </w:rPr>
        <w:t>，该任务具有自己的</w:t>
      </w:r>
      <w:r w:rsidR="00DA76EC">
        <w:rPr>
          <w:rFonts w:hint="eastAsia"/>
        </w:rPr>
        <w:t>活动</w:t>
      </w:r>
      <w:r w:rsidR="00DA1E67">
        <w:rPr>
          <w:rFonts w:hint="eastAsia"/>
        </w:rPr>
        <w:t>_</w:t>
      </w:r>
      <w:r w:rsidR="00DA1E67">
        <w:t>Z</w:t>
      </w:r>
      <w:r w:rsidR="003D3D1A" w:rsidRPr="003D3D1A">
        <w:rPr>
          <w:rFonts w:hint="eastAsia"/>
        </w:rPr>
        <w:t xml:space="preserve"> </w:t>
      </w:r>
      <w:r w:rsidR="003D3D1A" w:rsidRPr="003D3D1A">
        <w:rPr>
          <w:rFonts w:hint="eastAsia"/>
        </w:rPr>
        <w:t>堆栈。与该应用互动后，用户再次返回到主屏幕并选择最初启动任务</w:t>
      </w:r>
      <w:r w:rsidR="003D3D1A" w:rsidRPr="003D3D1A">
        <w:rPr>
          <w:rFonts w:hint="eastAsia"/>
        </w:rPr>
        <w:t>A</w:t>
      </w:r>
      <w:r w:rsidR="003D3D1A" w:rsidRPr="003D3D1A">
        <w:rPr>
          <w:rFonts w:hint="eastAsia"/>
        </w:rPr>
        <w:t>的应用</w:t>
      </w:r>
      <w:r w:rsidR="00DA1E67">
        <w:rPr>
          <w:rFonts w:hint="eastAsia"/>
        </w:rPr>
        <w:t>，</w:t>
      </w:r>
      <w:r w:rsidR="003D3D1A" w:rsidRPr="003D3D1A">
        <w:rPr>
          <w:rFonts w:hint="eastAsia"/>
        </w:rPr>
        <w:t>现在任务</w:t>
      </w:r>
      <w:r w:rsidR="003D3D1A" w:rsidRPr="003D3D1A">
        <w:rPr>
          <w:rFonts w:hint="eastAsia"/>
        </w:rPr>
        <w:t>A</w:t>
      </w:r>
      <w:r w:rsidR="003D3D1A" w:rsidRPr="003D3D1A">
        <w:rPr>
          <w:rFonts w:hint="eastAsia"/>
        </w:rPr>
        <w:t>进入前台，其堆栈中的</w:t>
      </w:r>
      <w:r w:rsidR="00DA1E67">
        <w:rPr>
          <w:rFonts w:hint="eastAsia"/>
        </w:rPr>
        <w:t>两</w:t>
      </w:r>
      <w:r w:rsidR="003D3D1A" w:rsidRPr="003D3D1A">
        <w:rPr>
          <w:rFonts w:hint="eastAsia"/>
        </w:rPr>
        <w:t>个</w:t>
      </w:r>
      <w:r w:rsidR="00BA51B2">
        <w:rPr>
          <w:rFonts w:hint="eastAsia"/>
        </w:rPr>
        <w:t>活动</w:t>
      </w:r>
      <w:r w:rsidR="003D3D1A" w:rsidRPr="003D3D1A">
        <w:rPr>
          <w:rFonts w:hint="eastAsia"/>
        </w:rPr>
        <w:t>都完好如初，堆栈顶部的</w:t>
      </w:r>
      <w:r w:rsidR="003D3D1A" w:rsidRPr="003D3D1A">
        <w:rPr>
          <w:rFonts w:hint="eastAsia"/>
        </w:rPr>
        <w:t>Activity</w:t>
      </w:r>
      <w:r w:rsidR="00DA1E67">
        <w:t>_Y</w:t>
      </w:r>
      <w:r w:rsidR="003D3D1A" w:rsidRPr="003D3D1A">
        <w:rPr>
          <w:rFonts w:hint="eastAsia"/>
        </w:rPr>
        <w:t>恢复运行。此时，用户仍可通过以下方式切换到任务</w:t>
      </w:r>
      <w:r w:rsidR="003D3D1A" w:rsidRPr="003D3D1A">
        <w:rPr>
          <w:rFonts w:hint="eastAsia"/>
        </w:rPr>
        <w:t>B</w:t>
      </w:r>
      <w:r w:rsidR="003D3D1A" w:rsidRPr="003D3D1A">
        <w:rPr>
          <w:rFonts w:hint="eastAsia"/>
        </w:rPr>
        <w:t>：转到主屏幕并选择启动该任务的应用图标（或者从最近使用的应用屏幕中选择该应用的任务）</w:t>
      </w:r>
      <w:r w:rsidR="00B02598">
        <w:rPr>
          <w:rFonts w:hint="eastAsia"/>
        </w:rPr>
        <w:t>，</w:t>
      </w:r>
      <w:r w:rsidR="003D3D1A" w:rsidRPr="003D3D1A">
        <w:rPr>
          <w:rFonts w:hint="eastAsia"/>
        </w:rPr>
        <w:t>这就是在</w:t>
      </w:r>
      <w:r w:rsidR="00362051">
        <w:rPr>
          <w:rFonts w:hint="eastAsia"/>
        </w:rPr>
        <w:t>安卓平台</w:t>
      </w:r>
      <w:r w:rsidR="003D3D1A" w:rsidRPr="003D3D1A">
        <w:rPr>
          <w:rFonts w:hint="eastAsia"/>
        </w:rPr>
        <w:t>上进行多任务处理的一个例子。</w:t>
      </w:r>
    </w:p>
    <w:p w14:paraId="449541FB" w14:textId="28BF6F1F" w:rsidR="001C08CB" w:rsidRDefault="00AE2064" w:rsidP="001C08CB">
      <w:pPr>
        <w:jc w:val="center"/>
      </w:pPr>
      <w:r>
        <w:rPr>
          <w:noProof/>
        </w:rPr>
        <w:drawing>
          <wp:inline distT="0" distB="0" distL="0" distR="0" wp14:anchorId="5316B9D3" wp14:editId="176A21DF">
            <wp:extent cx="3795623" cy="2034644"/>
            <wp:effectExtent l="0" t="0" r="0" b="38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65">
                      <a:extLst>
                        <a:ext uri="{BEBA8EAE-BF5A-486C-A8C5-ECC9F3942E4B}">
                          <a14:imgProps xmlns:a14="http://schemas.microsoft.com/office/drawing/2010/main">
                            <a14:imgLayer r:embed="rId6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809737" cy="2042210"/>
                    </a:xfrm>
                    <a:prstGeom prst="rect">
                      <a:avLst/>
                    </a:prstGeom>
                  </pic:spPr>
                </pic:pic>
              </a:graphicData>
            </a:graphic>
          </wp:inline>
        </w:drawing>
      </w:r>
    </w:p>
    <w:p w14:paraId="40475780" w14:textId="772F0194" w:rsidR="001C08CB" w:rsidRPr="001C08CB" w:rsidRDefault="001C08CB" w:rsidP="001C08CB">
      <w:pPr>
        <w:spacing w:before="152" w:after="160"/>
        <w:ind w:firstLine="400"/>
        <w:jc w:val="center"/>
        <w:rPr>
          <w:rFonts w:ascii="Cambria" w:eastAsia="黑体" w:hAnsi="Cambria"/>
          <w:bCs/>
          <w:sz w:val="20"/>
        </w:rPr>
      </w:pPr>
      <w:bookmarkStart w:id="45" w:name="_Ref4586"/>
      <w:bookmarkStart w:id="46" w:name="_Toc476665158"/>
      <w:r>
        <w:rPr>
          <w:rFonts w:ascii="Cambria" w:eastAsia="黑体" w:hAnsi="Cambria" w:hint="eastAsia"/>
          <w:bCs/>
          <w:sz w:val="20"/>
        </w:rPr>
        <w:t>图</w:t>
      </w:r>
      <w:r>
        <w:rPr>
          <w:rFonts w:ascii="Cambria" w:eastAsia="黑体" w:hAnsi="Cambria"/>
          <w:bCs/>
          <w:sz w:val="20"/>
        </w:rPr>
        <w:t xml:space="preserve"> </w:t>
      </w:r>
      <w:r w:rsidR="006E6E78">
        <w:rPr>
          <w:rFonts w:ascii="Cambria" w:eastAsia="黑体" w:hAnsi="Cambria"/>
          <w:bCs/>
          <w:sz w:val="20"/>
        </w:rPr>
        <w:fldChar w:fldCharType="begin"/>
      </w:r>
      <w:r w:rsidR="006E6E78">
        <w:rPr>
          <w:rFonts w:ascii="Cambria" w:eastAsia="黑体" w:hAnsi="Cambria"/>
          <w:bCs/>
          <w:sz w:val="20"/>
        </w:rPr>
        <w:instrText xml:space="preserve"> STYLEREF 1 \s </w:instrText>
      </w:r>
      <w:r w:rsidR="006E6E78">
        <w:rPr>
          <w:rFonts w:ascii="Cambria" w:eastAsia="黑体" w:hAnsi="Cambria"/>
          <w:bCs/>
          <w:sz w:val="20"/>
        </w:rPr>
        <w:fldChar w:fldCharType="separate"/>
      </w:r>
      <w:r w:rsidR="006E6E78">
        <w:rPr>
          <w:rFonts w:ascii="Cambria" w:eastAsia="黑体" w:hAnsi="Cambria"/>
          <w:bCs/>
          <w:noProof/>
          <w:sz w:val="20"/>
        </w:rPr>
        <w:t>2</w:t>
      </w:r>
      <w:r w:rsidR="006E6E78">
        <w:rPr>
          <w:rFonts w:ascii="Cambria" w:eastAsia="黑体" w:hAnsi="Cambria"/>
          <w:bCs/>
          <w:sz w:val="20"/>
        </w:rPr>
        <w:fldChar w:fldCharType="end"/>
      </w:r>
      <w:r w:rsidR="006E6E78">
        <w:rPr>
          <w:rFonts w:ascii="Cambria" w:eastAsia="黑体" w:hAnsi="Cambria"/>
          <w:bCs/>
          <w:sz w:val="20"/>
        </w:rPr>
        <w:noBreakHyphen/>
      </w:r>
      <w:r w:rsidR="006E6E78">
        <w:rPr>
          <w:rFonts w:ascii="Cambria" w:eastAsia="黑体" w:hAnsi="Cambria"/>
          <w:bCs/>
          <w:sz w:val="20"/>
        </w:rPr>
        <w:fldChar w:fldCharType="begin"/>
      </w:r>
      <w:r w:rsidR="006E6E78">
        <w:rPr>
          <w:rFonts w:ascii="Cambria" w:eastAsia="黑体" w:hAnsi="Cambria"/>
          <w:bCs/>
          <w:sz w:val="20"/>
        </w:rPr>
        <w:instrText xml:space="preserve"> SEQ </w:instrText>
      </w:r>
      <w:r w:rsidR="006E6E78">
        <w:rPr>
          <w:rFonts w:ascii="Cambria" w:eastAsia="黑体" w:hAnsi="Cambria"/>
          <w:bCs/>
          <w:sz w:val="20"/>
        </w:rPr>
        <w:instrText>图</w:instrText>
      </w:r>
      <w:r w:rsidR="006E6E78">
        <w:rPr>
          <w:rFonts w:ascii="Cambria" w:eastAsia="黑体" w:hAnsi="Cambria"/>
          <w:bCs/>
          <w:sz w:val="20"/>
        </w:rPr>
        <w:instrText xml:space="preserve"> \* ARABIC \s 1 </w:instrText>
      </w:r>
      <w:r w:rsidR="006E6E78">
        <w:rPr>
          <w:rFonts w:ascii="Cambria" w:eastAsia="黑体" w:hAnsi="Cambria"/>
          <w:bCs/>
          <w:sz w:val="20"/>
        </w:rPr>
        <w:fldChar w:fldCharType="separate"/>
      </w:r>
      <w:r w:rsidR="006E6E78">
        <w:rPr>
          <w:rFonts w:ascii="Cambria" w:eastAsia="黑体" w:hAnsi="Cambria"/>
          <w:bCs/>
          <w:noProof/>
          <w:sz w:val="20"/>
        </w:rPr>
        <w:t>29</w:t>
      </w:r>
      <w:r w:rsidR="006E6E78">
        <w:rPr>
          <w:rFonts w:ascii="Cambria" w:eastAsia="黑体" w:hAnsi="Cambria"/>
          <w:bCs/>
          <w:sz w:val="20"/>
        </w:rPr>
        <w:fldChar w:fldCharType="end"/>
      </w:r>
      <w:bookmarkEnd w:id="45"/>
      <w:r>
        <w:rPr>
          <w:rFonts w:ascii="Cambria" w:eastAsia="黑体" w:hAnsi="Cambria"/>
          <w:bCs/>
          <w:sz w:val="20"/>
        </w:rPr>
        <w:t xml:space="preserve"> </w:t>
      </w:r>
      <w:bookmarkEnd w:id="46"/>
      <w:r w:rsidRPr="00DE2CE7">
        <w:rPr>
          <w:rFonts w:ascii="Cambria" w:eastAsia="黑体" w:hAnsi="Cambria" w:hint="eastAsia"/>
          <w:bCs/>
          <w:sz w:val="20"/>
        </w:rPr>
        <w:t xml:space="preserve"> </w:t>
      </w:r>
      <w:r w:rsidRPr="00DE2CE7">
        <w:rPr>
          <w:rFonts w:ascii="Cambria" w:eastAsia="黑体" w:hAnsi="Cambria" w:hint="eastAsia"/>
          <w:bCs/>
          <w:sz w:val="20"/>
        </w:rPr>
        <w:t>两个任务：任务</w:t>
      </w:r>
      <w:r w:rsidRPr="00DE2CE7">
        <w:rPr>
          <w:rFonts w:ascii="Cambria" w:eastAsia="黑体" w:hAnsi="Cambria" w:hint="eastAsia"/>
          <w:bCs/>
          <w:sz w:val="20"/>
        </w:rPr>
        <w:t xml:space="preserve"> B </w:t>
      </w:r>
      <w:r w:rsidRPr="00DE2CE7">
        <w:rPr>
          <w:rFonts w:ascii="Cambria" w:eastAsia="黑体" w:hAnsi="Cambria" w:hint="eastAsia"/>
          <w:bCs/>
          <w:sz w:val="20"/>
        </w:rPr>
        <w:t>在前台接收用户互动，任务</w:t>
      </w:r>
      <w:r w:rsidRPr="00DE2CE7">
        <w:rPr>
          <w:rFonts w:ascii="Cambria" w:eastAsia="黑体" w:hAnsi="Cambria" w:hint="eastAsia"/>
          <w:bCs/>
          <w:sz w:val="20"/>
        </w:rPr>
        <w:t xml:space="preserve"> A </w:t>
      </w:r>
      <w:r w:rsidRPr="00DE2CE7">
        <w:rPr>
          <w:rFonts w:ascii="Cambria" w:eastAsia="黑体" w:hAnsi="Cambria" w:hint="eastAsia"/>
          <w:bCs/>
          <w:sz w:val="20"/>
        </w:rPr>
        <w:t>在后台等待恢复。</w:t>
      </w:r>
    </w:p>
    <w:p w14:paraId="50612AD8" w14:textId="3D749414" w:rsidR="00A83737" w:rsidRDefault="00A83737" w:rsidP="00A83737">
      <w:r>
        <w:rPr>
          <w:rFonts w:hint="eastAsia"/>
        </w:rPr>
        <w:t>虽然</w:t>
      </w:r>
      <w:r w:rsidR="001B46D7">
        <w:t>安卓</w:t>
      </w:r>
      <w:r>
        <w:rPr>
          <w:rFonts w:hint="eastAsia"/>
        </w:rPr>
        <w:t>系统可以在后台同时保留多个任务，但是假如用户同时运行着多个后台任务时，系统可能会销毁后台</w:t>
      </w:r>
      <w:r w:rsidR="00BA51B2">
        <w:t>活动</w:t>
      </w:r>
      <w:r>
        <w:rPr>
          <w:rFonts w:hint="eastAsia"/>
        </w:rPr>
        <w:t>用于释放内存，这样的情况就会导致</w:t>
      </w:r>
      <w:r w:rsidR="00BA51B2">
        <w:t>活动</w:t>
      </w:r>
      <w:r>
        <w:rPr>
          <w:rFonts w:hint="eastAsia"/>
        </w:rPr>
        <w:t>状态的丢失。</w:t>
      </w:r>
    </w:p>
    <w:p w14:paraId="34ECD8A4" w14:textId="443CA1B0" w:rsidR="008D6C54" w:rsidRDefault="008D6C54" w:rsidP="00523717">
      <w:pPr>
        <w:pStyle w:val="2"/>
        <w:numPr>
          <w:ilvl w:val="1"/>
          <w:numId w:val="6"/>
        </w:numPr>
      </w:pPr>
      <w:r>
        <w:rPr>
          <w:rFonts w:hint="eastAsia"/>
        </w:rPr>
        <w:t>理解</w:t>
      </w:r>
      <w:r w:rsidR="002D24AA">
        <w:rPr>
          <w:rFonts w:hint="eastAsia"/>
        </w:rPr>
        <w:t>片段</w:t>
      </w:r>
    </w:p>
    <w:p w14:paraId="7D3FD78D" w14:textId="14471745" w:rsidR="008D6C54" w:rsidRDefault="001D184A" w:rsidP="008D6C54">
      <w:r>
        <w:rPr>
          <w:rFonts w:hint="eastAsia"/>
        </w:rPr>
        <w:t>安卓</w:t>
      </w:r>
      <w:r w:rsidR="008D6C54">
        <w:rPr>
          <w:rFonts w:hint="eastAsia"/>
        </w:rPr>
        <w:t>运行在各种各样的设备中，有各种尺寸的手机、各种标准的平板电脑、类型的控制屏幕甚至电视，而且在使用移动设备时，用户还会经常转换屏幕的纵横角度。虽然通过可以提供不同尺寸的位图、声明多种屏幕尺寸来解决分辨率不同的问题，但如果要</w:t>
      </w:r>
      <w:r w:rsidR="00A8693F">
        <w:rPr>
          <w:rFonts w:hint="eastAsia"/>
        </w:rPr>
        <w:t>应用</w:t>
      </w:r>
      <w:r w:rsidR="008D6C54">
        <w:rPr>
          <w:rFonts w:hint="eastAsia"/>
        </w:rPr>
        <w:t>的界面友好美观，还需要做大部分工作来为同一界面设计多个布局实现多屏幕适应。</w:t>
      </w:r>
    </w:p>
    <w:p w14:paraId="47C5DF93" w14:textId="6BD5AB91" w:rsidR="00FC0688" w:rsidRDefault="008D6C54" w:rsidP="00FC0688">
      <w:r>
        <w:rPr>
          <w:rFonts w:hint="eastAsia"/>
        </w:rPr>
        <w:t>在开发过程中，一般都是先基于手机开发一套</w:t>
      </w:r>
      <w:r w:rsidR="002E4FEC">
        <w:rPr>
          <w:rFonts w:hint="eastAsia"/>
        </w:rPr>
        <w:t>应用</w:t>
      </w:r>
      <w:r>
        <w:rPr>
          <w:rFonts w:hint="eastAsia"/>
        </w:rPr>
        <w:t>，然后拷贝一份修改布局以适应什么超级大屏的。难道无法做到一种</w:t>
      </w:r>
      <w:r w:rsidR="005A461A">
        <w:rPr>
          <w:rFonts w:hint="eastAsia"/>
        </w:rPr>
        <w:t>界面</w:t>
      </w:r>
      <w:r>
        <w:rPr>
          <w:rFonts w:hint="eastAsia"/>
        </w:rPr>
        <w:t>的布局可以同时适应手机和平板吗？在手机的</w:t>
      </w:r>
      <w:r w:rsidR="000C6CEA">
        <w:rPr>
          <w:rFonts w:hint="eastAsia"/>
        </w:rPr>
        <w:t>界面</w:t>
      </w:r>
      <w:r>
        <w:rPr>
          <w:rFonts w:hint="eastAsia"/>
        </w:rPr>
        <w:lastRenderedPageBreak/>
        <w:t>布局设计过程中，主要是定义其中</w:t>
      </w:r>
      <w:r>
        <w:t>View</w:t>
      </w:r>
      <w:r>
        <w:rPr>
          <w:rFonts w:hint="eastAsia"/>
        </w:rPr>
        <w:t>和</w:t>
      </w:r>
      <w:r>
        <w:t>ViewGroup</w:t>
      </w:r>
      <w:r>
        <w:rPr>
          <w:rFonts w:hint="eastAsia"/>
        </w:rPr>
        <w:t>对象的层级结构。如果把这些结构模块化，就可以直接在屏幕转换角度或平板电脑等大屏幕的布局上使用了</w:t>
      </w:r>
      <w:r w:rsidR="0031481A">
        <w:rPr>
          <w:rFonts w:hint="eastAsia"/>
        </w:rPr>
        <w:t>，</w:t>
      </w:r>
      <w:r w:rsidR="00732A8B">
        <w:rPr>
          <w:rFonts w:hint="eastAsia"/>
        </w:rPr>
        <w:t>片段（</w:t>
      </w:r>
      <w:r>
        <w:t>Fragment</w:t>
      </w:r>
      <w:r w:rsidR="00732A8B">
        <w:rPr>
          <w:rFonts w:hint="eastAsia"/>
        </w:rPr>
        <w:t>）</w:t>
      </w:r>
      <w:r>
        <w:rPr>
          <w:rFonts w:hint="eastAsia"/>
        </w:rPr>
        <w:t>出现的初衷就是为了解决这样的问题。</w:t>
      </w:r>
      <w:r w:rsidR="00D60612">
        <w:t>片段</w:t>
      </w:r>
      <w:r w:rsidR="00FC0688">
        <w:rPr>
          <w:rFonts w:hint="eastAsia"/>
        </w:rPr>
        <w:t>是</w:t>
      </w:r>
      <w:r w:rsidR="00BA51B2">
        <w:t>活动</w:t>
      </w:r>
      <w:r w:rsidR="00FC0688">
        <w:rPr>
          <w:rFonts w:hint="eastAsia"/>
        </w:rPr>
        <w:t>中用户界面的一部分，</w:t>
      </w:r>
      <w:r w:rsidR="00D60612">
        <w:t>片段</w:t>
      </w:r>
      <w:r w:rsidR="00FC0688">
        <w:rPr>
          <w:rFonts w:hint="eastAsia"/>
        </w:rPr>
        <w:t>是一种灵活的、可重用界面组件，可以把一个</w:t>
      </w:r>
      <w:r w:rsidR="00D60612">
        <w:t>片段</w:t>
      </w:r>
      <w:r w:rsidR="00FC0688">
        <w:rPr>
          <w:rFonts w:hint="eastAsia"/>
        </w:rPr>
        <w:t>看成是</w:t>
      </w:r>
      <w:r w:rsidR="00BA51B2">
        <w:t>活动</w:t>
      </w:r>
      <w:r w:rsidR="00FC0688">
        <w:rPr>
          <w:rFonts w:hint="eastAsia"/>
        </w:rPr>
        <w:t>的一个布局模块，可以容纳具有某种层次结构的</w:t>
      </w:r>
      <w:r w:rsidR="00FC0688">
        <w:t>View</w:t>
      </w:r>
      <w:r w:rsidR="00FC0688">
        <w:rPr>
          <w:rFonts w:hint="eastAsia"/>
        </w:rPr>
        <w:t>和</w:t>
      </w:r>
      <w:r w:rsidR="00FC0688">
        <w:t>ViewGroup</w:t>
      </w:r>
      <w:r w:rsidR="00FC0688">
        <w:rPr>
          <w:rFonts w:hint="eastAsia"/>
        </w:rPr>
        <w:t>对象。</w:t>
      </w:r>
    </w:p>
    <w:p w14:paraId="0D1ED376" w14:textId="6EDFB46C" w:rsidR="00FC0688" w:rsidRDefault="00A72922" w:rsidP="00FC0688">
      <w:r>
        <w:rPr>
          <w:rFonts w:hint="eastAsia"/>
        </w:rPr>
        <w:t>安卓</w:t>
      </w:r>
      <w:r w:rsidR="00FC0688">
        <w:rPr>
          <w:rFonts w:hint="eastAsia"/>
        </w:rPr>
        <w:t>系统从</w:t>
      </w:r>
      <w:r w:rsidR="00FC0688">
        <w:t>Android 3.0</w:t>
      </w:r>
      <w:r w:rsidR="00FC0688">
        <w:rPr>
          <w:rFonts w:hint="eastAsia"/>
        </w:rPr>
        <w:t>（</w:t>
      </w:r>
      <w:r w:rsidR="00FC0688">
        <w:t>API level 11</w:t>
      </w:r>
      <w:r w:rsidR="00FC0688">
        <w:rPr>
          <w:rFonts w:hint="eastAsia"/>
        </w:rPr>
        <w:t>）开始推出</w:t>
      </w:r>
      <w:r w:rsidR="00D60612">
        <w:t>片段</w:t>
      </w:r>
      <w:r w:rsidR="00FC0688">
        <w:rPr>
          <w:rFonts w:hint="eastAsia"/>
        </w:rPr>
        <w:t>，主要目的是支持多屏幕更加动态和灵活的界面设计。用户界面设计时，把一个</w:t>
      </w:r>
      <w:r w:rsidR="00BA51B2">
        <w:t>活动</w:t>
      </w:r>
      <w:r w:rsidR="00FC0688">
        <w:rPr>
          <w:rFonts w:hint="eastAsia"/>
        </w:rPr>
        <w:t>切分成多个</w:t>
      </w:r>
      <w:r w:rsidR="00D60612">
        <w:t>片段</w:t>
      </w:r>
      <w:r w:rsidR="00FC0688">
        <w:rPr>
          <w:rFonts w:hint="eastAsia"/>
        </w:rPr>
        <w:t>，那么在把应用从手机屏幕迁移到大屏幕时，布局设计就不再需要改变和管理</w:t>
      </w:r>
      <w:r w:rsidR="00D60612">
        <w:t>片段</w:t>
      </w:r>
      <w:r w:rsidR="00FC0688">
        <w:rPr>
          <w:rFonts w:hint="eastAsia"/>
        </w:rPr>
        <w:t>内部的视图层次结构，而可以重点考虑</w:t>
      </w:r>
      <w:r w:rsidR="00BA51B2">
        <w:t>活动</w:t>
      </w:r>
      <w:r w:rsidR="00FC0688">
        <w:rPr>
          <w:rFonts w:hint="eastAsia"/>
        </w:rPr>
        <w:t>的显示外观了。</w:t>
      </w:r>
    </w:p>
    <w:p w14:paraId="72A30D29" w14:textId="3341CFE9" w:rsidR="00FC0688" w:rsidRDefault="00D94DAA" w:rsidP="00FC0688">
      <w:pPr>
        <w:jc w:val="center"/>
      </w:pPr>
      <w:r>
        <w:rPr>
          <w:noProof/>
        </w:rPr>
        <w:drawing>
          <wp:inline distT="0" distB="0" distL="0" distR="0" wp14:anchorId="7ED1F1EF" wp14:editId="0753FDA1">
            <wp:extent cx="5943600" cy="3383280"/>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a:blip r:embed="rId67">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p>
    <w:p w14:paraId="743CE00B" w14:textId="362949EC" w:rsidR="00FC0688" w:rsidRDefault="00FC0688" w:rsidP="00FC0688">
      <w:pPr>
        <w:spacing w:before="152" w:after="160"/>
        <w:ind w:firstLine="400"/>
        <w:jc w:val="center"/>
        <w:rPr>
          <w:rFonts w:ascii="Cambria" w:eastAsia="黑体" w:hAnsi="Cambria"/>
          <w:bCs/>
          <w:sz w:val="20"/>
        </w:rPr>
      </w:pPr>
      <w:bookmarkStart w:id="47" w:name="_Ref459195706"/>
      <w:bookmarkStart w:id="48" w:name="_Ref459553071"/>
      <w:bookmarkStart w:id="49" w:name="_Toc476667752"/>
      <w:r>
        <w:rPr>
          <w:rFonts w:ascii="Cambria" w:eastAsia="黑体" w:hAnsi="Cambria" w:hint="eastAsia"/>
          <w:bCs/>
          <w:sz w:val="20"/>
        </w:rPr>
        <w:t>图</w:t>
      </w:r>
      <w:r>
        <w:rPr>
          <w:rFonts w:ascii="Cambria" w:eastAsia="黑体" w:hAnsi="Cambria"/>
          <w:bCs/>
          <w:sz w:val="20"/>
        </w:rPr>
        <w:t xml:space="preserve"> </w:t>
      </w:r>
      <w:r w:rsidR="006E6E78">
        <w:rPr>
          <w:rFonts w:ascii="Cambria" w:eastAsia="黑体" w:hAnsi="Cambria"/>
          <w:bCs/>
          <w:sz w:val="20"/>
        </w:rPr>
        <w:fldChar w:fldCharType="begin"/>
      </w:r>
      <w:r w:rsidR="006E6E78">
        <w:rPr>
          <w:rFonts w:ascii="Cambria" w:eastAsia="黑体" w:hAnsi="Cambria"/>
          <w:bCs/>
          <w:sz w:val="20"/>
        </w:rPr>
        <w:instrText xml:space="preserve"> STYLEREF 1 \s </w:instrText>
      </w:r>
      <w:r w:rsidR="006E6E78">
        <w:rPr>
          <w:rFonts w:ascii="Cambria" w:eastAsia="黑体" w:hAnsi="Cambria"/>
          <w:bCs/>
          <w:sz w:val="20"/>
        </w:rPr>
        <w:fldChar w:fldCharType="separate"/>
      </w:r>
      <w:r w:rsidR="006E6E78">
        <w:rPr>
          <w:rFonts w:ascii="Cambria" w:eastAsia="黑体" w:hAnsi="Cambria"/>
          <w:bCs/>
          <w:noProof/>
          <w:sz w:val="20"/>
        </w:rPr>
        <w:t>2</w:t>
      </w:r>
      <w:r w:rsidR="006E6E78">
        <w:rPr>
          <w:rFonts w:ascii="Cambria" w:eastAsia="黑体" w:hAnsi="Cambria"/>
          <w:bCs/>
          <w:sz w:val="20"/>
        </w:rPr>
        <w:fldChar w:fldCharType="end"/>
      </w:r>
      <w:r w:rsidR="006E6E78">
        <w:rPr>
          <w:rFonts w:ascii="Cambria" w:eastAsia="黑体" w:hAnsi="Cambria"/>
          <w:bCs/>
          <w:sz w:val="20"/>
        </w:rPr>
        <w:noBreakHyphen/>
      </w:r>
      <w:r w:rsidR="006E6E78">
        <w:rPr>
          <w:rFonts w:ascii="Cambria" w:eastAsia="黑体" w:hAnsi="Cambria"/>
          <w:bCs/>
          <w:sz w:val="20"/>
        </w:rPr>
        <w:fldChar w:fldCharType="begin"/>
      </w:r>
      <w:r w:rsidR="006E6E78">
        <w:rPr>
          <w:rFonts w:ascii="Cambria" w:eastAsia="黑体" w:hAnsi="Cambria"/>
          <w:bCs/>
          <w:sz w:val="20"/>
        </w:rPr>
        <w:instrText xml:space="preserve"> SEQ </w:instrText>
      </w:r>
      <w:r w:rsidR="006E6E78">
        <w:rPr>
          <w:rFonts w:ascii="Cambria" w:eastAsia="黑体" w:hAnsi="Cambria"/>
          <w:bCs/>
          <w:sz w:val="20"/>
        </w:rPr>
        <w:instrText>图</w:instrText>
      </w:r>
      <w:r w:rsidR="006E6E78">
        <w:rPr>
          <w:rFonts w:ascii="Cambria" w:eastAsia="黑体" w:hAnsi="Cambria"/>
          <w:bCs/>
          <w:sz w:val="20"/>
        </w:rPr>
        <w:instrText xml:space="preserve"> \* ARABIC \s 1 </w:instrText>
      </w:r>
      <w:r w:rsidR="006E6E78">
        <w:rPr>
          <w:rFonts w:ascii="Cambria" w:eastAsia="黑体" w:hAnsi="Cambria"/>
          <w:bCs/>
          <w:sz w:val="20"/>
        </w:rPr>
        <w:fldChar w:fldCharType="separate"/>
      </w:r>
      <w:r w:rsidR="006E6E78">
        <w:rPr>
          <w:rFonts w:ascii="Cambria" w:eastAsia="黑体" w:hAnsi="Cambria"/>
          <w:bCs/>
          <w:noProof/>
          <w:sz w:val="20"/>
        </w:rPr>
        <w:t>30</w:t>
      </w:r>
      <w:r w:rsidR="006E6E78">
        <w:rPr>
          <w:rFonts w:ascii="Cambria" w:eastAsia="黑体" w:hAnsi="Cambria"/>
          <w:bCs/>
          <w:sz w:val="20"/>
        </w:rPr>
        <w:fldChar w:fldCharType="end"/>
      </w:r>
      <w:bookmarkEnd w:id="47"/>
      <w:r w:rsidR="00B85D65">
        <w:rPr>
          <w:rFonts w:ascii="Cambria" w:eastAsia="黑体" w:hAnsi="Cambria"/>
          <w:bCs/>
          <w:sz w:val="20"/>
        </w:rPr>
        <w:t>片段</w:t>
      </w:r>
      <w:r>
        <w:rPr>
          <w:rFonts w:ascii="Cambria" w:eastAsia="黑体" w:hAnsi="Cambria" w:hint="eastAsia"/>
          <w:bCs/>
          <w:sz w:val="20"/>
        </w:rPr>
        <w:t>的使用实例</w:t>
      </w:r>
      <w:bookmarkEnd w:id="48"/>
      <w:bookmarkEnd w:id="49"/>
    </w:p>
    <w:p w14:paraId="0CA10363" w14:textId="022A41F1" w:rsidR="009D00BE" w:rsidRDefault="00FC0688" w:rsidP="009D00BE">
      <w:pPr>
        <w:rPr>
          <w:rFonts w:eastAsiaTheme="minorEastAsia" w:cstheme="minorBidi"/>
          <w:sz w:val="21"/>
        </w:rPr>
      </w:pPr>
      <w:r w:rsidRPr="002C3F2D">
        <w:rPr>
          <w:rFonts w:hint="eastAsia"/>
        </w:rPr>
        <w:t>例如一个应用在手机中使用</w:t>
      </w:r>
      <w:r w:rsidR="00EB0E21">
        <w:rPr>
          <w:rFonts w:hint="eastAsia"/>
        </w:rPr>
        <w:t>活动</w:t>
      </w:r>
      <w:r w:rsidRPr="002C3F2D">
        <w:t>A</w:t>
      </w:r>
      <w:r w:rsidRPr="002C3F2D">
        <w:rPr>
          <w:rFonts w:hint="eastAsia"/>
        </w:rPr>
        <w:t>显示文章列表，</w:t>
      </w:r>
      <w:r w:rsidR="00DA76EC">
        <w:t>活动</w:t>
      </w:r>
      <w:r w:rsidRPr="002C3F2D">
        <w:t>B</w:t>
      </w:r>
      <w:r w:rsidRPr="002C3F2D">
        <w:rPr>
          <w:rFonts w:hint="eastAsia"/>
        </w:rPr>
        <w:t>显示列表中对应的文章内容。当用户点击</w:t>
      </w:r>
      <w:r w:rsidR="00EB0E21">
        <w:rPr>
          <w:rFonts w:hint="eastAsia"/>
        </w:rPr>
        <w:t>活动</w:t>
      </w:r>
      <w:r w:rsidRPr="002C3F2D">
        <w:t>A</w:t>
      </w:r>
      <w:r w:rsidRPr="002C3F2D">
        <w:rPr>
          <w:rFonts w:hint="eastAsia"/>
        </w:rPr>
        <w:t>中文章列表的一项时，</w:t>
      </w:r>
      <w:r w:rsidR="00DA76EC">
        <w:t>活动</w:t>
      </w:r>
      <w:r w:rsidRPr="002C3F2D">
        <w:t>A</w:t>
      </w:r>
      <w:r w:rsidRPr="002C3F2D">
        <w:rPr>
          <w:rFonts w:hint="eastAsia"/>
        </w:rPr>
        <w:t>启动</w:t>
      </w:r>
      <w:r w:rsidR="00EB0E21">
        <w:rPr>
          <w:rFonts w:hint="eastAsia"/>
        </w:rPr>
        <w:t>活动</w:t>
      </w:r>
      <w:r w:rsidRPr="002C3F2D">
        <w:t>B</w:t>
      </w:r>
      <w:r w:rsidRPr="002C3F2D">
        <w:rPr>
          <w:rFonts w:hint="eastAsia"/>
        </w:rPr>
        <w:t>，在</w:t>
      </w:r>
      <w:r w:rsidR="00EB0E21">
        <w:rPr>
          <w:rFonts w:hint="eastAsia"/>
        </w:rPr>
        <w:t>活动</w:t>
      </w:r>
      <w:r w:rsidRPr="002C3F2D">
        <w:t>B</w:t>
      </w:r>
      <w:r w:rsidRPr="002C3F2D">
        <w:rPr>
          <w:rFonts w:hint="eastAsia"/>
        </w:rPr>
        <w:t>中显示选中的文章内容，见</w:t>
      </w:r>
      <w:r w:rsidRPr="002C3F2D">
        <w:fldChar w:fldCharType="begin"/>
      </w:r>
      <w:r w:rsidRPr="002C3F2D">
        <w:instrText xml:space="preserve"> REF _Ref459195706 \h </w:instrText>
      </w:r>
      <w:r>
        <w:instrText xml:space="preserve"> \* MERGEFORMAT </w:instrText>
      </w:r>
      <w:r w:rsidRPr="002C3F2D">
        <w:fldChar w:fldCharType="separate"/>
      </w:r>
      <w:r w:rsidRPr="002C3F2D">
        <w:rPr>
          <w:rFonts w:hint="eastAsia"/>
        </w:rPr>
        <w:t>图</w:t>
      </w:r>
      <w:r w:rsidRPr="002C3F2D">
        <w:t xml:space="preserve"> 2.30</w:t>
      </w:r>
      <w:r w:rsidRPr="002C3F2D">
        <w:fldChar w:fldCharType="end"/>
      </w:r>
      <w:r w:rsidRPr="002C3F2D">
        <w:rPr>
          <w:rFonts w:hint="eastAsia"/>
        </w:rPr>
        <w:t>右图。如果每一个</w:t>
      </w:r>
      <w:r w:rsidR="00BA51B2">
        <w:t>活动</w:t>
      </w:r>
      <w:r w:rsidRPr="002C3F2D">
        <w:rPr>
          <w:rFonts w:hint="eastAsia"/>
        </w:rPr>
        <w:t>都使用一个</w:t>
      </w:r>
      <w:r w:rsidR="00D60612">
        <w:t>片段</w:t>
      </w:r>
      <w:r w:rsidRPr="002C3F2D">
        <w:rPr>
          <w:rFonts w:hint="eastAsia"/>
        </w:rPr>
        <w:t>来容纳界面上的视图对象，在设计这个应用在平板电脑的布局时，就可以不必考虑具体每一个图形控件的排列位置和关系，只需要考虑屏幕的容纳空间，适合排列</w:t>
      </w:r>
      <w:r>
        <w:rPr>
          <w:rFonts w:hint="eastAsia"/>
        </w:rPr>
        <w:t>那</w:t>
      </w:r>
      <w:r w:rsidRPr="002C3F2D">
        <w:rPr>
          <w:rFonts w:hint="eastAsia"/>
        </w:rPr>
        <w:t>些</w:t>
      </w:r>
      <w:r w:rsidR="00D60612">
        <w:t>片段</w:t>
      </w:r>
      <w:r>
        <w:rPr>
          <w:rFonts w:hint="eastAsia"/>
        </w:rPr>
        <w:t>；</w:t>
      </w:r>
      <w:r w:rsidRPr="002C3F2D">
        <w:rPr>
          <w:rFonts w:hint="eastAsia"/>
        </w:rPr>
        <w:t>考虑用户操作时的友好性</w:t>
      </w:r>
      <w:r>
        <w:rPr>
          <w:rFonts w:hint="eastAsia"/>
        </w:rPr>
        <w:t>，</w:t>
      </w:r>
      <w:r w:rsidRPr="002C3F2D">
        <w:rPr>
          <w:rFonts w:hint="eastAsia"/>
        </w:rPr>
        <w:t>这里在一个</w:t>
      </w:r>
      <w:r w:rsidR="00BA51B2">
        <w:t>活动</w:t>
      </w:r>
      <w:r w:rsidRPr="002C3F2D">
        <w:rPr>
          <w:rFonts w:hint="eastAsia"/>
        </w:rPr>
        <w:t>中同时并排显示两个</w:t>
      </w:r>
      <w:r w:rsidR="00D60612">
        <w:t>片段</w:t>
      </w:r>
      <w:r w:rsidRPr="002C3F2D">
        <w:rPr>
          <w:rFonts w:hint="eastAsia"/>
        </w:rPr>
        <w:t>，见</w:t>
      </w:r>
      <w:r w:rsidRPr="002C3F2D">
        <w:fldChar w:fldCharType="begin"/>
      </w:r>
      <w:r w:rsidRPr="002C3F2D">
        <w:instrText xml:space="preserve"> </w:instrText>
      </w:r>
      <w:r w:rsidRPr="002C3F2D">
        <w:rPr>
          <w:rFonts w:hint="eastAsia"/>
        </w:rPr>
        <w:instrText>REF _Ref459195706 \h</w:instrText>
      </w:r>
      <w:r w:rsidRPr="002C3F2D">
        <w:instrText xml:space="preserve"> </w:instrText>
      </w:r>
      <w:r>
        <w:instrText xml:space="preserve"> \* MERGEFORMAT </w:instrText>
      </w:r>
      <w:r w:rsidRPr="002C3F2D">
        <w:fldChar w:fldCharType="separate"/>
      </w:r>
      <w:r w:rsidRPr="002C3F2D">
        <w:rPr>
          <w:rFonts w:hint="eastAsia"/>
        </w:rPr>
        <w:t>图</w:t>
      </w:r>
      <w:r w:rsidRPr="002C3F2D">
        <w:t xml:space="preserve"> 2.30</w:t>
      </w:r>
      <w:r w:rsidRPr="002C3F2D">
        <w:fldChar w:fldCharType="end"/>
      </w:r>
      <w:r w:rsidRPr="002C3F2D">
        <w:rPr>
          <w:rFonts w:hint="eastAsia"/>
        </w:rPr>
        <w:t>左图。如果用户点击左边</w:t>
      </w:r>
      <w:r w:rsidR="00D60612">
        <w:t>片段</w:t>
      </w:r>
      <w:r w:rsidR="00D60612">
        <w:rPr>
          <w:rFonts w:hint="eastAsia"/>
        </w:rPr>
        <w:t>的</w:t>
      </w:r>
      <w:r w:rsidRPr="002C3F2D">
        <w:rPr>
          <w:rFonts w:hint="eastAsia"/>
        </w:rPr>
        <w:t>文章列表中的一项，选中的文章内容直接显示在右边的</w:t>
      </w:r>
      <w:r w:rsidR="000D14D7">
        <w:rPr>
          <w:rFonts w:hint="eastAsia"/>
        </w:rPr>
        <w:t>片段</w:t>
      </w:r>
      <w:r w:rsidRPr="002C3F2D">
        <w:t>B</w:t>
      </w:r>
      <w:r w:rsidRPr="002C3F2D">
        <w:rPr>
          <w:rFonts w:hint="eastAsia"/>
        </w:rPr>
        <w:t>中，不需要在启动另一个</w:t>
      </w:r>
      <w:r w:rsidR="00BA51B2">
        <w:t>活动</w:t>
      </w:r>
      <w:r w:rsidRPr="002C3F2D">
        <w:rPr>
          <w:rFonts w:hint="eastAsia"/>
        </w:rPr>
        <w:t>，</w:t>
      </w:r>
      <w:r w:rsidRPr="002C3F2D">
        <w:rPr>
          <w:rFonts w:hint="eastAsia"/>
        </w:rPr>
        <w:lastRenderedPageBreak/>
        <w:t>也使</w:t>
      </w:r>
      <w:r>
        <w:rPr>
          <w:rFonts w:hint="eastAsia"/>
        </w:rPr>
        <w:t>应用</w:t>
      </w:r>
      <w:r w:rsidRPr="002C3F2D">
        <w:rPr>
          <w:rFonts w:hint="eastAsia"/>
        </w:rPr>
        <w:t>的显示界面更友好美观。</w:t>
      </w:r>
      <w:r w:rsidR="009D00BE">
        <w:t>活动</w:t>
      </w:r>
      <w:r w:rsidR="009D00BE">
        <w:rPr>
          <w:rFonts w:hint="eastAsia"/>
        </w:rPr>
        <w:t>中的每一个</w:t>
      </w:r>
      <w:r w:rsidR="009D00BE">
        <w:t>片段</w:t>
      </w:r>
      <w:r w:rsidR="009D00BE">
        <w:rPr>
          <w:rFonts w:hint="eastAsia"/>
        </w:rPr>
        <w:t>都是</w:t>
      </w:r>
      <w:r w:rsidR="009D00BE">
        <w:t>Fragment</w:t>
      </w:r>
      <w:r w:rsidR="009D00BE">
        <w:rPr>
          <w:rFonts w:hint="eastAsia"/>
        </w:rPr>
        <w:t>的子类。在定义</w:t>
      </w:r>
      <w:r w:rsidR="009D00BE">
        <w:t>片段</w:t>
      </w:r>
      <w:r w:rsidR="009D00BE">
        <w:rPr>
          <w:rFonts w:hint="eastAsia"/>
        </w:rPr>
        <w:t>时，除了可以直接使用</w:t>
      </w:r>
      <w:r w:rsidR="009D00BE">
        <w:t>Fragment</w:t>
      </w:r>
      <w:r w:rsidR="009D00BE">
        <w:rPr>
          <w:rFonts w:hint="eastAsia"/>
        </w:rPr>
        <w:t>，还有一些子类可以使用，例如</w:t>
      </w:r>
      <w:r w:rsidR="009D00BE">
        <w:t>DialogFragment</w:t>
      </w:r>
      <w:r w:rsidR="009D00BE">
        <w:rPr>
          <w:rFonts w:hint="eastAsia"/>
        </w:rPr>
        <w:t>，直接定义浮动显示的对话框；</w:t>
      </w:r>
      <w:r w:rsidR="009D00BE">
        <w:t>ListFragment</w:t>
      </w:r>
      <w:r w:rsidR="009D00BE">
        <w:rPr>
          <w:rFonts w:hint="eastAsia"/>
        </w:rPr>
        <w:t>，已经定义好了一个列表的显示；</w:t>
      </w:r>
      <w:r w:rsidR="009D00BE">
        <w:t>PreferenceFragment</w:t>
      </w:r>
      <w:r w:rsidR="009D00BE">
        <w:rPr>
          <w:rFonts w:hint="eastAsia"/>
        </w:rPr>
        <w:t>，可以把偏好对象的系列显示成一个列表。</w:t>
      </w:r>
    </w:p>
    <w:p w14:paraId="75E5C492" w14:textId="5F1FD94F" w:rsidR="009D00BE" w:rsidRPr="009D00BE" w:rsidRDefault="009D00BE" w:rsidP="00FC0688">
      <w:r>
        <w:rPr>
          <w:rFonts w:hint="eastAsia"/>
        </w:rPr>
        <w:t>在进行界面布局设计时，考虑把每一个</w:t>
      </w:r>
      <w:r>
        <w:t>片段</w:t>
      </w:r>
      <w:r>
        <w:rPr>
          <w:rFonts w:hint="eastAsia"/>
        </w:rPr>
        <w:t>都设计成</w:t>
      </w:r>
      <w:r>
        <w:t>活动</w:t>
      </w:r>
      <w:r>
        <w:rPr>
          <w:rFonts w:hint="eastAsia"/>
        </w:rPr>
        <w:t>的可重用组件，这样一个设计好的</w:t>
      </w:r>
      <w:r>
        <w:t>片段</w:t>
      </w:r>
      <w:r>
        <w:rPr>
          <w:rFonts w:hint="eastAsia"/>
        </w:rPr>
        <w:t>不仅可以在多种屏幕设计时使用，也可以由同一设备的多个</w:t>
      </w:r>
      <w:r>
        <w:t>活动</w:t>
      </w:r>
      <w:r>
        <w:rPr>
          <w:rFonts w:hint="eastAsia"/>
        </w:rPr>
        <w:t>使用。在构建</w:t>
      </w:r>
      <w:r>
        <w:t>活动</w:t>
      </w:r>
      <w:r>
        <w:rPr>
          <w:rFonts w:hint="eastAsia"/>
        </w:rPr>
        <w:t>时，既可以静态使用多个</w:t>
      </w:r>
      <w:r>
        <w:t>片段</w:t>
      </w:r>
      <w:r>
        <w:rPr>
          <w:rFonts w:hint="eastAsia"/>
        </w:rPr>
        <w:t>，也可以在</w:t>
      </w:r>
      <w:r>
        <w:t>活动</w:t>
      </w:r>
      <w:r>
        <w:rPr>
          <w:rFonts w:hint="eastAsia"/>
        </w:rPr>
        <w:t>运行时，根据用户的交互情况对</w:t>
      </w:r>
      <w:r>
        <w:t>片段</w:t>
      </w:r>
      <w:r>
        <w:rPr>
          <w:rFonts w:hint="eastAsia"/>
        </w:rPr>
        <w:t>进行添加、移除、替换以及执行其他动作。</w:t>
      </w:r>
    </w:p>
    <w:p w14:paraId="50C99DD2" w14:textId="77777777" w:rsidR="00907F52" w:rsidRDefault="00907F52" w:rsidP="00907F52">
      <w:pPr>
        <w:pStyle w:val="3"/>
        <w:numPr>
          <w:ilvl w:val="2"/>
          <w:numId w:val="6"/>
        </w:numPr>
      </w:pPr>
      <w:r>
        <w:rPr>
          <w:rFonts w:hint="eastAsia"/>
        </w:rPr>
        <w:t>生命周期</w:t>
      </w:r>
    </w:p>
    <w:p w14:paraId="61B8744D" w14:textId="23369ED4" w:rsidR="00907F52" w:rsidRDefault="00D60612" w:rsidP="00907F52">
      <w:r>
        <w:t>片段</w:t>
      </w:r>
      <w:r w:rsidR="00907F52">
        <w:rPr>
          <w:rFonts w:hint="eastAsia"/>
        </w:rPr>
        <w:t>必须放置在</w:t>
      </w:r>
      <w:r w:rsidR="00BA51B2">
        <w:t>活动</w:t>
      </w:r>
      <w:r w:rsidR="00907F52">
        <w:rPr>
          <w:rFonts w:hint="eastAsia"/>
        </w:rPr>
        <w:t>中使用，不能独立存在。</w:t>
      </w:r>
      <w:r>
        <w:t>片段</w:t>
      </w:r>
      <w:r w:rsidR="00907F52">
        <w:rPr>
          <w:rFonts w:hint="eastAsia"/>
        </w:rPr>
        <w:t>具有自己的生命周期，但它的生命周期也直接受所在的</w:t>
      </w:r>
      <w:r w:rsidR="00BA51B2">
        <w:t>活动</w:t>
      </w:r>
      <w:r w:rsidR="00907F52">
        <w:rPr>
          <w:rFonts w:hint="eastAsia"/>
        </w:rPr>
        <w:t>生命周期的影响，例如当一个</w:t>
      </w:r>
      <w:r w:rsidR="00BA51B2">
        <w:t>活动</w:t>
      </w:r>
      <w:r w:rsidR="00907F52">
        <w:rPr>
          <w:rFonts w:hint="eastAsia"/>
        </w:rPr>
        <w:t>被销毁时，所包含的所有</w:t>
      </w:r>
      <w:r>
        <w:t>片段</w:t>
      </w:r>
      <w:r w:rsidR="00907F52">
        <w:rPr>
          <w:rFonts w:hint="eastAsia"/>
        </w:rPr>
        <w:t>也都被销毁了。一个</w:t>
      </w:r>
      <w:r w:rsidR="00BA51B2">
        <w:t>活动</w:t>
      </w:r>
      <w:r w:rsidR="00907F52">
        <w:rPr>
          <w:rFonts w:hint="eastAsia"/>
        </w:rPr>
        <w:t>中可以包含多个</w:t>
      </w:r>
      <w:r>
        <w:t>片段</w:t>
      </w:r>
      <w:r w:rsidR="00907F52">
        <w:rPr>
          <w:rFonts w:hint="eastAsia"/>
        </w:rPr>
        <w:t>，每个</w:t>
      </w:r>
      <w:r>
        <w:t>片段</w:t>
      </w:r>
      <w:r w:rsidR="00907F52">
        <w:rPr>
          <w:rFonts w:hint="eastAsia"/>
        </w:rPr>
        <w:t>都定义自己的布局，并在生命周期中的回调方法中定义自己的动作。</w:t>
      </w:r>
      <w:r>
        <w:t>片段</w:t>
      </w:r>
      <w:r w:rsidR="00907F52">
        <w:rPr>
          <w:rFonts w:hint="eastAsia"/>
        </w:rPr>
        <w:t>之间是相互独立的，</w:t>
      </w:r>
      <w:r w:rsidR="00BA51B2">
        <w:t>活动</w:t>
      </w:r>
      <w:r w:rsidR="00907F52">
        <w:rPr>
          <w:rFonts w:hint="eastAsia"/>
        </w:rPr>
        <w:t>通过回退栈来管理每个</w:t>
      </w:r>
      <w:r>
        <w:t>片段</w:t>
      </w:r>
      <w:r w:rsidR="00907F52">
        <w:rPr>
          <w:rFonts w:hint="eastAsia"/>
        </w:rPr>
        <w:t>发生的事件，每一个对</w:t>
      </w:r>
      <w:r>
        <w:t>片段</w:t>
      </w:r>
      <w:r w:rsidR="00907F52">
        <w:rPr>
          <w:rFonts w:hint="eastAsia"/>
        </w:rPr>
        <w:t>操作的事件，都会添加到</w:t>
      </w:r>
      <w:r w:rsidR="002A0797">
        <w:rPr>
          <w:rFonts w:hint="eastAsia"/>
        </w:rPr>
        <w:t>回</w:t>
      </w:r>
      <w:r w:rsidR="00907F52">
        <w:rPr>
          <w:rFonts w:hint="eastAsia"/>
        </w:rPr>
        <w:t>退栈中，通过回退栈允许用户通过回退键取消已经执行的动作。</w:t>
      </w:r>
    </w:p>
    <w:p w14:paraId="1BF2EF68" w14:textId="44CB5CFE" w:rsidR="00DF551A" w:rsidRDefault="00DF551A" w:rsidP="00DF551A">
      <w:pPr>
        <w:jc w:val="center"/>
      </w:pPr>
      <w:r>
        <w:rPr>
          <w:rFonts w:hint="eastAsia"/>
          <w:noProof/>
        </w:rPr>
        <w:drawing>
          <wp:inline distT="0" distB="0" distL="0" distR="0" wp14:anchorId="48BB5AC2" wp14:editId="1482E51D">
            <wp:extent cx="5633049" cy="2421128"/>
            <wp:effectExtent l="0" t="0" r="635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pic:nvPicPr>
                  <pic:blipFill>
                    <a:blip r:embed="rId68">
                      <a:extLst>
                        <a:ext uri="{BEBA8EAE-BF5A-486C-A8C5-ECC9F3942E4B}">
                          <a14:imgProps xmlns:a14="http://schemas.microsoft.com/office/drawing/2010/main">
                            <a14:imgLayer r:embed="rId6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698201" cy="2449131"/>
                    </a:xfrm>
                    <a:prstGeom prst="rect">
                      <a:avLst/>
                    </a:prstGeom>
                  </pic:spPr>
                </pic:pic>
              </a:graphicData>
            </a:graphic>
          </wp:inline>
        </w:drawing>
      </w:r>
    </w:p>
    <w:p w14:paraId="4C2D9106" w14:textId="77777777" w:rsidR="00DF551A" w:rsidRPr="009969E6" w:rsidRDefault="00DF551A" w:rsidP="007A06C3">
      <w:pPr>
        <w:pStyle w:val="a5"/>
        <w:rPr>
          <w:rFonts w:ascii="Calibri" w:eastAsia="宋体" w:hAnsi="Calibri" w:cs="Times New Roman"/>
          <w:noProof/>
          <w:sz w:val="24"/>
          <w:szCs w:val="24"/>
        </w:rPr>
      </w:pPr>
      <w:bookmarkStart w:id="50" w:name="_Toc476667753"/>
      <w:r>
        <w:rPr>
          <w:rFonts w:hint="eastAsia"/>
        </w:rPr>
        <w:t>图</w:t>
      </w:r>
      <w:r>
        <w:t xml:space="preserve"> </w:t>
      </w:r>
      <w:r w:rsidR="00BD0BB1">
        <w:fldChar w:fldCharType="begin"/>
      </w:r>
      <w:r w:rsidR="00BD0BB1">
        <w:instrText xml:space="preserve"> STYLEREF 1 \s </w:instrText>
      </w:r>
      <w:r w:rsidR="00BD0BB1">
        <w:fldChar w:fldCharType="separate"/>
      </w:r>
      <w:r>
        <w:rPr>
          <w:noProof/>
        </w:rPr>
        <w:t>2</w:t>
      </w:r>
      <w:r w:rsidR="00BD0BB1">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31</w:t>
      </w:r>
      <w:r>
        <w:fldChar w:fldCharType="end"/>
      </w:r>
      <w:r>
        <w:t xml:space="preserve"> Fragment</w:t>
      </w:r>
      <w:r>
        <w:rPr>
          <w:rFonts w:hint="eastAsia"/>
        </w:rPr>
        <w:t>的生命周期</w:t>
      </w:r>
      <w:bookmarkEnd w:id="50"/>
    </w:p>
    <w:p w14:paraId="7C52A734" w14:textId="38120FBB" w:rsidR="00907F52" w:rsidRDefault="00BA51B2" w:rsidP="00907F52">
      <w:r>
        <w:t>活动</w:t>
      </w:r>
      <w:r w:rsidR="00907F52">
        <w:rPr>
          <w:rFonts w:hint="eastAsia"/>
        </w:rPr>
        <w:t>的生命周期，直接影响</w:t>
      </w:r>
      <w:r w:rsidR="00D60612">
        <w:t>片段</w:t>
      </w:r>
      <w:r w:rsidR="00907F52">
        <w:rPr>
          <w:rFonts w:hint="eastAsia"/>
        </w:rPr>
        <w:t>的生命周期。在</w:t>
      </w:r>
      <w:r>
        <w:t>活动</w:t>
      </w:r>
      <w:r w:rsidR="00907F52">
        <w:rPr>
          <w:rFonts w:hint="eastAsia"/>
        </w:rPr>
        <w:t>状态转换时，生命周期中每一个回调方法的调用，都导致其中的</w:t>
      </w:r>
      <w:r w:rsidR="00D60612">
        <w:t>片段</w:t>
      </w:r>
      <w:r w:rsidR="00907F52">
        <w:rPr>
          <w:rFonts w:hint="eastAsia"/>
        </w:rPr>
        <w:t>对应的回调方法的调用。与</w:t>
      </w:r>
      <w:r>
        <w:t>活动</w:t>
      </w:r>
      <w:r w:rsidR="00907F52">
        <w:rPr>
          <w:rFonts w:hint="eastAsia"/>
        </w:rPr>
        <w:t>类似，</w:t>
      </w:r>
      <w:r w:rsidR="00D60612">
        <w:t>片段</w:t>
      </w:r>
      <w:r w:rsidR="00907F52">
        <w:rPr>
          <w:rFonts w:hint="eastAsia"/>
        </w:rPr>
        <w:t>以三个状态存在：</w:t>
      </w:r>
      <w:r w:rsidR="00907F52">
        <w:t>Resumed</w:t>
      </w:r>
      <w:r w:rsidR="00907F52">
        <w:rPr>
          <w:rFonts w:hint="eastAsia"/>
        </w:rPr>
        <w:t>、</w:t>
      </w:r>
      <w:r w:rsidR="00907F52">
        <w:t>Paused</w:t>
      </w:r>
      <w:r w:rsidR="00907F52">
        <w:rPr>
          <w:rFonts w:hint="eastAsia"/>
        </w:rPr>
        <w:t>和</w:t>
      </w:r>
      <w:r w:rsidR="00907F52">
        <w:t>Stopped</w:t>
      </w:r>
      <w:r w:rsidR="00907F52">
        <w:rPr>
          <w:rFonts w:hint="eastAsia"/>
        </w:rPr>
        <w:t>，在状态之间转换时，系统会调用相应的回调方</w:t>
      </w:r>
      <w:r w:rsidR="00907F52">
        <w:rPr>
          <w:rFonts w:hint="eastAsia"/>
        </w:rPr>
        <w:lastRenderedPageBreak/>
        <w:t>法，</w:t>
      </w:r>
      <w:r w:rsidR="00907F52">
        <w:t xml:space="preserve"> </w:t>
      </w:r>
      <w:r w:rsidR="00907F52">
        <w:fldChar w:fldCharType="begin"/>
      </w:r>
      <w:r w:rsidR="00907F52">
        <w:instrText xml:space="preserve"> REF _Ref459208834 \h </w:instrText>
      </w:r>
      <w:r w:rsidR="00BD0BB1">
        <w:fldChar w:fldCharType="separate"/>
      </w:r>
      <w:r w:rsidR="00907F52">
        <w:fldChar w:fldCharType="end"/>
      </w:r>
      <w:r w:rsidR="00D60612">
        <w:t>片段</w:t>
      </w:r>
      <w:r w:rsidR="00907F52">
        <w:rPr>
          <w:rFonts w:hint="eastAsia"/>
        </w:rPr>
        <w:t>状态之间转换时，会有多个事件发生，每一个事件都会有</w:t>
      </w:r>
      <w:r w:rsidR="00D60612">
        <w:t>片段</w:t>
      </w:r>
      <w:r w:rsidR="00907F52">
        <w:rPr>
          <w:rFonts w:hint="eastAsia"/>
        </w:rPr>
        <w:t>回调方法调用，这些事件对应的回调方法如下：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907F52" w14:paraId="543E877E" w14:textId="77777777" w:rsidTr="00F378FF">
        <w:tc>
          <w:tcPr>
            <w:tcW w:w="2547" w:type="dxa"/>
          </w:tcPr>
          <w:p w14:paraId="09E5720D" w14:textId="77777777" w:rsidR="00907F52" w:rsidRPr="00C40166" w:rsidRDefault="00907F52" w:rsidP="00C40166">
            <w:pPr>
              <w:pStyle w:val="a9"/>
            </w:pPr>
            <w:r w:rsidRPr="00C40166">
              <w:rPr>
                <w:rFonts w:hint="eastAsia"/>
              </w:rPr>
              <w:t>回调方法</w:t>
            </w:r>
          </w:p>
        </w:tc>
        <w:tc>
          <w:tcPr>
            <w:tcW w:w="6803" w:type="dxa"/>
          </w:tcPr>
          <w:p w14:paraId="42550F73" w14:textId="77777777" w:rsidR="00907F52" w:rsidRPr="00C40166" w:rsidRDefault="00907F52" w:rsidP="00C40166">
            <w:pPr>
              <w:pStyle w:val="a9"/>
            </w:pPr>
            <w:r w:rsidRPr="00C40166">
              <w:rPr>
                <w:rFonts w:hint="eastAsia"/>
              </w:rPr>
              <w:t>说明</w:t>
            </w:r>
          </w:p>
        </w:tc>
      </w:tr>
      <w:tr w:rsidR="00907F52" w14:paraId="26E2A3CC" w14:textId="77777777" w:rsidTr="00F378FF">
        <w:tc>
          <w:tcPr>
            <w:tcW w:w="2547" w:type="dxa"/>
          </w:tcPr>
          <w:p w14:paraId="7DE0C902" w14:textId="77777777" w:rsidR="00907F52" w:rsidRPr="00C40166" w:rsidRDefault="00907F52" w:rsidP="00C40166">
            <w:pPr>
              <w:pStyle w:val="aa"/>
            </w:pPr>
            <w:r w:rsidRPr="00C40166">
              <w:t>onAttach()</w:t>
            </w:r>
          </w:p>
        </w:tc>
        <w:tc>
          <w:tcPr>
            <w:tcW w:w="6803" w:type="dxa"/>
          </w:tcPr>
          <w:p w14:paraId="338C4292" w14:textId="12F74ECA" w:rsidR="00907F52" w:rsidRPr="00C40166" w:rsidRDefault="00907F52" w:rsidP="00C40166">
            <w:pPr>
              <w:pStyle w:val="aa"/>
            </w:pPr>
            <w:r w:rsidRPr="00C40166">
              <w:rPr>
                <w:rFonts w:hint="eastAsia"/>
              </w:rPr>
              <w:t>在</w:t>
            </w:r>
            <w:r w:rsidR="00D60612" w:rsidRPr="00C40166">
              <w:t>片段</w:t>
            </w:r>
            <w:r w:rsidRPr="00C40166">
              <w:rPr>
                <w:rFonts w:hint="eastAsia"/>
              </w:rPr>
              <w:t>对象添加到</w:t>
            </w:r>
            <w:r w:rsidR="00BA51B2" w:rsidRPr="00C40166">
              <w:t>活动</w:t>
            </w:r>
            <w:r w:rsidRPr="00C40166">
              <w:rPr>
                <w:rFonts w:hint="eastAsia"/>
              </w:rPr>
              <w:t>中时调用。</w:t>
            </w:r>
          </w:p>
        </w:tc>
      </w:tr>
      <w:tr w:rsidR="00907F52" w14:paraId="67661DC3" w14:textId="77777777" w:rsidTr="00F378FF">
        <w:tc>
          <w:tcPr>
            <w:tcW w:w="2547" w:type="dxa"/>
          </w:tcPr>
          <w:p w14:paraId="5FB28AE5" w14:textId="77777777" w:rsidR="00907F52" w:rsidRPr="00C40166" w:rsidRDefault="00907F52" w:rsidP="00C40166">
            <w:pPr>
              <w:pStyle w:val="aa"/>
            </w:pPr>
            <w:r w:rsidRPr="00C40166">
              <w:t>onCreate()</w:t>
            </w:r>
          </w:p>
        </w:tc>
        <w:tc>
          <w:tcPr>
            <w:tcW w:w="6803" w:type="dxa"/>
          </w:tcPr>
          <w:p w14:paraId="5F875F76" w14:textId="4D87B6FA" w:rsidR="00907F52" w:rsidRPr="00C40166" w:rsidRDefault="00907F52" w:rsidP="00C40166">
            <w:pPr>
              <w:pStyle w:val="aa"/>
            </w:pPr>
            <w:r w:rsidRPr="00C40166">
              <w:rPr>
                <w:rFonts w:hint="eastAsia"/>
              </w:rPr>
              <w:t>创建</w:t>
            </w:r>
            <w:r w:rsidR="00D60612" w:rsidRPr="00C40166">
              <w:rPr>
                <w:rFonts w:hint="eastAsia"/>
              </w:rPr>
              <w:t>片段</w:t>
            </w:r>
            <w:r w:rsidRPr="00C40166">
              <w:rPr>
                <w:rFonts w:hint="eastAsia"/>
              </w:rPr>
              <w:t>对象时调用</w:t>
            </w:r>
          </w:p>
        </w:tc>
      </w:tr>
      <w:tr w:rsidR="00907F52" w14:paraId="51575F00" w14:textId="77777777" w:rsidTr="00F378FF">
        <w:tc>
          <w:tcPr>
            <w:tcW w:w="2547" w:type="dxa"/>
          </w:tcPr>
          <w:p w14:paraId="5390B142" w14:textId="77777777" w:rsidR="00907F52" w:rsidRPr="00C40166" w:rsidRDefault="00907F52" w:rsidP="00C40166">
            <w:pPr>
              <w:pStyle w:val="aa"/>
            </w:pPr>
            <w:r w:rsidRPr="00C40166">
              <w:t>onCreateView()</w:t>
            </w:r>
          </w:p>
        </w:tc>
        <w:tc>
          <w:tcPr>
            <w:tcW w:w="6803" w:type="dxa"/>
          </w:tcPr>
          <w:p w14:paraId="70ED0EA2" w14:textId="52413826" w:rsidR="00907F52" w:rsidRPr="00C40166" w:rsidRDefault="00907F52" w:rsidP="00C40166">
            <w:pPr>
              <w:pStyle w:val="aa"/>
            </w:pPr>
            <w:r w:rsidRPr="00C40166">
              <w:rPr>
                <w:rFonts w:hint="eastAsia"/>
              </w:rPr>
              <w:t>在</w:t>
            </w:r>
            <w:r w:rsidR="00D60612" w:rsidRPr="00C40166">
              <w:rPr>
                <w:rFonts w:hint="eastAsia"/>
              </w:rPr>
              <w:t>片段</w:t>
            </w:r>
            <w:r w:rsidRPr="00C40166">
              <w:rPr>
                <w:rFonts w:hint="eastAsia"/>
              </w:rPr>
              <w:t>绘制用户界面时调用</w:t>
            </w:r>
          </w:p>
        </w:tc>
      </w:tr>
      <w:tr w:rsidR="00907F52" w14:paraId="4C258C09" w14:textId="77777777" w:rsidTr="00F378FF">
        <w:tc>
          <w:tcPr>
            <w:tcW w:w="2547" w:type="dxa"/>
          </w:tcPr>
          <w:p w14:paraId="1FE47079" w14:textId="77777777" w:rsidR="00907F52" w:rsidRPr="00C40166" w:rsidRDefault="00907F52" w:rsidP="00C40166">
            <w:pPr>
              <w:pStyle w:val="aa"/>
            </w:pPr>
            <w:r w:rsidRPr="00C40166">
              <w:t>onActivityCreated()</w:t>
            </w:r>
          </w:p>
        </w:tc>
        <w:tc>
          <w:tcPr>
            <w:tcW w:w="6803" w:type="dxa"/>
          </w:tcPr>
          <w:p w14:paraId="19BB93E6" w14:textId="08729C08" w:rsidR="00907F52" w:rsidRPr="00C40166" w:rsidRDefault="00907F52" w:rsidP="00C40166">
            <w:pPr>
              <w:pStyle w:val="aa"/>
            </w:pPr>
            <w:r w:rsidRPr="00C40166">
              <w:rPr>
                <w:rFonts w:hint="eastAsia"/>
              </w:rPr>
              <w:t>在</w:t>
            </w:r>
            <w:r w:rsidR="00BA51B2" w:rsidRPr="00C40166">
              <w:t>活动</w:t>
            </w:r>
            <w:r w:rsidRPr="00C40166">
              <w:rPr>
                <w:rFonts w:hint="eastAsia"/>
              </w:rPr>
              <w:t>和</w:t>
            </w:r>
            <w:r w:rsidR="00D60612" w:rsidRPr="00C40166">
              <w:t>片段</w:t>
            </w:r>
            <w:r w:rsidRPr="00C40166">
              <w:rPr>
                <w:rFonts w:hint="eastAsia"/>
              </w:rPr>
              <w:t>的界面创建时调用。</w:t>
            </w:r>
          </w:p>
        </w:tc>
      </w:tr>
      <w:tr w:rsidR="00907F52" w14:paraId="61BE4589" w14:textId="77777777" w:rsidTr="00F378FF">
        <w:tc>
          <w:tcPr>
            <w:tcW w:w="2547" w:type="dxa"/>
          </w:tcPr>
          <w:p w14:paraId="577A18EC" w14:textId="77777777" w:rsidR="00907F52" w:rsidRPr="00C40166" w:rsidRDefault="00907F52" w:rsidP="00C40166">
            <w:pPr>
              <w:pStyle w:val="aa"/>
            </w:pPr>
            <w:r w:rsidRPr="00C40166">
              <w:t>onStart()</w:t>
            </w:r>
          </w:p>
        </w:tc>
        <w:tc>
          <w:tcPr>
            <w:tcW w:w="6803" w:type="dxa"/>
          </w:tcPr>
          <w:p w14:paraId="021B05E8" w14:textId="7A061433" w:rsidR="00907F52" w:rsidRPr="00C40166" w:rsidRDefault="00907F52" w:rsidP="00C40166">
            <w:pPr>
              <w:pStyle w:val="aa"/>
            </w:pPr>
            <w:r w:rsidRPr="00C40166">
              <w:rPr>
                <w:rFonts w:hint="eastAsia"/>
              </w:rPr>
              <w:t>在任何界面变化时，</w:t>
            </w:r>
            <w:r w:rsidR="00D60612" w:rsidRPr="00C40166">
              <w:rPr>
                <w:rFonts w:hint="eastAsia"/>
              </w:rPr>
              <w:t>片段</w:t>
            </w:r>
            <w:r w:rsidRPr="00C40166">
              <w:rPr>
                <w:rFonts w:hint="eastAsia"/>
              </w:rPr>
              <w:t>开始变为可视状态时调用</w:t>
            </w:r>
          </w:p>
        </w:tc>
      </w:tr>
      <w:tr w:rsidR="00907F52" w14:paraId="6D4336F7" w14:textId="77777777" w:rsidTr="00F378FF">
        <w:tc>
          <w:tcPr>
            <w:tcW w:w="2547" w:type="dxa"/>
          </w:tcPr>
          <w:p w14:paraId="5B7E71B6" w14:textId="77777777" w:rsidR="00907F52" w:rsidRPr="00C40166" w:rsidRDefault="00907F52" w:rsidP="00C40166">
            <w:pPr>
              <w:pStyle w:val="aa"/>
            </w:pPr>
            <w:r w:rsidRPr="00C40166">
              <w:t>onResume()</w:t>
            </w:r>
          </w:p>
        </w:tc>
        <w:tc>
          <w:tcPr>
            <w:tcW w:w="6803" w:type="dxa"/>
          </w:tcPr>
          <w:p w14:paraId="1CDD34E7" w14:textId="35E6C995" w:rsidR="00907F52" w:rsidRPr="00C40166" w:rsidRDefault="00907F52" w:rsidP="00C40166">
            <w:pPr>
              <w:pStyle w:val="aa"/>
            </w:pPr>
            <w:r w:rsidRPr="00C40166">
              <w:rPr>
                <w:rFonts w:hint="eastAsia"/>
              </w:rPr>
              <w:t>在</w:t>
            </w:r>
            <w:r w:rsidR="00D60612" w:rsidRPr="00C40166">
              <w:rPr>
                <w:rFonts w:hint="eastAsia"/>
              </w:rPr>
              <w:t>片段</w:t>
            </w:r>
            <w:r w:rsidRPr="00C40166">
              <w:rPr>
                <w:rFonts w:hint="eastAsia"/>
              </w:rPr>
              <w:t>开始变为运行状态时调用</w:t>
            </w:r>
          </w:p>
        </w:tc>
      </w:tr>
      <w:tr w:rsidR="00907F52" w14:paraId="7DB8A2B3" w14:textId="77777777" w:rsidTr="00F378FF">
        <w:tc>
          <w:tcPr>
            <w:tcW w:w="2547" w:type="dxa"/>
          </w:tcPr>
          <w:p w14:paraId="46A092A6" w14:textId="77777777" w:rsidR="00907F52" w:rsidRPr="00C40166" w:rsidRDefault="00907F52" w:rsidP="00C40166">
            <w:pPr>
              <w:pStyle w:val="aa"/>
            </w:pPr>
            <w:r w:rsidRPr="00C40166">
              <w:t>onPause(</w:t>
            </w:r>
            <w:r w:rsidRPr="00C40166">
              <w:rPr>
                <w:rFonts w:hint="eastAsia"/>
              </w:rPr>
              <w:t>)</w:t>
            </w:r>
          </w:p>
        </w:tc>
        <w:tc>
          <w:tcPr>
            <w:tcW w:w="6803" w:type="dxa"/>
          </w:tcPr>
          <w:p w14:paraId="1926B9F5" w14:textId="2506CDA9" w:rsidR="00907F52" w:rsidRPr="00C40166" w:rsidRDefault="00907F52" w:rsidP="00C40166">
            <w:pPr>
              <w:pStyle w:val="aa"/>
            </w:pPr>
            <w:r w:rsidRPr="00C40166">
              <w:rPr>
                <w:rFonts w:hint="eastAsia"/>
              </w:rPr>
              <w:t>在</w:t>
            </w:r>
            <w:r w:rsidR="00D60612" w:rsidRPr="00C40166">
              <w:rPr>
                <w:rFonts w:hint="eastAsia"/>
              </w:rPr>
              <w:t>片段</w:t>
            </w:r>
            <w:r w:rsidRPr="00C40166">
              <w:rPr>
                <w:rFonts w:hint="eastAsia"/>
              </w:rPr>
              <w:t>运行状态结束，线程挂起，所在</w:t>
            </w:r>
            <w:r w:rsidR="00BA51B2" w:rsidRPr="00C40166">
              <w:rPr>
                <w:rFonts w:hint="eastAsia"/>
              </w:rPr>
              <w:t>活动</w:t>
            </w:r>
            <w:r w:rsidRPr="00C40166">
              <w:rPr>
                <w:rFonts w:hint="eastAsia"/>
              </w:rPr>
              <w:t>不再是前台界面时调用。</w:t>
            </w:r>
          </w:p>
        </w:tc>
      </w:tr>
      <w:tr w:rsidR="00907F52" w14:paraId="4B95C997" w14:textId="77777777" w:rsidTr="00F378FF">
        <w:tc>
          <w:tcPr>
            <w:tcW w:w="2547" w:type="dxa"/>
          </w:tcPr>
          <w:p w14:paraId="2F469DCC" w14:textId="77777777" w:rsidR="00907F52" w:rsidRPr="00C40166" w:rsidRDefault="00907F52" w:rsidP="00C40166">
            <w:pPr>
              <w:pStyle w:val="aa"/>
            </w:pPr>
            <w:r w:rsidRPr="00C40166">
              <w:t>onSaveInstanceState()</w:t>
            </w:r>
          </w:p>
        </w:tc>
        <w:tc>
          <w:tcPr>
            <w:tcW w:w="6803" w:type="dxa"/>
          </w:tcPr>
          <w:p w14:paraId="43205CD2" w14:textId="6F0D6A96" w:rsidR="00907F52" w:rsidRPr="00C40166" w:rsidRDefault="00907F52" w:rsidP="00C40166">
            <w:pPr>
              <w:pStyle w:val="aa"/>
            </w:pPr>
            <w:r w:rsidRPr="00C40166">
              <w:rPr>
                <w:rFonts w:hint="eastAsia"/>
              </w:rPr>
              <w:t>在</w:t>
            </w:r>
            <w:r w:rsidR="00D60612" w:rsidRPr="00C40166">
              <w:rPr>
                <w:rFonts w:hint="eastAsia"/>
              </w:rPr>
              <w:t>片段</w:t>
            </w:r>
            <w:r w:rsidRPr="00C40166">
              <w:rPr>
                <w:rFonts w:hint="eastAsia"/>
              </w:rPr>
              <w:t>运行状态结束，保存</w:t>
            </w:r>
            <w:r w:rsidR="00166F0E" w:rsidRPr="00C40166">
              <w:rPr>
                <w:rFonts w:hint="eastAsia"/>
              </w:rPr>
              <w:t>界面</w:t>
            </w:r>
            <w:r w:rsidRPr="00C40166">
              <w:rPr>
                <w:rFonts w:hint="eastAsia"/>
              </w:rPr>
              <w:t>状态时调用时。</w:t>
            </w:r>
          </w:p>
        </w:tc>
      </w:tr>
      <w:tr w:rsidR="00907F52" w:rsidRPr="007A1D1C" w14:paraId="0672A946" w14:textId="77777777" w:rsidTr="00F378FF">
        <w:tc>
          <w:tcPr>
            <w:tcW w:w="2547" w:type="dxa"/>
          </w:tcPr>
          <w:p w14:paraId="4C6395DF" w14:textId="77777777" w:rsidR="00907F52" w:rsidRPr="00C40166" w:rsidRDefault="00907F52" w:rsidP="00C40166">
            <w:pPr>
              <w:pStyle w:val="aa"/>
            </w:pPr>
            <w:r w:rsidRPr="00C40166">
              <w:t>onStop()</w:t>
            </w:r>
          </w:p>
        </w:tc>
        <w:tc>
          <w:tcPr>
            <w:tcW w:w="6803" w:type="dxa"/>
          </w:tcPr>
          <w:p w14:paraId="23797B0F" w14:textId="77777777" w:rsidR="00907F52" w:rsidRPr="00C40166" w:rsidRDefault="00907F52" w:rsidP="00C40166">
            <w:pPr>
              <w:pStyle w:val="aa"/>
            </w:pPr>
            <w:r w:rsidRPr="00C40166">
              <w:rPr>
                <w:rFonts w:hint="eastAsia"/>
              </w:rPr>
              <w:t>在可见状态结束时调用</w:t>
            </w:r>
          </w:p>
        </w:tc>
      </w:tr>
      <w:tr w:rsidR="00907F52" w:rsidRPr="007A1D1C" w14:paraId="5A79412C" w14:textId="77777777" w:rsidTr="00F378FF">
        <w:tc>
          <w:tcPr>
            <w:tcW w:w="2547" w:type="dxa"/>
          </w:tcPr>
          <w:p w14:paraId="77D48618" w14:textId="77777777" w:rsidR="00907F52" w:rsidRPr="00C40166" w:rsidRDefault="00907F52" w:rsidP="00C40166">
            <w:pPr>
              <w:pStyle w:val="aa"/>
            </w:pPr>
            <w:r w:rsidRPr="00C40166">
              <w:t>onDestroyView()</w:t>
            </w:r>
          </w:p>
        </w:tc>
        <w:tc>
          <w:tcPr>
            <w:tcW w:w="6803" w:type="dxa"/>
          </w:tcPr>
          <w:p w14:paraId="2F29323E" w14:textId="13342F05" w:rsidR="00907F52" w:rsidRPr="00C40166" w:rsidRDefault="00907F52" w:rsidP="00C40166">
            <w:pPr>
              <w:pStyle w:val="aa"/>
            </w:pPr>
            <w:r w:rsidRPr="00C40166">
              <w:rPr>
                <w:rFonts w:hint="eastAsia"/>
              </w:rPr>
              <w:t>在</w:t>
            </w:r>
            <w:r w:rsidR="00D60612" w:rsidRPr="00C40166">
              <w:rPr>
                <w:rFonts w:hint="eastAsia"/>
              </w:rPr>
              <w:t>片段</w:t>
            </w:r>
            <w:r w:rsidRPr="00C40166">
              <w:rPr>
                <w:rFonts w:hint="eastAsia"/>
              </w:rPr>
              <w:t>视图被删除时调用</w:t>
            </w:r>
          </w:p>
        </w:tc>
      </w:tr>
      <w:tr w:rsidR="00907F52" w:rsidRPr="007A1D1C" w14:paraId="0DF447CF" w14:textId="77777777" w:rsidTr="00F378FF">
        <w:tc>
          <w:tcPr>
            <w:tcW w:w="2547" w:type="dxa"/>
          </w:tcPr>
          <w:p w14:paraId="78C62E37" w14:textId="77777777" w:rsidR="00907F52" w:rsidRPr="00C40166" w:rsidRDefault="00907F52" w:rsidP="00C40166">
            <w:pPr>
              <w:pStyle w:val="aa"/>
            </w:pPr>
            <w:r w:rsidRPr="00C40166">
              <w:t>onDestroy()</w:t>
            </w:r>
          </w:p>
        </w:tc>
        <w:tc>
          <w:tcPr>
            <w:tcW w:w="6803" w:type="dxa"/>
          </w:tcPr>
          <w:p w14:paraId="65E7F022" w14:textId="1C5975A9" w:rsidR="00907F52" w:rsidRPr="00C40166" w:rsidRDefault="00907F52" w:rsidP="00C40166">
            <w:pPr>
              <w:pStyle w:val="aa"/>
            </w:pPr>
            <w:r w:rsidRPr="00C40166">
              <w:rPr>
                <w:rFonts w:hint="eastAsia"/>
              </w:rPr>
              <w:t>在</w:t>
            </w:r>
            <w:r w:rsidR="00D60612" w:rsidRPr="00C40166">
              <w:rPr>
                <w:rFonts w:hint="eastAsia"/>
              </w:rPr>
              <w:t>片段</w:t>
            </w:r>
            <w:r w:rsidRPr="00C40166">
              <w:rPr>
                <w:rFonts w:hint="eastAsia"/>
              </w:rPr>
              <w:t>生命周期结束时调用</w:t>
            </w:r>
          </w:p>
        </w:tc>
      </w:tr>
      <w:tr w:rsidR="00907F52" w:rsidRPr="007A1D1C" w14:paraId="48B0746C" w14:textId="77777777" w:rsidTr="00F378FF">
        <w:tc>
          <w:tcPr>
            <w:tcW w:w="2547" w:type="dxa"/>
          </w:tcPr>
          <w:p w14:paraId="6F73828C" w14:textId="77777777" w:rsidR="00907F52" w:rsidRPr="00C40166" w:rsidRDefault="00907F52" w:rsidP="00C40166">
            <w:pPr>
              <w:pStyle w:val="aa"/>
            </w:pPr>
            <w:r w:rsidRPr="00C40166">
              <w:t>onDetach()</w:t>
            </w:r>
          </w:p>
        </w:tc>
        <w:tc>
          <w:tcPr>
            <w:tcW w:w="6803" w:type="dxa"/>
          </w:tcPr>
          <w:p w14:paraId="3D643776" w14:textId="29CE65F3" w:rsidR="00907F52" w:rsidRPr="00C40166" w:rsidRDefault="00907F52" w:rsidP="00C40166">
            <w:pPr>
              <w:pStyle w:val="aa"/>
            </w:pPr>
            <w:r w:rsidRPr="00C40166">
              <w:rPr>
                <w:rFonts w:hint="eastAsia"/>
              </w:rPr>
              <w:t>当</w:t>
            </w:r>
            <w:r w:rsidR="00D60612" w:rsidRPr="00C40166">
              <w:rPr>
                <w:rFonts w:hint="eastAsia"/>
              </w:rPr>
              <w:t>片段</w:t>
            </w:r>
            <w:r w:rsidRPr="00C40166">
              <w:rPr>
                <w:rFonts w:hint="eastAsia"/>
              </w:rPr>
              <w:t>被所在</w:t>
            </w:r>
            <w:r w:rsidR="00BA51B2" w:rsidRPr="00C40166">
              <w:rPr>
                <w:rFonts w:hint="eastAsia"/>
              </w:rPr>
              <w:t>活动</w:t>
            </w:r>
            <w:r w:rsidRPr="00C40166">
              <w:rPr>
                <w:rFonts w:hint="eastAsia"/>
              </w:rPr>
              <w:t>删除时调用。</w:t>
            </w:r>
          </w:p>
        </w:tc>
      </w:tr>
    </w:tbl>
    <w:p w14:paraId="346F22CF" w14:textId="1B820C31" w:rsidR="00907F52" w:rsidRDefault="00907F52" w:rsidP="00F378FF">
      <w:pPr>
        <w:pStyle w:val="a5"/>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B85D65">
        <w:t>片段</w:t>
      </w:r>
      <w:r>
        <w:rPr>
          <w:rFonts w:hint="eastAsia"/>
        </w:rPr>
        <w:t>回调方法</w:t>
      </w:r>
    </w:p>
    <w:p w14:paraId="6BB8DD23" w14:textId="5A87C811" w:rsidR="00204A33" w:rsidRDefault="00204A33" w:rsidP="00523717">
      <w:pPr>
        <w:pStyle w:val="3"/>
        <w:numPr>
          <w:ilvl w:val="2"/>
          <w:numId w:val="6"/>
        </w:numPr>
      </w:pPr>
      <w:r>
        <w:rPr>
          <w:rFonts w:hint="eastAsia"/>
        </w:rPr>
        <w:t>创建</w:t>
      </w:r>
      <w:r w:rsidR="00C32661">
        <w:t>片段</w:t>
      </w:r>
    </w:p>
    <w:p w14:paraId="1E28688E" w14:textId="59AEFA8A" w:rsidR="00093878" w:rsidRPr="00093878" w:rsidRDefault="00C32661" w:rsidP="00093878">
      <w:r>
        <w:rPr>
          <w:rFonts w:hint="eastAsia"/>
        </w:rPr>
        <w:t>片段</w:t>
      </w:r>
      <w:r w:rsidR="00093878" w:rsidRPr="0036550B">
        <w:t>需要对</w:t>
      </w:r>
      <w:r w:rsidR="00093878" w:rsidRPr="0036550B">
        <w:t>AndroidX</w:t>
      </w:r>
      <w:r w:rsidR="00394650">
        <w:t xml:space="preserve"> </w:t>
      </w:r>
      <w:r w:rsidR="00394650">
        <w:rPr>
          <w:rFonts w:hint="eastAsia"/>
        </w:rPr>
        <w:t>Fra</w:t>
      </w:r>
      <w:r w:rsidR="00394650">
        <w:t>gment</w:t>
      </w:r>
      <w:r w:rsidR="00093878" w:rsidRPr="0036550B">
        <w:t>库</w:t>
      </w:r>
      <w:r w:rsidR="00093878" w:rsidRPr="00093878">
        <w:t>的依赖</w:t>
      </w:r>
      <w:r w:rsidR="00093878" w:rsidRPr="00093878">
        <w:t> </w:t>
      </w:r>
      <w:r w:rsidR="00DF3381">
        <w:rPr>
          <w:rFonts w:hint="eastAsia"/>
        </w:rPr>
        <w:t>，</w:t>
      </w:r>
      <w:r w:rsidR="00093878" w:rsidRPr="00093878">
        <w:t>需要将</w:t>
      </w:r>
      <w:r w:rsidR="00093878" w:rsidRPr="00DF3381">
        <w:t xml:space="preserve">Google Maven </w:t>
      </w:r>
      <w:r w:rsidR="00093878" w:rsidRPr="00DF3381">
        <w:t>存储库</w:t>
      </w:r>
      <w:r w:rsidR="00093878" w:rsidRPr="00093878">
        <w:t>添加到项目</w:t>
      </w:r>
      <w:r w:rsidR="00093878" w:rsidRPr="00093878">
        <w:t>settings.gradle</w:t>
      </w:r>
      <w:r w:rsidR="00093878" w:rsidRPr="00093878">
        <w:t>文件中才能包含此依赖项。</w:t>
      </w:r>
    </w:p>
    <w:p w14:paraId="5033AC64" w14:textId="77777777" w:rsidR="00493ABA" w:rsidRDefault="00493ABA" w:rsidP="00493ABA">
      <w:pPr>
        <w:pStyle w:val="a6"/>
        <w:ind w:left="240" w:right="720" w:firstLine="180"/>
      </w:pPr>
      <w:r>
        <w:t>dependencyResolutionManagement {</w:t>
      </w:r>
    </w:p>
    <w:p w14:paraId="69695B02" w14:textId="77777777" w:rsidR="00493ABA" w:rsidRDefault="00493ABA" w:rsidP="00493ABA">
      <w:pPr>
        <w:pStyle w:val="a6"/>
        <w:ind w:left="240" w:right="720" w:firstLine="180"/>
      </w:pPr>
      <w:r>
        <w:t xml:space="preserve">    repositoriesMode.set(RepositoriesMode.FAIL_ON_PROJECT_REPOS)</w:t>
      </w:r>
    </w:p>
    <w:p w14:paraId="09D53E09" w14:textId="77777777" w:rsidR="00493ABA" w:rsidRDefault="00493ABA" w:rsidP="00493ABA">
      <w:pPr>
        <w:pStyle w:val="a6"/>
        <w:ind w:left="240" w:right="720" w:firstLine="180"/>
      </w:pPr>
      <w:r>
        <w:t xml:space="preserve">    repositories {</w:t>
      </w:r>
    </w:p>
    <w:p w14:paraId="54B99EBC" w14:textId="77777777" w:rsidR="00493ABA" w:rsidRDefault="00493ABA" w:rsidP="00493ABA">
      <w:pPr>
        <w:pStyle w:val="a6"/>
        <w:ind w:left="240" w:right="720" w:firstLine="180"/>
      </w:pPr>
      <w:r>
        <w:t xml:space="preserve">        google()</w:t>
      </w:r>
    </w:p>
    <w:p w14:paraId="700B665D" w14:textId="77777777" w:rsidR="00493ABA" w:rsidRDefault="00493ABA" w:rsidP="00493ABA">
      <w:pPr>
        <w:pStyle w:val="a6"/>
        <w:ind w:left="240" w:right="720" w:firstLine="180"/>
      </w:pPr>
      <w:r>
        <w:t xml:space="preserve">        ...</w:t>
      </w:r>
    </w:p>
    <w:p w14:paraId="0062F659" w14:textId="77777777" w:rsidR="00493ABA" w:rsidRDefault="00493ABA" w:rsidP="00493ABA">
      <w:pPr>
        <w:pStyle w:val="a6"/>
        <w:ind w:left="240" w:right="720" w:firstLine="180"/>
      </w:pPr>
      <w:r>
        <w:t xml:space="preserve">    }</w:t>
      </w:r>
    </w:p>
    <w:p w14:paraId="7FEF5D22" w14:textId="77777777" w:rsidR="00493ABA" w:rsidRDefault="00493ABA" w:rsidP="00493ABA">
      <w:pPr>
        <w:pStyle w:val="a6"/>
        <w:ind w:left="240" w:right="720" w:firstLine="180"/>
      </w:pPr>
      <w:r>
        <w:t>}</w:t>
      </w:r>
    </w:p>
    <w:p w14:paraId="14645A00" w14:textId="5B3FA727" w:rsidR="00166694" w:rsidRDefault="00166694" w:rsidP="00C40166">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18</w:t>
      </w:r>
      <w:r w:rsidR="0090755C">
        <w:fldChar w:fldCharType="end"/>
      </w:r>
    </w:p>
    <w:p w14:paraId="30D89BB1" w14:textId="6A7FB4F5" w:rsidR="00093878" w:rsidRPr="00093878" w:rsidRDefault="00093878" w:rsidP="00493ABA">
      <w:r w:rsidRPr="00093878">
        <w:t>要将</w:t>
      </w:r>
      <w:r w:rsidRPr="00093878">
        <w:t>AndroidX</w:t>
      </w:r>
      <w:r w:rsidR="00B85D65">
        <w:t>片段</w:t>
      </w:r>
      <w:r w:rsidRPr="00093878">
        <w:t>库包含到项目中，在应用</w:t>
      </w:r>
      <w:r w:rsidRPr="00093878">
        <w:t>build.gradle</w:t>
      </w:r>
      <w:r w:rsidRPr="00093878">
        <w:t>文件中添加以下依赖项：</w:t>
      </w:r>
    </w:p>
    <w:p w14:paraId="4725826A" w14:textId="77777777" w:rsidR="00111819" w:rsidRDefault="00111819" w:rsidP="00111819">
      <w:pPr>
        <w:pStyle w:val="a6"/>
        <w:ind w:left="240" w:right="720" w:firstLine="180"/>
      </w:pPr>
      <w:r>
        <w:t>dependencies {</w:t>
      </w:r>
    </w:p>
    <w:p w14:paraId="0508F993" w14:textId="77777777" w:rsidR="00111819" w:rsidRDefault="00111819" w:rsidP="00111819">
      <w:pPr>
        <w:pStyle w:val="a6"/>
        <w:ind w:left="240" w:right="720" w:firstLine="180"/>
      </w:pPr>
      <w:r>
        <w:t xml:space="preserve">    def fragment_version = "1.4.0"</w:t>
      </w:r>
    </w:p>
    <w:p w14:paraId="445B2071" w14:textId="77777777" w:rsidR="00111819" w:rsidRDefault="00111819" w:rsidP="00111819">
      <w:pPr>
        <w:pStyle w:val="a6"/>
        <w:ind w:left="240" w:right="720" w:firstLine="180"/>
      </w:pPr>
    </w:p>
    <w:p w14:paraId="76F8770C" w14:textId="77777777" w:rsidR="00111819" w:rsidRDefault="00111819" w:rsidP="00111819">
      <w:pPr>
        <w:pStyle w:val="a6"/>
        <w:ind w:left="240" w:right="720" w:firstLine="180"/>
      </w:pPr>
      <w:r>
        <w:t xml:space="preserve">    // Java language implementation</w:t>
      </w:r>
    </w:p>
    <w:p w14:paraId="34FC0C0F" w14:textId="77777777" w:rsidR="00111819" w:rsidRDefault="00111819" w:rsidP="00111819">
      <w:pPr>
        <w:pStyle w:val="a6"/>
        <w:ind w:left="240" w:right="720" w:firstLine="180"/>
      </w:pPr>
      <w:r>
        <w:t xml:space="preserve">    implementation "androidx.fragment:fragment:$fragment_version"</w:t>
      </w:r>
    </w:p>
    <w:p w14:paraId="4467694D" w14:textId="77777777" w:rsidR="00111819" w:rsidRDefault="00111819" w:rsidP="00111819">
      <w:pPr>
        <w:pStyle w:val="a6"/>
        <w:ind w:left="240" w:right="720" w:firstLine="180"/>
      </w:pPr>
      <w:r>
        <w:t xml:space="preserve">    // Kotlin</w:t>
      </w:r>
    </w:p>
    <w:p w14:paraId="4E3F7E3F" w14:textId="77777777" w:rsidR="00111819" w:rsidRDefault="00111819" w:rsidP="00111819">
      <w:pPr>
        <w:pStyle w:val="a6"/>
        <w:ind w:left="240" w:right="720" w:firstLine="180"/>
      </w:pPr>
      <w:r>
        <w:t xml:space="preserve">    implementation "androidx.fragment:fragment-ktx:$fragment_version"</w:t>
      </w:r>
    </w:p>
    <w:p w14:paraId="32B53B13" w14:textId="77777777" w:rsidR="00111819" w:rsidRDefault="00111819" w:rsidP="00111819">
      <w:pPr>
        <w:pStyle w:val="a6"/>
        <w:ind w:left="240" w:right="720" w:firstLine="180"/>
      </w:pPr>
      <w:r>
        <w:t>}</w:t>
      </w:r>
    </w:p>
    <w:p w14:paraId="4DD42BDB" w14:textId="05DD9F36" w:rsidR="006D08A6" w:rsidRDefault="00D32C97" w:rsidP="00C40166">
      <w:pPr>
        <w:pStyle w:val="a5"/>
      </w:pPr>
      <w:r>
        <w:rPr>
          <w:rFonts w:hint="eastAsia"/>
        </w:rPr>
        <w:lastRenderedPageBreak/>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19</w:t>
      </w:r>
      <w:r w:rsidR="0090755C">
        <w:fldChar w:fldCharType="end"/>
      </w:r>
    </w:p>
    <w:p w14:paraId="05562CA2" w14:textId="2EF78E2F" w:rsidR="00093878" w:rsidRPr="00093878" w:rsidRDefault="00077589" w:rsidP="00093878">
      <w:r>
        <w:rPr>
          <w:rFonts w:hint="eastAsia"/>
        </w:rPr>
        <w:t>如果</w:t>
      </w:r>
      <w:r w:rsidR="00093878" w:rsidRPr="00093878">
        <w:t>要创建</w:t>
      </w:r>
      <w:r w:rsidR="00C32661">
        <w:rPr>
          <w:rFonts w:hint="eastAsia"/>
        </w:rPr>
        <w:t>片段</w:t>
      </w:r>
      <w:r w:rsidR="00093878" w:rsidRPr="00093878">
        <w:t>，</w:t>
      </w:r>
      <w:r w:rsidR="0026432F">
        <w:rPr>
          <w:rFonts w:hint="eastAsia"/>
        </w:rPr>
        <w:t>需要</w:t>
      </w:r>
      <w:r w:rsidR="002162B0">
        <w:rPr>
          <w:rFonts w:hint="eastAsia"/>
        </w:rPr>
        <w:t>继承</w:t>
      </w:r>
      <w:r w:rsidR="00093878" w:rsidRPr="00093878">
        <w:t>AndroidX </w:t>
      </w:r>
      <w:r w:rsidR="00093878" w:rsidRPr="0026432F">
        <w:t>Fragment</w:t>
      </w:r>
      <w:r w:rsidR="00093878" w:rsidRPr="00093878">
        <w:t>类，并覆盖其方法以插入应用程序逻辑，类似于创建</w:t>
      </w:r>
      <w:r w:rsidR="00093878" w:rsidRPr="00904B79">
        <w:t>Activity</w:t>
      </w:r>
      <w:r w:rsidR="00093878" w:rsidRPr="00093878">
        <w:t>类的方式。要创建定义其自己布局的最小</w:t>
      </w:r>
      <w:r w:rsidR="00C32661">
        <w:rPr>
          <w:rFonts w:hint="eastAsia"/>
        </w:rPr>
        <w:t>片段</w:t>
      </w:r>
      <w:r w:rsidR="00093878" w:rsidRPr="00093878">
        <w:t>，将</w:t>
      </w:r>
      <w:r w:rsidR="00C32661">
        <w:rPr>
          <w:rFonts w:hint="eastAsia"/>
        </w:rPr>
        <w:t>片段</w:t>
      </w:r>
      <w:r w:rsidR="00093878" w:rsidRPr="00093878">
        <w:t>的布局资源提供给基本构造函数，如以下示例所示：</w:t>
      </w:r>
    </w:p>
    <w:p w14:paraId="460E0841" w14:textId="652D7366" w:rsidR="009A6156" w:rsidRDefault="009A6156" w:rsidP="009A6156">
      <w:pPr>
        <w:pStyle w:val="a6"/>
        <w:ind w:left="240" w:right="720" w:firstLine="180"/>
      </w:pPr>
      <w:r>
        <w:t>class ExampleFragment extends</w:t>
      </w:r>
      <w:r w:rsidR="00AE19DD">
        <w:t xml:space="preserve"> Fragment</w:t>
      </w:r>
      <w:r>
        <w:t>{</w:t>
      </w:r>
    </w:p>
    <w:p w14:paraId="235F7E8E" w14:textId="77777777" w:rsidR="009A6156" w:rsidRDefault="009A6156" w:rsidP="009A6156">
      <w:pPr>
        <w:pStyle w:val="a6"/>
        <w:ind w:left="240" w:right="720" w:firstLine="180"/>
      </w:pPr>
      <w:r>
        <w:t xml:space="preserve">    public ExampleFragment() {</w:t>
      </w:r>
    </w:p>
    <w:p w14:paraId="2186D85E" w14:textId="77777777" w:rsidR="009A6156" w:rsidRDefault="009A6156" w:rsidP="009A6156">
      <w:pPr>
        <w:pStyle w:val="a6"/>
        <w:ind w:left="240" w:right="720" w:firstLine="180"/>
      </w:pPr>
      <w:r>
        <w:t xml:space="preserve">        super(R.layout.example_fragment);</w:t>
      </w:r>
    </w:p>
    <w:p w14:paraId="4D274C43" w14:textId="77777777" w:rsidR="009A6156" w:rsidRDefault="009A6156" w:rsidP="009A6156">
      <w:pPr>
        <w:pStyle w:val="a6"/>
        <w:ind w:left="240" w:right="720" w:firstLine="180"/>
      </w:pPr>
      <w:r>
        <w:t xml:space="preserve">    }</w:t>
      </w:r>
    </w:p>
    <w:p w14:paraId="6E6B0097" w14:textId="77777777" w:rsidR="009A6156" w:rsidRDefault="009A6156" w:rsidP="009A6156">
      <w:pPr>
        <w:pStyle w:val="a6"/>
        <w:ind w:left="240" w:right="720" w:firstLine="180"/>
      </w:pPr>
      <w:r>
        <w:t>}</w:t>
      </w:r>
    </w:p>
    <w:p w14:paraId="24DECC52" w14:textId="759D1B4F" w:rsidR="00536C41" w:rsidRDefault="00DD368D" w:rsidP="00C40166">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20</w:t>
      </w:r>
      <w:r w:rsidR="0090755C">
        <w:fldChar w:fldCharType="end"/>
      </w:r>
    </w:p>
    <w:p w14:paraId="670DE88B" w14:textId="51354E7B" w:rsidR="00093878" w:rsidRPr="00093878" w:rsidRDefault="00194875" w:rsidP="009A6156">
      <w:r w:rsidRPr="00194875">
        <w:t>片段</w:t>
      </w:r>
      <w:r w:rsidR="00093878" w:rsidRPr="00093878">
        <w:t>库还提供了更专业的基类：</w:t>
      </w:r>
    </w:p>
    <w:p w14:paraId="1B9F0459" w14:textId="1AD8FD75" w:rsidR="00093878" w:rsidRPr="00093878" w:rsidRDefault="00093878" w:rsidP="00846F2D">
      <w:pPr>
        <w:pStyle w:val="a0"/>
      </w:pPr>
      <w:r w:rsidRPr="00846F2D">
        <w:t>DialogFragment</w:t>
      </w:r>
    </w:p>
    <w:p w14:paraId="3E769ABB" w14:textId="1B323270" w:rsidR="00093878" w:rsidRPr="00093878" w:rsidRDefault="00093878" w:rsidP="00093878">
      <w:r w:rsidRPr="00093878">
        <w:t>显示一个浮动对话框</w:t>
      </w:r>
      <w:r w:rsidR="00C96121">
        <w:rPr>
          <w:rFonts w:hint="eastAsia"/>
        </w:rPr>
        <w:t>，</w:t>
      </w:r>
      <w:r w:rsidRPr="00093878">
        <w:t>使用此类创建对话框是在</w:t>
      </w:r>
      <w:r w:rsidRPr="00093878">
        <w:t> </w:t>
      </w:r>
      <w:r w:rsidRPr="005A7CB9">
        <w:t>Activity</w:t>
      </w:r>
      <w:r w:rsidRPr="00093878">
        <w:t>类中使用对话框帮助器方法的一个很好的替代方法，因为片段会自动处理</w:t>
      </w:r>
      <w:r w:rsidR="005A7CB9">
        <w:rPr>
          <w:rFonts w:hint="eastAsia"/>
        </w:rPr>
        <w:t>对话框</w:t>
      </w:r>
      <w:r w:rsidRPr="00093878">
        <w:t>。</w:t>
      </w:r>
    </w:p>
    <w:p w14:paraId="671ACDF3" w14:textId="5857F88C" w:rsidR="00093878" w:rsidRPr="00093878" w:rsidRDefault="00093878" w:rsidP="00907F52">
      <w:pPr>
        <w:pStyle w:val="a0"/>
      </w:pPr>
      <w:r w:rsidRPr="00907F52">
        <w:t>PreferenceFragmentCompat</w:t>
      </w:r>
    </w:p>
    <w:p w14:paraId="0A5BD133" w14:textId="413FFF72" w:rsidR="00093878" w:rsidRPr="00093878" w:rsidRDefault="00093878" w:rsidP="00093878">
      <w:r w:rsidRPr="00093878">
        <w:t>将对象的层次结构显示</w:t>
      </w:r>
      <w:r w:rsidR="00861D90">
        <w:rPr>
          <w:rFonts w:hint="eastAsia"/>
        </w:rPr>
        <w:t>设置</w:t>
      </w:r>
      <w:r w:rsidRPr="00093878">
        <w:t>为列表</w:t>
      </w:r>
      <w:r w:rsidR="00A976C2">
        <w:rPr>
          <w:rFonts w:hint="eastAsia"/>
        </w:rPr>
        <w:t>，</w:t>
      </w:r>
      <w:r w:rsidRPr="00093878">
        <w:t>可以使用</w:t>
      </w:r>
      <w:r w:rsidRPr="00093878">
        <w:t>PreferenceFragmentCompat</w:t>
      </w:r>
      <w:r w:rsidRPr="00093878">
        <w:t>为应用</w:t>
      </w:r>
      <w:r w:rsidRPr="008D7710">
        <w:t>创建设置屏幕</w:t>
      </w:r>
      <w:r w:rsidRPr="00093878">
        <w:t>。</w:t>
      </w:r>
    </w:p>
    <w:p w14:paraId="53940A20" w14:textId="3BCDE502" w:rsidR="00093878" w:rsidRPr="00093878" w:rsidRDefault="007A694F" w:rsidP="00093878">
      <w:r>
        <w:rPr>
          <w:rFonts w:hint="eastAsia"/>
        </w:rPr>
        <w:t>如果要将</w:t>
      </w:r>
      <w:r w:rsidR="00C32661">
        <w:rPr>
          <w:rFonts w:hint="eastAsia"/>
        </w:rPr>
        <w:t>片段</w:t>
      </w:r>
      <w:r>
        <w:rPr>
          <w:rFonts w:hint="eastAsia"/>
        </w:rPr>
        <w:t>添加到</w:t>
      </w:r>
      <w:r w:rsidR="00BA51B2">
        <w:rPr>
          <w:rFonts w:hint="eastAsia"/>
        </w:rPr>
        <w:t>活动</w:t>
      </w:r>
      <w:r>
        <w:rPr>
          <w:rFonts w:hint="eastAsia"/>
        </w:rPr>
        <w:t>中，</w:t>
      </w:r>
      <w:r w:rsidR="00093878" w:rsidRPr="00093878">
        <w:t>通</w:t>
      </w:r>
      <w:r w:rsidR="00093878" w:rsidRPr="00194875">
        <w:t>常</w:t>
      </w:r>
      <w:r w:rsidR="00194875" w:rsidRPr="00194875">
        <w:t>片段</w:t>
      </w:r>
      <w:r w:rsidR="00093878" w:rsidRPr="00194875">
        <w:t>必</w:t>
      </w:r>
      <w:r w:rsidR="00093878" w:rsidRPr="00093878">
        <w:t>须嵌入到</w:t>
      </w:r>
      <w:r w:rsidR="00093878" w:rsidRPr="00093878">
        <w:t xml:space="preserve"> AndroidX </w:t>
      </w:r>
      <w:r w:rsidR="00093878" w:rsidRPr="004A7F83">
        <w:t>FragmentActivity</w:t>
      </w:r>
      <w:r w:rsidR="00093878" w:rsidRPr="00093878">
        <w:t>中，才能为该活动的布局贡献一部分</w:t>
      </w:r>
      <w:r w:rsidR="004A7F83">
        <w:rPr>
          <w:rFonts w:hint="eastAsia"/>
        </w:rPr>
        <w:t>界面</w:t>
      </w:r>
      <w:r w:rsidR="00093878" w:rsidRPr="00093878">
        <w:t>。</w:t>
      </w:r>
      <w:r w:rsidR="00093878" w:rsidRPr="00093878">
        <w:t>FragmentActivity </w:t>
      </w:r>
      <w:r w:rsidR="00093878" w:rsidRPr="00093878">
        <w:t>是</w:t>
      </w:r>
      <w:r w:rsidR="00C45CAF" w:rsidRPr="00093878">
        <w:t> </w:t>
      </w:r>
      <w:r w:rsidR="00C45CAF" w:rsidRPr="00C45CAF">
        <w:t>AppCompatActivity</w:t>
      </w:r>
      <w:r w:rsidR="00093878" w:rsidRPr="00093878">
        <w:t>的基类，因此如果已经</w:t>
      </w:r>
      <w:r w:rsidR="003B21CA">
        <w:rPr>
          <w:rFonts w:hint="eastAsia"/>
        </w:rPr>
        <w:t>是</w:t>
      </w:r>
      <w:r w:rsidR="003B21CA" w:rsidRPr="00093878">
        <w:t>AppCompatActivity</w:t>
      </w:r>
      <w:r w:rsidR="003B21CA">
        <w:rPr>
          <w:rFonts w:hint="eastAsia"/>
        </w:rPr>
        <w:t>的</w:t>
      </w:r>
      <w:r w:rsidR="00093878" w:rsidRPr="00093878">
        <w:t>子类</w:t>
      </w:r>
      <w:r w:rsidR="00F72935">
        <w:rPr>
          <w:rFonts w:hint="eastAsia"/>
        </w:rPr>
        <w:t>，</w:t>
      </w:r>
      <w:r w:rsidR="00C70192">
        <w:rPr>
          <w:rFonts w:hint="eastAsia"/>
        </w:rPr>
        <w:t>可以</w:t>
      </w:r>
      <w:r w:rsidR="00093878" w:rsidRPr="00093878">
        <w:t>在应用程序中提供向后兼容性，则无需更改</w:t>
      </w:r>
      <w:r w:rsidR="00BA51B2">
        <w:rPr>
          <w:rFonts w:hint="eastAsia"/>
        </w:rPr>
        <w:t>活动</w:t>
      </w:r>
      <w:r w:rsidR="0062208C">
        <w:rPr>
          <w:rFonts w:hint="eastAsia"/>
        </w:rPr>
        <w:t>的</w:t>
      </w:r>
      <w:r w:rsidR="00093878" w:rsidRPr="00093878">
        <w:t>基类。</w:t>
      </w:r>
    </w:p>
    <w:p w14:paraId="3E0C59D9" w14:textId="634935CA" w:rsidR="00093878" w:rsidRPr="00093878" w:rsidRDefault="00093878" w:rsidP="00093878">
      <w:r w:rsidRPr="00093878">
        <w:t>可以通过在</w:t>
      </w:r>
      <w:r w:rsidR="00BA51B2">
        <w:rPr>
          <w:rFonts w:hint="eastAsia"/>
        </w:rPr>
        <w:t>活动</w:t>
      </w:r>
      <w:r w:rsidRPr="00093878">
        <w:t>的布局文件中定义</w:t>
      </w:r>
      <w:r w:rsidR="00C32661">
        <w:rPr>
          <w:rFonts w:hint="eastAsia"/>
        </w:rPr>
        <w:t>片段</w:t>
      </w:r>
      <w:r w:rsidR="00504BB1">
        <w:rPr>
          <w:rFonts w:hint="eastAsia"/>
        </w:rPr>
        <w:t>，</w:t>
      </w:r>
      <w:r w:rsidRPr="00093878">
        <w:t>或在</w:t>
      </w:r>
      <w:r w:rsidR="00BA51B2">
        <w:rPr>
          <w:rFonts w:hint="eastAsia"/>
        </w:rPr>
        <w:t>活动</w:t>
      </w:r>
      <w:r w:rsidRPr="00093878">
        <w:t>的布局文件中定义</w:t>
      </w:r>
      <w:r w:rsidR="00C32661">
        <w:rPr>
          <w:rFonts w:hint="eastAsia"/>
        </w:rPr>
        <w:t>片段</w:t>
      </w:r>
      <w:r w:rsidRPr="00093878">
        <w:t>容器</w:t>
      </w:r>
      <w:r w:rsidR="00504BB1">
        <w:rPr>
          <w:rFonts w:hint="eastAsia"/>
        </w:rPr>
        <w:t>，</w:t>
      </w:r>
      <w:r w:rsidRPr="00093878">
        <w:t>然后以编程方式从</w:t>
      </w:r>
      <w:r w:rsidR="00BA51B2">
        <w:rPr>
          <w:rFonts w:hint="eastAsia"/>
        </w:rPr>
        <w:t>活动</w:t>
      </w:r>
      <w:r w:rsidRPr="00093878">
        <w:t>中添加</w:t>
      </w:r>
      <w:r w:rsidR="00C32661">
        <w:rPr>
          <w:rFonts w:hint="eastAsia"/>
        </w:rPr>
        <w:t>片段</w:t>
      </w:r>
      <w:r w:rsidR="00733ACF">
        <w:rPr>
          <w:rFonts w:hint="eastAsia"/>
        </w:rPr>
        <w:t>，</w:t>
      </w:r>
      <w:r w:rsidRPr="00093878">
        <w:t>将</w:t>
      </w:r>
      <w:r w:rsidR="00C32661">
        <w:rPr>
          <w:rFonts w:hint="eastAsia"/>
        </w:rPr>
        <w:t>片段</w:t>
      </w:r>
      <w:r w:rsidRPr="00093878">
        <w:t>添加到</w:t>
      </w:r>
      <w:r w:rsidR="00BA51B2">
        <w:rPr>
          <w:rFonts w:hint="eastAsia"/>
        </w:rPr>
        <w:t>活动</w:t>
      </w:r>
      <w:r w:rsidRPr="00093878">
        <w:t>的视图层次结构中。无论哪种情况，都需要添加一个</w:t>
      </w:r>
      <w:r w:rsidRPr="00093878">
        <w:t> </w:t>
      </w:r>
      <w:r w:rsidRPr="00526FED">
        <w:t>FragmentContainerView</w:t>
      </w:r>
      <w:r w:rsidRPr="00093878">
        <w:t> </w:t>
      </w:r>
      <w:r w:rsidRPr="00093878">
        <w:t>定义</w:t>
      </w:r>
      <w:r w:rsidR="00C32661">
        <w:rPr>
          <w:rFonts w:hint="eastAsia"/>
        </w:rPr>
        <w:t>片段</w:t>
      </w:r>
      <w:r w:rsidRPr="00093878">
        <w:t>应放置在</w:t>
      </w:r>
      <w:r w:rsidR="00BA51B2">
        <w:rPr>
          <w:rFonts w:hint="eastAsia"/>
        </w:rPr>
        <w:t>活动</w:t>
      </w:r>
      <w:r w:rsidRPr="00093878">
        <w:t>视图层次结构中的位置。强烈建议始终使用</w:t>
      </w:r>
      <w:r w:rsidRPr="00093878">
        <w:t xml:space="preserve"> FragmentContainerView</w:t>
      </w:r>
      <w:r w:rsidRPr="00093878">
        <w:t>作为片段的容器，因为</w:t>
      </w:r>
      <w:r w:rsidRPr="00093878">
        <w:t> </w:t>
      </w:r>
      <w:r w:rsidR="00CE42D5" w:rsidRPr="00CE42D5">
        <w:rPr>
          <w:rFonts w:hint="eastAsia"/>
        </w:rPr>
        <w:t xml:space="preserve">FragmentContainerView </w:t>
      </w:r>
      <w:r w:rsidR="00CE42D5" w:rsidRPr="00CE42D5">
        <w:rPr>
          <w:rFonts w:hint="eastAsia"/>
        </w:rPr>
        <w:t>位于</w:t>
      </w:r>
      <w:r w:rsidR="00CE42D5" w:rsidRPr="00CE42D5">
        <w:rPr>
          <w:rFonts w:hint="eastAsia"/>
        </w:rPr>
        <w:t>androidx.fragment.app</w:t>
      </w:r>
      <w:r w:rsidR="00CE42D5" w:rsidRPr="00CE42D5">
        <w:rPr>
          <w:rFonts w:hint="eastAsia"/>
        </w:rPr>
        <w:t>包下面，是专门为</w:t>
      </w:r>
      <w:r w:rsidR="00C32661">
        <w:rPr>
          <w:rFonts w:hint="eastAsia"/>
        </w:rPr>
        <w:t>片段</w:t>
      </w:r>
      <w:r w:rsidR="00CE42D5" w:rsidRPr="00CE42D5">
        <w:rPr>
          <w:rFonts w:hint="eastAsia"/>
        </w:rPr>
        <w:t>设计的自定义布局</w:t>
      </w:r>
      <w:r w:rsidR="00CE42D5">
        <w:rPr>
          <w:rFonts w:hint="eastAsia"/>
        </w:rPr>
        <w:t>，</w:t>
      </w:r>
      <w:r w:rsidR="00CE42D5" w:rsidRPr="00CE42D5">
        <w:rPr>
          <w:rFonts w:hint="eastAsia"/>
        </w:rPr>
        <w:t>扩展了</w:t>
      </w:r>
      <w:r w:rsidR="00CE42D5" w:rsidRPr="00CE42D5">
        <w:rPr>
          <w:rFonts w:hint="eastAsia"/>
        </w:rPr>
        <w:t>FrameLayout</w:t>
      </w:r>
      <w:r w:rsidR="00CE42D5" w:rsidRPr="00CE42D5">
        <w:rPr>
          <w:rFonts w:hint="eastAsia"/>
        </w:rPr>
        <w:t>，可以可靠地处理</w:t>
      </w:r>
      <w:r w:rsidR="00C32661">
        <w:rPr>
          <w:rFonts w:hint="eastAsia"/>
        </w:rPr>
        <w:t>片段</w:t>
      </w:r>
      <w:r w:rsidR="00CE42D5" w:rsidRPr="00CE42D5">
        <w:rPr>
          <w:rFonts w:hint="eastAsia"/>
        </w:rPr>
        <w:t>事务，并且还有其他功能来协调</w:t>
      </w:r>
      <w:r w:rsidR="00C32661">
        <w:rPr>
          <w:rFonts w:hint="eastAsia"/>
        </w:rPr>
        <w:t>片段</w:t>
      </w:r>
      <w:r w:rsidR="00CE42D5" w:rsidRPr="00CE42D5">
        <w:rPr>
          <w:rFonts w:hint="eastAsia"/>
        </w:rPr>
        <w:t>行为。</w:t>
      </w:r>
      <w:r w:rsidR="00536F31">
        <w:rPr>
          <w:rFonts w:hint="eastAsia"/>
        </w:rPr>
        <w:t>如果</w:t>
      </w:r>
      <w:r w:rsidRPr="00093878">
        <w:t>通过</w:t>
      </w:r>
      <w:r w:rsidRPr="00093878">
        <w:t xml:space="preserve"> XML </w:t>
      </w:r>
      <w:r w:rsidRPr="00093878">
        <w:t>添加片段</w:t>
      </w:r>
      <w:r w:rsidR="00536F31">
        <w:rPr>
          <w:rFonts w:hint="eastAsia"/>
        </w:rPr>
        <w:t>，</w:t>
      </w:r>
      <w:r w:rsidRPr="00093878">
        <w:t>要以声明方式将片段添加到活动布局的</w:t>
      </w:r>
      <w:r w:rsidRPr="00093878">
        <w:t xml:space="preserve"> XML</w:t>
      </w:r>
      <w:r w:rsidRPr="00093878">
        <w:t>，使用</w:t>
      </w:r>
      <w:r w:rsidRPr="00093878">
        <w:t> FragmentContainerView</w:t>
      </w:r>
      <w:r w:rsidRPr="00093878">
        <w:t>元素</w:t>
      </w:r>
      <w:r w:rsidR="004736D6">
        <w:rPr>
          <w:rFonts w:hint="eastAsia"/>
        </w:rPr>
        <w:t>，</w:t>
      </w:r>
      <w:r w:rsidRPr="00093878">
        <w:t>这是一个包含单个</w:t>
      </w:r>
      <w:r w:rsidR="00566AA2" w:rsidRPr="00093878">
        <w:t>FragmentContainerView</w:t>
      </w:r>
      <w:r w:rsidR="00566AA2">
        <w:rPr>
          <w:rFonts w:hint="eastAsia"/>
        </w:rPr>
        <w:t>的</w:t>
      </w:r>
      <w:r w:rsidR="00BA51B2">
        <w:t>活动</w:t>
      </w:r>
      <w:r w:rsidRPr="00093878">
        <w:t>布局示例：</w:t>
      </w:r>
    </w:p>
    <w:p w14:paraId="42A3A30A" w14:textId="77777777" w:rsidR="00413547" w:rsidRDefault="00413547" w:rsidP="00413547">
      <w:pPr>
        <w:pStyle w:val="a6"/>
        <w:ind w:left="240" w:right="720" w:firstLine="180"/>
      </w:pPr>
      <w:r>
        <w:t>&lt;!-- res/layout/example_activity.xml --&gt;</w:t>
      </w:r>
    </w:p>
    <w:p w14:paraId="1AB2980B" w14:textId="77777777" w:rsidR="00413547" w:rsidRDefault="00413547" w:rsidP="00413547">
      <w:pPr>
        <w:pStyle w:val="a6"/>
        <w:ind w:left="240" w:right="720" w:firstLine="180"/>
      </w:pPr>
      <w:r>
        <w:lastRenderedPageBreak/>
        <w:t>&lt;androidx.fragment.app.FragmentContainerView</w:t>
      </w:r>
    </w:p>
    <w:p w14:paraId="507F9691" w14:textId="77777777" w:rsidR="00413547" w:rsidRDefault="00413547" w:rsidP="00413547">
      <w:pPr>
        <w:pStyle w:val="a6"/>
        <w:ind w:left="240" w:right="720" w:firstLine="180"/>
      </w:pPr>
      <w:r>
        <w:t xml:space="preserve">    xmlns:android="http://schemas.android.com/apk/res/android"</w:t>
      </w:r>
    </w:p>
    <w:p w14:paraId="49C017D6" w14:textId="77777777" w:rsidR="00413547" w:rsidRDefault="00413547" w:rsidP="00413547">
      <w:pPr>
        <w:pStyle w:val="a6"/>
        <w:ind w:left="240" w:right="720" w:firstLine="180"/>
      </w:pPr>
      <w:r>
        <w:t xml:space="preserve">    android:id="@+id/fragment_container_view"</w:t>
      </w:r>
    </w:p>
    <w:p w14:paraId="695F3A71" w14:textId="77777777" w:rsidR="00413547" w:rsidRDefault="00413547" w:rsidP="00413547">
      <w:pPr>
        <w:pStyle w:val="a6"/>
        <w:ind w:left="240" w:right="720" w:firstLine="180"/>
      </w:pPr>
      <w:r>
        <w:t xml:space="preserve">    android:layout_width="match_parent"</w:t>
      </w:r>
    </w:p>
    <w:p w14:paraId="0551E8C1" w14:textId="77777777" w:rsidR="00413547" w:rsidRDefault="00413547" w:rsidP="00413547">
      <w:pPr>
        <w:pStyle w:val="a6"/>
        <w:ind w:left="240" w:right="720" w:firstLine="180"/>
      </w:pPr>
      <w:r>
        <w:t xml:space="preserve">    android:layout_height="match_parent"</w:t>
      </w:r>
    </w:p>
    <w:p w14:paraId="5FDA9790" w14:textId="77777777" w:rsidR="00413547" w:rsidRDefault="00413547" w:rsidP="00413547">
      <w:pPr>
        <w:pStyle w:val="a6"/>
        <w:ind w:left="240" w:right="720" w:firstLine="180"/>
      </w:pPr>
      <w:r>
        <w:t xml:space="preserve">    android:name="com.example.ExampleFragment" /&gt;</w:t>
      </w:r>
    </w:p>
    <w:p w14:paraId="11B45E51" w14:textId="70BE988A" w:rsidR="00A64A74" w:rsidRDefault="009378AB" w:rsidP="00195022">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21</w:t>
      </w:r>
      <w:r w:rsidR="0090755C">
        <w:fldChar w:fldCharType="end"/>
      </w:r>
    </w:p>
    <w:p w14:paraId="0BD1162F" w14:textId="6B6A0412" w:rsidR="00093878" w:rsidRPr="00093878" w:rsidRDefault="00093878" w:rsidP="00093878">
      <w:r w:rsidRPr="00093878">
        <w:t>属性</w:t>
      </w:r>
      <w:r w:rsidR="00C7545D" w:rsidRPr="00093878">
        <w:t>android:name</w:t>
      </w:r>
      <w:r w:rsidRPr="00093878">
        <w:t>指定要实例化的</w:t>
      </w:r>
      <w:r w:rsidR="00C7545D">
        <w:rPr>
          <w:rFonts w:hint="eastAsia"/>
        </w:rPr>
        <w:t>片段</w:t>
      </w:r>
      <w:r w:rsidRPr="00093878">
        <w:t>类名</w:t>
      </w:r>
      <w:r w:rsidR="000A0090">
        <w:rPr>
          <w:rFonts w:hint="eastAsia"/>
        </w:rPr>
        <w:t>，</w:t>
      </w:r>
      <w:r w:rsidRPr="00093878">
        <w:t>当活动的布局</w:t>
      </w:r>
      <w:r w:rsidR="000A0090">
        <w:rPr>
          <w:rFonts w:hint="eastAsia"/>
        </w:rPr>
        <w:t>加载</w:t>
      </w:r>
      <w:r w:rsidRPr="00093878">
        <w:t>时，指定的片段被实例化，</w:t>
      </w:r>
      <w:r w:rsidRPr="007144B8">
        <w:t>onInflate()</w:t>
      </w:r>
      <w:r w:rsidRPr="00093878">
        <w:t> </w:t>
      </w:r>
      <w:r w:rsidRPr="00093878">
        <w:t>在新实例化的片段上被调用，</w:t>
      </w:r>
      <w:r w:rsidR="001950A5" w:rsidRPr="00093878">
        <w:t>一个</w:t>
      </w:r>
      <w:r w:rsidRPr="00093878">
        <w:t>FragmentTransaction</w:t>
      </w:r>
      <w:r w:rsidR="00AC5753">
        <w:rPr>
          <w:rFonts w:hint="eastAsia"/>
        </w:rPr>
        <w:t>被</w:t>
      </w:r>
      <w:r w:rsidRPr="00093878">
        <w:t>创建</w:t>
      </w:r>
      <w:r w:rsidR="001950A5">
        <w:rPr>
          <w:rFonts w:hint="eastAsia"/>
        </w:rPr>
        <w:t>，其</w:t>
      </w:r>
      <w:r w:rsidRPr="00093878">
        <w:t>将片段添加到</w:t>
      </w:r>
      <w:r w:rsidRPr="00093878">
        <w:t>FragmentManager</w:t>
      </w:r>
      <w:r w:rsidR="007144B8">
        <w:rPr>
          <w:rFonts w:hint="eastAsia"/>
        </w:rPr>
        <w:t>。</w:t>
      </w:r>
      <w:r w:rsidRPr="00093878">
        <w:t>注意可以使用</w:t>
      </w:r>
      <w:r w:rsidRPr="00093878">
        <w:t>class</w:t>
      </w:r>
      <w:r w:rsidRPr="00093878">
        <w:t>属性</w:t>
      </w:r>
      <w:r w:rsidR="00761BF4">
        <w:rPr>
          <w:rFonts w:hint="eastAsia"/>
        </w:rPr>
        <w:t>作为</w:t>
      </w:r>
      <w:r w:rsidR="00761BF4" w:rsidRPr="00093878">
        <w:t>另一种方式</w:t>
      </w:r>
      <w:r w:rsidRPr="00093878">
        <w:t>来指定</w:t>
      </w:r>
      <w:r w:rsidR="008D3370">
        <w:rPr>
          <w:rFonts w:hint="eastAsia"/>
        </w:rPr>
        <w:t>片段</w:t>
      </w:r>
      <w:r w:rsidRPr="00093878">
        <w:t>要实例化的对象。</w:t>
      </w:r>
      <w:r w:rsidR="00DB31F9">
        <w:rPr>
          <w:rFonts w:hint="eastAsia"/>
        </w:rPr>
        <w:t>如果</w:t>
      </w:r>
      <w:r w:rsidRPr="00093878">
        <w:t>以编程方式添加片段</w:t>
      </w:r>
      <w:r w:rsidR="00DB31F9">
        <w:rPr>
          <w:rFonts w:hint="eastAsia"/>
        </w:rPr>
        <w:t>，</w:t>
      </w:r>
      <w:r w:rsidRPr="00093878">
        <w:t>要以编程方式将片段添加到</w:t>
      </w:r>
      <w:r w:rsidR="00DA76EC">
        <w:t>活动</w:t>
      </w:r>
      <w:r w:rsidRPr="00093878">
        <w:t>的布局中，布局应包含</w:t>
      </w:r>
      <w:r w:rsidRPr="00093878">
        <w:t>FragmentContainerView</w:t>
      </w:r>
      <w:r w:rsidRPr="00093878">
        <w:t>用作片段容器，如以下示例所示：</w:t>
      </w:r>
    </w:p>
    <w:p w14:paraId="0DC5CA26" w14:textId="77777777" w:rsidR="00BB0B6E" w:rsidRDefault="00BB0B6E" w:rsidP="00BB0B6E">
      <w:pPr>
        <w:pStyle w:val="a6"/>
        <w:ind w:left="240" w:right="720" w:firstLine="180"/>
      </w:pPr>
      <w:r>
        <w:t>&lt;!-- res/layout/example_activity.xml --&gt;</w:t>
      </w:r>
    </w:p>
    <w:p w14:paraId="77E8DCB5" w14:textId="77777777" w:rsidR="00BB0B6E" w:rsidRDefault="00BB0B6E" w:rsidP="00BB0B6E">
      <w:pPr>
        <w:pStyle w:val="a6"/>
        <w:ind w:left="240" w:right="720" w:firstLine="180"/>
      </w:pPr>
      <w:r>
        <w:t>&lt;androidx.fragment.app.FragmentContainerView</w:t>
      </w:r>
    </w:p>
    <w:p w14:paraId="3B6801D7" w14:textId="77777777" w:rsidR="00BB0B6E" w:rsidRDefault="00BB0B6E" w:rsidP="00BB0B6E">
      <w:pPr>
        <w:pStyle w:val="a6"/>
        <w:ind w:left="240" w:right="720" w:firstLine="180"/>
      </w:pPr>
      <w:r>
        <w:t xml:space="preserve">    xmlns:android="http://schemas.android.com/apk/res/android"</w:t>
      </w:r>
    </w:p>
    <w:p w14:paraId="201B7923" w14:textId="77777777" w:rsidR="00BB0B6E" w:rsidRDefault="00BB0B6E" w:rsidP="00BB0B6E">
      <w:pPr>
        <w:pStyle w:val="a6"/>
        <w:ind w:left="240" w:right="720" w:firstLine="180"/>
      </w:pPr>
      <w:r>
        <w:t xml:space="preserve">    android:id="@+id/fragment_container_view"</w:t>
      </w:r>
    </w:p>
    <w:p w14:paraId="5902F9FF" w14:textId="77777777" w:rsidR="00BB0B6E" w:rsidRDefault="00BB0B6E" w:rsidP="00BB0B6E">
      <w:pPr>
        <w:pStyle w:val="a6"/>
        <w:ind w:left="240" w:right="720" w:firstLine="180"/>
      </w:pPr>
      <w:r>
        <w:t xml:space="preserve">    android:layout_width="match_parent"</w:t>
      </w:r>
    </w:p>
    <w:p w14:paraId="6D0FAA73" w14:textId="77777777" w:rsidR="00BB0B6E" w:rsidRDefault="00BB0B6E" w:rsidP="00BB0B6E">
      <w:pPr>
        <w:pStyle w:val="a6"/>
        <w:ind w:left="240" w:right="720" w:firstLine="180"/>
      </w:pPr>
      <w:r>
        <w:t xml:space="preserve">    android:layout_height="match_parent" /&gt;</w:t>
      </w:r>
    </w:p>
    <w:p w14:paraId="34518BA3" w14:textId="39634141" w:rsidR="0007223D" w:rsidRDefault="00A171E2" w:rsidP="00195022">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22</w:t>
      </w:r>
      <w:r w:rsidR="0090755C">
        <w:fldChar w:fldCharType="end"/>
      </w:r>
    </w:p>
    <w:p w14:paraId="26FC822C" w14:textId="40A781C0" w:rsidR="00093878" w:rsidRPr="00093878" w:rsidRDefault="00093878" w:rsidP="00093878">
      <w:r w:rsidRPr="00093878">
        <w:t>与</w:t>
      </w:r>
      <w:r w:rsidRPr="00093878">
        <w:t xml:space="preserve"> XML </w:t>
      </w:r>
      <w:r w:rsidRPr="00093878">
        <w:t>方法不同，此处</w:t>
      </w:r>
      <w:r w:rsidRPr="00093878">
        <w:t>android:name</w:t>
      </w:r>
      <w:r w:rsidRPr="00093878">
        <w:t>不使用属性</w:t>
      </w:r>
      <w:r w:rsidRPr="00093878">
        <w:t> FragmentContainerView</w:t>
      </w:r>
      <w:r w:rsidRPr="00093878">
        <w:t>，因此不会自动实例化特定的片段</w:t>
      </w:r>
      <w:r w:rsidR="001A2010">
        <w:rPr>
          <w:rFonts w:hint="eastAsia"/>
        </w:rPr>
        <w:t>，</w:t>
      </w:r>
      <w:r w:rsidR="0038065B" w:rsidRPr="001A2010">
        <w:t xml:space="preserve"> </w:t>
      </w:r>
      <w:r w:rsidRPr="001A2010">
        <w:t>FragmentTransaction</w:t>
      </w:r>
      <w:r w:rsidRPr="00093878">
        <w:t> </w:t>
      </w:r>
      <w:r w:rsidRPr="00093878">
        <w:t>用于实例化片段并将其添加到活动的布局中。当活动正在运行时，可以进行片段事务</w:t>
      </w:r>
      <w:r w:rsidR="0038065B">
        <w:rPr>
          <w:rFonts w:hint="eastAsia"/>
        </w:rPr>
        <w:t>处理</w:t>
      </w:r>
      <w:r w:rsidRPr="00093878">
        <w:t>，例如添加、删除或替换片段。在</w:t>
      </w:r>
      <w:r w:rsidRPr="00093878">
        <w:t>FragmentActivity</w:t>
      </w:r>
      <w:r w:rsidRPr="00093878">
        <w:t>中，可以获得</w:t>
      </w:r>
      <w:r w:rsidR="00C504F9" w:rsidRPr="00093878">
        <w:t> </w:t>
      </w:r>
      <w:r w:rsidR="00C504F9" w:rsidRPr="00C504F9">
        <w:t>FragmentManager</w:t>
      </w:r>
      <w:r w:rsidRPr="00093878">
        <w:t>的实例，该实例可用于创建</w:t>
      </w:r>
      <w:r w:rsidRPr="00093878">
        <w:t>FragmentTransaction</w:t>
      </w:r>
      <w:r w:rsidR="00020480">
        <w:rPr>
          <w:rFonts w:hint="eastAsia"/>
        </w:rPr>
        <w:t>，</w:t>
      </w:r>
      <w:r w:rsidRPr="00093878">
        <w:t>然后可以在</w:t>
      </w:r>
      <w:r w:rsidR="00DA76EC">
        <w:t>活动</w:t>
      </w:r>
      <w:r w:rsidRPr="00093878">
        <w:t>的</w:t>
      </w:r>
      <w:r w:rsidRPr="00093878">
        <w:t>onCreate()</w:t>
      </w:r>
      <w:r w:rsidRPr="00093878">
        <w:t>方法中使用</w:t>
      </w:r>
      <w:r w:rsidR="00697150" w:rsidRPr="00697150">
        <w:t>FragmentTransaction.add()</w:t>
      </w:r>
      <w:r w:rsidRPr="00093878">
        <w:t xml:space="preserve"> </w:t>
      </w:r>
      <w:r w:rsidRPr="00093878">
        <w:t>实例化片段，传入</w:t>
      </w:r>
      <w:r w:rsidRPr="00093878">
        <w:t>ViewGroup</w:t>
      </w:r>
      <w:r w:rsidRPr="00093878">
        <w:t>布局中容器的</w:t>
      </w:r>
      <w:r w:rsidRPr="00093878">
        <w:t>ID</w:t>
      </w:r>
      <w:r w:rsidRPr="00093878">
        <w:t>和要添加的片段类，然后提交事务，如下例所示：</w:t>
      </w:r>
    </w:p>
    <w:p w14:paraId="280B87C2" w14:textId="77777777" w:rsidR="00FB7757" w:rsidRDefault="00FB7757" w:rsidP="00FB7757">
      <w:pPr>
        <w:pStyle w:val="a6"/>
        <w:ind w:left="240" w:right="720" w:firstLine="180"/>
      </w:pPr>
      <w:r>
        <w:t>public class ExampleActivity extends AppCompatActivity {</w:t>
      </w:r>
    </w:p>
    <w:p w14:paraId="5D63D419" w14:textId="77777777" w:rsidR="00FB7757" w:rsidRDefault="00FB7757" w:rsidP="00FB7757">
      <w:pPr>
        <w:pStyle w:val="a6"/>
        <w:ind w:left="240" w:right="720" w:firstLine="180"/>
      </w:pPr>
      <w:r>
        <w:t xml:space="preserve">    public ExampleActivity() {</w:t>
      </w:r>
    </w:p>
    <w:p w14:paraId="59CCACE1" w14:textId="77777777" w:rsidR="00FB7757" w:rsidRDefault="00FB7757" w:rsidP="00FB7757">
      <w:pPr>
        <w:pStyle w:val="a6"/>
        <w:ind w:left="240" w:right="720" w:firstLine="180"/>
      </w:pPr>
      <w:r>
        <w:t xml:space="preserve">        super(R.layout.example_activity);</w:t>
      </w:r>
    </w:p>
    <w:p w14:paraId="1C111FDD" w14:textId="77777777" w:rsidR="00FB7757" w:rsidRDefault="00FB7757" w:rsidP="00FB7757">
      <w:pPr>
        <w:pStyle w:val="a6"/>
        <w:ind w:left="240" w:right="720" w:firstLine="180"/>
      </w:pPr>
      <w:r>
        <w:t xml:space="preserve">    }</w:t>
      </w:r>
    </w:p>
    <w:p w14:paraId="580018E1" w14:textId="77777777" w:rsidR="00FB7757" w:rsidRDefault="00FB7757" w:rsidP="00FB7757">
      <w:pPr>
        <w:pStyle w:val="a6"/>
        <w:ind w:left="240" w:right="720" w:firstLine="180"/>
      </w:pPr>
      <w:r>
        <w:t xml:space="preserve">    @Override</w:t>
      </w:r>
    </w:p>
    <w:p w14:paraId="16C76767" w14:textId="77777777" w:rsidR="00FB7757" w:rsidRDefault="00FB7757" w:rsidP="00FB7757">
      <w:pPr>
        <w:pStyle w:val="a6"/>
        <w:ind w:left="240" w:right="720" w:firstLine="180"/>
      </w:pPr>
      <w:r>
        <w:lastRenderedPageBreak/>
        <w:t xml:space="preserve">    protected void onCreate(Bundle savedInstanceState) {</w:t>
      </w:r>
    </w:p>
    <w:p w14:paraId="7AD690F6" w14:textId="77777777" w:rsidR="00FB7757" w:rsidRDefault="00FB7757" w:rsidP="00FB7757">
      <w:pPr>
        <w:pStyle w:val="a6"/>
        <w:ind w:left="240" w:right="720" w:firstLine="180"/>
      </w:pPr>
      <w:r>
        <w:t xml:space="preserve">        super.onCreate(savedInstanceState);</w:t>
      </w:r>
    </w:p>
    <w:p w14:paraId="14843690" w14:textId="77777777" w:rsidR="00FB7757" w:rsidRDefault="00FB7757" w:rsidP="00FB7757">
      <w:pPr>
        <w:pStyle w:val="a6"/>
        <w:ind w:left="240" w:right="720" w:firstLine="180"/>
      </w:pPr>
      <w:r>
        <w:t xml:space="preserve">        if (savedInstanceState == null) {</w:t>
      </w:r>
    </w:p>
    <w:p w14:paraId="2F2DFC45" w14:textId="77777777" w:rsidR="00FB7757" w:rsidRDefault="00FB7757" w:rsidP="00FB7757">
      <w:pPr>
        <w:pStyle w:val="a6"/>
        <w:ind w:left="240" w:right="720" w:firstLine="180"/>
      </w:pPr>
      <w:r>
        <w:t xml:space="preserve">            getSupportFragmentManager().beginTransaction()</w:t>
      </w:r>
    </w:p>
    <w:p w14:paraId="1233A143" w14:textId="77777777" w:rsidR="00FB7757" w:rsidRDefault="00FB7757" w:rsidP="00FB7757">
      <w:pPr>
        <w:pStyle w:val="a6"/>
        <w:ind w:left="240" w:right="720" w:firstLine="180"/>
      </w:pPr>
      <w:r>
        <w:t xml:space="preserve">                .setReorderingAllowed(true)</w:t>
      </w:r>
    </w:p>
    <w:p w14:paraId="61BE31AC" w14:textId="77777777" w:rsidR="00FB7757" w:rsidRDefault="00FB7757" w:rsidP="00FB7757">
      <w:pPr>
        <w:pStyle w:val="a6"/>
        <w:ind w:left="240" w:right="720" w:firstLine="180"/>
      </w:pPr>
      <w:r>
        <w:t xml:space="preserve">                .add(R.id.fragment_container_view, ExampleFragment.class, null)</w:t>
      </w:r>
    </w:p>
    <w:p w14:paraId="58848560" w14:textId="77777777" w:rsidR="00FB7757" w:rsidRDefault="00FB7757" w:rsidP="00FB7757">
      <w:pPr>
        <w:pStyle w:val="a6"/>
        <w:ind w:left="240" w:right="720" w:firstLine="180"/>
      </w:pPr>
      <w:r>
        <w:t xml:space="preserve">                .commit();</w:t>
      </w:r>
    </w:p>
    <w:p w14:paraId="6EFD914F" w14:textId="77777777" w:rsidR="00FB7757" w:rsidRDefault="00FB7757" w:rsidP="00FB7757">
      <w:pPr>
        <w:pStyle w:val="a6"/>
        <w:ind w:left="240" w:right="720" w:firstLine="180"/>
      </w:pPr>
      <w:r>
        <w:t xml:space="preserve">        }</w:t>
      </w:r>
    </w:p>
    <w:p w14:paraId="10BC70F3" w14:textId="77777777" w:rsidR="00FB7757" w:rsidRDefault="00FB7757" w:rsidP="00FB7757">
      <w:pPr>
        <w:pStyle w:val="a6"/>
        <w:ind w:left="240" w:right="720" w:firstLine="180"/>
      </w:pPr>
      <w:r>
        <w:t xml:space="preserve">    }</w:t>
      </w:r>
    </w:p>
    <w:p w14:paraId="166ED799" w14:textId="77777777" w:rsidR="00FB7757" w:rsidRDefault="00FB7757" w:rsidP="00FB7757">
      <w:pPr>
        <w:pStyle w:val="a6"/>
        <w:ind w:left="240" w:right="720" w:firstLine="180"/>
      </w:pPr>
      <w:r>
        <w:t>}</w:t>
      </w:r>
    </w:p>
    <w:p w14:paraId="1AF34545" w14:textId="3983158E" w:rsidR="00FB7757" w:rsidRDefault="00AB4895" w:rsidP="00640609">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23</w:t>
      </w:r>
      <w:r w:rsidR="0090755C">
        <w:fldChar w:fldCharType="end"/>
      </w:r>
    </w:p>
    <w:p w14:paraId="34050C8B" w14:textId="34195E62" w:rsidR="00093878" w:rsidRPr="00093878" w:rsidRDefault="00093878" w:rsidP="00093878">
      <w:r w:rsidRPr="00093878">
        <w:t>在前面的示例中，请注意片段事务仅在</w:t>
      </w:r>
      <w:r w:rsidRPr="00093878">
        <w:t>savedInstanceStateis</w:t>
      </w:r>
      <w:r w:rsidRPr="00093878">
        <w:t>时创建</w:t>
      </w:r>
      <w:r w:rsidRPr="00093878">
        <w:t>null</w:t>
      </w:r>
      <w:r w:rsidR="007D264D">
        <w:rPr>
          <w:rFonts w:hint="eastAsia"/>
        </w:rPr>
        <w:t>，</w:t>
      </w:r>
      <w:r w:rsidRPr="00093878">
        <w:t>这是为了确保在首次创建活动时只添加一次片段</w:t>
      </w:r>
      <w:r w:rsidR="007D264D">
        <w:rPr>
          <w:rFonts w:hint="eastAsia"/>
        </w:rPr>
        <w:t>；</w:t>
      </w:r>
      <w:r w:rsidRPr="00093878">
        <w:t>当发生配置更改并重新创建活动时，</w:t>
      </w:r>
      <w:r w:rsidRPr="00093878">
        <w:t>savedInstanceState</w:t>
      </w:r>
      <w:r w:rsidRPr="00093878">
        <w:t>不再是</w:t>
      </w:r>
      <w:r w:rsidRPr="00093878">
        <w:t>null</w:t>
      </w:r>
      <w:r w:rsidRPr="00093878">
        <w:t>，并且不需要第二次添加片段，因为片段会自动从</w:t>
      </w:r>
      <w:r w:rsidRPr="00093878">
        <w:t>savedInstanceState</w:t>
      </w:r>
      <w:r w:rsidR="005F74BD">
        <w:rPr>
          <w:rFonts w:hint="eastAsia"/>
        </w:rPr>
        <w:t>恢复</w:t>
      </w:r>
      <w:r w:rsidR="00DA169F">
        <w:rPr>
          <w:rFonts w:hint="eastAsia"/>
        </w:rPr>
        <w:t>。</w:t>
      </w:r>
      <w:r w:rsidRPr="00093878">
        <w:t>如果片段需要一些初始数据，则可以</w:t>
      </w:r>
      <w:r w:rsidR="007138B2" w:rsidRPr="00093878">
        <w:t>在对</w:t>
      </w:r>
      <w:r w:rsidR="007138B2" w:rsidRPr="00093878">
        <w:t>FragmentTransaction.add()</w:t>
      </w:r>
      <w:r w:rsidR="007138B2" w:rsidRPr="00093878">
        <w:t>的调用中</w:t>
      </w:r>
      <w:r w:rsidRPr="00093878">
        <w:t>通过</w:t>
      </w:r>
      <w:r w:rsidRPr="000106CE">
        <w:t>Bundle</w:t>
      </w:r>
      <w:r w:rsidRPr="00093878">
        <w:t>提供参数传递给片段，如下所示：</w:t>
      </w:r>
    </w:p>
    <w:p w14:paraId="319E37E6" w14:textId="77777777" w:rsidR="00FB7E93" w:rsidRDefault="00FB7E93" w:rsidP="00FB7E93">
      <w:pPr>
        <w:pStyle w:val="a6"/>
        <w:ind w:left="240" w:right="720" w:firstLine="180"/>
      </w:pPr>
      <w:r>
        <w:t>public class ExampleActivity extends AppCompatActivity {</w:t>
      </w:r>
    </w:p>
    <w:p w14:paraId="1DD3382B" w14:textId="77777777" w:rsidR="00FB7E93" w:rsidRDefault="00FB7E93" w:rsidP="00FB7E93">
      <w:pPr>
        <w:pStyle w:val="a6"/>
        <w:ind w:left="240" w:right="720" w:firstLine="180"/>
      </w:pPr>
      <w:r>
        <w:t xml:space="preserve">    public ExampleActivity() {</w:t>
      </w:r>
    </w:p>
    <w:p w14:paraId="4B1E8A49" w14:textId="77777777" w:rsidR="00FB7E93" w:rsidRDefault="00FB7E93" w:rsidP="00FB7E93">
      <w:pPr>
        <w:pStyle w:val="a6"/>
        <w:ind w:left="240" w:right="720" w:firstLine="180"/>
      </w:pPr>
      <w:r>
        <w:t xml:space="preserve">        super(R.layout.example_activity);</w:t>
      </w:r>
    </w:p>
    <w:p w14:paraId="6DABE2FD" w14:textId="77777777" w:rsidR="00FB7E93" w:rsidRDefault="00FB7E93" w:rsidP="00FB7E93">
      <w:pPr>
        <w:pStyle w:val="a6"/>
        <w:ind w:left="240" w:right="720" w:firstLine="180"/>
      </w:pPr>
      <w:r>
        <w:t xml:space="preserve">    }</w:t>
      </w:r>
    </w:p>
    <w:p w14:paraId="76300742" w14:textId="77777777" w:rsidR="00FB7E93" w:rsidRDefault="00FB7E93" w:rsidP="00FB7E93">
      <w:pPr>
        <w:pStyle w:val="a6"/>
        <w:ind w:left="240" w:right="720" w:firstLine="180"/>
      </w:pPr>
      <w:r>
        <w:t xml:space="preserve">    @Override</w:t>
      </w:r>
    </w:p>
    <w:p w14:paraId="2B9358DA" w14:textId="77777777" w:rsidR="00FB7E93" w:rsidRDefault="00FB7E93" w:rsidP="00FB7E93">
      <w:pPr>
        <w:pStyle w:val="a6"/>
        <w:ind w:left="240" w:right="720" w:firstLine="180"/>
      </w:pPr>
      <w:r>
        <w:t xml:space="preserve">    protected void onCreate(Bundle savedInstanceState) {</w:t>
      </w:r>
    </w:p>
    <w:p w14:paraId="4EC46FFF" w14:textId="77777777" w:rsidR="00FB7E93" w:rsidRDefault="00FB7E93" w:rsidP="00FB7E93">
      <w:pPr>
        <w:pStyle w:val="a6"/>
        <w:ind w:left="240" w:right="720" w:firstLine="180"/>
      </w:pPr>
      <w:r>
        <w:t xml:space="preserve">        super.onCreate(savedInstanceState);</w:t>
      </w:r>
    </w:p>
    <w:p w14:paraId="61096A71" w14:textId="77777777" w:rsidR="00FB7E93" w:rsidRDefault="00FB7E93" w:rsidP="00FB7E93">
      <w:pPr>
        <w:pStyle w:val="a6"/>
        <w:ind w:left="240" w:right="720" w:firstLine="180"/>
      </w:pPr>
      <w:r>
        <w:t xml:space="preserve">        if (savedInstanceState == null) {</w:t>
      </w:r>
    </w:p>
    <w:p w14:paraId="414564F7" w14:textId="77777777" w:rsidR="00FB7E93" w:rsidRDefault="00FB7E93" w:rsidP="00FB7E93">
      <w:pPr>
        <w:pStyle w:val="a6"/>
        <w:ind w:left="240" w:right="720" w:firstLine="180"/>
      </w:pPr>
      <w:r>
        <w:t xml:space="preserve">            Bundle bundle = new Bundle();</w:t>
      </w:r>
    </w:p>
    <w:p w14:paraId="1E3F317F" w14:textId="77777777" w:rsidR="00FB7E93" w:rsidRDefault="00FB7E93" w:rsidP="00FB7E93">
      <w:pPr>
        <w:pStyle w:val="a6"/>
        <w:ind w:left="240" w:right="720" w:firstLine="180"/>
      </w:pPr>
      <w:r>
        <w:t xml:space="preserve">            bundle.putInt("some_int", 0);</w:t>
      </w:r>
    </w:p>
    <w:p w14:paraId="795A9FD6" w14:textId="77777777" w:rsidR="00FB7E93" w:rsidRDefault="00FB7E93" w:rsidP="00FB7E93">
      <w:pPr>
        <w:pStyle w:val="a6"/>
        <w:ind w:left="240" w:right="720" w:firstLine="180"/>
      </w:pPr>
    </w:p>
    <w:p w14:paraId="24B2D89E" w14:textId="77777777" w:rsidR="00FB7E93" w:rsidRDefault="00FB7E93" w:rsidP="00FB7E93">
      <w:pPr>
        <w:pStyle w:val="a6"/>
        <w:ind w:left="240" w:right="720" w:firstLine="180"/>
      </w:pPr>
      <w:r>
        <w:t xml:space="preserve">            getSupportFragmentManager().beginTransaction()</w:t>
      </w:r>
    </w:p>
    <w:p w14:paraId="7C2CF33F" w14:textId="77777777" w:rsidR="00FB7E93" w:rsidRDefault="00FB7E93" w:rsidP="00FB7E93">
      <w:pPr>
        <w:pStyle w:val="a6"/>
        <w:ind w:left="240" w:right="720" w:firstLine="180"/>
      </w:pPr>
      <w:r>
        <w:t xml:space="preserve">                .setReorderingAllowed(true)</w:t>
      </w:r>
    </w:p>
    <w:p w14:paraId="637CAD86" w14:textId="77777777" w:rsidR="00FB7E93" w:rsidRDefault="00FB7E93" w:rsidP="00FB7E93">
      <w:pPr>
        <w:pStyle w:val="a6"/>
        <w:ind w:left="240" w:right="720" w:firstLine="180"/>
      </w:pPr>
      <w:r>
        <w:t xml:space="preserve">                .add(R.id.fragment_container_view, ExampleFragment.class, bundle)</w:t>
      </w:r>
    </w:p>
    <w:p w14:paraId="4119CE6A" w14:textId="77777777" w:rsidR="00FB7E93" w:rsidRDefault="00FB7E93" w:rsidP="00FB7E93">
      <w:pPr>
        <w:pStyle w:val="a6"/>
        <w:ind w:left="240" w:right="720" w:firstLine="180"/>
      </w:pPr>
      <w:r>
        <w:t xml:space="preserve">                .commit();</w:t>
      </w:r>
    </w:p>
    <w:p w14:paraId="16107F18" w14:textId="77777777" w:rsidR="00FB7E93" w:rsidRDefault="00FB7E93" w:rsidP="00FB7E93">
      <w:pPr>
        <w:pStyle w:val="a6"/>
        <w:ind w:left="240" w:right="720" w:firstLine="180"/>
      </w:pPr>
      <w:r>
        <w:lastRenderedPageBreak/>
        <w:t xml:space="preserve">        }</w:t>
      </w:r>
    </w:p>
    <w:p w14:paraId="11E8733E" w14:textId="77777777" w:rsidR="00FB7E93" w:rsidRDefault="00FB7E93" w:rsidP="00FB7E93">
      <w:pPr>
        <w:pStyle w:val="a6"/>
        <w:ind w:left="240" w:right="720" w:firstLine="180"/>
      </w:pPr>
      <w:r>
        <w:t xml:space="preserve">    }</w:t>
      </w:r>
    </w:p>
    <w:p w14:paraId="76E56286" w14:textId="42DE8904" w:rsidR="00FB7E93" w:rsidRDefault="00FB7E93" w:rsidP="00FB7E93">
      <w:pPr>
        <w:pStyle w:val="a6"/>
        <w:ind w:left="240" w:right="720" w:firstLine="180"/>
      </w:pPr>
      <w:r>
        <w:t>}</w:t>
      </w:r>
    </w:p>
    <w:p w14:paraId="6E3B3CDC" w14:textId="05FDEF75" w:rsidR="00CF074D" w:rsidRDefault="00143B85" w:rsidP="008879A3">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24</w:t>
      </w:r>
      <w:r w:rsidR="0090755C">
        <w:fldChar w:fldCharType="end"/>
      </w:r>
    </w:p>
    <w:p w14:paraId="44A0CC8E" w14:textId="26B7E3E6" w:rsidR="00093878" w:rsidRPr="00093878" w:rsidRDefault="00093878" w:rsidP="00FB7E93">
      <w:r w:rsidRPr="00093878">
        <w:t>Bundle</w:t>
      </w:r>
      <w:r w:rsidRPr="00093878">
        <w:t>然后可以通过调用</w:t>
      </w:r>
      <w:r w:rsidR="0021672F" w:rsidRPr="0021672F">
        <w:t>requireArguments()</w:t>
      </w:r>
      <w:r w:rsidRPr="00093878">
        <w:t>从片段中检索参数，并且可以使用适当的</w:t>
      </w:r>
      <w:r w:rsidRPr="00093878">
        <w:t>Bundlegetter</w:t>
      </w:r>
      <w:r w:rsidRPr="00093878">
        <w:t>方法来检索每个参数。</w:t>
      </w:r>
    </w:p>
    <w:p w14:paraId="6CD22194" w14:textId="23D7F177" w:rsidR="0003675B" w:rsidRDefault="0003675B" w:rsidP="0003675B">
      <w:pPr>
        <w:pStyle w:val="a6"/>
        <w:ind w:left="240" w:right="720" w:firstLine="180"/>
      </w:pPr>
      <w:r>
        <w:t>class ExampleFragment extends</w:t>
      </w:r>
      <w:r w:rsidR="00F12FEB">
        <w:t xml:space="preserve"> </w:t>
      </w:r>
      <w:r w:rsidR="00F12FEB">
        <w:rPr>
          <w:rFonts w:hint="eastAsia"/>
        </w:rPr>
        <w:t>Fr</w:t>
      </w:r>
      <w:r w:rsidR="00F12FEB">
        <w:t>agment</w:t>
      </w:r>
      <w:r>
        <w:t>{</w:t>
      </w:r>
    </w:p>
    <w:p w14:paraId="545F0B46" w14:textId="77777777" w:rsidR="0003675B" w:rsidRDefault="0003675B" w:rsidP="0003675B">
      <w:pPr>
        <w:pStyle w:val="a6"/>
        <w:ind w:left="240" w:right="720" w:firstLine="180"/>
      </w:pPr>
      <w:r>
        <w:t xml:space="preserve">    public ExampleFragment() {</w:t>
      </w:r>
    </w:p>
    <w:p w14:paraId="5D405478" w14:textId="77777777" w:rsidR="0003675B" w:rsidRDefault="0003675B" w:rsidP="0003675B">
      <w:pPr>
        <w:pStyle w:val="a6"/>
        <w:ind w:left="240" w:right="720" w:firstLine="180"/>
      </w:pPr>
      <w:r>
        <w:t xml:space="preserve">        super(R.layout.example_fragment);</w:t>
      </w:r>
    </w:p>
    <w:p w14:paraId="07F569D9" w14:textId="77777777" w:rsidR="0003675B" w:rsidRDefault="0003675B" w:rsidP="0003675B">
      <w:pPr>
        <w:pStyle w:val="a6"/>
        <w:ind w:left="240" w:right="720" w:firstLine="180"/>
      </w:pPr>
      <w:r>
        <w:t xml:space="preserve">    }</w:t>
      </w:r>
    </w:p>
    <w:p w14:paraId="6CEA4CAC" w14:textId="77777777" w:rsidR="0003675B" w:rsidRDefault="0003675B" w:rsidP="0003675B">
      <w:pPr>
        <w:pStyle w:val="a6"/>
        <w:ind w:left="240" w:right="720" w:firstLine="180"/>
      </w:pPr>
    </w:p>
    <w:p w14:paraId="738C4E14" w14:textId="77777777" w:rsidR="0003675B" w:rsidRDefault="0003675B" w:rsidP="0003675B">
      <w:pPr>
        <w:pStyle w:val="a6"/>
        <w:ind w:left="240" w:right="720" w:firstLine="180"/>
      </w:pPr>
      <w:r>
        <w:t xml:space="preserve">    @Override</w:t>
      </w:r>
    </w:p>
    <w:p w14:paraId="689C4F2C" w14:textId="77777777" w:rsidR="0003675B" w:rsidRDefault="0003675B" w:rsidP="0003675B">
      <w:pPr>
        <w:pStyle w:val="a6"/>
        <w:ind w:left="240" w:right="720" w:firstLine="180"/>
      </w:pPr>
      <w:r>
        <w:t xml:space="preserve">    public void onViewCreated(@NonNull View view, Bundle savedInstanceState) {</w:t>
      </w:r>
    </w:p>
    <w:p w14:paraId="4F963934" w14:textId="77777777" w:rsidR="0003675B" w:rsidRDefault="0003675B" w:rsidP="0003675B">
      <w:pPr>
        <w:pStyle w:val="a6"/>
        <w:ind w:left="240" w:right="720" w:firstLine="180"/>
      </w:pPr>
      <w:r>
        <w:t xml:space="preserve">        int someInt = requireArguments().getInt("some_int");</w:t>
      </w:r>
    </w:p>
    <w:p w14:paraId="511D6126" w14:textId="77777777" w:rsidR="0003675B" w:rsidRDefault="0003675B" w:rsidP="0003675B">
      <w:pPr>
        <w:pStyle w:val="a6"/>
        <w:ind w:left="240" w:right="720" w:firstLine="180"/>
      </w:pPr>
      <w:r>
        <w:t xml:space="preserve">        ...</w:t>
      </w:r>
    </w:p>
    <w:p w14:paraId="6F24BFCD" w14:textId="77777777" w:rsidR="0003675B" w:rsidRDefault="0003675B" w:rsidP="0003675B">
      <w:pPr>
        <w:pStyle w:val="a6"/>
        <w:ind w:left="240" w:right="720" w:firstLine="180"/>
      </w:pPr>
      <w:r>
        <w:t xml:space="preserve">    }</w:t>
      </w:r>
    </w:p>
    <w:p w14:paraId="0093D24F" w14:textId="3DA92A55" w:rsidR="00C50A81" w:rsidRDefault="0003675B" w:rsidP="0003675B">
      <w:pPr>
        <w:pStyle w:val="a6"/>
        <w:ind w:left="240" w:right="720" w:firstLine="180"/>
      </w:pPr>
      <w:r>
        <w:t>}</w:t>
      </w:r>
    </w:p>
    <w:p w14:paraId="1DC9DAF8" w14:textId="6DAD609C" w:rsidR="00794199" w:rsidRPr="00C50A81" w:rsidRDefault="00386759" w:rsidP="008879A3">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25</w:t>
      </w:r>
      <w:r w:rsidR="0090755C">
        <w:fldChar w:fldCharType="end"/>
      </w:r>
    </w:p>
    <w:p w14:paraId="744E01D5" w14:textId="2470A721" w:rsidR="006912C5" w:rsidRDefault="006912C5" w:rsidP="00523717">
      <w:pPr>
        <w:pStyle w:val="3"/>
        <w:numPr>
          <w:ilvl w:val="2"/>
          <w:numId w:val="6"/>
        </w:numPr>
      </w:pPr>
      <w:r>
        <w:rPr>
          <w:rFonts w:hint="eastAsia"/>
        </w:rPr>
        <w:t>管理</w:t>
      </w:r>
      <w:r w:rsidR="00AD25F0">
        <w:rPr>
          <w:rFonts w:hint="eastAsia"/>
        </w:rPr>
        <w:t>片段</w:t>
      </w:r>
    </w:p>
    <w:p w14:paraId="7D69DF0A" w14:textId="61219444" w:rsidR="00022D9A" w:rsidRDefault="00022D9A" w:rsidP="00022D9A">
      <w:pPr>
        <w:rPr>
          <w:lang w:bidi="ar-SA"/>
        </w:rPr>
      </w:pPr>
      <w:r>
        <w:rPr>
          <w:rFonts w:hint="eastAsia"/>
          <w:lang w:bidi="ar-SA"/>
        </w:rPr>
        <w:t>FragmentManager</w:t>
      </w:r>
      <w:r>
        <w:rPr>
          <w:rFonts w:hint="eastAsia"/>
          <w:lang w:bidi="ar-SA"/>
        </w:rPr>
        <w:t>类负责对应用的</w:t>
      </w:r>
      <w:r w:rsidR="00E255E2">
        <w:rPr>
          <w:rFonts w:hint="eastAsia"/>
          <w:lang w:bidi="ar-SA"/>
        </w:rPr>
        <w:t>片段</w:t>
      </w:r>
      <w:r>
        <w:rPr>
          <w:rFonts w:hint="eastAsia"/>
          <w:lang w:bidi="ar-SA"/>
        </w:rPr>
        <w:t>执行一些操作，如添加、移除或替换，以及将</w:t>
      </w:r>
      <w:r w:rsidR="00F84F8A">
        <w:rPr>
          <w:rFonts w:hint="eastAsia"/>
          <w:lang w:bidi="ar-SA"/>
        </w:rPr>
        <w:t>其</w:t>
      </w:r>
      <w:r>
        <w:rPr>
          <w:rFonts w:hint="eastAsia"/>
          <w:lang w:bidi="ar-SA"/>
        </w:rPr>
        <w:t>添加到返回堆栈。如果使用的是</w:t>
      </w:r>
      <w:r>
        <w:rPr>
          <w:rFonts w:hint="eastAsia"/>
          <w:lang w:bidi="ar-SA"/>
        </w:rPr>
        <w:t>Jetpack Navigation</w:t>
      </w:r>
      <w:r>
        <w:rPr>
          <w:rFonts w:hint="eastAsia"/>
          <w:lang w:bidi="ar-SA"/>
        </w:rPr>
        <w:t>库，则可能永远不会直接与</w:t>
      </w:r>
      <w:r>
        <w:rPr>
          <w:rFonts w:hint="eastAsia"/>
          <w:lang w:bidi="ar-SA"/>
        </w:rPr>
        <w:t xml:space="preserve"> FragmentManager</w:t>
      </w:r>
      <w:r>
        <w:rPr>
          <w:rFonts w:hint="eastAsia"/>
          <w:lang w:bidi="ar-SA"/>
        </w:rPr>
        <w:t>交互，因为该库会</w:t>
      </w:r>
      <w:r w:rsidR="00714E0F">
        <w:rPr>
          <w:rFonts w:hint="eastAsia"/>
          <w:lang w:bidi="ar-SA"/>
        </w:rPr>
        <w:t>代替</w:t>
      </w:r>
      <w:r>
        <w:rPr>
          <w:rFonts w:hint="eastAsia"/>
          <w:lang w:bidi="ar-SA"/>
        </w:rPr>
        <w:t>使用</w:t>
      </w:r>
      <w:r>
        <w:rPr>
          <w:rFonts w:hint="eastAsia"/>
          <w:lang w:bidi="ar-SA"/>
        </w:rPr>
        <w:t xml:space="preserve"> FragmentManager</w:t>
      </w:r>
      <w:r>
        <w:rPr>
          <w:rFonts w:hint="eastAsia"/>
          <w:lang w:bidi="ar-SA"/>
        </w:rPr>
        <w:t>。也就是说，任何使用</w:t>
      </w:r>
      <w:r w:rsidR="00B85D65">
        <w:rPr>
          <w:rFonts w:hint="eastAsia"/>
          <w:lang w:bidi="ar-SA"/>
        </w:rPr>
        <w:t>片段</w:t>
      </w:r>
      <w:r>
        <w:rPr>
          <w:rFonts w:hint="eastAsia"/>
          <w:lang w:bidi="ar-SA"/>
        </w:rPr>
        <w:t>的应用都在某种程度上使用</w:t>
      </w:r>
      <w:r>
        <w:rPr>
          <w:rFonts w:hint="eastAsia"/>
          <w:lang w:bidi="ar-SA"/>
        </w:rPr>
        <w:t xml:space="preserve"> FragmentManager</w:t>
      </w:r>
      <w:r>
        <w:rPr>
          <w:rFonts w:hint="eastAsia"/>
          <w:lang w:bidi="ar-SA"/>
        </w:rPr>
        <w:t>，因此了解</w:t>
      </w:r>
      <w:r w:rsidR="0067492B">
        <w:rPr>
          <w:rFonts w:hint="eastAsia"/>
          <w:lang w:bidi="ar-SA"/>
        </w:rPr>
        <w:t>其</w:t>
      </w:r>
      <w:r>
        <w:rPr>
          <w:rFonts w:hint="eastAsia"/>
          <w:lang w:bidi="ar-SA"/>
        </w:rPr>
        <w:t>是什么以及如何工作非常重要。本</w:t>
      </w:r>
      <w:r w:rsidR="00EE5091">
        <w:rPr>
          <w:rFonts w:hint="eastAsia"/>
          <w:lang w:bidi="ar-SA"/>
        </w:rPr>
        <w:t>节</w:t>
      </w:r>
      <w:r>
        <w:rPr>
          <w:rFonts w:hint="eastAsia"/>
          <w:lang w:bidi="ar-SA"/>
        </w:rPr>
        <w:t>介绍如何访问</w:t>
      </w:r>
      <w:r>
        <w:rPr>
          <w:rFonts w:hint="eastAsia"/>
          <w:lang w:bidi="ar-SA"/>
        </w:rPr>
        <w:t xml:space="preserve"> FragmentManager</w:t>
      </w:r>
      <w:r>
        <w:rPr>
          <w:rFonts w:hint="eastAsia"/>
          <w:lang w:bidi="ar-SA"/>
        </w:rPr>
        <w:t>、</w:t>
      </w:r>
      <w:r>
        <w:rPr>
          <w:rFonts w:hint="eastAsia"/>
          <w:lang w:bidi="ar-SA"/>
        </w:rPr>
        <w:t>FragmentManager</w:t>
      </w:r>
      <w:r>
        <w:rPr>
          <w:rFonts w:hint="eastAsia"/>
          <w:lang w:bidi="ar-SA"/>
        </w:rPr>
        <w:t>与</w:t>
      </w:r>
      <w:r w:rsidR="00697BE1">
        <w:rPr>
          <w:rFonts w:hint="eastAsia"/>
          <w:lang w:bidi="ar-SA"/>
        </w:rPr>
        <w:t>活动</w:t>
      </w:r>
      <w:r>
        <w:rPr>
          <w:rFonts w:hint="eastAsia"/>
          <w:lang w:bidi="ar-SA"/>
        </w:rPr>
        <w:t>和</w:t>
      </w:r>
      <w:r w:rsidR="00697BE1">
        <w:rPr>
          <w:rFonts w:hint="eastAsia"/>
          <w:lang w:bidi="ar-SA"/>
        </w:rPr>
        <w:t>片段</w:t>
      </w:r>
      <w:r>
        <w:rPr>
          <w:rFonts w:hint="eastAsia"/>
          <w:lang w:bidi="ar-SA"/>
        </w:rPr>
        <w:t>相关的角色、如何使用</w:t>
      </w:r>
      <w:r>
        <w:rPr>
          <w:rFonts w:hint="eastAsia"/>
          <w:lang w:bidi="ar-SA"/>
        </w:rPr>
        <w:t>FragmentManager</w:t>
      </w:r>
      <w:r>
        <w:rPr>
          <w:rFonts w:hint="eastAsia"/>
          <w:lang w:bidi="ar-SA"/>
        </w:rPr>
        <w:t>管理返回堆栈，以及如何为</w:t>
      </w:r>
      <w:r w:rsidR="00C22CF2">
        <w:rPr>
          <w:rFonts w:hint="eastAsia"/>
          <w:lang w:bidi="ar-SA"/>
        </w:rPr>
        <w:t>片段</w:t>
      </w:r>
      <w:r>
        <w:rPr>
          <w:rFonts w:hint="eastAsia"/>
          <w:lang w:bidi="ar-SA"/>
        </w:rPr>
        <w:t>提供数据和依赖项。</w:t>
      </w:r>
    </w:p>
    <w:p w14:paraId="443FE4CB" w14:textId="33ABEE55" w:rsidR="00022D9A" w:rsidRDefault="0021316C" w:rsidP="00022D9A">
      <w:pPr>
        <w:rPr>
          <w:lang w:bidi="ar-SA"/>
        </w:rPr>
      </w:pPr>
      <w:r>
        <w:rPr>
          <w:rFonts w:hint="eastAsia"/>
          <w:lang w:bidi="ar-SA"/>
        </w:rPr>
        <w:t>如果在活动中</w:t>
      </w:r>
      <w:r w:rsidR="00022D9A">
        <w:rPr>
          <w:rFonts w:hint="eastAsia"/>
          <w:lang w:bidi="ar-SA"/>
        </w:rPr>
        <w:t>访问</w:t>
      </w:r>
      <w:r w:rsidR="00022D9A">
        <w:rPr>
          <w:rFonts w:hint="eastAsia"/>
          <w:lang w:bidi="ar-SA"/>
        </w:rPr>
        <w:t xml:space="preserve"> FragmentManager</w:t>
      </w:r>
      <w:r>
        <w:rPr>
          <w:rFonts w:hint="eastAsia"/>
          <w:lang w:bidi="ar-SA"/>
        </w:rPr>
        <w:t>，</w:t>
      </w:r>
      <w:r w:rsidR="00022D9A">
        <w:rPr>
          <w:rFonts w:hint="eastAsia"/>
          <w:lang w:bidi="ar-SA"/>
        </w:rPr>
        <w:t>每个</w:t>
      </w:r>
      <w:r w:rsidR="00022D9A">
        <w:rPr>
          <w:rFonts w:hint="eastAsia"/>
          <w:lang w:bidi="ar-SA"/>
        </w:rPr>
        <w:t xml:space="preserve"> FragmentActivity </w:t>
      </w:r>
      <w:r w:rsidR="00022D9A">
        <w:rPr>
          <w:rFonts w:hint="eastAsia"/>
          <w:lang w:bidi="ar-SA"/>
        </w:rPr>
        <w:t>及其子类（如</w:t>
      </w:r>
      <w:r w:rsidR="00022D9A">
        <w:rPr>
          <w:rFonts w:hint="eastAsia"/>
          <w:lang w:bidi="ar-SA"/>
        </w:rPr>
        <w:t xml:space="preserve"> AppCompatActivity</w:t>
      </w:r>
      <w:r w:rsidR="00022D9A">
        <w:rPr>
          <w:rFonts w:hint="eastAsia"/>
          <w:lang w:bidi="ar-SA"/>
        </w:rPr>
        <w:t>）都可以通过</w:t>
      </w:r>
      <w:r w:rsidR="00022D9A">
        <w:rPr>
          <w:rFonts w:hint="eastAsia"/>
          <w:lang w:bidi="ar-SA"/>
        </w:rPr>
        <w:t>getSupportFragmentManager()</w:t>
      </w:r>
      <w:r w:rsidR="00022D9A">
        <w:rPr>
          <w:rFonts w:hint="eastAsia"/>
          <w:lang w:bidi="ar-SA"/>
        </w:rPr>
        <w:t>方法访问</w:t>
      </w:r>
      <w:r w:rsidR="00022D9A">
        <w:rPr>
          <w:rFonts w:hint="eastAsia"/>
          <w:lang w:bidi="ar-SA"/>
        </w:rPr>
        <w:t xml:space="preserve"> FragmentManager</w:t>
      </w:r>
      <w:r w:rsidR="00022D9A">
        <w:rPr>
          <w:rFonts w:hint="eastAsia"/>
          <w:lang w:bidi="ar-SA"/>
        </w:rPr>
        <w:t>。</w:t>
      </w:r>
      <w:r w:rsidR="00F97D48">
        <w:rPr>
          <w:rFonts w:hint="eastAsia"/>
          <w:lang w:bidi="ar-SA"/>
        </w:rPr>
        <w:t>如果</w:t>
      </w:r>
      <w:r w:rsidR="00022D9A">
        <w:rPr>
          <w:rFonts w:hint="eastAsia"/>
          <w:lang w:bidi="ar-SA"/>
        </w:rPr>
        <w:t>在</w:t>
      </w:r>
      <w:r w:rsidR="00F97D48">
        <w:rPr>
          <w:rFonts w:hint="eastAsia"/>
          <w:lang w:bidi="ar-SA"/>
        </w:rPr>
        <w:t>片段</w:t>
      </w:r>
      <w:r w:rsidR="00022D9A">
        <w:rPr>
          <w:rFonts w:hint="eastAsia"/>
          <w:lang w:bidi="ar-SA"/>
        </w:rPr>
        <w:t>中访问</w:t>
      </w:r>
      <w:r w:rsidR="00F97D48">
        <w:rPr>
          <w:rFonts w:hint="eastAsia"/>
          <w:lang w:bidi="ar-SA"/>
        </w:rPr>
        <w:t>，片段</w:t>
      </w:r>
      <w:r w:rsidR="00022D9A">
        <w:rPr>
          <w:rFonts w:hint="eastAsia"/>
          <w:lang w:bidi="ar-SA"/>
        </w:rPr>
        <w:t>也能够托管一个或多个子</w:t>
      </w:r>
      <w:r w:rsidR="00F97D48">
        <w:rPr>
          <w:rFonts w:hint="eastAsia"/>
          <w:lang w:bidi="ar-SA"/>
        </w:rPr>
        <w:t>片段</w:t>
      </w:r>
      <w:r w:rsidR="00022D9A">
        <w:rPr>
          <w:rFonts w:hint="eastAsia"/>
          <w:lang w:bidi="ar-SA"/>
        </w:rPr>
        <w:t>。在</w:t>
      </w:r>
      <w:r w:rsidR="00194875" w:rsidRPr="00194875">
        <w:rPr>
          <w:rFonts w:hint="eastAsia"/>
          <w:b/>
          <w:bCs/>
          <w:lang w:bidi="ar-SA"/>
        </w:rPr>
        <w:t>片段</w:t>
      </w:r>
      <w:r w:rsidR="00022D9A">
        <w:rPr>
          <w:rFonts w:hint="eastAsia"/>
          <w:lang w:bidi="ar-SA"/>
        </w:rPr>
        <w:t>内，可以通过</w:t>
      </w:r>
      <w:r w:rsidR="00022D9A">
        <w:rPr>
          <w:rFonts w:hint="eastAsia"/>
          <w:lang w:bidi="ar-SA"/>
        </w:rPr>
        <w:t xml:space="preserve"> getChildFragmentManager()</w:t>
      </w:r>
      <w:r w:rsidR="007E7BFC">
        <w:rPr>
          <w:rFonts w:hint="eastAsia"/>
          <w:lang w:bidi="ar-SA"/>
        </w:rPr>
        <w:t>方法</w:t>
      </w:r>
      <w:r w:rsidR="00022D9A">
        <w:rPr>
          <w:rFonts w:hint="eastAsia"/>
          <w:lang w:bidi="ar-SA"/>
        </w:rPr>
        <w:t>获取对管理</w:t>
      </w:r>
      <w:r w:rsidR="00F97D48">
        <w:rPr>
          <w:rFonts w:hint="eastAsia"/>
          <w:lang w:bidi="ar-SA"/>
        </w:rPr>
        <w:t>片段</w:t>
      </w:r>
      <w:r w:rsidR="00022D9A">
        <w:rPr>
          <w:rFonts w:hint="eastAsia"/>
          <w:lang w:bidi="ar-SA"/>
        </w:rPr>
        <w:t>子级的</w:t>
      </w:r>
      <w:r w:rsidR="00022D9A">
        <w:rPr>
          <w:rFonts w:hint="eastAsia"/>
          <w:lang w:bidi="ar-SA"/>
        </w:rPr>
        <w:t>FragmentManager</w:t>
      </w:r>
      <w:r w:rsidR="00022D9A">
        <w:rPr>
          <w:rFonts w:hint="eastAsia"/>
          <w:lang w:bidi="ar-SA"/>
        </w:rPr>
        <w:t>的引用。如果需要访问其宿主</w:t>
      </w:r>
      <w:r w:rsidR="00022D9A">
        <w:rPr>
          <w:rFonts w:hint="eastAsia"/>
          <w:lang w:bidi="ar-SA"/>
        </w:rPr>
        <w:t>FragmentManager</w:t>
      </w:r>
      <w:r w:rsidR="00022D9A">
        <w:rPr>
          <w:rFonts w:hint="eastAsia"/>
          <w:lang w:bidi="ar-SA"/>
        </w:rPr>
        <w:t>，可以使用</w:t>
      </w:r>
      <w:r w:rsidR="00022D9A">
        <w:rPr>
          <w:rFonts w:hint="eastAsia"/>
          <w:lang w:bidi="ar-SA"/>
        </w:rPr>
        <w:t xml:space="preserve"> getParentFragmentManager()</w:t>
      </w:r>
      <w:r w:rsidR="007E7BFC">
        <w:rPr>
          <w:rFonts w:hint="eastAsia"/>
          <w:lang w:bidi="ar-SA"/>
        </w:rPr>
        <w:t>方</w:t>
      </w:r>
      <w:r w:rsidR="007E7BFC">
        <w:rPr>
          <w:rFonts w:hint="eastAsia"/>
          <w:lang w:bidi="ar-SA"/>
        </w:rPr>
        <w:lastRenderedPageBreak/>
        <w:t>法</w:t>
      </w:r>
      <w:r w:rsidR="00022D9A">
        <w:rPr>
          <w:rFonts w:hint="eastAsia"/>
          <w:lang w:bidi="ar-SA"/>
        </w:rPr>
        <w:t>。下面来看几个示例，看看</w:t>
      </w:r>
      <w:r w:rsidR="009C187B">
        <w:rPr>
          <w:rFonts w:hint="eastAsia"/>
          <w:lang w:bidi="ar-SA"/>
        </w:rPr>
        <w:t>片段</w:t>
      </w:r>
      <w:r w:rsidR="00022D9A">
        <w:rPr>
          <w:rFonts w:hint="eastAsia"/>
          <w:lang w:bidi="ar-SA"/>
        </w:rPr>
        <w:t>、其宿主以及与每个</w:t>
      </w:r>
      <w:r w:rsidR="009C187B">
        <w:rPr>
          <w:rFonts w:hint="eastAsia"/>
          <w:lang w:bidi="ar-SA"/>
        </w:rPr>
        <w:t>片段</w:t>
      </w:r>
      <w:r w:rsidR="00022D9A">
        <w:rPr>
          <w:rFonts w:hint="eastAsia"/>
          <w:lang w:bidi="ar-SA"/>
        </w:rPr>
        <w:t>关联的</w:t>
      </w:r>
      <w:r w:rsidR="00022D9A">
        <w:rPr>
          <w:rFonts w:hint="eastAsia"/>
          <w:lang w:bidi="ar-SA"/>
        </w:rPr>
        <w:t xml:space="preserve"> FragmentManager </w:t>
      </w:r>
      <w:r w:rsidR="00022D9A">
        <w:rPr>
          <w:rFonts w:hint="eastAsia"/>
          <w:lang w:bidi="ar-SA"/>
        </w:rPr>
        <w:t>实例之间的关系。</w:t>
      </w:r>
    </w:p>
    <w:p w14:paraId="647B236A" w14:textId="10089498" w:rsidR="00A23DEA" w:rsidRDefault="00616398" w:rsidP="0019734A">
      <w:pPr>
        <w:jc w:val="center"/>
        <w:rPr>
          <w:lang w:bidi="ar-SA"/>
        </w:rPr>
      </w:pPr>
      <w:r>
        <w:rPr>
          <w:rFonts w:hint="eastAsia"/>
          <w:noProof/>
          <w:lang w:bidi="ar-SA"/>
        </w:rPr>
        <w:drawing>
          <wp:inline distT="0" distB="0" distL="0" distR="0" wp14:anchorId="34393448" wp14:editId="001EC6BD">
            <wp:extent cx="5503653" cy="3636762"/>
            <wp:effectExtent l="0" t="0" r="1905" b="190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pic:nvPicPr>
                  <pic:blipFill>
                    <a:blip r:embed="rId70">
                      <a:extLst>
                        <a:ext uri="{BEBA8EAE-BF5A-486C-A8C5-ECC9F3942E4B}">
                          <a14:imgProps xmlns:a14="http://schemas.microsoft.com/office/drawing/2010/main">
                            <a14:imgLayer r:embed="rId7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35873" cy="3658053"/>
                    </a:xfrm>
                    <a:prstGeom prst="rect">
                      <a:avLst/>
                    </a:prstGeom>
                  </pic:spPr>
                </pic:pic>
              </a:graphicData>
            </a:graphic>
          </wp:inline>
        </w:drawing>
      </w:r>
    </w:p>
    <w:p w14:paraId="62392B44" w14:textId="3667BF8B" w:rsidR="00022D9A" w:rsidRDefault="00412A8D" w:rsidP="00324D0C">
      <w:pPr>
        <w:pStyle w:val="a5"/>
        <w:rPr>
          <w:lang w:bidi="ar-SA"/>
        </w:rPr>
      </w:pPr>
      <w:bookmarkStart w:id="51" w:name="_Ref94187561"/>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32</w:t>
      </w:r>
      <w:r w:rsidR="006E6E78">
        <w:fldChar w:fldCharType="end"/>
      </w:r>
      <w:bookmarkEnd w:id="51"/>
      <w:r>
        <w:t xml:space="preserve"> </w:t>
      </w:r>
      <w:r w:rsidR="00022D9A">
        <w:rPr>
          <w:rFonts w:hint="eastAsia"/>
          <w:lang w:bidi="ar-SA"/>
        </w:rPr>
        <w:t>两个界面布局示例，显示了</w:t>
      </w:r>
      <w:r w:rsidR="0072716B">
        <w:rPr>
          <w:rFonts w:hint="eastAsia"/>
          <w:lang w:bidi="ar-SA"/>
        </w:rPr>
        <w:t>片段</w:t>
      </w:r>
      <w:r w:rsidR="00022D9A">
        <w:rPr>
          <w:rFonts w:hint="eastAsia"/>
          <w:lang w:bidi="ar-SA"/>
        </w:rPr>
        <w:t>与其宿主</w:t>
      </w:r>
      <w:r w:rsidR="0072716B">
        <w:rPr>
          <w:rFonts w:hint="eastAsia"/>
          <w:lang w:bidi="ar-SA"/>
        </w:rPr>
        <w:t>活动</w:t>
      </w:r>
      <w:r w:rsidR="00022D9A">
        <w:rPr>
          <w:rFonts w:hint="eastAsia"/>
          <w:lang w:bidi="ar-SA"/>
        </w:rPr>
        <w:t>之间的关系</w:t>
      </w:r>
    </w:p>
    <w:p w14:paraId="65943F73" w14:textId="77777777" w:rsidR="006E6E78" w:rsidRDefault="00D4122A" w:rsidP="00022D9A">
      <w:pPr>
        <w:rPr>
          <w:lang w:bidi="ar-SA"/>
        </w:rPr>
      </w:pPr>
      <w:r>
        <w:rPr>
          <w:lang w:bidi="ar-SA"/>
        </w:rPr>
        <w:fldChar w:fldCharType="begin"/>
      </w:r>
      <w:r>
        <w:rPr>
          <w:lang w:bidi="ar-SA"/>
        </w:rPr>
        <w:instrText xml:space="preserve"> </w:instrText>
      </w:r>
      <w:r>
        <w:rPr>
          <w:rFonts w:hint="eastAsia"/>
          <w:lang w:bidi="ar-SA"/>
        </w:rPr>
        <w:instrText>REF _Ref94187561 \h</w:instrText>
      </w:r>
      <w:r>
        <w:rPr>
          <w:lang w:bidi="ar-SA"/>
        </w:rPr>
        <w:instrText xml:space="preserve"> </w:instrText>
      </w:r>
      <w:r>
        <w:rPr>
          <w:lang w:bidi="ar-SA"/>
        </w:rPr>
      </w:r>
      <w:r>
        <w:rPr>
          <w:lang w:bidi="ar-SA"/>
        </w:rPr>
        <w:fldChar w:fldCharType="separate"/>
      </w:r>
      <w:r>
        <w:rPr>
          <w:rFonts w:hint="eastAsia"/>
        </w:rPr>
        <w:t>图</w:t>
      </w:r>
      <w:r>
        <w:rPr>
          <w:rFonts w:hint="eastAsia"/>
        </w:rPr>
        <w:t xml:space="preserve"> </w:t>
      </w:r>
      <w:r>
        <w:rPr>
          <w:noProof/>
        </w:rPr>
        <w:t>2</w:t>
      </w:r>
      <w:r>
        <w:noBreakHyphen/>
      </w:r>
      <w:r>
        <w:rPr>
          <w:noProof/>
        </w:rPr>
        <w:t>32</w:t>
      </w:r>
      <w:r>
        <w:rPr>
          <w:lang w:bidi="ar-SA"/>
        </w:rPr>
        <w:fldChar w:fldCharType="end"/>
      </w:r>
      <w:r w:rsidR="00022D9A">
        <w:rPr>
          <w:rFonts w:hint="eastAsia"/>
          <w:lang w:bidi="ar-SA"/>
        </w:rPr>
        <w:t>显示了两个示例，每个示例中都有一个</w:t>
      </w:r>
      <w:r>
        <w:rPr>
          <w:rFonts w:hint="eastAsia"/>
          <w:lang w:bidi="ar-SA"/>
        </w:rPr>
        <w:t>活动</w:t>
      </w:r>
      <w:r w:rsidR="00022D9A">
        <w:rPr>
          <w:rFonts w:hint="eastAsia"/>
          <w:lang w:bidi="ar-SA"/>
        </w:rPr>
        <w:t>宿主。这两个示例中的宿主</w:t>
      </w:r>
      <w:r>
        <w:rPr>
          <w:rFonts w:hint="eastAsia"/>
          <w:lang w:bidi="ar-SA"/>
        </w:rPr>
        <w:t>活动</w:t>
      </w:r>
      <w:r w:rsidR="00022D9A">
        <w:rPr>
          <w:rFonts w:hint="eastAsia"/>
          <w:lang w:bidi="ar-SA"/>
        </w:rPr>
        <w:t>都以</w:t>
      </w:r>
      <w:r w:rsidR="00022D9A">
        <w:rPr>
          <w:rFonts w:hint="eastAsia"/>
          <w:lang w:bidi="ar-SA"/>
        </w:rPr>
        <w:t>BottomNavigationView</w:t>
      </w:r>
      <w:r w:rsidR="00022D9A">
        <w:rPr>
          <w:rFonts w:hint="eastAsia"/>
          <w:lang w:bidi="ar-SA"/>
        </w:rPr>
        <w:t>的形式向用户显示顶级导航，该视图负责以应用中的不同屏幕换出宿主</w:t>
      </w:r>
      <w:r>
        <w:rPr>
          <w:rFonts w:hint="eastAsia"/>
          <w:lang w:bidi="ar-SA"/>
        </w:rPr>
        <w:t>片段</w:t>
      </w:r>
      <w:r w:rsidR="00022D9A">
        <w:rPr>
          <w:rFonts w:hint="eastAsia"/>
          <w:lang w:bidi="ar-SA"/>
        </w:rPr>
        <w:t>，其中每个屏幕都实现为单独的</w:t>
      </w:r>
      <w:r>
        <w:rPr>
          <w:rFonts w:hint="eastAsia"/>
          <w:lang w:bidi="ar-SA"/>
        </w:rPr>
        <w:t>片段</w:t>
      </w:r>
      <w:r w:rsidR="00022D9A">
        <w:rPr>
          <w:rFonts w:hint="eastAsia"/>
          <w:lang w:bidi="ar-SA"/>
        </w:rPr>
        <w:t>。例</w:t>
      </w:r>
      <w:r w:rsidR="00022D9A">
        <w:rPr>
          <w:rFonts w:hint="eastAsia"/>
          <w:lang w:bidi="ar-SA"/>
        </w:rPr>
        <w:t>1</w:t>
      </w:r>
      <w:r w:rsidR="00022D9A">
        <w:rPr>
          <w:rFonts w:hint="eastAsia"/>
          <w:lang w:bidi="ar-SA"/>
        </w:rPr>
        <w:t>中的宿主</w:t>
      </w:r>
      <w:r w:rsidR="00A001F5">
        <w:rPr>
          <w:rFonts w:hint="eastAsia"/>
          <w:lang w:bidi="ar-SA"/>
        </w:rPr>
        <w:t>片段</w:t>
      </w:r>
      <w:r w:rsidR="00022D9A">
        <w:rPr>
          <w:rFonts w:hint="eastAsia"/>
          <w:lang w:bidi="ar-SA"/>
        </w:rPr>
        <w:t>托管两个子</w:t>
      </w:r>
      <w:r w:rsidR="00A001F5">
        <w:rPr>
          <w:rFonts w:hint="eastAsia"/>
          <w:lang w:bidi="ar-SA"/>
        </w:rPr>
        <w:t>片段</w:t>
      </w:r>
      <w:r w:rsidR="00022D9A">
        <w:rPr>
          <w:rFonts w:hint="eastAsia"/>
          <w:lang w:bidi="ar-SA"/>
        </w:rPr>
        <w:t>，这些</w:t>
      </w:r>
      <w:r w:rsidR="00A001F5">
        <w:rPr>
          <w:rFonts w:hint="eastAsia"/>
          <w:lang w:bidi="ar-SA"/>
        </w:rPr>
        <w:t>片段</w:t>
      </w:r>
      <w:r w:rsidR="00022D9A">
        <w:rPr>
          <w:rFonts w:hint="eastAsia"/>
          <w:lang w:bidi="ar-SA"/>
        </w:rPr>
        <w:t>构成拆分视图屏幕</w:t>
      </w:r>
      <w:r w:rsidR="00A001F5">
        <w:rPr>
          <w:rFonts w:hint="eastAsia"/>
          <w:lang w:bidi="ar-SA"/>
        </w:rPr>
        <w:t>，</w:t>
      </w:r>
      <w:r w:rsidR="00022D9A">
        <w:rPr>
          <w:rFonts w:hint="eastAsia"/>
          <w:lang w:bidi="ar-SA"/>
        </w:rPr>
        <w:t>例</w:t>
      </w:r>
      <w:r w:rsidR="00022D9A">
        <w:rPr>
          <w:rFonts w:hint="eastAsia"/>
          <w:lang w:bidi="ar-SA"/>
        </w:rPr>
        <w:t>2</w:t>
      </w:r>
      <w:r w:rsidR="00022D9A">
        <w:rPr>
          <w:rFonts w:hint="eastAsia"/>
          <w:lang w:bidi="ar-SA"/>
        </w:rPr>
        <w:t>中的宿主</w:t>
      </w:r>
      <w:r w:rsidR="00A001F5">
        <w:rPr>
          <w:rFonts w:hint="eastAsia"/>
          <w:lang w:bidi="ar-SA"/>
        </w:rPr>
        <w:t>片段</w:t>
      </w:r>
      <w:r w:rsidR="00022D9A">
        <w:rPr>
          <w:rFonts w:hint="eastAsia"/>
          <w:lang w:bidi="ar-SA"/>
        </w:rPr>
        <w:t>托管一个子</w:t>
      </w:r>
      <w:r w:rsidR="00A001F5">
        <w:rPr>
          <w:rFonts w:hint="eastAsia"/>
          <w:lang w:bidi="ar-SA"/>
        </w:rPr>
        <w:t>片段</w:t>
      </w:r>
      <w:r w:rsidR="00022D9A">
        <w:rPr>
          <w:rFonts w:hint="eastAsia"/>
          <w:lang w:bidi="ar-SA"/>
        </w:rPr>
        <w:t>，该</w:t>
      </w:r>
      <w:r w:rsidR="00A001F5">
        <w:rPr>
          <w:rFonts w:hint="eastAsia"/>
          <w:lang w:bidi="ar-SA"/>
        </w:rPr>
        <w:t>片段</w:t>
      </w:r>
      <w:r w:rsidR="00022D9A">
        <w:rPr>
          <w:rFonts w:hint="eastAsia"/>
          <w:lang w:bidi="ar-SA"/>
        </w:rPr>
        <w:t>构成滑动视图的显示</w:t>
      </w:r>
      <w:r w:rsidR="00A001F5">
        <w:rPr>
          <w:rFonts w:hint="eastAsia"/>
          <w:lang w:bidi="ar-SA"/>
        </w:rPr>
        <w:t>片段</w:t>
      </w:r>
      <w:r w:rsidR="00022D9A">
        <w:rPr>
          <w:rFonts w:hint="eastAsia"/>
          <w:lang w:bidi="ar-SA"/>
        </w:rPr>
        <w:t>。</w:t>
      </w:r>
    </w:p>
    <w:p w14:paraId="213B1585" w14:textId="32D56020" w:rsidR="006E6E78" w:rsidRDefault="006E6E78" w:rsidP="006E6E78">
      <w:pPr>
        <w:jc w:val="center"/>
        <w:rPr>
          <w:lang w:bidi="ar-SA"/>
        </w:rPr>
      </w:pPr>
      <w:r>
        <w:rPr>
          <w:noProof/>
          <w:lang w:bidi="ar-SA"/>
        </w:rPr>
        <w:drawing>
          <wp:inline distT="0" distB="0" distL="0" distR="0" wp14:anchorId="3ED56A7E" wp14:editId="7BBCA770">
            <wp:extent cx="4520242" cy="2268747"/>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pic:nvPicPr>
                  <pic:blipFill>
                    <a:blip r:embed="rId72">
                      <a:extLst>
                        <a:ext uri="{BEBA8EAE-BF5A-486C-A8C5-ECC9F3942E4B}">
                          <a14:imgProps xmlns:a14="http://schemas.microsoft.com/office/drawing/2010/main">
                            <a14:imgLayer r:embed="rId7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572576" cy="2295014"/>
                    </a:xfrm>
                    <a:prstGeom prst="rect">
                      <a:avLst/>
                    </a:prstGeom>
                  </pic:spPr>
                </pic:pic>
              </a:graphicData>
            </a:graphic>
          </wp:inline>
        </w:drawing>
      </w:r>
    </w:p>
    <w:p w14:paraId="7A73B1D4" w14:textId="1675E095" w:rsidR="006E6E78" w:rsidRDefault="006E6E78" w:rsidP="005E3688">
      <w:pPr>
        <w:pStyle w:val="a9"/>
      </w:pPr>
      <w:bookmarkStart w:id="52" w:name="_Ref94188415"/>
      <w:r>
        <w:rPr>
          <w:rFonts w:hint="eastAsia"/>
        </w:rPr>
        <w:lastRenderedPageBreak/>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33</w:t>
      </w:r>
      <w:r>
        <w:fldChar w:fldCharType="end"/>
      </w:r>
      <w:bookmarkEnd w:id="52"/>
      <w:r w:rsidR="006E0B9E">
        <w:t xml:space="preserve"> </w:t>
      </w:r>
      <w:r w:rsidR="006E0B9E" w:rsidRPr="006E0B9E">
        <w:rPr>
          <w:rFonts w:hint="eastAsia"/>
        </w:rPr>
        <w:t>每个宿主都有与其关联的</w:t>
      </w:r>
      <w:r w:rsidR="006E0B9E" w:rsidRPr="006E0B9E">
        <w:rPr>
          <w:rFonts w:hint="eastAsia"/>
        </w:rPr>
        <w:t>FragmentManager</w:t>
      </w:r>
      <w:r w:rsidR="006E0B9E" w:rsidRPr="006E0B9E">
        <w:rPr>
          <w:rFonts w:hint="eastAsia"/>
        </w:rPr>
        <w:t>，用于管理其子</w:t>
      </w:r>
      <w:r w:rsidR="00352902">
        <w:rPr>
          <w:rFonts w:hint="eastAsia"/>
        </w:rPr>
        <w:t>片段</w:t>
      </w:r>
    </w:p>
    <w:p w14:paraId="0859F128" w14:textId="3B72AE40" w:rsidR="00022D9A" w:rsidRDefault="00022D9A" w:rsidP="00022D9A">
      <w:pPr>
        <w:rPr>
          <w:lang w:bidi="ar-SA"/>
        </w:rPr>
      </w:pPr>
      <w:r>
        <w:rPr>
          <w:rFonts w:hint="eastAsia"/>
          <w:lang w:bidi="ar-SA"/>
        </w:rPr>
        <w:t>基于此设置，可以将每个宿主视为具有与其关联的</w:t>
      </w:r>
      <w:r>
        <w:rPr>
          <w:rFonts w:hint="eastAsia"/>
          <w:lang w:bidi="ar-SA"/>
        </w:rPr>
        <w:t xml:space="preserve"> FragmentManager</w:t>
      </w:r>
      <w:r>
        <w:rPr>
          <w:rFonts w:hint="eastAsia"/>
          <w:lang w:bidi="ar-SA"/>
        </w:rPr>
        <w:t>，用于管理其子</w:t>
      </w:r>
      <w:r w:rsidR="0029642E">
        <w:rPr>
          <w:rFonts w:hint="eastAsia"/>
          <w:lang w:bidi="ar-SA"/>
        </w:rPr>
        <w:t>片段</w:t>
      </w:r>
      <w:r>
        <w:rPr>
          <w:rFonts w:hint="eastAsia"/>
          <w:lang w:bidi="ar-SA"/>
        </w:rPr>
        <w:t>。</w:t>
      </w:r>
      <w:r w:rsidR="00395E7F">
        <w:rPr>
          <w:lang w:bidi="ar-SA"/>
        </w:rPr>
        <w:fldChar w:fldCharType="begin"/>
      </w:r>
      <w:r w:rsidR="00395E7F">
        <w:rPr>
          <w:lang w:bidi="ar-SA"/>
        </w:rPr>
        <w:instrText xml:space="preserve"> </w:instrText>
      </w:r>
      <w:r w:rsidR="00395E7F">
        <w:rPr>
          <w:rFonts w:hint="eastAsia"/>
          <w:lang w:bidi="ar-SA"/>
        </w:rPr>
        <w:instrText>REF _Ref94188415 \h</w:instrText>
      </w:r>
      <w:r w:rsidR="00395E7F">
        <w:rPr>
          <w:lang w:bidi="ar-SA"/>
        </w:rPr>
        <w:instrText xml:space="preserve"> </w:instrText>
      </w:r>
      <w:r w:rsidR="00395E7F">
        <w:rPr>
          <w:lang w:bidi="ar-SA"/>
        </w:rPr>
      </w:r>
      <w:r w:rsidR="00395E7F">
        <w:rPr>
          <w:lang w:bidi="ar-SA"/>
        </w:rPr>
        <w:fldChar w:fldCharType="separate"/>
      </w:r>
      <w:r w:rsidR="00395E7F">
        <w:rPr>
          <w:rFonts w:hint="eastAsia"/>
        </w:rPr>
        <w:t>图</w:t>
      </w:r>
      <w:r w:rsidR="00395E7F">
        <w:rPr>
          <w:rFonts w:hint="eastAsia"/>
        </w:rPr>
        <w:t xml:space="preserve"> </w:t>
      </w:r>
      <w:r w:rsidR="00395E7F">
        <w:rPr>
          <w:noProof/>
        </w:rPr>
        <w:t>2</w:t>
      </w:r>
      <w:r w:rsidR="00395E7F">
        <w:noBreakHyphen/>
      </w:r>
      <w:r w:rsidR="00395E7F">
        <w:rPr>
          <w:noProof/>
        </w:rPr>
        <w:t>33</w:t>
      </w:r>
      <w:r w:rsidR="00395E7F">
        <w:rPr>
          <w:lang w:bidi="ar-SA"/>
        </w:rPr>
        <w:fldChar w:fldCharType="end"/>
      </w:r>
      <w:r>
        <w:rPr>
          <w:rFonts w:hint="eastAsia"/>
          <w:lang w:bidi="ar-SA"/>
        </w:rPr>
        <w:t>说明了这一点，并显示了</w:t>
      </w:r>
      <w:r>
        <w:rPr>
          <w:rFonts w:hint="eastAsia"/>
          <w:lang w:bidi="ar-SA"/>
        </w:rPr>
        <w:t xml:space="preserve"> supportFragmentManager</w:t>
      </w:r>
      <w:r>
        <w:rPr>
          <w:rFonts w:hint="eastAsia"/>
          <w:lang w:bidi="ar-SA"/>
        </w:rPr>
        <w:t>、</w:t>
      </w:r>
      <w:r>
        <w:rPr>
          <w:rFonts w:hint="eastAsia"/>
          <w:lang w:bidi="ar-SA"/>
        </w:rPr>
        <w:t xml:space="preserve">parentFragmentManager </w:t>
      </w:r>
      <w:r>
        <w:rPr>
          <w:rFonts w:hint="eastAsia"/>
          <w:lang w:bidi="ar-SA"/>
        </w:rPr>
        <w:t>和</w:t>
      </w:r>
      <w:r>
        <w:rPr>
          <w:rFonts w:hint="eastAsia"/>
          <w:lang w:bidi="ar-SA"/>
        </w:rPr>
        <w:t xml:space="preserve"> childFragmentManager </w:t>
      </w:r>
      <w:r>
        <w:rPr>
          <w:rFonts w:hint="eastAsia"/>
          <w:lang w:bidi="ar-SA"/>
        </w:rPr>
        <w:t>之间的属性映射。需要引用的相应</w:t>
      </w:r>
      <w:r>
        <w:rPr>
          <w:rFonts w:hint="eastAsia"/>
          <w:lang w:bidi="ar-SA"/>
        </w:rPr>
        <w:t xml:space="preserve"> FragmentManager </w:t>
      </w:r>
      <w:r>
        <w:rPr>
          <w:rFonts w:hint="eastAsia"/>
          <w:lang w:bidi="ar-SA"/>
        </w:rPr>
        <w:t>属性取决于调用点在</w:t>
      </w:r>
      <w:r w:rsidR="00F754BB">
        <w:rPr>
          <w:rFonts w:hint="eastAsia"/>
          <w:lang w:bidi="ar-SA"/>
        </w:rPr>
        <w:t>片段</w:t>
      </w:r>
      <w:r>
        <w:rPr>
          <w:rFonts w:hint="eastAsia"/>
          <w:lang w:bidi="ar-SA"/>
        </w:rPr>
        <w:t>层次结构中的位置，以及尝试访问的</w:t>
      </w:r>
      <w:r w:rsidR="00F754BB">
        <w:rPr>
          <w:rFonts w:hint="eastAsia"/>
          <w:lang w:bidi="ar-SA"/>
        </w:rPr>
        <w:t>片段</w:t>
      </w:r>
      <w:r>
        <w:rPr>
          <w:rFonts w:hint="eastAsia"/>
          <w:lang w:bidi="ar-SA"/>
        </w:rPr>
        <w:t>管理器。对</w:t>
      </w:r>
      <w:r>
        <w:rPr>
          <w:rFonts w:hint="eastAsia"/>
          <w:lang w:bidi="ar-SA"/>
        </w:rPr>
        <w:t xml:space="preserve"> FragmentManager </w:t>
      </w:r>
      <w:r>
        <w:rPr>
          <w:rFonts w:hint="eastAsia"/>
          <w:lang w:bidi="ar-SA"/>
        </w:rPr>
        <w:t>进行引用后，就可以使用</w:t>
      </w:r>
      <w:r w:rsidR="006E4F97">
        <w:rPr>
          <w:rFonts w:hint="eastAsia"/>
          <w:lang w:bidi="ar-SA"/>
        </w:rPr>
        <w:t>其</w:t>
      </w:r>
      <w:r>
        <w:rPr>
          <w:rFonts w:hint="eastAsia"/>
          <w:lang w:bidi="ar-SA"/>
        </w:rPr>
        <w:t>来操纵向用户显示的</w:t>
      </w:r>
      <w:r w:rsidR="00AB5977">
        <w:rPr>
          <w:rFonts w:hint="eastAsia"/>
          <w:lang w:bidi="ar-SA"/>
        </w:rPr>
        <w:t>片段</w:t>
      </w:r>
      <w:r>
        <w:rPr>
          <w:rFonts w:hint="eastAsia"/>
          <w:lang w:bidi="ar-SA"/>
        </w:rPr>
        <w:t>。</w:t>
      </w:r>
    </w:p>
    <w:p w14:paraId="4B087AC6" w14:textId="7A608751" w:rsidR="00022D9A" w:rsidRDefault="00022D9A" w:rsidP="00022D9A">
      <w:pPr>
        <w:rPr>
          <w:lang w:bidi="ar-SA"/>
        </w:rPr>
      </w:pPr>
      <w:r>
        <w:rPr>
          <w:rFonts w:hint="eastAsia"/>
          <w:lang w:bidi="ar-SA"/>
        </w:rPr>
        <w:t>一般来说，应用由一个或少数几个</w:t>
      </w:r>
      <w:r w:rsidR="00EF489A">
        <w:rPr>
          <w:rFonts w:hint="eastAsia"/>
          <w:lang w:bidi="ar-SA"/>
        </w:rPr>
        <w:t>活动</w:t>
      </w:r>
      <w:r>
        <w:rPr>
          <w:rFonts w:hint="eastAsia"/>
          <w:lang w:bidi="ar-SA"/>
        </w:rPr>
        <w:t>组成，其中每个</w:t>
      </w:r>
      <w:r w:rsidR="00EF489A">
        <w:rPr>
          <w:rFonts w:hint="eastAsia"/>
          <w:lang w:bidi="ar-SA"/>
        </w:rPr>
        <w:t>活动</w:t>
      </w:r>
      <w:r>
        <w:rPr>
          <w:rFonts w:hint="eastAsia"/>
          <w:lang w:bidi="ar-SA"/>
        </w:rPr>
        <w:t>表示一组相关的屏幕。</w:t>
      </w:r>
      <w:r w:rsidR="00EF489A">
        <w:rPr>
          <w:rFonts w:hint="eastAsia"/>
          <w:lang w:bidi="ar-SA"/>
        </w:rPr>
        <w:t>活动</w:t>
      </w:r>
      <w:r>
        <w:rPr>
          <w:rFonts w:hint="eastAsia"/>
          <w:lang w:bidi="ar-SA"/>
        </w:rPr>
        <w:t>可能会提供一个点来放置顶级导航，并提供一个位置来限定</w:t>
      </w:r>
      <w:r>
        <w:rPr>
          <w:rFonts w:hint="eastAsia"/>
          <w:lang w:bidi="ar-SA"/>
        </w:rPr>
        <w:t>ViewModels</w:t>
      </w:r>
      <w:r>
        <w:rPr>
          <w:rFonts w:hint="eastAsia"/>
          <w:lang w:bidi="ar-SA"/>
        </w:rPr>
        <w:t>以及</w:t>
      </w:r>
      <w:r w:rsidR="00EF489A">
        <w:rPr>
          <w:rFonts w:hint="eastAsia"/>
          <w:lang w:bidi="ar-SA"/>
        </w:rPr>
        <w:t>片段</w:t>
      </w:r>
      <w:r>
        <w:rPr>
          <w:rFonts w:hint="eastAsia"/>
          <w:lang w:bidi="ar-SA"/>
        </w:rPr>
        <w:t>之间的其他视图状态的范围</w:t>
      </w:r>
      <w:r w:rsidR="00EF489A">
        <w:rPr>
          <w:rFonts w:hint="eastAsia"/>
          <w:lang w:bidi="ar-SA"/>
        </w:rPr>
        <w:t>，</w:t>
      </w:r>
      <w:r>
        <w:rPr>
          <w:rFonts w:hint="eastAsia"/>
          <w:lang w:bidi="ar-SA"/>
        </w:rPr>
        <w:t>应用中的每个</w:t>
      </w:r>
      <w:r w:rsidR="00325717">
        <w:rPr>
          <w:rFonts w:hint="eastAsia"/>
          <w:lang w:bidi="ar-SA"/>
        </w:rPr>
        <w:t>目标</w:t>
      </w:r>
      <w:r w:rsidR="00A8720A">
        <w:rPr>
          <w:rFonts w:hint="eastAsia"/>
          <w:lang w:bidi="ar-SA"/>
        </w:rPr>
        <w:t>点</w:t>
      </w:r>
      <w:r>
        <w:rPr>
          <w:rFonts w:hint="eastAsia"/>
          <w:lang w:bidi="ar-SA"/>
        </w:rPr>
        <w:t>应由一个</w:t>
      </w:r>
      <w:r w:rsidR="00594FEB">
        <w:rPr>
          <w:rFonts w:hint="eastAsia"/>
          <w:lang w:bidi="ar-SA"/>
        </w:rPr>
        <w:t>片段</w:t>
      </w:r>
      <w:r>
        <w:rPr>
          <w:rFonts w:hint="eastAsia"/>
          <w:lang w:bidi="ar-SA"/>
        </w:rPr>
        <w:t>表示。如果想要一次显示多个</w:t>
      </w:r>
      <w:r w:rsidR="00B85D65">
        <w:rPr>
          <w:rFonts w:hint="eastAsia"/>
          <w:lang w:bidi="ar-SA"/>
        </w:rPr>
        <w:t>片段</w:t>
      </w:r>
      <w:r w:rsidR="00667C43">
        <w:rPr>
          <w:rFonts w:hint="eastAsia"/>
          <w:lang w:bidi="ar-SA"/>
        </w:rPr>
        <w:t>，</w:t>
      </w:r>
      <w:r>
        <w:rPr>
          <w:rFonts w:hint="eastAsia"/>
          <w:lang w:bidi="ar-SA"/>
        </w:rPr>
        <w:t>如在</w:t>
      </w:r>
      <w:r w:rsidR="0012351D">
        <w:rPr>
          <w:rFonts w:hint="eastAsia"/>
          <w:lang w:bidi="ar-SA"/>
        </w:rPr>
        <w:t>分割</w:t>
      </w:r>
      <w:r>
        <w:rPr>
          <w:rFonts w:hint="eastAsia"/>
          <w:lang w:bidi="ar-SA"/>
        </w:rPr>
        <w:t>视图中或</w:t>
      </w:r>
      <w:r w:rsidR="00F04F24">
        <w:rPr>
          <w:rFonts w:hint="eastAsia"/>
          <w:lang w:bidi="ar-SA"/>
        </w:rPr>
        <w:t>仪表盘</w:t>
      </w:r>
      <w:r>
        <w:rPr>
          <w:rFonts w:hint="eastAsia"/>
          <w:lang w:bidi="ar-SA"/>
        </w:rPr>
        <w:t>内应使用子</w:t>
      </w:r>
      <w:r w:rsidR="00627D5F">
        <w:rPr>
          <w:rFonts w:hint="eastAsia"/>
          <w:lang w:bidi="ar-SA"/>
        </w:rPr>
        <w:t>片段</w:t>
      </w:r>
      <w:r>
        <w:rPr>
          <w:rFonts w:hint="eastAsia"/>
          <w:lang w:bidi="ar-SA"/>
        </w:rPr>
        <w:t>，由</w:t>
      </w:r>
      <w:r w:rsidR="005C5021">
        <w:rPr>
          <w:rFonts w:hint="eastAsia"/>
          <w:lang w:bidi="ar-SA"/>
        </w:rPr>
        <w:t>目标点</w:t>
      </w:r>
      <w:r w:rsidR="00FA0932">
        <w:rPr>
          <w:rFonts w:hint="eastAsia"/>
          <w:lang w:bidi="ar-SA"/>
        </w:rPr>
        <w:t>片段</w:t>
      </w:r>
      <w:r>
        <w:rPr>
          <w:rFonts w:hint="eastAsia"/>
          <w:lang w:bidi="ar-SA"/>
        </w:rPr>
        <w:t>及其子</w:t>
      </w:r>
      <w:r w:rsidR="00DD16F7">
        <w:rPr>
          <w:rFonts w:hint="eastAsia"/>
          <w:lang w:bidi="ar-SA"/>
        </w:rPr>
        <w:t>片段</w:t>
      </w:r>
      <w:r>
        <w:rPr>
          <w:rFonts w:hint="eastAsia"/>
          <w:lang w:bidi="ar-SA"/>
        </w:rPr>
        <w:t>管理器进行管理。子</w:t>
      </w:r>
      <w:r w:rsidR="00130063">
        <w:rPr>
          <w:rFonts w:hint="eastAsia"/>
          <w:lang w:bidi="ar-SA"/>
        </w:rPr>
        <w:t>片段</w:t>
      </w:r>
      <w:r>
        <w:rPr>
          <w:rFonts w:hint="eastAsia"/>
          <w:lang w:bidi="ar-SA"/>
        </w:rPr>
        <w:t>的其他用例可能包括：</w:t>
      </w:r>
    </w:p>
    <w:p w14:paraId="790669E7" w14:textId="196613F4" w:rsidR="00022D9A" w:rsidRDefault="00022D9A" w:rsidP="0024525C">
      <w:pPr>
        <w:pStyle w:val="a"/>
        <w:ind w:firstLine="360"/>
        <w:rPr>
          <w:lang w:bidi="ar-SA"/>
        </w:rPr>
      </w:pPr>
      <w:r>
        <w:rPr>
          <w:rFonts w:hint="eastAsia"/>
          <w:lang w:bidi="ar-SA"/>
        </w:rPr>
        <w:t>屏幕滑动，其中父</w:t>
      </w:r>
      <w:r w:rsidR="00DC1ADC">
        <w:rPr>
          <w:rFonts w:hint="eastAsia"/>
          <w:lang w:bidi="ar-SA"/>
        </w:rPr>
        <w:t>片段</w:t>
      </w:r>
      <w:r>
        <w:rPr>
          <w:rFonts w:hint="eastAsia"/>
          <w:lang w:bidi="ar-SA"/>
        </w:rPr>
        <w:t>中的</w:t>
      </w:r>
      <w:r>
        <w:rPr>
          <w:rFonts w:hint="eastAsia"/>
          <w:lang w:bidi="ar-SA"/>
        </w:rPr>
        <w:t xml:space="preserve"> ViewPager2 </w:t>
      </w:r>
      <w:r>
        <w:rPr>
          <w:rFonts w:hint="eastAsia"/>
          <w:lang w:bidi="ar-SA"/>
        </w:rPr>
        <w:t>管理一系列子</w:t>
      </w:r>
      <w:r w:rsidR="00DC1ADC">
        <w:rPr>
          <w:rFonts w:hint="eastAsia"/>
          <w:lang w:bidi="ar-SA"/>
        </w:rPr>
        <w:t>片段</w:t>
      </w:r>
      <w:r>
        <w:rPr>
          <w:rFonts w:hint="eastAsia"/>
          <w:lang w:bidi="ar-SA"/>
        </w:rPr>
        <w:t>视图。</w:t>
      </w:r>
    </w:p>
    <w:p w14:paraId="0619B590" w14:textId="4D9749D9" w:rsidR="00022D9A" w:rsidRDefault="00022D9A" w:rsidP="0024525C">
      <w:pPr>
        <w:pStyle w:val="a"/>
        <w:ind w:firstLine="360"/>
        <w:rPr>
          <w:lang w:bidi="ar-SA"/>
        </w:rPr>
      </w:pPr>
      <w:r>
        <w:rPr>
          <w:rFonts w:hint="eastAsia"/>
          <w:lang w:bidi="ar-SA"/>
        </w:rPr>
        <w:t>一组相关屏幕中的子导航。</w:t>
      </w:r>
    </w:p>
    <w:p w14:paraId="2357057E" w14:textId="4C6483E9" w:rsidR="00022D9A" w:rsidRDefault="00022D9A" w:rsidP="0024525C">
      <w:pPr>
        <w:pStyle w:val="a"/>
        <w:ind w:firstLine="360"/>
        <w:rPr>
          <w:lang w:bidi="ar-SA"/>
        </w:rPr>
      </w:pPr>
      <w:r>
        <w:rPr>
          <w:rFonts w:hint="eastAsia"/>
          <w:lang w:bidi="ar-SA"/>
        </w:rPr>
        <w:t>Jetpack Navigation</w:t>
      </w:r>
      <w:r>
        <w:rPr>
          <w:rFonts w:hint="eastAsia"/>
          <w:lang w:bidi="ar-SA"/>
        </w:rPr>
        <w:t>将子</w:t>
      </w:r>
      <w:r w:rsidR="00592C3D">
        <w:rPr>
          <w:rFonts w:hint="eastAsia"/>
          <w:lang w:bidi="ar-SA"/>
        </w:rPr>
        <w:t>片段</w:t>
      </w:r>
      <w:r>
        <w:rPr>
          <w:rFonts w:hint="eastAsia"/>
          <w:lang w:bidi="ar-SA"/>
        </w:rPr>
        <w:t>用作各个</w:t>
      </w:r>
      <w:r w:rsidR="00592C3D">
        <w:rPr>
          <w:rFonts w:hint="eastAsia"/>
          <w:lang w:bidi="ar-SA"/>
        </w:rPr>
        <w:t>目标点，</w:t>
      </w:r>
      <w:r>
        <w:rPr>
          <w:rFonts w:hint="eastAsia"/>
          <w:lang w:bidi="ar-SA"/>
        </w:rPr>
        <w:t>一个</w:t>
      </w:r>
      <w:r w:rsidR="00592C3D">
        <w:rPr>
          <w:rFonts w:hint="eastAsia"/>
          <w:lang w:bidi="ar-SA"/>
        </w:rPr>
        <w:t>活动</w:t>
      </w:r>
      <w:r>
        <w:rPr>
          <w:rFonts w:hint="eastAsia"/>
          <w:lang w:bidi="ar-SA"/>
        </w:rPr>
        <w:t>托管一个父</w:t>
      </w:r>
      <w:r>
        <w:rPr>
          <w:rFonts w:hint="eastAsia"/>
          <w:lang w:bidi="ar-SA"/>
        </w:rPr>
        <w:t xml:space="preserve"> NavHostFragment</w:t>
      </w:r>
      <w:r>
        <w:rPr>
          <w:rFonts w:hint="eastAsia"/>
          <w:lang w:bidi="ar-SA"/>
        </w:rPr>
        <w:t>，并在用户浏览应用时以不同的子</w:t>
      </w:r>
      <w:r w:rsidR="00592C3D">
        <w:rPr>
          <w:rFonts w:hint="eastAsia"/>
          <w:lang w:bidi="ar-SA"/>
        </w:rPr>
        <w:t>目标的片段</w:t>
      </w:r>
      <w:r>
        <w:rPr>
          <w:rFonts w:hint="eastAsia"/>
          <w:lang w:bidi="ar-SA"/>
        </w:rPr>
        <w:t>填充</w:t>
      </w:r>
      <w:r w:rsidR="00592C3D">
        <w:rPr>
          <w:rFonts w:hint="eastAsia"/>
          <w:lang w:bidi="ar-SA"/>
        </w:rPr>
        <w:t>其</w:t>
      </w:r>
      <w:r>
        <w:rPr>
          <w:rFonts w:hint="eastAsia"/>
          <w:lang w:bidi="ar-SA"/>
        </w:rPr>
        <w:t>空间。</w:t>
      </w:r>
    </w:p>
    <w:p w14:paraId="30D1C659" w14:textId="6EAB210D" w:rsidR="00022D9A" w:rsidRDefault="00022D9A" w:rsidP="00022D9A">
      <w:pPr>
        <w:rPr>
          <w:lang w:bidi="ar-SA"/>
        </w:rPr>
      </w:pPr>
      <w:r>
        <w:rPr>
          <w:rFonts w:hint="eastAsia"/>
          <w:lang w:bidi="ar-SA"/>
        </w:rPr>
        <w:t>FragmentManager</w:t>
      </w:r>
      <w:r>
        <w:rPr>
          <w:rFonts w:hint="eastAsia"/>
          <w:lang w:bidi="ar-SA"/>
        </w:rPr>
        <w:t>管理</w:t>
      </w:r>
      <w:r w:rsidR="0071171C">
        <w:rPr>
          <w:rFonts w:hint="eastAsia"/>
          <w:lang w:bidi="ar-SA"/>
        </w:rPr>
        <w:t>片段</w:t>
      </w:r>
      <w:r>
        <w:rPr>
          <w:rFonts w:hint="eastAsia"/>
          <w:lang w:bidi="ar-SA"/>
        </w:rPr>
        <w:t>返回堆栈。在运行时，</w:t>
      </w:r>
      <w:r>
        <w:rPr>
          <w:rFonts w:hint="eastAsia"/>
          <w:lang w:bidi="ar-SA"/>
        </w:rPr>
        <w:t xml:space="preserve">FragmentManager </w:t>
      </w:r>
      <w:r>
        <w:rPr>
          <w:rFonts w:hint="eastAsia"/>
          <w:lang w:bidi="ar-SA"/>
        </w:rPr>
        <w:t>可以执行添加或移除</w:t>
      </w:r>
      <w:r w:rsidR="0071171C">
        <w:rPr>
          <w:rFonts w:hint="eastAsia"/>
          <w:lang w:bidi="ar-SA"/>
        </w:rPr>
        <w:t>片段</w:t>
      </w:r>
      <w:r>
        <w:rPr>
          <w:rFonts w:hint="eastAsia"/>
          <w:lang w:bidi="ar-SA"/>
        </w:rPr>
        <w:t>等返回堆栈操作来响应用户互动。每一组更改作为一个单元一起提交</w:t>
      </w:r>
      <w:r w:rsidR="0071171C">
        <w:rPr>
          <w:rFonts w:hint="eastAsia"/>
          <w:lang w:bidi="ar-SA"/>
        </w:rPr>
        <w:t>，称为</w:t>
      </w:r>
      <w:r w:rsidR="0071171C">
        <w:rPr>
          <w:rFonts w:hint="eastAsia"/>
          <w:lang w:bidi="ar-SA"/>
        </w:rPr>
        <w:t xml:space="preserve"> FragmentTransaction</w:t>
      </w:r>
      <w:r>
        <w:rPr>
          <w:rFonts w:hint="eastAsia"/>
          <w:lang w:bidi="ar-SA"/>
        </w:rPr>
        <w:t>。当用户按设备上的“返回”按钮时，或者当调用</w:t>
      </w:r>
      <w:r>
        <w:rPr>
          <w:rFonts w:hint="eastAsia"/>
          <w:lang w:bidi="ar-SA"/>
        </w:rPr>
        <w:t xml:space="preserve">FragmentManager.popBackStack() </w:t>
      </w:r>
      <w:r>
        <w:rPr>
          <w:rFonts w:hint="eastAsia"/>
          <w:lang w:bidi="ar-SA"/>
        </w:rPr>
        <w:t>时，最上面的</w:t>
      </w:r>
      <w:r w:rsidR="00E1668C">
        <w:rPr>
          <w:rFonts w:hint="eastAsia"/>
          <w:lang w:bidi="ar-SA"/>
        </w:rPr>
        <w:t>片段</w:t>
      </w:r>
      <w:r>
        <w:rPr>
          <w:rFonts w:hint="eastAsia"/>
          <w:lang w:bidi="ar-SA"/>
        </w:rPr>
        <w:t>事务会从堆栈中弹出</w:t>
      </w:r>
      <w:r w:rsidR="00E1668C">
        <w:rPr>
          <w:rFonts w:hint="eastAsia"/>
          <w:lang w:bidi="ar-SA"/>
        </w:rPr>
        <w:t>，</w:t>
      </w:r>
      <w:r>
        <w:rPr>
          <w:rFonts w:hint="eastAsia"/>
          <w:lang w:bidi="ar-SA"/>
        </w:rPr>
        <w:t>换句话说事务</w:t>
      </w:r>
      <w:r w:rsidR="00EA36C7">
        <w:rPr>
          <w:rFonts w:hint="eastAsia"/>
          <w:lang w:bidi="ar-SA"/>
        </w:rPr>
        <w:t>的产生</w:t>
      </w:r>
      <w:r>
        <w:rPr>
          <w:rFonts w:hint="eastAsia"/>
          <w:lang w:bidi="ar-SA"/>
        </w:rPr>
        <w:t>是</w:t>
      </w:r>
      <w:r w:rsidR="00B95160">
        <w:rPr>
          <w:rFonts w:hint="eastAsia"/>
          <w:lang w:bidi="ar-SA"/>
        </w:rPr>
        <w:t>反向</w:t>
      </w:r>
      <w:r w:rsidR="00EA36C7">
        <w:rPr>
          <w:rFonts w:hint="eastAsia"/>
          <w:lang w:bidi="ar-SA"/>
        </w:rPr>
        <w:t>的</w:t>
      </w:r>
      <w:r>
        <w:rPr>
          <w:rFonts w:hint="eastAsia"/>
          <w:lang w:bidi="ar-SA"/>
        </w:rPr>
        <w:t>。如果堆栈上没有更多</w:t>
      </w:r>
      <w:r w:rsidR="00EA36C7">
        <w:rPr>
          <w:rFonts w:hint="eastAsia"/>
          <w:lang w:bidi="ar-SA"/>
        </w:rPr>
        <w:t>片段</w:t>
      </w:r>
      <w:r>
        <w:rPr>
          <w:rFonts w:hint="eastAsia"/>
          <w:lang w:bidi="ar-SA"/>
        </w:rPr>
        <w:t>事务，并且没有使用子</w:t>
      </w:r>
      <w:r w:rsidR="00B85D65">
        <w:rPr>
          <w:rFonts w:hint="eastAsia"/>
          <w:lang w:bidi="ar-SA"/>
        </w:rPr>
        <w:t>片段</w:t>
      </w:r>
      <w:r>
        <w:rPr>
          <w:rFonts w:hint="eastAsia"/>
          <w:lang w:bidi="ar-SA"/>
        </w:rPr>
        <w:t>，则返回事件会向上传递到</w:t>
      </w:r>
      <w:r w:rsidR="00B95160">
        <w:rPr>
          <w:rFonts w:hint="eastAsia"/>
          <w:lang w:bidi="ar-SA"/>
        </w:rPr>
        <w:t>活动</w:t>
      </w:r>
      <w:r>
        <w:rPr>
          <w:rFonts w:hint="eastAsia"/>
          <w:lang w:bidi="ar-SA"/>
        </w:rPr>
        <w:t>。当对事务调用</w:t>
      </w:r>
      <w:r>
        <w:rPr>
          <w:rFonts w:hint="eastAsia"/>
          <w:lang w:bidi="ar-SA"/>
        </w:rPr>
        <w:t xml:space="preserve"> addToBackStack()</w:t>
      </w:r>
      <w:r>
        <w:rPr>
          <w:rFonts w:hint="eastAsia"/>
          <w:lang w:bidi="ar-SA"/>
        </w:rPr>
        <w:t>时，请注意事务可以包括任意数量的操作，如添加多个</w:t>
      </w:r>
      <w:r w:rsidR="00B85D65">
        <w:rPr>
          <w:rFonts w:hint="eastAsia"/>
          <w:lang w:bidi="ar-SA"/>
        </w:rPr>
        <w:t>片段</w:t>
      </w:r>
      <w:r>
        <w:rPr>
          <w:rFonts w:hint="eastAsia"/>
          <w:lang w:bidi="ar-SA"/>
        </w:rPr>
        <w:t>、替换多个容器中的</w:t>
      </w:r>
      <w:r w:rsidR="00B85D65">
        <w:rPr>
          <w:rFonts w:hint="eastAsia"/>
          <w:lang w:bidi="ar-SA"/>
        </w:rPr>
        <w:t>片段</w:t>
      </w:r>
      <w:r>
        <w:rPr>
          <w:rFonts w:hint="eastAsia"/>
          <w:lang w:bidi="ar-SA"/>
        </w:rPr>
        <w:t>等等。</w:t>
      </w:r>
      <w:r w:rsidR="001270EF">
        <w:rPr>
          <w:rFonts w:hint="eastAsia"/>
          <w:lang w:bidi="ar-SA"/>
        </w:rPr>
        <w:t>回退栈被</w:t>
      </w:r>
      <w:r>
        <w:rPr>
          <w:rFonts w:hint="eastAsia"/>
          <w:lang w:bidi="ar-SA"/>
        </w:rPr>
        <w:t>弹出时，所有这些操作会作为一项原子化操作反转。如果在调用</w:t>
      </w:r>
      <w:r>
        <w:rPr>
          <w:rFonts w:hint="eastAsia"/>
          <w:lang w:bidi="ar-SA"/>
        </w:rPr>
        <w:t>popBackStack()</w:t>
      </w:r>
      <w:r>
        <w:rPr>
          <w:rFonts w:hint="eastAsia"/>
          <w:lang w:bidi="ar-SA"/>
        </w:rPr>
        <w:t>之前提交了其他事务，并且没有对事务使用</w:t>
      </w:r>
      <w:r>
        <w:rPr>
          <w:rFonts w:hint="eastAsia"/>
          <w:lang w:bidi="ar-SA"/>
        </w:rPr>
        <w:t xml:space="preserve"> addToBackStack()</w:t>
      </w:r>
      <w:r>
        <w:rPr>
          <w:rFonts w:hint="eastAsia"/>
          <w:lang w:bidi="ar-SA"/>
        </w:rPr>
        <w:t>，则这些操作不会反转</w:t>
      </w:r>
      <w:r w:rsidR="00AC4EE4">
        <w:rPr>
          <w:rFonts w:hint="eastAsia"/>
          <w:lang w:bidi="ar-SA"/>
        </w:rPr>
        <w:t>，</w:t>
      </w:r>
      <w:r>
        <w:rPr>
          <w:rFonts w:hint="eastAsia"/>
          <w:lang w:bidi="ar-SA"/>
        </w:rPr>
        <w:t>因此在一个</w:t>
      </w:r>
      <w:r>
        <w:rPr>
          <w:rFonts w:hint="eastAsia"/>
          <w:lang w:bidi="ar-SA"/>
        </w:rPr>
        <w:t>FragmentTransaction</w:t>
      </w:r>
      <w:r>
        <w:rPr>
          <w:rFonts w:hint="eastAsia"/>
          <w:lang w:bidi="ar-SA"/>
        </w:rPr>
        <w:t>中，应避免让影响返回堆栈的事务与不影响返回堆栈的事务交织在一起。如需在布局容器中显示</w:t>
      </w:r>
      <w:r w:rsidR="00B85D65">
        <w:rPr>
          <w:rFonts w:hint="eastAsia"/>
          <w:lang w:bidi="ar-SA"/>
        </w:rPr>
        <w:t>片段</w:t>
      </w:r>
      <w:r>
        <w:rPr>
          <w:rFonts w:hint="eastAsia"/>
          <w:lang w:bidi="ar-SA"/>
        </w:rPr>
        <w:t>，使用</w:t>
      </w:r>
      <w:r>
        <w:rPr>
          <w:rFonts w:hint="eastAsia"/>
          <w:lang w:bidi="ar-SA"/>
        </w:rPr>
        <w:t xml:space="preserve">FragmentManager </w:t>
      </w:r>
      <w:r>
        <w:rPr>
          <w:rFonts w:hint="eastAsia"/>
          <w:lang w:bidi="ar-SA"/>
        </w:rPr>
        <w:t>创建</w:t>
      </w:r>
      <w:r>
        <w:rPr>
          <w:rFonts w:hint="eastAsia"/>
          <w:lang w:bidi="ar-SA"/>
        </w:rPr>
        <w:t xml:space="preserve"> FragmentTransaction</w:t>
      </w:r>
      <w:r>
        <w:rPr>
          <w:rFonts w:hint="eastAsia"/>
          <w:lang w:bidi="ar-SA"/>
        </w:rPr>
        <w:t>。在事务中，随后可以对容器执行</w:t>
      </w:r>
      <w:r>
        <w:rPr>
          <w:rFonts w:hint="eastAsia"/>
          <w:lang w:bidi="ar-SA"/>
        </w:rPr>
        <w:t>add()</w:t>
      </w:r>
      <w:r>
        <w:rPr>
          <w:rFonts w:hint="eastAsia"/>
          <w:lang w:bidi="ar-SA"/>
        </w:rPr>
        <w:t>或</w:t>
      </w:r>
      <w:r>
        <w:rPr>
          <w:rFonts w:hint="eastAsia"/>
          <w:lang w:bidi="ar-SA"/>
        </w:rPr>
        <w:t>replace()</w:t>
      </w:r>
      <w:r>
        <w:rPr>
          <w:rFonts w:hint="eastAsia"/>
          <w:lang w:bidi="ar-SA"/>
        </w:rPr>
        <w:t>操作</w:t>
      </w:r>
      <w:r w:rsidR="00CE01D4">
        <w:rPr>
          <w:rFonts w:hint="eastAsia"/>
          <w:lang w:bidi="ar-SA"/>
        </w:rPr>
        <w:t>，</w:t>
      </w:r>
      <w:r>
        <w:rPr>
          <w:rFonts w:hint="eastAsia"/>
          <w:lang w:bidi="ar-SA"/>
        </w:rPr>
        <w:t>例如一个简单的</w:t>
      </w:r>
      <w:r>
        <w:rPr>
          <w:rFonts w:hint="eastAsia"/>
          <w:lang w:bidi="ar-SA"/>
        </w:rPr>
        <w:t xml:space="preserve"> FragmentTransaction</w:t>
      </w:r>
      <w:r>
        <w:rPr>
          <w:rFonts w:hint="eastAsia"/>
          <w:lang w:bidi="ar-SA"/>
        </w:rPr>
        <w:t>可能如下所示：</w:t>
      </w:r>
    </w:p>
    <w:p w14:paraId="0819F1ED" w14:textId="77777777" w:rsidR="00734FAA" w:rsidRDefault="00734FAA" w:rsidP="0081435C">
      <w:pPr>
        <w:pStyle w:val="a6"/>
        <w:ind w:left="240" w:right="720" w:firstLine="180"/>
      </w:pPr>
      <w:r>
        <w:t>FragmentManager fragmentManager = getSupportFragmentManager();</w:t>
      </w:r>
    </w:p>
    <w:p w14:paraId="6662C52C" w14:textId="77777777" w:rsidR="00734FAA" w:rsidRDefault="00734FAA" w:rsidP="0081435C">
      <w:pPr>
        <w:pStyle w:val="a6"/>
        <w:ind w:left="240" w:right="720" w:firstLine="180"/>
      </w:pPr>
      <w:r>
        <w:t>fragmentManager.beginTransaction()</w:t>
      </w:r>
    </w:p>
    <w:p w14:paraId="76330C09" w14:textId="77777777" w:rsidR="00734FAA" w:rsidRDefault="00734FAA" w:rsidP="0081435C">
      <w:pPr>
        <w:pStyle w:val="a6"/>
        <w:ind w:left="240" w:right="720" w:firstLine="180"/>
      </w:pPr>
      <w:r>
        <w:t xml:space="preserve">    .replace(R.id.fragment_container, ExampleFragment.class, null)</w:t>
      </w:r>
    </w:p>
    <w:p w14:paraId="1F61BA6B" w14:textId="77777777" w:rsidR="00734FAA" w:rsidRDefault="00734FAA" w:rsidP="0081435C">
      <w:pPr>
        <w:pStyle w:val="a6"/>
        <w:ind w:left="240" w:right="720" w:firstLine="180"/>
      </w:pPr>
      <w:r>
        <w:t xml:space="preserve">    .setReorderingAllowed(true)</w:t>
      </w:r>
    </w:p>
    <w:p w14:paraId="03396C2C" w14:textId="77777777" w:rsidR="00734FAA" w:rsidRDefault="00734FAA" w:rsidP="0081435C">
      <w:pPr>
        <w:pStyle w:val="a6"/>
        <w:ind w:left="240" w:right="720" w:firstLine="180"/>
      </w:pPr>
      <w:r>
        <w:lastRenderedPageBreak/>
        <w:t xml:space="preserve">    .addToBackStack("name") // name can be null</w:t>
      </w:r>
    </w:p>
    <w:p w14:paraId="24EDCF9B" w14:textId="4CF78A88" w:rsidR="00022D9A" w:rsidRDefault="00734FAA" w:rsidP="0081435C">
      <w:pPr>
        <w:pStyle w:val="a6"/>
        <w:ind w:left="240" w:right="720" w:firstLine="180"/>
      </w:pPr>
      <w:r>
        <w:t xml:space="preserve">    .commit();</w:t>
      </w:r>
    </w:p>
    <w:p w14:paraId="38452548" w14:textId="05548F9D" w:rsidR="004256E3" w:rsidRDefault="003A3651" w:rsidP="0024525C">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26</w:t>
      </w:r>
      <w:r w:rsidR="0090755C">
        <w:fldChar w:fldCharType="end"/>
      </w:r>
    </w:p>
    <w:p w14:paraId="45A27AE3" w14:textId="69D403EB" w:rsidR="00022D9A" w:rsidRDefault="00022D9A" w:rsidP="00022D9A">
      <w:pPr>
        <w:rPr>
          <w:lang w:bidi="ar-SA"/>
        </w:rPr>
      </w:pPr>
      <w:r>
        <w:rPr>
          <w:rFonts w:hint="eastAsia"/>
          <w:lang w:bidi="ar-SA"/>
        </w:rPr>
        <w:t>在本例中，</w:t>
      </w:r>
      <w:r>
        <w:rPr>
          <w:rFonts w:hint="eastAsia"/>
          <w:lang w:bidi="ar-SA"/>
        </w:rPr>
        <w:t>ExampleFragment</w:t>
      </w:r>
      <w:r>
        <w:rPr>
          <w:rFonts w:hint="eastAsia"/>
          <w:lang w:bidi="ar-SA"/>
        </w:rPr>
        <w:t>会替换当前在由</w:t>
      </w:r>
      <w:r>
        <w:rPr>
          <w:rFonts w:hint="eastAsia"/>
          <w:lang w:bidi="ar-SA"/>
        </w:rPr>
        <w:t xml:space="preserve"> R.id.fragment_container ID </w:t>
      </w:r>
      <w:r>
        <w:rPr>
          <w:rFonts w:hint="eastAsia"/>
          <w:lang w:bidi="ar-SA"/>
        </w:rPr>
        <w:t>标识的布局容器中的</w:t>
      </w:r>
      <w:r w:rsidR="00B85D65">
        <w:rPr>
          <w:rFonts w:hint="eastAsia"/>
          <w:lang w:bidi="ar-SA"/>
        </w:rPr>
        <w:t>片段</w:t>
      </w:r>
      <w:r>
        <w:rPr>
          <w:rFonts w:hint="eastAsia"/>
          <w:lang w:bidi="ar-SA"/>
        </w:rPr>
        <w:t>。将</w:t>
      </w:r>
      <w:r w:rsidR="00B85D65">
        <w:rPr>
          <w:rFonts w:hint="eastAsia"/>
          <w:lang w:bidi="ar-SA"/>
        </w:rPr>
        <w:t>片段</w:t>
      </w:r>
      <w:r>
        <w:rPr>
          <w:rFonts w:hint="eastAsia"/>
          <w:lang w:bidi="ar-SA"/>
        </w:rPr>
        <w:t>的类提供给</w:t>
      </w:r>
      <w:r>
        <w:rPr>
          <w:rFonts w:hint="eastAsia"/>
          <w:lang w:bidi="ar-SA"/>
        </w:rPr>
        <w:t>replace()</w:t>
      </w:r>
      <w:r>
        <w:rPr>
          <w:rFonts w:hint="eastAsia"/>
          <w:lang w:bidi="ar-SA"/>
        </w:rPr>
        <w:t>方法可让</w:t>
      </w:r>
      <w:r>
        <w:rPr>
          <w:rFonts w:hint="eastAsia"/>
          <w:lang w:bidi="ar-SA"/>
        </w:rPr>
        <w:t>FragmentManager</w:t>
      </w:r>
      <w:r>
        <w:rPr>
          <w:rFonts w:hint="eastAsia"/>
          <w:lang w:bidi="ar-SA"/>
        </w:rPr>
        <w:t>使用其</w:t>
      </w:r>
      <w:r>
        <w:rPr>
          <w:rFonts w:hint="eastAsia"/>
          <w:lang w:bidi="ar-SA"/>
        </w:rPr>
        <w:t xml:space="preserve"> FragmentFactory</w:t>
      </w:r>
      <w:r>
        <w:rPr>
          <w:rFonts w:hint="eastAsia"/>
          <w:lang w:bidi="ar-SA"/>
        </w:rPr>
        <w:t>处理实例化。</w:t>
      </w:r>
      <w:r>
        <w:rPr>
          <w:rFonts w:hint="eastAsia"/>
          <w:lang w:bidi="ar-SA"/>
        </w:rPr>
        <w:t xml:space="preserve">setReorderingAllowed(true) </w:t>
      </w:r>
      <w:r>
        <w:rPr>
          <w:rFonts w:hint="eastAsia"/>
          <w:lang w:bidi="ar-SA"/>
        </w:rPr>
        <w:t>可优化事务中涉及的</w:t>
      </w:r>
      <w:r w:rsidR="00B85D65">
        <w:rPr>
          <w:rFonts w:hint="eastAsia"/>
          <w:lang w:bidi="ar-SA"/>
        </w:rPr>
        <w:t>片段</w:t>
      </w:r>
      <w:r>
        <w:rPr>
          <w:rFonts w:hint="eastAsia"/>
          <w:lang w:bidi="ar-SA"/>
        </w:rPr>
        <w:t>状态变化，以使动画和过渡正常运行。调用</w:t>
      </w:r>
      <w:r>
        <w:rPr>
          <w:rFonts w:hint="eastAsia"/>
          <w:lang w:bidi="ar-SA"/>
        </w:rPr>
        <w:t xml:space="preserve"> addToBackStack() </w:t>
      </w:r>
      <w:r>
        <w:rPr>
          <w:rFonts w:hint="eastAsia"/>
          <w:lang w:bidi="ar-SA"/>
        </w:rPr>
        <w:t>会将事务提交到返回堆栈</w:t>
      </w:r>
      <w:r w:rsidR="008B63D3">
        <w:rPr>
          <w:rFonts w:hint="eastAsia"/>
          <w:lang w:bidi="ar-SA"/>
        </w:rPr>
        <w:t>，</w:t>
      </w:r>
      <w:r>
        <w:rPr>
          <w:rFonts w:hint="eastAsia"/>
          <w:lang w:bidi="ar-SA"/>
        </w:rPr>
        <w:t>用户稍后可以通过按“返回”按钮反转事务并恢复上一个</w:t>
      </w:r>
      <w:r w:rsidR="00B85D65">
        <w:rPr>
          <w:rFonts w:hint="eastAsia"/>
          <w:lang w:bidi="ar-SA"/>
        </w:rPr>
        <w:t>片段</w:t>
      </w:r>
      <w:r>
        <w:rPr>
          <w:rFonts w:hint="eastAsia"/>
          <w:lang w:bidi="ar-SA"/>
        </w:rPr>
        <w:t>。如果在一个事务中添加或移除了多个</w:t>
      </w:r>
      <w:r w:rsidR="00B85D65">
        <w:rPr>
          <w:rFonts w:hint="eastAsia"/>
          <w:lang w:bidi="ar-SA"/>
        </w:rPr>
        <w:t>片段</w:t>
      </w:r>
      <w:r>
        <w:rPr>
          <w:rFonts w:hint="eastAsia"/>
          <w:lang w:bidi="ar-SA"/>
        </w:rPr>
        <w:t>，弹出返回堆栈时，所有这些操作都会撤消。在</w:t>
      </w:r>
      <w:r>
        <w:rPr>
          <w:rFonts w:hint="eastAsia"/>
          <w:lang w:bidi="ar-SA"/>
        </w:rPr>
        <w:t>addToBackStack()</w:t>
      </w:r>
      <w:r>
        <w:rPr>
          <w:rFonts w:hint="eastAsia"/>
          <w:lang w:bidi="ar-SA"/>
        </w:rPr>
        <w:t>调用中提供的可选名称能够使用</w:t>
      </w:r>
      <w:r>
        <w:rPr>
          <w:rFonts w:hint="eastAsia"/>
          <w:lang w:bidi="ar-SA"/>
        </w:rPr>
        <w:t>popBackStack()</w:t>
      </w:r>
      <w:r>
        <w:rPr>
          <w:rFonts w:hint="eastAsia"/>
          <w:lang w:bidi="ar-SA"/>
        </w:rPr>
        <w:t>弹回到该特定事务。如果在执行移除</w:t>
      </w:r>
      <w:r w:rsidR="00B85D65">
        <w:rPr>
          <w:rFonts w:hint="eastAsia"/>
          <w:lang w:bidi="ar-SA"/>
        </w:rPr>
        <w:t>片段</w:t>
      </w:r>
      <w:r>
        <w:rPr>
          <w:rFonts w:hint="eastAsia"/>
          <w:lang w:bidi="ar-SA"/>
        </w:rPr>
        <w:t>的事务时未调用</w:t>
      </w:r>
      <w:r>
        <w:rPr>
          <w:rFonts w:hint="eastAsia"/>
          <w:lang w:bidi="ar-SA"/>
        </w:rPr>
        <w:t xml:space="preserve"> addToBackStack()</w:t>
      </w:r>
      <w:r>
        <w:rPr>
          <w:rFonts w:hint="eastAsia"/>
          <w:lang w:bidi="ar-SA"/>
        </w:rPr>
        <w:t>，则提交事务时会销毁已移除的</w:t>
      </w:r>
      <w:r w:rsidR="00B85D65">
        <w:rPr>
          <w:rFonts w:hint="eastAsia"/>
          <w:lang w:bidi="ar-SA"/>
        </w:rPr>
        <w:t>片段</w:t>
      </w:r>
      <w:r>
        <w:rPr>
          <w:rFonts w:hint="eastAsia"/>
          <w:lang w:bidi="ar-SA"/>
        </w:rPr>
        <w:t>，用户无法返回到该</w:t>
      </w:r>
      <w:r w:rsidR="00B85D65">
        <w:rPr>
          <w:rFonts w:hint="eastAsia"/>
          <w:lang w:bidi="ar-SA"/>
        </w:rPr>
        <w:t>片段</w:t>
      </w:r>
      <w:r>
        <w:rPr>
          <w:rFonts w:hint="eastAsia"/>
          <w:lang w:bidi="ar-SA"/>
        </w:rPr>
        <w:t>。如果在移除某个</w:t>
      </w:r>
      <w:r w:rsidR="00B85D65">
        <w:rPr>
          <w:rFonts w:hint="eastAsia"/>
          <w:lang w:bidi="ar-SA"/>
        </w:rPr>
        <w:t>片段</w:t>
      </w:r>
      <w:r>
        <w:rPr>
          <w:rFonts w:hint="eastAsia"/>
          <w:lang w:bidi="ar-SA"/>
        </w:rPr>
        <w:t>时调用了</w:t>
      </w:r>
      <w:r>
        <w:rPr>
          <w:rFonts w:hint="eastAsia"/>
          <w:lang w:bidi="ar-SA"/>
        </w:rPr>
        <w:t xml:space="preserve"> addToBackStack()</w:t>
      </w:r>
      <w:r>
        <w:rPr>
          <w:rFonts w:hint="eastAsia"/>
          <w:lang w:bidi="ar-SA"/>
        </w:rPr>
        <w:t>，则该</w:t>
      </w:r>
      <w:r w:rsidR="00B85D65">
        <w:rPr>
          <w:rFonts w:hint="eastAsia"/>
          <w:lang w:bidi="ar-SA"/>
        </w:rPr>
        <w:t>片段</w:t>
      </w:r>
      <w:r>
        <w:rPr>
          <w:rFonts w:hint="eastAsia"/>
          <w:lang w:bidi="ar-SA"/>
        </w:rPr>
        <w:t>只会</w:t>
      </w:r>
      <w:r w:rsidR="00C64AAC">
        <w:rPr>
          <w:rFonts w:hint="eastAsia"/>
          <w:lang w:bidi="ar-SA"/>
        </w:rPr>
        <w:t>被停止</w:t>
      </w:r>
      <w:r>
        <w:rPr>
          <w:rFonts w:hint="eastAsia"/>
          <w:lang w:bidi="ar-SA"/>
        </w:rPr>
        <w:t>，稍后当用户返回时会</w:t>
      </w:r>
      <w:r w:rsidR="00C64AAC">
        <w:rPr>
          <w:rFonts w:hint="eastAsia"/>
          <w:lang w:bidi="ar-SA"/>
        </w:rPr>
        <w:t>重启</w:t>
      </w:r>
      <w:r>
        <w:rPr>
          <w:rFonts w:hint="eastAsia"/>
          <w:lang w:bidi="ar-SA"/>
        </w:rPr>
        <w:t>。请注意，在这种情况下其视图会被销毁。可以使用</w:t>
      </w:r>
      <w:r>
        <w:rPr>
          <w:rFonts w:hint="eastAsia"/>
          <w:lang w:bidi="ar-SA"/>
        </w:rPr>
        <w:t xml:space="preserve"> findFragmentById() </w:t>
      </w:r>
      <w:r>
        <w:rPr>
          <w:rFonts w:hint="eastAsia"/>
          <w:lang w:bidi="ar-SA"/>
        </w:rPr>
        <w:t>获取对布局容器中当前</w:t>
      </w:r>
      <w:r w:rsidR="00B85D65">
        <w:rPr>
          <w:rFonts w:hint="eastAsia"/>
          <w:lang w:bidi="ar-SA"/>
        </w:rPr>
        <w:t>片段</w:t>
      </w:r>
      <w:r>
        <w:rPr>
          <w:rFonts w:hint="eastAsia"/>
          <w:lang w:bidi="ar-SA"/>
        </w:rPr>
        <w:t>的引用。从</w:t>
      </w:r>
      <w:r>
        <w:rPr>
          <w:rFonts w:hint="eastAsia"/>
          <w:lang w:bidi="ar-SA"/>
        </w:rPr>
        <w:t xml:space="preserve"> XML </w:t>
      </w:r>
      <w:r>
        <w:rPr>
          <w:rFonts w:hint="eastAsia"/>
          <w:lang w:bidi="ar-SA"/>
        </w:rPr>
        <w:t>扩充时，可使用</w:t>
      </w:r>
      <w:r>
        <w:rPr>
          <w:rFonts w:hint="eastAsia"/>
          <w:lang w:bidi="ar-SA"/>
        </w:rPr>
        <w:t xml:space="preserve"> findFragmentById() </w:t>
      </w:r>
      <w:r>
        <w:rPr>
          <w:rFonts w:hint="eastAsia"/>
          <w:lang w:bidi="ar-SA"/>
        </w:rPr>
        <w:t>按给定的</w:t>
      </w:r>
      <w:r>
        <w:rPr>
          <w:rFonts w:hint="eastAsia"/>
          <w:lang w:bidi="ar-SA"/>
        </w:rPr>
        <w:t xml:space="preserve"> ID </w:t>
      </w:r>
      <w:r>
        <w:rPr>
          <w:rFonts w:hint="eastAsia"/>
          <w:lang w:bidi="ar-SA"/>
        </w:rPr>
        <w:t>查找</w:t>
      </w:r>
      <w:r w:rsidR="00B85D65">
        <w:rPr>
          <w:rFonts w:hint="eastAsia"/>
          <w:lang w:bidi="ar-SA"/>
        </w:rPr>
        <w:t>片段</w:t>
      </w:r>
      <w:r>
        <w:rPr>
          <w:rFonts w:hint="eastAsia"/>
          <w:lang w:bidi="ar-SA"/>
        </w:rPr>
        <w:t>；在</w:t>
      </w:r>
      <w:r>
        <w:rPr>
          <w:rFonts w:hint="eastAsia"/>
          <w:lang w:bidi="ar-SA"/>
        </w:rPr>
        <w:t xml:space="preserve"> FragmentTransaction </w:t>
      </w:r>
      <w:r>
        <w:rPr>
          <w:rFonts w:hint="eastAsia"/>
          <w:lang w:bidi="ar-SA"/>
        </w:rPr>
        <w:t>中添加时，可使用</w:t>
      </w:r>
      <w:r w:rsidR="003541C4">
        <w:rPr>
          <w:rFonts w:hint="eastAsia"/>
          <w:lang w:bidi="ar-SA"/>
        </w:rPr>
        <w:t>其</w:t>
      </w:r>
      <w:r>
        <w:rPr>
          <w:rFonts w:hint="eastAsia"/>
          <w:lang w:bidi="ar-SA"/>
        </w:rPr>
        <w:t>按容器</w:t>
      </w:r>
      <w:r>
        <w:rPr>
          <w:rFonts w:hint="eastAsia"/>
          <w:lang w:bidi="ar-SA"/>
        </w:rPr>
        <w:t xml:space="preserve"> ID </w:t>
      </w:r>
      <w:r>
        <w:rPr>
          <w:rFonts w:hint="eastAsia"/>
          <w:lang w:bidi="ar-SA"/>
        </w:rPr>
        <w:t>进行查找</w:t>
      </w:r>
      <w:r w:rsidR="007D5BAB">
        <w:rPr>
          <w:rFonts w:hint="eastAsia"/>
          <w:lang w:bidi="ar-SA"/>
        </w:rPr>
        <w:t>，</w:t>
      </w:r>
      <w:r>
        <w:rPr>
          <w:rFonts w:hint="eastAsia"/>
          <w:lang w:bidi="ar-SA"/>
        </w:rPr>
        <w:t>示例如下：</w:t>
      </w:r>
    </w:p>
    <w:p w14:paraId="43D9D45D" w14:textId="77777777" w:rsidR="00A13DBF" w:rsidRDefault="00A13DBF" w:rsidP="00A13DBF">
      <w:pPr>
        <w:pStyle w:val="a6"/>
        <w:ind w:left="240" w:right="720" w:firstLine="180"/>
      </w:pPr>
      <w:r>
        <w:t>FragmentManager fragmentManager = getSupportFragmentManager();</w:t>
      </w:r>
    </w:p>
    <w:p w14:paraId="16B4C6CF" w14:textId="77777777" w:rsidR="00A13DBF" w:rsidRDefault="00A13DBF" w:rsidP="00A13DBF">
      <w:pPr>
        <w:pStyle w:val="a6"/>
        <w:ind w:left="240" w:right="720" w:firstLine="180"/>
      </w:pPr>
      <w:r>
        <w:t>fragmentManager.beginTransaction()</w:t>
      </w:r>
    </w:p>
    <w:p w14:paraId="303BB091" w14:textId="77777777" w:rsidR="00A13DBF" w:rsidRDefault="00A13DBF" w:rsidP="00A13DBF">
      <w:pPr>
        <w:pStyle w:val="a6"/>
        <w:ind w:left="240" w:right="720" w:firstLine="180"/>
      </w:pPr>
      <w:r>
        <w:t xml:space="preserve">    .replace(R.id.fragment_container, ExampleFragment.class, null)</w:t>
      </w:r>
    </w:p>
    <w:p w14:paraId="7CF17B72" w14:textId="77777777" w:rsidR="00A13DBF" w:rsidRDefault="00A13DBF" w:rsidP="00A13DBF">
      <w:pPr>
        <w:pStyle w:val="a6"/>
        <w:ind w:left="240" w:right="720" w:firstLine="180"/>
      </w:pPr>
      <w:r>
        <w:t xml:space="preserve">    .setReorderingAllowed(true)</w:t>
      </w:r>
    </w:p>
    <w:p w14:paraId="5719BD46" w14:textId="77777777" w:rsidR="00A13DBF" w:rsidRDefault="00A13DBF" w:rsidP="00A13DBF">
      <w:pPr>
        <w:pStyle w:val="a6"/>
        <w:ind w:left="240" w:right="720" w:firstLine="180"/>
      </w:pPr>
      <w:r>
        <w:t xml:space="preserve">    .addToBackStack(null)</w:t>
      </w:r>
    </w:p>
    <w:p w14:paraId="117EFFD3" w14:textId="77777777" w:rsidR="00A13DBF" w:rsidRDefault="00A13DBF" w:rsidP="00A13DBF">
      <w:pPr>
        <w:pStyle w:val="a6"/>
        <w:ind w:left="240" w:right="720" w:firstLine="180"/>
      </w:pPr>
      <w:r>
        <w:t xml:space="preserve">    .commit();</w:t>
      </w:r>
    </w:p>
    <w:p w14:paraId="5028E983" w14:textId="77777777" w:rsidR="00A13DBF" w:rsidRDefault="00A13DBF" w:rsidP="00A13DBF">
      <w:pPr>
        <w:pStyle w:val="a6"/>
        <w:ind w:left="240" w:right="720" w:firstLine="180"/>
      </w:pPr>
    </w:p>
    <w:p w14:paraId="4C9338B5" w14:textId="77777777" w:rsidR="00A13DBF" w:rsidRDefault="00A13DBF" w:rsidP="00A13DBF">
      <w:pPr>
        <w:pStyle w:val="a6"/>
        <w:ind w:left="240" w:right="720" w:firstLine="180"/>
      </w:pPr>
      <w:r>
        <w:t>...</w:t>
      </w:r>
    </w:p>
    <w:p w14:paraId="46F343BB" w14:textId="77777777" w:rsidR="00A13DBF" w:rsidRDefault="00A13DBF" w:rsidP="00A13DBF">
      <w:pPr>
        <w:pStyle w:val="a6"/>
        <w:ind w:left="240" w:right="720" w:firstLine="180"/>
      </w:pPr>
    </w:p>
    <w:p w14:paraId="7D7A3DD0" w14:textId="77777777" w:rsidR="00A13DBF" w:rsidRDefault="00A13DBF" w:rsidP="00A13DBF">
      <w:pPr>
        <w:pStyle w:val="a6"/>
        <w:ind w:left="240" w:right="720" w:firstLine="180"/>
      </w:pPr>
      <w:r>
        <w:t>ExampleFragment fragment =</w:t>
      </w:r>
    </w:p>
    <w:p w14:paraId="5A5B8F1B" w14:textId="55A24F72" w:rsidR="00022D9A" w:rsidRDefault="00A13DBF" w:rsidP="00A13DBF">
      <w:pPr>
        <w:pStyle w:val="a6"/>
        <w:ind w:left="240" w:right="720" w:firstLine="180"/>
      </w:pPr>
      <w:r>
        <w:t xml:space="preserve">        (ExampleFragment) fragmentManager.findFragmentById(R.id.fragment_container);</w:t>
      </w:r>
    </w:p>
    <w:p w14:paraId="32414CA1" w14:textId="4E77A787" w:rsidR="005E087F" w:rsidRDefault="00203661" w:rsidP="005231BD">
      <w:pPr>
        <w:pStyle w:val="a5"/>
        <w:rPr>
          <w:lang w:bidi="ar-SA"/>
        </w:rPr>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27</w:t>
      </w:r>
      <w:r w:rsidR="0090755C">
        <w:fldChar w:fldCharType="end"/>
      </w:r>
    </w:p>
    <w:p w14:paraId="058DF666" w14:textId="53BD8627" w:rsidR="00022D9A" w:rsidRDefault="00022D9A" w:rsidP="00022D9A">
      <w:pPr>
        <w:rPr>
          <w:lang w:bidi="ar-SA"/>
        </w:rPr>
      </w:pPr>
      <w:r>
        <w:rPr>
          <w:rFonts w:hint="eastAsia"/>
          <w:lang w:bidi="ar-SA"/>
        </w:rPr>
        <w:t>或者也可以为</w:t>
      </w:r>
      <w:r w:rsidR="00B85D65">
        <w:rPr>
          <w:rFonts w:hint="eastAsia"/>
          <w:lang w:bidi="ar-SA"/>
        </w:rPr>
        <w:t>片段</w:t>
      </w:r>
      <w:r>
        <w:rPr>
          <w:rFonts w:hint="eastAsia"/>
          <w:lang w:bidi="ar-SA"/>
        </w:rPr>
        <w:t>分配一个唯一的标记，并使用</w:t>
      </w:r>
      <w:r>
        <w:rPr>
          <w:rFonts w:hint="eastAsia"/>
          <w:lang w:bidi="ar-SA"/>
        </w:rPr>
        <w:t xml:space="preserve"> findFragmentByTag() </w:t>
      </w:r>
      <w:r>
        <w:rPr>
          <w:rFonts w:hint="eastAsia"/>
          <w:lang w:bidi="ar-SA"/>
        </w:rPr>
        <w:t>获取引用</w:t>
      </w:r>
      <w:r w:rsidR="00482238">
        <w:rPr>
          <w:rFonts w:hint="eastAsia"/>
          <w:lang w:bidi="ar-SA"/>
        </w:rPr>
        <w:t>，</w:t>
      </w:r>
      <w:r>
        <w:rPr>
          <w:rFonts w:hint="eastAsia"/>
          <w:lang w:bidi="ar-SA"/>
        </w:rPr>
        <w:t>可以在布局中定义的</w:t>
      </w:r>
      <w:r w:rsidR="00B85D65">
        <w:rPr>
          <w:rFonts w:hint="eastAsia"/>
          <w:lang w:bidi="ar-SA"/>
        </w:rPr>
        <w:t>片段</w:t>
      </w:r>
      <w:r>
        <w:rPr>
          <w:rFonts w:hint="eastAsia"/>
          <w:lang w:bidi="ar-SA"/>
        </w:rPr>
        <w:t>上使用</w:t>
      </w:r>
      <w:r>
        <w:rPr>
          <w:rFonts w:hint="eastAsia"/>
          <w:lang w:bidi="ar-SA"/>
        </w:rPr>
        <w:t xml:space="preserve"> android:tag XML</w:t>
      </w:r>
      <w:r>
        <w:rPr>
          <w:rFonts w:hint="eastAsia"/>
          <w:lang w:bidi="ar-SA"/>
        </w:rPr>
        <w:t>属性来分配标记，也可以在</w:t>
      </w:r>
      <w:r>
        <w:rPr>
          <w:rFonts w:hint="eastAsia"/>
          <w:lang w:bidi="ar-SA"/>
        </w:rPr>
        <w:t xml:space="preserve"> FragmentTransaction</w:t>
      </w:r>
      <w:r>
        <w:rPr>
          <w:rFonts w:hint="eastAsia"/>
          <w:lang w:bidi="ar-SA"/>
        </w:rPr>
        <w:t>中的</w:t>
      </w:r>
      <w:r>
        <w:rPr>
          <w:rFonts w:hint="eastAsia"/>
          <w:lang w:bidi="ar-SA"/>
        </w:rPr>
        <w:t xml:space="preserve"> add() </w:t>
      </w:r>
      <w:r>
        <w:rPr>
          <w:rFonts w:hint="eastAsia"/>
          <w:lang w:bidi="ar-SA"/>
        </w:rPr>
        <w:t>或</w:t>
      </w:r>
      <w:r>
        <w:rPr>
          <w:rFonts w:hint="eastAsia"/>
          <w:lang w:bidi="ar-SA"/>
        </w:rPr>
        <w:t xml:space="preserve"> replace() </w:t>
      </w:r>
      <w:r>
        <w:rPr>
          <w:rFonts w:hint="eastAsia"/>
          <w:lang w:bidi="ar-SA"/>
        </w:rPr>
        <w:t>操作期间分配标记。</w:t>
      </w:r>
    </w:p>
    <w:p w14:paraId="6E9441CC" w14:textId="77777777" w:rsidR="00EF2A52" w:rsidRDefault="00EF2A52" w:rsidP="00EF2A52">
      <w:pPr>
        <w:pStyle w:val="a6"/>
        <w:ind w:left="240" w:right="720" w:firstLine="180"/>
      </w:pPr>
      <w:r>
        <w:lastRenderedPageBreak/>
        <w:t>FragmentManager fragmentManager = getSupportFragmentManager();</w:t>
      </w:r>
    </w:p>
    <w:p w14:paraId="48AD1E74" w14:textId="77777777" w:rsidR="00EF2A52" w:rsidRDefault="00EF2A52" w:rsidP="00EF2A52">
      <w:pPr>
        <w:pStyle w:val="a6"/>
        <w:ind w:left="240" w:right="720" w:firstLine="180"/>
      </w:pPr>
      <w:r>
        <w:t>fragmentManager.beginTransaction()</w:t>
      </w:r>
    </w:p>
    <w:p w14:paraId="34761EFC" w14:textId="77777777" w:rsidR="00EF2A52" w:rsidRDefault="00EF2A52" w:rsidP="00EF2A52">
      <w:pPr>
        <w:pStyle w:val="a6"/>
        <w:ind w:left="240" w:right="720" w:firstLine="180"/>
      </w:pPr>
      <w:r>
        <w:t xml:space="preserve">    .replace(R.id.fragment_container, ExampleFragment.class, null, "tag")</w:t>
      </w:r>
    </w:p>
    <w:p w14:paraId="328F7108" w14:textId="77777777" w:rsidR="00EF2A52" w:rsidRDefault="00EF2A52" w:rsidP="00EF2A52">
      <w:pPr>
        <w:pStyle w:val="a6"/>
        <w:ind w:left="240" w:right="720" w:firstLine="180"/>
      </w:pPr>
      <w:r>
        <w:t xml:space="preserve">    .setReorderingAllowed(true)</w:t>
      </w:r>
    </w:p>
    <w:p w14:paraId="43EFFE52" w14:textId="77777777" w:rsidR="00EF2A52" w:rsidRDefault="00EF2A52" w:rsidP="00EF2A52">
      <w:pPr>
        <w:pStyle w:val="a6"/>
        <w:ind w:left="240" w:right="720" w:firstLine="180"/>
      </w:pPr>
      <w:r>
        <w:t xml:space="preserve">    .addToBackStack(null)</w:t>
      </w:r>
    </w:p>
    <w:p w14:paraId="68FC7564" w14:textId="77777777" w:rsidR="00EF2A52" w:rsidRDefault="00EF2A52" w:rsidP="00EF2A52">
      <w:pPr>
        <w:pStyle w:val="a6"/>
        <w:ind w:left="240" w:right="720" w:firstLine="180"/>
      </w:pPr>
      <w:r>
        <w:t xml:space="preserve">    .commit();</w:t>
      </w:r>
    </w:p>
    <w:p w14:paraId="383062DB" w14:textId="77777777" w:rsidR="00EF2A52" w:rsidRDefault="00EF2A52" w:rsidP="00EF2A52">
      <w:pPr>
        <w:pStyle w:val="a6"/>
        <w:ind w:left="240" w:right="720" w:firstLine="180"/>
      </w:pPr>
    </w:p>
    <w:p w14:paraId="334D4A1F" w14:textId="77777777" w:rsidR="00EF2A52" w:rsidRDefault="00EF2A52" w:rsidP="00EF2A52">
      <w:pPr>
        <w:pStyle w:val="a6"/>
        <w:ind w:left="240" w:right="720" w:firstLine="180"/>
      </w:pPr>
      <w:r>
        <w:t>...</w:t>
      </w:r>
    </w:p>
    <w:p w14:paraId="37214394" w14:textId="77777777" w:rsidR="00EF2A52" w:rsidRDefault="00EF2A52" w:rsidP="00EF2A52">
      <w:pPr>
        <w:pStyle w:val="a6"/>
        <w:ind w:left="240" w:right="720" w:firstLine="180"/>
      </w:pPr>
    </w:p>
    <w:p w14:paraId="51333D31" w14:textId="122A6713" w:rsidR="00022D9A" w:rsidRDefault="00EF2A52" w:rsidP="00EF2A52">
      <w:pPr>
        <w:pStyle w:val="a6"/>
        <w:ind w:left="240" w:right="720" w:firstLine="180"/>
      </w:pPr>
      <w:r>
        <w:t>ExampleFragment fragment = (ExampleFragment) fragmentManager.findFragmentByTag("tag");</w:t>
      </w:r>
    </w:p>
    <w:p w14:paraId="2AFE9275" w14:textId="09E03EFF" w:rsidR="00FD5078" w:rsidRDefault="003731A0" w:rsidP="005231BD">
      <w:pPr>
        <w:pStyle w:val="a5"/>
        <w:rPr>
          <w:lang w:bidi="ar-SA"/>
        </w:rPr>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28</w:t>
      </w:r>
      <w:r w:rsidR="0090755C">
        <w:fldChar w:fldCharType="end"/>
      </w:r>
    </w:p>
    <w:p w14:paraId="3FBA603E" w14:textId="0AFF9791" w:rsidR="00022D9A" w:rsidRDefault="00022D9A" w:rsidP="00022D9A">
      <w:pPr>
        <w:rPr>
          <w:lang w:bidi="ar-SA"/>
        </w:rPr>
      </w:pPr>
      <w:r>
        <w:rPr>
          <w:rFonts w:hint="eastAsia"/>
          <w:lang w:bidi="ar-SA"/>
        </w:rPr>
        <w:t>在任何给定的时间，只允许一个</w:t>
      </w:r>
      <w:r>
        <w:rPr>
          <w:rFonts w:hint="eastAsia"/>
          <w:lang w:bidi="ar-SA"/>
        </w:rPr>
        <w:t xml:space="preserve"> FragmentManager </w:t>
      </w:r>
      <w:r>
        <w:rPr>
          <w:rFonts w:hint="eastAsia"/>
          <w:lang w:bidi="ar-SA"/>
        </w:rPr>
        <w:t>控制</w:t>
      </w:r>
      <w:r w:rsidR="00B85D65">
        <w:rPr>
          <w:rFonts w:hint="eastAsia"/>
          <w:lang w:bidi="ar-SA"/>
        </w:rPr>
        <w:t>片段</w:t>
      </w:r>
      <w:r>
        <w:rPr>
          <w:rFonts w:hint="eastAsia"/>
          <w:lang w:bidi="ar-SA"/>
        </w:rPr>
        <w:t>返回堆栈。如果应用在屏幕上同时显示多个同级</w:t>
      </w:r>
      <w:r w:rsidR="00B85D65">
        <w:rPr>
          <w:rFonts w:hint="eastAsia"/>
          <w:lang w:bidi="ar-SA"/>
        </w:rPr>
        <w:t>片段</w:t>
      </w:r>
      <w:r>
        <w:rPr>
          <w:rFonts w:hint="eastAsia"/>
          <w:lang w:bidi="ar-SA"/>
        </w:rPr>
        <w:t>，或者应用使用子</w:t>
      </w:r>
      <w:r w:rsidR="00B85D65">
        <w:rPr>
          <w:rFonts w:hint="eastAsia"/>
          <w:lang w:bidi="ar-SA"/>
        </w:rPr>
        <w:t>片段</w:t>
      </w:r>
      <w:r>
        <w:rPr>
          <w:rFonts w:hint="eastAsia"/>
          <w:lang w:bidi="ar-SA"/>
        </w:rPr>
        <w:t>，则必须指定一个</w:t>
      </w:r>
      <w:r>
        <w:rPr>
          <w:rFonts w:hint="eastAsia"/>
          <w:lang w:bidi="ar-SA"/>
        </w:rPr>
        <w:t xml:space="preserve"> FragmentManager </w:t>
      </w:r>
      <w:r>
        <w:rPr>
          <w:rFonts w:hint="eastAsia"/>
          <w:lang w:bidi="ar-SA"/>
        </w:rPr>
        <w:t>来处理应用的主要导航。如需在</w:t>
      </w:r>
      <w:r w:rsidR="00B85D65">
        <w:rPr>
          <w:rFonts w:hint="eastAsia"/>
          <w:lang w:bidi="ar-SA"/>
        </w:rPr>
        <w:t>片段</w:t>
      </w:r>
      <w:r>
        <w:rPr>
          <w:rFonts w:hint="eastAsia"/>
          <w:lang w:bidi="ar-SA"/>
        </w:rPr>
        <w:t>事务内定义主要导航</w:t>
      </w:r>
      <w:r w:rsidR="00B85D65">
        <w:rPr>
          <w:rFonts w:hint="eastAsia"/>
          <w:lang w:bidi="ar-SA"/>
        </w:rPr>
        <w:t>片段</w:t>
      </w:r>
      <w:r>
        <w:rPr>
          <w:rFonts w:hint="eastAsia"/>
          <w:lang w:bidi="ar-SA"/>
        </w:rPr>
        <w:t>，对事务调用</w:t>
      </w:r>
      <w:r>
        <w:rPr>
          <w:rFonts w:hint="eastAsia"/>
          <w:lang w:bidi="ar-SA"/>
        </w:rPr>
        <w:t xml:space="preserve"> setPrimaryNavigationFragment() </w:t>
      </w:r>
      <w:r>
        <w:rPr>
          <w:rFonts w:hint="eastAsia"/>
          <w:lang w:bidi="ar-SA"/>
        </w:rPr>
        <w:t>方法，并传入一个</w:t>
      </w:r>
      <w:r w:rsidR="00B85D65">
        <w:rPr>
          <w:rFonts w:hint="eastAsia"/>
          <w:lang w:bidi="ar-SA"/>
        </w:rPr>
        <w:t>片段</w:t>
      </w:r>
      <w:r>
        <w:rPr>
          <w:rFonts w:hint="eastAsia"/>
          <w:lang w:bidi="ar-SA"/>
        </w:rPr>
        <w:t>的实例，该</w:t>
      </w:r>
      <w:r w:rsidR="00B85D65">
        <w:rPr>
          <w:rFonts w:hint="eastAsia"/>
          <w:lang w:bidi="ar-SA"/>
        </w:rPr>
        <w:t>片段</w:t>
      </w:r>
      <w:r>
        <w:rPr>
          <w:rFonts w:hint="eastAsia"/>
          <w:lang w:bidi="ar-SA"/>
        </w:rPr>
        <w:t>的</w:t>
      </w:r>
      <w:r>
        <w:rPr>
          <w:rFonts w:hint="eastAsia"/>
          <w:lang w:bidi="ar-SA"/>
        </w:rPr>
        <w:t xml:space="preserve"> childFragmentManager </w:t>
      </w:r>
      <w:r>
        <w:rPr>
          <w:rFonts w:hint="eastAsia"/>
          <w:lang w:bidi="ar-SA"/>
        </w:rPr>
        <w:t>应具有主要控制权。将导航结构视为一系列层，其中</w:t>
      </w:r>
      <w:r w:rsidR="00B9164E">
        <w:rPr>
          <w:rFonts w:hint="eastAsia"/>
          <w:lang w:bidi="ar-SA"/>
        </w:rPr>
        <w:t>活动</w:t>
      </w:r>
      <w:r>
        <w:rPr>
          <w:rFonts w:hint="eastAsia"/>
          <w:lang w:bidi="ar-SA"/>
        </w:rPr>
        <w:t>作为最外层，封装下面的每一层子</w:t>
      </w:r>
      <w:r w:rsidR="00B85D65">
        <w:rPr>
          <w:rFonts w:hint="eastAsia"/>
          <w:lang w:bidi="ar-SA"/>
        </w:rPr>
        <w:t>片段</w:t>
      </w:r>
      <w:r>
        <w:rPr>
          <w:rFonts w:hint="eastAsia"/>
          <w:lang w:bidi="ar-SA"/>
        </w:rPr>
        <w:t>。每一层都必须有一个主要导航</w:t>
      </w:r>
      <w:r w:rsidR="00B85D65">
        <w:rPr>
          <w:rFonts w:hint="eastAsia"/>
          <w:lang w:bidi="ar-SA"/>
        </w:rPr>
        <w:t>片段</w:t>
      </w:r>
      <w:r>
        <w:rPr>
          <w:rFonts w:hint="eastAsia"/>
          <w:lang w:bidi="ar-SA"/>
        </w:rPr>
        <w:t>。当发生返回事件时，最内层控制导航行为。一旦最内层再也没有可从其弹回的</w:t>
      </w:r>
      <w:r w:rsidR="00B85D65">
        <w:rPr>
          <w:rFonts w:hint="eastAsia"/>
          <w:lang w:bidi="ar-SA"/>
        </w:rPr>
        <w:t>片段</w:t>
      </w:r>
      <w:r>
        <w:rPr>
          <w:rFonts w:hint="eastAsia"/>
          <w:lang w:bidi="ar-SA"/>
        </w:rPr>
        <w:t>事务，控制权就会回到外面的下一层，此过程会一直重复，直至到达</w:t>
      </w:r>
      <w:r w:rsidR="00B95160">
        <w:rPr>
          <w:rFonts w:hint="eastAsia"/>
          <w:lang w:bidi="ar-SA"/>
        </w:rPr>
        <w:t>活动</w:t>
      </w:r>
      <w:r>
        <w:rPr>
          <w:rFonts w:hint="eastAsia"/>
          <w:lang w:bidi="ar-SA"/>
        </w:rPr>
        <w:t>为止。请注意，当同时显示两个或更多</w:t>
      </w:r>
      <w:r w:rsidR="00B85D65">
        <w:rPr>
          <w:rFonts w:hint="eastAsia"/>
          <w:lang w:bidi="ar-SA"/>
        </w:rPr>
        <w:t>片段</w:t>
      </w:r>
      <w:r>
        <w:rPr>
          <w:rFonts w:hint="eastAsia"/>
          <w:lang w:bidi="ar-SA"/>
        </w:rPr>
        <w:t>时，其中只有一个可以是主要导航</w:t>
      </w:r>
      <w:r w:rsidR="00B85D65">
        <w:rPr>
          <w:rFonts w:hint="eastAsia"/>
          <w:lang w:bidi="ar-SA"/>
        </w:rPr>
        <w:t>片段</w:t>
      </w:r>
      <w:r>
        <w:rPr>
          <w:rFonts w:hint="eastAsia"/>
          <w:lang w:bidi="ar-SA"/>
        </w:rPr>
        <w:t>。如果将某个</w:t>
      </w:r>
      <w:r w:rsidR="00B85D65">
        <w:rPr>
          <w:rFonts w:hint="eastAsia"/>
          <w:lang w:bidi="ar-SA"/>
        </w:rPr>
        <w:t>片段</w:t>
      </w:r>
      <w:r>
        <w:rPr>
          <w:rFonts w:hint="eastAsia"/>
          <w:lang w:bidi="ar-SA"/>
        </w:rPr>
        <w:t>设为主要导航</w:t>
      </w:r>
      <w:r w:rsidR="00B85D65">
        <w:rPr>
          <w:rFonts w:hint="eastAsia"/>
          <w:lang w:bidi="ar-SA"/>
        </w:rPr>
        <w:t>片段</w:t>
      </w:r>
      <w:r>
        <w:rPr>
          <w:rFonts w:hint="eastAsia"/>
          <w:lang w:bidi="ar-SA"/>
        </w:rPr>
        <w:t>，会移除对先前</w:t>
      </w:r>
      <w:r w:rsidR="00B85D65">
        <w:rPr>
          <w:rFonts w:hint="eastAsia"/>
          <w:lang w:bidi="ar-SA"/>
        </w:rPr>
        <w:t>片段</w:t>
      </w:r>
      <w:r>
        <w:rPr>
          <w:rFonts w:hint="eastAsia"/>
          <w:lang w:bidi="ar-SA"/>
        </w:rPr>
        <w:t>的指定。在上例中，如果将详情</w:t>
      </w:r>
      <w:r w:rsidR="007A29C8">
        <w:rPr>
          <w:rFonts w:hint="eastAsia"/>
          <w:lang w:bidi="ar-SA"/>
        </w:rPr>
        <w:t>片段</w:t>
      </w:r>
      <w:r>
        <w:rPr>
          <w:rFonts w:hint="eastAsia"/>
          <w:lang w:bidi="ar-SA"/>
        </w:rPr>
        <w:t>设为主要导航</w:t>
      </w:r>
      <w:r w:rsidR="00DD4687">
        <w:rPr>
          <w:rFonts w:hint="eastAsia"/>
          <w:lang w:bidi="ar-SA"/>
        </w:rPr>
        <w:t>片段</w:t>
      </w:r>
      <w:r>
        <w:rPr>
          <w:rFonts w:hint="eastAsia"/>
          <w:lang w:bidi="ar-SA"/>
        </w:rPr>
        <w:t>，就会移除对主</w:t>
      </w:r>
      <w:r w:rsidR="00DD4687">
        <w:rPr>
          <w:rFonts w:hint="eastAsia"/>
          <w:lang w:bidi="ar-SA"/>
        </w:rPr>
        <w:t>片段</w:t>
      </w:r>
      <w:r>
        <w:rPr>
          <w:rFonts w:hint="eastAsia"/>
          <w:lang w:bidi="ar-SA"/>
        </w:rPr>
        <w:t>的指定。</w:t>
      </w:r>
    </w:p>
    <w:p w14:paraId="36CEECE8" w14:textId="25134D84" w:rsidR="00022D9A" w:rsidRDefault="00022D9A" w:rsidP="00022D9A">
      <w:pPr>
        <w:rPr>
          <w:lang w:bidi="ar-SA"/>
        </w:rPr>
      </w:pPr>
      <w:r>
        <w:rPr>
          <w:rFonts w:hint="eastAsia"/>
          <w:lang w:bidi="ar-SA"/>
        </w:rPr>
        <w:t>在某些情况下，应用可能需要支持多个返回堆栈。一个常见示例是应用使用底部导航栏。</w:t>
      </w:r>
      <w:r>
        <w:rPr>
          <w:rFonts w:hint="eastAsia"/>
          <w:lang w:bidi="ar-SA"/>
        </w:rPr>
        <w:t xml:space="preserve">FragmentManager </w:t>
      </w:r>
      <w:r>
        <w:rPr>
          <w:rFonts w:hint="eastAsia"/>
          <w:lang w:bidi="ar-SA"/>
        </w:rPr>
        <w:t>可通过</w:t>
      </w:r>
      <w:r>
        <w:rPr>
          <w:rFonts w:hint="eastAsia"/>
          <w:lang w:bidi="ar-SA"/>
        </w:rPr>
        <w:t xml:space="preserve"> saveBackStack() </w:t>
      </w:r>
      <w:r>
        <w:rPr>
          <w:rFonts w:hint="eastAsia"/>
          <w:lang w:bidi="ar-SA"/>
        </w:rPr>
        <w:t>和</w:t>
      </w:r>
      <w:r>
        <w:rPr>
          <w:rFonts w:hint="eastAsia"/>
          <w:lang w:bidi="ar-SA"/>
        </w:rPr>
        <w:t xml:space="preserve"> restoreBackStack() </w:t>
      </w:r>
      <w:r>
        <w:rPr>
          <w:rFonts w:hint="eastAsia"/>
          <w:lang w:bidi="ar-SA"/>
        </w:rPr>
        <w:t>方法支持多个返回堆栈</w:t>
      </w:r>
      <w:r w:rsidR="00E42163">
        <w:rPr>
          <w:rFonts w:hint="eastAsia"/>
          <w:lang w:bidi="ar-SA"/>
        </w:rPr>
        <w:t>，</w:t>
      </w:r>
      <w:r>
        <w:rPr>
          <w:rFonts w:hint="eastAsia"/>
          <w:lang w:bidi="ar-SA"/>
        </w:rPr>
        <w:t>这两种方法使可以通过保存一个返回堆栈并恢复另一个返回堆栈来在返回堆栈之间进行交换。注意：或者也可以使用</w:t>
      </w:r>
      <w:r>
        <w:rPr>
          <w:rFonts w:hint="eastAsia"/>
          <w:lang w:bidi="ar-SA"/>
        </w:rPr>
        <w:t xml:space="preserve"> NavigationUI </w:t>
      </w:r>
      <w:r>
        <w:rPr>
          <w:rFonts w:hint="eastAsia"/>
          <w:lang w:bidi="ar-SA"/>
        </w:rPr>
        <w:t>组件，该组件会自动处理对底部导航栏的多个返回堆栈支持。</w:t>
      </w:r>
      <w:r>
        <w:rPr>
          <w:rFonts w:hint="eastAsia"/>
          <w:lang w:bidi="ar-SA"/>
        </w:rPr>
        <w:t xml:space="preserve">saveBackStack() </w:t>
      </w:r>
      <w:r>
        <w:rPr>
          <w:rFonts w:hint="eastAsia"/>
          <w:lang w:bidi="ar-SA"/>
        </w:rPr>
        <w:t>的工作方式类似于使用可选</w:t>
      </w:r>
      <w:r>
        <w:rPr>
          <w:rFonts w:hint="eastAsia"/>
          <w:lang w:bidi="ar-SA"/>
        </w:rPr>
        <w:t xml:space="preserve"> name </w:t>
      </w:r>
      <w:r>
        <w:rPr>
          <w:rFonts w:hint="eastAsia"/>
          <w:lang w:bidi="ar-SA"/>
        </w:rPr>
        <w:t>参数调用</w:t>
      </w:r>
      <w:r>
        <w:rPr>
          <w:rFonts w:hint="eastAsia"/>
          <w:lang w:bidi="ar-SA"/>
        </w:rPr>
        <w:t xml:space="preserve"> popBackStack()</w:t>
      </w:r>
      <w:r>
        <w:rPr>
          <w:rFonts w:hint="eastAsia"/>
          <w:lang w:bidi="ar-SA"/>
        </w:rPr>
        <w:t>：弹出指定事务以及堆栈上在此之后的所有事务。不同之处在于</w:t>
      </w:r>
      <w:r>
        <w:rPr>
          <w:rFonts w:hint="eastAsia"/>
          <w:lang w:bidi="ar-SA"/>
        </w:rPr>
        <w:t xml:space="preserve"> saveBackStack() </w:t>
      </w:r>
      <w:r>
        <w:rPr>
          <w:rFonts w:hint="eastAsia"/>
          <w:lang w:bidi="ar-SA"/>
        </w:rPr>
        <w:t>会保存弹出事务中所有</w:t>
      </w:r>
      <w:r w:rsidR="00C260E9">
        <w:rPr>
          <w:rFonts w:hint="eastAsia"/>
          <w:lang w:bidi="ar-SA"/>
        </w:rPr>
        <w:t>片段</w:t>
      </w:r>
      <w:r>
        <w:rPr>
          <w:rFonts w:hint="eastAsia"/>
          <w:lang w:bidi="ar-SA"/>
        </w:rPr>
        <w:t>的状态。假设之前使用</w:t>
      </w:r>
      <w:r>
        <w:rPr>
          <w:rFonts w:hint="eastAsia"/>
          <w:lang w:bidi="ar-SA"/>
        </w:rPr>
        <w:t xml:space="preserve"> addToBackStack() </w:t>
      </w:r>
      <w:r>
        <w:rPr>
          <w:rFonts w:hint="eastAsia"/>
          <w:lang w:bidi="ar-SA"/>
        </w:rPr>
        <w:t>提交</w:t>
      </w:r>
      <w:r>
        <w:rPr>
          <w:rFonts w:hint="eastAsia"/>
          <w:lang w:bidi="ar-SA"/>
        </w:rPr>
        <w:t xml:space="preserve"> FragmentTransaction</w:t>
      </w:r>
      <w:r>
        <w:rPr>
          <w:rFonts w:hint="eastAsia"/>
          <w:lang w:bidi="ar-SA"/>
        </w:rPr>
        <w:t>，从而将</w:t>
      </w:r>
      <w:r w:rsidR="00B85C92">
        <w:rPr>
          <w:rFonts w:hint="eastAsia"/>
          <w:lang w:bidi="ar-SA"/>
        </w:rPr>
        <w:t>片段</w:t>
      </w:r>
      <w:r>
        <w:rPr>
          <w:rFonts w:hint="eastAsia"/>
          <w:lang w:bidi="ar-SA"/>
        </w:rPr>
        <w:t>添加到返回堆栈：</w:t>
      </w:r>
    </w:p>
    <w:p w14:paraId="21537F08" w14:textId="77777777" w:rsidR="00FB3091" w:rsidRDefault="00FB3091" w:rsidP="00FB3091">
      <w:pPr>
        <w:pStyle w:val="a6"/>
        <w:ind w:left="240" w:right="720" w:firstLine="180"/>
      </w:pPr>
      <w:r>
        <w:lastRenderedPageBreak/>
        <w:t>supportFragmentManager.beginTransaction()</w:t>
      </w:r>
    </w:p>
    <w:p w14:paraId="1B3D264F" w14:textId="77777777" w:rsidR="00FB3091" w:rsidRDefault="00FB3091" w:rsidP="00FB3091">
      <w:pPr>
        <w:pStyle w:val="a6"/>
        <w:ind w:left="240" w:right="720" w:firstLine="180"/>
      </w:pPr>
      <w:r>
        <w:t xml:space="preserve">  .replace(R.id.fragment_container, ExampleFragment.class, null)</w:t>
      </w:r>
    </w:p>
    <w:p w14:paraId="13F3545B" w14:textId="77777777" w:rsidR="00FB3091" w:rsidRDefault="00FB3091" w:rsidP="00FB3091">
      <w:pPr>
        <w:pStyle w:val="a6"/>
        <w:ind w:left="240" w:right="720" w:firstLine="180"/>
      </w:pPr>
      <w:r>
        <w:t xml:space="preserve">  // setReorderingAllowed(true) and the optional string argument for</w:t>
      </w:r>
    </w:p>
    <w:p w14:paraId="78F7EE9D" w14:textId="77777777" w:rsidR="00FB3091" w:rsidRDefault="00FB3091" w:rsidP="00FB3091">
      <w:pPr>
        <w:pStyle w:val="a6"/>
        <w:ind w:left="240" w:right="720" w:firstLine="180"/>
      </w:pPr>
      <w:r>
        <w:t xml:space="preserve">  // addToBackStack() are both required if you want to use saveBackStack().</w:t>
      </w:r>
    </w:p>
    <w:p w14:paraId="5A89E8C8" w14:textId="77777777" w:rsidR="00FB3091" w:rsidRDefault="00FB3091" w:rsidP="00FB3091">
      <w:pPr>
        <w:pStyle w:val="a6"/>
        <w:ind w:left="240" w:right="720" w:firstLine="180"/>
      </w:pPr>
      <w:r>
        <w:t xml:space="preserve">  .setReorderingAllowed(true)</w:t>
      </w:r>
    </w:p>
    <w:p w14:paraId="77B42249" w14:textId="77777777" w:rsidR="00FB3091" w:rsidRDefault="00FB3091" w:rsidP="00FB3091">
      <w:pPr>
        <w:pStyle w:val="a6"/>
        <w:ind w:left="240" w:right="720" w:firstLine="180"/>
      </w:pPr>
      <w:r>
        <w:t xml:space="preserve">  .addToBackStack("replacement")</w:t>
      </w:r>
    </w:p>
    <w:p w14:paraId="17D63B78" w14:textId="456A71AD" w:rsidR="00022D9A" w:rsidRDefault="00FB3091" w:rsidP="00FB3091">
      <w:pPr>
        <w:pStyle w:val="a6"/>
        <w:ind w:left="240" w:right="720" w:firstLine="180"/>
      </w:pPr>
      <w:r>
        <w:t xml:space="preserve">  .commit();</w:t>
      </w:r>
    </w:p>
    <w:p w14:paraId="1F97D749" w14:textId="68709B35" w:rsidR="00C17720" w:rsidRDefault="00114902" w:rsidP="00AE2877">
      <w:pPr>
        <w:pStyle w:val="a9"/>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29</w:t>
      </w:r>
      <w:r w:rsidR="0090755C">
        <w:fldChar w:fldCharType="end"/>
      </w:r>
    </w:p>
    <w:p w14:paraId="6C8760F4" w14:textId="7CEC0AE3" w:rsidR="00022D9A" w:rsidRDefault="00022D9A" w:rsidP="00022D9A">
      <w:pPr>
        <w:rPr>
          <w:lang w:bidi="ar-SA"/>
        </w:rPr>
      </w:pPr>
      <w:r>
        <w:rPr>
          <w:rFonts w:hint="eastAsia"/>
          <w:lang w:bidi="ar-SA"/>
        </w:rPr>
        <w:t>在这种情况下，可以通过调用</w:t>
      </w:r>
      <w:r>
        <w:rPr>
          <w:rFonts w:hint="eastAsia"/>
          <w:lang w:bidi="ar-SA"/>
        </w:rPr>
        <w:t xml:space="preserve"> saveState() </w:t>
      </w:r>
      <w:r>
        <w:rPr>
          <w:rFonts w:hint="eastAsia"/>
          <w:lang w:bidi="ar-SA"/>
        </w:rPr>
        <w:t>来保存此</w:t>
      </w:r>
      <w:r w:rsidR="00E0132E">
        <w:rPr>
          <w:rFonts w:hint="eastAsia"/>
          <w:lang w:bidi="ar-SA"/>
        </w:rPr>
        <w:t>片段</w:t>
      </w:r>
      <w:r>
        <w:rPr>
          <w:rFonts w:hint="eastAsia"/>
          <w:lang w:bidi="ar-SA"/>
        </w:rPr>
        <w:t>事务和</w:t>
      </w:r>
      <w:r>
        <w:rPr>
          <w:rFonts w:hint="eastAsia"/>
          <w:lang w:bidi="ar-SA"/>
        </w:rPr>
        <w:t xml:space="preserve"> ExampleFragment </w:t>
      </w:r>
      <w:r>
        <w:rPr>
          <w:rFonts w:hint="eastAsia"/>
          <w:lang w:bidi="ar-SA"/>
        </w:rPr>
        <w:t>的状态：</w:t>
      </w:r>
    </w:p>
    <w:p w14:paraId="53DA62D3" w14:textId="06D3E03A" w:rsidR="00022D9A" w:rsidRDefault="00530234" w:rsidP="00530234">
      <w:pPr>
        <w:pStyle w:val="a6"/>
        <w:ind w:left="240" w:right="720" w:firstLine="180"/>
      </w:pPr>
      <w:r w:rsidRPr="00530234">
        <w:t>supportFragmentManager.saveBackStack("replacement");</w:t>
      </w:r>
    </w:p>
    <w:p w14:paraId="069CAA7E" w14:textId="6FE88094" w:rsidR="00530234" w:rsidRDefault="00B7346E" w:rsidP="00AE2877">
      <w:pPr>
        <w:pStyle w:val="a5"/>
        <w:rPr>
          <w:lang w:bidi="ar-SA"/>
        </w:rPr>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30</w:t>
      </w:r>
      <w:r w:rsidR="0090755C">
        <w:fldChar w:fldCharType="end"/>
      </w:r>
    </w:p>
    <w:p w14:paraId="54FBA124" w14:textId="5D05C8EB" w:rsidR="00022D9A" w:rsidRDefault="00022D9A" w:rsidP="00022D9A">
      <w:pPr>
        <w:rPr>
          <w:lang w:bidi="ar-SA"/>
        </w:rPr>
      </w:pPr>
      <w:r>
        <w:rPr>
          <w:rFonts w:hint="eastAsia"/>
          <w:lang w:bidi="ar-SA"/>
        </w:rPr>
        <w:t>注意只能将</w:t>
      </w:r>
      <w:r>
        <w:rPr>
          <w:rFonts w:hint="eastAsia"/>
          <w:lang w:bidi="ar-SA"/>
        </w:rPr>
        <w:t xml:space="preserve"> saveBackStack() </w:t>
      </w:r>
      <w:r>
        <w:rPr>
          <w:rFonts w:hint="eastAsia"/>
          <w:lang w:bidi="ar-SA"/>
        </w:rPr>
        <w:t>用于调用</w:t>
      </w:r>
      <w:r>
        <w:rPr>
          <w:rFonts w:hint="eastAsia"/>
          <w:lang w:bidi="ar-SA"/>
        </w:rPr>
        <w:t xml:space="preserve"> setReorderingAllowed(true) </w:t>
      </w:r>
      <w:r>
        <w:rPr>
          <w:rFonts w:hint="eastAsia"/>
          <w:lang w:bidi="ar-SA"/>
        </w:rPr>
        <w:t>的事务，以确保可以将事务还原为单一原子操作。可以使用相同的名称参数调用</w:t>
      </w:r>
      <w:r>
        <w:rPr>
          <w:rFonts w:hint="eastAsia"/>
          <w:lang w:bidi="ar-SA"/>
        </w:rPr>
        <w:t xml:space="preserve"> restoreBackStack()</w:t>
      </w:r>
      <w:r>
        <w:rPr>
          <w:rFonts w:hint="eastAsia"/>
          <w:lang w:bidi="ar-SA"/>
        </w:rPr>
        <w:t>，以恢复所有弹出的事务以及所有保存的</w:t>
      </w:r>
      <w:r>
        <w:rPr>
          <w:rFonts w:hint="eastAsia"/>
          <w:lang w:bidi="ar-SA"/>
        </w:rPr>
        <w:t xml:space="preserve"> fragment </w:t>
      </w:r>
      <w:r>
        <w:rPr>
          <w:rFonts w:hint="eastAsia"/>
          <w:lang w:bidi="ar-SA"/>
        </w:rPr>
        <w:t>状态：</w:t>
      </w:r>
    </w:p>
    <w:p w14:paraId="39626E66" w14:textId="1032226A" w:rsidR="002223F7" w:rsidRDefault="002223F7" w:rsidP="002223F7">
      <w:pPr>
        <w:pStyle w:val="a6"/>
        <w:ind w:left="240" w:right="720" w:firstLine="180"/>
      </w:pPr>
      <w:r w:rsidRPr="002223F7">
        <w:t>supportFragmentManager.restoreBackStack("replacement");</w:t>
      </w:r>
    </w:p>
    <w:p w14:paraId="6E5EEA70" w14:textId="3B94EAFA" w:rsidR="002223F7" w:rsidRDefault="002934F5" w:rsidP="00AE2877">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31</w:t>
      </w:r>
      <w:r w:rsidR="0090755C">
        <w:fldChar w:fldCharType="end"/>
      </w:r>
    </w:p>
    <w:p w14:paraId="3D22BA33" w14:textId="70919A1D" w:rsidR="00022D9A" w:rsidRDefault="00022D9A" w:rsidP="00022D9A">
      <w:pPr>
        <w:rPr>
          <w:lang w:bidi="ar-SA"/>
        </w:rPr>
      </w:pPr>
      <w:r>
        <w:rPr>
          <w:rFonts w:hint="eastAsia"/>
          <w:lang w:bidi="ar-SA"/>
        </w:rPr>
        <w:t>注意除非使用</w:t>
      </w:r>
      <w:r>
        <w:rPr>
          <w:rFonts w:hint="eastAsia"/>
          <w:lang w:bidi="ar-SA"/>
        </w:rPr>
        <w:t xml:space="preserve"> addToBackStack() </w:t>
      </w:r>
      <w:r>
        <w:rPr>
          <w:rFonts w:hint="eastAsia"/>
          <w:lang w:bidi="ar-SA"/>
        </w:rPr>
        <w:t>传递</w:t>
      </w:r>
      <w:r>
        <w:rPr>
          <w:rFonts w:hint="eastAsia"/>
          <w:lang w:bidi="ar-SA"/>
        </w:rPr>
        <w:t xml:space="preserve"> fragment </w:t>
      </w:r>
      <w:r>
        <w:rPr>
          <w:rFonts w:hint="eastAsia"/>
          <w:lang w:bidi="ar-SA"/>
        </w:rPr>
        <w:t>事务的可选名称，否则不能使用</w:t>
      </w:r>
      <w:r>
        <w:rPr>
          <w:rFonts w:hint="eastAsia"/>
          <w:lang w:bidi="ar-SA"/>
        </w:rPr>
        <w:t xml:space="preserve"> saveBackStack() </w:t>
      </w:r>
      <w:r>
        <w:rPr>
          <w:rFonts w:hint="eastAsia"/>
          <w:lang w:bidi="ar-SA"/>
        </w:rPr>
        <w:t>和</w:t>
      </w:r>
      <w:r>
        <w:rPr>
          <w:rFonts w:hint="eastAsia"/>
          <w:lang w:bidi="ar-SA"/>
        </w:rPr>
        <w:t xml:space="preserve"> restoreBackStack()</w:t>
      </w:r>
      <w:r>
        <w:rPr>
          <w:rFonts w:hint="eastAsia"/>
          <w:lang w:bidi="ar-SA"/>
        </w:rPr>
        <w:t>。添加</w:t>
      </w:r>
      <w:r w:rsidR="00B85D65">
        <w:rPr>
          <w:rFonts w:hint="eastAsia"/>
          <w:lang w:bidi="ar-SA"/>
        </w:rPr>
        <w:t>片段</w:t>
      </w:r>
      <w:r>
        <w:rPr>
          <w:rFonts w:hint="eastAsia"/>
          <w:lang w:bidi="ar-SA"/>
        </w:rPr>
        <w:t>时，可以手动实例化</w:t>
      </w:r>
      <w:r w:rsidR="00B85D65">
        <w:rPr>
          <w:rFonts w:hint="eastAsia"/>
          <w:lang w:bidi="ar-SA"/>
        </w:rPr>
        <w:t>片段</w:t>
      </w:r>
      <w:r>
        <w:rPr>
          <w:rFonts w:hint="eastAsia"/>
          <w:lang w:bidi="ar-SA"/>
        </w:rPr>
        <w:t>并将其添加到</w:t>
      </w:r>
      <w:r>
        <w:rPr>
          <w:rFonts w:hint="eastAsia"/>
          <w:lang w:bidi="ar-SA"/>
        </w:rPr>
        <w:t xml:space="preserve"> FragmentTransaction</w:t>
      </w:r>
      <w:r>
        <w:rPr>
          <w:rFonts w:hint="eastAsia"/>
          <w:lang w:bidi="ar-SA"/>
        </w:rPr>
        <w:t>。</w:t>
      </w:r>
    </w:p>
    <w:p w14:paraId="38EBE2DB" w14:textId="77777777" w:rsidR="00D75FCE" w:rsidRDefault="00D75FCE" w:rsidP="00D75FCE">
      <w:pPr>
        <w:pStyle w:val="a6"/>
        <w:ind w:left="240" w:right="720" w:firstLine="180"/>
      </w:pPr>
      <w:r>
        <w:t>// Instantiate a new instance before adding</w:t>
      </w:r>
    </w:p>
    <w:p w14:paraId="4C6ABE94" w14:textId="77777777" w:rsidR="00D75FCE" w:rsidRDefault="00D75FCE" w:rsidP="00D75FCE">
      <w:pPr>
        <w:pStyle w:val="a6"/>
        <w:ind w:left="240" w:right="720" w:firstLine="180"/>
      </w:pPr>
      <w:r>
        <w:t>ExampleFragment myFragment = new ExampleFragment();</w:t>
      </w:r>
    </w:p>
    <w:p w14:paraId="361E177F" w14:textId="77777777" w:rsidR="00D75FCE" w:rsidRDefault="00D75FCE" w:rsidP="00D75FCE">
      <w:pPr>
        <w:pStyle w:val="a6"/>
        <w:ind w:left="240" w:right="720" w:firstLine="180"/>
      </w:pPr>
      <w:r>
        <w:t>fragmentManager.beginTransaction()</w:t>
      </w:r>
    </w:p>
    <w:p w14:paraId="3B7833E9" w14:textId="77777777" w:rsidR="00D75FCE" w:rsidRDefault="00D75FCE" w:rsidP="00D75FCE">
      <w:pPr>
        <w:pStyle w:val="a6"/>
        <w:ind w:left="240" w:right="720" w:firstLine="180"/>
      </w:pPr>
      <w:r>
        <w:t xml:space="preserve">    .add(R.id.fragment_view_container, myFragment)</w:t>
      </w:r>
    </w:p>
    <w:p w14:paraId="0D6C4425" w14:textId="77777777" w:rsidR="00D75FCE" w:rsidRDefault="00D75FCE" w:rsidP="00D75FCE">
      <w:pPr>
        <w:pStyle w:val="a6"/>
        <w:ind w:left="240" w:right="720" w:firstLine="180"/>
      </w:pPr>
      <w:r>
        <w:t xml:space="preserve">    .setReorderingAllowed(true)</w:t>
      </w:r>
    </w:p>
    <w:p w14:paraId="7840E126" w14:textId="33695069" w:rsidR="00D75FCE" w:rsidRDefault="00D75FCE" w:rsidP="00D75FCE">
      <w:pPr>
        <w:pStyle w:val="a6"/>
        <w:ind w:left="240" w:right="720" w:firstLine="180"/>
      </w:pPr>
      <w:r>
        <w:t xml:space="preserve">    .commit();</w:t>
      </w:r>
    </w:p>
    <w:p w14:paraId="6A3E8F6E" w14:textId="0FC48E87" w:rsidR="00B54FB6" w:rsidRDefault="008C58D5" w:rsidP="00AE2877">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32</w:t>
      </w:r>
      <w:r w:rsidR="0090755C">
        <w:fldChar w:fldCharType="end"/>
      </w:r>
    </w:p>
    <w:p w14:paraId="72EECF4B" w14:textId="11DA7CC9" w:rsidR="00022D9A" w:rsidRDefault="00022D9A" w:rsidP="00022D9A">
      <w:pPr>
        <w:rPr>
          <w:lang w:bidi="ar-SA"/>
        </w:rPr>
      </w:pPr>
      <w:r>
        <w:rPr>
          <w:rFonts w:hint="eastAsia"/>
          <w:lang w:bidi="ar-SA"/>
        </w:rPr>
        <w:t>当提交</w:t>
      </w:r>
      <w:r w:rsidR="00B85D65">
        <w:rPr>
          <w:rFonts w:hint="eastAsia"/>
          <w:lang w:bidi="ar-SA"/>
        </w:rPr>
        <w:t>片段</w:t>
      </w:r>
      <w:r>
        <w:rPr>
          <w:rFonts w:hint="eastAsia"/>
          <w:lang w:bidi="ar-SA"/>
        </w:rPr>
        <w:t>事务时，创建的</w:t>
      </w:r>
      <w:r w:rsidR="00B85D65">
        <w:rPr>
          <w:rFonts w:hint="eastAsia"/>
          <w:lang w:bidi="ar-SA"/>
        </w:rPr>
        <w:t>片段</w:t>
      </w:r>
      <w:r>
        <w:rPr>
          <w:rFonts w:hint="eastAsia"/>
          <w:lang w:bidi="ar-SA"/>
        </w:rPr>
        <w:t>实例就是使用的实例。不过，在配置更改期间，</w:t>
      </w:r>
      <w:r w:rsidR="00B9164E">
        <w:rPr>
          <w:rFonts w:hint="eastAsia"/>
          <w:lang w:bidi="ar-SA"/>
        </w:rPr>
        <w:t>活动</w:t>
      </w:r>
      <w:r>
        <w:rPr>
          <w:rFonts w:hint="eastAsia"/>
          <w:lang w:bidi="ar-SA"/>
        </w:rPr>
        <w:t>及其所有</w:t>
      </w:r>
      <w:r w:rsidR="00B85D65">
        <w:rPr>
          <w:rFonts w:hint="eastAsia"/>
          <w:lang w:bidi="ar-SA"/>
        </w:rPr>
        <w:t>片段</w:t>
      </w:r>
      <w:r>
        <w:rPr>
          <w:rFonts w:hint="eastAsia"/>
          <w:lang w:bidi="ar-SA"/>
        </w:rPr>
        <w:t>都会被销毁，然后使用最适用的</w:t>
      </w:r>
      <w:r w:rsidR="00E161A7">
        <w:rPr>
          <w:rFonts w:hint="eastAsia"/>
          <w:lang w:bidi="ar-SA"/>
        </w:rPr>
        <w:t>安卓</w:t>
      </w:r>
      <w:r>
        <w:rPr>
          <w:rFonts w:hint="eastAsia"/>
          <w:lang w:bidi="ar-SA"/>
        </w:rPr>
        <w:t>资源重新创建。</w:t>
      </w:r>
      <w:r>
        <w:rPr>
          <w:rFonts w:hint="eastAsia"/>
          <w:lang w:bidi="ar-SA"/>
        </w:rPr>
        <w:t xml:space="preserve">FragmentManager </w:t>
      </w:r>
      <w:r>
        <w:rPr>
          <w:rFonts w:hint="eastAsia"/>
          <w:lang w:bidi="ar-SA"/>
        </w:rPr>
        <w:t>会处理所有这些操作</w:t>
      </w:r>
      <w:r w:rsidR="007E3D1F">
        <w:rPr>
          <w:rFonts w:hint="eastAsia"/>
          <w:lang w:bidi="ar-SA"/>
        </w:rPr>
        <w:t>，</w:t>
      </w:r>
      <w:r>
        <w:rPr>
          <w:rFonts w:hint="eastAsia"/>
          <w:lang w:bidi="ar-SA"/>
        </w:rPr>
        <w:t>重新创建</w:t>
      </w:r>
      <w:r w:rsidR="00B85D65">
        <w:rPr>
          <w:rFonts w:hint="eastAsia"/>
          <w:lang w:bidi="ar-SA"/>
        </w:rPr>
        <w:t>片段</w:t>
      </w:r>
      <w:r>
        <w:rPr>
          <w:rFonts w:hint="eastAsia"/>
          <w:lang w:bidi="ar-SA"/>
        </w:rPr>
        <w:t>的实例，将其附加到宿主，并重新创建返回堆栈状态。默认情况下，</w:t>
      </w:r>
      <w:r>
        <w:rPr>
          <w:rFonts w:hint="eastAsia"/>
          <w:lang w:bidi="ar-SA"/>
        </w:rPr>
        <w:t xml:space="preserve">FragmentManager </w:t>
      </w:r>
      <w:r>
        <w:rPr>
          <w:rFonts w:hint="eastAsia"/>
          <w:lang w:bidi="ar-SA"/>
        </w:rPr>
        <w:t>使用框架提供的</w:t>
      </w:r>
      <w:r>
        <w:rPr>
          <w:rFonts w:hint="eastAsia"/>
          <w:lang w:bidi="ar-SA"/>
        </w:rPr>
        <w:t xml:space="preserve"> FragmentFactory </w:t>
      </w:r>
      <w:r>
        <w:rPr>
          <w:rFonts w:hint="eastAsia"/>
          <w:lang w:bidi="ar-SA"/>
        </w:rPr>
        <w:t>实例化</w:t>
      </w:r>
      <w:r w:rsidR="00B85D65">
        <w:rPr>
          <w:rFonts w:hint="eastAsia"/>
          <w:lang w:bidi="ar-SA"/>
        </w:rPr>
        <w:t>片段</w:t>
      </w:r>
      <w:r>
        <w:rPr>
          <w:rFonts w:hint="eastAsia"/>
          <w:lang w:bidi="ar-SA"/>
        </w:rPr>
        <w:t>的新实</w:t>
      </w:r>
      <w:r>
        <w:rPr>
          <w:rFonts w:hint="eastAsia"/>
          <w:lang w:bidi="ar-SA"/>
        </w:rPr>
        <w:lastRenderedPageBreak/>
        <w:t>例。此默认工厂使用反射来查找和调用</w:t>
      </w:r>
      <w:r w:rsidR="00B85D65">
        <w:rPr>
          <w:rFonts w:hint="eastAsia"/>
          <w:lang w:bidi="ar-SA"/>
        </w:rPr>
        <w:t>片段</w:t>
      </w:r>
      <w:r>
        <w:rPr>
          <w:rFonts w:hint="eastAsia"/>
          <w:lang w:bidi="ar-SA"/>
        </w:rPr>
        <w:t>的无参数构造函数。这意味着，无法使用此默认工厂为</w:t>
      </w:r>
      <w:r w:rsidR="00B85D65">
        <w:rPr>
          <w:rFonts w:hint="eastAsia"/>
          <w:lang w:bidi="ar-SA"/>
        </w:rPr>
        <w:t>片段</w:t>
      </w:r>
      <w:r>
        <w:rPr>
          <w:rFonts w:hint="eastAsia"/>
          <w:lang w:bidi="ar-SA"/>
        </w:rPr>
        <w:t>提供依赖项。这也意味着默认情况下在重新创建过程中，不会使用首次创建</w:t>
      </w:r>
      <w:r w:rsidR="00B85D65">
        <w:rPr>
          <w:rFonts w:hint="eastAsia"/>
          <w:lang w:bidi="ar-SA"/>
        </w:rPr>
        <w:t>片段</w:t>
      </w:r>
      <w:r>
        <w:rPr>
          <w:rFonts w:hint="eastAsia"/>
          <w:lang w:bidi="ar-SA"/>
        </w:rPr>
        <w:t>时所用的任何自定义构造函数。如需为</w:t>
      </w:r>
      <w:r w:rsidR="00B85D65">
        <w:rPr>
          <w:rFonts w:hint="eastAsia"/>
          <w:lang w:bidi="ar-SA"/>
        </w:rPr>
        <w:t>片段</w:t>
      </w:r>
      <w:r>
        <w:rPr>
          <w:rFonts w:hint="eastAsia"/>
          <w:lang w:bidi="ar-SA"/>
        </w:rPr>
        <w:t>提供依赖项或使用任何自定义构造函数，必须创建自定义</w:t>
      </w:r>
      <w:r>
        <w:rPr>
          <w:rFonts w:hint="eastAsia"/>
          <w:lang w:bidi="ar-SA"/>
        </w:rPr>
        <w:t xml:space="preserve"> FragmentFactory </w:t>
      </w:r>
      <w:r>
        <w:rPr>
          <w:rFonts w:hint="eastAsia"/>
          <w:lang w:bidi="ar-SA"/>
        </w:rPr>
        <w:t>子类，然后替换</w:t>
      </w:r>
      <w:r>
        <w:rPr>
          <w:rFonts w:hint="eastAsia"/>
          <w:lang w:bidi="ar-SA"/>
        </w:rPr>
        <w:t xml:space="preserve"> FragmentFactory.instantiate</w:t>
      </w:r>
      <w:r>
        <w:rPr>
          <w:rFonts w:hint="eastAsia"/>
          <w:lang w:bidi="ar-SA"/>
        </w:rPr>
        <w:t>。随后可以将</w:t>
      </w:r>
      <w:r>
        <w:rPr>
          <w:rFonts w:hint="eastAsia"/>
          <w:lang w:bidi="ar-SA"/>
        </w:rPr>
        <w:t xml:space="preserve"> FragmentManager </w:t>
      </w:r>
      <w:r>
        <w:rPr>
          <w:rFonts w:hint="eastAsia"/>
          <w:lang w:bidi="ar-SA"/>
        </w:rPr>
        <w:t>的默认工厂替换为您的自定义工厂，</w:t>
      </w:r>
      <w:r w:rsidR="003B3E57">
        <w:rPr>
          <w:rFonts w:hint="eastAsia"/>
          <w:lang w:bidi="ar-SA"/>
        </w:rPr>
        <w:t>其</w:t>
      </w:r>
      <w:r>
        <w:rPr>
          <w:rFonts w:hint="eastAsia"/>
          <w:lang w:bidi="ar-SA"/>
        </w:rPr>
        <w:t>随后用于实例化</w:t>
      </w:r>
      <w:r w:rsidR="00B85D65">
        <w:rPr>
          <w:rFonts w:hint="eastAsia"/>
          <w:lang w:bidi="ar-SA"/>
        </w:rPr>
        <w:t>片段</w:t>
      </w:r>
      <w:r>
        <w:rPr>
          <w:rFonts w:hint="eastAsia"/>
          <w:lang w:bidi="ar-SA"/>
        </w:rPr>
        <w:t>。</w:t>
      </w:r>
    </w:p>
    <w:p w14:paraId="6472FA79" w14:textId="5F1868D3" w:rsidR="00022D9A" w:rsidRDefault="00022D9A" w:rsidP="00022D9A">
      <w:pPr>
        <w:rPr>
          <w:lang w:bidi="ar-SA"/>
        </w:rPr>
      </w:pPr>
      <w:r>
        <w:rPr>
          <w:rFonts w:hint="eastAsia"/>
          <w:lang w:bidi="ar-SA"/>
        </w:rPr>
        <w:t>假设有一个</w:t>
      </w:r>
      <w:r>
        <w:rPr>
          <w:rFonts w:hint="eastAsia"/>
          <w:lang w:bidi="ar-SA"/>
        </w:rPr>
        <w:t xml:space="preserve"> DessertsFragment</w:t>
      </w:r>
      <w:r>
        <w:rPr>
          <w:rFonts w:hint="eastAsia"/>
          <w:lang w:bidi="ar-SA"/>
        </w:rPr>
        <w:t>，负责显示受欢迎的甜点</w:t>
      </w:r>
      <w:r w:rsidR="008505C4">
        <w:rPr>
          <w:rFonts w:hint="eastAsia"/>
          <w:lang w:bidi="ar-SA"/>
        </w:rPr>
        <w:t>，</w:t>
      </w:r>
      <w:r>
        <w:rPr>
          <w:rFonts w:hint="eastAsia"/>
          <w:lang w:bidi="ar-SA"/>
        </w:rPr>
        <w:t xml:space="preserve">DessertsFragment </w:t>
      </w:r>
      <w:r>
        <w:rPr>
          <w:rFonts w:hint="eastAsia"/>
          <w:lang w:bidi="ar-SA"/>
        </w:rPr>
        <w:t>依赖于</w:t>
      </w:r>
      <w:r>
        <w:rPr>
          <w:rFonts w:hint="eastAsia"/>
          <w:lang w:bidi="ar-SA"/>
        </w:rPr>
        <w:t xml:space="preserve"> DessertsRepository </w:t>
      </w:r>
      <w:r>
        <w:rPr>
          <w:rFonts w:hint="eastAsia"/>
          <w:lang w:bidi="ar-SA"/>
        </w:rPr>
        <w:t>类，该类可为其提供向用户显示正确界面所需的信息</w:t>
      </w:r>
      <w:r w:rsidR="008505C4">
        <w:rPr>
          <w:rFonts w:hint="eastAsia"/>
          <w:lang w:bidi="ar-SA"/>
        </w:rPr>
        <w:t>，</w:t>
      </w:r>
      <w:r>
        <w:rPr>
          <w:rFonts w:hint="eastAsia"/>
          <w:lang w:bidi="ar-SA"/>
        </w:rPr>
        <w:t>可以将</w:t>
      </w:r>
      <w:r>
        <w:rPr>
          <w:rFonts w:hint="eastAsia"/>
          <w:lang w:bidi="ar-SA"/>
        </w:rPr>
        <w:t xml:space="preserve"> DessertsFragment </w:t>
      </w:r>
      <w:r>
        <w:rPr>
          <w:rFonts w:hint="eastAsia"/>
          <w:lang w:bidi="ar-SA"/>
        </w:rPr>
        <w:t>定义为在其构造函数中需要</w:t>
      </w:r>
      <w:r>
        <w:rPr>
          <w:rFonts w:hint="eastAsia"/>
          <w:lang w:bidi="ar-SA"/>
        </w:rPr>
        <w:t xml:space="preserve"> DessertsRepository </w:t>
      </w:r>
      <w:r>
        <w:rPr>
          <w:rFonts w:hint="eastAsia"/>
          <w:lang w:bidi="ar-SA"/>
        </w:rPr>
        <w:t>实例。</w:t>
      </w:r>
    </w:p>
    <w:p w14:paraId="5EFDA9B2" w14:textId="77777777" w:rsidR="000D0722" w:rsidRDefault="000D0722" w:rsidP="000D0722">
      <w:pPr>
        <w:pStyle w:val="a6"/>
        <w:ind w:left="240" w:right="720" w:firstLine="180"/>
      </w:pPr>
      <w:r>
        <w:t>public class DessertsFragment extends Fragment {</w:t>
      </w:r>
    </w:p>
    <w:p w14:paraId="4463EECD" w14:textId="77777777" w:rsidR="000D0722" w:rsidRDefault="000D0722" w:rsidP="000D0722">
      <w:pPr>
        <w:pStyle w:val="a6"/>
        <w:ind w:left="240" w:right="720" w:firstLine="180"/>
      </w:pPr>
      <w:r>
        <w:t xml:space="preserve">    private DessertsRepository dessertsRepository;</w:t>
      </w:r>
    </w:p>
    <w:p w14:paraId="48CCFFD8" w14:textId="77777777" w:rsidR="000D0722" w:rsidRDefault="000D0722" w:rsidP="000D0722">
      <w:pPr>
        <w:pStyle w:val="a6"/>
        <w:ind w:left="240" w:right="720" w:firstLine="180"/>
      </w:pPr>
    </w:p>
    <w:p w14:paraId="7B7FE558" w14:textId="77777777" w:rsidR="000D0722" w:rsidRDefault="000D0722" w:rsidP="000D0722">
      <w:pPr>
        <w:pStyle w:val="a6"/>
        <w:ind w:left="240" w:right="720" w:firstLine="180"/>
      </w:pPr>
      <w:r>
        <w:t xml:space="preserve">    public DessertsFragment(DessertsRepository dessertsRepository) {</w:t>
      </w:r>
    </w:p>
    <w:p w14:paraId="748E660A" w14:textId="77777777" w:rsidR="000D0722" w:rsidRDefault="000D0722" w:rsidP="000D0722">
      <w:pPr>
        <w:pStyle w:val="a6"/>
        <w:ind w:left="240" w:right="720" w:firstLine="180"/>
      </w:pPr>
      <w:r>
        <w:t xml:space="preserve">        super();</w:t>
      </w:r>
    </w:p>
    <w:p w14:paraId="15ED7E41" w14:textId="77777777" w:rsidR="000D0722" w:rsidRDefault="000D0722" w:rsidP="000D0722">
      <w:pPr>
        <w:pStyle w:val="a6"/>
        <w:ind w:left="240" w:right="720" w:firstLine="180"/>
      </w:pPr>
      <w:r>
        <w:t xml:space="preserve">        this.dessertsRepository = dessertsRepository;</w:t>
      </w:r>
    </w:p>
    <w:p w14:paraId="53113763" w14:textId="77777777" w:rsidR="000D0722" w:rsidRDefault="000D0722" w:rsidP="000D0722">
      <w:pPr>
        <w:pStyle w:val="a6"/>
        <w:ind w:left="240" w:right="720" w:firstLine="180"/>
      </w:pPr>
      <w:r>
        <w:t xml:space="preserve">    }</w:t>
      </w:r>
    </w:p>
    <w:p w14:paraId="5686BE82" w14:textId="77777777" w:rsidR="000D0722" w:rsidRDefault="000D0722" w:rsidP="000D0722">
      <w:pPr>
        <w:pStyle w:val="a6"/>
        <w:ind w:left="240" w:right="720" w:firstLine="180"/>
      </w:pPr>
    </w:p>
    <w:p w14:paraId="0A477080" w14:textId="77777777" w:rsidR="000D0722" w:rsidRDefault="000D0722" w:rsidP="000D0722">
      <w:pPr>
        <w:pStyle w:val="a6"/>
        <w:ind w:left="240" w:right="720" w:firstLine="180"/>
      </w:pPr>
      <w:r>
        <w:t xml:space="preserve">    // Getter omitted.</w:t>
      </w:r>
    </w:p>
    <w:p w14:paraId="71B387DC" w14:textId="77777777" w:rsidR="000D0722" w:rsidRDefault="000D0722" w:rsidP="000D0722">
      <w:pPr>
        <w:pStyle w:val="a6"/>
        <w:ind w:left="240" w:right="720" w:firstLine="180"/>
      </w:pPr>
    </w:p>
    <w:p w14:paraId="0F6FE6F4" w14:textId="77777777" w:rsidR="000D0722" w:rsidRDefault="000D0722" w:rsidP="000D0722">
      <w:pPr>
        <w:pStyle w:val="a6"/>
        <w:ind w:left="240" w:right="720" w:firstLine="180"/>
      </w:pPr>
      <w:r>
        <w:t xml:space="preserve">    ...</w:t>
      </w:r>
    </w:p>
    <w:p w14:paraId="191984E6" w14:textId="75B90940" w:rsidR="00022D9A" w:rsidRDefault="000D0722" w:rsidP="000D0722">
      <w:pPr>
        <w:pStyle w:val="a6"/>
        <w:ind w:left="240" w:right="720" w:firstLine="180"/>
      </w:pPr>
      <w:r>
        <w:t>}</w:t>
      </w:r>
    </w:p>
    <w:p w14:paraId="56A4DA81" w14:textId="67A69A99" w:rsidR="00AC5C7A" w:rsidRDefault="00C956B7" w:rsidP="00AE2877">
      <w:pPr>
        <w:pStyle w:val="a9"/>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33</w:t>
      </w:r>
      <w:r w:rsidR="0090755C">
        <w:fldChar w:fldCharType="end"/>
      </w:r>
    </w:p>
    <w:p w14:paraId="030C2A93" w14:textId="77777777" w:rsidR="00022D9A" w:rsidRDefault="00022D9A" w:rsidP="00022D9A">
      <w:pPr>
        <w:rPr>
          <w:lang w:bidi="ar-SA"/>
        </w:rPr>
      </w:pPr>
      <w:r>
        <w:rPr>
          <w:rFonts w:hint="eastAsia"/>
          <w:lang w:bidi="ar-SA"/>
        </w:rPr>
        <w:t xml:space="preserve">FragmentFactory </w:t>
      </w:r>
      <w:r>
        <w:rPr>
          <w:rFonts w:hint="eastAsia"/>
          <w:lang w:bidi="ar-SA"/>
        </w:rPr>
        <w:t>的简单实现可能与以下代码类似。</w:t>
      </w:r>
    </w:p>
    <w:p w14:paraId="27BE33AF" w14:textId="77777777" w:rsidR="00D23166" w:rsidRDefault="00D23166" w:rsidP="00D23166">
      <w:pPr>
        <w:pStyle w:val="a6"/>
        <w:ind w:left="240" w:right="720" w:firstLine="180"/>
      </w:pPr>
      <w:r>
        <w:t>public class MyFragmentFactory extends FragmentFactory {</w:t>
      </w:r>
    </w:p>
    <w:p w14:paraId="46D17CE4" w14:textId="77777777" w:rsidR="00D23166" w:rsidRDefault="00D23166" w:rsidP="00D23166">
      <w:pPr>
        <w:pStyle w:val="a6"/>
        <w:ind w:left="240" w:right="720" w:firstLine="180"/>
      </w:pPr>
      <w:r>
        <w:t xml:space="preserve">    private DessertsRepository repository;</w:t>
      </w:r>
    </w:p>
    <w:p w14:paraId="6DB11922" w14:textId="77777777" w:rsidR="00D23166" w:rsidRDefault="00D23166" w:rsidP="00D23166">
      <w:pPr>
        <w:pStyle w:val="a6"/>
        <w:ind w:left="240" w:right="720" w:firstLine="180"/>
      </w:pPr>
    </w:p>
    <w:p w14:paraId="3E1E132E" w14:textId="77777777" w:rsidR="00D23166" w:rsidRDefault="00D23166" w:rsidP="00D23166">
      <w:pPr>
        <w:pStyle w:val="a6"/>
        <w:ind w:left="240" w:right="720" w:firstLine="180"/>
      </w:pPr>
      <w:r>
        <w:t xml:space="preserve">    public MyFragmentFactory(DessertsRepository repository) {</w:t>
      </w:r>
    </w:p>
    <w:p w14:paraId="22D29FDC" w14:textId="77777777" w:rsidR="00D23166" w:rsidRDefault="00D23166" w:rsidP="00D23166">
      <w:pPr>
        <w:pStyle w:val="a6"/>
        <w:ind w:left="240" w:right="720" w:firstLine="180"/>
      </w:pPr>
      <w:r>
        <w:t xml:space="preserve">        super();</w:t>
      </w:r>
    </w:p>
    <w:p w14:paraId="054B6DBA" w14:textId="77777777" w:rsidR="00D23166" w:rsidRDefault="00D23166" w:rsidP="00D23166">
      <w:pPr>
        <w:pStyle w:val="a6"/>
        <w:ind w:left="240" w:right="720" w:firstLine="180"/>
      </w:pPr>
      <w:r>
        <w:t xml:space="preserve">        this.repository = repository;</w:t>
      </w:r>
    </w:p>
    <w:p w14:paraId="39BD31E4" w14:textId="77777777" w:rsidR="00D23166" w:rsidRDefault="00D23166" w:rsidP="00D23166">
      <w:pPr>
        <w:pStyle w:val="a6"/>
        <w:ind w:left="240" w:right="720" w:firstLine="180"/>
      </w:pPr>
      <w:r>
        <w:t xml:space="preserve">    }</w:t>
      </w:r>
    </w:p>
    <w:p w14:paraId="2A2FCFF2" w14:textId="77777777" w:rsidR="00D23166" w:rsidRDefault="00D23166" w:rsidP="00D23166">
      <w:pPr>
        <w:pStyle w:val="a6"/>
        <w:ind w:left="240" w:right="720" w:firstLine="180"/>
      </w:pPr>
    </w:p>
    <w:p w14:paraId="074941C5" w14:textId="77777777" w:rsidR="00D23166" w:rsidRDefault="00D23166" w:rsidP="00D23166">
      <w:pPr>
        <w:pStyle w:val="a6"/>
        <w:ind w:left="240" w:right="720" w:firstLine="180"/>
      </w:pPr>
      <w:r>
        <w:t xml:space="preserve">    @NonNull</w:t>
      </w:r>
    </w:p>
    <w:p w14:paraId="206CE7A7" w14:textId="77777777" w:rsidR="00D23166" w:rsidRDefault="00D23166" w:rsidP="00D23166">
      <w:pPr>
        <w:pStyle w:val="a6"/>
        <w:ind w:left="240" w:right="720" w:firstLine="180"/>
      </w:pPr>
      <w:r>
        <w:lastRenderedPageBreak/>
        <w:t xml:space="preserve">    @Override</w:t>
      </w:r>
    </w:p>
    <w:p w14:paraId="0CFFB748" w14:textId="77777777" w:rsidR="00D23166" w:rsidRDefault="00D23166" w:rsidP="00D23166">
      <w:pPr>
        <w:pStyle w:val="a6"/>
        <w:ind w:left="240" w:right="720" w:firstLine="180"/>
      </w:pPr>
      <w:r>
        <w:t xml:space="preserve">    public Fragment instantiate(@NonNull ClassLoader classLoader, @NonNull String className) {</w:t>
      </w:r>
    </w:p>
    <w:p w14:paraId="4926EED1" w14:textId="77777777" w:rsidR="00D23166" w:rsidRDefault="00D23166" w:rsidP="00D23166">
      <w:pPr>
        <w:pStyle w:val="a6"/>
        <w:ind w:left="240" w:right="720" w:firstLine="180"/>
      </w:pPr>
      <w:r>
        <w:t xml:space="preserve">        Class&lt;? extends Fragment&gt; fragmentClass = loadFragmentClass(classLoader, className);</w:t>
      </w:r>
    </w:p>
    <w:p w14:paraId="75A4A176" w14:textId="77777777" w:rsidR="00D23166" w:rsidRDefault="00D23166" w:rsidP="00D23166">
      <w:pPr>
        <w:pStyle w:val="a6"/>
        <w:ind w:left="240" w:right="720" w:firstLine="180"/>
      </w:pPr>
      <w:r>
        <w:t xml:space="preserve">        if (fragmentClass == DessertsFragment.class) {</w:t>
      </w:r>
    </w:p>
    <w:p w14:paraId="47D32E64" w14:textId="77777777" w:rsidR="00D23166" w:rsidRDefault="00D23166" w:rsidP="00D23166">
      <w:pPr>
        <w:pStyle w:val="a6"/>
        <w:ind w:left="240" w:right="720" w:firstLine="180"/>
      </w:pPr>
      <w:r>
        <w:t xml:space="preserve">            return new DessertsFragment(repository);</w:t>
      </w:r>
    </w:p>
    <w:p w14:paraId="0BA79C5B" w14:textId="77777777" w:rsidR="00D23166" w:rsidRDefault="00D23166" w:rsidP="00D23166">
      <w:pPr>
        <w:pStyle w:val="a6"/>
        <w:ind w:left="240" w:right="720" w:firstLine="180"/>
      </w:pPr>
      <w:r>
        <w:t xml:space="preserve">        } else {</w:t>
      </w:r>
    </w:p>
    <w:p w14:paraId="3826035C" w14:textId="77777777" w:rsidR="00D23166" w:rsidRDefault="00D23166" w:rsidP="00D23166">
      <w:pPr>
        <w:pStyle w:val="a6"/>
        <w:ind w:left="240" w:right="720" w:firstLine="180"/>
      </w:pPr>
      <w:r>
        <w:t xml:space="preserve">            return super.instantiate(classLoader, className);</w:t>
      </w:r>
    </w:p>
    <w:p w14:paraId="255BB205" w14:textId="77777777" w:rsidR="00D23166" w:rsidRDefault="00D23166" w:rsidP="00D23166">
      <w:pPr>
        <w:pStyle w:val="a6"/>
        <w:ind w:left="240" w:right="720" w:firstLine="180"/>
      </w:pPr>
      <w:r>
        <w:t xml:space="preserve">        }</w:t>
      </w:r>
    </w:p>
    <w:p w14:paraId="49C93C3D" w14:textId="77777777" w:rsidR="00D23166" w:rsidRDefault="00D23166" w:rsidP="00D23166">
      <w:pPr>
        <w:pStyle w:val="a6"/>
        <w:ind w:left="240" w:right="720" w:firstLine="180"/>
      </w:pPr>
      <w:r>
        <w:t xml:space="preserve">    }</w:t>
      </w:r>
    </w:p>
    <w:p w14:paraId="1D3206DE" w14:textId="743C886A" w:rsidR="00022D9A" w:rsidRDefault="00D23166" w:rsidP="00D23166">
      <w:pPr>
        <w:pStyle w:val="a6"/>
        <w:ind w:left="240" w:right="720" w:firstLine="180"/>
      </w:pPr>
      <w:r>
        <w:t>}</w:t>
      </w:r>
    </w:p>
    <w:p w14:paraId="514A4683" w14:textId="1E46DCA6" w:rsidR="00E071C5" w:rsidRDefault="00E071C5" w:rsidP="00AE2877">
      <w:pPr>
        <w:pStyle w:val="a9"/>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34</w:t>
      </w:r>
      <w:r w:rsidR="0090755C">
        <w:fldChar w:fldCharType="end"/>
      </w:r>
    </w:p>
    <w:p w14:paraId="1ECDF469" w14:textId="5969746B" w:rsidR="00022D9A" w:rsidRDefault="00022D9A" w:rsidP="00022D9A">
      <w:pPr>
        <w:rPr>
          <w:lang w:bidi="ar-SA"/>
        </w:rPr>
      </w:pPr>
      <w:r>
        <w:rPr>
          <w:rFonts w:hint="eastAsia"/>
          <w:lang w:bidi="ar-SA"/>
        </w:rPr>
        <w:t>此示例创建了</w:t>
      </w:r>
      <w:r>
        <w:rPr>
          <w:rFonts w:hint="eastAsia"/>
          <w:lang w:bidi="ar-SA"/>
        </w:rPr>
        <w:t xml:space="preserve"> FragmentFactory </w:t>
      </w:r>
      <w:r>
        <w:rPr>
          <w:rFonts w:hint="eastAsia"/>
          <w:lang w:bidi="ar-SA"/>
        </w:rPr>
        <w:t>的子类，替换了</w:t>
      </w:r>
      <w:r>
        <w:rPr>
          <w:rFonts w:hint="eastAsia"/>
          <w:lang w:bidi="ar-SA"/>
        </w:rPr>
        <w:t xml:space="preserve"> instantiate() </w:t>
      </w:r>
      <w:r>
        <w:rPr>
          <w:rFonts w:hint="eastAsia"/>
          <w:lang w:bidi="ar-SA"/>
        </w:rPr>
        <w:t>方法，以便为</w:t>
      </w:r>
      <w:r>
        <w:rPr>
          <w:rFonts w:hint="eastAsia"/>
          <w:lang w:bidi="ar-SA"/>
        </w:rPr>
        <w:t xml:space="preserve"> DessertsFragment </w:t>
      </w:r>
      <w:r>
        <w:rPr>
          <w:rFonts w:hint="eastAsia"/>
          <w:lang w:bidi="ar-SA"/>
        </w:rPr>
        <w:t>提供自定义</w:t>
      </w:r>
      <w:r w:rsidR="00B85D65">
        <w:rPr>
          <w:rFonts w:hint="eastAsia"/>
          <w:lang w:bidi="ar-SA"/>
        </w:rPr>
        <w:t>片段</w:t>
      </w:r>
      <w:r>
        <w:rPr>
          <w:rFonts w:hint="eastAsia"/>
          <w:lang w:bidi="ar-SA"/>
        </w:rPr>
        <w:t>创建逻辑。其他</w:t>
      </w:r>
      <w:r w:rsidR="00B85D65">
        <w:rPr>
          <w:rFonts w:hint="eastAsia"/>
          <w:lang w:bidi="ar-SA"/>
        </w:rPr>
        <w:t>片段</w:t>
      </w:r>
      <w:r>
        <w:rPr>
          <w:rFonts w:hint="eastAsia"/>
          <w:lang w:bidi="ar-SA"/>
        </w:rPr>
        <w:t>类通过</w:t>
      </w:r>
      <w:r>
        <w:rPr>
          <w:rFonts w:hint="eastAsia"/>
          <w:lang w:bidi="ar-SA"/>
        </w:rPr>
        <w:t xml:space="preserve"> super.instantiate() </w:t>
      </w:r>
      <w:r>
        <w:rPr>
          <w:rFonts w:hint="eastAsia"/>
          <w:lang w:bidi="ar-SA"/>
        </w:rPr>
        <w:t>由</w:t>
      </w:r>
      <w:r>
        <w:rPr>
          <w:rFonts w:hint="eastAsia"/>
          <w:lang w:bidi="ar-SA"/>
        </w:rPr>
        <w:t xml:space="preserve"> FragmentFactory </w:t>
      </w:r>
      <w:r>
        <w:rPr>
          <w:rFonts w:hint="eastAsia"/>
          <w:lang w:bidi="ar-SA"/>
        </w:rPr>
        <w:t>的默认行为处理。随后可以通过在</w:t>
      </w:r>
      <w:r>
        <w:rPr>
          <w:rFonts w:hint="eastAsia"/>
          <w:lang w:bidi="ar-SA"/>
        </w:rPr>
        <w:t xml:space="preserve"> FragmentManager </w:t>
      </w:r>
      <w:r>
        <w:rPr>
          <w:rFonts w:hint="eastAsia"/>
          <w:lang w:bidi="ar-SA"/>
        </w:rPr>
        <w:t>上设置一个属性，将</w:t>
      </w:r>
      <w:r>
        <w:rPr>
          <w:rFonts w:hint="eastAsia"/>
          <w:lang w:bidi="ar-SA"/>
        </w:rPr>
        <w:t xml:space="preserve"> MyFragmentFactory </w:t>
      </w:r>
      <w:r>
        <w:rPr>
          <w:rFonts w:hint="eastAsia"/>
          <w:lang w:bidi="ar-SA"/>
        </w:rPr>
        <w:t>指定为要在构造应用的</w:t>
      </w:r>
      <w:r w:rsidR="00B85D65">
        <w:rPr>
          <w:rFonts w:hint="eastAsia"/>
          <w:lang w:bidi="ar-SA"/>
        </w:rPr>
        <w:t>片段</w:t>
      </w:r>
      <w:r>
        <w:rPr>
          <w:rFonts w:hint="eastAsia"/>
          <w:lang w:bidi="ar-SA"/>
        </w:rPr>
        <w:t>时使用的工厂。必须在</w:t>
      </w:r>
      <w:r w:rsidR="00B9164E">
        <w:rPr>
          <w:rFonts w:hint="eastAsia"/>
          <w:lang w:bidi="ar-SA"/>
        </w:rPr>
        <w:t>活动</w:t>
      </w:r>
      <w:r>
        <w:rPr>
          <w:rFonts w:hint="eastAsia"/>
          <w:lang w:bidi="ar-SA"/>
        </w:rPr>
        <w:t>的</w:t>
      </w:r>
      <w:r>
        <w:rPr>
          <w:rFonts w:hint="eastAsia"/>
          <w:lang w:bidi="ar-SA"/>
        </w:rPr>
        <w:t xml:space="preserve"> super.onCreate() </w:t>
      </w:r>
      <w:r>
        <w:rPr>
          <w:rFonts w:hint="eastAsia"/>
          <w:lang w:bidi="ar-SA"/>
        </w:rPr>
        <w:t>之前设置此属性，以确保在重新创建</w:t>
      </w:r>
      <w:r w:rsidR="00B85D65">
        <w:rPr>
          <w:rFonts w:hint="eastAsia"/>
          <w:lang w:bidi="ar-SA"/>
        </w:rPr>
        <w:t>片段</w:t>
      </w:r>
      <w:r>
        <w:rPr>
          <w:rFonts w:hint="eastAsia"/>
          <w:lang w:bidi="ar-SA"/>
        </w:rPr>
        <w:t>时使用</w:t>
      </w:r>
      <w:r>
        <w:rPr>
          <w:rFonts w:hint="eastAsia"/>
          <w:lang w:bidi="ar-SA"/>
        </w:rPr>
        <w:t xml:space="preserve"> MyFragmentFactory</w:t>
      </w:r>
      <w:r>
        <w:rPr>
          <w:rFonts w:hint="eastAsia"/>
          <w:lang w:bidi="ar-SA"/>
        </w:rPr>
        <w:t>。</w:t>
      </w:r>
    </w:p>
    <w:p w14:paraId="29272C22" w14:textId="77777777" w:rsidR="00404FDD" w:rsidRDefault="00404FDD" w:rsidP="00696508">
      <w:pPr>
        <w:pStyle w:val="a6"/>
        <w:ind w:left="240" w:right="720" w:firstLine="180"/>
      </w:pPr>
      <w:r>
        <w:t>public class MealActivity extends AppCompatActivity {</w:t>
      </w:r>
    </w:p>
    <w:p w14:paraId="5ED4EABE" w14:textId="77777777" w:rsidR="00404FDD" w:rsidRDefault="00404FDD" w:rsidP="00696508">
      <w:pPr>
        <w:pStyle w:val="a6"/>
        <w:ind w:left="240" w:right="720" w:firstLine="180"/>
      </w:pPr>
      <w:r>
        <w:t xml:space="preserve">    @Override</w:t>
      </w:r>
    </w:p>
    <w:p w14:paraId="293E656C" w14:textId="77777777" w:rsidR="00404FDD" w:rsidRDefault="00404FDD" w:rsidP="00696508">
      <w:pPr>
        <w:pStyle w:val="a6"/>
        <w:ind w:left="240" w:right="720" w:firstLine="180"/>
      </w:pPr>
      <w:r>
        <w:t xml:space="preserve">    protected void onCreate(@Nullable Bundle savedInstanceState) {</w:t>
      </w:r>
    </w:p>
    <w:p w14:paraId="59C5B760" w14:textId="77777777" w:rsidR="00404FDD" w:rsidRDefault="00404FDD" w:rsidP="00696508">
      <w:pPr>
        <w:pStyle w:val="a6"/>
        <w:ind w:left="240" w:right="720" w:firstLine="180"/>
      </w:pPr>
      <w:r>
        <w:t xml:space="preserve">        DessertsRepository repository = DessertsRepository.getInstance();</w:t>
      </w:r>
    </w:p>
    <w:p w14:paraId="1118C13C" w14:textId="77777777" w:rsidR="00404FDD" w:rsidRDefault="00404FDD" w:rsidP="00696508">
      <w:pPr>
        <w:pStyle w:val="a6"/>
        <w:ind w:left="240" w:right="720" w:firstLine="180"/>
      </w:pPr>
      <w:r>
        <w:t xml:space="preserve">        getSupportFragmentManager().setFragmentFactory(new MyFragmentFactory(repository));</w:t>
      </w:r>
    </w:p>
    <w:p w14:paraId="7DB9C8B9" w14:textId="77777777" w:rsidR="00404FDD" w:rsidRDefault="00404FDD" w:rsidP="00696508">
      <w:pPr>
        <w:pStyle w:val="a6"/>
        <w:ind w:left="240" w:right="720" w:firstLine="180"/>
      </w:pPr>
      <w:r>
        <w:t xml:space="preserve">        super.onCreate(savedInstanceState);</w:t>
      </w:r>
    </w:p>
    <w:p w14:paraId="5B566EAC" w14:textId="77777777" w:rsidR="00404FDD" w:rsidRDefault="00404FDD" w:rsidP="00696508">
      <w:pPr>
        <w:pStyle w:val="a6"/>
        <w:ind w:left="240" w:right="720" w:firstLine="180"/>
      </w:pPr>
      <w:r>
        <w:t xml:space="preserve">    }</w:t>
      </w:r>
    </w:p>
    <w:p w14:paraId="17A0B483" w14:textId="1DE093EE" w:rsidR="00022D9A" w:rsidRDefault="00404FDD" w:rsidP="00696508">
      <w:pPr>
        <w:pStyle w:val="a6"/>
        <w:ind w:left="240" w:right="720" w:firstLine="180"/>
      </w:pPr>
      <w:r>
        <w:t>}</w:t>
      </w:r>
    </w:p>
    <w:p w14:paraId="5751F98F" w14:textId="24CCF2F3" w:rsidR="00696508" w:rsidRDefault="003B6825" w:rsidP="00AE2877">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35</w:t>
      </w:r>
      <w:r w:rsidR="0090755C">
        <w:fldChar w:fldCharType="end"/>
      </w:r>
    </w:p>
    <w:p w14:paraId="3B565C7D" w14:textId="1CD25096" w:rsidR="00022D9A" w:rsidRDefault="00022D9A" w:rsidP="00022D9A">
      <w:pPr>
        <w:rPr>
          <w:lang w:bidi="ar-SA"/>
        </w:rPr>
      </w:pPr>
      <w:r>
        <w:rPr>
          <w:rFonts w:hint="eastAsia"/>
          <w:lang w:bidi="ar-SA"/>
        </w:rPr>
        <w:t>注意在</w:t>
      </w:r>
      <w:r w:rsidR="00B9164E">
        <w:rPr>
          <w:rFonts w:hint="eastAsia"/>
          <w:lang w:bidi="ar-SA"/>
        </w:rPr>
        <w:t>活动</w:t>
      </w:r>
      <w:r>
        <w:rPr>
          <w:rFonts w:hint="eastAsia"/>
          <w:lang w:bidi="ar-SA"/>
        </w:rPr>
        <w:t>中设置</w:t>
      </w:r>
      <w:r>
        <w:rPr>
          <w:rFonts w:hint="eastAsia"/>
          <w:lang w:bidi="ar-SA"/>
        </w:rPr>
        <w:t xml:space="preserve"> FragmentFactory </w:t>
      </w:r>
      <w:r>
        <w:rPr>
          <w:rFonts w:hint="eastAsia"/>
          <w:lang w:bidi="ar-SA"/>
        </w:rPr>
        <w:t>会替换整个</w:t>
      </w:r>
      <w:r w:rsidR="00B9164E">
        <w:rPr>
          <w:rFonts w:hint="eastAsia"/>
          <w:lang w:bidi="ar-SA"/>
        </w:rPr>
        <w:t>活动</w:t>
      </w:r>
      <w:r>
        <w:rPr>
          <w:rFonts w:hint="eastAsia"/>
          <w:lang w:bidi="ar-SA"/>
        </w:rPr>
        <w:t>的</w:t>
      </w:r>
      <w:r w:rsidR="00B85D65">
        <w:rPr>
          <w:rFonts w:hint="eastAsia"/>
          <w:lang w:bidi="ar-SA"/>
        </w:rPr>
        <w:t>片段</w:t>
      </w:r>
      <w:r>
        <w:rPr>
          <w:rFonts w:hint="eastAsia"/>
          <w:lang w:bidi="ar-SA"/>
        </w:rPr>
        <w:t>层次结构中的</w:t>
      </w:r>
      <w:r w:rsidR="00B85D65">
        <w:rPr>
          <w:rFonts w:hint="eastAsia"/>
          <w:lang w:bidi="ar-SA"/>
        </w:rPr>
        <w:t>片段</w:t>
      </w:r>
      <w:r>
        <w:rPr>
          <w:rFonts w:hint="eastAsia"/>
          <w:lang w:bidi="ar-SA"/>
        </w:rPr>
        <w:t>创建。换句话说，添加的任何子</w:t>
      </w:r>
      <w:r w:rsidR="00B85D65">
        <w:rPr>
          <w:rFonts w:hint="eastAsia"/>
          <w:lang w:bidi="ar-SA"/>
        </w:rPr>
        <w:t>片段</w:t>
      </w:r>
      <w:r>
        <w:rPr>
          <w:rFonts w:hint="eastAsia"/>
          <w:lang w:bidi="ar-SA"/>
        </w:rPr>
        <w:t>的</w:t>
      </w:r>
      <w:r>
        <w:rPr>
          <w:rFonts w:hint="eastAsia"/>
          <w:lang w:bidi="ar-SA"/>
        </w:rPr>
        <w:t xml:space="preserve"> childFragmentManager </w:t>
      </w:r>
      <w:r>
        <w:rPr>
          <w:rFonts w:hint="eastAsia"/>
          <w:lang w:bidi="ar-SA"/>
        </w:rPr>
        <w:t>都会使用此处设置的自定义</w:t>
      </w:r>
      <w:r w:rsidR="00B85D65">
        <w:rPr>
          <w:rFonts w:hint="eastAsia"/>
          <w:lang w:bidi="ar-SA"/>
        </w:rPr>
        <w:t>片段</w:t>
      </w:r>
      <w:r>
        <w:rPr>
          <w:rFonts w:hint="eastAsia"/>
          <w:lang w:bidi="ar-SA"/>
        </w:rPr>
        <w:t>工厂，除非在较低的级别被替换。在一个</w:t>
      </w:r>
      <w:r w:rsidR="00B9164E">
        <w:rPr>
          <w:rFonts w:hint="eastAsia"/>
          <w:lang w:bidi="ar-SA"/>
        </w:rPr>
        <w:t>活动</w:t>
      </w:r>
      <w:r>
        <w:rPr>
          <w:rFonts w:hint="eastAsia"/>
          <w:lang w:bidi="ar-SA"/>
        </w:rPr>
        <w:t>架构中，应使用</w:t>
      </w:r>
      <w:r>
        <w:rPr>
          <w:rFonts w:hint="eastAsia"/>
          <w:lang w:bidi="ar-SA"/>
        </w:rPr>
        <w:t xml:space="preserve"> FragmentScenario </w:t>
      </w:r>
      <w:r>
        <w:rPr>
          <w:rFonts w:hint="eastAsia"/>
          <w:lang w:bidi="ar-SA"/>
        </w:rPr>
        <w:t>类在隔离的条件下测试</w:t>
      </w:r>
      <w:r w:rsidR="00B85D65">
        <w:rPr>
          <w:rFonts w:hint="eastAsia"/>
          <w:lang w:bidi="ar-SA"/>
        </w:rPr>
        <w:t>片段</w:t>
      </w:r>
      <w:r>
        <w:rPr>
          <w:rFonts w:hint="eastAsia"/>
          <w:lang w:bidi="ar-SA"/>
        </w:rPr>
        <w:t>。由于无法依赖于</w:t>
      </w:r>
      <w:r w:rsidR="00B9164E">
        <w:rPr>
          <w:rFonts w:hint="eastAsia"/>
          <w:lang w:bidi="ar-SA"/>
        </w:rPr>
        <w:t>活动</w:t>
      </w:r>
      <w:r>
        <w:rPr>
          <w:rFonts w:hint="eastAsia"/>
          <w:lang w:bidi="ar-SA"/>
        </w:rPr>
        <w:t>的自定义</w:t>
      </w:r>
      <w:r>
        <w:rPr>
          <w:rFonts w:hint="eastAsia"/>
          <w:lang w:bidi="ar-SA"/>
        </w:rPr>
        <w:t xml:space="preserve"> onCreate</w:t>
      </w:r>
      <w:r w:rsidR="00301789">
        <w:rPr>
          <w:lang w:bidi="ar-SA"/>
        </w:rPr>
        <w:t>()</w:t>
      </w:r>
      <w:r>
        <w:rPr>
          <w:rFonts w:hint="eastAsia"/>
          <w:lang w:bidi="ar-SA"/>
        </w:rPr>
        <w:t>逻辑，因此可以改为将</w:t>
      </w:r>
      <w:r>
        <w:rPr>
          <w:rFonts w:hint="eastAsia"/>
          <w:lang w:bidi="ar-SA"/>
        </w:rPr>
        <w:t xml:space="preserve"> FragmentFactory </w:t>
      </w:r>
      <w:r>
        <w:rPr>
          <w:rFonts w:hint="eastAsia"/>
          <w:lang w:bidi="ar-SA"/>
        </w:rPr>
        <w:t>作为参数传入</w:t>
      </w:r>
      <w:r w:rsidR="00B85D65">
        <w:rPr>
          <w:rFonts w:hint="eastAsia"/>
          <w:lang w:bidi="ar-SA"/>
        </w:rPr>
        <w:t>片段</w:t>
      </w:r>
      <w:r>
        <w:rPr>
          <w:rFonts w:hint="eastAsia"/>
          <w:lang w:bidi="ar-SA"/>
        </w:rPr>
        <w:t>测试，如以下示例所示：</w:t>
      </w:r>
    </w:p>
    <w:p w14:paraId="580EFA16" w14:textId="77777777" w:rsidR="00404FDD" w:rsidRDefault="00404FDD" w:rsidP="00404FDD">
      <w:pPr>
        <w:pStyle w:val="a6"/>
        <w:ind w:left="240" w:right="720" w:firstLine="180"/>
      </w:pPr>
      <w:r>
        <w:t>// Inside your test</w:t>
      </w:r>
    </w:p>
    <w:p w14:paraId="519D0970" w14:textId="77777777" w:rsidR="00404FDD" w:rsidRDefault="00404FDD" w:rsidP="00404FDD">
      <w:pPr>
        <w:pStyle w:val="a6"/>
        <w:ind w:left="240" w:right="720" w:firstLine="180"/>
      </w:pPr>
      <w:r>
        <w:lastRenderedPageBreak/>
        <w:t>val dessertRepository = mock(DessertsRepository::class.java)</w:t>
      </w:r>
    </w:p>
    <w:p w14:paraId="107FF9AA" w14:textId="77777777" w:rsidR="00404FDD" w:rsidRDefault="00404FDD" w:rsidP="00404FDD">
      <w:pPr>
        <w:pStyle w:val="a6"/>
        <w:ind w:left="240" w:right="720" w:firstLine="180"/>
      </w:pPr>
      <w:r>
        <w:t>launchFragment&lt;DessertsFragment&gt;(factory = MyFragmentFactory(dessertRepository)).onFragment {</w:t>
      </w:r>
    </w:p>
    <w:p w14:paraId="1899986C" w14:textId="77777777" w:rsidR="00404FDD" w:rsidRDefault="00404FDD" w:rsidP="00404FDD">
      <w:pPr>
        <w:pStyle w:val="a6"/>
        <w:ind w:left="240" w:right="720" w:firstLine="180"/>
      </w:pPr>
      <w:r>
        <w:t xml:space="preserve">    // Test Fragment logic</w:t>
      </w:r>
    </w:p>
    <w:p w14:paraId="2B6A0B1B" w14:textId="688CDED8" w:rsidR="004E6468" w:rsidRDefault="00404FDD" w:rsidP="00404FDD">
      <w:pPr>
        <w:pStyle w:val="a6"/>
        <w:ind w:left="240" w:right="720" w:firstLine="180"/>
      </w:pPr>
      <w:r>
        <w:t>}</w:t>
      </w:r>
    </w:p>
    <w:p w14:paraId="7F4DF41C" w14:textId="7BE5F2AD" w:rsidR="004F5A3F" w:rsidRDefault="00691BF0" w:rsidP="00AE2877">
      <w:pPr>
        <w:pStyle w:val="a5"/>
      </w:pPr>
      <w:r>
        <w:t>码</w:t>
      </w:r>
      <w:r>
        <w:t xml:space="preserve"> </w:t>
      </w:r>
      <w:r w:rsidR="00BD0BB1">
        <w:fldChar w:fldCharType="begin"/>
      </w:r>
      <w:r w:rsidR="00BD0BB1">
        <w:instrText xml:space="preserve"> </w:instrText>
      </w:r>
      <w:r w:rsidR="00BD0BB1">
        <w:instrText xml:space="preserve">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36</w:t>
      </w:r>
      <w:r w:rsidR="0090755C">
        <w:fldChar w:fldCharType="end"/>
      </w:r>
    </w:p>
    <w:p w14:paraId="27CACFF8" w14:textId="7AABF2BB" w:rsidR="006E42E7" w:rsidRDefault="006E42E7" w:rsidP="00A42B26">
      <w:pPr>
        <w:pStyle w:val="3"/>
      </w:pPr>
      <w:r>
        <w:rPr>
          <w:rFonts w:hint="eastAsia"/>
        </w:rPr>
        <w:t>事务处理</w:t>
      </w:r>
    </w:p>
    <w:p w14:paraId="3260F14B" w14:textId="296FEB2E" w:rsidR="002A3999" w:rsidRDefault="002A3999" w:rsidP="003D53EE">
      <w:pPr>
        <w:rPr>
          <w:lang w:bidi="ar-SA"/>
        </w:rPr>
      </w:pPr>
      <w:r>
        <w:rPr>
          <w:rFonts w:hint="eastAsia"/>
          <w:lang w:bidi="ar-SA"/>
        </w:rPr>
        <w:t>在运行时，</w:t>
      </w:r>
      <w:r>
        <w:rPr>
          <w:rFonts w:hint="eastAsia"/>
          <w:lang w:bidi="ar-SA"/>
        </w:rPr>
        <w:t xml:space="preserve">FragmentManager </w:t>
      </w:r>
      <w:r>
        <w:rPr>
          <w:rFonts w:hint="eastAsia"/>
          <w:lang w:bidi="ar-SA"/>
        </w:rPr>
        <w:t>可以添加、删除、替换和使用片段执行其他操作以响应用户交互</w:t>
      </w:r>
      <w:r w:rsidR="008F36CF">
        <w:rPr>
          <w:rFonts w:hint="eastAsia"/>
          <w:lang w:bidi="ar-SA"/>
        </w:rPr>
        <w:t>，</w:t>
      </w:r>
      <w:r>
        <w:rPr>
          <w:rFonts w:hint="eastAsia"/>
          <w:lang w:bidi="ar-SA"/>
        </w:rPr>
        <w:t>提交的每组片段更改称为一个事务，可以使用</w:t>
      </w:r>
      <w:r>
        <w:rPr>
          <w:rFonts w:hint="eastAsia"/>
          <w:lang w:bidi="ar-SA"/>
        </w:rPr>
        <w:t xml:space="preserve"> FragmentTransaction </w:t>
      </w:r>
      <w:r>
        <w:rPr>
          <w:rFonts w:hint="eastAsia"/>
          <w:lang w:bidi="ar-SA"/>
        </w:rPr>
        <w:t>该类提供的</w:t>
      </w:r>
      <w:r>
        <w:rPr>
          <w:rFonts w:hint="eastAsia"/>
          <w:lang w:bidi="ar-SA"/>
        </w:rPr>
        <w:t xml:space="preserve"> API </w:t>
      </w:r>
      <w:r>
        <w:rPr>
          <w:rFonts w:hint="eastAsia"/>
          <w:lang w:bidi="ar-SA"/>
        </w:rPr>
        <w:t>指定在事务中执行的操作</w:t>
      </w:r>
      <w:r w:rsidR="008F36CF">
        <w:rPr>
          <w:rFonts w:hint="eastAsia"/>
          <w:lang w:bidi="ar-SA"/>
        </w:rPr>
        <w:t>，</w:t>
      </w:r>
      <w:r>
        <w:rPr>
          <w:rFonts w:hint="eastAsia"/>
          <w:lang w:bidi="ar-SA"/>
        </w:rPr>
        <w:t>可以将多个操作分组到一个事务中</w:t>
      </w:r>
      <w:r w:rsidR="008F36CF">
        <w:rPr>
          <w:rFonts w:hint="eastAsia"/>
          <w:lang w:bidi="ar-SA"/>
        </w:rPr>
        <w:t>，</w:t>
      </w:r>
      <w:r>
        <w:rPr>
          <w:rFonts w:hint="eastAsia"/>
          <w:lang w:bidi="ar-SA"/>
        </w:rPr>
        <w:t>例如一个事务可以添加或替换多个片段。当在同一屏幕上显示多个同级片段时，此分组可能很有用，例如拆分视图</w:t>
      </w:r>
      <w:r w:rsidR="00F45378">
        <w:rPr>
          <w:rFonts w:hint="eastAsia"/>
          <w:lang w:bidi="ar-SA"/>
        </w:rPr>
        <w:t>，</w:t>
      </w:r>
      <w:r>
        <w:rPr>
          <w:rFonts w:hint="eastAsia"/>
          <w:lang w:bidi="ar-SA"/>
        </w:rPr>
        <w:t>可以将每个事务保存到由</w:t>
      </w:r>
      <w:r w:rsidR="004E6ECE">
        <w:rPr>
          <w:rFonts w:hint="eastAsia"/>
          <w:lang w:bidi="ar-SA"/>
        </w:rPr>
        <w:t>FragmentManager</w:t>
      </w:r>
      <w:r>
        <w:rPr>
          <w:rFonts w:hint="eastAsia"/>
          <w:lang w:bidi="ar-SA"/>
        </w:rPr>
        <w:t>管理的后退堆栈，允许用户向后导航片段更改</w:t>
      </w:r>
      <w:r w:rsidR="00D915E4">
        <w:rPr>
          <w:rFonts w:hint="eastAsia"/>
          <w:lang w:bidi="ar-SA"/>
        </w:rPr>
        <w:t>，</w:t>
      </w:r>
      <w:r>
        <w:rPr>
          <w:rFonts w:hint="eastAsia"/>
          <w:lang w:bidi="ar-SA"/>
        </w:rPr>
        <w:t>类似于向后导航活动</w:t>
      </w:r>
      <w:r w:rsidR="00B95AFA">
        <w:rPr>
          <w:rFonts w:hint="eastAsia"/>
          <w:lang w:bidi="ar-SA"/>
        </w:rPr>
        <w:t>，</w:t>
      </w:r>
      <w:r>
        <w:rPr>
          <w:rFonts w:hint="eastAsia"/>
          <w:lang w:bidi="ar-SA"/>
        </w:rPr>
        <w:t>可以通过调用获取</w:t>
      </w:r>
      <w:r>
        <w:rPr>
          <w:rFonts w:hint="eastAsia"/>
          <w:lang w:bidi="ar-SA"/>
        </w:rPr>
        <w:t>FragmentTransaction</w:t>
      </w:r>
      <w:r>
        <w:rPr>
          <w:rFonts w:hint="eastAsia"/>
          <w:lang w:bidi="ar-SA"/>
        </w:rPr>
        <w:t>的实例，如下例所示：</w:t>
      </w:r>
    </w:p>
    <w:p w14:paraId="4C159879" w14:textId="77777777" w:rsidR="002A3999" w:rsidRDefault="002A3999" w:rsidP="003D53EE">
      <w:pPr>
        <w:pStyle w:val="a6"/>
        <w:ind w:left="240" w:right="720" w:firstLine="180"/>
      </w:pPr>
      <w:r>
        <w:t>FragmentManager fragmentManager = ...</w:t>
      </w:r>
    </w:p>
    <w:p w14:paraId="738725B5" w14:textId="77777777" w:rsidR="002A3999" w:rsidRDefault="002A3999" w:rsidP="003D53EE">
      <w:pPr>
        <w:pStyle w:val="a6"/>
        <w:ind w:left="240" w:right="720" w:firstLine="180"/>
      </w:pPr>
      <w:r>
        <w:t>FragmentTransaction fragmentTransaction = fragmentManager.beginTransaction();</w:t>
      </w:r>
    </w:p>
    <w:p w14:paraId="66941F24" w14:textId="21F530D1" w:rsidR="00DC3810" w:rsidRDefault="00EE54FB" w:rsidP="00AE2877">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37</w:t>
      </w:r>
      <w:r w:rsidR="0090755C">
        <w:fldChar w:fldCharType="end"/>
      </w:r>
    </w:p>
    <w:p w14:paraId="22BE8319" w14:textId="199264DC" w:rsidR="002A3999" w:rsidRDefault="00FF4712" w:rsidP="002A3999">
      <w:pPr>
        <w:rPr>
          <w:lang w:bidi="ar-SA"/>
        </w:rPr>
      </w:pPr>
      <w:r>
        <w:rPr>
          <w:rFonts w:hint="eastAsia"/>
          <w:lang w:bidi="ar-SA"/>
        </w:rPr>
        <w:t>最终</w:t>
      </w:r>
      <w:r w:rsidR="00DD4DC9">
        <w:rPr>
          <w:rFonts w:hint="eastAsia"/>
          <w:lang w:bidi="ar-SA"/>
        </w:rPr>
        <w:t>FragmentTransaction</w:t>
      </w:r>
      <w:r w:rsidR="002A3999">
        <w:rPr>
          <w:rFonts w:hint="eastAsia"/>
          <w:lang w:bidi="ar-SA"/>
        </w:rPr>
        <w:t>调用都必须提交事务</w:t>
      </w:r>
      <w:r>
        <w:rPr>
          <w:rFonts w:hint="eastAsia"/>
          <w:lang w:bidi="ar-SA"/>
        </w:rPr>
        <w:t>，</w:t>
      </w:r>
      <w:r w:rsidR="002A3999">
        <w:rPr>
          <w:rFonts w:hint="eastAsia"/>
          <w:lang w:bidi="ar-SA"/>
        </w:rPr>
        <w:t>该</w:t>
      </w:r>
      <w:r w:rsidR="002A3999">
        <w:rPr>
          <w:rFonts w:hint="eastAsia"/>
          <w:lang w:bidi="ar-SA"/>
        </w:rPr>
        <w:t>commit()</w:t>
      </w:r>
      <w:r w:rsidR="002A3999">
        <w:rPr>
          <w:rFonts w:hint="eastAsia"/>
          <w:lang w:bidi="ar-SA"/>
        </w:rPr>
        <w:t>调用</w:t>
      </w:r>
      <w:r w:rsidR="002A3999">
        <w:rPr>
          <w:rFonts w:hint="eastAsia"/>
          <w:lang w:bidi="ar-SA"/>
        </w:rPr>
        <w:t>FragmentManager</w:t>
      </w:r>
      <w:r w:rsidR="002A3999">
        <w:rPr>
          <w:rFonts w:hint="eastAsia"/>
          <w:lang w:bidi="ar-SA"/>
        </w:rPr>
        <w:t>表示所有操作都已添加到事务中。</w:t>
      </w:r>
    </w:p>
    <w:p w14:paraId="748FE129" w14:textId="77777777" w:rsidR="002A3999" w:rsidRDefault="002A3999" w:rsidP="00FF4712">
      <w:pPr>
        <w:pStyle w:val="a6"/>
        <w:ind w:left="240" w:right="720" w:firstLine="180"/>
      </w:pPr>
      <w:r>
        <w:t>FragmentManager fragmentManager = ...</w:t>
      </w:r>
    </w:p>
    <w:p w14:paraId="4EBDE5FE" w14:textId="77777777" w:rsidR="002A3999" w:rsidRDefault="002A3999" w:rsidP="00FF4712">
      <w:pPr>
        <w:pStyle w:val="a6"/>
        <w:ind w:left="240" w:right="720" w:firstLine="180"/>
      </w:pPr>
      <w:r>
        <w:t>FragmentTransaction fragmentTransaction = fragmentManager.beginTransaction();</w:t>
      </w:r>
    </w:p>
    <w:p w14:paraId="662D241A" w14:textId="77777777" w:rsidR="002A3999" w:rsidRDefault="002A3999" w:rsidP="00FF4712">
      <w:pPr>
        <w:pStyle w:val="a6"/>
        <w:ind w:left="240" w:right="720" w:firstLine="180"/>
      </w:pPr>
    </w:p>
    <w:p w14:paraId="6CCEE9AF" w14:textId="77777777" w:rsidR="002A3999" w:rsidRDefault="002A3999" w:rsidP="00FF4712">
      <w:pPr>
        <w:pStyle w:val="a6"/>
        <w:ind w:left="240" w:right="720" w:firstLine="180"/>
      </w:pPr>
      <w:r>
        <w:t>// Add operations here</w:t>
      </w:r>
    </w:p>
    <w:p w14:paraId="58E7E286" w14:textId="77777777" w:rsidR="002A3999" w:rsidRDefault="002A3999" w:rsidP="00FF4712">
      <w:pPr>
        <w:pStyle w:val="a6"/>
        <w:ind w:left="240" w:right="720" w:firstLine="180"/>
      </w:pPr>
    </w:p>
    <w:p w14:paraId="52EA0393" w14:textId="77777777" w:rsidR="002A3999" w:rsidRDefault="002A3999" w:rsidP="00FF4712">
      <w:pPr>
        <w:pStyle w:val="a6"/>
        <w:ind w:left="240" w:right="720" w:firstLine="180"/>
      </w:pPr>
      <w:r>
        <w:t>fragmentTransaction.commit();</w:t>
      </w:r>
    </w:p>
    <w:p w14:paraId="052D457D" w14:textId="50807552" w:rsidR="00FF4712" w:rsidRDefault="0085442A" w:rsidP="00AE2877">
      <w:pPr>
        <w:pStyle w:val="a5"/>
        <w:rPr>
          <w:lang w:bidi="ar-SA"/>
        </w:rPr>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38</w:t>
      </w:r>
      <w:r w:rsidR="0090755C">
        <w:fldChar w:fldCharType="end"/>
      </w:r>
    </w:p>
    <w:p w14:paraId="3359A0E4" w14:textId="736563C7" w:rsidR="002A3999" w:rsidRDefault="00122AED" w:rsidP="002A3999">
      <w:pPr>
        <w:rPr>
          <w:lang w:bidi="ar-SA"/>
        </w:rPr>
      </w:pPr>
      <w:r>
        <w:rPr>
          <w:rFonts w:hint="eastAsia"/>
          <w:lang w:bidi="ar-SA"/>
        </w:rPr>
        <w:t>如果</w:t>
      </w:r>
      <w:r w:rsidR="002A3999">
        <w:rPr>
          <w:rFonts w:hint="eastAsia"/>
          <w:lang w:bidi="ar-SA"/>
        </w:rPr>
        <w:t>允许对片段状态更改重新排序</w:t>
      </w:r>
      <w:r>
        <w:rPr>
          <w:rFonts w:hint="eastAsia"/>
          <w:lang w:bidi="ar-SA"/>
        </w:rPr>
        <w:t>，</w:t>
      </w:r>
      <w:r w:rsidR="002A3999">
        <w:rPr>
          <w:rFonts w:hint="eastAsia"/>
          <w:lang w:bidi="ar-SA"/>
        </w:rPr>
        <w:t>每个都</w:t>
      </w:r>
      <w:r w:rsidR="002A3999">
        <w:rPr>
          <w:rFonts w:hint="eastAsia"/>
          <w:lang w:bidi="ar-SA"/>
        </w:rPr>
        <w:t>FragmentTransaction</w:t>
      </w:r>
      <w:r w:rsidR="002A3999">
        <w:rPr>
          <w:rFonts w:hint="eastAsia"/>
          <w:lang w:bidi="ar-SA"/>
        </w:rPr>
        <w:t>应该使用</w:t>
      </w:r>
      <w:r w:rsidR="002A3999">
        <w:rPr>
          <w:rFonts w:hint="eastAsia"/>
          <w:lang w:bidi="ar-SA"/>
        </w:rPr>
        <w:t>setReorderingAllowed(true)</w:t>
      </w:r>
      <w:r w:rsidR="002A3999">
        <w:rPr>
          <w:rFonts w:hint="eastAsia"/>
          <w:lang w:bidi="ar-SA"/>
        </w:rPr>
        <w:t>：</w:t>
      </w:r>
    </w:p>
    <w:p w14:paraId="1BDA2DC3" w14:textId="77777777" w:rsidR="002A3999" w:rsidRDefault="002A3999" w:rsidP="00222761">
      <w:pPr>
        <w:pStyle w:val="a6"/>
        <w:ind w:left="240" w:right="720" w:firstLine="180"/>
      </w:pPr>
      <w:r>
        <w:t>FragmentManager fragmentManager = ...</w:t>
      </w:r>
    </w:p>
    <w:p w14:paraId="1C1A5C52" w14:textId="77777777" w:rsidR="002A3999" w:rsidRDefault="002A3999" w:rsidP="00222761">
      <w:pPr>
        <w:pStyle w:val="a6"/>
        <w:ind w:left="240" w:right="720" w:firstLine="180"/>
      </w:pPr>
      <w:r>
        <w:t>fragmentManager.beginTransaction()</w:t>
      </w:r>
    </w:p>
    <w:p w14:paraId="3A547E65" w14:textId="77777777" w:rsidR="002A3999" w:rsidRDefault="002A3999" w:rsidP="00222761">
      <w:pPr>
        <w:pStyle w:val="a6"/>
        <w:ind w:left="240" w:right="720" w:firstLine="180"/>
      </w:pPr>
      <w:r>
        <w:t xml:space="preserve">    ...</w:t>
      </w:r>
    </w:p>
    <w:p w14:paraId="5681C2E7" w14:textId="77777777" w:rsidR="002A3999" w:rsidRDefault="002A3999" w:rsidP="00222761">
      <w:pPr>
        <w:pStyle w:val="a6"/>
        <w:ind w:left="240" w:right="720" w:firstLine="180"/>
      </w:pPr>
      <w:r>
        <w:lastRenderedPageBreak/>
        <w:t xml:space="preserve">    .setReorderingAllowed(true)</w:t>
      </w:r>
    </w:p>
    <w:p w14:paraId="4B1F0C6E" w14:textId="77777777" w:rsidR="002A3999" w:rsidRDefault="002A3999" w:rsidP="00222761">
      <w:pPr>
        <w:pStyle w:val="a6"/>
        <w:ind w:left="240" w:right="720" w:firstLine="180"/>
      </w:pPr>
      <w:r>
        <w:t xml:space="preserve">    .commit();</w:t>
      </w:r>
    </w:p>
    <w:p w14:paraId="3F0AC347" w14:textId="571DF220" w:rsidR="00AB5B2C" w:rsidRDefault="00ED6502" w:rsidP="00AE2877">
      <w:pPr>
        <w:pStyle w:val="a5"/>
        <w:rPr>
          <w:lang w:bidi="ar-SA"/>
        </w:rPr>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39</w:t>
      </w:r>
      <w:r w:rsidR="0090755C">
        <w:fldChar w:fldCharType="end"/>
      </w:r>
    </w:p>
    <w:p w14:paraId="012CC31D" w14:textId="1C386C5B" w:rsidR="002A3999" w:rsidRDefault="002A3999" w:rsidP="002A3999">
      <w:pPr>
        <w:rPr>
          <w:lang w:bidi="ar-SA"/>
        </w:rPr>
      </w:pPr>
      <w:r>
        <w:rPr>
          <w:rFonts w:hint="eastAsia"/>
          <w:lang w:bidi="ar-SA"/>
        </w:rPr>
        <w:t>为了行为兼容性，默认情况下不启用重新排序标志</w:t>
      </w:r>
      <w:r w:rsidR="00114B6A">
        <w:rPr>
          <w:rFonts w:hint="eastAsia"/>
          <w:lang w:bidi="ar-SA"/>
        </w:rPr>
        <w:t>，</w:t>
      </w:r>
      <w:r>
        <w:rPr>
          <w:rFonts w:hint="eastAsia"/>
          <w:lang w:bidi="ar-SA"/>
        </w:rPr>
        <w:t>但是需要允许</w:t>
      </w:r>
      <w:r>
        <w:rPr>
          <w:rFonts w:hint="eastAsia"/>
          <w:lang w:bidi="ar-SA"/>
        </w:rPr>
        <w:t>FragmentManager</w:t>
      </w:r>
      <w:r>
        <w:rPr>
          <w:rFonts w:hint="eastAsia"/>
          <w:lang w:bidi="ar-SA"/>
        </w:rPr>
        <w:t>正确执行</w:t>
      </w:r>
      <w:r>
        <w:rPr>
          <w:rFonts w:hint="eastAsia"/>
          <w:lang w:bidi="ar-SA"/>
        </w:rPr>
        <w:t>FragmentTransaction</w:t>
      </w:r>
      <w:r>
        <w:rPr>
          <w:rFonts w:hint="eastAsia"/>
          <w:lang w:bidi="ar-SA"/>
        </w:rPr>
        <w:t>，特别是当</w:t>
      </w:r>
      <w:r w:rsidR="00BC22A3">
        <w:rPr>
          <w:rFonts w:hint="eastAsia"/>
          <w:lang w:bidi="ar-SA"/>
        </w:rPr>
        <w:t>其</w:t>
      </w:r>
      <w:r>
        <w:rPr>
          <w:rFonts w:hint="eastAsia"/>
          <w:lang w:bidi="ar-SA"/>
        </w:rPr>
        <w:t>在后台堆栈上运行并运行动画和过渡时。启用该标志可确保如果多个事务一起执行，任何中间片段（即添加然后立即替换的片段）不会经历生命周期更改或执行其动画或转换</w:t>
      </w:r>
      <w:r w:rsidR="00BC22A3">
        <w:rPr>
          <w:rFonts w:hint="eastAsia"/>
          <w:lang w:bidi="ar-SA"/>
        </w:rPr>
        <w:t>，</w:t>
      </w:r>
      <w:r>
        <w:rPr>
          <w:rFonts w:hint="eastAsia"/>
          <w:lang w:bidi="ar-SA"/>
        </w:rPr>
        <w:t>请注意此标志会影响事务的初始执行和使用</w:t>
      </w:r>
      <w:r w:rsidR="00BC22A3">
        <w:rPr>
          <w:rFonts w:hint="eastAsia"/>
          <w:lang w:bidi="ar-SA"/>
        </w:rPr>
        <w:t>popBackStack()</w:t>
      </w:r>
      <w:r>
        <w:rPr>
          <w:rFonts w:hint="eastAsia"/>
          <w:lang w:bidi="ar-SA"/>
        </w:rPr>
        <w:t>撤销事务。</w:t>
      </w:r>
    </w:p>
    <w:p w14:paraId="3B534F36" w14:textId="32899FB2" w:rsidR="002A3999" w:rsidRDefault="002A3999" w:rsidP="002A3999">
      <w:pPr>
        <w:rPr>
          <w:lang w:bidi="ar-SA"/>
        </w:rPr>
      </w:pPr>
      <w:r>
        <w:rPr>
          <w:rFonts w:hint="eastAsia"/>
          <w:lang w:bidi="ar-SA"/>
        </w:rPr>
        <w:t>要将片段添加到</w:t>
      </w:r>
      <w:r>
        <w:rPr>
          <w:rFonts w:hint="eastAsia"/>
          <w:lang w:bidi="ar-SA"/>
        </w:rPr>
        <w:t>FragmentManager</w:t>
      </w:r>
      <w:r>
        <w:rPr>
          <w:rFonts w:hint="eastAsia"/>
          <w:lang w:bidi="ar-SA"/>
        </w:rPr>
        <w:t>，调用</w:t>
      </w:r>
      <w:r w:rsidR="001E7110">
        <w:rPr>
          <w:rFonts w:hint="eastAsia"/>
          <w:lang w:bidi="ar-SA"/>
        </w:rPr>
        <w:t>事务处理的</w:t>
      </w:r>
      <w:r>
        <w:rPr>
          <w:rFonts w:hint="eastAsia"/>
          <w:lang w:bidi="ar-SA"/>
        </w:rPr>
        <w:t>add()</w:t>
      </w:r>
      <w:r w:rsidR="001E7110">
        <w:rPr>
          <w:rFonts w:hint="eastAsia"/>
          <w:lang w:bidi="ar-SA"/>
        </w:rPr>
        <w:t>方法</w:t>
      </w:r>
      <w:r w:rsidR="006E17A9">
        <w:rPr>
          <w:rFonts w:hint="eastAsia"/>
          <w:lang w:bidi="ar-SA"/>
        </w:rPr>
        <w:t>，</w:t>
      </w:r>
      <w:r>
        <w:rPr>
          <w:rFonts w:hint="eastAsia"/>
          <w:lang w:bidi="ar-SA"/>
        </w:rPr>
        <w:t>此方法接收片段容器的</w:t>
      </w:r>
      <w:r>
        <w:rPr>
          <w:rFonts w:hint="eastAsia"/>
          <w:lang w:bidi="ar-SA"/>
        </w:rPr>
        <w:t xml:space="preserve">ID </w:t>
      </w:r>
      <w:r>
        <w:rPr>
          <w:rFonts w:hint="eastAsia"/>
          <w:lang w:bidi="ar-SA"/>
        </w:rPr>
        <w:t>，以及希望添加的片段类名</w:t>
      </w:r>
      <w:r w:rsidR="00900BDD">
        <w:rPr>
          <w:rFonts w:hint="eastAsia"/>
          <w:lang w:bidi="ar-SA"/>
        </w:rPr>
        <w:t>，</w:t>
      </w:r>
      <w:r>
        <w:rPr>
          <w:rFonts w:hint="eastAsia"/>
          <w:lang w:bidi="ar-SA"/>
        </w:rPr>
        <w:t>添加的片段被移动到</w:t>
      </w:r>
      <w:r w:rsidR="00900BDD">
        <w:rPr>
          <w:rFonts w:hint="eastAsia"/>
          <w:lang w:bidi="ar-SA"/>
        </w:rPr>
        <w:t>重启</w:t>
      </w:r>
      <w:r>
        <w:rPr>
          <w:rFonts w:hint="eastAsia"/>
          <w:lang w:bidi="ar-SA"/>
        </w:rPr>
        <w:t>状态</w:t>
      </w:r>
      <w:r w:rsidR="0083160C">
        <w:rPr>
          <w:rFonts w:hint="eastAsia"/>
          <w:lang w:bidi="ar-SA"/>
        </w:rPr>
        <w:t>，</w:t>
      </w:r>
      <w:r>
        <w:rPr>
          <w:rFonts w:hint="eastAsia"/>
          <w:lang w:bidi="ar-SA"/>
        </w:rPr>
        <w:t>强烈建议容器是</w:t>
      </w:r>
      <w:r>
        <w:rPr>
          <w:rFonts w:hint="eastAsia"/>
          <w:lang w:bidi="ar-SA"/>
        </w:rPr>
        <w:t xml:space="preserve"> FragmentContainerView </w:t>
      </w:r>
      <w:r>
        <w:rPr>
          <w:rFonts w:hint="eastAsia"/>
          <w:lang w:bidi="ar-SA"/>
        </w:rPr>
        <w:t>视图层次结构的一部分。</w:t>
      </w:r>
      <w:r w:rsidR="004956DD" w:rsidRPr="004956DD">
        <w:rPr>
          <w:rFonts w:hint="eastAsia"/>
          <w:lang w:bidi="ar-SA"/>
        </w:rPr>
        <w:t>调用</w:t>
      </w:r>
      <w:r w:rsidR="004956DD" w:rsidRPr="004956DD">
        <w:t>remove()</w:t>
      </w:r>
      <w:r w:rsidRPr="004956DD">
        <w:rPr>
          <w:rFonts w:hint="eastAsia"/>
          <w:lang w:bidi="ar-SA"/>
        </w:rPr>
        <w:t>从</w:t>
      </w:r>
      <w:r w:rsidR="004956DD" w:rsidRPr="004956DD">
        <w:rPr>
          <w:rFonts w:hint="eastAsia"/>
        </w:rPr>
        <w:t>宿主</w:t>
      </w:r>
      <w:r w:rsidRPr="004956DD">
        <w:rPr>
          <w:rFonts w:hint="eastAsia"/>
          <w:lang w:bidi="ar-SA"/>
        </w:rPr>
        <w:t>中删除片段，传入一个片段实例，该片段实例是通过</w:t>
      </w:r>
      <w:r w:rsidR="005E22CC">
        <w:rPr>
          <w:rFonts w:hint="eastAsia"/>
          <w:lang w:bidi="ar-SA"/>
        </w:rPr>
        <w:t>findFragmentById()</w:t>
      </w:r>
      <w:r w:rsidR="005E22CC">
        <w:rPr>
          <w:rFonts w:hint="eastAsia"/>
          <w:lang w:bidi="ar-SA"/>
        </w:rPr>
        <w:t>或</w:t>
      </w:r>
      <w:r w:rsidR="005E22CC">
        <w:rPr>
          <w:rFonts w:hint="eastAsia"/>
          <w:lang w:bidi="ar-SA"/>
        </w:rPr>
        <w:t>findFragmentByTag()</w:t>
      </w:r>
      <w:r w:rsidR="005E22CC">
        <w:rPr>
          <w:rFonts w:hint="eastAsia"/>
          <w:lang w:bidi="ar-SA"/>
        </w:rPr>
        <w:t>方法</w:t>
      </w:r>
      <w:r w:rsidRPr="004956DD">
        <w:rPr>
          <w:rFonts w:hint="eastAsia"/>
          <w:lang w:bidi="ar-SA"/>
        </w:rPr>
        <w:t>从片段管理器中检索</w:t>
      </w:r>
      <w:r>
        <w:rPr>
          <w:rFonts w:hint="eastAsia"/>
          <w:lang w:bidi="ar-SA"/>
        </w:rPr>
        <w:t>到。如果片段的视图先前已添加到容器中，则此时视图将从容器中删除</w:t>
      </w:r>
      <w:r w:rsidR="005E22CC">
        <w:rPr>
          <w:rFonts w:hint="eastAsia"/>
          <w:lang w:bidi="ar-SA"/>
        </w:rPr>
        <w:t>，</w:t>
      </w:r>
      <w:r>
        <w:rPr>
          <w:rFonts w:hint="eastAsia"/>
          <w:lang w:bidi="ar-SA"/>
        </w:rPr>
        <w:t>移除的片段被移动</w:t>
      </w:r>
      <w:r w:rsidR="005E22CC">
        <w:rPr>
          <w:rFonts w:hint="eastAsia"/>
          <w:lang w:bidi="ar-SA"/>
        </w:rPr>
        <w:t>为销毁</w:t>
      </w:r>
      <w:r>
        <w:rPr>
          <w:rFonts w:hint="eastAsia"/>
          <w:lang w:bidi="ar-SA"/>
        </w:rPr>
        <w:t>状态。用</w:t>
      </w:r>
      <w:r>
        <w:rPr>
          <w:rFonts w:hint="eastAsia"/>
          <w:lang w:bidi="ar-SA"/>
        </w:rPr>
        <w:t>replace()</w:t>
      </w:r>
      <w:r w:rsidR="00495B4C">
        <w:rPr>
          <w:rFonts w:hint="eastAsia"/>
          <w:lang w:bidi="ar-SA"/>
        </w:rPr>
        <w:t>方法</w:t>
      </w:r>
      <w:r>
        <w:rPr>
          <w:rFonts w:hint="eastAsia"/>
          <w:lang w:bidi="ar-SA"/>
        </w:rPr>
        <w:t>将容器中的现有片段替换为提供的新片段类实例</w:t>
      </w:r>
      <w:r w:rsidR="003174F9">
        <w:rPr>
          <w:rFonts w:hint="eastAsia"/>
          <w:lang w:bidi="ar-SA"/>
        </w:rPr>
        <w:t>，</w:t>
      </w:r>
      <w:r>
        <w:rPr>
          <w:rFonts w:hint="eastAsia"/>
          <w:lang w:bidi="ar-SA"/>
        </w:rPr>
        <w:t>调用</w:t>
      </w:r>
      <w:r>
        <w:rPr>
          <w:rFonts w:hint="eastAsia"/>
          <w:lang w:bidi="ar-SA"/>
        </w:rPr>
        <w:t>replace()</w:t>
      </w:r>
      <w:r>
        <w:rPr>
          <w:rFonts w:hint="eastAsia"/>
          <w:lang w:bidi="ar-SA"/>
        </w:rPr>
        <w:t>相当于</w:t>
      </w:r>
      <w:r w:rsidR="00F10268">
        <w:rPr>
          <w:rFonts w:hint="eastAsia"/>
          <w:lang w:bidi="ar-SA"/>
        </w:rPr>
        <w:t>在容器中</w:t>
      </w:r>
      <w:r>
        <w:rPr>
          <w:rFonts w:hint="eastAsia"/>
          <w:lang w:bidi="ar-SA"/>
        </w:rPr>
        <w:t>调用</w:t>
      </w:r>
      <w:r>
        <w:rPr>
          <w:rFonts w:hint="eastAsia"/>
          <w:lang w:bidi="ar-SA"/>
        </w:rPr>
        <w:t>remove()</w:t>
      </w:r>
      <w:r w:rsidR="00F10268">
        <w:rPr>
          <w:rFonts w:hint="eastAsia"/>
          <w:lang w:bidi="ar-SA"/>
        </w:rPr>
        <w:t>方法</w:t>
      </w:r>
      <w:r>
        <w:rPr>
          <w:rFonts w:hint="eastAsia"/>
          <w:lang w:bidi="ar-SA"/>
        </w:rPr>
        <w:t>，然后将新片段添加到同一个容器中</w:t>
      </w:r>
      <w:r w:rsidR="0058168E">
        <w:rPr>
          <w:rFonts w:hint="eastAsia"/>
          <w:lang w:bidi="ar-SA"/>
        </w:rPr>
        <w:t>，</w:t>
      </w:r>
      <w:r>
        <w:rPr>
          <w:rFonts w:hint="eastAsia"/>
          <w:lang w:bidi="ar-SA"/>
        </w:rPr>
        <w:t>以下代码片段显示了如何将一个片段替换为另一个片段：</w:t>
      </w:r>
    </w:p>
    <w:p w14:paraId="4899861E" w14:textId="77777777" w:rsidR="002A3999" w:rsidRDefault="002A3999" w:rsidP="00C309AF">
      <w:pPr>
        <w:pStyle w:val="a6"/>
        <w:ind w:left="240" w:right="720" w:firstLine="180"/>
      </w:pPr>
      <w:r>
        <w:t>// Create new fragment and transaction</w:t>
      </w:r>
    </w:p>
    <w:p w14:paraId="44BAFC3F" w14:textId="77777777" w:rsidR="002A3999" w:rsidRDefault="002A3999" w:rsidP="00C309AF">
      <w:pPr>
        <w:pStyle w:val="a6"/>
        <w:ind w:left="240" w:right="720" w:firstLine="180"/>
      </w:pPr>
      <w:r>
        <w:t>FragmentManager fragmentManager = ...</w:t>
      </w:r>
    </w:p>
    <w:p w14:paraId="546BE470" w14:textId="77777777" w:rsidR="002A3999" w:rsidRDefault="002A3999" w:rsidP="00C309AF">
      <w:pPr>
        <w:pStyle w:val="a6"/>
        <w:ind w:left="240" w:right="720" w:firstLine="180"/>
      </w:pPr>
      <w:r>
        <w:t>FragmentTransaction transaction = fragmentManager.beginTransaction();</w:t>
      </w:r>
    </w:p>
    <w:p w14:paraId="4A277793" w14:textId="77777777" w:rsidR="002A3999" w:rsidRDefault="002A3999" w:rsidP="00C309AF">
      <w:pPr>
        <w:pStyle w:val="a6"/>
        <w:ind w:left="240" w:right="720" w:firstLine="180"/>
      </w:pPr>
      <w:r>
        <w:t>transaction.setReorderingAllowed(true);</w:t>
      </w:r>
    </w:p>
    <w:p w14:paraId="672328E7" w14:textId="77777777" w:rsidR="002A3999" w:rsidRDefault="002A3999" w:rsidP="00C309AF">
      <w:pPr>
        <w:pStyle w:val="a6"/>
        <w:ind w:left="240" w:right="720" w:firstLine="180"/>
      </w:pPr>
    </w:p>
    <w:p w14:paraId="4AE51257" w14:textId="77777777" w:rsidR="002A3999" w:rsidRDefault="002A3999" w:rsidP="00C309AF">
      <w:pPr>
        <w:pStyle w:val="a6"/>
        <w:ind w:left="240" w:right="720" w:firstLine="180"/>
      </w:pPr>
      <w:r>
        <w:t>// Replace whatever is in the fragment_container view with this fragment</w:t>
      </w:r>
    </w:p>
    <w:p w14:paraId="50FD6713" w14:textId="77777777" w:rsidR="002A3999" w:rsidRDefault="002A3999" w:rsidP="00C309AF">
      <w:pPr>
        <w:pStyle w:val="a6"/>
        <w:ind w:left="240" w:right="720" w:firstLine="180"/>
      </w:pPr>
      <w:r>
        <w:t>transaction.replace(R.id.fragment_container, ExampleFragment.class, null);</w:t>
      </w:r>
    </w:p>
    <w:p w14:paraId="24682B15" w14:textId="77777777" w:rsidR="002A3999" w:rsidRDefault="002A3999" w:rsidP="00C309AF">
      <w:pPr>
        <w:pStyle w:val="a6"/>
        <w:ind w:left="240" w:right="720" w:firstLine="180"/>
      </w:pPr>
    </w:p>
    <w:p w14:paraId="4B497CAD" w14:textId="77777777" w:rsidR="002A3999" w:rsidRDefault="002A3999" w:rsidP="00C309AF">
      <w:pPr>
        <w:pStyle w:val="a6"/>
        <w:ind w:left="240" w:right="720" w:firstLine="180"/>
      </w:pPr>
      <w:r>
        <w:t>// Commit the transaction</w:t>
      </w:r>
    </w:p>
    <w:p w14:paraId="5D40CD97" w14:textId="47DA3C99" w:rsidR="002A3999" w:rsidRDefault="002A3999" w:rsidP="00C309AF">
      <w:pPr>
        <w:pStyle w:val="a6"/>
        <w:ind w:left="240" w:right="720" w:firstLine="180"/>
      </w:pPr>
      <w:r>
        <w:t>transaction.commit();</w:t>
      </w:r>
    </w:p>
    <w:p w14:paraId="1A539FB6" w14:textId="1DA94B29" w:rsidR="00C309AF" w:rsidRDefault="00ED234A" w:rsidP="00AE2877">
      <w:pPr>
        <w:pStyle w:val="a5"/>
      </w:pPr>
      <w:r>
        <w:t>码</w:t>
      </w:r>
      <w:r>
        <w:t xml:space="preserve"> </w:t>
      </w:r>
      <w:r w:rsidR="00BD0BB1">
        <w:fldChar w:fldCharType="begin"/>
      </w:r>
      <w:r w:rsidR="00BD0BB1">
        <w:instrText xml:space="preserve"> STYLEREF 1 \s</w:instrText>
      </w:r>
      <w:r w:rsidR="00BD0BB1">
        <w:instrText xml:space="preserve">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40</w:t>
      </w:r>
      <w:r w:rsidR="0090755C">
        <w:fldChar w:fldCharType="end"/>
      </w:r>
    </w:p>
    <w:p w14:paraId="1AA4C5F5" w14:textId="7C08B6E8" w:rsidR="002A3999" w:rsidRDefault="002A3999" w:rsidP="002A3999">
      <w:pPr>
        <w:rPr>
          <w:lang w:bidi="ar-SA"/>
        </w:rPr>
      </w:pPr>
      <w:r>
        <w:rPr>
          <w:rFonts w:hint="eastAsia"/>
          <w:lang w:bidi="ar-SA"/>
        </w:rPr>
        <w:t>在这个例子中，一个新的实例</w:t>
      </w:r>
      <w:r>
        <w:rPr>
          <w:rFonts w:hint="eastAsia"/>
          <w:lang w:bidi="ar-SA"/>
        </w:rPr>
        <w:t>ExampleFragment</w:t>
      </w:r>
      <w:r>
        <w:rPr>
          <w:rFonts w:hint="eastAsia"/>
          <w:lang w:bidi="ar-SA"/>
        </w:rPr>
        <w:t>替换了当前位于由</w:t>
      </w:r>
      <w:r w:rsidR="007F601B">
        <w:rPr>
          <w:rFonts w:hint="eastAsia"/>
          <w:lang w:bidi="ar-SA"/>
        </w:rPr>
        <w:t>R.id.fragment_container</w:t>
      </w:r>
      <w:r>
        <w:rPr>
          <w:rFonts w:hint="eastAsia"/>
          <w:lang w:bidi="ar-SA"/>
        </w:rPr>
        <w:t>标识的布局容器中的片段。注意强烈建议始终使用采用</w:t>
      </w:r>
      <w:r>
        <w:rPr>
          <w:rFonts w:hint="eastAsia"/>
          <w:lang w:bidi="ar-SA"/>
        </w:rPr>
        <w:t>Class</w:t>
      </w:r>
      <w:r>
        <w:rPr>
          <w:rFonts w:hint="eastAsia"/>
          <w:lang w:bidi="ar-SA"/>
        </w:rPr>
        <w:t>而不是片段实例的片段操作，以确保创建片段的相同机制也用于从保存状态恢复片段。默认情况下，在</w:t>
      </w:r>
      <w:r>
        <w:rPr>
          <w:rFonts w:hint="eastAsia"/>
          <w:lang w:bidi="ar-SA"/>
        </w:rPr>
        <w:t xml:space="preserve"> FragmentTransaction</w:t>
      </w:r>
      <w:r>
        <w:rPr>
          <w:rFonts w:hint="eastAsia"/>
          <w:lang w:bidi="ar-SA"/>
        </w:rPr>
        <w:t>中所做的更改不会添加到后台堆栈</w:t>
      </w:r>
      <w:r w:rsidR="007D1F64">
        <w:rPr>
          <w:rFonts w:hint="eastAsia"/>
          <w:lang w:bidi="ar-SA"/>
        </w:rPr>
        <w:t>，</w:t>
      </w:r>
      <w:r>
        <w:rPr>
          <w:rFonts w:hint="eastAsia"/>
          <w:lang w:bidi="ar-SA"/>
        </w:rPr>
        <w:t>要保存这些更改可以</w:t>
      </w:r>
      <w:r>
        <w:rPr>
          <w:rFonts w:hint="eastAsia"/>
          <w:lang w:bidi="ar-SA"/>
        </w:rPr>
        <w:lastRenderedPageBreak/>
        <w:t>调用</w:t>
      </w:r>
      <w:r>
        <w:rPr>
          <w:rFonts w:hint="eastAsia"/>
          <w:lang w:bidi="ar-SA"/>
        </w:rPr>
        <w:t>addToBackStack()</w:t>
      </w:r>
      <w:r w:rsidR="007D1F64">
        <w:rPr>
          <w:rFonts w:hint="eastAsia"/>
          <w:lang w:bidi="ar-SA"/>
        </w:rPr>
        <w:t>。</w:t>
      </w:r>
      <w:r>
        <w:rPr>
          <w:rFonts w:hint="eastAsia"/>
          <w:lang w:bidi="ar-SA"/>
        </w:rPr>
        <w:t>调用</w:t>
      </w:r>
      <w:r>
        <w:rPr>
          <w:rFonts w:hint="eastAsia"/>
          <w:lang w:bidi="ar-SA"/>
        </w:rPr>
        <w:t xml:space="preserve"> commit() </w:t>
      </w:r>
      <w:r>
        <w:rPr>
          <w:rFonts w:hint="eastAsia"/>
          <w:lang w:bidi="ar-SA"/>
        </w:rPr>
        <w:t>不会立即执行事务</w:t>
      </w:r>
      <w:r w:rsidR="00A14A4A">
        <w:rPr>
          <w:rFonts w:hint="eastAsia"/>
          <w:lang w:bidi="ar-SA"/>
        </w:rPr>
        <w:t>，</w:t>
      </w:r>
      <w:r w:rsidR="00BD4ACA">
        <w:rPr>
          <w:rFonts w:hint="eastAsia"/>
          <w:lang w:bidi="ar-SA"/>
        </w:rPr>
        <w:t>只要事务能够这样做是才</w:t>
      </w:r>
      <w:r>
        <w:rPr>
          <w:rFonts w:hint="eastAsia"/>
          <w:lang w:bidi="ar-SA"/>
        </w:rPr>
        <w:t>被安排在主</w:t>
      </w:r>
      <w:r w:rsidR="00A14A4A">
        <w:rPr>
          <w:rFonts w:hint="eastAsia"/>
          <w:lang w:bidi="ar-SA"/>
        </w:rPr>
        <w:t>界面</w:t>
      </w:r>
      <w:r>
        <w:rPr>
          <w:rFonts w:hint="eastAsia"/>
          <w:lang w:bidi="ar-SA"/>
        </w:rPr>
        <w:t>线程上运行</w:t>
      </w:r>
      <w:r w:rsidR="00BD4ACA">
        <w:rPr>
          <w:rFonts w:hint="eastAsia"/>
          <w:lang w:bidi="ar-SA"/>
        </w:rPr>
        <w:t>，</w:t>
      </w:r>
      <w:r>
        <w:rPr>
          <w:rFonts w:hint="eastAsia"/>
          <w:lang w:bidi="ar-SA"/>
        </w:rPr>
        <w:t>但是如有必要可以调用</w:t>
      </w:r>
      <w:r>
        <w:rPr>
          <w:rFonts w:hint="eastAsia"/>
          <w:lang w:bidi="ar-SA"/>
        </w:rPr>
        <w:t xml:space="preserve"> commitNow()</w:t>
      </w:r>
      <w:r>
        <w:rPr>
          <w:rFonts w:hint="eastAsia"/>
          <w:lang w:bidi="ar-SA"/>
        </w:rPr>
        <w:t>以立即在</w:t>
      </w:r>
      <w:r w:rsidR="00BD4ACA">
        <w:rPr>
          <w:rFonts w:hint="eastAsia"/>
          <w:lang w:bidi="ar-SA"/>
        </w:rPr>
        <w:t>界面</w:t>
      </w:r>
      <w:r>
        <w:rPr>
          <w:rFonts w:hint="eastAsia"/>
          <w:lang w:bidi="ar-SA"/>
        </w:rPr>
        <w:t>线程上运行片段事务。在</w:t>
      </w:r>
      <w:r w:rsidR="004548E9">
        <w:rPr>
          <w:rFonts w:hint="eastAsia"/>
          <w:lang w:bidi="ar-SA"/>
        </w:rPr>
        <w:t>FragmentTransaction</w:t>
      </w:r>
      <w:r>
        <w:rPr>
          <w:rFonts w:hint="eastAsia"/>
          <w:lang w:bidi="ar-SA"/>
        </w:rPr>
        <w:t>中执行操作的顺序很重要，尤其是在使用</w:t>
      </w:r>
      <w:r>
        <w:rPr>
          <w:rFonts w:hint="eastAsia"/>
          <w:lang w:bidi="ar-SA"/>
        </w:rPr>
        <w:t>setCustomAnimations()</w:t>
      </w:r>
      <w:r w:rsidR="001D76B9">
        <w:rPr>
          <w:rFonts w:hint="eastAsia"/>
          <w:lang w:bidi="ar-SA"/>
        </w:rPr>
        <w:t>，</w:t>
      </w:r>
      <w:r>
        <w:rPr>
          <w:rFonts w:hint="eastAsia"/>
          <w:lang w:bidi="ar-SA"/>
        </w:rPr>
        <w:t>此方法将给定的动画应用于其后的所有片段操作。</w:t>
      </w:r>
    </w:p>
    <w:p w14:paraId="6EBEFF70" w14:textId="77777777" w:rsidR="002A3999" w:rsidRDefault="002A3999" w:rsidP="00474E6F">
      <w:pPr>
        <w:pStyle w:val="a6"/>
        <w:ind w:left="240" w:right="720" w:firstLine="180"/>
      </w:pPr>
      <w:r>
        <w:t>getSupportFragmentManager().beginTransaction()</w:t>
      </w:r>
    </w:p>
    <w:p w14:paraId="305A538A" w14:textId="77777777" w:rsidR="002A3999" w:rsidRDefault="002A3999" w:rsidP="00474E6F">
      <w:pPr>
        <w:pStyle w:val="a6"/>
        <w:ind w:left="240" w:right="720" w:firstLine="180"/>
      </w:pPr>
      <w:r>
        <w:t xml:space="preserve">        .setCustomAnimations(enter1, exit1, popEnter1, popExit1)</w:t>
      </w:r>
    </w:p>
    <w:p w14:paraId="1443A5AF" w14:textId="77777777" w:rsidR="002A3999" w:rsidRDefault="002A3999" w:rsidP="00474E6F">
      <w:pPr>
        <w:pStyle w:val="a6"/>
        <w:ind w:left="240" w:right="720" w:firstLine="180"/>
      </w:pPr>
      <w:r>
        <w:t xml:space="preserve">        .add(R.id.container, ExampleFragment.class, null) // gets the first animations</w:t>
      </w:r>
    </w:p>
    <w:p w14:paraId="0237E82B" w14:textId="77777777" w:rsidR="002A3999" w:rsidRDefault="002A3999" w:rsidP="00474E6F">
      <w:pPr>
        <w:pStyle w:val="a6"/>
        <w:ind w:left="240" w:right="720" w:firstLine="180"/>
      </w:pPr>
      <w:r>
        <w:t xml:space="preserve">        .setCustomAnimations(enter2, exit2, popEnter2, popExit2)</w:t>
      </w:r>
    </w:p>
    <w:p w14:paraId="35D278F0" w14:textId="77777777" w:rsidR="002A3999" w:rsidRDefault="002A3999" w:rsidP="00474E6F">
      <w:pPr>
        <w:pStyle w:val="a6"/>
        <w:ind w:left="240" w:right="720" w:firstLine="180"/>
      </w:pPr>
      <w:r>
        <w:t xml:space="preserve">        .add(R.id.container, ExampleFragment.class, null) // gets the second animations</w:t>
      </w:r>
    </w:p>
    <w:p w14:paraId="66765552" w14:textId="2B1CA6DE" w:rsidR="002A3999" w:rsidRDefault="002A3999" w:rsidP="00474E6F">
      <w:pPr>
        <w:pStyle w:val="a6"/>
        <w:ind w:left="240" w:right="720" w:firstLine="180"/>
      </w:pPr>
      <w:r>
        <w:t xml:space="preserve">        .commit()</w:t>
      </w:r>
    </w:p>
    <w:p w14:paraId="053A5723" w14:textId="04A5B2BE" w:rsidR="00474E6F" w:rsidRDefault="0090755C" w:rsidP="00F25CBC">
      <w:pPr>
        <w:pStyle w:val="a5"/>
      </w:pPr>
      <w:r>
        <w:t>码</w:t>
      </w:r>
      <w:r>
        <w:t xml:space="preserve"> </w:t>
      </w:r>
      <w:r w:rsidR="00BD0BB1">
        <w:fldChar w:fldCharType="begin"/>
      </w:r>
      <w:r w:rsidR="00BD0BB1">
        <w:instrText xml:space="preserve"> STYLEREF 1 \s </w:instrText>
      </w:r>
      <w:r w:rsidR="00BD0BB1">
        <w:fldChar w:fldCharType="separate"/>
      </w:r>
      <w:r>
        <w:rPr>
          <w:noProof/>
        </w:rPr>
        <w:t>2</w:t>
      </w:r>
      <w:r w:rsidR="00BD0BB1">
        <w:rPr>
          <w:noProof/>
        </w:rP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41</w:t>
      </w:r>
      <w:r>
        <w:fldChar w:fldCharType="end"/>
      </w:r>
    </w:p>
    <w:p w14:paraId="4F6D80C3" w14:textId="377320A5" w:rsidR="002A3999" w:rsidRDefault="002A3999" w:rsidP="002A3999">
      <w:pPr>
        <w:rPr>
          <w:lang w:bidi="ar-SA"/>
        </w:rPr>
      </w:pPr>
      <w:r>
        <w:rPr>
          <w:rFonts w:hint="eastAsia"/>
          <w:lang w:bidi="ar-SA"/>
        </w:rPr>
        <w:t>FragmentTransactions</w:t>
      </w:r>
      <w:r>
        <w:rPr>
          <w:rFonts w:hint="eastAsia"/>
          <w:lang w:bidi="ar-SA"/>
        </w:rPr>
        <w:t>可以影响在事务范围内添加的各个片段的生命周期状态。创建</w:t>
      </w:r>
      <w:r>
        <w:rPr>
          <w:rFonts w:hint="eastAsia"/>
          <w:lang w:bidi="ar-SA"/>
        </w:rPr>
        <w:t xml:space="preserve"> </w:t>
      </w:r>
      <w:r>
        <w:rPr>
          <w:rFonts w:hint="eastAsia"/>
          <w:lang w:bidi="ar-SA"/>
        </w:rPr>
        <w:t>时</w:t>
      </w:r>
      <w:r>
        <w:rPr>
          <w:rFonts w:hint="eastAsia"/>
          <w:lang w:bidi="ar-SA"/>
        </w:rPr>
        <w:t xml:space="preserve"> FragmentTransaction</w:t>
      </w:r>
      <w:r>
        <w:rPr>
          <w:rFonts w:hint="eastAsia"/>
          <w:lang w:bidi="ar-SA"/>
        </w:rPr>
        <w:t>，</w:t>
      </w:r>
      <w:r>
        <w:rPr>
          <w:rFonts w:hint="eastAsia"/>
          <w:lang w:bidi="ar-SA"/>
        </w:rPr>
        <w:t xml:space="preserve"> setMaxLifecycle() </w:t>
      </w:r>
      <w:r>
        <w:rPr>
          <w:rFonts w:hint="eastAsia"/>
          <w:lang w:bidi="ar-SA"/>
        </w:rPr>
        <w:t>为给定片段设置最大状态</w:t>
      </w:r>
      <w:r w:rsidR="00C767C6">
        <w:rPr>
          <w:rFonts w:hint="eastAsia"/>
          <w:lang w:bidi="ar-SA"/>
        </w:rPr>
        <w:t>，</w:t>
      </w:r>
      <w:r>
        <w:rPr>
          <w:rFonts w:hint="eastAsia"/>
          <w:lang w:bidi="ar-SA"/>
        </w:rPr>
        <w:t>例如</w:t>
      </w:r>
      <w:r>
        <w:rPr>
          <w:rFonts w:hint="eastAsia"/>
          <w:lang w:bidi="ar-SA"/>
        </w:rPr>
        <w:t>ViewPager2</w:t>
      </w:r>
      <w:r>
        <w:rPr>
          <w:rFonts w:hint="eastAsia"/>
          <w:lang w:bidi="ar-SA"/>
        </w:rPr>
        <w:t>用于</w:t>
      </w:r>
      <w:r>
        <w:rPr>
          <w:rFonts w:hint="eastAsia"/>
          <w:lang w:bidi="ar-SA"/>
        </w:rPr>
        <w:t xml:space="preserve"> setMaxLifecycle()</w:t>
      </w:r>
      <w:r>
        <w:rPr>
          <w:rFonts w:hint="eastAsia"/>
          <w:lang w:bidi="ar-SA"/>
        </w:rPr>
        <w:t>将屏幕外片段限制为</w:t>
      </w:r>
      <w:r w:rsidR="00EA19E6">
        <w:rPr>
          <w:rFonts w:hint="eastAsia"/>
          <w:lang w:bidi="ar-SA"/>
        </w:rPr>
        <w:t>启动</w:t>
      </w:r>
      <w:r>
        <w:rPr>
          <w:rFonts w:hint="eastAsia"/>
          <w:lang w:bidi="ar-SA"/>
        </w:rPr>
        <w:t>状态。使用</w:t>
      </w:r>
      <w:r w:rsidR="00310FCA">
        <w:rPr>
          <w:rFonts w:hint="eastAsia"/>
          <w:lang w:bidi="ar-SA"/>
        </w:rPr>
        <w:t>FragmentTransaction</w:t>
      </w:r>
      <w:r w:rsidR="00310FCA">
        <w:rPr>
          <w:rFonts w:hint="eastAsia"/>
          <w:lang w:bidi="ar-SA"/>
        </w:rPr>
        <w:t>的</w:t>
      </w:r>
      <w:r w:rsidR="006C69FF" w:rsidRPr="006C69FF">
        <w:rPr>
          <w:lang w:bidi="ar-SA"/>
        </w:rPr>
        <w:t>show()</w:t>
      </w:r>
      <w:r w:rsidR="006C69FF">
        <w:rPr>
          <w:rFonts w:hint="eastAsia"/>
          <w:lang w:bidi="ar-SA"/>
        </w:rPr>
        <w:t>和</w:t>
      </w:r>
      <w:r w:rsidR="006C69FF" w:rsidRPr="006C69FF">
        <w:rPr>
          <w:lang w:bidi="ar-SA"/>
        </w:rPr>
        <w:t>hide()</w:t>
      </w:r>
      <w:r>
        <w:rPr>
          <w:rFonts w:hint="eastAsia"/>
          <w:lang w:bidi="ar-SA"/>
        </w:rPr>
        <w:t>方法显示和隐藏已添加到容器的片段视图</w:t>
      </w:r>
      <w:r w:rsidR="00E317D8">
        <w:rPr>
          <w:rFonts w:hint="eastAsia"/>
          <w:lang w:bidi="ar-SA"/>
        </w:rPr>
        <w:t>，</w:t>
      </w:r>
      <w:r>
        <w:rPr>
          <w:rFonts w:hint="eastAsia"/>
          <w:lang w:bidi="ar-SA"/>
        </w:rPr>
        <w:t>这些方法设置片段视图的可见性，而不影响片段的生命周期。虽然不需要使用片段事务来切换片段中视图的可见性，但这些方法对于希望更改可见性状态与后台堆栈上的事务相关联的情况很有用。</w:t>
      </w:r>
      <w:r>
        <w:rPr>
          <w:rFonts w:hint="eastAsia"/>
          <w:lang w:bidi="ar-SA"/>
        </w:rPr>
        <w:t>FragmentTransaction</w:t>
      </w:r>
      <w:r w:rsidR="006A7A72">
        <w:rPr>
          <w:rFonts w:hint="eastAsia"/>
          <w:lang w:bidi="ar-SA"/>
        </w:rPr>
        <w:t>的</w:t>
      </w:r>
      <w:r>
        <w:rPr>
          <w:rFonts w:hint="eastAsia"/>
          <w:lang w:bidi="ar-SA"/>
        </w:rPr>
        <w:t>detach()</w:t>
      </w:r>
      <w:r w:rsidR="006A7A72">
        <w:rPr>
          <w:rFonts w:hint="eastAsia"/>
          <w:lang w:bidi="ar-SA"/>
        </w:rPr>
        <w:t>方法</w:t>
      </w:r>
      <w:r>
        <w:rPr>
          <w:rFonts w:hint="eastAsia"/>
          <w:lang w:bidi="ar-SA"/>
        </w:rPr>
        <w:t>将片段与</w:t>
      </w:r>
      <w:r w:rsidR="00ED53AE">
        <w:rPr>
          <w:rFonts w:hint="eastAsia"/>
          <w:lang w:bidi="ar-SA"/>
        </w:rPr>
        <w:t>界面</w:t>
      </w:r>
      <w:r>
        <w:rPr>
          <w:rFonts w:hint="eastAsia"/>
          <w:lang w:bidi="ar-SA"/>
        </w:rPr>
        <w:t>分离，破坏其视图层次结构。片段保持与放入后堆栈时相同的</w:t>
      </w:r>
      <w:r w:rsidR="0017547F">
        <w:rPr>
          <w:rFonts w:hint="eastAsia"/>
          <w:lang w:bidi="ar-SA"/>
        </w:rPr>
        <w:t>停止</w:t>
      </w:r>
      <w:r>
        <w:rPr>
          <w:rFonts w:hint="eastAsia"/>
          <w:lang w:bidi="ar-SA"/>
        </w:rPr>
        <w:t>状态</w:t>
      </w:r>
      <w:r w:rsidR="00617F40">
        <w:rPr>
          <w:rFonts w:hint="eastAsia"/>
          <w:lang w:bidi="ar-SA"/>
        </w:rPr>
        <w:t>，</w:t>
      </w:r>
      <w:r>
        <w:rPr>
          <w:rFonts w:hint="eastAsia"/>
          <w:lang w:bidi="ar-SA"/>
        </w:rPr>
        <w:t>这意味着片段已从</w:t>
      </w:r>
      <w:r w:rsidR="00617F40">
        <w:rPr>
          <w:rFonts w:hint="eastAsia"/>
          <w:lang w:bidi="ar-SA"/>
        </w:rPr>
        <w:t>界面</w:t>
      </w:r>
      <w:r>
        <w:rPr>
          <w:rFonts w:hint="eastAsia"/>
          <w:lang w:bidi="ar-SA"/>
        </w:rPr>
        <w:t>中删除，但仍由片段管理器管理。</w:t>
      </w:r>
      <w:r>
        <w:rPr>
          <w:rFonts w:hint="eastAsia"/>
          <w:lang w:bidi="ar-SA"/>
        </w:rPr>
        <w:t>attach()</w:t>
      </w:r>
      <w:r>
        <w:rPr>
          <w:rFonts w:hint="eastAsia"/>
          <w:lang w:bidi="ar-SA"/>
        </w:rPr>
        <w:t>方法重新附加之前分离的片段</w:t>
      </w:r>
      <w:r w:rsidR="00963D7B">
        <w:rPr>
          <w:rFonts w:hint="eastAsia"/>
          <w:lang w:bidi="ar-SA"/>
        </w:rPr>
        <w:t>，</w:t>
      </w:r>
      <w:r>
        <w:rPr>
          <w:rFonts w:hint="eastAsia"/>
          <w:lang w:bidi="ar-SA"/>
        </w:rPr>
        <w:t>这会导致其视图层次结构被重新创建、附加到</w:t>
      </w:r>
      <w:r w:rsidR="003E1157">
        <w:rPr>
          <w:rFonts w:hint="eastAsia"/>
          <w:lang w:bidi="ar-SA"/>
        </w:rPr>
        <w:t>界面</w:t>
      </w:r>
      <w:r>
        <w:rPr>
          <w:rFonts w:hint="eastAsia"/>
          <w:lang w:bidi="ar-SA"/>
        </w:rPr>
        <w:t>并显示。</w:t>
      </w:r>
    </w:p>
    <w:p w14:paraId="3AB5748A" w14:textId="6AFB92AF" w:rsidR="00A83737" w:rsidRDefault="00BB1C07" w:rsidP="00C46163">
      <w:pPr>
        <w:pStyle w:val="2"/>
        <w:numPr>
          <w:ilvl w:val="1"/>
          <w:numId w:val="4"/>
        </w:numPr>
      </w:pPr>
      <w:bookmarkStart w:id="53" w:name="_Toc242772190"/>
      <w:r>
        <w:rPr>
          <w:rFonts w:hint="eastAsia"/>
        </w:rPr>
        <w:t>理解</w:t>
      </w:r>
      <w:r w:rsidR="00A83737">
        <w:rPr>
          <w:rFonts w:hint="eastAsia"/>
        </w:rPr>
        <w:t>布局</w:t>
      </w:r>
      <w:bookmarkEnd w:id="53"/>
    </w:p>
    <w:p w14:paraId="486F3788" w14:textId="0630B08B" w:rsidR="00A83737" w:rsidRDefault="00A83737" w:rsidP="00A83737">
      <w:r>
        <w:rPr>
          <w:rFonts w:hint="eastAsia"/>
        </w:rPr>
        <w:t>前一节对</w:t>
      </w:r>
      <w:r w:rsidR="00293421">
        <w:t>活动</w:t>
      </w:r>
      <w:r>
        <w:rPr>
          <w:rFonts w:hint="eastAsia"/>
        </w:rPr>
        <w:t>有了初步的理解，也在具体的例子中运用到了</w:t>
      </w:r>
      <w:r w:rsidR="00293421">
        <w:t>活动</w:t>
      </w:r>
      <w:r>
        <w:rPr>
          <w:rFonts w:hint="eastAsia"/>
        </w:rPr>
        <w:t>的布局与控件。从继承的概念上来说，</w:t>
      </w:r>
      <w:r w:rsidR="00293421">
        <w:t>活动</w:t>
      </w:r>
      <w:r>
        <w:rPr>
          <w:rFonts w:hint="eastAsia"/>
        </w:rPr>
        <w:t>中具体用户图形界面的组件由</w:t>
      </w:r>
      <w:r w:rsidR="001B46D7">
        <w:t>安卓</w:t>
      </w:r>
      <w:r>
        <w:rPr>
          <w:rFonts w:hint="eastAsia"/>
        </w:rPr>
        <w:t>定义的</w:t>
      </w:r>
      <w:r>
        <w:t>View</w:t>
      </w:r>
      <w:r>
        <w:rPr>
          <w:rFonts w:hint="eastAsia"/>
        </w:rPr>
        <w:t>类和</w:t>
      </w:r>
      <w:r>
        <w:t>ViewGroup</w:t>
      </w:r>
      <w:r>
        <w:rPr>
          <w:rFonts w:hint="eastAsia"/>
        </w:rPr>
        <w:t>类的子类对象组成，称为</w:t>
      </w:r>
      <w:r>
        <w:t>View</w:t>
      </w:r>
      <w:r>
        <w:rPr>
          <w:rFonts w:hint="eastAsia"/>
        </w:rPr>
        <w:t>和</w:t>
      </w:r>
      <w:r>
        <w:t>ViewGroup</w:t>
      </w:r>
      <w:r>
        <w:rPr>
          <w:rFonts w:hint="eastAsia"/>
        </w:rPr>
        <w:t>对象。</w:t>
      </w:r>
      <w:r>
        <w:t>View</w:t>
      </w:r>
      <w:r>
        <w:rPr>
          <w:rFonts w:hint="eastAsia"/>
        </w:rPr>
        <w:t>对象是</w:t>
      </w:r>
      <w:r w:rsidR="001B46D7">
        <w:t>安卓</w:t>
      </w:r>
      <w:r>
        <w:rPr>
          <w:rFonts w:hint="eastAsia"/>
        </w:rPr>
        <w:t>平台上用户界面中的基础单元，也可用称为</w:t>
      </w:r>
      <w:r w:rsidR="008B744D">
        <w:rPr>
          <w:rFonts w:hint="eastAsia"/>
        </w:rPr>
        <w:t>微</w:t>
      </w:r>
      <w:r>
        <w:rPr>
          <w:rFonts w:hint="eastAsia"/>
        </w:rPr>
        <w:t>件</w:t>
      </w:r>
      <w:r w:rsidR="00D9235B">
        <w:rPr>
          <w:rFonts w:hint="eastAsia"/>
        </w:rPr>
        <w:t>。</w:t>
      </w:r>
      <w:r w:rsidR="001B46D7">
        <w:t>安卓</w:t>
      </w:r>
      <w:r>
        <w:rPr>
          <w:rFonts w:hint="eastAsia"/>
        </w:rPr>
        <w:t>系统提供了许多类型的</w:t>
      </w:r>
      <w:r>
        <w:t>View</w:t>
      </w:r>
      <w:r>
        <w:rPr>
          <w:rFonts w:hint="eastAsia"/>
        </w:rPr>
        <w:t>，例如</w:t>
      </w:r>
      <w:r>
        <w:t>TextView</w:t>
      </w:r>
      <w:r>
        <w:rPr>
          <w:rFonts w:hint="eastAsia"/>
        </w:rPr>
        <w:t>和</w:t>
      </w:r>
      <w:r>
        <w:t>Button</w:t>
      </w:r>
      <w:r>
        <w:rPr>
          <w:rFonts w:hint="eastAsia"/>
        </w:rPr>
        <w:t>等类，</w:t>
      </w:r>
      <w:r w:rsidR="00D9235B">
        <w:rPr>
          <w:rFonts w:hint="eastAsia"/>
        </w:rPr>
        <w:t>这些</w:t>
      </w:r>
      <w:r>
        <w:rPr>
          <w:rFonts w:hint="eastAsia"/>
        </w:rPr>
        <w:t>都是</w:t>
      </w:r>
      <w:r>
        <w:t>View</w:t>
      </w:r>
      <w:r>
        <w:rPr>
          <w:rFonts w:hint="eastAsia"/>
        </w:rPr>
        <w:t>类的子类。</w:t>
      </w:r>
      <w:r>
        <w:t>ViewGroup</w:t>
      </w:r>
      <w:r>
        <w:rPr>
          <w:rFonts w:hint="eastAsia"/>
        </w:rPr>
        <w:t>对象可以理解为一种容器，类似于</w:t>
      </w:r>
      <w:r>
        <w:t>Java</w:t>
      </w:r>
      <w:r>
        <w:rPr>
          <w:rFonts w:hint="eastAsia"/>
        </w:rPr>
        <w:t>中的</w:t>
      </w:r>
      <w:r>
        <w:t>Panel</w:t>
      </w:r>
      <w:r>
        <w:rPr>
          <w:rFonts w:hint="eastAsia"/>
        </w:rPr>
        <w:t>，用于容纳其他的控件对象，并规定这些控件对象按照特定的规则进行排列，即按照某种层次结构排列。</w:t>
      </w:r>
      <w:r w:rsidR="001B46D7">
        <w:t>安卓</w:t>
      </w:r>
      <w:r>
        <w:rPr>
          <w:rFonts w:hint="eastAsia"/>
        </w:rPr>
        <w:t>系统也提供了许多类型的</w:t>
      </w:r>
      <w:r>
        <w:t>ViewGroup</w:t>
      </w:r>
      <w:r>
        <w:rPr>
          <w:rFonts w:hint="eastAsia"/>
        </w:rPr>
        <w:t>，例如</w:t>
      </w:r>
      <w:r>
        <w:t>ScrollView</w:t>
      </w:r>
      <w:r>
        <w:rPr>
          <w:rFonts w:hint="eastAsia"/>
        </w:rPr>
        <w:t>、</w:t>
      </w:r>
      <w:r>
        <w:t>RelativeLayout</w:t>
      </w:r>
      <w:r>
        <w:rPr>
          <w:rFonts w:hint="eastAsia"/>
        </w:rPr>
        <w:t>和</w:t>
      </w:r>
      <w:r>
        <w:t>TabHost</w:t>
      </w:r>
      <w:r>
        <w:rPr>
          <w:rFonts w:hint="eastAsia"/>
        </w:rPr>
        <w:t>等，</w:t>
      </w:r>
      <w:r w:rsidR="00CF0A0F">
        <w:rPr>
          <w:rFonts w:hint="eastAsia"/>
        </w:rPr>
        <w:t>这些</w:t>
      </w:r>
      <w:r>
        <w:rPr>
          <w:rFonts w:hint="eastAsia"/>
        </w:rPr>
        <w:t>都是</w:t>
      </w:r>
      <w:r>
        <w:t>ViewGroup</w:t>
      </w:r>
      <w:r>
        <w:rPr>
          <w:rFonts w:hint="eastAsia"/>
        </w:rPr>
        <w:t>的子类。</w:t>
      </w:r>
    </w:p>
    <w:p w14:paraId="038C1BAB" w14:textId="5FE827F5" w:rsidR="006C35BD" w:rsidRDefault="006C35BD" w:rsidP="00A83737">
      <w:r>
        <w:rPr>
          <w:rFonts w:hint="eastAsia"/>
        </w:rPr>
        <w:lastRenderedPageBreak/>
        <w:t>那么什么是布局呢？</w:t>
      </w:r>
      <w:r>
        <w:t>View</w:t>
      </w:r>
      <w:r>
        <w:rPr>
          <w:rFonts w:hint="eastAsia"/>
        </w:rPr>
        <w:t>和</w:t>
      </w:r>
      <w:r>
        <w:t>ViewGroup</w:t>
      </w:r>
      <w:r>
        <w:rPr>
          <w:rFonts w:hint="eastAsia"/>
        </w:rPr>
        <w:t>对象在</w:t>
      </w:r>
      <w:r w:rsidR="00293421">
        <w:t>活动</w:t>
      </w:r>
      <w:r>
        <w:rPr>
          <w:rFonts w:hint="eastAsia"/>
        </w:rPr>
        <w:t>中的排列层次结构，称为用户界面的布局。最常用的是线性布局</w:t>
      </w:r>
      <w:r>
        <w:t>LinearLayout</w:t>
      </w:r>
      <w:r>
        <w:rPr>
          <w:rFonts w:hint="eastAsia"/>
        </w:rPr>
        <w:t>，表格布局</w:t>
      </w:r>
      <w:r>
        <w:t>TableLayout</w:t>
      </w:r>
      <w:r>
        <w:rPr>
          <w:rFonts w:hint="eastAsia"/>
        </w:rPr>
        <w:t>、相对布局</w:t>
      </w:r>
      <w:r>
        <w:t>RelativeLayout</w:t>
      </w:r>
      <w:r>
        <w:rPr>
          <w:rFonts w:hint="eastAsia"/>
        </w:rPr>
        <w:t>、网页布局</w:t>
      </w:r>
      <w:r>
        <w:t>WebView</w:t>
      </w:r>
      <w:r>
        <w:rPr>
          <w:rFonts w:hint="eastAsia"/>
        </w:rPr>
        <w:t>和列表</w:t>
      </w:r>
      <w:r>
        <w:t>ListView</w:t>
      </w:r>
      <w:r>
        <w:rPr>
          <w:rFonts w:hint="eastAsia"/>
        </w:rPr>
        <w:t>等。在</w:t>
      </w:r>
      <w:r>
        <w:t>安卓</w:t>
      </w:r>
      <w:r>
        <w:rPr>
          <w:rFonts w:hint="eastAsia"/>
        </w:rPr>
        <w:t>平台，一个</w:t>
      </w:r>
      <w:r w:rsidR="00293421">
        <w:t>活动</w:t>
      </w:r>
      <w:r>
        <w:rPr>
          <w:rFonts w:hint="eastAsia"/>
        </w:rPr>
        <w:t>的用户界面能够使用层次关系的</w:t>
      </w:r>
      <w:r>
        <w:t>View</w:t>
      </w:r>
      <w:r>
        <w:rPr>
          <w:rFonts w:hint="eastAsia"/>
        </w:rPr>
        <w:t>和</w:t>
      </w:r>
      <w:r>
        <w:t>ViewGroup</w:t>
      </w:r>
      <w:r>
        <w:rPr>
          <w:rFonts w:hint="eastAsia"/>
        </w:rPr>
        <w:t>对象组合来设计布局。</w:t>
      </w:r>
    </w:p>
    <w:p w14:paraId="2C4FF506" w14:textId="6A5A24C5" w:rsidR="00CD4495" w:rsidRDefault="00CD4495" w:rsidP="00CD4495">
      <w:pPr>
        <w:pStyle w:val="3"/>
      </w:pPr>
      <w:r>
        <w:rPr>
          <w:rFonts w:hint="eastAsia"/>
        </w:rPr>
        <w:t>布局概述</w:t>
      </w:r>
    </w:p>
    <w:p w14:paraId="2A2BA391" w14:textId="265D5414" w:rsidR="00A83737" w:rsidRDefault="00A83737" w:rsidP="00A83737">
      <w:r>
        <w:rPr>
          <w:rFonts w:hint="eastAsia"/>
        </w:rPr>
        <w:t>在第一章提到过，</w:t>
      </w:r>
      <w:r w:rsidR="001B46D7">
        <w:t>安卓</w:t>
      </w:r>
      <w:r>
        <w:rPr>
          <w:rFonts w:hint="eastAsia"/>
        </w:rPr>
        <w:t>系统实现</w:t>
      </w:r>
      <w:r w:rsidR="00293421">
        <w:t>活动</w:t>
      </w:r>
      <w:r>
        <w:rPr>
          <w:rFonts w:hint="eastAsia"/>
        </w:rPr>
        <w:t>的用户界面布局有两种定义方式：一种是使用</w:t>
      </w:r>
      <w:r>
        <w:t>XML</w:t>
      </w:r>
      <w:r>
        <w:rPr>
          <w:rFonts w:hint="eastAsia"/>
        </w:rPr>
        <w:t>文件定义布局，把布局文件置于</w:t>
      </w:r>
      <w:r>
        <w:t>/res/layout</w:t>
      </w:r>
      <w:r>
        <w:rPr>
          <w:rFonts w:hint="eastAsia"/>
        </w:rPr>
        <w:t>目录下；另一种是在</w:t>
      </w:r>
      <w:r w:rsidR="00505A3E">
        <w:rPr>
          <w:rFonts w:hint="eastAsia"/>
        </w:rPr>
        <w:t>JAVA</w:t>
      </w:r>
      <w:r>
        <w:rPr>
          <w:rFonts w:hint="eastAsia"/>
        </w:rPr>
        <w:t>应用程序中通过编程的方法来创建</w:t>
      </w:r>
      <w:r>
        <w:t>View</w:t>
      </w:r>
      <w:r>
        <w:rPr>
          <w:rFonts w:hint="eastAsia"/>
        </w:rPr>
        <w:t>和</w:t>
      </w:r>
      <w:r>
        <w:t>ViewGroup</w:t>
      </w:r>
      <w:r>
        <w:rPr>
          <w:rFonts w:hint="eastAsia"/>
        </w:rPr>
        <w:t>对象，在运行时实例化布局元素，或改变其属性。</w:t>
      </w:r>
    </w:p>
    <w:p w14:paraId="08428424" w14:textId="098E229F" w:rsidR="00A83737" w:rsidRDefault="001B46D7" w:rsidP="00A83737">
      <w:r>
        <w:t>安卓</w:t>
      </w:r>
      <w:r w:rsidR="00A83737">
        <w:rPr>
          <w:rFonts w:hint="eastAsia"/>
        </w:rPr>
        <w:t>的</w:t>
      </w:r>
      <w:r w:rsidR="00A83737">
        <w:t>XML</w:t>
      </w:r>
      <w:r w:rsidR="00A83737">
        <w:rPr>
          <w:rFonts w:hint="eastAsia"/>
        </w:rPr>
        <w:t>布局资源文件主要用于</w:t>
      </w:r>
      <w:r w:rsidR="00293421">
        <w:t>活动</w:t>
      </w:r>
      <w:r w:rsidR="00A83737">
        <w:rPr>
          <w:rFonts w:hint="eastAsia"/>
        </w:rPr>
        <w:t>用户界面或其他的用户界面组件的布局。使用</w:t>
      </w:r>
      <w:r w:rsidR="00A83737">
        <w:t>XML</w:t>
      </w:r>
      <w:r w:rsidR="00A83737">
        <w:rPr>
          <w:rFonts w:hint="eastAsia"/>
        </w:rPr>
        <w:t>布局文件的优势除了在前面的章节提到的之外，最重要的是可以将应用程序的界面设计与控制逻辑分离开来，这更有利于用户屏幕不确定的移动应用。如果需要调整界面设计，只需要修改</w:t>
      </w:r>
      <w:r w:rsidR="00A83737">
        <w:t>XML</w:t>
      </w:r>
      <w:r w:rsidR="00A83737">
        <w:rPr>
          <w:rFonts w:hint="eastAsia"/>
        </w:rPr>
        <w:t>文件，而无需修改源代码并重新编译</w:t>
      </w:r>
      <w:r w:rsidR="00505A3E">
        <w:rPr>
          <w:rFonts w:hint="eastAsia"/>
        </w:rPr>
        <w:t>，</w:t>
      </w:r>
      <w:r w:rsidR="00A83737">
        <w:rPr>
          <w:rFonts w:hint="eastAsia"/>
        </w:rPr>
        <w:t>例如对于不同移动设备或用户，不同的屏幕方向，不同的屏幕尺寸，不同的语言等等，我们可以设计不同</w:t>
      </w:r>
      <w:r w:rsidR="00A83737">
        <w:t>XML</w:t>
      </w:r>
      <w:r w:rsidR="00A83737">
        <w:rPr>
          <w:rFonts w:hint="eastAsia"/>
        </w:rPr>
        <w:t>布局文件，但是可能并不需要修改任何应用程序代码。此外对于一个初学者来说，使用</w:t>
      </w:r>
      <w:r w:rsidR="00A83737">
        <w:t>XML</w:t>
      </w:r>
      <w:r w:rsidR="00A83737">
        <w:rPr>
          <w:rFonts w:hint="eastAsia"/>
        </w:rPr>
        <w:t>布局更容易定义用户界面的结构，更容易进行调试。这一节系统地介绍如何在</w:t>
      </w:r>
      <w:r w:rsidR="00A83737">
        <w:t>XML</w:t>
      </w:r>
      <w:r w:rsidR="00A83737">
        <w:rPr>
          <w:rFonts w:hint="eastAsia"/>
        </w:rPr>
        <w:t>布局文件中的</w:t>
      </w:r>
      <w:r w:rsidR="00A83737">
        <w:t>XML</w:t>
      </w:r>
      <w:r w:rsidR="00A83737">
        <w:rPr>
          <w:rFonts w:hint="eastAsia"/>
        </w:rPr>
        <w:t>语言，来设计和描述用户图形界面。</w:t>
      </w:r>
      <w:r w:rsidR="00A83737">
        <w:t>XML</w:t>
      </w:r>
      <w:r w:rsidR="00A83737">
        <w:rPr>
          <w:rFonts w:hint="eastAsia"/>
        </w:rPr>
        <w:t>布局资源文件的具体语法结构见</w:t>
      </w:r>
      <w:r w:rsidR="00ED5154">
        <w:fldChar w:fldCharType="begin"/>
      </w:r>
      <w:r w:rsidR="00ED5154">
        <w:instrText xml:space="preserve"> </w:instrText>
      </w:r>
      <w:r w:rsidR="00ED5154">
        <w:rPr>
          <w:rFonts w:hint="eastAsia"/>
        </w:rPr>
        <w:instrText>REF _Ref97740176 \h</w:instrText>
      </w:r>
      <w:r w:rsidR="00ED5154">
        <w:instrText xml:space="preserve"> </w:instrText>
      </w:r>
      <w:r w:rsidR="00ED5154">
        <w:fldChar w:fldCharType="separate"/>
      </w:r>
      <w:r w:rsidR="00ED5154" w:rsidRPr="00ED5154">
        <w:rPr>
          <w:rFonts w:hint="eastAsia"/>
        </w:rPr>
        <w:t>码</w:t>
      </w:r>
      <w:r w:rsidR="00ED5154" w:rsidRPr="00ED5154">
        <w:rPr>
          <w:rFonts w:hint="eastAsia"/>
        </w:rPr>
        <w:t xml:space="preserve"> </w:t>
      </w:r>
      <w:r w:rsidR="00ED5154" w:rsidRPr="00ED5154">
        <w:t>2</w:t>
      </w:r>
      <w:r w:rsidR="00ED5154" w:rsidRPr="00ED5154">
        <w:noBreakHyphen/>
        <w:t>42</w:t>
      </w:r>
      <w:r w:rsidR="00ED5154">
        <w:fldChar w:fldCharType="end"/>
      </w:r>
      <w:r w:rsidR="00A83737">
        <w:rPr>
          <w:rFonts w:hint="eastAsia"/>
        </w:rPr>
        <w:t>。</w:t>
      </w:r>
    </w:p>
    <w:tbl>
      <w:tblPr>
        <w:tblW w:w="0" w:type="auto"/>
        <w:shd w:val="pct5" w:color="auto" w:fill="auto"/>
        <w:tblLook w:val="04A0" w:firstRow="1" w:lastRow="0" w:firstColumn="1" w:lastColumn="0" w:noHBand="0" w:noVBand="1"/>
      </w:tblPr>
      <w:tblGrid>
        <w:gridCol w:w="8296"/>
      </w:tblGrid>
      <w:tr w:rsidR="00A83737" w14:paraId="59EC2682" w14:textId="77777777" w:rsidTr="00A83737">
        <w:tc>
          <w:tcPr>
            <w:tcW w:w="8296" w:type="dxa"/>
            <w:shd w:val="pct5" w:color="auto" w:fill="auto"/>
            <w:tcMar>
              <w:top w:w="170" w:type="dxa"/>
              <w:left w:w="108" w:type="dxa"/>
              <w:bottom w:w="170" w:type="dxa"/>
              <w:right w:w="108" w:type="dxa"/>
            </w:tcMar>
            <w:hideMark/>
          </w:tcPr>
          <w:p w14:paraId="315A7322" w14:textId="77777777" w:rsidR="00A83737" w:rsidRDefault="00A83737" w:rsidP="00BF179D">
            <w:pPr>
              <w:pStyle w:val="a6"/>
              <w:ind w:left="240" w:right="720" w:firstLine="180"/>
            </w:pPr>
            <w:r>
              <w:t>&lt;?xml version="1.0" encoding="utf-8"?&gt;</w:t>
            </w:r>
          </w:p>
          <w:p w14:paraId="75FFB1B2" w14:textId="79F21626" w:rsidR="00A83737" w:rsidRDefault="00A83737" w:rsidP="00BF179D">
            <w:pPr>
              <w:pStyle w:val="a6"/>
              <w:ind w:left="240" w:right="720" w:firstLine="180"/>
            </w:pPr>
            <w:r>
              <w:t>&lt;ViewGroup xmlns</w:t>
            </w:r>
            <w:r w:rsidR="008E0ECE">
              <w:t>:android=</w:t>
            </w:r>
            <w:r>
              <w:t>"http://schemas</w:t>
            </w:r>
            <w:r w:rsidR="008E0ECE">
              <w:t>.android.</w:t>
            </w:r>
            <w:r>
              <w:t>com/apk/res</w:t>
            </w:r>
            <w:r w:rsidR="008E0ECE">
              <w:t>/android</w:t>
            </w:r>
            <w:r>
              <w:t>"</w:t>
            </w:r>
          </w:p>
          <w:p w14:paraId="6D50EB67" w14:textId="0314B98C" w:rsidR="00A83737" w:rsidRDefault="00A83737" w:rsidP="00BF179D">
            <w:pPr>
              <w:pStyle w:val="a6"/>
              <w:ind w:left="240" w:right="720" w:firstLine="180"/>
            </w:pPr>
            <w:r>
              <w:t xml:space="preserve">    </w:t>
            </w:r>
            <w:r w:rsidR="008E0ECE" w:rsidRPr="008E0ECE">
              <w:rPr>
                <w:b/>
                <w:bCs/>
              </w:rPr>
              <w:t>android:</w:t>
            </w:r>
            <w:r>
              <w:t>id="@[+][package:]id/resource_name"</w:t>
            </w:r>
          </w:p>
          <w:p w14:paraId="5463C46E" w14:textId="366E5B9F" w:rsidR="00A83737" w:rsidRDefault="00A83737" w:rsidP="00BF179D">
            <w:pPr>
              <w:pStyle w:val="a6"/>
              <w:ind w:left="240" w:right="720" w:firstLine="180"/>
            </w:pPr>
            <w:r>
              <w:t xml:space="preserve">    </w:t>
            </w:r>
            <w:r w:rsidR="008E0ECE" w:rsidRPr="008E0ECE">
              <w:rPr>
                <w:b/>
                <w:bCs/>
              </w:rPr>
              <w:t>android:</w:t>
            </w:r>
            <w:r>
              <w:t>layout_height=["dimension" | "fill_parent" | "wrap_content"]</w:t>
            </w:r>
          </w:p>
          <w:p w14:paraId="12738D1A" w14:textId="0446CE21" w:rsidR="00A83737" w:rsidRDefault="00A83737" w:rsidP="00BF179D">
            <w:pPr>
              <w:pStyle w:val="a6"/>
              <w:ind w:left="240" w:right="720" w:firstLine="180"/>
            </w:pPr>
            <w:r>
              <w:t xml:space="preserve">    </w:t>
            </w:r>
            <w:r w:rsidR="008E0ECE" w:rsidRPr="008E0ECE">
              <w:rPr>
                <w:b/>
                <w:bCs/>
              </w:rPr>
              <w:t>android:</w:t>
            </w:r>
            <w:r>
              <w:t>layout_width=["dimension" | "fill_parent" | "wrap_content"]</w:t>
            </w:r>
          </w:p>
          <w:p w14:paraId="75F8C974" w14:textId="77777777" w:rsidR="00A83737" w:rsidRDefault="00A83737" w:rsidP="00BF179D">
            <w:pPr>
              <w:pStyle w:val="a6"/>
              <w:ind w:left="240" w:right="720" w:firstLine="180"/>
            </w:pPr>
            <w:r>
              <w:t xml:space="preserve">    [ViewGroup-specific attributes] &gt;</w:t>
            </w:r>
          </w:p>
          <w:p w14:paraId="64554B05" w14:textId="77777777" w:rsidR="00A83737" w:rsidRDefault="00A83737" w:rsidP="00BF179D">
            <w:pPr>
              <w:pStyle w:val="a6"/>
              <w:ind w:left="240" w:right="720" w:firstLine="180"/>
            </w:pPr>
            <w:r>
              <w:t xml:space="preserve">    &lt;View</w:t>
            </w:r>
          </w:p>
          <w:p w14:paraId="372BDD9A" w14:textId="6334B015" w:rsidR="00A83737" w:rsidRDefault="00A83737" w:rsidP="00BF179D">
            <w:pPr>
              <w:pStyle w:val="a6"/>
              <w:ind w:left="240" w:right="720" w:firstLine="180"/>
            </w:pPr>
            <w:r>
              <w:t xml:space="preserve">        </w:t>
            </w:r>
            <w:r w:rsidR="008E0ECE" w:rsidRPr="008E0ECE">
              <w:rPr>
                <w:b/>
                <w:bCs/>
              </w:rPr>
              <w:t>android:</w:t>
            </w:r>
            <w:r>
              <w:t>id="@[+][package:]id/resource_name"</w:t>
            </w:r>
          </w:p>
          <w:p w14:paraId="28E12E2B" w14:textId="6AF9B60C" w:rsidR="00A83737" w:rsidRDefault="00A83737" w:rsidP="00BF179D">
            <w:pPr>
              <w:pStyle w:val="a6"/>
              <w:ind w:left="240" w:right="720" w:firstLine="180"/>
            </w:pPr>
            <w:r>
              <w:t xml:space="preserve">        </w:t>
            </w:r>
            <w:r w:rsidR="008E0ECE" w:rsidRPr="008E0ECE">
              <w:rPr>
                <w:b/>
                <w:bCs/>
              </w:rPr>
              <w:t>android:</w:t>
            </w:r>
            <w:r>
              <w:t>layout_height=["dimension" | "fill_parent" | "wrap_content"]</w:t>
            </w:r>
          </w:p>
          <w:p w14:paraId="61B4FD90" w14:textId="425E48E9" w:rsidR="00A83737" w:rsidRDefault="00A83737" w:rsidP="00BF179D">
            <w:pPr>
              <w:pStyle w:val="a6"/>
              <w:ind w:left="240" w:right="720" w:firstLine="180"/>
            </w:pPr>
            <w:r>
              <w:t xml:space="preserve">        </w:t>
            </w:r>
            <w:r w:rsidR="008E0ECE" w:rsidRPr="008E0ECE">
              <w:rPr>
                <w:b/>
                <w:bCs/>
              </w:rPr>
              <w:t>android:</w:t>
            </w:r>
            <w:r>
              <w:t>layout_width=["dimension" | "fill_parent" | "wrap_content"]</w:t>
            </w:r>
          </w:p>
          <w:p w14:paraId="77706443" w14:textId="77777777" w:rsidR="00A83737" w:rsidRDefault="00A83737" w:rsidP="00BF179D">
            <w:pPr>
              <w:pStyle w:val="a6"/>
              <w:ind w:left="240" w:right="720" w:firstLine="180"/>
            </w:pPr>
            <w:r>
              <w:t xml:space="preserve">        [View-specific attributes] &gt;</w:t>
            </w:r>
          </w:p>
          <w:p w14:paraId="2DC34E36" w14:textId="77777777" w:rsidR="00A83737" w:rsidRDefault="00A83737" w:rsidP="00BF179D">
            <w:pPr>
              <w:pStyle w:val="a6"/>
              <w:ind w:left="240" w:right="720" w:firstLine="180"/>
            </w:pPr>
            <w:r>
              <w:lastRenderedPageBreak/>
              <w:t xml:space="preserve">        &lt;requestFocus/&gt;</w:t>
            </w:r>
          </w:p>
          <w:p w14:paraId="389C2870" w14:textId="77777777" w:rsidR="00A83737" w:rsidRDefault="00A83737" w:rsidP="00BF179D">
            <w:pPr>
              <w:pStyle w:val="a6"/>
              <w:ind w:left="240" w:right="720" w:firstLine="180"/>
            </w:pPr>
            <w:r>
              <w:t xml:space="preserve">    &lt;/View&gt;</w:t>
            </w:r>
          </w:p>
          <w:p w14:paraId="59C81AB7" w14:textId="77777777" w:rsidR="00A83737" w:rsidRDefault="00A83737" w:rsidP="00BF179D">
            <w:pPr>
              <w:pStyle w:val="a6"/>
              <w:ind w:left="240" w:right="720" w:firstLine="180"/>
            </w:pPr>
            <w:r>
              <w:t xml:space="preserve">    &lt;ViewGroup &gt;</w:t>
            </w:r>
          </w:p>
          <w:p w14:paraId="6CB5CA00" w14:textId="77777777" w:rsidR="00A83737" w:rsidRDefault="00A83737" w:rsidP="00BF179D">
            <w:pPr>
              <w:pStyle w:val="a6"/>
              <w:ind w:left="240" w:right="720" w:firstLine="180"/>
            </w:pPr>
            <w:r>
              <w:t xml:space="preserve">        &lt;View /&gt;</w:t>
            </w:r>
          </w:p>
          <w:p w14:paraId="151354F1" w14:textId="77777777" w:rsidR="00A83737" w:rsidRDefault="00A83737" w:rsidP="00BF179D">
            <w:pPr>
              <w:pStyle w:val="a6"/>
              <w:ind w:left="240" w:right="720" w:firstLine="180"/>
            </w:pPr>
            <w:r>
              <w:t xml:space="preserve">    &lt;/ViewGroup&gt;</w:t>
            </w:r>
          </w:p>
          <w:p w14:paraId="21AE6D9B" w14:textId="77777777" w:rsidR="00A83737" w:rsidRDefault="00A83737" w:rsidP="00BF179D">
            <w:pPr>
              <w:pStyle w:val="a6"/>
              <w:ind w:left="240" w:right="720" w:firstLine="180"/>
            </w:pPr>
            <w:r>
              <w:t xml:space="preserve">    &lt;include layout="@layout/layout_resource"/&gt;</w:t>
            </w:r>
          </w:p>
          <w:p w14:paraId="3BAF94CC" w14:textId="77777777" w:rsidR="00A83737" w:rsidRDefault="00A83737" w:rsidP="00BF179D">
            <w:pPr>
              <w:pStyle w:val="a6"/>
              <w:ind w:left="240" w:right="720" w:firstLine="180"/>
            </w:pPr>
            <w:r>
              <w:t>&lt;/ViewGroup&gt;</w:t>
            </w:r>
          </w:p>
        </w:tc>
      </w:tr>
    </w:tbl>
    <w:p w14:paraId="44B50A1B" w14:textId="04707D23" w:rsidR="00505A3E" w:rsidRPr="00ED5154" w:rsidRDefault="00505A3E" w:rsidP="00ED5154">
      <w:pPr>
        <w:pStyle w:val="a5"/>
      </w:pPr>
      <w:bookmarkStart w:id="54" w:name="_Ref97740176"/>
      <w:bookmarkStart w:id="55" w:name="_Toc476664916"/>
      <w:r w:rsidRPr="00ED5154">
        <w:rPr>
          <w:rFonts w:hint="eastAsia"/>
        </w:rPr>
        <w:lastRenderedPageBreak/>
        <w:t>码</w:t>
      </w:r>
      <w:r w:rsidRPr="00ED5154">
        <w:rPr>
          <w:rFonts w:hint="eastAsia"/>
        </w:rPr>
        <w:t xml:space="preserve"> </w:t>
      </w:r>
      <w:r w:rsidR="0090755C" w:rsidRPr="00ED5154">
        <w:fldChar w:fldCharType="begin"/>
      </w:r>
      <w:r w:rsidR="0090755C" w:rsidRPr="00ED5154">
        <w:instrText xml:space="preserve"> </w:instrText>
      </w:r>
      <w:r w:rsidR="0090755C" w:rsidRPr="00ED5154">
        <w:rPr>
          <w:rFonts w:hint="eastAsia"/>
        </w:rPr>
        <w:instrText>STYLEREF 1 \s</w:instrText>
      </w:r>
      <w:r w:rsidR="0090755C" w:rsidRPr="00ED5154">
        <w:instrText xml:space="preserve"> </w:instrText>
      </w:r>
      <w:r w:rsidR="0090755C" w:rsidRPr="00ED5154">
        <w:fldChar w:fldCharType="separate"/>
      </w:r>
      <w:r w:rsidR="0090755C" w:rsidRPr="00ED5154">
        <w:t>2</w:t>
      </w:r>
      <w:r w:rsidR="0090755C" w:rsidRPr="00ED5154">
        <w:fldChar w:fldCharType="end"/>
      </w:r>
      <w:r w:rsidR="0090755C" w:rsidRPr="00ED5154">
        <w:noBreakHyphen/>
      </w:r>
      <w:r w:rsidR="0090755C" w:rsidRPr="00ED5154">
        <w:fldChar w:fldCharType="begin"/>
      </w:r>
      <w:r w:rsidR="0090755C" w:rsidRPr="00ED5154">
        <w:instrText xml:space="preserve"> </w:instrText>
      </w:r>
      <w:r w:rsidR="0090755C" w:rsidRPr="00ED5154">
        <w:rPr>
          <w:rFonts w:hint="eastAsia"/>
        </w:rPr>
        <w:instrText xml:space="preserve">SEQ </w:instrText>
      </w:r>
      <w:r w:rsidR="0090755C" w:rsidRPr="00ED5154">
        <w:rPr>
          <w:rFonts w:hint="eastAsia"/>
        </w:rPr>
        <w:instrText>码</w:instrText>
      </w:r>
      <w:r w:rsidR="0090755C" w:rsidRPr="00ED5154">
        <w:rPr>
          <w:rFonts w:hint="eastAsia"/>
        </w:rPr>
        <w:instrText xml:space="preserve"> \* ARABIC \s 1</w:instrText>
      </w:r>
      <w:r w:rsidR="0090755C" w:rsidRPr="00ED5154">
        <w:instrText xml:space="preserve"> </w:instrText>
      </w:r>
      <w:r w:rsidR="0090755C" w:rsidRPr="00ED5154">
        <w:fldChar w:fldCharType="separate"/>
      </w:r>
      <w:r w:rsidR="0090755C" w:rsidRPr="00ED5154">
        <w:t>42</w:t>
      </w:r>
      <w:r w:rsidR="0090755C" w:rsidRPr="00ED5154">
        <w:fldChar w:fldCharType="end"/>
      </w:r>
      <w:bookmarkEnd w:id="54"/>
      <w:r w:rsidRPr="00ED5154">
        <w:t xml:space="preserve"> </w:t>
      </w:r>
      <w:r w:rsidRPr="00ED5154">
        <w:rPr>
          <w:rFonts w:hint="eastAsia"/>
        </w:rPr>
        <w:t>布局资源文件的语法</w:t>
      </w:r>
      <w:bookmarkEnd w:id="55"/>
    </w:p>
    <w:p w14:paraId="4FF29722" w14:textId="7B1A4CB1" w:rsidR="00F21EE7" w:rsidRDefault="00F21EE7" w:rsidP="00F21EE7">
      <w:r>
        <w:rPr>
          <w:rFonts w:hint="eastAsia"/>
        </w:rPr>
        <w:t>当编译应用时，系统会将每个</w:t>
      </w:r>
      <w:r>
        <w:rPr>
          <w:rFonts w:hint="eastAsia"/>
        </w:rPr>
        <w:t xml:space="preserve"> XML </w:t>
      </w:r>
      <w:r>
        <w:rPr>
          <w:rFonts w:hint="eastAsia"/>
        </w:rPr>
        <w:t>布局文件编译成</w:t>
      </w:r>
      <w:r>
        <w:rPr>
          <w:rFonts w:hint="eastAsia"/>
        </w:rPr>
        <w:t xml:space="preserve"> View </w:t>
      </w:r>
      <w:r>
        <w:rPr>
          <w:rFonts w:hint="eastAsia"/>
        </w:rPr>
        <w:t>资源</w:t>
      </w:r>
      <w:r w:rsidR="00CB6E3C">
        <w:rPr>
          <w:rFonts w:hint="eastAsia"/>
        </w:rPr>
        <w:t>，</w:t>
      </w:r>
      <w:r>
        <w:rPr>
          <w:rFonts w:hint="eastAsia"/>
        </w:rPr>
        <w:t>应在</w:t>
      </w:r>
      <w:r w:rsidR="00DA76EC">
        <w:rPr>
          <w:rFonts w:hint="eastAsia"/>
        </w:rPr>
        <w:t>活动</w:t>
      </w:r>
      <w:r>
        <w:rPr>
          <w:rFonts w:hint="eastAsia"/>
        </w:rPr>
        <w:t xml:space="preserve">.onCreate() </w:t>
      </w:r>
      <w:r>
        <w:rPr>
          <w:rFonts w:hint="eastAsia"/>
        </w:rPr>
        <w:t>回调实现内加载应用代码中的布局资源</w:t>
      </w:r>
      <w:r w:rsidR="00496A74">
        <w:rPr>
          <w:rFonts w:hint="eastAsia"/>
        </w:rPr>
        <w:t>，</w:t>
      </w:r>
      <w:r>
        <w:rPr>
          <w:rFonts w:hint="eastAsia"/>
        </w:rPr>
        <w:t>通过调用</w:t>
      </w:r>
      <w:r>
        <w:rPr>
          <w:rFonts w:hint="eastAsia"/>
        </w:rPr>
        <w:t xml:space="preserve"> setContentView()</w:t>
      </w:r>
      <w:r>
        <w:rPr>
          <w:rFonts w:hint="eastAsia"/>
        </w:rPr>
        <w:t>，并以</w:t>
      </w:r>
      <w:r>
        <w:rPr>
          <w:rFonts w:hint="eastAsia"/>
        </w:rPr>
        <w:t xml:space="preserve"> R.layout.layout_file_name </w:t>
      </w:r>
      <w:r>
        <w:rPr>
          <w:rFonts w:hint="eastAsia"/>
        </w:rPr>
        <w:t>形式向应用代码传递对布局资源的引用，即可执行此操作</w:t>
      </w:r>
      <w:r w:rsidR="00C576C2">
        <w:rPr>
          <w:rFonts w:hint="eastAsia"/>
        </w:rPr>
        <w:t>，</w:t>
      </w:r>
      <w:r>
        <w:rPr>
          <w:rFonts w:hint="eastAsia"/>
        </w:rPr>
        <w:t>例如如果</w:t>
      </w:r>
      <w:r>
        <w:rPr>
          <w:rFonts w:hint="eastAsia"/>
        </w:rPr>
        <w:t xml:space="preserve"> XML </w:t>
      </w:r>
      <w:r>
        <w:rPr>
          <w:rFonts w:hint="eastAsia"/>
        </w:rPr>
        <w:t>布局保存为</w:t>
      </w:r>
      <w:r>
        <w:rPr>
          <w:rFonts w:hint="eastAsia"/>
        </w:rPr>
        <w:t xml:space="preserve"> main_layout.xml</w:t>
      </w:r>
      <w:r>
        <w:rPr>
          <w:rFonts w:hint="eastAsia"/>
        </w:rPr>
        <w:t>，应通过如下方式为</w:t>
      </w:r>
      <w:r w:rsidR="00DA76EC">
        <w:rPr>
          <w:rFonts w:hint="eastAsia"/>
        </w:rPr>
        <w:t>活动</w:t>
      </w:r>
      <w:r>
        <w:rPr>
          <w:rFonts w:hint="eastAsia"/>
        </w:rPr>
        <w:t>加载布局资源：</w:t>
      </w:r>
    </w:p>
    <w:p w14:paraId="3D79C45A" w14:textId="77777777" w:rsidR="00F21EE7" w:rsidRDefault="00F21EE7" w:rsidP="00EB3A33">
      <w:pPr>
        <w:pStyle w:val="a6"/>
        <w:ind w:left="240" w:right="720" w:firstLine="180"/>
      </w:pPr>
      <w:r>
        <w:t>public void onCreate(Bundle savedInstanceState) {</w:t>
      </w:r>
    </w:p>
    <w:p w14:paraId="036E83DF" w14:textId="77777777" w:rsidR="00F21EE7" w:rsidRDefault="00F21EE7" w:rsidP="00EB3A33">
      <w:pPr>
        <w:pStyle w:val="a6"/>
        <w:ind w:left="240" w:right="720" w:firstLine="180"/>
      </w:pPr>
      <w:r>
        <w:t xml:space="preserve">    super.onCreate(savedInstanceState);</w:t>
      </w:r>
    </w:p>
    <w:p w14:paraId="41C5A6F4" w14:textId="77777777" w:rsidR="00F21EE7" w:rsidRDefault="00F21EE7" w:rsidP="00EB3A33">
      <w:pPr>
        <w:pStyle w:val="a6"/>
        <w:ind w:left="240" w:right="720" w:firstLine="180"/>
      </w:pPr>
      <w:r>
        <w:t xml:space="preserve">    setContentView(R.layout.main_layout);</w:t>
      </w:r>
    </w:p>
    <w:p w14:paraId="56A2A72C" w14:textId="77777777" w:rsidR="00F21EE7" w:rsidRDefault="00F21EE7" w:rsidP="00EB3A33">
      <w:pPr>
        <w:pStyle w:val="a6"/>
        <w:ind w:left="240" w:right="720" w:firstLine="180"/>
      </w:pPr>
      <w:r>
        <w:t>}</w:t>
      </w:r>
    </w:p>
    <w:p w14:paraId="125670F3" w14:textId="2FE11FF2" w:rsidR="00591A86" w:rsidRDefault="009D3202" w:rsidP="008970C0">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43</w:t>
      </w:r>
      <w:r w:rsidR="0090755C">
        <w:fldChar w:fldCharType="end"/>
      </w:r>
    </w:p>
    <w:p w14:paraId="7E296F86" w14:textId="5558991C" w:rsidR="004F368E" w:rsidRDefault="00F21EE7" w:rsidP="004F368E">
      <w:r>
        <w:rPr>
          <w:rFonts w:hint="eastAsia"/>
        </w:rPr>
        <w:t>启动</w:t>
      </w:r>
      <w:r w:rsidR="00DA76EC">
        <w:rPr>
          <w:rFonts w:hint="eastAsia"/>
        </w:rPr>
        <w:t>活动</w:t>
      </w:r>
      <w:r>
        <w:rPr>
          <w:rFonts w:hint="eastAsia"/>
        </w:rPr>
        <w:t>时，</w:t>
      </w:r>
      <w:r>
        <w:rPr>
          <w:rFonts w:hint="eastAsia"/>
        </w:rPr>
        <w:t xml:space="preserve">Android </w:t>
      </w:r>
      <w:r>
        <w:rPr>
          <w:rFonts w:hint="eastAsia"/>
        </w:rPr>
        <w:t>框架会调用</w:t>
      </w:r>
      <w:r w:rsidR="00DA76EC">
        <w:rPr>
          <w:rFonts w:hint="eastAsia"/>
        </w:rPr>
        <w:t>活动</w:t>
      </w:r>
      <w:r>
        <w:rPr>
          <w:rFonts w:hint="eastAsia"/>
        </w:rPr>
        <w:t>中的</w:t>
      </w:r>
      <w:r>
        <w:rPr>
          <w:rFonts w:hint="eastAsia"/>
        </w:rPr>
        <w:t xml:space="preserve"> onCreate() </w:t>
      </w:r>
      <w:r>
        <w:rPr>
          <w:rFonts w:hint="eastAsia"/>
        </w:rPr>
        <w:t>回调方法</w:t>
      </w:r>
      <w:r w:rsidR="00CF7948">
        <w:rPr>
          <w:rFonts w:hint="eastAsia"/>
        </w:rPr>
        <w:t>。</w:t>
      </w:r>
      <w:r w:rsidR="004F368E">
        <w:rPr>
          <w:rFonts w:hint="eastAsia"/>
        </w:rPr>
        <w:t>每个</w:t>
      </w:r>
      <w:r w:rsidR="004F368E">
        <w:rPr>
          <w:rFonts w:hint="eastAsia"/>
        </w:rPr>
        <w:t xml:space="preserve"> View </w:t>
      </w:r>
      <w:r w:rsidR="004F368E">
        <w:rPr>
          <w:rFonts w:hint="eastAsia"/>
        </w:rPr>
        <w:t>对象和</w:t>
      </w:r>
      <w:r w:rsidR="004F368E">
        <w:rPr>
          <w:rFonts w:hint="eastAsia"/>
        </w:rPr>
        <w:t xml:space="preserve"> ViewGroup</w:t>
      </w:r>
      <w:r w:rsidR="004F368E">
        <w:rPr>
          <w:rFonts w:hint="eastAsia"/>
        </w:rPr>
        <w:t>对象均支持自己的各种</w:t>
      </w:r>
      <w:r w:rsidR="004F368E">
        <w:rPr>
          <w:rFonts w:hint="eastAsia"/>
        </w:rPr>
        <w:t xml:space="preserve"> XML </w:t>
      </w:r>
      <w:r w:rsidR="004F368E">
        <w:rPr>
          <w:rFonts w:hint="eastAsia"/>
        </w:rPr>
        <w:t>属性。某些属性是</w:t>
      </w:r>
      <w:r w:rsidR="004F368E">
        <w:rPr>
          <w:rFonts w:hint="eastAsia"/>
        </w:rPr>
        <w:t xml:space="preserve"> View </w:t>
      </w:r>
      <w:r w:rsidR="004F368E">
        <w:rPr>
          <w:rFonts w:hint="eastAsia"/>
        </w:rPr>
        <w:t>对象的特有属性（例如</w:t>
      </w:r>
      <w:r w:rsidR="004F368E">
        <w:rPr>
          <w:rFonts w:hint="eastAsia"/>
        </w:rPr>
        <w:t>TextView</w:t>
      </w:r>
      <w:r w:rsidR="004F368E">
        <w:rPr>
          <w:rFonts w:hint="eastAsia"/>
        </w:rPr>
        <w:t>支持</w:t>
      </w:r>
      <w:r w:rsidR="004F368E">
        <w:rPr>
          <w:rFonts w:hint="eastAsia"/>
        </w:rPr>
        <w:t>textSize</w:t>
      </w:r>
      <w:r w:rsidR="004F368E">
        <w:rPr>
          <w:rFonts w:hint="eastAsia"/>
        </w:rPr>
        <w:t>属性），但可扩展此类的任一</w:t>
      </w:r>
      <w:r w:rsidR="004F368E">
        <w:rPr>
          <w:rFonts w:hint="eastAsia"/>
        </w:rPr>
        <w:t xml:space="preserve"> View </w:t>
      </w:r>
      <w:r w:rsidR="004F368E">
        <w:rPr>
          <w:rFonts w:hint="eastAsia"/>
        </w:rPr>
        <w:t>对象也会继承这些属性</w:t>
      </w:r>
      <w:r w:rsidR="00A00C33">
        <w:rPr>
          <w:rFonts w:hint="eastAsia"/>
        </w:rPr>
        <w:t>；</w:t>
      </w:r>
      <w:r w:rsidR="004F368E">
        <w:rPr>
          <w:rFonts w:hint="eastAsia"/>
        </w:rPr>
        <w:t>某些属性是所有</w:t>
      </w:r>
      <w:r w:rsidR="004F368E">
        <w:rPr>
          <w:rFonts w:hint="eastAsia"/>
        </w:rPr>
        <w:t xml:space="preserve"> View </w:t>
      </w:r>
      <w:r w:rsidR="004F368E">
        <w:rPr>
          <w:rFonts w:hint="eastAsia"/>
        </w:rPr>
        <w:t>对象的共有属性，因为</w:t>
      </w:r>
      <w:r w:rsidR="00BF179D">
        <w:rPr>
          <w:rFonts w:hint="eastAsia"/>
        </w:rPr>
        <w:t>这些</w:t>
      </w:r>
      <w:r w:rsidR="004F368E">
        <w:rPr>
          <w:rFonts w:hint="eastAsia"/>
        </w:rPr>
        <w:t>继承自</w:t>
      </w:r>
      <w:r w:rsidR="004F368E">
        <w:rPr>
          <w:rFonts w:hint="eastAsia"/>
        </w:rPr>
        <w:t xml:space="preserve"> View </w:t>
      </w:r>
      <w:r w:rsidR="004F368E">
        <w:rPr>
          <w:rFonts w:hint="eastAsia"/>
        </w:rPr>
        <w:t>根类</w:t>
      </w:r>
      <w:r w:rsidR="00A00C33">
        <w:rPr>
          <w:rFonts w:hint="eastAsia"/>
        </w:rPr>
        <w:t>，</w:t>
      </w:r>
      <w:r w:rsidR="004F368E">
        <w:rPr>
          <w:rFonts w:hint="eastAsia"/>
        </w:rPr>
        <w:t>例如</w:t>
      </w:r>
      <w:r w:rsidR="004F368E">
        <w:rPr>
          <w:rFonts w:hint="eastAsia"/>
        </w:rPr>
        <w:t xml:space="preserve"> id </w:t>
      </w:r>
      <w:r w:rsidR="004F368E">
        <w:rPr>
          <w:rFonts w:hint="eastAsia"/>
        </w:rPr>
        <w:t>属性。此外其他属性被视为布局参数，即描述</w:t>
      </w:r>
      <w:r w:rsidR="004F368E">
        <w:rPr>
          <w:rFonts w:hint="eastAsia"/>
        </w:rPr>
        <w:t xml:space="preserve"> View </w:t>
      </w:r>
      <w:r w:rsidR="004F368E">
        <w:rPr>
          <w:rFonts w:hint="eastAsia"/>
        </w:rPr>
        <w:t>对象特定布局方向的属性，如该对象的父</w:t>
      </w:r>
      <w:r w:rsidR="004F368E">
        <w:rPr>
          <w:rFonts w:hint="eastAsia"/>
        </w:rPr>
        <w:t>ViewGroup</w:t>
      </w:r>
      <w:r w:rsidR="004F368E">
        <w:rPr>
          <w:rFonts w:hint="eastAsia"/>
        </w:rPr>
        <w:t>对象所定义的属性。任何</w:t>
      </w:r>
      <w:r w:rsidR="004F368E">
        <w:rPr>
          <w:rFonts w:hint="eastAsia"/>
        </w:rPr>
        <w:t xml:space="preserve"> View </w:t>
      </w:r>
      <w:r w:rsidR="004F368E">
        <w:rPr>
          <w:rFonts w:hint="eastAsia"/>
        </w:rPr>
        <w:t>对象均可拥有与之关联的整型</w:t>
      </w:r>
      <w:r w:rsidR="004F368E">
        <w:rPr>
          <w:rFonts w:hint="eastAsia"/>
        </w:rPr>
        <w:t xml:space="preserve"> ID</w:t>
      </w:r>
      <w:r w:rsidR="004F368E">
        <w:rPr>
          <w:rFonts w:hint="eastAsia"/>
        </w:rPr>
        <w:t>，用于在结构树中对</w:t>
      </w:r>
      <w:r w:rsidR="004F368E">
        <w:rPr>
          <w:rFonts w:hint="eastAsia"/>
        </w:rPr>
        <w:t xml:space="preserve"> View </w:t>
      </w:r>
      <w:r w:rsidR="004F368E">
        <w:rPr>
          <w:rFonts w:hint="eastAsia"/>
        </w:rPr>
        <w:t>对象进行唯一标识。编译应用后，系统会以整型形式引用此</w:t>
      </w:r>
      <w:r w:rsidR="004F368E">
        <w:rPr>
          <w:rFonts w:hint="eastAsia"/>
        </w:rPr>
        <w:t xml:space="preserve"> ID</w:t>
      </w:r>
      <w:r w:rsidR="004F368E">
        <w:rPr>
          <w:rFonts w:hint="eastAsia"/>
        </w:rPr>
        <w:t>，但在布局</w:t>
      </w:r>
      <w:r w:rsidR="004F368E">
        <w:rPr>
          <w:rFonts w:hint="eastAsia"/>
        </w:rPr>
        <w:t xml:space="preserve"> XML </w:t>
      </w:r>
      <w:r w:rsidR="004F368E">
        <w:rPr>
          <w:rFonts w:hint="eastAsia"/>
        </w:rPr>
        <w:t>文件中，系统通常会以字符串的形式在</w:t>
      </w:r>
      <w:r w:rsidR="004F368E">
        <w:rPr>
          <w:rFonts w:hint="eastAsia"/>
        </w:rPr>
        <w:t xml:space="preserve"> id </w:t>
      </w:r>
      <w:r w:rsidR="004F368E">
        <w:rPr>
          <w:rFonts w:hint="eastAsia"/>
        </w:rPr>
        <w:t>属性中指定该</w:t>
      </w:r>
      <w:r w:rsidR="004F368E">
        <w:rPr>
          <w:rFonts w:hint="eastAsia"/>
        </w:rPr>
        <w:t xml:space="preserve"> ID</w:t>
      </w:r>
      <w:r w:rsidR="004F368E">
        <w:rPr>
          <w:rFonts w:hint="eastAsia"/>
        </w:rPr>
        <w:t>。这是所有</w:t>
      </w:r>
      <w:r w:rsidR="004F368E">
        <w:rPr>
          <w:rFonts w:hint="eastAsia"/>
        </w:rPr>
        <w:t xml:space="preserve"> View </w:t>
      </w:r>
      <w:r w:rsidR="004F368E">
        <w:rPr>
          <w:rFonts w:hint="eastAsia"/>
        </w:rPr>
        <w:t>对象共有的</w:t>
      </w:r>
      <w:r w:rsidR="004F368E">
        <w:rPr>
          <w:rFonts w:hint="eastAsia"/>
        </w:rPr>
        <w:t xml:space="preserve"> XML </w:t>
      </w:r>
      <w:r w:rsidR="004F368E">
        <w:rPr>
          <w:rFonts w:hint="eastAsia"/>
        </w:rPr>
        <w:t>属性（由</w:t>
      </w:r>
      <w:r w:rsidR="004F368E">
        <w:rPr>
          <w:rFonts w:hint="eastAsia"/>
        </w:rPr>
        <w:t xml:space="preserve"> View </w:t>
      </w:r>
      <w:r w:rsidR="004F368E">
        <w:rPr>
          <w:rFonts w:hint="eastAsia"/>
        </w:rPr>
        <w:t>类定义），并且您会经常使用该属性。</w:t>
      </w:r>
      <w:r w:rsidR="004F368E">
        <w:rPr>
          <w:rFonts w:hint="eastAsia"/>
        </w:rPr>
        <w:t xml:space="preserve">XML </w:t>
      </w:r>
      <w:r w:rsidR="004F368E">
        <w:rPr>
          <w:rFonts w:hint="eastAsia"/>
        </w:rPr>
        <w:t>标记内部的</w:t>
      </w:r>
      <w:r w:rsidR="004F368E">
        <w:rPr>
          <w:rFonts w:hint="eastAsia"/>
        </w:rPr>
        <w:t xml:space="preserve"> ID </w:t>
      </w:r>
      <w:r w:rsidR="004F368E">
        <w:rPr>
          <w:rFonts w:hint="eastAsia"/>
        </w:rPr>
        <w:t>语法是：</w:t>
      </w:r>
    </w:p>
    <w:p w14:paraId="6E6BC247" w14:textId="4AF4B202" w:rsidR="004F368E" w:rsidRDefault="004F368E" w:rsidP="00A218EC">
      <w:pPr>
        <w:pStyle w:val="a6"/>
        <w:ind w:left="240" w:right="720" w:firstLine="180"/>
      </w:pPr>
      <w:r>
        <w:t>android:id="@+id/my_button"</w:t>
      </w:r>
    </w:p>
    <w:p w14:paraId="285DDD74" w14:textId="6ACE1D3F" w:rsidR="00A218EC" w:rsidRPr="00A218EC" w:rsidRDefault="002A614E" w:rsidP="00D01155">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44</w:t>
      </w:r>
      <w:r w:rsidR="0090755C">
        <w:fldChar w:fldCharType="end"/>
      </w:r>
    </w:p>
    <w:p w14:paraId="370900ED" w14:textId="2FEA4C2F" w:rsidR="004F368E" w:rsidRDefault="004F368E" w:rsidP="004F368E">
      <w:r>
        <w:rPr>
          <w:rFonts w:hint="eastAsia"/>
        </w:rPr>
        <w:lastRenderedPageBreak/>
        <w:t>字符串开头处的</w:t>
      </w:r>
      <w:r>
        <w:rPr>
          <w:rFonts w:hint="eastAsia"/>
        </w:rPr>
        <w:t xml:space="preserve"> @ </w:t>
      </w:r>
      <w:r>
        <w:rPr>
          <w:rFonts w:hint="eastAsia"/>
        </w:rPr>
        <w:t>符号指示</w:t>
      </w:r>
      <w:r>
        <w:rPr>
          <w:rFonts w:hint="eastAsia"/>
        </w:rPr>
        <w:t xml:space="preserve"> XML </w:t>
      </w:r>
      <w:r>
        <w:rPr>
          <w:rFonts w:hint="eastAsia"/>
        </w:rPr>
        <w:t>解析器应解析并展开</w:t>
      </w:r>
      <w:r>
        <w:rPr>
          <w:rFonts w:hint="eastAsia"/>
        </w:rPr>
        <w:t xml:space="preserve"> ID </w:t>
      </w:r>
      <w:r>
        <w:rPr>
          <w:rFonts w:hint="eastAsia"/>
        </w:rPr>
        <w:t>字符串的其余部分，并将其标识为</w:t>
      </w:r>
      <w:r>
        <w:rPr>
          <w:rFonts w:hint="eastAsia"/>
        </w:rPr>
        <w:t xml:space="preserve"> ID </w:t>
      </w:r>
      <w:r>
        <w:rPr>
          <w:rFonts w:hint="eastAsia"/>
        </w:rPr>
        <w:t>资源。加号</w:t>
      </w:r>
      <w:r>
        <w:rPr>
          <w:rFonts w:hint="eastAsia"/>
        </w:rPr>
        <w:t xml:space="preserve"> (+) </w:t>
      </w:r>
      <w:r>
        <w:rPr>
          <w:rFonts w:hint="eastAsia"/>
        </w:rPr>
        <w:t>表示这是一个新的资源名称，必须创建该名称并将其添加到资源内</w:t>
      </w:r>
      <w:r w:rsidR="00D168CC">
        <w:rPr>
          <w:rFonts w:hint="eastAsia"/>
        </w:rPr>
        <w:t>（在</w:t>
      </w:r>
      <w:r w:rsidR="00D168CC">
        <w:rPr>
          <w:rFonts w:hint="eastAsia"/>
        </w:rPr>
        <w:t xml:space="preserve"> R.java </w:t>
      </w:r>
      <w:r w:rsidR="00D168CC">
        <w:rPr>
          <w:rFonts w:hint="eastAsia"/>
        </w:rPr>
        <w:t>文件中）</w:t>
      </w:r>
      <w:r>
        <w:rPr>
          <w:rFonts w:hint="eastAsia"/>
        </w:rPr>
        <w:t>。</w:t>
      </w:r>
      <w:r w:rsidR="00D01155">
        <w:rPr>
          <w:rFonts w:hint="eastAsia"/>
        </w:rPr>
        <w:t>安卓</w:t>
      </w:r>
      <w:r>
        <w:rPr>
          <w:rFonts w:hint="eastAsia"/>
        </w:rPr>
        <w:t>框架还提供许多其他</w:t>
      </w:r>
      <w:r>
        <w:rPr>
          <w:rFonts w:hint="eastAsia"/>
        </w:rPr>
        <w:t xml:space="preserve"> ID </w:t>
      </w:r>
      <w:r>
        <w:rPr>
          <w:rFonts w:hint="eastAsia"/>
        </w:rPr>
        <w:t>资源。引用</w:t>
      </w:r>
      <w:r w:rsidR="00340C95">
        <w:rPr>
          <w:rFonts w:hint="eastAsia"/>
        </w:rPr>
        <w:t>安卓</w:t>
      </w:r>
      <w:r>
        <w:rPr>
          <w:rFonts w:hint="eastAsia"/>
        </w:rPr>
        <w:t>资源</w:t>
      </w:r>
      <w:r>
        <w:rPr>
          <w:rFonts w:hint="eastAsia"/>
        </w:rPr>
        <w:t xml:space="preserve"> ID </w:t>
      </w:r>
      <w:r>
        <w:rPr>
          <w:rFonts w:hint="eastAsia"/>
        </w:rPr>
        <w:t>时不需要加号，但必须添加</w:t>
      </w:r>
      <w:r w:rsidR="00D01155">
        <w:rPr>
          <w:rFonts w:hint="eastAsia"/>
        </w:rPr>
        <w:t>“</w:t>
      </w:r>
      <w:r>
        <w:rPr>
          <w:rFonts w:hint="eastAsia"/>
        </w:rPr>
        <w:t>android</w:t>
      </w:r>
      <w:r w:rsidR="00D01155">
        <w:rPr>
          <w:rFonts w:hint="eastAsia"/>
        </w:rPr>
        <w:t>”</w:t>
      </w:r>
      <w:r>
        <w:rPr>
          <w:rFonts w:hint="eastAsia"/>
        </w:rPr>
        <w:t>软件包命名空间，如下所示：</w:t>
      </w:r>
    </w:p>
    <w:p w14:paraId="2493E4F3" w14:textId="43BBC675" w:rsidR="004F368E" w:rsidRDefault="004F368E" w:rsidP="002A0627">
      <w:pPr>
        <w:pStyle w:val="a6"/>
        <w:ind w:left="240" w:right="720" w:firstLine="180"/>
      </w:pPr>
      <w:r>
        <w:t>android:id="@android:id/empty"</w:t>
      </w:r>
    </w:p>
    <w:p w14:paraId="15B95B36" w14:textId="61A83562" w:rsidR="002A0627" w:rsidRPr="002A0627" w:rsidRDefault="002A0627" w:rsidP="00D01155">
      <w:pPr>
        <w:pStyle w:val="a9"/>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45</w:t>
      </w:r>
      <w:r w:rsidR="0090755C">
        <w:fldChar w:fldCharType="end"/>
      </w:r>
    </w:p>
    <w:p w14:paraId="02D609B8" w14:textId="3EE52B55" w:rsidR="004F368E" w:rsidRDefault="004F368E" w:rsidP="004F368E">
      <w:r>
        <w:rPr>
          <w:rFonts w:hint="eastAsia"/>
        </w:rPr>
        <w:t>添加</w:t>
      </w:r>
      <w:r>
        <w:rPr>
          <w:rFonts w:hint="eastAsia"/>
        </w:rPr>
        <w:t xml:space="preserve"> android </w:t>
      </w:r>
      <w:r>
        <w:rPr>
          <w:rFonts w:hint="eastAsia"/>
        </w:rPr>
        <w:t>软件包命名空间后，现在将从</w:t>
      </w:r>
      <w:r>
        <w:rPr>
          <w:rFonts w:hint="eastAsia"/>
        </w:rPr>
        <w:t xml:space="preserve"> android.R </w:t>
      </w:r>
      <w:r>
        <w:rPr>
          <w:rFonts w:hint="eastAsia"/>
        </w:rPr>
        <w:t>资源类而非本地资源类引用</w:t>
      </w:r>
      <w:r>
        <w:rPr>
          <w:rFonts w:hint="eastAsia"/>
        </w:rPr>
        <w:t xml:space="preserve"> ID</w:t>
      </w:r>
      <w:r>
        <w:rPr>
          <w:rFonts w:hint="eastAsia"/>
        </w:rPr>
        <w:t>。为了创建视图并从应用中引用它们，常见的模式是：</w:t>
      </w:r>
    </w:p>
    <w:p w14:paraId="6B31FF0B" w14:textId="0C3FB310" w:rsidR="004F368E" w:rsidRDefault="0098226F" w:rsidP="004F368E">
      <w:r>
        <w:rPr>
          <w:rFonts w:hint="eastAsia"/>
        </w:rPr>
        <w:t>(</w:t>
      </w:r>
      <w:r>
        <w:t>1)</w:t>
      </w:r>
      <w:r w:rsidR="004F368E">
        <w:rPr>
          <w:rFonts w:hint="eastAsia"/>
        </w:rPr>
        <w:t>在布局文件中定义视图</w:t>
      </w:r>
      <w:r w:rsidR="004F368E">
        <w:rPr>
          <w:rFonts w:hint="eastAsia"/>
        </w:rPr>
        <w:t>/</w:t>
      </w:r>
      <w:r w:rsidR="004F368E">
        <w:rPr>
          <w:rFonts w:hint="eastAsia"/>
        </w:rPr>
        <w:t>微件，并为其分配唯一</w:t>
      </w:r>
      <w:r w:rsidR="004F368E">
        <w:rPr>
          <w:rFonts w:hint="eastAsia"/>
        </w:rPr>
        <w:t xml:space="preserve"> ID</w:t>
      </w:r>
      <w:r w:rsidR="004F368E">
        <w:rPr>
          <w:rFonts w:hint="eastAsia"/>
        </w:rPr>
        <w:t>：</w:t>
      </w:r>
    </w:p>
    <w:p w14:paraId="6F7DE77C" w14:textId="77777777" w:rsidR="004F368E" w:rsidRDefault="004F368E" w:rsidP="00340C95">
      <w:pPr>
        <w:pStyle w:val="a6"/>
        <w:ind w:left="240" w:right="720" w:firstLine="180"/>
      </w:pPr>
      <w:r>
        <w:t>&lt;Button android:id="@+id/my_button"</w:t>
      </w:r>
    </w:p>
    <w:p w14:paraId="4C266161" w14:textId="77777777" w:rsidR="004F368E" w:rsidRDefault="004F368E" w:rsidP="00340C95">
      <w:pPr>
        <w:pStyle w:val="a6"/>
        <w:ind w:left="240" w:right="720" w:firstLine="180"/>
      </w:pPr>
      <w:r>
        <w:t xml:space="preserve">        android:layout_width="wrap_content"</w:t>
      </w:r>
    </w:p>
    <w:p w14:paraId="77729E47" w14:textId="77777777" w:rsidR="004F368E" w:rsidRDefault="004F368E" w:rsidP="00340C95">
      <w:pPr>
        <w:pStyle w:val="a6"/>
        <w:ind w:left="240" w:right="720" w:firstLine="180"/>
      </w:pPr>
      <w:r>
        <w:t xml:space="preserve">        android:layout_height="wrap_content"</w:t>
      </w:r>
    </w:p>
    <w:p w14:paraId="032EF40C" w14:textId="5B12540E" w:rsidR="004F368E" w:rsidRDefault="004F368E" w:rsidP="00340C95">
      <w:pPr>
        <w:pStyle w:val="a6"/>
        <w:ind w:left="240" w:right="720" w:firstLine="180"/>
      </w:pPr>
      <w:r>
        <w:t xml:space="preserve">        android:text="@string/my_button_text"/&gt;</w:t>
      </w:r>
    </w:p>
    <w:p w14:paraId="692F720D" w14:textId="16FADD2C" w:rsidR="001249A3" w:rsidRDefault="001249A3" w:rsidP="00772C26">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46</w:t>
      </w:r>
      <w:r w:rsidR="0090755C">
        <w:fldChar w:fldCharType="end"/>
      </w:r>
    </w:p>
    <w:p w14:paraId="3B55135A" w14:textId="0F056B11" w:rsidR="004F368E" w:rsidRDefault="0020398B" w:rsidP="004F368E">
      <w:r>
        <w:rPr>
          <w:rFonts w:hint="eastAsia"/>
        </w:rPr>
        <w:t>(</w:t>
      </w:r>
      <w:r>
        <w:t>2)</w:t>
      </w:r>
      <w:r w:rsidR="004F368E">
        <w:rPr>
          <w:rFonts w:hint="eastAsia"/>
        </w:rPr>
        <w:t>然后创建视图对象的实例，并从布局中捕获它</w:t>
      </w:r>
      <w:r w:rsidR="001249A3">
        <w:rPr>
          <w:rFonts w:hint="eastAsia"/>
        </w:rPr>
        <w:t>，</w:t>
      </w:r>
      <w:r w:rsidR="004F368E">
        <w:rPr>
          <w:rFonts w:hint="eastAsia"/>
        </w:rPr>
        <w:t>通常使用</w:t>
      </w:r>
      <w:r w:rsidR="004F368E">
        <w:rPr>
          <w:rFonts w:hint="eastAsia"/>
        </w:rPr>
        <w:t xml:space="preserve"> onCreate() </w:t>
      </w:r>
      <w:r w:rsidR="004F368E">
        <w:rPr>
          <w:rFonts w:hint="eastAsia"/>
        </w:rPr>
        <w:t>方法：</w:t>
      </w:r>
    </w:p>
    <w:p w14:paraId="543991BD" w14:textId="750252A9" w:rsidR="004F368E" w:rsidRDefault="004F368E" w:rsidP="001249A3">
      <w:pPr>
        <w:pStyle w:val="a6"/>
        <w:ind w:left="240" w:right="720" w:firstLine="180"/>
      </w:pPr>
      <w:r>
        <w:t>Button myButton = (Button) findViewById(R.id.my_button);</w:t>
      </w:r>
    </w:p>
    <w:p w14:paraId="752A0DB6" w14:textId="7DEAA54B" w:rsidR="001249A3" w:rsidRDefault="001249A3" w:rsidP="00772C26">
      <w:pPr>
        <w:pStyle w:val="a9"/>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47</w:t>
      </w:r>
      <w:r w:rsidR="0090755C">
        <w:fldChar w:fldCharType="end"/>
      </w:r>
    </w:p>
    <w:p w14:paraId="3F98D8D3" w14:textId="621E55DF" w:rsidR="004F368E" w:rsidRPr="008A34DA" w:rsidRDefault="004F368E" w:rsidP="00022338">
      <w:r>
        <w:rPr>
          <w:rFonts w:hint="eastAsia"/>
        </w:rPr>
        <w:t>创建</w:t>
      </w:r>
      <w:r>
        <w:rPr>
          <w:rFonts w:hint="eastAsia"/>
        </w:rPr>
        <w:t xml:space="preserve"> RelativeLayout </w:t>
      </w:r>
      <w:r>
        <w:rPr>
          <w:rFonts w:hint="eastAsia"/>
        </w:rPr>
        <w:t>时，请务必为视图对象定义</w:t>
      </w:r>
      <w:r>
        <w:rPr>
          <w:rFonts w:hint="eastAsia"/>
        </w:rPr>
        <w:t>ID</w:t>
      </w:r>
      <w:r>
        <w:rPr>
          <w:rFonts w:hint="eastAsia"/>
        </w:rPr>
        <w:t>。在相对布局中，同级视图可定义其相对于其他通过唯一</w:t>
      </w:r>
      <w:r>
        <w:rPr>
          <w:rFonts w:hint="eastAsia"/>
        </w:rPr>
        <w:t>ID</w:t>
      </w:r>
      <w:r>
        <w:rPr>
          <w:rFonts w:hint="eastAsia"/>
        </w:rPr>
        <w:t>引用的同级视图的布局。</w:t>
      </w:r>
      <w:r w:rsidR="001D42D4" w:rsidRPr="001D42D4">
        <w:rPr>
          <w:rFonts w:hint="eastAsia"/>
        </w:rPr>
        <w:t xml:space="preserve">ID </w:t>
      </w:r>
      <w:r w:rsidR="001D42D4" w:rsidRPr="001D42D4">
        <w:rPr>
          <w:rFonts w:hint="eastAsia"/>
        </w:rPr>
        <w:t>无需在整个结构树中具有唯一性，但其在您要搜索的结构树部分中应具有唯一性（要搜索的部分往往是整个结构树，因此最好尽可能具有全局唯一性）。</w:t>
      </w:r>
      <w:r w:rsidR="008A34DA" w:rsidRPr="003919C5">
        <w:rPr>
          <w:rFonts w:hint="eastAsia"/>
        </w:rPr>
        <w:t xml:space="preserve">ID </w:t>
      </w:r>
      <w:r w:rsidR="008A34DA" w:rsidRPr="003919C5">
        <w:rPr>
          <w:rFonts w:hint="eastAsia"/>
        </w:rPr>
        <w:t>无需在整个结构树中具有唯一性，但其在要搜索的结构树部分中应具有唯一性（要搜索的部分往往是整个结构树，因此最好尽可能具有全局唯一性）。</w:t>
      </w:r>
    </w:p>
    <w:p w14:paraId="48634D33" w14:textId="563F6BC8" w:rsidR="00482182" w:rsidRPr="00482182" w:rsidRDefault="00482182" w:rsidP="00482182">
      <w:r w:rsidRPr="00482182">
        <w:t>名为</w:t>
      </w:r>
      <w:r w:rsidRPr="00482182">
        <w:t> layout_something </w:t>
      </w:r>
      <w:r w:rsidRPr="00482182">
        <w:t>的</w:t>
      </w:r>
      <w:r w:rsidRPr="00482182">
        <w:t xml:space="preserve"> XML </w:t>
      </w:r>
      <w:r w:rsidRPr="00482182">
        <w:t>布局属性可以为视图定义适合其所在</w:t>
      </w:r>
      <w:r w:rsidRPr="00482182">
        <w:t xml:space="preserve"> ViewGroup </w:t>
      </w:r>
      <w:r w:rsidRPr="00482182">
        <w:t>的布局参数。每个</w:t>
      </w:r>
      <w:r w:rsidRPr="00482182">
        <w:t xml:space="preserve"> ViewGroup </w:t>
      </w:r>
      <w:r w:rsidRPr="00482182">
        <w:t>类都会实现一个扩展</w:t>
      </w:r>
      <w:r w:rsidRPr="00482182">
        <w:t> </w:t>
      </w:r>
      <w:r w:rsidRPr="00FA6C8F">
        <w:t>ViewGroup.LayoutParams</w:t>
      </w:r>
      <w:r w:rsidRPr="00482182">
        <w:t> </w:t>
      </w:r>
      <w:r w:rsidRPr="00482182">
        <w:t>的嵌套类。此子类包含的属性类型会根据需要为视图组的每个子视图定义尺寸和位置。如</w:t>
      </w:r>
      <w:r w:rsidR="00C97407">
        <w:fldChar w:fldCharType="begin"/>
      </w:r>
      <w:r w:rsidR="00C97407">
        <w:instrText xml:space="preserve"> REF _Ref93498019 \h </w:instrText>
      </w:r>
      <w:r w:rsidR="00C97407">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35</w:t>
      </w:r>
      <w:r w:rsidR="00C97407">
        <w:fldChar w:fldCharType="end"/>
      </w:r>
      <w:r w:rsidRPr="00482182">
        <w:t>所示，父视图组会为每个子视图（包括子视图组）定义布局参数。</w:t>
      </w:r>
    </w:p>
    <w:p w14:paraId="2495841B" w14:textId="66132AE4" w:rsidR="00482182" w:rsidRPr="00482182" w:rsidRDefault="00482182" w:rsidP="00096B8B">
      <w:pPr>
        <w:jc w:val="center"/>
      </w:pPr>
      <w:r w:rsidRPr="00482182">
        <w:rPr>
          <w:noProof/>
        </w:rPr>
        <w:lastRenderedPageBreak/>
        <w:drawing>
          <wp:inline distT="0" distB="0" distL="0" distR="0" wp14:anchorId="69A03820" wp14:editId="3359A7E8">
            <wp:extent cx="4020429" cy="1869743"/>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4">
                      <a:extLst>
                        <a:ext uri="{BEBA8EAE-BF5A-486C-A8C5-ECC9F3942E4B}">
                          <a14:imgProps xmlns:a14="http://schemas.microsoft.com/office/drawing/2010/main">
                            <a14:imgLayer r:embed="rId7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030780" cy="1874557"/>
                    </a:xfrm>
                    <a:prstGeom prst="rect">
                      <a:avLst/>
                    </a:prstGeom>
                    <a:noFill/>
                    <a:ln>
                      <a:noFill/>
                    </a:ln>
                  </pic:spPr>
                </pic:pic>
              </a:graphicData>
            </a:graphic>
          </wp:inline>
        </w:drawing>
      </w:r>
    </w:p>
    <w:p w14:paraId="16F9CCD6" w14:textId="711776EC" w:rsidR="00482182" w:rsidRPr="00482182" w:rsidRDefault="00F30F4A" w:rsidP="00FA6C8F">
      <w:pPr>
        <w:pStyle w:val="a5"/>
      </w:pPr>
      <w:bookmarkStart w:id="56" w:name="_Ref93498019"/>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37</w:t>
      </w:r>
      <w:r w:rsidR="006E6E78">
        <w:fldChar w:fldCharType="end"/>
      </w:r>
      <w:bookmarkEnd w:id="56"/>
      <w:r>
        <w:t xml:space="preserve"> </w:t>
      </w:r>
      <w:r w:rsidR="00482182" w:rsidRPr="00482182">
        <w:t>以可视化方式表示的视图层次结构，其中包含与每个视图关联的布局参数</w:t>
      </w:r>
    </w:p>
    <w:p w14:paraId="72F0992B" w14:textId="3B07609D" w:rsidR="00482182" w:rsidRPr="00482182" w:rsidRDefault="00482182" w:rsidP="00482182">
      <w:r w:rsidRPr="00482182">
        <w:t>请注意，每个</w:t>
      </w:r>
      <w:r w:rsidRPr="00482182">
        <w:t xml:space="preserve"> LayoutParams </w:t>
      </w:r>
      <w:r w:rsidRPr="00482182">
        <w:t>子类都有自己的值设置语法。每个子元素都必须定义适合其父元素的</w:t>
      </w:r>
      <w:r w:rsidRPr="00482182">
        <w:t xml:space="preserve"> LayoutParams</w:t>
      </w:r>
      <w:r w:rsidRPr="00482182">
        <w:t>，但父元素也可为其子元素定义不同的</w:t>
      </w:r>
      <w:r w:rsidRPr="00482182">
        <w:t xml:space="preserve"> LayoutParams</w:t>
      </w:r>
      <w:r w:rsidRPr="00482182">
        <w:t>。所有视图组均包含宽度和高度（</w:t>
      </w:r>
      <w:r w:rsidRPr="00482182">
        <w:t>layout_width </w:t>
      </w:r>
      <w:r w:rsidRPr="00482182">
        <w:t>和</w:t>
      </w:r>
      <w:r w:rsidRPr="00482182">
        <w:t> layout_height</w:t>
      </w:r>
      <w:r w:rsidRPr="00482182">
        <w:t>），并且每个视图都必须定义它们。许多</w:t>
      </w:r>
      <w:r w:rsidRPr="00482182">
        <w:t xml:space="preserve"> LayoutParams </w:t>
      </w:r>
      <w:r w:rsidRPr="00482182">
        <w:t>还包括可选的外边距和边框。可以指定具有确切尺寸的宽度和高度，但多半不想经常这样做</w:t>
      </w:r>
      <w:r w:rsidR="00D01A4D">
        <w:rPr>
          <w:rFonts w:hint="eastAsia"/>
        </w:rPr>
        <w:t>，</w:t>
      </w:r>
      <w:r w:rsidRPr="00482182">
        <w:t>更常见的情况是会使用以下某种常量来设置宽度或高度：</w:t>
      </w:r>
    </w:p>
    <w:p w14:paraId="0A47448F" w14:textId="77777777" w:rsidR="004202A2" w:rsidRDefault="00482182" w:rsidP="004202A2">
      <w:pPr>
        <w:pStyle w:val="a0"/>
      </w:pPr>
      <w:r w:rsidRPr="00482182">
        <w:t>wrap_content </w:t>
      </w:r>
    </w:p>
    <w:p w14:paraId="1330ED20" w14:textId="677E2328" w:rsidR="00482182" w:rsidRPr="00482182" w:rsidRDefault="00482182" w:rsidP="00482182">
      <w:r w:rsidRPr="00482182">
        <w:t>指示视图将其大小调整为内容所需的尺寸。</w:t>
      </w:r>
    </w:p>
    <w:p w14:paraId="72694A14" w14:textId="77777777" w:rsidR="004202A2" w:rsidRDefault="00482182" w:rsidP="004202A2">
      <w:pPr>
        <w:pStyle w:val="a0"/>
      </w:pPr>
      <w:r w:rsidRPr="00482182">
        <w:t>match_parent </w:t>
      </w:r>
    </w:p>
    <w:p w14:paraId="5705AAAF" w14:textId="3D5F701D" w:rsidR="00482182" w:rsidRPr="00482182" w:rsidRDefault="00482182" w:rsidP="00482182">
      <w:r w:rsidRPr="00482182">
        <w:t>指示视图尽可能采用其父视图组所允许的最大尺寸。</w:t>
      </w:r>
    </w:p>
    <w:p w14:paraId="0F71CF0C" w14:textId="06AD39C6" w:rsidR="00482182" w:rsidRPr="00482182" w:rsidRDefault="00482182" w:rsidP="00482182">
      <w:r w:rsidRPr="00482182">
        <w:t>一般而言，建议不要使用绝对单位（如像素）来指定布局宽度和高度。更好的方法是使用相对测量单位</w:t>
      </w:r>
      <w:r w:rsidR="008E0DBE">
        <w:rPr>
          <w:rFonts w:hint="eastAsia"/>
        </w:rPr>
        <w:t>，</w:t>
      </w:r>
      <w:r w:rsidRPr="00482182">
        <w:t>如与密度无关的像素单位</w:t>
      </w:r>
      <w:r w:rsidRPr="00482182">
        <w:t> dp</w:t>
      </w:r>
      <w:r w:rsidRPr="00482182">
        <w:t>、</w:t>
      </w:r>
      <w:r w:rsidRPr="00482182">
        <w:t>wrap_content </w:t>
      </w:r>
      <w:r w:rsidRPr="00482182">
        <w:t>或</w:t>
      </w:r>
      <w:r w:rsidRPr="00482182">
        <w:t> match_parent</w:t>
      </w:r>
      <w:r w:rsidRPr="00482182">
        <w:t>，因为这样有助于确保</w:t>
      </w:r>
      <w:r w:rsidR="00993E19">
        <w:t>应用</w:t>
      </w:r>
      <w:r w:rsidRPr="00482182">
        <w:t>在各类尺寸的设备屏幕上正确显示。</w:t>
      </w:r>
    </w:p>
    <w:p w14:paraId="27F9ADE0" w14:textId="1E55224A" w:rsidR="00482182" w:rsidRPr="00482182" w:rsidRDefault="00482182" w:rsidP="00482182">
      <w:r w:rsidRPr="00482182">
        <w:t>视图的几何形状就是矩形的几何形状。视图拥有一个位置（以一对</w:t>
      </w:r>
      <w:r w:rsidRPr="00482182">
        <w:t>“</w:t>
      </w:r>
      <w:r w:rsidRPr="00482182">
        <w:t>水平向左</w:t>
      </w:r>
      <w:r w:rsidRPr="00482182">
        <w:t>”</w:t>
      </w:r>
      <w:r w:rsidRPr="00482182">
        <w:t>和</w:t>
      </w:r>
      <w:r w:rsidRPr="00482182">
        <w:t>“</w:t>
      </w:r>
      <w:r w:rsidRPr="00482182">
        <w:t>垂直向上</w:t>
      </w:r>
      <w:r w:rsidRPr="00482182">
        <w:t>”</w:t>
      </w:r>
      <w:r w:rsidRPr="00482182">
        <w:t>的坐标表示）和两个尺寸（以宽度和高度表示）。位置和尺寸的单位是像素。可以通过调用</w:t>
      </w:r>
      <w:r w:rsidRPr="00482182">
        <w:t> </w:t>
      </w:r>
      <w:r w:rsidRPr="0092581F">
        <w:t>getLeft()</w:t>
      </w:r>
      <w:r w:rsidRPr="00482182">
        <w:t> </w:t>
      </w:r>
      <w:r w:rsidRPr="00482182">
        <w:t>方法和</w:t>
      </w:r>
      <w:r w:rsidRPr="00482182">
        <w:t> </w:t>
      </w:r>
      <w:r w:rsidRPr="0092581F">
        <w:t>getTop()</w:t>
      </w:r>
      <w:r w:rsidRPr="00482182">
        <w:t> </w:t>
      </w:r>
      <w:r w:rsidRPr="00482182">
        <w:t>方法来检索视图的位置。前者会返回表示视图的矩形的水平向左（或称</w:t>
      </w:r>
      <w:r w:rsidRPr="00482182">
        <w:t xml:space="preserve"> X </w:t>
      </w:r>
      <w:r w:rsidRPr="00482182">
        <w:t>轴）坐标</w:t>
      </w:r>
      <w:r w:rsidR="00B07F79">
        <w:rPr>
          <w:rFonts w:hint="eastAsia"/>
        </w:rPr>
        <w:t>；</w:t>
      </w:r>
      <w:r w:rsidRPr="00482182">
        <w:t>后者会返回表示视图的矩形的垂直向上（或称</w:t>
      </w:r>
      <w:r w:rsidRPr="00482182">
        <w:t xml:space="preserve"> Y </w:t>
      </w:r>
      <w:r w:rsidRPr="00482182">
        <w:t>轴）坐标。这些方法都会返回视图相对于其父项的位置</w:t>
      </w:r>
      <w:r w:rsidR="00B07F79">
        <w:rPr>
          <w:rFonts w:hint="eastAsia"/>
        </w:rPr>
        <w:t>，</w:t>
      </w:r>
      <w:r w:rsidRPr="00482182">
        <w:t>例如如果</w:t>
      </w:r>
      <w:r w:rsidRPr="00482182">
        <w:t> getLeft() </w:t>
      </w:r>
      <w:r w:rsidRPr="00482182">
        <w:t>返回</w:t>
      </w:r>
      <w:r w:rsidRPr="00482182">
        <w:t xml:space="preserve"> 20</w:t>
      </w:r>
      <w:r w:rsidRPr="00482182">
        <w:t>，则表示视图位于其直接父项左边缘向右</w:t>
      </w:r>
      <w:r w:rsidRPr="00482182">
        <w:t xml:space="preserve"> 20 </w:t>
      </w:r>
      <w:r w:rsidRPr="00482182">
        <w:t>个像素处。此外，系统还提供了几种便捷方法来避免不必要的计算，即</w:t>
      </w:r>
      <w:r w:rsidRPr="00482182">
        <w:t> </w:t>
      </w:r>
      <w:r w:rsidRPr="0092581F">
        <w:t>getRight()</w:t>
      </w:r>
      <w:r w:rsidRPr="00482182">
        <w:t> </w:t>
      </w:r>
      <w:r w:rsidRPr="00482182">
        <w:t>和</w:t>
      </w:r>
      <w:r w:rsidRPr="00482182">
        <w:t> </w:t>
      </w:r>
      <w:r w:rsidRPr="0092581F">
        <w:t>getBottom()</w:t>
      </w:r>
      <w:r w:rsidR="00B07F79">
        <w:rPr>
          <w:rFonts w:hint="eastAsia"/>
        </w:rPr>
        <w:t>，</w:t>
      </w:r>
      <w:r w:rsidRPr="00482182">
        <w:t>这些方法会返回表示视图的矩形的右边缘和下边缘的坐标</w:t>
      </w:r>
      <w:r w:rsidR="00B07F79">
        <w:rPr>
          <w:rFonts w:hint="eastAsia"/>
        </w:rPr>
        <w:t>，</w:t>
      </w:r>
      <w:r w:rsidRPr="00482182">
        <w:t>例如调用</w:t>
      </w:r>
      <w:r w:rsidRPr="00482182">
        <w:t> </w:t>
      </w:r>
      <w:r w:rsidRPr="0092581F">
        <w:t>getRight()</w:t>
      </w:r>
      <w:r w:rsidRPr="00482182">
        <w:t> </w:t>
      </w:r>
      <w:r w:rsidRPr="00482182">
        <w:t>类似于进行以下计算：</w:t>
      </w:r>
      <w:r w:rsidRPr="00482182">
        <w:t>getLeft() + getWidth()</w:t>
      </w:r>
      <w:r w:rsidRPr="00482182">
        <w:t>。</w:t>
      </w:r>
    </w:p>
    <w:p w14:paraId="21B51F46" w14:textId="3CA2D4B6" w:rsidR="00482182" w:rsidRPr="003919C5" w:rsidRDefault="00482182" w:rsidP="003919C5">
      <w:r w:rsidRPr="003919C5">
        <w:t>视图尺寸通过宽度和高度表示</w:t>
      </w:r>
      <w:r w:rsidR="00B123AE">
        <w:rPr>
          <w:rFonts w:hint="eastAsia"/>
        </w:rPr>
        <w:t>，</w:t>
      </w:r>
      <w:r w:rsidRPr="003919C5">
        <w:t>实际上视图拥有两对宽度和高度值。第一对称为测量宽度和测量高度。这些尺寸定义视图希望在其父项内具有的大小</w:t>
      </w:r>
      <w:r w:rsidR="0092581F">
        <w:rPr>
          <w:rFonts w:hint="eastAsia"/>
        </w:rPr>
        <w:t>，</w:t>
      </w:r>
      <w:r w:rsidRPr="003919C5">
        <w:t>可通过调用</w:t>
      </w:r>
      <w:r w:rsidRPr="003919C5">
        <w:t> </w:t>
      </w:r>
      <w:r w:rsidRPr="0092581F">
        <w:t>getMeasuredWidth()</w:t>
      </w:r>
      <w:r w:rsidRPr="003919C5">
        <w:t> </w:t>
      </w:r>
      <w:r w:rsidRPr="003919C5">
        <w:t>和</w:t>
      </w:r>
      <w:r w:rsidRPr="003919C5">
        <w:t> </w:t>
      </w:r>
      <w:r w:rsidRPr="0092581F">
        <w:t>getMeasuredHeight()</w:t>
      </w:r>
      <w:r w:rsidRPr="003919C5">
        <w:t> </w:t>
      </w:r>
      <w:r w:rsidRPr="003919C5">
        <w:t>来获得这些测量尺寸。第二对简称为宽度</w:t>
      </w:r>
      <w:r w:rsidRPr="003919C5">
        <w:lastRenderedPageBreak/>
        <w:t>和高</w:t>
      </w:r>
      <w:r w:rsidRPr="003919C5">
        <w:t>”</w:t>
      </w:r>
      <w:r w:rsidRPr="003919C5">
        <w:t>，有时称为绘制宽度和绘制高度。这些尺寸定义绘制时和布局后，视图在屏幕上的实际尺寸。这些值可以（但不必）与测量宽度和测量高度不同</w:t>
      </w:r>
      <w:r w:rsidR="008A34DA">
        <w:rPr>
          <w:rFonts w:hint="eastAsia"/>
        </w:rPr>
        <w:t>，</w:t>
      </w:r>
      <w:r w:rsidRPr="003919C5">
        <w:t>可通过调用</w:t>
      </w:r>
      <w:r w:rsidRPr="003919C5">
        <w:t> </w:t>
      </w:r>
      <w:r w:rsidRPr="008A34DA">
        <w:t>getWidth()</w:t>
      </w:r>
      <w:r w:rsidRPr="003919C5">
        <w:t> </w:t>
      </w:r>
      <w:r w:rsidRPr="003919C5">
        <w:t>和</w:t>
      </w:r>
      <w:r w:rsidRPr="003919C5">
        <w:t> </w:t>
      </w:r>
      <w:r w:rsidRPr="008A34DA">
        <w:t>getHeight()</w:t>
      </w:r>
      <w:r w:rsidRPr="003919C5">
        <w:t> </w:t>
      </w:r>
      <w:r w:rsidRPr="003919C5">
        <w:t>来获得宽度和高度。</w:t>
      </w:r>
    </w:p>
    <w:p w14:paraId="65C2F655" w14:textId="2234BD2D" w:rsidR="004F368E" w:rsidRPr="003919C5" w:rsidRDefault="00482182" w:rsidP="003919C5">
      <w:r w:rsidRPr="003919C5">
        <w:t>为了测量尺寸，视图需将其内边距考虑在内。内边距以视图左侧、顶部、右侧和底部各部分的像素数表示。内边距可用于以特定数量的像素弥补视图内容</w:t>
      </w:r>
      <w:r w:rsidR="008A34DA">
        <w:rPr>
          <w:rFonts w:hint="eastAsia"/>
        </w:rPr>
        <w:t>，</w:t>
      </w:r>
      <w:r w:rsidRPr="003919C5">
        <w:t>例如若左侧内边距为</w:t>
      </w:r>
      <w:r w:rsidRPr="003919C5">
        <w:t xml:space="preserve"> 2</w:t>
      </w:r>
      <w:r w:rsidRPr="003919C5">
        <w:t>，则会将视图内容从左边缘向右推</w:t>
      </w:r>
      <w:r w:rsidRPr="003919C5">
        <w:t xml:space="preserve"> 2 </w:t>
      </w:r>
      <w:r w:rsidRPr="003919C5">
        <w:t>个像素</w:t>
      </w:r>
      <w:r w:rsidR="008A34DA">
        <w:rPr>
          <w:rFonts w:hint="eastAsia"/>
        </w:rPr>
        <w:t>。</w:t>
      </w:r>
      <w:r w:rsidRPr="003919C5">
        <w:t>可以使用</w:t>
      </w:r>
      <w:r w:rsidRPr="003919C5">
        <w:t> </w:t>
      </w:r>
      <w:r w:rsidRPr="008A34DA">
        <w:t>setPadding(int, int, int, int)</w:t>
      </w:r>
      <w:r w:rsidRPr="003919C5">
        <w:t> </w:t>
      </w:r>
      <w:r w:rsidRPr="003919C5">
        <w:t>方法设置内边距，并通过调用</w:t>
      </w:r>
      <w:r w:rsidRPr="003919C5">
        <w:t> </w:t>
      </w:r>
      <w:r w:rsidRPr="008A34DA">
        <w:t>getPaddingLeft()</w:t>
      </w:r>
      <w:r w:rsidRPr="003919C5">
        <w:t>、</w:t>
      </w:r>
      <w:r w:rsidRPr="008A34DA">
        <w:t>getPaddingTop()</w:t>
      </w:r>
      <w:r w:rsidRPr="003919C5">
        <w:t>、</w:t>
      </w:r>
      <w:r w:rsidRPr="008A34DA">
        <w:t>getPaddingRight()</w:t>
      </w:r>
      <w:r w:rsidRPr="003919C5">
        <w:t> </w:t>
      </w:r>
      <w:r w:rsidRPr="003919C5">
        <w:t>和</w:t>
      </w:r>
      <w:r w:rsidRPr="003919C5">
        <w:t> </w:t>
      </w:r>
      <w:r w:rsidRPr="008A34DA">
        <w:t>getPaddingBottom()</w:t>
      </w:r>
      <w:r w:rsidRPr="003919C5">
        <w:t> </w:t>
      </w:r>
      <w:r w:rsidRPr="003919C5">
        <w:t>查询内边距。尽管视图可以定义内边距，但它并不支持外边距</w:t>
      </w:r>
      <w:r w:rsidR="008A34DA">
        <w:rPr>
          <w:rFonts w:hint="eastAsia"/>
        </w:rPr>
        <w:t>，</w:t>
      </w:r>
      <w:r w:rsidRPr="003919C5">
        <w:t>不过视图组可以提供此类支持。</w:t>
      </w:r>
    </w:p>
    <w:p w14:paraId="222A4E6D" w14:textId="26A90015" w:rsidR="003919C5" w:rsidRDefault="000448D1" w:rsidP="003919C5">
      <w:r w:rsidRPr="003919C5">
        <w:rPr>
          <w:rFonts w:hint="eastAsia"/>
        </w:rPr>
        <w:t xml:space="preserve">ViewGroup </w:t>
      </w:r>
      <w:r w:rsidRPr="003919C5">
        <w:rPr>
          <w:rFonts w:hint="eastAsia"/>
        </w:rPr>
        <w:t>类的每个子类都会提供一种独特的方式，以显示您在其中嵌套的视图。以下是</w:t>
      </w:r>
      <w:r w:rsidR="007D717E">
        <w:rPr>
          <w:rFonts w:hint="eastAsia"/>
        </w:rPr>
        <w:t>安卓</w:t>
      </w:r>
      <w:r w:rsidRPr="003919C5">
        <w:rPr>
          <w:rFonts w:hint="eastAsia"/>
        </w:rPr>
        <w:t>平台中一些较为常见的内置布局类型。</w:t>
      </w:r>
      <w:r w:rsidR="003919C5" w:rsidRPr="003919C5">
        <w:t>如果布局的内容是动态内容或未预先确定的内容，可以使用继承</w:t>
      </w:r>
      <w:r w:rsidR="003919C5" w:rsidRPr="003919C5">
        <w:t> </w:t>
      </w:r>
      <w:r w:rsidR="003919C5" w:rsidRPr="007D717E">
        <w:t>AdapterView</w:t>
      </w:r>
      <w:r w:rsidR="003919C5" w:rsidRPr="003919C5">
        <w:t> </w:t>
      </w:r>
      <w:r w:rsidR="003919C5" w:rsidRPr="003919C5">
        <w:t>的布局，在运行时用视图填充布局。</w:t>
      </w:r>
      <w:r w:rsidR="003919C5" w:rsidRPr="007D717E">
        <w:t>AdapterView</w:t>
      </w:r>
      <w:r w:rsidR="003919C5" w:rsidRPr="003919C5">
        <w:t> </w:t>
      </w:r>
      <w:r w:rsidR="003919C5" w:rsidRPr="003919C5">
        <w:t>类的子类会使用</w:t>
      </w:r>
      <w:r w:rsidR="003919C5" w:rsidRPr="003919C5">
        <w:t> </w:t>
      </w:r>
      <w:r w:rsidR="003919C5" w:rsidRPr="007D717E">
        <w:t>Adapter</w:t>
      </w:r>
      <w:r w:rsidR="003919C5" w:rsidRPr="003919C5">
        <w:t> </w:t>
      </w:r>
      <w:r w:rsidR="003919C5" w:rsidRPr="003919C5">
        <w:t>将数据与其布局绑定。</w:t>
      </w:r>
      <w:r w:rsidR="003919C5" w:rsidRPr="007D717E">
        <w:t>Adapter</w:t>
      </w:r>
      <w:r w:rsidR="003919C5" w:rsidRPr="003919C5">
        <w:t> </w:t>
      </w:r>
      <w:r w:rsidR="003919C5" w:rsidRPr="003919C5">
        <w:t>充当数据源与</w:t>
      </w:r>
      <w:r w:rsidR="003919C5" w:rsidRPr="003919C5">
        <w:t> </w:t>
      </w:r>
      <w:r w:rsidR="003919C5" w:rsidRPr="007737AC">
        <w:t>AdapterView</w:t>
      </w:r>
      <w:r w:rsidR="003919C5" w:rsidRPr="003919C5">
        <w:t> </w:t>
      </w:r>
      <w:r w:rsidR="003919C5" w:rsidRPr="003919C5">
        <w:t>布局之间的中间方：</w:t>
      </w:r>
      <w:r w:rsidR="003919C5" w:rsidRPr="007737AC">
        <w:t>Adapter</w:t>
      </w:r>
      <w:r w:rsidR="003919C5" w:rsidRPr="003919C5">
        <w:t> </w:t>
      </w:r>
      <w:r w:rsidR="003919C5" w:rsidRPr="003919C5">
        <w:t>会（从数组或数据库查询等来源）检索数据，并将每个条目转换为可添加到</w:t>
      </w:r>
      <w:r w:rsidR="003919C5" w:rsidRPr="003919C5">
        <w:t> </w:t>
      </w:r>
      <w:r w:rsidR="003919C5" w:rsidRPr="007737AC">
        <w:t>AdapterView</w:t>
      </w:r>
      <w:r w:rsidR="003919C5" w:rsidRPr="003919C5">
        <w:t> </w:t>
      </w:r>
      <w:r w:rsidR="003919C5" w:rsidRPr="003919C5">
        <w:t>布局中的视图。适配器支持的常见布局包括</w:t>
      </w:r>
      <w:r w:rsidR="00093837">
        <w:rPr>
          <w:rFonts w:hint="eastAsia"/>
        </w:rPr>
        <w:t>线性布局、相对布局和网页视图（</w:t>
      </w:r>
      <w:r w:rsidR="004D0844">
        <w:fldChar w:fldCharType="begin"/>
      </w:r>
      <w:r w:rsidR="004D0844">
        <w:instrText xml:space="preserve"> </w:instrText>
      </w:r>
      <w:r w:rsidR="004D0844">
        <w:rPr>
          <w:rFonts w:hint="eastAsia"/>
        </w:rPr>
        <w:instrText>REF _Ref93499206 \h</w:instrText>
      </w:r>
      <w:r w:rsidR="004D0844">
        <w:instrText xml:space="preserve"> </w:instrText>
      </w:r>
      <w:r w:rsidR="004D0844">
        <w:fldChar w:fldCharType="separate"/>
      </w:r>
      <w:r w:rsidR="00741EF0">
        <w:rPr>
          <w:rFonts w:hint="eastAsia"/>
        </w:rPr>
        <w:t>表</w:t>
      </w:r>
      <w:r w:rsidR="00741EF0">
        <w:rPr>
          <w:rFonts w:hint="eastAsia"/>
        </w:rPr>
        <w:t xml:space="preserve"> </w:t>
      </w:r>
      <w:r w:rsidR="00741EF0">
        <w:rPr>
          <w:noProof/>
        </w:rPr>
        <w:t>2</w:t>
      </w:r>
      <w:r w:rsidR="00741EF0">
        <w:noBreakHyphen/>
      </w:r>
      <w:r w:rsidR="00741EF0">
        <w:rPr>
          <w:noProof/>
        </w:rPr>
        <w:t>3</w:t>
      </w:r>
      <w:r w:rsidR="004D0844">
        <w:fldChar w:fldCharType="end"/>
      </w:r>
      <w:r w:rsidR="00093837">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835"/>
        <w:gridCol w:w="5386"/>
      </w:tblGrid>
      <w:tr w:rsidR="00F31DFD" w14:paraId="16434EEF" w14:textId="77777777" w:rsidTr="00FA7A87">
        <w:tc>
          <w:tcPr>
            <w:tcW w:w="1129" w:type="dxa"/>
          </w:tcPr>
          <w:p w14:paraId="36FB395F" w14:textId="2D27E2E0" w:rsidR="00F31DFD" w:rsidRPr="00487443" w:rsidRDefault="00F31DFD" w:rsidP="00487443">
            <w:pPr>
              <w:pStyle w:val="a9"/>
            </w:pPr>
            <w:r w:rsidRPr="00487443">
              <w:rPr>
                <w:rFonts w:hint="eastAsia"/>
              </w:rPr>
              <w:t>布局类型</w:t>
            </w:r>
          </w:p>
        </w:tc>
        <w:tc>
          <w:tcPr>
            <w:tcW w:w="2835" w:type="dxa"/>
          </w:tcPr>
          <w:p w14:paraId="5ED4CDD2" w14:textId="774E249F" w:rsidR="00F31DFD" w:rsidRPr="00487443" w:rsidRDefault="00F31DFD" w:rsidP="00487443">
            <w:pPr>
              <w:pStyle w:val="a9"/>
            </w:pPr>
            <w:r w:rsidRPr="00487443">
              <w:rPr>
                <w:rFonts w:hint="eastAsia"/>
              </w:rPr>
              <w:t>样式</w:t>
            </w:r>
          </w:p>
        </w:tc>
        <w:tc>
          <w:tcPr>
            <w:tcW w:w="5386" w:type="dxa"/>
          </w:tcPr>
          <w:p w14:paraId="24E8E91A" w14:textId="03627C52" w:rsidR="00F31DFD" w:rsidRPr="00487443" w:rsidRDefault="00CB4C2B" w:rsidP="00487443">
            <w:pPr>
              <w:pStyle w:val="a9"/>
            </w:pPr>
            <w:r w:rsidRPr="00487443">
              <w:rPr>
                <w:rFonts w:hint="eastAsia"/>
              </w:rPr>
              <w:t>说明</w:t>
            </w:r>
          </w:p>
        </w:tc>
      </w:tr>
      <w:tr w:rsidR="00F31DFD" w14:paraId="0F42C923" w14:textId="77777777" w:rsidTr="00FA7A87">
        <w:tc>
          <w:tcPr>
            <w:tcW w:w="1129" w:type="dxa"/>
          </w:tcPr>
          <w:p w14:paraId="2F37DB0D" w14:textId="4DB616EE" w:rsidR="00F31DFD" w:rsidRPr="00487443" w:rsidRDefault="00CB4C2B" w:rsidP="00487443">
            <w:pPr>
              <w:pStyle w:val="aa"/>
            </w:pPr>
            <w:r w:rsidRPr="00487443">
              <w:rPr>
                <w:rFonts w:hint="eastAsia"/>
              </w:rPr>
              <w:t>线性布局</w:t>
            </w:r>
          </w:p>
        </w:tc>
        <w:tc>
          <w:tcPr>
            <w:tcW w:w="2835" w:type="dxa"/>
          </w:tcPr>
          <w:p w14:paraId="0CDB4C5B" w14:textId="3B690CE8" w:rsidR="00F31DFD" w:rsidRPr="00487443" w:rsidRDefault="009552C7" w:rsidP="00487443">
            <w:pPr>
              <w:pStyle w:val="aa"/>
            </w:pPr>
            <w:r w:rsidRPr="00487443">
              <w:rPr>
                <w:noProof/>
              </w:rPr>
              <w:drawing>
                <wp:inline distT="0" distB="0" distL="0" distR="0" wp14:anchorId="73A7F8FB" wp14:editId="32FE0F5B">
                  <wp:extent cx="1255594" cy="931435"/>
                  <wp:effectExtent l="0" t="0" r="1905" b="254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63382" cy="937212"/>
                          </a:xfrm>
                          <a:prstGeom prst="rect">
                            <a:avLst/>
                          </a:prstGeom>
                          <a:noFill/>
                          <a:ln>
                            <a:noFill/>
                          </a:ln>
                        </pic:spPr>
                      </pic:pic>
                    </a:graphicData>
                  </a:graphic>
                </wp:inline>
              </w:drawing>
            </w:r>
          </w:p>
        </w:tc>
        <w:tc>
          <w:tcPr>
            <w:tcW w:w="5386" w:type="dxa"/>
          </w:tcPr>
          <w:p w14:paraId="540CEF3D" w14:textId="7E5C5542" w:rsidR="00F31DFD" w:rsidRPr="00487443" w:rsidRDefault="00314A24" w:rsidP="00487443">
            <w:pPr>
              <w:pStyle w:val="aa"/>
            </w:pPr>
            <w:r w:rsidRPr="00487443">
              <w:rPr>
                <w:rFonts w:hint="eastAsia"/>
              </w:rPr>
              <w:t>一种使用单个水平行或垂直行来组织子项的布局。此布局会在窗口长度超出屏幕长度时创建滚动条</w:t>
            </w:r>
          </w:p>
        </w:tc>
      </w:tr>
      <w:tr w:rsidR="00F31DFD" w14:paraId="5FFF99F4" w14:textId="77777777" w:rsidTr="00FA7A87">
        <w:tc>
          <w:tcPr>
            <w:tcW w:w="1129" w:type="dxa"/>
          </w:tcPr>
          <w:p w14:paraId="102AEC41" w14:textId="590F21C5" w:rsidR="00F31DFD" w:rsidRPr="00487443" w:rsidRDefault="00CB4C2B" w:rsidP="00487443">
            <w:pPr>
              <w:pStyle w:val="aa"/>
            </w:pPr>
            <w:r w:rsidRPr="00487443">
              <w:rPr>
                <w:rFonts w:hint="eastAsia"/>
              </w:rPr>
              <w:t>相对布局</w:t>
            </w:r>
          </w:p>
        </w:tc>
        <w:tc>
          <w:tcPr>
            <w:tcW w:w="2835" w:type="dxa"/>
          </w:tcPr>
          <w:p w14:paraId="59B6375A" w14:textId="42B3973F" w:rsidR="00F31DFD" w:rsidRPr="00487443" w:rsidRDefault="009552C7" w:rsidP="00487443">
            <w:pPr>
              <w:pStyle w:val="aa"/>
            </w:pPr>
            <w:r w:rsidRPr="00487443">
              <w:rPr>
                <w:noProof/>
              </w:rPr>
              <w:drawing>
                <wp:inline distT="0" distB="0" distL="0" distR="0" wp14:anchorId="029471B7" wp14:editId="579FF358">
                  <wp:extent cx="1260228" cy="934872"/>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72535" cy="944002"/>
                          </a:xfrm>
                          <a:prstGeom prst="rect">
                            <a:avLst/>
                          </a:prstGeom>
                          <a:noFill/>
                          <a:ln>
                            <a:noFill/>
                          </a:ln>
                        </pic:spPr>
                      </pic:pic>
                    </a:graphicData>
                  </a:graphic>
                </wp:inline>
              </w:drawing>
            </w:r>
          </w:p>
        </w:tc>
        <w:tc>
          <w:tcPr>
            <w:tcW w:w="5386" w:type="dxa"/>
          </w:tcPr>
          <w:p w14:paraId="3E766B4F" w14:textId="26A0B569" w:rsidR="00F31DFD" w:rsidRPr="00487443" w:rsidRDefault="00314A24" w:rsidP="00487443">
            <w:pPr>
              <w:pStyle w:val="aa"/>
            </w:pPr>
            <w:r w:rsidRPr="00487443">
              <w:rPr>
                <w:rFonts w:hint="eastAsia"/>
              </w:rPr>
              <w:t>能指定子对象彼此之间的相对位置（子对象</w:t>
            </w:r>
            <w:r w:rsidRPr="00487443">
              <w:rPr>
                <w:rFonts w:hint="eastAsia"/>
              </w:rPr>
              <w:t xml:space="preserve"> A </w:t>
            </w:r>
            <w:r w:rsidRPr="00487443">
              <w:rPr>
                <w:rFonts w:hint="eastAsia"/>
              </w:rPr>
              <w:t>在子对象</w:t>
            </w:r>
            <w:r w:rsidRPr="00487443">
              <w:rPr>
                <w:rFonts w:hint="eastAsia"/>
              </w:rPr>
              <w:t xml:space="preserve"> B </w:t>
            </w:r>
            <w:r w:rsidRPr="00487443">
              <w:rPr>
                <w:rFonts w:hint="eastAsia"/>
              </w:rPr>
              <w:t>左侧）或子对象与父对象的相对位置（与父对象顶部对齐）</w:t>
            </w:r>
          </w:p>
        </w:tc>
      </w:tr>
      <w:tr w:rsidR="00F31DFD" w14:paraId="144241D2" w14:textId="77777777" w:rsidTr="00FA7A87">
        <w:tc>
          <w:tcPr>
            <w:tcW w:w="1129" w:type="dxa"/>
          </w:tcPr>
          <w:p w14:paraId="124DF4A8" w14:textId="65D86FB8" w:rsidR="00F31DFD" w:rsidRPr="00487443" w:rsidRDefault="00CB4C2B" w:rsidP="00487443">
            <w:pPr>
              <w:pStyle w:val="aa"/>
            </w:pPr>
            <w:r w:rsidRPr="00487443">
              <w:rPr>
                <w:rFonts w:hint="eastAsia"/>
              </w:rPr>
              <w:t>网页视图</w:t>
            </w:r>
          </w:p>
        </w:tc>
        <w:tc>
          <w:tcPr>
            <w:tcW w:w="2835" w:type="dxa"/>
          </w:tcPr>
          <w:p w14:paraId="53AF83E8" w14:textId="3B5F3768" w:rsidR="00F31DFD" w:rsidRPr="00487443" w:rsidRDefault="009552C7" w:rsidP="00487443">
            <w:pPr>
              <w:pStyle w:val="aa"/>
            </w:pPr>
            <w:r w:rsidRPr="00487443">
              <w:rPr>
                <w:noProof/>
              </w:rPr>
              <w:drawing>
                <wp:inline distT="0" distB="0" distL="0" distR="0" wp14:anchorId="0EBF8904" wp14:editId="674E11A2">
                  <wp:extent cx="1255395" cy="931287"/>
                  <wp:effectExtent l="0" t="0" r="1905" b="254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84636" cy="952979"/>
                          </a:xfrm>
                          <a:prstGeom prst="rect">
                            <a:avLst/>
                          </a:prstGeom>
                          <a:noFill/>
                          <a:ln>
                            <a:noFill/>
                          </a:ln>
                        </pic:spPr>
                      </pic:pic>
                    </a:graphicData>
                  </a:graphic>
                </wp:inline>
              </w:drawing>
            </w:r>
          </w:p>
        </w:tc>
        <w:tc>
          <w:tcPr>
            <w:tcW w:w="5386" w:type="dxa"/>
          </w:tcPr>
          <w:p w14:paraId="0F6441F0" w14:textId="5A771D02" w:rsidR="00F31DFD" w:rsidRPr="00487443" w:rsidRDefault="00732A70" w:rsidP="00487443">
            <w:pPr>
              <w:pStyle w:val="aa"/>
            </w:pPr>
            <w:r w:rsidRPr="00487443">
              <w:t>显示网页</w:t>
            </w:r>
          </w:p>
        </w:tc>
      </w:tr>
      <w:tr w:rsidR="00697AD9" w14:paraId="351BCA99" w14:textId="77777777" w:rsidTr="00FA7A87">
        <w:tc>
          <w:tcPr>
            <w:tcW w:w="1129" w:type="dxa"/>
          </w:tcPr>
          <w:p w14:paraId="046C48D1" w14:textId="44D09442" w:rsidR="00697AD9" w:rsidRPr="00487443" w:rsidRDefault="00697AD9" w:rsidP="00487443">
            <w:pPr>
              <w:pStyle w:val="aa"/>
            </w:pPr>
            <w:r w:rsidRPr="00487443">
              <w:rPr>
                <w:rFonts w:hint="eastAsia"/>
              </w:rPr>
              <w:t>列表视图</w:t>
            </w:r>
          </w:p>
        </w:tc>
        <w:tc>
          <w:tcPr>
            <w:tcW w:w="2835" w:type="dxa"/>
          </w:tcPr>
          <w:p w14:paraId="49321DBE" w14:textId="08F536C1" w:rsidR="00697AD9" w:rsidRPr="00487443" w:rsidRDefault="002A621A" w:rsidP="00487443">
            <w:pPr>
              <w:pStyle w:val="aa"/>
            </w:pPr>
            <w:r w:rsidRPr="00487443">
              <w:rPr>
                <w:noProof/>
              </w:rPr>
              <w:drawing>
                <wp:inline distT="0" distB="0" distL="0" distR="0" wp14:anchorId="424230B4" wp14:editId="12362D06">
                  <wp:extent cx="1235122" cy="916248"/>
                  <wp:effectExtent l="0" t="0" r="317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243598" cy="922536"/>
                          </a:xfrm>
                          <a:prstGeom prst="rect">
                            <a:avLst/>
                          </a:prstGeom>
                          <a:noFill/>
                          <a:ln>
                            <a:noFill/>
                          </a:ln>
                        </pic:spPr>
                      </pic:pic>
                    </a:graphicData>
                  </a:graphic>
                </wp:inline>
              </w:drawing>
            </w:r>
          </w:p>
        </w:tc>
        <w:tc>
          <w:tcPr>
            <w:tcW w:w="5386" w:type="dxa"/>
          </w:tcPr>
          <w:p w14:paraId="22ABD51F" w14:textId="6152455C" w:rsidR="00697AD9" w:rsidRPr="00487443" w:rsidRDefault="00210EEE" w:rsidP="00487443">
            <w:pPr>
              <w:pStyle w:val="aa"/>
            </w:pPr>
            <w:r w:rsidRPr="00487443">
              <w:t>显示滚动的单列列表</w:t>
            </w:r>
          </w:p>
        </w:tc>
      </w:tr>
      <w:tr w:rsidR="002A621A" w14:paraId="3A0C7000" w14:textId="77777777" w:rsidTr="00FA7A87">
        <w:tc>
          <w:tcPr>
            <w:tcW w:w="1129" w:type="dxa"/>
          </w:tcPr>
          <w:p w14:paraId="0C4BA824" w14:textId="7238E5CC" w:rsidR="002A621A" w:rsidRPr="00487443" w:rsidRDefault="002A621A" w:rsidP="00487443">
            <w:pPr>
              <w:pStyle w:val="aa"/>
            </w:pPr>
            <w:r w:rsidRPr="00487443">
              <w:rPr>
                <w:rFonts w:hint="eastAsia"/>
              </w:rPr>
              <w:lastRenderedPageBreak/>
              <w:t>网格视图</w:t>
            </w:r>
          </w:p>
        </w:tc>
        <w:tc>
          <w:tcPr>
            <w:tcW w:w="2835" w:type="dxa"/>
          </w:tcPr>
          <w:p w14:paraId="4D7E2D24" w14:textId="33B70508" w:rsidR="002A621A" w:rsidRPr="00487443" w:rsidRDefault="00CC0C82" w:rsidP="00487443">
            <w:pPr>
              <w:pStyle w:val="aa"/>
            </w:pPr>
            <w:r w:rsidRPr="00487443">
              <w:rPr>
                <w:noProof/>
              </w:rPr>
              <w:drawing>
                <wp:inline distT="0" distB="0" distL="0" distR="0" wp14:anchorId="0F48E265" wp14:editId="28AB481E">
                  <wp:extent cx="1235122" cy="916248"/>
                  <wp:effectExtent l="0" t="0" r="317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49572" cy="926968"/>
                          </a:xfrm>
                          <a:prstGeom prst="rect">
                            <a:avLst/>
                          </a:prstGeom>
                          <a:noFill/>
                          <a:ln>
                            <a:noFill/>
                          </a:ln>
                        </pic:spPr>
                      </pic:pic>
                    </a:graphicData>
                  </a:graphic>
                </wp:inline>
              </w:drawing>
            </w:r>
          </w:p>
        </w:tc>
        <w:tc>
          <w:tcPr>
            <w:tcW w:w="5386" w:type="dxa"/>
          </w:tcPr>
          <w:p w14:paraId="7C96A387" w14:textId="7EE787E4" w:rsidR="002A621A" w:rsidRPr="00487443" w:rsidRDefault="00210EEE" w:rsidP="00487443">
            <w:pPr>
              <w:pStyle w:val="aa"/>
            </w:pPr>
            <w:r w:rsidRPr="00487443">
              <w:t>显示滚动的行列网格</w:t>
            </w:r>
          </w:p>
        </w:tc>
      </w:tr>
    </w:tbl>
    <w:p w14:paraId="0A5C6AAA" w14:textId="16695C00" w:rsidR="00593207" w:rsidRDefault="00715944" w:rsidP="00487443">
      <w:pPr>
        <w:pStyle w:val="a5"/>
      </w:pPr>
      <w:bookmarkStart w:id="57" w:name="_Ref93499206"/>
      <w:r>
        <w:rPr>
          <w:rFonts w:hint="eastAsia"/>
        </w:rPr>
        <w:t>表</w:t>
      </w:r>
      <w:r>
        <w:rPr>
          <w:rFonts w:hint="eastAsia"/>
        </w:rPr>
        <w:t xml:space="preserve"> </w:t>
      </w:r>
      <w:r w:rsidR="006C49F5">
        <w:fldChar w:fldCharType="begin"/>
      </w:r>
      <w:r w:rsidR="006C49F5">
        <w:instrText xml:space="preserve"> </w:instrText>
      </w:r>
      <w:r w:rsidR="006C49F5">
        <w:rPr>
          <w:rFonts w:hint="eastAsia"/>
        </w:rPr>
        <w:instrText>STYLEREF 1 \s</w:instrText>
      </w:r>
      <w:r w:rsidR="006C49F5">
        <w:instrText xml:space="preserve"> </w:instrText>
      </w:r>
      <w:r w:rsidR="006C49F5">
        <w:fldChar w:fldCharType="separate"/>
      </w:r>
      <w:r w:rsidR="006C49F5">
        <w:rPr>
          <w:noProof/>
        </w:rPr>
        <w:t>2</w:t>
      </w:r>
      <w:r w:rsidR="006C49F5">
        <w:fldChar w:fldCharType="end"/>
      </w:r>
      <w:r w:rsidR="006C49F5">
        <w:noBreakHyphen/>
      </w:r>
      <w:r w:rsidR="006C49F5">
        <w:fldChar w:fldCharType="begin"/>
      </w:r>
      <w:r w:rsidR="006C49F5">
        <w:instrText xml:space="preserve"> </w:instrText>
      </w:r>
      <w:r w:rsidR="006C49F5">
        <w:rPr>
          <w:rFonts w:hint="eastAsia"/>
        </w:rPr>
        <w:instrText xml:space="preserve">SEQ </w:instrText>
      </w:r>
      <w:r w:rsidR="006C49F5">
        <w:rPr>
          <w:rFonts w:hint="eastAsia"/>
        </w:rPr>
        <w:instrText>表</w:instrText>
      </w:r>
      <w:r w:rsidR="006C49F5">
        <w:rPr>
          <w:rFonts w:hint="eastAsia"/>
        </w:rPr>
        <w:instrText xml:space="preserve"> \* ARABIC \s 1</w:instrText>
      </w:r>
      <w:r w:rsidR="006C49F5">
        <w:instrText xml:space="preserve"> </w:instrText>
      </w:r>
      <w:r w:rsidR="006C49F5">
        <w:fldChar w:fldCharType="separate"/>
      </w:r>
      <w:r w:rsidR="006C49F5">
        <w:rPr>
          <w:noProof/>
        </w:rPr>
        <w:t>4</w:t>
      </w:r>
      <w:r w:rsidR="006C49F5">
        <w:fldChar w:fldCharType="end"/>
      </w:r>
      <w:bookmarkEnd w:id="57"/>
      <w:r w:rsidR="004D0844">
        <w:t xml:space="preserve"> </w:t>
      </w:r>
      <w:r w:rsidR="004D0844">
        <w:rPr>
          <w:rFonts w:hint="eastAsia"/>
        </w:rPr>
        <w:t>常见布局类型</w:t>
      </w:r>
    </w:p>
    <w:p w14:paraId="31AAA7F9" w14:textId="68A9B789" w:rsidR="003919C5" w:rsidRPr="003919C5" w:rsidRDefault="00A16DB5" w:rsidP="003919C5">
      <w:r>
        <w:rPr>
          <w:rFonts w:hint="eastAsia"/>
        </w:rPr>
        <w:t>如果布局的内容是动态内容或未预先确定的内容，您可以使用继承</w:t>
      </w:r>
      <w:r>
        <w:rPr>
          <w:rFonts w:hint="eastAsia"/>
        </w:rPr>
        <w:t xml:space="preserve"> AdapterView </w:t>
      </w:r>
      <w:r>
        <w:rPr>
          <w:rFonts w:hint="eastAsia"/>
        </w:rPr>
        <w:t>的布局，在运行时用视图填充布局。</w:t>
      </w:r>
      <w:r>
        <w:rPr>
          <w:rFonts w:hint="eastAsia"/>
        </w:rPr>
        <w:t xml:space="preserve">AdapterView </w:t>
      </w:r>
      <w:r>
        <w:rPr>
          <w:rFonts w:hint="eastAsia"/>
        </w:rPr>
        <w:t>类的子类会使用</w:t>
      </w:r>
      <w:r>
        <w:rPr>
          <w:rFonts w:hint="eastAsia"/>
        </w:rPr>
        <w:t xml:space="preserve"> Adapter </w:t>
      </w:r>
      <w:r>
        <w:rPr>
          <w:rFonts w:hint="eastAsia"/>
        </w:rPr>
        <w:t>将数据与其布局绑定。</w:t>
      </w:r>
      <w:r>
        <w:rPr>
          <w:rFonts w:hint="eastAsia"/>
        </w:rPr>
        <w:t xml:space="preserve">Adapter </w:t>
      </w:r>
      <w:r>
        <w:rPr>
          <w:rFonts w:hint="eastAsia"/>
        </w:rPr>
        <w:t>充当数据源与</w:t>
      </w:r>
      <w:r>
        <w:rPr>
          <w:rFonts w:hint="eastAsia"/>
        </w:rPr>
        <w:t xml:space="preserve"> AdapterView </w:t>
      </w:r>
      <w:r>
        <w:rPr>
          <w:rFonts w:hint="eastAsia"/>
        </w:rPr>
        <w:t>布局之间的中间方：</w:t>
      </w:r>
      <w:r>
        <w:rPr>
          <w:rFonts w:hint="eastAsia"/>
        </w:rPr>
        <w:t xml:space="preserve">Adapter </w:t>
      </w:r>
      <w:r>
        <w:rPr>
          <w:rFonts w:hint="eastAsia"/>
        </w:rPr>
        <w:t>会（从数组或数据库查询等来源）检索数据，并将每个条目转换为可添加到</w:t>
      </w:r>
      <w:r>
        <w:rPr>
          <w:rFonts w:hint="eastAsia"/>
        </w:rPr>
        <w:t xml:space="preserve"> AdapterView </w:t>
      </w:r>
      <w:r>
        <w:rPr>
          <w:rFonts w:hint="eastAsia"/>
        </w:rPr>
        <w:t>布局中的视图</w:t>
      </w:r>
      <w:r w:rsidR="00F713A0">
        <w:rPr>
          <w:rFonts w:hint="eastAsia"/>
        </w:rPr>
        <w:t>，</w:t>
      </w:r>
      <w:r>
        <w:rPr>
          <w:rFonts w:hint="eastAsia"/>
        </w:rPr>
        <w:t>适配器支持的常见布局包括</w:t>
      </w:r>
      <w:r w:rsidR="00210EEE">
        <w:rPr>
          <w:rFonts w:hint="eastAsia"/>
        </w:rPr>
        <w:t>列表视图和</w:t>
      </w:r>
      <w:r w:rsidR="00210EEE" w:rsidRPr="00210EEE">
        <w:rPr>
          <w:rFonts w:hint="eastAsia"/>
        </w:rPr>
        <w:t>网格视图</w:t>
      </w:r>
      <w:r w:rsidR="004D0844">
        <w:rPr>
          <w:rFonts w:hint="eastAsia"/>
        </w:rPr>
        <w:t>（</w:t>
      </w:r>
      <w:r w:rsidR="004D0844">
        <w:fldChar w:fldCharType="begin"/>
      </w:r>
      <w:r w:rsidR="004D0844">
        <w:instrText xml:space="preserve"> </w:instrText>
      </w:r>
      <w:r w:rsidR="004D0844">
        <w:rPr>
          <w:rFonts w:hint="eastAsia"/>
        </w:rPr>
        <w:instrText>REF _Ref93499206 \h</w:instrText>
      </w:r>
      <w:r w:rsidR="004D0844">
        <w:instrText xml:space="preserve"> </w:instrText>
      </w:r>
      <w:r w:rsidR="004D0844">
        <w:fldChar w:fldCharType="separate"/>
      </w:r>
      <w:r w:rsidR="00741EF0">
        <w:rPr>
          <w:rFonts w:hint="eastAsia"/>
        </w:rPr>
        <w:t>表</w:t>
      </w:r>
      <w:r w:rsidR="00741EF0">
        <w:rPr>
          <w:rFonts w:hint="eastAsia"/>
        </w:rPr>
        <w:t xml:space="preserve"> </w:t>
      </w:r>
      <w:r w:rsidR="00741EF0">
        <w:rPr>
          <w:noProof/>
        </w:rPr>
        <w:t>2</w:t>
      </w:r>
      <w:r w:rsidR="00741EF0">
        <w:noBreakHyphen/>
      </w:r>
      <w:r w:rsidR="00741EF0">
        <w:rPr>
          <w:noProof/>
        </w:rPr>
        <w:t>3</w:t>
      </w:r>
      <w:r w:rsidR="004D0844">
        <w:fldChar w:fldCharType="end"/>
      </w:r>
      <w:r w:rsidR="004D0844">
        <w:rPr>
          <w:rFonts w:hint="eastAsia"/>
        </w:rPr>
        <w:t>）</w:t>
      </w:r>
      <w:r w:rsidR="00210EEE">
        <w:rPr>
          <w:rFonts w:hint="eastAsia"/>
        </w:rPr>
        <w:t>。</w:t>
      </w:r>
      <w:r w:rsidR="003919C5" w:rsidRPr="003919C5">
        <w:t>可以通过将</w:t>
      </w:r>
      <w:r w:rsidR="003919C5" w:rsidRPr="003919C5">
        <w:t> </w:t>
      </w:r>
      <w:r w:rsidR="003919C5" w:rsidRPr="006944CA">
        <w:t>AdapterView</w:t>
      </w:r>
      <w:r w:rsidR="003919C5" w:rsidRPr="003919C5">
        <w:t> </w:t>
      </w:r>
      <w:r w:rsidR="003919C5" w:rsidRPr="003919C5">
        <w:t>实例与</w:t>
      </w:r>
      <w:r w:rsidR="003919C5" w:rsidRPr="003919C5">
        <w:t> </w:t>
      </w:r>
      <w:r w:rsidR="003919C5" w:rsidRPr="006944CA">
        <w:t>Adapter</w:t>
      </w:r>
      <w:r w:rsidR="003919C5" w:rsidRPr="003919C5">
        <w:t> </w:t>
      </w:r>
      <w:r w:rsidR="003919C5" w:rsidRPr="003919C5">
        <w:t>绑定来填充</w:t>
      </w:r>
      <w:r w:rsidR="003919C5" w:rsidRPr="003919C5">
        <w:t> </w:t>
      </w:r>
      <w:r w:rsidR="003919C5" w:rsidRPr="006944CA">
        <w:t>AdapterView</w:t>
      </w:r>
      <w:r w:rsidR="003919C5" w:rsidRPr="003919C5">
        <w:t>（如</w:t>
      </w:r>
      <w:r w:rsidR="003919C5" w:rsidRPr="003919C5">
        <w:t> </w:t>
      </w:r>
      <w:r w:rsidR="003919C5" w:rsidRPr="006944CA">
        <w:t>ListView</w:t>
      </w:r>
      <w:r w:rsidR="003919C5" w:rsidRPr="003919C5">
        <w:t> </w:t>
      </w:r>
      <w:r w:rsidR="003919C5" w:rsidRPr="003919C5">
        <w:t>或</w:t>
      </w:r>
      <w:r w:rsidR="003919C5" w:rsidRPr="003919C5">
        <w:t> </w:t>
      </w:r>
      <w:r w:rsidR="003919C5" w:rsidRPr="006944CA">
        <w:t>GridView</w:t>
      </w:r>
      <w:r w:rsidR="003919C5" w:rsidRPr="003919C5">
        <w:t>），此操作会从外部来源检索数据，并创建表示每个数据条目的</w:t>
      </w:r>
      <w:r w:rsidR="003919C5" w:rsidRPr="003919C5">
        <w:t> </w:t>
      </w:r>
      <w:r w:rsidR="003919C5" w:rsidRPr="00472F55">
        <w:t>View</w:t>
      </w:r>
      <w:r w:rsidR="003919C5" w:rsidRPr="003919C5">
        <w:t>。</w:t>
      </w:r>
      <w:r w:rsidR="005F2920">
        <w:rPr>
          <w:rFonts w:hint="eastAsia"/>
        </w:rPr>
        <w:t>安卓</w:t>
      </w:r>
      <w:r w:rsidR="003919C5" w:rsidRPr="003919C5">
        <w:t>提供几个</w:t>
      </w:r>
      <w:r w:rsidR="003919C5" w:rsidRPr="003919C5">
        <w:t> </w:t>
      </w:r>
      <w:r w:rsidR="003919C5" w:rsidRPr="005F2920">
        <w:t>Adapter</w:t>
      </w:r>
      <w:r w:rsidR="003919C5" w:rsidRPr="003919C5">
        <w:t> </w:t>
      </w:r>
      <w:r w:rsidR="003919C5" w:rsidRPr="003919C5">
        <w:t>子类，用于检索不同种类的数据和构建</w:t>
      </w:r>
      <w:r w:rsidR="003919C5" w:rsidRPr="003919C5">
        <w:t> </w:t>
      </w:r>
      <w:r w:rsidR="003919C5" w:rsidRPr="005F2920">
        <w:t>AdapterView</w:t>
      </w:r>
      <w:r w:rsidR="003919C5" w:rsidRPr="003919C5">
        <w:t> </w:t>
      </w:r>
      <w:r w:rsidR="003919C5" w:rsidRPr="003919C5">
        <w:t>的视图</w:t>
      </w:r>
      <w:r w:rsidR="005F2920">
        <w:rPr>
          <w:rFonts w:hint="eastAsia"/>
        </w:rPr>
        <w:t>，</w:t>
      </w:r>
      <w:r w:rsidR="003919C5" w:rsidRPr="003919C5">
        <w:t>两种最常见的适配器是：</w:t>
      </w:r>
    </w:p>
    <w:p w14:paraId="7AFACCE7" w14:textId="1FA169A4" w:rsidR="003919C5" w:rsidRPr="003919C5" w:rsidRDefault="003919C5" w:rsidP="00472F55">
      <w:pPr>
        <w:pStyle w:val="a0"/>
      </w:pPr>
      <w:r w:rsidRPr="00472F55">
        <w:t>ArrayAdapter</w:t>
      </w:r>
    </w:p>
    <w:p w14:paraId="7524CDF0" w14:textId="63A5A36D" w:rsidR="003919C5" w:rsidRPr="003919C5" w:rsidRDefault="003919C5" w:rsidP="003919C5">
      <w:r w:rsidRPr="003919C5">
        <w:t>在数据源为数组时使用此适配器。默认情况下，</w:t>
      </w:r>
      <w:r w:rsidRPr="0061669E">
        <w:t>ArrayAdapter</w:t>
      </w:r>
      <w:r w:rsidRPr="003919C5">
        <w:t> </w:t>
      </w:r>
      <w:r w:rsidRPr="003919C5">
        <w:t>会通过对每个数组项调用</w:t>
      </w:r>
      <w:r w:rsidRPr="003919C5">
        <w:t> </w:t>
      </w:r>
      <w:r w:rsidRPr="0061669E">
        <w:t>toString()</w:t>
      </w:r>
      <w:r w:rsidRPr="003919C5">
        <w:t> </w:t>
      </w:r>
      <w:r w:rsidRPr="003919C5">
        <w:t>并将内容放入</w:t>
      </w:r>
      <w:r w:rsidRPr="003919C5">
        <w:t> </w:t>
      </w:r>
      <w:r w:rsidRPr="0061669E">
        <w:t>TextView</w:t>
      </w:r>
      <w:r w:rsidRPr="003919C5">
        <w:t>，为每个项创建视图</w:t>
      </w:r>
      <w:r w:rsidR="002E76D0">
        <w:rPr>
          <w:rFonts w:hint="eastAsia"/>
        </w:rPr>
        <w:t>，</w:t>
      </w:r>
      <w:r w:rsidRPr="003919C5">
        <w:t>例如如果想在</w:t>
      </w:r>
      <w:r w:rsidRPr="003919C5">
        <w:t> </w:t>
      </w:r>
      <w:r w:rsidRPr="002E76D0">
        <w:t>ListView</w:t>
      </w:r>
      <w:r w:rsidRPr="003919C5">
        <w:t> </w:t>
      </w:r>
      <w:r w:rsidRPr="003919C5">
        <w:t>中显示某个字符串数组，请使用构造函数初始化一个新的</w:t>
      </w:r>
      <w:r w:rsidRPr="003919C5">
        <w:t> </w:t>
      </w:r>
      <w:r w:rsidRPr="002E76D0">
        <w:t>ArrayAdapter</w:t>
      </w:r>
      <w:r w:rsidRPr="003919C5">
        <w:t>，为每个字符串和字符串数组指定布局：</w:t>
      </w:r>
    </w:p>
    <w:p w14:paraId="63C7FD28" w14:textId="77777777" w:rsidR="002E76D0" w:rsidRDefault="002E76D0" w:rsidP="002E76D0">
      <w:pPr>
        <w:pStyle w:val="a6"/>
        <w:ind w:left="240" w:right="720" w:firstLine="180"/>
      </w:pPr>
      <w:r>
        <w:t>ArrayAdapter&lt;String&gt; adapter = new ArrayAdapter&lt;String&gt;(this,</w:t>
      </w:r>
    </w:p>
    <w:p w14:paraId="0DDB8488" w14:textId="3977FDCC" w:rsidR="002E76D0" w:rsidRDefault="002E76D0" w:rsidP="002E76D0">
      <w:pPr>
        <w:pStyle w:val="a6"/>
        <w:ind w:left="240" w:right="720" w:firstLine="180"/>
      </w:pPr>
      <w:r>
        <w:t xml:space="preserve">        android.R.layout.simple_list_item_1, myStringArray);</w:t>
      </w:r>
    </w:p>
    <w:p w14:paraId="4B5041EB" w14:textId="5FD109A5" w:rsidR="002E76D0" w:rsidRDefault="002E76D0" w:rsidP="00132B43">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48</w:t>
      </w:r>
      <w:r w:rsidR="0090755C">
        <w:fldChar w:fldCharType="end"/>
      </w:r>
    </w:p>
    <w:p w14:paraId="0F2FEF6B" w14:textId="026F9609" w:rsidR="003919C5" w:rsidRPr="003919C5" w:rsidRDefault="003919C5" w:rsidP="002E76D0">
      <w:r w:rsidRPr="003919C5">
        <w:t>此构造函数的参数是：</w:t>
      </w:r>
    </w:p>
    <w:p w14:paraId="3D00A06E" w14:textId="347EC24F" w:rsidR="003919C5" w:rsidRPr="00132B43" w:rsidRDefault="003919C5" w:rsidP="00132B43">
      <w:pPr>
        <w:pStyle w:val="20"/>
      </w:pPr>
      <w:r w:rsidRPr="00132B43">
        <w:t>Context</w:t>
      </w:r>
    </w:p>
    <w:p w14:paraId="5C177D84" w14:textId="45F498C6" w:rsidR="003919C5" w:rsidRPr="00132B43" w:rsidRDefault="003919C5" w:rsidP="00132B43">
      <w:pPr>
        <w:pStyle w:val="20"/>
      </w:pPr>
      <w:r w:rsidRPr="00132B43">
        <w:t>包含数组中每个字符串的</w:t>
      </w:r>
      <w:r w:rsidRPr="00132B43">
        <w:t> TextView </w:t>
      </w:r>
      <w:r w:rsidRPr="00132B43">
        <w:t>的布局</w:t>
      </w:r>
    </w:p>
    <w:p w14:paraId="0C371DD4" w14:textId="77777777" w:rsidR="003919C5" w:rsidRPr="00132B43" w:rsidRDefault="003919C5" w:rsidP="00132B43">
      <w:pPr>
        <w:pStyle w:val="20"/>
      </w:pPr>
      <w:r w:rsidRPr="00132B43">
        <w:t>字符串数组</w:t>
      </w:r>
    </w:p>
    <w:p w14:paraId="397FFE92" w14:textId="33DD508C" w:rsidR="003919C5" w:rsidRPr="003919C5" w:rsidRDefault="003919C5" w:rsidP="003919C5">
      <w:r w:rsidRPr="003919C5">
        <w:t>然后，只需对</w:t>
      </w:r>
      <w:r w:rsidRPr="003919C5">
        <w:t> </w:t>
      </w:r>
      <w:r w:rsidRPr="00B16708">
        <w:t>ListView</w:t>
      </w:r>
      <w:r w:rsidRPr="003919C5">
        <w:t> </w:t>
      </w:r>
      <w:r w:rsidRPr="003919C5">
        <w:t>调用</w:t>
      </w:r>
      <w:r w:rsidRPr="003919C5">
        <w:t> </w:t>
      </w:r>
      <w:r w:rsidRPr="00B16708">
        <w:t>setAdapter()</w:t>
      </w:r>
      <w:r w:rsidRPr="003919C5">
        <w:t>：</w:t>
      </w:r>
    </w:p>
    <w:p w14:paraId="16E2A79B" w14:textId="77777777" w:rsidR="00B16708" w:rsidRDefault="00B16708" w:rsidP="00B16708">
      <w:pPr>
        <w:pStyle w:val="a6"/>
        <w:ind w:left="240" w:right="720" w:firstLine="180"/>
      </w:pPr>
      <w:r>
        <w:t>ListView listView = (ListView) findViewById(R.id.listview);</w:t>
      </w:r>
    </w:p>
    <w:p w14:paraId="60818CE9" w14:textId="5CAC677D" w:rsidR="00B16708" w:rsidRDefault="00B16708" w:rsidP="00B16708">
      <w:pPr>
        <w:pStyle w:val="a6"/>
        <w:ind w:left="240" w:right="720" w:firstLine="180"/>
      </w:pPr>
      <w:r>
        <w:t>listView.setAdapter(adapter);</w:t>
      </w:r>
    </w:p>
    <w:p w14:paraId="5D0AFBC1" w14:textId="0B4868F4" w:rsidR="000E73BD" w:rsidRDefault="007B07D8" w:rsidP="00132B43">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49</w:t>
      </w:r>
      <w:r w:rsidR="0090755C">
        <w:fldChar w:fldCharType="end"/>
      </w:r>
    </w:p>
    <w:p w14:paraId="19117B4E" w14:textId="095016EF" w:rsidR="003919C5" w:rsidRPr="003919C5" w:rsidRDefault="003919C5" w:rsidP="00B16708">
      <w:r w:rsidRPr="003919C5">
        <w:t>如需自定义每个项的外观，可以重写数组中各个对象的</w:t>
      </w:r>
      <w:r w:rsidRPr="003919C5">
        <w:t> </w:t>
      </w:r>
      <w:r w:rsidRPr="00AF544F">
        <w:t>toString()</w:t>
      </w:r>
      <w:r w:rsidRPr="003919C5">
        <w:t> </w:t>
      </w:r>
      <w:r w:rsidRPr="003919C5">
        <w:t>方法</w:t>
      </w:r>
      <w:r w:rsidR="004A3964">
        <w:rPr>
          <w:rFonts w:hint="eastAsia"/>
        </w:rPr>
        <w:t>，</w:t>
      </w:r>
      <w:r w:rsidRPr="003919C5">
        <w:t>或者如需为</w:t>
      </w:r>
      <w:r w:rsidRPr="003919C5">
        <w:t> </w:t>
      </w:r>
      <w:r w:rsidRPr="00AF544F">
        <w:t>TextView</w:t>
      </w:r>
      <w:r w:rsidRPr="003919C5">
        <w:t> </w:t>
      </w:r>
      <w:r w:rsidRPr="003919C5">
        <w:t>之外的每个项创建视图</w:t>
      </w:r>
      <w:r w:rsidR="00AC0349">
        <w:rPr>
          <w:rFonts w:hint="eastAsia"/>
        </w:rPr>
        <w:t>（</w:t>
      </w:r>
      <w:r w:rsidRPr="003919C5">
        <w:t>例如如果想为每个数组项创建</w:t>
      </w:r>
      <w:r w:rsidRPr="003919C5">
        <w:t> </w:t>
      </w:r>
      <w:r w:rsidRPr="00AF544F">
        <w:t>ImageView</w:t>
      </w:r>
      <w:r w:rsidR="00AC0349">
        <w:rPr>
          <w:rFonts w:hint="eastAsia"/>
        </w:rPr>
        <w:t>）</w:t>
      </w:r>
      <w:r w:rsidRPr="003919C5">
        <w:t>，请扩展</w:t>
      </w:r>
      <w:r w:rsidRPr="003919C5">
        <w:t> </w:t>
      </w:r>
      <w:r w:rsidRPr="00AF544F">
        <w:t>ArrayAdapter</w:t>
      </w:r>
      <w:r w:rsidRPr="003919C5">
        <w:t> </w:t>
      </w:r>
      <w:r w:rsidRPr="003919C5">
        <w:t>类并替换</w:t>
      </w:r>
      <w:r w:rsidRPr="003919C5">
        <w:t> </w:t>
      </w:r>
      <w:r w:rsidRPr="00AF544F">
        <w:t>getView()</w:t>
      </w:r>
      <w:r w:rsidRPr="003919C5">
        <w:t>，以返回想要为每个项获取的视图类型。</w:t>
      </w:r>
    </w:p>
    <w:p w14:paraId="4EB428EA" w14:textId="7CECDE78" w:rsidR="003919C5" w:rsidRPr="003919C5" w:rsidRDefault="003919C5" w:rsidP="00AC0349">
      <w:pPr>
        <w:pStyle w:val="a0"/>
      </w:pPr>
      <w:r w:rsidRPr="0039318D">
        <w:lastRenderedPageBreak/>
        <w:t>SimpleCursorAdapter</w:t>
      </w:r>
    </w:p>
    <w:p w14:paraId="70928115" w14:textId="5A3ED7CD" w:rsidR="003919C5" w:rsidRPr="003919C5" w:rsidRDefault="003919C5" w:rsidP="003919C5">
      <w:r w:rsidRPr="003919C5">
        <w:t>在数据来自</w:t>
      </w:r>
      <w:r w:rsidRPr="003919C5">
        <w:t> </w:t>
      </w:r>
      <w:r w:rsidRPr="0039318D">
        <w:t>Cursor</w:t>
      </w:r>
      <w:r w:rsidRPr="003919C5">
        <w:t> </w:t>
      </w:r>
      <w:r w:rsidRPr="003919C5">
        <w:t>时使用此适配器。使用</w:t>
      </w:r>
      <w:r w:rsidRPr="003919C5">
        <w:t> </w:t>
      </w:r>
      <w:r w:rsidRPr="0039318D">
        <w:t>SimpleCursorAdapter</w:t>
      </w:r>
      <w:r w:rsidRPr="003919C5">
        <w:t> </w:t>
      </w:r>
      <w:r w:rsidRPr="003919C5">
        <w:t>时，必须指定要为</w:t>
      </w:r>
      <w:r w:rsidRPr="003919C5">
        <w:t> </w:t>
      </w:r>
      <w:r w:rsidRPr="0039318D">
        <w:t>Cursor</w:t>
      </w:r>
      <w:r w:rsidRPr="003919C5">
        <w:t> </w:t>
      </w:r>
      <w:r w:rsidRPr="003919C5">
        <w:t>中的每个行使用的布局，以及应在哪些布局视图中插入</w:t>
      </w:r>
      <w:r w:rsidRPr="003919C5">
        <w:t> </w:t>
      </w:r>
      <w:r w:rsidRPr="0039318D">
        <w:t>Cursor</w:t>
      </w:r>
      <w:r w:rsidRPr="003919C5">
        <w:t> </w:t>
      </w:r>
      <w:r w:rsidRPr="003919C5">
        <w:t>中的哪些列。例如，如果想创建人员姓名和电话号码列表，则可以执行返回</w:t>
      </w:r>
      <w:r w:rsidRPr="003919C5">
        <w:t> </w:t>
      </w:r>
      <w:r w:rsidRPr="0039318D">
        <w:t>Cursor</w:t>
      </w:r>
      <w:r w:rsidRPr="003919C5">
        <w:t>（包含对应每个人的行，以及对应姓名和号码的列）的查询。然后，您可以创建一个字符串数组，指定您想要在每个结果的布局中包含</w:t>
      </w:r>
      <w:r w:rsidRPr="003919C5">
        <w:t> </w:t>
      </w:r>
      <w:r w:rsidRPr="0039318D">
        <w:t>Cursor</w:t>
      </w:r>
      <w:r w:rsidRPr="003919C5">
        <w:t> </w:t>
      </w:r>
      <w:r w:rsidRPr="003919C5">
        <w:t>中的哪些列，并创建一个整型数组，指定应放入每个列的对应视图：</w:t>
      </w:r>
    </w:p>
    <w:p w14:paraId="19805D9D" w14:textId="77777777" w:rsidR="003B54DB" w:rsidRDefault="003B54DB" w:rsidP="003B54DB">
      <w:pPr>
        <w:pStyle w:val="a6"/>
        <w:ind w:left="240" w:right="720" w:firstLine="180"/>
      </w:pPr>
      <w:r>
        <w:t>String[] fromColumns = {ContactsContract.Data.DISPLAY_NAME,</w:t>
      </w:r>
    </w:p>
    <w:p w14:paraId="6C9413B1" w14:textId="77777777" w:rsidR="003B54DB" w:rsidRDefault="003B54DB" w:rsidP="003B54DB">
      <w:pPr>
        <w:pStyle w:val="a6"/>
        <w:ind w:left="240" w:right="720" w:firstLine="180"/>
      </w:pPr>
      <w:r>
        <w:t xml:space="preserve">                        ContactsContract.CommonDataKinds.Phone.NUMBER};</w:t>
      </w:r>
    </w:p>
    <w:p w14:paraId="693210B2" w14:textId="29F73700" w:rsidR="003B54DB" w:rsidRDefault="003B54DB" w:rsidP="003B54DB">
      <w:pPr>
        <w:pStyle w:val="a6"/>
        <w:ind w:left="240" w:right="720" w:firstLine="180"/>
      </w:pPr>
      <w:r>
        <w:t>int[] toViews = {R.id.display_name, R.id.phone_number};</w:t>
      </w:r>
    </w:p>
    <w:p w14:paraId="0C05C64E" w14:textId="05520AF6" w:rsidR="004D17D3" w:rsidRDefault="004D17D3" w:rsidP="00BA5AC5">
      <w:pPr>
        <w:pStyle w:val="a9"/>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50</w:t>
      </w:r>
      <w:r w:rsidR="0090755C">
        <w:fldChar w:fldCharType="end"/>
      </w:r>
    </w:p>
    <w:p w14:paraId="3A41885D" w14:textId="52C513DD" w:rsidR="003919C5" w:rsidRPr="003919C5" w:rsidRDefault="003919C5" w:rsidP="003B54DB">
      <w:r w:rsidRPr="003919C5">
        <w:t>当实例化</w:t>
      </w:r>
      <w:r w:rsidRPr="003919C5">
        <w:t> </w:t>
      </w:r>
      <w:r w:rsidRPr="0039318D">
        <w:t>SimpleCursorAdapter</w:t>
      </w:r>
      <w:r w:rsidRPr="003919C5">
        <w:t> </w:t>
      </w:r>
      <w:r w:rsidRPr="003919C5">
        <w:t>时，请传递要用于每个结果的布局、包含结果的</w:t>
      </w:r>
      <w:r w:rsidRPr="003919C5">
        <w:t> </w:t>
      </w:r>
      <w:r w:rsidRPr="0039318D">
        <w:t>Cursor</w:t>
      </w:r>
      <w:r w:rsidRPr="003919C5">
        <w:t> </w:t>
      </w:r>
      <w:r w:rsidRPr="003919C5">
        <w:t>以及以下两个数组：</w:t>
      </w:r>
    </w:p>
    <w:p w14:paraId="4D42F6EA" w14:textId="77777777" w:rsidR="00C30AC8" w:rsidRDefault="00C30AC8" w:rsidP="00C30AC8">
      <w:pPr>
        <w:pStyle w:val="a6"/>
        <w:ind w:left="240" w:right="720" w:firstLine="180"/>
      </w:pPr>
      <w:r>
        <w:t>SimpleCursorAdapter adapter = new SimpleCursorAdapter(this,</w:t>
      </w:r>
    </w:p>
    <w:p w14:paraId="1D074DCB" w14:textId="77777777" w:rsidR="00C30AC8" w:rsidRDefault="00C30AC8" w:rsidP="00C30AC8">
      <w:pPr>
        <w:pStyle w:val="a6"/>
        <w:ind w:left="240" w:right="720" w:firstLine="180"/>
      </w:pPr>
      <w:r>
        <w:t xml:space="preserve">        R.layout.person_name_and_number, cursor, fromColumns, toViews, 0);</w:t>
      </w:r>
    </w:p>
    <w:p w14:paraId="3C4035F8" w14:textId="77777777" w:rsidR="00C30AC8" w:rsidRDefault="00C30AC8" w:rsidP="00C30AC8">
      <w:pPr>
        <w:pStyle w:val="a6"/>
        <w:ind w:left="240" w:right="720" w:firstLine="180"/>
      </w:pPr>
      <w:r>
        <w:t>ListView listView = getListView();</w:t>
      </w:r>
    </w:p>
    <w:p w14:paraId="56AD9D36" w14:textId="5D7501B9" w:rsidR="00C30AC8" w:rsidRDefault="00C30AC8" w:rsidP="00C30AC8">
      <w:pPr>
        <w:pStyle w:val="a6"/>
        <w:ind w:left="240" w:right="720" w:firstLine="180"/>
      </w:pPr>
      <w:r>
        <w:t>listView.setAdapter(adapter);</w:t>
      </w:r>
    </w:p>
    <w:p w14:paraId="6CCFFFA1" w14:textId="15B39A62" w:rsidR="00C30AC8" w:rsidRDefault="00C30AC8" w:rsidP="00BA5AC5">
      <w:pPr>
        <w:pStyle w:val="a9"/>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51</w:t>
      </w:r>
      <w:r w:rsidR="0090755C">
        <w:fldChar w:fldCharType="end"/>
      </w:r>
      <w:r w:rsidR="007474CA">
        <w:t xml:space="preserve"> </w:t>
      </w:r>
      <w:r w:rsidR="007474CA" w:rsidRPr="007474CA">
        <w:t>SimpleCursorAdapter</w:t>
      </w:r>
    </w:p>
    <w:p w14:paraId="73AC7001" w14:textId="24FF51B5" w:rsidR="003919C5" w:rsidRPr="003919C5" w:rsidRDefault="003919C5" w:rsidP="003919C5">
      <w:r w:rsidRPr="003919C5">
        <w:t>然后，</w:t>
      </w:r>
      <w:r w:rsidRPr="0004002A">
        <w:t>SimpleCursorAdapter</w:t>
      </w:r>
      <w:r w:rsidRPr="003919C5">
        <w:t> </w:t>
      </w:r>
      <w:r w:rsidRPr="003919C5">
        <w:t>会使用提供的布局，将每个</w:t>
      </w:r>
      <w:r w:rsidRPr="003919C5">
        <w:t> fromColumns </w:t>
      </w:r>
      <w:r w:rsidRPr="003919C5">
        <w:t>项插入对应的</w:t>
      </w:r>
      <w:r w:rsidRPr="003919C5">
        <w:t> toViews </w:t>
      </w:r>
      <w:r w:rsidRPr="003919C5">
        <w:t>视图，从而为</w:t>
      </w:r>
      <w:r w:rsidRPr="003919C5">
        <w:t> </w:t>
      </w:r>
      <w:r w:rsidRPr="0004002A">
        <w:t>Cursor</w:t>
      </w:r>
      <w:r w:rsidRPr="003919C5">
        <w:t> </w:t>
      </w:r>
      <w:r w:rsidRPr="003919C5">
        <w:t>中的每个行创建视图。如果在应用的生命周期中更改适配器读取的底层数据，则应调用</w:t>
      </w:r>
      <w:r w:rsidRPr="003919C5">
        <w:t> </w:t>
      </w:r>
      <w:r w:rsidRPr="00C60433">
        <w:t>notifyDataSetChanged()</w:t>
      </w:r>
      <w:r w:rsidR="0090799D">
        <w:rPr>
          <w:rFonts w:hint="eastAsia"/>
        </w:rPr>
        <w:t>，</w:t>
      </w:r>
      <w:r w:rsidRPr="003919C5">
        <w:t>这将通知附加的视图数据已被更改，它应该自行进行刷新。可以实现</w:t>
      </w:r>
      <w:r w:rsidRPr="003919C5">
        <w:t> </w:t>
      </w:r>
      <w:r w:rsidRPr="00C60433">
        <w:t>AdapterView.OnItemClickListener</w:t>
      </w:r>
      <w:r w:rsidRPr="003919C5">
        <w:t> </w:t>
      </w:r>
      <w:r w:rsidRPr="003919C5">
        <w:t>接口，从而响应</w:t>
      </w:r>
      <w:r w:rsidRPr="003919C5">
        <w:t> </w:t>
      </w:r>
      <w:r w:rsidRPr="00C60433">
        <w:t>AdapterView</w:t>
      </w:r>
      <w:r w:rsidRPr="003919C5">
        <w:t> </w:t>
      </w:r>
      <w:r w:rsidRPr="003919C5">
        <w:t>中每一项上的点击事件</w:t>
      </w:r>
      <w:r w:rsidR="0026178B">
        <w:rPr>
          <w:rFonts w:hint="eastAsia"/>
        </w:rPr>
        <w:t>，</w:t>
      </w:r>
      <w:r w:rsidRPr="003919C5">
        <w:t>例如：</w:t>
      </w:r>
    </w:p>
    <w:p w14:paraId="4E49A444" w14:textId="77777777" w:rsidR="00D163E6" w:rsidRDefault="00D163E6" w:rsidP="00D163E6">
      <w:pPr>
        <w:pStyle w:val="a6"/>
        <w:ind w:left="240" w:right="720" w:firstLine="180"/>
      </w:pPr>
      <w:r>
        <w:t>// Create a message handling object as an anonymous class.</w:t>
      </w:r>
    </w:p>
    <w:p w14:paraId="7A2F9A7E" w14:textId="77777777" w:rsidR="00D163E6" w:rsidRDefault="00D163E6" w:rsidP="00D163E6">
      <w:pPr>
        <w:pStyle w:val="a6"/>
        <w:ind w:left="240" w:right="720" w:firstLine="180"/>
      </w:pPr>
      <w:r>
        <w:t>private OnItemClickListener messageClickedHandler = new OnItemClickListener() {</w:t>
      </w:r>
    </w:p>
    <w:p w14:paraId="0F46D328" w14:textId="77777777" w:rsidR="00D163E6" w:rsidRDefault="00D163E6" w:rsidP="00D163E6">
      <w:pPr>
        <w:pStyle w:val="a6"/>
        <w:ind w:left="240" w:right="720" w:firstLine="180"/>
      </w:pPr>
      <w:r>
        <w:t xml:space="preserve">    public void onItemClick(AdapterView parent, View v, int position, long id) {</w:t>
      </w:r>
    </w:p>
    <w:p w14:paraId="2B1F50EB" w14:textId="77777777" w:rsidR="00D163E6" w:rsidRDefault="00D163E6" w:rsidP="00D163E6">
      <w:pPr>
        <w:pStyle w:val="a6"/>
        <w:ind w:left="240" w:right="720" w:firstLine="180"/>
      </w:pPr>
      <w:r>
        <w:t xml:space="preserve">        // Do something in response to the click</w:t>
      </w:r>
    </w:p>
    <w:p w14:paraId="6B70015D" w14:textId="77777777" w:rsidR="00D163E6" w:rsidRDefault="00D163E6" w:rsidP="00D163E6">
      <w:pPr>
        <w:pStyle w:val="a6"/>
        <w:ind w:left="240" w:right="720" w:firstLine="180"/>
      </w:pPr>
      <w:r>
        <w:t xml:space="preserve">    }</w:t>
      </w:r>
    </w:p>
    <w:p w14:paraId="42F13D41" w14:textId="77777777" w:rsidR="00D163E6" w:rsidRDefault="00D163E6" w:rsidP="00D163E6">
      <w:pPr>
        <w:pStyle w:val="a6"/>
        <w:ind w:left="240" w:right="720" w:firstLine="180"/>
      </w:pPr>
      <w:r>
        <w:t>};</w:t>
      </w:r>
    </w:p>
    <w:p w14:paraId="3BC7B2D1" w14:textId="77777777" w:rsidR="00D163E6" w:rsidRDefault="00D163E6" w:rsidP="00D163E6">
      <w:pPr>
        <w:pStyle w:val="a6"/>
        <w:ind w:left="240" w:right="720" w:firstLine="180"/>
      </w:pPr>
    </w:p>
    <w:p w14:paraId="12F1F264" w14:textId="46C9990A" w:rsidR="003919C5" w:rsidRDefault="00D163E6" w:rsidP="00D163E6">
      <w:pPr>
        <w:pStyle w:val="a6"/>
        <w:ind w:left="240" w:right="720" w:firstLine="180"/>
      </w:pPr>
      <w:r>
        <w:t>listView.setOnItemClickListener(messageClickedHandler);</w:t>
      </w:r>
    </w:p>
    <w:p w14:paraId="3F00DC1D" w14:textId="41D0B70B" w:rsidR="00D163E6" w:rsidRPr="003919C5" w:rsidRDefault="00E03DBC" w:rsidP="00BA5AC5">
      <w:pPr>
        <w:pStyle w:val="a9"/>
      </w:pPr>
      <w:r>
        <w:lastRenderedPageBreak/>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52</w:t>
      </w:r>
      <w:r w:rsidR="0090755C">
        <w:fldChar w:fldCharType="end"/>
      </w:r>
      <w:r w:rsidR="005C3F09">
        <w:t xml:space="preserve"> </w:t>
      </w:r>
      <w:r w:rsidR="005C3F09" w:rsidRPr="005C3F09">
        <w:t>OnItemClickListener</w:t>
      </w:r>
    </w:p>
    <w:p w14:paraId="1035F199" w14:textId="59D3ED96" w:rsidR="007474CA" w:rsidRDefault="007474CA" w:rsidP="007474CA">
      <w:r>
        <w:t>安卓</w:t>
      </w:r>
      <w:r>
        <w:rPr>
          <w:rFonts w:hint="eastAsia"/>
        </w:rPr>
        <w:t>用户界面的布局是可以重用的</w:t>
      </w:r>
      <w:r w:rsidR="000C4724">
        <w:rPr>
          <w:rFonts w:hint="eastAsia"/>
        </w:rPr>
        <w:t>，</w:t>
      </w:r>
      <w:r>
        <w:rPr>
          <w:rFonts w:hint="eastAsia"/>
        </w:rPr>
        <w:t>重用布局的功能非常强大的，因为其允许创建可重复使用的复杂的布局。在应用程序中，用户界面布局中相同或类似的任何元素都可以被提取出来，定义成一个独立的布局文件单独管理，然后在需要的时候嵌入到另一个布局中</w:t>
      </w:r>
      <w:r w:rsidR="00F64156">
        <w:rPr>
          <w:rFonts w:hint="eastAsia"/>
        </w:rPr>
        <w:t>，</w:t>
      </w:r>
      <w:r>
        <w:rPr>
          <w:rFonts w:hint="eastAsia"/>
        </w:rPr>
        <w:t>例如一个</w:t>
      </w:r>
      <w:r w:rsidR="00F64156">
        <w:rPr>
          <w:rFonts w:hint="eastAsia"/>
        </w:rPr>
        <w:t>开关</w:t>
      </w:r>
      <w:r>
        <w:rPr>
          <w:rFonts w:hint="eastAsia"/>
        </w:rPr>
        <w:t>按钮面板或自定义的进度条说明文字等，单独定义后可以嵌入到任何其他布局中</w:t>
      </w:r>
      <w:r w:rsidR="00195F1B">
        <w:rPr>
          <w:rFonts w:hint="eastAsia"/>
        </w:rPr>
        <w:t>，</w:t>
      </w:r>
      <w:r>
        <w:rPr>
          <w:rFonts w:hint="eastAsia"/>
        </w:rPr>
        <w:t>因此可以根据需求灵活地设计自定义的视图，定义自己特殊的布局。如果要有效地重复使用完整的布局，可以在当前布局使用的</w:t>
      </w:r>
      <w:r>
        <w:t>&lt;include&gt;</w:t>
      </w:r>
      <w:r>
        <w:rPr>
          <w:rFonts w:hint="eastAsia"/>
        </w:rPr>
        <w:t>和</w:t>
      </w:r>
      <w:r>
        <w:t>&lt;merge&gt;</w:t>
      </w:r>
      <w:r>
        <w:rPr>
          <w:rFonts w:hint="eastAsia"/>
        </w:rPr>
        <w:t>的标签嵌入到另一个布局。下面使用一个例子来具体说明如何使用</w:t>
      </w:r>
      <w:r>
        <w:t>&lt;include&gt;</w:t>
      </w:r>
      <w:r>
        <w:rPr>
          <w:rFonts w:hint="eastAsia"/>
        </w:rPr>
        <w:t>重用布局。</w:t>
      </w:r>
    </w:p>
    <w:p w14:paraId="008243A4" w14:textId="2CB6AA78" w:rsidR="007474CA" w:rsidRDefault="007474CA" w:rsidP="007474CA">
      <w:r>
        <w:rPr>
          <w:rFonts w:hint="eastAsia"/>
        </w:rPr>
        <w:t>首先创建一个布局文件</w:t>
      </w:r>
      <w:r>
        <w:t>title</w:t>
      </w:r>
      <w:r w:rsidR="0078327D">
        <w:t>_</w:t>
      </w:r>
      <w:r>
        <w:t>bar.xml</w:t>
      </w:r>
      <w:r>
        <w:rPr>
          <w:rFonts w:hint="eastAsia"/>
        </w:rPr>
        <w:t>，其中定义了标题栏和</w:t>
      </w:r>
      <w:r w:rsidR="00AA0C86">
        <w:rPr>
          <w:rFonts w:hint="eastAsia"/>
        </w:rPr>
        <w:t>图片</w:t>
      </w:r>
      <w:r>
        <w:rPr>
          <w:rFonts w:hint="eastAsia"/>
        </w:rPr>
        <w:t>，将其作为重用的布局，见</w:t>
      </w:r>
      <w:r w:rsidR="00BA5AC5">
        <w:fldChar w:fldCharType="begin"/>
      </w:r>
      <w:r w:rsidR="00BA5AC5">
        <w:instrText xml:space="preserve"> </w:instrText>
      </w:r>
      <w:r w:rsidR="00BA5AC5">
        <w:rPr>
          <w:rFonts w:hint="eastAsia"/>
        </w:rPr>
        <w:instrText>REF _Ref93994709 \h</w:instrText>
      </w:r>
      <w:r w:rsidR="00BA5AC5">
        <w:instrText xml:space="preserve"> </w:instrText>
      </w:r>
      <w:r w:rsidR="00BA5AC5">
        <w:fldChar w:fldCharType="separate"/>
      </w:r>
      <w:r w:rsidR="00BA5AC5" w:rsidRPr="00BA5AC5">
        <w:rPr>
          <w:rFonts w:hint="eastAsia"/>
        </w:rPr>
        <w:t>码</w:t>
      </w:r>
      <w:r w:rsidR="00BA5AC5" w:rsidRPr="00BA5AC5">
        <w:rPr>
          <w:rFonts w:hint="eastAsia"/>
        </w:rPr>
        <w:t xml:space="preserve"> </w:t>
      </w:r>
      <w:r w:rsidR="00BA5AC5" w:rsidRPr="00BA5AC5">
        <w:t>2</w:t>
      </w:r>
      <w:r w:rsidR="00BA5AC5" w:rsidRPr="00BA5AC5">
        <w:noBreakHyphen/>
        <w:t>53</w:t>
      </w:r>
      <w:r w:rsidR="00BA5AC5">
        <w:fldChar w:fldCharType="end"/>
      </w:r>
      <w:r>
        <w:rPr>
          <w:rFonts w:hint="eastAsia"/>
        </w:rPr>
        <w:t>。</w:t>
      </w:r>
    </w:p>
    <w:tbl>
      <w:tblPr>
        <w:tblW w:w="0" w:type="auto"/>
        <w:shd w:val="pct5" w:color="auto" w:fill="auto"/>
        <w:tblLook w:val="04A0" w:firstRow="1" w:lastRow="0" w:firstColumn="1" w:lastColumn="0" w:noHBand="0" w:noVBand="1"/>
      </w:tblPr>
      <w:tblGrid>
        <w:gridCol w:w="8296"/>
      </w:tblGrid>
      <w:tr w:rsidR="007474CA" w14:paraId="66DA2517" w14:textId="77777777" w:rsidTr="00C014A1">
        <w:tc>
          <w:tcPr>
            <w:tcW w:w="8296" w:type="dxa"/>
            <w:shd w:val="pct5" w:color="auto" w:fill="auto"/>
            <w:tcMar>
              <w:top w:w="170" w:type="dxa"/>
              <w:left w:w="108" w:type="dxa"/>
              <w:bottom w:w="170" w:type="dxa"/>
              <w:right w:w="108" w:type="dxa"/>
            </w:tcMar>
          </w:tcPr>
          <w:p w14:paraId="0F73EA2B" w14:textId="77777777" w:rsidR="007474CA" w:rsidRDefault="007474CA" w:rsidP="00943EF3">
            <w:pPr>
              <w:pStyle w:val="a6"/>
              <w:ind w:left="240" w:right="720" w:firstLine="180"/>
            </w:pPr>
            <w:r>
              <w:t>&lt;FrameLayout xmlns:android="http://schemas.android.com/apk/res/android"</w:t>
            </w:r>
          </w:p>
          <w:p w14:paraId="6CEB1FCA" w14:textId="77777777" w:rsidR="007474CA" w:rsidRDefault="007474CA" w:rsidP="00943EF3">
            <w:pPr>
              <w:pStyle w:val="a6"/>
              <w:ind w:left="240" w:right="720" w:firstLine="180"/>
            </w:pPr>
            <w:r>
              <w:t xml:space="preserve">    </w:t>
            </w:r>
            <w:r w:rsidRPr="008E0ECE">
              <w:rPr>
                <w:b/>
                <w:bCs/>
              </w:rPr>
              <w:t>android:</w:t>
            </w:r>
            <w:r>
              <w:t>layout_width=”match_parent”</w:t>
            </w:r>
          </w:p>
          <w:p w14:paraId="132F785E" w14:textId="77777777" w:rsidR="007474CA" w:rsidRDefault="007474CA" w:rsidP="00943EF3">
            <w:pPr>
              <w:pStyle w:val="a6"/>
              <w:ind w:left="240" w:right="720" w:firstLine="180"/>
            </w:pPr>
            <w:r>
              <w:t xml:space="preserve">    </w:t>
            </w:r>
            <w:r w:rsidRPr="008E0ECE">
              <w:rPr>
                <w:b/>
                <w:bCs/>
              </w:rPr>
              <w:t>android:</w:t>
            </w:r>
            <w:r>
              <w:t>layout_height="wrap_content"</w:t>
            </w:r>
          </w:p>
          <w:p w14:paraId="1F296047" w14:textId="77777777" w:rsidR="007474CA" w:rsidRDefault="007474CA" w:rsidP="00943EF3">
            <w:pPr>
              <w:pStyle w:val="a6"/>
              <w:ind w:left="240" w:right="720" w:firstLine="180"/>
            </w:pPr>
            <w:r>
              <w:t xml:space="preserve">    </w:t>
            </w:r>
            <w:r w:rsidRPr="008E0ECE">
              <w:rPr>
                <w:b/>
                <w:bCs/>
              </w:rPr>
              <w:t>android:</w:t>
            </w:r>
            <w:r>
              <w:t>background="@color/titlebar_bg"&gt;</w:t>
            </w:r>
          </w:p>
          <w:p w14:paraId="115F4B21" w14:textId="77777777" w:rsidR="007474CA" w:rsidRDefault="007474CA" w:rsidP="00943EF3">
            <w:pPr>
              <w:pStyle w:val="a6"/>
              <w:ind w:left="240" w:right="720" w:firstLine="180"/>
            </w:pPr>
          </w:p>
          <w:p w14:paraId="0FD1E178" w14:textId="77777777" w:rsidR="007474CA" w:rsidRDefault="007474CA" w:rsidP="00943EF3">
            <w:pPr>
              <w:pStyle w:val="a6"/>
              <w:ind w:left="240" w:right="720" w:firstLine="180"/>
            </w:pPr>
            <w:r>
              <w:t xml:space="preserve">    &lt;ImageView </w:t>
            </w:r>
            <w:r w:rsidRPr="008E0ECE">
              <w:rPr>
                <w:b/>
                <w:bCs/>
              </w:rPr>
              <w:t>android:</w:t>
            </w:r>
            <w:r>
              <w:t>layout_width="wrap_content"</w:t>
            </w:r>
          </w:p>
          <w:p w14:paraId="01C38014" w14:textId="77777777" w:rsidR="007474CA" w:rsidRDefault="007474CA" w:rsidP="00943EF3">
            <w:pPr>
              <w:pStyle w:val="a6"/>
              <w:ind w:left="240" w:right="720" w:firstLine="180"/>
            </w:pPr>
            <w:r>
              <w:t>               </w:t>
            </w:r>
            <w:r w:rsidRPr="008E0ECE">
              <w:rPr>
                <w:b/>
                <w:bCs/>
              </w:rPr>
              <w:t>android:</w:t>
            </w:r>
            <w:r>
              <w:t xml:space="preserve">layout_height="wrap_content" </w:t>
            </w:r>
          </w:p>
          <w:p w14:paraId="44153DAE" w14:textId="77777777" w:rsidR="007474CA" w:rsidRDefault="007474CA" w:rsidP="00943EF3">
            <w:pPr>
              <w:pStyle w:val="a6"/>
              <w:ind w:left="240" w:right="720" w:firstLine="180"/>
            </w:pPr>
            <w:r>
              <w:t>               </w:t>
            </w:r>
            <w:r w:rsidRPr="008E0ECE">
              <w:rPr>
                <w:b/>
                <w:bCs/>
              </w:rPr>
              <w:t>android:</w:t>
            </w:r>
            <w:r>
              <w:t>src="@drawable/gafricalogo" /&gt;</w:t>
            </w:r>
          </w:p>
          <w:p w14:paraId="7DEC21D0" w14:textId="77777777" w:rsidR="007474CA" w:rsidRDefault="007474CA" w:rsidP="00943EF3">
            <w:pPr>
              <w:pStyle w:val="a6"/>
              <w:ind w:left="240" w:right="720" w:firstLine="180"/>
            </w:pPr>
            <w:r>
              <w:t>&lt;/FrameLayout&gt;</w:t>
            </w:r>
          </w:p>
        </w:tc>
      </w:tr>
    </w:tbl>
    <w:p w14:paraId="2F8212CA" w14:textId="01847EE1" w:rsidR="001E220A" w:rsidRPr="00BA5AC5" w:rsidRDefault="001E220A" w:rsidP="00BA5AC5">
      <w:pPr>
        <w:pStyle w:val="a5"/>
      </w:pPr>
      <w:bookmarkStart w:id="58" w:name="_Ref93994709"/>
      <w:bookmarkStart w:id="59" w:name="_Toc476664925"/>
      <w:r w:rsidRPr="00BA5AC5">
        <w:rPr>
          <w:rFonts w:hint="eastAsia"/>
        </w:rPr>
        <w:t>码</w:t>
      </w:r>
      <w:r w:rsidRPr="00BA5AC5">
        <w:rPr>
          <w:rFonts w:hint="eastAsia"/>
        </w:rPr>
        <w:t xml:space="preserve"> </w:t>
      </w:r>
      <w:r w:rsidR="0090755C" w:rsidRPr="00BA5AC5">
        <w:fldChar w:fldCharType="begin"/>
      </w:r>
      <w:r w:rsidR="0090755C" w:rsidRPr="00BA5AC5">
        <w:instrText xml:space="preserve"> </w:instrText>
      </w:r>
      <w:r w:rsidR="0090755C" w:rsidRPr="00BA5AC5">
        <w:rPr>
          <w:rFonts w:hint="eastAsia"/>
        </w:rPr>
        <w:instrText>STYLEREF 1 \s</w:instrText>
      </w:r>
      <w:r w:rsidR="0090755C" w:rsidRPr="00BA5AC5">
        <w:instrText xml:space="preserve"> </w:instrText>
      </w:r>
      <w:r w:rsidR="0090755C" w:rsidRPr="00BA5AC5">
        <w:fldChar w:fldCharType="separate"/>
      </w:r>
      <w:r w:rsidR="0090755C" w:rsidRPr="00BA5AC5">
        <w:t>2</w:t>
      </w:r>
      <w:r w:rsidR="0090755C" w:rsidRPr="00BA5AC5">
        <w:fldChar w:fldCharType="end"/>
      </w:r>
      <w:r w:rsidR="0090755C" w:rsidRPr="00BA5AC5">
        <w:noBreakHyphen/>
      </w:r>
      <w:r w:rsidR="0090755C" w:rsidRPr="00BA5AC5">
        <w:fldChar w:fldCharType="begin"/>
      </w:r>
      <w:r w:rsidR="0090755C" w:rsidRPr="00BA5AC5">
        <w:instrText xml:space="preserve"> </w:instrText>
      </w:r>
      <w:r w:rsidR="0090755C" w:rsidRPr="00BA5AC5">
        <w:rPr>
          <w:rFonts w:hint="eastAsia"/>
        </w:rPr>
        <w:instrText xml:space="preserve">SEQ </w:instrText>
      </w:r>
      <w:r w:rsidR="0090755C" w:rsidRPr="00BA5AC5">
        <w:rPr>
          <w:rFonts w:hint="eastAsia"/>
        </w:rPr>
        <w:instrText>码</w:instrText>
      </w:r>
      <w:r w:rsidR="0090755C" w:rsidRPr="00BA5AC5">
        <w:rPr>
          <w:rFonts w:hint="eastAsia"/>
        </w:rPr>
        <w:instrText xml:space="preserve"> \* ARABIC \s 1</w:instrText>
      </w:r>
      <w:r w:rsidR="0090755C" w:rsidRPr="00BA5AC5">
        <w:instrText xml:space="preserve"> </w:instrText>
      </w:r>
      <w:r w:rsidR="0090755C" w:rsidRPr="00BA5AC5">
        <w:fldChar w:fldCharType="separate"/>
      </w:r>
      <w:r w:rsidR="0090755C" w:rsidRPr="00BA5AC5">
        <w:t>53</w:t>
      </w:r>
      <w:r w:rsidR="0090755C" w:rsidRPr="00BA5AC5">
        <w:fldChar w:fldCharType="end"/>
      </w:r>
      <w:bookmarkEnd w:id="58"/>
      <w:r w:rsidRPr="00BA5AC5">
        <w:t xml:space="preserve"> title</w:t>
      </w:r>
      <w:r w:rsidR="0078327D" w:rsidRPr="00BA5AC5">
        <w:t>_</w:t>
      </w:r>
      <w:r w:rsidRPr="00BA5AC5">
        <w:t>bar.xml</w:t>
      </w:r>
      <w:bookmarkEnd w:id="59"/>
    </w:p>
    <w:p w14:paraId="59CDDF5C" w14:textId="051CCFE9" w:rsidR="007474CA" w:rsidRDefault="007474CA" w:rsidP="007474CA">
      <w:r>
        <w:rPr>
          <w:rFonts w:hint="eastAsia"/>
        </w:rPr>
        <w:t>创建另一个布局文件</w:t>
      </w:r>
      <w:r>
        <w:t>reuse_title</w:t>
      </w:r>
      <w:r w:rsidR="00A2404D">
        <w:t>_</w:t>
      </w:r>
      <w:r>
        <w:t>bar.xml</w:t>
      </w:r>
      <w:r>
        <w:rPr>
          <w:rFonts w:hint="eastAsia"/>
        </w:rPr>
        <w:t>，使用</w:t>
      </w:r>
      <w:r>
        <w:t>&lt;include&gt;</w:t>
      </w:r>
      <w:r>
        <w:rPr>
          <w:rFonts w:hint="eastAsia"/>
        </w:rPr>
        <w:t>的标签把</w:t>
      </w:r>
      <w:r>
        <w:t>title</w:t>
      </w:r>
      <w:r w:rsidR="007F67D5">
        <w:t>_</w:t>
      </w:r>
      <w:r>
        <w:t>bar.xml</w:t>
      </w:r>
      <w:r>
        <w:rPr>
          <w:rFonts w:hint="eastAsia"/>
        </w:rPr>
        <w:t>定义的布局嵌入到这个布局中，见</w:t>
      </w:r>
      <w:r w:rsidR="00A94AA4">
        <w:fldChar w:fldCharType="begin"/>
      </w:r>
      <w:r w:rsidR="00A94AA4">
        <w:instrText xml:space="preserve"> </w:instrText>
      </w:r>
      <w:r w:rsidR="00A94AA4">
        <w:rPr>
          <w:rFonts w:hint="eastAsia"/>
        </w:rPr>
        <w:instrText>REF _Ref93994389 \h</w:instrText>
      </w:r>
      <w:r w:rsidR="00A94AA4">
        <w:instrText xml:space="preserve"> </w:instrText>
      </w:r>
      <w:r w:rsidR="00A94AA4">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30</w:t>
      </w:r>
      <w:r w:rsidR="00A94AA4">
        <w:fldChar w:fldCharType="end"/>
      </w:r>
      <w:r>
        <w:rPr>
          <w:rFonts w:hint="eastAsia"/>
        </w:rPr>
        <w:t>。</w:t>
      </w:r>
    </w:p>
    <w:tbl>
      <w:tblPr>
        <w:tblW w:w="0" w:type="auto"/>
        <w:shd w:val="pct5" w:color="auto" w:fill="auto"/>
        <w:tblLook w:val="04A0" w:firstRow="1" w:lastRow="0" w:firstColumn="1" w:lastColumn="0" w:noHBand="0" w:noVBand="1"/>
      </w:tblPr>
      <w:tblGrid>
        <w:gridCol w:w="8296"/>
      </w:tblGrid>
      <w:tr w:rsidR="007474CA" w14:paraId="6D46E66B" w14:textId="77777777" w:rsidTr="00C014A1">
        <w:tc>
          <w:tcPr>
            <w:tcW w:w="8296" w:type="dxa"/>
            <w:shd w:val="pct5" w:color="auto" w:fill="auto"/>
            <w:tcMar>
              <w:top w:w="170" w:type="dxa"/>
              <w:left w:w="108" w:type="dxa"/>
              <w:bottom w:w="170" w:type="dxa"/>
              <w:right w:w="108" w:type="dxa"/>
            </w:tcMar>
          </w:tcPr>
          <w:p w14:paraId="4CC6A146" w14:textId="77777777" w:rsidR="007474CA" w:rsidRDefault="007474CA" w:rsidP="00883B32">
            <w:pPr>
              <w:pStyle w:val="a6"/>
              <w:ind w:left="240" w:right="720" w:firstLine="180"/>
            </w:pPr>
            <w:r>
              <w:t>&lt;LinearLayout xmlns:android="http://schemas.android.com/apk/res/android"</w:t>
            </w:r>
          </w:p>
          <w:p w14:paraId="7B25DA09" w14:textId="77777777" w:rsidR="007474CA" w:rsidRDefault="007474CA" w:rsidP="00883B32">
            <w:pPr>
              <w:pStyle w:val="a6"/>
              <w:ind w:left="240" w:right="720" w:firstLine="180"/>
            </w:pPr>
            <w:r>
              <w:t xml:space="preserve">    </w:t>
            </w:r>
            <w:r w:rsidRPr="008E0ECE">
              <w:rPr>
                <w:b/>
                <w:bCs/>
              </w:rPr>
              <w:t>android:</w:t>
            </w:r>
            <w:r>
              <w:t xml:space="preserve">orientation="vertical" </w:t>
            </w:r>
          </w:p>
          <w:p w14:paraId="762A82C7" w14:textId="77777777" w:rsidR="007474CA" w:rsidRDefault="007474CA" w:rsidP="00883B32">
            <w:pPr>
              <w:pStyle w:val="a6"/>
              <w:ind w:left="240" w:right="720" w:firstLine="180"/>
            </w:pPr>
            <w:r>
              <w:t xml:space="preserve">    </w:t>
            </w:r>
            <w:r w:rsidRPr="008E0ECE">
              <w:rPr>
                <w:b/>
                <w:bCs/>
              </w:rPr>
              <w:t>android:</w:t>
            </w:r>
            <w:r>
              <w:t>layout_width=”match_parent”</w:t>
            </w:r>
          </w:p>
          <w:p w14:paraId="57E801B4" w14:textId="77777777" w:rsidR="007474CA" w:rsidRDefault="007474CA" w:rsidP="00883B32">
            <w:pPr>
              <w:pStyle w:val="a6"/>
              <w:ind w:left="240" w:right="720" w:firstLine="180"/>
            </w:pPr>
            <w:r>
              <w:t xml:space="preserve">    </w:t>
            </w:r>
            <w:r w:rsidRPr="008E0ECE">
              <w:rPr>
                <w:b/>
                <w:bCs/>
              </w:rPr>
              <w:t>android:</w:t>
            </w:r>
            <w:r>
              <w:t>layout_height=”match_parent”</w:t>
            </w:r>
          </w:p>
          <w:p w14:paraId="7A964881" w14:textId="77777777" w:rsidR="007474CA" w:rsidRDefault="007474CA" w:rsidP="00883B32">
            <w:pPr>
              <w:pStyle w:val="a6"/>
              <w:ind w:left="240" w:right="720" w:firstLine="180"/>
            </w:pPr>
            <w:r>
              <w:t xml:space="preserve">    </w:t>
            </w:r>
            <w:r w:rsidRPr="008E0ECE">
              <w:rPr>
                <w:b/>
                <w:bCs/>
              </w:rPr>
              <w:t>android:</w:t>
            </w:r>
            <w:r>
              <w:t>background="@color/app_bg"</w:t>
            </w:r>
          </w:p>
          <w:p w14:paraId="72686F33" w14:textId="77777777" w:rsidR="007474CA" w:rsidRDefault="007474CA" w:rsidP="00883B32">
            <w:pPr>
              <w:pStyle w:val="a6"/>
              <w:ind w:left="240" w:right="720" w:firstLine="180"/>
            </w:pPr>
            <w:r>
              <w:t xml:space="preserve">    </w:t>
            </w:r>
            <w:r w:rsidRPr="008E0ECE">
              <w:rPr>
                <w:b/>
                <w:bCs/>
              </w:rPr>
              <w:t>android:</w:t>
            </w:r>
            <w:r>
              <w:t>gravity="center_horizontal"&gt;</w:t>
            </w:r>
          </w:p>
          <w:p w14:paraId="2B7EFEED" w14:textId="77777777" w:rsidR="007474CA" w:rsidRDefault="007474CA" w:rsidP="00883B32">
            <w:pPr>
              <w:pStyle w:val="a6"/>
              <w:ind w:left="240" w:right="720" w:firstLine="180"/>
            </w:pPr>
          </w:p>
          <w:p w14:paraId="42068644" w14:textId="77777777" w:rsidR="007474CA" w:rsidRDefault="007474CA" w:rsidP="00883B32">
            <w:pPr>
              <w:pStyle w:val="a6"/>
              <w:ind w:left="240" w:right="720" w:firstLine="180"/>
            </w:pPr>
            <w:r>
              <w:lastRenderedPageBreak/>
              <w:t xml:space="preserve">    &lt;include layout="@layout/titlebar"/&gt;</w:t>
            </w:r>
          </w:p>
          <w:p w14:paraId="0F59B313" w14:textId="77777777" w:rsidR="007474CA" w:rsidRDefault="007474CA" w:rsidP="00883B32">
            <w:pPr>
              <w:pStyle w:val="a6"/>
              <w:ind w:left="240" w:right="720" w:firstLine="180"/>
            </w:pPr>
          </w:p>
          <w:p w14:paraId="7F37A79B" w14:textId="77777777" w:rsidR="007474CA" w:rsidRDefault="007474CA" w:rsidP="00883B32">
            <w:pPr>
              <w:pStyle w:val="a6"/>
              <w:ind w:left="240" w:right="720" w:firstLine="180"/>
            </w:pPr>
            <w:r>
              <w:t xml:space="preserve">    &lt;TextView </w:t>
            </w:r>
            <w:r w:rsidRPr="008E0ECE">
              <w:rPr>
                <w:b/>
                <w:bCs/>
              </w:rPr>
              <w:t>android:</w:t>
            </w:r>
            <w:r>
              <w:t>layout_width=”match_parent”</w:t>
            </w:r>
          </w:p>
          <w:p w14:paraId="1525DEFF" w14:textId="77777777" w:rsidR="007474CA" w:rsidRDefault="007474CA" w:rsidP="00883B32">
            <w:pPr>
              <w:pStyle w:val="a6"/>
              <w:ind w:left="240" w:right="720" w:firstLine="180"/>
            </w:pPr>
            <w:r>
              <w:t xml:space="preserve">              </w:t>
            </w:r>
            <w:r w:rsidRPr="008E0ECE">
              <w:rPr>
                <w:b/>
                <w:bCs/>
              </w:rPr>
              <w:t>android:</w:t>
            </w:r>
            <w:r>
              <w:t>layout_height="wrap_content"</w:t>
            </w:r>
          </w:p>
          <w:p w14:paraId="68E88F83" w14:textId="77777777" w:rsidR="007474CA" w:rsidRDefault="007474CA" w:rsidP="00883B32">
            <w:pPr>
              <w:pStyle w:val="a6"/>
              <w:ind w:left="240" w:right="720" w:firstLine="180"/>
            </w:pPr>
            <w:r>
              <w:t xml:space="preserve">              </w:t>
            </w:r>
            <w:r w:rsidRPr="008E0ECE">
              <w:rPr>
                <w:b/>
                <w:bCs/>
              </w:rPr>
              <w:t>android:</w:t>
            </w:r>
            <w:r>
              <w:t>text="@string/hello"</w:t>
            </w:r>
          </w:p>
          <w:p w14:paraId="3CD67B3E" w14:textId="77777777" w:rsidR="007474CA" w:rsidRDefault="007474CA" w:rsidP="00883B32">
            <w:pPr>
              <w:pStyle w:val="a6"/>
              <w:ind w:left="240" w:right="720" w:firstLine="180"/>
            </w:pPr>
            <w:r>
              <w:t xml:space="preserve">              </w:t>
            </w:r>
            <w:r w:rsidRPr="008E0ECE">
              <w:rPr>
                <w:b/>
                <w:bCs/>
              </w:rPr>
              <w:t>android:</w:t>
            </w:r>
            <w:r>
              <w:t>padding="10dp" /&gt;</w:t>
            </w:r>
          </w:p>
          <w:p w14:paraId="0B42CD86" w14:textId="77777777" w:rsidR="007474CA" w:rsidRDefault="007474CA" w:rsidP="00883B32">
            <w:pPr>
              <w:pStyle w:val="a6"/>
              <w:ind w:left="240" w:right="720" w:firstLine="180"/>
            </w:pPr>
            <w:r>
              <w:t xml:space="preserve">    ...</w:t>
            </w:r>
          </w:p>
          <w:p w14:paraId="1CD3328C" w14:textId="77777777" w:rsidR="007474CA" w:rsidRDefault="007474CA" w:rsidP="00883B32">
            <w:pPr>
              <w:pStyle w:val="a6"/>
              <w:ind w:left="240" w:right="720" w:firstLine="180"/>
            </w:pPr>
            <w:r>
              <w:t>&lt;/LinearLayout&gt;</w:t>
            </w:r>
          </w:p>
        </w:tc>
      </w:tr>
    </w:tbl>
    <w:p w14:paraId="348CD1B0" w14:textId="10EC6549" w:rsidR="00905902" w:rsidRPr="00131585" w:rsidRDefault="00905902" w:rsidP="00131585">
      <w:pPr>
        <w:pStyle w:val="a5"/>
      </w:pPr>
      <w:bookmarkStart w:id="60" w:name="_Ref93994389"/>
      <w:bookmarkStart w:id="61" w:name="_Toc476664926"/>
      <w:r w:rsidRPr="00131585">
        <w:rPr>
          <w:rFonts w:hint="eastAsia"/>
        </w:rPr>
        <w:lastRenderedPageBreak/>
        <w:t>码</w:t>
      </w:r>
      <w:r w:rsidRPr="00131585">
        <w:rPr>
          <w:rFonts w:hint="eastAsia"/>
        </w:rPr>
        <w:t xml:space="preserve"> </w:t>
      </w:r>
      <w:r w:rsidR="0090755C" w:rsidRPr="00131585">
        <w:fldChar w:fldCharType="begin"/>
      </w:r>
      <w:r w:rsidR="0090755C" w:rsidRPr="00131585">
        <w:instrText xml:space="preserve"> </w:instrText>
      </w:r>
      <w:r w:rsidR="0090755C" w:rsidRPr="00131585">
        <w:rPr>
          <w:rFonts w:hint="eastAsia"/>
        </w:rPr>
        <w:instrText>STYLEREF 1 \s</w:instrText>
      </w:r>
      <w:r w:rsidR="0090755C" w:rsidRPr="00131585">
        <w:instrText xml:space="preserve"> </w:instrText>
      </w:r>
      <w:r w:rsidR="0090755C" w:rsidRPr="00131585">
        <w:fldChar w:fldCharType="separate"/>
      </w:r>
      <w:r w:rsidR="0090755C" w:rsidRPr="00131585">
        <w:t>2</w:t>
      </w:r>
      <w:r w:rsidR="0090755C" w:rsidRPr="00131585">
        <w:fldChar w:fldCharType="end"/>
      </w:r>
      <w:r w:rsidR="0090755C" w:rsidRPr="00131585">
        <w:noBreakHyphen/>
      </w:r>
      <w:r w:rsidR="0090755C" w:rsidRPr="00131585">
        <w:fldChar w:fldCharType="begin"/>
      </w:r>
      <w:r w:rsidR="0090755C" w:rsidRPr="00131585">
        <w:instrText xml:space="preserve"> </w:instrText>
      </w:r>
      <w:r w:rsidR="0090755C" w:rsidRPr="00131585">
        <w:rPr>
          <w:rFonts w:hint="eastAsia"/>
        </w:rPr>
        <w:instrText xml:space="preserve">SEQ </w:instrText>
      </w:r>
      <w:r w:rsidR="0090755C" w:rsidRPr="00131585">
        <w:rPr>
          <w:rFonts w:hint="eastAsia"/>
        </w:rPr>
        <w:instrText>码</w:instrText>
      </w:r>
      <w:r w:rsidR="0090755C" w:rsidRPr="00131585">
        <w:rPr>
          <w:rFonts w:hint="eastAsia"/>
        </w:rPr>
        <w:instrText xml:space="preserve"> \* ARABIC \s 1</w:instrText>
      </w:r>
      <w:r w:rsidR="0090755C" w:rsidRPr="00131585">
        <w:instrText xml:space="preserve"> </w:instrText>
      </w:r>
      <w:r w:rsidR="0090755C" w:rsidRPr="00131585">
        <w:fldChar w:fldCharType="separate"/>
      </w:r>
      <w:r w:rsidR="0090755C" w:rsidRPr="00131585">
        <w:t>54</w:t>
      </w:r>
      <w:r w:rsidR="0090755C" w:rsidRPr="00131585">
        <w:fldChar w:fldCharType="end"/>
      </w:r>
      <w:bookmarkEnd w:id="60"/>
      <w:r w:rsidRPr="00131585">
        <w:t xml:space="preserve"> reuse_title_bar.xml</w:t>
      </w:r>
      <w:bookmarkEnd w:id="61"/>
    </w:p>
    <w:p w14:paraId="58A08410" w14:textId="5A5B7738" w:rsidR="007474CA" w:rsidRDefault="007474CA" w:rsidP="00F600EB">
      <w:pPr>
        <w:rPr>
          <w:rFonts w:ascii="Cambria" w:eastAsia="黑体" w:hAnsi="Cambria"/>
          <w:bCs/>
          <w:sz w:val="20"/>
        </w:rPr>
      </w:pPr>
      <w:r>
        <w:t>&lt;merge&gt;</w:t>
      </w:r>
      <w:r>
        <w:rPr>
          <w:rFonts w:hint="eastAsia"/>
        </w:rPr>
        <w:t>标签在优化</w:t>
      </w:r>
      <w:r>
        <w:t>UI</w:t>
      </w:r>
      <w:r>
        <w:rPr>
          <w:rFonts w:hint="eastAsia"/>
        </w:rPr>
        <w:t>结构时起到很重要的作用</w:t>
      </w:r>
      <w:r w:rsidR="00AC7F89">
        <w:rPr>
          <w:rFonts w:hint="eastAsia"/>
        </w:rPr>
        <w:t>，</w:t>
      </w:r>
      <w:r>
        <w:rPr>
          <w:rFonts w:hint="eastAsia"/>
        </w:rPr>
        <w:t>目的是通过删减多余或者额外的层级，从而优化整个</w:t>
      </w:r>
      <w:r>
        <w:t>安卓</w:t>
      </w:r>
      <w:r w:rsidR="00AC7F89">
        <w:rPr>
          <w:rFonts w:hint="eastAsia"/>
        </w:rPr>
        <w:t>布局</w:t>
      </w:r>
      <w:r>
        <w:rPr>
          <w:rFonts w:hint="eastAsia"/>
        </w:rPr>
        <w:t>的结构。</w:t>
      </w:r>
      <w:r>
        <w:t>&lt;merge&gt;</w:t>
      </w:r>
      <w:r>
        <w:rPr>
          <w:rFonts w:hint="eastAsia"/>
        </w:rPr>
        <w:t>的另外一个用法，就是使用</w:t>
      </w:r>
      <w:r>
        <w:t>&lt;merge&gt;</w:t>
      </w:r>
      <w:r>
        <w:rPr>
          <w:rFonts w:hint="eastAsia"/>
        </w:rPr>
        <w:t>替代</w:t>
      </w:r>
      <w:r w:rsidR="00D34C04">
        <w:rPr>
          <w:rFonts w:hint="eastAsia"/>
        </w:rPr>
        <w:t>布局</w:t>
      </w:r>
      <w:r>
        <w:rPr>
          <w:rFonts w:hint="eastAsia"/>
        </w:rPr>
        <w:t>标签作为重用布局文件的根节点时，当另一个布局文件使用</w:t>
      </w:r>
      <w:r w:rsidR="001A2211">
        <w:rPr>
          <w:rFonts w:hint="eastAsia"/>
        </w:rPr>
        <w:t>&lt;</w:t>
      </w:r>
      <w:r>
        <w:t>Include</w:t>
      </w:r>
      <w:r w:rsidR="001A2211">
        <w:rPr>
          <w:rFonts w:hint="eastAsia"/>
        </w:rPr>
        <w:t>&gt;</w:t>
      </w:r>
      <w:r>
        <w:rPr>
          <w:rFonts w:hint="eastAsia"/>
        </w:rPr>
        <w:t>或者</w:t>
      </w:r>
      <w:r>
        <w:t>ViewStub</w:t>
      </w:r>
      <w:r>
        <w:rPr>
          <w:rFonts w:hint="eastAsia"/>
        </w:rPr>
        <w:t>标签从外部导入其</w:t>
      </w:r>
      <w:r w:rsidR="003044EC">
        <w:rPr>
          <w:rFonts w:hint="eastAsia"/>
        </w:rPr>
        <w:t>XML</w:t>
      </w:r>
      <w:r>
        <w:rPr>
          <w:rFonts w:hint="eastAsia"/>
        </w:rPr>
        <w:t>结构时，可以很好的将其所包含的子集融合到父级结构中，而不会出现冗余的布局节点。例如，如果在</w:t>
      </w:r>
      <w:r w:rsidR="000C2D3D">
        <w:fldChar w:fldCharType="begin"/>
      </w:r>
      <w:r w:rsidR="000C2D3D">
        <w:instrText xml:space="preserve"> </w:instrText>
      </w:r>
      <w:r w:rsidR="000C2D3D">
        <w:rPr>
          <w:rFonts w:hint="eastAsia"/>
        </w:rPr>
        <w:instrText>REF _Ref93994709 \h</w:instrText>
      </w:r>
      <w:r w:rsidR="000C2D3D">
        <w:instrText xml:space="preserve"> </w:instrText>
      </w:r>
      <w:r w:rsidR="000C2D3D">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29</w:t>
      </w:r>
      <w:r w:rsidR="000C2D3D">
        <w:fldChar w:fldCharType="end"/>
      </w:r>
      <w:r>
        <w:rPr>
          <w:rFonts w:hint="eastAsia"/>
        </w:rPr>
        <w:t>中定义的</w:t>
      </w:r>
      <w:r w:rsidR="00486E7B">
        <w:rPr>
          <w:rFonts w:hint="eastAsia"/>
        </w:rPr>
        <w:t>布局</w:t>
      </w:r>
      <w:r>
        <w:rPr>
          <w:rFonts w:hint="eastAsia"/>
        </w:rPr>
        <w:t>是</w:t>
      </w:r>
      <w:r w:rsidR="000C2D3D">
        <w:rPr>
          <w:rFonts w:hint="eastAsia"/>
        </w:rPr>
        <w:t>线性布局</w:t>
      </w:r>
      <w:r>
        <w:rPr>
          <w:rFonts w:hint="eastAsia"/>
        </w:rPr>
        <w:t>，则布局的规则与重用其的</w:t>
      </w:r>
      <w:r w:rsidR="000C2D3D">
        <w:fldChar w:fldCharType="begin"/>
      </w:r>
      <w:r w:rsidR="000C2D3D">
        <w:instrText xml:space="preserve"> </w:instrText>
      </w:r>
      <w:r w:rsidR="000C2D3D">
        <w:rPr>
          <w:rFonts w:hint="eastAsia"/>
        </w:rPr>
        <w:instrText>REF _Ref93994389 \h</w:instrText>
      </w:r>
      <w:r w:rsidR="000C2D3D">
        <w:instrText xml:space="preserve"> </w:instrText>
      </w:r>
      <w:r w:rsidR="000C2D3D">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30</w:t>
      </w:r>
      <w:r w:rsidR="000C2D3D">
        <w:fldChar w:fldCharType="end"/>
      </w:r>
      <w:r>
        <w:rPr>
          <w:rFonts w:hint="eastAsia"/>
        </w:rPr>
        <w:t>相同，使用</w:t>
      </w:r>
      <w:r w:rsidR="00593A42">
        <w:rPr>
          <w:rFonts w:hint="eastAsia"/>
        </w:rPr>
        <w:t>&lt;</w:t>
      </w:r>
      <w:r>
        <w:t>include</w:t>
      </w:r>
      <w:r w:rsidR="00593A42">
        <w:t>&gt;</w:t>
      </w:r>
      <w:r>
        <w:rPr>
          <w:rFonts w:hint="eastAsia"/>
        </w:rPr>
        <w:t>嵌入布局中的组件，与父节点的其他组件都按照同样的排列规则显示</w:t>
      </w:r>
      <w:r w:rsidR="000C2D3D">
        <w:rPr>
          <w:rFonts w:hint="eastAsia"/>
        </w:rPr>
        <w:t>，</w:t>
      </w:r>
      <w:r>
        <w:rPr>
          <w:rFonts w:hint="eastAsia"/>
        </w:rPr>
        <w:t>但是从整个</w:t>
      </w:r>
      <w:r>
        <w:t>安卓</w:t>
      </w:r>
      <w:r w:rsidR="00B57E69">
        <w:rPr>
          <w:rFonts w:hint="eastAsia"/>
        </w:rPr>
        <w:t>布局</w:t>
      </w:r>
      <w:r>
        <w:rPr>
          <w:rFonts w:hint="eastAsia"/>
        </w:rPr>
        <w:t>的结构来看，就多了一个</w:t>
      </w:r>
      <w:r w:rsidR="000C2D3D">
        <w:rPr>
          <w:rFonts w:hint="eastAsia"/>
        </w:rPr>
        <w:t>线性布局</w:t>
      </w:r>
      <w:r>
        <w:rPr>
          <w:rFonts w:hint="eastAsia"/>
        </w:rPr>
        <w:t>冗余节点</w:t>
      </w:r>
      <w:r w:rsidR="000C2D3D">
        <w:rPr>
          <w:rFonts w:hint="eastAsia"/>
        </w:rPr>
        <w:t>，</w:t>
      </w:r>
      <w:r w:rsidR="00FE6B91">
        <w:rPr>
          <w:rFonts w:hint="eastAsia"/>
        </w:rPr>
        <w:t>可以</w:t>
      </w:r>
      <w:r>
        <w:rPr>
          <w:rFonts w:hint="eastAsia"/>
        </w:rPr>
        <w:t>在</w:t>
      </w:r>
      <w:r w:rsidR="00FE6B91">
        <w:fldChar w:fldCharType="begin"/>
      </w:r>
      <w:r w:rsidR="00FE6B91">
        <w:instrText xml:space="preserve"> </w:instrText>
      </w:r>
      <w:r w:rsidR="00FE6B91">
        <w:rPr>
          <w:rFonts w:hint="eastAsia"/>
        </w:rPr>
        <w:instrText>REF _Ref93994709 \h</w:instrText>
      </w:r>
      <w:r w:rsidR="00FE6B91">
        <w:instrText xml:space="preserve"> </w:instrText>
      </w:r>
      <w:r w:rsidR="00FE6B91">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29</w:t>
      </w:r>
      <w:r w:rsidR="00FE6B91">
        <w:fldChar w:fldCharType="end"/>
      </w:r>
      <w:r>
        <w:rPr>
          <w:rFonts w:hint="eastAsia"/>
        </w:rPr>
        <w:t>中使用</w:t>
      </w:r>
      <w:r>
        <w:t>&lt;merge&gt;</w:t>
      </w:r>
      <w:r>
        <w:rPr>
          <w:rFonts w:hint="eastAsia"/>
        </w:rPr>
        <w:t>替代根节点，嵌入其他布局文件后就可以直接采用父节点的布局，与父节点的其他组件在同一级结构中。</w:t>
      </w:r>
    </w:p>
    <w:tbl>
      <w:tblPr>
        <w:tblW w:w="0" w:type="auto"/>
        <w:shd w:val="pct5" w:color="auto" w:fill="auto"/>
        <w:tblLook w:val="04A0" w:firstRow="1" w:lastRow="0" w:firstColumn="1" w:lastColumn="0" w:noHBand="0" w:noVBand="1"/>
      </w:tblPr>
      <w:tblGrid>
        <w:gridCol w:w="8296"/>
      </w:tblGrid>
      <w:tr w:rsidR="007474CA" w14:paraId="21191038" w14:textId="77777777" w:rsidTr="00C014A1">
        <w:tc>
          <w:tcPr>
            <w:tcW w:w="8296" w:type="dxa"/>
            <w:shd w:val="pct5" w:color="auto" w:fill="auto"/>
            <w:tcMar>
              <w:top w:w="170" w:type="dxa"/>
              <w:left w:w="108" w:type="dxa"/>
              <w:bottom w:w="170" w:type="dxa"/>
              <w:right w:w="108" w:type="dxa"/>
            </w:tcMar>
          </w:tcPr>
          <w:p w14:paraId="20F73E72" w14:textId="77777777" w:rsidR="007474CA" w:rsidRDefault="007474CA" w:rsidP="00F600EB">
            <w:pPr>
              <w:pStyle w:val="a6"/>
              <w:ind w:left="240" w:right="720" w:firstLine="180"/>
            </w:pPr>
            <w:r>
              <w:t>&lt;merge xmlns:android="http://schemas.android.com/apk/res/android"</w:t>
            </w:r>
          </w:p>
          <w:p w14:paraId="48234CB7" w14:textId="77777777" w:rsidR="007474CA" w:rsidRDefault="007474CA" w:rsidP="00F600EB">
            <w:pPr>
              <w:pStyle w:val="a6"/>
              <w:ind w:left="240" w:right="720" w:firstLine="180"/>
            </w:pPr>
            <w:r>
              <w:t xml:space="preserve">    </w:t>
            </w:r>
            <w:r w:rsidRPr="008E0ECE">
              <w:rPr>
                <w:b/>
                <w:bCs/>
              </w:rPr>
              <w:t>android:</w:t>
            </w:r>
            <w:r>
              <w:t>layout_width=”match_parent”</w:t>
            </w:r>
          </w:p>
          <w:p w14:paraId="0D42F641" w14:textId="77777777" w:rsidR="007474CA" w:rsidRDefault="007474CA" w:rsidP="00F600EB">
            <w:pPr>
              <w:pStyle w:val="a6"/>
              <w:ind w:left="240" w:right="720" w:firstLine="180"/>
            </w:pPr>
            <w:r>
              <w:t xml:space="preserve">    </w:t>
            </w:r>
            <w:r w:rsidRPr="008E0ECE">
              <w:rPr>
                <w:b/>
                <w:bCs/>
              </w:rPr>
              <w:t>android:</w:t>
            </w:r>
            <w:r>
              <w:t>layout_height="wrap_content"</w:t>
            </w:r>
          </w:p>
          <w:p w14:paraId="5CEDD30F" w14:textId="77777777" w:rsidR="007474CA" w:rsidRDefault="007474CA" w:rsidP="00F600EB">
            <w:pPr>
              <w:pStyle w:val="a6"/>
              <w:ind w:left="240" w:right="720" w:firstLine="180"/>
            </w:pPr>
            <w:r>
              <w:t xml:space="preserve">    </w:t>
            </w:r>
            <w:r w:rsidRPr="008E0ECE">
              <w:rPr>
                <w:b/>
                <w:bCs/>
              </w:rPr>
              <w:t>android:</w:t>
            </w:r>
            <w:r>
              <w:t>background="@color/titlebar_bg"&gt;</w:t>
            </w:r>
          </w:p>
          <w:p w14:paraId="2AC6D02D" w14:textId="77777777" w:rsidR="007474CA" w:rsidRDefault="007474CA" w:rsidP="00F600EB">
            <w:pPr>
              <w:pStyle w:val="a6"/>
              <w:ind w:left="240" w:right="720" w:firstLine="180"/>
            </w:pPr>
          </w:p>
          <w:p w14:paraId="282D0D24" w14:textId="77777777" w:rsidR="007474CA" w:rsidRDefault="007474CA" w:rsidP="00F600EB">
            <w:pPr>
              <w:pStyle w:val="a6"/>
              <w:ind w:left="240" w:right="720" w:firstLine="180"/>
            </w:pPr>
            <w:r>
              <w:t xml:space="preserve">    &lt;ImageView </w:t>
            </w:r>
            <w:r w:rsidRPr="008E0ECE">
              <w:rPr>
                <w:b/>
                <w:bCs/>
              </w:rPr>
              <w:t>android:</w:t>
            </w:r>
            <w:r>
              <w:t>layout_width="wrap_content"</w:t>
            </w:r>
          </w:p>
          <w:p w14:paraId="635DD9CB" w14:textId="77777777" w:rsidR="007474CA" w:rsidRDefault="007474CA" w:rsidP="00F600EB">
            <w:pPr>
              <w:pStyle w:val="a6"/>
              <w:ind w:left="240" w:right="720" w:firstLine="180"/>
            </w:pPr>
            <w:r>
              <w:t>               </w:t>
            </w:r>
            <w:r w:rsidRPr="008E0ECE">
              <w:rPr>
                <w:b/>
                <w:bCs/>
              </w:rPr>
              <w:t>android:</w:t>
            </w:r>
            <w:r>
              <w:t xml:space="preserve">layout_height="wrap_content" </w:t>
            </w:r>
          </w:p>
          <w:p w14:paraId="22793809" w14:textId="77777777" w:rsidR="007474CA" w:rsidRDefault="007474CA" w:rsidP="00F600EB">
            <w:pPr>
              <w:pStyle w:val="a6"/>
              <w:ind w:left="240" w:right="720" w:firstLine="180"/>
            </w:pPr>
            <w:r>
              <w:t>               </w:t>
            </w:r>
            <w:r w:rsidRPr="008E0ECE">
              <w:rPr>
                <w:b/>
                <w:bCs/>
              </w:rPr>
              <w:t>android:</w:t>
            </w:r>
            <w:r>
              <w:t>src="@drawable/gafricalogo" /&gt;</w:t>
            </w:r>
          </w:p>
          <w:p w14:paraId="5D8DB9AD" w14:textId="6C0F2117" w:rsidR="007474CA" w:rsidRDefault="007474CA" w:rsidP="00F600EB">
            <w:pPr>
              <w:pStyle w:val="a6"/>
              <w:ind w:left="240" w:right="720" w:firstLine="180"/>
            </w:pPr>
            <w:r>
              <w:t>&lt;/merge&gt;</w:t>
            </w:r>
          </w:p>
        </w:tc>
      </w:tr>
    </w:tbl>
    <w:p w14:paraId="2A2EE138" w14:textId="631D7EE1" w:rsidR="00F600EB" w:rsidRPr="00131585" w:rsidRDefault="00F600EB" w:rsidP="00131585">
      <w:pPr>
        <w:pStyle w:val="a5"/>
      </w:pPr>
      <w:bookmarkStart w:id="62" w:name="_Toc476664927"/>
      <w:r w:rsidRPr="00131585">
        <w:rPr>
          <w:rFonts w:hint="eastAsia"/>
        </w:rPr>
        <w:t>码</w:t>
      </w:r>
      <w:r w:rsidRPr="00131585">
        <w:rPr>
          <w:rFonts w:hint="eastAsia"/>
        </w:rPr>
        <w:t xml:space="preserve"> </w:t>
      </w:r>
      <w:r w:rsidR="0090755C" w:rsidRPr="00131585">
        <w:fldChar w:fldCharType="begin"/>
      </w:r>
      <w:r w:rsidR="0090755C" w:rsidRPr="00131585">
        <w:instrText xml:space="preserve"> </w:instrText>
      </w:r>
      <w:r w:rsidR="0090755C" w:rsidRPr="00131585">
        <w:rPr>
          <w:rFonts w:hint="eastAsia"/>
        </w:rPr>
        <w:instrText>STYLEREF 1 \s</w:instrText>
      </w:r>
      <w:r w:rsidR="0090755C" w:rsidRPr="00131585">
        <w:instrText xml:space="preserve"> </w:instrText>
      </w:r>
      <w:r w:rsidR="0090755C" w:rsidRPr="00131585">
        <w:fldChar w:fldCharType="separate"/>
      </w:r>
      <w:r w:rsidR="0090755C" w:rsidRPr="00131585">
        <w:t>2</w:t>
      </w:r>
      <w:r w:rsidR="0090755C" w:rsidRPr="00131585">
        <w:fldChar w:fldCharType="end"/>
      </w:r>
      <w:r w:rsidR="0090755C" w:rsidRPr="00131585">
        <w:noBreakHyphen/>
      </w:r>
      <w:r w:rsidR="0090755C" w:rsidRPr="00131585">
        <w:fldChar w:fldCharType="begin"/>
      </w:r>
      <w:r w:rsidR="0090755C" w:rsidRPr="00131585">
        <w:instrText xml:space="preserve"> </w:instrText>
      </w:r>
      <w:r w:rsidR="0090755C" w:rsidRPr="00131585">
        <w:rPr>
          <w:rFonts w:hint="eastAsia"/>
        </w:rPr>
        <w:instrText xml:space="preserve">SEQ </w:instrText>
      </w:r>
      <w:r w:rsidR="0090755C" w:rsidRPr="00131585">
        <w:rPr>
          <w:rFonts w:hint="eastAsia"/>
        </w:rPr>
        <w:instrText>码</w:instrText>
      </w:r>
      <w:r w:rsidR="0090755C" w:rsidRPr="00131585">
        <w:rPr>
          <w:rFonts w:hint="eastAsia"/>
        </w:rPr>
        <w:instrText xml:space="preserve"> \* ARABIC \s 1</w:instrText>
      </w:r>
      <w:r w:rsidR="0090755C" w:rsidRPr="00131585">
        <w:instrText xml:space="preserve"> </w:instrText>
      </w:r>
      <w:r w:rsidR="0090755C" w:rsidRPr="00131585">
        <w:fldChar w:fldCharType="separate"/>
      </w:r>
      <w:r w:rsidR="0090755C" w:rsidRPr="00131585">
        <w:t>55</w:t>
      </w:r>
      <w:r w:rsidR="0090755C" w:rsidRPr="00131585">
        <w:fldChar w:fldCharType="end"/>
      </w:r>
      <w:r w:rsidRPr="00131585">
        <w:t xml:space="preserve"> merge_ title_bar.xml</w:t>
      </w:r>
      <w:bookmarkEnd w:id="62"/>
    </w:p>
    <w:p w14:paraId="0E517B72" w14:textId="1480BF12" w:rsidR="00A83737" w:rsidRDefault="00A83737" w:rsidP="00482182">
      <w:r w:rsidRPr="00482182">
        <w:rPr>
          <w:rFonts w:hint="eastAsia"/>
        </w:rPr>
        <w:lastRenderedPageBreak/>
        <w:t>下面以目前最常使用的基本布局：</w:t>
      </w:r>
      <w:r w:rsidR="00C10F46">
        <w:rPr>
          <w:rFonts w:hint="eastAsia"/>
        </w:rPr>
        <w:t>约束布局、</w:t>
      </w:r>
      <w:r w:rsidRPr="00482182">
        <w:rPr>
          <w:rFonts w:hint="eastAsia"/>
        </w:rPr>
        <w:t>线性布局、相对布局和表格布局为例，对布局设计和使用进行详细描述。</w:t>
      </w:r>
    </w:p>
    <w:p w14:paraId="6CFBF825" w14:textId="5399D63E" w:rsidR="00B55485" w:rsidRDefault="00B55485" w:rsidP="0004706D">
      <w:pPr>
        <w:pStyle w:val="3"/>
        <w:numPr>
          <w:ilvl w:val="2"/>
          <w:numId w:val="4"/>
        </w:numPr>
      </w:pPr>
      <w:bookmarkStart w:id="63" w:name="_Toc242772191"/>
      <w:r>
        <w:rPr>
          <w:rFonts w:hint="eastAsia"/>
        </w:rPr>
        <w:t>约束布局</w:t>
      </w:r>
    </w:p>
    <w:p w14:paraId="29832CF1" w14:textId="25793FFE" w:rsidR="00694D16" w:rsidRPr="00F83845" w:rsidRDefault="001A6B73" w:rsidP="00683D36">
      <w:r>
        <w:rPr>
          <w:rFonts w:hint="eastAsia"/>
        </w:rPr>
        <w:t>约束布局</w:t>
      </w:r>
      <w:r w:rsidR="00694D16" w:rsidRPr="00F83845">
        <w:rPr>
          <w:rFonts w:hint="eastAsia"/>
        </w:rPr>
        <w:t>可让使用扁平视图层次结构（无嵌套视图组）创建复杂的大型布局</w:t>
      </w:r>
      <w:r>
        <w:rPr>
          <w:rFonts w:hint="eastAsia"/>
        </w:rPr>
        <w:t>，</w:t>
      </w:r>
      <w:r w:rsidR="00694D16" w:rsidRPr="00F83845">
        <w:rPr>
          <w:rFonts w:hint="eastAsia"/>
        </w:rPr>
        <w:t>与</w:t>
      </w:r>
      <w:r>
        <w:rPr>
          <w:rFonts w:hint="eastAsia"/>
        </w:rPr>
        <w:t>相对布局</w:t>
      </w:r>
      <w:r w:rsidR="00694D16" w:rsidRPr="00F83845">
        <w:rPr>
          <w:rFonts w:hint="eastAsia"/>
        </w:rPr>
        <w:t>相似，其中所有的视图均根据同级视图与父布局之间的关系进行布局，但其灵活性要高于</w:t>
      </w:r>
      <w:r>
        <w:rPr>
          <w:rFonts w:hint="eastAsia"/>
        </w:rPr>
        <w:t>相对布局</w:t>
      </w:r>
      <w:r w:rsidR="00694D16" w:rsidRPr="00F83845">
        <w:rPr>
          <w:rFonts w:hint="eastAsia"/>
        </w:rPr>
        <w:t>，并且更易于与</w:t>
      </w:r>
      <w:r w:rsidR="00694D16" w:rsidRPr="00F83845">
        <w:rPr>
          <w:rFonts w:hint="eastAsia"/>
        </w:rPr>
        <w:t xml:space="preserve"> Android Studio </w:t>
      </w:r>
      <w:r w:rsidR="00694D16" w:rsidRPr="00F83845">
        <w:rPr>
          <w:rFonts w:hint="eastAsia"/>
        </w:rPr>
        <w:t>的布局编辑器配合使用。</w:t>
      </w:r>
      <w:r w:rsidR="00E845CD">
        <w:rPr>
          <w:rFonts w:hint="eastAsia"/>
        </w:rPr>
        <w:t>约束布局</w:t>
      </w:r>
      <w:r w:rsidR="00694D16" w:rsidRPr="00F83845">
        <w:rPr>
          <w:rFonts w:hint="eastAsia"/>
        </w:rPr>
        <w:t>的所有功能均可直接通过布局编辑器的可视化工具来使用，因为布局</w:t>
      </w:r>
      <w:r w:rsidR="00694D16" w:rsidRPr="00F83845">
        <w:rPr>
          <w:rFonts w:hint="eastAsia"/>
        </w:rPr>
        <w:t xml:space="preserve"> API </w:t>
      </w:r>
      <w:r w:rsidR="00694D16" w:rsidRPr="00F83845">
        <w:rPr>
          <w:rFonts w:hint="eastAsia"/>
        </w:rPr>
        <w:t>和布局编辑器是专为彼此构建的</w:t>
      </w:r>
      <w:r w:rsidR="007163E7">
        <w:rPr>
          <w:rFonts w:hint="eastAsia"/>
        </w:rPr>
        <w:t>，</w:t>
      </w:r>
      <w:r w:rsidR="00694D16" w:rsidRPr="00F83845">
        <w:rPr>
          <w:rFonts w:hint="eastAsia"/>
        </w:rPr>
        <w:t>因此完全可以使用</w:t>
      </w:r>
      <w:r w:rsidR="00EA2B4B">
        <w:rPr>
          <w:rFonts w:hint="eastAsia"/>
        </w:rPr>
        <w:t>约束布局</w:t>
      </w:r>
      <w:r w:rsidR="00694D16" w:rsidRPr="00F83845">
        <w:rPr>
          <w:rFonts w:hint="eastAsia"/>
        </w:rPr>
        <w:t>通过拖放的形式（而非修改</w:t>
      </w:r>
      <w:r w:rsidR="00694D16" w:rsidRPr="00F83845">
        <w:rPr>
          <w:rFonts w:hint="eastAsia"/>
        </w:rPr>
        <w:t xml:space="preserve"> XML</w:t>
      </w:r>
      <w:r w:rsidR="00694D16" w:rsidRPr="00F83845">
        <w:rPr>
          <w:rFonts w:hint="eastAsia"/>
        </w:rPr>
        <w:t>）来构建布局。本</w:t>
      </w:r>
      <w:r w:rsidR="00546A5B">
        <w:rPr>
          <w:rFonts w:hint="eastAsia"/>
        </w:rPr>
        <w:t>节</w:t>
      </w:r>
      <w:r w:rsidR="00694D16" w:rsidRPr="00F83845">
        <w:rPr>
          <w:rFonts w:hint="eastAsia"/>
        </w:rPr>
        <w:t>提供了使用</w:t>
      </w:r>
      <w:r w:rsidR="00546A5B">
        <w:rPr>
          <w:rFonts w:hint="eastAsia"/>
        </w:rPr>
        <w:t>约束布局</w:t>
      </w:r>
      <w:r w:rsidR="00694D16" w:rsidRPr="00F83845">
        <w:rPr>
          <w:rFonts w:hint="eastAsia"/>
        </w:rPr>
        <w:t>在</w:t>
      </w:r>
      <w:r w:rsidR="00694D16" w:rsidRPr="00F83845">
        <w:rPr>
          <w:rFonts w:hint="eastAsia"/>
        </w:rPr>
        <w:t xml:space="preserve"> Android Studio 3.0 </w:t>
      </w:r>
      <w:r w:rsidR="00694D16" w:rsidRPr="00F83845">
        <w:rPr>
          <w:rFonts w:hint="eastAsia"/>
        </w:rPr>
        <w:t>或更高版本中构建布局的指南。</w:t>
      </w:r>
    </w:p>
    <w:p w14:paraId="6A0D0AC0" w14:textId="592C9D44" w:rsidR="00694D16" w:rsidRPr="00F83845" w:rsidRDefault="00694D16" w:rsidP="00F83845">
      <w:r w:rsidRPr="00F83845">
        <w:rPr>
          <w:rFonts w:hint="eastAsia"/>
        </w:rPr>
        <w:t>要在</w:t>
      </w:r>
      <w:r w:rsidR="00F760EB">
        <w:rPr>
          <w:rFonts w:hint="eastAsia"/>
        </w:rPr>
        <w:t>约束布局</w:t>
      </w:r>
      <w:r w:rsidRPr="00F83845">
        <w:rPr>
          <w:rFonts w:hint="eastAsia"/>
        </w:rPr>
        <w:t>中定义某个视图的位置，必须为该视图添加至少一个水平约束条件和一个垂直约束条件。每个约束条件均表示与其他视图、父布局或隐形引导线之间连接或对齐方式。每个约束条件均定义了视图在竖轴或者横轴上的位置；因此每个视图在每个轴上都必须至少有一个约束条件，但通常情况下会需要更多约束条件。</w:t>
      </w:r>
    </w:p>
    <w:p w14:paraId="4FBCF0E6" w14:textId="06DFBA78" w:rsidR="00B55485" w:rsidRDefault="00694D16" w:rsidP="00F83845">
      <w:r w:rsidRPr="00F83845">
        <w:rPr>
          <w:rFonts w:hint="eastAsia"/>
        </w:rPr>
        <w:t>当将视图拖放到布局编辑器中时，即使没有任何约束条件也会停留在</w:t>
      </w:r>
      <w:r w:rsidR="001A1886">
        <w:rPr>
          <w:rFonts w:hint="eastAsia"/>
        </w:rPr>
        <w:t>用户</w:t>
      </w:r>
      <w:r w:rsidRPr="00F83845">
        <w:rPr>
          <w:rFonts w:hint="eastAsia"/>
        </w:rPr>
        <w:t>放置的位置</w:t>
      </w:r>
      <w:r w:rsidR="00E30554">
        <w:rPr>
          <w:rFonts w:hint="eastAsia"/>
        </w:rPr>
        <w:t>，</w:t>
      </w:r>
      <w:r w:rsidRPr="00F83845">
        <w:rPr>
          <w:rFonts w:hint="eastAsia"/>
        </w:rPr>
        <w:t>不过这只是为了便于修改</w:t>
      </w:r>
      <w:r w:rsidR="00E30554">
        <w:rPr>
          <w:rFonts w:hint="eastAsia"/>
        </w:rPr>
        <w:t>，</w:t>
      </w:r>
      <w:r w:rsidRPr="00F83845">
        <w:rPr>
          <w:rFonts w:hint="eastAsia"/>
        </w:rPr>
        <w:t>当</w:t>
      </w:r>
      <w:r w:rsidR="00E30554">
        <w:rPr>
          <w:rFonts w:hint="eastAsia"/>
        </w:rPr>
        <w:t>用户</w:t>
      </w:r>
      <w:r w:rsidRPr="00F83845">
        <w:rPr>
          <w:rFonts w:hint="eastAsia"/>
        </w:rPr>
        <w:t>在设备上运行布局时，如果视图没有任何约束条件，则会在位置</w:t>
      </w:r>
      <w:r w:rsidRPr="00F83845">
        <w:rPr>
          <w:rFonts w:hint="eastAsia"/>
        </w:rPr>
        <w:t xml:space="preserve"> [0,0]</w:t>
      </w:r>
      <w:r w:rsidRPr="00F83845">
        <w:rPr>
          <w:rFonts w:hint="eastAsia"/>
        </w:rPr>
        <w:t>（左上角）处进行绘制。在</w:t>
      </w:r>
      <w:r w:rsidR="00D5726B">
        <w:fldChar w:fldCharType="begin"/>
      </w:r>
      <w:r w:rsidR="00D5726B">
        <w:instrText xml:space="preserve"> </w:instrText>
      </w:r>
      <w:r w:rsidR="00D5726B">
        <w:rPr>
          <w:rFonts w:hint="eastAsia"/>
        </w:rPr>
        <w:instrText>REF _Ref93567766 \h</w:instrText>
      </w:r>
      <w:r w:rsidR="00D5726B">
        <w:instrText xml:space="preserve"> </w:instrText>
      </w:r>
      <w:r w:rsidR="00D5726B">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36</w:t>
      </w:r>
      <w:r w:rsidR="00D5726B">
        <w:fldChar w:fldCharType="end"/>
      </w:r>
      <w:r w:rsidRPr="00F83845">
        <w:rPr>
          <w:rFonts w:hint="eastAsia"/>
        </w:rPr>
        <w:t>中，布局在编辑器中看起来很完美，但视图</w:t>
      </w:r>
      <w:r w:rsidRPr="00F83845">
        <w:rPr>
          <w:rFonts w:hint="eastAsia"/>
        </w:rPr>
        <w:t>C</w:t>
      </w:r>
      <w:r w:rsidRPr="00F83845">
        <w:rPr>
          <w:rFonts w:hint="eastAsia"/>
        </w:rPr>
        <w:t>上却没有垂直约束条件。在设备上绘制此布局时，虽然视图</w:t>
      </w:r>
      <w:r w:rsidRPr="00F83845">
        <w:rPr>
          <w:rFonts w:hint="eastAsia"/>
        </w:rPr>
        <w:t>C</w:t>
      </w:r>
      <w:r w:rsidRPr="00F83845">
        <w:rPr>
          <w:rFonts w:hint="eastAsia"/>
        </w:rPr>
        <w:t>与视图</w:t>
      </w:r>
      <w:r w:rsidRPr="00F83845">
        <w:rPr>
          <w:rFonts w:hint="eastAsia"/>
        </w:rPr>
        <w:t>A</w:t>
      </w:r>
      <w:r w:rsidRPr="00F83845">
        <w:rPr>
          <w:rFonts w:hint="eastAsia"/>
        </w:rPr>
        <w:t>的左右边缘水平对齐，但由于没有垂直约束条件，</w:t>
      </w:r>
      <w:r w:rsidR="008E2B6E">
        <w:rPr>
          <w:rFonts w:hint="eastAsia"/>
        </w:rPr>
        <w:t>其</w:t>
      </w:r>
      <w:r w:rsidRPr="00F83845">
        <w:rPr>
          <w:rFonts w:hint="eastAsia"/>
        </w:rPr>
        <w:t>会显示在屏幕顶部。</w:t>
      </w:r>
    </w:p>
    <w:tbl>
      <w:tblPr>
        <w:tblW w:w="0" w:type="auto"/>
        <w:jc w:val="center"/>
        <w:tblCellMar>
          <w:left w:w="0" w:type="dxa"/>
          <w:right w:w="0" w:type="dxa"/>
        </w:tblCellMar>
        <w:tblLook w:val="04A0" w:firstRow="1" w:lastRow="0" w:firstColumn="1" w:lastColumn="0" w:noHBand="0" w:noVBand="1"/>
      </w:tblPr>
      <w:tblGrid>
        <w:gridCol w:w="4675"/>
        <w:gridCol w:w="4675"/>
      </w:tblGrid>
      <w:tr w:rsidR="0086654D" w14:paraId="29B45A59" w14:textId="77777777" w:rsidTr="00A45E6A">
        <w:trPr>
          <w:jc w:val="center"/>
        </w:trPr>
        <w:tc>
          <w:tcPr>
            <w:tcW w:w="4675" w:type="dxa"/>
          </w:tcPr>
          <w:p w14:paraId="0C1951CB" w14:textId="4263900B" w:rsidR="00F73D2D" w:rsidRDefault="0086654D" w:rsidP="00F73D2D">
            <w:pPr>
              <w:spacing w:line="0" w:lineRule="atLeast"/>
              <w:ind w:firstLineChars="0" w:firstLine="0"/>
              <w:jc w:val="center"/>
            </w:pPr>
            <w:r w:rsidRPr="00F83845">
              <w:rPr>
                <w:noProof/>
              </w:rPr>
              <w:drawing>
                <wp:inline distT="0" distB="0" distL="0" distR="0" wp14:anchorId="6E96E0C6" wp14:editId="49EF60DF">
                  <wp:extent cx="2138495" cy="1030406"/>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88444" cy="1054473"/>
                          </a:xfrm>
                          <a:prstGeom prst="rect">
                            <a:avLst/>
                          </a:prstGeom>
                          <a:noFill/>
                          <a:ln>
                            <a:noFill/>
                          </a:ln>
                        </pic:spPr>
                      </pic:pic>
                    </a:graphicData>
                  </a:graphic>
                </wp:inline>
              </w:drawing>
            </w:r>
          </w:p>
          <w:p w14:paraId="3FA80E25" w14:textId="2794F90F" w:rsidR="0086654D" w:rsidRDefault="00F73D2D" w:rsidP="00835809">
            <w:pPr>
              <w:pStyle w:val="a5"/>
            </w:pPr>
            <w:bookmarkStart w:id="64" w:name="_Ref93567766"/>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38</w:t>
            </w:r>
            <w:r w:rsidR="006E6E78">
              <w:fldChar w:fldCharType="end"/>
            </w:r>
            <w:bookmarkEnd w:id="64"/>
            <w:r>
              <w:t xml:space="preserve"> </w:t>
            </w:r>
            <w:r w:rsidR="0086654D" w:rsidRPr="00F83845">
              <w:t>编辑器将视图</w:t>
            </w:r>
            <w:r w:rsidR="0086654D" w:rsidRPr="00F83845">
              <w:t>C</w:t>
            </w:r>
            <w:r w:rsidR="0086654D" w:rsidRPr="00F83845">
              <w:t>显示在视图</w:t>
            </w:r>
            <w:r w:rsidR="0086654D" w:rsidRPr="00F83845">
              <w:t>A</w:t>
            </w:r>
            <w:r w:rsidR="0086654D" w:rsidRPr="00F83845">
              <w:t>下方，但并没有垂直约束条件</w:t>
            </w:r>
          </w:p>
        </w:tc>
        <w:tc>
          <w:tcPr>
            <w:tcW w:w="4675" w:type="dxa"/>
          </w:tcPr>
          <w:p w14:paraId="47333FAE" w14:textId="77777777" w:rsidR="0086654D" w:rsidRDefault="0086654D" w:rsidP="0086654D">
            <w:pPr>
              <w:spacing w:line="0" w:lineRule="atLeast"/>
              <w:ind w:firstLineChars="0" w:firstLine="0"/>
              <w:jc w:val="center"/>
            </w:pPr>
            <w:r w:rsidRPr="00F83845">
              <w:rPr>
                <w:noProof/>
              </w:rPr>
              <w:drawing>
                <wp:inline distT="0" distB="0" distL="0" distR="0" wp14:anchorId="0F5C16A7" wp14:editId="2F2583A4">
                  <wp:extent cx="2152653" cy="10372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190520" cy="1055475"/>
                          </a:xfrm>
                          <a:prstGeom prst="rect">
                            <a:avLst/>
                          </a:prstGeom>
                          <a:noFill/>
                          <a:ln>
                            <a:noFill/>
                          </a:ln>
                        </pic:spPr>
                      </pic:pic>
                    </a:graphicData>
                  </a:graphic>
                </wp:inline>
              </w:drawing>
            </w:r>
          </w:p>
          <w:p w14:paraId="2D33724A" w14:textId="1CD5D857" w:rsidR="0086654D" w:rsidRPr="0086654D" w:rsidRDefault="00F73D2D" w:rsidP="00835809">
            <w:pPr>
              <w:pStyle w:val="a5"/>
            </w:pPr>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39</w:t>
            </w:r>
            <w:r w:rsidR="006E6E78">
              <w:fldChar w:fldCharType="end"/>
            </w:r>
            <w:r>
              <w:t xml:space="preserve"> </w:t>
            </w:r>
            <w:r w:rsidR="0086654D" w:rsidRPr="00F83845">
              <w:t>视图</w:t>
            </w:r>
            <w:r w:rsidR="0086654D" w:rsidRPr="00F83845">
              <w:t>C</w:t>
            </w:r>
            <w:r w:rsidR="0086654D" w:rsidRPr="00F83845">
              <w:t>现垂直约束在视图</w:t>
            </w:r>
            <w:r w:rsidR="0086654D" w:rsidRPr="00F83845">
              <w:t>A</w:t>
            </w:r>
            <w:r w:rsidR="0086654D" w:rsidRPr="00F83845">
              <w:t>下方</w:t>
            </w:r>
          </w:p>
        </w:tc>
      </w:tr>
    </w:tbl>
    <w:p w14:paraId="7280DCDF" w14:textId="6B81CCA1" w:rsidR="00F83845" w:rsidRPr="00F83845" w:rsidRDefault="00F83845" w:rsidP="00F83845">
      <w:r w:rsidRPr="00F83845">
        <w:t>尽管缺少约束条件不会导致出现编译错误，但布局编辑器会将缺少约束条件作为错误显示在工具栏中。要查看错误和其他警告，请点击</w:t>
      </w:r>
      <w:r w:rsidRPr="00F83845">
        <w:t> Show Warnings and Errors</w:t>
      </w:r>
      <w:r w:rsidRPr="00F83845">
        <w:rPr>
          <w:noProof/>
        </w:rPr>
        <w:drawing>
          <wp:inline distT="0" distB="0" distL="0" distR="0" wp14:anchorId="2B945639" wp14:editId="0775483A">
            <wp:extent cx="116006" cy="11600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8925" cy="118925"/>
                    </a:xfrm>
                    <a:prstGeom prst="rect">
                      <a:avLst/>
                    </a:prstGeom>
                    <a:noFill/>
                    <a:ln>
                      <a:noFill/>
                    </a:ln>
                  </pic:spPr>
                </pic:pic>
              </a:graphicData>
            </a:graphic>
          </wp:inline>
        </w:drawing>
      </w:r>
      <w:r w:rsidRPr="00F83845">
        <w:t>。</w:t>
      </w:r>
      <w:r w:rsidRPr="00F83845">
        <w:t xml:space="preserve"> </w:t>
      </w:r>
      <w:r w:rsidRPr="00F83845">
        <w:t>为避免出现缺少约束条件这一问题，布局编辑器会使用</w:t>
      </w:r>
      <w:r w:rsidRPr="00F83845">
        <w:t> </w:t>
      </w:r>
      <w:hyperlink r:id="rId84" w:anchor="use-autoconnect-and-infer-constraints" w:history="1">
        <w:r w:rsidRPr="00F83845">
          <w:t xml:space="preserve">Autoconnect </w:t>
        </w:r>
        <w:r w:rsidRPr="00F83845">
          <w:t>和</w:t>
        </w:r>
        <w:r w:rsidRPr="00F83845">
          <w:t xml:space="preserve"> Infer Constraints</w:t>
        </w:r>
      </w:hyperlink>
      <w:r w:rsidRPr="00F83845">
        <w:t> </w:t>
      </w:r>
      <w:r w:rsidRPr="00F83845">
        <w:t>功能自动添加约束条件。如需在项目中使用</w:t>
      </w:r>
      <w:r w:rsidRPr="00F83845">
        <w:t> </w:t>
      </w:r>
      <w:r w:rsidR="00F260BF">
        <w:rPr>
          <w:rFonts w:hint="eastAsia"/>
        </w:rPr>
        <w:t>约束布局</w:t>
      </w:r>
      <w:r w:rsidRPr="00F83845">
        <w:t>，按以下步骤操作：</w:t>
      </w:r>
    </w:p>
    <w:p w14:paraId="54A64F92" w14:textId="642151A0" w:rsidR="00F83845" w:rsidRPr="00F83845" w:rsidRDefault="00C001E2" w:rsidP="00F83845">
      <w:r>
        <w:rPr>
          <w:rFonts w:hint="eastAsia"/>
        </w:rPr>
        <w:t>(</w:t>
      </w:r>
      <w:r>
        <w:t>1)</w:t>
      </w:r>
      <w:r w:rsidR="00F83845" w:rsidRPr="00F83845">
        <w:t>确保</w:t>
      </w:r>
      <w:r w:rsidR="00F83845" w:rsidRPr="00F83845">
        <w:t> maven.google.com </w:t>
      </w:r>
      <w:r w:rsidR="00F83845" w:rsidRPr="00F83845">
        <w:t>代码库已在模块级</w:t>
      </w:r>
      <w:r w:rsidR="00F83845" w:rsidRPr="00F83845">
        <w:t> build.gradle </w:t>
      </w:r>
      <w:r w:rsidR="00F83845" w:rsidRPr="00F83845">
        <w:t>文件中声明</w:t>
      </w:r>
      <w:r w:rsidR="0024290B">
        <w:rPr>
          <w:rFonts w:hint="eastAsia"/>
        </w:rPr>
        <w:t>；</w:t>
      </w:r>
    </w:p>
    <w:p w14:paraId="58585D95" w14:textId="77777777" w:rsidR="006476A8" w:rsidRPr="006476A8" w:rsidRDefault="00F83845" w:rsidP="006476A8">
      <w:pPr>
        <w:pStyle w:val="a6"/>
        <w:ind w:left="240" w:right="720" w:firstLine="180"/>
      </w:pPr>
      <w:r w:rsidRPr="00F83845">
        <w:t>   </w:t>
      </w:r>
      <w:r w:rsidR="006476A8" w:rsidRPr="006476A8">
        <w:t>repositories {</w:t>
      </w:r>
    </w:p>
    <w:p w14:paraId="510B122B" w14:textId="77777777" w:rsidR="006476A8" w:rsidRPr="006476A8" w:rsidRDefault="006476A8" w:rsidP="006476A8">
      <w:pPr>
        <w:pStyle w:val="a6"/>
        <w:ind w:left="240" w:right="720" w:firstLine="180"/>
      </w:pPr>
      <w:r w:rsidRPr="006476A8">
        <w:t xml:space="preserve">        google()</w:t>
      </w:r>
    </w:p>
    <w:p w14:paraId="0B4777EC" w14:textId="3FE8ED1F" w:rsidR="00F83845" w:rsidRDefault="006476A8" w:rsidP="006476A8">
      <w:pPr>
        <w:pStyle w:val="a6"/>
        <w:ind w:left="240" w:right="720" w:firstLine="180"/>
      </w:pPr>
      <w:r w:rsidRPr="006476A8">
        <w:lastRenderedPageBreak/>
        <w:t xml:space="preserve">    }    </w:t>
      </w:r>
      <w:r w:rsidR="00F83845" w:rsidRPr="00F83845">
        <w:t xml:space="preserve">    </w:t>
      </w:r>
    </w:p>
    <w:p w14:paraId="65DD9FAB" w14:textId="6FA9CE40" w:rsidR="00CE0F4E" w:rsidRPr="00F83845" w:rsidRDefault="00CE0F4E" w:rsidP="00013242">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56</w:t>
      </w:r>
      <w:r w:rsidR="0090755C">
        <w:fldChar w:fldCharType="end"/>
      </w:r>
    </w:p>
    <w:p w14:paraId="4FD05114" w14:textId="7E09A441" w:rsidR="00F83845" w:rsidRPr="00E6565C" w:rsidRDefault="00F32DBC" w:rsidP="00E6565C">
      <w:r>
        <w:rPr>
          <w:rFonts w:hint="eastAsia"/>
        </w:rPr>
        <w:t>(</w:t>
      </w:r>
      <w:r>
        <w:t>2)</w:t>
      </w:r>
      <w:r w:rsidR="00F83845" w:rsidRPr="00E6565C">
        <w:t>将该库作为依赖项添加到同一个</w:t>
      </w:r>
      <w:r w:rsidR="00F83845" w:rsidRPr="00E6565C">
        <w:t> build.gradle </w:t>
      </w:r>
      <w:r w:rsidR="00F83845" w:rsidRPr="00E6565C">
        <w:t>文件中，如以下示例所示。请注意，最新版本可能与示例中显示的不同：</w:t>
      </w:r>
    </w:p>
    <w:p w14:paraId="42E0913B" w14:textId="77777777" w:rsidR="00773BAF" w:rsidRDefault="00773BAF" w:rsidP="00773BAF">
      <w:pPr>
        <w:pStyle w:val="a6"/>
        <w:ind w:left="240" w:right="720" w:firstLine="180"/>
      </w:pPr>
      <w:r>
        <w:t>dependencies {</w:t>
      </w:r>
    </w:p>
    <w:p w14:paraId="3C305DE6" w14:textId="77777777" w:rsidR="00773BAF" w:rsidRDefault="00773BAF" w:rsidP="00773BAF">
      <w:pPr>
        <w:pStyle w:val="a6"/>
        <w:ind w:left="240" w:right="720" w:firstLine="180"/>
      </w:pPr>
      <w:r>
        <w:t xml:space="preserve">    implementation "androidx.constraintlayout:constraintlayout:2.1.2"</w:t>
      </w:r>
    </w:p>
    <w:p w14:paraId="268F15C0" w14:textId="77777777" w:rsidR="00773BAF" w:rsidRDefault="00773BAF" w:rsidP="00773BAF">
      <w:pPr>
        <w:pStyle w:val="a6"/>
        <w:ind w:left="240" w:right="720" w:firstLine="180"/>
      </w:pPr>
      <w:r>
        <w:t xml:space="preserve">    // To use constraintlayout in compose</w:t>
      </w:r>
    </w:p>
    <w:p w14:paraId="5A422E61" w14:textId="77777777" w:rsidR="00773BAF" w:rsidRDefault="00773BAF" w:rsidP="00773BAF">
      <w:pPr>
        <w:pStyle w:val="a6"/>
        <w:ind w:left="240" w:right="720" w:firstLine="180"/>
      </w:pPr>
      <w:r>
        <w:t xml:space="preserve">    implementation "androidx.constraintlayout:constraintlayout-compose:1.0.0-rc02"</w:t>
      </w:r>
    </w:p>
    <w:p w14:paraId="0AF35548" w14:textId="40B5F8F9" w:rsidR="00773BAF" w:rsidRDefault="00773BAF" w:rsidP="00773BAF">
      <w:pPr>
        <w:pStyle w:val="a6"/>
        <w:ind w:left="240" w:right="720" w:firstLine="180"/>
      </w:pPr>
      <w:r>
        <w:t>}</w:t>
      </w:r>
    </w:p>
    <w:p w14:paraId="201D351C" w14:textId="2C854CAF" w:rsidR="009239A2" w:rsidRDefault="00B570A7" w:rsidP="00013242">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57</w:t>
      </w:r>
      <w:r w:rsidR="0090755C">
        <w:fldChar w:fldCharType="end"/>
      </w:r>
    </w:p>
    <w:p w14:paraId="4FAB45D6" w14:textId="1114B0B1" w:rsidR="00F83845" w:rsidRPr="00E6565C" w:rsidRDefault="00136B8F" w:rsidP="00773BAF">
      <w:r>
        <w:rPr>
          <w:rFonts w:hint="eastAsia"/>
        </w:rPr>
        <w:t>(</w:t>
      </w:r>
      <w:r>
        <w:t>3)</w:t>
      </w:r>
      <w:r w:rsidR="00F83845" w:rsidRPr="00E6565C">
        <w:t>在工具栏或同步通知中，点击</w:t>
      </w:r>
      <w:r w:rsidR="00CF74BA">
        <w:rPr>
          <w:rFonts w:hint="eastAsia"/>
        </w:rPr>
        <w:t>“</w:t>
      </w:r>
      <w:r w:rsidR="00F83845" w:rsidRPr="00E6565C">
        <w:t> Sync Project with Gradle Files</w:t>
      </w:r>
      <w:r w:rsidR="00CF74BA">
        <w:rPr>
          <w:rFonts w:hint="eastAsia"/>
        </w:rPr>
        <w:t>”</w:t>
      </w:r>
      <w:r w:rsidR="00F83845" w:rsidRPr="00E6565C">
        <w:t>。</w:t>
      </w:r>
    </w:p>
    <w:p w14:paraId="78A2EFC4" w14:textId="2D3B54A1" w:rsidR="00F83845" w:rsidRPr="00E6565C" w:rsidRDefault="00F83845" w:rsidP="00E6565C">
      <w:r w:rsidRPr="00E6565C">
        <w:t>现在可以使用</w:t>
      </w:r>
      <w:r w:rsidRPr="00E6565C">
        <w:t> </w:t>
      </w:r>
      <w:r w:rsidR="00FA5A4B">
        <w:rPr>
          <w:rFonts w:hint="eastAsia"/>
        </w:rPr>
        <w:t>约束布局</w:t>
      </w:r>
      <w:r w:rsidRPr="00E6565C">
        <w:t>构建</w:t>
      </w:r>
      <w:r w:rsidR="00FA5A4B">
        <w:rPr>
          <w:rFonts w:hint="eastAsia"/>
        </w:rPr>
        <w:t>界面</w:t>
      </w:r>
      <w:r w:rsidRPr="00E6565C">
        <w:t>。</w:t>
      </w:r>
    </w:p>
    <w:p w14:paraId="06FB0523" w14:textId="77777777" w:rsidR="00F83845" w:rsidRPr="00E6565C" w:rsidRDefault="00F83845" w:rsidP="00E6565C">
      <w:r w:rsidRPr="00E6565C">
        <w:t>如需将现有布局转换为约束布局，请按以下步骤操作：</w:t>
      </w:r>
    </w:p>
    <w:p w14:paraId="6700D638" w14:textId="7C50A973" w:rsidR="00F83845" w:rsidRPr="00E6565C" w:rsidRDefault="00B876CD" w:rsidP="00E6565C">
      <w:r>
        <w:rPr>
          <w:rFonts w:hint="eastAsia"/>
        </w:rPr>
        <w:t>(</w:t>
      </w:r>
      <w:r>
        <w:t>1)</w:t>
      </w:r>
      <w:r w:rsidR="00F83845" w:rsidRPr="00E6565C">
        <w:t>在</w:t>
      </w:r>
      <w:r w:rsidR="00F83845" w:rsidRPr="00E6565C">
        <w:t>Android Studio</w:t>
      </w:r>
      <w:r w:rsidR="00F83845" w:rsidRPr="00E6565C">
        <w:t>中打开您的布局，然后点击编辑器窗口底部的</w:t>
      </w:r>
      <w:r w:rsidR="00F83845" w:rsidRPr="00E6565C">
        <w:t> Design </w:t>
      </w:r>
      <w:r w:rsidR="00F83845" w:rsidRPr="00E6565C">
        <w:t>标签页</w:t>
      </w:r>
      <w:r w:rsidR="008A20DE">
        <w:rPr>
          <w:rFonts w:hint="eastAsia"/>
        </w:rPr>
        <w:t>；</w:t>
      </w:r>
    </w:p>
    <w:p w14:paraId="26271FA0" w14:textId="57FC27DF" w:rsidR="00F83845" w:rsidRDefault="00B876CD" w:rsidP="00E6565C">
      <w:r>
        <w:rPr>
          <w:rFonts w:hint="eastAsia"/>
        </w:rPr>
        <w:t>(</w:t>
      </w:r>
      <w:r>
        <w:t>2)</w:t>
      </w:r>
      <w:r w:rsidR="00F83845" w:rsidRPr="00E6565C">
        <w:t>在</w:t>
      </w:r>
      <w:r w:rsidR="00F83845" w:rsidRPr="00E6565C">
        <w:t>Component Tree</w:t>
      </w:r>
      <w:r w:rsidR="00F83845" w:rsidRPr="00E6565C">
        <w:t>窗口中右键点击该布局，然后点击</w:t>
      </w:r>
      <w:r w:rsidR="00BB3AF0">
        <w:rPr>
          <w:rFonts w:hint="eastAsia"/>
        </w:rPr>
        <w:t>“</w:t>
      </w:r>
      <w:r w:rsidR="00F83845" w:rsidRPr="00E6565C">
        <w:t>Convert layout to ConstraintLayout</w:t>
      </w:r>
      <w:r w:rsidR="00BB3AF0">
        <w:rPr>
          <w:rFonts w:hint="eastAsia"/>
        </w:rPr>
        <w:t>”</w:t>
      </w:r>
      <w:r w:rsidR="008275DD">
        <w:rPr>
          <w:rFonts w:hint="eastAsia"/>
        </w:rPr>
        <w:t>（</w:t>
      </w:r>
      <w:r w:rsidR="0075736E">
        <w:fldChar w:fldCharType="begin"/>
      </w:r>
      <w:r w:rsidR="0075736E">
        <w:instrText xml:space="preserve"> </w:instrText>
      </w:r>
      <w:r w:rsidR="0075736E">
        <w:rPr>
          <w:rFonts w:hint="eastAsia"/>
        </w:rPr>
        <w:instrText>REF _Ref93567850 \h</w:instrText>
      </w:r>
      <w:r w:rsidR="0075736E">
        <w:instrText xml:space="preserve"> </w:instrText>
      </w:r>
      <w:r w:rsidR="0075736E">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38</w:t>
      </w:r>
      <w:r w:rsidR="0075736E">
        <w:fldChar w:fldCharType="end"/>
      </w:r>
      <w:r w:rsidR="008275DD">
        <w:rPr>
          <w:rFonts w:hint="eastAsia"/>
        </w:rPr>
        <w:t>）</w:t>
      </w:r>
      <w:r w:rsidR="00F83845" w:rsidRPr="00E6565C">
        <w:t>。</w:t>
      </w:r>
    </w:p>
    <w:tbl>
      <w:tblPr>
        <w:tblW w:w="0" w:type="auto"/>
        <w:jc w:val="center"/>
        <w:tblCellMar>
          <w:left w:w="0" w:type="dxa"/>
          <w:right w:w="0" w:type="dxa"/>
        </w:tblCellMar>
        <w:tblLook w:val="04A0" w:firstRow="1" w:lastRow="0" w:firstColumn="1" w:lastColumn="0" w:noHBand="0" w:noVBand="1"/>
      </w:tblPr>
      <w:tblGrid>
        <w:gridCol w:w="4675"/>
        <w:gridCol w:w="4675"/>
      </w:tblGrid>
      <w:tr w:rsidR="00766A10" w14:paraId="19904969" w14:textId="77777777" w:rsidTr="00A12FA1">
        <w:trPr>
          <w:jc w:val="center"/>
        </w:trPr>
        <w:tc>
          <w:tcPr>
            <w:tcW w:w="4675" w:type="dxa"/>
          </w:tcPr>
          <w:p w14:paraId="0B3B5825" w14:textId="77777777" w:rsidR="00766A10" w:rsidRPr="00E6565C" w:rsidRDefault="00766A10" w:rsidP="00616B38">
            <w:pPr>
              <w:spacing w:line="0" w:lineRule="atLeast"/>
              <w:ind w:firstLineChars="0" w:firstLine="0"/>
              <w:jc w:val="center"/>
            </w:pPr>
            <w:r w:rsidRPr="00E6565C">
              <w:rPr>
                <w:noProof/>
              </w:rPr>
              <w:drawing>
                <wp:inline distT="0" distB="0" distL="0" distR="0" wp14:anchorId="6D7DFF18" wp14:editId="7A0F50B8">
                  <wp:extent cx="1936231" cy="1521725"/>
                  <wp:effectExtent l="0" t="0" r="6985"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46516" cy="1529808"/>
                          </a:xfrm>
                          <a:prstGeom prst="rect">
                            <a:avLst/>
                          </a:prstGeom>
                          <a:noFill/>
                          <a:ln>
                            <a:noFill/>
                          </a:ln>
                        </pic:spPr>
                      </pic:pic>
                    </a:graphicData>
                  </a:graphic>
                </wp:inline>
              </w:drawing>
            </w:r>
          </w:p>
          <w:p w14:paraId="31121615" w14:textId="07954654" w:rsidR="00766A10" w:rsidRPr="00766A10" w:rsidRDefault="00766A10" w:rsidP="001F65D5">
            <w:pPr>
              <w:pStyle w:val="a5"/>
            </w:pPr>
            <w:bookmarkStart w:id="65" w:name="_Ref93567850"/>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40</w:t>
            </w:r>
            <w:r w:rsidR="006E6E78">
              <w:fldChar w:fldCharType="end"/>
            </w:r>
            <w:bookmarkEnd w:id="65"/>
            <w:r w:rsidRPr="00E6565C">
              <w:t>用于将布局转换为</w:t>
            </w:r>
            <w:r w:rsidRPr="00E6565C">
              <w:t> </w:t>
            </w:r>
            <w:r>
              <w:rPr>
                <w:rFonts w:hint="eastAsia"/>
              </w:rPr>
              <w:t>约束布局</w:t>
            </w:r>
            <w:r w:rsidRPr="00E6565C">
              <w:t>的菜单</w:t>
            </w:r>
          </w:p>
        </w:tc>
        <w:tc>
          <w:tcPr>
            <w:tcW w:w="4675" w:type="dxa"/>
          </w:tcPr>
          <w:p w14:paraId="0D3CCD89" w14:textId="77777777" w:rsidR="00766A10" w:rsidRDefault="00766A10" w:rsidP="00616B38">
            <w:pPr>
              <w:spacing w:line="0" w:lineRule="atLeast"/>
              <w:ind w:firstLineChars="0" w:firstLine="0"/>
              <w:jc w:val="center"/>
            </w:pPr>
            <w:r w:rsidRPr="00E6565C">
              <w:rPr>
                <w:noProof/>
              </w:rPr>
              <w:drawing>
                <wp:inline distT="0" distB="0" distL="0" distR="0" wp14:anchorId="436EE2BA" wp14:editId="090DF21B">
                  <wp:extent cx="2626016" cy="1480782"/>
                  <wp:effectExtent l="0" t="0" r="3175" b="571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63829" cy="1502105"/>
                          </a:xfrm>
                          <a:prstGeom prst="rect">
                            <a:avLst/>
                          </a:prstGeom>
                          <a:noFill/>
                          <a:ln>
                            <a:noFill/>
                          </a:ln>
                        </pic:spPr>
                      </pic:pic>
                    </a:graphicData>
                  </a:graphic>
                </wp:inline>
              </w:drawing>
            </w:r>
          </w:p>
          <w:p w14:paraId="1DE5F262" w14:textId="7BE02D95" w:rsidR="00766A10" w:rsidRDefault="00CF6405" w:rsidP="001F65D5">
            <w:pPr>
              <w:pStyle w:val="a5"/>
            </w:pPr>
            <w:bookmarkStart w:id="66" w:name="_Ref93567934"/>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41</w:t>
            </w:r>
            <w:r w:rsidR="006E6E78">
              <w:fldChar w:fldCharType="end"/>
            </w:r>
            <w:bookmarkEnd w:id="66"/>
            <w:r>
              <w:t xml:space="preserve"> </w:t>
            </w:r>
            <w:r w:rsidR="00766A10" w:rsidRPr="00E6565C">
              <w:t>可以通过</w:t>
            </w:r>
            <w:r w:rsidR="00766A10" w:rsidRPr="00E6565C">
              <w:t> Attributes </w:t>
            </w:r>
            <w:r w:rsidR="00766A10" w:rsidRPr="00E6565C">
              <w:t>窗口中的</w:t>
            </w:r>
            <w:r w:rsidR="00766A10" w:rsidRPr="00E6565C">
              <w:t> Layout </w:t>
            </w:r>
            <w:r w:rsidR="00766A10" w:rsidRPr="00E6565C">
              <w:t>部分创建连接</w:t>
            </w:r>
          </w:p>
        </w:tc>
      </w:tr>
    </w:tbl>
    <w:p w14:paraId="64C9E70F" w14:textId="77777777" w:rsidR="00F83845" w:rsidRPr="00E6565C" w:rsidRDefault="00F83845" w:rsidP="00E6565C">
      <w:r w:rsidRPr="00E6565C">
        <w:t>如需开始新的约束布局文件，请按以下步骤操作：</w:t>
      </w:r>
    </w:p>
    <w:p w14:paraId="30B2106E" w14:textId="1AA9EACD" w:rsidR="00F83845" w:rsidRPr="00E6565C" w:rsidRDefault="001D5371" w:rsidP="00E6565C">
      <w:r>
        <w:rPr>
          <w:rFonts w:hint="eastAsia"/>
        </w:rPr>
        <w:t>(</w:t>
      </w:r>
      <w:r>
        <w:t>1)</w:t>
      </w:r>
      <w:r w:rsidR="00F83845" w:rsidRPr="00E6565C">
        <w:t>在</w:t>
      </w:r>
      <w:r w:rsidR="00F83845" w:rsidRPr="00E6565C">
        <w:t> Project </w:t>
      </w:r>
      <w:r w:rsidR="00F83845" w:rsidRPr="00E6565C">
        <w:t>窗口中，点击模块文件夹，然后依次选择</w:t>
      </w:r>
      <w:r w:rsidR="009075BF">
        <w:rPr>
          <w:rFonts w:hint="eastAsia"/>
        </w:rPr>
        <w:t>“</w:t>
      </w:r>
      <w:r w:rsidR="00F83845" w:rsidRPr="00E6565C">
        <w:t>File &gt; New &gt; XML &gt; Layout XML</w:t>
      </w:r>
      <w:r w:rsidR="009075BF">
        <w:rPr>
          <w:rFonts w:hint="eastAsia"/>
        </w:rPr>
        <w:t>”；</w:t>
      </w:r>
    </w:p>
    <w:p w14:paraId="30A3780A" w14:textId="77777777" w:rsidR="00593BC5" w:rsidRDefault="00F42C42" w:rsidP="00E6565C">
      <w:r>
        <w:rPr>
          <w:rFonts w:hint="eastAsia"/>
        </w:rPr>
        <w:t>(</w:t>
      </w:r>
      <w:r>
        <w:t>2)</w:t>
      </w:r>
      <w:r w:rsidR="00F83845" w:rsidRPr="00E6565C">
        <w:t>输入该布局文件的名称，并对</w:t>
      </w:r>
      <w:r w:rsidR="00F83845" w:rsidRPr="00E6565C">
        <w:t> Root Tag </w:t>
      </w:r>
      <w:r w:rsidR="00F83845" w:rsidRPr="00E6565C">
        <w:t>输入</w:t>
      </w:r>
      <w:r w:rsidR="00593BC5">
        <w:rPr>
          <w:rFonts w:hint="eastAsia"/>
        </w:rPr>
        <w:t>：</w:t>
      </w:r>
    </w:p>
    <w:p w14:paraId="3A2D079B" w14:textId="7A51D69E" w:rsidR="00F83845" w:rsidRPr="00E6565C" w:rsidRDefault="00F83845" w:rsidP="00593BC5">
      <w:pPr>
        <w:pStyle w:val="a6"/>
        <w:ind w:left="240" w:right="720" w:firstLine="180"/>
      </w:pPr>
      <w:r w:rsidRPr="00E6565C">
        <w:t>androidx.constraintlayout.widget.ConstraintLayout</w:t>
      </w:r>
    </w:p>
    <w:p w14:paraId="6C898F43" w14:textId="1E38416C" w:rsidR="00F83845" w:rsidRPr="00E6565C" w:rsidRDefault="006B007D" w:rsidP="00E6565C">
      <w:r>
        <w:rPr>
          <w:rFonts w:hint="eastAsia"/>
        </w:rPr>
        <w:t>(</w:t>
      </w:r>
      <w:r>
        <w:t>3)</w:t>
      </w:r>
      <w:r w:rsidR="00F83845" w:rsidRPr="00E6565C">
        <w:t>点击</w:t>
      </w:r>
      <w:r w:rsidR="00F83845" w:rsidRPr="00E6565C">
        <w:t> Finish</w:t>
      </w:r>
      <w:r w:rsidR="00F83845" w:rsidRPr="00E6565C">
        <w:t>。</w:t>
      </w:r>
    </w:p>
    <w:p w14:paraId="6AF18669" w14:textId="22AA0AC9" w:rsidR="00DC431B" w:rsidRPr="00E6565C" w:rsidRDefault="00DC431B" w:rsidP="00E6565C">
      <w:r w:rsidRPr="00E6565C">
        <w:rPr>
          <w:rFonts w:hint="eastAsia"/>
        </w:rPr>
        <w:t>如需添加约束条件，执行以下操作：</w:t>
      </w:r>
    </w:p>
    <w:p w14:paraId="11DEA5BB" w14:textId="4D406C28" w:rsidR="00DC431B" w:rsidRPr="00E6565C" w:rsidRDefault="00DE2176" w:rsidP="00E6565C">
      <w:r>
        <w:rPr>
          <w:rFonts w:hint="eastAsia"/>
        </w:rPr>
        <w:t>(</w:t>
      </w:r>
      <w:r>
        <w:t>1)</w:t>
      </w:r>
      <w:r w:rsidR="00DC431B" w:rsidRPr="00E6565C">
        <w:rPr>
          <w:rFonts w:hint="eastAsia"/>
        </w:rPr>
        <w:t>将视图从</w:t>
      </w:r>
      <w:r w:rsidR="00DC431B" w:rsidRPr="00E6565C">
        <w:rPr>
          <w:rFonts w:hint="eastAsia"/>
        </w:rPr>
        <w:t xml:space="preserve"> Palette </w:t>
      </w:r>
      <w:r w:rsidR="00DC431B" w:rsidRPr="00E6565C">
        <w:rPr>
          <w:rFonts w:hint="eastAsia"/>
        </w:rPr>
        <w:t>窗口拖到编辑器中</w:t>
      </w:r>
      <w:r w:rsidR="002B70B0">
        <w:rPr>
          <w:rFonts w:hint="eastAsia"/>
        </w:rPr>
        <w:t>；</w:t>
      </w:r>
    </w:p>
    <w:p w14:paraId="09DB4ED8" w14:textId="2E7C600A" w:rsidR="00DC431B" w:rsidRPr="00E6565C" w:rsidRDefault="00DC431B" w:rsidP="00E6565C">
      <w:r w:rsidRPr="00E6565C">
        <w:rPr>
          <w:rFonts w:hint="eastAsia"/>
        </w:rPr>
        <w:lastRenderedPageBreak/>
        <w:t>当在</w:t>
      </w:r>
      <w:r w:rsidR="00DB7A02">
        <w:rPr>
          <w:rFonts w:hint="eastAsia"/>
        </w:rPr>
        <w:t>约束布局</w:t>
      </w:r>
      <w:r w:rsidRPr="00E6565C">
        <w:rPr>
          <w:rFonts w:hint="eastAsia"/>
        </w:rPr>
        <w:t>中添加视图时，该视图会显示一个边界框，每个角都有用于调整大小的方形手柄，每条边上都有圆形的约束手柄。</w:t>
      </w:r>
    </w:p>
    <w:p w14:paraId="00897B5C" w14:textId="0B25D1BA" w:rsidR="00DC431B" w:rsidRPr="00E6565C" w:rsidRDefault="00015848" w:rsidP="00E6565C">
      <w:r>
        <w:t>(2)</w:t>
      </w:r>
      <w:r w:rsidR="00DC431B" w:rsidRPr="00E6565C">
        <w:rPr>
          <w:rFonts w:hint="eastAsia"/>
        </w:rPr>
        <w:t>点击视图将其选中</w:t>
      </w:r>
      <w:r w:rsidR="002B70B0">
        <w:rPr>
          <w:rFonts w:hint="eastAsia"/>
        </w:rPr>
        <w:t>；</w:t>
      </w:r>
    </w:p>
    <w:p w14:paraId="354E3484" w14:textId="7FE6EF25" w:rsidR="00DC431B" w:rsidRPr="00E6565C" w:rsidRDefault="00D609D9" w:rsidP="00E6565C">
      <w:r>
        <w:rPr>
          <w:rFonts w:hint="eastAsia"/>
        </w:rPr>
        <w:t>(</w:t>
      </w:r>
      <w:r>
        <w:t>3)</w:t>
      </w:r>
      <w:r w:rsidR="00DC431B" w:rsidRPr="00E6565C">
        <w:rPr>
          <w:rFonts w:hint="eastAsia"/>
        </w:rPr>
        <w:t>执行以下任一操作：</w:t>
      </w:r>
    </w:p>
    <w:p w14:paraId="1441795C" w14:textId="545BBF0B" w:rsidR="00DC431B" w:rsidRPr="00E6565C" w:rsidRDefault="00DC431B" w:rsidP="007C6EDC">
      <w:pPr>
        <w:pStyle w:val="20"/>
      </w:pPr>
      <w:r w:rsidRPr="00E6565C">
        <w:rPr>
          <w:rFonts w:hint="eastAsia"/>
        </w:rPr>
        <w:t>点击约束手柄并将其拖动到可用定位点。此点可以是另一视图的边缘、布局的边缘或者引导线。请注意，当您拖动约束手柄时，布局编辑器会显示可行的连接定位点和蓝色叠加层。</w:t>
      </w:r>
    </w:p>
    <w:p w14:paraId="6AF95F77" w14:textId="5EBCE348" w:rsidR="00E6565C" w:rsidRPr="00E6565C" w:rsidRDefault="00DC431B" w:rsidP="007C6EDC">
      <w:pPr>
        <w:pStyle w:val="20"/>
      </w:pPr>
      <w:r w:rsidRPr="00E6565C">
        <w:rPr>
          <w:rFonts w:hint="eastAsia"/>
        </w:rPr>
        <w:t>点击</w:t>
      </w:r>
      <w:r w:rsidRPr="00E6565C">
        <w:rPr>
          <w:rFonts w:hint="eastAsia"/>
        </w:rPr>
        <w:t xml:space="preserve"> Attributes </w:t>
      </w:r>
      <w:r w:rsidRPr="00E6565C">
        <w:rPr>
          <w:rFonts w:hint="eastAsia"/>
        </w:rPr>
        <w:t>窗口的</w:t>
      </w:r>
      <w:r w:rsidRPr="00E6565C">
        <w:rPr>
          <w:rFonts w:hint="eastAsia"/>
        </w:rPr>
        <w:t xml:space="preserve"> Layout </w:t>
      </w:r>
      <w:r w:rsidRPr="00E6565C">
        <w:rPr>
          <w:rFonts w:hint="eastAsia"/>
        </w:rPr>
        <w:t>部分中的</w:t>
      </w:r>
      <w:r w:rsidR="00EF1B4C">
        <w:rPr>
          <w:rFonts w:hint="eastAsia"/>
        </w:rPr>
        <w:t>“</w:t>
      </w:r>
      <w:r w:rsidRPr="00E6565C">
        <w:rPr>
          <w:rFonts w:hint="eastAsia"/>
        </w:rPr>
        <w:t>Create a connection</w:t>
      </w:r>
      <w:r w:rsidR="00EF1B4C">
        <w:rPr>
          <w:rFonts w:hint="eastAsia"/>
        </w:rPr>
        <w:t>”</w:t>
      </w:r>
      <w:r w:rsidRPr="00E6565C">
        <w:rPr>
          <w:rFonts w:hint="eastAsia"/>
        </w:rPr>
        <w:t>按钮</w:t>
      </w:r>
      <w:r w:rsidR="00AF4D67">
        <w:rPr>
          <w:noProof/>
        </w:rPr>
        <w:drawing>
          <wp:inline distT="0" distB="0" distL="0" distR="0" wp14:anchorId="2D64B4C3" wp14:editId="45210621">
            <wp:extent cx="116006" cy="116006"/>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0388" cy="120388"/>
                    </a:xfrm>
                    <a:prstGeom prst="rect">
                      <a:avLst/>
                    </a:prstGeom>
                    <a:noFill/>
                    <a:ln>
                      <a:noFill/>
                    </a:ln>
                  </pic:spPr>
                </pic:pic>
              </a:graphicData>
            </a:graphic>
          </wp:inline>
        </w:drawing>
      </w:r>
      <w:r w:rsidRPr="00E6565C">
        <w:rPr>
          <w:rFonts w:hint="eastAsia"/>
        </w:rPr>
        <w:t>，具体如</w:t>
      </w:r>
      <w:r w:rsidR="009075BF">
        <w:fldChar w:fldCharType="begin"/>
      </w:r>
      <w:r w:rsidR="009075BF">
        <w:instrText xml:space="preserve"> </w:instrText>
      </w:r>
      <w:r w:rsidR="009075BF">
        <w:rPr>
          <w:rFonts w:hint="eastAsia"/>
        </w:rPr>
        <w:instrText>REF _Ref93567934 \h</w:instrText>
      </w:r>
      <w:r w:rsidR="009075BF">
        <w:instrText xml:space="preserve"> </w:instrText>
      </w:r>
      <w:r w:rsidR="009075BF">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39</w:t>
      </w:r>
      <w:r w:rsidR="009075BF">
        <w:fldChar w:fldCharType="end"/>
      </w:r>
      <w:r w:rsidRPr="00E6565C">
        <w:rPr>
          <w:rFonts w:hint="eastAsia"/>
        </w:rPr>
        <w:t>所示。</w:t>
      </w:r>
    </w:p>
    <w:p w14:paraId="00DAE326" w14:textId="6AF0B607" w:rsidR="00E6565C" w:rsidRPr="00E6565C" w:rsidRDefault="00E6565C" w:rsidP="00E6565C">
      <w:r w:rsidRPr="00E6565C">
        <w:t>创建约束条件后，编辑器会为其指定</w:t>
      </w:r>
      <w:r w:rsidRPr="00263E74">
        <w:t>默认外边距</w:t>
      </w:r>
      <w:r w:rsidRPr="00E6565C">
        <w:t>来分隔两个视图。创建约束条件时，请注意以下规则：</w:t>
      </w:r>
    </w:p>
    <w:p w14:paraId="6848E4AC" w14:textId="56429012" w:rsidR="00E6565C" w:rsidRPr="00E6565C" w:rsidRDefault="007A6495" w:rsidP="00E6565C">
      <w:r>
        <w:rPr>
          <w:rFonts w:hint="eastAsia"/>
        </w:rPr>
        <w:t>(</w:t>
      </w:r>
      <w:r>
        <w:t>1)</w:t>
      </w:r>
      <w:r w:rsidR="00E6565C" w:rsidRPr="00E6565C">
        <w:t>每个视图都必须至少有两个约束条件：一个水平约束条件，一个垂直约束条件。</w:t>
      </w:r>
    </w:p>
    <w:p w14:paraId="4F797958" w14:textId="2DDB955A" w:rsidR="00E6565C" w:rsidRPr="00E6565C" w:rsidRDefault="00D8655C" w:rsidP="00E6565C">
      <w:r>
        <w:rPr>
          <w:rFonts w:hint="eastAsia"/>
        </w:rPr>
        <w:t>(</w:t>
      </w:r>
      <w:r>
        <w:t>2)</w:t>
      </w:r>
      <w:r w:rsidR="00E6565C" w:rsidRPr="00E6565C">
        <w:t>只能在共用同一平面的约束手柄与定位点之间创建约束条件。因此，视图的垂直平面（左侧和右侧）只能约束在另一个垂直平面上；而基准线则只能约束到其他基准线上。</w:t>
      </w:r>
    </w:p>
    <w:p w14:paraId="023108A1" w14:textId="276789FE" w:rsidR="00E6565C" w:rsidRPr="00E6565C" w:rsidRDefault="00FF5032" w:rsidP="00E6565C">
      <w:r>
        <w:rPr>
          <w:rFonts w:hint="eastAsia"/>
        </w:rPr>
        <w:t>(</w:t>
      </w:r>
      <w:r>
        <w:t>3)</w:t>
      </w:r>
      <w:r w:rsidR="00E6565C" w:rsidRPr="00E6565C">
        <w:t>每个约束句柄只能用于一个约束条件，但您可以在同一定位点上创建多个约束条件（从不同的视图）。</w:t>
      </w:r>
    </w:p>
    <w:p w14:paraId="2E24ABEE" w14:textId="54748CF9" w:rsidR="00E6565C" w:rsidRPr="00E6565C" w:rsidRDefault="00E6565C" w:rsidP="00E6565C">
      <w:r w:rsidRPr="00E6565C">
        <w:t>可以通过执行以下任一操作来删除约束条件：</w:t>
      </w:r>
    </w:p>
    <w:p w14:paraId="4FE4A014" w14:textId="2C35674E" w:rsidR="00E6565C" w:rsidRPr="00E6565C" w:rsidRDefault="00FF5032" w:rsidP="00E6565C">
      <w:r>
        <w:t>(1)</w:t>
      </w:r>
      <w:r w:rsidR="00E6565C" w:rsidRPr="00E6565C">
        <w:t>点击某个约束条件将其选中，然后按</w:t>
      </w:r>
      <w:r w:rsidR="00E6565C" w:rsidRPr="00E6565C">
        <w:t> Delete</w:t>
      </w:r>
      <w:r w:rsidR="00E6565C" w:rsidRPr="00E6565C">
        <w:t>。</w:t>
      </w:r>
    </w:p>
    <w:p w14:paraId="10DE0F36" w14:textId="406ED952" w:rsidR="00E6565C" w:rsidRDefault="00FF5032" w:rsidP="00E6565C">
      <w:r>
        <w:rPr>
          <w:rFonts w:hint="eastAsia"/>
        </w:rPr>
        <w:t>(</w:t>
      </w:r>
      <w:r>
        <w:t>2)</w:t>
      </w:r>
      <w:r w:rsidR="00E6565C" w:rsidRPr="00E6565C">
        <w:t>按住</w:t>
      </w:r>
      <w:r w:rsidR="00E6565C" w:rsidRPr="00E6565C">
        <w:t> Control</w:t>
      </w:r>
      <w:r w:rsidR="00E6565C" w:rsidRPr="00E6565C">
        <w:t>，然后点击某个约束定位点。请注意，该约束条件变为红色即表示可以点击将其删除，如</w:t>
      </w:r>
      <w:r w:rsidR="00973C1C">
        <w:fldChar w:fldCharType="begin"/>
      </w:r>
      <w:r w:rsidR="00973C1C">
        <w:instrText xml:space="preserve"> REF _Ref93581779 \h </w:instrText>
      </w:r>
      <w:r w:rsidR="00973C1C">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40</w:t>
      </w:r>
      <w:r w:rsidR="00973C1C">
        <w:fldChar w:fldCharType="end"/>
      </w:r>
      <w:r w:rsidR="00E6565C" w:rsidRPr="00E6565C">
        <w:t>所示。</w:t>
      </w:r>
    </w:p>
    <w:tbl>
      <w:tblPr>
        <w:tblW w:w="0" w:type="auto"/>
        <w:jc w:val="center"/>
        <w:tblCellMar>
          <w:left w:w="0" w:type="dxa"/>
          <w:right w:w="0" w:type="dxa"/>
        </w:tblCellMar>
        <w:tblLook w:val="04A0" w:firstRow="1" w:lastRow="0" w:firstColumn="1" w:lastColumn="0" w:noHBand="0" w:noVBand="1"/>
      </w:tblPr>
      <w:tblGrid>
        <w:gridCol w:w="4675"/>
        <w:gridCol w:w="4675"/>
      </w:tblGrid>
      <w:tr w:rsidR="003C4A3B" w14:paraId="49CB46CC" w14:textId="77777777" w:rsidTr="002B1D06">
        <w:trPr>
          <w:jc w:val="center"/>
        </w:trPr>
        <w:tc>
          <w:tcPr>
            <w:tcW w:w="4675" w:type="dxa"/>
          </w:tcPr>
          <w:p w14:paraId="3C541D26" w14:textId="77777777" w:rsidR="003C4A3B" w:rsidRDefault="003C4A3B" w:rsidP="00ED6FF1">
            <w:pPr>
              <w:spacing w:line="0" w:lineRule="atLeast"/>
              <w:ind w:firstLineChars="0" w:firstLine="0"/>
              <w:jc w:val="center"/>
            </w:pPr>
            <w:r w:rsidRPr="00E6565C">
              <w:rPr>
                <w:noProof/>
              </w:rPr>
              <w:drawing>
                <wp:inline distT="0" distB="0" distL="0" distR="0" wp14:anchorId="168AB740" wp14:editId="47E91667">
                  <wp:extent cx="1536899" cy="1699146"/>
                  <wp:effectExtent l="0" t="0" r="635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47525" cy="1710894"/>
                          </a:xfrm>
                          <a:prstGeom prst="rect">
                            <a:avLst/>
                          </a:prstGeom>
                          <a:noFill/>
                          <a:ln>
                            <a:noFill/>
                          </a:ln>
                        </pic:spPr>
                      </pic:pic>
                    </a:graphicData>
                  </a:graphic>
                </wp:inline>
              </w:drawing>
            </w:r>
          </w:p>
          <w:p w14:paraId="0CDEF72B" w14:textId="580FB41E" w:rsidR="00ED6FF1" w:rsidRDefault="00173FD0" w:rsidP="00AD55E0">
            <w:pPr>
              <w:pStyle w:val="a5"/>
            </w:pPr>
            <w:bookmarkStart w:id="67" w:name="_Ref93581779"/>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42</w:t>
            </w:r>
            <w:r w:rsidR="006E6E78">
              <w:fldChar w:fldCharType="end"/>
            </w:r>
            <w:bookmarkEnd w:id="67"/>
            <w:r w:rsidR="00C31484" w:rsidRPr="00E6565C">
              <w:t>红色约束条件表示您可以点击将其删除</w:t>
            </w:r>
          </w:p>
        </w:tc>
        <w:tc>
          <w:tcPr>
            <w:tcW w:w="4675" w:type="dxa"/>
          </w:tcPr>
          <w:p w14:paraId="629A6861" w14:textId="77777777" w:rsidR="003C4A3B" w:rsidRDefault="003C4A3B" w:rsidP="00173FD0">
            <w:pPr>
              <w:keepNext/>
              <w:spacing w:line="0" w:lineRule="atLeast"/>
              <w:ind w:firstLineChars="0" w:firstLine="0"/>
              <w:jc w:val="center"/>
            </w:pPr>
            <w:r w:rsidRPr="00E6565C">
              <w:rPr>
                <w:noProof/>
              </w:rPr>
              <w:drawing>
                <wp:inline distT="0" distB="0" distL="0" distR="0" wp14:anchorId="6A865493" wp14:editId="3C5086FD">
                  <wp:extent cx="2763672" cy="1614504"/>
                  <wp:effectExtent l="0" t="0" r="0" b="508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92768" cy="1631502"/>
                          </a:xfrm>
                          <a:prstGeom prst="rect">
                            <a:avLst/>
                          </a:prstGeom>
                          <a:noFill/>
                          <a:ln>
                            <a:noFill/>
                          </a:ln>
                        </pic:spPr>
                      </pic:pic>
                    </a:graphicData>
                  </a:graphic>
                </wp:inline>
              </w:drawing>
            </w:r>
          </w:p>
          <w:p w14:paraId="60BCE5DD" w14:textId="37D94026" w:rsidR="00173FD0" w:rsidRDefault="00C31484" w:rsidP="00AD55E0">
            <w:pPr>
              <w:pStyle w:val="a5"/>
            </w:pPr>
            <w:bookmarkStart w:id="68" w:name="_Ref93581761"/>
            <w: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43</w:t>
            </w:r>
            <w:r w:rsidR="006E6E78">
              <w:fldChar w:fldCharType="end"/>
            </w:r>
            <w:bookmarkEnd w:id="68"/>
            <w:r>
              <w:t xml:space="preserve"> </w:t>
            </w:r>
            <w:r w:rsidRPr="00E6565C">
              <w:t>点击约束定位点将其删除</w:t>
            </w:r>
          </w:p>
        </w:tc>
      </w:tr>
    </w:tbl>
    <w:p w14:paraId="00784E53" w14:textId="44EE2831" w:rsidR="00E6565C" w:rsidRDefault="00E6565C" w:rsidP="00D5096E">
      <w:pPr>
        <w:rPr>
          <w:lang w:bidi="ar-SA"/>
        </w:rPr>
      </w:pPr>
      <w:r w:rsidRPr="00E6565C">
        <w:t>在</w:t>
      </w:r>
      <w:r w:rsidRPr="00E6565C">
        <w:t> Attributes </w:t>
      </w:r>
      <w:r w:rsidRPr="00E6565C">
        <w:t>窗口的</w:t>
      </w:r>
      <w:r w:rsidRPr="00E6565C">
        <w:t> Layout </w:t>
      </w:r>
      <w:r w:rsidRPr="00E6565C">
        <w:t>部分中，点击某个约束定位点，如</w:t>
      </w:r>
      <w:r w:rsidR="00CF66B9">
        <w:fldChar w:fldCharType="begin"/>
      </w:r>
      <w:r w:rsidR="00CF66B9">
        <w:instrText xml:space="preserve"> REF _Ref93581761 \h </w:instrText>
      </w:r>
      <w:r w:rsidR="00CF66B9">
        <w:fldChar w:fldCharType="separate"/>
      </w:r>
      <w:r w:rsidR="00741EF0">
        <w:t>图</w:t>
      </w:r>
      <w:r w:rsidR="00741EF0">
        <w:t xml:space="preserve"> </w:t>
      </w:r>
      <w:r w:rsidR="00741EF0">
        <w:rPr>
          <w:noProof/>
        </w:rPr>
        <w:t>2</w:t>
      </w:r>
      <w:r w:rsidR="00741EF0">
        <w:noBreakHyphen/>
      </w:r>
      <w:r w:rsidR="00741EF0">
        <w:rPr>
          <w:noProof/>
        </w:rPr>
        <w:t>41</w:t>
      </w:r>
      <w:r w:rsidR="00CF66B9">
        <w:fldChar w:fldCharType="end"/>
      </w:r>
      <w:r w:rsidRPr="00E6565C">
        <w:t>所示。</w:t>
      </w:r>
      <w:r w:rsidR="00D5096E">
        <w:rPr>
          <w:rFonts w:hint="eastAsia"/>
          <w:lang w:bidi="ar-SA"/>
        </w:rPr>
        <w:t>如果在视图中添加了相反的约束条件，则约束线会像弹簧一样弯弯曲曲，以此来表示相反的力。当视图尺寸设置为“</w:t>
      </w:r>
      <w:r w:rsidR="00D5096E">
        <w:rPr>
          <w:rFonts w:hint="eastAsia"/>
          <w:lang w:bidi="ar-SA"/>
        </w:rPr>
        <w:t>fixed</w:t>
      </w:r>
      <w:r w:rsidR="00D5096E">
        <w:rPr>
          <w:rFonts w:hint="eastAsia"/>
          <w:lang w:bidi="ar-SA"/>
        </w:rPr>
        <w:t>”或“</w:t>
      </w:r>
      <w:r w:rsidR="00D5096E">
        <w:rPr>
          <w:rFonts w:hint="eastAsia"/>
          <w:lang w:bidi="ar-SA"/>
        </w:rPr>
        <w:t>wrap content</w:t>
      </w:r>
      <w:r w:rsidR="00D5096E">
        <w:rPr>
          <w:rFonts w:hint="eastAsia"/>
          <w:lang w:bidi="ar-SA"/>
        </w:rPr>
        <w:t>”时，效果最明显，在这种情况下视图在两个约束条件之间居中。如果希望视图扩展其尺寸以满足约束条件，则可以将尺寸切换为</w:t>
      </w:r>
      <w:r w:rsidR="00D5096E">
        <w:rPr>
          <w:rFonts w:hint="eastAsia"/>
          <w:lang w:bidi="ar-SA"/>
        </w:rPr>
        <w:lastRenderedPageBreak/>
        <w:t>“</w:t>
      </w:r>
      <w:r w:rsidR="00D5096E">
        <w:rPr>
          <w:rFonts w:hint="eastAsia"/>
          <w:lang w:bidi="ar-SA"/>
        </w:rPr>
        <w:t>match constraints</w:t>
      </w:r>
      <w:r w:rsidR="00D5096E">
        <w:rPr>
          <w:rFonts w:hint="eastAsia"/>
          <w:lang w:bidi="ar-SA"/>
        </w:rPr>
        <w:t>”；如果希望保持当前尺寸，但想要移动视图使其不要居中，则可以调整约束偏差。可以使用约束条件来实现不同类型的布局行为，如以下部分所述。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1698"/>
        <w:gridCol w:w="1710"/>
        <w:gridCol w:w="4677"/>
      </w:tblGrid>
      <w:tr w:rsidR="00FA639E" w14:paraId="16FF850A" w14:textId="77777777" w:rsidTr="007E0169">
        <w:tc>
          <w:tcPr>
            <w:tcW w:w="1265" w:type="dxa"/>
          </w:tcPr>
          <w:p w14:paraId="004F6A89" w14:textId="57B77C7F" w:rsidR="00EC7700" w:rsidRDefault="00AA1062" w:rsidP="00D630D7">
            <w:pPr>
              <w:pStyle w:val="a9"/>
            </w:pPr>
            <w:r>
              <w:rPr>
                <w:rFonts w:hint="eastAsia"/>
              </w:rPr>
              <w:t>约束类型</w:t>
            </w:r>
          </w:p>
        </w:tc>
        <w:tc>
          <w:tcPr>
            <w:tcW w:w="3408" w:type="dxa"/>
            <w:gridSpan w:val="2"/>
          </w:tcPr>
          <w:p w14:paraId="01B6B36F" w14:textId="0D4821A9" w:rsidR="00EC7700" w:rsidRDefault="00C87100" w:rsidP="00D630D7">
            <w:pPr>
              <w:pStyle w:val="a9"/>
            </w:pPr>
            <w:r>
              <w:rPr>
                <w:rFonts w:hint="eastAsia"/>
              </w:rPr>
              <w:t>图示</w:t>
            </w:r>
          </w:p>
        </w:tc>
        <w:tc>
          <w:tcPr>
            <w:tcW w:w="4677" w:type="dxa"/>
          </w:tcPr>
          <w:p w14:paraId="590E5C80" w14:textId="5E1D65A9" w:rsidR="00EC7700" w:rsidRDefault="00C87100" w:rsidP="00D630D7">
            <w:pPr>
              <w:pStyle w:val="a9"/>
            </w:pPr>
            <w:r>
              <w:rPr>
                <w:rFonts w:hint="eastAsia"/>
              </w:rPr>
              <w:t>说明</w:t>
            </w:r>
          </w:p>
        </w:tc>
      </w:tr>
      <w:tr w:rsidR="00FA639E" w14:paraId="0C97FEC5" w14:textId="77777777" w:rsidTr="007E0169">
        <w:tc>
          <w:tcPr>
            <w:tcW w:w="1265" w:type="dxa"/>
          </w:tcPr>
          <w:p w14:paraId="639F8F6C" w14:textId="4E840D0C" w:rsidR="00EC7700" w:rsidRDefault="009B4D28" w:rsidP="00D630D7">
            <w:pPr>
              <w:pStyle w:val="aa"/>
            </w:pPr>
            <w:r w:rsidRPr="009B4D28">
              <w:rPr>
                <w:rFonts w:hint="eastAsia"/>
              </w:rPr>
              <w:t>父级位置</w:t>
            </w:r>
          </w:p>
        </w:tc>
        <w:tc>
          <w:tcPr>
            <w:tcW w:w="3408" w:type="dxa"/>
            <w:gridSpan w:val="2"/>
          </w:tcPr>
          <w:p w14:paraId="7B4E0450" w14:textId="560AB540" w:rsidR="00EC7700" w:rsidRDefault="00E831AE" w:rsidP="00D630D7">
            <w:pPr>
              <w:pStyle w:val="aa"/>
            </w:pPr>
            <w:r>
              <w:rPr>
                <w:noProof/>
              </w:rPr>
              <w:drawing>
                <wp:inline distT="0" distB="0" distL="0" distR="0" wp14:anchorId="54E464DC" wp14:editId="25C80694">
                  <wp:extent cx="1876833" cy="906615"/>
                  <wp:effectExtent l="0" t="0" r="0" b="825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94546" cy="915171"/>
                          </a:xfrm>
                          <a:prstGeom prst="rect">
                            <a:avLst/>
                          </a:prstGeom>
                          <a:noFill/>
                          <a:ln>
                            <a:noFill/>
                          </a:ln>
                        </pic:spPr>
                      </pic:pic>
                    </a:graphicData>
                  </a:graphic>
                </wp:inline>
              </w:drawing>
            </w:r>
          </w:p>
        </w:tc>
        <w:tc>
          <w:tcPr>
            <w:tcW w:w="4677" w:type="dxa"/>
          </w:tcPr>
          <w:p w14:paraId="7B086858" w14:textId="2D8EE600" w:rsidR="00EC7700" w:rsidRDefault="000C31F2" w:rsidP="000A7E42">
            <w:pPr>
              <w:pStyle w:val="aa"/>
            </w:pPr>
            <w:r>
              <w:rPr>
                <w:rFonts w:hint="eastAsia"/>
              </w:rPr>
              <w:t>将视图的一侧约束到布局的相应边缘。在</w:t>
            </w:r>
            <w:r w:rsidR="007B62A7">
              <w:rPr>
                <w:rFonts w:hint="eastAsia"/>
              </w:rPr>
              <w:t>左</w:t>
            </w:r>
            <w:r>
              <w:rPr>
                <w:rFonts w:hint="eastAsia"/>
              </w:rPr>
              <w:t>图中，视图的左侧连接到父布局的左边缘</w:t>
            </w:r>
            <w:r w:rsidR="00BE3B50">
              <w:rPr>
                <w:rFonts w:hint="eastAsia"/>
              </w:rPr>
              <w:t>，</w:t>
            </w:r>
            <w:r>
              <w:rPr>
                <w:rFonts w:hint="eastAsia"/>
              </w:rPr>
              <w:t>可以使用外边距来定义距离边缘的距离。</w:t>
            </w:r>
          </w:p>
        </w:tc>
      </w:tr>
      <w:tr w:rsidR="00FA639E" w14:paraId="1355F74C" w14:textId="77777777" w:rsidTr="007E0169">
        <w:tc>
          <w:tcPr>
            <w:tcW w:w="1265" w:type="dxa"/>
          </w:tcPr>
          <w:p w14:paraId="3E15765A" w14:textId="6B36667F" w:rsidR="00EC7700" w:rsidRDefault="00494AC3" w:rsidP="00D630D7">
            <w:pPr>
              <w:pStyle w:val="aa"/>
            </w:pPr>
            <w:r w:rsidRPr="00494AC3">
              <w:rPr>
                <w:rFonts w:hint="eastAsia"/>
              </w:rPr>
              <w:t>顺序位置</w:t>
            </w:r>
          </w:p>
        </w:tc>
        <w:tc>
          <w:tcPr>
            <w:tcW w:w="3408" w:type="dxa"/>
            <w:gridSpan w:val="2"/>
          </w:tcPr>
          <w:p w14:paraId="586A29AB" w14:textId="3F9AD608" w:rsidR="00EC7700" w:rsidRDefault="00D41408" w:rsidP="00D630D7">
            <w:pPr>
              <w:pStyle w:val="aa"/>
            </w:pPr>
            <w:r>
              <w:rPr>
                <w:noProof/>
              </w:rPr>
              <w:drawing>
                <wp:inline distT="0" distB="0" distL="0" distR="0" wp14:anchorId="4D933D29" wp14:editId="2E948DE4">
                  <wp:extent cx="1869676" cy="894051"/>
                  <wp:effectExtent l="0" t="0" r="0" b="190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893790" cy="905582"/>
                          </a:xfrm>
                          <a:prstGeom prst="rect">
                            <a:avLst/>
                          </a:prstGeom>
                          <a:noFill/>
                          <a:ln>
                            <a:noFill/>
                          </a:ln>
                        </pic:spPr>
                      </pic:pic>
                    </a:graphicData>
                  </a:graphic>
                </wp:inline>
              </w:drawing>
            </w:r>
          </w:p>
        </w:tc>
        <w:tc>
          <w:tcPr>
            <w:tcW w:w="4677" w:type="dxa"/>
          </w:tcPr>
          <w:p w14:paraId="7BCD7031" w14:textId="1431597F" w:rsidR="00EC7700" w:rsidRPr="004973E5" w:rsidRDefault="004973E5" w:rsidP="00077243">
            <w:pPr>
              <w:pStyle w:val="aa"/>
            </w:pPr>
            <w:r>
              <w:rPr>
                <w:rFonts w:hint="eastAsia"/>
              </w:rPr>
              <w:t>定义两个视图的显示顺序（垂直或水平方向）。在</w:t>
            </w:r>
            <w:r w:rsidR="007B62A7">
              <w:rPr>
                <w:rFonts w:hint="eastAsia"/>
              </w:rPr>
              <w:t>左</w:t>
            </w:r>
            <w:r>
              <w:rPr>
                <w:rFonts w:hint="eastAsia"/>
              </w:rPr>
              <w:t>图中，</w:t>
            </w:r>
            <w:r>
              <w:rPr>
                <w:rFonts w:hint="eastAsia"/>
              </w:rPr>
              <w:t xml:space="preserve">B </w:t>
            </w:r>
            <w:r>
              <w:rPr>
                <w:rFonts w:hint="eastAsia"/>
              </w:rPr>
              <w:t>被约束为始终位于</w:t>
            </w:r>
            <w:r>
              <w:rPr>
                <w:rFonts w:hint="eastAsia"/>
              </w:rPr>
              <w:t xml:space="preserve"> A </w:t>
            </w:r>
            <w:r>
              <w:rPr>
                <w:rFonts w:hint="eastAsia"/>
              </w:rPr>
              <w:t>的右侧，而</w:t>
            </w:r>
            <w:r>
              <w:rPr>
                <w:rFonts w:hint="eastAsia"/>
              </w:rPr>
              <w:t xml:space="preserve"> C </w:t>
            </w:r>
            <w:r>
              <w:rPr>
                <w:rFonts w:hint="eastAsia"/>
              </w:rPr>
              <w:t>被约束在</w:t>
            </w:r>
            <w:r>
              <w:rPr>
                <w:rFonts w:hint="eastAsia"/>
              </w:rPr>
              <w:t xml:space="preserve"> A </w:t>
            </w:r>
            <w:r>
              <w:rPr>
                <w:rFonts w:hint="eastAsia"/>
              </w:rPr>
              <w:t>的下方。</w:t>
            </w:r>
            <w:r>
              <w:rPr>
                <w:rFonts w:hint="eastAsia"/>
              </w:rPr>
              <w:t xml:space="preserve"> </w:t>
            </w:r>
            <w:r>
              <w:rPr>
                <w:rFonts w:hint="eastAsia"/>
              </w:rPr>
              <w:t>不过，这些约束条件并不意味着对齐，因此</w:t>
            </w:r>
            <w:r>
              <w:rPr>
                <w:rFonts w:hint="eastAsia"/>
              </w:rPr>
              <w:t xml:space="preserve"> B </w:t>
            </w:r>
            <w:r>
              <w:rPr>
                <w:rFonts w:hint="eastAsia"/>
              </w:rPr>
              <w:t>仍然可以上下移动。</w:t>
            </w:r>
          </w:p>
        </w:tc>
      </w:tr>
      <w:tr w:rsidR="00FA639E" w14:paraId="594DA34D" w14:textId="77777777" w:rsidTr="007E0169">
        <w:tc>
          <w:tcPr>
            <w:tcW w:w="1265" w:type="dxa"/>
          </w:tcPr>
          <w:p w14:paraId="63FCDCDF" w14:textId="58C7DB1B" w:rsidR="00971087" w:rsidRDefault="00971087" w:rsidP="00D630D7">
            <w:pPr>
              <w:pStyle w:val="aa"/>
            </w:pPr>
            <w:r w:rsidRPr="00494AC3">
              <w:rPr>
                <w:rFonts w:hint="eastAsia"/>
              </w:rPr>
              <w:t>对齐方式</w:t>
            </w:r>
          </w:p>
        </w:tc>
        <w:tc>
          <w:tcPr>
            <w:tcW w:w="1698" w:type="dxa"/>
          </w:tcPr>
          <w:p w14:paraId="517EABC7" w14:textId="77777777" w:rsidR="00BC1310" w:rsidRDefault="00971087" w:rsidP="00D630D7">
            <w:pPr>
              <w:pStyle w:val="aa"/>
            </w:pPr>
            <w:r>
              <w:rPr>
                <w:noProof/>
              </w:rPr>
              <w:drawing>
                <wp:inline distT="0" distB="0" distL="0" distR="0" wp14:anchorId="7C7D1A8E" wp14:editId="2704AB6E">
                  <wp:extent cx="941630" cy="944770"/>
                  <wp:effectExtent l="0" t="0" r="0" b="825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946675" cy="949832"/>
                          </a:xfrm>
                          <a:prstGeom prst="rect">
                            <a:avLst/>
                          </a:prstGeom>
                          <a:noFill/>
                          <a:ln>
                            <a:noFill/>
                          </a:ln>
                        </pic:spPr>
                      </pic:pic>
                    </a:graphicData>
                  </a:graphic>
                </wp:inline>
              </w:drawing>
            </w:r>
          </w:p>
          <w:p w14:paraId="76B2550A" w14:textId="02575594" w:rsidR="00971087" w:rsidRDefault="00BC1310" w:rsidP="00BC1310">
            <w:pPr>
              <w:pStyle w:val="aa"/>
              <w:jc w:val="center"/>
            </w:pPr>
            <w:r>
              <w:rPr>
                <w:rFonts w:hint="eastAsia"/>
              </w:rPr>
              <w:t>（</w:t>
            </w:r>
            <w:r>
              <w:rPr>
                <w:rFonts w:hint="eastAsia"/>
              </w:rPr>
              <w:t>1</w:t>
            </w:r>
            <w:r>
              <w:rPr>
                <w:rFonts w:hint="eastAsia"/>
              </w:rPr>
              <w:t>）</w:t>
            </w:r>
          </w:p>
        </w:tc>
        <w:tc>
          <w:tcPr>
            <w:tcW w:w="1710" w:type="dxa"/>
          </w:tcPr>
          <w:p w14:paraId="5E7501F7" w14:textId="77777777" w:rsidR="00971087" w:rsidRDefault="00971087" w:rsidP="00D630D7">
            <w:pPr>
              <w:pStyle w:val="aa"/>
            </w:pPr>
            <w:r>
              <w:rPr>
                <w:noProof/>
              </w:rPr>
              <w:drawing>
                <wp:inline distT="0" distB="0" distL="0" distR="0" wp14:anchorId="7DC66220" wp14:editId="3EAF7078">
                  <wp:extent cx="921224" cy="921224"/>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27008" cy="927008"/>
                          </a:xfrm>
                          <a:prstGeom prst="rect">
                            <a:avLst/>
                          </a:prstGeom>
                          <a:noFill/>
                          <a:ln>
                            <a:noFill/>
                          </a:ln>
                        </pic:spPr>
                      </pic:pic>
                    </a:graphicData>
                  </a:graphic>
                </wp:inline>
              </w:drawing>
            </w:r>
          </w:p>
          <w:p w14:paraId="5CED7525" w14:textId="5DB8432B" w:rsidR="00BC1310" w:rsidRDefault="00BC1310" w:rsidP="00BC1310">
            <w:pPr>
              <w:pStyle w:val="aa"/>
              <w:jc w:val="center"/>
            </w:pPr>
            <w:r>
              <w:rPr>
                <w:rFonts w:hint="eastAsia"/>
              </w:rPr>
              <w:t>（</w:t>
            </w:r>
            <w:r>
              <w:rPr>
                <w:rFonts w:hint="eastAsia"/>
              </w:rPr>
              <w:t>2</w:t>
            </w:r>
            <w:r>
              <w:rPr>
                <w:rFonts w:hint="eastAsia"/>
              </w:rPr>
              <w:t>）</w:t>
            </w:r>
          </w:p>
        </w:tc>
        <w:tc>
          <w:tcPr>
            <w:tcW w:w="4677" w:type="dxa"/>
          </w:tcPr>
          <w:p w14:paraId="32754E67" w14:textId="7A85F26C" w:rsidR="00971087" w:rsidRDefault="008F2DB1" w:rsidP="008F2DB1">
            <w:pPr>
              <w:pStyle w:val="aa"/>
            </w:pPr>
            <w:r>
              <w:rPr>
                <w:rFonts w:hint="eastAsia"/>
              </w:rPr>
              <w:t>将一个视图的边缘与另一视图的同一边对齐。在</w:t>
            </w:r>
            <w:r w:rsidR="00BC1310">
              <w:rPr>
                <w:rFonts w:hint="eastAsia"/>
              </w:rPr>
              <w:t>左</w:t>
            </w:r>
            <w:r w:rsidR="00BC1310">
              <w:rPr>
                <w:rFonts w:hint="eastAsia"/>
              </w:rPr>
              <w:t>1</w:t>
            </w:r>
            <w:r>
              <w:rPr>
                <w:rFonts w:hint="eastAsia"/>
              </w:rPr>
              <w:t>图</w:t>
            </w:r>
            <w:r>
              <w:rPr>
                <w:rFonts w:hint="eastAsia"/>
              </w:rPr>
              <w:t xml:space="preserve"> </w:t>
            </w:r>
            <w:r>
              <w:rPr>
                <w:rFonts w:hint="eastAsia"/>
              </w:rPr>
              <w:t>中，</w:t>
            </w:r>
            <w:r>
              <w:rPr>
                <w:rFonts w:hint="eastAsia"/>
              </w:rPr>
              <w:t xml:space="preserve">B </w:t>
            </w:r>
            <w:r>
              <w:rPr>
                <w:rFonts w:hint="eastAsia"/>
              </w:rPr>
              <w:t>的左侧与</w:t>
            </w:r>
            <w:r>
              <w:rPr>
                <w:rFonts w:hint="eastAsia"/>
              </w:rPr>
              <w:t xml:space="preserve"> A </w:t>
            </w:r>
            <w:r>
              <w:rPr>
                <w:rFonts w:hint="eastAsia"/>
              </w:rPr>
              <w:t>的左侧对齐。</w:t>
            </w:r>
            <w:r>
              <w:rPr>
                <w:rFonts w:hint="eastAsia"/>
              </w:rPr>
              <w:t xml:space="preserve"> </w:t>
            </w:r>
            <w:r>
              <w:rPr>
                <w:rFonts w:hint="eastAsia"/>
              </w:rPr>
              <w:t>如果要与视图中心对齐，请对两侧创建约束条件。可以通过从约束布局向内拖动视图来偏移对齐量。例如，</w:t>
            </w:r>
            <w:r w:rsidR="00CE3B14">
              <w:rPr>
                <w:rFonts w:hint="eastAsia"/>
              </w:rPr>
              <w:t>左</w:t>
            </w:r>
            <w:r w:rsidR="00CE3B14">
              <w:rPr>
                <w:rFonts w:hint="eastAsia"/>
              </w:rPr>
              <w:t>2</w:t>
            </w:r>
            <w:r w:rsidR="00CE3B14">
              <w:rPr>
                <w:rFonts w:hint="eastAsia"/>
              </w:rPr>
              <w:t>图</w:t>
            </w:r>
            <w:r>
              <w:rPr>
                <w:rFonts w:hint="eastAsia"/>
              </w:rPr>
              <w:t>显示</w:t>
            </w:r>
            <w:r>
              <w:rPr>
                <w:rFonts w:hint="eastAsia"/>
              </w:rPr>
              <w:t xml:space="preserve"> B </w:t>
            </w:r>
            <w:r>
              <w:rPr>
                <w:rFonts w:hint="eastAsia"/>
              </w:rPr>
              <w:t>的偏移对齐为</w:t>
            </w:r>
            <w:r>
              <w:rPr>
                <w:rFonts w:hint="eastAsia"/>
              </w:rPr>
              <w:t xml:space="preserve"> 24dp</w:t>
            </w:r>
            <w:r>
              <w:rPr>
                <w:rFonts w:hint="eastAsia"/>
              </w:rPr>
              <w:t>。偏移量由受约束视图的外边距定义。还可以选择要对齐的所有视图，然后点击工具栏中的</w:t>
            </w:r>
            <w:r w:rsidR="00CE3B14">
              <w:rPr>
                <w:rFonts w:hint="eastAsia"/>
              </w:rPr>
              <w:t>“</w:t>
            </w:r>
            <w:r>
              <w:rPr>
                <w:rFonts w:hint="eastAsia"/>
              </w:rPr>
              <w:t>Align</w:t>
            </w:r>
            <w:r w:rsidR="00CE3B14">
              <w:rPr>
                <w:rFonts w:hint="eastAsia"/>
              </w:rPr>
              <w:t>”</w:t>
            </w:r>
            <w:r>
              <w:rPr>
                <w:rFonts w:hint="eastAsia"/>
              </w:rPr>
              <w:t>图标</w:t>
            </w:r>
            <w:r w:rsidR="00DF0B11">
              <w:rPr>
                <w:noProof/>
              </w:rPr>
              <w:drawing>
                <wp:inline distT="0" distB="0" distL="0" distR="0" wp14:anchorId="044D996C" wp14:editId="4ACD0EBE">
                  <wp:extent cx="122830" cy="12283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8111" cy="128111"/>
                          </a:xfrm>
                          <a:prstGeom prst="rect">
                            <a:avLst/>
                          </a:prstGeom>
                          <a:noFill/>
                          <a:ln>
                            <a:noFill/>
                          </a:ln>
                        </pic:spPr>
                      </pic:pic>
                    </a:graphicData>
                  </a:graphic>
                </wp:inline>
              </w:drawing>
            </w:r>
            <w:r>
              <w:rPr>
                <w:rFonts w:hint="eastAsia"/>
              </w:rPr>
              <w:t>以选择对齐类型。</w:t>
            </w:r>
          </w:p>
        </w:tc>
      </w:tr>
      <w:tr w:rsidR="00FA639E" w14:paraId="62F44F81" w14:textId="77777777" w:rsidTr="007E0169">
        <w:tc>
          <w:tcPr>
            <w:tcW w:w="1265" w:type="dxa"/>
          </w:tcPr>
          <w:p w14:paraId="127EB1AB" w14:textId="46D94B7D" w:rsidR="00EC7700" w:rsidRDefault="00494AC3" w:rsidP="00D630D7">
            <w:pPr>
              <w:pStyle w:val="aa"/>
            </w:pPr>
            <w:r w:rsidRPr="00494AC3">
              <w:rPr>
                <w:rFonts w:hint="eastAsia"/>
              </w:rPr>
              <w:t>基线对齐</w:t>
            </w:r>
          </w:p>
        </w:tc>
        <w:tc>
          <w:tcPr>
            <w:tcW w:w="3408" w:type="dxa"/>
            <w:gridSpan w:val="2"/>
          </w:tcPr>
          <w:p w14:paraId="2172A7CB" w14:textId="7928F6DE" w:rsidR="00EC7700" w:rsidRDefault="0068235C" w:rsidP="00D630D7">
            <w:pPr>
              <w:pStyle w:val="aa"/>
            </w:pPr>
            <w:r>
              <w:rPr>
                <w:noProof/>
              </w:rPr>
              <w:drawing>
                <wp:inline distT="0" distB="0" distL="0" distR="0" wp14:anchorId="23282F77" wp14:editId="41500A10">
                  <wp:extent cx="2005087" cy="958803"/>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29936" cy="970685"/>
                          </a:xfrm>
                          <a:prstGeom prst="rect">
                            <a:avLst/>
                          </a:prstGeom>
                          <a:noFill/>
                          <a:ln>
                            <a:noFill/>
                          </a:ln>
                        </pic:spPr>
                      </pic:pic>
                    </a:graphicData>
                  </a:graphic>
                </wp:inline>
              </w:drawing>
            </w:r>
          </w:p>
        </w:tc>
        <w:tc>
          <w:tcPr>
            <w:tcW w:w="4677" w:type="dxa"/>
          </w:tcPr>
          <w:p w14:paraId="469BD2D7" w14:textId="3C01A5CA" w:rsidR="00EC7700" w:rsidRDefault="000A6AF9" w:rsidP="000A6AF9">
            <w:pPr>
              <w:pStyle w:val="aa"/>
            </w:pPr>
            <w:r>
              <w:rPr>
                <w:rFonts w:hint="eastAsia"/>
              </w:rPr>
              <w:t>将一个视图的文本基线与另一视图的文本基线对齐。在</w:t>
            </w:r>
            <w:r w:rsidR="00403663">
              <w:rPr>
                <w:rFonts w:hint="eastAsia"/>
              </w:rPr>
              <w:t>左图</w:t>
            </w:r>
            <w:r>
              <w:rPr>
                <w:rFonts w:hint="eastAsia"/>
              </w:rPr>
              <w:t>中，</w:t>
            </w:r>
            <w:r>
              <w:rPr>
                <w:rFonts w:hint="eastAsia"/>
              </w:rPr>
              <w:t xml:space="preserve">B </w:t>
            </w:r>
            <w:r>
              <w:rPr>
                <w:rFonts w:hint="eastAsia"/>
              </w:rPr>
              <w:t>的第一行与</w:t>
            </w:r>
            <w:r>
              <w:rPr>
                <w:rFonts w:hint="eastAsia"/>
              </w:rPr>
              <w:t xml:space="preserve"> A </w:t>
            </w:r>
            <w:r>
              <w:rPr>
                <w:rFonts w:hint="eastAsia"/>
              </w:rPr>
              <w:t>中的文本对齐。要创建基线约束条件，请右键点击要约束的文本视图，然后点击</w:t>
            </w:r>
            <w:r>
              <w:rPr>
                <w:rFonts w:hint="eastAsia"/>
              </w:rPr>
              <w:t xml:space="preserve"> </w:t>
            </w:r>
            <w:r w:rsidR="00A04E89">
              <w:rPr>
                <w:rFonts w:hint="eastAsia"/>
              </w:rPr>
              <w:t>“</w:t>
            </w:r>
            <w:r>
              <w:rPr>
                <w:rFonts w:hint="eastAsia"/>
              </w:rPr>
              <w:t>Show Baseline</w:t>
            </w:r>
            <w:r w:rsidR="00A04E89">
              <w:rPr>
                <w:rFonts w:hint="eastAsia"/>
              </w:rPr>
              <w:t>”，</w:t>
            </w:r>
            <w:r>
              <w:rPr>
                <w:rFonts w:hint="eastAsia"/>
              </w:rPr>
              <w:t>接着点击文本基线并将其拖到另一基线上。</w:t>
            </w:r>
          </w:p>
        </w:tc>
      </w:tr>
      <w:tr w:rsidR="00FA639E" w14:paraId="15C61605" w14:textId="77777777" w:rsidTr="007E0169">
        <w:tc>
          <w:tcPr>
            <w:tcW w:w="1265" w:type="dxa"/>
          </w:tcPr>
          <w:p w14:paraId="519AFA0E" w14:textId="6368A9EE" w:rsidR="00EC7700" w:rsidRDefault="00B573C0" w:rsidP="00D630D7">
            <w:pPr>
              <w:pStyle w:val="aa"/>
            </w:pPr>
            <w:r w:rsidRPr="00B573C0">
              <w:rPr>
                <w:rFonts w:hint="eastAsia"/>
              </w:rPr>
              <w:t>引导线约束</w:t>
            </w:r>
          </w:p>
        </w:tc>
        <w:tc>
          <w:tcPr>
            <w:tcW w:w="3408" w:type="dxa"/>
            <w:gridSpan w:val="2"/>
          </w:tcPr>
          <w:p w14:paraId="4177BE08" w14:textId="20F3AC63" w:rsidR="00EC7700" w:rsidRDefault="00BF5F3D" w:rsidP="00D630D7">
            <w:pPr>
              <w:pStyle w:val="aa"/>
            </w:pPr>
            <w:r>
              <w:rPr>
                <w:noProof/>
              </w:rPr>
              <w:drawing>
                <wp:inline distT="0" distB="0" distL="0" distR="0" wp14:anchorId="7C695E60" wp14:editId="4DAE2198">
                  <wp:extent cx="2014951" cy="1050877"/>
                  <wp:effectExtent l="0" t="0" r="444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44398" cy="1066235"/>
                          </a:xfrm>
                          <a:prstGeom prst="rect">
                            <a:avLst/>
                          </a:prstGeom>
                          <a:noFill/>
                          <a:ln>
                            <a:noFill/>
                          </a:ln>
                        </pic:spPr>
                      </pic:pic>
                    </a:graphicData>
                  </a:graphic>
                </wp:inline>
              </w:drawing>
            </w:r>
          </w:p>
        </w:tc>
        <w:tc>
          <w:tcPr>
            <w:tcW w:w="4677" w:type="dxa"/>
          </w:tcPr>
          <w:p w14:paraId="29C215AB" w14:textId="576003A4" w:rsidR="00EC7700" w:rsidRPr="000273B7" w:rsidRDefault="000273B7" w:rsidP="00C455A8">
            <w:pPr>
              <w:pStyle w:val="aa"/>
            </w:pPr>
            <w:r w:rsidRPr="000273B7">
              <w:t>可以添加垂直或水平的引导线来约束视图，并且应用用户看不到该引导线。</w:t>
            </w:r>
            <w:r w:rsidRPr="000273B7">
              <w:t xml:space="preserve"> </w:t>
            </w:r>
            <w:r w:rsidRPr="000273B7">
              <w:t>您可以根据相对于布局边缘的</w:t>
            </w:r>
            <w:r w:rsidRPr="000273B7">
              <w:t xml:space="preserve"> dp </w:t>
            </w:r>
            <w:r w:rsidRPr="000273B7">
              <w:t>单位或百分比在布局中定位引导线。要创建引导线，请点击工具栏中的</w:t>
            </w:r>
            <w:r w:rsidR="00DF65F4">
              <w:rPr>
                <w:rFonts w:hint="eastAsia"/>
              </w:rPr>
              <w:t>“</w:t>
            </w:r>
            <w:r w:rsidRPr="00C455A8">
              <w:t>Guidelines</w:t>
            </w:r>
            <w:r w:rsidR="00DF65F4">
              <w:rPr>
                <w:rFonts w:hint="eastAsia"/>
              </w:rPr>
              <w:t>”</w:t>
            </w:r>
            <w:r w:rsidRPr="000273B7">
              <w:rPr>
                <w:noProof/>
              </w:rPr>
              <w:drawing>
                <wp:inline distT="0" distB="0" distL="0" distR="0" wp14:anchorId="1F39666C" wp14:editId="2549E719">
                  <wp:extent cx="88597" cy="88597"/>
                  <wp:effectExtent l="0" t="0" r="6985" b="698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9938" cy="89938"/>
                          </a:xfrm>
                          <a:prstGeom prst="rect">
                            <a:avLst/>
                          </a:prstGeom>
                          <a:noFill/>
                          <a:ln>
                            <a:noFill/>
                          </a:ln>
                        </pic:spPr>
                      </pic:pic>
                    </a:graphicData>
                  </a:graphic>
                </wp:inline>
              </w:drawing>
            </w:r>
            <w:r w:rsidRPr="000273B7">
              <w:t>，然后点击</w:t>
            </w:r>
            <w:r w:rsidR="00DF65F4">
              <w:rPr>
                <w:rFonts w:hint="eastAsia"/>
              </w:rPr>
              <w:t>“</w:t>
            </w:r>
            <w:r w:rsidRPr="00C455A8">
              <w:t>Add Vertical Guideline</w:t>
            </w:r>
            <w:r w:rsidR="00DF65F4">
              <w:rPr>
                <w:rFonts w:hint="eastAsia"/>
              </w:rPr>
              <w:t>”</w:t>
            </w:r>
            <w:r w:rsidRPr="000273B7">
              <w:t>或</w:t>
            </w:r>
            <w:r w:rsidR="00DF65F4">
              <w:rPr>
                <w:rFonts w:hint="eastAsia"/>
              </w:rPr>
              <w:t>“</w:t>
            </w:r>
            <w:r w:rsidRPr="00C455A8">
              <w:t>Add Horizontal Guideline</w:t>
            </w:r>
            <w:r w:rsidR="00DF65F4">
              <w:rPr>
                <w:rFonts w:hint="eastAsia"/>
              </w:rPr>
              <w:t>”，</w:t>
            </w:r>
            <w:r w:rsidRPr="000273B7">
              <w:t>拖动虚线将其重新定位，然后点击引导线边缘的圆圈以切换测量模式。</w:t>
            </w:r>
          </w:p>
        </w:tc>
      </w:tr>
      <w:tr w:rsidR="00FA639E" w14:paraId="5034A50D" w14:textId="77777777" w:rsidTr="007E0169">
        <w:tc>
          <w:tcPr>
            <w:tcW w:w="1265" w:type="dxa"/>
          </w:tcPr>
          <w:p w14:paraId="6B476992" w14:textId="2447DBCA" w:rsidR="00EC7700" w:rsidRDefault="00AA7D97" w:rsidP="00D630D7">
            <w:pPr>
              <w:pStyle w:val="aa"/>
            </w:pPr>
            <w:r w:rsidRPr="00AA7D97">
              <w:rPr>
                <w:rFonts w:hint="eastAsia"/>
              </w:rPr>
              <w:t>屏障约束</w:t>
            </w:r>
          </w:p>
        </w:tc>
        <w:tc>
          <w:tcPr>
            <w:tcW w:w="3408" w:type="dxa"/>
            <w:gridSpan w:val="2"/>
          </w:tcPr>
          <w:p w14:paraId="2DAA093D" w14:textId="6E2892D7" w:rsidR="00EC7700" w:rsidRDefault="00FA639E" w:rsidP="00D630D7">
            <w:pPr>
              <w:pStyle w:val="aa"/>
            </w:pPr>
            <w:r>
              <w:rPr>
                <w:noProof/>
              </w:rPr>
              <w:drawing>
                <wp:inline distT="0" distB="0" distL="0" distR="0" wp14:anchorId="53DA4AB8" wp14:editId="175B2E16">
                  <wp:extent cx="1992573" cy="2244725"/>
                  <wp:effectExtent l="0" t="0" r="8255" b="317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12520" cy="2267196"/>
                          </a:xfrm>
                          <a:prstGeom prst="rect">
                            <a:avLst/>
                          </a:prstGeom>
                          <a:noFill/>
                          <a:ln>
                            <a:noFill/>
                          </a:ln>
                        </pic:spPr>
                      </pic:pic>
                    </a:graphicData>
                  </a:graphic>
                </wp:inline>
              </w:drawing>
            </w:r>
          </w:p>
        </w:tc>
        <w:tc>
          <w:tcPr>
            <w:tcW w:w="4677" w:type="dxa"/>
          </w:tcPr>
          <w:p w14:paraId="3311AA15" w14:textId="77777777" w:rsidR="00723AB1" w:rsidRPr="00723AB1" w:rsidRDefault="00723AB1" w:rsidP="00723AB1">
            <w:pPr>
              <w:pStyle w:val="aa"/>
            </w:pPr>
            <w:r w:rsidRPr="00723AB1">
              <w:t>与引导线类似，屏障是一条隐藏的线，您可以用它来约束视图。屏障不会定义自己的位置；相反，屏障的位置会随着其中所含视图的位置而移动。如果您希望将视图限制到一组视图而不是某个特定视图，这就非常有用。</w:t>
            </w:r>
          </w:p>
          <w:p w14:paraId="493189E1" w14:textId="5C24783B" w:rsidR="00723AB1" w:rsidRPr="00723AB1" w:rsidRDefault="00723AB1" w:rsidP="00723AB1">
            <w:pPr>
              <w:pStyle w:val="aa"/>
            </w:pPr>
            <w:r w:rsidRPr="00723AB1">
              <w:t>例如，图</w:t>
            </w:r>
            <w:r w:rsidRPr="00723AB1">
              <w:t xml:space="preserve"> 13 </w:t>
            </w:r>
            <w:r w:rsidRPr="00723AB1">
              <w:t>显示视图</w:t>
            </w:r>
            <w:r w:rsidRPr="00723AB1">
              <w:t xml:space="preserve"> C </w:t>
            </w:r>
            <w:r w:rsidRPr="00723AB1">
              <w:t>被约束在屏障的右侧。该屏障设置为视图</w:t>
            </w:r>
            <w:r w:rsidRPr="00723AB1">
              <w:t xml:space="preserve"> A </w:t>
            </w:r>
            <w:r w:rsidRPr="00723AB1">
              <w:t>和视图</w:t>
            </w:r>
            <w:r w:rsidRPr="00723AB1">
              <w:t xml:space="preserve"> B </w:t>
            </w:r>
            <w:r w:rsidRPr="00723AB1">
              <w:t>的</w:t>
            </w:r>
            <w:r w:rsidRPr="00723AB1">
              <w:t>“end”</w:t>
            </w:r>
            <w:r w:rsidRPr="00723AB1">
              <w:t>侧（或从左至右布局中的右侧）。因此，屏障根据视图</w:t>
            </w:r>
            <w:r w:rsidRPr="00723AB1">
              <w:t xml:space="preserve"> A </w:t>
            </w:r>
            <w:r w:rsidRPr="00723AB1">
              <w:t>或视图</w:t>
            </w:r>
            <w:r w:rsidRPr="00723AB1">
              <w:t xml:space="preserve"> B </w:t>
            </w:r>
            <w:r w:rsidRPr="00723AB1">
              <w:t>的右侧是否为最右侧来移动。如需创建屏障，请按以下步骤操作：</w:t>
            </w:r>
          </w:p>
          <w:p w14:paraId="0C8349C5" w14:textId="18ED7B31" w:rsidR="00723AB1" w:rsidRPr="00723AB1" w:rsidRDefault="00C349A4" w:rsidP="00723AB1">
            <w:pPr>
              <w:pStyle w:val="aa"/>
            </w:pPr>
            <w:r>
              <w:rPr>
                <w:rFonts w:hint="eastAsia"/>
              </w:rPr>
              <w:t>(</w:t>
            </w:r>
            <w:r>
              <w:t>1)</w:t>
            </w:r>
            <w:r w:rsidR="00723AB1" w:rsidRPr="00723AB1">
              <w:t>点击工具栏中的</w:t>
            </w:r>
            <w:r>
              <w:rPr>
                <w:rFonts w:hint="eastAsia"/>
              </w:rPr>
              <w:t>“</w:t>
            </w:r>
            <w:r w:rsidR="00723AB1" w:rsidRPr="00723AB1">
              <w:t>Guidelines</w:t>
            </w:r>
            <w:r>
              <w:rPr>
                <w:rFonts w:hint="eastAsia"/>
              </w:rPr>
              <w:t>”</w:t>
            </w:r>
            <w:r w:rsidR="00723AB1" w:rsidRPr="00723AB1">
              <w:t>图标</w:t>
            </w:r>
            <w:r w:rsidR="00723AB1" w:rsidRPr="00723AB1">
              <w:t> </w:t>
            </w:r>
            <w:r w:rsidR="00723AB1" w:rsidRPr="00723AB1">
              <w:rPr>
                <w:noProof/>
              </w:rPr>
              <w:drawing>
                <wp:inline distT="0" distB="0" distL="0" distR="0" wp14:anchorId="7D790816" wp14:editId="42F367F1">
                  <wp:extent cx="95534" cy="95534"/>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9784" cy="99784"/>
                          </a:xfrm>
                          <a:prstGeom prst="rect">
                            <a:avLst/>
                          </a:prstGeom>
                          <a:noFill/>
                          <a:ln>
                            <a:noFill/>
                          </a:ln>
                        </pic:spPr>
                      </pic:pic>
                    </a:graphicData>
                  </a:graphic>
                </wp:inline>
              </w:drawing>
            </w:r>
            <w:r w:rsidR="00723AB1" w:rsidRPr="00723AB1">
              <w:t>，然后点击</w:t>
            </w:r>
            <w:r>
              <w:rPr>
                <w:rFonts w:hint="eastAsia"/>
              </w:rPr>
              <w:t>“</w:t>
            </w:r>
            <w:r w:rsidR="00723AB1" w:rsidRPr="00723AB1">
              <w:t>Add Vertical Barrier</w:t>
            </w:r>
            <w:r>
              <w:rPr>
                <w:rFonts w:hint="eastAsia"/>
              </w:rPr>
              <w:t>”</w:t>
            </w:r>
            <w:r w:rsidR="00723AB1" w:rsidRPr="00723AB1">
              <w:t>或</w:t>
            </w:r>
            <w:r>
              <w:rPr>
                <w:rFonts w:hint="eastAsia"/>
              </w:rPr>
              <w:t>“</w:t>
            </w:r>
            <w:r w:rsidR="00723AB1" w:rsidRPr="00723AB1">
              <w:t>Add Horizontal Barrier</w:t>
            </w:r>
            <w:r>
              <w:rPr>
                <w:rFonts w:hint="eastAsia"/>
              </w:rPr>
              <w:t>”</w:t>
            </w:r>
            <w:r w:rsidR="00723AB1" w:rsidRPr="00723AB1">
              <w:t>。</w:t>
            </w:r>
          </w:p>
          <w:p w14:paraId="23B1B38E" w14:textId="2012B100" w:rsidR="00723AB1" w:rsidRPr="00723AB1" w:rsidRDefault="00C349A4" w:rsidP="00723AB1">
            <w:pPr>
              <w:pStyle w:val="aa"/>
            </w:pPr>
            <w:r>
              <w:rPr>
                <w:rFonts w:hint="eastAsia"/>
              </w:rPr>
              <w:t>(</w:t>
            </w:r>
            <w:r>
              <w:t>2)</w:t>
            </w:r>
            <w:r w:rsidR="00723AB1" w:rsidRPr="00723AB1">
              <w:t>在</w:t>
            </w:r>
            <w:r>
              <w:rPr>
                <w:rFonts w:hint="eastAsia"/>
              </w:rPr>
              <w:t>“</w:t>
            </w:r>
            <w:r w:rsidR="00723AB1" w:rsidRPr="00723AB1">
              <w:t>Component Tree</w:t>
            </w:r>
            <w:r>
              <w:rPr>
                <w:rFonts w:hint="eastAsia"/>
              </w:rPr>
              <w:t>”</w:t>
            </w:r>
            <w:r w:rsidR="00723AB1" w:rsidRPr="00723AB1">
              <w:t>窗口中，选择要放入屏障内的视图，然后将其拖动到屏障组件中。</w:t>
            </w:r>
          </w:p>
          <w:p w14:paraId="73420FC5" w14:textId="1A0BEB2A" w:rsidR="00723AB1" w:rsidRPr="00723AB1" w:rsidRDefault="00C349A4" w:rsidP="00723AB1">
            <w:pPr>
              <w:pStyle w:val="aa"/>
            </w:pPr>
            <w:r>
              <w:rPr>
                <w:rFonts w:hint="eastAsia"/>
              </w:rPr>
              <w:t>(</w:t>
            </w:r>
            <w:r>
              <w:t>3)</w:t>
            </w:r>
            <w:r w:rsidR="00723AB1" w:rsidRPr="00723AB1">
              <w:t>在</w:t>
            </w:r>
            <w:r>
              <w:rPr>
                <w:rFonts w:hint="eastAsia"/>
              </w:rPr>
              <w:t>“</w:t>
            </w:r>
            <w:r w:rsidR="00723AB1" w:rsidRPr="00723AB1">
              <w:t>Component Tree</w:t>
            </w:r>
            <w:r>
              <w:rPr>
                <w:rFonts w:hint="eastAsia"/>
              </w:rPr>
              <w:t>”</w:t>
            </w:r>
            <w:r w:rsidR="00723AB1" w:rsidRPr="00723AB1">
              <w:t>中选择障碍，打开</w:t>
            </w:r>
            <w:r w:rsidR="00723AB1" w:rsidRPr="00723AB1">
              <w:t> Attributes</w:t>
            </w:r>
            <w:r w:rsidR="00723AB1" w:rsidRPr="00723AB1">
              <w:rPr>
                <w:noProof/>
              </w:rPr>
              <w:drawing>
                <wp:inline distT="0" distB="0" distL="0" distR="0" wp14:anchorId="273839E4" wp14:editId="1E6143C3">
                  <wp:extent cx="129654" cy="129654"/>
                  <wp:effectExtent l="0" t="0" r="3810" b="381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2759" cy="132759"/>
                          </a:xfrm>
                          <a:prstGeom prst="rect">
                            <a:avLst/>
                          </a:prstGeom>
                          <a:noFill/>
                          <a:ln>
                            <a:noFill/>
                          </a:ln>
                        </pic:spPr>
                      </pic:pic>
                    </a:graphicData>
                  </a:graphic>
                </wp:inline>
              </w:drawing>
            </w:r>
            <w:r w:rsidR="00723AB1" w:rsidRPr="00723AB1">
              <w:t> </w:t>
            </w:r>
            <w:r w:rsidR="00723AB1" w:rsidRPr="00723AB1">
              <w:t>窗口，然后设置</w:t>
            </w:r>
            <w:r w:rsidR="00723AB1" w:rsidRPr="00723AB1">
              <w:t> barrierDirection</w:t>
            </w:r>
            <w:r w:rsidR="00723AB1" w:rsidRPr="00723AB1">
              <w:t>。</w:t>
            </w:r>
          </w:p>
          <w:p w14:paraId="6F314518" w14:textId="7AFBF5F4" w:rsidR="00EC7700" w:rsidRPr="00C129CA" w:rsidRDefault="00723AB1" w:rsidP="00D630D7">
            <w:pPr>
              <w:pStyle w:val="aa"/>
            </w:pPr>
            <w:r w:rsidRPr="00723AB1">
              <w:t>现在，可以从另一个视图创建屏障约束</w:t>
            </w:r>
            <w:r w:rsidR="00F23195">
              <w:rPr>
                <w:rFonts w:hint="eastAsia"/>
              </w:rPr>
              <w:t>，</w:t>
            </w:r>
            <w:r w:rsidRPr="00723AB1">
              <w:t>还可以将屏障内的视图约束到屏障</w:t>
            </w:r>
            <w:r w:rsidR="00F23195">
              <w:rPr>
                <w:rFonts w:hint="eastAsia"/>
              </w:rPr>
              <w:t>，</w:t>
            </w:r>
            <w:r w:rsidRPr="00723AB1">
              <w:t>这样就可以确保屏障中的所有视</w:t>
            </w:r>
            <w:r w:rsidRPr="00723AB1">
              <w:lastRenderedPageBreak/>
              <w:t>图始终相互对齐，即使并不知道哪个视图最长或最高</w:t>
            </w:r>
            <w:r w:rsidR="00F23195">
              <w:rPr>
                <w:rFonts w:hint="eastAsia"/>
              </w:rPr>
              <w:t>，</w:t>
            </w:r>
            <w:r w:rsidRPr="00723AB1">
              <w:t>还可以在屏障内添加引导线，以确保屏障的位置最小。</w:t>
            </w:r>
          </w:p>
        </w:tc>
      </w:tr>
    </w:tbl>
    <w:p w14:paraId="4AB6FA79" w14:textId="4E696BD1" w:rsidR="00102A7B" w:rsidRDefault="008A5AC8" w:rsidP="00CF4A74">
      <w:r>
        <w:rPr>
          <w:rFonts w:hint="eastAsia"/>
        </w:rPr>
        <w:lastRenderedPageBreak/>
        <w:t>对某个视图的两侧添加约束条件（并且同一维度的视图尺寸为“</w:t>
      </w:r>
      <w:r>
        <w:rPr>
          <w:rFonts w:hint="eastAsia"/>
        </w:rPr>
        <w:t>fixed</w:t>
      </w:r>
      <w:r>
        <w:rPr>
          <w:rFonts w:hint="eastAsia"/>
        </w:rPr>
        <w:t>”或者“</w:t>
      </w:r>
      <w:r>
        <w:rPr>
          <w:rFonts w:hint="eastAsia"/>
        </w:rPr>
        <w:t>wrap Content</w:t>
      </w:r>
      <w:r>
        <w:rPr>
          <w:rFonts w:hint="eastAsia"/>
        </w:rPr>
        <w:t>”）时，则该视图在两个约束条件之间居中且默认偏差为</w:t>
      </w:r>
      <w:r>
        <w:rPr>
          <w:rFonts w:hint="eastAsia"/>
        </w:rPr>
        <w:t xml:space="preserve"> 50%</w:t>
      </w:r>
      <w:r w:rsidR="009323EF">
        <w:rPr>
          <w:rFonts w:hint="eastAsia"/>
        </w:rPr>
        <w:t>，</w:t>
      </w:r>
      <w:r>
        <w:rPr>
          <w:rFonts w:hint="eastAsia"/>
        </w:rPr>
        <w:t>可以通过拖动</w:t>
      </w:r>
      <w:r>
        <w:rPr>
          <w:rFonts w:hint="eastAsia"/>
        </w:rPr>
        <w:t xml:space="preserve"> Attributes </w:t>
      </w:r>
      <w:r>
        <w:rPr>
          <w:rFonts w:hint="eastAsia"/>
        </w:rPr>
        <w:t>窗口的偏差滑块或拖动视图来调整偏差，如</w:t>
      </w:r>
      <w:r w:rsidR="009323EF">
        <w:fldChar w:fldCharType="begin"/>
      </w:r>
      <w:r w:rsidR="009323EF">
        <w:instrText xml:space="preserve"> </w:instrText>
      </w:r>
      <w:r w:rsidR="009323EF">
        <w:rPr>
          <w:rFonts w:hint="eastAsia"/>
        </w:rPr>
        <w:instrText>REF _Ref93840048 \h</w:instrText>
      </w:r>
      <w:r w:rsidR="009323EF">
        <w:instrText xml:space="preserve"> </w:instrText>
      </w:r>
      <w:r w:rsidR="009323EF">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42</w:t>
      </w:r>
      <w:r w:rsidR="009323EF">
        <w:fldChar w:fldCharType="end"/>
      </w:r>
      <w:r>
        <w:rPr>
          <w:rFonts w:hint="eastAsia"/>
        </w:rPr>
        <w:t>中</w:t>
      </w:r>
      <w:r w:rsidR="001675F8">
        <w:rPr>
          <w:rFonts w:hint="eastAsia"/>
        </w:rPr>
        <w:t>标记</w:t>
      </w:r>
      <w:r w:rsidR="001675F8">
        <w:rPr>
          <w:rFonts w:hint="eastAsia"/>
        </w:rPr>
        <w:t>5</w:t>
      </w:r>
      <w:r>
        <w:rPr>
          <w:rFonts w:hint="eastAsia"/>
        </w:rPr>
        <w:t>所示</w:t>
      </w:r>
      <w:r w:rsidR="009323EF">
        <w:rPr>
          <w:rFonts w:hint="eastAsia"/>
        </w:rPr>
        <w:t>；</w:t>
      </w:r>
      <w:r>
        <w:rPr>
          <w:rFonts w:hint="eastAsia"/>
        </w:rPr>
        <w:t>如果希望视图扩展其尺寸以满足约束条件，可以将尺寸切换为“</w:t>
      </w:r>
      <w:r>
        <w:rPr>
          <w:rFonts w:hint="eastAsia"/>
        </w:rPr>
        <w:t>match constraints</w:t>
      </w:r>
      <w:r>
        <w:rPr>
          <w:rFonts w:hint="eastAsia"/>
        </w:rPr>
        <w:t>”。</w:t>
      </w:r>
    </w:p>
    <w:tbl>
      <w:tblPr>
        <w:tblW w:w="0" w:type="auto"/>
        <w:jc w:val="center"/>
        <w:tblCellMar>
          <w:left w:w="0" w:type="dxa"/>
          <w:right w:w="0" w:type="dxa"/>
        </w:tblCellMar>
        <w:tblLook w:val="04A0" w:firstRow="1" w:lastRow="0" w:firstColumn="1" w:lastColumn="0" w:noHBand="0" w:noVBand="1"/>
      </w:tblPr>
      <w:tblGrid>
        <w:gridCol w:w="4675"/>
        <w:gridCol w:w="4675"/>
      </w:tblGrid>
      <w:tr w:rsidR="000A6945" w14:paraId="2B9DEE13" w14:textId="77777777" w:rsidTr="00A818DE">
        <w:trPr>
          <w:jc w:val="center"/>
        </w:trPr>
        <w:tc>
          <w:tcPr>
            <w:tcW w:w="4675" w:type="dxa"/>
          </w:tcPr>
          <w:p w14:paraId="21BC3F79" w14:textId="77777777" w:rsidR="000A6945" w:rsidRDefault="000A6945" w:rsidP="00893FD5">
            <w:pPr>
              <w:spacing w:line="0" w:lineRule="atLeast"/>
              <w:ind w:firstLineChars="0" w:firstLine="0"/>
              <w:jc w:val="center"/>
            </w:pPr>
            <w:r>
              <w:rPr>
                <w:noProof/>
              </w:rPr>
              <w:drawing>
                <wp:inline distT="0" distB="0" distL="0" distR="0" wp14:anchorId="02A97BB4" wp14:editId="7A6D2AD6">
                  <wp:extent cx="1916747" cy="2245057"/>
                  <wp:effectExtent l="0" t="0" r="7620" b="317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35730" cy="2267292"/>
                          </a:xfrm>
                          <a:prstGeom prst="rect">
                            <a:avLst/>
                          </a:prstGeom>
                        </pic:spPr>
                      </pic:pic>
                    </a:graphicData>
                  </a:graphic>
                </wp:inline>
              </w:drawing>
            </w:r>
          </w:p>
          <w:p w14:paraId="5FDBCDD7" w14:textId="16DF5982" w:rsidR="000A6945" w:rsidRPr="000A6945" w:rsidRDefault="000A6945" w:rsidP="00626F3B">
            <w:pPr>
              <w:pStyle w:val="a5"/>
            </w:pPr>
            <w:bookmarkStart w:id="69" w:name="_Ref93840048"/>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44</w:t>
            </w:r>
            <w:r w:rsidR="006E6E78">
              <w:fldChar w:fldCharType="end"/>
            </w:r>
            <w:bookmarkEnd w:id="69"/>
            <w:r>
              <w:t xml:space="preserve"> </w:t>
            </w:r>
            <w:r w:rsidRPr="008A1FDB">
              <w:rPr>
                <w:rFonts w:hint="eastAsia"/>
              </w:rPr>
              <w:t xml:space="preserve"> </w:t>
            </w:r>
            <w:r w:rsidRPr="008A1FDB">
              <w:rPr>
                <w:rFonts w:hint="eastAsia"/>
              </w:rPr>
              <w:t>在选择视图时，</w:t>
            </w:r>
            <w:r w:rsidRPr="008A1FDB">
              <w:rPr>
                <w:rFonts w:hint="eastAsia"/>
              </w:rPr>
              <w:t xml:space="preserve">Attributes </w:t>
            </w:r>
            <w:r w:rsidRPr="008A1FDB">
              <w:rPr>
                <w:rFonts w:hint="eastAsia"/>
              </w:rPr>
              <w:t>窗口会包含如下控件：</w:t>
            </w:r>
            <w:r>
              <w:rPr>
                <w:rFonts w:hint="eastAsia"/>
              </w:rPr>
              <w:t>(</w:t>
            </w:r>
            <w:r>
              <w:t>1)</w:t>
            </w:r>
            <w:r w:rsidRPr="008A1FDB">
              <w:rPr>
                <w:rFonts w:hint="eastAsia"/>
              </w:rPr>
              <w:t xml:space="preserve"> </w:t>
            </w:r>
            <w:r w:rsidRPr="008A1FDB">
              <w:rPr>
                <w:rFonts w:hint="eastAsia"/>
              </w:rPr>
              <w:t>尺寸比</w:t>
            </w:r>
            <w:r>
              <w:rPr>
                <w:rFonts w:hint="eastAsia"/>
              </w:rPr>
              <w:t>、</w:t>
            </w:r>
            <w:r>
              <w:rPr>
                <w:rFonts w:hint="eastAsia"/>
              </w:rPr>
              <w:t>(</w:t>
            </w:r>
            <w:r w:rsidRPr="008A1FDB">
              <w:rPr>
                <w:rFonts w:hint="eastAsia"/>
              </w:rPr>
              <w:t>2</w:t>
            </w:r>
            <w:r>
              <w:t>)</w:t>
            </w:r>
            <w:r w:rsidRPr="008A1FDB">
              <w:rPr>
                <w:rFonts w:hint="eastAsia"/>
              </w:rPr>
              <w:t>删除约束条</w:t>
            </w:r>
            <w:r>
              <w:rPr>
                <w:rFonts w:hint="eastAsia"/>
              </w:rPr>
              <w:t>、</w:t>
            </w:r>
            <w:r>
              <w:rPr>
                <w:rFonts w:hint="eastAsia"/>
              </w:rPr>
              <w:t>(</w:t>
            </w:r>
            <w:r w:rsidRPr="008A1FDB">
              <w:rPr>
                <w:rFonts w:hint="eastAsia"/>
              </w:rPr>
              <w:t>3</w:t>
            </w:r>
            <w:r>
              <w:t>)</w:t>
            </w:r>
            <w:r w:rsidRPr="008A1FDB">
              <w:rPr>
                <w:rFonts w:hint="eastAsia"/>
              </w:rPr>
              <w:t>高度</w:t>
            </w:r>
            <w:r w:rsidRPr="008A1FDB">
              <w:rPr>
                <w:rFonts w:hint="eastAsia"/>
              </w:rPr>
              <w:t>/</w:t>
            </w:r>
            <w:r w:rsidRPr="008A1FDB">
              <w:rPr>
                <w:rFonts w:hint="eastAsia"/>
              </w:rPr>
              <w:t>宽度模式、</w:t>
            </w:r>
            <w:r>
              <w:t>(4)</w:t>
            </w:r>
            <w:r w:rsidRPr="008A1FDB">
              <w:rPr>
                <w:rFonts w:hint="eastAsia"/>
              </w:rPr>
              <w:t>外边距和</w:t>
            </w:r>
            <w:r>
              <w:t>(</w:t>
            </w:r>
            <w:r w:rsidRPr="008A1FDB">
              <w:rPr>
                <w:rFonts w:hint="eastAsia"/>
              </w:rPr>
              <w:t>5</w:t>
            </w:r>
            <w:r>
              <w:t>)</w:t>
            </w:r>
            <w:r w:rsidRPr="008A1FDB">
              <w:rPr>
                <w:rFonts w:hint="eastAsia"/>
              </w:rPr>
              <w:t>约束偏差</w:t>
            </w:r>
            <w:r>
              <w:rPr>
                <w:rFonts w:hint="eastAsia"/>
              </w:rPr>
              <w:t>，</w:t>
            </w:r>
            <w:r w:rsidRPr="008A1FDB">
              <w:rPr>
                <w:rFonts w:hint="eastAsia"/>
              </w:rPr>
              <w:t>还可以通过点击</w:t>
            </w:r>
            <w:r>
              <w:rPr>
                <w:rFonts w:hint="eastAsia"/>
              </w:rPr>
              <w:t>(</w:t>
            </w:r>
            <w:r w:rsidRPr="008A1FDB">
              <w:rPr>
                <w:rFonts w:hint="eastAsia"/>
              </w:rPr>
              <w:t>6</w:t>
            </w:r>
            <w:r>
              <w:t>)</w:t>
            </w:r>
            <w:r w:rsidRPr="008A1FDB">
              <w:rPr>
                <w:rFonts w:hint="eastAsia"/>
              </w:rPr>
              <w:t>约束列表中的各个约束条件来突出显示布局编辑器中的各个约束条件</w:t>
            </w:r>
          </w:p>
        </w:tc>
        <w:tc>
          <w:tcPr>
            <w:tcW w:w="4675" w:type="dxa"/>
          </w:tcPr>
          <w:p w14:paraId="63936619" w14:textId="5875E407" w:rsidR="000A6945" w:rsidRDefault="00893FD5" w:rsidP="00893FD5">
            <w:pPr>
              <w:spacing w:line="0" w:lineRule="atLeast"/>
              <w:ind w:firstLineChars="0" w:firstLine="0"/>
              <w:jc w:val="center"/>
            </w:pPr>
            <w:r>
              <w:rPr>
                <w:noProof/>
              </w:rPr>
              <w:drawing>
                <wp:inline distT="0" distB="0" distL="0" distR="0" wp14:anchorId="3DB9C014" wp14:editId="75E26382">
                  <wp:extent cx="2117962" cy="2278977"/>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32459" cy="2294576"/>
                          </a:xfrm>
                          <a:prstGeom prst="rect">
                            <a:avLst/>
                          </a:prstGeom>
                        </pic:spPr>
                      </pic:pic>
                    </a:graphicData>
                  </a:graphic>
                </wp:inline>
              </w:drawing>
            </w:r>
          </w:p>
          <w:p w14:paraId="0E74A300" w14:textId="7A62055A" w:rsidR="00BB3A49" w:rsidRDefault="00A827E8" w:rsidP="00626F3B">
            <w:pPr>
              <w:pStyle w:val="a5"/>
            </w:pPr>
            <w:bookmarkStart w:id="70" w:name="_Ref93851467"/>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45</w:t>
            </w:r>
            <w:r w:rsidR="006E6E78">
              <w:fldChar w:fldCharType="end"/>
            </w:r>
            <w:bookmarkEnd w:id="70"/>
            <w:r>
              <w:t xml:space="preserve"> </w:t>
            </w:r>
            <w:r w:rsidR="00E657B2" w:rsidRPr="00E657B2">
              <w:rPr>
                <w:rFonts w:hint="eastAsia"/>
              </w:rPr>
              <w:t>该视图的宽高比设置为</w:t>
            </w:r>
            <w:r w:rsidR="00E657B2" w:rsidRPr="00E657B2">
              <w:rPr>
                <w:rFonts w:hint="eastAsia"/>
              </w:rPr>
              <w:t xml:space="preserve"> 16</w:t>
            </w:r>
            <w:r w:rsidR="00E657B2" w:rsidRPr="00E657B2">
              <w:rPr>
                <w:rFonts w:hint="eastAsia"/>
              </w:rPr>
              <w:t>：</w:t>
            </w:r>
            <w:r w:rsidR="00E657B2" w:rsidRPr="00E657B2">
              <w:rPr>
                <w:rFonts w:hint="eastAsia"/>
              </w:rPr>
              <w:t>9</w:t>
            </w:r>
            <w:r w:rsidR="00E657B2" w:rsidRPr="00E657B2">
              <w:rPr>
                <w:rFonts w:hint="eastAsia"/>
              </w:rPr>
              <w:t>，其宽度基于与高度的比率。</w:t>
            </w:r>
          </w:p>
        </w:tc>
      </w:tr>
    </w:tbl>
    <w:p w14:paraId="17164E6A" w14:textId="622D6A3C" w:rsidR="00CF6FD1" w:rsidRDefault="00CF6FD1" w:rsidP="00CF6FD1">
      <w:r>
        <w:rPr>
          <w:rFonts w:hint="eastAsia"/>
        </w:rPr>
        <w:t>可以使用角手柄来调整视图的尺寸，但这会对尺寸进行硬编码，从而使视图不会针对不同的内容或屏幕尺寸进行调整。要选择不同的尺寸模式，请点击视图，然后打开编辑器右侧的</w:t>
      </w:r>
      <w:r>
        <w:rPr>
          <w:rFonts w:hint="eastAsia"/>
        </w:rPr>
        <w:t xml:space="preserve"> Attributes </w:t>
      </w:r>
      <w:r>
        <w:rPr>
          <w:rFonts w:hint="eastAsia"/>
        </w:rPr>
        <w:t>窗口。</w:t>
      </w:r>
      <w:r>
        <w:rPr>
          <w:rFonts w:hint="eastAsia"/>
        </w:rPr>
        <w:t xml:space="preserve">Attributes </w:t>
      </w:r>
      <w:r>
        <w:rPr>
          <w:rFonts w:hint="eastAsia"/>
        </w:rPr>
        <w:t>窗口顶部附近的视图检查器中包括若干布局属性的控件，如</w:t>
      </w:r>
      <w:r w:rsidR="005B21AE">
        <w:fldChar w:fldCharType="begin"/>
      </w:r>
      <w:r w:rsidR="005B21AE">
        <w:instrText xml:space="preserve"> </w:instrText>
      </w:r>
      <w:r w:rsidR="005B21AE">
        <w:rPr>
          <w:rFonts w:hint="eastAsia"/>
        </w:rPr>
        <w:instrText>REF _Ref93840048 \h</w:instrText>
      </w:r>
      <w:r w:rsidR="005B21AE">
        <w:instrText xml:space="preserve"> </w:instrText>
      </w:r>
      <w:r w:rsidR="005B21AE">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42</w:t>
      </w:r>
      <w:r w:rsidR="005B21AE">
        <w:fldChar w:fldCharType="end"/>
      </w:r>
      <w:r>
        <w:rPr>
          <w:rFonts w:hint="eastAsia"/>
        </w:rPr>
        <w:t>所示（仅适用于约束布局中的视图）。可以通过点击</w:t>
      </w:r>
      <w:r w:rsidR="00BC3789">
        <w:fldChar w:fldCharType="begin"/>
      </w:r>
      <w:r w:rsidR="00BC3789">
        <w:instrText xml:space="preserve"> </w:instrText>
      </w:r>
      <w:r w:rsidR="00BC3789">
        <w:rPr>
          <w:rFonts w:hint="eastAsia"/>
        </w:rPr>
        <w:instrText>REF _Ref93840048 \h</w:instrText>
      </w:r>
      <w:r w:rsidR="00BC3789">
        <w:instrText xml:space="preserve"> </w:instrText>
      </w:r>
      <w:r w:rsidR="00BC3789">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42</w:t>
      </w:r>
      <w:r w:rsidR="00BC3789">
        <w:fldChar w:fldCharType="end"/>
      </w:r>
      <w:r>
        <w:rPr>
          <w:rFonts w:hint="eastAsia"/>
        </w:rPr>
        <w:t>中标注</w:t>
      </w:r>
      <w:r>
        <w:rPr>
          <w:rFonts w:hint="eastAsia"/>
        </w:rPr>
        <w:t xml:space="preserve"> 3 </w:t>
      </w:r>
      <w:r>
        <w:rPr>
          <w:rFonts w:hint="eastAsia"/>
        </w:rPr>
        <w:t>所指示的符号来更改高度和宽度的计算方式。这些符号代表如下所示的尺寸模式（点击符号即可切换这些设置）：</w:t>
      </w:r>
    </w:p>
    <w:p w14:paraId="57689F5B" w14:textId="5F6C1C5C" w:rsidR="00C5341A" w:rsidRDefault="00CF6FD1" w:rsidP="00C5341A">
      <w:pPr>
        <w:pStyle w:val="a0"/>
      </w:pPr>
      <w:r>
        <w:rPr>
          <w:rFonts w:hint="eastAsia"/>
        </w:rPr>
        <w:t>Fixed</w:t>
      </w:r>
      <w:r w:rsidR="00B33869">
        <w:t xml:space="preserve">  </w:t>
      </w:r>
      <w:r w:rsidR="00B33869">
        <w:rPr>
          <w:noProof/>
        </w:rPr>
        <w:drawing>
          <wp:inline distT="0" distB="0" distL="0" distR="0" wp14:anchorId="4E52A3A6" wp14:editId="7AC0C92C">
            <wp:extent cx="225188" cy="119377"/>
            <wp:effectExtent l="0" t="0" r="381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7397" cy="125849"/>
                    </a:xfrm>
                    <a:prstGeom prst="rect">
                      <a:avLst/>
                    </a:prstGeom>
                    <a:noFill/>
                    <a:ln>
                      <a:noFill/>
                    </a:ln>
                  </pic:spPr>
                </pic:pic>
              </a:graphicData>
            </a:graphic>
          </wp:inline>
        </w:drawing>
      </w:r>
      <w:r w:rsidR="00B33869">
        <w:rPr>
          <w:rFonts w:ascii="Roboto" w:hAnsi="Roboto"/>
          <w:color w:val="202124"/>
          <w:shd w:val="clear" w:color="auto" w:fill="FFFFFF"/>
        </w:rPr>
        <w:t> </w:t>
      </w:r>
    </w:p>
    <w:p w14:paraId="4DCB0815" w14:textId="63B65301" w:rsidR="00CF6FD1" w:rsidRDefault="00CF6FD1" w:rsidP="00CF6FD1">
      <w:r>
        <w:rPr>
          <w:rFonts w:hint="eastAsia"/>
        </w:rPr>
        <w:t>可以在下面的文本框中指定具体维度，也可以在编辑器中调整视图尺寸。</w:t>
      </w:r>
    </w:p>
    <w:p w14:paraId="5687AA18" w14:textId="5C8D97BC" w:rsidR="004808A3" w:rsidRDefault="00CF6FD1" w:rsidP="004808A3">
      <w:pPr>
        <w:pStyle w:val="a0"/>
      </w:pPr>
      <w:r>
        <w:rPr>
          <w:rFonts w:hint="eastAsia"/>
        </w:rPr>
        <w:t>Wrap Content</w:t>
      </w:r>
      <w:r w:rsidR="005C18DB">
        <w:t xml:space="preserve">  </w:t>
      </w:r>
      <w:r w:rsidR="005C18DB">
        <w:rPr>
          <w:noProof/>
        </w:rPr>
        <w:drawing>
          <wp:inline distT="0" distB="0" distL="0" distR="0" wp14:anchorId="31AAB0F2" wp14:editId="2EBE7B51">
            <wp:extent cx="232012" cy="122994"/>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9959" cy="127207"/>
                    </a:xfrm>
                    <a:prstGeom prst="rect">
                      <a:avLst/>
                    </a:prstGeom>
                    <a:noFill/>
                    <a:ln>
                      <a:noFill/>
                    </a:ln>
                  </pic:spPr>
                </pic:pic>
              </a:graphicData>
            </a:graphic>
          </wp:inline>
        </w:drawing>
      </w:r>
      <w:r w:rsidR="005C18DB">
        <w:rPr>
          <w:rFonts w:ascii="Roboto" w:hAnsi="Roboto"/>
          <w:color w:val="202124"/>
          <w:shd w:val="clear" w:color="auto" w:fill="FFFFFF"/>
        </w:rPr>
        <w:t> </w:t>
      </w:r>
    </w:p>
    <w:p w14:paraId="0101E3BA" w14:textId="24AE8742" w:rsidR="00CF6FD1" w:rsidRDefault="00CF6FD1" w:rsidP="00CF6FD1">
      <w:r>
        <w:rPr>
          <w:rFonts w:hint="eastAsia"/>
        </w:rPr>
        <w:t>视图仅在需要时扩展以适应其内容。</w:t>
      </w:r>
    </w:p>
    <w:p w14:paraId="670F7644" w14:textId="2F082BF7" w:rsidR="006A1872" w:rsidRDefault="00CF6FD1" w:rsidP="006A1872">
      <w:pPr>
        <w:pStyle w:val="a0"/>
      </w:pPr>
      <w:r>
        <w:rPr>
          <w:rFonts w:hint="eastAsia"/>
        </w:rPr>
        <w:t>Match Constraint</w:t>
      </w:r>
      <w:r w:rsidR="006A1872">
        <w:t>s</w:t>
      </w:r>
      <w:r w:rsidR="00EE2088">
        <w:t xml:space="preserve">  </w:t>
      </w:r>
      <w:r w:rsidR="00EE2088">
        <w:rPr>
          <w:noProof/>
        </w:rPr>
        <w:drawing>
          <wp:inline distT="0" distB="0" distL="0" distR="0" wp14:anchorId="2DF26F48" wp14:editId="27222D11">
            <wp:extent cx="244575" cy="129654"/>
            <wp:effectExtent l="0" t="0" r="3175" b="381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53768" cy="134527"/>
                    </a:xfrm>
                    <a:prstGeom prst="rect">
                      <a:avLst/>
                    </a:prstGeom>
                    <a:noFill/>
                    <a:ln>
                      <a:noFill/>
                    </a:ln>
                  </pic:spPr>
                </pic:pic>
              </a:graphicData>
            </a:graphic>
          </wp:inline>
        </w:drawing>
      </w:r>
      <w:r w:rsidR="00EE2088">
        <w:rPr>
          <w:rFonts w:ascii="Roboto" w:hAnsi="Roboto"/>
          <w:color w:val="202124"/>
          <w:shd w:val="clear" w:color="auto" w:fill="FFFFFF"/>
        </w:rPr>
        <w:t> </w:t>
      </w:r>
    </w:p>
    <w:p w14:paraId="4089FEBB" w14:textId="599B10C2" w:rsidR="00CF6FD1" w:rsidRDefault="00CF6FD1" w:rsidP="00CF6FD1">
      <w:r>
        <w:rPr>
          <w:rFonts w:hint="eastAsia"/>
        </w:rPr>
        <w:t>视图会尽可能扩展，以满足每侧的约束条件（在考虑视图的外边距之后）</w:t>
      </w:r>
      <w:r w:rsidR="002D21A3">
        <w:rPr>
          <w:rFonts w:hint="eastAsia"/>
        </w:rPr>
        <w:t>，</w:t>
      </w:r>
      <w:r>
        <w:rPr>
          <w:rFonts w:hint="eastAsia"/>
        </w:rPr>
        <w:t>不过可以使用以下属性和值修改该行为（这些属性仅在您将视图宽度设置为“</w:t>
      </w:r>
      <w:r>
        <w:rPr>
          <w:rFonts w:hint="eastAsia"/>
        </w:rPr>
        <w:t>match constraints</w:t>
      </w:r>
      <w:r>
        <w:rPr>
          <w:rFonts w:hint="eastAsia"/>
        </w:rPr>
        <w:t>”时才会生效）：</w:t>
      </w:r>
    </w:p>
    <w:p w14:paraId="58514B6E" w14:textId="04BED2D3" w:rsidR="00CF6FD1" w:rsidRDefault="00CF6FD1" w:rsidP="00024682">
      <w:pPr>
        <w:pStyle w:val="20"/>
        <w:ind w:left="1200"/>
      </w:pPr>
      <w:r>
        <w:lastRenderedPageBreak/>
        <w:t>layout_constra</w:t>
      </w:r>
      <w:r w:rsidR="00321F48">
        <w:t>s</w:t>
      </w:r>
      <w:r>
        <w:t>intWidth_default</w:t>
      </w:r>
      <w:r w:rsidR="00154854">
        <w:rPr>
          <w:rFonts w:hint="eastAsia"/>
        </w:rPr>
        <w:t>，</w:t>
      </w:r>
      <w:r>
        <w:rPr>
          <w:rFonts w:hint="eastAsia"/>
        </w:rPr>
        <w:t>spread</w:t>
      </w:r>
      <w:r w:rsidR="00154854">
        <w:rPr>
          <w:rFonts w:hint="eastAsia"/>
        </w:rPr>
        <w:t>表示</w:t>
      </w:r>
      <w:r>
        <w:rPr>
          <w:rFonts w:hint="eastAsia"/>
        </w:rPr>
        <w:t>尽可能扩展视图以满足每侧的约束条件</w:t>
      </w:r>
      <w:r w:rsidR="008F6D18">
        <w:rPr>
          <w:rFonts w:hint="eastAsia"/>
        </w:rPr>
        <w:t>，</w:t>
      </w:r>
      <w:r>
        <w:rPr>
          <w:rFonts w:hint="eastAsia"/>
        </w:rPr>
        <w:t>这是默认行为。</w:t>
      </w:r>
      <w:r>
        <w:rPr>
          <w:rFonts w:hint="eastAsia"/>
        </w:rPr>
        <w:t>wrap</w:t>
      </w:r>
      <w:r>
        <w:rPr>
          <w:rFonts w:hint="eastAsia"/>
        </w:rPr>
        <w:t>仅在需要时扩展视图以适应其内容，但如有约束条件限制，视图仍然可以小于其内容</w:t>
      </w:r>
      <w:r w:rsidR="005D697D">
        <w:rPr>
          <w:rFonts w:hint="eastAsia"/>
        </w:rPr>
        <w:t>，</w:t>
      </w:r>
      <w:r>
        <w:rPr>
          <w:rFonts w:hint="eastAsia"/>
        </w:rPr>
        <w:t>因此与使用</w:t>
      </w:r>
      <w:r>
        <w:rPr>
          <w:rFonts w:hint="eastAsia"/>
        </w:rPr>
        <w:t xml:space="preserve"> Wrap Content</w:t>
      </w:r>
      <w:r>
        <w:rPr>
          <w:rFonts w:hint="eastAsia"/>
        </w:rPr>
        <w:t>（上面）之间的区别在于，将宽度设为</w:t>
      </w:r>
      <w:r>
        <w:rPr>
          <w:rFonts w:hint="eastAsia"/>
        </w:rPr>
        <w:t xml:space="preserve"> Wrap Content </w:t>
      </w:r>
      <w:r>
        <w:rPr>
          <w:rFonts w:hint="eastAsia"/>
        </w:rPr>
        <w:t>会强行使宽度始终与内容宽度完全匹配；而使用</w:t>
      </w:r>
      <w:r>
        <w:rPr>
          <w:rFonts w:hint="eastAsia"/>
        </w:rPr>
        <w:t xml:space="preserve"> layout_constraintWidth_default </w:t>
      </w:r>
      <w:r>
        <w:rPr>
          <w:rFonts w:hint="eastAsia"/>
        </w:rPr>
        <w:t>设置为</w:t>
      </w:r>
      <w:r>
        <w:rPr>
          <w:rFonts w:hint="eastAsia"/>
        </w:rPr>
        <w:t xml:space="preserve"> wrap </w:t>
      </w:r>
      <w:r>
        <w:rPr>
          <w:rFonts w:hint="eastAsia"/>
        </w:rPr>
        <w:t>的</w:t>
      </w:r>
      <w:r>
        <w:rPr>
          <w:rFonts w:hint="eastAsia"/>
        </w:rPr>
        <w:t xml:space="preserve"> Match Constraints </w:t>
      </w:r>
      <w:r>
        <w:rPr>
          <w:rFonts w:hint="eastAsia"/>
        </w:rPr>
        <w:t>时，视图可以小于内容宽度。</w:t>
      </w:r>
    </w:p>
    <w:p w14:paraId="20FA8A44" w14:textId="3A3AC32A" w:rsidR="00CF6FD1" w:rsidRDefault="00CF6FD1" w:rsidP="000B1727">
      <w:pPr>
        <w:pStyle w:val="20"/>
      </w:pPr>
      <w:r>
        <w:t>layout_constraintWidth_min</w:t>
      </w:r>
      <w:r w:rsidR="00D137D6">
        <w:t xml:space="preserve"> </w:t>
      </w:r>
      <w:r>
        <w:rPr>
          <w:rFonts w:hint="eastAsia"/>
        </w:rPr>
        <w:t>该视图的最小宽度采用</w:t>
      </w:r>
      <w:r>
        <w:rPr>
          <w:rFonts w:hint="eastAsia"/>
        </w:rPr>
        <w:t xml:space="preserve"> dp </w:t>
      </w:r>
      <w:r>
        <w:rPr>
          <w:rFonts w:hint="eastAsia"/>
        </w:rPr>
        <w:t>维度。</w:t>
      </w:r>
    </w:p>
    <w:p w14:paraId="201C8222" w14:textId="648ED637" w:rsidR="00CF6FD1" w:rsidRDefault="00CF6FD1" w:rsidP="00C538EA">
      <w:pPr>
        <w:pStyle w:val="20"/>
      </w:pPr>
      <w:r>
        <w:t>layout_constraintWidth_max</w:t>
      </w:r>
      <w:r w:rsidR="00D137D6">
        <w:t xml:space="preserve"> </w:t>
      </w:r>
      <w:r>
        <w:rPr>
          <w:rFonts w:hint="eastAsia"/>
        </w:rPr>
        <w:t>该视图的最大宽度采用</w:t>
      </w:r>
      <w:r>
        <w:rPr>
          <w:rFonts w:hint="eastAsia"/>
        </w:rPr>
        <w:t xml:space="preserve"> dp </w:t>
      </w:r>
      <w:r>
        <w:rPr>
          <w:rFonts w:hint="eastAsia"/>
        </w:rPr>
        <w:t>维度。</w:t>
      </w:r>
    </w:p>
    <w:p w14:paraId="4ED56ED1" w14:textId="20DE0225" w:rsidR="006B3EFD" w:rsidRPr="006B3EFD" w:rsidRDefault="00CF6FD1" w:rsidP="006B3EFD">
      <w:r w:rsidRPr="00BF5942">
        <w:rPr>
          <w:rFonts w:hint="eastAsia"/>
        </w:rPr>
        <w:t>不过，如果给定维度只有一个约束条件，则视图会扩展以适应其内容。在高度或宽度上使用此模式也可让您设置尺寸比。</w:t>
      </w:r>
      <w:r w:rsidR="00BF5942" w:rsidRPr="00BF5942">
        <w:t>如果至少有一个视图尺寸设置为</w:t>
      </w:r>
      <w:r w:rsidR="00987926">
        <w:rPr>
          <w:rFonts w:hint="eastAsia"/>
        </w:rPr>
        <w:t>“</w:t>
      </w:r>
      <w:r w:rsidR="00BF5942" w:rsidRPr="00BF5942">
        <w:t>match constraints</w:t>
      </w:r>
      <w:r w:rsidR="00083CB6">
        <w:rPr>
          <w:rFonts w:hint="eastAsia"/>
        </w:rPr>
        <w:t>”</w:t>
      </w:r>
      <w:r w:rsidR="00BF5942" w:rsidRPr="00BF5942">
        <w:t>(0dp)</w:t>
      </w:r>
      <w:r w:rsidR="00BF5942" w:rsidRPr="00BF5942">
        <w:t>，可以将视图尺寸设置为</w:t>
      </w:r>
      <w:r w:rsidR="00BF5942" w:rsidRPr="00BF5942">
        <w:t xml:space="preserve"> 16:9</w:t>
      </w:r>
      <w:r w:rsidR="00BF5942" w:rsidRPr="00BF5942">
        <w:t>。如需启用该比率，请点击</w:t>
      </w:r>
      <w:r w:rsidR="00BF5942" w:rsidRPr="00BF5942">
        <w:t> Toggle Aspect Ratio Constraint</w:t>
      </w:r>
      <w:r w:rsidR="00BF5942" w:rsidRPr="00BF5942">
        <w:t>（</w:t>
      </w:r>
      <w:r w:rsidR="00083CB6">
        <w:fldChar w:fldCharType="begin"/>
      </w:r>
      <w:r w:rsidR="00083CB6">
        <w:instrText xml:space="preserve"> REF _Ref93840048 \h </w:instrText>
      </w:r>
      <w:r w:rsidR="00083CB6">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42</w:t>
      </w:r>
      <w:r w:rsidR="00083CB6">
        <w:fldChar w:fldCharType="end"/>
      </w:r>
      <w:r w:rsidR="00BF5942" w:rsidRPr="00BF5942">
        <w:t>中的标注</w:t>
      </w:r>
      <w:r w:rsidR="00BF5942" w:rsidRPr="00BF5942">
        <w:t> 1</w:t>
      </w:r>
      <w:r w:rsidR="00BF5942" w:rsidRPr="00BF5942">
        <w:t>），然后在出现的输入框中输入</w:t>
      </w:r>
      <w:r w:rsidR="00BF5942" w:rsidRPr="00BF5942">
        <w:t> width:height </w:t>
      </w:r>
      <w:r w:rsidR="00BF5942" w:rsidRPr="00BF5942">
        <w:t>比率</w:t>
      </w:r>
      <w:r w:rsidR="00D76D55">
        <w:rPr>
          <w:rFonts w:hint="eastAsia"/>
        </w:rPr>
        <w:t>。</w:t>
      </w:r>
      <w:r w:rsidR="00BF5942" w:rsidRPr="00BF5942">
        <w:t>如果宽度和高度都设置为</w:t>
      </w:r>
      <w:r w:rsidR="00D76D55">
        <w:rPr>
          <w:rFonts w:hint="eastAsia"/>
        </w:rPr>
        <w:t>“</w:t>
      </w:r>
      <w:r w:rsidR="00BF5942" w:rsidRPr="00BF5942">
        <w:t>match constraints</w:t>
      </w:r>
      <w:r w:rsidR="00D76D55">
        <w:rPr>
          <w:rFonts w:hint="eastAsia"/>
        </w:rPr>
        <w:t>”</w:t>
      </w:r>
      <w:r w:rsidR="00BF5942" w:rsidRPr="00BF5942">
        <w:t>，可以点击</w:t>
      </w:r>
      <w:r w:rsidR="00BF5942" w:rsidRPr="00BF5942">
        <w:t> </w:t>
      </w:r>
      <w:r w:rsidR="006906BF">
        <w:rPr>
          <w:rFonts w:hint="eastAsia"/>
        </w:rPr>
        <w:t>“</w:t>
      </w:r>
      <w:r w:rsidR="00BF5942" w:rsidRPr="00BF5942">
        <w:t>Toggle Aspect Ratio Constraint</w:t>
      </w:r>
      <w:r w:rsidR="006906BF">
        <w:rPr>
          <w:rFonts w:hint="eastAsia"/>
        </w:rPr>
        <w:t>”</w:t>
      </w:r>
      <w:r w:rsidR="00BF5942" w:rsidRPr="00BF5942">
        <w:t>，选择哪个维度基于与另一个维度的比率</w:t>
      </w:r>
      <w:r w:rsidR="006906BF">
        <w:rPr>
          <w:rFonts w:hint="eastAsia"/>
        </w:rPr>
        <w:t>，</w:t>
      </w:r>
      <w:r w:rsidR="00BF5942" w:rsidRPr="00BF5942">
        <w:t>视图检查器通过用实线连接相应的边缘来指明哪个被设为比率</w:t>
      </w:r>
      <w:r w:rsidR="002C7B02">
        <w:rPr>
          <w:rFonts w:hint="eastAsia"/>
        </w:rPr>
        <w:t>，</w:t>
      </w:r>
      <w:r w:rsidR="00BF5942" w:rsidRPr="00BF5942">
        <w:t>例如如果将两侧都设置为</w:t>
      </w:r>
      <w:r w:rsidR="002C7B02">
        <w:rPr>
          <w:rFonts w:hint="eastAsia"/>
        </w:rPr>
        <w:t>“</w:t>
      </w:r>
      <w:r w:rsidR="00BF5942" w:rsidRPr="00BF5942">
        <w:t>match constraints</w:t>
      </w:r>
      <w:r w:rsidR="002C7B02">
        <w:rPr>
          <w:rFonts w:hint="eastAsia"/>
        </w:rPr>
        <w:t>”</w:t>
      </w:r>
      <w:r w:rsidR="00BF5942" w:rsidRPr="00BF5942">
        <w:t>，双击</w:t>
      </w:r>
      <w:r w:rsidR="00BF5942" w:rsidRPr="00BF5942">
        <w:t> </w:t>
      </w:r>
      <w:r w:rsidR="002C7B02">
        <w:rPr>
          <w:rFonts w:hint="eastAsia"/>
        </w:rPr>
        <w:t>“</w:t>
      </w:r>
      <w:r w:rsidR="00BF5942" w:rsidRPr="00BF5942">
        <w:t>Toggle Aspect Ratio Constraint</w:t>
      </w:r>
      <w:r w:rsidR="002C7B02">
        <w:rPr>
          <w:rFonts w:hint="eastAsia"/>
        </w:rPr>
        <w:t>”</w:t>
      </w:r>
      <w:r w:rsidR="00BF5942" w:rsidRPr="00BF5942">
        <w:t>，将宽度设置为与高度的比率</w:t>
      </w:r>
      <w:r w:rsidR="00E43F14">
        <w:rPr>
          <w:rFonts w:hint="eastAsia"/>
        </w:rPr>
        <w:t>，</w:t>
      </w:r>
      <w:r w:rsidR="00BF5942" w:rsidRPr="00BF5942">
        <w:t>现在整个尺寸由视图的高度决定（可以任意方式定义），如</w:t>
      </w:r>
      <w:r w:rsidR="009F5C28">
        <w:fldChar w:fldCharType="begin"/>
      </w:r>
      <w:r w:rsidR="009F5C28">
        <w:instrText xml:space="preserve"> REF _Ref93851467 \h </w:instrText>
      </w:r>
      <w:r w:rsidR="009F5C28">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43</w:t>
      </w:r>
      <w:r w:rsidR="009F5C28">
        <w:fldChar w:fldCharType="end"/>
      </w:r>
      <w:r w:rsidR="00BF5942" w:rsidRPr="00BF5942">
        <w:t>所示。</w:t>
      </w:r>
      <w:r w:rsidR="006B3EFD" w:rsidRPr="006B3EFD">
        <w:t>要确保所有视图间隔均匀，请点击工具栏中的</w:t>
      </w:r>
      <w:r w:rsidR="00BC4135">
        <w:rPr>
          <w:rFonts w:hint="eastAsia"/>
        </w:rPr>
        <w:t>“</w:t>
      </w:r>
      <w:r w:rsidR="006B3EFD" w:rsidRPr="006B3EFD">
        <w:t>Margin</w:t>
      </w:r>
      <w:r w:rsidR="00BC4135">
        <w:rPr>
          <w:rFonts w:hint="eastAsia"/>
        </w:rPr>
        <w:t>”</w:t>
      </w:r>
      <w:r w:rsidR="006B3EFD" w:rsidRPr="006B3EFD">
        <w:rPr>
          <w:noProof/>
        </w:rPr>
        <w:drawing>
          <wp:inline distT="0" distB="0" distL="0" distR="0" wp14:anchorId="122151C3" wp14:editId="262C8464">
            <wp:extent cx="275641" cy="170597"/>
            <wp:effectExtent l="0" t="0" r="0" b="127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06924" cy="189958"/>
                    </a:xfrm>
                    <a:prstGeom prst="rect">
                      <a:avLst/>
                    </a:prstGeom>
                    <a:noFill/>
                    <a:ln>
                      <a:noFill/>
                    </a:ln>
                  </pic:spPr>
                </pic:pic>
              </a:graphicData>
            </a:graphic>
          </wp:inline>
        </w:drawing>
      </w:r>
      <w:r w:rsidR="006B3EFD" w:rsidRPr="006B3EFD">
        <w:t>，为添加到布局的每个视图选择默认外边距</w:t>
      </w:r>
      <w:r w:rsidR="000C7100">
        <w:rPr>
          <w:rFonts w:hint="eastAsia"/>
        </w:rPr>
        <w:t>，</w:t>
      </w:r>
      <w:r w:rsidR="006B3EFD" w:rsidRPr="006B3EFD">
        <w:t>对默认外边距所做的任何更改仅应用于在更改后添加的视图</w:t>
      </w:r>
      <w:r w:rsidR="00482701">
        <w:rPr>
          <w:rFonts w:hint="eastAsia"/>
        </w:rPr>
        <w:t>，</w:t>
      </w:r>
      <w:r w:rsidR="006B3EFD" w:rsidRPr="006B3EFD">
        <w:t>可以通过点击代表每个约束条件所在行的数字来控制</w:t>
      </w:r>
      <w:r w:rsidR="006B3EFD" w:rsidRPr="006B3EFD">
        <w:t> Attributes </w:t>
      </w:r>
      <w:r w:rsidR="006B3EFD" w:rsidRPr="006B3EFD">
        <w:t>窗口中每个视图的外边距</w:t>
      </w:r>
      <w:r w:rsidR="00482701">
        <w:rPr>
          <w:rFonts w:hint="eastAsia"/>
        </w:rPr>
        <w:t>，例如</w:t>
      </w:r>
      <w:r w:rsidR="006B3EFD" w:rsidRPr="006B3EFD">
        <w:t>在</w:t>
      </w:r>
      <w:r w:rsidR="00482701">
        <w:fldChar w:fldCharType="begin"/>
      </w:r>
      <w:r w:rsidR="00482701">
        <w:instrText xml:space="preserve"> REF _Ref93840048 \h </w:instrText>
      </w:r>
      <w:r w:rsidR="00482701">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42</w:t>
      </w:r>
      <w:r w:rsidR="00482701">
        <w:fldChar w:fldCharType="end"/>
      </w:r>
      <w:r w:rsidR="006B3EFD" w:rsidRPr="006B3EFD">
        <w:t>中，标注</w:t>
      </w:r>
      <w:r w:rsidR="006B3EFD" w:rsidRPr="006B3EFD">
        <w:t> 4 </w:t>
      </w:r>
      <w:r w:rsidR="006B3EFD" w:rsidRPr="006B3EFD">
        <w:t>表明下外边距设置为</w:t>
      </w:r>
      <w:r w:rsidR="006B3EFD" w:rsidRPr="006B3EFD">
        <w:t xml:space="preserve"> 16dp</w:t>
      </w:r>
      <w:r w:rsidR="006B3EFD" w:rsidRPr="006B3EFD">
        <w:t>。</w:t>
      </w:r>
    </w:p>
    <w:p w14:paraId="6D093073" w14:textId="6E40BC07" w:rsidR="006B3EFD" w:rsidRPr="006B3EFD" w:rsidRDefault="007B0FC9" w:rsidP="007B0FC9">
      <w:pPr>
        <w:jc w:val="center"/>
      </w:pPr>
      <w:r>
        <w:rPr>
          <w:noProof/>
        </w:rPr>
        <w:drawing>
          <wp:inline distT="0" distB="0" distL="0" distR="0" wp14:anchorId="447A55D3" wp14:editId="243B4E1B">
            <wp:extent cx="2143125" cy="266700"/>
            <wp:effectExtent l="0" t="0" r="952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143125" cy="266700"/>
                    </a:xfrm>
                    <a:prstGeom prst="rect">
                      <a:avLst/>
                    </a:prstGeom>
                  </pic:spPr>
                </pic:pic>
              </a:graphicData>
            </a:graphic>
          </wp:inline>
        </w:drawing>
      </w:r>
    </w:p>
    <w:p w14:paraId="14949488" w14:textId="51F0FDBA" w:rsidR="006B3EFD" w:rsidRPr="006B3EFD" w:rsidRDefault="007B0FC9" w:rsidP="00ED03BF">
      <w:pPr>
        <w:pStyle w:val="a5"/>
      </w:pPr>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46</w:t>
      </w:r>
      <w:r w:rsidR="006E6E78">
        <w:fldChar w:fldCharType="end"/>
      </w:r>
      <w:r w:rsidR="006B3EFD" w:rsidRPr="006B3EFD">
        <w:t>工具栏的</w:t>
      </w:r>
      <w:r w:rsidR="006B3EFD" w:rsidRPr="006B3EFD">
        <w:t> Margin </w:t>
      </w:r>
      <w:r w:rsidR="006B3EFD" w:rsidRPr="006B3EFD">
        <w:t>按钮</w:t>
      </w:r>
    </w:p>
    <w:p w14:paraId="39243671" w14:textId="6ECECBD3" w:rsidR="0044412C" w:rsidRDefault="006B3EFD" w:rsidP="0044412C">
      <w:r w:rsidRPr="006B3EFD">
        <w:t>工具提供的所有外边距均为</w:t>
      </w:r>
      <w:r w:rsidRPr="006B3EFD">
        <w:t xml:space="preserve"> 8dp </w:t>
      </w:r>
      <w:r w:rsidRPr="006B3EFD">
        <w:t>的倍数，以确保视图与</w:t>
      </w:r>
      <w:r w:rsidR="00B86206">
        <w:rPr>
          <w:rFonts w:hint="eastAsia"/>
        </w:rPr>
        <w:t>“</w:t>
      </w:r>
      <w:r w:rsidRPr="006B3EFD">
        <w:t>Material Design</w:t>
      </w:r>
      <w:r w:rsidR="00B86206">
        <w:rPr>
          <w:rFonts w:hint="eastAsia"/>
        </w:rPr>
        <w:t>”</w:t>
      </w:r>
      <w:r w:rsidRPr="006B3EFD">
        <w:t>提供的</w:t>
      </w:r>
      <w:r w:rsidRPr="006B3EFD">
        <w:t> </w:t>
      </w:r>
      <w:r w:rsidRPr="00F269AC">
        <w:t>8dp</w:t>
      </w:r>
      <w:r w:rsidRPr="00F269AC">
        <w:t>方形网格建议</w:t>
      </w:r>
      <w:r w:rsidRPr="006B3EFD">
        <w:t>保持一致。</w:t>
      </w:r>
      <w:r w:rsidR="0044412C" w:rsidRPr="0044412C">
        <w:t>链是一组视图，这些视图通过双向位置约束条件相互链接到一起</w:t>
      </w:r>
      <w:r w:rsidR="004C36F2">
        <w:rPr>
          <w:rFonts w:hint="eastAsia"/>
        </w:rPr>
        <w:t>，</w:t>
      </w:r>
      <w:r w:rsidR="0044412C" w:rsidRPr="0044412C">
        <w:t>链中的视图可以垂直或水平分布。</w:t>
      </w:r>
    </w:p>
    <w:tbl>
      <w:tblPr>
        <w:tblW w:w="0" w:type="auto"/>
        <w:tblCellMar>
          <w:left w:w="0" w:type="dxa"/>
          <w:right w:w="0" w:type="dxa"/>
        </w:tblCellMar>
        <w:tblLook w:val="04A0" w:firstRow="1" w:lastRow="0" w:firstColumn="1" w:lastColumn="0" w:noHBand="0" w:noVBand="1"/>
      </w:tblPr>
      <w:tblGrid>
        <w:gridCol w:w="4675"/>
        <w:gridCol w:w="4675"/>
      </w:tblGrid>
      <w:tr w:rsidR="0044412C" w14:paraId="0513AA8C" w14:textId="77777777" w:rsidTr="00701331">
        <w:tc>
          <w:tcPr>
            <w:tcW w:w="4675" w:type="dxa"/>
          </w:tcPr>
          <w:p w14:paraId="7579AD68" w14:textId="77777777" w:rsidR="0044412C" w:rsidRDefault="0044412C" w:rsidP="005967E6">
            <w:pPr>
              <w:ind w:firstLineChars="0" w:firstLine="0"/>
              <w:jc w:val="center"/>
            </w:pPr>
            <w:r>
              <w:rPr>
                <w:noProof/>
              </w:rPr>
              <w:lastRenderedPageBreak/>
              <w:drawing>
                <wp:inline distT="0" distB="0" distL="0" distR="0" wp14:anchorId="2D99155F" wp14:editId="78EA4AAF">
                  <wp:extent cx="2048341" cy="989463"/>
                  <wp:effectExtent l="0" t="0" r="9525" b="127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060168" cy="995176"/>
                          </a:xfrm>
                          <a:prstGeom prst="rect">
                            <a:avLst/>
                          </a:prstGeom>
                          <a:noFill/>
                          <a:ln>
                            <a:noFill/>
                          </a:ln>
                        </pic:spPr>
                      </pic:pic>
                    </a:graphicData>
                  </a:graphic>
                </wp:inline>
              </w:drawing>
            </w:r>
          </w:p>
          <w:p w14:paraId="446FF9B2" w14:textId="5C3647B4" w:rsidR="0044412C" w:rsidRDefault="00965018" w:rsidP="00ED03BF">
            <w:pPr>
              <w:pStyle w:val="a5"/>
            </w:pPr>
            <w: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47</w:t>
            </w:r>
            <w:r w:rsidR="006E6E78">
              <w:fldChar w:fldCharType="end"/>
            </w:r>
            <w:r>
              <w:t xml:space="preserve"> </w:t>
            </w:r>
            <w:r>
              <w:rPr>
                <w:rFonts w:ascii="Roboto" w:hAnsi="Roboto"/>
                <w:color w:val="202124"/>
                <w:sz w:val="21"/>
                <w:szCs w:val="21"/>
                <w:shd w:val="clear" w:color="auto" w:fill="FFFFFF"/>
              </w:rPr>
              <w:t>具有两个视图的水平链</w:t>
            </w:r>
          </w:p>
        </w:tc>
        <w:tc>
          <w:tcPr>
            <w:tcW w:w="4675" w:type="dxa"/>
          </w:tcPr>
          <w:p w14:paraId="63D67FB2" w14:textId="77777777" w:rsidR="0044412C" w:rsidRDefault="0044412C" w:rsidP="005967E6">
            <w:pPr>
              <w:ind w:firstLineChars="0" w:firstLine="0"/>
              <w:jc w:val="center"/>
            </w:pPr>
            <w:r w:rsidRPr="0044412C">
              <w:rPr>
                <w:noProof/>
              </w:rPr>
              <w:drawing>
                <wp:inline distT="0" distB="0" distL="0" distR="0" wp14:anchorId="427A7006" wp14:editId="79E070BA">
                  <wp:extent cx="2129050" cy="1654558"/>
                  <wp:effectExtent l="0" t="0" r="5080" b="317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145851" cy="1667615"/>
                          </a:xfrm>
                          <a:prstGeom prst="rect">
                            <a:avLst/>
                          </a:prstGeom>
                          <a:noFill/>
                          <a:ln>
                            <a:noFill/>
                          </a:ln>
                        </pic:spPr>
                      </pic:pic>
                    </a:graphicData>
                  </a:graphic>
                </wp:inline>
              </w:drawing>
            </w:r>
          </w:p>
          <w:p w14:paraId="16CB01E0" w14:textId="188F1F8B" w:rsidR="0044412C" w:rsidRDefault="0044412C" w:rsidP="00ED03BF">
            <w:pPr>
              <w:pStyle w:val="a5"/>
            </w:pPr>
            <w:bookmarkStart w:id="71" w:name="_Ref93913906"/>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48</w:t>
            </w:r>
            <w:r w:rsidR="006E6E78">
              <w:fldChar w:fldCharType="end"/>
            </w:r>
            <w:bookmarkEnd w:id="71"/>
            <w:r w:rsidRPr="0044412C">
              <w:rPr>
                <w:rFonts w:hint="eastAsia"/>
              </w:rPr>
              <w:t>每种链样式的示例</w:t>
            </w:r>
          </w:p>
        </w:tc>
      </w:tr>
    </w:tbl>
    <w:p w14:paraId="5795C37C" w14:textId="5D788A32" w:rsidR="0044412C" w:rsidRPr="0044412C" w:rsidRDefault="0044412C" w:rsidP="0044412C">
      <w:r w:rsidRPr="0044412C">
        <w:t>链可以采用以下几种样式之一</w:t>
      </w:r>
      <w:r w:rsidR="008F7B16">
        <w:rPr>
          <w:rFonts w:hint="eastAsia"/>
        </w:rPr>
        <w:t>（如</w:t>
      </w:r>
      <w:r w:rsidR="008F7B16">
        <w:fldChar w:fldCharType="begin"/>
      </w:r>
      <w:r w:rsidR="008F7B16">
        <w:instrText xml:space="preserve"> </w:instrText>
      </w:r>
      <w:r w:rsidR="008F7B16">
        <w:rPr>
          <w:rFonts w:hint="eastAsia"/>
        </w:rPr>
        <w:instrText>REF _Ref93913906 \h</w:instrText>
      </w:r>
      <w:r w:rsidR="008F7B16">
        <w:instrText xml:space="preserve"> </w:instrText>
      </w:r>
      <w:r w:rsidR="008F7B16">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46</w:t>
      </w:r>
      <w:r w:rsidR="008F7B16">
        <w:fldChar w:fldCharType="end"/>
      </w:r>
      <w:r w:rsidR="008F7B16">
        <w:rPr>
          <w:rFonts w:hint="eastAsia"/>
        </w:rPr>
        <w:t>）</w:t>
      </w:r>
      <w:r w:rsidRPr="0044412C">
        <w:t>：</w:t>
      </w:r>
    </w:p>
    <w:p w14:paraId="27794284" w14:textId="241BD350" w:rsidR="0044412C" w:rsidRPr="0044412C" w:rsidRDefault="0044412C" w:rsidP="003A4634">
      <w:pPr>
        <w:pStyle w:val="a"/>
        <w:ind w:firstLine="360"/>
      </w:pPr>
      <w:r w:rsidRPr="0044412C">
        <w:t>Spread</w:t>
      </w:r>
      <w:r w:rsidRPr="0044412C">
        <w:t>：视图是均匀分布的（在考虑外边距之后）</w:t>
      </w:r>
      <w:r w:rsidR="00B31B86">
        <w:rPr>
          <w:rFonts w:hint="eastAsia"/>
        </w:rPr>
        <w:t>，</w:t>
      </w:r>
      <w:r w:rsidRPr="0044412C">
        <w:t>这是默认值。</w:t>
      </w:r>
    </w:p>
    <w:p w14:paraId="71F98CF4" w14:textId="5E4A0D10" w:rsidR="0044412C" w:rsidRPr="0044412C" w:rsidRDefault="0044412C" w:rsidP="003A4634">
      <w:pPr>
        <w:pStyle w:val="a"/>
        <w:ind w:firstLine="360"/>
      </w:pPr>
      <w:r w:rsidRPr="0044412C">
        <w:t>Spread inside</w:t>
      </w:r>
      <w:r w:rsidRPr="0044412C">
        <w:t>：第一个和最后一个视图固定在链两端的约束边界上，其余视图均匀分布。</w:t>
      </w:r>
    </w:p>
    <w:p w14:paraId="0DA16607" w14:textId="5435A7E1" w:rsidR="0044412C" w:rsidRPr="0044412C" w:rsidRDefault="0044412C" w:rsidP="003A4634">
      <w:pPr>
        <w:pStyle w:val="a"/>
        <w:ind w:firstLine="360"/>
      </w:pPr>
      <w:r w:rsidRPr="0044412C">
        <w:t>Weighted</w:t>
      </w:r>
      <w:r w:rsidRPr="0044412C">
        <w:t>：当链设置为</w:t>
      </w:r>
      <w:r w:rsidRPr="0044412C">
        <w:t> </w:t>
      </w:r>
      <w:r w:rsidR="00C20F35">
        <w:rPr>
          <w:rFonts w:hint="eastAsia"/>
        </w:rPr>
        <w:t>“</w:t>
      </w:r>
      <w:r w:rsidRPr="0044412C">
        <w:t>spread</w:t>
      </w:r>
      <w:r w:rsidR="00C20F35">
        <w:rPr>
          <w:rFonts w:hint="eastAsia"/>
        </w:rPr>
        <w:t>”</w:t>
      </w:r>
      <w:r w:rsidRPr="0044412C">
        <w:t> </w:t>
      </w:r>
      <w:r w:rsidRPr="0044412C">
        <w:t>或</w:t>
      </w:r>
      <w:r w:rsidRPr="0044412C">
        <w:t> </w:t>
      </w:r>
      <w:r w:rsidR="00C20F35">
        <w:rPr>
          <w:rFonts w:hint="eastAsia"/>
        </w:rPr>
        <w:t>“</w:t>
      </w:r>
      <w:r w:rsidRPr="0044412C">
        <w:t>spread inside</w:t>
      </w:r>
      <w:r w:rsidR="00C20F35">
        <w:rPr>
          <w:rFonts w:hint="eastAsia"/>
        </w:rPr>
        <w:t>”</w:t>
      </w:r>
      <w:r w:rsidRPr="0044412C">
        <w:t> </w:t>
      </w:r>
      <w:r w:rsidRPr="0044412C">
        <w:t>时，可以通过将一个或多个视图设置为</w:t>
      </w:r>
      <w:r w:rsidR="00C20F35">
        <w:rPr>
          <w:rFonts w:hint="eastAsia"/>
        </w:rPr>
        <w:t>“</w:t>
      </w:r>
      <w:r w:rsidRPr="0044412C">
        <w:t>match constraints</w:t>
      </w:r>
      <w:r w:rsidR="00C20F35">
        <w:rPr>
          <w:rFonts w:hint="eastAsia"/>
        </w:rPr>
        <w:t>”</w:t>
      </w:r>
      <w:r w:rsidRPr="0044412C">
        <w:t>(0dp)</w:t>
      </w:r>
      <w:r w:rsidRPr="0044412C">
        <w:t>来填充剩余空间。默认情况下，设置为</w:t>
      </w:r>
      <w:r w:rsidR="00C20F35">
        <w:rPr>
          <w:rFonts w:hint="eastAsia"/>
        </w:rPr>
        <w:t>“</w:t>
      </w:r>
      <w:r w:rsidRPr="0044412C">
        <w:t>match constraints</w:t>
      </w:r>
      <w:r w:rsidR="00C20F35">
        <w:rPr>
          <w:rFonts w:hint="eastAsia"/>
        </w:rPr>
        <w:t>”</w:t>
      </w:r>
      <w:r w:rsidRPr="0044412C">
        <w:t>的每个视图之间的空间均匀分布，但可以使用</w:t>
      </w:r>
      <w:r w:rsidRPr="0044412C">
        <w:t> layout_constraintHorizontal_weight </w:t>
      </w:r>
      <w:r w:rsidRPr="0044412C">
        <w:t>和</w:t>
      </w:r>
      <w:r w:rsidRPr="0044412C">
        <w:t> layout_constraintVertical_weight </w:t>
      </w:r>
      <w:r w:rsidRPr="0044412C">
        <w:t>属性为每个视图分配重要性权重。如果熟悉</w:t>
      </w:r>
      <w:r w:rsidRPr="00C20F35">
        <w:t>线性布局</w:t>
      </w:r>
      <w:r w:rsidRPr="0044412C">
        <w:t>中的</w:t>
      </w:r>
      <w:r w:rsidRPr="0044412C">
        <w:t> layout_weight </w:t>
      </w:r>
      <w:r w:rsidRPr="0044412C">
        <w:t>的话，就会知道该样式与它的原理是相同的</w:t>
      </w:r>
      <w:r w:rsidR="00C20F35">
        <w:rPr>
          <w:rFonts w:hint="eastAsia"/>
        </w:rPr>
        <w:t>，</w:t>
      </w:r>
      <w:r w:rsidRPr="0044412C">
        <w:t>因此权重值最高的视图获得的空间最大；相同权重的视图获得同样大小的空间。</w:t>
      </w:r>
    </w:p>
    <w:p w14:paraId="03D3D7EA" w14:textId="54903012" w:rsidR="0044412C" w:rsidRPr="0044412C" w:rsidRDefault="0044412C" w:rsidP="003A4634">
      <w:pPr>
        <w:pStyle w:val="a"/>
        <w:ind w:firstLine="360"/>
      </w:pPr>
      <w:r w:rsidRPr="0044412C">
        <w:t>Packed</w:t>
      </w:r>
      <w:r w:rsidRPr="0044412C">
        <w:t>：视图打包在一起（在考虑外边距之后）</w:t>
      </w:r>
      <w:r w:rsidR="00D039FC">
        <w:rPr>
          <w:rFonts w:hint="eastAsia"/>
        </w:rPr>
        <w:t>，</w:t>
      </w:r>
      <w:r w:rsidRPr="0044412C">
        <w:t>然后可以通过更改链的头视图偏差调整整条链的偏差（左</w:t>
      </w:r>
      <w:r w:rsidRPr="0044412C">
        <w:t>/</w:t>
      </w:r>
      <w:r w:rsidRPr="0044412C">
        <w:t>右或上</w:t>
      </w:r>
      <w:r w:rsidRPr="0044412C">
        <w:t>/</w:t>
      </w:r>
      <w:r w:rsidRPr="0044412C">
        <w:t>下）。</w:t>
      </w:r>
    </w:p>
    <w:p w14:paraId="6144995E" w14:textId="78F798C9" w:rsidR="0044412C" w:rsidRDefault="0044412C" w:rsidP="0044412C">
      <w:r w:rsidRPr="0044412C">
        <w:t>链的头视图（水平链中最左侧的视图以及垂直链中最顶部的视图）以</w:t>
      </w:r>
      <w:r w:rsidRPr="0044412C">
        <w:t xml:space="preserve"> XML </w:t>
      </w:r>
      <w:r w:rsidRPr="0044412C">
        <w:t>格式定义链的样式</w:t>
      </w:r>
      <w:r w:rsidR="00E74D8F">
        <w:rPr>
          <w:rFonts w:hint="eastAsia"/>
        </w:rPr>
        <w:t>，</w:t>
      </w:r>
      <w:r w:rsidRPr="0044412C">
        <w:t>不过可以通过选择链中的任意视图，然后点击出现在该视图下方的链按钮</w:t>
      </w:r>
      <w:r w:rsidRPr="0044412C">
        <w:t> </w:t>
      </w:r>
      <w:r w:rsidRPr="0044412C">
        <w:rPr>
          <w:noProof/>
        </w:rPr>
        <w:drawing>
          <wp:inline distT="0" distB="0" distL="0" distR="0" wp14:anchorId="471CDBAC" wp14:editId="0D683FEE">
            <wp:extent cx="129654" cy="129654"/>
            <wp:effectExtent l="0" t="0" r="3810" b="381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35630" cy="135630"/>
                    </a:xfrm>
                    <a:prstGeom prst="rect">
                      <a:avLst/>
                    </a:prstGeom>
                    <a:noFill/>
                    <a:ln>
                      <a:noFill/>
                    </a:ln>
                  </pic:spPr>
                </pic:pic>
              </a:graphicData>
            </a:graphic>
          </wp:inline>
        </w:drawing>
      </w:r>
      <w:r w:rsidRPr="0044412C">
        <w:t>，在</w:t>
      </w:r>
      <w:r w:rsidR="00956FA5">
        <w:rPr>
          <w:rFonts w:hint="eastAsia"/>
        </w:rPr>
        <w:t>“</w:t>
      </w:r>
      <w:r w:rsidRPr="0044412C">
        <w:t>spread</w:t>
      </w:r>
      <w:r w:rsidR="00956FA5">
        <w:rPr>
          <w:rFonts w:hint="eastAsia"/>
        </w:rPr>
        <w:t>”</w:t>
      </w:r>
      <w:r w:rsidRPr="0044412C">
        <w:t>、</w:t>
      </w:r>
      <w:r w:rsidR="00956FA5">
        <w:rPr>
          <w:rFonts w:hint="eastAsia"/>
        </w:rPr>
        <w:t>“</w:t>
      </w:r>
      <w:r w:rsidRPr="0044412C">
        <w:t>spread inside</w:t>
      </w:r>
      <w:r w:rsidR="00956FA5">
        <w:rPr>
          <w:rFonts w:hint="eastAsia"/>
        </w:rPr>
        <w:t>”</w:t>
      </w:r>
      <w:r w:rsidRPr="0044412C">
        <w:t>和</w:t>
      </w:r>
      <w:r w:rsidR="00956FA5">
        <w:rPr>
          <w:rFonts w:hint="eastAsia"/>
        </w:rPr>
        <w:t>“</w:t>
      </w:r>
      <w:r w:rsidRPr="0044412C">
        <w:t>packed</w:t>
      </w:r>
      <w:r w:rsidR="00956FA5">
        <w:rPr>
          <w:rFonts w:hint="eastAsia"/>
        </w:rPr>
        <w:t>”</w:t>
      </w:r>
      <w:r w:rsidRPr="0044412C">
        <w:t>之间进行切换。如需创建链，选择要包含在链中的所有视图，右键点击其中一个视图，选择</w:t>
      </w:r>
      <w:r w:rsidRPr="0044412C">
        <w:t> Chains</w:t>
      </w:r>
      <w:r w:rsidRPr="0044412C">
        <w:t>，然后选择</w:t>
      </w:r>
      <w:r w:rsidRPr="0044412C">
        <w:t> Center Horizontally </w:t>
      </w:r>
      <w:r w:rsidRPr="0044412C">
        <w:t>或</w:t>
      </w:r>
      <w:r w:rsidRPr="0044412C">
        <w:t> Center Vertically</w:t>
      </w:r>
      <w:r w:rsidRPr="0044412C">
        <w:t>，如</w:t>
      </w:r>
      <w:r w:rsidR="00993537">
        <w:fldChar w:fldCharType="begin"/>
      </w:r>
      <w:r w:rsidR="00993537">
        <w:instrText xml:space="preserve"> REF _Ref93915676 \h </w:instrText>
      </w:r>
      <w:r w:rsidR="00993537">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47</w:t>
      </w:r>
      <w:r w:rsidR="00993537">
        <w:fldChar w:fldCharType="end"/>
      </w:r>
      <w:r w:rsidR="00993537">
        <w:rPr>
          <w:rFonts w:hint="eastAsia"/>
        </w:rPr>
        <w:t>和</w:t>
      </w:r>
      <w:r w:rsidR="00993537">
        <w:fldChar w:fldCharType="begin"/>
      </w:r>
      <w:r w:rsidR="00993537">
        <w:instrText xml:space="preserve"> REF _Ref93915679 \h </w:instrText>
      </w:r>
      <w:r w:rsidR="00993537">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48</w:t>
      </w:r>
      <w:r w:rsidR="00993537">
        <w:fldChar w:fldCharType="end"/>
      </w:r>
      <w:r w:rsidRPr="0044412C">
        <w:t>中所示</w:t>
      </w:r>
      <w:r w:rsidR="00993537">
        <w:rPr>
          <w:rFonts w:hint="eastAsia"/>
        </w:rPr>
        <w:t>：</w:t>
      </w:r>
    </w:p>
    <w:tbl>
      <w:tblPr>
        <w:tblW w:w="0" w:type="auto"/>
        <w:jc w:val="center"/>
        <w:tblCellMar>
          <w:left w:w="0" w:type="dxa"/>
          <w:right w:w="0" w:type="dxa"/>
        </w:tblCellMar>
        <w:tblLook w:val="04A0" w:firstRow="1" w:lastRow="0" w:firstColumn="1" w:lastColumn="0" w:noHBand="0" w:noVBand="1"/>
      </w:tblPr>
      <w:tblGrid>
        <w:gridCol w:w="4675"/>
        <w:gridCol w:w="4675"/>
      </w:tblGrid>
      <w:tr w:rsidR="001A0F20" w14:paraId="3652B49C" w14:textId="77777777" w:rsidTr="002237B7">
        <w:trPr>
          <w:jc w:val="center"/>
        </w:trPr>
        <w:tc>
          <w:tcPr>
            <w:tcW w:w="4675" w:type="dxa"/>
          </w:tcPr>
          <w:p w14:paraId="0C9C980B" w14:textId="77777777" w:rsidR="001A0F20" w:rsidRDefault="001A0F20" w:rsidP="002237B7">
            <w:pPr>
              <w:spacing w:line="0" w:lineRule="atLeast"/>
              <w:ind w:firstLineChars="0" w:firstLine="0"/>
              <w:jc w:val="center"/>
            </w:pPr>
            <w:r>
              <w:rPr>
                <w:noProof/>
              </w:rPr>
              <w:drawing>
                <wp:inline distT="0" distB="0" distL="0" distR="0" wp14:anchorId="5ECB15EA" wp14:editId="06D49540">
                  <wp:extent cx="2408438" cy="122161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BEBA8EAE-BF5A-486C-A8C5-ECC9F3942E4B}">
                                <a14:imgProps xmlns:a14="http://schemas.microsoft.com/office/drawing/2010/main">
                                  <a14:imgLayer r:embed="rId111">
                                    <a14:imgEffect>
                                      <a14:saturation sat="0"/>
                                    </a14:imgEffect>
                                  </a14:imgLayer>
                                </a14:imgProps>
                              </a:ext>
                            </a:extLst>
                          </a:blip>
                          <a:stretch>
                            <a:fillRect/>
                          </a:stretch>
                        </pic:blipFill>
                        <pic:spPr>
                          <a:xfrm>
                            <a:off x="0" y="0"/>
                            <a:ext cx="2433877" cy="1234518"/>
                          </a:xfrm>
                          <a:prstGeom prst="rect">
                            <a:avLst/>
                          </a:prstGeom>
                        </pic:spPr>
                      </pic:pic>
                    </a:graphicData>
                  </a:graphic>
                </wp:inline>
              </w:drawing>
            </w:r>
          </w:p>
          <w:p w14:paraId="53BD1C74" w14:textId="55945C3E" w:rsidR="002237B7" w:rsidRDefault="002237B7" w:rsidP="0070115C">
            <w:pPr>
              <w:pStyle w:val="a5"/>
            </w:pPr>
            <w:bookmarkStart w:id="72" w:name="_Ref93915676"/>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49</w:t>
            </w:r>
            <w:r w:rsidR="006E6E78">
              <w:fldChar w:fldCharType="end"/>
            </w:r>
            <w:bookmarkEnd w:id="72"/>
          </w:p>
        </w:tc>
        <w:tc>
          <w:tcPr>
            <w:tcW w:w="4675" w:type="dxa"/>
          </w:tcPr>
          <w:p w14:paraId="5CA6813B" w14:textId="77777777" w:rsidR="001A0F20" w:rsidRDefault="001A0F20" w:rsidP="002237B7">
            <w:pPr>
              <w:keepNext/>
              <w:spacing w:line="0" w:lineRule="atLeast"/>
              <w:ind w:firstLineChars="0" w:firstLine="0"/>
              <w:jc w:val="center"/>
            </w:pPr>
            <w:r>
              <w:rPr>
                <w:noProof/>
              </w:rPr>
              <w:drawing>
                <wp:inline distT="0" distB="0" distL="0" distR="0" wp14:anchorId="1FBAA3C2" wp14:editId="3CD10A2D">
                  <wp:extent cx="2695432" cy="1146412"/>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BEBA8EAE-BF5A-486C-A8C5-ECC9F3942E4B}">
                                <a14:imgProps xmlns:a14="http://schemas.microsoft.com/office/drawing/2010/main">
                                  <a14:imgLayer r:embed="rId113">
                                    <a14:imgEffect>
                                      <a14:saturation sat="0"/>
                                    </a14:imgEffect>
                                  </a14:imgLayer>
                                </a14:imgProps>
                              </a:ext>
                            </a:extLst>
                          </a:blip>
                          <a:stretch>
                            <a:fillRect/>
                          </a:stretch>
                        </pic:blipFill>
                        <pic:spPr>
                          <a:xfrm>
                            <a:off x="0" y="0"/>
                            <a:ext cx="2722413" cy="1157887"/>
                          </a:xfrm>
                          <a:prstGeom prst="rect">
                            <a:avLst/>
                          </a:prstGeom>
                        </pic:spPr>
                      </pic:pic>
                    </a:graphicData>
                  </a:graphic>
                </wp:inline>
              </w:drawing>
            </w:r>
          </w:p>
          <w:p w14:paraId="18F97D90" w14:textId="433AF9C5" w:rsidR="002237B7" w:rsidRDefault="002237B7" w:rsidP="0070115C">
            <w:pPr>
              <w:pStyle w:val="a5"/>
            </w:pPr>
            <w:bookmarkStart w:id="73" w:name="_Ref93915679"/>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50</w:t>
            </w:r>
            <w:r w:rsidR="006E6E78">
              <w:fldChar w:fldCharType="end"/>
            </w:r>
            <w:bookmarkEnd w:id="73"/>
          </w:p>
        </w:tc>
      </w:tr>
    </w:tbl>
    <w:p w14:paraId="621822CF" w14:textId="77777777" w:rsidR="00C44E17" w:rsidRDefault="00C44E17" w:rsidP="00C44E17">
      <w:r>
        <w:rPr>
          <w:rFonts w:hint="eastAsia"/>
        </w:rPr>
        <w:t>以下是使用链时需要考虑的其他事项：</w:t>
      </w:r>
    </w:p>
    <w:p w14:paraId="31CBBECE" w14:textId="4F216402" w:rsidR="00C44E17" w:rsidRDefault="00C44E17" w:rsidP="003A4634">
      <w:pPr>
        <w:pStyle w:val="a"/>
        <w:ind w:firstLine="360"/>
      </w:pPr>
      <w:r>
        <w:rPr>
          <w:rFonts w:hint="eastAsia"/>
        </w:rPr>
        <w:t>视图可以是水平链和垂直链的一部分，因此可以轻松构建灵活的网格布局。</w:t>
      </w:r>
    </w:p>
    <w:p w14:paraId="7063B562" w14:textId="4A36C445" w:rsidR="00C44E17" w:rsidRDefault="00C44E17" w:rsidP="003A4634">
      <w:pPr>
        <w:pStyle w:val="a"/>
        <w:ind w:firstLine="360"/>
      </w:pPr>
      <w:r>
        <w:rPr>
          <w:rFonts w:hint="eastAsia"/>
        </w:rPr>
        <w:t>只有当链的每一端都被约束到同一轴上的另一个对象时，链才能正常工作，如</w:t>
      </w:r>
      <w:r w:rsidR="006E6B7D">
        <w:fldChar w:fldCharType="begin"/>
      </w:r>
      <w:r w:rsidR="006E6B7D">
        <w:instrText xml:space="preserve"> </w:instrText>
      </w:r>
      <w:r w:rsidR="006E6B7D">
        <w:rPr>
          <w:rFonts w:hint="eastAsia"/>
        </w:rPr>
        <w:instrText>REF _Ref93840048 \h</w:instrText>
      </w:r>
      <w:r w:rsidR="006E6B7D">
        <w:instrText xml:space="preserve"> </w:instrText>
      </w:r>
      <w:r w:rsidR="003A4634">
        <w:instrText xml:space="preserve"> \* MERGEFORMAT </w:instrText>
      </w:r>
      <w:r w:rsidR="006E6B7D">
        <w:fldChar w:fldCharType="separate"/>
      </w:r>
      <w:r w:rsidR="00741EF0">
        <w:rPr>
          <w:rFonts w:hint="eastAsia"/>
        </w:rPr>
        <w:t>图</w:t>
      </w:r>
      <w:r w:rsidR="00741EF0">
        <w:rPr>
          <w:rFonts w:hint="eastAsia"/>
        </w:rPr>
        <w:t xml:space="preserve"> </w:t>
      </w:r>
      <w:r w:rsidR="00741EF0">
        <w:rPr>
          <w:noProof/>
        </w:rPr>
        <w:t>2</w:t>
      </w:r>
      <w:r w:rsidR="00741EF0">
        <w:noBreakHyphen/>
      </w:r>
      <w:r w:rsidR="00741EF0">
        <w:rPr>
          <w:noProof/>
        </w:rPr>
        <w:t>42</w:t>
      </w:r>
      <w:r w:rsidR="006E6B7D">
        <w:fldChar w:fldCharType="end"/>
      </w:r>
      <w:r>
        <w:rPr>
          <w:rFonts w:hint="eastAsia"/>
        </w:rPr>
        <w:t>所示。</w:t>
      </w:r>
    </w:p>
    <w:p w14:paraId="447898A4" w14:textId="7DEC9AB5" w:rsidR="0044412C" w:rsidRDefault="00C44E17" w:rsidP="003A4634">
      <w:pPr>
        <w:pStyle w:val="a"/>
        <w:ind w:firstLine="360"/>
      </w:pPr>
      <w:r>
        <w:rPr>
          <w:rFonts w:hint="eastAsia"/>
        </w:rPr>
        <w:lastRenderedPageBreak/>
        <w:t>虽然链的方向为垂直或水平，但使用其中一个方向不会沿该方向与视图对齐</w:t>
      </w:r>
      <w:r w:rsidR="00D47D24">
        <w:rPr>
          <w:rFonts w:hint="eastAsia"/>
        </w:rPr>
        <w:t>，</w:t>
      </w:r>
      <w:r>
        <w:rPr>
          <w:rFonts w:hint="eastAsia"/>
        </w:rPr>
        <w:t>因此务必包含其他约束条件，以便使链中的每个视图都能正确定位，例如对齐约束。</w:t>
      </w:r>
    </w:p>
    <w:p w14:paraId="56F00B70" w14:textId="5D9C79FD" w:rsidR="00AC13E6" w:rsidRPr="0044412C" w:rsidRDefault="00AC13E6" w:rsidP="00AC13E6">
      <w:r>
        <w:rPr>
          <w:rFonts w:hint="eastAsia"/>
        </w:rPr>
        <w:t>可以将每个视图移动到您希望的位置，然后点击</w:t>
      </w:r>
      <w:r w:rsidR="000A041C">
        <w:rPr>
          <w:rFonts w:hint="eastAsia"/>
        </w:rPr>
        <w:t>“</w:t>
      </w:r>
      <w:r>
        <w:rPr>
          <w:rFonts w:hint="eastAsia"/>
        </w:rPr>
        <w:t>Infer Constraints</w:t>
      </w:r>
      <w:r w:rsidR="000A041C">
        <w:rPr>
          <w:rFonts w:hint="eastAsia"/>
        </w:rPr>
        <w:t>”</w:t>
      </w:r>
      <w:r>
        <w:rPr>
          <w:rFonts w:hint="eastAsia"/>
        </w:rPr>
        <w:t>自动创建约束条件，而不是在将视图放入布局中时，为其添加约束条件。</w:t>
      </w:r>
      <w:r w:rsidR="000A041C">
        <w:rPr>
          <w:rFonts w:hint="eastAsia"/>
        </w:rPr>
        <w:t>“</w:t>
      </w:r>
      <w:r>
        <w:rPr>
          <w:rFonts w:hint="eastAsia"/>
        </w:rPr>
        <w:t>Infer Constraints</w:t>
      </w:r>
      <w:r w:rsidR="00C47E1E">
        <w:rPr>
          <w:rFonts w:hint="eastAsia"/>
        </w:rPr>
        <w:t>”</w:t>
      </w:r>
      <w:r>
        <w:rPr>
          <w:rFonts w:hint="eastAsia"/>
        </w:rPr>
        <w:t>会扫描布局，以便为所有视图确定最有效的约束集</w:t>
      </w:r>
      <w:r w:rsidR="007B67CC">
        <w:rPr>
          <w:rFonts w:hint="eastAsia"/>
        </w:rPr>
        <w:t>，其</w:t>
      </w:r>
      <w:r>
        <w:rPr>
          <w:rFonts w:hint="eastAsia"/>
        </w:rPr>
        <w:t>会尽可能将视图约束在当前位置，同时提高灵活性。可能需要进行一些调整，以确保布局能够按照预期针对不同的屏幕尺寸和方向进行响应。</w:t>
      </w:r>
      <w:r w:rsidR="004B65F8">
        <w:rPr>
          <w:rFonts w:hint="eastAsia"/>
        </w:rPr>
        <w:t>“</w:t>
      </w:r>
      <w:r>
        <w:rPr>
          <w:rFonts w:hint="eastAsia"/>
        </w:rPr>
        <w:t>Autoconnect to parent</w:t>
      </w:r>
      <w:r w:rsidR="004B65F8">
        <w:rPr>
          <w:rFonts w:hint="eastAsia"/>
        </w:rPr>
        <w:t>”</w:t>
      </w:r>
      <w:r>
        <w:rPr>
          <w:rFonts w:hint="eastAsia"/>
        </w:rPr>
        <w:t>是可以启用的独立功能。启用后，当将子视图添加到父视图时，此功能会自动为每个视图创建两个或多个约束条件，但仅在可以将视图约束到父布局的情况。</w:t>
      </w:r>
      <w:r w:rsidR="000C0986">
        <w:rPr>
          <w:rFonts w:hint="eastAsia"/>
        </w:rPr>
        <w:t>“</w:t>
      </w:r>
      <w:r>
        <w:rPr>
          <w:rFonts w:hint="eastAsia"/>
        </w:rPr>
        <w:t>Autoconnect</w:t>
      </w:r>
      <w:r w:rsidR="000C0986">
        <w:rPr>
          <w:rFonts w:hint="eastAsia"/>
        </w:rPr>
        <w:t>”</w:t>
      </w:r>
      <w:r>
        <w:rPr>
          <w:rFonts w:hint="eastAsia"/>
        </w:rPr>
        <w:t>不会为布局中的其他视图创建约束条件</w:t>
      </w:r>
      <w:r w:rsidR="00152C0B">
        <w:rPr>
          <w:rFonts w:hint="eastAsia"/>
        </w:rPr>
        <w:t>，</w:t>
      </w:r>
      <w:r w:rsidR="000C0986">
        <w:rPr>
          <w:rFonts w:hint="eastAsia"/>
        </w:rPr>
        <w:t>“</w:t>
      </w:r>
      <w:r>
        <w:rPr>
          <w:rFonts w:hint="eastAsia"/>
        </w:rPr>
        <w:t>Autoconnect</w:t>
      </w:r>
      <w:r w:rsidR="000C0986">
        <w:rPr>
          <w:rFonts w:hint="eastAsia"/>
        </w:rPr>
        <w:t>”</w:t>
      </w:r>
      <w:r>
        <w:rPr>
          <w:rFonts w:hint="eastAsia"/>
        </w:rPr>
        <w:t>在默认情况下处于停用状态</w:t>
      </w:r>
      <w:r w:rsidR="00152C0B">
        <w:rPr>
          <w:rFonts w:hint="eastAsia"/>
        </w:rPr>
        <w:t>，</w:t>
      </w:r>
      <w:r>
        <w:rPr>
          <w:rFonts w:hint="eastAsia"/>
        </w:rPr>
        <w:t>点击布局编辑器工具栏中的</w:t>
      </w:r>
      <w:r w:rsidR="00C12A5B">
        <w:rPr>
          <w:rFonts w:hint="eastAsia"/>
        </w:rPr>
        <w:t>“</w:t>
      </w:r>
      <w:r>
        <w:rPr>
          <w:rFonts w:hint="eastAsia"/>
        </w:rPr>
        <w:t>Enable Autoconnection to Parent</w:t>
      </w:r>
      <w:r w:rsidR="00237FB4">
        <w:rPr>
          <w:rFonts w:hint="eastAsia"/>
        </w:rPr>
        <w:t>”</w:t>
      </w:r>
      <w:r w:rsidR="000C0986">
        <w:rPr>
          <w:noProof/>
        </w:rPr>
        <w:drawing>
          <wp:inline distT="0" distB="0" distL="0" distR="0" wp14:anchorId="04B765D6" wp14:editId="2C07F1FE">
            <wp:extent cx="116006" cy="116006"/>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2949" cy="122949"/>
                    </a:xfrm>
                    <a:prstGeom prst="rect">
                      <a:avLst/>
                    </a:prstGeom>
                    <a:noFill/>
                    <a:ln>
                      <a:noFill/>
                    </a:ln>
                  </pic:spPr>
                </pic:pic>
              </a:graphicData>
            </a:graphic>
          </wp:inline>
        </w:drawing>
      </w:r>
      <w:r>
        <w:rPr>
          <w:rFonts w:hint="eastAsia"/>
        </w:rPr>
        <w:t>，即可启用该功能。</w:t>
      </w:r>
    </w:p>
    <w:p w14:paraId="66F989CC" w14:textId="6E59C9FB" w:rsidR="00A83737" w:rsidRPr="000042DF" w:rsidRDefault="00A83737" w:rsidP="0004706D">
      <w:pPr>
        <w:pStyle w:val="3"/>
        <w:numPr>
          <w:ilvl w:val="2"/>
          <w:numId w:val="4"/>
        </w:numPr>
      </w:pPr>
      <w:r w:rsidRPr="000042DF">
        <w:rPr>
          <w:rFonts w:hint="eastAsia"/>
        </w:rPr>
        <w:t>线形布局</w:t>
      </w:r>
      <w:bookmarkEnd w:id="63"/>
    </w:p>
    <w:p w14:paraId="0E283898" w14:textId="2475F735" w:rsidR="00A83737" w:rsidRDefault="00A83737" w:rsidP="00A83737">
      <w:r>
        <w:rPr>
          <w:rFonts w:hint="eastAsia"/>
        </w:rPr>
        <w:t>线性布局是基础的，使用得比较多的布局类型之一。线性布局的作用就像其名字一样，根据设置的垂直或水平的属性值，将所有的子控件按垂直或水平进行组织排列。当布局方向设置为垂直时，布局里面的所有子控件被组织在同一列中；当布局方向设置为水平时，所有子控件被组织在一行中，设置线性布局方向的属性为“</w:t>
      </w:r>
      <w:r w:rsidR="008E0ECE" w:rsidRPr="008E0ECE">
        <w:rPr>
          <w:b/>
          <w:bCs/>
        </w:rPr>
        <w:t>android:</w:t>
      </w:r>
      <w:r>
        <w:t>orientation</w:t>
      </w:r>
      <w:r>
        <w:rPr>
          <w:rFonts w:hint="eastAsia"/>
        </w:rPr>
        <w:t>”，其值可以为“</w:t>
      </w:r>
      <w:r>
        <w:t>horizontal</w:t>
      </w:r>
      <w:r>
        <w:rPr>
          <w:rFonts w:hint="eastAsia"/>
        </w:rPr>
        <w:t>”或“</w:t>
      </w:r>
      <w:r>
        <w:t>vertical</w:t>
      </w:r>
      <w:r>
        <w:rPr>
          <w:rFonts w:hint="eastAsia"/>
        </w:rPr>
        <w:t>”，分别代表水平或垂直方向，见</w:t>
      </w:r>
      <w:r w:rsidR="00F923D1">
        <w:fldChar w:fldCharType="begin"/>
      </w:r>
      <w:r w:rsidR="00F923D1">
        <w:instrText xml:space="preserve"> </w:instrText>
      </w:r>
      <w:r w:rsidR="00F923D1">
        <w:rPr>
          <w:rFonts w:hint="eastAsia"/>
        </w:rPr>
        <w:instrText>REF _Ref93916123 \h</w:instrText>
      </w:r>
      <w:r w:rsidR="00F923D1">
        <w:instrText xml:space="preserve"> </w:instrText>
      </w:r>
      <w:r w:rsidR="00F923D1">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34</w:t>
      </w:r>
      <w:r w:rsidR="00F923D1">
        <w:fldChar w:fldCharType="end"/>
      </w:r>
      <w:r>
        <w:rPr>
          <w:rFonts w:hint="eastAsia"/>
        </w:rPr>
        <w:t>。</w:t>
      </w:r>
    </w:p>
    <w:p w14:paraId="1DB93F81" w14:textId="77777777" w:rsidR="000D7005" w:rsidRPr="00C903E8" w:rsidRDefault="000D7005" w:rsidP="00C903E8">
      <w:pPr>
        <w:pStyle w:val="a6"/>
        <w:ind w:left="240" w:right="720" w:firstLine="180"/>
      </w:pPr>
      <w:r w:rsidRPr="00C903E8">
        <w:t>&lt;LinearLayout xmlns:android="http://schemas.android.com/apk/res/android"</w:t>
      </w:r>
    </w:p>
    <w:p w14:paraId="66C60437" w14:textId="77777777" w:rsidR="000D7005" w:rsidRPr="00C903E8" w:rsidRDefault="000D7005" w:rsidP="00C903E8">
      <w:pPr>
        <w:pStyle w:val="a6"/>
        <w:ind w:left="240" w:right="720" w:firstLineChars="300" w:firstLine="540"/>
      </w:pPr>
      <w:r w:rsidRPr="00C903E8">
        <w:t>android:orientation="horizontal"</w:t>
      </w:r>
    </w:p>
    <w:p w14:paraId="559C8F57" w14:textId="77777777" w:rsidR="000D7005" w:rsidRDefault="000D7005" w:rsidP="00C903E8">
      <w:pPr>
        <w:pStyle w:val="a6"/>
        <w:ind w:left="240" w:right="720" w:firstLineChars="300" w:firstLine="540"/>
      </w:pPr>
      <w:r w:rsidRPr="00C903E8">
        <w:t xml:space="preserve">android:layout_width="fill_parent" </w:t>
      </w:r>
    </w:p>
    <w:p w14:paraId="7233E2E1" w14:textId="77777777" w:rsidR="000D7005" w:rsidRPr="00C903E8" w:rsidRDefault="000D7005" w:rsidP="00C903E8">
      <w:pPr>
        <w:pStyle w:val="a6"/>
        <w:ind w:left="240" w:right="720" w:firstLineChars="300" w:firstLine="540"/>
      </w:pPr>
      <w:r w:rsidRPr="00C903E8">
        <w:t>android:layout_height="wrap_content"&gt;</w:t>
      </w:r>
    </w:p>
    <w:p w14:paraId="4B93CF9E" w14:textId="77777777" w:rsidR="000D7005" w:rsidRPr="00C903E8" w:rsidRDefault="000D7005" w:rsidP="00C903E8">
      <w:pPr>
        <w:pStyle w:val="a6"/>
        <w:ind w:left="240" w:right="720" w:firstLine="180"/>
      </w:pPr>
      <w:r w:rsidRPr="00C903E8">
        <w:rPr>
          <w:rFonts w:hint="eastAsia"/>
        </w:rPr>
        <w:t xml:space="preserve"> </w:t>
      </w:r>
      <w:r w:rsidRPr="00C903E8">
        <w:t xml:space="preserve">   &lt;!-- add children here--&gt;</w:t>
      </w:r>
    </w:p>
    <w:p w14:paraId="0090C03C" w14:textId="77777777" w:rsidR="000D7005" w:rsidRDefault="000D7005" w:rsidP="00C903E8">
      <w:pPr>
        <w:pStyle w:val="a6"/>
        <w:ind w:left="240" w:right="720" w:firstLine="180"/>
      </w:pPr>
      <w:r w:rsidRPr="00C903E8">
        <w:t>&lt;/LinearLayout&gt;</w:t>
      </w:r>
    </w:p>
    <w:p w14:paraId="422E907C" w14:textId="7524BE2E" w:rsidR="00F923D1" w:rsidRPr="00E9786A" w:rsidRDefault="00F923D1" w:rsidP="00E9786A">
      <w:pPr>
        <w:pStyle w:val="a9"/>
      </w:pPr>
      <w:bookmarkStart w:id="74" w:name="_Ref93916123"/>
      <w:bookmarkStart w:id="75" w:name="_Toc476664917"/>
      <w:r w:rsidRPr="00E9786A">
        <w:rPr>
          <w:rFonts w:hint="eastAsia"/>
        </w:rPr>
        <w:t>码</w:t>
      </w:r>
      <w:r w:rsidRPr="00E9786A">
        <w:rPr>
          <w:rFonts w:hint="eastAsia"/>
        </w:rPr>
        <w:t xml:space="preserve"> </w:t>
      </w:r>
      <w:r w:rsidR="0090755C" w:rsidRPr="00E9786A">
        <w:fldChar w:fldCharType="begin"/>
      </w:r>
      <w:r w:rsidR="0090755C" w:rsidRPr="00E9786A">
        <w:instrText xml:space="preserve"> </w:instrText>
      </w:r>
      <w:r w:rsidR="0090755C" w:rsidRPr="00E9786A">
        <w:rPr>
          <w:rFonts w:hint="eastAsia"/>
        </w:rPr>
        <w:instrText>STYLEREF 1 \s</w:instrText>
      </w:r>
      <w:r w:rsidR="0090755C" w:rsidRPr="00E9786A">
        <w:instrText xml:space="preserve"> </w:instrText>
      </w:r>
      <w:r w:rsidR="0090755C" w:rsidRPr="00E9786A">
        <w:fldChar w:fldCharType="separate"/>
      </w:r>
      <w:r w:rsidR="0090755C" w:rsidRPr="00E9786A">
        <w:t>2</w:t>
      </w:r>
      <w:r w:rsidR="0090755C" w:rsidRPr="00E9786A">
        <w:fldChar w:fldCharType="end"/>
      </w:r>
      <w:r w:rsidR="0090755C" w:rsidRPr="00E9786A">
        <w:noBreakHyphen/>
      </w:r>
      <w:r w:rsidR="0090755C" w:rsidRPr="00E9786A">
        <w:fldChar w:fldCharType="begin"/>
      </w:r>
      <w:r w:rsidR="0090755C" w:rsidRPr="00E9786A">
        <w:instrText xml:space="preserve"> </w:instrText>
      </w:r>
      <w:r w:rsidR="0090755C" w:rsidRPr="00E9786A">
        <w:rPr>
          <w:rFonts w:hint="eastAsia"/>
        </w:rPr>
        <w:instrText xml:space="preserve">SEQ </w:instrText>
      </w:r>
      <w:r w:rsidR="0090755C" w:rsidRPr="00E9786A">
        <w:rPr>
          <w:rFonts w:hint="eastAsia"/>
        </w:rPr>
        <w:instrText>码</w:instrText>
      </w:r>
      <w:r w:rsidR="0090755C" w:rsidRPr="00E9786A">
        <w:rPr>
          <w:rFonts w:hint="eastAsia"/>
        </w:rPr>
        <w:instrText xml:space="preserve"> \* ARABIC \s 1</w:instrText>
      </w:r>
      <w:r w:rsidR="0090755C" w:rsidRPr="00E9786A">
        <w:instrText xml:space="preserve"> </w:instrText>
      </w:r>
      <w:r w:rsidR="0090755C" w:rsidRPr="00E9786A">
        <w:fldChar w:fldCharType="separate"/>
      </w:r>
      <w:r w:rsidR="0090755C" w:rsidRPr="00E9786A">
        <w:t>58</w:t>
      </w:r>
      <w:r w:rsidR="0090755C" w:rsidRPr="00E9786A">
        <w:fldChar w:fldCharType="end"/>
      </w:r>
      <w:bookmarkEnd w:id="74"/>
      <w:r w:rsidRPr="00E9786A">
        <w:t xml:space="preserve"> LinearLayout</w:t>
      </w:r>
      <w:r w:rsidRPr="00E9786A">
        <w:rPr>
          <w:rFonts w:hint="eastAsia"/>
        </w:rPr>
        <w:t>语法格式</w:t>
      </w:r>
      <w:bookmarkEnd w:id="75"/>
    </w:p>
    <w:p w14:paraId="5F1AA5D5" w14:textId="09361A46" w:rsidR="00A83737" w:rsidRDefault="00A83737" w:rsidP="00A83737">
      <w:r>
        <w:rPr>
          <w:rFonts w:hint="eastAsia"/>
        </w:rPr>
        <w:t>在这段代码中，还设置了</w:t>
      </w:r>
      <w:r w:rsidRPr="00865E57">
        <w:rPr>
          <w:rFonts w:hint="eastAsia"/>
        </w:rPr>
        <w:t>“</w:t>
      </w:r>
      <w:r w:rsidR="008E0ECE" w:rsidRPr="00865E57">
        <w:t>android:</w:t>
      </w:r>
      <w:r w:rsidRPr="00865E57">
        <w:t>layout_width</w:t>
      </w:r>
      <w:r w:rsidRPr="00865E57">
        <w:rPr>
          <w:rFonts w:hint="eastAsia"/>
        </w:rPr>
        <w:t>”和“</w:t>
      </w:r>
      <w:r w:rsidR="008E0ECE" w:rsidRPr="00865E57">
        <w:t>android:</w:t>
      </w:r>
      <w:r w:rsidRPr="00865E57">
        <w:t>layout_height</w:t>
      </w:r>
      <w:r w:rsidRPr="00865E57">
        <w:rPr>
          <w:rFonts w:hint="eastAsia"/>
        </w:rPr>
        <w:t>”属性，分别代表了布局的宽度和高度，这两个属性的值可以为“</w:t>
      </w:r>
      <w:r w:rsidRPr="00865E57">
        <w:t>fill_parent</w:t>
      </w:r>
      <w:r w:rsidRPr="00865E57">
        <w:rPr>
          <w:rFonts w:hint="eastAsia"/>
        </w:rPr>
        <w:t>”，其代表将视图扩展以填充所在容器（也就是父容器）的全部空间。我们还可以使用</w:t>
      </w:r>
      <w:r w:rsidR="008E0ECE" w:rsidRPr="00865E57">
        <w:t>android:</w:t>
      </w:r>
      <w:r w:rsidRPr="00865E57">
        <w:t>gravity</w:t>
      </w:r>
      <w:r w:rsidRPr="00865E57">
        <w:rPr>
          <w:rFonts w:hint="eastAsia"/>
        </w:rPr>
        <w:t>属性设置布局内组件的对齐方式，其值可以为</w:t>
      </w:r>
      <w:r w:rsidRPr="00865E57">
        <w:t>top</w:t>
      </w:r>
      <w:r w:rsidRPr="00865E57">
        <w:rPr>
          <w:rFonts w:hint="eastAsia"/>
        </w:rPr>
        <w:t>、</w:t>
      </w:r>
      <w:r w:rsidRPr="00865E57">
        <w:t>buttom</w:t>
      </w:r>
      <w:r w:rsidRPr="00865E57">
        <w:rPr>
          <w:rFonts w:hint="eastAsia"/>
        </w:rPr>
        <w:t>、</w:t>
      </w:r>
      <w:r w:rsidRPr="00865E57">
        <w:t>left</w:t>
      </w:r>
      <w:r w:rsidRPr="00865E57">
        <w:rPr>
          <w:rFonts w:hint="eastAsia"/>
        </w:rPr>
        <w:t>、</w:t>
      </w:r>
      <w:r w:rsidRPr="00865E57">
        <w:t>right</w:t>
      </w:r>
      <w:r w:rsidRPr="00865E57">
        <w:rPr>
          <w:rFonts w:hint="eastAsia"/>
        </w:rPr>
        <w:t>、</w:t>
      </w:r>
      <w:r w:rsidRPr="00865E57">
        <w:t>center_vertical</w:t>
      </w:r>
      <w:r w:rsidRPr="00865E57">
        <w:rPr>
          <w:rFonts w:hint="eastAsia"/>
        </w:rPr>
        <w:t>等。设置边距布局的参数有</w:t>
      </w:r>
      <w:r w:rsidRPr="00865E57">
        <w:t>layout_marginBottom</w:t>
      </w:r>
      <w:r w:rsidRPr="00865E57">
        <w:rPr>
          <w:rFonts w:hint="eastAsia"/>
        </w:rPr>
        <w:t>、</w:t>
      </w:r>
      <w:r w:rsidRPr="00865E57">
        <w:t>layout_marginLeft</w:t>
      </w:r>
      <w:r w:rsidRPr="00865E57">
        <w:rPr>
          <w:rFonts w:hint="eastAsia"/>
        </w:rPr>
        <w:t>、</w:t>
      </w:r>
      <w:r w:rsidRPr="00865E57">
        <w:t>layout_marginRight</w:t>
      </w:r>
      <w:r w:rsidRPr="00865E57">
        <w:rPr>
          <w:rFonts w:hint="eastAsia"/>
        </w:rPr>
        <w:t>和</w:t>
      </w:r>
      <w:r w:rsidRPr="00865E57">
        <w:lastRenderedPageBreak/>
        <w:t>layout_marginTop</w:t>
      </w:r>
      <w:r w:rsidRPr="00865E57">
        <w:rPr>
          <w:rFonts w:hint="eastAsia"/>
        </w:rPr>
        <w:t>，分别代表离某元素底边缘、左边缘、右边缘和顶边缘的距离。</w:t>
      </w:r>
      <w:r w:rsidR="001B46D7" w:rsidRPr="00865E57">
        <w:t>安卓</w:t>
      </w:r>
      <w:r w:rsidRPr="00865E57">
        <w:rPr>
          <w:rFonts w:hint="eastAsia"/>
        </w:rPr>
        <w:t>的</w:t>
      </w:r>
      <w:r w:rsidRPr="00865E57">
        <w:t>Margin</w:t>
      </w:r>
      <w:r w:rsidRPr="00865E57">
        <w:rPr>
          <w:rFonts w:hint="eastAsia"/>
        </w:rPr>
        <w:t>和</w:t>
      </w:r>
      <w:r w:rsidRPr="00865E57">
        <w:t>Padding</w:t>
      </w:r>
      <w:r w:rsidRPr="00865E57">
        <w:rPr>
          <w:rFonts w:hint="eastAsia"/>
        </w:rPr>
        <w:t>跟</w:t>
      </w:r>
      <w:r w:rsidRPr="00865E57">
        <w:t>HTML</w:t>
      </w:r>
      <w:r w:rsidRPr="00865E57">
        <w:rPr>
          <w:rFonts w:hint="eastAsia"/>
        </w:rPr>
        <w:t>的是一样的，见</w:t>
      </w:r>
      <w:r w:rsidRPr="00865E57">
        <w:fldChar w:fldCharType="begin"/>
      </w:r>
      <w:r w:rsidRPr="00865E57">
        <w:instrText xml:space="preserve"> REF _Ref19421 \h </w:instrText>
      </w:r>
      <w:r w:rsidR="00865E57" w:rsidRPr="00865E57">
        <w:instrText xml:space="preserve"> \* MERGEFORMAT </w:instrText>
      </w:r>
      <w:r w:rsidRPr="00865E57">
        <w:fldChar w:fldCharType="separate"/>
      </w:r>
      <w:r w:rsidR="00741EF0" w:rsidRPr="00DF3779">
        <w:rPr>
          <w:rFonts w:hint="eastAsia"/>
        </w:rPr>
        <w:t>图</w:t>
      </w:r>
      <w:r w:rsidR="00741EF0" w:rsidRPr="00DF3779">
        <w:t xml:space="preserve"> </w:t>
      </w:r>
      <w:r w:rsidR="00741EF0">
        <w:t>2</w:t>
      </w:r>
      <w:r w:rsidR="00741EF0">
        <w:noBreakHyphen/>
        <w:t>49</w:t>
      </w:r>
      <w:r w:rsidRPr="00865E57">
        <w:fldChar w:fldCharType="end"/>
      </w:r>
      <w:r w:rsidR="00842049" w:rsidRPr="00865E57">
        <w:rPr>
          <w:rFonts w:hint="eastAsia"/>
        </w:rPr>
        <w:t>。</w:t>
      </w:r>
    </w:p>
    <w:tbl>
      <w:tblPr>
        <w:tblW w:w="0" w:type="auto"/>
        <w:tblCellMar>
          <w:left w:w="0" w:type="dxa"/>
          <w:right w:w="0" w:type="dxa"/>
        </w:tblCellMar>
        <w:tblLook w:val="04A0" w:firstRow="1" w:lastRow="0" w:firstColumn="1" w:lastColumn="0" w:noHBand="0" w:noVBand="1"/>
      </w:tblPr>
      <w:tblGrid>
        <w:gridCol w:w="4675"/>
        <w:gridCol w:w="4675"/>
      </w:tblGrid>
      <w:tr w:rsidR="00217AF8" w:rsidRPr="00DF3779" w14:paraId="51C6A4F7" w14:textId="77777777" w:rsidTr="00DF3779">
        <w:tc>
          <w:tcPr>
            <w:tcW w:w="4675" w:type="dxa"/>
          </w:tcPr>
          <w:p w14:paraId="7800C631" w14:textId="77777777" w:rsidR="00217AF8" w:rsidRPr="00DF3779" w:rsidRDefault="00217AF8" w:rsidP="00DF3779">
            <w:pPr>
              <w:ind w:left="480" w:firstLineChars="0" w:firstLine="0"/>
            </w:pPr>
            <w:r w:rsidRPr="00DF3779">
              <w:rPr>
                <w:noProof/>
              </w:rPr>
              <w:drawing>
                <wp:inline distT="0" distB="0" distL="0" distR="0" wp14:anchorId="1EF6B08D" wp14:editId="78DFE5BD">
                  <wp:extent cx="2408830" cy="1297915"/>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424945" cy="1306598"/>
                          </a:xfrm>
                          <a:prstGeom prst="rect">
                            <a:avLst/>
                          </a:prstGeom>
                          <a:noFill/>
                          <a:ln>
                            <a:noFill/>
                          </a:ln>
                        </pic:spPr>
                      </pic:pic>
                    </a:graphicData>
                  </a:graphic>
                </wp:inline>
              </w:drawing>
            </w:r>
          </w:p>
          <w:p w14:paraId="1294652C" w14:textId="1F2403F1" w:rsidR="00217AF8" w:rsidRPr="00DF3779" w:rsidRDefault="00217AF8" w:rsidP="00E9786A">
            <w:pPr>
              <w:pStyle w:val="a9"/>
            </w:pPr>
            <w:bookmarkStart w:id="76" w:name="_Ref19421"/>
            <w:bookmarkStart w:id="77" w:name="_Toc476665160"/>
            <w:r w:rsidRPr="00DF3779">
              <w:rPr>
                <w:rFonts w:hint="eastAsia"/>
              </w:rPr>
              <w:t>图</w:t>
            </w:r>
            <w:r w:rsidRPr="00DF3779">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51</w:t>
            </w:r>
            <w:r w:rsidR="006E6E78">
              <w:fldChar w:fldCharType="end"/>
            </w:r>
            <w:bookmarkEnd w:id="76"/>
            <w:r w:rsidRPr="00DF3779">
              <w:rPr>
                <w:rFonts w:hint="eastAsia"/>
              </w:rPr>
              <w:t>布局划分的参数定义</w:t>
            </w:r>
            <w:bookmarkEnd w:id="77"/>
          </w:p>
        </w:tc>
        <w:tc>
          <w:tcPr>
            <w:tcW w:w="4675" w:type="dxa"/>
          </w:tcPr>
          <w:p w14:paraId="001BC02B" w14:textId="77777777" w:rsidR="00217AF8" w:rsidRDefault="00DF3779" w:rsidP="00DF3779">
            <w:pPr>
              <w:ind w:left="480" w:firstLineChars="0" w:firstLine="0"/>
              <w:jc w:val="center"/>
            </w:pPr>
            <w:r w:rsidRPr="00DF3779">
              <w:rPr>
                <w:noProof/>
              </w:rPr>
              <w:drawing>
                <wp:inline distT="0" distB="0" distL="0" distR="0" wp14:anchorId="479BBE2E" wp14:editId="6532E0DA">
                  <wp:extent cx="1323832" cy="1935912"/>
                  <wp:effectExtent l="0" t="0" r="0" b="7620"/>
                  <wp:docPr id="39" name="图片 3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334508" cy="1951524"/>
                          </a:xfrm>
                          <a:prstGeom prst="rect">
                            <a:avLst/>
                          </a:prstGeom>
                          <a:noFill/>
                          <a:ln>
                            <a:noFill/>
                          </a:ln>
                        </pic:spPr>
                      </pic:pic>
                    </a:graphicData>
                  </a:graphic>
                </wp:inline>
              </w:drawing>
            </w:r>
          </w:p>
          <w:p w14:paraId="61FA1363" w14:textId="246E8CE4" w:rsidR="00DF3779" w:rsidRPr="00DF3779" w:rsidRDefault="00DF3779" w:rsidP="00E9786A">
            <w:pPr>
              <w:pStyle w:val="a9"/>
            </w:pPr>
            <w:bookmarkStart w:id="78" w:name="_Ref20923"/>
            <w:bookmarkStart w:id="79" w:name="_Toc476665161"/>
            <w:r w:rsidRPr="00DF3779">
              <w:rPr>
                <w:rFonts w:hint="eastAsia"/>
              </w:rPr>
              <w:t>图</w:t>
            </w:r>
            <w:r w:rsidRPr="00DF3779">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52</w:t>
            </w:r>
            <w:r w:rsidR="006E6E78">
              <w:fldChar w:fldCharType="end"/>
            </w:r>
            <w:bookmarkEnd w:id="78"/>
            <w:r w:rsidRPr="00DF3779">
              <w:t xml:space="preserve"> </w:t>
            </w:r>
            <w:r w:rsidRPr="00DF3779">
              <w:rPr>
                <w:rFonts w:hint="eastAsia"/>
              </w:rPr>
              <w:t>线性布局实例效果</w:t>
            </w:r>
            <w:bookmarkEnd w:id="79"/>
          </w:p>
        </w:tc>
      </w:tr>
    </w:tbl>
    <w:p w14:paraId="05F35AE2" w14:textId="31AF68EB" w:rsidR="00A83737" w:rsidRDefault="00A83737" w:rsidP="00A83737">
      <w:r>
        <w:rPr>
          <w:rFonts w:hint="eastAsia"/>
        </w:rPr>
        <w:t>通俗的理解</w:t>
      </w:r>
      <w:r>
        <w:t xml:space="preserve"> Padding </w:t>
      </w:r>
      <w:r>
        <w:rPr>
          <w:rFonts w:hint="eastAsia"/>
        </w:rPr>
        <w:t>为内边框，</w:t>
      </w:r>
      <w:r>
        <w:t xml:space="preserve">Margin </w:t>
      </w:r>
      <w:r>
        <w:rPr>
          <w:rFonts w:hint="eastAsia"/>
        </w:rPr>
        <w:t>为外边框，</w:t>
      </w:r>
      <w:r w:rsidR="00035AE1">
        <w:fldChar w:fldCharType="begin"/>
      </w:r>
      <w:r w:rsidR="00035AE1">
        <w:instrText xml:space="preserve"> </w:instrText>
      </w:r>
      <w:r w:rsidR="00035AE1">
        <w:rPr>
          <w:rFonts w:hint="eastAsia"/>
        </w:rPr>
        <w:instrText>REF _Ref93930722 \h</w:instrText>
      </w:r>
      <w:r w:rsidR="00035AE1">
        <w:instrText xml:space="preserve"> </w:instrText>
      </w:r>
      <w:r w:rsidR="00035AE1">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35</w:t>
      </w:r>
      <w:r w:rsidR="00035AE1">
        <w:fldChar w:fldCharType="end"/>
      </w:r>
      <w:r>
        <w:rPr>
          <w:rFonts w:hint="eastAsia"/>
        </w:rPr>
        <w:t>示例了如何设置一个线性布局的边框。</w:t>
      </w:r>
    </w:p>
    <w:p w14:paraId="408C75C2" w14:textId="77777777" w:rsidR="000D7005" w:rsidRDefault="000D7005" w:rsidP="000D7005">
      <w:pPr>
        <w:pStyle w:val="a6"/>
        <w:ind w:left="240" w:right="720" w:firstLine="181"/>
      </w:pPr>
      <w:r w:rsidRPr="008E0ECE">
        <w:rPr>
          <w:b/>
          <w:bCs/>
        </w:rPr>
        <w:t>android:</w:t>
      </w:r>
      <w:r>
        <w:t xml:space="preserve">layout_marginBottom="25dip" </w:t>
      </w:r>
    </w:p>
    <w:p w14:paraId="678E6BE4" w14:textId="77777777" w:rsidR="000D7005" w:rsidRDefault="000D7005" w:rsidP="000D7005">
      <w:pPr>
        <w:pStyle w:val="a6"/>
        <w:ind w:left="240" w:right="720" w:firstLine="181"/>
      </w:pPr>
      <w:r w:rsidRPr="008E0ECE">
        <w:rPr>
          <w:b/>
          <w:bCs/>
        </w:rPr>
        <w:t>android:</w:t>
      </w:r>
      <w:r>
        <w:t xml:space="preserve">layout_marginLeft="10dip" </w:t>
      </w:r>
    </w:p>
    <w:p w14:paraId="5DCDF08E" w14:textId="77777777" w:rsidR="000D7005" w:rsidRDefault="000D7005" w:rsidP="000D7005">
      <w:pPr>
        <w:pStyle w:val="a6"/>
        <w:ind w:left="240" w:right="720" w:firstLine="181"/>
      </w:pPr>
      <w:r w:rsidRPr="008E0ECE">
        <w:rPr>
          <w:b/>
          <w:bCs/>
        </w:rPr>
        <w:t>android:</w:t>
      </w:r>
      <w:r>
        <w:t xml:space="preserve">layout_marginTop="10dip" </w:t>
      </w:r>
    </w:p>
    <w:p w14:paraId="4092528D" w14:textId="77777777" w:rsidR="000D7005" w:rsidRDefault="000D7005" w:rsidP="000D7005">
      <w:pPr>
        <w:pStyle w:val="a6"/>
        <w:ind w:left="240" w:right="720" w:firstLine="181"/>
      </w:pPr>
      <w:r w:rsidRPr="008E0ECE">
        <w:rPr>
          <w:b/>
          <w:bCs/>
        </w:rPr>
        <w:t>android:</w:t>
      </w:r>
      <w:r>
        <w:t xml:space="preserve">layout_marginRight="10dip" </w:t>
      </w:r>
    </w:p>
    <w:p w14:paraId="4875B254" w14:textId="77777777" w:rsidR="000D7005" w:rsidRDefault="000D7005" w:rsidP="000D7005">
      <w:pPr>
        <w:pStyle w:val="a6"/>
        <w:ind w:left="240" w:right="720" w:firstLine="181"/>
      </w:pPr>
      <w:r w:rsidRPr="008E0ECE">
        <w:rPr>
          <w:b/>
          <w:bCs/>
        </w:rPr>
        <w:t>android:</w:t>
      </w:r>
      <w:r>
        <w:t xml:space="preserve">paddingLeft="1dip" </w:t>
      </w:r>
    </w:p>
    <w:p w14:paraId="664728D0" w14:textId="77777777" w:rsidR="000D7005" w:rsidRDefault="000D7005" w:rsidP="000D7005">
      <w:pPr>
        <w:pStyle w:val="a6"/>
        <w:ind w:left="240" w:right="720" w:firstLine="181"/>
      </w:pPr>
      <w:r w:rsidRPr="008E0ECE">
        <w:rPr>
          <w:b/>
          <w:bCs/>
        </w:rPr>
        <w:t>android:</w:t>
      </w:r>
      <w:r>
        <w:t xml:space="preserve">paddingTop="1dip" </w:t>
      </w:r>
    </w:p>
    <w:p w14:paraId="52F5ADC5" w14:textId="77777777" w:rsidR="000D7005" w:rsidRDefault="000D7005" w:rsidP="000D7005">
      <w:pPr>
        <w:pStyle w:val="a6"/>
        <w:ind w:left="240" w:right="720" w:firstLine="181"/>
      </w:pPr>
      <w:r w:rsidRPr="008E0ECE">
        <w:rPr>
          <w:b/>
          <w:bCs/>
        </w:rPr>
        <w:t>android:</w:t>
      </w:r>
      <w:r>
        <w:t xml:space="preserve">paddingRight="1dip" </w:t>
      </w:r>
    </w:p>
    <w:p w14:paraId="36184239" w14:textId="77777777" w:rsidR="000D7005" w:rsidRDefault="000D7005" w:rsidP="000D7005">
      <w:pPr>
        <w:pStyle w:val="a6"/>
        <w:ind w:left="240" w:right="720" w:firstLine="181"/>
      </w:pPr>
      <w:r w:rsidRPr="008E0ECE">
        <w:rPr>
          <w:b/>
          <w:bCs/>
        </w:rPr>
        <w:t>android:</w:t>
      </w:r>
      <w:r>
        <w:t>paddingBottom="1dip"</w:t>
      </w:r>
    </w:p>
    <w:p w14:paraId="4D388359" w14:textId="01647CF7" w:rsidR="002B4D91" w:rsidRDefault="002B4D91" w:rsidP="00F90A84">
      <w:pPr>
        <w:pStyle w:val="a9"/>
      </w:pPr>
      <w:bookmarkStart w:id="80" w:name="_Ref93930722"/>
      <w:bookmarkStart w:id="81" w:name="_Toc476664918"/>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59</w:t>
      </w:r>
      <w:r w:rsidR="0090755C">
        <w:fldChar w:fldCharType="end"/>
      </w:r>
      <w:bookmarkEnd w:id="80"/>
      <w:r>
        <w:t xml:space="preserve"> </w:t>
      </w:r>
      <w:r>
        <w:rPr>
          <w:rFonts w:ascii="Cambria" w:hAnsi="Cambria" w:hint="eastAsia"/>
          <w:sz w:val="20"/>
        </w:rPr>
        <w:t>设置</w:t>
      </w:r>
      <w:r>
        <w:rPr>
          <w:rFonts w:ascii="Cambria" w:hAnsi="Cambria"/>
          <w:sz w:val="20"/>
        </w:rPr>
        <w:t>LinearLayout</w:t>
      </w:r>
      <w:r>
        <w:rPr>
          <w:rFonts w:ascii="Cambria" w:hAnsi="Cambria" w:hint="eastAsia"/>
          <w:sz w:val="20"/>
        </w:rPr>
        <w:t>边框</w:t>
      </w:r>
      <w:bookmarkEnd w:id="81"/>
    </w:p>
    <w:p w14:paraId="660BCC1E" w14:textId="73A99EA8" w:rsidR="00A83737" w:rsidRDefault="00A83737" w:rsidP="00A83737">
      <w:r>
        <w:rPr>
          <w:rFonts w:hint="eastAsia"/>
        </w:rPr>
        <w:t>如果左右上下都是相同的设置则可以按照如下代码直接设置。</w:t>
      </w:r>
    </w:p>
    <w:p w14:paraId="0FD86A4D" w14:textId="77777777" w:rsidR="000D7005" w:rsidRDefault="000D7005" w:rsidP="000D7005">
      <w:pPr>
        <w:pStyle w:val="a6"/>
        <w:ind w:left="240" w:right="720" w:firstLine="181"/>
      </w:pPr>
      <w:r w:rsidRPr="008E0ECE">
        <w:rPr>
          <w:b/>
          <w:bCs/>
        </w:rPr>
        <w:t>android:</w:t>
      </w:r>
      <w:r>
        <w:t xml:space="preserve">layout_marginBottom="25dip" </w:t>
      </w:r>
    </w:p>
    <w:p w14:paraId="7C72C37E" w14:textId="77777777" w:rsidR="000D7005" w:rsidRDefault="000D7005" w:rsidP="000D7005">
      <w:pPr>
        <w:pStyle w:val="a6"/>
        <w:ind w:left="240" w:right="720" w:firstLine="181"/>
      </w:pPr>
      <w:r w:rsidRPr="008E0ECE">
        <w:rPr>
          <w:b/>
          <w:bCs/>
        </w:rPr>
        <w:t>android:</w:t>
      </w:r>
      <w:r>
        <w:t xml:space="preserve">layout_margin="10dip" </w:t>
      </w:r>
    </w:p>
    <w:p w14:paraId="59C2A977" w14:textId="77777777" w:rsidR="000D7005" w:rsidRDefault="000D7005" w:rsidP="000D7005">
      <w:pPr>
        <w:pStyle w:val="a6"/>
        <w:ind w:left="240" w:right="720" w:firstLine="181"/>
      </w:pPr>
      <w:r w:rsidRPr="008E0ECE">
        <w:rPr>
          <w:b/>
          <w:bCs/>
        </w:rPr>
        <w:t>android:</w:t>
      </w:r>
      <w:r>
        <w:t>padding="5dip"</w:t>
      </w:r>
    </w:p>
    <w:p w14:paraId="29CD282F" w14:textId="02E07518" w:rsidR="00291BFA" w:rsidRDefault="00BD363C" w:rsidP="00F90A84">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60</w:t>
      </w:r>
      <w:r w:rsidR="0090755C">
        <w:fldChar w:fldCharType="end"/>
      </w:r>
    </w:p>
    <w:p w14:paraId="4CD5614B" w14:textId="45C5C231" w:rsidR="00A83737" w:rsidRPr="00170516" w:rsidRDefault="00A83737" w:rsidP="00170516">
      <w:r>
        <w:t>LinearLayout</w:t>
      </w:r>
      <w:r>
        <w:rPr>
          <w:rFonts w:hint="eastAsia"/>
        </w:rPr>
        <w:t>所定义的界面上所有的子元素都被堆放在</w:t>
      </w:r>
      <w:r w:rsidR="008D3FDE">
        <w:rPr>
          <w:rFonts w:hint="eastAsia"/>
        </w:rPr>
        <w:t>其</w:t>
      </w:r>
      <w:r>
        <w:rPr>
          <w:rFonts w:hint="eastAsia"/>
        </w:rPr>
        <w:t>元素之后，因此一个垂直列表的每一行只</w:t>
      </w:r>
      <w:r w:rsidRPr="00170516">
        <w:rPr>
          <w:rFonts w:hint="eastAsia"/>
        </w:rPr>
        <w:t>会有一个元素，而一个水平列表将会只有一个行高。</w:t>
      </w:r>
      <w:r w:rsidRPr="00170516">
        <w:t>LinearLayout</w:t>
      </w:r>
      <w:r w:rsidRPr="00170516">
        <w:rPr>
          <w:rFonts w:hint="eastAsia"/>
        </w:rPr>
        <w:t>的可选属性</w:t>
      </w:r>
      <w:r w:rsidRPr="00170516">
        <w:t>layout_weight</w:t>
      </w:r>
      <w:r w:rsidRPr="00170516">
        <w:rPr>
          <w:rFonts w:hint="eastAsia"/>
        </w:rPr>
        <w:t>，能够指定每个子控件在父级线性布局中的相对重要程度。</w:t>
      </w:r>
      <w:r w:rsidRPr="00170516">
        <w:t>LinearLayout</w:t>
      </w:r>
      <w:r w:rsidRPr="00170516">
        <w:rPr>
          <w:rFonts w:hint="eastAsia"/>
        </w:rPr>
        <w:t>还支持为单独的子元素指定</w:t>
      </w:r>
      <w:r w:rsidR="00F8406C">
        <w:rPr>
          <w:rFonts w:hint="eastAsia"/>
        </w:rPr>
        <w:t>权重</w:t>
      </w:r>
      <w:r w:rsidRPr="00170516">
        <w:rPr>
          <w:rFonts w:hint="eastAsia"/>
        </w:rPr>
        <w:t>，这样避免了在一个大屏幕中，一串小对象挤成一堆的情</w:t>
      </w:r>
      <w:r w:rsidRPr="00170516">
        <w:rPr>
          <w:rFonts w:hint="eastAsia"/>
        </w:rPr>
        <w:lastRenderedPageBreak/>
        <w:t>况，而是允许</w:t>
      </w:r>
      <w:r w:rsidR="008D3FDE" w:rsidRPr="00170516">
        <w:rPr>
          <w:rFonts w:hint="eastAsia"/>
        </w:rPr>
        <w:t>其</w:t>
      </w:r>
      <w:r w:rsidRPr="00170516">
        <w:rPr>
          <w:rFonts w:hint="eastAsia"/>
        </w:rPr>
        <w:t>放大填充空白。子元素指定一个</w:t>
      </w:r>
      <w:r w:rsidR="00F8406C">
        <w:rPr>
          <w:rFonts w:hint="eastAsia"/>
        </w:rPr>
        <w:t>权重</w:t>
      </w:r>
      <w:r w:rsidRPr="00170516">
        <w:rPr>
          <w:rFonts w:hint="eastAsia"/>
        </w:rPr>
        <w:t>值，剩余的空间就会按这些子元素指定的</w:t>
      </w:r>
      <w:r w:rsidR="00F8406C">
        <w:rPr>
          <w:rFonts w:hint="eastAsia"/>
        </w:rPr>
        <w:t>权重</w:t>
      </w:r>
      <w:r w:rsidRPr="00170516">
        <w:rPr>
          <w:rFonts w:hint="eastAsia"/>
        </w:rPr>
        <w:t>比例分配给这些子元素。默认的</w:t>
      </w:r>
      <w:r w:rsidR="00F8406C">
        <w:rPr>
          <w:rFonts w:hint="eastAsia"/>
        </w:rPr>
        <w:t>权重</w:t>
      </w:r>
      <w:r w:rsidRPr="00170516">
        <w:rPr>
          <w:rFonts w:hint="eastAsia"/>
        </w:rPr>
        <w:t>值为</w:t>
      </w:r>
      <w:r w:rsidRPr="00170516">
        <w:t>0</w:t>
      </w:r>
      <w:r w:rsidR="00DB69E1" w:rsidRPr="00170516">
        <w:rPr>
          <w:rFonts w:hint="eastAsia"/>
        </w:rPr>
        <w:t>，</w:t>
      </w:r>
      <w:r w:rsidRPr="00170516">
        <w:rPr>
          <w:rFonts w:hint="eastAsia"/>
        </w:rPr>
        <w:t>例如如果有三个文本框，其中两个指定了</w:t>
      </w:r>
      <w:r w:rsidR="00F8406C">
        <w:rPr>
          <w:rFonts w:hint="eastAsia"/>
        </w:rPr>
        <w:t>权重</w:t>
      </w:r>
      <w:r w:rsidRPr="00170516">
        <w:rPr>
          <w:rFonts w:hint="eastAsia"/>
        </w:rPr>
        <w:t>值为</w:t>
      </w:r>
      <w:r w:rsidRPr="00170516">
        <w:t>1</w:t>
      </w:r>
      <w:r w:rsidRPr="00170516">
        <w:rPr>
          <w:rFonts w:hint="eastAsia"/>
        </w:rPr>
        <w:t>，那么这两个文本框将等比例地放大，并填满剩余的空间，而第三个文本框不会放大，见</w:t>
      </w:r>
      <w:r w:rsidRPr="00170516">
        <w:fldChar w:fldCharType="begin"/>
      </w:r>
      <w:r w:rsidRPr="00170516">
        <w:instrText xml:space="preserve"> REF _Ref20923 \h </w:instrText>
      </w:r>
      <w:r w:rsidR="00170516">
        <w:instrText xml:space="preserve"> \* MERGEFORMAT </w:instrText>
      </w:r>
      <w:r w:rsidRPr="00170516">
        <w:fldChar w:fldCharType="separate"/>
      </w:r>
      <w:r w:rsidR="00741EF0" w:rsidRPr="00DF3779">
        <w:rPr>
          <w:rFonts w:hint="eastAsia"/>
        </w:rPr>
        <w:t>图</w:t>
      </w:r>
      <w:r w:rsidR="00741EF0" w:rsidRPr="00DF3779">
        <w:t xml:space="preserve"> </w:t>
      </w:r>
      <w:r w:rsidR="00741EF0">
        <w:t>2</w:t>
      </w:r>
      <w:r w:rsidR="00741EF0">
        <w:noBreakHyphen/>
        <w:t>50</w:t>
      </w:r>
      <w:r w:rsidRPr="00170516">
        <w:fldChar w:fldCharType="end"/>
      </w:r>
      <w:r w:rsidRPr="00170516">
        <w:rPr>
          <w:rFonts w:hint="eastAsia"/>
        </w:rPr>
        <w:t>。要实现这个界面，需要下面几个步骤：</w:t>
      </w:r>
    </w:p>
    <w:p w14:paraId="31024C5E" w14:textId="1E91BEAF" w:rsidR="00A83737" w:rsidRPr="003518C7" w:rsidRDefault="003518C7" w:rsidP="003518C7">
      <w:r>
        <w:rPr>
          <w:rFonts w:hint="eastAsia"/>
        </w:rPr>
        <w:t>(</w:t>
      </w:r>
      <w:r>
        <w:t>1)</w:t>
      </w:r>
      <w:r w:rsidR="00A83737" w:rsidRPr="003518C7">
        <w:rPr>
          <w:rFonts w:hint="eastAsia"/>
        </w:rPr>
        <w:t>在</w:t>
      </w:r>
      <w:r w:rsidR="001B46D7" w:rsidRPr="003518C7">
        <w:t>安卓</w:t>
      </w:r>
      <w:r w:rsidR="00A83737" w:rsidRPr="003518C7">
        <w:rPr>
          <w:rFonts w:hint="eastAsia"/>
        </w:rPr>
        <w:t>项目的</w:t>
      </w:r>
      <w:r w:rsidR="00A83737" w:rsidRPr="003518C7">
        <w:t>src</w:t>
      </w:r>
      <w:r w:rsidR="00A83737" w:rsidRPr="003518C7">
        <w:rPr>
          <w:rFonts w:hint="eastAsia"/>
        </w:rPr>
        <w:t>目录下，创建显示界面的</w:t>
      </w:r>
      <w:r w:rsidR="00A83737" w:rsidRPr="003518C7">
        <w:t>LinearLayoutActivity</w:t>
      </w:r>
      <w:r w:rsidR="00A83737" w:rsidRPr="003518C7">
        <w:rPr>
          <w:rFonts w:hint="eastAsia"/>
        </w:rPr>
        <w:t>类，见</w:t>
      </w:r>
      <w:r w:rsidR="001A5878">
        <w:fldChar w:fldCharType="begin"/>
      </w:r>
      <w:r w:rsidR="001A5878">
        <w:instrText xml:space="preserve"> </w:instrText>
      </w:r>
      <w:r w:rsidR="001A5878">
        <w:rPr>
          <w:rFonts w:hint="eastAsia"/>
        </w:rPr>
        <w:instrText>REF _Ref93931553 \h</w:instrText>
      </w:r>
      <w:r w:rsidR="001A5878">
        <w:instrText xml:space="preserve"> </w:instrText>
      </w:r>
      <w:r w:rsidR="001A5878">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37</w:t>
      </w:r>
      <w:r w:rsidR="001A5878">
        <w:fldChar w:fldCharType="end"/>
      </w:r>
      <w:r w:rsidR="00A83737" w:rsidRPr="003518C7">
        <w:rPr>
          <w:rFonts w:hint="eastAsia"/>
        </w:rPr>
        <w:t>；</w:t>
      </w:r>
    </w:p>
    <w:p w14:paraId="40388EFC" w14:textId="6B6A1ECD" w:rsidR="00A83737" w:rsidRPr="003518C7" w:rsidRDefault="003518C7" w:rsidP="003518C7">
      <w:r>
        <w:rPr>
          <w:rFonts w:hint="eastAsia"/>
        </w:rPr>
        <w:t>(</w:t>
      </w:r>
      <w:r>
        <w:t>2)</w:t>
      </w:r>
      <w:r w:rsidR="00A83737" w:rsidRPr="003518C7">
        <w:rPr>
          <w:rFonts w:hint="eastAsia"/>
        </w:rPr>
        <w:t>创建布局文件</w:t>
      </w:r>
      <w:r w:rsidR="00A83737" w:rsidRPr="003518C7">
        <w:t>linear_layout.xml</w:t>
      </w:r>
      <w:r w:rsidR="00A83737" w:rsidRPr="003518C7">
        <w:rPr>
          <w:rFonts w:hint="eastAsia"/>
        </w:rPr>
        <w:t>，存放在</w:t>
      </w:r>
      <w:r w:rsidR="00A83737" w:rsidRPr="003518C7">
        <w:t>/res/layout</w:t>
      </w:r>
      <w:r w:rsidR="00A83737" w:rsidRPr="003518C7">
        <w:rPr>
          <w:rFonts w:hint="eastAsia"/>
        </w:rPr>
        <w:t>目录下，见</w:t>
      </w:r>
      <w:r w:rsidR="00EA2680">
        <w:fldChar w:fldCharType="begin"/>
      </w:r>
      <w:r w:rsidR="00EA2680">
        <w:instrText xml:space="preserve"> </w:instrText>
      </w:r>
      <w:r w:rsidR="00EA2680">
        <w:rPr>
          <w:rFonts w:hint="eastAsia"/>
        </w:rPr>
        <w:instrText>REF _Ref93931672 \h</w:instrText>
      </w:r>
      <w:r w:rsidR="00EA2680">
        <w:instrText xml:space="preserve"> </w:instrText>
      </w:r>
      <w:r w:rsidR="00EA2680">
        <w:fldChar w:fldCharType="separate"/>
      </w:r>
      <w:r w:rsidR="00741EF0">
        <w:t>码</w:t>
      </w:r>
      <w:r w:rsidR="00741EF0">
        <w:t xml:space="preserve"> </w:t>
      </w:r>
      <w:r w:rsidR="00741EF0">
        <w:rPr>
          <w:noProof/>
        </w:rPr>
        <w:t>2</w:t>
      </w:r>
      <w:r w:rsidR="00741EF0">
        <w:noBreakHyphen/>
      </w:r>
      <w:r w:rsidR="00741EF0">
        <w:rPr>
          <w:noProof/>
        </w:rPr>
        <w:t>38</w:t>
      </w:r>
      <w:r w:rsidR="00EA2680">
        <w:fldChar w:fldCharType="end"/>
      </w:r>
      <w:r w:rsidR="00A83737" w:rsidRPr="003518C7">
        <w:rPr>
          <w:rFonts w:hint="eastAsia"/>
        </w:rPr>
        <w:t>；</w:t>
      </w:r>
    </w:p>
    <w:p w14:paraId="061927A8" w14:textId="2D9AA975" w:rsidR="00A83737" w:rsidRPr="001A5878" w:rsidRDefault="003518C7" w:rsidP="001A5878">
      <w:r>
        <w:rPr>
          <w:rFonts w:hint="eastAsia"/>
        </w:rPr>
        <w:t>(</w:t>
      </w:r>
      <w:r>
        <w:t>3)</w:t>
      </w:r>
      <w:r w:rsidR="00A83737" w:rsidRPr="003518C7">
        <w:rPr>
          <w:rFonts w:hint="eastAsia"/>
        </w:rPr>
        <w:t>修改</w:t>
      </w:r>
      <w:r w:rsidR="00FE377D">
        <w:rPr>
          <w:rFonts w:hint="eastAsia"/>
        </w:rPr>
        <w:t>A</w:t>
      </w:r>
      <w:r w:rsidR="00FE377D">
        <w:t>ndroidManifest</w:t>
      </w:r>
      <w:r w:rsidR="00A83737" w:rsidRPr="003518C7">
        <w:t>.xml</w:t>
      </w:r>
      <w:r w:rsidR="00A83737" w:rsidRPr="003518C7">
        <w:rPr>
          <w:rFonts w:hint="eastAsia"/>
        </w:rPr>
        <w:t>文件，在其中添加</w:t>
      </w:r>
      <w:r w:rsidR="00A83737" w:rsidRPr="003518C7">
        <w:t>LinearLayoutActivity</w:t>
      </w:r>
      <w:r w:rsidR="00A83737" w:rsidRPr="003518C7">
        <w:rPr>
          <w:rFonts w:hint="eastAsia"/>
        </w:rPr>
        <w:t>的声明，见</w:t>
      </w:r>
      <w:r w:rsidR="00EA2680">
        <w:fldChar w:fldCharType="begin"/>
      </w:r>
      <w:r w:rsidR="00EA2680">
        <w:instrText xml:space="preserve"> </w:instrText>
      </w:r>
      <w:r w:rsidR="00EA2680">
        <w:rPr>
          <w:rFonts w:hint="eastAsia"/>
        </w:rPr>
        <w:instrText>REF _Ref93931798 \h</w:instrText>
      </w:r>
      <w:r w:rsidR="00EA2680">
        <w:instrText xml:space="preserve"> </w:instrText>
      </w:r>
      <w:r w:rsidR="00EA2680">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39</w:t>
      </w:r>
      <w:r w:rsidR="00EA2680">
        <w:fldChar w:fldCharType="end"/>
      </w:r>
      <w:r w:rsidR="000F7FE0">
        <w:rPr>
          <w:rFonts w:hint="eastAsia"/>
        </w:rPr>
        <w:t>。</w:t>
      </w:r>
    </w:p>
    <w:p w14:paraId="3CE44C9E" w14:textId="05F55B35" w:rsidR="000D7005" w:rsidRDefault="000D7005" w:rsidP="001A5878">
      <w:pPr>
        <w:pStyle w:val="a6"/>
        <w:ind w:left="240" w:right="720" w:firstLine="180"/>
      </w:pPr>
      <w:r>
        <w:t>public class LinearLayoutActivity extends</w:t>
      </w:r>
      <w:r w:rsidR="00DA76EC">
        <w:t>活动</w:t>
      </w:r>
      <w:r>
        <w:t>{</w:t>
      </w:r>
    </w:p>
    <w:p w14:paraId="1D5C0C9D" w14:textId="77777777" w:rsidR="000D7005" w:rsidRDefault="000D7005" w:rsidP="001A5878">
      <w:pPr>
        <w:pStyle w:val="a6"/>
        <w:ind w:left="240" w:right="720" w:firstLine="180"/>
      </w:pPr>
    </w:p>
    <w:p w14:paraId="6F5C93E3" w14:textId="77777777" w:rsidR="000D7005" w:rsidRDefault="000D7005" w:rsidP="001A5878">
      <w:pPr>
        <w:pStyle w:val="a6"/>
        <w:ind w:left="240" w:right="720" w:firstLine="180"/>
      </w:pPr>
      <w:r>
        <w:tab/>
        <w:t>@Override</w:t>
      </w:r>
    </w:p>
    <w:p w14:paraId="4DA255CA" w14:textId="77777777" w:rsidR="000D7005" w:rsidRDefault="000D7005" w:rsidP="001A5878">
      <w:pPr>
        <w:pStyle w:val="a6"/>
        <w:ind w:left="240" w:right="720" w:firstLine="180"/>
      </w:pPr>
      <w:r>
        <w:tab/>
        <w:t>protected void onCreate(Bundle savedInstanceState) {</w:t>
      </w:r>
    </w:p>
    <w:p w14:paraId="67C1F6A1" w14:textId="77777777" w:rsidR="000D7005" w:rsidRDefault="000D7005" w:rsidP="001A5878">
      <w:pPr>
        <w:pStyle w:val="a6"/>
        <w:ind w:left="240" w:right="720" w:firstLine="180"/>
      </w:pPr>
      <w:r>
        <w:tab/>
      </w:r>
      <w:r>
        <w:tab/>
        <w:t>// TODO Auto-generated method stub</w:t>
      </w:r>
    </w:p>
    <w:p w14:paraId="171F6CEF" w14:textId="77777777" w:rsidR="000D7005" w:rsidRDefault="000D7005" w:rsidP="001A5878">
      <w:pPr>
        <w:pStyle w:val="a6"/>
        <w:ind w:left="240" w:right="720" w:firstLine="180"/>
      </w:pPr>
      <w:r>
        <w:tab/>
      </w:r>
      <w:r>
        <w:tab/>
        <w:t>super.onCreate(savedInstanceState);</w:t>
      </w:r>
    </w:p>
    <w:p w14:paraId="2BA2DCA0" w14:textId="77777777" w:rsidR="000D7005" w:rsidRDefault="000D7005" w:rsidP="001A5878">
      <w:pPr>
        <w:pStyle w:val="a6"/>
        <w:ind w:left="240" w:right="720" w:firstLine="180"/>
      </w:pPr>
      <w:r>
        <w:tab/>
      </w:r>
      <w:r>
        <w:tab/>
        <w:t>setContentView(R.layout.linear_layout);</w:t>
      </w:r>
    </w:p>
    <w:p w14:paraId="21F6AAC3" w14:textId="77777777" w:rsidR="000D7005" w:rsidRDefault="000D7005" w:rsidP="001A5878">
      <w:pPr>
        <w:pStyle w:val="a6"/>
        <w:ind w:left="240" w:right="720" w:firstLine="180"/>
      </w:pPr>
      <w:r>
        <w:tab/>
        <w:t>}</w:t>
      </w:r>
    </w:p>
    <w:p w14:paraId="0F01BD01" w14:textId="77777777" w:rsidR="000D7005" w:rsidRDefault="000D7005" w:rsidP="001A5878">
      <w:pPr>
        <w:pStyle w:val="a6"/>
        <w:ind w:left="240" w:right="720" w:firstLine="180"/>
      </w:pPr>
      <w:r>
        <w:t>}</w:t>
      </w:r>
    </w:p>
    <w:p w14:paraId="36B4A6F0" w14:textId="4B4C1DE9" w:rsidR="001A5878" w:rsidRDefault="001A5878" w:rsidP="00612D58">
      <w:pPr>
        <w:pStyle w:val="a9"/>
      </w:pPr>
      <w:bookmarkStart w:id="82" w:name="_Ref93931553"/>
      <w:bookmarkStart w:id="83" w:name="_Toc476664919"/>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61</w:t>
      </w:r>
      <w:r w:rsidR="0090755C">
        <w:fldChar w:fldCharType="end"/>
      </w:r>
      <w:bookmarkEnd w:id="82"/>
      <w:r>
        <w:t xml:space="preserve"> </w:t>
      </w:r>
      <w:r>
        <w:rPr>
          <w:rFonts w:ascii="Cambria" w:hAnsi="Cambria"/>
          <w:sz w:val="20"/>
        </w:rPr>
        <w:t>LinearLayoutActivity.java</w:t>
      </w:r>
      <w:bookmarkEnd w:id="83"/>
    </w:p>
    <w:p w14:paraId="698C7508" w14:textId="28CE83D2" w:rsidR="00A83737" w:rsidRDefault="004D727A" w:rsidP="00A83737">
      <w:r>
        <w:fldChar w:fldCharType="begin"/>
      </w:r>
      <w:r>
        <w:instrText xml:space="preserve"> </w:instrText>
      </w:r>
      <w:r>
        <w:rPr>
          <w:rFonts w:hint="eastAsia"/>
        </w:rPr>
        <w:instrText>REF _Ref93931553 \h</w:instrText>
      </w:r>
      <w:r>
        <w:instrText xml:space="preserve"> </w:instrText>
      </w:r>
      <w:r>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37</w:t>
      </w:r>
      <w:r>
        <w:fldChar w:fldCharType="end"/>
      </w:r>
      <w:r w:rsidR="00A83737">
        <w:rPr>
          <w:rFonts w:hint="eastAsia"/>
        </w:rPr>
        <w:t>中的</w:t>
      </w:r>
      <w:r w:rsidR="00A83737">
        <w:t>setContentView(R.layout.linear_layout)</w:t>
      </w:r>
      <w:r w:rsidR="00A83737">
        <w:rPr>
          <w:rFonts w:hint="eastAsia"/>
        </w:rPr>
        <w:t>表示把布局文件</w:t>
      </w:r>
      <w:r w:rsidR="00A83737">
        <w:t>linear_layout.xml</w:t>
      </w:r>
      <w:r w:rsidR="00A83737">
        <w:rPr>
          <w:rFonts w:hint="eastAsia"/>
        </w:rPr>
        <w:t>中定义的控件和排列显示在</w:t>
      </w:r>
      <w:r w:rsidR="00A83737">
        <w:t>LinearLayoutActivity</w:t>
      </w:r>
      <w:r w:rsidR="00A83737">
        <w:rPr>
          <w:rFonts w:hint="eastAsia"/>
        </w:rPr>
        <w:t>定义的</w:t>
      </w:r>
      <w:r w:rsidR="00293421">
        <w:t>活动</w:t>
      </w:r>
      <w:r w:rsidR="00A83737">
        <w:rPr>
          <w:rFonts w:hint="eastAsia"/>
        </w:rPr>
        <w:t>中。</w:t>
      </w:r>
    </w:p>
    <w:p w14:paraId="3CD19ACF" w14:textId="77777777" w:rsidR="000D7005" w:rsidRDefault="000D7005" w:rsidP="004D727A">
      <w:pPr>
        <w:pStyle w:val="a6"/>
        <w:ind w:left="240" w:right="720" w:firstLine="180"/>
      </w:pPr>
      <w:r>
        <w:t>&lt;?xml version="1.0" encoding="utf-8"?&gt;</w:t>
      </w:r>
    </w:p>
    <w:p w14:paraId="502CBE15" w14:textId="77777777" w:rsidR="000D7005" w:rsidRDefault="000D7005" w:rsidP="004D727A">
      <w:pPr>
        <w:pStyle w:val="a6"/>
        <w:ind w:left="240" w:right="720" w:firstLine="180"/>
      </w:pPr>
      <w:r>
        <w:t>&lt;LinearLayout xmlns:android="http://schemas.android.com/apk/res/android"</w:t>
      </w:r>
    </w:p>
    <w:p w14:paraId="5F84FF06" w14:textId="77777777" w:rsidR="000D7005" w:rsidRDefault="000D7005" w:rsidP="004D727A">
      <w:pPr>
        <w:pStyle w:val="a6"/>
        <w:ind w:left="240" w:right="720" w:firstLine="180"/>
      </w:pPr>
      <w:r>
        <w:t xml:space="preserve"> </w:t>
      </w:r>
      <w:r w:rsidRPr="008E0ECE">
        <w:rPr>
          <w:b/>
          <w:bCs/>
        </w:rPr>
        <w:t>android:</w:t>
      </w:r>
      <w:r>
        <w:t>layout_width="fill_parent"</w:t>
      </w:r>
    </w:p>
    <w:p w14:paraId="0C386964" w14:textId="77777777" w:rsidR="000D7005" w:rsidRDefault="000D7005" w:rsidP="004D727A">
      <w:pPr>
        <w:pStyle w:val="a6"/>
        <w:ind w:left="240" w:right="720" w:firstLine="180"/>
      </w:pPr>
      <w:r>
        <w:t xml:space="preserve"> </w:t>
      </w:r>
      <w:r w:rsidRPr="008E0ECE">
        <w:rPr>
          <w:b/>
          <w:bCs/>
        </w:rPr>
        <w:t>android:</w:t>
      </w:r>
      <w:r>
        <w:t>layout_height="fill_parent"</w:t>
      </w:r>
    </w:p>
    <w:p w14:paraId="6B2FDD7E" w14:textId="77777777" w:rsidR="000D7005" w:rsidRDefault="000D7005" w:rsidP="004D727A">
      <w:pPr>
        <w:pStyle w:val="a6"/>
        <w:ind w:left="240" w:right="720" w:firstLine="180"/>
      </w:pPr>
      <w:r>
        <w:t xml:space="preserve"> </w:t>
      </w:r>
      <w:r w:rsidRPr="008E0ECE">
        <w:rPr>
          <w:b/>
          <w:bCs/>
        </w:rPr>
        <w:t>android:</w:t>
      </w:r>
      <w:r>
        <w:t>orientation="vertical" &gt;</w:t>
      </w:r>
    </w:p>
    <w:p w14:paraId="26512582" w14:textId="77777777" w:rsidR="000D7005" w:rsidRDefault="000D7005" w:rsidP="004D727A">
      <w:pPr>
        <w:pStyle w:val="a6"/>
        <w:ind w:left="240" w:right="720" w:firstLine="180"/>
      </w:pPr>
    </w:p>
    <w:p w14:paraId="1218B416" w14:textId="77777777" w:rsidR="000D7005" w:rsidRDefault="000D7005" w:rsidP="004D727A">
      <w:pPr>
        <w:pStyle w:val="a6"/>
        <w:ind w:left="240" w:right="720" w:firstLine="180"/>
      </w:pPr>
      <w:r>
        <w:t xml:space="preserve">    &lt;LinearLayout</w:t>
      </w:r>
    </w:p>
    <w:p w14:paraId="58C16AE2" w14:textId="77777777" w:rsidR="000D7005" w:rsidRDefault="000D7005" w:rsidP="004D727A">
      <w:pPr>
        <w:pStyle w:val="a6"/>
        <w:ind w:left="240" w:right="720" w:firstLine="180"/>
      </w:pPr>
      <w:r>
        <w:t xml:space="preserve">     </w:t>
      </w:r>
      <w:r w:rsidRPr="008E0ECE">
        <w:rPr>
          <w:b/>
          <w:bCs/>
        </w:rPr>
        <w:t>android:</w:t>
      </w:r>
      <w:r>
        <w:t>layout_width="fill_parent"</w:t>
      </w:r>
    </w:p>
    <w:p w14:paraId="0F2E5777" w14:textId="77777777" w:rsidR="000D7005" w:rsidRDefault="000D7005" w:rsidP="004D727A">
      <w:pPr>
        <w:pStyle w:val="a6"/>
        <w:ind w:left="240" w:right="720" w:firstLine="180"/>
      </w:pPr>
      <w:r>
        <w:t xml:space="preserve">     </w:t>
      </w:r>
      <w:r w:rsidRPr="008E0ECE">
        <w:rPr>
          <w:b/>
          <w:bCs/>
        </w:rPr>
        <w:t>android:</w:t>
      </w:r>
      <w:r>
        <w:t>layout_height="fill_parent"</w:t>
      </w:r>
    </w:p>
    <w:p w14:paraId="7FDE3144" w14:textId="77777777" w:rsidR="000D7005" w:rsidRDefault="000D7005" w:rsidP="004D727A">
      <w:pPr>
        <w:pStyle w:val="a6"/>
        <w:ind w:left="240" w:right="720" w:firstLine="180"/>
      </w:pPr>
      <w:r>
        <w:t xml:space="preserve">     </w:t>
      </w:r>
      <w:r w:rsidRPr="008E0ECE">
        <w:rPr>
          <w:b/>
          <w:bCs/>
        </w:rPr>
        <w:t>android:</w:t>
      </w:r>
      <w:r>
        <w:t>layout_weight="1"</w:t>
      </w:r>
    </w:p>
    <w:p w14:paraId="0A14F105" w14:textId="77777777" w:rsidR="000D7005" w:rsidRDefault="000D7005" w:rsidP="004D727A">
      <w:pPr>
        <w:pStyle w:val="a6"/>
        <w:ind w:left="240" w:right="720" w:firstLine="180"/>
      </w:pPr>
      <w:r>
        <w:lastRenderedPageBreak/>
        <w:t xml:space="preserve">     </w:t>
      </w:r>
      <w:r w:rsidRPr="008E0ECE">
        <w:rPr>
          <w:b/>
          <w:bCs/>
        </w:rPr>
        <w:t>android:</w:t>
      </w:r>
      <w:r>
        <w:t>orientation="horizontal" &gt;</w:t>
      </w:r>
    </w:p>
    <w:p w14:paraId="606F1545" w14:textId="77777777" w:rsidR="000D7005" w:rsidRDefault="000D7005" w:rsidP="004D727A">
      <w:pPr>
        <w:pStyle w:val="a6"/>
        <w:ind w:left="240" w:right="720" w:firstLine="180"/>
      </w:pPr>
    </w:p>
    <w:p w14:paraId="208FEAB5" w14:textId="77777777" w:rsidR="000D7005" w:rsidRDefault="000D7005" w:rsidP="004D727A">
      <w:pPr>
        <w:pStyle w:val="a6"/>
        <w:ind w:left="240" w:right="720" w:firstLine="180"/>
      </w:pPr>
      <w:r>
        <w:t xml:space="preserve">        &lt;TextView</w:t>
      </w:r>
    </w:p>
    <w:p w14:paraId="4C2BF825" w14:textId="77777777" w:rsidR="000D7005" w:rsidRDefault="000D7005" w:rsidP="004D727A">
      <w:pPr>
        <w:pStyle w:val="a6"/>
        <w:ind w:left="240" w:right="720" w:firstLine="180"/>
      </w:pPr>
      <w:r>
        <w:t xml:space="preserve">         </w:t>
      </w:r>
      <w:r w:rsidRPr="008E0ECE">
        <w:rPr>
          <w:b/>
          <w:bCs/>
        </w:rPr>
        <w:t>android:</w:t>
      </w:r>
      <w:r>
        <w:t>layout_width="wrap_content"</w:t>
      </w:r>
    </w:p>
    <w:p w14:paraId="4DDB8DD7" w14:textId="77777777" w:rsidR="000D7005" w:rsidRDefault="000D7005" w:rsidP="004D727A">
      <w:pPr>
        <w:pStyle w:val="a6"/>
        <w:ind w:left="240" w:right="720" w:firstLine="180"/>
      </w:pPr>
      <w:r>
        <w:t xml:space="preserve">         </w:t>
      </w:r>
      <w:r w:rsidRPr="008E0ECE">
        <w:rPr>
          <w:b/>
          <w:bCs/>
        </w:rPr>
        <w:t>android:</w:t>
      </w:r>
      <w:r>
        <w:t>layout_height="fill_parent"</w:t>
      </w:r>
    </w:p>
    <w:p w14:paraId="7ADD483E" w14:textId="77777777" w:rsidR="000D7005" w:rsidRDefault="000D7005" w:rsidP="004D727A">
      <w:pPr>
        <w:pStyle w:val="a6"/>
        <w:ind w:left="240" w:right="720" w:firstLine="180"/>
      </w:pPr>
      <w:r>
        <w:t xml:space="preserve">         </w:t>
      </w:r>
      <w:r w:rsidRPr="008E0ECE">
        <w:rPr>
          <w:b/>
          <w:bCs/>
        </w:rPr>
        <w:t>android:</w:t>
      </w:r>
      <w:r>
        <w:t>layout_weight="1"</w:t>
      </w:r>
    </w:p>
    <w:p w14:paraId="16297C3F" w14:textId="77777777" w:rsidR="000D7005" w:rsidRDefault="000D7005" w:rsidP="004D727A">
      <w:pPr>
        <w:pStyle w:val="a6"/>
        <w:ind w:left="240" w:right="720" w:firstLine="180"/>
      </w:pPr>
      <w:r>
        <w:t xml:space="preserve">         </w:t>
      </w:r>
      <w:r w:rsidRPr="008E0ECE">
        <w:rPr>
          <w:b/>
          <w:bCs/>
        </w:rPr>
        <w:t>android:</w:t>
      </w:r>
      <w:r>
        <w:t>background="#aa0000"</w:t>
      </w:r>
    </w:p>
    <w:p w14:paraId="50902AF8" w14:textId="77777777" w:rsidR="000D7005" w:rsidRDefault="000D7005" w:rsidP="004D727A">
      <w:pPr>
        <w:pStyle w:val="a6"/>
        <w:ind w:left="240" w:right="720" w:firstLine="180"/>
      </w:pPr>
      <w:r>
        <w:t xml:space="preserve">         </w:t>
      </w:r>
      <w:r w:rsidRPr="008E0ECE">
        <w:rPr>
          <w:b/>
          <w:bCs/>
        </w:rPr>
        <w:t>android:</w:t>
      </w:r>
      <w:r>
        <w:t>gravity="center_horizontal"</w:t>
      </w:r>
    </w:p>
    <w:p w14:paraId="45CD3AC5" w14:textId="77777777" w:rsidR="000D7005" w:rsidRDefault="000D7005" w:rsidP="004D727A">
      <w:pPr>
        <w:pStyle w:val="a6"/>
        <w:ind w:left="240" w:right="720" w:firstLine="180"/>
      </w:pPr>
      <w:r>
        <w:t xml:space="preserve">         </w:t>
      </w:r>
      <w:r w:rsidRPr="008E0ECE">
        <w:rPr>
          <w:b/>
          <w:bCs/>
        </w:rPr>
        <w:t>android:</w:t>
      </w:r>
      <w:r>
        <w:t>text="red" /&gt;</w:t>
      </w:r>
    </w:p>
    <w:p w14:paraId="6D5466C3" w14:textId="77777777" w:rsidR="000D7005" w:rsidRDefault="000D7005" w:rsidP="004D727A">
      <w:pPr>
        <w:pStyle w:val="a6"/>
        <w:ind w:left="240" w:right="720" w:firstLine="180"/>
      </w:pPr>
    </w:p>
    <w:p w14:paraId="59F746D1" w14:textId="77777777" w:rsidR="000D7005" w:rsidRDefault="000D7005" w:rsidP="004D727A">
      <w:pPr>
        <w:pStyle w:val="a6"/>
        <w:ind w:left="240" w:right="720" w:firstLine="180"/>
      </w:pPr>
      <w:r>
        <w:t xml:space="preserve">        &lt;TextView</w:t>
      </w:r>
    </w:p>
    <w:p w14:paraId="7E64A30D" w14:textId="77777777" w:rsidR="000D7005" w:rsidRDefault="000D7005" w:rsidP="004D727A">
      <w:pPr>
        <w:pStyle w:val="a6"/>
        <w:ind w:left="240" w:right="720" w:firstLine="180"/>
      </w:pPr>
      <w:r>
        <w:t xml:space="preserve">         </w:t>
      </w:r>
      <w:r w:rsidRPr="008E0ECE">
        <w:rPr>
          <w:b/>
          <w:bCs/>
        </w:rPr>
        <w:t>android:</w:t>
      </w:r>
      <w:r>
        <w:t>layout_width="wrap_content"</w:t>
      </w:r>
    </w:p>
    <w:p w14:paraId="75D035D6" w14:textId="77777777" w:rsidR="000D7005" w:rsidRDefault="000D7005" w:rsidP="004D727A">
      <w:pPr>
        <w:pStyle w:val="a6"/>
        <w:ind w:left="240" w:right="720" w:firstLine="180"/>
      </w:pPr>
      <w:r>
        <w:t xml:space="preserve">         </w:t>
      </w:r>
      <w:r w:rsidRPr="008E0ECE">
        <w:rPr>
          <w:b/>
          <w:bCs/>
        </w:rPr>
        <w:t>android:</w:t>
      </w:r>
      <w:r>
        <w:t>layout_height="fill_parent"</w:t>
      </w:r>
    </w:p>
    <w:p w14:paraId="4FAE465B" w14:textId="77777777" w:rsidR="000D7005" w:rsidRDefault="000D7005" w:rsidP="004D727A">
      <w:pPr>
        <w:pStyle w:val="a6"/>
        <w:ind w:left="240" w:right="720" w:firstLine="180"/>
      </w:pPr>
      <w:r>
        <w:t xml:space="preserve">         </w:t>
      </w:r>
      <w:r w:rsidRPr="008E0ECE">
        <w:rPr>
          <w:b/>
          <w:bCs/>
        </w:rPr>
        <w:t>android:</w:t>
      </w:r>
      <w:r>
        <w:t>layout_weight="1"</w:t>
      </w:r>
    </w:p>
    <w:p w14:paraId="6BCDF563" w14:textId="77777777" w:rsidR="000D7005" w:rsidRDefault="000D7005" w:rsidP="004D727A">
      <w:pPr>
        <w:pStyle w:val="a6"/>
        <w:ind w:left="240" w:right="720" w:firstLine="180"/>
      </w:pPr>
      <w:r>
        <w:t xml:space="preserve">         </w:t>
      </w:r>
      <w:r w:rsidRPr="008E0ECE">
        <w:rPr>
          <w:b/>
          <w:bCs/>
        </w:rPr>
        <w:t>android:</w:t>
      </w:r>
      <w:r>
        <w:t>background="#00aa00"</w:t>
      </w:r>
    </w:p>
    <w:p w14:paraId="574BB91F" w14:textId="77777777" w:rsidR="000D7005" w:rsidRDefault="000D7005" w:rsidP="004D727A">
      <w:pPr>
        <w:pStyle w:val="a6"/>
        <w:ind w:left="240" w:right="720" w:firstLine="180"/>
      </w:pPr>
      <w:r>
        <w:t xml:space="preserve">         </w:t>
      </w:r>
      <w:r w:rsidRPr="008E0ECE">
        <w:rPr>
          <w:b/>
          <w:bCs/>
        </w:rPr>
        <w:t>android:</w:t>
      </w:r>
      <w:r>
        <w:t>gravity="center_horizontal"</w:t>
      </w:r>
    </w:p>
    <w:p w14:paraId="0F09B24E" w14:textId="77777777" w:rsidR="000D7005" w:rsidRDefault="000D7005" w:rsidP="004D727A">
      <w:pPr>
        <w:pStyle w:val="a6"/>
        <w:ind w:left="240" w:right="720" w:firstLine="180"/>
      </w:pPr>
      <w:r>
        <w:t xml:space="preserve">         </w:t>
      </w:r>
      <w:r w:rsidRPr="008E0ECE">
        <w:rPr>
          <w:b/>
          <w:bCs/>
        </w:rPr>
        <w:t>android:</w:t>
      </w:r>
      <w:r>
        <w:t>text="green" /&gt;</w:t>
      </w:r>
    </w:p>
    <w:p w14:paraId="020A1E3A" w14:textId="77777777" w:rsidR="000D7005" w:rsidRDefault="000D7005" w:rsidP="004D727A">
      <w:pPr>
        <w:pStyle w:val="a6"/>
        <w:ind w:left="240" w:right="720" w:firstLine="180"/>
      </w:pPr>
    </w:p>
    <w:p w14:paraId="593639E9" w14:textId="77777777" w:rsidR="000D7005" w:rsidRDefault="000D7005" w:rsidP="004D727A">
      <w:pPr>
        <w:pStyle w:val="a6"/>
        <w:ind w:left="240" w:right="720" w:firstLine="180"/>
      </w:pPr>
      <w:r>
        <w:t xml:space="preserve">        &lt;TextView</w:t>
      </w:r>
    </w:p>
    <w:p w14:paraId="10588B3F" w14:textId="77777777" w:rsidR="000D7005" w:rsidRDefault="000D7005" w:rsidP="004D727A">
      <w:pPr>
        <w:pStyle w:val="a6"/>
        <w:ind w:left="240" w:right="720" w:firstLine="180"/>
      </w:pPr>
      <w:r>
        <w:t xml:space="preserve">         </w:t>
      </w:r>
      <w:r w:rsidRPr="008E0ECE">
        <w:rPr>
          <w:b/>
          <w:bCs/>
        </w:rPr>
        <w:t>android:</w:t>
      </w:r>
      <w:r>
        <w:t>layout_width="wrap_content"</w:t>
      </w:r>
    </w:p>
    <w:p w14:paraId="2FE2B413" w14:textId="77777777" w:rsidR="000D7005" w:rsidRDefault="000D7005" w:rsidP="004D727A">
      <w:pPr>
        <w:pStyle w:val="a6"/>
        <w:ind w:left="240" w:right="720" w:firstLine="180"/>
      </w:pPr>
      <w:r>
        <w:t xml:space="preserve">         </w:t>
      </w:r>
      <w:r w:rsidRPr="008E0ECE">
        <w:rPr>
          <w:b/>
          <w:bCs/>
        </w:rPr>
        <w:t>android:</w:t>
      </w:r>
      <w:r>
        <w:t>layout_height="fill_parent"</w:t>
      </w:r>
    </w:p>
    <w:p w14:paraId="2722FB9F" w14:textId="77777777" w:rsidR="000D7005" w:rsidRDefault="000D7005" w:rsidP="004D727A">
      <w:pPr>
        <w:pStyle w:val="a6"/>
        <w:ind w:left="240" w:right="720" w:firstLine="180"/>
      </w:pPr>
      <w:r>
        <w:t xml:space="preserve">         </w:t>
      </w:r>
      <w:r w:rsidRPr="008E0ECE">
        <w:rPr>
          <w:b/>
          <w:bCs/>
        </w:rPr>
        <w:t>android:</w:t>
      </w:r>
      <w:r>
        <w:t>layout_weight="1"</w:t>
      </w:r>
    </w:p>
    <w:p w14:paraId="041BB784" w14:textId="77777777" w:rsidR="000D7005" w:rsidRDefault="000D7005" w:rsidP="004D727A">
      <w:pPr>
        <w:pStyle w:val="a6"/>
        <w:ind w:left="240" w:right="720" w:firstLine="180"/>
      </w:pPr>
      <w:r>
        <w:t xml:space="preserve">         </w:t>
      </w:r>
      <w:r w:rsidRPr="008E0ECE">
        <w:rPr>
          <w:b/>
          <w:bCs/>
        </w:rPr>
        <w:t>android:</w:t>
      </w:r>
      <w:r>
        <w:t>background="#0000aa"</w:t>
      </w:r>
    </w:p>
    <w:p w14:paraId="365BF1A2" w14:textId="77777777" w:rsidR="000D7005" w:rsidRDefault="000D7005" w:rsidP="004D727A">
      <w:pPr>
        <w:pStyle w:val="a6"/>
        <w:ind w:left="240" w:right="720" w:firstLine="180"/>
      </w:pPr>
      <w:r>
        <w:t xml:space="preserve">         </w:t>
      </w:r>
      <w:r w:rsidRPr="008E0ECE">
        <w:rPr>
          <w:b/>
          <w:bCs/>
        </w:rPr>
        <w:t>android:</w:t>
      </w:r>
      <w:r>
        <w:t>gravity="center_horizontal"</w:t>
      </w:r>
    </w:p>
    <w:p w14:paraId="0051B3EA" w14:textId="77777777" w:rsidR="000D7005" w:rsidRDefault="000D7005" w:rsidP="004D727A">
      <w:pPr>
        <w:pStyle w:val="a6"/>
        <w:ind w:left="240" w:right="720" w:firstLine="180"/>
      </w:pPr>
      <w:r>
        <w:t xml:space="preserve">         </w:t>
      </w:r>
      <w:r w:rsidRPr="008E0ECE">
        <w:rPr>
          <w:b/>
          <w:bCs/>
        </w:rPr>
        <w:t>android:</w:t>
      </w:r>
      <w:r>
        <w:t>text="blue" /&gt;</w:t>
      </w:r>
    </w:p>
    <w:p w14:paraId="596FC63D" w14:textId="77777777" w:rsidR="000D7005" w:rsidRDefault="000D7005" w:rsidP="004D727A">
      <w:pPr>
        <w:pStyle w:val="a6"/>
        <w:ind w:left="240" w:right="720" w:firstLine="180"/>
      </w:pPr>
    </w:p>
    <w:p w14:paraId="3014EEC6" w14:textId="77777777" w:rsidR="000D7005" w:rsidRDefault="000D7005" w:rsidP="004D727A">
      <w:pPr>
        <w:pStyle w:val="a6"/>
        <w:ind w:left="240" w:right="720" w:firstLine="180"/>
      </w:pPr>
      <w:r>
        <w:t xml:space="preserve">        &lt;TextView</w:t>
      </w:r>
    </w:p>
    <w:p w14:paraId="2E18F746" w14:textId="77777777" w:rsidR="000D7005" w:rsidRDefault="000D7005" w:rsidP="004D727A">
      <w:pPr>
        <w:pStyle w:val="a6"/>
        <w:ind w:left="240" w:right="720" w:firstLine="180"/>
      </w:pPr>
      <w:r>
        <w:t xml:space="preserve">         </w:t>
      </w:r>
      <w:r w:rsidRPr="008E0ECE">
        <w:rPr>
          <w:b/>
          <w:bCs/>
        </w:rPr>
        <w:t>android:</w:t>
      </w:r>
      <w:r>
        <w:t>layout_width="wrap_content"</w:t>
      </w:r>
    </w:p>
    <w:p w14:paraId="0ED30E00" w14:textId="77777777" w:rsidR="000D7005" w:rsidRDefault="000D7005" w:rsidP="004D727A">
      <w:pPr>
        <w:pStyle w:val="a6"/>
        <w:ind w:left="240" w:right="720" w:firstLine="180"/>
      </w:pPr>
      <w:r>
        <w:t xml:space="preserve">         </w:t>
      </w:r>
      <w:r w:rsidRPr="008E0ECE">
        <w:rPr>
          <w:b/>
          <w:bCs/>
        </w:rPr>
        <w:t>android:</w:t>
      </w:r>
      <w:r>
        <w:t>layout_height="fill_parent"</w:t>
      </w:r>
    </w:p>
    <w:p w14:paraId="51CCDA1C" w14:textId="77777777" w:rsidR="000D7005" w:rsidRDefault="000D7005" w:rsidP="004D727A">
      <w:pPr>
        <w:pStyle w:val="a6"/>
        <w:ind w:left="240" w:right="720" w:firstLine="180"/>
      </w:pPr>
      <w:r>
        <w:t xml:space="preserve">         </w:t>
      </w:r>
      <w:r w:rsidRPr="008E0ECE">
        <w:rPr>
          <w:b/>
          <w:bCs/>
        </w:rPr>
        <w:t>android:</w:t>
      </w:r>
      <w:r>
        <w:t>layout_weight="1"</w:t>
      </w:r>
    </w:p>
    <w:p w14:paraId="3AD84248" w14:textId="77777777" w:rsidR="000D7005" w:rsidRDefault="000D7005" w:rsidP="004D727A">
      <w:pPr>
        <w:pStyle w:val="a6"/>
        <w:ind w:left="240" w:right="720" w:firstLine="180"/>
      </w:pPr>
      <w:r>
        <w:lastRenderedPageBreak/>
        <w:t xml:space="preserve">         </w:t>
      </w:r>
      <w:r w:rsidRPr="008E0ECE">
        <w:rPr>
          <w:b/>
          <w:bCs/>
        </w:rPr>
        <w:t>android:</w:t>
      </w:r>
      <w:r>
        <w:t>background="#aaaa00"</w:t>
      </w:r>
    </w:p>
    <w:p w14:paraId="1573A365" w14:textId="77777777" w:rsidR="000D7005" w:rsidRDefault="000D7005" w:rsidP="004D727A">
      <w:pPr>
        <w:pStyle w:val="a6"/>
        <w:ind w:left="240" w:right="720" w:firstLine="180"/>
      </w:pPr>
      <w:r>
        <w:t xml:space="preserve">         </w:t>
      </w:r>
      <w:r w:rsidRPr="008E0ECE">
        <w:rPr>
          <w:b/>
          <w:bCs/>
        </w:rPr>
        <w:t>android:</w:t>
      </w:r>
      <w:r>
        <w:t>gravity="center_horizontal"</w:t>
      </w:r>
    </w:p>
    <w:p w14:paraId="10500800" w14:textId="77777777" w:rsidR="000D7005" w:rsidRDefault="000D7005" w:rsidP="004D727A">
      <w:pPr>
        <w:pStyle w:val="a6"/>
        <w:ind w:left="240" w:right="720" w:firstLine="180"/>
      </w:pPr>
      <w:r>
        <w:t xml:space="preserve">         </w:t>
      </w:r>
      <w:r w:rsidRPr="008E0ECE">
        <w:rPr>
          <w:b/>
          <w:bCs/>
        </w:rPr>
        <w:t>android:</w:t>
      </w:r>
      <w:r>
        <w:t>text="yellow" /&gt;</w:t>
      </w:r>
    </w:p>
    <w:p w14:paraId="694FA537" w14:textId="77777777" w:rsidR="000D7005" w:rsidRDefault="000D7005" w:rsidP="004D727A">
      <w:pPr>
        <w:pStyle w:val="a6"/>
        <w:ind w:left="240" w:right="720" w:firstLine="180"/>
      </w:pPr>
      <w:r>
        <w:t xml:space="preserve">    &lt;/LinearLayout&gt;</w:t>
      </w:r>
    </w:p>
    <w:p w14:paraId="2F82182E" w14:textId="77777777" w:rsidR="000D7005" w:rsidRDefault="000D7005" w:rsidP="004D727A">
      <w:pPr>
        <w:pStyle w:val="a6"/>
        <w:ind w:left="240" w:right="720" w:firstLine="180"/>
      </w:pPr>
    </w:p>
    <w:p w14:paraId="2CE67773" w14:textId="77777777" w:rsidR="000D7005" w:rsidRDefault="000D7005" w:rsidP="004D727A">
      <w:pPr>
        <w:pStyle w:val="a6"/>
        <w:ind w:left="240" w:right="720" w:firstLine="180"/>
      </w:pPr>
      <w:r>
        <w:t xml:space="preserve">    &lt;LinearLayout</w:t>
      </w:r>
    </w:p>
    <w:p w14:paraId="20814F58" w14:textId="77777777" w:rsidR="000D7005" w:rsidRDefault="000D7005" w:rsidP="004D727A">
      <w:pPr>
        <w:pStyle w:val="a6"/>
        <w:ind w:left="240" w:right="720" w:firstLine="180"/>
      </w:pPr>
      <w:r>
        <w:t xml:space="preserve">     </w:t>
      </w:r>
      <w:r w:rsidRPr="008E0ECE">
        <w:rPr>
          <w:b/>
          <w:bCs/>
        </w:rPr>
        <w:t>android:</w:t>
      </w:r>
      <w:r>
        <w:t>layout_width="fill_parent"</w:t>
      </w:r>
    </w:p>
    <w:p w14:paraId="1BCDB145" w14:textId="77777777" w:rsidR="000D7005" w:rsidRDefault="000D7005" w:rsidP="004D727A">
      <w:pPr>
        <w:pStyle w:val="a6"/>
        <w:ind w:left="240" w:right="720" w:firstLine="180"/>
      </w:pPr>
      <w:r>
        <w:t xml:space="preserve">     </w:t>
      </w:r>
      <w:r w:rsidRPr="008E0ECE">
        <w:rPr>
          <w:b/>
          <w:bCs/>
        </w:rPr>
        <w:t>android:</w:t>
      </w:r>
      <w:r>
        <w:t>layout_height="fill_parent"</w:t>
      </w:r>
    </w:p>
    <w:p w14:paraId="3D1676CA" w14:textId="77777777" w:rsidR="000D7005" w:rsidRDefault="000D7005" w:rsidP="004D727A">
      <w:pPr>
        <w:pStyle w:val="a6"/>
        <w:ind w:left="240" w:right="720" w:firstLine="180"/>
      </w:pPr>
      <w:r>
        <w:t xml:space="preserve">     </w:t>
      </w:r>
      <w:r w:rsidRPr="008E0ECE">
        <w:rPr>
          <w:b/>
          <w:bCs/>
        </w:rPr>
        <w:t>android:</w:t>
      </w:r>
      <w:r>
        <w:t>layout_weight="1"</w:t>
      </w:r>
    </w:p>
    <w:p w14:paraId="21D7EB3E" w14:textId="77777777" w:rsidR="000D7005" w:rsidRDefault="000D7005" w:rsidP="004D727A">
      <w:pPr>
        <w:pStyle w:val="a6"/>
        <w:ind w:left="240" w:right="720" w:firstLine="180"/>
      </w:pPr>
      <w:r>
        <w:t xml:space="preserve">     </w:t>
      </w:r>
      <w:r w:rsidRPr="008E0ECE">
        <w:rPr>
          <w:b/>
          <w:bCs/>
        </w:rPr>
        <w:t>android:</w:t>
      </w:r>
      <w:r>
        <w:t>orientation="vertical" &gt;</w:t>
      </w:r>
    </w:p>
    <w:p w14:paraId="7368646A" w14:textId="77777777" w:rsidR="000D7005" w:rsidRDefault="000D7005" w:rsidP="004D727A">
      <w:pPr>
        <w:pStyle w:val="a6"/>
        <w:ind w:left="240" w:right="720" w:firstLine="180"/>
      </w:pPr>
    </w:p>
    <w:p w14:paraId="06E12DDF" w14:textId="77777777" w:rsidR="000D7005" w:rsidRDefault="000D7005" w:rsidP="004D727A">
      <w:pPr>
        <w:pStyle w:val="a6"/>
        <w:ind w:left="240" w:right="720" w:firstLine="180"/>
      </w:pPr>
      <w:r>
        <w:t xml:space="preserve">        &lt;TextView</w:t>
      </w:r>
    </w:p>
    <w:p w14:paraId="07A98521" w14:textId="77777777" w:rsidR="000D7005" w:rsidRDefault="000D7005" w:rsidP="004D727A">
      <w:pPr>
        <w:pStyle w:val="a6"/>
        <w:ind w:left="240" w:right="720" w:firstLine="180"/>
      </w:pPr>
      <w:r>
        <w:t xml:space="preserve">         </w:t>
      </w:r>
      <w:r w:rsidRPr="008E0ECE">
        <w:rPr>
          <w:b/>
          <w:bCs/>
        </w:rPr>
        <w:t>android:</w:t>
      </w:r>
      <w:r>
        <w:t>layout_width="fill_parent"</w:t>
      </w:r>
    </w:p>
    <w:p w14:paraId="0D64F08C" w14:textId="77777777" w:rsidR="000D7005" w:rsidRDefault="000D7005" w:rsidP="004D727A">
      <w:pPr>
        <w:pStyle w:val="a6"/>
        <w:ind w:left="240" w:right="720" w:firstLine="180"/>
      </w:pPr>
      <w:r>
        <w:t xml:space="preserve">         </w:t>
      </w:r>
      <w:r w:rsidRPr="008E0ECE">
        <w:rPr>
          <w:b/>
          <w:bCs/>
        </w:rPr>
        <w:t>android:</w:t>
      </w:r>
      <w:r>
        <w:t>layout_height="wrap_content"</w:t>
      </w:r>
    </w:p>
    <w:p w14:paraId="746CEF1E" w14:textId="77777777" w:rsidR="000D7005" w:rsidRDefault="000D7005" w:rsidP="004D727A">
      <w:pPr>
        <w:pStyle w:val="a6"/>
        <w:ind w:left="240" w:right="720" w:firstLine="180"/>
      </w:pPr>
      <w:r>
        <w:t xml:space="preserve">         </w:t>
      </w:r>
      <w:r w:rsidRPr="008E0ECE">
        <w:rPr>
          <w:b/>
          <w:bCs/>
        </w:rPr>
        <w:t>android:</w:t>
      </w:r>
      <w:r>
        <w:t>layout_weight="1"</w:t>
      </w:r>
    </w:p>
    <w:p w14:paraId="121E3DF3" w14:textId="77777777" w:rsidR="000D7005" w:rsidRDefault="000D7005" w:rsidP="004D727A">
      <w:pPr>
        <w:pStyle w:val="a6"/>
        <w:ind w:left="240" w:right="720" w:firstLine="180"/>
      </w:pPr>
      <w:r>
        <w:t xml:space="preserve">         </w:t>
      </w:r>
      <w:r w:rsidRPr="008E0ECE">
        <w:rPr>
          <w:b/>
          <w:bCs/>
        </w:rPr>
        <w:t>android:</w:t>
      </w:r>
      <w:r>
        <w:t>text="row one"</w:t>
      </w:r>
    </w:p>
    <w:p w14:paraId="2D3B440F" w14:textId="77777777" w:rsidR="000D7005" w:rsidRDefault="000D7005" w:rsidP="004D727A">
      <w:pPr>
        <w:pStyle w:val="a6"/>
        <w:ind w:left="240" w:right="720" w:firstLine="180"/>
      </w:pPr>
      <w:r>
        <w:t xml:space="preserve">         </w:t>
      </w:r>
      <w:r w:rsidRPr="008E0ECE">
        <w:rPr>
          <w:b/>
          <w:bCs/>
        </w:rPr>
        <w:t>android:</w:t>
      </w:r>
      <w:r>
        <w:t>textSize="15pt" /&gt;</w:t>
      </w:r>
    </w:p>
    <w:p w14:paraId="55AEB071" w14:textId="77777777" w:rsidR="000D7005" w:rsidRDefault="000D7005" w:rsidP="004D727A">
      <w:pPr>
        <w:pStyle w:val="a6"/>
        <w:ind w:left="240" w:right="720" w:firstLine="180"/>
      </w:pPr>
    </w:p>
    <w:p w14:paraId="29B3B359" w14:textId="77777777" w:rsidR="000D7005" w:rsidRDefault="000D7005" w:rsidP="004D727A">
      <w:pPr>
        <w:pStyle w:val="a6"/>
        <w:ind w:left="240" w:right="720" w:firstLine="180"/>
      </w:pPr>
      <w:r>
        <w:t xml:space="preserve">        &lt;TextView</w:t>
      </w:r>
    </w:p>
    <w:p w14:paraId="6DF41E11" w14:textId="77777777" w:rsidR="000D7005" w:rsidRDefault="000D7005" w:rsidP="004D727A">
      <w:pPr>
        <w:pStyle w:val="a6"/>
        <w:ind w:left="240" w:right="720" w:firstLine="180"/>
      </w:pPr>
      <w:r>
        <w:t xml:space="preserve">         </w:t>
      </w:r>
      <w:r w:rsidRPr="008E0ECE">
        <w:rPr>
          <w:b/>
          <w:bCs/>
        </w:rPr>
        <w:t>android:</w:t>
      </w:r>
      <w:r>
        <w:t>layout_width="fill_parent"</w:t>
      </w:r>
    </w:p>
    <w:p w14:paraId="49326FFB" w14:textId="77777777" w:rsidR="000D7005" w:rsidRDefault="000D7005" w:rsidP="004D727A">
      <w:pPr>
        <w:pStyle w:val="a6"/>
        <w:ind w:left="240" w:right="720" w:firstLine="180"/>
      </w:pPr>
      <w:r>
        <w:t xml:space="preserve">         </w:t>
      </w:r>
      <w:r w:rsidRPr="008E0ECE">
        <w:rPr>
          <w:b/>
          <w:bCs/>
        </w:rPr>
        <w:t>android:</w:t>
      </w:r>
      <w:r>
        <w:t>layout_height="wrap_content"</w:t>
      </w:r>
    </w:p>
    <w:p w14:paraId="2EFEC920" w14:textId="77777777" w:rsidR="000D7005" w:rsidRDefault="000D7005" w:rsidP="004D727A">
      <w:pPr>
        <w:pStyle w:val="a6"/>
        <w:ind w:left="240" w:right="720" w:firstLine="180"/>
      </w:pPr>
      <w:r>
        <w:t xml:space="preserve">         </w:t>
      </w:r>
      <w:r w:rsidRPr="008E0ECE">
        <w:rPr>
          <w:b/>
          <w:bCs/>
        </w:rPr>
        <w:t>android:</w:t>
      </w:r>
      <w:r>
        <w:t>layout_weight="1"</w:t>
      </w:r>
    </w:p>
    <w:p w14:paraId="7F769B66" w14:textId="77777777" w:rsidR="000D7005" w:rsidRDefault="000D7005" w:rsidP="004D727A">
      <w:pPr>
        <w:pStyle w:val="a6"/>
        <w:ind w:left="240" w:right="720" w:firstLine="180"/>
      </w:pPr>
      <w:r>
        <w:t xml:space="preserve">         </w:t>
      </w:r>
      <w:r w:rsidRPr="008E0ECE">
        <w:rPr>
          <w:b/>
          <w:bCs/>
        </w:rPr>
        <w:t>android:</w:t>
      </w:r>
      <w:r>
        <w:t>text="row two"</w:t>
      </w:r>
    </w:p>
    <w:p w14:paraId="0434A2E7" w14:textId="77777777" w:rsidR="000D7005" w:rsidRDefault="000D7005" w:rsidP="004D727A">
      <w:pPr>
        <w:pStyle w:val="a6"/>
        <w:ind w:left="240" w:right="720" w:firstLine="180"/>
      </w:pPr>
      <w:r>
        <w:t xml:space="preserve">         </w:t>
      </w:r>
      <w:r w:rsidRPr="008E0ECE">
        <w:rPr>
          <w:b/>
          <w:bCs/>
        </w:rPr>
        <w:t>android:</w:t>
      </w:r>
      <w:r>
        <w:t>textSize="15pt" /&gt;</w:t>
      </w:r>
    </w:p>
    <w:p w14:paraId="725A1B5B" w14:textId="77777777" w:rsidR="000D7005" w:rsidRDefault="000D7005" w:rsidP="004D727A">
      <w:pPr>
        <w:pStyle w:val="a6"/>
        <w:ind w:left="240" w:right="720" w:firstLine="180"/>
      </w:pPr>
    </w:p>
    <w:p w14:paraId="05D86F0B" w14:textId="77777777" w:rsidR="000D7005" w:rsidRDefault="000D7005" w:rsidP="004D727A">
      <w:pPr>
        <w:pStyle w:val="a6"/>
        <w:ind w:left="240" w:right="720" w:firstLine="180"/>
      </w:pPr>
      <w:r>
        <w:t xml:space="preserve">        &lt;TextView</w:t>
      </w:r>
    </w:p>
    <w:p w14:paraId="5B28AB92" w14:textId="77777777" w:rsidR="000D7005" w:rsidRDefault="000D7005" w:rsidP="004D727A">
      <w:pPr>
        <w:pStyle w:val="a6"/>
        <w:ind w:left="240" w:right="720" w:firstLine="180"/>
      </w:pPr>
      <w:r>
        <w:t xml:space="preserve">         </w:t>
      </w:r>
      <w:r w:rsidRPr="008E0ECE">
        <w:rPr>
          <w:b/>
          <w:bCs/>
        </w:rPr>
        <w:t>android:</w:t>
      </w:r>
      <w:r>
        <w:t>layout_width="fill_parent"</w:t>
      </w:r>
    </w:p>
    <w:p w14:paraId="424AF12E" w14:textId="77777777" w:rsidR="000D7005" w:rsidRDefault="000D7005" w:rsidP="004D727A">
      <w:pPr>
        <w:pStyle w:val="a6"/>
        <w:ind w:left="240" w:right="720" w:firstLine="180"/>
      </w:pPr>
      <w:r>
        <w:t xml:space="preserve">         </w:t>
      </w:r>
      <w:r w:rsidRPr="008E0ECE">
        <w:rPr>
          <w:b/>
          <w:bCs/>
        </w:rPr>
        <w:t>android:</w:t>
      </w:r>
      <w:r>
        <w:t>layout_height="wrap_content"</w:t>
      </w:r>
    </w:p>
    <w:p w14:paraId="50135630" w14:textId="77777777" w:rsidR="000D7005" w:rsidRDefault="000D7005" w:rsidP="004D727A">
      <w:pPr>
        <w:pStyle w:val="a6"/>
        <w:ind w:left="240" w:right="720" w:firstLine="180"/>
      </w:pPr>
      <w:r>
        <w:t xml:space="preserve">         </w:t>
      </w:r>
      <w:r w:rsidRPr="008E0ECE">
        <w:rPr>
          <w:b/>
          <w:bCs/>
        </w:rPr>
        <w:t>android:</w:t>
      </w:r>
      <w:r>
        <w:t>layout_weight="1"</w:t>
      </w:r>
    </w:p>
    <w:p w14:paraId="10DE5F89" w14:textId="77777777" w:rsidR="000D7005" w:rsidRDefault="000D7005" w:rsidP="004D727A">
      <w:pPr>
        <w:pStyle w:val="a6"/>
        <w:ind w:left="240" w:right="720" w:firstLine="180"/>
      </w:pPr>
      <w:r>
        <w:t xml:space="preserve">         </w:t>
      </w:r>
      <w:r w:rsidRPr="008E0ECE">
        <w:rPr>
          <w:b/>
          <w:bCs/>
        </w:rPr>
        <w:t>android:</w:t>
      </w:r>
      <w:r>
        <w:t>text="row three"</w:t>
      </w:r>
    </w:p>
    <w:p w14:paraId="3E03B40E" w14:textId="77777777" w:rsidR="000D7005" w:rsidRDefault="000D7005" w:rsidP="004D727A">
      <w:pPr>
        <w:pStyle w:val="a6"/>
        <w:ind w:left="240" w:right="720" w:firstLine="180"/>
      </w:pPr>
      <w:r>
        <w:lastRenderedPageBreak/>
        <w:t xml:space="preserve">         </w:t>
      </w:r>
      <w:r w:rsidRPr="008E0ECE">
        <w:rPr>
          <w:b/>
          <w:bCs/>
        </w:rPr>
        <w:t>android:</w:t>
      </w:r>
      <w:r>
        <w:t>textSize="15pt" /&gt;</w:t>
      </w:r>
    </w:p>
    <w:p w14:paraId="2F1F5A26" w14:textId="77777777" w:rsidR="000D7005" w:rsidRDefault="000D7005" w:rsidP="004D727A">
      <w:pPr>
        <w:pStyle w:val="a6"/>
        <w:ind w:left="240" w:right="720" w:firstLine="180"/>
      </w:pPr>
    </w:p>
    <w:p w14:paraId="60D22E35" w14:textId="77777777" w:rsidR="000D7005" w:rsidRDefault="000D7005" w:rsidP="004D727A">
      <w:pPr>
        <w:pStyle w:val="a6"/>
        <w:ind w:left="240" w:right="720" w:firstLine="180"/>
      </w:pPr>
      <w:r>
        <w:t xml:space="preserve">        &lt;TextView</w:t>
      </w:r>
    </w:p>
    <w:p w14:paraId="7A438F40" w14:textId="77777777" w:rsidR="000D7005" w:rsidRDefault="000D7005" w:rsidP="004D727A">
      <w:pPr>
        <w:pStyle w:val="a6"/>
        <w:ind w:left="240" w:right="720" w:firstLine="180"/>
      </w:pPr>
      <w:r>
        <w:t xml:space="preserve">         </w:t>
      </w:r>
      <w:r w:rsidRPr="008E0ECE">
        <w:rPr>
          <w:b/>
          <w:bCs/>
        </w:rPr>
        <w:t>android:</w:t>
      </w:r>
      <w:r>
        <w:t>layout_width="fill_parent"</w:t>
      </w:r>
    </w:p>
    <w:p w14:paraId="0CDB8EF4" w14:textId="77777777" w:rsidR="000D7005" w:rsidRDefault="000D7005" w:rsidP="004D727A">
      <w:pPr>
        <w:pStyle w:val="a6"/>
        <w:ind w:left="240" w:right="720" w:firstLine="180"/>
      </w:pPr>
      <w:r>
        <w:t xml:space="preserve">         </w:t>
      </w:r>
      <w:r w:rsidRPr="008E0ECE">
        <w:rPr>
          <w:b/>
          <w:bCs/>
        </w:rPr>
        <w:t>android:</w:t>
      </w:r>
      <w:r>
        <w:t>layout_height="wrap_content"</w:t>
      </w:r>
    </w:p>
    <w:p w14:paraId="5E07CE20" w14:textId="77777777" w:rsidR="000D7005" w:rsidRDefault="000D7005" w:rsidP="004D727A">
      <w:pPr>
        <w:pStyle w:val="a6"/>
        <w:ind w:left="240" w:right="720" w:firstLine="180"/>
      </w:pPr>
      <w:r>
        <w:t xml:space="preserve">         </w:t>
      </w:r>
      <w:r w:rsidRPr="008E0ECE">
        <w:rPr>
          <w:b/>
          <w:bCs/>
        </w:rPr>
        <w:t>android:</w:t>
      </w:r>
      <w:r>
        <w:t>layout_weight="1"</w:t>
      </w:r>
    </w:p>
    <w:p w14:paraId="6C7B9743" w14:textId="77777777" w:rsidR="000D7005" w:rsidRDefault="000D7005" w:rsidP="004D727A">
      <w:pPr>
        <w:pStyle w:val="a6"/>
        <w:ind w:left="240" w:right="720" w:firstLine="180"/>
      </w:pPr>
      <w:r>
        <w:t xml:space="preserve">         </w:t>
      </w:r>
      <w:r w:rsidRPr="008E0ECE">
        <w:rPr>
          <w:b/>
          <w:bCs/>
        </w:rPr>
        <w:t>android:</w:t>
      </w:r>
      <w:r>
        <w:t>text="row four"</w:t>
      </w:r>
    </w:p>
    <w:p w14:paraId="5C66C5EC" w14:textId="77777777" w:rsidR="000D7005" w:rsidRDefault="000D7005" w:rsidP="004D727A">
      <w:pPr>
        <w:pStyle w:val="a6"/>
        <w:ind w:left="240" w:right="720" w:firstLine="180"/>
      </w:pPr>
      <w:r>
        <w:t xml:space="preserve">         </w:t>
      </w:r>
      <w:r w:rsidRPr="008E0ECE">
        <w:rPr>
          <w:b/>
          <w:bCs/>
        </w:rPr>
        <w:t>android:</w:t>
      </w:r>
      <w:r>
        <w:t>textSize="15pt" /&gt;</w:t>
      </w:r>
    </w:p>
    <w:p w14:paraId="6DC3CDD1" w14:textId="77777777" w:rsidR="000D7005" w:rsidRDefault="000D7005" w:rsidP="004D727A">
      <w:pPr>
        <w:pStyle w:val="a6"/>
        <w:ind w:left="240" w:right="720" w:firstLine="180"/>
      </w:pPr>
      <w:r>
        <w:t xml:space="preserve">    &lt;/LinearLayout&gt;</w:t>
      </w:r>
    </w:p>
    <w:p w14:paraId="0BBBB806" w14:textId="77777777" w:rsidR="000D7005" w:rsidRDefault="000D7005" w:rsidP="004D727A">
      <w:pPr>
        <w:pStyle w:val="a6"/>
        <w:ind w:left="240" w:right="720" w:firstLine="180"/>
      </w:pPr>
    </w:p>
    <w:p w14:paraId="3B8F83A4" w14:textId="77777777" w:rsidR="000D7005" w:rsidRDefault="000D7005" w:rsidP="004D727A">
      <w:pPr>
        <w:pStyle w:val="a6"/>
        <w:ind w:left="240" w:right="720" w:firstLine="180"/>
      </w:pPr>
      <w:r>
        <w:t>&lt;/LinearLayout&gt;</w:t>
      </w:r>
    </w:p>
    <w:p w14:paraId="2F7D8A5A" w14:textId="2D4C5724" w:rsidR="004D727A" w:rsidRPr="004D727A" w:rsidRDefault="004D727A" w:rsidP="00612D58">
      <w:pPr>
        <w:pStyle w:val="a9"/>
      </w:pPr>
      <w:bookmarkStart w:id="84" w:name="_Ref93931672"/>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62</w:t>
      </w:r>
      <w:r w:rsidR="0090755C">
        <w:fldChar w:fldCharType="end"/>
      </w:r>
      <w:bookmarkEnd w:id="84"/>
      <w:r>
        <w:t xml:space="preserve"> </w:t>
      </w:r>
      <w:bookmarkStart w:id="85" w:name="_Toc476664920"/>
      <w:r>
        <w:rPr>
          <w:rFonts w:ascii="Cambria" w:hAnsi="Cambria"/>
          <w:sz w:val="20"/>
        </w:rPr>
        <w:t>linear_layout.xml</w:t>
      </w:r>
      <w:bookmarkEnd w:id="85"/>
    </w:p>
    <w:p w14:paraId="60322796" w14:textId="4294A687" w:rsidR="00A83737" w:rsidRPr="00537B92" w:rsidRDefault="004D727A" w:rsidP="00537B92">
      <w:r>
        <w:fldChar w:fldCharType="begin"/>
      </w:r>
      <w:r>
        <w:instrText xml:space="preserve"> </w:instrText>
      </w:r>
      <w:r>
        <w:rPr>
          <w:rFonts w:hint="eastAsia"/>
        </w:rPr>
        <w:instrText>REF _Ref93931672 \h</w:instrText>
      </w:r>
      <w:r>
        <w:instrText xml:space="preserve"> </w:instrText>
      </w:r>
      <w:r>
        <w:fldChar w:fldCharType="separate"/>
      </w:r>
      <w:r w:rsidR="00741EF0">
        <w:t>码</w:t>
      </w:r>
      <w:r w:rsidR="00741EF0">
        <w:t xml:space="preserve"> </w:t>
      </w:r>
      <w:r w:rsidR="00741EF0">
        <w:rPr>
          <w:noProof/>
        </w:rPr>
        <w:t>2</w:t>
      </w:r>
      <w:r w:rsidR="00741EF0">
        <w:noBreakHyphen/>
      </w:r>
      <w:r w:rsidR="00741EF0">
        <w:rPr>
          <w:noProof/>
        </w:rPr>
        <w:t>38</w:t>
      </w:r>
      <w:r>
        <w:fldChar w:fldCharType="end"/>
      </w:r>
      <w:r w:rsidR="00A83737">
        <w:rPr>
          <w:rFonts w:hint="eastAsia"/>
        </w:rPr>
        <w:t>中定义了三个线性布局。外层的线性布局，通过</w:t>
      </w:r>
      <w:r w:rsidR="00A83737" w:rsidRPr="004D727A">
        <w:rPr>
          <w:rFonts w:hint="eastAsia"/>
        </w:rPr>
        <w:t>“</w:t>
      </w:r>
      <w:r w:rsidR="008E0ECE" w:rsidRPr="004D727A">
        <w:t>android:</w:t>
      </w:r>
      <w:r w:rsidR="00A83737" w:rsidRPr="004D727A">
        <w:t>orientation="vertical"</w:t>
      </w:r>
      <w:r w:rsidR="00A83737" w:rsidRPr="004D727A">
        <w:rPr>
          <w:rFonts w:hint="eastAsia"/>
        </w:rPr>
        <w:t>”定义布局内的空间按垂直方向排列。这个外层布局中有两个控件，分别是设置成水平方向和设置成垂直方向的两个线性布局，第一个线性布局中是</w:t>
      </w:r>
      <w:r w:rsidR="00A83737" w:rsidRPr="004D727A">
        <w:t>4</w:t>
      </w:r>
      <w:r w:rsidR="00A83737" w:rsidRPr="004D727A">
        <w:rPr>
          <w:rFonts w:hint="eastAsia"/>
        </w:rPr>
        <w:t>个设置成不同颜色的</w:t>
      </w:r>
      <w:r w:rsidR="00A83737" w:rsidRPr="004D727A">
        <w:t>TextView</w:t>
      </w:r>
      <w:r w:rsidR="00A83737" w:rsidRPr="004D727A">
        <w:rPr>
          <w:rFonts w:hint="eastAsia"/>
        </w:rPr>
        <w:t>控件，按水平方向排列；第二个线性布局中是</w:t>
      </w:r>
      <w:r w:rsidR="00A83737" w:rsidRPr="004D727A">
        <w:t>4</w:t>
      </w:r>
      <w:r w:rsidR="00A83737" w:rsidRPr="004D727A">
        <w:rPr>
          <w:rFonts w:hint="eastAsia"/>
        </w:rPr>
        <w:t>个设置成不同文本的</w:t>
      </w:r>
      <w:r w:rsidR="00A83737" w:rsidRPr="004D727A">
        <w:t>TextView</w:t>
      </w:r>
      <w:r w:rsidR="00A83737" w:rsidRPr="004D727A">
        <w:rPr>
          <w:rFonts w:hint="eastAsia"/>
        </w:rPr>
        <w:t>，按垂直方向排列。</w:t>
      </w:r>
      <w:r w:rsidR="00A83737">
        <w:rPr>
          <w:rFonts w:hint="eastAsia"/>
        </w:rPr>
        <w:t>完成布局文件的定义后，就可以在</w:t>
      </w:r>
      <w:r w:rsidR="000F7FE0">
        <w:rPr>
          <w:rFonts w:hint="eastAsia"/>
        </w:rPr>
        <w:t>A</w:t>
      </w:r>
      <w:r w:rsidR="000F7FE0">
        <w:t>ndroid</w:t>
      </w:r>
      <w:r w:rsidR="00A83737">
        <w:t>Manifest.xml</w:t>
      </w:r>
      <w:r w:rsidR="00A83737">
        <w:rPr>
          <w:rFonts w:hint="eastAsia"/>
        </w:rPr>
        <w:t>文件中添加显示这个界面的</w:t>
      </w:r>
      <w:r w:rsidR="00A83737">
        <w:t xml:space="preserve"> LinearLayoutActivity</w:t>
      </w:r>
      <w:r w:rsidR="00A83737">
        <w:rPr>
          <w:rFonts w:hint="eastAsia"/>
        </w:rPr>
        <w:t>。</w:t>
      </w:r>
    </w:p>
    <w:p w14:paraId="304372A4" w14:textId="77777777" w:rsidR="000D7005" w:rsidRDefault="000D7005" w:rsidP="000D7005">
      <w:pPr>
        <w:pStyle w:val="a6"/>
        <w:ind w:left="240" w:right="720" w:firstLine="180"/>
      </w:pPr>
      <w:r>
        <w:t>&lt;?xml version="1.0" encoding="utf-8"?&gt;</w:t>
      </w:r>
    </w:p>
    <w:p w14:paraId="2691C4B0" w14:textId="77777777" w:rsidR="000D7005" w:rsidRDefault="000D7005" w:rsidP="000D7005">
      <w:pPr>
        <w:pStyle w:val="a6"/>
        <w:ind w:left="240" w:right="720" w:firstLine="180"/>
      </w:pPr>
      <w:r>
        <w:t>&lt;manifest xmlns:android="http://schemas.android.com/apk/res/android"</w:t>
      </w:r>
    </w:p>
    <w:p w14:paraId="413355E0" w14:textId="77777777" w:rsidR="000D7005" w:rsidRDefault="000D7005" w:rsidP="000D7005">
      <w:pPr>
        <w:pStyle w:val="a6"/>
        <w:ind w:left="240" w:right="720" w:firstLine="180"/>
      </w:pPr>
      <w:r>
        <w:t xml:space="preserve">    package="mc.sample"</w:t>
      </w:r>
    </w:p>
    <w:p w14:paraId="69724638" w14:textId="77777777" w:rsidR="000D7005" w:rsidRDefault="000D7005" w:rsidP="000D7005">
      <w:pPr>
        <w:pStyle w:val="a6"/>
        <w:ind w:left="240" w:right="720" w:firstLine="180"/>
      </w:pPr>
      <w:r>
        <w:t xml:space="preserve">    </w:t>
      </w:r>
      <w:r w:rsidRPr="008E0ECE">
        <w:rPr>
          <w:b/>
          <w:bCs/>
        </w:rPr>
        <w:t>android:</w:t>
      </w:r>
      <w:r>
        <w:t>versionCode="1"</w:t>
      </w:r>
    </w:p>
    <w:p w14:paraId="5FFCB5FF" w14:textId="77777777" w:rsidR="000D7005" w:rsidRDefault="000D7005" w:rsidP="000D7005">
      <w:pPr>
        <w:pStyle w:val="a6"/>
        <w:ind w:left="240" w:right="720" w:firstLine="180"/>
      </w:pPr>
      <w:r>
        <w:t xml:space="preserve">    </w:t>
      </w:r>
      <w:r w:rsidRPr="008E0ECE">
        <w:rPr>
          <w:b/>
          <w:bCs/>
        </w:rPr>
        <w:t>android:</w:t>
      </w:r>
      <w:r>
        <w:t>versionName="1.0" &gt;</w:t>
      </w:r>
    </w:p>
    <w:p w14:paraId="7CDEE7CD" w14:textId="77777777" w:rsidR="000D7005" w:rsidRDefault="000D7005" w:rsidP="000D7005">
      <w:pPr>
        <w:pStyle w:val="a6"/>
        <w:ind w:left="240" w:right="720" w:firstLine="180"/>
      </w:pPr>
    </w:p>
    <w:p w14:paraId="0E6FA075" w14:textId="77777777" w:rsidR="000D7005" w:rsidRDefault="000D7005" w:rsidP="000D7005">
      <w:pPr>
        <w:pStyle w:val="a6"/>
        <w:ind w:left="240" w:right="720" w:firstLine="180"/>
      </w:pPr>
      <w:r>
        <w:t xml:space="preserve">    &lt;uses-sdk </w:t>
      </w:r>
      <w:r w:rsidRPr="008E0ECE">
        <w:rPr>
          <w:b/>
          <w:bCs/>
        </w:rPr>
        <w:t>android:</w:t>
      </w:r>
      <w:r>
        <w:t>minSdkVersion="14" /&gt;</w:t>
      </w:r>
    </w:p>
    <w:p w14:paraId="6B6B5B14" w14:textId="77777777" w:rsidR="000D7005" w:rsidRDefault="000D7005" w:rsidP="000D7005">
      <w:pPr>
        <w:pStyle w:val="a6"/>
        <w:ind w:left="240" w:right="720" w:firstLine="180"/>
      </w:pPr>
    </w:p>
    <w:p w14:paraId="1091FF69" w14:textId="77777777" w:rsidR="000D7005" w:rsidRDefault="000D7005" w:rsidP="000D7005">
      <w:pPr>
        <w:pStyle w:val="a6"/>
        <w:ind w:left="240" w:right="720" w:firstLine="180"/>
      </w:pPr>
      <w:r>
        <w:t xml:space="preserve">    &lt;application</w:t>
      </w:r>
    </w:p>
    <w:p w14:paraId="4C001D69" w14:textId="77777777" w:rsidR="000D7005" w:rsidRDefault="000D7005" w:rsidP="000D7005">
      <w:pPr>
        <w:pStyle w:val="a6"/>
        <w:ind w:left="240" w:right="720" w:firstLine="180"/>
      </w:pPr>
      <w:r>
        <w:t xml:space="preserve">        </w:t>
      </w:r>
      <w:r w:rsidRPr="008E0ECE">
        <w:rPr>
          <w:b/>
          <w:bCs/>
        </w:rPr>
        <w:t>android:</w:t>
      </w:r>
      <w:r>
        <w:t>icon="@drawable/ic_launcher"</w:t>
      </w:r>
    </w:p>
    <w:p w14:paraId="3B751CD0" w14:textId="77777777" w:rsidR="000D7005" w:rsidRDefault="000D7005" w:rsidP="000D7005">
      <w:pPr>
        <w:pStyle w:val="a6"/>
        <w:ind w:left="240" w:right="720" w:firstLine="180"/>
      </w:pPr>
      <w:r>
        <w:t xml:space="preserve">        </w:t>
      </w:r>
      <w:r w:rsidRPr="008E0ECE">
        <w:rPr>
          <w:b/>
          <w:bCs/>
        </w:rPr>
        <w:t>android:</w:t>
      </w:r>
      <w:r>
        <w:t>label="@string/app_name" &gt;</w:t>
      </w:r>
    </w:p>
    <w:p w14:paraId="16DF1EF9" w14:textId="77777777" w:rsidR="000D7005" w:rsidRDefault="000D7005" w:rsidP="000D7005">
      <w:pPr>
        <w:pStyle w:val="a6"/>
        <w:ind w:left="240" w:right="720" w:firstLine="180"/>
      </w:pPr>
      <w:r>
        <w:t xml:space="preserve">        &lt;activity</w:t>
      </w:r>
    </w:p>
    <w:p w14:paraId="08B3EDE8" w14:textId="77777777" w:rsidR="000D7005" w:rsidRDefault="000D7005" w:rsidP="000D7005">
      <w:pPr>
        <w:pStyle w:val="a6"/>
        <w:ind w:left="240" w:right="720" w:firstLine="180"/>
      </w:pPr>
      <w:r>
        <w:t xml:space="preserve">            </w:t>
      </w:r>
      <w:r w:rsidRPr="008E0ECE">
        <w:rPr>
          <w:b/>
          <w:bCs/>
        </w:rPr>
        <w:t>android:</w:t>
      </w:r>
      <w:r>
        <w:t>name=".LinearLayoutActivity"</w:t>
      </w:r>
    </w:p>
    <w:p w14:paraId="79BAA0A3" w14:textId="77777777" w:rsidR="000D7005" w:rsidRDefault="000D7005" w:rsidP="000D7005">
      <w:pPr>
        <w:pStyle w:val="a6"/>
        <w:ind w:left="240" w:right="720" w:firstLine="180"/>
      </w:pPr>
      <w:r>
        <w:lastRenderedPageBreak/>
        <w:t xml:space="preserve">            </w:t>
      </w:r>
      <w:r w:rsidRPr="008E0ECE">
        <w:rPr>
          <w:b/>
          <w:bCs/>
        </w:rPr>
        <w:t>android:</w:t>
      </w:r>
      <w:r>
        <w:t>label="@string/app_name" &gt;</w:t>
      </w:r>
    </w:p>
    <w:p w14:paraId="07B198BC" w14:textId="77777777" w:rsidR="000D7005" w:rsidRDefault="000D7005" w:rsidP="000D7005">
      <w:pPr>
        <w:pStyle w:val="a6"/>
        <w:ind w:left="240" w:right="720" w:firstLine="180"/>
      </w:pPr>
      <w:r>
        <w:t xml:space="preserve">            &lt;intent-filter&gt;</w:t>
      </w:r>
    </w:p>
    <w:p w14:paraId="433D202A" w14:textId="77777777" w:rsidR="000D7005" w:rsidRDefault="000D7005" w:rsidP="000D7005">
      <w:pPr>
        <w:pStyle w:val="a6"/>
        <w:ind w:left="240" w:right="720" w:firstLine="180"/>
      </w:pPr>
      <w:r>
        <w:t xml:space="preserve">                &lt;action </w:t>
      </w:r>
      <w:r w:rsidRPr="008E0ECE">
        <w:rPr>
          <w:b/>
          <w:bCs/>
        </w:rPr>
        <w:t>android:</w:t>
      </w:r>
      <w:r>
        <w:t>name="android.intent.action.MAIN" /&gt;</w:t>
      </w:r>
    </w:p>
    <w:p w14:paraId="1B07CA1F" w14:textId="77777777" w:rsidR="000D7005" w:rsidRDefault="000D7005" w:rsidP="000D7005">
      <w:pPr>
        <w:pStyle w:val="a6"/>
        <w:ind w:left="240" w:right="720" w:firstLine="180"/>
      </w:pPr>
      <w:r>
        <w:t xml:space="preserve">                &lt;category </w:t>
      </w:r>
      <w:r w:rsidRPr="008E0ECE">
        <w:rPr>
          <w:b/>
          <w:bCs/>
        </w:rPr>
        <w:t>android:</w:t>
      </w:r>
      <w:r>
        <w:t>name="android.intent.category.LAUNCHER" /&gt;</w:t>
      </w:r>
    </w:p>
    <w:p w14:paraId="14E1B918" w14:textId="77777777" w:rsidR="000D7005" w:rsidRDefault="000D7005" w:rsidP="000D7005">
      <w:pPr>
        <w:pStyle w:val="a6"/>
        <w:ind w:left="240" w:right="720" w:firstLine="180"/>
      </w:pPr>
      <w:r>
        <w:t xml:space="preserve">            &lt;/intent-filter&gt;</w:t>
      </w:r>
    </w:p>
    <w:p w14:paraId="3286792E" w14:textId="77777777" w:rsidR="000D7005" w:rsidRDefault="000D7005" w:rsidP="000D7005">
      <w:pPr>
        <w:pStyle w:val="a6"/>
        <w:ind w:left="240" w:right="720" w:firstLine="180"/>
      </w:pPr>
      <w:r>
        <w:t xml:space="preserve">        &lt;/activity&gt;</w:t>
      </w:r>
    </w:p>
    <w:p w14:paraId="6BE39AAC" w14:textId="77777777" w:rsidR="000D7005" w:rsidRDefault="000D7005" w:rsidP="000D7005">
      <w:pPr>
        <w:pStyle w:val="a6"/>
        <w:ind w:left="240" w:right="720" w:firstLine="180"/>
      </w:pPr>
      <w:r>
        <w:t xml:space="preserve">    &lt;/application&gt;</w:t>
      </w:r>
    </w:p>
    <w:p w14:paraId="15B1A4D5" w14:textId="77777777" w:rsidR="000D7005" w:rsidRDefault="000D7005" w:rsidP="000D7005">
      <w:pPr>
        <w:pStyle w:val="a6"/>
        <w:ind w:left="240" w:right="720" w:firstLine="180"/>
      </w:pPr>
    </w:p>
    <w:p w14:paraId="5B0D4C07" w14:textId="77777777" w:rsidR="000D7005" w:rsidRDefault="000D7005" w:rsidP="000D7005">
      <w:pPr>
        <w:pStyle w:val="a6"/>
        <w:ind w:left="240" w:right="720" w:firstLine="180"/>
      </w:pPr>
      <w:r>
        <w:t>&lt;/manifest&gt;</w:t>
      </w:r>
    </w:p>
    <w:p w14:paraId="210C28CD" w14:textId="0B90E581" w:rsidR="00537B92" w:rsidRDefault="00537B92" w:rsidP="00612D58">
      <w:pPr>
        <w:pStyle w:val="a9"/>
      </w:pPr>
      <w:bookmarkStart w:id="86" w:name="_Ref93931798"/>
      <w:bookmarkStart w:id="87" w:name="_Toc476664921"/>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63</w:t>
      </w:r>
      <w:r w:rsidR="0090755C">
        <w:fldChar w:fldCharType="end"/>
      </w:r>
      <w:bookmarkEnd w:id="86"/>
      <w:r>
        <w:t xml:space="preserve"> </w:t>
      </w:r>
      <w:r>
        <w:rPr>
          <w:rFonts w:ascii="Cambria" w:hAnsi="Cambria"/>
          <w:sz w:val="20"/>
        </w:rPr>
        <w:t>LinearLayoutActivity</w:t>
      </w:r>
      <w:r>
        <w:rPr>
          <w:rFonts w:ascii="Cambria" w:hAnsi="Cambria" w:hint="eastAsia"/>
          <w:sz w:val="20"/>
        </w:rPr>
        <w:t>的声明</w:t>
      </w:r>
      <w:bookmarkEnd w:id="87"/>
    </w:p>
    <w:p w14:paraId="7D4BCFFE" w14:textId="49030D63" w:rsidR="00A83737" w:rsidRDefault="00A83737" w:rsidP="00A83737">
      <w:r>
        <w:rPr>
          <w:rFonts w:hint="eastAsia"/>
        </w:rPr>
        <w:t>完成</w:t>
      </w:r>
      <w:r w:rsidR="00293421">
        <w:t>活动</w:t>
      </w:r>
      <w:r>
        <w:rPr>
          <w:rFonts w:hint="eastAsia"/>
        </w:rPr>
        <w:t>的声明之后，在应用程序中就可以运行定义好的</w:t>
      </w:r>
      <w:r>
        <w:t>LinearLayoutActivity</w:t>
      </w:r>
      <w:r>
        <w:rPr>
          <w:rFonts w:hint="eastAsia"/>
        </w:rPr>
        <w:t>。</w:t>
      </w:r>
    </w:p>
    <w:p w14:paraId="60774D5D" w14:textId="7355E3C9" w:rsidR="00A83737" w:rsidRPr="000042DF" w:rsidRDefault="00A83737" w:rsidP="0004706D">
      <w:pPr>
        <w:pStyle w:val="3"/>
        <w:numPr>
          <w:ilvl w:val="2"/>
          <w:numId w:val="4"/>
        </w:numPr>
      </w:pPr>
      <w:bookmarkStart w:id="88" w:name="_Toc242772192"/>
      <w:r w:rsidRPr="000042DF">
        <w:rPr>
          <w:rFonts w:hint="eastAsia"/>
        </w:rPr>
        <w:t>相对布局</w:t>
      </w:r>
      <w:bookmarkEnd w:id="88"/>
    </w:p>
    <w:p w14:paraId="5C66A1A3" w14:textId="22FF71F3" w:rsidR="00A83737" w:rsidRPr="008135C2" w:rsidRDefault="00C31869" w:rsidP="008135C2">
      <w:r>
        <w:rPr>
          <w:rFonts w:hint="eastAsia"/>
        </w:rPr>
        <w:t>相对布局</w:t>
      </w:r>
      <w:r w:rsidR="00A83737">
        <w:rPr>
          <w:rFonts w:hint="eastAsia"/>
        </w:rPr>
        <w:t>允许布局中的控件根据其他控件或布局本身的相对位置来指定如何排列</w:t>
      </w:r>
      <w:r w:rsidR="007B2D6F">
        <w:rPr>
          <w:rFonts w:hint="eastAsia"/>
        </w:rPr>
        <w:t>，</w:t>
      </w:r>
      <w:r w:rsidR="00A83737">
        <w:rPr>
          <w:rFonts w:hint="eastAsia"/>
        </w:rPr>
        <w:t>因此可以使用以右对齐，或上下，或置于屏幕中央等形式来排列两个元素。布局中的控件是按顺序排列的，如果第一个元素在屏幕的中央，那么相对于这个元素的</w:t>
      </w:r>
      <w:r w:rsidR="00F12929">
        <w:rPr>
          <w:rFonts w:hint="eastAsia"/>
        </w:rPr>
        <w:t>其它</w:t>
      </w:r>
      <w:r w:rsidR="00A83737">
        <w:rPr>
          <w:rFonts w:hint="eastAsia"/>
        </w:rPr>
        <w:t>元素将以屏幕中央的相对位置来排列。如果使用</w:t>
      </w:r>
      <w:r w:rsidR="00A83737">
        <w:t>XML</w:t>
      </w:r>
      <w:r w:rsidR="00A83737">
        <w:rPr>
          <w:rFonts w:hint="eastAsia"/>
        </w:rPr>
        <w:t>布局文件来定义这种布局，之前被关联的元素必须定义。</w:t>
      </w:r>
      <w:r>
        <w:rPr>
          <w:rFonts w:hint="eastAsia"/>
        </w:rPr>
        <w:t>相对</w:t>
      </w:r>
      <w:r w:rsidR="00A83737">
        <w:rPr>
          <w:rFonts w:hint="eastAsia"/>
        </w:rPr>
        <w:t>布局的相关属性见</w:t>
      </w:r>
      <w:r w:rsidR="00A83737">
        <w:fldChar w:fldCharType="begin"/>
      </w:r>
      <w:r w:rsidR="00A83737">
        <w:instrText xml:space="preserve"> REF _Ref15412 \h </w:instrText>
      </w:r>
      <w:r w:rsidR="00A83737">
        <w:fldChar w:fldCharType="separate"/>
      </w:r>
      <w:r w:rsidR="00741EF0">
        <w:rPr>
          <w:rFonts w:hint="eastAsia"/>
        </w:rPr>
        <w:t>表</w:t>
      </w:r>
      <w:r w:rsidR="00741EF0">
        <w:t xml:space="preserve"> </w:t>
      </w:r>
      <w:r w:rsidR="00741EF0">
        <w:rPr>
          <w:noProof/>
        </w:rPr>
        <w:t>2</w:t>
      </w:r>
      <w:r w:rsidR="00741EF0">
        <w:noBreakHyphen/>
      </w:r>
      <w:r w:rsidR="00741EF0">
        <w:rPr>
          <w:noProof/>
        </w:rPr>
        <w:t>4</w:t>
      </w:r>
      <w:r w:rsidR="00A83737">
        <w:fldChar w:fldCharType="end"/>
      </w:r>
      <w:r w:rsidR="00A83737">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A83737" w14:paraId="03C71675"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6853D835" w14:textId="77777777" w:rsidR="00A83737" w:rsidRDefault="00A83737" w:rsidP="008135C2">
            <w:pPr>
              <w:pStyle w:val="a9"/>
            </w:pPr>
            <w:r>
              <w:rPr>
                <w:rFonts w:hint="eastAsia"/>
              </w:rPr>
              <w:t>属性</w:t>
            </w:r>
          </w:p>
        </w:tc>
        <w:tc>
          <w:tcPr>
            <w:tcW w:w="2500" w:type="pct"/>
            <w:tcBorders>
              <w:top w:val="single" w:sz="4" w:space="0" w:color="auto"/>
              <w:left w:val="single" w:sz="4" w:space="0" w:color="auto"/>
              <w:bottom w:val="single" w:sz="4" w:space="0" w:color="auto"/>
              <w:right w:val="single" w:sz="4" w:space="0" w:color="auto"/>
            </w:tcBorders>
            <w:hideMark/>
          </w:tcPr>
          <w:p w14:paraId="739A5BF7" w14:textId="77777777" w:rsidR="00A83737" w:rsidRDefault="00A83737" w:rsidP="008135C2">
            <w:pPr>
              <w:pStyle w:val="a9"/>
            </w:pPr>
            <w:r>
              <w:rPr>
                <w:rFonts w:hint="eastAsia"/>
              </w:rPr>
              <w:t>含义</w:t>
            </w:r>
          </w:p>
        </w:tc>
      </w:tr>
      <w:tr w:rsidR="00A83737" w14:paraId="3667DF95"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07B54692" w14:textId="415029FF" w:rsidR="00A83737" w:rsidRDefault="008E0ECE" w:rsidP="008135C2">
            <w:pPr>
              <w:pStyle w:val="aa"/>
            </w:pPr>
            <w:r w:rsidRPr="008E0ECE">
              <w:rPr>
                <w:b/>
                <w:bCs/>
              </w:rPr>
              <w:t>android:</w:t>
            </w:r>
            <w:r w:rsidR="00A83737">
              <w:t>layout_above</w:t>
            </w:r>
          </w:p>
        </w:tc>
        <w:tc>
          <w:tcPr>
            <w:tcW w:w="2500" w:type="pct"/>
            <w:tcBorders>
              <w:top w:val="single" w:sz="4" w:space="0" w:color="auto"/>
              <w:left w:val="single" w:sz="4" w:space="0" w:color="auto"/>
              <w:bottom w:val="single" w:sz="4" w:space="0" w:color="auto"/>
              <w:right w:val="single" w:sz="4" w:space="0" w:color="auto"/>
            </w:tcBorders>
            <w:hideMark/>
          </w:tcPr>
          <w:p w14:paraId="50610E21" w14:textId="77777777" w:rsidR="00A83737" w:rsidRDefault="00A83737" w:rsidP="008135C2">
            <w:pPr>
              <w:pStyle w:val="aa"/>
            </w:pPr>
            <w:r>
              <w:rPr>
                <w:rFonts w:hint="eastAsia"/>
              </w:rPr>
              <w:t>将该控件的底部置于给定</w:t>
            </w:r>
            <w:r>
              <w:t>ID</w:t>
            </w:r>
            <w:r>
              <w:rPr>
                <w:rFonts w:hint="eastAsia"/>
              </w:rPr>
              <w:t>控件之上</w:t>
            </w:r>
          </w:p>
        </w:tc>
      </w:tr>
      <w:tr w:rsidR="00A83737" w14:paraId="3D6CDEA9"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49F91791" w14:textId="1EB415D2" w:rsidR="00A83737" w:rsidRDefault="008E0ECE" w:rsidP="008135C2">
            <w:pPr>
              <w:pStyle w:val="aa"/>
            </w:pPr>
            <w:r w:rsidRPr="008E0ECE">
              <w:rPr>
                <w:b/>
                <w:bCs/>
              </w:rPr>
              <w:t>android:</w:t>
            </w:r>
            <w:r w:rsidR="00A83737">
              <w:t>layout_below</w:t>
            </w:r>
          </w:p>
        </w:tc>
        <w:tc>
          <w:tcPr>
            <w:tcW w:w="2500" w:type="pct"/>
            <w:tcBorders>
              <w:top w:val="single" w:sz="4" w:space="0" w:color="auto"/>
              <w:left w:val="single" w:sz="4" w:space="0" w:color="auto"/>
              <w:bottom w:val="single" w:sz="4" w:space="0" w:color="auto"/>
              <w:right w:val="single" w:sz="4" w:space="0" w:color="auto"/>
            </w:tcBorders>
            <w:hideMark/>
          </w:tcPr>
          <w:p w14:paraId="7409F79B" w14:textId="77777777" w:rsidR="00A83737" w:rsidRDefault="00A83737" w:rsidP="008135C2">
            <w:pPr>
              <w:pStyle w:val="aa"/>
            </w:pPr>
            <w:r>
              <w:rPr>
                <w:rFonts w:hint="eastAsia"/>
              </w:rPr>
              <w:t>将该控件的底部置于给定</w:t>
            </w:r>
            <w:r>
              <w:t>ID</w:t>
            </w:r>
            <w:r>
              <w:rPr>
                <w:rFonts w:hint="eastAsia"/>
              </w:rPr>
              <w:t>控件之下</w:t>
            </w:r>
          </w:p>
        </w:tc>
      </w:tr>
      <w:tr w:rsidR="00A83737" w14:paraId="16B6A519"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14A6BBDC" w14:textId="4676DF18" w:rsidR="00A83737" w:rsidRDefault="008E0ECE" w:rsidP="008135C2">
            <w:pPr>
              <w:pStyle w:val="aa"/>
            </w:pPr>
            <w:r w:rsidRPr="008E0ECE">
              <w:rPr>
                <w:b/>
                <w:bCs/>
              </w:rPr>
              <w:t>android:</w:t>
            </w:r>
            <w:r w:rsidR="00A83737">
              <w:t>layout_toLeftOf</w:t>
            </w:r>
          </w:p>
        </w:tc>
        <w:tc>
          <w:tcPr>
            <w:tcW w:w="2500" w:type="pct"/>
            <w:tcBorders>
              <w:top w:val="single" w:sz="4" w:space="0" w:color="auto"/>
              <w:left w:val="single" w:sz="4" w:space="0" w:color="auto"/>
              <w:bottom w:val="single" w:sz="4" w:space="0" w:color="auto"/>
              <w:right w:val="single" w:sz="4" w:space="0" w:color="auto"/>
            </w:tcBorders>
            <w:hideMark/>
          </w:tcPr>
          <w:p w14:paraId="5B819ED1" w14:textId="77777777" w:rsidR="00A83737" w:rsidRDefault="00A83737" w:rsidP="008135C2">
            <w:pPr>
              <w:pStyle w:val="aa"/>
            </w:pPr>
            <w:r>
              <w:rPr>
                <w:rFonts w:hint="eastAsia"/>
              </w:rPr>
              <w:t>将该控件的右边缘与给定</w:t>
            </w:r>
            <w:r>
              <w:t>ID</w:t>
            </w:r>
            <w:r>
              <w:rPr>
                <w:rFonts w:hint="eastAsia"/>
              </w:rPr>
              <w:t>控件左边缘对齐</w:t>
            </w:r>
          </w:p>
        </w:tc>
      </w:tr>
      <w:tr w:rsidR="00A83737" w14:paraId="111408D2"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77E87C81" w14:textId="57C64335" w:rsidR="00A83737" w:rsidRDefault="008E0ECE" w:rsidP="008135C2">
            <w:pPr>
              <w:pStyle w:val="aa"/>
            </w:pPr>
            <w:r w:rsidRPr="008E0ECE">
              <w:rPr>
                <w:b/>
                <w:bCs/>
              </w:rPr>
              <w:t>android:</w:t>
            </w:r>
            <w:r w:rsidR="00A83737">
              <w:t>layout_toRightOf</w:t>
            </w:r>
          </w:p>
        </w:tc>
        <w:tc>
          <w:tcPr>
            <w:tcW w:w="2500" w:type="pct"/>
            <w:tcBorders>
              <w:top w:val="single" w:sz="4" w:space="0" w:color="auto"/>
              <w:left w:val="single" w:sz="4" w:space="0" w:color="auto"/>
              <w:bottom w:val="single" w:sz="4" w:space="0" w:color="auto"/>
              <w:right w:val="single" w:sz="4" w:space="0" w:color="auto"/>
            </w:tcBorders>
            <w:hideMark/>
          </w:tcPr>
          <w:p w14:paraId="2CFD6B8F" w14:textId="77777777" w:rsidR="00A83737" w:rsidRDefault="00A83737" w:rsidP="008135C2">
            <w:pPr>
              <w:pStyle w:val="aa"/>
            </w:pPr>
            <w:r>
              <w:rPr>
                <w:rFonts w:hint="eastAsia"/>
              </w:rPr>
              <w:t>将该控件的左边缘与给定</w:t>
            </w:r>
            <w:r>
              <w:t>ID</w:t>
            </w:r>
            <w:r>
              <w:rPr>
                <w:rFonts w:hint="eastAsia"/>
              </w:rPr>
              <w:t>控件右边缘对齐</w:t>
            </w:r>
          </w:p>
        </w:tc>
      </w:tr>
      <w:tr w:rsidR="00A83737" w14:paraId="33207C71"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48A318C9" w14:textId="4FAAFB56" w:rsidR="00A83737" w:rsidRDefault="008E0ECE" w:rsidP="008135C2">
            <w:pPr>
              <w:pStyle w:val="aa"/>
            </w:pPr>
            <w:r w:rsidRPr="008E0ECE">
              <w:rPr>
                <w:b/>
                <w:bCs/>
              </w:rPr>
              <w:t>android:</w:t>
            </w:r>
            <w:r w:rsidR="00A83737">
              <w:t>layout_alignBaseline</w:t>
            </w:r>
          </w:p>
        </w:tc>
        <w:tc>
          <w:tcPr>
            <w:tcW w:w="2500" w:type="pct"/>
            <w:tcBorders>
              <w:top w:val="single" w:sz="4" w:space="0" w:color="auto"/>
              <w:left w:val="single" w:sz="4" w:space="0" w:color="auto"/>
              <w:bottom w:val="single" w:sz="4" w:space="0" w:color="auto"/>
              <w:right w:val="single" w:sz="4" w:space="0" w:color="auto"/>
            </w:tcBorders>
            <w:hideMark/>
          </w:tcPr>
          <w:p w14:paraId="33FAAF36" w14:textId="77777777" w:rsidR="00A83737" w:rsidRDefault="00A83737" w:rsidP="008135C2">
            <w:pPr>
              <w:pStyle w:val="aa"/>
            </w:pPr>
            <w:r>
              <w:rPr>
                <w:rFonts w:hint="eastAsia"/>
              </w:rPr>
              <w:t>将该控件的</w:t>
            </w:r>
            <w:r>
              <w:t>baseline</w:t>
            </w:r>
            <w:r>
              <w:rPr>
                <w:rFonts w:hint="eastAsia"/>
              </w:rPr>
              <w:t>与给定</w:t>
            </w:r>
            <w:r>
              <w:t>IDbaseline</w:t>
            </w:r>
            <w:r>
              <w:rPr>
                <w:rFonts w:hint="eastAsia"/>
              </w:rPr>
              <w:t>对齐</w:t>
            </w:r>
          </w:p>
        </w:tc>
      </w:tr>
      <w:tr w:rsidR="00A83737" w14:paraId="04D4B432"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0052BC05" w14:textId="55B79443" w:rsidR="00A83737" w:rsidRDefault="008E0ECE" w:rsidP="008135C2">
            <w:pPr>
              <w:pStyle w:val="aa"/>
            </w:pPr>
            <w:r w:rsidRPr="008E0ECE">
              <w:rPr>
                <w:b/>
                <w:bCs/>
              </w:rPr>
              <w:t>android:</w:t>
            </w:r>
            <w:r w:rsidR="00A83737">
              <w:t>layout_alignTop</w:t>
            </w:r>
          </w:p>
        </w:tc>
        <w:tc>
          <w:tcPr>
            <w:tcW w:w="2500" w:type="pct"/>
            <w:tcBorders>
              <w:top w:val="single" w:sz="4" w:space="0" w:color="auto"/>
              <w:left w:val="single" w:sz="4" w:space="0" w:color="auto"/>
              <w:bottom w:val="single" w:sz="4" w:space="0" w:color="auto"/>
              <w:right w:val="single" w:sz="4" w:space="0" w:color="auto"/>
            </w:tcBorders>
            <w:hideMark/>
          </w:tcPr>
          <w:p w14:paraId="0103AB71" w14:textId="77777777" w:rsidR="00A83737" w:rsidRDefault="00A83737" w:rsidP="008135C2">
            <w:pPr>
              <w:pStyle w:val="aa"/>
            </w:pPr>
            <w:r>
              <w:rPr>
                <w:rFonts w:hint="eastAsia"/>
              </w:rPr>
              <w:t>将该控件的顶部边缘与给定</w:t>
            </w:r>
            <w:r>
              <w:t>ID</w:t>
            </w:r>
            <w:r>
              <w:rPr>
                <w:rFonts w:hint="eastAsia"/>
              </w:rPr>
              <w:t>顶部边缘对齐</w:t>
            </w:r>
          </w:p>
        </w:tc>
      </w:tr>
      <w:tr w:rsidR="00A83737" w14:paraId="5296FC87"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6F118F1B" w14:textId="1ADA306B" w:rsidR="00A83737" w:rsidRDefault="008E0ECE" w:rsidP="008135C2">
            <w:pPr>
              <w:pStyle w:val="aa"/>
            </w:pPr>
            <w:r w:rsidRPr="008E0ECE">
              <w:rPr>
                <w:b/>
                <w:bCs/>
              </w:rPr>
              <w:t>android:</w:t>
            </w:r>
            <w:r w:rsidR="00A83737">
              <w:t>layout_alignBottom</w:t>
            </w:r>
          </w:p>
        </w:tc>
        <w:tc>
          <w:tcPr>
            <w:tcW w:w="2500" w:type="pct"/>
            <w:tcBorders>
              <w:top w:val="single" w:sz="4" w:space="0" w:color="auto"/>
              <w:left w:val="single" w:sz="4" w:space="0" w:color="auto"/>
              <w:bottom w:val="single" w:sz="4" w:space="0" w:color="auto"/>
              <w:right w:val="single" w:sz="4" w:space="0" w:color="auto"/>
            </w:tcBorders>
            <w:hideMark/>
          </w:tcPr>
          <w:p w14:paraId="0FABF307" w14:textId="77777777" w:rsidR="00A83737" w:rsidRDefault="00A83737" w:rsidP="008135C2">
            <w:pPr>
              <w:pStyle w:val="aa"/>
            </w:pPr>
            <w:r>
              <w:rPr>
                <w:rFonts w:hint="eastAsia"/>
              </w:rPr>
              <w:t>将该控件的底部边缘与给定</w:t>
            </w:r>
            <w:r>
              <w:t>ID</w:t>
            </w:r>
            <w:r>
              <w:rPr>
                <w:rFonts w:hint="eastAsia"/>
              </w:rPr>
              <w:t>底部边缘对齐</w:t>
            </w:r>
          </w:p>
        </w:tc>
      </w:tr>
      <w:tr w:rsidR="00A83737" w14:paraId="27FF6A50"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0562AE99" w14:textId="35710A24" w:rsidR="00A83737" w:rsidRDefault="008E0ECE" w:rsidP="008135C2">
            <w:pPr>
              <w:pStyle w:val="aa"/>
            </w:pPr>
            <w:r w:rsidRPr="008E0ECE">
              <w:rPr>
                <w:b/>
                <w:bCs/>
              </w:rPr>
              <w:t>android:</w:t>
            </w:r>
            <w:r w:rsidR="00A83737">
              <w:t>layout_alignLeft</w:t>
            </w:r>
          </w:p>
        </w:tc>
        <w:tc>
          <w:tcPr>
            <w:tcW w:w="2500" w:type="pct"/>
            <w:tcBorders>
              <w:top w:val="single" w:sz="4" w:space="0" w:color="auto"/>
              <w:left w:val="single" w:sz="4" w:space="0" w:color="auto"/>
              <w:bottom w:val="single" w:sz="4" w:space="0" w:color="auto"/>
              <w:right w:val="single" w:sz="4" w:space="0" w:color="auto"/>
            </w:tcBorders>
            <w:hideMark/>
          </w:tcPr>
          <w:p w14:paraId="35D0D81C" w14:textId="77777777" w:rsidR="00A83737" w:rsidRDefault="00A83737" w:rsidP="008135C2">
            <w:pPr>
              <w:pStyle w:val="aa"/>
            </w:pPr>
            <w:r>
              <w:rPr>
                <w:rFonts w:hint="eastAsia"/>
              </w:rPr>
              <w:t>将该控件的左边缘与给定</w:t>
            </w:r>
            <w:r>
              <w:t>ID</w:t>
            </w:r>
            <w:r>
              <w:rPr>
                <w:rFonts w:hint="eastAsia"/>
              </w:rPr>
              <w:t>左边缘对齐</w:t>
            </w:r>
          </w:p>
        </w:tc>
      </w:tr>
      <w:tr w:rsidR="00A83737" w14:paraId="4486B21C"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0C9E4520" w14:textId="034D49E5" w:rsidR="00A83737" w:rsidRDefault="008E0ECE" w:rsidP="008135C2">
            <w:pPr>
              <w:pStyle w:val="aa"/>
            </w:pPr>
            <w:r w:rsidRPr="008E0ECE">
              <w:rPr>
                <w:b/>
                <w:bCs/>
              </w:rPr>
              <w:t>android:</w:t>
            </w:r>
            <w:r w:rsidR="00A83737">
              <w:t>layout_alignRight</w:t>
            </w:r>
          </w:p>
        </w:tc>
        <w:tc>
          <w:tcPr>
            <w:tcW w:w="2500" w:type="pct"/>
            <w:tcBorders>
              <w:top w:val="single" w:sz="4" w:space="0" w:color="auto"/>
              <w:left w:val="single" w:sz="4" w:space="0" w:color="auto"/>
              <w:bottom w:val="single" w:sz="4" w:space="0" w:color="auto"/>
              <w:right w:val="single" w:sz="4" w:space="0" w:color="auto"/>
            </w:tcBorders>
            <w:hideMark/>
          </w:tcPr>
          <w:p w14:paraId="2ECE89BC" w14:textId="77777777" w:rsidR="00A83737" w:rsidRDefault="00A83737" w:rsidP="008135C2">
            <w:pPr>
              <w:pStyle w:val="aa"/>
            </w:pPr>
            <w:r>
              <w:rPr>
                <w:rFonts w:hint="eastAsia"/>
              </w:rPr>
              <w:t>将该控件的右边缘与给定</w:t>
            </w:r>
            <w:r>
              <w:t>ID</w:t>
            </w:r>
            <w:r>
              <w:rPr>
                <w:rFonts w:hint="eastAsia"/>
              </w:rPr>
              <w:t>右边缘对齐</w:t>
            </w:r>
          </w:p>
        </w:tc>
      </w:tr>
      <w:tr w:rsidR="00A83737" w14:paraId="3FCAE7A3"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7E6BBA94" w14:textId="14F8A4B1" w:rsidR="00A83737" w:rsidRDefault="008E0ECE" w:rsidP="008135C2">
            <w:pPr>
              <w:pStyle w:val="aa"/>
            </w:pPr>
            <w:r w:rsidRPr="008E0ECE">
              <w:rPr>
                <w:b/>
                <w:bCs/>
              </w:rPr>
              <w:t>android:</w:t>
            </w:r>
            <w:r w:rsidR="00A83737">
              <w:t>layout_alignParentTop</w:t>
            </w:r>
          </w:p>
        </w:tc>
        <w:tc>
          <w:tcPr>
            <w:tcW w:w="2500" w:type="pct"/>
            <w:tcBorders>
              <w:top w:val="single" w:sz="4" w:space="0" w:color="auto"/>
              <w:left w:val="single" w:sz="4" w:space="0" w:color="auto"/>
              <w:bottom w:val="single" w:sz="4" w:space="0" w:color="auto"/>
              <w:right w:val="single" w:sz="4" w:space="0" w:color="auto"/>
            </w:tcBorders>
            <w:hideMark/>
          </w:tcPr>
          <w:p w14:paraId="05E1BAE0" w14:textId="77777777" w:rsidR="00A83737" w:rsidRDefault="00A83737" w:rsidP="008135C2">
            <w:pPr>
              <w:pStyle w:val="aa"/>
            </w:pPr>
            <w:r>
              <w:rPr>
                <w:rFonts w:hint="eastAsia"/>
              </w:rPr>
              <w:t>如果为</w:t>
            </w:r>
            <w:r>
              <w:t>true</w:t>
            </w:r>
            <w:r>
              <w:rPr>
                <w:rFonts w:hint="eastAsia"/>
              </w:rPr>
              <w:t>，将该控件的顶部与其父控件的顶部对齐</w:t>
            </w:r>
          </w:p>
        </w:tc>
      </w:tr>
      <w:tr w:rsidR="00A83737" w14:paraId="3D71EB47"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66251DE5" w14:textId="3254D8A0" w:rsidR="00A83737" w:rsidRDefault="008E0ECE" w:rsidP="008135C2">
            <w:pPr>
              <w:pStyle w:val="aa"/>
            </w:pPr>
            <w:r w:rsidRPr="008E0ECE">
              <w:rPr>
                <w:b/>
                <w:bCs/>
              </w:rPr>
              <w:t>android:</w:t>
            </w:r>
            <w:r w:rsidR="00A83737">
              <w:t>layout_alignParentBottom</w:t>
            </w:r>
          </w:p>
        </w:tc>
        <w:tc>
          <w:tcPr>
            <w:tcW w:w="2500" w:type="pct"/>
            <w:tcBorders>
              <w:top w:val="single" w:sz="4" w:space="0" w:color="auto"/>
              <w:left w:val="single" w:sz="4" w:space="0" w:color="auto"/>
              <w:bottom w:val="single" w:sz="4" w:space="0" w:color="auto"/>
              <w:right w:val="single" w:sz="4" w:space="0" w:color="auto"/>
            </w:tcBorders>
            <w:hideMark/>
          </w:tcPr>
          <w:p w14:paraId="38F8D78C" w14:textId="77777777" w:rsidR="00A83737" w:rsidRDefault="00A83737" w:rsidP="008135C2">
            <w:pPr>
              <w:pStyle w:val="aa"/>
            </w:pPr>
            <w:r>
              <w:rPr>
                <w:rFonts w:hint="eastAsia"/>
              </w:rPr>
              <w:t>如果为</w:t>
            </w:r>
            <w:r>
              <w:t>true</w:t>
            </w:r>
            <w:r>
              <w:rPr>
                <w:rFonts w:hint="eastAsia"/>
              </w:rPr>
              <w:t>，将该控件的底部与其父控件的底部对齐</w:t>
            </w:r>
          </w:p>
        </w:tc>
      </w:tr>
      <w:tr w:rsidR="00A83737" w14:paraId="3E9D4622"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565BDF54" w14:textId="3DD7C177" w:rsidR="00A83737" w:rsidRDefault="008E0ECE" w:rsidP="008135C2">
            <w:pPr>
              <w:pStyle w:val="aa"/>
            </w:pPr>
            <w:r w:rsidRPr="008E0ECE">
              <w:rPr>
                <w:b/>
                <w:bCs/>
              </w:rPr>
              <w:t>android:</w:t>
            </w:r>
            <w:r w:rsidR="00A83737">
              <w:t>layout_alignParentLeft</w:t>
            </w:r>
          </w:p>
        </w:tc>
        <w:tc>
          <w:tcPr>
            <w:tcW w:w="2500" w:type="pct"/>
            <w:tcBorders>
              <w:top w:val="single" w:sz="4" w:space="0" w:color="auto"/>
              <w:left w:val="single" w:sz="4" w:space="0" w:color="auto"/>
              <w:bottom w:val="single" w:sz="4" w:space="0" w:color="auto"/>
              <w:right w:val="single" w:sz="4" w:space="0" w:color="auto"/>
            </w:tcBorders>
            <w:hideMark/>
          </w:tcPr>
          <w:p w14:paraId="1D937FDF" w14:textId="77777777" w:rsidR="00A83737" w:rsidRDefault="00A83737" w:rsidP="008135C2">
            <w:pPr>
              <w:pStyle w:val="aa"/>
            </w:pPr>
            <w:r>
              <w:rPr>
                <w:rFonts w:hint="eastAsia"/>
              </w:rPr>
              <w:t>如果为</w:t>
            </w:r>
            <w:r>
              <w:t>true</w:t>
            </w:r>
            <w:r>
              <w:rPr>
                <w:rFonts w:hint="eastAsia"/>
              </w:rPr>
              <w:t>，将该控件的左部与其父控件的左部对齐</w:t>
            </w:r>
          </w:p>
        </w:tc>
      </w:tr>
      <w:tr w:rsidR="00A83737" w14:paraId="0CEB979E"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32986211" w14:textId="5926EAD0" w:rsidR="00A83737" w:rsidRDefault="008E0ECE" w:rsidP="008135C2">
            <w:pPr>
              <w:pStyle w:val="aa"/>
            </w:pPr>
            <w:r w:rsidRPr="008E0ECE">
              <w:rPr>
                <w:b/>
                <w:bCs/>
              </w:rPr>
              <w:t>android:</w:t>
            </w:r>
            <w:r w:rsidR="00A83737">
              <w:t>layout_alignParentRight</w:t>
            </w:r>
          </w:p>
        </w:tc>
        <w:tc>
          <w:tcPr>
            <w:tcW w:w="2500" w:type="pct"/>
            <w:tcBorders>
              <w:top w:val="single" w:sz="4" w:space="0" w:color="auto"/>
              <w:left w:val="single" w:sz="4" w:space="0" w:color="auto"/>
              <w:bottom w:val="single" w:sz="4" w:space="0" w:color="auto"/>
              <w:right w:val="single" w:sz="4" w:space="0" w:color="auto"/>
            </w:tcBorders>
            <w:hideMark/>
          </w:tcPr>
          <w:p w14:paraId="1AF6E63E" w14:textId="77777777" w:rsidR="00A83737" w:rsidRDefault="00A83737" w:rsidP="008135C2">
            <w:pPr>
              <w:pStyle w:val="aa"/>
            </w:pPr>
            <w:r>
              <w:rPr>
                <w:rFonts w:hint="eastAsia"/>
              </w:rPr>
              <w:t>如果为</w:t>
            </w:r>
            <w:r>
              <w:t>true</w:t>
            </w:r>
            <w:r>
              <w:rPr>
                <w:rFonts w:hint="eastAsia"/>
              </w:rPr>
              <w:t>，将该控件的右部与其父控件的右部对齐</w:t>
            </w:r>
          </w:p>
        </w:tc>
      </w:tr>
      <w:tr w:rsidR="00A83737" w14:paraId="7F5B8707"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452439A0" w14:textId="57BC9753" w:rsidR="00A83737" w:rsidRDefault="008E0ECE" w:rsidP="008135C2">
            <w:pPr>
              <w:pStyle w:val="aa"/>
            </w:pPr>
            <w:r w:rsidRPr="008E0ECE">
              <w:rPr>
                <w:b/>
                <w:bCs/>
              </w:rPr>
              <w:t>android:</w:t>
            </w:r>
            <w:r w:rsidR="00A83737">
              <w:t>layout_centerHorizontal</w:t>
            </w:r>
          </w:p>
        </w:tc>
        <w:tc>
          <w:tcPr>
            <w:tcW w:w="2500" w:type="pct"/>
            <w:tcBorders>
              <w:top w:val="single" w:sz="4" w:space="0" w:color="auto"/>
              <w:left w:val="single" w:sz="4" w:space="0" w:color="auto"/>
              <w:bottom w:val="single" w:sz="4" w:space="0" w:color="auto"/>
              <w:right w:val="single" w:sz="4" w:space="0" w:color="auto"/>
            </w:tcBorders>
            <w:hideMark/>
          </w:tcPr>
          <w:p w14:paraId="19C395EE" w14:textId="77777777" w:rsidR="00A83737" w:rsidRDefault="00A83737" w:rsidP="008135C2">
            <w:pPr>
              <w:pStyle w:val="aa"/>
            </w:pPr>
            <w:r>
              <w:rPr>
                <w:rFonts w:hint="eastAsia"/>
              </w:rPr>
              <w:t>如果为</w:t>
            </w:r>
            <w:r>
              <w:t>true</w:t>
            </w:r>
            <w:r>
              <w:rPr>
                <w:rFonts w:hint="eastAsia"/>
              </w:rPr>
              <w:t>，将该控件的置于水平居中</w:t>
            </w:r>
          </w:p>
        </w:tc>
      </w:tr>
      <w:tr w:rsidR="00A83737" w14:paraId="1229CC01"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755800E4" w14:textId="7CB1AB56" w:rsidR="00A83737" w:rsidRDefault="008E0ECE" w:rsidP="008135C2">
            <w:pPr>
              <w:pStyle w:val="aa"/>
            </w:pPr>
            <w:r w:rsidRPr="008E0ECE">
              <w:rPr>
                <w:b/>
                <w:bCs/>
              </w:rPr>
              <w:t>android:</w:t>
            </w:r>
            <w:r w:rsidR="00A83737">
              <w:t>layout_centerVertical</w:t>
            </w:r>
          </w:p>
        </w:tc>
        <w:tc>
          <w:tcPr>
            <w:tcW w:w="2500" w:type="pct"/>
            <w:tcBorders>
              <w:top w:val="single" w:sz="4" w:space="0" w:color="auto"/>
              <w:left w:val="single" w:sz="4" w:space="0" w:color="auto"/>
              <w:bottom w:val="single" w:sz="4" w:space="0" w:color="auto"/>
              <w:right w:val="single" w:sz="4" w:space="0" w:color="auto"/>
            </w:tcBorders>
            <w:hideMark/>
          </w:tcPr>
          <w:p w14:paraId="4C2713A7" w14:textId="77777777" w:rsidR="00A83737" w:rsidRDefault="00A83737" w:rsidP="008135C2">
            <w:pPr>
              <w:pStyle w:val="aa"/>
            </w:pPr>
            <w:r>
              <w:rPr>
                <w:rFonts w:hint="eastAsia"/>
              </w:rPr>
              <w:t>如果为</w:t>
            </w:r>
            <w:r>
              <w:t>true</w:t>
            </w:r>
            <w:r>
              <w:rPr>
                <w:rFonts w:hint="eastAsia"/>
              </w:rPr>
              <w:t>，将该控件的置于垂直居中</w:t>
            </w:r>
          </w:p>
        </w:tc>
      </w:tr>
      <w:tr w:rsidR="00A83737" w14:paraId="22E47D4F"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68841023" w14:textId="73FE1543" w:rsidR="00A83737" w:rsidRDefault="008E0ECE" w:rsidP="008135C2">
            <w:pPr>
              <w:pStyle w:val="aa"/>
            </w:pPr>
            <w:r w:rsidRPr="008E0ECE">
              <w:rPr>
                <w:b/>
                <w:bCs/>
              </w:rPr>
              <w:t>android:</w:t>
            </w:r>
            <w:r w:rsidR="00A83737">
              <w:t>layout_centerInParent</w:t>
            </w:r>
          </w:p>
        </w:tc>
        <w:tc>
          <w:tcPr>
            <w:tcW w:w="2500" w:type="pct"/>
            <w:tcBorders>
              <w:top w:val="single" w:sz="4" w:space="0" w:color="auto"/>
              <w:left w:val="single" w:sz="4" w:space="0" w:color="auto"/>
              <w:bottom w:val="single" w:sz="4" w:space="0" w:color="auto"/>
              <w:right w:val="single" w:sz="4" w:space="0" w:color="auto"/>
            </w:tcBorders>
            <w:hideMark/>
          </w:tcPr>
          <w:p w14:paraId="2D6BFD63" w14:textId="77777777" w:rsidR="00A83737" w:rsidRDefault="00A83737" w:rsidP="008135C2">
            <w:pPr>
              <w:pStyle w:val="aa"/>
            </w:pPr>
            <w:r>
              <w:rPr>
                <w:rFonts w:hint="eastAsia"/>
              </w:rPr>
              <w:t>如果为</w:t>
            </w:r>
            <w:r>
              <w:t>true</w:t>
            </w:r>
            <w:r>
              <w:rPr>
                <w:rFonts w:hint="eastAsia"/>
              </w:rPr>
              <w:t>，将该控件的置于父控件的中央</w:t>
            </w:r>
          </w:p>
        </w:tc>
      </w:tr>
      <w:tr w:rsidR="00A83737" w14:paraId="7B682D34"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32A7F7F9" w14:textId="2CE29486" w:rsidR="00A83737" w:rsidRDefault="008E0ECE" w:rsidP="008135C2">
            <w:pPr>
              <w:pStyle w:val="aa"/>
            </w:pPr>
            <w:r w:rsidRPr="008E0ECE">
              <w:rPr>
                <w:b/>
                <w:bCs/>
              </w:rPr>
              <w:t>android:</w:t>
            </w:r>
            <w:r w:rsidR="00A83737">
              <w:t>layout_marginTop</w:t>
            </w:r>
          </w:p>
        </w:tc>
        <w:tc>
          <w:tcPr>
            <w:tcW w:w="2500" w:type="pct"/>
            <w:tcBorders>
              <w:top w:val="single" w:sz="4" w:space="0" w:color="auto"/>
              <w:left w:val="single" w:sz="4" w:space="0" w:color="auto"/>
              <w:bottom w:val="single" w:sz="4" w:space="0" w:color="auto"/>
              <w:right w:val="single" w:sz="4" w:space="0" w:color="auto"/>
            </w:tcBorders>
            <w:hideMark/>
          </w:tcPr>
          <w:p w14:paraId="70E0CEBD" w14:textId="77777777" w:rsidR="00A83737" w:rsidRDefault="00A83737" w:rsidP="008135C2">
            <w:pPr>
              <w:pStyle w:val="aa"/>
            </w:pPr>
            <w:r>
              <w:rPr>
                <w:rFonts w:hint="eastAsia"/>
              </w:rPr>
              <w:t>上偏移的值</w:t>
            </w:r>
          </w:p>
        </w:tc>
      </w:tr>
      <w:tr w:rsidR="00A83737" w14:paraId="56DD2570"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669B3087" w14:textId="481186F5" w:rsidR="00A83737" w:rsidRDefault="008E0ECE" w:rsidP="008135C2">
            <w:pPr>
              <w:pStyle w:val="aa"/>
            </w:pPr>
            <w:r w:rsidRPr="008E0ECE">
              <w:rPr>
                <w:b/>
                <w:bCs/>
              </w:rPr>
              <w:t>android:</w:t>
            </w:r>
            <w:r w:rsidR="00A83737">
              <w:t>layout_marginBottom</w:t>
            </w:r>
          </w:p>
        </w:tc>
        <w:tc>
          <w:tcPr>
            <w:tcW w:w="2500" w:type="pct"/>
            <w:tcBorders>
              <w:top w:val="single" w:sz="4" w:space="0" w:color="auto"/>
              <w:left w:val="single" w:sz="4" w:space="0" w:color="auto"/>
              <w:bottom w:val="single" w:sz="4" w:space="0" w:color="auto"/>
              <w:right w:val="single" w:sz="4" w:space="0" w:color="auto"/>
            </w:tcBorders>
            <w:hideMark/>
          </w:tcPr>
          <w:p w14:paraId="6AA1A8FF" w14:textId="77777777" w:rsidR="00A83737" w:rsidRDefault="00A83737" w:rsidP="008135C2">
            <w:pPr>
              <w:pStyle w:val="aa"/>
            </w:pPr>
            <w:r>
              <w:rPr>
                <w:rFonts w:hint="eastAsia"/>
              </w:rPr>
              <w:t>下偏移的值</w:t>
            </w:r>
          </w:p>
        </w:tc>
      </w:tr>
      <w:tr w:rsidR="00A83737" w14:paraId="62BE3936"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7CF21B9E" w14:textId="578972C7" w:rsidR="00A83737" w:rsidRDefault="008E0ECE" w:rsidP="008135C2">
            <w:pPr>
              <w:pStyle w:val="aa"/>
            </w:pPr>
            <w:r w:rsidRPr="008E0ECE">
              <w:rPr>
                <w:b/>
                <w:bCs/>
              </w:rPr>
              <w:t>android:</w:t>
            </w:r>
            <w:r w:rsidR="00A83737">
              <w:t>layout_marginLeft</w:t>
            </w:r>
          </w:p>
        </w:tc>
        <w:tc>
          <w:tcPr>
            <w:tcW w:w="2500" w:type="pct"/>
            <w:tcBorders>
              <w:top w:val="single" w:sz="4" w:space="0" w:color="auto"/>
              <w:left w:val="single" w:sz="4" w:space="0" w:color="auto"/>
              <w:bottom w:val="single" w:sz="4" w:space="0" w:color="auto"/>
              <w:right w:val="single" w:sz="4" w:space="0" w:color="auto"/>
            </w:tcBorders>
            <w:hideMark/>
          </w:tcPr>
          <w:p w14:paraId="6F1A65BF" w14:textId="77777777" w:rsidR="00A83737" w:rsidRDefault="00A83737" w:rsidP="008135C2">
            <w:pPr>
              <w:pStyle w:val="aa"/>
            </w:pPr>
            <w:r>
              <w:rPr>
                <w:rFonts w:hint="eastAsia"/>
              </w:rPr>
              <w:t>左偏移的值</w:t>
            </w:r>
          </w:p>
        </w:tc>
      </w:tr>
      <w:tr w:rsidR="00A83737" w14:paraId="5C94712D" w14:textId="77777777" w:rsidTr="008135C2">
        <w:tc>
          <w:tcPr>
            <w:tcW w:w="2500" w:type="pct"/>
            <w:tcBorders>
              <w:top w:val="single" w:sz="4" w:space="0" w:color="auto"/>
              <w:left w:val="single" w:sz="4" w:space="0" w:color="auto"/>
              <w:bottom w:val="single" w:sz="4" w:space="0" w:color="auto"/>
              <w:right w:val="single" w:sz="4" w:space="0" w:color="auto"/>
            </w:tcBorders>
            <w:hideMark/>
          </w:tcPr>
          <w:p w14:paraId="36A5AAF4" w14:textId="124E5B18" w:rsidR="00A83737" w:rsidRDefault="008E0ECE" w:rsidP="008135C2">
            <w:pPr>
              <w:pStyle w:val="aa"/>
            </w:pPr>
            <w:r w:rsidRPr="008E0ECE">
              <w:rPr>
                <w:b/>
                <w:bCs/>
              </w:rPr>
              <w:t>android:</w:t>
            </w:r>
            <w:r w:rsidR="00A83737">
              <w:t>layout_marginRight</w:t>
            </w:r>
          </w:p>
        </w:tc>
        <w:tc>
          <w:tcPr>
            <w:tcW w:w="2500" w:type="pct"/>
            <w:tcBorders>
              <w:top w:val="single" w:sz="4" w:space="0" w:color="auto"/>
              <w:left w:val="single" w:sz="4" w:space="0" w:color="auto"/>
              <w:bottom w:val="single" w:sz="4" w:space="0" w:color="auto"/>
              <w:right w:val="single" w:sz="4" w:space="0" w:color="auto"/>
            </w:tcBorders>
            <w:hideMark/>
          </w:tcPr>
          <w:p w14:paraId="0C9C206B" w14:textId="77777777" w:rsidR="00A83737" w:rsidRDefault="00A83737" w:rsidP="008135C2">
            <w:pPr>
              <w:pStyle w:val="aa"/>
            </w:pPr>
            <w:r>
              <w:rPr>
                <w:rFonts w:hint="eastAsia"/>
              </w:rPr>
              <w:t>右偏移的值</w:t>
            </w:r>
          </w:p>
        </w:tc>
      </w:tr>
    </w:tbl>
    <w:p w14:paraId="18595C86" w14:textId="6254B4A7" w:rsidR="008135C2" w:rsidRDefault="008135C2" w:rsidP="00612D58">
      <w:pPr>
        <w:pStyle w:val="a9"/>
      </w:pPr>
      <w:bookmarkStart w:id="89" w:name="_Ref15412"/>
      <w:r>
        <w:rPr>
          <w:rFonts w:hint="eastAsia"/>
        </w:rPr>
        <w:lastRenderedPageBreak/>
        <w:t>表</w:t>
      </w:r>
      <w:r>
        <w:t xml:space="preserve"> </w:t>
      </w:r>
      <w:r w:rsidR="00BD0BB1">
        <w:fldChar w:fldCharType="begin"/>
      </w:r>
      <w:r w:rsidR="00BD0BB1">
        <w:instrText xml:space="preserve"> STYLEREF 1 \s </w:instrText>
      </w:r>
      <w:r w:rsidR="00BD0BB1">
        <w:fldChar w:fldCharType="separate"/>
      </w:r>
      <w:r w:rsidR="006C49F5">
        <w:rPr>
          <w:noProof/>
        </w:rPr>
        <w:t>2</w:t>
      </w:r>
      <w:r w:rsidR="00BD0BB1">
        <w:rPr>
          <w:noProof/>
        </w:rPr>
        <w:fldChar w:fldCharType="end"/>
      </w:r>
      <w:r w:rsidR="006C49F5">
        <w:noBreakHyphen/>
      </w:r>
      <w:r w:rsidR="006C49F5">
        <w:fldChar w:fldCharType="begin"/>
      </w:r>
      <w:r w:rsidR="006C49F5">
        <w:instrText xml:space="preserve"> SEQ </w:instrText>
      </w:r>
      <w:r w:rsidR="006C49F5">
        <w:instrText>表</w:instrText>
      </w:r>
      <w:r w:rsidR="006C49F5">
        <w:instrText xml:space="preserve"> \* ARABIC \s 1 </w:instrText>
      </w:r>
      <w:r w:rsidR="006C49F5">
        <w:fldChar w:fldCharType="separate"/>
      </w:r>
      <w:r w:rsidR="006C49F5">
        <w:rPr>
          <w:noProof/>
        </w:rPr>
        <w:t>5</w:t>
      </w:r>
      <w:r w:rsidR="006C49F5">
        <w:fldChar w:fldCharType="end"/>
      </w:r>
      <w:bookmarkEnd w:id="89"/>
      <w:r>
        <w:t xml:space="preserve"> </w:t>
      </w:r>
      <w:r>
        <w:rPr>
          <w:rFonts w:hint="eastAsia"/>
        </w:rPr>
        <w:t>相对布局属性</w:t>
      </w:r>
    </w:p>
    <w:p w14:paraId="725CC15B" w14:textId="00E4F8E0" w:rsidR="00A83737" w:rsidRDefault="00A83737" w:rsidP="00A83737">
      <w:pPr>
        <w:jc w:val="center"/>
      </w:pPr>
      <w:r>
        <w:rPr>
          <w:noProof/>
        </w:rPr>
        <w:drawing>
          <wp:inline distT="0" distB="0" distL="0" distR="0" wp14:anchorId="66BA9C73" wp14:editId="0E702FC3">
            <wp:extent cx="2322195" cy="1049020"/>
            <wp:effectExtent l="0" t="0" r="1905" b="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322195" cy="1049020"/>
                    </a:xfrm>
                    <a:prstGeom prst="rect">
                      <a:avLst/>
                    </a:prstGeom>
                    <a:noFill/>
                    <a:ln>
                      <a:noFill/>
                    </a:ln>
                  </pic:spPr>
                </pic:pic>
              </a:graphicData>
            </a:graphic>
          </wp:inline>
        </w:drawing>
      </w:r>
    </w:p>
    <w:p w14:paraId="6B72A9B5" w14:textId="4354EAE2" w:rsidR="00A83737" w:rsidRDefault="00A83737" w:rsidP="00612D58">
      <w:pPr>
        <w:pStyle w:val="a9"/>
      </w:pPr>
      <w:bookmarkStart w:id="90" w:name="_Ref16055"/>
      <w:bookmarkStart w:id="91" w:name="_Toc476665162"/>
      <w:r>
        <w:rPr>
          <w:rFonts w:hint="eastAsia"/>
        </w:rP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53</w:t>
      </w:r>
      <w:r w:rsidR="006E6E78">
        <w:fldChar w:fldCharType="end"/>
      </w:r>
      <w:bookmarkEnd w:id="90"/>
      <w:r>
        <w:rPr>
          <w:rFonts w:hint="eastAsia"/>
        </w:rPr>
        <w:t>相对布局实例效果</w:t>
      </w:r>
      <w:bookmarkEnd w:id="91"/>
    </w:p>
    <w:p w14:paraId="28E56317" w14:textId="52EC552E" w:rsidR="00A83737" w:rsidRDefault="00F52DFD" w:rsidP="00A83737">
      <w:r>
        <w:fldChar w:fldCharType="begin"/>
      </w:r>
      <w:r>
        <w:instrText xml:space="preserve"> REF _Ref16055 \h </w:instrText>
      </w:r>
      <w:r>
        <w:fldChar w:fldCharType="separate"/>
      </w:r>
      <w:r w:rsidR="00741EF0">
        <w:rPr>
          <w:rFonts w:hint="eastAsia"/>
        </w:rPr>
        <w:t>图</w:t>
      </w:r>
      <w:r w:rsidR="00741EF0">
        <w:t xml:space="preserve"> </w:t>
      </w:r>
      <w:r w:rsidR="00741EF0">
        <w:rPr>
          <w:noProof/>
        </w:rPr>
        <w:t>2</w:t>
      </w:r>
      <w:r w:rsidR="00741EF0">
        <w:noBreakHyphen/>
      </w:r>
      <w:r w:rsidR="00741EF0">
        <w:rPr>
          <w:noProof/>
        </w:rPr>
        <w:t>51</w:t>
      </w:r>
      <w:r>
        <w:fldChar w:fldCharType="end"/>
      </w:r>
      <w:r>
        <w:rPr>
          <w:rFonts w:hint="eastAsia"/>
        </w:rPr>
        <w:t>是采用</w:t>
      </w:r>
      <w:r>
        <w:t>RelativeLayout</w:t>
      </w:r>
      <w:r>
        <w:rPr>
          <w:rFonts w:hint="eastAsia"/>
        </w:rPr>
        <w:t>布局显示的效果。</w:t>
      </w:r>
      <w:r w:rsidR="00A83737">
        <w:rPr>
          <w:rFonts w:hint="eastAsia"/>
        </w:rPr>
        <w:t>要实现这个界面，需要下面几个步骤：</w:t>
      </w:r>
    </w:p>
    <w:p w14:paraId="03173736" w14:textId="5BF378BD" w:rsidR="00A83737" w:rsidRPr="00326D3D" w:rsidRDefault="00326D3D" w:rsidP="00326D3D">
      <w:r>
        <w:rPr>
          <w:rFonts w:hint="eastAsia"/>
        </w:rPr>
        <w:t>(</w:t>
      </w:r>
      <w:r>
        <w:t>1)</w:t>
      </w:r>
      <w:r w:rsidR="00A83737" w:rsidRPr="00326D3D">
        <w:rPr>
          <w:rFonts w:hint="eastAsia"/>
        </w:rPr>
        <w:t>创建显示界面的</w:t>
      </w:r>
      <w:r w:rsidR="00A83737" w:rsidRPr="00326D3D">
        <w:t>RelativeLayoutActivity</w:t>
      </w:r>
      <w:r w:rsidR="00A83737" w:rsidRPr="00326D3D">
        <w:rPr>
          <w:rFonts w:hint="eastAsia"/>
        </w:rPr>
        <w:t>类，见</w:t>
      </w:r>
      <w:r w:rsidR="00E460AD">
        <w:fldChar w:fldCharType="begin"/>
      </w:r>
      <w:r w:rsidR="00E460AD">
        <w:instrText xml:space="preserve"> </w:instrText>
      </w:r>
      <w:r w:rsidR="00E460AD">
        <w:rPr>
          <w:rFonts w:hint="eastAsia"/>
        </w:rPr>
        <w:instrText>REF _Ref93935314 \h</w:instrText>
      </w:r>
      <w:r w:rsidR="00E460AD">
        <w:instrText xml:space="preserve"> </w:instrText>
      </w:r>
      <w:r w:rsidR="00E460AD">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40</w:t>
      </w:r>
      <w:r w:rsidR="00E460AD">
        <w:fldChar w:fldCharType="end"/>
      </w:r>
      <w:r w:rsidR="00A83737" w:rsidRPr="00326D3D">
        <w:rPr>
          <w:rFonts w:hint="eastAsia"/>
        </w:rPr>
        <w:t>；</w:t>
      </w:r>
    </w:p>
    <w:p w14:paraId="2CADBB88" w14:textId="5EEA6922" w:rsidR="00A83737" w:rsidRPr="00326D3D" w:rsidRDefault="00326D3D" w:rsidP="00326D3D">
      <w:r>
        <w:rPr>
          <w:rFonts w:hint="eastAsia"/>
        </w:rPr>
        <w:t>(</w:t>
      </w:r>
      <w:r>
        <w:t>2)</w:t>
      </w:r>
      <w:r w:rsidR="00A83737" w:rsidRPr="00326D3D">
        <w:rPr>
          <w:rFonts w:hint="eastAsia"/>
        </w:rPr>
        <w:t>创建布局文件</w:t>
      </w:r>
      <w:r w:rsidR="00A83737" w:rsidRPr="00326D3D">
        <w:t>relative_layout.xml</w:t>
      </w:r>
      <w:r w:rsidR="00A83737" w:rsidRPr="00326D3D">
        <w:rPr>
          <w:rFonts w:hint="eastAsia"/>
        </w:rPr>
        <w:t>，存放在</w:t>
      </w:r>
      <w:r w:rsidR="00A83737" w:rsidRPr="00326D3D">
        <w:t>/res/layout</w:t>
      </w:r>
      <w:r w:rsidR="00A83737" w:rsidRPr="00326D3D">
        <w:rPr>
          <w:rFonts w:hint="eastAsia"/>
        </w:rPr>
        <w:t>目录下，见</w:t>
      </w:r>
      <w:r w:rsidR="008A3260">
        <w:fldChar w:fldCharType="begin"/>
      </w:r>
      <w:r w:rsidR="008A3260">
        <w:instrText xml:space="preserve"> </w:instrText>
      </w:r>
      <w:r w:rsidR="008A3260">
        <w:rPr>
          <w:rFonts w:hint="eastAsia"/>
        </w:rPr>
        <w:instrText>REF _Ref93935338 \h</w:instrText>
      </w:r>
      <w:r w:rsidR="008A3260">
        <w:instrText xml:space="preserve"> </w:instrText>
      </w:r>
      <w:r w:rsidR="008A3260">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41</w:t>
      </w:r>
      <w:r w:rsidR="008A3260">
        <w:fldChar w:fldCharType="end"/>
      </w:r>
      <w:r w:rsidR="00A83737" w:rsidRPr="00326D3D">
        <w:rPr>
          <w:rFonts w:hint="eastAsia"/>
        </w:rPr>
        <w:t>；</w:t>
      </w:r>
    </w:p>
    <w:p w14:paraId="3CA49223" w14:textId="22BC8E6C" w:rsidR="00A83737" w:rsidRDefault="00326D3D" w:rsidP="00724B43">
      <w:r>
        <w:rPr>
          <w:rFonts w:hint="eastAsia"/>
        </w:rPr>
        <w:t>(</w:t>
      </w:r>
      <w:r>
        <w:t>3)</w:t>
      </w:r>
      <w:r w:rsidR="00A83737" w:rsidRPr="00326D3D">
        <w:rPr>
          <w:rFonts w:hint="eastAsia"/>
        </w:rPr>
        <w:t>修改</w:t>
      </w:r>
      <w:r w:rsidR="002D7593">
        <w:rPr>
          <w:rFonts w:hint="eastAsia"/>
        </w:rPr>
        <w:t>A</w:t>
      </w:r>
      <w:r w:rsidR="002D7593">
        <w:t>ndroid</w:t>
      </w:r>
      <w:r w:rsidR="00A83737" w:rsidRPr="00326D3D">
        <w:t>Manifest.xml</w:t>
      </w:r>
      <w:r w:rsidR="00A83737" w:rsidRPr="00326D3D">
        <w:rPr>
          <w:rFonts w:hint="eastAsia"/>
        </w:rPr>
        <w:t>文件，在其中添加</w:t>
      </w:r>
      <w:r w:rsidR="00A83737" w:rsidRPr="00326D3D">
        <w:t>RelativeLayoutActivity</w:t>
      </w:r>
      <w:r w:rsidR="00A83737" w:rsidRPr="00326D3D">
        <w:rPr>
          <w:rFonts w:hint="eastAsia"/>
        </w:rPr>
        <w:t>的声明；</w:t>
      </w:r>
    </w:p>
    <w:p w14:paraId="55C17633" w14:textId="3827665E" w:rsidR="00243A34" w:rsidRDefault="00243A34" w:rsidP="00243A34">
      <w:pPr>
        <w:pStyle w:val="a6"/>
        <w:ind w:left="240" w:right="720" w:firstLine="180"/>
      </w:pPr>
      <w:r>
        <w:t>public class RelativeLayoutActivity extends</w:t>
      </w:r>
      <w:r w:rsidR="00DA76EC">
        <w:t>活动</w:t>
      </w:r>
      <w:r>
        <w:t>{</w:t>
      </w:r>
    </w:p>
    <w:p w14:paraId="79E05399" w14:textId="77777777" w:rsidR="00243A34" w:rsidRDefault="00243A34" w:rsidP="00243A34">
      <w:pPr>
        <w:pStyle w:val="a6"/>
        <w:ind w:left="240" w:right="720" w:firstLine="180"/>
      </w:pPr>
      <w:r>
        <w:tab/>
        <w:t>@Override</w:t>
      </w:r>
    </w:p>
    <w:p w14:paraId="2DF402F4" w14:textId="77777777" w:rsidR="00243A34" w:rsidRDefault="00243A34" w:rsidP="00243A34">
      <w:pPr>
        <w:pStyle w:val="a6"/>
        <w:ind w:left="240" w:right="720" w:firstLine="180"/>
      </w:pPr>
      <w:r>
        <w:tab/>
        <w:t>protected void onCreate(Bundle savedInstanceState) {</w:t>
      </w:r>
    </w:p>
    <w:p w14:paraId="0522138D" w14:textId="77777777" w:rsidR="00243A34" w:rsidRDefault="00243A34" w:rsidP="00243A34">
      <w:pPr>
        <w:pStyle w:val="a6"/>
        <w:ind w:left="240" w:right="720" w:firstLine="180"/>
      </w:pPr>
      <w:r>
        <w:tab/>
      </w:r>
      <w:r>
        <w:tab/>
        <w:t>// TODO Auto-generated method stub</w:t>
      </w:r>
    </w:p>
    <w:p w14:paraId="0754B196" w14:textId="77777777" w:rsidR="00243A34" w:rsidRDefault="00243A34" w:rsidP="00243A34">
      <w:pPr>
        <w:pStyle w:val="a6"/>
        <w:ind w:left="240" w:right="720" w:firstLine="180"/>
      </w:pPr>
      <w:r>
        <w:tab/>
      </w:r>
      <w:r>
        <w:tab/>
        <w:t>super.onCreate(savedInstanceState);</w:t>
      </w:r>
    </w:p>
    <w:p w14:paraId="572D8528" w14:textId="77777777" w:rsidR="00243A34" w:rsidRDefault="00243A34" w:rsidP="00243A34">
      <w:pPr>
        <w:pStyle w:val="a6"/>
        <w:ind w:left="240" w:right="720" w:firstLine="180"/>
      </w:pPr>
      <w:r>
        <w:tab/>
      </w:r>
      <w:r>
        <w:tab/>
        <w:t>setContentView(R.layout.relative_layout);</w:t>
      </w:r>
    </w:p>
    <w:p w14:paraId="085A3C2E" w14:textId="77777777" w:rsidR="00243A34" w:rsidRDefault="00243A34" w:rsidP="00243A34">
      <w:pPr>
        <w:pStyle w:val="a6"/>
        <w:ind w:left="240" w:right="720" w:firstLine="180"/>
      </w:pPr>
      <w:r>
        <w:tab/>
        <w:t>}</w:t>
      </w:r>
    </w:p>
    <w:p w14:paraId="36B08AB2" w14:textId="08C372BA" w:rsidR="00243A34" w:rsidRDefault="00243A34" w:rsidP="00243A34">
      <w:pPr>
        <w:pStyle w:val="a6"/>
        <w:ind w:left="240" w:right="720" w:firstLine="180"/>
      </w:pPr>
      <w:r>
        <w:t>}</w:t>
      </w:r>
    </w:p>
    <w:p w14:paraId="0187E86D" w14:textId="4B2EDBA7" w:rsidR="00243A34" w:rsidRPr="00724B43" w:rsidRDefault="00243A34" w:rsidP="00612D58">
      <w:pPr>
        <w:pStyle w:val="a9"/>
        <w:rPr>
          <w:rFonts w:eastAsia="宋体"/>
          <w:sz w:val="24"/>
        </w:rPr>
      </w:pPr>
      <w:bookmarkStart w:id="92" w:name="_Ref93935314"/>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64</w:t>
      </w:r>
      <w:r w:rsidR="0090755C">
        <w:fldChar w:fldCharType="end"/>
      </w:r>
      <w:bookmarkEnd w:id="92"/>
      <w:r>
        <w:t xml:space="preserve"> </w:t>
      </w:r>
      <w:r w:rsidRPr="00243A34">
        <w:t>RelativeLayoutActivity.java</w:t>
      </w:r>
    </w:p>
    <w:p w14:paraId="557915E0" w14:textId="77777777" w:rsidR="00C1488B" w:rsidRDefault="00C1488B" w:rsidP="00724B43">
      <w:pPr>
        <w:pStyle w:val="a6"/>
        <w:ind w:left="240" w:right="720" w:firstLine="180"/>
      </w:pPr>
      <w:bookmarkStart w:id="93" w:name="_Ref28040"/>
      <w:r>
        <w:t>&lt;?xml version="1.0" encoding="utf-8"?&gt;</w:t>
      </w:r>
    </w:p>
    <w:p w14:paraId="2149077F" w14:textId="77777777" w:rsidR="00C1488B" w:rsidRDefault="00C1488B" w:rsidP="00724B43">
      <w:pPr>
        <w:pStyle w:val="a6"/>
        <w:ind w:left="240" w:right="720" w:firstLine="180"/>
      </w:pPr>
      <w:r>
        <w:t>&lt;RelativeLayout xmlns:android="http://schemas.android.com/apk/res/android"</w:t>
      </w:r>
    </w:p>
    <w:p w14:paraId="09B153CE" w14:textId="77777777" w:rsidR="00C1488B" w:rsidRDefault="00C1488B" w:rsidP="00724B43">
      <w:pPr>
        <w:pStyle w:val="a6"/>
        <w:ind w:left="240" w:right="720" w:firstLine="180"/>
      </w:pPr>
      <w:r>
        <w:t xml:space="preserve">    </w:t>
      </w:r>
      <w:r w:rsidRPr="008E0ECE">
        <w:rPr>
          <w:b/>
          <w:bCs/>
        </w:rPr>
        <w:t>android:</w:t>
      </w:r>
      <w:r>
        <w:t>layout_width="fill_parent"</w:t>
      </w:r>
    </w:p>
    <w:p w14:paraId="72E8AFF1" w14:textId="77777777" w:rsidR="00C1488B" w:rsidRDefault="00C1488B" w:rsidP="00724B43">
      <w:pPr>
        <w:pStyle w:val="a6"/>
        <w:ind w:left="240" w:right="720" w:firstLine="180"/>
      </w:pPr>
      <w:r>
        <w:t xml:space="preserve">    </w:t>
      </w:r>
      <w:r w:rsidRPr="008E0ECE">
        <w:rPr>
          <w:b/>
          <w:bCs/>
        </w:rPr>
        <w:t>android:</w:t>
      </w:r>
      <w:r>
        <w:t>layout_height="fill_parent" &gt;</w:t>
      </w:r>
    </w:p>
    <w:p w14:paraId="63B2B3E6" w14:textId="77777777" w:rsidR="00C1488B" w:rsidRDefault="00C1488B" w:rsidP="00724B43">
      <w:pPr>
        <w:pStyle w:val="a6"/>
        <w:ind w:left="240" w:right="720" w:firstLine="180"/>
      </w:pPr>
    </w:p>
    <w:p w14:paraId="59AC686D" w14:textId="77777777" w:rsidR="00C1488B" w:rsidRDefault="00C1488B" w:rsidP="00724B43">
      <w:pPr>
        <w:pStyle w:val="a6"/>
        <w:ind w:left="240" w:right="720" w:firstLine="180"/>
      </w:pPr>
      <w:r>
        <w:t xml:space="preserve">    &lt;TextView</w:t>
      </w:r>
    </w:p>
    <w:p w14:paraId="462F10B0" w14:textId="77777777" w:rsidR="00C1488B" w:rsidRDefault="00C1488B" w:rsidP="00724B43">
      <w:pPr>
        <w:pStyle w:val="a6"/>
        <w:ind w:left="240" w:right="720" w:firstLine="180"/>
      </w:pPr>
      <w:r>
        <w:t xml:space="preserve">        </w:t>
      </w:r>
      <w:r w:rsidRPr="008E0ECE">
        <w:rPr>
          <w:b/>
          <w:bCs/>
        </w:rPr>
        <w:t>android:</w:t>
      </w:r>
      <w:r>
        <w:t>id="@+id/label"</w:t>
      </w:r>
    </w:p>
    <w:p w14:paraId="16A009C8" w14:textId="77777777" w:rsidR="00C1488B" w:rsidRDefault="00C1488B" w:rsidP="00724B43">
      <w:pPr>
        <w:pStyle w:val="a6"/>
        <w:ind w:left="240" w:right="720" w:firstLine="180"/>
      </w:pPr>
      <w:r>
        <w:t xml:space="preserve">        </w:t>
      </w:r>
      <w:r w:rsidRPr="008E0ECE">
        <w:rPr>
          <w:b/>
          <w:bCs/>
        </w:rPr>
        <w:t>android:</w:t>
      </w:r>
      <w:r>
        <w:t>layout_width="fill_parent"</w:t>
      </w:r>
    </w:p>
    <w:p w14:paraId="14A3E8F8" w14:textId="77777777" w:rsidR="00C1488B" w:rsidRDefault="00C1488B" w:rsidP="00724B43">
      <w:pPr>
        <w:pStyle w:val="a6"/>
        <w:ind w:left="240" w:right="720" w:firstLine="180"/>
      </w:pPr>
      <w:r>
        <w:t xml:space="preserve">        </w:t>
      </w:r>
      <w:r w:rsidRPr="008E0ECE">
        <w:rPr>
          <w:b/>
          <w:bCs/>
        </w:rPr>
        <w:t>android:</w:t>
      </w:r>
      <w:r>
        <w:t>layout_height="wrap_content"</w:t>
      </w:r>
    </w:p>
    <w:p w14:paraId="6F2D251E" w14:textId="77777777" w:rsidR="00C1488B" w:rsidRDefault="00C1488B" w:rsidP="00724B43">
      <w:pPr>
        <w:pStyle w:val="a6"/>
        <w:ind w:left="240" w:right="720" w:firstLine="180"/>
      </w:pPr>
      <w:r>
        <w:t xml:space="preserve">        </w:t>
      </w:r>
      <w:r w:rsidRPr="008E0ECE">
        <w:rPr>
          <w:b/>
          <w:bCs/>
        </w:rPr>
        <w:t>android:</w:t>
      </w:r>
      <w:r>
        <w:t>text="Type here:" /&gt;</w:t>
      </w:r>
    </w:p>
    <w:p w14:paraId="31F5E47D" w14:textId="77777777" w:rsidR="00C1488B" w:rsidRDefault="00C1488B" w:rsidP="00724B43">
      <w:pPr>
        <w:pStyle w:val="a6"/>
        <w:ind w:left="240" w:right="720" w:firstLine="180"/>
      </w:pPr>
    </w:p>
    <w:p w14:paraId="414B5B2A" w14:textId="77777777" w:rsidR="00C1488B" w:rsidRDefault="00C1488B" w:rsidP="00724B43">
      <w:pPr>
        <w:pStyle w:val="a6"/>
        <w:ind w:left="240" w:right="720" w:firstLine="180"/>
      </w:pPr>
      <w:r>
        <w:lastRenderedPageBreak/>
        <w:t xml:space="preserve">    &lt;EditText</w:t>
      </w:r>
    </w:p>
    <w:p w14:paraId="02F5263D" w14:textId="77777777" w:rsidR="00C1488B" w:rsidRDefault="00C1488B" w:rsidP="00724B43">
      <w:pPr>
        <w:pStyle w:val="a6"/>
        <w:ind w:left="240" w:right="720" w:firstLine="180"/>
      </w:pPr>
      <w:r>
        <w:t xml:space="preserve">        </w:t>
      </w:r>
      <w:r w:rsidRPr="008E0ECE">
        <w:rPr>
          <w:b/>
          <w:bCs/>
        </w:rPr>
        <w:t>android:</w:t>
      </w:r>
      <w:r>
        <w:t>id="@+id/entry"</w:t>
      </w:r>
    </w:p>
    <w:p w14:paraId="11C8ACAF" w14:textId="77777777" w:rsidR="00C1488B" w:rsidRDefault="00C1488B" w:rsidP="00724B43">
      <w:pPr>
        <w:pStyle w:val="a6"/>
        <w:ind w:left="240" w:right="720" w:firstLine="180"/>
      </w:pPr>
      <w:r>
        <w:t xml:space="preserve">        </w:t>
      </w:r>
      <w:r w:rsidRPr="008E0ECE">
        <w:rPr>
          <w:b/>
          <w:bCs/>
        </w:rPr>
        <w:t>android:</w:t>
      </w:r>
      <w:r>
        <w:t>layout_width="fill_parent"</w:t>
      </w:r>
    </w:p>
    <w:p w14:paraId="5A9563BB" w14:textId="77777777" w:rsidR="00C1488B" w:rsidRDefault="00C1488B" w:rsidP="00724B43">
      <w:pPr>
        <w:pStyle w:val="a6"/>
        <w:ind w:left="240" w:right="720" w:firstLine="180"/>
      </w:pPr>
      <w:r>
        <w:t xml:space="preserve">        </w:t>
      </w:r>
      <w:r w:rsidRPr="008E0ECE">
        <w:rPr>
          <w:b/>
          <w:bCs/>
        </w:rPr>
        <w:t>android:</w:t>
      </w:r>
      <w:r>
        <w:t>layout_height="wrap_content"</w:t>
      </w:r>
    </w:p>
    <w:p w14:paraId="301FE995" w14:textId="77777777" w:rsidR="00C1488B" w:rsidRDefault="00C1488B" w:rsidP="00724B43">
      <w:pPr>
        <w:pStyle w:val="a6"/>
        <w:ind w:left="240" w:right="720" w:firstLine="180"/>
      </w:pPr>
      <w:r>
        <w:t xml:space="preserve">        </w:t>
      </w:r>
      <w:r w:rsidRPr="008E0ECE">
        <w:rPr>
          <w:b/>
          <w:bCs/>
        </w:rPr>
        <w:t>android:</w:t>
      </w:r>
      <w:r>
        <w:t>layout_below="@id/label"</w:t>
      </w:r>
    </w:p>
    <w:p w14:paraId="5350BB24" w14:textId="77777777" w:rsidR="00C1488B" w:rsidRDefault="00C1488B" w:rsidP="00724B43">
      <w:pPr>
        <w:pStyle w:val="a6"/>
        <w:ind w:left="240" w:right="720" w:firstLine="180"/>
      </w:pPr>
      <w:r>
        <w:t xml:space="preserve">        </w:t>
      </w:r>
      <w:r w:rsidRPr="008E0ECE">
        <w:rPr>
          <w:b/>
          <w:bCs/>
        </w:rPr>
        <w:t>android:</w:t>
      </w:r>
      <w:r>
        <w:t>background="@</w:t>
      </w:r>
      <w:r w:rsidRPr="008E0ECE">
        <w:rPr>
          <w:b/>
          <w:bCs/>
        </w:rPr>
        <w:t>android:</w:t>
      </w:r>
      <w:r>
        <w:t>drawable/editbox_background" /&gt;</w:t>
      </w:r>
    </w:p>
    <w:p w14:paraId="5B282EE4" w14:textId="77777777" w:rsidR="00C1488B" w:rsidRDefault="00C1488B" w:rsidP="00724B43">
      <w:pPr>
        <w:pStyle w:val="a6"/>
        <w:ind w:left="240" w:right="720" w:firstLine="180"/>
      </w:pPr>
    </w:p>
    <w:p w14:paraId="2F9BC05D" w14:textId="77777777" w:rsidR="00C1488B" w:rsidRDefault="00C1488B" w:rsidP="00724B43">
      <w:pPr>
        <w:pStyle w:val="a6"/>
        <w:ind w:left="240" w:right="720" w:firstLine="180"/>
      </w:pPr>
      <w:r>
        <w:t xml:space="preserve">    &lt;Button</w:t>
      </w:r>
    </w:p>
    <w:p w14:paraId="052F79F8" w14:textId="77777777" w:rsidR="00C1488B" w:rsidRDefault="00C1488B" w:rsidP="00724B43">
      <w:pPr>
        <w:pStyle w:val="a6"/>
        <w:ind w:left="240" w:right="720" w:firstLine="180"/>
      </w:pPr>
      <w:r>
        <w:t xml:space="preserve">        </w:t>
      </w:r>
      <w:r w:rsidRPr="008E0ECE">
        <w:rPr>
          <w:b/>
          <w:bCs/>
        </w:rPr>
        <w:t>android:</w:t>
      </w:r>
      <w:r>
        <w:t>id="@+id/ok"</w:t>
      </w:r>
    </w:p>
    <w:p w14:paraId="0966CBD4" w14:textId="77777777" w:rsidR="00C1488B" w:rsidRDefault="00C1488B" w:rsidP="00724B43">
      <w:pPr>
        <w:pStyle w:val="a6"/>
        <w:ind w:left="240" w:right="720" w:firstLine="180"/>
      </w:pPr>
      <w:r>
        <w:t xml:space="preserve">        </w:t>
      </w:r>
      <w:r w:rsidRPr="008E0ECE">
        <w:rPr>
          <w:b/>
          <w:bCs/>
        </w:rPr>
        <w:t>android:</w:t>
      </w:r>
      <w:r>
        <w:t>layout_width="wrap_content"</w:t>
      </w:r>
    </w:p>
    <w:p w14:paraId="47A6485A" w14:textId="77777777" w:rsidR="00C1488B" w:rsidRDefault="00C1488B" w:rsidP="00724B43">
      <w:pPr>
        <w:pStyle w:val="a6"/>
        <w:ind w:left="240" w:right="720" w:firstLine="180"/>
      </w:pPr>
      <w:r>
        <w:t xml:space="preserve">        </w:t>
      </w:r>
      <w:r w:rsidRPr="008E0ECE">
        <w:rPr>
          <w:b/>
          <w:bCs/>
        </w:rPr>
        <w:t>android:</w:t>
      </w:r>
      <w:r>
        <w:t>layout_height="wrap_content"</w:t>
      </w:r>
    </w:p>
    <w:p w14:paraId="51327159" w14:textId="77777777" w:rsidR="00C1488B" w:rsidRDefault="00C1488B" w:rsidP="00724B43">
      <w:pPr>
        <w:pStyle w:val="a6"/>
        <w:ind w:left="240" w:right="720" w:firstLine="180"/>
      </w:pPr>
      <w:r>
        <w:t xml:space="preserve">        </w:t>
      </w:r>
      <w:r w:rsidRPr="008E0ECE">
        <w:rPr>
          <w:b/>
          <w:bCs/>
        </w:rPr>
        <w:t>android:</w:t>
      </w:r>
      <w:r>
        <w:t>layout_alignParentRight="true"</w:t>
      </w:r>
    </w:p>
    <w:p w14:paraId="17333635" w14:textId="77777777" w:rsidR="00C1488B" w:rsidRDefault="00C1488B" w:rsidP="00724B43">
      <w:pPr>
        <w:pStyle w:val="a6"/>
        <w:ind w:left="240" w:right="720" w:firstLine="180"/>
      </w:pPr>
      <w:r>
        <w:t xml:space="preserve">        </w:t>
      </w:r>
      <w:r w:rsidRPr="008E0ECE">
        <w:rPr>
          <w:b/>
          <w:bCs/>
        </w:rPr>
        <w:t>android:</w:t>
      </w:r>
      <w:r>
        <w:t>layout_below="@id/entry"</w:t>
      </w:r>
    </w:p>
    <w:p w14:paraId="22B33EB0" w14:textId="77777777" w:rsidR="00C1488B" w:rsidRDefault="00C1488B" w:rsidP="00724B43">
      <w:pPr>
        <w:pStyle w:val="a6"/>
        <w:ind w:left="240" w:right="720" w:firstLine="180"/>
      </w:pPr>
      <w:r>
        <w:t xml:space="preserve">        </w:t>
      </w:r>
      <w:r w:rsidRPr="008E0ECE">
        <w:rPr>
          <w:b/>
          <w:bCs/>
        </w:rPr>
        <w:t>android:</w:t>
      </w:r>
      <w:r>
        <w:t>layout_marginLeft="10dip"</w:t>
      </w:r>
    </w:p>
    <w:p w14:paraId="51789897" w14:textId="77777777" w:rsidR="00C1488B" w:rsidRDefault="00C1488B" w:rsidP="00724B43">
      <w:pPr>
        <w:pStyle w:val="a6"/>
        <w:ind w:left="240" w:right="720" w:firstLine="180"/>
      </w:pPr>
      <w:r>
        <w:t xml:space="preserve">        </w:t>
      </w:r>
      <w:r w:rsidRPr="008E0ECE">
        <w:rPr>
          <w:b/>
          <w:bCs/>
        </w:rPr>
        <w:t>android:</w:t>
      </w:r>
      <w:r>
        <w:t>text="OK" /&gt;</w:t>
      </w:r>
    </w:p>
    <w:p w14:paraId="1A82AA9B" w14:textId="77777777" w:rsidR="00C1488B" w:rsidRDefault="00C1488B" w:rsidP="00724B43">
      <w:pPr>
        <w:pStyle w:val="a6"/>
        <w:ind w:left="240" w:right="720" w:firstLine="180"/>
      </w:pPr>
    </w:p>
    <w:p w14:paraId="21D7B64E" w14:textId="77777777" w:rsidR="00C1488B" w:rsidRDefault="00C1488B" w:rsidP="00724B43">
      <w:pPr>
        <w:pStyle w:val="a6"/>
        <w:ind w:left="240" w:right="720" w:firstLine="180"/>
      </w:pPr>
      <w:r>
        <w:t xml:space="preserve">    &lt;Button</w:t>
      </w:r>
    </w:p>
    <w:p w14:paraId="6B799870" w14:textId="77777777" w:rsidR="00C1488B" w:rsidRDefault="00C1488B" w:rsidP="00724B43">
      <w:pPr>
        <w:pStyle w:val="a6"/>
        <w:ind w:left="240" w:right="720" w:firstLine="180"/>
      </w:pPr>
      <w:r>
        <w:t xml:space="preserve">        </w:t>
      </w:r>
      <w:r w:rsidRPr="008E0ECE">
        <w:rPr>
          <w:b/>
          <w:bCs/>
        </w:rPr>
        <w:t>android:</w:t>
      </w:r>
      <w:r>
        <w:t>layout_width="wrap_content"</w:t>
      </w:r>
    </w:p>
    <w:p w14:paraId="32D9F32E" w14:textId="77777777" w:rsidR="00C1488B" w:rsidRDefault="00C1488B" w:rsidP="00724B43">
      <w:pPr>
        <w:pStyle w:val="a6"/>
        <w:ind w:left="240" w:right="720" w:firstLine="180"/>
      </w:pPr>
      <w:r>
        <w:t xml:space="preserve">        </w:t>
      </w:r>
      <w:r w:rsidRPr="008E0ECE">
        <w:rPr>
          <w:b/>
          <w:bCs/>
        </w:rPr>
        <w:t>android:</w:t>
      </w:r>
      <w:r>
        <w:t>layout_height="wrap_content"</w:t>
      </w:r>
    </w:p>
    <w:p w14:paraId="6E52F42A" w14:textId="77777777" w:rsidR="00C1488B" w:rsidRDefault="00C1488B" w:rsidP="00724B43">
      <w:pPr>
        <w:pStyle w:val="a6"/>
        <w:ind w:left="240" w:right="720" w:firstLine="180"/>
      </w:pPr>
      <w:r>
        <w:t xml:space="preserve">        </w:t>
      </w:r>
      <w:r w:rsidRPr="008E0ECE">
        <w:rPr>
          <w:b/>
          <w:bCs/>
        </w:rPr>
        <w:t>android:</w:t>
      </w:r>
      <w:r>
        <w:t>layout_alignTop="@id/ok"</w:t>
      </w:r>
    </w:p>
    <w:p w14:paraId="7F6DE1E5" w14:textId="77777777" w:rsidR="00C1488B" w:rsidRDefault="00C1488B" w:rsidP="00724B43">
      <w:pPr>
        <w:pStyle w:val="a6"/>
        <w:ind w:left="240" w:right="720" w:firstLine="180"/>
      </w:pPr>
      <w:r>
        <w:t xml:space="preserve">        </w:t>
      </w:r>
      <w:r w:rsidRPr="008E0ECE">
        <w:rPr>
          <w:b/>
          <w:bCs/>
        </w:rPr>
        <w:t>android:</w:t>
      </w:r>
      <w:r>
        <w:t>layout_toLeftOf="@id/ok"</w:t>
      </w:r>
    </w:p>
    <w:p w14:paraId="35800B19" w14:textId="77777777" w:rsidR="00C1488B" w:rsidRDefault="00C1488B" w:rsidP="00724B43">
      <w:pPr>
        <w:pStyle w:val="a6"/>
        <w:ind w:left="240" w:right="720" w:firstLine="180"/>
      </w:pPr>
      <w:r>
        <w:t xml:space="preserve">        </w:t>
      </w:r>
      <w:r w:rsidRPr="008E0ECE">
        <w:rPr>
          <w:b/>
          <w:bCs/>
        </w:rPr>
        <w:t>android:</w:t>
      </w:r>
      <w:r>
        <w:t>text="Cancel" /&gt;</w:t>
      </w:r>
    </w:p>
    <w:p w14:paraId="0C369022" w14:textId="77777777" w:rsidR="00C1488B" w:rsidRDefault="00C1488B" w:rsidP="00724B43">
      <w:pPr>
        <w:pStyle w:val="a6"/>
        <w:ind w:left="240" w:right="720" w:firstLine="180"/>
      </w:pPr>
    </w:p>
    <w:p w14:paraId="244417DC" w14:textId="77777777" w:rsidR="00C1488B" w:rsidRDefault="00C1488B" w:rsidP="00724B43">
      <w:pPr>
        <w:pStyle w:val="a6"/>
        <w:ind w:left="240" w:right="720" w:firstLine="180"/>
      </w:pPr>
      <w:r>
        <w:t>&lt;/RelativeLayout&gt;</w:t>
      </w:r>
    </w:p>
    <w:p w14:paraId="312C2559" w14:textId="7D5AE45F" w:rsidR="00927143" w:rsidRPr="00927143" w:rsidRDefault="000D02FE" w:rsidP="00612D58">
      <w:pPr>
        <w:pStyle w:val="a9"/>
      </w:pPr>
      <w:bookmarkStart w:id="94" w:name="_Ref93935338"/>
      <w:bookmarkStart w:id="95" w:name="_Toc242772193"/>
      <w:bookmarkEnd w:id="93"/>
      <w:r>
        <w:rPr>
          <w:rFonts w:hint="eastAsia"/>
        </w:rPr>
        <w:lastRenderedPageBreak/>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65</w:t>
      </w:r>
      <w:r w:rsidR="0090755C">
        <w:fldChar w:fldCharType="end"/>
      </w:r>
      <w:bookmarkEnd w:id="94"/>
      <w:r>
        <w:t xml:space="preserve"> </w:t>
      </w:r>
      <w:r w:rsidR="00927143" w:rsidRPr="00927143">
        <w:rPr>
          <w:rFonts w:hint="eastAsia"/>
        </w:rPr>
        <w:t>relative_layout.xml</w:t>
      </w:r>
    </w:p>
    <w:p w14:paraId="31D6AE14" w14:textId="6C2D17D6" w:rsidR="00A83737" w:rsidRDefault="00A83737" w:rsidP="0004706D">
      <w:pPr>
        <w:pStyle w:val="3"/>
        <w:numPr>
          <w:ilvl w:val="2"/>
          <w:numId w:val="4"/>
        </w:numPr>
      </w:pPr>
      <w:r w:rsidRPr="000042DF">
        <w:rPr>
          <w:rFonts w:hint="eastAsia"/>
        </w:rPr>
        <w:t>表格布局</w:t>
      </w:r>
      <w:bookmarkEnd w:id="95"/>
    </w:p>
    <w:p w14:paraId="18F850ED" w14:textId="5E284AA5" w:rsidR="007D6DCC" w:rsidRDefault="007D6DCC" w:rsidP="007D6DCC">
      <w:pPr>
        <w:jc w:val="center"/>
        <w:rPr>
          <w:lang w:bidi="ar-SA"/>
        </w:rPr>
      </w:pPr>
      <w:r>
        <w:rPr>
          <w:noProof/>
        </w:rPr>
        <w:drawing>
          <wp:inline distT="0" distB="0" distL="0" distR="0" wp14:anchorId="76797445" wp14:editId="0ABFF612">
            <wp:extent cx="2449773" cy="1773793"/>
            <wp:effectExtent l="0" t="0" r="8255" b="0"/>
            <wp:docPr id="12" name="图片 12" descr="Row and Column in Table Layout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w and Column in Table Layout Android"/>
                    <pic:cNvPicPr>
                      <a:picLocks noChangeAspect="1" noChangeArrowheads="1"/>
                    </pic:cNvPicPr>
                  </pic:nvPicPr>
                  <pic:blipFill>
                    <a:blip r:embed="rId117">
                      <a:extLst>
                        <a:ext uri="{BEBA8EAE-BF5A-486C-A8C5-ECC9F3942E4B}">
                          <a14:imgProps xmlns:a14="http://schemas.microsoft.com/office/drawing/2010/main">
                            <a14:imgLayer r:embed="rId1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62596" cy="1783078"/>
                    </a:xfrm>
                    <a:prstGeom prst="rect">
                      <a:avLst/>
                    </a:prstGeom>
                    <a:noFill/>
                    <a:ln>
                      <a:noFill/>
                    </a:ln>
                  </pic:spPr>
                </pic:pic>
              </a:graphicData>
            </a:graphic>
          </wp:inline>
        </w:drawing>
      </w:r>
    </w:p>
    <w:p w14:paraId="4AC47269" w14:textId="7BD68747" w:rsidR="007D6DCC" w:rsidRPr="007D6DCC" w:rsidRDefault="001A5CDE" w:rsidP="00612D58">
      <w:pPr>
        <w:pStyle w:val="a5"/>
        <w:rPr>
          <w:lang w:bidi="ar-SA"/>
        </w:rPr>
      </w:pPr>
      <w:r>
        <w:rPr>
          <w:rFonts w:hint="eastAsia"/>
        </w:rPr>
        <w:t>图</w:t>
      </w:r>
      <w:r>
        <w:rPr>
          <w:rFonts w:hint="eastAsia"/>
        </w:rPr>
        <w:t xml:space="preserve"> </w:t>
      </w:r>
      <w:r w:rsidR="006E6E78">
        <w:fldChar w:fldCharType="begin"/>
      </w:r>
      <w:r w:rsidR="006E6E78">
        <w:instrText xml:space="preserve"> </w:instrText>
      </w:r>
      <w:r w:rsidR="006E6E78">
        <w:rPr>
          <w:rFonts w:hint="eastAsia"/>
        </w:rPr>
        <w:instrText>STYLEREF 1 \s</w:instrText>
      </w:r>
      <w:r w:rsidR="006E6E78">
        <w:instrText xml:space="preserve"> </w:instrText>
      </w:r>
      <w:r w:rsidR="006E6E78">
        <w:fldChar w:fldCharType="separate"/>
      </w:r>
      <w:r w:rsidR="006E6E78">
        <w:rPr>
          <w:noProof/>
        </w:rPr>
        <w:t>2</w:t>
      </w:r>
      <w:r w:rsidR="006E6E78">
        <w:fldChar w:fldCharType="end"/>
      </w:r>
      <w:r w:rsidR="006E6E78">
        <w:noBreakHyphen/>
      </w:r>
      <w:r w:rsidR="006E6E78">
        <w:fldChar w:fldCharType="begin"/>
      </w:r>
      <w:r w:rsidR="006E6E78">
        <w:instrText xml:space="preserve"> </w:instrText>
      </w:r>
      <w:r w:rsidR="006E6E78">
        <w:rPr>
          <w:rFonts w:hint="eastAsia"/>
        </w:rPr>
        <w:instrText xml:space="preserve">SEQ </w:instrText>
      </w:r>
      <w:r w:rsidR="006E6E78">
        <w:rPr>
          <w:rFonts w:hint="eastAsia"/>
        </w:rPr>
        <w:instrText>图</w:instrText>
      </w:r>
      <w:r w:rsidR="006E6E78">
        <w:rPr>
          <w:rFonts w:hint="eastAsia"/>
        </w:rPr>
        <w:instrText xml:space="preserve"> \* ARABIC \s 1</w:instrText>
      </w:r>
      <w:r w:rsidR="006E6E78">
        <w:instrText xml:space="preserve"> </w:instrText>
      </w:r>
      <w:r w:rsidR="006E6E78">
        <w:fldChar w:fldCharType="separate"/>
      </w:r>
      <w:r w:rsidR="006E6E78">
        <w:rPr>
          <w:noProof/>
        </w:rPr>
        <w:t>54</w:t>
      </w:r>
      <w:r w:rsidR="006E6E78">
        <w:fldChar w:fldCharType="end"/>
      </w:r>
      <w:r>
        <w:t xml:space="preserve"> </w:t>
      </w:r>
      <w:r>
        <w:rPr>
          <w:rFonts w:hint="eastAsia"/>
        </w:rPr>
        <w:t>表格布局</w:t>
      </w:r>
    </w:p>
    <w:p w14:paraId="1D11BF0C" w14:textId="3DB4D48D" w:rsidR="00F84D89" w:rsidRDefault="009318AA" w:rsidP="008D22FF">
      <w:r w:rsidRPr="008D22FF">
        <w:rPr>
          <w:rFonts w:hint="eastAsia"/>
        </w:rPr>
        <w:t>表格布局</w:t>
      </w:r>
      <w:r w:rsidR="00A83737" w:rsidRPr="008D22FF">
        <w:rPr>
          <w:rFonts w:hint="eastAsia"/>
        </w:rPr>
        <w:t>把用户界面按表格形式划为行和列，然后把控件分配到指定的行或列中。一个</w:t>
      </w:r>
      <w:r w:rsidR="00D00846" w:rsidRPr="008D22FF">
        <w:rPr>
          <w:rFonts w:hint="eastAsia"/>
        </w:rPr>
        <w:t>表格布局</w:t>
      </w:r>
      <w:r w:rsidR="00A83737" w:rsidRPr="008D22FF">
        <w:rPr>
          <w:rFonts w:hint="eastAsia"/>
        </w:rPr>
        <w:t>由许多的</w:t>
      </w:r>
      <w:r w:rsidR="00A83737" w:rsidRPr="008D22FF">
        <w:t>TableRow</w:t>
      </w:r>
      <w:r w:rsidR="00A83737" w:rsidRPr="008D22FF">
        <w:rPr>
          <w:rFonts w:hint="eastAsia"/>
        </w:rPr>
        <w:t>组成，每个</w:t>
      </w:r>
      <w:r w:rsidR="00A83737" w:rsidRPr="008D22FF">
        <w:t>TableRow</w:t>
      </w:r>
      <w:r w:rsidR="00A83737" w:rsidRPr="008D22FF">
        <w:rPr>
          <w:rFonts w:hint="eastAsia"/>
        </w:rPr>
        <w:t>定义一行</w:t>
      </w:r>
      <w:r w:rsidR="005C37BC">
        <w:rPr>
          <w:rFonts w:hint="eastAsia"/>
        </w:rPr>
        <w:t>，</w:t>
      </w:r>
      <w:r w:rsidR="00943A5E" w:rsidRPr="008D22FF">
        <w:rPr>
          <w:rFonts w:hint="eastAsia"/>
        </w:rPr>
        <w:t>表格布局</w:t>
      </w:r>
      <w:r w:rsidR="00A83737" w:rsidRPr="008D22FF">
        <w:rPr>
          <w:rFonts w:hint="eastAsia"/>
        </w:rPr>
        <w:t>容器不会显示行、列或单元格的边框线</w:t>
      </w:r>
      <w:r w:rsidR="009F1246">
        <w:rPr>
          <w:rFonts w:hint="eastAsia"/>
        </w:rPr>
        <w:t>。</w:t>
      </w:r>
      <w:r w:rsidR="00A83737" w:rsidRPr="008D22FF">
        <w:rPr>
          <w:rFonts w:hint="eastAsia"/>
        </w:rPr>
        <w:t>每行可有</w:t>
      </w:r>
      <w:r w:rsidR="00A83737" w:rsidRPr="008D22FF">
        <w:t>0</w:t>
      </w:r>
      <w:r w:rsidR="00A83737" w:rsidRPr="008D22FF">
        <w:rPr>
          <w:rFonts w:hint="eastAsia"/>
        </w:rPr>
        <w:t>个或多个的</w:t>
      </w:r>
      <w:r w:rsidR="009F1246">
        <w:rPr>
          <w:rFonts w:hint="eastAsia"/>
        </w:rPr>
        <w:t>单元格</w:t>
      </w:r>
      <w:r w:rsidR="00A83737" w:rsidRPr="008D22FF">
        <w:rPr>
          <w:rFonts w:hint="eastAsia"/>
        </w:rPr>
        <w:t>；每个</w:t>
      </w:r>
      <w:r w:rsidR="00D67B2D">
        <w:rPr>
          <w:rFonts w:hint="eastAsia"/>
        </w:rPr>
        <w:t>单元格</w:t>
      </w:r>
      <w:r w:rsidR="00A83737" w:rsidRPr="008D22FF">
        <w:rPr>
          <w:rFonts w:hint="eastAsia"/>
        </w:rPr>
        <w:t>能容纳一个</w:t>
      </w:r>
      <w:r w:rsidR="00A64E2D">
        <w:rPr>
          <w:rFonts w:hint="eastAsia"/>
        </w:rPr>
        <w:t>视图</w:t>
      </w:r>
      <w:r w:rsidR="00A83737" w:rsidRPr="008D22FF">
        <w:rPr>
          <w:rFonts w:hint="eastAsia"/>
        </w:rPr>
        <w:t>对象。</w:t>
      </w:r>
      <w:r w:rsidR="00537588">
        <w:rPr>
          <w:rFonts w:hint="eastAsia"/>
        </w:rPr>
        <w:t>列</w:t>
      </w:r>
      <w:r w:rsidR="00B4251E">
        <w:rPr>
          <w:rFonts w:hint="eastAsia"/>
        </w:rPr>
        <w:t>是可</w:t>
      </w:r>
      <w:r w:rsidR="00537588">
        <w:rPr>
          <w:rFonts w:hint="eastAsia"/>
        </w:rPr>
        <w:t>拉伸</w:t>
      </w:r>
      <w:r w:rsidR="00B4251E">
        <w:rPr>
          <w:rFonts w:hint="eastAsia"/>
        </w:rPr>
        <w:t>的或</w:t>
      </w:r>
      <w:r w:rsidR="00537588" w:rsidRPr="00537588">
        <w:rPr>
          <w:rFonts w:hint="eastAsia"/>
        </w:rPr>
        <w:t>可伸缩</w:t>
      </w:r>
      <w:r w:rsidR="00B4251E">
        <w:rPr>
          <w:rFonts w:hint="eastAsia"/>
        </w:rPr>
        <w:t>的</w:t>
      </w:r>
      <w:r w:rsidR="00AD606D">
        <w:rPr>
          <w:rFonts w:hint="eastAsia"/>
        </w:rPr>
        <w:t>，</w:t>
      </w:r>
      <w:r w:rsidR="00537588" w:rsidRPr="00537588">
        <w:rPr>
          <w:rFonts w:hint="eastAsia"/>
        </w:rPr>
        <w:t>如果是可收缩的，那么列的宽度可以被收缩以适应其父对象的表格</w:t>
      </w:r>
      <w:r w:rsidR="00AD606D">
        <w:rPr>
          <w:rFonts w:hint="eastAsia"/>
        </w:rPr>
        <w:t>；</w:t>
      </w:r>
      <w:r w:rsidR="00537588" w:rsidRPr="00537588">
        <w:rPr>
          <w:rFonts w:hint="eastAsia"/>
        </w:rPr>
        <w:t>如果是可拉伸的，可以扩大宽度以适应任何额外的可用空间。</w:t>
      </w:r>
      <w:r w:rsidR="00A83737" w:rsidRPr="008D22FF">
        <w:rPr>
          <w:rFonts w:hint="eastAsia"/>
        </w:rPr>
        <w:t>表格允许</w:t>
      </w:r>
      <w:r w:rsidR="005B0FEC">
        <w:rPr>
          <w:rFonts w:hint="eastAsia"/>
        </w:rPr>
        <w:t>单元格</w:t>
      </w:r>
      <w:r w:rsidR="00A83737" w:rsidRPr="008D22FF">
        <w:rPr>
          <w:rFonts w:hint="eastAsia"/>
        </w:rPr>
        <w:t>为空，但</w:t>
      </w:r>
      <w:r w:rsidR="005B0FEC">
        <w:rPr>
          <w:rFonts w:hint="eastAsia"/>
        </w:rPr>
        <w:t>单元格</w:t>
      </w:r>
      <w:r w:rsidR="00A83737" w:rsidRPr="008D22FF">
        <w:rPr>
          <w:rFonts w:hint="eastAsia"/>
        </w:rPr>
        <w:t>不能跨列</w:t>
      </w:r>
      <w:r w:rsidR="00F84D89">
        <w:rPr>
          <w:rFonts w:hint="eastAsia"/>
        </w:rPr>
        <w:t>，下面是几个主要属性的介绍：</w:t>
      </w:r>
    </w:p>
    <w:p w14:paraId="57B9C1E7" w14:textId="418EC469" w:rsidR="00F84D89" w:rsidRDefault="00F92950" w:rsidP="00F84D89">
      <w:pPr>
        <w:pStyle w:val="a0"/>
      </w:pPr>
      <w:r w:rsidRPr="008D22FF">
        <w:t>android:collapseColumns</w:t>
      </w:r>
    </w:p>
    <w:p w14:paraId="496D283B" w14:textId="4348F76B" w:rsidR="00FA61D2" w:rsidRDefault="008C6D24" w:rsidP="008C6D24">
      <w:r>
        <w:rPr>
          <w:rFonts w:hint="eastAsia"/>
        </w:rPr>
        <w:t>折叠列属性用于折叠或隐藏表格布局的列，这些列是表信息的一部分，但不可见。如果值为</w:t>
      </w:r>
      <w:r>
        <w:rPr>
          <w:rFonts w:hint="eastAsia"/>
        </w:rPr>
        <w:t xml:space="preserve"> 0</w:t>
      </w:r>
      <w:r>
        <w:rPr>
          <w:rFonts w:hint="eastAsia"/>
        </w:rPr>
        <w:t>，则第一列显示为折叠状态，即是表格的一部分但是不可见的。</w:t>
      </w:r>
    </w:p>
    <w:p w14:paraId="4395C8F7" w14:textId="77777777" w:rsidR="00FA61D2" w:rsidRDefault="0041752E" w:rsidP="00FA61D2">
      <w:pPr>
        <w:pStyle w:val="a0"/>
      </w:pPr>
      <w:r w:rsidRPr="008D22FF">
        <w:t>android:shrinkColumns</w:t>
      </w:r>
    </w:p>
    <w:p w14:paraId="04DE31B8" w14:textId="640E018F" w:rsidR="009713D9" w:rsidRDefault="00582BE9" w:rsidP="00582BE9">
      <w:r>
        <w:rPr>
          <w:rFonts w:hint="eastAsia"/>
        </w:rPr>
        <w:t>收缩列属性用于缩小或减小列的宽度，可以为此属性指定单列或以逗号分隔的列号列表，指定列中的内容自动换行以减小其宽度。如果值为</w:t>
      </w:r>
      <w:r>
        <w:rPr>
          <w:rFonts w:hint="eastAsia"/>
        </w:rPr>
        <w:t xml:space="preserve"> 0</w:t>
      </w:r>
      <w:r>
        <w:rPr>
          <w:rFonts w:hint="eastAsia"/>
        </w:rPr>
        <w:t>，则第一列的宽度会通过自动换行其内容而缩小或减小；如果值为</w:t>
      </w:r>
      <w:r>
        <w:rPr>
          <w:rFonts w:hint="eastAsia"/>
        </w:rPr>
        <w:t xml:space="preserve"> 0,1</w:t>
      </w:r>
      <w:r>
        <w:rPr>
          <w:rFonts w:hint="eastAsia"/>
        </w:rPr>
        <w:t>，则第一列和第二列都通过自动换行其内容来缩小或缩小；如果值为“</w:t>
      </w:r>
      <w:r>
        <w:rPr>
          <w:rFonts w:hint="eastAsia"/>
        </w:rPr>
        <w:t>*</w:t>
      </w:r>
      <w:r>
        <w:rPr>
          <w:rFonts w:hint="eastAsia"/>
        </w:rPr>
        <w:t>”，则所有列的内容都被自动换行以缩小它们的宽度。</w:t>
      </w:r>
    </w:p>
    <w:p w14:paraId="5A1FFEE4" w14:textId="77777777" w:rsidR="009713D9" w:rsidRDefault="00550D60" w:rsidP="009713D9">
      <w:pPr>
        <w:pStyle w:val="a0"/>
      </w:pPr>
      <w:r w:rsidRPr="008D22FF">
        <w:t>android:stretchColumns</w:t>
      </w:r>
    </w:p>
    <w:p w14:paraId="2B6968D2" w14:textId="0B541D8E" w:rsidR="00A83737" w:rsidRPr="008D22FF" w:rsidRDefault="00675F17" w:rsidP="00675F17">
      <w:r>
        <w:rPr>
          <w:rFonts w:hint="eastAsia"/>
        </w:rPr>
        <w:t>拉伸列属性在表格布局中用于更改列的默认宽度，该宽度设置为等于最宽列的宽度，但我们也可以使用此属性拉伸列以占用可用空间。分配给此属性的值可以是单个列号或以逗号分隔的列号列表</w:t>
      </w:r>
      <w:r w:rsidR="004A6581">
        <w:rPr>
          <w:rFonts w:hint="eastAsia"/>
        </w:rPr>
        <w:t>，例如</w:t>
      </w:r>
      <w:r w:rsidR="004A6581">
        <w:rPr>
          <w:rFonts w:hint="eastAsia"/>
        </w:rPr>
        <w:t>1</w:t>
      </w:r>
      <w:r w:rsidR="0068427C">
        <w:rPr>
          <w:rFonts w:hint="eastAsia"/>
        </w:rPr>
        <w:t>,</w:t>
      </w:r>
      <w:r w:rsidR="004A6581">
        <w:rPr>
          <w:rFonts w:hint="eastAsia"/>
        </w:rPr>
        <w:t>2</w:t>
      </w:r>
      <w:r w:rsidR="0068427C">
        <w:rPr>
          <w:rFonts w:hint="eastAsia"/>
        </w:rPr>
        <w:t>,</w:t>
      </w:r>
      <w:r>
        <w:rPr>
          <w:rFonts w:hint="eastAsia"/>
        </w:rPr>
        <w:t>3</w:t>
      </w:r>
      <w:r>
        <w:rPr>
          <w:rFonts w:hint="eastAsia"/>
        </w:rPr>
        <w:t>…</w:t>
      </w:r>
      <w:r>
        <w:rPr>
          <w:rFonts w:hint="eastAsia"/>
        </w:rPr>
        <w:t>n</w:t>
      </w:r>
      <w:r w:rsidR="00661C87">
        <w:rPr>
          <w:rFonts w:hint="eastAsia"/>
        </w:rPr>
        <w:t>；</w:t>
      </w:r>
      <w:r>
        <w:rPr>
          <w:rFonts w:hint="eastAsia"/>
        </w:rPr>
        <w:t>如果值为</w:t>
      </w:r>
      <w:r>
        <w:rPr>
          <w:rFonts w:hint="eastAsia"/>
        </w:rPr>
        <w:t xml:space="preserve"> 1</w:t>
      </w:r>
      <w:r>
        <w:rPr>
          <w:rFonts w:hint="eastAsia"/>
        </w:rPr>
        <w:t>，则第二列被拉伸以占用行中的任何可用空间，因为列号从</w:t>
      </w:r>
      <w:r>
        <w:rPr>
          <w:rFonts w:hint="eastAsia"/>
        </w:rPr>
        <w:t xml:space="preserve"> 0 </w:t>
      </w:r>
      <w:r>
        <w:rPr>
          <w:rFonts w:hint="eastAsia"/>
        </w:rPr>
        <w:t>开始</w:t>
      </w:r>
      <w:r w:rsidR="00661C87">
        <w:rPr>
          <w:rFonts w:hint="eastAsia"/>
        </w:rPr>
        <w:t>；</w:t>
      </w:r>
      <w:r>
        <w:rPr>
          <w:rFonts w:hint="eastAsia"/>
        </w:rPr>
        <w:t>如果值为</w:t>
      </w:r>
      <w:r>
        <w:rPr>
          <w:rFonts w:hint="eastAsia"/>
        </w:rPr>
        <w:t>0,1</w:t>
      </w:r>
      <w:r>
        <w:rPr>
          <w:rFonts w:hint="eastAsia"/>
        </w:rPr>
        <w:t>，则表的第一列和第二列都被拉伸以占用行中的可用空间</w:t>
      </w:r>
      <w:r w:rsidR="00661C87">
        <w:rPr>
          <w:rFonts w:hint="eastAsia"/>
        </w:rPr>
        <w:t>；</w:t>
      </w:r>
      <w:r>
        <w:rPr>
          <w:rFonts w:hint="eastAsia"/>
        </w:rPr>
        <w:t>如果值为“</w:t>
      </w:r>
      <w:r>
        <w:rPr>
          <w:rFonts w:hint="eastAsia"/>
        </w:rPr>
        <w:t>*</w:t>
      </w:r>
      <w:r>
        <w:rPr>
          <w:rFonts w:hint="eastAsia"/>
        </w:rPr>
        <w:t>”，则所有列都被拉伸以占用可用空间。</w:t>
      </w:r>
    </w:p>
    <w:p w14:paraId="05E708AC" w14:textId="0D6AF713" w:rsidR="00A83737" w:rsidRDefault="00A83737" w:rsidP="00A83737">
      <w:pPr>
        <w:spacing w:line="300" w:lineRule="auto"/>
        <w:jc w:val="center"/>
      </w:pPr>
      <w:r>
        <w:rPr>
          <w:noProof/>
        </w:rPr>
        <w:lastRenderedPageBreak/>
        <w:drawing>
          <wp:inline distT="0" distB="0" distL="0" distR="0" wp14:anchorId="2010D3FA" wp14:editId="7DB16AA2">
            <wp:extent cx="2210435" cy="1268095"/>
            <wp:effectExtent l="0" t="0" r="0" b="8255"/>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descr="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210435" cy="1268095"/>
                    </a:xfrm>
                    <a:prstGeom prst="rect">
                      <a:avLst/>
                    </a:prstGeom>
                    <a:noFill/>
                    <a:ln>
                      <a:noFill/>
                    </a:ln>
                  </pic:spPr>
                </pic:pic>
              </a:graphicData>
            </a:graphic>
          </wp:inline>
        </w:drawing>
      </w:r>
    </w:p>
    <w:p w14:paraId="0B4473CC" w14:textId="4D38F286" w:rsidR="00A83737" w:rsidRDefault="00A83737" w:rsidP="00612D58">
      <w:pPr>
        <w:pStyle w:val="a9"/>
      </w:pPr>
      <w:bookmarkStart w:id="96" w:name="_Ref93938240"/>
      <w:bookmarkStart w:id="97" w:name="_Toc476665163"/>
      <w:r>
        <w:rPr>
          <w:rFonts w:hint="eastAsia"/>
        </w:rP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55</w:t>
      </w:r>
      <w:r w:rsidR="006E6E78">
        <w:fldChar w:fldCharType="end"/>
      </w:r>
      <w:bookmarkEnd w:id="96"/>
      <w:r>
        <w:t xml:space="preserve"> </w:t>
      </w:r>
      <w:r>
        <w:rPr>
          <w:rFonts w:hint="eastAsia"/>
        </w:rPr>
        <w:t>表格布局实例效果</w:t>
      </w:r>
      <w:bookmarkEnd w:id="97"/>
    </w:p>
    <w:p w14:paraId="5C1B0D42" w14:textId="527564DF" w:rsidR="00A83737" w:rsidRDefault="00F03780" w:rsidP="00A83737">
      <w:r>
        <w:rPr>
          <w:rFonts w:hint="eastAsia"/>
        </w:rPr>
        <w:t>要实现</w:t>
      </w:r>
      <w:r w:rsidRPr="008D22FF">
        <w:rPr>
          <w:rFonts w:hint="eastAsia"/>
        </w:rPr>
        <w:t>如</w:t>
      </w:r>
      <w:r w:rsidRPr="008D22FF">
        <w:fldChar w:fldCharType="begin"/>
      </w:r>
      <w:r w:rsidRPr="008D22FF">
        <w:instrText xml:space="preserve"> </w:instrText>
      </w:r>
      <w:r w:rsidRPr="008D22FF">
        <w:rPr>
          <w:rFonts w:hint="eastAsia"/>
        </w:rPr>
        <w:instrText>REF _Ref93938240 \h</w:instrText>
      </w:r>
      <w:r w:rsidRPr="008D22FF">
        <w:instrText xml:space="preserve"> </w:instrText>
      </w:r>
      <w:r>
        <w:instrText xml:space="preserve"> \* MERGEFORMAT </w:instrText>
      </w:r>
      <w:r w:rsidRPr="008D22FF">
        <w:fldChar w:fldCharType="separate"/>
      </w:r>
      <w:r w:rsidR="00741EF0" w:rsidRPr="00741EF0">
        <w:rPr>
          <w:rFonts w:hint="eastAsia"/>
        </w:rPr>
        <w:t>图</w:t>
      </w:r>
      <w:r w:rsidR="00741EF0" w:rsidRPr="00741EF0">
        <w:t xml:space="preserve"> 2</w:t>
      </w:r>
      <w:r w:rsidR="00741EF0" w:rsidRPr="00741EF0">
        <w:noBreakHyphen/>
        <w:t>53</w:t>
      </w:r>
      <w:r w:rsidRPr="008D22FF">
        <w:fldChar w:fldCharType="end"/>
      </w:r>
      <w:r>
        <w:rPr>
          <w:rFonts w:hint="eastAsia"/>
        </w:rPr>
        <w:t>界面</w:t>
      </w:r>
      <w:r w:rsidR="00A83737">
        <w:rPr>
          <w:rFonts w:hint="eastAsia"/>
        </w:rPr>
        <w:t>，需要下面几个步骤：</w:t>
      </w:r>
    </w:p>
    <w:p w14:paraId="14D88701" w14:textId="69FA41D9" w:rsidR="00A83737" w:rsidRPr="002479BD" w:rsidRDefault="002479BD" w:rsidP="002479BD">
      <w:pPr>
        <w:ind w:left="480" w:firstLineChars="0" w:firstLine="0"/>
      </w:pPr>
      <w:r>
        <w:rPr>
          <w:rFonts w:hint="eastAsia"/>
        </w:rPr>
        <w:t>(</w:t>
      </w:r>
      <w:r>
        <w:t>1)</w:t>
      </w:r>
      <w:r w:rsidR="00A83737" w:rsidRPr="002479BD">
        <w:rPr>
          <w:rFonts w:hint="eastAsia"/>
        </w:rPr>
        <w:t>创建显示界面的</w:t>
      </w:r>
      <w:r w:rsidR="00A83737" w:rsidRPr="002479BD">
        <w:t>TableLayoutActivity</w:t>
      </w:r>
      <w:r w:rsidR="00A83737" w:rsidRPr="002479BD">
        <w:rPr>
          <w:rFonts w:hint="eastAsia"/>
        </w:rPr>
        <w:t>类；</w:t>
      </w:r>
    </w:p>
    <w:p w14:paraId="51BFE5AA" w14:textId="7215AB58" w:rsidR="00A83737" w:rsidRPr="002479BD" w:rsidRDefault="002479BD" w:rsidP="002479BD">
      <w:pPr>
        <w:ind w:left="480" w:firstLineChars="0" w:firstLine="0"/>
      </w:pPr>
      <w:r>
        <w:rPr>
          <w:rFonts w:hint="eastAsia"/>
        </w:rPr>
        <w:t>(</w:t>
      </w:r>
      <w:r>
        <w:t>2)</w:t>
      </w:r>
      <w:r w:rsidR="00A83737" w:rsidRPr="002479BD">
        <w:rPr>
          <w:rFonts w:hint="eastAsia"/>
        </w:rPr>
        <w:t>创建布局文件</w:t>
      </w:r>
      <w:r w:rsidR="00A83737" w:rsidRPr="002479BD">
        <w:t>table_layout.xml</w:t>
      </w:r>
      <w:r w:rsidR="00A83737" w:rsidRPr="002479BD">
        <w:rPr>
          <w:rFonts w:hint="eastAsia"/>
        </w:rPr>
        <w:t>，存放在</w:t>
      </w:r>
      <w:r w:rsidR="00A83737" w:rsidRPr="002479BD">
        <w:t>/res/layout</w:t>
      </w:r>
      <w:r w:rsidR="00A83737" w:rsidRPr="002479BD">
        <w:rPr>
          <w:rFonts w:hint="eastAsia"/>
        </w:rPr>
        <w:t>目录下，见</w:t>
      </w:r>
      <w:r w:rsidR="002505A1">
        <w:fldChar w:fldCharType="begin"/>
      </w:r>
      <w:r w:rsidR="002505A1">
        <w:instrText xml:space="preserve"> </w:instrText>
      </w:r>
      <w:r w:rsidR="002505A1">
        <w:rPr>
          <w:rFonts w:hint="eastAsia"/>
        </w:rPr>
        <w:instrText>REF _Ref93951807 \h</w:instrText>
      </w:r>
      <w:r w:rsidR="002505A1">
        <w:instrText xml:space="preserve"> </w:instrText>
      </w:r>
      <w:r w:rsidR="002505A1">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42</w:t>
      </w:r>
      <w:r w:rsidR="002505A1">
        <w:fldChar w:fldCharType="end"/>
      </w:r>
    </w:p>
    <w:p w14:paraId="5DE1817A" w14:textId="16081CD2" w:rsidR="00A83737" w:rsidRPr="00623250" w:rsidRDefault="002479BD" w:rsidP="00623250">
      <w:pPr>
        <w:ind w:left="480" w:firstLineChars="0" w:firstLine="0"/>
      </w:pPr>
      <w:r>
        <w:rPr>
          <w:rFonts w:hint="eastAsia"/>
        </w:rPr>
        <w:t>(</w:t>
      </w:r>
      <w:r>
        <w:t>3)</w:t>
      </w:r>
      <w:r w:rsidR="00A83737" w:rsidRPr="002479BD">
        <w:rPr>
          <w:rFonts w:hint="eastAsia"/>
        </w:rPr>
        <w:t>修改</w:t>
      </w:r>
      <w:r w:rsidR="0095694B">
        <w:rPr>
          <w:rFonts w:hint="eastAsia"/>
        </w:rPr>
        <w:t>A</w:t>
      </w:r>
      <w:r w:rsidR="0095694B">
        <w:t>ndroid</w:t>
      </w:r>
      <w:r w:rsidR="00A83737" w:rsidRPr="002479BD">
        <w:t>Manifest.xml</w:t>
      </w:r>
      <w:r w:rsidR="00A83737" w:rsidRPr="002479BD">
        <w:rPr>
          <w:rFonts w:hint="eastAsia"/>
        </w:rPr>
        <w:t>文件，在其中添加</w:t>
      </w:r>
      <w:r w:rsidR="00A83737" w:rsidRPr="002479BD">
        <w:t>TableLayoutActivity</w:t>
      </w:r>
      <w:r w:rsidR="00A83737" w:rsidRPr="002479BD">
        <w:rPr>
          <w:rFonts w:hint="eastAsia"/>
        </w:rPr>
        <w:t>的声明；</w:t>
      </w:r>
    </w:p>
    <w:p w14:paraId="132B57AE" w14:textId="77777777" w:rsidR="00C1488B" w:rsidRDefault="00C1488B" w:rsidP="00623250">
      <w:pPr>
        <w:pStyle w:val="a6"/>
        <w:ind w:left="240" w:right="720" w:firstLine="180"/>
      </w:pPr>
      <w:r>
        <w:t>&lt;?xml version="1.0" encoding="utf-8"?&gt;</w:t>
      </w:r>
    </w:p>
    <w:p w14:paraId="00CF5973" w14:textId="77777777" w:rsidR="00C1488B" w:rsidRDefault="00C1488B" w:rsidP="00623250">
      <w:pPr>
        <w:pStyle w:val="a6"/>
        <w:ind w:left="240" w:right="720" w:firstLine="180"/>
      </w:pPr>
      <w:r>
        <w:t>&lt;TableLayout xmlns:android="http://schemas.android.com/apk/res/android"</w:t>
      </w:r>
    </w:p>
    <w:p w14:paraId="2DA73CD6" w14:textId="77777777" w:rsidR="00C1488B" w:rsidRDefault="00C1488B" w:rsidP="00623250">
      <w:pPr>
        <w:pStyle w:val="a6"/>
        <w:ind w:left="240" w:right="720" w:firstLine="180"/>
      </w:pPr>
      <w:r>
        <w:t xml:space="preserve">    </w:t>
      </w:r>
      <w:r w:rsidRPr="008E0ECE">
        <w:rPr>
          <w:b/>
          <w:bCs/>
        </w:rPr>
        <w:t>android:</w:t>
      </w:r>
      <w:r>
        <w:t>layout_width="fill_parent"</w:t>
      </w:r>
    </w:p>
    <w:p w14:paraId="03D5B018" w14:textId="77777777" w:rsidR="00C1488B" w:rsidRDefault="00C1488B" w:rsidP="00623250">
      <w:pPr>
        <w:pStyle w:val="a6"/>
        <w:ind w:left="240" w:right="720" w:firstLine="180"/>
      </w:pPr>
      <w:r>
        <w:t xml:space="preserve">    </w:t>
      </w:r>
      <w:r w:rsidRPr="008E0ECE">
        <w:rPr>
          <w:b/>
          <w:bCs/>
        </w:rPr>
        <w:t>android:</w:t>
      </w:r>
      <w:r>
        <w:t>layout_height="fill_parent"</w:t>
      </w:r>
    </w:p>
    <w:p w14:paraId="37D1393C" w14:textId="77777777" w:rsidR="00C1488B" w:rsidRDefault="00C1488B" w:rsidP="00623250">
      <w:pPr>
        <w:pStyle w:val="a6"/>
        <w:ind w:left="240" w:right="720" w:firstLine="180"/>
      </w:pPr>
      <w:r>
        <w:t xml:space="preserve">    </w:t>
      </w:r>
      <w:r w:rsidRPr="008E0ECE">
        <w:rPr>
          <w:b/>
          <w:bCs/>
        </w:rPr>
        <w:t>android:</w:t>
      </w:r>
      <w:r>
        <w:t>stretchColumns="1" &gt;</w:t>
      </w:r>
    </w:p>
    <w:p w14:paraId="708D90F1" w14:textId="77777777" w:rsidR="00C1488B" w:rsidRDefault="00C1488B" w:rsidP="00623250">
      <w:pPr>
        <w:pStyle w:val="a6"/>
        <w:ind w:left="240" w:right="720" w:firstLine="180"/>
      </w:pPr>
    </w:p>
    <w:p w14:paraId="01FE637E" w14:textId="77777777" w:rsidR="00C1488B" w:rsidRDefault="00C1488B" w:rsidP="00623250">
      <w:pPr>
        <w:pStyle w:val="a6"/>
        <w:ind w:left="240" w:right="720" w:firstLine="180"/>
      </w:pPr>
      <w:r>
        <w:t xml:space="preserve">    &lt;TableRow&gt;</w:t>
      </w:r>
    </w:p>
    <w:p w14:paraId="173B88A8" w14:textId="77777777" w:rsidR="00C1488B" w:rsidRDefault="00C1488B" w:rsidP="00623250">
      <w:pPr>
        <w:pStyle w:val="a6"/>
        <w:ind w:left="240" w:right="720" w:firstLine="180"/>
      </w:pPr>
      <w:r>
        <w:t xml:space="preserve">        &lt;TextView</w:t>
      </w:r>
    </w:p>
    <w:p w14:paraId="61F64B21" w14:textId="77777777" w:rsidR="00C1488B" w:rsidRDefault="00C1488B" w:rsidP="00623250">
      <w:pPr>
        <w:pStyle w:val="a6"/>
        <w:ind w:left="240" w:right="720" w:firstLine="180"/>
      </w:pPr>
      <w:r>
        <w:t xml:space="preserve">            </w:t>
      </w:r>
      <w:r w:rsidRPr="008E0ECE">
        <w:rPr>
          <w:b/>
          <w:bCs/>
        </w:rPr>
        <w:t>android:</w:t>
      </w:r>
      <w:r>
        <w:t>layout_column="1"</w:t>
      </w:r>
    </w:p>
    <w:p w14:paraId="40AD2760" w14:textId="77777777" w:rsidR="00C1488B" w:rsidRDefault="00C1488B" w:rsidP="00623250">
      <w:pPr>
        <w:pStyle w:val="a6"/>
        <w:ind w:left="240" w:right="720" w:firstLine="180"/>
      </w:pPr>
      <w:r>
        <w:t xml:space="preserve">            </w:t>
      </w:r>
      <w:r w:rsidRPr="008E0ECE">
        <w:rPr>
          <w:b/>
          <w:bCs/>
        </w:rPr>
        <w:t>android:</w:t>
      </w:r>
      <w:r>
        <w:t>padding="3dip"</w:t>
      </w:r>
    </w:p>
    <w:p w14:paraId="4DCC676A" w14:textId="77777777" w:rsidR="00C1488B" w:rsidRDefault="00C1488B" w:rsidP="00623250">
      <w:pPr>
        <w:pStyle w:val="a6"/>
        <w:ind w:left="240" w:right="720" w:firstLine="180"/>
      </w:pPr>
      <w:r>
        <w:t xml:space="preserve">            </w:t>
      </w:r>
      <w:r w:rsidRPr="008E0ECE">
        <w:rPr>
          <w:b/>
          <w:bCs/>
        </w:rPr>
        <w:t>android:</w:t>
      </w:r>
      <w:r>
        <w:t>text="Open..." /&gt;</w:t>
      </w:r>
    </w:p>
    <w:p w14:paraId="35A829AC" w14:textId="77777777" w:rsidR="00C1488B" w:rsidRDefault="00C1488B" w:rsidP="00623250">
      <w:pPr>
        <w:pStyle w:val="a6"/>
        <w:ind w:left="240" w:right="720" w:firstLine="180"/>
      </w:pPr>
      <w:r>
        <w:t xml:space="preserve">        &lt;TextView</w:t>
      </w:r>
    </w:p>
    <w:p w14:paraId="0F536F00" w14:textId="77777777" w:rsidR="00C1488B" w:rsidRDefault="00C1488B" w:rsidP="00623250">
      <w:pPr>
        <w:pStyle w:val="a6"/>
        <w:ind w:left="240" w:right="720" w:firstLine="180"/>
      </w:pPr>
      <w:r>
        <w:t xml:space="preserve">            </w:t>
      </w:r>
      <w:r w:rsidRPr="008E0ECE">
        <w:rPr>
          <w:b/>
          <w:bCs/>
        </w:rPr>
        <w:t>android:</w:t>
      </w:r>
      <w:r>
        <w:t>gravity="right"</w:t>
      </w:r>
    </w:p>
    <w:p w14:paraId="0ED5F95E" w14:textId="77777777" w:rsidR="00C1488B" w:rsidRDefault="00C1488B" w:rsidP="00623250">
      <w:pPr>
        <w:pStyle w:val="a6"/>
        <w:ind w:left="240" w:right="720" w:firstLine="180"/>
      </w:pPr>
      <w:r>
        <w:t xml:space="preserve">            </w:t>
      </w:r>
      <w:r w:rsidRPr="008E0ECE">
        <w:rPr>
          <w:b/>
          <w:bCs/>
        </w:rPr>
        <w:t>android:</w:t>
      </w:r>
      <w:r>
        <w:t>padding="3dip"</w:t>
      </w:r>
    </w:p>
    <w:p w14:paraId="41CC3EA0" w14:textId="77777777" w:rsidR="00C1488B" w:rsidRDefault="00C1488B" w:rsidP="00623250">
      <w:pPr>
        <w:pStyle w:val="a6"/>
        <w:ind w:left="240" w:right="720" w:firstLine="180"/>
      </w:pPr>
      <w:r>
        <w:t xml:space="preserve">            </w:t>
      </w:r>
      <w:r w:rsidRPr="008E0ECE">
        <w:rPr>
          <w:b/>
          <w:bCs/>
        </w:rPr>
        <w:t>android:</w:t>
      </w:r>
      <w:r>
        <w:t>text="Ctrl-O" /&gt;</w:t>
      </w:r>
    </w:p>
    <w:p w14:paraId="538B51CC" w14:textId="77777777" w:rsidR="00C1488B" w:rsidRDefault="00C1488B" w:rsidP="00623250">
      <w:pPr>
        <w:pStyle w:val="a6"/>
        <w:ind w:left="240" w:right="720" w:firstLine="180"/>
      </w:pPr>
      <w:r>
        <w:t xml:space="preserve">    &lt;/TableRow&gt;</w:t>
      </w:r>
    </w:p>
    <w:p w14:paraId="22CDD880" w14:textId="77777777" w:rsidR="00C1488B" w:rsidRDefault="00C1488B" w:rsidP="00623250">
      <w:pPr>
        <w:pStyle w:val="a6"/>
        <w:ind w:left="240" w:right="720" w:firstLine="180"/>
      </w:pPr>
    </w:p>
    <w:p w14:paraId="4DF774BA" w14:textId="77777777" w:rsidR="00C1488B" w:rsidRDefault="00C1488B" w:rsidP="00623250">
      <w:pPr>
        <w:pStyle w:val="a6"/>
        <w:ind w:left="240" w:right="720" w:firstLine="180"/>
      </w:pPr>
      <w:r>
        <w:t xml:space="preserve">    &lt;TableRow&gt;</w:t>
      </w:r>
    </w:p>
    <w:p w14:paraId="2945CF53" w14:textId="77777777" w:rsidR="00C1488B" w:rsidRDefault="00C1488B" w:rsidP="00623250">
      <w:pPr>
        <w:pStyle w:val="a6"/>
        <w:ind w:left="240" w:right="720" w:firstLine="180"/>
      </w:pPr>
      <w:r>
        <w:t xml:space="preserve">        &lt;TextView</w:t>
      </w:r>
    </w:p>
    <w:p w14:paraId="762F6F20" w14:textId="77777777" w:rsidR="00C1488B" w:rsidRDefault="00C1488B" w:rsidP="00623250">
      <w:pPr>
        <w:pStyle w:val="a6"/>
        <w:ind w:left="240" w:right="720" w:firstLine="180"/>
      </w:pPr>
      <w:r>
        <w:t xml:space="preserve">            </w:t>
      </w:r>
      <w:r w:rsidRPr="008E0ECE">
        <w:rPr>
          <w:b/>
          <w:bCs/>
        </w:rPr>
        <w:t>android:</w:t>
      </w:r>
      <w:r>
        <w:t>layout_column="1"</w:t>
      </w:r>
    </w:p>
    <w:p w14:paraId="14C725E0" w14:textId="77777777" w:rsidR="00C1488B" w:rsidRDefault="00C1488B" w:rsidP="00623250">
      <w:pPr>
        <w:pStyle w:val="a6"/>
        <w:ind w:left="240" w:right="720" w:firstLine="180"/>
      </w:pPr>
      <w:r>
        <w:t xml:space="preserve">            </w:t>
      </w:r>
      <w:r w:rsidRPr="008E0ECE">
        <w:rPr>
          <w:b/>
          <w:bCs/>
        </w:rPr>
        <w:t>android:</w:t>
      </w:r>
      <w:r>
        <w:t>padding="3dip"</w:t>
      </w:r>
    </w:p>
    <w:p w14:paraId="3704B09B" w14:textId="77777777" w:rsidR="00C1488B" w:rsidRDefault="00C1488B" w:rsidP="00623250">
      <w:pPr>
        <w:pStyle w:val="a6"/>
        <w:ind w:left="240" w:right="720" w:firstLine="180"/>
      </w:pPr>
      <w:r>
        <w:lastRenderedPageBreak/>
        <w:t xml:space="preserve">            </w:t>
      </w:r>
      <w:r w:rsidRPr="008E0ECE">
        <w:rPr>
          <w:b/>
          <w:bCs/>
        </w:rPr>
        <w:t>android:</w:t>
      </w:r>
      <w:r>
        <w:t>text="Save..." /&gt;</w:t>
      </w:r>
    </w:p>
    <w:p w14:paraId="49F806EB" w14:textId="77777777" w:rsidR="00C1488B" w:rsidRDefault="00C1488B" w:rsidP="00623250">
      <w:pPr>
        <w:pStyle w:val="a6"/>
        <w:ind w:left="240" w:right="720" w:firstLine="180"/>
      </w:pPr>
      <w:r>
        <w:t xml:space="preserve">        &lt;TextView</w:t>
      </w:r>
    </w:p>
    <w:p w14:paraId="4B2E52B1" w14:textId="77777777" w:rsidR="00C1488B" w:rsidRDefault="00C1488B" w:rsidP="00623250">
      <w:pPr>
        <w:pStyle w:val="a6"/>
        <w:ind w:left="240" w:right="720" w:firstLine="180"/>
      </w:pPr>
      <w:r>
        <w:t xml:space="preserve">            </w:t>
      </w:r>
      <w:r w:rsidRPr="008E0ECE">
        <w:rPr>
          <w:b/>
          <w:bCs/>
        </w:rPr>
        <w:t>android:</w:t>
      </w:r>
      <w:r>
        <w:t>gravity="right"</w:t>
      </w:r>
    </w:p>
    <w:p w14:paraId="4B272AAA" w14:textId="77777777" w:rsidR="00C1488B" w:rsidRDefault="00C1488B" w:rsidP="00623250">
      <w:pPr>
        <w:pStyle w:val="a6"/>
        <w:ind w:left="240" w:right="720" w:firstLine="180"/>
      </w:pPr>
      <w:r>
        <w:t xml:space="preserve">            </w:t>
      </w:r>
      <w:r w:rsidRPr="008E0ECE">
        <w:rPr>
          <w:b/>
          <w:bCs/>
        </w:rPr>
        <w:t>android:</w:t>
      </w:r>
      <w:r>
        <w:t>padding="3dip"</w:t>
      </w:r>
    </w:p>
    <w:p w14:paraId="389C97D8" w14:textId="77777777" w:rsidR="00C1488B" w:rsidRDefault="00C1488B" w:rsidP="00623250">
      <w:pPr>
        <w:pStyle w:val="a6"/>
        <w:ind w:left="240" w:right="720" w:firstLine="180"/>
      </w:pPr>
      <w:r>
        <w:t xml:space="preserve">            </w:t>
      </w:r>
      <w:r w:rsidRPr="008E0ECE">
        <w:rPr>
          <w:b/>
          <w:bCs/>
        </w:rPr>
        <w:t>android:</w:t>
      </w:r>
      <w:r>
        <w:t>text="Ctrl-S" /&gt;</w:t>
      </w:r>
    </w:p>
    <w:p w14:paraId="6A7A1C5F" w14:textId="77777777" w:rsidR="00C1488B" w:rsidRDefault="00C1488B" w:rsidP="00623250">
      <w:pPr>
        <w:pStyle w:val="a6"/>
        <w:ind w:left="240" w:right="720" w:firstLine="180"/>
      </w:pPr>
      <w:r>
        <w:t xml:space="preserve">    &lt;/TableRow&gt;</w:t>
      </w:r>
    </w:p>
    <w:p w14:paraId="699F5FB8" w14:textId="77777777" w:rsidR="00C1488B" w:rsidRDefault="00C1488B" w:rsidP="00623250">
      <w:pPr>
        <w:pStyle w:val="a6"/>
        <w:ind w:left="240" w:right="720" w:firstLine="180"/>
      </w:pPr>
    </w:p>
    <w:p w14:paraId="222815AC" w14:textId="77777777" w:rsidR="00C1488B" w:rsidRDefault="00C1488B" w:rsidP="00623250">
      <w:pPr>
        <w:pStyle w:val="a6"/>
        <w:ind w:left="240" w:right="720" w:firstLine="180"/>
      </w:pPr>
      <w:r>
        <w:t xml:space="preserve">    &lt;TableRow&gt;</w:t>
      </w:r>
    </w:p>
    <w:p w14:paraId="76D43CAD" w14:textId="77777777" w:rsidR="00C1488B" w:rsidRDefault="00C1488B" w:rsidP="00623250">
      <w:pPr>
        <w:pStyle w:val="a6"/>
        <w:ind w:left="240" w:right="720" w:firstLine="180"/>
      </w:pPr>
      <w:r>
        <w:t xml:space="preserve">        &lt;TextView</w:t>
      </w:r>
    </w:p>
    <w:p w14:paraId="4728A6D8" w14:textId="77777777" w:rsidR="00C1488B" w:rsidRDefault="00C1488B" w:rsidP="00623250">
      <w:pPr>
        <w:pStyle w:val="a6"/>
        <w:ind w:left="240" w:right="720" w:firstLine="180"/>
      </w:pPr>
      <w:r>
        <w:t xml:space="preserve">            </w:t>
      </w:r>
      <w:r w:rsidRPr="008E0ECE">
        <w:rPr>
          <w:b/>
          <w:bCs/>
        </w:rPr>
        <w:t>android:</w:t>
      </w:r>
      <w:r>
        <w:t>layout_column="1"</w:t>
      </w:r>
    </w:p>
    <w:p w14:paraId="7D9578D1" w14:textId="77777777" w:rsidR="00C1488B" w:rsidRDefault="00C1488B" w:rsidP="00623250">
      <w:pPr>
        <w:pStyle w:val="a6"/>
        <w:ind w:left="240" w:right="720" w:firstLine="180"/>
      </w:pPr>
      <w:r>
        <w:t xml:space="preserve">            </w:t>
      </w:r>
      <w:r w:rsidRPr="008E0ECE">
        <w:rPr>
          <w:b/>
          <w:bCs/>
        </w:rPr>
        <w:t>android:</w:t>
      </w:r>
      <w:r>
        <w:t>padding="3dip"</w:t>
      </w:r>
    </w:p>
    <w:p w14:paraId="6A48EDA6" w14:textId="77777777" w:rsidR="00C1488B" w:rsidRDefault="00C1488B" w:rsidP="00623250">
      <w:pPr>
        <w:pStyle w:val="a6"/>
        <w:ind w:left="240" w:right="720" w:firstLine="180"/>
      </w:pPr>
      <w:r>
        <w:t xml:space="preserve">            </w:t>
      </w:r>
      <w:r w:rsidRPr="008E0ECE">
        <w:rPr>
          <w:b/>
          <w:bCs/>
        </w:rPr>
        <w:t>android:</w:t>
      </w:r>
      <w:r>
        <w:t>text="Save As..." /&gt;</w:t>
      </w:r>
    </w:p>
    <w:p w14:paraId="0AD1DFBC" w14:textId="77777777" w:rsidR="00C1488B" w:rsidRDefault="00C1488B" w:rsidP="00623250">
      <w:pPr>
        <w:pStyle w:val="a6"/>
        <w:ind w:left="240" w:right="720" w:firstLine="180"/>
      </w:pPr>
      <w:r>
        <w:t xml:space="preserve">        &lt;TextView</w:t>
      </w:r>
    </w:p>
    <w:p w14:paraId="3080EE63" w14:textId="77777777" w:rsidR="00C1488B" w:rsidRDefault="00C1488B" w:rsidP="00623250">
      <w:pPr>
        <w:pStyle w:val="a6"/>
        <w:ind w:left="240" w:right="720" w:firstLine="180"/>
      </w:pPr>
      <w:r>
        <w:t xml:space="preserve">            </w:t>
      </w:r>
      <w:r w:rsidRPr="008E0ECE">
        <w:rPr>
          <w:b/>
          <w:bCs/>
        </w:rPr>
        <w:t>android:</w:t>
      </w:r>
      <w:r>
        <w:t>gravity="right"</w:t>
      </w:r>
    </w:p>
    <w:p w14:paraId="5D46238E" w14:textId="77777777" w:rsidR="00C1488B" w:rsidRDefault="00C1488B" w:rsidP="00623250">
      <w:pPr>
        <w:pStyle w:val="a6"/>
        <w:ind w:left="240" w:right="720" w:firstLine="180"/>
      </w:pPr>
      <w:r>
        <w:t xml:space="preserve">            </w:t>
      </w:r>
      <w:r w:rsidRPr="008E0ECE">
        <w:rPr>
          <w:b/>
          <w:bCs/>
        </w:rPr>
        <w:t>android:</w:t>
      </w:r>
      <w:r>
        <w:t>padding="3dip"</w:t>
      </w:r>
    </w:p>
    <w:p w14:paraId="66CEE563" w14:textId="77777777" w:rsidR="00C1488B" w:rsidRDefault="00C1488B" w:rsidP="00623250">
      <w:pPr>
        <w:pStyle w:val="a6"/>
        <w:ind w:left="240" w:right="720" w:firstLine="180"/>
      </w:pPr>
      <w:r>
        <w:t xml:space="preserve">            </w:t>
      </w:r>
      <w:r w:rsidRPr="008E0ECE">
        <w:rPr>
          <w:b/>
          <w:bCs/>
        </w:rPr>
        <w:t>android:</w:t>
      </w:r>
      <w:r>
        <w:t>text="Ctrl-Shift-S" /&gt;</w:t>
      </w:r>
    </w:p>
    <w:p w14:paraId="2A42E8E6" w14:textId="77777777" w:rsidR="00C1488B" w:rsidRDefault="00C1488B" w:rsidP="00623250">
      <w:pPr>
        <w:pStyle w:val="a6"/>
        <w:ind w:left="240" w:right="720" w:firstLine="180"/>
      </w:pPr>
      <w:r>
        <w:t xml:space="preserve">    &lt;/TableRow&gt;</w:t>
      </w:r>
    </w:p>
    <w:p w14:paraId="63ED828A" w14:textId="77777777" w:rsidR="00C1488B" w:rsidRDefault="00C1488B" w:rsidP="00623250">
      <w:pPr>
        <w:pStyle w:val="a6"/>
        <w:ind w:left="240" w:right="720" w:firstLine="180"/>
      </w:pPr>
    </w:p>
    <w:p w14:paraId="29B5D0CF" w14:textId="77777777" w:rsidR="00C1488B" w:rsidRDefault="00C1488B" w:rsidP="00623250">
      <w:pPr>
        <w:pStyle w:val="a6"/>
        <w:ind w:left="240" w:right="720" w:firstLine="180"/>
      </w:pPr>
      <w:r>
        <w:t xml:space="preserve">    &lt;View</w:t>
      </w:r>
    </w:p>
    <w:p w14:paraId="3F186586" w14:textId="77777777" w:rsidR="00C1488B" w:rsidRDefault="00C1488B" w:rsidP="00623250">
      <w:pPr>
        <w:pStyle w:val="a6"/>
        <w:ind w:left="240" w:right="720" w:firstLine="180"/>
      </w:pPr>
      <w:r>
        <w:t xml:space="preserve">        </w:t>
      </w:r>
      <w:r w:rsidRPr="008E0ECE">
        <w:rPr>
          <w:b/>
          <w:bCs/>
        </w:rPr>
        <w:t>android:</w:t>
      </w:r>
      <w:r>
        <w:t>layout_height="2dip"</w:t>
      </w:r>
    </w:p>
    <w:p w14:paraId="25FB94BB" w14:textId="77777777" w:rsidR="00C1488B" w:rsidRDefault="00C1488B" w:rsidP="00623250">
      <w:pPr>
        <w:pStyle w:val="a6"/>
        <w:ind w:left="240" w:right="720" w:firstLine="180"/>
      </w:pPr>
      <w:r>
        <w:t xml:space="preserve">        </w:t>
      </w:r>
      <w:r w:rsidRPr="008E0ECE">
        <w:rPr>
          <w:b/>
          <w:bCs/>
        </w:rPr>
        <w:t>android:</w:t>
      </w:r>
      <w:r>
        <w:t>background="#FF909090" /&gt;</w:t>
      </w:r>
    </w:p>
    <w:p w14:paraId="3F85959D" w14:textId="77777777" w:rsidR="00C1488B" w:rsidRDefault="00C1488B" w:rsidP="00623250">
      <w:pPr>
        <w:pStyle w:val="a6"/>
        <w:ind w:left="240" w:right="720" w:firstLine="180"/>
      </w:pPr>
    </w:p>
    <w:p w14:paraId="02C96D0C" w14:textId="77777777" w:rsidR="00C1488B" w:rsidRDefault="00C1488B" w:rsidP="00623250">
      <w:pPr>
        <w:pStyle w:val="a6"/>
        <w:ind w:left="240" w:right="720" w:firstLine="180"/>
      </w:pPr>
      <w:r>
        <w:t xml:space="preserve">    &lt;TableRow&gt;</w:t>
      </w:r>
    </w:p>
    <w:p w14:paraId="04692401" w14:textId="77777777" w:rsidR="00C1488B" w:rsidRDefault="00C1488B" w:rsidP="00623250">
      <w:pPr>
        <w:pStyle w:val="a6"/>
        <w:ind w:left="240" w:right="720" w:firstLine="180"/>
      </w:pPr>
      <w:r>
        <w:t xml:space="preserve">        &lt;TextView</w:t>
      </w:r>
    </w:p>
    <w:p w14:paraId="5096E825" w14:textId="77777777" w:rsidR="00C1488B" w:rsidRDefault="00C1488B" w:rsidP="00623250">
      <w:pPr>
        <w:pStyle w:val="a6"/>
        <w:ind w:left="240" w:right="720" w:firstLine="180"/>
      </w:pPr>
      <w:r>
        <w:t xml:space="preserve">            </w:t>
      </w:r>
      <w:r w:rsidRPr="008E0ECE">
        <w:rPr>
          <w:b/>
          <w:bCs/>
        </w:rPr>
        <w:t>android:</w:t>
      </w:r>
      <w:r>
        <w:t>padding="3dip"</w:t>
      </w:r>
    </w:p>
    <w:p w14:paraId="4854C399" w14:textId="77777777" w:rsidR="00C1488B" w:rsidRDefault="00C1488B" w:rsidP="00623250">
      <w:pPr>
        <w:pStyle w:val="a6"/>
        <w:ind w:left="240" w:right="720" w:firstLine="180"/>
      </w:pPr>
      <w:r>
        <w:t xml:space="preserve">            </w:t>
      </w:r>
      <w:r w:rsidRPr="008E0ECE">
        <w:rPr>
          <w:b/>
          <w:bCs/>
        </w:rPr>
        <w:t>android:</w:t>
      </w:r>
      <w:r>
        <w:t>text="X" /&gt;</w:t>
      </w:r>
    </w:p>
    <w:p w14:paraId="76E0B246" w14:textId="77777777" w:rsidR="00C1488B" w:rsidRDefault="00C1488B" w:rsidP="00623250">
      <w:pPr>
        <w:pStyle w:val="a6"/>
        <w:ind w:left="240" w:right="720" w:firstLine="180"/>
      </w:pPr>
      <w:r>
        <w:t xml:space="preserve">        &lt;TextView</w:t>
      </w:r>
    </w:p>
    <w:p w14:paraId="252424A3" w14:textId="77777777" w:rsidR="00C1488B" w:rsidRDefault="00C1488B" w:rsidP="00623250">
      <w:pPr>
        <w:pStyle w:val="a6"/>
        <w:ind w:left="240" w:right="720" w:firstLine="180"/>
      </w:pPr>
      <w:r>
        <w:t xml:space="preserve">            </w:t>
      </w:r>
      <w:r w:rsidRPr="008E0ECE">
        <w:rPr>
          <w:b/>
          <w:bCs/>
        </w:rPr>
        <w:t>android:</w:t>
      </w:r>
      <w:r>
        <w:t>padding="3dip"</w:t>
      </w:r>
    </w:p>
    <w:p w14:paraId="769E48C5" w14:textId="77777777" w:rsidR="00C1488B" w:rsidRDefault="00C1488B" w:rsidP="00623250">
      <w:pPr>
        <w:pStyle w:val="a6"/>
        <w:ind w:left="240" w:right="720" w:firstLine="180"/>
      </w:pPr>
      <w:r>
        <w:t xml:space="preserve">            </w:t>
      </w:r>
      <w:r w:rsidRPr="008E0ECE">
        <w:rPr>
          <w:b/>
          <w:bCs/>
        </w:rPr>
        <w:t>android:</w:t>
      </w:r>
      <w:r>
        <w:t>text="Import..." /&gt;</w:t>
      </w:r>
    </w:p>
    <w:p w14:paraId="315A9951" w14:textId="77777777" w:rsidR="00C1488B" w:rsidRDefault="00C1488B" w:rsidP="00623250">
      <w:pPr>
        <w:pStyle w:val="a6"/>
        <w:ind w:left="240" w:right="720" w:firstLine="180"/>
      </w:pPr>
      <w:r>
        <w:t xml:space="preserve">    &lt;/TableRow&gt;</w:t>
      </w:r>
    </w:p>
    <w:p w14:paraId="7BB873B1" w14:textId="77777777" w:rsidR="00C1488B" w:rsidRDefault="00C1488B" w:rsidP="00623250">
      <w:pPr>
        <w:pStyle w:val="a6"/>
        <w:ind w:left="240" w:right="720" w:firstLine="180"/>
      </w:pPr>
    </w:p>
    <w:p w14:paraId="6E3B4123" w14:textId="77777777" w:rsidR="00C1488B" w:rsidRDefault="00C1488B" w:rsidP="00623250">
      <w:pPr>
        <w:pStyle w:val="a6"/>
        <w:ind w:left="240" w:right="720" w:firstLine="180"/>
      </w:pPr>
      <w:r>
        <w:t xml:space="preserve">    &lt;TableRow&gt;</w:t>
      </w:r>
    </w:p>
    <w:p w14:paraId="723ED505" w14:textId="77777777" w:rsidR="00C1488B" w:rsidRDefault="00C1488B" w:rsidP="00623250">
      <w:pPr>
        <w:pStyle w:val="a6"/>
        <w:ind w:left="240" w:right="720" w:firstLine="180"/>
      </w:pPr>
    </w:p>
    <w:p w14:paraId="6F7F2403" w14:textId="77777777" w:rsidR="00C1488B" w:rsidRDefault="00C1488B" w:rsidP="00623250">
      <w:pPr>
        <w:pStyle w:val="a6"/>
        <w:ind w:left="240" w:right="720" w:firstLine="180"/>
      </w:pPr>
      <w:r>
        <w:t xml:space="preserve">        &lt;TextView</w:t>
      </w:r>
    </w:p>
    <w:p w14:paraId="7B958963" w14:textId="77777777" w:rsidR="00C1488B" w:rsidRDefault="00C1488B" w:rsidP="00623250">
      <w:pPr>
        <w:pStyle w:val="a6"/>
        <w:ind w:left="240" w:right="720" w:firstLine="180"/>
      </w:pPr>
      <w:r>
        <w:t xml:space="preserve">            </w:t>
      </w:r>
      <w:r w:rsidRPr="008E0ECE">
        <w:rPr>
          <w:b/>
          <w:bCs/>
        </w:rPr>
        <w:t>android:</w:t>
      </w:r>
      <w:r>
        <w:t>padding="3dip"</w:t>
      </w:r>
    </w:p>
    <w:p w14:paraId="32C4965F" w14:textId="77777777" w:rsidR="00C1488B" w:rsidRDefault="00C1488B" w:rsidP="00623250">
      <w:pPr>
        <w:pStyle w:val="a6"/>
        <w:ind w:left="240" w:right="720" w:firstLine="180"/>
      </w:pPr>
      <w:r>
        <w:t xml:space="preserve">            </w:t>
      </w:r>
      <w:r w:rsidRPr="008E0ECE">
        <w:rPr>
          <w:b/>
          <w:bCs/>
        </w:rPr>
        <w:t>android:</w:t>
      </w:r>
      <w:r>
        <w:t>text="X" /&gt;</w:t>
      </w:r>
    </w:p>
    <w:p w14:paraId="3AC99AA5" w14:textId="77777777" w:rsidR="00C1488B" w:rsidRDefault="00C1488B" w:rsidP="00623250">
      <w:pPr>
        <w:pStyle w:val="a6"/>
        <w:ind w:left="240" w:right="720" w:firstLine="180"/>
      </w:pPr>
      <w:r>
        <w:t xml:space="preserve">        &lt;TextView</w:t>
      </w:r>
    </w:p>
    <w:p w14:paraId="633E8781" w14:textId="77777777" w:rsidR="00C1488B" w:rsidRDefault="00C1488B" w:rsidP="00623250">
      <w:pPr>
        <w:pStyle w:val="a6"/>
        <w:ind w:left="240" w:right="720" w:firstLine="180"/>
      </w:pPr>
      <w:r>
        <w:t xml:space="preserve">            </w:t>
      </w:r>
      <w:r w:rsidRPr="008E0ECE">
        <w:rPr>
          <w:b/>
          <w:bCs/>
        </w:rPr>
        <w:t>android:</w:t>
      </w:r>
      <w:r>
        <w:t>padding="3dip"</w:t>
      </w:r>
    </w:p>
    <w:p w14:paraId="70E1385A" w14:textId="77777777" w:rsidR="00C1488B" w:rsidRDefault="00C1488B" w:rsidP="00623250">
      <w:pPr>
        <w:pStyle w:val="a6"/>
        <w:ind w:left="240" w:right="720" w:firstLine="180"/>
      </w:pPr>
      <w:r>
        <w:t xml:space="preserve">            </w:t>
      </w:r>
      <w:r w:rsidRPr="008E0ECE">
        <w:rPr>
          <w:b/>
          <w:bCs/>
        </w:rPr>
        <w:t>android:</w:t>
      </w:r>
      <w:r>
        <w:t>text="Export..." /&gt;</w:t>
      </w:r>
    </w:p>
    <w:p w14:paraId="0B3BC265" w14:textId="77777777" w:rsidR="00C1488B" w:rsidRDefault="00C1488B" w:rsidP="00623250">
      <w:pPr>
        <w:pStyle w:val="a6"/>
        <w:ind w:left="240" w:right="720" w:firstLine="180"/>
      </w:pPr>
      <w:r>
        <w:t xml:space="preserve">        &lt;TextView</w:t>
      </w:r>
    </w:p>
    <w:p w14:paraId="0E9D4D2C" w14:textId="77777777" w:rsidR="00C1488B" w:rsidRDefault="00C1488B" w:rsidP="00623250">
      <w:pPr>
        <w:pStyle w:val="a6"/>
        <w:ind w:left="240" w:right="720" w:firstLine="180"/>
      </w:pPr>
      <w:r>
        <w:t xml:space="preserve">            </w:t>
      </w:r>
      <w:r w:rsidRPr="008E0ECE">
        <w:rPr>
          <w:b/>
          <w:bCs/>
        </w:rPr>
        <w:t>android:</w:t>
      </w:r>
      <w:r>
        <w:t>gravity="right"</w:t>
      </w:r>
    </w:p>
    <w:p w14:paraId="43A65877" w14:textId="77777777" w:rsidR="00C1488B" w:rsidRDefault="00C1488B" w:rsidP="00623250">
      <w:pPr>
        <w:pStyle w:val="a6"/>
        <w:ind w:left="240" w:right="720" w:firstLine="180"/>
      </w:pPr>
      <w:r>
        <w:t xml:space="preserve">            </w:t>
      </w:r>
      <w:r w:rsidRPr="008E0ECE">
        <w:rPr>
          <w:b/>
          <w:bCs/>
        </w:rPr>
        <w:t>android:</w:t>
      </w:r>
      <w:r>
        <w:t>padding="3dip"</w:t>
      </w:r>
    </w:p>
    <w:p w14:paraId="5F9CB202" w14:textId="77777777" w:rsidR="00C1488B" w:rsidRDefault="00C1488B" w:rsidP="00623250">
      <w:pPr>
        <w:pStyle w:val="a6"/>
        <w:ind w:left="240" w:right="720" w:firstLine="180"/>
      </w:pPr>
      <w:r>
        <w:t xml:space="preserve">            </w:t>
      </w:r>
      <w:r w:rsidRPr="008E0ECE">
        <w:rPr>
          <w:b/>
          <w:bCs/>
        </w:rPr>
        <w:t>android:</w:t>
      </w:r>
      <w:r>
        <w:t>text="Ctrl-E" /&gt;</w:t>
      </w:r>
    </w:p>
    <w:p w14:paraId="1965DC55" w14:textId="77777777" w:rsidR="00C1488B" w:rsidRDefault="00C1488B" w:rsidP="00623250">
      <w:pPr>
        <w:pStyle w:val="a6"/>
        <w:ind w:left="240" w:right="720" w:firstLine="180"/>
      </w:pPr>
      <w:r>
        <w:t xml:space="preserve">    &lt;/TableRow&gt;</w:t>
      </w:r>
    </w:p>
    <w:p w14:paraId="73C2680A" w14:textId="77777777" w:rsidR="00C1488B" w:rsidRDefault="00C1488B" w:rsidP="00623250">
      <w:pPr>
        <w:pStyle w:val="a6"/>
        <w:ind w:left="240" w:right="720" w:firstLine="180"/>
      </w:pPr>
    </w:p>
    <w:p w14:paraId="041E4C8F" w14:textId="77777777" w:rsidR="00C1488B" w:rsidRDefault="00C1488B" w:rsidP="00623250">
      <w:pPr>
        <w:pStyle w:val="a6"/>
        <w:ind w:left="240" w:right="720" w:firstLine="180"/>
      </w:pPr>
      <w:r>
        <w:t xml:space="preserve">    &lt;View</w:t>
      </w:r>
    </w:p>
    <w:p w14:paraId="196BC66B" w14:textId="77777777" w:rsidR="00C1488B" w:rsidRDefault="00C1488B" w:rsidP="00623250">
      <w:pPr>
        <w:pStyle w:val="a6"/>
        <w:ind w:left="240" w:right="720" w:firstLine="180"/>
      </w:pPr>
      <w:r>
        <w:t xml:space="preserve">        </w:t>
      </w:r>
      <w:r w:rsidRPr="008E0ECE">
        <w:rPr>
          <w:b/>
          <w:bCs/>
        </w:rPr>
        <w:t>android:</w:t>
      </w:r>
      <w:r>
        <w:t>layout_height="2dip"</w:t>
      </w:r>
    </w:p>
    <w:p w14:paraId="56A7C0C0" w14:textId="77777777" w:rsidR="00C1488B" w:rsidRDefault="00C1488B" w:rsidP="00623250">
      <w:pPr>
        <w:pStyle w:val="a6"/>
        <w:ind w:left="240" w:right="720" w:firstLine="180"/>
      </w:pPr>
      <w:r>
        <w:t xml:space="preserve">        </w:t>
      </w:r>
      <w:r w:rsidRPr="008E0ECE">
        <w:rPr>
          <w:b/>
          <w:bCs/>
        </w:rPr>
        <w:t>android:</w:t>
      </w:r>
      <w:r>
        <w:t>background="#FF909090" /&gt;</w:t>
      </w:r>
    </w:p>
    <w:p w14:paraId="7C9A6355" w14:textId="77777777" w:rsidR="00C1488B" w:rsidRDefault="00C1488B" w:rsidP="00623250">
      <w:pPr>
        <w:pStyle w:val="a6"/>
        <w:ind w:left="240" w:right="720" w:firstLine="180"/>
      </w:pPr>
    </w:p>
    <w:p w14:paraId="49E1AF10" w14:textId="77777777" w:rsidR="00C1488B" w:rsidRDefault="00C1488B" w:rsidP="00623250">
      <w:pPr>
        <w:pStyle w:val="a6"/>
        <w:ind w:left="240" w:right="720" w:firstLine="180"/>
      </w:pPr>
      <w:r>
        <w:t xml:space="preserve">    &lt;TableRow&gt;</w:t>
      </w:r>
    </w:p>
    <w:p w14:paraId="7205C3F6" w14:textId="77777777" w:rsidR="00C1488B" w:rsidRDefault="00C1488B" w:rsidP="00623250">
      <w:pPr>
        <w:pStyle w:val="a6"/>
        <w:ind w:left="240" w:right="720" w:firstLine="180"/>
      </w:pPr>
      <w:r>
        <w:t xml:space="preserve">        &lt;TextView</w:t>
      </w:r>
    </w:p>
    <w:p w14:paraId="623BBBB0" w14:textId="77777777" w:rsidR="00C1488B" w:rsidRDefault="00C1488B" w:rsidP="00623250">
      <w:pPr>
        <w:pStyle w:val="a6"/>
        <w:ind w:left="240" w:right="720" w:firstLine="180"/>
      </w:pPr>
      <w:r>
        <w:t xml:space="preserve">            </w:t>
      </w:r>
      <w:r w:rsidRPr="008E0ECE">
        <w:rPr>
          <w:b/>
          <w:bCs/>
        </w:rPr>
        <w:t>android:</w:t>
      </w:r>
      <w:r>
        <w:t>layout_column="1"</w:t>
      </w:r>
    </w:p>
    <w:p w14:paraId="289C2A94" w14:textId="77777777" w:rsidR="00C1488B" w:rsidRDefault="00C1488B" w:rsidP="00623250">
      <w:pPr>
        <w:pStyle w:val="a6"/>
        <w:ind w:left="240" w:right="720" w:firstLine="180"/>
      </w:pPr>
      <w:r>
        <w:t xml:space="preserve">            </w:t>
      </w:r>
      <w:r w:rsidRPr="008E0ECE">
        <w:rPr>
          <w:b/>
          <w:bCs/>
        </w:rPr>
        <w:t>android:</w:t>
      </w:r>
      <w:r>
        <w:t>padding="3dip"</w:t>
      </w:r>
    </w:p>
    <w:p w14:paraId="0A1A28DD" w14:textId="77777777" w:rsidR="00C1488B" w:rsidRDefault="00C1488B" w:rsidP="00623250">
      <w:pPr>
        <w:pStyle w:val="a6"/>
        <w:ind w:left="240" w:right="720" w:firstLine="180"/>
      </w:pPr>
      <w:r>
        <w:t xml:space="preserve">            </w:t>
      </w:r>
      <w:r w:rsidRPr="008E0ECE">
        <w:rPr>
          <w:b/>
          <w:bCs/>
        </w:rPr>
        <w:t>android:</w:t>
      </w:r>
      <w:r>
        <w:t>text="Quit" /&gt;</w:t>
      </w:r>
    </w:p>
    <w:p w14:paraId="289E697F" w14:textId="77777777" w:rsidR="00C1488B" w:rsidRDefault="00C1488B" w:rsidP="00623250">
      <w:pPr>
        <w:pStyle w:val="a6"/>
        <w:ind w:left="240" w:right="720" w:firstLine="180"/>
      </w:pPr>
      <w:r>
        <w:t xml:space="preserve">    &lt;/TableRow&gt;</w:t>
      </w:r>
    </w:p>
    <w:p w14:paraId="6042045A" w14:textId="77777777" w:rsidR="00C1488B" w:rsidRDefault="00C1488B" w:rsidP="00623250">
      <w:pPr>
        <w:pStyle w:val="a6"/>
        <w:ind w:left="240" w:right="720" w:firstLine="180"/>
      </w:pPr>
    </w:p>
    <w:p w14:paraId="5FADDB04" w14:textId="77777777" w:rsidR="00C1488B" w:rsidRDefault="00C1488B" w:rsidP="00623250">
      <w:pPr>
        <w:pStyle w:val="a6"/>
        <w:ind w:left="240" w:right="720" w:firstLine="180"/>
      </w:pPr>
      <w:r>
        <w:t>&lt;/TableLayout&gt;</w:t>
      </w:r>
    </w:p>
    <w:p w14:paraId="3D4DA4F1" w14:textId="174DD845" w:rsidR="00623250" w:rsidRPr="00623250" w:rsidRDefault="004D4A5D" w:rsidP="00612D58">
      <w:pPr>
        <w:pStyle w:val="a9"/>
      </w:pPr>
      <w:bookmarkStart w:id="98" w:name="_Ref93951807"/>
      <w:bookmarkStart w:id="99" w:name="_Toc476664923"/>
      <w:bookmarkStart w:id="100" w:name="_Toc242772194"/>
      <w:r>
        <w:rPr>
          <w:rFonts w:hint="eastAsia"/>
        </w:rPr>
        <w:lastRenderedPageBreak/>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66</w:t>
      </w:r>
      <w:r w:rsidR="0090755C">
        <w:fldChar w:fldCharType="end"/>
      </w:r>
      <w:bookmarkEnd w:id="98"/>
      <w:r>
        <w:t xml:space="preserve"> </w:t>
      </w:r>
      <w:r w:rsidR="00623250">
        <w:rPr>
          <w:rFonts w:ascii="Cambria" w:hAnsi="Cambria"/>
          <w:sz w:val="20"/>
        </w:rPr>
        <w:t>table_layout.xml</w:t>
      </w:r>
      <w:bookmarkEnd w:id="99"/>
    </w:p>
    <w:p w14:paraId="27621644" w14:textId="37EA0E43" w:rsidR="00A83737" w:rsidRDefault="005A3871" w:rsidP="00C46163">
      <w:pPr>
        <w:pStyle w:val="2"/>
        <w:numPr>
          <w:ilvl w:val="1"/>
          <w:numId w:val="4"/>
        </w:numPr>
      </w:pPr>
      <w:bookmarkStart w:id="101" w:name="_Toc242772195"/>
      <w:bookmarkEnd w:id="100"/>
      <w:r>
        <w:rPr>
          <w:rFonts w:hint="eastAsia"/>
        </w:rPr>
        <w:t>理解样式</w:t>
      </w:r>
      <w:bookmarkEnd w:id="101"/>
    </w:p>
    <w:p w14:paraId="78FCEE64" w14:textId="0A618960" w:rsidR="00A83737" w:rsidRDefault="00A83737" w:rsidP="00A83737">
      <w:r>
        <w:rPr>
          <w:rFonts w:hint="eastAsia"/>
        </w:rPr>
        <w:t>样式是用于指定</w:t>
      </w:r>
      <w:r w:rsidR="003821B8">
        <w:rPr>
          <w:rFonts w:ascii="宋体" w:hAnsi="宋体" w:hint="eastAsia"/>
          <w:sz w:val="20"/>
        </w:rPr>
        <w:t>视图</w:t>
      </w:r>
      <w:r>
        <w:rPr>
          <w:rFonts w:hint="eastAsia"/>
        </w:rPr>
        <w:t>或</w:t>
      </w:r>
      <w:r w:rsidR="003821B8">
        <w:rPr>
          <w:rFonts w:hint="eastAsia"/>
        </w:rPr>
        <w:t>窗口</w:t>
      </w:r>
      <w:r>
        <w:rPr>
          <w:rFonts w:hint="eastAsia"/>
        </w:rPr>
        <w:t>的外观和格式的一系列属性集合</w:t>
      </w:r>
      <w:r w:rsidR="00DA20F0">
        <w:rPr>
          <w:rFonts w:hint="eastAsia"/>
        </w:rPr>
        <w:t>，</w:t>
      </w:r>
      <w:r>
        <w:rPr>
          <w:rFonts w:hint="eastAsia"/>
        </w:rPr>
        <w:t>可以指定控件或布局的</w:t>
      </w:r>
      <w:r w:rsidR="006126E7">
        <w:rPr>
          <w:rFonts w:hint="eastAsia"/>
        </w:rPr>
        <w:t>高度</w:t>
      </w:r>
      <w:r>
        <w:rPr>
          <w:rFonts w:hint="eastAsia"/>
        </w:rPr>
        <w:t>、</w:t>
      </w:r>
      <w:r w:rsidR="006126E7">
        <w:rPr>
          <w:rFonts w:hint="eastAsia"/>
        </w:rPr>
        <w:t>内边框</w:t>
      </w:r>
      <w:r>
        <w:rPr>
          <w:rFonts w:hint="eastAsia"/>
        </w:rPr>
        <w:t>、字体颜色、字体大小、背景颜色等等属性。</w:t>
      </w:r>
      <w:r w:rsidR="001B46D7">
        <w:t>安卓</w:t>
      </w:r>
      <w:r>
        <w:rPr>
          <w:rFonts w:hint="eastAsia"/>
        </w:rPr>
        <w:t>中的样式与网页设计中的层叠样式表有着相似的原理，就是允许设计从内容中分离出来</w:t>
      </w:r>
      <w:r w:rsidR="00DA0639">
        <w:rPr>
          <w:rFonts w:hint="eastAsia"/>
        </w:rPr>
        <w:t>，</w:t>
      </w:r>
      <w:r>
        <w:t> </w:t>
      </w:r>
      <w:r>
        <w:rPr>
          <w:rFonts w:hint="eastAsia"/>
        </w:rPr>
        <w:t>例如使用一个样式，可以将</w:t>
      </w:r>
      <w:r w:rsidR="00894C4A">
        <w:fldChar w:fldCharType="begin"/>
      </w:r>
      <w:r w:rsidR="00894C4A">
        <w:instrText xml:space="preserve"> </w:instrText>
      </w:r>
      <w:r w:rsidR="00894C4A">
        <w:rPr>
          <w:rFonts w:hint="eastAsia"/>
        </w:rPr>
        <w:instrText>REF _Ref93995483 \h</w:instrText>
      </w:r>
      <w:r w:rsidR="00894C4A">
        <w:instrText xml:space="preserve"> </w:instrText>
      </w:r>
      <w:r w:rsidR="00894C4A">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43</w:t>
      </w:r>
      <w:r w:rsidR="00894C4A">
        <w:fldChar w:fldCharType="end"/>
      </w:r>
      <w:r w:rsidR="00894C4A">
        <w:rPr>
          <w:rFonts w:hint="eastAsia"/>
        </w:rPr>
        <w:t>简化为</w:t>
      </w:r>
      <w:r w:rsidR="00894C4A">
        <w:fldChar w:fldCharType="begin"/>
      </w:r>
      <w:r w:rsidR="00894C4A">
        <w:instrText xml:space="preserve"> </w:instrText>
      </w:r>
      <w:r w:rsidR="00894C4A">
        <w:rPr>
          <w:rFonts w:hint="eastAsia"/>
        </w:rPr>
        <w:instrText>REF _Ref93995519 \h</w:instrText>
      </w:r>
      <w:r w:rsidR="00894C4A">
        <w:instrText xml:space="preserve"> </w:instrText>
      </w:r>
      <w:r w:rsidR="00894C4A">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44</w:t>
      </w:r>
      <w:r w:rsidR="00894C4A">
        <w:fldChar w:fldCharType="end"/>
      </w:r>
      <w:r>
        <w:rPr>
          <w:rFonts w:hint="eastAsia"/>
        </w:rPr>
        <w:t>：</w:t>
      </w:r>
    </w:p>
    <w:p w14:paraId="0D43440E" w14:textId="77777777" w:rsidR="00C1488B" w:rsidRDefault="00C1488B" w:rsidP="008B3C31">
      <w:pPr>
        <w:pStyle w:val="a6"/>
        <w:ind w:left="240" w:right="720" w:firstLine="180"/>
      </w:pPr>
      <w:r>
        <w:t>&lt;TextView</w:t>
      </w:r>
    </w:p>
    <w:p w14:paraId="68968C2C" w14:textId="77777777" w:rsidR="00C1488B" w:rsidRDefault="00C1488B" w:rsidP="008B3C31">
      <w:pPr>
        <w:pStyle w:val="a6"/>
        <w:ind w:left="240" w:right="720" w:firstLine="180"/>
      </w:pPr>
      <w:r>
        <w:tab/>
      </w:r>
      <w:r>
        <w:tab/>
      </w:r>
      <w:r w:rsidRPr="008E0ECE">
        <w:rPr>
          <w:b/>
          <w:bCs/>
        </w:rPr>
        <w:t>android:</w:t>
      </w:r>
      <w:r>
        <w:t>layout_width="fill_parent"</w:t>
      </w:r>
    </w:p>
    <w:p w14:paraId="728C71F0" w14:textId="77777777" w:rsidR="00C1488B" w:rsidRDefault="00C1488B" w:rsidP="008B3C31">
      <w:pPr>
        <w:pStyle w:val="a6"/>
        <w:ind w:left="240" w:right="720" w:firstLine="180"/>
      </w:pPr>
      <w:r>
        <w:tab/>
      </w:r>
      <w:r>
        <w:tab/>
      </w:r>
      <w:r w:rsidRPr="008E0ECE">
        <w:rPr>
          <w:b/>
          <w:bCs/>
        </w:rPr>
        <w:t>android:</w:t>
      </w:r>
      <w:r>
        <w:t>layout_height="wrap_content"</w:t>
      </w:r>
    </w:p>
    <w:p w14:paraId="10FBEAFE" w14:textId="77777777" w:rsidR="00C1488B" w:rsidRDefault="00C1488B" w:rsidP="008B3C31">
      <w:pPr>
        <w:pStyle w:val="a6"/>
        <w:ind w:left="240" w:right="720" w:firstLine="180"/>
      </w:pPr>
      <w:r>
        <w:tab/>
      </w:r>
      <w:r>
        <w:tab/>
      </w:r>
      <w:r w:rsidRPr="008E0ECE">
        <w:rPr>
          <w:b/>
          <w:bCs/>
        </w:rPr>
        <w:t>android:</w:t>
      </w:r>
      <w:r>
        <w:t>textColor="#00FF00"</w:t>
      </w:r>
    </w:p>
    <w:p w14:paraId="2B72CDD8" w14:textId="77777777" w:rsidR="00C1488B" w:rsidRDefault="00C1488B" w:rsidP="008B3C31">
      <w:pPr>
        <w:pStyle w:val="a6"/>
        <w:ind w:left="240" w:right="720" w:firstLine="180"/>
      </w:pPr>
      <w:r>
        <w:tab/>
      </w:r>
      <w:r>
        <w:tab/>
      </w:r>
      <w:r w:rsidRPr="008E0ECE">
        <w:rPr>
          <w:b/>
          <w:bCs/>
        </w:rPr>
        <w:t>android:</w:t>
      </w:r>
      <w:r>
        <w:t>typeface="monospace"</w:t>
      </w:r>
    </w:p>
    <w:p w14:paraId="6E4F9A74" w14:textId="77777777" w:rsidR="00C1488B" w:rsidRDefault="00C1488B" w:rsidP="008B3C31">
      <w:pPr>
        <w:pStyle w:val="a6"/>
        <w:ind w:left="240" w:right="720" w:firstLine="180"/>
      </w:pPr>
      <w:r>
        <w:tab/>
      </w:r>
      <w:r>
        <w:tab/>
      </w:r>
      <w:r w:rsidRPr="008E0ECE">
        <w:rPr>
          <w:b/>
          <w:bCs/>
        </w:rPr>
        <w:t>android:</w:t>
      </w:r>
      <w:r>
        <w:t>text="@string/hello" /&gt;</w:t>
      </w:r>
    </w:p>
    <w:p w14:paraId="41FCF133" w14:textId="405949CB" w:rsidR="00B574A9" w:rsidRDefault="00A83737" w:rsidP="00612D58">
      <w:pPr>
        <w:pStyle w:val="a9"/>
      </w:pPr>
      <w:r>
        <w:t> </w:t>
      </w:r>
      <w:bookmarkStart w:id="102" w:name="_Ref93995483"/>
      <w:r w:rsidR="003576A7">
        <w:rPr>
          <w:rFonts w:hint="eastAsia"/>
        </w:rPr>
        <w:t>码</w:t>
      </w:r>
      <w:r w:rsidR="003576A7">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67</w:t>
      </w:r>
      <w:r w:rsidR="0090755C">
        <w:fldChar w:fldCharType="end"/>
      </w:r>
      <w:bookmarkEnd w:id="102"/>
    </w:p>
    <w:p w14:paraId="07B79EA7" w14:textId="0DE0DC0A" w:rsidR="00A83737" w:rsidRDefault="00894C4A" w:rsidP="00A83737">
      <w:r>
        <w:rPr>
          <w:rFonts w:hint="eastAsia"/>
        </w:rPr>
        <w:t>简化</w:t>
      </w:r>
      <w:r w:rsidR="00A83737">
        <w:rPr>
          <w:rFonts w:hint="eastAsia"/>
        </w:rPr>
        <w:t>成这样：</w:t>
      </w:r>
    </w:p>
    <w:p w14:paraId="683A96D6" w14:textId="77777777" w:rsidR="00C1488B" w:rsidRDefault="00C1488B" w:rsidP="00CC7489">
      <w:pPr>
        <w:pStyle w:val="a6"/>
        <w:ind w:left="240" w:right="720" w:firstLine="180"/>
      </w:pPr>
      <w:r>
        <w:t>&lt;TextView</w:t>
      </w:r>
    </w:p>
    <w:p w14:paraId="2AB97D84" w14:textId="77777777" w:rsidR="00C1488B" w:rsidRDefault="00C1488B" w:rsidP="00CC7489">
      <w:pPr>
        <w:pStyle w:val="a6"/>
        <w:ind w:left="240" w:right="720" w:firstLine="180"/>
      </w:pPr>
      <w:r>
        <w:tab/>
        <w:t>style="@style/CodeFont"</w:t>
      </w:r>
    </w:p>
    <w:p w14:paraId="2910E867" w14:textId="77777777" w:rsidR="00C1488B" w:rsidRDefault="00C1488B" w:rsidP="00CC7489">
      <w:pPr>
        <w:pStyle w:val="a6"/>
        <w:ind w:left="240" w:right="720" w:firstLine="180"/>
      </w:pPr>
      <w:r>
        <w:tab/>
      </w:r>
      <w:r w:rsidRPr="008E0ECE">
        <w:rPr>
          <w:b/>
          <w:bCs/>
        </w:rPr>
        <w:t>android:</w:t>
      </w:r>
      <w:r>
        <w:t>text="@string/hello" /&gt;</w:t>
      </w:r>
    </w:p>
    <w:p w14:paraId="78E72EDE" w14:textId="36400ECB" w:rsidR="00894C4A" w:rsidRDefault="00894C4A" w:rsidP="00612D58">
      <w:pPr>
        <w:pStyle w:val="a5"/>
      </w:pPr>
      <w:bookmarkStart w:id="103" w:name="_Ref93995519"/>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68</w:t>
      </w:r>
      <w:r w:rsidR="0090755C">
        <w:fldChar w:fldCharType="end"/>
      </w:r>
      <w:bookmarkEnd w:id="103"/>
    </w:p>
    <w:p w14:paraId="054F9CCF" w14:textId="7FE6EAC5" w:rsidR="00A83737" w:rsidRDefault="00A83737" w:rsidP="00A83737">
      <w:r>
        <w:rPr>
          <w:rFonts w:hint="eastAsia"/>
        </w:rPr>
        <w:t>将所有与样式相关的属性从</w:t>
      </w:r>
      <w:r>
        <w:t>XML</w:t>
      </w:r>
      <w:r>
        <w:rPr>
          <w:rFonts w:hint="eastAsia"/>
        </w:rPr>
        <w:t>布局中移出，放到一个名为</w:t>
      </w:r>
      <w:r>
        <w:t>CodeFont </w:t>
      </w:r>
      <w:r>
        <w:rPr>
          <w:rFonts w:hint="eastAsia"/>
        </w:rPr>
        <w:t>的样式定义中，通过样式属性应用。主题是一个应用于整个</w:t>
      </w:r>
      <w:r w:rsidR="00293421">
        <w:t>活动</w:t>
      </w:r>
      <w:r>
        <w:rPr>
          <w:rFonts w:hint="eastAsia"/>
        </w:rPr>
        <w:t>或应用中，而不是某一个单独的</w:t>
      </w:r>
      <w:r w:rsidR="001C6E3B">
        <w:rPr>
          <w:rFonts w:hint="eastAsia"/>
        </w:rPr>
        <w:t>视图</w:t>
      </w:r>
      <w:r>
        <w:rPr>
          <w:rFonts w:hint="eastAsia"/>
        </w:rPr>
        <w:t>。当一个样式被作为主题来应用时，则这个样式对</w:t>
      </w:r>
      <w:r w:rsidR="00293421">
        <w:t>活动</w:t>
      </w:r>
      <w:r>
        <w:rPr>
          <w:rFonts w:hint="eastAsia"/>
        </w:rPr>
        <w:t>或应用中的每个</w:t>
      </w:r>
      <w:r w:rsidR="001C6E3B">
        <w:rPr>
          <w:rFonts w:hint="eastAsia"/>
        </w:rPr>
        <w:t>视图</w:t>
      </w:r>
      <w:r>
        <w:rPr>
          <w:rFonts w:hint="eastAsia"/>
        </w:rPr>
        <w:t>都有效</w:t>
      </w:r>
      <w:r w:rsidR="001C6E3B">
        <w:rPr>
          <w:rFonts w:hint="eastAsia"/>
        </w:rPr>
        <w:t>，</w:t>
      </w:r>
      <w:r>
        <w:rPr>
          <w:rFonts w:hint="eastAsia"/>
        </w:rPr>
        <w:t>例如把</w:t>
      </w:r>
      <w:r>
        <w:t>CodeFont</w:t>
      </w:r>
      <w:r>
        <w:rPr>
          <w:rFonts w:hint="eastAsia"/>
        </w:rPr>
        <w:t>样式作为主题应用于一个</w:t>
      </w:r>
      <w:r w:rsidR="00293421">
        <w:t>活动</w:t>
      </w:r>
      <w:r>
        <w:rPr>
          <w:rFonts w:hint="eastAsia"/>
        </w:rPr>
        <w:t>，那么这个</w:t>
      </w:r>
      <w:r w:rsidR="00293421">
        <w:t>活动</w:t>
      </w:r>
      <w:r>
        <w:rPr>
          <w:rFonts w:hint="eastAsia"/>
        </w:rPr>
        <w:t>中所有文本都将是绿色等宽字体。</w:t>
      </w:r>
    </w:p>
    <w:p w14:paraId="5A3F60ED" w14:textId="77777777" w:rsidR="00A83737" w:rsidRPr="000042DF" w:rsidRDefault="00A83737" w:rsidP="0004706D">
      <w:pPr>
        <w:pStyle w:val="3"/>
        <w:numPr>
          <w:ilvl w:val="2"/>
          <w:numId w:val="4"/>
        </w:numPr>
      </w:pPr>
      <w:bookmarkStart w:id="104" w:name="_Toc242772196"/>
      <w:r w:rsidRPr="000042DF">
        <w:rPr>
          <w:rFonts w:hint="eastAsia"/>
        </w:rPr>
        <w:t>定义样式</w:t>
      </w:r>
      <w:bookmarkEnd w:id="104"/>
    </w:p>
    <w:p w14:paraId="7340A32B" w14:textId="48EF85B8" w:rsidR="00A83737" w:rsidRDefault="00A83737" w:rsidP="00A83737">
      <w:r>
        <w:rPr>
          <w:rFonts w:hint="eastAsia"/>
        </w:rPr>
        <w:t>如果要创建一套样式，需要在项目的</w:t>
      </w:r>
      <w:r>
        <w:t>res/values/ </w:t>
      </w:r>
      <w:r>
        <w:rPr>
          <w:rFonts w:hint="eastAsia"/>
        </w:rPr>
        <w:t>目录下创建一个</w:t>
      </w:r>
      <w:r>
        <w:t>XML</w:t>
      </w:r>
      <w:r>
        <w:rPr>
          <w:rFonts w:hint="eastAsia"/>
        </w:rPr>
        <w:t>文件，来定义样式。定义样式的</w:t>
      </w:r>
      <w:r>
        <w:t>XML</w:t>
      </w:r>
      <w:r>
        <w:rPr>
          <w:rFonts w:hint="eastAsia"/>
        </w:rPr>
        <w:t>文件名称任意指定，但必须使用</w:t>
      </w:r>
      <w:r>
        <w:t>.xml</w:t>
      </w:r>
      <w:r>
        <w:rPr>
          <w:rFonts w:hint="eastAsia"/>
        </w:rPr>
        <w:t>作为后缀，保存在</w:t>
      </w:r>
      <w:r>
        <w:t>res/values/ </w:t>
      </w:r>
      <w:r>
        <w:rPr>
          <w:rFonts w:hint="eastAsia"/>
        </w:rPr>
        <w:t>文件夹中，而且文件中的根节点必须是</w:t>
      </w:r>
      <w:r>
        <w:t>&lt;resources&gt; </w:t>
      </w:r>
      <w:r>
        <w:rPr>
          <w:rFonts w:hint="eastAsia"/>
        </w:rPr>
        <w:t>。</w:t>
      </w:r>
      <w:r w:rsidR="00D80BDD">
        <w:rPr>
          <w:rFonts w:hint="eastAsia"/>
        </w:rPr>
        <w:t>&lt;</w:t>
      </w:r>
      <w:r>
        <w:t>resources</w:t>
      </w:r>
      <w:r w:rsidR="00D80BDD">
        <w:t>&gt;</w:t>
      </w:r>
      <w:r>
        <w:rPr>
          <w:rFonts w:hint="eastAsia"/>
        </w:rPr>
        <w:t>节点下由</w:t>
      </w:r>
      <w:r>
        <w:t>style</w:t>
      </w:r>
      <w:r>
        <w:rPr>
          <w:rFonts w:hint="eastAsia"/>
        </w:rPr>
        <w:t>子元素定义样式的具体配置，其</w:t>
      </w:r>
      <w:r>
        <w:t>name</w:t>
      </w:r>
      <w:r>
        <w:rPr>
          <w:rFonts w:hint="eastAsia"/>
        </w:rPr>
        <w:t>属性所创建样式的唯一标识。</w:t>
      </w:r>
      <w:r>
        <w:t>style</w:t>
      </w:r>
      <w:r>
        <w:rPr>
          <w:rFonts w:hint="eastAsia"/>
        </w:rPr>
        <w:t>元素下可以有多个</w:t>
      </w:r>
      <w:r>
        <w:t>&lt;item&gt;</w:t>
      </w:r>
      <w:r>
        <w:rPr>
          <w:rFonts w:hint="eastAsia"/>
        </w:rPr>
        <w:t>子元素，具体来定义</w:t>
      </w:r>
      <w:r w:rsidR="00367172">
        <w:rPr>
          <w:rFonts w:hint="eastAsia"/>
        </w:rPr>
        <w:t>视图</w:t>
      </w:r>
      <w:r>
        <w:rPr>
          <w:rFonts w:hint="eastAsia"/>
        </w:rPr>
        <w:t>各属性的配置。</w:t>
      </w:r>
      <w:r>
        <w:t>&lt;item&gt;</w:t>
      </w:r>
      <w:r>
        <w:rPr>
          <w:rFonts w:hint="eastAsia"/>
        </w:rPr>
        <w:t>元素包含一个</w:t>
      </w:r>
      <w:r>
        <w:t>name</w:t>
      </w:r>
      <w:r>
        <w:rPr>
          <w:rFonts w:hint="eastAsia"/>
        </w:rPr>
        <w:t>属性和一个对应值，说明这一项设定哪个</w:t>
      </w:r>
      <w:r w:rsidR="00AC5642">
        <w:rPr>
          <w:rFonts w:hint="eastAsia"/>
        </w:rPr>
        <w:t>视图</w:t>
      </w:r>
      <w:r>
        <w:rPr>
          <w:rFonts w:hint="eastAsia"/>
        </w:rPr>
        <w:t>的属性的样式。</w:t>
      </w:r>
      <w:r>
        <w:t>&lt;item&gt; </w:t>
      </w:r>
      <w:r>
        <w:rPr>
          <w:rFonts w:hint="eastAsia"/>
        </w:rPr>
        <w:t>元素本身的值可以是一</w:t>
      </w:r>
      <w:r>
        <w:rPr>
          <w:rFonts w:hint="eastAsia"/>
        </w:rPr>
        <w:lastRenderedPageBreak/>
        <w:t>个关键字符串、十六进制颜色、或另一个资源类型的引用或其他值，</w:t>
      </w:r>
      <w:r w:rsidR="008D3FDE">
        <w:rPr>
          <w:rFonts w:hint="eastAsia"/>
        </w:rPr>
        <w:t>其</w:t>
      </w:r>
      <w:r>
        <w:rPr>
          <w:rFonts w:hint="eastAsia"/>
        </w:rPr>
        <w:t>是属性的样式值。</w:t>
      </w:r>
      <w:r w:rsidR="00353CEF">
        <w:fldChar w:fldCharType="begin"/>
      </w:r>
      <w:r w:rsidR="00353CEF">
        <w:instrText xml:space="preserve"> </w:instrText>
      </w:r>
      <w:r w:rsidR="00353CEF">
        <w:rPr>
          <w:rFonts w:hint="eastAsia"/>
        </w:rPr>
        <w:instrText>REF _Ref93996706 \h</w:instrText>
      </w:r>
      <w:r w:rsidR="00353CEF">
        <w:instrText xml:space="preserve"> </w:instrText>
      </w:r>
      <w:r w:rsidR="00353CEF">
        <w:fldChar w:fldCharType="separate"/>
      </w:r>
      <w:r w:rsidR="00741EF0">
        <w:rPr>
          <w:rFonts w:hint="eastAsia"/>
        </w:rPr>
        <w:t>码</w:t>
      </w:r>
      <w:r w:rsidR="00741EF0">
        <w:rPr>
          <w:rFonts w:hint="eastAsia"/>
        </w:rPr>
        <w:t xml:space="preserve"> </w:t>
      </w:r>
      <w:r w:rsidR="00741EF0">
        <w:rPr>
          <w:noProof/>
        </w:rPr>
        <w:t>2</w:t>
      </w:r>
      <w:r w:rsidR="00741EF0">
        <w:noBreakHyphen/>
      </w:r>
      <w:r w:rsidR="00741EF0">
        <w:rPr>
          <w:noProof/>
        </w:rPr>
        <w:t>45</w:t>
      </w:r>
      <w:r w:rsidR="00353CEF">
        <w:fldChar w:fldCharType="end"/>
      </w:r>
      <w:r>
        <w:rPr>
          <w:rFonts w:hint="eastAsia"/>
        </w:rPr>
        <w:t>是</w:t>
      </w:r>
      <w:r>
        <w:t>CodeFont</w:t>
      </w:r>
      <w:r>
        <w:rPr>
          <w:rFonts w:hint="eastAsia"/>
        </w:rPr>
        <w:t>的样式定义，可以看出样式定义</w:t>
      </w:r>
      <w:r>
        <w:t>XML</w:t>
      </w:r>
      <w:r>
        <w:rPr>
          <w:rFonts w:hint="eastAsia"/>
        </w:rPr>
        <w:t>文件的结构和语法。</w:t>
      </w:r>
    </w:p>
    <w:p w14:paraId="64C1082E" w14:textId="77777777" w:rsidR="00C1488B" w:rsidRDefault="00C1488B" w:rsidP="00B14642">
      <w:pPr>
        <w:pStyle w:val="a6"/>
        <w:ind w:left="240" w:right="720" w:firstLine="180"/>
      </w:pPr>
      <w:r>
        <w:t>&lt;?xml version="1.0" encoding="utf-8"?&gt;</w:t>
      </w:r>
    </w:p>
    <w:p w14:paraId="5C63C93E" w14:textId="77777777" w:rsidR="00C1488B" w:rsidRDefault="00C1488B" w:rsidP="00B14642">
      <w:pPr>
        <w:pStyle w:val="a6"/>
        <w:ind w:left="240" w:right="720" w:firstLine="180"/>
      </w:pPr>
      <w:r>
        <w:t>&lt;resources&gt;</w:t>
      </w:r>
    </w:p>
    <w:p w14:paraId="7B2C2503" w14:textId="77777777" w:rsidR="00C1488B" w:rsidRDefault="00C1488B" w:rsidP="00B14642">
      <w:pPr>
        <w:pStyle w:val="a6"/>
        <w:ind w:left="240" w:right="720" w:firstLine="180"/>
      </w:pPr>
      <w:r>
        <w:tab/>
        <w:t>&lt;style name="CodeFont" parent="@</w:t>
      </w:r>
      <w:r w:rsidRPr="008E0ECE">
        <w:rPr>
          <w:b/>
          <w:bCs/>
        </w:rPr>
        <w:t>android:</w:t>
      </w:r>
      <w:r>
        <w:t>style/TextAppearance.Medium"&gt;</w:t>
      </w:r>
    </w:p>
    <w:p w14:paraId="6794EDF5" w14:textId="77777777" w:rsidR="00C1488B" w:rsidRDefault="00C1488B" w:rsidP="00B14642">
      <w:pPr>
        <w:pStyle w:val="a6"/>
        <w:ind w:left="240" w:right="720" w:firstLine="180"/>
      </w:pPr>
      <w:r>
        <w:tab/>
      </w:r>
      <w:r>
        <w:tab/>
        <w:t>&lt;item name="</w:t>
      </w:r>
      <w:r w:rsidRPr="008E0ECE">
        <w:rPr>
          <w:b/>
          <w:bCs/>
        </w:rPr>
        <w:t>android:</w:t>
      </w:r>
      <w:r>
        <w:t>layout_width"&gt;fill_parent&lt;/item&gt;</w:t>
      </w:r>
    </w:p>
    <w:p w14:paraId="5779B23C" w14:textId="77777777" w:rsidR="00C1488B" w:rsidRDefault="00C1488B" w:rsidP="00B14642">
      <w:pPr>
        <w:pStyle w:val="a6"/>
        <w:ind w:left="240" w:right="720" w:firstLine="180"/>
      </w:pPr>
      <w:r>
        <w:tab/>
      </w:r>
      <w:r>
        <w:tab/>
        <w:t>&lt;item name="</w:t>
      </w:r>
      <w:r w:rsidRPr="008E0ECE">
        <w:rPr>
          <w:b/>
          <w:bCs/>
        </w:rPr>
        <w:t>android:</w:t>
      </w:r>
      <w:r>
        <w:t>layout_height"&gt;wrap_content&lt;/item&gt;</w:t>
      </w:r>
    </w:p>
    <w:p w14:paraId="72B786A7" w14:textId="77777777" w:rsidR="00C1488B" w:rsidRDefault="00C1488B" w:rsidP="00B14642">
      <w:pPr>
        <w:pStyle w:val="a6"/>
        <w:ind w:left="240" w:right="720" w:firstLine="180"/>
      </w:pPr>
      <w:r>
        <w:tab/>
      </w:r>
      <w:r>
        <w:tab/>
        <w:t>&lt;item name="</w:t>
      </w:r>
      <w:r w:rsidRPr="008E0ECE">
        <w:rPr>
          <w:b/>
          <w:bCs/>
        </w:rPr>
        <w:t>android:</w:t>
      </w:r>
      <w:r>
        <w:t>textColor"&gt;#00FF00&lt;/item&gt;</w:t>
      </w:r>
    </w:p>
    <w:p w14:paraId="05B5B33A" w14:textId="77777777" w:rsidR="00C1488B" w:rsidRDefault="00C1488B" w:rsidP="00B14642">
      <w:pPr>
        <w:pStyle w:val="a6"/>
        <w:ind w:left="240" w:right="720" w:firstLine="180"/>
      </w:pPr>
      <w:r>
        <w:tab/>
      </w:r>
      <w:r>
        <w:tab/>
        <w:t>&lt;item name="</w:t>
      </w:r>
      <w:r w:rsidRPr="008E0ECE">
        <w:rPr>
          <w:b/>
          <w:bCs/>
        </w:rPr>
        <w:t>android:</w:t>
      </w:r>
      <w:r>
        <w:t>typeface"&gt;monospace&lt;/item&gt;</w:t>
      </w:r>
    </w:p>
    <w:p w14:paraId="26A9639B" w14:textId="77777777" w:rsidR="00C1488B" w:rsidRDefault="00C1488B" w:rsidP="00B14642">
      <w:pPr>
        <w:pStyle w:val="a6"/>
        <w:ind w:left="240" w:right="720" w:firstLine="180"/>
      </w:pPr>
      <w:r>
        <w:tab/>
        <w:t>&lt;/style&gt;</w:t>
      </w:r>
    </w:p>
    <w:p w14:paraId="4B5EF93D" w14:textId="77777777" w:rsidR="00C1488B" w:rsidRDefault="00C1488B" w:rsidP="00B14642">
      <w:pPr>
        <w:pStyle w:val="a6"/>
        <w:ind w:left="240" w:right="720" w:firstLine="180"/>
      </w:pPr>
      <w:r>
        <w:t>&lt;/resources&gt;</w:t>
      </w:r>
    </w:p>
    <w:p w14:paraId="179660A6" w14:textId="5BF654BA" w:rsidR="00AC5642" w:rsidRDefault="00AC5642" w:rsidP="00612D58">
      <w:pPr>
        <w:pStyle w:val="a5"/>
      </w:pPr>
      <w:bookmarkStart w:id="105" w:name="_Ref93996706"/>
      <w:bookmarkStart w:id="106" w:name="_Toc476664928"/>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69</w:t>
      </w:r>
      <w:r w:rsidR="0090755C">
        <w:fldChar w:fldCharType="end"/>
      </w:r>
      <w:bookmarkEnd w:id="105"/>
      <w:r>
        <w:t xml:space="preserve"> </w:t>
      </w:r>
      <w:r>
        <w:rPr>
          <w:rFonts w:ascii="Cambria" w:hAnsi="Cambria"/>
          <w:bCs/>
          <w:sz w:val="20"/>
        </w:rPr>
        <w:t>style_sample.xml</w:t>
      </w:r>
      <w:bookmarkEnd w:id="106"/>
    </w:p>
    <w:p w14:paraId="25184FF2" w14:textId="5BA470F9" w:rsidR="00A83737" w:rsidRDefault="00A83737" w:rsidP="00A83737">
      <w:r>
        <w:rPr>
          <w:rFonts w:hint="eastAsia"/>
        </w:rPr>
        <w:t>每个</w:t>
      </w:r>
      <w:r>
        <w:t>&lt;resources&gt; </w:t>
      </w:r>
      <w:r>
        <w:rPr>
          <w:rFonts w:hint="eastAsia"/>
        </w:rPr>
        <w:t>元素的子节点在编译时都被转换为一个应用程序资源对象，可通过</w:t>
      </w:r>
      <w:r>
        <w:t>&lt;style&gt; </w:t>
      </w:r>
      <w:r>
        <w:rPr>
          <w:rFonts w:hint="eastAsia"/>
        </w:rPr>
        <w:t>元素的</w:t>
      </w:r>
      <w:r>
        <w:t>name </w:t>
      </w:r>
      <w:r>
        <w:rPr>
          <w:rFonts w:hint="eastAsia"/>
        </w:rPr>
        <w:t>属性的值来引用</w:t>
      </w:r>
      <w:r w:rsidR="00353CEF">
        <w:rPr>
          <w:rFonts w:hint="eastAsia"/>
        </w:rPr>
        <w:t>，</w:t>
      </w:r>
      <w:r>
        <w:rPr>
          <w:rFonts w:hint="eastAsia"/>
        </w:rPr>
        <w:t>例如前面代码中样式，通过</w:t>
      </w:r>
      <w:r>
        <w:t>style="@style/CodeFont"</w:t>
      </w:r>
      <w:r>
        <w:rPr>
          <w:rFonts w:hint="eastAsia"/>
        </w:rPr>
        <w:t>语句来引用。在</w:t>
      </w:r>
      <w:r>
        <w:t>&lt;style&gt; </w:t>
      </w:r>
      <w:r>
        <w:rPr>
          <w:rFonts w:hint="eastAsia"/>
        </w:rPr>
        <w:t>元素中的</w:t>
      </w:r>
      <w:r>
        <w:t>parent </w:t>
      </w:r>
      <w:r>
        <w:rPr>
          <w:rFonts w:hint="eastAsia"/>
        </w:rPr>
        <w:t>属性是可选的，能够从指定的</w:t>
      </w:r>
      <w:r w:rsidR="00353CEF">
        <w:rPr>
          <w:rFonts w:hint="eastAsia"/>
        </w:rPr>
        <w:t>样式</w:t>
      </w:r>
      <w:r>
        <w:rPr>
          <w:rFonts w:hint="eastAsia"/>
        </w:rPr>
        <w:t>中继承所有属性。通过这种途径从一个现有的</w:t>
      </w:r>
      <w:r w:rsidR="001540BF">
        <w:rPr>
          <w:rFonts w:hint="eastAsia"/>
        </w:rPr>
        <w:t>样式</w:t>
      </w:r>
      <w:r>
        <w:rPr>
          <w:rFonts w:hint="eastAsia"/>
        </w:rPr>
        <w:t>中继承属性后，可以根据需求改变或添加的属性，从而创建新的样式</w:t>
      </w:r>
      <w:r w:rsidR="000A4F3F">
        <w:rPr>
          <w:rFonts w:hint="eastAsia"/>
        </w:rPr>
        <w:t>，</w:t>
      </w:r>
      <w:r>
        <w:rPr>
          <w:rFonts w:hint="eastAsia"/>
        </w:rPr>
        <w:t>例如下面的样式定义是从</w:t>
      </w:r>
      <w:r w:rsidR="001B46D7">
        <w:t>安卓</w:t>
      </w:r>
      <w:r>
        <w:rPr>
          <w:rFonts w:hint="eastAsia"/>
        </w:rPr>
        <w:t>平台默认文本外观样式继承，修改了一下文本的颜色。</w:t>
      </w:r>
    </w:p>
    <w:p w14:paraId="0E4E4139" w14:textId="77777777" w:rsidR="00C1488B" w:rsidRDefault="00C1488B" w:rsidP="000A4F3F">
      <w:pPr>
        <w:pStyle w:val="a6"/>
        <w:ind w:left="240" w:right="720" w:firstLine="180"/>
      </w:pPr>
      <w:r>
        <w:t>&lt;style name="GreenText" parent="@</w:t>
      </w:r>
      <w:r w:rsidRPr="008E0ECE">
        <w:rPr>
          <w:b/>
          <w:bCs/>
        </w:rPr>
        <w:t>android:</w:t>
      </w:r>
      <w:r>
        <w:t>style/TextAppearance"&gt;</w:t>
      </w:r>
    </w:p>
    <w:p w14:paraId="6B28DD47" w14:textId="77777777" w:rsidR="00C1488B" w:rsidRDefault="00C1488B" w:rsidP="000A4F3F">
      <w:pPr>
        <w:pStyle w:val="a6"/>
        <w:ind w:left="240" w:right="720" w:firstLine="180"/>
      </w:pPr>
      <w:r>
        <w:tab/>
        <w:t>&lt;item name="</w:t>
      </w:r>
      <w:r w:rsidRPr="008E0ECE">
        <w:rPr>
          <w:b/>
          <w:bCs/>
        </w:rPr>
        <w:t>android:</w:t>
      </w:r>
      <w:r>
        <w:t>textColor"&gt;#00FF00&lt;/item&gt;</w:t>
      </w:r>
    </w:p>
    <w:p w14:paraId="19BDE821" w14:textId="77777777" w:rsidR="00C1488B" w:rsidRDefault="00C1488B" w:rsidP="000A4F3F">
      <w:pPr>
        <w:pStyle w:val="a6"/>
        <w:ind w:left="240" w:right="720" w:firstLine="180"/>
      </w:pPr>
      <w:r>
        <w:t>&lt;/style&gt;</w:t>
      </w:r>
    </w:p>
    <w:p w14:paraId="595C4727" w14:textId="4B94A471" w:rsidR="000A4F3F" w:rsidRDefault="000A4F3F" w:rsidP="00612D58">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70</w:t>
      </w:r>
      <w:r w:rsidR="0090755C">
        <w:fldChar w:fldCharType="end"/>
      </w:r>
    </w:p>
    <w:p w14:paraId="3A29EC60" w14:textId="7E72E231" w:rsidR="00A83737" w:rsidRDefault="00A83737" w:rsidP="00A83737">
      <w:r>
        <w:t> </w:t>
      </w:r>
      <w:r>
        <w:rPr>
          <w:rFonts w:hint="eastAsia"/>
        </w:rPr>
        <w:t>如果要继承的是自定义的样式，就不必使用</w:t>
      </w:r>
      <w:r>
        <w:t>parent </w:t>
      </w:r>
      <w:r>
        <w:rPr>
          <w:rFonts w:hint="eastAsia"/>
        </w:rPr>
        <w:t>属性，而使用“</w:t>
      </w:r>
      <w:r>
        <w:t>.</w:t>
      </w:r>
      <w:r>
        <w:rPr>
          <w:rFonts w:hint="eastAsia"/>
        </w:rPr>
        <w:t>”把原有的样式和新样式名连接起来</w:t>
      </w:r>
      <w:r w:rsidR="002A541E">
        <w:rPr>
          <w:rFonts w:hint="eastAsia"/>
        </w:rPr>
        <w:t>，</w:t>
      </w:r>
      <w:r>
        <w:rPr>
          <w:rFonts w:hint="eastAsia"/>
        </w:rPr>
        <w:t>例如下面的代码创建了一个新样式，</w:t>
      </w:r>
      <w:r w:rsidR="008D3FDE">
        <w:rPr>
          <w:rFonts w:hint="eastAsia"/>
        </w:rPr>
        <w:t>其</w:t>
      </w:r>
      <w:r>
        <w:rPr>
          <w:rFonts w:hint="eastAsia"/>
        </w:rPr>
        <w:t>继承前面定义的</w:t>
      </w:r>
      <w:r>
        <w:t>CodeFont</w:t>
      </w:r>
      <w:r>
        <w:rPr>
          <w:rFonts w:hint="eastAsia"/>
        </w:rPr>
        <w:t>，但把颜色改为红色。</w:t>
      </w:r>
    </w:p>
    <w:p w14:paraId="568F54FF" w14:textId="77777777" w:rsidR="00C1488B" w:rsidRDefault="00C1488B" w:rsidP="002A541E">
      <w:pPr>
        <w:pStyle w:val="a6"/>
        <w:ind w:left="240" w:right="720" w:firstLine="180"/>
      </w:pPr>
      <w:r>
        <w:t>&lt;style name="CodeFont.Red"&gt;</w:t>
      </w:r>
    </w:p>
    <w:p w14:paraId="53BCA0FD" w14:textId="77777777" w:rsidR="00C1488B" w:rsidRDefault="00C1488B" w:rsidP="002A541E">
      <w:pPr>
        <w:pStyle w:val="a6"/>
        <w:ind w:left="240" w:right="720" w:firstLine="180"/>
      </w:pPr>
      <w:r>
        <w:tab/>
        <w:t>&lt;item name="</w:t>
      </w:r>
      <w:r w:rsidRPr="008E0ECE">
        <w:rPr>
          <w:b/>
          <w:bCs/>
        </w:rPr>
        <w:t>android:</w:t>
      </w:r>
      <w:r>
        <w:t>textColor"&gt;#FF0000&lt;/item&gt;</w:t>
      </w:r>
    </w:p>
    <w:p w14:paraId="0678E866" w14:textId="77777777" w:rsidR="00C1488B" w:rsidRDefault="00C1488B" w:rsidP="002A541E">
      <w:pPr>
        <w:pStyle w:val="a6"/>
        <w:ind w:left="240" w:right="720" w:firstLine="180"/>
      </w:pPr>
      <w:r>
        <w:t>&lt;/style&gt;</w:t>
      </w:r>
    </w:p>
    <w:p w14:paraId="68F60520" w14:textId="31771BE6" w:rsidR="008B463B" w:rsidRDefault="008B463B" w:rsidP="00612D58">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71</w:t>
      </w:r>
      <w:r w:rsidR="0090755C">
        <w:fldChar w:fldCharType="end"/>
      </w:r>
    </w:p>
    <w:p w14:paraId="45F13565" w14:textId="691515E6" w:rsidR="00A83737" w:rsidRDefault="00A83737" w:rsidP="00A83737">
      <w:r>
        <w:rPr>
          <w:rFonts w:hint="eastAsia"/>
        </w:rPr>
        <w:t>这里没有使用</w:t>
      </w:r>
      <w:r>
        <w:t>parent </w:t>
      </w:r>
      <w:r>
        <w:rPr>
          <w:rFonts w:hint="eastAsia"/>
        </w:rPr>
        <w:t>属性，</w:t>
      </w:r>
      <w:r>
        <w:t>name </w:t>
      </w:r>
      <w:r>
        <w:rPr>
          <w:rFonts w:hint="eastAsia"/>
        </w:rPr>
        <w:t>属性以</w:t>
      </w:r>
      <w:r>
        <w:t>CodeFont </w:t>
      </w:r>
      <w:r>
        <w:rPr>
          <w:rFonts w:hint="eastAsia"/>
        </w:rPr>
        <w:t>起始，使用“</w:t>
      </w:r>
      <w:r>
        <w:t>.</w:t>
      </w:r>
      <w:r>
        <w:rPr>
          <w:rFonts w:hint="eastAsia"/>
        </w:rPr>
        <w:t>”连接了后面的新样式名称</w:t>
      </w:r>
      <w:r w:rsidR="002A541E">
        <w:rPr>
          <w:rFonts w:hint="eastAsia"/>
        </w:rPr>
        <w:t>，</w:t>
      </w:r>
      <w:r>
        <w:rPr>
          <w:rFonts w:hint="eastAsia"/>
        </w:rPr>
        <w:t>这个新样式可以通过</w:t>
      </w:r>
      <w:r>
        <w:t>@style/CodeFont.Red </w:t>
      </w:r>
      <w:r>
        <w:rPr>
          <w:rFonts w:hint="eastAsia"/>
        </w:rPr>
        <w:t>来引用。样式的继承可以有多重</w:t>
      </w:r>
      <w:r w:rsidR="002A541E">
        <w:rPr>
          <w:rFonts w:hint="eastAsia"/>
        </w:rPr>
        <w:t>，</w:t>
      </w:r>
      <w:r>
        <w:rPr>
          <w:rFonts w:hint="eastAsia"/>
        </w:rPr>
        <w:lastRenderedPageBreak/>
        <w:t>例如下面的代码，从</w:t>
      </w:r>
      <w:r>
        <w:t>CodeFont </w:t>
      </w:r>
      <w:r>
        <w:rPr>
          <w:rFonts w:hint="eastAsia"/>
        </w:rPr>
        <w:t>和</w:t>
      </w:r>
      <w:r>
        <w:t>CodeFont.Red </w:t>
      </w:r>
      <w:r w:rsidR="002A541E">
        <w:rPr>
          <w:rFonts w:hint="eastAsia"/>
        </w:rPr>
        <w:t>样式</w:t>
      </w:r>
      <w:r>
        <w:rPr>
          <w:rFonts w:hint="eastAsia"/>
        </w:rPr>
        <w:t>中同时继承，然后添加</w:t>
      </w:r>
      <w:r w:rsidR="008E0ECE" w:rsidRPr="008E0ECE">
        <w:rPr>
          <w:b/>
          <w:bCs/>
        </w:rPr>
        <w:t>android:</w:t>
      </w:r>
      <w:r>
        <w:t>textSize </w:t>
      </w:r>
      <w:r>
        <w:rPr>
          <w:rFonts w:hint="eastAsia"/>
        </w:rPr>
        <w:t>属性。</w:t>
      </w:r>
    </w:p>
    <w:p w14:paraId="645CEA1D" w14:textId="77777777" w:rsidR="00C1488B" w:rsidRDefault="00C1488B" w:rsidP="001F7D6A">
      <w:pPr>
        <w:pStyle w:val="a6"/>
        <w:ind w:left="240" w:right="720" w:firstLine="180"/>
      </w:pPr>
      <w:r>
        <w:t>&lt;style name="CodeFont.Red.Big"&gt;</w:t>
      </w:r>
    </w:p>
    <w:p w14:paraId="5B8E5365" w14:textId="77777777" w:rsidR="00C1488B" w:rsidRDefault="00C1488B" w:rsidP="001F7D6A">
      <w:pPr>
        <w:pStyle w:val="a6"/>
        <w:ind w:left="240" w:right="720" w:firstLine="180"/>
      </w:pPr>
      <w:r>
        <w:tab/>
        <w:t>&lt;item name="</w:t>
      </w:r>
      <w:r w:rsidRPr="008E0ECE">
        <w:rPr>
          <w:b/>
          <w:bCs/>
        </w:rPr>
        <w:t>android:</w:t>
      </w:r>
      <w:r>
        <w:t>textSize"&gt;30sp&lt;/item&gt;</w:t>
      </w:r>
    </w:p>
    <w:p w14:paraId="7E222301" w14:textId="77777777" w:rsidR="00C1488B" w:rsidRDefault="00C1488B" w:rsidP="001F7D6A">
      <w:pPr>
        <w:pStyle w:val="a6"/>
        <w:ind w:left="240" w:right="720" w:firstLine="180"/>
      </w:pPr>
      <w:r>
        <w:t>&lt;/style&gt;</w:t>
      </w:r>
    </w:p>
    <w:p w14:paraId="46D33217" w14:textId="76598E17" w:rsidR="001F7D6A" w:rsidRDefault="008B463B" w:rsidP="00612D58">
      <w:pPr>
        <w:pStyle w:val="a9"/>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72</w:t>
      </w:r>
      <w:r w:rsidR="0090755C">
        <w:fldChar w:fldCharType="end"/>
      </w:r>
    </w:p>
    <w:p w14:paraId="35F8F9C5" w14:textId="46BA2815" w:rsidR="00A83737" w:rsidRDefault="00A83737" w:rsidP="00A83737">
      <w:r>
        <w:rPr>
          <w:rFonts w:hint="eastAsia"/>
        </w:rPr>
        <w:t>这种技巧仅适用于将自定义的资源链接起来，不能用这种方式继承</w:t>
      </w:r>
      <w:r w:rsidR="001B46D7">
        <w:t>安卓</w:t>
      </w:r>
      <w:r>
        <w:rPr>
          <w:rFonts w:hint="eastAsia"/>
        </w:rPr>
        <w:t>内置的</w:t>
      </w:r>
      <w:r w:rsidR="00863EB4">
        <w:rPr>
          <w:rFonts w:hint="eastAsia"/>
        </w:rPr>
        <w:t>样式，</w:t>
      </w:r>
      <w:r>
        <w:rPr>
          <w:rFonts w:hint="eastAsia"/>
        </w:rPr>
        <w:t>要引用一个</w:t>
      </w:r>
      <w:r w:rsidR="001B46D7">
        <w:t>安卓</w:t>
      </w:r>
      <w:r>
        <w:rPr>
          <w:rFonts w:hint="eastAsia"/>
        </w:rPr>
        <w:t>的内置</w:t>
      </w:r>
      <w:r w:rsidR="00863EB4">
        <w:rPr>
          <w:rFonts w:hint="eastAsia"/>
        </w:rPr>
        <w:t>样式</w:t>
      </w:r>
      <w:r>
        <w:rPr>
          <w:rFonts w:hint="eastAsia"/>
        </w:rPr>
        <w:t>，必须使用</w:t>
      </w:r>
      <w:r w:rsidR="00612D58">
        <w:rPr>
          <w:rFonts w:hint="eastAsia"/>
        </w:rPr>
        <w:t>“</w:t>
      </w:r>
      <w:r>
        <w:t>parent </w:t>
      </w:r>
      <w:r w:rsidR="00612D58">
        <w:rPr>
          <w:rFonts w:hint="eastAsia"/>
        </w:rPr>
        <w:t>”</w:t>
      </w:r>
      <w:r>
        <w:rPr>
          <w:rFonts w:hint="eastAsia"/>
        </w:rPr>
        <w:t>属性。</w:t>
      </w:r>
    </w:p>
    <w:p w14:paraId="2B92BA42" w14:textId="77777777" w:rsidR="00A83737" w:rsidRPr="000042DF" w:rsidRDefault="00A83737" w:rsidP="0004706D">
      <w:pPr>
        <w:pStyle w:val="3"/>
        <w:numPr>
          <w:ilvl w:val="2"/>
          <w:numId w:val="4"/>
        </w:numPr>
      </w:pPr>
      <w:bookmarkStart w:id="107" w:name="_Toc242772197"/>
      <w:r w:rsidRPr="000042DF">
        <w:rPr>
          <w:rFonts w:hint="eastAsia"/>
        </w:rPr>
        <w:t>使用样式</w:t>
      </w:r>
      <w:bookmarkEnd w:id="107"/>
    </w:p>
    <w:p w14:paraId="1E87BEB1" w14:textId="727AA4D5" w:rsidR="00A83737" w:rsidRDefault="00A83737" w:rsidP="00A83737">
      <w:r>
        <w:rPr>
          <w:rFonts w:hint="eastAsia"/>
        </w:rPr>
        <w:t>定义一个样式之后，如果对一个</w:t>
      </w:r>
      <w:r w:rsidR="00907D85">
        <w:rPr>
          <w:rFonts w:hint="eastAsia"/>
        </w:rPr>
        <w:t>视图</w:t>
      </w:r>
      <w:r>
        <w:rPr>
          <w:rFonts w:hint="eastAsia"/>
        </w:rPr>
        <w:t>应用了这个样式，而这个</w:t>
      </w:r>
      <w:r w:rsidR="00907D85">
        <w:rPr>
          <w:rFonts w:hint="eastAsia"/>
        </w:rPr>
        <w:t>视图</w:t>
      </w:r>
      <w:r>
        <w:rPr>
          <w:rFonts w:hint="eastAsia"/>
        </w:rPr>
        <w:t>并不支持此样式中设定的某些属性，那么此</w:t>
      </w:r>
      <w:r w:rsidR="00907D85">
        <w:rPr>
          <w:rFonts w:hint="eastAsia"/>
        </w:rPr>
        <w:t>视图</w:t>
      </w:r>
      <w:r>
        <w:rPr>
          <w:rFonts w:hint="eastAsia"/>
        </w:rPr>
        <w:t>将应用那些</w:t>
      </w:r>
      <w:r w:rsidR="008D3FDE">
        <w:rPr>
          <w:rFonts w:hint="eastAsia"/>
        </w:rPr>
        <w:t>其</w:t>
      </w:r>
      <w:r>
        <w:rPr>
          <w:rFonts w:hint="eastAsia"/>
        </w:rPr>
        <w:t>支持的属性，并简单忽略那些不支持的。在</w:t>
      </w:r>
      <w:r w:rsidR="00293421">
        <w:t>活动</w:t>
      </w:r>
      <w:r>
        <w:rPr>
          <w:rFonts w:hint="eastAsia"/>
        </w:rPr>
        <w:t>或应用程序中有两种方式来使用</w:t>
      </w:r>
      <w:r w:rsidR="00907D85">
        <w:rPr>
          <w:rFonts w:hint="eastAsia"/>
        </w:rPr>
        <w:t>样式</w:t>
      </w:r>
      <w:r>
        <w:rPr>
          <w:rFonts w:hint="eastAsia"/>
        </w:rPr>
        <w:t>：</w:t>
      </w:r>
    </w:p>
    <w:p w14:paraId="58AB4ADD" w14:textId="7578026A" w:rsidR="00A83737" w:rsidRPr="00E66614" w:rsidRDefault="00E66614" w:rsidP="00E66614">
      <w:r>
        <w:rPr>
          <w:rFonts w:hint="eastAsia"/>
        </w:rPr>
        <w:t>(</w:t>
      </w:r>
      <w:r>
        <w:t>1)</w:t>
      </w:r>
      <w:r w:rsidR="00A83737" w:rsidRPr="00E66614">
        <w:rPr>
          <w:rFonts w:hint="eastAsia"/>
        </w:rPr>
        <w:t>对一个独立的</w:t>
      </w:r>
      <w:r w:rsidR="003C0C55">
        <w:rPr>
          <w:rFonts w:hint="eastAsia"/>
        </w:rPr>
        <w:t>视图</w:t>
      </w:r>
      <w:r w:rsidR="00A83737" w:rsidRPr="00E66614">
        <w:rPr>
          <w:rFonts w:hint="eastAsia"/>
        </w:rPr>
        <w:t>，在布局文件</w:t>
      </w:r>
      <w:r w:rsidR="00A83737" w:rsidRPr="00E66614">
        <w:t>XML</w:t>
      </w:r>
      <w:r w:rsidR="00A83737" w:rsidRPr="00E66614">
        <w:rPr>
          <w:rFonts w:hint="eastAsia"/>
        </w:rPr>
        <w:t>中将</w:t>
      </w:r>
      <w:r w:rsidR="00AE1AC4">
        <w:rPr>
          <w:rFonts w:hint="eastAsia"/>
        </w:rPr>
        <w:t>样式</w:t>
      </w:r>
      <w:r w:rsidR="00A83737" w:rsidRPr="00E66614">
        <w:rPr>
          <w:rFonts w:hint="eastAsia"/>
        </w:rPr>
        <w:t>属性添加到的此</w:t>
      </w:r>
      <w:r w:rsidR="00BC1535">
        <w:rPr>
          <w:rFonts w:hint="eastAsia"/>
        </w:rPr>
        <w:t>视图</w:t>
      </w:r>
      <w:r w:rsidR="00A83737" w:rsidRPr="00E66614">
        <w:rPr>
          <w:rFonts w:hint="eastAsia"/>
        </w:rPr>
        <w:t>元素中；</w:t>
      </w:r>
    </w:p>
    <w:p w14:paraId="3E63F3D3" w14:textId="0375FB9B" w:rsidR="00A83737" w:rsidRPr="00E66614" w:rsidRDefault="00E66614" w:rsidP="00E66614">
      <w:r>
        <w:rPr>
          <w:rFonts w:hint="eastAsia"/>
        </w:rPr>
        <w:t>(</w:t>
      </w:r>
      <w:r>
        <w:t>2)</w:t>
      </w:r>
      <w:r w:rsidR="00A83737" w:rsidRPr="00E66614">
        <w:rPr>
          <w:rFonts w:hint="eastAsia"/>
        </w:rPr>
        <w:t>对一个</w:t>
      </w:r>
      <w:r w:rsidR="00293421">
        <w:t>活动</w:t>
      </w:r>
      <w:r w:rsidR="00A83737" w:rsidRPr="00E66614">
        <w:rPr>
          <w:rFonts w:hint="eastAsia"/>
        </w:rPr>
        <w:t>或应用，在</w:t>
      </w:r>
      <w:r w:rsidR="00F02711">
        <w:rPr>
          <w:rFonts w:hint="eastAsia"/>
        </w:rPr>
        <w:t>Android</w:t>
      </w:r>
      <w:r w:rsidR="00A83737" w:rsidRPr="00E66614">
        <w:t>Manifest.xml</w:t>
      </w:r>
      <w:r w:rsidR="00A83737" w:rsidRPr="00E66614">
        <w:rPr>
          <w:rFonts w:hint="eastAsia"/>
        </w:rPr>
        <w:t>文件中将</w:t>
      </w:r>
      <w:r w:rsidR="008E0ECE" w:rsidRPr="00E66614">
        <w:t>android:</w:t>
      </w:r>
      <w:r w:rsidR="00A83737" w:rsidRPr="00E66614">
        <w:t>theme </w:t>
      </w:r>
      <w:r w:rsidR="00A83737" w:rsidRPr="00E66614">
        <w:rPr>
          <w:rFonts w:hint="eastAsia"/>
        </w:rPr>
        <w:t>属性添加到的</w:t>
      </w:r>
      <w:r w:rsidR="00A83737" w:rsidRPr="00E66614">
        <w:t>&lt;activity&gt; </w:t>
      </w:r>
      <w:r w:rsidR="00A83737" w:rsidRPr="00E66614">
        <w:rPr>
          <w:rFonts w:hint="eastAsia"/>
        </w:rPr>
        <w:t>或</w:t>
      </w:r>
      <w:r w:rsidR="00A83737" w:rsidRPr="00E66614">
        <w:t>&lt;application&gt; </w:t>
      </w:r>
      <w:r w:rsidR="00A83737" w:rsidRPr="00E66614">
        <w:rPr>
          <w:rFonts w:hint="eastAsia"/>
        </w:rPr>
        <w:t>元素中。</w:t>
      </w:r>
    </w:p>
    <w:p w14:paraId="287C5080" w14:textId="62712709" w:rsidR="00A83737" w:rsidRDefault="00A83737" w:rsidP="00A83737">
      <w:r>
        <w:rPr>
          <w:rFonts w:hint="eastAsia"/>
        </w:rPr>
        <w:t>如果将一个</w:t>
      </w:r>
      <w:r w:rsidR="0010670F">
        <w:rPr>
          <w:rFonts w:hint="eastAsia"/>
        </w:rPr>
        <w:t>样式</w:t>
      </w:r>
      <w:r>
        <w:rPr>
          <w:rFonts w:hint="eastAsia"/>
        </w:rPr>
        <w:t>应用到布局中一个单独的</w:t>
      </w:r>
      <w:r w:rsidR="0010670F">
        <w:rPr>
          <w:rFonts w:hint="eastAsia"/>
        </w:rPr>
        <w:t>视图</w:t>
      </w:r>
      <w:r>
        <w:rPr>
          <w:rFonts w:hint="eastAsia"/>
        </w:rPr>
        <w:t>上时，此</w:t>
      </w:r>
      <w:r w:rsidR="00511205">
        <w:rPr>
          <w:rFonts w:hint="eastAsia"/>
        </w:rPr>
        <w:t>样式</w:t>
      </w:r>
      <w:r>
        <w:rPr>
          <w:rFonts w:hint="eastAsia"/>
        </w:rPr>
        <w:t>定义的属性会仅应用于那个</w:t>
      </w:r>
      <w:r w:rsidR="00511205">
        <w:rPr>
          <w:rFonts w:hint="eastAsia"/>
        </w:rPr>
        <w:t>视图</w:t>
      </w:r>
      <w:r w:rsidR="000D2938">
        <w:rPr>
          <w:rFonts w:hint="eastAsia"/>
        </w:rPr>
        <w:t>；</w:t>
      </w:r>
      <w:r>
        <w:rPr>
          <w:rFonts w:hint="eastAsia"/>
        </w:rPr>
        <w:t>如果一个</w:t>
      </w:r>
      <w:r w:rsidR="00921A1A">
        <w:rPr>
          <w:rFonts w:hint="eastAsia"/>
        </w:rPr>
        <w:t>样式</w:t>
      </w:r>
      <w:r>
        <w:rPr>
          <w:rFonts w:hint="eastAsia"/>
        </w:rPr>
        <w:t>应用到一个</w:t>
      </w:r>
      <w:r w:rsidR="00921A1A">
        <w:rPr>
          <w:rFonts w:hint="eastAsia"/>
        </w:rPr>
        <w:t>视图组</w:t>
      </w:r>
      <w:r>
        <w:rPr>
          <w:rFonts w:hint="eastAsia"/>
        </w:rPr>
        <w:t>上，其子</w:t>
      </w:r>
      <w:r w:rsidR="009814F9">
        <w:rPr>
          <w:rFonts w:hint="eastAsia"/>
        </w:rPr>
        <w:t>视图</w:t>
      </w:r>
      <w:r>
        <w:rPr>
          <w:rFonts w:hint="eastAsia"/>
        </w:rPr>
        <w:t>元素并不会继承应用此</w:t>
      </w:r>
      <w:r w:rsidR="000D2938">
        <w:rPr>
          <w:rFonts w:hint="eastAsia"/>
        </w:rPr>
        <w:t>样式</w:t>
      </w:r>
      <w:r>
        <w:rPr>
          <w:rFonts w:hint="eastAsia"/>
        </w:rPr>
        <w:t>属性，只有直接设置其子元素此</w:t>
      </w:r>
      <w:r w:rsidR="004262B8">
        <w:rPr>
          <w:rFonts w:hint="eastAsia"/>
        </w:rPr>
        <w:t>样式</w:t>
      </w:r>
      <w:r>
        <w:rPr>
          <w:rFonts w:hint="eastAsia"/>
        </w:rPr>
        <w:t>才会起作用</w:t>
      </w:r>
      <w:r w:rsidR="004262B8">
        <w:rPr>
          <w:rFonts w:hint="eastAsia"/>
        </w:rPr>
        <w:t>，</w:t>
      </w:r>
      <w:r>
        <w:rPr>
          <w:rFonts w:hint="eastAsia"/>
        </w:rPr>
        <w:t>但是通过第二种方式，将</w:t>
      </w:r>
      <w:r w:rsidR="004262B8">
        <w:rPr>
          <w:rFonts w:hint="eastAsia"/>
        </w:rPr>
        <w:t>样式</w:t>
      </w:r>
      <w:r>
        <w:rPr>
          <w:rFonts w:hint="eastAsia"/>
        </w:rPr>
        <w:t>作为</w:t>
      </w:r>
      <w:r w:rsidR="004262B8">
        <w:rPr>
          <w:rFonts w:hint="eastAsia"/>
        </w:rPr>
        <w:t>主题</w:t>
      </w:r>
      <w:r>
        <w:rPr>
          <w:rFonts w:hint="eastAsia"/>
        </w:rPr>
        <w:t>来应用的方式，将会把这个</w:t>
      </w:r>
      <w:r w:rsidR="004262B8">
        <w:rPr>
          <w:rFonts w:hint="eastAsia"/>
        </w:rPr>
        <w:t>样式</w:t>
      </w:r>
      <w:r>
        <w:rPr>
          <w:rFonts w:hint="eastAsia"/>
        </w:rPr>
        <w:t>应用到此</w:t>
      </w:r>
      <w:r w:rsidR="00293421">
        <w:t>活动</w:t>
      </w:r>
      <w:r>
        <w:rPr>
          <w:rFonts w:hint="eastAsia"/>
        </w:rPr>
        <w:t>或</w:t>
      </w:r>
      <w:r>
        <w:t>&lt;application&gt; </w:t>
      </w:r>
      <w:r>
        <w:rPr>
          <w:rFonts w:hint="eastAsia"/>
        </w:rPr>
        <w:t>的所有</w:t>
      </w:r>
      <w:r w:rsidR="004262B8">
        <w:rPr>
          <w:rFonts w:hint="eastAsia"/>
        </w:rPr>
        <w:t>视图</w:t>
      </w:r>
      <w:r>
        <w:rPr>
          <w:rFonts w:hint="eastAsia"/>
        </w:rPr>
        <w:t>元素上。下面是在</w:t>
      </w:r>
      <w:r>
        <w:t>XML</w:t>
      </w:r>
      <w:r>
        <w:rPr>
          <w:rFonts w:hint="eastAsia"/>
        </w:rPr>
        <w:t>布局中为</w:t>
      </w:r>
      <w:r w:rsidR="00DA4AFA">
        <w:rPr>
          <w:rFonts w:hint="eastAsia"/>
        </w:rPr>
        <w:t>视图</w:t>
      </w:r>
      <w:r>
        <w:rPr>
          <w:rFonts w:hint="eastAsia"/>
        </w:rPr>
        <w:t>设置</w:t>
      </w:r>
      <w:r w:rsidR="00DA4AFA">
        <w:rPr>
          <w:rFonts w:hint="eastAsia"/>
        </w:rPr>
        <w:t>样式</w:t>
      </w:r>
      <w:r>
        <w:rPr>
          <w:rFonts w:hint="eastAsia"/>
        </w:rPr>
        <w:t>的简单语法：</w:t>
      </w:r>
    </w:p>
    <w:p w14:paraId="5CEBAB2A" w14:textId="77777777" w:rsidR="00270D2B" w:rsidRDefault="00270D2B" w:rsidP="00925F61">
      <w:pPr>
        <w:pStyle w:val="a6"/>
        <w:ind w:left="240" w:right="720" w:firstLine="180"/>
      </w:pPr>
      <w:r>
        <w:t>&lt;TextView</w:t>
      </w:r>
    </w:p>
    <w:p w14:paraId="58125AF3" w14:textId="77777777" w:rsidR="00270D2B" w:rsidRDefault="00270D2B" w:rsidP="00925F61">
      <w:pPr>
        <w:pStyle w:val="a6"/>
        <w:ind w:left="240" w:right="720" w:firstLine="180"/>
      </w:pPr>
      <w:r>
        <w:tab/>
        <w:t>style="@style/CodeFont"</w:t>
      </w:r>
    </w:p>
    <w:p w14:paraId="5337FD4F" w14:textId="77777777" w:rsidR="00270D2B" w:rsidRDefault="00270D2B" w:rsidP="00925F61">
      <w:pPr>
        <w:pStyle w:val="a6"/>
        <w:ind w:left="240" w:right="720" w:firstLine="180"/>
      </w:pPr>
      <w:r>
        <w:tab/>
      </w:r>
      <w:r w:rsidRPr="008E0ECE">
        <w:rPr>
          <w:b/>
          <w:bCs/>
        </w:rPr>
        <w:t>android:</w:t>
      </w:r>
      <w:r>
        <w:t>text="@string/hello" /&gt;</w:t>
      </w:r>
    </w:p>
    <w:p w14:paraId="74D3A27C" w14:textId="53D29D96" w:rsidR="00925F61" w:rsidRDefault="005750FB" w:rsidP="003D51C3">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73</w:t>
      </w:r>
      <w:r w:rsidR="0090755C">
        <w:fldChar w:fldCharType="end"/>
      </w:r>
    </w:p>
    <w:p w14:paraId="0A748288" w14:textId="7BC6C34D" w:rsidR="00A83737" w:rsidRDefault="00A83737" w:rsidP="00A83737">
      <w:r>
        <w:rPr>
          <w:rFonts w:hint="eastAsia"/>
        </w:rPr>
        <w:t>如果需要对应用程序中所有</w:t>
      </w:r>
      <w:r w:rsidR="00293421">
        <w:rPr>
          <w:rFonts w:hint="eastAsia"/>
        </w:rPr>
        <w:t>活动</w:t>
      </w:r>
      <w:r>
        <w:rPr>
          <w:rFonts w:hint="eastAsia"/>
        </w:rPr>
        <w:t>设置一个</w:t>
      </w:r>
      <w:r w:rsidR="008F0554">
        <w:rPr>
          <w:rFonts w:hint="eastAsia"/>
        </w:rPr>
        <w:t>主题</w:t>
      </w:r>
      <w:r>
        <w:rPr>
          <w:rFonts w:hint="eastAsia"/>
        </w:rPr>
        <w:t>，则打开</w:t>
      </w:r>
      <w:r w:rsidR="008F0554">
        <w:rPr>
          <w:rFonts w:hint="eastAsia"/>
        </w:rPr>
        <w:t>Android</w:t>
      </w:r>
      <w:r>
        <w:t>Manifest.xml </w:t>
      </w:r>
      <w:r>
        <w:rPr>
          <w:rFonts w:hint="eastAsia"/>
        </w:rPr>
        <w:t>文件并编辑</w:t>
      </w:r>
      <w:r>
        <w:t>&lt;application&gt; </w:t>
      </w:r>
      <w:r>
        <w:rPr>
          <w:rFonts w:hint="eastAsia"/>
        </w:rPr>
        <w:t>标签，使之包含</w:t>
      </w:r>
      <w:r w:rsidR="008E0ECE" w:rsidRPr="008E0ECE">
        <w:rPr>
          <w:b/>
          <w:bCs/>
        </w:rPr>
        <w:t>android:</w:t>
      </w:r>
      <w:r>
        <w:t>theme </w:t>
      </w:r>
      <w:r>
        <w:rPr>
          <w:rFonts w:hint="eastAsia"/>
        </w:rPr>
        <w:t>属性和</w:t>
      </w:r>
      <w:r w:rsidR="008F0554">
        <w:rPr>
          <w:rFonts w:hint="eastAsia"/>
        </w:rPr>
        <w:t>样式</w:t>
      </w:r>
      <w:r>
        <w:rPr>
          <w:rFonts w:hint="eastAsia"/>
        </w:rPr>
        <w:t>名称，具体设置代码如下。</w:t>
      </w:r>
    </w:p>
    <w:p w14:paraId="32C04119" w14:textId="2A145CE1" w:rsidR="00A83737" w:rsidRDefault="00A83737" w:rsidP="008F0554">
      <w:pPr>
        <w:pStyle w:val="a6"/>
        <w:ind w:left="240" w:right="720" w:firstLine="180"/>
      </w:pPr>
      <w:r>
        <w:t xml:space="preserve">&lt;application </w:t>
      </w:r>
      <w:r w:rsidR="008E0ECE" w:rsidRPr="008E0ECE">
        <w:rPr>
          <w:b/>
          <w:bCs/>
        </w:rPr>
        <w:t>android:</w:t>
      </w:r>
      <w:r>
        <w:t>theme="@style/CustomTheme"&gt;</w:t>
      </w:r>
    </w:p>
    <w:p w14:paraId="55767323" w14:textId="345B4C18" w:rsidR="008F0554" w:rsidRDefault="00434CAE" w:rsidP="003D51C3">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74</w:t>
      </w:r>
      <w:r w:rsidR="0090755C">
        <w:fldChar w:fldCharType="end"/>
      </w:r>
    </w:p>
    <w:p w14:paraId="148E1D93" w14:textId="015D4EA7" w:rsidR="00A83737" w:rsidRDefault="00A83737" w:rsidP="00A83737">
      <w:r>
        <w:rPr>
          <w:rFonts w:hint="eastAsia"/>
        </w:rPr>
        <w:t>如果希望</w:t>
      </w:r>
      <w:r w:rsidR="00ED2DC3">
        <w:rPr>
          <w:rFonts w:hint="eastAsia"/>
        </w:rPr>
        <w:t>主题</w:t>
      </w:r>
      <w:r>
        <w:rPr>
          <w:rFonts w:hint="eastAsia"/>
        </w:rPr>
        <w:t>仅应用到应用程序中的某个</w:t>
      </w:r>
      <w:r w:rsidR="00293421">
        <w:t>活动</w:t>
      </w:r>
      <w:r>
        <w:rPr>
          <w:rFonts w:hint="eastAsia"/>
        </w:rPr>
        <w:t>中，那么就将</w:t>
      </w:r>
      <w:r w:rsidR="008E0ECE" w:rsidRPr="008E0ECE">
        <w:rPr>
          <w:b/>
          <w:bCs/>
        </w:rPr>
        <w:t>android:</w:t>
      </w:r>
      <w:r>
        <w:t>theme </w:t>
      </w:r>
      <w:r>
        <w:rPr>
          <w:rFonts w:hint="eastAsia"/>
        </w:rPr>
        <w:t>属性添加到</w:t>
      </w:r>
      <w:r>
        <w:t>&lt;activity&gt; </w:t>
      </w:r>
      <w:r>
        <w:rPr>
          <w:rFonts w:hint="eastAsia"/>
        </w:rPr>
        <w:t>标签里。</w:t>
      </w:r>
    </w:p>
    <w:p w14:paraId="2B113A70" w14:textId="77777777" w:rsidR="00A83737" w:rsidRDefault="00A83737" w:rsidP="00C46163">
      <w:pPr>
        <w:pStyle w:val="2"/>
        <w:numPr>
          <w:ilvl w:val="1"/>
          <w:numId w:val="4"/>
        </w:numPr>
      </w:pPr>
      <w:bookmarkStart w:id="108" w:name="_Toc242772198"/>
      <w:r>
        <w:lastRenderedPageBreak/>
        <w:t xml:space="preserve"> </w:t>
      </w:r>
      <w:r>
        <w:rPr>
          <w:rFonts w:hint="eastAsia"/>
        </w:rPr>
        <w:t>理解资源</w:t>
      </w:r>
      <w:bookmarkEnd w:id="108"/>
    </w:p>
    <w:p w14:paraId="4EFBB0B4" w14:textId="442793D4" w:rsidR="00A83737" w:rsidRDefault="001B46D7" w:rsidP="00A83737">
      <w:r>
        <w:t>安卓</w:t>
      </w:r>
      <w:r w:rsidR="00A83737">
        <w:rPr>
          <w:rFonts w:hint="eastAsia"/>
        </w:rPr>
        <w:t>应用程序不仅包括逻辑代码还包括资源文件，例如字符、图片、布局和语言支持等。</w:t>
      </w:r>
      <w:r>
        <w:t>安卓</w:t>
      </w:r>
      <w:r w:rsidR="00A83737">
        <w:rPr>
          <w:rFonts w:hint="eastAsia"/>
        </w:rPr>
        <w:t>系统对于资源的管理使用了一种将资源外部化的模式</w:t>
      </w:r>
      <w:r w:rsidR="00495913">
        <w:rPr>
          <w:rFonts w:hint="eastAsia"/>
        </w:rPr>
        <w:t>，</w:t>
      </w:r>
      <w:r w:rsidR="00A83737">
        <w:rPr>
          <w:rFonts w:hint="eastAsia"/>
        </w:rPr>
        <w:t>使得应用程序可以在代码编译时，只是使用资源的引用，在代码编译后修改资源包含的内容也不会影响程序的逻辑</w:t>
      </w:r>
      <w:r w:rsidR="00501243">
        <w:rPr>
          <w:rFonts w:hint="eastAsia"/>
        </w:rPr>
        <w:t>，</w:t>
      </w:r>
      <w:r w:rsidR="00A83737">
        <w:rPr>
          <w:rFonts w:hint="eastAsia"/>
        </w:rPr>
        <w:t>从而保持程序逻辑和资源的各自独立。对于外部资源，可以通过提供替代资源的方式，支持不同的语言或屏幕大小。随着越来越多不同的配置的</w:t>
      </w:r>
      <w:r>
        <w:t>安卓</w:t>
      </w:r>
      <w:r w:rsidR="00A83737">
        <w:rPr>
          <w:rFonts w:hint="eastAsia"/>
        </w:rPr>
        <w:t>设备的出现，这种模式，对于</w:t>
      </w:r>
      <w:r>
        <w:t>安卓</w:t>
      </w:r>
      <w:r w:rsidR="00A83737">
        <w:rPr>
          <w:rFonts w:hint="eastAsia"/>
        </w:rPr>
        <w:t>程序运行于复杂多变的环境尤其重要。</w:t>
      </w:r>
    </w:p>
    <w:p w14:paraId="28B6D750" w14:textId="645EC0D9" w:rsidR="00A83737" w:rsidRDefault="001B46D7" w:rsidP="00A83737">
      <w:r>
        <w:t>安卓</w:t>
      </w:r>
      <w:r w:rsidR="00A83737">
        <w:rPr>
          <w:rFonts w:hint="eastAsia"/>
        </w:rPr>
        <w:t>的资源以文件形式，在项目的</w:t>
      </w:r>
      <w:r w:rsidR="00A83737">
        <w:t>res/</w:t>
      </w:r>
      <w:r w:rsidR="00A83737">
        <w:rPr>
          <w:rFonts w:hint="eastAsia"/>
        </w:rPr>
        <w:t>目录下进行统一管理。为了提供具有不同配置的兼容性，必须在项目的</w:t>
      </w:r>
      <w:r w:rsidR="00A83737">
        <w:t>res/</w:t>
      </w:r>
      <w:r w:rsidR="00A83737">
        <w:rPr>
          <w:rFonts w:hint="eastAsia"/>
        </w:rPr>
        <w:t>目录中组织资源，在其不同子目录中存放不同的资源类型和配置。对于任何类型的资源，都可以指定默认情况下使用的资源和多个替代资源。</w:t>
      </w:r>
    </w:p>
    <w:p w14:paraId="096EDD73" w14:textId="29834663" w:rsidR="00A83737" w:rsidRDefault="00A83737" w:rsidP="00A83737">
      <w:r>
        <w:rPr>
          <w:rFonts w:hint="eastAsia"/>
        </w:rPr>
        <w:t>使用默认资源的条件是指可以支持任何配置的</w:t>
      </w:r>
      <w:r w:rsidR="001B46D7">
        <w:t>安卓</w:t>
      </w:r>
      <w:r>
        <w:rPr>
          <w:rFonts w:hint="eastAsia"/>
        </w:rPr>
        <w:t>设备或当前的配置没有替代资源匹配，</w:t>
      </w:r>
      <w:r>
        <w:fldChar w:fldCharType="begin"/>
      </w:r>
      <w:r>
        <w:instrText xml:space="preserve"> REF _Ref2981 \h </w:instrText>
      </w:r>
      <w:r>
        <w:fldChar w:fldCharType="separate"/>
      </w:r>
      <w:r w:rsidR="00741EF0">
        <w:rPr>
          <w:rFonts w:ascii="Cambria" w:eastAsia="黑体" w:hAnsi="Cambria" w:hint="eastAsia"/>
          <w:bCs/>
          <w:sz w:val="20"/>
        </w:rPr>
        <w:t>图</w:t>
      </w:r>
      <w:r w:rsidR="00741EF0">
        <w:rPr>
          <w:rFonts w:ascii="Cambria" w:eastAsia="黑体" w:hAnsi="Cambria"/>
          <w:bCs/>
          <w:sz w:val="20"/>
        </w:rPr>
        <w:t xml:space="preserve"> </w:t>
      </w:r>
      <w:r w:rsidR="00741EF0">
        <w:rPr>
          <w:rFonts w:ascii="Cambria" w:eastAsia="黑体" w:hAnsi="Cambria"/>
          <w:bCs/>
          <w:noProof/>
          <w:sz w:val="20"/>
        </w:rPr>
        <w:t>2</w:t>
      </w:r>
      <w:r w:rsidR="00741EF0">
        <w:rPr>
          <w:rFonts w:ascii="Cambria" w:eastAsia="黑体" w:hAnsi="Cambria"/>
          <w:bCs/>
          <w:sz w:val="20"/>
        </w:rPr>
        <w:noBreakHyphen/>
      </w:r>
      <w:r w:rsidR="00741EF0">
        <w:rPr>
          <w:rFonts w:ascii="Cambria" w:eastAsia="黑体" w:hAnsi="Cambria"/>
          <w:bCs/>
          <w:noProof/>
          <w:sz w:val="20"/>
        </w:rPr>
        <w:t>54</w:t>
      </w:r>
      <w:r>
        <w:fldChar w:fldCharType="end"/>
      </w:r>
      <w:r>
        <w:rPr>
          <w:rFonts w:hint="eastAsia"/>
        </w:rPr>
        <w:t>中的界面只设计有一种布局</w:t>
      </w:r>
      <w:r w:rsidR="00501243">
        <w:rPr>
          <w:rFonts w:hint="eastAsia"/>
        </w:rPr>
        <w:t>应用到两种设备，界面显示不能适应变化</w:t>
      </w:r>
      <w:r>
        <w:rPr>
          <w:rFonts w:hint="eastAsia"/>
        </w:rPr>
        <w:t>；而替代的资源是为特定</w:t>
      </w:r>
      <w:r w:rsidR="00721E98">
        <w:rPr>
          <w:rFonts w:hint="eastAsia"/>
        </w:rPr>
        <w:t>设备</w:t>
      </w:r>
      <w:r>
        <w:rPr>
          <w:rFonts w:hint="eastAsia"/>
        </w:rPr>
        <w:t>配置设计的，</w:t>
      </w:r>
      <w:r>
        <w:fldChar w:fldCharType="begin"/>
      </w:r>
      <w:r>
        <w:instrText xml:space="preserve"> REF _Ref3200 \h </w:instrText>
      </w:r>
      <w:r>
        <w:fldChar w:fldCharType="separate"/>
      </w:r>
      <w:r w:rsidR="00741EF0">
        <w:rPr>
          <w:rFonts w:ascii="Cambria" w:eastAsia="黑体" w:hAnsi="Cambria" w:hint="eastAsia"/>
          <w:bCs/>
          <w:sz w:val="20"/>
        </w:rPr>
        <w:t>图</w:t>
      </w:r>
      <w:r w:rsidR="00741EF0">
        <w:rPr>
          <w:rFonts w:ascii="Cambria" w:eastAsia="黑体" w:hAnsi="Cambria"/>
          <w:bCs/>
          <w:sz w:val="20"/>
        </w:rPr>
        <w:t xml:space="preserve"> </w:t>
      </w:r>
      <w:r w:rsidR="00741EF0">
        <w:rPr>
          <w:rFonts w:ascii="Cambria" w:eastAsia="黑体" w:hAnsi="Cambria"/>
          <w:bCs/>
          <w:noProof/>
          <w:sz w:val="20"/>
        </w:rPr>
        <w:t>2</w:t>
      </w:r>
      <w:r w:rsidR="00741EF0">
        <w:rPr>
          <w:rFonts w:ascii="Cambria" w:eastAsia="黑体" w:hAnsi="Cambria"/>
          <w:bCs/>
          <w:sz w:val="20"/>
        </w:rPr>
        <w:noBreakHyphen/>
      </w:r>
      <w:r w:rsidR="00741EF0">
        <w:rPr>
          <w:rFonts w:ascii="Cambria" w:eastAsia="黑体" w:hAnsi="Cambria"/>
          <w:bCs/>
          <w:noProof/>
          <w:sz w:val="20"/>
        </w:rPr>
        <w:t>55</w:t>
      </w:r>
      <w:r>
        <w:fldChar w:fldCharType="end"/>
      </w:r>
      <w:r>
        <w:rPr>
          <w:rFonts w:hint="eastAsia"/>
        </w:rPr>
        <w:t>中的界面为横向的屏幕设置了替代布局</w:t>
      </w:r>
      <w:r w:rsidR="00721E98">
        <w:rPr>
          <w:rFonts w:hint="eastAsia"/>
        </w:rPr>
        <w:t>，对于大屏幕的设备可以合理的规划界面显示</w:t>
      </w:r>
      <w:r>
        <w:rPr>
          <w:rFonts w:hint="eastAsia"/>
        </w:rPr>
        <w:t>。通过资源文件目录名，</w:t>
      </w:r>
      <w:r w:rsidR="001B46D7">
        <w:t>安卓</w:t>
      </w:r>
      <w:r>
        <w:rPr>
          <w:rFonts w:hint="eastAsia"/>
        </w:rPr>
        <w:t>系统会自动应用相应的资源文件，匹配设备当前的配置。</w:t>
      </w:r>
    </w:p>
    <w:p w14:paraId="7D323FE4" w14:textId="4C7DFCD4" w:rsidR="00A83737" w:rsidRDefault="00A83737" w:rsidP="00A83737">
      <w:pPr>
        <w:jc w:val="center"/>
      </w:pPr>
      <w:r>
        <w:rPr>
          <w:noProof/>
        </w:rPr>
        <w:drawing>
          <wp:inline distT="0" distB="0" distL="0" distR="0" wp14:anchorId="40A0DC63" wp14:editId="66127790">
            <wp:extent cx="2400935" cy="8972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embed="rId120">
                      <a:extLst>
                        <a:ext uri="{BEBA8EAE-BF5A-486C-A8C5-ECC9F3942E4B}">
                          <a14:imgProps xmlns:a14="http://schemas.microsoft.com/office/drawing/2010/main">
                            <a14:imgLayer r:embed="rId1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00935" cy="897255"/>
                    </a:xfrm>
                    <a:prstGeom prst="rect">
                      <a:avLst/>
                    </a:prstGeom>
                    <a:noFill/>
                    <a:ln>
                      <a:noFill/>
                    </a:ln>
                  </pic:spPr>
                </pic:pic>
              </a:graphicData>
            </a:graphic>
          </wp:inline>
        </w:drawing>
      </w:r>
    </w:p>
    <w:p w14:paraId="0BCA1A19" w14:textId="6F0EA551" w:rsidR="00A83737" w:rsidRDefault="00A83737" w:rsidP="003D51C3">
      <w:pPr>
        <w:pStyle w:val="a5"/>
      </w:pPr>
      <w:bookmarkStart w:id="109" w:name="_Ref2981"/>
      <w:bookmarkStart w:id="110" w:name="_Toc476665164"/>
      <w:r>
        <w:rPr>
          <w:rFonts w:hint="eastAsia"/>
        </w:rP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56</w:t>
      </w:r>
      <w:r w:rsidR="006E6E78">
        <w:fldChar w:fldCharType="end"/>
      </w:r>
      <w:bookmarkEnd w:id="109"/>
      <w:r>
        <w:t xml:space="preserve"> </w:t>
      </w:r>
      <w:r>
        <w:rPr>
          <w:rFonts w:hint="eastAsia"/>
        </w:rPr>
        <w:t>布局设计之一</w:t>
      </w:r>
      <w:bookmarkEnd w:id="110"/>
    </w:p>
    <w:p w14:paraId="6357E5C1" w14:textId="5BE07CEC" w:rsidR="00A83737" w:rsidRDefault="00A83737" w:rsidP="00A83737">
      <w:pPr>
        <w:jc w:val="center"/>
      </w:pPr>
      <w:r>
        <w:rPr>
          <w:noProof/>
        </w:rPr>
        <w:drawing>
          <wp:inline distT="0" distB="0" distL="0" distR="0" wp14:anchorId="76338F23" wp14:editId="0B1F9BF8">
            <wp:extent cx="2400935" cy="8972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122">
                      <a:extLst>
                        <a:ext uri="{BEBA8EAE-BF5A-486C-A8C5-ECC9F3942E4B}">
                          <a14:imgProps xmlns:a14="http://schemas.microsoft.com/office/drawing/2010/main">
                            <a14:imgLayer r:embed="rId12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00935" cy="897255"/>
                    </a:xfrm>
                    <a:prstGeom prst="rect">
                      <a:avLst/>
                    </a:prstGeom>
                    <a:noFill/>
                    <a:ln>
                      <a:noFill/>
                    </a:ln>
                  </pic:spPr>
                </pic:pic>
              </a:graphicData>
            </a:graphic>
          </wp:inline>
        </w:drawing>
      </w:r>
    </w:p>
    <w:p w14:paraId="3E16118D" w14:textId="36238C2B" w:rsidR="00A83737" w:rsidRDefault="00A83737" w:rsidP="003D51C3">
      <w:pPr>
        <w:pStyle w:val="a5"/>
      </w:pPr>
      <w:bookmarkStart w:id="111" w:name="_Ref3200"/>
      <w:bookmarkStart w:id="112" w:name="_Toc476665165"/>
      <w:r>
        <w:rPr>
          <w:rFonts w:hint="eastAsia"/>
        </w:rPr>
        <w:t>图</w:t>
      </w:r>
      <w:r>
        <w:t xml:space="preserve"> </w:t>
      </w:r>
      <w:r w:rsidR="00BD0BB1">
        <w:fldChar w:fldCharType="begin"/>
      </w:r>
      <w:r w:rsidR="00BD0BB1">
        <w:instrText xml:space="preserve"> STYLEREF 1 \s </w:instrText>
      </w:r>
      <w:r w:rsidR="00BD0BB1">
        <w:fldChar w:fldCharType="separate"/>
      </w:r>
      <w:r w:rsidR="006E6E78">
        <w:rPr>
          <w:noProof/>
        </w:rPr>
        <w:t>2</w:t>
      </w:r>
      <w:r w:rsidR="00BD0BB1">
        <w:rPr>
          <w:noProof/>
        </w:rPr>
        <w:fldChar w:fldCharType="end"/>
      </w:r>
      <w:r w:rsidR="006E6E78">
        <w:noBreakHyphen/>
      </w:r>
      <w:r w:rsidR="006E6E78">
        <w:fldChar w:fldCharType="begin"/>
      </w:r>
      <w:r w:rsidR="006E6E78">
        <w:instrText xml:space="preserve"> SEQ </w:instrText>
      </w:r>
      <w:r w:rsidR="006E6E78">
        <w:instrText>图</w:instrText>
      </w:r>
      <w:r w:rsidR="006E6E78">
        <w:instrText xml:space="preserve"> \* ARABIC \s 1 </w:instrText>
      </w:r>
      <w:r w:rsidR="006E6E78">
        <w:fldChar w:fldCharType="separate"/>
      </w:r>
      <w:r w:rsidR="006E6E78">
        <w:rPr>
          <w:noProof/>
        </w:rPr>
        <w:t>57</w:t>
      </w:r>
      <w:r w:rsidR="006E6E78">
        <w:fldChar w:fldCharType="end"/>
      </w:r>
      <w:bookmarkEnd w:id="111"/>
      <w:r>
        <w:t xml:space="preserve"> </w:t>
      </w:r>
      <w:r>
        <w:rPr>
          <w:rFonts w:hint="eastAsia"/>
        </w:rPr>
        <w:t>布局设计之二</w:t>
      </w:r>
      <w:bookmarkEnd w:id="112"/>
    </w:p>
    <w:p w14:paraId="3C166DA3" w14:textId="3344DB9E" w:rsidR="00A83737" w:rsidRDefault="00A83737" w:rsidP="00A83737">
      <w:r>
        <w:rPr>
          <w:rFonts w:hint="eastAsia"/>
        </w:rPr>
        <w:t>对于</w:t>
      </w:r>
      <w:r>
        <w:t>res/</w:t>
      </w:r>
      <w:r>
        <w:rPr>
          <w:rFonts w:hint="eastAsia"/>
        </w:rPr>
        <w:t>目录下的资源，应用程序可以通过引用资源</w:t>
      </w:r>
      <w:r>
        <w:t>ID</w:t>
      </w:r>
      <w:r>
        <w:rPr>
          <w:rFonts w:hint="eastAsia"/>
        </w:rPr>
        <w:t>号来调用</w:t>
      </w:r>
      <w:r w:rsidR="00481D74">
        <w:rPr>
          <w:rFonts w:hint="eastAsia"/>
        </w:rPr>
        <w:t>，</w:t>
      </w:r>
      <w:r>
        <w:rPr>
          <w:rFonts w:hint="eastAsia"/>
        </w:rPr>
        <w:t>具体的资源</w:t>
      </w:r>
      <w:r>
        <w:t>ID</w:t>
      </w:r>
      <w:r>
        <w:rPr>
          <w:rFonts w:hint="eastAsia"/>
        </w:rPr>
        <w:t>号能够从</w:t>
      </w:r>
      <w:r>
        <w:t>R.java</w:t>
      </w:r>
      <w:r>
        <w:rPr>
          <w:rFonts w:hint="eastAsia"/>
        </w:rPr>
        <w:t>中查到。对于每一种资源类型都有一个</w:t>
      </w:r>
      <w:r>
        <w:t>R</w:t>
      </w:r>
      <w:r>
        <w:rPr>
          <w:rFonts w:hint="eastAsia"/>
        </w:rPr>
        <w:t>的子类对应着</w:t>
      </w:r>
      <w:r w:rsidR="00CD326D">
        <w:rPr>
          <w:rFonts w:hint="eastAsia"/>
        </w:rPr>
        <w:t>，</w:t>
      </w:r>
      <w:r>
        <w:rPr>
          <w:rFonts w:hint="eastAsia"/>
        </w:rPr>
        <w:t>例如</w:t>
      </w:r>
      <w:r>
        <w:t>R.drawable</w:t>
      </w:r>
      <w:r>
        <w:rPr>
          <w:rFonts w:hint="eastAsia"/>
        </w:rPr>
        <w:t>中包含着所有</w:t>
      </w:r>
      <w:r>
        <w:t>drawable</w:t>
      </w:r>
      <w:r>
        <w:rPr>
          <w:rFonts w:hint="eastAsia"/>
        </w:rPr>
        <w:t>资源，并且对每个特定类型的所有资源都有一个静态的整型数值一一对应</w:t>
      </w:r>
      <w:r w:rsidR="00DF05E2">
        <w:rPr>
          <w:rFonts w:hint="eastAsia"/>
        </w:rPr>
        <w:t>，</w:t>
      </w:r>
      <w:r>
        <w:rPr>
          <w:rFonts w:hint="eastAsia"/>
        </w:rPr>
        <w:t>如</w:t>
      </w:r>
      <w:r>
        <w:t>R.drawable.icon</w:t>
      </w:r>
      <w:r>
        <w:rPr>
          <w:rFonts w:hint="eastAsia"/>
        </w:rPr>
        <w:t>。这个整型数值就是这个特定资源的</w:t>
      </w:r>
      <w:r>
        <w:t>ID</w:t>
      </w:r>
      <w:r>
        <w:rPr>
          <w:rFonts w:hint="eastAsia"/>
        </w:rPr>
        <w:t>号，通过</w:t>
      </w:r>
      <w:r w:rsidR="008D3FDE">
        <w:rPr>
          <w:rFonts w:hint="eastAsia"/>
        </w:rPr>
        <w:t>其</w:t>
      </w:r>
      <w:r>
        <w:rPr>
          <w:rFonts w:hint="eastAsia"/>
        </w:rPr>
        <w:t>能获取的对应资源。一个资源的</w:t>
      </w:r>
      <w:r>
        <w:t>ID</w:t>
      </w:r>
      <w:r>
        <w:rPr>
          <w:rFonts w:hint="eastAsia"/>
        </w:rPr>
        <w:t>号一般的组成如下：</w:t>
      </w:r>
    </w:p>
    <w:p w14:paraId="4378E659" w14:textId="77777777" w:rsidR="00A83737" w:rsidRDefault="00A83737" w:rsidP="00183CF5">
      <w:pPr>
        <w:pStyle w:val="a0"/>
      </w:pPr>
      <w:r>
        <w:rPr>
          <w:rFonts w:hint="eastAsia"/>
        </w:rPr>
        <w:t>资源类型</w:t>
      </w:r>
    </w:p>
    <w:p w14:paraId="1029BFE6" w14:textId="77777777" w:rsidR="00A83737" w:rsidRDefault="00A83737" w:rsidP="00A83737">
      <w:r>
        <w:rPr>
          <w:rFonts w:hint="eastAsia"/>
        </w:rPr>
        <w:lastRenderedPageBreak/>
        <w:t>每种资源都会被分组到一种特定的资源类型，例如</w:t>
      </w:r>
      <w:r>
        <w:t>string</w:t>
      </w:r>
      <w:r>
        <w:rPr>
          <w:rFonts w:hint="eastAsia"/>
        </w:rPr>
        <w:t>，</w:t>
      </w:r>
      <w:r>
        <w:t xml:space="preserve"> drawable</w:t>
      </w:r>
      <w:r>
        <w:rPr>
          <w:rFonts w:hint="eastAsia"/>
        </w:rPr>
        <w:t>，和</w:t>
      </w:r>
      <w:r>
        <w:t xml:space="preserve"> layout </w:t>
      </w:r>
      <w:r>
        <w:rPr>
          <w:rFonts w:hint="eastAsia"/>
        </w:rPr>
        <w:t>等，还有更多的资源类型，如</w:t>
      </w:r>
      <w:r>
        <w:t>raw</w:t>
      </w:r>
      <w:r>
        <w:rPr>
          <w:rFonts w:hint="eastAsia"/>
        </w:rPr>
        <w:t>，</w:t>
      </w:r>
      <w:r>
        <w:t>color</w:t>
      </w:r>
      <w:r>
        <w:rPr>
          <w:rFonts w:hint="eastAsia"/>
        </w:rPr>
        <w:t>等。</w:t>
      </w:r>
    </w:p>
    <w:p w14:paraId="2CB38CAF" w14:textId="77777777" w:rsidR="00A83737" w:rsidRDefault="00A83737" w:rsidP="00183CF5">
      <w:pPr>
        <w:pStyle w:val="a0"/>
      </w:pPr>
      <w:r>
        <w:rPr>
          <w:rFonts w:hint="eastAsia"/>
        </w:rPr>
        <w:t>资源名</w:t>
      </w:r>
    </w:p>
    <w:p w14:paraId="7F28DCE7" w14:textId="474A1EC2" w:rsidR="00A83737" w:rsidRDefault="00A83737" w:rsidP="00A83737">
      <w:r>
        <w:rPr>
          <w:rFonts w:hint="eastAsia"/>
        </w:rPr>
        <w:t>同时也是文件名，不包括拓展名；或者是</w:t>
      </w:r>
      <w:r>
        <w:t xml:space="preserve">XML </w:t>
      </w:r>
      <w:r>
        <w:rPr>
          <w:rFonts w:hint="eastAsia"/>
        </w:rPr>
        <w:t>中</w:t>
      </w:r>
      <w:r w:rsidR="008E0ECE" w:rsidRPr="008E0ECE">
        <w:rPr>
          <w:b/>
          <w:bCs/>
        </w:rPr>
        <w:t>android:</w:t>
      </w:r>
      <w:r>
        <w:t>name</w:t>
      </w:r>
      <w:r>
        <w:rPr>
          <w:rFonts w:hint="eastAsia"/>
        </w:rPr>
        <w:t>属性的值，条件是这个资源是一个简单的值</w:t>
      </w:r>
      <w:r w:rsidR="00183CF5">
        <w:rPr>
          <w:rFonts w:hint="eastAsia"/>
        </w:rPr>
        <w:t>，</w:t>
      </w:r>
      <w:r>
        <w:rPr>
          <w:rFonts w:hint="eastAsia"/>
        </w:rPr>
        <w:t>如一个字符串。</w:t>
      </w:r>
    </w:p>
    <w:p w14:paraId="5DAF871F" w14:textId="77777777" w:rsidR="00A83737" w:rsidRPr="000042DF" w:rsidRDefault="00A83737" w:rsidP="0004706D">
      <w:pPr>
        <w:pStyle w:val="3"/>
        <w:numPr>
          <w:ilvl w:val="2"/>
          <w:numId w:val="4"/>
        </w:numPr>
      </w:pPr>
      <w:bookmarkStart w:id="113" w:name="_Toc242772199"/>
      <w:r w:rsidRPr="000042DF">
        <w:rPr>
          <w:rFonts w:hint="eastAsia"/>
        </w:rPr>
        <w:t>提供资源</w:t>
      </w:r>
      <w:bookmarkEnd w:id="113"/>
    </w:p>
    <w:p w14:paraId="31DF9E2F" w14:textId="40D8C8B5" w:rsidR="00A83737" w:rsidRDefault="00A83737" w:rsidP="00A83737">
      <w:r>
        <w:t>res/</w:t>
      </w:r>
      <w:r>
        <w:rPr>
          <w:rFonts w:hint="eastAsia"/>
        </w:rPr>
        <w:t>的子目录中包含了所有资源，资源目录名是很重要的，</w:t>
      </w:r>
      <w:r>
        <w:fldChar w:fldCharType="begin"/>
      </w:r>
      <w:r>
        <w:instrText xml:space="preserve"> REF _Ref18711 \h </w:instrText>
      </w:r>
      <w:r>
        <w:fldChar w:fldCharType="separate"/>
      </w:r>
      <w:r w:rsidR="00741EF0">
        <w:rPr>
          <w:rFonts w:hint="eastAsia"/>
        </w:rPr>
        <w:t>表</w:t>
      </w:r>
      <w:r w:rsidR="00741EF0">
        <w:t xml:space="preserve"> </w:t>
      </w:r>
      <w:r w:rsidR="00741EF0">
        <w:rPr>
          <w:noProof/>
        </w:rPr>
        <w:t>2</w:t>
      </w:r>
      <w:r w:rsidR="00741EF0">
        <w:noBreakHyphen/>
      </w:r>
      <w:r w:rsidR="00741EF0">
        <w:rPr>
          <w:noProof/>
        </w:rPr>
        <w:t>5</w:t>
      </w:r>
      <w:r>
        <w:fldChar w:fldCharType="end"/>
      </w:r>
      <w:r>
        <w:rPr>
          <w:rFonts w:hint="eastAsia"/>
        </w:rPr>
        <w:t>列出了资源目录和具体资源类型的对照。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5"/>
        <w:gridCol w:w="6741"/>
      </w:tblGrid>
      <w:tr w:rsidR="00A83737" w14:paraId="7908DAAF" w14:textId="77777777" w:rsidTr="00183CF5">
        <w:tc>
          <w:tcPr>
            <w:tcW w:w="1555" w:type="dxa"/>
            <w:hideMark/>
          </w:tcPr>
          <w:p w14:paraId="046A07FD" w14:textId="77777777" w:rsidR="00A83737" w:rsidRDefault="00A83737" w:rsidP="00183CF5">
            <w:pPr>
              <w:pStyle w:val="a9"/>
            </w:pPr>
            <w:r>
              <w:rPr>
                <w:rFonts w:hint="eastAsia"/>
              </w:rPr>
              <w:t>目录</w:t>
            </w:r>
          </w:p>
        </w:tc>
        <w:tc>
          <w:tcPr>
            <w:tcW w:w="6741" w:type="dxa"/>
            <w:hideMark/>
          </w:tcPr>
          <w:p w14:paraId="72C13486" w14:textId="77777777" w:rsidR="00A83737" w:rsidRDefault="00A83737" w:rsidP="00183CF5">
            <w:pPr>
              <w:pStyle w:val="a9"/>
            </w:pPr>
            <w:r>
              <w:rPr>
                <w:rFonts w:hint="eastAsia"/>
              </w:rPr>
              <w:t>资源类型</w:t>
            </w:r>
          </w:p>
        </w:tc>
      </w:tr>
      <w:tr w:rsidR="00A83737" w14:paraId="3EF1462C" w14:textId="77777777" w:rsidTr="00183CF5">
        <w:tc>
          <w:tcPr>
            <w:tcW w:w="1555" w:type="dxa"/>
            <w:hideMark/>
          </w:tcPr>
          <w:p w14:paraId="63BA5BE4" w14:textId="77777777" w:rsidR="00A83737" w:rsidRDefault="00A83737" w:rsidP="00183CF5">
            <w:pPr>
              <w:pStyle w:val="aa"/>
            </w:pPr>
            <w:r>
              <w:rPr>
                <w:rFonts w:hint="eastAsia"/>
              </w:rPr>
              <w:t>animator/</w:t>
            </w:r>
          </w:p>
        </w:tc>
        <w:tc>
          <w:tcPr>
            <w:tcW w:w="6741" w:type="dxa"/>
            <w:hideMark/>
          </w:tcPr>
          <w:p w14:paraId="7F641E74" w14:textId="77777777" w:rsidR="00A83737" w:rsidRDefault="00A83737" w:rsidP="00183CF5">
            <w:pPr>
              <w:pStyle w:val="aa"/>
            </w:pPr>
            <w:r>
              <w:rPr>
                <w:rFonts w:hint="eastAsia"/>
              </w:rPr>
              <w:t>存放定义属性动画的</w:t>
            </w:r>
            <w:r>
              <w:rPr>
                <w:rFonts w:hint="eastAsia"/>
              </w:rPr>
              <w:t>XML</w:t>
            </w:r>
            <w:r>
              <w:rPr>
                <w:rFonts w:hint="eastAsia"/>
              </w:rPr>
              <w:t>文件</w:t>
            </w:r>
          </w:p>
        </w:tc>
      </w:tr>
      <w:tr w:rsidR="00A83737" w14:paraId="4ED82338" w14:textId="77777777" w:rsidTr="00183CF5">
        <w:tc>
          <w:tcPr>
            <w:tcW w:w="1555" w:type="dxa"/>
            <w:hideMark/>
          </w:tcPr>
          <w:p w14:paraId="491DCD8A" w14:textId="77777777" w:rsidR="00A83737" w:rsidRDefault="00A83737" w:rsidP="00183CF5">
            <w:pPr>
              <w:pStyle w:val="aa"/>
            </w:pPr>
            <w:r>
              <w:rPr>
                <w:rFonts w:hint="eastAsia"/>
              </w:rPr>
              <w:t>anim/</w:t>
            </w:r>
          </w:p>
        </w:tc>
        <w:tc>
          <w:tcPr>
            <w:tcW w:w="6741" w:type="dxa"/>
            <w:hideMark/>
          </w:tcPr>
          <w:p w14:paraId="176312E2" w14:textId="77777777" w:rsidR="00A83737" w:rsidRDefault="00A83737" w:rsidP="00183CF5">
            <w:pPr>
              <w:pStyle w:val="aa"/>
            </w:pPr>
            <w:r>
              <w:rPr>
                <w:rFonts w:hint="eastAsia"/>
              </w:rPr>
              <w:t>存放定义补建动画的</w:t>
            </w:r>
            <w:r>
              <w:rPr>
                <w:rFonts w:hint="eastAsia"/>
              </w:rPr>
              <w:t>XML</w:t>
            </w:r>
            <w:r>
              <w:rPr>
                <w:rFonts w:hint="eastAsia"/>
              </w:rPr>
              <w:t>文件</w:t>
            </w:r>
          </w:p>
        </w:tc>
      </w:tr>
      <w:tr w:rsidR="00A83737" w14:paraId="31555A2D" w14:textId="77777777" w:rsidTr="00183CF5">
        <w:tc>
          <w:tcPr>
            <w:tcW w:w="1555" w:type="dxa"/>
            <w:hideMark/>
          </w:tcPr>
          <w:p w14:paraId="54CC013F" w14:textId="77777777" w:rsidR="00A83737" w:rsidRDefault="00A83737" w:rsidP="00183CF5">
            <w:pPr>
              <w:pStyle w:val="aa"/>
            </w:pPr>
            <w:r>
              <w:rPr>
                <w:rFonts w:hint="eastAsia"/>
              </w:rPr>
              <w:t>color/</w:t>
            </w:r>
          </w:p>
        </w:tc>
        <w:tc>
          <w:tcPr>
            <w:tcW w:w="6741" w:type="dxa"/>
            <w:hideMark/>
          </w:tcPr>
          <w:p w14:paraId="3158A8ED" w14:textId="77777777" w:rsidR="00A83737" w:rsidRDefault="00A83737" w:rsidP="00183CF5">
            <w:pPr>
              <w:pStyle w:val="aa"/>
            </w:pPr>
            <w:r>
              <w:rPr>
                <w:rFonts w:hint="eastAsia"/>
              </w:rPr>
              <w:t>存放定义颜色值的</w:t>
            </w:r>
            <w:r>
              <w:rPr>
                <w:rFonts w:hint="eastAsia"/>
              </w:rPr>
              <w:t>XML</w:t>
            </w:r>
            <w:r>
              <w:rPr>
                <w:rFonts w:hint="eastAsia"/>
              </w:rPr>
              <w:t>文件</w:t>
            </w:r>
          </w:p>
        </w:tc>
      </w:tr>
      <w:tr w:rsidR="00A83737" w14:paraId="437E8974" w14:textId="77777777" w:rsidTr="00183CF5">
        <w:tc>
          <w:tcPr>
            <w:tcW w:w="1555" w:type="dxa"/>
            <w:hideMark/>
          </w:tcPr>
          <w:p w14:paraId="32712E2A" w14:textId="77777777" w:rsidR="00A83737" w:rsidRDefault="00A83737" w:rsidP="00183CF5">
            <w:pPr>
              <w:pStyle w:val="aa"/>
            </w:pPr>
            <w:r>
              <w:rPr>
                <w:rFonts w:hint="eastAsia"/>
              </w:rPr>
              <w:t>drawable/</w:t>
            </w:r>
          </w:p>
        </w:tc>
        <w:tc>
          <w:tcPr>
            <w:tcW w:w="6741" w:type="dxa"/>
            <w:hideMark/>
          </w:tcPr>
          <w:p w14:paraId="3B04D57A" w14:textId="77777777" w:rsidR="00A83737" w:rsidRDefault="00A83737" w:rsidP="00183CF5">
            <w:pPr>
              <w:pStyle w:val="aa"/>
            </w:pPr>
            <w:r>
              <w:rPr>
                <w:rFonts w:hint="eastAsia"/>
              </w:rPr>
              <w:t>存放位图文件（</w:t>
            </w:r>
            <w:r>
              <w:rPr>
                <w:rFonts w:hint="eastAsia"/>
              </w:rPr>
              <w:t>.png</w:t>
            </w:r>
            <w:r>
              <w:rPr>
                <w:rFonts w:hint="eastAsia"/>
              </w:rPr>
              <w:t>、</w:t>
            </w:r>
            <w:r>
              <w:rPr>
                <w:rFonts w:hint="eastAsia"/>
              </w:rPr>
              <w:t>.jpg</w:t>
            </w:r>
            <w:r>
              <w:rPr>
                <w:rFonts w:hint="eastAsia"/>
              </w:rPr>
              <w:t>、</w:t>
            </w:r>
            <w:r>
              <w:rPr>
                <w:rFonts w:hint="eastAsia"/>
              </w:rPr>
              <w:t>.gif</w:t>
            </w:r>
            <w:r>
              <w:rPr>
                <w:rFonts w:hint="eastAsia"/>
              </w:rPr>
              <w:t>、</w:t>
            </w:r>
            <w:r>
              <w:rPr>
                <w:rFonts w:hint="eastAsia"/>
              </w:rPr>
              <w:t>.9.png</w:t>
            </w:r>
            <w:r>
              <w:rPr>
                <w:rFonts w:hint="eastAsia"/>
              </w:rPr>
              <w:t>），或者是被编译成可描画资源类型的</w:t>
            </w:r>
            <w:r>
              <w:rPr>
                <w:rFonts w:hint="eastAsia"/>
              </w:rPr>
              <w:t>XML</w:t>
            </w:r>
            <w:r>
              <w:rPr>
                <w:rFonts w:hint="eastAsia"/>
              </w:rPr>
              <w:t>文件</w:t>
            </w:r>
          </w:p>
        </w:tc>
      </w:tr>
      <w:tr w:rsidR="00A83737" w14:paraId="19F32470" w14:textId="77777777" w:rsidTr="00183CF5">
        <w:tc>
          <w:tcPr>
            <w:tcW w:w="1555" w:type="dxa"/>
            <w:hideMark/>
          </w:tcPr>
          <w:p w14:paraId="686C02B3" w14:textId="77777777" w:rsidR="00A83737" w:rsidRDefault="00A83737" w:rsidP="00183CF5">
            <w:pPr>
              <w:pStyle w:val="aa"/>
            </w:pPr>
            <w:r>
              <w:rPr>
                <w:rFonts w:hint="eastAsia"/>
              </w:rPr>
              <w:t>layout/</w:t>
            </w:r>
          </w:p>
        </w:tc>
        <w:tc>
          <w:tcPr>
            <w:tcW w:w="6741" w:type="dxa"/>
            <w:hideMark/>
          </w:tcPr>
          <w:p w14:paraId="12B08BE2" w14:textId="77777777" w:rsidR="00A83737" w:rsidRDefault="00A83737" w:rsidP="00183CF5">
            <w:pPr>
              <w:pStyle w:val="aa"/>
            </w:pPr>
            <w:r>
              <w:rPr>
                <w:rFonts w:hint="eastAsia"/>
              </w:rPr>
              <w:t>存放定义用户界面布局的</w:t>
            </w:r>
            <w:r>
              <w:rPr>
                <w:rFonts w:hint="eastAsia"/>
              </w:rPr>
              <w:t>XML</w:t>
            </w:r>
            <w:r>
              <w:rPr>
                <w:rFonts w:hint="eastAsia"/>
              </w:rPr>
              <w:t>文件</w:t>
            </w:r>
          </w:p>
        </w:tc>
      </w:tr>
      <w:tr w:rsidR="00A83737" w14:paraId="40DB3439" w14:textId="77777777" w:rsidTr="00183CF5">
        <w:tc>
          <w:tcPr>
            <w:tcW w:w="1555" w:type="dxa"/>
            <w:hideMark/>
          </w:tcPr>
          <w:p w14:paraId="1FC98D2B" w14:textId="77777777" w:rsidR="00A83737" w:rsidRDefault="00A83737" w:rsidP="00183CF5">
            <w:pPr>
              <w:pStyle w:val="aa"/>
            </w:pPr>
            <w:r>
              <w:rPr>
                <w:rFonts w:hint="eastAsia"/>
              </w:rPr>
              <w:t>menu/</w:t>
            </w:r>
          </w:p>
        </w:tc>
        <w:tc>
          <w:tcPr>
            <w:tcW w:w="6741" w:type="dxa"/>
            <w:hideMark/>
          </w:tcPr>
          <w:p w14:paraId="1239721B" w14:textId="77777777" w:rsidR="00A83737" w:rsidRDefault="00A83737" w:rsidP="00183CF5">
            <w:pPr>
              <w:pStyle w:val="aa"/>
            </w:pPr>
            <w:r>
              <w:rPr>
                <w:rFonts w:hint="eastAsia"/>
              </w:rPr>
              <w:t>存放定义应用程序菜单的</w:t>
            </w:r>
            <w:r>
              <w:rPr>
                <w:rFonts w:hint="eastAsia"/>
              </w:rPr>
              <w:t>XML</w:t>
            </w:r>
            <w:r>
              <w:rPr>
                <w:rFonts w:hint="eastAsia"/>
              </w:rPr>
              <w:t>文件，如选项菜单、上下文菜单、或子菜单</w:t>
            </w:r>
          </w:p>
        </w:tc>
      </w:tr>
      <w:tr w:rsidR="00A83737" w14:paraId="2766CFA2" w14:textId="77777777" w:rsidTr="00183CF5">
        <w:tc>
          <w:tcPr>
            <w:tcW w:w="1555" w:type="dxa"/>
            <w:hideMark/>
          </w:tcPr>
          <w:p w14:paraId="346F5450" w14:textId="77777777" w:rsidR="00A83737" w:rsidRDefault="00A83737" w:rsidP="00183CF5">
            <w:pPr>
              <w:pStyle w:val="aa"/>
            </w:pPr>
            <w:r>
              <w:rPr>
                <w:rFonts w:hint="eastAsia"/>
              </w:rPr>
              <w:t>raw/</w:t>
            </w:r>
          </w:p>
        </w:tc>
        <w:tc>
          <w:tcPr>
            <w:tcW w:w="6741" w:type="dxa"/>
            <w:hideMark/>
          </w:tcPr>
          <w:p w14:paraId="2E02403A" w14:textId="018AE2A7" w:rsidR="00A83737" w:rsidRDefault="00A83737" w:rsidP="00183CF5">
            <w:pPr>
              <w:pStyle w:val="aa"/>
            </w:pPr>
            <w:r>
              <w:rPr>
                <w:rFonts w:hint="eastAsia"/>
              </w:rPr>
              <w:t>存放任意原生格式的文件</w:t>
            </w:r>
          </w:p>
        </w:tc>
      </w:tr>
      <w:tr w:rsidR="00A83737" w14:paraId="6387F6EC" w14:textId="77777777" w:rsidTr="00183CF5">
        <w:tc>
          <w:tcPr>
            <w:tcW w:w="1555" w:type="dxa"/>
            <w:hideMark/>
          </w:tcPr>
          <w:p w14:paraId="2E38362C" w14:textId="77777777" w:rsidR="00A83737" w:rsidRDefault="00A83737" w:rsidP="00183CF5">
            <w:pPr>
              <w:pStyle w:val="aa"/>
            </w:pPr>
            <w:r>
              <w:rPr>
                <w:rFonts w:hint="eastAsia"/>
              </w:rPr>
              <w:t>values/</w:t>
            </w:r>
          </w:p>
        </w:tc>
        <w:tc>
          <w:tcPr>
            <w:tcW w:w="6741" w:type="dxa"/>
            <w:hideMark/>
          </w:tcPr>
          <w:p w14:paraId="3D82F1ED" w14:textId="4825E2E8" w:rsidR="00A83737" w:rsidRDefault="00A83737" w:rsidP="00183CF5">
            <w:pPr>
              <w:pStyle w:val="aa"/>
            </w:pPr>
            <w:r>
              <w:rPr>
                <w:rFonts w:hint="eastAsia"/>
              </w:rPr>
              <w:t>存放包含简单值的</w:t>
            </w:r>
            <w:r>
              <w:rPr>
                <w:rFonts w:hint="eastAsia"/>
              </w:rPr>
              <w:t>XML</w:t>
            </w:r>
            <w:r>
              <w:rPr>
                <w:rFonts w:hint="eastAsia"/>
              </w:rPr>
              <w:t>文件，如字符串、整数以及颜色等</w:t>
            </w:r>
          </w:p>
        </w:tc>
      </w:tr>
      <w:tr w:rsidR="00A83737" w14:paraId="6AE272CE" w14:textId="77777777" w:rsidTr="00183CF5">
        <w:tc>
          <w:tcPr>
            <w:tcW w:w="1555" w:type="dxa"/>
            <w:hideMark/>
          </w:tcPr>
          <w:p w14:paraId="7218B62A" w14:textId="77777777" w:rsidR="00A83737" w:rsidRDefault="00A83737" w:rsidP="00183CF5">
            <w:pPr>
              <w:pStyle w:val="aa"/>
            </w:pPr>
            <w:r>
              <w:rPr>
                <w:rFonts w:hint="eastAsia"/>
              </w:rPr>
              <w:t>xml/</w:t>
            </w:r>
          </w:p>
        </w:tc>
        <w:tc>
          <w:tcPr>
            <w:tcW w:w="6741" w:type="dxa"/>
            <w:hideMark/>
          </w:tcPr>
          <w:p w14:paraId="391161D1" w14:textId="707EA7A2" w:rsidR="00A83737" w:rsidRDefault="00A83737" w:rsidP="00183CF5">
            <w:pPr>
              <w:pStyle w:val="aa"/>
            </w:pPr>
            <w:r>
              <w:rPr>
                <w:rFonts w:hint="eastAsia"/>
              </w:rPr>
              <w:t>放在这个目录下的任意</w:t>
            </w:r>
            <w:r>
              <w:rPr>
                <w:rFonts w:hint="eastAsia"/>
              </w:rPr>
              <w:t>XML</w:t>
            </w:r>
            <w:r>
              <w:rPr>
                <w:rFonts w:hint="eastAsia"/>
              </w:rPr>
              <w:t>文件，都可在运行时通过调用</w:t>
            </w:r>
            <w:r>
              <w:rPr>
                <w:rFonts w:hint="eastAsia"/>
              </w:rPr>
              <w:t>Resources.getXML()</w:t>
            </w:r>
            <w:r>
              <w:rPr>
                <w:rFonts w:hint="eastAsia"/>
              </w:rPr>
              <w:t>方法来读取</w:t>
            </w:r>
          </w:p>
        </w:tc>
      </w:tr>
    </w:tbl>
    <w:p w14:paraId="5C5DB920" w14:textId="7DF5EB83" w:rsidR="00183CF5" w:rsidRDefault="00183CF5" w:rsidP="003D51C3">
      <w:pPr>
        <w:pStyle w:val="a9"/>
      </w:pPr>
      <w:bookmarkStart w:id="114" w:name="_Ref18711"/>
      <w:r>
        <w:rPr>
          <w:rFonts w:hint="eastAsia"/>
        </w:rPr>
        <w:t>表</w:t>
      </w:r>
      <w:r>
        <w:t xml:space="preserve"> </w:t>
      </w:r>
      <w:r w:rsidR="00BD0BB1">
        <w:fldChar w:fldCharType="begin"/>
      </w:r>
      <w:r w:rsidR="00BD0BB1">
        <w:instrText xml:space="preserve"> STYLEREF 1 \s </w:instrText>
      </w:r>
      <w:r w:rsidR="00BD0BB1">
        <w:fldChar w:fldCharType="separate"/>
      </w:r>
      <w:r w:rsidR="006C49F5">
        <w:rPr>
          <w:noProof/>
        </w:rPr>
        <w:t>2</w:t>
      </w:r>
      <w:r w:rsidR="00BD0BB1">
        <w:rPr>
          <w:noProof/>
        </w:rPr>
        <w:fldChar w:fldCharType="end"/>
      </w:r>
      <w:r w:rsidR="006C49F5">
        <w:noBreakHyphen/>
      </w:r>
      <w:r w:rsidR="006C49F5">
        <w:fldChar w:fldCharType="begin"/>
      </w:r>
      <w:r w:rsidR="006C49F5">
        <w:instrText xml:space="preserve"> SEQ </w:instrText>
      </w:r>
      <w:r w:rsidR="006C49F5">
        <w:instrText>表</w:instrText>
      </w:r>
      <w:r w:rsidR="006C49F5">
        <w:instrText xml:space="preserve"> \* ARABIC \s 1 </w:instrText>
      </w:r>
      <w:r w:rsidR="006C49F5">
        <w:fldChar w:fldCharType="separate"/>
      </w:r>
      <w:r w:rsidR="006C49F5">
        <w:rPr>
          <w:noProof/>
        </w:rPr>
        <w:t>6</w:t>
      </w:r>
      <w:r w:rsidR="006C49F5">
        <w:fldChar w:fldCharType="end"/>
      </w:r>
      <w:bookmarkEnd w:id="114"/>
      <w:r>
        <w:t xml:space="preserve"> </w:t>
      </w:r>
      <w:r>
        <w:rPr>
          <w:rFonts w:hint="eastAsia"/>
        </w:rPr>
        <w:t>资源目录名</w:t>
      </w:r>
    </w:p>
    <w:p w14:paraId="11F0629A" w14:textId="6C4BCE6F" w:rsidR="00A83737" w:rsidRDefault="00A83737" w:rsidP="007F00C0">
      <w:r>
        <w:rPr>
          <w:rFonts w:hint="eastAsia"/>
        </w:rPr>
        <w:t>值得注意的是不能把资源文件直接保存在</w:t>
      </w:r>
      <w:r>
        <w:t>res/</w:t>
      </w:r>
      <w:r>
        <w:rPr>
          <w:rFonts w:hint="eastAsia"/>
        </w:rPr>
        <w:t>目录中，这样会导致编译错误。保存在</w:t>
      </w:r>
      <w:r>
        <w:fldChar w:fldCharType="begin"/>
      </w:r>
      <w:r>
        <w:instrText xml:space="preserve"> REF _Ref18711 \h </w:instrText>
      </w:r>
      <w:r w:rsidR="00D11A25">
        <w:instrText xml:space="preserve"> \* MERGEFORMAT </w:instrText>
      </w:r>
      <w:r>
        <w:fldChar w:fldCharType="separate"/>
      </w:r>
      <w:r w:rsidR="00741EF0">
        <w:rPr>
          <w:rFonts w:hint="eastAsia"/>
        </w:rPr>
        <w:t>表</w:t>
      </w:r>
      <w:r w:rsidR="00741EF0">
        <w:t xml:space="preserve"> 2</w:t>
      </w:r>
      <w:r w:rsidR="00741EF0">
        <w:noBreakHyphen/>
        <w:t>5</w:t>
      </w:r>
      <w:r>
        <w:fldChar w:fldCharType="end"/>
      </w:r>
      <w:r>
        <w:rPr>
          <w:rFonts w:hint="eastAsia"/>
        </w:rPr>
        <w:t>中所定义子目录中的资源是默认资源</w:t>
      </w:r>
      <w:r w:rsidR="000936BC">
        <w:rPr>
          <w:rFonts w:hint="eastAsia"/>
        </w:rPr>
        <w:t>，</w:t>
      </w:r>
      <w:r>
        <w:rPr>
          <w:rFonts w:hint="eastAsia"/>
        </w:rPr>
        <w:t>就是说这些资源定义了</w:t>
      </w:r>
      <w:r w:rsidR="001B46D7">
        <w:t>安卓</w:t>
      </w:r>
      <w:r>
        <w:rPr>
          <w:rFonts w:hint="eastAsia"/>
        </w:rPr>
        <w:t>应用程序用户界面的默认设计和内容</w:t>
      </w:r>
      <w:r w:rsidR="0054100C">
        <w:rPr>
          <w:rFonts w:hint="eastAsia"/>
        </w:rPr>
        <w:t>。</w:t>
      </w:r>
      <w:r w:rsidR="00C6518A">
        <w:rPr>
          <w:rFonts w:hint="eastAsia"/>
        </w:rPr>
        <w:t>但</w:t>
      </w:r>
      <w:r>
        <w:rPr>
          <w:rFonts w:hint="eastAsia"/>
        </w:rPr>
        <w:t>是对于同一个应用程序来说，可以根据</w:t>
      </w:r>
      <w:r w:rsidR="001B46D7">
        <w:t>安卓</w:t>
      </w:r>
      <w:r>
        <w:rPr>
          <w:rFonts w:hint="eastAsia"/>
        </w:rPr>
        <w:t>设备的不同特性和设置预先定义不同类型的资源，以方便应用程序的用户界面切合运行时的硬件设备。例如，可以针对竖屏和横屏设定不同的布局资源文件，以满足屏幕切换的需要</w:t>
      </w:r>
      <w:r w:rsidR="00D70C11">
        <w:rPr>
          <w:rFonts w:hint="eastAsia"/>
        </w:rPr>
        <w:t>；</w:t>
      </w:r>
      <w:r>
        <w:rPr>
          <w:rFonts w:hint="eastAsia"/>
        </w:rPr>
        <w:t>或者也可以针对不同的语言，提供不同的字符串资源，使得在用户界面上显示与设备语言相匹配的文字。要给不同的设备配置提供这些不同的资源，除了默认的资源以外，还要提供可选的替代资源。</w:t>
      </w:r>
    </w:p>
    <w:p w14:paraId="4E036E29" w14:textId="77777777" w:rsidR="00A83737" w:rsidRPr="000042DF" w:rsidRDefault="00A83737" w:rsidP="0004706D">
      <w:pPr>
        <w:pStyle w:val="3"/>
        <w:numPr>
          <w:ilvl w:val="2"/>
          <w:numId w:val="4"/>
        </w:numPr>
      </w:pPr>
      <w:bookmarkStart w:id="115" w:name="_Toc242772200"/>
      <w:r w:rsidRPr="000042DF">
        <w:rPr>
          <w:rFonts w:hint="eastAsia"/>
        </w:rPr>
        <w:t>访问资源</w:t>
      </w:r>
      <w:bookmarkEnd w:id="115"/>
    </w:p>
    <w:p w14:paraId="74A5E7EB" w14:textId="7C1C6A31" w:rsidR="00A83737" w:rsidRDefault="001B46D7" w:rsidP="00D70C11">
      <w:r>
        <w:t>安卓</w:t>
      </w:r>
      <w:r w:rsidR="00A83737">
        <w:rPr>
          <w:rFonts w:hint="eastAsia"/>
        </w:rPr>
        <w:t>应用程序引用某个资源时，有两种方法。</w:t>
      </w:r>
    </w:p>
    <w:p w14:paraId="1BBF1816" w14:textId="333B67BE" w:rsidR="00A83737" w:rsidRDefault="00D70C11" w:rsidP="00D70C11">
      <w:r>
        <w:rPr>
          <w:rFonts w:hint="eastAsia"/>
        </w:rPr>
        <w:t>(</w:t>
      </w:r>
      <w:r>
        <w:t>1)</w:t>
      </w:r>
      <w:r w:rsidR="00A83737">
        <w:rPr>
          <w:rFonts w:hint="eastAsia"/>
        </w:rPr>
        <w:t>在</w:t>
      </w:r>
      <w:r w:rsidR="00A83737">
        <w:t>Java</w:t>
      </w:r>
      <w:r w:rsidR="00A83737">
        <w:rPr>
          <w:rFonts w:hint="eastAsia"/>
        </w:rPr>
        <w:t>应用程序代码中直接调用，通过调用</w:t>
      </w:r>
      <w:hyperlink r:id="rId124" w:history="1">
        <w:r w:rsidR="00A83737">
          <w:rPr>
            <w:rStyle w:val="ab"/>
          </w:rPr>
          <w:t>Resources</w:t>
        </w:r>
      </w:hyperlink>
      <w:r w:rsidR="00A83737">
        <w:rPr>
          <w:rFonts w:hint="eastAsia"/>
        </w:rPr>
        <w:t>类中的方法来获取某一特定的资源，通过</w:t>
      </w:r>
      <w:r w:rsidR="00A83737">
        <w:t>getResources()</w:t>
      </w:r>
      <w:r w:rsidR="00A83737">
        <w:rPr>
          <w:rFonts w:hint="eastAsia"/>
        </w:rPr>
        <w:t>方法得到</w:t>
      </w:r>
      <w:r w:rsidR="00A83737">
        <w:t>Resources</w:t>
      </w:r>
      <w:r w:rsidR="00A83737">
        <w:rPr>
          <w:rFonts w:hint="eastAsia"/>
        </w:rPr>
        <w:t>类的一个实例</w:t>
      </w:r>
      <w:r w:rsidR="00EF7A96">
        <w:rPr>
          <w:rFonts w:hint="eastAsia"/>
        </w:rPr>
        <w:t>，</w:t>
      </w:r>
      <w:r w:rsidR="00A83737">
        <w:rPr>
          <w:rFonts w:hint="eastAsia"/>
        </w:rPr>
        <w:t>在应用程序代码中引用资源的语法如下：</w:t>
      </w:r>
    </w:p>
    <w:p w14:paraId="2A68934A" w14:textId="77777777" w:rsidR="00941AFC" w:rsidRDefault="00941AFC" w:rsidP="00941AFC">
      <w:pPr>
        <w:pStyle w:val="a6"/>
        <w:ind w:left="240" w:right="720" w:firstLine="180"/>
      </w:pPr>
      <w:r>
        <w:t>[&lt;package_name&gt;.]R.&lt;resource_type&gt;.&lt;resource_name&gt;</w:t>
      </w:r>
    </w:p>
    <w:p w14:paraId="73E19642" w14:textId="75ABA826" w:rsidR="0097355D" w:rsidRDefault="00BB1ADB" w:rsidP="003D51C3">
      <w:pPr>
        <w:pStyle w:val="a5"/>
      </w:pPr>
      <w:r>
        <w:rPr>
          <w:rFonts w:hint="eastAsia"/>
        </w:rPr>
        <w:lastRenderedPageBreak/>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75</w:t>
      </w:r>
      <w:r w:rsidR="0090755C">
        <w:fldChar w:fldCharType="end"/>
      </w:r>
    </w:p>
    <w:p w14:paraId="757F3640" w14:textId="7BB5433E" w:rsidR="00A83737" w:rsidRDefault="00A83737" w:rsidP="00A83737">
      <w:r>
        <w:rPr>
          <w:rFonts w:hint="eastAsia"/>
        </w:rPr>
        <w:t>其中</w:t>
      </w:r>
      <w:r>
        <w:t xml:space="preserve"> &lt;package_name&gt;</w:t>
      </w:r>
      <w:r>
        <w:rPr>
          <w:rFonts w:hint="eastAsia"/>
        </w:rPr>
        <w:t>指资源所在的包名，如果资源文件在项目本身的包内时，该字段不需要填写。</w:t>
      </w:r>
      <w:r>
        <w:t>&lt;resource_type&gt;</w:t>
      </w:r>
      <w:r>
        <w:rPr>
          <w:rFonts w:hint="eastAsia"/>
        </w:rPr>
        <w:t>指</w:t>
      </w:r>
      <w:r>
        <w:t>R</w:t>
      </w:r>
      <w:r>
        <w:rPr>
          <w:rFonts w:hint="eastAsia"/>
        </w:rPr>
        <w:t>类下对应一种特定资源类型的子类，如</w:t>
      </w:r>
      <w:r>
        <w:t>R.String</w:t>
      </w:r>
      <w:r>
        <w:rPr>
          <w:rFonts w:hint="eastAsia"/>
        </w:rPr>
        <w:t>。</w:t>
      </w:r>
      <w:r>
        <w:t xml:space="preserve"> &lt;resource_name&gt;</w:t>
      </w:r>
      <w:r>
        <w:rPr>
          <w:rFonts w:hint="eastAsia"/>
        </w:rPr>
        <w:t>可以是不包含文件扩展名的资源文件名或者</w:t>
      </w:r>
      <w:r>
        <w:t>XML</w:t>
      </w:r>
      <w:r>
        <w:rPr>
          <w:rFonts w:hint="eastAsia"/>
        </w:rPr>
        <w:t>元素中</w:t>
      </w:r>
      <w:r w:rsidR="008E0ECE" w:rsidRPr="008E0ECE">
        <w:rPr>
          <w:b/>
          <w:bCs/>
        </w:rPr>
        <w:t>android:</w:t>
      </w:r>
      <w:r>
        <w:t xml:space="preserve">name </w:t>
      </w:r>
      <w:r>
        <w:rPr>
          <w:rFonts w:hint="eastAsia"/>
        </w:rPr>
        <w:t>属性的值。例如，</w:t>
      </w:r>
      <w:r>
        <w:t>Java</w:t>
      </w:r>
      <w:r>
        <w:rPr>
          <w:rFonts w:hint="eastAsia"/>
        </w:rPr>
        <w:t>应用程序中的语句</w:t>
      </w:r>
      <w:r w:rsidR="00B933C7">
        <w:rPr>
          <w:rFonts w:hint="eastAsia"/>
        </w:rPr>
        <w:t>“</w:t>
      </w:r>
      <w:r>
        <w:t>R.drawable.my_background_image</w:t>
      </w:r>
      <w:r w:rsidR="00B933C7">
        <w:rPr>
          <w:rFonts w:hint="eastAsia"/>
        </w:rPr>
        <w:t>”</w:t>
      </w:r>
      <w:r>
        <w:rPr>
          <w:rFonts w:hint="eastAsia"/>
        </w:rPr>
        <w:t>调用了资源类型为</w:t>
      </w:r>
      <w:r>
        <w:t>drawable</w:t>
      </w:r>
      <w:r>
        <w:rPr>
          <w:rFonts w:hint="eastAsia"/>
        </w:rPr>
        <w:t>，资源名为</w:t>
      </w:r>
      <w:r>
        <w:t>my_background_image</w:t>
      </w:r>
      <w:r>
        <w:rPr>
          <w:rFonts w:hint="eastAsia"/>
        </w:rPr>
        <w:t>的</w:t>
      </w:r>
      <w:r w:rsidR="001B46D7">
        <w:t>安卓</w:t>
      </w:r>
      <w:r>
        <w:rPr>
          <w:rFonts w:hint="eastAsia"/>
        </w:rPr>
        <w:t>资源</w:t>
      </w:r>
      <w:r w:rsidR="0026278C">
        <w:rPr>
          <w:rFonts w:hint="eastAsia"/>
        </w:rPr>
        <w:t>，</w:t>
      </w:r>
      <w:r>
        <w:rPr>
          <w:rFonts w:hint="eastAsia"/>
        </w:rPr>
        <w:t>实际上就是引用了</w:t>
      </w:r>
      <w:r w:rsidR="001B46D7">
        <w:t>安卓</w:t>
      </w:r>
      <w:r>
        <w:rPr>
          <w:rFonts w:hint="eastAsia"/>
        </w:rPr>
        <w:t>定义好的图片资源。</w:t>
      </w:r>
    </w:p>
    <w:p w14:paraId="27034DE1" w14:textId="77777777" w:rsidR="0026278C" w:rsidRDefault="0026278C" w:rsidP="0026278C">
      <w:pPr>
        <w:pStyle w:val="a6"/>
        <w:ind w:left="240" w:right="720" w:firstLine="180"/>
      </w:pPr>
      <w:r>
        <w:t>//</w:t>
      </w:r>
      <w:r>
        <w:rPr>
          <w:rFonts w:hint="eastAsia"/>
        </w:rPr>
        <w:t>使用</w:t>
      </w:r>
      <w:r>
        <w:t>drawable</w:t>
      </w:r>
      <w:r>
        <w:rPr>
          <w:rFonts w:hint="eastAsia"/>
        </w:rPr>
        <w:t>类型的图片资源给当前屏幕加载背景</w:t>
      </w:r>
    </w:p>
    <w:p w14:paraId="44CF7752" w14:textId="77777777" w:rsidR="0026278C" w:rsidRDefault="0026278C" w:rsidP="0026278C">
      <w:pPr>
        <w:pStyle w:val="a6"/>
        <w:ind w:left="240" w:right="720" w:firstLine="180"/>
      </w:pPr>
      <w:r>
        <w:t xml:space="preserve">    getWindow().setBackgroundDrawableResource</w:t>
      </w:r>
    </w:p>
    <w:p w14:paraId="662162AC" w14:textId="77777777" w:rsidR="0026278C" w:rsidRDefault="0026278C" w:rsidP="0026278C">
      <w:pPr>
        <w:pStyle w:val="a6"/>
        <w:ind w:left="240" w:right="720" w:firstLine="180"/>
      </w:pPr>
      <w:r>
        <w:t>(R.drawable.my_background_image) ;</w:t>
      </w:r>
    </w:p>
    <w:p w14:paraId="29D3512E" w14:textId="77777777" w:rsidR="0026278C" w:rsidRDefault="0026278C" w:rsidP="0026278C">
      <w:pPr>
        <w:pStyle w:val="a6"/>
        <w:ind w:left="240" w:right="720" w:firstLine="180"/>
      </w:pPr>
      <w:r>
        <w:t xml:space="preserve"> //</w:t>
      </w:r>
      <w:r>
        <w:rPr>
          <w:rFonts w:hint="eastAsia"/>
        </w:rPr>
        <w:t>使用</w:t>
      </w:r>
      <w:r>
        <w:t>Layout</w:t>
      </w:r>
      <w:r>
        <w:rPr>
          <w:rFonts w:hint="eastAsia"/>
        </w:rPr>
        <w:t>类型的布局资源作为当前屏幕的布局</w:t>
      </w:r>
    </w:p>
    <w:p w14:paraId="2ADE0C62" w14:textId="77777777" w:rsidR="0026278C" w:rsidRDefault="0026278C" w:rsidP="0026278C">
      <w:pPr>
        <w:pStyle w:val="a6"/>
        <w:ind w:left="240" w:right="720" w:firstLine="180"/>
      </w:pPr>
      <w:r>
        <w:t xml:space="preserve">    setContentView(R.layout.main_screen);</w:t>
      </w:r>
    </w:p>
    <w:p w14:paraId="1CA97B80" w14:textId="619EE8F1" w:rsidR="008906E0" w:rsidRDefault="001E388C" w:rsidP="00634858">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76</w:t>
      </w:r>
      <w:r w:rsidR="0090755C">
        <w:fldChar w:fldCharType="end"/>
      </w:r>
    </w:p>
    <w:p w14:paraId="0226AF19" w14:textId="365EEA6D" w:rsidR="00A83737" w:rsidRDefault="007F00C0" w:rsidP="00101A7A">
      <w:r>
        <w:rPr>
          <w:rFonts w:hint="eastAsia"/>
        </w:rPr>
        <w:t>(</w:t>
      </w:r>
      <w:r>
        <w:t>2)</w:t>
      </w:r>
      <w:r w:rsidR="00A83737">
        <w:rPr>
          <w:rFonts w:hint="eastAsia"/>
        </w:rPr>
        <w:t>在</w:t>
      </w:r>
      <w:r w:rsidR="00A83737">
        <w:t>XML</w:t>
      </w:r>
      <w:r w:rsidR="00A83737">
        <w:rPr>
          <w:rFonts w:hint="eastAsia"/>
        </w:rPr>
        <w:t>中调用，通过特殊的</w:t>
      </w:r>
      <w:r w:rsidR="00A83737">
        <w:t>XML</w:t>
      </w:r>
      <w:r w:rsidR="00A83737">
        <w:rPr>
          <w:rFonts w:hint="eastAsia"/>
        </w:rPr>
        <w:t>语法引用</w:t>
      </w:r>
      <w:r w:rsidR="00A83737">
        <w:t>R.class</w:t>
      </w:r>
      <w:r w:rsidR="00A83737">
        <w:rPr>
          <w:rFonts w:hint="eastAsia"/>
        </w:rPr>
        <w:t>文件中的相关资源</w:t>
      </w:r>
      <w:r w:rsidR="00A83737">
        <w:t>ID</w:t>
      </w:r>
      <w:r w:rsidR="005C2DAE">
        <w:rPr>
          <w:rFonts w:hint="eastAsia"/>
        </w:rPr>
        <w:t>，</w:t>
      </w:r>
      <w:r w:rsidR="00A83737">
        <w:rPr>
          <w:rFonts w:hint="eastAsia"/>
        </w:rPr>
        <w:t>在</w:t>
      </w:r>
      <w:r w:rsidR="00A83737">
        <w:t>XML</w:t>
      </w:r>
      <w:r w:rsidR="00A83737">
        <w:rPr>
          <w:rFonts w:hint="eastAsia"/>
        </w:rPr>
        <w:t>资源文件中引用资源的语法如下：</w:t>
      </w:r>
    </w:p>
    <w:p w14:paraId="2117F23B" w14:textId="77777777" w:rsidR="00A83737" w:rsidRDefault="00A83737" w:rsidP="0034369C">
      <w:pPr>
        <w:pStyle w:val="a6"/>
        <w:ind w:left="240" w:right="720" w:firstLine="180"/>
      </w:pPr>
      <w:r>
        <w:t>@[&lt;package_name&gt;:]&lt;resource_type&gt;/&lt;resource_name&gt;</w:t>
      </w:r>
    </w:p>
    <w:p w14:paraId="29E940FE" w14:textId="62EE9539" w:rsidR="009559A6" w:rsidRDefault="00537A49" w:rsidP="00021EB8">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77</w:t>
      </w:r>
      <w:r w:rsidR="0090755C">
        <w:fldChar w:fldCharType="end"/>
      </w:r>
    </w:p>
    <w:p w14:paraId="5EF80FA6" w14:textId="29C8EC53" w:rsidR="00A83737" w:rsidRDefault="00A83737" w:rsidP="00A83737">
      <w:r>
        <w:rPr>
          <w:rFonts w:hint="eastAsia"/>
        </w:rPr>
        <w:t>语句中各标记的含义同上。例如，</w:t>
      </w:r>
      <w:r>
        <w:t>XML</w:t>
      </w:r>
      <w:r>
        <w:rPr>
          <w:rFonts w:hint="eastAsia"/>
        </w:rPr>
        <w:t>布局文件中的语句</w:t>
      </w:r>
      <w:r w:rsidR="00E70F91">
        <w:rPr>
          <w:rFonts w:hint="eastAsia"/>
        </w:rPr>
        <w:t>“</w:t>
      </w:r>
      <w:r>
        <w:t>@color/opaque_red</w:t>
      </w:r>
      <w:r w:rsidR="00E70F91">
        <w:rPr>
          <w:rFonts w:hint="eastAsia"/>
        </w:rPr>
        <w:t>”</w:t>
      </w:r>
      <w:r>
        <w:rPr>
          <w:rFonts w:hint="eastAsia"/>
        </w:rPr>
        <w:t>和</w:t>
      </w:r>
      <w:r w:rsidR="00E70F91">
        <w:rPr>
          <w:rFonts w:hint="eastAsia"/>
        </w:rPr>
        <w:t>“</w:t>
      </w:r>
      <w:r>
        <w:t>@string/hello</w:t>
      </w:r>
      <w:r w:rsidR="00E70F91">
        <w:rPr>
          <w:rFonts w:hint="eastAsia"/>
        </w:rPr>
        <w:t>”</w:t>
      </w:r>
      <w:r>
        <w:rPr>
          <w:rFonts w:hint="eastAsia"/>
        </w:rPr>
        <w:t>调用了资源类型分别为</w:t>
      </w:r>
      <w:r>
        <w:t>Color</w:t>
      </w:r>
      <w:r>
        <w:rPr>
          <w:rFonts w:hint="eastAsia"/>
        </w:rPr>
        <w:t>和</w:t>
      </w:r>
      <w:r>
        <w:t>String</w:t>
      </w:r>
      <w:r>
        <w:rPr>
          <w:rFonts w:hint="eastAsia"/>
        </w:rPr>
        <w:t>，资源名分别为</w:t>
      </w:r>
      <w:r>
        <w:t>opaque_red</w:t>
      </w:r>
      <w:r>
        <w:rPr>
          <w:rFonts w:hint="eastAsia"/>
        </w:rPr>
        <w:t>和</w:t>
      </w:r>
      <w:r>
        <w:t>hello</w:t>
      </w:r>
      <w:r>
        <w:rPr>
          <w:rFonts w:hint="eastAsia"/>
        </w:rPr>
        <w:t>的</w:t>
      </w:r>
      <w:r w:rsidR="001B46D7">
        <w:t>安卓</w:t>
      </w:r>
      <w:r>
        <w:rPr>
          <w:rFonts w:hint="eastAsia"/>
        </w:rPr>
        <w:t>资源。</w:t>
      </w:r>
    </w:p>
    <w:p w14:paraId="6D7D46EB" w14:textId="77777777" w:rsidR="00A83737" w:rsidRDefault="00A83737" w:rsidP="00DF681F">
      <w:pPr>
        <w:pStyle w:val="a6"/>
        <w:ind w:left="240" w:right="720" w:firstLine="180"/>
      </w:pPr>
      <w:r>
        <w:t>//</w:t>
      </w:r>
      <w:r>
        <w:rPr>
          <w:rFonts w:hint="eastAsia"/>
        </w:rPr>
        <w:t>使用</w:t>
      </w:r>
      <w:r>
        <w:t>Color</w:t>
      </w:r>
      <w:r>
        <w:rPr>
          <w:rFonts w:hint="eastAsia"/>
        </w:rPr>
        <w:t>资源类型的</w:t>
      </w:r>
      <w:r>
        <w:t>opaque_red</w:t>
      </w:r>
      <w:r>
        <w:rPr>
          <w:rFonts w:hint="eastAsia"/>
        </w:rPr>
        <w:t>的颜色资源作为文本颜色</w:t>
      </w:r>
    </w:p>
    <w:p w14:paraId="7A16899F" w14:textId="0B21599F" w:rsidR="00A83737" w:rsidRDefault="008E0ECE" w:rsidP="00DF681F">
      <w:pPr>
        <w:pStyle w:val="a6"/>
        <w:ind w:left="240" w:right="720" w:firstLine="181"/>
      </w:pPr>
      <w:r w:rsidRPr="008E0ECE">
        <w:rPr>
          <w:b/>
          <w:bCs/>
        </w:rPr>
        <w:t>android:</w:t>
      </w:r>
      <w:r w:rsidR="00A83737">
        <w:t xml:space="preserve">textColor="@color/opaque_red" </w:t>
      </w:r>
    </w:p>
    <w:p w14:paraId="4DAA9A76" w14:textId="77777777" w:rsidR="00A83737" w:rsidRDefault="00A83737" w:rsidP="00DF681F">
      <w:pPr>
        <w:pStyle w:val="a6"/>
        <w:ind w:left="240" w:right="720" w:firstLine="180"/>
      </w:pPr>
      <w:r>
        <w:t>//</w:t>
      </w:r>
      <w:r>
        <w:rPr>
          <w:rFonts w:hint="eastAsia"/>
        </w:rPr>
        <w:t>使用</w:t>
      </w:r>
      <w:r>
        <w:t>String</w:t>
      </w:r>
      <w:r>
        <w:rPr>
          <w:rFonts w:hint="eastAsia"/>
        </w:rPr>
        <w:t>资源类型的</w:t>
      </w:r>
      <w:r>
        <w:t>hello</w:t>
      </w:r>
      <w:r>
        <w:rPr>
          <w:rFonts w:hint="eastAsia"/>
        </w:rPr>
        <w:t>的字符串作为文本显示的内容</w:t>
      </w:r>
    </w:p>
    <w:p w14:paraId="24F48AE5" w14:textId="25406DBB" w:rsidR="00A83737" w:rsidRDefault="008E0ECE" w:rsidP="00DF681F">
      <w:pPr>
        <w:pStyle w:val="a6"/>
        <w:ind w:left="240" w:right="720" w:firstLine="181"/>
      </w:pPr>
      <w:r w:rsidRPr="008E0ECE">
        <w:rPr>
          <w:b/>
          <w:bCs/>
        </w:rPr>
        <w:t>android:</w:t>
      </w:r>
      <w:r w:rsidR="00A83737">
        <w:t xml:space="preserve">text="@string/hello" /&gt;  </w:t>
      </w:r>
    </w:p>
    <w:p w14:paraId="21522FE4" w14:textId="6CE15B9B" w:rsidR="00DF681F" w:rsidRDefault="00FF3276" w:rsidP="00021EB8">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78</w:t>
      </w:r>
      <w:r w:rsidR="0090755C">
        <w:fldChar w:fldCharType="end"/>
      </w:r>
    </w:p>
    <w:p w14:paraId="5481277E" w14:textId="458EE153" w:rsidR="00A83737" w:rsidRDefault="00A83737" w:rsidP="00A83737">
      <w:r>
        <w:rPr>
          <w:rFonts w:hint="eastAsia"/>
        </w:rPr>
        <w:t>上面的语句中的资源定义都在本项目中，这种情况不需要说明包</w:t>
      </w:r>
      <w:r w:rsidR="00AC25FD">
        <w:rPr>
          <w:rFonts w:hint="eastAsia"/>
        </w:rPr>
        <w:t>，</w:t>
      </w:r>
      <w:r>
        <w:rPr>
          <w:rFonts w:hint="eastAsia"/>
        </w:rPr>
        <w:t>如果要引用</w:t>
      </w:r>
      <w:r w:rsidR="001B46D7">
        <w:t>安卓</w:t>
      </w:r>
      <w:r>
        <w:rPr>
          <w:rFonts w:hint="eastAsia"/>
        </w:rPr>
        <w:t>系统定义的资源则需要包含包名，例如：</w:t>
      </w:r>
    </w:p>
    <w:p w14:paraId="2F74326B" w14:textId="77777777" w:rsidR="00C7139B" w:rsidRDefault="00C7139B" w:rsidP="00C7139B">
      <w:pPr>
        <w:pStyle w:val="a6"/>
        <w:ind w:left="240" w:right="720" w:firstLine="180"/>
      </w:pPr>
      <w:r>
        <w:t>&lt;?xml version="1.0" encoding="utf-8"?&gt;</w:t>
      </w:r>
    </w:p>
    <w:p w14:paraId="17BF0A9D" w14:textId="77777777" w:rsidR="00C7139B" w:rsidRDefault="00C7139B" w:rsidP="00C7139B">
      <w:pPr>
        <w:pStyle w:val="a6"/>
        <w:ind w:left="240" w:right="720" w:firstLine="180"/>
      </w:pPr>
      <w:r>
        <w:t>&lt;EditText xmlns:android="http://schemas.android.com/apk/res/android"</w:t>
      </w:r>
    </w:p>
    <w:p w14:paraId="1706F76A" w14:textId="77777777" w:rsidR="00C7139B" w:rsidRDefault="00C7139B" w:rsidP="00C7139B">
      <w:pPr>
        <w:pStyle w:val="a6"/>
        <w:ind w:left="240" w:right="720" w:firstLine="180"/>
      </w:pPr>
      <w:r>
        <w:t xml:space="preserve">    </w:t>
      </w:r>
      <w:r w:rsidRPr="008E0ECE">
        <w:rPr>
          <w:b/>
          <w:bCs/>
        </w:rPr>
        <w:t>android:</w:t>
      </w:r>
      <w:r>
        <w:t>layout_width="fill_parent"</w:t>
      </w:r>
    </w:p>
    <w:p w14:paraId="014E50D6" w14:textId="77777777" w:rsidR="00C7139B" w:rsidRDefault="00C7139B" w:rsidP="00C7139B">
      <w:pPr>
        <w:pStyle w:val="a6"/>
        <w:ind w:left="240" w:right="720" w:firstLine="180"/>
      </w:pPr>
      <w:r>
        <w:t xml:space="preserve">    </w:t>
      </w:r>
      <w:r w:rsidRPr="008E0ECE">
        <w:rPr>
          <w:b/>
          <w:bCs/>
        </w:rPr>
        <w:t>android:</w:t>
      </w:r>
      <w:r>
        <w:t>layout_height="fill_parent"</w:t>
      </w:r>
    </w:p>
    <w:p w14:paraId="347FE57A" w14:textId="77777777" w:rsidR="00C7139B" w:rsidRDefault="00C7139B" w:rsidP="00C7139B">
      <w:pPr>
        <w:pStyle w:val="a6"/>
        <w:ind w:left="240" w:right="720" w:firstLine="180"/>
      </w:pPr>
      <w:r>
        <w:lastRenderedPageBreak/>
        <w:t xml:space="preserve">    </w:t>
      </w:r>
      <w:r w:rsidRPr="008E0ECE">
        <w:rPr>
          <w:b/>
          <w:bCs/>
        </w:rPr>
        <w:t>android:</w:t>
      </w:r>
      <w:r>
        <w:t>textColor="@</w:t>
      </w:r>
      <w:r w:rsidRPr="008E0ECE">
        <w:rPr>
          <w:b/>
          <w:bCs/>
        </w:rPr>
        <w:t>android:</w:t>
      </w:r>
      <w:r>
        <w:t>color/secondary_text_dark"</w:t>
      </w:r>
    </w:p>
    <w:p w14:paraId="29935AF4" w14:textId="77777777" w:rsidR="00C7139B" w:rsidRDefault="00C7139B" w:rsidP="00C7139B">
      <w:pPr>
        <w:pStyle w:val="a6"/>
        <w:ind w:left="240" w:right="720" w:firstLine="180"/>
      </w:pPr>
      <w:r>
        <w:t xml:space="preserve">    </w:t>
      </w:r>
      <w:r w:rsidRPr="008E0ECE">
        <w:rPr>
          <w:b/>
          <w:bCs/>
        </w:rPr>
        <w:t>android:</w:t>
      </w:r>
      <w:r>
        <w:t>text="@string/hello"/&gt;</w:t>
      </w:r>
    </w:p>
    <w:p w14:paraId="5E7CAC4A" w14:textId="72707C1D" w:rsidR="00513B75" w:rsidRDefault="00802F62" w:rsidP="00021EB8">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79</w:t>
      </w:r>
      <w:r w:rsidR="0090755C">
        <w:fldChar w:fldCharType="end"/>
      </w:r>
    </w:p>
    <w:p w14:paraId="7A220B31" w14:textId="5D1D7CB4" w:rsidR="00A83737" w:rsidRDefault="00A83737" w:rsidP="00796D2D">
      <w:r>
        <w:rPr>
          <w:rFonts w:hint="eastAsia"/>
        </w:rPr>
        <w:t>应该在任何时候都使用字符串资源，以便应用程序能够针对其他语言进行本地化</w:t>
      </w:r>
      <w:r w:rsidR="00796D2D">
        <w:rPr>
          <w:rFonts w:hint="eastAsia"/>
        </w:rPr>
        <w:t>。</w:t>
      </w:r>
      <w:r>
        <w:rPr>
          <w:rFonts w:hint="eastAsia"/>
        </w:rPr>
        <w:t>可以在任何需要使用自己提供的资源的地方，通过这两种语法来调用。在</w:t>
      </w:r>
      <w:r w:rsidR="001B46D7">
        <w:t>安卓</w:t>
      </w:r>
      <w:r>
        <w:rPr>
          <w:rFonts w:hint="eastAsia"/>
        </w:rPr>
        <w:t>系统中，不仅仅资源本身可以被引用，在定义样式时也可以引用样式属性。引用样式属性的语法与普通的资源格式几乎是等同的，但是使用问号“</w:t>
      </w:r>
      <w:r>
        <w:t>?</w:t>
      </w:r>
      <w:r>
        <w:rPr>
          <w:rFonts w:hint="eastAsia"/>
        </w:rPr>
        <w:t>”取代符号“</w:t>
      </w:r>
      <w:r>
        <w:t>@</w:t>
      </w:r>
      <w:r>
        <w:rPr>
          <w:rFonts w:hint="eastAsia"/>
        </w:rPr>
        <w:t>”，资源类型部分是可选的，语法格式如下。</w:t>
      </w:r>
    </w:p>
    <w:p w14:paraId="0714567B" w14:textId="77777777" w:rsidR="00A83737" w:rsidRDefault="00A83737" w:rsidP="00796D2D">
      <w:pPr>
        <w:pStyle w:val="a6"/>
        <w:ind w:left="240" w:right="720" w:firstLine="180"/>
      </w:pPr>
      <w:r>
        <w:t>?[&lt;package_name&gt;:][&lt;resource_type&gt;/]&lt;resource_name&gt;</w:t>
      </w:r>
    </w:p>
    <w:p w14:paraId="494F0C8D" w14:textId="11972D14" w:rsidR="00796D2D" w:rsidRDefault="00796D2D" w:rsidP="00021EB8">
      <w:pPr>
        <w:pStyle w:val="a5"/>
      </w:pPr>
      <w:r>
        <w:rPr>
          <w:rFonts w:hint="eastAsia"/>
        </w:rPr>
        <w:t>码</w:t>
      </w:r>
      <w:r>
        <w:rPr>
          <w:rFonts w:hint="eastAsia"/>
        </w:rPr>
        <w:t xml:space="preserve"> </w:t>
      </w:r>
      <w:r w:rsidR="0090755C">
        <w:fldChar w:fldCharType="begin"/>
      </w:r>
      <w:r w:rsidR="0090755C">
        <w:instrText xml:space="preserve"> </w:instrText>
      </w:r>
      <w:r w:rsidR="0090755C">
        <w:rPr>
          <w:rFonts w:hint="eastAsia"/>
        </w:rPr>
        <w:instrText>STYLEREF 1 \s</w:instrText>
      </w:r>
      <w:r w:rsidR="0090755C">
        <w:instrText xml:space="preserve"> </w:instrText>
      </w:r>
      <w:r w:rsidR="0090755C">
        <w:fldChar w:fldCharType="separate"/>
      </w:r>
      <w:r w:rsidR="0090755C">
        <w:rPr>
          <w:noProof/>
        </w:rPr>
        <w:t>2</w:t>
      </w:r>
      <w:r w:rsidR="0090755C">
        <w:fldChar w:fldCharType="end"/>
      </w:r>
      <w:r w:rsidR="0090755C">
        <w:noBreakHyphen/>
      </w:r>
      <w:r w:rsidR="0090755C">
        <w:fldChar w:fldCharType="begin"/>
      </w:r>
      <w:r w:rsidR="0090755C">
        <w:instrText xml:space="preserve"> </w:instrText>
      </w:r>
      <w:r w:rsidR="0090755C">
        <w:rPr>
          <w:rFonts w:hint="eastAsia"/>
        </w:rPr>
        <w:instrText xml:space="preserve">SEQ </w:instrText>
      </w:r>
      <w:r w:rsidR="0090755C">
        <w:rPr>
          <w:rFonts w:hint="eastAsia"/>
        </w:rPr>
        <w:instrText>码</w:instrText>
      </w:r>
      <w:r w:rsidR="0090755C">
        <w:rPr>
          <w:rFonts w:hint="eastAsia"/>
        </w:rPr>
        <w:instrText xml:space="preserve"> \* ARABIC \s 1</w:instrText>
      </w:r>
      <w:r w:rsidR="0090755C">
        <w:instrText xml:space="preserve"> </w:instrText>
      </w:r>
      <w:r w:rsidR="0090755C">
        <w:fldChar w:fldCharType="separate"/>
      </w:r>
      <w:r w:rsidR="0090755C">
        <w:rPr>
          <w:noProof/>
        </w:rPr>
        <w:t>80</w:t>
      </w:r>
      <w:r w:rsidR="0090755C">
        <w:fldChar w:fldCharType="end"/>
      </w:r>
    </w:p>
    <w:p w14:paraId="324673F1" w14:textId="15468CB6" w:rsidR="00A83737" w:rsidRDefault="00A83737" w:rsidP="00A83737">
      <w:r>
        <w:rPr>
          <w:rFonts w:hint="eastAsia"/>
        </w:rPr>
        <w:t>下面的例子是引用</w:t>
      </w:r>
      <w:r w:rsidR="001B46D7">
        <w:t>安卓</w:t>
      </w:r>
      <w:r>
        <w:rPr>
          <w:rFonts w:hint="eastAsia"/>
        </w:rPr>
        <w:t>设定的一个样式属性</w:t>
      </w:r>
      <w:r>
        <w:t>textColorSecondary</w:t>
      </w:r>
      <w:r>
        <w:rPr>
          <w:rFonts w:hint="eastAsia"/>
        </w:rPr>
        <w:t>的来设置布局中</w:t>
      </w:r>
      <w:r>
        <w:t>TextView</w:t>
      </w:r>
      <w:r>
        <w:rPr>
          <w:rFonts w:hint="eastAsia"/>
        </w:rPr>
        <w:t>的文本颜色，使得其匹配系统主题的主文本的颜色</w:t>
      </w:r>
      <w:r w:rsidR="00070006">
        <w:rPr>
          <w:rFonts w:hint="eastAsia"/>
        </w:rPr>
        <w:t>，</w:t>
      </w:r>
      <w:r>
        <w:rPr>
          <w:rFonts w:hint="eastAsia"/>
        </w:rPr>
        <w:t>这里不需要说明样式属性的资源类型。</w:t>
      </w:r>
    </w:p>
    <w:p w14:paraId="3B7CD649" w14:textId="77777777" w:rsidR="00EA66F5" w:rsidRDefault="00EA66F5" w:rsidP="00EA66F5">
      <w:pPr>
        <w:pStyle w:val="a6"/>
        <w:ind w:left="240" w:right="720" w:firstLine="180"/>
      </w:pPr>
      <w:r>
        <w:t>&lt;EditText id="text"</w:t>
      </w:r>
    </w:p>
    <w:p w14:paraId="3F3592C6" w14:textId="77777777" w:rsidR="00EA66F5" w:rsidRDefault="00EA66F5" w:rsidP="00EA66F5">
      <w:pPr>
        <w:pStyle w:val="a6"/>
        <w:ind w:left="240" w:right="720" w:firstLine="181"/>
      </w:pPr>
      <w:r w:rsidRPr="008E0ECE">
        <w:rPr>
          <w:b/>
          <w:bCs/>
        </w:rPr>
        <w:t>android:</w:t>
      </w:r>
      <w:r>
        <w:t>layout_width="fill_parent"</w:t>
      </w:r>
    </w:p>
    <w:p w14:paraId="054C911F" w14:textId="77777777" w:rsidR="00EA66F5" w:rsidRDefault="00EA66F5" w:rsidP="00EA66F5">
      <w:pPr>
        <w:pStyle w:val="a6"/>
        <w:ind w:left="240" w:right="720" w:firstLine="181"/>
      </w:pPr>
      <w:r w:rsidRPr="008E0ECE">
        <w:rPr>
          <w:b/>
          <w:bCs/>
        </w:rPr>
        <w:t>android:</w:t>
      </w:r>
      <w:r>
        <w:t>layout_height="wrap_content"</w:t>
      </w:r>
    </w:p>
    <w:p w14:paraId="656807E9" w14:textId="77777777" w:rsidR="00EA66F5" w:rsidRDefault="00EA66F5" w:rsidP="00EA66F5">
      <w:pPr>
        <w:pStyle w:val="a6"/>
        <w:ind w:left="240" w:right="720" w:firstLine="181"/>
      </w:pPr>
      <w:r w:rsidRPr="008E0ECE">
        <w:rPr>
          <w:b/>
          <w:bCs/>
        </w:rPr>
        <w:t>android:</w:t>
      </w:r>
      <w:r>
        <w:t>textColor="?</w:t>
      </w:r>
      <w:r w:rsidRPr="008E0ECE">
        <w:rPr>
          <w:b/>
          <w:bCs/>
        </w:rPr>
        <w:t>android:</w:t>
      </w:r>
      <w:r>
        <w:t>textColorSecondary"</w:t>
      </w:r>
    </w:p>
    <w:p w14:paraId="63045194" w14:textId="18562BEB" w:rsidR="00EA66F5" w:rsidRDefault="00EA66F5" w:rsidP="00EA66F5">
      <w:pPr>
        <w:pStyle w:val="a6"/>
        <w:ind w:left="240" w:right="720" w:firstLine="181"/>
      </w:pPr>
      <w:r w:rsidRPr="008E0ECE">
        <w:rPr>
          <w:b/>
          <w:bCs/>
        </w:rPr>
        <w:t>android:</w:t>
      </w:r>
      <w:r>
        <w:t>text="@string/hello_world" /&gt;</w:t>
      </w:r>
    </w:p>
    <w:p w14:paraId="3CDF935D" w14:textId="0C39BE86" w:rsidR="00EA66F5" w:rsidRDefault="00EA66F5" w:rsidP="00021EB8">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81</w:t>
      </w:r>
      <w:r w:rsidR="0090755C">
        <w:fldChar w:fldCharType="end"/>
      </w:r>
    </w:p>
    <w:p w14:paraId="3F0D0B78" w14:textId="757C1611" w:rsidR="00A83737" w:rsidRDefault="001B46D7" w:rsidP="00A83737">
      <w:r>
        <w:t>安卓</w:t>
      </w:r>
      <w:r w:rsidR="00A83737">
        <w:rPr>
          <w:rFonts w:hint="eastAsia"/>
        </w:rPr>
        <w:t>中包含有很多标准的资源，例如样式、主题、布局等等</w:t>
      </w:r>
      <w:r w:rsidR="00EA66F5">
        <w:rPr>
          <w:rFonts w:hint="eastAsia"/>
        </w:rPr>
        <w:t>，</w:t>
      </w:r>
      <w:r w:rsidR="00A83737">
        <w:rPr>
          <w:rFonts w:hint="eastAsia"/>
        </w:rPr>
        <w:t>要调用这些资源需要通过</w:t>
      </w:r>
      <w:r>
        <w:t>安卓</w:t>
      </w:r>
      <w:r w:rsidR="00A83737">
        <w:rPr>
          <w:rFonts w:hint="eastAsia"/>
        </w:rPr>
        <w:t>包名来限定这些资源。</w:t>
      </w:r>
    </w:p>
    <w:p w14:paraId="727DD0D5" w14:textId="77777777" w:rsidR="00A83737" w:rsidRDefault="00A83737" w:rsidP="00C46163">
      <w:pPr>
        <w:pStyle w:val="2"/>
        <w:numPr>
          <w:ilvl w:val="1"/>
          <w:numId w:val="4"/>
        </w:numPr>
      </w:pPr>
      <w:bookmarkStart w:id="116" w:name="_Toc242772201"/>
      <w:r>
        <w:rPr>
          <w:rFonts w:hint="eastAsia"/>
        </w:rPr>
        <w:t>多屏幕适应</w:t>
      </w:r>
      <w:bookmarkEnd w:id="116"/>
    </w:p>
    <w:p w14:paraId="054BD864" w14:textId="2369EAFB" w:rsidR="00A83737" w:rsidRDefault="00A83737" w:rsidP="00A83737">
      <w:r>
        <w:rPr>
          <w:rFonts w:hint="eastAsia"/>
        </w:rPr>
        <w:t>移动终端的类型繁多，屏幕的尺寸、长宽大小比例也多种多样。</w:t>
      </w:r>
      <w:r w:rsidR="001B46D7">
        <w:t>安卓</w:t>
      </w:r>
      <w:r>
        <w:rPr>
          <w:rFonts w:hint="eastAsia"/>
        </w:rPr>
        <w:t>应用程序要运行在不确定的屏幕上，</w:t>
      </w:r>
      <w:r w:rsidR="001B46D7">
        <w:t>安卓</w:t>
      </w:r>
      <w:r>
        <w:rPr>
          <w:rFonts w:hint="eastAsia"/>
        </w:rPr>
        <w:t>系统需要处理适配不同显示屏幕的工作。因此</w:t>
      </w:r>
      <w:r w:rsidR="001B46D7">
        <w:t>安卓</w:t>
      </w:r>
      <w:r>
        <w:rPr>
          <w:rFonts w:hint="eastAsia"/>
        </w:rPr>
        <w:t>系统对不同的屏幕尺寸和密度提供</w:t>
      </w:r>
      <w:r>
        <w:t>API</w:t>
      </w:r>
      <w:r>
        <w:rPr>
          <w:rFonts w:hint="eastAsia"/>
        </w:rPr>
        <w:t>，应用程序能够设计提供不同的屏幕尺寸和密度的用户界面。应用程序运行时，系统通过适当的管理方式，针对当前的屏幕配置引用与对应的资源进行适配，调整布局和位图。如果没有替代的布局资源，系统则采用屏幕默认设计，并根据屏幕的大小进行缩放和调整。但通过提供多种屏幕布局的方式，可以最大程度优化用户体验。</w:t>
      </w:r>
      <w:r w:rsidR="001B46D7">
        <w:t>安卓</w:t>
      </w:r>
      <w:r>
        <w:rPr>
          <w:rFonts w:hint="eastAsia"/>
        </w:rPr>
        <w:t>系统是怎样支持多种屏幕的呢？在应用程序用户界面设计中，可以从以下几个方面来设定对多种屏幕的支持。</w:t>
      </w:r>
    </w:p>
    <w:p w14:paraId="49B938AA" w14:textId="6CC09B58" w:rsidR="00A83737" w:rsidRDefault="00A83737" w:rsidP="001742A5">
      <w:pPr>
        <w:pStyle w:val="a0"/>
      </w:pPr>
      <w:r>
        <w:rPr>
          <w:rFonts w:hint="eastAsia"/>
        </w:rPr>
        <w:lastRenderedPageBreak/>
        <w:t>明确声明应用程序支持的所有屏幕尺寸</w:t>
      </w:r>
    </w:p>
    <w:p w14:paraId="61BF9E68" w14:textId="0DD065EE" w:rsidR="00A83737" w:rsidRDefault="00A83737" w:rsidP="00FF51FF">
      <w:r>
        <w:rPr>
          <w:rFonts w:hint="eastAsia"/>
        </w:rPr>
        <w:t>在</w:t>
      </w:r>
      <w:r w:rsidR="003522CE">
        <w:rPr>
          <w:rFonts w:hint="eastAsia"/>
        </w:rPr>
        <w:t>Android</w:t>
      </w:r>
      <w:r>
        <w:t>Manifest.xml</w:t>
      </w:r>
      <w:r>
        <w:rPr>
          <w:rFonts w:hint="eastAsia"/>
        </w:rPr>
        <w:t>文件中，使用</w:t>
      </w:r>
      <w:r w:rsidRPr="00DB052C">
        <w:t>&lt;supports-screens&gt;</w:t>
      </w:r>
      <w:r>
        <w:rPr>
          <w:rFonts w:hint="eastAsia"/>
        </w:rPr>
        <w:t>元素说明应用程序能够支持的屏幕尺寸。通过声明应用程序支持的屏幕尺寸，可以保证只有那些屏幕尺寸被应用程序支持的设备才可以下载该应用程序。</w:t>
      </w:r>
    </w:p>
    <w:p w14:paraId="0F2CF505" w14:textId="34146EEA" w:rsidR="00A83737" w:rsidRDefault="00A83737" w:rsidP="001742A5">
      <w:pPr>
        <w:pStyle w:val="a0"/>
      </w:pPr>
      <w:r>
        <w:rPr>
          <w:rFonts w:hint="eastAsia"/>
        </w:rPr>
        <w:t>为不同的屏幕尺寸提供不同的布局</w:t>
      </w:r>
    </w:p>
    <w:p w14:paraId="4AC0703F" w14:textId="44AB3081" w:rsidR="00A83737" w:rsidRDefault="00A83737" w:rsidP="00FF51FF">
      <w:r>
        <w:rPr>
          <w:rFonts w:hint="eastAsia"/>
        </w:rPr>
        <w:t>默认情况下，</w:t>
      </w:r>
      <w:r w:rsidR="001B46D7">
        <w:t>安卓</w:t>
      </w:r>
      <w:r>
        <w:rPr>
          <w:rFonts w:hint="eastAsia"/>
        </w:rPr>
        <w:t>可以重新调整应用程序的布局，以适应当前的设备屏幕。但有时候可能调整后的屏幕布局不太美观，这就需要应用程序针对特殊的屏幕（过大、或过小）设计不同的布局。在大多数情况下，这是可行的。使用配置限定符能够提供尺寸相关的资源，这些限定符包括</w:t>
      </w:r>
      <w:r>
        <w:t>small</w:t>
      </w:r>
      <w:r>
        <w:rPr>
          <w:rFonts w:hint="eastAsia"/>
        </w:rPr>
        <w:t>、</w:t>
      </w:r>
      <w:r>
        <w:t>normal</w:t>
      </w:r>
      <w:r>
        <w:rPr>
          <w:rFonts w:hint="eastAsia"/>
        </w:rPr>
        <w:t>、</w:t>
      </w:r>
      <w:r>
        <w:t>large</w:t>
      </w:r>
      <w:r>
        <w:rPr>
          <w:rFonts w:hint="eastAsia"/>
        </w:rPr>
        <w:t>和</w:t>
      </w:r>
      <w:r>
        <w:t>xlarge</w:t>
      </w:r>
      <w:r>
        <w:rPr>
          <w:rFonts w:hint="eastAsia"/>
        </w:rPr>
        <w:t>。如果应用程序运行在</w:t>
      </w:r>
      <w:r w:rsidR="001B46D7">
        <w:t>安卓</w:t>
      </w:r>
      <w:r>
        <w:t xml:space="preserve"> 3.2</w:t>
      </w:r>
      <w:r>
        <w:rPr>
          <w:rFonts w:hint="eastAsia"/>
        </w:rPr>
        <w:t>（</w:t>
      </w:r>
      <w:r>
        <w:t>API Level 13</w:t>
      </w:r>
      <w:r>
        <w:rPr>
          <w:rFonts w:hint="eastAsia"/>
        </w:rPr>
        <w:t>）以上，则需要使用</w:t>
      </w:r>
      <w:r w:rsidR="003C122F">
        <w:rPr>
          <w:rFonts w:hint="eastAsia"/>
        </w:rPr>
        <w:t>“</w:t>
      </w:r>
      <w:r>
        <w:t>sw&lt;N&gt;dp</w:t>
      </w:r>
      <w:r w:rsidR="003C122F">
        <w:rPr>
          <w:rFonts w:hint="eastAsia"/>
        </w:rPr>
        <w:t>”</w:t>
      </w:r>
      <w:r>
        <w:rPr>
          <w:rFonts w:hint="eastAsia"/>
        </w:rPr>
        <w:t>配置限定符定义布局资源所需的最小可用宽度</w:t>
      </w:r>
      <w:r w:rsidR="00010652">
        <w:rPr>
          <w:rFonts w:hint="eastAsia"/>
        </w:rPr>
        <w:t>，</w:t>
      </w:r>
      <w:r>
        <w:rPr>
          <w:rFonts w:hint="eastAsia"/>
        </w:rPr>
        <w:t>例如</w:t>
      </w:r>
      <w:r>
        <w:t>600dp</w:t>
      </w:r>
      <w:r>
        <w:rPr>
          <w:rFonts w:hint="eastAsia"/>
        </w:rPr>
        <w:t>屏幕以上的布局，放置在</w:t>
      </w:r>
      <w:r>
        <w:t>layout-sw600dp/</w:t>
      </w:r>
      <w:r>
        <w:rPr>
          <w:rFonts w:hint="eastAsia"/>
        </w:rPr>
        <w:t>目录下</w:t>
      </w:r>
      <w:r w:rsidR="00010652">
        <w:rPr>
          <w:rFonts w:hint="eastAsia"/>
        </w:rPr>
        <w:t>，</w:t>
      </w:r>
      <w:r>
        <w:rPr>
          <w:rFonts w:hint="eastAsia"/>
        </w:rPr>
        <w:t>下面代码就是一个设定布局的简单例子。</w:t>
      </w:r>
    </w:p>
    <w:p w14:paraId="17EE3EFB" w14:textId="77777777" w:rsidR="00DD2BA1" w:rsidRDefault="00DD2BA1" w:rsidP="00DD2BA1">
      <w:pPr>
        <w:pStyle w:val="a6"/>
        <w:ind w:left="240" w:right="720" w:firstLine="180"/>
      </w:pPr>
      <w:r>
        <w:t>res/layout/my_layout.xml   // layout for normal screen size ("default")</w:t>
      </w:r>
    </w:p>
    <w:p w14:paraId="29F2E679" w14:textId="77777777" w:rsidR="00DD2BA1" w:rsidRDefault="00DD2BA1" w:rsidP="00DD2BA1">
      <w:pPr>
        <w:pStyle w:val="a6"/>
        <w:ind w:left="240" w:right="720" w:firstLine="180"/>
      </w:pPr>
      <w:r>
        <w:t>res/layout-small/my_layout.xml       // layout for small screen size</w:t>
      </w:r>
    </w:p>
    <w:p w14:paraId="668067C7" w14:textId="77777777" w:rsidR="00DD2BA1" w:rsidRDefault="00DD2BA1" w:rsidP="00DD2BA1">
      <w:pPr>
        <w:pStyle w:val="a6"/>
        <w:ind w:left="240" w:right="720" w:firstLine="180"/>
      </w:pPr>
      <w:r>
        <w:t>res/layout-large/my_layout.xml       // layout for large screen size</w:t>
      </w:r>
    </w:p>
    <w:p w14:paraId="671A237E" w14:textId="77777777" w:rsidR="00DD2BA1" w:rsidRDefault="00DD2BA1" w:rsidP="00DD2BA1">
      <w:pPr>
        <w:pStyle w:val="a6"/>
        <w:ind w:left="240" w:right="720" w:firstLine="180"/>
      </w:pPr>
      <w:r>
        <w:t>res/layout-xlarge/my_layout.xml  // layout for extra large screen size</w:t>
      </w:r>
    </w:p>
    <w:p w14:paraId="70D08FAF" w14:textId="562055E0" w:rsidR="00DD2BA1" w:rsidRDefault="00DD2BA1" w:rsidP="00DD2BA1">
      <w:pPr>
        <w:pStyle w:val="a6"/>
        <w:ind w:left="240" w:right="720" w:firstLine="180"/>
      </w:pPr>
      <w:r>
        <w:t>res/layout-xlarge-land/my_layout.xml // layout for extra large in landscape orientation</w:t>
      </w:r>
    </w:p>
    <w:p w14:paraId="318B5CC6" w14:textId="3097FB24" w:rsidR="00551EB2" w:rsidRPr="00AC48AF" w:rsidRDefault="00551EB2" w:rsidP="00AC48AF">
      <w:pPr>
        <w:pStyle w:val="a5"/>
      </w:pPr>
      <w:r>
        <w:t>码</w:t>
      </w:r>
      <w:r>
        <w:t xml:space="preserve"> </w:t>
      </w:r>
      <w:r w:rsidR="00BD0BB1">
        <w:fldChar w:fldCharType="begin"/>
      </w:r>
      <w:r w:rsidR="00BD0BB1">
        <w:instrText xml:space="preserve"> STYLEREF 1 </w:instrText>
      </w:r>
      <w:r w:rsidR="00BD0BB1">
        <w:instrText xml:space="preserve">\s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82</w:t>
      </w:r>
      <w:r w:rsidR="0090755C">
        <w:fldChar w:fldCharType="end"/>
      </w:r>
    </w:p>
    <w:p w14:paraId="32CE62B6" w14:textId="77777777" w:rsidR="00A83737" w:rsidRDefault="00A83737" w:rsidP="00851244">
      <w:pPr>
        <w:pStyle w:val="a0"/>
      </w:pPr>
      <w:r>
        <w:rPr>
          <w:rFonts w:hint="eastAsia"/>
        </w:rPr>
        <w:t>为不同的屏幕尺寸提供不同的位图</w:t>
      </w:r>
    </w:p>
    <w:p w14:paraId="4D3F83A0" w14:textId="37F5E103" w:rsidR="00A83737" w:rsidRDefault="00A83737" w:rsidP="00A83737">
      <w:r>
        <w:rPr>
          <w:rFonts w:hint="eastAsia"/>
        </w:rPr>
        <w:t>默认情况下，</w:t>
      </w:r>
      <w:r w:rsidR="001B46D7">
        <w:t>安卓</w:t>
      </w:r>
      <w:r>
        <w:rPr>
          <w:rFonts w:hint="eastAsia"/>
        </w:rPr>
        <w:t>系统会在应用程序运行时，根据运行设备的屏幕缩放位图</w:t>
      </w:r>
      <w:r w:rsidR="00551EB2">
        <w:rPr>
          <w:rFonts w:hint="eastAsia"/>
        </w:rPr>
        <w:t>文件</w:t>
      </w:r>
      <w:r>
        <w:rPr>
          <w:rFonts w:hint="eastAsia"/>
        </w:rPr>
        <w:t>（</w:t>
      </w:r>
      <w:r>
        <w:t>.png</w:t>
      </w:r>
      <w:r>
        <w:rPr>
          <w:rFonts w:hint="eastAsia"/>
        </w:rPr>
        <w:t>、</w:t>
      </w:r>
      <w:r>
        <w:t>.jpg</w:t>
      </w:r>
      <w:r>
        <w:rPr>
          <w:rFonts w:hint="eastAsia"/>
        </w:rPr>
        <w:t>和</w:t>
      </w:r>
      <w:r>
        <w:t>.gif</w:t>
      </w:r>
      <w:r>
        <w:rPr>
          <w:rFonts w:hint="eastAsia"/>
        </w:rPr>
        <w:t>）和</w:t>
      </w:r>
      <w:r>
        <w:t>Nine-Patch</w:t>
      </w:r>
      <w:r w:rsidR="00551EB2">
        <w:rPr>
          <w:rFonts w:hint="eastAsia"/>
        </w:rPr>
        <w:t>文件</w:t>
      </w:r>
      <w:r>
        <w:rPr>
          <w:rFonts w:hint="eastAsia"/>
        </w:rPr>
        <w:t>（</w:t>
      </w:r>
      <w:r>
        <w:t>.9.png</w:t>
      </w:r>
      <w:r>
        <w:rPr>
          <w:rFonts w:hint="eastAsia"/>
        </w:rPr>
        <w:t>），使</w:t>
      </w:r>
      <w:r w:rsidR="008D3FDE">
        <w:rPr>
          <w:rFonts w:hint="eastAsia"/>
        </w:rPr>
        <w:t>其</w:t>
      </w:r>
      <w:r>
        <w:rPr>
          <w:rFonts w:hint="eastAsia"/>
        </w:rPr>
        <w:t>显示出合适的物理尺寸。但这种缩放有时会失真</w:t>
      </w:r>
      <w:r w:rsidR="00551EB2">
        <w:rPr>
          <w:rFonts w:hint="eastAsia"/>
        </w:rPr>
        <w:t>，</w:t>
      </w:r>
      <w:r>
        <w:rPr>
          <w:rFonts w:hint="eastAsia"/>
        </w:rPr>
        <w:t>最好的方法是为不同的屏幕密度提供不同分辨率的位图。</w:t>
      </w:r>
      <w:r w:rsidR="001B46D7">
        <w:t>安卓</w:t>
      </w:r>
      <w:r>
        <w:rPr>
          <w:rFonts w:hint="eastAsia"/>
        </w:rPr>
        <w:t>系统使用限定符</w:t>
      </w:r>
      <w:r>
        <w:t>ldpi(low)</w:t>
      </w:r>
      <w:r>
        <w:rPr>
          <w:rFonts w:hint="eastAsia"/>
        </w:rPr>
        <w:t>、</w:t>
      </w:r>
      <w:r>
        <w:t>mdpi(medium)</w:t>
      </w:r>
      <w:r>
        <w:rPr>
          <w:rFonts w:hint="eastAsia"/>
        </w:rPr>
        <w:t>、</w:t>
      </w:r>
      <w:r>
        <w:t>hdpi(high)</w:t>
      </w:r>
      <w:r>
        <w:rPr>
          <w:rFonts w:hint="eastAsia"/>
        </w:rPr>
        <w:t>和</w:t>
      </w:r>
      <w:r>
        <w:t>xhdpi(extra high)</w:t>
      </w:r>
      <w:r>
        <w:rPr>
          <w:rFonts w:hint="eastAsia"/>
        </w:rPr>
        <w:t>，来提供密度相关的资源。见如下代码，为高密度屏幕提供的位图放在</w:t>
      </w:r>
      <w:r>
        <w:t>drawable-hdpi/</w:t>
      </w:r>
      <w:r>
        <w:rPr>
          <w:rFonts w:hint="eastAsia"/>
        </w:rPr>
        <w:t>目录下。</w:t>
      </w:r>
    </w:p>
    <w:p w14:paraId="729AD18E" w14:textId="77777777" w:rsidR="00393B31" w:rsidRDefault="00393B31" w:rsidP="00393B31">
      <w:pPr>
        <w:pStyle w:val="a6"/>
        <w:ind w:left="240" w:right="720" w:firstLine="180"/>
      </w:pPr>
      <w:r>
        <w:t>res/drawable-mdpi/my_icon.png        // bitmap for medium density</w:t>
      </w:r>
    </w:p>
    <w:p w14:paraId="3866238E" w14:textId="77777777" w:rsidR="00393B31" w:rsidRDefault="00393B31" w:rsidP="00393B31">
      <w:pPr>
        <w:pStyle w:val="a6"/>
        <w:ind w:left="240" w:right="720" w:firstLine="180"/>
      </w:pPr>
      <w:r>
        <w:t>res/drawable-hdpi/my_icon.png        // bitmap for high density</w:t>
      </w:r>
    </w:p>
    <w:p w14:paraId="416ED8E0" w14:textId="6254F1E2" w:rsidR="00393B31" w:rsidRDefault="00393B31" w:rsidP="00393B31">
      <w:pPr>
        <w:pStyle w:val="a6"/>
        <w:ind w:left="240" w:right="720" w:firstLine="180"/>
      </w:pPr>
      <w:r>
        <w:t>res/drawable-xhdpi/my_icon.png       // bitmap for extra high density</w:t>
      </w:r>
    </w:p>
    <w:p w14:paraId="6FD06708" w14:textId="6ED472C8" w:rsidR="00551EB2" w:rsidRDefault="00551EB2" w:rsidP="00AC48AF">
      <w:pPr>
        <w:pStyle w:val="a5"/>
      </w:pPr>
      <w:r>
        <w:t>码</w:t>
      </w:r>
      <w:r>
        <w:t xml:space="preserve"> </w:t>
      </w:r>
      <w:r w:rsidR="00BD0BB1">
        <w:fldChar w:fldCharType="begin"/>
      </w:r>
      <w:r w:rsidR="00BD0BB1">
        <w:instrText xml:space="preserve"> STYLEREF 1 \s </w:instrText>
      </w:r>
      <w:r w:rsidR="00BD0BB1">
        <w:fldChar w:fldCharType="separate"/>
      </w:r>
      <w:r w:rsidR="0090755C">
        <w:rPr>
          <w:noProof/>
        </w:rPr>
        <w:t>2</w:t>
      </w:r>
      <w:r w:rsidR="00BD0BB1">
        <w:rPr>
          <w:noProof/>
        </w:rPr>
        <w:fldChar w:fldCharType="end"/>
      </w:r>
      <w:r w:rsidR="0090755C">
        <w:noBreakHyphen/>
      </w:r>
      <w:r w:rsidR="0090755C">
        <w:fldChar w:fldCharType="begin"/>
      </w:r>
      <w:r w:rsidR="0090755C">
        <w:instrText xml:space="preserve"> SEQ </w:instrText>
      </w:r>
      <w:r w:rsidR="0090755C">
        <w:instrText>码</w:instrText>
      </w:r>
      <w:r w:rsidR="0090755C">
        <w:instrText xml:space="preserve"> \* ARABIC \s 1 </w:instrText>
      </w:r>
      <w:r w:rsidR="0090755C">
        <w:fldChar w:fldCharType="separate"/>
      </w:r>
      <w:r w:rsidR="0090755C">
        <w:rPr>
          <w:noProof/>
        </w:rPr>
        <w:t>83</w:t>
      </w:r>
      <w:r w:rsidR="0090755C">
        <w:fldChar w:fldCharType="end"/>
      </w:r>
    </w:p>
    <w:p w14:paraId="5941F71D" w14:textId="74B4276F" w:rsidR="00A83737" w:rsidRDefault="00A83737" w:rsidP="00A83737">
      <w:r>
        <w:rPr>
          <w:rFonts w:hint="eastAsia"/>
        </w:rPr>
        <w:t>当</w:t>
      </w:r>
      <w:r w:rsidR="001B46D7">
        <w:t>安卓</w:t>
      </w:r>
      <w:r>
        <w:rPr>
          <w:rFonts w:hint="eastAsia"/>
        </w:rPr>
        <w:t>应用程序运行时，系统怎样使用适当的可选资源呢？系统会根据当前屏幕的大小和密度配置，查找应用程序提供的布局和密度相关资源，确定最佳匹配的资源目录下的资源</w:t>
      </w:r>
      <w:r w:rsidR="00051F78">
        <w:rPr>
          <w:rFonts w:hint="eastAsia"/>
        </w:rPr>
        <w:t>，</w:t>
      </w:r>
      <w:r>
        <w:rPr>
          <w:rFonts w:hint="eastAsia"/>
        </w:rPr>
        <w:t>例如应用程序在一个高密度的大屏幕上显示一个</w:t>
      </w:r>
      <w:r>
        <w:t>drawable</w:t>
      </w:r>
      <w:r>
        <w:rPr>
          <w:rFonts w:hint="eastAsia"/>
        </w:rPr>
        <w:t>资源，系统会寻找最接</w:t>
      </w:r>
      <w:r>
        <w:rPr>
          <w:rFonts w:hint="eastAsia"/>
        </w:rPr>
        <w:lastRenderedPageBreak/>
        <w:t>近此大屏幕的布局，高密度</w:t>
      </w:r>
      <w:r>
        <w:t>drawable</w:t>
      </w:r>
      <w:r>
        <w:rPr>
          <w:rFonts w:hint="eastAsia"/>
        </w:rPr>
        <w:t>目录的资源来使用。如果没有匹配的资源是可用的，系统将使用默认的资源并且对其进行缩放来适应当前的屏幕尺寸和密度。默认的资源是那些没有配置限定符的资源。</w:t>
      </w:r>
    </w:p>
    <w:p w14:paraId="52B204AD" w14:textId="77777777" w:rsidR="00A83737" w:rsidRDefault="00A83737" w:rsidP="00C46163">
      <w:pPr>
        <w:pStyle w:val="2"/>
        <w:numPr>
          <w:ilvl w:val="1"/>
          <w:numId w:val="4"/>
        </w:numPr>
      </w:pPr>
      <w:bookmarkStart w:id="117" w:name="_Toc242772202"/>
      <w:r>
        <w:rPr>
          <w:rFonts w:hint="eastAsia"/>
        </w:rPr>
        <w:t>小结</w:t>
      </w:r>
      <w:bookmarkEnd w:id="117"/>
    </w:p>
    <w:p w14:paraId="2997A0B9" w14:textId="630CD296" w:rsidR="00236902" w:rsidRPr="00A83737" w:rsidRDefault="00A83737" w:rsidP="00A83737">
      <w:r>
        <w:rPr>
          <w:rFonts w:hint="eastAsia"/>
        </w:rPr>
        <w:t>本章主要介绍了</w:t>
      </w:r>
      <w:r w:rsidR="00293421">
        <w:t>活动</w:t>
      </w:r>
      <w:r w:rsidR="00AC48AF">
        <w:rPr>
          <w:rFonts w:hint="eastAsia"/>
        </w:rPr>
        <w:t>和片段</w:t>
      </w:r>
      <w:r>
        <w:rPr>
          <w:rFonts w:hint="eastAsia"/>
        </w:rPr>
        <w:t>的概念和生命周期，以及如何使用</w:t>
      </w:r>
      <w:r w:rsidR="00293421">
        <w:t>活动</w:t>
      </w:r>
      <w:r w:rsidR="005D4A3B">
        <w:rPr>
          <w:rFonts w:hint="eastAsia"/>
        </w:rPr>
        <w:t>和片段</w:t>
      </w:r>
      <w:r>
        <w:rPr>
          <w:rFonts w:hint="eastAsia"/>
        </w:rPr>
        <w:t>类创建用户界面。</w:t>
      </w:r>
      <w:r w:rsidR="00293421">
        <w:t>活动</w:t>
      </w:r>
      <w:r>
        <w:rPr>
          <w:rFonts w:hint="eastAsia"/>
        </w:rPr>
        <w:t>是</w:t>
      </w:r>
      <w:r w:rsidR="001B46D7">
        <w:t>安卓</w:t>
      </w:r>
      <w:r>
        <w:rPr>
          <w:rFonts w:hint="eastAsia"/>
        </w:rPr>
        <w:t>的四大基本组件之一，通过</w:t>
      </w:r>
      <w:r w:rsidR="00293421">
        <w:t>活动</w:t>
      </w:r>
      <w:r>
        <w:rPr>
          <w:rFonts w:hint="eastAsia"/>
        </w:rPr>
        <w:t>用户可以与移动终端进行交互。</w:t>
      </w:r>
      <w:r w:rsidR="00293421">
        <w:t>活动</w:t>
      </w:r>
      <w:r>
        <w:rPr>
          <w:rFonts w:hint="eastAsia"/>
        </w:rPr>
        <w:t>的生命周期中有</w:t>
      </w:r>
      <w:r>
        <w:t>Active/Running</w:t>
      </w:r>
      <w:r>
        <w:rPr>
          <w:rFonts w:hint="eastAsia"/>
        </w:rPr>
        <w:t>、</w:t>
      </w:r>
      <w:r>
        <w:t>Paused</w:t>
      </w:r>
      <w:r>
        <w:rPr>
          <w:rFonts w:hint="eastAsia"/>
        </w:rPr>
        <w:t>、</w:t>
      </w:r>
      <w:r>
        <w:t>Stopped</w:t>
      </w:r>
      <w:r>
        <w:rPr>
          <w:rFonts w:hint="eastAsia"/>
        </w:rPr>
        <w:t>和</w:t>
      </w:r>
      <w:r>
        <w:t>Killed</w:t>
      </w:r>
      <w:r>
        <w:rPr>
          <w:rFonts w:hint="eastAsia"/>
        </w:rPr>
        <w:t>四种状态。本章还着重介绍了布局概念和分类。</w:t>
      </w:r>
      <w:r w:rsidR="00293421">
        <w:t>活动</w:t>
      </w:r>
      <w:r>
        <w:rPr>
          <w:rFonts w:hint="eastAsia"/>
        </w:rPr>
        <w:t>中的具体图形控件由</w:t>
      </w:r>
      <w:r w:rsidR="001B46D7">
        <w:t>安卓</w:t>
      </w:r>
      <w:r>
        <w:rPr>
          <w:rFonts w:hint="eastAsia"/>
        </w:rPr>
        <w:t>定义的</w:t>
      </w:r>
      <w:r>
        <w:t>View</w:t>
      </w:r>
      <w:r>
        <w:rPr>
          <w:rFonts w:hint="eastAsia"/>
        </w:rPr>
        <w:t>类和</w:t>
      </w:r>
      <w:r>
        <w:t>ViewGroup</w:t>
      </w:r>
      <w:r>
        <w:rPr>
          <w:rFonts w:hint="eastAsia"/>
        </w:rPr>
        <w:t>类的子类对象组成，这些对象在</w:t>
      </w:r>
      <w:r w:rsidR="00293421">
        <w:t>活动</w:t>
      </w:r>
      <w:r>
        <w:rPr>
          <w:rFonts w:hint="eastAsia"/>
        </w:rPr>
        <w:t>中的排列结构，称为用户界面的布局。</w:t>
      </w:r>
      <w:r w:rsidR="00051F78">
        <w:rPr>
          <w:rFonts w:hint="eastAsia"/>
        </w:rPr>
        <w:t>本章介绍了四种</w:t>
      </w:r>
      <w:r>
        <w:rPr>
          <w:rFonts w:hint="eastAsia"/>
        </w:rPr>
        <w:t>基本的布局对象：</w:t>
      </w:r>
      <w:r w:rsidR="00051F78">
        <w:rPr>
          <w:rFonts w:hint="eastAsia"/>
        </w:rPr>
        <w:t>约束</w:t>
      </w:r>
      <w:r>
        <w:rPr>
          <w:rFonts w:hint="eastAsia"/>
        </w:rPr>
        <w:t>布局、线性布局、</w:t>
      </w:r>
      <w:r w:rsidR="00051F78">
        <w:rPr>
          <w:rFonts w:hint="eastAsia"/>
        </w:rPr>
        <w:t>相对</w:t>
      </w:r>
      <w:r>
        <w:rPr>
          <w:rFonts w:hint="eastAsia"/>
        </w:rPr>
        <w:t>布局和表格布局。</w:t>
      </w:r>
      <w:r w:rsidR="001B46D7">
        <w:t>安卓</w:t>
      </w:r>
      <w:r>
        <w:rPr>
          <w:rFonts w:hint="eastAsia"/>
        </w:rPr>
        <w:t>的用户界面布局是在</w:t>
      </w:r>
      <w:r>
        <w:t>XML</w:t>
      </w:r>
      <w:r>
        <w:rPr>
          <w:rFonts w:hint="eastAsia"/>
        </w:rPr>
        <w:t>文件中静态记载，</w:t>
      </w:r>
      <w:r w:rsidR="00732367">
        <w:rPr>
          <w:rFonts w:hint="eastAsia"/>
        </w:rPr>
        <w:t>也可以</w:t>
      </w:r>
      <w:r>
        <w:rPr>
          <w:rFonts w:hint="eastAsia"/>
        </w:rPr>
        <w:t>在</w:t>
      </w:r>
      <w:r w:rsidR="001B46D7">
        <w:t>安卓</w:t>
      </w:r>
      <w:r>
        <w:rPr>
          <w:rFonts w:hint="eastAsia"/>
        </w:rPr>
        <w:t>的</w:t>
      </w:r>
      <w:r>
        <w:t>Java</w:t>
      </w:r>
      <w:r>
        <w:rPr>
          <w:rFonts w:hint="eastAsia"/>
        </w:rPr>
        <w:t>程序中动态加载的，针对每一种基础布局，使用具体的代码实现说明了如何在用户界面中使用这些布局</w:t>
      </w:r>
      <w:r w:rsidR="00C15DEA">
        <w:rPr>
          <w:rFonts w:hint="eastAsia"/>
        </w:rPr>
        <w:t>，</w:t>
      </w:r>
      <w:r w:rsidR="00364184">
        <w:rPr>
          <w:rFonts w:hint="eastAsia"/>
        </w:rPr>
        <w:t>还</w:t>
      </w:r>
      <w:r>
        <w:rPr>
          <w:rFonts w:hint="eastAsia"/>
        </w:rPr>
        <w:t>介绍了如何使用</w:t>
      </w:r>
      <w:r w:rsidR="001B46D7">
        <w:t>安卓</w:t>
      </w:r>
      <w:r>
        <w:rPr>
          <w:rFonts w:hint="eastAsia"/>
        </w:rPr>
        <w:t>项目中的样式和资源的概念。</w:t>
      </w:r>
    </w:p>
    <w:sectPr w:rsidR="00236902" w:rsidRPr="00A83737" w:rsidSect="00701331">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787DB" w14:textId="77777777" w:rsidR="00BD0BB1" w:rsidRDefault="00BD0BB1" w:rsidP="00E35E62">
      <w:r>
        <w:separator/>
      </w:r>
    </w:p>
  </w:endnote>
  <w:endnote w:type="continuationSeparator" w:id="0">
    <w:p w14:paraId="140870AF" w14:textId="77777777" w:rsidR="00BD0BB1" w:rsidRDefault="00BD0BB1" w:rsidP="00E35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16DBD" w14:textId="77777777" w:rsidR="00BD0BB1" w:rsidRDefault="00BD0BB1" w:rsidP="00E35E62">
      <w:r>
        <w:separator/>
      </w:r>
    </w:p>
  </w:footnote>
  <w:footnote w:type="continuationSeparator" w:id="0">
    <w:p w14:paraId="26BC3807" w14:textId="77777777" w:rsidR="00BD0BB1" w:rsidRDefault="00BD0BB1" w:rsidP="00E35E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987392B"/>
    <w:multiLevelType w:val="hybridMultilevel"/>
    <w:tmpl w:val="61BA8388"/>
    <w:lvl w:ilvl="0" w:tplc="A0A0BD3C">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CA95ECC"/>
    <w:multiLevelType w:val="hybridMultilevel"/>
    <w:tmpl w:val="E244F052"/>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3"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41AC1B37"/>
    <w:multiLevelType w:val="hybridMultilevel"/>
    <w:tmpl w:val="92A44A1A"/>
    <w:lvl w:ilvl="0" w:tplc="5854FF1C">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5" w15:restartNumberingAfterBreak="0">
    <w:nsid w:val="49C3118C"/>
    <w:multiLevelType w:val="hybridMultilevel"/>
    <w:tmpl w:val="98D00AC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6" w15:restartNumberingAfterBreak="0">
    <w:nsid w:val="4C4773FD"/>
    <w:multiLevelType w:val="hybridMultilevel"/>
    <w:tmpl w:val="1882B526"/>
    <w:lvl w:ilvl="0" w:tplc="D25C9278">
      <w:start w:val="1"/>
      <w:numFmt w:val="bullet"/>
      <w:pStyle w:val="a0"/>
      <w:lvlText w:val=""/>
      <w:lvlJc w:val="left"/>
      <w:pPr>
        <w:ind w:left="2263"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7" w15:restartNumberingAfterBreak="0">
    <w:nsid w:val="4EA258BB"/>
    <w:multiLevelType w:val="hybridMultilevel"/>
    <w:tmpl w:val="8424CF94"/>
    <w:lvl w:ilvl="0" w:tplc="04090001">
      <w:start w:val="1"/>
      <w:numFmt w:val="bullet"/>
      <w:lvlText w:val=""/>
      <w:lvlJc w:val="left"/>
      <w:pPr>
        <w:ind w:left="840" w:hanging="420"/>
      </w:pPr>
      <w:rPr>
        <w:rFonts w:ascii="Wingdings" w:hAnsi="Wingding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8" w15:restartNumberingAfterBreak="0">
    <w:nsid w:val="5240CA90"/>
    <w:multiLevelType w:val="multilevel"/>
    <w:tmpl w:val="2850FB24"/>
    <w:lvl w:ilvl="0">
      <w:start w:val="1"/>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9"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5EE008F2"/>
    <w:multiLevelType w:val="hybridMultilevel"/>
    <w:tmpl w:val="ADD8DB22"/>
    <w:lvl w:ilvl="0" w:tplc="5854FF1C">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1" w15:restartNumberingAfterBreak="0">
    <w:nsid w:val="761E3FA2"/>
    <w:multiLevelType w:val="hybridMultilevel"/>
    <w:tmpl w:val="DA6E5214"/>
    <w:lvl w:ilvl="0" w:tplc="5854FF1C">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abstractNumId w:val="8"/>
  </w:num>
  <w:num w:numId="2">
    <w:abstractNumId w:val="9"/>
  </w:num>
  <w:num w:numId="3">
    <w:abstractNumId w:val="6"/>
  </w:num>
  <w:num w:numId="4">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2"/>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737"/>
    <w:rsid w:val="00001162"/>
    <w:rsid w:val="00001F43"/>
    <w:rsid w:val="00002F91"/>
    <w:rsid w:val="000042DF"/>
    <w:rsid w:val="00004311"/>
    <w:rsid w:val="00004658"/>
    <w:rsid w:val="0000758C"/>
    <w:rsid w:val="00010652"/>
    <w:rsid w:val="000106CE"/>
    <w:rsid w:val="00010C2E"/>
    <w:rsid w:val="00011D5F"/>
    <w:rsid w:val="00011E3D"/>
    <w:rsid w:val="00012DAA"/>
    <w:rsid w:val="00013242"/>
    <w:rsid w:val="00013729"/>
    <w:rsid w:val="00014272"/>
    <w:rsid w:val="000142BB"/>
    <w:rsid w:val="00015848"/>
    <w:rsid w:val="00016480"/>
    <w:rsid w:val="00016975"/>
    <w:rsid w:val="000169BB"/>
    <w:rsid w:val="00016B89"/>
    <w:rsid w:val="00016C33"/>
    <w:rsid w:val="000174AE"/>
    <w:rsid w:val="00020480"/>
    <w:rsid w:val="00021EB8"/>
    <w:rsid w:val="00021EC4"/>
    <w:rsid w:val="00022338"/>
    <w:rsid w:val="00022693"/>
    <w:rsid w:val="00022D9A"/>
    <w:rsid w:val="00025D53"/>
    <w:rsid w:val="00025F5F"/>
    <w:rsid w:val="000260C9"/>
    <w:rsid w:val="00027074"/>
    <w:rsid w:val="000273B7"/>
    <w:rsid w:val="00027C78"/>
    <w:rsid w:val="00027E4E"/>
    <w:rsid w:val="00034794"/>
    <w:rsid w:val="00035AE1"/>
    <w:rsid w:val="00035F4D"/>
    <w:rsid w:val="0003675B"/>
    <w:rsid w:val="0004002A"/>
    <w:rsid w:val="00042E05"/>
    <w:rsid w:val="0004345B"/>
    <w:rsid w:val="0004355A"/>
    <w:rsid w:val="000448D1"/>
    <w:rsid w:val="000463F7"/>
    <w:rsid w:val="0004706D"/>
    <w:rsid w:val="000476DE"/>
    <w:rsid w:val="000518C8"/>
    <w:rsid w:val="00051F78"/>
    <w:rsid w:val="00052538"/>
    <w:rsid w:val="00052F71"/>
    <w:rsid w:val="000538B3"/>
    <w:rsid w:val="00053C45"/>
    <w:rsid w:val="00053CDF"/>
    <w:rsid w:val="00053DA1"/>
    <w:rsid w:val="000573C6"/>
    <w:rsid w:val="00060152"/>
    <w:rsid w:val="000604F7"/>
    <w:rsid w:val="000614BC"/>
    <w:rsid w:val="00061BFE"/>
    <w:rsid w:val="00063D41"/>
    <w:rsid w:val="00064392"/>
    <w:rsid w:val="000658A6"/>
    <w:rsid w:val="00065958"/>
    <w:rsid w:val="000659FA"/>
    <w:rsid w:val="00065BE5"/>
    <w:rsid w:val="0006790A"/>
    <w:rsid w:val="00070006"/>
    <w:rsid w:val="00070621"/>
    <w:rsid w:val="0007100C"/>
    <w:rsid w:val="0007223D"/>
    <w:rsid w:val="000729DF"/>
    <w:rsid w:val="0007343A"/>
    <w:rsid w:val="00077243"/>
    <w:rsid w:val="00077589"/>
    <w:rsid w:val="00077E02"/>
    <w:rsid w:val="00080330"/>
    <w:rsid w:val="000815C0"/>
    <w:rsid w:val="00081B92"/>
    <w:rsid w:val="00083CB6"/>
    <w:rsid w:val="0008426D"/>
    <w:rsid w:val="00085550"/>
    <w:rsid w:val="000861CC"/>
    <w:rsid w:val="00086618"/>
    <w:rsid w:val="000877CA"/>
    <w:rsid w:val="00091103"/>
    <w:rsid w:val="000911D2"/>
    <w:rsid w:val="00091ACB"/>
    <w:rsid w:val="000936BC"/>
    <w:rsid w:val="00093837"/>
    <w:rsid w:val="00093878"/>
    <w:rsid w:val="000938F2"/>
    <w:rsid w:val="00094E34"/>
    <w:rsid w:val="00095260"/>
    <w:rsid w:val="00096B8B"/>
    <w:rsid w:val="00097970"/>
    <w:rsid w:val="000A0090"/>
    <w:rsid w:val="000A0281"/>
    <w:rsid w:val="000A041C"/>
    <w:rsid w:val="000A1ECF"/>
    <w:rsid w:val="000A2093"/>
    <w:rsid w:val="000A2D4D"/>
    <w:rsid w:val="000A30F6"/>
    <w:rsid w:val="000A41B6"/>
    <w:rsid w:val="000A4F3F"/>
    <w:rsid w:val="000A6796"/>
    <w:rsid w:val="000A6945"/>
    <w:rsid w:val="000A6AD0"/>
    <w:rsid w:val="000A6AF9"/>
    <w:rsid w:val="000A6C54"/>
    <w:rsid w:val="000A7E42"/>
    <w:rsid w:val="000B014A"/>
    <w:rsid w:val="000B0EAF"/>
    <w:rsid w:val="000B4B08"/>
    <w:rsid w:val="000B5A08"/>
    <w:rsid w:val="000B6FBF"/>
    <w:rsid w:val="000B703D"/>
    <w:rsid w:val="000C0986"/>
    <w:rsid w:val="000C15C9"/>
    <w:rsid w:val="000C2007"/>
    <w:rsid w:val="000C2017"/>
    <w:rsid w:val="000C2D3D"/>
    <w:rsid w:val="000C31F2"/>
    <w:rsid w:val="000C44E3"/>
    <w:rsid w:val="000C4724"/>
    <w:rsid w:val="000C6CEA"/>
    <w:rsid w:val="000C7100"/>
    <w:rsid w:val="000C7168"/>
    <w:rsid w:val="000C77F2"/>
    <w:rsid w:val="000C7C68"/>
    <w:rsid w:val="000D02FE"/>
    <w:rsid w:val="000D0722"/>
    <w:rsid w:val="000D0CC8"/>
    <w:rsid w:val="000D0EEA"/>
    <w:rsid w:val="000D14D7"/>
    <w:rsid w:val="000D1967"/>
    <w:rsid w:val="000D2938"/>
    <w:rsid w:val="000D554D"/>
    <w:rsid w:val="000D6411"/>
    <w:rsid w:val="000D7005"/>
    <w:rsid w:val="000E02C4"/>
    <w:rsid w:val="000E132B"/>
    <w:rsid w:val="000E17E5"/>
    <w:rsid w:val="000E1C07"/>
    <w:rsid w:val="000E233A"/>
    <w:rsid w:val="000E55F6"/>
    <w:rsid w:val="000E73BD"/>
    <w:rsid w:val="000F008B"/>
    <w:rsid w:val="000F06B3"/>
    <w:rsid w:val="000F1203"/>
    <w:rsid w:val="000F1511"/>
    <w:rsid w:val="000F2EEF"/>
    <w:rsid w:val="000F336F"/>
    <w:rsid w:val="000F3781"/>
    <w:rsid w:val="000F3FC8"/>
    <w:rsid w:val="000F40B5"/>
    <w:rsid w:val="000F4444"/>
    <w:rsid w:val="000F4CFE"/>
    <w:rsid w:val="000F5294"/>
    <w:rsid w:val="000F60C4"/>
    <w:rsid w:val="000F6891"/>
    <w:rsid w:val="000F7908"/>
    <w:rsid w:val="000F7AE0"/>
    <w:rsid w:val="000F7FE0"/>
    <w:rsid w:val="00101A7A"/>
    <w:rsid w:val="00101C81"/>
    <w:rsid w:val="00102A7B"/>
    <w:rsid w:val="001039B6"/>
    <w:rsid w:val="001042CA"/>
    <w:rsid w:val="001054C7"/>
    <w:rsid w:val="001056A5"/>
    <w:rsid w:val="0010670F"/>
    <w:rsid w:val="00106881"/>
    <w:rsid w:val="00107BC4"/>
    <w:rsid w:val="00107FE7"/>
    <w:rsid w:val="001110A7"/>
    <w:rsid w:val="00111569"/>
    <w:rsid w:val="00111819"/>
    <w:rsid w:val="00111B3A"/>
    <w:rsid w:val="00111CB1"/>
    <w:rsid w:val="001123CD"/>
    <w:rsid w:val="00113859"/>
    <w:rsid w:val="00113ACE"/>
    <w:rsid w:val="00113F30"/>
    <w:rsid w:val="001146D6"/>
    <w:rsid w:val="00114902"/>
    <w:rsid w:val="00114B6A"/>
    <w:rsid w:val="00114E36"/>
    <w:rsid w:val="00115719"/>
    <w:rsid w:val="001170AA"/>
    <w:rsid w:val="00117AC3"/>
    <w:rsid w:val="00117FCB"/>
    <w:rsid w:val="00120AAE"/>
    <w:rsid w:val="00121145"/>
    <w:rsid w:val="0012241D"/>
    <w:rsid w:val="0012248F"/>
    <w:rsid w:val="00122AED"/>
    <w:rsid w:val="0012351D"/>
    <w:rsid w:val="001247BF"/>
    <w:rsid w:val="001249A3"/>
    <w:rsid w:val="00125624"/>
    <w:rsid w:val="001270EF"/>
    <w:rsid w:val="00127C94"/>
    <w:rsid w:val="00130063"/>
    <w:rsid w:val="00130EBC"/>
    <w:rsid w:val="00131585"/>
    <w:rsid w:val="00131E2D"/>
    <w:rsid w:val="00132B43"/>
    <w:rsid w:val="0013301F"/>
    <w:rsid w:val="0013373D"/>
    <w:rsid w:val="00133EEF"/>
    <w:rsid w:val="00134E6C"/>
    <w:rsid w:val="0013673B"/>
    <w:rsid w:val="001369DC"/>
    <w:rsid w:val="00136B8F"/>
    <w:rsid w:val="00137959"/>
    <w:rsid w:val="001408AD"/>
    <w:rsid w:val="00140C6A"/>
    <w:rsid w:val="001428E6"/>
    <w:rsid w:val="00142BF9"/>
    <w:rsid w:val="001435AB"/>
    <w:rsid w:val="00143B85"/>
    <w:rsid w:val="00144D2C"/>
    <w:rsid w:val="00145811"/>
    <w:rsid w:val="00146740"/>
    <w:rsid w:val="00147A42"/>
    <w:rsid w:val="001503AD"/>
    <w:rsid w:val="00150C4A"/>
    <w:rsid w:val="00152354"/>
    <w:rsid w:val="001524EF"/>
    <w:rsid w:val="00152944"/>
    <w:rsid w:val="00152ACA"/>
    <w:rsid w:val="00152C01"/>
    <w:rsid w:val="00152C0B"/>
    <w:rsid w:val="00153042"/>
    <w:rsid w:val="001533C6"/>
    <w:rsid w:val="001540BF"/>
    <w:rsid w:val="00154854"/>
    <w:rsid w:val="00154D34"/>
    <w:rsid w:val="00160357"/>
    <w:rsid w:val="0016105A"/>
    <w:rsid w:val="00161171"/>
    <w:rsid w:val="001617F7"/>
    <w:rsid w:val="001629DD"/>
    <w:rsid w:val="00162FF3"/>
    <w:rsid w:val="0016477A"/>
    <w:rsid w:val="00165768"/>
    <w:rsid w:val="001657D3"/>
    <w:rsid w:val="00166694"/>
    <w:rsid w:val="00166C18"/>
    <w:rsid w:val="00166F0E"/>
    <w:rsid w:val="001675F8"/>
    <w:rsid w:val="001677B7"/>
    <w:rsid w:val="001677F9"/>
    <w:rsid w:val="0016782B"/>
    <w:rsid w:val="00167A82"/>
    <w:rsid w:val="00170516"/>
    <w:rsid w:val="00170BDE"/>
    <w:rsid w:val="0017128D"/>
    <w:rsid w:val="00172AB9"/>
    <w:rsid w:val="001733A6"/>
    <w:rsid w:val="00173FD0"/>
    <w:rsid w:val="001742A5"/>
    <w:rsid w:val="001742DC"/>
    <w:rsid w:val="00174B13"/>
    <w:rsid w:val="00175359"/>
    <w:rsid w:val="0017547F"/>
    <w:rsid w:val="001760A0"/>
    <w:rsid w:val="00176DFC"/>
    <w:rsid w:val="00176F1D"/>
    <w:rsid w:val="001774ED"/>
    <w:rsid w:val="00182F1A"/>
    <w:rsid w:val="00183712"/>
    <w:rsid w:val="00183CF5"/>
    <w:rsid w:val="00183E55"/>
    <w:rsid w:val="00183F66"/>
    <w:rsid w:val="00184C29"/>
    <w:rsid w:val="00185BDA"/>
    <w:rsid w:val="00185D30"/>
    <w:rsid w:val="00185F04"/>
    <w:rsid w:val="001878E5"/>
    <w:rsid w:val="0018791C"/>
    <w:rsid w:val="0019265C"/>
    <w:rsid w:val="00192C7D"/>
    <w:rsid w:val="00193DAF"/>
    <w:rsid w:val="00193DD6"/>
    <w:rsid w:val="00193E8B"/>
    <w:rsid w:val="00194875"/>
    <w:rsid w:val="00194B16"/>
    <w:rsid w:val="00194E01"/>
    <w:rsid w:val="00195022"/>
    <w:rsid w:val="001950A5"/>
    <w:rsid w:val="00195F1B"/>
    <w:rsid w:val="001971AF"/>
    <w:rsid w:val="0019734A"/>
    <w:rsid w:val="00197889"/>
    <w:rsid w:val="001A065E"/>
    <w:rsid w:val="001A0E4A"/>
    <w:rsid w:val="001A0F20"/>
    <w:rsid w:val="001A1147"/>
    <w:rsid w:val="001A11AA"/>
    <w:rsid w:val="001A11E2"/>
    <w:rsid w:val="001A1886"/>
    <w:rsid w:val="001A1C5D"/>
    <w:rsid w:val="001A2010"/>
    <w:rsid w:val="001A2211"/>
    <w:rsid w:val="001A3AF5"/>
    <w:rsid w:val="001A4DD0"/>
    <w:rsid w:val="001A5120"/>
    <w:rsid w:val="001A516E"/>
    <w:rsid w:val="001A5878"/>
    <w:rsid w:val="001A5CDE"/>
    <w:rsid w:val="001A6B73"/>
    <w:rsid w:val="001A6D29"/>
    <w:rsid w:val="001B175E"/>
    <w:rsid w:val="001B1C37"/>
    <w:rsid w:val="001B21C7"/>
    <w:rsid w:val="001B2B0C"/>
    <w:rsid w:val="001B3148"/>
    <w:rsid w:val="001B46D7"/>
    <w:rsid w:val="001B487D"/>
    <w:rsid w:val="001B59F9"/>
    <w:rsid w:val="001B5E07"/>
    <w:rsid w:val="001B7BEC"/>
    <w:rsid w:val="001C08CB"/>
    <w:rsid w:val="001C0ED9"/>
    <w:rsid w:val="001C1B21"/>
    <w:rsid w:val="001C2CA3"/>
    <w:rsid w:val="001C2EF8"/>
    <w:rsid w:val="001C3332"/>
    <w:rsid w:val="001C484E"/>
    <w:rsid w:val="001C6E3B"/>
    <w:rsid w:val="001D184A"/>
    <w:rsid w:val="001D32D2"/>
    <w:rsid w:val="001D35FD"/>
    <w:rsid w:val="001D3CF6"/>
    <w:rsid w:val="001D42D4"/>
    <w:rsid w:val="001D5371"/>
    <w:rsid w:val="001D5C18"/>
    <w:rsid w:val="001D5EA7"/>
    <w:rsid w:val="001D6162"/>
    <w:rsid w:val="001D76B9"/>
    <w:rsid w:val="001E132C"/>
    <w:rsid w:val="001E220A"/>
    <w:rsid w:val="001E388C"/>
    <w:rsid w:val="001E514D"/>
    <w:rsid w:val="001E55CB"/>
    <w:rsid w:val="001E6983"/>
    <w:rsid w:val="001E7110"/>
    <w:rsid w:val="001F104F"/>
    <w:rsid w:val="001F3077"/>
    <w:rsid w:val="001F33F9"/>
    <w:rsid w:val="001F3D4C"/>
    <w:rsid w:val="001F4F7E"/>
    <w:rsid w:val="001F5F05"/>
    <w:rsid w:val="001F6521"/>
    <w:rsid w:val="001F65D5"/>
    <w:rsid w:val="001F6607"/>
    <w:rsid w:val="001F7D6A"/>
    <w:rsid w:val="0020198F"/>
    <w:rsid w:val="002031B3"/>
    <w:rsid w:val="002033B7"/>
    <w:rsid w:val="00203661"/>
    <w:rsid w:val="0020398B"/>
    <w:rsid w:val="00204A33"/>
    <w:rsid w:val="00204CD9"/>
    <w:rsid w:val="002059A7"/>
    <w:rsid w:val="0020650B"/>
    <w:rsid w:val="00206729"/>
    <w:rsid w:val="00206E99"/>
    <w:rsid w:val="0020785C"/>
    <w:rsid w:val="002079FE"/>
    <w:rsid w:val="002100D7"/>
    <w:rsid w:val="00210EEE"/>
    <w:rsid w:val="002122AA"/>
    <w:rsid w:val="00212541"/>
    <w:rsid w:val="002125D8"/>
    <w:rsid w:val="002128CB"/>
    <w:rsid w:val="002128D5"/>
    <w:rsid w:val="00212D74"/>
    <w:rsid w:val="0021316C"/>
    <w:rsid w:val="0021390C"/>
    <w:rsid w:val="00213C8B"/>
    <w:rsid w:val="002144B3"/>
    <w:rsid w:val="00215C3C"/>
    <w:rsid w:val="002162B0"/>
    <w:rsid w:val="0021672F"/>
    <w:rsid w:val="00217AF8"/>
    <w:rsid w:val="002204B5"/>
    <w:rsid w:val="00220D06"/>
    <w:rsid w:val="002213A1"/>
    <w:rsid w:val="00221676"/>
    <w:rsid w:val="002223F7"/>
    <w:rsid w:val="00222761"/>
    <w:rsid w:val="002237B7"/>
    <w:rsid w:val="002249EC"/>
    <w:rsid w:val="00226051"/>
    <w:rsid w:val="00226FE7"/>
    <w:rsid w:val="00230207"/>
    <w:rsid w:val="00230EAA"/>
    <w:rsid w:val="00231628"/>
    <w:rsid w:val="00232109"/>
    <w:rsid w:val="002322C1"/>
    <w:rsid w:val="00233BEC"/>
    <w:rsid w:val="0023481B"/>
    <w:rsid w:val="00235680"/>
    <w:rsid w:val="00235AD1"/>
    <w:rsid w:val="00235E60"/>
    <w:rsid w:val="00236902"/>
    <w:rsid w:val="00237D96"/>
    <w:rsid w:val="00237FB4"/>
    <w:rsid w:val="0024290B"/>
    <w:rsid w:val="002431E2"/>
    <w:rsid w:val="0024398B"/>
    <w:rsid w:val="00243A34"/>
    <w:rsid w:val="0024525C"/>
    <w:rsid w:val="00246845"/>
    <w:rsid w:val="00246D42"/>
    <w:rsid w:val="0024775D"/>
    <w:rsid w:val="002479BD"/>
    <w:rsid w:val="002505A1"/>
    <w:rsid w:val="00250A59"/>
    <w:rsid w:val="00252A47"/>
    <w:rsid w:val="002530C6"/>
    <w:rsid w:val="002532BD"/>
    <w:rsid w:val="002534F0"/>
    <w:rsid w:val="0025422A"/>
    <w:rsid w:val="0025530F"/>
    <w:rsid w:val="002560B2"/>
    <w:rsid w:val="00256FB7"/>
    <w:rsid w:val="00257372"/>
    <w:rsid w:val="00260D7D"/>
    <w:rsid w:val="002615A3"/>
    <w:rsid w:val="0026178B"/>
    <w:rsid w:val="0026278C"/>
    <w:rsid w:val="00262FD8"/>
    <w:rsid w:val="002638DC"/>
    <w:rsid w:val="00263E74"/>
    <w:rsid w:val="0026432F"/>
    <w:rsid w:val="00265F07"/>
    <w:rsid w:val="00266766"/>
    <w:rsid w:val="00266B52"/>
    <w:rsid w:val="00266C85"/>
    <w:rsid w:val="00270534"/>
    <w:rsid w:val="00270D2B"/>
    <w:rsid w:val="00271731"/>
    <w:rsid w:val="00272F14"/>
    <w:rsid w:val="00274122"/>
    <w:rsid w:val="00276622"/>
    <w:rsid w:val="00276A02"/>
    <w:rsid w:val="00277DC6"/>
    <w:rsid w:val="002800BA"/>
    <w:rsid w:val="00280604"/>
    <w:rsid w:val="00280F80"/>
    <w:rsid w:val="00281CD6"/>
    <w:rsid w:val="00282FC0"/>
    <w:rsid w:val="00283494"/>
    <w:rsid w:val="00283ADD"/>
    <w:rsid w:val="002847B3"/>
    <w:rsid w:val="00285CFB"/>
    <w:rsid w:val="00285ED7"/>
    <w:rsid w:val="002870CD"/>
    <w:rsid w:val="00287BA0"/>
    <w:rsid w:val="002902BA"/>
    <w:rsid w:val="00291BFA"/>
    <w:rsid w:val="00292593"/>
    <w:rsid w:val="00293421"/>
    <w:rsid w:val="002934F5"/>
    <w:rsid w:val="002941C2"/>
    <w:rsid w:val="002950D8"/>
    <w:rsid w:val="00295139"/>
    <w:rsid w:val="0029564C"/>
    <w:rsid w:val="00295F6A"/>
    <w:rsid w:val="0029642E"/>
    <w:rsid w:val="00296D60"/>
    <w:rsid w:val="00297180"/>
    <w:rsid w:val="00297E4B"/>
    <w:rsid w:val="002A0627"/>
    <w:rsid w:val="002A0797"/>
    <w:rsid w:val="002A10B6"/>
    <w:rsid w:val="002A2099"/>
    <w:rsid w:val="002A3999"/>
    <w:rsid w:val="002A3B2A"/>
    <w:rsid w:val="002A3D69"/>
    <w:rsid w:val="002A46BA"/>
    <w:rsid w:val="002A4E54"/>
    <w:rsid w:val="002A541E"/>
    <w:rsid w:val="002A5526"/>
    <w:rsid w:val="002A614E"/>
    <w:rsid w:val="002A621A"/>
    <w:rsid w:val="002A7804"/>
    <w:rsid w:val="002B1D06"/>
    <w:rsid w:val="002B455A"/>
    <w:rsid w:val="002B4BA4"/>
    <w:rsid w:val="002B4D91"/>
    <w:rsid w:val="002B5939"/>
    <w:rsid w:val="002B5BC3"/>
    <w:rsid w:val="002B6E44"/>
    <w:rsid w:val="002B70B0"/>
    <w:rsid w:val="002C106B"/>
    <w:rsid w:val="002C3F2D"/>
    <w:rsid w:val="002C49EA"/>
    <w:rsid w:val="002C5043"/>
    <w:rsid w:val="002C55D7"/>
    <w:rsid w:val="002C7B02"/>
    <w:rsid w:val="002D21A3"/>
    <w:rsid w:val="002D24AA"/>
    <w:rsid w:val="002D2CDC"/>
    <w:rsid w:val="002D57D7"/>
    <w:rsid w:val="002D6283"/>
    <w:rsid w:val="002D68A3"/>
    <w:rsid w:val="002D7191"/>
    <w:rsid w:val="002D7593"/>
    <w:rsid w:val="002D7743"/>
    <w:rsid w:val="002E02D4"/>
    <w:rsid w:val="002E0F87"/>
    <w:rsid w:val="002E1079"/>
    <w:rsid w:val="002E19E7"/>
    <w:rsid w:val="002E1E8A"/>
    <w:rsid w:val="002E1FEC"/>
    <w:rsid w:val="002E200A"/>
    <w:rsid w:val="002E210E"/>
    <w:rsid w:val="002E2A18"/>
    <w:rsid w:val="002E2F83"/>
    <w:rsid w:val="002E45FF"/>
    <w:rsid w:val="002E4FEC"/>
    <w:rsid w:val="002E5639"/>
    <w:rsid w:val="002E66E8"/>
    <w:rsid w:val="002E76D0"/>
    <w:rsid w:val="002F019C"/>
    <w:rsid w:val="002F17F7"/>
    <w:rsid w:val="002F17F9"/>
    <w:rsid w:val="002F21E7"/>
    <w:rsid w:val="002F343C"/>
    <w:rsid w:val="002F4524"/>
    <w:rsid w:val="002F5999"/>
    <w:rsid w:val="002F63B8"/>
    <w:rsid w:val="002F699A"/>
    <w:rsid w:val="002F7C1B"/>
    <w:rsid w:val="00301023"/>
    <w:rsid w:val="003011A1"/>
    <w:rsid w:val="003016EB"/>
    <w:rsid w:val="00301789"/>
    <w:rsid w:val="00302A20"/>
    <w:rsid w:val="003039AD"/>
    <w:rsid w:val="003044EC"/>
    <w:rsid w:val="00306283"/>
    <w:rsid w:val="00306424"/>
    <w:rsid w:val="00307F91"/>
    <w:rsid w:val="003107F5"/>
    <w:rsid w:val="0031098B"/>
    <w:rsid w:val="00310FCA"/>
    <w:rsid w:val="0031135E"/>
    <w:rsid w:val="003116C0"/>
    <w:rsid w:val="0031171A"/>
    <w:rsid w:val="00312422"/>
    <w:rsid w:val="00312682"/>
    <w:rsid w:val="00313B90"/>
    <w:rsid w:val="00314368"/>
    <w:rsid w:val="0031481A"/>
    <w:rsid w:val="00314A24"/>
    <w:rsid w:val="00316C63"/>
    <w:rsid w:val="003170A7"/>
    <w:rsid w:val="003171E4"/>
    <w:rsid w:val="003174F9"/>
    <w:rsid w:val="00321F48"/>
    <w:rsid w:val="003222AC"/>
    <w:rsid w:val="0032293A"/>
    <w:rsid w:val="00322AE4"/>
    <w:rsid w:val="00324964"/>
    <w:rsid w:val="003249F3"/>
    <w:rsid w:val="00324D0C"/>
    <w:rsid w:val="00325461"/>
    <w:rsid w:val="00325717"/>
    <w:rsid w:val="00325781"/>
    <w:rsid w:val="0032613F"/>
    <w:rsid w:val="00326255"/>
    <w:rsid w:val="00326998"/>
    <w:rsid w:val="00326D3D"/>
    <w:rsid w:val="0032713A"/>
    <w:rsid w:val="003326DC"/>
    <w:rsid w:val="0033299E"/>
    <w:rsid w:val="003347ED"/>
    <w:rsid w:val="00334E60"/>
    <w:rsid w:val="00335450"/>
    <w:rsid w:val="003371A2"/>
    <w:rsid w:val="0034075A"/>
    <w:rsid w:val="003407BC"/>
    <w:rsid w:val="00340C95"/>
    <w:rsid w:val="00340E36"/>
    <w:rsid w:val="003416F4"/>
    <w:rsid w:val="00342B5A"/>
    <w:rsid w:val="00342B9F"/>
    <w:rsid w:val="0034369C"/>
    <w:rsid w:val="003459BB"/>
    <w:rsid w:val="00345A4F"/>
    <w:rsid w:val="00346031"/>
    <w:rsid w:val="003460DE"/>
    <w:rsid w:val="0034666B"/>
    <w:rsid w:val="0034772B"/>
    <w:rsid w:val="00347D4C"/>
    <w:rsid w:val="00350753"/>
    <w:rsid w:val="00350CA8"/>
    <w:rsid w:val="003518C7"/>
    <w:rsid w:val="00351E39"/>
    <w:rsid w:val="003522CE"/>
    <w:rsid w:val="00352902"/>
    <w:rsid w:val="00353BA1"/>
    <w:rsid w:val="00353CEF"/>
    <w:rsid w:val="00353E03"/>
    <w:rsid w:val="003541C4"/>
    <w:rsid w:val="0035422F"/>
    <w:rsid w:val="00356F01"/>
    <w:rsid w:val="003576A7"/>
    <w:rsid w:val="00357854"/>
    <w:rsid w:val="0036108F"/>
    <w:rsid w:val="00361488"/>
    <w:rsid w:val="00362051"/>
    <w:rsid w:val="00362511"/>
    <w:rsid w:val="00362543"/>
    <w:rsid w:val="003629C2"/>
    <w:rsid w:val="0036404F"/>
    <w:rsid w:val="00364184"/>
    <w:rsid w:val="003647CD"/>
    <w:rsid w:val="00364DE3"/>
    <w:rsid w:val="0036550B"/>
    <w:rsid w:val="00367122"/>
    <w:rsid w:val="00367172"/>
    <w:rsid w:val="00367724"/>
    <w:rsid w:val="003715FE"/>
    <w:rsid w:val="003731A0"/>
    <w:rsid w:val="0037349A"/>
    <w:rsid w:val="00374D4F"/>
    <w:rsid w:val="00380450"/>
    <w:rsid w:val="0038065B"/>
    <w:rsid w:val="00381415"/>
    <w:rsid w:val="003821B8"/>
    <w:rsid w:val="003821C9"/>
    <w:rsid w:val="00383D9C"/>
    <w:rsid w:val="00383DCB"/>
    <w:rsid w:val="00385260"/>
    <w:rsid w:val="003856CC"/>
    <w:rsid w:val="00386759"/>
    <w:rsid w:val="0039014B"/>
    <w:rsid w:val="00390916"/>
    <w:rsid w:val="00390DB7"/>
    <w:rsid w:val="00391906"/>
    <w:rsid w:val="003919C5"/>
    <w:rsid w:val="00392314"/>
    <w:rsid w:val="0039318D"/>
    <w:rsid w:val="00393B31"/>
    <w:rsid w:val="00394650"/>
    <w:rsid w:val="00394681"/>
    <w:rsid w:val="0039575F"/>
    <w:rsid w:val="00395E01"/>
    <w:rsid w:val="00395E7F"/>
    <w:rsid w:val="003962CD"/>
    <w:rsid w:val="003A3651"/>
    <w:rsid w:val="003A3957"/>
    <w:rsid w:val="003A3D0E"/>
    <w:rsid w:val="003A4634"/>
    <w:rsid w:val="003A4882"/>
    <w:rsid w:val="003A5050"/>
    <w:rsid w:val="003A60FD"/>
    <w:rsid w:val="003A6475"/>
    <w:rsid w:val="003A6D50"/>
    <w:rsid w:val="003B0399"/>
    <w:rsid w:val="003B07DE"/>
    <w:rsid w:val="003B1902"/>
    <w:rsid w:val="003B21CA"/>
    <w:rsid w:val="003B2A4B"/>
    <w:rsid w:val="003B2AFE"/>
    <w:rsid w:val="003B324B"/>
    <w:rsid w:val="003B3E57"/>
    <w:rsid w:val="003B54DB"/>
    <w:rsid w:val="003B5E5A"/>
    <w:rsid w:val="003B6825"/>
    <w:rsid w:val="003B7BE9"/>
    <w:rsid w:val="003C0C55"/>
    <w:rsid w:val="003C122F"/>
    <w:rsid w:val="003C1BAD"/>
    <w:rsid w:val="003C27A3"/>
    <w:rsid w:val="003C3A94"/>
    <w:rsid w:val="003C3B4A"/>
    <w:rsid w:val="003C4A3B"/>
    <w:rsid w:val="003C507A"/>
    <w:rsid w:val="003C6055"/>
    <w:rsid w:val="003C6155"/>
    <w:rsid w:val="003C6860"/>
    <w:rsid w:val="003C6C26"/>
    <w:rsid w:val="003C750A"/>
    <w:rsid w:val="003C7BA2"/>
    <w:rsid w:val="003D0421"/>
    <w:rsid w:val="003D0B61"/>
    <w:rsid w:val="003D185C"/>
    <w:rsid w:val="003D2959"/>
    <w:rsid w:val="003D29AD"/>
    <w:rsid w:val="003D3D1A"/>
    <w:rsid w:val="003D4A09"/>
    <w:rsid w:val="003D4BD0"/>
    <w:rsid w:val="003D51C3"/>
    <w:rsid w:val="003D53EE"/>
    <w:rsid w:val="003D6069"/>
    <w:rsid w:val="003E02C6"/>
    <w:rsid w:val="003E0928"/>
    <w:rsid w:val="003E0B3A"/>
    <w:rsid w:val="003E1157"/>
    <w:rsid w:val="003E3EF4"/>
    <w:rsid w:val="003E3F72"/>
    <w:rsid w:val="003F0632"/>
    <w:rsid w:val="003F0F31"/>
    <w:rsid w:val="003F15AC"/>
    <w:rsid w:val="003F2060"/>
    <w:rsid w:val="003F3111"/>
    <w:rsid w:val="003F39CB"/>
    <w:rsid w:val="003F4B0D"/>
    <w:rsid w:val="003F781D"/>
    <w:rsid w:val="003F7BD5"/>
    <w:rsid w:val="004012BE"/>
    <w:rsid w:val="0040138D"/>
    <w:rsid w:val="004028F4"/>
    <w:rsid w:val="00403663"/>
    <w:rsid w:val="0040404F"/>
    <w:rsid w:val="00404FDD"/>
    <w:rsid w:val="00405404"/>
    <w:rsid w:val="00405B74"/>
    <w:rsid w:val="00405B76"/>
    <w:rsid w:val="0040612A"/>
    <w:rsid w:val="004066EE"/>
    <w:rsid w:val="004072F1"/>
    <w:rsid w:val="00407CD1"/>
    <w:rsid w:val="00407DA1"/>
    <w:rsid w:val="00412A8D"/>
    <w:rsid w:val="00413101"/>
    <w:rsid w:val="00413547"/>
    <w:rsid w:val="0041425F"/>
    <w:rsid w:val="00414A2A"/>
    <w:rsid w:val="00414D53"/>
    <w:rsid w:val="0041581E"/>
    <w:rsid w:val="00415FBE"/>
    <w:rsid w:val="0041752E"/>
    <w:rsid w:val="004202A2"/>
    <w:rsid w:val="004223C0"/>
    <w:rsid w:val="004225DC"/>
    <w:rsid w:val="00422A6C"/>
    <w:rsid w:val="004256E3"/>
    <w:rsid w:val="004262B8"/>
    <w:rsid w:val="004264E5"/>
    <w:rsid w:val="0042707E"/>
    <w:rsid w:val="00430044"/>
    <w:rsid w:val="0043133C"/>
    <w:rsid w:val="00431DA3"/>
    <w:rsid w:val="00432469"/>
    <w:rsid w:val="00432C9B"/>
    <w:rsid w:val="004348C8"/>
    <w:rsid w:val="00434C6C"/>
    <w:rsid w:val="00434CAE"/>
    <w:rsid w:val="00435A7D"/>
    <w:rsid w:val="0043705C"/>
    <w:rsid w:val="00440338"/>
    <w:rsid w:val="0044132F"/>
    <w:rsid w:val="00441FA0"/>
    <w:rsid w:val="00442988"/>
    <w:rsid w:val="0044412C"/>
    <w:rsid w:val="00444636"/>
    <w:rsid w:val="00450DF5"/>
    <w:rsid w:val="00451959"/>
    <w:rsid w:val="00452A9A"/>
    <w:rsid w:val="004548E9"/>
    <w:rsid w:val="00456479"/>
    <w:rsid w:val="004605F2"/>
    <w:rsid w:val="00460E1A"/>
    <w:rsid w:val="004623E4"/>
    <w:rsid w:val="00462E2D"/>
    <w:rsid w:val="00462EC0"/>
    <w:rsid w:val="00465362"/>
    <w:rsid w:val="004653AE"/>
    <w:rsid w:val="00465DAD"/>
    <w:rsid w:val="0046622B"/>
    <w:rsid w:val="00467455"/>
    <w:rsid w:val="00467BEB"/>
    <w:rsid w:val="00470CA5"/>
    <w:rsid w:val="00471104"/>
    <w:rsid w:val="00472B65"/>
    <w:rsid w:val="00472F55"/>
    <w:rsid w:val="0047349B"/>
    <w:rsid w:val="004736D6"/>
    <w:rsid w:val="004746FD"/>
    <w:rsid w:val="00474E6F"/>
    <w:rsid w:val="0047510D"/>
    <w:rsid w:val="00476B85"/>
    <w:rsid w:val="004777CB"/>
    <w:rsid w:val="004808A3"/>
    <w:rsid w:val="00481D74"/>
    <w:rsid w:val="00482182"/>
    <w:rsid w:val="00482238"/>
    <w:rsid w:val="00482701"/>
    <w:rsid w:val="00482C39"/>
    <w:rsid w:val="004833C2"/>
    <w:rsid w:val="0048408C"/>
    <w:rsid w:val="00484D61"/>
    <w:rsid w:val="00486726"/>
    <w:rsid w:val="00486DCE"/>
    <w:rsid w:val="00486E7B"/>
    <w:rsid w:val="00487443"/>
    <w:rsid w:val="00490439"/>
    <w:rsid w:val="00490AE3"/>
    <w:rsid w:val="00490CF6"/>
    <w:rsid w:val="00490DDC"/>
    <w:rsid w:val="00491781"/>
    <w:rsid w:val="00493017"/>
    <w:rsid w:val="00493ABA"/>
    <w:rsid w:val="0049469D"/>
    <w:rsid w:val="00494AC3"/>
    <w:rsid w:val="004956DD"/>
    <w:rsid w:val="00495913"/>
    <w:rsid w:val="00495A5A"/>
    <w:rsid w:val="00495A5C"/>
    <w:rsid w:val="00495B4C"/>
    <w:rsid w:val="00495B9E"/>
    <w:rsid w:val="004963D8"/>
    <w:rsid w:val="004966E2"/>
    <w:rsid w:val="00496A74"/>
    <w:rsid w:val="004973E5"/>
    <w:rsid w:val="00497F07"/>
    <w:rsid w:val="004A06AB"/>
    <w:rsid w:val="004A1603"/>
    <w:rsid w:val="004A1D30"/>
    <w:rsid w:val="004A1F5F"/>
    <w:rsid w:val="004A243C"/>
    <w:rsid w:val="004A3964"/>
    <w:rsid w:val="004A4140"/>
    <w:rsid w:val="004A5943"/>
    <w:rsid w:val="004A6581"/>
    <w:rsid w:val="004A72FF"/>
    <w:rsid w:val="004A7F83"/>
    <w:rsid w:val="004B149E"/>
    <w:rsid w:val="004B16C3"/>
    <w:rsid w:val="004B5B8E"/>
    <w:rsid w:val="004B5FEA"/>
    <w:rsid w:val="004B63C3"/>
    <w:rsid w:val="004B63E8"/>
    <w:rsid w:val="004B65F8"/>
    <w:rsid w:val="004B689B"/>
    <w:rsid w:val="004B6CB8"/>
    <w:rsid w:val="004B708F"/>
    <w:rsid w:val="004B7DC0"/>
    <w:rsid w:val="004B7E37"/>
    <w:rsid w:val="004B7FCE"/>
    <w:rsid w:val="004C0185"/>
    <w:rsid w:val="004C1010"/>
    <w:rsid w:val="004C1536"/>
    <w:rsid w:val="004C15C8"/>
    <w:rsid w:val="004C34D5"/>
    <w:rsid w:val="004C36F2"/>
    <w:rsid w:val="004C4565"/>
    <w:rsid w:val="004C5322"/>
    <w:rsid w:val="004C58B1"/>
    <w:rsid w:val="004C6A2D"/>
    <w:rsid w:val="004D0844"/>
    <w:rsid w:val="004D17D3"/>
    <w:rsid w:val="004D317A"/>
    <w:rsid w:val="004D3FA5"/>
    <w:rsid w:val="004D4A5D"/>
    <w:rsid w:val="004D4C47"/>
    <w:rsid w:val="004D4FC9"/>
    <w:rsid w:val="004D6F27"/>
    <w:rsid w:val="004D720B"/>
    <w:rsid w:val="004D727A"/>
    <w:rsid w:val="004D72A1"/>
    <w:rsid w:val="004E0480"/>
    <w:rsid w:val="004E0F6F"/>
    <w:rsid w:val="004E3944"/>
    <w:rsid w:val="004E3A35"/>
    <w:rsid w:val="004E4356"/>
    <w:rsid w:val="004E4502"/>
    <w:rsid w:val="004E6468"/>
    <w:rsid w:val="004E65F6"/>
    <w:rsid w:val="004E6ECE"/>
    <w:rsid w:val="004F0177"/>
    <w:rsid w:val="004F083D"/>
    <w:rsid w:val="004F0F72"/>
    <w:rsid w:val="004F368E"/>
    <w:rsid w:val="004F36D3"/>
    <w:rsid w:val="004F3CE0"/>
    <w:rsid w:val="004F5969"/>
    <w:rsid w:val="004F5A3F"/>
    <w:rsid w:val="004F5CAB"/>
    <w:rsid w:val="004F7203"/>
    <w:rsid w:val="004F765B"/>
    <w:rsid w:val="00501243"/>
    <w:rsid w:val="00501AF2"/>
    <w:rsid w:val="0050283B"/>
    <w:rsid w:val="005029EF"/>
    <w:rsid w:val="00502A6C"/>
    <w:rsid w:val="005043EE"/>
    <w:rsid w:val="00504BB1"/>
    <w:rsid w:val="00505A3E"/>
    <w:rsid w:val="005073C9"/>
    <w:rsid w:val="00511205"/>
    <w:rsid w:val="0051175B"/>
    <w:rsid w:val="0051345E"/>
    <w:rsid w:val="0051395D"/>
    <w:rsid w:val="00513B75"/>
    <w:rsid w:val="00513E6B"/>
    <w:rsid w:val="0051458D"/>
    <w:rsid w:val="00515AB5"/>
    <w:rsid w:val="00515C43"/>
    <w:rsid w:val="00515EE2"/>
    <w:rsid w:val="0051709B"/>
    <w:rsid w:val="00517298"/>
    <w:rsid w:val="00517470"/>
    <w:rsid w:val="00517E94"/>
    <w:rsid w:val="0052067A"/>
    <w:rsid w:val="005231BD"/>
    <w:rsid w:val="00523717"/>
    <w:rsid w:val="00523C66"/>
    <w:rsid w:val="00524E26"/>
    <w:rsid w:val="00525BD5"/>
    <w:rsid w:val="00526C23"/>
    <w:rsid w:val="00526FED"/>
    <w:rsid w:val="00527E91"/>
    <w:rsid w:val="00530234"/>
    <w:rsid w:val="005313F7"/>
    <w:rsid w:val="005317E0"/>
    <w:rsid w:val="005318DA"/>
    <w:rsid w:val="0053193C"/>
    <w:rsid w:val="005319C4"/>
    <w:rsid w:val="00531BCB"/>
    <w:rsid w:val="00531ED9"/>
    <w:rsid w:val="00533226"/>
    <w:rsid w:val="00534120"/>
    <w:rsid w:val="0053444B"/>
    <w:rsid w:val="00535133"/>
    <w:rsid w:val="005363BA"/>
    <w:rsid w:val="00536C41"/>
    <w:rsid w:val="00536F31"/>
    <w:rsid w:val="005371EC"/>
    <w:rsid w:val="00537588"/>
    <w:rsid w:val="00537A49"/>
    <w:rsid w:val="00537B92"/>
    <w:rsid w:val="0054100C"/>
    <w:rsid w:val="00541B6C"/>
    <w:rsid w:val="00541FF2"/>
    <w:rsid w:val="0054235D"/>
    <w:rsid w:val="00542641"/>
    <w:rsid w:val="00542AE0"/>
    <w:rsid w:val="0054404C"/>
    <w:rsid w:val="0054460C"/>
    <w:rsid w:val="00545E2E"/>
    <w:rsid w:val="005466F0"/>
    <w:rsid w:val="00546A5B"/>
    <w:rsid w:val="00550862"/>
    <w:rsid w:val="00550A98"/>
    <w:rsid w:val="00550D60"/>
    <w:rsid w:val="00550F44"/>
    <w:rsid w:val="00551709"/>
    <w:rsid w:val="00551EB2"/>
    <w:rsid w:val="0055316A"/>
    <w:rsid w:val="00553E66"/>
    <w:rsid w:val="00555006"/>
    <w:rsid w:val="0055546B"/>
    <w:rsid w:val="005571E6"/>
    <w:rsid w:val="00557DCC"/>
    <w:rsid w:val="00560AC6"/>
    <w:rsid w:val="00563534"/>
    <w:rsid w:val="00563AB1"/>
    <w:rsid w:val="00566968"/>
    <w:rsid w:val="00566AA2"/>
    <w:rsid w:val="00566F8B"/>
    <w:rsid w:val="005724E8"/>
    <w:rsid w:val="00572C9C"/>
    <w:rsid w:val="00572DF6"/>
    <w:rsid w:val="00573944"/>
    <w:rsid w:val="00574479"/>
    <w:rsid w:val="005750FB"/>
    <w:rsid w:val="005755AE"/>
    <w:rsid w:val="00577853"/>
    <w:rsid w:val="00577BD2"/>
    <w:rsid w:val="00577C08"/>
    <w:rsid w:val="00577FD4"/>
    <w:rsid w:val="005810E3"/>
    <w:rsid w:val="00581424"/>
    <w:rsid w:val="0058168E"/>
    <w:rsid w:val="00581DCC"/>
    <w:rsid w:val="005828BF"/>
    <w:rsid w:val="005828F7"/>
    <w:rsid w:val="00582BE9"/>
    <w:rsid w:val="0058698F"/>
    <w:rsid w:val="00590A6F"/>
    <w:rsid w:val="00591A86"/>
    <w:rsid w:val="00591FCE"/>
    <w:rsid w:val="00592231"/>
    <w:rsid w:val="00592BA6"/>
    <w:rsid w:val="00592C3D"/>
    <w:rsid w:val="00592E9C"/>
    <w:rsid w:val="00593207"/>
    <w:rsid w:val="00593A19"/>
    <w:rsid w:val="00593A42"/>
    <w:rsid w:val="00593BC5"/>
    <w:rsid w:val="0059409D"/>
    <w:rsid w:val="005949A3"/>
    <w:rsid w:val="00594FEB"/>
    <w:rsid w:val="005952C8"/>
    <w:rsid w:val="0059565A"/>
    <w:rsid w:val="005967E6"/>
    <w:rsid w:val="005976BB"/>
    <w:rsid w:val="005A0396"/>
    <w:rsid w:val="005A1065"/>
    <w:rsid w:val="005A30B2"/>
    <w:rsid w:val="005A3871"/>
    <w:rsid w:val="005A3CAA"/>
    <w:rsid w:val="005A460A"/>
    <w:rsid w:val="005A461A"/>
    <w:rsid w:val="005A56E9"/>
    <w:rsid w:val="005A63BB"/>
    <w:rsid w:val="005A65C1"/>
    <w:rsid w:val="005A7CB9"/>
    <w:rsid w:val="005B0E96"/>
    <w:rsid w:val="005B0FEC"/>
    <w:rsid w:val="005B14B4"/>
    <w:rsid w:val="005B1B4E"/>
    <w:rsid w:val="005B21AE"/>
    <w:rsid w:val="005B2244"/>
    <w:rsid w:val="005B25D8"/>
    <w:rsid w:val="005B3367"/>
    <w:rsid w:val="005B42C8"/>
    <w:rsid w:val="005B4A39"/>
    <w:rsid w:val="005B4D4C"/>
    <w:rsid w:val="005B4E69"/>
    <w:rsid w:val="005C15DA"/>
    <w:rsid w:val="005C18DB"/>
    <w:rsid w:val="005C1AAB"/>
    <w:rsid w:val="005C26AF"/>
    <w:rsid w:val="005C2DAE"/>
    <w:rsid w:val="005C3094"/>
    <w:rsid w:val="005C3480"/>
    <w:rsid w:val="005C37BC"/>
    <w:rsid w:val="005C3A91"/>
    <w:rsid w:val="005C3F09"/>
    <w:rsid w:val="005C4007"/>
    <w:rsid w:val="005C5021"/>
    <w:rsid w:val="005C5FEE"/>
    <w:rsid w:val="005D2B83"/>
    <w:rsid w:val="005D3660"/>
    <w:rsid w:val="005D380B"/>
    <w:rsid w:val="005D3AFF"/>
    <w:rsid w:val="005D4A3B"/>
    <w:rsid w:val="005D697D"/>
    <w:rsid w:val="005D6A98"/>
    <w:rsid w:val="005E02E1"/>
    <w:rsid w:val="005E034A"/>
    <w:rsid w:val="005E087F"/>
    <w:rsid w:val="005E0EE3"/>
    <w:rsid w:val="005E19B3"/>
    <w:rsid w:val="005E22CC"/>
    <w:rsid w:val="005E2E78"/>
    <w:rsid w:val="005E303B"/>
    <w:rsid w:val="005E3688"/>
    <w:rsid w:val="005E4AF3"/>
    <w:rsid w:val="005E4B9C"/>
    <w:rsid w:val="005E5F28"/>
    <w:rsid w:val="005E63A2"/>
    <w:rsid w:val="005E6EA5"/>
    <w:rsid w:val="005E7024"/>
    <w:rsid w:val="005F0D8B"/>
    <w:rsid w:val="005F1715"/>
    <w:rsid w:val="005F1F7D"/>
    <w:rsid w:val="005F2920"/>
    <w:rsid w:val="005F43FF"/>
    <w:rsid w:val="005F74BD"/>
    <w:rsid w:val="005F7BC7"/>
    <w:rsid w:val="00600101"/>
    <w:rsid w:val="00602B84"/>
    <w:rsid w:val="006035B6"/>
    <w:rsid w:val="006042C3"/>
    <w:rsid w:val="00604688"/>
    <w:rsid w:val="0060468C"/>
    <w:rsid w:val="00606077"/>
    <w:rsid w:val="00607482"/>
    <w:rsid w:val="006102D4"/>
    <w:rsid w:val="00610B22"/>
    <w:rsid w:val="0061185D"/>
    <w:rsid w:val="006126E7"/>
    <w:rsid w:val="00612886"/>
    <w:rsid w:val="00612C66"/>
    <w:rsid w:val="00612D58"/>
    <w:rsid w:val="006131A0"/>
    <w:rsid w:val="006146F2"/>
    <w:rsid w:val="006150E6"/>
    <w:rsid w:val="00615A29"/>
    <w:rsid w:val="00615DDC"/>
    <w:rsid w:val="00615F4D"/>
    <w:rsid w:val="00616398"/>
    <w:rsid w:val="0061669E"/>
    <w:rsid w:val="00616B38"/>
    <w:rsid w:val="00617BD0"/>
    <w:rsid w:val="00617F40"/>
    <w:rsid w:val="006209AF"/>
    <w:rsid w:val="006213A6"/>
    <w:rsid w:val="0062208C"/>
    <w:rsid w:val="0062321E"/>
    <w:rsid w:val="00623250"/>
    <w:rsid w:val="006237FE"/>
    <w:rsid w:val="0062381D"/>
    <w:rsid w:val="00625C0F"/>
    <w:rsid w:val="0062623E"/>
    <w:rsid w:val="006264BF"/>
    <w:rsid w:val="00626F3B"/>
    <w:rsid w:val="006273CF"/>
    <w:rsid w:val="00627584"/>
    <w:rsid w:val="00627D5F"/>
    <w:rsid w:val="00630BA9"/>
    <w:rsid w:val="00631AF6"/>
    <w:rsid w:val="00632143"/>
    <w:rsid w:val="006328CD"/>
    <w:rsid w:val="00632E63"/>
    <w:rsid w:val="00632F59"/>
    <w:rsid w:val="006334D5"/>
    <w:rsid w:val="00634858"/>
    <w:rsid w:val="00640061"/>
    <w:rsid w:val="00640609"/>
    <w:rsid w:val="00640846"/>
    <w:rsid w:val="006416DF"/>
    <w:rsid w:val="00642BC2"/>
    <w:rsid w:val="00642D34"/>
    <w:rsid w:val="00643DB5"/>
    <w:rsid w:val="00644133"/>
    <w:rsid w:val="00644EAF"/>
    <w:rsid w:val="00645D13"/>
    <w:rsid w:val="00646396"/>
    <w:rsid w:val="006476A8"/>
    <w:rsid w:val="00650435"/>
    <w:rsid w:val="00650791"/>
    <w:rsid w:val="00650C03"/>
    <w:rsid w:val="006522BC"/>
    <w:rsid w:val="00655920"/>
    <w:rsid w:val="00655FB5"/>
    <w:rsid w:val="00656C5E"/>
    <w:rsid w:val="00656E37"/>
    <w:rsid w:val="0065717C"/>
    <w:rsid w:val="0065787B"/>
    <w:rsid w:val="006603D8"/>
    <w:rsid w:val="00660B8F"/>
    <w:rsid w:val="00660D5D"/>
    <w:rsid w:val="00660F06"/>
    <w:rsid w:val="00661C69"/>
    <w:rsid w:val="00661C87"/>
    <w:rsid w:val="00662517"/>
    <w:rsid w:val="00662DF7"/>
    <w:rsid w:val="00662E78"/>
    <w:rsid w:val="00664EA1"/>
    <w:rsid w:val="00665035"/>
    <w:rsid w:val="006653AD"/>
    <w:rsid w:val="00666E5E"/>
    <w:rsid w:val="00667C43"/>
    <w:rsid w:val="0067241E"/>
    <w:rsid w:val="00672782"/>
    <w:rsid w:val="00672BF5"/>
    <w:rsid w:val="0067368E"/>
    <w:rsid w:val="006741FB"/>
    <w:rsid w:val="0067492B"/>
    <w:rsid w:val="00675F17"/>
    <w:rsid w:val="00677DFB"/>
    <w:rsid w:val="0068235C"/>
    <w:rsid w:val="00682486"/>
    <w:rsid w:val="006828BF"/>
    <w:rsid w:val="006836C6"/>
    <w:rsid w:val="00683D36"/>
    <w:rsid w:val="0068427C"/>
    <w:rsid w:val="00684662"/>
    <w:rsid w:val="00685794"/>
    <w:rsid w:val="006866A2"/>
    <w:rsid w:val="00686864"/>
    <w:rsid w:val="00686D37"/>
    <w:rsid w:val="00687081"/>
    <w:rsid w:val="00687155"/>
    <w:rsid w:val="006901B9"/>
    <w:rsid w:val="006906BF"/>
    <w:rsid w:val="00690895"/>
    <w:rsid w:val="00690CB9"/>
    <w:rsid w:val="00690D92"/>
    <w:rsid w:val="006912C5"/>
    <w:rsid w:val="00691BF0"/>
    <w:rsid w:val="00691EAA"/>
    <w:rsid w:val="0069361B"/>
    <w:rsid w:val="00693FBA"/>
    <w:rsid w:val="006944CA"/>
    <w:rsid w:val="00694D16"/>
    <w:rsid w:val="00695306"/>
    <w:rsid w:val="00695BAD"/>
    <w:rsid w:val="00696316"/>
    <w:rsid w:val="00696508"/>
    <w:rsid w:val="00696FE2"/>
    <w:rsid w:val="00697150"/>
    <w:rsid w:val="006972E2"/>
    <w:rsid w:val="00697AD9"/>
    <w:rsid w:val="00697BE1"/>
    <w:rsid w:val="00697BE6"/>
    <w:rsid w:val="006A0682"/>
    <w:rsid w:val="006A1872"/>
    <w:rsid w:val="006A22B4"/>
    <w:rsid w:val="006A296C"/>
    <w:rsid w:val="006A2BA9"/>
    <w:rsid w:val="006A3120"/>
    <w:rsid w:val="006A4249"/>
    <w:rsid w:val="006A4C32"/>
    <w:rsid w:val="006A5B90"/>
    <w:rsid w:val="006A5EE2"/>
    <w:rsid w:val="006A7641"/>
    <w:rsid w:val="006A79E9"/>
    <w:rsid w:val="006A7A72"/>
    <w:rsid w:val="006A7E84"/>
    <w:rsid w:val="006B007D"/>
    <w:rsid w:val="006B10BE"/>
    <w:rsid w:val="006B1535"/>
    <w:rsid w:val="006B174D"/>
    <w:rsid w:val="006B2A2E"/>
    <w:rsid w:val="006B3E57"/>
    <w:rsid w:val="006B3EFD"/>
    <w:rsid w:val="006B41D2"/>
    <w:rsid w:val="006B5302"/>
    <w:rsid w:val="006B5ADD"/>
    <w:rsid w:val="006B5C18"/>
    <w:rsid w:val="006B7A13"/>
    <w:rsid w:val="006C1C75"/>
    <w:rsid w:val="006C24DC"/>
    <w:rsid w:val="006C35BD"/>
    <w:rsid w:val="006C46C9"/>
    <w:rsid w:val="006C49F5"/>
    <w:rsid w:val="006C5EBE"/>
    <w:rsid w:val="006C6352"/>
    <w:rsid w:val="006C69FF"/>
    <w:rsid w:val="006D035B"/>
    <w:rsid w:val="006D0695"/>
    <w:rsid w:val="006D08A6"/>
    <w:rsid w:val="006D1022"/>
    <w:rsid w:val="006D12C0"/>
    <w:rsid w:val="006D2EBB"/>
    <w:rsid w:val="006D2F5E"/>
    <w:rsid w:val="006D39CF"/>
    <w:rsid w:val="006D61F4"/>
    <w:rsid w:val="006D6957"/>
    <w:rsid w:val="006D7522"/>
    <w:rsid w:val="006E0B9E"/>
    <w:rsid w:val="006E17A9"/>
    <w:rsid w:val="006E180C"/>
    <w:rsid w:val="006E1B04"/>
    <w:rsid w:val="006E1FCB"/>
    <w:rsid w:val="006E2424"/>
    <w:rsid w:val="006E2C64"/>
    <w:rsid w:val="006E42E7"/>
    <w:rsid w:val="006E4F97"/>
    <w:rsid w:val="006E6B7D"/>
    <w:rsid w:val="006E6E78"/>
    <w:rsid w:val="006E6F1D"/>
    <w:rsid w:val="006F01FB"/>
    <w:rsid w:val="006F1541"/>
    <w:rsid w:val="006F1790"/>
    <w:rsid w:val="006F1848"/>
    <w:rsid w:val="006F243A"/>
    <w:rsid w:val="006F2C0D"/>
    <w:rsid w:val="006F2F46"/>
    <w:rsid w:val="006F313D"/>
    <w:rsid w:val="006F336F"/>
    <w:rsid w:val="006F3793"/>
    <w:rsid w:val="006F6725"/>
    <w:rsid w:val="006F6754"/>
    <w:rsid w:val="0070115C"/>
    <w:rsid w:val="00701331"/>
    <w:rsid w:val="0070316D"/>
    <w:rsid w:val="00703B64"/>
    <w:rsid w:val="007049BD"/>
    <w:rsid w:val="00705C21"/>
    <w:rsid w:val="0070657B"/>
    <w:rsid w:val="00706B8B"/>
    <w:rsid w:val="00710217"/>
    <w:rsid w:val="0071171C"/>
    <w:rsid w:val="00711C6D"/>
    <w:rsid w:val="007138B2"/>
    <w:rsid w:val="007144B8"/>
    <w:rsid w:val="00714E0F"/>
    <w:rsid w:val="00715944"/>
    <w:rsid w:val="007163E7"/>
    <w:rsid w:val="0071670E"/>
    <w:rsid w:val="007169C7"/>
    <w:rsid w:val="007170E0"/>
    <w:rsid w:val="00717976"/>
    <w:rsid w:val="00717CC2"/>
    <w:rsid w:val="007213A7"/>
    <w:rsid w:val="00721E15"/>
    <w:rsid w:val="00721E32"/>
    <w:rsid w:val="00721E98"/>
    <w:rsid w:val="0072341C"/>
    <w:rsid w:val="0072342D"/>
    <w:rsid w:val="00723AB1"/>
    <w:rsid w:val="00723BB4"/>
    <w:rsid w:val="00724486"/>
    <w:rsid w:val="00724B43"/>
    <w:rsid w:val="00725787"/>
    <w:rsid w:val="00726944"/>
    <w:rsid w:val="0072716B"/>
    <w:rsid w:val="00730907"/>
    <w:rsid w:val="00732367"/>
    <w:rsid w:val="00732A70"/>
    <w:rsid w:val="00732A8B"/>
    <w:rsid w:val="00732E9C"/>
    <w:rsid w:val="00732F84"/>
    <w:rsid w:val="00733ACF"/>
    <w:rsid w:val="007341CC"/>
    <w:rsid w:val="007346BC"/>
    <w:rsid w:val="00734FAA"/>
    <w:rsid w:val="00735A2A"/>
    <w:rsid w:val="007406AC"/>
    <w:rsid w:val="00741EF0"/>
    <w:rsid w:val="007436BB"/>
    <w:rsid w:val="00744572"/>
    <w:rsid w:val="007469AC"/>
    <w:rsid w:val="00747183"/>
    <w:rsid w:val="00747403"/>
    <w:rsid w:val="007474CA"/>
    <w:rsid w:val="00750957"/>
    <w:rsid w:val="00751ACC"/>
    <w:rsid w:val="00751E60"/>
    <w:rsid w:val="00752C99"/>
    <w:rsid w:val="0075376B"/>
    <w:rsid w:val="00757125"/>
    <w:rsid w:val="0075736E"/>
    <w:rsid w:val="00757CC2"/>
    <w:rsid w:val="00760919"/>
    <w:rsid w:val="00761A31"/>
    <w:rsid w:val="00761BF4"/>
    <w:rsid w:val="00762B78"/>
    <w:rsid w:val="0076305D"/>
    <w:rsid w:val="007633C0"/>
    <w:rsid w:val="007661AB"/>
    <w:rsid w:val="00766A10"/>
    <w:rsid w:val="00766DED"/>
    <w:rsid w:val="00767645"/>
    <w:rsid w:val="00767CA4"/>
    <w:rsid w:val="0077008E"/>
    <w:rsid w:val="00770407"/>
    <w:rsid w:val="00770E86"/>
    <w:rsid w:val="00772C26"/>
    <w:rsid w:val="00772CE4"/>
    <w:rsid w:val="007737AC"/>
    <w:rsid w:val="00773BAF"/>
    <w:rsid w:val="00776729"/>
    <w:rsid w:val="00776A29"/>
    <w:rsid w:val="007804FA"/>
    <w:rsid w:val="0078098E"/>
    <w:rsid w:val="00780C66"/>
    <w:rsid w:val="00781543"/>
    <w:rsid w:val="00781EC7"/>
    <w:rsid w:val="00782FC9"/>
    <w:rsid w:val="0078327D"/>
    <w:rsid w:val="00783D1E"/>
    <w:rsid w:val="0078446F"/>
    <w:rsid w:val="00784681"/>
    <w:rsid w:val="0078552C"/>
    <w:rsid w:val="007860AB"/>
    <w:rsid w:val="007916D3"/>
    <w:rsid w:val="00792178"/>
    <w:rsid w:val="00794199"/>
    <w:rsid w:val="0079545A"/>
    <w:rsid w:val="00796D2D"/>
    <w:rsid w:val="007971AC"/>
    <w:rsid w:val="0079777D"/>
    <w:rsid w:val="00797A94"/>
    <w:rsid w:val="00797B33"/>
    <w:rsid w:val="007A0352"/>
    <w:rsid w:val="007A06C3"/>
    <w:rsid w:val="007A071E"/>
    <w:rsid w:val="007A1D1C"/>
    <w:rsid w:val="007A29C8"/>
    <w:rsid w:val="007A343E"/>
    <w:rsid w:val="007A53AA"/>
    <w:rsid w:val="007A612B"/>
    <w:rsid w:val="007A6495"/>
    <w:rsid w:val="007A694F"/>
    <w:rsid w:val="007A6F75"/>
    <w:rsid w:val="007A74DE"/>
    <w:rsid w:val="007A7C22"/>
    <w:rsid w:val="007B0379"/>
    <w:rsid w:val="007B07D8"/>
    <w:rsid w:val="007B0FC9"/>
    <w:rsid w:val="007B21A1"/>
    <w:rsid w:val="007B2358"/>
    <w:rsid w:val="007B23C1"/>
    <w:rsid w:val="007B293A"/>
    <w:rsid w:val="007B2D6F"/>
    <w:rsid w:val="007B41CD"/>
    <w:rsid w:val="007B448C"/>
    <w:rsid w:val="007B5150"/>
    <w:rsid w:val="007B5400"/>
    <w:rsid w:val="007B5483"/>
    <w:rsid w:val="007B5C20"/>
    <w:rsid w:val="007B5E32"/>
    <w:rsid w:val="007B62A7"/>
    <w:rsid w:val="007B67CC"/>
    <w:rsid w:val="007B6931"/>
    <w:rsid w:val="007C4756"/>
    <w:rsid w:val="007C48F9"/>
    <w:rsid w:val="007C4F8C"/>
    <w:rsid w:val="007C5473"/>
    <w:rsid w:val="007C5EFE"/>
    <w:rsid w:val="007C64C2"/>
    <w:rsid w:val="007C6DE7"/>
    <w:rsid w:val="007C6EDC"/>
    <w:rsid w:val="007C7C4D"/>
    <w:rsid w:val="007D004A"/>
    <w:rsid w:val="007D0B71"/>
    <w:rsid w:val="007D0F0A"/>
    <w:rsid w:val="007D0FE4"/>
    <w:rsid w:val="007D1F64"/>
    <w:rsid w:val="007D21FD"/>
    <w:rsid w:val="007D22D2"/>
    <w:rsid w:val="007D264D"/>
    <w:rsid w:val="007D593A"/>
    <w:rsid w:val="007D5BAB"/>
    <w:rsid w:val="007D5FE9"/>
    <w:rsid w:val="007D6365"/>
    <w:rsid w:val="007D68DB"/>
    <w:rsid w:val="007D6DCC"/>
    <w:rsid w:val="007D6ED8"/>
    <w:rsid w:val="007D717E"/>
    <w:rsid w:val="007E0169"/>
    <w:rsid w:val="007E1AA8"/>
    <w:rsid w:val="007E2CDF"/>
    <w:rsid w:val="007E3824"/>
    <w:rsid w:val="007E3884"/>
    <w:rsid w:val="007E3D1F"/>
    <w:rsid w:val="007E3D82"/>
    <w:rsid w:val="007E4027"/>
    <w:rsid w:val="007E4AD4"/>
    <w:rsid w:val="007E55D9"/>
    <w:rsid w:val="007E5803"/>
    <w:rsid w:val="007E5CDD"/>
    <w:rsid w:val="007E623D"/>
    <w:rsid w:val="007E6455"/>
    <w:rsid w:val="007E7823"/>
    <w:rsid w:val="007E7BFC"/>
    <w:rsid w:val="007F00C0"/>
    <w:rsid w:val="007F0399"/>
    <w:rsid w:val="007F08D3"/>
    <w:rsid w:val="007F0A88"/>
    <w:rsid w:val="007F1895"/>
    <w:rsid w:val="007F1F6B"/>
    <w:rsid w:val="007F219A"/>
    <w:rsid w:val="007F2A90"/>
    <w:rsid w:val="007F437F"/>
    <w:rsid w:val="007F44C4"/>
    <w:rsid w:val="007F601B"/>
    <w:rsid w:val="007F67D5"/>
    <w:rsid w:val="00801895"/>
    <w:rsid w:val="00801E83"/>
    <w:rsid w:val="0080247A"/>
    <w:rsid w:val="00802698"/>
    <w:rsid w:val="00802AF7"/>
    <w:rsid w:val="00802C6B"/>
    <w:rsid w:val="00802F62"/>
    <w:rsid w:val="00803938"/>
    <w:rsid w:val="008042A1"/>
    <w:rsid w:val="00804B65"/>
    <w:rsid w:val="00805001"/>
    <w:rsid w:val="0080557A"/>
    <w:rsid w:val="00805FED"/>
    <w:rsid w:val="0080631A"/>
    <w:rsid w:val="00810434"/>
    <w:rsid w:val="008110A1"/>
    <w:rsid w:val="00811ABD"/>
    <w:rsid w:val="008121AD"/>
    <w:rsid w:val="008135C2"/>
    <w:rsid w:val="0081435C"/>
    <w:rsid w:val="00814399"/>
    <w:rsid w:val="00815CC4"/>
    <w:rsid w:val="00815D2D"/>
    <w:rsid w:val="00817722"/>
    <w:rsid w:val="0082133A"/>
    <w:rsid w:val="008213A9"/>
    <w:rsid w:val="008221CD"/>
    <w:rsid w:val="00822A50"/>
    <w:rsid w:val="00823659"/>
    <w:rsid w:val="008275DD"/>
    <w:rsid w:val="00827771"/>
    <w:rsid w:val="008306A1"/>
    <w:rsid w:val="00831521"/>
    <w:rsid w:val="0083160C"/>
    <w:rsid w:val="0083199F"/>
    <w:rsid w:val="0083256B"/>
    <w:rsid w:val="008335A4"/>
    <w:rsid w:val="00835809"/>
    <w:rsid w:val="00836AAC"/>
    <w:rsid w:val="00837C58"/>
    <w:rsid w:val="008412FF"/>
    <w:rsid w:val="00841A26"/>
    <w:rsid w:val="00842049"/>
    <w:rsid w:val="00843BA5"/>
    <w:rsid w:val="00843F1A"/>
    <w:rsid w:val="00844C13"/>
    <w:rsid w:val="00846F2D"/>
    <w:rsid w:val="008505C4"/>
    <w:rsid w:val="008508C2"/>
    <w:rsid w:val="00851244"/>
    <w:rsid w:val="0085133A"/>
    <w:rsid w:val="008523F1"/>
    <w:rsid w:val="008534B6"/>
    <w:rsid w:val="00853526"/>
    <w:rsid w:val="0085442A"/>
    <w:rsid w:val="00854836"/>
    <w:rsid w:val="00854841"/>
    <w:rsid w:val="00854C99"/>
    <w:rsid w:val="00855C7C"/>
    <w:rsid w:val="00857130"/>
    <w:rsid w:val="0085720C"/>
    <w:rsid w:val="00857CDE"/>
    <w:rsid w:val="00861369"/>
    <w:rsid w:val="00861943"/>
    <w:rsid w:val="00861D90"/>
    <w:rsid w:val="0086219B"/>
    <w:rsid w:val="0086236F"/>
    <w:rsid w:val="00863BFC"/>
    <w:rsid w:val="00863DBF"/>
    <w:rsid w:val="00863EB4"/>
    <w:rsid w:val="008648FF"/>
    <w:rsid w:val="0086505F"/>
    <w:rsid w:val="00865D03"/>
    <w:rsid w:val="00865E57"/>
    <w:rsid w:val="0086654D"/>
    <w:rsid w:val="008666EB"/>
    <w:rsid w:val="008668F6"/>
    <w:rsid w:val="00867046"/>
    <w:rsid w:val="008703A7"/>
    <w:rsid w:val="00870E07"/>
    <w:rsid w:val="00872B05"/>
    <w:rsid w:val="00873289"/>
    <w:rsid w:val="00873CA8"/>
    <w:rsid w:val="008744CE"/>
    <w:rsid w:val="008745F4"/>
    <w:rsid w:val="00874A2C"/>
    <w:rsid w:val="008752C1"/>
    <w:rsid w:val="008756AC"/>
    <w:rsid w:val="00875FC6"/>
    <w:rsid w:val="008760A6"/>
    <w:rsid w:val="00877148"/>
    <w:rsid w:val="008775B6"/>
    <w:rsid w:val="00877B3F"/>
    <w:rsid w:val="00880E5F"/>
    <w:rsid w:val="00883B32"/>
    <w:rsid w:val="00883F9E"/>
    <w:rsid w:val="00884C1F"/>
    <w:rsid w:val="00886EE8"/>
    <w:rsid w:val="0088730C"/>
    <w:rsid w:val="00887508"/>
    <w:rsid w:val="008878AB"/>
    <w:rsid w:val="008879A3"/>
    <w:rsid w:val="00887DBB"/>
    <w:rsid w:val="008906C7"/>
    <w:rsid w:val="008906E0"/>
    <w:rsid w:val="008911D6"/>
    <w:rsid w:val="0089140E"/>
    <w:rsid w:val="0089232E"/>
    <w:rsid w:val="00893FD5"/>
    <w:rsid w:val="00894A76"/>
    <w:rsid w:val="00894C4A"/>
    <w:rsid w:val="0089505F"/>
    <w:rsid w:val="008970C0"/>
    <w:rsid w:val="008974C7"/>
    <w:rsid w:val="008A0251"/>
    <w:rsid w:val="008A0A4E"/>
    <w:rsid w:val="008A0D24"/>
    <w:rsid w:val="008A14B2"/>
    <w:rsid w:val="008A1FDB"/>
    <w:rsid w:val="008A2020"/>
    <w:rsid w:val="008A20DE"/>
    <w:rsid w:val="008A24FD"/>
    <w:rsid w:val="008A2C04"/>
    <w:rsid w:val="008A322C"/>
    <w:rsid w:val="008A3260"/>
    <w:rsid w:val="008A34DA"/>
    <w:rsid w:val="008A3617"/>
    <w:rsid w:val="008A3802"/>
    <w:rsid w:val="008A3ED8"/>
    <w:rsid w:val="008A445A"/>
    <w:rsid w:val="008A4AA4"/>
    <w:rsid w:val="008A4BB7"/>
    <w:rsid w:val="008A4F78"/>
    <w:rsid w:val="008A5AC8"/>
    <w:rsid w:val="008A5B0E"/>
    <w:rsid w:val="008A6936"/>
    <w:rsid w:val="008A6B5B"/>
    <w:rsid w:val="008B00B7"/>
    <w:rsid w:val="008B06C0"/>
    <w:rsid w:val="008B1D06"/>
    <w:rsid w:val="008B2BB3"/>
    <w:rsid w:val="008B3C31"/>
    <w:rsid w:val="008B3D9F"/>
    <w:rsid w:val="008B463B"/>
    <w:rsid w:val="008B4A15"/>
    <w:rsid w:val="008B5620"/>
    <w:rsid w:val="008B58BB"/>
    <w:rsid w:val="008B63D3"/>
    <w:rsid w:val="008B6CAF"/>
    <w:rsid w:val="008B744D"/>
    <w:rsid w:val="008B7890"/>
    <w:rsid w:val="008C0646"/>
    <w:rsid w:val="008C0E5F"/>
    <w:rsid w:val="008C2B73"/>
    <w:rsid w:val="008C3FD4"/>
    <w:rsid w:val="008C58D5"/>
    <w:rsid w:val="008C6385"/>
    <w:rsid w:val="008C652A"/>
    <w:rsid w:val="008C6D24"/>
    <w:rsid w:val="008C7DBF"/>
    <w:rsid w:val="008D127B"/>
    <w:rsid w:val="008D22FF"/>
    <w:rsid w:val="008D2524"/>
    <w:rsid w:val="008D28C5"/>
    <w:rsid w:val="008D3370"/>
    <w:rsid w:val="008D369F"/>
    <w:rsid w:val="008D3743"/>
    <w:rsid w:val="008D3FDE"/>
    <w:rsid w:val="008D525E"/>
    <w:rsid w:val="008D5858"/>
    <w:rsid w:val="008D6C54"/>
    <w:rsid w:val="008D7710"/>
    <w:rsid w:val="008E0DBE"/>
    <w:rsid w:val="008E0ECE"/>
    <w:rsid w:val="008E2B6E"/>
    <w:rsid w:val="008E2C39"/>
    <w:rsid w:val="008E2D5E"/>
    <w:rsid w:val="008E372F"/>
    <w:rsid w:val="008E378A"/>
    <w:rsid w:val="008E45FE"/>
    <w:rsid w:val="008E4FF1"/>
    <w:rsid w:val="008E590C"/>
    <w:rsid w:val="008E6DF5"/>
    <w:rsid w:val="008E72E6"/>
    <w:rsid w:val="008F01CB"/>
    <w:rsid w:val="008F0554"/>
    <w:rsid w:val="008F0FE0"/>
    <w:rsid w:val="008F1518"/>
    <w:rsid w:val="008F2DB1"/>
    <w:rsid w:val="008F325A"/>
    <w:rsid w:val="008F36CF"/>
    <w:rsid w:val="008F3F9C"/>
    <w:rsid w:val="008F433F"/>
    <w:rsid w:val="008F5130"/>
    <w:rsid w:val="008F56D4"/>
    <w:rsid w:val="008F686F"/>
    <w:rsid w:val="008F6D18"/>
    <w:rsid w:val="008F7B16"/>
    <w:rsid w:val="00900BDD"/>
    <w:rsid w:val="00903003"/>
    <w:rsid w:val="00903339"/>
    <w:rsid w:val="00904B79"/>
    <w:rsid w:val="00905902"/>
    <w:rsid w:val="009070F5"/>
    <w:rsid w:val="0090755C"/>
    <w:rsid w:val="009075BF"/>
    <w:rsid w:val="0090799D"/>
    <w:rsid w:val="00907D85"/>
    <w:rsid w:val="00907F52"/>
    <w:rsid w:val="00910C1D"/>
    <w:rsid w:val="00911A33"/>
    <w:rsid w:val="009126A6"/>
    <w:rsid w:val="009134C1"/>
    <w:rsid w:val="00914A4E"/>
    <w:rsid w:val="0092096F"/>
    <w:rsid w:val="00921A1A"/>
    <w:rsid w:val="009239A2"/>
    <w:rsid w:val="00923FA8"/>
    <w:rsid w:val="009249F7"/>
    <w:rsid w:val="00925259"/>
    <w:rsid w:val="0092581F"/>
    <w:rsid w:val="00925F61"/>
    <w:rsid w:val="0092687C"/>
    <w:rsid w:val="00926DB5"/>
    <w:rsid w:val="00926E2C"/>
    <w:rsid w:val="00926E40"/>
    <w:rsid w:val="00927143"/>
    <w:rsid w:val="00927369"/>
    <w:rsid w:val="00927499"/>
    <w:rsid w:val="00930B55"/>
    <w:rsid w:val="009318AA"/>
    <w:rsid w:val="009323EF"/>
    <w:rsid w:val="00933614"/>
    <w:rsid w:val="0093364F"/>
    <w:rsid w:val="00933AC2"/>
    <w:rsid w:val="0093428B"/>
    <w:rsid w:val="00934865"/>
    <w:rsid w:val="00934873"/>
    <w:rsid w:val="00935225"/>
    <w:rsid w:val="009367DF"/>
    <w:rsid w:val="00936CE1"/>
    <w:rsid w:val="009370FE"/>
    <w:rsid w:val="0093736F"/>
    <w:rsid w:val="009378AB"/>
    <w:rsid w:val="00941AFC"/>
    <w:rsid w:val="0094201E"/>
    <w:rsid w:val="00942C47"/>
    <w:rsid w:val="00943587"/>
    <w:rsid w:val="00943A5E"/>
    <w:rsid w:val="00943EF3"/>
    <w:rsid w:val="00944B86"/>
    <w:rsid w:val="00945C4A"/>
    <w:rsid w:val="00947168"/>
    <w:rsid w:val="009505F4"/>
    <w:rsid w:val="009507A9"/>
    <w:rsid w:val="009512C1"/>
    <w:rsid w:val="0095346B"/>
    <w:rsid w:val="0095420F"/>
    <w:rsid w:val="00954EAE"/>
    <w:rsid w:val="00954F86"/>
    <w:rsid w:val="009552C7"/>
    <w:rsid w:val="009559A6"/>
    <w:rsid w:val="00956114"/>
    <w:rsid w:val="0095694B"/>
    <w:rsid w:val="00956FA5"/>
    <w:rsid w:val="00957902"/>
    <w:rsid w:val="0096006C"/>
    <w:rsid w:val="00961A88"/>
    <w:rsid w:val="00961C4A"/>
    <w:rsid w:val="0096292B"/>
    <w:rsid w:val="00962B86"/>
    <w:rsid w:val="00963D7B"/>
    <w:rsid w:val="00963F65"/>
    <w:rsid w:val="00964F55"/>
    <w:rsid w:val="00965018"/>
    <w:rsid w:val="00965A06"/>
    <w:rsid w:val="00965F9D"/>
    <w:rsid w:val="0096659F"/>
    <w:rsid w:val="00967D46"/>
    <w:rsid w:val="009702CE"/>
    <w:rsid w:val="00971087"/>
    <w:rsid w:val="009713D9"/>
    <w:rsid w:val="00972084"/>
    <w:rsid w:val="009730A2"/>
    <w:rsid w:val="0097355D"/>
    <w:rsid w:val="00973C1C"/>
    <w:rsid w:val="009755C3"/>
    <w:rsid w:val="00975DA3"/>
    <w:rsid w:val="0097717D"/>
    <w:rsid w:val="00980783"/>
    <w:rsid w:val="0098085D"/>
    <w:rsid w:val="009814F9"/>
    <w:rsid w:val="00981E11"/>
    <w:rsid w:val="0098226F"/>
    <w:rsid w:val="00982590"/>
    <w:rsid w:val="00982ED9"/>
    <w:rsid w:val="0098439B"/>
    <w:rsid w:val="00984A46"/>
    <w:rsid w:val="00985347"/>
    <w:rsid w:val="00985363"/>
    <w:rsid w:val="009856AF"/>
    <w:rsid w:val="00985A84"/>
    <w:rsid w:val="00987926"/>
    <w:rsid w:val="00990438"/>
    <w:rsid w:val="00990700"/>
    <w:rsid w:val="00992373"/>
    <w:rsid w:val="0099285F"/>
    <w:rsid w:val="00993537"/>
    <w:rsid w:val="009939E2"/>
    <w:rsid w:val="00993E19"/>
    <w:rsid w:val="00993ED9"/>
    <w:rsid w:val="00994C31"/>
    <w:rsid w:val="00995748"/>
    <w:rsid w:val="00995F2B"/>
    <w:rsid w:val="00996707"/>
    <w:rsid w:val="009A3498"/>
    <w:rsid w:val="009A3D6B"/>
    <w:rsid w:val="009A3F01"/>
    <w:rsid w:val="009A469C"/>
    <w:rsid w:val="009A49B3"/>
    <w:rsid w:val="009A5A08"/>
    <w:rsid w:val="009A6156"/>
    <w:rsid w:val="009A66DE"/>
    <w:rsid w:val="009A7982"/>
    <w:rsid w:val="009B0AE6"/>
    <w:rsid w:val="009B10CC"/>
    <w:rsid w:val="009B1C5C"/>
    <w:rsid w:val="009B2254"/>
    <w:rsid w:val="009B33BD"/>
    <w:rsid w:val="009B347D"/>
    <w:rsid w:val="009B46AD"/>
    <w:rsid w:val="009B4952"/>
    <w:rsid w:val="009B4AA8"/>
    <w:rsid w:val="009B4D28"/>
    <w:rsid w:val="009B4FC6"/>
    <w:rsid w:val="009C0A87"/>
    <w:rsid w:val="009C112F"/>
    <w:rsid w:val="009C16D4"/>
    <w:rsid w:val="009C187B"/>
    <w:rsid w:val="009C3A7B"/>
    <w:rsid w:val="009C3D8C"/>
    <w:rsid w:val="009C62AC"/>
    <w:rsid w:val="009C7482"/>
    <w:rsid w:val="009C7E2D"/>
    <w:rsid w:val="009C7E4C"/>
    <w:rsid w:val="009D00BE"/>
    <w:rsid w:val="009D0B00"/>
    <w:rsid w:val="009D1F05"/>
    <w:rsid w:val="009D2920"/>
    <w:rsid w:val="009D3202"/>
    <w:rsid w:val="009D42C8"/>
    <w:rsid w:val="009D49A2"/>
    <w:rsid w:val="009D6093"/>
    <w:rsid w:val="009D6CCB"/>
    <w:rsid w:val="009D6EBF"/>
    <w:rsid w:val="009E35C5"/>
    <w:rsid w:val="009E48DB"/>
    <w:rsid w:val="009E4FA8"/>
    <w:rsid w:val="009E562B"/>
    <w:rsid w:val="009E7887"/>
    <w:rsid w:val="009F00A0"/>
    <w:rsid w:val="009F083E"/>
    <w:rsid w:val="009F1246"/>
    <w:rsid w:val="009F2388"/>
    <w:rsid w:val="009F27EF"/>
    <w:rsid w:val="009F5C28"/>
    <w:rsid w:val="009F615F"/>
    <w:rsid w:val="009F6854"/>
    <w:rsid w:val="009F6A1A"/>
    <w:rsid w:val="009F7D3F"/>
    <w:rsid w:val="00A001F5"/>
    <w:rsid w:val="00A00C33"/>
    <w:rsid w:val="00A02A46"/>
    <w:rsid w:val="00A03924"/>
    <w:rsid w:val="00A04E89"/>
    <w:rsid w:val="00A06A35"/>
    <w:rsid w:val="00A07216"/>
    <w:rsid w:val="00A07C36"/>
    <w:rsid w:val="00A1017B"/>
    <w:rsid w:val="00A105BF"/>
    <w:rsid w:val="00A127D8"/>
    <w:rsid w:val="00A12A77"/>
    <w:rsid w:val="00A12FA1"/>
    <w:rsid w:val="00A13B1D"/>
    <w:rsid w:val="00A13DBF"/>
    <w:rsid w:val="00A14726"/>
    <w:rsid w:val="00A14A4A"/>
    <w:rsid w:val="00A15F05"/>
    <w:rsid w:val="00A16DB5"/>
    <w:rsid w:val="00A171E2"/>
    <w:rsid w:val="00A20CD5"/>
    <w:rsid w:val="00A21058"/>
    <w:rsid w:val="00A218EC"/>
    <w:rsid w:val="00A2226F"/>
    <w:rsid w:val="00A227D0"/>
    <w:rsid w:val="00A234C0"/>
    <w:rsid w:val="00A23A4B"/>
    <w:rsid w:val="00A23DEA"/>
    <w:rsid w:val="00A2404D"/>
    <w:rsid w:val="00A24157"/>
    <w:rsid w:val="00A25504"/>
    <w:rsid w:val="00A26640"/>
    <w:rsid w:val="00A30B50"/>
    <w:rsid w:val="00A30F51"/>
    <w:rsid w:val="00A31D82"/>
    <w:rsid w:val="00A32173"/>
    <w:rsid w:val="00A323A3"/>
    <w:rsid w:val="00A338B2"/>
    <w:rsid w:val="00A33CDF"/>
    <w:rsid w:val="00A33DCA"/>
    <w:rsid w:val="00A348FA"/>
    <w:rsid w:val="00A34AE8"/>
    <w:rsid w:val="00A35DA9"/>
    <w:rsid w:val="00A37AF1"/>
    <w:rsid w:val="00A405AF"/>
    <w:rsid w:val="00A41B5F"/>
    <w:rsid w:val="00A41DA2"/>
    <w:rsid w:val="00A420C1"/>
    <w:rsid w:val="00A4232F"/>
    <w:rsid w:val="00A42B26"/>
    <w:rsid w:val="00A44EFF"/>
    <w:rsid w:val="00A457B7"/>
    <w:rsid w:val="00A45BD4"/>
    <w:rsid w:val="00A45E6A"/>
    <w:rsid w:val="00A46757"/>
    <w:rsid w:val="00A4793F"/>
    <w:rsid w:val="00A50B22"/>
    <w:rsid w:val="00A51ED8"/>
    <w:rsid w:val="00A525AF"/>
    <w:rsid w:val="00A5352F"/>
    <w:rsid w:val="00A563FA"/>
    <w:rsid w:val="00A61097"/>
    <w:rsid w:val="00A61446"/>
    <w:rsid w:val="00A626E3"/>
    <w:rsid w:val="00A627FC"/>
    <w:rsid w:val="00A62B5A"/>
    <w:rsid w:val="00A62F2D"/>
    <w:rsid w:val="00A63B02"/>
    <w:rsid w:val="00A64A74"/>
    <w:rsid w:val="00A64BE6"/>
    <w:rsid w:val="00A64D17"/>
    <w:rsid w:val="00A64E2D"/>
    <w:rsid w:val="00A64EAA"/>
    <w:rsid w:val="00A65B4D"/>
    <w:rsid w:val="00A665C8"/>
    <w:rsid w:val="00A66F34"/>
    <w:rsid w:val="00A7028D"/>
    <w:rsid w:val="00A70321"/>
    <w:rsid w:val="00A70B34"/>
    <w:rsid w:val="00A72922"/>
    <w:rsid w:val="00A73458"/>
    <w:rsid w:val="00A734D1"/>
    <w:rsid w:val="00A7384B"/>
    <w:rsid w:val="00A7457C"/>
    <w:rsid w:val="00A74A88"/>
    <w:rsid w:val="00A74FAD"/>
    <w:rsid w:val="00A76446"/>
    <w:rsid w:val="00A8118A"/>
    <w:rsid w:val="00A818DE"/>
    <w:rsid w:val="00A827E8"/>
    <w:rsid w:val="00A82F1A"/>
    <w:rsid w:val="00A83737"/>
    <w:rsid w:val="00A84441"/>
    <w:rsid w:val="00A84FF5"/>
    <w:rsid w:val="00A85FBF"/>
    <w:rsid w:val="00A8693F"/>
    <w:rsid w:val="00A86B51"/>
    <w:rsid w:val="00A8720A"/>
    <w:rsid w:val="00A87F5D"/>
    <w:rsid w:val="00A915B8"/>
    <w:rsid w:val="00A91A13"/>
    <w:rsid w:val="00A92473"/>
    <w:rsid w:val="00A93E1C"/>
    <w:rsid w:val="00A94AA4"/>
    <w:rsid w:val="00A9567B"/>
    <w:rsid w:val="00A965A8"/>
    <w:rsid w:val="00A96B79"/>
    <w:rsid w:val="00A976C2"/>
    <w:rsid w:val="00A9780E"/>
    <w:rsid w:val="00A97A1B"/>
    <w:rsid w:val="00AA0C86"/>
    <w:rsid w:val="00AA1062"/>
    <w:rsid w:val="00AA2FB0"/>
    <w:rsid w:val="00AA39F0"/>
    <w:rsid w:val="00AA5B09"/>
    <w:rsid w:val="00AA636F"/>
    <w:rsid w:val="00AA6BA9"/>
    <w:rsid w:val="00AA7D97"/>
    <w:rsid w:val="00AB0755"/>
    <w:rsid w:val="00AB0F98"/>
    <w:rsid w:val="00AB2136"/>
    <w:rsid w:val="00AB2243"/>
    <w:rsid w:val="00AB2428"/>
    <w:rsid w:val="00AB351C"/>
    <w:rsid w:val="00AB39A8"/>
    <w:rsid w:val="00AB3BF9"/>
    <w:rsid w:val="00AB4895"/>
    <w:rsid w:val="00AB5977"/>
    <w:rsid w:val="00AB5B2C"/>
    <w:rsid w:val="00AC0349"/>
    <w:rsid w:val="00AC1059"/>
    <w:rsid w:val="00AC10A6"/>
    <w:rsid w:val="00AC13E6"/>
    <w:rsid w:val="00AC25FD"/>
    <w:rsid w:val="00AC2DAD"/>
    <w:rsid w:val="00AC313E"/>
    <w:rsid w:val="00AC4852"/>
    <w:rsid w:val="00AC48AF"/>
    <w:rsid w:val="00AC4989"/>
    <w:rsid w:val="00AC4A04"/>
    <w:rsid w:val="00AC4EE4"/>
    <w:rsid w:val="00AC535C"/>
    <w:rsid w:val="00AC5642"/>
    <w:rsid w:val="00AC5753"/>
    <w:rsid w:val="00AC5ADC"/>
    <w:rsid w:val="00AC5C7A"/>
    <w:rsid w:val="00AC61A4"/>
    <w:rsid w:val="00AC736A"/>
    <w:rsid w:val="00AC7F89"/>
    <w:rsid w:val="00AD0592"/>
    <w:rsid w:val="00AD17A3"/>
    <w:rsid w:val="00AD25F0"/>
    <w:rsid w:val="00AD5198"/>
    <w:rsid w:val="00AD5219"/>
    <w:rsid w:val="00AD55E0"/>
    <w:rsid w:val="00AD5778"/>
    <w:rsid w:val="00AD606D"/>
    <w:rsid w:val="00AD7B6E"/>
    <w:rsid w:val="00AD7E43"/>
    <w:rsid w:val="00AE199B"/>
    <w:rsid w:val="00AE19DD"/>
    <w:rsid w:val="00AE1AC4"/>
    <w:rsid w:val="00AE2064"/>
    <w:rsid w:val="00AE2877"/>
    <w:rsid w:val="00AE3E2F"/>
    <w:rsid w:val="00AE466F"/>
    <w:rsid w:val="00AE5F31"/>
    <w:rsid w:val="00AE6317"/>
    <w:rsid w:val="00AE72EA"/>
    <w:rsid w:val="00AE77D3"/>
    <w:rsid w:val="00AE7BE2"/>
    <w:rsid w:val="00AF1543"/>
    <w:rsid w:val="00AF1BB3"/>
    <w:rsid w:val="00AF1C81"/>
    <w:rsid w:val="00AF31EC"/>
    <w:rsid w:val="00AF4D00"/>
    <w:rsid w:val="00AF4D67"/>
    <w:rsid w:val="00AF51CB"/>
    <w:rsid w:val="00AF544F"/>
    <w:rsid w:val="00AF550B"/>
    <w:rsid w:val="00AF5FC6"/>
    <w:rsid w:val="00AF62B4"/>
    <w:rsid w:val="00AF6A9A"/>
    <w:rsid w:val="00AF6EEA"/>
    <w:rsid w:val="00AF7226"/>
    <w:rsid w:val="00B00E8C"/>
    <w:rsid w:val="00B01063"/>
    <w:rsid w:val="00B0162D"/>
    <w:rsid w:val="00B01A80"/>
    <w:rsid w:val="00B01EF5"/>
    <w:rsid w:val="00B02598"/>
    <w:rsid w:val="00B041A7"/>
    <w:rsid w:val="00B04CD3"/>
    <w:rsid w:val="00B05558"/>
    <w:rsid w:val="00B05C6F"/>
    <w:rsid w:val="00B0748B"/>
    <w:rsid w:val="00B07F79"/>
    <w:rsid w:val="00B07FD4"/>
    <w:rsid w:val="00B10A22"/>
    <w:rsid w:val="00B1214B"/>
    <w:rsid w:val="00B123AE"/>
    <w:rsid w:val="00B13749"/>
    <w:rsid w:val="00B14642"/>
    <w:rsid w:val="00B14A99"/>
    <w:rsid w:val="00B158FB"/>
    <w:rsid w:val="00B16708"/>
    <w:rsid w:val="00B16C8C"/>
    <w:rsid w:val="00B17E4D"/>
    <w:rsid w:val="00B200A7"/>
    <w:rsid w:val="00B2034B"/>
    <w:rsid w:val="00B20828"/>
    <w:rsid w:val="00B20F3D"/>
    <w:rsid w:val="00B21722"/>
    <w:rsid w:val="00B228DC"/>
    <w:rsid w:val="00B228F8"/>
    <w:rsid w:val="00B23174"/>
    <w:rsid w:val="00B24D7A"/>
    <w:rsid w:val="00B254F5"/>
    <w:rsid w:val="00B25570"/>
    <w:rsid w:val="00B25601"/>
    <w:rsid w:val="00B26BFB"/>
    <w:rsid w:val="00B26FEC"/>
    <w:rsid w:val="00B2726D"/>
    <w:rsid w:val="00B30B75"/>
    <w:rsid w:val="00B31B86"/>
    <w:rsid w:val="00B31E43"/>
    <w:rsid w:val="00B32797"/>
    <w:rsid w:val="00B33338"/>
    <w:rsid w:val="00B33869"/>
    <w:rsid w:val="00B34476"/>
    <w:rsid w:val="00B348EE"/>
    <w:rsid w:val="00B34AB2"/>
    <w:rsid w:val="00B368F2"/>
    <w:rsid w:val="00B415DC"/>
    <w:rsid w:val="00B416D3"/>
    <w:rsid w:val="00B4251E"/>
    <w:rsid w:val="00B42870"/>
    <w:rsid w:val="00B42EFD"/>
    <w:rsid w:val="00B44603"/>
    <w:rsid w:val="00B4505E"/>
    <w:rsid w:val="00B479D0"/>
    <w:rsid w:val="00B47C3D"/>
    <w:rsid w:val="00B50BD4"/>
    <w:rsid w:val="00B50C59"/>
    <w:rsid w:val="00B5164C"/>
    <w:rsid w:val="00B5268D"/>
    <w:rsid w:val="00B542F6"/>
    <w:rsid w:val="00B54FB6"/>
    <w:rsid w:val="00B55485"/>
    <w:rsid w:val="00B564BA"/>
    <w:rsid w:val="00B570A7"/>
    <w:rsid w:val="00B573C0"/>
    <w:rsid w:val="00B574A9"/>
    <w:rsid w:val="00B57E69"/>
    <w:rsid w:val="00B618EB"/>
    <w:rsid w:val="00B62242"/>
    <w:rsid w:val="00B62331"/>
    <w:rsid w:val="00B631C8"/>
    <w:rsid w:val="00B64CB2"/>
    <w:rsid w:val="00B65275"/>
    <w:rsid w:val="00B65999"/>
    <w:rsid w:val="00B67DA5"/>
    <w:rsid w:val="00B70456"/>
    <w:rsid w:val="00B704CF"/>
    <w:rsid w:val="00B7346E"/>
    <w:rsid w:val="00B736A3"/>
    <w:rsid w:val="00B737D4"/>
    <w:rsid w:val="00B7417E"/>
    <w:rsid w:val="00B7519C"/>
    <w:rsid w:val="00B7574E"/>
    <w:rsid w:val="00B761EF"/>
    <w:rsid w:val="00B766FE"/>
    <w:rsid w:val="00B77AD9"/>
    <w:rsid w:val="00B807B0"/>
    <w:rsid w:val="00B8089C"/>
    <w:rsid w:val="00B80DAC"/>
    <w:rsid w:val="00B80F32"/>
    <w:rsid w:val="00B82430"/>
    <w:rsid w:val="00B8269C"/>
    <w:rsid w:val="00B83FC6"/>
    <w:rsid w:val="00B85C92"/>
    <w:rsid w:val="00B85D65"/>
    <w:rsid w:val="00B86195"/>
    <w:rsid w:val="00B86206"/>
    <w:rsid w:val="00B876CD"/>
    <w:rsid w:val="00B914F7"/>
    <w:rsid w:val="00B9164E"/>
    <w:rsid w:val="00B92891"/>
    <w:rsid w:val="00B933C7"/>
    <w:rsid w:val="00B947BC"/>
    <w:rsid w:val="00B94C4E"/>
    <w:rsid w:val="00B95160"/>
    <w:rsid w:val="00B9584C"/>
    <w:rsid w:val="00B95AFA"/>
    <w:rsid w:val="00B968A1"/>
    <w:rsid w:val="00B96EAC"/>
    <w:rsid w:val="00B973BC"/>
    <w:rsid w:val="00BA0498"/>
    <w:rsid w:val="00BA0EBB"/>
    <w:rsid w:val="00BA1222"/>
    <w:rsid w:val="00BA3BAD"/>
    <w:rsid w:val="00BA4E52"/>
    <w:rsid w:val="00BA51B2"/>
    <w:rsid w:val="00BA5AC5"/>
    <w:rsid w:val="00BB06E1"/>
    <w:rsid w:val="00BB0B6E"/>
    <w:rsid w:val="00BB1ADB"/>
    <w:rsid w:val="00BB1B9C"/>
    <w:rsid w:val="00BB1C07"/>
    <w:rsid w:val="00BB2EA7"/>
    <w:rsid w:val="00BB3174"/>
    <w:rsid w:val="00BB362A"/>
    <w:rsid w:val="00BB3A49"/>
    <w:rsid w:val="00BB3AF0"/>
    <w:rsid w:val="00BB43B2"/>
    <w:rsid w:val="00BB4A13"/>
    <w:rsid w:val="00BB5A4B"/>
    <w:rsid w:val="00BC0885"/>
    <w:rsid w:val="00BC1310"/>
    <w:rsid w:val="00BC1535"/>
    <w:rsid w:val="00BC1914"/>
    <w:rsid w:val="00BC22A3"/>
    <w:rsid w:val="00BC297D"/>
    <w:rsid w:val="00BC3789"/>
    <w:rsid w:val="00BC4135"/>
    <w:rsid w:val="00BC58F2"/>
    <w:rsid w:val="00BC7884"/>
    <w:rsid w:val="00BD05F1"/>
    <w:rsid w:val="00BD0B70"/>
    <w:rsid w:val="00BD0BB1"/>
    <w:rsid w:val="00BD0BB4"/>
    <w:rsid w:val="00BD146C"/>
    <w:rsid w:val="00BD15F8"/>
    <w:rsid w:val="00BD163E"/>
    <w:rsid w:val="00BD1EE1"/>
    <w:rsid w:val="00BD2C72"/>
    <w:rsid w:val="00BD3393"/>
    <w:rsid w:val="00BD363C"/>
    <w:rsid w:val="00BD3FA4"/>
    <w:rsid w:val="00BD40BE"/>
    <w:rsid w:val="00BD4ACA"/>
    <w:rsid w:val="00BD5BBC"/>
    <w:rsid w:val="00BD6279"/>
    <w:rsid w:val="00BD6E5C"/>
    <w:rsid w:val="00BD7C9A"/>
    <w:rsid w:val="00BE0C64"/>
    <w:rsid w:val="00BE245D"/>
    <w:rsid w:val="00BE3B50"/>
    <w:rsid w:val="00BE49C9"/>
    <w:rsid w:val="00BE53F6"/>
    <w:rsid w:val="00BE69BD"/>
    <w:rsid w:val="00BE7C79"/>
    <w:rsid w:val="00BF13EF"/>
    <w:rsid w:val="00BF179D"/>
    <w:rsid w:val="00BF3204"/>
    <w:rsid w:val="00BF3521"/>
    <w:rsid w:val="00BF3CCC"/>
    <w:rsid w:val="00BF457B"/>
    <w:rsid w:val="00BF58B5"/>
    <w:rsid w:val="00BF5942"/>
    <w:rsid w:val="00BF5F3D"/>
    <w:rsid w:val="00BF7733"/>
    <w:rsid w:val="00C001E2"/>
    <w:rsid w:val="00C005AE"/>
    <w:rsid w:val="00C005F7"/>
    <w:rsid w:val="00C027BC"/>
    <w:rsid w:val="00C03282"/>
    <w:rsid w:val="00C03F4F"/>
    <w:rsid w:val="00C040DF"/>
    <w:rsid w:val="00C047F9"/>
    <w:rsid w:val="00C04B14"/>
    <w:rsid w:val="00C05018"/>
    <w:rsid w:val="00C050B4"/>
    <w:rsid w:val="00C05B34"/>
    <w:rsid w:val="00C05C54"/>
    <w:rsid w:val="00C067C9"/>
    <w:rsid w:val="00C0729C"/>
    <w:rsid w:val="00C07894"/>
    <w:rsid w:val="00C07F33"/>
    <w:rsid w:val="00C105B4"/>
    <w:rsid w:val="00C10F46"/>
    <w:rsid w:val="00C1117E"/>
    <w:rsid w:val="00C11E01"/>
    <w:rsid w:val="00C129CA"/>
    <w:rsid w:val="00C12A5B"/>
    <w:rsid w:val="00C12CFC"/>
    <w:rsid w:val="00C140E6"/>
    <w:rsid w:val="00C144FD"/>
    <w:rsid w:val="00C1488B"/>
    <w:rsid w:val="00C14E81"/>
    <w:rsid w:val="00C15DEA"/>
    <w:rsid w:val="00C15E67"/>
    <w:rsid w:val="00C16E6F"/>
    <w:rsid w:val="00C1753F"/>
    <w:rsid w:val="00C17720"/>
    <w:rsid w:val="00C20F35"/>
    <w:rsid w:val="00C21C32"/>
    <w:rsid w:val="00C223E2"/>
    <w:rsid w:val="00C223FC"/>
    <w:rsid w:val="00C22CF2"/>
    <w:rsid w:val="00C233C7"/>
    <w:rsid w:val="00C24C5D"/>
    <w:rsid w:val="00C25144"/>
    <w:rsid w:val="00C25DC6"/>
    <w:rsid w:val="00C260E9"/>
    <w:rsid w:val="00C263CF"/>
    <w:rsid w:val="00C276F2"/>
    <w:rsid w:val="00C27736"/>
    <w:rsid w:val="00C309AF"/>
    <w:rsid w:val="00C30AC8"/>
    <w:rsid w:val="00C31484"/>
    <w:rsid w:val="00C31869"/>
    <w:rsid w:val="00C31C2D"/>
    <w:rsid w:val="00C325BD"/>
    <w:rsid w:val="00C32661"/>
    <w:rsid w:val="00C32C50"/>
    <w:rsid w:val="00C3402E"/>
    <w:rsid w:val="00C34426"/>
    <w:rsid w:val="00C349A4"/>
    <w:rsid w:val="00C34CFF"/>
    <w:rsid w:val="00C36EA5"/>
    <w:rsid w:val="00C40166"/>
    <w:rsid w:val="00C4161C"/>
    <w:rsid w:val="00C430BF"/>
    <w:rsid w:val="00C43B5E"/>
    <w:rsid w:val="00C44E17"/>
    <w:rsid w:val="00C4516D"/>
    <w:rsid w:val="00C455A8"/>
    <w:rsid w:val="00C45CAF"/>
    <w:rsid w:val="00C45CD7"/>
    <w:rsid w:val="00C46163"/>
    <w:rsid w:val="00C4652C"/>
    <w:rsid w:val="00C468A9"/>
    <w:rsid w:val="00C46B42"/>
    <w:rsid w:val="00C47D60"/>
    <w:rsid w:val="00C47E1E"/>
    <w:rsid w:val="00C504F9"/>
    <w:rsid w:val="00C50A81"/>
    <w:rsid w:val="00C510B1"/>
    <w:rsid w:val="00C51679"/>
    <w:rsid w:val="00C516DA"/>
    <w:rsid w:val="00C516E8"/>
    <w:rsid w:val="00C51C86"/>
    <w:rsid w:val="00C5341A"/>
    <w:rsid w:val="00C56001"/>
    <w:rsid w:val="00C564CD"/>
    <w:rsid w:val="00C576C2"/>
    <w:rsid w:val="00C60283"/>
    <w:rsid w:val="00C60433"/>
    <w:rsid w:val="00C61994"/>
    <w:rsid w:val="00C61A48"/>
    <w:rsid w:val="00C623A4"/>
    <w:rsid w:val="00C635C6"/>
    <w:rsid w:val="00C64AAC"/>
    <w:rsid w:val="00C6518A"/>
    <w:rsid w:val="00C67716"/>
    <w:rsid w:val="00C67B47"/>
    <w:rsid w:val="00C67D17"/>
    <w:rsid w:val="00C70192"/>
    <w:rsid w:val="00C7139B"/>
    <w:rsid w:val="00C7156D"/>
    <w:rsid w:val="00C7214C"/>
    <w:rsid w:val="00C72897"/>
    <w:rsid w:val="00C736EA"/>
    <w:rsid w:val="00C73E71"/>
    <w:rsid w:val="00C746C0"/>
    <w:rsid w:val="00C7545D"/>
    <w:rsid w:val="00C76699"/>
    <w:rsid w:val="00C767C6"/>
    <w:rsid w:val="00C7680F"/>
    <w:rsid w:val="00C77815"/>
    <w:rsid w:val="00C77927"/>
    <w:rsid w:val="00C80153"/>
    <w:rsid w:val="00C81182"/>
    <w:rsid w:val="00C825DE"/>
    <w:rsid w:val="00C83A3F"/>
    <w:rsid w:val="00C83F56"/>
    <w:rsid w:val="00C84287"/>
    <w:rsid w:val="00C8466D"/>
    <w:rsid w:val="00C87100"/>
    <w:rsid w:val="00C903E8"/>
    <w:rsid w:val="00C90868"/>
    <w:rsid w:val="00C90A7F"/>
    <w:rsid w:val="00C91E3B"/>
    <w:rsid w:val="00C956B7"/>
    <w:rsid w:val="00C96121"/>
    <w:rsid w:val="00C97407"/>
    <w:rsid w:val="00CA00E4"/>
    <w:rsid w:val="00CA050D"/>
    <w:rsid w:val="00CA120A"/>
    <w:rsid w:val="00CA2148"/>
    <w:rsid w:val="00CA2E70"/>
    <w:rsid w:val="00CA3812"/>
    <w:rsid w:val="00CA4D00"/>
    <w:rsid w:val="00CA5205"/>
    <w:rsid w:val="00CA6162"/>
    <w:rsid w:val="00CA6F88"/>
    <w:rsid w:val="00CA79DB"/>
    <w:rsid w:val="00CB0F06"/>
    <w:rsid w:val="00CB1267"/>
    <w:rsid w:val="00CB1DFD"/>
    <w:rsid w:val="00CB39B5"/>
    <w:rsid w:val="00CB4C2B"/>
    <w:rsid w:val="00CB5104"/>
    <w:rsid w:val="00CB6752"/>
    <w:rsid w:val="00CB6E3C"/>
    <w:rsid w:val="00CB7A7C"/>
    <w:rsid w:val="00CB7D51"/>
    <w:rsid w:val="00CB7E88"/>
    <w:rsid w:val="00CC0054"/>
    <w:rsid w:val="00CC0C82"/>
    <w:rsid w:val="00CC1731"/>
    <w:rsid w:val="00CC24DC"/>
    <w:rsid w:val="00CC2AC0"/>
    <w:rsid w:val="00CC2CB6"/>
    <w:rsid w:val="00CC6049"/>
    <w:rsid w:val="00CC7489"/>
    <w:rsid w:val="00CD0228"/>
    <w:rsid w:val="00CD06B1"/>
    <w:rsid w:val="00CD26E8"/>
    <w:rsid w:val="00CD326D"/>
    <w:rsid w:val="00CD38B3"/>
    <w:rsid w:val="00CD4495"/>
    <w:rsid w:val="00CD48EA"/>
    <w:rsid w:val="00CD4F34"/>
    <w:rsid w:val="00CD631C"/>
    <w:rsid w:val="00CD697D"/>
    <w:rsid w:val="00CD6AD4"/>
    <w:rsid w:val="00CE00C2"/>
    <w:rsid w:val="00CE01D4"/>
    <w:rsid w:val="00CE042B"/>
    <w:rsid w:val="00CE0F4E"/>
    <w:rsid w:val="00CE128B"/>
    <w:rsid w:val="00CE12B9"/>
    <w:rsid w:val="00CE12C5"/>
    <w:rsid w:val="00CE3B14"/>
    <w:rsid w:val="00CE4174"/>
    <w:rsid w:val="00CE42D5"/>
    <w:rsid w:val="00CE7410"/>
    <w:rsid w:val="00CE7DA8"/>
    <w:rsid w:val="00CF074D"/>
    <w:rsid w:val="00CF0A0F"/>
    <w:rsid w:val="00CF0BE4"/>
    <w:rsid w:val="00CF10D8"/>
    <w:rsid w:val="00CF119D"/>
    <w:rsid w:val="00CF1F72"/>
    <w:rsid w:val="00CF32D0"/>
    <w:rsid w:val="00CF346C"/>
    <w:rsid w:val="00CF3D89"/>
    <w:rsid w:val="00CF483F"/>
    <w:rsid w:val="00CF4A74"/>
    <w:rsid w:val="00CF4BF5"/>
    <w:rsid w:val="00CF5C87"/>
    <w:rsid w:val="00CF6405"/>
    <w:rsid w:val="00CF6645"/>
    <w:rsid w:val="00CF66B9"/>
    <w:rsid w:val="00CF6FD1"/>
    <w:rsid w:val="00CF7026"/>
    <w:rsid w:val="00CF74BA"/>
    <w:rsid w:val="00CF7948"/>
    <w:rsid w:val="00D00846"/>
    <w:rsid w:val="00D01155"/>
    <w:rsid w:val="00D01A4D"/>
    <w:rsid w:val="00D02043"/>
    <w:rsid w:val="00D029F5"/>
    <w:rsid w:val="00D03867"/>
    <w:rsid w:val="00D039FC"/>
    <w:rsid w:val="00D03C99"/>
    <w:rsid w:val="00D046F9"/>
    <w:rsid w:val="00D04B3A"/>
    <w:rsid w:val="00D04CEC"/>
    <w:rsid w:val="00D05F42"/>
    <w:rsid w:val="00D06FB8"/>
    <w:rsid w:val="00D06FE0"/>
    <w:rsid w:val="00D0703D"/>
    <w:rsid w:val="00D07F5B"/>
    <w:rsid w:val="00D100C1"/>
    <w:rsid w:val="00D11455"/>
    <w:rsid w:val="00D11A25"/>
    <w:rsid w:val="00D137D6"/>
    <w:rsid w:val="00D139AB"/>
    <w:rsid w:val="00D13C73"/>
    <w:rsid w:val="00D14139"/>
    <w:rsid w:val="00D15193"/>
    <w:rsid w:val="00D163E6"/>
    <w:rsid w:val="00D16670"/>
    <w:rsid w:val="00D168CC"/>
    <w:rsid w:val="00D20208"/>
    <w:rsid w:val="00D20517"/>
    <w:rsid w:val="00D224F4"/>
    <w:rsid w:val="00D22EEB"/>
    <w:rsid w:val="00D23166"/>
    <w:rsid w:val="00D236C6"/>
    <w:rsid w:val="00D2374C"/>
    <w:rsid w:val="00D247B4"/>
    <w:rsid w:val="00D25B20"/>
    <w:rsid w:val="00D25F77"/>
    <w:rsid w:val="00D26E5F"/>
    <w:rsid w:val="00D273B1"/>
    <w:rsid w:val="00D27AB3"/>
    <w:rsid w:val="00D27EB8"/>
    <w:rsid w:val="00D309BC"/>
    <w:rsid w:val="00D30E0C"/>
    <w:rsid w:val="00D31144"/>
    <w:rsid w:val="00D31FC3"/>
    <w:rsid w:val="00D3250B"/>
    <w:rsid w:val="00D32976"/>
    <w:rsid w:val="00D32C97"/>
    <w:rsid w:val="00D34C04"/>
    <w:rsid w:val="00D34C32"/>
    <w:rsid w:val="00D34CE9"/>
    <w:rsid w:val="00D37907"/>
    <w:rsid w:val="00D407AB"/>
    <w:rsid w:val="00D41000"/>
    <w:rsid w:val="00D4122A"/>
    <w:rsid w:val="00D412C0"/>
    <w:rsid w:val="00D41408"/>
    <w:rsid w:val="00D414F1"/>
    <w:rsid w:val="00D43767"/>
    <w:rsid w:val="00D43E66"/>
    <w:rsid w:val="00D44995"/>
    <w:rsid w:val="00D47B93"/>
    <w:rsid w:val="00D47D24"/>
    <w:rsid w:val="00D5096E"/>
    <w:rsid w:val="00D5176B"/>
    <w:rsid w:val="00D5259B"/>
    <w:rsid w:val="00D53308"/>
    <w:rsid w:val="00D53369"/>
    <w:rsid w:val="00D537FE"/>
    <w:rsid w:val="00D5674C"/>
    <w:rsid w:val="00D56CB6"/>
    <w:rsid w:val="00D5726B"/>
    <w:rsid w:val="00D57D6E"/>
    <w:rsid w:val="00D60612"/>
    <w:rsid w:val="00D6064D"/>
    <w:rsid w:val="00D609D9"/>
    <w:rsid w:val="00D626CB"/>
    <w:rsid w:val="00D62C7E"/>
    <w:rsid w:val="00D630D7"/>
    <w:rsid w:val="00D63463"/>
    <w:rsid w:val="00D635D1"/>
    <w:rsid w:val="00D65157"/>
    <w:rsid w:val="00D654F2"/>
    <w:rsid w:val="00D65EC5"/>
    <w:rsid w:val="00D66DEE"/>
    <w:rsid w:val="00D67B2D"/>
    <w:rsid w:val="00D70C11"/>
    <w:rsid w:val="00D72AA4"/>
    <w:rsid w:val="00D72E69"/>
    <w:rsid w:val="00D72F34"/>
    <w:rsid w:val="00D73317"/>
    <w:rsid w:val="00D75FCE"/>
    <w:rsid w:val="00D76D55"/>
    <w:rsid w:val="00D7736F"/>
    <w:rsid w:val="00D77568"/>
    <w:rsid w:val="00D80B2C"/>
    <w:rsid w:val="00D80BDD"/>
    <w:rsid w:val="00D8120E"/>
    <w:rsid w:val="00D81AB5"/>
    <w:rsid w:val="00D834FF"/>
    <w:rsid w:val="00D8353A"/>
    <w:rsid w:val="00D843FC"/>
    <w:rsid w:val="00D85378"/>
    <w:rsid w:val="00D8655C"/>
    <w:rsid w:val="00D86935"/>
    <w:rsid w:val="00D90CB0"/>
    <w:rsid w:val="00D90FC9"/>
    <w:rsid w:val="00D915E4"/>
    <w:rsid w:val="00D9235B"/>
    <w:rsid w:val="00D92908"/>
    <w:rsid w:val="00D92B67"/>
    <w:rsid w:val="00D93B22"/>
    <w:rsid w:val="00D94DAA"/>
    <w:rsid w:val="00D96B87"/>
    <w:rsid w:val="00D97D2F"/>
    <w:rsid w:val="00DA0639"/>
    <w:rsid w:val="00DA09A6"/>
    <w:rsid w:val="00DA169F"/>
    <w:rsid w:val="00DA1E67"/>
    <w:rsid w:val="00DA20F0"/>
    <w:rsid w:val="00DA358C"/>
    <w:rsid w:val="00DA3F8F"/>
    <w:rsid w:val="00DA440D"/>
    <w:rsid w:val="00DA4AFA"/>
    <w:rsid w:val="00DA586C"/>
    <w:rsid w:val="00DA65EC"/>
    <w:rsid w:val="00DA67BD"/>
    <w:rsid w:val="00DA76EC"/>
    <w:rsid w:val="00DA7E70"/>
    <w:rsid w:val="00DB052C"/>
    <w:rsid w:val="00DB0909"/>
    <w:rsid w:val="00DB0BC6"/>
    <w:rsid w:val="00DB0F04"/>
    <w:rsid w:val="00DB148B"/>
    <w:rsid w:val="00DB180A"/>
    <w:rsid w:val="00DB31F9"/>
    <w:rsid w:val="00DB43B1"/>
    <w:rsid w:val="00DB5098"/>
    <w:rsid w:val="00DB5568"/>
    <w:rsid w:val="00DB5AC5"/>
    <w:rsid w:val="00DB69E1"/>
    <w:rsid w:val="00DB724D"/>
    <w:rsid w:val="00DB7A02"/>
    <w:rsid w:val="00DC0F46"/>
    <w:rsid w:val="00DC1ADC"/>
    <w:rsid w:val="00DC3810"/>
    <w:rsid w:val="00DC431B"/>
    <w:rsid w:val="00DC4D7B"/>
    <w:rsid w:val="00DC562D"/>
    <w:rsid w:val="00DC7E50"/>
    <w:rsid w:val="00DC7F42"/>
    <w:rsid w:val="00DD0422"/>
    <w:rsid w:val="00DD16F7"/>
    <w:rsid w:val="00DD23D6"/>
    <w:rsid w:val="00DD2BA1"/>
    <w:rsid w:val="00DD368D"/>
    <w:rsid w:val="00DD4687"/>
    <w:rsid w:val="00DD4DC9"/>
    <w:rsid w:val="00DD4F0E"/>
    <w:rsid w:val="00DD565F"/>
    <w:rsid w:val="00DD58C6"/>
    <w:rsid w:val="00DD5938"/>
    <w:rsid w:val="00DD5EA6"/>
    <w:rsid w:val="00DD6CF4"/>
    <w:rsid w:val="00DD6D60"/>
    <w:rsid w:val="00DD7198"/>
    <w:rsid w:val="00DD73DC"/>
    <w:rsid w:val="00DE02BF"/>
    <w:rsid w:val="00DE1090"/>
    <w:rsid w:val="00DE175E"/>
    <w:rsid w:val="00DE2176"/>
    <w:rsid w:val="00DE24E1"/>
    <w:rsid w:val="00DE25D8"/>
    <w:rsid w:val="00DE29FB"/>
    <w:rsid w:val="00DE2CE7"/>
    <w:rsid w:val="00DE3CA2"/>
    <w:rsid w:val="00DE4672"/>
    <w:rsid w:val="00DE4E48"/>
    <w:rsid w:val="00DE578D"/>
    <w:rsid w:val="00DE6D34"/>
    <w:rsid w:val="00DF05E2"/>
    <w:rsid w:val="00DF0B11"/>
    <w:rsid w:val="00DF0DE5"/>
    <w:rsid w:val="00DF14D5"/>
    <w:rsid w:val="00DF3381"/>
    <w:rsid w:val="00DF3779"/>
    <w:rsid w:val="00DF42D8"/>
    <w:rsid w:val="00DF4774"/>
    <w:rsid w:val="00DF551A"/>
    <w:rsid w:val="00DF58B1"/>
    <w:rsid w:val="00DF65F4"/>
    <w:rsid w:val="00DF681F"/>
    <w:rsid w:val="00DF715A"/>
    <w:rsid w:val="00DF7E77"/>
    <w:rsid w:val="00E00213"/>
    <w:rsid w:val="00E00EAF"/>
    <w:rsid w:val="00E0132E"/>
    <w:rsid w:val="00E02421"/>
    <w:rsid w:val="00E02794"/>
    <w:rsid w:val="00E035BF"/>
    <w:rsid w:val="00E038FD"/>
    <w:rsid w:val="00E03DBC"/>
    <w:rsid w:val="00E041E0"/>
    <w:rsid w:val="00E042A0"/>
    <w:rsid w:val="00E04485"/>
    <w:rsid w:val="00E06572"/>
    <w:rsid w:val="00E071C5"/>
    <w:rsid w:val="00E10203"/>
    <w:rsid w:val="00E10E5A"/>
    <w:rsid w:val="00E11060"/>
    <w:rsid w:val="00E121A8"/>
    <w:rsid w:val="00E12885"/>
    <w:rsid w:val="00E13371"/>
    <w:rsid w:val="00E14042"/>
    <w:rsid w:val="00E146A0"/>
    <w:rsid w:val="00E14BF5"/>
    <w:rsid w:val="00E1608A"/>
    <w:rsid w:val="00E161A7"/>
    <w:rsid w:val="00E1668C"/>
    <w:rsid w:val="00E16C52"/>
    <w:rsid w:val="00E177F2"/>
    <w:rsid w:val="00E20470"/>
    <w:rsid w:val="00E20D63"/>
    <w:rsid w:val="00E21698"/>
    <w:rsid w:val="00E237ED"/>
    <w:rsid w:val="00E24EC6"/>
    <w:rsid w:val="00E255E2"/>
    <w:rsid w:val="00E25850"/>
    <w:rsid w:val="00E25F32"/>
    <w:rsid w:val="00E273BA"/>
    <w:rsid w:val="00E2787A"/>
    <w:rsid w:val="00E27F08"/>
    <w:rsid w:val="00E30554"/>
    <w:rsid w:val="00E317D8"/>
    <w:rsid w:val="00E3280E"/>
    <w:rsid w:val="00E33BCB"/>
    <w:rsid w:val="00E3440A"/>
    <w:rsid w:val="00E34998"/>
    <w:rsid w:val="00E350D9"/>
    <w:rsid w:val="00E35E62"/>
    <w:rsid w:val="00E36055"/>
    <w:rsid w:val="00E371C1"/>
    <w:rsid w:val="00E375E6"/>
    <w:rsid w:val="00E37C62"/>
    <w:rsid w:val="00E4014B"/>
    <w:rsid w:val="00E41891"/>
    <w:rsid w:val="00E42163"/>
    <w:rsid w:val="00E4308E"/>
    <w:rsid w:val="00E43D3C"/>
    <w:rsid w:val="00E43F14"/>
    <w:rsid w:val="00E45A4A"/>
    <w:rsid w:val="00E460AD"/>
    <w:rsid w:val="00E46257"/>
    <w:rsid w:val="00E4697F"/>
    <w:rsid w:val="00E4713B"/>
    <w:rsid w:val="00E47E64"/>
    <w:rsid w:val="00E530CF"/>
    <w:rsid w:val="00E53FE5"/>
    <w:rsid w:val="00E5716D"/>
    <w:rsid w:val="00E5728E"/>
    <w:rsid w:val="00E603D8"/>
    <w:rsid w:val="00E613F2"/>
    <w:rsid w:val="00E63509"/>
    <w:rsid w:val="00E63BB1"/>
    <w:rsid w:val="00E641C1"/>
    <w:rsid w:val="00E644DF"/>
    <w:rsid w:val="00E6565C"/>
    <w:rsid w:val="00E657B2"/>
    <w:rsid w:val="00E66614"/>
    <w:rsid w:val="00E66D64"/>
    <w:rsid w:val="00E66FB1"/>
    <w:rsid w:val="00E671CD"/>
    <w:rsid w:val="00E70333"/>
    <w:rsid w:val="00E7060E"/>
    <w:rsid w:val="00E70D33"/>
    <w:rsid w:val="00E70F91"/>
    <w:rsid w:val="00E722BB"/>
    <w:rsid w:val="00E72987"/>
    <w:rsid w:val="00E72CA6"/>
    <w:rsid w:val="00E7414D"/>
    <w:rsid w:val="00E748ED"/>
    <w:rsid w:val="00E74D8F"/>
    <w:rsid w:val="00E757D5"/>
    <w:rsid w:val="00E7642B"/>
    <w:rsid w:val="00E778E9"/>
    <w:rsid w:val="00E81185"/>
    <w:rsid w:val="00E81C25"/>
    <w:rsid w:val="00E81CE9"/>
    <w:rsid w:val="00E831AE"/>
    <w:rsid w:val="00E83F4D"/>
    <w:rsid w:val="00E8436D"/>
    <w:rsid w:val="00E845CD"/>
    <w:rsid w:val="00E857F9"/>
    <w:rsid w:val="00E85B06"/>
    <w:rsid w:val="00E863A4"/>
    <w:rsid w:val="00E86690"/>
    <w:rsid w:val="00E8729E"/>
    <w:rsid w:val="00E87867"/>
    <w:rsid w:val="00E87C1D"/>
    <w:rsid w:val="00E90738"/>
    <w:rsid w:val="00E90BBA"/>
    <w:rsid w:val="00E915E3"/>
    <w:rsid w:val="00E92782"/>
    <w:rsid w:val="00E9298E"/>
    <w:rsid w:val="00E92A68"/>
    <w:rsid w:val="00E93530"/>
    <w:rsid w:val="00E961ED"/>
    <w:rsid w:val="00E975A6"/>
    <w:rsid w:val="00E9786A"/>
    <w:rsid w:val="00EA06B3"/>
    <w:rsid w:val="00EA0AC4"/>
    <w:rsid w:val="00EA12C4"/>
    <w:rsid w:val="00EA19E6"/>
    <w:rsid w:val="00EA2680"/>
    <w:rsid w:val="00EA2B4B"/>
    <w:rsid w:val="00EA2CFE"/>
    <w:rsid w:val="00EA36C7"/>
    <w:rsid w:val="00EA4E0F"/>
    <w:rsid w:val="00EA5034"/>
    <w:rsid w:val="00EA5D9C"/>
    <w:rsid w:val="00EA61ED"/>
    <w:rsid w:val="00EA66F5"/>
    <w:rsid w:val="00EA792A"/>
    <w:rsid w:val="00EA7A5F"/>
    <w:rsid w:val="00EB014C"/>
    <w:rsid w:val="00EB0E21"/>
    <w:rsid w:val="00EB1024"/>
    <w:rsid w:val="00EB3A33"/>
    <w:rsid w:val="00EB5424"/>
    <w:rsid w:val="00EB5875"/>
    <w:rsid w:val="00EB5A82"/>
    <w:rsid w:val="00EC022A"/>
    <w:rsid w:val="00EC02CD"/>
    <w:rsid w:val="00EC11D6"/>
    <w:rsid w:val="00EC1853"/>
    <w:rsid w:val="00EC2CA8"/>
    <w:rsid w:val="00EC2E21"/>
    <w:rsid w:val="00EC3B6A"/>
    <w:rsid w:val="00EC4118"/>
    <w:rsid w:val="00EC48C1"/>
    <w:rsid w:val="00EC5794"/>
    <w:rsid w:val="00EC7700"/>
    <w:rsid w:val="00ED014B"/>
    <w:rsid w:val="00ED03BF"/>
    <w:rsid w:val="00ED10B3"/>
    <w:rsid w:val="00ED1532"/>
    <w:rsid w:val="00ED1866"/>
    <w:rsid w:val="00ED199F"/>
    <w:rsid w:val="00ED1A2D"/>
    <w:rsid w:val="00ED1B0D"/>
    <w:rsid w:val="00ED234A"/>
    <w:rsid w:val="00ED2C85"/>
    <w:rsid w:val="00ED2DC3"/>
    <w:rsid w:val="00ED30D0"/>
    <w:rsid w:val="00ED3C84"/>
    <w:rsid w:val="00ED5154"/>
    <w:rsid w:val="00ED53AE"/>
    <w:rsid w:val="00ED540B"/>
    <w:rsid w:val="00ED6502"/>
    <w:rsid w:val="00ED6FF1"/>
    <w:rsid w:val="00ED79EA"/>
    <w:rsid w:val="00ED7B80"/>
    <w:rsid w:val="00EE1200"/>
    <w:rsid w:val="00EE1F63"/>
    <w:rsid w:val="00EE2088"/>
    <w:rsid w:val="00EE23F6"/>
    <w:rsid w:val="00EE2DCE"/>
    <w:rsid w:val="00EE3A1A"/>
    <w:rsid w:val="00EE3F69"/>
    <w:rsid w:val="00EE41B7"/>
    <w:rsid w:val="00EE4C51"/>
    <w:rsid w:val="00EE5091"/>
    <w:rsid w:val="00EE54FB"/>
    <w:rsid w:val="00EE5CDB"/>
    <w:rsid w:val="00EE6445"/>
    <w:rsid w:val="00EE7E9E"/>
    <w:rsid w:val="00EF008F"/>
    <w:rsid w:val="00EF135B"/>
    <w:rsid w:val="00EF14F9"/>
    <w:rsid w:val="00EF1B4C"/>
    <w:rsid w:val="00EF2A52"/>
    <w:rsid w:val="00EF2E0A"/>
    <w:rsid w:val="00EF3228"/>
    <w:rsid w:val="00EF3693"/>
    <w:rsid w:val="00EF38BB"/>
    <w:rsid w:val="00EF483D"/>
    <w:rsid w:val="00EF489A"/>
    <w:rsid w:val="00EF581D"/>
    <w:rsid w:val="00EF5CF2"/>
    <w:rsid w:val="00EF5E6D"/>
    <w:rsid w:val="00EF6783"/>
    <w:rsid w:val="00EF6E21"/>
    <w:rsid w:val="00EF7A96"/>
    <w:rsid w:val="00EF7D79"/>
    <w:rsid w:val="00F01578"/>
    <w:rsid w:val="00F02711"/>
    <w:rsid w:val="00F029B6"/>
    <w:rsid w:val="00F03780"/>
    <w:rsid w:val="00F04410"/>
    <w:rsid w:val="00F04F24"/>
    <w:rsid w:val="00F054BC"/>
    <w:rsid w:val="00F0556A"/>
    <w:rsid w:val="00F05E01"/>
    <w:rsid w:val="00F06F51"/>
    <w:rsid w:val="00F075B8"/>
    <w:rsid w:val="00F10268"/>
    <w:rsid w:val="00F11CC0"/>
    <w:rsid w:val="00F127BD"/>
    <w:rsid w:val="00F12875"/>
    <w:rsid w:val="00F12929"/>
    <w:rsid w:val="00F12FEB"/>
    <w:rsid w:val="00F15752"/>
    <w:rsid w:val="00F17C44"/>
    <w:rsid w:val="00F20988"/>
    <w:rsid w:val="00F20B20"/>
    <w:rsid w:val="00F20F0E"/>
    <w:rsid w:val="00F21BBC"/>
    <w:rsid w:val="00F21DCB"/>
    <w:rsid w:val="00F21EE7"/>
    <w:rsid w:val="00F22B7D"/>
    <w:rsid w:val="00F23195"/>
    <w:rsid w:val="00F2390F"/>
    <w:rsid w:val="00F243A5"/>
    <w:rsid w:val="00F246F1"/>
    <w:rsid w:val="00F24EFC"/>
    <w:rsid w:val="00F25CBC"/>
    <w:rsid w:val="00F260BF"/>
    <w:rsid w:val="00F269AC"/>
    <w:rsid w:val="00F30F4A"/>
    <w:rsid w:val="00F3102B"/>
    <w:rsid w:val="00F3189A"/>
    <w:rsid w:val="00F31DFD"/>
    <w:rsid w:val="00F32116"/>
    <w:rsid w:val="00F32DBC"/>
    <w:rsid w:val="00F331E0"/>
    <w:rsid w:val="00F3355C"/>
    <w:rsid w:val="00F34976"/>
    <w:rsid w:val="00F3593A"/>
    <w:rsid w:val="00F3654D"/>
    <w:rsid w:val="00F36963"/>
    <w:rsid w:val="00F36B15"/>
    <w:rsid w:val="00F36E3C"/>
    <w:rsid w:val="00F37288"/>
    <w:rsid w:val="00F378FF"/>
    <w:rsid w:val="00F37C3D"/>
    <w:rsid w:val="00F42C42"/>
    <w:rsid w:val="00F42DC6"/>
    <w:rsid w:val="00F43657"/>
    <w:rsid w:val="00F43B4B"/>
    <w:rsid w:val="00F44247"/>
    <w:rsid w:val="00F45378"/>
    <w:rsid w:val="00F508F8"/>
    <w:rsid w:val="00F50AA7"/>
    <w:rsid w:val="00F520D7"/>
    <w:rsid w:val="00F523E4"/>
    <w:rsid w:val="00F52DFD"/>
    <w:rsid w:val="00F5648B"/>
    <w:rsid w:val="00F57E25"/>
    <w:rsid w:val="00F600EB"/>
    <w:rsid w:val="00F61343"/>
    <w:rsid w:val="00F62F3B"/>
    <w:rsid w:val="00F6306E"/>
    <w:rsid w:val="00F63D76"/>
    <w:rsid w:val="00F64156"/>
    <w:rsid w:val="00F64B09"/>
    <w:rsid w:val="00F6545C"/>
    <w:rsid w:val="00F66352"/>
    <w:rsid w:val="00F66872"/>
    <w:rsid w:val="00F66F86"/>
    <w:rsid w:val="00F70173"/>
    <w:rsid w:val="00F70382"/>
    <w:rsid w:val="00F7129C"/>
    <w:rsid w:val="00F713A0"/>
    <w:rsid w:val="00F71550"/>
    <w:rsid w:val="00F72731"/>
    <w:rsid w:val="00F72935"/>
    <w:rsid w:val="00F73D2D"/>
    <w:rsid w:val="00F74F14"/>
    <w:rsid w:val="00F754BB"/>
    <w:rsid w:val="00F754D5"/>
    <w:rsid w:val="00F760EB"/>
    <w:rsid w:val="00F765BF"/>
    <w:rsid w:val="00F77309"/>
    <w:rsid w:val="00F77B06"/>
    <w:rsid w:val="00F80107"/>
    <w:rsid w:val="00F806CD"/>
    <w:rsid w:val="00F80CAD"/>
    <w:rsid w:val="00F826BE"/>
    <w:rsid w:val="00F83418"/>
    <w:rsid w:val="00F83845"/>
    <w:rsid w:val="00F83BD9"/>
    <w:rsid w:val="00F8406C"/>
    <w:rsid w:val="00F84D89"/>
    <w:rsid w:val="00F84F8A"/>
    <w:rsid w:val="00F85218"/>
    <w:rsid w:val="00F85980"/>
    <w:rsid w:val="00F85D19"/>
    <w:rsid w:val="00F907A7"/>
    <w:rsid w:val="00F90A84"/>
    <w:rsid w:val="00F91256"/>
    <w:rsid w:val="00F91A1C"/>
    <w:rsid w:val="00F9214B"/>
    <w:rsid w:val="00F923D1"/>
    <w:rsid w:val="00F92950"/>
    <w:rsid w:val="00F93B49"/>
    <w:rsid w:val="00F94D54"/>
    <w:rsid w:val="00F964E8"/>
    <w:rsid w:val="00F96B52"/>
    <w:rsid w:val="00F97D48"/>
    <w:rsid w:val="00FA0932"/>
    <w:rsid w:val="00FA18C6"/>
    <w:rsid w:val="00FA1E65"/>
    <w:rsid w:val="00FA24D4"/>
    <w:rsid w:val="00FA254C"/>
    <w:rsid w:val="00FA330A"/>
    <w:rsid w:val="00FA3F48"/>
    <w:rsid w:val="00FA5A4B"/>
    <w:rsid w:val="00FA5D15"/>
    <w:rsid w:val="00FA61D2"/>
    <w:rsid w:val="00FA639E"/>
    <w:rsid w:val="00FA64EE"/>
    <w:rsid w:val="00FA6C8F"/>
    <w:rsid w:val="00FA6F71"/>
    <w:rsid w:val="00FA7A87"/>
    <w:rsid w:val="00FB003B"/>
    <w:rsid w:val="00FB012A"/>
    <w:rsid w:val="00FB12FB"/>
    <w:rsid w:val="00FB1393"/>
    <w:rsid w:val="00FB3091"/>
    <w:rsid w:val="00FB3991"/>
    <w:rsid w:val="00FB421C"/>
    <w:rsid w:val="00FB7367"/>
    <w:rsid w:val="00FB7757"/>
    <w:rsid w:val="00FB7E93"/>
    <w:rsid w:val="00FC0688"/>
    <w:rsid w:val="00FC0D1E"/>
    <w:rsid w:val="00FC1661"/>
    <w:rsid w:val="00FC2BA2"/>
    <w:rsid w:val="00FC34F1"/>
    <w:rsid w:val="00FC3ADB"/>
    <w:rsid w:val="00FC5AF3"/>
    <w:rsid w:val="00FC68F1"/>
    <w:rsid w:val="00FD05C0"/>
    <w:rsid w:val="00FD3D88"/>
    <w:rsid w:val="00FD47C2"/>
    <w:rsid w:val="00FD49E1"/>
    <w:rsid w:val="00FD4BCF"/>
    <w:rsid w:val="00FD5078"/>
    <w:rsid w:val="00FD50DA"/>
    <w:rsid w:val="00FD545F"/>
    <w:rsid w:val="00FD5915"/>
    <w:rsid w:val="00FD774F"/>
    <w:rsid w:val="00FE0661"/>
    <w:rsid w:val="00FE17A8"/>
    <w:rsid w:val="00FE1C83"/>
    <w:rsid w:val="00FE377D"/>
    <w:rsid w:val="00FE4871"/>
    <w:rsid w:val="00FE49E0"/>
    <w:rsid w:val="00FE5B5A"/>
    <w:rsid w:val="00FE63C9"/>
    <w:rsid w:val="00FE6B91"/>
    <w:rsid w:val="00FE6E65"/>
    <w:rsid w:val="00FF04DE"/>
    <w:rsid w:val="00FF0BAE"/>
    <w:rsid w:val="00FF1401"/>
    <w:rsid w:val="00FF1521"/>
    <w:rsid w:val="00FF3276"/>
    <w:rsid w:val="00FF378D"/>
    <w:rsid w:val="00FF3C30"/>
    <w:rsid w:val="00FF4712"/>
    <w:rsid w:val="00FF5032"/>
    <w:rsid w:val="00FF51FF"/>
    <w:rsid w:val="00FF52C5"/>
    <w:rsid w:val="00FF6BE7"/>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0E5BA"/>
  <w14:defaultImageDpi w14:val="32767"/>
  <w15:chartTrackingRefBased/>
  <w15:docId w15:val="{360D77D0-AAB6-435D-B782-7F346580C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1">
    <w:name w:val="Normal"/>
    <w:rsid w:val="00A83737"/>
    <w:pPr>
      <w:ind w:firstLineChars="200" w:firstLine="480"/>
    </w:pPr>
    <w:rPr>
      <w:rFonts w:ascii="Calibri" w:eastAsia="宋体" w:hAnsi="Calibri" w:cs="Times New Roman"/>
      <w:kern w:val="0"/>
      <w:lang w:bidi="km-KH"/>
    </w:rPr>
  </w:style>
  <w:style w:type="paragraph" w:styleId="1">
    <w:name w:val="heading 1"/>
    <w:basedOn w:val="a1"/>
    <w:next w:val="a1"/>
    <w:link w:val="10"/>
    <w:qFormat/>
    <w:rsid w:val="003D185C"/>
    <w:pPr>
      <w:keepNext/>
      <w:keepLines/>
      <w:widowControl w:val="0"/>
      <w:numPr>
        <w:numId w:val="1"/>
      </w:numPr>
      <w:spacing w:before="480" w:after="480" w:line="360" w:lineRule="auto"/>
      <w:jc w:val="center"/>
      <w:outlineLvl w:val="0"/>
    </w:pPr>
    <w:rPr>
      <w:rFonts w:ascii="Arial" w:hAnsi="Arial"/>
      <w:b/>
      <w:bCs/>
      <w:kern w:val="44"/>
      <w:sz w:val="32"/>
      <w:szCs w:val="32"/>
      <w:lang w:bidi="ar-SA"/>
    </w:rPr>
  </w:style>
  <w:style w:type="paragraph" w:styleId="2">
    <w:name w:val="heading 2"/>
    <w:basedOn w:val="a1"/>
    <w:next w:val="a1"/>
    <w:link w:val="21"/>
    <w:qFormat/>
    <w:rsid w:val="003D4A09"/>
    <w:pPr>
      <w:keepNext/>
      <w:keepLines/>
      <w:widowControl w:val="0"/>
      <w:numPr>
        <w:ilvl w:val="1"/>
        <w:numId w:val="1"/>
      </w:numPr>
      <w:spacing w:before="160" w:after="160"/>
      <w:ind w:firstLineChars="0" w:firstLine="0"/>
      <w:jc w:val="both"/>
      <w:outlineLvl w:val="1"/>
    </w:pPr>
    <w:rPr>
      <w:rFonts w:ascii="Arial" w:hAnsi="Arial"/>
      <w:b/>
      <w:bCs/>
      <w:kern w:val="2"/>
      <w:sz w:val="28"/>
      <w:szCs w:val="28"/>
      <w:lang w:bidi="ar-SA"/>
    </w:rPr>
  </w:style>
  <w:style w:type="paragraph" w:styleId="3">
    <w:name w:val="heading 3"/>
    <w:basedOn w:val="a1"/>
    <w:next w:val="a1"/>
    <w:link w:val="30"/>
    <w:autoRedefine/>
    <w:qFormat/>
    <w:rsid w:val="00523717"/>
    <w:pPr>
      <w:keepNext/>
      <w:keepLines/>
      <w:widowControl w:val="0"/>
      <w:numPr>
        <w:ilvl w:val="2"/>
        <w:numId w:val="1"/>
      </w:numPr>
      <w:tabs>
        <w:tab w:val="clear" w:pos="720"/>
      </w:tabs>
      <w:adjustRightInd w:val="0"/>
      <w:spacing w:before="120" w:after="120"/>
      <w:ind w:left="0" w:firstLineChars="0" w:firstLine="480"/>
      <w:outlineLvl w:val="2"/>
    </w:pPr>
    <w:rPr>
      <w:rFonts w:ascii="Arial" w:hAnsi="Arial"/>
      <w:bCs/>
      <w:kern w:val="2"/>
      <w:szCs w:val="32"/>
      <w:lang w:bidi="ar-SA"/>
    </w:rPr>
  </w:style>
  <w:style w:type="paragraph" w:styleId="4">
    <w:name w:val="heading 4"/>
    <w:basedOn w:val="a1"/>
    <w:next w:val="a1"/>
    <w:link w:val="40"/>
    <w:qFormat/>
    <w:rsid w:val="003D4A09"/>
    <w:pPr>
      <w:keepNext/>
      <w:keepLines/>
      <w:widowControl w:val="0"/>
      <w:numPr>
        <w:ilvl w:val="3"/>
        <w:numId w:val="1"/>
      </w:numPr>
      <w:tabs>
        <w:tab w:val="clear" w:pos="864"/>
      </w:tabs>
      <w:adjustRightInd w:val="0"/>
      <w:spacing w:before="120" w:after="120" w:line="360" w:lineRule="auto"/>
      <w:ind w:left="0" w:firstLineChars="0" w:firstLine="0"/>
      <w:outlineLvl w:val="3"/>
    </w:pPr>
    <w:rPr>
      <w:rFonts w:ascii="Arial" w:hAnsi="Arial"/>
      <w:b/>
      <w:bCs/>
      <w:kern w:val="2"/>
      <w:sz w:val="21"/>
      <w:szCs w:val="28"/>
      <w:lang w:bidi="ar-SA"/>
    </w:rPr>
  </w:style>
  <w:style w:type="paragraph" w:styleId="5">
    <w:name w:val="heading 5"/>
    <w:basedOn w:val="a1"/>
    <w:next w:val="a1"/>
    <w:link w:val="50"/>
    <w:qFormat/>
    <w:rsid w:val="003D185C"/>
    <w:pPr>
      <w:keepNext/>
      <w:keepLines/>
      <w:widowControl w:val="0"/>
      <w:numPr>
        <w:ilvl w:val="4"/>
        <w:numId w:val="1"/>
      </w:numPr>
      <w:tabs>
        <w:tab w:val="left" w:pos="1008"/>
      </w:tabs>
      <w:spacing w:before="120" w:after="120" w:line="360" w:lineRule="auto"/>
      <w:jc w:val="both"/>
      <w:outlineLvl w:val="4"/>
    </w:pPr>
    <w:rPr>
      <w:rFonts w:ascii="Arial" w:hAnsi="Arial"/>
      <w:b/>
      <w:bCs/>
      <w:kern w:val="2"/>
      <w:sz w:val="28"/>
      <w:szCs w:val="28"/>
      <w:lang w:bidi="ar-SA"/>
    </w:rPr>
  </w:style>
  <w:style w:type="paragraph" w:styleId="6">
    <w:name w:val="heading 6"/>
    <w:basedOn w:val="a1"/>
    <w:next w:val="a1"/>
    <w:link w:val="60"/>
    <w:qFormat/>
    <w:rsid w:val="003D185C"/>
    <w:pPr>
      <w:keepNext/>
      <w:keepLines/>
      <w:widowControl w:val="0"/>
      <w:numPr>
        <w:ilvl w:val="5"/>
        <w:numId w:val="1"/>
      </w:numPr>
      <w:tabs>
        <w:tab w:val="left" w:pos="1152"/>
      </w:tabs>
      <w:spacing w:before="120" w:after="120" w:line="360" w:lineRule="auto"/>
      <w:jc w:val="both"/>
      <w:outlineLvl w:val="5"/>
    </w:pPr>
    <w:rPr>
      <w:rFonts w:ascii="Arial" w:hAnsi="Arial"/>
      <w:b/>
      <w:bCs/>
      <w:kern w:val="2"/>
      <w:szCs w:val="20"/>
      <w:lang w:bidi="ar-SA"/>
    </w:rPr>
  </w:style>
  <w:style w:type="paragraph" w:styleId="7">
    <w:name w:val="heading 7"/>
    <w:basedOn w:val="a1"/>
    <w:next w:val="a1"/>
    <w:link w:val="70"/>
    <w:qFormat/>
    <w:rsid w:val="003D185C"/>
    <w:pPr>
      <w:keepNext/>
      <w:keepLines/>
      <w:widowControl w:val="0"/>
      <w:numPr>
        <w:ilvl w:val="6"/>
        <w:numId w:val="1"/>
      </w:numPr>
      <w:tabs>
        <w:tab w:val="left" w:pos="1296"/>
      </w:tabs>
      <w:spacing w:before="240" w:after="64" w:line="320" w:lineRule="auto"/>
      <w:jc w:val="both"/>
      <w:outlineLvl w:val="6"/>
    </w:pPr>
    <w:rPr>
      <w:rFonts w:ascii="Arial" w:hAnsi="Arial"/>
      <w:b/>
      <w:bCs/>
      <w:kern w:val="2"/>
      <w:szCs w:val="20"/>
      <w:lang w:bidi="ar-SA"/>
    </w:rPr>
  </w:style>
  <w:style w:type="paragraph" w:styleId="8">
    <w:name w:val="heading 8"/>
    <w:basedOn w:val="a1"/>
    <w:next w:val="a1"/>
    <w:link w:val="80"/>
    <w:qFormat/>
    <w:rsid w:val="003D185C"/>
    <w:pPr>
      <w:keepNext/>
      <w:keepLines/>
      <w:widowControl w:val="0"/>
      <w:numPr>
        <w:ilvl w:val="7"/>
        <w:numId w:val="1"/>
      </w:numPr>
      <w:tabs>
        <w:tab w:val="left" w:pos="1440"/>
      </w:tabs>
      <w:spacing w:before="240" w:after="64" w:line="320" w:lineRule="auto"/>
      <w:jc w:val="both"/>
      <w:outlineLvl w:val="7"/>
    </w:pPr>
    <w:rPr>
      <w:rFonts w:ascii="Arial" w:eastAsia="黑体" w:hAnsi="Arial"/>
      <w:kern w:val="2"/>
      <w:szCs w:val="20"/>
      <w:lang w:bidi="ar-SA"/>
    </w:rPr>
  </w:style>
  <w:style w:type="paragraph" w:styleId="9">
    <w:name w:val="heading 9"/>
    <w:basedOn w:val="a1"/>
    <w:next w:val="a1"/>
    <w:link w:val="90"/>
    <w:qFormat/>
    <w:rsid w:val="003D185C"/>
    <w:pPr>
      <w:keepNext/>
      <w:keepLines/>
      <w:widowControl w:val="0"/>
      <w:numPr>
        <w:ilvl w:val="8"/>
        <w:numId w:val="1"/>
      </w:numPr>
      <w:tabs>
        <w:tab w:val="left" w:pos="1584"/>
      </w:tabs>
      <w:spacing w:before="240" w:after="64" w:line="320" w:lineRule="auto"/>
      <w:jc w:val="both"/>
      <w:outlineLvl w:val="8"/>
    </w:pPr>
    <w:rPr>
      <w:rFonts w:ascii="Arial" w:eastAsia="黑体" w:hAnsi="Arial"/>
      <w:kern w:val="2"/>
      <w:sz w:val="21"/>
      <w:szCs w:val="20"/>
      <w:lang w:bidi="ar-S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eastAsia="宋体" w:hAnsi="Arial" w:cs="Times New Roman"/>
      <w:b/>
      <w:bCs/>
      <w:kern w:val="44"/>
      <w:sz w:val="32"/>
      <w:szCs w:val="32"/>
    </w:rPr>
  </w:style>
  <w:style w:type="character" w:customStyle="1" w:styleId="21">
    <w:name w:val="标题 2 字符"/>
    <w:basedOn w:val="a2"/>
    <w:link w:val="2"/>
    <w:rsid w:val="003D4A09"/>
    <w:rPr>
      <w:rFonts w:ascii="Arial" w:eastAsia="宋体" w:hAnsi="Arial" w:cs="Times New Roman"/>
      <w:b/>
      <w:bCs/>
      <w:sz w:val="28"/>
      <w:szCs w:val="28"/>
    </w:rPr>
  </w:style>
  <w:style w:type="paragraph" w:styleId="a5">
    <w:name w:val="caption"/>
    <w:basedOn w:val="a1"/>
    <w:next w:val="a1"/>
    <w:unhideWhenUsed/>
    <w:qFormat/>
    <w:rsid w:val="009B10CC"/>
    <w:pPr>
      <w:spacing w:line="0" w:lineRule="atLeast"/>
      <w:ind w:firstLineChars="0" w:firstLine="0"/>
      <w:jc w:val="center"/>
    </w:pPr>
    <w:rPr>
      <w:rFonts w:asciiTheme="majorHAnsi" w:eastAsia="黑体" w:hAnsiTheme="majorHAnsi" w:cstheme="majorBidi"/>
      <w:b/>
      <w:sz w:val="18"/>
      <w:szCs w:val="32"/>
    </w:rPr>
  </w:style>
  <w:style w:type="character" w:customStyle="1" w:styleId="40">
    <w:name w:val="标题 4 字符"/>
    <w:basedOn w:val="a2"/>
    <w:link w:val="4"/>
    <w:rsid w:val="003D4A09"/>
    <w:rPr>
      <w:rFonts w:ascii="Arial" w:eastAsia="宋体" w:hAnsi="Arial" w:cs="Times New Roman"/>
      <w:b/>
      <w:bCs/>
      <w:sz w:val="21"/>
      <w:szCs w:val="28"/>
    </w:rPr>
  </w:style>
  <w:style w:type="character" w:customStyle="1" w:styleId="60">
    <w:name w:val="标题 6 字符"/>
    <w:basedOn w:val="a2"/>
    <w:link w:val="6"/>
    <w:rsid w:val="003D185C"/>
    <w:rPr>
      <w:rFonts w:ascii="Arial" w:eastAsia="宋体" w:hAnsi="Arial" w:cs="Times New Roman"/>
      <w:b/>
      <w:bCs/>
      <w:szCs w:val="20"/>
    </w:rPr>
  </w:style>
  <w:style w:type="character" w:customStyle="1" w:styleId="70">
    <w:name w:val="标题 7 字符"/>
    <w:basedOn w:val="a2"/>
    <w:link w:val="7"/>
    <w:rsid w:val="003D185C"/>
    <w:rPr>
      <w:rFonts w:ascii="Arial" w:eastAsia="宋体" w:hAnsi="Arial" w:cs="Times New Roman"/>
      <w:b/>
      <w:bCs/>
      <w:szCs w:val="20"/>
    </w:rPr>
  </w:style>
  <w:style w:type="character" w:customStyle="1" w:styleId="80">
    <w:name w:val="标题 8 字符"/>
    <w:basedOn w:val="a2"/>
    <w:link w:val="8"/>
    <w:rsid w:val="003D185C"/>
    <w:rPr>
      <w:rFonts w:ascii="Arial" w:eastAsia="黑体" w:hAnsi="Arial" w:cs="Times New Roman"/>
      <w:szCs w:val="20"/>
    </w:rPr>
  </w:style>
  <w:style w:type="character" w:customStyle="1" w:styleId="90">
    <w:name w:val="标题 9 字符"/>
    <w:basedOn w:val="a2"/>
    <w:link w:val="9"/>
    <w:rsid w:val="003D185C"/>
    <w:rPr>
      <w:rFonts w:ascii="Arial" w:eastAsia="黑体" w:hAnsi="Arial" w:cs="Times New Roman"/>
      <w:sz w:val="21"/>
      <w:szCs w:val="20"/>
    </w:rPr>
  </w:style>
  <w:style w:type="paragraph" w:customStyle="1" w:styleId="a6">
    <w:name w:val="源程序"/>
    <w:basedOn w:val="a1"/>
    <w:link w:val="CharChar"/>
    <w:rsid w:val="00FE1C83"/>
    <w:pPr>
      <w:widowControl w:val="0"/>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jc w:val="both"/>
      <w:textAlignment w:val="baseline"/>
    </w:pPr>
    <w:rPr>
      <w:rFonts w:asciiTheme="minorHAnsi" w:hAnsiTheme="minorHAnsi"/>
      <w:kern w:val="2"/>
      <w:sz w:val="18"/>
      <w:szCs w:val="22"/>
      <w:lang w:bidi="ar-SA"/>
    </w:rPr>
  </w:style>
  <w:style w:type="character" w:customStyle="1" w:styleId="CharChar">
    <w:name w:val="源程序 Char Char"/>
    <w:link w:val="a6"/>
    <w:rsid w:val="00FE1C83"/>
    <w:rPr>
      <w:rFonts w:eastAsia="宋体" w:cs="Times New Roman"/>
      <w:sz w:val="18"/>
      <w:szCs w:val="22"/>
      <w:shd w:val="clear" w:color="auto" w:fill="E6E6E6"/>
    </w:rPr>
  </w:style>
  <w:style w:type="character" w:customStyle="1" w:styleId="30">
    <w:name w:val="标题 3 字符"/>
    <w:basedOn w:val="a2"/>
    <w:link w:val="3"/>
    <w:rsid w:val="00523717"/>
    <w:rPr>
      <w:rFonts w:ascii="Arial" w:eastAsia="宋体" w:hAnsi="Arial" w:cs="Times New Roman"/>
      <w:bCs/>
      <w:szCs w:val="32"/>
    </w:rPr>
  </w:style>
  <w:style w:type="character" w:customStyle="1" w:styleId="50">
    <w:name w:val="标题 5 字符"/>
    <w:basedOn w:val="a2"/>
    <w:link w:val="5"/>
    <w:rsid w:val="003D185C"/>
    <w:rPr>
      <w:rFonts w:ascii="Arial" w:eastAsia="宋体" w:hAnsi="Arial" w:cs="Times New Roman"/>
      <w:b/>
      <w:bCs/>
      <w:sz w:val="28"/>
      <w:szCs w:val="28"/>
    </w:rPr>
  </w:style>
  <w:style w:type="paragraph" w:styleId="a7">
    <w:name w:val="Title"/>
    <w:basedOn w:val="a1"/>
    <w:next w:val="a1"/>
    <w:link w:val="a8"/>
    <w:qFormat/>
    <w:rsid w:val="003D185C"/>
    <w:pPr>
      <w:widowControl w:val="0"/>
      <w:spacing w:before="240" w:after="60"/>
      <w:jc w:val="center"/>
      <w:outlineLvl w:val="0"/>
    </w:pPr>
    <w:rPr>
      <w:rFonts w:asciiTheme="majorHAnsi" w:hAnsiTheme="majorHAnsi" w:cstheme="majorBidi"/>
      <w:b/>
      <w:bCs/>
      <w:kern w:val="2"/>
      <w:sz w:val="32"/>
      <w:szCs w:val="32"/>
      <w:lang w:bidi="ar-SA"/>
    </w:rPr>
  </w:style>
  <w:style w:type="character" w:customStyle="1" w:styleId="a8">
    <w:name w:val="标题 字符"/>
    <w:basedOn w:val="a2"/>
    <w:link w:val="a7"/>
    <w:rsid w:val="003D185C"/>
    <w:rPr>
      <w:rFonts w:asciiTheme="majorHAnsi" w:eastAsia="宋体" w:hAnsiTheme="majorHAnsi" w:cstheme="majorBidi"/>
      <w:b/>
      <w:bCs/>
      <w:sz w:val="32"/>
      <w:szCs w:val="32"/>
    </w:rPr>
  </w:style>
  <w:style w:type="paragraph" w:customStyle="1" w:styleId="20">
    <w:name w:val="列表段落2"/>
    <w:basedOn w:val="a0"/>
    <w:rsid w:val="00573944"/>
    <w:pPr>
      <w:numPr>
        <w:ilvl w:val="1"/>
        <w:numId w:val="17"/>
      </w:numPr>
    </w:pPr>
    <w:rPr>
      <w:b w:val="0"/>
      <w:sz w:val="18"/>
    </w:rPr>
  </w:style>
  <w:style w:type="paragraph" w:styleId="a0">
    <w:name w:val="List Paragraph"/>
    <w:basedOn w:val="a1"/>
    <w:uiPriority w:val="34"/>
    <w:qFormat/>
    <w:rsid w:val="004C58B1"/>
    <w:pPr>
      <w:widowControl w:val="0"/>
      <w:numPr>
        <w:numId w:val="3"/>
      </w:numPr>
      <w:ind w:left="620" w:firstLineChars="0" w:firstLine="0"/>
      <w:jc w:val="both"/>
    </w:pPr>
    <w:rPr>
      <w:rFonts w:asciiTheme="minorHAnsi" w:hAnsiTheme="minorHAnsi"/>
      <w:b/>
      <w:i/>
      <w:kern w:val="2"/>
      <w:szCs w:val="21"/>
      <w:lang w:bidi="ar-SA"/>
    </w:rPr>
  </w:style>
  <w:style w:type="paragraph" w:customStyle="1" w:styleId="a9">
    <w:name w:val="表题"/>
    <w:basedOn w:val="a1"/>
    <w:next w:val="a1"/>
    <w:rsid w:val="00A4793F"/>
    <w:pPr>
      <w:keepNext/>
      <w:keepLines/>
      <w:spacing w:line="0" w:lineRule="atLeast"/>
      <w:ind w:firstLineChars="0" w:firstLine="0"/>
      <w:jc w:val="center"/>
    </w:pPr>
    <w:rPr>
      <w:rFonts w:eastAsia="黑体"/>
      <w:b/>
      <w:bCs/>
      <w:sz w:val="18"/>
      <w:szCs w:val="20"/>
      <w:lang w:bidi="ar-SA"/>
    </w:rPr>
  </w:style>
  <w:style w:type="paragraph" w:customStyle="1" w:styleId="aa">
    <w:name w:val="表格正文"/>
    <w:basedOn w:val="a1"/>
    <w:rsid w:val="00A4793F"/>
    <w:pPr>
      <w:widowControl w:val="0"/>
      <w:spacing w:line="0" w:lineRule="atLeast"/>
      <w:ind w:firstLineChars="0" w:firstLine="0"/>
    </w:pPr>
    <w:rPr>
      <w:rFonts w:ascii="Arial" w:hAnsi="Arial" w:cs="Arial"/>
      <w:kern w:val="2"/>
      <w:sz w:val="18"/>
      <w:szCs w:val="18"/>
      <w:lang w:bidi="ar-SA"/>
    </w:rPr>
  </w:style>
  <w:style w:type="character" w:styleId="ab">
    <w:name w:val="Hyperlink"/>
    <w:basedOn w:val="a2"/>
    <w:uiPriority w:val="99"/>
    <w:unhideWhenUsed/>
    <w:rsid w:val="00A83737"/>
    <w:rPr>
      <w:color w:val="0000FF"/>
      <w:u w:val="single"/>
    </w:rPr>
  </w:style>
  <w:style w:type="character" w:styleId="ac">
    <w:name w:val="FollowedHyperlink"/>
    <w:basedOn w:val="a2"/>
    <w:semiHidden/>
    <w:unhideWhenUsed/>
    <w:rsid w:val="00A83737"/>
    <w:rPr>
      <w:color w:val="800080"/>
      <w:u w:val="single"/>
    </w:rPr>
  </w:style>
  <w:style w:type="paragraph" w:styleId="ad">
    <w:name w:val="Subtitle"/>
    <w:basedOn w:val="a1"/>
    <w:next w:val="a1"/>
    <w:link w:val="ae"/>
    <w:uiPriority w:val="11"/>
    <w:qFormat/>
    <w:rsid w:val="008D6C54"/>
    <w:pPr>
      <w:widowControl w:val="0"/>
      <w:ind w:firstLineChars="0" w:firstLine="0"/>
      <w:jc w:val="both"/>
    </w:pPr>
    <w:rPr>
      <w:rFonts w:asciiTheme="minorHAnsi" w:eastAsiaTheme="minorEastAsia" w:hAnsiTheme="minorHAnsi" w:cstheme="minorBidi"/>
      <w:kern w:val="2"/>
      <w:sz w:val="21"/>
      <w:szCs w:val="21"/>
      <w:lang w:bidi="ar-SA"/>
    </w:rPr>
  </w:style>
  <w:style w:type="character" w:customStyle="1" w:styleId="ae">
    <w:name w:val="副标题 字符"/>
    <w:basedOn w:val="a2"/>
    <w:link w:val="ad"/>
    <w:uiPriority w:val="11"/>
    <w:rsid w:val="008D6C54"/>
    <w:rPr>
      <w:sz w:val="21"/>
      <w:szCs w:val="21"/>
    </w:rPr>
  </w:style>
  <w:style w:type="character" w:customStyle="1" w:styleId="4CharChar">
    <w:name w:val="标题4 Char Char"/>
    <w:link w:val="41"/>
    <w:semiHidden/>
    <w:locked/>
    <w:rsid w:val="008D6C54"/>
    <w:rPr>
      <w:b/>
      <w:color w:val="000000"/>
      <w:kern w:val="24"/>
      <w:lang w:val="zh-CN"/>
    </w:rPr>
  </w:style>
  <w:style w:type="paragraph" w:customStyle="1" w:styleId="41">
    <w:name w:val="标题4"/>
    <w:basedOn w:val="4"/>
    <w:next w:val="a1"/>
    <w:link w:val="4CharChar"/>
    <w:semiHidden/>
    <w:rsid w:val="008D6C54"/>
    <w:pPr>
      <w:keepNext w:val="0"/>
      <w:keepLines w:val="0"/>
      <w:numPr>
        <w:ilvl w:val="0"/>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Cs w:val="0"/>
      <w:color w:val="000000"/>
      <w:kern w:val="24"/>
      <w:sz w:val="24"/>
      <w:szCs w:val="24"/>
      <w:lang w:val="zh-CN"/>
    </w:rPr>
  </w:style>
  <w:style w:type="paragraph" w:customStyle="1" w:styleId="af">
    <w:name w:val="表文字"/>
    <w:basedOn w:val="a1"/>
    <w:next w:val="a1"/>
    <w:semiHidden/>
    <w:rsid w:val="008D6C54"/>
    <w:pPr>
      <w:spacing w:before="60" w:after="60"/>
      <w:ind w:firstLine="420"/>
      <w:jc w:val="both"/>
    </w:pPr>
    <w:rPr>
      <w:rFonts w:ascii="Times New Roman" w:hAnsi="Times New Roman"/>
      <w:bCs/>
      <w:sz w:val="18"/>
      <w:szCs w:val="20"/>
      <w:lang w:bidi="ar-SA"/>
    </w:rPr>
  </w:style>
  <w:style w:type="paragraph" w:customStyle="1" w:styleId="11">
    <w:name w:val="表格标题1"/>
    <w:basedOn w:val="a1"/>
    <w:semiHidden/>
    <w:rsid w:val="008D6C54"/>
    <w:pPr>
      <w:widowControl w:val="0"/>
      <w:ind w:firstLine="200"/>
      <w:jc w:val="both"/>
    </w:pPr>
    <w:rPr>
      <w:rFonts w:ascii="Arial" w:hAnsi="Arial" w:cs="宋体"/>
      <w:b/>
      <w:bCs/>
      <w:kern w:val="2"/>
      <w:sz w:val="18"/>
      <w:szCs w:val="18"/>
      <w:lang w:bidi="ar-SA"/>
    </w:rPr>
  </w:style>
  <w:style w:type="paragraph" w:customStyle="1" w:styleId="a">
    <w:name w:val="段内列表"/>
    <w:basedOn w:val="a1"/>
    <w:next w:val="a1"/>
    <w:rsid w:val="00D05F42"/>
    <w:pPr>
      <w:numPr>
        <w:numId w:val="16"/>
      </w:numPr>
      <w:ind w:left="0" w:firstLine="200"/>
    </w:pPr>
    <w:rPr>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4949">
      <w:bodyDiv w:val="1"/>
      <w:marLeft w:val="0"/>
      <w:marRight w:val="0"/>
      <w:marTop w:val="0"/>
      <w:marBottom w:val="0"/>
      <w:divBdr>
        <w:top w:val="none" w:sz="0" w:space="0" w:color="auto"/>
        <w:left w:val="none" w:sz="0" w:space="0" w:color="auto"/>
        <w:bottom w:val="none" w:sz="0" w:space="0" w:color="auto"/>
        <w:right w:val="none" w:sz="0" w:space="0" w:color="auto"/>
      </w:divBdr>
    </w:div>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189297900">
      <w:bodyDiv w:val="1"/>
      <w:marLeft w:val="0"/>
      <w:marRight w:val="0"/>
      <w:marTop w:val="0"/>
      <w:marBottom w:val="0"/>
      <w:divBdr>
        <w:top w:val="none" w:sz="0" w:space="0" w:color="auto"/>
        <w:left w:val="none" w:sz="0" w:space="0" w:color="auto"/>
        <w:bottom w:val="none" w:sz="0" w:space="0" w:color="auto"/>
        <w:right w:val="none" w:sz="0" w:space="0" w:color="auto"/>
      </w:divBdr>
      <w:divsChild>
        <w:div w:id="1090196245">
          <w:marLeft w:val="600"/>
          <w:marRight w:val="0"/>
          <w:marTop w:val="0"/>
          <w:marBottom w:val="600"/>
          <w:divBdr>
            <w:top w:val="none" w:sz="0" w:space="0" w:color="auto"/>
            <w:left w:val="none" w:sz="0" w:space="0" w:color="auto"/>
            <w:bottom w:val="none" w:sz="0" w:space="0" w:color="auto"/>
            <w:right w:val="none" w:sz="0" w:space="0" w:color="auto"/>
          </w:divBdr>
        </w:div>
      </w:divsChild>
    </w:div>
    <w:div w:id="253054268">
      <w:bodyDiv w:val="1"/>
      <w:marLeft w:val="0"/>
      <w:marRight w:val="0"/>
      <w:marTop w:val="0"/>
      <w:marBottom w:val="0"/>
      <w:divBdr>
        <w:top w:val="none" w:sz="0" w:space="0" w:color="auto"/>
        <w:left w:val="none" w:sz="0" w:space="0" w:color="auto"/>
        <w:bottom w:val="none" w:sz="0" w:space="0" w:color="auto"/>
        <w:right w:val="none" w:sz="0" w:space="0" w:color="auto"/>
      </w:divBdr>
    </w:div>
    <w:div w:id="345331398">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24423106">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448666848">
      <w:bodyDiv w:val="1"/>
      <w:marLeft w:val="0"/>
      <w:marRight w:val="0"/>
      <w:marTop w:val="0"/>
      <w:marBottom w:val="0"/>
      <w:divBdr>
        <w:top w:val="none" w:sz="0" w:space="0" w:color="auto"/>
        <w:left w:val="none" w:sz="0" w:space="0" w:color="auto"/>
        <w:bottom w:val="none" w:sz="0" w:space="0" w:color="auto"/>
        <w:right w:val="none" w:sz="0" w:space="0" w:color="auto"/>
      </w:divBdr>
    </w:div>
    <w:div w:id="505368231">
      <w:bodyDiv w:val="1"/>
      <w:marLeft w:val="0"/>
      <w:marRight w:val="0"/>
      <w:marTop w:val="0"/>
      <w:marBottom w:val="0"/>
      <w:divBdr>
        <w:top w:val="none" w:sz="0" w:space="0" w:color="auto"/>
        <w:left w:val="none" w:sz="0" w:space="0" w:color="auto"/>
        <w:bottom w:val="none" w:sz="0" w:space="0" w:color="auto"/>
        <w:right w:val="none" w:sz="0" w:space="0" w:color="auto"/>
      </w:divBdr>
    </w:div>
    <w:div w:id="525867080">
      <w:bodyDiv w:val="1"/>
      <w:marLeft w:val="0"/>
      <w:marRight w:val="0"/>
      <w:marTop w:val="0"/>
      <w:marBottom w:val="0"/>
      <w:divBdr>
        <w:top w:val="none" w:sz="0" w:space="0" w:color="auto"/>
        <w:left w:val="none" w:sz="0" w:space="0" w:color="auto"/>
        <w:bottom w:val="none" w:sz="0" w:space="0" w:color="auto"/>
        <w:right w:val="none" w:sz="0" w:space="0" w:color="auto"/>
      </w:divBdr>
    </w:div>
    <w:div w:id="531378695">
      <w:bodyDiv w:val="1"/>
      <w:marLeft w:val="0"/>
      <w:marRight w:val="0"/>
      <w:marTop w:val="0"/>
      <w:marBottom w:val="0"/>
      <w:divBdr>
        <w:top w:val="none" w:sz="0" w:space="0" w:color="auto"/>
        <w:left w:val="none" w:sz="0" w:space="0" w:color="auto"/>
        <w:bottom w:val="none" w:sz="0" w:space="0" w:color="auto"/>
        <w:right w:val="none" w:sz="0" w:space="0" w:color="auto"/>
      </w:divBdr>
      <w:divsChild>
        <w:div w:id="703597485">
          <w:marLeft w:val="0"/>
          <w:marRight w:val="0"/>
          <w:marTop w:val="0"/>
          <w:marBottom w:val="0"/>
          <w:divBdr>
            <w:top w:val="none" w:sz="0" w:space="0" w:color="auto"/>
            <w:left w:val="none" w:sz="0" w:space="0" w:color="auto"/>
            <w:bottom w:val="none" w:sz="0" w:space="0" w:color="auto"/>
            <w:right w:val="none" w:sz="0" w:space="0" w:color="auto"/>
          </w:divBdr>
          <w:divsChild>
            <w:div w:id="958756363">
              <w:marLeft w:val="0"/>
              <w:marRight w:val="0"/>
              <w:marTop w:val="0"/>
              <w:marBottom w:val="0"/>
              <w:divBdr>
                <w:top w:val="none" w:sz="0" w:space="0" w:color="auto"/>
                <w:left w:val="none" w:sz="0" w:space="0" w:color="auto"/>
                <w:bottom w:val="none" w:sz="0" w:space="0" w:color="auto"/>
                <w:right w:val="none" w:sz="0" w:space="0" w:color="auto"/>
              </w:divBdr>
            </w:div>
          </w:divsChild>
        </w:div>
        <w:div w:id="896821233">
          <w:marLeft w:val="0"/>
          <w:marRight w:val="0"/>
          <w:marTop w:val="0"/>
          <w:marBottom w:val="0"/>
          <w:divBdr>
            <w:top w:val="none" w:sz="0" w:space="0" w:color="auto"/>
            <w:left w:val="none" w:sz="0" w:space="0" w:color="auto"/>
            <w:bottom w:val="none" w:sz="0" w:space="0" w:color="auto"/>
            <w:right w:val="none" w:sz="0" w:space="0" w:color="auto"/>
          </w:divBdr>
          <w:divsChild>
            <w:div w:id="17767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2841">
      <w:bodyDiv w:val="1"/>
      <w:marLeft w:val="0"/>
      <w:marRight w:val="0"/>
      <w:marTop w:val="0"/>
      <w:marBottom w:val="0"/>
      <w:divBdr>
        <w:top w:val="none" w:sz="0" w:space="0" w:color="auto"/>
        <w:left w:val="none" w:sz="0" w:space="0" w:color="auto"/>
        <w:bottom w:val="none" w:sz="0" w:space="0" w:color="auto"/>
        <w:right w:val="none" w:sz="0" w:space="0" w:color="auto"/>
      </w:divBdr>
      <w:divsChild>
        <w:div w:id="133373062">
          <w:marLeft w:val="-150"/>
          <w:marRight w:val="-150"/>
          <w:marTop w:val="0"/>
          <w:marBottom w:val="0"/>
          <w:divBdr>
            <w:top w:val="none" w:sz="0" w:space="0" w:color="auto"/>
            <w:left w:val="none" w:sz="0" w:space="0" w:color="auto"/>
            <w:bottom w:val="none" w:sz="0" w:space="0" w:color="auto"/>
            <w:right w:val="none" w:sz="0" w:space="0" w:color="auto"/>
          </w:divBdr>
          <w:divsChild>
            <w:div w:id="862742480">
              <w:marLeft w:val="0"/>
              <w:marRight w:val="0"/>
              <w:marTop w:val="0"/>
              <w:marBottom w:val="0"/>
              <w:divBdr>
                <w:top w:val="none" w:sz="0" w:space="0" w:color="auto"/>
                <w:left w:val="none" w:sz="0" w:space="0" w:color="auto"/>
                <w:bottom w:val="none" w:sz="0" w:space="0" w:color="auto"/>
                <w:right w:val="none" w:sz="0" w:space="0" w:color="auto"/>
              </w:divBdr>
            </w:div>
            <w:div w:id="897592330">
              <w:marLeft w:val="0"/>
              <w:marRight w:val="0"/>
              <w:marTop w:val="0"/>
              <w:marBottom w:val="0"/>
              <w:divBdr>
                <w:top w:val="none" w:sz="0" w:space="0" w:color="auto"/>
                <w:left w:val="none" w:sz="0" w:space="0" w:color="auto"/>
                <w:bottom w:val="none" w:sz="0" w:space="0" w:color="auto"/>
                <w:right w:val="none" w:sz="0" w:space="0" w:color="auto"/>
              </w:divBdr>
            </w:div>
          </w:divsChild>
        </w:div>
        <w:div w:id="36901275">
          <w:marLeft w:val="0"/>
          <w:marRight w:val="0"/>
          <w:marTop w:val="0"/>
          <w:marBottom w:val="0"/>
          <w:divBdr>
            <w:top w:val="none" w:sz="0" w:space="0" w:color="auto"/>
            <w:left w:val="none" w:sz="0" w:space="0" w:color="auto"/>
            <w:bottom w:val="none" w:sz="0" w:space="0" w:color="auto"/>
            <w:right w:val="none" w:sz="0" w:space="0" w:color="auto"/>
          </w:divBdr>
          <w:divsChild>
            <w:div w:id="520969856">
              <w:marLeft w:val="0"/>
              <w:marRight w:val="0"/>
              <w:marTop w:val="0"/>
              <w:marBottom w:val="0"/>
              <w:divBdr>
                <w:top w:val="none" w:sz="0" w:space="0" w:color="auto"/>
                <w:left w:val="none" w:sz="0" w:space="0" w:color="auto"/>
                <w:bottom w:val="none" w:sz="0" w:space="0" w:color="auto"/>
                <w:right w:val="none" w:sz="0" w:space="0" w:color="auto"/>
              </w:divBdr>
            </w:div>
          </w:divsChild>
        </w:div>
        <w:div w:id="1707751872">
          <w:marLeft w:val="600"/>
          <w:marRight w:val="0"/>
          <w:marTop w:val="0"/>
          <w:marBottom w:val="600"/>
          <w:divBdr>
            <w:top w:val="none" w:sz="0" w:space="0" w:color="auto"/>
            <w:left w:val="none" w:sz="0" w:space="0" w:color="auto"/>
            <w:bottom w:val="none" w:sz="0" w:space="0" w:color="auto"/>
            <w:right w:val="none" w:sz="0" w:space="0" w:color="auto"/>
          </w:divBdr>
        </w:div>
      </w:divsChild>
    </w:div>
    <w:div w:id="629434841">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783429456">
      <w:bodyDiv w:val="1"/>
      <w:marLeft w:val="0"/>
      <w:marRight w:val="0"/>
      <w:marTop w:val="0"/>
      <w:marBottom w:val="0"/>
      <w:divBdr>
        <w:top w:val="none" w:sz="0" w:space="0" w:color="auto"/>
        <w:left w:val="none" w:sz="0" w:space="0" w:color="auto"/>
        <w:bottom w:val="none" w:sz="0" w:space="0" w:color="auto"/>
        <w:right w:val="none" w:sz="0" w:space="0" w:color="auto"/>
      </w:divBdr>
      <w:divsChild>
        <w:div w:id="523594924">
          <w:marLeft w:val="0"/>
          <w:marRight w:val="0"/>
          <w:marTop w:val="0"/>
          <w:marBottom w:val="300"/>
          <w:divBdr>
            <w:top w:val="none" w:sz="0" w:space="0" w:color="auto"/>
            <w:left w:val="none" w:sz="0" w:space="0" w:color="auto"/>
            <w:bottom w:val="none" w:sz="0" w:space="0" w:color="auto"/>
            <w:right w:val="none" w:sz="0" w:space="0" w:color="auto"/>
          </w:divBdr>
        </w:div>
        <w:div w:id="674304485">
          <w:marLeft w:val="300"/>
          <w:marRight w:val="0"/>
          <w:marTop w:val="0"/>
          <w:marBottom w:val="300"/>
          <w:divBdr>
            <w:top w:val="none" w:sz="0" w:space="0" w:color="auto"/>
            <w:left w:val="none" w:sz="0" w:space="0" w:color="auto"/>
            <w:bottom w:val="none" w:sz="0" w:space="0" w:color="auto"/>
            <w:right w:val="none" w:sz="0" w:space="0" w:color="auto"/>
          </w:divBdr>
        </w:div>
        <w:div w:id="303655673">
          <w:marLeft w:val="0"/>
          <w:marRight w:val="0"/>
          <w:marTop w:val="0"/>
          <w:marBottom w:val="0"/>
          <w:divBdr>
            <w:top w:val="none" w:sz="0" w:space="0" w:color="auto"/>
            <w:left w:val="none" w:sz="0" w:space="0" w:color="auto"/>
            <w:bottom w:val="none" w:sz="0" w:space="0" w:color="auto"/>
            <w:right w:val="none" w:sz="0" w:space="0" w:color="auto"/>
          </w:divBdr>
          <w:divsChild>
            <w:div w:id="2047441635">
              <w:marLeft w:val="0"/>
              <w:marRight w:val="0"/>
              <w:marTop w:val="0"/>
              <w:marBottom w:val="0"/>
              <w:divBdr>
                <w:top w:val="none" w:sz="0" w:space="0" w:color="auto"/>
                <w:left w:val="none" w:sz="0" w:space="0" w:color="auto"/>
                <w:bottom w:val="none" w:sz="0" w:space="0" w:color="auto"/>
                <w:right w:val="none" w:sz="0" w:space="0" w:color="auto"/>
              </w:divBdr>
            </w:div>
          </w:divsChild>
        </w:div>
        <w:div w:id="206062947">
          <w:marLeft w:val="0"/>
          <w:marRight w:val="0"/>
          <w:marTop w:val="0"/>
          <w:marBottom w:val="0"/>
          <w:divBdr>
            <w:top w:val="none" w:sz="0" w:space="0" w:color="auto"/>
            <w:left w:val="none" w:sz="0" w:space="0" w:color="auto"/>
            <w:bottom w:val="none" w:sz="0" w:space="0" w:color="auto"/>
            <w:right w:val="none" w:sz="0" w:space="0" w:color="auto"/>
          </w:divBdr>
          <w:divsChild>
            <w:div w:id="2001762416">
              <w:marLeft w:val="0"/>
              <w:marRight w:val="0"/>
              <w:marTop w:val="0"/>
              <w:marBottom w:val="0"/>
              <w:divBdr>
                <w:top w:val="none" w:sz="0" w:space="0" w:color="auto"/>
                <w:left w:val="none" w:sz="0" w:space="0" w:color="auto"/>
                <w:bottom w:val="none" w:sz="0" w:space="0" w:color="auto"/>
                <w:right w:val="none" w:sz="0" w:space="0" w:color="auto"/>
              </w:divBdr>
            </w:div>
          </w:divsChild>
        </w:div>
        <w:div w:id="1019352488">
          <w:marLeft w:val="0"/>
          <w:marRight w:val="0"/>
          <w:marTop w:val="0"/>
          <w:marBottom w:val="0"/>
          <w:divBdr>
            <w:top w:val="none" w:sz="0" w:space="0" w:color="auto"/>
            <w:left w:val="none" w:sz="0" w:space="0" w:color="auto"/>
            <w:bottom w:val="none" w:sz="0" w:space="0" w:color="auto"/>
            <w:right w:val="none" w:sz="0" w:space="0" w:color="auto"/>
          </w:divBdr>
          <w:divsChild>
            <w:div w:id="2075007483">
              <w:marLeft w:val="0"/>
              <w:marRight w:val="0"/>
              <w:marTop w:val="0"/>
              <w:marBottom w:val="0"/>
              <w:divBdr>
                <w:top w:val="none" w:sz="0" w:space="0" w:color="auto"/>
                <w:left w:val="none" w:sz="0" w:space="0" w:color="auto"/>
                <w:bottom w:val="none" w:sz="0" w:space="0" w:color="auto"/>
                <w:right w:val="none" w:sz="0" w:space="0" w:color="auto"/>
              </w:divBdr>
            </w:div>
          </w:divsChild>
        </w:div>
        <w:div w:id="2134127053">
          <w:marLeft w:val="0"/>
          <w:marRight w:val="0"/>
          <w:marTop w:val="0"/>
          <w:marBottom w:val="0"/>
          <w:divBdr>
            <w:top w:val="none" w:sz="0" w:space="0" w:color="auto"/>
            <w:left w:val="none" w:sz="0" w:space="0" w:color="auto"/>
            <w:bottom w:val="none" w:sz="0" w:space="0" w:color="auto"/>
            <w:right w:val="none" w:sz="0" w:space="0" w:color="auto"/>
          </w:divBdr>
          <w:divsChild>
            <w:div w:id="1341813725">
              <w:marLeft w:val="0"/>
              <w:marRight w:val="0"/>
              <w:marTop w:val="0"/>
              <w:marBottom w:val="0"/>
              <w:divBdr>
                <w:top w:val="none" w:sz="0" w:space="0" w:color="auto"/>
                <w:left w:val="none" w:sz="0" w:space="0" w:color="auto"/>
                <w:bottom w:val="none" w:sz="0" w:space="0" w:color="auto"/>
                <w:right w:val="none" w:sz="0" w:space="0" w:color="auto"/>
              </w:divBdr>
            </w:div>
          </w:divsChild>
        </w:div>
        <w:div w:id="810485208">
          <w:marLeft w:val="0"/>
          <w:marRight w:val="0"/>
          <w:marTop w:val="0"/>
          <w:marBottom w:val="0"/>
          <w:divBdr>
            <w:top w:val="none" w:sz="0" w:space="0" w:color="auto"/>
            <w:left w:val="none" w:sz="0" w:space="0" w:color="auto"/>
            <w:bottom w:val="none" w:sz="0" w:space="0" w:color="auto"/>
            <w:right w:val="none" w:sz="0" w:space="0" w:color="auto"/>
          </w:divBdr>
          <w:divsChild>
            <w:div w:id="2647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65080">
      <w:bodyDiv w:val="1"/>
      <w:marLeft w:val="0"/>
      <w:marRight w:val="0"/>
      <w:marTop w:val="0"/>
      <w:marBottom w:val="0"/>
      <w:divBdr>
        <w:top w:val="none" w:sz="0" w:space="0" w:color="auto"/>
        <w:left w:val="none" w:sz="0" w:space="0" w:color="auto"/>
        <w:bottom w:val="none" w:sz="0" w:space="0" w:color="auto"/>
        <w:right w:val="none" w:sz="0" w:space="0" w:color="auto"/>
      </w:divBdr>
      <w:divsChild>
        <w:div w:id="1807553238">
          <w:marLeft w:val="0"/>
          <w:marRight w:val="0"/>
          <w:marTop w:val="0"/>
          <w:marBottom w:val="0"/>
          <w:divBdr>
            <w:top w:val="none" w:sz="0" w:space="0" w:color="auto"/>
            <w:left w:val="none" w:sz="0" w:space="0" w:color="auto"/>
            <w:bottom w:val="none" w:sz="0" w:space="0" w:color="auto"/>
            <w:right w:val="none" w:sz="0" w:space="0" w:color="auto"/>
          </w:divBdr>
          <w:divsChild>
            <w:div w:id="1472750055">
              <w:marLeft w:val="0"/>
              <w:marRight w:val="0"/>
              <w:marTop w:val="0"/>
              <w:marBottom w:val="0"/>
              <w:divBdr>
                <w:top w:val="none" w:sz="0" w:space="0" w:color="auto"/>
                <w:left w:val="none" w:sz="0" w:space="0" w:color="auto"/>
                <w:bottom w:val="none" w:sz="0" w:space="0" w:color="auto"/>
                <w:right w:val="none" w:sz="0" w:space="0" w:color="auto"/>
              </w:divBdr>
              <w:divsChild>
                <w:div w:id="1248921993">
                  <w:marLeft w:val="0"/>
                  <w:marRight w:val="0"/>
                  <w:marTop w:val="0"/>
                  <w:marBottom w:val="0"/>
                  <w:divBdr>
                    <w:top w:val="none" w:sz="0" w:space="0" w:color="auto"/>
                    <w:left w:val="none" w:sz="0" w:space="0" w:color="auto"/>
                    <w:bottom w:val="none" w:sz="0" w:space="0" w:color="auto"/>
                    <w:right w:val="none" w:sz="0" w:space="0" w:color="auto"/>
                  </w:divBdr>
                </w:div>
              </w:divsChild>
            </w:div>
            <w:div w:id="2016416745">
              <w:marLeft w:val="0"/>
              <w:marRight w:val="0"/>
              <w:marTop w:val="0"/>
              <w:marBottom w:val="0"/>
              <w:divBdr>
                <w:top w:val="none" w:sz="0" w:space="0" w:color="auto"/>
                <w:left w:val="none" w:sz="0" w:space="0" w:color="auto"/>
                <w:bottom w:val="none" w:sz="0" w:space="0" w:color="auto"/>
                <w:right w:val="none" w:sz="0" w:space="0" w:color="auto"/>
              </w:divBdr>
              <w:divsChild>
                <w:div w:id="311951763">
                  <w:marLeft w:val="0"/>
                  <w:marRight w:val="0"/>
                  <w:marTop w:val="0"/>
                  <w:marBottom w:val="0"/>
                  <w:divBdr>
                    <w:top w:val="none" w:sz="0" w:space="0" w:color="auto"/>
                    <w:left w:val="none" w:sz="0" w:space="0" w:color="auto"/>
                    <w:bottom w:val="none" w:sz="0" w:space="0" w:color="auto"/>
                    <w:right w:val="none" w:sz="0" w:space="0" w:color="auto"/>
                  </w:divBdr>
                </w:div>
              </w:divsChild>
            </w:div>
            <w:div w:id="587229233">
              <w:marLeft w:val="0"/>
              <w:marRight w:val="0"/>
              <w:marTop w:val="0"/>
              <w:marBottom w:val="0"/>
              <w:divBdr>
                <w:top w:val="none" w:sz="0" w:space="0" w:color="auto"/>
                <w:left w:val="none" w:sz="0" w:space="0" w:color="auto"/>
                <w:bottom w:val="none" w:sz="0" w:space="0" w:color="auto"/>
                <w:right w:val="none" w:sz="0" w:space="0" w:color="auto"/>
              </w:divBdr>
              <w:divsChild>
                <w:div w:id="1714572614">
                  <w:marLeft w:val="0"/>
                  <w:marRight w:val="0"/>
                  <w:marTop w:val="0"/>
                  <w:marBottom w:val="0"/>
                  <w:divBdr>
                    <w:top w:val="none" w:sz="0" w:space="0" w:color="auto"/>
                    <w:left w:val="none" w:sz="0" w:space="0" w:color="auto"/>
                    <w:bottom w:val="none" w:sz="0" w:space="0" w:color="auto"/>
                    <w:right w:val="none" w:sz="0" w:space="0" w:color="auto"/>
                  </w:divBdr>
                </w:div>
              </w:divsChild>
            </w:div>
            <w:div w:id="841433835">
              <w:marLeft w:val="600"/>
              <w:marRight w:val="0"/>
              <w:marTop w:val="0"/>
              <w:marBottom w:val="600"/>
              <w:divBdr>
                <w:top w:val="none" w:sz="0" w:space="0" w:color="auto"/>
                <w:left w:val="none" w:sz="0" w:space="0" w:color="auto"/>
                <w:bottom w:val="none" w:sz="0" w:space="0" w:color="auto"/>
                <w:right w:val="none" w:sz="0" w:space="0" w:color="auto"/>
              </w:divBdr>
            </w:div>
            <w:div w:id="1227641942">
              <w:marLeft w:val="0"/>
              <w:marRight w:val="0"/>
              <w:marTop w:val="0"/>
              <w:marBottom w:val="0"/>
              <w:divBdr>
                <w:top w:val="none" w:sz="0" w:space="0" w:color="auto"/>
                <w:left w:val="none" w:sz="0" w:space="0" w:color="auto"/>
                <w:bottom w:val="none" w:sz="0" w:space="0" w:color="auto"/>
                <w:right w:val="none" w:sz="0" w:space="0" w:color="auto"/>
              </w:divBdr>
              <w:divsChild>
                <w:div w:id="962005188">
                  <w:marLeft w:val="0"/>
                  <w:marRight w:val="0"/>
                  <w:marTop w:val="0"/>
                  <w:marBottom w:val="0"/>
                  <w:divBdr>
                    <w:top w:val="none" w:sz="0" w:space="0" w:color="auto"/>
                    <w:left w:val="none" w:sz="0" w:space="0" w:color="auto"/>
                    <w:bottom w:val="none" w:sz="0" w:space="0" w:color="auto"/>
                    <w:right w:val="none" w:sz="0" w:space="0" w:color="auto"/>
                  </w:divBdr>
                </w:div>
              </w:divsChild>
            </w:div>
            <w:div w:id="1551260117">
              <w:marLeft w:val="0"/>
              <w:marRight w:val="0"/>
              <w:marTop w:val="0"/>
              <w:marBottom w:val="0"/>
              <w:divBdr>
                <w:top w:val="none" w:sz="0" w:space="0" w:color="auto"/>
                <w:left w:val="none" w:sz="0" w:space="0" w:color="auto"/>
                <w:bottom w:val="none" w:sz="0" w:space="0" w:color="auto"/>
                <w:right w:val="none" w:sz="0" w:space="0" w:color="auto"/>
              </w:divBdr>
              <w:divsChild>
                <w:div w:id="902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19019199">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6081">
      <w:bodyDiv w:val="1"/>
      <w:marLeft w:val="0"/>
      <w:marRight w:val="0"/>
      <w:marTop w:val="0"/>
      <w:marBottom w:val="0"/>
      <w:divBdr>
        <w:top w:val="none" w:sz="0" w:space="0" w:color="auto"/>
        <w:left w:val="none" w:sz="0" w:space="0" w:color="auto"/>
        <w:bottom w:val="none" w:sz="0" w:space="0" w:color="auto"/>
        <w:right w:val="none" w:sz="0" w:space="0" w:color="auto"/>
      </w:divBdr>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179655266">
      <w:bodyDiv w:val="1"/>
      <w:marLeft w:val="0"/>
      <w:marRight w:val="0"/>
      <w:marTop w:val="0"/>
      <w:marBottom w:val="0"/>
      <w:divBdr>
        <w:top w:val="none" w:sz="0" w:space="0" w:color="auto"/>
        <w:left w:val="none" w:sz="0" w:space="0" w:color="auto"/>
        <w:bottom w:val="none" w:sz="0" w:space="0" w:color="auto"/>
        <w:right w:val="none" w:sz="0" w:space="0" w:color="auto"/>
      </w:divBdr>
    </w:div>
    <w:div w:id="1254775354">
      <w:bodyDiv w:val="1"/>
      <w:marLeft w:val="0"/>
      <w:marRight w:val="0"/>
      <w:marTop w:val="0"/>
      <w:marBottom w:val="0"/>
      <w:divBdr>
        <w:top w:val="none" w:sz="0" w:space="0" w:color="auto"/>
        <w:left w:val="none" w:sz="0" w:space="0" w:color="auto"/>
        <w:bottom w:val="none" w:sz="0" w:space="0" w:color="auto"/>
        <w:right w:val="none" w:sz="0" w:space="0" w:color="auto"/>
      </w:divBdr>
    </w:div>
    <w:div w:id="1310667631">
      <w:bodyDiv w:val="1"/>
      <w:marLeft w:val="0"/>
      <w:marRight w:val="0"/>
      <w:marTop w:val="0"/>
      <w:marBottom w:val="0"/>
      <w:divBdr>
        <w:top w:val="none" w:sz="0" w:space="0" w:color="auto"/>
        <w:left w:val="none" w:sz="0" w:space="0" w:color="auto"/>
        <w:bottom w:val="none" w:sz="0" w:space="0" w:color="auto"/>
        <w:right w:val="none" w:sz="0" w:space="0" w:color="auto"/>
      </w:divBdr>
      <w:divsChild>
        <w:div w:id="750349165">
          <w:marLeft w:val="0"/>
          <w:marRight w:val="0"/>
          <w:marTop w:val="0"/>
          <w:marBottom w:val="0"/>
          <w:divBdr>
            <w:top w:val="none" w:sz="0" w:space="0" w:color="auto"/>
            <w:left w:val="none" w:sz="0" w:space="0" w:color="auto"/>
            <w:bottom w:val="none" w:sz="0" w:space="0" w:color="auto"/>
            <w:right w:val="none" w:sz="0" w:space="0" w:color="auto"/>
          </w:divBdr>
          <w:divsChild>
            <w:div w:id="594442641">
              <w:marLeft w:val="0"/>
              <w:marRight w:val="0"/>
              <w:marTop w:val="0"/>
              <w:marBottom w:val="0"/>
              <w:divBdr>
                <w:top w:val="none" w:sz="0" w:space="0" w:color="auto"/>
                <w:left w:val="none" w:sz="0" w:space="0" w:color="auto"/>
                <w:bottom w:val="none" w:sz="0" w:space="0" w:color="auto"/>
                <w:right w:val="none" w:sz="0" w:space="0" w:color="auto"/>
              </w:divBdr>
              <w:divsChild>
                <w:div w:id="1794596261">
                  <w:marLeft w:val="0"/>
                  <w:marRight w:val="0"/>
                  <w:marTop w:val="0"/>
                  <w:marBottom w:val="0"/>
                  <w:divBdr>
                    <w:top w:val="none" w:sz="0" w:space="0" w:color="auto"/>
                    <w:left w:val="none" w:sz="0" w:space="0" w:color="auto"/>
                    <w:bottom w:val="none" w:sz="0" w:space="0" w:color="auto"/>
                    <w:right w:val="none" w:sz="0" w:space="0" w:color="auto"/>
                  </w:divBdr>
                </w:div>
              </w:divsChild>
            </w:div>
            <w:div w:id="1782073096">
              <w:marLeft w:val="0"/>
              <w:marRight w:val="0"/>
              <w:marTop w:val="0"/>
              <w:marBottom w:val="0"/>
              <w:divBdr>
                <w:top w:val="none" w:sz="0" w:space="0" w:color="auto"/>
                <w:left w:val="none" w:sz="0" w:space="0" w:color="auto"/>
                <w:bottom w:val="none" w:sz="0" w:space="0" w:color="auto"/>
                <w:right w:val="none" w:sz="0" w:space="0" w:color="auto"/>
              </w:divBdr>
              <w:divsChild>
                <w:div w:id="1297298698">
                  <w:marLeft w:val="0"/>
                  <w:marRight w:val="0"/>
                  <w:marTop w:val="0"/>
                  <w:marBottom w:val="0"/>
                  <w:divBdr>
                    <w:top w:val="none" w:sz="0" w:space="0" w:color="auto"/>
                    <w:left w:val="none" w:sz="0" w:space="0" w:color="auto"/>
                    <w:bottom w:val="none" w:sz="0" w:space="0" w:color="auto"/>
                    <w:right w:val="none" w:sz="0" w:space="0" w:color="auto"/>
                  </w:divBdr>
                </w:div>
              </w:divsChild>
            </w:div>
            <w:div w:id="112213196">
              <w:marLeft w:val="0"/>
              <w:marRight w:val="0"/>
              <w:marTop w:val="0"/>
              <w:marBottom w:val="0"/>
              <w:divBdr>
                <w:top w:val="none" w:sz="0" w:space="0" w:color="auto"/>
                <w:left w:val="none" w:sz="0" w:space="0" w:color="auto"/>
                <w:bottom w:val="none" w:sz="0" w:space="0" w:color="auto"/>
                <w:right w:val="none" w:sz="0" w:space="0" w:color="auto"/>
              </w:divBdr>
              <w:divsChild>
                <w:div w:id="371268406">
                  <w:marLeft w:val="0"/>
                  <w:marRight w:val="0"/>
                  <w:marTop w:val="0"/>
                  <w:marBottom w:val="0"/>
                  <w:divBdr>
                    <w:top w:val="none" w:sz="0" w:space="0" w:color="auto"/>
                    <w:left w:val="none" w:sz="0" w:space="0" w:color="auto"/>
                    <w:bottom w:val="none" w:sz="0" w:space="0" w:color="auto"/>
                    <w:right w:val="none" w:sz="0" w:space="0" w:color="auto"/>
                  </w:divBdr>
                </w:div>
              </w:divsChild>
            </w:div>
            <w:div w:id="1010718375">
              <w:marLeft w:val="0"/>
              <w:marRight w:val="0"/>
              <w:marTop w:val="0"/>
              <w:marBottom w:val="0"/>
              <w:divBdr>
                <w:top w:val="none" w:sz="0" w:space="0" w:color="auto"/>
                <w:left w:val="none" w:sz="0" w:space="0" w:color="auto"/>
                <w:bottom w:val="none" w:sz="0" w:space="0" w:color="auto"/>
                <w:right w:val="none" w:sz="0" w:space="0" w:color="auto"/>
              </w:divBdr>
              <w:divsChild>
                <w:div w:id="9258541">
                  <w:marLeft w:val="0"/>
                  <w:marRight w:val="0"/>
                  <w:marTop w:val="0"/>
                  <w:marBottom w:val="0"/>
                  <w:divBdr>
                    <w:top w:val="none" w:sz="0" w:space="0" w:color="auto"/>
                    <w:left w:val="none" w:sz="0" w:space="0" w:color="auto"/>
                    <w:bottom w:val="none" w:sz="0" w:space="0" w:color="auto"/>
                    <w:right w:val="none" w:sz="0" w:space="0" w:color="auto"/>
                  </w:divBdr>
                </w:div>
              </w:divsChild>
            </w:div>
            <w:div w:id="578104055">
              <w:marLeft w:val="0"/>
              <w:marRight w:val="0"/>
              <w:marTop w:val="0"/>
              <w:marBottom w:val="0"/>
              <w:divBdr>
                <w:top w:val="none" w:sz="0" w:space="0" w:color="auto"/>
                <w:left w:val="none" w:sz="0" w:space="0" w:color="auto"/>
                <w:bottom w:val="none" w:sz="0" w:space="0" w:color="auto"/>
                <w:right w:val="none" w:sz="0" w:space="0" w:color="auto"/>
              </w:divBdr>
              <w:divsChild>
                <w:div w:id="1803428167">
                  <w:marLeft w:val="0"/>
                  <w:marRight w:val="0"/>
                  <w:marTop w:val="0"/>
                  <w:marBottom w:val="0"/>
                  <w:divBdr>
                    <w:top w:val="none" w:sz="0" w:space="0" w:color="auto"/>
                    <w:left w:val="none" w:sz="0" w:space="0" w:color="auto"/>
                    <w:bottom w:val="none" w:sz="0" w:space="0" w:color="auto"/>
                    <w:right w:val="none" w:sz="0" w:space="0" w:color="auto"/>
                  </w:divBdr>
                </w:div>
              </w:divsChild>
            </w:div>
            <w:div w:id="840507836">
              <w:marLeft w:val="0"/>
              <w:marRight w:val="0"/>
              <w:marTop w:val="0"/>
              <w:marBottom w:val="0"/>
              <w:divBdr>
                <w:top w:val="none" w:sz="0" w:space="0" w:color="auto"/>
                <w:left w:val="none" w:sz="0" w:space="0" w:color="auto"/>
                <w:bottom w:val="none" w:sz="0" w:space="0" w:color="auto"/>
                <w:right w:val="none" w:sz="0" w:space="0" w:color="auto"/>
              </w:divBdr>
              <w:divsChild>
                <w:div w:id="18253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29433">
      <w:bodyDiv w:val="1"/>
      <w:marLeft w:val="0"/>
      <w:marRight w:val="0"/>
      <w:marTop w:val="0"/>
      <w:marBottom w:val="0"/>
      <w:divBdr>
        <w:top w:val="none" w:sz="0" w:space="0" w:color="auto"/>
        <w:left w:val="none" w:sz="0" w:space="0" w:color="auto"/>
        <w:bottom w:val="none" w:sz="0" w:space="0" w:color="auto"/>
        <w:right w:val="none" w:sz="0" w:space="0" w:color="auto"/>
      </w:divBdr>
      <w:divsChild>
        <w:div w:id="1074164503">
          <w:marLeft w:val="0"/>
          <w:marRight w:val="0"/>
          <w:marTop w:val="0"/>
          <w:marBottom w:val="0"/>
          <w:divBdr>
            <w:top w:val="none" w:sz="0" w:space="0" w:color="auto"/>
            <w:left w:val="none" w:sz="0" w:space="0" w:color="auto"/>
            <w:bottom w:val="none" w:sz="0" w:space="0" w:color="auto"/>
            <w:right w:val="none" w:sz="0" w:space="0" w:color="auto"/>
          </w:divBdr>
          <w:divsChild>
            <w:div w:id="1425347784">
              <w:marLeft w:val="0"/>
              <w:marRight w:val="0"/>
              <w:marTop w:val="0"/>
              <w:marBottom w:val="0"/>
              <w:divBdr>
                <w:top w:val="none" w:sz="0" w:space="0" w:color="auto"/>
                <w:left w:val="none" w:sz="0" w:space="0" w:color="auto"/>
                <w:bottom w:val="none" w:sz="0" w:space="0" w:color="auto"/>
                <w:right w:val="none" w:sz="0" w:space="0" w:color="auto"/>
              </w:divBdr>
            </w:div>
            <w:div w:id="138047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93240">
      <w:bodyDiv w:val="1"/>
      <w:marLeft w:val="0"/>
      <w:marRight w:val="0"/>
      <w:marTop w:val="0"/>
      <w:marBottom w:val="0"/>
      <w:divBdr>
        <w:top w:val="none" w:sz="0" w:space="0" w:color="auto"/>
        <w:left w:val="none" w:sz="0" w:space="0" w:color="auto"/>
        <w:bottom w:val="none" w:sz="0" w:space="0" w:color="auto"/>
        <w:right w:val="none" w:sz="0" w:space="0" w:color="auto"/>
      </w:divBdr>
      <w:divsChild>
        <w:div w:id="264777246">
          <w:marLeft w:val="0"/>
          <w:marRight w:val="0"/>
          <w:marTop w:val="0"/>
          <w:marBottom w:val="0"/>
          <w:divBdr>
            <w:top w:val="none" w:sz="0" w:space="0" w:color="auto"/>
            <w:left w:val="none" w:sz="0" w:space="0" w:color="auto"/>
            <w:bottom w:val="none" w:sz="0" w:space="0" w:color="auto"/>
            <w:right w:val="none" w:sz="0" w:space="0" w:color="auto"/>
          </w:divBdr>
          <w:divsChild>
            <w:div w:id="1543128095">
              <w:marLeft w:val="0"/>
              <w:marRight w:val="0"/>
              <w:marTop w:val="0"/>
              <w:marBottom w:val="0"/>
              <w:divBdr>
                <w:top w:val="none" w:sz="0" w:space="0" w:color="auto"/>
                <w:left w:val="none" w:sz="0" w:space="0" w:color="auto"/>
                <w:bottom w:val="none" w:sz="0" w:space="0" w:color="auto"/>
                <w:right w:val="none" w:sz="0" w:space="0" w:color="auto"/>
              </w:divBdr>
            </w:div>
            <w:div w:id="2112043621">
              <w:marLeft w:val="0"/>
              <w:marRight w:val="0"/>
              <w:marTop w:val="0"/>
              <w:marBottom w:val="0"/>
              <w:divBdr>
                <w:top w:val="none" w:sz="0" w:space="0" w:color="auto"/>
                <w:left w:val="none" w:sz="0" w:space="0" w:color="auto"/>
                <w:bottom w:val="none" w:sz="0" w:space="0" w:color="auto"/>
                <w:right w:val="none" w:sz="0" w:space="0" w:color="auto"/>
              </w:divBdr>
            </w:div>
            <w:div w:id="13888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2882">
      <w:bodyDiv w:val="1"/>
      <w:marLeft w:val="0"/>
      <w:marRight w:val="0"/>
      <w:marTop w:val="0"/>
      <w:marBottom w:val="0"/>
      <w:divBdr>
        <w:top w:val="none" w:sz="0" w:space="0" w:color="auto"/>
        <w:left w:val="none" w:sz="0" w:space="0" w:color="auto"/>
        <w:bottom w:val="none" w:sz="0" w:space="0" w:color="auto"/>
        <w:right w:val="none" w:sz="0" w:space="0" w:color="auto"/>
      </w:divBdr>
      <w:divsChild>
        <w:div w:id="1545285321">
          <w:marLeft w:val="-150"/>
          <w:marRight w:val="-150"/>
          <w:marTop w:val="0"/>
          <w:marBottom w:val="0"/>
          <w:divBdr>
            <w:top w:val="none" w:sz="0" w:space="0" w:color="auto"/>
            <w:left w:val="none" w:sz="0" w:space="0" w:color="auto"/>
            <w:bottom w:val="none" w:sz="0" w:space="0" w:color="auto"/>
            <w:right w:val="none" w:sz="0" w:space="0" w:color="auto"/>
          </w:divBdr>
          <w:divsChild>
            <w:div w:id="34670234">
              <w:marLeft w:val="0"/>
              <w:marRight w:val="0"/>
              <w:marTop w:val="0"/>
              <w:marBottom w:val="0"/>
              <w:divBdr>
                <w:top w:val="none" w:sz="0" w:space="0" w:color="auto"/>
                <w:left w:val="none" w:sz="0" w:space="0" w:color="auto"/>
                <w:bottom w:val="none" w:sz="0" w:space="0" w:color="auto"/>
                <w:right w:val="none" w:sz="0" w:space="0" w:color="auto"/>
              </w:divBdr>
            </w:div>
            <w:div w:id="1093086877">
              <w:marLeft w:val="0"/>
              <w:marRight w:val="0"/>
              <w:marTop w:val="0"/>
              <w:marBottom w:val="0"/>
              <w:divBdr>
                <w:top w:val="none" w:sz="0" w:space="0" w:color="auto"/>
                <w:left w:val="none" w:sz="0" w:space="0" w:color="auto"/>
                <w:bottom w:val="none" w:sz="0" w:space="0" w:color="auto"/>
                <w:right w:val="none" w:sz="0" w:space="0" w:color="auto"/>
              </w:divBdr>
            </w:div>
          </w:divsChild>
        </w:div>
        <w:div w:id="2001305438">
          <w:marLeft w:val="-150"/>
          <w:marRight w:val="-150"/>
          <w:marTop w:val="0"/>
          <w:marBottom w:val="0"/>
          <w:divBdr>
            <w:top w:val="none" w:sz="0" w:space="0" w:color="auto"/>
            <w:left w:val="none" w:sz="0" w:space="0" w:color="auto"/>
            <w:bottom w:val="none" w:sz="0" w:space="0" w:color="auto"/>
            <w:right w:val="none" w:sz="0" w:space="0" w:color="auto"/>
          </w:divBdr>
          <w:divsChild>
            <w:div w:id="1595282606">
              <w:marLeft w:val="0"/>
              <w:marRight w:val="0"/>
              <w:marTop w:val="0"/>
              <w:marBottom w:val="0"/>
              <w:divBdr>
                <w:top w:val="none" w:sz="0" w:space="0" w:color="auto"/>
                <w:left w:val="none" w:sz="0" w:space="0" w:color="auto"/>
                <w:bottom w:val="none" w:sz="0" w:space="0" w:color="auto"/>
                <w:right w:val="none" w:sz="0" w:space="0" w:color="auto"/>
              </w:divBdr>
            </w:div>
            <w:div w:id="1480804920">
              <w:marLeft w:val="0"/>
              <w:marRight w:val="0"/>
              <w:marTop w:val="0"/>
              <w:marBottom w:val="0"/>
              <w:divBdr>
                <w:top w:val="none" w:sz="0" w:space="0" w:color="auto"/>
                <w:left w:val="none" w:sz="0" w:space="0" w:color="auto"/>
                <w:bottom w:val="none" w:sz="0" w:space="0" w:color="auto"/>
                <w:right w:val="none" w:sz="0" w:space="0" w:color="auto"/>
              </w:divBdr>
            </w:div>
          </w:divsChild>
        </w:div>
        <w:div w:id="248852814">
          <w:marLeft w:val="-150"/>
          <w:marRight w:val="-150"/>
          <w:marTop w:val="0"/>
          <w:marBottom w:val="0"/>
          <w:divBdr>
            <w:top w:val="none" w:sz="0" w:space="0" w:color="auto"/>
            <w:left w:val="none" w:sz="0" w:space="0" w:color="auto"/>
            <w:bottom w:val="none" w:sz="0" w:space="0" w:color="auto"/>
            <w:right w:val="none" w:sz="0" w:space="0" w:color="auto"/>
          </w:divBdr>
          <w:divsChild>
            <w:div w:id="1463890471">
              <w:marLeft w:val="0"/>
              <w:marRight w:val="0"/>
              <w:marTop w:val="0"/>
              <w:marBottom w:val="0"/>
              <w:divBdr>
                <w:top w:val="none" w:sz="0" w:space="0" w:color="auto"/>
                <w:left w:val="none" w:sz="0" w:space="0" w:color="auto"/>
                <w:bottom w:val="none" w:sz="0" w:space="0" w:color="auto"/>
                <w:right w:val="none" w:sz="0" w:space="0" w:color="auto"/>
              </w:divBdr>
            </w:div>
            <w:div w:id="999580259">
              <w:marLeft w:val="0"/>
              <w:marRight w:val="0"/>
              <w:marTop w:val="0"/>
              <w:marBottom w:val="0"/>
              <w:divBdr>
                <w:top w:val="none" w:sz="0" w:space="0" w:color="auto"/>
                <w:left w:val="none" w:sz="0" w:space="0" w:color="auto"/>
                <w:bottom w:val="none" w:sz="0" w:space="0" w:color="auto"/>
                <w:right w:val="none" w:sz="0" w:space="0" w:color="auto"/>
              </w:divBdr>
              <w:divsChild>
                <w:div w:id="33123410">
                  <w:marLeft w:val="-150"/>
                  <w:marRight w:val="-150"/>
                  <w:marTop w:val="0"/>
                  <w:marBottom w:val="0"/>
                  <w:divBdr>
                    <w:top w:val="none" w:sz="0" w:space="0" w:color="auto"/>
                    <w:left w:val="none" w:sz="0" w:space="0" w:color="auto"/>
                    <w:bottom w:val="none" w:sz="0" w:space="0" w:color="auto"/>
                    <w:right w:val="none" w:sz="0" w:space="0" w:color="auto"/>
                  </w:divBdr>
                  <w:divsChild>
                    <w:div w:id="537402750">
                      <w:marLeft w:val="0"/>
                      <w:marRight w:val="0"/>
                      <w:marTop w:val="0"/>
                      <w:marBottom w:val="0"/>
                      <w:divBdr>
                        <w:top w:val="none" w:sz="0" w:space="0" w:color="auto"/>
                        <w:left w:val="none" w:sz="0" w:space="0" w:color="auto"/>
                        <w:bottom w:val="none" w:sz="0" w:space="0" w:color="auto"/>
                        <w:right w:val="none" w:sz="0" w:space="0" w:color="auto"/>
                      </w:divBdr>
                    </w:div>
                    <w:div w:id="221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1722">
          <w:marLeft w:val="-150"/>
          <w:marRight w:val="-150"/>
          <w:marTop w:val="0"/>
          <w:marBottom w:val="0"/>
          <w:divBdr>
            <w:top w:val="none" w:sz="0" w:space="0" w:color="auto"/>
            <w:left w:val="none" w:sz="0" w:space="0" w:color="auto"/>
            <w:bottom w:val="none" w:sz="0" w:space="0" w:color="auto"/>
            <w:right w:val="none" w:sz="0" w:space="0" w:color="auto"/>
          </w:divBdr>
          <w:divsChild>
            <w:div w:id="409931263">
              <w:marLeft w:val="0"/>
              <w:marRight w:val="0"/>
              <w:marTop w:val="0"/>
              <w:marBottom w:val="0"/>
              <w:divBdr>
                <w:top w:val="none" w:sz="0" w:space="0" w:color="auto"/>
                <w:left w:val="none" w:sz="0" w:space="0" w:color="auto"/>
                <w:bottom w:val="none" w:sz="0" w:space="0" w:color="auto"/>
                <w:right w:val="none" w:sz="0" w:space="0" w:color="auto"/>
              </w:divBdr>
            </w:div>
            <w:div w:id="1791438008">
              <w:marLeft w:val="0"/>
              <w:marRight w:val="0"/>
              <w:marTop w:val="0"/>
              <w:marBottom w:val="0"/>
              <w:divBdr>
                <w:top w:val="none" w:sz="0" w:space="0" w:color="auto"/>
                <w:left w:val="none" w:sz="0" w:space="0" w:color="auto"/>
                <w:bottom w:val="none" w:sz="0" w:space="0" w:color="auto"/>
                <w:right w:val="none" w:sz="0" w:space="0" w:color="auto"/>
              </w:divBdr>
            </w:div>
          </w:divsChild>
        </w:div>
        <w:div w:id="102458887">
          <w:marLeft w:val="-150"/>
          <w:marRight w:val="-150"/>
          <w:marTop w:val="0"/>
          <w:marBottom w:val="0"/>
          <w:divBdr>
            <w:top w:val="none" w:sz="0" w:space="0" w:color="auto"/>
            <w:left w:val="none" w:sz="0" w:space="0" w:color="auto"/>
            <w:bottom w:val="none" w:sz="0" w:space="0" w:color="auto"/>
            <w:right w:val="none" w:sz="0" w:space="0" w:color="auto"/>
          </w:divBdr>
          <w:divsChild>
            <w:div w:id="448279548">
              <w:marLeft w:val="0"/>
              <w:marRight w:val="0"/>
              <w:marTop w:val="0"/>
              <w:marBottom w:val="0"/>
              <w:divBdr>
                <w:top w:val="none" w:sz="0" w:space="0" w:color="auto"/>
                <w:left w:val="none" w:sz="0" w:space="0" w:color="auto"/>
                <w:bottom w:val="none" w:sz="0" w:space="0" w:color="auto"/>
                <w:right w:val="none" w:sz="0" w:space="0" w:color="auto"/>
              </w:divBdr>
            </w:div>
            <w:div w:id="1638563022">
              <w:marLeft w:val="0"/>
              <w:marRight w:val="0"/>
              <w:marTop w:val="0"/>
              <w:marBottom w:val="0"/>
              <w:divBdr>
                <w:top w:val="none" w:sz="0" w:space="0" w:color="auto"/>
                <w:left w:val="none" w:sz="0" w:space="0" w:color="auto"/>
                <w:bottom w:val="none" w:sz="0" w:space="0" w:color="auto"/>
                <w:right w:val="none" w:sz="0" w:space="0" w:color="auto"/>
              </w:divBdr>
            </w:div>
          </w:divsChild>
        </w:div>
        <w:div w:id="824126019">
          <w:marLeft w:val="-150"/>
          <w:marRight w:val="-150"/>
          <w:marTop w:val="0"/>
          <w:marBottom w:val="0"/>
          <w:divBdr>
            <w:top w:val="none" w:sz="0" w:space="0" w:color="auto"/>
            <w:left w:val="none" w:sz="0" w:space="0" w:color="auto"/>
            <w:bottom w:val="none" w:sz="0" w:space="0" w:color="auto"/>
            <w:right w:val="none" w:sz="0" w:space="0" w:color="auto"/>
          </w:divBdr>
          <w:divsChild>
            <w:div w:id="1525167291">
              <w:marLeft w:val="0"/>
              <w:marRight w:val="0"/>
              <w:marTop w:val="0"/>
              <w:marBottom w:val="0"/>
              <w:divBdr>
                <w:top w:val="none" w:sz="0" w:space="0" w:color="auto"/>
                <w:left w:val="none" w:sz="0" w:space="0" w:color="auto"/>
                <w:bottom w:val="none" w:sz="0" w:space="0" w:color="auto"/>
                <w:right w:val="none" w:sz="0" w:space="0" w:color="auto"/>
              </w:divBdr>
            </w:div>
            <w:div w:id="19289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674801138">
      <w:bodyDiv w:val="1"/>
      <w:marLeft w:val="0"/>
      <w:marRight w:val="0"/>
      <w:marTop w:val="0"/>
      <w:marBottom w:val="0"/>
      <w:divBdr>
        <w:top w:val="none" w:sz="0" w:space="0" w:color="auto"/>
        <w:left w:val="none" w:sz="0" w:space="0" w:color="auto"/>
        <w:bottom w:val="none" w:sz="0" w:space="0" w:color="auto"/>
        <w:right w:val="none" w:sz="0" w:space="0" w:color="auto"/>
      </w:divBdr>
    </w:div>
    <w:div w:id="1710883545">
      <w:bodyDiv w:val="1"/>
      <w:marLeft w:val="0"/>
      <w:marRight w:val="0"/>
      <w:marTop w:val="0"/>
      <w:marBottom w:val="0"/>
      <w:divBdr>
        <w:top w:val="none" w:sz="0" w:space="0" w:color="auto"/>
        <w:left w:val="none" w:sz="0" w:space="0" w:color="auto"/>
        <w:bottom w:val="none" w:sz="0" w:space="0" w:color="auto"/>
        <w:right w:val="none" w:sz="0" w:space="0" w:color="auto"/>
      </w:divBdr>
    </w:div>
    <w:div w:id="1734965249">
      <w:bodyDiv w:val="1"/>
      <w:marLeft w:val="0"/>
      <w:marRight w:val="0"/>
      <w:marTop w:val="0"/>
      <w:marBottom w:val="0"/>
      <w:divBdr>
        <w:top w:val="none" w:sz="0" w:space="0" w:color="auto"/>
        <w:left w:val="none" w:sz="0" w:space="0" w:color="auto"/>
        <w:bottom w:val="none" w:sz="0" w:space="0" w:color="auto"/>
        <w:right w:val="none" w:sz="0" w:space="0" w:color="auto"/>
      </w:divBdr>
      <w:divsChild>
        <w:div w:id="998923823">
          <w:marLeft w:val="0"/>
          <w:marRight w:val="0"/>
          <w:marTop w:val="0"/>
          <w:marBottom w:val="0"/>
          <w:divBdr>
            <w:top w:val="none" w:sz="0" w:space="0" w:color="auto"/>
            <w:left w:val="none" w:sz="0" w:space="0" w:color="auto"/>
            <w:bottom w:val="none" w:sz="0" w:space="0" w:color="auto"/>
            <w:right w:val="none" w:sz="0" w:space="0" w:color="auto"/>
          </w:divBdr>
          <w:divsChild>
            <w:div w:id="144260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751541611">
      <w:bodyDiv w:val="1"/>
      <w:marLeft w:val="0"/>
      <w:marRight w:val="0"/>
      <w:marTop w:val="0"/>
      <w:marBottom w:val="0"/>
      <w:divBdr>
        <w:top w:val="none" w:sz="0" w:space="0" w:color="auto"/>
        <w:left w:val="none" w:sz="0" w:space="0" w:color="auto"/>
        <w:bottom w:val="none" w:sz="0" w:space="0" w:color="auto"/>
        <w:right w:val="none" w:sz="0" w:space="0" w:color="auto"/>
      </w:divBdr>
    </w:div>
    <w:div w:id="1769500482">
      <w:bodyDiv w:val="1"/>
      <w:marLeft w:val="0"/>
      <w:marRight w:val="0"/>
      <w:marTop w:val="0"/>
      <w:marBottom w:val="0"/>
      <w:divBdr>
        <w:top w:val="none" w:sz="0" w:space="0" w:color="auto"/>
        <w:left w:val="none" w:sz="0" w:space="0" w:color="auto"/>
        <w:bottom w:val="none" w:sz="0" w:space="0" w:color="auto"/>
        <w:right w:val="none" w:sz="0" w:space="0" w:color="auto"/>
      </w:divBdr>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841500586">
      <w:bodyDiv w:val="1"/>
      <w:marLeft w:val="0"/>
      <w:marRight w:val="0"/>
      <w:marTop w:val="0"/>
      <w:marBottom w:val="0"/>
      <w:divBdr>
        <w:top w:val="none" w:sz="0" w:space="0" w:color="auto"/>
        <w:left w:val="none" w:sz="0" w:space="0" w:color="auto"/>
        <w:bottom w:val="none" w:sz="0" w:space="0" w:color="auto"/>
        <w:right w:val="none" w:sz="0" w:space="0" w:color="auto"/>
      </w:divBdr>
    </w:div>
    <w:div w:id="1898973181">
      <w:bodyDiv w:val="1"/>
      <w:marLeft w:val="0"/>
      <w:marRight w:val="0"/>
      <w:marTop w:val="0"/>
      <w:marBottom w:val="0"/>
      <w:divBdr>
        <w:top w:val="none" w:sz="0" w:space="0" w:color="auto"/>
        <w:left w:val="none" w:sz="0" w:space="0" w:color="auto"/>
        <w:bottom w:val="none" w:sz="0" w:space="0" w:color="auto"/>
        <w:right w:val="none" w:sz="0" w:space="0" w:color="auto"/>
      </w:divBdr>
      <w:divsChild>
        <w:div w:id="1096825687">
          <w:marLeft w:val="600"/>
          <w:marRight w:val="0"/>
          <w:marTop w:val="0"/>
          <w:marBottom w:val="600"/>
          <w:divBdr>
            <w:top w:val="none" w:sz="0" w:space="0" w:color="auto"/>
            <w:left w:val="none" w:sz="0" w:space="0" w:color="auto"/>
            <w:bottom w:val="none" w:sz="0" w:space="0" w:color="auto"/>
            <w:right w:val="none" w:sz="0" w:space="0" w:color="auto"/>
          </w:divBdr>
        </w:div>
        <w:div w:id="1610770680">
          <w:marLeft w:val="600"/>
          <w:marRight w:val="0"/>
          <w:marTop w:val="0"/>
          <w:marBottom w:val="600"/>
          <w:divBdr>
            <w:top w:val="none" w:sz="0" w:space="0" w:color="auto"/>
            <w:left w:val="none" w:sz="0" w:space="0" w:color="auto"/>
            <w:bottom w:val="none" w:sz="0" w:space="0" w:color="auto"/>
            <w:right w:val="none" w:sz="0" w:space="0" w:color="auto"/>
          </w:divBdr>
        </w:div>
        <w:div w:id="1982802826">
          <w:marLeft w:val="600"/>
          <w:marRight w:val="0"/>
          <w:marTop w:val="0"/>
          <w:marBottom w:val="600"/>
          <w:divBdr>
            <w:top w:val="none" w:sz="0" w:space="0" w:color="auto"/>
            <w:left w:val="none" w:sz="0" w:space="0" w:color="auto"/>
            <w:bottom w:val="none" w:sz="0" w:space="0" w:color="auto"/>
            <w:right w:val="none" w:sz="0" w:space="0" w:color="auto"/>
          </w:divBdr>
        </w:div>
        <w:div w:id="732702742">
          <w:marLeft w:val="600"/>
          <w:marRight w:val="0"/>
          <w:marTop w:val="0"/>
          <w:marBottom w:val="600"/>
          <w:divBdr>
            <w:top w:val="none" w:sz="0" w:space="0" w:color="auto"/>
            <w:left w:val="none" w:sz="0" w:space="0" w:color="auto"/>
            <w:bottom w:val="none" w:sz="0" w:space="0" w:color="auto"/>
            <w:right w:val="none" w:sz="0" w:space="0" w:color="auto"/>
          </w:divBdr>
        </w:div>
        <w:div w:id="1881353730">
          <w:marLeft w:val="600"/>
          <w:marRight w:val="0"/>
          <w:marTop w:val="0"/>
          <w:marBottom w:val="600"/>
          <w:divBdr>
            <w:top w:val="none" w:sz="0" w:space="0" w:color="auto"/>
            <w:left w:val="none" w:sz="0" w:space="0" w:color="auto"/>
            <w:bottom w:val="none" w:sz="0" w:space="0" w:color="auto"/>
            <w:right w:val="none" w:sz="0" w:space="0" w:color="auto"/>
          </w:divBdr>
        </w:div>
        <w:div w:id="178473352">
          <w:marLeft w:val="600"/>
          <w:marRight w:val="0"/>
          <w:marTop w:val="0"/>
          <w:marBottom w:val="600"/>
          <w:divBdr>
            <w:top w:val="none" w:sz="0" w:space="0" w:color="auto"/>
            <w:left w:val="none" w:sz="0" w:space="0" w:color="auto"/>
            <w:bottom w:val="none" w:sz="0" w:space="0" w:color="auto"/>
            <w:right w:val="none" w:sz="0" w:space="0" w:color="auto"/>
          </w:divBdr>
        </w:div>
        <w:div w:id="1903709563">
          <w:marLeft w:val="600"/>
          <w:marRight w:val="0"/>
          <w:marTop w:val="0"/>
          <w:marBottom w:val="600"/>
          <w:divBdr>
            <w:top w:val="none" w:sz="0" w:space="0" w:color="auto"/>
            <w:left w:val="none" w:sz="0" w:space="0" w:color="auto"/>
            <w:bottom w:val="none" w:sz="0" w:space="0" w:color="auto"/>
            <w:right w:val="none" w:sz="0" w:space="0" w:color="auto"/>
          </w:divBdr>
        </w:div>
      </w:divsChild>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98.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3.png"/><Relationship Id="rId68" Type="http://schemas.openxmlformats.org/officeDocument/2006/relationships/image" Target="media/image56.png"/><Relationship Id="rId84" Type="http://schemas.openxmlformats.org/officeDocument/2006/relationships/hyperlink" Target="https://developer.android.com/training/constraint-layout?hl=zh-cn" TargetMode="External"/><Relationship Id="rId89" Type="http://schemas.openxmlformats.org/officeDocument/2006/relationships/image" Target="media/image72.png"/><Relationship Id="rId112" Type="http://schemas.openxmlformats.org/officeDocument/2006/relationships/image" Target="media/image94.png"/><Relationship Id="rId16" Type="http://schemas.openxmlformats.org/officeDocument/2006/relationships/image" Target="media/image9.png"/><Relationship Id="rId107" Type="http://schemas.openxmlformats.org/officeDocument/2006/relationships/image" Target="media/image9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4.png"/><Relationship Id="rId58" Type="http://schemas.openxmlformats.org/officeDocument/2006/relationships/image" Target="media/image48.png"/><Relationship Id="rId74" Type="http://schemas.openxmlformats.org/officeDocument/2006/relationships/image" Target="media/image59.png"/><Relationship Id="rId79" Type="http://schemas.openxmlformats.org/officeDocument/2006/relationships/image" Target="media/image63.png"/><Relationship Id="rId102" Type="http://schemas.openxmlformats.org/officeDocument/2006/relationships/image" Target="media/image85.png"/><Relationship Id="rId123" Type="http://schemas.microsoft.com/office/2007/relationships/hdphoto" Target="media/hdphoto14.wdp"/><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66.png"/><Relationship Id="rId90" Type="http://schemas.openxmlformats.org/officeDocument/2006/relationships/image" Target="media/image73.png"/><Relationship Id="rId95" Type="http://schemas.openxmlformats.org/officeDocument/2006/relationships/image" Target="media/image7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6.png"/><Relationship Id="rId64" Type="http://schemas.microsoft.com/office/2007/relationships/hdphoto" Target="media/hdphoto4.wdp"/><Relationship Id="rId69" Type="http://schemas.microsoft.com/office/2007/relationships/hdphoto" Target="media/hdphoto6.wdp"/><Relationship Id="rId77" Type="http://schemas.openxmlformats.org/officeDocument/2006/relationships/image" Target="media/image61.png"/><Relationship Id="rId100" Type="http://schemas.openxmlformats.org/officeDocument/2006/relationships/image" Target="media/image83.png"/><Relationship Id="rId105" Type="http://schemas.openxmlformats.org/officeDocument/2006/relationships/image" Target="media/image88.png"/><Relationship Id="rId113" Type="http://schemas.microsoft.com/office/2007/relationships/hdphoto" Target="media/hdphoto11.wdp"/><Relationship Id="rId118" Type="http://schemas.microsoft.com/office/2007/relationships/hdphoto" Target="media/hdphoto12.wdp"/><Relationship Id="rId126" Type="http://schemas.openxmlformats.org/officeDocument/2006/relationships/theme" Target="theme/theme1.xml"/><Relationship Id="rId8" Type="http://schemas.openxmlformats.org/officeDocument/2006/relationships/image" Target="media/image1.png"/><Relationship Id="rId51" Type="http://schemas.microsoft.com/office/2007/relationships/hdphoto" Target="media/hdphoto2.wdp"/><Relationship Id="rId72" Type="http://schemas.openxmlformats.org/officeDocument/2006/relationships/image" Target="media/image58.png"/><Relationship Id="rId80" Type="http://schemas.openxmlformats.org/officeDocument/2006/relationships/image" Target="media/image64.png"/><Relationship Id="rId85" Type="http://schemas.openxmlformats.org/officeDocument/2006/relationships/image" Target="media/image68.png"/><Relationship Id="rId93" Type="http://schemas.openxmlformats.org/officeDocument/2006/relationships/image" Target="media/image76.png"/><Relationship Id="rId98" Type="http://schemas.openxmlformats.org/officeDocument/2006/relationships/image" Target="media/image81.png"/><Relationship Id="rId121" Type="http://schemas.microsoft.com/office/2007/relationships/hdphoto" Target="media/hdphoto13.wd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9.png"/><Relationship Id="rId67" Type="http://schemas.openxmlformats.org/officeDocument/2006/relationships/image" Target="media/image55.png"/><Relationship Id="rId103" Type="http://schemas.openxmlformats.org/officeDocument/2006/relationships/image" Target="media/image86.png"/><Relationship Id="rId108" Type="http://schemas.openxmlformats.org/officeDocument/2006/relationships/image" Target="media/image91.png"/><Relationship Id="rId116" Type="http://schemas.openxmlformats.org/officeDocument/2006/relationships/image" Target="media/image97.png"/><Relationship Id="rId124" Type="http://schemas.openxmlformats.org/officeDocument/2006/relationships/hyperlink" Target="http://developer.android.com/reference/android/content/res/Resources.html" TargetMode="External"/><Relationship Id="rId20" Type="http://schemas.openxmlformats.org/officeDocument/2006/relationships/image" Target="media/image13.png"/><Relationship Id="rId41" Type="http://schemas.openxmlformats.org/officeDocument/2006/relationships/image" Target="media/image34.png"/><Relationship Id="rId54" Type="http://schemas.microsoft.com/office/2007/relationships/hdphoto" Target="media/hdphoto3.wdp"/><Relationship Id="rId62" Type="http://schemas.openxmlformats.org/officeDocument/2006/relationships/image" Target="media/image52.png"/><Relationship Id="rId70" Type="http://schemas.openxmlformats.org/officeDocument/2006/relationships/image" Target="media/image57.png"/><Relationship Id="rId75" Type="http://schemas.microsoft.com/office/2007/relationships/hdphoto" Target="media/hdphoto9.wdp"/><Relationship Id="rId83" Type="http://schemas.openxmlformats.org/officeDocument/2006/relationships/image" Target="media/image67.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11" Type="http://schemas.microsoft.com/office/2007/relationships/hdphoto" Target="media/hdphoto10.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microsoft.com/office/2007/relationships/hdphoto" Target="media/hdphoto1.wdp"/><Relationship Id="rId57" Type="http://schemas.openxmlformats.org/officeDocument/2006/relationships/image" Target="media/image47.png"/><Relationship Id="rId106" Type="http://schemas.openxmlformats.org/officeDocument/2006/relationships/image" Target="media/image89.png"/><Relationship Id="rId114" Type="http://schemas.openxmlformats.org/officeDocument/2006/relationships/image" Target="media/image95.gif"/><Relationship Id="rId119"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4.png"/><Relationship Id="rId73" Type="http://schemas.microsoft.com/office/2007/relationships/hdphoto" Target="media/hdphoto8.wdp"/><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5.png"/><Relationship Id="rId76" Type="http://schemas.openxmlformats.org/officeDocument/2006/relationships/image" Target="media/image60.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0.png"/><Relationship Id="rId125" Type="http://schemas.openxmlformats.org/officeDocument/2006/relationships/fontTable" Target="fontTable.xml"/><Relationship Id="rId7" Type="http://schemas.openxmlformats.org/officeDocument/2006/relationships/endnotes" Target="endnotes.xml"/><Relationship Id="rId71" Type="http://schemas.microsoft.com/office/2007/relationships/hdphoto" Target="media/hdphoto7.wdp"/><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microsoft.com/office/2007/relationships/hdphoto" Target="media/hdphoto5.wdp"/><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5545</TotalTime>
  <Pages>1</Pages>
  <Words>15252</Words>
  <Characters>86939</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2059</cp:revision>
  <dcterms:created xsi:type="dcterms:W3CDTF">2022-01-12T02:20:00Z</dcterms:created>
  <dcterms:modified xsi:type="dcterms:W3CDTF">2022-04-02T03:32:00Z</dcterms:modified>
</cp:coreProperties>
</file>