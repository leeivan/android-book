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79CC0" w14:textId="2E9D2354" w:rsidR="00D5041A" w:rsidRPr="009E2233" w:rsidRDefault="00D5041A" w:rsidP="00D5041A">
      <w:pPr>
        <w:pStyle w:val="1"/>
        <w:ind w:firstLine="643"/>
      </w:pPr>
      <w:bookmarkStart w:id="0" w:name="_Toc242772261"/>
      <w:r w:rsidRPr="009E2233">
        <w:rPr>
          <w:rFonts w:hint="eastAsia"/>
        </w:rPr>
        <w:t>数据</w:t>
      </w:r>
      <w:r w:rsidR="00677A69">
        <w:rPr>
          <w:rFonts w:hint="eastAsia"/>
        </w:rPr>
        <w:t>和文件</w:t>
      </w:r>
      <w:r w:rsidRPr="009E2233">
        <w:rPr>
          <w:rFonts w:hint="eastAsia"/>
        </w:rPr>
        <w:t>存储</w:t>
      </w:r>
      <w:bookmarkEnd w:id="0"/>
    </w:p>
    <w:p w14:paraId="1BA3A56B" w14:textId="77777777" w:rsidR="00032E5A" w:rsidRDefault="00D5041A" w:rsidP="00D5041A">
      <w:pPr>
        <w:ind w:firstLine="420"/>
        <w:rPr>
          <w:rFonts w:ascii="Times New Roman" w:hAnsi="Times New Roman" w:cs="Times New Roman"/>
          <w:szCs w:val="20"/>
        </w:rPr>
      </w:pPr>
      <w:r w:rsidRPr="009E2233">
        <w:rPr>
          <w:rFonts w:ascii="Times New Roman" w:hAnsi="Times New Roman" w:cs="Times New Roman"/>
          <w:szCs w:val="20"/>
        </w:rPr>
        <w:t>任何应用程序都可以通过文件系统存储文件，其它应用程序可以来读取这些文件</w:t>
      </w:r>
      <w:r w:rsidRPr="009E2233">
        <w:rPr>
          <w:rFonts w:ascii="Times New Roman" w:hAnsi="Times New Roman" w:cs="Times New Roman" w:hint="eastAsia"/>
          <w:szCs w:val="20"/>
        </w:rPr>
        <w:t>，当然这</w:t>
      </w:r>
      <w:r w:rsidRPr="009E2233">
        <w:rPr>
          <w:rFonts w:ascii="Times New Roman" w:hAnsi="Times New Roman" w:cs="Times New Roman"/>
          <w:szCs w:val="20"/>
        </w:rPr>
        <w:t>可能需要访问权限</w:t>
      </w:r>
      <w:r w:rsidRPr="009E2233">
        <w:rPr>
          <w:rFonts w:ascii="Times New Roman" w:hAnsi="Times New Roman" w:cs="Times New Roman" w:hint="eastAsia"/>
          <w:szCs w:val="20"/>
        </w:rPr>
        <w:t>的</w:t>
      </w:r>
      <w:r w:rsidRPr="009E2233">
        <w:rPr>
          <w:rFonts w:ascii="Times New Roman" w:hAnsi="Times New Roman" w:cs="Times New Roman"/>
          <w:szCs w:val="20"/>
        </w:rPr>
        <w:t>设置。</w:t>
      </w:r>
      <w:r w:rsidR="007850EB">
        <w:rPr>
          <w:rFonts w:ascii="Times New Roman" w:hAnsi="Times New Roman" w:cs="Times New Roman"/>
          <w:szCs w:val="20"/>
        </w:rPr>
        <w:t>安卓</w:t>
      </w:r>
      <w:r w:rsidRPr="009E2233">
        <w:rPr>
          <w:rFonts w:ascii="Times New Roman" w:hAnsi="Times New Roman" w:cs="Times New Roman" w:hint="eastAsia"/>
          <w:szCs w:val="20"/>
        </w:rPr>
        <w:t>提供几种持久化应用程序数据的选择，具体选择那种方式依赖于具体的需求，例如数据应该是应用程序私有的还是共享的，或者数据所需要的存储空间等。</w:t>
      </w:r>
      <w:r w:rsidRPr="009E2233">
        <w:rPr>
          <w:rFonts w:ascii="Times New Roman" w:hAnsi="Times New Roman" w:cs="Times New Roman"/>
          <w:szCs w:val="20"/>
        </w:rPr>
        <w:t>在</w:t>
      </w:r>
      <w:r w:rsidR="007850EB">
        <w:rPr>
          <w:rFonts w:ascii="Times New Roman" w:hAnsi="Times New Roman" w:cs="Times New Roman"/>
          <w:szCs w:val="20"/>
        </w:rPr>
        <w:t>安卓</w:t>
      </w:r>
      <w:r w:rsidRPr="009E2233">
        <w:rPr>
          <w:rFonts w:ascii="Times New Roman" w:hAnsi="Times New Roman" w:cs="Times New Roman" w:hint="eastAsia"/>
          <w:szCs w:val="20"/>
        </w:rPr>
        <w:t>中</w:t>
      </w:r>
      <w:r w:rsidRPr="009E2233">
        <w:rPr>
          <w:rFonts w:ascii="Times New Roman" w:hAnsi="Times New Roman" w:cs="Times New Roman"/>
          <w:szCs w:val="20"/>
        </w:rPr>
        <w:t>，应用程序的所有数据</w:t>
      </w:r>
      <w:r w:rsidRPr="009E2233">
        <w:rPr>
          <w:rFonts w:ascii="Times New Roman" w:hAnsi="Times New Roman" w:cs="Times New Roman" w:hint="eastAsia"/>
          <w:szCs w:val="20"/>
        </w:rPr>
        <w:t>对其他应用程序</w:t>
      </w:r>
      <w:r w:rsidRPr="009E2233">
        <w:rPr>
          <w:rFonts w:ascii="Times New Roman" w:hAnsi="Times New Roman" w:cs="Times New Roman"/>
          <w:szCs w:val="20"/>
        </w:rPr>
        <w:t>都是私有的</w:t>
      </w:r>
      <w:r w:rsidRPr="009E2233">
        <w:rPr>
          <w:rFonts w:ascii="Times New Roman" w:hAnsi="Times New Roman" w:cs="Times New Roman" w:hint="eastAsia"/>
          <w:szCs w:val="20"/>
        </w:rPr>
        <w:t>，其他应用只有通过设置权限才可以获取数据。</w:t>
      </w:r>
      <w:r w:rsidR="007850EB">
        <w:rPr>
          <w:rFonts w:ascii="Times New Roman" w:hAnsi="Times New Roman" w:cs="Times New Roman" w:hint="eastAsia"/>
          <w:szCs w:val="20"/>
        </w:rPr>
        <w:t>安卓</w:t>
      </w:r>
      <w:r w:rsidRPr="009E2233">
        <w:rPr>
          <w:rFonts w:ascii="Times New Roman" w:hAnsi="Times New Roman" w:cs="Times New Roman" w:hint="eastAsia"/>
          <w:szCs w:val="20"/>
        </w:rPr>
        <w:t>系统提供了几种本地数据的存储方式，如果要将这些数据共享，</w:t>
      </w:r>
      <w:r w:rsidR="007850EB">
        <w:rPr>
          <w:rFonts w:ascii="Times New Roman" w:hAnsi="Times New Roman" w:cs="Times New Roman"/>
          <w:szCs w:val="20"/>
        </w:rPr>
        <w:t>安卓</w:t>
      </w:r>
      <w:r w:rsidRPr="009E2233">
        <w:rPr>
          <w:rFonts w:ascii="Times New Roman" w:hAnsi="Times New Roman" w:cs="Times New Roman" w:hint="eastAsia"/>
          <w:szCs w:val="20"/>
        </w:rPr>
        <w:t>通过定义内容提供</w:t>
      </w:r>
      <w:r w:rsidR="007850EB">
        <w:rPr>
          <w:rFonts w:ascii="Times New Roman" w:hAnsi="Times New Roman" w:cs="Times New Roman" w:hint="eastAsia"/>
          <w:szCs w:val="20"/>
        </w:rPr>
        <w:t>者</w:t>
      </w:r>
      <w:r w:rsidRPr="009E2233">
        <w:rPr>
          <w:rFonts w:ascii="Times New Roman" w:hAnsi="Times New Roman" w:cs="Times New Roman" w:hint="eastAsia"/>
          <w:szCs w:val="20"/>
        </w:rPr>
        <w:t>，能够把私有数据共享给其他应用程序。内容提供器是一种为了开放应用程序的数据读写，具有访问权限的可选组件，可以通过</w:t>
      </w:r>
      <w:r>
        <w:rPr>
          <w:rFonts w:ascii="Times New Roman" w:hAnsi="Times New Roman" w:cs="Times New Roman" w:hint="eastAsia"/>
          <w:szCs w:val="20"/>
        </w:rPr>
        <w:t>该改</w:t>
      </w:r>
      <w:r w:rsidRPr="009E2233">
        <w:rPr>
          <w:rFonts w:ascii="Times New Roman" w:hAnsi="Times New Roman" w:cs="Times New Roman" w:hint="eastAsia"/>
          <w:szCs w:val="20"/>
        </w:rPr>
        <w:t>组件实现私有数据的读写访问。内容提供器</w:t>
      </w:r>
      <w:r w:rsidRPr="009E2233">
        <w:rPr>
          <w:rFonts w:ascii="Times New Roman" w:hAnsi="Times New Roman" w:cs="Times New Roman"/>
          <w:szCs w:val="20"/>
        </w:rPr>
        <w:t>提供了请求和修改数据的标准语法和读取返回数据的标准机制。</w:t>
      </w:r>
    </w:p>
    <w:p w14:paraId="57360736" w14:textId="6CAEA6CD" w:rsidR="00032E5A" w:rsidRDefault="00107F51" w:rsidP="008E5133">
      <w:pPr>
        <w:pStyle w:val="2"/>
        <w:ind w:firstLine="560"/>
      </w:pPr>
      <w:r>
        <w:rPr>
          <w:rFonts w:hint="eastAsia"/>
        </w:rPr>
        <w:t>存储空间</w:t>
      </w:r>
      <w:r w:rsidR="0005145B">
        <w:rPr>
          <w:rFonts w:hint="eastAsia"/>
        </w:rPr>
        <w:t>概述</w:t>
      </w:r>
    </w:p>
    <w:p w14:paraId="5B8A6C26" w14:textId="63A64AC3" w:rsidR="00D5041A" w:rsidRPr="009E2233" w:rsidRDefault="00F86488" w:rsidP="00D5041A">
      <w:pPr>
        <w:ind w:firstLine="420"/>
        <w:rPr>
          <w:rFonts w:ascii="Times New Roman" w:hAnsi="Times New Roman" w:cs="Times New Roman"/>
          <w:szCs w:val="20"/>
        </w:rPr>
      </w:pPr>
      <w:r>
        <w:rPr>
          <w:rFonts w:ascii="Times New Roman" w:hAnsi="Times New Roman" w:cs="Times New Roman" w:hint="eastAsia"/>
          <w:szCs w:val="20"/>
        </w:rPr>
        <w:t>安卓</w:t>
      </w:r>
      <w:r w:rsidR="00930B6A" w:rsidRPr="00930B6A">
        <w:rPr>
          <w:rFonts w:ascii="Times New Roman" w:hAnsi="Times New Roman" w:cs="Times New Roman"/>
          <w:szCs w:val="20"/>
        </w:rPr>
        <w:t>使用的文件系统类似于其他平台上基于磁盘的文件系统</w:t>
      </w:r>
      <w:r w:rsidR="00483269">
        <w:rPr>
          <w:rFonts w:ascii="Times New Roman" w:hAnsi="Times New Roman" w:cs="Times New Roman" w:hint="eastAsia"/>
          <w:szCs w:val="20"/>
        </w:rPr>
        <w:t>，</w:t>
      </w:r>
      <w:r w:rsidR="00930B6A" w:rsidRPr="00930B6A">
        <w:rPr>
          <w:rFonts w:ascii="Times New Roman" w:hAnsi="Times New Roman" w:cs="Times New Roman"/>
          <w:szCs w:val="20"/>
        </w:rPr>
        <w:t>该系统提供了以下几种保存应用数据的选项：</w:t>
      </w:r>
    </w:p>
    <w:p w14:paraId="5B2B46D1" w14:textId="0B550FB3" w:rsidR="00BE684E" w:rsidRDefault="00BE5154" w:rsidP="00BE684E">
      <w:pPr>
        <w:pStyle w:val="a0"/>
        <w:ind w:firstLine="482"/>
      </w:pPr>
      <w:bookmarkStart w:id="1" w:name="_Toc242772263"/>
      <w:r w:rsidRPr="00BE5154">
        <w:rPr>
          <w:rFonts w:hint="eastAsia"/>
        </w:rPr>
        <w:t>应用</w:t>
      </w:r>
      <w:r w:rsidR="00C86951">
        <w:rPr>
          <w:rFonts w:hint="eastAsia"/>
        </w:rPr>
        <w:t>专属文件</w:t>
      </w:r>
    </w:p>
    <w:p w14:paraId="47AFDE3B" w14:textId="2EB93779" w:rsidR="00BE5154" w:rsidRDefault="00BE5154" w:rsidP="009F06C6">
      <w:pPr>
        <w:ind w:firstLine="420"/>
      </w:pPr>
      <w:r w:rsidRPr="00BE5154">
        <w:rPr>
          <w:rFonts w:hint="eastAsia"/>
        </w:rPr>
        <w:t>存储仅供应用使用的文件，可以存储到内部存储卷中的专属目录或外部存储空间中的其他专属目录。使用内部存储空间中的目录保存其他应用不应访问的敏感信息。</w:t>
      </w:r>
    </w:p>
    <w:p w14:paraId="1291FAC5" w14:textId="0C955B77" w:rsidR="009639BA" w:rsidRDefault="009639BA" w:rsidP="009639BA">
      <w:pPr>
        <w:pStyle w:val="20"/>
        <w:ind w:firstLine="720"/>
      </w:pPr>
      <w:r>
        <w:rPr>
          <w:rFonts w:hint="eastAsia"/>
        </w:rPr>
        <w:t>内容类型：</w:t>
      </w:r>
      <w:r w:rsidRPr="00BE684E">
        <w:t>仅供应用使用的文件</w:t>
      </w:r>
    </w:p>
    <w:p w14:paraId="2BB41FDB" w14:textId="75AC5A86" w:rsidR="009F06C6" w:rsidRDefault="00E07DC1" w:rsidP="00E07DC1">
      <w:pPr>
        <w:pStyle w:val="20"/>
        <w:ind w:firstLine="720"/>
      </w:pPr>
      <w:r>
        <w:rPr>
          <w:rFonts w:hint="eastAsia"/>
        </w:rPr>
        <w:t>访问方法：</w:t>
      </w:r>
      <w:r w:rsidR="00843C4A">
        <w:rPr>
          <w:rFonts w:hint="eastAsia"/>
        </w:rPr>
        <w:t>从内部存储空间访问，可以使用</w:t>
      </w:r>
      <w:r w:rsidR="00843C4A">
        <w:t xml:space="preserve"> </w:t>
      </w:r>
      <w:proofErr w:type="spellStart"/>
      <w:r w:rsidR="00843C4A">
        <w:t>getFilesDir</w:t>
      </w:r>
      <w:proofErr w:type="spellEnd"/>
      <w:r w:rsidR="00843C4A">
        <w:t xml:space="preserve">() </w:t>
      </w:r>
      <w:r w:rsidR="00843C4A">
        <w:t>或</w:t>
      </w:r>
      <w:r w:rsidR="00843C4A">
        <w:t xml:space="preserve"> </w:t>
      </w:r>
      <w:proofErr w:type="spellStart"/>
      <w:r w:rsidR="00843C4A">
        <w:t>getCacheDir</w:t>
      </w:r>
      <w:proofErr w:type="spellEnd"/>
      <w:r w:rsidR="00843C4A">
        <w:t xml:space="preserve">() </w:t>
      </w:r>
      <w:r w:rsidR="00843C4A">
        <w:t>方法</w:t>
      </w:r>
      <w:r w:rsidR="00843C4A">
        <w:rPr>
          <w:rFonts w:hint="eastAsia"/>
        </w:rPr>
        <w:t>；从外部存储空间访问，可以使用</w:t>
      </w:r>
      <w:r w:rsidR="00843C4A">
        <w:t xml:space="preserve"> </w:t>
      </w:r>
      <w:proofErr w:type="spellStart"/>
      <w:r w:rsidR="00843C4A">
        <w:t>getExternalFilesDir</w:t>
      </w:r>
      <w:proofErr w:type="spellEnd"/>
      <w:r w:rsidR="00843C4A">
        <w:t xml:space="preserve">() </w:t>
      </w:r>
      <w:r w:rsidR="00843C4A">
        <w:t>或</w:t>
      </w:r>
      <w:r w:rsidR="00843C4A">
        <w:t xml:space="preserve"> </w:t>
      </w:r>
      <w:proofErr w:type="spellStart"/>
      <w:r w:rsidR="00843C4A">
        <w:t>getExternalCacheDir</w:t>
      </w:r>
      <w:proofErr w:type="spellEnd"/>
      <w:r w:rsidR="00843C4A">
        <w:t xml:space="preserve">() </w:t>
      </w:r>
      <w:r w:rsidR="00843C4A">
        <w:t>方法</w:t>
      </w:r>
    </w:p>
    <w:p w14:paraId="47DB1DC5" w14:textId="5732B749" w:rsidR="00011BC4" w:rsidRDefault="00011BC4" w:rsidP="00507407">
      <w:pPr>
        <w:pStyle w:val="20"/>
        <w:ind w:firstLine="720"/>
      </w:pPr>
      <w:r>
        <w:rPr>
          <w:rFonts w:hint="eastAsia"/>
        </w:rPr>
        <w:t>所需权限：</w:t>
      </w:r>
      <w:r w:rsidR="00843C4A">
        <w:t xml:space="preserve"> </w:t>
      </w:r>
      <w:r w:rsidR="003606F4">
        <w:rPr>
          <w:rFonts w:hint="eastAsia"/>
        </w:rPr>
        <w:t>从内部存储空间访问不需要任何权限，如果应用在搭载</w:t>
      </w:r>
      <w:r w:rsidR="00072110">
        <w:t>安卓</w:t>
      </w:r>
      <w:r w:rsidR="003606F4">
        <w:t>4.4</w:t>
      </w:r>
      <w:r w:rsidR="003606F4">
        <w:t>（</w:t>
      </w:r>
      <w:r w:rsidR="003606F4">
        <w:t xml:space="preserve">API </w:t>
      </w:r>
      <w:r w:rsidR="003606F4">
        <w:t>级别</w:t>
      </w:r>
      <w:r w:rsidR="003606F4">
        <w:t xml:space="preserve"> 19</w:t>
      </w:r>
      <w:r w:rsidR="003606F4">
        <w:t>）或更高版本的设备上运行，从外部存储空间访问不需要任何权限</w:t>
      </w:r>
    </w:p>
    <w:p w14:paraId="4B52F9B8" w14:textId="6064CA80" w:rsidR="00FB4531" w:rsidRDefault="00FB4531" w:rsidP="00170F27">
      <w:pPr>
        <w:pStyle w:val="20"/>
        <w:ind w:firstLine="720"/>
      </w:pPr>
      <w:r w:rsidRPr="00FB4531">
        <w:rPr>
          <w:rFonts w:hint="eastAsia"/>
        </w:rPr>
        <w:t>其他应用是否可以访问</w:t>
      </w:r>
      <w:r>
        <w:rPr>
          <w:rFonts w:hint="eastAsia"/>
        </w:rPr>
        <w:t>：</w:t>
      </w:r>
      <w:r w:rsidR="003606F4">
        <w:t xml:space="preserve"> </w:t>
      </w:r>
      <w:r w:rsidR="00090000">
        <w:rPr>
          <w:rFonts w:hint="eastAsia"/>
        </w:rPr>
        <w:t>否</w:t>
      </w:r>
    </w:p>
    <w:p w14:paraId="3F11FB88" w14:textId="360B253F" w:rsidR="00A62E67" w:rsidRPr="00BE5154" w:rsidRDefault="00A62E67" w:rsidP="00170F27">
      <w:pPr>
        <w:pStyle w:val="20"/>
        <w:ind w:firstLine="720"/>
      </w:pPr>
      <w:r w:rsidRPr="00BE684E">
        <w:t>卸载应用时是否移除文件</w:t>
      </w:r>
      <w:r>
        <w:rPr>
          <w:rFonts w:hint="eastAsia"/>
        </w:rPr>
        <w:t>：</w:t>
      </w:r>
      <w:r w:rsidR="00090000">
        <w:rPr>
          <w:rFonts w:hint="eastAsia"/>
        </w:rPr>
        <w:t>是</w:t>
      </w:r>
    </w:p>
    <w:p w14:paraId="037A7DD4" w14:textId="46D794EF" w:rsidR="006226F8" w:rsidRDefault="00AE4D3E" w:rsidP="0004140B">
      <w:pPr>
        <w:pStyle w:val="a0"/>
        <w:ind w:firstLine="482"/>
      </w:pPr>
      <w:r>
        <w:rPr>
          <w:rFonts w:hint="eastAsia"/>
        </w:rPr>
        <w:t>媒体</w:t>
      </w:r>
    </w:p>
    <w:p w14:paraId="04110F0E" w14:textId="49B09727" w:rsidR="00155697" w:rsidRDefault="00155697" w:rsidP="00155697">
      <w:pPr>
        <w:pStyle w:val="20"/>
        <w:ind w:firstLine="720"/>
      </w:pPr>
      <w:r>
        <w:rPr>
          <w:rFonts w:hint="eastAsia"/>
        </w:rPr>
        <w:t>内容类型：</w:t>
      </w:r>
      <w:r w:rsidR="00C61B61" w:rsidRPr="00C61B61">
        <w:rPr>
          <w:rFonts w:hint="eastAsia"/>
        </w:rPr>
        <w:t>可共享的媒体文件（图片、音频文件、视频）</w:t>
      </w:r>
    </w:p>
    <w:p w14:paraId="1D7B3C1E" w14:textId="17A1E6C0" w:rsidR="00155697" w:rsidRDefault="00155697" w:rsidP="00155697">
      <w:pPr>
        <w:pStyle w:val="20"/>
        <w:ind w:firstLine="720"/>
      </w:pPr>
      <w:r>
        <w:rPr>
          <w:rFonts w:hint="eastAsia"/>
        </w:rPr>
        <w:t>访问方法：</w:t>
      </w:r>
      <w:proofErr w:type="spellStart"/>
      <w:r w:rsidR="00C61B61" w:rsidRPr="00C61B61">
        <w:t>MediaStore</w:t>
      </w:r>
      <w:proofErr w:type="spellEnd"/>
      <w:r w:rsidR="00C61B61" w:rsidRPr="00C61B61">
        <w:t xml:space="preserve"> API</w:t>
      </w:r>
    </w:p>
    <w:p w14:paraId="0BF2DCF8" w14:textId="11916106" w:rsidR="00537444" w:rsidRDefault="00155697" w:rsidP="00B467A3">
      <w:pPr>
        <w:pStyle w:val="20"/>
        <w:ind w:firstLine="720"/>
      </w:pPr>
      <w:r>
        <w:rPr>
          <w:rFonts w:hint="eastAsia"/>
        </w:rPr>
        <w:t>所需权限：</w:t>
      </w:r>
      <w:r w:rsidR="005302E2">
        <w:rPr>
          <w:rFonts w:hint="eastAsia"/>
        </w:rPr>
        <w:t>在</w:t>
      </w:r>
      <w:r w:rsidR="00072110">
        <w:t>安卓</w:t>
      </w:r>
      <w:r w:rsidR="005302E2">
        <w:t>11</w:t>
      </w:r>
      <w:r w:rsidR="005302E2">
        <w:t>（</w:t>
      </w:r>
      <w:r w:rsidR="005302E2">
        <w:t xml:space="preserve">API </w:t>
      </w:r>
      <w:r w:rsidR="005302E2">
        <w:t>级别</w:t>
      </w:r>
      <w:r w:rsidR="005302E2">
        <w:t xml:space="preserve"> 30</w:t>
      </w:r>
      <w:r w:rsidR="005302E2">
        <w:t>）或更高版本中，访问其他应用的文件需要</w:t>
      </w:r>
      <w:r w:rsidR="005302E2">
        <w:t xml:space="preserve"> READ_EXTERNAL_STORAGE </w:t>
      </w:r>
      <w:r w:rsidR="005302E2">
        <w:rPr>
          <w:rFonts w:hint="eastAsia"/>
        </w:rPr>
        <w:t>在</w:t>
      </w:r>
      <w:r w:rsidR="00072110">
        <w:t>安卓</w:t>
      </w:r>
      <w:r w:rsidR="005302E2">
        <w:t>10</w:t>
      </w:r>
      <w:r w:rsidR="005302E2">
        <w:t>（</w:t>
      </w:r>
      <w:r w:rsidR="005302E2">
        <w:t xml:space="preserve">API </w:t>
      </w:r>
      <w:r w:rsidR="005302E2">
        <w:t>级别</w:t>
      </w:r>
      <w:r w:rsidR="005302E2">
        <w:t xml:space="preserve"> 29</w:t>
      </w:r>
      <w:r w:rsidR="005302E2">
        <w:t>）中，访问其他应用的文件需要</w:t>
      </w:r>
      <w:r w:rsidR="005302E2">
        <w:t xml:space="preserve"> READ_EXTERNAL_STORAGE </w:t>
      </w:r>
      <w:r w:rsidR="005302E2">
        <w:t>或</w:t>
      </w:r>
      <w:r w:rsidR="005302E2">
        <w:t xml:space="preserve"> </w:t>
      </w:r>
      <w:r w:rsidR="005302E2">
        <w:lastRenderedPageBreak/>
        <w:t xml:space="preserve">WRITE_EXTERNAL_STORAGE </w:t>
      </w:r>
      <w:r w:rsidR="005302E2">
        <w:rPr>
          <w:rFonts w:hint="eastAsia"/>
        </w:rPr>
        <w:t>在</w:t>
      </w:r>
      <w:r w:rsidR="00072110">
        <w:t>安卓</w:t>
      </w:r>
      <w:r w:rsidR="005302E2">
        <w:t>9</w:t>
      </w:r>
      <w:r w:rsidR="005302E2">
        <w:t>（</w:t>
      </w:r>
      <w:r w:rsidR="005302E2">
        <w:t xml:space="preserve">API </w:t>
      </w:r>
      <w:r w:rsidR="005302E2">
        <w:t>级别</w:t>
      </w:r>
      <w:r w:rsidR="005302E2">
        <w:t xml:space="preserve"> 28</w:t>
      </w:r>
      <w:r w:rsidR="005302E2">
        <w:t>）或更低版本中，访问所有文件均需要相关权限</w:t>
      </w:r>
    </w:p>
    <w:p w14:paraId="654FBDF7" w14:textId="159EE639" w:rsidR="00155697" w:rsidRDefault="00155697" w:rsidP="00B467A3">
      <w:pPr>
        <w:pStyle w:val="20"/>
        <w:ind w:firstLine="720"/>
      </w:pPr>
      <w:r w:rsidRPr="00FB4531">
        <w:rPr>
          <w:rFonts w:hint="eastAsia"/>
        </w:rPr>
        <w:t>其他应用是否可以访问</w:t>
      </w:r>
      <w:r>
        <w:rPr>
          <w:rFonts w:hint="eastAsia"/>
        </w:rPr>
        <w:t>：</w:t>
      </w:r>
      <w:r>
        <w:t xml:space="preserve"> </w:t>
      </w:r>
      <w:r>
        <w:rPr>
          <w:rFonts w:hint="eastAsia"/>
        </w:rPr>
        <w:t>否</w:t>
      </w:r>
    </w:p>
    <w:p w14:paraId="3F379016" w14:textId="3C82F7C0" w:rsidR="00155697" w:rsidRDefault="00155697" w:rsidP="00155697">
      <w:pPr>
        <w:pStyle w:val="20"/>
        <w:ind w:firstLine="720"/>
      </w:pPr>
      <w:r w:rsidRPr="00BE684E">
        <w:t>卸载应用时是否移除文件</w:t>
      </w:r>
      <w:r>
        <w:rPr>
          <w:rFonts w:hint="eastAsia"/>
        </w:rPr>
        <w:t>：是</w:t>
      </w:r>
    </w:p>
    <w:p w14:paraId="076764C8" w14:textId="192742F5" w:rsidR="00E079C8" w:rsidRDefault="00E079C8" w:rsidP="00E079C8">
      <w:pPr>
        <w:pStyle w:val="a0"/>
        <w:ind w:firstLine="482"/>
      </w:pPr>
      <w:r w:rsidRPr="00E079C8">
        <w:rPr>
          <w:rFonts w:hint="eastAsia"/>
        </w:rPr>
        <w:t>文档和其他文件</w:t>
      </w:r>
    </w:p>
    <w:p w14:paraId="02546102" w14:textId="44BC9823" w:rsidR="00FC0656" w:rsidRDefault="00FC0656" w:rsidP="00FC0656">
      <w:pPr>
        <w:pStyle w:val="20"/>
        <w:numPr>
          <w:ilvl w:val="1"/>
          <w:numId w:val="7"/>
        </w:numPr>
        <w:ind w:firstLineChars="0"/>
      </w:pPr>
      <w:r>
        <w:rPr>
          <w:rFonts w:hint="eastAsia"/>
        </w:rPr>
        <w:t>内容类型：</w:t>
      </w:r>
      <w:r w:rsidR="00136226" w:rsidRPr="00136226">
        <w:rPr>
          <w:rFonts w:hint="eastAsia"/>
        </w:rPr>
        <w:t>其他类型的可共享内容，包括已下载的文件</w:t>
      </w:r>
    </w:p>
    <w:p w14:paraId="7A1A4478" w14:textId="3941AA1B" w:rsidR="00FC0656" w:rsidRDefault="00FC0656" w:rsidP="00FC0656">
      <w:pPr>
        <w:pStyle w:val="20"/>
        <w:numPr>
          <w:ilvl w:val="1"/>
          <w:numId w:val="7"/>
        </w:numPr>
        <w:ind w:firstLineChars="0"/>
      </w:pPr>
      <w:r>
        <w:rPr>
          <w:rFonts w:hint="eastAsia"/>
        </w:rPr>
        <w:t>访问方法：</w:t>
      </w:r>
      <w:r w:rsidR="0051126B" w:rsidRPr="0051126B">
        <w:rPr>
          <w:rFonts w:hint="eastAsia"/>
        </w:rPr>
        <w:t>存储访问框架</w:t>
      </w:r>
    </w:p>
    <w:p w14:paraId="5CC19905" w14:textId="27BE1387" w:rsidR="00FC0656" w:rsidRDefault="00FC0656" w:rsidP="00FC0656">
      <w:pPr>
        <w:pStyle w:val="20"/>
        <w:numPr>
          <w:ilvl w:val="1"/>
          <w:numId w:val="7"/>
        </w:numPr>
        <w:ind w:firstLineChars="0"/>
      </w:pPr>
      <w:r>
        <w:rPr>
          <w:rFonts w:hint="eastAsia"/>
        </w:rPr>
        <w:t>所需权限：</w:t>
      </w:r>
      <w:r w:rsidR="00484D5A">
        <w:rPr>
          <w:rFonts w:hint="eastAsia"/>
        </w:rPr>
        <w:t>无</w:t>
      </w:r>
    </w:p>
    <w:p w14:paraId="0A18351A" w14:textId="56B9A897" w:rsidR="00FC0656" w:rsidRDefault="00FC0656" w:rsidP="00FC0656">
      <w:pPr>
        <w:pStyle w:val="20"/>
        <w:numPr>
          <w:ilvl w:val="1"/>
          <w:numId w:val="7"/>
        </w:numPr>
        <w:ind w:firstLineChars="0"/>
      </w:pPr>
      <w:r w:rsidRPr="00FB4531">
        <w:rPr>
          <w:rFonts w:hint="eastAsia"/>
        </w:rPr>
        <w:t>其他应用是否可以访问</w:t>
      </w:r>
      <w:r>
        <w:rPr>
          <w:rFonts w:hint="eastAsia"/>
        </w:rPr>
        <w:t>：</w:t>
      </w:r>
      <w:r>
        <w:t xml:space="preserve"> </w:t>
      </w:r>
      <w:r w:rsidR="00C15965" w:rsidRPr="00C15965">
        <w:rPr>
          <w:rFonts w:hint="eastAsia"/>
        </w:rPr>
        <w:t>是，可以通过系统文件选择器访问</w:t>
      </w:r>
    </w:p>
    <w:p w14:paraId="5DB9E994" w14:textId="7B024AB8" w:rsidR="00FC0656" w:rsidRDefault="00FC0656" w:rsidP="00FC0656">
      <w:pPr>
        <w:pStyle w:val="20"/>
        <w:numPr>
          <w:ilvl w:val="1"/>
          <w:numId w:val="7"/>
        </w:numPr>
        <w:ind w:firstLineChars="0"/>
      </w:pPr>
      <w:r w:rsidRPr="00BE684E">
        <w:t>卸载应用时是否移除文件</w:t>
      </w:r>
      <w:r>
        <w:rPr>
          <w:rFonts w:hint="eastAsia"/>
        </w:rPr>
        <w:t>：</w:t>
      </w:r>
      <w:r w:rsidR="00C15965">
        <w:rPr>
          <w:rFonts w:hint="eastAsia"/>
        </w:rPr>
        <w:t>否</w:t>
      </w:r>
    </w:p>
    <w:p w14:paraId="71F333CB" w14:textId="77777777" w:rsidR="006226F8" w:rsidRDefault="00BE5154" w:rsidP="006226F8">
      <w:pPr>
        <w:pStyle w:val="a0"/>
        <w:ind w:firstLine="482"/>
      </w:pPr>
      <w:r w:rsidRPr="00BE5154">
        <w:rPr>
          <w:rFonts w:hint="eastAsia"/>
        </w:rPr>
        <w:t>偏好设置</w:t>
      </w:r>
    </w:p>
    <w:p w14:paraId="6AAA5C13" w14:textId="7E648946" w:rsidR="00BE5154" w:rsidRDefault="00BE5154" w:rsidP="006226F8">
      <w:pPr>
        <w:ind w:firstLine="420"/>
      </w:pPr>
      <w:r w:rsidRPr="00BE5154">
        <w:rPr>
          <w:rFonts w:hint="eastAsia"/>
        </w:rPr>
        <w:t>以键值对形式存储私有原始数据。</w:t>
      </w:r>
    </w:p>
    <w:p w14:paraId="4E0B14AC" w14:textId="542A6928" w:rsidR="00017EB9" w:rsidRDefault="00017EB9" w:rsidP="00017EB9">
      <w:pPr>
        <w:pStyle w:val="20"/>
        <w:ind w:firstLine="720"/>
      </w:pPr>
      <w:r>
        <w:rPr>
          <w:rFonts w:hint="eastAsia"/>
        </w:rPr>
        <w:t>内容类型：</w:t>
      </w:r>
      <w:r w:rsidR="00B326F0" w:rsidRPr="00B326F0">
        <w:rPr>
          <w:rFonts w:hint="eastAsia"/>
        </w:rPr>
        <w:t>键值对</w:t>
      </w:r>
    </w:p>
    <w:p w14:paraId="1A24F436" w14:textId="257D134A" w:rsidR="00017EB9" w:rsidRDefault="00017EB9" w:rsidP="00017EB9">
      <w:pPr>
        <w:pStyle w:val="20"/>
        <w:ind w:firstLine="720"/>
      </w:pPr>
      <w:r>
        <w:rPr>
          <w:rFonts w:hint="eastAsia"/>
        </w:rPr>
        <w:t>访问方法：</w:t>
      </w:r>
      <w:r w:rsidR="00474E3B" w:rsidRPr="00474E3B">
        <w:t xml:space="preserve">Jetpack Preferences </w:t>
      </w:r>
      <w:r w:rsidR="00474E3B" w:rsidRPr="00474E3B">
        <w:t>库</w:t>
      </w:r>
    </w:p>
    <w:p w14:paraId="16B97A69" w14:textId="60F82DA2" w:rsidR="00017EB9" w:rsidRDefault="00017EB9" w:rsidP="00017EB9">
      <w:pPr>
        <w:pStyle w:val="20"/>
        <w:ind w:firstLine="720"/>
      </w:pPr>
      <w:r>
        <w:rPr>
          <w:rFonts w:hint="eastAsia"/>
        </w:rPr>
        <w:t>所需权限：</w:t>
      </w:r>
      <w:r>
        <w:t xml:space="preserve"> </w:t>
      </w:r>
      <w:r w:rsidR="008C0F3D">
        <w:rPr>
          <w:rFonts w:hint="eastAsia"/>
        </w:rPr>
        <w:t>无</w:t>
      </w:r>
    </w:p>
    <w:p w14:paraId="6499C9DC" w14:textId="0D750B9F" w:rsidR="00017EB9" w:rsidRDefault="00017EB9" w:rsidP="00017EB9">
      <w:pPr>
        <w:pStyle w:val="20"/>
        <w:ind w:firstLine="720"/>
      </w:pPr>
      <w:r w:rsidRPr="00FB4531">
        <w:rPr>
          <w:rFonts w:hint="eastAsia"/>
        </w:rPr>
        <w:t>其他应用是否可以访问</w:t>
      </w:r>
      <w:r>
        <w:rPr>
          <w:rFonts w:hint="eastAsia"/>
        </w:rPr>
        <w:t>：</w:t>
      </w:r>
      <w:r>
        <w:t xml:space="preserve"> </w:t>
      </w:r>
      <w:r w:rsidR="008C0F3D">
        <w:rPr>
          <w:rFonts w:hint="eastAsia"/>
        </w:rPr>
        <w:t>否</w:t>
      </w:r>
    </w:p>
    <w:p w14:paraId="7AE1F434" w14:textId="58E224DB" w:rsidR="00017EB9" w:rsidRPr="00BE5154" w:rsidRDefault="00017EB9" w:rsidP="00017EB9">
      <w:pPr>
        <w:pStyle w:val="20"/>
        <w:ind w:firstLine="720"/>
      </w:pPr>
      <w:r w:rsidRPr="00BE684E">
        <w:t>卸载应用时是否移除文件</w:t>
      </w:r>
      <w:r>
        <w:rPr>
          <w:rFonts w:hint="eastAsia"/>
        </w:rPr>
        <w:t>：</w:t>
      </w:r>
      <w:r w:rsidR="008C0F3D">
        <w:rPr>
          <w:rFonts w:hint="eastAsia"/>
        </w:rPr>
        <w:t>是</w:t>
      </w:r>
    </w:p>
    <w:p w14:paraId="499EDD97" w14:textId="77777777" w:rsidR="00EE5533" w:rsidRDefault="00BE5154" w:rsidP="0074372B">
      <w:pPr>
        <w:pStyle w:val="a0"/>
        <w:ind w:firstLine="482"/>
      </w:pPr>
      <w:r w:rsidRPr="00BE5154">
        <w:rPr>
          <w:rFonts w:hint="eastAsia"/>
        </w:rPr>
        <w:t>数据库</w:t>
      </w:r>
    </w:p>
    <w:p w14:paraId="184A6EE0" w14:textId="1860836E" w:rsidR="0009570A" w:rsidRDefault="00BE5154" w:rsidP="009F06C6">
      <w:pPr>
        <w:ind w:firstLine="420"/>
      </w:pPr>
      <w:r w:rsidRPr="00BE5154">
        <w:rPr>
          <w:rFonts w:hint="eastAsia"/>
        </w:rPr>
        <w:t>使用</w:t>
      </w:r>
      <w:r w:rsidRPr="00BE5154">
        <w:t xml:space="preserve"> Room </w:t>
      </w:r>
      <w:r w:rsidRPr="00BE5154">
        <w:t>持久性库将结构化数据存储在专用数据库中。</w:t>
      </w:r>
    </w:p>
    <w:p w14:paraId="496275B0" w14:textId="73FDA60B" w:rsidR="00017EB9" w:rsidRDefault="00017EB9" w:rsidP="00017EB9">
      <w:pPr>
        <w:pStyle w:val="20"/>
        <w:ind w:firstLine="720"/>
      </w:pPr>
      <w:r>
        <w:rPr>
          <w:rFonts w:hint="eastAsia"/>
        </w:rPr>
        <w:t>内容类型：</w:t>
      </w:r>
      <w:r w:rsidR="008C0F3D" w:rsidRPr="008C0F3D">
        <w:rPr>
          <w:rFonts w:hint="eastAsia"/>
        </w:rPr>
        <w:t>结构化数据</w:t>
      </w:r>
    </w:p>
    <w:p w14:paraId="6149B215" w14:textId="469AFFD4" w:rsidR="00017EB9" w:rsidRDefault="00017EB9" w:rsidP="00017EB9">
      <w:pPr>
        <w:pStyle w:val="20"/>
        <w:ind w:firstLine="720"/>
      </w:pPr>
      <w:r>
        <w:rPr>
          <w:rFonts w:hint="eastAsia"/>
        </w:rPr>
        <w:t>访问方法：</w:t>
      </w:r>
      <w:r w:rsidR="008C0F3D" w:rsidRPr="008C0F3D">
        <w:t xml:space="preserve">Room </w:t>
      </w:r>
      <w:r w:rsidR="008C0F3D" w:rsidRPr="008C0F3D">
        <w:t>持久性库</w:t>
      </w:r>
    </w:p>
    <w:p w14:paraId="6341C4F7" w14:textId="110DCC64" w:rsidR="00017EB9" w:rsidRDefault="00017EB9" w:rsidP="00017EB9">
      <w:pPr>
        <w:pStyle w:val="20"/>
        <w:ind w:firstLine="720"/>
      </w:pPr>
      <w:r>
        <w:rPr>
          <w:rFonts w:hint="eastAsia"/>
        </w:rPr>
        <w:t>所需权限：</w:t>
      </w:r>
      <w:r>
        <w:t xml:space="preserve"> </w:t>
      </w:r>
      <w:r w:rsidR="0084555D">
        <w:rPr>
          <w:rFonts w:hint="eastAsia"/>
        </w:rPr>
        <w:t>无</w:t>
      </w:r>
    </w:p>
    <w:p w14:paraId="6D2E22CD" w14:textId="77777777" w:rsidR="00017EB9" w:rsidRDefault="00017EB9" w:rsidP="00017EB9">
      <w:pPr>
        <w:pStyle w:val="20"/>
        <w:ind w:firstLine="720"/>
      </w:pPr>
      <w:r w:rsidRPr="00FB4531">
        <w:rPr>
          <w:rFonts w:hint="eastAsia"/>
        </w:rPr>
        <w:t>其他应用是否可以访问</w:t>
      </w:r>
      <w:r>
        <w:rPr>
          <w:rFonts w:hint="eastAsia"/>
        </w:rPr>
        <w:t>：</w:t>
      </w:r>
      <w:r>
        <w:t xml:space="preserve"> </w:t>
      </w:r>
      <w:r>
        <w:rPr>
          <w:rFonts w:hint="eastAsia"/>
        </w:rPr>
        <w:t>否</w:t>
      </w:r>
    </w:p>
    <w:p w14:paraId="1DFA01F8" w14:textId="77777777" w:rsidR="00017EB9" w:rsidRPr="00BE5154" w:rsidRDefault="00017EB9" w:rsidP="00017EB9">
      <w:pPr>
        <w:pStyle w:val="20"/>
        <w:ind w:firstLine="720"/>
      </w:pPr>
      <w:r w:rsidRPr="00BE684E">
        <w:t>卸载应用时是否移除文件</w:t>
      </w:r>
      <w:r>
        <w:rPr>
          <w:rFonts w:hint="eastAsia"/>
        </w:rPr>
        <w:t>：是</w:t>
      </w:r>
    </w:p>
    <w:p w14:paraId="0EA85A97" w14:textId="4D769017" w:rsidR="00364AE5" w:rsidRDefault="00364AE5" w:rsidP="00364AE5">
      <w:pPr>
        <w:ind w:firstLine="420"/>
        <w:rPr>
          <w:lang w:bidi="km-KH"/>
        </w:rPr>
      </w:pPr>
      <w:r>
        <w:rPr>
          <w:rFonts w:hint="eastAsia"/>
          <w:lang w:bidi="km-KH"/>
        </w:rPr>
        <w:t>应根据具体需求选择解决方案：</w:t>
      </w:r>
    </w:p>
    <w:p w14:paraId="7A7998A3" w14:textId="3FCE6863" w:rsidR="00364AE5" w:rsidRDefault="00962DAC" w:rsidP="00364AE5">
      <w:pPr>
        <w:ind w:firstLine="420"/>
        <w:rPr>
          <w:lang w:bidi="km-KH"/>
        </w:rPr>
      </w:pPr>
      <w:r>
        <w:rPr>
          <w:rFonts w:hint="eastAsia"/>
          <w:lang w:bidi="km-KH"/>
        </w:rPr>
        <w:t>(</w:t>
      </w:r>
      <w:r>
        <w:rPr>
          <w:lang w:bidi="km-KH"/>
        </w:rPr>
        <w:t>1)</w:t>
      </w:r>
      <w:r w:rsidR="00364AE5">
        <w:rPr>
          <w:rFonts w:hint="eastAsia"/>
          <w:lang w:bidi="km-KH"/>
        </w:rPr>
        <w:t>数据需要占用多少空间？内部存储空间中用于存储应用专属数据的空间有限。如果需要保存大量数据，请使用其他类型的存储空间。</w:t>
      </w:r>
    </w:p>
    <w:p w14:paraId="5B9F76AF" w14:textId="38AC9582" w:rsidR="00364AE5" w:rsidRDefault="00962DAC" w:rsidP="00364AE5">
      <w:pPr>
        <w:ind w:firstLine="420"/>
        <w:rPr>
          <w:lang w:bidi="km-KH"/>
        </w:rPr>
      </w:pPr>
      <w:r>
        <w:rPr>
          <w:rFonts w:hint="eastAsia"/>
          <w:lang w:bidi="km-KH"/>
        </w:rPr>
        <w:t>(</w:t>
      </w:r>
      <w:r>
        <w:rPr>
          <w:lang w:bidi="km-KH"/>
        </w:rPr>
        <w:t>2)</w:t>
      </w:r>
      <w:r w:rsidR="00364AE5">
        <w:rPr>
          <w:rFonts w:hint="eastAsia"/>
          <w:lang w:bidi="km-KH"/>
        </w:rPr>
        <w:t>数据访问需要达到怎样的可靠程度？如果应用的基本功能需要某些数据（例如应用启动时需要的数据），可以将相应数据存放到内部存储目录或数据库中。存储在外部存储空间中的应用专属文件并非一直可以访问，因为有些设备允许用户移除提供外部存储空间的实体设备。</w:t>
      </w:r>
    </w:p>
    <w:p w14:paraId="7C38413C" w14:textId="7842C646" w:rsidR="00364AE5" w:rsidRDefault="00962DAC" w:rsidP="00364AE5">
      <w:pPr>
        <w:ind w:firstLine="420"/>
        <w:rPr>
          <w:lang w:bidi="km-KH"/>
        </w:rPr>
      </w:pPr>
      <w:r>
        <w:rPr>
          <w:rFonts w:hint="eastAsia"/>
          <w:lang w:bidi="km-KH"/>
        </w:rPr>
        <w:t>(</w:t>
      </w:r>
      <w:r>
        <w:rPr>
          <w:lang w:bidi="km-KH"/>
        </w:rPr>
        <w:t>3)</w:t>
      </w:r>
      <w:r w:rsidR="00364AE5">
        <w:rPr>
          <w:rFonts w:hint="eastAsia"/>
          <w:lang w:bidi="km-KH"/>
        </w:rPr>
        <w:t>需要存储哪类数据？如果数据仅供应用使用，应使用应用专属存储空间。对于可分享的媒体内</w:t>
      </w:r>
      <w:r w:rsidR="00364AE5">
        <w:rPr>
          <w:rFonts w:hint="eastAsia"/>
          <w:lang w:bidi="km-KH"/>
        </w:rPr>
        <w:lastRenderedPageBreak/>
        <w:t>容，应使用共享的存储空间，以便其他应用可以访问相应内容。对于结构化数据，应使用偏好设置（适合键值对数据）或数据库（适合包含</w:t>
      </w:r>
      <w:r w:rsidR="00364AE5">
        <w:rPr>
          <w:lang w:bidi="km-KH"/>
        </w:rPr>
        <w:t>2</w:t>
      </w:r>
      <w:r w:rsidR="00364AE5">
        <w:rPr>
          <w:lang w:bidi="km-KH"/>
        </w:rPr>
        <w:t>个以上列的数据）。</w:t>
      </w:r>
    </w:p>
    <w:p w14:paraId="0DFB73A4" w14:textId="69731411" w:rsidR="00245E2F" w:rsidRDefault="00962DAC" w:rsidP="00364AE5">
      <w:pPr>
        <w:ind w:firstLine="420"/>
        <w:rPr>
          <w:lang w:bidi="km-KH"/>
        </w:rPr>
      </w:pPr>
      <w:r>
        <w:rPr>
          <w:rFonts w:hint="eastAsia"/>
          <w:lang w:bidi="km-KH"/>
        </w:rPr>
        <w:t>(</w:t>
      </w:r>
      <w:r>
        <w:rPr>
          <w:lang w:bidi="km-KH"/>
        </w:rPr>
        <w:t>4)</w:t>
      </w:r>
      <w:r w:rsidR="00364AE5">
        <w:rPr>
          <w:rFonts w:hint="eastAsia"/>
          <w:lang w:bidi="km-KH"/>
        </w:rPr>
        <w:t>数据是否应仅供应用使用？在存储敏感数据（不可通过任何其他应用访问的数据）时，应使用内部存储空间、偏好设置或数据库。内部存储空间的一个额外优势是用户无法看到相应数据。</w:t>
      </w:r>
    </w:p>
    <w:p w14:paraId="316AD0F3" w14:textId="623FC689" w:rsidR="00027553" w:rsidRDefault="00227BE8" w:rsidP="00027553">
      <w:pPr>
        <w:ind w:firstLine="420"/>
        <w:rPr>
          <w:lang w:bidi="km-KH"/>
        </w:rPr>
      </w:pPr>
      <w:r>
        <w:rPr>
          <w:lang w:bidi="km-KH"/>
        </w:rPr>
        <w:t>安卓</w:t>
      </w:r>
      <w:r w:rsidR="00027553">
        <w:rPr>
          <w:lang w:bidi="km-KH"/>
        </w:rPr>
        <w:t>提供两类物理存储位置：内部存储空间和外部存储空间。在大多数设备上，内部存储空间小于外部存储空间。不过，所有设备上的内部存储空间都是始终可用的，因此在存储应用所依赖的数据时更为可靠。</w:t>
      </w:r>
      <w:r w:rsidR="00027553">
        <w:rPr>
          <w:rFonts w:hint="eastAsia"/>
          <w:lang w:bidi="km-KH"/>
        </w:rPr>
        <w:t>可移除卷（例如</w:t>
      </w:r>
      <w:r w:rsidR="00027553">
        <w:rPr>
          <w:lang w:bidi="km-KH"/>
        </w:rPr>
        <w:t xml:space="preserve"> SD </w:t>
      </w:r>
      <w:r w:rsidR="00027553">
        <w:rPr>
          <w:lang w:bidi="km-KH"/>
        </w:rPr>
        <w:t>卡）在文件系统中属于外部存储空间。</w:t>
      </w:r>
      <w:r>
        <w:rPr>
          <w:lang w:bidi="km-KH"/>
        </w:rPr>
        <w:t>安卓</w:t>
      </w:r>
      <w:r w:rsidR="00027553">
        <w:rPr>
          <w:lang w:bidi="km-KH"/>
        </w:rPr>
        <w:t>使用路径（例如</w:t>
      </w:r>
      <w:r w:rsidR="00027553">
        <w:rPr>
          <w:lang w:bidi="km-KH"/>
        </w:rPr>
        <w:t xml:space="preserve"> /</w:t>
      </w:r>
      <w:proofErr w:type="spellStart"/>
      <w:r w:rsidR="00027553">
        <w:rPr>
          <w:lang w:bidi="km-KH"/>
        </w:rPr>
        <w:t>sdcard</w:t>
      </w:r>
      <w:proofErr w:type="spellEnd"/>
      <w:r w:rsidR="00027553">
        <w:rPr>
          <w:lang w:bidi="km-KH"/>
        </w:rPr>
        <w:t>）表示这些存储设备。</w:t>
      </w:r>
      <w:r w:rsidR="00027553">
        <w:rPr>
          <w:rFonts w:hint="eastAsia"/>
          <w:lang w:bidi="km-KH"/>
        </w:rPr>
        <w:t>注意：可用于保存文件的确切位置可能因设备而异。因此，请勿使用硬编码的文件路径。默认情况下，应用本身存储在内部存储空间中。不过，如果</w:t>
      </w:r>
      <w:r w:rsidR="00027553">
        <w:rPr>
          <w:lang w:bidi="km-KH"/>
        </w:rPr>
        <w:t xml:space="preserve"> APK </w:t>
      </w:r>
      <w:r w:rsidR="00027553">
        <w:rPr>
          <w:lang w:bidi="km-KH"/>
        </w:rPr>
        <w:t>非常大，也可以在应用的清单文件中指明偏好设置，以便将应用安装到外部存储空间：</w:t>
      </w:r>
    </w:p>
    <w:p w14:paraId="69DEBCBD" w14:textId="77777777" w:rsidR="00027553" w:rsidRDefault="00027553" w:rsidP="00BA3972">
      <w:pPr>
        <w:pStyle w:val="a6"/>
        <w:ind w:firstLine="180"/>
        <w:rPr>
          <w:lang w:bidi="km-KH"/>
        </w:rPr>
      </w:pPr>
      <w:r>
        <w:rPr>
          <w:lang w:bidi="km-KH"/>
        </w:rPr>
        <w:t>&lt;manifest ...</w:t>
      </w:r>
    </w:p>
    <w:p w14:paraId="20FB7CEC" w14:textId="77777777" w:rsidR="00027553" w:rsidRDefault="00027553" w:rsidP="00BA3972">
      <w:pPr>
        <w:pStyle w:val="a6"/>
        <w:ind w:firstLine="180"/>
        <w:rPr>
          <w:lang w:bidi="km-KH"/>
        </w:rPr>
      </w:pPr>
      <w:r>
        <w:rPr>
          <w:lang w:bidi="km-KH"/>
        </w:rPr>
        <w:t xml:space="preserve">  </w:t>
      </w:r>
      <w:proofErr w:type="spellStart"/>
      <w:r>
        <w:rPr>
          <w:lang w:bidi="km-KH"/>
        </w:rPr>
        <w:t>android:installLocation</w:t>
      </w:r>
      <w:proofErr w:type="spellEnd"/>
      <w:r>
        <w:rPr>
          <w:lang w:bidi="km-KH"/>
        </w:rPr>
        <w:t>="</w:t>
      </w:r>
      <w:proofErr w:type="spellStart"/>
      <w:r>
        <w:rPr>
          <w:lang w:bidi="km-KH"/>
        </w:rPr>
        <w:t>preferExternal</w:t>
      </w:r>
      <w:proofErr w:type="spellEnd"/>
      <w:r>
        <w:rPr>
          <w:lang w:bidi="km-KH"/>
        </w:rPr>
        <w:t>"&gt;</w:t>
      </w:r>
    </w:p>
    <w:p w14:paraId="6AF4308A" w14:textId="77777777" w:rsidR="00027553" w:rsidRDefault="00027553" w:rsidP="00BA3972">
      <w:pPr>
        <w:pStyle w:val="a6"/>
        <w:ind w:firstLine="180"/>
        <w:rPr>
          <w:lang w:bidi="km-KH"/>
        </w:rPr>
      </w:pPr>
      <w:r>
        <w:rPr>
          <w:lang w:bidi="km-KH"/>
        </w:rPr>
        <w:t xml:space="preserve">  ...</w:t>
      </w:r>
    </w:p>
    <w:p w14:paraId="34F710ED" w14:textId="77777777" w:rsidR="00027553" w:rsidRDefault="00027553" w:rsidP="00BA3972">
      <w:pPr>
        <w:pStyle w:val="a6"/>
        <w:ind w:firstLine="180"/>
        <w:rPr>
          <w:lang w:bidi="km-KH"/>
        </w:rPr>
      </w:pPr>
      <w:r>
        <w:rPr>
          <w:lang w:bidi="km-KH"/>
        </w:rPr>
        <w:t>&lt;/manifest&gt;</w:t>
      </w:r>
    </w:p>
    <w:p w14:paraId="399DA9F1" w14:textId="6D3E8B26" w:rsidR="00DC12DA" w:rsidRDefault="00967BBF" w:rsidP="00967BBF">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w:t>
      </w:r>
      <w:r w:rsidR="00BA5EDF">
        <w:fldChar w:fldCharType="end"/>
      </w:r>
    </w:p>
    <w:p w14:paraId="3BF32203" w14:textId="4B7AE2A5" w:rsidR="00027553" w:rsidRDefault="00227BE8" w:rsidP="00027553">
      <w:pPr>
        <w:ind w:firstLine="420"/>
        <w:rPr>
          <w:lang w:bidi="km-KH"/>
        </w:rPr>
      </w:pPr>
      <w:r>
        <w:rPr>
          <w:lang w:bidi="km-KH"/>
        </w:rPr>
        <w:t>安卓</w:t>
      </w:r>
      <w:r w:rsidR="00027553">
        <w:rPr>
          <w:lang w:bidi="km-KH"/>
        </w:rPr>
        <w:t>定义了以下与存储相关的权限：</w:t>
      </w:r>
      <w:r w:rsidR="00027553">
        <w:rPr>
          <w:lang w:bidi="km-KH"/>
        </w:rPr>
        <w:t>READ_EXTERNAL_STORAGE</w:t>
      </w:r>
      <w:r w:rsidR="00027553">
        <w:rPr>
          <w:lang w:bidi="km-KH"/>
        </w:rPr>
        <w:t>、</w:t>
      </w:r>
      <w:r w:rsidR="00027553">
        <w:rPr>
          <w:lang w:bidi="km-KH"/>
        </w:rPr>
        <w:t xml:space="preserve">WRITE_EXTERNAL_STORAGE </w:t>
      </w:r>
      <w:r w:rsidR="00027553">
        <w:rPr>
          <w:lang w:bidi="km-KH"/>
        </w:rPr>
        <w:t>和</w:t>
      </w:r>
      <w:r w:rsidR="00027553">
        <w:rPr>
          <w:lang w:bidi="km-KH"/>
        </w:rPr>
        <w:t xml:space="preserve"> MANAGE_EXTERNAL_STORAGE</w:t>
      </w:r>
      <w:r w:rsidR="00027553">
        <w:rPr>
          <w:lang w:bidi="km-KH"/>
        </w:rPr>
        <w:t>。</w:t>
      </w:r>
      <w:r w:rsidR="00027553">
        <w:rPr>
          <w:rFonts w:hint="eastAsia"/>
          <w:lang w:bidi="km-KH"/>
        </w:rPr>
        <w:t>在较低版本的</w:t>
      </w:r>
      <w:r>
        <w:rPr>
          <w:lang w:bidi="km-KH"/>
        </w:rPr>
        <w:t>安卓</w:t>
      </w:r>
      <w:r w:rsidR="00027553">
        <w:rPr>
          <w:lang w:bidi="km-KH"/>
        </w:rPr>
        <w:t>系统中，应用需要声明</w:t>
      </w:r>
      <w:r w:rsidR="00027553">
        <w:rPr>
          <w:lang w:bidi="km-KH"/>
        </w:rPr>
        <w:t xml:space="preserve"> READ_EXTERNAL_STORAGE </w:t>
      </w:r>
      <w:r w:rsidR="00027553">
        <w:rPr>
          <w:lang w:bidi="km-KH"/>
        </w:rPr>
        <w:t>权限才能访问位于外部存储空间中应用专属目录之外的任何文件。此外，应用需要声明</w:t>
      </w:r>
      <w:r w:rsidR="00027553">
        <w:rPr>
          <w:lang w:bidi="km-KH"/>
        </w:rPr>
        <w:t xml:space="preserve"> WRITE_EXTERNAL_STORAGE </w:t>
      </w:r>
      <w:r w:rsidR="00027553">
        <w:rPr>
          <w:lang w:bidi="km-KH"/>
        </w:rPr>
        <w:t>权限才能向应用专属目录以外的任何文件写入数据。</w:t>
      </w:r>
      <w:r>
        <w:rPr>
          <w:lang w:bidi="km-KH"/>
        </w:rPr>
        <w:t>安卓</w:t>
      </w:r>
      <w:r w:rsidR="00027553">
        <w:rPr>
          <w:lang w:bidi="km-KH"/>
        </w:rPr>
        <w:t>系统的版本越新，就越依赖于文件的用途而不是位置来确定应用对特定文件的访问和写入能力。特别是，如果应用以</w:t>
      </w:r>
      <w:r>
        <w:rPr>
          <w:lang w:bidi="km-KH"/>
        </w:rPr>
        <w:t>安卓</w:t>
      </w:r>
      <w:r w:rsidR="00027553">
        <w:rPr>
          <w:lang w:bidi="km-KH"/>
        </w:rPr>
        <w:t>11</w:t>
      </w:r>
      <w:r w:rsidR="00027553">
        <w:rPr>
          <w:lang w:bidi="km-KH"/>
        </w:rPr>
        <w:t>（</w:t>
      </w:r>
      <w:r w:rsidR="00027553">
        <w:rPr>
          <w:lang w:bidi="km-KH"/>
        </w:rPr>
        <w:t xml:space="preserve">API </w:t>
      </w:r>
      <w:r w:rsidR="00027553">
        <w:rPr>
          <w:lang w:bidi="km-KH"/>
        </w:rPr>
        <w:t>级别</w:t>
      </w:r>
      <w:r w:rsidR="00027553">
        <w:rPr>
          <w:lang w:bidi="km-KH"/>
        </w:rPr>
        <w:t xml:space="preserve"> 30</w:t>
      </w:r>
      <w:r w:rsidR="00027553">
        <w:rPr>
          <w:lang w:bidi="km-KH"/>
        </w:rPr>
        <w:t>）或更高版本为目标平台，</w:t>
      </w:r>
      <w:r w:rsidR="00027553">
        <w:rPr>
          <w:lang w:bidi="km-KH"/>
        </w:rPr>
        <w:t xml:space="preserve">WRITE_EXTERNAL_STORAGE </w:t>
      </w:r>
      <w:r w:rsidR="00027553">
        <w:rPr>
          <w:lang w:bidi="km-KH"/>
        </w:rPr>
        <w:t>权限完全不会影响应用对存储的访问权限。这种基于用途的存储模型可增强用户隐私保护，因为应用只能访问其在设备文件系统中实际使用的区域。</w:t>
      </w:r>
      <w:r>
        <w:rPr>
          <w:lang w:bidi="km-KH"/>
        </w:rPr>
        <w:t>安卓</w:t>
      </w:r>
      <w:r w:rsidR="00027553">
        <w:rPr>
          <w:lang w:bidi="km-KH"/>
        </w:rPr>
        <w:t xml:space="preserve">11 </w:t>
      </w:r>
      <w:r w:rsidR="00027553">
        <w:rPr>
          <w:lang w:bidi="km-KH"/>
        </w:rPr>
        <w:t>引入了</w:t>
      </w:r>
      <w:r w:rsidR="00027553">
        <w:rPr>
          <w:lang w:bidi="km-KH"/>
        </w:rPr>
        <w:t xml:space="preserve"> MANAGE_EXTERNAL_STORAGE </w:t>
      </w:r>
      <w:r w:rsidR="00027553">
        <w:rPr>
          <w:lang w:bidi="km-KH"/>
        </w:rPr>
        <w:t>权限，该权限提供对应用专属目录和</w:t>
      </w:r>
      <w:r w:rsidR="00027553">
        <w:rPr>
          <w:lang w:bidi="km-KH"/>
        </w:rPr>
        <w:t xml:space="preserve"> </w:t>
      </w:r>
      <w:proofErr w:type="spellStart"/>
      <w:r w:rsidR="00027553">
        <w:rPr>
          <w:lang w:bidi="km-KH"/>
        </w:rPr>
        <w:t>MediaStore</w:t>
      </w:r>
      <w:proofErr w:type="spellEnd"/>
      <w:r w:rsidR="00027553">
        <w:rPr>
          <w:lang w:bidi="km-KH"/>
        </w:rPr>
        <w:t xml:space="preserve"> </w:t>
      </w:r>
      <w:r w:rsidR="00027553">
        <w:rPr>
          <w:lang w:bidi="km-KH"/>
        </w:rPr>
        <w:t>之外文件的写入权限。如需详细了解此权限，以及为何大多数应用无需声明此权限即可实现其用例，请参阅有关如何管理存储设备上所有文件的指南。</w:t>
      </w:r>
    </w:p>
    <w:p w14:paraId="30CAEFB5" w14:textId="6DF916A9" w:rsidR="00027553" w:rsidRDefault="00027553" w:rsidP="00027553">
      <w:pPr>
        <w:ind w:firstLine="420"/>
        <w:rPr>
          <w:lang w:bidi="km-KH"/>
        </w:rPr>
      </w:pPr>
      <w:r>
        <w:rPr>
          <w:rFonts w:hint="eastAsia"/>
          <w:lang w:bidi="km-KH"/>
        </w:rPr>
        <w:t>为了让用户更好地管理自己的文件并减少混乱，以</w:t>
      </w:r>
      <w:r w:rsidR="00227BE8">
        <w:rPr>
          <w:lang w:bidi="km-KH"/>
        </w:rPr>
        <w:t>安卓</w:t>
      </w:r>
      <w:r>
        <w:rPr>
          <w:lang w:bidi="km-KH"/>
        </w:rPr>
        <w:t>10</w:t>
      </w:r>
      <w:r>
        <w:rPr>
          <w:lang w:bidi="km-KH"/>
        </w:rPr>
        <w:t>（</w:t>
      </w:r>
      <w:r>
        <w:rPr>
          <w:lang w:bidi="km-KH"/>
        </w:rPr>
        <w:t xml:space="preserve">API </w:t>
      </w:r>
      <w:r>
        <w:rPr>
          <w:lang w:bidi="km-KH"/>
        </w:rPr>
        <w:t>级别</w:t>
      </w:r>
      <w:r>
        <w:rPr>
          <w:lang w:bidi="km-KH"/>
        </w:rPr>
        <w:t xml:space="preserve"> 29</w:t>
      </w:r>
      <w:r>
        <w:rPr>
          <w:lang w:bidi="km-KH"/>
        </w:rPr>
        <w:t>）及更高版本为目标平台的应用在默认情况下被授予了对外部存储空间的分区访问权限（即分区存储）。此类应用只能访问外部存储空间上的应用专属目录，以及本应用所创建的特定类型的媒体文件。</w:t>
      </w:r>
      <w:r>
        <w:rPr>
          <w:rFonts w:hint="eastAsia"/>
          <w:lang w:bidi="km-KH"/>
        </w:rPr>
        <w:t>注意：如果应用在运行时请求与存储空间相关的权限，面向用户的对话框会表明应用正在请求对外部存储空间的广泛访问，即使已启用分区存储也是如此。</w:t>
      </w:r>
    </w:p>
    <w:p w14:paraId="23355BC1" w14:textId="23179681" w:rsidR="00027553" w:rsidRPr="00364AE5" w:rsidRDefault="00027553" w:rsidP="00027553">
      <w:pPr>
        <w:ind w:firstLine="420"/>
        <w:rPr>
          <w:lang w:bidi="km-KH"/>
        </w:rPr>
      </w:pPr>
      <w:r>
        <w:rPr>
          <w:rFonts w:hint="eastAsia"/>
          <w:lang w:bidi="km-KH"/>
        </w:rPr>
        <w:t>除非应用需要访问存储在应用专属目录和</w:t>
      </w:r>
      <w:r>
        <w:rPr>
          <w:lang w:bidi="km-KH"/>
        </w:rPr>
        <w:t xml:space="preserve"> </w:t>
      </w:r>
      <w:proofErr w:type="spellStart"/>
      <w:r>
        <w:rPr>
          <w:lang w:bidi="km-KH"/>
        </w:rPr>
        <w:t>MediaStore</w:t>
      </w:r>
      <w:proofErr w:type="spellEnd"/>
      <w:r>
        <w:rPr>
          <w:lang w:bidi="km-KH"/>
        </w:rPr>
        <w:t xml:space="preserve"> API </w:t>
      </w:r>
      <w:r>
        <w:rPr>
          <w:lang w:bidi="km-KH"/>
        </w:rPr>
        <w:t>可以访问的目录之外的文件，否则请使</w:t>
      </w:r>
      <w:r>
        <w:rPr>
          <w:lang w:bidi="km-KH"/>
        </w:rPr>
        <w:lastRenderedPageBreak/>
        <w:t>用分区存储。如果将应用专属文件存储在外部存储空间中，则可以将这些文件存放在外部存储空间中的应用专属目录内，以便更加轻松地采用分区存储。这样，在启用分区存储后，应用将可以继续访问这些文件。</w:t>
      </w:r>
    </w:p>
    <w:bookmarkEnd w:id="1"/>
    <w:p w14:paraId="2EF6029A" w14:textId="6DBFAC98" w:rsidR="0005145B" w:rsidRPr="009E2233" w:rsidRDefault="00BB79EC" w:rsidP="0005145B">
      <w:pPr>
        <w:pStyle w:val="2"/>
        <w:ind w:firstLine="560"/>
      </w:pPr>
      <w:r>
        <w:rPr>
          <w:rFonts w:hint="eastAsia"/>
        </w:rPr>
        <w:t>专属</w:t>
      </w:r>
      <w:r w:rsidR="00C27467">
        <w:rPr>
          <w:rFonts w:hint="eastAsia"/>
        </w:rPr>
        <w:t>存储</w:t>
      </w:r>
      <w:r w:rsidR="002F6F67">
        <w:rPr>
          <w:rFonts w:hint="eastAsia"/>
        </w:rPr>
        <w:t>空间</w:t>
      </w:r>
    </w:p>
    <w:p w14:paraId="3D32FB39" w14:textId="5726253F" w:rsidR="00FF1DA5" w:rsidRPr="00FF1DA5" w:rsidRDefault="00FF1DA5" w:rsidP="00FF1DA5">
      <w:pPr>
        <w:ind w:firstLine="420"/>
        <w:rPr>
          <w:rFonts w:ascii="Times New Roman" w:hAnsi="Times New Roman" w:cs="Times New Roman"/>
          <w:szCs w:val="20"/>
        </w:rPr>
      </w:pPr>
      <w:r w:rsidRPr="00FF1DA5">
        <w:rPr>
          <w:rFonts w:ascii="Times New Roman" w:hAnsi="Times New Roman" w:cs="Times New Roman" w:hint="eastAsia"/>
          <w:szCs w:val="20"/>
        </w:rPr>
        <w:t>在很多情况下，应用会创建其他应用不需要访问或不应访问的文件。系统提供以下位置，用于存储此类应用专属文件：</w:t>
      </w:r>
    </w:p>
    <w:p w14:paraId="67DC8FA6" w14:textId="1C47EE51" w:rsidR="00FF1DA5" w:rsidRPr="00FF1DA5" w:rsidRDefault="00722215" w:rsidP="00FF1DA5">
      <w:pPr>
        <w:ind w:firstLine="420"/>
        <w:rPr>
          <w:rFonts w:ascii="Times New Roman" w:hAnsi="Times New Roman" w:cs="Times New Roman"/>
          <w:szCs w:val="20"/>
        </w:rPr>
      </w:pPr>
      <w:r>
        <w:rPr>
          <w:rFonts w:ascii="Times New Roman" w:hAnsi="Times New Roman" w:cs="Times New Roman" w:hint="eastAsia"/>
          <w:szCs w:val="20"/>
        </w:rPr>
        <w:t>(</w:t>
      </w:r>
      <w:r>
        <w:rPr>
          <w:rFonts w:ascii="Times New Roman" w:hAnsi="Times New Roman" w:cs="Times New Roman"/>
          <w:szCs w:val="20"/>
        </w:rPr>
        <w:t>1)</w:t>
      </w:r>
      <w:r w:rsidR="00FF1DA5" w:rsidRPr="00FF1DA5">
        <w:rPr>
          <w:rFonts w:ascii="Times New Roman" w:hAnsi="Times New Roman" w:cs="Times New Roman" w:hint="eastAsia"/>
          <w:szCs w:val="20"/>
        </w:rPr>
        <w:t>内部存储空间目录：这些目录既包括用于存储持久性文件的专属位置，也包括用于存储缓存数据的其他位置。系统会阻止其他应用访问这些位置，并且在</w:t>
      </w:r>
      <w:r w:rsidR="00104F5C" w:rsidRPr="00104F5C">
        <w:rPr>
          <w:rFonts w:ascii="Times New Roman" w:hAnsi="Times New Roman" w:cs="Times New Roman"/>
          <w:b/>
          <w:bCs/>
          <w:szCs w:val="20"/>
        </w:rPr>
        <w:t>安卓</w:t>
      </w:r>
      <w:r w:rsidR="00FF1DA5" w:rsidRPr="00FF1DA5">
        <w:rPr>
          <w:rFonts w:ascii="Times New Roman" w:hAnsi="Times New Roman" w:cs="Times New Roman"/>
          <w:szCs w:val="20"/>
        </w:rPr>
        <w:t>10</w:t>
      </w:r>
      <w:r w:rsidR="00FF1DA5" w:rsidRPr="00FF1DA5">
        <w:rPr>
          <w:rFonts w:ascii="Times New Roman" w:hAnsi="Times New Roman" w:cs="Times New Roman"/>
          <w:szCs w:val="20"/>
        </w:rPr>
        <w:t>（</w:t>
      </w:r>
      <w:r w:rsidR="00FF1DA5" w:rsidRPr="00FF1DA5">
        <w:rPr>
          <w:rFonts w:ascii="Times New Roman" w:hAnsi="Times New Roman" w:cs="Times New Roman"/>
          <w:szCs w:val="20"/>
        </w:rPr>
        <w:t xml:space="preserve">API </w:t>
      </w:r>
      <w:r w:rsidR="00FF1DA5" w:rsidRPr="00FF1DA5">
        <w:rPr>
          <w:rFonts w:ascii="Times New Roman" w:hAnsi="Times New Roman" w:cs="Times New Roman"/>
          <w:szCs w:val="20"/>
        </w:rPr>
        <w:t>级别</w:t>
      </w:r>
      <w:r w:rsidR="00FF1DA5" w:rsidRPr="00FF1DA5">
        <w:rPr>
          <w:rFonts w:ascii="Times New Roman" w:hAnsi="Times New Roman" w:cs="Times New Roman"/>
          <w:szCs w:val="20"/>
        </w:rPr>
        <w:t xml:space="preserve"> 29</w:t>
      </w:r>
      <w:r w:rsidR="00FF1DA5" w:rsidRPr="00FF1DA5">
        <w:rPr>
          <w:rFonts w:ascii="Times New Roman" w:hAnsi="Times New Roman" w:cs="Times New Roman"/>
          <w:szCs w:val="20"/>
        </w:rPr>
        <w:t>）及更高版本中，系统会对这些位置进行加密。这些特征使得这些位置非常适合存储只有应用本身才能访问的敏感数据。</w:t>
      </w:r>
    </w:p>
    <w:p w14:paraId="31A532CB" w14:textId="5AF58AFC" w:rsidR="00FF1DA5" w:rsidRPr="00FF1DA5" w:rsidRDefault="00722215" w:rsidP="00FF1DA5">
      <w:pPr>
        <w:ind w:firstLine="420"/>
        <w:rPr>
          <w:rFonts w:ascii="Times New Roman" w:hAnsi="Times New Roman" w:cs="Times New Roman"/>
          <w:szCs w:val="20"/>
        </w:rPr>
      </w:pPr>
      <w:r>
        <w:rPr>
          <w:rFonts w:ascii="Times New Roman" w:hAnsi="Times New Roman" w:cs="Times New Roman" w:hint="eastAsia"/>
          <w:szCs w:val="20"/>
        </w:rPr>
        <w:t>(</w:t>
      </w:r>
      <w:r>
        <w:rPr>
          <w:rFonts w:ascii="Times New Roman" w:hAnsi="Times New Roman" w:cs="Times New Roman"/>
          <w:szCs w:val="20"/>
        </w:rPr>
        <w:t>2)</w:t>
      </w:r>
      <w:r w:rsidR="00FF1DA5" w:rsidRPr="00FF1DA5">
        <w:rPr>
          <w:rFonts w:ascii="Times New Roman" w:hAnsi="Times New Roman" w:cs="Times New Roman" w:hint="eastAsia"/>
          <w:szCs w:val="20"/>
        </w:rPr>
        <w:t>外部存储空间目录：这些目录既包括用于存储持久性文件的专属位置，也包括用于存储缓存数据的其他位置。虽然其他应用可以在具有适当权限的情况下访问这些目录，但存储在这些目录中的文件仅供应用使用。如果明确打算创建其他应用能够访问的文件，应用应改为将这些文件存储在外部存储空间的共享存储空间部分。</w:t>
      </w:r>
    </w:p>
    <w:p w14:paraId="055B4AE0" w14:textId="27BFE768" w:rsidR="00FF1DA5" w:rsidRDefault="00FF1DA5" w:rsidP="00FF1DA5">
      <w:pPr>
        <w:ind w:firstLine="420"/>
        <w:rPr>
          <w:rFonts w:ascii="Times New Roman" w:hAnsi="Times New Roman" w:cs="Times New Roman"/>
          <w:szCs w:val="20"/>
        </w:rPr>
      </w:pPr>
      <w:r w:rsidRPr="00FF1DA5">
        <w:rPr>
          <w:rFonts w:ascii="Times New Roman" w:hAnsi="Times New Roman" w:cs="Times New Roman" w:hint="eastAsia"/>
          <w:szCs w:val="20"/>
        </w:rPr>
        <w:t>如果用户卸载应用，系统会移除保存在应用专属存储空间中的文件。由于这一行为，不应使用此存储空间保存用户希望独立于应用而保留的任何内容。例如，如果应用允许用户拍摄照片，用户会希望即使卸载应用后仍可访问这些照片。因此，应改为使用共享存储空间将此类文件保存到适当的媒体集合中。注意：如需进一步保护应用专属文件，请使用</w:t>
      </w:r>
      <w:r w:rsidRPr="00FF1DA5">
        <w:rPr>
          <w:rFonts w:ascii="Times New Roman" w:hAnsi="Times New Roman" w:cs="Times New Roman"/>
          <w:szCs w:val="20"/>
        </w:rPr>
        <w:t xml:space="preserve"> Android Jetpack </w:t>
      </w:r>
      <w:r w:rsidRPr="00FF1DA5">
        <w:rPr>
          <w:rFonts w:ascii="Times New Roman" w:hAnsi="Times New Roman" w:cs="Times New Roman"/>
          <w:szCs w:val="20"/>
        </w:rPr>
        <w:t>中包含的</w:t>
      </w:r>
      <w:r w:rsidRPr="00FF1DA5">
        <w:rPr>
          <w:rFonts w:ascii="Times New Roman" w:hAnsi="Times New Roman" w:cs="Times New Roman"/>
          <w:szCs w:val="20"/>
        </w:rPr>
        <w:t xml:space="preserve"> Security </w:t>
      </w:r>
      <w:r w:rsidRPr="00FF1DA5">
        <w:rPr>
          <w:rFonts w:ascii="Times New Roman" w:hAnsi="Times New Roman" w:cs="Times New Roman"/>
          <w:szCs w:val="20"/>
        </w:rPr>
        <w:t>库对这些静态文件进行加密。加密密钥专属于应用。</w:t>
      </w:r>
    </w:p>
    <w:p w14:paraId="456FC513" w14:textId="744ABED0" w:rsidR="0005145B" w:rsidRPr="009E2233" w:rsidRDefault="0005145B" w:rsidP="0005145B">
      <w:pPr>
        <w:ind w:firstLine="420"/>
        <w:rPr>
          <w:rFonts w:ascii="Times New Roman" w:hAnsi="Times New Roman" w:cs="Times New Roman"/>
          <w:szCs w:val="20"/>
        </w:rPr>
      </w:pPr>
      <w:r w:rsidRPr="009E2233">
        <w:rPr>
          <w:rFonts w:ascii="Times New Roman" w:hAnsi="Times New Roman" w:cs="Times New Roman" w:hint="eastAsia"/>
          <w:szCs w:val="20"/>
        </w:rPr>
        <w:t>在应用程序保存文件有两个目的。一种目的只是针对某种应用使用，不能被其他应用使用，其为私有文件，例如电子阅读应用使用的文件具有特殊的格式，只能被电子阅读应用使用。另外一种目的不是针对特定应用的，可以被其他应用使用，其为公共文件，例如照相机产生的图片文件，可以被图像编辑应用或者其他应用使用。当需要对文件操作时，我们要根据这两个目的正确选择内部存储或是外部存储。一般来说应用程序都会使用两种文件夹，一种是在内部存储上，用来保存私有数据；还有一种是在扩展存储上，用来保存公共数据。当然应用程序的私有数据也可以保存扩展存储上。扩展存储一般是可移动的存储介质，而且缺少安全保护，所以可以用来保存公共数据。移动设备的内部存储由生产厂商固化在设备上，其存储空间是受到限制的，一般不会很大，而且不能扩展</w:t>
      </w:r>
      <w:r w:rsidR="0093494B">
        <w:rPr>
          <w:rFonts w:ascii="Times New Roman" w:hAnsi="Times New Roman" w:cs="Times New Roman" w:hint="eastAsia"/>
          <w:szCs w:val="20"/>
        </w:rPr>
        <w:t>，</w:t>
      </w:r>
      <w:r w:rsidRPr="009E2233">
        <w:rPr>
          <w:rFonts w:ascii="Times New Roman" w:hAnsi="Times New Roman" w:cs="Times New Roman" w:hint="eastAsia"/>
          <w:szCs w:val="20"/>
        </w:rPr>
        <w:t>所以需要考虑将一些文件保存在扩展存储上。具体哪些文件保存在扩展存储上，与文件的大小和用途等多个方面的因素有关。</w:t>
      </w:r>
    </w:p>
    <w:p w14:paraId="6BE851AD" w14:textId="4C6A07F6" w:rsidR="0005145B" w:rsidRDefault="0005145B" w:rsidP="003541EA">
      <w:pPr>
        <w:pStyle w:val="3"/>
      </w:pPr>
      <w:bookmarkStart w:id="2" w:name="_Toc242772267"/>
      <w:r w:rsidRPr="009E2233">
        <w:rPr>
          <w:rFonts w:hint="eastAsia"/>
        </w:rPr>
        <w:t>内部存储</w:t>
      </w:r>
      <w:bookmarkEnd w:id="2"/>
    </w:p>
    <w:p w14:paraId="2E87CBB0" w14:textId="50376BBF" w:rsidR="003104AD" w:rsidRDefault="003104AD" w:rsidP="003104AD">
      <w:pPr>
        <w:ind w:firstLine="420"/>
      </w:pPr>
      <w:r>
        <w:rPr>
          <w:rFonts w:hint="eastAsia"/>
        </w:rPr>
        <w:t>对于每个应用，系统都会在内部存储空间中提供目录，应用可以在该存储空间中整理其文件。一个</w:t>
      </w:r>
      <w:r>
        <w:rPr>
          <w:rFonts w:hint="eastAsia"/>
        </w:rPr>
        <w:lastRenderedPageBreak/>
        <w:t>目录专为应用的持久性文件而设计，而另一个目录包含应用的缓存文件。应用不需要任何系统权限即可读取和写入这些目录中的文件。其他应用无法访问存储在内部存储空间中的文件。这使得内部存储空间非常适合存储其他应用不应访问的应用数据。但是，请注意，这些目录的空间通常比较小。在将应用专属文件写入内部存储空间之前，应用应查询设备上的可用空间。应用的普通持久性文件位于可以使用上下文对象的</w:t>
      </w:r>
      <w:r>
        <w:t xml:space="preserve"> </w:t>
      </w:r>
      <w:proofErr w:type="spellStart"/>
      <w:r>
        <w:t>filesDir</w:t>
      </w:r>
      <w:proofErr w:type="spellEnd"/>
      <w:r>
        <w:t xml:space="preserve"> </w:t>
      </w:r>
      <w:r>
        <w:t>属性访问的目录中。此框架提供了多种方法帮助在此目录中访问和存储文件。</w:t>
      </w:r>
      <w:r>
        <w:rPr>
          <w:rFonts w:hint="eastAsia"/>
        </w:rPr>
        <w:t>可以使用</w:t>
      </w:r>
      <w:r>
        <w:t xml:space="preserve"> File API </w:t>
      </w:r>
      <w:r>
        <w:t>访问和存储文件。</w:t>
      </w:r>
      <w:r>
        <w:rPr>
          <w:rFonts w:hint="eastAsia"/>
        </w:rPr>
        <w:t>为确保应用的性能不受影响，请勿多次打开和关闭同一文件。以下代码段演示了如何使用</w:t>
      </w:r>
      <w:r>
        <w:t xml:space="preserve"> File API</w:t>
      </w:r>
      <w:r>
        <w:t>：</w:t>
      </w:r>
    </w:p>
    <w:p w14:paraId="048DF313" w14:textId="77777777" w:rsidR="003104AD" w:rsidRDefault="003104AD" w:rsidP="00623296">
      <w:pPr>
        <w:pStyle w:val="a6"/>
        <w:ind w:firstLine="180"/>
      </w:pPr>
      <w:r>
        <w:t xml:space="preserve">File </w:t>
      </w:r>
      <w:proofErr w:type="spellStart"/>
      <w:r>
        <w:t>file</w:t>
      </w:r>
      <w:proofErr w:type="spellEnd"/>
      <w:r>
        <w:t xml:space="preserve"> = new File(</w:t>
      </w:r>
      <w:proofErr w:type="spellStart"/>
      <w:r>
        <w:t>context.getFilesDir</w:t>
      </w:r>
      <w:proofErr w:type="spellEnd"/>
      <w:r>
        <w:t>(), filename);</w:t>
      </w:r>
    </w:p>
    <w:p w14:paraId="42628A8A" w14:textId="03F4DB19" w:rsidR="00623296" w:rsidRDefault="00DB454E" w:rsidP="00DB454E">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2</w:t>
      </w:r>
      <w:r w:rsidR="00BA5EDF">
        <w:fldChar w:fldCharType="end"/>
      </w:r>
    </w:p>
    <w:p w14:paraId="56F23B21" w14:textId="792D6051" w:rsidR="003104AD" w:rsidRDefault="003104AD" w:rsidP="003104AD">
      <w:pPr>
        <w:ind w:firstLine="420"/>
      </w:pPr>
      <w:r>
        <w:rPr>
          <w:rFonts w:hint="eastAsia"/>
        </w:rPr>
        <w:t>除使用</w:t>
      </w:r>
      <w:r>
        <w:t xml:space="preserve"> File API </w:t>
      </w:r>
      <w:r>
        <w:t>之外，还可以调用</w:t>
      </w:r>
      <w:r>
        <w:t xml:space="preserve"> </w:t>
      </w:r>
      <w:proofErr w:type="spellStart"/>
      <w:r>
        <w:t>openFileOutput</w:t>
      </w:r>
      <w:proofErr w:type="spellEnd"/>
      <w:r>
        <w:t xml:space="preserve">() </w:t>
      </w:r>
      <w:r>
        <w:t>获取会写入</w:t>
      </w:r>
      <w:r>
        <w:t xml:space="preserve"> </w:t>
      </w:r>
      <w:proofErr w:type="spellStart"/>
      <w:r>
        <w:t>filesDir</w:t>
      </w:r>
      <w:proofErr w:type="spellEnd"/>
      <w:r>
        <w:t xml:space="preserve"> </w:t>
      </w:r>
      <w:r>
        <w:t>目录中的文件的</w:t>
      </w:r>
      <w:r>
        <w:t xml:space="preserve"> </w:t>
      </w:r>
      <w:proofErr w:type="spellStart"/>
      <w:r>
        <w:t>FileOutputStream</w:t>
      </w:r>
      <w:proofErr w:type="spellEnd"/>
      <w:r>
        <w:t>。</w:t>
      </w:r>
      <w:r>
        <w:rPr>
          <w:rFonts w:hint="eastAsia"/>
        </w:rPr>
        <w:t>以下代码段展示了如何将一些文本写入文件：</w:t>
      </w:r>
    </w:p>
    <w:p w14:paraId="668D6DAB" w14:textId="77777777" w:rsidR="003104AD" w:rsidRDefault="003104AD" w:rsidP="007D1D0F">
      <w:pPr>
        <w:pStyle w:val="a6"/>
        <w:ind w:firstLine="180"/>
      </w:pPr>
      <w:r>
        <w:t>String filename = "</w:t>
      </w:r>
      <w:proofErr w:type="spellStart"/>
      <w:r>
        <w:t>myfile</w:t>
      </w:r>
      <w:proofErr w:type="spellEnd"/>
      <w:r>
        <w:t>";</w:t>
      </w:r>
    </w:p>
    <w:p w14:paraId="5AB5320E" w14:textId="77777777" w:rsidR="003104AD" w:rsidRDefault="003104AD" w:rsidP="007D1D0F">
      <w:pPr>
        <w:pStyle w:val="a6"/>
        <w:ind w:firstLine="180"/>
      </w:pPr>
      <w:r>
        <w:t xml:space="preserve">String </w:t>
      </w:r>
      <w:proofErr w:type="spellStart"/>
      <w:r>
        <w:t>fileContents</w:t>
      </w:r>
      <w:proofErr w:type="spellEnd"/>
      <w:r>
        <w:t xml:space="preserve"> = "Hello world!";</w:t>
      </w:r>
    </w:p>
    <w:p w14:paraId="744E235E" w14:textId="77777777" w:rsidR="003104AD" w:rsidRDefault="003104AD" w:rsidP="007D1D0F">
      <w:pPr>
        <w:pStyle w:val="a6"/>
        <w:ind w:firstLine="180"/>
      </w:pPr>
      <w:r>
        <w:t>try (</w:t>
      </w:r>
      <w:proofErr w:type="spellStart"/>
      <w:r>
        <w:t>FileOutputStream</w:t>
      </w:r>
      <w:proofErr w:type="spellEnd"/>
      <w:r>
        <w:t xml:space="preserve"> </w:t>
      </w:r>
      <w:proofErr w:type="spellStart"/>
      <w:r>
        <w:t>fos</w:t>
      </w:r>
      <w:proofErr w:type="spellEnd"/>
      <w:r>
        <w:t xml:space="preserve"> = </w:t>
      </w:r>
      <w:proofErr w:type="spellStart"/>
      <w:r>
        <w:t>context.openFileOutput</w:t>
      </w:r>
      <w:proofErr w:type="spellEnd"/>
      <w:r>
        <w:t xml:space="preserve">(filename, </w:t>
      </w:r>
      <w:proofErr w:type="spellStart"/>
      <w:r>
        <w:t>Context.MODE_PRIVATE</w:t>
      </w:r>
      <w:proofErr w:type="spellEnd"/>
      <w:r>
        <w:t>)) {</w:t>
      </w:r>
    </w:p>
    <w:p w14:paraId="74AFB6A5" w14:textId="77777777" w:rsidR="003104AD" w:rsidRDefault="003104AD" w:rsidP="007D1D0F">
      <w:pPr>
        <w:pStyle w:val="a6"/>
        <w:ind w:firstLine="180"/>
      </w:pPr>
      <w:r>
        <w:t xml:space="preserve">    </w:t>
      </w:r>
      <w:proofErr w:type="spellStart"/>
      <w:r>
        <w:t>fos.write</w:t>
      </w:r>
      <w:proofErr w:type="spellEnd"/>
      <w:r>
        <w:t>(</w:t>
      </w:r>
      <w:proofErr w:type="spellStart"/>
      <w:r>
        <w:t>fileContents.toByteArray</w:t>
      </w:r>
      <w:proofErr w:type="spellEnd"/>
      <w:r>
        <w:t>());</w:t>
      </w:r>
    </w:p>
    <w:p w14:paraId="13FECE8E" w14:textId="77777777" w:rsidR="003104AD" w:rsidRDefault="003104AD" w:rsidP="007D1D0F">
      <w:pPr>
        <w:pStyle w:val="a6"/>
        <w:ind w:firstLine="180"/>
      </w:pPr>
      <w:r>
        <w:t>}</w:t>
      </w:r>
    </w:p>
    <w:p w14:paraId="0F4C79E9" w14:textId="27893B1D" w:rsidR="007D1D0F" w:rsidRDefault="00751C31" w:rsidP="00751C31">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3</w:t>
      </w:r>
      <w:r w:rsidR="00BA5EDF">
        <w:fldChar w:fldCharType="end"/>
      </w:r>
    </w:p>
    <w:p w14:paraId="5603C2C4" w14:textId="403742E5" w:rsidR="00633122" w:rsidRDefault="00633122" w:rsidP="00B37EC6">
      <w:pPr>
        <w:ind w:firstLine="420"/>
      </w:pPr>
      <w:r>
        <w:t>将文件保存在设备内部存储器中</w:t>
      </w:r>
      <w:r w:rsidR="00D43319">
        <w:rPr>
          <w:rFonts w:hint="eastAsia"/>
        </w:rPr>
        <w:t>，</w:t>
      </w:r>
      <w:r>
        <w:t>默认情况下这些文件是相应程序私有的，对其他程序不透明，对用户也是不透明的。当程序卸载后，这些文件就会被删除。在内部存储器上保存数据时，不需要设置任何权限，应用程序始终有权读写它在内部存储器目录中保存的文件。安卓提供的文件存储权限</w:t>
      </w:r>
      <w:r w:rsidR="00B37EC6">
        <w:rPr>
          <w:rFonts w:hint="eastAsia"/>
        </w:rPr>
        <w:t>：</w:t>
      </w:r>
    </w:p>
    <w:p w14:paraId="6953CCF7" w14:textId="679D974F" w:rsidR="00633122" w:rsidRPr="00633122" w:rsidRDefault="00633122" w:rsidP="00633122">
      <w:pPr>
        <w:pStyle w:val="a"/>
        <w:ind w:firstLine="360"/>
      </w:pPr>
      <w:proofErr w:type="spellStart"/>
      <w:r w:rsidRPr="00633122">
        <w:t>Context.MODE_APPEND</w:t>
      </w:r>
      <w:proofErr w:type="spellEnd"/>
      <w:r w:rsidR="00935C19">
        <w:rPr>
          <w:rFonts w:hint="eastAsia"/>
        </w:rPr>
        <w:t>：</w:t>
      </w:r>
      <w:r w:rsidRPr="00633122">
        <w:t>追加方式存储</w:t>
      </w:r>
    </w:p>
    <w:p w14:paraId="4EEB11EC" w14:textId="4E77A1C2" w:rsidR="00633122" w:rsidRPr="00633122" w:rsidRDefault="00633122" w:rsidP="00633122">
      <w:pPr>
        <w:pStyle w:val="a"/>
        <w:ind w:firstLine="360"/>
      </w:pPr>
      <w:proofErr w:type="spellStart"/>
      <w:r w:rsidRPr="00633122">
        <w:t>Context.MODE_PRIVATE</w:t>
      </w:r>
      <w:proofErr w:type="spellEnd"/>
      <w:r w:rsidR="00935C19">
        <w:rPr>
          <w:rFonts w:hint="eastAsia"/>
        </w:rPr>
        <w:t>：</w:t>
      </w:r>
      <w:r w:rsidRPr="00633122">
        <w:t>私有方式存储，其他应用无法访问</w:t>
      </w:r>
    </w:p>
    <w:p w14:paraId="2B1B5DAE" w14:textId="44289E54" w:rsidR="00633122" w:rsidRPr="00633122" w:rsidRDefault="00633122" w:rsidP="00633122">
      <w:pPr>
        <w:pStyle w:val="a"/>
        <w:ind w:firstLine="360"/>
      </w:pPr>
      <w:proofErr w:type="spellStart"/>
      <w:r w:rsidRPr="00633122">
        <w:t>Context.MODE_WORLD_READABLE</w:t>
      </w:r>
      <w:proofErr w:type="spellEnd"/>
      <w:r w:rsidR="00935C19">
        <w:rPr>
          <w:rFonts w:hint="eastAsia"/>
        </w:rPr>
        <w:t>：</w:t>
      </w:r>
      <w:r w:rsidRPr="00633122">
        <w:t>允许其他应用读取数据</w:t>
      </w:r>
    </w:p>
    <w:p w14:paraId="53E5B8F9" w14:textId="55B7FA83" w:rsidR="00633122" w:rsidRPr="00633122" w:rsidRDefault="00633122" w:rsidP="00633122">
      <w:pPr>
        <w:pStyle w:val="a"/>
        <w:ind w:firstLine="360"/>
      </w:pPr>
      <w:proofErr w:type="spellStart"/>
      <w:r w:rsidRPr="00633122">
        <w:t>Context.MODE_WORLD_WRITEABLE</w:t>
      </w:r>
      <w:proofErr w:type="spellEnd"/>
      <w:r w:rsidR="00935C19">
        <w:rPr>
          <w:rFonts w:hint="eastAsia"/>
        </w:rPr>
        <w:t>：</w:t>
      </w:r>
      <w:r w:rsidRPr="00633122">
        <w:t>允许其他应用写入、读取数据</w:t>
      </w:r>
    </w:p>
    <w:p w14:paraId="7E309EAC" w14:textId="77F0C4D1" w:rsidR="00633122" w:rsidRDefault="00633122" w:rsidP="00633122">
      <w:pPr>
        <w:ind w:firstLine="420"/>
      </w:pPr>
      <w:r>
        <w:rPr>
          <w:rFonts w:hint="eastAsia"/>
        </w:rPr>
        <w:t>应用程序的内部存储目录是在安卓文件系统的特定位置，是由应用程序的包名称来指定的。从技术上来说，如果把该文件模式设置为可读的，那么另外一个应用程序是可以读取你的内部文件的。但是，</w:t>
      </w:r>
      <w:r w:rsidR="00B44C6C">
        <w:rPr>
          <w:rFonts w:hint="eastAsia"/>
        </w:rPr>
        <w:t>如果</w:t>
      </w:r>
      <w:r>
        <w:rPr>
          <w:rFonts w:hint="eastAsia"/>
        </w:rPr>
        <w:t>其他的应用程序知道应用程序的包名和文件名</w:t>
      </w:r>
      <w:r w:rsidR="00721470">
        <w:rPr>
          <w:rFonts w:hint="eastAsia"/>
        </w:rPr>
        <w:t>，</w:t>
      </w:r>
      <w:r w:rsidR="00B44C6C">
        <w:rPr>
          <w:rFonts w:hint="eastAsia"/>
        </w:rPr>
        <w:t>还是</w:t>
      </w:r>
      <w:r>
        <w:rPr>
          <w:rFonts w:hint="eastAsia"/>
        </w:rPr>
        <w:t>不能浏览应用程序内部目录，除非把该文件设置为可读或可写，否则其他的应用程序不能够对其进行读写访问</w:t>
      </w:r>
      <w:r w:rsidR="00721470">
        <w:rPr>
          <w:rFonts w:hint="eastAsia"/>
        </w:rPr>
        <w:t>，</w:t>
      </w:r>
      <w:r>
        <w:rPr>
          <w:rFonts w:hint="eastAsia"/>
        </w:rPr>
        <w:t>因此在内部存储器上只要文件使用了</w:t>
      </w:r>
      <w:r>
        <w:t>MODE_PRIVATE</w:t>
      </w:r>
      <w:r>
        <w:t>模式，那么其他的应用程序就不会访问到它们。</w:t>
      </w:r>
    </w:p>
    <w:p w14:paraId="28AA9E9B" w14:textId="04F52269" w:rsidR="003104AD" w:rsidRDefault="003104AD" w:rsidP="003104AD">
      <w:pPr>
        <w:ind w:firstLine="420"/>
      </w:pPr>
      <w:r>
        <w:rPr>
          <w:rFonts w:hint="eastAsia"/>
        </w:rPr>
        <w:t>注意：在搭载</w:t>
      </w:r>
      <w:r w:rsidR="00104F5C" w:rsidRPr="00104F5C">
        <w:rPr>
          <w:b/>
          <w:bCs/>
        </w:rPr>
        <w:t>安卓</w:t>
      </w:r>
      <w:r>
        <w:t>7.0</w:t>
      </w:r>
      <w:r>
        <w:t>（</w:t>
      </w:r>
      <w:r>
        <w:t xml:space="preserve">API </w:t>
      </w:r>
      <w:r>
        <w:t>级别</w:t>
      </w:r>
      <w:r>
        <w:t xml:space="preserve"> 24</w:t>
      </w:r>
      <w:r>
        <w:t>）或更高版本的设备上，除非将</w:t>
      </w:r>
      <w:r>
        <w:t xml:space="preserve"> </w:t>
      </w:r>
      <w:proofErr w:type="spellStart"/>
      <w:r>
        <w:t>Context.MODE_PRIVATE</w:t>
      </w:r>
      <w:proofErr w:type="spellEnd"/>
      <w:r>
        <w:t xml:space="preserve"> </w:t>
      </w:r>
      <w:r>
        <w:t>文件模式传递到</w:t>
      </w:r>
      <w:r>
        <w:t xml:space="preserve"> </w:t>
      </w:r>
      <w:proofErr w:type="spellStart"/>
      <w:r>
        <w:t>openFileOutput</w:t>
      </w:r>
      <w:proofErr w:type="spellEnd"/>
      <w:r>
        <w:t>()</w:t>
      </w:r>
      <w:r>
        <w:t>，否则会发生</w:t>
      </w:r>
      <w:r>
        <w:t xml:space="preserve"> </w:t>
      </w:r>
      <w:proofErr w:type="spellStart"/>
      <w:r>
        <w:t>SecurityException</w:t>
      </w:r>
      <w:proofErr w:type="spellEnd"/>
      <w:r>
        <w:t>。</w:t>
      </w:r>
      <w:r>
        <w:rPr>
          <w:rFonts w:hint="eastAsia"/>
        </w:rPr>
        <w:t>如需允许其他应用访问存储在内部存</w:t>
      </w:r>
      <w:r>
        <w:rPr>
          <w:rFonts w:hint="eastAsia"/>
        </w:rPr>
        <w:lastRenderedPageBreak/>
        <w:t>储空间内此目录中的文件，请使用具有</w:t>
      </w:r>
      <w:r>
        <w:t xml:space="preserve"> FLAG_GRANT_READ_URI_PERMISSION </w:t>
      </w:r>
      <w:r>
        <w:t>属性的</w:t>
      </w:r>
      <w:r>
        <w:t xml:space="preserve"> </w:t>
      </w:r>
      <w:proofErr w:type="spellStart"/>
      <w:r>
        <w:t>FileProvider</w:t>
      </w:r>
      <w:proofErr w:type="spellEnd"/>
      <w:r>
        <w:t>。</w:t>
      </w:r>
      <w:r>
        <w:rPr>
          <w:rFonts w:hint="eastAsia"/>
        </w:rPr>
        <w:t>如需以信息流的形式读取文件，请使用</w:t>
      </w:r>
      <w:r>
        <w:t xml:space="preserve"> </w:t>
      </w:r>
      <w:proofErr w:type="spellStart"/>
      <w:r>
        <w:t>openFileInput</w:t>
      </w:r>
      <w:proofErr w:type="spellEnd"/>
      <w:r>
        <w:t>()</w:t>
      </w:r>
      <w:r>
        <w:t>：</w:t>
      </w:r>
    </w:p>
    <w:p w14:paraId="4A7C5CB4" w14:textId="77777777" w:rsidR="003104AD" w:rsidRDefault="003104AD" w:rsidP="001F07DF">
      <w:pPr>
        <w:pStyle w:val="a6"/>
        <w:ind w:firstLine="180"/>
      </w:pPr>
      <w:proofErr w:type="spellStart"/>
      <w:r>
        <w:t>FileInputStream</w:t>
      </w:r>
      <w:proofErr w:type="spellEnd"/>
      <w:r>
        <w:t xml:space="preserve"> </w:t>
      </w:r>
      <w:proofErr w:type="spellStart"/>
      <w:r>
        <w:t>fis</w:t>
      </w:r>
      <w:proofErr w:type="spellEnd"/>
      <w:r>
        <w:t xml:space="preserve"> = </w:t>
      </w:r>
      <w:proofErr w:type="spellStart"/>
      <w:r>
        <w:t>context.openFileInput</w:t>
      </w:r>
      <w:proofErr w:type="spellEnd"/>
      <w:r>
        <w:t>(filename);</w:t>
      </w:r>
    </w:p>
    <w:p w14:paraId="1FFD3019" w14:textId="77777777" w:rsidR="003104AD" w:rsidRDefault="003104AD" w:rsidP="001F07DF">
      <w:pPr>
        <w:pStyle w:val="a6"/>
        <w:ind w:firstLine="180"/>
      </w:pPr>
      <w:proofErr w:type="spellStart"/>
      <w:r>
        <w:t>InputStreamReader</w:t>
      </w:r>
      <w:proofErr w:type="spellEnd"/>
      <w:r>
        <w:t xml:space="preserve"> </w:t>
      </w:r>
      <w:proofErr w:type="spellStart"/>
      <w:r>
        <w:t>inputStreamReader</w:t>
      </w:r>
      <w:proofErr w:type="spellEnd"/>
      <w:r>
        <w:t xml:space="preserve"> =</w:t>
      </w:r>
    </w:p>
    <w:p w14:paraId="4F2AE63B" w14:textId="77777777" w:rsidR="003104AD" w:rsidRDefault="003104AD" w:rsidP="001F07DF">
      <w:pPr>
        <w:pStyle w:val="a6"/>
        <w:ind w:firstLine="180"/>
      </w:pPr>
      <w:r>
        <w:t xml:space="preserve">        new </w:t>
      </w:r>
      <w:proofErr w:type="spellStart"/>
      <w:r>
        <w:t>InputStreamReader</w:t>
      </w:r>
      <w:proofErr w:type="spellEnd"/>
      <w:r>
        <w:t>(</w:t>
      </w:r>
      <w:proofErr w:type="spellStart"/>
      <w:r>
        <w:t>fis</w:t>
      </w:r>
      <w:proofErr w:type="spellEnd"/>
      <w:r>
        <w:t>, StandardCharsets.UTF_8);</w:t>
      </w:r>
    </w:p>
    <w:p w14:paraId="3BCF3349" w14:textId="77777777" w:rsidR="003104AD" w:rsidRDefault="003104AD" w:rsidP="001F07DF">
      <w:pPr>
        <w:pStyle w:val="a6"/>
        <w:ind w:firstLine="180"/>
      </w:pPr>
      <w:r>
        <w:t xml:space="preserve">StringBuilder </w:t>
      </w:r>
      <w:proofErr w:type="spellStart"/>
      <w:r>
        <w:t>stringBuilder</w:t>
      </w:r>
      <w:proofErr w:type="spellEnd"/>
      <w:r>
        <w:t xml:space="preserve"> = new StringBuilder();</w:t>
      </w:r>
    </w:p>
    <w:p w14:paraId="16EF46CC" w14:textId="77777777" w:rsidR="003104AD" w:rsidRDefault="003104AD" w:rsidP="001F07DF">
      <w:pPr>
        <w:pStyle w:val="a6"/>
        <w:ind w:firstLine="180"/>
      </w:pPr>
      <w:r>
        <w:t>try (</w:t>
      </w:r>
      <w:proofErr w:type="spellStart"/>
      <w:r>
        <w:t>BufferedReader</w:t>
      </w:r>
      <w:proofErr w:type="spellEnd"/>
      <w:r>
        <w:t xml:space="preserve"> reader = new </w:t>
      </w:r>
      <w:proofErr w:type="spellStart"/>
      <w:r>
        <w:t>BufferedReader</w:t>
      </w:r>
      <w:proofErr w:type="spellEnd"/>
      <w:r>
        <w:t>(</w:t>
      </w:r>
      <w:proofErr w:type="spellStart"/>
      <w:r>
        <w:t>inputStreamReader</w:t>
      </w:r>
      <w:proofErr w:type="spellEnd"/>
      <w:r>
        <w:t>)) {</w:t>
      </w:r>
    </w:p>
    <w:p w14:paraId="747BBA53" w14:textId="77777777" w:rsidR="003104AD" w:rsidRDefault="003104AD" w:rsidP="001F07DF">
      <w:pPr>
        <w:pStyle w:val="a6"/>
        <w:ind w:firstLine="180"/>
      </w:pPr>
      <w:r>
        <w:t xml:space="preserve">    String line = </w:t>
      </w:r>
      <w:proofErr w:type="spellStart"/>
      <w:r>
        <w:t>reader.readLine</w:t>
      </w:r>
      <w:proofErr w:type="spellEnd"/>
      <w:r>
        <w:t>();</w:t>
      </w:r>
    </w:p>
    <w:p w14:paraId="49A80786" w14:textId="77777777" w:rsidR="003104AD" w:rsidRDefault="003104AD" w:rsidP="001F07DF">
      <w:pPr>
        <w:pStyle w:val="a6"/>
        <w:ind w:firstLine="180"/>
      </w:pPr>
      <w:r>
        <w:t xml:space="preserve">    while (line != null) {</w:t>
      </w:r>
    </w:p>
    <w:p w14:paraId="4E3585CE" w14:textId="77777777" w:rsidR="003104AD" w:rsidRDefault="003104AD" w:rsidP="001F07DF">
      <w:pPr>
        <w:pStyle w:val="a6"/>
        <w:ind w:firstLine="180"/>
      </w:pPr>
      <w:r>
        <w:t xml:space="preserve">        </w:t>
      </w:r>
      <w:proofErr w:type="spellStart"/>
      <w:r>
        <w:t>stringBuilder.append</w:t>
      </w:r>
      <w:proofErr w:type="spellEnd"/>
      <w:r>
        <w:t>(line).append('\n');</w:t>
      </w:r>
    </w:p>
    <w:p w14:paraId="765B1FC7" w14:textId="77777777" w:rsidR="003104AD" w:rsidRDefault="003104AD" w:rsidP="001F07DF">
      <w:pPr>
        <w:pStyle w:val="a6"/>
        <w:ind w:firstLine="180"/>
      </w:pPr>
      <w:r>
        <w:t xml:space="preserve">        line = </w:t>
      </w:r>
      <w:proofErr w:type="spellStart"/>
      <w:r>
        <w:t>reader.readLine</w:t>
      </w:r>
      <w:proofErr w:type="spellEnd"/>
      <w:r>
        <w:t>();</w:t>
      </w:r>
    </w:p>
    <w:p w14:paraId="20DEFD5F" w14:textId="77777777" w:rsidR="003104AD" w:rsidRDefault="003104AD" w:rsidP="001F07DF">
      <w:pPr>
        <w:pStyle w:val="a6"/>
        <w:ind w:firstLine="180"/>
      </w:pPr>
      <w:r>
        <w:t xml:space="preserve">    }</w:t>
      </w:r>
    </w:p>
    <w:p w14:paraId="25AAE487" w14:textId="77777777" w:rsidR="003104AD" w:rsidRDefault="003104AD" w:rsidP="001F07DF">
      <w:pPr>
        <w:pStyle w:val="a6"/>
        <w:ind w:firstLine="180"/>
      </w:pPr>
      <w:r>
        <w:t>} catch (</w:t>
      </w:r>
      <w:proofErr w:type="spellStart"/>
      <w:r>
        <w:t>IOException</w:t>
      </w:r>
      <w:proofErr w:type="spellEnd"/>
      <w:r>
        <w:t xml:space="preserve"> e) {</w:t>
      </w:r>
    </w:p>
    <w:p w14:paraId="280DDFAB" w14:textId="77777777" w:rsidR="003104AD" w:rsidRDefault="003104AD" w:rsidP="001F07DF">
      <w:pPr>
        <w:pStyle w:val="a6"/>
        <w:ind w:firstLine="180"/>
      </w:pPr>
      <w:r>
        <w:t xml:space="preserve">    // Error occurred when opening raw file for reading.</w:t>
      </w:r>
    </w:p>
    <w:p w14:paraId="374A67AE" w14:textId="77777777" w:rsidR="003104AD" w:rsidRDefault="003104AD" w:rsidP="001F07DF">
      <w:pPr>
        <w:pStyle w:val="a6"/>
        <w:ind w:firstLine="180"/>
      </w:pPr>
      <w:r>
        <w:t>} finally {</w:t>
      </w:r>
    </w:p>
    <w:p w14:paraId="3C785FC5" w14:textId="77777777" w:rsidR="003104AD" w:rsidRDefault="003104AD" w:rsidP="001F07DF">
      <w:pPr>
        <w:pStyle w:val="a6"/>
        <w:ind w:firstLine="180"/>
      </w:pPr>
      <w:r>
        <w:t xml:space="preserve">    String contents = </w:t>
      </w:r>
      <w:proofErr w:type="spellStart"/>
      <w:r>
        <w:t>stringBuilder.toString</w:t>
      </w:r>
      <w:proofErr w:type="spellEnd"/>
      <w:r>
        <w:t>();</w:t>
      </w:r>
    </w:p>
    <w:p w14:paraId="70FECF12" w14:textId="77777777" w:rsidR="003104AD" w:rsidRDefault="003104AD" w:rsidP="001F07DF">
      <w:pPr>
        <w:pStyle w:val="a6"/>
        <w:ind w:firstLine="180"/>
      </w:pPr>
      <w:r>
        <w:t>}</w:t>
      </w:r>
    </w:p>
    <w:p w14:paraId="2719CBE8" w14:textId="0E45C36C" w:rsidR="001F07DF" w:rsidRDefault="0022579D" w:rsidP="0022579D">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4</w:t>
      </w:r>
      <w:r w:rsidR="00BA5EDF">
        <w:fldChar w:fldCharType="end"/>
      </w:r>
    </w:p>
    <w:p w14:paraId="54D81364" w14:textId="1C4FD4D2" w:rsidR="003104AD" w:rsidRDefault="003104AD" w:rsidP="003104AD">
      <w:pPr>
        <w:ind w:firstLine="420"/>
      </w:pPr>
      <w:r>
        <w:rPr>
          <w:rFonts w:hint="eastAsia"/>
        </w:rPr>
        <w:t>注意：如果在安装时需要以信息流的形式访问文件，请将文件保存在项目的</w:t>
      </w:r>
      <w:r>
        <w:t xml:space="preserve"> /res/raw </w:t>
      </w:r>
      <w:r>
        <w:t>目录中。可以使用</w:t>
      </w:r>
      <w:r>
        <w:t xml:space="preserve"> </w:t>
      </w:r>
      <w:proofErr w:type="spellStart"/>
      <w:r>
        <w:t>openRawResource</w:t>
      </w:r>
      <w:proofErr w:type="spellEnd"/>
      <w:r>
        <w:t xml:space="preserve">() </w:t>
      </w:r>
      <w:r>
        <w:t>打开这些文件，传入带有</w:t>
      </w:r>
      <w:r>
        <w:t xml:space="preserve"> </w:t>
      </w:r>
      <w:proofErr w:type="spellStart"/>
      <w:r>
        <w:t>R.raw</w:t>
      </w:r>
      <w:proofErr w:type="spellEnd"/>
      <w:r>
        <w:t xml:space="preserve"> </w:t>
      </w:r>
      <w:r>
        <w:t>前缀的文件名作为资源</w:t>
      </w:r>
      <w:r>
        <w:t xml:space="preserve"> ID</w:t>
      </w:r>
      <w:r>
        <w:t>。此方法将返回一个</w:t>
      </w:r>
      <w:r>
        <w:t xml:space="preserve"> </w:t>
      </w:r>
      <w:proofErr w:type="spellStart"/>
      <w:r>
        <w:t>InputStream</w:t>
      </w:r>
      <w:proofErr w:type="spellEnd"/>
      <w:r>
        <w:t>，可以使用它读取文件。无法写入原始文件。</w:t>
      </w:r>
      <w:r>
        <w:rPr>
          <w:rFonts w:hint="eastAsia"/>
        </w:rPr>
        <w:t>可以通过调用</w:t>
      </w:r>
      <w:r>
        <w:t xml:space="preserve"> </w:t>
      </w:r>
      <w:proofErr w:type="spellStart"/>
      <w:r>
        <w:t>fileList</w:t>
      </w:r>
      <w:proofErr w:type="spellEnd"/>
      <w:r>
        <w:t xml:space="preserve">() </w:t>
      </w:r>
      <w:r>
        <w:t>获取包含</w:t>
      </w:r>
      <w:r>
        <w:t xml:space="preserve"> </w:t>
      </w:r>
      <w:proofErr w:type="spellStart"/>
      <w:r>
        <w:t>filesDir</w:t>
      </w:r>
      <w:proofErr w:type="spellEnd"/>
      <w:r>
        <w:t xml:space="preserve"> </w:t>
      </w:r>
      <w:r>
        <w:t>目录中所有文件名称的数组，如以下代码段所示：</w:t>
      </w:r>
    </w:p>
    <w:p w14:paraId="18055F1D" w14:textId="77777777" w:rsidR="003104AD" w:rsidRDefault="003104AD" w:rsidP="0032277D">
      <w:pPr>
        <w:pStyle w:val="a6"/>
        <w:ind w:firstLine="180"/>
      </w:pPr>
      <w:r>
        <w:t xml:space="preserve">Array&lt;String&gt; files = </w:t>
      </w:r>
      <w:proofErr w:type="spellStart"/>
      <w:r>
        <w:t>context.fileList</w:t>
      </w:r>
      <w:proofErr w:type="spellEnd"/>
      <w:r>
        <w:t>();</w:t>
      </w:r>
    </w:p>
    <w:p w14:paraId="73B2ED18" w14:textId="09B402FB" w:rsidR="0032277D" w:rsidRDefault="007E2821" w:rsidP="007E2821">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5</w:t>
      </w:r>
      <w:r w:rsidR="00BA5EDF">
        <w:fldChar w:fldCharType="end"/>
      </w:r>
    </w:p>
    <w:p w14:paraId="2DC2C7DB" w14:textId="3DA438FB" w:rsidR="003104AD" w:rsidRDefault="003104AD" w:rsidP="003104AD">
      <w:pPr>
        <w:ind w:firstLine="420"/>
      </w:pPr>
      <w:r>
        <w:rPr>
          <w:rFonts w:hint="eastAsia"/>
        </w:rPr>
        <w:t>还可以通过以下方式创建嵌套目录或打开内部目录：在基于</w:t>
      </w:r>
      <w:r>
        <w:t xml:space="preserve"> Kotlin </w:t>
      </w:r>
      <w:r>
        <w:t>的代码中调用</w:t>
      </w:r>
      <w:r>
        <w:t xml:space="preserve"> </w:t>
      </w:r>
      <w:proofErr w:type="spellStart"/>
      <w:r>
        <w:t>getDir</w:t>
      </w:r>
      <w:proofErr w:type="spellEnd"/>
      <w:r>
        <w:t>()</w:t>
      </w:r>
      <w:r>
        <w:t>，或在基于</w:t>
      </w:r>
      <w:r>
        <w:t xml:space="preserve"> Java </w:t>
      </w:r>
      <w:r>
        <w:t>的代码中将根目录和新目录名称传递到</w:t>
      </w:r>
      <w:r>
        <w:t xml:space="preserve"> File </w:t>
      </w:r>
      <w:r>
        <w:t>构造函数：</w:t>
      </w:r>
    </w:p>
    <w:p w14:paraId="0F8E8248" w14:textId="77777777" w:rsidR="003104AD" w:rsidRDefault="003104AD" w:rsidP="007E2821">
      <w:pPr>
        <w:pStyle w:val="a6"/>
        <w:ind w:firstLine="180"/>
      </w:pPr>
      <w:r>
        <w:t xml:space="preserve">File directory = </w:t>
      </w:r>
      <w:proofErr w:type="spellStart"/>
      <w:r>
        <w:t>context.getFilesDir</w:t>
      </w:r>
      <w:proofErr w:type="spellEnd"/>
      <w:r>
        <w:t>();</w:t>
      </w:r>
    </w:p>
    <w:p w14:paraId="6928BEF9" w14:textId="77777777" w:rsidR="003104AD" w:rsidRDefault="003104AD" w:rsidP="007E2821">
      <w:pPr>
        <w:pStyle w:val="a6"/>
        <w:ind w:firstLine="180"/>
      </w:pPr>
      <w:r>
        <w:t xml:space="preserve">File </w:t>
      </w:r>
      <w:proofErr w:type="spellStart"/>
      <w:r>
        <w:t>file</w:t>
      </w:r>
      <w:proofErr w:type="spellEnd"/>
      <w:r>
        <w:t xml:space="preserve"> = new File(directory, filename);</w:t>
      </w:r>
    </w:p>
    <w:p w14:paraId="01510CA6" w14:textId="4178D1DD" w:rsidR="007E2821" w:rsidRDefault="00435765" w:rsidP="00435765">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6</w:t>
      </w:r>
      <w:r w:rsidR="00BA5EDF">
        <w:fldChar w:fldCharType="end"/>
      </w:r>
    </w:p>
    <w:p w14:paraId="231C2634" w14:textId="602AD3F7" w:rsidR="003104AD" w:rsidRDefault="003104AD" w:rsidP="003104AD">
      <w:pPr>
        <w:ind w:firstLine="420"/>
      </w:pPr>
      <w:r>
        <w:rPr>
          <w:rFonts w:hint="eastAsia"/>
        </w:rPr>
        <w:t>注意：</w:t>
      </w:r>
      <w:proofErr w:type="spellStart"/>
      <w:r>
        <w:t>filesDir</w:t>
      </w:r>
      <w:proofErr w:type="spellEnd"/>
      <w:r>
        <w:t xml:space="preserve"> </w:t>
      </w:r>
      <w:r>
        <w:t>始终是此新目录的父级目录。</w:t>
      </w:r>
      <w:r>
        <w:rPr>
          <w:rFonts w:hint="eastAsia"/>
        </w:rPr>
        <w:t>如果只需要暂时存储敏感数据，应使用应用在内部存储空间中的指定缓存目录保存数据。与所有应用专属存储空间一样，当用户卸载应用后，系统会移除存</w:t>
      </w:r>
      <w:r>
        <w:rPr>
          <w:rFonts w:hint="eastAsia"/>
        </w:rPr>
        <w:lastRenderedPageBreak/>
        <w:t>储在此目录中的文件，但也可以更早地移除此目录中的文件。注意：此缓存目录旨在存储应用的少量敏感数据。如需确定应用当前可用的缓存空间大小，请调用</w:t>
      </w:r>
      <w:r>
        <w:t xml:space="preserve"> </w:t>
      </w:r>
      <w:proofErr w:type="spellStart"/>
      <w:r>
        <w:t>getCacheQuotaBytes</w:t>
      </w:r>
      <w:proofErr w:type="spellEnd"/>
      <w:r>
        <w:t>()</w:t>
      </w:r>
      <w:r>
        <w:t>。</w:t>
      </w:r>
      <w:r>
        <w:rPr>
          <w:rFonts w:hint="eastAsia"/>
        </w:rPr>
        <w:t>如需创建缓存文件，请调用</w:t>
      </w:r>
      <w:r>
        <w:t xml:space="preserve"> </w:t>
      </w:r>
      <w:proofErr w:type="spellStart"/>
      <w:r>
        <w:t>File.createTempFile</w:t>
      </w:r>
      <w:proofErr w:type="spellEnd"/>
      <w:r>
        <w:t>()</w:t>
      </w:r>
      <w:r>
        <w:t>：</w:t>
      </w:r>
    </w:p>
    <w:p w14:paraId="73F9E4DB" w14:textId="77777777" w:rsidR="003104AD" w:rsidRDefault="003104AD" w:rsidP="00B83848">
      <w:pPr>
        <w:pStyle w:val="a6"/>
        <w:ind w:firstLine="180"/>
      </w:pPr>
      <w:proofErr w:type="spellStart"/>
      <w:r>
        <w:t>File.createTempFile</w:t>
      </w:r>
      <w:proofErr w:type="spellEnd"/>
      <w:r>
        <w:t xml:space="preserve">(filename, null, </w:t>
      </w:r>
      <w:proofErr w:type="spellStart"/>
      <w:r>
        <w:t>context.getCacheDir</w:t>
      </w:r>
      <w:proofErr w:type="spellEnd"/>
      <w:r>
        <w:t>());</w:t>
      </w:r>
    </w:p>
    <w:p w14:paraId="47A5ED93" w14:textId="20D018FF" w:rsidR="00B83848" w:rsidRDefault="00971B5D" w:rsidP="00971B5D">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7</w:t>
      </w:r>
      <w:r w:rsidR="00BA5EDF">
        <w:fldChar w:fldCharType="end"/>
      </w:r>
    </w:p>
    <w:p w14:paraId="6CF322E6" w14:textId="7C8D6D7E" w:rsidR="003104AD" w:rsidRDefault="003104AD" w:rsidP="003104AD">
      <w:pPr>
        <w:ind w:firstLine="420"/>
      </w:pPr>
      <w:r>
        <w:rPr>
          <w:rFonts w:hint="eastAsia"/>
        </w:rPr>
        <w:t>应用会使用上下文对象的</w:t>
      </w:r>
      <w:r>
        <w:t xml:space="preserve"> </w:t>
      </w:r>
      <w:proofErr w:type="spellStart"/>
      <w:r>
        <w:t>cacheDir</w:t>
      </w:r>
      <w:proofErr w:type="spellEnd"/>
      <w:r>
        <w:t xml:space="preserve"> </w:t>
      </w:r>
      <w:r>
        <w:t>属性和</w:t>
      </w:r>
      <w:r>
        <w:t xml:space="preserve"> File API </w:t>
      </w:r>
      <w:r>
        <w:t>访问此目录中的文件：</w:t>
      </w:r>
    </w:p>
    <w:p w14:paraId="7CC1D645" w14:textId="77777777" w:rsidR="003104AD" w:rsidRDefault="003104AD" w:rsidP="00971B5D">
      <w:pPr>
        <w:pStyle w:val="a6"/>
        <w:ind w:firstLine="180"/>
      </w:pPr>
      <w:r>
        <w:t xml:space="preserve">File </w:t>
      </w:r>
      <w:proofErr w:type="spellStart"/>
      <w:r>
        <w:t>cacheFile</w:t>
      </w:r>
      <w:proofErr w:type="spellEnd"/>
      <w:r>
        <w:t xml:space="preserve"> = new File(</w:t>
      </w:r>
      <w:proofErr w:type="spellStart"/>
      <w:r>
        <w:t>context.getCacheDir</w:t>
      </w:r>
      <w:proofErr w:type="spellEnd"/>
      <w:r>
        <w:t>(), filename);</w:t>
      </w:r>
    </w:p>
    <w:p w14:paraId="62BB59A1" w14:textId="47288926" w:rsidR="00971B5D" w:rsidRDefault="00CA0A36" w:rsidP="00CA0A36">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8</w:t>
      </w:r>
      <w:r w:rsidR="00BA5EDF">
        <w:fldChar w:fldCharType="end"/>
      </w:r>
    </w:p>
    <w:p w14:paraId="6E82FB90" w14:textId="6B987282" w:rsidR="003104AD" w:rsidRDefault="003104AD" w:rsidP="003104AD">
      <w:pPr>
        <w:ind w:firstLine="420"/>
      </w:pPr>
      <w:r>
        <w:rPr>
          <w:rFonts w:hint="eastAsia"/>
        </w:rPr>
        <w:t>注意：当设备的内部存储空间不足时，</w:t>
      </w:r>
      <w:r w:rsidR="00227BE8">
        <w:t>安卓</w:t>
      </w:r>
      <w:r>
        <w:t>可能会删除这些缓存文件以回收空间。因此，请在读取前检查缓存文件是否存在。</w:t>
      </w:r>
      <w:r>
        <w:rPr>
          <w:rFonts w:hint="eastAsia"/>
        </w:rPr>
        <w:t>即</w:t>
      </w:r>
      <w:r w:rsidRPr="00104F5C">
        <w:rPr>
          <w:rFonts w:hint="eastAsia"/>
        </w:rPr>
        <w:t>使</w:t>
      </w:r>
      <w:r w:rsidR="00104F5C" w:rsidRPr="00104F5C">
        <w:t>安卓</w:t>
      </w:r>
      <w:r w:rsidRPr="00104F5C">
        <w:t>有</w:t>
      </w:r>
      <w:r>
        <w:t>时会自行删除缓存文件，也不应依赖系统清理这些文件。始终应该维护内部存储空间中的应用缓存文件。</w:t>
      </w:r>
      <w:r>
        <w:rPr>
          <w:rFonts w:hint="eastAsia"/>
        </w:rPr>
        <w:t>如需从内部存储空间内的缓存目录中移除文件，请使用以下方法之一：</w:t>
      </w:r>
    </w:p>
    <w:p w14:paraId="53954A4E" w14:textId="77777777" w:rsidR="003104AD" w:rsidRDefault="003104AD" w:rsidP="007529A7">
      <w:pPr>
        <w:pStyle w:val="a"/>
        <w:ind w:firstLine="360"/>
      </w:pPr>
      <w:r>
        <w:rPr>
          <w:rFonts w:hint="eastAsia"/>
        </w:rPr>
        <w:t>对代表该文件的</w:t>
      </w:r>
      <w:r>
        <w:t xml:space="preserve"> File </w:t>
      </w:r>
      <w:r>
        <w:t>对象使用</w:t>
      </w:r>
      <w:r>
        <w:t xml:space="preserve"> delete() </w:t>
      </w:r>
      <w:r>
        <w:t>方法：</w:t>
      </w:r>
    </w:p>
    <w:p w14:paraId="56000476" w14:textId="77777777" w:rsidR="003104AD" w:rsidRDefault="003104AD" w:rsidP="007529A7">
      <w:pPr>
        <w:pStyle w:val="a6"/>
        <w:ind w:firstLine="180"/>
      </w:pPr>
      <w:proofErr w:type="spellStart"/>
      <w:r>
        <w:t>cacheFile.delete</w:t>
      </w:r>
      <w:proofErr w:type="spellEnd"/>
      <w:r>
        <w:t>();</w:t>
      </w:r>
    </w:p>
    <w:p w14:paraId="21D1C667" w14:textId="3C47884E" w:rsidR="007529A7" w:rsidRDefault="00777C26" w:rsidP="00777C26">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9</w:t>
      </w:r>
      <w:r w:rsidR="00BA5EDF">
        <w:fldChar w:fldCharType="end"/>
      </w:r>
    </w:p>
    <w:p w14:paraId="59B7F49D" w14:textId="27AFE430" w:rsidR="003104AD" w:rsidRDefault="003104AD" w:rsidP="00777C26">
      <w:pPr>
        <w:pStyle w:val="a"/>
        <w:ind w:firstLine="360"/>
      </w:pPr>
      <w:r>
        <w:rPr>
          <w:rFonts w:hint="eastAsia"/>
        </w:rPr>
        <w:t>应用上下文的</w:t>
      </w:r>
      <w:r>
        <w:t xml:space="preserve"> </w:t>
      </w:r>
      <w:proofErr w:type="spellStart"/>
      <w:r>
        <w:t>deleteFile</w:t>
      </w:r>
      <w:proofErr w:type="spellEnd"/>
      <w:r>
        <w:t xml:space="preserve">() </w:t>
      </w:r>
      <w:r>
        <w:t>方法，并传入文件名：</w:t>
      </w:r>
    </w:p>
    <w:p w14:paraId="59463150" w14:textId="38E0D6D3" w:rsidR="003104AD" w:rsidRPr="003104AD" w:rsidRDefault="003104AD" w:rsidP="00777C26">
      <w:pPr>
        <w:pStyle w:val="a6"/>
        <w:ind w:firstLine="180"/>
      </w:pPr>
      <w:proofErr w:type="spellStart"/>
      <w:r>
        <w:t>context.deleteFile</w:t>
      </w:r>
      <w:proofErr w:type="spellEnd"/>
      <w:r>
        <w:t>(</w:t>
      </w:r>
      <w:proofErr w:type="spellStart"/>
      <w:r>
        <w:t>cacheFileName</w:t>
      </w:r>
      <w:proofErr w:type="spellEnd"/>
      <w:r>
        <w:t>);</w:t>
      </w:r>
    </w:p>
    <w:p w14:paraId="38FD1FA5" w14:textId="367FC25E" w:rsidR="00777C26" w:rsidRDefault="0028246C" w:rsidP="0028246C">
      <w:pPr>
        <w:pStyle w:val="a5"/>
        <w:ind w:firstLine="361"/>
        <w:rPr>
          <w:rFonts w:ascii="Times New Roman" w:hAnsi="Times New Roman" w:cs="Times New Roman"/>
          <w:szCs w:val="20"/>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10</w:t>
      </w:r>
      <w:r w:rsidR="00BA5EDF">
        <w:fldChar w:fldCharType="end"/>
      </w:r>
    </w:p>
    <w:p w14:paraId="5B17B655" w14:textId="7588A3F3" w:rsidR="0005145B" w:rsidRPr="009E2233" w:rsidRDefault="0005145B" w:rsidP="0005145B">
      <w:pPr>
        <w:ind w:firstLine="420"/>
        <w:rPr>
          <w:rFonts w:ascii="Times New Roman" w:hAnsi="Times New Roman" w:cs="Times New Roman"/>
          <w:szCs w:val="20"/>
        </w:rPr>
      </w:pPr>
      <w:r w:rsidRPr="009E2233">
        <w:rPr>
          <w:rFonts w:ascii="Times New Roman" w:hAnsi="Times New Roman" w:cs="Times New Roman" w:hint="eastAsia"/>
          <w:szCs w:val="20"/>
        </w:rPr>
        <w:t>当设备的内部存储空间不足的时候，</w:t>
      </w:r>
      <w:r>
        <w:rPr>
          <w:rFonts w:ascii="Times New Roman" w:hAnsi="Times New Roman" w:cs="Times New Roman"/>
          <w:szCs w:val="20"/>
        </w:rPr>
        <w:t>安卓</w:t>
      </w:r>
      <w:r w:rsidRPr="009E2233">
        <w:rPr>
          <w:rFonts w:ascii="Times New Roman" w:hAnsi="Times New Roman" w:cs="Times New Roman" w:hint="eastAsia"/>
          <w:szCs w:val="20"/>
        </w:rPr>
        <w:t>可能会删除这些缓存文件来回收存储空间。但是最好不要依赖系统来给自动清理这些文件，而是自己来维护缓存文件，把存储空间的耗费限定在合理的范围内，如</w:t>
      </w:r>
      <w:r w:rsidRPr="009E2233">
        <w:rPr>
          <w:rFonts w:ascii="Times New Roman" w:hAnsi="Times New Roman" w:cs="Times New Roman"/>
          <w:szCs w:val="20"/>
        </w:rPr>
        <w:t>1MB</w:t>
      </w:r>
      <w:r w:rsidRPr="009E2233">
        <w:rPr>
          <w:rFonts w:ascii="Times New Roman" w:hAnsi="Times New Roman" w:cs="Times New Roman" w:hint="eastAsia"/>
          <w:szCs w:val="20"/>
        </w:rPr>
        <w:t>。当用户卸载应用程序时，这些文件会被删除。</w:t>
      </w:r>
      <w:r w:rsidRPr="009E2233">
        <w:rPr>
          <w:rFonts w:ascii="Times New Roman" w:hAnsi="Times New Roman" w:cs="Times New Roman"/>
          <w:szCs w:val="20"/>
        </w:rPr>
        <w:t>为了避免出现</w:t>
      </w:r>
      <w:proofErr w:type="spellStart"/>
      <w:r w:rsidRPr="009E2233">
        <w:rPr>
          <w:rFonts w:ascii="Times New Roman" w:hAnsi="Times New Roman" w:cs="Times New Roman"/>
          <w:szCs w:val="20"/>
        </w:rPr>
        <w:t>IOException</w:t>
      </w:r>
      <w:proofErr w:type="spellEnd"/>
      <w:r w:rsidRPr="009E2233">
        <w:rPr>
          <w:rFonts w:ascii="Times New Roman" w:hAnsi="Times New Roman" w:cs="Times New Roman"/>
          <w:szCs w:val="20"/>
        </w:rPr>
        <w:t>，</w:t>
      </w:r>
      <w:r w:rsidRPr="009E2233">
        <w:rPr>
          <w:rFonts w:ascii="Times New Roman" w:hAnsi="Times New Roman" w:cs="Times New Roman" w:hint="eastAsia"/>
          <w:szCs w:val="20"/>
        </w:rPr>
        <w:t>通常</w:t>
      </w:r>
      <w:r w:rsidRPr="009E2233">
        <w:rPr>
          <w:rFonts w:ascii="Times New Roman" w:hAnsi="Times New Roman" w:cs="Times New Roman"/>
          <w:szCs w:val="20"/>
        </w:rPr>
        <w:t>调用</w:t>
      </w:r>
      <w:proofErr w:type="spellStart"/>
      <w:r w:rsidRPr="009E2233">
        <w:rPr>
          <w:rFonts w:ascii="Times New Roman" w:hAnsi="Times New Roman" w:cs="Times New Roman"/>
          <w:szCs w:val="20"/>
        </w:rPr>
        <w:t>getFreeSpace</w:t>
      </w:r>
      <w:proofErr w:type="spellEnd"/>
      <w:r w:rsidRPr="009E2233">
        <w:rPr>
          <w:rFonts w:ascii="Times New Roman" w:hAnsi="Times New Roman" w:cs="Times New Roman"/>
          <w:szCs w:val="20"/>
        </w:rPr>
        <w:t>()</w:t>
      </w:r>
      <w:r w:rsidRPr="009E2233">
        <w:rPr>
          <w:rFonts w:ascii="Times New Roman" w:hAnsi="Times New Roman" w:cs="Times New Roman"/>
          <w:szCs w:val="20"/>
        </w:rPr>
        <w:t>和</w:t>
      </w:r>
      <w:proofErr w:type="spellStart"/>
      <w:r w:rsidRPr="009E2233">
        <w:rPr>
          <w:rFonts w:ascii="Times New Roman" w:hAnsi="Times New Roman" w:cs="Times New Roman"/>
          <w:szCs w:val="20"/>
        </w:rPr>
        <w:t>getTotalSpace</w:t>
      </w:r>
      <w:proofErr w:type="spellEnd"/>
      <w:r w:rsidRPr="009E2233">
        <w:rPr>
          <w:rFonts w:ascii="Times New Roman" w:hAnsi="Times New Roman" w:cs="Times New Roman"/>
          <w:szCs w:val="20"/>
        </w:rPr>
        <w:t>()</w:t>
      </w:r>
      <w:r w:rsidRPr="009E2233">
        <w:rPr>
          <w:rFonts w:ascii="Times New Roman" w:hAnsi="Times New Roman" w:cs="Times New Roman"/>
          <w:szCs w:val="20"/>
        </w:rPr>
        <w:t>方法来分别获取存储器的当前剩余的空间和总空间大小。当然</w:t>
      </w:r>
      <w:r w:rsidRPr="009E2233">
        <w:rPr>
          <w:rFonts w:ascii="Times New Roman" w:hAnsi="Times New Roman" w:cs="Times New Roman" w:hint="eastAsia"/>
          <w:szCs w:val="20"/>
        </w:rPr>
        <w:t>也不是</w:t>
      </w:r>
      <w:r w:rsidRPr="009E2233">
        <w:rPr>
          <w:rFonts w:ascii="Times New Roman" w:hAnsi="Times New Roman" w:cs="Times New Roman"/>
          <w:szCs w:val="20"/>
        </w:rPr>
        <w:t>必须</w:t>
      </w:r>
      <w:r w:rsidRPr="009E2233">
        <w:rPr>
          <w:rFonts w:ascii="Times New Roman" w:hAnsi="Times New Roman" w:cs="Times New Roman" w:hint="eastAsia"/>
          <w:szCs w:val="20"/>
        </w:rPr>
        <w:t>要</w:t>
      </w:r>
      <w:r w:rsidRPr="009E2233">
        <w:rPr>
          <w:rFonts w:ascii="Times New Roman" w:hAnsi="Times New Roman" w:cs="Times New Roman"/>
          <w:szCs w:val="20"/>
        </w:rPr>
        <w:t>调用该方法，</w:t>
      </w:r>
      <w:r w:rsidRPr="009E2233">
        <w:rPr>
          <w:rFonts w:ascii="Times New Roman" w:hAnsi="Times New Roman" w:cs="Times New Roman" w:hint="eastAsia"/>
          <w:szCs w:val="20"/>
        </w:rPr>
        <w:t>另一种方式是</w:t>
      </w:r>
      <w:r w:rsidRPr="009E2233">
        <w:rPr>
          <w:rFonts w:ascii="Times New Roman" w:hAnsi="Times New Roman" w:cs="Times New Roman"/>
          <w:szCs w:val="20"/>
        </w:rPr>
        <w:t>可以在写入文件的时候捕获</w:t>
      </w:r>
      <w:proofErr w:type="spellStart"/>
      <w:r w:rsidRPr="009E2233">
        <w:rPr>
          <w:rFonts w:ascii="Times New Roman" w:hAnsi="Times New Roman" w:cs="Times New Roman"/>
          <w:szCs w:val="20"/>
        </w:rPr>
        <w:t>IOException</w:t>
      </w:r>
      <w:proofErr w:type="spellEnd"/>
      <w:r w:rsidRPr="009E2233">
        <w:rPr>
          <w:rFonts w:ascii="Times New Roman" w:hAnsi="Times New Roman" w:cs="Times New Roman"/>
          <w:szCs w:val="20"/>
        </w:rPr>
        <w:t>异常来解决。</w:t>
      </w:r>
      <w:r w:rsidRPr="009E2233">
        <w:rPr>
          <w:rFonts w:ascii="Times New Roman" w:hAnsi="Times New Roman" w:cs="Times New Roman" w:hint="eastAsia"/>
          <w:szCs w:val="20"/>
        </w:rPr>
        <w:t>在应用程序设计中，注意</w:t>
      </w:r>
      <w:r w:rsidRPr="009E2233">
        <w:rPr>
          <w:rFonts w:ascii="Times New Roman" w:hAnsi="Times New Roman" w:cs="Times New Roman"/>
          <w:szCs w:val="20"/>
        </w:rPr>
        <w:t>调用</w:t>
      </w:r>
      <w:r w:rsidRPr="009E2233">
        <w:rPr>
          <w:rFonts w:ascii="Times New Roman" w:hAnsi="Times New Roman" w:cs="Times New Roman"/>
          <w:szCs w:val="20"/>
        </w:rPr>
        <w:t>delete()</w:t>
      </w:r>
      <w:r w:rsidRPr="009E2233">
        <w:rPr>
          <w:rFonts w:ascii="Times New Roman" w:hAnsi="Times New Roman" w:cs="Times New Roman"/>
          <w:szCs w:val="20"/>
        </w:rPr>
        <w:t>方法</w:t>
      </w:r>
      <w:r w:rsidRPr="009E2233">
        <w:rPr>
          <w:rFonts w:ascii="Times New Roman" w:hAnsi="Times New Roman" w:cs="Times New Roman" w:hint="eastAsia"/>
          <w:szCs w:val="20"/>
        </w:rPr>
        <w:t>清理</w:t>
      </w:r>
      <w:r w:rsidRPr="009E2233">
        <w:rPr>
          <w:rFonts w:ascii="Times New Roman" w:hAnsi="Times New Roman" w:cs="Times New Roman"/>
          <w:szCs w:val="20"/>
        </w:rPr>
        <w:t>不需要的文件。如果文件位于内部存储器上，可以通过</w:t>
      </w:r>
      <w:r w:rsidRPr="009E2233">
        <w:rPr>
          <w:rFonts w:ascii="Times New Roman" w:hAnsi="Times New Roman" w:cs="Times New Roman"/>
          <w:szCs w:val="20"/>
        </w:rPr>
        <w:t>Context</w:t>
      </w:r>
      <w:r w:rsidRPr="009E2233">
        <w:rPr>
          <w:rFonts w:ascii="Times New Roman" w:hAnsi="Times New Roman" w:cs="Times New Roman"/>
          <w:szCs w:val="20"/>
        </w:rPr>
        <w:t>来定位，调用</w:t>
      </w:r>
      <w:proofErr w:type="spellStart"/>
      <w:r w:rsidRPr="009E2233">
        <w:rPr>
          <w:rFonts w:ascii="Times New Roman" w:hAnsi="Times New Roman" w:cs="Times New Roman"/>
          <w:szCs w:val="20"/>
        </w:rPr>
        <w:t>deleteFile</w:t>
      </w:r>
      <w:proofErr w:type="spellEnd"/>
      <w:r w:rsidRPr="009E2233">
        <w:rPr>
          <w:rFonts w:ascii="Times New Roman" w:hAnsi="Times New Roman" w:cs="Times New Roman"/>
          <w:szCs w:val="20"/>
        </w:rPr>
        <w:t>()</w:t>
      </w:r>
      <w:r w:rsidRPr="009E2233">
        <w:rPr>
          <w:rFonts w:ascii="Times New Roman" w:hAnsi="Times New Roman" w:cs="Times New Roman"/>
          <w:szCs w:val="20"/>
        </w:rPr>
        <w:t>来删除该文件。当用户卸载掉</w:t>
      </w:r>
      <w:r w:rsidRPr="009E2233">
        <w:rPr>
          <w:rFonts w:ascii="Times New Roman" w:hAnsi="Times New Roman" w:cs="Times New Roman" w:hint="eastAsia"/>
          <w:szCs w:val="20"/>
        </w:rPr>
        <w:t>应用程序时</w:t>
      </w:r>
      <w:r w:rsidRPr="009E2233">
        <w:rPr>
          <w:rFonts w:ascii="Times New Roman" w:hAnsi="Times New Roman" w:cs="Times New Roman"/>
          <w:szCs w:val="20"/>
        </w:rPr>
        <w:t>，所有保存在内部存储器上的文件</w:t>
      </w:r>
      <w:r w:rsidRPr="009E2233">
        <w:rPr>
          <w:rFonts w:ascii="Times New Roman" w:hAnsi="Times New Roman" w:cs="Times New Roman" w:hint="eastAsia"/>
          <w:szCs w:val="20"/>
        </w:rPr>
        <w:t>，以及</w:t>
      </w:r>
      <w:r w:rsidRPr="009E2233">
        <w:rPr>
          <w:rFonts w:ascii="Times New Roman" w:hAnsi="Times New Roman" w:cs="Times New Roman"/>
          <w:szCs w:val="20"/>
        </w:rPr>
        <w:t>通过</w:t>
      </w:r>
      <w:proofErr w:type="spellStart"/>
      <w:r w:rsidRPr="009E2233">
        <w:rPr>
          <w:rFonts w:ascii="Times New Roman" w:hAnsi="Times New Roman" w:cs="Times New Roman"/>
          <w:szCs w:val="20"/>
        </w:rPr>
        <w:t>getExternalFilesDir</w:t>
      </w:r>
      <w:proofErr w:type="spellEnd"/>
      <w:r w:rsidRPr="009E2233">
        <w:rPr>
          <w:rFonts w:ascii="Times New Roman" w:hAnsi="Times New Roman" w:cs="Times New Roman"/>
          <w:szCs w:val="20"/>
        </w:rPr>
        <w:t>()</w:t>
      </w:r>
      <w:r w:rsidRPr="009E2233">
        <w:rPr>
          <w:rFonts w:ascii="Times New Roman" w:hAnsi="Times New Roman" w:cs="Times New Roman"/>
          <w:szCs w:val="20"/>
        </w:rPr>
        <w:t>方法保存在外部存储器上的文件都将被删除。而通过</w:t>
      </w:r>
      <w:proofErr w:type="spellStart"/>
      <w:r w:rsidRPr="009E2233">
        <w:rPr>
          <w:rFonts w:ascii="Times New Roman" w:hAnsi="Times New Roman" w:cs="Times New Roman"/>
          <w:szCs w:val="20"/>
        </w:rPr>
        <w:t>getCacheDir</w:t>
      </w:r>
      <w:proofErr w:type="spellEnd"/>
      <w:r w:rsidRPr="009E2233">
        <w:rPr>
          <w:rFonts w:ascii="Times New Roman" w:hAnsi="Times New Roman" w:cs="Times New Roman"/>
          <w:szCs w:val="20"/>
        </w:rPr>
        <w:t>()</w:t>
      </w:r>
      <w:r w:rsidRPr="009E2233">
        <w:rPr>
          <w:rFonts w:ascii="Times New Roman" w:hAnsi="Times New Roman" w:cs="Times New Roman"/>
          <w:szCs w:val="20"/>
        </w:rPr>
        <w:t>方法生成的临时文件</w:t>
      </w:r>
      <w:r w:rsidRPr="009E2233">
        <w:rPr>
          <w:rFonts w:ascii="Times New Roman" w:hAnsi="Times New Roman" w:cs="Times New Roman" w:hint="eastAsia"/>
          <w:szCs w:val="20"/>
        </w:rPr>
        <w:t>，需要手动</w:t>
      </w:r>
      <w:r w:rsidRPr="009E2233">
        <w:rPr>
          <w:rFonts w:ascii="Times New Roman" w:hAnsi="Times New Roman" w:cs="Times New Roman"/>
          <w:szCs w:val="20"/>
        </w:rPr>
        <w:t>删除。</w:t>
      </w:r>
    </w:p>
    <w:p w14:paraId="7082DE8A" w14:textId="5AF5713B" w:rsidR="00554990" w:rsidRDefault="00554990" w:rsidP="003541EA">
      <w:pPr>
        <w:pStyle w:val="3"/>
      </w:pPr>
      <w:bookmarkStart w:id="3" w:name="_Toc242772268"/>
      <w:r>
        <w:rPr>
          <w:rFonts w:hint="eastAsia"/>
        </w:rPr>
        <w:t>外部</w:t>
      </w:r>
      <w:r w:rsidRPr="009E2233">
        <w:rPr>
          <w:rFonts w:hint="eastAsia"/>
        </w:rPr>
        <w:t>存储</w:t>
      </w:r>
    </w:p>
    <w:p w14:paraId="4057BD53" w14:textId="30A76DF6" w:rsidR="00CD26B8" w:rsidRDefault="00CD26B8" w:rsidP="00CD26B8">
      <w:pPr>
        <w:ind w:firstLine="420"/>
      </w:pPr>
      <w:r>
        <w:rPr>
          <w:rFonts w:hint="eastAsia"/>
        </w:rPr>
        <w:t>如果内部存储空间不足以存储应用专属文件，请考虑改为使用外部存储空间。系统会在外部存储空间中提供目录，应用可以在该存储空间中整理仅在应用内对用户有价值的文件。一个目录专为应用的持久性文件而设计，而另一个目录包含应用的缓存文件。在</w:t>
      </w:r>
      <w:r w:rsidR="00104F5C" w:rsidRPr="00104F5C">
        <w:rPr>
          <w:b/>
          <w:bCs/>
        </w:rPr>
        <w:t>安卓</w:t>
      </w:r>
      <w:r>
        <w:t>4.4</w:t>
      </w:r>
      <w:r>
        <w:t>（</w:t>
      </w:r>
      <w:r>
        <w:t xml:space="preserve">API </w:t>
      </w:r>
      <w:r>
        <w:t>级别</w:t>
      </w:r>
      <w:r>
        <w:t xml:space="preserve"> 19</w:t>
      </w:r>
      <w:r>
        <w:t>）或更高版本中，应用</w:t>
      </w:r>
      <w:r>
        <w:lastRenderedPageBreak/>
        <w:t>无需请求任何与存储空间相关的权限即可访问外部存储空间中的应用专属目录。卸载应用后，系统会移除这些目录中存储的文件。</w:t>
      </w:r>
      <w:r>
        <w:rPr>
          <w:rFonts w:hint="eastAsia"/>
        </w:rPr>
        <w:t>注意：我们无法保证可以访问这些目录中的文件，例如从设备中取出可移除的</w:t>
      </w:r>
      <w:r>
        <w:t xml:space="preserve"> SD </w:t>
      </w:r>
      <w:r>
        <w:t>卡后，就无法访问其中的文件。如果应用的功能取决于这些文件，应改为将文件存储在内部存储空间中。</w:t>
      </w:r>
      <w:r>
        <w:rPr>
          <w:rFonts w:hint="eastAsia"/>
        </w:rPr>
        <w:t>在搭载</w:t>
      </w:r>
      <w:r w:rsidR="00104F5C" w:rsidRPr="00104F5C">
        <w:t>安卓</w:t>
      </w:r>
      <w:r>
        <w:t>9</w:t>
      </w:r>
      <w:r>
        <w:t>（</w:t>
      </w:r>
      <w:r>
        <w:t xml:space="preserve">API </w:t>
      </w:r>
      <w:r>
        <w:t>级别</w:t>
      </w:r>
      <w:r>
        <w:t xml:space="preserve"> 28</w:t>
      </w:r>
      <w:r>
        <w:t>）或更低版本的设备上，只要应用具有适当的存储权限，就可以访问属于其他应用的应用专用文件。为了让用户更好地管理自己的文件并减少混乱，以</w:t>
      </w:r>
      <w:r w:rsidR="00104F5C" w:rsidRPr="00104F5C">
        <w:rPr>
          <w:b/>
          <w:bCs/>
        </w:rPr>
        <w:t>安卓</w:t>
      </w:r>
      <w:r>
        <w:t>10</w:t>
      </w:r>
      <w:r>
        <w:t>（</w:t>
      </w:r>
      <w:r>
        <w:t xml:space="preserve">API </w:t>
      </w:r>
      <w:r>
        <w:t>级别</w:t>
      </w:r>
      <w:r>
        <w:t xml:space="preserve"> 29</w:t>
      </w:r>
      <w:r>
        <w:t>）及更高版本为目标平台的应用在默认情况下被授予了对外部存储空间的分区访问权限（即分区存储）。启用分区存储后，应用将无法访问属于其他应用的应用专属目录。</w:t>
      </w:r>
    </w:p>
    <w:p w14:paraId="1EC15198" w14:textId="05F0CDF7" w:rsidR="00CD26B8" w:rsidRDefault="00CD26B8" w:rsidP="00CD26B8">
      <w:pPr>
        <w:ind w:firstLine="420"/>
      </w:pPr>
      <w:r>
        <w:rPr>
          <w:rFonts w:hint="eastAsia"/>
        </w:rPr>
        <w:t>由于外部存储空间位于用户可能能够移除的物理卷上，因此在尝试从外部存储空间读取应用专属数据或将应用专属数据写入外部存储空间之前，请验证该卷是否可访问。可以通过调用</w:t>
      </w:r>
      <w:r>
        <w:t xml:space="preserve"> </w:t>
      </w:r>
      <w:proofErr w:type="spellStart"/>
      <w:r>
        <w:t>Environment.getExternalStorageState</w:t>
      </w:r>
      <w:proofErr w:type="spellEnd"/>
      <w:r>
        <w:t xml:space="preserve">() </w:t>
      </w:r>
      <w:r>
        <w:t>查询该卷的状态。如果返回的状态为</w:t>
      </w:r>
      <w:r>
        <w:t xml:space="preserve"> MEDIA_MOUNTED</w:t>
      </w:r>
      <w:r>
        <w:t>，那么就可以在外部存储空间中读取和写入应用专属文件。如果返回的状态为</w:t>
      </w:r>
      <w:r>
        <w:t xml:space="preserve"> MEDIA_MOUNTED_READ_ONLY</w:t>
      </w:r>
      <w:r>
        <w:t>，只能读取这些文件。</w:t>
      </w:r>
      <w:r>
        <w:rPr>
          <w:rFonts w:hint="eastAsia"/>
        </w:rPr>
        <w:t>例如，以下方法可用于确定存储空间的可用性：</w:t>
      </w:r>
    </w:p>
    <w:p w14:paraId="6E521AA4" w14:textId="77777777" w:rsidR="00CD26B8" w:rsidRDefault="00CD26B8" w:rsidP="008A2E35">
      <w:pPr>
        <w:pStyle w:val="a6"/>
        <w:ind w:firstLine="180"/>
      </w:pPr>
      <w:r>
        <w:t>// Checks if a volume containing external storage is available</w:t>
      </w:r>
    </w:p>
    <w:p w14:paraId="5ED4EF60" w14:textId="77777777" w:rsidR="00CD26B8" w:rsidRDefault="00CD26B8" w:rsidP="008A2E35">
      <w:pPr>
        <w:pStyle w:val="a6"/>
        <w:ind w:firstLine="180"/>
      </w:pPr>
      <w:r>
        <w:t>// for read and write.</w:t>
      </w:r>
    </w:p>
    <w:p w14:paraId="29F02200" w14:textId="77777777" w:rsidR="00CD26B8" w:rsidRDefault="00CD26B8" w:rsidP="008A2E35">
      <w:pPr>
        <w:pStyle w:val="a6"/>
        <w:ind w:firstLine="180"/>
      </w:pPr>
      <w:r>
        <w:t xml:space="preserve">private </w:t>
      </w:r>
      <w:proofErr w:type="spellStart"/>
      <w:r>
        <w:t>boolean</w:t>
      </w:r>
      <w:proofErr w:type="spellEnd"/>
      <w:r>
        <w:t xml:space="preserve"> </w:t>
      </w:r>
      <w:proofErr w:type="spellStart"/>
      <w:r>
        <w:t>isExternalStorageWritable</w:t>
      </w:r>
      <w:proofErr w:type="spellEnd"/>
      <w:r>
        <w:t>() {</w:t>
      </w:r>
    </w:p>
    <w:p w14:paraId="7C551198" w14:textId="77777777" w:rsidR="00CD26B8" w:rsidRDefault="00CD26B8" w:rsidP="008A2E35">
      <w:pPr>
        <w:pStyle w:val="a6"/>
        <w:ind w:firstLine="180"/>
      </w:pPr>
      <w:r>
        <w:t xml:space="preserve">    return Environment.getExternalStorageState().equals(Environment.MEDIA_MOUNTED);</w:t>
      </w:r>
    </w:p>
    <w:p w14:paraId="6690EBE1" w14:textId="77777777" w:rsidR="00CD26B8" w:rsidRDefault="00CD26B8" w:rsidP="008A2E35">
      <w:pPr>
        <w:pStyle w:val="a6"/>
        <w:ind w:firstLine="180"/>
      </w:pPr>
      <w:r>
        <w:t>}</w:t>
      </w:r>
    </w:p>
    <w:p w14:paraId="60B5F3B9" w14:textId="77777777" w:rsidR="00CD26B8" w:rsidRDefault="00CD26B8" w:rsidP="008A2E35">
      <w:pPr>
        <w:pStyle w:val="a6"/>
        <w:ind w:firstLine="180"/>
      </w:pPr>
    </w:p>
    <w:p w14:paraId="3F53EA02" w14:textId="77777777" w:rsidR="00CD26B8" w:rsidRDefault="00CD26B8" w:rsidP="008A2E35">
      <w:pPr>
        <w:pStyle w:val="a6"/>
        <w:ind w:firstLine="180"/>
      </w:pPr>
      <w:r>
        <w:t>// Checks if a volume containing external storage is available to at least read.</w:t>
      </w:r>
    </w:p>
    <w:p w14:paraId="1145147D" w14:textId="77777777" w:rsidR="00CD26B8" w:rsidRDefault="00CD26B8" w:rsidP="008A2E35">
      <w:pPr>
        <w:pStyle w:val="a6"/>
        <w:ind w:firstLine="180"/>
      </w:pPr>
      <w:r>
        <w:t xml:space="preserve">private </w:t>
      </w:r>
      <w:proofErr w:type="spellStart"/>
      <w:r>
        <w:t>boolean</w:t>
      </w:r>
      <w:proofErr w:type="spellEnd"/>
      <w:r>
        <w:t xml:space="preserve"> </w:t>
      </w:r>
      <w:proofErr w:type="spellStart"/>
      <w:r>
        <w:t>isExternalStorageReadable</w:t>
      </w:r>
      <w:proofErr w:type="spellEnd"/>
      <w:r>
        <w:t>() {</w:t>
      </w:r>
    </w:p>
    <w:p w14:paraId="222FB702" w14:textId="77777777" w:rsidR="00CD26B8" w:rsidRDefault="00CD26B8" w:rsidP="008A2E35">
      <w:pPr>
        <w:pStyle w:val="a6"/>
        <w:ind w:firstLine="180"/>
      </w:pPr>
      <w:r>
        <w:t xml:space="preserve">     return Environment.getExternalStorageState().equals(Environment.MEDIA_MOUNTED) ||</w:t>
      </w:r>
    </w:p>
    <w:p w14:paraId="1B8C9907" w14:textId="77777777" w:rsidR="00CD26B8" w:rsidRDefault="00CD26B8" w:rsidP="008A2E35">
      <w:pPr>
        <w:pStyle w:val="a6"/>
        <w:ind w:firstLine="180"/>
      </w:pPr>
      <w:r>
        <w:t xml:space="preserve">            Environment.getExternalStorageState().equals(Environment.MEDIA_MOUNTED_READ_ONLY);</w:t>
      </w:r>
    </w:p>
    <w:p w14:paraId="7BD75816" w14:textId="77777777" w:rsidR="00CD26B8" w:rsidRDefault="00CD26B8" w:rsidP="008A2E35">
      <w:pPr>
        <w:pStyle w:val="a6"/>
        <w:ind w:firstLine="180"/>
      </w:pPr>
      <w:r>
        <w:t>}</w:t>
      </w:r>
    </w:p>
    <w:p w14:paraId="072E9693" w14:textId="66327F36" w:rsidR="008A2E35" w:rsidRDefault="00845DD9" w:rsidP="00845DD9">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11</w:t>
      </w:r>
      <w:r w:rsidR="00BA5EDF">
        <w:fldChar w:fldCharType="end"/>
      </w:r>
    </w:p>
    <w:p w14:paraId="522884E2" w14:textId="78F848DD" w:rsidR="00CD26B8" w:rsidRDefault="00CD26B8" w:rsidP="00CD26B8">
      <w:pPr>
        <w:ind w:firstLine="420"/>
      </w:pPr>
      <w:r>
        <w:rPr>
          <w:rFonts w:hint="eastAsia"/>
        </w:rPr>
        <w:t>在没有可移除外部存储空间的设备上，请使用以下命令启用虚拟卷，以测试外部存储空间可用性逻辑：</w:t>
      </w:r>
    </w:p>
    <w:p w14:paraId="777EA2CC" w14:textId="77777777" w:rsidR="00CD26B8" w:rsidRDefault="00CD26B8" w:rsidP="005F5F7D">
      <w:pPr>
        <w:pStyle w:val="a6"/>
        <w:ind w:firstLine="180"/>
      </w:pPr>
      <w:proofErr w:type="spellStart"/>
      <w:r>
        <w:t>adb</w:t>
      </w:r>
      <w:proofErr w:type="spellEnd"/>
      <w:r>
        <w:t xml:space="preserve"> shell </w:t>
      </w:r>
      <w:proofErr w:type="spellStart"/>
      <w:r>
        <w:t>sm</w:t>
      </w:r>
      <w:proofErr w:type="spellEnd"/>
      <w:r>
        <w:t xml:space="preserve"> set-virtual-disk true</w:t>
      </w:r>
    </w:p>
    <w:p w14:paraId="4F1FEAF1" w14:textId="6416B118" w:rsidR="005F5F7D" w:rsidRDefault="00364CEC" w:rsidP="00364CEC">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12</w:t>
      </w:r>
      <w:r w:rsidR="00BA5EDF">
        <w:fldChar w:fldCharType="end"/>
      </w:r>
    </w:p>
    <w:p w14:paraId="11F83C89" w14:textId="5F5F99A1" w:rsidR="00CD26B8" w:rsidRDefault="00CD26B8" w:rsidP="00CD26B8">
      <w:pPr>
        <w:ind w:firstLine="420"/>
      </w:pPr>
      <w:r>
        <w:rPr>
          <w:rFonts w:hint="eastAsia"/>
        </w:rPr>
        <w:t>有时分配内部存储分区作为外部存储空间的设备也会提供</w:t>
      </w:r>
      <w:r>
        <w:t xml:space="preserve"> SD </w:t>
      </w:r>
      <w:r>
        <w:t>卡插槽。这意味着设备具有多个可能包含外部存储空间的物理卷，因此需要选择用于应用专属存储空间的物理卷。</w:t>
      </w:r>
      <w:r>
        <w:rPr>
          <w:rFonts w:hint="eastAsia"/>
        </w:rPr>
        <w:t>如需访问其他位置，请调用</w:t>
      </w:r>
      <w:r>
        <w:t xml:space="preserve"> </w:t>
      </w:r>
      <w:proofErr w:type="spellStart"/>
      <w:r>
        <w:t>ContextCompat.getExternalFilesDirs</w:t>
      </w:r>
      <w:proofErr w:type="spellEnd"/>
      <w:r>
        <w:t>()</w:t>
      </w:r>
      <w:r>
        <w:t>。如代码段中所示，返回数组中的第一个元素被视为主外部</w:t>
      </w:r>
      <w:r>
        <w:lastRenderedPageBreak/>
        <w:t>存储卷。除非该卷已满或不可用，否则请使用该卷。</w:t>
      </w:r>
    </w:p>
    <w:p w14:paraId="2770AF18" w14:textId="47C3305E" w:rsidR="00CD26B8" w:rsidRDefault="00CD26B8" w:rsidP="00364CEC">
      <w:pPr>
        <w:pStyle w:val="a6"/>
        <w:ind w:firstLine="180"/>
      </w:pPr>
      <w:r>
        <w:t>File[</w:t>
      </w:r>
      <w:r w:rsidR="004F3A5D">
        <w:t xml:space="preserve"> </w:t>
      </w:r>
      <w:r>
        <w:t xml:space="preserve">] </w:t>
      </w:r>
      <w:proofErr w:type="spellStart"/>
      <w:r>
        <w:t>externalStorageVolumes</w:t>
      </w:r>
      <w:proofErr w:type="spellEnd"/>
      <w:r>
        <w:t xml:space="preserve"> =</w:t>
      </w:r>
    </w:p>
    <w:p w14:paraId="28F9FCB8" w14:textId="77777777" w:rsidR="00CD26B8" w:rsidRDefault="00CD26B8" w:rsidP="00364CEC">
      <w:pPr>
        <w:pStyle w:val="a6"/>
        <w:ind w:firstLine="180"/>
      </w:pPr>
      <w:r>
        <w:t xml:space="preserve">        </w:t>
      </w:r>
      <w:proofErr w:type="spellStart"/>
      <w:r>
        <w:t>ContextCompat.getExternalFilesDirs</w:t>
      </w:r>
      <w:proofErr w:type="spellEnd"/>
      <w:r>
        <w:t>(</w:t>
      </w:r>
      <w:proofErr w:type="spellStart"/>
      <w:r>
        <w:t>getApplicationContext</w:t>
      </w:r>
      <w:proofErr w:type="spellEnd"/>
      <w:r>
        <w:t>(), null);</w:t>
      </w:r>
    </w:p>
    <w:p w14:paraId="1960DFE2" w14:textId="77777777" w:rsidR="00CD26B8" w:rsidRDefault="00CD26B8" w:rsidP="00364CEC">
      <w:pPr>
        <w:pStyle w:val="a6"/>
        <w:ind w:firstLine="180"/>
      </w:pPr>
      <w:r>
        <w:t xml:space="preserve">File </w:t>
      </w:r>
      <w:proofErr w:type="spellStart"/>
      <w:r>
        <w:t>primaryExternalStorage</w:t>
      </w:r>
      <w:proofErr w:type="spellEnd"/>
      <w:r>
        <w:t xml:space="preserve"> = </w:t>
      </w:r>
      <w:proofErr w:type="spellStart"/>
      <w:r>
        <w:t>externalStorageVolumes</w:t>
      </w:r>
      <w:proofErr w:type="spellEnd"/>
      <w:r>
        <w:t>[0];</w:t>
      </w:r>
    </w:p>
    <w:p w14:paraId="167751C5" w14:textId="5C5911EE" w:rsidR="00364CEC" w:rsidRDefault="005F45A5" w:rsidP="005F45A5">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13</w:t>
      </w:r>
      <w:r w:rsidR="00BA5EDF">
        <w:fldChar w:fldCharType="end"/>
      </w:r>
    </w:p>
    <w:p w14:paraId="2CDDFF5E" w14:textId="7F2D7392" w:rsidR="00CD26B8" w:rsidRDefault="00CD26B8" w:rsidP="00CD26B8">
      <w:pPr>
        <w:ind w:firstLine="420"/>
      </w:pPr>
      <w:r>
        <w:rPr>
          <w:rFonts w:hint="eastAsia"/>
        </w:rPr>
        <w:t>注意：如果应用在搭载</w:t>
      </w:r>
      <w:r w:rsidR="00104F5C" w:rsidRPr="002144D2">
        <w:t>安卓</w:t>
      </w:r>
      <w:r>
        <w:t>4.3</w:t>
      </w:r>
      <w:r>
        <w:t>（</w:t>
      </w:r>
      <w:r>
        <w:t xml:space="preserve">API </w:t>
      </w:r>
      <w:r>
        <w:t>级别</w:t>
      </w:r>
      <w:r>
        <w:t xml:space="preserve"> 18</w:t>
      </w:r>
      <w:r>
        <w:t>）或更低版本的设备上使用，则该数组仅包含一个表示主外部存储卷的元素。</w:t>
      </w:r>
      <w:r>
        <w:rPr>
          <w:rFonts w:hint="eastAsia"/>
        </w:rPr>
        <w:t>如需从外部存储设备访问应用专用文件，请调用</w:t>
      </w:r>
      <w:r>
        <w:t xml:space="preserve"> </w:t>
      </w:r>
      <w:proofErr w:type="spellStart"/>
      <w:r>
        <w:t>getExternalFilesDir</w:t>
      </w:r>
      <w:proofErr w:type="spellEnd"/>
      <w:r>
        <w:t>()</w:t>
      </w:r>
      <w:r>
        <w:t>。</w:t>
      </w:r>
      <w:r>
        <w:rPr>
          <w:rFonts w:hint="eastAsia"/>
        </w:rPr>
        <w:t>为确保应用的性能不受影响，请勿多次打开和关闭同一文件。以下代码段演示了如何调用</w:t>
      </w:r>
      <w:r>
        <w:t xml:space="preserve"> </w:t>
      </w:r>
      <w:proofErr w:type="spellStart"/>
      <w:r>
        <w:t>getExternalFilesDir</w:t>
      </w:r>
      <w:proofErr w:type="spellEnd"/>
      <w:r>
        <w:t>()</w:t>
      </w:r>
      <w:r>
        <w:t>：</w:t>
      </w:r>
    </w:p>
    <w:p w14:paraId="366565CC" w14:textId="77777777" w:rsidR="00CD26B8" w:rsidRDefault="00CD26B8" w:rsidP="00FC5508">
      <w:pPr>
        <w:pStyle w:val="a6"/>
        <w:ind w:firstLine="180"/>
      </w:pPr>
      <w:r>
        <w:t xml:space="preserve">File </w:t>
      </w:r>
      <w:proofErr w:type="spellStart"/>
      <w:r>
        <w:t>appSpecificExternalDir</w:t>
      </w:r>
      <w:proofErr w:type="spellEnd"/>
      <w:r>
        <w:t xml:space="preserve"> = new File(</w:t>
      </w:r>
      <w:proofErr w:type="spellStart"/>
      <w:r>
        <w:t>context.getExternalFilesDir</w:t>
      </w:r>
      <w:proofErr w:type="spellEnd"/>
      <w:r>
        <w:t>(null), filename);</w:t>
      </w:r>
    </w:p>
    <w:p w14:paraId="78E90A99" w14:textId="64B60FC3" w:rsidR="00FC5508" w:rsidRDefault="00FC5508" w:rsidP="00FC5508">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14</w:t>
      </w:r>
      <w:r w:rsidR="00BA5EDF">
        <w:fldChar w:fldCharType="end"/>
      </w:r>
    </w:p>
    <w:p w14:paraId="30CA51CE" w14:textId="5703A39F" w:rsidR="00CD26B8" w:rsidRDefault="00CD26B8" w:rsidP="00CD26B8">
      <w:pPr>
        <w:ind w:firstLine="420"/>
      </w:pPr>
      <w:r>
        <w:rPr>
          <w:rFonts w:hint="eastAsia"/>
        </w:rPr>
        <w:t>注意：在</w:t>
      </w:r>
      <w:r w:rsidR="00104F5C" w:rsidRPr="002144D2">
        <w:t>安卓</w:t>
      </w:r>
      <w:r>
        <w:t>11</w:t>
      </w:r>
      <w:r>
        <w:t>（</w:t>
      </w:r>
      <w:r>
        <w:t xml:space="preserve">API </w:t>
      </w:r>
      <w:r>
        <w:t>级别</w:t>
      </w:r>
      <w:r>
        <w:t xml:space="preserve"> 30</w:t>
      </w:r>
      <w:r>
        <w:t>）及更高版本中，应用无法在外部存储设备上创建自己的应用专用目录。</w:t>
      </w:r>
      <w:r>
        <w:rPr>
          <w:rFonts w:hint="eastAsia"/>
        </w:rPr>
        <w:t>如需将应用专属文件添加到外部存储空间中的缓存，请获取对</w:t>
      </w:r>
      <w:r>
        <w:t xml:space="preserve"> </w:t>
      </w:r>
      <w:proofErr w:type="spellStart"/>
      <w:r>
        <w:t>externalCacheDir</w:t>
      </w:r>
      <w:proofErr w:type="spellEnd"/>
      <w:r>
        <w:t xml:space="preserve"> </w:t>
      </w:r>
      <w:r>
        <w:t>的引用：</w:t>
      </w:r>
    </w:p>
    <w:p w14:paraId="7C80E8C2" w14:textId="77777777" w:rsidR="00CD26B8" w:rsidRDefault="00CD26B8" w:rsidP="00FC5508">
      <w:pPr>
        <w:pStyle w:val="a6"/>
        <w:ind w:firstLine="180"/>
      </w:pPr>
      <w:r>
        <w:t xml:space="preserve">File </w:t>
      </w:r>
      <w:proofErr w:type="spellStart"/>
      <w:r>
        <w:t>externalCacheFile</w:t>
      </w:r>
      <w:proofErr w:type="spellEnd"/>
      <w:r>
        <w:t xml:space="preserve"> = new File(</w:t>
      </w:r>
      <w:proofErr w:type="spellStart"/>
      <w:r>
        <w:t>context.getExternalCacheDir</w:t>
      </w:r>
      <w:proofErr w:type="spellEnd"/>
      <w:r>
        <w:t>(), filename);</w:t>
      </w:r>
    </w:p>
    <w:p w14:paraId="62139109" w14:textId="34F189D3" w:rsidR="00FC5508" w:rsidRDefault="00FC5508" w:rsidP="00FC5508">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15</w:t>
      </w:r>
      <w:r w:rsidR="00BA5EDF">
        <w:fldChar w:fldCharType="end"/>
      </w:r>
    </w:p>
    <w:p w14:paraId="0E15A42B" w14:textId="2A001C21" w:rsidR="00CD26B8" w:rsidRDefault="00CD26B8" w:rsidP="00FC5508">
      <w:pPr>
        <w:ind w:firstLine="420"/>
      </w:pPr>
      <w:r>
        <w:rPr>
          <w:rFonts w:hint="eastAsia"/>
        </w:rPr>
        <w:t>如需从外部缓存目录中移除文件，请对代表该文件的</w:t>
      </w:r>
      <w:r>
        <w:t xml:space="preserve"> File </w:t>
      </w:r>
      <w:r>
        <w:t>对象使用</w:t>
      </w:r>
      <w:r>
        <w:t xml:space="preserve"> delete() </w:t>
      </w:r>
      <w:r>
        <w:t>方法：</w:t>
      </w:r>
    </w:p>
    <w:p w14:paraId="6F47AB28" w14:textId="77777777" w:rsidR="00CD26B8" w:rsidRDefault="00CD26B8" w:rsidP="00FC5508">
      <w:pPr>
        <w:pStyle w:val="a6"/>
        <w:ind w:firstLine="180"/>
      </w:pPr>
      <w:proofErr w:type="spellStart"/>
      <w:r>
        <w:t>externalCacheFile.delete</w:t>
      </w:r>
      <w:proofErr w:type="spellEnd"/>
      <w:r>
        <w:t>();</w:t>
      </w:r>
    </w:p>
    <w:p w14:paraId="068A5D12" w14:textId="355F9F6E" w:rsidR="00FC5508" w:rsidRDefault="00FC5508" w:rsidP="00FC5508">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16</w:t>
      </w:r>
      <w:r w:rsidR="00BA5EDF">
        <w:fldChar w:fldCharType="end"/>
      </w:r>
    </w:p>
    <w:p w14:paraId="204A66D7" w14:textId="4056220D" w:rsidR="00CD26B8" w:rsidRDefault="00CD26B8" w:rsidP="00CD26B8">
      <w:pPr>
        <w:ind w:firstLine="420"/>
      </w:pPr>
      <w:r>
        <w:rPr>
          <w:rFonts w:hint="eastAsia"/>
        </w:rPr>
        <w:t>如果支持使用仅在应用内对用户有价值的媒体文件，最好将这些文件存储在外部存储空间中的应用专属目录中，如以下代码段所示：</w:t>
      </w:r>
    </w:p>
    <w:p w14:paraId="210D6FC3" w14:textId="77777777" w:rsidR="00CD26B8" w:rsidRDefault="00CD26B8" w:rsidP="00FC5508">
      <w:pPr>
        <w:pStyle w:val="a6"/>
        <w:ind w:firstLine="180"/>
      </w:pPr>
      <w:r>
        <w:t>@Nullable</w:t>
      </w:r>
    </w:p>
    <w:p w14:paraId="1B854EE7" w14:textId="77777777" w:rsidR="00CD26B8" w:rsidRDefault="00CD26B8" w:rsidP="00FC5508">
      <w:pPr>
        <w:pStyle w:val="a6"/>
        <w:ind w:firstLine="180"/>
      </w:pPr>
      <w:r>
        <w:t xml:space="preserve">File </w:t>
      </w:r>
      <w:proofErr w:type="spellStart"/>
      <w:r>
        <w:t>getAppSpecificAlbumStorageDir</w:t>
      </w:r>
      <w:proofErr w:type="spellEnd"/>
      <w:r>
        <w:t xml:space="preserve">(Context context, String </w:t>
      </w:r>
      <w:proofErr w:type="spellStart"/>
      <w:r>
        <w:t>albumName</w:t>
      </w:r>
      <w:proofErr w:type="spellEnd"/>
      <w:r>
        <w:t>) {</w:t>
      </w:r>
    </w:p>
    <w:p w14:paraId="6430BD32" w14:textId="77777777" w:rsidR="00CD26B8" w:rsidRDefault="00CD26B8" w:rsidP="00FC5508">
      <w:pPr>
        <w:pStyle w:val="a6"/>
        <w:ind w:firstLine="180"/>
      </w:pPr>
      <w:r>
        <w:t xml:space="preserve">    // Get the pictures directory that's inside the app-specific directory on</w:t>
      </w:r>
    </w:p>
    <w:p w14:paraId="3CD719BB" w14:textId="77777777" w:rsidR="00CD26B8" w:rsidRDefault="00CD26B8" w:rsidP="00FC5508">
      <w:pPr>
        <w:pStyle w:val="a6"/>
        <w:ind w:firstLine="180"/>
      </w:pPr>
      <w:r>
        <w:t xml:space="preserve">    // external storage.</w:t>
      </w:r>
    </w:p>
    <w:p w14:paraId="2302EA5C" w14:textId="77777777" w:rsidR="00CD26B8" w:rsidRDefault="00CD26B8" w:rsidP="00FC5508">
      <w:pPr>
        <w:pStyle w:val="a6"/>
        <w:ind w:firstLine="180"/>
      </w:pPr>
      <w:r>
        <w:t xml:space="preserve">    File </w:t>
      </w:r>
      <w:proofErr w:type="spellStart"/>
      <w:r>
        <w:t>file</w:t>
      </w:r>
      <w:proofErr w:type="spellEnd"/>
      <w:r>
        <w:t xml:space="preserve"> = new File(</w:t>
      </w:r>
      <w:proofErr w:type="spellStart"/>
      <w:r>
        <w:t>context.getExternalFilesDir</w:t>
      </w:r>
      <w:proofErr w:type="spellEnd"/>
      <w:r>
        <w:t>(</w:t>
      </w:r>
    </w:p>
    <w:p w14:paraId="41E59394" w14:textId="77777777" w:rsidR="00CD26B8" w:rsidRDefault="00CD26B8" w:rsidP="00FC5508">
      <w:pPr>
        <w:pStyle w:val="a6"/>
        <w:ind w:firstLine="180"/>
      </w:pPr>
      <w:r>
        <w:t xml:space="preserve">            </w:t>
      </w:r>
      <w:proofErr w:type="spellStart"/>
      <w:r>
        <w:t>Environment.DIRECTORY_PICTURES</w:t>
      </w:r>
      <w:proofErr w:type="spellEnd"/>
      <w:r>
        <w:t xml:space="preserve">), </w:t>
      </w:r>
      <w:proofErr w:type="spellStart"/>
      <w:r>
        <w:t>albumName</w:t>
      </w:r>
      <w:proofErr w:type="spellEnd"/>
      <w:r>
        <w:t>);</w:t>
      </w:r>
    </w:p>
    <w:p w14:paraId="1F5B6B89" w14:textId="77777777" w:rsidR="00CD26B8" w:rsidRPr="0074478D" w:rsidRDefault="00CD26B8" w:rsidP="00FC5508">
      <w:pPr>
        <w:pStyle w:val="a6"/>
        <w:ind w:firstLine="180"/>
      </w:pPr>
      <w:r>
        <w:t xml:space="preserve">    if (file =</w:t>
      </w:r>
      <w:r w:rsidRPr="0074478D">
        <w:t>= null || !</w:t>
      </w:r>
      <w:proofErr w:type="spellStart"/>
      <w:r w:rsidRPr="0074478D">
        <w:t>file.mkdirs</w:t>
      </w:r>
      <w:proofErr w:type="spellEnd"/>
      <w:r w:rsidRPr="0074478D">
        <w:t>()) {</w:t>
      </w:r>
    </w:p>
    <w:p w14:paraId="11392749" w14:textId="77777777" w:rsidR="00CD26B8" w:rsidRDefault="00CD26B8" w:rsidP="00FC5508">
      <w:pPr>
        <w:pStyle w:val="a6"/>
        <w:ind w:firstLine="180"/>
      </w:pPr>
      <w:r>
        <w:t xml:space="preserve">        </w:t>
      </w:r>
      <w:proofErr w:type="spellStart"/>
      <w:r>
        <w:t>Log.e</w:t>
      </w:r>
      <w:proofErr w:type="spellEnd"/>
      <w:r>
        <w:t>(LOG_TAG, "Directory not created");</w:t>
      </w:r>
    </w:p>
    <w:p w14:paraId="58A4DE0E" w14:textId="77777777" w:rsidR="00CD26B8" w:rsidRDefault="00CD26B8" w:rsidP="00FC5508">
      <w:pPr>
        <w:pStyle w:val="a6"/>
        <w:ind w:firstLine="180"/>
      </w:pPr>
      <w:r>
        <w:t xml:space="preserve">    }</w:t>
      </w:r>
    </w:p>
    <w:p w14:paraId="47E7A450" w14:textId="77777777" w:rsidR="00CD26B8" w:rsidRDefault="00CD26B8" w:rsidP="00FC5508">
      <w:pPr>
        <w:pStyle w:val="a6"/>
        <w:ind w:firstLine="180"/>
      </w:pPr>
      <w:r>
        <w:t xml:space="preserve">    return file;</w:t>
      </w:r>
    </w:p>
    <w:p w14:paraId="1C977A1D" w14:textId="77777777" w:rsidR="00CD26B8" w:rsidRDefault="00CD26B8" w:rsidP="00FC5508">
      <w:pPr>
        <w:pStyle w:val="a6"/>
        <w:ind w:firstLine="180"/>
      </w:pPr>
      <w:r>
        <w:t>}</w:t>
      </w:r>
    </w:p>
    <w:p w14:paraId="60752163" w14:textId="4FEE659D" w:rsidR="00FC5508" w:rsidRDefault="00FC5508" w:rsidP="00FC5508">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17</w:t>
      </w:r>
      <w:r w:rsidR="00BA5EDF">
        <w:fldChar w:fldCharType="end"/>
      </w:r>
    </w:p>
    <w:p w14:paraId="332B5E45" w14:textId="6FA975FB" w:rsidR="00D10562" w:rsidRDefault="00CD26B8" w:rsidP="00CD26B8">
      <w:pPr>
        <w:ind w:firstLine="420"/>
      </w:pPr>
      <w:r>
        <w:rPr>
          <w:rFonts w:hint="eastAsia"/>
        </w:rPr>
        <w:lastRenderedPageBreak/>
        <w:t>请务必使用</w:t>
      </w:r>
      <w:r>
        <w:t xml:space="preserve"> DIRECTORY_PICTURES </w:t>
      </w:r>
      <w:r>
        <w:t>等</w:t>
      </w:r>
      <w:r>
        <w:t xml:space="preserve"> API </w:t>
      </w:r>
      <w:r>
        <w:t>常量提供的目录名称。这些目录名称可确保系统正确处理文件。如果没有适合文件的预定义子目录名称，可以改为将</w:t>
      </w:r>
      <w:r>
        <w:t xml:space="preserve"> null </w:t>
      </w:r>
      <w:r>
        <w:t>传递到</w:t>
      </w:r>
      <w:r>
        <w:t xml:space="preserve"> </w:t>
      </w:r>
      <w:proofErr w:type="spellStart"/>
      <w:r>
        <w:t>getExternalFilesDir</w:t>
      </w:r>
      <w:proofErr w:type="spellEnd"/>
      <w:r>
        <w:t>()</w:t>
      </w:r>
      <w:r>
        <w:t>。这将返回外部存储空间中的应用专属根目录。</w:t>
      </w:r>
    </w:p>
    <w:p w14:paraId="33913D99" w14:textId="53E4628A" w:rsidR="00D10562" w:rsidRDefault="00D10562" w:rsidP="003541EA">
      <w:pPr>
        <w:pStyle w:val="3"/>
      </w:pPr>
      <w:r>
        <w:rPr>
          <w:rFonts w:hint="eastAsia"/>
        </w:rPr>
        <w:t>查看可用空间</w:t>
      </w:r>
    </w:p>
    <w:p w14:paraId="0116FCD5" w14:textId="0EC255C0" w:rsidR="00CD26B8" w:rsidRDefault="00CD26B8" w:rsidP="00CD26B8">
      <w:pPr>
        <w:ind w:firstLine="420"/>
      </w:pPr>
      <w:r>
        <w:rPr>
          <w:rFonts w:hint="eastAsia"/>
        </w:rPr>
        <w:t>许多用户的设备上没有太多可用的存储空间，因此应用应谨慎使用空间。如果事先知道要存储的数据量，可以通过调用</w:t>
      </w:r>
      <w:r>
        <w:t xml:space="preserve"> </w:t>
      </w:r>
      <w:proofErr w:type="spellStart"/>
      <w:r>
        <w:t>getAllocatableBytes</w:t>
      </w:r>
      <w:proofErr w:type="spellEnd"/>
      <w:r>
        <w:t xml:space="preserve">() </w:t>
      </w:r>
      <w:r>
        <w:t>查出设备可以为应用提供多少空间。</w:t>
      </w:r>
      <w:proofErr w:type="spellStart"/>
      <w:r>
        <w:t>getAllocatableBytes</w:t>
      </w:r>
      <w:proofErr w:type="spellEnd"/>
      <w:r>
        <w:t xml:space="preserve">() </w:t>
      </w:r>
      <w:r>
        <w:t>的返回值可能大于设备上的当前可用空间量。这是因为系统已识别出可以从其他应用的缓存目录中移除的文件。</w:t>
      </w:r>
      <w:r>
        <w:rPr>
          <w:rFonts w:hint="eastAsia"/>
        </w:rPr>
        <w:t>如果有足够的空间保存应用数据，请调用</w:t>
      </w:r>
      <w:r>
        <w:t xml:space="preserve"> </w:t>
      </w:r>
      <w:proofErr w:type="spellStart"/>
      <w:r>
        <w:t>allocateBytes</w:t>
      </w:r>
      <w:proofErr w:type="spellEnd"/>
      <w:r>
        <w:t>()</w:t>
      </w:r>
      <w:r>
        <w:t>。否则，应用可以请求用户从设备移除一些文件或从设备移除所有缓存文件。</w:t>
      </w:r>
      <w:r>
        <w:rPr>
          <w:rFonts w:hint="eastAsia"/>
        </w:rPr>
        <w:t>以下代码段展示了应用如何查询设备上的可用空间的示例：</w:t>
      </w:r>
    </w:p>
    <w:p w14:paraId="67086A04" w14:textId="77777777" w:rsidR="00CD26B8" w:rsidRDefault="00CD26B8" w:rsidP="005B238E">
      <w:pPr>
        <w:pStyle w:val="a6"/>
        <w:ind w:firstLine="180"/>
      </w:pPr>
      <w:r>
        <w:t>// App needs 10 MB within internal storage.</w:t>
      </w:r>
    </w:p>
    <w:p w14:paraId="48D81536" w14:textId="77777777" w:rsidR="00CD26B8" w:rsidRDefault="00CD26B8" w:rsidP="005B238E">
      <w:pPr>
        <w:pStyle w:val="a6"/>
        <w:ind w:firstLine="180"/>
      </w:pPr>
      <w:r>
        <w:t>private static final long NUM_BYTES_NEEDED_FOR_MY_APP = 1024 * 1024 * 10L;</w:t>
      </w:r>
    </w:p>
    <w:p w14:paraId="24B298D4" w14:textId="77777777" w:rsidR="00CD26B8" w:rsidRDefault="00CD26B8" w:rsidP="005B238E">
      <w:pPr>
        <w:pStyle w:val="a6"/>
        <w:ind w:firstLine="180"/>
      </w:pPr>
    </w:p>
    <w:p w14:paraId="729DB92E" w14:textId="77777777" w:rsidR="00CD26B8" w:rsidRDefault="00CD26B8" w:rsidP="005B238E">
      <w:pPr>
        <w:pStyle w:val="a6"/>
        <w:ind w:firstLine="180"/>
      </w:pPr>
      <w:proofErr w:type="spellStart"/>
      <w:r>
        <w:t>StorageManager</w:t>
      </w:r>
      <w:proofErr w:type="spellEnd"/>
      <w:r>
        <w:t xml:space="preserve"> </w:t>
      </w:r>
      <w:proofErr w:type="spellStart"/>
      <w:r>
        <w:t>storageManager</w:t>
      </w:r>
      <w:proofErr w:type="spellEnd"/>
      <w:r>
        <w:t xml:space="preserve"> =</w:t>
      </w:r>
    </w:p>
    <w:p w14:paraId="27D61472" w14:textId="77777777" w:rsidR="00CD26B8" w:rsidRDefault="00CD26B8" w:rsidP="005B238E">
      <w:pPr>
        <w:pStyle w:val="a6"/>
        <w:ind w:firstLine="180"/>
      </w:pPr>
      <w:r>
        <w:t xml:space="preserve">        </w:t>
      </w:r>
      <w:proofErr w:type="spellStart"/>
      <w:r>
        <w:t>getApplicationContext</w:t>
      </w:r>
      <w:proofErr w:type="spellEnd"/>
      <w:r>
        <w:t>().</w:t>
      </w:r>
      <w:proofErr w:type="spellStart"/>
      <w:r>
        <w:t>getSystemService</w:t>
      </w:r>
      <w:proofErr w:type="spellEnd"/>
      <w:r>
        <w:t>(</w:t>
      </w:r>
      <w:proofErr w:type="spellStart"/>
      <w:r>
        <w:t>StorageManager.class</w:t>
      </w:r>
      <w:proofErr w:type="spellEnd"/>
      <w:r>
        <w:t>);</w:t>
      </w:r>
    </w:p>
    <w:p w14:paraId="5ADB2145" w14:textId="77777777" w:rsidR="00CD26B8" w:rsidRDefault="00CD26B8" w:rsidP="005B238E">
      <w:pPr>
        <w:pStyle w:val="a6"/>
        <w:ind w:firstLine="180"/>
      </w:pPr>
      <w:r>
        <w:t xml:space="preserve">UUID </w:t>
      </w:r>
      <w:proofErr w:type="spellStart"/>
      <w:r>
        <w:t>appSpecificInternalDirUuid</w:t>
      </w:r>
      <w:proofErr w:type="spellEnd"/>
      <w:r>
        <w:t xml:space="preserve"> = </w:t>
      </w:r>
      <w:proofErr w:type="spellStart"/>
      <w:r>
        <w:t>storageManager.getUuidForPath</w:t>
      </w:r>
      <w:proofErr w:type="spellEnd"/>
      <w:r>
        <w:t>(</w:t>
      </w:r>
      <w:proofErr w:type="spellStart"/>
      <w:r>
        <w:t>getFilesDir</w:t>
      </w:r>
      <w:proofErr w:type="spellEnd"/>
      <w:r>
        <w:t>());</w:t>
      </w:r>
    </w:p>
    <w:p w14:paraId="23983553" w14:textId="77777777" w:rsidR="00CD26B8" w:rsidRDefault="00CD26B8" w:rsidP="005B238E">
      <w:pPr>
        <w:pStyle w:val="a6"/>
        <w:ind w:firstLine="180"/>
      </w:pPr>
      <w:r>
        <w:t xml:space="preserve">long </w:t>
      </w:r>
      <w:proofErr w:type="spellStart"/>
      <w:r>
        <w:t>availableBytes</w:t>
      </w:r>
      <w:proofErr w:type="spellEnd"/>
      <w:r>
        <w:t xml:space="preserve"> =</w:t>
      </w:r>
    </w:p>
    <w:p w14:paraId="21428227" w14:textId="77777777" w:rsidR="00CD26B8" w:rsidRDefault="00CD26B8" w:rsidP="005B238E">
      <w:pPr>
        <w:pStyle w:val="a6"/>
        <w:ind w:firstLine="180"/>
      </w:pPr>
      <w:r>
        <w:t xml:space="preserve">        </w:t>
      </w:r>
      <w:proofErr w:type="spellStart"/>
      <w:r>
        <w:t>storageManager.getAllocatableBytes</w:t>
      </w:r>
      <w:proofErr w:type="spellEnd"/>
      <w:r>
        <w:t>(</w:t>
      </w:r>
      <w:proofErr w:type="spellStart"/>
      <w:r>
        <w:t>appSpecificInternalDirUuid</w:t>
      </w:r>
      <w:proofErr w:type="spellEnd"/>
      <w:r>
        <w:t>);</w:t>
      </w:r>
    </w:p>
    <w:p w14:paraId="0F87D336" w14:textId="77777777" w:rsidR="00CD26B8" w:rsidRDefault="00CD26B8" w:rsidP="005B238E">
      <w:pPr>
        <w:pStyle w:val="a6"/>
        <w:ind w:firstLine="180"/>
      </w:pPr>
      <w:r>
        <w:t>if (</w:t>
      </w:r>
      <w:proofErr w:type="spellStart"/>
      <w:r>
        <w:t>availableBytes</w:t>
      </w:r>
      <w:proofErr w:type="spellEnd"/>
      <w:r>
        <w:t xml:space="preserve"> &gt;= NUM_BYTES_NEEDED_FOR_MY_APP) {</w:t>
      </w:r>
    </w:p>
    <w:p w14:paraId="68BE6534" w14:textId="77777777" w:rsidR="00CD26B8" w:rsidRDefault="00CD26B8" w:rsidP="005B238E">
      <w:pPr>
        <w:pStyle w:val="a6"/>
        <w:ind w:firstLine="180"/>
      </w:pPr>
      <w:r>
        <w:t xml:space="preserve">    </w:t>
      </w:r>
      <w:proofErr w:type="spellStart"/>
      <w:r>
        <w:t>storageManager.allocateBytes</w:t>
      </w:r>
      <w:proofErr w:type="spellEnd"/>
      <w:r>
        <w:t>(</w:t>
      </w:r>
    </w:p>
    <w:p w14:paraId="6B3D6AA2" w14:textId="77777777" w:rsidR="00CD26B8" w:rsidRDefault="00CD26B8" w:rsidP="005B238E">
      <w:pPr>
        <w:pStyle w:val="a6"/>
        <w:ind w:firstLine="180"/>
      </w:pPr>
      <w:r>
        <w:t xml:space="preserve">            </w:t>
      </w:r>
      <w:proofErr w:type="spellStart"/>
      <w:r>
        <w:t>appSpecificInternalDirUuid</w:t>
      </w:r>
      <w:proofErr w:type="spellEnd"/>
      <w:r>
        <w:t>, NUM_BYTES_NEEDED_FOR_MY_APP);</w:t>
      </w:r>
    </w:p>
    <w:p w14:paraId="2E30B486" w14:textId="77777777" w:rsidR="00CD26B8" w:rsidRDefault="00CD26B8" w:rsidP="005B238E">
      <w:pPr>
        <w:pStyle w:val="a6"/>
        <w:ind w:firstLine="180"/>
      </w:pPr>
      <w:r>
        <w:t>} else {</w:t>
      </w:r>
    </w:p>
    <w:p w14:paraId="1D8A5345" w14:textId="77777777" w:rsidR="00CD26B8" w:rsidRDefault="00CD26B8" w:rsidP="005B238E">
      <w:pPr>
        <w:pStyle w:val="a6"/>
        <w:ind w:firstLine="180"/>
      </w:pPr>
      <w:r>
        <w:t xml:space="preserve">    // To request that the user remove all app cache files instead, set</w:t>
      </w:r>
    </w:p>
    <w:p w14:paraId="5EA948B2" w14:textId="77777777" w:rsidR="00CD26B8" w:rsidRDefault="00CD26B8" w:rsidP="005B238E">
      <w:pPr>
        <w:pStyle w:val="a6"/>
        <w:ind w:firstLine="180"/>
      </w:pPr>
      <w:r>
        <w:t xml:space="preserve">    // "action" to ACTION_CLEAR_APP_CACHE.</w:t>
      </w:r>
    </w:p>
    <w:p w14:paraId="1F56AB35" w14:textId="77777777" w:rsidR="00CD26B8" w:rsidRDefault="00CD26B8" w:rsidP="005B238E">
      <w:pPr>
        <w:pStyle w:val="a6"/>
        <w:ind w:firstLine="180"/>
      </w:pPr>
      <w:r>
        <w:t xml:space="preserve">    Intent </w:t>
      </w:r>
      <w:proofErr w:type="spellStart"/>
      <w:r>
        <w:t>storageIntent</w:t>
      </w:r>
      <w:proofErr w:type="spellEnd"/>
      <w:r>
        <w:t xml:space="preserve"> = new Intent();</w:t>
      </w:r>
    </w:p>
    <w:p w14:paraId="5AF2E239" w14:textId="77777777" w:rsidR="00CD26B8" w:rsidRDefault="00CD26B8" w:rsidP="005B238E">
      <w:pPr>
        <w:pStyle w:val="a6"/>
        <w:ind w:firstLine="180"/>
      </w:pPr>
      <w:r>
        <w:t xml:space="preserve">    </w:t>
      </w:r>
      <w:proofErr w:type="spellStart"/>
      <w:r>
        <w:t>storageIntent.setAction</w:t>
      </w:r>
      <w:proofErr w:type="spellEnd"/>
      <w:r>
        <w:t>(ACTION_MANAGE_STORAGE);</w:t>
      </w:r>
    </w:p>
    <w:p w14:paraId="32DD99F9" w14:textId="77777777" w:rsidR="00CD26B8" w:rsidRDefault="00CD26B8" w:rsidP="005B238E">
      <w:pPr>
        <w:pStyle w:val="a6"/>
        <w:ind w:firstLine="180"/>
      </w:pPr>
      <w:r>
        <w:t>}</w:t>
      </w:r>
    </w:p>
    <w:p w14:paraId="663EDCA5" w14:textId="4ADCAA06" w:rsidR="005B238E" w:rsidRDefault="005B238E" w:rsidP="005B238E">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18</w:t>
      </w:r>
      <w:r w:rsidR="00BA5EDF">
        <w:fldChar w:fldCharType="end"/>
      </w:r>
    </w:p>
    <w:p w14:paraId="52DF51AE" w14:textId="5D079AB5" w:rsidR="00CD26B8" w:rsidRDefault="00CD26B8" w:rsidP="00CD26B8">
      <w:pPr>
        <w:ind w:firstLine="420"/>
      </w:pPr>
      <w:r>
        <w:rPr>
          <w:rFonts w:hint="eastAsia"/>
        </w:rPr>
        <w:t>注意：无需检查可用空间即可保存文件。可以尝试立即写入文件，然后在出现</w:t>
      </w:r>
      <w:r>
        <w:t xml:space="preserve"> </w:t>
      </w:r>
      <w:proofErr w:type="spellStart"/>
      <w:r>
        <w:t>IOException</w:t>
      </w:r>
      <w:proofErr w:type="spellEnd"/>
      <w:r>
        <w:t xml:space="preserve"> </w:t>
      </w:r>
      <w:r>
        <w:t>时将其捕获。如果不知道所需的确切空间量，则可能需要执行此操作。例如，如果在保存文件前更改了文件的编码（将</w:t>
      </w:r>
      <w:r>
        <w:t xml:space="preserve"> PNG </w:t>
      </w:r>
      <w:r>
        <w:t>图片转换为</w:t>
      </w:r>
      <w:r>
        <w:t xml:space="preserve"> JPEG </w:t>
      </w:r>
      <w:r>
        <w:t>格式），则不会事先得知文件的大小。</w:t>
      </w:r>
      <w:r>
        <w:rPr>
          <w:rFonts w:hint="eastAsia"/>
        </w:rPr>
        <w:t>应用可以声明并创建一个自定</w:t>
      </w:r>
      <w:r>
        <w:rPr>
          <w:rFonts w:hint="eastAsia"/>
        </w:rPr>
        <w:lastRenderedPageBreak/>
        <w:t>义</w:t>
      </w:r>
      <w:r w:rsidR="002144D2" w:rsidRPr="002144D2">
        <w:rPr>
          <w:bCs/>
        </w:rPr>
        <w:t>活动</w:t>
      </w:r>
      <w:r>
        <w:t>，该</w:t>
      </w:r>
      <w:r w:rsidR="00DB63A3" w:rsidRPr="00DB63A3">
        <w:rPr>
          <w:bCs/>
        </w:rPr>
        <w:t>活动</w:t>
      </w:r>
      <w:r>
        <w:t>在启动后可让用户管理应用存储在用户设备上的数据。可以在清单文件中使用</w:t>
      </w:r>
      <w:r>
        <w:t xml:space="preserve"> </w:t>
      </w:r>
      <w:proofErr w:type="spellStart"/>
      <w:r>
        <w:t>android:manageSpaceActivity</w:t>
      </w:r>
      <w:proofErr w:type="spellEnd"/>
      <w:r>
        <w:t xml:space="preserve"> </w:t>
      </w:r>
      <w:r>
        <w:t>属性声明此自定义</w:t>
      </w:r>
      <w:r>
        <w:t>“</w:t>
      </w:r>
      <w:r>
        <w:t>管理空间</w:t>
      </w:r>
      <w:r>
        <w:t>”activity</w:t>
      </w:r>
      <w:r>
        <w:t>。文件管理器应用可以调用此</w:t>
      </w:r>
      <w:r w:rsidR="002144D2" w:rsidRPr="002144D2">
        <w:rPr>
          <w:bCs/>
        </w:rPr>
        <w:t>活动</w:t>
      </w:r>
      <w:r>
        <w:t>，即使应用未导出此</w:t>
      </w:r>
      <w:r w:rsidR="002144D2" w:rsidRPr="002144D2">
        <w:rPr>
          <w:bCs/>
        </w:rPr>
        <w:t>活动</w:t>
      </w:r>
      <w:r>
        <w:t>，也就是说，当</w:t>
      </w:r>
      <w:r w:rsidR="00DB63A3" w:rsidRPr="00DB63A3">
        <w:rPr>
          <w:bCs/>
        </w:rPr>
        <w:t>活动</w:t>
      </w:r>
      <w:r>
        <w:t>将</w:t>
      </w:r>
      <w:r>
        <w:t xml:space="preserve"> </w:t>
      </w:r>
      <w:proofErr w:type="spellStart"/>
      <w:r>
        <w:t>android:exported</w:t>
      </w:r>
      <w:proofErr w:type="spellEnd"/>
      <w:r>
        <w:t xml:space="preserve"> </w:t>
      </w:r>
      <w:r>
        <w:t>设置为</w:t>
      </w:r>
      <w:r>
        <w:t xml:space="preserve"> false </w:t>
      </w:r>
      <w:r>
        <w:t>时，仍然可以调用。</w:t>
      </w:r>
      <w:r>
        <w:rPr>
          <w:rFonts w:hint="eastAsia"/>
        </w:rPr>
        <w:t>如需请求用户在设备上选择文件进行移除，请调用包含</w:t>
      </w:r>
      <w:r>
        <w:t xml:space="preserve"> ACTION_MANAGE_STORAGE </w:t>
      </w:r>
      <w:r>
        <w:t>操作的</w:t>
      </w:r>
      <w:r>
        <w:t xml:space="preserve"> intent</w:t>
      </w:r>
      <w:r>
        <w:t>。此</w:t>
      </w:r>
      <w:r w:rsidR="00072110">
        <w:t>意图</w:t>
      </w:r>
      <w:r>
        <w:t>会向用户显示提示。如果需要，此提示可以显示设备上的可用空间量。如需显示此人性化信息，请使用以下计算结果：</w:t>
      </w:r>
    </w:p>
    <w:p w14:paraId="5C4D5421" w14:textId="77777777" w:rsidR="00CD26B8" w:rsidRDefault="00CD26B8" w:rsidP="00863C45">
      <w:pPr>
        <w:pStyle w:val="a6"/>
        <w:ind w:firstLine="180"/>
      </w:pPr>
      <w:proofErr w:type="spellStart"/>
      <w:r>
        <w:t>StorageStatsManager.getFreeBytes</w:t>
      </w:r>
      <w:proofErr w:type="spellEnd"/>
      <w:r>
        <w:t xml:space="preserve">() / </w:t>
      </w:r>
      <w:proofErr w:type="spellStart"/>
      <w:r>
        <w:t>StorageStatsManager.getTotalBytes</w:t>
      </w:r>
      <w:proofErr w:type="spellEnd"/>
      <w:r>
        <w:t>()</w:t>
      </w:r>
    </w:p>
    <w:p w14:paraId="0872B4B4" w14:textId="6FC5BA76" w:rsidR="00863C45" w:rsidRDefault="00863C45" w:rsidP="00863C45">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19</w:t>
      </w:r>
      <w:r w:rsidR="00BA5EDF">
        <w:fldChar w:fldCharType="end"/>
      </w:r>
    </w:p>
    <w:p w14:paraId="0A4ECC01" w14:textId="4B4A1CAA" w:rsidR="00CD26B8" w:rsidRPr="00CD26B8" w:rsidRDefault="00CD26B8" w:rsidP="00CD26B8">
      <w:pPr>
        <w:ind w:firstLine="420"/>
      </w:pPr>
      <w:r>
        <w:rPr>
          <w:rFonts w:hint="eastAsia"/>
        </w:rPr>
        <w:t>或者，可以请求用户从设备上的所有应用中清除缓存文件。为此，请调用包含</w:t>
      </w:r>
      <w:r>
        <w:t xml:space="preserve"> ACTION_CLEAR_APP_CACHE</w:t>
      </w:r>
      <w:r>
        <w:t>操作的</w:t>
      </w:r>
      <w:r w:rsidR="00072110">
        <w:rPr>
          <w:rFonts w:hint="eastAsia"/>
        </w:rPr>
        <w:t>意图</w:t>
      </w:r>
      <w:r>
        <w:t>。</w:t>
      </w:r>
      <w:r>
        <w:rPr>
          <w:rFonts w:hint="eastAsia"/>
        </w:rPr>
        <w:t>注意：</w:t>
      </w:r>
      <w:r>
        <w:t>ACTION_CLEAR_APP_CACHE</w:t>
      </w:r>
      <w:r w:rsidR="00072110">
        <w:t>意图</w:t>
      </w:r>
      <w:r>
        <w:t>操作会严重影响设备的电池续航时间，并且可能会从设备上移除大量的文件。</w:t>
      </w:r>
    </w:p>
    <w:p w14:paraId="6EB2033B" w14:textId="03A96A37" w:rsidR="00BB373B" w:rsidRDefault="003F02E1" w:rsidP="003541EA">
      <w:pPr>
        <w:pStyle w:val="2"/>
        <w:ind w:firstLine="560"/>
      </w:pPr>
      <w:r>
        <w:rPr>
          <w:rFonts w:hint="eastAsia"/>
        </w:rPr>
        <w:t>共享存储空间</w:t>
      </w:r>
    </w:p>
    <w:p w14:paraId="2B1709BF" w14:textId="209D9AFD" w:rsidR="001A1F8D" w:rsidRDefault="001A1F8D" w:rsidP="001A1F8D">
      <w:pPr>
        <w:ind w:firstLine="420"/>
      </w:pPr>
      <w:r>
        <w:rPr>
          <w:rFonts w:hint="eastAsia"/>
        </w:rPr>
        <w:t>如果用户数据可供或应可供其他应用访问，并且即使在用户卸载应用后也可对其进行保存，请使用共享存储空间。</w:t>
      </w:r>
      <w:r w:rsidR="00227BE8">
        <w:t>安卓</w:t>
      </w:r>
      <w:r>
        <w:t>提供用于存储和访问以下类型的可共享数据的</w:t>
      </w:r>
      <w:r>
        <w:t xml:space="preserve"> API</w:t>
      </w:r>
      <w:r>
        <w:t>：</w:t>
      </w:r>
    </w:p>
    <w:p w14:paraId="29FDC09D" w14:textId="7DED522D" w:rsidR="001A1F8D" w:rsidRDefault="001A1F8D" w:rsidP="001A1F8D">
      <w:pPr>
        <w:pStyle w:val="a"/>
        <w:ind w:firstLine="360"/>
      </w:pPr>
      <w:r>
        <w:rPr>
          <w:rFonts w:hint="eastAsia"/>
        </w:rPr>
        <w:t>媒体内容：系统提供标准的公共目录来存储这些类型的文件，这样用户就可以将所有照片保存在一个公共位置，将所有音乐和音频文件保存在另一个公共位置，依此类推。应用可以使用此平台的</w:t>
      </w:r>
      <w:r>
        <w:t xml:space="preserve"> </w:t>
      </w:r>
      <w:proofErr w:type="spellStart"/>
      <w:r>
        <w:t>MediaStore</w:t>
      </w:r>
      <w:proofErr w:type="spellEnd"/>
      <w:r>
        <w:t xml:space="preserve"> API </w:t>
      </w:r>
      <w:r>
        <w:t>访问此内容。</w:t>
      </w:r>
    </w:p>
    <w:p w14:paraId="06D309A6" w14:textId="1476724D" w:rsidR="001A1F8D" w:rsidRDefault="001A1F8D" w:rsidP="001A1F8D">
      <w:pPr>
        <w:pStyle w:val="a"/>
        <w:ind w:firstLine="360"/>
      </w:pPr>
      <w:r>
        <w:rPr>
          <w:rFonts w:hint="eastAsia"/>
        </w:rPr>
        <w:t>文档和其他文件：系统有一个特殊目录，用于包含其他文件类型，例如</w:t>
      </w:r>
      <w:r>
        <w:t xml:space="preserve"> PDF </w:t>
      </w:r>
      <w:r>
        <w:t>文档和采用</w:t>
      </w:r>
      <w:r>
        <w:t xml:space="preserve"> EPUB </w:t>
      </w:r>
      <w:r>
        <w:t>格式的图书。应用可以使用此平台的存储访问框架访问这些文件。</w:t>
      </w:r>
    </w:p>
    <w:p w14:paraId="155C7CAD" w14:textId="07DDD38B" w:rsidR="003F02E1" w:rsidRDefault="001A1F8D" w:rsidP="001A1F8D">
      <w:pPr>
        <w:pStyle w:val="a"/>
        <w:ind w:firstLine="360"/>
      </w:pPr>
      <w:r>
        <w:rPr>
          <w:rFonts w:hint="eastAsia"/>
        </w:rPr>
        <w:t>数据集：在</w:t>
      </w:r>
      <w:r w:rsidR="00104F5C" w:rsidRPr="00104F5C">
        <w:rPr>
          <w:b/>
          <w:bCs/>
        </w:rPr>
        <w:t>安卓</w:t>
      </w:r>
      <w:r>
        <w:t>11</w:t>
      </w:r>
      <w:r>
        <w:t>（</w:t>
      </w:r>
      <w:r>
        <w:t xml:space="preserve">API </w:t>
      </w:r>
      <w:r>
        <w:t>级别</w:t>
      </w:r>
      <w:r>
        <w:t xml:space="preserve"> 30</w:t>
      </w:r>
      <w:r>
        <w:t>）及更高版本中，系统会缓存多个应用可能使用的大型数据集。这些数据集可为机器学习和媒体播放等用例提供支持。应用可以使用</w:t>
      </w:r>
      <w:r>
        <w:t xml:space="preserve"> </w:t>
      </w:r>
      <w:proofErr w:type="spellStart"/>
      <w:r>
        <w:t>BlobStoreManager</w:t>
      </w:r>
      <w:proofErr w:type="spellEnd"/>
      <w:r>
        <w:t xml:space="preserve"> API </w:t>
      </w:r>
      <w:r>
        <w:t>访问这些共享数据集。</w:t>
      </w:r>
    </w:p>
    <w:p w14:paraId="277F6E7C" w14:textId="3C87DB11" w:rsidR="0043537C" w:rsidRDefault="0043537C" w:rsidP="003541EA">
      <w:pPr>
        <w:pStyle w:val="3"/>
        <w:rPr>
          <w:lang w:bidi="km-KH"/>
        </w:rPr>
      </w:pPr>
      <w:r>
        <w:rPr>
          <w:rFonts w:hint="eastAsia"/>
          <w:lang w:bidi="km-KH"/>
        </w:rPr>
        <w:t>媒体内容</w:t>
      </w:r>
    </w:p>
    <w:p w14:paraId="24C5D1FD" w14:textId="0A4A6302" w:rsidR="009A6179" w:rsidRDefault="009A6179" w:rsidP="009A6179">
      <w:pPr>
        <w:ind w:firstLine="420"/>
        <w:rPr>
          <w:lang w:bidi="km-KH"/>
        </w:rPr>
      </w:pPr>
      <w:r>
        <w:rPr>
          <w:rFonts w:hint="eastAsia"/>
          <w:lang w:bidi="km-KH"/>
        </w:rPr>
        <w:t>为了提供更丰富的用户体验，许多应用允许用户提供和访问位于外部存储卷上的媒体。框架提供经过优化的媒体集合索引，称为媒体库，使可以更轻松地检索和更新这些媒体文件。即使应用已卸载，这些文件仍会保留在用户的设备上。注意：如果应用支持使用仅在应用内对用户有价值的媒体文件，最好将这些文件存储在外部存储空间中的应用专属目录中。如需与媒体库抽象互动，使用从应用上下文中检索到的</w:t>
      </w:r>
      <w:r>
        <w:rPr>
          <w:lang w:bidi="km-KH"/>
        </w:rPr>
        <w:t xml:space="preserve"> </w:t>
      </w:r>
      <w:proofErr w:type="spellStart"/>
      <w:r>
        <w:rPr>
          <w:lang w:bidi="km-KH"/>
        </w:rPr>
        <w:t>ContentResolver</w:t>
      </w:r>
      <w:proofErr w:type="spellEnd"/>
      <w:r>
        <w:rPr>
          <w:lang w:bidi="km-KH"/>
        </w:rPr>
        <w:t xml:space="preserve"> </w:t>
      </w:r>
      <w:r>
        <w:rPr>
          <w:lang w:bidi="km-KH"/>
        </w:rPr>
        <w:t>对象：</w:t>
      </w:r>
    </w:p>
    <w:p w14:paraId="1553E9AE" w14:textId="77777777" w:rsidR="009A6179" w:rsidRDefault="009A6179" w:rsidP="009A6179">
      <w:pPr>
        <w:pStyle w:val="a6"/>
        <w:ind w:firstLine="180"/>
        <w:rPr>
          <w:lang w:bidi="km-KH"/>
        </w:rPr>
      </w:pPr>
      <w:r>
        <w:rPr>
          <w:lang w:bidi="km-KH"/>
        </w:rPr>
        <w:t>String[] projection = new String[] {</w:t>
      </w:r>
    </w:p>
    <w:p w14:paraId="4F387846" w14:textId="77777777" w:rsidR="009A6179" w:rsidRDefault="009A6179" w:rsidP="009A6179">
      <w:pPr>
        <w:pStyle w:val="a6"/>
        <w:ind w:firstLine="180"/>
        <w:rPr>
          <w:lang w:bidi="km-KH"/>
        </w:rPr>
      </w:pPr>
      <w:r>
        <w:rPr>
          <w:lang w:bidi="km-KH"/>
        </w:rPr>
        <w:t xml:space="preserve">        media-database-columns-to-retrieve</w:t>
      </w:r>
    </w:p>
    <w:p w14:paraId="446AFAE2" w14:textId="77777777" w:rsidR="009A6179" w:rsidRDefault="009A6179" w:rsidP="009A6179">
      <w:pPr>
        <w:pStyle w:val="a6"/>
        <w:ind w:firstLine="180"/>
        <w:rPr>
          <w:lang w:bidi="km-KH"/>
        </w:rPr>
      </w:pPr>
      <w:r>
        <w:rPr>
          <w:lang w:bidi="km-KH"/>
        </w:rPr>
        <w:t>};</w:t>
      </w:r>
    </w:p>
    <w:p w14:paraId="572787B1" w14:textId="77777777" w:rsidR="009A6179" w:rsidRDefault="009A6179" w:rsidP="009A6179">
      <w:pPr>
        <w:pStyle w:val="a6"/>
        <w:ind w:firstLine="180"/>
        <w:rPr>
          <w:lang w:bidi="km-KH"/>
        </w:rPr>
      </w:pPr>
      <w:r>
        <w:rPr>
          <w:lang w:bidi="km-KH"/>
        </w:rPr>
        <w:lastRenderedPageBreak/>
        <w:t xml:space="preserve">String selection = </w:t>
      </w:r>
      <w:proofErr w:type="spellStart"/>
      <w:r>
        <w:rPr>
          <w:lang w:bidi="km-KH"/>
        </w:rPr>
        <w:t>sql</w:t>
      </w:r>
      <w:proofErr w:type="spellEnd"/>
      <w:r>
        <w:rPr>
          <w:lang w:bidi="km-KH"/>
        </w:rPr>
        <w:t>-where-clause-with-placeholder-variables;</w:t>
      </w:r>
    </w:p>
    <w:p w14:paraId="228D781B" w14:textId="77777777" w:rsidR="009A6179" w:rsidRDefault="009A6179" w:rsidP="009A6179">
      <w:pPr>
        <w:pStyle w:val="a6"/>
        <w:ind w:firstLine="180"/>
        <w:rPr>
          <w:lang w:bidi="km-KH"/>
        </w:rPr>
      </w:pPr>
      <w:r>
        <w:rPr>
          <w:lang w:bidi="km-KH"/>
        </w:rPr>
        <w:t xml:space="preserve">String[] </w:t>
      </w:r>
      <w:proofErr w:type="spellStart"/>
      <w:r>
        <w:rPr>
          <w:lang w:bidi="km-KH"/>
        </w:rPr>
        <w:t>selectionArgs</w:t>
      </w:r>
      <w:proofErr w:type="spellEnd"/>
      <w:r>
        <w:rPr>
          <w:lang w:bidi="km-KH"/>
        </w:rPr>
        <w:t xml:space="preserve"> = new String[] {</w:t>
      </w:r>
    </w:p>
    <w:p w14:paraId="28455F61" w14:textId="77777777" w:rsidR="009A6179" w:rsidRDefault="009A6179" w:rsidP="009A6179">
      <w:pPr>
        <w:pStyle w:val="a6"/>
        <w:ind w:firstLine="180"/>
        <w:rPr>
          <w:lang w:bidi="km-KH"/>
        </w:rPr>
      </w:pPr>
      <w:r>
        <w:rPr>
          <w:lang w:bidi="km-KH"/>
        </w:rPr>
        <w:t xml:space="preserve">        values-of-placeholder-variables</w:t>
      </w:r>
    </w:p>
    <w:p w14:paraId="0868CF3A" w14:textId="77777777" w:rsidR="009A6179" w:rsidRDefault="009A6179" w:rsidP="009A6179">
      <w:pPr>
        <w:pStyle w:val="a6"/>
        <w:ind w:firstLine="180"/>
        <w:rPr>
          <w:lang w:bidi="km-KH"/>
        </w:rPr>
      </w:pPr>
      <w:r>
        <w:rPr>
          <w:lang w:bidi="km-KH"/>
        </w:rPr>
        <w:t>};</w:t>
      </w:r>
    </w:p>
    <w:p w14:paraId="37E2A662" w14:textId="77777777" w:rsidR="009A6179" w:rsidRDefault="009A6179" w:rsidP="009A6179">
      <w:pPr>
        <w:pStyle w:val="a6"/>
        <w:ind w:firstLine="180"/>
        <w:rPr>
          <w:lang w:bidi="km-KH"/>
        </w:rPr>
      </w:pPr>
      <w:r>
        <w:rPr>
          <w:lang w:bidi="km-KH"/>
        </w:rPr>
        <w:t xml:space="preserve">String </w:t>
      </w:r>
      <w:proofErr w:type="spellStart"/>
      <w:r>
        <w:rPr>
          <w:lang w:bidi="km-KH"/>
        </w:rPr>
        <w:t>sortOrder</w:t>
      </w:r>
      <w:proofErr w:type="spellEnd"/>
      <w:r>
        <w:rPr>
          <w:lang w:bidi="km-KH"/>
        </w:rPr>
        <w:t xml:space="preserve"> = </w:t>
      </w:r>
      <w:proofErr w:type="spellStart"/>
      <w:r>
        <w:rPr>
          <w:lang w:bidi="km-KH"/>
        </w:rPr>
        <w:t>sql</w:t>
      </w:r>
      <w:proofErr w:type="spellEnd"/>
      <w:r>
        <w:rPr>
          <w:lang w:bidi="km-KH"/>
        </w:rPr>
        <w:t>-order-by-clause;</w:t>
      </w:r>
    </w:p>
    <w:p w14:paraId="0D15CDEE" w14:textId="77777777" w:rsidR="009A6179" w:rsidRDefault="009A6179" w:rsidP="009A6179">
      <w:pPr>
        <w:pStyle w:val="a6"/>
        <w:ind w:firstLine="180"/>
        <w:rPr>
          <w:lang w:bidi="km-KH"/>
        </w:rPr>
      </w:pPr>
    </w:p>
    <w:p w14:paraId="1889CC26" w14:textId="77777777" w:rsidR="009A6179" w:rsidRDefault="009A6179" w:rsidP="009A6179">
      <w:pPr>
        <w:pStyle w:val="a6"/>
        <w:ind w:firstLine="180"/>
        <w:rPr>
          <w:lang w:bidi="km-KH"/>
        </w:rPr>
      </w:pPr>
      <w:r>
        <w:rPr>
          <w:lang w:bidi="km-KH"/>
        </w:rPr>
        <w:t xml:space="preserve">Cursor </w:t>
      </w:r>
      <w:proofErr w:type="spellStart"/>
      <w:r>
        <w:rPr>
          <w:lang w:bidi="km-KH"/>
        </w:rPr>
        <w:t>cursor</w:t>
      </w:r>
      <w:proofErr w:type="spellEnd"/>
      <w:r>
        <w:rPr>
          <w:lang w:bidi="km-KH"/>
        </w:rPr>
        <w:t xml:space="preserve"> = </w:t>
      </w:r>
      <w:proofErr w:type="spellStart"/>
      <w:r>
        <w:rPr>
          <w:lang w:bidi="km-KH"/>
        </w:rPr>
        <w:t>getApplicationContext</w:t>
      </w:r>
      <w:proofErr w:type="spellEnd"/>
      <w:r>
        <w:rPr>
          <w:lang w:bidi="km-KH"/>
        </w:rPr>
        <w:t>().</w:t>
      </w:r>
      <w:proofErr w:type="spellStart"/>
      <w:r>
        <w:rPr>
          <w:lang w:bidi="km-KH"/>
        </w:rPr>
        <w:t>getContentResolver</w:t>
      </w:r>
      <w:proofErr w:type="spellEnd"/>
      <w:r>
        <w:rPr>
          <w:lang w:bidi="km-KH"/>
        </w:rPr>
        <w:t>().query(</w:t>
      </w:r>
    </w:p>
    <w:p w14:paraId="7969997B" w14:textId="77777777" w:rsidR="009A6179" w:rsidRDefault="009A6179" w:rsidP="009A6179">
      <w:pPr>
        <w:pStyle w:val="a6"/>
        <w:ind w:firstLine="180"/>
        <w:rPr>
          <w:lang w:bidi="km-KH"/>
        </w:rPr>
      </w:pPr>
      <w:r>
        <w:rPr>
          <w:lang w:bidi="km-KH"/>
        </w:rPr>
        <w:t xml:space="preserve">    </w:t>
      </w:r>
      <w:proofErr w:type="spellStart"/>
      <w:r>
        <w:rPr>
          <w:lang w:bidi="km-KH"/>
        </w:rPr>
        <w:t>MediaStore.media-type.Media.EXTERNAL_CONTENT_URI</w:t>
      </w:r>
      <w:proofErr w:type="spellEnd"/>
      <w:r>
        <w:rPr>
          <w:lang w:bidi="km-KH"/>
        </w:rPr>
        <w:t>,</w:t>
      </w:r>
    </w:p>
    <w:p w14:paraId="6331EF0E" w14:textId="77777777" w:rsidR="009A6179" w:rsidRDefault="009A6179" w:rsidP="009A6179">
      <w:pPr>
        <w:pStyle w:val="a6"/>
        <w:ind w:firstLine="180"/>
        <w:rPr>
          <w:lang w:bidi="km-KH"/>
        </w:rPr>
      </w:pPr>
      <w:r>
        <w:rPr>
          <w:lang w:bidi="km-KH"/>
        </w:rPr>
        <w:t xml:space="preserve">    projection,</w:t>
      </w:r>
    </w:p>
    <w:p w14:paraId="0DACD12B" w14:textId="77777777" w:rsidR="009A6179" w:rsidRDefault="009A6179" w:rsidP="009A6179">
      <w:pPr>
        <w:pStyle w:val="a6"/>
        <w:ind w:firstLine="180"/>
        <w:rPr>
          <w:lang w:bidi="km-KH"/>
        </w:rPr>
      </w:pPr>
      <w:r>
        <w:rPr>
          <w:lang w:bidi="km-KH"/>
        </w:rPr>
        <w:t xml:space="preserve">    selection,</w:t>
      </w:r>
    </w:p>
    <w:p w14:paraId="39E1135F" w14:textId="77777777" w:rsidR="009A6179" w:rsidRDefault="009A6179" w:rsidP="009A6179">
      <w:pPr>
        <w:pStyle w:val="a6"/>
        <w:ind w:firstLine="180"/>
        <w:rPr>
          <w:lang w:bidi="km-KH"/>
        </w:rPr>
      </w:pPr>
      <w:r>
        <w:rPr>
          <w:lang w:bidi="km-KH"/>
        </w:rPr>
        <w:t xml:space="preserve">    </w:t>
      </w:r>
      <w:proofErr w:type="spellStart"/>
      <w:r>
        <w:rPr>
          <w:lang w:bidi="km-KH"/>
        </w:rPr>
        <w:t>selectionArgs</w:t>
      </w:r>
      <w:proofErr w:type="spellEnd"/>
      <w:r>
        <w:rPr>
          <w:lang w:bidi="km-KH"/>
        </w:rPr>
        <w:t>,</w:t>
      </w:r>
    </w:p>
    <w:p w14:paraId="0AB0F88F" w14:textId="77777777" w:rsidR="009A6179" w:rsidRDefault="009A6179" w:rsidP="009A6179">
      <w:pPr>
        <w:pStyle w:val="a6"/>
        <w:ind w:firstLine="180"/>
        <w:rPr>
          <w:lang w:bidi="km-KH"/>
        </w:rPr>
      </w:pPr>
      <w:r>
        <w:rPr>
          <w:lang w:bidi="km-KH"/>
        </w:rPr>
        <w:t xml:space="preserve">    </w:t>
      </w:r>
      <w:proofErr w:type="spellStart"/>
      <w:r>
        <w:rPr>
          <w:lang w:bidi="km-KH"/>
        </w:rPr>
        <w:t>sortOrder</w:t>
      </w:r>
      <w:proofErr w:type="spellEnd"/>
    </w:p>
    <w:p w14:paraId="423C3FA5" w14:textId="77777777" w:rsidR="009A6179" w:rsidRDefault="009A6179" w:rsidP="009A6179">
      <w:pPr>
        <w:pStyle w:val="a6"/>
        <w:ind w:firstLine="180"/>
        <w:rPr>
          <w:lang w:bidi="km-KH"/>
        </w:rPr>
      </w:pPr>
      <w:r>
        <w:rPr>
          <w:lang w:bidi="km-KH"/>
        </w:rPr>
        <w:t>);</w:t>
      </w:r>
    </w:p>
    <w:p w14:paraId="1C62718A" w14:textId="77777777" w:rsidR="009A6179" w:rsidRDefault="009A6179" w:rsidP="009A6179">
      <w:pPr>
        <w:pStyle w:val="a6"/>
        <w:ind w:firstLine="180"/>
        <w:rPr>
          <w:lang w:bidi="km-KH"/>
        </w:rPr>
      </w:pPr>
    </w:p>
    <w:p w14:paraId="07AA7162" w14:textId="77777777" w:rsidR="009A6179" w:rsidRDefault="009A6179" w:rsidP="009A6179">
      <w:pPr>
        <w:pStyle w:val="a6"/>
        <w:ind w:firstLine="180"/>
        <w:rPr>
          <w:lang w:bidi="km-KH"/>
        </w:rPr>
      </w:pPr>
      <w:r>
        <w:rPr>
          <w:lang w:bidi="km-KH"/>
        </w:rPr>
        <w:t>while (</w:t>
      </w:r>
      <w:proofErr w:type="spellStart"/>
      <w:r>
        <w:rPr>
          <w:lang w:bidi="km-KH"/>
        </w:rPr>
        <w:t>cursor.moveToNext</w:t>
      </w:r>
      <w:proofErr w:type="spellEnd"/>
      <w:r>
        <w:rPr>
          <w:lang w:bidi="km-KH"/>
        </w:rPr>
        <w:t>()) {</w:t>
      </w:r>
    </w:p>
    <w:p w14:paraId="30CC838F" w14:textId="77777777" w:rsidR="009A6179" w:rsidRDefault="009A6179" w:rsidP="009A6179">
      <w:pPr>
        <w:pStyle w:val="a6"/>
        <w:ind w:firstLine="180"/>
        <w:rPr>
          <w:lang w:bidi="km-KH"/>
        </w:rPr>
      </w:pPr>
      <w:r>
        <w:rPr>
          <w:lang w:bidi="km-KH"/>
        </w:rPr>
        <w:t xml:space="preserve">    // Use an ID column from the projection to get</w:t>
      </w:r>
    </w:p>
    <w:p w14:paraId="30DFDF50" w14:textId="77777777" w:rsidR="009A6179" w:rsidRDefault="009A6179" w:rsidP="009A6179">
      <w:pPr>
        <w:pStyle w:val="a6"/>
        <w:ind w:firstLine="180"/>
        <w:rPr>
          <w:lang w:bidi="km-KH"/>
        </w:rPr>
      </w:pPr>
      <w:r>
        <w:rPr>
          <w:lang w:bidi="km-KH"/>
        </w:rPr>
        <w:t xml:space="preserve">    // a URI representing the media item itself.</w:t>
      </w:r>
    </w:p>
    <w:p w14:paraId="1786DC27" w14:textId="77777777" w:rsidR="009A6179" w:rsidRDefault="009A6179" w:rsidP="009A6179">
      <w:pPr>
        <w:pStyle w:val="a6"/>
        <w:ind w:firstLine="180"/>
        <w:rPr>
          <w:lang w:bidi="km-KH"/>
        </w:rPr>
      </w:pPr>
      <w:r>
        <w:rPr>
          <w:lang w:bidi="km-KH"/>
        </w:rPr>
        <w:t>}</w:t>
      </w:r>
    </w:p>
    <w:p w14:paraId="2BB880B6" w14:textId="60426FCB" w:rsidR="009A6179" w:rsidRDefault="009A6179" w:rsidP="009A6179">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20</w:t>
      </w:r>
      <w:r w:rsidR="00BA5EDF">
        <w:fldChar w:fldCharType="end"/>
      </w:r>
    </w:p>
    <w:p w14:paraId="602E96F7" w14:textId="77777777" w:rsidR="009A6179" w:rsidRDefault="009A6179" w:rsidP="009A6179">
      <w:pPr>
        <w:ind w:firstLine="420"/>
        <w:rPr>
          <w:lang w:bidi="km-KH"/>
        </w:rPr>
      </w:pPr>
      <w:r>
        <w:rPr>
          <w:rFonts w:hint="eastAsia"/>
          <w:lang w:bidi="km-KH"/>
        </w:rPr>
        <w:t>系统会自动扫描外部存储卷，并将媒体文件添加到以下明确定义的集合中：</w:t>
      </w:r>
    </w:p>
    <w:p w14:paraId="3651625C" w14:textId="77777777" w:rsidR="009A6179" w:rsidRDefault="009A6179" w:rsidP="00DC75A1">
      <w:pPr>
        <w:pStyle w:val="a"/>
        <w:ind w:firstLine="360"/>
      </w:pPr>
      <w:r>
        <w:rPr>
          <w:rFonts w:hint="eastAsia"/>
        </w:rPr>
        <w:t>图片（包括照片和屏幕截图），存储在</w:t>
      </w:r>
      <w:r>
        <w:t xml:space="preserve"> DCIM/ </w:t>
      </w:r>
      <w:r>
        <w:t>和</w:t>
      </w:r>
      <w:r>
        <w:t xml:space="preserve"> Pictures/ </w:t>
      </w:r>
      <w:r>
        <w:t>目录中。系统将这些文件添加到</w:t>
      </w:r>
      <w:r>
        <w:t xml:space="preserve"> </w:t>
      </w:r>
      <w:proofErr w:type="spellStart"/>
      <w:r>
        <w:t>MediaStore.Images</w:t>
      </w:r>
      <w:proofErr w:type="spellEnd"/>
      <w:r>
        <w:t xml:space="preserve"> </w:t>
      </w:r>
      <w:r>
        <w:t>表格中。</w:t>
      </w:r>
    </w:p>
    <w:p w14:paraId="6B372B20" w14:textId="77777777" w:rsidR="009A6179" w:rsidRDefault="009A6179" w:rsidP="00DC75A1">
      <w:pPr>
        <w:pStyle w:val="a"/>
        <w:ind w:firstLine="360"/>
      </w:pPr>
      <w:r>
        <w:rPr>
          <w:rFonts w:hint="eastAsia"/>
        </w:rPr>
        <w:t>视频，存储在</w:t>
      </w:r>
      <w:r>
        <w:t xml:space="preserve"> DCIM/</w:t>
      </w:r>
      <w:r>
        <w:t>、</w:t>
      </w:r>
      <w:r>
        <w:t xml:space="preserve">Movies/ </w:t>
      </w:r>
      <w:r>
        <w:t>和</w:t>
      </w:r>
      <w:r>
        <w:t xml:space="preserve"> Pictures/ </w:t>
      </w:r>
      <w:r>
        <w:t>目录中。系统将这些文件添加到</w:t>
      </w:r>
      <w:r>
        <w:t xml:space="preserve"> </w:t>
      </w:r>
      <w:proofErr w:type="spellStart"/>
      <w:r>
        <w:t>MediaStore.Video</w:t>
      </w:r>
      <w:proofErr w:type="spellEnd"/>
      <w:r>
        <w:t xml:space="preserve"> </w:t>
      </w:r>
      <w:r>
        <w:t>表格中。</w:t>
      </w:r>
    </w:p>
    <w:p w14:paraId="3E7E644F" w14:textId="4F02BC23" w:rsidR="009A6179" w:rsidRDefault="009A6179" w:rsidP="00DC75A1">
      <w:pPr>
        <w:pStyle w:val="a"/>
        <w:ind w:firstLine="360"/>
      </w:pPr>
      <w:r>
        <w:rPr>
          <w:rFonts w:hint="eastAsia"/>
        </w:rPr>
        <w:t>音频文件，存储在</w:t>
      </w:r>
      <w:r>
        <w:t xml:space="preserve"> Alarms/</w:t>
      </w:r>
      <w:r>
        <w:t>、</w:t>
      </w:r>
      <w:r>
        <w:t>Audiobooks/</w:t>
      </w:r>
      <w:r>
        <w:t>、</w:t>
      </w:r>
      <w:r>
        <w:t>Music/</w:t>
      </w:r>
      <w:r>
        <w:t>、</w:t>
      </w:r>
      <w:r>
        <w:t>Notifications/</w:t>
      </w:r>
      <w:r>
        <w:t>、</w:t>
      </w:r>
      <w:r>
        <w:t xml:space="preserve">Podcasts/ </w:t>
      </w:r>
      <w:r>
        <w:t>和</w:t>
      </w:r>
      <w:r>
        <w:t xml:space="preserve"> Ringtones/ </w:t>
      </w:r>
      <w:r>
        <w:t>目录中。此外，系统还可以识别</w:t>
      </w:r>
      <w:r>
        <w:t xml:space="preserve"> Music/ </w:t>
      </w:r>
      <w:r>
        <w:t>或</w:t>
      </w:r>
      <w:r>
        <w:t xml:space="preserve"> Movies/ </w:t>
      </w:r>
      <w:r>
        <w:t>目录中的音频播放列表，以及</w:t>
      </w:r>
      <w:r>
        <w:t xml:space="preserve"> Recordings/ </w:t>
      </w:r>
      <w:r>
        <w:t>目录中的录音。系统将这些文件添加到</w:t>
      </w:r>
      <w:r>
        <w:t xml:space="preserve"> </w:t>
      </w:r>
      <w:proofErr w:type="spellStart"/>
      <w:r>
        <w:t>MediaStore.Audio</w:t>
      </w:r>
      <w:proofErr w:type="spellEnd"/>
      <w:r>
        <w:t xml:space="preserve"> </w:t>
      </w:r>
      <w:r>
        <w:t>表格中。录音目录在</w:t>
      </w:r>
      <w:r w:rsidR="00104F5C" w:rsidRPr="00104F5C">
        <w:rPr>
          <w:b/>
          <w:bCs/>
        </w:rPr>
        <w:t>安卓</w:t>
      </w:r>
      <w:r>
        <w:t>11</w:t>
      </w:r>
      <w:r>
        <w:t>（</w:t>
      </w:r>
      <w:r>
        <w:t xml:space="preserve">API </w:t>
      </w:r>
      <w:r>
        <w:t>级别</w:t>
      </w:r>
      <w:r>
        <w:t xml:space="preserve"> 30</w:t>
      </w:r>
      <w:r>
        <w:t>）及更低版本中不可用。</w:t>
      </w:r>
    </w:p>
    <w:p w14:paraId="11DB03F1" w14:textId="1A37336D" w:rsidR="009A6179" w:rsidRDefault="009A6179" w:rsidP="00DC75A1">
      <w:pPr>
        <w:pStyle w:val="a"/>
        <w:ind w:firstLine="360"/>
      </w:pPr>
      <w:r>
        <w:rPr>
          <w:rFonts w:hint="eastAsia"/>
        </w:rPr>
        <w:t>下载的文件，存储在</w:t>
      </w:r>
      <w:r>
        <w:t xml:space="preserve"> Download/ </w:t>
      </w:r>
      <w:r>
        <w:t>目录中。在搭载</w:t>
      </w:r>
      <w:r w:rsidR="00104F5C" w:rsidRPr="00104F5C">
        <w:rPr>
          <w:b/>
          <w:bCs/>
        </w:rPr>
        <w:t>安卓</w:t>
      </w:r>
      <w:r>
        <w:t>10</w:t>
      </w:r>
      <w:r>
        <w:t>（</w:t>
      </w:r>
      <w:r>
        <w:t xml:space="preserve">API </w:t>
      </w:r>
      <w:r>
        <w:t>级别</w:t>
      </w:r>
      <w:r>
        <w:t xml:space="preserve"> 29</w:t>
      </w:r>
      <w:r>
        <w:t>）及更高版本的设备上，这些文件存储在</w:t>
      </w:r>
      <w:r>
        <w:t xml:space="preserve"> </w:t>
      </w:r>
      <w:proofErr w:type="spellStart"/>
      <w:r>
        <w:t>MediaStore.Downloads</w:t>
      </w:r>
      <w:proofErr w:type="spellEnd"/>
      <w:r>
        <w:t xml:space="preserve"> </w:t>
      </w:r>
      <w:r>
        <w:t>表格中。此表格在</w:t>
      </w:r>
      <w:r w:rsidR="00104F5C" w:rsidRPr="00104F5C">
        <w:rPr>
          <w:b/>
          <w:bCs/>
        </w:rPr>
        <w:t>安卓</w:t>
      </w:r>
      <w:r>
        <w:t>9</w:t>
      </w:r>
      <w:r>
        <w:t>（</w:t>
      </w:r>
      <w:r>
        <w:t xml:space="preserve">API </w:t>
      </w:r>
      <w:r>
        <w:t>级别</w:t>
      </w:r>
      <w:r>
        <w:t xml:space="preserve"> 28</w:t>
      </w:r>
      <w:r>
        <w:t>）及更低版本中不可用。</w:t>
      </w:r>
    </w:p>
    <w:p w14:paraId="2FE7B01A" w14:textId="2AC9EE38" w:rsidR="009A6179" w:rsidRDefault="009A6179" w:rsidP="009A6179">
      <w:pPr>
        <w:ind w:firstLine="420"/>
        <w:rPr>
          <w:lang w:bidi="km-KH"/>
        </w:rPr>
      </w:pPr>
      <w:r>
        <w:rPr>
          <w:rFonts w:hint="eastAsia"/>
          <w:lang w:bidi="km-KH"/>
        </w:rPr>
        <w:t>媒体库还包含一个名为</w:t>
      </w:r>
      <w:r>
        <w:rPr>
          <w:lang w:bidi="km-KH"/>
        </w:rPr>
        <w:t xml:space="preserve"> </w:t>
      </w:r>
      <w:proofErr w:type="spellStart"/>
      <w:r>
        <w:rPr>
          <w:lang w:bidi="km-KH"/>
        </w:rPr>
        <w:t>MediaStore.Files</w:t>
      </w:r>
      <w:proofErr w:type="spellEnd"/>
      <w:r>
        <w:rPr>
          <w:lang w:bidi="km-KH"/>
        </w:rPr>
        <w:t xml:space="preserve"> </w:t>
      </w:r>
      <w:r>
        <w:rPr>
          <w:lang w:bidi="km-KH"/>
        </w:rPr>
        <w:t>的集合。其内容取决于应用是否使用分区存储（适用于以</w:t>
      </w:r>
      <w:r w:rsidR="00104F5C" w:rsidRPr="00104F5C">
        <w:rPr>
          <w:b/>
          <w:bCs/>
          <w:lang w:bidi="km-KH"/>
        </w:rPr>
        <w:t>安卓</w:t>
      </w:r>
      <w:r>
        <w:rPr>
          <w:lang w:bidi="km-KH"/>
        </w:rPr>
        <w:t xml:space="preserve">10 </w:t>
      </w:r>
      <w:r>
        <w:rPr>
          <w:lang w:bidi="km-KH"/>
        </w:rPr>
        <w:t>或更高版本为目标平台的应用）：</w:t>
      </w:r>
    </w:p>
    <w:p w14:paraId="665BA0AC" w14:textId="382CE47F" w:rsidR="009A6179" w:rsidRDefault="009A6179" w:rsidP="002D1537">
      <w:pPr>
        <w:pStyle w:val="a"/>
        <w:ind w:firstLine="360"/>
      </w:pPr>
      <w:r>
        <w:rPr>
          <w:rFonts w:hint="eastAsia"/>
        </w:rPr>
        <w:lastRenderedPageBreak/>
        <w:t>如果启用了分区存储，集合只会显示应用创建的照片、视频和音频文件。大多数开发者无需使用</w:t>
      </w:r>
      <w:r>
        <w:t xml:space="preserve"> </w:t>
      </w:r>
      <w:proofErr w:type="spellStart"/>
      <w:r>
        <w:t>MediaStore.Files</w:t>
      </w:r>
      <w:proofErr w:type="spellEnd"/>
      <w:r>
        <w:t xml:space="preserve"> </w:t>
      </w:r>
      <w:r>
        <w:t>即可查看其他应用的媒体文件，但如果有特定要求，则可以声明</w:t>
      </w:r>
      <w:r>
        <w:t xml:space="preserve"> READ_EXTERNAL_STORAGE </w:t>
      </w:r>
      <w:r>
        <w:t>权限。不过，建议使用</w:t>
      </w:r>
      <w:r>
        <w:t xml:space="preserve"> </w:t>
      </w:r>
      <w:proofErr w:type="spellStart"/>
      <w:r>
        <w:t>MediaStore</w:t>
      </w:r>
      <w:proofErr w:type="spellEnd"/>
      <w:r>
        <w:t xml:space="preserve"> API </w:t>
      </w:r>
      <w:r>
        <w:t>打开应用尚未创建的文件。</w:t>
      </w:r>
    </w:p>
    <w:p w14:paraId="642FCE68" w14:textId="77777777" w:rsidR="009A6179" w:rsidRDefault="009A6179" w:rsidP="002D1537">
      <w:pPr>
        <w:pStyle w:val="a"/>
        <w:ind w:firstLine="360"/>
      </w:pPr>
      <w:r>
        <w:rPr>
          <w:rFonts w:hint="eastAsia"/>
        </w:rPr>
        <w:t>如果分区存储不可用或未使用，集合将显示所有类型的媒体文件。</w:t>
      </w:r>
    </w:p>
    <w:p w14:paraId="79FF3CB5" w14:textId="30A8EF81" w:rsidR="009A6179" w:rsidRDefault="009A6179" w:rsidP="009A6179">
      <w:pPr>
        <w:ind w:firstLine="420"/>
        <w:rPr>
          <w:lang w:bidi="km-KH"/>
        </w:rPr>
      </w:pPr>
      <w:r>
        <w:rPr>
          <w:rFonts w:hint="eastAsia"/>
          <w:lang w:bidi="km-KH"/>
        </w:rPr>
        <w:t>在对媒体文件执行操作之前，确保应用已声明访问这些文件所需的权限。不过注意，应用不得声明不需要或不使用的权限。用于访问应用内媒体文件的权限模型取决于应用是否使用分区存储（适用于以</w:t>
      </w:r>
      <w:r w:rsidR="00104F5C" w:rsidRPr="00104F5C">
        <w:rPr>
          <w:b/>
          <w:bCs/>
          <w:lang w:bidi="km-KH"/>
        </w:rPr>
        <w:t>安卓</w:t>
      </w:r>
      <w:r>
        <w:rPr>
          <w:lang w:bidi="km-KH"/>
        </w:rPr>
        <w:t xml:space="preserve">10 </w:t>
      </w:r>
      <w:r>
        <w:rPr>
          <w:lang w:bidi="km-KH"/>
        </w:rPr>
        <w:t>或更高版本为目标平台的应用）。</w:t>
      </w:r>
      <w:r>
        <w:rPr>
          <w:rFonts w:hint="eastAsia"/>
          <w:lang w:bidi="km-KH"/>
        </w:rPr>
        <w:t>如果应用使用分区存储，则应仅针对搭载</w:t>
      </w:r>
      <w:r w:rsidR="00104F5C" w:rsidRPr="00104F5C">
        <w:rPr>
          <w:b/>
          <w:bCs/>
          <w:lang w:bidi="km-KH"/>
        </w:rPr>
        <w:t>安卓</w:t>
      </w:r>
      <w:r>
        <w:rPr>
          <w:lang w:bidi="km-KH"/>
        </w:rPr>
        <w:t>9</w:t>
      </w:r>
      <w:r>
        <w:rPr>
          <w:lang w:bidi="km-KH"/>
        </w:rPr>
        <w:t>（</w:t>
      </w:r>
      <w:r>
        <w:rPr>
          <w:lang w:bidi="km-KH"/>
        </w:rPr>
        <w:t xml:space="preserve">API </w:t>
      </w:r>
      <w:r>
        <w:rPr>
          <w:lang w:bidi="km-KH"/>
        </w:rPr>
        <w:t>级别</w:t>
      </w:r>
      <w:r>
        <w:rPr>
          <w:lang w:bidi="km-KH"/>
        </w:rPr>
        <w:t xml:space="preserve"> 28</w:t>
      </w:r>
      <w:r>
        <w:rPr>
          <w:lang w:bidi="km-KH"/>
        </w:rPr>
        <w:t>）或更低版本的设备请求存储相关权限。可以通过将</w:t>
      </w:r>
      <w:r>
        <w:rPr>
          <w:lang w:bidi="km-KH"/>
        </w:rPr>
        <w:t xml:space="preserve"> </w:t>
      </w:r>
      <w:proofErr w:type="spellStart"/>
      <w:r>
        <w:rPr>
          <w:lang w:bidi="km-KH"/>
        </w:rPr>
        <w:t>android:maxSdkVersion</w:t>
      </w:r>
      <w:proofErr w:type="spellEnd"/>
      <w:r>
        <w:rPr>
          <w:lang w:bidi="km-KH"/>
        </w:rPr>
        <w:t xml:space="preserve"> </w:t>
      </w:r>
      <w:r>
        <w:rPr>
          <w:lang w:bidi="km-KH"/>
        </w:rPr>
        <w:t>属性添加到应用清单文件中的权限声明来应用此条件：</w:t>
      </w:r>
    </w:p>
    <w:p w14:paraId="4B8A530E" w14:textId="77777777" w:rsidR="009A6179" w:rsidRDefault="009A6179" w:rsidP="00746D6C">
      <w:pPr>
        <w:pStyle w:val="a6"/>
        <w:ind w:firstLine="180"/>
        <w:rPr>
          <w:lang w:bidi="km-KH"/>
        </w:rPr>
      </w:pPr>
      <w:r>
        <w:rPr>
          <w:lang w:bidi="km-KH"/>
        </w:rPr>
        <w:t xml:space="preserve">&lt;uses-permission </w:t>
      </w:r>
      <w:proofErr w:type="spellStart"/>
      <w:r>
        <w:rPr>
          <w:lang w:bidi="km-KH"/>
        </w:rPr>
        <w:t>android:name</w:t>
      </w:r>
      <w:proofErr w:type="spellEnd"/>
      <w:r>
        <w:rPr>
          <w:lang w:bidi="km-KH"/>
        </w:rPr>
        <w:t>="</w:t>
      </w:r>
      <w:proofErr w:type="spellStart"/>
      <w:r>
        <w:rPr>
          <w:lang w:bidi="km-KH"/>
        </w:rPr>
        <w:t>android.permission.WRITE_EXTERNAL_STORAGE</w:t>
      </w:r>
      <w:proofErr w:type="spellEnd"/>
      <w:r>
        <w:rPr>
          <w:lang w:bidi="km-KH"/>
        </w:rPr>
        <w:t>"</w:t>
      </w:r>
    </w:p>
    <w:p w14:paraId="14A11462" w14:textId="77777777" w:rsidR="009A6179" w:rsidRDefault="009A6179" w:rsidP="00746D6C">
      <w:pPr>
        <w:pStyle w:val="a6"/>
        <w:ind w:firstLine="180"/>
        <w:rPr>
          <w:lang w:bidi="km-KH"/>
        </w:rPr>
      </w:pPr>
      <w:r>
        <w:rPr>
          <w:lang w:bidi="km-KH"/>
        </w:rPr>
        <w:t xml:space="preserve">                 </w:t>
      </w:r>
      <w:proofErr w:type="spellStart"/>
      <w:r>
        <w:rPr>
          <w:lang w:bidi="km-KH"/>
        </w:rPr>
        <w:t>android:maxSdkVersion</w:t>
      </w:r>
      <w:proofErr w:type="spellEnd"/>
      <w:r>
        <w:rPr>
          <w:lang w:bidi="km-KH"/>
        </w:rPr>
        <w:t>="28" /&gt;</w:t>
      </w:r>
    </w:p>
    <w:p w14:paraId="2EA8DB6C" w14:textId="0EF8B340" w:rsidR="00746D6C" w:rsidRDefault="00471BF8" w:rsidP="00471BF8">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21</w:t>
      </w:r>
      <w:r w:rsidR="00BA5EDF">
        <w:fldChar w:fldCharType="end"/>
      </w:r>
    </w:p>
    <w:p w14:paraId="4AEAA9E2" w14:textId="7A5E8C96" w:rsidR="009A6179" w:rsidRDefault="009A6179" w:rsidP="009A6179">
      <w:pPr>
        <w:ind w:firstLine="420"/>
        <w:rPr>
          <w:lang w:bidi="km-KH"/>
        </w:rPr>
      </w:pPr>
      <w:r>
        <w:rPr>
          <w:rFonts w:hint="eastAsia"/>
          <w:lang w:bidi="km-KH"/>
        </w:rPr>
        <w:t>勿为搭载</w:t>
      </w:r>
      <w:r w:rsidR="00104F5C" w:rsidRPr="00104F5C">
        <w:rPr>
          <w:b/>
          <w:bCs/>
          <w:lang w:bidi="km-KH"/>
        </w:rPr>
        <w:t>安卓</w:t>
      </w:r>
      <w:r>
        <w:rPr>
          <w:lang w:bidi="km-KH"/>
        </w:rPr>
        <w:t xml:space="preserve">10 </w:t>
      </w:r>
      <w:r>
        <w:rPr>
          <w:lang w:bidi="km-KH"/>
        </w:rPr>
        <w:t>或更高版本的设备不必要地请求存储相关权限。应用可以提供明确定义的媒体集合，包括</w:t>
      </w:r>
      <w:r>
        <w:rPr>
          <w:lang w:bidi="km-KH"/>
        </w:rPr>
        <w:t xml:space="preserve"> </w:t>
      </w:r>
      <w:proofErr w:type="spellStart"/>
      <w:r>
        <w:rPr>
          <w:lang w:bidi="km-KH"/>
        </w:rPr>
        <w:t>MediaStore.Downloads</w:t>
      </w:r>
      <w:proofErr w:type="spellEnd"/>
      <w:r>
        <w:rPr>
          <w:lang w:bidi="km-KH"/>
        </w:rPr>
        <w:t xml:space="preserve"> </w:t>
      </w:r>
      <w:r>
        <w:rPr>
          <w:lang w:bidi="km-KH"/>
        </w:rPr>
        <w:t>集合，而无需请求任何存储相关权限。例如，如果正在开发一款相机应用，无需请求存储相关权限，因为应用拥有将写入媒体库的图片。</w:t>
      </w:r>
      <w:r>
        <w:rPr>
          <w:rFonts w:hint="eastAsia"/>
          <w:lang w:bidi="km-KH"/>
        </w:rPr>
        <w:t>如需访问由其他应用创建的文件，必须满足以下所有条件：</w:t>
      </w:r>
    </w:p>
    <w:p w14:paraId="278422A3" w14:textId="3E8E49DB" w:rsidR="009A6179" w:rsidRDefault="009A6179" w:rsidP="00A76B3C">
      <w:pPr>
        <w:pStyle w:val="a"/>
        <w:ind w:firstLine="360"/>
      </w:pPr>
      <w:r>
        <w:rPr>
          <w:rFonts w:hint="eastAsia"/>
        </w:rPr>
        <w:t>应用已获得</w:t>
      </w:r>
      <w:r>
        <w:t xml:space="preserve"> READ_EXTERNAL_STORAGE </w:t>
      </w:r>
      <w:r>
        <w:t>权限。</w:t>
      </w:r>
    </w:p>
    <w:p w14:paraId="13319166" w14:textId="77777777" w:rsidR="009A6179" w:rsidRDefault="009A6179" w:rsidP="00A76B3C">
      <w:pPr>
        <w:pStyle w:val="a"/>
        <w:ind w:firstLine="360"/>
      </w:pPr>
      <w:r>
        <w:rPr>
          <w:rFonts w:hint="eastAsia"/>
        </w:rPr>
        <w:t>这些文件位于以下其中一个明确定义的媒体集合中：</w:t>
      </w:r>
    </w:p>
    <w:p w14:paraId="6FA3A2C9" w14:textId="77777777" w:rsidR="009A6179" w:rsidRDefault="009A6179" w:rsidP="00A76B3C">
      <w:pPr>
        <w:pStyle w:val="20"/>
        <w:ind w:firstLine="720"/>
        <w:rPr>
          <w:lang w:bidi="km-KH"/>
        </w:rPr>
      </w:pPr>
      <w:proofErr w:type="spellStart"/>
      <w:r>
        <w:rPr>
          <w:lang w:bidi="km-KH"/>
        </w:rPr>
        <w:t>MediaStore.Images</w:t>
      </w:r>
      <w:proofErr w:type="spellEnd"/>
    </w:p>
    <w:p w14:paraId="73A8E3B7" w14:textId="77777777" w:rsidR="009A6179" w:rsidRDefault="009A6179" w:rsidP="00A76B3C">
      <w:pPr>
        <w:pStyle w:val="20"/>
        <w:ind w:firstLine="720"/>
        <w:rPr>
          <w:lang w:bidi="km-KH"/>
        </w:rPr>
      </w:pPr>
      <w:proofErr w:type="spellStart"/>
      <w:r>
        <w:rPr>
          <w:lang w:bidi="km-KH"/>
        </w:rPr>
        <w:t>MediaStore.Video</w:t>
      </w:r>
      <w:proofErr w:type="spellEnd"/>
    </w:p>
    <w:p w14:paraId="3134D67F" w14:textId="77777777" w:rsidR="009A6179" w:rsidRDefault="009A6179" w:rsidP="00A76B3C">
      <w:pPr>
        <w:pStyle w:val="20"/>
        <w:ind w:firstLine="720"/>
        <w:rPr>
          <w:lang w:bidi="km-KH"/>
        </w:rPr>
      </w:pPr>
      <w:proofErr w:type="spellStart"/>
      <w:r>
        <w:rPr>
          <w:lang w:bidi="km-KH"/>
        </w:rPr>
        <w:t>MediaStore.Audio</w:t>
      </w:r>
      <w:proofErr w:type="spellEnd"/>
    </w:p>
    <w:p w14:paraId="3E35D8E7" w14:textId="23D25CE1" w:rsidR="009A6179" w:rsidRDefault="009A6179" w:rsidP="009A6179">
      <w:pPr>
        <w:ind w:firstLine="420"/>
        <w:rPr>
          <w:lang w:bidi="km-KH"/>
        </w:rPr>
      </w:pPr>
      <w:r>
        <w:rPr>
          <w:rFonts w:hint="eastAsia"/>
          <w:lang w:bidi="km-KH"/>
        </w:rPr>
        <w:t>注意：只要文件可通过</w:t>
      </w:r>
      <w:r>
        <w:rPr>
          <w:lang w:bidi="km-KH"/>
        </w:rPr>
        <w:t xml:space="preserve"> </w:t>
      </w:r>
      <w:proofErr w:type="spellStart"/>
      <w:r>
        <w:rPr>
          <w:lang w:bidi="km-KH"/>
        </w:rPr>
        <w:t>MediaStore.Images</w:t>
      </w:r>
      <w:proofErr w:type="spellEnd"/>
      <w:r>
        <w:rPr>
          <w:lang w:bidi="km-KH"/>
        </w:rPr>
        <w:t>、</w:t>
      </w:r>
      <w:proofErr w:type="spellStart"/>
      <w:r>
        <w:rPr>
          <w:lang w:bidi="km-KH"/>
        </w:rPr>
        <w:t>MediaStore.Video</w:t>
      </w:r>
      <w:proofErr w:type="spellEnd"/>
      <w:r>
        <w:rPr>
          <w:lang w:bidi="km-KH"/>
        </w:rPr>
        <w:t xml:space="preserve"> </w:t>
      </w:r>
      <w:r>
        <w:rPr>
          <w:lang w:bidi="km-KH"/>
        </w:rPr>
        <w:t>或</w:t>
      </w:r>
      <w:r>
        <w:rPr>
          <w:lang w:bidi="km-KH"/>
        </w:rPr>
        <w:t xml:space="preserve"> </w:t>
      </w:r>
      <w:proofErr w:type="spellStart"/>
      <w:r>
        <w:rPr>
          <w:lang w:bidi="km-KH"/>
        </w:rPr>
        <w:t>MediaStore.Audio</w:t>
      </w:r>
      <w:proofErr w:type="spellEnd"/>
      <w:r>
        <w:rPr>
          <w:lang w:bidi="km-KH"/>
        </w:rPr>
        <w:t xml:space="preserve"> </w:t>
      </w:r>
      <w:r>
        <w:rPr>
          <w:lang w:bidi="km-KH"/>
        </w:rPr>
        <w:t>查询查看，则表示该文件也可以通过</w:t>
      </w:r>
      <w:r>
        <w:rPr>
          <w:lang w:bidi="km-KH"/>
        </w:rPr>
        <w:t xml:space="preserve"> </w:t>
      </w:r>
      <w:proofErr w:type="spellStart"/>
      <w:r>
        <w:rPr>
          <w:lang w:bidi="km-KH"/>
        </w:rPr>
        <w:t>MediaStore.Files</w:t>
      </w:r>
      <w:proofErr w:type="spellEnd"/>
      <w:r>
        <w:rPr>
          <w:lang w:bidi="km-KH"/>
        </w:rPr>
        <w:t xml:space="preserve"> </w:t>
      </w:r>
      <w:r>
        <w:rPr>
          <w:lang w:bidi="km-KH"/>
        </w:rPr>
        <w:t>查询查看。</w:t>
      </w:r>
      <w:r>
        <w:rPr>
          <w:rFonts w:hint="eastAsia"/>
          <w:lang w:bidi="km-KH"/>
        </w:rPr>
        <w:t>如果应用需要访问</w:t>
      </w:r>
      <w:r>
        <w:rPr>
          <w:lang w:bidi="km-KH"/>
        </w:rPr>
        <w:t xml:space="preserve"> </w:t>
      </w:r>
      <w:proofErr w:type="spellStart"/>
      <w:r>
        <w:rPr>
          <w:lang w:bidi="km-KH"/>
        </w:rPr>
        <w:t>MediaStore.Downloads</w:t>
      </w:r>
      <w:proofErr w:type="spellEnd"/>
      <w:r>
        <w:rPr>
          <w:lang w:bidi="km-KH"/>
        </w:rPr>
        <w:t xml:space="preserve"> </w:t>
      </w:r>
      <w:r>
        <w:rPr>
          <w:lang w:bidi="km-KH"/>
        </w:rPr>
        <w:t>集合中某个并非由其创建的文件，必须使用存储访问框架。如需详细了解如何使用此框架，参阅有关如何访问文档和其他文件的指南。</w:t>
      </w:r>
    </w:p>
    <w:p w14:paraId="0B5BCE10" w14:textId="0F4BED2C" w:rsidR="0036389F" w:rsidRDefault="009A6179" w:rsidP="009A6179">
      <w:pPr>
        <w:ind w:firstLine="420"/>
        <w:rPr>
          <w:lang w:bidi="km-KH"/>
        </w:rPr>
      </w:pPr>
      <w:r>
        <w:rPr>
          <w:rFonts w:hint="eastAsia"/>
          <w:lang w:bidi="km-KH"/>
        </w:rPr>
        <w:t>如果应用在搭载</w:t>
      </w:r>
      <w:r w:rsidR="00104F5C" w:rsidRPr="00104F5C">
        <w:rPr>
          <w:b/>
          <w:bCs/>
          <w:lang w:bidi="km-KH"/>
        </w:rPr>
        <w:t>安卓</w:t>
      </w:r>
      <w:r>
        <w:rPr>
          <w:lang w:bidi="km-KH"/>
        </w:rPr>
        <w:t xml:space="preserve">9 </w:t>
      </w:r>
      <w:r>
        <w:rPr>
          <w:lang w:bidi="km-KH"/>
        </w:rPr>
        <w:t>或更低版本的设备上使用，或者应用暂时停用分区存储，必须请求</w:t>
      </w:r>
      <w:r>
        <w:rPr>
          <w:lang w:bidi="km-KH"/>
        </w:rPr>
        <w:t xml:space="preserve"> READ_EXTERNAL_STORAGE </w:t>
      </w:r>
      <w:r>
        <w:rPr>
          <w:lang w:bidi="km-KH"/>
        </w:rPr>
        <w:t>权限才能访问媒体文件。如果要修改媒体文件，还必须请求</w:t>
      </w:r>
      <w:r>
        <w:rPr>
          <w:lang w:bidi="km-KH"/>
        </w:rPr>
        <w:t xml:space="preserve"> WRITE_EXTERNAL_STORAGE </w:t>
      </w:r>
      <w:r>
        <w:rPr>
          <w:lang w:bidi="km-KH"/>
        </w:rPr>
        <w:t>权限。</w:t>
      </w:r>
      <w:r>
        <w:rPr>
          <w:rFonts w:hint="eastAsia"/>
          <w:lang w:bidi="km-KH"/>
        </w:rPr>
        <w:t>注意：如果应用有用例未包含在分区存储范围内，提交功能请求并暂时选择停用分区存储。</w:t>
      </w:r>
    </w:p>
    <w:p w14:paraId="4CB1307F" w14:textId="330C66B4" w:rsidR="009A6179" w:rsidRDefault="009A6179" w:rsidP="009A6179">
      <w:pPr>
        <w:ind w:firstLine="420"/>
        <w:rPr>
          <w:lang w:bidi="km-KH"/>
        </w:rPr>
      </w:pPr>
      <w:r>
        <w:rPr>
          <w:rFonts w:hint="eastAsia"/>
          <w:lang w:bidi="km-KH"/>
        </w:rPr>
        <w:t>如果应用以</w:t>
      </w:r>
      <w:r w:rsidR="00104F5C" w:rsidRPr="00104F5C">
        <w:rPr>
          <w:b/>
          <w:bCs/>
          <w:lang w:bidi="km-KH"/>
        </w:rPr>
        <w:t>安卓</w:t>
      </w:r>
      <w:r>
        <w:rPr>
          <w:lang w:bidi="km-KH"/>
        </w:rPr>
        <w:t>10</w:t>
      </w:r>
      <w:r>
        <w:rPr>
          <w:lang w:bidi="km-KH"/>
        </w:rPr>
        <w:t>（</w:t>
      </w:r>
      <w:r>
        <w:rPr>
          <w:lang w:bidi="km-KH"/>
        </w:rPr>
        <w:t xml:space="preserve">API </w:t>
      </w:r>
      <w:r>
        <w:rPr>
          <w:lang w:bidi="km-KH"/>
        </w:rPr>
        <w:t>级别</w:t>
      </w:r>
      <w:r>
        <w:rPr>
          <w:lang w:bidi="km-KH"/>
        </w:rPr>
        <w:t xml:space="preserve"> 29</w:t>
      </w:r>
      <w:r>
        <w:rPr>
          <w:lang w:bidi="km-KH"/>
        </w:rPr>
        <w:t>）或更高版本为目标平台，为了使应用从照片中检索未编辑的</w:t>
      </w:r>
      <w:r>
        <w:rPr>
          <w:lang w:bidi="km-KH"/>
        </w:rPr>
        <w:t xml:space="preserve"> Exif </w:t>
      </w:r>
      <w:r>
        <w:rPr>
          <w:lang w:bidi="km-KH"/>
        </w:rPr>
        <w:t>元数据，需要在应用的清单中声明</w:t>
      </w:r>
      <w:r>
        <w:rPr>
          <w:lang w:bidi="km-KH"/>
        </w:rPr>
        <w:t xml:space="preserve"> ACCESS_MEDIA_LOCATION </w:t>
      </w:r>
      <w:r>
        <w:rPr>
          <w:lang w:bidi="km-KH"/>
        </w:rPr>
        <w:t>权限，然后在运行时请求此权限。</w:t>
      </w:r>
      <w:r>
        <w:rPr>
          <w:rFonts w:hint="eastAsia"/>
          <w:lang w:bidi="km-KH"/>
        </w:rPr>
        <w:t>注意：</w:t>
      </w:r>
      <w:r>
        <w:rPr>
          <w:rFonts w:hint="eastAsia"/>
          <w:lang w:bidi="km-KH"/>
        </w:rPr>
        <w:lastRenderedPageBreak/>
        <w:t>由于在运行时请求</w:t>
      </w:r>
      <w:r>
        <w:rPr>
          <w:lang w:bidi="km-KH"/>
        </w:rPr>
        <w:t xml:space="preserve"> ACCESS_MEDIA_LOCATION </w:t>
      </w:r>
      <w:r>
        <w:rPr>
          <w:lang w:bidi="km-KH"/>
        </w:rPr>
        <w:t>权限，因此无法保证应用可以访问照片中未编辑的</w:t>
      </w:r>
      <w:r>
        <w:rPr>
          <w:lang w:bidi="km-KH"/>
        </w:rPr>
        <w:t xml:space="preserve"> Exif </w:t>
      </w:r>
      <w:r>
        <w:rPr>
          <w:lang w:bidi="km-KH"/>
        </w:rPr>
        <w:t>元数据。应用需要用户明确同意才能访问此信息。</w:t>
      </w:r>
    </w:p>
    <w:p w14:paraId="2467C7FD" w14:textId="247BA8E1" w:rsidR="009A6179" w:rsidRDefault="009A6179" w:rsidP="009A6179">
      <w:pPr>
        <w:ind w:firstLine="420"/>
        <w:rPr>
          <w:lang w:bidi="km-KH"/>
        </w:rPr>
      </w:pPr>
      <w:r>
        <w:rPr>
          <w:rFonts w:hint="eastAsia"/>
          <w:lang w:bidi="km-KH"/>
        </w:rPr>
        <w:t>如需更可靠地访问媒体文件，尤其是在应用缓存来自媒体库的</w:t>
      </w:r>
      <w:r w:rsidR="00E9483E">
        <w:rPr>
          <w:lang w:bidi="km-KH"/>
        </w:rPr>
        <w:t>URI</w:t>
      </w:r>
      <w:r>
        <w:rPr>
          <w:lang w:bidi="km-KH"/>
        </w:rPr>
        <w:t>或数据时，检查媒体库版本与上次同步媒体数据时相比是否发生了变化。如需执行此更新检查，调用</w:t>
      </w:r>
      <w:r>
        <w:rPr>
          <w:lang w:bidi="km-KH"/>
        </w:rPr>
        <w:t xml:space="preserve"> </w:t>
      </w:r>
      <w:proofErr w:type="spellStart"/>
      <w:r>
        <w:rPr>
          <w:lang w:bidi="km-KH"/>
        </w:rPr>
        <w:t>getVersion</w:t>
      </w:r>
      <w:proofErr w:type="spellEnd"/>
      <w:r>
        <w:rPr>
          <w:lang w:bidi="km-KH"/>
        </w:rPr>
        <w:t>()</w:t>
      </w:r>
      <w:r>
        <w:rPr>
          <w:lang w:bidi="km-KH"/>
        </w:rPr>
        <w:t>。返回的版本是一个唯一字符串，该字符串会在媒体库发生重大变化时随之变化。如果返回的版本与上次同步的版本不同，重新扫描并重新同步应用的媒体缓存。</w:t>
      </w:r>
      <w:r>
        <w:rPr>
          <w:rFonts w:hint="eastAsia"/>
          <w:lang w:bidi="km-KH"/>
        </w:rPr>
        <w:t>在应用进程启动时完成此项检查。无需在每次查询媒体库时都检查版本。不要对有关版本号的任何实现详情做任何假设。注意：媒体库版本号不会因应用端更改（例如应用添加媒体文件）而发生变化。有另外一种方法可帮助检测媒体文件的更新。</w:t>
      </w:r>
    </w:p>
    <w:p w14:paraId="2FB3C74A" w14:textId="6A3194C2" w:rsidR="009A6179" w:rsidRDefault="009A6179" w:rsidP="009A6179">
      <w:pPr>
        <w:ind w:firstLine="420"/>
        <w:rPr>
          <w:lang w:bidi="km-KH"/>
        </w:rPr>
      </w:pPr>
      <w:r>
        <w:rPr>
          <w:rFonts w:hint="eastAsia"/>
          <w:lang w:bidi="km-KH"/>
        </w:rPr>
        <w:t>如需查找满足一组特定条件（例如时长为</w:t>
      </w:r>
      <w:r>
        <w:rPr>
          <w:lang w:bidi="km-KH"/>
        </w:rPr>
        <w:t xml:space="preserve"> 5 </w:t>
      </w:r>
      <w:r>
        <w:rPr>
          <w:lang w:bidi="km-KH"/>
        </w:rPr>
        <w:t>分钟或更长时间）的媒体，使用类似于以下代码段中所示的类似</w:t>
      </w:r>
      <w:r>
        <w:rPr>
          <w:lang w:bidi="km-KH"/>
        </w:rPr>
        <w:t xml:space="preserve"> SQL </w:t>
      </w:r>
      <w:r>
        <w:rPr>
          <w:lang w:bidi="km-KH"/>
        </w:rPr>
        <w:t>的选择语句：</w:t>
      </w:r>
    </w:p>
    <w:p w14:paraId="204A5A1B" w14:textId="77777777" w:rsidR="009A6179" w:rsidRDefault="009A6179" w:rsidP="0036389F">
      <w:pPr>
        <w:pStyle w:val="a6"/>
        <w:ind w:firstLine="180"/>
        <w:rPr>
          <w:lang w:bidi="km-KH"/>
        </w:rPr>
      </w:pPr>
      <w:r>
        <w:rPr>
          <w:lang w:bidi="km-KH"/>
        </w:rPr>
        <w:t>// Need the READ_EXTERNAL_STORAGE permission if accessing video files that your</w:t>
      </w:r>
    </w:p>
    <w:p w14:paraId="5F6F8A89" w14:textId="77777777" w:rsidR="009A6179" w:rsidRDefault="009A6179" w:rsidP="0036389F">
      <w:pPr>
        <w:pStyle w:val="a6"/>
        <w:ind w:firstLine="180"/>
        <w:rPr>
          <w:lang w:bidi="km-KH"/>
        </w:rPr>
      </w:pPr>
      <w:r>
        <w:rPr>
          <w:lang w:bidi="km-KH"/>
        </w:rPr>
        <w:t>// app didn't create.</w:t>
      </w:r>
    </w:p>
    <w:p w14:paraId="5522839C" w14:textId="77777777" w:rsidR="009A6179" w:rsidRDefault="009A6179" w:rsidP="0036389F">
      <w:pPr>
        <w:pStyle w:val="a6"/>
        <w:ind w:firstLine="180"/>
        <w:rPr>
          <w:lang w:bidi="km-KH"/>
        </w:rPr>
      </w:pPr>
    </w:p>
    <w:p w14:paraId="281FC958" w14:textId="77777777" w:rsidR="009A6179" w:rsidRDefault="009A6179" w:rsidP="0036389F">
      <w:pPr>
        <w:pStyle w:val="a6"/>
        <w:ind w:firstLine="180"/>
        <w:rPr>
          <w:lang w:bidi="km-KH"/>
        </w:rPr>
      </w:pPr>
      <w:r>
        <w:rPr>
          <w:lang w:bidi="km-KH"/>
        </w:rPr>
        <w:t>// Container for information about each video.</w:t>
      </w:r>
    </w:p>
    <w:p w14:paraId="667C0E5B" w14:textId="77777777" w:rsidR="009A6179" w:rsidRDefault="009A6179" w:rsidP="0036389F">
      <w:pPr>
        <w:pStyle w:val="a6"/>
        <w:ind w:firstLine="180"/>
        <w:rPr>
          <w:lang w:bidi="km-KH"/>
        </w:rPr>
      </w:pPr>
      <w:r>
        <w:rPr>
          <w:lang w:bidi="km-KH"/>
        </w:rPr>
        <w:t>class Video {</w:t>
      </w:r>
    </w:p>
    <w:p w14:paraId="403FADA6" w14:textId="77777777" w:rsidR="009A6179" w:rsidRDefault="009A6179" w:rsidP="0036389F">
      <w:pPr>
        <w:pStyle w:val="a6"/>
        <w:ind w:firstLine="180"/>
        <w:rPr>
          <w:lang w:bidi="km-KH"/>
        </w:rPr>
      </w:pPr>
      <w:r>
        <w:rPr>
          <w:lang w:bidi="km-KH"/>
        </w:rPr>
        <w:t xml:space="preserve">    private final Uri </w:t>
      </w:r>
      <w:proofErr w:type="spellStart"/>
      <w:r>
        <w:rPr>
          <w:lang w:bidi="km-KH"/>
        </w:rPr>
        <w:t>uri</w:t>
      </w:r>
      <w:proofErr w:type="spellEnd"/>
      <w:r>
        <w:rPr>
          <w:lang w:bidi="km-KH"/>
        </w:rPr>
        <w:t>;</w:t>
      </w:r>
    </w:p>
    <w:p w14:paraId="65F5850E" w14:textId="77777777" w:rsidR="009A6179" w:rsidRDefault="009A6179" w:rsidP="0036389F">
      <w:pPr>
        <w:pStyle w:val="a6"/>
        <w:ind w:firstLine="180"/>
        <w:rPr>
          <w:lang w:bidi="km-KH"/>
        </w:rPr>
      </w:pPr>
      <w:r>
        <w:rPr>
          <w:lang w:bidi="km-KH"/>
        </w:rPr>
        <w:t xml:space="preserve">    private final String name;</w:t>
      </w:r>
    </w:p>
    <w:p w14:paraId="16FE5C6E" w14:textId="77777777" w:rsidR="009A6179" w:rsidRDefault="009A6179" w:rsidP="0036389F">
      <w:pPr>
        <w:pStyle w:val="a6"/>
        <w:ind w:firstLine="180"/>
        <w:rPr>
          <w:lang w:bidi="km-KH"/>
        </w:rPr>
      </w:pPr>
      <w:r>
        <w:rPr>
          <w:lang w:bidi="km-KH"/>
        </w:rPr>
        <w:t xml:space="preserve">    private final int duration;</w:t>
      </w:r>
    </w:p>
    <w:p w14:paraId="372CA27B" w14:textId="77777777" w:rsidR="009A6179" w:rsidRDefault="009A6179" w:rsidP="0036389F">
      <w:pPr>
        <w:pStyle w:val="a6"/>
        <w:ind w:firstLine="180"/>
        <w:rPr>
          <w:lang w:bidi="km-KH"/>
        </w:rPr>
      </w:pPr>
      <w:r>
        <w:rPr>
          <w:lang w:bidi="km-KH"/>
        </w:rPr>
        <w:t xml:space="preserve">    private final int size;</w:t>
      </w:r>
    </w:p>
    <w:p w14:paraId="46621D34" w14:textId="77777777" w:rsidR="009A6179" w:rsidRDefault="009A6179" w:rsidP="0036389F">
      <w:pPr>
        <w:pStyle w:val="a6"/>
        <w:ind w:firstLine="180"/>
        <w:rPr>
          <w:lang w:bidi="km-KH"/>
        </w:rPr>
      </w:pPr>
    </w:p>
    <w:p w14:paraId="3D072989" w14:textId="77777777" w:rsidR="009A6179" w:rsidRDefault="009A6179" w:rsidP="0036389F">
      <w:pPr>
        <w:pStyle w:val="a6"/>
        <w:ind w:firstLine="180"/>
        <w:rPr>
          <w:lang w:bidi="km-KH"/>
        </w:rPr>
      </w:pPr>
      <w:r>
        <w:rPr>
          <w:lang w:bidi="km-KH"/>
        </w:rPr>
        <w:t xml:space="preserve">    public Video(Uri </w:t>
      </w:r>
      <w:proofErr w:type="spellStart"/>
      <w:r>
        <w:rPr>
          <w:lang w:bidi="km-KH"/>
        </w:rPr>
        <w:t>uri</w:t>
      </w:r>
      <w:proofErr w:type="spellEnd"/>
      <w:r>
        <w:rPr>
          <w:lang w:bidi="km-KH"/>
        </w:rPr>
        <w:t>, String name, int duration, int size) {</w:t>
      </w:r>
    </w:p>
    <w:p w14:paraId="56D137D9" w14:textId="77777777" w:rsidR="009A6179" w:rsidRDefault="009A6179" w:rsidP="0036389F">
      <w:pPr>
        <w:pStyle w:val="a6"/>
        <w:ind w:firstLine="180"/>
        <w:rPr>
          <w:lang w:bidi="km-KH"/>
        </w:rPr>
      </w:pPr>
      <w:r>
        <w:rPr>
          <w:lang w:bidi="km-KH"/>
        </w:rPr>
        <w:t xml:space="preserve">        </w:t>
      </w:r>
      <w:proofErr w:type="spellStart"/>
      <w:r>
        <w:rPr>
          <w:lang w:bidi="km-KH"/>
        </w:rPr>
        <w:t>this.uri</w:t>
      </w:r>
      <w:proofErr w:type="spellEnd"/>
      <w:r>
        <w:rPr>
          <w:lang w:bidi="km-KH"/>
        </w:rPr>
        <w:t xml:space="preserve"> = </w:t>
      </w:r>
      <w:proofErr w:type="spellStart"/>
      <w:r>
        <w:rPr>
          <w:lang w:bidi="km-KH"/>
        </w:rPr>
        <w:t>uri</w:t>
      </w:r>
      <w:proofErr w:type="spellEnd"/>
      <w:r>
        <w:rPr>
          <w:lang w:bidi="km-KH"/>
        </w:rPr>
        <w:t>;</w:t>
      </w:r>
    </w:p>
    <w:p w14:paraId="335859D2" w14:textId="77777777" w:rsidR="009A6179" w:rsidRDefault="009A6179" w:rsidP="0036389F">
      <w:pPr>
        <w:pStyle w:val="a6"/>
        <w:ind w:firstLine="180"/>
        <w:rPr>
          <w:lang w:bidi="km-KH"/>
        </w:rPr>
      </w:pPr>
      <w:r>
        <w:rPr>
          <w:lang w:bidi="km-KH"/>
        </w:rPr>
        <w:t xml:space="preserve">        this.name = name;</w:t>
      </w:r>
    </w:p>
    <w:p w14:paraId="5F7AACE5" w14:textId="77777777" w:rsidR="009A6179" w:rsidRDefault="009A6179" w:rsidP="0036389F">
      <w:pPr>
        <w:pStyle w:val="a6"/>
        <w:ind w:firstLine="180"/>
        <w:rPr>
          <w:lang w:bidi="km-KH"/>
        </w:rPr>
      </w:pPr>
      <w:r>
        <w:rPr>
          <w:lang w:bidi="km-KH"/>
        </w:rPr>
        <w:t xml:space="preserve">        </w:t>
      </w:r>
      <w:proofErr w:type="spellStart"/>
      <w:r>
        <w:rPr>
          <w:lang w:bidi="km-KH"/>
        </w:rPr>
        <w:t>this.duration</w:t>
      </w:r>
      <w:proofErr w:type="spellEnd"/>
      <w:r>
        <w:rPr>
          <w:lang w:bidi="km-KH"/>
        </w:rPr>
        <w:t xml:space="preserve"> = duration;</w:t>
      </w:r>
    </w:p>
    <w:p w14:paraId="0047C4B5" w14:textId="77777777" w:rsidR="009A6179" w:rsidRDefault="009A6179" w:rsidP="0036389F">
      <w:pPr>
        <w:pStyle w:val="a6"/>
        <w:ind w:firstLine="180"/>
        <w:rPr>
          <w:lang w:bidi="km-KH"/>
        </w:rPr>
      </w:pPr>
      <w:r>
        <w:rPr>
          <w:lang w:bidi="km-KH"/>
        </w:rPr>
        <w:t xml:space="preserve">        </w:t>
      </w:r>
      <w:proofErr w:type="spellStart"/>
      <w:r>
        <w:rPr>
          <w:lang w:bidi="km-KH"/>
        </w:rPr>
        <w:t>this.size</w:t>
      </w:r>
      <w:proofErr w:type="spellEnd"/>
      <w:r>
        <w:rPr>
          <w:lang w:bidi="km-KH"/>
        </w:rPr>
        <w:t xml:space="preserve"> = size;</w:t>
      </w:r>
    </w:p>
    <w:p w14:paraId="5C51FC5D" w14:textId="77777777" w:rsidR="009A6179" w:rsidRDefault="009A6179" w:rsidP="0036389F">
      <w:pPr>
        <w:pStyle w:val="a6"/>
        <w:ind w:firstLine="180"/>
        <w:rPr>
          <w:lang w:bidi="km-KH"/>
        </w:rPr>
      </w:pPr>
      <w:r>
        <w:rPr>
          <w:lang w:bidi="km-KH"/>
        </w:rPr>
        <w:t xml:space="preserve">    }</w:t>
      </w:r>
    </w:p>
    <w:p w14:paraId="504B66DC" w14:textId="77777777" w:rsidR="009A6179" w:rsidRDefault="009A6179" w:rsidP="0036389F">
      <w:pPr>
        <w:pStyle w:val="a6"/>
        <w:ind w:firstLine="180"/>
        <w:rPr>
          <w:lang w:bidi="km-KH"/>
        </w:rPr>
      </w:pPr>
      <w:r>
        <w:rPr>
          <w:lang w:bidi="km-KH"/>
        </w:rPr>
        <w:t>}</w:t>
      </w:r>
    </w:p>
    <w:p w14:paraId="77B5DD6F" w14:textId="77777777" w:rsidR="009A6179" w:rsidRDefault="009A6179" w:rsidP="0036389F">
      <w:pPr>
        <w:pStyle w:val="a6"/>
        <w:ind w:firstLine="180"/>
        <w:rPr>
          <w:lang w:bidi="km-KH"/>
        </w:rPr>
      </w:pPr>
      <w:r>
        <w:rPr>
          <w:lang w:bidi="km-KH"/>
        </w:rPr>
        <w:t xml:space="preserve">List&lt;Video&gt; </w:t>
      </w:r>
      <w:proofErr w:type="spellStart"/>
      <w:r>
        <w:rPr>
          <w:lang w:bidi="km-KH"/>
        </w:rPr>
        <w:t>videoList</w:t>
      </w:r>
      <w:proofErr w:type="spellEnd"/>
      <w:r>
        <w:rPr>
          <w:lang w:bidi="km-KH"/>
        </w:rPr>
        <w:t xml:space="preserve"> = new </w:t>
      </w:r>
      <w:proofErr w:type="spellStart"/>
      <w:r>
        <w:rPr>
          <w:lang w:bidi="km-KH"/>
        </w:rPr>
        <w:t>ArrayList</w:t>
      </w:r>
      <w:proofErr w:type="spellEnd"/>
      <w:r>
        <w:rPr>
          <w:lang w:bidi="km-KH"/>
        </w:rPr>
        <w:t>&lt;Video&gt;();</w:t>
      </w:r>
    </w:p>
    <w:p w14:paraId="16FCF186" w14:textId="77777777" w:rsidR="009A6179" w:rsidRDefault="009A6179" w:rsidP="0036389F">
      <w:pPr>
        <w:pStyle w:val="a6"/>
        <w:ind w:firstLine="180"/>
        <w:rPr>
          <w:lang w:bidi="km-KH"/>
        </w:rPr>
      </w:pPr>
    </w:p>
    <w:p w14:paraId="00CA6173" w14:textId="77777777" w:rsidR="009A6179" w:rsidRDefault="009A6179" w:rsidP="0036389F">
      <w:pPr>
        <w:pStyle w:val="a6"/>
        <w:ind w:firstLine="180"/>
        <w:rPr>
          <w:lang w:bidi="km-KH"/>
        </w:rPr>
      </w:pPr>
      <w:r>
        <w:rPr>
          <w:lang w:bidi="km-KH"/>
        </w:rPr>
        <w:t>Uri collection;</w:t>
      </w:r>
    </w:p>
    <w:p w14:paraId="6F091BFE" w14:textId="77777777" w:rsidR="009A6179" w:rsidRDefault="009A6179" w:rsidP="0036389F">
      <w:pPr>
        <w:pStyle w:val="a6"/>
        <w:ind w:firstLine="180"/>
        <w:rPr>
          <w:lang w:bidi="km-KH"/>
        </w:rPr>
      </w:pPr>
      <w:r>
        <w:rPr>
          <w:lang w:bidi="km-KH"/>
        </w:rPr>
        <w:lastRenderedPageBreak/>
        <w:t>if (</w:t>
      </w:r>
      <w:proofErr w:type="spellStart"/>
      <w:r>
        <w:rPr>
          <w:lang w:bidi="km-KH"/>
        </w:rPr>
        <w:t>Build.VERSION.SDK_INT</w:t>
      </w:r>
      <w:proofErr w:type="spellEnd"/>
      <w:r>
        <w:rPr>
          <w:lang w:bidi="km-KH"/>
        </w:rPr>
        <w:t xml:space="preserve"> &gt;= </w:t>
      </w:r>
      <w:proofErr w:type="spellStart"/>
      <w:r>
        <w:rPr>
          <w:lang w:bidi="km-KH"/>
        </w:rPr>
        <w:t>Build.VERSION_CODES.Q</w:t>
      </w:r>
      <w:proofErr w:type="spellEnd"/>
      <w:r>
        <w:rPr>
          <w:lang w:bidi="km-KH"/>
        </w:rPr>
        <w:t>) {</w:t>
      </w:r>
    </w:p>
    <w:p w14:paraId="4B83C75A" w14:textId="77777777" w:rsidR="009A6179" w:rsidRDefault="009A6179" w:rsidP="0036389F">
      <w:pPr>
        <w:pStyle w:val="a6"/>
        <w:ind w:firstLine="180"/>
        <w:rPr>
          <w:lang w:bidi="km-KH"/>
        </w:rPr>
      </w:pPr>
      <w:r>
        <w:rPr>
          <w:lang w:bidi="km-KH"/>
        </w:rPr>
        <w:t xml:space="preserve">    collection = MediaStore.Video.Media.getContentUri(MediaStore.VOLUME_EXTERNAL);</w:t>
      </w:r>
    </w:p>
    <w:p w14:paraId="19839240" w14:textId="77777777" w:rsidR="009A6179" w:rsidRDefault="009A6179" w:rsidP="0036389F">
      <w:pPr>
        <w:pStyle w:val="a6"/>
        <w:ind w:firstLine="180"/>
        <w:rPr>
          <w:lang w:bidi="km-KH"/>
        </w:rPr>
      </w:pPr>
      <w:r>
        <w:rPr>
          <w:lang w:bidi="km-KH"/>
        </w:rPr>
        <w:t>} else {</w:t>
      </w:r>
    </w:p>
    <w:p w14:paraId="678E70D2" w14:textId="77777777" w:rsidR="009A6179" w:rsidRDefault="009A6179" w:rsidP="0036389F">
      <w:pPr>
        <w:pStyle w:val="a6"/>
        <w:ind w:firstLine="180"/>
        <w:rPr>
          <w:lang w:bidi="km-KH"/>
        </w:rPr>
      </w:pPr>
      <w:r>
        <w:rPr>
          <w:lang w:bidi="km-KH"/>
        </w:rPr>
        <w:t xml:space="preserve">    collection = </w:t>
      </w:r>
      <w:proofErr w:type="spellStart"/>
      <w:r>
        <w:rPr>
          <w:lang w:bidi="km-KH"/>
        </w:rPr>
        <w:t>MediaStore.Video.Media.EXTERNAL_CONTENT_URI</w:t>
      </w:r>
      <w:proofErr w:type="spellEnd"/>
      <w:r>
        <w:rPr>
          <w:lang w:bidi="km-KH"/>
        </w:rPr>
        <w:t>;</w:t>
      </w:r>
    </w:p>
    <w:p w14:paraId="5E8B24BE" w14:textId="77777777" w:rsidR="009A6179" w:rsidRDefault="009A6179" w:rsidP="0036389F">
      <w:pPr>
        <w:pStyle w:val="a6"/>
        <w:ind w:firstLine="180"/>
        <w:rPr>
          <w:lang w:bidi="km-KH"/>
        </w:rPr>
      </w:pPr>
      <w:r>
        <w:rPr>
          <w:lang w:bidi="km-KH"/>
        </w:rPr>
        <w:t>}</w:t>
      </w:r>
    </w:p>
    <w:p w14:paraId="1B0D81EA" w14:textId="77777777" w:rsidR="009A6179" w:rsidRDefault="009A6179" w:rsidP="0036389F">
      <w:pPr>
        <w:pStyle w:val="a6"/>
        <w:ind w:firstLine="180"/>
        <w:rPr>
          <w:lang w:bidi="km-KH"/>
        </w:rPr>
      </w:pPr>
    </w:p>
    <w:p w14:paraId="703DAF45" w14:textId="77777777" w:rsidR="009A6179" w:rsidRDefault="009A6179" w:rsidP="0036389F">
      <w:pPr>
        <w:pStyle w:val="a6"/>
        <w:ind w:firstLine="180"/>
        <w:rPr>
          <w:lang w:bidi="km-KH"/>
        </w:rPr>
      </w:pPr>
      <w:r>
        <w:rPr>
          <w:lang w:bidi="km-KH"/>
        </w:rPr>
        <w:t>String[] projection = new String[] {</w:t>
      </w:r>
    </w:p>
    <w:p w14:paraId="0979CBED" w14:textId="77777777" w:rsidR="009A6179" w:rsidRDefault="009A6179" w:rsidP="0036389F">
      <w:pPr>
        <w:pStyle w:val="a6"/>
        <w:ind w:firstLine="180"/>
        <w:rPr>
          <w:lang w:bidi="km-KH"/>
        </w:rPr>
      </w:pPr>
      <w:r>
        <w:rPr>
          <w:lang w:bidi="km-KH"/>
        </w:rPr>
        <w:t xml:space="preserve">    </w:t>
      </w:r>
      <w:proofErr w:type="spellStart"/>
      <w:r>
        <w:rPr>
          <w:lang w:bidi="km-KH"/>
        </w:rPr>
        <w:t>MediaStore.Video.Media._ID</w:t>
      </w:r>
      <w:proofErr w:type="spellEnd"/>
      <w:r>
        <w:rPr>
          <w:lang w:bidi="km-KH"/>
        </w:rPr>
        <w:t>,</w:t>
      </w:r>
    </w:p>
    <w:p w14:paraId="2090FF44" w14:textId="77777777" w:rsidR="009A6179" w:rsidRDefault="009A6179" w:rsidP="0036389F">
      <w:pPr>
        <w:pStyle w:val="a6"/>
        <w:ind w:firstLine="180"/>
        <w:rPr>
          <w:lang w:bidi="km-KH"/>
        </w:rPr>
      </w:pPr>
      <w:r>
        <w:rPr>
          <w:lang w:bidi="km-KH"/>
        </w:rPr>
        <w:t xml:space="preserve">    </w:t>
      </w:r>
      <w:proofErr w:type="spellStart"/>
      <w:r>
        <w:rPr>
          <w:lang w:bidi="km-KH"/>
        </w:rPr>
        <w:t>MediaStore.Video.Media.DISPLAY_NAME</w:t>
      </w:r>
      <w:proofErr w:type="spellEnd"/>
      <w:r>
        <w:rPr>
          <w:lang w:bidi="km-KH"/>
        </w:rPr>
        <w:t>,</w:t>
      </w:r>
    </w:p>
    <w:p w14:paraId="759DA812" w14:textId="77777777" w:rsidR="009A6179" w:rsidRDefault="009A6179" w:rsidP="0036389F">
      <w:pPr>
        <w:pStyle w:val="a6"/>
        <w:ind w:firstLine="180"/>
        <w:rPr>
          <w:lang w:bidi="km-KH"/>
        </w:rPr>
      </w:pPr>
      <w:r>
        <w:rPr>
          <w:lang w:bidi="km-KH"/>
        </w:rPr>
        <w:t xml:space="preserve">    </w:t>
      </w:r>
      <w:proofErr w:type="spellStart"/>
      <w:r>
        <w:rPr>
          <w:lang w:bidi="km-KH"/>
        </w:rPr>
        <w:t>MediaStore.Video.Media.DURATION</w:t>
      </w:r>
      <w:proofErr w:type="spellEnd"/>
      <w:r>
        <w:rPr>
          <w:lang w:bidi="km-KH"/>
        </w:rPr>
        <w:t>,</w:t>
      </w:r>
    </w:p>
    <w:p w14:paraId="3C45A89C" w14:textId="77777777" w:rsidR="009A6179" w:rsidRDefault="009A6179" w:rsidP="0036389F">
      <w:pPr>
        <w:pStyle w:val="a6"/>
        <w:ind w:firstLine="180"/>
        <w:rPr>
          <w:lang w:bidi="km-KH"/>
        </w:rPr>
      </w:pPr>
      <w:r>
        <w:rPr>
          <w:lang w:bidi="km-KH"/>
        </w:rPr>
        <w:t xml:space="preserve">    </w:t>
      </w:r>
      <w:proofErr w:type="spellStart"/>
      <w:r>
        <w:rPr>
          <w:lang w:bidi="km-KH"/>
        </w:rPr>
        <w:t>MediaStore.Video.Media.SIZE</w:t>
      </w:r>
      <w:proofErr w:type="spellEnd"/>
    </w:p>
    <w:p w14:paraId="57623C11" w14:textId="77777777" w:rsidR="009A6179" w:rsidRDefault="009A6179" w:rsidP="0036389F">
      <w:pPr>
        <w:pStyle w:val="a6"/>
        <w:ind w:firstLine="180"/>
        <w:rPr>
          <w:lang w:bidi="km-KH"/>
        </w:rPr>
      </w:pPr>
      <w:r>
        <w:rPr>
          <w:lang w:bidi="km-KH"/>
        </w:rPr>
        <w:t>};</w:t>
      </w:r>
    </w:p>
    <w:p w14:paraId="6EA73862" w14:textId="77777777" w:rsidR="009A6179" w:rsidRDefault="009A6179" w:rsidP="0036389F">
      <w:pPr>
        <w:pStyle w:val="a6"/>
        <w:ind w:firstLine="180"/>
        <w:rPr>
          <w:lang w:bidi="km-KH"/>
        </w:rPr>
      </w:pPr>
      <w:r>
        <w:rPr>
          <w:lang w:bidi="km-KH"/>
        </w:rPr>
        <w:t xml:space="preserve">String selection = </w:t>
      </w:r>
      <w:proofErr w:type="spellStart"/>
      <w:r>
        <w:rPr>
          <w:lang w:bidi="km-KH"/>
        </w:rPr>
        <w:t>MediaStore.Video.Media.DURATION</w:t>
      </w:r>
      <w:proofErr w:type="spellEnd"/>
      <w:r>
        <w:rPr>
          <w:lang w:bidi="km-KH"/>
        </w:rPr>
        <w:t xml:space="preserve"> +</w:t>
      </w:r>
    </w:p>
    <w:p w14:paraId="202AEA22" w14:textId="77777777" w:rsidR="009A6179" w:rsidRDefault="009A6179" w:rsidP="0036389F">
      <w:pPr>
        <w:pStyle w:val="a6"/>
        <w:ind w:firstLine="180"/>
        <w:rPr>
          <w:lang w:bidi="km-KH"/>
        </w:rPr>
      </w:pPr>
      <w:r>
        <w:rPr>
          <w:lang w:bidi="km-KH"/>
        </w:rPr>
        <w:t xml:space="preserve">        " &gt;= ?";</w:t>
      </w:r>
    </w:p>
    <w:p w14:paraId="2964EECC" w14:textId="77777777" w:rsidR="009A6179" w:rsidRDefault="009A6179" w:rsidP="0036389F">
      <w:pPr>
        <w:pStyle w:val="a6"/>
        <w:ind w:firstLine="180"/>
        <w:rPr>
          <w:lang w:bidi="km-KH"/>
        </w:rPr>
      </w:pPr>
      <w:r>
        <w:rPr>
          <w:lang w:bidi="km-KH"/>
        </w:rPr>
        <w:t xml:space="preserve">String[] </w:t>
      </w:r>
      <w:proofErr w:type="spellStart"/>
      <w:r>
        <w:rPr>
          <w:lang w:bidi="km-KH"/>
        </w:rPr>
        <w:t>selectionArgs</w:t>
      </w:r>
      <w:proofErr w:type="spellEnd"/>
      <w:r>
        <w:rPr>
          <w:lang w:bidi="km-KH"/>
        </w:rPr>
        <w:t xml:space="preserve"> = new String[] {</w:t>
      </w:r>
    </w:p>
    <w:p w14:paraId="2029D6C9" w14:textId="77777777" w:rsidR="009A6179" w:rsidRDefault="009A6179" w:rsidP="0036389F">
      <w:pPr>
        <w:pStyle w:val="a6"/>
        <w:ind w:firstLine="180"/>
        <w:rPr>
          <w:lang w:bidi="km-KH"/>
        </w:rPr>
      </w:pPr>
      <w:r>
        <w:rPr>
          <w:lang w:bidi="km-KH"/>
        </w:rPr>
        <w:t xml:space="preserve">    </w:t>
      </w:r>
      <w:proofErr w:type="spellStart"/>
      <w:r>
        <w:rPr>
          <w:lang w:bidi="km-KH"/>
        </w:rPr>
        <w:t>String.valueOf</w:t>
      </w:r>
      <w:proofErr w:type="spellEnd"/>
      <w:r>
        <w:rPr>
          <w:lang w:bidi="km-KH"/>
        </w:rPr>
        <w:t>(</w:t>
      </w:r>
      <w:proofErr w:type="spellStart"/>
      <w:r>
        <w:rPr>
          <w:lang w:bidi="km-KH"/>
        </w:rPr>
        <w:t>TimeUnit.MILLISECONDS.convert</w:t>
      </w:r>
      <w:proofErr w:type="spellEnd"/>
      <w:r>
        <w:rPr>
          <w:lang w:bidi="km-KH"/>
        </w:rPr>
        <w:t xml:space="preserve">(5, </w:t>
      </w:r>
      <w:proofErr w:type="spellStart"/>
      <w:r>
        <w:rPr>
          <w:lang w:bidi="km-KH"/>
        </w:rPr>
        <w:t>TimeUnit.MINUTES</w:t>
      </w:r>
      <w:proofErr w:type="spellEnd"/>
      <w:r>
        <w:rPr>
          <w:lang w:bidi="km-KH"/>
        </w:rPr>
        <w:t>));</w:t>
      </w:r>
    </w:p>
    <w:p w14:paraId="0021AC39" w14:textId="77777777" w:rsidR="009A6179" w:rsidRDefault="009A6179" w:rsidP="0036389F">
      <w:pPr>
        <w:pStyle w:val="a6"/>
        <w:ind w:firstLine="180"/>
        <w:rPr>
          <w:lang w:bidi="km-KH"/>
        </w:rPr>
      </w:pPr>
      <w:r>
        <w:rPr>
          <w:lang w:bidi="km-KH"/>
        </w:rPr>
        <w:t>};</w:t>
      </w:r>
    </w:p>
    <w:p w14:paraId="26D8B9F6" w14:textId="77777777" w:rsidR="009A6179" w:rsidRDefault="009A6179" w:rsidP="0036389F">
      <w:pPr>
        <w:pStyle w:val="a6"/>
        <w:ind w:firstLine="180"/>
        <w:rPr>
          <w:lang w:bidi="km-KH"/>
        </w:rPr>
      </w:pPr>
      <w:r>
        <w:rPr>
          <w:lang w:bidi="km-KH"/>
        </w:rPr>
        <w:t xml:space="preserve">String </w:t>
      </w:r>
      <w:proofErr w:type="spellStart"/>
      <w:r>
        <w:rPr>
          <w:lang w:bidi="km-KH"/>
        </w:rPr>
        <w:t>sortOrder</w:t>
      </w:r>
      <w:proofErr w:type="spellEnd"/>
      <w:r>
        <w:rPr>
          <w:lang w:bidi="km-KH"/>
        </w:rPr>
        <w:t xml:space="preserve"> = </w:t>
      </w:r>
      <w:proofErr w:type="spellStart"/>
      <w:r>
        <w:rPr>
          <w:lang w:bidi="km-KH"/>
        </w:rPr>
        <w:t>MediaStore.Video.Media.DISPLAY_NAME</w:t>
      </w:r>
      <w:proofErr w:type="spellEnd"/>
      <w:r>
        <w:rPr>
          <w:lang w:bidi="km-KH"/>
        </w:rPr>
        <w:t xml:space="preserve"> + " ASC";</w:t>
      </w:r>
    </w:p>
    <w:p w14:paraId="6362CF22" w14:textId="77777777" w:rsidR="009A6179" w:rsidRDefault="009A6179" w:rsidP="0036389F">
      <w:pPr>
        <w:pStyle w:val="a6"/>
        <w:ind w:firstLine="180"/>
        <w:rPr>
          <w:lang w:bidi="km-KH"/>
        </w:rPr>
      </w:pPr>
    </w:p>
    <w:p w14:paraId="60B13F7D" w14:textId="77777777" w:rsidR="009A6179" w:rsidRDefault="009A6179" w:rsidP="0036389F">
      <w:pPr>
        <w:pStyle w:val="a6"/>
        <w:ind w:firstLine="180"/>
        <w:rPr>
          <w:lang w:bidi="km-KH"/>
        </w:rPr>
      </w:pPr>
      <w:r>
        <w:rPr>
          <w:lang w:bidi="km-KH"/>
        </w:rPr>
        <w:t xml:space="preserve">try (Cursor </w:t>
      </w:r>
      <w:proofErr w:type="spellStart"/>
      <w:r>
        <w:rPr>
          <w:lang w:bidi="km-KH"/>
        </w:rPr>
        <w:t>cursor</w:t>
      </w:r>
      <w:proofErr w:type="spellEnd"/>
      <w:r>
        <w:rPr>
          <w:lang w:bidi="km-KH"/>
        </w:rPr>
        <w:t xml:space="preserve"> = </w:t>
      </w:r>
      <w:proofErr w:type="spellStart"/>
      <w:r>
        <w:rPr>
          <w:lang w:bidi="km-KH"/>
        </w:rPr>
        <w:t>getApplicationContext</w:t>
      </w:r>
      <w:proofErr w:type="spellEnd"/>
      <w:r>
        <w:rPr>
          <w:lang w:bidi="km-KH"/>
        </w:rPr>
        <w:t>().</w:t>
      </w:r>
      <w:proofErr w:type="spellStart"/>
      <w:r>
        <w:rPr>
          <w:lang w:bidi="km-KH"/>
        </w:rPr>
        <w:t>getContentResolver</w:t>
      </w:r>
      <w:proofErr w:type="spellEnd"/>
      <w:r>
        <w:rPr>
          <w:lang w:bidi="km-KH"/>
        </w:rPr>
        <w:t>().query(</w:t>
      </w:r>
    </w:p>
    <w:p w14:paraId="0ADD8D15" w14:textId="77777777" w:rsidR="009A6179" w:rsidRDefault="009A6179" w:rsidP="0036389F">
      <w:pPr>
        <w:pStyle w:val="a6"/>
        <w:ind w:firstLine="180"/>
        <w:rPr>
          <w:lang w:bidi="km-KH"/>
        </w:rPr>
      </w:pPr>
      <w:r>
        <w:rPr>
          <w:lang w:bidi="km-KH"/>
        </w:rPr>
        <w:t xml:space="preserve">    collection,</w:t>
      </w:r>
    </w:p>
    <w:p w14:paraId="707A1CF7" w14:textId="77777777" w:rsidR="009A6179" w:rsidRDefault="009A6179" w:rsidP="0036389F">
      <w:pPr>
        <w:pStyle w:val="a6"/>
        <w:ind w:firstLine="180"/>
        <w:rPr>
          <w:lang w:bidi="km-KH"/>
        </w:rPr>
      </w:pPr>
      <w:r>
        <w:rPr>
          <w:lang w:bidi="km-KH"/>
        </w:rPr>
        <w:t xml:space="preserve">    projection,</w:t>
      </w:r>
    </w:p>
    <w:p w14:paraId="17B634BB" w14:textId="77777777" w:rsidR="009A6179" w:rsidRDefault="009A6179" w:rsidP="0036389F">
      <w:pPr>
        <w:pStyle w:val="a6"/>
        <w:ind w:firstLine="180"/>
        <w:rPr>
          <w:lang w:bidi="km-KH"/>
        </w:rPr>
      </w:pPr>
      <w:r>
        <w:rPr>
          <w:lang w:bidi="km-KH"/>
        </w:rPr>
        <w:t xml:space="preserve">    selection,</w:t>
      </w:r>
    </w:p>
    <w:p w14:paraId="4411AD4B" w14:textId="77777777" w:rsidR="009A6179" w:rsidRDefault="009A6179" w:rsidP="0036389F">
      <w:pPr>
        <w:pStyle w:val="a6"/>
        <w:ind w:firstLine="180"/>
        <w:rPr>
          <w:lang w:bidi="km-KH"/>
        </w:rPr>
      </w:pPr>
      <w:r>
        <w:rPr>
          <w:lang w:bidi="km-KH"/>
        </w:rPr>
        <w:t xml:space="preserve">    </w:t>
      </w:r>
      <w:proofErr w:type="spellStart"/>
      <w:r>
        <w:rPr>
          <w:lang w:bidi="km-KH"/>
        </w:rPr>
        <w:t>selectionArgs</w:t>
      </w:r>
      <w:proofErr w:type="spellEnd"/>
      <w:r>
        <w:rPr>
          <w:lang w:bidi="km-KH"/>
        </w:rPr>
        <w:t>,</w:t>
      </w:r>
    </w:p>
    <w:p w14:paraId="7531FB65" w14:textId="77777777" w:rsidR="009A6179" w:rsidRDefault="009A6179" w:rsidP="0036389F">
      <w:pPr>
        <w:pStyle w:val="a6"/>
        <w:ind w:firstLine="180"/>
        <w:rPr>
          <w:lang w:bidi="km-KH"/>
        </w:rPr>
      </w:pPr>
      <w:r>
        <w:rPr>
          <w:lang w:bidi="km-KH"/>
        </w:rPr>
        <w:t xml:space="preserve">    </w:t>
      </w:r>
      <w:proofErr w:type="spellStart"/>
      <w:r>
        <w:rPr>
          <w:lang w:bidi="km-KH"/>
        </w:rPr>
        <w:t>sortOrder</w:t>
      </w:r>
      <w:proofErr w:type="spellEnd"/>
    </w:p>
    <w:p w14:paraId="19865A23" w14:textId="77777777" w:rsidR="009A6179" w:rsidRDefault="009A6179" w:rsidP="0036389F">
      <w:pPr>
        <w:pStyle w:val="a6"/>
        <w:ind w:firstLine="180"/>
        <w:rPr>
          <w:lang w:bidi="km-KH"/>
        </w:rPr>
      </w:pPr>
      <w:r>
        <w:rPr>
          <w:lang w:bidi="km-KH"/>
        </w:rPr>
        <w:t>)) {</w:t>
      </w:r>
    </w:p>
    <w:p w14:paraId="523CC1B6" w14:textId="77777777" w:rsidR="009A6179" w:rsidRDefault="009A6179" w:rsidP="0036389F">
      <w:pPr>
        <w:pStyle w:val="a6"/>
        <w:ind w:firstLine="180"/>
        <w:rPr>
          <w:lang w:bidi="km-KH"/>
        </w:rPr>
      </w:pPr>
      <w:r>
        <w:rPr>
          <w:lang w:bidi="km-KH"/>
        </w:rPr>
        <w:t xml:space="preserve">    // Cache column indices.</w:t>
      </w:r>
    </w:p>
    <w:p w14:paraId="7FE04A84" w14:textId="77777777" w:rsidR="009A6179" w:rsidRDefault="009A6179" w:rsidP="0036389F">
      <w:pPr>
        <w:pStyle w:val="a6"/>
        <w:ind w:firstLine="180"/>
        <w:rPr>
          <w:lang w:bidi="km-KH"/>
        </w:rPr>
      </w:pPr>
      <w:r>
        <w:rPr>
          <w:lang w:bidi="km-KH"/>
        </w:rPr>
        <w:t xml:space="preserve">    int </w:t>
      </w:r>
      <w:proofErr w:type="spellStart"/>
      <w:r>
        <w:rPr>
          <w:lang w:bidi="km-KH"/>
        </w:rPr>
        <w:t>idColumn</w:t>
      </w:r>
      <w:proofErr w:type="spellEnd"/>
      <w:r>
        <w:rPr>
          <w:lang w:bidi="km-KH"/>
        </w:rPr>
        <w:t xml:space="preserve"> = </w:t>
      </w:r>
      <w:proofErr w:type="spellStart"/>
      <w:r>
        <w:rPr>
          <w:lang w:bidi="km-KH"/>
        </w:rPr>
        <w:t>cursor.getColumnIndexOrThrow</w:t>
      </w:r>
      <w:proofErr w:type="spellEnd"/>
      <w:r>
        <w:rPr>
          <w:lang w:bidi="km-KH"/>
        </w:rPr>
        <w:t>(</w:t>
      </w:r>
      <w:proofErr w:type="spellStart"/>
      <w:r>
        <w:rPr>
          <w:lang w:bidi="km-KH"/>
        </w:rPr>
        <w:t>MediaStore.Video.Media._ID</w:t>
      </w:r>
      <w:proofErr w:type="spellEnd"/>
      <w:r>
        <w:rPr>
          <w:lang w:bidi="km-KH"/>
        </w:rPr>
        <w:t>);</w:t>
      </w:r>
    </w:p>
    <w:p w14:paraId="5A979D44" w14:textId="77777777" w:rsidR="009A6179" w:rsidRDefault="009A6179" w:rsidP="0036389F">
      <w:pPr>
        <w:pStyle w:val="a6"/>
        <w:ind w:firstLine="180"/>
        <w:rPr>
          <w:lang w:bidi="km-KH"/>
        </w:rPr>
      </w:pPr>
      <w:r>
        <w:rPr>
          <w:lang w:bidi="km-KH"/>
        </w:rPr>
        <w:t xml:space="preserve">    int </w:t>
      </w:r>
      <w:proofErr w:type="spellStart"/>
      <w:r>
        <w:rPr>
          <w:lang w:bidi="km-KH"/>
        </w:rPr>
        <w:t>nameColumn</w:t>
      </w:r>
      <w:proofErr w:type="spellEnd"/>
      <w:r>
        <w:rPr>
          <w:lang w:bidi="km-KH"/>
        </w:rPr>
        <w:t xml:space="preserve"> =</w:t>
      </w:r>
    </w:p>
    <w:p w14:paraId="05792887" w14:textId="77777777" w:rsidR="009A6179" w:rsidRDefault="009A6179" w:rsidP="0036389F">
      <w:pPr>
        <w:pStyle w:val="a6"/>
        <w:ind w:firstLine="180"/>
        <w:rPr>
          <w:lang w:bidi="km-KH"/>
        </w:rPr>
      </w:pPr>
      <w:r>
        <w:rPr>
          <w:lang w:bidi="km-KH"/>
        </w:rPr>
        <w:t xml:space="preserve">            cursor.getColumnIndexOrThrow(MediaStore.Video.Media.DISPLAY_NAME);</w:t>
      </w:r>
    </w:p>
    <w:p w14:paraId="141468F6" w14:textId="77777777" w:rsidR="009A6179" w:rsidRDefault="009A6179" w:rsidP="0036389F">
      <w:pPr>
        <w:pStyle w:val="a6"/>
        <w:ind w:firstLine="180"/>
        <w:rPr>
          <w:lang w:bidi="km-KH"/>
        </w:rPr>
      </w:pPr>
      <w:r>
        <w:rPr>
          <w:lang w:bidi="km-KH"/>
        </w:rPr>
        <w:lastRenderedPageBreak/>
        <w:t xml:space="preserve">    int </w:t>
      </w:r>
      <w:proofErr w:type="spellStart"/>
      <w:r>
        <w:rPr>
          <w:lang w:bidi="km-KH"/>
        </w:rPr>
        <w:t>durationColumn</w:t>
      </w:r>
      <w:proofErr w:type="spellEnd"/>
      <w:r>
        <w:rPr>
          <w:lang w:bidi="km-KH"/>
        </w:rPr>
        <w:t xml:space="preserve"> =</w:t>
      </w:r>
    </w:p>
    <w:p w14:paraId="6E0B5565" w14:textId="77777777" w:rsidR="009A6179" w:rsidRDefault="009A6179" w:rsidP="0036389F">
      <w:pPr>
        <w:pStyle w:val="a6"/>
        <w:ind w:firstLine="180"/>
        <w:rPr>
          <w:lang w:bidi="km-KH"/>
        </w:rPr>
      </w:pPr>
      <w:r>
        <w:rPr>
          <w:lang w:bidi="km-KH"/>
        </w:rPr>
        <w:t xml:space="preserve">            </w:t>
      </w:r>
      <w:proofErr w:type="spellStart"/>
      <w:r>
        <w:rPr>
          <w:lang w:bidi="km-KH"/>
        </w:rPr>
        <w:t>cursor.getColumnIndexOrThrow</w:t>
      </w:r>
      <w:proofErr w:type="spellEnd"/>
      <w:r>
        <w:rPr>
          <w:lang w:bidi="km-KH"/>
        </w:rPr>
        <w:t>(</w:t>
      </w:r>
      <w:proofErr w:type="spellStart"/>
      <w:r>
        <w:rPr>
          <w:lang w:bidi="km-KH"/>
        </w:rPr>
        <w:t>MediaStore.Video.Media.DURATION</w:t>
      </w:r>
      <w:proofErr w:type="spellEnd"/>
      <w:r>
        <w:rPr>
          <w:lang w:bidi="km-KH"/>
        </w:rPr>
        <w:t>);</w:t>
      </w:r>
    </w:p>
    <w:p w14:paraId="43D7EE17" w14:textId="77777777" w:rsidR="009A6179" w:rsidRDefault="009A6179" w:rsidP="0036389F">
      <w:pPr>
        <w:pStyle w:val="a6"/>
        <w:ind w:firstLine="180"/>
        <w:rPr>
          <w:lang w:bidi="km-KH"/>
        </w:rPr>
      </w:pPr>
      <w:r>
        <w:rPr>
          <w:lang w:bidi="km-KH"/>
        </w:rPr>
        <w:t xml:space="preserve">    int </w:t>
      </w:r>
      <w:proofErr w:type="spellStart"/>
      <w:r>
        <w:rPr>
          <w:lang w:bidi="km-KH"/>
        </w:rPr>
        <w:t>sizeColumn</w:t>
      </w:r>
      <w:proofErr w:type="spellEnd"/>
      <w:r>
        <w:rPr>
          <w:lang w:bidi="km-KH"/>
        </w:rPr>
        <w:t xml:space="preserve"> = </w:t>
      </w:r>
      <w:proofErr w:type="spellStart"/>
      <w:r>
        <w:rPr>
          <w:lang w:bidi="km-KH"/>
        </w:rPr>
        <w:t>cursor.getColumnIndexOrThrow</w:t>
      </w:r>
      <w:proofErr w:type="spellEnd"/>
      <w:r>
        <w:rPr>
          <w:lang w:bidi="km-KH"/>
        </w:rPr>
        <w:t>(</w:t>
      </w:r>
      <w:proofErr w:type="spellStart"/>
      <w:r>
        <w:rPr>
          <w:lang w:bidi="km-KH"/>
        </w:rPr>
        <w:t>MediaStore.Video.Media.SIZE</w:t>
      </w:r>
      <w:proofErr w:type="spellEnd"/>
      <w:r>
        <w:rPr>
          <w:lang w:bidi="km-KH"/>
        </w:rPr>
        <w:t>);</w:t>
      </w:r>
    </w:p>
    <w:p w14:paraId="4DD5BF7F" w14:textId="77777777" w:rsidR="009A6179" w:rsidRDefault="009A6179" w:rsidP="0036389F">
      <w:pPr>
        <w:pStyle w:val="a6"/>
        <w:ind w:firstLine="180"/>
        <w:rPr>
          <w:lang w:bidi="km-KH"/>
        </w:rPr>
      </w:pPr>
    </w:p>
    <w:p w14:paraId="1C204E7F" w14:textId="77777777" w:rsidR="009A6179" w:rsidRDefault="009A6179" w:rsidP="0036389F">
      <w:pPr>
        <w:pStyle w:val="a6"/>
        <w:ind w:firstLine="180"/>
        <w:rPr>
          <w:lang w:bidi="km-KH"/>
        </w:rPr>
      </w:pPr>
      <w:r>
        <w:rPr>
          <w:lang w:bidi="km-KH"/>
        </w:rPr>
        <w:t xml:space="preserve">    while (</w:t>
      </w:r>
      <w:proofErr w:type="spellStart"/>
      <w:r>
        <w:rPr>
          <w:lang w:bidi="km-KH"/>
        </w:rPr>
        <w:t>cursor.moveToNext</w:t>
      </w:r>
      <w:proofErr w:type="spellEnd"/>
      <w:r>
        <w:rPr>
          <w:lang w:bidi="km-KH"/>
        </w:rPr>
        <w:t>()) {</w:t>
      </w:r>
    </w:p>
    <w:p w14:paraId="1E700C12" w14:textId="77777777" w:rsidR="009A6179" w:rsidRDefault="009A6179" w:rsidP="0036389F">
      <w:pPr>
        <w:pStyle w:val="a6"/>
        <w:ind w:firstLine="180"/>
        <w:rPr>
          <w:lang w:bidi="km-KH"/>
        </w:rPr>
      </w:pPr>
      <w:r>
        <w:rPr>
          <w:lang w:bidi="km-KH"/>
        </w:rPr>
        <w:t xml:space="preserve">        // Get values of columns for a given video.</w:t>
      </w:r>
    </w:p>
    <w:p w14:paraId="4B8BCF47" w14:textId="77777777" w:rsidR="009A6179" w:rsidRDefault="009A6179" w:rsidP="0036389F">
      <w:pPr>
        <w:pStyle w:val="a6"/>
        <w:ind w:firstLine="180"/>
        <w:rPr>
          <w:lang w:bidi="km-KH"/>
        </w:rPr>
      </w:pPr>
      <w:r>
        <w:rPr>
          <w:lang w:bidi="km-KH"/>
        </w:rPr>
        <w:t xml:space="preserve">        long id = </w:t>
      </w:r>
      <w:proofErr w:type="spellStart"/>
      <w:r>
        <w:rPr>
          <w:lang w:bidi="km-KH"/>
        </w:rPr>
        <w:t>cursor.getLong</w:t>
      </w:r>
      <w:proofErr w:type="spellEnd"/>
      <w:r>
        <w:rPr>
          <w:lang w:bidi="km-KH"/>
        </w:rPr>
        <w:t>(</w:t>
      </w:r>
      <w:proofErr w:type="spellStart"/>
      <w:r>
        <w:rPr>
          <w:lang w:bidi="km-KH"/>
        </w:rPr>
        <w:t>idColumn</w:t>
      </w:r>
      <w:proofErr w:type="spellEnd"/>
      <w:r>
        <w:rPr>
          <w:lang w:bidi="km-KH"/>
        </w:rPr>
        <w:t>);</w:t>
      </w:r>
    </w:p>
    <w:p w14:paraId="4D9BAE3C" w14:textId="77777777" w:rsidR="009A6179" w:rsidRDefault="009A6179" w:rsidP="0036389F">
      <w:pPr>
        <w:pStyle w:val="a6"/>
        <w:ind w:firstLine="180"/>
        <w:rPr>
          <w:lang w:bidi="km-KH"/>
        </w:rPr>
      </w:pPr>
      <w:r>
        <w:rPr>
          <w:lang w:bidi="km-KH"/>
        </w:rPr>
        <w:t xml:space="preserve">        String name = </w:t>
      </w:r>
      <w:proofErr w:type="spellStart"/>
      <w:r>
        <w:rPr>
          <w:lang w:bidi="km-KH"/>
        </w:rPr>
        <w:t>cursor.getString</w:t>
      </w:r>
      <w:proofErr w:type="spellEnd"/>
      <w:r>
        <w:rPr>
          <w:lang w:bidi="km-KH"/>
        </w:rPr>
        <w:t>(</w:t>
      </w:r>
      <w:proofErr w:type="spellStart"/>
      <w:r>
        <w:rPr>
          <w:lang w:bidi="km-KH"/>
        </w:rPr>
        <w:t>nameColumn</w:t>
      </w:r>
      <w:proofErr w:type="spellEnd"/>
      <w:r>
        <w:rPr>
          <w:lang w:bidi="km-KH"/>
        </w:rPr>
        <w:t>);</w:t>
      </w:r>
    </w:p>
    <w:p w14:paraId="68780CA9" w14:textId="77777777" w:rsidR="009A6179" w:rsidRDefault="009A6179" w:rsidP="0036389F">
      <w:pPr>
        <w:pStyle w:val="a6"/>
        <w:ind w:firstLine="180"/>
        <w:rPr>
          <w:lang w:bidi="km-KH"/>
        </w:rPr>
      </w:pPr>
      <w:r>
        <w:rPr>
          <w:lang w:bidi="km-KH"/>
        </w:rPr>
        <w:t xml:space="preserve">        int duration = </w:t>
      </w:r>
      <w:proofErr w:type="spellStart"/>
      <w:r>
        <w:rPr>
          <w:lang w:bidi="km-KH"/>
        </w:rPr>
        <w:t>cursor.getInt</w:t>
      </w:r>
      <w:proofErr w:type="spellEnd"/>
      <w:r>
        <w:rPr>
          <w:lang w:bidi="km-KH"/>
        </w:rPr>
        <w:t>(</w:t>
      </w:r>
      <w:proofErr w:type="spellStart"/>
      <w:r>
        <w:rPr>
          <w:lang w:bidi="km-KH"/>
        </w:rPr>
        <w:t>durationColumn</w:t>
      </w:r>
      <w:proofErr w:type="spellEnd"/>
      <w:r>
        <w:rPr>
          <w:lang w:bidi="km-KH"/>
        </w:rPr>
        <w:t>);</w:t>
      </w:r>
    </w:p>
    <w:p w14:paraId="608A9991" w14:textId="77777777" w:rsidR="009A6179" w:rsidRDefault="009A6179" w:rsidP="0036389F">
      <w:pPr>
        <w:pStyle w:val="a6"/>
        <w:ind w:firstLine="180"/>
        <w:rPr>
          <w:lang w:bidi="km-KH"/>
        </w:rPr>
      </w:pPr>
      <w:r>
        <w:rPr>
          <w:lang w:bidi="km-KH"/>
        </w:rPr>
        <w:t xml:space="preserve">        int size = </w:t>
      </w:r>
      <w:proofErr w:type="spellStart"/>
      <w:r>
        <w:rPr>
          <w:lang w:bidi="km-KH"/>
        </w:rPr>
        <w:t>cursor.getInt</w:t>
      </w:r>
      <w:proofErr w:type="spellEnd"/>
      <w:r>
        <w:rPr>
          <w:lang w:bidi="km-KH"/>
        </w:rPr>
        <w:t>(</w:t>
      </w:r>
      <w:proofErr w:type="spellStart"/>
      <w:r>
        <w:rPr>
          <w:lang w:bidi="km-KH"/>
        </w:rPr>
        <w:t>sizeColumn</w:t>
      </w:r>
      <w:proofErr w:type="spellEnd"/>
      <w:r>
        <w:rPr>
          <w:lang w:bidi="km-KH"/>
        </w:rPr>
        <w:t>);</w:t>
      </w:r>
    </w:p>
    <w:p w14:paraId="40323847" w14:textId="77777777" w:rsidR="009A6179" w:rsidRDefault="009A6179" w:rsidP="0036389F">
      <w:pPr>
        <w:pStyle w:val="a6"/>
        <w:ind w:firstLine="180"/>
        <w:rPr>
          <w:lang w:bidi="km-KH"/>
        </w:rPr>
      </w:pPr>
    </w:p>
    <w:p w14:paraId="61A5C525" w14:textId="77777777" w:rsidR="009A6179" w:rsidRDefault="009A6179" w:rsidP="0036389F">
      <w:pPr>
        <w:pStyle w:val="a6"/>
        <w:ind w:firstLine="180"/>
        <w:rPr>
          <w:lang w:bidi="km-KH"/>
        </w:rPr>
      </w:pPr>
      <w:r>
        <w:rPr>
          <w:lang w:bidi="km-KH"/>
        </w:rPr>
        <w:t xml:space="preserve">        Uri </w:t>
      </w:r>
      <w:proofErr w:type="spellStart"/>
      <w:r>
        <w:rPr>
          <w:lang w:bidi="km-KH"/>
        </w:rPr>
        <w:t>contentUri</w:t>
      </w:r>
      <w:proofErr w:type="spellEnd"/>
      <w:r>
        <w:rPr>
          <w:lang w:bidi="km-KH"/>
        </w:rPr>
        <w:t xml:space="preserve"> = </w:t>
      </w:r>
      <w:proofErr w:type="spellStart"/>
      <w:r>
        <w:rPr>
          <w:lang w:bidi="km-KH"/>
        </w:rPr>
        <w:t>ContentUris.withAppendedId</w:t>
      </w:r>
      <w:proofErr w:type="spellEnd"/>
      <w:r>
        <w:rPr>
          <w:lang w:bidi="km-KH"/>
        </w:rPr>
        <w:t>(</w:t>
      </w:r>
    </w:p>
    <w:p w14:paraId="2F8915FA" w14:textId="77777777" w:rsidR="009A6179" w:rsidRDefault="009A6179" w:rsidP="0036389F">
      <w:pPr>
        <w:pStyle w:val="a6"/>
        <w:ind w:firstLine="180"/>
        <w:rPr>
          <w:lang w:bidi="km-KH"/>
        </w:rPr>
      </w:pPr>
      <w:r>
        <w:rPr>
          <w:lang w:bidi="km-KH"/>
        </w:rPr>
        <w:t xml:space="preserve">                </w:t>
      </w:r>
      <w:proofErr w:type="spellStart"/>
      <w:r>
        <w:rPr>
          <w:lang w:bidi="km-KH"/>
        </w:rPr>
        <w:t>MediaStore.Video.Media.EXTERNAL_CONTENT_URI</w:t>
      </w:r>
      <w:proofErr w:type="spellEnd"/>
      <w:r>
        <w:rPr>
          <w:lang w:bidi="km-KH"/>
        </w:rPr>
        <w:t>, id);</w:t>
      </w:r>
    </w:p>
    <w:p w14:paraId="391CE320" w14:textId="77777777" w:rsidR="009A6179" w:rsidRDefault="009A6179" w:rsidP="0036389F">
      <w:pPr>
        <w:pStyle w:val="a6"/>
        <w:ind w:firstLine="180"/>
        <w:rPr>
          <w:lang w:bidi="km-KH"/>
        </w:rPr>
      </w:pPr>
    </w:p>
    <w:p w14:paraId="24420B28" w14:textId="77777777" w:rsidR="009A6179" w:rsidRDefault="009A6179" w:rsidP="0036389F">
      <w:pPr>
        <w:pStyle w:val="a6"/>
        <w:ind w:firstLine="180"/>
        <w:rPr>
          <w:lang w:bidi="km-KH"/>
        </w:rPr>
      </w:pPr>
      <w:r>
        <w:rPr>
          <w:lang w:bidi="km-KH"/>
        </w:rPr>
        <w:t xml:space="preserve">        // Stores column values and the </w:t>
      </w:r>
      <w:proofErr w:type="spellStart"/>
      <w:r>
        <w:rPr>
          <w:lang w:bidi="km-KH"/>
        </w:rPr>
        <w:t>contentUri</w:t>
      </w:r>
      <w:proofErr w:type="spellEnd"/>
      <w:r>
        <w:rPr>
          <w:lang w:bidi="km-KH"/>
        </w:rPr>
        <w:t xml:space="preserve"> in a local object</w:t>
      </w:r>
    </w:p>
    <w:p w14:paraId="14B2D0C8" w14:textId="77777777" w:rsidR="009A6179" w:rsidRDefault="009A6179" w:rsidP="0036389F">
      <w:pPr>
        <w:pStyle w:val="a6"/>
        <w:ind w:firstLine="180"/>
        <w:rPr>
          <w:lang w:bidi="km-KH"/>
        </w:rPr>
      </w:pPr>
      <w:r>
        <w:rPr>
          <w:lang w:bidi="km-KH"/>
        </w:rPr>
        <w:t xml:space="preserve">        // that represents the media file.</w:t>
      </w:r>
    </w:p>
    <w:p w14:paraId="2B003491" w14:textId="77777777" w:rsidR="009A6179" w:rsidRDefault="009A6179" w:rsidP="0036389F">
      <w:pPr>
        <w:pStyle w:val="a6"/>
        <w:ind w:firstLine="180"/>
        <w:rPr>
          <w:lang w:bidi="km-KH"/>
        </w:rPr>
      </w:pPr>
      <w:r>
        <w:rPr>
          <w:lang w:bidi="km-KH"/>
        </w:rPr>
        <w:t xml:space="preserve">        </w:t>
      </w:r>
      <w:proofErr w:type="spellStart"/>
      <w:r>
        <w:rPr>
          <w:lang w:bidi="km-KH"/>
        </w:rPr>
        <w:t>videoList.add</w:t>
      </w:r>
      <w:proofErr w:type="spellEnd"/>
      <w:r>
        <w:rPr>
          <w:lang w:bidi="km-KH"/>
        </w:rPr>
        <w:t>(new Video(</w:t>
      </w:r>
      <w:proofErr w:type="spellStart"/>
      <w:r>
        <w:rPr>
          <w:lang w:bidi="km-KH"/>
        </w:rPr>
        <w:t>contentUri</w:t>
      </w:r>
      <w:proofErr w:type="spellEnd"/>
      <w:r>
        <w:rPr>
          <w:lang w:bidi="km-KH"/>
        </w:rPr>
        <w:t>, name, duration, size));</w:t>
      </w:r>
    </w:p>
    <w:p w14:paraId="41ED6316" w14:textId="77777777" w:rsidR="009A6179" w:rsidRDefault="009A6179" w:rsidP="0036389F">
      <w:pPr>
        <w:pStyle w:val="a6"/>
        <w:ind w:firstLine="180"/>
        <w:rPr>
          <w:lang w:bidi="km-KH"/>
        </w:rPr>
      </w:pPr>
      <w:r>
        <w:rPr>
          <w:lang w:bidi="km-KH"/>
        </w:rPr>
        <w:t xml:space="preserve">    }</w:t>
      </w:r>
    </w:p>
    <w:p w14:paraId="4AFF169D" w14:textId="77777777" w:rsidR="009A6179" w:rsidRDefault="009A6179" w:rsidP="0036389F">
      <w:pPr>
        <w:pStyle w:val="a6"/>
        <w:ind w:firstLine="180"/>
        <w:rPr>
          <w:lang w:bidi="km-KH"/>
        </w:rPr>
      </w:pPr>
      <w:r>
        <w:rPr>
          <w:lang w:bidi="km-KH"/>
        </w:rPr>
        <w:t>}</w:t>
      </w:r>
    </w:p>
    <w:p w14:paraId="1E6AD8AD" w14:textId="050A54AE" w:rsidR="0036389F" w:rsidRDefault="00FB5F24" w:rsidP="00FB5F24">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22</w:t>
      </w:r>
      <w:r w:rsidR="00BA5EDF">
        <w:fldChar w:fldCharType="end"/>
      </w:r>
    </w:p>
    <w:p w14:paraId="7B821C2F" w14:textId="0B24D1BD" w:rsidR="009A6179" w:rsidRDefault="009A6179" w:rsidP="009A6179">
      <w:pPr>
        <w:ind w:firstLine="420"/>
        <w:rPr>
          <w:lang w:bidi="km-KH"/>
        </w:rPr>
      </w:pPr>
      <w:r>
        <w:rPr>
          <w:rFonts w:hint="eastAsia"/>
          <w:lang w:bidi="km-KH"/>
        </w:rPr>
        <w:t>在应用中执行此类查询时，注意以下几点：</w:t>
      </w:r>
    </w:p>
    <w:p w14:paraId="498032EE" w14:textId="77777777" w:rsidR="009A6179" w:rsidRDefault="009A6179" w:rsidP="00FB5F24">
      <w:pPr>
        <w:pStyle w:val="a"/>
        <w:ind w:firstLine="360"/>
      </w:pPr>
      <w:r>
        <w:rPr>
          <w:rFonts w:hint="eastAsia"/>
        </w:rPr>
        <w:t>在工作线程中调用</w:t>
      </w:r>
      <w:r>
        <w:t xml:space="preserve"> query() </w:t>
      </w:r>
      <w:r>
        <w:t>方法。</w:t>
      </w:r>
    </w:p>
    <w:p w14:paraId="562EB80A" w14:textId="77777777" w:rsidR="009A6179" w:rsidRDefault="009A6179" w:rsidP="00FB5F24">
      <w:pPr>
        <w:pStyle w:val="a"/>
        <w:ind w:firstLine="360"/>
      </w:pPr>
      <w:r>
        <w:rPr>
          <w:rFonts w:hint="eastAsia"/>
        </w:rPr>
        <w:t>缓存列索引，以免每次处理查询结果中的行时都需要调用</w:t>
      </w:r>
      <w:r>
        <w:t xml:space="preserve"> </w:t>
      </w:r>
      <w:proofErr w:type="spellStart"/>
      <w:r>
        <w:t>getColumnIndexOrThrow</w:t>
      </w:r>
      <w:proofErr w:type="spellEnd"/>
      <w:r>
        <w:t>()</w:t>
      </w:r>
      <w:r>
        <w:t>。</w:t>
      </w:r>
    </w:p>
    <w:p w14:paraId="595740D5" w14:textId="77777777" w:rsidR="009A6179" w:rsidRDefault="009A6179" w:rsidP="00FB5F24">
      <w:pPr>
        <w:pStyle w:val="a"/>
        <w:ind w:firstLine="360"/>
      </w:pPr>
      <w:r>
        <w:rPr>
          <w:rFonts w:hint="eastAsia"/>
        </w:rPr>
        <w:t>将</w:t>
      </w:r>
      <w:r>
        <w:t xml:space="preserve"> ID </w:t>
      </w:r>
      <w:r>
        <w:t>附加到内容</w:t>
      </w:r>
      <w:r>
        <w:t xml:space="preserve"> URI</w:t>
      </w:r>
      <w:r>
        <w:t>，如代码段所示。</w:t>
      </w:r>
    </w:p>
    <w:p w14:paraId="035F061F" w14:textId="3503C779" w:rsidR="009A6179" w:rsidRDefault="009A6179" w:rsidP="00FB5F24">
      <w:pPr>
        <w:pStyle w:val="a"/>
        <w:ind w:firstLine="360"/>
      </w:pPr>
      <w:r>
        <w:rPr>
          <w:rFonts w:hint="eastAsia"/>
        </w:rPr>
        <w:t>搭载</w:t>
      </w:r>
      <w:r w:rsidR="00104F5C" w:rsidRPr="00104F5C">
        <w:rPr>
          <w:b/>
          <w:bCs/>
        </w:rPr>
        <w:t>安卓</w:t>
      </w:r>
      <w:r>
        <w:t xml:space="preserve">10 </w:t>
      </w:r>
      <w:r>
        <w:t>及更高版本的设备需要在</w:t>
      </w:r>
      <w:r>
        <w:t xml:space="preserve"> </w:t>
      </w:r>
      <w:proofErr w:type="spellStart"/>
      <w:r>
        <w:t>MediaStore</w:t>
      </w:r>
      <w:proofErr w:type="spellEnd"/>
      <w:r>
        <w:t xml:space="preserve"> API </w:t>
      </w:r>
      <w:r>
        <w:t>中定义的列名称。如果应用中的某个依赖库需要</w:t>
      </w:r>
      <w:r>
        <w:t xml:space="preserve"> API </w:t>
      </w:r>
      <w:r>
        <w:t>中未定义的列名称（例如</w:t>
      </w:r>
      <w:r>
        <w:t xml:space="preserve"> "</w:t>
      </w:r>
      <w:proofErr w:type="spellStart"/>
      <w:r>
        <w:t>MimeType</w:t>
      </w:r>
      <w:proofErr w:type="spellEnd"/>
      <w:r>
        <w:t>"</w:t>
      </w:r>
      <w:r>
        <w:t>），使用</w:t>
      </w:r>
      <w:r>
        <w:t xml:space="preserve"> </w:t>
      </w:r>
      <w:proofErr w:type="spellStart"/>
      <w:r>
        <w:t>CursorWrapper</w:t>
      </w:r>
      <w:proofErr w:type="spellEnd"/>
      <w:r>
        <w:t xml:space="preserve"> </w:t>
      </w:r>
      <w:r>
        <w:t>在应用的进程中动态转换列名称。</w:t>
      </w:r>
    </w:p>
    <w:p w14:paraId="6E8E11B6" w14:textId="6BEA44B4" w:rsidR="009A6179" w:rsidRDefault="009A6179" w:rsidP="009A6179">
      <w:pPr>
        <w:ind w:firstLine="420"/>
        <w:rPr>
          <w:lang w:bidi="km-KH"/>
        </w:rPr>
      </w:pPr>
      <w:r>
        <w:rPr>
          <w:rFonts w:hint="eastAsia"/>
          <w:lang w:bidi="km-KH"/>
        </w:rPr>
        <w:t>如果应用显示多个媒体文件，并请求用户选择其中一个文件，加载文件的预览版本（或缩略图）会比加载文件本身效率更高。如需加载给定媒体文件的缩略图，使用</w:t>
      </w:r>
      <w:r>
        <w:rPr>
          <w:lang w:bidi="km-KH"/>
        </w:rPr>
        <w:t xml:space="preserve"> </w:t>
      </w:r>
      <w:proofErr w:type="spellStart"/>
      <w:r>
        <w:rPr>
          <w:lang w:bidi="km-KH"/>
        </w:rPr>
        <w:t>loadThumbnail</w:t>
      </w:r>
      <w:proofErr w:type="spellEnd"/>
      <w:r>
        <w:rPr>
          <w:lang w:bidi="km-KH"/>
        </w:rPr>
        <w:t xml:space="preserve">() </w:t>
      </w:r>
      <w:r>
        <w:rPr>
          <w:lang w:bidi="km-KH"/>
        </w:rPr>
        <w:t>并传入想加载的缩略图的大小，如以下代码段所示：</w:t>
      </w:r>
    </w:p>
    <w:p w14:paraId="06B3C716" w14:textId="77777777" w:rsidR="009A6179" w:rsidRDefault="009A6179" w:rsidP="00523A34">
      <w:pPr>
        <w:pStyle w:val="a6"/>
        <w:ind w:firstLine="180"/>
        <w:rPr>
          <w:lang w:bidi="km-KH"/>
        </w:rPr>
      </w:pPr>
      <w:r>
        <w:rPr>
          <w:lang w:bidi="km-KH"/>
        </w:rPr>
        <w:t>// Load thumbnail of a specific media item.</w:t>
      </w:r>
    </w:p>
    <w:p w14:paraId="39E9472C" w14:textId="77777777" w:rsidR="009A6179" w:rsidRDefault="009A6179" w:rsidP="00523A34">
      <w:pPr>
        <w:pStyle w:val="a6"/>
        <w:ind w:firstLine="180"/>
        <w:rPr>
          <w:lang w:bidi="km-KH"/>
        </w:rPr>
      </w:pPr>
      <w:r>
        <w:rPr>
          <w:lang w:bidi="km-KH"/>
        </w:rPr>
        <w:t>Bitmap thumbnail =</w:t>
      </w:r>
    </w:p>
    <w:p w14:paraId="455C34F5" w14:textId="77777777" w:rsidR="009A6179" w:rsidRDefault="009A6179" w:rsidP="00523A34">
      <w:pPr>
        <w:pStyle w:val="a6"/>
        <w:ind w:firstLine="180"/>
        <w:rPr>
          <w:lang w:bidi="km-KH"/>
        </w:rPr>
      </w:pPr>
      <w:r>
        <w:rPr>
          <w:lang w:bidi="km-KH"/>
        </w:rPr>
        <w:lastRenderedPageBreak/>
        <w:t xml:space="preserve">        </w:t>
      </w:r>
      <w:proofErr w:type="spellStart"/>
      <w:r>
        <w:rPr>
          <w:lang w:bidi="km-KH"/>
        </w:rPr>
        <w:t>getApplicationContext</w:t>
      </w:r>
      <w:proofErr w:type="spellEnd"/>
      <w:r>
        <w:rPr>
          <w:lang w:bidi="km-KH"/>
        </w:rPr>
        <w:t>().</w:t>
      </w:r>
      <w:proofErr w:type="spellStart"/>
      <w:r>
        <w:rPr>
          <w:lang w:bidi="km-KH"/>
        </w:rPr>
        <w:t>getContentResolver</w:t>
      </w:r>
      <w:proofErr w:type="spellEnd"/>
      <w:r>
        <w:rPr>
          <w:lang w:bidi="km-KH"/>
        </w:rPr>
        <w:t>().</w:t>
      </w:r>
      <w:proofErr w:type="spellStart"/>
      <w:r>
        <w:rPr>
          <w:lang w:bidi="km-KH"/>
        </w:rPr>
        <w:t>loadThumbnail</w:t>
      </w:r>
      <w:proofErr w:type="spellEnd"/>
      <w:r>
        <w:rPr>
          <w:lang w:bidi="km-KH"/>
        </w:rPr>
        <w:t>(</w:t>
      </w:r>
    </w:p>
    <w:p w14:paraId="7D6869E6" w14:textId="77777777" w:rsidR="009A6179" w:rsidRDefault="009A6179" w:rsidP="00523A34">
      <w:pPr>
        <w:pStyle w:val="a6"/>
        <w:ind w:firstLine="180"/>
        <w:rPr>
          <w:lang w:bidi="km-KH"/>
        </w:rPr>
      </w:pPr>
      <w:r>
        <w:rPr>
          <w:lang w:bidi="km-KH"/>
        </w:rPr>
        <w:t xml:space="preserve">        content-</w:t>
      </w:r>
      <w:proofErr w:type="spellStart"/>
      <w:r>
        <w:rPr>
          <w:lang w:bidi="km-KH"/>
        </w:rPr>
        <w:t>uri</w:t>
      </w:r>
      <w:proofErr w:type="spellEnd"/>
      <w:r>
        <w:rPr>
          <w:lang w:bidi="km-KH"/>
        </w:rPr>
        <w:t>, new Size(640, 480), null);</w:t>
      </w:r>
    </w:p>
    <w:p w14:paraId="2BF587D6" w14:textId="4A65246B" w:rsidR="00523A34" w:rsidRDefault="00FB7DA0" w:rsidP="00FB7DA0">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23</w:t>
      </w:r>
      <w:r w:rsidR="00BA5EDF">
        <w:fldChar w:fldCharType="end"/>
      </w:r>
    </w:p>
    <w:p w14:paraId="6C1B5E6E" w14:textId="77777777" w:rsidR="009A6179" w:rsidRDefault="009A6179" w:rsidP="009A6179">
      <w:pPr>
        <w:ind w:firstLine="420"/>
        <w:rPr>
          <w:lang w:bidi="km-KH"/>
        </w:rPr>
      </w:pPr>
      <w:r>
        <w:rPr>
          <w:rFonts w:hint="eastAsia"/>
          <w:lang w:bidi="km-KH"/>
        </w:rPr>
        <w:t>用于打开媒体文件的具体逻辑取决于媒体内容最佳表示形式是文件描述符、文件流还是直接文件路径：</w:t>
      </w:r>
    </w:p>
    <w:p w14:paraId="08E3C752" w14:textId="77777777" w:rsidR="009A6179" w:rsidRDefault="009A6179" w:rsidP="00FB7DA0">
      <w:pPr>
        <w:pStyle w:val="a0"/>
        <w:ind w:firstLine="482"/>
        <w:rPr>
          <w:lang w:bidi="km-KH"/>
        </w:rPr>
      </w:pPr>
      <w:r>
        <w:rPr>
          <w:rFonts w:hint="eastAsia"/>
          <w:lang w:bidi="km-KH"/>
        </w:rPr>
        <w:t>文件描述符</w:t>
      </w:r>
    </w:p>
    <w:p w14:paraId="25625874" w14:textId="155AAF9E" w:rsidR="009A6179" w:rsidRDefault="009A6179" w:rsidP="009A6179">
      <w:pPr>
        <w:ind w:firstLine="420"/>
        <w:rPr>
          <w:lang w:bidi="km-KH"/>
        </w:rPr>
      </w:pPr>
      <w:r>
        <w:rPr>
          <w:rFonts w:hint="eastAsia"/>
          <w:lang w:bidi="km-KH"/>
        </w:rPr>
        <w:t>如需使用文件描述符打开媒体文件，使用类似于以下代码段所示的逻辑：</w:t>
      </w:r>
    </w:p>
    <w:p w14:paraId="1EEB3FC0" w14:textId="77777777" w:rsidR="009A6179" w:rsidRDefault="009A6179" w:rsidP="00FE6D0C">
      <w:pPr>
        <w:pStyle w:val="a6"/>
        <w:ind w:firstLine="180"/>
        <w:rPr>
          <w:lang w:bidi="km-KH"/>
        </w:rPr>
      </w:pPr>
      <w:r>
        <w:rPr>
          <w:lang w:bidi="km-KH"/>
        </w:rPr>
        <w:t xml:space="preserve">// Open a specific media item using </w:t>
      </w:r>
      <w:proofErr w:type="spellStart"/>
      <w:r>
        <w:rPr>
          <w:lang w:bidi="km-KH"/>
        </w:rPr>
        <w:t>ParcelFileDescriptor</w:t>
      </w:r>
      <w:proofErr w:type="spellEnd"/>
      <w:r>
        <w:rPr>
          <w:lang w:bidi="km-KH"/>
        </w:rPr>
        <w:t>.</w:t>
      </w:r>
    </w:p>
    <w:p w14:paraId="41F97840" w14:textId="77777777" w:rsidR="009A6179" w:rsidRDefault="009A6179" w:rsidP="00FE6D0C">
      <w:pPr>
        <w:pStyle w:val="a6"/>
        <w:ind w:firstLine="180"/>
        <w:rPr>
          <w:lang w:bidi="km-KH"/>
        </w:rPr>
      </w:pPr>
      <w:proofErr w:type="spellStart"/>
      <w:r>
        <w:rPr>
          <w:lang w:bidi="km-KH"/>
        </w:rPr>
        <w:t>ContentResolver</w:t>
      </w:r>
      <w:proofErr w:type="spellEnd"/>
      <w:r>
        <w:rPr>
          <w:lang w:bidi="km-KH"/>
        </w:rPr>
        <w:t xml:space="preserve"> resolver = </w:t>
      </w:r>
      <w:proofErr w:type="spellStart"/>
      <w:r>
        <w:rPr>
          <w:lang w:bidi="km-KH"/>
        </w:rPr>
        <w:t>getApplicationContext</w:t>
      </w:r>
      <w:proofErr w:type="spellEnd"/>
      <w:r>
        <w:rPr>
          <w:lang w:bidi="km-KH"/>
        </w:rPr>
        <w:t>()</w:t>
      </w:r>
    </w:p>
    <w:p w14:paraId="1A86FE60" w14:textId="77777777" w:rsidR="009A6179" w:rsidRDefault="009A6179" w:rsidP="00FE6D0C">
      <w:pPr>
        <w:pStyle w:val="a6"/>
        <w:ind w:firstLine="180"/>
        <w:rPr>
          <w:lang w:bidi="km-KH"/>
        </w:rPr>
      </w:pPr>
      <w:r>
        <w:rPr>
          <w:lang w:bidi="km-KH"/>
        </w:rPr>
        <w:t xml:space="preserve">        .</w:t>
      </w:r>
      <w:proofErr w:type="spellStart"/>
      <w:r>
        <w:rPr>
          <w:lang w:bidi="km-KH"/>
        </w:rPr>
        <w:t>getContentResolver</w:t>
      </w:r>
      <w:proofErr w:type="spellEnd"/>
      <w:r>
        <w:rPr>
          <w:lang w:bidi="km-KH"/>
        </w:rPr>
        <w:t>();</w:t>
      </w:r>
    </w:p>
    <w:p w14:paraId="47D97B85" w14:textId="77777777" w:rsidR="009A6179" w:rsidRDefault="009A6179" w:rsidP="00FE6D0C">
      <w:pPr>
        <w:pStyle w:val="a6"/>
        <w:ind w:firstLine="180"/>
        <w:rPr>
          <w:lang w:bidi="km-KH"/>
        </w:rPr>
      </w:pPr>
    </w:p>
    <w:p w14:paraId="7D648490" w14:textId="77777777" w:rsidR="009A6179" w:rsidRDefault="009A6179" w:rsidP="00FE6D0C">
      <w:pPr>
        <w:pStyle w:val="a6"/>
        <w:ind w:firstLine="180"/>
        <w:rPr>
          <w:lang w:bidi="km-KH"/>
        </w:rPr>
      </w:pPr>
      <w:r>
        <w:rPr>
          <w:lang w:bidi="km-KH"/>
        </w:rPr>
        <w:t>// "</w:t>
      </w:r>
      <w:proofErr w:type="spellStart"/>
      <w:r>
        <w:rPr>
          <w:lang w:bidi="km-KH"/>
        </w:rPr>
        <w:t>rw</w:t>
      </w:r>
      <w:proofErr w:type="spellEnd"/>
      <w:r>
        <w:rPr>
          <w:lang w:bidi="km-KH"/>
        </w:rPr>
        <w:t>" for read-and-write;</w:t>
      </w:r>
    </w:p>
    <w:p w14:paraId="143E940F" w14:textId="77777777" w:rsidR="009A6179" w:rsidRDefault="009A6179" w:rsidP="00FE6D0C">
      <w:pPr>
        <w:pStyle w:val="a6"/>
        <w:ind w:firstLine="180"/>
        <w:rPr>
          <w:lang w:bidi="km-KH"/>
        </w:rPr>
      </w:pPr>
      <w:r>
        <w:rPr>
          <w:lang w:bidi="km-KH"/>
        </w:rPr>
        <w:t>// "</w:t>
      </w:r>
      <w:proofErr w:type="spellStart"/>
      <w:r>
        <w:rPr>
          <w:lang w:bidi="km-KH"/>
        </w:rPr>
        <w:t>rwt</w:t>
      </w:r>
      <w:proofErr w:type="spellEnd"/>
      <w:r>
        <w:rPr>
          <w:lang w:bidi="km-KH"/>
        </w:rPr>
        <w:t>" for truncating or overwriting existing file contents.</w:t>
      </w:r>
    </w:p>
    <w:p w14:paraId="3FC2ADC9" w14:textId="77777777" w:rsidR="009A6179" w:rsidRDefault="009A6179" w:rsidP="00FE6D0C">
      <w:pPr>
        <w:pStyle w:val="a6"/>
        <w:ind w:firstLine="180"/>
        <w:rPr>
          <w:lang w:bidi="km-KH"/>
        </w:rPr>
      </w:pPr>
      <w:r>
        <w:rPr>
          <w:lang w:bidi="km-KH"/>
        </w:rPr>
        <w:t xml:space="preserve">String </w:t>
      </w:r>
      <w:proofErr w:type="spellStart"/>
      <w:r>
        <w:rPr>
          <w:lang w:bidi="km-KH"/>
        </w:rPr>
        <w:t>readOnlyMode</w:t>
      </w:r>
      <w:proofErr w:type="spellEnd"/>
      <w:r>
        <w:rPr>
          <w:lang w:bidi="km-KH"/>
        </w:rPr>
        <w:t xml:space="preserve"> = "r";</w:t>
      </w:r>
    </w:p>
    <w:p w14:paraId="2A91C38D" w14:textId="77777777" w:rsidR="009A6179" w:rsidRDefault="009A6179" w:rsidP="00FE6D0C">
      <w:pPr>
        <w:pStyle w:val="a6"/>
        <w:ind w:firstLine="180"/>
        <w:rPr>
          <w:lang w:bidi="km-KH"/>
        </w:rPr>
      </w:pPr>
      <w:r>
        <w:rPr>
          <w:lang w:bidi="km-KH"/>
        </w:rPr>
        <w:t>try (</w:t>
      </w:r>
      <w:proofErr w:type="spellStart"/>
      <w:r>
        <w:rPr>
          <w:lang w:bidi="km-KH"/>
        </w:rPr>
        <w:t>ParcelFileDescriptor</w:t>
      </w:r>
      <w:proofErr w:type="spellEnd"/>
      <w:r>
        <w:rPr>
          <w:lang w:bidi="km-KH"/>
        </w:rPr>
        <w:t xml:space="preserve"> </w:t>
      </w:r>
      <w:proofErr w:type="spellStart"/>
      <w:r>
        <w:rPr>
          <w:lang w:bidi="km-KH"/>
        </w:rPr>
        <w:t>pfd</w:t>
      </w:r>
      <w:proofErr w:type="spellEnd"/>
      <w:r>
        <w:rPr>
          <w:lang w:bidi="km-KH"/>
        </w:rPr>
        <w:t xml:space="preserve"> =</w:t>
      </w:r>
    </w:p>
    <w:p w14:paraId="3507AF4C" w14:textId="77777777" w:rsidR="009A6179" w:rsidRDefault="009A6179" w:rsidP="00FE6D0C">
      <w:pPr>
        <w:pStyle w:val="a6"/>
        <w:ind w:firstLine="180"/>
        <w:rPr>
          <w:lang w:bidi="km-KH"/>
        </w:rPr>
      </w:pPr>
      <w:r>
        <w:rPr>
          <w:lang w:bidi="km-KH"/>
        </w:rPr>
        <w:t xml:space="preserve">        </w:t>
      </w:r>
      <w:proofErr w:type="spellStart"/>
      <w:r>
        <w:rPr>
          <w:lang w:bidi="km-KH"/>
        </w:rPr>
        <w:t>resolver.openFileDescriptor</w:t>
      </w:r>
      <w:proofErr w:type="spellEnd"/>
      <w:r>
        <w:rPr>
          <w:lang w:bidi="km-KH"/>
        </w:rPr>
        <w:t>(content-</w:t>
      </w:r>
      <w:proofErr w:type="spellStart"/>
      <w:r>
        <w:rPr>
          <w:lang w:bidi="km-KH"/>
        </w:rPr>
        <w:t>uri</w:t>
      </w:r>
      <w:proofErr w:type="spellEnd"/>
      <w:r>
        <w:rPr>
          <w:lang w:bidi="km-KH"/>
        </w:rPr>
        <w:t xml:space="preserve">, </w:t>
      </w:r>
      <w:proofErr w:type="spellStart"/>
      <w:r>
        <w:rPr>
          <w:lang w:bidi="km-KH"/>
        </w:rPr>
        <w:t>readOnlyMode</w:t>
      </w:r>
      <w:proofErr w:type="spellEnd"/>
      <w:r>
        <w:rPr>
          <w:lang w:bidi="km-KH"/>
        </w:rPr>
        <w:t>)) {</w:t>
      </w:r>
    </w:p>
    <w:p w14:paraId="02DCBD7F" w14:textId="77777777" w:rsidR="009A6179" w:rsidRDefault="009A6179" w:rsidP="00FE6D0C">
      <w:pPr>
        <w:pStyle w:val="a6"/>
        <w:ind w:firstLine="180"/>
        <w:rPr>
          <w:lang w:bidi="km-KH"/>
        </w:rPr>
      </w:pPr>
      <w:r>
        <w:rPr>
          <w:lang w:bidi="km-KH"/>
        </w:rPr>
        <w:t xml:space="preserve">    // Perform operations on "</w:t>
      </w:r>
      <w:proofErr w:type="spellStart"/>
      <w:r>
        <w:rPr>
          <w:lang w:bidi="km-KH"/>
        </w:rPr>
        <w:t>pfd</w:t>
      </w:r>
      <w:proofErr w:type="spellEnd"/>
      <w:r>
        <w:rPr>
          <w:lang w:bidi="km-KH"/>
        </w:rPr>
        <w:t>".</w:t>
      </w:r>
    </w:p>
    <w:p w14:paraId="695E5E2B" w14:textId="77777777" w:rsidR="009A6179" w:rsidRDefault="009A6179" w:rsidP="00FE6D0C">
      <w:pPr>
        <w:pStyle w:val="a6"/>
        <w:ind w:firstLine="180"/>
        <w:rPr>
          <w:lang w:bidi="km-KH"/>
        </w:rPr>
      </w:pPr>
      <w:r>
        <w:rPr>
          <w:lang w:bidi="km-KH"/>
        </w:rPr>
        <w:t>} catch (</w:t>
      </w:r>
      <w:proofErr w:type="spellStart"/>
      <w:r>
        <w:rPr>
          <w:lang w:bidi="km-KH"/>
        </w:rPr>
        <w:t>IOException</w:t>
      </w:r>
      <w:proofErr w:type="spellEnd"/>
      <w:r>
        <w:rPr>
          <w:lang w:bidi="km-KH"/>
        </w:rPr>
        <w:t xml:space="preserve"> e) {</w:t>
      </w:r>
    </w:p>
    <w:p w14:paraId="644F77D4" w14:textId="77777777" w:rsidR="009A6179" w:rsidRDefault="009A6179" w:rsidP="00FE6D0C">
      <w:pPr>
        <w:pStyle w:val="a6"/>
        <w:ind w:firstLine="180"/>
        <w:rPr>
          <w:lang w:bidi="km-KH"/>
        </w:rPr>
      </w:pPr>
      <w:r>
        <w:rPr>
          <w:lang w:bidi="km-KH"/>
        </w:rPr>
        <w:t xml:space="preserve">    </w:t>
      </w:r>
      <w:proofErr w:type="spellStart"/>
      <w:r>
        <w:rPr>
          <w:lang w:bidi="km-KH"/>
        </w:rPr>
        <w:t>e.printStackTrace</w:t>
      </w:r>
      <w:proofErr w:type="spellEnd"/>
      <w:r>
        <w:rPr>
          <w:lang w:bidi="km-KH"/>
        </w:rPr>
        <w:t>();</w:t>
      </w:r>
    </w:p>
    <w:p w14:paraId="57B4F98C" w14:textId="77777777" w:rsidR="009A6179" w:rsidRDefault="009A6179" w:rsidP="00FE6D0C">
      <w:pPr>
        <w:pStyle w:val="a6"/>
        <w:ind w:firstLine="180"/>
        <w:rPr>
          <w:lang w:bidi="km-KH"/>
        </w:rPr>
      </w:pPr>
      <w:r>
        <w:rPr>
          <w:lang w:bidi="km-KH"/>
        </w:rPr>
        <w:t>}</w:t>
      </w:r>
    </w:p>
    <w:p w14:paraId="29C8A754" w14:textId="48473D90" w:rsidR="00FE6D0C" w:rsidRDefault="00C606CF" w:rsidP="00C606CF">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24</w:t>
      </w:r>
      <w:r w:rsidR="00BA5EDF">
        <w:fldChar w:fldCharType="end"/>
      </w:r>
    </w:p>
    <w:p w14:paraId="54D66186" w14:textId="2849943D" w:rsidR="009A6179" w:rsidRDefault="009A6179" w:rsidP="00C606CF">
      <w:pPr>
        <w:pStyle w:val="a0"/>
        <w:ind w:firstLine="482"/>
        <w:rPr>
          <w:lang w:bidi="km-KH"/>
        </w:rPr>
      </w:pPr>
      <w:r>
        <w:rPr>
          <w:rFonts w:hint="eastAsia"/>
          <w:lang w:bidi="km-KH"/>
        </w:rPr>
        <w:t>文件流</w:t>
      </w:r>
    </w:p>
    <w:p w14:paraId="3F684093" w14:textId="53100E8C" w:rsidR="009A6179" w:rsidRDefault="009A6179" w:rsidP="009A6179">
      <w:pPr>
        <w:ind w:firstLine="420"/>
        <w:rPr>
          <w:lang w:bidi="km-KH"/>
        </w:rPr>
      </w:pPr>
      <w:r>
        <w:rPr>
          <w:rFonts w:hint="eastAsia"/>
          <w:lang w:bidi="km-KH"/>
        </w:rPr>
        <w:t>如需使用文件流打开媒体文件，使用类似于以下代码段所示的逻辑：</w:t>
      </w:r>
    </w:p>
    <w:p w14:paraId="62675BD7" w14:textId="77777777" w:rsidR="009A6179" w:rsidRDefault="009A6179" w:rsidP="00C606CF">
      <w:pPr>
        <w:pStyle w:val="a6"/>
        <w:ind w:firstLine="180"/>
        <w:rPr>
          <w:lang w:bidi="km-KH"/>
        </w:rPr>
      </w:pPr>
      <w:r>
        <w:rPr>
          <w:lang w:bidi="km-KH"/>
        </w:rPr>
        <w:t xml:space="preserve">// Open a specific media item using </w:t>
      </w:r>
      <w:proofErr w:type="spellStart"/>
      <w:r>
        <w:rPr>
          <w:lang w:bidi="km-KH"/>
        </w:rPr>
        <w:t>InputStream</w:t>
      </w:r>
      <w:proofErr w:type="spellEnd"/>
      <w:r>
        <w:rPr>
          <w:lang w:bidi="km-KH"/>
        </w:rPr>
        <w:t>.</w:t>
      </w:r>
    </w:p>
    <w:p w14:paraId="323B43A3" w14:textId="77777777" w:rsidR="009A6179" w:rsidRDefault="009A6179" w:rsidP="00C606CF">
      <w:pPr>
        <w:pStyle w:val="a6"/>
        <w:ind w:firstLine="180"/>
        <w:rPr>
          <w:lang w:bidi="km-KH"/>
        </w:rPr>
      </w:pPr>
      <w:proofErr w:type="spellStart"/>
      <w:r>
        <w:rPr>
          <w:lang w:bidi="km-KH"/>
        </w:rPr>
        <w:t>ContentResolver</w:t>
      </w:r>
      <w:proofErr w:type="spellEnd"/>
      <w:r>
        <w:rPr>
          <w:lang w:bidi="km-KH"/>
        </w:rPr>
        <w:t xml:space="preserve"> resolver = </w:t>
      </w:r>
      <w:proofErr w:type="spellStart"/>
      <w:r>
        <w:rPr>
          <w:lang w:bidi="km-KH"/>
        </w:rPr>
        <w:t>getApplicationContext</w:t>
      </w:r>
      <w:proofErr w:type="spellEnd"/>
      <w:r>
        <w:rPr>
          <w:lang w:bidi="km-KH"/>
        </w:rPr>
        <w:t>()</w:t>
      </w:r>
    </w:p>
    <w:p w14:paraId="269E99B6" w14:textId="77777777" w:rsidR="009A6179" w:rsidRDefault="009A6179" w:rsidP="00C606CF">
      <w:pPr>
        <w:pStyle w:val="a6"/>
        <w:ind w:firstLine="180"/>
        <w:rPr>
          <w:lang w:bidi="km-KH"/>
        </w:rPr>
      </w:pPr>
      <w:r>
        <w:rPr>
          <w:lang w:bidi="km-KH"/>
        </w:rPr>
        <w:t xml:space="preserve">        .</w:t>
      </w:r>
      <w:proofErr w:type="spellStart"/>
      <w:r>
        <w:rPr>
          <w:lang w:bidi="km-KH"/>
        </w:rPr>
        <w:t>getContentResolver</w:t>
      </w:r>
      <w:proofErr w:type="spellEnd"/>
      <w:r>
        <w:rPr>
          <w:lang w:bidi="km-KH"/>
        </w:rPr>
        <w:t>();</w:t>
      </w:r>
    </w:p>
    <w:p w14:paraId="2D7B9843" w14:textId="77777777" w:rsidR="009A6179" w:rsidRDefault="009A6179" w:rsidP="00C606CF">
      <w:pPr>
        <w:pStyle w:val="a6"/>
        <w:ind w:firstLine="180"/>
        <w:rPr>
          <w:lang w:bidi="km-KH"/>
        </w:rPr>
      </w:pPr>
      <w:r>
        <w:rPr>
          <w:lang w:bidi="km-KH"/>
        </w:rPr>
        <w:t>try (</w:t>
      </w:r>
      <w:proofErr w:type="spellStart"/>
      <w:r>
        <w:rPr>
          <w:lang w:bidi="km-KH"/>
        </w:rPr>
        <w:t>InputStream</w:t>
      </w:r>
      <w:proofErr w:type="spellEnd"/>
      <w:r>
        <w:rPr>
          <w:lang w:bidi="km-KH"/>
        </w:rPr>
        <w:t xml:space="preserve"> stream = </w:t>
      </w:r>
      <w:proofErr w:type="spellStart"/>
      <w:r>
        <w:rPr>
          <w:lang w:bidi="km-KH"/>
        </w:rPr>
        <w:t>resolver.openInputStream</w:t>
      </w:r>
      <w:proofErr w:type="spellEnd"/>
      <w:r>
        <w:rPr>
          <w:lang w:bidi="km-KH"/>
        </w:rPr>
        <w:t>(content-</w:t>
      </w:r>
      <w:proofErr w:type="spellStart"/>
      <w:r>
        <w:rPr>
          <w:lang w:bidi="km-KH"/>
        </w:rPr>
        <w:t>uri</w:t>
      </w:r>
      <w:proofErr w:type="spellEnd"/>
      <w:r>
        <w:rPr>
          <w:lang w:bidi="km-KH"/>
        </w:rPr>
        <w:t>)) {</w:t>
      </w:r>
    </w:p>
    <w:p w14:paraId="798CFE34" w14:textId="77777777" w:rsidR="009A6179" w:rsidRDefault="009A6179" w:rsidP="00C606CF">
      <w:pPr>
        <w:pStyle w:val="a6"/>
        <w:ind w:firstLine="180"/>
        <w:rPr>
          <w:lang w:bidi="km-KH"/>
        </w:rPr>
      </w:pPr>
      <w:r>
        <w:rPr>
          <w:lang w:bidi="km-KH"/>
        </w:rPr>
        <w:t xml:space="preserve">    // Perform operations on "stream".</w:t>
      </w:r>
    </w:p>
    <w:p w14:paraId="3101161D" w14:textId="77777777" w:rsidR="009A6179" w:rsidRDefault="009A6179" w:rsidP="00C606CF">
      <w:pPr>
        <w:pStyle w:val="a6"/>
        <w:ind w:firstLine="180"/>
        <w:rPr>
          <w:lang w:bidi="km-KH"/>
        </w:rPr>
      </w:pPr>
      <w:r>
        <w:rPr>
          <w:lang w:bidi="km-KH"/>
        </w:rPr>
        <w:t>}</w:t>
      </w:r>
    </w:p>
    <w:p w14:paraId="058207E7" w14:textId="3FCA252A" w:rsidR="00C606CF" w:rsidRDefault="00DA628C" w:rsidP="00DA628C">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25</w:t>
      </w:r>
      <w:r w:rsidR="00BA5EDF">
        <w:fldChar w:fldCharType="end"/>
      </w:r>
    </w:p>
    <w:p w14:paraId="11BA2EE1" w14:textId="53733340" w:rsidR="009A6179" w:rsidRDefault="009A6179" w:rsidP="00DA628C">
      <w:pPr>
        <w:pStyle w:val="a0"/>
        <w:ind w:firstLine="482"/>
      </w:pPr>
      <w:r>
        <w:rPr>
          <w:rFonts w:hint="eastAsia"/>
        </w:rPr>
        <w:t>直接文件路径</w:t>
      </w:r>
    </w:p>
    <w:p w14:paraId="10DB2270" w14:textId="489EA278" w:rsidR="009A6179" w:rsidRDefault="009A6179" w:rsidP="009A6179">
      <w:pPr>
        <w:ind w:firstLine="420"/>
        <w:rPr>
          <w:lang w:bidi="km-KH"/>
        </w:rPr>
      </w:pPr>
      <w:r>
        <w:rPr>
          <w:rFonts w:hint="eastAsia"/>
          <w:lang w:bidi="km-KH"/>
        </w:rPr>
        <w:lastRenderedPageBreak/>
        <w:t>为了帮助应用更顺畅地使用第三方媒体库，</w:t>
      </w:r>
      <w:r w:rsidR="00072110">
        <w:rPr>
          <w:lang w:bidi="km-KH"/>
        </w:rPr>
        <w:t>安卓</w:t>
      </w:r>
      <w:r>
        <w:rPr>
          <w:lang w:bidi="km-KH"/>
        </w:rPr>
        <w:t>11</w:t>
      </w:r>
      <w:r>
        <w:rPr>
          <w:lang w:bidi="km-KH"/>
        </w:rPr>
        <w:t>（</w:t>
      </w:r>
      <w:r>
        <w:rPr>
          <w:lang w:bidi="km-KH"/>
        </w:rPr>
        <w:t xml:space="preserve">API </w:t>
      </w:r>
      <w:r>
        <w:rPr>
          <w:lang w:bidi="km-KH"/>
        </w:rPr>
        <w:t>级别</w:t>
      </w:r>
      <w:r>
        <w:rPr>
          <w:lang w:bidi="km-KH"/>
        </w:rPr>
        <w:t xml:space="preserve"> 30</w:t>
      </w:r>
      <w:r>
        <w:rPr>
          <w:lang w:bidi="km-KH"/>
        </w:rPr>
        <w:t>）及更高版本允许使用</w:t>
      </w:r>
      <w:r>
        <w:rPr>
          <w:lang w:bidi="km-KH"/>
        </w:rPr>
        <w:t xml:space="preserve"> </w:t>
      </w:r>
      <w:proofErr w:type="spellStart"/>
      <w:r>
        <w:rPr>
          <w:lang w:bidi="km-KH"/>
        </w:rPr>
        <w:t>MediaStore</w:t>
      </w:r>
      <w:proofErr w:type="spellEnd"/>
      <w:r>
        <w:rPr>
          <w:lang w:bidi="km-KH"/>
        </w:rPr>
        <w:t xml:space="preserve"> API </w:t>
      </w:r>
      <w:r>
        <w:rPr>
          <w:lang w:bidi="km-KH"/>
        </w:rPr>
        <w:t>以外的</w:t>
      </w:r>
      <w:r>
        <w:rPr>
          <w:lang w:bidi="km-KH"/>
        </w:rPr>
        <w:t xml:space="preserve"> API </w:t>
      </w:r>
      <w:r>
        <w:rPr>
          <w:lang w:bidi="km-KH"/>
        </w:rPr>
        <w:t>访问共享存储空间中的媒体文件。不过，可以改为使用以下任一</w:t>
      </w:r>
      <w:r>
        <w:rPr>
          <w:lang w:bidi="km-KH"/>
        </w:rPr>
        <w:t xml:space="preserve"> API </w:t>
      </w:r>
      <w:r>
        <w:rPr>
          <w:lang w:bidi="km-KH"/>
        </w:rPr>
        <w:t>直接访问媒体文件：</w:t>
      </w:r>
    </w:p>
    <w:p w14:paraId="41C4E96C" w14:textId="77777777" w:rsidR="009A6179" w:rsidRDefault="009A6179" w:rsidP="00DA628C">
      <w:pPr>
        <w:pStyle w:val="20"/>
        <w:ind w:firstLine="720"/>
        <w:rPr>
          <w:lang w:bidi="km-KH"/>
        </w:rPr>
      </w:pPr>
      <w:r>
        <w:rPr>
          <w:lang w:bidi="km-KH"/>
        </w:rPr>
        <w:t>File API</w:t>
      </w:r>
      <w:r>
        <w:rPr>
          <w:lang w:bidi="km-KH"/>
        </w:rPr>
        <w:t>。</w:t>
      </w:r>
    </w:p>
    <w:p w14:paraId="3A3B99B2" w14:textId="77777777" w:rsidR="009A6179" w:rsidRDefault="009A6179" w:rsidP="00DA628C">
      <w:pPr>
        <w:pStyle w:val="20"/>
        <w:ind w:firstLine="720"/>
        <w:rPr>
          <w:lang w:bidi="km-KH"/>
        </w:rPr>
      </w:pPr>
      <w:r>
        <w:rPr>
          <w:rFonts w:hint="eastAsia"/>
          <w:lang w:bidi="km-KH"/>
        </w:rPr>
        <w:t>原生库，例如</w:t>
      </w:r>
      <w:r>
        <w:rPr>
          <w:lang w:bidi="km-KH"/>
        </w:rPr>
        <w:t xml:space="preserve"> </w:t>
      </w:r>
      <w:proofErr w:type="spellStart"/>
      <w:r>
        <w:rPr>
          <w:lang w:bidi="km-KH"/>
        </w:rPr>
        <w:t>fopen</w:t>
      </w:r>
      <w:proofErr w:type="spellEnd"/>
      <w:r>
        <w:rPr>
          <w:lang w:bidi="km-KH"/>
        </w:rPr>
        <w:t>()</w:t>
      </w:r>
      <w:r>
        <w:rPr>
          <w:lang w:bidi="km-KH"/>
        </w:rPr>
        <w:t>。</w:t>
      </w:r>
    </w:p>
    <w:p w14:paraId="5AA66D91" w14:textId="7BA3E1A7" w:rsidR="009A6179" w:rsidRDefault="009A6179" w:rsidP="009A6179">
      <w:pPr>
        <w:ind w:firstLine="420"/>
        <w:rPr>
          <w:lang w:bidi="km-KH"/>
        </w:rPr>
      </w:pPr>
      <w:r>
        <w:rPr>
          <w:rFonts w:hint="eastAsia"/>
          <w:lang w:bidi="km-KH"/>
        </w:rPr>
        <w:t>如果没有任何与存储空间相关的权限，可以访问应用专属目录中的文件，并可使用</w:t>
      </w:r>
      <w:r>
        <w:rPr>
          <w:lang w:bidi="km-KH"/>
        </w:rPr>
        <w:t xml:space="preserve"> File API </w:t>
      </w:r>
      <w:r>
        <w:rPr>
          <w:lang w:bidi="km-KH"/>
        </w:rPr>
        <w:t>访问归因于应用的媒体文件。</w:t>
      </w:r>
      <w:r>
        <w:rPr>
          <w:rFonts w:hint="eastAsia"/>
          <w:lang w:bidi="km-KH"/>
        </w:rPr>
        <w:t>如果应用尝试使用</w:t>
      </w:r>
      <w:r>
        <w:rPr>
          <w:lang w:bidi="km-KH"/>
        </w:rPr>
        <w:t xml:space="preserve"> File API </w:t>
      </w:r>
      <w:r>
        <w:rPr>
          <w:lang w:bidi="km-KH"/>
        </w:rPr>
        <w:t>访问文件但没有必要的权限，就会发生</w:t>
      </w:r>
      <w:r>
        <w:rPr>
          <w:lang w:bidi="km-KH"/>
        </w:rPr>
        <w:t xml:space="preserve"> </w:t>
      </w:r>
      <w:proofErr w:type="spellStart"/>
      <w:r>
        <w:rPr>
          <w:lang w:bidi="km-KH"/>
        </w:rPr>
        <w:t>FileNotFoundException</w:t>
      </w:r>
      <w:proofErr w:type="spellEnd"/>
      <w:r>
        <w:rPr>
          <w:lang w:bidi="km-KH"/>
        </w:rPr>
        <w:t>。</w:t>
      </w:r>
      <w:r>
        <w:rPr>
          <w:rFonts w:hint="eastAsia"/>
          <w:lang w:bidi="km-KH"/>
        </w:rPr>
        <w:t>如需在搭载</w:t>
      </w:r>
      <w:r w:rsidR="00072110">
        <w:rPr>
          <w:lang w:bidi="km-KH"/>
        </w:rPr>
        <w:t>安卓</w:t>
      </w:r>
      <w:r>
        <w:rPr>
          <w:lang w:bidi="km-KH"/>
        </w:rPr>
        <w:t>10</w:t>
      </w:r>
      <w:r>
        <w:rPr>
          <w:lang w:bidi="km-KH"/>
        </w:rPr>
        <w:t>（</w:t>
      </w:r>
      <w:r>
        <w:rPr>
          <w:lang w:bidi="km-KH"/>
        </w:rPr>
        <w:t xml:space="preserve">API </w:t>
      </w:r>
      <w:r>
        <w:rPr>
          <w:lang w:bidi="km-KH"/>
        </w:rPr>
        <w:t>级别</w:t>
      </w:r>
      <w:r>
        <w:rPr>
          <w:lang w:bidi="km-KH"/>
        </w:rPr>
        <w:t xml:space="preserve"> 29</w:t>
      </w:r>
      <w:r>
        <w:rPr>
          <w:lang w:bidi="km-KH"/>
        </w:rPr>
        <w:t>）的设备上访问共享存储空间中的其他文件，建议在应用的清单文件中将</w:t>
      </w:r>
      <w:r>
        <w:rPr>
          <w:lang w:bidi="km-KH"/>
        </w:rPr>
        <w:t xml:space="preserve"> </w:t>
      </w:r>
      <w:proofErr w:type="spellStart"/>
      <w:r>
        <w:rPr>
          <w:lang w:bidi="km-KH"/>
        </w:rPr>
        <w:t>requestLegacyExternalStorage</w:t>
      </w:r>
      <w:proofErr w:type="spellEnd"/>
      <w:r>
        <w:rPr>
          <w:lang w:bidi="km-KH"/>
        </w:rPr>
        <w:t xml:space="preserve"> </w:t>
      </w:r>
      <w:r>
        <w:rPr>
          <w:lang w:bidi="km-KH"/>
        </w:rPr>
        <w:t>设置为</w:t>
      </w:r>
      <w:r>
        <w:rPr>
          <w:lang w:bidi="km-KH"/>
        </w:rPr>
        <w:t xml:space="preserve"> true </w:t>
      </w:r>
      <w:r>
        <w:rPr>
          <w:lang w:bidi="km-KH"/>
        </w:rPr>
        <w:t>以暂时停用分区存储。如需在</w:t>
      </w:r>
      <w:r w:rsidR="00072110">
        <w:rPr>
          <w:lang w:bidi="km-KH"/>
        </w:rPr>
        <w:t>安卓</w:t>
      </w:r>
      <w:r>
        <w:rPr>
          <w:lang w:bidi="km-KH"/>
        </w:rPr>
        <w:t xml:space="preserve">10 </w:t>
      </w:r>
      <w:r>
        <w:rPr>
          <w:lang w:bidi="km-KH"/>
        </w:rPr>
        <w:t>上使用原生文件方法访问媒体文件，还必须请求</w:t>
      </w:r>
      <w:r>
        <w:rPr>
          <w:lang w:bidi="km-KH"/>
        </w:rPr>
        <w:t xml:space="preserve"> READ_EXTERNAL_STORAGE </w:t>
      </w:r>
      <w:r>
        <w:rPr>
          <w:lang w:bidi="km-KH"/>
        </w:rPr>
        <w:t>权限。</w:t>
      </w:r>
      <w:r>
        <w:rPr>
          <w:rFonts w:hint="eastAsia"/>
          <w:lang w:bidi="km-KH"/>
        </w:rPr>
        <w:t>访问媒体内容时，注意以下几部分中介绍的注意事项。</w:t>
      </w:r>
    </w:p>
    <w:p w14:paraId="62240D65" w14:textId="1C22CC3D" w:rsidR="00882EAB" w:rsidRDefault="009A6179" w:rsidP="00882EAB">
      <w:pPr>
        <w:pStyle w:val="a0"/>
        <w:ind w:firstLine="482"/>
        <w:rPr>
          <w:lang w:bidi="km-KH"/>
        </w:rPr>
      </w:pPr>
      <w:r>
        <w:rPr>
          <w:rFonts w:hint="eastAsia"/>
          <w:lang w:bidi="km-KH"/>
        </w:rPr>
        <w:t>缓存的数据</w:t>
      </w:r>
    </w:p>
    <w:p w14:paraId="08058EF5" w14:textId="2C22E94B" w:rsidR="009A6179" w:rsidRDefault="009A6179" w:rsidP="009A6179">
      <w:pPr>
        <w:ind w:firstLine="420"/>
        <w:rPr>
          <w:lang w:bidi="km-KH"/>
        </w:rPr>
      </w:pPr>
      <w:r>
        <w:rPr>
          <w:rFonts w:hint="eastAsia"/>
          <w:lang w:bidi="km-KH"/>
        </w:rPr>
        <w:t>如果应用缓存了媒体库中的</w:t>
      </w:r>
      <w:r w:rsidR="00E9483E">
        <w:rPr>
          <w:lang w:bidi="km-KH"/>
        </w:rPr>
        <w:t>URI</w:t>
      </w:r>
      <w:r>
        <w:rPr>
          <w:lang w:bidi="km-KH"/>
        </w:rPr>
        <w:t>或数据，定期检查媒体库的更新。此检查可让应用端缓存数据与系统端提供程序数据保持同步。</w:t>
      </w:r>
    </w:p>
    <w:p w14:paraId="2588F134" w14:textId="77777777" w:rsidR="00882EAB" w:rsidRDefault="009A6179" w:rsidP="00882EAB">
      <w:pPr>
        <w:pStyle w:val="a0"/>
        <w:ind w:firstLine="482"/>
        <w:rPr>
          <w:lang w:bidi="km-KH"/>
        </w:rPr>
      </w:pPr>
      <w:r>
        <w:rPr>
          <w:rFonts w:hint="eastAsia"/>
          <w:lang w:bidi="km-KH"/>
        </w:rPr>
        <w:t>性能</w:t>
      </w:r>
    </w:p>
    <w:p w14:paraId="178B0424" w14:textId="1E2B4B5A" w:rsidR="009A6179" w:rsidRDefault="009A6179" w:rsidP="009A6179">
      <w:pPr>
        <w:ind w:firstLine="420"/>
        <w:rPr>
          <w:lang w:bidi="km-KH"/>
        </w:rPr>
      </w:pPr>
      <w:r>
        <w:rPr>
          <w:rFonts w:hint="eastAsia"/>
          <w:lang w:bidi="km-KH"/>
        </w:rPr>
        <w:t>当使用直接文件路径依序读取媒体文件时，其性能与</w:t>
      </w:r>
      <w:r>
        <w:rPr>
          <w:lang w:bidi="km-KH"/>
        </w:rPr>
        <w:t xml:space="preserve"> </w:t>
      </w:r>
      <w:proofErr w:type="spellStart"/>
      <w:r>
        <w:rPr>
          <w:lang w:bidi="km-KH"/>
        </w:rPr>
        <w:t>MediaStore</w:t>
      </w:r>
      <w:proofErr w:type="spellEnd"/>
      <w:r>
        <w:rPr>
          <w:lang w:bidi="km-KH"/>
        </w:rPr>
        <w:t xml:space="preserve"> API </w:t>
      </w:r>
      <w:r>
        <w:rPr>
          <w:lang w:bidi="km-KH"/>
        </w:rPr>
        <w:t>相当。</w:t>
      </w:r>
      <w:r>
        <w:rPr>
          <w:rFonts w:hint="eastAsia"/>
          <w:lang w:bidi="km-KH"/>
        </w:rPr>
        <w:t>但是，当使用直接文件路径随机读取和写入媒体文件时，进程的速度可能最多会慢一倍。在此类情况下，我们建议改为使用</w:t>
      </w:r>
      <w:r>
        <w:rPr>
          <w:lang w:bidi="km-KH"/>
        </w:rPr>
        <w:t xml:space="preserve"> </w:t>
      </w:r>
      <w:proofErr w:type="spellStart"/>
      <w:r>
        <w:rPr>
          <w:lang w:bidi="km-KH"/>
        </w:rPr>
        <w:t>MediaStore</w:t>
      </w:r>
      <w:proofErr w:type="spellEnd"/>
      <w:r>
        <w:rPr>
          <w:lang w:bidi="km-KH"/>
        </w:rPr>
        <w:t xml:space="preserve"> API</w:t>
      </w:r>
      <w:r>
        <w:rPr>
          <w:lang w:bidi="km-KH"/>
        </w:rPr>
        <w:t>。</w:t>
      </w:r>
    </w:p>
    <w:p w14:paraId="51DB3DCE" w14:textId="77777777" w:rsidR="00882EAB" w:rsidRDefault="009A6179" w:rsidP="00882EAB">
      <w:pPr>
        <w:pStyle w:val="a0"/>
        <w:ind w:firstLine="482"/>
        <w:rPr>
          <w:lang w:bidi="km-KH"/>
        </w:rPr>
      </w:pPr>
      <w:r>
        <w:rPr>
          <w:lang w:bidi="km-KH"/>
        </w:rPr>
        <w:t xml:space="preserve">DATA </w:t>
      </w:r>
      <w:r>
        <w:rPr>
          <w:lang w:bidi="km-KH"/>
        </w:rPr>
        <w:t>列</w:t>
      </w:r>
    </w:p>
    <w:p w14:paraId="09DA9354" w14:textId="7649AC28" w:rsidR="009A6179" w:rsidRDefault="009A6179" w:rsidP="009A6179">
      <w:pPr>
        <w:ind w:firstLine="420"/>
        <w:rPr>
          <w:lang w:bidi="km-KH"/>
        </w:rPr>
      </w:pPr>
      <w:r>
        <w:rPr>
          <w:rFonts w:hint="eastAsia"/>
          <w:lang w:bidi="km-KH"/>
        </w:rPr>
        <w:t>当访问现有媒体文件时，可以使用逻辑中</w:t>
      </w:r>
      <w:r>
        <w:rPr>
          <w:lang w:bidi="km-KH"/>
        </w:rPr>
        <w:t xml:space="preserve"> DATA </w:t>
      </w:r>
      <w:r>
        <w:rPr>
          <w:lang w:bidi="km-KH"/>
        </w:rPr>
        <w:t>列的值。这是因为，此值包含有效的文件路径。但是，不要假设文件始终可用。准备好处理可能发生的任何基于文件的</w:t>
      </w:r>
      <w:r>
        <w:rPr>
          <w:lang w:bidi="km-KH"/>
        </w:rPr>
        <w:t xml:space="preserve"> I/O </w:t>
      </w:r>
      <w:r>
        <w:rPr>
          <w:lang w:bidi="km-KH"/>
        </w:rPr>
        <w:t>错误。</w:t>
      </w:r>
      <w:r>
        <w:rPr>
          <w:rFonts w:hint="eastAsia"/>
          <w:lang w:bidi="km-KH"/>
        </w:rPr>
        <w:t>另一方面，如需创建或更新媒体文件，勿使用</w:t>
      </w:r>
      <w:r>
        <w:rPr>
          <w:lang w:bidi="km-KH"/>
        </w:rPr>
        <w:t xml:space="preserve"> DATA </w:t>
      </w:r>
      <w:r>
        <w:rPr>
          <w:lang w:bidi="km-KH"/>
        </w:rPr>
        <w:t>列的值。改用</w:t>
      </w:r>
      <w:r>
        <w:rPr>
          <w:lang w:bidi="km-KH"/>
        </w:rPr>
        <w:t xml:space="preserve"> DISPLAY_NAME </w:t>
      </w:r>
      <w:r>
        <w:rPr>
          <w:lang w:bidi="km-KH"/>
        </w:rPr>
        <w:t>和</w:t>
      </w:r>
      <w:r>
        <w:rPr>
          <w:lang w:bidi="km-KH"/>
        </w:rPr>
        <w:t xml:space="preserve"> RELATIVE_PATH </w:t>
      </w:r>
      <w:r>
        <w:rPr>
          <w:lang w:bidi="km-KH"/>
        </w:rPr>
        <w:t>列的值。</w:t>
      </w:r>
    </w:p>
    <w:p w14:paraId="65551038" w14:textId="77777777" w:rsidR="00882EAB" w:rsidRDefault="009A6179" w:rsidP="00882EAB">
      <w:pPr>
        <w:pStyle w:val="a0"/>
        <w:ind w:firstLine="482"/>
        <w:rPr>
          <w:lang w:bidi="km-KH"/>
        </w:rPr>
      </w:pPr>
      <w:r>
        <w:rPr>
          <w:rFonts w:hint="eastAsia"/>
          <w:lang w:bidi="km-KH"/>
        </w:rPr>
        <w:t>存储卷</w:t>
      </w:r>
    </w:p>
    <w:p w14:paraId="212C2BFD" w14:textId="0A666DE3" w:rsidR="009A6179" w:rsidRDefault="009A6179" w:rsidP="009A6179">
      <w:pPr>
        <w:ind w:firstLine="420"/>
        <w:rPr>
          <w:lang w:bidi="km-KH"/>
        </w:rPr>
      </w:pPr>
      <w:r>
        <w:rPr>
          <w:rFonts w:hint="eastAsia"/>
          <w:lang w:bidi="km-KH"/>
        </w:rPr>
        <w:t>以</w:t>
      </w:r>
      <w:r w:rsidR="00072110">
        <w:rPr>
          <w:lang w:bidi="km-KH"/>
        </w:rPr>
        <w:t>安卓</w:t>
      </w:r>
      <w:r>
        <w:rPr>
          <w:lang w:bidi="km-KH"/>
        </w:rPr>
        <w:t xml:space="preserve">10 </w:t>
      </w:r>
      <w:r>
        <w:rPr>
          <w:lang w:bidi="km-KH"/>
        </w:rPr>
        <w:t>或更高版本为目标平台的应用可以访问系统为每个外部存储卷分配的唯一名称。此命名系统可帮助高效地整理内容并将内容编入索引，还可让控制新媒体文件的存储位置。</w:t>
      </w:r>
    </w:p>
    <w:p w14:paraId="7AFE08EB" w14:textId="0B5C135B" w:rsidR="009A6179" w:rsidRDefault="009A6179" w:rsidP="009A6179">
      <w:pPr>
        <w:ind w:firstLine="420"/>
        <w:rPr>
          <w:lang w:bidi="km-KH"/>
        </w:rPr>
      </w:pPr>
      <w:r>
        <w:rPr>
          <w:rFonts w:hint="eastAsia"/>
          <w:lang w:bidi="km-KH"/>
        </w:rPr>
        <w:t>以下几种卷尤为有用，需要特别注意：</w:t>
      </w:r>
    </w:p>
    <w:p w14:paraId="7EA9190D" w14:textId="5CA48AC1" w:rsidR="009A6179" w:rsidRDefault="009A6179" w:rsidP="00882EAB">
      <w:pPr>
        <w:pStyle w:val="20"/>
        <w:ind w:firstLine="720"/>
        <w:rPr>
          <w:lang w:bidi="km-KH"/>
        </w:rPr>
      </w:pPr>
      <w:r>
        <w:rPr>
          <w:lang w:bidi="km-KH"/>
        </w:rPr>
        <w:t xml:space="preserve">VOLUME_EXTERNAL </w:t>
      </w:r>
      <w:r>
        <w:rPr>
          <w:lang w:bidi="km-KH"/>
        </w:rPr>
        <w:t>卷用于提供设备上所有共享存储卷的视图。可以读取此合成卷的内容，但无法修改这些内容。</w:t>
      </w:r>
    </w:p>
    <w:p w14:paraId="38330754" w14:textId="2F6BECC0" w:rsidR="009A6179" w:rsidRDefault="009A6179" w:rsidP="00882EAB">
      <w:pPr>
        <w:pStyle w:val="20"/>
        <w:ind w:firstLine="720"/>
        <w:rPr>
          <w:lang w:bidi="km-KH"/>
        </w:rPr>
      </w:pPr>
      <w:r>
        <w:rPr>
          <w:lang w:bidi="km-KH"/>
        </w:rPr>
        <w:t xml:space="preserve">VOLUME_EXTERNAL_PRIMARY </w:t>
      </w:r>
      <w:r>
        <w:rPr>
          <w:lang w:bidi="km-KH"/>
        </w:rPr>
        <w:t>卷代表设备上的主要共享存储卷。可以读取和修改此卷的内容。</w:t>
      </w:r>
    </w:p>
    <w:p w14:paraId="18ACE1E2" w14:textId="5A664509" w:rsidR="009A6179" w:rsidRDefault="009A6179" w:rsidP="009A6179">
      <w:pPr>
        <w:ind w:firstLine="420"/>
        <w:rPr>
          <w:lang w:bidi="km-KH"/>
        </w:rPr>
      </w:pPr>
      <w:r>
        <w:rPr>
          <w:rFonts w:hint="eastAsia"/>
          <w:lang w:bidi="km-KH"/>
        </w:rPr>
        <w:t>可以通过调用</w:t>
      </w:r>
      <w:r>
        <w:rPr>
          <w:lang w:bidi="km-KH"/>
        </w:rPr>
        <w:t xml:space="preserve"> </w:t>
      </w:r>
      <w:proofErr w:type="spellStart"/>
      <w:r>
        <w:rPr>
          <w:lang w:bidi="km-KH"/>
        </w:rPr>
        <w:t>MediaStore.getExternalVolumeNames</w:t>
      </w:r>
      <w:proofErr w:type="spellEnd"/>
      <w:r>
        <w:rPr>
          <w:lang w:bidi="km-KH"/>
        </w:rPr>
        <w:t xml:space="preserve">() </w:t>
      </w:r>
      <w:r>
        <w:rPr>
          <w:lang w:bidi="km-KH"/>
        </w:rPr>
        <w:t>查看其他存储卷：</w:t>
      </w:r>
    </w:p>
    <w:p w14:paraId="0920A011" w14:textId="77777777" w:rsidR="009A6179" w:rsidRDefault="009A6179" w:rsidP="00C248A9">
      <w:pPr>
        <w:pStyle w:val="a6"/>
        <w:ind w:firstLine="180"/>
        <w:rPr>
          <w:lang w:bidi="km-KH"/>
        </w:rPr>
      </w:pPr>
      <w:r>
        <w:rPr>
          <w:lang w:bidi="km-KH"/>
        </w:rPr>
        <w:lastRenderedPageBreak/>
        <w:t xml:space="preserve">Set&lt;String&gt; </w:t>
      </w:r>
      <w:proofErr w:type="spellStart"/>
      <w:r>
        <w:rPr>
          <w:lang w:bidi="km-KH"/>
        </w:rPr>
        <w:t>volumeNames</w:t>
      </w:r>
      <w:proofErr w:type="spellEnd"/>
      <w:r>
        <w:rPr>
          <w:lang w:bidi="km-KH"/>
        </w:rPr>
        <w:t xml:space="preserve"> = </w:t>
      </w:r>
      <w:proofErr w:type="spellStart"/>
      <w:r>
        <w:rPr>
          <w:lang w:bidi="km-KH"/>
        </w:rPr>
        <w:t>MediaStore.getExternalVolumeNames</w:t>
      </w:r>
      <w:proofErr w:type="spellEnd"/>
      <w:r>
        <w:rPr>
          <w:lang w:bidi="km-KH"/>
        </w:rPr>
        <w:t>(context);</w:t>
      </w:r>
    </w:p>
    <w:p w14:paraId="43A94F9E" w14:textId="77777777" w:rsidR="009A6179" w:rsidRDefault="009A6179" w:rsidP="00C248A9">
      <w:pPr>
        <w:pStyle w:val="a6"/>
        <w:ind w:firstLine="180"/>
        <w:rPr>
          <w:lang w:bidi="km-KH"/>
        </w:rPr>
      </w:pPr>
      <w:r>
        <w:rPr>
          <w:lang w:bidi="km-KH"/>
        </w:rPr>
        <w:t xml:space="preserve">String </w:t>
      </w:r>
      <w:proofErr w:type="spellStart"/>
      <w:r>
        <w:rPr>
          <w:lang w:bidi="km-KH"/>
        </w:rPr>
        <w:t>firstVolumeName</w:t>
      </w:r>
      <w:proofErr w:type="spellEnd"/>
      <w:r>
        <w:rPr>
          <w:lang w:bidi="km-KH"/>
        </w:rPr>
        <w:t xml:space="preserve"> = </w:t>
      </w:r>
      <w:proofErr w:type="spellStart"/>
      <w:r>
        <w:rPr>
          <w:lang w:bidi="km-KH"/>
        </w:rPr>
        <w:t>volumeNames.iterator</w:t>
      </w:r>
      <w:proofErr w:type="spellEnd"/>
      <w:r>
        <w:rPr>
          <w:lang w:bidi="km-KH"/>
        </w:rPr>
        <w:t>().next();</w:t>
      </w:r>
    </w:p>
    <w:p w14:paraId="3CB3CE0F" w14:textId="2F7694CA" w:rsidR="00C248A9" w:rsidRDefault="003278D4" w:rsidP="003278D4">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26</w:t>
      </w:r>
      <w:r w:rsidR="00BA5EDF">
        <w:fldChar w:fldCharType="end"/>
      </w:r>
    </w:p>
    <w:p w14:paraId="0DED6A75" w14:textId="78F7C285" w:rsidR="009A6179" w:rsidRDefault="009A6179" w:rsidP="009A6179">
      <w:pPr>
        <w:ind w:firstLine="420"/>
        <w:rPr>
          <w:lang w:bidi="km-KH"/>
        </w:rPr>
      </w:pPr>
      <w:r>
        <w:rPr>
          <w:rFonts w:hint="eastAsia"/>
          <w:lang w:bidi="km-KH"/>
        </w:rPr>
        <w:t>某些照片和视频的元数据中会包含位置信息，其中显示了拍摄照片的位置或录制视频的位置。如需在应用中访问此位置信息，使用一个</w:t>
      </w:r>
      <w:r>
        <w:rPr>
          <w:lang w:bidi="km-KH"/>
        </w:rPr>
        <w:t xml:space="preserve"> API </w:t>
      </w:r>
      <w:r>
        <w:rPr>
          <w:lang w:bidi="km-KH"/>
        </w:rPr>
        <w:t>来获取照片位置信息，另一个</w:t>
      </w:r>
      <w:r>
        <w:rPr>
          <w:lang w:bidi="km-KH"/>
        </w:rPr>
        <w:t xml:space="preserve"> API </w:t>
      </w:r>
      <w:r>
        <w:rPr>
          <w:lang w:bidi="km-KH"/>
        </w:rPr>
        <w:t>用于视频位置信息。</w:t>
      </w:r>
      <w:r>
        <w:rPr>
          <w:rFonts w:hint="eastAsia"/>
          <w:lang w:bidi="km-KH"/>
        </w:rPr>
        <w:t>如果应用使用分区存储，系统会默认隐藏位置信息。如需访问这些信息，完成以下步骤：</w:t>
      </w:r>
    </w:p>
    <w:p w14:paraId="6819C94B" w14:textId="781C0E25" w:rsidR="009A6179" w:rsidRDefault="00F172FE" w:rsidP="00F172FE">
      <w:pPr>
        <w:pStyle w:val="a"/>
        <w:ind w:firstLine="360"/>
      </w:pPr>
      <w:r>
        <w:t>(</w:t>
      </w:r>
      <w:r>
        <w:rPr>
          <w:rFonts w:hint="eastAsia"/>
        </w:rPr>
        <w:t>1</w:t>
      </w:r>
      <w:r>
        <w:t>)</w:t>
      </w:r>
      <w:r w:rsidR="009A6179">
        <w:rPr>
          <w:rFonts w:hint="eastAsia"/>
        </w:rPr>
        <w:t>在应用的清单中请求</w:t>
      </w:r>
      <w:r w:rsidR="009A6179">
        <w:t xml:space="preserve"> ACCESS_MEDIA_LOCATION </w:t>
      </w:r>
      <w:r w:rsidR="009A6179">
        <w:t>权限。</w:t>
      </w:r>
    </w:p>
    <w:p w14:paraId="404C2454" w14:textId="65A1EE83" w:rsidR="009A6179" w:rsidRDefault="00F172FE" w:rsidP="00F172FE">
      <w:pPr>
        <w:pStyle w:val="a"/>
        <w:ind w:firstLine="360"/>
      </w:pPr>
      <w:r>
        <w:t>(2)</w:t>
      </w:r>
      <w:r w:rsidR="009A6179">
        <w:rPr>
          <w:rFonts w:hint="eastAsia"/>
        </w:rPr>
        <w:t>通过调用</w:t>
      </w:r>
      <w:r w:rsidR="009A6179">
        <w:t xml:space="preserve"> </w:t>
      </w:r>
      <w:proofErr w:type="spellStart"/>
      <w:r w:rsidR="009A6179">
        <w:t>setRequireOriginal</w:t>
      </w:r>
      <w:proofErr w:type="spellEnd"/>
      <w:r w:rsidR="009A6179">
        <w:t>()</w:t>
      </w:r>
      <w:r w:rsidR="009A6179">
        <w:t>，从</w:t>
      </w:r>
      <w:r w:rsidR="009A6179">
        <w:t xml:space="preserve"> </w:t>
      </w:r>
      <w:proofErr w:type="spellStart"/>
      <w:r w:rsidR="009A6179">
        <w:t>MediaStore</w:t>
      </w:r>
      <w:proofErr w:type="spellEnd"/>
      <w:r w:rsidR="009A6179">
        <w:t xml:space="preserve"> </w:t>
      </w:r>
      <w:r w:rsidR="009A6179">
        <w:t>对象获取照片的确切字节，并传入照片的</w:t>
      </w:r>
      <w:r w:rsidR="009A6179">
        <w:t xml:space="preserve"> URI</w:t>
      </w:r>
      <w:r w:rsidR="009A6179">
        <w:t>，如以下代码段所示：</w:t>
      </w:r>
    </w:p>
    <w:p w14:paraId="1156DD15" w14:textId="77777777" w:rsidR="009A6179" w:rsidRDefault="009A6179" w:rsidP="009811AE">
      <w:pPr>
        <w:pStyle w:val="a6"/>
        <w:ind w:firstLine="180"/>
        <w:rPr>
          <w:lang w:bidi="km-KH"/>
        </w:rPr>
      </w:pPr>
      <w:r>
        <w:rPr>
          <w:lang w:bidi="km-KH"/>
        </w:rPr>
        <w:t xml:space="preserve">Uri </w:t>
      </w:r>
      <w:proofErr w:type="spellStart"/>
      <w:r>
        <w:rPr>
          <w:lang w:bidi="km-KH"/>
        </w:rPr>
        <w:t>photoUri</w:t>
      </w:r>
      <w:proofErr w:type="spellEnd"/>
      <w:r>
        <w:rPr>
          <w:lang w:bidi="km-KH"/>
        </w:rPr>
        <w:t xml:space="preserve"> = </w:t>
      </w:r>
      <w:proofErr w:type="spellStart"/>
      <w:r>
        <w:rPr>
          <w:lang w:bidi="km-KH"/>
        </w:rPr>
        <w:t>Uri.withAppendedPath</w:t>
      </w:r>
      <w:proofErr w:type="spellEnd"/>
      <w:r>
        <w:rPr>
          <w:lang w:bidi="km-KH"/>
        </w:rPr>
        <w:t>(</w:t>
      </w:r>
    </w:p>
    <w:p w14:paraId="4C6C3762" w14:textId="77777777" w:rsidR="009A6179" w:rsidRDefault="009A6179" w:rsidP="009811AE">
      <w:pPr>
        <w:pStyle w:val="a6"/>
        <w:ind w:firstLine="180"/>
        <w:rPr>
          <w:lang w:bidi="km-KH"/>
        </w:rPr>
      </w:pPr>
      <w:r>
        <w:rPr>
          <w:lang w:bidi="km-KH"/>
        </w:rPr>
        <w:t xml:space="preserve">        </w:t>
      </w:r>
      <w:proofErr w:type="spellStart"/>
      <w:r>
        <w:rPr>
          <w:lang w:bidi="km-KH"/>
        </w:rPr>
        <w:t>MediaStore.Images.Media.EXTERNAL_CONTENT_URI</w:t>
      </w:r>
      <w:proofErr w:type="spellEnd"/>
      <w:r>
        <w:rPr>
          <w:lang w:bidi="km-KH"/>
        </w:rPr>
        <w:t>,</w:t>
      </w:r>
    </w:p>
    <w:p w14:paraId="6E9592C0" w14:textId="77777777" w:rsidR="009A6179" w:rsidRDefault="009A6179" w:rsidP="009811AE">
      <w:pPr>
        <w:pStyle w:val="a6"/>
        <w:ind w:firstLine="180"/>
        <w:rPr>
          <w:lang w:bidi="km-KH"/>
        </w:rPr>
      </w:pPr>
      <w:r>
        <w:rPr>
          <w:lang w:bidi="km-KH"/>
        </w:rPr>
        <w:t xml:space="preserve">        </w:t>
      </w:r>
      <w:proofErr w:type="spellStart"/>
      <w:r>
        <w:rPr>
          <w:lang w:bidi="km-KH"/>
        </w:rPr>
        <w:t>cursor.getString</w:t>
      </w:r>
      <w:proofErr w:type="spellEnd"/>
      <w:r>
        <w:rPr>
          <w:lang w:bidi="km-KH"/>
        </w:rPr>
        <w:t>(</w:t>
      </w:r>
      <w:proofErr w:type="spellStart"/>
      <w:r>
        <w:rPr>
          <w:lang w:bidi="km-KH"/>
        </w:rPr>
        <w:t>idColumnIndex</w:t>
      </w:r>
      <w:proofErr w:type="spellEnd"/>
      <w:r>
        <w:rPr>
          <w:lang w:bidi="km-KH"/>
        </w:rPr>
        <w:t>));</w:t>
      </w:r>
    </w:p>
    <w:p w14:paraId="7B2BBC05" w14:textId="77777777" w:rsidR="009A6179" w:rsidRDefault="009A6179" w:rsidP="009811AE">
      <w:pPr>
        <w:pStyle w:val="a6"/>
        <w:ind w:firstLine="180"/>
        <w:rPr>
          <w:lang w:bidi="km-KH"/>
        </w:rPr>
      </w:pPr>
    </w:p>
    <w:p w14:paraId="57D8F7C9" w14:textId="77777777" w:rsidR="009A6179" w:rsidRDefault="009A6179" w:rsidP="009811AE">
      <w:pPr>
        <w:pStyle w:val="a6"/>
        <w:ind w:firstLine="180"/>
        <w:rPr>
          <w:lang w:bidi="km-KH"/>
        </w:rPr>
      </w:pPr>
      <w:r>
        <w:rPr>
          <w:lang w:bidi="km-KH"/>
        </w:rPr>
        <w:t xml:space="preserve">final double[] </w:t>
      </w:r>
      <w:proofErr w:type="spellStart"/>
      <w:r>
        <w:rPr>
          <w:lang w:bidi="km-KH"/>
        </w:rPr>
        <w:t>latLong</w:t>
      </w:r>
      <w:proofErr w:type="spellEnd"/>
      <w:r>
        <w:rPr>
          <w:lang w:bidi="km-KH"/>
        </w:rPr>
        <w:t>;</w:t>
      </w:r>
    </w:p>
    <w:p w14:paraId="39A6D07B" w14:textId="77777777" w:rsidR="009A6179" w:rsidRDefault="009A6179" w:rsidP="009811AE">
      <w:pPr>
        <w:pStyle w:val="a6"/>
        <w:ind w:firstLine="180"/>
        <w:rPr>
          <w:lang w:bidi="km-KH"/>
        </w:rPr>
      </w:pPr>
    </w:p>
    <w:p w14:paraId="4F98DF31" w14:textId="77777777" w:rsidR="009A6179" w:rsidRDefault="009A6179" w:rsidP="009811AE">
      <w:pPr>
        <w:pStyle w:val="a6"/>
        <w:ind w:firstLine="180"/>
        <w:rPr>
          <w:lang w:bidi="km-KH"/>
        </w:rPr>
      </w:pPr>
      <w:r>
        <w:rPr>
          <w:lang w:bidi="km-KH"/>
        </w:rPr>
        <w:t xml:space="preserve">// Get location data using the </w:t>
      </w:r>
      <w:proofErr w:type="spellStart"/>
      <w:r>
        <w:rPr>
          <w:lang w:bidi="km-KH"/>
        </w:rPr>
        <w:t>Exifinterface</w:t>
      </w:r>
      <w:proofErr w:type="spellEnd"/>
      <w:r>
        <w:rPr>
          <w:lang w:bidi="km-KH"/>
        </w:rPr>
        <w:t xml:space="preserve"> library.</w:t>
      </w:r>
    </w:p>
    <w:p w14:paraId="36B732D8" w14:textId="77777777" w:rsidR="009A6179" w:rsidRDefault="009A6179" w:rsidP="009811AE">
      <w:pPr>
        <w:pStyle w:val="a6"/>
        <w:ind w:firstLine="180"/>
        <w:rPr>
          <w:lang w:bidi="km-KH"/>
        </w:rPr>
      </w:pPr>
      <w:r>
        <w:rPr>
          <w:lang w:bidi="km-KH"/>
        </w:rPr>
        <w:t>// Exception occurs if ACCESS_MEDIA_LOCATION permission isn't granted.</w:t>
      </w:r>
    </w:p>
    <w:p w14:paraId="2D264C5B" w14:textId="77777777" w:rsidR="009A6179" w:rsidRDefault="009A6179" w:rsidP="009811AE">
      <w:pPr>
        <w:pStyle w:val="a6"/>
        <w:ind w:firstLine="180"/>
        <w:rPr>
          <w:lang w:bidi="km-KH"/>
        </w:rPr>
      </w:pPr>
      <w:proofErr w:type="spellStart"/>
      <w:r>
        <w:rPr>
          <w:lang w:bidi="km-KH"/>
        </w:rPr>
        <w:t>photoUri</w:t>
      </w:r>
      <w:proofErr w:type="spellEnd"/>
      <w:r>
        <w:rPr>
          <w:lang w:bidi="km-KH"/>
        </w:rPr>
        <w:t xml:space="preserve"> = </w:t>
      </w:r>
      <w:proofErr w:type="spellStart"/>
      <w:r>
        <w:rPr>
          <w:lang w:bidi="km-KH"/>
        </w:rPr>
        <w:t>MediaStore.setRequireOriginal</w:t>
      </w:r>
      <w:proofErr w:type="spellEnd"/>
      <w:r>
        <w:rPr>
          <w:lang w:bidi="km-KH"/>
        </w:rPr>
        <w:t>(</w:t>
      </w:r>
      <w:proofErr w:type="spellStart"/>
      <w:r>
        <w:rPr>
          <w:lang w:bidi="km-KH"/>
        </w:rPr>
        <w:t>photoUri</w:t>
      </w:r>
      <w:proofErr w:type="spellEnd"/>
      <w:r>
        <w:rPr>
          <w:lang w:bidi="km-KH"/>
        </w:rPr>
        <w:t>);</w:t>
      </w:r>
    </w:p>
    <w:p w14:paraId="314C0844" w14:textId="77777777" w:rsidR="009A6179" w:rsidRDefault="009A6179" w:rsidP="009811AE">
      <w:pPr>
        <w:pStyle w:val="a6"/>
        <w:ind w:firstLine="180"/>
        <w:rPr>
          <w:lang w:bidi="km-KH"/>
        </w:rPr>
      </w:pPr>
      <w:proofErr w:type="spellStart"/>
      <w:r>
        <w:rPr>
          <w:lang w:bidi="km-KH"/>
        </w:rPr>
        <w:t>InputStream</w:t>
      </w:r>
      <w:proofErr w:type="spellEnd"/>
      <w:r>
        <w:rPr>
          <w:lang w:bidi="km-KH"/>
        </w:rPr>
        <w:t xml:space="preserve"> stream = </w:t>
      </w:r>
      <w:proofErr w:type="spellStart"/>
      <w:r>
        <w:rPr>
          <w:lang w:bidi="km-KH"/>
        </w:rPr>
        <w:t>getContentResolver</w:t>
      </w:r>
      <w:proofErr w:type="spellEnd"/>
      <w:r>
        <w:rPr>
          <w:lang w:bidi="km-KH"/>
        </w:rPr>
        <w:t>().</w:t>
      </w:r>
      <w:proofErr w:type="spellStart"/>
      <w:r>
        <w:rPr>
          <w:lang w:bidi="km-KH"/>
        </w:rPr>
        <w:t>openInputStream</w:t>
      </w:r>
      <w:proofErr w:type="spellEnd"/>
      <w:r>
        <w:rPr>
          <w:lang w:bidi="km-KH"/>
        </w:rPr>
        <w:t>(</w:t>
      </w:r>
      <w:proofErr w:type="spellStart"/>
      <w:r>
        <w:rPr>
          <w:lang w:bidi="km-KH"/>
        </w:rPr>
        <w:t>photoUri</w:t>
      </w:r>
      <w:proofErr w:type="spellEnd"/>
      <w:r>
        <w:rPr>
          <w:lang w:bidi="km-KH"/>
        </w:rPr>
        <w:t>);</w:t>
      </w:r>
    </w:p>
    <w:p w14:paraId="4CE5DDF0" w14:textId="77777777" w:rsidR="009A6179" w:rsidRDefault="009A6179" w:rsidP="009811AE">
      <w:pPr>
        <w:pStyle w:val="a6"/>
        <w:ind w:firstLine="180"/>
        <w:rPr>
          <w:lang w:bidi="km-KH"/>
        </w:rPr>
      </w:pPr>
      <w:r>
        <w:rPr>
          <w:lang w:bidi="km-KH"/>
        </w:rPr>
        <w:t>if (stream != null) {</w:t>
      </w:r>
    </w:p>
    <w:p w14:paraId="298013BC" w14:textId="77777777" w:rsidR="009A6179" w:rsidRDefault="009A6179" w:rsidP="009811AE">
      <w:pPr>
        <w:pStyle w:val="a6"/>
        <w:ind w:firstLine="180"/>
        <w:rPr>
          <w:lang w:bidi="km-KH"/>
        </w:rPr>
      </w:pPr>
      <w:r>
        <w:rPr>
          <w:lang w:bidi="km-KH"/>
        </w:rPr>
        <w:t xml:space="preserve">    </w:t>
      </w:r>
      <w:proofErr w:type="spellStart"/>
      <w:r>
        <w:rPr>
          <w:lang w:bidi="km-KH"/>
        </w:rPr>
        <w:t>ExifInterface</w:t>
      </w:r>
      <w:proofErr w:type="spellEnd"/>
      <w:r>
        <w:rPr>
          <w:lang w:bidi="km-KH"/>
        </w:rPr>
        <w:t xml:space="preserve"> </w:t>
      </w:r>
      <w:proofErr w:type="spellStart"/>
      <w:r>
        <w:rPr>
          <w:lang w:bidi="km-KH"/>
        </w:rPr>
        <w:t>exifInterface</w:t>
      </w:r>
      <w:proofErr w:type="spellEnd"/>
      <w:r>
        <w:rPr>
          <w:lang w:bidi="km-KH"/>
        </w:rPr>
        <w:t xml:space="preserve"> = new </w:t>
      </w:r>
      <w:proofErr w:type="spellStart"/>
      <w:r>
        <w:rPr>
          <w:lang w:bidi="km-KH"/>
        </w:rPr>
        <w:t>ExifInterface</w:t>
      </w:r>
      <w:proofErr w:type="spellEnd"/>
      <w:r>
        <w:rPr>
          <w:lang w:bidi="km-KH"/>
        </w:rPr>
        <w:t>(stream);</w:t>
      </w:r>
    </w:p>
    <w:p w14:paraId="3181DB14" w14:textId="77777777" w:rsidR="009A6179" w:rsidRDefault="009A6179" w:rsidP="009811AE">
      <w:pPr>
        <w:pStyle w:val="a6"/>
        <w:ind w:firstLine="180"/>
        <w:rPr>
          <w:lang w:bidi="km-KH"/>
        </w:rPr>
      </w:pPr>
      <w:r>
        <w:rPr>
          <w:lang w:bidi="km-KH"/>
        </w:rPr>
        <w:t xml:space="preserve">    double[] </w:t>
      </w:r>
      <w:proofErr w:type="spellStart"/>
      <w:r>
        <w:rPr>
          <w:lang w:bidi="km-KH"/>
        </w:rPr>
        <w:t>returnedLatLong</w:t>
      </w:r>
      <w:proofErr w:type="spellEnd"/>
      <w:r>
        <w:rPr>
          <w:lang w:bidi="km-KH"/>
        </w:rPr>
        <w:t xml:space="preserve"> = </w:t>
      </w:r>
      <w:proofErr w:type="spellStart"/>
      <w:r>
        <w:rPr>
          <w:lang w:bidi="km-KH"/>
        </w:rPr>
        <w:t>exifInterface.getLatLong</w:t>
      </w:r>
      <w:proofErr w:type="spellEnd"/>
      <w:r>
        <w:rPr>
          <w:lang w:bidi="km-KH"/>
        </w:rPr>
        <w:t>();</w:t>
      </w:r>
    </w:p>
    <w:p w14:paraId="5DBE688D" w14:textId="77777777" w:rsidR="009A6179" w:rsidRDefault="009A6179" w:rsidP="009811AE">
      <w:pPr>
        <w:pStyle w:val="a6"/>
        <w:ind w:firstLine="180"/>
        <w:rPr>
          <w:lang w:bidi="km-KH"/>
        </w:rPr>
      </w:pPr>
    </w:p>
    <w:p w14:paraId="6CBDE4B4" w14:textId="77777777" w:rsidR="009A6179" w:rsidRDefault="009A6179" w:rsidP="009811AE">
      <w:pPr>
        <w:pStyle w:val="a6"/>
        <w:ind w:firstLine="180"/>
        <w:rPr>
          <w:lang w:bidi="km-KH"/>
        </w:rPr>
      </w:pPr>
      <w:r>
        <w:rPr>
          <w:lang w:bidi="km-KH"/>
        </w:rPr>
        <w:t xml:space="preserve">    // If </w:t>
      </w:r>
      <w:proofErr w:type="spellStart"/>
      <w:r>
        <w:rPr>
          <w:lang w:bidi="km-KH"/>
        </w:rPr>
        <w:t>lat</w:t>
      </w:r>
      <w:proofErr w:type="spellEnd"/>
      <w:r>
        <w:rPr>
          <w:lang w:bidi="km-KH"/>
        </w:rPr>
        <w:t>/long is null, fall back to the coordinates (0, 0).</w:t>
      </w:r>
    </w:p>
    <w:p w14:paraId="4BFBB46B" w14:textId="77777777" w:rsidR="009A6179" w:rsidRDefault="009A6179" w:rsidP="009811AE">
      <w:pPr>
        <w:pStyle w:val="a6"/>
        <w:ind w:firstLine="180"/>
        <w:rPr>
          <w:lang w:bidi="km-KH"/>
        </w:rPr>
      </w:pPr>
      <w:r>
        <w:rPr>
          <w:lang w:bidi="km-KH"/>
        </w:rPr>
        <w:t xml:space="preserve">    </w:t>
      </w:r>
      <w:proofErr w:type="spellStart"/>
      <w:r>
        <w:rPr>
          <w:lang w:bidi="km-KH"/>
        </w:rPr>
        <w:t>latLong</w:t>
      </w:r>
      <w:proofErr w:type="spellEnd"/>
      <w:r>
        <w:rPr>
          <w:lang w:bidi="km-KH"/>
        </w:rPr>
        <w:t xml:space="preserve"> = </w:t>
      </w:r>
      <w:proofErr w:type="spellStart"/>
      <w:r>
        <w:rPr>
          <w:lang w:bidi="km-KH"/>
        </w:rPr>
        <w:t>returnedLatLong</w:t>
      </w:r>
      <w:proofErr w:type="spellEnd"/>
      <w:r>
        <w:rPr>
          <w:lang w:bidi="km-KH"/>
        </w:rPr>
        <w:t xml:space="preserve"> != null ? </w:t>
      </w:r>
      <w:proofErr w:type="spellStart"/>
      <w:r>
        <w:rPr>
          <w:lang w:bidi="km-KH"/>
        </w:rPr>
        <w:t>returnedLatLong</w:t>
      </w:r>
      <w:proofErr w:type="spellEnd"/>
      <w:r>
        <w:rPr>
          <w:lang w:bidi="km-KH"/>
        </w:rPr>
        <w:t xml:space="preserve"> : new double[2];</w:t>
      </w:r>
    </w:p>
    <w:p w14:paraId="12453D6C" w14:textId="77777777" w:rsidR="009A6179" w:rsidRDefault="009A6179" w:rsidP="009811AE">
      <w:pPr>
        <w:pStyle w:val="a6"/>
        <w:ind w:firstLine="180"/>
        <w:rPr>
          <w:lang w:bidi="km-KH"/>
        </w:rPr>
      </w:pPr>
    </w:p>
    <w:p w14:paraId="055215D4" w14:textId="77777777" w:rsidR="009A6179" w:rsidRDefault="009A6179" w:rsidP="009811AE">
      <w:pPr>
        <w:pStyle w:val="a6"/>
        <w:ind w:firstLine="180"/>
        <w:rPr>
          <w:lang w:bidi="km-KH"/>
        </w:rPr>
      </w:pPr>
      <w:r>
        <w:rPr>
          <w:lang w:bidi="km-KH"/>
        </w:rPr>
        <w:t xml:space="preserve">    // Don't reuse the stream associated with</w:t>
      </w:r>
    </w:p>
    <w:p w14:paraId="391C2555" w14:textId="77777777" w:rsidR="009A6179" w:rsidRDefault="009A6179" w:rsidP="009811AE">
      <w:pPr>
        <w:pStyle w:val="a6"/>
        <w:ind w:firstLine="180"/>
        <w:rPr>
          <w:lang w:bidi="km-KH"/>
        </w:rPr>
      </w:pPr>
      <w:r>
        <w:rPr>
          <w:lang w:bidi="km-KH"/>
        </w:rPr>
        <w:t xml:space="preserve">    // the instance of "</w:t>
      </w:r>
      <w:proofErr w:type="spellStart"/>
      <w:r>
        <w:rPr>
          <w:lang w:bidi="km-KH"/>
        </w:rPr>
        <w:t>ExifInterface</w:t>
      </w:r>
      <w:proofErr w:type="spellEnd"/>
      <w:r>
        <w:rPr>
          <w:lang w:bidi="km-KH"/>
        </w:rPr>
        <w:t>".</w:t>
      </w:r>
    </w:p>
    <w:p w14:paraId="07D0F404" w14:textId="77777777" w:rsidR="009A6179" w:rsidRDefault="009A6179" w:rsidP="009811AE">
      <w:pPr>
        <w:pStyle w:val="a6"/>
        <w:ind w:firstLine="180"/>
        <w:rPr>
          <w:lang w:bidi="km-KH"/>
        </w:rPr>
      </w:pPr>
      <w:r>
        <w:rPr>
          <w:lang w:bidi="km-KH"/>
        </w:rPr>
        <w:t xml:space="preserve">    </w:t>
      </w:r>
      <w:proofErr w:type="spellStart"/>
      <w:r>
        <w:rPr>
          <w:lang w:bidi="km-KH"/>
        </w:rPr>
        <w:t>stream.close</w:t>
      </w:r>
      <w:proofErr w:type="spellEnd"/>
      <w:r>
        <w:rPr>
          <w:lang w:bidi="km-KH"/>
        </w:rPr>
        <w:t>();</w:t>
      </w:r>
    </w:p>
    <w:p w14:paraId="762DF186" w14:textId="77777777" w:rsidR="009A6179" w:rsidRDefault="009A6179" w:rsidP="009811AE">
      <w:pPr>
        <w:pStyle w:val="a6"/>
        <w:ind w:firstLine="180"/>
        <w:rPr>
          <w:lang w:bidi="km-KH"/>
        </w:rPr>
      </w:pPr>
      <w:r>
        <w:rPr>
          <w:lang w:bidi="km-KH"/>
        </w:rPr>
        <w:t>} else {</w:t>
      </w:r>
    </w:p>
    <w:p w14:paraId="5B97AB19" w14:textId="77777777" w:rsidR="009A6179" w:rsidRDefault="009A6179" w:rsidP="009811AE">
      <w:pPr>
        <w:pStyle w:val="a6"/>
        <w:ind w:firstLine="180"/>
        <w:rPr>
          <w:lang w:bidi="km-KH"/>
        </w:rPr>
      </w:pPr>
      <w:r>
        <w:rPr>
          <w:lang w:bidi="km-KH"/>
        </w:rPr>
        <w:lastRenderedPageBreak/>
        <w:t xml:space="preserve">    // Failed to load the stream, so return the coordinates (0, 0).</w:t>
      </w:r>
    </w:p>
    <w:p w14:paraId="648BBD04" w14:textId="77777777" w:rsidR="009A6179" w:rsidRDefault="009A6179" w:rsidP="009811AE">
      <w:pPr>
        <w:pStyle w:val="a6"/>
        <w:ind w:firstLine="180"/>
        <w:rPr>
          <w:lang w:bidi="km-KH"/>
        </w:rPr>
      </w:pPr>
      <w:r>
        <w:rPr>
          <w:lang w:bidi="km-KH"/>
        </w:rPr>
        <w:t xml:space="preserve">    </w:t>
      </w:r>
      <w:proofErr w:type="spellStart"/>
      <w:r>
        <w:rPr>
          <w:lang w:bidi="km-KH"/>
        </w:rPr>
        <w:t>latLong</w:t>
      </w:r>
      <w:proofErr w:type="spellEnd"/>
      <w:r>
        <w:rPr>
          <w:lang w:bidi="km-KH"/>
        </w:rPr>
        <w:t xml:space="preserve"> = new double[2];</w:t>
      </w:r>
    </w:p>
    <w:p w14:paraId="5FDF219C" w14:textId="77777777" w:rsidR="009A6179" w:rsidRDefault="009A6179" w:rsidP="009811AE">
      <w:pPr>
        <w:pStyle w:val="a6"/>
        <w:ind w:firstLine="180"/>
        <w:rPr>
          <w:lang w:bidi="km-KH"/>
        </w:rPr>
      </w:pPr>
      <w:r>
        <w:rPr>
          <w:lang w:bidi="km-KH"/>
        </w:rPr>
        <w:t>}</w:t>
      </w:r>
    </w:p>
    <w:p w14:paraId="44A465A6" w14:textId="001650A7" w:rsidR="009811AE" w:rsidRDefault="00264FB4" w:rsidP="00264FB4">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27</w:t>
      </w:r>
      <w:r w:rsidR="00BA5EDF">
        <w:fldChar w:fldCharType="end"/>
      </w:r>
    </w:p>
    <w:p w14:paraId="7C6180FF" w14:textId="53EE5ABB" w:rsidR="009A6179" w:rsidRDefault="009A6179" w:rsidP="009A6179">
      <w:pPr>
        <w:ind w:firstLine="420"/>
        <w:rPr>
          <w:lang w:bidi="km-KH"/>
        </w:rPr>
      </w:pPr>
      <w:r>
        <w:rPr>
          <w:rFonts w:hint="eastAsia"/>
          <w:lang w:bidi="km-KH"/>
        </w:rPr>
        <w:t>如需访问视频元数据中的位置信息，使用</w:t>
      </w:r>
      <w:r>
        <w:rPr>
          <w:lang w:bidi="km-KH"/>
        </w:rPr>
        <w:t xml:space="preserve"> </w:t>
      </w:r>
      <w:proofErr w:type="spellStart"/>
      <w:r>
        <w:rPr>
          <w:lang w:bidi="km-KH"/>
        </w:rPr>
        <w:t>MediaMetadataRetriever</w:t>
      </w:r>
      <w:proofErr w:type="spellEnd"/>
      <w:r>
        <w:rPr>
          <w:lang w:bidi="km-KH"/>
        </w:rPr>
        <w:t xml:space="preserve"> </w:t>
      </w:r>
      <w:r>
        <w:rPr>
          <w:lang w:bidi="km-KH"/>
        </w:rPr>
        <w:t>类，如以下代码段所示。应用无需请求任何其他权限即可使用此类。</w:t>
      </w:r>
    </w:p>
    <w:p w14:paraId="0E1DEA4E" w14:textId="77777777" w:rsidR="009A6179" w:rsidRDefault="009A6179" w:rsidP="00264FB4">
      <w:pPr>
        <w:pStyle w:val="a6"/>
        <w:ind w:firstLine="180"/>
        <w:rPr>
          <w:lang w:bidi="km-KH"/>
        </w:rPr>
      </w:pPr>
      <w:proofErr w:type="spellStart"/>
      <w:r>
        <w:rPr>
          <w:lang w:bidi="km-KH"/>
        </w:rPr>
        <w:t>MediaMetadataRetriever</w:t>
      </w:r>
      <w:proofErr w:type="spellEnd"/>
      <w:r>
        <w:rPr>
          <w:lang w:bidi="km-KH"/>
        </w:rPr>
        <w:t xml:space="preserve"> retriever = new </w:t>
      </w:r>
      <w:proofErr w:type="spellStart"/>
      <w:r>
        <w:rPr>
          <w:lang w:bidi="km-KH"/>
        </w:rPr>
        <w:t>MediaMetadataRetriever</w:t>
      </w:r>
      <w:proofErr w:type="spellEnd"/>
      <w:r>
        <w:rPr>
          <w:lang w:bidi="km-KH"/>
        </w:rPr>
        <w:t>();</w:t>
      </w:r>
    </w:p>
    <w:p w14:paraId="2CB26A9C" w14:textId="77777777" w:rsidR="009A6179" w:rsidRDefault="009A6179" w:rsidP="00264FB4">
      <w:pPr>
        <w:pStyle w:val="a6"/>
        <w:ind w:firstLine="180"/>
        <w:rPr>
          <w:lang w:bidi="km-KH"/>
        </w:rPr>
      </w:pPr>
      <w:r>
        <w:rPr>
          <w:lang w:bidi="km-KH"/>
        </w:rPr>
        <w:t xml:space="preserve">Context </w:t>
      </w:r>
      <w:proofErr w:type="spellStart"/>
      <w:r>
        <w:rPr>
          <w:lang w:bidi="km-KH"/>
        </w:rPr>
        <w:t>context</w:t>
      </w:r>
      <w:proofErr w:type="spellEnd"/>
      <w:r>
        <w:rPr>
          <w:lang w:bidi="km-KH"/>
        </w:rPr>
        <w:t xml:space="preserve"> = </w:t>
      </w:r>
      <w:proofErr w:type="spellStart"/>
      <w:r>
        <w:rPr>
          <w:lang w:bidi="km-KH"/>
        </w:rPr>
        <w:t>getApplicationContext</w:t>
      </w:r>
      <w:proofErr w:type="spellEnd"/>
      <w:r>
        <w:rPr>
          <w:lang w:bidi="km-KH"/>
        </w:rPr>
        <w:t>();</w:t>
      </w:r>
    </w:p>
    <w:p w14:paraId="53B0A5F5" w14:textId="77777777" w:rsidR="009A6179" w:rsidRDefault="009A6179" w:rsidP="00264FB4">
      <w:pPr>
        <w:pStyle w:val="a6"/>
        <w:ind w:firstLine="180"/>
        <w:rPr>
          <w:lang w:bidi="km-KH"/>
        </w:rPr>
      </w:pPr>
    </w:p>
    <w:p w14:paraId="3ADB8630" w14:textId="77777777" w:rsidR="009A6179" w:rsidRDefault="009A6179" w:rsidP="00264FB4">
      <w:pPr>
        <w:pStyle w:val="a6"/>
        <w:ind w:firstLine="180"/>
        <w:rPr>
          <w:lang w:bidi="km-KH"/>
        </w:rPr>
      </w:pPr>
      <w:r>
        <w:rPr>
          <w:lang w:bidi="km-KH"/>
        </w:rPr>
        <w:t>// Find the videos that are stored on a device by querying the video collection.</w:t>
      </w:r>
    </w:p>
    <w:p w14:paraId="12B7C5A5" w14:textId="77777777" w:rsidR="009A6179" w:rsidRDefault="009A6179" w:rsidP="00264FB4">
      <w:pPr>
        <w:pStyle w:val="a6"/>
        <w:ind w:firstLine="180"/>
        <w:rPr>
          <w:lang w:bidi="km-KH"/>
        </w:rPr>
      </w:pPr>
      <w:r>
        <w:rPr>
          <w:lang w:bidi="km-KH"/>
        </w:rPr>
        <w:t xml:space="preserve">try (Cursor </w:t>
      </w:r>
      <w:proofErr w:type="spellStart"/>
      <w:r>
        <w:rPr>
          <w:lang w:bidi="km-KH"/>
        </w:rPr>
        <w:t>cursor</w:t>
      </w:r>
      <w:proofErr w:type="spellEnd"/>
      <w:r>
        <w:rPr>
          <w:lang w:bidi="km-KH"/>
        </w:rPr>
        <w:t xml:space="preserve"> = </w:t>
      </w:r>
      <w:proofErr w:type="spellStart"/>
      <w:r>
        <w:rPr>
          <w:lang w:bidi="km-KH"/>
        </w:rPr>
        <w:t>context.getContentResolver</w:t>
      </w:r>
      <w:proofErr w:type="spellEnd"/>
      <w:r>
        <w:rPr>
          <w:lang w:bidi="km-KH"/>
        </w:rPr>
        <w:t>().query(</w:t>
      </w:r>
    </w:p>
    <w:p w14:paraId="2F25F521" w14:textId="77777777" w:rsidR="009A6179" w:rsidRDefault="009A6179" w:rsidP="00264FB4">
      <w:pPr>
        <w:pStyle w:val="a6"/>
        <w:ind w:firstLine="180"/>
        <w:rPr>
          <w:lang w:bidi="km-KH"/>
        </w:rPr>
      </w:pPr>
      <w:r>
        <w:rPr>
          <w:lang w:bidi="km-KH"/>
        </w:rPr>
        <w:t xml:space="preserve">    collection,</w:t>
      </w:r>
    </w:p>
    <w:p w14:paraId="5E39B094" w14:textId="77777777" w:rsidR="009A6179" w:rsidRDefault="009A6179" w:rsidP="00264FB4">
      <w:pPr>
        <w:pStyle w:val="a6"/>
        <w:ind w:firstLine="180"/>
        <w:rPr>
          <w:lang w:bidi="km-KH"/>
        </w:rPr>
      </w:pPr>
      <w:r>
        <w:rPr>
          <w:lang w:bidi="km-KH"/>
        </w:rPr>
        <w:t xml:space="preserve">    projection,</w:t>
      </w:r>
    </w:p>
    <w:p w14:paraId="66380371" w14:textId="77777777" w:rsidR="009A6179" w:rsidRDefault="009A6179" w:rsidP="00264FB4">
      <w:pPr>
        <w:pStyle w:val="a6"/>
        <w:ind w:firstLine="180"/>
        <w:rPr>
          <w:lang w:bidi="km-KH"/>
        </w:rPr>
      </w:pPr>
      <w:r>
        <w:rPr>
          <w:lang w:bidi="km-KH"/>
        </w:rPr>
        <w:t xml:space="preserve">    selection,</w:t>
      </w:r>
    </w:p>
    <w:p w14:paraId="0DE8F28D" w14:textId="77777777" w:rsidR="009A6179" w:rsidRDefault="009A6179" w:rsidP="00264FB4">
      <w:pPr>
        <w:pStyle w:val="a6"/>
        <w:ind w:firstLine="180"/>
        <w:rPr>
          <w:lang w:bidi="km-KH"/>
        </w:rPr>
      </w:pPr>
      <w:r>
        <w:rPr>
          <w:lang w:bidi="km-KH"/>
        </w:rPr>
        <w:t xml:space="preserve">    </w:t>
      </w:r>
      <w:proofErr w:type="spellStart"/>
      <w:r>
        <w:rPr>
          <w:lang w:bidi="km-KH"/>
        </w:rPr>
        <w:t>selectionArgs</w:t>
      </w:r>
      <w:proofErr w:type="spellEnd"/>
      <w:r>
        <w:rPr>
          <w:lang w:bidi="km-KH"/>
        </w:rPr>
        <w:t>,</w:t>
      </w:r>
    </w:p>
    <w:p w14:paraId="3CADBF4C" w14:textId="77777777" w:rsidR="009A6179" w:rsidRDefault="009A6179" w:rsidP="00264FB4">
      <w:pPr>
        <w:pStyle w:val="a6"/>
        <w:ind w:firstLine="180"/>
        <w:rPr>
          <w:lang w:bidi="km-KH"/>
        </w:rPr>
      </w:pPr>
      <w:r>
        <w:rPr>
          <w:lang w:bidi="km-KH"/>
        </w:rPr>
        <w:t xml:space="preserve">    </w:t>
      </w:r>
      <w:proofErr w:type="spellStart"/>
      <w:r>
        <w:rPr>
          <w:lang w:bidi="km-KH"/>
        </w:rPr>
        <w:t>sortOrder</w:t>
      </w:r>
      <w:proofErr w:type="spellEnd"/>
    </w:p>
    <w:p w14:paraId="7090A9A9" w14:textId="77777777" w:rsidR="009A6179" w:rsidRDefault="009A6179" w:rsidP="00264FB4">
      <w:pPr>
        <w:pStyle w:val="a6"/>
        <w:ind w:firstLine="180"/>
        <w:rPr>
          <w:lang w:bidi="km-KH"/>
        </w:rPr>
      </w:pPr>
      <w:r>
        <w:rPr>
          <w:lang w:bidi="km-KH"/>
        </w:rPr>
        <w:t>)) {</w:t>
      </w:r>
    </w:p>
    <w:p w14:paraId="78C9BD8A" w14:textId="77777777" w:rsidR="009A6179" w:rsidRDefault="009A6179" w:rsidP="00264FB4">
      <w:pPr>
        <w:pStyle w:val="a6"/>
        <w:ind w:firstLine="180"/>
        <w:rPr>
          <w:lang w:bidi="km-KH"/>
        </w:rPr>
      </w:pPr>
      <w:r>
        <w:rPr>
          <w:lang w:bidi="km-KH"/>
        </w:rPr>
        <w:t xml:space="preserve">    int </w:t>
      </w:r>
      <w:proofErr w:type="spellStart"/>
      <w:r>
        <w:rPr>
          <w:lang w:bidi="km-KH"/>
        </w:rPr>
        <w:t>idColumn</w:t>
      </w:r>
      <w:proofErr w:type="spellEnd"/>
      <w:r>
        <w:rPr>
          <w:lang w:bidi="km-KH"/>
        </w:rPr>
        <w:t xml:space="preserve"> = </w:t>
      </w:r>
      <w:proofErr w:type="spellStart"/>
      <w:r>
        <w:rPr>
          <w:lang w:bidi="km-KH"/>
        </w:rPr>
        <w:t>cursor.getColumnIndexOrThrow</w:t>
      </w:r>
      <w:proofErr w:type="spellEnd"/>
      <w:r>
        <w:rPr>
          <w:lang w:bidi="km-KH"/>
        </w:rPr>
        <w:t>(</w:t>
      </w:r>
      <w:proofErr w:type="spellStart"/>
      <w:r>
        <w:rPr>
          <w:lang w:bidi="km-KH"/>
        </w:rPr>
        <w:t>MediaStore.Video.Media._ID</w:t>
      </w:r>
      <w:proofErr w:type="spellEnd"/>
      <w:r>
        <w:rPr>
          <w:lang w:bidi="km-KH"/>
        </w:rPr>
        <w:t>);</w:t>
      </w:r>
    </w:p>
    <w:p w14:paraId="6E794ECA" w14:textId="77777777" w:rsidR="009A6179" w:rsidRDefault="009A6179" w:rsidP="00264FB4">
      <w:pPr>
        <w:pStyle w:val="a6"/>
        <w:ind w:firstLine="180"/>
        <w:rPr>
          <w:lang w:bidi="km-KH"/>
        </w:rPr>
      </w:pPr>
      <w:r>
        <w:rPr>
          <w:lang w:bidi="km-KH"/>
        </w:rPr>
        <w:t xml:space="preserve">    while (</w:t>
      </w:r>
      <w:proofErr w:type="spellStart"/>
      <w:r>
        <w:rPr>
          <w:lang w:bidi="km-KH"/>
        </w:rPr>
        <w:t>cursor.moveToNext</w:t>
      </w:r>
      <w:proofErr w:type="spellEnd"/>
      <w:r>
        <w:rPr>
          <w:lang w:bidi="km-KH"/>
        </w:rPr>
        <w:t>()) {</w:t>
      </w:r>
    </w:p>
    <w:p w14:paraId="3ED09EBC" w14:textId="77777777" w:rsidR="009A6179" w:rsidRDefault="009A6179" w:rsidP="00264FB4">
      <w:pPr>
        <w:pStyle w:val="a6"/>
        <w:ind w:firstLine="180"/>
        <w:rPr>
          <w:lang w:bidi="km-KH"/>
        </w:rPr>
      </w:pPr>
      <w:r>
        <w:rPr>
          <w:lang w:bidi="km-KH"/>
        </w:rPr>
        <w:t xml:space="preserve">        long id = </w:t>
      </w:r>
      <w:proofErr w:type="spellStart"/>
      <w:r>
        <w:rPr>
          <w:lang w:bidi="km-KH"/>
        </w:rPr>
        <w:t>cursor.getLong</w:t>
      </w:r>
      <w:proofErr w:type="spellEnd"/>
      <w:r>
        <w:rPr>
          <w:lang w:bidi="km-KH"/>
        </w:rPr>
        <w:t>(</w:t>
      </w:r>
      <w:proofErr w:type="spellStart"/>
      <w:r>
        <w:rPr>
          <w:lang w:bidi="km-KH"/>
        </w:rPr>
        <w:t>idColumn</w:t>
      </w:r>
      <w:proofErr w:type="spellEnd"/>
      <w:r>
        <w:rPr>
          <w:lang w:bidi="km-KH"/>
        </w:rPr>
        <w:t>);</w:t>
      </w:r>
    </w:p>
    <w:p w14:paraId="646655CE" w14:textId="77777777" w:rsidR="009A6179" w:rsidRDefault="009A6179" w:rsidP="00264FB4">
      <w:pPr>
        <w:pStyle w:val="a6"/>
        <w:ind w:firstLine="180"/>
        <w:rPr>
          <w:lang w:bidi="km-KH"/>
        </w:rPr>
      </w:pPr>
      <w:r>
        <w:rPr>
          <w:lang w:bidi="km-KH"/>
        </w:rPr>
        <w:t xml:space="preserve">        Uri </w:t>
      </w:r>
      <w:proofErr w:type="spellStart"/>
      <w:r>
        <w:rPr>
          <w:lang w:bidi="km-KH"/>
        </w:rPr>
        <w:t>videoUri</w:t>
      </w:r>
      <w:proofErr w:type="spellEnd"/>
      <w:r>
        <w:rPr>
          <w:lang w:bidi="km-KH"/>
        </w:rPr>
        <w:t xml:space="preserve"> = </w:t>
      </w:r>
      <w:proofErr w:type="spellStart"/>
      <w:r>
        <w:rPr>
          <w:lang w:bidi="km-KH"/>
        </w:rPr>
        <w:t>ContentUris.withAppendedId</w:t>
      </w:r>
      <w:proofErr w:type="spellEnd"/>
      <w:r>
        <w:rPr>
          <w:lang w:bidi="km-KH"/>
        </w:rPr>
        <w:t>(</w:t>
      </w:r>
    </w:p>
    <w:p w14:paraId="44F6B2ED" w14:textId="77777777" w:rsidR="009A6179" w:rsidRDefault="009A6179" w:rsidP="00264FB4">
      <w:pPr>
        <w:pStyle w:val="a6"/>
        <w:ind w:firstLine="180"/>
        <w:rPr>
          <w:lang w:bidi="km-KH"/>
        </w:rPr>
      </w:pPr>
      <w:r>
        <w:rPr>
          <w:lang w:bidi="km-KH"/>
        </w:rPr>
        <w:t xml:space="preserve">                </w:t>
      </w:r>
      <w:proofErr w:type="spellStart"/>
      <w:r>
        <w:rPr>
          <w:lang w:bidi="km-KH"/>
        </w:rPr>
        <w:t>MediaStore.Video.Media.EXTERNAL_CONTENT_URI</w:t>
      </w:r>
      <w:proofErr w:type="spellEnd"/>
      <w:r>
        <w:rPr>
          <w:lang w:bidi="km-KH"/>
        </w:rPr>
        <w:t>, id);</w:t>
      </w:r>
    </w:p>
    <w:p w14:paraId="473B07F0" w14:textId="77777777" w:rsidR="009A6179" w:rsidRDefault="009A6179" w:rsidP="00264FB4">
      <w:pPr>
        <w:pStyle w:val="a6"/>
        <w:ind w:firstLine="180"/>
        <w:rPr>
          <w:lang w:bidi="km-KH"/>
        </w:rPr>
      </w:pPr>
      <w:r>
        <w:rPr>
          <w:lang w:bidi="km-KH"/>
        </w:rPr>
        <w:t xml:space="preserve">        </w:t>
      </w:r>
      <w:proofErr w:type="spellStart"/>
      <w:r>
        <w:rPr>
          <w:lang w:bidi="km-KH"/>
        </w:rPr>
        <w:t>extractVideoLocationInfo</w:t>
      </w:r>
      <w:proofErr w:type="spellEnd"/>
      <w:r>
        <w:rPr>
          <w:lang w:bidi="km-KH"/>
        </w:rPr>
        <w:t>(</w:t>
      </w:r>
      <w:proofErr w:type="spellStart"/>
      <w:r>
        <w:rPr>
          <w:lang w:bidi="km-KH"/>
        </w:rPr>
        <w:t>videoUri</w:t>
      </w:r>
      <w:proofErr w:type="spellEnd"/>
      <w:r>
        <w:rPr>
          <w:lang w:bidi="km-KH"/>
        </w:rPr>
        <w:t>);</w:t>
      </w:r>
    </w:p>
    <w:p w14:paraId="3EAC53DC" w14:textId="77777777" w:rsidR="009A6179" w:rsidRDefault="009A6179" w:rsidP="00264FB4">
      <w:pPr>
        <w:pStyle w:val="a6"/>
        <w:ind w:firstLine="180"/>
        <w:rPr>
          <w:lang w:bidi="km-KH"/>
        </w:rPr>
      </w:pPr>
      <w:r>
        <w:rPr>
          <w:lang w:bidi="km-KH"/>
        </w:rPr>
        <w:t xml:space="preserve">    }</w:t>
      </w:r>
    </w:p>
    <w:p w14:paraId="7419F84F" w14:textId="77777777" w:rsidR="009A6179" w:rsidRDefault="009A6179" w:rsidP="00264FB4">
      <w:pPr>
        <w:pStyle w:val="a6"/>
        <w:ind w:firstLine="180"/>
        <w:rPr>
          <w:lang w:bidi="km-KH"/>
        </w:rPr>
      </w:pPr>
      <w:r>
        <w:rPr>
          <w:lang w:bidi="km-KH"/>
        </w:rPr>
        <w:t>}</w:t>
      </w:r>
    </w:p>
    <w:p w14:paraId="2357E34A" w14:textId="77777777" w:rsidR="009A6179" w:rsidRDefault="009A6179" w:rsidP="00264FB4">
      <w:pPr>
        <w:pStyle w:val="a6"/>
        <w:ind w:firstLine="180"/>
        <w:rPr>
          <w:lang w:bidi="km-KH"/>
        </w:rPr>
      </w:pPr>
    </w:p>
    <w:p w14:paraId="7DB759A2" w14:textId="77777777" w:rsidR="009A6179" w:rsidRDefault="009A6179" w:rsidP="00264FB4">
      <w:pPr>
        <w:pStyle w:val="a6"/>
        <w:ind w:firstLine="180"/>
        <w:rPr>
          <w:lang w:bidi="km-KH"/>
        </w:rPr>
      </w:pPr>
      <w:r>
        <w:rPr>
          <w:lang w:bidi="km-KH"/>
        </w:rPr>
        <w:t xml:space="preserve">private void </w:t>
      </w:r>
      <w:proofErr w:type="spellStart"/>
      <w:r>
        <w:rPr>
          <w:lang w:bidi="km-KH"/>
        </w:rPr>
        <w:t>extractVideoLocationInfo</w:t>
      </w:r>
      <w:proofErr w:type="spellEnd"/>
      <w:r>
        <w:rPr>
          <w:lang w:bidi="km-KH"/>
        </w:rPr>
        <w:t xml:space="preserve">(Uri </w:t>
      </w:r>
      <w:proofErr w:type="spellStart"/>
      <w:r>
        <w:rPr>
          <w:lang w:bidi="km-KH"/>
        </w:rPr>
        <w:t>videoUri</w:t>
      </w:r>
      <w:proofErr w:type="spellEnd"/>
      <w:r>
        <w:rPr>
          <w:lang w:bidi="km-KH"/>
        </w:rPr>
        <w:t>) {</w:t>
      </w:r>
    </w:p>
    <w:p w14:paraId="7DF68E30" w14:textId="77777777" w:rsidR="009A6179" w:rsidRDefault="009A6179" w:rsidP="00264FB4">
      <w:pPr>
        <w:pStyle w:val="a6"/>
        <w:ind w:firstLine="180"/>
        <w:rPr>
          <w:lang w:bidi="km-KH"/>
        </w:rPr>
      </w:pPr>
      <w:r>
        <w:rPr>
          <w:lang w:bidi="km-KH"/>
        </w:rPr>
        <w:t xml:space="preserve">    try {</w:t>
      </w:r>
    </w:p>
    <w:p w14:paraId="76B9CED4" w14:textId="77777777" w:rsidR="009A6179" w:rsidRDefault="009A6179" w:rsidP="00264FB4">
      <w:pPr>
        <w:pStyle w:val="a6"/>
        <w:ind w:firstLine="180"/>
        <w:rPr>
          <w:lang w:bidi="km-KH"/>
        </w:rPr>
      </w:pPr>
      <w:r>
        <w:rPr>
          <w:lang w:bidi="km-KH"/>
        </w:rPr>
        <w:t xml:space="preserve">        </w:t>
      </w:r>
      <w:proofErr w:type="spellStart"/>
      <w:r>
        <w:rPr>
          <w:lang w:bidi="km-KH"/>
        </w:rPr>
        <w:t>retriever.setDataSource</w:t>
      </w:r>
      <w:proofErr w:type="spellEnd"/>
      <w:r>
        <w:rPr>
          <w:lang w:bidi="km-KH"/>
        </w:rPr>
        <w:t xml:space="preserve">(context, </w:t>
      </w:r>
      <w:proofErr w:type="spellStart"/>
      <w:r>
        <w:rPr>
          <w:lang w:bidi="km-KH"/>
        </w:rPr>
        <w:t>videoUri</w:t>
      </w:r>
      <w:proofErr w:type="spellEnd"/>
      <w:r>
        <w:rPr>
          <w:lang w:bidi="km-KH"/>
        </w:rPr>
        <w:t>);</w:t>
      </w:r>
    </w:p>
    <w:p w14:paraId="5140A3E9" w14:textId="77777777" w:rsidR="009A6179" w:rsidRDefault="009A6179" w:rsidP="00264FB4">
      <w:pPr>
        <w:pStyle w:val="a6"/>
        <w:ind w:firstLine="180"/>
        <w:rPr>
          <w:lang w:bidi="km-KH"/>
        </w:rPr>
      </w:pPr>
      <w:r>
        <w:rPr>
          <w:lang w:bidi="km-KH"/>
        </w:rPr>
        <w:t xml:space="preserve">    } catch (</w:t>
      </w:r>
      <w:proofErr w:type="spellStart"/>
      <w:r>
        <w:rPr>
          <w:lang w:bidi="km-KH"/>
        </w:rPr>
        <w:t>RuntimeException</w:t>
      </w:r>
      <w:proofErr w:type="spellEnd"/>
      <w:r>
        <w:rPr>
          <w:lang w:bidi="km-KH"/>
        </w:rPr>
        <w:t xml:space="preserve"> e) {</w:t>
      </w:r>
    </w:p>
    <w:p w14:paraId="37DCF617" w14:textId="77777777" w:rsidR="009A6179" w:rsidRDefault="009A6179" w:rsidP="00264FB4">
      <w:pPr>
        <w:pStyle w:val="a6"/>
        <w:ind w:firstLine="180"/>
        <w:rPr>
          <w:lang w:bidi="km-KH"/>
        </w:rPr>
      </w:pPr>
      <w:r>
        <w:rPr>
          <w:lang w:bidi="km-KH"/>
        </w:rPr>
        <w:t xml:space="preserve">        </w:t>
      </w:r>
      <w:proofErr w:type="spellStart"/>
      <w:r>
        <w:rPr>
          <w:lang w:bidi="km-KH"/>
        </w:rPr>
        <w:t>Log.e</w:t>
      </w:r>
      <w:proofErr w:type="spellEnd"/>
      <w:r>
        <w:rPr>
          <w:lang w:bidi="km-KH"/>
        </w:rPr>
        <w:t>(APP_TAG, "Cannot retrieve video file", e);</w:t>
      </w:r>
    </w:p>
    <w:p w14:paraId="32D99F08" w14:textId="77777777" w:rsidR="009A6179" w:rsidRDefault="009A6179" w:rsidP="00264FB4">
      <w:pPr>
        <w:pStyle w:val="a6"/>
        <w:ind w:firstLine="180"/>
        <w:rPr>
          <w:lang w:bidi="km-KH"/>
        </w:rPr>
      </w:pPr>
      <w:r>
        <w:rPr>
          <w:lang w:bidi="km-KH"/>
        </w:rPr>
        <w:lastRenderedPageBreak/>
        <w:t xml:space="preserve">    }</w:t>
      </w:r>
    </w:p>
    <w:p w14:paraId="61B6C51B" w14:textId="77777777" w:rsidR="009A6179" w:rsidRDefault="009A6179" w:rsidP="00264FB4">
      <w:pPr>
        <w:pStyle w:val="a6"/>
        <w:ind w:firstLine="180"/>
        <w:rPr>
          <w:lang w:bidi="km-KH"/>
        </w:rPr>
      </w:pPr>
      <w:r>
        <w:rPr>
          <w:lang w:bidi="km-KH"/>
        </w:rPr>
        <w:t xml:space="preserve">    // Metadata should use a standardized format.</w:t>
      </w:r>
    </w:p>
    <w:p w14:paraId="3BB4766C" w14:textId="77777777" w:rsidR="009A6179" w:rsidRDefault="009A6179" w:rsidP="00264FB4">
      <w:pPr>
        <w:pStyle w:val="a6"/>
        <w:ind w:firstLine="180"/>
        <w:rPr>
          <w:lang w:bidi="km-KH"/>
        </w:rPr>
      </w:pPr>
      <w:r>
        <w:rPr>
          <w:lang w:bidi="km-KH"/>
        </w:rPr>
        <w:t xml:space="preserve">    String </w:t>
      </w:r>
      <w:proofErr w:type="spellStart"/>
      <w:r>
        <w:rPr>
          <w:lang w:bidi="km-KH"/>
        </w:rPr>
        <w:t>locationMetadata</w:t>
      </w:r>
      <w:proofErr w:type="spellEnd"/>
      <w:r>
        <w:rPr>
          <w:lang w:bidi="km-KH"/>
        </w:rPr>
        <w:t xml:space="preserve"> = </w:t>
      </w:r>
      <w:proofErr w:type="spellStart"/>
      <w:r>
        <w:rPr>
          <w:lang w:bidi="km-KH"/>
        </w:rPr>
        <w:t>retriever.extractMetadata</w:t>
      </w:r>
      <w:proofErr w:type="spellEnd"/>
      <w:r>
        <w:rPr>
          <w:lang w:bidi="km-KH"/>
        </w:rPr>
        <w:t>(</w:t>
      </w:r>
    </w:p>
    <w:p w14:paraId="152FF05E" w14:textId="77777777" w:rsidR="009A6179" w:rsidRDefault="009A6179" w:rsidP="00264FB4">
      <w:pPr>
        <w:pStyle w:val="a6"/>
        <w:ind w:firstLine="180"/>
        <w:rPr>
          <w:lang w:bidi="km-KH"/>
        </w:rPr>
      </w:pPr>
      <w:r>
        <w:rPr>
          <w:lang w:bidi="km-KH"/>
        </w:rPr>
        <w:t xml:space="preserve">            </w:t>
      </w:r>
      <w:proofErr w:type="spellStart"/>
      <w:r>
        <w:rPr>
          <w:lang w:bidi="km-KH"/>
        </w:rPr>
        <w:t>MediaMetadataRetriever.METADATA_KEY_LOCATION</w:t>
      </w:r>
      <w:proofErr w:type="spellEnd"/>
      <w:r>
        <w:rPr>
          <w:lang w:bidi="km-KH"/>
        </w:rPr>
        <w:t>);</w:t>
      </w:r>
    </w:p>
    <w:p w14:paraId="6B250589" w14:textId="77777777" w:rsidR="009A6179" w:rsidRDefault="009A6179" w:rsidP="00264FB4">
      <w:pPr>
        <w:pStyle w:val="a6"/>
        <w:ind w:firstLine="180"/>
        <w:rPr>
          <w:lang w:bidi="km-KH"/>
        </w:rPr>
      </w:pPr>
      <w:r>
        <w:rPr>
          <w:lang w:bidi="km-KH"/>
        </w:rPr>
        <w:t>}</w:t>
      </w:r>
    </w:p>
    <w:p w14:paraId="77FA97C2" w14:textId="3C15AF87" w:rsidR="00264FB4" w:rsidRDefault="00692623" w:rsidP="00692623">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28</w:t>
      </w:r>
      <w:r w:rsidR="00BA5EDF">
        <w:fldChar w:fldCharType="end"/>
      </w:r>
    </w:p>
    <w:p w14:paraId="4DD1E9A7" w14:textId="7A1B9FDB" w:rsidR="005F36D1" w:rsidRDefault="009A6179" w:rsidP="009A6179">
      <w:pPr>
        <w:ind w:firstLine="420"/>
        <w:rPr>
          <w:lang w:bidi="km-KH"/>
        </w:rPr>
      </w:pPr>
      <w:r>
        <w:rPr>
          <w:rFonts w:hint="eastAsia"/>
          <w:lang w:bidi="km-KH"/>
        </w:rPr>
        <w:t>某些应用允许用户彼此分享媒体文件。例如，用户可以通过社交媒体应用与朋友分享照片和视频。如需共享媒体文件，按照</w:t>
      </w:r>
      <w:r w:rsidR="00862CDF">
        <w:rPr>
          <w:rFonts w:hint="eastAsia"/>
          <w:lang w:bidi="km-KH"/>
        </w:rPr>
        <w:t>内容提供器</w:t>
      </w:r>
      <w:r>
        <w:rPr>
          <w:lang w:bidi="km-KH"/>
        </w:rPr>
        <w:t>创建指南中的建议使用</w:t>
      </w:r>
      <w:r>
        <w:rPr>
          <w:lang w:bidi="km-KH"/>
        </w:rPr>
        <w:t xml:space="preserve"> content:// URI</w:t>
      </w:r>
      <w:r>
        <w:rPr>
          <w:lang w:bidi="km-KH"/>
        </w:rPr>
        <w:t>。</w:t>
      </w:r>
    </w:p>
    <w:p w14:paraId="041D4E35" w14:textId="057767E4" w:rsidR="009A6179" w:rsidRDefault="009A6179" w:rsidP="009A6179">
      <w:pPr>
        <w:ind w:firstLine="420"/>
        <w:rPr>
          <w:lang w:bidi="km-KH"/>
        </w:rPr>
      </w:pPr>
      <w:r>
        <w:rPr>
          <w:rFonts w:hint="eastAsia"/>
          <w:lang w:bidi="km-KH"/>
        </w:rPr>
        <w:t>当以</w:t>
      </w:r>
      <w:r w:rsidR="00072110">
        <w:rPr>
          <w:lang w:bidi="km-KH"/>
        </w:rPr>
        <w:t>安卓</w:t>
      </w:r>
      <w:r>
        <w:rPr>
          <w:lang w:bidi="km-KH"/>
        </w:rPr>
        <w:t xml:space="preserve">10 </w:t>
      </w:r>
      <w:r>
        <w:rPr>
          <w:lang w:bidi="km-KH"/>
        </w:rPr>
        <w:t>或更高版本为目标平台的应用启用了分区存储时，系统会将每个媒体文件归因于一个应用，这决定了应用在未请求任何存储权限时可以访问的文件。每个文件只能归因于一个应用。因此，如果应用创建的媒体文件存储在照片、视频或音频文件媒体集合中，应用便可以访问该文件。</w:t>
      </w:r>
      <w:r>
        <w:rPr>
          <w:rFonts w:hint="eastAsia"/>
          <w:lang w:bidi="km-KH"/>
        </w:rPr>
        <w:t>但是，如果用户卸载并重新安装应用，必须请求</w:t>
      </w:r>
      <w:r>
        <w:rPr>
          <w:lang w:bidi="km-KH"/>
        </w:rPr>
        <w:t xml:space="preserve"> READ_EXTERNAL_STORAGE </w:t>
      </w:r>
      <w:r>
        <w:rPr>
          <w:lang w:bidi="km-KH"/>
        </w:rPr>
        <w:t>才能访问应用最初创建的文件。此权限请求是必需的，因为系统认为文件归因于以前安装的应用版本，而不是新安装的版本。</w:t>
      </w:r>
    </w:p>
    <w:p w14:paraId="3805B664" w14:textId="3BEF1AB9" w:rsidR="009A6179" w:rsidRDefault="009A6179" w:rsidP="009A6179">
      <w:pPr>
        <w:ind w:firstLine="420"/>
        <w:rPr>
          <w:lang w:bidi="km-KH"/>
        </w:rPr>
      </w:pPr>
      <w:r>
        <w:rPr>
          <w:rFonts w:hint="eastAsia"/>
          <w:lang w:bidi="km-KH"/>
        </w:rPr>
        <w:t>如需将媒体项添加到现有集合，调用类似于以下内容的代码。此代码段可在搭载</w:t>
      </w:r>
      <w:r w:rsidR="00072110">
        <w:rPr>
          <w:lang w:bidi="km-KH"/>
        </w:rPr>
        <w:t>安卓</w:t>
      </w:r>
      <w:r>
        <w:rPr>
          <w:lang w:bidi="km-KH"/>
        </w:rPr>
        <w:t xml:space="preserve">10 </w:t>
      </w:r>
      <w:r>
        <w:rPr>
          <w:lang w:bidi="km-KH"/>
        </w:rPr>
        <w:t>或更高版本的设备上访问</w:t>
      </w:r>
      <w:r>
        <w:rPr>
          <w:lang w:bidi="km-KH"/>
        </w:rPr>
        <w:t xml:space="preserve"> VOLUME_EXTERNAL_PRIMARY </w:t>
      </w:r>
      <w:r>
        <w:rPr>
          <w:lang w:bidi="km-KH"/>
        </w:rPr>
        <w:t>卷。这是因为在这些设备上，只能修改主要卷的内容，如存储卷部分所述。</w:t>
      </w:r>
    </w:p>
    <w:p w14:paraId="5B435881" w14:textId="77777777" w:rsidR="009A6179" w:rsidRDefault="009A6179" w:rsidP="00C96B05">
      <w:pPr>
        <w:pStyle w:val="a6"/>
        <w:ind w:firstLine="180"/>
        <w:rPr>
          <w:lang w:bidi="km-KH"/>
        </w:rPr>
      </w:pPr>
      <w:r>
        <w:rPr>
          <w:lang w:bidi="km-KH"/>
        </w:rPr>
        <w:t>// Add a specific media item.</w:t>
      </w:r>
    </w:p>
    <w:p w14:paraId="41A7291A" w14:textId="77777777" w:rsidR="009A6179" w:rsidRDefault="009A6179" w:rsidP="00C96B05">
      <w:pPr>
        <w:pStyle w:val="a6"/>
        <w:ind w:firstLine="180"/>
        <w:rPr>
          <w:lang w:bidi="km-KH"/>
        </w:rPr>
      </w:pPr>
      <w:proofErr w:type="spellStart"/>
      <w:r>
        <w:rPr>
          <w:lang w:bidi="km-KH"/>
        </w:rPr>
        <w:t>ContentResolver</w:t>
      </w:r>
      <w:proofErr w:type="spellEnd"/>
      <w:r>
        <w:rPr>
          <w:lang w:bidi="km-KH"/>
        </w:rPr>
        <w:t xml:space="preserve"> resolver = </w:t>
      </w:r>
      <w:proofErr w:type="spellStart"/>
      <w:r>
        <w:rPr>
          <w:lang w:bidi="km-KH"/>
        </w:rPr>
        <w:t>getApplicationContext</w:t>
      </w:r>
      <w:proofErr w:type="spellEnd"/>
      <w:r>
        <w:rPr>
          <w:lang w:bidi="km-KH"/>
        </w:rPr>
        <w:t>()</w:t>
      </w:r>
    </w:p>
    <w:p w14:paraId="44E094ED" w14:textId="77777777" w:rsidR="009A6179" w:rsidRDefault="009A6179" w:rsidP="00C96B05">
      <w:pPr>
        <w:pStyle w:val="a6"/>
        <w:ind w:firstLine="180"/>
        <w:rPr>
          <w:lang w:bidi="km-KH"/>
        </w:rPr>
      </w:pPr>
      <w:r>
        <w:rPr>
          <w:lang w:bidi="km-KH"/>
        </w:rPr>
        <w:t xml:space="preserve">        .</w:t>
      </w:r>
      <w:proofErr w:type="spellStart"/>
      <w:r>
        <w:rPr>
          <w:lang w:bidi="km-KH"/>
        </w:rPr>
        <w:t>getContentResolver</w:t>
      </w:r>
      <w:proofErr w:type="spellEnd"/>
      <w:r>
        <w:rPr>
          <w:lang w:bidi="km-KH"/>
        </w:rPr>
        <w:t>();</w:t>
      </w:r>
    </w:p>
    <w:p w14:paraId="76BE10B3" w14:textId="77777777" w:rsidR="009A6179" w:rsidRDefault="009A6179" w:rsidP="00C96B05">
      <w:pPr>
        <w:pStyle w:val="a6"/>
        <w:ind w:firstLine="180"/>
        <w:rPr>
          <w:lang w:bidi="km-KH"/>
        </w:rPr>
      </w:pPr>
    </w:p>
    <w:p w14:paraId="7493A39A" w14:textId="77777777" w:rsidR="009A6179" w:rsidRDefault="009A6179" w:rsidP="00C96B05">
      <w:pPr>
        <w:pStyle w:val="a6"/>
        <w:ind w:firstLine="180"/>
        <w:rPr>
          <w:lang w:bidi="km-KH"/>
        </w:rPr>
      </w:pPr>
      <w:r>
        <w:rPr>
          <w:lang w:bidi="km-KH"/>
        </w:rPr>
        <w:t>// Find all audio files on the primary external storage device.</w:t>
      </w:r>
    </w:p>
    <w:p w14:paraId="5EF83F75" w14:textId="77777777" w:rsidR="009A6179" w:rsidRDefault="009A6179" w:rsidP="00C96B05">
      <w:pPr>
        <w:pStyle w:val="a6"/>
        <w:ind w:firstLine="180"/>
        <w:rPr>
          <w:lang w:bidi="km-KH"/>
        </w:rPr>
      </w:pPr>
      <w:r>
        <w:rPr>
          <w:lang w:bidi="km-KH"/>
        </w:rPr>
        <w:t xml:space="preserve">Uri </w:t>
      </w:r>
      <w:proofErr w:type="spellStart"/>
      <w:r>
        <w:rPr>
          <w:lang w:bidi="km-KH"/>
        </w:rPr>
        <w:t>audioCollection</w:t>
      </w:r>
      <w:proofErr w:type="spellEnd"/>
      <w:r>
        <w:rPr>
          <w:lang w:bidi="km-KH"/>
        </w:rPr>
        <w:t>;</w:t>
      </w:r>
    </w:p>
    <w:p w14:paraId="74A756B9" w14:textId="77777777" w:rsidR="009A6179" w:rsidRDefault="009A6179" w:rsidP="00C96B05">
      <w:pPr>
        <w:pStyle w:val="a6"/>
        <w:ind w:firstLine="180"/>
        <w:rPr>
          <w:lang w:bidi="km-KH"/>
        </w:rPr>
      </w:pPr>
      <w:r>
        <w:rPr>
          <w:lang w:bidi="km-KH"/>
        </w:rPr>
        <w:t>if (</w:t>
      </w:r>
      <w:proofErr w:type="spellStart"/>
      <w:r>
        <w:rPr>
          <w:lang w:bidi="km-KH"/>
        </w:rPr>
        <w:t>Build.VERSION.SDK_INT</w:t>
      </w:r>
      <w:proofErr w:type="spellEnd"/>
      <w:r>
        <w:rPr>
          <w:lang w:bidi="km-KH"/>
        </w:rPr>
        <w:t xml:space="preserve"> &gt;= </w:t>
      </w:r>
      <w:proofErr w:type="spellStart"/>
      <w:r>
        <w:rPr>
          <w:lang w:bidi="km-KH"/>
        </w:rPr>
        <w:t>Build.VERSION_CODES.Q</w:t>
      </w:r>
      <w:proofErr w:type="spellEnd"/>
      <w:r>
        <w:rPr>
          <w:lang w:bidi="km-KH"/>
        </w:rPr>
        <w:t>) {</w:t>
      </w:r>
    </w:p>
    <w:p w14:paraId="52B6F4A3" w14:textId="77777777" w:rsidR="009A6179" w:rsidRDefault="009A6179" w:rsidP="00C96B05">
      <w:pPr>
        <w:pStyle w:val="a6"/>
        <w:ind w:firstLine="180"/>
        <w:rPr>
          <w:lang w:bidi="km-KH"/>
        </w:rPr>
      </w:pPr>
      <w:r>
        <w:rPr>
          <w:lang w:bidi="km-KH"/>
        </w:rPr>
        <w:t xml:space="preserve">    </w:t>
      </w:r>
      <w:proofErr w:type="spellStart"/>
      <w:r>
        <w:rPr>
          <w:lang w:bidi="km-KH"/>
        </w:rPr>
        <w:t>audioCollection</w:t>
      </w:r>
      <w:proofErr w:type="spellEnd"/>
      <w:r>
        <w:rPr>
          <w:lang w:bidi="km-KH"/>
        </w:rPr>
        <w:t xml:space="preserve"> = </w:t>
      </w:r>
      <w:proofErr w:type="spellStart"/>
      <w:r>
        <w:rPr>
          <w:lang w:bidi="km-KH"/>
        </w:rPr>
        <w:t>MediaStore.Audio.Media</w:t>
      </w:r>
      <w:proofErr w:type="spellEnd"/>
    </w:p>
    <w:p w14:paraId="4FD3EDC0" w14:textId="77777777" w:rsidR="009A6179" w:rsidRDefault="009A6179" w:rsidP="00C96B05">
      <w:pPr>
        <w:pStyle w:val="a6"/>
        <w:ind w:firstLine="180"/>
        <w:rPr>
          <w:lang w:bidi="km-KH"/>
        </w:rPr>
      </w:pPr>
      <w:r>
        <w:rPr>
          <w:lang w:bidi="km-KH"/>
        </w:rPr>
        <w:t xml:space="preserve">            .</w:t>
      </w:r>
      <w:proofErr w:type="spellStart"/>
      <w:r>
        <w:rPr>
          <w:lang w:bidi="km-KH"/>
        </w:rPr>
        <w:t>getContentUri</w:t>
      </w:r>
      <w:proofErr w:type="spellEnd"/>
      <w:r>
        <w:rPr>
          <w:lang w:bidi="km-KH"/>
        </w:rPr>
        <w:t>(</w:t>
      </w:r>
      <w:proofErr w:type="spellStart"/>
      <w:r>
        <w:rPr>
          <w:lang w:bidi="km-KH"/>
        </w:rPr>
        <w:t>MediaStore.VOLUME_EXTERNAL_PRIMARY</w:t>
      </w:r>
      <w:proofErr w:type="spellEnd"/>
      <w:r>
        <w:rPr>
          <w:lang w:bidi="km-KH"/>
        </w:rPr>
        <w:t>);</w:t>
      </w:r>
    </w:p>
    <w:p w14:paraId="1054C51B" w14:textId="77777777" w:rsidR="009A6179" w:rsidRDefault="009A6179" w:rsidP="00C96B05">
      <w:pPr>
        <w:pStyle w:val="a6"/>
        <w:ind w:firstLine="180"/>
        <w:rPr>
          <w:lang w:bidi="km-KH"/>
        </w:rPr>
      </w:pPr>
      <w:r>
        <w:rPr>
          <w:lang w:bidi="km-KH"/>
        </w:rPr>
        <w:t>} else {</w:t>
      </w:r>
    </w:p>
    <w:p w14:paraId="1F1A54EF" w14:textId="77777777" w:rsidR="009A6179" w:rsidRDefault="009A6179" w:rsidP="00C96B05">
      <w:pPr>
        <w:pStyle w:val="a6"/>
        <w:ind w:firstLine="180"/>
        <w:rPr>
          <w:lang w:bidi="km-KH"/>
        </w:rPr>
      </w:pPr>
      <w:r>
        <w:rPr>
          <w:lang w:bidi="km-KH"/>
        </w:rPr>
        <w:t xml:space="preserve">    </w:t>
      </w:r>
      <w:proofErr w:type="spellStart"/>
      <w:r>
        <w:rPr>
          <w:lang w:bidi="km-KH"/>
        </w:rPr>
        <w:t>audioCollection</w:t>
      </w:r>
      <w:proofErr w:type="spellEnd"/>
      <w:r>
        <w:rPr>
          <w:lang w:bidi="km-KH"/>
        </w:rPr>
        <w:t xml:space="preserve"> = </w:t>
      </w:r>
      <w:proofErr w:type="spellStart"/>
      <w:r>
        <w:rPr>
          <w:lang w:bidi="km-KH"/>
        </w:rPr>
        <w:t>MediaStore.Audio.Media.EXTERNAL_CONTENT_URI</w:t>
      </w:r>
      <w:proofErr w:type="spellEnd"/>
      <w:r>
        <w:rPr>
          <w:lang w:bidi="km-KH"/>
        </w:rPr>
        <w:t>;</w:t>
      </w:r>
    </w:p>
    <w:p w14:paraId="50390A2C" w14:textId="77777777" w:rsidR="009A6179" w:rsidRDefault="009A6179" w:rsidP="00C96B05">
      <w:pPr>
        <w:pStyle w:val="a6"/>
        <w:ind w:firstLine="180"/>
        <w:rPr>
          <w:lang w:bidi="km-KH"/>
        </w:rPr>
      </w:pPr>
      <w:r>
        <w:rPr>
          <w:lang w:bidi="km-KH"/>
        </w:rPr>
        <w:t>}</w:t>
      </w:r>
    </w:p>
    <w:p w14:paraId="3748206A" w14:textId="77777777" w:rsidR="009A6179" w:rsidRDefault="009A6179" w:rsidP="00C96B05">
      <w:pPr>
        <w:pStyle w:val="a6"/>
        <w:ind w:firstLine="180"/>
        <w:rPr>
          <w:lang w:bidi="km-KH"/>
        </w:rPr>
      </w:pPr>
    </w:p>
    <w:p w14:paraId="65104198" w14:textId="77777777" w:rsidR="009A6179" w:rsidRDefault="009A6179" w:rsidP="00C96B05">
      <w:pPr>
        <w:pStyle w:val="a6"/>
        <w:ind w:firstLine="180"/>
        <w:rPr>
          <w:lang w:bidi="km-KH"/>
        </w:rPr>
      </w:pPr>
      <w:r>
        <w:rPr>
          <w:lang w:bidi="km-KH"/>
        </w:rPr>
        <w:t>// Publish a new song.</w:t>
      </w:r>
    </w:p>
    <w:p w14:paraId="3BB1622C" w14:textId="77777777" w:rsidR="009A6179" w:rsidRDefault="009A6179" w:rsidP="00C96B05">
      <w:pPr>
        <w:pStyle w:val="a6"/>
        <w:ind w:firstLine="180"/>
        <w:rPr>
          <w:lang w:bidi="km-KH"/>
        </w:rPr>
      </w:pPr>
      <w:proofErr w:type="spellStart"/>
      <w:r>
        <w:rPr>
          <w:lang w:bidi="km-KH"/>
        </w:rPr>
        <w:t>ContentValues</w:t>
      </w:r>
      <w:proofErr w:type="spellEnd"/>
      <w:r>
        <w:rPr>
          <w:lang w:bidi="km-KH"/>
        </w:rPr>
        <w:t xml:space="preserve"> </w:t>
      </w:r>
      <w:proofErr w:type="spellStart"/>
      <w:r>
        <w:rPr>
          <w:lang w:bidi="km-KH"/>
        </w:rPr>
        <w:t>newSongDetails</w:t>
      </w:r>
      <w:proofErr w:type="spellEnd"/>
      <w:r>
        <w:rPr>
          <w:lang w:bidi="km-KH"/>
        </w:rPr>
        <w:t xml:space="preserve"> = new </w:t>
      </w:r>
      <w:proofErr w:type="spellStart"/>
      <w:r>
        <w:rPr>
          <w:lang w:bidi="km-KH"/>
        </w:rPr>
        <w:t>ContentValues</w:t>
      </w:r>
      <w:proofErr w:type="spellEnd"/>
      <w:r>
        <w:rPr>
          <w:lang w:bidi="km-KH"/>
        </w:rPr>
        <w:t>();</w:t>
      </w:r>
    </w:p>
    <w:p w14:paraId="1F1018CA" w14:textId="77777777" w:rsidR="009A6179" w:rsidRDefault="009A6179" w:rsidP="00C96B05">
      <w:pPr>
        <w:pStyle w:val="a6"/>
        <w:ind w:firstLine="180"/>
        <w:rPr>
          <w:lang w:bidi="km-KH"/>
        </w:rPr>
      </w:pPr>
      <w:proofErr w:type="spellStart"/>
      <w:r>
        <w:rPr>
          <w:lang w:bidi="km-KH"/>
        </w:rPr>
        <w:lastRenderedPageBreak/>
        <w:t>newSongDetails.put</w:t>
      </w:r>
      <w:proofErr w:type="spellEnd"/>
      <w:r>
        <w:rPr>
          <w:lang w:bidi="km-KH"/>
        </w:rPr>
        <w:t>(</w:t>
      </w:r>
      <w:proofErr w:type="spellStart"/>
      <w:r>
        <w:rPr>
          <w:lang w:bidi="km-KH"/>
        </w:rPr>
        <w:t>MediaStore.Audio.Media.DISPLAY_NAME</w:t>
      </w:r>
      <w:proofErr w:type="spellEnd"/>
      <w:r>
        <w:rPr>
          <w:lang w:bidi="km-KH"/>
        </w:rPr>
        <w:t>,</w:t>
      </w:r>
    </w:p>
    <w:p w14:paraId="4793B8F3" w14:textId="77777777" w:rsidR="009A6179" w:rsidRDefault="009A6179" w:rsidP="00C96B05">
      <w:pPr>
        <w:pStyle w:val="a6"/>
        <w:ind w:firstLine="180"/>
        <w:rPr>
          <w:lang w:bidi="km-KH"/>
        </w:rPr>
      </w:pPr>
      <w:r>
        <w:rPr>
          <w:lang w:bidi="km-KH"/>
        </w:rPr>
        <w:t xml:space="preserve">        "My Song.mp3");</w:t>
      </w:r>
    </w:p>
    <w:p w14:paraId="092B2BA1" w14:textId="77777777" w:rsidR="009A6179" w:rsidRDefault="009A6179" w:rsidP="00C96B05">
      <w:pPr>
        <w:pStyle w:val="a6"/>
        <w:ind w:firstLine="180"/>
        <w:rPr>
          <w:lang w:bidi="km-KH"/>
        </w:rPr>
      </w:pPr>
    </w:p>
    <w:p w14:paraId="583581CC" w14:textId="77777777" w:rsidR="009A6179" w:rsidRDefault="009A6179" w:rsidP="00C96B05">
      <w:pPr>
        <w:pStyle w:val="a6"/>
        <w:ind w:firstLine="180"/>
        <w:rPr>
          <w:lang w:bidi="km-KH"/>
        </w:rPr>
      </w:pPr>
      <w:r>
        <w:rPr>
          <w:lang w:bidi="km-KH"/>
        </w:rPr>
        <w:t>// Keeps a handle to the new song's URI in case we need to modify it</w:t>
      </w:r>
    </w:p>
    <w:p w14:paraId="17C165CC" w14:textId="77777777" w:rsidR="009A6179" w:rsidRDefault="009A6179" w:rsidP="00C96B05">
      <w:pPr>
        <w:pStyle w:val="a6"/>
        <w:ind w:firstLine="180"/>
        <w:rPr>
          <w:lang w:bidi="km-KH"/>
        </w:rPr>
      </w:pPr>
      <w:r>
        <w:rPr>
          <w:lang w:bidi="km-KH"/>
        </w:rPr>
        <w:t>// later.</w:t>
      </w:r>
    </w:p>
    <w:p w14:paraId="716B1228" w14:textId="77777777" w:rsidR="009A6179" w:rsidRDefault="009A6179" w:rsidP="00C96B05">
      <w:pPr>
        <w:pStyle w:val="a6"/>
        <w:ind w:firstLine="180"/>
        <w:rPr>
          <w:lang w:bidi="km-KH"/>
        </w:rPr>
      </w:pPr>
      <w:r>
        <w:rPr>
          <w:lang w:bidi="km-KH"/>
        </w:rPr>
        <w:t xml:space="preserve">Uri </w:t>
      </w:r>
      <w:proofErr w:type="spellStart"/>
      <w:r>
        <w:rPr>
          <w:lang w:bidi="km-KH"/>
        </w:rPr>
        <w:t>myFavoriteSongUri</w:t>
      </w:r>
      <w:proofErr w:type="spellEnd"/>
      <w:r>
        <w:rPr>
          <w:lang w:bidi="km-KH"/>
        </w:rPr>
        <w:t xml:space="preserve"> = resolver</w:t>
      </w:r>
    </w:p>
    <w:p w14:paraId="33A47A93" w14:textId="77777777" w:rsidR="009A6179" w:rsidRDefault="009A6179" w:rsidP="00C96B05">
      <w:pPr>
        <w:pStyle w:val="a6"/>
        <w:ind w:firstLine="180"/>
        <w:rPr>
          <w:lang w:bidi="km-KH"/>
        </w:rPr>
      </w:pPr>
      <w:r>
        <w:rPr>
          <w:lang w:bidi="km-KH"/>
        </w:rPr>
        <w:t xml:space="preserve">        .insert(</w:t>
      </w:r>
      <w:proofErr w:type="spellStart"/>
      <w:r>
        <w:rPr>
          <w:lang w:bidi="km-KH"/>
        </w:rPr>
        <w:t>audioCollection</w:t>
      </w:r>
      <w:proofErr w:type="spellEnd"/>
      <w:r>
        <w:rPr>
          <w:lang w:bidi="km-KH"/>
        </w:rPr>
        <w:t xml:space="preserve">, </w:t>
      </w:r>
      <w:proofErr w:type="spellStart"/>
      <w:r>
        <w:rPr>
          <w:lang w:bidi="km-KH"/>
        </w:rPr>
        <w:t>newSongDetails</w:t>
      </w:r>
      <w:proofErr w:type="spellEnd"/>
      <w:r>
        <w:rPr>
          <w:lang w:bidi="km-KH"/>
        </w:rPr>
        <w:t>);</w:t>
      </w:r>
    </w:p>
    <w:p w14:paraId="21D9C999" w14:textId="28CF5FD6" w:rsidR="00C96B05" w:rsidRDefault="00E849F0" w:rsidP="00E849F0">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29</w:t>
      </w:r>
      <w:r w:rsidR="00BA5EDF">
        <w:fldChar w:fldCharType="end"/>
      </w:r>
    </w:p>
    <w:p w14:paraId="340533D9" w14:textId="784C5D62" w:rsidR="009A6179" w:rsidRDefault="009A6179" w:rsidP="009A6179">
      <w:pPr>
        <w:ind w:firstLine="420"/>
        <w:rPr>
          <w:lang w:bidi="km-KH"/>
        </w:rPr>
      </w:pPr>
      <w:r>
        <w:rPr>
          <w:rFonts w:hint="eastAsia"/>
          <w:lang w:bidi="km-KH"/>
        </w:rPr>
        <w:t>如果应用执行可能非常耗时的操作（例如写入媒体文件），那么在处理文件时对其进行独占访问非常有用。在搭载</w:t>
      </w:r>
      <w:r w:rsidR="00072110">
        <w:rPr>
          <w:lang w:bidi="km-KH"/>
        </w:rPr>
        <w:t>安卓</w:t>
      </w:r>
      <w:r>
        <w:rPr>
          <w:lang w:bidi="km-KH"/>
        </w:rPr>
        <w:t xml:space="preserve">10 </w:t>
      </w:r>
      <w:r>
        <w:rPr>
          <w:lang w:bidi="km-KH"/>
        </w:rPr>
        <w:t>或更高版本的设备上，应用可以通过将</w:t>
      </w:r>
      <w:r>
        <w:rPr>
          <w:lang w:bidi="km-KH"/>
        </w:rPr>
        <w:t xml:space="preserve"> IS_PENDING </w:t>
      </w:r>
      <w:r>
        <w:rPr>
          <w:lang w:bidi="km-KH"/>
        </w:rPr>
        <w:t>标记的值设为</w:t>
      </w:r>
      <w:r>
        <w:rPr>
          <w:lang w:bidi="km-KH"/>
        </w:rPr>
        <w:t xml:space="preserve"> 1 </w:t>
      </w:r>
      <w:r>
        <w:rPr>
          <w:lang w:bidi="km-KH"/>
        </w:rPr>
        <w:t>来获取此独占访问权限。如此一来，只有应用可以查看该文件，直到应用将</w:t>
      </w:r>
      <w:r>
        <w:rPr>
          <w:lang w:bidi="km-KH"/>
        </w:rPr>
        <w:t xml:space="preserve"> IS_PENDING </w:t>
      </w:r>
      <w:r>
        <w:rPr>
          <w:lang w:bidi="km-KH"/>
        </w:rPr>
        <w:t>的值改回</w:t>
      </w:r>
      <w:r>
        <w:rPr>
          <w:lang w:bidi="km-KH"/>
        </w:rPr>
        <w:t xml:space="preserve"> 0</w:t>
      </w:r>
      <w:r>
        <w:rPr>
          <w:lang w:bidi="km-KH"/>
        </w:rPr>
        <w:t>。</w:t>
      </w:r>
      <w:r>
        <w:rPr>
          <w:rFonts w:hint="eastAsia"/>
          <w:lang w:bidi="km-KH"/>
        </w:rPr>
        <w:t>以下代码段基于前面的代码段进行构建。以下代码段显示了在与</w:t>
      </w:r>
      <w:r>
        <w:rPr>
          <w:lang w:bidi="km-KH"/>
        </w:rPr>
        <w:t xml:space="preserve"> </w:t>
      </w:r>
      <w:proofErr w:type="spellStart"/>
      <w:r>
        <w:rPr>
          <w:lang w:bidi="km-KH"/>
        </w:rPr>
        <w:t>MediaStore.Audio</w:t>
      </w:r>
      <w:proofErr w:type="spellEnd"/>
      <w:r>
        <w:rPr>
          <w:lang w:bidi="km-KH"/>
        </w:rPr>
        <w:t xml:space="preserve"> </w:t>
      </w:r>
      <w:r>
        <w:rPr>
          <w:lang w:bidi="km-KH"/>
        </w:rPr>
        <w:t>集合对应的目录中存储一首较长的歌曲时如何使用</w:t>
      </w:r>
      <w:r>
        <w:rPr>
          <w:lang w:bidi="km-KH"/>
        </w:rPr>
        <w:t xml:space="preserve"> IS_PENDING </w:t>
      </w:r>
      <w:r>
        <w:rPr>
          <w:lang w:bidi="km-KH"/>
        </w:rPr>
        <w:t>标记：</w:t>
      </w:r>
    </w:p>
    <w:p w14:paraId="172F6E17" w14:textId="77777777" w:rsidR="009A6179" w:rsidRDefault="009A6179" w:rsidP="00065CE6">
      <w:pPr>
        <w:pStyle w:val="a6"/>
        <w:ind w:firstLine="180"/>
        <w:rPr>
          <w:lang w:bidi="km-KH"/>
        </w:rPr>
      </w:pPr>
      <w:r>
        <w:rPr>
          <w:lang w:bidi="km-KH"/>
        </w:rPr>
        <w:t>// Add a media item that other apps shouldn't see until the item is</w:t>
      </w:r>
    </w:p>
    <w:p w14:paraId="119F20A1" w14:textId="77777777" w:rsidR="009A6179" w:rsidRDefault="009A6179" w:rsidP="00065CE6">
      <w:pPr>
        <w:pStyle w:val="a6"/>
        <w:ind w:firstLine="180"/>
        <w:rPr>
          <w:lang w:bidi="km-KH"/>
        </w:rPr>
      </w:pPr>
      <w:r>
        <w:rPr>
          <w:lang w:bidi="km-KH"/>
        </w:rPr>
        <w:t>// fully written to the media store.</w:t>
      </w:r>
    </w:p>
    <w:p w14:paraId="20B383C7" w14:textId="77777777" w:rsidR="009A6179" w:rsidRDefault="009A6179" w:rsidP="00065CE6">
      <w:pPr>
        <w:pStyle w:val="a6"/>
        <w:ind w:firstLine="180"/>
        <w:rPr>
          <w:lang w:bidi="km-KH"/>
        </w:rPr>
      </w:pPr>
      <w:proofErr w:type="spellStart"/>
      <w:r>
        <w:rPr>
          <w:lang w:bidi="km-KH"/>
        </w:rPr>
        <w:t>ContentResolver</w:t>
      </w:r>
      <w:proofErr w:type="spellEnd"/>
      <w:r>
        <w:rPr>
          <w:lang w:bidi="km-KH"/>
        </w:rPr>
        <w:t xml:space="preserve"> resolver = </w:t>
      </w:r>
      <w:proofErr w:type="spellStart"/>
      <w:r>
        <w:rPr>
          <w:lang w:bidi="km-KH"/>
        </w:rPr>
        <w:t>getApplicationContext</w:t>
      </w:r>
      <w:proofErr w:type="spellEnd"/>
      <w:r>
        <w:rPr>
          <w:lang w:bidi="km-KH"/>
        </w:rPr>
        <w:t>()</w:t>
      </w:r>
    </w:p>
    <w:p w14:paraId="21D3211E" w14:textId="77777777" w:rsidR="009A6179" w:rsidRDefault="009A6179" w:rsidP="00065CE6">
      <w:pPr>
        <w:pStyle w:val="a6"/>
        <w:ind w:firstLine="180"/>
        <w:rPr>
          <w:lang w:bidi="km-KH"/>
        </w:rPr>
      </w:pPr>
      <w:r>
        <w:rPr>
          <w:lang w:bidi="km-KH"/>
        </w:rPr>
        <w:t xml:space="preserve">        .</w:t>
      </w:r>
      <w:proofErr w:type="spellStart"/>
      <w:r>
        <w:rPr>
          <w:lang w:bidi="km-KH"/>
        </w:rPr>
        <w:t>getContentResolver</w:t>
      </w:r>
      <w:proofErr w:type="spellEnd"/>
      <w:r>
        <w:rPr>
          <w:lang w:bidi="km-KH"/>
        </w:rPr>
        <w:t>();</w:t>
      </w:r>
    </w:p>
    <w:p w14:paraId="3BAA3BBD" w14:textId="77777777" w:rsidR="009A6179" w:rsidRDefault="009A6179" w:rsidP="00065CE6">
      <w:pPr>
        <w:pStyle w:val="a6"/>
        <w:ind w:firstLine="180"/>
        <w:rPr>
          <w:lang w:bidi="km-KH"/>
        </w:rPr>
      </w:pPr>
    </w:p>
    <w:p w14:paraId="0CC29236" w14:textId="77777777" w:rsidR="009A6179" w:rsidRDefault="009A6179" w:rsidP="00065CE6">
      <w:pPr>
        <w:pStyle w:val="a6"/>
        <w:ind w:firstLine="180"/>
        <w:rPr>
          <w:lang w:bidi="km-KH"/>
        </w:rPr>
      </w:pPr>
      <w:r>
        <w:rPr>
          <w:lang w:bidi="km-KH"/>
        </w:rPr>
        <w:t>// Find all audio files on the primary external storage device.</w:t>
      </w:r>
    </w:p>
    <w:p w14:paraId="1F6FDF36" w14:textId="77777777" w:rsidR="009A6179" w:rsidRDefault="009A6179" w:rsidP="00065CE6">
      <w:pPr>
        <w:pStyle w:val="a6"/>
        <w:ind w:firstLine="180"/>
        <w:rPr>
          <w:lang w:bidi="km-KH"/>
        </w:rPr>
      </w:pPr>
      <w:r>
        <w:rPr>
          <w:lang w:bidi="km-KH"/>
        </w:rPr>
        <w:t xml:space="preserve">Uri </w:t>
      </w:r>
      <w:proofErr w:type="spellStart"/>
      <w:r>
        <w:rPr>
          <w:lang w:bidi="km-KH"/>
        </w:rPr>
        <w:t>audioCollection</w:t>
      </w:r>
      <w:proofErr w:type="spellEnd"/>
      <w:r>
        <w:rPr>
          <w:lang w:bidi="km-KH"/>
        </w:rPr>
        <w:t>;</w:t>
      </w:r>
    </w:p>
    <w:p w14:paraId="21D2D9EF" w14:textId="77777777" w:rsidR="009A6179" w:rsidRDefault="009A6179" w:rsidP="00065CE6">
      <w:pPr>
        <w:pStyle w:val="a6"/>
        <w:ind w:firstLine="180"/>
        <w:rPr>
          <w:lang w:bidi="km-KH"/>
        </w:rPr>
      </w:pPr>
      <w:r>
        <w:rPr>
          <w:lang w:bidi="km-KH"/>
        </w:rPr>
        <w:t>if (</w:t>
      </w:r>
      <w:proofErr w:type="spellStart"/>
      <w:r>
        <w:rPr>
          <w:lang w:bidi="km-KH"/>
        </w:rPr>
        <w:t>Build.VERSION.SDK_INT</w:t>
      </w:r>
      <w:proofErr w:type="spellEnd"/>
      <w:r>
        <w:rPr>
          <w:lang w:bidi="km-KH"/>
        </w:rPr>
        <w:t xml:space="preserve"> &gt;= </w:t>
      </w:r>
      <w:proofErr w:type="spellStart"/>
      <w:r>
        <w:rPr>
          <w:lang w:bidi="km-KH"/>
        </w:rPr>
        <w:t>Build.VERSION_CODES.Q</w:t>
      </w:r>
      <w:proofErr w:type="spellEnd"/>
      <w:r>
        <w:rPr>
          <w:lang w:bidi="km-KH"/>
        </w:rPr>
        <w:t>) {</w:t>
      </w:r>
    </w:p>
    <w:p w14:paraId="30FF6BF5" w14:textId="77777777" w:rsidR="009A6179" w:rsidRDefault="009A6179" w:rsidP="00065CE6">
      <w:pPr>
        <w:pStyle w:val="a6"/>
        <w:ind w:firstLine="180"/>
        <w:rPr>
          <w:lang w:bidi="km-KH"/>
        </w:rPr>
      </w:pPr>
      <w:r>
        <w:rPr>
          <w:lang w:bidi="km-KH"/>
        </w:rPr>
        <w:t xml:space="preserve">    </w:t>
      </w:r>
      <w:proofErr w:type="spellStart"/>
      <w:r>
        <w:rPr>
          <w:lang w:bidi="km-KH"/>
        </w:rPr>
        <w:t>audioCollection</w:t>
      </w:r>
      <w:proofErr w:type="spellEnd"/>
      <w:r>
        <w:rPr>
          <w:lang w:bidi="km-KH"/>
        </w:rPr>
        <w:t xml:space="preserve"> = </w:t>
      </w:r>
      <w:proofErr w:type="spellStart"/>
      <w:r>
        <w:rPr>
          <w:lang w:bidi="km-KH"/>
        </w:rPr>
        <w:t>MediaStore.Audio.Media</w:t>
      </w:r>
      <w:proofErr w:type="spellEnd"/>
    </w:p>
    <w:p w14:paraId="51DD7071" w14:textId="77777777" w:rsidR="009A6179" w:rsidRDefault="009A6179" w:rsidP="00065CE6">
      <w:pPr>
        <w:pStyle w:val="a6"/>
        <w:ind w:firstLine="180"/>
        <w:rPr>
          <w:lang w:bidi="km-KH"/>
        </w:rPr>
      </w:pPr>
      <w:r>
        <w:rPr>
          <w:lang w:bidi="km-KH"/>
        </w:rPr>
        <w:t xml:space="preserve">            .</w:t>
      </w:r>
      <w:proofErr w:type="spellStart"/>
      <w:r>
        <w:rPr>
          <w:lang w:bidi="km-KH"/>
        </w:rPr>
        <w:t>getContentUri</w:t>
      </w:r>
      <w:proofErr w:type="spellEnd"/>
      <w:r>
        <w:rPr>
          <w:lang w:bidi="km-KH"/>
        </w:rPr>
        <w:t>(</w:t>
      </w:r>
      <w:proofErr w:type="spellStart"/>
      <w:r>
        <w:rPr>
          <w:lang w:bidi="km-KH"/>
        </w:rPr>
        <w:t>MediaStore.VOLUME_EXTERNAL_PRIMARY</w:t>
      </w:r>
      <w:proofErr w:type="spellEnd"/>
      <w:r>
        <w:rPr>
          <w:lang w:bidi="km-KH"/>
        </w:rPr>
        <w:t>);</w:t>
      </w:r>
    </w:p>
    <w:p w14:paraId="372F821B" w14:textId="77777777" w:rsidR="009A6179" w:rsidRDefault="009A6179" w:rsidP="00065CE6">
      <w:pPr>
        <w:pStyle w:val="a6"/>
        <w:ind w:firstLine="180"/>
        <w:rPr>
          <w:lang w:bidi="km-KH"/>
        </w:rPr>
      </w:pPr>
      <w:r>
        <w:rPr>
          <w:lang w:bidi="km-KH"/>
        </w:rPr>
        <w:t>} else {</w:t>
      </w:r>
    </w:p>
    <w:p w14:paraId="349F2498" w14:textId="77777777" w:rsidR="009A6179" w:rsidRDefault="009A6179" w:rsidP="00065CE6">
      <w:pPr>
        <w:pStyle w:val="a6"/>
        <w:ind w:firstLine="180"/>
        <w:rPr>
          <w:lang w:bidi="km-KH"/>
        </w:rPr>
      </w:pPr>
      <w:r>
        <w:rPr>
          <w:lang w:bidi="km-KH"/>
        </w:rPr>
        <w:t xml:space="preserve">    </w:t>
      </w:r>
      <w:proofErr w:type="spellStart"/>
      <w:r>
        <w:rPr>
          <w:lang w:bidi="km-KH"/>
        </w:rPr>
        <w:t>audioCollection</w:t>
      </w:r>
      <w:proofErr w:type="spellEnd"/>
      <w:r>
        <w:rPr>
          <w:lang w:bidi="km-KH"/>
        </w:rPr>
        <w:t xml:space="preserve"> = </w:t>
      </w:r>
      <w:proofErr w:type="spellStart"/>
      <w:r>
        <w:rPr>
          <w:lang w:bidi="km-KH"/>
        </w:rPr>
        <w:t>MediaStore.Audio.Media.EXTERNAL_CONTENT_URI</w:t>
      </w:r>
      <w:proofErr w:type="spellEnd"/>
      <w:r>
        <w:rPr>
          <w:lang w:bidi="km-KH"/>
        </w:rPr>
        <w:t>;</w:t>
      </w:r>
    </w:p>
    <w:p w14:paraId="584BAC71" w14:textId="77777777" w:rsidR="009A6179" w:rsidRDefault="009A6179" w:rsidP="00065CE6">
      <w:pPr>
        <w:pStyle w:val="a6"/>
        <w:ind w:firstLine="180"/>
        <w:rPr>
          <w:lang w:bidi="km-KH"/>
        </w:rPr>
      </w:pPr>
      <w:r>
        <w:rPr>
          <w:lang w:bidi="km-KH"/>
        </w:rPr>
        <w:t>}</w:t>
      </w:r>
    </w:p>
    <w:p w14:paraId="6A2340FE" w14:textId="77777777" w:rsidR="009A6179" w:rsidRDefault="009A6179" w:rsidP="00065CE6">
      <w:pPr>
        <w:pStyle w:val="a6"/>
        <w:ind w:firstLine="180"/>
        <w:rPr>
          <w:lang w:bidi="km-KH"/>
        </w:rPr>
      </w:pPr>
    </w:p>
    <w:p w14:paraId="65813739" w14:textId="77777777" w:rsidR="009A6179" w:rsidRDefault="009A6179" w:rsidP="00065CE6">
      <w:pPr>
        <w:pStyle w:val="a6"/>
        <w:ind w:firstLine="180"/>
        <w:rPr>
          <w:lang w:bidi="km-KH"/>
        </w:rPr>
      </w:pPr>
      <w:proofErr w:type="spellStart"/>
      <w:r>
        <w:rPr>
          <w:lang w:bidi="km-KH"/>
        </w:rPr>
        <w:t>ContentValues</w:t>
      </w:r>
      <w:proofErr w:type="spellEnd"/>
      <w:r>
        <w:rPr>
          <w:lang w:bidi="km-KH"/>
        </w:rPr>
        <w:t xml:space="preserve"> </w:t>
      </w:r>
      <w:proofErr w:type="spellStart"/>
      <w:r>
        <w:rPr>
          <w:lang w:bidi="km-KH"/>
        </w:rPr>
        <w:t>songDetails</w:t>
      </w:r>
      <w:proofErr w:type="spellEnd"/>
      <w:r>
        <w:rPr>
          <w:lang w:bidi="km-KH"/>
        </w:rPr>
        <w:t xml:space="preserve"> = new </w:t>
      </w:r>
      <w:proofErr w:type="spellStart"/>
      <w:r>
        <w:rPr>
          <w:lang w:bidi="km-KH"/>
        </w:rPr>
        <w:t>ContentValues</w:t>
      </w:r>
      <w:proofErr w:type="spellEnd"/>
      <w:r>
        <w:rPr>
          <w:lang w:bidi="km-KH"/>
        </w:rPr>
        <w:t>();</w:t>
      </w:r>
    </w:p>
    <w:p w14:paraId="29307594" w14:textId="77777777" w:rsidR="009A6179" w:rsidRDefault="009A6179" w:rsidP="00065CE6">
      <w:pPr>
        <w:pStyle w:val="a6"/>
        <w:ind w:firstLine="180"/>
        <w:rPr>
          <w:lang w:bidi="km-KH"/>
        </w:rPr>
      </w:pPr>
      <w:proofErr w:type="spellStart"/>
      <w:r>
        <w:rPr>
          <w:lang w:bidi="km-KH"/>
        </w:rPr>
        <w:t>newSongDetails.put</w:t>
      </w:r>
      <w:proofErr w:type="spellEnd"/>
      <w:r>
        <w:rPr>
          <w:lang w:bidi="km-KH"/>
        </w:rPr>
        <w:t>(</w:t>
      </w:r>
      <w:proofErr w:type="spellStart"/>
      <w:r>
        <w:rPr>
          <w:lang w:bidi="km-KH"/>
        </w:rPr>
        <w:t>MediaStore.Audio.Media.DISPLAY_NAME</w:t>
      </w:r>
      <w:proofErr w:type="spellEnd"/>
      <w:r>
        <w:rPr>
          <w:lang w:bidi="km-KH"/>
        </w:rPr>
        <w:t>,</w:t>
      </w:r>
    </w:p>
    <w:p w14:paraId="431B6982" w14:textId="77777777" w:rsidR="009A6179" w:rsidRDefault="009A6179" w:rsidP="00065CE6">
      <w:pPr>
        <w:pStyle w:val="a6"/>
        <w:ind w:firstLine="180"/>
        <w:rPr>
          <w:lang w:bidi="km-KH"/>
        </w:rPr>
      </w:pPr>
      <w:r>
        <w:rPr>
          <w:lang w:bidi="km-KH"/>
        </w:rPr>
        <w:t xml:space="preserve">        "My Workout Playlist.mp3");</w:t>
      </w:r>
    </w:p>
    <w:p w14:paraId="0DAB89A7" w14:textId="77777777" w:rsidR="009A6179" w:rsidRDefault="009A6179" w:rsidP="00065CE6">
      <w:pPr>
        <w:pStyle w:val="a6"/>
        <w:ind w:firstLine="180"/>
        <w:rPr>
          <w:lang w:bidi="km-KH"/>
        </w:rPr>
      </w:pPr>
      <w:proofErr w:type="spellStart"/>
      <w:r>
        <w:rPr>
          <w:lang w:bidi="km-KH"/>
        </w:rPr>
        <w:t>newSongDetails.put</w:t>
      </w:r>
      <w:proofErr w:type="spellEnd"/>
      <w:r>
        <w:rPr>
          <w:lang w:bidi="km-KH"/>
        </w:rPr>
        <w:t>(</w:t>
      </w:r>
      <w:proofErr w:type="spellStart"/>
      <w:r>
        <w:rPr>
          <w:lang w:bidi="km-KH"/>
        </w:rPr>
        <w:t>MediaStore.Audio.Media.IS_PENDING</w:t>
      </w:r>
      <w:proofErr w:type="spellEnd"/>
      <w:r>
        <w:rPr>
          <w:lang w:bidi="km-KH"/>
        </w:rPr>
        <w:t>, 1);</w:t>
      </w:r>
    </w:p>
    <w:p w14:paraId="08CC94F4" w14:textId="77777777" w:rsidR="009A6179" w:rsidRDefault="009A6179" w:rsidP="00065CE6">
      <w:pPr>
        <w:pStyle w:val="a6"/>
        <w:ind w:firstLine="180"/>
        <w:rPr>
          <w:lang w:bidi="km-KH"/>
        </w:rPr>
      </w:pPr>
    </w:p>
    <w:p w14:paraId="2B7AFA7B" w14:textId="77777777" w:rsidR="009A6179" w:rsidRDefault="009A6179" w:rsidP="00065CE6">
      <w:pPr>
        <w:pStyle w:val="a6"/>
        <w:ind w:firstLine="180"/>
        <w:rPr>
          <w:lang w:bidi="km-KH"/>
        </w:rPr>
      </w:pPr>
      <w:r>
        <w:rPr>
          <w:lang w:bidi="km-KH"/>
        </w:rPr>
        <w:t xml:space="preserve">Uri </w:t>
      </w:r>
      <w:proofErr w:type="spellStart"/>
      <w:r>
        <w:rPr>
          <w:lang w:bidi="km-KH"/>
        </w:rPr>
        <w:t>songContentUri</w:t>
      </w:r>
      <w:proofErr w:type="spellEnd"/>
      <w:r>
        <w:rPr>
          <w:lang w:bidi="km-KH"/>
        </w:rPr>
        <w:t xml:space="preserve"> = resolver</w:t>
      </w:r>
    </w:p>
    <w:p w14:paraId="27E8101C" w14:textId="77777777" w:rsidR="009A6179" w:rsidRDefault="009A6179" w:rsidP="00065CE6">
      <w:pPr>
        <w:pStyle w:val="a6"/>
        <w:ind w:firstLine="180"/>
        <w:rPr>
          <w:lang w:bidi="km-KH"/>
        </w:rPr>
      </w:pPr>
      <w:r>
        <w:rPr>
          <w:lang w:bidi="km-KH"/>
        </w:rPr>
        <w:t xml:space="preserve">        .insert(</w:t>
      </w:r>
      <w:proofErr w:type="spellStart"/>
      <w:r>
        <w:rPr>
          <w:lang w:bidi="km-KH"/>
        </w:rPr>
        <w:t>audioCollection</w:t>
      </w:r>
      <w:proofErr w:type="spellEnd"/>
      <w:r>
        <w:rPr>
          <w:lang w:bidi="km-KH"/>
        </w:rPr>
        <w:t xml:space="preserve">, </w:t>
      </w:r>
      <w:proofErr w:type="spellStart"/>
      <w:r>
        <w:rPr>
          <w:lang w:bidi="km-KH"/>
        </w:rPr>
        <w:t>songDetails</w:t>
      </w:r>
      <w:proofErr w:type="spellEnd"/>
      <w:r>
        <w:rPr>
          <w:lang w:bidi="km-KH"/>
        </w:rPr>
        <w:t>);</w:t>
      </w:r>
    </w:p>
    <w:p w14:paraId="0CBECA55" w14:textId="77777777" w:rsidR="009A6179" w:rsidRDefault="009A6179" w:rsidP="00065CE6">
      <w:pPr>
        <w:pStyle w:val="a6"/>
        <w:ind w:firstLine="180"/>
        <w:rPr>
          <w:lang w:bidi="km-KH"/>
        </w:rPr>
      </w:pPr>
    </w:p>
    <w:p w14:paraId="0E64CF49" w14:textId="77777777" w:rsidR="009A6179" w:rsidRDefault="009A6179" w:rsidP="00065CE6">
      <w:pPr>
        <w:pStyle w:val="a6"/>
        <w:ind w:firstLine="180"/>
        <w:rPr>
          <w:lang w:bidi="km-KH"/>
        </w:rPr>
      </w:pPr>
      <w:r>
        <w:rPr>
          <w:lang w:bidi="km-KH"/>
        </w:rPr>
        <w:t>try (</w:t>
      </w:r>
      <w:proofErr w:type="spellStart"/>
      <w:r>
        <w:rPr>
          <w:lang w:bidi="km-KH"/>
        </w:rPr>
        <w:t>ParcelableFileDescriptor</w:t>
      </w:r>
      <w:proofErr w:type="spellEnd"/>
      <w:r>
        <w:rPr>
          <w:lang w:bidi="km-KH"/>
        </w:rPr>
        <w:t xml:space="preserve"> </w:t>
      </w:r>
      <w:proofErr w:type="spellStart"/>
      <w:r>
        <w:rPr>
          <w:lang w:bidi="km-KH"/>
        </w:rPr>
        <w:t>pfd</w:t>
      </w:r>
      <w:proofErr w:type="spellEnd"/>
      <w:r>
        <w:rPr>
          <w:lang w:bidi="km-KH"/>
        </w:rPr>
        <w:t xml:space="preserve"> =</w:t>
      </w:r>
    </w:p>
    <w:p w14:paraId="4C70E408" w14:textId="77777777" w:rsidR="009A6179" w:rsidRDefault="009A6179" w:rsidP="00065CE6">
      <w:pPr>
        <w:pStyle w:val="a6"/>
        <w:ind w:firstLine="180"/>
        <w:rPr>
          <w:lang w:bidi="km-KH"/>
        </w:rPr>
      </w:pPr>
      <w:r>
        <w:rPr>
          <w:lang w:bidi="km-KH"/>
        </w:rPr>
        <w:t xml:space="preserve">        </w:t>
      </w:r>
      <w:proofErr w:type="spellStart"/>
      <w:r>
        <w:rPr>
          <w:lang w:bidi="km-KH"/>
        </w:rPr>
        <w:t>resolver.openFileDescriptor</w:t>
      </w:r>
      <w:proofErr w:type="spellEnd"/>
      <w:r>
        <w:rPr>
          <w:lang w:bidi="km-KH"/>
        </w:rPr>
        <w:t>(</w:t>
      </w:r>
      <w:proofErr w:type="spellStart"/>
      <w:r>
        <w:rPr>
          <w:lang w:bidi="km-KH"/>
        </w:rPr>
        <w:t>songContentUri</w:t>
      </w:r>
      <w:proofErr w:type="spellEnd"/>
      <w:r>
        <w:rPr>
          <w:lang w:bidi="km-KH"/>
        </w:rPr>
        <w:t>, "w", null)) {</w:t>
      </w:r>
    </w:p>
    <w:p w14:paraId="21E8EFCF" w14:textId="77777777" w:rsidR="009A6179" w:rsidRDefault="009A6179" w:rsidP="00065CE6">
      <w:pPr>
        <w:pStyle w:val="a6"/>
        <w:ind w:firstLine="180"/>
        <w:rPr>
          <w:lang w:bidi="km-KH"/>
        </w:rPr>
      </w:pPr>
      <w:r>
        <w:rPr>
          <w:lang w:bidi="km-KH"/>
        </w:rPr>
        <w:t xml:space="preserve">    // Write data into the pending audio file.</w:t>
      </w:r>
    </w:p>
    <w:p w14:paraId="00449711" w14:textId="77777777" w:rsidR="009A6179" w:rsidRDefault="009A6179" w:rsidP="00065CE6">
      <w:pPr>
        <w:pStyle w:val="a6"/>
        <w:ind w:firstLine="180"/>
        <w:rPr>
          <w:lang w:bidi="km-KH"/>
        </w:rPr>
      </w:pPr>
      <w:r>
        <w:rPr>
          <w:lang w:bidi="km-KH"/>
        </w:rPr>
        <w:t>}</w:t>
      </w:r>
    </w:p>
    <w:p w14:paraId="626429DC" w14:textId="77777777" w:rsidR="009A6179" w:rsidRDefault="009A6179" w:rsidP="00065CE6">
      <w:pPr>
        <w:pStyle w:val="a6"/>
        <w:ind w:firstLine="180"/>
        <w:rPr>
          <w:lang w:bidi="km-KH"/>
        </w:rPr>
      </w:pPr>
    </w:p>
    <w:p w14:paraId="37A6D017" w14:textId="77777777" w:rsidR="009A6179" w:rsidRDefault="009A6179" w:rsidP="00065CE6">
      <w:pPr>
        <w:pStyle w:val="a6"/>
        <w:ind w:firstLine="180"/>
        <w:rPr>
          <w:lang w:bidi="km-KH"/>
        </w:rPr>
      </w:pPr>
      <w:r>
        <w:rPr>
          <w:lang w:bidi="km-KH"/>
        </w:rPr>
        <w:t>// Now that we're finished, release the "pending" status, and allow other apps</w:t>
      </w:r>
    </w:p>
    <w:p w14:paraId="1589CB30" w14:textId="77777777" w:rsidR="009A6179" w:rsidRDefault="009A6179" w:rsidP="00065CE6">
      <w:pPr>
        <w:pStyle w:val="a6"/>
        <w:ind w:firstLine="180"/>
        <w:rPr>
          <w:lang w:bidi="km-KH"/>
        </w:rPr>
      </w:pPr>
      <w:r>
        <w:rPr>
          <w:lang w:bidi="km-KH"/>
        </w:rPr>
        <w:t>// to play the audio track.</w:t>
      </w:r>
    </w:p>
    <w:p w14:paraId="6244B931" w14:textId="77777777" w:rsidR="009A6179" w:rsidRDefault="009A6179" w:rsidP="00065CE6">
      <w:pPr>
        <w:pStyle w:val="a6"/>
        <w:ind w:firstLine="180"/>
        <w:rPr>
          <w:lang w:bidi="km-KH"/>
        </w:rPr>
      </w:pPr>
      <w:proofErr w:type="spellStart"/>
      <w:r>
        <w:rPr>
          <w:lang w:bidi="km-KH"/>
        </w:rPr>
        <w:t>songDetails.clear</w:t>
      </w:r>
      <w:proofErr w:type="spellEnd"/>
      <w:r>
        <w:rPr>
          <w:lang w:bidi="km-KH"/>
        </w:rPr>
        <w:t>();</w:t>
      </w:r>
    </w:p>
    <w:p w14:paraId="018174F5" w14:textId="77777777" w:rsidR="009A6179" w:rsidRDefault="009A6179" w:rsidP="00065CE6">
      <w:pPr>
        <w:pStyle w:val="a6"/>
        <w:ind w:firstLine="180"/>
        <w:rPr>
          <w:lang w:bidi="km-KH"/>
        </w:rPr>
      </w:pPr>
      <w:proofErr w:type="spellStart"/>
      <w:r>
        <w:rPr>
          <w:lang w:bidi="km-KH"/>
        </w:rPr>
        <w:t>songDetails.put</w:t>
      </w:r>
      <w:proofErr w:type="spellEnd"/>
      <w:r>
        <w:rPr>
          <w:lang w:bidi="km-KH"/>
        </w:rPr>
        <w:t>(</w:t>
      </w:r>
      <w:proofErr w:type="spellStart"/>
      <w:r>
        <w:rPr>
          <w:lang w:bidi="km-KH"/>
        </w:rPr>
        <w:t>MediaStore.Audio.Media.IS_PENDING</w:t>
      </w:r>
      <w:proofErr w:type="spellEnd"/>
      <w:r>
        <w:rPr>
          <w:lang w:bidi="km-KH"/>
        </w:rPr>
        <w:t>, 0);</w:t>
      </w:r>
    </w:p>
    <w:p w14:paraId="5E707A8C" w14:textId="77777777" w:rsidR="009A6179" w:rsidRDefault="009A6179" w:rsidP="00065CE6">
      <w:pPr>
        <w:pStyle w:val="a6"/>
        <w:ind w:firstLine="180"/>
        <w:rPr>
          <w:lang w:bidi="km-KH"/>
        </w:rPr>
      </w:pPr>
      <w:proofErr w:type="spellStart"/>
      <w:r>
        <w:rPr>
          <w:lang w:bidi="km-KH"/>
        </w:rPr>
        <w:t>resolver.update</w:t>
      </w:r>
      <w:proofErr w:type="spellEnd"/>
      <w:r>
        <w:rPr>
          <w:lang w:bidi="km-KH"/>
        </w:rPr>
        <w:t>(</w:t>
      </w:r>
      <w:proofErr w:type="spellStart"/>
      <w:r>
        <w:rPr>
          <w:lang w:bidi="km-KH"/>
        </w:rPr>
        <w:t>songContentUri</w:t>
      </w:r>
      <w:proofErr w:type="spellEnd"/>
      <w:r>
        <w:rPr>
          <w:lang w:bidi="km-KH"/>
        </w:rPr>
        <w:t xml:space="preserve">, </w:t>
      </w:r>
      <w:proofErr w:type="spellStart"/>
      <w:r>
        <w:rPr>
          <w:lang w:bidi="km-KH"/>
        </w:rPr>
        <w:t>songDetails</w:t>
      </w:r>
      <w:proofErr w:type="spellEnd"/>
      <w:r>
        <w:rPr>
          <w:lang w:bidi="km-KH"/>
        </w:rPr>
        <w:t>, null, null);</w:t>
      </w:r>
    </w:p>
    <w:p w14:paraId="2F38E64A" w14:textId="300B58E8" w:rsidR="00065CE6" w:rsidRDefault="002030CF" w:rsidP="002030CF">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30</w:t>
      </w:r>
      <w:r w:rsidR="00BA5EDF">
        <w:fldChar w:fldCharType="end"/>
      </w:r>
    </w:p>
    <w:p w14:paraId="1834B162" w14:textId="4750EE7A" w:rsidR="009A6179" w:rsidRDefault="009A6179" w:rsidP="009A6179">
      <w:pPr>
        <w:ind w:firstLine="420"/>
        <w:rPr>
          <w:lang w:bidi="km-KH"/>
        </w:rPr>
      </w:pPr>
      <w:r>
        <w:rPr>
          <w:rFonts w:hint="eastAsia"/>
          <w:lang w:bidi="km-KH"/>
        </w:rPr>
        <w:t>当应用在搭载</w:t>
      </w:r>
      <w:r w:rsidR="00072110">
        <w:rPr>
          <w:lang w:bidi="km-KH"/>
        </w:rPr>
        <w:t>安卓</w:t>
      </w:r>
      <w:r>
        <w:rPr>
          <w:lang w:bidi="km-KH"/>
        </w:rPr>
        <w:t xml:space="preserve">10 </w:t>
      </w:r>
      <w:r>
        <w:rPr>
          <w:lang w:bidi="km-KH"/>
        </w:rPr>
        <w:t>的设备上存储媒体时，系统默认按照类型对媒体进行整理。例如，新图片文件默认存放在</w:t>
      </w:r>
      <w:r>
        <w:rPr>
          <w:lang w:bidi="km-KH"/>
        </w:rPr>
        <w:t xml:space="preserve"> </w:t>
      </w:r>
      <w:proofErr w:type="spellStart"/>
      <w:r>
        <w:rPr>
          <w:lang w:bidi="km-KH"/>
        </w:rPr>
        <w:t>Environment.DIRECTORY_PICTURES</w:t>
      </w:r>
      <w:proofErr w:type="spellEnd"/>
      <w:r>
        <w:rPr>
          <w:lang w:bidi="km-KH"/>
        </w:rPr>
        <w:t xml:space="preserve"> </w:t>
      </w:r>
      <w:r>
        <w:rPr>
          <w:lang w:bidi="km-KH"/>
        </w:rPr>
        <w:t>目录中，该目录与</w:t>
      </w:r>
      <w:r>
        <w:rPr>
          <w:lang w:bidi="km-KH"/>
        </w:rPr>
        <w:t xml:space="preserve"> </w:t>
      </w:r>
      <w:proofErr w:type="spellStart"/>
      <w:r>
        <w:rPr>
          <w:lang w:bidi="km-KH"/>
        </w:rPr>
        <w:t>MediaStore.Images</w:t>
      </w:r>
      <w:proofErr w:type="spellEnd"/>
      <w:r>
        <w:rPr>
          <w:lang w:bidi="km-KH"/>
        </w:rPr>
        <w:t xml:space="preserve"> </w:t>
      </w:r>
      <w:r>
        <w:rPr>
          <w:lang w:bidi="km-KH"/>
        </w:rPr>
        <w:t>集合相对应。</w:t>
      </w:r>
      <w:r>
        <w:rPr>
          <w:rFonts w:hint="eastAsia"/>
          <w:lang w:bidi="km-KH"/>
        </w:rPr>
        <w:t>如果应用知道应该存储文件的特定位置，例如名为</w:t>
      </w:r>
      <w:r>
        <w:rPr>
          <w:lang w:bidi="km-KH"/>
        </w:rPr>
        <w:t xml:space="preserve"> Pictures/</w:t>
      </w:r>
      <w:proofErr w:type="spellStart"/>
      <w:r>
        <w:rPr>
          <w:lang w:bidi="km-KH"/>
        </w:rPr>
        <w:t>MyVacationPictures</w:t>
      </w:r>
      <w:proofErr w:type="spellEnd"/>
      <w:r>
        <w:rPr>
          <w:lang w:bidi="km-KH"/>
        </w:rPr>
        <w:t xml:space="preserve"> </w:t>
      </w:r>
      <w:r>
        <w:rPr>
          <w:lang w:bidi="km-KH"/>
        </w:rPr>
        <w:t>的相册，可以设置</w:t>
      </w:r>
      <w:r>
        <w:rPr>
          <w:lang w:bidi="km-KH"/>
        </w:rPr>
        <w:t xml:space="preserve"> </w:t>
      </w:r>
      <w:proofErr w:type="spellStart"/>
      <w:r>
        <w:rPr>
          <w:lang w:bidi="km-KH"/>
        </w:rPr>
        <w:t>MediaColumns.RELATIVE_PATH</w:t>
      </w:r>
      <w:proofErr w:type="spellEnd"/>
      <w:r>
        <w:rPr>
          <w:lang w:bidi="km-KH"/>
        </w:rPr>
        <w:t>，为系统提供关于新写入文件存储位置的提示。</w:t>
      </w:r>
      <w:r>
        <w:rPr>
          <w:rFonts w:hint="eastAsia"/>
          <w:lang w:bidi="km-KH"/>
        </w:rPr>
        <w:t>注意：尽管可以将通用文件存储在</w:t>
      </w:r>
      <w:r>
        <w:rPr>
          <w:lang w:bidi="km-KH"/>
        </w:rPr>
        <w:t xml:space="preserve"> Documents/ </w:t>
      </w:r>
      <w:r>
        <w:rPr>
          <w:lang w:bidi="km-KH"/>
        </w:rPr>
        <w:t>文件夹或</w:t>
      </w:r>
      <w:r>
        <w:rPr>
          <w:lang w:bidi="km-KH"/>
        </w:rPr>
        <w:t xml:space="preserve"> Download/ </w:t>
      </w:r>
      <w:r>
        <w:rPr>
          <w:lang w:bidi="km-KH"/>
        </w:rPr>
        <w:t>文件夹中（包括非媒体文件），但最好还是对这些用例使用存储访问框架</w:t>
      </w:r>
      <w:r>
        <w:rPr>
          <w:lang w:bidi="km-KH"/>
        </w:rPr>
        <w:t xml:space="preserve"> (SAF)</w:t>
      </w:r>
      <w:r>
        <w:rPr>
          <w:lang w:bidi="km-KH"/>
        </w:rPr>
        <w:t>。</w:t>
      </w:r>
      <w:r>
        <w:rPr>
          <w:rFonts w:hint="eastAsia"/>
          <w:lang w:bidi="km-KH"/>
        </w:rPr>
        <w:t>如需更新应用拥有的媒体文件，运行类似于以下内容的代码：</w:t>
      </w:r>
    </w:p>
    <w:p w14:paraId="7D2F3BEA" w14:textId="77777777" w:rsidR="009A6179" w:rsidRDefault="009A6179" w:rsidP="007A44B1">
      <w:pPr>
        <w:pStyle w:val="a6"/>
        <w:ind w:firstLine="180"/>
        <w:rPr>
          <w:lang w:bidi="km-KH"/>
        </w:rPr>
      </w:pPr>
      <w:r>
        <w:rPr>
          <w:lang w:bidi="km-KH"/>
        </w:rPr>
        <w:t>// Updates an existing media item.</w:t>
      </w:r>
    </w:p>
    <w:p w14:paraId="181A85FB" w14:textId="77777777" w:rsidR="009A6179" w:rsidRDefault="009A6179" w:rsidP="007A44B1">
      <w:pPr>
        <w:pStyle w:val="a6"/>
        <w:ind w:firstLine="180"/>
        <w:rPr>
          <w:lang w:bidi="km-KH"/>
        </w:rPr>
      </w:pPr>
      <w:r>
        <w:rPr>
          <w:lang w:bidi="km-KH"/>
        </w:rPr>
        <w:t xml:space="preserve">long </w:t>
      </w:r>
      <w:proofErr w:type="spellStart"/>
      <w:r>
        <w:rPr>
          <w:lang w:bidi="km-KH"/>
        </w:rPr>
        <w:t>mediaId</w:t>
      </w:r>
      <w:proofErr w:type="spellEnd"/>
      <w:r>
        <w:rPr>
          <w:lang w:bidi="km-KH"/>
        </w:rPr>
        <w:t xml:space="preserve"> = // </w:t>
      </w:r>
      <w:proofErr w:type="spellStart"/>
      <w:r>
        <w:rPr>
          <w:lang w:bidi="km-KH"/>
        </w:rPr>
        <w:t>MediaStore.Audio.Media._ID</w:t>
      </w:r>
      <w:proofErr w:type="spellEnd"/>
      <w:r>
        <w:rPr>
          <w:lang w:bidi="km-KH"/>
        </w:rPr>
        <w:t xml:space="preserve"> of item to update.</w:t>
      </w:r>
    </w:p>
    <w:p w14:paraId="4C92BF55" w14:textId="77777777" w:rsidR="009A6179" w:rsidRDefault="009A6179" w:rsidP="007A44B1">
      <w:pPr>
        <w:pStyle w:val="a6"/>
        <w:ind w:firstLine="180"/>
        <w:rPr>
          <w:lang w:bidi="km-KH"/>
        </w:rPr>
      </w:pPr>
      <w:proofErr w:type="spellStart"/>
      <w:r>
        <w:rPr>
          <w:lang w:bidi="km-KH"/>
        </w:rPr>
        <w:t>ContentResolver</w:t>
      </w:r>
      <w:proofErr w:type="spellEnd"/>
      <w:r>
        <w:rPr>
          <w:lang w:bidi="km-KH"/>
        </w:rPr>
        <w:t xml:space="preserve"> resolver = </w:t>
      </w:r>
      <w:proofErr w:type="spellStart"/>
      <w:r>
        <w:rPr>
          <w:lang w:bidi="km-KH"/>
        </w:rPr>
        <w:t>getApplicationContext</w:t>
      </w:r>
      <w:proofErr w:type="spellEnd"/>
      <w:r>
        <w:rPr>
          <w:lang w:bidi="km-KH"/>
        </w:rPr>
        <w:t>()</w:t>
      </w:r>
    </w:p>
    <w:p w14:paraId="34C2EEDB" w14:textId="77777777" w:rsidR="009A6179" w:rsidRDefault="009A6179" w:rsidP="007A44B1">
      <w:pPr>
        <w:pStyle w:val="a6"/>
        <w:ind w:firstLine="180"/>
        <w:rPr>
          <w:lang w:bidi="km-KH"/>
        </w:rPr>
      </w:pPr>
      <w:r>
        <w:rPr>
          <w:lang w:bidi="km-KH"/>
        </w:rPr>
        <w:t xml:space="preserve">        .</w:t>
      </w:r>
      <w:proofErr w:type="spellStart"/>
      <w:r>
        <w:rPr>
          <w:lang w:bidi="km-KH"/>
        </w:rPr>
        <w:t>getContentResolver</w:t>
      </w:r>
      <w:proofErr w:type="spellEnd"/>
      <w:r>
        <w:rPr>
          <w:lang w:bidi="km-KH"/>
        </w:rPr>
        <w:t>();</w:t>
      </w:r>
    </w:p>
    <w:p w14:paraId="35520C45" w14:textId="77777777" w:rsidR="009A6179" w:rsidRDefault="009A6179" w:rsidP="007A44B1">
      <w:pPr>
        <w:pStyle w:val="a6"/>
        <w:ind w:firstLine="180"/>
        <w:rPr>
          <w:lang w:bidi="km-KH"/>
        </w:rPr>
      </w:pPr>
    </w:p>
    <w:p w14:paraId="27AD7C33" w14:textId="77777777" w:rsidR="009A6179" w:rsidRDefault="009A6179" w:rsidP="007A44B1">
      <w:pPr>
        <w:pStyle w:val="a6"/>
        <w:ind w:firstLine="180"/>
        <w:rPr>
          <w:lang w:bidi="km-KH"/>
        </w:rPr>
      </w:pPr>
      <w:r>
        <w:rPr>
          <w:lang w:bidi="km-KH"/>
        </w:rPr>
        <w:t>// When performing a single item update, prefer using the ID</w:t>
      </w:r>
    </w:p>
    <w:p w14:paraId="45826ECB" w14:textId="77777777" w:rsidR="009A6179" w:rsidRDefault="009A6179" w:rsidP="007A44B1">
      <w:pPr>
        <w:pStyle w:val="a6"/>
        <w:ind w:firstLine="180"/>
        <w:rPr>
          <w:lang w:bidi="km-KH"/>
        </w:rPr>
      </w:pPr>
      <w:r>
        <w:rPr>
          <w:lang w:bidi="km-KH"/>
        </w:rPr>
        <w:t xml:space="preserve">String selection = </w:t>
      </w:r>
      <w:proofErr w:type="spellStart"/>
      <w:r>
        <w:rPr>
          <w:lang w:bidi="km-KH"/>
        </w:rPr>
        <w:t>MediaStore.Audio.Media._ID</w:t>
      </w:r>
      <w:proofErr w:type="spellEnd"/>
      <w:r>
        <w:rPr>
          <w:lang w:bidi="km-KH"/>
        </w:rPr>
        <w:t xml:space="preserve"> + " = ?";</w:t>
      </w:r>
    </w:p>
    <w:p w14:paraId="37E1396A" w14:textId="77777777" w:rsidR="009A6179" w:rsidRDefault="009A6179" w:rsidP="007A44B1">
      <w:pPr>
        <w:pStyle w:val="a6"/>
        <w:ind w:firstLine="180"/>
        <w:rPr>
          <w:lang w:bidi="km-KH"/>
        </w:rPr>
      </w:pPr>
    </w:p>
    <w:p w14:paraId="56645EEA" w14:textId="77777777" w:rsidR="009A6179" w:rsidRDefault="009A6179" w:rsidP="007A44B1">
      <w:pPr>
        <w:pStyle w:val="a6"/>
        <w:ind w:firstLine="180"/>
        <w:rPr>
          <w:lang w:bidi="km-KH"/>
        </w:rPr>
      </w:pPr>
      <w:r>
        <w:rPr>
          <w:lang w:bidi="km-KH"/>
        </w:rPr>
        <w:t xml:space="preserve">// By using selection + </w:t>
      </w:r>
      <w:proofErr w:type="spellStart"/>
      <w:r>
        <w:rPr>
          <w:lang w:bidi="km-KH"/>
        </w:rPr>
        <w:t>args</w:t>
      </w:r>
      <w:proofErr w:type="spellEnd"/>
      <w:r>
        <w:rPr>
          <w:lang w:bidi="km-KH"/>
        </w:rPr>
        <w:t xml:space="preserve"> we protect against improper escaping of</w:t>
      </w:r>
    </w:p>
    <w:p w14:paraId="639A14D1" w14:textId="77777777" w:rsidR="009A6179" w:rsidRDefault="009A6179" w:rsidP="007A44B1">
      <w:pPr>
        <w:pStyle w:val="a6"/>
        <w:ind w:firstLine="180"/>
        <w:rPr>
          <w:lang w:bidi="km-KH"/>
        </w:rPr>
      </w:pPr>
      <w:r>
        <w:rPr>
          <w:lang w:bidi="km-KH"/>
        </w:rPr>
        <w:t>// values. Here, "song" is an in-memory object that caches the song's</w:t>
      </w:r>
    </w:p>
    <w:p w14:paraId="291D7FA7" w14:textId="77777777" w:rsidR="009A6179" w:rsidRDefault="009A6179" w:rsidP="007A44B1">
      <w:pPr>
        <w:pStyle w:val="a6"/>
        <w:ind w:firstLine="180"/>
        <w:rPr>
          <w:lang w:bidi="km-KH"/>
        </w:rPr>
      </w:pPr>
      <w:r>
        <w:rPr>
          <w:lang w:bidi="km-KH"/>
        </w:rPr>
        <w:lastRenderedPageBreak/>
        <w:t>// information.</w:t>
      </w:r>
    </w:p>
    <w:p w14:paraId="6BB6E875" w14:textId="77777777" w:rsidR="009A6179" w:rsidRDefault="009A6179" w:rsidP="007A44B1">
      <w:pPr>
        <w:pStyle w:val="a6"/>
        <w:ind w:firstLine="180"/>
        <w:rPr>
          <w:lang w:bidi="km-KH"/>
        </w:rPr>
      </w:pPr>
      <w:r>
        <w:rPr>
          <w:lang w:bidi="km-KH"/>
        </w:rPr>
        <w:t xml:space="preserve">String[] </w:t>
      </w:r>
      <w:proofErr w:type="spellStart"/>
      <w:r>
        <w:rPr>
          <w:lang w:bidi="km-KH"/>
        </w:rPr>
        <w:t>selectionArgs</w:t>
      </w:r>
      <w:proofErr w:type="spellEnd"/>
      <w:r>
        <w:rPr>
          <w:lang w:bidi="km-KH"/>
        </w:rPr>
        <w:t xml:space="preserve"> = new String[] { </w:t>
      </w:r>
      <w:proofErr w:type="spellStart"/>
      <w:r>
        <w:rPr>
          <w:lang w:bidi="km-KH"/>
        </w:rPr>
        <w:t>getId</w:t>
      </w:r>
      <w:proofErr w:type="spellEnd"/>
      <w:r>
        <w:rPr>
          <w:lang w:bidi="km-KH"/>
        </w:rPr>
        <w:t>().</w:t>
      </w:r>
      <w:proofErr w:type="spellStart"/>
      <w:r>
        <w:rPr>
          <w:lang w:bidi="km-KH"/>
        </w:rPr>
        <w:t>toString</w:t>
      </w:r>
      <w:proofErr w:type="spellEnd"/>
      <w:r>
        <w:rPr>
          <w:lang w:bidi="km-KH"/>
        </w:rPr>
        <w:t>() };</w:t>
      </w:r>
    </w:p>
    <w:p w14:paraId="6300B295" w14:textId="77777777" w:rsidR="009A6179" w:rsidRDefault="009A6179" w:rsidP="007A44B1">
      <w:pPr>
        <w:pStyle w:val="a6"/>
        <w:ind w:firstLine="180"/>
        <w:rPr>
          <w:lang w:bidi="km-KH"/>
        </w:rPr>
      </w:pPr>
    </w:p>
    <w:p w14:paraId="2CCFF57E" w14:textId="77777777" w:rsidR="009A6179" w:rsidRDefault="009A6179" w:rsidP="007A44B1">
      <w:pPr>
        <w:pStyle w:val="a6"/>
        <w:ind w:firstLine="180"/>
        <w:rPr>
          <w:lang w:bidi="km-KH"/>
        </w:rPr>
      </w:pPr>
      <w:r>
        <w:rPr>
          <w:lang w:bidi="km-KH"/>
        </w:rPr>
        <w:t>// Update an existing song.</w:t>
      </w:r>
    </w:p>
    <w:p w14:paraId="4109A3D0" w14:textId="77777777" w:rsidR="009A6179" w:rsidRDefault="009A6179" w:rsidP="007A44B1">
      <w:pPr>
        <w:pStyle w:val="a6"/>
        <w:ind w:firstLine="180"/>
        <w:rPr>
          <w:lang w:bidi="km-KH"/>
        </w:rPr>
      </w:pPr>
      <w:proofErr w:type="spellStart"/>
      <w:r>
        <w:rPr>
          <w:lang w:bidi="km-KH"/>
        </w:rPr>
        <w:t>ContentValues</w:t>
      </w:r>
      <w:proofErr w:type="spellEnd"/>
      <w:r>
        <w:rPr>
          <w:lang w:bidi="km-KH"/>
        </w:rPr>
        <w:t xml:space="preserve"> </w:t>
      </w:r>
      <w:proofErr w:type="spellStart"/>
      <w:r>
        <w:rPr>
          <w:lang w:bidi="km-KH"/>
        </w:rPr>
        <w:t>updatedSongDetails</w:t>
      </w:r>
      <w:proofErr w:type="spellEnd"/>
      <w:r>
        <w:rPr>
          <w:lang w:bidi="km-KH"/>
        </w:rPr>
        <w:t xml:space="preserve"> = new </w:t>
      </w:r>
      <w:proofErr w:type="spellStart"/>
      <w:r>
        <w:rPr>
          <w:lang w:bidi="km-KH"/>
        </w:rPr>
        <w:t>ContentValues</w:t>
      </w:r>
      <w:proofErr w:type="spellEnd"/>
      <w:r>
        <w:rPr>
          <w:lang w:bidi="km-KH"/>
        </w:rPr>
        <w:t>();</w:t>
      </w:r>
    </w:p>
    <w:p w14:paraId="29DE2F84" w14:textId="77777777" w:rsidR="009A6179" w:rsidRDefault="009A6179" w:rsidP="007A44B1">
      <w:pPr>
        <w:pStyle w:val="a6"/>
        <w:ind w:firstLine="180"/>
        <w:rPr>
          <w:lang w:bidi="km-KH"/>
        </w:rPr>
      </w:pPr>
      <w:proofErr w:type="spellStart"/>
      <w:r>
        <w:rPr>
          <w:lang w:bidi="km-KH"/>
        </w:rPr>
        <w:t>updatedSongDetails.put</w:t>
      </w:r>
      <w:proofErr w:type="spellEnd"/>
      <w:r>
        <w:rPr>
          <w:lang w:bidi="km-KH"/>
        </w:rPr>
        <w:t>(</w:t>
      </w:r>
      <w:proofErr w:type="spellStart"/>
      <w:r>
        <w:rPr>
          <w:lang w:bidi="km-KH"/>
        </w:rPr>
        <w:t>MediaStore.Audio.Media.DISPLAY_NAME</w:t>
      </w:r>
      <w:proofErr w:type="spellEnd"/>
      <w:r>
        <w:rPr>
          <w:lang w:bidi="km-KH"/>
        </w:rPr>
        <w:t>,</w:t>
      </w:r>
    </w:p>
    <w:p w14:paraId="4BD1A355" w14:textId="77777777" w:rsidR="009A6179" w:rsidRDefault="009A6179" w:rsidP="007A44B1">
      <w:pPr>
        <w:pStyle w:val="a6"/>
        <w:ind w:firstLine="180"/>
        <w:rPr>
          <w:lang w:bidi="km-KH"/>
        </w:rPr>
      </w:pPr>
      <w:r>
        <w:rPr>
          <w:lang w:bidi="km-KH"/>
        </w:rPr>
        <w:t xml:space="preserve">        "My Favorite Song.mp3");</w:t>
      </w:r>
    </w:p>
    <w:p w14:paraId="4473DF8D" w14:textId="77777777" w:rsidR="009A6179" w:rsidRDefault="009A6179" w:rsidP="007A44B1">
      <w:pPr>
        <w:pStyle w:val="a6"/>
        <w:ind w:firstLine="180"/>
        <w:rPr>
          <w:lang w:bidi="km-KH"/>
        </w:rPr>
      </w:pPr>
    </w:p>
    <w:p w14:paraId="2C53FEBD" w14:textId="77777777" w:rsidR="009A6179" w:rsidRDefault="009A6179" w:rsidP="007A44B1">
      <w:pPr>
        <w:pStyle w:val="a6"/>
        <w:ind w:firstLine="180"/>
        <w:rPr>
          <w:lang w:bidi="km-KH"/>
        </w:rPr>
      </w:pPr>
      <w:r>
        <w:rPr>
          <w:lang w:bidi="km-KH"/>
        </w:rPr>
        <w:t>// Use the individual song's URI to represent the collection that's</w:t>
      </w:r>
    </w:p>
    <w:p w14:paraId="2D605C52" w14:textId="77777777" w:rsidR="009A6179" w:rsidRDefault="009A6179" w:rsidP="007A44B1">
      <w:pPr>
        <w:pStyle w:val="a6"/>
        <w:ind w:firstLine="180"/>
        <w:rPr>
          <w:lang w:bidi="km-KH"/>
        </w:rPr>
      </w:pPr>
      <w:r>
        <w:rPr>
          <w:lang w:bidi="km-KH"/>
        </w:rPr>
        <w:t>// updated.</w:t>
      </w:r>
    </w:p>
    <w:p w14:paraId="64C29073" w14:textId="77777777" w:rsidR="009A6179" w:rsidRDefault="009A6179" w:rsidP="007A44B1">
      <w:pPr>
        <w:pStyle w:val="a6"/>
        <w:ind w:firstLine="180"/>
        <w:rPr>
          <w:lang w:bidi="km-KH"/>
        </w:rPr>
      </w:pPr>
      <w:r>
        <w:rPr>
          <w:lang w:bidi="km-KH"/>
        </w:rPr>
        <w:t xml:space="preserve">int </w:t>
      </w:r>
      <w:proofErr w:type="spellStart"/>
      <w:r>
        <w:rPr>
          <w:lang w:bidi="km-KH"/>
        </w:rPr>
        <w:t>numSongsUpdated</w:t>
      </w:r>
      <w:proofErr w:type="spellEnd"/>
      <w:r>
        <w:rPr>
          <w:lang w:bidi="km-KH"/>
        </w:rPr>
        <w:t xml:space="preserve"> = </w:t>
      </w:r>
      <w:proofErr w:type="spellStart"/>
      <w:r>
        <w:rPr>
          <w:lang w:bidi="km-KH"/>
        </w:rPr>
        <w:t>resolver.update</w:t>
      </w:r>
      <w:proofErr w:type="spellEnd"/>
      <w:r>
        <w:rPr>
          <w:lang w:bidi="km-KH"/>
        </w:rPr>
        <w:t>(</w:t>
      </w:r>
    </w:p>
    <w:p w14:paraId="172C83BE" w14:textId="77777777" w:rsidR="009A6179" w:rsidRDefault="009A6179" w:rsidP="007A44B1">
      <w:pPr>
        <w:pStyle w:val="a6"/>
        <w:ind w:firstLine="180"/>
        <w:rPr>
          <w:lang w:bidi="km-KH"/>
        </w:rPr>
      </w:pPr>
      <w:r>
        <w:rPr>
          <w:lang w:bidi="km-KH"/>
        </w:rPr>
        <w:t xml:space="preserve">        </w:t>
      </w:r>
      <w:proofErr w:type="spellStart"/>
      <w:r>
        <w:rPr>
          <w:lang w:bidi="km-KH"/>
        </w:rPr>
        <w:t>myFavoriteSongUri</w:t>
      </w:r>
      <w:proofErr w:type="spellEnd"/>
      <w:r>
        <w:rPr>
          <w:lang w:bidi="km-KH"/>
        </w:rPr>
        <w:t>,</w:t>
      </w:r>
    </w:p>
    <w:p w14:paraId="21C6BC15" w14:textId="77777777" w:rsidR="009A6179" w:rsidRDefault="009A6179" w:rsidP="007A44B1">
      <w:pPr>
        <w:pStyle w:val="a6"/>
        <w:ind w:firstLine="180"/>
        <w:rPr>
          <w:lang w:bidi="km-KH"/>
        </w:rPr>
      </w:pPr>
      <w:r>
        <w:rPr>
          <w:lang w:bidi="km-KH"/>
        </w:rPr>
        <w:t xml:space="preserve">        </w:t>
      </w:r>
      <w:proofErr w:type="spellStart"/>
      <w:r>
        <w:rPr>
          <w:lang w:bidi="km-KH"/>
        </w:rPr>
        <w:t>updatedSongDetails</w:t>
      </w:r>
      <w:proofErr w:type="spellEnd"/>
      <w:r>
        <w:rPr>
          <w:lang w:bidi="km-KH"/>
        </w:rPr>
        <w:t>,</w:t>
      </w:r>
    </w:p>
    <w:p w14:paraId="602A43F9" w14:textId="77777777" w:rsidR="009A6179" w:rsidRDefault="009A6179" w:rsidP="007A44B1">
      <w:pPr>
        <w:pStyle w:val="a6"/>
        <w:ind w:firstLine="180"/>
        <w:rPr>
          <w:lang w:bidi="km-KH"/>
        </w:rPr>
      </w:pPr>
      <w:r>
        <w:rPr>
          <w:lang w:bidi="km-KH"/>
        </w:rPr>
        <w:t xml:space="preserve">        selection,</w:t>
      </w:r>
    </w:p>
    <w:p w14:paraId="507E9933" w14:textId="77777777" w:rsidR="009A6179" w:rsidRDefault="009A6179" w:rsidP="007A44B1">
      <w:pPr>
        <w:pStyle w:val="a6"/>
        <w:ind w:firstLine="180"/>
        <w:rPr>
          <w:lang w:bidi="km-KH"/>
        </w:rPr>
      </w:pPr>
      <w:r>
        <w:rPr>
          <w:lang w:bidi="km-KH"/>
        </w:rPr>
        <w:t xml:space="preserve">        </w:t>
      </w:r>
      <w:proofErr w:type="spellStart"/>
      <w:r>
        <w:rPr>
          <w:lang w:bidi="km-KH"/>
        </w:rPr>
        <w:t>selectionArgs</w:t>
      </w:r>
      <w:proofErr w:type="spellEnd"/>
      <w:r>
        <w:rPr>
          <w:lang w:bidi="km-KH"/>
        </w:rPr>
        <w:t>);</w:t>
      </w:r>
    </w:p>
    <w:p w14:paraId="5BA10F22" w14:textId="68DB4FD5" w:rsidR="007A44B1" w:rsidRDefault="0018653C" w:rsidP="0018653C">
      <w:pPr>
        <w:pStyle w:val="a5"/>
        <w:ind w:firstLine="361"/>
        <w:rPr>
          <w:lang w:bidi="km-KH"/>
        </w:rPr>
      </w:pPr>
      <w:r>
        <w:t>码</w:t>
      </w:r>
      <w:r>
        <w:t xml:space="preserve"> </w:t>
      </w:r>
      <w:r w:rsidR="006F6ADA">
        <w:fldChar w:fldCharType="begin"/>
      </w:r>
      <w:r w:rsidR="006F6ADA">
        <w:instrText xml:space="preserve"> STYLEREF </w:instrText>
      </w:r>
      <w:r w:rsidR="006F6ADA">
        <w:instrText xml:space="preserve">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31</w:t>
      </w:r>
      <w:r w:rsidR="00BA5EDF">
        <w:fldChar w:fldCharType="end"/>
      </w:r>
    </w:p>
    <w:p w14:paraId="354F6AC3" w14:textId="30C70FF7" w:rsidR="009A6179" w:rsidRDefault="009A6179" w:rsidP="009A6179">
      <w:pPr>
        <w:ind w:firstLine="420"/>
        <w:rPr>
          <w:lang w:bidi="km-KH"/>
        </w:rPr>
      </w:pPr>
      <w:r>
        <w:rPr>
          <w:rFonts w:hint="eastAsia"/>
          <w:lang w:bidi="km-KH"/>
        </w:rPr>
        <w:t>如果分区存储不可用或未启用，上述代码段中所示的过程也适用于不属于应用的文件。注意：可以在调用</w:t>
      </w:r>
      <w:r>
        <w:rPr>
          <w:lang w:bidi="km-KH"/>
        </w:rPr>
        <w:t xml:space="preserve"> update() </w:t>
      </w:r>
      <w:r>
        <w:rPr>
          <w:lang w:bidi="km-KH"/>
        </w:rPr>
        <w:t>的过程中通过更改</w:t>
      </w:r>
      <w:r>
        <w:rPr>
          <w:lang w:bidi="km-KH"/>
        </w:rPr>
        <w:t xml:space="preserve"> </w:t>
      </w:r>
      <w:proofErr w:type="spellStart"/>
      <w:r>
        <w:rPr>
          <w:lang w:bidi="km-KH"/>
        </w:rPr>
        <w:t>MediaColumns.RELATIVE_PATH</w:t>
      </w:r>
      <w:proofErr w:type="spellEnd"/>
      <w:r>
        <w:rPr>
          <w:lang w:bidi="km-KH"/>
        </w:rPr>
        <w:t xml:space="preserve"> </w:t>
      </w:r>
      <w:r>
        <w:rPr>
          <w:lang w:bidi="km-KH"/>
        </w:rPr>
        <w:t>或</w:t>
      </w:r>
      <w:r>
        <w:rPr>
          <w:lang w:bidi="km-KH"/>
        </w:rPr>
        <w:t xml:space="preserve"> </w:t>
      </w:r>
      <w:proofErr w:type="spellStart"/>
      <w:r>
        <w:rPr>
          <w:lang w:bidi="km-KH"/>
        </w:rPr>
        <w:t>MediaColumns.DISPLAY_NAME</w:t>
      </w:r>
      <w:proofErr w:type="spellEnd"/>
      <w:r>
        <w:rPr>
          <w:lang w:bidi="km-KH"/>
        </w:rPr>
        <w:t xml:space="preserve"> </w:t>
      </w:r>
      <w:r>
        <w:rPr>
          <w:lang w:bidi="km-KH"/>
        </w:rPr>
        <w:t>在磁盘上移动文件。</w:t>
      </w:r>
      <w:r>
        <w:rPr>
          <w:rFonts w:hint="eastAsia"/>
          <w:lang w:bidi="km-KH"/>
        </w:rPr>
        <w:t>如果需要使用原生库编写媒体文件，将与文件相关联的文件描述符从基于</w:t>
      </w:r>
      <w:r>
        <w:rPr>
          <w:lang w:bidi="km-KH"/>
        </w:rPr>
        <w:t xml:space="preserve"> Java </w:t>
      </w:r>
      <w:r>
        <w:rPr>
          <w:lang w:bidi="km-KH"/>
        </w:rPr>
        <w:t>或基于</w:t>
      </w:r>
      <w:r>
        <w:rPr>
          <w:lang w:bidi="km-KH"/>
        </w:rPr>
        <w:t xml:space="preserve"> Koltin </w:t>
      </w:r>
      <w:r>
        <w:rPr>
          <w:lang w:bidi="km-KH"/>
        </w:rPr>
        <w:t>的代码传入原生代码。</w:t>
      </w:r>
      <w:r>
        <w:rPr>
          <w:rFonts w:hint="eastAsia"/>
          <w:lang w:bidi="km-KH"/>
        </w:rPr>
        <w:t>以下代码段演示了如何将媒体对象的文件描述符传入应用的原生代码：</w:t>
      </w:r>
    </w:p>
    <w:p w14:paraId="7E012CE4" w14:textId="77777777" w:rsidR="009A6179" w:rsidRDefault="009A6179" w:rsidP="00BE77C3">
      <w:pPr>
        <w:pStyle w:val="a6"/>
        <w:ind w:firstLine="180"/>
        <w:rPr>
          <w:lang w:bidi="km-KH"/>
        </w:rPr>
      </w:pPr>
      <w:r>
        <w:rPr>
          <w:lang w:bidi="km-KH"/>
        </w:rPr>
        <w:t xml:space="preserve">Uri </w:t>
      </w:r>
      <w:proofErr w:type="spellStart"/>
      <w:r>
        <w:rPr>
          <w:lang w:bidi="km-KH"/>
        </w:rPr>
        <w:t>contentUri</w:t>
      </w:r>
      <w:proofErr w:type="spellEnd"/>
      <w:r>
        <w:rPr>
          <w:lang w:bidi="km-KH"/>
        </w:rPr>
        <w:t xml:space="preserve"> = </w:t>
      </w:r>
      <w:proofErr w:type="spellStart"/>
      <w:r>
        <w:rPr>
          <w:lang w:bidi="km-KH"/>
        </w:rPr>
        <w:t>ContentUris.withAppendedId</w:t>
      </w:r>
      <w:proofErr w:type="spellEnd"/>
      <w:r>
        <w:rPr>
          <w:lang w:bidi="km-KH"/>
        </w:rPr>
        <w:t>(</w:t>
      </w:r>
    </w:p>
    <w:p w14:paraId="0E24107B" w14:textId="77777777" w:rsidR="009A6179" w:rsidRDefault="009A6179" w:rsidP="00BE77C3">
      <w:pPr>
        <w:pStyle w:val="a6"/>
        <w:ind w:firstLine="180"/>
        <w:rPr>
          <w:lang w:bidi="km-KH"/>
        </w:rPr>
      </w:pPr>
      <w:r>
        <w:rPr>
          <w:lang w:bidi="km-KH"/>
        </w:rPr>
        <w:t xml:space="preserve">        </w:t>
      </w:r>
      <w:proofErr w:type="spellStart"/>
      <w:r>
        <w:rPr>
          <w:lang w:bidi="km-KH"/>
        </w:rPr>
        <w:t>MediaStore.Audio.Media.EXTERNAL_CONTENT_URI</w:t>
      </w:r>
      <w:proofErr w:type="spellEnd"/>
      <w:r>
        <w:rPr>
          <w:lang w:bidi="km-KH"/>
        </w:rPr>
        <w:t>,</w:t>
      </w:r>
    </w:p>
    <w:p w14:paraId="1898F6A8" w14:textId="77777777" w:rsidR="009A6179" w:rsidRDefault="009A6179" w:rsidP="00BE77C3">
      <w:pPr>
        <w:pStyle w:val="a6"/>
        <w:ind w:firstLine="180"/>
        <w:rPr>
          <w:lang w:bidi="km-KH"/>
        </w:rPr>
      </w:pPr>
      <w:r>
        <w:rPr>
          <w:lang w:bidi="km-KH"/>
        </w:rPr>
        <w:t xml:space="preserve">        </w:t>
      </w:r>
      <w:proofErr w:type="spellStart"/>
      <w:r>
        <w:rPr>
          <w:lang w:bidi="km-KH"/>
        </w:rPr>
        <w:t>cursor.getLong</w:t>
      </w:r>
      <w:proofErr w:type="spellEnd"/>
      <w:r>
        <w:rPr>
          <w:lang w:bidi="km-KH"/>
        </w:rPr>
        <w:t>(</w:t>
      </w:r>
      <w:proofErr w:type="spellStart"/>
      <w:r>
        <w:rPr>
          <w:lang w:bidi="km-KH"/>
        </w:rPr>
        <w:t>Integer.parseInt</w:t>
      </w:r>
      <w:proofErr w:type="spellEnd"/>
      <w:r>
        <w:rPr>
          <w:lang w:bidi="km-KH"/>
        </w:rPr>
        <w:t>(</w:t>
      </w:r>
      <w:proofErr w:type="spellStart"/>
      <w:r>
        <w:rPr>
          <w:lang w:bidi="km-KH"/>
        </w:rPr>
        <w:t>BaseColumns</w:t>
      </w:r>
      <w:proofErr w:type="spellEnd"/>
      <w:r>
        <w:rPr>
          <w:lang w:bidi="km-KH"/>
        </w:rPr>
        <w:t>._ID)));</w:t>
      </w:r>
    </w:p>
    <w:p w14:paraId="3F3B58CF" w14:textId="77777777" w:rsidR="009A6179" w:rsidRDefault="009A6179" w:rsidP="00BE77C3">
      <w:pPr>
        <w:pStyle w:val="a6"/>
        <w:ind w:firstLine="180"/>
        <w:rPr>
          <w:lang w:bidi="km-KH"/>
        </w:rPr>
      </w:pPr>
      <w:r>
        <w:rPr>
          <w:lang w:bidi="km-KH"/>
        </w:rPr>
        <w:t xml:space="preserve">String </w:t>
      </w:r>
      <w:proofErr w:type="spellStart"/>
      <w:r>
        <w:rPr>
          <w:lang w:bidi="km-KH"/>
        </w:rPr>
        <w:t>fileOpenMode</w:t>
      </w:r>
      <w:proofErr w:type="spellEnd"/>
      <w:r>
        <w:rPr>
          <w:lang w:bidi="km-KH"/>
        </w:rPr>
        <w:t xml:space="preserve"> = "r";</w:t>
      </w:r>
    </w:p>
    <w:p w14:paraId="62CAC581" w14:textId="77777777" w:rsidR="009A6179" w:rsidRDefault="009A6179" w:rsidP="00BE77C3">
      <w:pPr>
        <w:pStyle w:val="a6"/>
        <w:ind w:firstLine="180"/>
        <w:rPr>
          <w:lang w:bidi="km-KH"/>
        </w:rPr>
      </w:pPr>
      <w:proofErr w:type="spellStart"/>
      <w:r>
        <w:rPr>
          <w:lang w:bidi="km-KH"/>
        </w:rPr>
        <w:t>ParcelFileDescriptor</w:t>
      </w:r>
      <w:proofErr w:type="spellEnd"/>
      <w:r>
        <w:rPr>
          <w:lang w:bidi="km-KH"/>
        </w:rPr>
        <w:t xml:space="preserve"> </w:t>
      </w:r>
      <w:proofErr w:type="spellStart"/>
      <w:r>
        <w:rPr>
          <w:lang w:bidi="km-KH"/>
        </w:rPr>
        <w:t>parcelFd</w:t>
      </w:r>
      <w:proofErr w:type="spellEnd"/>
      <w:r>
        <w:rPr>
          <w:lang w:bidi="km-KH"/>
        </w:rPr>
        <w:t xml:space="preserve"> =</w:t>
      </w:r>
    </w:p>
    <w:p w14:paraId="1807CA92" w14:textId="77777777" w:rsidR="009A6179" w:rsidRDefault="009A6179" w:rsidP="00BE77C3">
      <w:pPr>
        <w:pStyle w:val="a6"/>
        <w:ind w:firstLine="180"/>
        <w:rPr>
          <w:lang w:bidi="km-KH"/>
        </w:rPr>
      </w:pPr>
      <w:r>
        <w:rPr>
          <w:lang w:bidi="km-KH"/>
        </w:rPr>
        <w:t xml:space="preserve">        </w:t>
      </w:r>
      <w:proofErr w:type="spellStart"/>
      <w:r>
        <w:rPr>
          <w:lang w:bidi="km-KH"/>
        </w:rPr>
        <w:t>resolver.openFileDescriptor</w:t>
      </w:r>
      <w:proofErr w:type="spellEnd"/>
      <w:r>
        <w:rPr>
          <w:lang w:bidi="km-KH"/>
        </w:rPr>
        <w:t>(</w:t>
      </w:r>
      <w:proofErr w:type="spellStart"/>
      <w:r>
        <w:rPr>
          <w:lang w:bidi="km-KH"/>
        </w:rPr>
        <w:t>contentUri</w:t>
      </w:r>
      <w:proofErr w:type="spellEnd"/>
      <w:r>
        <w:rPr>
          <w:lang w:bidi="km-KH"/>
        </w:rPr>
        <w:t xml:space="preserve">, </w:t>
      </w:r>
      <w:proofErr w:type="spellStart"/>
      <w:r>
        <w:rPr>
          <w:lang w:bidi="km-KH"/>
        </w:rPr>
        <w:t>fileOpenMode</w:t>
      </w:r>
      <w:proofErr w:type="spellEnd"/>
      <w:r>
        <w:rPr>
          <w:lang w:bidi="km-KH"/>
        </w:rPr>
        <w:t>);</w:t>
      </w:r>
    </w:p>
    <w:p w14:paraId="7DF2FB4F" w14:textId="77777777" w:rsidR="009A6179" w:rsidRDefault="009A6179" w:rsidP="00BE77C3">
      <w:pPr>
        <w:pStyle w:val="a6"/>
        <w:ind w:firstLine="180"/>
        <w:rPr>
          <w:lang w:bidi="km-KH"/>
        </w:rPr>
      </w:pPr>
      <w:r>
        <w:rPr>
          <w:lang w:bidi="km-KH"/>
        </w:rPr>
        <w:t>if (</w:t>
      </w:r>
      <w:proofErr w:type="spellStart"/>
      <w:r>
        <w:rPr>
          <w:lang w:bidi="km-KH"/>
        </w:rPr>
        <w:t>parcelFd</w:t>
      </w:r>
      <w:proofErr w:type="spellEnd"/>
      <w:r>
        <w:rPr>
          <w:lang w:bidi="km-KH"/>
        </w:rPr>
        <w:t xml:space="preserve"> != null) {</w:t>
      </w:r>
    </w:p>
    <w:p w14:paraId="6D9FEF58" w14:textId="77777777" w:rsidR="009A6179" w:rsidRDefault="009A6179" w:rsidP="00BE77C3">
      <w:pPr>
        <w:pStyle w:val="a6"/>
        <w:ind w:firstLine="180"/>
        <w:rPr>
          <w:lang w:bidi="km-KH"/>
        </w:rPr>
      </w:pPr>
      <w:r>
        <w:rPr>
          <w:lang w:bidi="km-KH"/>
        </w:rPr>
        <w:t xml:space="preserve">    int </w:t>
      </w:r>
      <w:proofErr w:type="spellStart"/>
      <w:r>
        <w:rPr>
          <w:lang w:bidi="km-KH"/>
        </w:rPr>
        <w:t>fd</w:t>
      </w:r>
      <w:proofErr w:type="spellEnd"/>
      <w:r>
        <w:rPr>
          <w:lang w:bidi="km-KH"/>
        </w:rPr>
        <w:t xml:space="preserve"> = </w:t>
      </w:r>
      <w:proofErr w:type="spellStart"/>
      <w:r>
        <w:rPr>
          <w:lang w:bidi="km-KH"/>
        </w:rPr>
        <w:t>parcelFd.detachFd</w:t>
      </w:r>
      <w:proofErr w:type="spellEnd"/>
      <w:r>
        <w:rPr>
          <w:lang w:bidi="km-KH"/>
        </w:rPr>
        <w:t>();</w:t>
      </w:r>
    </w:p>
    <w:p w14:paraId="2BAE07AB" w14:textId="77777777" w:rsidR="009A6179" w:rsidRDefault="009A6179" w:rsidP="00BE77C3">
      <w:pPr>
        <w:pStyle w:val="a6"/>
        <w:ind w:firstLine="180"/>
        <w:rPr>
          <w:lang w:bidi="km-KH"/>
        </w:rPr>
      </w:pPr>
      <w:r>
        <w:rPr>
          <w:lang w:bidi="km-KH"/>
        </w:rPr>
        <w:t xml:space="preserve">    // Pass the integer value "</w:t>
      </w:r>
      <w:proofErr w:type="spellStart"/>
      <w:r>
        <w:rPr>
          <w:lang w:bidi="km-KH"/>
        </w:rPr>
        <w:t>fd</w:t>
      </w:r>
      <w:proofErr w:type="spellEnd"/>
      <w:r>
        <w:rPr>
          <w:lang w:bidi="km-KH"/>
        </w:rPr>
        <w:t>" into your native code. Remember to call</w:t>
      </w:r>
    </w:p>
    <w:p w14:paraId="4E68F8F9" w14:textId="77777777" w:rsidR="009A6179" w:rsidRDefault="009A6179" w:rsidP="00BE77C3">
      <w:pPr>
        <w:pStyle w:val="a6"/>
        <w:ind w:firstLine="180"/>
        <w:rPr>
          <w:lang w:bidi="km-KH"/>
        </w:rPr>
      </w:pPr>
      <w:r>
        <w:rPr>
          <w:lang w:bidi="km-KH"/>
        </w:rPr>
        <w:t xml:space="preserve">    // close(2) on the file descriptor when you're done using it.</w:t>
      </w:r>
    </w:p>
    <w:p w14:paraId="2C2437BC" w14:textId="77777777" w:rsidR="009A6179" w:rsidRDefault="009A6179" w:rsidP="00BE77C3">
      <w:pPr>
        <w:pStyle w:val="a6"/>
        <w:ind w:firstLine="180"/>
        <w:rPr>
          <w:lang w:bidi="km-KH"/>
        </w:rPr>
      </w:pPr>
      <w:r>
        <w:rPr>
          <w:lang w:bidi="km-KH"/>
        </w:rPr>
        <w:lastRenderedPageBreak/>
        <w:t>}</w:t>
      </w:r>
    </w:p>
    <w:p w14:paraId="5467A520" w14:textId="05AA1C1B" w:rsidR="00BE77C3" w:rsidRDefault="001E5D1A" w:rsidP="001E5D1A">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32</w:t>
      </w:r>
      <w:r w:rsidR="00BA5EDF">
        <w:fldChar w:fldCharType="end"/>
      </w:r>
    </w:p>
    <w:p w14:paraId="56F52B6D" w14:textId="521BF45F" w:rsidR="009A6179" w:rsidRDefault="009A6179" w:rsidP="009A6179">
      <w:pPr>
        <w:ind w:firstLine="420"/>
        <w:rPr>
          <w:lang w:bidi="km-KH"/>
        </w:rPr>
      </w:pPr>
      <w:r>
        <w:rPr>
          <w:rFonts w:hint="eastAsia"/>
          <w:lang w:bidi="km-KH"/>
        </w:rPr>
        <w:t>如果应用使用分区存储，它通常无法更新其他应用存放到媒体库中的媒体文件。不过，仍可通过捕获平台抛出的</w:t>
      </w:r>
      <w:r>
        <w:rPr>
          <w:lang w:bidi="km-KH"/>
        </w:rPr>
        <w:t xml:space="preserve"> </w:t>
      </w:r>
      <w:proofErr w:type="spellStart"/>
      <w:r>
        <w:rPr>
          <w:lang w:bidi="km-KH"/>
        </w:rPr>
        <w:t>RecoverableSecurityException</w:t>
      </w:r>
      <w:proofErr w:type="spellEnd"/>
      <w:r>
        <w:rPr>
          <w:lang w:bidi="km-KH"/>
        </w:rPr>
        <w:t xml:space="preserve"> </w:t>
      </w:r>
      <w:r>
        <w:rPr>
          <w:lang w:bidi="km-KH"/>
        </w:rPr>
        <w:t>来征得用户同意修改文件。然后，可以请求用户授予应用对此特定内容的写入权限，如以下代码段所示：</w:t>
      </w:r>
    </w:p>
    <w:p w14:paraId="49CA77A9" w14:textId="77777777" w:rsidR="009A6179" w:rsidRDefault="009A6179" w:rsidP="009523EB">
      <w:pPr>
        <w:pStyle w:val="a6"/>
        <w:ind w:firstLine="180"/>
        <w:rPr>
          <w:lang w:bidi="km-KH"/>
        </w:rPr>
      </w:pPr>
      <w:r>
        <w:rPr>
          <w:lang w:bidi="km-KH"/>
        </w:rPr>
        <w:t>try {</w:t>
      </w:r>
    </w:p>
    <w:p w14:paraId="775D5A4B" w14:textId="77777777" w:rsidR="009A6179" w:rsidRDefault="009A6179" w:rsidP="009523EB">
      <w:pPr>
        <w:pStyle w:val="a6"/>
        <w:ind w:firstLine="180"/>
        <w:rPr>
          <w:lang w:bidi="km-KH"/>
        </w:rPr>
      </w:pPr>
      <w:r>
        <w:rPr>
          <w:lang w:bidi="km-KH"/>
        </w:rPr>
        <w:t xml:space="preserve">    </w:t>
      </w:r>
      <w:proofErr w:type="spellStart"/>
      <w:r>
        <w:rPr>
          <w:lang w:bidi="km-KH"/>
        </w:rPr>
        <w:t>ParcelFileDescriptor</w:t>
      </w:r>
      <w:proofErr w:type="spellEnd"/>
      <w:r>
        <w:rPr>
          <w:lang w:bidi="km-KH"/>
        </w:rPr>
        <w:t xml:space="preserve"> </w:t>
      </w:r>
      <w:proofErr w:type="spellStart"/>
      <w:r>
        <w:rPr>
          <w:lang w:bidi="km-KH"/>
        </w:rPr>
        <w:t>imageFd</w:t>
      </w:r>
      <w:proofErr w:type="spellEnd"/>
      <w:r>
        <w:rPr>
          <w:lang w:bidi="km-KH"/>
        </w:rPr>
        <w:t xml:space="preserve"> = </w:t>
      </w:r>
      <w:proofErr w:type="spellStart"/>
      <w:r>
        <w:rPr>
          <w:lang w:bidi="km-KH"/>
        </w:rPr>
        <w:t>getContentResolver</w:t>
      </w:r>
      <w:proofErr w:type="spellEnd"/>
      <w:r>
        <w:rPr>
          <w:lang w:bidi="km-KH"/>
        </w:rPr>
        <w:t>()</w:t>
      </w:r>
    </w:p>
    <w:p w14:paraId="535DEF86" w14:textId="77777777" w:rsidR="009A6179" w:rsidRDefault="009A6179" w:rsidP="009523EB">
      <w:pPr>
        <w:pStyle w:val="a6"/>
        <w:ind w:firstLine="180"/>
        <w:rPr>
          <w:lang w:bidi="km-KH"/>
        </w:rPr>
      </w:pPr>
      <w:r>
        <w:rPr>
          <w:lang w:bidi="km-KH"/>
        </w:rPr>
        <w:t xml:space="preserve">            .</w:t>
      </w:r>
      <w:proofErr w:type="spellStart"/>
      <w:r>
        <w:rPr>
          <w:lang w:bidi="km-KH"/>
        </w:rPr>
        <w:t>openFileDescriptor</w:t>
      </w:r>
      <w:proofErr w:type="spellEnd"/>
      <w:r>
        <w:rPr>
          <w:lang w:bidi="km-KH"/>
        </w:rPr>
        <w:t>(image-content-</w:t>
      </w:r>
      <w:proofErr w:type="spellStart"/>
      <w:r>
        <w:rPr>
          <w:lang w:bidi="km-KH"/>
        </w:rPr>
        <w:t>uri</w:t>
      </w:r>
      <w:proofErr w:type="spellEnd"/>
      <w:r>
        <w:rPr>
          <w:lang w:bidi="km-KH"/>
        </w:rPr>
        <w:t>, "w");</w:t>
      </w:r>
    </w:p>
    <w:p w14:paraId="55BAC052" w14:textId="77777777" w:rsidR="009A6179" w:rsidRDefault="009A6179" w:rsidP="009523EB">
      <w:pPr>
        <w:pStyle w:val="a6"/>
        <w:ind w:firstLine="180"/>
        <w:rPr>
          <w:lang w:bidi="km-KH"/>
        </w:rPr>
      </w:pPr>
      <w:r>
        <w:rPr>
          <w:lang w:bidi="km-KH"/>
        </w:rPr>
        <w:t xml:space="preserve">    </w:t>
      </w:r>
      <w:proofErr w:type="spellStart"/>
      <w:r>
        <w:rPr>
          <w:lang w:bidi="km-KH"/>
        </w:rPr>
        <w:t>setGrayscaleFilter</w:t>
      </w:r>
      <w:proofErr w:type="spellEnd"/>
      <w:r>
        <w:rPr>
          <w:lang w:bidi="km-KH"/>
        </w:rPr>
        <w:t>(</w:t>
      </w:r>
      <w:proofErr w:type="spellStart"/>
      <w:r>
        <w:rPr>
          <w:lang w:bidi="km-KH"/>
        </w:rPr>
        <w:t>imageFd</w:t>
      </w:r>
      <w:proofErr w:type="spellEnd"/>
      <w:r>
        <w:rPr>
          <w:lang w:bidi="km-KH"/>
        </w:rPr>
        <w:t>);</w:t>
      </w:r>
    </w:p>
    <w:p w14:paraId="7870DF0E" w14:textId="77777777" w:rsidR="009A6179" w:rsidRDefault="009A6179" w:rsidP="009523EB">
      <w:pPr>
        <w:pStyle w:val="a6"/>
        <w:ind w:firstLine="180"/>
        <w:rPr>
          <w:lang w:bidi="km-KH"/>
        </w:rPr>
      </w:pPr>
      <w:r>
        <w:rPr>
          <w:lang w:bidi="km-KH"/>
        </w:rPr>
        <w:t>} catch (</w:t>
      </w:r>
      <w:proofErr w:type="spellStart"/>
      <w:r>
        <w:rPr>
          <w:lang w:bidi="km-KH"/>
        </w:rPr>
        <w:t>SecurityException</w:t>
      </w:r>
      <w:proofErr w:type="spellEnd"/>
      <w:r>
        <w:rPr>
          <w:lang w:bidi="km-KH"/>
        </w:rPr>
        <w:t xml:space="preserve"> </w:t>
      </w:r>
      <w:proofErr w:type="spellStart"/>
      <w:r>
        <w:rPr>
          <w:lang w:bidi="km-KH"/>
        </w:rPr>
        <w:t>securityException</w:t>
      </w:r>
      <w:proofErr w:type="spellEnd"/>
      <w:r>
        <w:rPr>
          <w:lang w:bidi="km-KH"/>
        </w:rPr>
        <w:t>) {</w:t>
      </w:r>
    </w:p>
    <w:p w14:paraId="1D2A110D" w14:textId="77777777" w:rsidR="009A6179" w:rsidRDefault="009A6179" w:rsidP="009523EB">
      <w:pPr>
        <w:pStyle w:val="a6"/>
        <w:ind w:firstLine="180"/>
        <w:rPr>
          <w:lang w:bidi="km-KH"/>
        </w:rPr>
      </w:pPr>
      <w:r>
        <w:rPr>
          <w:lang w:bidi="km-KH"/>
        </w:rPr>
        <w:t xml:space="preserve">    if (</w:t>
      </w:r>
      <w:proofErr w:type="spellStart"/>
      <w:r>
        <w:rPr>
          <w:lang w:bidi="km-KH"/>
        </w:rPr>
        <w:t>Build.VERSION.SDK_INT</w:t>
      </w:r>
      <w:proofErr w:type="spellEnd"/>
      <w:r>
        <w:rPr>
          <w:lang w:bidi="km-KH"/>
        </w:rPr>
        <w:t xml:space="preserve"> &gt;= </w:t>
      </w:r>
      <w:proofErr w:type="spellStart"/>
      <w:r>
        <w:rPr>
          <w:lang w:bidi="km-KH"/>
        </w:rPr>
        <w:t>Build.VERSION_CODES.Q</w:t>
      </w:r>
      <w:proofErr w:type="spellEnd"/>
      <w:r>
        <w:rPr>
          <w:lang w:bidi="km-KH"/>
        </w:rPr>
        <w:t>) {</w:t>
      </w:r>
    </w:p>
    <w:p w14:paraId="71DCE807" w14:textId="77777777" w:rsidR="009A6179" w:rsidRDefault="009A6179" w:rsidP="009523EB">
      <w:pPr>
        <w:pStyle w:val="a6"/>
        <w:ind w:firstLine="180"/>
        <w:rPr>
          <w:lang w:bidi="km-KH"/>
        </w:rPr>
      </w:pPr>
      <w:r>
        <w:rPr>
          <w:lang w:bidi="km-KH"/>
        </w:rPr>
        <w:t xml:space="preserve">        </w:t>
      </w:r>
      <w:proofErr w:type="spellStart"/>
      <w:r>
        <w:rPr>
          <w:lang w:bidi="km-KH"/>
        </w:rPr>
        <w:t>RecoverableSecurityException</w:t>
      </w:r>
      <w:proofErr w:type="spellEnd"/>
      <w:r>
        <w:rPr>
          <w:lang w:bidi="km-KH"/>
        </w:rPr>
        <w:t xml:space="preserve"> </w:t>
      </w:r>
      <w:proofErr w:type="spellStart"/>
      <w:r>
        <w:rPr>
          <w:lang w:bidi="km-KH"/>
        </w:rPr>
        <w:t>recoverableSecurityException</w:t>
      </w:r>
      <w:proofErr w:type="spellEnd"/>
      <w:r>
        <w:rPr>
          <w:lang w:bidi="km-KH"/>
        </w:rPr>
        <w:t>;</w:t>
      </w:r>
    </w:p>
    <w:p w14:paraId="42BE393F" w14:textId="77777777" w:rsidR="009A6179" w:rsidRDefault="009A6179" w:rsidP="009523EB">
      <w:pPr>
        <w:pStyle w:val="a6"/>
        <w:ind w:firstLine="180"/>
        <w:rPr>
          <w:lang w:bidi="km-KH"/>
        </w:rPr>
      </w:pPr>
      <w:r>
        <w:rPr>
          <w:lang w:bidi="km-KH"/>
        </w:rPr>
        <w:t xml:space="preserve">        if (</w:t>
      </w:r>
      <w:proofErr w:type="spellStart"/>
      <w:r>
        <w:rPr>
          <w:lang w:bidi="km-KH"/>
        </w:rPr>
        <w:t>securityException</w:t>
      </w:r>
      <w:proofErr w:type="spellEnd"/>
      <w:r>
        <w:rPr>
          <w:lang w:bidi="km-KH"/>
        </w:rPr>
        <w:t xml:space="preserve"> </w:t>
      </w:r>
      <w:proofErr w:type="spellStart"/>
      <w:r>
        <w:rPr>
          <w:lang w:bidi="km-KH"/>
        </w:rPr>
        <w:t>instanceof</w:t>
      </w:r>
      <w:proofErr w:type="spellEnd"/>
      <w:r>
        <w:rPr>
          <w:lang w:bidi="km-KH"/>
        </w:rPr>
        <w:t xml:space="preserve"> </w:t>
      </w:r>
      <w:proofErr w:type="spellStart"/>
      <w:r>
        <w:rPr>
          <w:lang w:bidi="km-KH"/>
        </w:rPr>
        <w:t>RecoverableSecurityException</w:t>
      </w:r>
      <w:proofErr w:type="spellEnd"/>
      <w:r>
        <w:rPr>
          <w:lang w:bidi="km-KH"/>
        </w:rPr>
        <w:t>) {</w:t>
      </w:r>
    </w:p>
    <w:p w14:paraId="16A70486" w14:textId="77777777" w:rsidR="009A6179" w:rsidRDefault="009A6179" w:rsidP="009523EB">
      <w:pPr>
        <w:pStyle w:val="a6"/>
        <w:ind w:firstLine="180"/>
        <w:rPr>
          <w:lang w:bidi="km-KH"/>
        </w:rPr>
      </w:pPr>
      <w:r>
        <w:rPr>
          <w:lang w:bidi="km-KH"/>
        </w:rPr>
        <w:t xml:space="preserve">            </w:t>
      </w:r>
      <w:proofErr w:type="spellStart"/>
      <w:r>
        <w:rPr>
          <w:lang w:bidi="km-KH"/>
        </w:rPr>
        <w:t>recoverableSecurityException</w:t>
      </w:r>
      <w:proofErr w:type="spellEnd"/>
      <w:r>
        <w:rPr>
          <w:lang w:bidi="km-KH"/>
        </w:rPr>
        <w:t xml:space="preserve"> =</w:t>
      </w:r>
    </w:p>
    <w:p w14:paraId="20654BF8" w14:textId="77777777" w:rsidR="009A6179" w:rsidRDefault="009A6179" w:rsidP="009523EB">
      <w:pPr>
        <w:pStyle w:val="a6"/>
        <w:ind w:firstLine="180"/>
        <w:rPr>
          <w:lang w:bidi="km-KH"/>
        </w:rPr>
      </w:pPr>
      <w:r>
        <w:rPr>
          <w:lang w:bidi="km-KH"/>
        </w:rPr>
        <w:t xml:space="preserve">                    (</w:t>
      </w:r>
      <w:proofErr w:type="spellStart"/>
      <w:r>
        <w:rPr>
          <w:lang w:bidi="km-KH"/>
        </w:rPr>
        <w:t>RecoverableSecurityException</w:t>
      </w:r>
      <w:proofErr w:type="spellEnd"/>
      <w:r>
        <w:rPr>
          <w:lang w:bidi="km-KH"/>
        </w:rPr>
        <w:t>)</w:t>
      </w:r>
      <w:proofErr w:type="spellStart"/>
      <w:r>
        <w:rPr>
          <w:lang w:bidi="km-KH"/>
        </w:rPr>
        <w:t>securityException</w:t>
      </w:r>
      <w:proofErr w:type="spellEnd"/>
      <w:r>
        <w:rPr>
          <w:lang w:bidi="km-KH"/>
        </w:rPr>
        <w:t>;</w:t>
      </w:r>
    </w:p>
    <w:p w14:paraId="692020EA" w14:textId="77777777" w:rsidR="009A6179" w:rsidRDefault="009A6179" w:rsidP="009523EB">
      <w:pPr>
        <w:pStyle w:val="a6"/>
        <w:ind w:firstLine="180"/>
        <w:rPr>
          <w:lang w:bidi="km-KH"/>
        </w:rPr>
      </w:pPr>
      <w:r>
        <w:rPr>
          <w:lang w:bidi="km-KH"/>
        </w:rPr>
        <w:t xml:space="preserve">        } else {</w:t>
      </w:r>
    </w:p>
    <w:p w14:paraId="109B9737" w14:textId="77777777" w:rsidR="009A6179" w:rsidRDefault="009A6179" w:rsidP="009523EB">
      <w:pPr>
        <w:pStyle w:val="a6"/>
        <w:ind w:firstLine="180"/>
        <w:rPr>
          <w:lang w:bidi="km-KH"/>
        </w:rPr>
      </w:pPr>
      <w:r>
        <w:rPr>
          <w:lang w:bidi="km-KH"/>
        </w:rPr>
        <w:t xml:space="preserve">            throw new </w:t>
      </w:r>
      <w:proofErr w:type="spellStart"/>
      <w:r>
        <w:rPr>
          <w:lang w:bidi="km-KH"/>
        </w:rPr>
        <w:t>RuntimeException</w:t>
      </w:r>
      <w:proofErr w:type="spellEnd"/>
      <w:r>
        <w:rPr>
          <w:lang w:bidi="km-KH"/>
        </w:rPr>
        <w:t>(</w:t>
      </w:r>
    </w:p>
    <w:p w14:paraId="3C04C32A" w14:textId="77777777" w:rsidR="009A6179" w:rsidRDefault="009A6179" w:rsidP="009523EB">
      <w:pPr>
        <w:pStyle w:val="a6"/>
        <w:ind w:firstLine="180"/>
        <w:rPr>
          <w:lang w:bidi="km-KH"/>
        </w:rPr>
      </w:pPr>
      <w:r>
        <w:rPr>
          <w:lang w:bidi="km-KH"/>
        </w:rPr>
        <w:t xml:space="preserve">                    </w:t>
      </w:r>
      <w:proofErr w:type="spellStart"/>
      <w:r>
        <w:rPr>
          <w:lang w:bidi="km-KH"/>
        </w:rPr>
        <w:t>securityException.getMessage</w:t>
      </w:r>
      <w:proofErr w:type="spellEnd"/>
      <w:r>
        <w:rPr>
          <w:lang w:bidi="km-KH"/>
        </w:rPr>
        <w:t xml:space="preserve">(), </w:t>
      </w:r>
      <w:proofErr w:type="spellStart"/>
      <w:r>
        <w:rPr>
          <w:lang w:bidi="km-KH"/>
        </w:rPr>
        <w:t>securityException</w:t>
      </w:r>
      <w:proofErr w:type="spellEnd"/>
      <w:r>
        <w:rPr>
          <w:lang w:bidi="km-KH"/>
        </w:rPr>
        <w:t>);</w:t>
      </w:r>
    </w:p>
    <w:p w14:paraId="1DC00637" w14:textId="77777777" w:rsidR="009A6179" w:rsidRDefault="009A6179" w:rsidP="009523EB">
      <w:pPr>
        <w:pStyle w:val="a6"/>
        <w:ind w:firstLine="180"/>
        <w:rPr>
          <w:lang w:bidi="km-KH"/>
        </w:rPr>
      </w:pPr>
      <w:r>
        <w:rPr>
          <w:lang w:bidi="km-KH"/>
        </w:rPr>
        <w:t xml:space="preserve">        }</w:t>
      </w:r>
    </w:p>
    <w:p w14:paraId="6ABB2B4B" w14:textId="77777777" w:rsidR="009A6179" w:rsidRDefault="009A6179" w:rsidP="009523EB">
      <w:pPr>
        <w:pStyle w:val="a6"/>
        <w:ind w:firstLine="180"/>
        <w:rPr>
          <w:lang w:bidi="km-KH"/>
        </w:rPr>
      </w:pPr>
      <w:r>
        <w:rPr>
          <w:lang w:bidi="km-KH"/>
        </w:rPr>
        <w:t xml:space="preserve">        </w:t>
      </w:r>
      <w:proofErr w:type="spellStart"/>
      <w:r>
        <w:rPr>
          <w:lang w:bidi="km-KH"/>
        </w:rPr>
        <w:t>IntentSender</w:t>
      </w:r>
      <w:proofErr w:type="spellEnd"/>
      <w:r>
        <w:rPr>
          <w:lang w:bidi="km-KH"/>
        </w:rPr>
        <w:t xml:space="preserve"> </w:t>
      </w:r>
      <w:proofErr w:type="spellStart"/>
      <w:r>
        <w:rPr>
          <w:lang w:bidi="km-KH"/>
        </w:rPr>
        <w:t>intentSender</w:t>
      </w:r>
      <w:proofErr w:type="spellEnd"/>
      <w:r>
        <w:rPr>
          <w:lang w:bidi="km-KH"/>
        </w:rPr>
        <w:t xml:space="preserve"> =</w:t>
      </w:r>
      <w:proofErr w:type="spellStart"/>
      <w:r>
        <w:rPr>
          <w:lang w:bidi="km-KH"/>
        </w:rPr>
        <w:t>recoverableSecurityException.getUserAction</w:t>
      </w:r>
      <w:proofErr w:type="spellEnd"/>
      <w:r>
        <w:rPr>
          <w:lang w:bidi="km-KH"/>
        </w:rPr>
        <w:t>()</w:t>
      </w:r>
    </w:p>
    <w:p w14:paraId="2978C8BE" w14:textId="77777777" w:rsidR="009A6179" w:rsidRDefault="009A6179" w:rsidP="009523EB">
      <w:pPr>
        <w:pStyle w:val="a6"/>
        <w:ind w:firstLine="180"/>
        <w:rPr>
          <w:lang w:bidi="km-KH"/>
        </w:rPr>
      </w:pPr>
      <w:r>
        <w:rPr>
          <w:lang w:bidi="km-KH"/>
        </w:rPr>
        <w:t xml:space="preserve">                .</w:t>
      </w:r>
      <w:proofErr w:type="spellStart"/>
      <w:r>
        <w:rPr>
          <w:lang w:bidi="km-KH"/>
        </w:rPr>
        <w:t>getActionIntent</w:t>
      </w:r>
      <w:proofErr w:type="spellEnd"/>
      <w:r>
        <w:rPr>
          <w:lang w:bidi="km-KH"/>
        </w:rPr>
        <w:t>().</w:t>
      </w:r>
      <w:proofErr w:type="spellStart"/>
      <w:r>
        <w:rPr>
          <w:lang w:bidi="km-KH"/>
        </w:rPr>
        <w:t>getIntentSender</w:t>
      </w:r>
      <w:proofErr w:type="spellEnd"/>
      <w:r>
        <w:rPr>
          <w:lang w:bidi="km-KH"/>
        </w:rPr>
        <w:t>();</w:t>
      </w:r>
    </w:p>
    <w:p w14:paraId="19B9FB77" w14:textId="77777777" w:rsidR="009A6179" w:rsidRDefault="009A6179" w:rsidP="009523EB">
      <w:pPr>
        <w:pStyle w:val="a6"/>
        <w:ind w:firstLine="180"/>
        <w:rPr>
          <w:lang w:bidi="km-KH"/>
        </w:rPr>
      </w:pPr>
      <w:r>
        <w:rPr>
          <w:lang w:bidi="km-KH"/>
        </w:rPr>
        <w:t xml:space="preserve">        </w:t>
      </w:r>
      <w:proofErr w:type="spellStart"/>
      <w:r>
        <w:rPr>
          <w:lang w:bidi="km-KH"/>
        </w:rPr>
        <w:t>startIntentSenderForResult</w:t>
      </w:r>
      <w:proofErr w:type="spellEnd"/>
      <w:r>
        <w:rPr>
          <w:lang w:bidi="km-KH"/>
        </w:rPr>
        <w:t>(</w:t>
      </w:r>
      <w:proofErr w:type="spellStart"/>
      <w:r>
        <w:rPr>
          <w:lang w:bidi="km-KH"/>
        </w:rPr>
        <w:t>intentSender</w:t>
      </w:r>
      <w:proofErr w:type="spellEnd"/>
      <w:r>
        <w:rPr>
          <w:lang w:bidi="km-KH"/>
        </w:rPr>
        <w:t>, image-request-code,</w:t>
      </w:r>
    </w:p>
    <w:p w14:paraId="0EF0C0ED" w14:textId="77777777" w:rsidR="009A6179" w:rsidRDefault="009A6179" w:rsidP="009523EB">
      <w:pPr>
        <w:pStyle w:val="a6"/>
        <w:ind w:firstLine="180"/>
        <w:rPr>
          <w:lang w:bidi="km-KH"/>
        </w:rPr>
      </w:pPr>
      <w:r>
        <w:rPr>
          <w:lang w:bidi="km-KH"/>
        </w:rPr>
        <w:t xml:space="preserve">                null, 0, 0, 0, null);</w:t>
      </w:r>
    </w:p>
    <w:p w14:paraId="4525FC85" w14:textId="77777777" w:rsidR="009A6179" w:rsidRDefault="009A6179" w:rsidP="009523EB">
      <w:pPr>
        <w:pStyle w:val="a6"/>
        <w:ind w:firstLine="180"/>
        <w:rPr>
          <w:lang w:bidi="km-KH"/>
        </w:rPr>
      </w:pPr>
      <w:r>
        <w:rPr>
          <w:lang w:bidi="km-KH"/>
        </w:rPr>
        <w:t xml:space="preserve">    } else {</w:t>
      </w:r>
    </w:p>
    <w:p w14:paraId="5D554B8A" w14:textId="77777777" w:rsidR="009A6179" w:rsidRDefault="009A6179" w:rsidP="009523EB">
      <w:pPr>
        <w:pStyle w:val="a6"/>
        <w:ind w:firstLine="180"/>
        <w:rPr>
          <w:lang w:bidi="km-KH"/>
        </w:rPr>
      </w:pPr>
      <w:r>
        <w:rPr>
          <w:lang w:bidi="km-KH"/>
        </w:rPr>
        <w:t xml:space="preserve">        throw new </w:t>
      </w:r>
      <w:proofErr w:type="spellStart"/>
      <w:r>
        <w:rPr>
          <w:lang w:bidi="km-KH"/>
        </w:rPr>
        <w:t>RuntimeException</w:t>
      </w:r>
      <w:proofErr w:type="spellEnd"/>
      <w:r>
        <w:rPr>
          <w:lang w:bidi="km-KH"/>
        </w:rPr>
        <w:t>(</w:t>
      </w:r>
    </w:p>
    <w:p w14:paraId="2C3FC314" w14:textId="77777777" w:rsidR="009A6179" w:rsidRDefault="009A6179" w:rsidP="009523EB">
      <w:pPr>
        <w:pStyle w:val="a6"/>
        <w:ind w:firstLine="180"/>
        <w:rPr>
          <w:lang w:bidi="km-KH"/>
        </w:rPr>
      </w:pPr>
      <w:r>
        <w:rPr>
          <w:lang w:bidi="km-KH"/>
        </w:rPr>
        <w:t xml:space="preserve">                </w:t>
      </w:r>
      <w:proofErr w:type="spellStart"/>
      <w:r>
        <w:rPr>
          <w:lang w:bidi="km-KH"/>
        </w:rPr>
        <w:t>securityException.getMessage</w:t>
      </w:r>
      <w:proofErr w:type="spellEnd"/>
      <w:r>
        <w:rPr>
          <w:lang w:bidi="km-KH"/>
        </w:rPr>
        <w:t xml:space="preserve">(), </w:t>
      </w:r>
      <w:proofErr w:type="spellStart"/>
      <w:r>
        <w:rPr>
          <w:lang w:bidi="km-KH"/>
        </w:rPr>
        <w:t>securityException</w:t>
      </w:r>
      <w:proofErr w:type="spellEnd"/>
      <w:r>
        <w:rPr>
          <w:lang w:bidi="km-KH"/>
        </w:rPr>
        <w:t>);</w:t>
      </w:r>
    </w:p>
    <w:p w14:paraId="252B96DB" w14:textId="77777777" w:rsidR="009A6179" w:rsidRDefault="009A6179" w:rsidP="009523EB">
      <w:pPr>
        <w:pStyle w:val="a6"/>
        <w:ind w:firstLine="180"/>
        <w:rPr>
          <w:lang w:bidi="km-KH"/>
        </w:rPr>
      </w:pPr>
      <w:r>
        <w:rPr>
          <w:lang w:bidi="km-KH"/>
        </w:rPr>
        <w:t xml:space="preserve">    }</w:t>
      </w:r>
    </w:p>
    <w:p w14:paraId="14471911" w14:textId="77777777" w:rsidR="009A6179" w:rsidRDefault="009A6179" w:rsidP="009523EB">
      <w:pPr>
        <w:pStyle w:val="a6"/>
        <w:ind w:firstLine="180"/>
        <w:rPr>
          <w:lang w:bidi="km-KH"/>
        </w:rPr>
      </w:pPr>
      <w:r>
        <w:rPr>
          <w:lang w:bidi="km-KH"/>
        </w:rPr>
        <w:t>}</w:t>
      </w:r>
    </w:p>
    <w:p w14:paraId="47B4AF09" w14:textId="267AFCFD" w:rsidR="009523EB" w:rsidRDefault="0085193D" w:rsidP="0085193D">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33</w:t>
      </w:r>
      <w:r w:rsidR="00BA5EDF">
        <w:fldChar w:fldCharType="end"/>
      </w:r>
    </w:p>
    <w:p w14:paraId="3C607DED" w14:textId="65C04247" w:rsidR="009A6179" w:rsidRDefault="009A6179" w:rsidP="009A6179">
      <w:pPr>
        <w:ind w:firstLine="420"/>
        <w:rPr>
          <w:lang w:bidi="km-KH"/>
        </w:rPr>
      </w:pPr>
      <w:r>
        <w:rPr>
          <w:rFonts w:hint="eastAsia"/>
          <w:lang w:bidi="km-KH"/>
        </w:rPr>
        <w:t>每当应用需要修改并非由其创建的媒体文件时，都完成此过程。或者，如果应用在</w:t>
      </w:r>
      <w:r w:rsidR="00072110">
        <w:rPr>
          <w:lang w:bidi="km-KH"/>
        </w:rPr>
        <w:t>安卓</w:t>
      </w:r>
      <w:r>
        <w:rPr>
          <w:lang w:bidi="km-KH"/>
        </w:rPr>
        <w:t xml:space="preserve">11 </w:t>
      </w:r>
      <w:r>
        <w:rPr>
          <w:lang w:bidi="km-KH"/>
        </w:rPr>
        <w:t>或更高版本上运行，可以允许用户向应用授予对一组媒体文件的写入权限。按照如何管理媒体文件组部分中所</w:t>
      </w:r>
      <w:r>
        <w:rPr>
          <w:lang w:bidi="km-KH"/>
        </w:rPr>
        <w:lastRenderedPageBreak/>
        <w:t>述的方式调用</w:t>
      </w:r>
      <w:r>
        <w:rPr>
          <w:lang w:bidi="km-KH"/>
        </w:rPr>
        <w:t xml:space="preserve"> </w:t>
      </w:r>
      <w:proofErr w:type="spellStart"/>
      <w:r>
        <w:rPr>
          <w:lang w:bidi="km-KH"/>
        </w:rPr>
        <w:t>createWriteRequest</w:t>
      </w:r>
      <w:proofErr w:type="spellEnd"/>
      <w:r>
        <w:rPr>
          <w:lang w:bidi="km-KH"/>
        </w:rPr>
        <w:t xml:space="preserve">() </w:t>
      </w:r>
      <w:r>
        <w:rPr>
          <w:lang w:bidi="km-KH"/>
        </w:rPr>
        <w:t>方法。</w:t>
      </w:r>
      <w:r>
        <w:rPr>
          <w:rFonts w:hint="eastAsia"/>
          <w:lang w:bidi="km-KH"/>
        </w:rPr>
        <w:t>如果应用有其他用例未包含在分区存储范围内，提交功能请求并暂时停用分区存储。如需从媒体库中移除应用不再需要的某个项目，使用类似于以下代码段所示的逻辑：</w:t>
      </w:r>
    </w:p>
    <w:p w14:paraId="593D57DA" w14:textId="77777777" w:rsidR="009A6179" w:rsidRDefault="009A6179" w:rsidP="00B37B27">
      <w:pPr>
        <w:pStyle w:val="a6"/>
        <w:ind w:firstLine="180"/>
        <w:rPr>
          <w:lang w:bidi="km-KH"/>
        </w:rPr>
      </w:pPr>
      <w:r>
        <w:rPr>
          <w:lang w:bidi="km-KH"/>
        </w:rPr>
        <w:t>// Remove a specific media item.</w:t>
      </w:r>
    </w:p>
    <w:p w14:paraId="21601EFD" w14:textId="77777777" w:rsidR="009A6179" w:rsidRDefault="009A6179" w:rsidP="00B37B27">
      <w:pPr>
        <w:pStyle w:val="a6"/>
        <w:ind w:firstLine="180"/>
        <w:rPr>
          <w:lang w:bidi="km-KH"/>
        </w:rPr>
      </w:pPr>
      <w:proofErr w:type="spellStart"/>
      <w:r>
        <w:rPr>
          <w:lang w:bidi="km-KH"/>
        </w:rPr>
        <w:t>ContentResolver</w:t>
      </w:r>
      <w:proofErr w:type="spellEnd"/>
      <w:r>
        <w:rPr>
          <w:lang w:bidi="km-KH"/>
        </w:rPr>
        <w:t xml:space="preserve"> resolver = </w:t>
      </w:r>
      <w:proofErr w:type="spellStart"/>
      <w:r>
        <w:rPr>
          <w:lang w:bidi="km-KH"/>
        </w:rPr>
        <w:t>getApplicationContext</w:t>
      </w:r>
      <w:proofErr w:type="spellEnd"/>
      <w:r>
        <w:rPr>
          <w:lang w:bidi="km-KH"/>
        </w:rPr>
        <w:t>()</w:t>
      </w:r>
    </w:p>
    <w:p w14:paraId="7F918CC0" w14:textId="77777777" w:rsidR="009A6179" w:rsidRDefault="009A6179" w:rsidP="00B37B27">
      <w:pPr>
        <w:pStyle w:val="a6"/>
        <w:ind w:firstLine="180"/>
        <w:rPr>
          <w:lang w:bidi="km-KH"/>
        </w:rPr>
      </w:pPr>
      <w:r>
        <w:rPr>
          <w:lang w:bidi="km-KH"/>
        </w:rPr>
        <w:t xml:space="preserve">        </w:t>
      </w:r>
      <w:proofErr w:type="spellStart"/>
      <w:r>
        <w:rPr>
          <w:lang w:bidi="km-KH"/>
        </w:rPr>
        <w:t>getContentResolver</w:t>
      </w:r>
      <w:proofErr w:type="spellEnd"/>
      <w:r>
        <w:rPr>
          <w:lang w:bidi="km-KH"/>
        </w:rPr>
        <w:t>();</w:t>
      </w:r>
    </w:p>
    <w:p w14:paraId="0DD18E79" w14:textId="77777777" w:rsidR="009A6179" w:rsidRDefault="009A6179" w:rsidP="00B37B27">
      <w:pPr>
        <w:pStyle w:val="a6"/>
        <w:ind w:firstLine="180"/>
        <w:rPr>
          <w:lang w:bidi="km-KH"/>
        </w:rPr>
      </w:pPr>
    </w:p>
    <w:p w14:paraId="3B538103" w14:textId="77777777" w:rsidR="009A6179" w:rsidRDefault="009A6179" w:rsidP="00B37B27">
      <w:pPr>
        <w:pStyle w:val="a6"/>
        <w:ind w:firstLine="180"/>
        <w:rPr>
          <w:lang w:bidi="km-KH"/>
        </w:rPr>
      </w:pPr>
      <w:r>
        <w:rPr>
          <w:lang w:bidi="km-KH"/>
        </w:rPr>
        <w:t>// URI of the image to remove.</w:t>
      </w:r>
    </w:p>
    <w:p w14:paraId="0D892DC1" w14:textId="77777777" w:rsidR="009A6179" w:rsidRDefault="009A6179" w:rsidP="00B37B27">
      <w:pPr>
        <w:pStyle w:val="a6"/>
        <w:ind w:firstLine="180"/>
        <w:rPr>
          <w:lang w:bidi="km-KH"/>
        </w:rPr>
      </w:pPr>
      <w:r>
        <w:rPr>
          <w:lang w:bidi="km-KH"/>
        </w:rPr>
        <w:t xml:space="preserve">Uri </w:t>
      </w:r>
      <w:proofErr w:type="spellStart"/>
      <w:r>
        <w:rPr>
          <w:lang w:bidi="km-KH"/>
        </w:rPr>
        <w:t>imageUri</w:t>
      </w:r>
      <w:proofErr w:type="spellEnd"/>
      <w:r>
        <w:rPr>
          <w:lang w:bidi="km-KH"/>
        </w:rPr>
        <w:t xml:space="preserve"> = "...";</w:t>
      </w:r>
    </w:p>
    <w:p w14:paraId="62ACFA89" w14:textId="77777777" w:rsidR="009A6179" w:rsidRDefault="009A6179" w:rsidP="00B37B27">
      <w:pPr>
        <w:pStyle w:val="a6"/>
        <w:ind w:firstLine="180"/>
        <w:rPr>
          <w:lang w:bidi="km-KH"/>
        </w:rPr>
      </w:pPr>
    </w:p>
    <w:p w14:paraId="2114472B" w14:textId="77777777" w:rsidR="009A6179" w:rsidRDefault="009A6179" w:rsidP="00B37B27">
      <w:pPr>
        <w:pStyle w:val="a6"/>
        <w:ind w:firstLine="180"/>
        <w:rPr>
          <w:lang w:bidi="km-KH"/>
        </w:rPr>
      </w:pPr>
      <w:r>
        <w:rPr>
          <w:lang w:bidi="km-KH"/>
        </w:rPr>
        <w:t>// WHERE clause.</w:t>
      </w:r>
    </w:p>
    <w:p w14:paraId="21FAF798" w14:textId="77777777" w:rsidR="009A6179" w:rsidRDefault="009A6179" w:rsidP="00B37B27">
      <w:pPr>
        <w:pStyle w:val="a6"/>
        <w:ind w:firstLine="180"/>
        <w:rPr>
          <w:lang w:bidi="km-KH"/>
        </w:rPr>
      </w:pPr>
      <w:r>
        <w:rPr>
          <w:lang w:bidi="km-KH"/>
        </w:rPr>
        <w:t>String selection = "...";</w:t>
      </w:r>
    </w:p>
    <w:p w14:paraId="33F933D3" w14:textId="77777777" w:rsidR="009A6179" w:rsidRDefault="009A6179" w:rsidP="00B37B27">
      <w:pPr>
        <w:pStyle w:val="a6"/>
        <w:ind w:firstLine="180"/>
        <w:rPr>
          <w:lang w:bidi="km-KH"/>
        </w:rPr>
      </w:pPr>
      <w:r>
        <w:rPr>
          <w:lang w:bidi="km-KH"/>
        </w:rPr>
        <w:t xml:space="preserve">String[] </w:t>
      </w:r>
      <w:proofErr w:type="spellStart"/>
      <w:r>
        <w:rPr>
          <w:lang w:bidi="km-KH"/>
        </w:rPr>
        <w:t>selectionArgs</w:t>
      </w:r>
      <w:proofErr w:type="spellEnd"/>
      <w:r>
        <w:rPr>
          <w:lang w:bidi="km-KH"/>
        </w:rPr>
        <w:t xml:space="preserve"> = "...";</w:t>
      </w:r>
    </w:p>
    <w:p w14:paraId="7A45E291" w14:textId="77777777" w:rsidR="009A6179" w:rsidRDefault="009A6179" w:rsidP="00B37B27">
      <w:pPr>
        <w:pStyle w:val="a6"/>
        <w:ind w:firstLine="180"/>
        <w:rPr>
          <w:lang w:bidi="km-KH"/>
        </w:rPr>
      </w:pPr>
    </w:p>
    <w:p w14:paraId="6611C85D" w14:textId="77777777" w:rsidR="009A6179" w:rsidRDefault="009A6179" w:rsidP="00B37B27">
      <w:pPr>
        <w:pStyle w:val="a6"/>
        <w:ind w:firstLine="180"/>
        <w:rPr>
          <w:lang w:bidi="km-KH"/>
        </w:rPr>
      </w:pPr>
      <w:r>
        <w:rPr>
          <w:lang w:bidi="km-KH"/>
        </w:rPr>
        <w:t>// Perform the actual removal.</w:t>
      </w:r>
    </w:p>
    <w:p w14:paraId="53408302" w14:textId="77777777" w:rsidR="009A6179" w:rsidRDefault="009A6179" w:rsidP="00B37B27">
      <w:pPr>
        <w:pStyle w:val="a6"/>
        <w:ind w:firstLine="180"/>
        <w:rPr>
          <w:lang w:bidi="km-KH"/>
        </w:rPr>
      </w:pPr>
      <w:r>
        <w:rPr>
          <w:lang w:bidi="km-KH"/>
        </w:rPr>
        <w:t xml:space="preserve">int </w:t>
      </w:r>
      <w:proofErr w:type="spellStart"/>
      <w:r>
        <w:rPr>
          <w:lang w:bidi="km-KH"/>
        </w:rPr>
        <w:t>numImagesRemoved</w:t>
      </w:r>
      <w:proofErr w:type="spellEnd"/>
      <w:r>
        <w:rPr>
          <w:lang w:bidi="km-KH"/>
        </w:rPr>
        <w:t xml:space="preserve"> = </w:t>
      </w:r>
      <w:proofErr w:type="spellStart"/>
      <w:r>
        <w:rPr>
          <w:lang w:bidi="km-KH"/>
        </w:rPr>
        <w:t>resolver.delete</w:t>
      </w:r>
      <w:proofErr w:type="spellEnd"/>
      <w:r>
        <w:rPr>
          <w:lang w:bidi="km-KH"/>
        </w:rPr>
        <w:t>(</w:t>
      </w:r>
    </w:p>
    <w:p w14:paraId="6CEEBACA" w14:textId="77777777" w:rsidR="009A6179" w:rsidRDefault="009A6179" w:rsidP="00B37B27">
      <w:pPr>
        <w:pStyle w:val="a6"/>
        <w:ind w:firstLine="180"/>
        <w:rPr>
          <w:lang w:bidi="km-KH"/>
        </w:rPr>
      </w:pPr>
      <w:r>
        <w:rPr>
          <w:lang w:bidi="km-KH"/>
        </w:rPr>
        <w:t xml:space="preserve">        </w:t>
      </w:r>
      <w:proofErr w:type="spellStart"/>
      <w:r>
        <w:rPr>
          <w:lang w:bidi="km-KH"/>
        </w:rPr>
        <w:t>imageUri</w:t>
      </w:r>
      <w:proofErr w:type="spellEnd"/>
      <w:r>
        <w:rPr>
          <w:lang w:bidi="km-KH"/>
        </w:rPr>
        <w:t>,</w:t>
      </w:r>
    </w:p>
    <w:p w14:paraId="1D80DA23" w14:textId="77777777" w:rsidR="009A6179" w:rsidRDefault="009A6179" w:rsidP="00B37B27">
      <w:pPr>
        <w:pStyle w:val="a6"/>
        <w:ind w:firstLine="180"/>
        <w:rPr>
          <w:lang w:bidi="km-KH"/>
        </w:rPr>
      </w:pPr>
      <w:r>
        <w:rPr>
          <w:lang w:bidi="km-KH"/>
        </w:rPr>
        <w:t xml:space="preserve">        selection,</w:t>
      </w:r>
    </w:p>
    <w:p w14:paraId="733D22D7" w14:textId="77777777" w:rsidR="009A6179" w:rsidRDefault="009A6179" w:rsidP="00B37B27">
      <w:pPr>
        <w:pStyle w:val="a6"/>
        <w:ind w:firstLine="180"/>
        <w:rPr>
          <w:lang w:bidi="km-KH"/>
        </w:rPr>
      </w:pPr>
      <w:r>
        <w:rPr>
          <w:lang w:bidi="km-KH"/>
        </w:rPr>
        <w:t xml:space="preserve">        </w:t>
      </w:r>
      <w:proofErr w:type="spellStart"/>
      <w:r>
        <w:rPr>
          <w:lang w:bidi="km-KH"/>
        </w:rPr>
        <w:t>selectionArgs</w:t>
      </w:r>
      <w:proofErr w:type="spellEnd"/>
      <w:r>
        <w:rPr>
          <w:lang w:bidi="km-KH"/>
        </w:rPr>
        <w:t>);</w:t>
      </w:r>
    </w:p>
    <w:p w14:paraId="0FFC60FB" w14:textId="01B65C53" w:rsidR="00B37B27" w:rsidRDefault="00420431" w:rsidP="00420431">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34</w:t>
      </w:r>
      <w:r w:rsidR="00BA5EDF">
        <w:fldChar w:fldCharType="end"/>
      </w:r>
    </w:p>
    <w:p w14:paraId="41664398" w14:textId="335CC313" w:rsidR="009A6179" w:rsidRDefault="009A6179" w:rsidP="009A6179">
      <w:pPr>
        <w:ind w:firstLine="420"/>
        <w:rPr>
          <w:lang w:bidi="km-KH"/>
        </w:rPr>
      </w:pPr>
      <w:r>
        <w:rPr>
          <w:rFonts w:hint="eastAsia"/>
          <w:lang w:bidi="km-KH"/>
        </w:rPr>
        <w:t>如果分区存储不可用或未启用，可以使用上述代码段移除其他应用拥有的文件。但是，如果启用了分区存储，就需要为应用要移除的每个文件捕获</w:t>
      </w:r>
      <w:r>
        <w:rPr>
          <w:lang w:bidi="km-KH"/>
        </w:rPr>
        <w:t xml:space="preserve"> </w:t>
      </w:r>
      <w:proofErr w:type="spellStart"/>
      <w:r>
        <w:rPr>
          <w:lang w:bidi="km-KH"/>
        </w:rPr>
        <w:t>RecoverableSecurityException</w:t>
      </w:r>
      <w:proofErr w:type="spellEnd"/>
      <w:r>
        <w:rPr>
          <w:lang w:bidi="km-KH"/>
        </w:rPr>
        <w:t>，如更新媒体项部分所述。</w:t>
      </w:r>
      <w:r>
        <w:rPr>
          <w:rFonts w:hint="eastAsia"/>
          <w:lang w:bidi="km-KH"/>
        </w:rPr>
        <w:t>如果应用在</w:t>
      </w:r>
      <w:r w:rsidR="00072110">
        <w:rPr>
          <w:lang w:bidi="km-KH"/>
        </w:rPr>
        <w:t>安卓</w:t>
      </w:r>
      <w:r>
        <w:rPr>
          <w:lang w:bidi="km-KH"/>
        </w:rPr>
        <w:t xml:space="preserve">11 </w:t>
      </w:r>
      <w:r>
        <w:rPr>
          <w:lang w:bidi="km-KH"/>
        </w:rPr>
        <w:t>或更高版本上运行，可以允许用户选择一组要移除的媒体文件。按照如何管理媒体文件组部分中所述的方式调用</w:t>
      </w:r>
      <w:r>
        <w:rPr>
          <w:lang w:bidi="km-KH"/>
        </w:rPr>
        <w:t xml:space="preserve"> </w:t>
      </w:r>
      <w:proofErr w:type="spellStart"/>
      <w:r>
        <w:rPr>
          <w:lang w:bidi="km-KH"/>
        </w:rPr>
        <w:t>createTrashRequest</w:t>
      </w:r>
      <w:proofErr w:type="spellEnd"/>
      <w:r>
        <w:rPr>
          <w:lang w:bidi="km-KH"/>
        </w:rPr>
        <w:t xml:space="preserve">() </w:t>
      </w:r>
      <w:r>
        <w:rPr>
          <w:lang w:bidi="km-KH"/>
        </w:rPr>
        <w:t>方法或</w:t>
      </w:r>
      <w:r>
        <w:rPr>
          <w:lang w:bidi="km-KH"/>
        </w:rPr>
        <w:t xml:space="preserve"> </w:t>
      </w:r>
      <w:proofErr w:type="spellStart"/>
      <w:r>
        <w:rPr>
          <w:lang w:bidi="km-KH"/>
        </w:rPr>
        <w:t>createDeleteRequest</w:t>
      </w:r>
      <w:proofErr w:type="spellEnd"/>
      <w:r>
        <w:rPr>
          <w:lang w:bidi="km-KH"/>
        </w:rPr>
        <w:t xml:space="preserve">() </w:t>
      </w:r>
      <w:r>
        <w:rPr>
          <w:lang w:bidi="km-KH"/>
        </w:rPr>
        <w:t>方法。</w:t>
      </w:r>
      <w:r>
        <w:rPr>
          <w:rFonts w:hint="eastAsia"/>
          <w:lang w:bidi="km-KH"/>
        </w:rPr>
        <w:t>如果应用有其他用例未包含在分区存储范围内，提交功能请求并暂时停用分区存储。与以前的时间点相比，应用可能需要识别包含应用添加或修改的媒体文件的存储卷。如需以最可靠的方式检测这些更改，将相关存储卷传入</w:t>
      </w:r>
      <w:r>
        <w:rPr>
          <w:lang w:bidi="km-KH"/>
        </w:rPr>
        <w:t xml:space="preserve"> </w:t>
      </w:r>
      <w:proofErr w:type="spellStart"/>
      <w:r>
        <w:rPr>
          <w:lang w:bidi="km-KH"/>
        </w:rPr>
        <w:t>getGeneration</w:t>
      </w:r>
      <w:proofErr w:type="spellEnd"/>
      <w:r>
        <w:rPr>
          <w:lang w:bidi="km-KH"/>
        </w:rPr>
        <w:t>()</w:t>
      </w:r>
      <w:r>
        <w:rPr>
          <w:lang w:bidi="km-KH"/>
        </w:rPr>
        <w:t>。只要媒体库版本保持不变，此方法的返回值就会单调递增。</w:t>
      </w:r>
      <w:r>
        <w:rPr>
          <w:rFonts w:hint="eastAsia"/>
          <w:lang w:bidi="km-KH"/>
        </w:rPr>
        <w:t>特别是，</w:t>
      </w:r>
      <w:proofErr w:type="spellStart"/>
      <w:r>
        <w:rPr>
          <w:lang w:bidi="km-KH"/>
        </w:rPr>
        <w:t>getGeneration</w:t>
      </w:r>
      <w:proofErr w:type="spellEnd"/>
      <w:r>
        <w:rPr>
          <w:lang w:bidi="km-KH"/>
        </w:rPr>
        <w:t xml:space="preserve">() </w:t>
      </w:r>
      <w:r>
        <w:rPr>
          <w:lang w:bidi="km-KH"/>
        </w:rPr>
        <w:t>比媒体列中的日期更可靠，如</w:t>
      </w:r>
      <w:r>
        <w:rPr>
          <w:lang w:bidi="km-KH"/>
        </w:rPr>
        <w:t xml:space="preserve"> DATE_ADDED </w:t>
      </w:r>
      <w:r>
        <w:rPr>
          <w:lang w:bidi="km-KH"/>
        </w:rPr>
        <w:t>和</w:t>
      </w:r>
      <w:r>
        <w:rPr>
          <w:lang w:bidi="km-KH"/>
        </w:rPr>
        <w:t xml:space="preserve"> DATE_MODIFIED</w:t>
      </w:r>
      <w:r>
        <w:rPr>
          <w:lang w:bidi="km-KH"/>
        </w:rPr>
        <w:t>。</w:t>
      </w:r>
      <w:r>
        <w:rPr>
          <w:lang w:bidi="km-KH"/>
        </w:rPr>
        <w:t xml:space="preserve"> </w:t>
      </w:r>
      <w:r>
        <w:rPr>
          <w:lang w:bidi="km-KH"/>
        </w:rPr>
        <w:t>这是因为，当应用调用</w:t>
      </w:r>
      <w:r>
        <w:rPr>
          <w:lang w:bidi="km-KH"/>
        </w:rPr>
        <w:t xml:space="preserve"> </w:t>
      </w:r>
      <w:proofErr w:type="spellStart"/>
      <w:r>
        <w:rPr>
          <w:lang w:bidi="km-KH"/>
        </w:rPr>
        <w:t>setLastModified</w:t>
      </w:r>
      <w:proofErr w:type="spellEnd"/>
      <w:r>
        <w:rPr>
          <w:lang w:bidi="km-KH"/>
        </w:rPr>
        <w:t xml:space="preserve">() </w:t>
      </w:r>
      <w:r>
        <w:rPr>
          <w:lang w:bidi="km-KH"/>
        </w:rPr>
        <w:t>或用户更改系统时钟时，这些媒体列值可能会发生变化。</w:t>
      </w:r>
      <w:r>
        <w:rPr>
          <w:rFonts w:hint="eastAsia"/>
          <w:lang w:bidi="km-KH"/>
        </w:rPr>
        <w:t>注意：在依赖于</w:t>
      </w:r>
      <w:r>
        <w:rPr>
          <w:lang w:bidi="km-KH"/>
        </w:rPr>
        <w:t xml:space="preserve"> </w:t>
      </w:r>
      <w:proofErr w:type="spellStart"/>
      <w:r>
        <w:rPr>
          <w:lang w:bidi="km-KH"/>
        </w:rPr>
        <w:t>getGeneration</w:t>
      </w:r>
      <w:proofErr w:type="spellEnd"/>
      <w:r>
        <w:rPr>
          <w:lang w:bidi="km-KH"/>
        </w:rPr>
        <w:t xml:space="preserve">() </w:t>
      </w:r>
      <w:r>
        <w:rPr>
          <w:lang w:bidi="km-KH"/>
        </w:rPr>
        <w:t>的值之前，先检查媒体库是否存在更新。如果媒体库版本已更改，执行完全同步传递。</w:t>
      </w:r>
      <w:r>
        <w:rPr>
          <w:rFonts w:hint="eastAsia"/>
          <w:lang w:bidi="km-KH"/>
        </w:rPr>
        <w:t>在</w:t>
      </w:r>
      <w:r w:rsidR="00072110">
        <w:rPr>
          <w:lang w:bidi="km-KH"/>
        </w:rPr>
        <w:t>安卓</w:t>
      </w:r>
      <w:r>
        <w:rPr>
          <w:lang w:bidi="km-KH"/>
        </w:rPr>
        <w:t xml:space="preserve">11 </w:t>
      </w:r>
      <w:r>
        <w:rPr>
          <w:lang w:bidi="km-KH"/>
        </w:rPr>
        <w:t>及更高版本中，可以要求用户选择一组媒体文件，然后通过一次操作更新这些媒体文件。这</w:t>
      </w:r>
      <w:r>
        <w:rPr>
          <w:lang w:bidi="km-KH"/>
        </w:rPr>
        <w:lastRenderedPageBreak/>
        <w:t>些方法可在各种设备上提供更好的一致性，并且可让用户更轻松地管理其媒体合集。</w:t>
      </w:r>
      <w:r>
        <w:rPr>
          <w:rFonts w:hint="eastAsia"/>
          <w:lang w:bidi="km-KH"/>
        </w:rPr>
        <w:t>提供此“批量更新”功能的方法包括：</w:t>
      </w:r>
    </w:p>
    <w:p w14:paraId="18AD91D8" w14:textId="77777777" w:rsidR="009A6179" w:rsidRDefault="009A6179" w:rsidP="00C46F40">
      <w:pPr>
        <w:pStyle w:val="a0"/>
        <w:ind w:firstLine="482"/>
        <w:rPr>
          <w:lang w:bidi="km-KH"/>
        </w:rPr>
      </w:pPr>
      <w:proofErr w:type="spellStart"/>
      <w:r>
        <w:rPr>
          <w:lang w:bidi="km-KH"/>
        </w:rPr>
        <w:t>createWriteRequest</w:t>
      </w:r>
      <w:proofErr w:type="spellEnd"/>
      <w:r>
        <w:rPr>
          <w:lang w:bidi="km-KH"/>
        </w:rPr>
        <w:t>()</w:t>
      </w:r>
    </w:p>
    <w:p w14:paraId="55C0D7F8" w14:textId="77777777" w:rsidR="009A6179" w:rsidRDefault="009A6179" w:rsidP="009A6179">
      <w:pPr>
        <w:ind w:firstLine="420"/>
        <w:rPr>
          <w:lang w:bidi="km-KH"/>
        </w:rPr>
      </w:pPr>
      <w:r>
        <w:rPr>
          <w:rFonts w:hint="eastAsia"/>
          <w:lang w:bidi="km-KH"/>
        </w:rPr>
        <w:t>用户向应用授予对指定媒体文件组的写入访问权限的请求。</w:t>
      </w:r>
    </w:p>
    <w:p w14:paraId="622A3064" w14:textId="77777777" w:rsidR="009A6179" w:rsidRDefault="009A6179" w:rsidP="00C46F40">
      <w:pPr>
        <w:pStyle w:val="a0"/>
        <w:ind w:firstLine="482"/>
        <w:rPr>
          <w:lang w:bidi="km-KH"/>
        </w:rPr>
      </w:pPr>
      <w:proofErr w:type="spellStart"/>
      <w:r>
        <w:rPr>
          <w:lang w:bidi="km-KH"/>
        </w:rPr>
        <w:t>createFavoriteRequest</w:t>
      </w:r>
      <w:proofErr w:type="spellEnd"/>
      <w:r>
        <w:rPr>
          <w:lang w:bidi="km-KH"/>
        </w:rPr>
        <w:t>()</w:t>
      </w:r>
    </w:p>
    <w:p w14:paraId="078F4A5E" w14:textId="77777777" w:rsidR="009A6179" w:rsidRDefault="009A6179" w:rsidP="009A6179">
      <w:pPr>
        <w:ind w:firstLine="420"/>
        <w:rPr>
          <w:lang w:bidi="km-KH"/>
        </w:rPr>
      </w:pPr>
      <w:r>
        <w:rPr>
          <w:rFonts w:hint="eastAsia"/>
          <w:lang w:bidi="km-KH"/>
        </w:rPr>
        <w:t>用户将设备上指定的媒体文件标记为“收藏”的请求。对该文件具有读取访问权限的任何应用都可以看到用户已将该文件标记为“收藏”。</w:t>
      </w:r>
    </w:p>
    <w:p w14:paraId="1F24AA0E" w14:textId="77777777" w:rsidR="009A6179" w:rsidRDefault="009A6179" w:rsidP="00C46F40">
      <w:pPr>
        <w:pStyle w:val="a0"/>
        <w:ind w:firstLine="482"/>
        <w:rPr>
          <w:lang w:bidi="km-KH"/>
        </w:rPr>
      </w:pPr>
      <w:proofErr w:type="spellStart"/>
      <w:r>
        <w:rPr>
          <w:lang w:bidi="km-KH"/>
        </w:rPr>
        <w:t>createTrashRequest</w:t>
      </w:r>
      <w:proofErr w:type="spellEnd"/>
      <w:r>
        <w:rPr>
          <w:lang w:bidi="km-KH"/>
        </w:rPr>
        <w:t>()</w:t>
      </w:r>
    </w:p>
    <w:p w14:paraId="47970178" w14:textId="2CDDEDE1" w:rsidR="009A6179" w:rsidRDefault="009A6179" w:rsidP="009A6179">
      <w:pPr>
        <w:ind w:firstLine="420"/>
        <w:rPr>
          <w:lang w:bidi="km-KH"/>
        </w:rPr>
      </w:pPr>
      <w:r>
        <w:rPr>
          <w:rFonts w:hint="eastAsia"/>
          <w:lang w:bidi="km-KH"/>
        </w:rPr>
        <w:t>用户将指定的媒体文件放入设备垃圾箱的请求。垃圾箱中的内容会在系统定义的时间段后被永久删除。注意：如果应用是设备</w:t>
      </w:r>
      <w:r>
        <w:rPr>
          <w:lang w:bidi="km-KH"/>
        </w:rPr>
        <w:t xml:space="preserve"> OEM </w:t>
      </w:r>
      <w:r>
        <w:rPr>
          <w:lang w:bidi="km-KH"/>
        </w:rPr>
        <w:t>的预安装图库应用，可以将文件放入垃圾箱而不显示对话框。如需执行该操作，直接将</w:t>
      </w:r>
      <w:r>
        <w:rPr>
          <w:lang w:bidi="km-KH"/>
        </w:rPr>
        <w:t xml:space="preserve"> IS_TRASHED </w:t>
      </w:r>
      <w:r>
        <w:rPr>
          <w:lang w:bidi="km-KH"/>
        </w:rPr>
        <w:t>设置为</w:t>
      </w:r>
      <w:r>
        <w:rPr>
          <w:lang w:bidi="km-KH"/>
        </w:rPr>
        <w:t xml:space="preserve"> 1</w:t>
      </w:r>
      <w:r>
        <w:rPr>
          <w:lang w:bidi="km-KH"/>
        </w:rPr>
        <w:t>。</w:t>
      </w:r>
    </w:p>
    <w:p w14:paraId="072021A7" w14:textId="77777777" w:rsidR="009A6179" w:rsidRDefault="009A6179" w:rsidP="00F24C2F">
      <w:pPr>
        <w:pStyle w:val="a0"/>
        <w:ind w:firstLine="482"/>
        <w:rPr>
          <w:lang w:bidi="km-KH"/>
        </w:rPr>
      </w:pPr>
      <w:proofErr w:type="spellStart"/>
      <w:r>
        <w:rPr>
          <w:lang w:bidi="km-KH"/>
        </w:rPr>
        <w:t>createDeleteRequest</w:t>
      </w:r>
      <w:proofErr w:type="spellEnd"/>
      <w:r>
        <w:rPr>
          <w:lang w:bidi="km-KH"/>
        </w:rPr>
        <w:t>()</w:t>
      </w:r>
    </w:p>
    <w:p w14:paraId="4AD0A338" w14:textId="77777777" w:rsidR="00F24C2F" w:rsidRDefault="009A6179" w:rsidP="009A6179">
      <w:pPr>
        <w:ind w:firstLine="420"/>
        <w:rPr>
          <w:lang w:bidi="km-KH"/>
        </w:rPr>
      </w:pPr>
      <w:r>
        <w:rPr>
          <w:rFonts w:hint="eastAsia"/>
          <w:lang w:bidi="km-KH"/>
        </w:rPr>
        <w:t>用户立即永久删除指定的媒体文件（而不是先将其放入垃圾箱）的请求。</w:t>
      </w:r>
    </w:p>
    <w:p w14:paraId="667B3A4C" w14:textId="5E1E9AB2" w:rsidR="009A6179" w:rsidRDefault="009A6179" w:rsidP="00BD4D67">
      <w:pPr>
        <w:ind w:firstLine="420"/>
        <w:rPr>
          <w:lang w:bidi="km-KH"/>
        </w:rPr>
      </w:pPr>
      <w:r>
        <w:rPr>
          <w:rFonts w:hint="eastAsia"/>
          <w:lang w:bidi="km-KH"/>
        </w:rPr>
        <w:t>系统在调用以上任何一个方法后，会构建一个</w:t>
      </w:r>
      <w:r>
        <w:rPr>
          <w:lang w:bidi="km-KH"/>
        </w:rPr>
        <w:t xml:space="preserve"> </w:t>
      </w:r>
      <w:proofErr w:type="spellStart"/>
      <w:r>
        <w:rPr>
          <w:lang w:bidi="km-KH"/>
        </w:rPr>
        <w:t>PendingIntent</w:t>
      </w:r>
      <w:proofErr w:type="spellEnd"/>
      <w:r>
        <w:rPr>
          <w:lang w:bidi="km-KH"/>
        </w:rPr>
        <w:t xml:space="preserve"> </w:t>
      </w:r>
      <w:r>
        <w:rPr>
          <w:lang w:bidi="km-KH"/>
        </w:rPr>
        <w:t>对象。应用调用此</w:t>
      </w:r>
      <w:r w:rsidR="00072110">
        <w:rPr>
          <w:lang w:bidi="km-KH"/>
        </w:rPr>
        <w:t>意图</w:t>
      </w:r>
      <w:r>
        <w:rPr>
          <w:lang w:bidi="km-KH"/>
        </w:rPr>
        <w:t>后，用户会看到一个对话框，请求用户同意应用更新或删除指定的媒体文件。</w:t>
      </w:r>
      <w:r>
        <w:rPr>
          <w:rFonts w:hint="eastAsia"/>
          <w:lang w:bidi="km-KH"/>
        </w:rPr>
        <w:t>例如，以下是构建</w:t>
      </w:r>
      <w:r>
        <w:rPr>
          <w:lang w:bidi="km-KH"/>
        </w:rPr>
        <w:t xml:space="preserve"> </w:t>
      </w:r>
      <w:proofErr w:type="spellStart"/>
      <w:r>
        <w:rPr>
          <w:lang w:bidi="km-KH"/>
        </w:rPr>
        <w:t>createWriteRequest</w:t>
      </w:r>
      <w:proofErr w:type="spellEnd"/>
      <w:r>
        <w:rPr>
          <w:lang w:bidi="km-KH"/>
        </w:rPr>
        <w:t xml:space="preserve">() </w:t>
      </w:r>
      <w:r>
        <w:rPr>
          <w:lang w:bidi="km-KH"/>
        </w:rPr>
        <w:t>调用的方法：</w:t>
      </w:r>
    </w:p>
    <w:p w14:paraId="20786E19" w14:textId="77777777" w:rsidR="009A6179" w:rsidRDefault="009A6179" w:rsidP="00BD4D67">
      <w:pPr>
        <w:pStyle w:val="a6"/>
        <w:ind w:firstLine="180"/>
        <w:rPr>
          <w:lang w:bidi="km-KH"/>
        </w:rPr>
      </w:pPr>
      <w:r>
        <w:rPr>
          <w:lang w:bidi="km-KH"/>
        </w:rPr>
        <w:t xml:space="preserve">List&lt;Uri&gt; </w:t>
      </w:r>
      <w:proofErr w:type="spellStart"/>
      <w:r>
        <w:rPr>
          <w:lang w:bidi="km-KH"/>
        </w:rPr>
        <w:t>urisToModify</w:t>
      </w:r>
      <w:proofErr w:type="spellEnd"/>
      <w:r>
        <w:rPr>
          <w:lang w:bidi="km-KH"/>
        </w:rPr>
        <w:t xml:space="preserve"> = /* A collection of content URIs to modify. */</w:t>
      </w:r>
    </w:p>
    <w:p w14:paraId="47246B8E" w14:textId="77777777" w:rsidR="009A6179" w:rsidRDefault="009A6179" w:rsidP="00BD4D67">
      <w:pPr>
        <w:pStyle w:val="a6"/>
        <w:ind w:firstLine="180"/>
        <w:rPr>
          <w:lang w:bidi="km-KH"/>
        </w:rPr>
      </w:pPr>
      <w:proofErr w:type="spellStart"/>
      <w:r>
        <w:rPr>
          <w:lang w:bidi="km-KH"/>
        </w:rPr>
        <w:t>PendingIntent</w:t>
      </w:r>
      <w:proofErr w:type="spellEnd"/>
      <w:r>
        <w:rPr>
          <w:lang w:bidi="km-KH"/>
        </w:rPr>
        <w:t xml:space="preserve"> </w:t>
      </w:r>
      <w:proofErr w:type="spellStart"/>
      <w:r>
        <w:rPr>
          <w:lang w:bidi="km-KH"/>
        </w:rPr>
        <w:t>editPendingIntent</w:t>
      </w:r>
      <w:proofErr w:type="spellEnd"/>
      <w:r>
        <w:rPr>
          <w:lang w:bidi="km-KH"/>
        </w:rPr>
        <w:t xml:space="preserve"> = </w:t>
      </w:r>
      <w:proofErr w:type="spellStart"/>
      <w:r>
        <w:rPr>
          <w:lang w:bidi="km-KH"/>
        </w:rPr>
        <w:t>MediaStore.createWriteRequest</w:t>
      </w:r>
      <w:proofErr w:type="spellEnd"/>
      <w:r>
        <w:rPr>
          <w:lang w:bidi="km-KH"/>
        </w:rPr>
        <w:t>(</w:t>
      </w:r>
      <w:proofErr w:type="spellStart"/>
      <w:r>
        <w:rPr>
          <w:lang w:bidi="km-KH"/>
        </w:rPr>
        <w:t>contentResolver</w:t>
      </w:r>
      <w:proofErr w:type="spellEnd"/>
      <w:r>
        <w:rPr>
          <w:lang w:bidi="km-KH"/>
        </w:rPr>
        <w:t>,</w:t>
      </w:r>
    </w:p>
    <w:p w14:paraId="5B3F0272" w14:textId="77777777" w:rsidR="009A6179" w:rsidRDefault="009A6179" w:rsidP="00BD4D67">
      <w:pPr>
        <w:pStyle w:val="a6"/>
        <w:ind w:firstLine="180"/>
        <w:rPr>
          <w:lang w:bidi="km-KH"/>
        </w:rPr>
      </w:pPr>
      <w:r>
        <w:rPr>
          <w:lang w:bidi="km-KH"/>
        </w:rPr>
        <w:t xml:space="preserve">                  </w:t>
      </w:r>
      <w:proofErr w:type="spellStart"/>
      <w:r>
        <w:rPr>
          <w:lang w:bidi="km-KH"/>
        </w:rPr>
        <w:t>urisToModify</w:t>
      </w:r>
      <w:proofErr w:type="spellEnd"/>
      <w:r>
        <w:rPr>
          <w:lang w:bidi="km-KH"/>
        </w:rPr>
        <w:t>);</w:t>
      </w:r>
    </w:p>
    <w:p w14:paraId="1B4DC3C8" w14:textId="77777777" w:rsidR="009A6179" w:rsidRDefault="009A6179" w:rsidP="00BD4D67">
      <w:pPr>
        <w:pStyle w:val="a6"/>
        <w:ind w:firstLine="180"/>
        <w:rPr>
          <w:lang w:bidi="km-KH"/>
        </w:rPr>
      </w:pPr>
    </w:p>
    <w:p w14:paraId="115C8682" w14:textId="77777777" w:rsidR="009A6179" w:rsidRDefault="009A6179" w:rsidP="00BD4D67">
      <w:pPr>
        <w:pStyle w:val="a6"/>
        <w:ind w:firstLine="180"/>
        <w:rPr>
          <w:lang w:bidi="km-KH"/>
        </w:rPr>
      </w:pPr>
      <w:r>
        <w:rPr>
          <w:lang w:bidi="km-KH"/>
        </w:rPr>
        <w:t>// Launch a system prompt requesting user permission for the operation.</w:t>
      </w:r>
    </w:p>
    <w:p w14:paraId="25A0DB35" w14:textId="77777777" w:rsidR="009A6179" w:rsidRDefault="009A6179" w:rsidP="00BD4D67">
      <w:pPr>
        <w:pStyle w:val="a6"/>
        <w:ind w:firstLine="180"/>
        <w:rPr>
          <w:lang w:bidi="km-KH"/>
        </w:rPr>
      </w:pPr>
      <w:proofErr w:type="spellStart"/>
      <w:r>
        <w:rPr>
          <w:lang w:bidi="km-KH"/>
        </w:rPr>
        <w:t>startIntentSenderForResult</w:t>
      </w:r>
      <w:proofErr w:type="spellEnd"/>
      <w:r>
        <w:rPr>
          <w:lang w:bidi="km-KH"/>
        </w:rPr>
        <w:t>(</w:t>
      </w:r>
      <w:proofErr w:type="spellStart"/>
      <w:r>
        <w:rPr>
          <w:lang w:bidi="km-KH"/>
        </w:rPr>
        <w:t>editPendingIntent.getIntentSender</w:t>
      </w:r>
      <w:proofErr w:type="spellEnd"/>
      <w:r>
        <w:rPr>
          <w:lang w:bidi="km-KH"/>
        </w:rPr>
        <w:t>(),</w:t>
      </w:r>
    </w:p>
    <w:p w14:paraId="270639A7" w14:textId="77777777" w:rsidR="009A6179" w:rsidRDefault="009A6179" w:rsidP="00BD4D67">
      <w:pPr>
        <w:pStyle w:val="a6"/>
        <w:ind w:firstLine="180"/>
        <w:rPr>
          <w:lang w:bidi="km-KH"/>
        </w:rPr>
      </w:pPr>
      <w:r>
        <w:rPr>
          <w:lang w:bidi="km-KH"/>
        </w:rPr>
        <w:t xml:space="preserve">    EDIT_REQUEST_CODE, null, 0, 0, 0);</w:t>
      </w:r>
    </w:p>
    <w:p w14:paraId="4CC31FD4" w14:textId="710D3AC8" w:rsidR="00BD4D67" w:rsidRDefault="0072660D" w:rsidP="0072660D">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35</w:t>
      </w:r>
      <w:r w:rsidR="00BA5EDF">
        <w:fldChar w:fldCharType="end"/>
      </w:r>
    </w:p>
    <w:p w14:paraId="07BFD2BD" w14:textId="723B584F" w:rsidR="009A6179" w:rsidRDefault="009A6179" w:rsidP="0072660D">
      <w:pPr>
        <w:ind w:firstLine="420"/>
        <w:rPr>
          <w:lang w:bidi="km-KH"/>
        </w:rPr>
      </w:pPr>
      <w:r>
        <w:rPr>
          <w:rFonts w:hint="eastAsia"/>
          <w:lang w:bidi="km-KH"/>
        </w:rPr>
        <w:t>评估用户的响应。如果用户提供了同意声明，继续执行媒体操作。否则，向用户说明应用为何需要获取相应权限：</w:t>
      </w:r>
    </w:p>
    <w:p w14:paraId="650451B5" w14:textId="77777777" w:rsidR="009A6179" w:rsidRDefault="009A6179" w:rsidP="0072660D">
      <w:pPr>
        <w:pStyle w:val="a6"/>
        <w:ind w:firstLine="180"/>
        <w:rPr>
          <w:lang w:bidi="km-KH"/>
        </w:rPr>
      </w:pPr>
      <w:r>
        <w:rPr>
          <w:lang w:bidi="km-KH"/>
        </w:rPr>
        <w:t>@Override</w:t>
      </w:r>
    </w:p>
    <w:p w14:paraId="71BF7DAB" w14:textId="77777777" w:rsidR="009A6179" w:rsidRDefault="009A6179" w:rsidP="0072660D">
      <w:pPr>
        <w:pStyle w:val="a6"/>
        <w:ind w:firstLine="180"/>
        <w:rPr>
          <w:lang w:bidi="km-KH"/>
        </w:rPr>
      </w:pPr>
      <w:r>
        <w:rPr>
          <w:lang w:bidi="km-KH"/>
        </w:rPr>
        <w:t xml:space="preserve">protected void </w:t>
      </w:r>
      <w:proofErr w:type="spellStart"/>
      <w:r>
        <w:rPr>
          <w:lang w:bidi="km-KH"/>
        </w:rPr>
        <w:t>onActivityResult</w:t>
      </w:r>
      <w:proofErr w:type="spellEnd"/>
      <w:r>
        <w:rPr>
          <w:lang w:bidi="km-KH"/>
        </w:rPr>
        <w:t xml:space="preserve">(int </w:t>
      </w:r>
      <w:proofErr w:type="spellStart"/>
      <w:r>
        <w:rPr>
          <w:lang w:bidi="km-KH"/>
        </w:rPr>
        <w:t>requestCode</w:t>
      </w:r>
      <w:proofErr w:type="spellEnd"/>
      <w:r>
        <w:rPr>
          <w:lang w:bidi="km-KH"/>
        </w:rPr>
        <w:t xml:space="preserve">, int </w:t>
      </w:r>
      <w:proofErr w:type="spellStart"/>
      <w:r>
        <w:rPr>
          <w:lang w:bidi="km-KH"/>
        </w:rPr>
        <w:t>resultCode</w:t>
      </w:r>
      <w:proofErr w:type="spellEnd"/>
      <w:r>
        <w:rPr>
          <w:lang w:bidi="km-KH"/>
        </w:rPr>
        <w:t>,</w:t>
      </w:r>
    </w:p>
    <w:p w14:paraId="5A44FF0F" w14:textId="77777777" w:rsidR="009A6179" w:rsidRDefault="009A6179" w:rsidP="0072660D">
      <w:pPr>
        <w:pStyle w:val="a6"/>
        <w:ind w:firstLine="180"/>
        <w:rPr>
          <w:lang w:bidi="km-KH"/>
        </w:rPr>
      </w:pPr>
      <w:r>
        <w:rPr>
          <w:lang w:bidi="km-KH"/>
        </w:rPr>
        <w:t xml:space="preserve">                   @Nullable Intent data) {</w:t>
      </w:r>
    </w:p>
    <w:p w14:paraId="23F9B8B2" w14:textId="77777777" w:rsidR="009A6179" w:rsidRDefault="009A6179" w:rsidP="0072660D">
      <w:pPr>
        <w:pStyle w:val="a6"/>
        <w:ind w:firstLine="180"/>
        <w:rPr>
          <w:lang w:bidi="km-KH"/>
        </w:rPr>
      </w:pPr>
      <w:r>
        <w:rPr>
          <w:lang w:bidi="km-KH"/>
        </w:rPr>
        <w:t xml:space="preserve">    ...</w:t>
      </w:r>
    </w:p>
    <w:p w14:paraId="3E2F3AC3" w14:textId="77777777" w:rsidR="009A6179" w:rsidRDefault="009A6179" w:rsidP="0072660D">
      <w:pPr>
        <w:pStyle w:val="a6"/>
        <w:ind w:firstLine="180"/>
        <w:rPr>
          <w:lang w:bidi="km-KH"/>
        </w:rPr>
      </w:pPr>
      <w:r>
        <w:rPr>
          <w:lang w:bidi="km-KH"/>
        </w:rPr>
        <w:lastRenderedPageBreak/>
        <w:t xml:space="preserve">    if (</w:t>
      </w:r>
      <w:proofErr w:type="spellStart"/>
      <w:r>
        <w:rPr>
          <w:lang w:bidi="km-KH"/>
        </w:rPr>
        <w:t>requestCode</w:t>
      </w:r>
      <w:proofErr w:type="spellEnd"/>
      <w:r>
        <w:rPr>
          <w:lang w:bidi="km-KH"/>
        </w:rPr>
        <w:t xml:space="preserve"> == EDIT_REQUEST_CODE) {</w:t>
      </w:r>
    </w:p>
    <w:p w14:paraId="34EE2A39" w14:textId="77777777" w:rsidR="009A6179" w:rsidRDefault="009A6179" w:rsidP="0072660D">
      <w:pPr>
        <w:pStyle w:val="a6"/>
        <w:ind w:firstLine="180"/>
        <w:rPr>
          <w:lang w:bidi="km-KH"/>
        </w:rPr>
      </w:pPr>
      <w:r>
        <w:rPr>
          <w:lang w:bidi="km-KH"/>
        </w:rPr>
        <w:t xml:space="preserve">        if (</w:t>
      </w:r>
      <w:proofErr w:type="spellStart"/>
      <w:r>
        <w:rPr>
          <w:lang w:bidi="km-KH"/>
        </w:rPr>
        <w:t>resultCode</w:t>
      </w:r>
      <w:proofErr w:type="spellEnd"/>
      <w:r>
        <w:rPr>
          <w:lang w:bidi="km-KH"/>
        </w:rPr>
        <w:t xml:space="preserve"> == </w:t>
      </w:r>
      <w:proofErr w:type="spellStart"/>
      <w:r>
        <w:rPr>
          <w:lang w:bidi="km-KH"/>
        </w:rPr>
        <w:t>Activity.RESULT_OK</w:t>
      </w:r>
      <w:proofErr w:type="spellEnd"/>
      <w:r>
        <w:rPr>
          <w:lang w:bidi="km-KH"/>
        </w:rPr>
        <w:t>) {</w:t>
      </w:r>
    </w:p>
    <w:p w14:paraId="2FD6AF50" w14:textId="77777777" w:rsidR="009A6179" w:rsidRDefault="009A6179" w:rsidP="0072660D">
      <w:pPr>
        <w:pStyle w:val="a6"/>
        <w:ind w:firstLine="180"/>
        <w:rPr>
          <w:lang w:bidi="km-KH"/>
        </w:rPr>
      </w:pPr>
      <w:r>
        <w:rPr>
          <w:lang w:bidi="km-KH"/>
        </w:rPr>
        <w:t xml:space="preserve">            /* Edit request granted; proceed. */</w:t>
      </w:r>
    </w:p>
    <w:p w14:paraId="5A106B66" w14:textId="77777777" w:rsidR="009A6179" w:rsidRDefault="009A6179" w:rsidP="0072660D">
      <w:pPr>
        <w:pStyle w:val="a6"/>
        <w:ind w:firstLine="180"/>
        <w:rPr>
          <w:lang w:bidi="km-KH"/>
        </w:rPr>
      </w:pPr>
      <w:r>
        <w:rPr>
          <w:lang w:bidi="km-KH"/>
        </w:rPr>
        <w:t xml:space="preserve">        } else {</w:t>
      </w:r>
    </w:p>
    <w:p w14:paraId="42F51201" w14:textId="77777777" w:rsidR="009A6179" w:rsidRDefault="009A6179" w:rsidP="0072660D">
      <w:pPr>
        <w:pStyle w:val="a6"/>
        <w:ind w:firstLine="180"/>
        <w:rPr>
          <w:lang w:bidi="km-KH"/>
        </w:rPr>
      </w:pPr>
      <w:r>
        <w:rPr>
          <w:lang w:bidi="km-KH"/>
        </w:rPr>
        <w:t xml:space="preserve">            /* Edit request not granted; explain to the user. */</w:t>
      </w:r>
    </w:p>
    <w:p w14:paraId="4EC0840F" w14:textId="77777777" w:rsidR="009A6179" w:rsidRDefault="009A6179" w:rsidP="0072660D">
      <w:pPr>
        <w:pStyle w:val="a6"/>
        <w:ind w:firstLine="180"/>
        <w:rPr>
          <w:lang w:bidi="km-KH"/>
        </w:rPr>
      </w:pPr>
      <w:r>
        <w:rPr>
          <w:lang w:bidi="km-KH"/>
        </w:rPr>
        <w:t xml:space="preserve">        }</w:t>
      </w:r>
    </w:p>
    <w:p w14:paraId="4A97092B" w14:textId="77777777" w:rsidR="009A6179" w:rsidRDefault="009A6179" w:rsidP="0072660D">
      <w:pPr>
        <w:pStyle w:val="a6"/>
        <w:ind w:firstLine="180"/>
        <w:rPr>
          <w:lang w:bidi="km-KH"/>
        </w:rPr>
      </w:pPr>
      <w:r>
        <w:rPr>
          <w:lang w:bidi="km-KH"/>
        </w:rPr>
        <w:t xml:space="preserve">    }</w:t>
      </w:r>
    </w:p>
    <w:p w14:paraId="1F4788AB" w14:textId="77777777" w:rsidR="009A6179" w:rsidRDefault="009A6179" w:rsidP="0072660D">
      <w:pPr>
        <w:pStyle w:val="a6"/>
        <w:ind w:firstLine="180"/>
        <w:rPr>
          <w:lang w:bidi="km-KH"/>
        </w:rPr>
      </w:pPr>
      <w:r>
        <w:rPr>
          <w:lang w:bidi="km-KH"/>
        </w:rPr>
        <w:t>}</w:t>
      </w:r>
    </w:p>
    <w:p w14:paraId="175CA60A" w14:textId="543BB8C5" w:rsidR="0072660D" w:rsidRDefault="0076087C" w:rsidP="0076087C">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36</w:t>
      </w:r>
      <w:r w:rsidR="00BA5EDF">
        <w:fldChar w:fldCharType="end"/>
      </w:r>
    </w:p>
    <w:p w14:paraId="23053116" w14:textId="50C9D9DC" w:rsidR="009A6179" w:rsidRDefault="009A6179" w:rsidP="009A6179">
      <w:pPr>
        <w:ind w:firstLine="420"/>
        <w:rPr>
          <w:lang w:bidi="km-KH"/>
        </w:rPr>
      </w:pPr>
      <w:r>
        <w:rPr>
          <w:rFonts w:hint="eastAsia"/>
          <w:lang w:bidi="km-KH"/>
        </w:rPr>
        <w:t>可以对</w:t>
      </w:r>
      <w:r>
        <w:rPr>
          <w:lang w:bidi="km-KH"/>
        </w:rPr>
        <w:t xml:space="preserve"> </w:t>
      </w:r>
      <w:proofErr w:type="spellStart"/>
      <w:r>
        <w:rPr>
          <w:lang w:bidi="km-KH"/>
        </w:rPr>
        <w:t>createFavoriteRequest</w:t>
      </w:r>
      <w:proofErr w:type="spellEnd"/>
      <w:r>
        <w:rPr>
          <w:lang w:bidi="km-KH"/>
        </w:rPr>
        <w:t>()</w:t>
      </w:r>
      <w:r>
        <w:rPr>
          <w:lang w:bidi="km-KH"/>
        </w:rPr>
        <w:t>、</w:t>
      </w:r>
      <w:proofErr w:type="spellStart"/>
      <w:r>
        <w:rPr>
          <w:lang w:bidi="km-KH"/>
        </w:rPr>
        <w:t>createTrashRequest</w:t>
      </w:r>
      <w:proofErr w:type="spellEnd"/>
      <w:r>
        <w:rPr>
          <w:lang w:bidi="km-KH"/>
        </w:rPr>
        <w:t xml:space="preserve">() </w:t>
      </w:r>
      <w:r>
        <w:rPr>
          <w:lang w:bidi="km-KH"/>
        </w:rPr>
        <w:t>和</w:t>
      </w:r>
      <w:r>
        <w:rPr>
          <w:lang w:bidi="km-KH"/>
        </w:rPr>
        <w:t xml:space="preserve"> </w:t>
      </w:r>
      <w:proofErr w:type="spellStart"/>
      <w:r>
        <w:rPr>
          <w:lang w:bidi="km-KH"/>
        </w:rPr>
        <w:t>createDeleteRequest</w:t>
      </w:r>
      <w:proofErr w:type="spellEnd"/>
      <w:r>
        <w:rPr>
          <w:lang w:bidi="km-KH"/>
        </w:rPr>
        <w:t xml:space="preserve">() </w:t>
      </w:r>
      <w:r>
        <w:rPr>
          <w:lang w:bidi="km-KH"/>
        </w:rPr>
        <w:t>使用相同的通用模式。</w:t>
      </w:r>
      <w:r>
        <w:rPr>
          <w:rFonts w:hint="eastAsia"/>
          <w:lang w:bidi="km-KH"/>
        </w:rPr>
        <w:t>用户可能会信任特定的应用来执行媒体管理，如频繁地修改媒体文件。如果应用以</w:t>
      </w:r>
      <w:r w:rsidR="00072110">
        <w:rPr>
          <w:lang w:bidi="km-KH"/>
        </w:rPr>
        <w:t>安卓</w:t>
      </w:r>
      <w:r>
        <w:rPr>
          <w:lang w:bidi="km-KH"/>
        </w:rPr>
        <w:t xml:space="preserve">11 </w:t>
      </w:r>
      <w:r>
        <w:rPr>
          <w:lang w:bidi="km-KH"/>
        </w:rPr>
        <w:t>或更高版本为目标平台且不是设备的默认图库应用，则每次应用尝试修改或删除文件时，都必须向用户显示一个确认对话框。</w:t>
      </w:r>
      <w:r>
        <w:rPr>
          <w:rFonts w:hint="eastAsia"/>
          <w:lang w:bidi="km-KH"/>
        </w:rPr>
        <w:t>如果应用以</w:t>
      </w:r>
      <w:r w:rsidR="00072110">
        <w:rPr>
          <w:lang w:bidi="km-KH"/>
        </w:rPr>
        <w:t>安卓</w:t>
      </w:r>
      <w:r>
        <w:rPr>
          <w:lang w:bidi="km-KH"/>
        </w:rPr>
        <w:t>12</w:t>
      </w:r>
      <w:r>
        <w:rPr>
          <w:lang w:bidi="km-KH"/>
        </w:rPr>
        <w:t>（</w:t>
      </w:r>
      <w:r>
        <w:rPr>
          <w:lang w:bidi="km-KH"/>
        </w:rPr>
        <w:t xml:space="preserve">API </w:t>
      </w:r>
      <w:r>
        <w:rPr>
          <w:lang w:bidi="km-KH"/>
        </w:rPr>
        <w:t>级别</w:t>
      </w:r>
      <w:r>
        <w:rPr>
          <w:lang w:bidi="km-KH"/>
        </w:rPr>
        <w:t xml:space="preserve"> 31</w:t>
      </w:r>
      <w:r>
        <w:rPr>
          <w:lang w:bidi="km-KH"/>
        </w:rPr>
        <w:t>）或更高版本为目标平台，可以请求用户授予应用媒体管理特殊权限。此权限允许应用执行以下各项操作，而无需针对每项文件操作提示用户：</w:t>
      </w:r>
    </w:p>
    <w:p w14:paraId="1938D3AA" w14:textId="77777777" w:rsidR="009A6179" w:rsidRDefault="009A6179" w:rsidP="00B7038C">
      <w:pPr>
        <w:pStyle w:val="a"/>
        <w:ind w:firstLine="360"/>
      </w:pPr>
      <w:r>
        <w:rPr>
          <w:rFonts w:hint="eastAsia"/>
        </w:rPr>
        <w:t>使用</w:t>
      </w:r>
      <w:r>
        <w:t xml:space="preserve"> </w:t>
      </w:r>
      <w:proofErr w:type="spellStart"/>
      <w:r>
        <w:t>createWriteRequest</w:t>
      </w:r>
      <w:proofErr w:type="spellEnd"/>
      <w:r>
        <w:t xml:space="preserve">() </w:t>
      </w:r>
      <w:r>
        <w:t>修改文件。</w:t>
      </w:r>
    </w:p>
    <w:p w14:paraId="341CDCDA" w14:textId="77777777" w:rsidR="009A6179" w:rsidRDefault="009A6179" w:rsidP="00B7038C">
      <w:pPr>
        <w:pStyle w:val="a"/>
        <w:ind w:firstLine="360"/>
      </w:pPr>
      <w:r>
        <w:rPr>
          <w:rFonts w:hint="eastAsia"/>
        </w:rPr>
        <w:t>使用</w:t>
      </w:r>
      <w:r>
        <w:t xml:space="preserve"> </w:t>
      </w:r>
      <w:proofErr w:type="spellStart"/>
      <w:r>
        <w:t>createTrashRequest</w:t>
      </w:r>
      <w:proofErr w:type="spellEnd"/>
      <w:r>
        <w:t xml:space="preserve">() </w:t>
      </w:r>
      <w:r>
        <w:t>将文件移入和移出回收站。</w:t>
      </w:r>
    </w:p>
    <w:p w14:paraId="52516498" w14:textId="77777777" w:rsidR="009A6179" w:rsidRDefault="009A6179" w:rsidP="00B7038C">
      <w:pPr>
        <w:pStyle w:val="a"/>
        <w:ind w:firstLine="360"/>
      </w:pPr>
      <w:r>
        <w:rPr>
          <w:rFonts w:hint="eastAsia"/>
        </w:rPr>
        <w:t>使用</w:t>
      </w:r>
      <w:r>
        <w:t xml:space="preserve"> </w:t>
      </w:r>
      <w:proofErr w:type="spellStart"/>
      <w:r>
        <w:t>createDeleteRequest</w:t>
      </w:r>
      <w:proofErr w:type="spellEnd"/>
      <w:r>
        <w:t xml:space="preserve">() </w:t>
      </w:r>
      <w:r>
        <w:t>删除文件。</w:t>
      </w:r>
    </w:p>
    <w:p w14:paraId="178D0D6A" w14:textId="69B7C4B6" w:rsidR="009A6179" w:rsidRDefault="009A6179" w:rsidP="009A6179">
      <w:pPr>
        <w:ind w:firstLine="420"/>
        <w:rPr>
          <w:lang w:bidi="km-KH"/>
        </w:rPr>
      </w:pPr>
      <w:r>
        <w:rPr>
          <w:rFonts w:hint="eastAsia"/>
          <w:lang w:bidi="km-KH"/>
        </w:rPr>
        <w:t>为此，完成以下步骤：</w:t>
      </w:r>
    </w:p>
    <w:p w14:paraId="0C92D3DF" w14:textId="4A025741" w:rsidR="009A6179" w:rsidRDefault="009A6179" w:rsidP="00384F94">
      <w:pPr>
        <w:pStyle w:val="a"/>
        <w:ind w:firstLine="360"/>
      </w:pPr>
      <w:r>
        <w:rPr>
          <w:rFonts w:hint="eastAsia"/>
        </w:rPr>
        <w:t>在应用的清单文件中声明</w:t>
      </w:r>
      <w:r>
        <w:t xml:space="preserve"> MANAGE_MEDIA </w:t>
      </w:r>
      <w:r>
        <w:t>权限和</w:t>
      </w:r>
      <w:r>
        <w:t xml:space="preserve"> READ_EXTERNAL_STORAGE </w:t>
      </w:r>
      <w:r>
        <w:t>权限。</w:t>
      </w:r>
      <w:r>
        <w:rPr>
          <w:rFonts w:hint="eastAsia"/>
        </w:rPr>
        <w:t>为了调用</w:t>
      </w:r>
      <w:r>
        <w:t xml:space="preserve"> </w:t>
      </w:r>
      <w:proofErr w:type="spellStart"/>
      <w:r>
        <w:t>createWriteRequest</w:t>
      </w:r>
      <w:proofErr w:type="spellEnd"/>
      <w:r>
        <w:t xml:space="preserve">() </w:t>
      </w:r>
      <w:r>
        <w:t>而不显示确认对话框，同时声明</w:t>
      </w:r>
      <w:r>
        <w:t xml:space="preserve"> ACCESS_MEDIA_LOCATION </w:t>
      </w:r>
      <w:r>
        <w:t>权限。</w:t>
      </w:r>
    </w:p>
    <w:p w14:paraId="05D618EA" w14:textId="3E1F1F07" w:rsidR="009A6179" w:rsidRDefault="009A6179" w:rsidP="00CE7758">
      <w:pPr>
        <w:pStyle w:val="a"/>
        <w:ind w:firstLine="360"/>
      </w:pPr>
      <w:r>
        <w:rPr>
          <w:rFonts w:hint="eastAsia"/>
        </w:rPr>
        <w:t>在应用中，向用户显示一个界面，说明为什么他们可能需要向应用授予媒体管理访问权限。</w:t>
      </w:r>
    </w:p>
    <w:p w14:paraId="42EBF6AA" w14:textId="3BC7EB23" w:rsidR="003541EA" w:rsidRDefault="009A6179" w:rsidP="00B274AC">
      <w:pPr>
        <w:pStyle w:val="a"/>
        <w:ind w:firstLine="360"/>
      </w:pPr>
      <w:r>
        <w:rPr>
          <w:rFonts w:hint="eastAsia"/>
        </w:rPr>
        <w:t>调用</w:t>
      </w:r>
      <w:r>
        <w:t xml:space="preserve"> ACTION_REQUEST_MANAGE_MEDIA</w:t>
      </w:r>
      <w:r w:rsidR="00072110">
        <w:t>意图</w:t>
      </w:r>
      <w:r>
        <w:t>操作。这样会将用户引导至系统设置中的媒体管理应用屏幕。在此处，用户可以授予特殊应用访问权限。</w:t>
      </w:r>
    </w:p>
    <w:p w14:paraId="40F84348" w14:textId="1556967C" w:rsidR="002525ED" w:rsidRDefault="002525ED" w:rsidP="002525ED">
      <w:pPr>
        <w:pStyle w:val="3"/>
        <w:rPr>
          <w:lang w:bidi="km-KH"/>
        </w:rPr>
      </w:pPr>
      <w:r>
        <w:rPr>
          <w:rFonts w:hint="eastAsia"/>
          <w:lang w:bidi="km-KH"/>
        </w:rPr>
        <w:t>其他文件</w:t>
      </w:r>
    </w:p>
    <w:p w14:paraId="387AA9A9" w14:textId="2271396B" w:rsidR="00E94C82" w:rsidRDefault="00E94C82" w:rsidP="00E94C82">
      <w:pPr>
        <w:ind w:firstLine="420"/>
        <w:rPr>
          <w:lang w:bidi="km-KH"/>
        </w:rPr>
      </w:pPr>
      <w:r>
        <w:rPr>
          <w:rFonts w:hint="eastAsia"/>
          <w:lang w:bidi="km-KH"/>
        </w:rPr>
        <w:t>在搭载</w:t>
      </w:r>
      <w:r w:rsidR="00072110">
        <w:rPr>
          <w:lang w:bidi="km-KH"/>
        </w:rPr>
        <w:t>安卓</w:t>
      </w:r>
      <w:r>
        <w:rPr>
          <w:lang w:bidi="km-KH"/>
        </w:rPr>
        <w:t>4.4</w:t>
      </w:r>
      <w:r>
        <w:rPr>
          <w:lang w:bidi="km-KH"/>
        </w:rPr>
        <w:t>（</w:t>
      </w:r>
      <w:r>
        <w:rPr>
          <w:lang w:bidi="km-KH"/>
        </w:rPr>
        <w:t xml:space="preserve">API </w:t>
      </w:r>
      <w:r>
        <w:rPr>
          <w:lang w:bidi="km-KH"/>
        </w:rPr>
        <w:t>级别</w:t>
      </w:r>
      <w:r>
        <w:rPr>
          <w:lang w:bidi="km-KH"/>
        </w:rPr>
        <w:t xml:space="preserve"> 19</w:t>
      </w:r>
      <w:r>
        <w:rPr>
          <w:lang w:bidi="km-KH"/>
        </w:rPr>
        <w:t>）及更高版本的设备上，应用可以使用存储访问框架与包括外部存储卷和云端存储空间在内的文档提供器互动。此框架支持用户与系统选择器互动，从而选择文档提供器以及供应用创建、打开或修改的特定文档和其他文件。</w:t>
      </w:r>
      <w:r>
        <w:rPr>
          <w:rFonts w:hint="eastAsia"/>
          <w:lang w:bidi="km-KH"/>
        </w:rPr>
        <w:t>由于用户参与选择应用可以访问的文件或目录，因此该机制无需任何系统权限，同时用户控制和隐私保护也得到了增强。此外，这些文件存储在应用专属目录和媒体库之外，在应用卸载后仍会保留在设备上。使用存储访问框架涉及以下步骤：</w:t>
      </w:r>
    </w:p>
    <w:p w14:paraId="216AF153" w14:textId="6C218CB2" w:rsidR="00E94C82" w:rsidRDefault="003C2818" w:rsidP="003C2818">
      <w:pPr>
        <w:pStyle w:val="a"/>
        <w:ind w:firstLine="360"/>
      </w:pPr>
      <w:r>
        <w:rPr>
          <w:rFonts w:hint="eastAsia"/>
        </w:rPr>
        <w:t>(</w:t>
      </w:r>
      <w:r>
        <w:t>1)</w:t>
      </w:r>
      <w:r w:rsidR="00E94C82">
        <w:rPr>
          <w:rFonts w:hint="eastAsia"/>
        </w:rPr>
        <w:t>应用调用包含存储相关操作的</w:t>
      </w:r>
      <w:r w:rsidR="00E94C82">
        <w:t xml:space="preserve"> intent</w:t>
      </w:r>
      <w:r w:rsidR="00E94C82">
        <w:t>。此操作对应于框架支持的特定用例。</w:t>
      </w:r>
    </w:p>
    <w:p w14:paraId="1EB8B919" w14:textId="31BBE810" w:rsidR="00E94C82" w:rsidRDefault="003C2818" w:rsidP="003C2818">
      <w:pPr>
        <w:pStyle w:val="a"/>
        <w:ind w:firstLine="360"/>
      </w:pPr>
      <w:r>
        <w:rPr>
          <w:rFonts w:hint="eastAsia"/>
        </w:rPr>
        <w:lastRenderedPageBreak/>
        <w:t>(</w:t>
      </w:r>
      <w:r>
        <w:t>2)</w:t>
      </w:r>
      <w:r w:rsidR="00E94C82">
        <w:rPr>
          <w:rFonts w:hint="eastAsia"/>
        </w:rPr>
        <w:t>用户看到一个系统选择器，供其浏览文档提供器并选择将执行存储相关操作的位置或文档。</w:t>
      </w:r>
    </w:p>
    <w:p w14:paraId="2FA1B38C" w14:textId="46419C5C" w:rsidR="00E94C82" w:rsidRDefault="003C2818" w:rsidP="003C2818">
      <w:pPr>
        <w:pStyle w:val="a"/>
        <w:ind w:firstLine="360"/>
      </w:pPr>
      <w:r>
        <w:rPr>
          <w:rFonts w:hint="eastAsia"/>
        </w:rPr>
        <w:t>(</w:t>
      </w:r>
      <w:r>
        <w:t>3)</w:t>
      </w:r>
      <w:r w:rsidR="00E94C82">
        <w:rPr>
          <w:rFonts w:hint="eastAsia"/>
        </w:rPr>
        <w:t>应用获得对代表用户所选位置或文档的</w:t>
      </w:r>
      <w:r w:rsidR="00E9483E">
        <w:t>URI</w:t>
      </w:r>
      <w:r w:rsidR="00E94C82">
        <w:t>的读写访问权限。利用该</w:t>
      </w:r>
      <w:r w:rsidR="00E94C82">
        <w:t xml:space="preserve"> URI</w:t>
      </w:r>
      <w:r w:rsidR="00E94C82">
        <w:t>，应用可以在选择的位置执行操作。</w:t>
      </w:r>
    </w:p>
    <w:p w14:paraId="0363C0E5" w14:textId="65AEA3FD" w:rsidR="004043A1" w:rsidRDefault="00E94C82" w:rsidP="00E94C82">
      <w:pPr>
        <w:ind w:firstLine="420"/>
        <w:rPr>
          <w:lang w:bidi="km-KH"/>
        </w:rPr>
      </w:pPr>
      <w:r>
        <w:rPr>
          <w:rFonts w:hint="eastAsia"/>
          <w:lang w:bidi="km-KH"/>
        </w:rPr>
        <w:t>注意：如果应用访问的是外部存储卷中的媒体文件，考虑使用媒体库，它可以提供访问此类文件的便捷接口。不过，如果应用使用媒体库，必须请求</w:t>
      </w:r>
      <w:r>
        <w:rPr>
          <w:lang w:bidi="km-KH"/>
        </w:rPr>
        <w:t xml:space="preserve"> READ_EXTERNAL_STORAGE </w:t>
      </w:r>
      <w:r>
        <w:rPr>
          <w:lang w:bidi="km-KH"/>
        </w:rPr>
        <w:t>权限才能访问其他应用的媒体文件。在搭载</w:t>
      </w:r>
      <w:r w:rsidR="00072110">
        <w:rPr>
          <w:lang w:bidi="km-KH"/>
        </w:rPr>
        <w:t>安卓</w:t>
      </w:r>
      <w:r>
        <w:rPr>
          <w:lang w:bidi="km-KH"/>
        </w:rPr>
        <w:t>9</w:t>
      </w:r>
      <w:r>
        <w:rPr>
          <w:lang w:bidi="km-KH"/>
        </w:rPr>
        <w:t>（</w:t>
      </w:r>
      <w:r>
        <w:rPr>
          <w:lang w:bidi="km-KH"/>
        </w:rPr>
        <w:t xml:space="preserve">API </w:t>
      </w:r>
      <w:r>
        <w:rPr>
          <w:lang w:bidi="km-KH"/>
        </w:rPr>
        <w:t>级别</w:t>
      </w:r>
      <w:r>
        <w:rPr>
          <w:lang w:bidi="km-KH"/>
        </w:rPr>
        <w:t xml:space="preserve"> 28</w:t>
      </w:r>
      <w:r>
        <w:rPr>
          <w:lang w:bidi="km-KH"/>
        </w:rPr>
        <w:t>）或更低版本的设备上，应用必须请求</w:t>
      </w:r>
      <w:r>
        <w:rPr>
          <w:lang w:bidi="km-KH"/>
        </w:rPr>
        <w:t xml:space="preserve"> READ_EXTERNAL_STORAGE </w:t>
      </w:r>
      <w:r>
        <w:rPr>
          <w:lang w:bidi="km-KH"/>
        </w:rPr>
        <w:t>权限才能访问任何媒体文件，包括由应用创建的媒体文件。</w:t>
      </w:r>
    </w:p>
    <w:p w14:paraId="2B7A8ABA" w14:textId="17E900D0" w:rsidR="00E94C82" w:rsidRDefault="00E94C82" w:rsidP="00E94C82">
      <w:pPr>
        <w:ind w:firstLine="420"/>
        <w:rPr>
          <w:lang w:bidi="km-KH"/>
        </w:rPr>
      </w:pPr>
      <w:r>
        <w:rPr>
          <w:rFonts w:hint="eastAsia"/>
          <w:lang w:bidi="km-KH"/>
        </w:rPr>
        <w:t>介绍了存储访问框架支持的访问文件和其他文档的不同用例。另外，还介绍了如何在用户选择的位置执行操作。存储访问框架支持以下访问文件和其他文档的用例。</w:t>
      </w:r>
    </w:p>
    <w:p w14:paraId="5663A560" w14:textId="7D035C88" w:rsidR="00E94C82" w:rsidRDefault="00E94C82" w:rsidP="00F95E52">
      <w:pPr>
        <w:pStyle w:val="a"/>
        <w:ind w:firstLine="360"/>
      </w:pPr>
      <w:r>
        <w:rPr>
          <w:rFonts w:hint="eastAsia"/>
        </w:rPr>
        <w:t>创建新文件</w:t>
      </w:r>
      <w:r w:rsidR="00F95E52">
        <w:rPr>
          <w:rFonts w:hint="eastAsia"/>
        </w:rPr>
        <w:t>：</w:t>
      </w:r>
      <w:r>
        <w:t>ACTION_CREATE_DOCUMENT</w:t>
      </w:r>
      <w:r w:rsidR="00072110">
        <w:t>意图</w:t>
      </w:r>
      <w:r>
        <w:t>操作支持用户将文件保存在特定位置。</w:t>
      </w:r>
    </w:p>
    <w:p w14:paraId="0363A4B8" w14:textId="30763437" w:rsidR="00E94C82" w:rsidRDefault="00E94C82" w:rsidP="00F95E52">
      <w:pPr>
        <w:pStyle w:val="a"/>
        <w:ind w:firstLine="360"/>
      </w:pPr>
      <w:r>
        <w:rPr>
          <w:rFonts w:hint="eastAsia"/>
        </w:rPr>
        <w:t>打开文档或文件</w:t>
      </w:r>
      <w:r w:rsidR="00F95E52">
        <w:rPr>
          <w:rFonts w:hint="eastAsia"/>
        </w:rPr>
        <w:t>：</w:t>
      </w:r>
      <w:r>
        <w:t>ACTION_OPEN_DOCUMENT</w:t>
      </w:r>
      <w:r w:rsidR="00072110">
        <w:t>意图</w:t>
      </w:r>
      <w:r>
        <w:t>操作支持用户选择要打开的特定文档或文件。</w:t>
      </w:r>
    </w:p>
    <w:p w14:paraId="08F84742" w14:textId="2D6D3BC0" w:rsidR="00E94C82" w:rsidRDefault="00E94C82" w:rsidP="00F95E52">
      <w:pPr>
        <w:pStyle w:val="a"/>
        <w:ind w:firstLine="360"/>
      </w:pPr>
      <w:r>
        <w:rPr>
          <w:rFonts w:hint="eastAsia"/>
        </w:rPr>
        <w:t>授予对目录内容的访问权限</w:t>
      </w:r>
      <w:r w:rsidR="00F95E52">
        <w:rPr>
          <w:rFonts w:hint="eastAsia"/>
        </w:rPr>
        <w:t>：</w:t>
      </w:r>
      <w:r>
        <w:t>ACTION_OPEN_DOCUMENT_TREE</w:t>
      </w:r>
      <w:r w:rsidR="00072110">
        <w:t>意图</w:t>
      </w:r>
      <w:r>
        <w:t>操作在</w:t>
      </w:r>
      <w:r w:rsidR="00072110">
        <w:t>安卓</w:t>
      </w:r>
      <w:r>
        <w:t>5.0</w:t>
      </w:r>
      <w:r>
        <w:t>（</w:t>
      </w:r>
      <w:r>
        <w:t xml:space="preserve">API </w:t>
      </w:r>
      <w:r>
        <w:t>级别</w:t>
      </w:r>
      <w:r>
        <w:t xml:space="preserve"> 21</w:t>
      </w:r>
      <w:r>
        <w:t>）及更高版本中提供，支持用户选择特定目录，授予应用对该目录中所有文件和子目录的访问权限。</w:t>
      </w:r>
    </w:p>
    <w:p w14:paraId="37D25C02" w14:textId="77777777" w:rsidR="00E94C82" w:rsidRDefault="00E94C82" w:rsidP="00E94C82">
      <w:pPr>
        <w:ind w:firstLine="420"/>
        <w:rPr>
          <w:lang w:bidi="km-KH"/>
        </w:rPr>
      </w:pPr>
      <w:r>
        <w:rPr>
          <w:rFonts w:hint="eastAsia"/>
          <w:lang w:bidi="km-KH"/>
        </w:rPr>
        <w:t>以下几个部分分别提供了关于每个用例的配置指导。</w:t>
      </w:r>
    </w:p>
    <w:p w14:paraId="708A02B8" w14:textId="39AE0C5E" w:rsidR="00E94C82" w:rsidRDefault="00E94C82" w:rsidP="00E94C82">
      <w:pPr>
        <w:ind w:firstLine="420"/>
        <w:rPr>
          <w:lang w:bidi="km-KH"/>
        </w:rPr>
      </w:pPr>
      <w:r>
        <w:rPr>
          <w:rFonts w:hint="eastAsia"/>
          <w:lang w:bidi="km-KH"/>
        </w:rPr>
        <w:t>使用</w:t>
      </w:r>
      <w:r>
        <w:rPr>
          <w:lang w:bidi="km-KH"/>
        </w:rPr>
        <w:t xml:space="preserve"> ACTION_CREATE_DOCUMENT</w:t>
      </w:r>
      <w:r w:rsidR="00072110">
        <w:rPr>
          <w:lang w:bidi="km-KH"/>
        </w:rPr>
        <w:t>意图</w:t>
      </w:r>
      <w:r>
        <w:rPr>
          <w:lang w:bidi="km-KH"/>
        </w:rPr>
        <w:t>操作加载系统文件选择器，支持用户选择要写入文件内容的位置。此流程类似于其他操作系统使用的</w:t>
      </w:r>
      <w:r>
        <w:rPr>
          <w:lang w:bidi="km-KH"/>
        </w:rPr>
        <w:t>“</w:t>
      </w:r>
      <w:r>
        <w:rPr>
          <w:lang w:bidi="km-KH"/>
        </w:rPr>
        <w:t>另存为</w:t>
      </w:r>
      <w:r>
        <w:rPr>
          <w:lang w:bidi="km-KH"/>
        </w:rPr>
        <w:t>”</w:t>
      </w:r>
      <w:r>
        <w:rPr>
          <w:lang w:bidi="km-KH"/>
        </w:rPr>
        <w:t>对话框中使用的流程。</w:t>
      </w:r>
      <w:r>
        <w:rPr>
          <w:rFonts w:hint="eastAsia"/>
          <w:lang w:bidi="km-KH"/>
        </w:rPr>
        <w:t>注意：</w:t>
      </w:r>
      <w:r>
        <w:rPr>
          <w:lang w:bidi="km-KH"/>
        </w:rPr>
        <w:t xml:space="preserve">ACTION_CREATE_DOCUMENT </w:t>
      </w:r>
      <w:r>
        <w:rPr>
          <w:lang w:bidi="km-KH"/>
        </w:rPr>
        <w:t>无法覆盖现有文件。如果应用尝试保存同名文件，系统会在文件名的末尾附加一个数字并将其包含在一对括号中。</w:t>
      </w:r>
      <w:r>
        <w:rPr>
          <w:rFonts w:hint="eastAsia"/>
          <w:lang w:bidi="km-KH"/>
        </w:rPr>
        <w:t>例如，如果应用尝试将名为</w:t>
      </w:r>
      <w:r>
        <w:rPr>
          <w:lang w:bidi="km-KH"/>
        </w:rPr>
        <w:t xml:space="preserve"> confirmation.pdf </w:t>
      </w:r>
      <w:r>
        <w:rPr>
          <w:lang w:bidi="km-KH"/>
        </w:rPr>
        <w:t>的文件保存到已有同名文件的目录中，系统会以</w:t>
      </w:r>
      <w:r>
        <w:rPr>
          <w:lang w:bidi="km-KH"/>
        </w:rPr>
        <w:t xml:space="preserve"> confirmation(1).pdf </w:t>
      </w:r>
      <w:r>
        <w:rPr>
          <w:lang w:bidi="km-KH"/>
        </w:rPr>
        <w:t>作为名称来保存新文件。</w:t>
      </w:r>
      <w:r>
        <w:rPr>
          <w:rFonts w:hint="eastAsia"/>
          <w:lang w:bidi="km-KH"/>
        </w:rPr>
        <w:t>在配置</w:t>
      </w:r>
      <w:r w:rsidR="00072110">
        <w:rPr>
          <w:lang w:bidi="km-KH"/>
        </w:rPr>
        <w:t>意图</w:t>
      </w:r>
      <w:r>
        <w:rPr>
          <w:lang w:bidi="km-KH"/>
        </w:rPr>
        <w:t>时，应指定文件的名称和</w:t>
      </w:r>
      <w:r>
        <w:rPr>
          <w:lang w:bidi="km-KH"/>
        </w:rPr>
        <w:t xml:space="preserve"> MIME </w:t>
      </w:r>
      <w:r>
        <w:rPr>
          <w:lang w:bidi="km-KH"/>
        </w:rPr>
        <w:t>类型，并且还可以根据需要使用</w:t>
      </w:r>
      <w:r>
        <w:rPr>
          <w:lang w:bidi="km-KH"/>
        </w:rPr>
        <w:t xml:space="preserve"> EXTRA_INITIAL_URI</w:t>
      </w:r>
      <w:r w:rsidR="00072110">
        <w:rPr>
          <w:rFonts w:hint="eastAsia"/>
          <w:lang w:bidi="km-KH"/>
        </w:rPr>
        <w:t>意图附加信息</w:t>
      </w:r>
      <w:r>
        <w:rPr>
          <w:lang w:bidi="km-KH"/>
        </w:rPr>
        <w:t>指定文件选择器在首次加载时应显示的文件或目录的</w:t>
      </w:r>
      <w:r>
        <w:rPr>
          <w:lang w:bidi="km-KH"/>
        </w:rPr>
        <w:t xml:space="preserve"> URI</w:t>
      </w:r>
      <w:r>
        <w:rPr>
          <w:lang w:bidi="km-KH"/>
        </w:rPr>
        <w:t>。</w:t>
      </w:r>
      <w:r>
        <w:rPr>
          <w:rFonts w:hint="eastAsia"/>
          <w:lang w:bidi="km-KH"/>
        </w:rPr>
        <w:t>以下代码段展示了如何创建和调用用于创建文件的</w:t>
      </w:r>
      <w:r w:rsidR="00072110">
        <w:rPr>
          <w:rFonts w:hint="eastAsia"/>
          <w:lang w:bidi="km-KH"/>
        </w:rPr>
        <w:t>意图</w:t>
      </w:r>
      <w:r>
        <w:rPr>
          <w:lang w:bidi="km-KH"/>
        </w:rPr>
        <w:t>：</w:t>
      </w:r>
    </w:p>
    <w:p w14:paraId="63C41B85" w14:textId="77777777" w:rsidR="00E94C82" w:rsidRDefault="00E94C82" w:rsidP="00545B66">
      <w:pPr>
        <w:pStyle w:val="a6"/>
        <w:ind w:firstLine="180"/>
        <w:rPr>
          <w:lang w:bidi="km-KH"/>
        </w:rPr>
      </w:pPr>
      <w:r>
        <w:rPr>
          <w:lang w:bidi="km-KH"/>
        </w:rPr>
        <w:t>// Request code for creating a PDF document.</w:t>
      </w:r>
    </w:p>
    <w:p w14:paraId="7560B280" w14:textId="77777777" w:rsidR="00E94C82" w:rsidRDefault="00E94C82" w:rsidP="00545B66">
      <w:pPr>
        <w:pStyle w:val="a6"/>
        <w:ind w:firstLine="180"/>
        <w:rPr>
          <w:lang w:bidi="km-KH"/>
        </w:rPr>
      </w:pPr>
      <w:r>
        <w:rPr>
          <w:lang w:bidi="km-KH"/>
        </w:rPr>
        <w:t>private static final int CREATE_FILE = 1;</w:t>
      </w:r>
    </w:p>
    <w:p w14:paraId="19ACDC00" w14:textId="77777777" w:rsidR="00E94C82" w:rsidRDefault="00E94C82" w:rsidP="00545B66">
      <w:pPr>
        <w:pStyle w:val="a6"/>
        <w:ind w:firstLine="180"/>
        <w:rPr>
          <w:lang w:bidi="km-KH"/>
        </w:rPr>
      </w:pPr>
    </w:p>
    <w:p w14:paraId="1780BD73" w14:textId="77777777" w:rsidR="00E94C82" w:rsidRDefault="00E94C82" w:rsidP="00545B66">
      <w:pPr>
        <w:pStyle w:val="a6"/>
        <w:ind w:firstLine="180"/>
        <w:rPr>
          <w:lang w:bidi="km-KH"/>
        </w:rPr>
      </w:pPr>
      <w:r>
        <w:rPr>
          <w:lang w:bidi="km-KH"/>
        </w:rPr>
        <w:t xml:space="preserve">private void </w:t>
      </w:r>
      <w:proofErr w:type="spellStart"/>
      <w:r>
        <w:rPr>
          <w:lang w:bidi="km-KH"/>
        </w:rPr>
        <w:t>createFile</w:t>
      </w:r>
      <w:proofErr w:type="spellEnd"/>
      <w:r>
        <w:rPr>
          <w:lang w:bidi="km-KH"/>
        </w:rPr>
        <w:t xml:space="preserve">(Uri </w:t>
      </w:r>
      <w:proofErr w:type="spellStart"/>
      <w:r>
        <w:rPr>
          <w:lang w:bidi="km-KH"/>
        </w:rPr>
        <w:t>pickerInitialUri</w:t>
      </w:r>
      <w:proofErr w:type="spellEnd"/>
      <w:r>
        <w:rPr>
          <w:lang w:bidi="km-KH"/>
        </w:rPr>
        <w:t>) {</w:t>
      </w:r>
    </w:p>
    <w:p w14:paraId="40F0A943" w14:textId="77777777" w:rsidR="00E94C82" w:rsidRDefault="00E94C82" w:rsidP="00545B66">
      <w:pPr>
        <w:pStyle w:val="a6"/>
        <w:ind w:firstLine="180"/>
        <w:rPr>
          <w:lang w:bidi="km-KH"/>
        </w:rPr>
      </w:pPr>
      <w:r>
        <w:rPr>
          <w:lang w:bidi="km-KH"/>
        </w:rPr>
        <w:t xml:space="preserve">    Intent </w:t>
      </w:r>
      <w:proofErr w:type="spellStart"/>
      <w:r>
        <w:rPr>
          <w:lang w:bidi="km-KH"/>
        </w:rPr>
        <w:t>intent</w:t>
      </w:r>
      <w:proofErr w:type="spellEnd"/>
      <w:r>
        <w:rPr>
          <w:lang w:bidi="km-KH"/>
        </w:rPr>
        <w:t xml:space="preserve"> = new Intent(</w:t>
      </w:r>
      <w:proofErr w:type="spellStart"/>
      <w:r>
        <w:rPr>
          <w:lang w:bidi="km-KH"/>
        </w:rPr>
        <w:t>Intent.ACTION_CREATE_DOCUMENT</w:t>
      </w:r>
      <w:proofErr w:type="spellEnd"/>
      <w:r>
        <w:rPr>
          <w:lang w:bidi="km-KH"/>
        </w:rPr>
        <w:t>);</w:t>
      </w:r>
    </w:p>
    <w:p w14:paraId="6B9A49ED" w14:textId="77777777" w:rsidR="00E94C82" w:rsidRDefault="00E94C82" w:rsidP="00545B66">
      <w:pPr>
        <w:pStyle w:val="a6"/>
        <w:ind w:firstLine="180"/>
        <w:rPr>
          <w:lang w:bidi="km-KH"/>
        </w:rPr>
      </w:pPr>
      <w:r>
        <w:rPr>
          <w:lang w:bidi="km-KH"/>
        </w:rPr>
        <w:t xml:space="preserve">    </w:t>
      </w:r>
      <w:proofErr w:type="spellStart"/>
      <w:r>
        <w:rPr>
          <w:lang w:bidi="km-KH"/>
        </w:rPr>
        <w:t>intent.addCategory</w:t>
      </w:r>
      <w:proofErr w:type="spellEnd"/>
      <w:r>
        <w:rPr>
          <w:lang w:bidi="km-KH"/>
        </w:rPr>
        <w:t>(</w:t>
      </w:r>
      <w:proofErr w:type="spellStart"/>
      <w:r>
        <w:rPr>
          <w:lang w:bidi="km-KH"/>
        </w:rPr>
        <w:t>Intent.CATEGORY_OPENABLE</w:t>
      </w:r>
      <w:proofErr w:type="spellEnd"/>
      <w:r>
        <w:rPr>
          <w:lang w:bidi="km-KH"/>
        </w:rPr>
        <w:t>);</w:t>
      </w:r>
    </w:p>
    <w:p w14:paraId="1912FA18" w14:textId="77777777" w:rsidR="00E94C82" w:rsidRDefault="00E94C82" w:rsidP="00545B66">
      <w:pPr>
        <w:pStyle w:val="a6"/>
        <w:ind w:firstLine="180"/>
        <w:rPr>
          <w:lang w:bidi="km-KH"/>
        </w:rPr>
      </w:pPr>
      <w:r>
        <w:rPr>
          <w:lang w:bidi="km-KH"/>
        </w:rPr>
        <w:t xml:space="preserve">    </w:t>
      </w:r>
      <w:proofErr w:type="spellStart"/>
      <w:r>
        <w:rPr>
          <w:lang w:bidi="km-KH"/>
        </w:rPr>
        <w:t>intent.setType</w:t>
      </w:r>
      <w:proofErr w:type="spellEnd"/>
      <w:r>
        <w:rPr>
          <w:lang w:bidi="km-KH"/>
        </w:rPr>
        <w:t>("application/pdf");</w:t>
      </w:r>
    </w:p>
    <w:p w14:paraId="08111AE7" w14:textId="77777777" w:rsidR="00E94C82" w:rsidRDefault="00E94C82" w:rsidP="00545B66">
      <w:pPr>
        <w:pStyle w:val="a6"/>
        <w:ind w:firstLine="180"/>
        <w:rPr>
          <w:lang w:bidi="km-KH"/>
        </w:rPr>
      </w:pPr>
      <w:r>
        <w:rPr>
          <w:lang w:bidi="km-KH"/>
        </w:rPr>
        <w:t xml:space="preserve">    </w:t>
      </w:r>
      <w:proofErr w:type="spellStart"/>
      <w:r>
        <w:rPr>
          <w:lang w:bidi="km-KH"/>
        </w:rPr>
        <w:t>intent.putExtra</w:t>
      </w:r>
      <w:proofErr w:type="spellEnd"/>
      <w:r>
        <w:rPr>
          <w:lang w:bidi="km-KH"/>
        </w:rPr>
        <w:t>(</w:t>
      </w:r>
      <w:proofErr w:type="spellStart"/>
      <w:r>
        <w:rPr>
          <w:lang w:bidi="km-KH"/>
        </w:rPr>
        <w:t>Intent.EXTRA_TITLE</w:t>
      </w:r>
      <w:proofErr w:type="spellEnd"/>
      <w:r>
        <w:rPr>
          <w:lang w:bidi="km-KH"/>
        </w:rPr>
        <w:t>, "invoice.pdf");</w:t>
      </w:r>
    </w:p>
    <w:p w14:paraId="1341BB87" w14:textId="77777777" w:rsidR="00E94C82" w:rsidRDefault="00E94C82" w:rsidP="00545B66">
      <w:pPr>
        <w:pStyle w:val="a6"/>
        <w:ind w:firstLine="180"/>
        <w:rPr>
          <w:lang w:bidi="km-KH"/>
        </w:rPr>
      </w:pPr>
    </w:p>
    <w:p w14:paraId="5BC3F8F1" w14:textId="77777777" w:rsidR="00E94C82" w:rsidRDefault="00E94C82" w:rsidP="00545B66">
      <w:pPr>
        <w:pStyle w:val="a6"/>
        <w:ind w:firstLine="180"/>
        <w:rPr>
          <w:lang w:bidi="km-KH"/>
        </w:rPr>
      </w:pPr>
      <w:r>
        <w:rPr>
          <w:lang w:bidi="km-KH"/>
        </w:rPr>
        <w:lastRenderedPageBreak/>
        <w:t xml:space="preserve">    // Optionally, specify a URI for the directory that should be opened in</w:t>
      </w:r>
    </w:p>
    <w:p w14:paraId="083219A9" w14:textId="77777777" w:rsidR="00E94C82" w:rsidRDefault="00E94C82" w:rsidP="00545B66">
      <w:pPr>
        <w:pStyle w:val="a6"/>
        <w:ind w:firstLine="180"/>
        <w:rPr>
          <w:lang w:bidi="km-KH"/>
        </w:rPr>
      </w:pPr>
      <w:r>
        <w:rPr>
          <w:lang w:bidi="km-KH"/>
        </w:rPr>
        <w:t xml:space="preserve">    // the system file picker when your app creates the document.</w:t>
      </w:r>
    </w:p>
    <w:p w14:paraId="050F0F49" w14:textId="77777777" w:rsidR="00E94C82" w:rsidRDefault="00E94C82" w:rsidP="00545B66">
      <w:pPr>
        <w:pStyle w:val="a6"/>
        <w:ind w:firstLine="180"/>
        <w:rPr>
          <w:lang w:bidi="km-KH"/>
        </w:rPr>
      </w:pPr>
      <w:r>
        <w:rPr>
          <w:lang w:bidi="km-KH"/>
        </w:rPr>
        <w:t xml:space="preserve">    </w:t>
      </w:r>
      <w:proofErr w:type="spellStart"/>
      <w:r>
        <w:rPr>
          <w:lang w:bidi="km-KH"/>
        </w:rPr>
        <w:t>intent.putExtra</w:t>
      </w:r>
      <w:proofErr w:type="spellEnd"/>
      <w:r>
        <w:rPr>
          <w:lang w:bidi="km-KH"/>
        </w:rPr>
        <w:t>(</w:t>
      </w:r>
      <w:proofErr w:type="spellStart"/>
      <w:r>
        <w:rPr>
          <w:lang w:bidi="km-KH"/>
        </w:rPr>
        <w:t>DocumentsContract.EXTRA_INITIAL_URI</w:t>
      </w:r>
      <w:proofErr w:type="spellEnd"/>
      <w:r>
        <w:rPr>
          <w:lang w:bidi="km-KH"/>
        </w:rPr>
        <w:t xml:space="preserve">, </w:t>
      </w:r>
      <w:proofErr w:type="spellStart"/>
      <w:r>
        <w:rPr>
          <w:lang w:bidi="km-KH"/>
        </w:rPr>
        <w:t>pickerInitialUri</w:t>
      </w:r>
      <w:proofErr w:type="spellEnd"/>
      <w:r>
        <w:rPr>
          <w:lang w:bidi="km-KH"/>
        </w:rPr>
        <w:t>);</w:t>
      </w:r>
    </w:p>
    <w:p w14:paraId="2DCA2169" w14:textId="77777777" w:rsidR="00E94C82" w:rsidRDefault="00E94C82" w:rsidP="00545B66">
      <w:pPr>
        <w:pStyle w:val="a6"/>
        <w:ind w:firstLine="180"/>
        <w:rPr>
          <w:lang w:bidi="km-KH"/>
        </w:rPr>
      </w:pPr>
    </w:p>
    <w:p w14:paraId="3E709455" w14:textId="77777777" w:rsidR="00E94C82" w:rsidRDefault="00E94C82" w:rsidP="00545B66">
      <w:pPr>
        <w:pStyle w:val="a6"/>
        <w:ind w:firstLine="180"/>
        <w:rPr>
          <w:lang w:bidi="km-KH"/>
        </w:rPr>
      </w:pPr>
      <w:r>
        <w:rPr>
          <w:lang w:bidi="km-KH"/>
        </w:rPr>
        <w:t xml:space="preserve">    </w:t>
      </w:r>
      <w:proofErr w:type="spellStart"/>
      <w:r>
        <w:rPr>
          <w:lang w:bidi="km-KH"/>
        </w:rPr>
        <w:t>startActivityForResult</w:t>
      </w:r>
      <w:proofErr w:type="spellEnd"/>
      <w:r>
        <w:rPr>
          <w:lang w:bidi="km-KH"/>
        </w:rPr>
        <w:t>(intent, CREATE_FILE);</w:t>
      </w:r>
    </w:p>
    <w:p w14:paraId="7FF75CE3" w14:textId="77777777" w:rsidR="00E94C82" w:rsidRDefault="00E94C82" w:rsidP="00545B66">
      <w:pPr>
        <w:pStyle w:val="a6"/>
        <w:ind w:firstLine="180"/>
        <w:rPr>
          <w:lang w:bidi="km-KH"/>
        </w:rPr>
      </w:pPr>
      <w:r>
        <w:rPr>
          <w:lang w:bidi="km-KH"/>
        </w:rPr>
        <w:t>}</w:t>
      </w:r>
    </w:p>
    <w:p w14:paraId="6940E3CE" w14:textId="31143D63" w:rsidR="00545B66" w:rsidRDefault="003A6756" w:rsidP="003A6756">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37</w:t>
      </w:r>
      <w:r w:rsidR="00BA5EDF">
        <w:fldChar w:fldCharType="end"/>
      </w:r>
    </w:p>
    <w:p w14:paraId="5E430010" w14:textId="197D906E" w:rsidR="00E94C82" w:rsidRDefault="00E94C82" w:rsidP="00E94C82">
      <w:pPr>
        <w:ind w:firstLine="420"/>
        <w:rPr>
          <w:lang w:bidi="km-KH"/>
        </w:rPr>
      </w:pPr>
      <w:r>
        <w:rPr>
          <w:rFonts w:hint="eastAsia"/>
          <w:lang w:bidi="km-KH"/>
        </w:rPr>
        <w:t>应用可以使用文档作为存储单元，供用户在其中输入可能要与同伴分享或要导入到其他文档的数据。例如，用户打开办公文档或打开另存为</w:t>
      </w:r>
      <w:r>
        <w:rPr>
          <w:lang w:bidi="km-KH"/>
        </w:rPr>
        <w:t xml:space="preserve"> EPUB </w:t>
      </w:r>
      <w:r>
        <w:rPr>
          <w:lang w:bidi="km-KH"/>
        </w:rPr>
        <w:t>文件的图书。</w:t>
      </w:r>
      <w:r>
        <w:rPr>
          <w:rFonts w:hint="eastAsia"/>
          <w:lang w:bidi="km-KH"/>
        </w:rPr>
        <w:t>在此类情况下，通过调用</w:t>
      </w:r>
      <w:r>
        <w:rPr>
          <w:lang w:bidi="km-KH"/>
        </w:rPr>
        <w:t xml:space="preserve"> ACTION_OPEN_DOCUMENT</w:t>
      </w:r>
      <w:r w:rsidR="00072110">
        <w:rPr>
          <w:lang w:bidi="km-KH"/>
        </w:rPr>
        <w:t>意图</w:t>
      </w:r>
      <w:r>
        <w:rPr>
          <w:lang w:bidi="km-KH"/>
        </w:rPr>
        <w:t>来支持用户选择要打开的文件，此</w:t>
      </w:r>
      <w:r w:rsidR="00072110">
        <w:rPr>
          <w:lang w:bidi="km-KH"/>
        </w:rPr>
        <w:t>意图</w:t>
      </w:r>
      <w:r>
        <w:rPr>
          <w:lang w:bidi="km-KH"/>
        </w:rPr>
        <w:t>会打开系统的文件选择器应用。若要仅显示应用支持的文件类型，指定</w:t>
      </w:r>
      <w:r>
        <w:rPr>
          <w:lang w:bidi="km-KH"/>
        </w:rPr>
        <w:t xml:space="preserve"> MIME </w:t>
      </w:r>
      <w:r>
        <w:rPr>
          <w:lang w:bidi="km-KH"/>
        </w:rPr>
        <w:t>类型。此外，还可以根据需要使用</w:t>
      </w:r>
      <w:r>
        <w:rPr>
          <w:lang w:bidi="km-KH"/>
        </w:rPr>
        <w:t xml:space="preserve"> EXTRA_INITIAL_URI</w:t>
      </w:r>
      <w:r w:rsidR="00072110">
        <w:rPr>
          <w:rFonts w:hint="eastAsia"/>
          <w:lang w:bidi="km-KH"/>
        </w:rPr>
        <w:t>意图附加信息</w:t>
      </w:r>
      <w:r>
        <w:rPr>
          <w:lang w:bidi="km-KH"/>
        </w:rPr>
        <w:t>指定文件选择器在首次加载时应显示的文件的</w:t>
      </w:r>
      <w:r>
        <w:rPr>
          <w:lang w:bidi="km-KH"/>
        </w:rPr>
        <w:t xml:space="preserve"> URI</w:t>
      </w:r>
      <w:r>
        <w:rPr>
          <w:lang w:bidi="km-KH"/>
        </w:rPr>
        <w:t>。</w:t>
      </w:r>
      <w:r>
        <w:rPr>
          <w:rFonts w:hint="eastAsia"/>
          <w:lang w:bidi="km-KH"/>
        </w:rPr>
        <w:t>以下代码段展示了如何创建和调用用于打开</w:t>
      </w:r>
      <w:r>
        <w:rPr>
          <w:lang w:bidi="km-KH"/>
        </w:rPr>
        <w:t xml:space="preserve"> PDF </w:t>
      </w:r>
      <w:r>
        <w:rPr>
          <w:lang w:bidi="km-KH"/>
        </w:rPr>
        <w:t>文档的</w:t>
      </w:r>
      <w:r w:rsidR="00072110">
        <w:rPr>
          <w:rFonts w:hint="eastAsia"/>
          <w:lang w:bidi="km-KH"/>
        </w:rPr>
        <w:t>意图</w:t>
      </w:r>
      <w:r>
        <w:rPr>
          <w:lang w:bidi="km-KH"/>
        </w:rPr>
        <w:t>：</w:t>
      </w:r>
    </w:p>
    <w:p w14:paraId="71305A9E" w14:textId="77777777" w:rsidR="00E94C82" w:rsidRDefault="00E94C82" w:rsidP="00CF733B">
      <w:pPr>
        <w:pStyle w:val="a6"/>
        <w:ind w:firstLine="180"/>
        <w:rPr>
          <w:lang w:bidi="km-KH"/>
        </w:rPr>
      </w:pPr>
      <w:r>
        <w:rPr>
          <w:lang w:bidi="km-KH"/>
        </w:rPr>
        <w:t>// Request code for selecting a PDF document.</w:t>
      </w:r>
    </w:p>
    <w:p w14:paraId="67115AF4" w14:textId="77777777" w:rsidR="00E94C82" w:rsidRDefault="00E94C82" w:rsidP="00CF733B">
      <w:pPr>
        <w:pStyle w:val="a6"/>
        <w:ind w:firstLine="180"/>
        <w:rPr>
          <w:lang w:bidi="km-KH"/>
        </w:rPr>
      </w:pPr>
      <w:r>
        <w:rPr>
          <w:lang w:bidi="km-KH"/>
        </w:rPr>
        <w:t>private static final int PICK_PDF_FILE = 2;</w:t>
      </w:r>
    </w:p>
    <w:p w14:paraId="1FDB30B6" w14:textId="77777777" w:rsidR="00E94C82" w:rsidRDefault="00E94C82" w:rsidP="00CF733B">
      <w:pPr>
        <w:pStyle w:val="a6"/>
        <w:ind w:firstLine="180"/>
        <w:rPr>
          <w:lang w:bidi="km-KH"/>
        </w:rPr>
      </w:pPr>
    </w:p>
    <w:p w14:paraId="36E88970" w14:textId="77777777" w:rsidR="00E94C82" w:rsidRDefault="00E94C82" w:rsidP="00CF733B">
      <w:pPr>
        <w:pStyle w:val="a6"/>
        <w:ind w:firstLine="180"/>
        <w:rPr>
          <w:lang w:bidi="km-KH"/>
        </w:rPr>
      </w:pPr>
      <w:r>
        <w:rPr>
          <w:lang w:bidi="km-KH"/>
        </w:rPr>
        <w:t xml:space="preserve">private void </w:t>
      </w:r>
      <w:proofErr w:type="spellStart"/>
      <w:r>
        <w:rPr>
          <w:lang w:bidi="km-KH"/>
        </w:rPr>
        <w:t>openFile</w:t>
      </w:r>
      <w:proofErr w:type="spellEnd"/>
      <w:r>
        <w:rPr>
          <w:lang w:bidi="km-KH"/>
        </w:rPr>
        <w:t xml:space="preserve">(Uri </w:t>
      </w:r>
      <w:proofErr w:type="spellStart"/>
      <w:r>
        <w:rPr>
          <w:lang w:bidi="km-KH"/>
        </w:rPr>
        <w:t>pickerInitialUri</w:t>
      </w:r>
      <w:proofErr w:type="spellEnd"/>
      <w:r>
        <w:rPr>
          <w:lang w:bidi="km-KH"/>
        </w:rPr>
        <w:t>) {</w:t>
      </w:r>
    </w:p>
    <w:p w14:paraId="11ED66EE" w14:textId="77777777" w:rsidR="00E94C82" w:rsidRDefault="00E94C82" w:rsidP="00CF733B">
      <w:pPr>
        <w:pStyle w:val="a6"/>
        <w:ind w:firstLine="180"/>
        <w:rPr>
          <w:lang w:bidi="km-KH"/>
        </w:rPr>
      </w:pPr>
      <w:r>
        <w:rPr>
          <w:lang w:bidi="km-KH"/>
        </w:rPr>
        <w:t xml:space="preserve">    Intent </w:t>
      </w:r>
      <w:proofErr w:type="spellStart"/>
      <w:r>
        <w:rPr>
          <w:lang w:bidi="km-KH"/>
        </w:rPr>
        <w:t>intent</w:t>
      </w:r>
      <w:proofErr w:type="spellEnd"/>
      <w:r>
        <w:rPr>
          <w:lang w:bidi="km-KH"/>
        </w:rPr>
        <w:t xml:space="preserve"> = new Intent(</w:t>
      </w:r>
      <w:proofErr w:type="spellStart"/>
      <w:r>
        <w:rPr>
          <w:lang w:bidi="km-KH"/>
        </w:rPr>
        <w:t>Intent.ACTION_OPEN_DOCUMENT</w:t>
      </w:r>
      <w:proofErr w:type="spellEnd"/>
      <w:r>
        <w:rPr>
          <w:lang w:bidi="km-KH"/>
        </w:rPr>
        <w:t>);</w:t>
      </w:r>
    </w:p>
    <w:p w14:paraId="5B9278C0" w14:textId="77777777" w:rsidR="00E94C82" w:rsidRDefault="00E94C82" w:rsidP="00CF733B">
      <w:pPr>
        <w:pStyle w:val="a6"/>
        <w:ind w:firstLine="180"/>
        <w:rPr>
          <w:lang w:bidi="km-KH"/>
        </w:rPr>
      </w:pPr>
      <w:r>
        <w:rPr>
          <w:lang w:bidi="km-KH"/>
        </w:rPr>
        <w:t xml:space="preserve">    </w:t>
      </w:r>
      <w:proofErr w:type="spellStart"/>
      <w:r>
        <w:rPr>
          <w:lang w:bidi="km-KH"/>
        </w:rPr>
        <w:t>intent.addCategory</w:t>
      </w:r>
      <w:proofErr w:type="spellEnd"/>
      <w:r>
        <w:rPr>
          <w:lang w:bidi="km-KH"/>
        </w:rPr>
        <w:t>(</w:t>
      </w:r>
      <w:proofErr w:type="spellStart"/>
      <w:r>
        <w:rPr>
          <w:lang w:bidi="km-KH"/>
        </w:rPr>
        <w:t>Intent.CATEGORY_OPENABLE</w:t>
      </w:r>
      <w:proofErr w:type="spellEnd"/>
      <w:r>
        <w:rPr>
          <w:lang w:bidi="km-KH"/>
        </w:rPr>
        <w:t>);</w:t>
      </w:r>
    </w:p>
    <w:p w14:paraId="1D2F31BF" w14:textId="77777777" w:rsidR="00E94C82" w:rsidRDefault="00E94C82" w:rsidP="00CF733B">
      <w:pPr>
        <w:pStyle w:val="a6"/>
        <w:ind w:firstLine="180"/>
        <w:rPr>
          <w:lang w:bidi="km-KH"/>
        </w:rPr>
      </w:pPr>
      <w:r>
        <w:rPr>
          <w:lang w:bidi="km-KH"/>
        </w:rPr>
        <w:t xml:space="preserve">    </w:t>
      </w:r>
      <w:proofErr w:type="spellStart"/>
      <w:r>
        <w:rPr>
          <w:lang w:bidi="km-KH"/>
        </w:rPr>
        <w:t>intent.setType</w:t>
      </w:r>
      <w:proofErr w:type="spellEnd"/>
      <w:r>
        <w:rPr>
          <w:lang w:bidi="km-KH"/>
        </w:rPr>
        <w:t>("application/pdf");</w:t>
      </w:r>
    </w:p>
    <w:p w14:paraId="3694379E" w14:textId="77777777" w:rsidR="00E94C82" w:rsidRDefault="00E94C82" w:rsidP="00CF733B">
      <w:pPr>
        <w:pStyle w:val="a6"/>
        <w:ind w:firstLine="180"/>
        <w:rPr>
          <w:lang w:bidi="km-KH"/>
        </w:rPr>
      </w:pPr>
    </w:p>
    <w:p w14:paraId="6F2669F5" w14:textId="77777777" w:rsidR="00E94C82" w:rsidRDefault="00E94C82" w:rsidP="00CF733B">
      <w:pPr>
        <w:pStyle w:val="a6"/>
        <w:ind w:firstLine="180"/>
        <w:rPr>
          <w:lang w:bidi="km-KH"/>
        </w:rPr>
      </w:pPr>
      <w:r>
        <w:rPr>
          <w:lang w:bidi="km-KH"/>
        </w:rPr>
        <w:t xml:space="preserve">    // Optionally, specify a URI for the file that should appear in the</w:t>
      </w:r>
    </w:p>
    <w:p w14:paraId="2FBBD9BC" w14:textId="77777777" w:rsidR="00E94C82" w:rsidRDefault="00E94C82" w:rsidP="00CF733B">
      <w:pPr>
        <w:pStyle w:val="a6"/>
        <w:ind w:firstLine="180"/>
        <w:rPr>
          <w:lang w:bidi="km-KH"/>
        </w:rPr>
      </w:pPr>
      <w:r>
        <w:rPr>
          <w:lang w:bidi="km-KH"/>
        </w:rPr>
        <w:t xml:space="preserve">    // system file picker when it loads.</w:t>
      </w:r>
    </w:p>
    <w:p w14:paraId="549CD358" w14:textId="77777777" w:rsidR="00E94C82" w:rsidRDefault="00E94C82" w:rsidP="00CF733B">
      <w:pPr>
        <w:pStyle w:val="a6"/>
        <w:ind w:firstLine="180"/>
        <w:rPr>
          <w:lang w:bidi="km-KH"/>
        </w:rPr>
      </w:pPr>
      <w:r>
        <w:rPr>
          <w:lang w:bidi="km-KH"/>
        </w:rPr>
        <w:t xml:space="preserve">    </w:t>
      </w:r>
      <w:proofErr w:type="spellStart"/>
      <w:r>
        <w:rPr>
          <w:lang w:bidi="km-KH"/>
        </w:rPr>
        <w:t>intent.putExtra</w:t>
      </w:r>
      <w:proofErr w:type="spellEnd"/>
      <w:r>
        <w:rPr>
          <w:lang w:bidi="km-KH"/>
        </w:rPr>
        <w:t>(</w:t>
      </w:r>
      <w:proofErr w:type="spellStart"/>
      <w:r>
        <w:rPr>
          <w:lang w:bidi="km-KH"/>
        </w:rPr>
        <w:t>DocumentsContract.EXTRA_INITIAL_URI</w:t>
      </w:r>
      <w:proofErr w:type="spellEnd"/>
      <w:r>
        <w:rPr>
          <w:lang w:bidi="km-KH"/>
        </w:rPr>
        <w:t xml:space="preserve">, </w:t>
      </w:r>
      <w:proofErr w:type="spellStart"/>
      <w:r>
        <w:rPr>
          <w:lang w:bidi="km-KH"/>
        </w:rPr>
        <w:t>pickerInitialUri</w:t>
      </w:r>
      <w:proofErr w:type="spellEnd"/>
      <w:r>
        <w:rPr>
          <w:lang w:bidi="km-KH"/>
        </w:rPr>
        <w:t>);</w:t>
      </w:r>
    </w:p>
    <w:p w14:paraId="1F64ACD7" w14:textId="77777777" w:rsidR="00E94C82" w:rsidRDefault="00E94C82" w:rsidP="00CF733B">
      <w:pPr>
        <w:pStyle w:val="a6"/>
        <w:ind w:firstLine="180"/>
        <w:rPr>
          <w:lang w:bidi="km-KH"/>
        </w:rPr>
      </w:pPr>
    </w:p>
    <w:p w14:paraId="74476DB9" w14:textId="77777777" w:rsidR="00E94C82" w:rsidRDefault="00E94C82" w:rsidP="00CF733B">
      <w:pPr>
        <w:pStyle w:val="a6"/>
        <w:ind w:firstLine="180"/>
        <w:rPr>
          <w:lang w:bidi="km-KH"/>
        </w:rPr>
      </w:pPr>
      <w:r>
        <w:rPr>
          <w:lang w:bidi="km-KH"/>
        </w:rPr>
        <w:t xml:space="preserve">    </w:t>
      </w:r>
      <w:proofErr w:type="spellStart"/>
      <w:r>
        <w:rPr>
          <w:lang w:bidi="km-KH"/>
        </w:rPr>
        <w:t>startActivityForResult</w:t>
      </w:r>
      <w:proofErr w:type="spellEnd"/>
      <w:r>
        <w:rPr>
          <w:lang w:bidi="km-KH"/>
        </w:rPr>
        <w:t>(intent, PICK_PDF_FILE);</w:t>
      </w:r>
    </w:p>
    <w:p w14:paraId="73494631" w14:textId="77777777" w:rsidR="00E94C82" w:rsidRDefault="00E94C82" w:rsidP="00CF733B">
      <w:pPr>
        <w:pStyle w:val="a6"/>
        <w:ind w:firstLine="180"/>
        <w:rPr>
          <w:lang w:bidi="km-KH"/>
        </w:rPr>
      </w:pPr>
      <w:r>
        <w:rPr>
          <w:lang w:bidi="km-KH"/>
        </w:rPr>
        <w:t>}</w:t>
      </w:r>
    </w:p>
    <w:p w14:paraId="64C19C06" w14:textId="189EFBA0" w:rsidR="00CF733B" w:rsidRDefault="00C37F39" w:rsidP="00C37F39">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38</w:t>
      </w:r>
      <w:r w:rsidR="00BA5EDF">
        <w:fldChar w:fldCharType="end"/>
      </w:r>
    </w:p>
    <w:p w14:paraId="1DF4AE79" w14:textId="74189502" w:rsidR="00E94C82" w:rsidRDefault="00E94C82" w:rsidP="00E94C82">
      <w:pPr>
        <w:ind w:firstLine="420"/>
        <w:rPr>
          <w:lang w:bidi="km-KH"/>
        </w:rPr>
      </w:pPr>
      <w:r>
        <w:rPr>
          <w:rFonts w:hint="eastAsia"/>
          <w:lang w:bidi="km-KH"/>
        </w:rPr>
        <w:t>在</w:t>
      </w:r>
      <w:r w:rsidR="00072110">
        <w:rPr>
          <w:lang w:bidi="km-KH"/>
        </w:rPr>
        <w:t>安卓</w:t>
      </w:r>
      <w:r>
        <w:rPr>
          <w:lang w:bidi="km-KH"/>
        </w:rPr>
        <w:t>11</w:t>
      </w:r>
      <w:r>
        <w:rPr>
          <w:lang w:bidi="km-KH"/>
        </w:rPr>
        <w:t>（</w:t>
      </w:r>
      <w:r>
        <w:rPr>
          <w:lang w:bidi="km-KH"/>
        </w:rPr>
        <w:t xml:space="preserve">API </w:t>
      </w:r>
      <w:r>
        <w:rPr>
          <w:lang w:bidi="km-KH"/>
        </w:rPr>
        <w:t>级别</w:t>
      </w:r>
      <w:r>
        <w:rPr>
          <w:lang w:bidi="km-KH"/>
        </w:rPr>
        <w:t xml:space="preserve"> 30</w:t>
      </w:r>
      <w:r>
        <w:rPr>
          <w:lang w:bidi="km-KH"/>
        </w:rPr>
        <w:t>）及更高版本中，不能使用</w:t>
      </w:r>
      <w:r>
        <w:rPr>
          <w:lang w:bidi="km-KH"/>
        </w:rPr>
        <w:t xml:space="preserve"> ACTION_OPEN_DOCUMENT</w:t>
      </w:r>
      <w:r w:rsidR="00072110">
        <w:rPr>
          <w:lang w:bidi="km-KH"/>
        </w:rPr>
        <w:t>意图</w:t>
      </w:r>
      <w:r>
        <w:rPr>
          <w:lang w:bidi="km-KH"/>
        </w:rPr>
        <w:t>操作来请求用户从以下目录中选择单独的文件：</w:t>
      </w:r>
    </w:p>
    <w:p w14:paraId="4ED61E2A" w14:textId="77777777" w:rsidR="00E94C82" w:rsidRDefault="00E94C82" w:rsidP="00C37F39">
      <w:pPr>
        <w:pStyle w:val="a"/>
        <w:ind w:firstLine="360"/>
      </w:pPr>
      <w:r>
        <w:t xml:space="preserve">Android/data/ </w:t>
      </w:r>
      <w:r>
        <w:t>目录及其所有子目录。</w:t>
      </w:r>
    </w:p>
    <w:p w14:paraId="075012AB" w14:textId="77777777" w:rsidR="00E94C82" w:rsidRDefault="00E94C82" w:rsidP="00C37F39">
      <w:pPr>
        <w:pStyle w:val="a"/>
        <w:ind w:firstLine="360"/>
      </w:pPr>
      <w:r>
        <w:lastRenderedPageBreak/>
        <w:t>Android/</w:t>
      </w:r>
      <w:proofErr w:type="spellStart"/>
      <w:r>
        <w:t>obb</w:t>
      </w:r>
      <w:proofErr w:type="spellEnd"/>
      <w:r>
        <w:t xml:space="preserve">/ </w:t>
      </w:r>
      <w:r>
        <w:t>目录及其所有子目录。</w:t>
      </w:r>
    </w:p>
    <w:p w14:paraId="12BB86CF" w14:textId="7299CAEB" w:rsidR="00E94C82" w:rsidRDefault="00E94C82" w:rsidP="00E94C82">
      <w:pPr>
        <w:ind w:firstLine="420"/>
        <w:rPr>
          <w:lang w:bidi="km-KH"/>
        </w:rPr>
      </w:pPr>
      <w:r>
        <w:rPr>
          <w:rFonts w:hint="eastAsia"/>
          <w:lang w:bidi="km-KH"/>
        </w:rPr>
        <w:t>注意：本部分介绍的</w:t>
      </w:r>
      <w:r w:rsidR="00E9483E">
        <w:rPr>
          <w:lang w:bidi="km-KH"/>
        </w:rPr>
        <w:t>意图</w:t>
      </w:r>
      <w:r>
        <w:rPr>
          <w:lang w:bidi="km-KH"/>
        </w:rPr>
        <w:t>操作在</w:t>
      </w:r>
      <w:r w:rsidR="00072110">
        <w:rPr>
          <w:lang w:bidi="km-KH"/>
        </w:rPr>
        <w:t>安卓</w:t>
      </w:r>
      <w:r>
        <w:rPr>
          <w:lang w:bidi="km-KH"/>
        </w:rPr>
        <w:t>5.0</w:t>
      </w:r>
      <w:r>
        <w:rPr>
          <w:lang w:bidi="km-KH"/>
        </w:rPr>
        <w:t>（</w:t>
      </w:r>
      <w:r>
        <w:rPr>
          <w:lang w:bidi="km-KH"/>
        </w:rPr>
        <w:t xml:space="preserve">API </w:t>
      </w:r>
      <w:r>
        <w:rPr>
          <w:lang w:bidi="km-KH"/>
        </w:rPr>
        <w:t>级别</w:t>
      </w:r>
      <w:r>
        <w:rPr>
          <w:lang w:bidi="km-KH"/>
        </w:rPr>
        <w:t xml:space="preserve"> 21</w:t>
      </w:r>
      <w:r>
        <w:rPr>
          <w:lang w:bidi="km-KH"/>
        </w:rPr>
        <w:t>）及更高版本中提供。</w:t>
      </w:r>
      <w:r>
        <w:rPr>
          <w:rFonts w:hint="eastAsia"/>
          <w:lang w:bidi="km-KH"/>
        </w:rPr>
        <w:t>文件管理和媒体创建应用通常在目录层次结构中管理文件组。如需在应用中提供此功能，使用</w:t>
      </w:r>
      <w:r>
        <w:rPr>
          <w:lang w:bidi="km-KH"/>
        </w:rPr>
        <w:t xml:space="preserve"> ACTION_OPEN_DOCUMENT_TREE</w:t>
      </w:r>
      <w:r w:rsidR="00E9483E">
        <w:rPr>
          <w:lang w:bidi="km-KH"/>
        </w:rPr>
        <w:t>意图</w:t>
      </w:r>
      <w:r>
        <w:rPr>
          <w:lang w:bidi="km-KH"/>
        </w:rPr>
        <w:t>操作，它支持用户授予应用对整个目录树的访问权限，但在</w:t>
      </w:r>
      <w:r w:rsidR="00072110">
        <w:rPr>
          <w:lang w:bidi="km-KH"/>
        </w:rPr>
        <w:t>安卓</w:t>
      </w:r>
      <w:r>
        <w:rPr>
          <w:lang w:bidi="km-KH"/>
        </w:rPr>
        <w:t>11</w:t>
      </w:r>
      <w:r>
        <w:rPr>
          <w:lang w:bidi="km-KH"/>
        </w:rPr>
        <w:t>（</w:t>
      </w:r>
      <w:r>
        <w:rPr>
          <w:lang w:bidi="km-KH"/>
        </w:rPr>
        <w:t xml:space="preserve">API </w:t>
      </w:r>
      <w:r>
        <w:rPr>
          <w:lang w:bidi="km-KH"/>
        </w:rPr>
        <w:t>级别</w:t>
      </w:r>
      <w:r>
        <w:rPr>
          <w:lang w:bidi="km-KH"/>
        </w:rPr>
        <w:t xml:space="preserve"> 30</w:t>
      </w:r>
      <w:r>
        <w:rPr>
          <w:lang w:bidi="km-KH"/>
        </w:rPr>
        <w:t>）及以上版本中会有一些例外情况。然后，应用便可以访问所选目录及其任何子目录中的任何文件。</w:t>
      </w:r>
      <w:r>
        <w:rPr>
          <w:rFonts w:hint="eastAsia"/>
          <w:lang w:bidi="km-KH"/>
        </w:rPr>
        <w:t>使用</w:t>
      </w:r>
      <w:r>
        <w:rPr>
          <w:lang w:bidi="km-KH"/>
        </w:rPr>
        <w:t xml:space="preserve"> ACTION_OPEN_DOCUMENT_TREE </w:t>
      </w:r>
      <w:r>
        <w:rPr>
          <w:lang w:bidi="km-KH"/>
        </w:rPr>
        <w:t>时，应用只能访问用户所选目录中的文件。无权访问位于用户所选目录之外的其他应用的文件。借助这种由用户控制的访问权限，用户可以确切选择自己想要与应用共享的具体内容。</w:t>
      </w:r>
      <w:r>
        <w:rPr>
          <w:rFonts w:hint="eastAsia"/>
          <w:lang w:bidi="km-KH"/>
        </w:rPr>
        <w:t>可以根据需要使用</w:t>
      </w:r>
      <w:r>
        <w:rPr>
          <w:lang w:bidi="km-KH"/>
        </w:rPr>
        <w:t xml:space="preserve"> EXTRA_INITIAL_URI</w:t>
      </w:r>
      <w:r w:rsidR="00E9483E">
        <w:rPr>
          <w:lang w:bidi="km-KH"/>
        </w:rPr>
        <w:t>意图</w:t>
      </w:r>
      <w:r w:rsidR="00E9483E">
        <w:rPr>
          <w:rFonts w:hint="eastAsia"/>
          <w:lang w:bidi="km-KH"/>
        </w:rPr>
        <w:t>附加信息</w:t>
      </w:r>
      <w:r>
        <w:rPr>
          <w:lang w:bidi="km-KH"/>
        </w:rPr>
        <w:t>指定文件选择器在首次加载时应显示的目录的</w:t>
      </w:r>
      <w:r>
        <w:rPr>
          <w:lang w:bidi="km-KH"/>
        </w:rPr>
        <w:t xml:space="preserve"> URI</w:t>
      </w:r>
      <w:r>
        <w:rPr>
          <w:lang w:bidi="km-KH"/>
        </w:rPr>
        <w:t>。</w:t>
      </w:r>
      <w:r>
        <w:rPr>
          <w:rFonts w:hint="eastAsia"/>
          <w:lang w:bidi="km-KH"/>
        </w:rPr>
        <w:t>以下代码段展示了如何创建和调用用于打开目录的</w:t>
      </w:r>
      <w:r w:rsidR="00E9483E">
        <w:rPr>
          <w:rFonts w:hint="eastAsia"/>
          <w:lang w:bidi="km-KH"/>
        </w:rPr>
        <w:t>意图</w:t>
      </w:r>
      <w:r>
        <w:rPr>
          <w:lang w:bidi="km-KH"/>
        </w:rPr>
        <w:t>：</w:t>
      </w:r>
    </w:p>
    <w:p w14:paraId="31E9271F" w14:textId="77777777" w:rsidR="00E94C82" w:rsidRDefault="00E94C82" w:rsidP="007D6972">
      <w:pPr>
        <w:pStyle w:val="a6"/>
        <w:ind w:firstLine="180"/>
        <w:rPr>
          <w:lang w:bidi="km-KH"/>
        </w:rPr>
      </w:pPr>
      <w:r>
        <w:rPr>
          <w:lang w:bidi="km-KH"/>
        </w:rPr>
        <w:t xml:space="preserve">public void </w:t>
      </w:r>
      <w:proofErr w:type="spellStart"/>
      <w:r>
        <w:rPr>
          <w:lang w:bidi="km-KH"/>
        </w:rPr>
        <w:t>openDirectory</w:t>
      </w:r>
      <w:proofErr w:type="spellEnd"/>
      <w:r>
        <w:rPr>
          <w:lang w:bidi="km-KH"/>
        </w:rPr>
        <w:t xml:space="preserve">(Uri </w:t>
      </w:r>
      <w:proofErr w:type="spellStart"/>
      <w:r>
        <w:rPr>
          <w:lang w:bidi="km-KH"/>
        </w:rPr>
        <w:t>uriToLoad</w:t>
      </w:r>
      <w:proofErr w:type="spellEnd"/>
      <w:r>
        <w:rPr>
          <w:lang w:bidi="km-KH"/>
        </w:rPr>
        <w:t>) {</w:t>
      </w:r>
    </w:p>
    <w:p w14:paraId="588EB171" w14:textId="77777777" w:rsidR="00E94C82" w:rsidRDefault="00E94C82" w:rsidP="007D6972">
      <w:pPr>
        <w:pStyle w:val="a6"/>
        <w:ind w:firstLine="180"/>
        <w:rPr>
          <w:lang w:bidi="km-KH"/>
        </w:rPr>
      </w:pPr>
      <w:r>
        <w:rPr>
          <w:lang w:bidi="km-KH"/>
        </w:rPr>
        <w:t xml:space="preserve">    // Choose a directory using the system's file picker.</w:t>
      </w:r>
    </w:p>
    <w:p w14:paraId="753A2C71" w14:textId="77777777" w:rsidR="00E94C82" w:rsidRDefault="00E94C82" w:rsidP="007D6972">
      <w:pPr>
        <w:pStyle w:val="a6"/>
        <w:ind w:firstLine="180"/>
        <w:rPr>
          <w:lang w:bidi="km-KH"/>
        </w:rPr>
      </w:pPr>
      <w:r>
        <w:rPr>
          <w:lang w:bidi="km-KH"/>
        </w:rPr>
        <w:t xml:space="preserve">    Intent </w:t>
      </w:r>
      <w:proofErr w:type="spellStart"/>
      <w:r>
        <w:rPr>
          <w:lang w:bidi="km-KH"/>
        </w:rPr>
        <w:t>intent</w:t>
      </w:r>
      <w:proofErr w:type="spellEnd"/>
      <w:r>
        <w:rPr>
          <w:lang w:bidi="km-KH"/>
        </w:rPr>
        <w:t xml:space="preserve"> = new Intent(</w:t>
      </w:r>
      <w:proofErr w:type="spellStart"/>
      <w:r>
        <w:rPr>
          <w:lang w:bidi="km-KH"/>
        </w:rPr>
        <w:t>Intent.ACTION_OPEN_DOCUMENT_TREE</w:t>
      </w:r>
      <w:proofErr w:type="spellEnd"/>
      <w:r>
        <w:rPr>
          <w:lang w:bidi="km-KH"/>
        </w:rPr>
        <w:t>);</w:t>
      </w:r>
    </w:p>
    <w:p w14:paraId="53C7D692" w14:textId="77777777" w:rsidR="00E94C82" w:rsidRDefault="00E94C82" w:rsidP="007D6972">
      <w:pPr>
        <w:pStyle w:val="a6"/>
        <w:ind w:firstLine="180"/>
        <w:rPr>
          <w:lang w:bidi="km-KH"/>
        </w:rPr>
      </w:pPr>
    </w:p>
    <w:p w14:paraId="347F920E" w14:textId="77777777" w:rsidR="00E94C82" w:rsidRDefault="00E94C82" w:rsidP="007D6972">
      <w:pPr>
        <w:pStyle w:val="a6"/>
        <w:ind w:firstLine="180"/>
        <w:rPr>
          <w:lang w:bidi="km-KH"/>
        </w:rPr>
      </w:pPr>
      <w:r>
        <w:rPr>
          <w:lang w:bidi="km-KH"/>
        </w:rPr>
        <w:t xml:space="preserve">    // Optionally, specify a URI for the directory that should be opened in</w:t>
      </w:r>
    </w:p>
    <w:p w14:paraId="1D12F5F6" w14:textId="77777777" w:rsidR="00E94C82" w:rsidRDefault="00E94C82" w:rsidP="007D6972">
      <w:pPr>
        <w:pStyle w:val="a6"/>
        <w:ind w:firstLine="180"/>
        <w:rPr>
          <w:lang w:bidi="km-KH"/>
        </w:rPr>
      </w:pPr>
      <w:r>
        <w:rPr>
          <w:lang w:bidi="km-KH"/>
        </w:rPr>
        <w:t xml:space="preserve">    // the system file picker when it loads.</w:t>
      </w:r>
    </w:p>
    <w:p w14:paraId="7B728DCB" w14:textId="77777777" w:rsidR="00E94C82" w:rsidRDefault="00E94C82" w:rsidP="007D6972">
      <w:pPr>
        <w:pStyle w:val="a6"/>
        <w:ind w:firstLine="180"/>
        <w:rPr>
          <w:lang w:bidi="km-KH"/>
        </w:rPr>
      </w:pPr>
      <w:r>
        <w:rPr>
          <w:lang w:bidi="km-KH"/>
        </w:rPr>
        <w:t xml:space="preserve">    </w:t>
      </w:r>
      <w:proofErr w:type="spellStart"/>
      <w:r>
        <w:rPr>
          <w:lang w:bidi="km-KH"/>
        </w:rPr>
        <w:t>intent.putExtra</w:t>
      </w:r>
      <w:proofErr w:type="spellEnd"/>
      <w:r>
        <w:rPr>
          <w:lang w:bidi="km-KH"/>
        </w:rPr>
        <w:t>(</w:t>
      </w:r>
      <w:proofErr w:type="spellStart"/>
      <w:r>
        <w:rPr>
          <w:lang w:bidi="km-KH"/>
        </w:rPr>
        <w:t>DocumentsContract.EXTRA_INITIAL_URI</w:t>
      </w:r>
      <w:proofErr w:type="spellEnd"/>
      <w:r>
        <w:rPr>
          <w:lang w:bidi="km-KH"/>
        </w:rPr>
        <w:t xml:space="preserve">, </w:t>
      </w:r>
      <w:proofErr w:type="spellStart"/>
      <w:r>
        <w:rPr>
          <w:lang w:bidi="km-KH"/>
        </w:rPr>
        <w:t>uriToLoad</w:t>
      </w:r>
      <w:proofErr w:type="spellEnd"/>
      <w:r>
        <w:rPr>
          <w:lang w:bidi="km-KH"/>
        </w:rPr>
        <w:t>);</w:t>
      </w:r>
    </w:p>
    <w:p w14:paraId="74B6A41F" w14:textId="77777777" w:rsidR="00E94C82" w:rsidRDefault="00E94C82" w:rsidP="007D6972">
      <w:pPr>
        <w:pStyle w:val="a6"/>
        <w:ind w:firstLine="180"/>
        <w:rPr>
          <w:lang w:bidi="km-KH"/>
        </w:rPr>
      </w:pPr>
    </w:p>
    <w:p w14:paraId="1DC33160" w14:textId="77777777" w:rsidR="00E94C82" w:rsidRDefault="00E94C82" w:rsidP="007D6972">
      <w:pPr>
        <w:pStyle w:val="a6"/>
        <w:ind w:firstLine="180"/>
        <w:rPr>
          <w:lang w:bidi="km-KH"/>
        </w:rPr>
      </w:pPr>
      <w:r>
        <w:rPr>
          <w:lang w:bidi="km-KH"/>
        </w:rPr>
        <w:t xml:space="preserve">    </w:t>
      </w:r>
      <w:proofErr w:type="spellStart"/>
      <w:r>
        <w:rPr>
          <w:lang w:bidi="km-KH"/>
        </w:rPr>
        <w:t>startActivityForResult</w:t>
      </w:r>
      <w:proofErr w:type="spellEnd"/>
      <w:r>
        <w:rPr>
          <w:lang w:bidi="km-KH"/>
        </w:rPr>
        <w:t>(intent, your-request-code);</w:t>
      </w:r>
    </w:p>
    <w:p w14:paraId="6449E9F1" w14:textId="77777777" w:rsidR="00E94C82" w:rsidRDefault="00E94C82" w:rsidP="007D6972">
      <w:pPr>
        <w:pStyle w:val="a6"/>
        <w:ind w:firstLine="180"/>
        <w:rPr>
          <w:lang w:bidi="km-KH"/>
        </w:rPr>
      </w:pPr>
      <w:r>
        <w:rPr>
          <w:lang w:bidi="km-KH"/>
        </w:rPr>
        <w:t>}</w:t>
      </w:r>
    </w:p>
    <w:p w14:paraId="66B468B1" w14:textId="72EDA61B" w:rsidR="007D6972" w:rsidRDefault="00363800" w:rsidP="00363800">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39</w:t>
      </w:r>
      <w:r w:rsidR="00BA5EDF">
        <w:fldChar w:fldCharType="end"/>
      </w:r>
    </w:p>
    <w:p w14:paraId="0AAA40BA" w14:textId="5980EAB3" w:rsidR="00E94C82" w:rsidRDefault="00E94C82" w:rsidP="00E94C82">
      <w:pPr>
        <w:ind w:firstLine="420"/>
        <w:rPr>
          <w:lang w:bidi="km-KH"/>
        </w:rPr>
      </w:pPr>
      <w:r>
        <w:rPr>
          <w:rFonts w:hint="eastAsia"/>
          <w:lang w:bidi="km-KH"/>
        </w:rPr>
        <w:t>注意：如果在使用</w:t>
      </w:r>
      <w:r>
        <w:rPr>
          <w:lang w:bidi="km-KH"/>
        </w:rPr>
        <w:t xml:space="preserve"> ACTION_OPEN_DOCUMENT_TREE </w:t>
      </w:r>
      <w:r>
        <w:rPr>
          <w:lang w:bidi="km-KH"/>
        </w:rPr>
        <w:t>访问的目录中遍历大量文件，应用的性能可能会降低。</w:t>
      </w:r>
      <w:r>
        <w:rPr>
          <w:rFonts w:hint="eastAsia"/>
          <w:lang w:bidi="km-KH"/>
        </w:rPr>
        <w:t>在</w:t>
      </w:r>
      <w:r w:rsidR="00072110">
        <w:rPr>
          <w:lang w:bidi="km-KH"/>
        </w:rPr>
        <w:t>安卓</w:t>
      </w:r>
      <w:r>
        <w:rPr>
          <w:lang w:bidi="km-KH"/>
        </w:rPr>
        <w:t>11</w:t>
      </w:r>
      <w:r>
        <w:rPr>
          <w:lang w:bidi="km-KH"/>
        </w:rPr>
        <w:t>（</w:t>
      </w:r>
      <w:r>
        <w:rPr>
          <w:lang w:bidi="km-KH"/>
        </w:rPr>
        <w:t xml:space="preserve">API </w:t>
      </w:r>
      <w:r>
        <w:rPr>
          <w:lang w:bidi="km-KH"/>
        </w:rPr>
        <w:t>级别</w:t>
      </w:r>
      <w:r>
        <w:rPr>
          <w:lang w:bidi="km-KH"/>
        </w:rPr>
        <w:t xml:space="preserve"> 30</w:t>
      </w:r>
      <w:r>
        <w:rPr>
          <w:lang w:bidi="km-KH"/>
        </w:rPr>
        <w:t>）及更高版本中，不能使用</w:t>
      </w:r>
      <w:r>
        <w:rPr>
          <w:lang w:bidi="km-KH"/>
        </w:rPr>
        <w:t xml:space="preserve"> ACTION_OPEN_DOCUMENT_TREE</w:t>
      </w:r>
      <w:r w:rsidR="00E9483E">
        <w:rPr>
          <w:lang w:bidi="km-KH"/>
        </w:rPr>
        <w:t>意图</w:t>
      </w:r>
      <w:r>
        <w:rPr>
          <w:lang w:bidi="km-KH"/>
        </w:rPr>
        <w:t>操作来请求访问以下目录：</w:t>
      </w:r>
    </w:p>
    <w:p w14:paraId="4081DF42" w14:textId="77777777" w:rsidR="00E94C82" w:rsidRDefault="00E94C82" w:rsidP="00E67C6F">
      <w:pPr>
        <w:pStyle w:val="a"/>
        <w:ind w:firstLine="360"/>
      </w:pPr>
      <w:r>
        <w:rPr>
          <w:rFonts w:hint="eastAsia"/>
        </w:rPr>
        <w:t>内部存储卷的根目录。</w:t>
      </w:r>
    </w:p>
    <w:p w14:paraId="515ECFF3" w14:textId="77777777" w:rsidR="00E94C82" w:rsidRDefault="00E94C82" w:rsidP="00E67C6F">
      <w:pPr>
        <w:pStyle w:val="a"/>
        <w:ind w:firstLine="360"/>
      </w:pPr>
      <w:r>
        <w:rPr>
          <w:rFonts w:hint="eastAsia"/>
        </w:rPr>
        <w:t>设备制造商认为可靠的各个</w:t>
      </w:r>
      <w:r>
        <w:t xml:space="preserve"> SD </w:t>
      </w:r>
      <w:r>
        <w:t>卡卷的根目录，无论该卡是模拟卡还是可移除的卡。可靠的卷是指应用在大多数情况下可以成功访问的卷。</w:t>
      </w:r>
    </w:p>
    <w:p w14:paraId="3D5C8979" w14:textId="77777777" w:rsidR="00E94C82" w:rsidRDefault="00E94C82" w:rsidP="00E67C6F">
      <w:pPr>
        <w:pStyle w:val="a"/>
        <w:ind w:firstLine="360"/>
      </w:pPr>
      <w:r>
        <w:t xml:space="preserve">Download </w:t>
      </w:r>
      <w:r>
        <w:t>目录。</w:t>
      </w:r>
    </w:p>
    <w:p w14:paraId="462490A4" w14:textId="68974419" w:rsidR="00E94C82" w:rsidRDefault="00E94C82" w:rsidP="00E94C82">
      <w:pPr>
        <w:ind w:firstLine="420"/>
        <w:rPr>
          <w:lang w:bidi="km-KH"/>
        </w:rPr>
      </w:pPr>
      <w:r>
        <w:rPr>
          <w:rFonts w:hint="eastAsia"/>
          <w:lang w:bidi="km-KH"/>
        </w:rPr>
        <w:t>此外，在</w:t>
      </w:r>
      <w:r w:rsidR="00072110">
        <w:rPr>
          <w:lang w:bidi="km-KH"/>
        </w:rPr>
        <w:t>安卓</w:t>
      </w:r>
      <w:r>
        <w:rPr>
          <w:lang w:bidi="km-KH"/>
        </w:rPr>
        <w:t>11</w:t>
      </w:r>
      <w:r>
        <w:rPr>
          <w:lang w:bidi="km-KH"/>
        </w:rPr>
        <w:t>（</w:t>
      </w:r>
      <w:r>
        <w:rPr>
          <w:lang w:bidi="km-KH"/>
        </w:rPr>
        <w:t xml:space="preserve">API </w:t>
      </w:r>
      <w:r>
        <w:rPr>
          <w:lang w:bidi="km-KH"/>
        </w:rPr>
        <w:t>级别</w:t>
      </w:r>
      <w:r>
        <w:rPr>
          <w:lang w:bidi="km-KH"/>
        </w:rPr>
        <w:t xml:space="preserve"> 30</w:t>
      </w:r>
      <w:r>
        <w:rPr>
          <w:lang w:bidi="km-KH"/>
        </w:rPr>
        <w:t>）及更高版本中，不能使用</w:t>
      </w:r>
      <w:r>
        <w:rPr>
          <w:lang w:bidi="km-KH"/>
        </w:rPr>
        <w:t xml:space="preserve"> ACTION_OPEN_DOCUMENT_TREE</w:t>
      </w:r>
      <w:r w:rsidR="00E9483E">
        <w:rPr>
          <w:lang w:bidi="km-KH"/>
        </w:rPr>
        <w:t>意图</w:t>
      </w:r>
      <w:r>
        <w:rPr>
          <w:lang w:bidi="km-KH"/>
        </w:rPr>
        <w:t>操作来请求用户从以下目录中选择单独的文件：</w:t>
      </w:r>
    </w:p>
    <w:p w14:paraId="03CDC0DE" w14:textId="77777777" w:rsidR="00E94C82" w:rsidRDefault="00E94C82" w:rsidP="00E67C6F">
      <w:pPr>
        <w:pStyle w:val="a"/>
        <w:ind w:firstLine="360"/>
      </w:pPr>
      <w:r>
        <w:t xml:space="preserve">Android/data/ </w:t>
      </w:r>
      <w:r>
        <w:t>目录及其所有子目录。</w:t>
      </w:r>
    </w:p>
    <w:p w14:paraId="076CBD99" w14:textId="77777777" w:rsidR="00E94C82" w:rsidRDefault="00E94C82" w:rsidP="00E67C6F">
      <w:pPr>
        <w:pStyle w:val="a"/>
        <w:ind w:firstLine="360"/>
      </w:pPr>
      <w:r>
        <w:t>Android/</w:t>
      </w:r>
      <w:proofErr w:type="spellStart"/>
      <w:r>
        <w:t>obb</w:t>
      </w:r>
      <w:proofErr w:type="spellEnd"/>
      <w:r>
        <w:t xml:space="preserve">/ </w:t>
      </w:r>
      <w:r>
        <w:t>目录及其所有子目录。</w:t>
      </w:r>
    </w:p>
    <w:p w14:paraId="1E48B32E" w14:textId="251F7884" w:rsidR="00E94C82" w:rsidRDefault="00E94C82" w:rsidP="00E94C82">
      <w:pPr>
        <w:ind w:firstLine="420"/>
        <w:rPr>
          <w:lang w:bidi="km-KH"/>
        </w:rPr>
      </w:pPr>
      <w:r>
        <w:rPr>
          <w:rFonts w:hint="eastAsia"/>
          <w:lang w:bidi="km-KH"/>
        </w:rPr>
        <w:lastRenderedPageBreak/>
        <w:t>在用户使用系统的文件选择器选择文件或目录后，可以在</w:t>
      </w:r>
      <w:r>
        <w:rPr>
          <w:lang w:bidi="km-KH"/>
        </w:rPr>
        <w:t xml:space="preserve"> </w:t>
      </w:r>
      <w:proofErr w:type="spellStart"/>
      <w:r>
        <w:rPr>
          <w:lang w:bidi="km-KH"/>
        </w:rPr>
        <w:t>onActivityResult</w:t>
      </w:r>
      <w:proofErr w:type="spellEnd"/>
      <w:r>
        <w:rPr>
          <w:lang w:bidi="km-KH"/>
        </w:rPr>
        <w:t xml:space="preserve">() </w:t>
      </w:r>
      <w:r>
        <w:rPr>
          <w:lang w:bidi="km-KH"/>
        </w:rPr>
        <w:t>中使用以下代码检索所选项目的</w:t>
      </w:r>
      <w:r>
        <w:rPr>
          <w:lang w:bidi="km-KH"/>
        </w:rPr>
        <w:t xml:space="preserve"> URI</w:t>
      </w:r>
      <w:r>
        <w:rPr>
          <w:lang w:bidi="km-KH"/>
        </w:rPr>
        <w:t>：</w:t>
      </w:r>
    </w:p>
    <w:p w14:paraId="27672628" w14:textId="77777777" w:rsidR="00E94C82" w:rsidRDefault="00E94C82" w:rsidP="00E67C6F">
      <w:pPr>
        <w:pStyle w:val="a6"/>
        <w:ind w:firstLine="180"/>
        <w:rPr>
          <w:lang w:bidi="km-KH"/>
        </w:rPr>
      </w:pPr>
      <w:r>
        <w:rPr>
          <w:lang w:bidi="km-KH"/>
        </w:rPr>
        <w:t>@Override</w:t>
      </w:r>
    </w:p>
    <w:p w14:paraId="3B2F9D9B" w14:textId="77777777" w:rsidR="00E94C82" w:rsidRDefault="00E94C82" w:rsidP="00E67C6F">
      <w:pPr>
        <w:pStyle w:val="a6"/>
        <w:ind w:firstLine="180"/>
        <w:rPr>
          <w:lang w:bidi="km-KH"/>
        </w:rPr>
      </w:pPr>
      <w:r>
        <w:rPr>
          <w:lang w:bidi="km-KH"/>
        </w:rPr>
        <w:t xml:space="preserve">public void </w:t>
      </w:r>
      <w:proofErr w:type="spellStart"/>
      <w:r>
        <w:rPr>
          <w:lang w:bidi="km-KH"/>
        </w:rPr>
        <w:t>onActivityResult</w:t>
      </w:r>
      <w:proofErr w:type="spellEnd"/>
      <w:r>
        <w:rPr>
          <w:lang w:bidi="km-KH"/>
        </w:rPr>
        <w:t xml:space="preserve">(int </w:t>
      </w:r>
      <w:proofErr w:type="spellStart"/>
      <w:r>
        <w:rPr>
          <w:lang w:bidi="km-KH"/>
        </w:rPr>
        <w:t>requestCode</w:t>
      </w:r>
      <w:proofErr w:type="spellEnd"/>
      <w:r>
        <w:rPr>
          <w:lang w:bidi="km-KH"/>
        </w:rPr>
        <w:t xml:space="preserve">, int </w:t>
      </w:r>
      <w:proofErr w:type="spellStart"/>
      <w:r>
        <w:rPr>
          <w:lang w:bidi="km-KH"/>
        </w:rPr>
        <w:t>resultCode</w:t>
      </w:r>
      <w:proofErr w:type="spellEnd"/>
      <w:r>
        <w:rPr>
          <w:lang w:bidi="km-KH"/>
        </w:rPr>
        <w:t>,</w:t>
      </w:r>
    </w:p>
    <w:p w14:paraId="2CBE2252" w14:textId="77777777" w:rsidR="00E94C82" w:rsidRDefault="00E94C82" w:rsidP="00E67C6F">
      <w:pPr>
        <w:pStyle w:val="a6"/>
        <w:ind w:firstLine="180"/>
        <w:rPr>
          <w:lang w:bidi="km-KH"/>
        </w:rPr>
      </w:pPr>
      <w:r>
        <w:rPr>
          <w:lang w:bidi="km-KH"/>
        </w:rPr>
        <w:t xml:space="preserve">        Intent </w:t>
      </w:r>
      <w:proofErr w:type="spellStart"/>
      <w:r>
        <w:rPr>
          <w:lang w:bidi="km-KH"/>
        </w:rPr>
        <w:t>resultData</w:t>
      </w:r>
      <w:proofErr w:type="spellEnd"/>
      <w:r>
        <w:rPr>
          <w:lang w:bidi="km-KH"/>
        </w:rPr>
        <w:t>) {</w:t>
      </w:r>
    </w:p>
    <w:p w14:paraId="1537638E" w14:textId="77777777" w:rsidR="00E94C82" w:rsidRDefault="00E94C82" w:rsidP="00E67C6F">
      <w:pPr>
        <w:pStyle w:val="a6"/>
        <w:ind w:firstLine="180"/>
        <w:rPr>
          <w:lang w:bidi="km-KH"/>
        </w:rPr>
      </w:pPr>
      <w:r>
        <w:rPr>
          <w:lang w:bidi="km-KH"/>
        </w:rPr>
        <w:t xml:space="preserve">    if (</w:t>
      </w:r>
      <w:proofErr w:type="spellStart"/>
      <w:r>
        <w:rPr>
          <w:lang w:bidi="km-KH"/>
        </w:rPr>
        <w:t>requestCode</w:t>
      </w:r>
      <w:proofErr w:type="spellEnd"/>
      <w:r>
        <w:rPr>
          <w:lang w:bidi="km-KH"/>
        </w:rPr>
        <w:t xml:space="preserve"> == your-request-code</w:t>
      </w:r>
    </w:p>
    <w:p w14:paraId="08F3082B" w14:textId="77777777" w:rsidR="00E94C82" w:rsidRDefault="00E94C82" w:rsidP="00E67C6F">
      <w:pPr>
        <w:pStyle w:val="a6"/>
        <w:ind w:firstLine="180"/>
        <w:rPr>
          <w:lang w:bidi="km-KH"/>
        </w:rPr>
      </w:pPr>
      <w:r>
        <w:rPr>
          <w:lang w:bidi="km-KH"/>
        </w:rPr>
        <w:t xml:space="preserve">            &amp;&amp; </w:t>
      </w:r>
      <w:proofErr w:type="spellStart"/>
      <w:r>
        <w:rPr>
          <w:lang w:bidi="km-KH"/>
        </w:rPr>
        <w:t>resultCode</w:t>
      </w:r>
      <w:proofErr w:type="spellEnd"/>
      <w:r>
        <w:rPr>
          <w:lang w:bidi="km-KH"/>
        </w:rPr>
        <w:t xml:space="preserve"> == </w:t>
      </w:r>
      <w:proofErr w:type="spellStart"/>
      <w:r>
        <w:rPr>
          <w:lang w:bidi="km-KH"/>
        </w:rPr>
        <w:t>Activity.RESULT_OK</w:t>
      </w:r>
      <w:proofErr w:type="spellEnd"/>
      <w:r>
        <w:rPr>
          <w:lang w:bidi="km-KH"/>
        </w:rPr>
        <w:t>) {</w:t>
      </w:r>
    </w:p>
    <w:p w14:paraId="6E8D1B55" w14:textId="77777777" w:rsidR="00E94C82" w:rsidRDefault="00E94C82" w:rsidP="00E67C6F">
      <w:pPr>
        <w:pStyle w:val="a6"/>
        <w:ind w:firstLine="180"/>
        <w:rPr>
          <w:lang w:bidi="km-KH"/>
        </w:rPr>
      </w:pPr>
      <w:r>
        <w:rPr>
          <w:lang w:bidi="km-KH"/>
        </w:rPr>
        <w:t xml:space="preserve">        // The result data contains a URI for the document or directory that</w:t>
      </w:r>
    </w:p>
    <w:p w14:paraId="365E712F" w14:textId="77777777" w:rsidR="00E94C82" w:rsidRDefault="00E94C82" w:rsidP="00E67C6F">
      <w:pPr>
        <w:pStyle w:val="a6"/>
        <w:ind w:firstLine="180"/>
        <w:rPr>
          <w:lang w:bidi="km-KH"/>
        </w:rPr>
      </w:pPr>
      <w:r>
        <w:rPr>
          <w:lang w:bidi="km-KH"/>
        </w:rPr>
        <w:t xml:space="preserve">        // the user selected.</w:t>
      </w:r>
    </w:p>
    <w:p w14:paraId="6028E1BA" w14:textId="77777777" w:rsidR="00E94C82" w:rsidRDefault="00E94C82" w:rsidP="00E67C6F">
      <w:pPr>
        <w:pStyle w:val="a6"/>
        <w:ind w:firstLine="180"/>
        <w:rPr>
          <w:lang w:bidi="km-KH"/>
        </w:rPr>
      </w:pPr>
      <w:r>
        <w:rPr>
          <w:lang w:bidi="km-KH"/>
        </w:rPr>
        <w:t xml:space="preserve">        Uri </w:t>
      </w:r>
      <w:proofErr w:type="spellStart"/>
      <w:r>
        <w:rPr>
          <w:lang w:bidi="km-KH"/>
        </w:rPr>
        <w:t>uri</w:t>
      </w:r>
      <w:proofErr w:type="spellEnd"/>
      <w:r>
        <w:rPr>
          <w:lang w:bidi="km-KH"/>
        </w:rPr>
        <w:t xml:space="preserve"> = null;</w:t>
      </w:r>
    </w:p>
    <w:p w14:paraId="1B688B9E" w14:textId="77777777" w:rsidR="00E94C82" w:rsidRDefault="00E94C82" w:rsidP="00E67C6F">
      <w:pPr>
        <w:pStyle w:val="a6"/>
        <w:ind w:firstLine="180"/>
        <w:rPr>
          <w:lang w:bidi="km-KH"/>
        </w:rPr>
      </w:pPr>
      <w:r>
        <w:rPr>
          <w:lang w:bidi="km-KH"/>
        </w:rPr>
        <w:t xml:space="preserve">        if (</w:t>
      </w:r>
      <w:proofErr w:type="spellStart"/>
      <w:r>
        <w:rPr>
          <w:lang w:bidi="km-KH"/>
        </w:rPr>
        <w:t>resultData</w:t>
      </w:r>
      <w:proofErr w:type="spellEnd"/>
      <w:r>
        <w:rPr>
          <w:lang w:bidi="km-KH"/>
        </w:rPr>
        <w:t xml:space="preserve"> != null) {</w:t>
      </w:r>
    </w:p>
    <w:p w14:paraId="14C0E738" w14:textId="77777777" w:rsidR="00E94C82" w:rsidRDefault="00E94C82" w:rsidP="00E67C6F">
      <w:pPr>
        <w:pStyle w:val="a6"/>
        <w:ind w:firstLine="180"/>
        <w:rPr>
          <w:lang w:bidi="km-KH"/>
        </w:rPr>
      </w:pPr>
      <w:r>
        <w:rPr>
          <w:lang w:bidi="km-KH"/>
        </w:rPr>
        <w:t xml:space="preserve">            </w:t>
      </w:r>
      <w:proofErr w:type="spellStart"/>
      <w:r>
        <w:rPr>
          <w:lang w:bidi="km-KH"/>
        </w:rPr>
        <w:t>uri</w:t>
      </w:r>
      <w:proofErr w:type="spellEnd"/>
      <w:r>
        <w:rPr>
          <w:lang w:bidi="km-KH"/>
        </w:rPr>
        <w:t xml:space="preserve"> = </w:t>
      </w:r>
      <w:proofErr w:type="spellStart"/>
      <w:r>
        <w:rPr>
          <w:lang w:bidi="km-KH"/>
        </w:rPr>
        <w:t>resultData.getData</w:t>
      </w:r>
      <w:proofErr w:type="spellEnd"/>
      <w:r>
        <w:rPr>
          <w:lang w:bidi="km-KH"/>
        </w:rPr>
        <w:t>();</w:t>
      </w:r>
    </w:p>
    <w:p w14:paraId="4773195F" w14:textId="77777777" w:rsidR="00E94C82" w:rsidRDefault="00E94C82" w:rsidP="00E67C6F">
      <w:pPr>
        <w:pStyle w:val="a6"/>
        <w:ind w:firstLine="180"/>
        <w:rPr>
          <w:lang w:bidi="km-KH"/>
        </w:rPr>
      </w:pPr>
      <w:r>
        <w:rPr>
          <w:lang w:bidi="km-KH"/>
        </w:rPr>
        <w:t xml:space="preserve">            // Perform operations on the document using its URI.</w:t>
      </w:r>
    </w:p>
    <w:p w14:paraId="25A13D09" w14:textId="77777777" w:rsidR="00E94C82" w:rsidRDefault="00E94C82" w:rsidP="00E67C6F">
      <w:pPr>
        <w:pStyle w:val="a6"/>
        <w:ind w:firstLine="180"/>
        <w:rPr>
          <w:lang w:bidi="km-KH"/>
        </w:rPr>
      </w:pPr>
      <w:r>
        <w:rPr>
          <w:lang w:bidi="km-KH"/>
        </w:rPr>
        <w:t xml:space="preserve">        }</w:t>
      </w:r>
    </w:p>
    <w:p w14:paraId="35AF4ED9" w14:textId="77777777" w:rsidR="00E94C82" w:rsidRDefault="00E94C82" w:rsidP="00E67C6F">
      <w:pPr>
        <w:pStyle w:val="a6"/>
        <w:ind w:firstLine="180"/>
        <w:rPr>
          <w:lang w:bidi="km-KH"/>
        </w:rPr>
      </w:pPr>
      <w:r>
        <w:rPr>
          <w:lang w:bidi="km-KH"/>
        </w:rPr>
        <w:t xml:space="preserve">    }</w:t>
      </w:r>
    </w:p>
    <w:p w14:paraId="2170A6BD" w14:textId="77777777" w:rsidR="00E94C82" w:rsidRDefault="00E94C82" w:rsidP="00E67C6F">
      <w:pPr>
        <w:pStyle w:val="a6"/>
        <w:ind w:firstLine="180"/>
        <w:rPr>
          <w:lang w:bidi="km-KH"/>
        </w:rPr>
      </w:pPr>
      <w:r>
        <w:rPr>
          <w:lang w:bidi="km-KH"/>
        </w:rPr>
        <w:t>}</w:t>
      </w:r>
    </w:p>
    <w:p w14:paraId="2A5188E7" w14:textId="1D4A1938" w:rsidR="00E67C6F" w:rsidRDefault="00E67C6F" w:rsidP="00E67C6F">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40</w:t>
      </w:r>
      <w:r w:rsidR="00BA5EDF">
        <w:fldChar w:fldCharType="end"/>
      </w:r>
    </w:p>
    <w:p w14:paraId="63FCFC73" w14:textId="5A959B5A" w:rsidR="00E94C82" w:rsidRDefault="00E94C82" w:rsidP="00E94C82">
      <w:pPr>
        <w:ind w:firstLine="420"/>
        <w:rPr>
          <w:lang w:bidi="km-KH"/>
        </w:rPr>
      </w:pPr>
      <w:r>
        <w:rPr>
          <w:rFonts w:hint="eastAsia"/>
          <w:lang w:bidi="km-KH"/>
        </w:rPr>
        <w:t>获取对所选项目</w:t>
      </w:r>
      <w:r w:rsidR="00E9483E">
        <w:rPr>
          <w:lang w:bidi="km-KH"/>
        </w:rPr>
        <w:t>URI</w:t>
      </w:r>
      <w:r>
        <w:rPr>
          <w:lang w:bidi="km-KH"/>
        </w:rPr>
        <w:t>的引用后，应用可以对该项目执行多项操作。例如，可以访问该项目的元数据，在原位置修改该项目，以及删除该项目。</w:t>
      </w:r>
      <w:r>
        <w:rPr>
          <w:rFonts w:hint="eastAsia"/>
          <w:lang w:bidi="km-KH"/>
        </w:rPr>
        <w:t>以下几个部分介绍了如何对用户选择的文件完成各种操作。不同的内容提供器支持对文档执行不同的操作，例如复制文档或查看文档的缩略图。如需确定指定提供器支持哪些操作，查看</w:t>
      </w:r>
      <w:r>
        <w:rPr>
          <w:lang w:bidi="km-KH"/>
        </w:rPr>
        <w:t xml:space="preserve"> </w:t>
      </w:r>
      <w:proofErr w:type="spellStart"/>
      <w:r>
        <w:rPr>
          <w:lang w:bidi="km-KH"/>
        </w:rPr>
        <w:t>Document.COLUMN_FLAGS</w:t>
      </w:r>
      <w:proofErr w:type="spellEnd"/>
      <w:r>
        <w:rPr>
          <w:lang w:bidi="km-KH"/>
        </w:rPr>
        <w:t xml:space="preserve"> </w:t>
      </w:r>
      <w:r>
        <w:rPr>
          <w:lang w:bidi="km-KH"/>
        </w:rPr>
        <w:t>的值。应用的界面只会显示提供器支持的选项。</w:t>
      </w:r>
      <w:r>
        <w:rPr>
          <w:rFonts w:hint="eastAsia"/>
          <w:lang w:bidi="km-KH"/>
        </w:rPr>
        <w:t>当应用打开文件进行读取或写入时，系统会向应用授予对该文件的</w:t>
      </w:r>
      <w:r w:rsidR="00E9483E">
        <w:rPr>
          <w:lang w:bidi="km-KH"/>
        </w:rPr>
        <w:t>URI</w:t>
      </w:r>
      <w:r>
        <w:rPr>
          <w:lang w:bidi="km-KH"/>
        </w:rPr>
        <w:t>的访问权限，该授权在用户重启设备之前一直有效。但是，假设应用是图片编辑应用，而且希望用户能够直接从应用中访问他们最近修改的</w:t>
      </w:r>
      <w:r>
        <w:rPr>
          <w:lang w:bidi="km-KH"/>
        </w:rPr>
        <w:t xml:space="preserve"> 5 </w:t>
      </w:r>
      <w:r>
        <w:rPr>
          <w:lang w:bidi="km-KH"/>
        </w:rPr>
        <w:t>张图片，那么在用户重启设备后，就必须让用户返回到系统选择器来查找这些文件。</w:t>
      </w:r>
      <w:r>
        <w:rPr>
          <w:rFonts w:hint="eastAsia"/>
          <w:lang w:bidi="km-KH"/>
        </w:rPr>
        <w:t>如需在设备重启后保留对文件的访问权限并提供更出色的用户体验，应用可以“获取”系统提供的永久性</w:t>
      </w:r>
      <w:r w:rsidR="00E9483E">
        <w:rPr>
          <w:lang w:bidi="km-KH"/>
        </w:rPr>
        <w:t>URI</w:t>
      </w:r>
      <w:r>
        <w:rPr>
          <w:lang w:bidi="km-KH"/>
        </w:rPr>
        <w:t>访问权限，如以下代码段所示：</w:t>
      </w:r>
    </w:p>
    <w:p w14:paraId="25FC878C" w14:textId="77777777" w:rsidR="00E94C82" w:rsidRDefault="00E94C82" w:rsidP="00613541">
      <w:pPr>
        <w:pStyle w:val="a6"/>
        <w:ind w:firstLine="180"/>
        <w:rPr>
          <w:lang w:bidi="km-KH"/>
        </w:rPr>
      </w:pPr>
      <w:r>
        <w:rPr>
          <w:lang w:bidi="km-KH"/>
        </w:rPr>
        <w:t xml:space="preserve">final int </w:t>
      </w:r>
      <w:proofErr w:type="spellStart"/>
      <w:r>
        <w:rPr>
          <w:lang w:bidi="km-KH"/>
        </w:rPr>
        <w:t>takeFlags</w:t>
      </w:r>
      <w:proofErr w:type="spellEnd"/>
      <w:r>
        <w:rPr>
          <w:lang w:bidi="km-KH"/>
        </w:rPr>
        <w:t xml:space="preserve"> = </w:t>
      </w:r>
      <w:proofErr w:type="spellStart"/>
      <w:r>
        <w:rPr>
          <w:lang w:bidi="km-KH"/>
        </w:rPr>
        <w:t>intent.getFlags</w:t>
      </w:r>
      <w:proofErr w:type="spellEnd"/>
      <w:r>
        <w:rPr>
          <w:lang w:bidi="km-KH"/>
        </w:rPr>
        <w:t>()</w:t>
      </w:r>
    </w:p>
    <w:p w14:paraId="63E8D2E2" w14:textId="77777777" w:rsidR="00E94C82" w:rsidRDefault="00E94C82" w:rsidP="00613541">
      <w:pPr>
        <w:pStyle w:val="a6"/>
        <w:ind w:firstLine="180"/>
        <w:rPr>
          <w:lang w:bidi="km-KH"/>
        </w:rPr>
      </w:pPr>
      <w:r>
        <w:rPr>
          <w:lang w:bidi="km-KH"/>
        </w:rPr>
        <w:t xml:space="preserve">            &amp; (</w:t>
      </w:r>
      <w:proofErr w:type="spellStart"/>
      <w:r>
        <w:rPr>
          <w:lang w:bidi="km-KH"/>
        </w:rPr>
        <w:t>Intent.FLAG_GRANT_READ_URI_PERMISSION</w:t>
      </w:r>
      <w:proofErr w:type="spellEnd"/>
    </w:p>
    <w:p w14:paraId="75EF1DD0" w14:textId="77777777" w:rsidR="00E94C82" w:rsidRDefault="00E94C82" w:rsidP="00613541">
      <w:pPr>
        <w:pStyle w:val="a6"/>
        <w:ind w:firstLine="180"/>
        <w:rPr>
          <w:lang w:bidi="km-KH"/>
        </w:rPr>
      </w:pPr>
      <w:r>
        <w:rPr>
          <w:lang w:bidi="km-KH"/>
        </w:rPr>
        <w:t xml:space="preserve">            | </w:t>
      </w:r>
      <w:proofErr w:type="spellStart"/>
      <w:r>
        <w:rPr>
          <w:lang w:bidi="km-KH"/>
        </w:rPr>
        <w:t>Intent.FLAG_GRANT_WRITE_URI_PERMISSION</w:t>
      </w:r>
      <w:proofErr w:type="spellEnd"/>
      <w:r>
        <w:rPr>
          <w:lang w:bidi="km-KH"/>
        </w:rPr>
        <w:t>);</w:t>
      </w:r>
    </w:p>
    <w:p w14:paraId="71579C1C" w14:textId="77777777" w:rsidR="00E94C82" w:rsidRDefault="00E94C82" w:rsidP="00613541">
      <w:pPr>
        <w:pStyle w:val="a6"/>
        <w:ind w:firstLine="180"/>
        <w:rPr>
          <w:lang w:bidi="km-KH"/>
        </w:rPr>
      </w:pPr>
      <w:r>
        <w:rPr>
          <w:lang w:bidi="km-KH"/>
        </w:rPr>
        <w:t>// Check for the freshest data.</w:t>
      </w:r>
    </w:p>
    <w:p w14:paraId="490CDF93" w14:textId="77777777" w:rsidR="00E94C82" w:rsidRDefault="00E94C82" w:rsidP="00613541">
      <w:pPr>
        <w:pStyle w:val="a6"/>
        <w:ind w:firstLine="180"/>
        <w:rPr>
          <w:lang w:bidi="km-KH"/>
        </w:rPr>
      </w:pPr>
      <w:proofErr w:type="spellStart"/>
      <w:r>
        <w:rPr>
          <w:lang w:bidi="km-KH"/>
        </w:rPr>
        <w:lastRenderedPageBreak/>
        <w:t>getContentResolver</w:t>
      </w:r>
      <w:proofErr w:type="spellEnd"/>
      <w:r>
        <w:rPr>
          <w:lang w:bidi="km-KH"/>
        </w:rPr>
        <w:t>().</w:t>
      </w:r>
      <w:proofErr w:type="spellStart"/>
      <w:r>
        <w:rPr>
          <w:lang w:bidi="km-KH"/>
        </w:rPr>
        <w:t>takePersistableUriPermission</w:t>
      </w:r>
      <w:proofErr w:type="spellEnd"/>
      <w:r>
        <w:rPr>
          <w:lang w:bidi="km-KH"/>
        </w:rPr>
        <w:t>(</w:t>
      </w:r>
      <w:proofErr w:type="spellStart"/>
      <w:r>
        <w:rPr>
          <w:lang w:bidi="km-KH"/>
        </w:rPr>
        <w:t>uri</w:t>
      </w:r>
      <w:proofErr w:type="spellEnd"/>
      <w:r>
        <w:rPr>
          <w:lang w:bidi="km-KH"/>
        </w:rPr>
        <w:t xml:space="preserve">, </w:t>
      </w:r>
      <w:proofErr w:type="spellStart"/>
      <w:r>
        <w:rPr>
          <w:lang w:bidi="km-KH"/>
        </w:rPr>
        <w:t>takeFlags</w:t>
      </w:r>
      <w:proofErr w:type="spellEnd"/>
      <w:r>
        <w:rPr>
          <w:lang w:bidi="km-KH"/>
        </w:rPr>
        <w:t>);</w:t>
      </w:r>
    </w:p>
    <w:p w14:paraId="19EDEFF0" w14:textId="3A5CCF41" w:rsidR="00613541" w:rsidRDefault="005A7FF5" w:rsidP="005A7FF5">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41</w:t>
      </w:r>
      <w:r w:rsidR="00BA5EDF">
        <w:fldChar w:fldCharType="end"/>
      </w:r>
    </w:p>
    <w:p w14:paraId="3D54009C" w14:textId="53C872E6" w:rsidR="00E94C82" w:rsidRDefault="00E94C82" w:rsidP="006D67B2">
      <w:pPr>
        <w:ind w:firstLine="420"/>
        <w:rPr>
          <w:lang w:bidi="km-KH"/>
        </w:rPr>
      </w:pPr>
      <w:r>
        <w:rPr>
          <w:rFonts w:hint="eastAsia"/>
          <w:lang w:bidi="km-KH"/>
        </w:rPr>
        <w:t>注意：如果关联的文档被移动或删除，即使调用了</w:t>
      </w:r>
      <w:r>
        <w:rPr>
          <w:lang w:bidi="km-KH"/>
        </w:rPr>
        <w:t xml:space="preserve"> </w:t>
      </w:r>
      <w:proofErr w:type="spellStart"/>
      <w:r>
        <w:rPr>
          <w:lang w:bidi="km-KH"/>
        </w:rPr>
        <w:t>takePersistableUriPermission</w:t>
      </w:r>
      <w:proofErr w:type="spellEnd"/>
      <w:r>
        <w:rPr>
          <w:lang w:bidi="km-KH"/>
        </w:rPr>
        <w:t>()</w:t>
      </w:r>
      <w:r>
        <w:rPr>
          <w:lang w:bidi="km-KH"/>
        </w:rPr>
        <w:t>，应用也无法保留对该</w:t>
      </w:r>
      <w:r w:rsidR="00E9483E">
        <w:rPr>
          <w:lang w:bidi="km-KH"/>
        </w:rPr>
        <w:t>URI</w:t>
      </w:r>
      <w:r>
        <w:rPr>
          <w:lang w:bidi="km-KH"/>
        </w:rPr>
        <w:t>的访问权限。在此类情况下，需要再次请求权限才能重新获得对该</w:t>
      </w:r>
      <w:r w:rsidR="00E9483E">
        <w:rPr>
          <w:lang w:bidi="km-KH"/>
        </w:rPr>
        <w:t>URI</w:t>
      </w:r>
      <w:r>
        <w:rPr>
          <w:lang w:bidi="km-KH"/>
        </w:rPr>
        <w:t>的访问权限。</w:t>
      </w:r>
      <w:r>
        <w:rPr>
          <w:rFonts w:hint="eastAsia"/>
          <w:lang w:bidi="km-KH"/>
        </w:rPr>
        <w:t>获得文档的</w:t>
      </w:r>
      <w:r w:rsidR="00E9483E">
        <w:rPr>
          <w:lang w:bidi="km-KH"/>
        </w:rPr>
        <w:t>URI</w:t>
      </w:r>
      <w:r>
        <w:rPr>
          <w:lang w:bidi="km-KH"/>
        </w:rPr>
        <w:t>后，便可以访问该文档的元数据。以下代码段用于获取</w:t>
      </w:r>
      <w:r w:rsidR="00E9483E">
        <w:rPr>
          <w:lang w:bidi="km-KH"/>
        </w:rPr>
        <w:t>URI</w:t>
      </w:r>
      <w:r>
        <w:rPr>
          <w:lang w:bidi="km-KH"/>
        </w:rPr>
        <w:t>所指定文档的元数据，并将其记入日志：</w:t>
      </w:r>
    </w:p>
    <w:p w14:paraId="7B01A87C" w14:textId="77777777" w:rsidR="00E94C82" w:rsidRDefault="00E94C82" w:rsidP="001B6627">
      <w:pPr>
        <w:pStyle w:val="a6"/>
        <w:ind w:firstLine="180"/>
        <w:rPr>
          <w:lang w:bidi="km-KH"/>
        </w:rPr>
      </w:pPr>
      <w:r>
        <w:rPr>
          <w:lang w:bidi="km-KH"/>
        </w:rPr>
        <w:t xml:space="preserve">public void </w:t>
      </w:r>
      <w:proofErr w:type="spellStart"/>
      <w:r>
        <w:rPr>
          <w:lang w:bidi="km-KH"/>
        </w:rPr>
        <w:t>dumpImageMetaData</w:t>
      </w:r>
      <w:proofErr w:type="spellEnd"/>
      <w:r>
        <w:rPr>
          <w:lang w:bidi="km-KH"/>
        </w:rPr>
        <w:t xml:space="preserve">(Uri </w:t>
      </w:r>
      <w:proofErr w:type="spellStart"/>
      <w:r>
        <w:rPr>
          <w:lang w:bidi="km-KH"/>
        </w:rPr>
        <w:t>uri</w:t>
      </w:r>
      <w:proofErr w:type="spellEnd"/>
      <w:r>
        <w:rPr>
          <w:lang w:bidi="km-KH"/>
        </w:rPr>
        <w:t>) {</w:t>
      </w:r>
    </w:p>
    <w:p w14:paraId="09A996F5" w14:textId="77777777" w:rsidR="00E94C82" w:rsidRDefault="00E94C82" w:rsidP="001B6627">
      <w:pPr>
        <w:pStyle w:val="a6"/>
        <w:ind w:firstLine="180"/>
        <w:rPr>
          <w:lang w:bidi="km-KH"/>
        </w:rPr>
      </w:pPr>
    </w:p>
    <w:p w14:paraId="4A10FCDC" w14:textId="77777777" w:rsidR="00E94C82" w:rsidRDefault="00E94C82" w:rsidP="001B6627">
      <w:pPr>
        <w:pStyle w:val="a6"/>
        <w:ind w:firstLine="180"/>
        <w:rPr>
          <w:lang w:bidi="km-KH"/>
        </w:rPr>
      </w:pPr>
      <w:r>
        <w:rPr>
          <w:lang w:bidi="km-KH"/>
        </w:rPr>
        <w:t xml:space="preserve">    // The query, because it only applies to a single document, returns only</w:t>
      </w:r>
    </w:p>
    <w:p w14:paraId="08C1652F" w14:textId="77777777" w:rsidR="00E94C82" w:rsidRDefault="00E94C82" w:rsidP="001B6627">
      <w:pPr>
        <w:pStyle w:val="a6"/>
        <w:ind w:firstLine="180"/>
        <w:rPr>
          <w:lang w:bidi="km-KH"/>
        </w:rPr>
      </w:pPr>
      <w:r>
        <w:rPr>
          <w:lang w:bidi="km-KH"/>
        </w:rPr>
        <w:t xml:space="preserve">    // one row. There's no need to filter, sort, or select fields,</w:t>
      </w:r>
    </w:p>
    <w:p w14:paraId="7E5366B4" w14:textId="77777777" w:rsidR="00E94C82" w:rsidRDefault="00E94C82" w:rsidP="001B6627">
      <w:pPr>
        <w:pStyle w:val="a6"/>
        <w:ind w:firstLine="180"/>
        <w:rPr>
          <w:lang w:bidi="km-KH"/>
        </w:rPr>
      </w:pPr>
      <w:r>
        <w:rPr>
          <w:lang w:bidi="km-KH"/>
        </w:rPr>
        <w:t xml:space="preserve">    // because we want all fields for one document.</w:t>
      </w:r>
    </w:p>
    <w:p w14:paraId="60981527" w14:textId="77777777" w:rsidR="00E94C82" w:rsidRDefault="00E94C82" w:rsidP="001B6627">
      <w:pPr>
        <w:pStyle w:val="a6"/>
        <w:ind w:firstLine="180"/>
        <w:rPr>
          <w:lang w:bidi="km-KH"/>
        </w:rPr>
      </w:pPr>
      <w:r>
        <w:rPr>
          <w:lang w:bidi="km-KH"/>
        </w:rPr>
        <w:t xml:space="preserve">    Cursor </w:t>
      </w:r>
      <w:proofErr w:type="spellStart"/>
      <w:r>
        <w:rPr>
          <w:lang w:bidi="km-KH"/>
        </w:rPr>
        <w:t>cursor</w:t>
      </w:r>
      <w:proofErr w:type="spellEnd"/>
      <w:r>
        <w:rPr>
          <w:lang w:bidi="km-KH"/>
        </w:rPr>
        <w:t xml:space="preserve"> = </w:t>
      </w:r>
      <w:proofErr w:type="spellStart"/>
      <w:r>
        <w:rPr>
          <w:lang w:bidi="km-KH"/>
        </w:rPr>
        <w:t>getActivity</w:t>
      </w:r>
      <w:proofErr w:type="spellEnd"/>
      <w:r>
        <w:rPr>
          <w:lang w:bidi="km-KH"/>
        </w:rPr>
        <w:t>().</w:t>
      </w:r>
      <w:proofErr w:type="spellStart"/>
      <w:r>
        <w:rPr>
          <w:lang w:bidi="km-KH"/>
        </w:rPr>
        <w:t>getContentResolver</w:t>
      </w:r>
      <w:proofErr w:type="spellEnd"/>
      <w:r>
        <w:rPr>
          <w:lang w:bidi="km-KH"/>
        </w:rPr>
        <w:t>()</w:t>
      </w:r>
    </w:p>
    <w:p w14:paraId="45706C7C" w14:textId="77777777" w:rsidR="00E94C82" w:rsidRDefault="00E94C82" w:rsidP="001B6627">
      <w:pPr>
        <w:pStyle w:val="a6"/>
        <w:ind w:firstLine="180"/>
        <w:rPr>
          <w:lang w:bidi="km-KH"/>
        </w:rPr>
      </w:pPr>
      <w:r>
        <w:rPr>
          <w:lang w:bidi="km-KH"/>
        </w:rPr>
        <w:t xml:space="preserve">            .query(</w:t>
      </w:r>
      <w:proofErr w:type="spellStart"/>
      <w:r>
        <w:rPr>
          <w:lang w:bidi="km-KH"/>
        </w:rPr>
        <w:t>uri</w:t>
      </w:r>
      <w:proofErr w:type="spellEnd"/>
      <w:r>
        <w:rPr>
          <w:lang w:bidi="km-KH"/>
        </w:rPr>
        <w:t>, null, null, null, null, null);</w:t>
      </w:r>
    </w:p>
    <w:p w14:paraId="04FE996E" w14:textId="77777777" w:rsidR="00E94C82" w:rsidRDefault="00E94C82" w:rsidP="001B6627">
      <w:pPr>
        <w:pStyle w:val="a6"/>
        <w:ind w:firstLine="180"/>
        <w:rPr>
          <w:lang w:bidi="km-KH"/>
        </w:rPr>
      </w:pPr>
    </w:p>
    <w:p w14:paraId="3650D645" w14:textId="77777777" w:rsidR="00E94C82" w:rsidRDefault="00E94C82" w:rsidP="001B6627">
      <w:pPr>
        <w:pStyle w:val="a6"/>
        <w:ind w:firstLine="180"/>
        <w:rPr>
          <w:lang w:bidi="km-KH"/>
        </w:rPr>
      </w:pPr>
      <w:r>
        <w:rPr>
          <w:lang w:bidi="km-KH"/>
        </w:rPr>
        <w:t xml:space="preserve">    try {</w:t>
      </w:r>
    </w:p>
    <w:p w14:paraId="5638EF94" w14:textId="77777777" w:rsidR="00E94C82" w:rsidRDefault="00E94C82" w:rsidP="001B6627">
      <w:pPr>
        <w:pStyle w:val="a6"/>
        <w:ind w:firstLine="180"/>
        <w:rPr>
          <w:lang w:bidi="km-KH"/>
        </w:rPr>
      </w:pPr>
      <w:r>
        <w:rPr>
          <w:lang w:bidi="km-KH"/>
        </w:rPr>
        <w:t xml:space="preserve">        // </w:t>
      </w:r>
      <w:proofErr w:type="spellStart"/>
      <w:r>
        <w:rPr>
          <w:lang w:bidi="km-KH"/>
        </w:rPr>
        <w:t>moveToFirst</w:t>
      </w:r>
      <w:proofErr w:type="spellEnd"/>
      <w:r>
        <w:rPr>
          <w:lang w:bidi="km-KH"/>
        </w:rPr>
        <w:t>() returns false if the cursor has 0 rows. Very handy for</w:t>
      </w:r>
    </w:p>
    <w:p w14:paraId="614BEACA" w14:textId="77777777" w:rsidR="00E94C82" w:rsidRDefault="00E94C82" w:rsidP="001B6627">
      <w:pPr>
        <w:pStyle w:val="a6"/>
        <w:ind w:firstLine="180"/>
        <w:rPr>
          <w:lang w:bidi="km-KH"/>
        </w:rPr>
      </w:pPr>
      <w:r>
        <w:rPr>
          <w:lang w:bidi="km-KH"/>
        </w:rPr>
        <w:t xml:space="preserve">        // "if there's anything to look at, look at it" conditionals.</w:t>
      </w:r>
    </w:p>
    <w:p w14:paraId="387B220C" w14:textId="77777777" w:rsidR="00E94C82" w:rsidRDefault="00E94C82" w:rsidP="001B6627">
      <w:pPr>
        <w:pStyle w:val="a6"/>
        <w:ind w:firstLine="180"/>
        <w:rPr>
          <w:lang w:bidi="km-KH"/>
        </w:rPr>
      </w:pPr>
      <w:r>
        <w:rPr>
          <w:lang w:bidi="km-KH"/>
        </w:rPr>
        <w:t xml:space="preserve">        if (cursor != null &amp;&amp; </w:t>
      </w:r>
      <w:proofErr w:type="spellStart"/>
      <w:r>
        <w:rPr>
          <w:lang w:bidi="km-KH"/>
        </w:rPr>
        <w:t>cursor.moveToFirst</w:t>
      </w:r>
      <w:proofErr w:type="spellEnd"/>
      <w:r>
        <w:rPr>
          <w:lang w:bidi="km-KH"/>
        </w:rPr>
        <w:t>()) {</w:t>
      </w:r>
    </w:p>
    <w:p w14:paraId="66D5F7F4" w14:textId="77777777" w:rsidR="00E94C82" w:rsidRDefault="00E94C82" w:rsidP="001B6627">
      <w:pPr>
        <w:pStyle w:val="a6"/>
        <w:ind w:firstLine="180"/>
        <w:rPr>
          <w:lang w:bidi="km-KH"/>
        </w:rPr>
      </w:pPr>
    </w:p>
    <w:p w14:paraId="3996446D" w14:textId="77777777" w:rsidR="00E94C82" w:rsidRDefault="00E94C82" w:rsidP="001B6627">
      <w:pPr>
        <w:pStyle w:val="a6"/>
        <w:ind w:firstLine="180"/>
        <w:rPr>
          <w:lang w:bidi="km-KH"/>
        </w:rPr>
      </w:pPr>
      <w:r>
        <w:rPr>
          <w:lang w:bidi="km-KH"/>
        </w:rPr>
        <w:t xml:space="preserve">            // Note it's called "Display Name". This is</w:t>
      </w:r>
    </w:p>
    <w:p w14:paraId="54CBDBF1" w14:textId="77777777" w:rsidR="00E94C82" w:rsidRDefault="00E94C82" w:rsidP="001B6627">
      <w:pPr>
        <w:pStyle w:val="a6"/>
        <w:ind w:firstLine="180"/>
        <w:rPr>
          <w:lang w:bidi="km-KH"/>
        </w:rPr>
      </w:pPr>
      <w:r>
        <w:rPr>
          <w:lang w:bidi="km-KH"/>
        </w:rPr>
        <w:t xml:space="preserve">            // provider-specific, and might not necessarily be the file name.</w:t>
      </w:r>
    </w:p>
    <w:p w14:paraId="2BC19E4B" w14:textId="77777777" w:rsidR="00E94C82" w:rsidRDefault="00E94C82" w:rsidP="001B6627">
      <w:pPr>
        <w:pStyle w:val="a6"/>
        <w:ind w:firstLine="180"/>
        <w:rPr>
          <w:lang w:bidi="km-KH"/>
        </w:rPr>
      </w:pPr>
      <w:r>
        <w:rPr>
          <w:lang w:bidi="km-KH"/>
        </w:rPr>
        <w:t xml:space="preserve">            String </w:t>
      </w:r>
      <w:proofErr w:type="spellStart"/>
      <w:r>
        <w:rPr>
          <w:lang w:bidi="km-KH"/>
        </w:rPr>
        <w:t>displayName</w:t>
      </w:r>
      <w:proofErr w:type="spellEnd"/>
      <w:r>
        <w:rPr>
          <w:lang w:bidi="km-KH"/>
        </w:rPr>
        <w:t xml:space="preserve"> = </w:t>
      </w:r>
      <w:proofErr w:type="spellStart"/>
      <w:r>
        <w:rPr>
          <w:lang w:bidi="km-KH"/>
        </w:rPr>
        <w:t>cursor.getString</w:t>
      </w:r>
      <w:proofErr w:type="spellEnd"/>
      <w:r>
        <w:rPr>
          <w:lang w:bidi="km-KH"/>
        </w:rPr>
        <w:t>(</w:t>
      </w:r>
    </w:p>
    <w:p w14:paraId="3DE272BF" w14:textId="77777777" w:rsidR="00E94C82" w:rsidRDefault="00E94C82" w:rsidP="001B6627">
      <w:pPr>
        <w:pStyle w:val="a6"/>
        <w:ind w:firstLine="180"/>
        <w:rPr>
          <w:lang w:bidi="km-KH"/>
        </w:rPr>
      </w:pPr>
      <w:r>
        <w:rPr>
          <w:lang w:bidi="km-KH"/>
        </w:rPr>
        <w:t xml:space="preserve">                    </w:t>
      </w:r>
      <w:proofErr w:type="spellStart"/>
      <w:r>
        <w:rPr>
          <w:lang w:bidi="km-KH"/>
        </w:rPr>
        <w:t>cursor.getColumnIndex</w:t>
      </w:r>
      <w:proofErr w:type="spellEnd"/>
      <w:r>
        <w:rPr>
          <w:lang w:bidi="km-KH"/>
        </w:rPr>
        <w:t>(</w:t>
      </w:r>
      <w:proofErr w:type="spellStart"/>
      <w:r>
        <w:rPr>
          <w:lang w:bidi="km-KH"/>
        </w:rPr>
        <w:t>OpenableColumns.DISPLAY_NAME</w:t>
      </w:r>
      <w:proofErr w:type="spellEnd"/>
      <w:r>
        <w:rPr>
          <w:lang w:bidi="km-KH"/>
        </w:rPr>
        <w:t>));</w:t>
      </w:r>
    </w:p>
    <w:p w14:paraId="3358D883" w14:textId="77777777" w:rsidR="00E94C82" w:rsidRDefault="00E94C82" w:rsidP="001B6627">
      <w:pPr>
        <w:pStyle w:val="a6"/>
        <w:ind w:firstLine="180"/>
        <w:rPr>
          <w:lang w:bidi="km-KH"/>
        </w:rPr>
      </w:pPr>
      <w:r>
        <w:rPr>
          <w:lang w:bidi="km-KH"/>
        </w:rPr>
        <w:t xml:space="preserve">            </w:t>
      </w:r>
      <w:proofErr w:type="spellStart"/>
      <w:r>
        <w:rPr>
          <w:lang w:bidi="km-KH"/>
        </w:rPr>
        <w:t>Log.i</w:t>
      </w:r>
      <w:proofErr w:type="spellEnd"/>
      <w:r>
        <w:rPr>
          <w:lang w:bidi="km-KH"/>
        </w:rPr>
        <w:t xml:space="preserve">(TAG, "Display Name: " + </w:t>
      </w:r>
      <w:proofErr w:type="spellStart"/>
      <w:r>
        <w:rPr>
          <w:lang w:bidi="km-KH"/>
        </w:rPr>
        <w:t>displayName</w:t>
      </w:r>
      <w:proofErr w:type="spellEnd"/>
      <w:r>
        <w:rPr>
          <w:lang w:bidi="km-KH"/>
        </w:rPr>
        <w:t>);</w:t>
      </w:r>
    </w:p>
    <w:p w14:paraId="7276EC3C" w14:textId="77777777" w:rsidR="00E94C82" w:rsidRDefault="00E94C82" w:rsidP="001B6627">
      <w:pPr>
        <w:pStyle w:val="a6"/>
        <w:ind w:firstLine="180"/>
        <w:rPr>
          <w:lang w:bidi="km-KH"/>
        </w:rPr>
      </w:pPr>
    </w:p>
    <w:p w14:paraId="5751A10C" w14:textId="77777777" w:rsidR="00E94C82" w:rsidRDefault="00E94C82" w:rsidP="001B6627">
      <w:pPr>
        <w:pStyle w:val="a6"/>
        <w:ind w:firstLine="180"/>
        <w:rPr>
          <w:lang w:bidi="km-KH"/>
        </w:rPr>
      </w:pPr>
      <w:r>
        <w:rPr>
          <w:lang w:bidi="km-KH"/>
        </w:rPr>
        <w:t xml:space="preserve">            int </w:t>
      </w:r>
      <w:proofErr w:type="spellStart"/>
      <w:r>
        <w:rPr>
          <w:lang w:bidi="km-KH"/>
        </w:rPr>
        <w:t>sizeIndex</w:t>
      </w:r>
      <w:proofErr w:type="spellEnd"/>
      <w:r>
        <w:rPr>
          <w:lang w:bidi="km-KH"/>
        </w:rPr>
        <w:t xml:space="preserve"> = </w:t>
      </w:r>
      <w:proofErr w:type="spellStart"/>
      <w:r>
        <w:rPr>
          <w:lang w:bidi="km-KH"/>
        </w:rPr>
        <w:t>cursor.getColumnIndex</w:t>
      </w:r>
      <w:proofErr w:type="spellEnd"/>
      <w:r>
        <w:rPr>
          <w:lang w:bidi="km-KH"/>
        </w:rPr>
        <w:t>(</w:t>
      </w:r>
      <w:proofErr w:type="spellStart"/>
      <w:r>
        <w:rPr>
          <w:lang w:bidi="km-KH"/>
        </w:rPr>
        <w:t>OpenableColumns.SIZE</w:t>
      </w:r>
      <w:proofErr w:type="spellEnd"/>
      <w:r>
        <w:rPr>
          <w:lang w:bidi="km-KH"/>
        </w:rPr>
        <w:t>);</w:t>
      </w:r>
    </w:p>
    <w:p w14:paraId="719C2EE2" w14:textId="77777777" w:rsidR="00E94C82" w:rsidRDefault="00E94C82" w:rsidP="001B6627">
      <w:pPr>
        <w:pStyle w:val="a6"/>
        <w:ind w:firstLine="180"/>
        <w:rPr>
          <w:lang w:bidi="km-KH"/>
        </w:rPr>
      </w:pPr>
      <w:r>
        <w:rPr>
          <w:lang w:bidi="km-KH"/>
        </w:rPr>
        <w:t xml:space="preserve">            // If the size is unknown, the value stored is null. But because an</w:t>
      </w:r>
    </w:p>
    <w:p w14:paraId="0FBF9907" w14:textId="77777777" w:rsidR="00E94C82" w:rsidRDefault="00E94C82" w:rsidP="001B6627">
      <w:pPr>
        <w:pStyle w:val="a6"/>
        <w:ind w:firstLine="180"/>
        <w:rPr>
          <w:lang w:bidi="km-KH"/>
        </w:rPr>
      </w:pPr>
      <w:r>
        <w:rPr>
          <w:lang w:bidi="km-KH"/>
        </w:rPr>
        <w:t xml:space="preserve">            // int can't be null, the behavior is implementation-specific,</w:t>
      </w:r>
    </w:p>
    <w:p w14:paraId="445E5E03" w14:textId="77777777" w:rsidR="00E94C82" w:rsidRDefault="00E94C82" w:rsidP="001B6627">
      <w:pPr>
        <w:pStyle w:val="a6"/>
        <w:ind w:firstLine="180"/>
        <w:rPr>
          <w:lang w:bidi="km-KH"/>
        </w:rPr>
      </w:pPr>
      <w:r>
        <w:rPr>
          <w:lang w:bidi="km-KH"/>
        </w:rPr>
        <w:t xml:space="preserve">            // and unpredictable. So as</w:t>
      </w:r>
    </w:p>
    <w:p w14:paraId="734962F7" w14:textId="77777777" w:rsidR="00E94C82" w:rsidRDefault="00E94C82" w:rsidP="001B6627">
      <w:pPr>
        <w:pStyle w:val="a6"/>
        <w:ind w:firstLine="180"/>
        <w:rPr>
          <w:lang w:bidi="km-KH"/>
        </w:rPr>
      </w:pPr>
      <w:r>
        <w:rPr>
          <w:lang w:bidi="km-KH"/>
        </w:rPr>
        <w:t xml:space="preserve">            // a rule, check if it's null before assigning to an int. This will</w:t>
      </w:r>
    </w:p>
    <w:p w14:paraId="6166A1AD" w14:textId="77777777" w:rsidR="00E94C82" w:rsidRDefault="00E94C82" w:rsidP="001B6627">
      <w:pPr>
        <w:pStyle w:val="a6"/>
        <w:ind w:firstLine="180"/>
        <w:rPr>
          <w:lang w:bidi="km-KH"/>
        </w:rPr>
      </w:pPr>
      <w:r>
        <w:rPr>
          <w:lang w:bidi="km-KH"/>
        </w:rPr>
        <w:t xml:space="preserve">            // happen often: The storage API allows for remote files, whose</w:t>
      </w:r>
    </w:p>
    <w:p w14:paraId="3955651B" w14:textId="77777777" w:rsidR="00E94C82" w:rsidRDefault="00E94C82" w:rsidP="001B6627">
      <w:pPr>
        <w:pStyle w:val="a6"/>
        <w:ind w:firstLine="180"/>
        <w:rPr>
          <w:lang w:bidi="km-KH"/>
        </w:rPr>
      </w:pPr>
      <w:r>
        <w:rPr>
          <w:lang w:bidi="km-KH"/>
        </w:rPr>
        <w:lastRenderedPageBreak/>
        <w:t xml:space="preserve">            // size might not be locally known.</w:t>
      </w:r>
    </w:p>
    <w:p w14:paraId="1C148EEF" w14:textId="77777777" w:rsidR="00E94C82" w:rsidRDefault="00E94C82" w:rsidP="001B6627">
      <w:pPr>
        <w:pStyle w:val="a6"/>
        <w:ind w:firstLine="180"/>
        <w:rPr>
          <w:lang w:bidi="km-KH"/>
        </w:rPr>
      </w:pPr>
      <w:r>
        <w:rPr>
          <w:lang w:bidi="km-KH"/>
        </w:rPr>
        <w:t xml:space="preserve">            String size = null;</w:t>
      </w:r>
    </w:p>
    <w:p w14:paraId="5BBC1D4C" w14:textId="77777777" w:rsidR="00E94C82" w:rsidRDefault="00E94C82" w:rsidP="001B6627">
      <w:pPr>
        <w:pStyle w:val="a6"/>
        <w:ind w:firstLine="180"/>
        <w:rPr>
          <w:lang w:bidi="km-KH"/>
        </w:rPr>
      </w:pPr>
      <w:r>
        <w:rPr>
          <w:lang w:bidi="km-KH"/>
        </w:rPr>
        <w:t xml:space="preserve">            if (!</w:t>
      </w:r>
      <w:proofErr w:type="spellStart"/>
      <w:r>
        <w:rPr>
          <w:lang w:bidi="km-KH"/>
        </w:rPr>
        <w:t>cursor.isNull</w:t>
      </w:r>
      <w:proofErr w:type="spellEnd"/>
      <w:r>
        <w:rPr>
          <w:lang w:bidi="km-KH"/>
        </w:rPr>
        <w:t>(</w:t>
      </w:r>
      <w:proofErr w:type="spellStart"/>
      <w:r>
        <w:rPr>
          <w:lang w:bidi="km-KH"/>
        </w:rPr>
        <w:t>sizeIndex</w:t>
      </w:r>
      <w:proofErr w:type="spellEnd"/>
      <w:r>
        <w:rPr>
          <w:lang w:bidi="km-KH"/>
        </w:rPr>
        <w:t>)) {</w:t>
      </w:r>
    </w:p>
    <w:p w14:paraId="5ABCC878" w14:textId="77777777" w:rsidR="00E94C82" w:rsidRDefault="00E94C82" w:rsidP="001B6627">
      <w:pPr>
        <w:pStyle w:val="a6"/>
        <w:ind w:firstLine="180"/>
        <w:rPr>
          <w:lang w:bidi="km-KH"/>
        </w:rPr>
      </w:pPr>
      <w:r>
        <w:rPr>
          <w:lang w:bidi="km-KH"/>
        </w:rPr>
        <w:t xml:space="preserve">                // Technically the column stores an int, but </w:t>
      </w:r>
      <w:proofErr w:type="spellStart"/>
      <w:r>
        <w:rPr>
          <w:lang w:bidi="km-KH"/>
        </w:rPr>
        <w:t>cursor.getString</w:t>
      </w:r>
      <w:proofErr w:type="spellEnd"/>
      <w:r>
        <w:rPr>
          <w:lang w:bidi="km-KH"/>
        </w:rPr>
        <w:t>()</w:t>
      </w:r>
    </w:p>
    <w:p w14:paraId="176397F6" w14:textId="77777777" w:rsidR="00E94C82" w:rsidRDefault="00E94C82" w:rsidP="001B6627">
      <w:pPr>
        <w:pStyle w:val="a6"/>
        <w:ind w:firstLine="180"/>
        <w:rPr>
          <w:lang w:bidi="km-KH"/>
        </w:rPr>
      </w:pPr>
      <w:r>
        <w:rPr>
          <w:lang w:bidi="km-KH"/>
        </w:rPr>
        <w:t xml:space="preserve">                // will do the conversion automatically.</w:t>
      </w:r>
    </w:p>
    <w:p w14:paraId="62C96F37" w14:textId="77777777" w:rsidR="00E94C82" w:rsidRDefault="00E94C82" w:rsidP="001B6627">
      <w:pPr>
        <w:pStyle w:val="a6"/>
        <w:ind w:firstLine="180"/>
        <w:rPr>
          <w:lang w:bidi="km-KH"/>
        </w:rPr>
      </w:pPr>
      <w:r>
        <w:rPr>
          <w:lang w:bidi="km-KH"/>
        </w:rPr>
        <w:t xml:space="preserve">                size = </w:t>
      </w:r>
      <w:proofErr w:type="spellStart"/>
      <w:r>
        <w:rPr>
          <w:lang w:bidi="km-KH"/>
        </w:rPr>
        <w:t>cursor.getString</w:t>
      </w:r>
      <w:proofErr w:type="spellEnd"/>
      <w:r>
        <w:rPr>
          <w:lang w:bidi="km-KH"/>
        </w:rPr>
        <w:t>(</w:t>
      </w:r>
      <w:proofErr w:type="spellStart"/>
      <w:r>
        <w:rPr>
          <w:lang w:bidi="km-KH"/>
        </w:rPr>
        <w:t>sizeIndex</w:t>
      </w:r>
      <w:proofErr w:type="spellEnd"/>
      <w:r>
        <w:rPr>
          <w:lang w:bidi="km-KH"/>
        </w:rPr>
        <w:t>);</w:t>
      </w:r>
    </w:p>
    <w:p w14:paraId="64BC6952" w14:textId="77777777" w:rsidR="00E94C82" w:rsidRDefault="00E94C82" w:rsidP="001B6627">
      <w:pPr>
        <w:pStyle w:val="a6"/>
        <w:ind w:firstLine="180"/>
        <w:rPr>
          <w:lang w:bidi="km-KH"/>
        </w:rPr>
      </w:pPr>
      <w:r>
        <w:rPr>
          <w:lang w:bidi="km-KH"/>
        </w:rPr>
        <w:t xml:space="preserve">            } else {</w:t>
      </w:r>
    </w:p>
    <w:p w14:paraId="2B214E8D" w14:textId="77777777" w:rsidR="00E94C82" w:rsidRDefault="00E94C82" w:rsidP="001B6627">
      <w:pPr>
        <w:pStyle w:val="a6"/>
        <w:ind w:firstLine="180"/>
        <w:rPr>
          <w:lang w:bidi="km-KH"/>
        </w:rPr>
      </w:pPr>
      <w:r>
        <w:rPr>
          <w:lang w:bidi="km-KH"/>
        </w:rPr>
        <w:t xml:space="preserve">                size = "Unknown";</w:t>
      </w:r>
    </w:p>
    <w:p w14:paraId="37CF2FF2" w14:textId="77777777" w:rsidR="00E94C82" w:rsidRDefault="00E94C82" w:rsidP="001B6627">
      <w:pPr>
        <w:pStyle w:val="a6"/>
        <w:ind w:firstLine="180"/>
        <w:rPr>
          <w:lang w:bidi="km-KH"/>
        </w:rPr>
      </w:pPr>
      <w:r>
        <w:rPr>
          <w:lang w:bidi="km-KH"/>
        </w:rPr>
        <w:t xml:space="preserve">            }</w:t>
      </w:r>
    </w:p>
    <w:p w14:paraId="226F1DA6" w14:textId="77777777" w:rsidR="00E94C82" w:rsidRDefault="00E94C82" w:rsidP="001B6627">
      <w:pPr>
        <w:pStyle w:val="a6"/>
        <w:ind w:firstLine="180"/>
        <w:rPr>
          <w:lang w:bidi="km-KH"/>
        </w:rPr>
      </w:pPr>
      <w:r>
        <w:rPr>
          <w:lang w:bidi="km-KH"/>
        </w:rPr>
        <w:t xml:space="preserve">            </w:t>
      </w:r>
      <w:proofErr w:type="spellStart"/>
      <w:r>
        <w:rPr>
          <w:lang w:bidi="km-KH"/>
        </w:rPr>
        <w:t>Log.i</w:t>
      </w:r>
      <w:proofErr w:type="spellEnd"/>
      <w:r>
        <w:rPr>
          <w:lang w:bidi="km-KH"/>
        </w:rPr>
        <w:t>(TAG, "Size: " + size);</w:t>
      </w:r>
    </w:p>
    <w:p w14:paraId="1BD12EC4" w14:textId="77777777" w:rsidR="00E94C82" w:rsidRDefault="00E94C82" w:rsidP="001B6627">
      <w:pPr>
        <w:pStyle w:val="a6"/>
        <w:ind w:firstLine="180"/>
        <w:rPr>
          <w:lang w:bidi="km-KH"/>
        </w:rPr>
      </w:pPr>
      <w:r>
        <w:rPr>
          <w:lang w:bidi="km-KH"/>
        </w:rPr>
        <w:t xml:space="preserve">        }</w:t>
      </w:r>
    </w:p>
    <w:p w14:paraId="42FBD74A" w14:textId="77777777" w:rsidR="00E94C82" w:rsidRDefault="00E94C82" w:rsidP="001B6627">
      <w:pPr>
        <w:pStyle w:val="a6"/>
        <w:ind w:firstLine="180"/>
        <w:rPr>
          <w:lang w:bidi="km-KH"/>
        </w:rPr>
      </w:pPr>
      <w:r>
        <w:rPr>
          <w:lang w:bidi="km-KH"/>
        </w:rPr>
        <w:t xml:space="preserve">    } finally {</w:t>
      </w:r>
    </w:p>
    <w:p w14:paraId="527F13AA" w14:textId="77777777" w:rsidR="00E94C82" w:rsidRDefault="00E94C82" w:rsidP="001B6627">
      <w:pPr>
        <w:pStyle w:val="a6"/>
        <w:ind w:firstLine="180"/>
        <w:rPr>
          <w:lang w:bidi="km-KH"/>
        </w:rPr>
      </w:pPr>
      <w:r>
        <w:rPr>
          <w:lang w:bidi="km-KH"/>
        </w:rPr>
        <w:t xml:space="preserve">        </w:t>
      </w:r>
      <w:proofErr w:type="spellStart"/>
      <w:r>
        <w:rPr>
          <w:lang w:bidi="km-KH"/>
        </w:rPr>
        <w:t>cursor.close</w:t>
      </w:r>
      <w:proofErr w:type="spellEnd"/>
      <w:r>
        <w:rPr>
          <w:lang w:bidi="km-KH"/>
        </w:rPr>
        <w:t>();</w:t>
      </w:r>
    </w:p>
    <w:p w14:paraId="70223C2B" w14:textId="77777777" w:rsidR="00E94C82" w:rsidRDefault="00E94C82" w:rsidP="001B6627">
      <w:pPr>
        <w:pStyle w:val="a6"/>
        <w:ind w:firstLine="180"/>
        <w:rPr>
          <w:lang w:bidi="km-KH"/>
        </w:rPr>
      </w:pPr>
      <w:r>
        <w:rPr>
          <w:lang w:bidi="km-KH"/>
        </w:rPr>
        <w:t xml:space="preserve">    }</w:t>
      </w:r>
    </w:p>
    <w:p w14:paraId="6C6B2E89" w14:textId="77777777" w:rsidR="00E94C82" w:rsidRDefault="00E94C82" w:rsidP="001B6627">
      <w:pPr>
        <w:pStyle w:val="a6"/>
        <w:ind w:firstLine="180"/>
        <w:rPr>
          <w:lang w:bidi="km-KH"/>
        </w:rPr>
      </w:pPr>
      <w:r>
        <w:rPr>
          <w:lang w:bidi="km-KH"/>
        </w:rPr>
        <w:t>}</w:t>
      </w:r>
    </w:p>
    <w:p w14:paraId="10646B34" w14:textId="06E027BF" w:rsidR="001B6627" w:rsidRDefault="00712028" w:rsidP="00712028">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42</w:t>
      </w:r>
      <w:r w:rsidR="00BA5EDF">
        <w:fldChar w:fldCharType="end"/>
      </w:r>
    </w:p>
    <w:p w14:paraId="6EE51301" w14:textId="616F1E63" w:rsidR="00E94C82" w:rsidRDefault="00E94C82" w:rsidP="00E94C82">
      <w:pPr>
        <w:ind w:firstLine="420"/>
        <w:rPr>
          <w:lang w:bidi="km-KH"/>
        </w:rPr>
      </w:pPr>
      <w:r>
        <w:rPr>
          <w:rFonts w:hint="eastAsia"/>
          <w:lang w:bidi="km-KH"/>
        </w:rPr>
        <w:t>获取对文档</w:t>
      </w:r>
      <w:r w:rsidR="00E9483E">
        <w:rPr>
          <w:lang w:bidi="km-KH"/>
        </w:rPr>
        <w:t>URI</w:t>
      </w:r>
      <w:r>
        <w:rPr>
          <w:lang w:bidi="km-KH"/>
        </w:rPr>
        <w:t>的引用后，可以打开文档进行进一步处理。</w:t>
      </w:r>
      <w:r>
        <w:rPr>
          <w:rFonts w:hint="eastAsia"/>
          <w:lang w:bidi="km-KH"/>
        </w:rPr>
        <w:t>以下代码段显示了如何在已获得</w:t>
      </w:r>
      <w:r>
        <w:rPr>
          <w:lang w:bidi="km-KH"/>
        </w:rPr>
        <w:t xml:space="preserve"> Bitmap </w:t>
      </w:r>
      <w:r>
        <w:rPr>
          <w:lang w:bidi="km-KH"/>
        </w:rPr>
        <w:t>文件的</w:t>
      </w:r>
      <w:r w:rsidR="00E9483E">
        <w:rPr>
          <w:lang w:bidi="km-KH"/>
        </w:rPr>
        <w:t>URI</w:t>
      </w:r>
      <w:r>
        <w:rPr>
          <w:lang w:bidi="km-KH"/>
        </w:rPr>
        <w:t>的情况下打开该文件：</w:t>
      </w:r>
    </w:p>
    <w:p w14:paraId="031F9129" w14:textId="77777777" w:rsidR="00E94C82" w:rsidRDefault="00E94C82" w:rsidP="00712028">
      <w:pPr>
        <w:pStyle w:val="a6"/>
        <w:ind w:firstLine="180"/>
        <w:rPr>
          <w:lang w:bidi="km-KH"/>
        </w:rPr>
      </w:pPr>
      <w:r>
        <w:rPr>
          <w:lang w:bidi="km-KH"/>
        </w:rPr>
        <w:t xml:space="preserve">private Bitmap </w:t>
      </w:r>
      <w:proofErr w:type="spellStart"/>
      <w:r>
        <w:rPr>
          <w:lang w:bidi="km-KH"/>
        </w:rPr>
        <w:t>getBitmapFromUri</w:t>
      </w:r>
      <w:proofErr w:type="spellEnd"/>
      <w:r>
        <w:rPr>
          <w:lang w:bidi="km-KH"/>
        </w:rPr>
        <w:t xml:space="preserve">(Uri </w:t>
      </w:r>
      <w:proofErr w:type="spellStart"/>
      <w:r>
        <w:rPr>
          <w:lang w:bidi="km-KH"/>
        </w:rPr>
        <w:t>uri</w:t>
      </w:r>
      <w:proofErr w:type="spellEnd"/>
      <w:r>
        <w:rPr>
          <w:lang w:bidi="km-KH"/>
        </w:rPr>
        <w:t xml:space="preserve">) throws </w:t>
      </w:r>
      <w:proofErr w:type="spellStart"/>
      <w:r>
        <w:rPr>
          <w:lang w:bidi="km-KH"/>
        </w:rPr>
        <w:t>IOException</w:t>
      </w:r>
      <w:proofErr w:type="spellEnd"/>
      <w:r>
        <w:rPr>
          <w:lang w:bidi="km-KH"/>
        </w:rPr>
        <w:t xml:space="preserve"> {</w:t>
      </w:r>
    </w:p>
    <w:p w14:paraId="6D1092B5" w14:textId="77777777" w:rsidR="00E94C82" w:rsidRDefault="00E94C82" w:rsidP="00712028">
      <w:pPr>
        <w:pStyle w:val="a6"/>
        <w:ind w:firstLine="180"/>
        <w:rPr>
          <w:lang w:bidi="km-KH"/>
        </w:rPr>
      </w:pPr>
      <w:r>
        <w:rPr>
          <w:lang w:bidi="km-KH"/>
        </w:rPr>
        <w:t xml:space="preserve">    </w:t>
      </w:r>
      <w:proofErr w:type="spellStart"/>
      <w:r>
        <w:rPr>
          <w:lang w:bidi="km-KH"/>
        </w:rPr>
        <w:t>ParcelFileDescriptor</w:t>
      </w:r>
      <w:proofErr w:type="spellEnd"/>
      <w:r>
        <w:rPr>
          <w:lang w:bidi="km-KH"/>
        </w:rPr>
        <w:t xml:space="preserve"> </w:t>
      </w:r>
      <w:proofErr w:type="spellStart"/>
      <w:r>
        <w:rPr>
          <w:lang w:bidi="km-KH"/>
        </w:rPr>
        <w:t>parcelFileDescriptor</w:t>
      </w:r>
      <w:proofErr w:type="spellEnd"/>
      <w:r>
        <w:rPr>
          <w:lang w:bidi="km-KH"/>
        </w:rPr>
        <w:t xml:space="preserve"> =</w:t>
      </w:r>
    </w:p>
    <w:p w14:paraId="2FD9082B" w14:textId="77777777" w:rsidR="00E94C82" w:rsidRDefault="00E94C82" w:rsidP="00712028">
      <w:pPr>
        <w:pStyle w:val="a6"/>
        <w:ind w:firstLine="180"/>
        <w:rPr>
          <w:lang w:bidi="km-KH"/>
        </w:rPr>
      </w:pPr>
      <w:r>
        <w:rPr>
          <w:lang w:bidi="km-KH"/>
        </w:rPr>
        <w:t xml:space="preserve">            </w:t>
      </w:r>
      <w:proofErr w:type="spellStart"/>
      <w:r>
        <w:rPr>
          <w:lang w:bidi="km-KH"/>
        </w:rPr>
        <w:t>getContentResolver</w:t>
      </w:r>
      <w:proofErr w:type="spellEnd"/>
      <w:r>
        <w:rPr>
          <w:lang w:bidi="km-KH"/>
        </w:rPr>
        <w:t>().</w:t>
      </w:r>
      <w:proofErr w:type="spellStart"/>
      <w:r>
        <w:rPr>
          <w:lang w:bidi="km-KH"/>
        </w:rPr>
        <w:t>openFileDescriptor</w:t>
      </w:r>
      <w:proofErr w:type="spellEnd"/>
      <w:r>
        <w:rPr>
          <w:lang w:bidi="km-KH"/>
        </w:rPr>
        <w:t>(</w:t>
      </w:r>
      <w:proofErr w:type="spellStart"/>
      <w:r>
        <w:rPr>
          <w:lang w:bidi="km-KH"/>
        </w:rPr>
        <w:t>uri</w:t>
      </w:r>
      <w:proofErr w:type="spellEnd"/>
      <w:r>
        <w:rPr>
          <w:lang w:bidi="km-KH"/>
        </w:rPr>
        <w:t>, "r");</w:t>
      </w:r>
    </w:p>
    <w:p w14:paraId="341B1F15" w14:textId="77777777" w:rsidR="00E94C82" w:rsidRDefault="00E94C82" w:rsidP="00712028">
      <w:pPr>
        <w:pStyle w:val="a6"/>
        <w:ind w:firstLine="180"/>
        <w:rPr>
          <w:lang w:bidi="km-KH"/>
        </w:rPr>
      </w:pPr>
      <w:r>
        <w:rPr>
          <w:lang w:bidi="km-KH"/>
        </w:rPr>
        <w:t xml:space="preserve">    </w:t>
      </w:r>
      <w:proofErr w:type="spellStart"/>
      <w:r>
        <w:rPr>
          <w:lang w:bidi="km-KH"/>
        </w:rPr>
        <w:t>FileDescriptor</w:t>
      </w:r>
      <w:proofErr w:type="spellEnd"/>
      <w:r>
        <w:rPr>
          <w:lang w:bidi="km-KH"/>
        </w:rPr>
        <w:t xml:space="preserve"> </w:t>
      </w:r>
      <w:proofErr w:type="spellStart"/>
      <w:r>
        <w:rPr>
          <w:lang w:bidi="km-KH"/>
        </w:rPr>
        <w:t>fileDescriptor</w:t>
      </w:r>
      <w:proofErr w:type="spellEnd"/>
      <w:r>
        <w:rPr>
          <w:lang w:bidi="km-KH"/>
        </w:rPr>
        <w:t xml:space="preserve"> = </w:t>
      </w:r>
      <w:proofErr w:type="spellStart"/>
      <w:r>
        <w:rPr>
          <w:lang w:bidi="km-KH"/>
        </w:rPr>
        <w:t>parcelFileDescriptor.getFileDescriptor</w:t>
      </w:r>
      <w:proofErr w:type="spellEnd"/>
      <w:r>
        <w:rPr>
          <w:lang w:bidi="km-KH"/>
        </w:rPr>
        <w:t>();</w:t>
      </w:r>
    </w:p>
    <w:p w14:paraId="0F842AB8" w14:textId="77777777" w:rsidR="00E94C82" w:rsidRDefault="00E94C82" w:rsidP="00712028">
      <w:pPr>
        <w:pStyle w:val="a6"/>
        <w:ind w:firstLine="180"/>
        <w:rPr>
          <w:lang w:bidi="km-KH"/>
        </w:rPr>
      </w:pPr>
      <w:r>
        <w:rPr>
          <w:lang w:bidi="km-KH"/>
        </w:rPr>
        <w:t xml:space="preserve">    Bitmap image = </w:t>
      </w:r>
      <w:proofErr w:type="spellStart"/>
      <w:r>
        <w:rPr>
          <w:lang w:bidi="km-KH"/>
        </w:rPr>
        <w:t>BitmapFactory.decodeFileDescriptor</w:t>
      </w:r>
      <w:proofErr w:type="spellEnd"/>
      <w:r>
        <w:rPr>
          <w:lang w:bidi="km-KH"/>
        </w:rPr>
        <w:t>(</w:t>
      </w:r>
      <w:proofErr w:type="spellStart"/>
      <w:r>
        <w:rPr>
          <w:lang w:bidi="km-KH"/>
        </w:rPr>
        <w:t>fileDescriptor</w:t>
      </w:r>
      <w:proofErr w:type="spellEnd"/>
      <w:r>
        <w:rPr>
          <w:lang w:bidi="km-KH"/>
        </w:rPr>
        <w:t>);</w:t>
      </w:r>
    </w:p>
    <w:p w14:paraId="5C679043" w14:textId="77777777" w:rsidR="00E94C82" w:rsidRDefault="00E94C82" w:rsidP="00712028">
      <w:pPr>
        <w:pStyle w:val="a6"/>
        <w:ind w:firstLine="180"/>
        <w:rPr>
          <w:lang w:bidi="km-KH"/>
        </w:rPr>
      </w:pPr>
      <w:r>
        <w:rPr>
          <w:lang w:bidi="km-KH"/>
        </w:rPr>
        <w:t xml:space="preserve">    </w:t>
      </w:r>
      <w:proofErr w:type="spellStart"/>
      <w:r>
        <w:rPr>
          <w:lang w:bidi="km-KH"/>
        </w:rPr>
        <w:t>parcelFileDescriptor.close</w:t>
      </w:r>
      <w:proofErr w:type="spellEnd"/>
      <w:r>
        <w:rPr>
          <w:lang w:bidi="km-KH"/>
        </w:rPr>
        <w:t>();</w:t>
      </w:r>
    </w:p>
    <w:p w14:paraId="0C1635C1" w14:textId="77777777" w:rsidR="00E94C82" w:rsidRDefault="00E94C82" w:rsidP="00712028">
      <w:pPr>
        <w:pStyle w:val="a6"/>
        <w:ind w:firstLine="180"/>
        <w:rPr>
          <w:lang w:bidi="km-KH"/>
        </w:rPr>
      </w:pPr>
      <w:r>
        <w:rPr>
          <w:lang w:bidi="km-KH"/>
        </w:rPr>
        <w:t xml:space="preserve">    return image;</w:t>
      </w:r>
    </w:p>
    <w:p w14:paraId="4B18F7AB" w14:textId="77777777" w:rsidR="00E94C82" w:rsidRDefault="00E94C82" w:rsidP="00712028">
      <w:pPr>
        <w:pStyle w:val="a6"/>
        <w:ind w:firstLine="180"/>
        <w:rPr>
          <w:lang w:bidi="km-KH"/>
        </w:rPr>
      </w:pPr>
      <w:r>
        <w:rPr>
          <w:lang w:bidi="km-KH"/>
        </w:rPr>
        <w:t>}</w:t>
      </w:r>
    </w:p>
    <w:p w14:paraId="64B3A8B0" w14:textId="373D4268" w:rsidR="00712028" w:rsidRDefault="003548DB" w:rsidP="003548DB">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43</w:t>
      </w:r>
      <w:r w:rsidR="00BA5EDF">
        <w:fldChar w:fldCharType="end"/>
      </w:r>
    </w:p>
    <w:p w14:paraId="40FD43FB" w14:textId="7E3C531D" w:rsidR="00E94C82" w:rsidRDefault="00E94C82" w:rsidP="00E94C82">
      <w:pPr>
        <w:ind w:firstLine="420"/>
        <w:rPr>
          <w:lang w:bidi="km-KH"/>
        </w:rPr>
      </w:pPr>
      <w:r>
        <w:rPr>
          <w:rFonts w:hint="eastAsia"/>
          <w:lang w:bidi="km-KH"/>
        </w:rPr>
        <w:t>注意：应在后台线程而非界面线程上完成此操作。打开位图后，可以在</w:t>
      </w:r>
      <w:r>
        <w:rPr>
          <w:lang w:bidi="km-KH"/>
        </w:rPr>
        <w:t xml:space="preserve"> </w:t>
      </w:r>
      <w:proofErr w:type="spellStart"/>
      <w:r>
        <w:rPr>
          <w:lang w:bidi="km-KH"/>
        </w:rPr>
        <w:t>ImageView</w:t>
      </w:r>
      <w:proofErr w:type="spellEnd"/>
      <w:r>
        <w:rPr>
          <w:lang w:bidi="km-KH"/>
        </w:rPr>
        <w:t xml:space="preserve"> </w:t>
      </w:r>
      <w:r>
        <w:rPr>
          <w:lang w:bidi="km-KH"/>
        </w:rPr>
        <w:t>中显示该位图。</w:t>
      </w:r>
      <w:r>
        <w:rPr>
          <w:rFonts w:hint="eastAsia"/>
          <w:lang w:bidi="km-KH"/>
        </w:rPr>
        <w:t>以下代码段显示了如何在已获得</w:t>
      </w:r>
      <w:r>
        <w:rPr>
          <w:lang w:bidi="km-KH"/>
        </w:rPr>
        <w:t xml:space="preserve"> </w:t>
      </w:r>
      <w:proofErr w:type="spellStart"/>
      <w:r>
        <w:rPr>
          <w:lang w:bidi="km-KH"/>
        </w:rPr>
        <w:t>InputStream</w:t>
      </w:r>
      <w:proofErr w:type="spellEnd"/>
      <w:r>
        <w:rPr>
          <w:lang w:bidi="km-KH"/>
        </w:rPr>
        <w:t xml:space="preserve"> </w:t>
      </w:r>
      <w:r>
        <w:rPr>
          <w:lang w:bidi="km-KH"/>
        </w:rPr>
        <w:t>对象的</w:t>
      </w:r>
      <w:r w:rsidR="00E9483E">
        <w:rPr>
          <w:lang w:bidi="km-KH"/>
        </w:rPr>
        <w:t>URI</w:t>
      </w:r>
      <w:r>
        <w:rPr>
          <w:lang w:bidi="km-KH"/>
        </w:rPr>
        <w:t>的情况下打开该对象。在此代码段中，系统会将文件行读取到字符串中：</w:t>
      </w:r>
    </w:p>
    <w:p w14:paraId="48BA6245" w14:textId="77777777" w:rsidR="00E94C82" w:rsidRDefault="00E94C82" w:rsidP="000B2315">
      <w:pPr>
        <w:pStyle w:val="a6"/>
        <w:ind w:firstLine="180"/>
        <w:rPr>
          <w:lang w:bidi="km-KH"/>
        </w:rPr>
      </w:pPr>
      <w:r>
        <w:rPr>
          <w:lang w:bidi="km-KH"/>
        </w:rPr>
        <w:t xml:space="preserve">private String </w:t>
      </w:r>
      <w:proofErr w:type="spellStart"/>
      <w:r>
        <w:rPr>
          <w:lang w:bidi="km-KH"/>
        </w:rPr>
        <w:t>readTextFromUri</w:t>
      </w:r>
      <w:proofErr w:type="spellEnd"/>
      <w:r>
        <w:rPr>
          <w:lang w:bidi="km-KH"/>
        </w:rPr>
        <w:t xml:space="preserve">(Uri </w:t>
      </w:r>
      <w:proofErr w:type="spellStart"/>
      <w:r>
        <w:rPr>
          <w:lang w:bidi="km-KH"/>
        </w:rPr>
        <w:t>uri</w:t>
      </w:r>
      <w:proofErr w:type="spellEnd"/>
      <w:r>
        <w:rPr>
          <w:lang w:bidi="km-KH"/>
        </w:rPr>
        <w:t xml:space="preserve">) throws </w:t>
      </w:r>
      <w:proofErr w:type="spellStart"/>
      <w:r>
        <w:rPr>
          <w:lang w:bidi="km-KH"/>
        </w:rPr>
        <w:t>IOException</w:t>
      </w:r>
      <w:proofErr w:type="spellEnd"/>
      <w:r>
        <w:rPr>
          <w:lang w:bidi="km-KH"/>
        </w:rPr>
        <w:t xml:space="preserve"> {</w:t>
      </w:r>
    </w:p>
    <w:p w14:paraId="3158D39A" w14:textId="77777777" w:rsidR="00E94C82" w:rsidRDefault="00E94C82" w:rsidP="000B2315">
      <w:pPr>
        <w:pStyle w:val="a6"/>
        <w:ind w:firstLine="180"/>
        <w:rPr>
          <w:lang w:bidi="km-KH"/>
        </w:rPr>
      </w:pPr>
      <w:r>
        <w:rPr>
          <w:lang w:bidi="km-KH"/>
        </w:rPr>
        <w:lastRenderedPageBreak/>
        <w:t xml:space="preserve">    StringBuilder </w:t>
      </w:r>
      <w:proofErr w:type="spellStart"/>
      <w:r>
        <w:rPr>
          <w:lang w:bidi="km-KH"/>
        </w:rPr>
        <w:t>stringBuilder</w:t>
      </w:r>
      <w:proofErr w:type="spellEnd"/>
      <w:r>
        <w:rPr>
          <w:lang w:bidi="km-KH"/>
        </w:rPr>
        <w:t xml:space="preserve"> = new StringBuilder();</w:t>
      </w:r>
    </w:p>
    <w:p w14:paraId="37BA7757" w14:textId="77777777" w:rsidR="00E94C82" w:rsidRDefault="00E94C82" w:rsidP="000B2315">
      <w:pPr>
        <w:pStyle w:val="a6"/>
        <w:ind w:firstLine="180"/>
        <w:rPr>
          <w:lang w:bidi="km-KH"/>
        </w:rPr>
      </w:pPr>
      <w:r>
        <w:rPr>
          <w:lang w:bidi="km-KH"/>
        </w:rPr>
        <w:t xml:space="preserve">    try (</w:t>
      </w:r>
      <w:proofErr w:type="spellStart"/>
      <w:r>
        <w:rPr>
          <w:lang w:bidi="km-KH"/>
        </w:rPr>
        <w:t>InputStream</w:t>
      </w:r>
      <w:proofErr w:type="spellEnd"/>
      <w:r>
        <w:rPr>
          <w:lang w:bidi="km-KH"/>
        </w:rPr>
        <w:t xml:space="preserve"> </w:t>
      </w:r>
      <w:proofErr w:type="spellStart"/>
      <w:r>
        <w:rPr>
          <w:lang w:bidi="km-KH"/>
        </w:rPr>
        <w:t>inputStream</w:t>
      </w:r>
      <w:proofErr w:type="spellEnd"/>
      <w:r>
        <w:rPr>
          <w:lang w:bidi="km-KH"/>
        </w:rPr>
        <w:t xml:space="preserve"> =</w:t>
      </w:r>
    </w:p>
    <w:p w14:paraId="07810785" w14:textId="77777777" w:rsidR="00E94C82" w:rsidRDefault="00E94C82" w:rsidP="000B2315">
      <w:pPr>
        <w:pStyle w:val="a6"/>
        <w:ind w:firstLine="180"/>
        <w:rPr>
          <w:lang w:bidi="km-KH"/>
        </w:rPr>
      </w:pPr>
      <w:r>
        <w:rPr>
          <w:lang w:bidi="km-KH"/>
        </w:rPr>
        <w:t xml:space="preserve">            </w:t>
      </w:r>
      <w:proofErr w:type="spellStart"/>
      <w:r>
        <w:rPr>
          <w:lang w:bidi="km-KH"/>
        </w:rPr>
        <w:t>getContentResolver</w:t>
      </w:r>
      <w:proofErr w:type="spellEnd"/>
      <w:r>
        <w:rPr>
          <w:lang w:bidi="km-KH"/>
        </w:rPr>
        <w:t>().</w:t>
      </w:r>
      <w:proofErr w:type="spellStart"/>
      <w:r>
        <w:rPr>
          <w:lang w:bidi="km-KH"/>
        </w:rPr>
        <w:t>openInputStream</w:t>
      </w:r>
      <w:proofErr w:type="spellEnd"/>
      <w:r>
        <w:rPr>
          <w:lang w:bidi="km-KH"/>
        </w:rPr>
        <w:t>(</w:t>
      </w:r>
      <w:proofErr w:type="spellStart"/>
      <w:r>
        <w:rPr>
          <w:lang w:bidi="km-KH"/>
        </w:rPr>
        <w:t>uri</w:t>
      </w:r>
      <w:proofErr w:type="spellEnd"/>
      <w:r>
        <w:rPr>
          <w:lang w:bidi="km-KH"/>
        </w:rPr>
        <w:t>);</w:t>
      </w:r>
    </w:p>
    <w:p w14:paraId="7C0A34A8" w14:textId="77777777" w:rsidR="00E94C82" w:rsidRDefault="00E94C82" w:rsidP="000B2315">
      <w:pPr>
        <w:pStyle w:val="a6"/>
        <w:ind w:firstLine="180"/>
        <w:rPr>
          <w:lang w:bidi="km-KH"/>
        </w:rPr>
      </w:pPr>
      <w:r>
        <w:rPr>
          <w:lang w:bidi="km-KH"/>
        </w:rPr>
        <w:t xml:space="preserve">            </w:t>
      </w:r>
      <w:proofErr w:type="spellStart"/>
      <w:r>
        <w:rPr>
          <w:lang w:bidi="km-KH"/>
        </w:rPr>
        <w:t>BufferedReader</w:t>
      </w:r>
      <w:proofErr w:type="spellEnd"/>
      <w:r>
        <w:rPr>
          <w:lang w:bidi="km-KH"/>
        </w:rPr>
        <w:t xml:space="preserve"> reader = new </w:t>
      </w:r>
      <w:proofErr w:type="spellStart"/>
      <w:r>
        <w:rPr>
          <w:lang w:bidi="km-KH"/>
        </w:rPr>
        <w:t>BufferedReader</w:t>
      </w:r>
      <w:proofErr w:type="spellEnd"/>
      <w:r>
        <w:rPr>
          <w:lang w:bidi="km-KH"/>
        </w:rPr>
        <w:t>(</w:t>
      </w:r>
    </w:p>
    <w:p w14:paraId="2E930BD7" w14:textId="77777777" w:rsidR="00E94C82" w:rsidRDefault="00E94C82" w:rsidP="000B2315">
      <w:pPr>
        <w:pStyle w:val="a6"/>
        <w:ind w:firstLine="180"/>
        <w:rPr>
          <w:lang w:bidi="km-KH"/>
        </w:rPr>
      </w:pPr>
      <w:r>
        <w:rPr>
          <w:lang w:bidi="km-KH"/>
        </w:rPr>
        <w:t xml:space="preserve">            new </w:t>
      </w:r>
      <w:proofErr w:type="spellStart"/>
      <w:r>
        <w:rPr>
          <w:lang w:bidi="km-KH"/>
        </w:rPr>
        <w:t>InputStreamReader</w:t>
      </w:r>
      <w:proofErr w:type="spellEnd"/>
      <w:r>
        <w:rPr>
          <w:lang w:bidi="km-KH"/>
        </w:rPr>
        <w:t>(</w:t>
      </w:r>
      <w:proofErr w:type="spellStart"/>
      <w:r>
        <w:rPr>
          <w:lang w:bidi="km-KH"/>
        </w:rPr>
        <w:t>Objects.requireNonNull</w:t>
      </w:r>
      <w:proofErr w:type="spellEnd"/>
      <w:r>
        <w:rPr>
          <w:lang w:bidi="km-KH"/>
        </w:rPr>
        <w:t>(</w:t>
      </w:r>
      <w:proofErr w:type="spellStart"/>
      <w:r>
        <w:rPr>
          <w:lang w:bidi="km-KH"/>
        </w:rPr>
        <w:t>inputStream</w:t>
      </w:r>
      <w:proofErr w:type="spellEnd"/>
      <w:r>
        <w:rPr>
          <w:lang w:bidi="km-KH"/>
        </w:rPr>
        <w:t>)))) {</w:t>
      </w:r>
    </w:p>
    <w:p w14:paraId="5A3A05DB" w14:textId="77777777" w:rsidR="00E94C82" w:rsidRDefault="00E94C82" w:rsidP="000B2315">
      <w:pPr>
        <w:pStyle w:val="a6"/>
        <w:ind w:firstLine="180"/>
        <w:rPr>
          <w:lang w:bidi="km-KH"/>
        </w:rPr>
      </w:pPr>
      <w:r>
        <w:rPr>
          <w:lang w:bidi="km-KH"/>
        </w:rPr>
        <w:t xml:space="preserve">        String line;</w:t>
      </w:r>
    </w:p>
    <w:p w14:paraId="7EFF78B9" w14:textId="77777777" w:rsidR="00E94C82" w:rsidRDefault="00E94C82" w:rsidP="000B2315">
      <w:pPr>
        <w:pStyle w:val="a6"/>
        <w:ind w:firstLine="180"/>
        <w:rPr>
          <w:lang w:bidi="km-KH"/>
        </w:rPr>
      </w:pPr>
      <w:r>
        <w:rPr>
          <w:lang w:bidi="km-KH"/>
        </w:rPr>
        <w:t xml:space="preserve">        while ((line = </w:t>
      </w:r>
      <w:proofErr w:type="spellStart"/>
      <w:r>
        <w:rPr>
          <w:lang w:bidi="km-KH"/>
        </w:rPr>
        <w:t>reader.readLine</w:t>
      </w:r>
      <w:proofErr w:type="spellEnd"/>
      <w:r>
        <w:rPr>
          <w:lang w:bidi="km-KH"/>
        </w:rPr>
        <w:t>()) != null) {</w:t>
      </w:r>
    </w:p>
    <w:p w14:paraId="29C74D11" w14:textId="77777777" w:rsidR="00E94C82" w:rsidRDefault="00E94C82" w:rsidP="000B2315">
      <w:pPr>
        <w:pStyle w:val="a6"/>
        <w:ind w:firstLine="180"/>
        <w:rPr>
          <w:lang w:bidi="km-KH"/>
        </w:rPr>
      </w:pPr>
      <w:r>
        <w:rPr>
          <w:lang w:bidi="km-KH"/>
        </w:rPr>
        <w:t xml:space="preserve">            </w:t>
      </w:r>
      <w:proofErr w:type="spellStart"/>
      <w:r>
        <w:rPr>
          <w:lang w:bidi="km-KH"/>
        </w:rPr>
        <w:t>stringBuilder.append</w:t>
      </w:r>
      <w:proofErr w:type="spellEnd"/>
      <w:r>
        <w:rPr>
          <w:lang w:bidi="km-KH"/>
        </w:rPr>
        <w:t>(line);</w:t>
      </w:r>
    </w:p>
    <w:p w14:paraId="5DE44264" w14:textId="77777777" w:rsidR="00E94C82" w:rsidRDefault="00E94C82" w:rsidP="000B2315">
      <w:pPr>
        <w:pStyle w:val="a6"/>
        <w:ind w:firstLine="180"/>
        <w:rPr>
          <w:lang w:bidi="km-KH"/>
        </w:rPr>
      </w:pPr>
      <w:r>
        <w:rPr>
          <w:lang w:bidi="km-KH"/>
        </w:rPr>
        <w:t xml:space="preserve">        }</w:t>
      </w:r>
    </w:p>
    <w:p w14:paraId="18D3DF88" w14:textId="77777777" w:rsidR="00E94C82" w:rsidRDefault="00E94C82" w:rsidP="000B2315">
      <w:pPr>
        <w:pStyle w:val="a6"/>
        <w:ind w:firstLine="180"/>
        <w:rPr>
          <w:lang w:bidi="km-KH"/>
        </w:rPr>
      </w:pPr>
      <w:r>
        <w:rPr>
          <w:lang w:bidi="km-KH"/>
        </w:rPr>
        <w:t xml:space="preserve">    }</w:t>
      </w:r>
    </w:p>
    <w:p w14:paraId="133318C9" w14:textId="77777777" w:rsidR="00E94C82" w:rsidRDefault="00E94C82" w:rsidP="000B2315">
      <w:pPr>
        <w:pStyle w:val="a6"/>
        <w:ind w:firstLine="180"/>
        <w:rPr>
          <w:lang w:bidi="km-KH"/>
        </w:rPr>
      </w:pPr>
      <w:r>
        <w:rPr>
          <w:lang w:bidi="km-KH"/>
        </w:rPr>
        <w:t xml:space="preserve">    return </w:t>
      </w:r>
      <w:proofErr w:type="spellStart"/>
      <w:r>
        <w:rPr>
          <w:lang w:bidi="km-KH"/>
        </w:rPr>
        <w:t>stringBuilder.toString</w:t>
      </w:r>
      <w:proofErr w:type="spellEnd"/>
      <w:r>
        <w:rPr>
          <w:lang w:bidi="km-KH"/>
        </w:rPr>
        <w:t>();</w:t>
      </w:r>
    </w:p>
    <w:p w14:paraId="2A4A8939" w14:textId="77777777" w:rsidR="00E94C82" w:rsidRDefault="00E94C82" w:rsidP="000B2315">
      <w:pPr>
        <w:pStyle w:val="a6"/>
        <w:ind w:firstLine="180"/>
        <w:rPr>
          <w:lang w:bidi="km-KH"/>
        </w:rPr>
      </w:pPr>
      <w:r>
        <w:rPr>
          <w:lang w:bidi="km-KH"/>
        </w:rPr>
        <w:t>}</w:t>
      </w:r>
    </w:p>
    <w:p w14:paraId="32306C5E" w14:textId="6335FEF8" w:rsidR="000B2315" w:rsidRDefault="00025753" w:rsidP="00025753">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44</w:t>
      </w:r>
      <w:r w:rsidR="00BA5EDF">
        <w:fldChar w:fldCharType="end"/>
      </w:r>
    </w:p>
    <w:p w14:paraId="549AFF2B" w14:textId="15B49839" w:rsidR="00E94C82" w:rsidRDefault="00E94C82" w:rsidP="00E94C82">
      <w:pPr>
        <w:ind w:firstLine="420"/>
        <w:rPr>
          <w:lang w:bidi="km-KH"/>
        </w:rPr>
      </w:pPr>
      <w:r>
        <w:rPr>
          <w:rFonts w:hint="eastAsia"/>
          <w:lang w:bidi="km-KH"/>
        </w:rPr>
        <w:t>可以使用存储访问框架在原位置修改文本文档。注意：</w:t>
      </w:r>
      <w:proofErr w:type="spellStart"/>
      <w:r>
        <w:rPr>
          <w:lang w:bidi="km-KH"/>
        </w:rPr>
        <w:t>DocumentFile</w:t>
      </w:r>
      <w:proofErr w:type="spellEnd"/>
      <w:r>
        <w:rPr>
          <w:lang w:bidi="km-KH"/>
        </w:rPr>
        <w:t xml:space="preserve"> </w:t>
      </w:r>
      <w:r>
        <w:rPr>
          <w:lang w:bidi="km-KH"/>
        </w:rPr>
        <w:t>类的</w:t>
      </w:r>
      <w:r>
        <w:rPr>
          <w:lang w:bidi="km-KH"/>
        </w:rPr>
        <w:t xml:space="preserve"> </w:t>
      </w:r>
      <w:proofErr w:type="spellStart"/>
      <w:r>
        <w:rPr>
          <w:lang w:bidi="km-KH"/>
        </w:rPr>
        <w:t>canWrite</w:t>
      </w:r>
      <w:proofErr w:type="spellEnd"/>
      <w:r>
        <w:rPr>
          <w:lang w:bidi="km-KH"/>
        </w:rPr>
        <w:t xml:space="preserve">() </w:t>
      </w:r>
      <w:r>
        <w:rPr>
          <w:lang w:bidi="km-KH"/>
        </w:rPr>
        <w:t>方法并不一定表明应用可以修改文档。这是因为，只要</w:t>
      </w:r>
      <w:r>
        <w:rPr>
          <w:lang w:bidi="km-KH"/>
        </w:rPr>
        <w:t xml:space="preserve"> </w:t>
      </w:r>
      <w:proofErr w:type="spellStart"/>
      <w:r>
        <w:rPr>
          <w:lang w:bidi="km-KH"/>
        </w:rPr>
        <w:t>Document.COLUMN_FLAGS</w:t>
      </w:r>
      <w:proofErr w:type="spellEnd"/>
      <w:r>
        <w:rPr>
          <w:lang w:bidi="km-KH"/>
        </w:rPr>
        <w:t xml:space="preserve"> </w:t>
      </w:r>
      <w:r>
        <w:rPr>
          <w:lang w:bidi="km-KH"/>
        </w:rPr>
        <w:t>包含</w:t>
      </w:r>
      <w:r>
        <w:rPr>
          <w:lang w:bidi="km-KH"/>
        </w:rPr>
        <w:t xml:space="preserve"> FLAG_SUPPORTS_DELETE </w:t>
      </w:r>
      <w:r>
        <w:rPr>
          <w:lang w:bidi="km-KH"/>
        </w:rPr>
        <w:t>或</w:t>
      </w:r>
      <w:r>
        <w:rPr>
          <w:lang w:bidi="km-KH"/>
        </w:rPr>
        <w:t xml:space="preserve"> FLAG_SUPPORTS_WRITE</w:t>
      </w:r>
      <w:r>
        <w:rPr>
          <w:lang w:bidi="km-KH"/>
        </w:rPr>
        <w:t>，此方法就会返回</w:t>
      </w:r>
      <w:r>
        <w:rPr>
          <w:lang w:bidi="km-KH"/>
        </w:rPr>
        <w:t xml:space="preserve"> true</w:t>
      </w:r>
      <w:r>
        <w:rPr>
          <w:lang w:bidi="km-KH"/>
        </w:rPr>
        <w:t>。若要确定应用是否可以修改给定文档，直接查询</w:t>
      </w:r>
      <w:r>
        <w:rPr>
          <w:lang w:bidi="km-KH"/>
        </w:rPr>
        <w:t xml:space="preserve"> FLAG_SUPPORTS_WRITE </w:t>
      </w:r>
      <w:r>
        <w:rPr>
          <w:lang w:bidi="km-KH"/>
        </w:rPr>
        <w:t>的值。</w:t>
      </w:r>
      <w:r>
        <w:rPr>
          <w:rFonts w:hint="eastAsia"/>
          <w:lang w:bidi="km-KH"/>
        </w:rPr>
        <w:t>以下代码段会覆盖给定</w:t>
      </w:r>
      <w:r w:rsidR="00E9483E">
        <w:rPr>
          <w:lang w:bidi="km-KH"/>
        </w:rPr>
        <w:t>URI</w:t>
      </w:r>
      <w:r>
        <w:rPr>
          <w:lang w:bidi="km-KH"/>
        </w:rPr>
        <w:t>所代表的文档的内容：</w:t>
      </w:r>
    </w:p>
    <w:p w14:paraId="60B17C90" w14:textId="77777777" w:rsidR="00E94C82" w:rsidRDefault="00E94C82" w:rsidP="00D52E0C">
      <w:pPr>
        <w:pStyle w:val="a6"/>
        <w:ind w:firstLine="180"/>
        <w:rPr>
          <w:lang w:bidi="km-KH"/>
        </w:rPr>
      </w:pPr>
      <w:r>
        <w:rPr>
          <w:lang w:bidi="km-KH"/>
        </w:rPr>
        <w:t xml:space="preserve">private void </w:t>
      </w:r>
      <w:proofErr w:type="spellStart"/>
      <w:r>
        <w:rPr>
          <w:lang w:bidi="km-KH"/>
        </w:rPr>
        <w:t>alterDocument</w:t>
      </w:r>
      <w:proofErr w:type="spellEnd"/>
      <w:r>
        <w:rPr>
          <w:lang w:bidi="km-KH"/>
        </w:rPr>
        <w:t xml:space="preserve">(Uri </w:t>
      </w:r>
      <w:proofErr w:type="spellStart"/>
      <w:r>
        <w:rPr>
          <w:lang w:bidi="km-KH"/>
        </w:rPr>
        <w:t>uri</w:t>
      </w:r>
      <w:proofErr w:type="spellEnd"/>
      <w:r>
        <w:rPr>
          <w:lang w:bidi="km-KH"/>
        </w:rPr>
        <w:t>) {</w:t>
      </w:r>
    </w:p>
    <w:p w14:paraId="14048219" w14:textId="77777777" w:rsidR="00E94C82" w:rsidRDefault="00E94C82" w:rsidP="00D52E0C">
      <w:pPr>
        <w:pStyle w:val="a6"/>
        <w:ind w:firstLine="180"/>
        <w:rPr>
          <w:lang w:bidi="km-KH"/>
        </w:rPr>
      </w:pPr>
      <w:r>
        <w:rPr>
          <w:lang w:bidi="km-KH"/>
        </w:rPr>
        <w:t xml:space="preserve">    try {</w:t>
      </w:r>
    </w:p>
    <w:p w14:paraId="0BFFAE23" w14:textId="77777777" w:rsidR="00E94C82" w:rsidRDefault="00E94C82" w:rsidP="00D52E0C">
      <w:pPr>
        <w:pStyle w:val="a6"/>
        <w:ind w:firstLine="180"/>
        <w:rPr>
          <w:lang w:bidi="km-KH"/>
        </w:rPr>
      </w:pPr>
      <w:r>
        <w:rPr>
          <w:lang w:bidi="km-KH"/>
        </w:rPr>
        <w:t xml:space="preserve">        </w:t>
      </w:r>
      <w:proofErr w:type="spellStart"/>
      <w:r>
        <w:rPr>
          <w:lang w:bidi="km-KH"/>
        </w:rPr>
        <w:t>ParcelFileDescriptor</w:t>
      </w:r>
      <w:proofErr w:type="spellEnd"/>
      <w:r>
        <w:rPr>
          <w:lang w:bidi="km-KH"/>
        </w:rPr>
        <w:t xml:space="preserve"> </w:t>
      </w:r>
      <w:proofErr w:type="spellStart"/>
      <w:r>
        <w:rPr>
          <w:lang w:bidi="km-KH"/>
        </w:rPr>
        <w:t>pfd</w:t>
      </w:r>
      <w:proofErr w:type="spellEnd"/>
      <w:r>
        <w:rPr>
          <w:lang w:bidi="km-KH"/>
        </w:rPr>
        <w:t xml:space="preserve"> = </w:t>
      </w:r>
      <w:proofErr w:type="spellStart"/>
      <w:r>
        <w:rPr>
          <w:lang w:bidi="km-KH"/>
        </w:rPr>
        <w:t>getActivity</w:t>
      </w:r>
      <w:proofErr w:type="spellEnd"/>
      <w:r>
        <w:rPr>
          <w:lang w:bidi="km-KH"/>
        </w:rPr>
        <w:t>().</w:t>
      </w:r>
      <w:proofErr w:type="spellStart"/>
      <w:r>
        <w:rPr>
          <w:lang w:bidi="km-KH"/>
        </w:rPr>
        <w:t>getContentResolver</w:t>
      </w:r>
      <w:proofErr w:type="spellEnd"/>
      <w:r>
        <w:rPr>
          <w:lang w:bidi="km-KH"/>
        </w:rPr>
        <w:t>().</w:t>
      </w:r>
    </w:p>
    <w:p w14:paraId="6AC818E7" w14:textId="77777777" w:rsidR="00E94C82" w:rsidRDefault="00E94C82" w:rsidP="00D52E0C">
      <w:pPr>
        <w:pStyle w:val="a6"/>
        <w:ind w:firstLine="180"/>
        <w:rPr>
          <w:lang w:bidi="km-KH"/>
        </w:rPr>
      </w:pPr>
      <w:r>
        <w:rPr>
          <w:lang w:bidi="km-KH"/>
        </w:rPr>
        <w:t xml:space="preserve">                </w:t>
      </w:r>
      <w:proofErr w:type="spellStart"/>
      <w:r>
        <w:rPr>
          <w:lang w:bidi="km-KH"/>
        </w:rPr>
        <w:t>openFileDescriptor</w:t>
      </w:r>
      <w:proofErr w:type="spellEnd"/>
      <w:r>
        <w:rPr>
          <w:lang w:bidi="km-KH"/>
        </w:rPr>
        <w:t>(</w:t>
      </w:r>
      <w:proofErr w:type="spellStart"/>
      <w:r>
        <w:rPr>
          <w:lang w:bidi="km-KH"/>
        </w:rPr>
        <w:t>uri</w:t>
      </w:r>
      <w:proofErr w:type="spellEnd"/>
      <w:r>
        <w:rPr>
          <w:lang w:bidi="km-KH"/>
        </w:rPr>
        <w:t>, "w");</w:t>
      </w:r>
    </w:p>
    <w:p w14:paraId="19704BDC" w14:textId="77777777" w:rsidR="00E94C82" w:rsidRDefault="00E94C82" w:rsidP="00D52E0C">
      <w:pPr>
        <w:pStyle w:val="a6"/>
        <w:ind w:firstLine="180"/>
        <w:rPr>
          <w:lang w:bidi="km-KH"/>
        </w:rPr>
      </w:pPr>
      <w:r>
        <w:rPr>
          <w:lang w:bidi="km-KH"/>
        </w:rPr>
        <w:t xml:space="preserve">        </w:t>
      </w:r>
      <w:proofErr w:type="spellStart"/>
      <w:r>
        <w:rPr>
          <w:lang w:bidi="km-KH"/>
        </w:rPr>
        <w:t>FileOutputStream</w:t>
      </w:r>
      <w:proofErr w:type="spellEnd"/>
      <w:r>
        <w:rPr>
          <w:lang w:bidi="km-KH"/>
        </w:rPr>
        <w:t xml:space="preserve"> </w:t>
      </w:r>
      <w:proofErr w:type="spellStart"/>
      <w:r>
        <w:rPr>
          <w:lang w:bidi="km-KH"/>
        </w:rPr>
        <w:t>fileOutputStream</w:t>
      </w:r>
      <w:proofErr w:type="spellEnd"/>
      <w:r>
        <w:rPr>
          <w:lang w:bidi="km-KH"/>
        </w:rPr>
        <w:t xml:space="preserve"> =</w:t>
      </w:r>
    </w:p>
    <w:p w14:paraId="041AE6CE" w14:textId="77777777" w:rsidR="00E94C82" w:rsidRDefault="00E94C82" w:rsidP="00D52E0C">
      <w:pPr>
        <w:pStyle w:val="a6"/>
        <w:ind w:firstLine="180"/>
        <w:rPr>
          <w:lang w:bidi="km-KH"/>
        </w:rPr>
      </w:pPr>
      <w:r>
        <w:rPr>
          <w:lang w:bidi="km-KH"/>
        </w:rPr>
        <w:t xml:space="preserve">                new </w:t>
      </w:r>
      <w:proofErr w:type="spellStart"/>
      <w:r>
        <w:rPr>
          <w:lang w:bidi="km-KH"/>
        </w:rPr>
        <w:t>FileOutputStream</w:t>
      </w:r>
      <w:proofErr w:type="spellEnd"/>
      <w:r>
        <w:rPr>
          <w:lang w:bidi="km-KH"/>
        </w:rPr>
        <w:t>(</w:t>
      </w:r>
      <w:proofErr w:type="spellStart"/>
      <w:r>
        <w:rPr>
          <w:lang w:bidi="km-KH"/>
        </w:rPr>
        <w:t>pfd.getFileDescriptor</w:t>
      </w:r>
      <w:proofErr w:type="spellEnd"/>
      <w:r>
        <w:rPr>
          <w:lang w:bidi="km-KH"/>
        </w:rPr>
        <w:t>());</w:t>
      </w:r>
    </w:p>
    <w:p w14:paraId="171522F0" w14:textId="77777777" w:rsidR="00E94C82" w:rsidRDefault="00E94C82" w:rsidP="00D52E0C">
      <w:pPr>
        <w:pStyle w:val="a6"/>
        <w:ind w:firstLine="180"/>
        <w:rPr>
          <w:lang w:bidi="km-KH"/>
        </w:rPr>
      </w:pPr>
      <w:r>
        <w:rPr>
          <w:lang w:bidi="km-KH"/>
        </w:rPr>
        <w:t xml:space="preserve">        </w:t>
      </w:r>
      <w:proofErr w:type="spellStart"/>
      <w:r>
        <w:rPr>
          <w:lang w:bidi="km-KH"/>
        </w:rPr>
        <w:t>fileOutputStream.write</w:t>
      </w:r>
      <w:proofErr w:type="spellEnd"/>
      <w:r>
        <w:rPr>
          <w:lang w:bidi="km-KH"/>
        </w:rPr>
        <w:t xml:space="preserve">(("Overwritten at " + </w:t>
      </w:r>
      <w:proofErr w:type="spellStart"/>
      <w:r>
        <w:rPr>
          <w:lang w:bidi="km-KH"/>
        </w:rPr>
        <w:t>System.currentTimeMillis</w:t>
      </w:r>
      <w:proofErr w:type="spellEnd"/>
      <w:r>
        <w:rPr>
          <w:lang w:bidi="km-KH"/>
        </w:rPr>
        <w:t>() +</w:t>
      </w:r>
    </w:p>
    <w:p w14:paraId="20EA0A36" w14:textId="77777777" w:rsidR="00E94C82" w:rsidRDefault="00E94C82" w:rsidP="00D52E0C">
      <w:pPr>
        <w:pStyle w:val="a6"/>
        <w:ind w:firstLine="180"/>
        <w:rPr>
          <w:lang w:bidi="km-KH"/>
        </w:rPr>
      </w:pPr>
      <w:r>
        <w:rPr>
          <w:lang w:bidi="km-KH"/>
        </w:rPr>
        <w:t xml:space="preserve">                "\n").</w:t>
      </w:r>
      <w:proofErr w:type="spellStart"/>
      <w:r>
        <w:rPr>
          <w:lang w:bidi="km-KH"/>
        </w:rPr>
        <w:t>getBytes</w:t>
      </w:r>
      <w:proofErr w:type="spellEnd"/>
      <w:r>
        <w:rPr>
          <w:lang w:bidi="km-KH"/>
        </w:rPr>
        <w:t>());</w:t>
      </w:r>
    </w:p>
    <w:p w14:paraId="4D9675DC" w14:textId="77777777" w:rsidR="00E94C82" w:rsidRDefault="00E94C82" w:rsidP="00D52E0C">
      <w:pPr>
        <w:pStyle w:val="a6"/>
        <w:ind w:firstLine="180"/>
        <w:rPr>
          <w:lang w:bidi="km-KH"/>
        </w:rPr>
      </w:pPr>
      <w:r>
        <w:rPr>
          <w:lang w:bidi="km-KH"/>
        </w:rPr>
        <w:t xml:space="preserve">        // Let the document provider know you're done by closing the stream.</w:t>
      </w:r>
    </w:p>
    <w:p w14:paraId="20345443" w14:textId="77777777" w:rsidR="00E94C82" w:rsidRDefault="00E94C82" w:rsidP="00D52E0C">
      <w:pPr>
        <w:pStyle w:val="a6"/>
        <w:ind w:firstLine="180"/>
        <w:rPr>
          <w:lang w:bidi="km-KH"/>
        </w:rPr>
      </w:pPr>
      <w:r>
        <w:rPr>
          <w:lang w:bidi="km-KH"/>
        </w:rPr>
        <w:t xml:space="preserve">        </w:t>
      </w:r>
      <w:proofErr w:type="spellStart"/>
      <w:r>
        <w:rPr>
          <w:lang w:bidi="km-KH"/>
        </w:rPr>
        <w:t>fileOutputStream.close</w:t>
      </w:r>
      <w:proofErr w:type="spellEnd"/>
      <w:r>
        <w:rPr>
          <w:lang w:bidi="km-KH"/>
        </w:rPr>
        <w:t>();</w:t>
      </w:r>
    </w:p>
    <w:p w14:paraId="129151EE" w14:textId="77777777" w:rsidR="00E94C82" w:rsidRDefault="00E94C82" w:rsidP="00D52E0C">
      <w:pPr>
        <w:pStyle w:val="a6"/>
        <w:ind w:firstLine="180"/>
        <w:rPr>
          <w:lang w:bidi="km-KH"/>
        </w:rPr>
      </w:pPr>
      <w:r>
        <w:rPr>
          <w:lang w:bidi="km-KH"/>
        </w:rPr>
        <w:t xml:space="preserve">        </w:t>
      </w:r>
      <w:proofErr w:type="spellStart"/>
      <w:r>
        <w:rPr>
          <w:lang w:bidi="km-KH"/>
        </w:rPr>
        <w:t>pfd.close</w:t>
      </w:r>
      <w:proofErr w:type="spellEnd"/>
      <w:r>
        <w:rPr>
          <w:lang w:bidi="km-KH"/>
        </w:rPr>
        <w:t>();</w:t>
      </w:r>
    </w:p>
    <w:p w14:paraId="6C00C4CA" w14:textId="77777777" w:rsidR="00E94C82" w:rsidRDefault="00E94C82" w:rsidP="00D52E0C">
      <w:pPr>
        <w:pStyle w:val="a6"/>
        <w:ind w:firstLine="180"/>
        <w:rPr>
          <w:lang w:bidi="km-KH"/>
        </w:rPr>
      </w:pPr>
      <w:r>
        <w:rPr>
          <w:lang w:bidi="km-KH"/>
        </w:rPr>
        <w:t xml:space="preserve">    } catch (</w:t>
      </w:r>
      <w:proofErr w:type="spellStart"/>
      <w:r>
        <w:rPr>
          <w:lang w:bidi="km-KH"/>
        </w:rPr>
        <w:t>FileNotFoundException</w:t>
      </w:r>
      <w:proofErr w:type="spellEnd"/>
      <w:r>
        <w:rPr>
          <w:lang w:bidi="km-KH"/>
        </w:rPr>
        <w:t xml:space="preserve"> e) {</w:t>
      </w:r>
    </w:p>
    <w:p w14:paraId="748A7576" w14:textId="77777777" w:rsidR="00E94C82" w:rsidRDefault="00E94C82" w:rsidP="00D52E0C">
      <w:pPr>
        <w:pStyle w:val="a6"/>
        <w:ind w:firstLine="180"/>
        <w:rPr>
          <w:lang w:bidi="km-KH"/>
        </w:rPr>
      </w:pPr>
      <w:r>
        <w:rPr>
          <w:lang w:bidi="km-KH"/>
        </w:rPr>
        <w:t xml:space="preserve">        </w:t>
      </w:r>
      <w:proofErr w:type="spellStart"/>
      <w:r>
        <w:rPr>
          <w:lang w:bidi="km-KH"/>
        </w:rPr>
        <w:t>e.printStackTrace</w:t>
      </w:r>
      <w:proofErr w:type="spellEnd"/>
      <w:r>
        <w:rPr>
          <w:lang w:bidi="km-KH"/>
        </w:rPr>
        <w:t>();</w:t>
      </w:r>
    </w:p>
    <w:p w14:paraId="7EC92846" w14:textId="77777777" w:rsidR="00E94C82" w:rsidRDefault="00E94C82" w:rsidP="00D52E0C">
      <w:pPr>
        <w:pStyle w:val="a6"/>
        <w:ind w:firstLine="180"/>
        <w:rPr>
          <w:lang w:bidi="km-KH"/>
        </w:rPr>
      </w:pPr>
      <w:r>
        <w:rPr>
          <w:lang w:bidi="km-KH"/>
        </w:rPr>
        <w:t xml:space="preserve">    } catch (</w:t>
      </w:r>
      <w:proofErr w:type="spellStart"/>
      <w:r>
        <w:rPr>
          <w:lang w:bidi="km-KH"/>
        </w:rPr>
        <w:t>IOException</w:t>
      </w:r>
      <w:proofErr w:type="spellEnd"/>
      <w:r>
        <w:rPr>
          <w:lang w:bidi="km-KH"/>
        </w:rPr>
        <w:t xml:space="preserve"> e) {</w:t>
      </w:r>
    </w:p>
    <w:p w14:paraId="061B01BD" w14:textId="77777777" w:rsidR="00E94C82" w:rsidRDefault="00E94C82" w:rsidP="00D52E0C">
      <w:pPr>
        <w:pStyle w:val="a6"/>
        <w:ind w:firstLine="180"/>
        <w:rPr>
          <w:lang w:bidi="km-KH"/>
        </w:rPr>
      </w:pPr>
      <w:r>
        <w:rPr>
          <w:lang w:bidi="km-KH"/>
        </w:rPr>
        <w:lastRenderedPageBreak/>
        <w:t xml:space="preserve">        </w:t>
      </w:r>
      <w:proofErr w:type="spellStart"/>
      <w:r>
        <w:rPr>
          <w:lang w:bidi="km-KH"/>
        </w:rPr>
        <w:t>e.printStackTrace</w:t>
      </w:r>
      <w:proofErr w:type="spellEnd"/>
      <w:r>
        <w:rPr>
          <w:lang w:bidi="km-KH"/>
        </w:rPr>
        <w:t>();</w:t>
      </w:r>
    </w:p>
    <w:p w14:paraId="551E7053" w14:textId="77777777" w:rsidR="00E94C82" w:rsidRDefault="00E94C82" w:rsidP="00D52E0C">
      <w:pPr>
        <w:pStyle w:val="a6"/>
        <w:ind w:firstLine="180"/>
        <w:rPr>
          <w:lang w:bidi="km-KH"/>
        </w:rPr>
      </w:pPr>
      <w:r>
        <w:rPr>
          <w:lang w:bidi="km-KH"/>
        </w:rPr>
        <w:t xml:space="preserve">    }</w:t>
      </w:r>
    </w:p>
    <w:p w14:paraId="0BC7F0A1" w14:textId="77777777" w:rsidR="00E94C82" w:rsidRDefault="00E94C82" w:rsidP="00D52E0C">
      <w:pPr>
        <w:pStyle w:val="a6"/>
        <w:ind w:firstLine="180"/>
        <w:rPr>
          <w:lang w:bidi="km-KH"/>
        </w:rPr>
      </w:pPr>
      <w:r>
        <w:rPr>
          <w:lang w:bidi="km-KH"/>
        </w:rPr>
        <w:t>}</w:t>
      </w:r>
    </w:p>
    <w:p w14:paraId="102C0016" w14:textId="211DB3EF" w:rsidR="00D52E0C" w:rsidRDefault="009A6C1B" w:rsidP="009A6C1B">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45</w:t>
      </w:r>
      <w:r w:rsidR="00BA5EDF">
        <w:fldChar w:fldCharType="end"/>
      </w:r>
    </w:p>
    <w:p w14:paraId="247A6438" w14:textId="719468FB" w:rsidR="00E94C82" w:rsidRDefault="00E94C82" w:rsidP="00E94C82">
      <w:pPr>
        <w:ind w:firstLine="420"/>
        <w:rPr>
          <w:lang w:bidi="km-KH"/>
        </w:rPr>
      </w:pPr>
      <w:r>
        <w:rPr>
          <w:rFonts w:hint="eastAsia"/>
          <w:lang w:bidi="km-KH"/>
        </w:rPr>
        <w:t>如果获得了文档的</w:t>
      </w:r>
      <w:r>
        <w:rPr>
          <w:lang w:bidi="km-KH"/>
        </w:rPr>
        <w:t xml:space="preserve"> URI</w:t>
      </w:r>
      <w:r>
        <w:rPr>
          <w:lang w:bidi="km-KH"/>
        </w:rPr>
        <w:t>，并且该文档的</w:t>
      </w:r>
      <w:r>
        <w:rPr>
          <w:lang w:bidi="km-KH"/>
        </w:rPr>
        <w:t xml:space="preserve"> </w:t>
      </w:r>
      <w:proofErr w:type="spellStart"/>
      <w:r>
        <w:rPr>
          <w:lang w:bidi="km-KH"/>
        </w:rPr>
        <w:t>Document.COLUMN_FLAGS</w:t>
      </w:r>
      <w:proofErr w:type="spellEnd"/>
      <w:r>
        <w:rPr>
          <w:lang w:bidi="km-KH"/>
        </w:rPr>
        <w:t xml:space="preserve"> </w:t>
      </w:r>
      <w:r>
        <w:rPr>
          <w:lang w:bidi="km-KH"/>
        </w:rPr>
        <w:t>包含</w:t>
      </w:r>
      <w:r>
        <w:rPr>
          <w:lang w:bidi="km-KH"/>
        </w:rPr>
        <w:t xml:space="preserve"> SUPPORTS_DELETE</w:t>
      </w:r>
      <w:r>
        <w:rPr>
          <w:lang w:bidi="km-KH"/>
        </w:rPr>
        <w:t>，便可以删除该文档。例如：</w:t>
      </w:r>
    </w:p>
    <w:p w14:paraId="0DD5A1DB" w14:textId="77777777" w:rsidR="00E94C82" w:rsidRDefault="00E94C82" w:rsidP="009A6C1B">
      <w:pPr>
        <w:pStyle w:val="a6"/>
        <w:ind w:firstLine="180"/>
        <w:rPr>
          <w:lang w:bidi="km-KH"/>
        </w:rPr>
      </w:pPr>
      <w:r>
        <w:rPr>
          <w:lang w:bidi="km-KH"/>
        </w:rPr>
        <w:t xml:space="preserve">DocumentsContract.deleteDocument(applicationContext.contentResolver, </w:t>
      </w:r>
      <w:proofErr w:type="spellStart"/>
      <w:r>
        <w:rPr>
          <w:lang w:bidi="km-KH"/>
        </w:rPr>
        <w:t>uri</w:t>
      </w:r>
      <w:proofErr w:type="spellEnd"/>
      <w:r>
        <w:rPr>
          <w:lang w:bidi="km-KH"/>
        </w:rPr>
        <w:t>);</w:t>
      </w:r>
    </w:p>
    <w:p w14:paraId="0C8855FD" w14:textId="21965978" w:rsidR="009A6C1B" w:rsidRDefault="00570A7F" w:rsidP="00570A7F">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46</w:t>
      </w:r>
      <w:r w:rsidR="00BA5EDF">
        <w:fldChar w:fldCharType="end"/>
      </w:r>
    </w:p>
    <w:p w14:paraId="1EF17D5B" w14:textId="5ABC2DF7" w:rsidR="00E94C82" w:rsidRDefault="00E94C82" w:rsidP="00E94C82">
      <w:pPr>
        <w:ind w:firstLine="420"/>
        <w:rPr>
          <w:lang w:bidi="km-KH"/>
        </w:rPr>
      </w:pPr>
      <w:proofErr w:type="spellStart"/>
      <w:r>
        <w:rPr>
          <w:lang w:bidi="km-KH"/>
        </w:rPr>
        <w:t>getMediaUri</w:t>
      </w:r>
      <w:proofErr w:type="spellEnd"/>
      <w:r>
        <w:rPr>
          <w:lang w:bidi="km-KH"/>
        </w:rPr>
        <w:t xml:space="preserve">() </w:t>
      </w:r>
      <w:r>
        <w:rPr>
          <w:lang w:bidi="km-KH"/>
        </w:rPr>
        <w:t>方法可提供与给定文档提供程序</w:t>
      </w:r>
      <w:r w:rsidR="00E9483E">
        <w:rPr>
          <w:lang w:bidi="km-KH"/>
        </w:rPr>
        <w:t>URI</w:t>
      </w:r>
      <w:r>
        <w:rPr>
          <w:lang w:bidi="km-KH"/>
        </w:rPr>
        <w:t>等效的媒体</w:t>
      </w:r>
      <w:r>
        <w:rPr>
          <w:lang w:bidi="km-KH"/>
        </w:rPr>
        <w:t xml:space="preserve"> URI</w:t>
      </w:r>
      <w:r>
        <w:rPr>
          <w:lang w:bidi="km-KH"/>
        </w:rPr>
        <w:t>。这两个</w:t>
      </w:r>
      <w:r w:rsidR="00E9483E">
        <w:rPr>
          <w:lang w:bidi="km-KH"/>
        </w:rPr>
        <w:t>URI</w:t>
      </w:r>
      <w:r>
        <w:rPr>
          <w:lang w:bidi="km-KH"/>
        </w:rPr>
        <w:t>指的是同一个基础项。使用媒体库</w:t>
      </w:r>
      <w:r>
        <w:rPr>
          <w:lang w:bidi="km-KH"/>
        </w:rPr>
        <w:t xml:space="preserve"> URI</w:t>
      </w:r>
      <w:r>
        <w:rPr>
          <w:lang w:bidi="km-KH"/>
        </w:rPr>
        <w:t>，可以更轻松地访问共享存储空间中的媒体文件。</w:t>
      </w:r>
      <w:r>
        <w:rPr>
          <w:rFonts w:hint="eastAsia"/>
          <w:lang w:bidi="km-KH"/>
        </w:rPr>
        <w:t>注意：此方法不授予任何新权限。应用必须具有必要的权限才能访问给定的文档提供程序</w:t>
      </w:r>
      <w:r>
        <w:rPr>
          <w:lang w:bidi="km-KH"/>
        </w:rPr>
        <w:t xml:space="preserve"> URI</w:t>
      </w:r>
      <w:r>
        <w:rPr>
          <w:lang w:bidi="km-KH"/>
        </w:rPr>
        <w:t>，例如打开文档。</w:t>
      </w:r>
      <w:proofErr w:type="spellStart"/>
      <w:r>
        <w:rPr>
          <w:lang w:bidi="km-KH"/>
        </w:rPr>
        <w:t>getMediaUri</w:t>
      </w:r>
      <w:proofErr w:type="spellEnd"/>
      <w:r>
        <w:rPr>
          <w:lang w:bidi="km-KH"/>
        </w:rPr>
        <w:t xml:space="preserve">() </w:t>
      </w:r>
      <w:r>
        <w:rPr>
          <w:lang w:bidi="km-KH"/>
        </w:rPr>
        <w:t>方法支持</w:t>
      </w:r>
      <w:r>
        <w:rPr>
          <w:lang w:bidi="km-KH"/>
        </w:rPr>
        <w:t xml:space="preserve"> </w:t>
      </w:r>
      <w:proofErr w:type="spellStart"/>
      <w:r>
        <w:rPr>
          <w:lang w:bidi="km-KH"/>
        </w:rPr>
        <w:t>ExternalStorageProvider</w:t>
      </w:r>
      <w:proofErr w:type="spellEnd"/>
      <w:r>
        <w:rPr>
          <w:lang w:bidi="km-KH"/>
        </w:rPr>
        <w:t xml:space="preserve"> URI</w:t>
      </w:r>
      <w:r>
        <w:rPr>
          <w:lang w:bidi="km-KH"/>
        </w:rPr>
        <w:t>。在</w:t>
      </w:r>
      <w:r w:rsidR="00072110">
        <w:rPr>
          <w:lang w:bidi="km-KH"/>
        </w:rPr>
        <w:t>安卓</w:t>
      </w:r>
      <w:r>
        <w:rPr>
          <w:lang w:bidi="km-KH"/>
        </w:rPr>
        <w:t>12</w:t>
      </w:r>
      <w:r>
        <w:rPr>
          <w:lang w:bidi="km-KH"/>
        </w:rPr>
        <w:t>（</w:t>
      </w:r>
      <w:r>
        <w:rPr>
          <w:lang w:bidi="km-KH"/>
        </w:rPr>
        <w:t xml:space="preserve">API </w:t>
      </w:r>
      <w:r>
        <w:rPr>
          <w:lang w:bidi="km-KH"/>
        </w:rPr>
        <w:t>级别</w:t>
      </w:r>
      <w:r>
        <w:rPr>
          <w:lang w:bidi="km-KH"/>
        </w:rPr>
        <w:t xml:space="preserve"> 31</w:t>
      </w:r>
      <w:r>
        <w:rPr>
          <w:lang w:bidi="km-KH"/>
        </w:rPr>
        <w:t>）及更高版本中，此方法还支持</w:t>
      </w:r>
      <w:r>
        <w:rPr>
          <w:lang w:bidi="km-KH"/>
        </w:rPr>
        <w:t xml:space="preserve"> </w:t>
      </w:r>
      <w:proofErr w:type="spellStart"/>
      <w:r>
        <w:rPr>
          <w:lang w:bidi="km-KH"/>
        </w:rPr>
        <w:t>MediaDocumentsProvider</w:t>
      </w:r>
      <w:proofErr w:type="spellEnd"/>
      <w:r>
        <w:rPr>
          <w:lang w:bidi="km-KH"/>
        </w:rPr>
        <w:t xml:space="preserve"> URI</w:t>
      </w:r>
      <w:r>
        <w:rPr>
          <w:lang w:bidi="km-KH"/>
        </w:rPr>
        <w:t>。</w:t>
      </w:r>
      <w:r>
        <w:rPr>
          <w:rFonts w:hint="eastAsia"/>
          <w:lang w:bidi="km-KH"/>
        </w:rPr>
        <w:t>在</w:t>
      </w:r>
      <w:r w:rsidR="00072110">
        <w:rPr>
          <w:lang w:bidi="km-KH"/>
        </w:rPr>
        <w:t>安卓</w:t>
      </w:r>
      <w:r>
        <w:rPr>
          <w:lang w:bidi="km-KH"/>
        </w:rPr>
        <w:t>7.0</w:t>
      </w:r>
      <w:r>
        <w:rPr>
          <w:lang w:bidi="km-KH"/>
        </w:rPr>
        <w:t>（</w:t>
      </w:r>
      <w:r>
        <w:rPr>
          <w:lang w:bidi="km-KH"/>
        </w:rPr>
        <w:t xml:space="preserve">API </w:t>
      </w:r>
      <w:r>
        <w:rPr>
          <w:lang w:bidi="km-KH"/>
        </w:rPr>
        <w:t>级别</w:t>
      </w:r>
      <w:r>
        <w:rPr>
          <w:lang w:bidi="km-KH"/>
        </w:rPr>
        <w:t xml:space="preserve"> 25</w:t>
      </w:r>
      <w:r>
        <w:rPr>
          <w:lang w:bidi="km-KH"/>
        </w:rPr>
        <w:t>）及更高版本中，应用可以使用存储访问框架提供的虚拟文件。即使虚拟文件没有二进制文件表示形式，应用也可以通过以下方法打开文件中的内容：将虚拟文件强制转换为其他文件类型，或使用</w:t>
      </w:r>
      <w:r>
        <w:rPr>
          <w:lang w:bidi="km-KH"/>
        </w:rPr>
        <w:t xml:space="preserve"> ACTION_VIEW</w:t>
      </w:r>
      <w:r w:rsidR="00E9483E">
        <w:rPr>
          <w:lang w:bidi="km-KH"/>
        </w:rPr>
        <w:t>意图</w:t>
      </w:r>
      <w:r>
        <w:rPr>
          <w:lang w:bidi="km-KH"/>
        </w:rPr>
        <w:t>操作查看这些文件。</w:t>
      </w:r>
      <w:r>
        <w:rPr>
          <w:rFonts w:hint="eastAsia"/>
          <w:lang w:bidi="km-KH"/>
        </w:rPr>
        <w:t>为了打开虚拟文件，客户端应用需要包含用于处理此类文件的特殊逻辑。如果想要获取文件的字节表示形式（例如，为了预览文件），需要从文档提供器请求其他</w:t>
      </w:r>
      <w:r>
        <w:rPr>
          <w:lang w:bidi="km-KH"/>
        </w:rPr>
        <w:t xml:space="preserve"> MIME </w:t>
      </w:r>
      <w:r>
        <w:rPr>
          <w:lang w:bidi="km-KH"/>
        </w:rPr>
        <w:t>类型。</w:t>
      </w:r>
      <w:r>
        <w:rPr>
          <w:rFonts w:hint="eastAsia"/>
          <w:lang w:bidi="km-KH"/>
        </w:rPr>
        <w:t>注意：由于应用无法使用</w:t>
      </w:r>
      <w:r>
        <w:rPr>
          <w:lang w:bidi="km-KH"/>
        </w:rPr>
        <w:t xml:space="preserve"> </w:t>
      </w:r>
      <w:proofErr w:type="spellStart"/>
      <w:r>
        <w:rPr>
          <w:lang w:bidi="km-KH"/>
        </w:rPr>
        <w:t>openInputStream</w:t>
      </w:r>
      <w:proofErr w:type="spellEnd"/>
      <w:r>
        <w:rPr>
          <w:lang w:bidi="km-KH"/>
        </w:rPr>
        <w:t xml:space="preserve">() </w:t>
      </w:r>
      <w:r>
        <w:rPr>
          <w:lang w:bidi="km-KH"/>
        </w:rPr>
        <w:t>方法直接打开虚拟文件，因此在创建包含</w:t>
      </w:r>
      <w:r>
        <w:rPr>
          <w:lang w:bidi="km-KH"/>
        </w:rPr>
        <w:t xml:space="preserve"> ACTION_OPEN_DOCUMENT </w:t>
      </w:r>
      <w:r>
        <w:rPr>
          <w:lang w:bidi="km-KH"/>
        </w:rPr>
        <w:t>或</w:t>
      </w:r>
      <w:r>
        <w:rPr>
          <w:lang w:bidi="km-KH"/>
        </w:rPr>
        <w:t xml:space="preserve"> ACTION_OPEN_DOCUMENT_TREE </w:t>
      </w:r>
      <w:r>
        <w:rPr>
          <w:lang w:bidi="km-KH"/>
        </w:rPr>
        <w:t>操作的</w:t>
      </w:r>
      <w:r w:rsidR="00E9483E">
        <w:rPr>
          <w:lang w:bidi="km-KH"/>
        </w:rPr>
        <w:t>意图</w:t>
      </w:r>
      <w:r>
        <w:rPr>
          <w:lang w:bidi="km-KH"/>
        </w:rPr>
        <w:t>时，勿使用</w:t>
      </w:r>
      <w:r>
        <w:rPr>
          <w:lang w:bidi="km-KH"/>
        </w:rPr>
        <w:t xml:space="preserve"> CATEGORY_OPENABLE </w:t>
      </w:r>
      <w:r>
        <w:rPr>
          <w:lang w:bidi="km-KH"/>
        </w:rPr>
        <w:t>类别。</w:t>
      </w:r>
      <w:r>
        <w:rPr>
          <w:rFonts w:hint="eastAsia"/>
          <w:lang w:bidi="km-KH"/>
        </w:rPr>
        <w:t>在用户做出选择后，使用结果数据中的</w:t>
      </w:r>
      <w:r w:rsidR="00E9483E">
        <w:rPr>
          <w:lang w:bidi="km-KH"/>
        </w:rPr>
        <w:t>URI</w:t>
      </w:r>
      <w:r>
        <w:rPr>
          <w:lang w:bidi="km-KH"/>
        </w:rPr>
        <w:t>来确定文件是否为虚拟文件，如以下代码段所示：</w:t>
      </w:r>
    </w:p>
    <w:p w14:paraId="201F6F12" w14:textId="77777777" w:rsidR="00E94C82" w:rsidRDefault="00E94C82" w:rsidP="003B4DF7">
      <w:pPr>
        <w:pStyle w:val="a6"/>
        <w:ind w:firstLine="180"/>
        <w:rPr>
          <w:lang w:bidi="km-KH"/>
        </w:rPr>
      </w:pPr>
      <w:r>
        <w:rPr>
          <w:lang w:bidi="km-KH"/>
        </w:rPr>
        <w:t xml:space="preserve">private </w:t>
      </w:r>
      <w:proofErr w:type="spellStart"/>
      <w:r>
        <w:rPr>
          <w:lang w:bidi="km-KH"/>
        </w:rPr>
        <w:t>boolean</w:t>
      </w:r>
      <w:proofErr w:type="spellEnd"/>
      <w:r>
        <w:rPr>
          <w:lang w:bidi="km-KH"/>
        </w:rPr>
        <w:t xml:space="preserve"> </w:t>
      </w:r>
      <w:proofErr w:type="spellStart"/>
      <w:r>
        <w:rPr>
          <w:lang w:bidi="km-KH"/>
        </w:rPr>
        <w:t>isVirtualFile</w:t>
      </w:r>
      <w:proofErr w:type="spellEnd"/>
      <w:r>
        <w:rPr>
          <w:lang w:bidi="km-KH"/>
        </w:rPr>
        <w:t xml:space="preserve">(Uri </w:t>
      </w:r>
      <w:proofErr w:type="spellStart"/>
      <w:r>
        <w:rPr>
          <w:lang w:bidi="km-KH"/>
        </w:rPr>
        <w:t>uri</w:t>
      </w:r>
      <w:proofErr w:type="spellEnd"/>
      <w:r>
        <w:rPr>
          <w:lang w:bidi="km-KH"/>
        </w:rPr>
        <w:t>) {</w:t>
      </w:r>
    </w:p>
    <w:p w14:paraId="70F4D735" w14:textId="77777777" w:rsidR="00E94C82" w:rsidRDefault="00E94C82" w:rsidP="003B4DF7">
      <w:pPr>
        <w:pStyle w:val="a6"/>
        <w:ind w:firstLine="180"/>
        <w:rPr>
          <w:lang w:bidi="km-KH"/>
        </w:rPr>
      </w:pPr>
      <w:r>
        <w:rPr>
          <w:lang w:bidi="km-KH"/>
        </w:rPr>
        <w:t xml:space="preserve">    if (!</w:t>
      </w:r>
      <w:proofErr w:type="spellStart"/>
      <w:r>
        <w:rPr>
          <w:lang w:bidi="km-KH"/>
        </w:rPr>
        <w:t>DocumentsContract.isDocumentUri</w:t>
      </w:r>
      <w:proofErr w:type="spellEnd"/>
      <w:r>
        <w:rPr>
          <w:lang w:bidi="km-KH"/>
        </w:rPr>
        <w:t xml:space="preserve">(this, </w:t>
      </w:r>
      <w:proofErr w:type="spellStart"/>
      <w:r>
        <w:rPr>
          <w:lang w:bidi="km-KH"/>
        </w:rPr>
        <w:t>uri</w:t>
      </w:r>
      <w:proofErr w:type="spellEnd"/>
      <w:r>
        <w:rPr>
          <w:lang w:bidi="km-KH"/>
        </w:rPr>
        <w:t>)) {</w:t>
      </w:r>
    </w:p>
    <w:p w14:paraId="7BF10C01" w14:textId="77777777" w:rsidR="00E94C82" w:rsidRDefault="00E94C82" w:rsidP="003B4DF7">
      <w:pPr>
        <w:pStyle w:val="a6"/>
        <w:ind w:firstLine="180"/>
        <w:rPr>
          <w:lang w:bidi="km-KH"/>
        </w:rPr>
      </w:pPr>
      <w:r>
        <w:rPr>
          <w:lang w:bidi="km-KH"/>
        </w:rPr>
        <w:t xml:space="preserve">        return false;</w:t>
      </w:r>
    </w:p>
    <w:p w14:paraId="69667706" w14:textId="77777777" w:rsidR="00E94C82" w:rsidRDefault="00E94C82" w:rsidP="003B4DF7">
      <w:pPr>
        <w:pStyle w:val="a6"/>
        <w:ind w:firstLine="180"/>
        <w:rPr>
          <w:lang w:bidi="km-KH"/>
        </w:rPr>
      </w:pPr>
      <w:r>
        <w:rPr>
          <w:lang w:bidi="km-KH"/>
        </w:rPr>
        <w:t xml:space="preserve">    }</w:t>
      </w:r>
    </w:p>
    <w:p w14:paraId="1AF11A57" w14:textId="77777777" w:rsidR="00E94C82" w:rsidRDefault="00E94C82" w:rsidP="003B4DF7">
      <w:pPr>
        <w:pStyle w:val="a6"/>
        <w:ind w:firstLine="180"/>
        <w:rPr>
          <w:lang w:bidi="km-KH"/>
        </w:rPr>
      </w:pPr>
    </w:p>
    <w:p w14:paraId="2E8C4A6E" w14:textId="77777777" w:rsidR="00E94C82" w:rsidRDefault="00E94C82" w:rsidP="003B4DF7">
      <w:pPr>
        <w:pStyle w:val="a6"/>
        <w:ind w:firstLine="180"/>
        <w:rPr>
          <w:lang w:bidi="km-KH"/>
        </w:rPr>
      </w:pPr>
      <w:r>
        <w:rPr>
          <w:lang w:bidi="km-KH"/>
        </w:rPr>
        <w:t xml:space="preserve">    Cursor </w:t>
      </w:r>
      <w:proofErr w:type="spellStart"/>
      <w:r>
        <w:rPr>
          <w:lang w:bidi="km-KH"/>
        </w:rPr>
        <w:t>cursor</w:t>
      </w:r>
      <w:proofErr w:type="spellEnd"/>
      <w:r>
        <w:rPr>
          <w:lang w:bidi="km-KH"/>
        </w:rPr>
        <w:t xml:space="preserve"> = </w:t>
      </w:r>
      <w:proofErr w:type="spellStart"/>
      <w:r>
        <w:rPr>
          <w:lang w:bidi="km-KH"/>
        </w:rPr>
        <w:t>getContentResolver</w:t>
      </w:r>
      <w:proofErr w:type="spellEnd"/>
      <w:r>
        <w:rPr>
          <w:lang w:bidi="km-KH"/>
        </w:rPr>
        <w:t>().query(</w:t>
      </w:r>
    </w:p>
    <w:p w14:paraId="57103B19" w14:textId="77777777" w:rsidR="00E94C82" w:rsidRDefault="00E94C82" w:rsidP="003B4DF7">
      <w:pPr>
        <w:pStyle w:val="a6"/>
        <w:ind w:firstLine="180"/>
        <w:rPr>
          <w:lang w:bidi="km-KH"/>
        </w:rPr>
      </w:pPr>
      <w:r>
        <w:rPr>
          <w:lang w:bidi="km-KH"/>
        </w:rPr>
        <w:t xml:space="preserve">        </w:t>
      </w:r>
      <w:proofErr w:type="spellStart"/>
      <w:r>
        <w:rPr>
          <w:lang w:bidi="km-KH"/>
        </w:rPr>
        <w:t>uri</w:t>
      </w:r>
      <w:proofErr w:type="spellEnd"/>
      <w:r>
        <w:rPr>
          <w:lang w:bidi="km-KH"/>
        </w:rPr>
        <w:t>,</w:t>
      </w:r>
    </w:p>
    <w:p w14:paraId="24B7FF75" w14:textId="77777777" w:rsidR="00E94C82" w:rsidRDefault="00E94C82" w:rsidP="003B4DF7">
      <w:pPr>
        <w:pStyle w:val="a6"/>
        <w:ind w:firstLine="180"/>
        <w:rPr>
          <w:lang w:bidi="km-KH"/>
        </w:rPr>
      </w:pPr>
      <w:r>
        <w:rPr>
          <w:lang w:bidi="km-KH"/>
        </w:rPr>
        <w:t xml:space="preserve">        new String[] { </w:t>
      </w:r>
      <w:proofErr w:type="spellStart"/>
      <w:r>
        <w:rPr>
          <w:lang w:bidi="km-KH"/>
        </w:rPr>
        <w:t>DocumentsContract.Document.COLUMN_FLAGS</w:t>
      </w:r>
      <w:proofErr w:type="spellEnd"/>
      <w:r>
        <w:rPr>
          <w:lang w:bidi="km-KH"/>
        </w:rPr>
        <w:t xml:space="preserve"> },</w:t>
      </w:r>
    </w:p>
    <w:p w14:paraId="41CFE905" w14:textId="77777777" w:rsidR="00E94C82" w:rsidRDefault="00E94C82" w:rsidP="003B4DF7">
      <w:pPr>
        <w:pStyle w:val="a6"/>
        <w:ind w:firstLine="180"/>
        <w:rPr>
          <w:lang w:bidi="km-KH"/>
        </w:rPr>
      </w:pPr>
      <w:r>
        <w:rPr>
          <w:lang w:bidi="km-KH"/>
        </w:rPr>
        <w:t xml:space="preserve">        null, null, null);</w:t>
      </w:r>
    </w:p>
    <w:p w14:paraId="602B4386" w14:textId="77777777" w:rsidR="00E94C82" w:rsidRDefault="00E94C82" w:rsidP="003B4DF7">
      <w:pPr>
        <w:pStyle w:val="a6"/>
        <w:ind w:firstLine="180"/>
        <w:rPr>
          <w:lang w:bidi="km-KH"/>
        </w:rPr>
      </w:pPr>
    </w:p>
    <w:p w14:paraId="76CA5C4B" w14:textId="77777777" w:rsidR="00E94C82" w:rsidRDefault="00E94C82" w:rsidP="003B4DF7">
      <w:pPr>
        <w:pStyle w:val="a6"/>
        <w:ind w:firstLine="180"/>
        <w:rPr>
          <w:lang w:bidi="km-KH"/>
        </w:rPr>
      </w:pPr>
      <w:r>
        <w:rPr>
          <w:lang w:bidi="km-KH"/>
        </w:rPr>
        <w:t xml:space="preserve">    int flags = 0;</w:t>
      </w:r>
    </w:p>
    <w:p w14:paraId="4C43A9AC" w14:textId="77777777" w:rsidR="00E94C82" w:rsidRDefault="00E94C82" w:rsidP="003B4DF7">
      <w:pPr>
        <w:pStyle w:val="a6"/>
        <w:ind w:firstLine="180"/>
        <w:rPr>
          <w:lang w:bidi="km-KH"/>
        </w:rPr>
      </w:pPr>
      <w:r>
        <w:rPr>
          <w:lang w:bidi="km-KH"/>
        </w:rPr>
        <w:lastRenderedPageBreak/>
        <w:t xml:space="preserve">    if (</w:t>
      </w:r>
      <w:proofErr w:type="spellStart"/>
      <w:r>
        <w:rPr>
          <w:lang w:bidi="km-KH"/>
        </w:rPr>
        <w:t>cursor.moveToFirst</w:t>
      </w:r>
      <w:proofErr w:type="spellEnd"/>
      <w:r>
        <w:rPr>
          <w:lang w:bidi="km-KH"/>
        </w:rPr>
        <w:t>()) {</w:t>
      </w:r>
    </w:p>
    <w:p w14:paraId="5AD11236" w14:textId="77777777" w:rsidR="00E94C82" w:rsidRDefault="00E94C82" w:rsidP="003B4DF7">
      <w:pPr>
        <w:pStyle w:val="a6"/>
        <w:ind w:firstLine="180"/>
        <w:rPr>
          <w:lang w:bidi="km-KH"/>
        </w:rPr>
      </w:pPr>
      <w:r>
        <w:rPr>
          <w:lang w:bidi="km-KH"/>
        </w:rPr>
        <w:t xml:space="preserve">        flags = </w:t>
      </w:r>
      <w:proofErr w:type="spellStart"/>
      <w:r>
        <w:rPr>
          <w:lang w:bidi="km-KH"/>
        </w:rPr>
        <w:t>cursor.getInt</w:t>
      </w:r>
      <w:proofErr w:type="spellEnd"/>
      <w:r>
        <w:rPr>
          <w:lang w:bidi="km-KH"/>
        </w:rPr>
        <w:t>(0);</w:t>
      </w:r>
    </w:p>
    <w:p w14:paraId="21B47C95" w14:textId="77777777" w:rsidR="00E94C82" w:rsidRDefault="00E94C82" w:rsidP="003B4DF7">
      <w:pPr>
        <w:pStyle w:val="a6"/>
        <w:ind w:firstLine="180"/>
        <w:rPr>
          <w:lang w:bidi="km-KH"/>
        </w:rPr>
      </w:pPr>
      <w:r>
        <w:rPr>
          <w:lang w:bidi="km-KH"/>
        </w:rPr>
        <w:t xml:space="preserve">    }</w:t>
      </w:r>
    </w:p>
    <w:p w14:paraId="241C273D" w14:textId="77777777" w:rsidR="00E94C82" w:rsidRDefault="00E94C82" w:rsidP="003B4DF7">
      <w:pPr>
        <w:pStyle w:val="a6"/>
        <w:ind w:firstLine="180"/>
        <w:rPr>
          <w:lang w:bidi="km-KH"/>
        </w:rPr>
      </w:pPr>
      <w:r>
        <w:rPr>
          <w:lang w:bidi="km-KH"/>
        </w:rPr>
        <w:t xml:space="preserve">    </w:t>
      </w:r>
      <w:proofErr w:type="spellStart"/>
      <w:r>
        <w:rPr>
          <w:lang w:bidi="km-KH"/>
        </w:rPr>
        <w:t>cursor.close</w:t>
      </w:r>
      <w:proofErr w:type="spellEnd"/>
      <w:r>
        <w:rPr>
          <w:lang w:bidi="km-KH"/>
        </w:rPr>
        <w:t>();</w:t>
      </w:r>
    </w:p>
    <w:p w14:paraId="671A1118" w14:textId="77777777" w:rsidR="00E94C82" w:rsidRDefault="00E94C82" w:rsidP="003B4DF7">
      <w:pPr>
        <w:pStyle w:val="a6"/>
        <w:ind w:firstLine="180"/>
        <w:rPr>
          <w:lang w:bidi="km-KH"/>
        </w:rPr>
      </w:pPr>
    </w:p>
    <w:p w14:paraId="6E0EBFED" w14:textId="77777777" w:rsidR="00E94C82" w:rsidRDefault="00E94C82" w:rsidP="003B4DF7">
      <w:pPr>
        <w:pStyle w:val="a6"/>
        <w:ind w:firstLine="180"/>
        <w:rPr>
          <w:lang w:bidi="km-KH"/>
        </w:rPr>
      </w:pPr>
      <w:r>
        <w:rPr>
          <w:lang w:bidi="km-KH"/>
        </w:rPr>
        <w:t xml:space="preserve">    return (flags &amp; </w:t>
      </w:r>
      <w:proofErr w:type="spellStart"/>
      <w:r>
        <w:rPr>
          <w:lang w:bidi="km-KH"/>
        </w:rPr>
        <w:t>DocumentsContract.Document.FLAG_VIRTUAL_DOCUMENT</w:t>
      </w:r>
      <w:proofErr w:type="spellEnd"/>
      <w:r>
        <w:rPr>
          <w:lang w:bidi="km-KH"/>
        </w:rPr>
        <w:t>) != 0;</w:t>
      </w:r>
    </w:p>
    <w:p w14:paraId="46E5CAC1" w14:textId="77777777" w:rsidR="00E94C82" w:rsidRDefault="00E94C82" w:rsidP="003B4DF7">
      <w:pPr>
        <w:pStyle w:val="a6"/>
        <w:ind w:firstLine="180"/>
        <w:rPr>
          <w:lang w:bidi="km-KH"/>
        </w:rPr>
      </w:pPr>
      <w:r>
        <w:rPr>
          <w:lang w:bidi="km-KH"/>
        </w:rPr>
        <w:t>}</w:t>
      </w:r>
    </w:p>
    <w:p w14:paraId="54AC8DB9" w14:textId="08D4F157" w:rsidR="003B4DF7" w:rsidRDefault="00772229" w:rsidP="00772229">
      <w:pPr>
        <w:pStyle w:val="a5"/>
        <w:ind w:firstLine="361"/>
        <w:rPr>
          <w:lang w:bidi="km-KH"/>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47</w:t>
      </w:r>
      <w:r w:rsidR="00BA5EDF">
        <w:fldChar w:fldCharType="end"/>
      </w:r>
    </w:p>
    <w:p w14:paraId="78A01810" w14:textId="6F95D139" w:rsidR="00E94C82" w:rsidRDefault="00E94C82" w:rsidP="00E94C82">
      <w:pPr>
        <w:ind w:firstLine="420"/>
        <w:rPr>
          <w:lang w:bidi="km-KH"/>
        </w:rPr>
      </w:pPr>
      <w:r>
        <w:rPr>
          <w:rFonts w:hint="eastAsia"/>
          <w:lang w:bidi="km-KH"/>
        </w:rPr>
        <w:t>在验证文档为虚拟文件后，可以将其强制转换为另一种</w:t>
      </w:r>
      <w:r>
        <w:rPr>
          <w:lang w:bidi="km-KH"/>
        </w:rPr>
        <w:t xml:space="preserve"> MIME </w:t>
      </w:r>
      <w:r>
        <w:rPr>
          <w:lang w:bidi="km-KH"/>
        </w:rPr>
        <w:t>类型，例如</w:t>
      </w:r>
      <w:r>
        <w:rPr>
          <w:lang w:bidi="km-KH"/>
        </w:rPr>
        <w:t xml:space="preserve"> "image/</w:t>
      </w:r>
      <w:proofErr w:type="spellStart"/>
      <w:r>
        <w:rPr>
          <w:lang w:bidi="km-KH"/>
        </w:rPr>
        <w:t>png</w:t>
      </w:r>
      <w:proofErr w:type="spellEnd"/>
      <w:r>
        <w:rPr>
          <w:lang w:bidi="km-KH"/>
        </w:rPr>
        <w:t>"</w:t>
      </w:r>
      <w:r>
        <w:rPr>
          <w:lang w:bidi="km-KH"/>
        </w:rPr>
        <w:t>。以下代码段展示了如何查看某个虚拟文件是否可以表示为图片，如果可以则从该虚拟文件获取输入流：</w:t>
      </w:r>
    </w:p>
    <w:p w14:paraId="54B95A36" w14:textId="77777777" w:rsidR="00E94C82" w:rsidRPr="000A541B" w:rsidRDefault="00E94C82" w:rsidP="000A541B">
      <w:pPr>
        <w:pStyle w:val="a6"/>
        <w:ind w:firstLine="180"/>
      </w:pPr>
      <w:r w:rsidRPr="000A541B">
        <w:t xml:space="preserve">private </w:t>
      </w:r>
      <w:proofErr w:type="spellStart"/>
      <w:r w:rsidRPr="000A541B">
        <w:t>InputStream</w:t>
      </w:r>
      <w:proofErr w:type="spellEnd"/>
      <w:r w:rsidRPr="000A541B">
        <w:t xml:space="preserve"> </w:t>
      </w:r>
      <w:proofErr w:type="spellStart"/>
      <w:r w:rsidRPr="000A541B">
        <w:t>getInputStreamForVirtualFile</w:t>
      </w:r>
      <w:proofErr w:type="spellEnd"/>
      <w:r w:rsidRPr="000A541B">
        <w:t xml:space="preserve">(Uri </w:t>
      </w:r>
      <w:proofErr w:type="spellStart"/>
      <w:r w:rsidRPr="000A541B">
        <w:t>uri</w:t>
      </w:r>
      <w:proofErr w:type="spellEnd"/>
      <w:r w:rsidRPr="000A541B">
        <w:t xml:space="preserve">, String </w:t>
      </w:r>
      <w:proofErr w:type="spellStart"/>
      <w:r w:rsidRPr="000A541B">
        <w:t>mimeTypeFilter</w:t>
      </w:r>
      <w:proofErr w:type="spellEnd"/>
      <w:r w:rsidRPr="000A541B">
        <w:t>)</w:t>
      </w:r>
    </w:p>
    <w:p w14:paraId="65C69CEF" w14:textId="77777777" w:rsidR="00E94C82" w:rsidRPr="000A541B" w:rsidRDefault="00E94C82" w:rsidP="000A541B">
      <w:pPr>
        <w:pStyle w:val="a6"/>
        <w:ind w:firstLine="180"/>
      </w:pPr>
      <w:r w:rsidRPr="000A541B">
        <w:t xml:space="preserve">    throws </w:t>
      </w:r>
      <w:proofErr w:type="spellStart"/>
      <w:r w:rsidRPr="000A541B">
        <w:t>IOException</w:t>
      </w:r>
      <w:proofErr w:type="spellEnd"/>
      <w:r w:rsidRPr="000A541B">
        <w:t xml:space="preserve"> {</w:t>
      </w:r>
    </w:p>
    <w:p w14:paraId="0F7F7C6E" w14:textId="77777777" w:rsidR="00E94C82" w:rsidRPr="000A541B" w:rsidRDefault="00E94C82" w:rsidP="000A541B">
      <w:pPr>
        <w:pStyle w:val="a6"/>
        <w:ind w:firstLine="180"/>
      </w:pPr>
    </w:p>
    <w:p w14:paraId="28D54840" w14:textId="77777777" w:rsidR="00E94C82" w:rsidRPr="000A541B" w:rsidRDefault="00E94C82" w:rsidP="000A541B">
      <w:pPr>
        <w:pStyle w:val="a6"/>
        <w:ind w:firstLine="180"/>
      </w:pPr>
      <w:r w:rsidRPr="000A541B">
        <w:t xml:space="preserve">    </w:t>
      </w:r>
      <w:proofErr w:type="spellStart"/>
      <w:r w:rsidRPr="000A541B">
        <w:t>ContentResolver</w:t>
      </w:r>
      <w:proofErr w:type="spellEnd"/>
      <w:r w:rsidRPr="000A541B">
        <w:t xml:space="preserve"> resolver = </w:t>
      </w:r>
      <w:proofErr w:type="spellStart"/>
      <w:r w:rsidRPr="000A541B">
        <w:t>getContentResolver</w:t>
      </w:r>
      <w:proofErr w:type="spellEnd"/>
      <w:r w:rsidRPr="000A541B">
        <w:t>();</w:t>
      </w:r>
    </w:p>
    <w:p w14:paraId="1941933F" w14:textId="77777777" w:rsidR="00E94C82" w:rsidRPr="000A541B" w:rsidRDefault="00E94C82" w:rsidP="000A541B">
      <w:pPr>
        <w:pStyle w:val="a6"/>
        <w:ind w:firstLine="180"/>
      </w:pPr>
    </w:p>
    <w:p w14:paraId="03BAA31E" w14:textId="77777777" w:rsidR="00E94C82" w:rsidRPr="000A541B" w:rsidRDefault="00E94C82" w:rsidP="000A541B">
      <w:pPr>
        <w:pStyle w:val="a6"/>
        <w:ind w:firstLine="180"/>
      </w:pPr>
      <w:r w:rsidRPr="000A541B">
        <w:t xml:space="preserve">    String[] </w:t>
      </w:r>
      <w:proofErr w:type="spellStart"/>
      <w:r w:rsidRPr="000A541B">
        <w:t>openableMimeTypes</w:t>
      </w:r>
      <w:proofErr w:type="spellEnd"/>
      <w:r w:rsidRPr="000A541B">
        <w:t xml:space="preserve"> = </w:t>
      </w:r>
      <w:proofErr w:type="spellStart"/>
      <w:r w:rsidRPr="000A541B">
        <w:t>resolver.getStreamTypes</w:t>
      </w:r>
      <w:proofErr w:type="spellEnd"/>
      <w:r w:rsidRPr="000A541B">
        <w:t>(</w:t>
      </w:r>
      <w:proofErr w:type="spellStart"/>
      <w:r w:rsidRPr="000A541B">
        <w:t>uri</w:t>
      </w:r>
      <w:proofErr w:type="spellEnd"/>
      <w:r w:rsidRPr="000A541B">
        <w:t xml:space="preserve">, </w:t>
      </w:r>
      <w:proofErr w:type="spellStart"/>
      <w:r w:rsidRPr="000A541B">
        <w:t>mimeTypeFilter</w:t>
      </w:r>
      <w:proofErr w:type="spellEnd"/>
      <w:r w:rsidRPr="000A541B">
        <w:t>);</w:t>
      </w:r>
    </w:p>
    <w:p w14:paraId="2A107776" w14:textId="77777777" w:rsidR="00E94C82" w:rsidRPr="000A541B" w:rsidRDefault="00E94C82" w:rsidP="000A541B">
      <w:pPr>
        <w:pStyle w:val="a6"/>
        <w:ind w:firstLine="180"/>
      </w:pPr>
    </w:p>
    <w:p w14:paraId="54C3C13C" w14:textId="77777777" w:rsidR="00E94C82" w:rsidRPr="000A541B" w:rsidRDefault="00E94C82" w:rsidP="000A541B">
      <w:pPr>
        <w:pStyle w:val="a6"/>
        <w:ind w:firstLine="180"/>
      </w:pPr>
      <w:r w:rsidRPr="000A541B">
        <w:t xml:space="preserve">    if (</w:t>
      </w:r>
      <w:proofErr w:type="spellStart"/>
      <w:r w:rsidRPr="000A541B">
        <w:t>openableMimeTypes</w:t>
      </w:r>
      <w:proofErr w:type="spellEnd"/>
      <w:r w:rsidRPr="000A541B">
        <w:t xml:space="preserve"> == null ||</w:t>
      </w:r>
    </w:p>
    <w:p w14:paraId="74D8ECB1" w14:textId="77777777" w:rsidR="00E94C82" w:rsidRPr="000A541B" w:rsidRDefault="00E94C82" w:rsidP="000A541B">
      <w:pPr>
        <w:pStyle w:val="a6"/>
        <w:ind w:firstLine="180"/>
      </w:pPr>
      <w:r w:rsidRPr="000A541B">
        <w:t xml:space="preserve">        </w:t>
      </w:r>
      <w:proofErr w:type="spellStart"/>
      <w:r w:rsidRPr="000A541B">
        <w:t>openableMimeTypes.length</w:t>
      </w:r>
      <w:proofErr w:type="spellEnd"/>
      <w:r w:rsidRPr="000A541B">
        <w:t xml:space="preserve"> &lt; 1) {</w:t>
      </w:r>
    </w:p>
    <w:p w14:paraId="40FD3098" w14:textId="77777777" w:rsidR="00E94C82" w:rsidRPr="000A541B" w:rsidRDefault="00E94C82" w:rsidP="000A541B">
      <w:pPr>
        <w:pStyle w:val="a6"/>
        <w:ind w:firstLine="180"/>
      </w:pPr>
      <w:r w:rsidRPr="000A541B">
        <w:t xml:space="preserve">        throw new </w:t>
      </w:r>
      <w:proofErr w:type="spellStart"/>
      <w:r w:rsidRPr="000A541B">
        <w:t>FileNotFoundException</w:t>
      </w:r>
      <w:proofErr w:type="spellEnd"/>
      <w:r w:rsidRPr="000A541B">
        <w:t>();</w:t>
      </w:r>
    </w:p>
    <w:p w14:paraId="4C3E1F72" w14:textId="77777777" w:rsidR="00E94C82" w:rsidRPr="000A541B" w:rsidRDefault="00E94C82" w:rsidP="000A541B">
      <w:pPr>
        <w:pStyle w:val="a6"/>
        <w:ind w:firstLine="180"/>
      </w:pPr>
      <w:r w:rsidRPr="000A541B">
        <w:t xml:space="preserve">    }</w:t>
      </w:r>
    </w:p>
    <w:p w14:paraId="0649254B" w14:textId="77777777" w:rsidR="00E94C82" w:rsidRPr="000A541B" w:rsidRDefault="00E94C82" w:rsidP="000A541B">
      <w:pPr>
        <w:pStyle w:val="a6"/>
        <w:ind w:firstLine="180"/>
      </w:pPr>
    </w:p>
    <w:p w14:paraId="3F286FA9" w14:textId="77777777" w:rsidR="00E94C82" w:rsidRPr="000A541B" w:rsidRDefault="00E94C82" w:rsidP="000A541B">
      <w:pPr>
        <w:pStyle w:val="a6"/>
        <w:ind w:firstLine="180"/>
      </w:pPr>
      <w:r w:rsidRPr="000A541B">
        <w:t xml:space="preserve">    return resolver</w:t>
      </w:r>
    </w:p>
    <w:p w14:paraId="0D506FD4" w14:textId="77777777" w:rsidR="00E94C82" w:rsidRPr="000A541B" w:rsidRDefault="00E94C82" w:rsidP="000A541B">
      <w:pPr>
        <w:pStyle w:val="a6"/>
        <w:ind w:firstLine="180"/>
      </w:pPr>
      <w:r w:rsidRPr="000A541B">
        <w:t xml:space="preserve">        .</w:t>
      </w:r>
      <w:proofErr w:type="spellStart"/>
      <w:r w:rsidRPr="000A541B">
        <w:t>openTypedAssetFileDescriptor</w:t>
      </w:r>
      <w:proofErr w:type="spellEnd"/>
      <w:r w:rsidRPr="000A541B">
        <w:t>(</w:t>
      </w:r>
      <w:proofErr w:type="spellStart"/>
      <w:r w:rsidRPr="000A541B">
        <w:t>uri</w:t>
      </w:r>
      <w:proofErr w:type="spellEnd"/>
      <w:r w:rsidRPr="000A541B">
        <w:t xml:space="preserve">, </w:t>
      </w:r>
      <w:proofErr w:type="spellStart"/>
      <w:r w:rsidRPr="000A541B">
        <w:t>openableMimeTypes</w:t>
      </w:r>
      <w:proofErr w:type="spellEnd"/>
      <w:r w:rsidRPr="000A541B">
        <w:t>[0], null)</w:t>
      </w:r>
    </w:p>
    <w:p w14:paraId="61DECBCA" w14:textId="77777777" w:rsidR="00E94C82" w:rsidRPr="000A541B" w:rsidRDefault="00E94C82" w:rsidP="000A541B">
      <w:pPr>
        <w:pStyle w:val="a6"/>
        <w:ind w:firstLine="180"/>
      </w:pPr>
      <w:r w:rsidRPr="000A541B">
        <w:t xml:space="preserve">        .</w:t>
      </w:r>
      <w:proofErr w:type="spellStart"/>
      <w:r w:rsidRPr="000A541B">
        <w:t>createInputStream</w:t>
      </w:r>
      <w:proofErr w:type="spellEnd"/>
      <w:r w:rsidRPr="000A541B">
        <w:t>();</w:t>
      </w:r>
    </w:p>
    <w:p w14:paraId="35D7E17F" w14:textId="66A0239A" w:rsidR="00F0713A" w:rsidRPr="000A541B" w:rsidRDefault="00E94C82" w:rsidP="000A541B">
      <w:pPr>
        <w:pStyle w:val="a6"/>
        <w:ind w:firstLine="180"/>
      </w:pPr>
      <w:r w:rsidRPr="000A541B">
        <w:t>}</w:t>
      </w:r>
    </w:p>
    <w:p w14:paraId="2882C3A8" w14:textId="07667C35" w:rsidR="008F1861" w:rsidRDefault="000A541B" w:rsidP="000A541B">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48</w:t>
      </w:r>
      <w:r w:rsidR="00BA5EDF">
        <w:fldChar w:fldCharType="end"/>
      </w:r>
    </w:p>
    <w:p w14:paraId="757BCBBB" w14:textId="431B5613" w:rsidR="00D71D81" w:rsidRDefault="0007039A" w:rsidP="0007039A">
      <w:pPr>
        <w:pStyle w:val="2"/>
        <w:ind w:firstLine="560"/>
      </w:pPr>
      <w:r>
        <w:rPr>
          <w:rFonts w:hint="eastAsia"/>
        </w:rPr>
        <w:t>键值对数据</w:t>
      </w:r>
    </w:p>
    <w:p w14:paraId="4E852BF4" w14:textId="77777777" w:rsidR="000D12D4" w:rsidRPr="009E2233" w:rsidRDefault="000D12D4" w:rsidP="000D12D4">
      <w:pPr>
        <w:ind w:firstLine="420"/>
        <w:rPr>
          <w:rFonts w:ascii="Times New Roman" w:hAnsi="Times New Roman" w:cs="Times New Roman"/>
          <w:szCs w:val="20"/>
        </w:rPr>
      </w:pPr>
      <w:r w:rsidRPr="009E2233">
        <w:rPr>
          <w:rFonts w:ascii="Times New Roman" w:hAnsi="Times New Roman" w:cs="Times New Roman" w:hint="eastAsia"/>
          <w:szCs w:val="20"/>
        </w:rPr>
        <w:t>当应用程序需要保存</w:t>
      </w:r>
      <w:r w:rsidRPr="009E2233">
        <w:rPr>
          <w:rFonts w:ascii="Times New Roman" w:hAnsi="Times New Roman" w:cs="Times New Roman"/>
          <w:szCs w:val="20"/>
        </w:rPr>
        <w:t>配置偏好</w:t>
      </w:r>
      <w:r w:rsidRPr="009E2233">
        <w:rPr>
          <w:rFonts w:ascii="Times New Roman" w:hAnsi="Times New Roman" w:cs="Times New Roman" w:hint="eastAsia"/>
          <w:szCs w:val="20"/>
        </w:rPr>
        <w:t>时，不同软件系统都有对应的解决方法。例如</w:t>
      </w:r>
      <w:r w:rsidRPr="009E2233">
        <w:rPr>
          <w:rFonts w:ascii="Times New Roman" w:hAnsi="Times New Roman" w:cs="Times New Roman" w:hint="eastAsia"/>
          <w:szCs w:val="20"/>
        </w:rPr>
        <w:t xml:space="preserve">Microsoft </w:t>
      </w:r>
      <w:r w:rsidRPr="009E2233">
        <w:rPr>
          <w:rFonts w:ascii="Times New Roman" w:hAnsi="Times New Roman" w:cs="Times New Roman"/>
          <w:szCs w:val="20"/>
        </w:rPr>
        <w:t>Window</w:t>
      </w:r>
      <w:r w:rsidRPr="009E2233">
        <w:rPr>
          <w:rFonts w:ascii="Times New Roman" w:hAnsi="Times New Roman" w:cs="Times New Roman" w:hint="eastAsia"/>
          <w:szCs w:val="20"/>
        </w:rPr>
        <w:t>系统通</w:t>
      </w:r>
      <w:r w:rsidRPr="009E2233">
        <w:rPr>
          <w:rFonts w:ascii="Times New Roman" w:hAnsi="Times New Roman" w:cs="Times New Roman"/>
          <w:szCs w:val="20"/>
        </w:rPr>
        <w:t>常采用</w:t>
      </w:r>
      <w:r>
        <w:rPr>
          <w:rFonts w:ascii="Times New Roman" w:hAnsi="Times New Roman" w:cs="Times New Roman" w:hint="eastAsia"/>
          <w:szCs w:val="20"/>
        </w:rPr>
        <w:t>.</w:t>
      </w:r>
      <w:proofErr w:type="spellStart"/>
      <w:r w:rsidRPr="009E2233">
        <w:rPr>
          <w:rFonts w:ascii="Times New Roman" w:hAnsi="Times New Roman" w:cs="Times New Roman"/>
          <w:szCs w:val="20"/>
        </w:rPr>
        <w:t>ini</w:t>
      </w:r>
      <w:proofErr w:type="spellEnd"/>
      <w:r w:rsidRPr="009E2233">
        <w:rPr>
          <w:rFonts w:ascii="Times New Roman" w:hAnsi="Times New Roman" w:cs="Times New Roman"/>
          <w:szCs w:val="20"/>
        </w:rPr>
        <w:t>文件进行保存</w:t>
      </w:r>
      <w:r w:rsidRPr="009E2233">
        <w:rPr>
          <w:rFonts w:ascii="Times New Roman" w:hAnsi="Times New Roman" w:cs="Times New Roman" w:hint="eastAsia"/>
          <w:szCs w:val="20"/>
        </w:rPr>
        <w:t>；</w:t>
      </w:r>
      <w:r w:rsidRPr="009E2233">
        <w:rPr>
          <w:rFonts w:ascii="Times New Roman" w:hAnsi="Times New Roman" w:cs="Times New Roman"/>
          <w:szCs w:val="20"/>
        </w:rPr>
        <w:t>J2ee</w:t>
      </w:r>
      <w:r w:rsidRPr="009E2233">
        <w:rPr>
          <w:rFonts w:ascii="Times New Roman" w:hAnsi="Times New Roman" w:cs="Times New Roman"/>
          <w:szCs w:val="20"/>
        </w:rPr>
        <w:t>应用采用</w:t>
      </w:r>
      <w:r w:rsidRPr="009E2233">
        <w:rPr>
          <w:rFonts w:ascii="Times New Roman" w:hAnsi="Times New Roman" w:cs="Times New Roman"/>
          <w:szCs w:val="20"/>
        </w:rPr>
        <w:t>properties</w:t>
      </w:r>
      <w:r w:rsidRPr="009E2233">
        <w:rPr>
          <w:rFonts w:ascii="Times New Roman" w:hAnsi="Times New Roman" w:cs="Times New Roman"/>
          <w:szCs w:val="20"/>
        </w:rPr>
        <w:t>属性文件</w:t>
      </w:r>
      <w:r w:rsidRPr="009E2233">
        <w:rPr>
          <w:rFonts w:ascii="Times New Roman" w:hAnsi="Times New Roman" w:cs="Times New Roman" w:hint="eastAsia"/>
          <w:szCs w:val="20"/>
        </w:rPr>
        <w:t>或者</w:t>
      </w:r>
      <w:r w:rsidRPr="009E2233">
        <w:rPr>
          <w:rFonts w:ascii="Times New Roman" w:hAnsi="Times New Roman" w:cs="Times New Roman" w:hint="eastAsia"/>
          <w:szCs w:val="20"/>
        </w:rPr>
        <w:t>XML</w:t>
      </w:r>
      <w:r w:rsidRPr="009E2233">
        <w:rPr>
          <w:rFonts w:ascii="Times New Roman" w:hAnsi="Times New Roman" w:cs="Times New Roman" w:hint="eastAsia"/>
          <w:szCs w:val="20"/>
        </w:rPr>
        <w:t>文件</w:t>
      </w:r>
      <w:r w:rsidRPr="009E2233">
        <w:rPr>
          <w:rFonts w:ascii="Times New Roman" w:hAnsi="Times New Roman" w:cs="Times New Roman"/>
          <w:szCs w:val="20"/>
        </w:rPr>
        <w:t>进行保存。</w:t>
      </w:r>
      <w:r>
        <w:rPr>
          <w:rFonts w:ascii="Times New Roman" w:hAnsi="Times New Roman" w:cs="Times New Roman" w:hint="eastAsia"/>
          <w:szCs w:val="20"/>
        </w:rPr>
        <w:t>安卓</w:t>
      </w:r>
      <w:r w:rsidRPr="009E2233">
        <w:rPr>
          <w:rFonts w:ascii="Times New Roman" w:hAnsi="Times New Roman" w:cs="Times New Roman" w:hint="eastAsia"/>
          <w:szCs w:val="20"/>
        </w:rPr>
        <w:t>采提供了</w:t>
      </w:r>
      <w:r w:rsidRPr="009E2233">
        <w:rPr>
          <w:rFonts w:ascii="Times New Roman" w:hAnsi="Times New Roman" w:cs="Times New Roman" w:hint="eastAsia"/>
          <w:szCs w:val="20"/>
        </w:rPr>
        <w:lastRenderedPageBreak/>
        <w:t>一种叫</w:t>
      </w:r>
      <w:r>
        <w:rPr>
          <w:rFonts w:ascii="Times New Roman" w:hAnsi="Times New Roman" w:cs="Times New Roman" w:hint="eastAsia"/>
          <w:szCs w:val="20"/>
        </w:rPr>
        <w:t>“</w:t>
      </w:r>
      <w:r w:rsidRPr="009E2233">
        <w:rPr>
          <w:rFonts w:ascii="Times New Roman" w:hAnsi="Times New Roman" w:cs="Times New Roman"/>
          <w:szCs w:val="20"/>
        </w:rPr>
        <w:t>Shared Preference</w:t>
      </w:r>
      <w:r>
        <w:rPr>
          <w:rFonts w:ascii="Times New Roman" w:hAnsi="Times New Roman" w:cs="Times New Roman" w:hint="eastAsia"/>
          <w:szCs w:val="20"/>
        </w:rPr>
        <w:t>”</w:t>
      </w:r>
      <w:r w:rsidRPr="009E2233">
        <w:rPr>
          <w:rFonts w:ascii="Times New Roman" w:hAnsi="Times New Roman" w:cs="Times New Roman" w:hint="eastAsia"/>
          <w:szCs w:val="20"/>
        </w:rPr>
        <w:t>的存储方式，可以称其为共享偏好的存储方式。共享偏好存储方式类似</w:t>
      </w:r>
      <w:r w:rsidRPr="009E2233">
        <w:rPr>
          <w:rFonts w:ascii="Times New Roman" w:hAnsi="Times New Roman" w:cs="Times New Roman"/>
          <w:szCs w:val="20"/>
        </w:rPr>
        <w:t>Windows</w:t>
      </w:r>
      <w:r w:rsidRPr="009E2233">
        <w:rPr>
          <w:rFonts w:ascii="Times New Roman" w:hAnsi="Times New Roman" w:cs="Times New Roman" w:hint="eastAsia"/>
          <w:szCs w:val="20"/>
        </w:rPr>
        <w:t>系统上的</w:t>
      </w:r>
      <w:r>
        <w:rPr>
          <w:rFonts w:ascii="Times New Roman" w:hAnsi="Times New Roman" w:cs="Times New Roman" w:hint="eastAsia"/>
          <w:szCs w:val="20"/>
        </w:rPr>
        <w:t>.</w:t>
      </w:r>
      <w:proofErr w:type="spellStart"/>
      <w:r w:rsidRPr="009E2233">
        <w:rPr>
          <w:rFonts w:ascii="Times New Roman" w:hAnsi="Times New Roman" w:cs="Times New Roman"/>
          <w:szCs w:val="20"/>
        </w:rPr>
        <w:t>ini</w:t>
      </w:r>
      <w:proofErr w:type="spellEnd"/>
      <w:r w:rsidRPr="009E2233">
        <w:rPr>
          <w:rFonts w:ascii="Times New Roman" w:hAnsi="Times New Roman" w:cs="Times New Roman" w:hint="eastAsia"/>
          <w:szCs w:val="20"/>
        </w:rPr>
        <w:t>配置文件，不同之处是</w:t>
      </w:r>
      <w:r>
        <w:rPr>
          <w:rFonts w:ascii="Times New Roman" w:hAnsi="Times New Roman" w:cs="Times New Roman" w:hint="eastAsia"/>
          <w:szCs w:val="20"/>
        </w:rPr>
        <w:t>其</w:t>
      </w:r>
      <w:r w:rsidRPr="009E2233">
        <w:rPr>
          <w:rFonts w:ascii="Times New Roman" w:hAnsi="Times New Roman" w:cs="Times New Roman" w:hint="eastAsia"/>
          <w:szCs w:val="20"/>
        </w:rPr>
        <w:t>分为多种权限，可以全局共享访问。共享偏好方式主要用于保存一些常用的配置，比如窗口状态</w:t>
      </w:r>
      <w:r>
        <w:rPr>
          <w:rFonts w:ascii="Times New Roman" w:hAnsi="Times New Roman" w:cs="Times New Roman" w:hint="eastAsia"/>
          <w:szCs w:val="20"/>
        </w:rPr>
        <w:t>，</w:t>
      </w:r>
      <w:r w:rsidRPr="009E2233">
        <w:rPr>
          <w:rFonts w:ascii="Times New Roman" w:hAnsi="Times New Roman" w:cs="Times New Roman" w:hint="eastAsia"/>
          <w:szCs w:val="20"/>
        </w:rPr>
        <w:t>例如可以通过保存上一次用户所做的修改或者自定义参数设定，当再次启动程序后依然保持原有设置。</w:t>
      </w:r>
    </w:p>
    <w:p w14:paraId="65F3FF96" w14:textId="6A4C9E1F" w:rsidR="000D12D4" w:rsidRPr="009E2233" w:rsidRDefault="000D12D4" w:rsidP="000D12D4">
      <w:pPr>
        <w:ind w:firstLine="420"/>
        <w:rPr>
          <w:rFonts w:ascii="Times New Roman" w:hAnsi="Times New Roman" w:cs="Times New Roman"/>
          <w:szCs w:val="20"/>
        </w:rPr>
      </w:pPr>
      <w:r w:rsidRPr="009E2233">
        <w:rPr>
          <w:rFonts w:ascii="Times New Roman" w:hAnsi="Times New Roman" w:cs="Times New Roman"/>
          <w:szCs w:val="20"/>
        </w:rPr>
        <w:t>应用程序通常包括允许用户修改应用程序的特性和行为的设置功能</w:t>
      </w:r>
      <w:r>
        <w:rPr>
          <w:rFonts w:ascii="Times New Roman" w:hAnsi="Times New Roman" w:cs="Times New Roman" w:hint="eastAsia"/>
          <w:szCs w:val="20"/>
        </w:rPr>
        <w:t>，</w:t>
      </w:r>
      <w:r w:rsidRPr="009E2233">
        <w:rPr>
          <w:rFonts w:ascii="Times New Roman" w:hAnsi="Times New Roman" w:cs="Times New Roman"/>
          <w:szCs w:val="20"/>
        </w:rPr>
        <w:t>例如一些应用程序允许用户指定通知是否启用或指定多久使用云同步数据。如果要为应用程序提供设置</w:t>
      </w:r>
      <w:r w:rsidRPr="009E2233">
        <w:rPr>
          <w:rFonts w:ascii="Times New Roman" w:hAnsi="Times New Roman" w:cs="Times New Roman" w:hint="eastAsia"/>
          <w:szCs w:val="20"/>
        </w:rPr>
        <w:t>共享偏好的功能（见</w:t>
      </w:r>
      <w:r w:rsidRPr="009E2233">
        <w:rPr>
          <w:rFonts w:ascii="Times New Roman" w:hAnsi="Times New Roman" w:cs="Times New Roman" w:hint="eastAsia"/>
          <w:szCs w:val="20"/>
        </w:rPr>
        <w:fldChar w:fldCharType="begin"/>
      </w:r>
      <w:r w:rsidRPr="009E2233">
        <w:rPr>
          <w:rFonts w:ascii="Times New Roman" w:hAnsi="Times New Roman" w:cs="Times New Roman" w:hint="eastAsia"/>
          <w:szCs w:val="20"/>
        </w:rPr>
        <w:instrText xml:space="preserve"> REF _Ref7041 \h </w:instrText>
      </w:r>
      <w:r w:rsidRPr="009E2233">
        <w:rPr>
          <w:rFonts w:ascii="Times New Roman" w:hAnsi="Times New Roman" w:cs="Times New Roman" w:hint="eastAsia"/>
          <w:szCs w:val="20"/>
        </w:rPr>
      </w:r>
      <w:r w:rsidRPr="009E2233">
        <w:rPr>
          <w:rFonts w:ascii="Times New Roman" w:hAnsi="Times New Roman" w:cs="Times New Roman" w:hint="eastAsia"/>
          <w:szCs w:val="20"/>
        </w:rPr>
        <w:fldChar w:fldCharType="separate"/>
      </w:r>
      <w:r w:rsidR="00542CC1" w:rsidRPr="009E2233">
        <w:rPr>
          <w:rFonts w:ascii="Cambria" w:eastAsia="黑体" w:hAnsi="Cambria" w:cs="Times New Roman"/>
          <w:bCs/>
          <w:sz w:val="20"/>
        </w:rPr>
        <w:t>图</w:t>
      </w:r>
      <w:r w:rsidR="00542CC1" w:rsidRPr="009E2233">
        <w:rPr>
          <w:rFonts w:ascii="Cambria" w:eastAsia="黑体" w:hAnsi="Cambria" w:cs="Times New Roman"/>
          <w:bCs/>
          <w:sz w:val="20"/>
        </w:rPr>
        <w:t xml:space="preserve"> </w:t>
      </w:r>
      <w:r w:rsidR="00542CC1">
        <w:rPr>
          <w:rFonts w:ascii="Cambria" w:eastAsia="黑体" w:hAnsi="Cambria" w:cs="Times New Roman"/>
          <w:bCs/>
          <w:noProof/>
          <w:sz w:val="20"/>
        </w:rPr>
        <w:t>7</w:t>
      </w:r>
      <w:r w:rsidR="00542CC1">
        <w:rPr>
          <w:rFonts w:ascii="Cambria" w:eastAsia="黑体" w:hAnsi="Cambria" w:cs="Times New Roman"/>
          <w:bCs/>
          <w:sz w:val="20"/>
        </w:rPr>
        <w:noBreakHyphen/>
      </w:r>
      <w:r w:rsidR="00542CC1">
        <w:rPr>
          <w:rFonts w:ascii="Cambria" w:eastAsia="黑体" w:hAnsi="Cambria" w:cs="Times New Roman"/>
          <w:bCs/>
          <w:noProof/>
          <w:sz w:val="20"/>
        </w:rPr>
        <w:t>1</w:t>
      </w:r>
      <w:r w:rsidRPr="009E2233">
        <w:rPr>
          <w:rFonts w:ascii="Times New Roman" w:hAnsi="Times New Roman" w:cs="Times New Roman" w:hint="eastAsia"/>
          <w:szCs w:val="20"/>
        </w:rPr>
        <w:fldChar w:fldCharType="end"/>
      </w:r>
      <w:r w:rsidRPr="009E2233">
        <w:rPr>
          <w:rFonts w:ascii="Times New Roman" w:hAnsi="Times New Roman" w:cs="Times New Roman" w:hint="eastAsia"/>
          <w:szCs w:val="20"/>
        </w:rPr>
        <w:t>）</w:t>
      </w:r>
      <w:r w:rsidRPr="009E2233">
        <w:rPr>
          <w:rFonts w:ascii="Times New Roman" w:hAnsi="Times New Roman" w:cs="Times New Roman"/>
          <w:szCs w:val="20"/>
        </w:rPr>
        <w:t>，</w:t>
      </w:r>
      <w:r w:rsidRPr="009E2233">
        <w:rPr>
          <w:rFonts w:ascii="Times New Roman" w:hAnsi="Times New Roman" w:cs="Times New Roman" w:hint="eastAsia"/>
          <w:szCs w:val="20"/>
        </w:rPr>
        <w:t>需要</w:t>
      </w:r>
      <w:r w:rsidRPr="009E2233">
        <w:rPr>
          <w:rFonts w:ascii="Times New Roman" w:hAnsi="Times New Roman" w:cs="Times New Roman"/>
          <w:szCs w:val="20"/>
        </w:rPr>
        <w:t>使用</w:t>
      </w:r>
      <w:r>
        <w:rPr>
          <w:rFonts w:ascii="Times New Roman" w:hAnsi="Times New Roman" w:cs="Times New Roman"/>
          <w:szCs w:val="20"/>
        </w:rPr>
        <w:t>安卓</w:t>
      </w:r>
      <w:r w:rsidRPr="009E2233">
        <w:rPr>
          <w:rFonts w:ascii="Times New Roman" w:hAnsi="Times New Roman" w:cs="Times New Roman"/>
          <w:szCs w:val="20"/>
        </w:rPr>
        <w:t>的</w:t>
      </w:r>
      <w:r>
        <w:rPr>
          <w:rFonts w:ascii="Times New Roman" w:hAnsi="Times New Roman" w:cs="Times New Roman" w:hint="eastAsia"/>
          <w:szCs w:val="20"/>
        </w:rPr>
        <w:t>偏好</w:t>
      </w:r>
      <w:r w:rsidRPr="009E2233">
        <w:rPr>
          <w:rFonts w:ascii="Times New Roman" w:hAnsi="Times New Roman" w:cs="Times New Roman"/>
          <w:szCs w:val="20"/>
        </w:rPr>
        <w:t>API</w:t>
      </w:r>
      <w:r w:rsidRPr="009E2233">
        <w:rPr>
          <w:rFonts w:ascii="Times New Roman" w:hAnsi="Times New Roman" w:cs="Times New Roman"/>
          <w:szCs w:val="20"/>
        </w:rPr>
        <w:t>来构建统一的接口。</w:t>
      </w:r>
    </w:p>
    <w:p w14:paraId="5CA1166D" w14:textId="77777777" w:rsidR="000D12D4" w:rsidRPr="009E2233" w:rsidRDefault="000D12D4" w:rsidP="000D12D4">
      <w:pPr>
        <w:adjustRightInd w:val="0"/>
        <w:spacing w:beforeLines="50" w:before="211" w:afterLines="50" w:after="211"/>
        <w:ind w:firstLine="420"/>
        <w:jc w:val="center"/>
        <w:rPr>
          <w:rFonts w:ascii="Times New Roman" w:hAnsi="Times New Roman" w:cs="Times New Roman"/>
          <w:bCs/>
          <w:color w:val="000000"/>
          <w:szCs w:val="20"/>
        </w:rPr>
      </w:pPr>
      <w:r w:rsidRPr="009E2233">
        <w:rPr>
          <w:rFonts w:ascii="Times New Roman" w:hAnsi="Times New Roman" w:cs="Times New Roman"/>
          <w:bCs/>
          <w:noProof/>
          <w:color w:val="000000"/>
          <w:szCs w:val="20"/>
        </w:rPr>
        <w:drawing>
          <wp:inline distT="0" distB="0" distL="0" distR="0" wp14:anchorId="5C61283C" wp14:editId="16517C69">
            <wp:extent cx="4086225" cy="3333750"/>
            <wp:effectExtent l="0" t="0" r="9525" b="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86225" cy="3333750"/>
                    </a:xfrm>
                    <a:prstGeom prst="rect">
                      <a:avLst/>
                    </a:prstGeom>
                    <a:noFill/>
                    <a:ln>
                      <a:noFill/>
                    </a:ln>
                  </pic:spPr>
                </pic:pic>
              </a:graphicData>
            </a:graphic>
          </wp:inline>
        </w:drawing>
      </w:r>
    </w:p>
    <w:p w14:paraId="2AE633E2" w14:textId="3C9C1A24" w:rsidR="000D12D4" w:rsidRPr="009E2233" w:rsidRDefault="000D12D4" w:rsidP="000D12D4">
      <w:pPr>
        <w:spacing w:before="152" w:after="160"/>
        <w:ind w:firstLine="400"/>
        <w:jc w:val="center"/>
        <w:rPr>
          <w:rFonts w:ascii="Cambria" w:eastAsia="黑体" w:hAnsi="Cambria" w:cs="Times New Roman"/>
          <w:bCs/>
          <w:sz w:val="20"/>
        </w:rPr>
      </w:pPr>
      <w:bookmarkStart w:id="4" w:name="_Ref7041"/>
      <w:bookmarkStart w:id="5" w:name="_Toc476667781"/>
      <w:r w:rsidRPr="009E2233">
        <w:rPr>
          <w:rFonts w:ascii="Cambria" w:eastAsia="黑体" w:hAnsi="Cambria" w:cs="Times New Roman"/>
          <w:bCs/>
          <w:sz w:val="20"/>
        </w:rPr>
        <w:t>图</w:t>
      </w:r>
      <w:r w:rsidRPr="009E2233">
        <w:rPr>
          <w:rFonts w:ascii="Cambria" w:eastAsia="黑体" w:hAnsi="Cambria" w:cs="Times New Roman"/>
          <w:bCs/>
          <w:sz w:val="20"/>
        </w:rPr>
        <w:t xml:space="preserve"> </w:t>
      </w:r>
      <w:r w:rsidR="0027238B">
        <w:rPr>
          <w:rFonts w:ascii="Cambria" w:eastAsia="黑体" w:hAnsi="Cambria" w:cs="Times New Roman"/>
          <w:bCs/>
          <w:sz w:val="20"/>
        </w:rPr>
        <w:fldChar w:fldCharType="begin"/>
      </w:r>
      <w:r w:rsidR="0027238B">
        <w:rPr>
          <w:rFonts w:ascii="Cambria" w:eastAsia="黑体" w:hAnsi="Cambria" w:cs="Times New Roman"/>
          <w:bCs/>
          <w:sz w:val="20"/>
        </w:rPr>
        <w:instrText xml:space="preserve"> STYLEREF 1 \s </w:instrText>
      </w:r>
      <w:r w:rsidR="0027238B">
        <w:rPr>
          <w:rFonts w:ascii="Cambria" w:eastAsia="黑体" w:hAnsi="Cambria" w:cs="Times New Roman"/>
          <w:bCs/>
          <w:sz w:val="20"/>
        </w:rPr>
        <w:fldChar w:fldCharType="separate"/>
      </w:r>
      <w:r w:rsidR="0027238B">
        <w:rPr>
          <w:rFonts w:ascii="Cambria" w:eastAsia="黑体" w:hAnsi="Cambria" w:cs="Times New Roman"/>
          <w:bCs/>
          <w:noProof/>
          <w:sz w:val="20"/>
        </w:rPr>
        <w:t>7</w:t>
      </w:r>
      <w:r w:rsidR="0027238B">
        <w:rPr>
          <w:rFonts w:ascii="Cambria" w:eastAsia="黑体" w:hAnsi="Cambria" w:cs="Times New Roman"/>
          <w:bCs/>
          <w:sz w:val="20"/>
        </w:rPr>
        <w:fldChar w:fldCharType="end"/>
      </w:r>
      <w:r w:rsidR="0027238B">
        <w:rPr>
          <w:rFonts w:ascii="Cambria" w:eastAsia="黑体" w:hAnsi="Cambria" w:cs="Times New Roman"/>
          <w:bCs/>
          <w:sz w:val="20"/>
        </w:rPr>
        <w:noBreakHyphen/>
      </w:r>
      <w:r w:rsidR="0027238B">
        <w:rPr>
          <w:rFonts w:ascii="Cambria" w:eastAsia="黑体" w:hAnsi="Cambria" w:cs="Times New Roman"/>
          <w:bCs/>
          <w:sz w:val="20"/>
        </w:rPr>
        <w:fldChar w:fldCharType="begin"/>
      </w:r>
      <w:r w:rsidR="0027238B">
        <w:rPr>
          <w:rFonts w:ascii="Cambria" w:eastAsia="黑体" w:hAnsi="Cambria" w:cs="Times New Roman"/>
          <w:bCs/>
          <w:sz w:val="20"/>
        </w:rPr>
        <w:instrText xml:space="preserve"> SEQ </w:instrText>
      </w:r>
      <w:r w:rsidR="0027238B">
        <w:rPr>
          <w:rFonts w:ascii="Cambria" w:eastAsia="黑体" w:hAnsi="Cambria" w:cs="Times New Roman"/>
          <w:bCs/>
          <w:sz w:val="20"/>
        </w:rPr>
        <w:instrText>图</w:instrText>
      </w:r>
      <w:r w:rsidR="0027238B">
        <w:rPr>
          <w:rFonts w:ascii="Cambria" w:eastAsia="黑体" w:hAnsi="Cambria" w:cs="Times New Roman"/>
          <w:bCs/>
          <w:sz w:val="20"/>
        </w:rPr>
        <w:instrText xml:space="preserve"> \* ARABIC \s 1 </w:instrText>
      </w:r>
      <w:r w:rsidR="0027238B">
        <w:rPr>
          <w:rFonts w:ascii="Cambria" w:eastAsia="黑体" w:hAnsi="Cambria" w:cs="Times New Roman"/>
          <w:bCs/>
          <w:sz w:val="20"/>
        </w:rPr>
        <w:fldChar w:fldCharType="separate"/>
      </w:r>
      <w:r w:rsidR="0027238B">
        <w:rPr>
          <w:rFonts w:ascii="Cambria" w:eastAsia="黑体" w:hAnsi="Cambria" w:cs="Times New Roman"/>
          <w:bCs/>
          <w:noProof/>
          <w:sz w:val="20"/>
        </w:rPr>
        <w:t>1</w:t>
      </w:r>
      <w:r w:rsidR="0027238B">
        <w:rPr>
          <w:rFonts w:ascii="Cambria" w:eastAsia="黑体" w:hAnsi="Cambria" w:cs="Times New Roman"/>
          <w:bCs/>
          <w:sz w:val="20"/>
        </w:rPr>
        <w:fldChar w:fldCharType="end"/>
      </w:r>
      <w:bookmarkEnd w:id="4"/>
      <w:r>
        <w:rPr>
          <w:rFonts w:ascii="Cambria" w:eastAsia="黑体" w:hAnsi="Cambria" w:cs="Times New Roman"/>
          <w:bCs/>
          <w:sz w:val="20"/>
        </w:rPr>
        <w:t xml:space="preserve"> </w:t>
      </w:r>
      <w:r w:rsidRPr="00633EED">
        <w:rPr>
          <w:rFonts w:ascii="Cambria" w:eastAsia="黑体" w:hAnsi="Cambria" w:cs="Times New Roman" w:hint="eastAsia"/>
          <w:bCs/>
          <w:sz w:val="20"/>
        </w:rPr>
        <w:t>特性和行为的设置</w:t>
      </w:r>
      <w:bookmarkEnd w:id="5"/>
    </w:p>
    <w:p w14:paraId="5BEFB62F" w14:textId="743C888B" w:rsidR="00FF6852" w:rsidRDefault="00FF6852" w:rsidP="00FF6852">
      <w:pPr>
        <w:ind w:firstLine="420"/>
      </w:pPr>
      <w:r>
        <w:rPr>
          <w:rFonts w:hint="eastAsia"/>
        </w:rPr>
        <w:t>如果有想要保存的相对较小键值对集合，则应使用</w:t>
      </w:r>
      <w:r>
        <w:t xml:space="preserve"> </w:t>
      </w:r>
      <w:proofErr w:type="spellStart"/>
      <w:r>
        <w:t>SharedPreferences</w:t>
      </w:r>
      <w:proofErr w:type="spellEnd"/>
      <w:r>
        <w:t xml:space="preserve"> API</w:t>
      </w:r>
      <w:r>
        <w:t>。</w:t>
      </w:r>
      <w:proofErr w:type="spellStart"/>
      <w:r>
        <w:t>SharedPreferences</w:t>
      </w:r>
      <w:proofErr w:type="spellEnd"/>
      <w:r>
        <w:t xml:space="preserve"> </w:t>
      </w:r>
      <w:r>
        <w:t>对象指向包含键值对的文件，并提供读写这些键值对的简单方法。每个</w:t>
      </w:r>
      <w:r>
        <w:t xml:space="preserve"> </w:t>
      </w:r>
      <w:proofErr w:type="spellStart"/>
      <w:r>
        <w:t>SharedPreferences</w:t>
      </w:r>
      <w:proofErr w:type="spellEnd"/>
      <w:r>
        <w:t xml:space="preserve"> </w:t>
      </w:r>
      <w:r>
        <w:t>文件均由框架进行管理，可以是私有文件，也可以是共享文件。</w:t>
      </w:r>
      <w:r>
        <w:rPr>
          <w:rFonts w:hint="eastAsia"/>
        </w:rPr>
        <w:t>介绍了如何使用</w:t>
      </w:r>
      <w:r>
        <w:t xml:space="preserve"> </w:t>
      </w:r>
      <w:proofErr w:type="spellStart"/>
      <w:r>
        <w:t>SharedPreferences</w:t>
      </w:r>
      <w:proofErr w:type="spellEnd"/>
      <w:r>
        <w:t xml:space="preserve"> API </w:t>
      </w:r>
      <w:r>
        <w:t>存储和检索简单值。</w:t>
      </w:r>
      <w:r>
        <w:rPr>
          <w:rFonts w:hint="eastAsia"/>
        </w:rPr>
        <w:t>注意：</w:t>
      </w:r>
      <w:proofErr w:type="spellStart"/>
      <w:r>
        <w:t>SharedPreferences</w:t>
      </w:r>
      <w:proofErr w:type="spellEnd"/>
      <w:r>
        <w:t xml:space="preserve"> API </w:t>
      </w:r>
      <w:r>
        <w:t>用于读写键值对，不要将它们与</w:t>
      </w:r>
      <w:r w:rsidR="005375BD" w:rsidRPr="005375BD">
        <w:rPr>
          <w:bCs/>
        </w:rPr>
        <w:t>偏好</w:t>
      </w:r>
      <w:r>
        <w:t xml:space="preserve">API </w:t>
      </w:r>
      <w:r>
        <w:t>混淆，后者可帮助构建用于显示应用设置的界面（虽然它们也使用</w:t>
      </w:r>
      <w:r>
        <w:t xml:space="preserve"> </w:t>
      </w:r>
      <w:proofErr w:type="spellStart"/>
      <w:r>
        <w:t>SharedPreferences</w:t>
      </w:r>
      <w:proofErr w:type="spellEnd"/>
      <w:r>
        <w:t xml:space="preserve"> </w:t>
      </w:r>
      <w:r>
        <w:t>保存用户设置）。</w:t>
      </w:r>
      <w:r>
        <w:rPr>
          <w:rFonts w:hint="eastAsia"/>
        </w:rPr>
        <w:t>可以通过调用以下方法之一创建新的共享偏好设置文件或访问已有共享偏好设置文件：</w:t>
      </w:r>
    </w:p>
    <w:p w14:paraId="5AB57B92" w14:textId="06F04482" w:rsidR="00FF6852" w:rsidRDefault="00FF6852" w:rsidP="00F81804">
      <w:pPr>
        <w:pStyle w:val="a"/>
        <w:ind w:firstLine="360"/>
      </w:pPr>
      <w:proofErr w:type="spellStart"/>
      <w:r>
        <w:t>getSharedPreferences</w:t>
      </w:r>
      <w:proofErr w:type="spellEnd"/>
      <w:r>
        <w:t xml:space="preserve">() - </w:t>
      </w:r>
      <w:r>
        <w:t>如果需要多个由名称（使用第一个参数指定）标识的共享偏好设置文件，则使用此方法。可以从应用中的任何</w:t>
      </w:r>
      <w:r>
        <w:t xml:space="preserve"> Context </w:t>
      </w:r>
      <w:r>
        <w:t>调用此方法。</w:t>
      </w:r>
    </w:p>
    <w:p w14:paraId="7F527C9B" w14:textId="2B4DC602" w:rsidR="00FF6852" w:rsidRDefault="00FF6852" w:rsidP="00F81804">
      <w:pPr>
        <w:pStyle w:val="a"/>
        <w:ind w:firstLine="360"/>
      </w:pPr>
      <w:proofErr w:type="spellStart"/>
      <w:r>
        <w:lastRenderedPageBreak/>
        <w:t>getPreferences</w:t>
      </w:r>
      <w:proofErr w:type="spellEnd"/>
      <w:r>
        <w:t xml:space="preserve">() - </w:t>
      </w:r>
      <w:r>
        <w:t>如果只需使用</w:t>
      </w:r>
      <w:r w:rsidR="002144D2" w:rsidRPr="002144D2">
        <w:rPr>
          <w:bCs/>
        </w:rPr>
        <w:t>活动</w:t>
      </w:r>
      <w:r>
        <w:t>的一个共享首选项，从</w:t>
      </w:r>
      <w:r w:rsidR="002144D2" w:rsidRPr="002144D2">
        <w:rPr>
          <w:bCs/>
        </w:rPr>
        <w:t>活动</w:t>
      </w:r>
      <w:r>
        <w:t>中使用此方法。由于这会检索属于该</w:t>
      </w:r>
      <w:r w:rsidR="002144D2" w:rsidRPr="002144D2">
        <w:rPr>
          <w:bCs/>
        </w:rPr>
        <w:t>活动</w:t>
      </w:r>
      <w:r>
        <w:t>的默认共享偏好设置文件，因此无需提供名称。</w:t>
      </w:r>
    </w:p>
    <w:p w14:paraId="3A573433" w14:textId="554D8F88" w:rsidR="00FF6852" w:rsidRDefault="00FF6852" w:rsidP="00FF6852">
      <w:pPr>
        <w:ind w:firstLine="420"/>
      </w:pPr>
      <w:r>
        <w:rPr>
          <w:rFonts w:hint="eastAsia"/>
        </w:rPr>
        <w:t>例如，以下代码可访问由资源字符串</w:t>
      </w:r>
      <w:r>
        <w:t xml:space="preserve"> </w:t>
      </w:r>
      <w:proofErr w:type="spellStart"/>
      <w:r>
        <w:t>R.string.preference_file_key</w:t>
      </w:r>
      <w:proofErr w:type="spellEnd"/>
      <w:r>
        <w:t xml:space="preserve"> </w:t>
      </w:r>
      <w:r>
        <w:t>标识的共享偏好设置文件，并在私有模式下打开该文件，以便只有应用可以访问该文件：</w:t>
      </w:r>
    </w:p>
    <w:p w14:paraId="110ED5D6" w14:textId="77777777" w:rsidR="00FF6852" w:rsidRDefault="00FF6852" w:rsidP="00804027">
      <w:pPr>
        <w:pStyle w:val="a6"/>
        <w:ind w:firstLine="180"/>
      </w:pPr>
      <w:r>
        <w:t xml:space="preserve">Context </w:t>
      </w:r>
      <w:proofErr w:type="spellStart"/>
      <w:r>
        <w:t>context</w:t>
      </w:r>
      <w:proofErr w:type="spellEnd"/>
      <w:r>
        <w:t xml:space="preserve"> = </w:t>
      </w:r>
      <w:proofErr w:type="spellStart"/>
      <w:r>
        <w:t>getActivity</w:t>
      </w:r>
      <w:proofErr w:type="spellEnd"/>
      <w:r>
        <w:t>();</w:t>
      </w:r>
    </w:p>
    <w:p w14:paraId="012E2AA5" w14:textId="77777777" w:rsidR="00FF6852" w:rsidRDefault="00FF6852" w:rsidP="00804027">
      <w:pPr>
        <w:pStyle w:val="a6"/>
        <w:ind w:firstLine="180"/>
      </w:pPr>
      <w:proofErr w:type="spellStart"/>
      <w:r>
        <w:t>SharedPreferences</w:t>
      </w:r>
      <w:proofErr w:type="spellEnd"/>
      <w:r>
        <w:t xml:space="preserve"> </w:t>
      </w:r>
      <w:proofErr w:type="spellStart"/>
      <w:r>
        <w:t>sharedPref</w:t>
      </w:r>
      <w:proofErr w:type="spellEnd"/>
      <w:r>
        <w:t xml:space="preserve"> = </w:t>
      </w:r>
      <w:proofErr w:type="spellStart"/>
      <w:r>
        <w:t>context.getSharedPreferences</w:t>
      </w:r>
      <w:proofErr w:type="spellEnd"/>
      <w:r>
        <w:t>(</w:t>
      </w:r>
    </w:p>
    <w:p w14:paraId="63269C62" w14:textId="77777777" w:rsidR="00FF6852" w:rsidRDefault="00FF6852" w:rsidP="00804027">
      <w:pPr>
        <w:pStyle w:val="a6"/>
        <w:ind w:firstLine="180"/>
      </w:pPr>
      <w:r>
        <w:t xml:space="preserve">        </w:t>
      </w:r>
      <w:proofErr w:type="spellStart"/>
      <w:r>
        <w:t>getString</w:t>
      </w:r>
      <w:proofErr w:type="spellEnd"/>
      <w:r>
        <w:t>(</w:t>
      </w:r>
      <w:proofErr w:type="spellStart"/>
      <w:r>
        <w:t>R.string.preference_file_key</w:t>
      </w:r>
      <w:proofErr w:type="spellEnd"/>
      <w:r>
        <w:t xml:space="preserve">), </w:t>
      </w:r>
      <w:proofErr w:type="spellStart"/>
      <w:r>
        <w:t>Context.MODE_PRIVATE</w:t>
      </w:r>
      <w:proofErr w:type="spellEnd"/>
      <w:r>
        <w:t>);</w:t>
      </w:r>
    </w:p>
    <w:p w14:paraId="5C87FF85" w14:textId="56CE72D0" w:rsidR="00804027" w:rsidRDefault="00725DA9" w:rsidP="00725DA9">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49</w:t>
      </w:r>
      <w:r w:rsidR="00BA5EDF">
        <w:fldChar w:fldCharType="end"/>
      </w:r>
    </w:p>
    <w:p w14:paraId="542B7966" w14:textId="04EED154" w:rsidR="00FF6852" w:rsidRDefault="00FF6852" w:rsidP="00FF6852">
      <w:pPr>
        <w:ind w:firstLine="420"/>
      </w:pPr>
      <w:r>
        <w:rPr>
          <w:rFonts w:hint="eastAsia"/>
        </w:rPr>
        <w:t>为共享偏好设置文件命名时，应使用可唯一标识应用的名称。一种简单的方法是将应用</w:t>
      </w:r>
      <w:r>
        <w:t xml:space="preserve"> ID </w:t>
      </w:r>
      <w:r>
        <w:t>作为文件名的前缀。例如</w:t>
      </w:r>
      <w:r>
        <w:t xml:space="preserve"> "</w:t>
      </w:r>
      <w:proofErr w:type="spellStart"/>
      <w:r>
        <w:t>com.example.myapp.PREFERENCE_FILE_KEY</w:t>
      </w:r>
      <w:proofErr w:type="spellEnd"/>
      <w:r>
        <w:t>"</w:t>
      </w:r>
      <w:r>
        <w:t>。</w:t>
      </w:r>
      <w:r>
        <w:rPr>
          <w:rFonts w:hint="eastAsia"/>
        </w:rPr>
        <w:t>或者，如果只需要</w:t>
      </w:r>
      <w:r w:rsidR="002144D2" w:rsidRPr="002144D2">
        <w:rPr>
          <w:bCs/>
        </w:rPr>
        <w:t>活动</w:t>
      </w:r>
      <w:r>
        <w:t>的一个共享偏好设置文件，则可以使用</w:t>
      </w:r>
      <w:r>
        <w:t xml:space="preserve"> </w:t>
      </w:r>
      <w:proofErr w:type="spellStart"/>
      <w:r>
        <w:t>getPreferences</w:t>
      </w:r>
      <w:proofErr w:type="spellEnd"/>
      <w:r>
        <w:t xml:space="preserve">() </w:t>
      </w:r>
      <w:r>
        <w:t>方法：</w:t>
      </w:r>
    </w:p>
    <w:p w14:paraId="41CF35B3" w14:textId="77777777" w:rsidR="00FF6852" w:rsidRDefault="00FF6852" w:rsidP="00161DA3">
      <w:pPr>
        <w:pStyle w:val="a6"/>
        <w:ind w:firstLine="180"/>
      </w:pPr>
      <w:proofErr w:type="spellStart"/>
      <w:r>
        <w:t>SharedPreferences</w:t>
      </w:r>
      <w:proofErr w:type="spellEnd"/>
      <w:r>
        <w:t xml:space="preserve"> </w:t>
      </w:r>
      <w:proofErr w:type="spellStart"/>
      <w:r>
        <w:t>sharedPref</w:t>
      </w:r>
      <w:proofErr w:type="spellEnd"/>
      <w:r>
        <w:t xml:space="preserve"> = </w:t>
      </w:r>
      <w:proofErr w:type="spellStart"/>
      <w:r>
        <w:t>getActivity</w:t>
      </w:r>
      <w:proofErr w:type="spellEnd"/>
      <w:r>
        <w:t>().</w:t>
      </w:r>
      <w:proofErr w:type="spellStart"/>
      <w:r>
        <w:t>getPreferences</w:t>
      </w:r>
      <w:proofErr w:type="spellEnd"/>
      <w:r>
        <w:t>(</w:t>
      </w:r>
      <w:proofErr w:type="spellStart"/>
      <w:r>
        <w:t>Context.MODE_PRIVATE</w:t>
      </w:r>
      <w:proofErr w:type="spellEnd"/>
      <w:r>
        <w:t>);</w:t>
      </w:r>
    </w:p>
    <w:p w14:paraId="6812F3DB" w14:textId="3B1A602D" w:rsidR="00161DA3" w:rsidRDefault="008C201A" w:rsidP="008C201A">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50</w:t>
      </w:r>
      <w:r w:rsidR="00BA5EDF">
        <w:fldChar w:fldCharType="end"/>
      </w:r>
    </w:p>
    <w:p w14:paraId="59A915AC" w14:textId="09388573" w:rsidR="00FF6852" w:rsidRDefault="00FF6852" w:rsidP="00FF6852">
      <w:pPr>
        <w:ind w:firstLine="420"/>
      </w:pPr>
      <w:r>
        <w:rPr>
          <w:rFonts w:hint="eastAsia"/>
        </w:rPr>
        <w:t>注意：自</w:t>
      </w:r>
      <w:r>
        <w:t xml:space="preserve"> API </w:t>
      </w:r>
      <w:r>
        <w:t>级别</w:t>
      </w:r>
      <w:r>
        <w:t xml:space="preserve"> 17 </w:t>
      </w:r>
      <w:r>
        <w:t>起，</w:t>
      </w:r>
      <w:r>
        <w:t xml:space="preserve">MODE_WORLD_READABLE </w:t>
      </w:r>
      <w:r>
        <w:t>和</w:t>
      </w:r>
      <w:r>
        <w:t xml:space="preserve"> MODE_WORLD_WRITEABLE </w:t>
      </w:r>
      <w:r>
        <w:t>模式已被弃用。</w:t>
      </w:r>
      <w:r>
        <w:t xml:space="preserve"> </w:t>
      </w:r>
      <w:r>
        <w:t>从</w:t>
      </w:r>
      <w:r w:rsidR="00072110">
        <w:t>安卓</w:t>
      </w:r>
      <w:r>
        <w:t>7.0</w:t>
      </w:r>
      <w:r>
        <w:t>（</w:t>
      </w:r>
      <w:r>
        <w:t xml:space="preserve">API </w:t>
      </w:r>
      <w:r>
        <w:t>级别</w:t>
      </w:r>
      <w:r>
        <w:t xml:space="preserve"> 24</w:t>
      </w:r>
      <w:r>
        <w:t>）开始，如果使用这些模式，</w:t>
      </w:r>
      <w:r w:rsidR="00072110">
        <w:t>安卓</w:t>
      </w:r>
      <w:r>
        <w:t>会抛出</w:t>
      </w:r>
      <w:r>
        <w:t xml:space="preserve"> </w:t>
      </w:r>
      <w:proofErr w:type="spellStart"/>
      <w:r>
        <w:t>SecurityException</w:t>
      </w:r>
      <w:proofErr w:type="spellEnd"/>
      <w:r>
        <w:t>。如果应用需要与其他应用共享私有文件，可以通过</w:t>
      </w:r>
      <w:r>
        <w:t xml:space="preserve"> FLAG_GRANT_READ_URI_PERMISSION </w:t>
      </w:r>
      <w:r>
        <w:t>使用</w:t>
      </w:r>
      <w:r>
        <w:t xml:space="preserve"> </w:t>
      </w:r>
      <w:proofErr w:type="spellStart"/>
      <w:r>
        <w:t>FileProvider</w:t>
      </w:r>
      <w:proofErr w:type="spellEnd"/>
      <w:r>
        <w:t>。</w:t>
      </w:r>
      <w:r>
        <w:rPr>
          <w:rFonts w:hint="eastAsia"/>
        </w:rPr>
        <w:t>如果使用</w:t>
      </w:r>
      <w:r>
        <w:t xml:space="preserve"> </w:t>
      </w:r>
      <w:proofErr w:type="spellStart"/>
      <w:r>
        <w:t>SharedPreferences</w:t>
      </w:r>
      <w:proofErr w:type="spellEnd"/>
      <w:r>
        <w:t xml:space="preserve"> API </w:t>
      </w:r>
      <w:r>
        <w:t>保存应用设置，则应改用</w:t>
      </w:r>
      <w:r>
        <w:t xml:space="preserve"> </w:t>
      </w:r>
      <w:proofErr w:type="spellStart"/>
      <w:r>
        <w:t>getDefaultSharedPreferences</w:t>
      </w:r>
      <w:proofErr w:type="spellEnd"/>
      <w:r>
        <w:t xml:space="preserve">() </w:t>
      </w:r>
      <w:r>
        <w:t>获取整个应用的默认共享偏好设置文件。如需了解详情，参阅设置开发者指南。</w:t>
      </w:r>
      <w:r>
        <w:rPr>
          <w:rFonts w:hint="eastAsia"/>
        </w:rPr>
        <w:t>如需写入共享偏好设置文件，通过对</w:t>
      </w:r>
      <w:r>
        <w:t xml:space="preserve"> </w:t>
      </w:r>
      <w:proofErr w:type="spellStart"/>
      <w:r>
        <w:t>SharedPreferences</w:t>
      </w:r>
      <w:proofErr w:type="spellEnd"/>
      <w:r>
        <w:t xml:space="preserve"> </w:t>
      </w:r>
      <w:r>
        <w:t>调用</w:t>
      </w:r>
      <w:r>
        <w:t xml:space="preserve"> edit() </w:t>
      </w:r>
      <w:r>
        <w:t>以创建一个</w:t>
      </w:r>
      <w:r>
        <w:t xml:space="preserve"> </w:t>
      </w:r>
      <w:proofErr w:type="spellStart"/>
      <w:r>
        <w:t>SharedPreferences.Editor</w:t>
      </w:r>
      <w:proofErr w:type="spellEnd"/>
      <w:r>
        <w:t>。</w:t>
      </w:r>
      <w:r>
        <w:rPr>
          <w:rFonts w:hint="eastAsia"/>
        </w:rPr>
        <w:t>注意：通过对</w:t>
      </w:r>
      <w:r>
        <w:t xml:space="preserve"> </w:t>
      </w:r>
      <w:proofErr w:type="spellStart"/>
      <w:r>
        <w:t>EncryptedSharedPreferences</w:t>
      </w:r>
      <w:proofErr w:type="spellEnd"/>
      <w:r>
        <w:t xml:space="preserve"> </w:t>
      </w:r>
      <w:r>
        <w:t>对象（而不是</w:t>
      </w:r>
      <w:r>
        <w:t xml:space="preserve"> </w:t>
      </w:r>
      <w:proofErr w:type="spellStart"/>
      <w:r>
        <w:t>SharedPreferences</w:t>
      </w:r>
      <w:proofErr w:type="spellEnd"/>
      <w:r>
        <w:t xml:space="preserve"> </w:t>
      </w:r>
      <w:r>
        <w:t>对象）调用</w:t>
      </w:r>
      <w:r>
        <w:t xml:space="preserve"> edit() </w:t>
      </w:r>
      <w:r>
        <w:t>方法，可以更安全地修改共享偏好设置。如需了解详情，参阅有关如何更安全地处理数据的指南。</w:t>
      </w:r>
      <w:r>
        <w:rPr>
          <w:rFonts w:hint="eastAsia"/>
        </w:rPr>
        <w:t>传递想要使用</w:t>
      </w:r>
      <w:r>
        <w:t xml:space="preserve"> </w:t>
      </w:r>
      <w:proofErr w:type="spellStart"/>
      <w:r>
        <w:t>putInt</w:t>
      </w:r>
      <w:proofErr w:type="spellEnd"/>
      <w:r>
        <w:t xml:space="preserve">() </w:t>
      </w:r>
      <w:r>
        <w:t>和</w:t>
      </w:r>
      <w:r>
        <w:t xml:space="preserve"> </w:t>
      </w:r>
      <w:proofErr w:type="spellStart"/>
      <w:r>
        <w:t>putString</w:t>
      </w:r>
      <w:proofErr w:type="spellEnd"/>
      <w:r>
        <w:t xml:space="preserve">() </w:t>
      </w:r>
      <w:r>
        <w:t>等方法写入的键和值。然后，调用</w:t>
      </w:r>
      <w:r>
        <w:t xml:space="preserve"> apply() </w:t>
      </w:r>
      <w:r>
        <w:t>或</w:t>
      </w:r>
      <w:r>
        <w:t xml:space="preserve"> commit() </w:t>
      </w:r>
      <w:r>
        <w:t>以保存更改。例如：</w:t>
      </w:r>
    </w:p>
    <w:p w14:paraId="1B3F8F10" w14:textId="77777777" w:rsidR="00FF6852" w:rsidRDefault="00FF6852" w:rsidP="00D10ACA">
      <w:pPr>
        <w:pStyle w:val="a6"/>
        <w:ind w:firstLine="180"/>
      </w:pPr>
      <w:proofErr w:type="spellStart"/>
      <w:r>
        <w:t>SharedPreferences</w:t>
      </w:r>
      <w:proofErr w:type="spellEnd"/>
      <w:r>
        <w:t xml:space="preserve"> </w:t>
      </w:r>
      <w:proofErr w:type="spellStart"/>
      <w:r>
        <w:t>sharedPref</w:t>
      </w:r>
      <w:proofErr w:type="spellEnd"/>
      <w:r>
        <w:t xml:space="preserve"> = </w:t>
      </w:r>
      <w:proofErr w:type="spellStart"/>
      <w:r>
        <w:t>getActivity</w:t>
      </w:r>
      <w:proofErr w:type="spellEnd"/>
      <w:r>
        <w:t>().</w:t>
      </w:r>
      <w:proofErr w:type="spellStart"/>
      <w:r>
        <w:t>getPreferences</w:t>
      </w:r>
      <w:proofErr w:type="spellEnd"/>
      <w:r>
        <w:t>(</w:t>
      </w:r>
      <w:proofErr w:type="spellStart"/>
      <w:r>
        <w:t>Context.MODE_PRIVATE</w:t>
      </w:r>
      <w:proofErr w:type="spellEnd"/>
      <w:r>
        <w:t>);</w:t>
      </w:r>
    </w:p>
    <w:p w14:paraId="706019C6" w14:textId="77777777" w:rsidR="00FF6852" w:rsidRDefault="00FF6852" w:rsidP="00D10ACA">
      <w:pPr>
        <w:pStyle w:val="a6"/>
        <w:ind w:firstLine="180"/>
      </w:pPr>
      <w:proofErr w:type="spellStart"/>
      <w:r>
        <w:t>SharedPreferences.Editor</w:t>
      </w:r>
      <w:proofErr w:type="spellEnd"/>
      <w:r>
        <w:t xml:space="preserve"> editor = </w:t>
      </w:r>
      <w:proofErr w:type="spellStart"/>
      <w:r>
        <w:t>sharedPref.edit</w:t>
      </w:r>
      <w:proofErr w:type="spellEnd"/>
      <w:r>
        <w:t>();</w:t>
      </w:r>
    </w:p>
    <w:p w14:paraId="31C9AD47" w14:textId="77777777" w:rsidR="00FF6852" w:rsidRDefault="00FF6852" w:rsidP="00D10ACA">
      <w:pPr>
        <w:pStyle w:val="a6"/>
        <w:ind w:firstLine="180"/>
      </w:pPr>
      <w:proofErr w:type="spellStart"/>
      <w:r>
        <w:t>editor.putInt</w:t>
      </w:r>
      <w:proofErr w:type="spellEnd"/>
      <w:r>
        <w:t>(</w:t>
      </w:r>
      <w:proofErr w:type="spellStart"/>
      <w:r>
        <w:t>getString</w:t>
      </w:r>
      <w:proofErr w:type="spellEnd"/>
      <w:r>
        <w:t>(</w:t>
      </w:r>
      <w:proofErr w:type="spellStart"/>
      <w:r>
        <w:t>R.string.saved_high_score_key</w:t>
      </w:r>
      <w:proofErr w:type="spellEnd"/>
      <w:r>
        <w:t xml:space="preserve">), </w:t>
      </w:r>
      <w:proofErr w:type="spellStart"/>
      <w:r>
        <w:t>newHighScore</w:t>
      </w:r>
      <w:proofErr w:type="spellEnd"/>
      <w:r>
        <w:t>);</w:t>
      </w:r>
    </w:p>
    <w:p w14:paraId="21094972" w14:textId="77777777" w:rsidR="00FF6852" w:rsidRDefault="00FF6852" w:rsidP="00D10ACA">
      <w:pPr>
        <w:pStyle w:val="a6"/>
        <w:ind w:firstLine="180"/>
      </w:pPr>
      <w:proofErr w:type="spellStart"/>
      <w:r>
        <w:t>editor.apply</w:t>
      </w:r>
      <w:proofErr w:type="spellEnd"/>
      <w:r>
        <w:t>();</w:t>
      </w:r>
    </w:p>
    <w:p w14:paraId="3EC8B0F6" w14:textId="108A40D5" w:rsidR="00D10ACA" w:rsidRDefault="00057FA1" w:rsidP="00057FA1">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51</w:t>
      </w:r>
      <w:r w:rsidR="00BA5EDF">
        <w:fldChar w:fldCharType="end"/>
      </w:r>
    </w:p>
    <w:p w14:paraId="217E05E3" w14:textId="5AD6E449" w:rsidR="00FF6852" w:rsidRDefault="00FF6852" w:rsidP="00FF6852">
      <w:pPr>
        <w:ind w:firstLine="420"/>
      </w:pPr>
      <w:r>
        <w:t xml:space="preserve">apply() </w:t>
      </w:r>
      <w:r>
        <w:t>会立即更改内存中的</w:t>
      </w:r>
      <w:r>
        <w:t xml:space="preserve"> </w:t>
      </w:r>
      <w:proofErr w:type="spellStart"/>
      <w:r>
        <w:t>SharedPreferences</w:t>
      </w:r>
      <w:proofErr w:type="spellEnd"/>
      <w:r>
        <w:t xml:space="preserve"> </w:t>
      </w:r>
      <w:r>
        <w:t>对象，但会将更新异步写入磁盘。或者，也可以使用</w:t>
      </w:r>
      <w:r>
        <w:t xml:space="preserve"> commit() </w:t>
      </w:r>
      <w:r>
        <w:t>将数据同步写入磁盘。但是，由于</w:t>
      </w:r>
      <w:r>
        <w:t xml:space="preserve"> commit() </w:t>
      </w:r>
      <w:r>
        <w:t>是同步的，应避免从主线程调用它，因为它可能会暂停界面呈现。</w:t>
      </w:r>
      <w:r>
        <w:rPr>
          <w:rFonts w:hint="eastAsia"/>
        </w:rPr>
        <w:t>如需从共享偏好设置文件中检索值，调用</w:t>
      </w:r>
      <w:r>
        <w:t xml:space="preserve"> </w:t>
      </w:r>
      <w:proofErr w:type="spellStart"/>
      <w:r>
        <w:t>getInt</w:t>
      </w:r>
      <w:proofErr w:type="spellEnd"/>
      <w:r>
        <w:t xml:space="preserve">() </w:t>
      </w:r>
      <w:r>
        <w:t>和</w:t>
      </w:r>
      <w:r>
        <w:t xml:space="preserve"> </w:t>
      </w:r>
      <w:proofErr w:type="spellStart"/>
      <w:r>
        <w:t>getString</w:t>
      </w:r>
      <w:proofErr w:type="spellEnd"/>
      <w:r>
        <w:t xml:space="preserve">() </w:t>
      </w:r>
      <w:r>
        <w:t>等方法，为想要的值提供键；如果键不存在，则可以选择返回默认值。例如：</w:t>
      </w:r>
    </w:p>
    <w:p w14:paraId="56597645" w14:textId="77777777" w:rsidR="00FF6852" w:rsidRPr="00AF3BBF" w:rsidRDefault="00FF6852" w:rsidP="00AF3BBF">
      <w:pPr>
        <w:pStyle w:val="a6"/>
        <w:ind w:firstLine="180"/>
      </w:pPr>
      <w:proofErr w:type="spellStart"/>
      <w:r w:rsidRPr="00AF3BBF">
        <w:lastRenderedPageBreak/>
        <w:t>SharedPreferences</w:t>
      </w:r>
      <w:proofErr w:type="spellEnd"/>
      <w:r w:rsidRPr="00AF3BBF">
        <w:t xml:space="preserve"> </w:t>
      </w:r>
      <w:proofErr w:type="spellStart"/>
      <w:r w:rsidRPr="00AF3BBF">
        <w:t>sharedPref</w:t>
      </w:r>
      <w:proofErr w:type="spellEnd"/>
      <w:r w:rsidRPr="00AF3BBF">
        <w:t xml:space="preserve"> = </w:t>
      </w:r>
      <w:proofErr w:type="spellStart"/>
      <w:r w:rsidRPr="00AF3BBF">
        <w:t>getActivity</w:t>
      </w:r>
      <w:proofErr w:type="spellEnd"/>
      <w:r w:rsidRPr="00AF3BBF">
        <w:t>().</w:t>
      </w:r>
      <w:proofErr w:type="spellStart"/>
      <w:r w:rsidRPr="00AF3BBF">
        <w:t>getPreferences</w:t>
      </w:r>
      <w:proofErr w:type="spellEnd"/>
      <w:r w:rsidRPr="00AF3BBF">
        <w:t>(</w:t>
      </w:r>
      <w:proofErr w:type="spellStart"/>
      <w:r w:rsidRPr="00AF3BBF">
        <w:t>Context.MODE_PRIVATE</w:t>
      </w:r>
      <w:proofErr w:type="spellEnd"/>
      <w:r w:rsidRPr="00AF3BBF">
        <w:t>);</w:t>
      </w:r>
    </w:p>
    <w:p w14:paraId="411B1580" w14:textId="77777777" w:rsidR="00FF6852" w:rsidRPr="00AF3BBF" w:rsidRDefault="00FF6852" w:rsidP="00AF3BBF">
      <w:pPr>
        <w:pStyle w:val="a6"/>
        <w:ind w:firstLine="180"/>
      </w:pPr>
      <w:r w:rsidRPr="00AF3BBF">
        <w:t xml:space="preserve">int </w:t>
      </w:r>
      <w:proofErr w:type="spellStart"/>
      <w:r w:rsidRPr="00AF3BBF">
        <w:t>defaultValue</w:t>
      </w:r>
      <w:proofErr w:type="spellEnd"/>
      <w:r w:rsidRPr="00AF3BBF">
        <w:t xml:space="preserve"> = getResources().getInteger(R.integer.saved_high_score_default_key);</w:t>
      </w:r>
    </w:p>
    <w:p w14:paraId="647C6797" w14:textId="653119D4" w:rsidR="00FF6852" w:rsidRPr="00AF3BBF" w:rsidRDefault="00FF6852" w:rsidP="00AF3BBF">
      <w:pPr>
        <w:pStyle w:val="a6"/>
        <w:ind w:firstLine="180"/>
      </w:pPr>
      <w:r w:rsidRPr="00AF3BBF">
        <w:t xml:space="preserve">int </w:t>
      </w:r>
      <w:proofErr w:type="spellStart"/>
      <w:r w:rsidRPr="00AF3BBF">
        <w:t>highScore</w:t>
      </w:r>
      <w:proofErr w:type="spellEnd"/>
      <w:r w:rsidRPr="00AF3BBF">
        <w:t xml:space="preserve"> = </w:t>
      </w:r>
      <w:proofErr w:type="spellStart"/>
      <w:r w:rsidRPr="00AF3BBF">
        <w:t>sharedPref.getInt</w:t>
      </w:r>
      <w:proofErr w:type="spellEnd"/>
      <w:r w:rsidRPr="00AF3BBF">
        <w:t>(</w:t>
      </w:r>
      <w:proofErr w:type="spellStart"/>
      <w:r w:rsidRPr="00AF3BBF">
        <w:t>getString</w:t>
      </w:r>
      <w:proofErr w:type="spellEnd"/>
      <w:r w:rsidRPr="00AF3BBF">
        <w:t>(</w:t>
      </w:r>
      <w:proofErr w:type="spellStart"/>
      <w:r w:rsidRPr="00AF3BBF">
        <w:t>R.string.saved_high_score_key</w:t>
      </w:r>
      <w:proofErr w:type="spellEnd"/>
      <w:r w:rsidRPr="00AF3BBF">
        <w:t xml:space="preserve">), </w:t>
      </w:r>
      <w:proofErr w:type="spellStart"/>
      <w:r w:rsidRPr="00AF3BBF">
        <w:t>defaultValue</w:t>
      </w:r>
      <w:proofErr w:type="spellEnd"/>
      <w:r w:rsidRPr="00AF3BBF">
        <w:t>);</w:t>
      </w:r>
    </w:p>
    <w:p w14:paraId="27B8CADC" w14:textId="75B13BC7" w:rsidR="00202872" w:rsidRDefault="00AF3BBF" w:rsidP="00AF3BBF">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52</w:t>
      </w:r>
      <w:r w:rsidR="00BA5EDF">
        <w:fldChar w:fldCharType="end"/>
      </w:r>
    </w:p>
    <w:p w14:paraId="00BA12CC" w14:textId="77777777" w:rsidR="00AF3BBF" w:rsidRPr="00AF3BBF" w:rsidRDefault="00AF3BBF" w:rsidP="00AF3BBF">
      <w:pPr>
        <w:ind w:firstLine="420"/>
      </w:pPr>
    </w:p>
    <w:p w14:paraId="1685DFFC" w14:textId="6ED0866A" w:rsidR="00D07B68" w:rsidRPr="009E2233" w:rsidRDefault="00DB35A6" w:rsidP="00D07B68">
      <w:pPr>
        <w:pStyle w:val="3"/>
      </w:pPr>
      <w:r>
        <w:rPr>
          <w:rFonts w:hint="eastAsia"/>
        </w:rPr>
        <w:t>偏好</w:t>
      </w:r>
      <w:r w:rsidR="00E25B1B">
        <w:rPr>
          <w:rFonts w:hint="eastAsia"/>
        </w:rPr>
        <w:t>设置</w:t>
      </w:r>
      <w:r w:rsidR="009B29E7">
        <w:rPr>
          <w:rFonts w:hint="eastAsia"/>
        </w:rPr>
        <w:t>界面</w:t>
      </w:r>
    </w:p>
    <w:p w14:paraId="633302AA" w14:textId="0D198C77" w:rsidR="00D07B68" w:rsidRDefault="00D07B68" w:rsidP="00D07B68">
      <w:pPr>
        <w:ind w:firstLine="420"/>
        <w:rPr>
          <w:rFonts w:ascii="Times New Roman" w:hAnsi="Times New Roman" w:cs="Times New Roman"/>
          <w:szCs w:val="20"/>
          <w:shd w:val="clear" w:color="auto" w:fill="FFFFFF"/>
        </w:rPr>
      </w:pPr>
      <w:r w:rsidRPr="009E2233">
        <w:rPr>
          <w:rFonts w:ascii="Times New Roman" w:hAnsi="Times New Roman" w:cs="Times New Roman" w:hint="eastAsia"/>
          <w:szCs w:val="20"/>
          <w:shd w:val="clear" w:color="auto" w:fill="FFFFFF"/>
        </w:rPr>
        <w:t>当开发移动应用时，通常需要存储用户的偏好参数，并且在应用程序运行时使用这些参数。由于这是一个经常性的应用模式，</w:t>
      </w:r>
      <w:r w:rsidR="00B80898">
        <w:rPr>
          <w:rFonts w:ascii="Times New Roman" w:hAnsi="Times New Roman" w:cs="Times New Roman" w:hint="eastAsia"/>
          <w:szCs w:val="20"/>
          <w:shd w:val="clear" w:color="auto" w:fill="FFFFFF"/>
        </w:rPr>
        <w:t>安卓</w:t>
      </w:r>
      <w:r w:rsidRPr="009E2233">
        <w:rPr>
          <w:rFonts w:ascii="Times New Roman" w:hAnsi="Times New Roman" w:cs="Times New Roman" w:hint="eastAsia"/>
          <w:szCs w:val="20"/>
          <w:shd w:val="clear" w:color="auto" w:fill="FFFFFF"/>
        </w:rPr>
        <w:t>创建了一个偏好框架，提供一种机制使开发者能够很容易地显示、保存和操纵用户的偏好。使用该框架，在</w:t>
      </w:r>
      <w:r w:rsidRPr="009E2233">
        <w:rPr>
          <w:rFonts w:ascii="Times New Roman" w:hAnsi="Times New Roman" w:cs="Times New Roman" w:hint="eastAsia"/>
          <w:szCs w:val="20"/>
          <w:shd w:val="clear" w:color="auto" w:fill="FFFFFF"/>
        </w:rPr>
        <w:t>XML</w:t>
      </w:r>
      <w:r w:rsidRPr="009E2233">
        <w:rPr>
          <w:rFonts w:ascii="Times New Roman" w:hAnsi="Times New Roman" w:cs="Times New Roman" w:hint="eastAsia"/>
          <w:szCs w:val="20"/>
          <w:shd w:val="clear" w:color="auto" w:fill="FFFFFF"/>
        </w:rPr>
        <w:t>文件中就可以定义丰富的用户界面</w:t>
      </w:r>
      <w:r>
        <w:rPr>
          <w:rFonts w:ascii="Times New Roman" w:hAnsi="Times New Roman" w:cs="Times New Roman" w:hint="eastAsia"/>
          <w:szCs w:val="20"/>
          <w:shd w:val="clear" w:color="auto" w:fill="FFFFFF"/>
        </w:rPr>
        <w:t>，</w:t>
      </w:r>
      <w:r w:rsidRPr="009E2233">
        <w:rPr>
          <w:rFonts w:ascii="Times New Roman" w:hAnsi="Times New Roman" w:cs="Times New Roman" w:hint="eastAsia"/>
          <w:szCs w:val="20"/>
          <w:shd w:val="clear" w:color="auto" w:fill="FFFFFF"/>
        </w:rPr>
        <w:t>可以称这些界面为设置，用来帮助用户选择自己的偏好。前面章节中讲述的界面控件大多是</w:t>
      </w:r>
      <w:r w:rsidRPr="009E2233">
        <w:rPr>
          <w:rFonts w:ascii="Times New Roman" w:hAnsi="Times New Roman" w:cs="Times New Roman" w:hint="eastAsia"/>
          <w:szCs w:val="20"/>
          <w:shd w:val="clear" w:color="auto" w:fill="FFFFFF"/>
        </w:rPr>
        <w:t>View</w:t>
      </w:r>
      <w:r w:rsidRPr="009E2233">
        <w:rPr>
          <w:rFonts w:ascii="Times New Roman" w:hAnsi="Times New Roman" w:cs="Times New Roman" w:hint="eastAsia"/>
          <w:szCs w:val="20"/>
          <w:shd w:val="clear" w:color="auto" w:fill="FFFFFF"/>
        </w:rPr>
        <w:t>类的子类</w:t>
      </w:r>
      <w:r w:rsidRPr="009E2233">
        <w:rPr>
          <w:rFonts w:ascii="Times New Roman" w:hAnsi="Times New Roman" w:cs="Times New Roman"/>
          <w:szCs w:val="20"/>
          <w:shd w:val="clear" w:color="auto" w:fill="FFFFFF"/>
        </w:rPr>
        <w:t>，</w:t>
      </w:r>
      <w:r w:rsidRPr="009E2233">
        <w:rPr>
          <w:rFonts w:ascii="Times New Roman" w:hAnsi="Times New Roman" w:cs="Times New Roman" w:hint="eastAsia"/>
          <w:szCs w:val="20"/>
          <w:shd w:val="clear" w:color="auto" w:fill="FFFFFF"/>
        </w:rPr>
        <w:t>而</w:t>
      </w:r>
      <w:r w:rsidRPr="009E2233">
        <w:rPr>
          <w:rFonts w:ascii="Times New Roman" w:hAnsi="Times New Roman" w:cs="Times New Roman"/>
          <w:szCs w:val="20"/>
          <w:shd w:val="clear" w:color="auto" w:fill="FFFFFF"/>
        </w:rPr>
        <w:t>设置</w:t>
      </w:r>
      <w:r w:rsidRPr="009E2233">
        <w:rPr>
          <w:rFonts w:ascii="Times New Roman" w:hAnsi="Times New Roman" w:cs="Times New Roman" w:hint="eastAsia"/>
          <w:szCs w:val="20"/>
          <w:shd w:val="clear" w:color="auto" w:fill="FFFFFF"/>
        </w:rPr>
        <w:t>界面</w:t>
      </w:r>
      <w:r w:rsidRPr="009E2233">
        <w:rPr>
          <w:rFonts w:ascii="Times New Roman" w:hAnsi="Times New Roman" w:cs="Times New Roman"/>
          <w:szCs w:val="20"/>
          <w:shd w:val="clear" w:color="auto" w:fill="FFFFFF"/>
        </w:rPr>
        <w:t>是</w:t>
      </w:r>
      <w:r w:rsidRPr="009E2233">
        <w:rPr>
          <w:rFonts w:ascii="Times New Roman" w:hAnsi="Times New Roman" w:cs="Times New Roman" w:hint="eastAsia"/>
          <w:szCs w:val="20"/>
          <w:shd w:val="clear" w:color="auto" w:fill="FFFFFF"/>
        </w:rPr>
        <w:t>由偏好对象构建的，都是</w:t>
      </w:r>
      <w:r w:rsidRPr="009E2233">
        <w:rPr>
          <w:rFonts w:ascii="Times New Roman" w:hAnsi="Times New Roman" w:cs="Times New Roman" w:hint="eastAsia"/>
          <w:szCs w:val="20"/>
          <w:shd w:val="clear" w:color="auto" w:fill="FFFFFF"/>
        </w:rPr>
        <w:t>Preference</w:t>
      </w:r>
      <w:r w:rsidRPr="009E2233">
        <w:rPr>
          <w:rFonts w:ascii="Times New Roman" w:hAnsi="Times New Roman" w:cs="Times New Roman" w:hint="eastAsia"/>
          <w:szCs w:val="20"/>
          <w:shd w:val="clear" w:color="auto" w:fill="FFFFFF"/>
        </w:rPr>
        <w:t>的子类</w:t>
      </w:r>
      <w:r w:rsidRPr="009E2233">
        <w:rPr>
          <w:rFonts w:ascii="Times New Roman" w:hAnsi="Times New Roman" w:cs="Times New Roman"/>
          <w:szCs w:val="20"/>
          <w:shd w:val="clear" w:color="auto" w:fill="FFFFFF"/>
        </w:rPr>
        <w:t>。</w:t>
      </w:r>
      <w:r w:rsidRPr="009E2233">
        <w:rPr>
          <w:rFonts w:ascii="Times New Roman" w:hAnsi="Times New Roman" w:cs="Times New Roman" w:hint="eastAsia"/>
          <w:szCs w:val="20"/>
          <w:shd w:val="clear" w:color="auto" w:fill="FFFFFF"/>
        </w:rPr>
        <w:t>与</w:t>
      </w:r>
      <w:r w:rsidRPr="009E2233">
        <w:rPr>
          <w:rFonts w:ascii="Times New Roman" w:hAnsi="Times New Roman" w:cs="Times New Roman" w:hint="eastAsia"/>
          <w:szCs w:val="20"/>
          <w:shd w:val="clear" w:color="auto" w:fill="FFFFFF"/>
        </w:rPr>
        <w:t>View</w:t>
      </w:r>
      <w:r w:rsidRPr="009E2233">
        <w:rPr>
          <w:rFonts w:ascii="Times New Roman" w:hAnsi="Times New Roman" w:cs="Times New Roman" w:hint="eastAsia"/>
          <w:szCs w:val="20"/>
          <w:shd w:val="clear" w:color="auto" w:fill="FFFFFF"/>
        </w:rPr>
        <w:t>类界面控件类似，通过</w:t>
      </w:r>
      <w:r w:rsidRPr="009E2233">
        <w:rPr>
          <w:rFonts w:ascii="Times New Roman" w:hAnsi="Times New Roman" w:cs="Times New Roman" w:hint="eastAsia"/>
          <w:szCs w:val="20"/>
          <w:shd w:val="clear" w:color="auto" w:fill="FFFFFF"/>
        </w:rPr>
        <w:t>XML</w:t>
      </w:r>
      <w:r w:rsidRPr="009E2233">
        <w:rPr>
          <w:rFonts w:ascii="Times New Roman" w:hAnsi="Times New Roman" w:cs="Times New Roman" w:hint="eastAsia"/>
          <w:szCs w:val="20"/>
          <w:shd w:val="clear" w:color="auto" w:fill="FFFFFF"/>
        </w:rPr>
        <w:t>文件定义不同类型的偏好对象。一个偏好</w:t>
      </w:r>
      <w:r w:rsidRPr="009E2233">
        <w:rPr>
          <w:rFonts w:ascii="Times New Roman" w:hAnsi="Times New Roman" w:cs="Times New Roman"/>
          <w:szCs w:val="20"/>
          <w:shd w:val="clear" w:color="auto" w:fill="FFFFFF"/>
        </w:rPr>
        <w:t>设置</w:t>
      </w:r>
      <w:r w:rsidRPr="009E2233">
        <w:rPr>
          <w:rFonts w:ascii="Times New Roman" w:hAnsi="Times New Roman" w:cs="Times New Roman" w:hint="eastAsia"/>
          <w:szCs w:val="20"/>
          <w:shd w:val="clear" w:color="auto" w:fill="FFFFFF"/>
        </w:rPr>
        <w:t>界面由一个或多个偏好对象组成。</w:t>
      </w:r>
      <w:r w:rsidRPr="009E2233">
        <w:rPr>
          <w:rFonts w:ascii="Times New Roman" w:hAnsi="Times New Roman" w:cs="Times New Roman"/>
          <w:szCs w:val="20"/>
          <w:shd w:val="clear" w:color="auto" w:fill="FFFFFF"/>
        </w:rPr>
        <w:t>每</w:t>
      </w:r>
      <w:r w:rsidRPr="009E2233">
        <w:rPr>
          <w:rFonts w:ascii="Times New Roman" w:hAnsi="Times New Roman" w:cs="Times New Roman" w:hint="eastAsia"/>
          <w:szCs w:val="20"/>
          <w:shd w:val="clear" w:color="auto" w:fill="FFFFFF"/>
        </w:rPr>
        <w:t>个偏好对象就是设置界面上一个项目，为用户提供合适界面改变偏好设置，</w:t>
      </w:r>
      <w:r w:rsidRPr="009E2233">
        <w:rPr>
          <w:rFonts w:ascii="Times New Roman" w:hAnsi="Times New Roman" w:cs="Times New Roman"/>
          <w:szCs w:val="20"/>
          <w:shd w:val="clear" w:color="auto" w:fill="FFFFFF"/>
        </w:rPr>
        <w:t>例如</w:t>
      </w:r>
      <w:proofErr w:type="spellStart"/>
      <w:r w:rsidRPr="009E2233">
        <w:rPr>
          <w:rFonts w:ascii="Times New Roman" w:hAnsi="Times New Roman" w:cs="Times New Roman"/>
          <w:szCs w:val="20"/>
          <w:shd w:val="clear" w:color="auto" w:fill="FFFFFF"/>
        </w:rPr>
        <w:t>CheckBoxPreference</w:t>
      </w:r>
      <w:proofErr w:type="spellEnd"/>
      <w:r w:rsidRPr="009E2233">
        <w:rPr>
          <w:rFonts w:ascii="Times New Roman" w:hAnsi="Times New Roman" w:cs="Times New Roman" w:hint="eastAsia"/>
          <w:szCs w:val="20"/>
          <w:shd w:val="clear" w:color="auto" w:fill="FFFFFF"/>
        </w:rPr>
        <w:t>对象是复选框类型的设置界面；而</w:t>
      </w:r>
      <w:proofErr w:type="spellStart"/>
      <w:r w:rsidRPr="009E2233">
        <w:rPr>
          <w:rFonts w:ascii="Times New Roman" w:hAnsi="Times New Roman" w:cs="Times New Roman"/>
          <w:szCs w:val="20"/>
          <w:shd w:val="clear" w:color="auto" w:fill="FFFFFF"/>
        </w:rPr>
        <w:t>ListPreference</w:t>
      </w:r>
      <w:proofErr w:type="spellEnd"/>
      <w:r w:rsidRPr="009E2233">
        <w:rPr>
          <w:rFonts w:ascii="Times New Roman" w:hAnsi="Times New Roman" w:cs="Times New Roman" w:hint="eastAsia"/>
          <w:szCs w:val="20"/>
          <w:shd w:val="clear" w:color="auto" w:fill="FFFFFF"/>
        </w:rPr>
        <w:t>提供了一个单选的模态窗体。</w:t>
      </w:r>
      <w:r w:rsidRPr="009E2233">
        <w:rPr>
          <w:rFonts w:ascii="Times New Roman" w:hAnsi="Times New Roman" w:cs="Times New Roman"/>
          <w:szCs w:val="20"/>
          <w:shd w:val="clear" w:color="auto" w:fill="FFFFFF"/>
        </w:rPr>
        <w:t>每一个</w:t>
      </w:r>
      <w:r w:rsidRPr="009E2233">
        <w:rPr>
          <w:rFonts w:ascii="Times New Roman" w:hAnsi="Times New Roman" w:cs="Times New Roman" w:hint="eastAsia"/>
          <w:szCs w:val="20"/>
          <w:shd w:val="clear" w:color="auto" w:fill="FFFFFF"/>
        </w:rPr>
        <w:t>偏好</w:t>
      </w:r>
      <w:r w:rsidRPr="009E2233">
        <w:rPr>
          <w:rFonts w:ascii="Times New Roman" w:hAnsi="Times New Roman" w:cs="Times New Roman"/>
          <w:szCs w:val="20"/>
          <w:shd w:val="clear" w:color="auto" w:fill="FFFFFF"/>
        </w:rPr>
        <w:t>都以键值对的形式保存在应用程序</w:t>
      </w:r>
      <w:r w:rsidRPr="009E2233">
        <w:rPr>
          <w:rFonts w:ascii="Times New Roman" w:hAnsi="Times New Roman" w:cs="Times New Roman" w:hint="eastAsia"/>
          <w:szCs w:val="20"/>
          <w:shd w:val="clear" w:color="auto" w:fill="FFFFFF"/>
        </w:rPr>
        <w:t>默认的</w:t>
      </w:r>
      <w:r>
        <w:rPr>
          <w:rFonts w:ascii="Times New Roman" w:hAnsi="Times New Roman" w:cs="Times New Roman" w:hint="eastAsia"/>
          <w:szCs w:val="20"/>
          <w:shd w:val="clear" w:color="auto" w:fill="FFFFFF"/>
        </w:rPr>
        <w:t>共享偏好</w:t>
      </w:r>
      <w:r w:rsidRPr="009E2233">
        <w:rPr>
          <w:rFonts w:ascii="Times New Roman" w:hAnsi="Times New Roman" w:cs="Times New Roman"/>
          <w:szCs w:val="20"/>
          <w:shd w:val="clear" w:color="auto" w:fill="FFFFFF"/>
        </w:rPr>
        <w:t>文件中。当用户改变设置时，系统会更新</w:t>
      </w:r>
      <w:r>
        <w:rPr>
          <w:rFonts w:ascii="Times New Roman" w:hAnsi="Times New Roman" w:cs="Times New Roman" w:hint="eastAsia"/>
          <w:szCs w:val="20"/>
          <w:shd w:val="clear" w:color="auto" w:fill="FFFFFF"/>
        </w:rPr>
        <w:t>共享偏好</w:t>
      </w:r>
      <w:r w:rsidRPr="009E2233">
        <w:rPr>
          <w:rFonts w:ascii="Times New Roman" w:hAnsi="Times New Roman" w:cs="Times New Roman"/>
          <w:szCs w:val="20"/>
          <w:shd w:val="clear" w:color="auto" w:fill="FFFFFF"/>
        </w:rPr>
        <w:t>文件中</w:t>
      </w:r>
      <w:r w:rsidRPr="009E2233">
        <w:rPr>
          <w:rFonts w:ascii="Times New Roman" w:hAnsi="Times New Roman" w:cs="Times New Roman" w:hint="eastAsia"/>
          <w:szCs w:val="20"/>
          <w:shd w:val="clear" w:color="auto" w:fill="FFFFFF"/>
        </w:rPr>
        <w:t>对应的值</w:t>
      </w:r>
      <w:r>
        <w:rPr>
          <w:rFonts w:ascii="Times New Roman" w:hAnsi="Times New Roman" w:cs="Times New Roman" w:hint="eastAsia"/>
          <w:szCs w:val="20"/>
          <w:shd w:val="clear" w:color="auto" w:fill="FFFFFF"/>
        </w:rPr>
        <w:t>，</w:t>
      </w:r>
      <w:r w:rsidRPr="009E2233">
        <w:rPr>
          <w:rFonts w:ascii="Times New Roman" w:hAnsi="Times New Roman" w:cs="Times New Roman"/>
          <w:szCs w:val="20"/>
          <w:shd w:val="clear" w:color="auto" w:fill="FFFFFF"/>
        </w:rPr>
        <w:t>读取</w:t>
      </w:r>
      <w:r>
        <w:rPr>
          <w:rFonts w:ascii="Times New Roman" w:hAnsi="Times New Roman" w:cs="Times New Roman" w:hint="eastAsia"/>
          <w:szCs w:val="20"/>
          <w:shd w:val="clear" w:color="auto" w:fill="FFFFFF"/>
        </w:rPr>
        <w:t>共享偏好</w:t>
      </w:r>
      <w:r w:rsidRPr="009E2233">
        <w:rPr>
          <w:rFonts w:ascii="Times New Roman" w:hAnsi="Times New Roman" w:cs="Times New Roman"/>
          <w:szCs w:val="20"/>
          <w:shd w:val="clear" w:color="auto" w:fill="FFFFFF"/>
        </w:rPr>
        <w:t>文件中</w:t>
      </w:r>
      <w:r w:rsidRPr="009E2233">
        <w:rPr>
          <w:rFonts w:ascii="Times New Roman" w:hAnsi="Times New Roman" w:cs="Times New Roman" w:hint="eastAsia"/>
          <w:szCs w:val="20"/>
          <w:shd w:val="clear" w:color="auto" w:fill="FFFFFF"/>
        </w:rPr>
        <w:t>数据，可以根据用户的共享参数改变应用程序的行为</w:t>
      </w:r>
      <w:r w:rsidRPr="009E2233">
        <w:rPr>
          <w:rFonts w:ascii="Times New Roman" w:hAnsi="Times New Roman" w:cs="Times New Roman"/>
          <w:szCs w:val="20"/>
          <w:shd w:val="clear" w:color="auto" w:fill="FFFFFF"/>
        </w:rPr>
        <w:t>。</w:t>
      </w:r>
    </w:p>
    <w:p w14:paraId="282E733E" w14:textId="33A760B8" w:rsidR="002E45BC" w:rsidRDefault="002E45BC" w:rsidP="002E45BC">
      <w:pPr>
        <w:pStyle w:val="4"/>
        <w:rPr>
          <w:shd w:val="clear" w:color="auto" w:fill="FFFFFF"/>
        </w:rPr>
      </w:pPr>
      <w:r>
        <w:rPr>
          <w:rFonts w:hint="eastAsia"/>
          <w:shd w:val="clear" w:color="auto" w:fill="FFFFFF"/>
        </w:rPr>
        <w:t>偏好库概述</w:t>
      </w:r>
    </w:p>
    <w:p w14:paraId="3B926826" w14:textId="3CC336D6" w:rsidR="00234563" w:rsidRPr="00234563" w:rsidRDefault="00234563" w:rsidP="00234563">
      <w:pPr>
        <w:ind w:firstLine="420"/>
        <w:rPr>
          <w:rFonts w:ascii="Times New Roman" w:hAnsi="Times New Roman" w:cs="Times New Roman"/>
          <w:szCs w:val="20"/>
          <w:shd w:val="clear" w:color="auto" w:fill="FFFFFF"/>
        </w:rPr>
      </w:pPr>
      <w:r w:rsidRPr="00234563">
        <w:rPr>
          <w:rFonts w:ascii="Times New Roman" w:hAnsi="Times New Roman" w:cs="Times New Roman" w:hint="eastAsia"/>
          <w:szCs w:val="20"/>
          <w:shd w:val="clear" w:color="auto" w:fill="FFFFFF"/>
        </w:rPr>
        <w:t>设置使用户能够改变应用的功能和行为。设置可以影响后台行为，例如应用与云同步数据的频率；设置的影响还可能更为深远，例如改变用户界面的内容和呈现方式。建议使用</w:t>
      </w:r>
      <w:proofErr w:type="spellStart"/>
      <w:r w:rsidRPr="00234563">
        <w:rPr>
          <w:rFonts w:ascii="Times New Roman" w:hAnsi="Times New Roman" w:cs="Times New Roman"/>
          <w:szCs w:val="20"/>
          <w:shd w:val="clear" w:color="auto" w:fill="FFFFFF"/>
        </w:rPr>
        <w:t>AndroidX</w:t>
      </w:r>
      <w:proofErr w:type="spellEnd"/>
      <w:r w:rsidRPr="00234563">
        <w:rPr>
          <w:rFonts w:ascii="Times New Roman" w:hAnsi="Times New Roman" w:cs="Times New Roman"/>
          <w:szCs w:val="20"/>
          <w:shd w:val="clear" w:color="auto" w:fill="FFFFFF"/>
        </w:rPr>
        <w:t xml:space="preserve"> Preference Library </w:t>
      </w:r>
      <w:r w:rsidRPr="00234563">
        <w:rPr>
          <w:rFonts w:ascii="Times New Roman" w:hAnsi="Times New Roman" w:cs="Times New Roman"/>
          <w:szCs w:val="20"/>
          <w:shd w:val="clear" w:color="auto" w:fill="FFFFFF"/>
        </w:rPr>
        <w:t>将用户可配置设置集成至应用中。此库管理界面</w:t>
      </w:r>
      <w:r w:rsidR="002552AD">
        <w:rPr>
          <w:rFonts w:ascii="Times New Roman" w:hAnsi="Times New Roman" w:cs="Times New Roman" w:hint="eastAsia"/>
          <w:szCs w:val="20"/>
          <w:shd w:val="clear" w:color="auto" w:fill="FFFFFF"/>
        </w:rPr>
        <w:t>，</w:t>
      </w:r>
      <w:r w:rsidRPr="00234563">
        <w:rPr>
          <w:rFonts w:ascii="Times New Roman" w:hAnsi="Times New Roman" w:cs="Times New Roman"/>
          <w:szCs w:val="20"/>
          <w:shd w:val="clear" w:color="auto" w:fill="FFFFFF"/>
        </w:rPr>
        <w:t>并与存储空间交互，因此只需定义用户可以配置的单独设置。此库自带</w:t>
      </w:r>
      <w:r w:rsidRPr="00234563">
        <w:rPr>
          <w:rFonts w:ascii="Times New Roman" w:hAnsi="Times New Roman" w:cs="Times New Roman"/>
          <w:szCs w:val="20"/>
          <w:shd w:val="clear" w:color="auto" w:fill="FFFFFF"/>
        </w:rPr>
        <w:t>Material</w:t>
      </w:r>
      <w:r w:rsidRPr="00234563">
        <w:rPr>
          <w:rFonts w:ascii="Times New Roman" w:hAnsi="Times New Roman" w:cs="Times New Roman"/>
          <w:szCs w:val="20"/>
          <w:shd w:val="clear" w:color="auto" w:fill="FFFFFF"/>
        </w:rPr>
        <w:t>主题，可在不同的设备和操作系统版本之间提供一致的用户体验。</w:t>
      </w:r>
      <w:r w:rsidR="005375BD" w:rsidRPr="005375BD">
        <w:rPr>
          <w:rFonts w:ascii="Times New Roman" w:hAnsi="Times New Roman" w:cs="Times New Roman"/>
          <w:bCs/>
          <w:szCs w:val="20"/>
          <w:shd w:val="clear" w:color="auto" w:fill="FFFFFF"/>
        </w:rPr>
        <w:t>偏好</w:t>
      </w:r>
      <w:r w:rsidRPr="00234563">
        <w:rPr>
          <w:rFonts w:ascii="Times New Roman" w:hAnsi="Times New Roman" w:cs="Times New Roman"/>
          <w:szCs w:val="20"/>
          <w:shd w:val="clear" w:color="auto" w:fill="FFFFFF"/>
        </w:rPr>
        <w:t>是</w:t>
      </w:r>
      <w:r w:rsidRPr="00234563">
        <w:rPr>
          <w:rFonts w:ascii="Times New Roman" w:hAnsi="Times New Roman" w:cs="Times New Roman"/>
          <w:szCs w:val="20"/>
          <w:shd w:val="clear" w:color="auto" w:fill="FFFFFF"/>
        </w:rPr>
        <w:t>Preference Library</w:t>
      </w:r>
      <w:r w:rsidRPr="00234563">
        <w:rPr>
          <w:rFonts w:ascii="Times New Roman" w:hAnsi="Times New Roman" w:cs="Times New Roman"/>
          <w:szCs w:val="20"/>
          <w:shd w:val="clear" w:color="auto" w:fill="FFFFFF"/>
        </w:rPr>
        <w:t>的基础构建基块。设置屏幕包含</w:t>
      </w:r>
      <w:r w:rsidR="005375BD" w:rsidRPr="005375BD">
        <w:rPr>
          <w:rFonts w:ascii="Times New Roman" w:hAnsi="Times New Roman" w:cs="Times New Roman"/>
          <w:bCs/>
          <w:szCs w:val="20"/>
          <w:shd w:val="clear" w:color="auto" w:fill="FFFFFF"/>
        </w:rPr>
        <w:t>偏好</w:t>
      </w:r>
      <w:r w:rsidRPr="00234563">
        <w:rPr>
          <w:rFonts w:ascii="Times New Roman" w:hAnsi="Times New Roman" w:cs="Times New Roman"/>
          <w:szCs w:val="20"/>
          <w:shd w:val="clear" w:color="auto" w:fill="FFFFFF"/>
        </w:rPr>
        <w:t>层次结构。可将此层次结构定义为</w:t>
      </w:r>
      <w:r w:rsidRPr="00234563">
        <w:rPr>
          <w:rFonts w:ascii="Times New Roman" w:hAnsi="Times New Roman" w:cs="Times New Roman"/>
          <w:szCs w:val="20"/>
          <w:shd w:val="clear" w:color="auto" w:fill="FFFFFF"/>
        </w:rPr>
        <w:t xml:space="preserve"> XML </w:t>
      </w:r>
      <w:r w:rsidRPr="00234563">
        <w:rPr>
          <w:rFonts w:ascii="Times New Roman" w:hAnsi="Times New Roman" w:cs="Times New Roman"/>
          <w:szCs w:val="20"/>
          <w:shd w:val="clear" w:color="auto" w:fill="FFFFFF"/>
        </w:rPr>
        <w:t>资源，或通过代码构建层次结构。</w:t>
      </w:r>
      <w:r w:rsidRPr="00234563">
        <w:rPr>
          <w:rFonts w:ascii="Times New Roman" w:hAnsi="Times New Roman" w:cs="Times New Roman" w:hint="eastAsia"/>
          <w:szCs w:val="20"/>
          <w:shd w:val="clear" w:color="auto" w:fill="FFFFFF"/>
        </w:rPr>
        <w:t>以下部分将介绍如何使用</w:t>
      </w:r>
      <w:proofErr w:type="spellStart"/>
      <w:r w:rsidRPr="00234563">
        <w:rPr>
          <w:rFonts w:ascii="Times New Roman" w:hAnsi="Times New Roman" w:cs="Times New Roman"/>
          <w:szCs w:val="20"/>
          <w:shd w:val="clear" w:color="auto" w:fill="FFFFFF"/>
        </w:rPr>
        <w:t>AndroidX</w:t>
      </w:r>
      <w:proofErr w:type="spellEnd"/>
      <w:r w:rsidRPr="00234563">
        <w:rPr>
          <w:rFonts w:ascii="Times New Roman" w:hAnsi="Times New Roman" w:cs="Times New Roman"/>
          <w:szCs w:val="20"/>
          <w:shd w:val="clear" w:color="auto" w:fill="FFFFFF"/>
        </w:rPr>
        <w:t xml:space="preserve"> Preference Library </w:t>
      </w:r>
      <w:r w:rsidRPr="00234563">
        <w:rPr>
          <w:rFonts w:ascii="Times New Roman" w:hAnsi="Times New Roman" w:cs="Times New Roman"/>
          <w:szCs w:val="20"/>
          <w:shd w:val="clear" w:color="auto" w:fill="FFFFFF"/>
        </w:rPr>
        <w:t>构建简单的设置屏幕。</w:t>
      </w:r>
      <w:r w:rsidRPr="00234563">
        <w:rPr>
          <w:rFonts w:ascii="Times New Roman" w:hAnsi="Times New Roman" w:cs="Times New Roman" w:hint="eastAsia"/>
          <w:szCs w:val="20"/>
          <w:shd w:val="clear" w:color="auto" w:fill="FFFFFF"/>
        </w:rPr>
        <w:t>注意：本指南假定使用</w:t>
      </w:r>
      <w:r w:rsidRPr="00234563">
        <w:rPr>
          <w:rFonts w:ascii="Times New Roman" w:hAnsi="Times New Roman" w:cs="Times New Roman"/>
          <w:szCs w:val="20"/>
          <w:shd w:val="clear" w:color="auto" w:fill="FFFFFF"/>
        </w:rPr>
        <w:t>androidx.preference:preference:1.1.0-alpha04</w:t>
      </w:r>
      <w:r w:rsidRPr="00234563">
        <w:rPr>
          <w:rFonts w:ascii="Times New Roman" w:hAnsi="Times New Roman" w:cs="Times New Roman"/>
          <w:szCs w:val="20"/>
          <w:shd w:val="clear" w:color="auto" w:fill="FFFFFF"/>
        </w:rPr>
        <w:t>或更高版本。该库的旧版本可能不支持某些功能。</w:t>
      </w:r>
      <w:r w:rsidRPr="00234563">
        <w:rPr>
          <w:rFonts w:ascii="Times New Roman" w:hAnsi="Times New Roman" w:cs="Times New Roman" w:hint="eastAsia"/>
          <w:szCs w:val="20"/>
          <w:shd w:val="clear" w:color="auto" w:fill="FFFFFF"/>
        </w:rPr>
        <w:t>以下示例展示通过</w:t>
      </w:r>
      <w:r w:rsidRPr="00234563">
        <w:rPr>
          <w:rFonts w:ascii="Times New Roman" w:hAnsi="Times New Roman" w:cs="Times New Roman"/>
          <w:szCs w:val="20"/>
          <w:shd w:val="clear" w:color="auto" w:fill="FFFFFF"/>
        </w:rPr>
        <w:t>XML</w:t>
      </w:r>
      <w:r w:rsidRPr="00234563">
        <w:rPr>
          <w:rFonts w:ascii="Times New Roman" w:hAnsi="Times New Roman" w:cs="Times New Roman"/>
          <w:szCs w:val="20"/>
          <w:shd w:val="clear" w:color="auto" w:fill="FFFFFF"/>
        </w:rPr>
        <w:t>定义的简单层次结构：</w:t>
      </w:r>
    </w:p>
    <w:p w14:paraId="64A31E3D" w14:textId="77777777" w:rsidR="00234563" w:rsidRPr="00900EE8" w:rsidRDefault="00234563" w:rsidP="00900EE8">
      <w:pPr>
        <w:pStyle w:val="a6"/>
        <w:ind w:firstLine="180"/>
      </w:pPr>
      <w:r w:rsidRPr="00900EE8">
        <w:t>&lt;</w:t>
      </w:r>
      <w:proofErr w:type="spellStart"/>
      <w:r w:rsidRPr="00900EE8">
        <w:t>PreferenceScreen</w:t>
      </w:r>
      <w:proofErr w:type="spellEnd"/>
    </w:p>
    <w:p w14:paraId="60CBF78E" w14:textId="77777777" w:rsidR="00234563" w:rsidRPr="00900EE8" w:rsidRDefault="00234563" w:rsidP="00900EE8">
      <w:pPr>
        <w:pStyle w:val="a6"/>
        <w:ind w:firstLine="180"/>
      </w:pPr>
      <w:r w:rsidRPr="00900EE8">
        <w:t xml:space="preserve">    </w:t>
      </w:r>
      <w:proofErr w:type="spellStart"/>
      <w:r w:rsidRPr="00900EE8">
        <w:t>xmlns:app</w:t>
      </w:r>
      <w:proofErr w:type="spellEnd"/>
      <w:r w:rsidRPr="00900EE8">
        <w:t>="http://schemas.android.com/</w:t>
      </w:r>
      <w:proofErr w:type="spellStart"/>
      <w:r w:rsidRPr="00900EE8">
        <w:t>apk</w:t>
      </w:r>
      <w:proofErr w:type="spellEnd"/>
      <w:r w:rsidRPr="00900EE8">
        <w:t>/res-auto"&gt;</w:t>
      </w:r>
    </w:p>
    <w:p w14:paraId="0BE4E3EC" w14:textId="77777777" w:rsidR="00234563" w:rsidRPr="00900EE8" w:rsidRDefault="00234563" w:rsidP="00900EE8">
      <w:pPr>
        <w:pStyle w:val="a6"/>
        <w:ind w:firstLine="180"/>
      </w:pPr>
    </w:p>
    <w:p w14:paraId="67088656" w14:textId="77777777" w:rsidR="00234563" w:rsidRPr="00900EE8" w:rsidRDefault="00234563" w:rsidP="00900EE8">
      <w:pPr>
        <w:pStyle w:val="a6"/>
        <w:ind w:firstLine="180"/>
      </w:pPr>
      <w:r w:rsidRPr="00900EE8">
        <w:t xml:space="preserve">    &lt;</w:t>
      </w:r>
      <w:proofErr w:type="spellStart"/>
      <w:r w:rsidRPr="00900EE8">
        <w:t>SwitchPreferenceCompat</w:t>
      </w:r>
      <w:proofErr w:type="spellEnd"/>
    </w:p>
    <w:p w14:paraId="4D167486" w14:textId="77777777" w:rsidR="00234563" w:rsidRPr="00900EE8" w:rsidRDefault="00234563" w:rsidP="00900EE8">
      <w:pPr>
        <w:pStyle w:val="a6"/>
        <w:ind w:firstLine="180"/>
      </w:pPr>
      <w:r w:rsidRPr="00900EE8">
        <w:lastRenderedPageBreak/>
        <w:t xml:space="preserve">        </w:t>
      </w:r>
      <w:proofErr w:type="spellStart"/>
      <w:r w:rsidRPr="00900EE8">
        <w:t>app:key</w:t>
      </w:r>
      <w:proofErr w:type="spellEnd"/>
      <w:r w:rsidRPr="00900EE8">
        <w:t>="notifications"</w:t>
      </w:r>
    </w:p>
    <w:p w14:paraId="71810601" w14:textId="77777777" w:rsidR="00234563" w:rsidRPr="00900EE8" w:rsidRDefault="00234563" w:rsidP="00900EE8">
      <w:pPr>
        <w:pStyle w:val="a6"/>
        <w:ind w:firstLine="180"/>
      </w:pPr>
      <w:r w:rsidRPr="00900EE8">
        <w:t xml:space="preserve">        </w:t>
      </w:r>
      <w:proofErr w:type="spellStart"/>
      <w:r w:rsidRPr="00900EE8">
        <w:t>app:title</w:t>
      </w:r>
      <w:proofErr w:type="spellEnd"/>
      <w:r w:rsidRPr="00900EE8">
        <w:t>="Enable message notifications"/&gt;</w:t>
      </w:r>
    </w:p>
    <w:p w14:paraId="7DD03F95" w14:textId="77777777" w:rsidR="00234563" w:rsidRPr="00900EE8" w:rsidRDefault="00234563" w:rsidP="00900EE8">
      <w:pPr>
        <w:pStyle w:val="a6"/>
        <w:ind w:firstLine="180"/>
      </w:pPr>
    </w:p>
    <w:p w14:paraId="392434A2" w14:textId="77777777" w:rsidR="00234563" w:rsidRPr="00900EE8" w:rsidRDefault="00234563" w:rsidP="00900EE8">
      <w:pPr>
        <w:pStyle w:val="a6"/>
        <w:ind w:firstLine="180"/>
      </w:pPr>
      <w:r w:rsidRPr="00900EE8">
        <w:t xml:space="preserve">    &lt;Preference</w:t>
      </w:r>
    </w:p>
    <w:p w14:paraId="3D040E48" w14:textId="77777777" w:rsidR="00234563" w:rsidRPr="00900EE8" w:rsidRDefault="00234563" w:rsidP="00900EE8">
      <w:pPr>
        <w:pStyle w:val="a6"/>
        <w:ind w:firstLine="180"/>
      </w:pPr>
      <w:r w:rsidRPr="00900EE8">
        <w:t xml:space="preserve">        </w:t>
      </w:r>
      <w:proofErr w:type="spellStart"/>
      <w:r w:rsidRPr="00900EE8">
        <w:t>app:key</w:t>
      </w:r>
      <w:proofErr w:type="spellEnd"/>
      <w:r w:rsidRPr="00900EE8">
        <w:t>="feedback"</w:t>
      </w:r>
    </w:p>
    <w:p w14:paraId="5FA4BB6B" w14:textId="77777777" w:rsidR="00234563" w:rsidRPr="00900EE8" w:rsidRDefault="00234563" w:rsidP="00900EE8">
      <w:pPr>
        <w:pStyle w:val="a6"/>
        <w:ind w:firstLine="180"/>
      </w:pPr>
      <w:r w:rsidRPr="00900EE8">
        <w:t xml:space="preserve">        </w:t>
      </w:r>
      <w:proofErr w:type="spellStart"/>
      <w:r w:rsidRPr="00900EE8">
        <w:t>app:title</w:t>
      </w:r>
      <w:proofErr w:type="spellEnd"/>
      <w:r w:rsidRPr="00900EE8">
        <w:t>="Send feedback"</w:t>
      </w:r>
    </w:p>
    <w:p w14:paraId="4DB6DADA" w14:textId="77777777" w:rsidR="00234563" w:rsidRPr="00900EE8" w:rsidRDefault="00234563" w:rsidP="00900EE8">
      <w:pPr>
        <w:pStyle w:val="a6"/>
        <w:ind w:firstLine="180"/>
      </w:pPr>
      <w:r w:rsidRPr="00900EE8">
        <w:t xml:space="preserve">        </w:t>
      </w:r>
      <w:proofErr w:type="spellStart"/>
      <w:r w:rsidRPr="00900EE8">
        <w:t>app:summary</w:t>
      </w:r>
      <w:proofErr w:type="spellEnd"/>
      <w:r w:rsidRPr="00900EE8">
        <w:t>="Report technical issues or suggest new features"/&gt;</w:t>
      </w:r>
    </w:p>
    <w:p w14:paraId="7AF6B502" w14:textId="77777777" w:rsidR="00234563" w:rsidRPr="00900EE8" w:rsidRDefault="00234563" w:rsidP="00900EE8">
      <w:pPr>
        <w:pStyle w:val="a6"/>
        <w:ind w:firstLine="180"/>
      </w:pPr>
    </w:p>
    <w:p w14:paraId="658B096E" w14:textId="77777777" w:rsidR="00234563" w:rsidRPr="00234563" w:rsidRDefault="00234563" w:rsidP="00900EE8">
      <w:pPr>
        <w:pStyle w:val="a6"/>
        <w:ind w:firstLine="180"/>
        <w:rPr>
          <w:shd w:val="clear" w:color="auto" w:fill="FFFFFF"/>
        </w:rPr>
      </w:pPr>
      <w:r w:rsidRPr="00900EE8">
        <w:t>&lt;/</w:t>
      </w:r>
      <w:proofErr w:type="spellStart"/>
      <w:r w:rsidRPr="00900EE8">
        <w:t>PreferenceScreen</w:t>
      </w:r>
      <w:proofErr w:type="spellEnd"/>
      <w:r w:rsidRPr="00900EE8">
        <w:t>&gt;</w:t>
      </w:r>
    </w:p>
    <w:p w14:paraId="707142BE" w14:textId="03E8F9BB" w:rsidR="005B26B6" w:rsidRDefault="00900EE8" w:rsidP="00900EE8">
      <w:pPr>
        <w:pStyle w:val="a5"/>
        <w:ind w:firstLine="361"/>
        <w:rPr>
          <w:rFonts w:ascii="Times New Roman" w:hAnsi="Times New Roman" w:cs="Times New Roman"/>
          <w:szCs w:val="20"/>
          <w:shd w:val="clear" w:color="auto" w:fill="FFFFFF"/>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53</w:t>
      </w:r>
      <w:r w:rsidR="00BA5EDF">
        <w:fldChar w:fldCharType="end"/>
      </w:r>
    </w:p>
    <w:p w14:paraId="73CF4623" w14:textId="4E5C6047" w:rsidR="00234563" w:rsidRPr="00234563" w:rsidRDefault="00234563" w:rsidP="00234563">
      <w:pPr>
        <w:ind w:firstLine="420"/>
        <w:rPr>
          <w:rFonts w:ascii="Times New Roman" w:hAnsi="Times New Roman" w:cs="Times New Roman"/>
          <w:szCs w:val="20"/>
          <w:shd w:val="clear" w:color="auto" w:fill="FFFFFF"/>
        </w:rPr>
      </w:pPr>
      <w:r w:rsidRPr="00234563">
        <w:rPr>
          <w:rFonts w:ascii="Times New Roman" w:hAnsi="Times New Roman" w:cs="Times New Roman" w:hint="eastAsia"/>
          <w:szCs w:val="20"/>
          <w:shd w:val="clear" w:color="auto" w:fill="FFFFFF"/>
        </w:rPr>
        <w:t>注意：根标签必须为</w:t>
      </w:r>
      <w:r w:rsidRPr="00234563">
        <w:rPr>
          <w:rFonts w:ascii="Times New Roman" w:hAnsi="Times New Roman" w:cs="Times New Roman"/>
          <w:szCs w:val="20"/>
          <w:shd w:val="clear" w:color="auto" w:fill="FFFFFF"/>
        </w:rPr>
        <w:t xml:space="preserve"> &lt;</w:t>
      </w:r>
      <w:proofErr w:type="spellStart"/>
      <w:r w:rsidRPr="00234563">
        <w:rPr>
          <w:rFonts w:ascii="Times New Roman" w:hAnsi="Times New Roman" w:cs="Times New Roman"/>
          <w:szCs w:val="20"/>
          <w:shd w:val="clear" w:color="auto" w:fill="FFFFFF"/>
        </w:rPr>
        <w:t>PreferenceScreen</w:t>
      </w:r>
      <w:proofErr w:type="spellEnd"/>
      <w:r w:rsidRPr="00234563">
        <w:rPr>
          <w:rFonts w:ascii="Times New Roman" w:hAnsi="Times New Roman" w:cs="Times New Roman"/>
          <w:szCs w:val="20"/>
          <w:shd w:val="clear" w:color="auto" w:fill="FFFFFF"/>
        </w:rPr>
        <w:t>&gt;</w:t>
      </w:r>
      <w:r w:rsidRPr="00234563">
        <w:rPr>
          <w:rFonts w:ascii="Times New Roman" w:hAnsi="Times New Roman" w:cs="Times New Roman"/>
          <w:szCs w:val="20"/>
          <w:shd w:val="clear" w:color="auto" w:fill="FFFFFF"/>
        </w:rPr>
        <w:t>，</w:t>
      </w:r>
      <w:r w:rsidRPr="00234563">
        <w:rPr>
          <w:rFonts w:ascii="Times New Roman" w:hAnsi="Times New Roman" w:cs="Times New Roman"/>
          <w:szCs w:val="20"/>
          <w:shd w:val="clear" w:color="auto" w:fill="FFFFFF"/>
        </w:rPr>
        <w:t xml:space="preserve">XML </w:t>
      </w:r>
      <w:r w:rsidRPr="00234563">
        <w:rPr>
          <w:rFonts w:ascii="Times New Roman" w:hAnsi="Times New Roman" w:cs="Times New Roman"/>
          <w:szCs w:val="20"/>
          <w:shd w:val="clear" w:color="auto" w:fill="FFFFFF"/>
        </w:rPr>
        <w:t>资源必须放置于</w:t>
      </w:r>
      <w:r w:rsidRPr="00234563">
        <w:rPr>
          <w:rFonts w:ascii="Times New Roman" w:hAnsi="Times New Roman" w:cs="Times New Roman"/>
          <w:szCs w:val="20"/>
          <w:shd w:val="clear" w:color="auto" w:fill="FFFFFF"/>
        </w:rPr>
        <w:t xml:space="preserve"> res/xml/ </w:t>
      </w:r>
      <w:r w:rsidRPr="00234563">
        <w:rPr>
          <w:rFonts w:ascii="Times New Roman" w:hAnsi="Times New Roman" w:cs="Times New Roman"/>
          <w:szCs w:val="20"/>
          <w:shd w:val="clear" w:color="auto" w:fill="FFFFFF"/>
        </w:rPr>
        <w:t>目录。</w:t>
      </w:r>
      <w:r w:rsidRPr="00234563">
        <w:rPr>
          <w:rFonts w:ascii="Times New Roman" w:hAnsi="Times New Roman" w:cs="Times New Roman" w:hint="eastAsia"/>
          <w:szCs w:val="20"/>
          <w:shd w:val="clear" w:color="auto" w:fill="FFFFFF"/>
        </w:rPr>
        <w:t>该层级结构包含两个单独的</w:t>
      </w:r>
      <w:r w:rsidR="00DB63A3">
        <w:rPr>
          <w:rFonts w:ascii="Times New Roman" w:hAnsi="Times New Roman" w:cs="Times New Roman" w:hint="eastAsia"/>
          <w:szCs w:val="20"/>
          <w:shd w:val="clear" w:color="auto" w:fill="FFFFFF"/>
        </w:rPr>
        <w:t>偏好</w:t>
      </w:r>
      <w:r w:rsidRPr="00234563">
        <w:rPr>
          <w:rFonts w:ascii="Times New Roman" w:hAnsi="Times New Roman" w:cs="Times New Roman"/>
          <w:szCs w:val="20"/>
          <w:shd w:val="clear" w:color="auto" w:fill="FFFFFF"/>
        </w:rPr>
        <w:t>：一个支持用户切换设置的</w:t>
      </w:r>
      <w:r w:rsidRPr="00234563">
        <w:rPr>
          <w:rFonts w:ascii="Times New Roman" w:hAnsi="Times New Roman" w:cs="Times New Roman"/>
          <w:szCs w:val="20"/>
          <w:shd w:val="clear" w:color="auto" w:fill="FFFFFF"/>
        </w:rPr>
        <w:t xml:space="preserve"> </w:t>
      </w:r>
      <w:proofErr w:type="spellStart"/>
      <w:r w:rsidRPr="00234563">
        <w:rPr>
          <w:rFonts w:ascii="Times New Roman" w:hAnsi="Times New Roman" w:cs="Times New Roman"/>
          <w:szCs w:val="20"/>
          <w:shd w:val="clear" w:color="auto" w:fill="FFFFFF"/>
        </w:rPr>
        <w:t>SwitchPreferenceCompat</w:t>
      </w:r>
      <w:proofErr w:type="spellEnd"/>
      <w:r w:rsidRPr="00234563">
        <w:rPr>
          <w:rFonts w:ascii="Times New Roman" w:hAnsi="Times New Roman" w:cs="Times New Roman"/>
          <w:szCs w:val="20"/>
          <w:shd w:val="clear" w:color="auto" w:fill="FFFFFF"/>
        </w:rPr>
        <w:t>，还有一个没有微件的基础</w:t>
      </w:r>
      <w:r w:rsidR="005375BD" w:rsidRPr="005375BD">
        <w:rPr>
          <w:rFonts w:ascii="Times New Roman" w:hAnsi="Times New Roman" w:cs="Times New Roman"/>
          <w:bCs/>
          <w:szCs w:val="20"/>
          <w:shd w:val="clear" w:color="auto" w:fill="FFFFFF"/>
        </w:rPr>
        <w:t>偏好</w:t>
      </w:r>
      <w:r w:rsidRPr="00234563">
        <w:rPr>
          <w:rFonts w:ascii="Times New Roman" w:hAnsi="Times New Roman" w:cs="Times New Roman"/>
          <w:szCs w:val="20"/>
          <w:shd w:val="clear" w:color="auto" w:fill="FFFFFF"/>
        </w:rPr>
        <w:t>。</w:t>
      </w:r>
      <w:r w:rsidRPr="00234563">
        <w:rPr>
          <w:rFonts w:ascii="Times New Roman" w:hAnsi="Times New Roman" w:cs="Times New Roman" w:hint="eastAsia"/>
          <w:szCs w:val="20"/>
          <w:shd w:val="clear" w:color="auto" w:fill="FFFFFF"/>
        </w:rPr>
        <w:t>构建层次结构时，每个</w:t>
      </w:r>
      <w:r w:rsidR="005375BD" w:rsidRPr="005375BD">
        <w:rPr>
          <w:rFonts w:ascii="Times New Roman" w:hAnsi="Times New Roman" w:cs="Times New Roman"/>
          <w:bCs/>
          <w:szCs w:val="20"/>
          <w:shd w:val="clear" w:color="auto" w:fill="FFFFFF"/>
        </w:rPr>
        <w:t>偏好</w:t>
      </w:r>
      <w:r w:rsidRPr="00234563">
        <w:rPr>
          <w:rFonts w:ascii="Times New Roman" w:hAnsi="Times New Roman" w:cs="Times New Roman"/>
          <w:szCs w:val="20"/>
          <w:shd w:val="clear" w:color="auto" w:fill="FFFFFF"/>
        </w:rPr>
        <w:t>都应配有唯一的密钥。</w:t>
      </w:r>
    </w:p>
    <w:p w14:paraId="63EADF65" w14:textId="77777777" w:rsidR="00234563" w:rsidRPr="00234563" w:rsidRDefault="00234563" w:rsidP="00234563">
      <w:pPr>
        <w:ind w:firstLine="420"/>
        <w:rPr>
          <w:rFonts w:ascii="Times New Roman" w:hAnsi="Times New Roman" w:cs="Times New Roman"/>
          <w:szCs w:val="20"/>
          <w:shd w:val="clear" w:color="auto" w:fill="FFFFFF"/>
        </w:rPr>
      </w:pPr>
      <w:r w:rsidRPr="00234563">
        <w:rPr>
          <w:rFonts w:ascii="Times New Roman" w:hAnsi="Times New Roman" w:cs="Times New Roman" w:hint="eastAsia"/>
          <w:szCs w:val="20"/>
          <w:shd w:val="clear" w:color="auto" w:fill="FFFFFF"/>
        </w:rPr>
        <w:t>若要从</w:t>
      </w:r>
      <w:r w:rsidRPr="00234563">
        <w:rPr>
          <w:rFonts w:ascii="Times New Roman" w:hAnsi="Times New Roman" w:cs="Times New Roman"/>
          <w:szCs w:val="20"/>
          <w:shd w:val="clear" w:color="auto" w:fill="FFFFFF"/>
        </w:rPr>
        <w:t xml:space="preserve"> XML </w:t>
      </w:r>
      <w:r w:rsidRPr="00234563">
        <w:rPr>
          <w:rFonts w:ascii="Times New Roman" w:hAnsi="Times New Roman" w:cs="Times New Roman"/>
          <w:szCs w:val="20"/>
          <w:shd w:val="clear" w:color="auto" w:fill="FFFFFF"/>
        </w:rPr>
        <w:t>属性中扩充层次结构，则需要先创建一个</w:t>
      </w:r>
      <w:r w:rsidRPr="00234563">
        <w:rPr>
          <w:rFonts w:ascii="Times New Roman" w:hAnsi="Times New Roman" w:cs="Times New Roman"/>
          <w:szCs w:val="20"/>
          <w:shd w:val="clear" w:color="auto" w:fill="FFFFFF"/>
        </w:rPr>
        <w:t xml:space="preserve"> </w:t>
      </w:r>
      <w:proofErr w:type="spellStart"/>
      <w:r w:rsidRPr="00234563">
        <w:rPr>
          <w:rFonts w:ascii="Times New Roman" w:hAnsi="Times New Roman" w:cs="Times New Roman"/>
          <w:szCs w:val="20"/>
          <w:shd w:val="clear" w:color="auto" w:fill="FFFFFF"/>
        </w:rPr>
        <w:t>PreferenceFragmentCompat</w:t>
      </w:r>
      <w:proofErr w:type="spellEnd"/>
      <w:r w:rsidRPr="00234563">
        <w:rPr>
          <w:rFonts w:ascii="Times New Roman" w:hAnsi="Times New Roman" w:cs="Times New Roman"/>
          <w:szCs w:val="20"/>
          <w:shd w:val="clear" w:color="auto" w:fill="FFFFFF"/>
        </w:rPr>
        <w:t>，替换</w:t>
      </w:r>
      <w:r w:rsidRPr="00234563">
        <w:rPr>
          <w:rFonts w:ascii="Times New Roman" w:hAnsi="Times New Roman" w:cs="Times New Roman"/>
          <w:szCs w:val="20"/>
          <w:shd w:val="clear" w:color="auto" w:fill="FFFFFF"/>
        </w:rPr>
        <w:t xml:space="preserve"> </w:t>
      </w:r>
      <w:proofErr w:type="spellStart"/>
      <w:r w:rsidRPr="00234563">
        <w:rPr>
          <w:rFonts w:ascii="Times New Roman" w:hAnsi="Times New Roman" w:cs="Times New Roman"/>
          <w:szCs w:val="20"/>
          <w:shd w:val="clear" w:color="auto" w:fill="FFFFFF"/>
        </w:rPr>
        <w:t>onCreatePreferences</w:t>
      </w:r>
      <w:proofErr w:type="spellEnd"/>
      <w:r w:rsidRPr="00234563">
        <w:rPr>
          <w:rFonts w:ascii="Times New Roman" w:hAnsi="Times New Roman" w:cs="Times New Roman"/>
          <w:szCs w:val="20"/>
          <w:shd w:val="clear" w:color="auto" w:fill="FFFFFF"/>
        </w:rPr>
        <w:t>()</w:t>
      </w:r>
      <w:r w:rsidRPr="00234563">
        <w:rPr>
          <w:rFonts w:ascii="Times New Roman" w:hAnsi="Times New Roman" w:cs="Times New Roman"/>
          <w:szCs w:val="20"/>
          <w:shd w:val="clear" w:color="auto" w:fill="FFFFFF"/>
        </w:rPr>
        <w:t>，然后提供</w:t>
      </w:r>
      <w:r w:rsidRPr="00234563">
        <w:rPr>
          <w:rFonts w:ascii="Times New Roman" w:hAnsi="Times New Roman" w:cs="Times New Roman"/>
          <w:szCs w:val="20"/>
          <w:shd w:val="clear" w:color="auto" w:fill="FFFFFF"/>
        </w:rPr>
        <w:t xml:space="preserve"> XML </w:t>
      </w:r>
      <w:r w:rsidRPr="00234563">
        <w:rPr>
          <w:rFonts w:ascii="Times New Roman" w:hAnsi="Times New Roman" w:cs="Times New Roman"/>
          <w:szCs w:val="20"/>
          <w:shd w:val="clear" w:color="auto" w:fill="FFFFFF"/>
        </w:rPr>
        <w:t>资源进行扩充，如以下示例所示：</w:t>
      </w:r>
    </w:p>
    <w:p w14:paraId="18CEE706" w14:textId="77777777" w:rsidR="00234563" w:rsidRPr="00490EDD" w:rsidRDefault="00234563" w:rsidP="00490EDD">
      <w:pPr>
        <w:pStyle w:val="a6"/>
        <w:ind w:firstLine="180"/>
      </w:pPr>
      <w:r w:rsidRPr="00490EDD">
        <w:t xml:space="preserve">public class </w:t>
      </w:r>
      <w:proofErr w:type="spellStart"/>
      <w:r w:rsidRPr="00490EDD">
        <w:t>MySettingsFragment</w:t>
      </w:r>
      <w:proofErr w:type="spellEnd"/>
      <w:r w:rsidRPr="00490EDD">
        <w:t xml:space="preserve"> extends </w:t>
      </w:r>
      <w:proofErr w:type="spellStart"/>
      <w:r w:rsidRPr="00490EDD">
        <w:t>PreferenceFragmentCompat</w:t>
      </w:r>
      <w:proofErr w:type="spellEnd"/>
      <w:r w:rsidRPr="00490EDD">
        <w:t xml:space="preserve"> {</w:t>
      </w:r>
    </w:p>
    <w:p w14:paraId="54819969" w14:textId="77777777" w:rsidR="00234563" w:rsidRPr="00490EDD" w:rsidRDefault="00234563" w:rsidP="00490EDD">
      <w:pPr>
        <w:pStyle w:val="a6"/>
        <w:ind w:firstLine="180"/>
      </w:pPr>
      <w:r w:rsidRPr="00490EDD">
        <w:t xml:space="preserve">    @Override</w:t>
      </w:r>
    </w:p>
    <w:p w14:paraId="0AE72EE2" w14:textId="77777777" w:rsidR="00234563" w:rsidRPr="00490EDD" w:rsidRDefault="00234563" w:rsidP="00490EDD">
      <w:pPr>
        <w:pStyle w:val="a6"/>
        <w:ind w:firstLine="180"/>
      </w:pPr>
      <w:r w:rsidRPr="00490EDD">
        <w:t xml:space="preserve">    public void </w:t>
      </w:r>
      <w:proofErr w:type="spellStart"/>
      <w:r w:rsidRPr="00490EDD">
        <w:t>onCreatePreferences</w:t>
      </w:r>
      <w:proofErr w:type="spellEnd"/>
      <w:r w:rsidRPr="00490EDD">
        <w:t xml:space="preserve">(Bundle </w:t>
      </w:r>
      <w:proofErr w:type="spellStart"/>
      <w:r w:rsidRPr="00490EDD">
        <w:t>savedInstanceState</w:t>
      </w:r>
      <w:proofErr w:type="spellEnd"/>
      <w:r w:rsidRPr="00490EDD">
        <w:t xml:space="preserve">, String </w:t>
      </w:r>
      <w:proofErr w:type="spellStart"/>
      <w:r w:rsidRPr="00490EDD">
        <w:t>rootKey</w:t>
      </w:r>
      <w:proofErr w:type="spellEnd"/>
      <w:r w:rsidRPr="00490EDD">
        <w:t>) {</w:t>
      </w:r>
    </w:p>
    <w:p w14:paraId="61FE507E" w14:textId="77777777" w:rsidR="00234563" w:rsidRPr="00490EDD" w:rsidRDefault="00234563" w:rsidP="00490EDD">
      <w:pPr>
        <w:pStyle w:val="a6"/>
        <w:ind w:firstLine="180"/>
      </w:pPr>
      <w:r w:rsidRPr="00490EDD">
        <w:t xml:space="preserve">        </w:t>
      </w:r>
      <w:proofErr w:type="spellStart"/>
      <w:r w:rsidRPr="00490EDD">
        <w:t>setPreferencesFromResource</w:t>
      </w:r>
      <w:proofErr w:type="spellEnd"/>
      <w:r w:rsidRPr="00490EDD">
        <w:t>(</w:t>
      </w:r>
      <w:proofErr w:type="spellStart"/>
      <w:r w:rsidRPr="00490EDD">
        <w:t>R.xml.preferences</w:t>
      </w:r>
      <w:proofErr w:type="spellEnd"/>
      <w:r w:rsidRPr="00490EDD">
        <w:t xml:space="preserve">, </w:t>
      </w:r>
      <w:proofErr w:type="spellStart"/>
      <w:r w:rsidRPr="00490EDD">
        <w:t>rootKey</w:t>
      </w:r>
      <w:proofErr w:type="spellEnd"/>
      <w:r w:rsidRPr="00490EDD">
        <w:t>);</w:t>
      </w:r>
    </w:p>
    <w:p w14:paraId="7462DB0B" w14:textId="77777777" w:rsidR="00234563" w:rsidRPr="00490EDD" w:rsidRDefault="00234563" w:rsidP="00490EDD">
      <w:pPr>
        <w:pStyle w:val="a6"/>
        <w:ind w:firstLine="180"/>
      </w:pPr>
      <w:r w:rsidRPr="00490EDD">
        <w:t xml:space="preserve">    }</w:t>
      </w:r>
    </w:p>
    <w:p w14:paraId="0F7A3D12" w14:textId="77777777" w:rsidR="00234563" w:rsidRPr="00490EDD" w:rsidRDefault="00234563" w:rsidP="00490EDD">
      <w:pPr>
        <w:pStyle w:val="a6"/>
        <w:ind w:firstLine="180"/>
      </w:pPr>
      <w:r w:rsidRPr="00490EDD">
        <w:t>}</w:t>
      </w:r>
    </w:p>
    <w:p w14:paraId="30CA558B" w14:textId="3FA5E7AB" w:rsidR="00490EDD" w:rsidRDefault="007C611C" w:rsidP="007C611C">
      <w:pPr>
        <w:pStyle w:val="a5"/>
        <w:ind w:firstLine="361"/>
        <w:rPr>
          <w:rFonts w:ascii="Times New Roman" w:hAnsi="Times New Roman" w:cs="Times New Roman"/>
          <w:szCs w:val="20"/>
          <w:shd w:val="clear" w:color="auto" w:fill="FFFFFF"/>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54</w:t>
      </w:r>
      <w:r w:rsidR="00BA5EDF">
        <w:fldChar w:fldCharType="end"/>
      </w:r>
    </w:p>
    <w:p w14:paraId="5F85899E" w14:textId="29C64D94" w:rsidR="00234563" w:rsidRPr="00234563" w:rsidRDefault="00234563" w:rsidP="00234563">
      <w:pPr>
        <w:ind w:firstLine="420"/>
        <w:rPr>
          <w:rFonts w:ascii="Times New Roman" w:hAnsi="Times New Roman" w:cs="Times New Roman"/>
          <w:szCs w:val="20"/>
          <w:shd w:val="clear" w:color="auto" w:fill="FFFFFF"/>
        </w:rPr>
      </w:pPr>
      <w:r w:rsidRPr="00234563">
        <w:rPr>
          <w:rFonts w:ascii="Times New Roman" w:hAnsi="Times New Roman" w:cs="Times New Roman" w:hint="eastAsia"/>
          <w:szCs w:val="20"/>
          <w:shd w:val="clear" w:color="auto" w:fill="FFFFFF"/>
        </w:rPr>
        <w:t>然后，与对其他</w:t>
      </w:r>
      <w:r w:rsidR="00DB63A3" w:rsidRPr="00DB63A3">
        <w:rPr>
          <w:rFonts w:ascii="Times New Roman" w:hAnsi="Times New Roman" w:cs="Times New Roman"/>
          <w:bCs/>
          <w:szCs w:val="20"/>
          <w:shd w:val="clear" w:color="auto" w:fill="FFFFFF"/>
        </w:rPr>
        <w:t>片段</w:t>
      </w:r>
      <w:r w:rsidRPr="00234563">
        <w:rPr>
          <w:rFonts w:ascii="Times New Roman" w:hAnsi="Times New Roman" w:cs="Times New Roman"/>
          <w:szCs w:val="20"/>
          <w:shd w:val="clear" w:color="auto" w:fill="FFFFFF"/>
        </w:rPr>
        <w:t>进行的操作一样，可以将此</w:t>
      </w:r>
      <w:r w:rsidR="00DB63A3" w:rsidRPr="00DB63A3">
        <w:rPr>
          <w:rFonts w:ascii="Times New Roman" w:hAnsi="Times New Roman" w:cs="Times New Roman"/>
          <w:bCs/>
          <w:szCs w:val="20"/>
          <w:shd w:val="clear" w:color="auto" w:fill="FFFFFF"/>
        </w:rPr>
        <w:t>片段</w:t>
      </w:r>
      <w:r w:rsidRPr="00234563">
        <w:rPr>
          <w:rFonts w:ascii="Times New Roman" w:hAnsi="Times New Roman" w:cs="Times New Roman"/>
          <w:szCs w:val="20"/>
          <w:shd w:val="clear" w:color="auto" w:fill="FFFFFF"/>
        </w:rPr>
        <w:t>添加到</w:t>
      </w:r>
      <w:r w:rsidR="002144D2" w:rsidRPr="002144D2">
        <w:rPr>
          <w:rFonts w:ascii="Times New Roman" w:hAnsi="Times New Roman" w:cs="Times New Roman"/>
          <w:bCs/>
          <w:szCs w:val="20"/>
          <w:shd w:val="clear" w:color="auto" w:fill="FFFFFF"/>
        </w:rPr>
        <w:t>活动</w:t>
      </w:r>
      <w:r w:rsidRPr="00234563">
        <w:rPr>
          <w:rFonts w:ascii="Times New Roman" w:hAnsi="Times New Roman" w:cs="Times New Roman"/>
          <w:szCs w:val="20"/>
          <w:shd w:val="clear" w:color="auto" w:fill="FFFFFF"/>
        </w:rPr>
        <w:t>：</w:t>
      </w:r>
    </w:p>
    <w:p w14:paraId="3CFD7A72" w14:textId="77777777" w:rsidR="00234563" w:rsidRPr="008E55EF" w:rsidRDefault="00234563" w:rsidP="008E55EF">
      <w:pPr>
        <w:pStyle w:val="a6"/>
        <w:ind w:firstLine="180"/>
      </w:pPr>
      <w:r w:rsidRPr="008E55EF">
        <w:t xml:space="preserve">public class </w:t>
      </w:r>
      <w:proofErr w:type="spellStart"/>
      <w:r w:rsidRPr="008E55EF">
        <w:t>MySettingsActivity</w:t>
      </w:r>
      <w:proofErr w:type="spellEnd"/>
      <w:r w:rsidRPr="008E55EF">
        <w:t xml:space="preserve"> extends </w:t>
      </w:r>
      <w:proofErr w:type="spellStart"/>
      <w:r w:rsidRPr="008E55EF">
        <w:t>AppCompatActivity</w:t>
      </w:r>
      <w:proofErr w:type="spellEnd"/>
      <w:r w:rsidRPr="008E55EF">
        <w:t xml:space="preserve"> {</w:t>
      </w:r>
    </w:p>
    <w:p w14:paraId="634F3483" w14:textId="77777777" w:rsidR="00234563" w:rsidRPr="008E55EF" w:rsidRDefault="00234563" w:rsidP="008E55EF">
      <w:pPr>
        <w:pStyle w:val="a6"/>
        <w:ind w:firstLine="180"/>
      </w:pPr>
      <w:r w:rsidRPr="008E55EF">
        <w:t xml:space="preserve">    @Override</w:t>
      </w:r>
    </w:p>
    <w:p w14:paraId="709E8245" w14:textId="77777777" w:rsidR="00234563" w:rsidRPr="008E55EF" w:rsidRDefault="00234563" w:rsidP="008E55EF">
      <w:pPr>
        <w:pStyle w:val="a6"/>
        <w:ind w:firstLine="180"/>
      </w:pPr>
      <w:r w:rsidRPr="008E55EF">
        <w:t xml:space="preserve">    protected void </w:t>
      </w:r>
      <w:proofErr w:type="spellStart"/>
      <w:r w:rsidRPr="008E55EF">
        <w:t>onCreate</w:t>
      </w:r>
      <w:proofErr w:type="spellEnd"/>
      <w:r w:rsidRPr="008E55EF">
        <w:t xml:space="preserve">(Bundle </w:t>
      </w:r>
      <w:proofErr w:type="spellStart"/>
      <w:r w:rsidRPr="008E55EF">
        <w:t>savedInstanceState</w:t>
      </w:r>
      <w:proofErr w:type="spellEnd"/>
      <w:r w:rsidRPr="008E55EF">
        <w:t>) {</w:t>
      </w:r>
    </w:p>
    <w:p w14:paraId="0BF87480" w14:textId="77777777" w:rsidR="00234563" w:rsidRPr="008E55EF" w:rsidRDefault="00234563" w:rsidP="008E55EF">
      <w:pPr>
        <w:pStyle w:val="a6"/>
        <w:ind w:firstLine="180"/>
      </w:pPr>
      <w:r w:rsidRPr="008E55EF">
        <w:t xml:space="preserve">        </w:t>
      </w:r>
      <w:proofErr w:type="spellStart"/>
      <w:r w:rsidRPr="008E55EF">
        <w:t>super.onCreate</w:t>
      </w:r>
      <w:proofErr w:type="spellEnd"/>
      <w:r w:rsidRPr="008E55EF">
        <w:t>(</w:t>
      </w:r>
      <w:proofErr w:type="spellStart"/>
      <w:r w:rsidRPr="008E55EF">
        <w:t>savedInstanceState</w:t>
      </w:r>
      <w:proofErr w:type="spellEnd"/>
      <w:r w:rsidRPr="008E55EF">
        <w:t>);</w:t>
      </w:r>
    </w:p>
    <w:p w14:paraId="559A0779" w14:textId="77777777" w:rsidR="00234563" w:rsidRPr="008E55EF" w:rsidRDefault="00234563" w:rsidP="008E55EF">
      <w:pPr>
        <w:pStyle w:val="a6"/>
        <w:ind w:firstLine="180"/>
      </w:pPr>
      <w:r w:rsidRPr="008E55EF">
        <w:t xml:space="preserve">        </w:t>
      </w:r>
      <w:proofErr w:type="spellStart"/>
      <w:r w:rsidRPr="008E55EF">
        <w:t>getSupportFragmentManager</w:t>
      </w:r>
      <w:proofErr w:type="spellEnd"/>
      <w:r w:rsidRPr="008E55EF">
        <w:t>()</w:t>
      </w:r>
    </w:p>
    <w:p w14:paraId="111D96E9" w14:textId="77777777" w:rsidR="00234563" w:rsidRPr="008E55EF" w:rsidRDefault="00234563" w:rsidP="008E55EF">
      <w:pPr>
        <w:pStyle w:val="a6"/>
        <w:ind w:firstLine="180"/>
      </w:pPr>
      <w:r w:rsidRPr="008E55EF">
        <w:t xml:space="preserve">                .</w:t>
      </w:r>
      <w:proofErr w:type="spellStart"/>
      <w:r w:rsidRPr="008E55EF">
        <w:t>beginTransaction</w:t>
      </w:r>
      <w:proofErr w:type="spellEnd"/>
      <w:r w:rsidRPr="008E55EF">
        <w:t>()</w:t>
      </w:r>
    </w:p>
    <w:p w14:paraId="373315FA" w14:textId="77777777" w:rsidR="00234563" w:rsidRPr="008E55EF" w:rsidRDefault="00234563" w:rsidP="008E55EF">
      <w:pPr>
        <w:pStyle w:val="a6"/>
        <w:ind w:firstLine="180"/>
      </w:pPr>
      <w:r w:rsidRPr="008E55EF">
        <w:t xml:space="preserve">                .replace(</w:t>
      </w:r>
      <w:proofErr w:type="spellStart"/>
      <w:r w:rsidRPr="008E55EF">
        <w:t>R.id.settings_container</w:t>
      </w:r>
      <w:proofErr w:type="spellEnd"/>
      <w:r w:rsidRPr="008E55EF">
        <w:t xml:space="preserve">, new </w:t>
      </w:r>
      <w:proofErr w:type="spellStart"/>
      <w:r w:rsidRPr="008E55EF">
        <w:t>MySettingsFragment</w:t>
      </w:r>
      <w:proofErr w:type="spellEnd"/>
      <w:r w:rsidRPr="008E55EF">
        <w:t>())</w:t>
      </w:r>
    </w:p>
    <w:p w14:paraId="3DDEED8A" w14:textId="77777777" w:rsidR="00234563" w:rsidRPr="008E55EF" w:rsidRDefault="00234563" w:rsidP="008E55EF">
      <w:pPr>
        <w:pStyle w:val="a6"/>
        <w:ind w:firstLine="180"/>
      </w:pPr>
      <w:r w:rsidRPr="008E55EF">
        <w:t xml:space="preserve">                .commit();</w:t>
      </w:r>
    </w:p>
    <w:p w14:paraId="2C4B992E" w14:textId="77777777" w:rsidR="00234563" w:rsidRPr="008E55EF" w:rsidRDefault="00234563" w:rsidP="008E55EF">
      <w:pPr>
        <w:pStyle w:val="a6"/>
        <w:ind w:firstLine="180"/>
      </w:pPr>
      <w:r w:rsidRPr="008E55EF">
        <w:lastRenderedPageBreak/>
        <w:t xml:space="preserve">    }</w:t>
      </w:r>
    </w:p>
    <w:p w14:paraId="14E0FAF5" w14:textId="1487242C" w:rsidR="00234563" w:rsidRPr="008E55EF" w:rsidRDefault="00234563" w:rsidP="008E55EF">
      <w:pPr>
        <w:pStyle w:val="a6"/>
        <w:ind w:firstLine="180"/>
      </w:pPr>
      <w:r w:rsidRPr="008E55EF">
        <w:t>}</w:t>
      </w:r>
    </w:p>
    <w:p w14:paraId="1F8360D0" w14:textId="731FDE84" w:rsidR="007C611C" w:rsidRPr="007C611C" w:rsidRDefault="008E55EF" w:rsidP="008E55EF">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55</w:t>
      </w:r>
      <w:r w:rsidR="00BA5EDF">
        <w:fldChar w:fldCharType="end"/>
      </w:r>
    </w:p>
    <w:p w14:paraId="08024D3D" w14:textId="4AD6482D" w:rsidR="0069324E" w:rsidRPr="0069324E" w:rsidRDefault="0069324E" w:rsidP="0069324E">
      <w:pPr>
        <w:ind w:firstLine="420"/>
        <w:rPr>
          <w:rFonts w:ascii="Times New Roman" w:hAnsi="Times New Roman" w:cs="Times New Roman"/>
          <w:szCs w:val="20"/>
        </w:rPr>
      </w:pPr>
      <w:r w:rsidRPr="0069324E">
        <w:rPr>
          <w:rFonts w:ascii="Times New Roman" w:hAnsi="Times New Roman" w:cs="Times New Roman" w:hint="eastAsia"/>
          <w:szCs w:val="20"/>
        </w:rPr>
        <w:t>如果设置屏幕庞大繁杂，用户将难以找到想要更改的具体设置。</w:t>
      </w:r>
      <w:r w:rsidR="005375BD" w:rsidRPr="005375BD">
        <w:rPr>
          <w:rFonts w:ascii="Times New Roman" w:hAnsi="Times New Roman" w:cs="Times New Roman"/>
          <w:bCs/>
          <w:szCs w:val="20"/>
        </w:rPr>
        <w:t>偏好</w:t>
      </w:r>
      <w:r w:rsidRPr="0069324E">
        <w:rPr>
          <w:rFonts w:ascii="Times New Roman" w:hAnsi="Times New Roman" w:cs="Times New Roman"/>
          <w:szCs w:val="20"/>
        </w:rPr>
        <w:t>库可以从以下方面帮助更好地整理设置屏幕。</w:t>
      </w:r>
      <w:r w:rsidRPr="0069324E">
        <w:rPr>
          <w:rFonts w:ascii="Times New Roman" w:hAnsi="Times New Roman" w:cs="Times New Roman" w:hint="eastAsia"/>
          <w:szCs w:val="20"/>
        </w:rPr>
        <w:t>如果单单一个屏幕上就有多个相关的</w:t>
      </w:r>
      <w:r w:rsidR="00DB63A3">
        <w:rPr>
          <w:rFonts w:ascii="Times New Roman" w:hAnsi="Times New Roman" w:cs="Times New Roman" w:hint="eastAsia"/>
          <w:szCs w:val="20"/>
        </w:rPr>
        <w:t>偏好</w:t>
      </w:r>
      <w:r w:rsidRPr="0069324E">
        <w:rPr>
          <w:rFonts w:ascii="Times New Roman" w:hAnsi="Times New Roman" w:cs="Times New Roman"/>
          <w:szCs w:val="20"/>
        </w:rPr>
        <w:t>，可以使用</w:t>
      </w:r>
      <w:r w:rsidRPr="0069324E">
        <w:rPr>
          <w:rFonts w:ascii="Times New Roman" w:hAnsi="Times New Roman" w:cs="Times New Roman"/>
          <w:szCs w:val="20"/>
        </w:rPr>
        <w:t xml:space="preserve"> </w:t>
      </w:r>
      <w:proofErr w:type="spellStart"/>
      <w:r w:rsidRPr="0069324E">
        <w:rPr>
          <w:rFonts w:ascii="Times New Roman" w:hAnsi="Times New Roman" w:cs="Times New Roman"/>
          <w:szCs w:val="20"/>
        </w:rPr>
        <w:t>PreferenceCategory</w:t>
      </w:r>
      <w:proofErr w:type="spellEnd"/>
      <w:r w:rsidRPr="0069324E">
        <w:rPr>
          <w:rFonts w:ascii="Times New Roman" w:hAnsi="Times New Roman" w:cs="Times New Roman"/>
          <w:szCs w:val="20"/>
        </w:rPr>
        <w:t xml:space="preserve"> </w:t>
      </w:r>
      <w:r w:rsidRPr="0069324E">
        <w:rPr>
          <w:rFonts w:ascii="Times New Roman" w:hAnsi="Times New Roman" w:cs="Times New Roman"/>
          <w:szCs w:val="20"/>
        </w:rPr>
        <w:t>将它们归为一组。每个</w:t>
      </w:r>
      <w:r w:rsidRPr="0069324E">
        <w:rPr>
          <w:rFonts w:ascii="Times New Roman" w:hAnsi="Times New Roman" w:cs="Times New Roman"/>
          <w:szCs w:val="20"/>
        </w:rPr>
        <w:t xml:space="preserve"> </w:t>
      </w:r>
      <w:proofErr w:type="spellStart"/>
      <w:r w:rsidRPr="0069324E">
        <w:rPr>
          <w:rFonts w:ascii="Times New Roman" w:hAnsi="Times New Roman" w:cs="Times New Roman"/>
          <w:szCs w:val="20"/>
        </w:rPr>
        <w:t>PreferenceCategory</w:t>
      </w:r>
      <w:proofErr w:type="spellEnd"/>
      <w:r w:rsidRPr="0069324E">
        <w:rPr>
          <w:rFonts w:ascii="Times New Roman" w:hAnsi="Times New Roman" w:cs="Times New Roman"/>
          <w:szCs w:val="20"/>
        </w:rPr>
        <w:t xml:space="preserve"> </w:t>
      </w:r>
      <w:r w:rsidRPr="0069324E">
        <w:rPr>
          <w:rFonts w:ascii="Times New Roman" w:hAnsi="Times New Roman" w:cs="Times New Roman"/>
          <w:szCs w:val="20"/>
        </w:rPr>
        <w:t>都会显示一个类别标题，并在视觉上与其他元素区分开来。</w:t>
      </w:r>
      <w:r w:rsidRPr="0069324E">
        <w:rPr>
          <w:rFonts w:ascii="Times New Roman" w:hAnsi="Times New Roman" w:cs="Times New Roman" w:hint="eastAsia"/>
          <w:szCs w:val="20"/>
        </w:rPr>
        <w:t>如需在</w:t>
      </w:r>
      <w:r w:rsidRPr="0069324E">
        <w:rPr>
          <w:rFonts w:ascii="Times New Roman" w:hAnsi="Times New Roman" w:cs="Times New Roman"/>
          <w:szCs w:val="20"/>
        </w:rPr>
        <w:t>XML</w:t>
      </w:r>
      <w:r w:rsidRPr="0069324E">
        <w:rPr>
          <w:rFonts w:ascii="Times New Roman" w:hAnsi="Times New Roman" w:cs="Times New Roman"/>
          <w:szCs w:val="20"/>
        </w:rPr>
        <w:t>中定义</w:t>
      </w:r>
      <w:r w:rsidRPr="0069324E">
        <w:rPr>
          <w:rFonts w:ascii="Times New Roman" w:hAnsi="Times New Roman" w:cs="Times New Roman"/>
          <w:szCs w:val="20"/>
        </w:rPr>
        <w:t xml:space="preserve"> </w:t>
      </w:r>
      <w:proofErr w:type="spellStart"/>
      <w:r w:rsidRPr="0069324E">
        <w:rPr>
          <w:rFonts w:ascii="Times New Roman" w:hAnsi="Times New Roman" w:cs="Times New Roman"/>
          <w:szCs w:val="20"/>
        </w:rPr>
        <w:t>PreferenceCategory</w:t>
      </w:r>
      <w:proofErr w:type="spellEnd"/>
      <w:r w:rsidRPr="0069324E">
        <w:rPr>
          <w:rFonts w:ascii="Times New Roman" w:hAnsi="Times New Roman" w:cs="Times New Roman"/>
          <w:szCs w:val="20"/>
        </w:rPr>
        <w:t>，使用</w:t>
      </w:r>
      <w:r w:rsidRPr="0069324E">
        <w:rPr>
          <w:rFonts w:ascii="Times New Roman" w:hAnsi="Times New Roman" w:cs="Times New Roman"/>
          <w:szCs w:val="20"/>
        </w:rPr>
        <w:t xml:space="preserve"> </w:t>
      </w:r>
      <w:proofErr w:type="spellStart"/>
      <w:r w:rsidRPr="0069324E">
        <w:rPr>
          <w:rFonts w:ascii="Times New Roman" w:hAnsi="Times New Roman" w:cs="Times New Roman"/>
          <w:szCs w:val="20"/>
        </w:rPr>
        <w:t>PreferenceCategory</w:t>
      </w:r>
      <w:proofErr w:type="spellEnd"/>
      <w:r w:rsidRPr="0069324E">
        <w:rPr>
          <w:rFonts w:ascii="Times New Roman" w:hAnsi="Times New Roman" w:cs="Times New Roman"/>
          <w:szCs w:val="20"/>
        </w:rPr>
        <w:t xml:space="preserve"> </w:t>
      </w:r>
      <w:r w:rsidRPr="0069324E">
        <w:rPr>
          <w:rFonts w:ascii="Times New Roman" w:hAnsi="Times New Roman" w:cs="Times New Roman"/>
          <w:szCs w:val="20"/>
        </w:rPr>
        <w:t>封装</w:t>
      </w:r>
      <w:r w:rsidR="005375BD" w:rsidRPr="005375BD">
        <w:rPr>
          <w:rFonts w:ascii="Times New Roman" w:hAnsi="Times New Roman" w:cs="Times New Roman"/>
          <w:bCs/>
          <w:szCs w:val="20"/>
        </w:rPr>
        <w:t>偏好</w:t>
      </w:r>
      <w:r w:rsidRPr="0069324E">
        <w:rPr>
          <w:rFonts w:ascii="Times New Roman" w:hAnsi="Times New Roman" w:cs="Times New Roman"/>
          <w:szCs w:val="20"/>
        </w:rPr>
        <w:t>标记，如下所示：</w:t>
      </w:r>
    </w:p>
    <w:p w14:paraId="0BB1BD2B" w14:textId="77777777" w:rsidR="0069324E" w:rsidRPr="00DC5FDF" w:rsidRDefault="0069324E" w:rsidP="00DC5FDF">
      <w:pPr>
        <w:pStyle w:val="a6"/>
        <w:ind w:firstLine="180"/>
      </w:pPr>
      <w:r w:rsidRPr="00DC5FDF">
        <w:t>&lt;</w:t>
      </w:r>
      <w:proofErr w:type="spellStart"/>
      <w:r w:rsidRPr="00DC5FDF">
        <w:t>PreferenceScreen</w:t>
      </w:r>
      <w:proofErr w:type="spellEnd"/>
    </w:p>
    <w:p w14:paraId="3CB2E45A" w14:textId="77777777" w:rsidR="0069324E" w:rsidRPr="00DC5FDF" w:rsidRDefault="0069324E" w:rsidP="00DC5FDF">
      <w:pPr>
        <w:pStyle w:val="a6"/>
        <w:ind w:firstLine="180"/>
      </w:pPr>
      <w:r w:rsidRPr="00DC5FDF">
        <w:t xml:space="preserve">    </w:t>
      </w:r>
      <w:proofErr w:type="spellStart"/>
      <w:r w:rsidRPr="00DC5FDF">
        <w:t>xmlns:app</w:t>
      </w:r>
      <w:proofErr w:type="spellEnd"/>
      <w:r w:rsidRPr="00DC5FDF">
        <w:t>="http://schemas.android.com/</w:t>
      </w:r>
      <w:proofErr w:type="spellStart"/>
      <w:r w:rsidRPr="00DC5FDF">
        <w:t>apk</w:t>
      </w:r>
      <w:proofErr w:type="spellEnd"/>
      <w:r w:rsidRPr="00DC5FDF">
        <w:t>/res-auto"&gt;</w:t>
      </w:r>
    </w:p>
    <w:p w14:paraId="35EF2058" w14:textId="77777777" w:rsidR="0069324E" w:rsidRPr="00DC5FDF" w:rsidRDefault="0069324E" w:rsidP="00DC5FDF">
      <w:pPr>
        <w:pStyle w:val="a6"/>
        <w:ind w:firstLine="180"/>
      </w:pPr>
    </w:p>
    <w:p w14:paraId="31B8AD08" w14:textId="77777777" w:rsidR="0069324E" w:rsidRPr="00DC5FDF" w:rsidRDefault="0069324E" w:rsidP="00DC5FDF">
      <w:pPr>
        <w:pStyle w:val="a6"/>
        <w:ind w:firstLine="180"/>
      </w:pPr>
      <w:r w:rsidRPr="00DC5FDF">
        <w:t xml:space="preserve">    &lt;</w:t>
      </w:r>
      <w:proofErr w:type="spellStart"/>
      <w:r w:rsidRPr="00DC5FDF">
        <w:t>PreferenceCategory</w:t>
      </w:r>
      <w:proofErr w:type="spellEnd"/>
    </w:p>
    <w:p w14:paraId="14D2D650" w14:textId="77777777" w:rsidR="0069324E" w:rsidRPr="00DC5FDF" w:rsidRDefault="0069324E" w:rsidP="00DC5FDF">
      <w:pPr>
        <w:pStyle w:val="a6"/>
        <w:ind w:firstLine="180"/>
      </w:pPr>
      <w:r w:rsidRPr="00DC5FDF">
        <w:t xml:space="preserve">        </w:t>
      </w:r>
      <w:proofErr w:type="spellStart"/>
      <w:r w:rsidRPr="00DC5FDF">
        <w:t>app:key</w:t>
      </w:r>
      <w:proofErr w:type="spellEnd"/>
      <w:r w:rsidRPr="00DC5FDF">
        <w:t>="</w:t>
      </w:r>
      <w:proofErr w:type="spellStart"/>
      <w:r w:rsidRPr="00DC5FDF">
        <w:t>notifications_category</w:t>
      </w:r>
      <w:proofErr w:type="spellEnd"/>
      <w:r w:rsidRPr="00DC5FDF">
        <w:t>"</w:t>
      </w:r>
    </w:p>
    <w:p w14:paraId="77747CB2" w14:textId="77777777" w:rsidR="0069324E" w:rsidRPr="00DC5FDF" w:rsidRDefault="0069324E" w:rsidP="00DC5FDF">
      <w:pPr>
        <w:pStyle w:val="a6"/>
        <w:ind w:firstLine="180"/>
      </w:pPr>
      <w:r w:rsidRPr="00DC5FDF">
        <w:t xml:space="preserve">        </w:t>
      </w:r>
      <w:proofErr w:type="spellStart"/>
      <w:r w:rsidRPr="00DC5FDF">
        <w:t>app:title</w:t>
      </w:r>
      <w:proofErr w:type="spellEnd"/>
      <w:r w:rsidRPr="00DC5FDF">
        <w:t>="Notifications"&gt;</w:t>
      </w:r>
    </w:p>
    <w:p w14:paraId="4AE0BD5D" w14:textId="77777777" w:rsidR="0069324E" w:rsidRPr="00DC5FDF" w:rsidRDefault="0069324E" w:rsidP="00DC5FDF">
      <w:pPr>
        <w:pStyle w:val="a6"/>
        <w:ind w:firstLine="180"/>
      </w:pPr>
    </w:p>
    <w:p w14:paraId="2ACD66A3" w14:textId="77777777" w:rsidR="0069324E" w:rsidRPr="00DC5FDF" w:rsidRDefault="0069324E" w:rsidP="00DC5FDF">
      <w:pPr>
        <w:pStyle w:val="a6"/>
        <w:ind w:firstLine="180"/>
      </w:pPr>
      <w:r w:rsidRPr="00DC5FDF">
        <w:t xml:space="preserve">        &lt;</w:t>
      </w:r>
      <w:proofErr w:type="spellStart"/>
      <w:r w:rsidRPr="00DC5FDF">
        <w:t>SwitchPreferenceCompat</w:t>
      </w:r>
      <w:proofErr w:type="spellEnd"/>
    </w:p>
    <w:p w14:paraId="24E74A7E" w14:textId="77777777" w:rsidR="0069324E" w:rsidRPr="00DC5FDF" w:rsidRDefault="0069324E" w:rsidP="00DC5FDF">
      <w:pPr>
        <w:pStyle w:val="a6"/>
        <w:ind w:firstLine="180"/>
      </w:pPr>
      <w:r w:rsidRPr="00DC5FDF">
        <w:t xml:space="preserve">            </w:t>
      </w:r>
      <w:proofErr w:type="spellStart"/>
      <w:r w:rsidRPr="00DC5FDF">
        <w:t>app:key</w:t>
      </w:r>
      <w:proofErr w:type="spellEnd"/>
      <w:r w:rsidRPr="00DC5FDF">
        <w:t>="notifications"</w:t>
      </w:r>
    </w:p>
    <w:p w14:paraId="58217DFE" w14:textId="77777777" w:rsidR="0069324E" w:rsidRPr="00DC5FDF" w:rsidRDefault="0069324E" w:rsidP="00DC5FDF">
      <w:pPr>
        <w:pStyle w:val="a6"/>
        <w:ind w:firstLine="180"/>
      </w:pPr>
      <w:r w:rsidRPr="00DC5FDF">
        <w:t xml:space="preserve">            </w:t>
      </w:r>
      <w:proofErr w:type="spellStart"/>
      <w:r w:rsidRPr="00DC5FDF">
        <w:t>app:title</w:t>
      </w:r>
      <w:proofErr w:type="spellEnd"/>
      <w:r w:rsidRPr="00DC5FDF">
        <w:t>="Enable message notifications"/&gt;</w:t>
      </w:r>
    </w:p>
    <w:p w14:paraId="17EB5849" w14:textId="77777777" w:rsidR="0069324E" w:rsidRPr="00DC5FDF" w:rsidRDefault="0069324E" w:rsidP="00DC5FDF">
      <w:pPr>
        <w:pStyle w:val="a6"/>
        <w:ind w:firstLine="180"/>
      </w:pPr>
    </w:p>
    <w:p w14:paraId="3AA6A849" w14:textId="77777777" w:rsidR="0069324E" w:rsidRPr="00DC5FDF" w:rsidRDefault="0069324E" w:rsidP="00DC5FDF">
      <w:pPr>
        <w:pStyle w:val="a6"/>
        <w:ind w:firstLine="180"/>
      </w:pPr>
      <w:r w:rsidRPr="00DC5FDF">
        <w:t xml:space="preserve">    &lt;/</w:t>
      </w:r>
      <w:proofErr w:type="spellStart"/>
      <w:r w:rsidRPr="00DC5FDF">
        <w:t>PreferenceCategory</w:t>
      </w:r>
      <w:proofErr w:type="spellEnd"/>
      <w:r w:rsidRPr="00DC5FDF">
        <w:t>&gt;</w:t>
      </w:r>
    </w:p>
    <w:p w14:paraId="2692C21A" w14:textId="77777777" w:rsidR="0069324E" w:rsidRPr="00DC5FDF" w:rsidRDefault="0069324E" w:rsidP="00DC5FDF">
      <w:pPr>
        <w:pStyle w:val="a6"/>
        <w:ind w:firstLine="180"/>
      </w:pPr>
    </w:p>
    <w:p w14:paraId="672D2128" w14:textId="77777777" w:rsidR="0069324E" w:rsidRPr="00DC5FDF" w:rsidRDefault="0069324E" w:rsidP="00DC5FDF">
      <w:pPr>
        <w:pStyle w:val="a6"/>
        <w:ind w:firstLine="180"/>
      </w:pPr>
      <w:r w:rsidRPr="00DC5FDF">
        <w:t xml:space="preserve">    &lt;</w:t>
      </w:r>
      <w:proofErr w:type="spellStart"/>
      <w:r w:rsidRPr="00DC5FDF">
        <w:t>PreferenceCategory</w:t>
      </w:r>
      <w:proofErr w:type="spellEnd"/>
    </w:p>
    <w:p w14:paraId="495DE0D6" w14:textId="77777777" w:rsidR="0069324E" w:rsidRPr="00DC5FDF" w:rsidRDefault="0069324E" w:rsidP="00DC5FDF">
      <w:pPr>
        <w:pStyle w:val="a6"/>
        <w:ind w:firstLine="180"/>
      </w:pPr>
      <w:r w:rsidRPr="00DC5FDF">
        <w:t xml:space="preserve">        </w:t>
      </w:r>
      <w:proofErr w:type="spellStart"/>
      <w:r w:rsidRPr="00DC5FDF">
        <w:t>app:key</w:t>
      </w:r>
      <w:proofErr w:type="spellEnd"/>
      <w:r w:rsidRPr="00DC5FDF">
        <w:t>="</w:t>
      </w:r>
      <w:proofErr w:type="spellStart"/>
      <w:r w:rsidRPr="00DC5FDF">
        <w:t>help_category</w:t>
      </w:r>
      <w:proofErr w:type="spellEnd"/>
      <w:r w:rsidRPr="00DC5FDF">
        <w:t>"</w:t>
      </w:r>
    </w:p>
    <w:p w14:paraId="31873B66" w14:textId="77777777" w:rsidR="0069324E" w:rsidRPr="00DC5FDF" w:rsidRDefault="0069324E" w:rsidP="00DC5FDF">
      <w:pPr>
        <w:pStyle w:val="a6"/>
        <w:ind w:firstLine="180"/>
      </w:pPr>
      <w:r w:rsidRPr="00DC5FDF">
        <w:t xml:space="preserve">        </w:t>
      </w:r>
      <w:proofErr w:type="spellStart"/>
      <w:r w:rsidRPr="00DC5FDF">
        <w:t>app:title</w:t>
      </w:r>
      <w:proofErr w:type="spellEnd"/>
      <w:r w:rsidRPr="00DC5FDF">
        <w:t>="Help"&gt;</w:t>
      </w:r>
    </w:p>
    <w:p w14:paraId="2BFE80BD" w14:textId="77777777" w:rsidR="0069324E" w:rsidRPr="00DC5FDF" w:rsidRDefault="0069324E" w:rsidP="00DC5FDF">
      <w:pPr>
        <w:pStyle w:val="a6"/>
        <w:ind w:firstLine="180"/>
      </w:pPr>
    </w:p>
    <w:p w14:paraId="5D9D8D7A" w14:textId="77777777" w:rsidR="0069324E" w:rsidRPr="00DC5FDF" w:rsidRDefault="0069324E" w:rsidP="00DC5FDF">
      <w:pPr>
        <w:pStyle w:val="a6"/>
        <w:ind w:firstLine="180"/>
      </w:pPr>
      <w:r w:rsidRPr="00DC5FDF">
        <w:t xml:space="preserve">        &lt;Preference</w:t>
      </w:r>
    </w:p>
    <w:p w14:paraId="004971B8" w14:textId="77777777" w:rsidR="0069324E" w:rsidRPr="00DC5FDF" w:rsidRDefault="0069324E" w:rsidP="00DC5FDF">
      <w:pPr>
        <w:pStyle w:val="a6"/>
        <w:ind w:firstLine="180"/>
      </w:pPr>
      <w:r w:rsidRPr="00DC5FDF">
        <w:t xml:space="preserve">            </w:t>
      </w:r>
      <w:proofErr w:type="spellStart"/>
      <w:r w:rsidRPr="00DC5FDF">
        <w:t>app:key</w:t>
      </w:r>
      <w:proofErr w:type="spellEnd"/>
      <w:r w:rsidRPr="00DC5FDF">
        <w:t>="feedback"</w:t>
      </w:r>
    </w:p>
    <w:p w14:paraId="1C9C3EA4" w14:textId="77777777" w:rsidR="0069324E" w:rsidRPr="00DC5FDF" w:rsidRDefault="0069324E" w:rsidP="00DC5FDF">
      <w:pPr>
        <w:pStyle w:val="a6"/>
        <w:ind w:firstLine="180"/>
      </w:pPr>
      <w:r w:rsidRPr="00DC5FDF">
        <w:t xml:space="preserve">            </w:t>
      </w:r>
      <w:proofErr w:type="spellStart"/>
      <w:r w:rsidRPr="00DC5FDF">
        <w:t>app:summary</w:t>
      </w:r>
      <w:proofErr w:type="spellEnd"/>
      <w:r w:rsidRPr="00DC5FDF">
        <w:t>="Report technical issues or suggest new features"</w:t>
      </w:r>
    </w:p>
    <w:p w14:paraId="311BE628" w14:textId="77777777" w:rsidR="0069324E" w:rsidRPr="00DC5FDF" w:rsidRDefault="0069324E" w:rsidP="00DC5FDF">
      <w:pPr>
        <w:pStyle w:val="a6"/>
        <w:ind w:firstLine="180"/>
      </w:pPr>
      <w:r w:rsidRPr="00DC5FDF">
        <w:t xml:space="preserve">            </w:t>
      </w:r>
      <w:proofErr w:type="spellStart"/>
      <w:r w:rsidRPr="00DC5FDF">
        <w:t>app:title</w:t>
      </w:r>
      <w:proofErr w:type="spellEnd"/>
      <w:r w:rsidRPr="00DC5FDF">
        <w:t>="Send feedback"/&gt;</w:t>
      </w:r>
    </w:p>
    <w:p w14:paraId="165966D3" w14:textId="77777777" w:rsidR="0069324E" w:rsidRPr="00DC5FDF" w:rsidRDefault="0069324E" w:rsidP="00DC5FDF">
      <w:pPr>
        <w:pStyle w:val="a6"/>
        <w:ind w:firstLine="180"/>
      </w:pPr>
    </w:p>
    <w:p w14:paraId="7ECA5B67" w14:textId="77777777" w:rsidR="0069324E" w:rsidRPr="00DC5FDF" w:rsidRDefault="0069324E" w:rsidP="00DC5FDF">
      <w:pPr>
        <w:pStyle w:val="a6"/>
        <w:ind w:firstLine="180"/>
      </w:pPr>
      <w:r w:rsidRPr="00DC5FDF">
        <w:t xml:space="preserve">    &lt;/</w:t>
      </w:r>
      <w:proofErr w:type="spellStart"/>
      <w:r w:rsidRPr="00DC5FDF">
        <w:t>PreferenceCategory</w:t>
      </w:r>
      <w:proofErr w:type="spellEnd"/>
      <w:r w:rsidRPr="00DC5FDF">
        <w:t>&gt;</w:t>
      </w:r>
    </w:p>
    <w:p w14:paraId="34218BCF" w14:textId="77777777" w:rsidR="0069324E" w:rsidRPr="00DC5FDF" w:rsidRDefault="0069324E" w:rsidP="00DC5FDF">
      <w:pPr>
        <w:pStyle w:val="a6"/>
        <w:ind w:firstLine="180"/>
      </w:pPr>
    </w:p>
    <w:p w14:paraId="0C9DFFF3" w14:textId="20D40D50" w:rsidR="0069324E" w:rsidRPr="00DC5FDF" w:rsidRDefault="0069324E" w:rsidP="00DC5FDF">
      <w:pPr>
        <w:pStyle w:val="a6"/>
        <w:ind w:firstLine="180"/>
      </w:pPr>
      <w:r w:rsidRPr="00DC5FDF">
        <w:lastRenderedPageBreak/>
        <w:t>&lt;/</w:t>
      </w:r>
      <w:proofErr w:type="spellStart"/>
      <w:r w:rsidRPr="00DC5FDF">
        <w:t>PreferenceScreen</w:t>
      </w:r>
      <w:proofErr w:type="spellEnd"/>
      <w:r w:rsidRPr="00DC5FDF">
        <w:t>&gt;</w:t>
      </w:r>
    </w:p>
    <w:p w14:paraId="020F6D83" w14:textId="4C24A155" w:rsidR="00526414" w:rsidRDefault="00DC5FDF" w:rsidP="00DC5FDF">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56</w:t>
      </w:r>
      <w:r w:rsidR="00BA5EDF">
        <w:fldChar w:fldCharType="end"/>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7"/>
        <w:gridCol w:w="2947"/>
        <w:gridCol w:w="3426"/>
      </w:tblGrid>
      <w:tr w:rsidR="00BF2E2A" w14:paraId="65BD2D84" w14:textId="4A94612A" w:rsidTr="00BF2E2A">
        <w:tc>
          <w:tcPr>
            <w:tcW w:w="3333" w:type="dxa"/>
          </w:tcPr>
          <w:p w14:paraId="5493F277" w14:textId="77777777" w:rsidR="00BF2E2A" w:rsidRDefault="00BF2E2A" w:rsidP="006C2FD0">
            <w:pPr>
              <w:ind w:firstLineChars="0" w:firstLine="0"/>
              <w:jc w:val="center"/>
              <w:rPr>
                <w:rFonts w:ascii="Times New Roman" w:hAnsi="Times New Roman" w:cs="Times New Roman"/>
                <w:szCs w:val="20"/>
              </w:rPr>
            </w:pPr>
            <w:r>
              <w:rPr>
                <w:noProof/>
              </w:rPr>
              <w:drawing>
                <wp:inline distT="0" distB="0" distL="0" distR="0" wp14:anchorId="4609EBA3" wp14:editId="659E5E9D">
                  <wp:extent cx="882650" cy="1805992"/>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9118" cy="1880610"/>
                          </a:xfrm>
                          <a:prstGeom prst="rect">
                            <a:avLst/>
                          </a:prstGeom>
                          <a:noFill/>
                          <a:ln>
                            <a:noFill/>
                          </a:ln>
                        </pic:spPr>
                      </pic:pic>
                    </a:graphicData>
                  </a:graphic>
                </wp:inline>
              </w:drawing>
            </w:r>
          </w:p>
          <w:p w14:paraId="17407862" w14:textId="25966FD4" w:rsidR="00BF2E2A" w:rsidRDefault="00BF2E2A" w:rsidP="004F1056">
            <w:pPr>
              <w:pStyle w:val="a5"/>
              <w:ind w:firstLine="361"/>
              <w:rPr>
                <w:rFonts w:ascii="Times New Roman" w:hAnsi="Times New Roman" w:cs="Times New Roman"/>
                <w:szCs w:val="20"/>
              </w:rPr>
            </w:pPr>
            <w:r>
              <w:t>图</w:t>
            </w:r>
            <w:r>
              <w:t xml:space="preserve"> </w:t>
            </w:r>
            <w:r w:rsidR="006F6ADA">
              <w:fldChar w:fldCharType="begin"/>
            </w:r>
            <w:r w:rsidR="006F6ADA">
              <w:instrText xml:space="preserve"> STYLEREF 1 \s </w:instrText>
            </w:r>
            <w:r w:rsidR="006F6ADA">
              <w:fldChar w:fldCharType="separate"/>
            </w:r>
            <w:r w:rsidR="0027238B">
              <w:rPr>
                <w:noProof/>
              </w:rPr>
              <w:t>7</w:t>
            </w:r>
            <w:r w:rsidR="006F6ADA">
              <w:rPr>
                <w:noProof/>
              </w:rPr>
              <w:fldChar w:fldCharType="end"/>
            </w:r>
            <w:r w:rsidR="0027238B">
              <w:noBreakHyphen/>
            </w:r>
            <w:r w:rsidR="0027238B">
              <w:fldChar w:fldCharType="begin"/>
            </w:r>
            <w:r w:rsidR="0027238B">
              <w:instrText xml:space="preserve"> SEQ </w:instrText>
            </w:r>
            <w:r w:rsidR="0027238B">
              <w:instrText>图</w:instrText>
            </w:r>
            <w:r w:rsidR="0027238B">
              <w:instrText xml:space="preserve"> \* ARABIC \s 1 </w:instrText>
            </w:r>
            <w:r w:rsidR="0027238B">
              <w:fldChar w:fldCharType="separate"/>
            </w:r>
            <w:r w:rsidR="0027238B">
              <w:rPr>
                <w:noProof/>
              </w:rPr>
              <w:t>2</w:t>
            </w:r>
            <w:r w:rsidR="0027238B">
              <w:fldChar w:fldCharType="end"/>
            </w:r>
            <w:r>
              <w:t xml:space="preserve"> </w:t>
            </w:r>
            <w:r w:rsidRPr="00F07D82">
              <w:rPr>
                <w:rFonts w:ascii="Times New Roman" w:hAnsi="Times New Roman" w:cs="Times New Roman" w:hint="eastAsia"/>
                <w:szCs w:val="20"/>
              </w:rPr>
              <w:t>按</w:t>
            </w:r>
            <w:r w:rsidRPr="005F1794">
              <w:rPr>
                <w:rFonts w:hint="eastAsia"/>
              </w:rPr>
              <w:t>类别</w:t>
            </w:r>
            <w:r w:rsidRPr="00F07D82">
              <w:rPr>
                <w:rFonts w:ascii="Times New Roman" w:hAnsi="Times New Roman" w:cs="Times New Roman" w:hint="eastAsia"/>
                <w:szCs w:val="20"/>
              </w:rPr>
              <w:t>划分的偏好设置</w:t>
            </w:r>
          </w:p>
        </w:tc>
        <w:tc>
          <w:tcPr>
            <w:tcW w:w="3301" w:type="dxa"/>
          </w:tcPr>
          <w:p w14:paraId="192E3A82" w14:textId="77777777" w:rsidR="00BF2E2A" w:rsidRDefault="00BF2E2A" w:rsidP="006C2FD0">
            <w:pPr>
              <w:ind w:firstLineChars="0" w:firstLine="0"/>
              <w:jc w:val="center"/>
              <w:rPr>
                <w:rFonts w:ascii="Times New Roman" w:hAnsi="Times New Roman" w:cs="Times New Roman"/>
                <w:szCs w:val="20"/>
              </w:rPr>
            </w:pPr>
            <w:r>
              <w:rPr>
                <w:noProof/>
              </w:rPr>
              <w:drawing>
                <wp:inline distT="0" distB="0" distL="0" distR="0" wp14:anchorId="3BD9C63B" wp14:editId="7C0B342F">
                  <wp:extent cx="837158" cy="1714500"/>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44423" cy="1729379"/>
                          </a:xfrm>
                          <a:prstGeom prst="rect">
                            <a:avLst/>
                          </a:prstGeom>
                          <a:noFill/>
                          <a:ln>
                            <a:noFill/>
                          </a:ln>
                        </pic:spPr>
                      </pic:pic>
                    </a:graphicData>
                  </a:graphic>
                </wp:inline>
              </w:drawing>
            </w:r>
          </w:p>
          <w:p w14:paraId="1F56F336" w14:textId="4413A21F" w:rsidR="00BF2E2A" w:rsidRPr="005F1794" w:rsidRDefault="00BF2E2A" w:rsidP="005F1794">
            <w:pPr>
              <w:pStyle w:val="a5"/>
              <w:ind w:firstLine="361"/>
            </w:pPr>
            <w:bookmarkStart w:id="6" w:name="_Ref99375887"/>
            <w:r w:rsidRPr="005F1794">
              <w:t>图</w:t>
            </w:r>
            <w:r w:rsidRPr="005F1794">
              <w:t xml:space="preserve"> </w:t>
            </w:r>
            <w:r w:rsidR="006F6ADA">
              <w:fldChar w:fldCharType="begin"/>
            </w:r>
            <w:r w:rsidR="006F6ADA">
              <w:instrText xml:space="preserve"> STYLEREF 1 \s </w:instrText>
            </w:r>
            <w:r w:rsidR="006F6ADA">
              <w:fldChar w:fldCharType="separate"/>
            </w:r>
            <w:r w:rsidR="0027238B">
              <w:rPr>
                <w:noProof/>
              </w:rPr>
              <w:t>7</w:t>
            </w:r>
            <w:r w:rsidR="006F6ADA">
              <w:rPr>
                <w:noProof/>
              </w:rPr>
              <w:fldChar w:fldCharType="end"/>
            </w:r>
            <w:r w:rsidR="0027238B">
              <w:noBreakHyphen/>
            </w:r>
            <w:r w:rsidR="0027238B">
              <w:fldChar w:fldCharType="begin"/>
            </w:r>
            <w:r w:rsidR="0027238B">
              <w:instrText xml:space="preserve"> SEQ </w:instrText>
            </w:r>
            <w:r w:rsidR="0027238B">
              <w:instrText>图</w:instrText>
            </w:r>
            <w:r w:rsidR="0027238B">
              <w:instrText xml:space="preserve"> \* ARABIC \s 1 </w:instrText>
            </w:r>
            <w:r w:rsidR="0027238B">
              <w:fldChar w:fldCharType="separate"/>
            </w:r>
            <w:r w:rsidR="0027238B">
              <w:rPr>
                <w:noProof/>
              </w:rPr>
              <w:t>3</w:t>
            </w:r>
            <w:r w:rsidR="0027238B">
              <w:fldChar w:fldCharType="end"/>
            </w:r>
            <w:bookmarkEnd w:id="6"/>
            <w:r w:rsidRPr="005F1794">
              <w:t xml:space="preserve"> </w:t>
            </w:r>
            <w:r w:rsidRPr="005F1794">
              <w:t>包含两个类别的简单层次结构</w:t>
            </w:r>
          </w:p>
        </w:tc>
        <w:tc>
          <w:tcPr>
            <w:tcW w:w="2726" w:type="dxa"/>
          </w:tcPr>
          <w:p w14:paraId="0308ED1F" w14:textId="77777777" w:rsidR="00BF2E2A" w:rsidRDefault="00BF2E2A" w:rsidP="006C2FD0">
            <w:pPr>
              <w:ind w:firstLineChars="0" w:firstLine="0"/>
              <w:jc w:val="center"/>
              <w:rPr>
                <w:noProof/>
              </w:rPr>
            </w:pPr>
            <w:r>
              <w:rPr>
                <w:noProof/>
              </w:rPr>
              <w:drawing>
                <wp:inline distT="0" distB="0" distL="0" distR="0" wp14:anchorId="29A8E16E" wp14:editId="3283587D">
                  <wp:extent cx="2029642" cy="1838170"/>
                  <wp:effectExtent l="0" t="0" r="889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63327" cy="1868677"/>
                          </a:xfrm>
                          <a:prstGeom prst="rect">
                            <a:avLst/>
                          </a:prstGeom>
                          <a:noFill/>
                          <a:ln>
                            <a:noFill/>
                          </a:ln>
                        </pic:spPr>
                      </pic:pic>
                    </a:graphicData>
                  </a:graphic>
                </wp:inline>
              </w:drawing>
            </w:r>
          </w:p>
          <w:p w14:paraId="396060E6" w14:textId="7CF956F4" w:rsidR="00BF2E2A" w:rsidRDefault="00AF1F15" w:rsidP="00AF1F15">
            <w:pPr>
              <w:pStyle w:val="a5"/>
              <w:ind w:firstLine="361"/>
              <w:rPr>
                <w:noProof/>
              </w:rPr>
            </w:pPr>
            <w:bookmarkStart w:id="7" w:name="_Ref99375874"/>
            <w:r>
              <w:t>图</w:t>
            </w:r>
            <w:r>
              <w:t xml:space="preserve"> </w:t>
            </w:r>
            <w:r w:rsidR="006F6ADA">
              <w:fldChar w:fldCharType="begin"/>
            </w:r>
            <w:r w:rsidR="006F6ADA">
              <w:instrText xml:space="preserve"> STYLEREF 1 \s </w:instrText>
            </w:r>
            <w:r w:rsidR="006F6ADA">
              <w:fldChar w:fldCharType="separate"/>
            </w:r>
            <w:r w:rsidR="0027238B">
              <w:rPr>
                <w:noProof/>
              </w:rPr>
              <w:t>7</w:t>
            </w:r>
            <w:r w:rsidR="006F6ADA">
              <w:rPr>
                <w:noProof/>
              </w:rPr>
              <w:fldChar w:fldCharType="end"/>
            </w:r>
            <w:r w:rsidR="0027238B">
              <w:noBreakHyphen/>
            </w:r>
            <w:r w:rsidR="0027238B">
              <w:fldChar w:fldCharType="begin"/>
            </w:r>
            <w:r w:rsidR="0027238B">
              <w:instrText xml:space="preserve"> SEQ </w:instrText>
            </w:r>
            <w:r w:rsidR="0027238B">
              <w:instrText>图</w:instrText>
            </w:r>
            <w:r w:rsidR="0027238B">
              <w:instrText xml:space="preserve"> \* ARABIC \s 1 </w:instrText>
            </w:r>
            <w:r w:rsidR="0027238B">
              <w:fldChar w:fldCharType="separate"/>
            </w:r>
            <w:r w:rsidR="0027238B">
              <w:rPr>
                <w:noProof/>
              </w:rPr>
              <w:t>4</w:t>
            </w:r>
            <w:r w:rsidR="0027238B">
              <w:fldChar w:fldCharType="end"/>
            </w:r>
            <w:bookmarkEnd w:id="7"/>
            <w:r>
              <w:t xml:space="preserve"> </w:t>
            </w:r>
            <w:r w:rsidR="00461C94" w:rsidRPr="00461C94">
              <w:rPr>
                <w:rFonts w:hint="eastAsia"/>
                <w:noProof/>
              </w:rPr>
              <w:t>拆分为多个屏幕的层次结构</w:t>
            </w:r>
          </w:p>
        </w:tc>
      </w:tr>
    </w:tbl>
    <w:p w14:paraId="1067304C" w14:textId="0423D157" w:rsidR="003A08FC" w:rsidRPr="003A08FC" w:rsidRDefault="003C53ED" w:rsidP="003A08FC">
      <w:pPr>
        <w:ind w:firstLine="420"/>
        <w:rPr>
          <w:rFonts w:ascii="Times New Roman" w:hAnsi="Times New Roman" w:cs="Times New Roman"/>
          <w:szCs w:val="20"/>
        </w:rPr>
      </w:pPr>
      <w:r w:rsidRPr="003C53ED">
        <w:rPr>
          <w:rFonts w:ascii="Times New Roman" w:hAnsi="Times New Roman" w:cs="Times New Roman" w:hint="eastAsia"/>
          <w:szCs w:val="20"/>
        </w:rPr>
        <w:t>如果有大量的</w:t>
      </w:r>
      <w:r w:rsidR="00EB4786">
        <w:rPr>
          <w:rFonts w:ascii="Times New Roman" w:hAnsi="Times New Roman" w:cs="Times New Roman" w:hint="eastAsia"/>
          <w:szCs w:val="20"/>
        </w:rPr>
        <w:t>偏好</w:t>
      </w:r>
      <w:r w:rsidRPr="003C53ED">
        <w:rPr>
          <w:rFonts w:ascii="Times New Roman" w:hAnsi="Times New Roman" w:cs="Times New Roman"/>
          <w:szCs w:val="20"/>
        </w:rPr>
        <w:t>或泾渭分明的类别，可以分不同的屏幕显示。每个屏幕都应该是一个</w:t>
      </w:r>
      <w:r w:rsidRPr="003C53ED">
        <w:rPr>
          <w:rFonts w:ascii="Times New Roman" w:hAnsi="Times New Roman" w:cs="Times New Roman"/>
          <w:szCs w:val="20"/>
        </w:rPr>
        <w:t xml:space="preserve"> </w:t>
      </w:r>
      <w:proofErr w:type="spellStart"/>
      <w:r w:rsidRPr="003C53ED">
        <w:rPr>
          <w:rFonts w:ascii="Times New Roman" w:hAnsi="Times New Roman" w:cs="Times New Roman"/>
          <w:szCs w:val="20"/>
        </w:rPr>
        <w:t>PreferenceFragmentCompat</w:t>
      </w:r>
      <w:proofErr w:type="spellEnd"/>
      <w:r w:rsidRPr="003C53ED">
        <w:rPr>
          <w:rFonts w:ascii="Times New Roman" w:hAnsi="Times New Roman" w:cs="Times New Roman"/>
          <w:szCs w:val="20"/>
        </w:rPr>
        <w:t>，拥有自己单独的层次结构。然后，初始屏幕上的</w:t>
      </w:r>
      <w:r w:rsidR="00EB4786">
        <w:rPr>
          <w:rFonts w:ascii="Times New Roman" w:hAnsi="Times New Roman" w:cs="Times New Roman" w:hint="eastAsia"/>
          <w:szCs w:val="20"/>
        </w:rPr>
        <w:t>偏好</w:t>
      </w:r>
      <w:r w:rsidRPr="003C53ED">
        <w:rPr>
          <w:rFonts w:ascii="Times New Roman" w:hAnsi="Times New Roman" w:cs="Times New Roman"/>
          <w:szCs w:val="20"/>
        </w:rPr>
        <w:t>可关联至含有相关</w:t>
      </w:r>
      <w:r w:rsidR="00EB4786">
        <w:rPr>
          <w:rFonts w:ascii="Times New Roman" w:hAnsi="Times New Roman" w:cs="Times New Roman" w:hint="eastAsia"/>
          <w:szCs w:val="20"/>
        </w:rPr>
        <w:t>偏好</w:t>
      </w:r>
      <w:r w:rsidRPr="003C53ED">
        <w:rPr>
          <w:rFonts w:ascii="Times New Roman" w:hAnsi="Times New Roman" w:cs="Times New Roman"/>
          <w:szCs w:val="20"/>
        </w:rPr>
        <w:t>的子屏幕。</w:t>
      </w:r>
      <w:r w:rsidR="003A013B">
        <w:rPr>
          <w:rFonts w:ascii="Times New Roman" w:hAnsi="Times New Roman" w:cs="Times New Roman"/>
          <w:szCs w:val="20"/>
        </w:rPr>
        <w:fldChar w:fldCharType="begin"/>
      </w:r>
      <w:r w:rsidR="003A013B">
        <w:rPr>
          <w:rFonts w:ascii="Times New Roman" w:hAnsi="Times New Roman" w:cs="Times New Roman"/>
          <w:szCs w:val="20"/>
        </w:rPr>
        <w:instrText xml:space="preserve"> REF _Ref99375887 \h </w:instrText>
      </w:r>
      <w:r w:rsidR="003A013B">
        <w:rPr>
          <w:rFonts w:ascii="Times New Roman" w:hAnsi="Times New Roman" w:cs="Times New Roman"/>
          <w:szCs w:val="20"/>
        </w:rPr>
      </w:r>
      <w:r w:rsidR="003A013B">
        <w:rPr>
          <w:rFonts w:ascii="Times New Roman" w:hAnsi="Times New Roman" w:cs="Times New Roman"/>
          <w:szCs w:val="20"/>
        </w:rPr>
        <w:fldChar w:fldCharType="separate"/>
      </w:r>
      <w:r w:rsidR="00542CC1" w:rsidRPr="005F1794">
        <w:t>图</w:t>
      </w:r>
      <w:r w:rsidR="00542CC1" w:rsidRPr="005F1794">
        <w:t xml:space="preserve"> </w:t>
      </w:r>
      <w:r w:rsidR="00542CC1">
        <w:rPr>
          <w:noProof/>
        </w:rPr>
        <w:t>7</w:t>
      </w:r>
      <w:r w:rsidR="00542CC1">
        <w:noBreakHyphen/>
      </w:r>
      <w:r w:rsidR="00542CC1">
        <w:rPr>
          <w:noProof/>
        </w:rPr>
        <w:t>3</w:t>
      </w:r>
      <w:r w:rsidR="003A013B">
        <w:rPr>
          <w:rFonts w:ascii="Times New Roman" w:hAnsi="Times New Roman" w:cs="Times New Roman"/>
          <w:szCs w:val="20"/>
        </w:rPr>
        <w:fldChar w:fldCharType="end"/>
      </w:r>
      <w:r w:rsidRPr="003C53ED">
        <w:rPr>
          <w:rFonts w:ascii="Times New Roman" w:hAnsi="Times New Roman" w:cs="Times New Roman"/>
          <w:szCs w:val="20"/>
        </w:rPr>
        <w:t>显示了一个简单的层次结构，它包含两个类别：</w:t>
      </w:r>
      <w:r w:rsidRPr="003C53ED">
        <w:rPr>
          <w:rFonts w:ascii="Times New Roman" w:hAnsi="Times New Roman" w:cs="Times New Roman"/>
          <w:szCs w:val="20"/>
        </w:rPr>
        <w:t>“Messages”</w:t>
      </w:r>
      <w:r w:rsidRPr="003C53ED">
        <w:rPr>
          <w:rFonts w:ascii="Times New Roman" w:hAnsi="Times New Roman" w:cs="Times New Roman"/>
          <w:szCs w:val="20"/>
        </w:rPr>
        <w:t>和</w:t>
      </w:r>
      <w:r w:rsidRPr="003C53ED">
        <w:rPr>
          <w:rFonts w:ascii="Times New Roman" w:hAnsi="Times New Roman" w:cs="Times New Roman"/>
          <w:szCs w:val="20"/>
        </w:rPr>
        <w:t>“Sync”</w:t>
      </w:r>
      <w:r w:rsidRPr="003C53ED">
        <w:rPr>
          <w:rFonts w:ascii="Times New Roman" w:hAnsi="Times New Roman" w:cs="Times New Roman"/>
          <w:szCs w:val="20"/>
        </w:rPr>
        <w:t>。</w:t>
      </w:r>
      <w:r w:rsidR="00AA3F98" w:rsidRPr="00AA3F98">
        <w:rPr>
          <w:rFonts w:hint="eastAsia"/>
        </w:rPr>
        <w:t xml:space="preserve"> </w:t>
      </w:r>
      <w:r w:rsidR="00AA3F98">
        <w:fldChar w:fldCharType="begin"/>
      </w:r>
      <w:r w:rsidR="00AA3F98">
        <w:instrText xml:space="preserve"> </w:instrText>
      </w:r>
      <w:r w:rsidR="00AA3F98">
        <w:rPr>
          <w:rFonts w:hint="eastAsia"/>
        </w:rPr>
        <w:instrText>REF _Ref99375874 \h</w:instrText>
      </w:r>
      <w:r w:rsidR="00AA3F98">
        <w:instrText xml:space="preserve"> </w:instrText>
      </w:r>
      <w:r w:rsidR="00AA3F98">
        <w:fldChar w:fldCharType="separate"/>
      </w:r>
      <w:r w:rsidR="00542CC1">
        <w:t>图</w:t>
      </w:r>
      <w:r w:rsidR="00542CC1">
        <w:t xml:space="preserve"> </w:t>
      </w:r>
      <w:r w:rsidR="00542CC1">
        <w:rPr>
          <w:noProof/>
        </w:rPr>
        <w:t>7</w:t>
      </w:r>
      <w:r w:rsidR="00542CC1">
        <w:noBreakHyphen/>
      </w:r>
      <w:r w:rsidR="00542CC1">
        <w:rPr>
          <w:noProof/>
        </w:rPr>
        <w:t>4</w:t>
      </w:r>
      <w:r w:rsidR="00AA3F98">
        <w:fldChar w:fldCharType="end"/>
      </w:r>
      <w:r w:rsidR="00AA3F98" w:rsidRPr="00AA3F98">
        <w:rPr>
          <w:rFonts w:ascii="Times New Roman" w:hAnsi="Times New Roman" w:cs="Times New Roman" w:hint="eastAsia"/>
          <w:szCs w:val="20"/>
        </w:rPr>
        <w:t>显示了拆分为多个屏幕的同一组</w:t>
      </w:r>
      <w:r w:rsidR="005375BD">
        <w:rPr>
          <w:rFonts w:ascii="Times New Roman" w:hAnsi="Times New Roman" w:cs="Times New Roman" w:hint="eastAsia"/>
          <w:szCs w:val="20"/>
        </w:rPr>
        <w:t>偏好</w:t>
      </w:r>
      <w:r w:rsidR="003A08FC">
        <w:rPr>
          <w:rFonts w:ascii="Times New Roman" w:hAnsi="Times New Roman" w:cs="Times New Roman" w:hint="eastAsia"/>
          <w:szCs w:val="20"/>
        </w:rPr>
        <w:t>。</w:t>
      </w:r>
      <w:r w:rsidR="003A08FC" w:rsidRPr="003A08FC">
        <w:rPr>
          <w:rFonts w:ascii="Times New Roman" w:hAnsi="Times New Roman" w:cs="Times New Roman" w:hint="eastAsia"/>
          <w:szCs w:val="20"/>
        </w:rPr>
        <w:t>如需关联含有</w:t>
      </w:r>
      <w:r w:rsidR="005375BD" w:rsidRPr="005375BD">
        <w:rPr>
          <w:rFonts w:ascii="Times New Roman" w:hAnsi="Times New Roman" w:cs="Times New Roman"/>
          <w:bCs/>
          <w:szCs w:val="20"/>
        </w:rPr>
        <w:t>偏好</w:t>
      </w:r>
      <w:r w:rsidR="003A08FC" w:rsidRPr="003A08FC">
        <w:rPr>
          <w:rFonts w:ascii="Times New Roman" w:hAnsi="Times New Roman" w:cs="Times New Roman"/>
          <w:szCs w:val="20"/>
        </w:rPr>
        <w:t>的屏幕，可以在</w:t>
      </w:r>
      <w:r w:rsidR="003A08FC" w:rsidRPr="003A08FC">
        <w:rPr>
          <w:rFonts w:ascii="Times New Roman" w:hAnsi="Times New Roman" w:cs="Times New Roman"/>
          <w:szCs w:val="20"/>
        </w:rPr>
        <w:t xml:space="preserve"> XML </w:t>
      </w:r>
      <w:r w:rsidR="003A08FC" w:rsidRPr="003A08FC">
        <w:rPr>
          <w:rFonts w:ascii="Times New Roman" w:hAnsi="Times New Roman" w:cs="Times New Roman"/>
          <w:szCs w:val="20"/>
        </w:rPr>
        <w:t>中声明</w:t>
      </w:r>
      <w:r w:rsidR="003A08FC" w:rsidRPr="003A08FC">
        <w:rPr>
          <w:rFonts w:ascii="Times New Roman" w:hAnsi="Times New Roman" w:cs="Times New Roman"/>
          <w:szCs w:val="20"/>
        </w:rPr>
        <w:t xml:space="preserve"> </w:t>
      </w:r>
      <w:proofErr w:type="spellStart"/>
      <w:r w:rsidR="003A08FC" w:rsidRPr="003A08FC">
        <w:rPr>
          <w:rFonts w:ascii="Times New Roman" w:hAnsi="Times New Roman" w:cs="Times New Roman"/>
          <w:szCs w:val="20"/>
        </w:rPr>
        <w:t>app:fragment</w:t>
      </w:r>
      <w:proofErr w:type="spellEnd"/>
      <w:r w:rsidR="003A08FC" w:rsidRPr="003A08FC">
        <w:rPr>
          <w:rFonts w:ascii="Times New Roman" w:hAnsi="Times New Roman" w:cs="Times New Roman"/>
          <w:szCs w:val="20"/>
        </w:rPr>
        <w:t>，或使用</w:t>
      </w:r>
      <w:r w:rsidR="003A08FC" w:rsidRPr="003A08FC">
        <w:rPr>
          <w:rFonts w:ascii="Times New Roman" w:hAnsi="Times New Roman" w:cs="Times New Roman"/>
          <w:szCs w:val="20"/>
        </w:rPr>
        <w:t xml:space="preserve"> </w:t>
      </w:r>
      <w:proofErr w:type="spellStart"/>
      <w:r w:rsidR="003A08FC" w:rsidRPr="003A08FC">
        <w:rPr>
          <w:rFonts w:ascii="Times New Roman" w:hAnsi="Times New Roman" w:cs="Times New Roman"/>
          <w:szCs w:val="20"/>
        </w:rPr>
        <w:t>Preference.setFragment</w:t>
      </w:r>
      <w:proofErr w:type="spellEnd"/>
      <w:r w:rsidR="003A08FC" w:rsidRPr="003A08FC">
        <w:rPr>
          <w:rFonts w:ascii="Times New Roman" w:hAnsi="Times New Roman" w:cs="Times New Roman"/>
          <w:szCs w:val="20"/>
        </w:rPr>
        <w:t>()</w:t>
      </w:r>
      <w:r w:rsidR="003A08FC" w:rsidRPr="003A08FC">
        <w:rPr>
          <w:rFonts w:ascii="Times New Roman" w:hAnsi="Times New Roman" w:cs="Times New Roman"/>
          <w:szCs w:val="20"/>
        </w:rPr>
        <w:t>。设置应在点按</w:t>
      </w:r>
      <w:r w:rsidR="005375BD" w:rsidRPr="005375BD">
        <w:rPr>
          <w:rFonts w:ascii="Times New Roman" w:hAnsi="Times New Roman" w:cs="Times New Roman"/>
          <w:bCs/>
          <w:szCs w:val="20"/>
        </w:rPr>
        <w:t>偏好</w:t>
      </w:r>
      <w:r w:rsidR="003A08FC" w:rsidRPr="003A08FC">
        <w:rPr>
          <w:rFonts w:ascii="Times New Roman" w:hAnsi="Times New Roman" w:cs="Times New Roman"/>
          <w:szCs w:val="20"/>
        </w:rPr>
        <w:t>时启动的</w:t>
      </w:r>
      <w:r w:rsidR="003A08FC" w:rsidRPr="003A08FC">
        <w:rPr>
          <w:rFonts w:ascii="Times New Roman" w:hAnsi="Times New Roman" w:cs="Times New Roman"/>
          <w:szCs w:val="20"/>
        </w:rPr>
        <w:t xml:space="preserve"> </w:t>
      </w:r>
      <w:proofErr w:type="spellStart"/>
      <w:r w:rsidR="003A08FC" w:rsidRPr="003A08FC">
        <w:rPr>
          <w:rFonts w:ascii="Times New Roman" w:hAnsi="Times New Roman" w:cs="Times New Roman"/>
          <w:szCs w:val="20"/>
        </w:rPr>
        <w:t>PreferenceFragmentCompat</w:t>
      </w:r>
      <w:proofErr w:type="spellEnd"/>
      <w:r w:rsidR="003A08FC" w:rsidRPr="003A08FC">
        <w:rPr>
          <w:rFonts w:ascii="Times New Roman" w:hAnsi="Times New Roman" w:cs="Times New Roman"/>
          <w:szCs w:val="20"/>
        </w:rPr>
        <w:t xml:space="preserve"> </w:t>
      </w:r>
      <w:r w:rsidR="003A08FC" w:rsidRPr="003A08FC">
        <w:rPr>
          <w:rFonts w:ascii="Times New Roman" w:hAnsi="Times New Roman" w:cs="Times New Roman"/>
          <w:szCs w:val="20"/>
        </w:rPr>
        <w:t>的完整软件包名称，如下所示：</w:t>
      </w:r>
    </w:p>
    <w:p w14:paraId="61B4886F" w14:textId="77777777" w:rsidR="003A08FC" w:rsidRPr="003A08FC" w:rsidRDefault="003A08FC" w:rsidP="003A08FC">
      <w:pPr>
        <w:pStyle w:val="a6"/>
        <w:ind w:firstLine="180"/>
      </w:pPr>
      <w:r w:rsidRPr="003A08FC">
        <w:t>&lt;Preference</w:t>
      </w:r>
    </w:p>
    <w:p w14:paraId="65E2E656" w14:textId="77777777" w:rsidR="003A08FC" w:rsidRPr="003A08FC" w:rsidRDefault="003A08FC" w:rsidP="003A08FC">
      <w:pPr>
        <w:pStyle w:val="a6"/>
        <w:ind w:firstLine="180"/>
      </w:pPr>
      <w:r w:rsidRPr="003A08FC">
        <w:t xml:space="preserve">        </w:t>
      </w:r>
      <w:proofErr w:type="spellStart"/>
      <w:r w:rsidRPr="003A08FC">
        <w:t>app:fragment</w:t>
      </w:r>
      <w:proofErr w:type="spellEnd"/>
      <w:r w:rsidRPr="003A08FC">
        <w:t>="</w:t>
      </w:r>
      <w:proofErr w:type="spellStart"/>
      <w:r w:rsidRPr="003A08FC">
        <w:t>com.example.SyncFragment</w:t>
      </w:r>
      <w:proofErr w:type="spellEnd"/>
      <w:r w:rsidRPr="003A08FC">
        <w:t>"</w:t>
      </w:r>
    </w:p>
    <w:p w14:paraId="4CAB4D2E" w14:textId="77777777" w:rsidR="003A08FC" w:rsidRPr="003A08FC" w:rsidRDefault="003A08FC" w:rsidP="003A08FC">
      <w:pPr>
        <w:pStyle w:val="a6"/>
        <w:ind w:firstLine="180"/>
      </w:pPr>
      <w:r w:rsidRPr="003A08FC">
        <w:t xml:space="preserve">        .../&gt;</w:t>
      </w:r>
    </w:p>
    <w:p w14:paraId="4E380C2A" w14:textId="29C4661C" w:rsidR="003A08FC" w:rsidRDefault="009C308A" w:rsidP="009C308A">
      <w:pPr>
        <w:pStyle w:val="a5"/>
        <w:ind w:firstLine="361"/>
        <w:rPr>
          <w:rFonts w:ascii="Times New Roman" w:hAnsi="Times New Roman" w:cs="Times New Roman"/>
          <w:szCs w:val="20"/>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57</w:t>
      </w:r>
      <w:r w:rsidR="00BA5EDF">
        <w:fldChar w:fldCharType="end"/>
      </w:r>
    </w:p>
    <w:p w14:paraId="42199C2D" w14:textId="03AFD40E" w:rsidR="003A08FC" w:rsidRPr="003A08FC" w:rsidRDefault="003A08FC" w:rsidP="003A08FC">
      <w:pPr>
        <w:ind w:firstLine="420"/>
        <w:rPr>
          <w:rFonts w:ascii="Times New Roman" w:hAnsi="Times New Roman" w:cs="Times New Roman"/>
          <w:szCs w:val="20"/>
        </w:rPr>
      </w:pPr>
      <w:r w:rsidRPr="003A08FC">
        <w:rPr>
          <w:rFonts w:ascii="Times New Roman" w:hAnsi="Times New Roman" w:cs="Times New Roman" w:hint="eastAsia"/>
          <w:szCs w:val="20"/>
        </w:rPr>
        <w:t>当用户点按带有关联</w:t>
      </w:r>
      <w:r w:rsidR="00DB63A3" w:rsidRPr="00DB63A3">
        <w:rPr>
          <w:rFonts w:ascii="Times New Roman" w:hAnsi="Times New Roman" w:cs="Times New Roman"/>
          <w:bCs/>
          <w:szCs w:val="20"/>
        </w:rPr>
        <w:t>片段</w:t>
      </w:r>
      <w:r w:rsidRPr="003A08FC">
        <w:rPr>
          <w:rFonts w:ascii="Times New Roman" w:hAnsi="Times New Roman" w:cs="Times New Roman"/>
          <w:szCs w:val="20"/>
        </w:rPr>
        <w:t>的</w:t>
      </w:r>
      <w:r w:rsidR="00DB63A3" w:rsidRPr="00DB63A3">
        <w:rPr>
          <w:rFonts w:ascii="Times New Roman" w:hAnsi="Times New Roman" w:cs="Times New Roman"/>
          <w:bCs/>
          <w:szCs w:val="20"/>
        </w:rPr>
        <w:t>偏好</w:t>
      </w:r>
      <w:r w:rsidRPr="003A08FC">
        <w:rPr>
          <w:rFonts w:ascii="Times New Roman" w:hAnsi="Times New Roman" w:cs="Times New Roman"/>
          <w:szCs w:val="20"/>
        </w:rPr>
        <w:t>时，系统会调用接口方法</w:t>
      </w:r>
      <w:r w:rsidRPr="003A08FC">
        <w:rPr>
          <w:rFonts w:ascii="Times New Roman" w:hAnsi="Times New Roman" w:cs="Times New Roman"/>
          <w:szCs w:val="20"/>
        </w:rPr>
        <w:t xml:space="preserve"> PreferenceFragmentCompat.OnPreferenceStartFragmentCallback.onPreferenceStartFragment()</w:t>
      </w:r>
      <w:r w:rsidRPr="003A08FC">
        <w:rPr>
          <w:rFonts w:ascii="Times New Roman" w:hAnsi="Times New Roman" w:cs="Times New Roman"/>
          <w:szCs w:val="20"/>
        </w:rPr>
        <w:t>。应在该元素所在的</w:t>
      </w:r>
      <w:r w:rsidR="002144D2" w:rsidRPr="002144D2">
        <w:rPr>
          <w:rFonts w:ascii="Times New Roman" w:hAnsi="Times New Roman" w:cs="Times New Roman"/>
          <w:bCs/>
          <w:szCs w:val="20"/>
        </w:rPr>
        <w:t>活动</w:t>
      </w:r>
      <w:r w:rsidRPr="003A08FC">
        <w:rPr>
          <w:rFonts w:ascii="Times New Roman" w:hAnsi="Times New Roman" w:cs="Times New Roman"/>
          <w:szCs w:val="20"/>
        </w:rPr>
        <w:t>中实现此方法，并在此方法中处理显示新屏幕的操作。</w:t>
      </w:r>
      <w:r w:rsidRPr="003A08FC">
        <w:rPr>
          <w:rFonts w:ascii="Times New Roman" w:hAnsi="Times New Roman" w:cs="Times New Roman" w:hint="eastAsia"/>
          <w:szCs w:val="20"/>
        </w:rPr>
        <w:t>注意：如果没有实现</w:t>
      </w:r>
      <w:r w:rsidRPr="003A08FC">
        <w:rPr>
          <w:rFonts w:ascii="Times New Roman" w:hAnsi="Times New Roman" w:cs="Times New Roman"/>
          <w:szCs w:val="20"/>
        </w:rPr>
        <w:t xml:space="preserve"> </w:t>
      </w:r>
      <w:proofErr w:type="spellStart"/>
      <w:r w:rsidRPr="003A08FC">
        <w:rPr>
          <w:rFonts w:ascii="Times New Roman" w:hAnsi="Times New Roman" w:cs="Times New Roman"/>
          <w:szCs w:val="20"/>
        </w:rPr>
        <w:t>onPreferenceStartFragment</w:t>
      </w:r>
      <w:proofErr w:type="spellEnd"/>
      <w:r w:rsidRPr="003A08FC">
        <w:rPr>
          <w:rFonts w:ascii="Times New Roman" w:hAnsi="Times New Roman" w:cs="Times New Roman"/>
          <w:szCs w:val="20"/>
        </w:rPr>
        <w:t>()</w:t>
      </w:r>
      <w:r w:rsidRPr="003A08FC">
        <w:rPr>
          <w:rFonts w:ascii="Times New Roman" w:hAnsi="Times New Roman" w:cs="Times New Roman"/>
          <w:szCs w:val="20"/>
        </w:rPr>
        <w:t>，系统将使用后备实现。虽然在大多数情况下这不会导致问题，但强烈建议实现此方法，以便全面配置</w:t>
      </w:r>
      <w:r w:rsidR="00DB63A3" w:rsidRPr="00DB63A3">
        <w:rPr>
          <w:rFonts w:ascii="Times New Roman" w:hAnsi="Times New Roman" w:cs="Times New Roman"/>
          <w:bCs/>
          <w:szCs w:val="20"/>
        </w:rPr>
        <w:t>片段</w:t>
      </w:r>
      <w:r w:rsidRPr="003A08FC">
        <w:rPr>
          <w:rFonts w:ascii="Times New Roman" w:hAnsi="Times New Roman" w:cs="Times New Roman"/>
          <w:szCs w:val="20"/>
        </w:rPr>
        <w:t>对象之间的转换效果，并更新</w:t>
      </w:r>
      <w:r w:rsidR="002144D2" w:rsidRPr="002144D2">
        <w:rPr>
          <w:rFonts w:ascii="Times New Roman" w:hAnsi="Times New Roman" w:cs="Times New Roman"/>
          <w:bCs/>
          <w:szCs w:val="20"/>
        </w:rPr>
        <w:t>活动</w:t>
      </w:r>
      <w:r w:rsidRPr="003A08FC">
        <w:rPr>
          <w:rFonts w:ascii="Times New Roman" w:hAnsi="Times New Roman" w:cs="Times New Roman"/>
          <w:szCs w:val="20"/>
        </w:rPr>
        <w:t>工具栏中显示的标题（如适用）。</w:t>
      </w:r>
      <w:r w:rsidRPr="003A08FC">
        <w:rPr>
          <w:rFonts w:ascii="Times New Roman" w:hAnsi="Times New Roman" w:cs="Times New Roman" w:hint="eastAsia"/>
          <w:szCs w:val="20"/>
        </w:rPr>
        <w:t>典型实现一般如下所示：</w:t>
      </w:r>
    </w:p>
    <w:p w14:paraId="634E3D21" w14:textId="77777777" w:rsidR="003A08FC" w:rsidRPr="003A08FC" w:rsidRDefault="003A08FC" w:rsidP="00F2546A">
      <w:pPr>
        <w:pStyle w:val="a6"/>
        <w:ind w:firstLine="180"/>
      </w:pPr>
      <w:r w:rsidRPr="003A08FC">
        <w:t xml:space="preserve">public class </w:t>
      </w:r>
      <w:proofErr w:type="spellStart"/>
      <w:r w:rsidRPr="003A08FC">
        <w:t>MyActivity</w:t>
      </w:r>
      <w:proofErr w:type="spellEnd"/>
      <w:r w:rsidRPr="003A08FC">
        <w:t xml:space="preserve"> extends </w:t>
      </w:r>
      <w:proofErr w:type="spellStart"/>
      <w:r w:rsidRPr="003A08FC">
        <w:t>AppCompatActivity</w:t>
      </w:r>
      <w:proofErr w:type="spellEnd"/>
      <w:r w:rsidRPr="003A08FC">
        <w:t xml:space="preserve"> implements</w:t>
      </w:r>
    </w:p>
    <w:p w14:paraId="4B8C11E6" w14:textId="77777777" w:rsidR="003A08FC" w:rsidRPr="003A08FC" w:rsidRDefault="003A08FC" w:rsidP="00F2546A">
      <w:pPr>
        <w:pStyle w:val="a6"/>
        <w:ind w:firstLine="180"/>
      </w:pPr>
      <w:r w:rsidRPr="003A08FC">
        <w:t xml:space="preserve">        </w:t>
      </w:r>
      <w:proofErr w:type="spellStart"/>
      <w:r w:rsidRPr="003A08FC">
        <w:t>PreferenceFragmentCompat.OnPreferenceStartFragmentCallback</w:t>
      </w:r>
      <w:proofErr w:type="spellEnd"/>
      <w:r w:rsidRPr="003A08FC">
        <w:t xml:space="preserve"> {</w:t>
      </w:r>
    </w:p>
    <w:p w14:paraId="57978882" w14:textId="77777777" w:rsidR="003A08FC" w:rsidRPr="003A08FC" w:rsidRDefault="003A08FC" w:rsidP="00F2546A">
      <w:pPr>
        <w:pStyle w:val="a6"/>
        <w:ind w:firstLine="180"/>
      </w:pPr>
    </w:p>
    <w:p w14:paraId="6B5CC8E7" w14:textId="77777777" w:rsidR="003A08FC" w:rsidRPr="003A08FC" w:rsidRDefault="003A08FC" w:rsidP="00F2546A">
      <w:pPr>
        <w:pStyle w:val="a6"/>
        <w:ind w:firstLine="180"/>
      </w:pPr>
      <w:r w:rsidRPr="003A08FC">
        <w:t xml:space="preserve">    ...</w:t>
      </w:r>
    </w:p>
    <w:p w14:paraId="6194326A" w14:textId="77777777" w:rsidR="003A08FC" w:rsidRPr="003A08FC" w:rsidRDefault="003A08FC" w:rsidP="00F2546A">
      <w:pPr>
        <w:pStyle w:val="a6"/>
        <w:ind w:firstLine="180"/>
      </w:pPr>
    </w:p>
    <w:p w14:paraId="0D5EE6F3" w14:textId="77777777" w:rsidR="003A08FC" w:rsidRPr="003A08FC" w:rsidRDefault="003A08FC" w:rsidP="00F2546A">
      <w:pPr>
        <w:pStyle w:val="a6"/>
        <w:ind w:firstLine="180"/>
      </w:pPr>
      <w:r w:rsidRPr="003A08FC">
        <w:lastRenderedPageBreak/>
        <w:t xml:space="preserve">    @Override</w:t>
      </w:r>
    </w:p>
    <w:p w14:paraId="0CCEB4F9" w14:textId="77777777" w:rsidR="003A08FC" w:rsidRPr="003A08FC" w:rsidRDefault="003A08FC" w:rsidP="00F2546A">
      <w:pPr>
        <w:pStyle w:val="a6"/>
        <w:ind w:firstLine="180"/>
      </w:pPr>
      <w:r w:rsidRPr="003A08FC">
        <w:t xml:space="preserve">    public </w:t>
      </w:r>
      <w:proofErr w:type="spellStart"/>
      <w:r w:rsidRPr="003A08FC">
        <w:t>boolean</w:t>
      </w:r>
      <w:proofErr w:type="spellEnd"/>
      <w:r w:rsidRPr="003A08FC">
        <w:t xml:space="preserve"> </w:t>
      </w:r>
      <w:proofErr w:type="spellStart"/>
      <w:r w:rsidRPr="003A08FC">
        <w:t>onPreferenceStartFragment</w:t>
      </w:r>
      <w:proofErr w:type="spellEnd"/>
      <w:r w:rsidRPr="003A08FC">
        <w:t>(</w:t>
      </w:r>
      <w:proofErr w:type="spellStart"/>
      <w:r w:rsidRPr="003A08FC">
        <w:t>PreferenceFragmentCompat</w:t>
      </w:r>
      <w:proofErr w:type="spellEnd"/>
      <w:r w:rsidRPr="003A08FC">
        <w:t xml:space="preserve"> caller, Preference </w:t>
      </w:r>
      <w:proofErr w:type="spellStart"/>
      <w:r w:rsidRPr="003A08FC">
        <w:t>pref</w:t>
      </w:r>
      <w:proofErr w:type="spellEnd"/>
      <w:r w:rsidRPr="003A08FC">
        <w:t>) {</w:t>
      </w:r>
    </w:p>
    <w:p w14:paraId="71016CE0" w14:textId="77777777" w:rsidR="003A08FC" w:rsidRPr="003A08FC" w:rsidRDefault="003A08FC" w:rsidP="00F2546A">
      <w:pPr>
        <w:pStyle w:val="a6"/>
        <w:ind w:firstLine="180"/>
      </w:pPr>
      <w:r w:rsidRPr="003A08FC">
        <w:t xml:space="preserve">        // Instantiate the new Fragment</w:t>
      </w:r>
    </w:p>
    <w:p w14:paraId="5EBAC4F6" w14:textId="77777777" w:rsidR="003A08FC" w:rsidRPr="003A08FC" w:rsidRDefault="003A08FC" w:rsidP="00F2546A">
      <w:pPr>
        <w:pStyle w:val="a6"/>
        <w:ind w:firstLine="180"/>
      </w:pPr>
      <w:r w:rsidRPr="003A08FC">
        <w:t xml:space="preserve">        final Bundle </w:t>
      </w:r>
      <w:proofErr w:type="spellStart"/>
      <w:r w:rsidRPr="003A08FC">
        <w:t>args</w:t>
      </w:r>
      <w:proofErr w:type="spellEnd"/>
      <w:r w:rsidRPr="003A08FC">
        <w:t xml:space="preserve"> = </w:t>
      </w:r>
      <w:proofErr w:type="spellStart"/>
      <w:r w:rsidRPr="003A08FC">
        <w:t>pref.getExtras</w:t>
      </w:r>
      <w:proofErr w:type="spellEnd"/>
      <w:r w:rsidRPr="003A08FC">
        <w:t>();</w:t>
      </w:r>
    </w:p>
    <w:p w14:paraId="3E22E74F" w14:textId="77777777" w:rsidR="003A08FC" w:rsidRPr="003A08FC" w:rsidRDefault="003A08FC" w:rsidP="00F2546A">
      <w:pPr>
        <w:pStyle w:val="a6"/>
        <w:ind w:firstLine="180"/>
      </w:pPr>
      <w:r w:rsidRPr="003A08FC">
        <w:t xml:space="preserve">        final Fragment </w:t>
      </w:r>
      <w:proofErr w:type="spellStart"/>
      <w:r w:rsidRPr="003A08FC">
        <w:t>fragment</w:t>
      </w:r>
      <w:proofErr w:type="spellEnd"/>
      <w:r w:rsidRPr="003A08FC">
        <w:t xml:space="preserve"> = </w:t>
      </w:r>
      <w:proofErr w:type="spellStart"/>
      <w:r w:rsidRPr="003A08FC">
        <w:t>getSupportFragmentManager</w:t>
      </w:r>
      <w:proofErr w:type="spellEnd"/>
      <w:r w:rsidRPr="003A08FC">
        <w:t>().</w:t>
      </w:r>
      <w:proofErr w:type="spellStart"/>
      <w:r w:rsidRPr="003A08FC">
        <w:t>getFragmentFactory</w:t>
      </w:r>
      <w:proofErr w:type="spellEnd"/>
      <w:r w:rsidRPr="003A08FC">
        <w:t>().instantiate(</w:t>
      </w:r>
    </w:p>
    <w:p w14:paraId="5C10A8A6" w14:textId="77777777" w:rsidR="003A08FC" w:rsidRPr="003A08FC" w:rsidRDefault="003A08FC" w:rsidP="00F2546A">
      <w:pPr>
        <w:pStyle w:val="a6"/>
        <w:ind w:firstLine="180"/>
      </w:pPr>
      <w:r w:rsidRPr="003A08FC">
        <w:t xml:space="preserve">                </w:t>
      </w:r>
      <w:proofErr w:type="spellStart"/>
      <w:r w:rsidRPr="003A08FC">
        <w:t>getClassLoader</w:t>
      </w:r>
      <w:proofErr w:type="spellEnd"/>
      <w:r w:rsidRPr="003A08FC">
        <w:t>(),</w:t>
      </w:r>
    </w:p>
    <w:p w14:paraId="0622D82D" w14:textId="77777777" w:rsidR="003A08FC" w:rsidRPr="003A08FC" w:rsidRDefault="003A08FC" w:rsidP="00F2546A">
      <w:pPr>
        <w:pStyle w:val="a6"/>
        <w:ind w:firstLine="180"/>
      </w:pPr>
      <w:r w:rsidRPr="003A08FC">
        <w:t xml:space="preserve">                </w:t>
      </w:r>
      <w:proofErr w:type="spellStart"/>
      <w:r w:rsidRPr="003A08FC">
        <w:t>pref.getFragment</w:t>
      </w:r>
      <w:proofErr w:type="spellEnd"/>
      <w:r w:rsidRPr="003A08FC">
        <w:t>());</w:t>
      </w:r>
    </w:p>
    <w:p w14:paraId="01CBF118" w14:textId="77777777" w:rsidR="003A08FC" w:rsidRPr="003A08FC" w:rsidRDefault="003A08FC" w:rsidP="00F2546A">
      <w:pPr>
        <w:pStyle w:val="a6"/>
        <w:ind w:firstLine="180"/>
      </w:pPr>
      <w:r w:rsidRPr="003A08FC">
        <w:t xml:space="preserve">        </w:t>
      </w:r>
      <w:proofErr w:type="spellStart"/>
      <w:r w:rsidRPr="003A08FC">
        <w:t>fragment.setArguments</w:t>
      </w:r>
      <w:proofErr w:type="spellEnd"/>
      <w:r w:rsidRPr="003A08FC">
        <w:t>(</w:t>
      </w:r>
      <w:proofErr w:type="spellStart"/>
      <w:r w:rsidRPr="003A08FC">
        <w:t>args</w:t>
      </w:r>
      <w:proofErr w:type="spellEnd"/>
      <w:r w:rsidRPr="003A08FC">
        <w:t>);</w:t>
      </w:r>
    </w:p>
    <w:p w14:paraId="07ECE8C9" w14:textId="77777777" w:rsidR="003A08FC" w:rsidRPr="003A08FC" w:rsidRDefault="003A08FC" w:rsidP="00F2546A">
      <w:pPr>
        <w:pStyle w:val="a6"/>
        <w:ind w:firstLine="180"/>
      </w:pPr>
      <w:r w:rsidRPr="003A08FC">
        <w:t xml:space="preserve">        </w:t>
      </w:r>
      <w:proofErr w:type="spellStart"/>
      <w:r w:rsidRPr="003A08FC">
        <w:t>fragment.setTargetFragment</w:t>
      </w:r>
      <w:proofErr w:type="spellEnd"/>
      <w:r w:rsidRPr="003A08FC">
        <w:t>(caller, 0);</w:t>
      </w:r>
    </w:p>
    <w:p w14:paraId="26AB09F1" w14:textId="77777777" w:rsidR="003A08FC" w:rsidRPr="003A08FC" w:rsidRDefault="003A08FC" w:rsidP="00F2546A">
      <w:pPr>
        <w:pStyle w:val="a6"/>
        <w:ind w:firstLine="180"/>
      </w:pPr>
      <w:r w:rsidRPr="003A08FC">
        <w:t xml:space="preserve">        // Replace the existing Fragment with the new Fragment</w:t>
      </w:r>
    </w:p>
    <w:p w14:paraId="0AA91F63" w14:textId="77777777" w:rsidR="003A08FC" w:rsidRPr="003A08FC" w:rsidRDefault="003A08FC" w:rsidP="00F2546A">
      <w:pPr>
        <w:pStyle w:val="a6"/>
        <w:ind w:firstLine="180"/>
      </w:pPr>
      <w:r w:rsidRPr="003A08FC">
        <w:t xml:space="preserve">        </w:t>
      </w:r>
      <w:proofErr w:type="spellStart"/>
      <w:r w:rsidRPr="003A08FC">
        <w:t>getSupportFragmentManager</w:t>
      </w:r>
      <w:proofErr w:type="spellEnd"/>
      <w:r w:rsidRPr="003A08FC">
        <w:t>().</w:t>
      </w:r>
      <w:proofErr w:type="spellStart"/>
      <w:r w:rsidRPr="003A08FC">
        <w:t>beginTransaction</w:t>
      </w:r>
      <w:proofErr w:type="spellEnd"/>
      <w:r w:rsidRPr="003A08FC">
        <w:t>()</w:t>
      </w:r>
    </w:p>
    <w:p w14:paraId="1525D014" w14:textId="77777777" w:rsidR="003A08FC" w:rsidRPr="003A08FC" w:rsidRDefault="003A08FC" w:rsidP="00F2546A">
      <w:pPr>
        <w:pStyle w:val="a6"/>
        <w:ind w:firstLine="180"/>
      </w:pPr>
      <w:r w:rsidRPr="003A08FC">
        <w:t xml:space="preserve">                .replace(</w:t>
      </w:r>
      <w:proofErr w:type="spellStart"/>
      <w:r w:rsidRPr="003A08FC">
        <w:t>R.id.settings_container</w:t>
      </w:r>
      <w:proofErr w:type="spellEnd"/>
      <w:r w:rsidRPr="003A08FC">
        <w:t>, fragment)</w:t>
      </w:r>
    </w:p>
    <w:p w14:paraId="66AC4673" w14:textId="77777777" w:rsidR="003A08FC" w:rsidRPr="003A08FC" w:rsidRDefault="003A08FC" w:rsidP="00F2546A">
      <w:pPr>
        <w:pStyle w:val="a6"/>
        <w:ind w:firstLine="180"/>
      </w:pPr>
      <w:r w:rsidRPr="003A08FC">
        <w:t xml:space="preserve">                .</w:t>
      </w:r>
      <w:proofErr w:type="spellStart"/>
      <w:r w:rsidRPr="003A08FC">
        <w:t>addToBackStack</w:t>
      </w:r>
      <w:proofErr w:type="spellEnd"/>
      <w:r w:rsidRPr="003A08FC">
        <w:t>(null)</w:t>
      </w:r>
    </w:p>
    <w:p w14:paraId="7A178E4A" w14:textId="77777777" w:rsidR="003A08FC" w:rsidRPr="003A08FC" w:rsidRDefault="003A08FC" w:rsidP="00F2546A">
      <w:pPr>
        <w:pStyle w:val="a6"/>
        <w:ind w:firstLine="180"/>
      </w:pPr>
      <w:r w:rsidRPr="003A08FC">
        <w:t xml:space="preserve">                .commit();</w:t>
      </w:r>
    </w:p>
    <w:p w14:paraId="74BAB39A" w14:textId="77777777" w:rsidR="003A08FC" w:rsidRPr="003A08FC" w:rsidRDefault="003A08FC" w:rsidP="00F2546A">
      <w:pPr>
        <w:pStyle w:val="a6"/>
        <w:ind w:firstLine="180"/>
      </w:pPr>
      <w:r w:rsidRPr="003A08FC">
        <w:t xml:space="preserve">        return true;</w:t>
      </w:r>
    </w:p>
    <w:p w14:paraId="39890B90" w14:textId="77777777" w:rsidR="003A08FC" w:rsidRPr="003A08FC" w:rsidRDefault="003A08FC" w:rsidP="00F2546A">
      <w:pPr>
        <w:pStyle w:val="a6"/>
        <w:ind w:firstLine="180"/>
      </w:pPr>
      <w:r w:rsidRPr="003A08FC">
        <w:t xml:space="preserve">    }</w:t>
      </w:r>
    </w:p>
    <w:p w14:paraId="598D6D73" w14:textId="77777777" w:rsidR="003A08FC" w:rsidRPr="003A08FC" w:rsidRDefault="003A08FC" w:rsidP="00F2546A">
      <w:pPr>
        <w:pStyle w:val="a6"/>
        <w:ind w:firstLine="180"/>
      </w:pPr>
      <w:r w:rsidRPr="003A08FC">
        <w:t>}</w:t>
      </w:r>
    </w:p>
    <w:p w14:paraId="145595B5" w14:textId="25BA7DBF" w:rsidR="00F2546A" w:rsidRDefault="000C4D33" w:rsidP="000C4D33">
      <w:pPr>
        <w:pStyle w:val="a5"/>
        <w:ind w:firstLine="361"/>
        <w:rPr>
          <w:rFonts w:ascii="Times New Roman" w:hAnsi="Times New Roman" w:cs="Times New Roman"/>
          <w:szCs w:val="20"/>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58</w:t>
      </w:r>
      <w:r w:rsidR="00BA5EDF">
        <w:fldChar w:fldCharType="end"/>
      </w:r>
    </w:p>
    <w:p w14:paraId="3E6114E1" w14:textId="3D53A9D7" w:rsidR="00092E29" w:rsidRPr="00092E29" w:rsidRDefault="003A08FC" w:rsidP="00092E29">
      <w:pPr>
        <w:ind w:firstLine="420"/>
        <w:rPr>
          <w:rFonts w:ascii="Times New Roman" w:hAnsi="Times New Roman" w:cs="Times New Roman"/>
          <w:szCs w:val="20"/>
        </w:rPr>
      </w:pPr>
      <w:r w:rsidRPr="003A08FC">
        <w:rPr>
          <w:rFonts w:ascii="Times New Roman" w:hAnsi="Times New Roman" w:cs="Times New Roman" w:hint="eastAsia"/>
          <w:szCs w:val="20"/>
        </w:rPr>
        <w:t>系统不再支持在同一</w:t>
      </w:r>
      <w:r w:rsidRPr="003A08FC">
        <w:rPr>
          <w:rFonts w:ascii="Times New Roman" w:hAnsi="Times New Roman" w:cs="Times New Roman"/>
          <w:szCs w:val="20"/>
        </w:rPr>
        <w:t xml:space="preserve"> XML </w:t>
      </w:r>
      <w:r w:rsidRPr="003A08FC">
        <w:rPr>
          <w:rFonts w:ascii="Times New Roman" w:hAnsi="Times New Roman" w:cs="Times New Roman"/>
          <w:szCs w:val="20"/>
        </w:rPr>
        <w:t>资源中使用嵌套的</w:t>
      </w:r>
      <w:r w:rsidRPr="003A08FC">
        <w:rPr>
          <w:rFonts w:ascii="Times New Roman" w:hAnsi="Times New Roman" w:cs="Times New Roman"/>
          <w:szCs w:val="20"/>
        </w:rPr>
        <w:t xml:space="preserve"> &lt;</w:t>
      </w:r>
      <w:proofErr w:type="spellStart"/>
      <w:r w:rsidRPr="003A08FC">
        <w:rPr>
          <w:rFonts w:ascii="Times New Roman" w:hAnsi="Times New Roman" w:cs="Times New Roman"/>
          <w:szCs w:val="20"/>
        </w:rPr>
        <w:t>PreferenceScreen</w:t>
      </w:r>
      <w:proofErr w:type="spellEnd"/>
      <w:r w:rsidRPr="003A08FC">
        <w:rPr>
          <w:rFonts w:ascii="Times New Roman" w:hAnsi="Times New Roman" w:cs="Times New Roman"/>
          <w:szCs w:val="20"/>
        </w:rPr>
        <w:t xml:space="preserve">&gt; </w:t>
      </w:r>
      <w:r w:rsidRPr="003A08FC">
        <w:rPr>
          <w:rFonts w:ascii="Times New Roman" w:hAnsi="Times New Roman" w:cs="Times New Roman"/>
          <w:szCs w:val="20"/>
        </w:rPr>
        <w:t>来声明嵌套层次结构。应改用嵌套的</w:t>
      </w:r>
      <w:r w:rsidR="00DB63A3" w:rsidRPr="00DB63A3">
        <w:rPr>
          <w:rFonts w:ascii="Times New Roman" w:hAnsi="Times New Roman" w:cs="Times New Roman"/>
          <w:bCs/>
          <w:szCs w:val="20"/>
        </w:rPr>
        <w:t>片段</w:t>
      </w:r>
      <w:r w:rsidRPr="003A08FC">
        <w:rPr>
          <w:rFonts w:ascii="Times New Roman" w:hAnsi="Times New Roman" w:cs="Times New Roman"/>
          <w:szCs w:val="20"/>
        </w:rPr>
        <w:t>对象。</w:t>
      </w:r>
      <w:r w:rsidRPr="003A08FC">
        <w:rPr>
          <w:rFonts w:ascii="Times New Roman" w:hAnsi="Times New Roman" w:cs="Times New Roman" w:hint="eastAsia"/>
          <w:szCs w:val="20"/>
        </w:rPr>
        <w:t>相对地，如果需要深入自定义每个屏幕，或者希望在各个屏幕之间切换时执行完整的</w:t>
      </w:r>
      <w:r w:rsidR="002144D2" w:rsidRPr="002144D2">
        <w:rPr>
          <w:rFonts w:ascii="Times New Roman" w:hAnsi="Times New Roman" w:cs="Times New Roman"/>
          <w:bCs/>
          <w:szCs w:val="20"/>
        </w:rPr>
        <w:t>活动</w:t>
      </w:r>
      <w:r w:rsidRPr="003A08FC">
        <w:rPr>
          <w:rFonts w:ascii="Times New Roman" w:hAnsi="Times New Roman" w:cs="Times New Roman"/>
          <w:szCs w:val="20"/>
        </w:rPr>
        <w:t>转换，则可以为每个</w:t>
      </w:r>
      <w:r w:rsidRPr="003A08FC">
        <w:rPr>
          <w:rFonts w:ascii="Times New Roman" w:hAnsi="Times New Roman" w:cs="Times New Roman"/>
          <w:szCs w:val="20"/>
        </w:rPr>
        <w:t xml:space="preserve"> </w:t>
      </w:r>
      <w:proofErr w:type="spellStart"/>
      <w:r w:rsidRPr="003A08FC">
        <w:rPr>
          <w:rFonts w:ascii="Times New Roman" w:hAnsi="Times New Roman" w:cs="Times New Roman"/>
          <w:szCs w:val="20"/>
        </w:rPr>
        <w:t>PreferenceFragmentCompat</w:t>
      </w:r>
      <w:proofErr w:type="spellEnd"/>
      <w:r w:rsidRPr="003A08FC">
        <w:rPr>
          <w:rFonts w:ascii="Times New Roman" w:hAnsi="Times New Roman" w:cs="Times New Roman"/>
          <w:szCs w:val="20"/>
        </w:rPr>
        <w:t xml:space="preserve"> </w:t>
      </w:r>
      <w:r w:rsidRPr="003A08FC">
        <w:rPr>
          <w:rFonts w:ascii="Times New Roman" w:hAnsi="Times New Roman" w:cs="Times New Roman"/>
          <w:szCs w:val="20"/>
        </w:rPr>
        <w:t>使用单独的</w:t>
      </w:r>
      <w:r w:rsidR="002144D2" w:rsidRPr="002144D2">
        <w:rPr>
          <w:rFonts w:ascii="Times New Roman" w:hAnsi="Times New Roman" w:cs="Times New Roman"/>
          <w:bCs/>
          <w:szCs w:val="20"/>
        </w:rPr>
        <w:t>活动</w:t>
      </w:r>
      <w:r w:rsidRPr="003A08FC">
        <w:rPr>
          <w:rFonts w:ascii="Times New Roman" w:hAnsi="Times New Roman" w:cs="Times New Roman"/>
          <w:szCs w:val="20"/>
        </w:rPr>
        <w:t>。这样一来，就可以全面自定义每个</w:t>
      </w:r>
      <w:r w:rsidR="002144D2" w:rsidRPr="002144D2">
        <w:rPr>
          <w:rFonts w:ascii="Times New Roman" w:hAnsi="Times New Roman" w:cs="Times New Roman"/>
          <w:bCs/>
          <w:szCs w:val="20"/>
        </w:rPr>
        <w:t>活动</w:t>
      </w:r>
      <w:r w:rsidRPr="003A08FC">
        <w:rPr>
          <w:rFonts w:ascii="Times New Roman" w:hAnsi="Times New Roman" w:cs="Times New Roman"/>
          <w:szCs w:val="20"/>
        </w:rPr>
        <w:t>及其对应的设置屏幕。对于大多数应用不建议这么做，而应使用前面介绍的</w:t>
      </w:r>
      <w:r w:rsidR="002144D2">
        <w:rPr>
          <w:rFonts w:ascii="Times New Roman" w:hAnsi="Times New Roman" w:cs="Times New Roman" w:hint="eastAsia"/>
          <w:szCs w:val="20"/>
        </w:rPr>
        <w:t>片段</w:t>
      </w:r>
      <w:r w:rsidRPr="003A08FC">
        <w:rPr>
          <w:rFonts w:ascii="Times New Roman" w:hAnsi="Times New Roman" w:cs="Times New Roman"/>
          <w:szCs w:val="20"/>
        </w:rPr>
        <w:t>。</w:t>
      </w:r>
      <w:r w:rsidR="00092E29" w:rsidRPr="00092E29">
        <w:rPr>
          <w:rFonts w:ascii="Times New Roman" w:hAnsi="Times New Roman" w:cs="Times New Roman" w:hint="eastAsia"/>
          <w:szCs w:val="20"/>
        </w:rPr>
        <w:t>可以在</w:t>
      </w:r>
      <w:r w:rsidR="00092E29" w:rsidRPr="00092E29">
        <w:rPr>
          <w:rFonts w:ascii="Times New Roman" w:hAnsi="Times New Roman" w:cs="Times New Roman"/>
          <w:szCs w:val="20"/>
        </w:rPr>
        <w:t xml:space="preserve"> </w:t>
      </w:r>
      <w:proofErr w:type="spellStart"/>
      <w:r w:rsidR="00092E29" w:rsidRPr="00092E29">
        <w:rPr>
          <w:rFonts w:ascii="Times New Roman" w:hAnsi="Times New Roman" w:cs="Times New Roman"/>
          <w:szCs w:val="20"/>
        </w:rPr>
        <w:t>onCreatePreferences</w:t>
      </w:r>
      <w:proofErr w:type="spellEnd"/>
      <w:r w:rsidR="00092E29" w:rsidRPr="00092E29">
        <w:rPr>
          <w:rFonts w:ascii="Times New Roman" w:hAnsi="Times New Roman" w:cs="Times New Roman"/>
          <w:szCs w:val="20"/>
        </w:rPr>
        <w:t xml:space="preserve">() </w:t>
      </w:r>
      <w:r w:rsidR="00092E29" w:rsidRPr="00092E29">
        <w:rPr>
          <w:rFonts w:ascii="Times New Roman" w:hAnsi="Times New Roman" w:cs="Times New Roman"/>
          <w:szCs w:val="20"/>
        </w:rPr>
        <w:t>中以编程方式创建层次结构，如以下示例所示：</w:t>
      </w:r>
    </w:p>
    <w:p w14:paraId="052ED3D9" w14:textId="77777777" w:rsidR="00092E29" w:rsidRPr="00092E29" w:rsidRDefault="00092E29" w:rsidP="007B40D7">
      <w:pPr>
        <w:pStyle w:val="a6"/>
        <w:ind w:firstLine="180"/>
      </w:pPr>
      <w:r w:rsidRPr="00092E29">
        <w:t>@Override</w:t>
      </w:r>
    </w:p>
    <w:p w14:paraId="7081CE5F" w14:textId="77777777" w:rsidR="00092E29" w:rsidRPr="00092E29" w:rsidRDefault="00092E29" w:rsidP="007B40D7">
      <w:pPr>
        <w:pStyle w:val="a6"/>
        <w:ind w:firstLine="180"/>
      </w:pPr>
      <w:r w:rsidRPr="00092E29">
        <w:t xml:space="preserve">public void </w:t>
      </w:r>
      <w:proofErr w:type="spellStart"/>
      <w:r w:rsidRPr="00092E29">
        <w:t>onCreatePreferences</w:t>
      </w:r>
      <w:proofErr w:type="spellEnd"/>
      <w:r w:rsidRPr="00092E29">
        <w:t xml:space="preserve">(Bundle </w:t>
      </w:r>
      <w:proofErr w:type="spellStart"/>
      <w:r w:rsidRPr="00092E29">
        <w:t>savedInstanceState</w:t>
      </w:r>
      <w:proofErr w:type="spellEnd"/>
      <w:r w:rsidRPr="00092E29">
        <w:t xml:space="preserve">, String </w:t>
      </w:r>
      <w:proofErr w:type="spellStart"/>
      <w:r w:rsidRPr="00092E29">
        <w:t>rootKey</w:t>
      </w:r>
      <w:proofErr w:type="spellEnd"/>
      <w:r w:rsidRPr="00092E29">
        <w:t>) {</w:t>
      </w:r>
    </w:p>
    <w:p w14:paraId="3ED70899" w14:textId="77777777" w:rsidR="00092E29" w:rsidRPr="00092E29" w:rsidRDefault="00092E29" w:rsidP="007B40D7">
      <w:pPr>
        <w:pStyle w:val="a6"/>
        <w:ind w:firstLine="180"/>
      </w:pPr>
      <w:r w:rsidRPr="00092E29">
        <w:t xml:space="preserve">    Context </w:t>
      </w:r>
      <w:proofErr w:type="spellStart"/>
      <w:r w:rsidRPr="00092E29">
        <w:t>context</w:t>
      </w:r>
      <w:proofErr w:type="spellEnd"/>
      <w:r w:rsidRPr="00092E29">
        <w:t xml:space="preserve"> = </w:t>
      </w:r>
      <w:proofErr w:type="spellStart"/>
      <w:r w:rsidRPr="00092E29">
        <w:t>getPreferenceManager</w:t>
      </w:r>
      <w:proofErr w:type="spellEnd"/>
      <w:r w:rsidRPr="00092E29">
        <w:t>().</w:t>
      </w:r>
      <w:proofErr w:type="spellStart"/>
      <w:r w:rsidRPr="00092E29">
        <w:t>getContext</w:t>
      </w:r>
      <w:proofErr w:type="spellEnd"/>
      <w:r w:rsidRPr="00092E29">
        <w:t>();</w:t>
      </w:r>
    </w:p>
    <w:p w14:paraId="5A71B99C" w14:textId="77777777" w:rsidR="00092E29" w:rsidRPr="00092E29" w:rsidRDefault="00092E29" w:rsidP="007B40D7">
      <w:pPr>
        <w:pStyle w:val="a6"/>
        <w:ind w:firstLine="180"/>
      </w:pPr>
      <w:r w:rsidRPr="00092E29">
        <w:t xml:space="preserve">    </w:t>
      </w:r>
      <w:proofErr w:type="spellStart"/>
      <w:r w:rsidRPr="00092E29">
        <w:t>PreferenceScreen</w:t>
      </w:r>
      <w:proofErr w:type="spellEnd"/>
      <w:r w:rsidRPr="00092E29">
        <w:t xml:space="preserve"> screen = </w:t>
      </w:r>
      <w:proofErr w:type="spellStart"/>
      <w:r w:rsidRPr="00092E29">
        <w:t>getPreferenceManager</w:t>
      </w:r>
      <w:proofErr w:type="spellEnd"/>
      <w:r w:rsidRPr="00092E29">
        <w:t>().</w:t>
      </w:r>
      <w:proofErr w:type="spellStart"/>
      <w:r w:rsidRPr="00092E29">
        <w:t>createPreferenceScreen</w:t>
      </w:r>
      <w:proofErr w:type="spellEnd"/>
      <w:r w:rsidRPr="00092E29">
        <w:t>(context);</w:t>
      </w:r>
    </w:p>
    <w:p w14:paraId="57EA8251" w14:textId="77777777" w:rsidR="00092E29" w:rsidRPr="00092E29" w:rsidRDefault="00092E29" w:rsidP="007B40D7">
      <w:pPr>
        <w:pStyle w:val="a6"/>
        <w:ind w:firstLine="180"/>
      </w:pPr>
    </w:p>
    <w:p w14:paraId="5A9645CD" w14:textId="77777777" w:rsidR="00092E29" w:rsidRPr="00092E29" w:rsidRDefault="00092E29" w:rsidP="007B40D7">
      <w:pPr>
        <w:pStyle w:val="a6"/>
        <w:ind w:firstLine="180"/>
      </w:pPr>
      <w:r w:rsidRPr="00092E29">
        <w:t xml:space="preserve">    </w:t>
      </w:r>
      <w:proofErr w:type="spellStart"/>
      <w:r w:rsidRPr="00092E29">
        <w:t>SwitchPreferenceCompat</w:t>
      </w:r>
      <w:proofErr w:type="spellEnd"/>
      <w:r w:rsidRPr="00092E29">
        <w:t xml:space="preserve"> </w:t>
      </w:r>
      <w:proofErr w:type="spellStart"/>
      <w:r w:rsidRPr="00092E29">
        <w:t>notificationPreference</w:t>
      </w:r>
      <w:proofErr w:type="spellEnd"/>
      <w:r w:rsidRPr="00092E29">
        <w:t xml:space="preserve"> = new </w:t>
      </w:r>
      <w:proofErr w:type="spellStart"/>
      <w:r w:rsidRPr="00092E29">
        <w:t>SwitchPreferenceCompat</w:t>
      </w:r>
      <w:proofErr w:type="spellEnd"/>
      <w:r w:rsidRPr="00092E29">
        <w:t>(context);</w:t>
      </w:r>
    </w:p>
    <w:p w14:paraId="5200A449" w14:textId="77777777" w:rsidR="00092E29" w:rsidRPr="00092E29" w:rsidRDefault="00092E29" w:rsidP="007B40D7">
      <w:pPr>
        <w:pStyle w:val="a6"/>
        <w:ind w:firstLine="180"/>
      </w:pPr>
      <w:r w:rsidRPr="00092E29">
        <w:t xml:space="preserve">    </w:t>
      </w:r>
      <w:proofErr w:type="spellStart"/>
      <w:r w:rsidRPr="00092E29">
        <w:t>notificationPreference.setKey</w:t>
      </w:r>
      <w:proofErr w:type="spellEnd"/>
      <w:r w:rsidRPr="00092E29">
        <w:t>("notifications");</w:t>
      </w:r>
    </w:p>
    <w:p w14:paraId="7DAB640D" w14:textId="77777777" w:rsidR="00092E29" w:rsidRPr="00092E29" w:rsidRDefault="00092E29" w:rsidP="007B40D7">
      <w:pPr>
        <w:pStyle w:val="a6"/>
        <w:ind w:firstLine="180"/>
      </w:pPr>
      <w:r w:rsidRPr="00092E29">
        <w:t xml:space="preserve">    </w:t>
      </w:r>
      <w:proofErr w:type="spellStart"/>
      <w:r w:rsidRPr="00092E29">
        <w:t>notificationPreference.setTitle</w:t>
      </w:r>
      <w:proofErr w:type="spellEnd"/>
      <w:r w:rsidRPr="00092E29">
        <w:t>("Enable message notifications");</w:t>
      </w:r>
    </w:p>
    <w:p w14:paraId="332A3744" w14:textId="77777777" w:rsidR="00092E29" w:rsidRPr="00092E29" w:rsidRDefault="00092E29" w:rsidP="007B40D7">
      <w:pPr>
        <w:pStyle w:val="a6"/>
        <w:ind w:firstLine="180"/>
      </w:pPr>
    </w:p>
    <w:p w14:paraId="7596FEF2" w14:textId="77777777" w:rsidR="00092E29" w:rsidRPr="00092E29" w:rsidRDefault="00092E29" w:rsidP="007B40D7">
      <w:pPr>
        <w:pStyle w:val="a6"/>
        <w:ind w:firstLine="180"/>
      </w:pPr>
      <w:r w:rsidRPr="00092E29">
        <w:t xml:space="preserve">    Preference </w:t>
      </w:r>
      <w:proofErr w:type="spellStart"/>
      <w:r w:rsidRPr="00092E29">
        <w:t>feedbackPreference</w:t>
      </w:r>
      <w:proofErr w:type="spellEnd"/>
      <w:r w:rsidRPr="00092E29">
        <w:t xml:space="preserve"> = new Preference(context);</w:t>
      </w:r>
    </w:p>
    <w:p w14:paraId="3CBF828D" w14:textId="77777777" w:rsidR="00092E29" w:rsidRPr="00092E29" w:rsidRDefault="00092E29" w:rsidP="007B40D7">
      <w:pPr>
        <w:pStyle w:val="a6"/>
        <w:ind w:firstLine="180"/>
      </w:pPr>
      <w:r w:rsidRPr="00092E29">
        <w:t xml:space="preserve">    </w:t>
      </w:r>
      <w:proofErr w:type="spellStart"/>
      <w:r w:rsidRPr="00092E29">
        <w:t>feedbackPreference.setKey</w:t>
      </w:r>
      <w:proofErr w:type="spellEnd"/>
      <w:r w:rsidRPr="00092E29">
        <w:t>("feedback");</w:t>
      </w:r>
    </w:p>
    <w:p w14:paraId="1A001FC9" w14:textId="77777777" w:rsidR="00092E29" w:rsidRPr="00092E29" w:rsidRDefault="00092E29" w:rsidP="007B40D7">
      <w:pPr>
        <w:pStyle w:val="a6"/>
        <w:ind w:firstLine="180"/>
      </w:pPr>
      <w:r w:rsidRPr="00092E29">
        <w:t xml:space="preserve">    </w:t>
      </w:r>
      <w:proofErr w:type="spellStart"/>
      <w:r w:rsidRPr="00092E29">
        <w:t>feedbackPreference.setTitle</w:t>
      </w:r>
      <w:proofErr w:type="spellEnd"/>
      <w:r w:rsidRPr="00092E29">
        <w:t>("Send feedback");</w:t>
      </w:r>
    </w:p>
    <w:p w14:paraId="11D01D37" w14:textId="77777777" w:rsidR="00092E29" w:rsidRPr="00092E29" w:rsidRDefault="00092E29" w:rsidP="007B40D7">
      <w:pPr>
        <w:pStyle w:val="a6"/>
        <w:ind w:firstLine="180"/>
      </w:pPr>
      <w:r w:rsidRPr="00092E29">
        <w:t xml:space="preserve">    </w:t>
      </w:r>
      <w:proofErr w:type="spellStart"/>
      <w:r w:rsidRPr="00092E29">
        <w:t>feedbackPreference.setSummary</w:t>
      </w:r>
      <w:proofErr w:type="spellEnd"/>
      <w:r w:rsidRPr="00092E29">
        <w:t>("Report technical issues or suggest new features");</w:t>
      </w:r>
    </w:p>
    <w:p w14:paraId="77FD8D7C" w14:textId="77777777" w:rsidR="00092E29" w:rsidRPr="00092E29" w:rsidRDefault="00092E29" w:rsidP="007B40D7">
      <w:pPr>
        <w:pStyle w:val="a6"/>
        <w:ind w:firstLine="180"/>
      </w:pPr>
    </w:p>
    <w:p w14:paraId="5529CB53" w14:textId="77777777" w:rsidR="00092E29" w:rsidRPr="00092E29" w:rsidRDefault="00092E29" w:rsidP="007B40D7">
      <w:pPr>
        <w:pStyle w:val="a6"/>
        <w:ind w:firstLine="180"/>
      </w:pPr>
      <w:r w:rsidRPr="00092E29">
        <w:t xml:space="preserve">    </w:t>
      </w:r>
      <w:proofErr w:type="spellStart"/>
      <w:r w:rsidRPr="00092E29">
        <w:t>screen.addPreference</w:t>
      </w:r>
      <w:proofErr w:type="spellEnd"/>
      <w:r w:rsidRPr="00092E29">
        <w:t>(</w:t>
      </w:r>
      <w:proofErr w:type="spellStart"/>
      <w:r w:rsidRPr="00092E29">
        <w:t>notificationPreference</w:t>
      </w:r>
      <w:proofErr w:type="spellEnd"/>
      <w:r w:rsidRPr="00092E29">
        <w:t>);</w:t>
      </w:r>
    </w:p>
    <w:p w14:paraId="3F6A23F7" w14:textId="77777777" w:rsidR="00092E29" w:rsidRPr="00092E29" w:rsidRDefault="00092E29" w:rsidP="007B40D7">
      <w:pPr>
        <w:pStyle w:val="a6"/>
        <w:ind w:firstLine="180"/>
      </w:pPr>
      <w:r w:rsidRPr="00092E29">
        <w:t xml:space="preserve">    </w:t>
      </w:r>
      <w:proofErr w:type="spellStart"/>
      <w:r w:rsidRPr="00092E29">
        <w:t>screen.addPreference</w:t>
      </w:r>
      <w:proofErr w:type="spellEnd"/>
      <w:r w:rsidRPr="00092E29">
        <w:t>(</w:t>
      </w:r>
      <w:proofErr w:type="spellStart"/>
      <w:r w:rsidRPr="00092E29">
        <w:t>feedbackPreference</w:t>
      </w:r>
      <w:proofErr w:type="spellEnd"/>
      <w:r w:rsidRPr="00092E29">
        <w:t>);</w:t>
      </w:r>
    </w:p>
    <w:p w14:paraId="65F29B63" w14:textId="77777777" w:rsidR="00092E29" w:rsidRPr="00092E29" w:rsidRDefault="00092E29" w:rsidP="007B40D7">
      <w:pPr>
        <w:pStyle w:val="a6"/>
        <w:ind w:firstLine="180"/>
      </w:pPr>
    </w:p>
    <w:p w14:paraId="27400AF2" w14:textId="77777777" w:rsidR="00092E29" w:rsidRPr="00092E29" w:rsidRDefault="00092E29" w:rsidP="007B40D7">
      <w:pPr>
        <w:pStyle w:val="a6"/>
        <w:ind w:firstLine="180"/>
      </w:pPr>
      <w:r w:rsidRPr="00092E29">
        <w:t xml:space="preserve">    </w:t>
      </w:r>
      <w:proofErr w:type="spellStart"/>
      <w:r w:rsidRPr="00092E29">
        <w:t>setPreferenceScreen</w:t>
      </w:r>
      <w:proofErr w:type="spellEnd"/>
      <w:r w:rsidRPr="00092E29">
        <w:t>(screen);</w:t>
      </w:r>
    </w:p>
    <w:p w14:paraId="5EF0A18E" w14:textId="77777777" w:rsidR="00092E29" w:rsidRPr="00092E29" w:rsidRDefault="00092E29" w:rsidP="007B40D7">
      <w:pPr>
        <w:pStyle w:val="a6"/>
        <w:ind w:firstLine="180"/>
      </w:pPr>
      <w:r w:rsidRPr="00092E29">
        <w:t>}</w:t>
      </w:r>
    </w:p>
    <w:p w14:paraId="5072B4E7" w14:textId="77777777" w:rsidR="00092E29" w:rsidRPr="00092E29" w:rsidRDefault="00092E29" w:rsidP="00092E29">
      <w:pPr>
        <w:ind w:firstLine="420"/>
        <w:rPr>
          <w:rFonts w:ascii="Times New Roman" w:hAnsi="Times New Roman" w:cs="Times New Roman"/>
          <w:szCs w:val="20"/>
        </w:rPr>
      </w:pPr>
      <w:r w:rsidRPr="00092E29">
        <w:rPr>
          <w:rFonts w:ascii="Times New Roman" w:hAnsi="Times New Roman" w:cs="Times New Roman" w:hint="eastAsia"/>
          <w:szCs w:val="20"/>
        </w:rPr>
        <w:t>添加</w:t>
      </w:r>
      <w:r w:rsidRPr="00092E29">
        <w:rPr>
          <w:rFonts w:ascii="Times New Roman" w:hAnsi="Times New Roman" w:cs="Times New Roman"/>
          <w:szCs w:val="20"/>
        </w:rPr>
        <w:t xml:space="preserve"> </w:t>
      </w:r>
      <w:proofErr w:type="spellStart"/>
      <w:r w:rsidRPr="00092E29">
        <w:rPr>
          <w:rFonts w:ascii="Times New Roman" w:hAnsi="Times New Roman" w:cs="Times New Roman"/>
          <w:szCs w:val="20"/>
        </w:rPr>
        <w:t>PreferenceCategory</w:t>
      </w:r>
      <w:proofErr w:type="spellEnd"/>
      <w:r w:rsidRPr="00092E29">
        <w:rPr>
          <w:rFonts w:ascii="Times New Roman" w:hAnsi="Times New Roman" w:cs="Times New Roman"/>
          <w:szCs w:val="20"/>
        </w:rPr>
        <w:t xml:space="preserve"> </w:t>
      </w:r>
      <w:r w:rsidRPr="00092E29">
        <w:rPr>
          <w:rFonts w:ascii="Times New Roman" w:hAnsi="Times New Roman" w:cs="Times New Roman"/>
          <w:szCs w:val="20"/>
        </w:rPr>
        <w:t>的方法与此类似，如下所示。切记要将子级添加到</w:t>
      </w:r>
      <w:r w:rsidRPr="00092E29">
        <w:rPr>
          <w:rFonts w:ascii="Times New Roman" w:hAnsi="Times New Roman" w:cs="Times New Roman"/>
          <w:szCs w:val="20"/>
        </w:rPr>
        <w:t xml:space="preserve"> </w:t>
      </w:r>
      <w:proofErr w:type="spellStart"/>
      <w:r w:rsidRPr="00092E29">
        <w:rPr>
          <w:rFonts w:ascii="Times New Roman" w:hAnsi="Times New Roman" w:cs="Times New Roman"/>
          <w:szCs w:val="20"/>
        </w:rPr>
        <w:t>PreferenceCategory</w:t>
      </w:r>
      <w:proofErr w:type="spellEnd"/>
      <w:r w:rsidRPr="00092E29">
        <w:rPr>
          <w:rFonts w:ascii="Times New Roman" w:hAnsi="Times New Roman" w:cs="Times New Roman"/>
          <w:szCs w:val="20"/>
        </w:rPr>
        <w:t>，而不是根</w:t>
      </w:r>
      <w:r w:rsidRPr="00092E29">
        <w:rPr>
          <w:rFonts w:ascii="Times New Roman" w:hAnsi="Times New Roman" w:cs="Times New Roman"/>
          <w:szCs w:val="20"/>
        </w:rPr>
        <w:t xml:space="preserve"> </w:t>
      </w:r>
      <w:proofErr w:type="spellStart"/>
      <w:r w:rsidRPr="00092E29">
        <w:rPr>
          <w:rFonts w:ascii="Times New Roman" w:hAnsi="Times New Roman" w:cs="Times New Roman"/>
          <w:szCs w:val="20"/>
        </w:rPr>
        <w:t>PreferenceScreen</w:t>
      </w:r>
      <w:proofErr w:type="spellEnd"/>
      <w:r w:rsidRPr="00092E29">
        <w:rPr>
          <w:rFonts w:ascii="Times New Roman" w:hAnsi="Times New Roman" w:cs="Times New Roman"/>
          <w:szCs w:val="20"/>
        </w:rPr>
        <w:t>：</w:t>
      </w:r>
    </w:p>
    <w:p w14:paraId="36BD13D9" w14:textId="77777777" w:rsidR="00092E29" w:rsidRPr="00092E29" w:rsidRDefault="00092E29" w:rsidP="007B40D7">
      <w:pPr>
        <w:pStyle w:val="a6"/>
        <w:ind w:firstLine="180"/>
      </w:pPr>
      <w:r w:rsidRPr="00092E29">
        <w:t>@Override</w:t>
      </w:r>
    </w:p>
    <w:p w14:paraId="0EAF4AC5" w14:textId="77777777" w:rsidR="00092E29" w:rsidRPr="00092E29" w:rsidRDefault="00092E29" w:rsidP="007B40D7">
      <w:pPr>
        <w:pStyle w:val="a6"/>
        <w:ind w:firstLine="180"/>
      </w:pPr>
      <w:r w:rsidRPr="00092E29">
        <w:t xml:space="preserve">public void </w:t>
      </w:r>
      <w:proofErr w:type="spellStart"/>
      <w:r w:rsidRPr="00092E29">
        <w:t>onCreatePreferences</w:t>
      </w:r>
      <w:proofErr w:type="spellEnd"/>
      <w:r w:rsidRPr="00092E29">
        <w:t xml:space="preserve">(Bundle </w:t>
      </w:r>
      <w:proofErr w:type="spellStart"/>
      <w:r w:rsidRPr="00092E29">
        <w:t>savedInstanceState</w:t>
      </w:r>
      <w:proofErr w:type="spellEnd"/>
      <w:r w:rsidRPr="00092E29">
        <w:t xml:space="preserve">, String </w:t>
      </w:r>
      <w:proofErr w:type="spellStart"/>
      <w:r w:rsidRPr="00092E29">
        <w:t>rootKey</w:t>
      </w:r>
      <w:proofErr w:type="spellEnd"/>
      <w:r w:rsidRPr="00092E29">
        <w:t>) {</w:t>
      </w:r>
    </w:p>
    <w:p w14:paraId="75D4205C" w14:textId="77777777" w:rsidR="00092E29" w:rsidRPr="00092E29" w:rsidRDefault="00092E29" w:rsidP="007B40D7">
      <w:pPr>
        <w:pStyle w:val="a6"/>
        <w:ind w:firstLine="180"/>
      </w:pPr>
      <w:r w:rsidRPr="00092E29">
        <w:t xml:space="preserve">    Context </w:t>
      </w:r>
      <w:proofErr w:type="spellStart"/>
      <w:r w:rsidRPr="00092E29">
        <w:t>context</w:t>
      </w:r>
      <w:proofErr w:type="spellEnd"/>
      <w:r w:rsidRPr="00092E29">
        <w:t xml:space="preserve"> = </w:t>
      </w:r>
      <w:proofErr w:type="spellStart"/>
      <w:r w:rsidRPr="00092E29">
        <w:t>getPreferenceManager</w:t>
      </w:r>
      <w:proofErr w:type="spellEnd"/>
      <w:r w:rsidRPr="00092E29">
        <w:t>().</w:t>
      </w:r>
      <w:proofErr w:type="spellStart"/>
      <w:r w:rsidRPr="00092E29">
        <w:t>getContext</w:t>
      </w:r>
      <w:proofErr w:type="spellEnd"/>
      <w:r w:rsidRPr="00092E29">
        <w:t>();</w:t>
      </w:r>
    </w:p>
    <w:p w14:paraId="65EA5D7C" w14:textId="77777777" w:rsidR="00092E29" w:rsidRPr="00092E29" w:rsidRDefault="00092E29" w:rsidP="007B40D7">
      <w:pPr>
        <w:pStyle w:val="a6"/>
        <w:ind w:firstLine="180"/>
      </w:pPr>
      <w:r w:rsidRPr="00092E29">
        <w:t xml:space="preserve">    </w:t>
      </w:r>
      <w:proofErr w:type="spellStart"/>
      <w:r w:rsidRPr="00092E29">
        <w:t>PreferenceScreen</w:t>
      </w:r>
      <w:proofErr w:type="spellEnd"/>
      <w:r w:rsidRPr="00092E29">
        <w:t xml:space="preserve"> screen = </w:t>
      </w:r>
      <w:proofErr w:type="spellStart"/>
      <w:r w:rsidRPr="00092E29">
        <w:t>getPreferenceManager</w:t>
      </w:r>
      <w:proofErr w:type="spellEnd"/>
      <w:r w:rsidRPr="00092E29">
        <w:t>().</w:t>
      </w:r>
      <w:proofErr w:type="spellStart"/>
      <w:r w:rsidRPr="00092E29">
        <w:t>createPreferenceScreen</w:t>
      </w:r>
      <w:proofErr w:type="spellEnd"/>
      <w:r w:rsidRPr="00092E29">
        <w:t>(context);</w:t>
      </w:r>
    </w:p>
    <w:p w14:paraId="6B1145D2" w14:textId="77777777" w:rsidR="00092E29" w:rsidRPr="00092E29" w:rsidRDefault="00092E29" w:rsidP="007B40D7">
      <w:pPr>
        <w:pStyle w:val="a6"/>
        <w:ind w:firstLine="180"/>
      </w:pPr>
    </w:p>
    <w:p w14:paraId="10B07916" w14:textId="77777777" w:rsidR="00092E29" w:rsidRPr="00092E29" w:rsidRDefault="00092E29" w:rsidP="007B40D7">
      <w:pPr>
        <w:pStyle w:val="a6"/>
        <w:ind w:firstLine="180"/>
      </w:pPr>
      <w:r w:rsidRPr="00092E29">
        <w:t xml:space="preserve">    </w:t>
      </w:r>
      <w:proofErr w:type="spellStart"/>
      <w:r w:rsidRPr="00092E29">
        <w:t>SwitchPreferenceCompat</w:t>
      </w:r>
      <w:proofErr w:type="spellEnd"/>
      <w:r w:rsidRPr="00092E29">
        <w:t xml:space="preserve"> </w:t>
      </w:r>
      <w:proofErr w:type="spellStart"/>
      <w:r w:rsidRPr="00092E29">
        <w:t>notificationPreference</w:t>
      </w:r>
      <w:proofErr w:type="spellEnd"/>
      <w:r w:rsidRPr="00092E29">
        <w:t xml:space="preserve"> = new </w:t>
      </w:r>
      <w:proofErr w:type="spellStart"/>
      <w:r w:rsidRPr="00092E29">
        <w:t>SwitchPreferenceCompat</w:t>
      </w:r>
      <w:proofErr w:type="spellEnd"/>
      <w:r w:rsidRPr="00092E29">
        <w:t>(context);</w:t>
      </w:r>
    </w:p>
    <w:p w14:paraId="5D21F4C4" w14:textId="77777777" w:rsidR="00092E29" w:rsidRPr="00092E29" w:rsidRDefault="00092E29" w:rsidP="007B40D7">
      <w:pPr>
        <w:pStyle w:val="a6"/>
        <w:ind w:firstLine="180"/>
      </w:pPr>
      <w:r w:rsidRPr="00092E29">
        <w:t xml:space="preserve">    </w:t>
      </w:r>
      <w:proofErr w:type="spellStart"/>
      <w:r w:rsidRPr="00092E29">
        <w:t>notificationPreference.setKey</w:t>
      </w:r>
      <w:proofErr w:type="spellEnd"/>
      <w:r w:rsidRPr="00092E29">
        <w:t>("notifications");</w:t>
      </w:r>
    </w:p>
    <w:p w14:paraId="7AB7F0BF" w14:textId="77777777" w:rsidR="00092E29" w:rsidRPr="00092E29" w:rsidRDefault="00092E29" w:rsidP="007B40D7">
      <w:pPr>
        <w:pStyle w:val="a6"/>
        <w:ind w:firstLine="180"/>
      </w:pPr>
      <w:r w:rsidRPr="00092E29">
        <w:t xml:space="preserve">    </w:t>
      </w:r>
      <w:proofErr w:type="spellStart"/>
      <w:r w:rsidRPr="00092E29">
        <w:t>notificationPreference.setTitle</w:t>
      </w:r>
      <w:proofErr w:type="spellEnd"/>
      <w:r w:rsidRPr="00092E29">
        <w:t>("Enable message notifications");</w:t>
      </w:r>
    </w:p>
    <w:p w14:paraId="7D9BBEA7" w14:textId="77777777" w:rsidR="00092E29" w:rsidRPr="00092E29" w:rsidRDefault="00092E29" w:rsidP="007B40D7">
      <w:pPr>
        <w:pStyle w:val="a6"/>
        <w:ind w:firstLine="180"/>
      </w:pPr>
    </w:p>
    <w:p w14:paraId="5AEE02D4" w14:textId="77777777" w:rsidR="00092E29" w:rsidRPr="00092E29" w:rsidRDefault="00092E29" w:rsidP="007B40D7">
      <w:pPr>
        <w:pStyle w:val="a6"/>
        <w:ind w:firstLine="180"/>
      </w:pPr>
      <w:r w:rsidRPr="00092E29">
        <w:t xml:space="preserve">    </w:t>
      </w:r>
      <w:proofErr w:type="spellStart"/>
      <w:r w:rsidRPr="00092E29">
        <w:t>PreferenceCategory</w:t>
      </w:r>
      <w:proofErr w:type="spellEnd"/>
      <w:r w:rsidRPr="00092E29">
        <w:t xml:space="preserve"> </w:t>
      </w:r>
      <w:proofErr w:type="spellStart"/>
      <w:r w:rsidRPr="00092E29">
        <w:t>notificationCategory</w:t>
      </w:r>
      <w:proofErr w:type="spellEnd"/>
      <w:r w:rsidRPr="00092E29">
        <w:t xml:space="preserve"> = new </w:t>
      </w:r>
      <w:proofErr w:type="spellStart"/>
      <w:r w:rsidRPr="00092E29">
        <w:t>PreferenceCategory</w:t>
      </w:r>
      <w:proofErr w:type="spellEnd"/>
      <w:r w:rsidRPr="00092E29">
        <w:t>(context);</w:t>
      </w:r>
    </w:p>
    <w:p w14:paraId="77EF6A16" w14:textId="77777777" w:rsidR="00092E29" w:rsidRPr="00092E29" w:rsidRDefault="00092E29" w:rsidP="007B40D7">
      <w:pPr>
        <w:pStyle w:val="a6"/>
        <w:ind w:firstLine="180"/>
      </w:pPr>
      <w:r w:rsidRPr="00092E29">
        <w:t xml:space="preserve">    </w:t>
      </w:r>
      <w:proofErr w:type="spellStart"/>
      <w:r w:rsidRPr="00092E29">
        <w:t>notificationCategory.setKey</w:t>
      </w:r>
      <w:proofErr w:type="spellEnd"/>
      <w:r w:rsidRPr="00092E29">
        <w:t>("</w:t>
      </w:r>
      <w:proofErr w:type="spellStart"/>
      <w:r w:rsidRPr="00092E29">
        <w:t>notifications_category</w:t>
      </w:r>
      <w:proofErr w:type="spellEnd"/>
      <w:r w:rsidRPr="00092E29">
        <w:t>");</w:t>
      </w:r>
    </w:p>
    <w:p w14:paraId="36C5BD7D" w14:textId="77777777" w:rsidR="00092E29" w:rsidRPr="00092E29" w:rsidRDefault="00092E29" w:rsidP="007B40D7">
      <w:pPr>
        <w:pStyle w:val="a6"/>
        <w:ind w:firstLine="180"/>
      </w:pPr>
      <w:r w:rsidRPr="00092E29">
        <w:t xml:space="preserve">    </w:t>
      </w:r>
      <w:proofErr w:type="spellStart"/>
      <w:r w:rsidRPr="00092E29">
        <w:t>notificationCategory.setTitle</w:t>
      </w:r>
      <w:proofErr w:type="spellEnd"/>
      <w:r w:rsidRPr="00092E29">
        <w:t>("Notifications");</w:t>
      </w:r>
    </w:p>
    <w:p w14:paraId="5B0322AD" w14:textId="77777777" w:rsidR="00092E29" w:rsidRPr="00092E29" w:rsidRDefault="00092E29" w:rsidP="007B40D7">
      <w:pPr>
        <w:pStyle w:val="a6"/>
        <w:ind w:firstLine="180"/>
      </w:pPr>
      <w:r w:rsidRPr="00092E29">
        <w:t xml:space="preserve">    </w:t>
      </w:r>
      <w:proofErr w:type="spellStart"/>
      <w:r w:rsidRPr="00092E29">
        <w:t>screen.addPreference</w:t>
      </w:r>
      <w:proofErr w:type="spellEnd"/>
      <w:r w:rsidRPr="00092E29">
        <w:t>(</w:t>
      </w:r>
      <w:proofErr w:type="spellStart"/>
      <w:r w:rsidRPr="00092E29">
        <w:t>notificationCategory</w:t>
      </w:r>
      <w:proofErr w:type="spellEnd"/>
      <w:r w:rsidRPr="00092E29">
        <w:t>);</w:t>
      </w:r>
    </w:p>
    <w:p w14:paraId="22561E84" w14:textId="77777777" w:rsidR="00092E29" w:rsidRPr="00092E29" w:rsidRDefault="00092E29" w:rsidP="007B40D7">
      <w:pPr>
        <w:pStyle w:val="a6"/>
        <w:ind w:firstLine="180"/>
      </w:pPr>
      <w:r w:rsidRPr="00092E29">
        <w:t xml:space="preserve">    </w:t>
      </w:r>
      <w:proofErr w:type="spellStart"/>
      <w:r w:rsidRPr="00092E29">
        <w:t>notificationCategory.addPreference</w:t>
      </w:r>
      <w:proofErr w:type="spellEnd"/>
      <w:r w:rsidRPr="00092E29">
        <w:t>(</w:t>
      </w:r>
      <w:proofErr w:type="spellStart"/>
      <w:r w:rsidRPr="00092E29">
        <w:t>notificationPreference</w:t>
      </w:r>
      <w:proofErr w:type="spellEnd"/>
      <w:r w:rsidRPr="00092E29">
        <w:t>);</w:t>
      </w:r>
    </w:p>
    <w:p w14:paraId="5CDD755C" w14:textId="77777777" w:rsidR="00092E29" w:rsidRPr="00092E29" w:rsidRDefault="00092E29" w:rsidP="007B40D7">
      <w:pPr>
        <w:pStyle w:val="a6"/>
        <w:ind w:firstLine="180"/>
      </w:pPr>
    </w:p>
    <w:p w14:paraId="36EC283C" w14:textId="77777777" w:rsidR="00092E29" w:rsidRPr="00092E29" w:rsidRDefault="00092E29" w:rsidP="007B40D7">
      <w:pPr>
        <w:pStyle w:val="a6"/>
        <w:ind w:firstLine="180"/>
      </w:pPr>
      <w:r w:rsidRPr="00092E29">
        <w:t xml:space="preserve">    Preference </w:t>
      </w:r>
      <w:proofErr w:type="spellStart"/>
      <w:r w:rsidRPr="00092E29">
        <w:t>feedbackPreference</w:t>
      </w:r>
      <w:proofErr w:type="spellEnd"/>
      <w:r w:rsidRPr="00092E29">
        <w:t xml:space="preserve"> = new Preference(context);</w:t>
      </w:r>
    </w:p>
    <w:p w14:paraId="1CD04929" w14:textId="77777777" w:rsidR="00092E29" w:rsidRPr="00092E29" w:rsidRDefault="00092E29" w:rsidP="007B40D7">
      <w:pPr>
        <w:pStyle w:val="a6"/>
        <w:ind w:firstLine="180"/>
      </w:pPr>
      <w:r w:rsidRPr="00092E29">
        <w:t xml:space="preserve">    </w:t>
      </w:r>
      <w:proofErr w:type="spellStart"/>
      <w:r w:rsidRPr="00092E29">
        <w:t>feedbackPreference.setKey</w:t>
      </w:r>
      <w:proofErr w:type="spellEnd"/>
      <w:r w:rsidRPr="00092E29">
        <w:t>("feedback");</w:t>
      </w:r>
    </w:p>
    <w:p w14:paraId="7D9368AE" w14:textId="77777777" w:rsidR="00092E29" w:rsidRPr="00092E29" w:rsidRDefault="00092E29" w:rsidP="007B40D7">
      <w:pPr>
        <w:pStyle w:val="a6"/>
        <w:ind w:firstLine="180"/>
      </w:pPr>
      <w:r w:rsidRPr="00092E29">
        <w:lastRenderedPageBreak/>
        <w:t xml:space="preserve">    </w:t>
      </w:r>
      <w:proofErr w:type="spellStart"/>
      <w:r w:rsidRPr="00092E29">
        <w:t>feedbackPreference.setTitle</w:t>
      </w:r>
      <w:proofErr w:type="spellEnd"/>
      <w:r w:rsidRPr="00092E29">
        <w:t>("Send feedback");</w:t>
      </w:r>
    </w:p>
    <w:p w14:paraId="1B23E3A8" w14:textId="77777777" w:rsidR="00092E29" w:rsidRPr="00092E29" w:rsidRDefault="00092E29" w:rsidP="007B40D7">
      <w:pPr>
        <w:pStyle w:val="a6"/>
        <w:ind w:firstLine="180"/>
      </w:pPr>
      <w:r w:rsidRPr="00092E29">
        <w:t xml:space="preserve">    </w:t>
      </w:r>
      <w:proofErr w:type="spellStart"/>
      <w:r w:rsidRPr="00092E29">
        <w:t>feedbackPreference.setSummary</w:t>
      </w:r>
      <w:proofErr w:type="spellEnd"/>
      <w:r w:rsidRPr="00092E29">
        <w:t>("Report technical issues or suggest new features");</w:t>
      </w:r>
    </w:p>
    <w:p w14:paraId="4AE17507" w14:textId="77777777" w:rsidR="00092E29" w:rsidRPr="00092E29" w:rsidRDefault="00092E29" w:rsidP="007B40D7">
      <w:pPr>
        <w:pStyle w:val="a6"/>
        <w:ind w:firstLine="180"/>
      </w:pPr>
    </w:p>
    <w:p w14:paraId="465374F2" w14:textId="77777777" w:rsidR="00092E29" w:rsidRPr="00092E29" w:rsidRDefault="00092E29" w:rsidP="007B40D7">
      <w:pPr>
        <w:pStyle w:val="a6"/>
        <w:ind w:firstLine="180"/>
      </w:pPr>
      <w:r w:rsidRPr="00092E29">
        <w:t xml:space="preserve">    </w:t>
      </w:r>
      <w:proofErr w:type="spellStart"/>
      <w:r w:rsidRPr="00092E29">
        <w:t>PreferenceCategory</w:t>
      </w:r>
      <w:proofErr w:type="spellEnd"/>
      <w:r w:rsidRPr="00092E29">
        <w:t xml:space="preserve"> </w:t>
      </w:r>
      <w:proofErr w:type="spellStart"/>
      <w:r w:rsidRPr="00092E29">
        <w:t>helpCategory</w:t>
      </w:r>
      <w:proofErr w:type="spellEnd"/>
      <w:r w:rsidRPr="00092E29">
        <w:t xml:space="preserve"> = new </w:t>
      </w:r>
      <w:proofErr w:type="spellStart"/>
      <w:r w:rsidRPr="00092E29">
        <w:t>PreferenceCategory</w:t>
      </w:r>
      <w:proofErr w:type="spellEnd"/>
      <w:r w:rsidRPr="00092E29">
        <w:t>(context);</w:t>
      </w:r>
    </w:p>
    <w:p w14:paraId="0ABA34DE" w14:textId="77777777" w:rsidR="00092E29" w:rsidRPr="00092E29" w:rsidRDefault="00092E29" w:rsidP="007B40D7">
      <w:pPr>
        <w:pStyle w:val="a6"/>
        <w:ind w:firstLine="180"/>
      </w:pPr>
      <w:r w:rsidRPr="00092E29">
        <w:t xml:space="preserve">    </w:t>
      </w:r>
      <w:proofErr w:type="spellStart"/>
      <w:r w:rsidRPr="00092E29">
        <w:t>helpCategory.setKey</w:t>
      </w:r>
      <w:proofErr w:type="spellEnd"/>
      <w:r w:rsidRPr="00092E29">
        <w:t>("help");</w:t>
      </w:r>
    </w:p>
    <w:p w14:paraId="248AF108" w14:textId="77777777" w:rsidR="00092E29" w:rsidRPr="00092E29" w:rsidRDefault="00092E29" w:rsidP="007B40D7">
      <w:pPr>
        <w:pStyle w:val="a6"/>
        <w:ind w:firstLine="180"/>
      </w:pPr>
      <w:r w:rsidRPr="00092E29">
        <w:t xml:space="preserve">    </w:t>
      </w:r>
      <w:proofErr w:type="spellStart"/>
      <w:r w:rsidRPr="00092E29">
        <w:t>helpCategory.setTitle</w:t>
      </w:r>
      <w:proofErr w:type="spellEnd"/>
      <w:r w:rsidRPr="00092E29">
        <w:t>("Help");</w:t>
      </w:r>
    </w:p>
    <w:p w14:paraId="014D8538" w14:textId="77777777" w:rsidR="00092E29" w:rsidRPr="00092E29" w:rsidRDefault="00092E29" w:rsidP="007B40D7">
      <w:pPr>
        <w:pStyle w:val="a6"/>
        <w:ind w:firstLine="180"/>
      </w:pPr>
      <w:r w:rsidRPr="00092E29">
        <w:t xml:space="preserve">    </w:t>
      </w:r>
      <w:proofErr w:type="spellStart"/>
      <w:r w:rsidRPr="00092E29">
        <w:t>screen.addPreference</w:t>
      </w:r>
      <w:proofErr w:type="spellEnd"/>
      <w:r w:rsidRPr="00092E29">
        <w:t>(</w:t>
      </w:r>
      <w:proofErr w:type="spellStart"/>
      <w:r w:rsidRPr="00092E29">
        <w:t>helpCategory</w:t>
      </w:r>
      <w:proofErr w:type="spellEnd"/>
      <w:r w:rsidRPr="00092E29">
        <w:t>);</w:t>
      </w:r>
    </w:p>
    <w:p w14:paraId="15FC697F" w14:textId="77777777" w:rsidR="00092E29" w:rsidRPr="00092E29" w:rsidRDefault="00092E29" w:rsidP="007B40D7">
      <w:pPr>
        <w:pStyle w:val="a6"/>
        <w:ind w:firstLine="180"/>
      </w:pPr>
      <w:r w:rsidRPr="00092E29">
        <w:t xml:space="preserve">    </w:t>
      </w:r>
      <w:proofErr w:type="spellStart"/>
      <w:r w:rsidRPr="00092E29">
        <w:t>helpCategory.addPreference</w:t>
      </w:r>
      <w:proofErr w:type="spellEnd"/>
      <w:r w:rsidRPr="00092E29">
        <w:t>(</w:t>
      </w:r>
      <w:proofErr w:type="spellStart"/>
      <w:r w:rsidRPr="00092E29">
        <w:t>feedbackPreference</w:t>
      </w:r>
      <w:proofErr w:type="spellEnd"/>
      <w:r w:rsidRPr="00092E29">
        <w:t>);</w:t>
      </w:r>
    </w:p>
    <w:p w14:paraId="0F67F0CD" w14:textId="77777777" w:rsidR="00092E29" w:rsidRPr="00092E29" w:rsidRDefault="00092E29" w:rsidP="007B40D7">
      <w:pPr>
        <w:pStyle w:val="a6"/>
        <w:ind w:firstLine="180"/>
      </w:pPr>
    </w:p>
    <w:p w14:paraId="218DA847" w14:textId="77777777" w:rsidR="00092E29" w:rsidRPr="00092E29" w:rsidRDefault="00092E29" w:rsidP="007B40D7">
      <w:pPr>
        <w:pStyle w:val="a6"/>
        <w:ind w:firstLine="180"/>
      </w:pPr>
      <w:r w:rsidRPr="00092E29">
        <w:t xml:space="preserve">    </w:t>
      </w:r>
      <w:proofErr w:type="spellStart"/>
      <w:r w:rsidRPr="00092E29">
        <w:t>setPreferenceScreen</w:t>
      </w:r>
      <w:proofErr w:type="spellEnd"/>
      <w:r w:rsidRPr="00092E29">
        <w:t>(screen);</w:t>
      </w:r>
    </w:p>
    <w:p w14:paraId="1FE6713A" w14:textId="527D65AD" w:rsidR="00092E29" w:rsidRDefault="00092E29" w:rsidP="007B40D7">
      <w:pPr>
        <w:pStyle w:val="a6"/>
        <w:ind w:firstLine="180"/>
      </w:pPr>
      <w:r w:rsidRPr="00092E29">
        <w:t>}</w:t>
      </w:r>
    </w:p>
    <w:p w14:paraId="7A182139" w14:textId="14CDF139" w:rsidR="007B40D7" w:rsidRDefault="001F4216" w:rsidP="001F4216">
      <w:pPr>
        <w:pStyle w:val="a5"/>
        <w:ind w:firstLine="361"/>
      </w:pPr>
      <w:r>
        <w:rPr>
          <w:rFonts w:hint="eastAsia"/>
        </w:rPr>
        <w:t>码</w:t>
      </w:r>
      <w:r>
        <w:rPr>
          <w:rFonts w:hint="eastAsia"/>
        </w:rPr>
        <w:t xml:space="preserve"> </w:t>
      </w:r>
      <w:r w:rsidR="00BA5EDF">
        <w:fldChar w:fldCharType="begin"/>
      </w:r>
      <w:r w:rsidR="00BA5EDF">
        <w:instrText xml:space="preserve"> </w:instrText>
      </w:r>
      <w:r w:rsidR="00BA5EDF">
        <w:rPr>
          <w:rFonts w:hint="eastAsia"/>
        </w:rPr>
        <w:instrText>STYLEREF 1 \s</w:instrText>
      </w:r>
      <w:r w:rsidR="00BA5EDF">
        <w:instrText xml:space="preserve"> </w:instrText>
      </w:r>
      <w:r w:rsidR="00BA5EDF">
        <w:fldChar w:fldCharType="separate"/>
      </w:r>
      <w:r w:rsidR="00BA5EDF">
        <w:rPr>
          <w:noProof/>
        </w:rPr>
        <w:t>7</w:t>
      </w:r>
      <w:r w:rsidR="00BA5EDF">
        <w:fldChar w:fldCharType="end"/>
      </w:r>
      <w:r w:rsidR="00BA5EDF">
        <w:noBreakHyphen/>
      </w:r>
      <w:r w:rsidR="00BA5EDF">
        <w:fldChar w:fldCharType="begin"/>
      </w:r>
      <w:r w:rsidR="00BA5EDF">
        <w:instrText xml:space="preserve"> </w:instrText>
      </w:r>
      <w:r w:rsidR="00BA5EDF">
        <w:rPr>
          <w:rFonts w:hint="eastAsia"/>
        </w:rPr>
        <w:instrText xml:space="preserve">SEQ </w:instrText>
      </w:r>
      <w:r w:rsidR="00BA5EDF">
        <w:rPr>
          <w:rFonts w:hint="eastAsia"/>
        </w:rPr>
        <w:instrText>码</w:instrText>
      </w:r>
      <w:r w:rsidR="00BA5EDF">
        <w:rPr>
          <w:rFonts w:hint="eastAsia"/>
        </w:rPr>
        <w:instrText xml:space="preserve"> \* ARABIC \s 1</w:instrText>
      </w:r>
      <w:r w:rsidR="00BA5EDF">
        <w:instrText xml:space="preserve"> </w:instrText>
      </w:r>
      <w:r w:rsidR="00BA5EDF">
        <w:fldChar w:fldCharType="separate"/>
      </w:r>
      <w:r w:rsidR="00BA5EDF">
        <w:rPr>
          <w:noProof/>
        </w:rPr>
        <w:t>59</w:t>
      </w:r>
      <w:r w:rsidR="00BA5EDF">
        <w:fldChar w:fldCharType="end"/>
      </w:r>
    </w:p>
    <w:p w14:paraId="71A3DE05" w14:textId="3EF28D00" w:rsidR="002E45BC" w:rsidRDefault="002E45BC" w:rsidP="00E14550">
      <w:pPr>
        <w:pStyle w:val="4"/>
      </w:pPr>
      <w:r>
        <w:rPr>
          <w:rFonts w:hint="eastAsia"/>
        </w:rPr>
        <w:t>自定义偏好</w:t>
      </w:r>
    </w:p>
    <w:p w14:paraId="20D1417E" w14:textId="7688934B" w:rsidR="000E72E3" w:rsidRPr="000E72E3" w:rsidRDefault="000E72E3" w:rsidP="000E72E3">
      <w:pPr>
        <w:ind w:firstLine="420"/>
        <w:rPr>
          <w:rFonts w:ascii="Times New Roman" w:hAnsi="Times New Roman" w:cs="Times New Roman"/>
          <w:szCs w:val="20"/>
        </w:rPr>
      </w:pPr>
      <w:r w:rsidRPr="000E72E3">
        <w:rPr>
          <w:rFonts w:ascii="Times New Roman" w:hAnsi="Times New Roman" w:cs="Times New Roman" w:hint="eastAsia"/>
          <w:szCs w:val="20"/>
        </w:rPr>
        <w:t>介绍了如何在层次结构中自定义</w:t>
      </w:r>
      <w:r w:rsidRPr="000E72E3">
        <w:rPr>
          <w:rFonts w:ascii="Times New Roman" w:hAnsi="Times New Roman" w:cs="Times New Roman"/>
          <w:szCs w:val="20"/>
        </w:rPr>
        <w:t xml:space="preserve"> Preferences</w:t>
      </w:r>
      <w:r w:rsidRPr="000E72E3">
        <w:rPr>
          <w:rFonts w:ascii="Times New Roman" w:hAnsi="Times New Roman" w:cs="Times New Roman"/>
          <w:szCs w:val="20"/>
        </w:rPr>
        <w:t>。</w:t>
      </w:r>
      <w:r w:rsidRPr="000E72E3">
        <w:rPr>
          <w:rFonts w:ascii="Times New Roman" w:hAnsi="Times New Roman" w:cs="Times New Roman" w:hint="eastAsia"/>
          <w:szCs w:val="20"/>
        </w:rPr>
        <w:t>如需访问单独的</w:t>
      </w:r>
      <w:r w:rsidRPr="000E72E3">
        <w:rPr>
          <w:rFonts w:ascii="Times New Roman" w:hAnsi="Times New Roman" w:cs="Times New Roman"/>
          <w:szCs w:val="20"/>
        </w:rPr>
        <w:t xml:space="preserve"> Preference</w:t>
      </w:r>
      <w:r w:rsidRPr="000E72E3">
        <w:rPr>
          <w:rFonts w:ascii="Times New Roman" w:hAnsi="Times New Roman" w:cs="Times New Roman"/>
          <w:szCs w:val="20"/>
        </w:rPr>
        <w:t>（例如在获取或设置</w:t>
      </w:r>
      <w:r w:rsidR="00DB63A3" w:rsidRPr="00DB63A3">
        <w:rPr>
          <w:rFonts w:ascii="Times New Roman" w:hAnsi="Times New Roman" w:cs="Times New Roman"/>
          <w:bCs/>
          <w:szCs w:val="20"/>
        </w:rPr>
        <w:t>偏好</w:t>
      </w:r>
      <w:r w:rsidRPr="000E72E3">
        <w:rPr>
          <w:rFonts w:ascii="Times New Roman" w:hAnsi="Times New Roman" w:cs="Times New Roman"/>
          <w:szCs w:val="20"/>
        </w:rPr>
        <w:t>值时），使用</w:t>
      </w:r>
      <w:r w:rsidRPr="000E72E3">
        <w:rPr>
          <w:rFonts w:ascii="Times New Roman" w:hAnsi="Times New Roman" w:cs="Times New Roman"/>
          <w:szCs w:val="20"/>
        </w:rPr>
        <w:t xml:space="preserve"> </w:t>
      </w:r>
      <w:proofErr w:type="spellStart"/>
      <w:r w:rsidRPr="000E72E3">
        <w:rPr>
          <w:rFonts w:ascii="Times New Roman" w:hAnsi="Times New Roman" w:cs="Times New Roman"/>
          <w:szCs w:val="20"/>
        </w:rPr>
        <w:t>PreferenceFragmentCompat.findPreference</w:t>
      </w:r>
      <w:proofErr w:type="spellEnd"/>
      <w:r w:rsidRPr="000E72E3">
        <w:rPr>
          <w:rFonts w:ascii="Times New Roman" w:hAnsi="Times New Roman" w:cs="Times New Roman"/>
          <w:szCs w:val="20"/>
        </w:rPr>
        <w:t>()</w:t>
      </w:r>
      <w:r w:rsidRPr="000E72E3">
        <w:rPr>
          <w:rFonts w:ascii="Times New Roman" w:hAnsi="Times New Roman" w:cs="Times New Roman"/>
          <w:szCs w:val="20"/>
        </w:rPr>
        <w:t>。此方法会在整个层次结构中搜索具有指定键的</w:t>
      </w:r>
      <w:r w:rsidRPr="000E72E3">
        <w:rPr>
          <w:rFonts w:ascii="Times New Roman" w:hAnsi="Times New Roman" w:cs="Times New Roman"/>
          <w:szCs w:val="20"/>
        </w:rPr>
        <w:t xml:space="preserve"> Preference</w:t>
      </w:r>
      <w:r w:rsidRPr="000E72E3">
        <w:rPr>
          <w:rFonts w:ascii="Times New Roman" w:hAnsi="Times New Roman" w:cs="Times New Roman"/>
          <w:szCs w:val="20"/>
        </w:rPr>
        <w:t>。</w:t>
      </w:r>
      <w:r w:rsidRPr="000E72E3">
        <w:rPr>
          <w:rFonts w:ascii="Times New Roman" w:hAnsi="Times New Roman" w:cs="Times New Roman" w:hint="eastAsia"/>
          <w:szCs w:val="20"/>
        </w:rPr>
        <w:t>举例来说，假设一个</w:t>
      </w:r>
      <w:r w:rsidRPr="000E72E3">
        <w:rPr>
          <w:rFonts w:ascii="Times New Roman" w:hAnsi="Times New Roman" w:cs="Times New Roman"/>
          <w:szCs w:val="20"/>
        </w:rPr>
        <w:t xml:space="preserve"> </w:t>
      </w:r>
      <w:proofErr w:type="spellStart"/>
      <w:r w:rsidRPr="000E72E3">
        <w:rPr>
          <w:rFonts w:ascii="Times New Roman" w:hAnsi="Times New Roman" w:cs="Times New Roman"/>
          <w:szCs w:val="20"/>
        </w:rPr>
        <w:t>EditTextPreference</w:t>
      </w:r>
      <w:proofErr w:type="spellEnd"/>
      <w:r w:rsidRPr="000E72E3">
        <w:rPr>
          <w:rFonts w:ascii="Times New Roman" w:hAnsi="Times New Roman" w:cs="Times New Roman"/>
          <w:szCs w:val="20"/>
        </w:rPr>
        <w:t xml:space="preserve"> </w:t>
      </w:r>
      <w:r w:rsidRPr="000E72E3">
        <w:rPr>
          <w:rFonts w:ascii="Times New Roman" w:hAnsi="Times New Roman" w:cs="Times New Roman"/>
          <w:szCs w:val="20"/>
        </w:rPr>
        <w:t>的键为</w:t>
      </w:r>
      <w:r w:rsidRPr="000E72E3">
        <w:rPr>
          <w:rFonts w:ascii="Times New Roman" w:hAnsi="Times New Roman" w:cs="Times New Roman"/>
          <w:szCs w:val="20"/>
        </w:rPr>
        <w:t>“signature”</w:t>
      </w:r>
      <w:r w:rsidRPr="000E72E3">
        <w:rPr>
          <w:rFonts w:ascii="Times New Roman" w:hAnsi="Times New Roman" w:cs="Times New Roman"/>
          <w:szCs w:val="20"/>
        </w:rPr>
        <w:t>：</w:t>
      </w:r>
    </w:p>
    <w:p w14:paraId="01AE05B0" w14:textId="77777777" w:rsidR="000E72E3" w:rsidRPr="000E72E3" w:rsidRDefault="000E72E3" w:rsidP="00F63262">
      <w:pPr>
        <w:pStyle w:val="a6"/>
        <w:ind w:firstLine="180"/>
      </w:pPr>
      <w:r w:rsidRPr="000E72E3">
        <w:t>&lt;</w:t>
      </w:r>
      <w:proofErr w:type="spellStart"/>
      <w:r w:rsidRPr="000E72E3">
        <w:t>EditTextPreference</w:t>
      </w:r>
      <w:proofErr w:type="spellEnd"/>
    </w:p>
    <w:p w14:paraId="0C1CF3B4" w14:textId="77777777" w:rsidR="000E72E3" w:rsidRPr="000E72E3" w:rsidRDefault="000E72E3" w:rsidP="00F63262">
      <w:pPr>
        <w:pStyle w:val="a6"/>
        <w:ind w:firstLine="180"/>
      </w:pPr>
      <w:r w:rsidRPr="000E72E3">
        <w:t xml:space="preserve">        </w:t>
      </w:r>
      <w:proofErr w:type="spellStart"/>
      <w:r w:rsidRPr="000E72E3">
        <w:t>app:key</w:t>
      </w:r>
      <w:proofErr w:type="spellEnd"/>
      <w:r w:rsidRPr="000E72E3">
        <w:t>="signature"</w:t>
      </w:r>
    </w:p>
    <w:p w14:paraId="4DBDEDCD" w14:textId="77777777" w:rsidR="000E72E3" w:rsidRPr="000E72E3" w:rsidRDefault="000E72E3" w:rsidP="00F63262">
      <w:pPr>
        <w:pStyle w:val="a6"/>
        <w:ind w:firstLine="180"/>
      </w:pPr>
      <w:r w:rsidRPr="000E72E3">
        <w:t xml:space="preserve">        </w:t>
      </w:r>
      <w:proofErr w:type="spellStart"/>
      <w:r w:rsidRPr="000E72E3">
        <w:t>app:title</w:t>
      </w:r>
      <w:proofErr w:type="spellEnd"/>
      <w:r w:rsidRPr="000E72E3">
        <w:t>="Your signature"/&gt;</w:t>
      </w:r>
    </w:p>
    <w:p w14:paraId="38F0E1B6" w14:textId="149DF885" w:rsidR="008C138B" w:rsidRDefault="00526A1E" w:rsidP="00526A1E">
      <w:pPr>
        <w:pStyle w:val="a5"/>
        <w:ind w:firstLine="361"/>
        <w:rPr>
          <w:rFonts w:ascii="Times New Roman" w:hAnsi="Times New Roman" w:cs="Times New Roman"/>
          <w:szCs w:val="20"/>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60</w:t>
      </w:r>
      <w:r w:rsidR="00BA5EDF">
        <w:fldChar w:fldCharType="end"/>
      </w:r>
    </w:p>
    <w:p w14:paraId="04D08753" w14:textId="148327ED" w:rsidR="000E72E3" w:rsidRPr="000E72E3" w:rsidRDefault="000E72E3" w:rsidP="000E72E3">
      <w:pPr>
        <w:ind w:firstLine="420"/>
        <w:rPr>
          <w:rFonts w:ascii="Times New Roman" w:hAnsi="Times New Roman" w:cs="Times New Roman"/>
          <w:szCs w:val="20"/>
        </w:rPr>
      </w:pPr>
      <w:r w:rsidRPr="000E72E3">
        <w:rPr>
          <w:rFonts w:ascii="Times New Roman" w:hAnsi="Times New Roman" w:cs="Times New Roman" w:hint="eastAsia"/>
          <w:szCs w:val="20"/>
        </w:rPr>
        <w:t>可以使用以下代码检索此</w:t>
      </w:r>
      <w:r w:rsidR="005375BD">
        <w:rPr>
          <w:rFonts w:ascii="Times New Roman" w:hAnsi="Times New Roman" w:cs="Times New Roman" w:hint="eastAsia"/>
          <w:szCs w:val="20"/>
        </w:rPr>
        <w:t>偏好</w:t>
      </w:r>
      <w:r w:rsidRPr="000E72E3">
        <w:rPr>
          <w:rFonts w:ascii="Times New Roman" w:hAnsi="Times New Roman" w:cs="Times New Roman"/>
          <w:szCs w:val="20"/>
        </w:rPr>
        <w:t>：</w:t>
      </w:r>
    </w:p>
    <w:p w14:paraId="49628F91" w14:textId="77777777" w:rsidR="000E72E3" w:rsidRPr="000E72E3" w:rsidRDefault="000E72E3" w:rsidP="00526A1E">
      <w:pPr>
        <w:pStyle w:val="a6"/>
        <w:ind w:firstLine="180"/>
      </w:pPr>
      <w:r w:rsidRPr="000E72E3">
        <w:t>@Override</w:t>
      </w:r>
    </w:p>
    <w:p w14:paraId="652A7827" w14:textId="77777777" w:rsidR="000E72E3" w:rsidRPr="000E72E3" w:rsidRDefault="000E72E3" w:rsidP="00526A1E">
      <w:pPr>
        <w:pStyle w:val="a6"/>
        <w:ind w:firstLine="180"/>
      </w:pPr>
      <w:r w:rsidRPr="000E72E3">
        <w:t xml:space="preserve">public void </w:t>
      </w:r>
      <w:proofErr w:type="spellStart"/>
      <w:r w:rsidRPr="000E72E3">
        <w:t>onCreatePreferences</w:t>
      </w:r>
      <w:proofErr w:type="spellEnd"/>
      <w:r w:rsidRPr="000E72E3">
        <w:t xml:space="preserve">(Bundle </w:t>
      </w:r>
      <w:proofErr w:type="spellStart"/>
      <w:r w:rsidRPr="000E72E3">
        <w:t>savedInstanceState</w:t>
      </w:r>
      <w:proofErr w:type="spellEnd"/>
      <w:r w:rsidRPr="000E72E3">
        <w:t xml:space="preserve">, String </w:t>
      </w:r>
      <w:proofErr w:type="spellStart"/>
      <w:r w:rsidRPr="000E72E3">
        <w:t>rootKey</w:t>
      </w:r>
      <w:proofErr w:type="spellEnd"/>
      <w:r w:rsidRPr="000E72E3">
        <w:t>) {</w:t>
      </w:r>
    </w:p>
    <w:p w14:paraId="29505F23" w14:textId="77777777" w:rsidR="000E72E3" w:rsidRPr="000E72E3" w:rsidRDefault="000E72E3" w:rsidP="00526A1E">
      <w:pPr>
        <w:pStyle w:val="a6"/>
        <w:ind w:firstLine="180"/>
      </w:pPr>
      <w:r w:rsidRPr="000E72E3">
        <w:t xml:space="preserve">    </w:t>
      </w:r>
      <w:proofErr w:type="spellStart"/>
      <w:r w:rsidRPr="000E72E3">
        <w:t>setPreferencesFromResource</w:t>
      </w:r>
      <w:proofErr w:type="spellEnd"/>
      <w:r w:rsidRPr="000E72E3">
        <w:t>(</w:t>
      </w:r>
      <w:proofErr w:type="spellStart"/>
      <w:r w:rsidRPr="000E72E3">
        <w:t>R.xml.preferences</w:t>
      </w:r>
      <w:proofErr w:type="spellEnd"/>
      <w:r w:rsidRPr="000E72E3">
        <w:t xml:space="preserve">, </w:t>
      </w:r>
      <w:proofErr w:type="spellStart"/>
      <w:r w:rsidRPr="000E72E3">
        <w:t>rootKey</w:t>
      </w:r>
      <w:proofErr w:type="spellEnd"/>
      <w:r w:rsidRPr="000E72E3">
        <w:t>);</w:t>
      </w:r>
    </w:p>
    <w:p w14:paraId="0B5E9BEF" w14:textId="77777777" w:rsidR="000E72E3" w:rsidRPr="000E72E3" w:rsidRDefault="000E72E3" w:rsidP="00526A1E">
      <w:pPr>
        <w:pStyle w:val="a6"/>
        <w:ind w:firstLine="180"/>
      </w:pPr>
      <w:r w:rsidRPr="000E72E3">
        <w:t xml:space="preserve">    </w:t>
      </w:r>
      <w:proofErr w:type="spellStart"/>
      <w:r w:rsidRPr="000E72E3">
        <w:t>EditTextPreference</w:t>
      </w:r>
      <w:proofErr w:type="spellEnd"/>
      <w:r w:rsidRPr="000E72E3">
        <w:t xml:space="preserve"> </w:t>
      </w:r>
      <w:proofErr w:type="spellStart"/>
      <w:r w:rsidRPr="000E72E3">
        <w:t>signaturePreference</w:t>
      </w:r>
      <w:proofErr w:type="spellEnd"/>
      <w:r w:rsidRPr="000E72E3">
        <w:t xml:space="preserve"> = </w:t>
      </w:r>
      <w:proofErr w:type="spellStart"/>
      <w:r w:rsidRPr="000E72E3">
        <w:t>findPreference</w:t>
      </w:r>
      <w:proofErr w:type="spellEnd"/>
      <w:r w:rsidRPr="000E72E3">
        <w:t>("signature");</w:t>
      </w:r>
    </w:p>
    <w:p w14:paraId="4790C79C" w14:textId="77777777" w:rsidR="000E72E3" w:rsidRPr="000E72E3" w:rsidRDefault="000E72E3" w:rsidP="00526A1E">
      <w:pPr>
        <w:pStyle w:val="a6"/>
        <w:ind w:firstLine="180"/>
      </w:pPr>
      <w:r w:rsidRPr="000E72E3">
        <w:t xml:space="preserve">    // do something with this preference</w:t>
      </w:r>
    </w:p>
    <w:p w14:paraId="184696D2" w14:textId="77777777" w:rsidR="000E72E3" w:rsidRPr="000E72E3" w:rsidRDefault="000E72E3" w:rsidP="00526A1E">
      <w:pPr>
        <w:pStyle w:val="a6"/>
        <w:ind w:firstLine="180"/>
      </w:pPr>
      <w:r w:rsidRPr="000E72E3">
        <w:t>}</w:t>
      </w:r>
    </w:p>
    <w:p w14:paraId="44250BA6" w14:textId="3261DA43" w:rsidR="00526A1E" w:rsidRDefault="005A633B" w:rsidP="005A633B">
      <w:pPr>
        <w:pStyle w:val="a5"/>
        <w:ind w:firstLine="361"/>
        <w:rPr>
          <w:rFonts w:ascii="Times New Roman" w:hAnsi="Times New Roman" w:cs="Times New Roman"/>
          <w:szCs w:val="20"/>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61</w:t>
      </w:r>
      <w:r w:rsidR="00BA5EDF">
        <w:fldChar w:fldCharType="end"/>
      </w:r>
    </w:p>
    <w:p w14:paraId="27F8E5B8" w14:textId="0BC9FD44" w:rsidR="000E72E3" w:rsidRPr="000E72E3" w:rsidRDefault="000E72E3" w:rsidP="000E72E3">
      <w:pPr>
        <w:ind w:firstLine="420"/>
        <w:rPr>
          <w:rFonts w:ascii="Times New Roman" w:hAnsi="Times New Roman" w:cs="Times New Roman"/>
          <w:szCs w:val="20"/>
        </w:rPr>
      </w:pPr>
      <w:r w:rsidRPr="000E72E3">
        <w:rPr>
          <w:rFonts w:ascii="Times New Roman" w:hAnsi="Times New Roman" w:cs="Times New Roman" w:hint="eastAsia"/>
          <w:szCs w:val="20"/>
        </w:rPr>
        <w:t>可以控制当用户导航到设置屏幕时可以看到哪些</w:t>
      </w:r>
      <w:r w:rsidR="005375BD">
        <w:rPr>
          <w:rFonts w:ascii="Times New Roman" w:hAnsi="Times New Roman" w:cs="Times New Roman" w:hint="eastAsia"/>
          <w:szCs w:val="20"/>
        </w:rPr>
        <w:t>偏好</w:t>
      </w:r>
      <w:r w:rsidRPr="000E72E3">
        <w:rPr>
          <w:rFonts w:ascii="Times New Roman" w:hAnsi="Times New Roman" w:cs="Times New Roman"/>
          <w:szCs w:val="20"/>
        </w:rPr>
        <w:t>。例如，如果某个</w:t>
      </w:r>
      <w:r w:rsidR="00DB63A3" w:rsidRPr="00DB63A3">
        <w:rPr>
          <w:rFonts w:ascii="Times New Roman" w:hAnsi="Times New Roman" w:cs="Times New Roman"/>
          <w:bCs/>
          <w:szCs w:val="20"/>
        </w:rPr>
        <w:t>偏好</w:t>
      </w:r>
      <w:r w:rsidRPr="000E72E3">
        <w:rPr>
          <w:rFonts w:ascii="Times New Roman" w:hAnsi="Times New Roman" w:cs="Times New Roman"/>
          <w:szCs w:val="20"/>
        </w:rPr>
        <w:t>仅在对应的功能启用时才有意义，不妨在该功能停用时隐藏该</w:t>
      </w:r>
      <w:r w:rsidR="005375BD">
        <w:rPr>
          <w:rFonts w:ascii="Times New Roman" w:hAnsi="Times New Roman" w:cs="Times New Roman" w:hint="eastAsia"/>
          <w:szCs w:val="20"/>
        </w:rPr>
        <w:t>偏好</w:t>
      </w:r>
      <w:r w:rsidRPr="000E72E3">
        <w:rPr>
          <w:rFonts w:ascii="Times New Roman" w:hAnsi="Times New Roman" w:cs="Times New Roman"/>
          <w:szCs w:val="20"/>
        </w:rPr>
        <w:t>。</w:t>
      </w:r>
      <w:r w:rsidRPr="000E72E3">
        <w:rPr>
          <w:rFonts w:ascii="Times New Roman" w:hAnsi="Times New Roman" w:cs="Times New Roman" w:hint="eastAsia"/>
          <w:szCs w:val="20"/>
        </w:rPr>
        <w:t>如需仅在符合某项条件时显示</w:t>
      </w:r>
      <w:r w:rsidR="005375BD">
        <w:rPr>
          <w:rFonts w:ascii="Times New Roman" w:hAnsi="Times New Roman" w:cs="Times New Roman" w:hint="eastAsia"/>
          <w:szCs w:val="20"/>
        </w:rPr>
        <w:t>偏好</w:t>
      </w:r>
      <w:r w:rsidRPr="000E72E3">
        <w:rPr>
          <w:rFonts w:ascii="Times New Roman" w:hAnsi="Times New Roman" w:cs="Times New Roman"/>
          <w:szCs w:val="20"/>
        </w:rPr>
        <w:t>，首先要在</w:t>
      </w:r>
      <w:r w:rsidRPr="000E72E3">
        <w:rPr>
          <w:rFonts w:ascii="Times New Roman" w:hAnsi="Times New Roman" w:cs="Times New Roman"/>
          <w:szCs w:val="20"/>
        </w:rPr>
        <w:t xml:space="preserve"> XML </w:t>
      </w:r>
      <w:r w:rsidRPr="000E72E3">
        <w:rPr>
          <w:rFonts w:ascii="Times New Roman" w:hAnsi="Times New Roman" w:cs="Times New Roman"/>
          <w:szCs w:val="20"/>
        </w:rPr>
        <w:t>中将</w:t>
      </w:r>
      <w:r w:rsidR="00DB63A3" w:rsidRPr="00DB63A3">
        <w:rPr>
          <w:rFonts w:ascii="Times New Roman" w:hAnsi="Times New Roman" w:cs="Times New Roman"/>
          <w:bCs/>
          <w:szCs w:val="20"/>
        </w:rPr>
        <w:lastRenderedPageBreak/>
        <w:t>偏好</w:t>
      </w:r>
      <w:r w:rsidRPr="000E72E3">
        <w:rPr>
          <w:rFonts w:ascii="Times New Roman" w:hAnsi="Times New Roman" w:cs="Times New Roman"/>
          <w:szCs w:val="20"/>
        </w:rPr>
        <w:t>可见性设置为</w:t>
      </w:r>
      <w:r w:rsidRPr="000E72E3">
        <w:rPr>
          <w:rFonts w:ascii="Times New Roman" w:hAnsi="Times New Roman" w:cs="Times New Roman"/>
          <w:szCs w:val="20"/>
        </w:rPr>
        <w:t xml:space="preserve"> false</w:t>
      </w:r>
      <w:r w:rsidRPr="000E72E3">
        <w:rPr>
          <w:rFonts w:ascii="Times New Roman" w:hAnsi="Times New Roman" w:cs="Times New Roman"/>
          <w:szCs w:val="20"/>
        </w:rPr>
        <w:t>，如以下示例所示：</w:t>
      </w:r>
    </w:p>
    <w:p w14:paraId="12919764" w14:textId="77777777" w:rsidR="000E72E3" w:rsidRPr="000E72E3" w:rsidRDefault="000E72E3" w:rsidP="00A76CED">
      <w:pPr>
        <w:pStyle w:val="a6"/>
        <w:ind w:firstLine="180"/>
      </w:pPr>
      <w:r w:rsidRPr="000E72E3">
        <w:t>&lt;</w:t>
      </w:r>
      <w:proofErr w:type="spellStart"/>
      <w:r w:rsidRPr="000E72E3">
        <w:t>EditTextPreference</w:t>
      </w:r>
      <w:proofErr w:type="spellEnd"/>
    </w:p>
    <w:p w14:paraId="76699F1B" w14:textId="77777777" w:rsidR="000E72E3" w:rsidRPr="000E72E3" w:rsidRDefault="000E72E3" w:rsidP="00A76CED">
      <w:pPr>
        <w:pStyle w:val="a6"/>
        <w:ind w:firstLine="180"/>
      </w:pPr>
      <w:r w:rsidRPr="000E72E3">
        <w:t xml:space="preserve">        </w:t>
      </w:r>
      <w:proofErr w:type="spellStart"/>
      <w:r w:rsidRPr="000E72E3">
        <w:t>app:key</w:t>
      </w:r>
      <w:proofErr w:type="spellEnd"/>
      <w:r w:rsidRPr="000E72E3">
        <w:t>="signature"</w:t>
      </w:r>
    </w:p>
    <w:p w14:paraId="4D09CF76" w14:textId="77777777" w:rsidR="000E72E3" w:rsidRPr="000E72E3" w:rsidRDefault="000E72E3" w:rsidP="00A76CED">
      <w:pPr>
        <w:pStyle w:val="a6"/>
        <w:ind w:firstLine="180"/>
      </w:pPr>
      <w:r w:rsidRPr="000E72E3">
        <w:t xml:space="preserve">        </w:t>
      </w:r>
      <w:proofErr w:type="spellStart"/>
      <w:r w:rsidRPr="000E72E3">
        <w:t>app:title</w:t>
      </w:r>
      <w:proofErr w:type="spellEnd"/>
      <w:r w:rsidRPr="000E72E3">
        <w:t>="Your signature"</w:t>
      </w:r>
    </w:p>
    <w:p w14:paraId="0C68B710" w14:textId="77777777" w:rsidR="000E72E3" w:rsidRPr="000E72E3" w:rsidRDefault="000E72E3" w:rsidP="00A76CED">
      <w:pPr>
        <w:pStyle w:val="a6"/>
        <w:ind w:firstLine="180"/>
      </w:pPr>
      <w:r w:rsidRPr="000E72E3">
        <w:t xml:space="preserve">        </w:t>
      </w:r>
      <w:proofErr w:type="spellStart"/>
      <w:r w:rsidRPr="000E72E3">
        <w:t>app:isPreferenceVisible</w:t>
      </w:r>
      <w:proofErr w:type="spellEnd"/>
      <w:r w:rsidRPr="000E72E3">
        <w:t>="false"/&gt;</w:t>
      </w:r>
    </w:p>
    <w:p w14:paraId="7F8AD2D5" w14:textId="693F4D55" w:rsidR="00A76CED" w:rsidRDefault="00A53170" w:rsidP="00A53170">
      <w:pPr>
        <w:pStyle w:val="a5"/>
        <w:ind w:firstLine="361"/>
        <w:rPr>
          <w:rFonts w:ascii="Times New Roman" w:hAnsi="Times New Roman" w:cs="Times New Roman"/>
          <w:szCs w:val="20"/>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62</w:t>
      </w:r>
      <w:r w:rsidR="00BA5EDF">
        <w:fldChar w:fldCharType="end"/>
      </w:r>
    </w:p>
    <w:p w14:paraId="46A1E9C4" w14:textId="1DBB1548" w:rsidR="000E72E3" w:rsidRPr="000E72E3" w:rsidRDefault="000E72E3" w:rsidP="000E72E3">
      <w:pPr>
        <w:ind w:firstLine="420"/>
        <w:rPr>
          <w:rFonts w:ascii="Times New Roman" w:hAnsi="Times New Roman" w:cs="Times New Roman"/>
          <w:szCs w:val="20"/>
        </w:rPr>
      </w:pPr>
      <w:r w:rsidRPr="000E72E3">
        <w:rPr>
          <w:rFonts w:ascii="Times New Roman" w:hAnsi="Times New Roman" w:cs="Times New Roman" w:hint="eastAsia"/>
          <w:szCs w:val="20"/>
        </w:rPr>
        <w:t>接下来，当符合相应条件时，在</w:t>
      </w:r>
      <w:r w:rsidRPr="000E72E3">
        <w:rPr>
          <w:rFonts w:ascii="Times New Roman" w:hAnsi="Times New Roman" w:cs="Times New Roman"/>
          <w:szCs w:val="20"/>
        </w:rPr>
        <w:t xml:space="preserve"> </w:t>
      </w:r>
      <w:proofErr w:type="spellStart"/>
      <w:r w:rsidRPr="000E72E3">
        <w:rPr>
          <w:rFonts w:ascii="Times New Roman" w:hAnsi="Times New Roman" w:cs="Times New Roman"/>
          <w:szCs w:val="20"/>
        </w:rPr>
        <w:t>onCreatePreferences</w:t>
      </w:r>
      <w:proofErr w:type="spellEnd"/>
      <w:r w:rsidRPr="000E72E3">
        <w:rPr>
          <w:rFonts w:ascii="Times New Roman" w:hAnsi="Times New Roman" w:cs="Times New Roman"/>
          <w:szCs w:val="20"/>
        </w:rPr>
        <w:t xml:space="preserve">() </w:t>
      </w:r>
      <w:r w:rsidRPr="000E72E3">
        <w:rPr>
          <w:rFonts w:ascii="Times New Roman" w:hAnsi="Times New Roman" w:cs="Times New Roman"/>
          <w:szCs w:val="20"/>
        </w:rPr>
        <w:t>中显示</w:t>
      </w:r>
      <w:r w:rsidRPr="000E72E3">
        <w:rPr>
          <w:rFonts w:ascii="Times New Roman" w:hAnsi="Times New Roman" w:cs="Times New Roman"/>
          <w:szCs w:val="20"/>
        </w:rPr>
        <w:t xml:space="preserve"> Preference</w:t>
      </w:r>
      <w:r w:rsidRPr="000E72E3">
        <w:rPr>
          <w:rFonts w:ascii="Times New Roman" w:hAnsi="Times New Roman" w:cs="Times New Roman"/>
          <w:szCs w:val="20"/>
        </w:rPr>
        <w:t>：</w:t>
      </w:r>
    </w:p>
    <w:p w14:paraId="6C92E358" w14:textId="77777777" w:rsidR="000E72E3" w:rsidRPr="000E72E3" w:rsidRDefault="000E72E3" w:rsidP="00A53170">
      <w:pPr>
        <w:pStyle w:val="a6"/>
        <w:ind w:firstLine="180"/>
      </w:pPr>
      <w:r w:rsidRPr="000E72E3">
        <w:t>@Override</w:t>
      </w:r>
    </w:p>
    <w:p w14:paraId="5A288D05" w14:textId="77777777" w:rsidR="000E72E3" w:rsidRPr="000E72E3" w:rsidRDefault="000E72E3" w:rsidP="00A53170">
      <w:pPr>
        <w:pStyle w:val="a6"/>
        <w:ind w:firstLine="180"/>
      </w:pPr>
      <w:r w:rsidRPr="000E72E3">
        <w:t xml:space="preserve">public void </w:t>
      </w:r>
      <w:proofErr w:type="spellStart"/>
      <w:r w:rsidRPr="000E72E3">
        <w:t>onCreatePreferences</w:t>
      </w:r>
      <w:proofErr w:type="spellEnd"/>
      <w:r w:rsidRPr="000E72E3">
        <w:t xml:space="preserve">(Bundle </w:t>
      </w:r>
      <w:proofErr w:type="spellStart"/>
      <w:r w:rsidRPr="000E72E3">
        <w:t>savedInstanceState</w:t>
      </w:r>
      <w:proofErr w:type="spellEnd"/>
      <w:r w:rsidRPr="000E72E3">
        <w:t xml:space="preserve">, String </w:t>
      </w:r>
      <w:proofErr w:type="spellStart"/>
      <w:r w:rsidRPr="000E72E3">
        <w:t>rootKey</w:t>
      </w:r>
      <w:proofErr w:type="spellEnd"/>
      <w:r w:rsidRPr="000E72E3">
        <w:t>) {</w:t>
      </w:r>
    </w:p>
    <w:p w14:paraId="60B6E1F0" w14:textId="77777777" w:rsidR="000E72E3" w:rsidRPr="000E72E3" w:rsidRDefault="000E72E3" w:rsidP="00A53170">
      <w:pPr>
        <w:pStyle w:val="a6"/>
        <w:ind w:firstLine="180"/>
      </w:pPr>
      <w:r w:rsidRPr="000E72E3">
        <w:t xml:space="preserve">    </w:t>
      </w:r>
      <w:proofErr w:type="spellStart"/>
      <w:r w:rsidRPr="000E72E3">
        <w:t>setPreferencesFromResource</w:t>
      </w:r>
      <w:proofErr w:type="spellEnd"/>
      <w:r w:rsidRPr="000E72E3">
        <w:t>(</w:t>
      </w:r>
      <w:proofErr w:type="spellStart"/>
      <w:r w:rsidRPr="000E72E3">
        <w:t>R.xml.preferences</w:t>
      </w:r>
      <w:proofErr w:type="spellEnd"/>
      <w:r w:rsidRPr="000E72E3">
        <w:t xml:space="preserve">, </w:t>
      </w:r>
      <w:proofErr w:type="spellStart"/>
      <w:r w:rsidRPr="000E72E3">
        <w:t>rootKey</w:t>
      </w:r>
      <w:proofErr w:type="spellEnd"/>
      <w:r w:rsidRPr="000E72E3">
        <w:t>);</w:t>
      </w:r>
    </w:p>
    <w:p w14:paraId="6306AE52" w14:textId="77777777" w:rsidR="000E72E3" w:rsidRPr="000E72E3" w:rsidRDefault="000E72E3" w:rsidP="00A53170">
      <w:pPr>
        <w:pStyle w:val="a6"/>
        <w:ind w:firstLine="180"/>
      </w:pPr>
      <w:r w:rsidRPr="000E72E3">
        <w:t xml:space="preserve">    if(/*some feature*/) {</w:t>
      </w:r>
    </w:p>
    <w:p w14:paraId="125A5C7A" w14:textId="77777777" w:rsidR="000E72E3" w:rsidRPr="000E72E3" w:rsidRDefault="000E72E3" w:rsidP="00A53170">
      <w:pPr>
        <w:pStyle w:val="a6"/>
        <w:ind w:firstLine="180"/>
      </w:pPr>
      <w:r w:rsidRPr="000E72E3">
        <w:t xml:space="preserve">        </w:t>
      </w:r>
      <w:proofErr w:type="spellStart"/>
      <w:r w:rsidRPr="000E72E3">
        <w:t>EditTextPreference</w:t>
      </w:r>
      <w:proofErr w:type="spellEnd"/>
      <w:r w:rsidRPr="000E72E3">
        <w:t xml:space="preserve"> </w:t>
      </w:r>
      <w:proofErr w:type="spellStart"/>
      <w:r w:rsidRPr="000E72E3">
        <w:t>signaturePreference</w:t>
      </w:r>
      <w:proofErr w:type="spellEnd"/>
      <w:r w:rsidRPr="000E72E3">
        <w:t xml:space="preserve"> = </w:t>
      </w:r>
      <w:proofErr w:type="spellStart"/>
      <w:r w:rsidRPr="000E72E3">
        <w:t>findPreference</w:t>
      </w:r>
      <w:proofErr w:type="spellEnd"/>
      <w:r w:rsidRPr="000E72E3">
        <w:t>("signature");</w:t>
      </w:r>
    </w:p>
    <w:p w14:paraId="2F9A823F" w14:textId="77777777" w:rsidR="000E72E3" w:rsidRPr="000E72E3" w:rsidRDefault="000E72E3" w:rsidP="00A53170">
      <w:pPr>
        <w:pStyle w:val="a6"/>
        <w:ind w:firstLine="180"/>
      </w:pPr>
      <w:r w:rsidRPr="000E72E3">
        <w:t xml:space="preserve">        if (</w:t>
      </w:r>
      <w:proofErr w:type="spellStart"/>
      <w:r w:rsidRPr="000E72E3">
        <w:t>signaturePreference</w:t>
      </w:r>
      <w:proofErr w:type="spellEnd"/>
      <w:r w:rsidRPr="000E72E3">
        <w:t xml:space="preserve"> != null) {</w:t>
      </w:r>
    </w:p>
    <w:p w14:paraId="55838121" w14:textId="77777777" w:rsidR="000E72E3" w:rsidRPr="000E72E3" w:rsidRDefault="000E72E3" w:rsidP="00A53170">
      <w:pPr>
        <w:pStyle w:val="a6"/>
        <w:ind w:firstLine="180"/>
      </w:pPr>
      <w:r w:rsidRPr="000E72E3">
        <w:t xml:space="preserve">            </w:t>
      </w:r>
      <w:proofErr w:type="spellStart"/>
      <w:r w:rsidRPr="000E72E3">
        <w:t>signaturePreference.setVisible</w:t>
      </w:r>
      <w:proofErr w:type="spellEnd"/>
      <w:r w:rsidRPr="000E72E3">
        <w:t>(true);</w:t>
      </w:r>
    </w:p>
    <w:p w14:paraId="30FDAB73" w14:textId="77777777" w:rsidR="000E72E3" w:rsidRPr="000E72E3" w:rsidRDefault="000E72E3" w:rsidP="00A53170">
      <w:pPr>
        <w:pStyle w:val="a6"/>
        <w:ind w:firstLine="180"/>
      </w:pPr>
      <w:r w:rsidRPr="000E72E3">
        <w:t xml:space="preserve">        }</w:t>
      </w:r>
    </w:p>
    <w:p w14:paraId="0EA73A2A" w14:textId="77777777" w:rsidR="000E72E3" w:rsidRPr="000E72E3" w:rsidRDefault="000E72E3" w:rsidP="00A53170">
      <w:pPr>
        <w:pStyle w:val="a6"/>
        <w:ind w:firstLine="180"/>
      </w:pPr>
      <w:r w:rsidRPr="000E72E3">
        <w:t xml:space="preserve">    }</w:t>
      </w:r>
    </w:p>
    <w:p w14:paraId="406F1980" w14:textId="77777777" w:rsidR="000E72E3" w:rsidRPr="000E72E3" w:rsidRDefault="000E72E3" w:rsidP="00A53170">
      <w:pPr>
        <w:pStyle w:val="a6"/>
        <w:ind w:firstLine="180"/>
      </w:pPr>
      <w:r w:rsidRPr="000E72E3">
        <w:t>}</w:t>
      </w:r>
    </w:p>
    <w:p w14:paraId="13745DF0" w14:textId="3BB37520" w:rsidR="00A53170" w:rsidRDefault="002C0096" w:rsidP="002C0096">
      <w:pPr>
        <w:pStyle w:val="a5"/>
        <w:ind w:firstLine="361"/>
        <w:rPr>
          <w:rFonts w:ascii="Times New Roman" w:hAnsi="Times New Roman" w:cs="Times New Roman"/>
          <w:szCs w:val="20"/>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63</w:t>
      </w:r>
      <w:r w:rsidR="00BA5EDF">
        <w:fldChar w:fldCharType="end"/>
      </w:r>
    </w:p>
    <w:p w14:paraId="775CEDF6" w14:textId="1E8BAEA3" w:rsidR="000E72E3" w:rsidRPr="000E72E3" w:rsidRDefault="000E72E3" w:rsidP="000E72E3">
      <w:pPr>
        <w:ind w:firstLine="420"/>
        <w:rPr>
          <w:rFonts w:ascii="Times New Roman" w:hAnsi="Times New Roman" w:cs="Times New Roman"/>
          <w:szCs w:val="20"/>
        </w:rPr>
      </w:pPr>
      <w:r w:rsidRPr="000E72E3">
        <w:rPr>
          <w:rFonts w:ascii="Times New Roman" w:hAnsi="Times New Roman" w:cs="Times New Roman" w:hint="eastAsia"/>
          <w:szCs w:val="20"/>
        </w:rPr>
        <w:t>如果某个</w:t>
      </w:r>
      <w:r w:rsidR="00DB63A3" w:rsidRPr="00DB63A3">
        <w:rPr>
          <w:rFonts w:ascii="Times New Roman" w:hAnsi="Times New Roman" w:cs="Times New Roman"/>
          <w:bCs/>
          <w:szCs w:val="20"/>
        </w:rPr>
        <w:t>偏好</w:t>
      </w:r>
      <w:r w:rsidRPr="000E72E3">
        <w:rPr>
          <w:rFonts w:ascii="Times New Roman" w:hAnsi="Times New Roman" w:cs="Times New Roman"/>
          <w:szCs w:val="20"/>
        </w:rPr>
        <w:t>会保留数据，则应该在其</w:t>
      </w:r>
      <w:r w:rsidRPr="000E72E3">
        <w:rPr>
          <w:rFonts w:ascii="Times New Roman" w:hAnsi="Times New Roman" w:cs="Times New Roman"/>
          <w:szCs w:val="20"/>
        </w:rPr>
        <w:t>“</w:t>
      </w:r>
      <w:r w:rsidRPr="000E72E3">
        <w:rPr>
          <w:rFonts w:ascii="Times New Roman" w:hAnsi="Times New Roman" w:cs="Times New Roman"/>
          <w:szCs w:val="20"/>
        </w:rPr>
        <w:t>摘要</w:t>
      </w:r>
      <w:r w:rsidRPr="000E72E3">
        <w:rPr>
          <w:rFonts w:ascii="Times New Roman" w:hAnsi="Times New Roman" w:cs="Times New Roman"/>
          <w:szCs w:val="20"/>
        </w:rPr>
        <w:t>”</w:t>
      </w:r>
      <w:r w:rsidRPr="000E72E3">
        <w:rPr>
          <w:rFonts w:ascii="Times New Roman" w:hAnsi="Times New Roman" w:cs="Times New Roman"/>
          <w:szCs w:val="20"/>
        </w:rPr>
        <w:t>中显示当前值，以帮助用户更好地了解</w:t>
      </w:r>
      <w:r w:rsidR="00DB63A3" w:rsidRPr="00DB63A3">
        <w:rPr>
          <w:rFonts w:ascii="Times New Roman" w:hAnsi="Times New Roman" w:cs="Times New Roman"/>
          <w:bCs/>
          <w:szCs w:val="20"/>
        </w:rPr>
        <w:t>偏好</w:t>
      </w:r>
      <w:r w:rsidRPr="000E72E3">
        <w:rPr>
          <w:rFonts w:ascii="Times New Roman" w:hAnsi="Times New Roman" w:cs="Times New Roman"/>
          <w:szCs w:val="20"/>
        </w:rPr>
        <w:t>的当前状态。例如，</w:t>
      </w:r>
      <w:proofErr w:type="spellStart"/>
      <w:r w:rsidRPr="000E72E3">
        <w:rPr>
          <w:rFonts w:ascii="Times New Roman" w:hAnsi="Times New Roman" w:cs="Times New Roman"/>
          <w:szCs w:val="20"/>
        </w:rPr>
        <w:t>EditTextPreference</w:t>
      </w:r>
      <w:proofErr w:type="spellEnd"/>
      <w:r w:rsidRPr="000E72E3">
        <w:rPr>
          <w:rFonts w:ascii="Times New Roman" w:hAnsi="Times New Roman" w:cs="Times New Roman"/>
          <w:szCs w:val="20"/>
        </w:rPr>
        <w:t xml:space="preserve"> </w:t>
      </w:r>
      <w:r w:rsidRPr="000E72E3">
        <w:rPr>
          <w:rFonts w:ascii="Times New Roman" w:hAnsi="Times New Roman" w:cs="Times New Roman"/>
          <w:szCs w:val="20"/>
        </w:rPr>
        <w:t>应显示当前保存的文本值，</w:t>
      </w:r>
      <w:proofErr w:type="spellStart"/>
      <w:r w:rsidRPr="000E72E3">
        <w:rPr>
          <w:rFonts w:ascii="Times New Roman" w:hAnsi="Times New Roman" w:cs="Times New Roman"/>
          <w:szCs w:val="20"/>
        </w:rPr>
        <w:t>ListPreference</w:t>
      </w:r>
      <w:proofErr w:type="spellEnd"/>
      <w:r w:rsidRPr="000E72E3">
        <w:rPr>
          <w:rFonts w:ascii="Times New Roman" w:hAnsi="Times New Roman" w:cs="Times New Roman"/>
          <w:szCs w:val="20"/>
        </w:rPr>
        <w:t xml:space="preserve"> </w:t>
      </w:r>
      <w:r w:rsidRPr="000E72E3">
        <w:rPr>
          <w:rFonts w:ascii="Times New Roman" w:hAnsi="Times New Roman" w:cs="Times New Roman"/>
          <w:szCs w:val="20"/>
        </w:rPr>
        <w:t>应显示当前选中的列表条目。可能还有需要根据内部或外部应用状态更新其摘要的</w:t>
      </w:r>
      <w:r w:rsidRPr="000E72E3">
        <w:rPr>
          <w:rFonts w:ascii="Times New Roman" w:hAnsi="Times New Roman" w:cs="Times New Roman"/>
          <w:szCs w:val="20"/>
        </w:rPr>
        <w:t xml:space="preserve"> Preferences</w:t>
      </w:r>
      <w:r w:rsidRPr="000E72E3">
        <w:rPr>
          <w:rFonts w:ascii="Times New Roman" w:hAnsi="Times New Roman" w:cs="Times New Roman"/>
          <w:szCs w:val="20"/>
        </w:rPr>
        <w:t>，例如显示版本号的</w:t>
      </w:r>
      <w:r w:rsidRPr="000E72E3">
        <w:rPr>
          <w:rFonts w:ascii="Times New Roman" w:hAnsi="Times New Roman" w:cs="Times New Roman"/>
          <w:szCs w:val="20"/>
        </w:rPr>
        <w:t xml:space="preserve"> Preference</w:t>
      </w:r>
      <w:r w:rsidRPr="000E72E3">
        <w:rPr>
          <w:rFonts w:ascii="Times New Roman" w:hAnsi="Times New Roman" w:cs="Times New Roman"/>
          <w:szCs w:val="20"/>
        </w:rPr>
        <w:t>。可以使用</w:t>
      </w:r>
      <w:r w:rsidRPr="000E72E3">
        <w:rPr>
          <w:rFonts w:ascii="Times New Roman" w:hAnsi="Times New Roman" w:cs="Times New Roman"/>
          <w:szCs w:val="20"/>
        </w:rPr>
        <w:t xml:space="preserve"> </w:t>
      </w:r>
      <w:proofErr w:type="spellStart"/>
      <w:r w:rsidRPr="000E72E3">
        <w:rPr>
          <w:rFonts w:ascii="Times New Roman" w:hAnsi="Times New Roman" w:cs="Times New Roman"/>
          <w:szCs w:val="20"/>
        </w:rPr>
        <w:t>SummaryProvider</w:t>
      </w:r>
      <w:proofErr w:type="spellEnd"/>
      <w:r w:rsidRPr="000E72E3">
        <w:rPr>
          <w:rFonts w:ascii="Times New Roman" w:hAnsi="Times New Roman" w:cs="Times New Roman"/>
          <w:szCs w:val="20"/>
        </w:rPr>
        <w:t xml:space="preserve"> </w:t>
      </w:r>
      <w:r w:rsidRPr="000E72E3">
        <w:rPr>
          <w:rFonts w:ascii="Times New Roman" w:hAnsi="Times New Roman" w:cs="Times New Roman"/>
          <w:szCs w:val="20"/>
        </w:rPr>
        <w:t>实现此功能。</w:t>
      </w:r>
      <w:proofErr w:type="spellStart"/>
      <w:r w:rsidRPr="000E72E3">
        <w:rPr>
          <w:rFonts w:ascii="Times New Roman" w:hAnsi="Times New Roman" w:cs="Times New Roman"/>
          <w:szCs w:val="20"/>
        </w:rPr>
        <w:t>ListPreference</w:t>
      </w:r>
      <w:proofErr w:type="spellEnd"/>
      <w:r w:rsidRPr="000E72E3">
        <w:rPr>
          <w:rFonts w:ascii="Times New Roman" w:hAnsi="Times New Roman" w:cs="Times New Roman"/>
          <w:szCs w:val="20"/>
        </w:rPr>
        <w:t xml:space="preserve"> </w:t>
      </w:r>
      <w:r w:rsidRPr="000E72E3">
        <w:rPr>
          <w:rFonts w:ascii="Times New Roman" w:hAnsi="Times New Roman" w:cs="Times New Roman"/>
          <w:szCs w:val="20"/>
        </w:rPr>
        <w:t>和</w:t>
      </w:r>
      <w:r w:rsidRPr="000E72E3">
        <w:rPr>
          <w:rFonts w:ascii="Times New Roman" w:hAnsi="Times New Roman" w:cs="Times New Roman"/>
          <w:szCs w:val="20"/>
        </w:rPr>
        <w:t xml:space="preserve"> </w:t>
      </w:r>
      <w:proofErr w:type="spellStart"/>
      <w:r w:rsidRPr="000E72E3">
        <w:rPr>
          <w:rFonts w:ascii="Times New Roman" w:hAnsi="Times New Roman" w:cs="Times New Roman"/>
          <w:szCs w:val="20"/>
        </w:rPr>
        <w:t>EditTextPreference</w:t>
      </w:r>
      <w:proofErr w:type="spellEnd"/>
      <w:r w:rsidRPr="000E72E3">
        <w:rPr>
          <w:rFonts w:ascii="Times New Roman" w:hAnsi="Times New Roman" w:cs="Times New Roman"/>
          <w:szCs w:val="20"/>
        </w:rPr>
        <w:t xml:space="preserve"> </w:t>
      </w:r>
      <w:r w:rsidRPr="000E72E3">
        <w:rPr>
          <w:rFonts w:ascii="Times New Roman" w:hAnsi="Times New Roman" w:cs="Times New Roman"/>
          <w:szCs w:val="20"/>
        </w:rPr>
        <w:t>包含一个自动将已保存的</w:t>
      </w:r>
      <w:r w:rsidR="00DB63A3" w:rsidRPr="00DB63A3">
        <w:rPr>
          <w:rFonts w:ascii="Times New Roman" w:hAnsi="Times New Roman" w:cs="Times New Roman"/>
          <w:bCs/>
          <w:szCs w:val="20"/>
        </w:rPr>
        <w:t>偏好</w:t>
      </w:r>
      <w:r w:rsidRPr="000E72E3">
        <w:rPr>
          <w:rFonts w:ascii="Times New Roman" w:hAnsi="Times New Roman" w:cs="Times New Roman"/>
          <w:szCs w:val="20"/>
        </w:rPr>
        <w:t>值显示为摘要的简单</w:t>
      </w:r>
      <w:r w:rsidRPr="000E72E3">
        <w:rPr>
          <w:rFonts w:ascii="Times New Roman" w:hAnsi="Times New Roman" w:cs="Times New Roman"/>
          <w:szCs w:val="20"/>
        </w:rPr>
        <w:t xml:space="preserve"> </w:t>
      </w:r>
      <w:proofErr w:type="spellStart"/>
      <w:r w:rsidRPr="000E72E3">
        <w:rPr>
          <w:rFonts w:ascii="Times New Roman" w:hAnsi="Times New Roman" w:cs="Times New Roman"/>
          <w:szCs w:val="20"/>
        </w:rPr>
        <w:t>SummaryProvider</w:t>
      </w:r>
      <w:proofErr w:type="spellEnd"/>
      <w:r w:rsidRPr="000E72E3">
        <w:rPr>
          <w:rFonts w:ascii="Times New Roman" w:hAnsi="Times New Roman" w:cs="Times New Roman"/>
          <w:szCs w:val="20"/>
        </w:rPr>
        <w:t xml:space="preserve"> </w:t>
      </w:r>
      <w:r w:rsidRPr="000E72E3">
        <w:rPr>
          <w:rFonts w:ascii="Times New Roman" w:hAnsi="Times New Roman" w:cs="Times New Roman"/>
          <w:szCs w:val="20"/>
        </w:rPr>
        <w:t>实现。如果没有保存任何值，则显示为</w:t>
      </w:r>
      <w:r w:rsidRPr="000E72E3">
        <w:rPr>
          <w:rFonts w:ascii="Times New Roman" w:hAnsi="Times New Roman" w:cs="Times New Roman"/>
          <w:szCs w:val="20"/>
        </w:rPr>
        <w:t>“Not set”</w:t>
      </w:r>
      <w:r w:rsidRPr="000E72E3">
        <w:rPr>
          <w:rFonts w:ascii="Times New Roman" w:hAnsi="Times New Roman" w:cs="Times New Roman"/>
          <w:szCs w:val="20"/>
        </w:rPr>
        <w:t>。</w:t>
      </w:r>
      <w:r w:rsidRPr="000E72E3">
        <w:rPr>
          <w:rFonts w:ascii="Times New Roman" w:hAnsi="Times New Roman" w:cs="Times New Roman" w:hint="eastAsia"/>
          <w:szCs w:val="20"/>
        </w:rPr>
        <w:t>可以通过设置</w:t>
      </w:r>
      <w:r w:rsidRPr="000E72E3">
        <w:rPr>
          <w:rFonts w:ascii="Times New Roman" w:hAnsi="Times New Roman" w:cs="Times New Roman"/>
          <w:szCs w:val="20"/>
        </w:rPr>
        <w:t xml:space="preserve"> </w:t>
      </w:r>
      <w:proofErr w:type="spellStart"/>
      <w:r w:rsidRPr="000E72E3">
        <w:rPr>
          <w:rFonts w:ascii="Times New Roman" w:hAnsi="Times New Roman" w:cs="Times New Roman"/>
          <w:szCs w:val="20"/>
        </w:rPr>
        <w:t>app:useSimpleSummaryProvider</w:t>
      </w:r>
      <w:proofErr w:type="spellEnd"/>
      <w:r w:rsidRPr="000E72E3">
        <w:rPr>
          <w:rFonts w:ascii="Times New Roman" w:hAnsi="Times New Roman" w:cs="Times New Roman"/>
          <w:szCs w:val="20"/>
        </w:rPr>
        <w:t>="true"</w:t>
      </w:r>
      <w:r w:rsidRPr="000E72E3">
        <w:rPr>
          <w:rFonts w:ascii="Times New Roman" w:hAnsi="Times New Roman" w:cs="Times New Roman"/>
          <w:szCs w:val="20"/>
        </w:rPr>
        <w:t>，从</w:t>
      </w:r>
      <w:r w:rsidRPr="000E72E3">
        <w:rPr>
          <w:rFonts w:ascii="Times New Roman" w:hAnsi="Times New Roman" w:cs="Times New Roman"/>
          <w:szCs w:val="20"/>
        </w:rPr>
        <w:t xml:space="preserve"> XML </w:t>
      </w:r>
      <w:r w:rsidRPr="000E72E3">
        <w:rPr>
          <w:rFonts w:ascii="Times New Roman" w:hAnsi="Times New Roman" w:cs="Times New Roman"/>
          <w:szCs w:val="20"/>
        </w:rPr>
        <w:t>中启用这些实现。</w:t>
      </w:r>
      <w:r w:rsidRPr="000E72E3">
        <w:rPr>
          <w:rFonts w:ascii="Times New Roman" w:hAnsi="Times New Roman" w:cs="Times New Roman" w:hint="eastAsia"/>
          <w:szCs w:val="20"/>
        </w:rPr>
        <w:t>或者也可以通过代码启用：使用</w:t>
      </w:r>
      <w:r w:rsidRPr="000E72E3">
        <w:rPr>
          <w:rFonts w:ascii="Times New Roman" w:hAnsi="Times New Roman" w:cs="Times New Roman"/>
          <w:szCs w:val="20"/>
        </w:rPr>
        <w:t xml:space="preserve"> </w:t>
      </w:r>
      <w:proofErr w:type="spellStart"/>
      <w:r w:rsidRPr="000E72E3">
        <w:rPr>
          <w:rFonts w:ascii="Times New Roman" w:hAnsi="Times New Roman" w:cs="Times New Roman"/>
          <w:szCs w:val="20"/>
        </w:rPr>
        <w:t>ListPreference.SimpleSummaryProvider.getInstance</w:t>
      </w:r>
      <w:proofErr w:type="spellEnd"/>
      <w:r w:rsidRPr="000E72E3">
        <w:rPr>
          <w:rFonts w:ascii="Times New Roman" w:hAnsi="Times New Roman" w:cs="Times New Roman"/>
          <w:szCs w:val="20"/>
        </w:rPr>
        <w:t xml:space="preserve">() </w:t>
      </w:r>
      <w:r w:rsidRPr="000E72E3">
        <w:rPr>
          <w:rFonts w:ascii="Times New Roman" w:hAnsi="Times New Roman" w:cs="Times New Roman"/>
          <w:szCs w:val="20"/>
        </w:rPr>
        <w:t>和</w:t>
      </w:r>
      <w:r w:rsidRPr="000E72E3">
        <w:rPr>
          <w:rFonts w:ascii="Times New Roman" w:hAnsi="Times New Roman" w:cs="Times New Roman"/>
          <w:szCs w:val="20"/>
        </w:rPr>
        <w:t xml:space="preserve"> </w:t>
      </w:r>
      <w:proofErr w:type="spellStart"/>
      <w:r w:rsidRPr="000E72E3">
        <w:rPr>
          <w:rFonts w:ascii="Times New Roman" w:hAnsi="Times New Roman" w:cs="Times New Roman"/>
          <w:szCs w:val="20"/>
        </w:rPr>
        <w:t>EditTextPreference.SimpleSummaryProvider.getInstance</w:t>
      </w:r>
      <w:proofErr w:type="spellEnd"/>
      <w:r w:rsidRPr="000E72E3">
        <w:rPr>
          <w:rFonts w:ascii="Times New Roman" w:hAnsi="Times New Roman" w:cs="Times New Roman"/>
          <w:szCs w:val="20"/>
        </w:rPr>
        <w:t xml:space="preserve">() </w:t>
      </w:r>
      <w:r w:rsidRPr="000E72E3">
        <w:rPr>
          <w:rFonts w:ascii="Times New Roman" w:hAnsi="Times New Roman" w:cs="Times New Roman"/>
          <w:szCs w:val="20"/>
        </w:rPr>
        <w:t>获取简单的</w:t>
      </w:r>
      <w:r w:rsidRPr="000E72E3">
        <w:rPr>
          <w:rFonts w:ascii="Times New Roman" w:hAnsi="Times New Roman" w:cs="Times New Roman"/>
          <w:szCs w:val="20"/>
        </w:rPr>
        <w:t xml:space="preserve"> </w:t>
      </w:r>
      <w:proofErr w:type="spellStart"/>
      <w:r w:rsidRPr="000E72E3">
        <w:rPr>
          <w:rFonts w:ascii="Times New Roman" w:hAnsi="Times New Roman" w:cs="Times New Roman"/>
          <w:szCs w:val="20"/>
        </w:rPr>
        <w:t>SummaryProvider</w:t>
      </w:r>
      <w:proofErr w:type="spellEnd"/>
      <w:r w:rsidRPr="000E72E3">
        <w:rPr>
          <w:rFonts w:ascii="Times New Roman" w:hAnsi="Times New Roman" w:cs="Times New Roman"/>
          <w:szCs w:val="20"/>
        </w:rPr>
        <w:t xml:space="preserve"> </w:t>
      </w:r>
      <w:r w:rsidRPr="000E72E3">
        <w:rPr>
          <w:rFonts w:ascii="Times New Roman" w:hAnsi="Times New Roman" w:cs="Times New Roman"/>
          <w:szCs w:val="20"/>
        </w:rPr>
        <w:t>实例，然后在</w:t>
      </w:r>
      <w:r w:rsidR="005375BD" w:rsidRPr="005375BD">
        <w:rPr>
          <w:rFonts w:ascii="Times New Roman" w:hAnsi="Times New Roman" w:cs="Times New Roman"/>
          <w:bCs/>
          <w:szCs w:val="20"/>
        </w:rPr>
        <w:t>偏好</w:t>
      </w:r>
      <w:r w:rsidRPr="000E72E3">
        <w:rPr>
          <w:rFonts w:ascii="Times New Roman" w:hAnsi="Times New Roman" w:cs="Times New Roman"/>
          <w:szCs w:val="20"/>
        </w:rPr>
        <w:t>上进行设置，如以下示例所示：</w:t>
      </w:r>
    </w:p>
    <w:p w14:paraId="2DB13A5F" w14:textId="77777777" w:rsidR="000E72E3" w:rsidRPr="000E72E3" w:rsidRDefault="000E72E3" w:rsidP="00283F52">
      <w:pPr>
        <w:pStyle w:val="a6"/>
        <w:ind w:firstLine="180"/>
      </w:pPr>
      <w:r w:rsidRPr="000E72E3">
        <w:t>listPreference.setSummaryProvider(ListPreference.SimpleSummaryProvider.getInstance());</w:t>
      </w:r>
    </w:p>
    <w:p w14:paraId="03192476" w14:textId="77777777" w:rsidR="000E72E3" w:rsidRPr="000E72E3" w:rsidRDefault="000E72E3" w:rsidP="00283F52">
      <w:pPr>
        <w:pStyle w:val="a6"/>
        <w:ind w:firstLine="180"/>
      </w:pPr>
      <w:r w:rsidRPr="000E72E3">
        <w:t>editTextPreference.setSummaryProvider(EditTextPreference.SimpleSummaryProvider.getInstance());</w:t>
      </w:r>
    </w:p>
    <w:p w14:paraId="3A5792AC" w14:textId="252C72E6" w:rsidR="00283F52" w:rsidRDefault="00216ED9" w:rsidP="00216ED9">
      <w:pPr>
        <w:pStyle w:val="a5"/>
        <w:ind w:firstLine="361"/>
        <w:rPr>
          <w:rFonts w:ascii="Times New Roman" w:hAnsi="Times New Roman" w:cs="Times New Roman"/>
          <w:szCs w:val="20"/>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64</w:t>
      </w:r>
      <w:r w:rsidR="00BA5EDF">
        <w:fldChar w:fldCharType="end"/>
      </w:r>
    </w:p>
    <w:p w14:paraId="2047F79E" w14:textId="69518147" w:rsidR="00E862DC" w:rsidRDefault="000E72E3" w:rsidP="000E72E3">
      <w:pPr>
        <w:ind w:firstLine="420"/>
        <w:rPr>
          <w:rFonts w:ascii="Times New Roman" w:hAnsi="Times New Roman" w:cs="Times New Roman"/>
          <w:szCs w:val="20"/>
        </w:rPr>
      </w:pPr>
      <w:r w:rsidRPr="000E72E3">
        <w:rPr>
          <w:rFonts w:ascii="Times New Roman" w:hAnsi="Times New Roman" w:cs="Times New Roman" w:hint="eastAsia"/>
          <w:szCs w:val="20"/>
        </w:rPr>
        <w:t>无论</w:t>
      </w:r>
      <w:r w:rsidR="005375BD" w:rsidRPr="005375BD">
        <w:rPr>
          <w:rFonts w:ascii="Times New Roman" w:hAnsi="Times New Roman" w:cs="Times New Roman"/>
          <w:bCs/>
          <w:szCs w:val="20"/>
        </w:rPr>
        <w:t>偏好</w:t>
      </w:r>
      <w:r w:rsidRPr="000E72E3">
        <w:rPr>
          <w:rFonts w:ascii="Times New Roman" w:hAnsi="Times New Roman" w:cs="Times New Roman"/>
          <w:szCs w:val="20"/>
        </w:rPr>
        <w:t>何时提出摘要请求，都可以创建自己的</w:t>
      </w:r>
      <w:r w:rsidRPr="000E72E3">
        <w:rPr>
          <w:rFonts w:ascii="Times New Roman" w:hAnsi="Times New Roman" w:cs="Times New Roman"/>
          <w:szCs w:val="20"/>
        </w:rPr>
        <w:t xml:space="preserve"> </w:t>
      </w:r>
      <w:proofErr w:type="spellStart"/>
      <w:r w:rsidRPr="000E72E3">
        <w:rPr>
          <w:rFonts w:ascii="Times New Roman" w:hAnsi="Times New Roman" w:cs="Times New Roman"/>
          <w:szCs w:val="20"/>
        </w:rPr>
        <w:t>SummaryProvider</w:t>
      </w:r>
      <w:proofErr w:type="spellEnd"/>
      <w:r w:rsidRPr="000E72E3">
        <w:rPr>
          <w:rFonts w:ascii="Times New Roman" w:hAnsi="Times New Roman" w:cs="Times New Roman"/>
          <w:szCs w:val="20"/>
        </w:rPr>
        <w:t xml:space="preserve"> </w:t>
      </w:r>
      <w:r w:rsidRPr="000E72E3">
        <w:rPr>
          <w:rFonts w:ascii="Times New Roman" w:hAnsi="Times New Roman" w:cs="Times New Roman"/>
          <w:szCs w:val="20"/>
        </w:rPr>
        <w:t>并替换</w:t>
      </w:r>
      <w:r w:rsidRPr="000E72E3">
        <w:rPr>
          <w:rFonts w:ascii="Times New Roman" w:hAnsi="Times New Roman" w:cs="Times New Roman"/>
          <w:szCs w:val="20"/>
        </w:rPr>
        <w:t xml:space="preserve"> </w:t>
      </w:r>
      <w:proofErr w:type="spellStart"/>
      <w:r w:rsidRPr="000E72E3">
        <w:rPr>
          <w:rFonts w:ascii="Times New Roman" w:hAnsi="Times New Roman" w:cs="Times New Roman"/>
          <w:szCs w:val="20"/>
        </w:rPr>
        <w:t>provideSummary</w:t>
      </w:r>
      <w:proofErr w:type="spellEnd"/>
      <w:r w:rsidRPr="000E72E3">
        <w:rPr>
          <w:rFonts w:ascii="Times New Roman" w:hAnsi="Times New Roman" w:cs="Times New Roman"/>
          <w:szCs w:val="20"/>
        </w:rPr>
        <w:t>()</w:t>
      </w:r>
      <w:r w:rsidRPr="000E72E3">
        <w:rPr>
          <w:rFonts w:ascii="Times New Roman" w:hAnsi="Times New Roman" w:cs="Times New Roman"/>
          <w:szCs w:val="20"/>
        </w:rPr>
        <w:t>，以</w:t>
      </w:r>
      <w:r w:rsidRPr="000E72E3">
        <w:rPr>
          <w:rFonts w:ascii="Times New Roman" w:hAnsi="Times New Roman" w:cs="Times New Roman"/>
          <w:szCs w:val="20"/>
        </w:rPr>
        <w:lastRenderedPageBreak/>
        <w:t>便对摘要进行自定义。例如，下面的</w:t>
      </w:r>
      <w:r w:rsidRPr="000E72E3">
        <w:rPr>
          <w:rFonts w:ascii="Times New Roman" w:hAnsi="Times New Roman" w:cs="Times New Roman"/>
          <w:szCs w:val="20"/>
        </w:rPr>
        <w:t xml:space="preserve"> </w:t>
      </w:r>
      <w:proofErr w:type="spellStart"/>
      <w:r w:rsidRPr="000E72E3">
        <w:rPr>
          <w:rFonts w:ascii="Times New Roman" w:hAnsi="Times New Roman" w:cs="Times New Roman"/>
          <w:szCs w:val="20"/>
        </w:rPr>
        <w:t>EditTextPreference</w:t>
      </w:r>
      <w:proofErr w:type="spellEnd"/>
      <w:r w:rsidRPr="000E72E3">
        <w:rPr>
          <w:rFonts w:ascii="Times New Roman" w:hAnsi="Times New Roman" w:cs="Times New Roman"/>
          <w:szCs w:val="20"/>
        </w:rPr>
        <w:t xml:space="preserve"> </w:t>
      </w:r>
      <w:r w:rsidRPr="000E72E3">
        <w:rPr>
          <w:rFonts w:ascii="Times New Roman" w:hAnsi="Times New Roman" w:cs="Times New Roman"/>
          <w:szCs w:val="20"/>
        </w:rPr>
        <w:t>会将已保存值的长度显示为摘要：</w:t>
      </w:r>
    </w:p>
    <w:p w14:paraId="6A0B604F" w14:textId="5BFC218B" w:rsidR="002C7D60" w:rsidRDefault="002C7D60" w:rsidP="002B4DAC">
      <w:pPr>
        <w:ind w:firstLine="420"/>
        <w:jc w:val="center"/>
        <w:rPr>
          <w:rFonts w:ascii="Times New Roman" w:hAnsi="Times New Roman" w:cs="Times New Roman"/>
          <w:szCs w:val="20"/>
        </w:rPr>
      </w:pPr>
      <w:r>
        <w:rPr>
          <w:noProof/>
        </w:rPr>
        <w:drawing>
          <wp:inline distT="0" distB="0" distL="0" distR="0" wp14:anchorId="72D79C6D" wp14:editId="5441E927">
            <wp:extent cx="1905000" cy="1094561"/>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3814" cy="1099625"/>
                    </a:xfrm>
                    <a:prstGeom prst="rect">
                      <a:avLst/>
                    </a:prstGeom>
                    <a:noFill/>
                    <a:ln>
                      <a:noFill/>
                    </a:ln>
                  </pic:spPr>
                </pic:pic>
              </a:graphicData>
            </a:graphic>
          </wp:inline>
        </w:drawing>
      </w:r>
    </w:p>
    <w:p w14:paraId="729FC4F5" w14:textId="1912CF5E" w:rsidR="002B4DAC" w:rsidRDefault="00854F88" w:rsidP="00854F88">
      <w:pPr>
        <w:pStyle w:val="a5"/>
        <w:ind w:firstLine="361"/>
        <w:rPr>
          <w:rFonts w:ascii="Times New Roman" w:hAnsi="Times New Roman" w:cs="Times New Roman"/>
          <w:szCs w:val="20"/>
        </w:rPr>
      </w:pPr>
      <w:r>
        <w:t>图</w:t>
      </w:r>
      <w:r>
        <w:t xml:space="preserve"> </w:t>
      </w:r>
      <w:r w:rsidR="006F6ADA">
        <w:fldChar w:fldCharType="begin"/>
      </w:r>
      <w:r w:rsidR="006F6ADA">
        <w:instrText xml:space="preserve"> STYLEREF 1 \s </w:instrText>
      </w:r>
      <w:r w:rsidR="006F6ADA">
        <w:fldChar w:fldCharType="separate"/>
      </w:r>
      <w:r w:rsidR="0027238B">
        <w:rPr>
          <w:noProof/>
        </w:rPr>
        <w:t>7</w:t>
      </w:r>
      <w:r w:rsidR="006F6ADA">
        <w:rPr>
          <w:noProof/>
        </w:rPr>
        <w:fldChar w:fldCharType="end"/>
      </w:r>
      <w:r w:rsidR="0027238B">
        <w:noBreakHyphen/>
      </w:r>
      <w:r w:rsidR="0027238B">
        <w:fldChar w:fldCharType="begin"/>
      </w:r>
      <w:r w:rsidR="0027238B">
        <w:instrText xml:space="preserve"> SEQ </w:instrText>
      </w:r>
      <w:r w:rsidR="0027238B">
        <w:instrText>图</w:instrText>
      </w:r>
      <w:r w:rsidR="0027238B">
        <w:instrText xml:space="preserve"> \* ARABIC \s 1 </w:instrText>
      </w:r>
      <w:r w:rsidR="0027238B">
        <w:fldChar w:fldCharType="separate"/>
      </w:r>
      <w:r w:rsidR="0027238B">
        <w:rPr>
          <w:noProof/>
        </w:rPr>
        <w:t>5</w:t>
      </w:r>
      <w:r w:rsidR="0027238B">
        <w:fldChar w:fldCharType="end"/>
      </w:r>
    </w:p>
    <w:p w14:paraId="638F900B" w14:textId="77777777" w:rsidR="002C7D60" w:rsidRPr="002C7D60" w:rsidRDefault="002C7D60" w:rsidP="002C7D60">
      <w:pPr>
        <w:ind w:firstLine="420"/>
        <w:rPr>
          <w:rFonts w:ascii="Times New Roman" w:hAnsi="Times New Roman" w:cs="Times New Roman"/>
          <w:szCs w:val="20"/>
        </w:rPr>
      </w:pPr>
      <w:r w:rsidRPr="002C7D60">
        <w:rPr>
          <w:rFonts w:ascii="Times New Roman" w:hAnsi="Times New Roman" w:cs="Times New Roman" w:hint="eastAsia"/>
          <w:szCs w:val="20"/>
        </w:rPr>
        <w:t>举例来说，假设存在以下</w:t>
      </w:r>
      <w:r w:rsidRPr="002C7D60">
        <w:rPr>
          <w:rFonts w:ascii="Times New Roman" w:hAnsi="Times New Roman" w:cs="Times New Roman"/>
          <w:szCs w:val="20"/>
        </w:rPr>
        <w:t xml:space="preserve"> </w:t>
      </w:r>
      <w:proofErr w:type="spellStart"/>
      <w:r w:rsidRPr="002C7D60">
        <w:rPr>
          <w:rFonts w:ascii="Times New Roman" w:hAnsi="Times New Roman" w:cs="Times New Roman"/>
          <w:szCs w:val="20"/>
        </w:rPr>
        <w:t>EditTextPreference</w:t>
      </w:r>
      <w:proofErr w:type="spellEnd"/>
      <w:r w:rsidRPr="002C7D60">
        <w:rPr>
          <w:rFonts w:ascii="Times New Roman" w:hAnsi="Times New Roman" w:cs="Times New Roman"/>
          <w:szCs w:val="20"/>
        </w:rPr>
        <w:t>：</w:t>
      </w:r>
    </w:p>
    <w:p w14:paraId="0CF656DF" w14:textId="77777777" w:rsidR="002C7D60" w:rsidRPr="002C7D60" w:rsidRDefault="002C7D60" w:rsidP="000441BB">
      <w:pPr>
        <w:pStyle w:val="a6"/>
        <w:ind w:firstLine="180"/>
      </w:pPr>
      <w:r w:rsidRPr="002C7D60">
        <w:t>&lt;</w:t>
      </w:r>
      <w:proofErr w:type="spellStart"/>
      <w:r w:rsidRPr="002C7D60">
        <w:t>EditTextPreference</w:t>
      </w:r>
      <w:proofErr w:type="spellEnd"/>
    </w:p>
    <w:p w14:paraId="616F6D1F" w14:textId="77777777" w:rsidR="002C7D60" w:rsidRPr="002C7D60" w:rsidRDefault="002C7D60" w:rsidP="000441BB">
      <w:pPr>
        <w:pStyle w:val="a6"/>
        <w:ind w:firstLine="180"/>
      </w:pPr>
      <w:r w:rsidRPr="002C7D60">
        <w:t xml:space="preserve">        </w:t>
      </w:r>
      <w:proofErr w:type="spellStart"/>
      <w:r w:rsidRPr="002C7D60">
        <w:t>app:key</w:t>
      </w:r>
      <w:proofErr w:type="spellEnd"/>
      <w:r w:rsidRPr="002C7D60">
        <w:t>="counting"</w:t>
      </w:r>
    </w:p>
    <w:p w14:paraId="0ABA1C60" w14:textId="77777777" w:rsidR="002C7D60" w:rsidRPr="002C7D60" w:rsidRDefault="002C7D60" w:rsidP="000441BB">
      <w:pPr>
        <w:pStyle w:val="a6"/>
        <w:ind w:firstLine="180"/>
      </w:pPr>
      <w:r w:rsidRPr="002C7D60">
        <w:t xml:space="preserve">        </w:t>
      </w:r>
      <w:proofErr w:type="spellStart"/>
      <w:r w:rsidRPr="002C7D60">
        <w:t>app:title</w:t>
      </w:r>
      <w:proofErr w:type="spellEnd"/>
      <w:r w:rsidRPr="002C7D60">
        <w:t>="Counting preference"/&gt;</w:t>
      </w:r>
    </w:p>
    <w:p w14:paraId="2B34058B" w14:textId="295B79D1" w:rsidR="000441BB" w:rsidRDefault="00A03495" w:rsidP="00A03495">
      <w:pPr>
        <w:pStyle w:val="a5"/>
        <w:ind w:firstLine="361"/>
        <w:rPr>
          <w:rFonts w:ascii="Times New Roman" w:hAnsi="Times New Roman" w:cs="Times New Roman"/>
          <w:szCs w:val="20"/>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65</w:t>
      </w:r>
      <w:r w:rsidR="00BA5EDF">
        <w:fldChar w:fldCharType="end"/>
      </w:r>
    </w:p>
    <w:p w14:paraId="0FC842BF" w14:textId="3D87C4CD" w:rsidR="002C7D60" w:rsidRPr="002C7D60" w:rsidRDefault="002C7D60" w:rsidP="00E322DA">
      <w:pPr>
        <w:ind w:firstLine="420"/>
        <w:rPr>
          <w:rFonts w:ascii="Times New Roman" w:hAnsi="Times New Roman" w:cs="Times New Roman"/>
          <w:szCs w:val="20"/>
        </w:rPr>
      </w:pPr>
      <w:r w:rsidRPr="002C7D60">
        <w:rPr>
          <w:rFonts w:ascii="Times New Roman" w:hAnsi="Times New Roman" w:cs="Times New Roman" w:hint="eastAsia"/>
          <w:szCs w:val="20"/>
        </w:rPr>
        <w:t>在</w:t>
      </w:r>
      <w:r w:rsidRPr="002C7D60">
        <w:rPr>
          <w:rFonts w:ascii="Times New Roman" w:hAnsi="Times New Roman" w:cs="Times New Roman"/>
          <w:szCs w:val="20"/>
        </w:rPr>
        <w:t xml:space="preserve"> </w:t>
      </w:r>
      <w:proofErr w:type="spellStart"/>
      <w:r w:rsidRPr="002C7D60">
        <w:rPr>
          <w:rFonts w:ascii="Times New Roman" w:hAnsi="Times New Roman" w:cs="Times New Roman"/>
          <w:szCs w:val="20"/>
        </w:rPr>
        <w:t>onCreatePreferences</w:t>
      </w:r>
      <w:proofErr w:type="spellEnd"/>
      <w:r w:rsidRPr="002C7D60">
        <w:rPr>
          <w:rFonts w:ascii="Times New Roman" w:hAnsi="Times New Roman" w:cs="Times New Roman"/>
          <w:szCs w:val="20"/>
        </w:rPr>
        <w:t xml:space="preserve">() </w:t>
      </w:r>
      <w:r w:rsidRPr="002C7D60">
        <w:rPr>
          <w:rFonts w:ascii="Times New Roman" w:hAnsi="Times New Roman" w:cs="Times New Roman"/>
          <w:szCs w:val="20"/>
        </w:rPr>
        <w:t>中，新建</w:t>
      </w:r>
      <w:r w:rsidRPr="002C7D60">
        <w:rPr>
          <w:rFonts w:ascii="Times New Roman" w:hAnsi="Times New Roman" w:cs="Times New Roman"/>
          <w:szCs w:val="20"/>
        </w:rPr>
        <w:t xml:space="preserve"> </w:t>
      </w:r>
      <w:proofErr w:type="spellStart"/>
      <w:r w:rsidRPr="002C7D60">
        <w:rPr>
          <w:rFonts w:ascii="Times New Roman" w:hAnsi="Times New Roman" w:cs="Times New Roman"/>
          <w:szCs w:val="20"/>
        </w:rPr>
        <w:t>SummaryProvider</w:t>
      </w:r>
      <w:proofErr w:type="spellEnd"/>
      <w:r w:rsidRPr="002C7D60">
        <w:rPr>
          <w:rFonts w:ascii="Times New Roman" w:hAnsi="Times New Roman" w:cs="Times New Roman"/>
          <w:szCs w:val="20"/>
        </w:rPr>
        <w:t>，然后替换</w:t>
      </w:r>
      <w:r w:rsidRPr="002C7D60">
        <w:rPr>
          <w:rFonts w:ascii="Times New Roman" w:hAnsi="Times New Roman" w:cs="Times New Roman"/>
          <w:szCs w:val="20"/>
        </w:rPr>
        <w:t xml:space="preserve"> </w:t>
      </w:r>
      <w:proofErr w:type="spellStart"/>
      <w:r w:rsidRPr="002C7D60">
        <w:rPr>
          <w:rFonts w:ascii="Times New Roman" w:hAnsi="Times New Roman" w:cs="Times New Roman"/>
          <w:szCs w:val="20"/>
        </w:rPr>
        <w:t>provideSummary</w:t>
      </w:r>
      <w:proofErr w:type="spellEnd"/>
      <w:r w:rsidRPr="002C7D60">
        <w:rPr>
          <w:rFonts w:ascii="Times New Roman" w:hAnsi="Times New Roman" w:cs="Times New Roman"/>
          <w:szCs w:val="20"/>
        </w:rPr>
        <w:t xml:space="preserve">() </w:t>
      </w:r>
      <w:r w:rsidRPr="002C7D60">
        <w:rPr>
          <w:rFonts w:ascii="Times New Roman" w:hAnsi="Times New Roman" w:cs="Times New Roman"/>
          <w:szCs w:val="20"/>
        </w:rPr>
        <w:t>以返回要显示的摘要：</w:t>
      </w:r>
    </w:p>
    <w:p w14:paraId="10B54B98" w14:textId="77777777" w:rsidR="002C7D60" w:rsidRPr="002C7D60" w:rsidRDefault="002C7D60" w:rsidP="00E322DA">
      <w:pPr>
        <w:pStyle w:val="a6"/>
        <w:ind w:firstLine="180"/>
      </w:pPr>
      <w:proofErr w:type="spellStart"/>
      <w:r w:rsidRPr="002C7D60">
        <w:t>EditTextPreference</w:t>
      </w:r>
      <w:proofErr w:type="spellEnd"/>
      <w:r w:rsidRPr="002C7D60">
        <w:t xml:space="preserve"> </w:t>
      </w:r>
      <w:proofErr w:type="spellStart"/>
      <w:r w:rsidRPr="002C7D60">
        <w:t>countingPreference</w:t>
      </w:r>
      <w:proofErr w:type="spellEnd"/>
      <w:r w:rsidRPr="002C7D60">
        <w:t xml:space="preserve"> = </w:t>
      </w:r>
      <w:proofErr w:type="spellStart"/>
      <w:r w:rsidRPr="002C7D60">
        <w:t>findPreference</w:t>
      </w:r>
      <w:proofErr w:type="spellEnd"/>
      <w:r w:rsidRPr="002C7D60">
        <w:t>("counting");</w:t>
      </w:r>
    </w:p>
    <w:p w14:paraId="1621AE29" w14:textId="77777777" w:rsidR="002C7D60" w:rsidRPr="002C7D60" w:rsidRDefault="002C7D60" w:rsidP="00E322DA">
      <w:pPr>
        <w:pStyle w:val="a6"/>
        <w:ind w:firstLine="180"/>
      </w:pPr>
    </w:p>
    <w:p w14:paraId="25230741" w14:textId="77777777" w:rsidR="002C7D60" w:rsidRPr="002C7D60" w:rsidRDefault="002C7D60" w:rsidP="00E322DA">
      <w:pPr>
        <w:pStyle w:val="a6"/>
        <w:ind w:firstLine="180"/>
      </w:pPr>
      <w:r w:rsidRPr="002C7D60">
        <w:t>if (</w:t>
      </w:r>
      <w:proofErr w:type="spellStart"/>
      <w:r w:rsidRPr="002C7D60">
        <w:t>countingPreference</w:t>
      </w:r>
      <w:proofErr w:type="spellEnd"/>
      <w:r w:rsidRPr="002C7D60">
        <w:t xml:space="preserve"> != null) {</w:t>
      </w:r>
    </w:p>
    <w:p w14:paraId="4BDA1078" w14:textId="77777777" w:rsidR="002C7D60" w:rsidRPr="002C7D60" w:rsidRDefault="002C7D60" w:rsidP="00E322DA">
      <w:pPr>
        <w:pStyle w:val="a6"/>
        <w:ind w:firstLine="180"/>
      </w:pPr>
      <w:r w:rsidRPr="002C7D60">
        <w:t xml:space="preserve">    </w:t>
      </w:r>
      <w:proofErr w:type="spellStart"/>
      <w:r w:rsidRPr="002C7D60">
        <w:t>countingPreference.setSummaryProvider</w:t>
      </w:r>
      <w:proofErr w:type="spellEnd"/>
      <w:r w:rsidRPr="002C7D60">
        <w:t xml:space="preserve">(new </w:t>
      </w:r>
      <w:proofErr w:type="spellStart"/>
      <w:r w:rsidRPr="002C7D60">
        <w:t>SummaryProvider</w:t>
      </w:r>
      <w:proofErr w:type="spellEnd"/>
      <w:r w:rsidRPr="002C7D60">
        <w:t>&lt;</w:t>
      </w:r>
      <w:proofErr w:type="spellStart"/>
      <w:r w:rsidRPr="002C7D60">
        <w:t>EditTextPreference</w:t>
      </w:r>
      <w:proofErr w:type="spellEnd"/>
      <w:r w:rsidRPr="002C7D60">
        <w:t>&gt;() {</w:t>
      </w:r>
    </w:p>
    <w:p w14:paraId="07B6ACDB" w14:textId="77777777" w:rsidR="002C7D60" w:rsidRPr="002C7D60" w:rsidRDefault="002C7D60" w:rsidP="00E322DA">
      <w:pPr>
        <w:pStyle w:val="a6"/>
        <w:ind w:firstLine="180"/>
      </w:pPr>
      <w:r w:rsidRPr="002C7D60">
        <w:t xml:space="preserve">        @Override</w:t>
      </w:r>
    </w:p>
    <w:p w14:paraId="0611F832" w14:textId="77777777" w:rsidR="002C7D60" w:rsidRPr="002C7D60" w:rsidRDefault="002C7D60" w:rsidP="00E322DA">
      <w:pPr>
        <w:pStyle w:val="a6"/>
        <w:ind w:firstLine="180"/>
      </w:pPr>
      <w:r w:rsidRPr="002C7D60">
        <w:t xml:space="preserve">        public </w:t>
      </w:r>
      <w:proofErr w:type="spellStart"/>
      <w:r w:rsidRPr="002C7D60">
        <w:t>CharSequence</w:t>
      </w:r>
      <w:proofErr w:type="spellEnd"/>
      <w:r w:rsidRPr="002C7D60">
        <w:t xml:space="preserve"> </w:t>
      </w:r>
      <w:proofErr w:type="spellStart"/>
      <w:r w:rsidRPr="002C7D60">
        <w:t>provideSummary</w:t>
      </w:r>
      <w:proofErr w:type="spellEnd"/>
      <w:r w:rsidRPr="002C7D60">
        <w:t>(</w:t>
      </w:r>
      <w:proofErr w:type="spellStart"/>
      <w:r w:rsidRPr="002C7D60">
        <w:t>EditTextPreference</w:t>
      </w:r>
      <w:proofErr w:type="spellEnd"/>
      <w:r w:rsidRPr="002C7D60">
        <w:t xml:space="preserve"> preference) {</w:t>
      </w:r>
    </w:p>
    <w:p w14:paraId="7A6B5733" w14:textId="77777777" w:rsidR="002C7D60" w:rsidRPr="002C7D60" w:rsidRDefault="002C7D60" w:rsidP="00E322DA">
      <w:pPr>
        <w:pStyle w:val="a6"/>
        <w:ind w:firstLine="180"/>
      </w:pPr>
      <w:r w:rsidRPr="002C7D60">
        <w:t xml:space="preserve">            String text = </w:t>
      </w:r>
      <w:proofErr w:type="spellStart"/>
      <w:r w:rsidRPr="002C7D60">
        <w:t>preference.getText</w:t>
      </w:r>
      <w:proofErr w:type="spellEnd"/>
      <w:r w:rsidRPr="002C7D60">
        <w:t>();</w:t>
      </w:r>
    </w:p>
    <w:p w14:paraId="02FD32D9" w14:textId="77777777" w:rsidR="002C7D60" w:rsidRPr="002C7D60" w:rsidRDefault="002C7D60" w:rsidP="00E322DA">
      <w:pPr>
        <w:pStyle w:val="a6"/>
        <w:ind w:firstLine="180"/>
      </w:pPr>
      <w:r w:rsidRPr="002C7D60">
        <w:t xml:space="preserve">            if (</w:t>
      </w:r>
      <w:proofErr w:type="spellStart"/>
      <w:r w:rsidRPr="002C7D60">
        <w:t>TextUtils.isEmpty</w:t>
      </w:r>
      <w:proofErr w:type="spellEnd"/>
      <w:r w:rsidRPr="002C7D60">
        <w:t>(text)){</w:t>
      </w:r>
    </w:p>
    <w:p w14:paraId="469450ED" w14:textId="77777777" w:rsidR="002C7D60" w:rsidRPr="002C7D60" w:rsidRDefault="002C7D60" w:rsidP="00E322DA">
      <w:pPr>
        <w:pStyle w:val="a6"/>
        <w:ind w:firstLine="180"/>
      </w:pPr>
      <w:r w:rsidRPr="002C7D60">
        <w:t xml:space="preserve">                return "Not set";</w:t>
      </w:r>
    </w:p>
    <w:p w14:paraId="42F16061" w14:textId="77777777" w:rsidR="002C7D60" w:rsidRPr="002C7D60" w:rsidRDefault="002C7D60" w:rsidP="00E322DA">
      <w:pPr>
        <w:pStyle w:val="a6"/>
        <w:ind w:firstLine="180"/>
      </w:pPr>
      <w:r w:rsidRPr="002C7D60">
        <w:t xml:space="preserve">            }</w:t>
      </w:r>
    </w:p>
    <w:p w14:paraId="410B3045" w14:textId="77777777" w:rsidR="002C7D60" w:rsidRPr="002C7D60" w:rsidRDefault="002C7D60" w:rsidP="00E322DA">
      <w:pPr>
        <w:pStyle w:val="a6"/>
        <w:ind w:firstLine="180"/>
      </w:pPr>
      <w:r w:rsidRPr="002C7D60">
        <w:t xml:space="preserve">            return "Length of saved value: " + </w:t>
      </w:r>
      <w:proofErr w:type="spellStart"/>
      <w:r w:rsidRPr="002C7D60">
        <w:t>text.length</w:t>
      </w:r>
      <w:proofErr w:type="spellEnd"/>
      <w:r w:rsidRPr="002C7D60">
        <w:t>();</w:t>
      </w:r>
    </w:p>
    <w:p w14:paraId="6547A865" w14:textId="77777777" w:rsidR="002C7D60" w:rsidRPr="002C7D60" w:rsidRDefault="002C7D60" w:rsidP="00E322DA">
      <w:pPr>
        <w:pStyle w:val="a6"/>
        <w:ind w:firstLine="180"/>
      </w:pPr>
      <w:r w:rsidRPr="002C7D60">
        <w:t xml:space="preserve">        }</w:t>
      </w:r>
    </w:p>
    <w:p w14:paraId="09142906" w14:textId="77777777" w:rsidR="002C7D60" w:rsidRPr="002C7D60" w:rsidRDefault="002C7D60" w:rsidP="00E322DA">
      <w:pPr>
        <w:pStyle w:val="a6"/>
        <w:ind w:firstLine="180"/>
      </w:pPr>
      <w:r w:rsidRPr="002C7D60">
        <w:t xml:space="preserve">    });</w:t>
      </w:r>
    </w:p>
    <w:p w14:paraId="65768818" w14:textId="77777777" w:rsidR="002C7D60" w:rsidRPr="002C7D60" w:rsidRDefault="002C7D60" w:rsidP="00E322DA">
      <w:pPr>
        <w:pStyle w:val="a6"/>
        <w:ind w:firstLine="180"/>
      </w:pPr>
      <w:r w:rsidRPr="002C7D60">
        <w:t>}</w:t>
      </w:r>
    </w:p>
    <w:p w14:paraId="36FFF297" w14:textId="4E2A1CD2" w:rsidR="00E322DA" w:rsidRDefault="004C2BC8" w:rsidP="004C2BC8">
      <w:pPr>
        <w:pStyle w:val="a5"/>
        <w:ind w:firstLine="361"/>
        <w:rPr>
          <w:rFonts w:ascii="Times New Roman" w:hAnsi="Times New Roman" w:cs="Times New Roman"/>
          <w:szCs w:val="20"/>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66</w:t>
      </w:r>
      <w:r w:rsidR="00BA5EDF">
        <w:fldChar w:fldCharType="end"/>
      </w:r>
    </w:p>
    <w:p w14:paraId="168F469C" w14:textId="5F66470E" w:rsidR="002C7D60" w:rsidRPr="002C7D60" w:rsidRDefault="005375BD" w:rsidP="002C7D60">
      <w:pPr>
        <w:ind w:firstLine="420"/>
        <w:rPr>
          <w:rFonts w:ascii="Times New Roman" w:hAnsi="Times New Roman" w:cs="Times New Roman"/>
          <w:szCs w:val="20"/>
        </w:rPr>
      </w:pPr>
      <w:r>
        <w:rPr>
          <w:rFonts w:ascii="Times New Roman" w:hAnsi="Times New Roman" w:cs="Times New Roman" w:hint="eastAsia"/>
          <w:szCs w:val="20"/>
        </w:rPr>
        <w:t>偏好</w:t>
      </w:r>
      <w:r w:rsidR="002C7D60" w:rsidRPr="002C7D60">
        <w:rPr>
          <w:rFonts w:ascii="Times New Roman" w:hAnsi="Times New Roman" w:cs="Times New Roman"/>
          <w:szCs w:val="20"/>
        </w:rPr>
        <w:t>摘要现在会显示已保存值的长度，如果不存在已保存的值，则显示</w:t>
      </w:r>
      <w:r w:rsidR="002C7D60" w:rsidRPr="002C7D60">
        <w:rPr>
          <w:rFonts w:ascii="Times New Roman" w:hAnsi="Times New Roman" w:cs="Times New Roman"/>
          <w:szCs w:val="20"/>
        </w:rPr>
        <w:t>“Not set”</w:t>
      </w:r>
      <w:r w:rsidR="002C7D60" w:rsidRPr="002C7D60">
        <w:rPr>
          <w:rFonts w:ascii="Times New Roman" w:hAnsi="Times New Roman" w:cs="Times New Roman"/>
          <w:szCs w:val="20"/>
        </w:rPr>
        <w:t>。</w:t>
      </w:r>
      <w:r w:rsidR="002C7D60" w:rsidRPr="002C7D60">
        <w:rPr>
          <w:rFonts w:ascii="Times New Roman" w:hAnsi="Times New Roman" w:cs="Times New Roman" w:hint="eastAsia"/>
          <w:szCs w:val="20"/>
        </w:rPr>
        <w:t>在</w:t>
      </w:r>
      <w:r w:rsidR="002C7D60" w:rsidRPr="002C7D60">
        <w:rPr>
          <w:rFonts w:ascii="Times New Roman" w:hAnsi="Times New Roman" w:cs="Times New Roman"/>
          <w:szCs w:val="20"/>
        </w:rPr>
        <w:t xml:space="preserve"> </w:t>
      </w:r>
      <w:proofErr w:type="spellStart"/>
      <w:r w:rsidR="002C7D60" w:rsidRPr="002C7D60">
        <w:rPr>
          <w:rFonts w:ascii="Times New Roman" w:hAnsi="Times New Roman" w:cs="Times New Roman"/>
          <w:szCs w:val="20"/>
        </w:rPr>
        <w:t>EditTextPreference</w:t>
      </w:r>
      <w:proofErr w:type="spellEnd"/>
      <w:r w:rsidR="002C7D60" w:rsidRPr="002C7D60">
        <w:rPr>
          <w:rFonts w:ascii="Times New Roman" w:hAnsi="Times New Roman" w:cs="Times New Roman"/>
          <w:szCs w:val="20"/>
        </w:rPr>
        <w:t xml:space="preserve"> </w:t>
      </w:r>
      <w:r w:rsidR="002C7D60" w:rsidRPr="002C7D60">
        <w:rPr>
          <w:rFonts w:ascii="Times New Roman" w:hAnsi="Times New Roman" w:cs="Times New Roman"/>
          <w:szCs w:val="20"/>
        </w:rPr>
        <w:t>对话框中，可以通过附加</w:t>
      </w:r>
      <w:r w:rsidR="002C7D60" w:rsidRPr="002C7D60">
        <w:rPr>
          <w:rFonts w:ascii="Times New Roman" w:hAnsi="Times New Roman" w:cs="Times New Roman"/>
          <w:szCs w:val="20"/>
        </w:rPr>
        <w:t xml:space="preserve"> </w:t>
      </w:r>
      <w:proofErr w:type="spellStart"/>
      <w:r w:rsidR="002C7D60" w:rsidRPr="002C7D60">
        <w:rPr>
          <w:rFonts w:ascii="Times New Roman" w:hAnsi="Times New Roman" w:cs="Times New Roman"/>
          <w:szCs w:val="20"/>
        </w:rPr>
        <w:t>OnBindEditTextListener</w:t>
      </w:r>
      <w:proofErr w:type="spellEnd"/>
      <w:r w:rsidR="002C7D60" w:rsidRPr="002C7D60">
        <w:rPr>
          <w:rFonts w:ascii="Times New Roman" w:hAnsi="Times New Roman" w:cs="Times New Roman"/>
          <w:szCs w:val="20"/>
        </w:rPr>
        <w:t xml:space="preserve"> </w:t>
      </w:r>
      <w:r w:rsidR="002C7D60" w:rsidRPr="002C7D60">
        <w:rPr>
          <w:rFonts w:ascii="Times New Roman" w:hAnsi="Times New Roman" w:cs="Times New Roman"/>
          <w:szCs w:val="20"/>
        </w:rPr>
        <w:t>来自定义文本字段行为。系统在向</w:t>
      </w:r>
      <w:r w:rsidR="002C7D60" w:rsidRPr="002C7D60">
        <w:rPr>
          <w:rFonts w:ascii="Times New Roman" w:hAnsi="Times New Roman" w:cs="Times New Roman"/>
          <w:szCs w:val="20"/>
        </w:rPr>
        <w:lastRenderedPageBreak/>
        <w:t>用户显示对话框时会调用此监听器。</w:t>
      </w:r>
      <w:r w:rsidR="002C7D60" w:rsidRPr="002C7D60">
        <w:rPr>
          <w:rFonts w:ascii="Times New Roman" w:hAnsi="Times New Roman" w:cs="Times New Roman" w:hint="eastAsia"/>
          <w:szCs w:val="20"/>
        </w:rPr>
        <w:t>例如，可以自定义对话框以仅接受数字。首先，需要创建</w:t>
      </w:r>
      <w:r w:rsidR="002C7D60" w:rsidRPr="002C7D60">
        <w:rPr>
          <w:rFonts w:ascii="Times New Roman" w:hAnsi="Times New Roman" w:cs="Times New Roman"/>
          <w:szCs w:val="20"/>
        </w:rPr>
        <w:t xml:space="preserve"> </w:t>
      </w:r>
      <w:proofErr w:type="spellStart"/>
      <w:r w:rsidR="002C7D60" w:rsidRPr="002C7D60">
        <w:rPr>
          <w:rFonts w:ascii="Times New Roman" w:hAnsi="Times New Roman" w:cs="Times New Roman"/>
          <w:szCs w:val="20"/>
        </w:rPr>
        <w:t>EditTextPreference</w:t>
      </w:r>
      <w:proofErr w:type="spellEnd"/>
      <w:r w:rsidR="002C7D60" w:rsidRPr="002C7D60">
        <w:rPr>
          <w:rFonts w:ascii="Times New Roman" w:hAnsi="Times New Roman" w:cs="Times New Roman"/>
          <w:szCs w:val="20"/>
        </w:rPr>
        <w:t>：</w:t>
      </w:r>
    </w:p>
    <w:p w14:paraId="119490B0" w14:textId="77777777" w:rsidR="002C7D60" w:rsidRPr="002C7D60" w:rsidRDefault="002C7D60" w:rsidP="00325520">
      <w:pPr>
        <w:pStyle w:val="a6"/>
        <w:ind w:firstLine="180"/>
      </w:pPr>
      <w:r w:rsidRPr="002C7D60">
        <w:t>&lt;</w:t>
      </w:r>
      <w:proofErr w:type="spellStart"/>
      <w:r w:rsidRPr="002C7D60">
        <w:t>EditTextPreference</w:t>
      </w:r>
      <w:proofErr w:type="spellEnd"/>
    </w:p>
    <w:p w14:paraId="0B7F6464" w14:textId="77777777" w:rsidR="002C7D60" w:rsidRPr="002C7D60" w:rsidRDefault="002C7D60" w:rsidP="00325520">
      <w:pPr>
        <w:pStyle w:val="a6"/>
        <w:ind w:firstLine="180"/>
      </w:pPr>
      <w:r w:rsidRPr="002C7D60">
        <w:t xml:space="preserve">        </w:t>
      </w:r>
      <w:proofErr w:type="spellStart"/>
      <w:r w:rsidRPr="002C7D60">
        <w:t>app:key</w:t>
      </w:r>
      <w:proofErr w:type="spellEnd"/>
      <w:r w:rsidRPr="002C7D60">
        <w:t>="number"</w:t>
      </w:r>
    </w:p>
    <w:p w14:paraId="313B0980" w14:textId="77777777" w:rsidR="002C7D60" w:rsidRPr="002C7D60" w:rsidRDefault="002C7D60" w:rsidP="00325520">
      <w:pPr>
        <w:pStyle w:val="a6"/>
        <w:ind w:firstLine="180"/>
      </w:pPr>
      <w:r w:rsidRPr="002C7D60">
        <w:t xml:space="preserve">        </w:t>
      </w:r>
      <w:proofErr w:type="spellStart"/>
      <w:r w:rsidRPr="002C7D60">
        <w:t>app:title</w:t>
      </w:r>
      <w:proofErr w:type="spellEnd"/>
      <w:r w:rsidRPr="002C7D60">
        <w:t>="Numbers only preference"/&gt;</w:t>
      </w:r>
    </w:p>
    <w:p w14:paraId="44DE9E17" w14:textId="36683EE5" w:rsidR="00325520" w:rsidRDefault="00290C5B" w:rsidP="00290C5B">
      <w:pPr>
        <w:pStyle w:val="a5"/>
        <w:ind w:firstLine="361"/>
        <w:rPr>
          <w:rFonts w:ascii="Times New Roman" w:hAnsi="Times New Roman" w:cs="Times New Roman"/>
          <w:szCs w:val="20"/>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67</w:t>
      </w:r>
      <w:r w:rsidR="00BA5EDF">
        <w:fldChar w:fldCharType="end"/>
      </w:r>
    </w:p>
    <w:p w14:paraId="2A299F9B" w14:textId="5670AB69" w:rsidR="002C7D60" w:rsidRPr="002C7D60" w:rsidRDefault="002C7D60" w:rsidP="00AD08AE">
      <w:pPr>
        <w:ind w:firstLine="420"/>
        <w:rPr>
          <w:rFonts w:ascii="Times New Roman" w:hAnsi="Times New Roman" w:cs="Times New Roman"/>
          <w:szCs w:val="20"/>
        </w:rPr>
      </w:pPr>
      <w:r w:rsidRPr="002C7D60">
        <w:rPr>
          <w:rFonts w:ascii="Times New Roman" w:hAnsi="Times New Roman" w:cs="Times New Roman" w:hint="eastAsia"/>
          <w:szCs w:val="20"/>
        </w:rPr>
        <w:t>接下来，在</w:t>
      </w:r>
      <w:r w:rsidRPr="002C7D60">
        <w:rPr>
          <w:rFonts w:ascii="Times New Roman" w:hAnsi="Times New Roman" w:cs="Times New Roman"/>
          <w:szCs w:val="20"/>
        </w:rPr>
        <w:t xml:space="preserve"> </w:t>
      </w:r>
      <w:proofErr w:type="spellStart"/>
      <w:r w:rsidRPr="002C7D60">
        <w:rPr>
          <w:rFonts w:ascii="Times New Roman" w:hAnsi="Times New Roman" w:cs="Times New Roman"/>
          <w:szCs w:val="20"/>
        </w:rPr>
        <w:t>onCreatePreferences</w:t>
      </w:r>
      <w:proofErr w:type="spellEnd"/>
      <w:r w:rsidRPr="002C7D60">
        <w:rPr>
          <w:rFonts w:ascii="Times New Roman" w:hAnsi="Times New Roman" w:cs="Times New Roman"/>
          <w:szCs w:val="20"/>
        </w:rPr>
        <w:t xml:space="preserve">() </w:t>
      </w:r>
      <w:r w:rsidRPr="002C7D60">
        <w:rPr>
          <w:rFonts w:ascii="Times New Roman" w:hAnsi="Times New Roman" w:cs="Times New Roman"/>
          <w:szCs w:val="20"/>
        </w:rPr>
        <w:t>中新建</w:t>
      </w:r>
      <w:r w:rsidRPr="002C7D60">
        <w:rPr>
          <w:rFonts w:ascii="Times New Roman" w:hAnsi="Times New Roman" w:cs="Times New Roman"/>
          <w:szCs w:val="20"/>
        </w:rPr>
        <w:t xml:space="preserve"> </w:t>
      </w:r>
      <w:proofErr w:type="spellStart"/>
      <w:r w:rsidRPr="002C7D60">
        <w:rPr>
          <w:rFonts w:ascii="Times New Roman" w:hAnsi="Times New Roman" w:cs="Times New Roman"/>
          <w:szCs w:val="20"/>
        </w:rPr>
        <w:t>OnBindEditTextListener</w:t>
      </w:r>
      <w:proofErr w:type="spellEnd"/>
      <w:r w:rsidRPr="002C7D60">
        <w:rPr>
          <w:rFonts w:ascii="Times New Roman" w:hAnsi="Times New Roman" w:cs="Times New Roman"/>
          <w:szCs w:val="20"/>
        </w:rPr>
        <w:t>，然后替换</w:t>
      </w:r>
      <w:r w:rsidRPr="002C7D60">
        <w:rPr>
          <w:rFonts w:ascii="Times New Roman" w:hAnsi="Times New Roman" w:cs="Times New Roman"/>
          <w:szCs w:val="20"/>
        </w:rPr>
        <w:t xml:space="preserve"> </w:t>
      </w:r>
      <w:proofErr w:type="spellStart"/>
      <w:r w:rsidRPr="002C7D60">
        <w:rPr>
          <w:rFonts w:ascii="Times New Roman" w:hAnsi="Times New Roman" w:cs="Times New Roman"/>
          <w:szCs w:val="20"/>
        </w:rPr>
        <w:t>onBindEditText</w:t>
      </w:r>
      <w:proofErr w:type="spellEnd"/>
      <w:r w:rsidRPr="002C7D60">
        <w:rPr>
          <w:rFonts w:ascii="Times New Roman" w:hAnsi="Times New Roman" w:cs="Times New Roman"/>
          <w:szCs w:val="20"/>
        </w:rPr>
        <w:t xml:space="preserve">() </w:t>
      </w:r>
      <w:r w:rsidRPr="002C7D60">
        <w:rPr>
          <w:rFonts w:ascii="Times New Roman" w:hAnsi="Times New Roman" w:cs="Times New Roman"/>
          <w:szCs w:val="20"/>
        </w:rPr>
        <w:t>以自定义系统向用户显示的</w:t>
      </w:r>
      <w:r w:rsidRPr="002C7D60">
        <w:rPr>
          <w:rFonts w:ascii="Times New Roman" w:hAnsi="Times New Roman" w:cs="Times New Roman"/>
          <w:szCs w:val="20"/>
        </w:rPr>
        <w:t xml:space="preserve"> </w:t>
      </w:r>
      <w:proofErr w:type="spellStart"/>
      <w:r w:rsidRPr="002C7D60">
        <w:rPr>
          <w:rFonts w:ascii="Times New Roman" w:hAnsi="Times New Roman" w:cs="Times New Roman"/>
          <w:szCs w:val="20"/>
        </w:rPr>
        <w:t>EditText</w:t>
      </w:r>
      <w:proofErr w:type="spellEnd"/>
      <w:r w:rsidRPr="002C7D60">
        <w:rPr>
          <w:rFonts w:ascii="Times New Roman" w:hAnsi="Times New Roman" w:cs="Times New Roman"/>
          <w:szCs w:val="20"/>
        </w:rPr>
        <w:t>。</w:t>
      </w:r>
    </w:p>
    <w:p w14:paraId="19DCD31B" w14:textId="77777777" w:rsidR="002C7D60" w:rsidRPr="002C7D60" w:rsidRDefault="002C7D60" w:rsidP="00AD08AE">
      <w:pPr>
        <w:pStyle w:val="a6"/>
        <w:ind w:firstLine="180"/>
      </w:pPr>
      <w:proofErr w:type="spellStart"/>
      <w:r w:rsidRPr="002C7D60">
        <w:t>EditTextPreference</w:t>
      </w:r>
      <w:proofErr w:type="spellEnd"/>
      <w:r w:rsidRPr="002C7D60">
        <w:t xml:space="preserve"> </w:t>
      </w:r>
      <w:proofErr w:type="spellStart"/>
      <w:r w:rsidRPr="002C7D60">
        <w:t>numberPreference</w:t>
      </w:r>
      <w:proofErr w:type="spellEnd"/>
      <w:r w:rsidRPr="002C7D60">
        <w:t xml:space="preserve"> = </w:t>
      </w:r>
      <w:proofErr w:type="spellStart"/>
      <w:r w:rsidRPr="002C7D60">
        <w:t>findPreference</w:t>
      </w:r>
      <w:proofErr w:type="spellEnd"/>
      <w:r w:rsidRPr="002C7D60">
        <w:t>("number");</w:t>
      </w:r>
    </w:p>
    <w:p w14:paraId="479B6576" w14:textId="77777777" w:rsidR="002C7D60" w:rsidRPr="002C7D60" w:rsidRDefault="002C7D60" w:rsidP="00AD08AE">
      <w:pPr>
        <w:pStyle w:val="a6"/>
        <w:ind w:firstLine="180"/>
      </w:pPr>
    </w:p>
    <w:p w14:paraId="2F90319E" w14:textId="77777777" w:rsidR="002C7D60" w:rsidRPr="002C7D60" w:rsidRDefault="002C7D60" w:rsidP="00AD08AE">
      <w:pPr>
        <w:pStyle w:val="a6"/>
        <w:ind w:firstLine="180"/>
      </w:pPr>
      <w:r w:rsidRPr="002C7D60">
        <w:t>if (</w:t>
      </w:r>
      <w:proofErr w:type="spellStart"/>
      <w:r w:rsidRPr="002C7D60">
        <w:t>numberPreference</w:t>
      </w:r>
      <w:proofErr w:type="spellEnd"/>
      <w:r w:rsidRPr="002C7D60">
        <w:t xml:space="preserve"> != null) {</w:t>
      </w:r>
    </w:p>
    <w:p w14:paraId="49CC3465" w14:textId="77777777" w:rsidR="002C7D60" w:rsidRPr="002C7D60" w:rsidRDefault="002C7D60" w:rsidP="00AD08AE">
      <w:pPr>
        <w:pStyle w:val="a6"/>
        <w:ind w:firstLine="180"/>
      </w:pPr>
      <w:r w:rsidRPr="002C7D60">
        <w:t xml:space="preserve">    </w:t>
      </w:r>
      <w:proofErr w:type="spellStart"/>
      <w:r w:rsidRPr="002C7D60">
        <w:t>numberPreference.setOnBindEditTextListener</w:t>
      </w:r>
      <w:proofErr w:type="spellEnd"/>
      <w:r w:rsidRPr="002C7D60">
        <w:t>(</w:t>
      </w:r>
    </w:p>
    <w:p w14:paraId="3A02D0CC" w14:textId="77777777" w:rsidR="002C7D60" w:rsidRPr="002C7D60" w:rsidRDefault="002C7D60" w:rsidP="00AD08AE">
      <w:pPr>
        <w:pStyle w:val="a6"/>
        <w:ind w:firstLine="180"/>
      </w:pPr>
      <w:r w:rsidRPr="002C7D60">
        <w:t xml:space="preserve">            new </w:t>
      </w:r>
      <w:proofErr w:type="spellStart"/>
      <w:r w:rsidRPr="002C7D60">
        <w:t>EditTextPreference.OnBindEditTextListener</w:t>
      </w:r>
      <w:proofErr w:type="spellEnd"/>
      <w:r w:rsidRPr="002C7D60">
        <w:t>() {</w:t>
      </w:r>
    </w:p>
    <w:p w14:paraId="1910EE3D" w14:textId="77777777" w:rsidR="002C7D60" w:rsidRPr="002C7D60" w:rsidRDefault="002C7D60" w:rsidP="00AD08AE">
      <w:pPr>
        <w:pStyle w:val="a6"/>
        <w:ind w:firstLine="180"/>
      </w:pPr>
      <w:r w:rsidRPr="002C7D60">
        <w:t xml:space="preserve">                @Override</w:t>
      </w:r>
    </w:p>
    <w:p w14:paraId="3990629E" w14:textId="77777777" w:rsidR="002C7D60" w:rsidRPr="002C7D60" w:rsidRDefault="002C7D60" w:rsidP="00AD08AE">
      <w:pPr>
        <w:pStyle w:val="a6"/>
        <w:ind w:firstLine="180"/>
      </w:pPr>
      <w:r w:rsidRPr="002C7D60">
        <w:t xml:space="preserve">                public void </w:t>
      </w:r>
      <w:proofErr w:type="spellStart"/>
      <w:r w:rsidRPr="002C7D60">
        <w:t>onBindEditText</w:t>
      </w:r>
      <w:proofErr w:type="spellEnd"/>
      <w:r w:rsidRPr="002C7D60">
        <w:t xml:space="preserve">(@NonNull </w:t>
      </w:r>
      <w:proofErr w:type="spellStart"/>
      <w:r w:rsidRPr="002C7D60">
        <w:t>EditText</w:t>
      </w:r>
      <w:proofErr w:type="spellEnd"/>
      <w:r w:rsidRPr="002C7D60">
        <w:t xml:space="preserve"> </w:t>
      </w:r>
      <w:proofErr w:type="spellStart"/>
      <w:r w:rsidRPr="002C7D60">
        <w:t>editText</w:t>
      </w:r>
      <w:proofErr w:type="spellEnd"/>
      <w:r w:rsidRPr="002C7D60">
        <w:t>) {</w:t>
      </w:r>
    </w:p>
    <w:p w14:paraId="732413AC" w14:textId="77777777" w:rsidR="002C7D60" w:rsidRPr="002C7D60" w:rsidRDefault="002C7D60" w:rsidP="00AD08AE">
      <w:pPr>
        <w:pStyle w:val="a6"/>
        <w:ind w:firstLine="180"/>
      </w:pPr>
      <w:r w:rsidRPr="002C7D60">
        <w:t xml:space="preserve">                    </w:t>
      </w:r>
      <w:proofErr w:type="spellStart"/>
      <w:r w:rsidRPr="002C7D60">
        <w:t>editText.setInputType</w:t>
      </w:r>
      <w:proofErr w:type="spellEnd"/>
      <w:r w:rsidRPr="002C7D60">
        <w:t>(</w:t>
      </w:r>
      <w:proofErr w:type="spellStart"/>
      <w:r w:rsidRPr="002C7D60">
        <w:t>InputType.TYPE_CLASS_NUMBER</w:t>
      </w:r>
      <w:proofErr w:type="spellEnd"/>
      <w:r w:rsidRPr="002C7D60">
        <w:t>);</w:t>
      </w:r>
    </w:p>
    <w:p w14:paraId="4A13AA3D" w14:textId="77777777" w:rsidR="002C7D60" w:rsidRPr="002C7D60" w:rsidRDefault="002C7D60" w:rsidP="00AD08AE">
      <w:pPr>
        <w:pStyle w:val="a6"/>
        <w:ind w:firstLine="180"/>
      </w:pPr>
      <w:r w:rsidRPr="002C7D60">
        <w:t xml:space="preserve">                }</w:t>
      </w:r>
    </w:p>
    <w:p w14:paraId="6F76D0A1" w14:textId="77777777" w:rsidR="002C7D60" w:rsidRPr="002C7D60" w:rsidRDefault="002C7D60" w:rsidP="00AD08AE">
      <w:pPr>
        <w:pStyle w:val="a6"/>
        <w:ind w:firstLine="180"/>
      </w:pPr>
      <w:r w:rsidRPr="002C7D60">
        <w:t xml:space="preserve">            });</w:t>
      </w:r>
    </w:p>
    <w:p w14:paraId="3C2EB4F6" w14:textId="77777777" w:rsidR="002C7D60" w:rsidRPr="002C7D60" w:rsidRDefault="002C7D60" w:rsidP="00AD08AE">
      <w:pPr>
        <w:pStyle w:val="a6"/>
        <w:ind w:firstLine="180"/>
      </w:pPr>
      <w:r w:rsidRPr="002C7D60">
        <w:t>}</w:t>
      </w:r>
    </w:p>
    <w:p w14:paraId="56E05CC4" w14:textId="264A9D43" w:rsidR="00AD08AE" w:rsidRDefault="00C34F1F" w:rsidP="00C34F1F">
      <w:pPr>
        <w:pStyle w:val="a5"/>
        <w:ind w:firstLine="361"/>
        <w:rPr>
          <w:rFonts w:ascii="Times New Roman" w:hAnsi="Times New Roman" w:cs="Times New Roman"/>
          <w:szCs w:val="20"/>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68</w:t>
      </w:r>
      <w:r w:rsidR="00BA5EDF">
        <w:fldChar w:fldCharType="end"/>
      </w:r>
    </w:p>
    <w:p w14:paraId="4B1F3A33" w14:textId="054AF38B" w:rsidR="002C7D60" w:rsidRPr="002C7D60" w:rsidRDefault="002C7D60" w:rsidP="002C7D60">
      <w:pPr>
        <w:ind w:firstLine="420"/>
        <w:rPr>
          <w:rFonts w:ascii="Times New Roman" w:hAnsi="Times New Roman" w:cs="Times New Roman"/>
          <w:szCs w:val="20"/>
        </w:rPr>
      </w:pPr>
      <w:r w:rsidRPr="002C7D60">
        <w:rPr>
          <w:rFonts w:ascii="Times New Roman" w:hAnsi="Times New Roman" w:cs="Times New Roman" w:hint="eastAsia"/>
          <w:szCs w:val="20"/>
        </w:rPr>
        <w:t>现在，当系统向用户显示对话框时，键盘会以纯数字模式打开，因此用户只能将数字输入到</w:t>
      </w:r>
      <w:r w:rsidRPr="002C7D60">
        <w:rPr>
          <w:rFonts w:ascii="Times New Roman" w:hAnsi="Times New Roman" w:cs="Times New Roman"/>
          <w:szCs w:val="20"/>
        </w:rPr>
        <w:t xml:space="preserve"> </w:t>
      </w:r>
      <w:proofErr w:type="spellStart"/>
      <w:r w:rsidRPr="002C7D60">
        <w:rPr>
          <w:rFonts w:ascii="Times New Roman" w:hAnsi="Times New Roman" w:cs="Times New Roman"/>
          <w:szCs w:val="20"/>
        </w:rPr>
        <w:t>EditText</w:t>
      </w:r>
      <w:proofErr w:type="spellEnd"/>
      <w:r w:rsidRPr="002C7D60">
        <w:rPr>
          <w:rFonts w:ascii="Times New Roman" w:hAnsi="Times New Roman" w:cs="Times New Roman"/>
          <w:szCs w:val="20"/>
        </w:rPr>
        <w:t xml:space="preserve"> </w:t>
      </w:r>
      <w:r w:rsidRPr="002C7D60">
        <w:rPr>
          <w:rFonts w:ascii="Times New Roman" w:hAnsi="Times New Roman" w:cs="Times New Roman"/>
          <w:szCs w:val="20"/>
        </w:rPr>
        <w:t>中。</w:t>
      </w:r>
      <w:r w:rsidRPr="002C7D60">
        <w:rPr>
          <w:rFonts w:ascii="Times New Roman" w:hAnsi="Times New Roman" w:cs="Times New Roman" w:hint="eastAsia"/>
          <w:szCs w:val="20"/>
        </w:rPr>
        <w:t>在点按时，</w:t>
      </w:r>
      <w:r w:rsidR="003579AA">
        <w:rPr>
          <w:rFonts w:ascii="Times New Roman" w:hAnsi="Times New Roman" w:cs="Times New Roman" w:hint="eastAsia"/>
          <w:szCs w:val="20"/>
        </w:rPr>
        <w:t>偏好</w:t>
      </w:r>
      <w:r w:rsidRPr="002C7D60">
        <w:rPr>
          <w:rFonts w:ascii="Times New Roman" w:hAnsi="Times New Roman" w:cs="Times New Roman"/>
          <w:szCs w:val="20"/>
        </w:rPr>
        <w:t>可产生特定操作。例如，</w:t>
      </w:r>
      <w:r w:rsidR="00F801C9">
        <w:rPr>
          <w:rFonts w:ascii="Times New Roman" w:hAnsi="Times New Roman" w:cs="Times New Roman" w:hint="eastAsia"/>
          <w:szCs w:val="20"/>
        </w:rPr>
        <w:t>偏好</w:t>
      </w:r>
      <w:r w:rsidRPr="002C7D60">
        <w:rPr>
          <w:rFonts w:ascii="Times New Roman" w:hAnsi="Times New Roman" w:cs="Times New Roman"/>
          <w:szCs w:val="20"/>
        </w:rPr>
        <w:t>可以用作指向应用某个单独部分的链接。如需为</w:t>
      </w:r>
      <w:r w:rsidR="005375BD" w:rsidRPr="005375BD">
        <w:rPr>
          <w:rFonts w:ascii="Times New Roman" w:hAnsi="Times New Roman" w:cs="Times New Roman"/>
          <w:bCs/>
          <w:szCs w:val="20"/>
        </w:rPr>
        <w:t>偏好</w:t>
      </w:r>
      <w:r w:rsidRPr="002C7D60">
        <w:rPr>
          <w:rFonts w:ascii="Times New Roman" w:hAnsi="Times New Roman" w:cs="Times New Roman"/>
          <w:szCs w:val="20"/>
        </w:rPr>
        <w:t>添加操作，可以直接在</w:t>
      </w:r>
      <w:r w:rsidR="005375BD" w:rsidRPr="005375BD">
        <w:rPr>
          <w:rFonts w:ascii="Times New Roman" w:hAnsi="Times New Roman" w:cs="Times New Roman"/>
          <w:bCs/>
          <w:szCs w:val="20"/>
        </w:rPr>
        <w:t>偏好</w:t>
      </w:r>
      <w:r w:rsidRPr="002C7D60">
        <w:rPr>
          <w:rFonts w:ascii="Times New Roman" w:hAnsi="Times New Roman" w:cs="Times New Roman"/>
          <w:szCs w:val="20"/>
        </w:rPr>
        <w:t>上设置</w:t>
      </w:r>
      <w:r w:rsidR="00737B58">
        <w:rPr>
          <w:rFonts w:ascii="Times New Roman" w:hAnsi="Times New Roman" w:cs="Times New Roman" w:hint="eastAsia"/>
          <w:szCs w:val="20"/>
        </w:rPr>
        <w:t>意图</w:t>
      </w:r>
      <w:r w:rsidRPr="002C7D60">
        <w:rPr>
          <w:rFonts w:ascii="Times New Roman" w:hAnsi="Times New Roman" w:cs="Times New Roman"/>
          <w:szCs w:val="20"/>
        </w:rPr>
        <w:t>，或设置</w:t>
      </w:r>
      <w:r w:rsidRPr="002C7D60">
        <w:rPr>
          <w:rFonts w:ascii="Times New Roman" w:hAnsi="Times New Roman" w:cs="Times New Roman"/>
          <w:szCs w:val="20"/>
        </w:rPr>
        <w:t xml:space="preserve"> </w:t>
      </w:r>
      <w:proofErr w:type="spellStart"/>
      <w:r w:rsidRPr="002C7D60">
        <w:rPr>
          <w:rFonts w:ascii="Times New Roman" w:hAnsi="Times New Roman" w:cs="Times New Roman"/>
          <w:szCs w:val="20"/>
        </w:rPr>
        <w:t>OnPreferenceClickListener</w:t>
      </w:r>
      <w:proofErr w:type="spellEnd"/>
      <w:r w:rsidRPr="002C7D60">
        <w:rPr>
          <w:rFonts w:ascii="Times New Roman" w:hAnsi="Times New Roman" w:cs="Times New Roman"/>
          <w:szCs w:val="20"/>
        </w:rPr>
        <w:t xml:space="preserve"> </w:t>
      </w:r>
      <w:r w:rsidRPr="002C7D60">
        <w:rPr>
          <w:rFonts w:ascii="Times New Roman" w:hAnsi="Times New Roman" w:cs="Times New Roman"/>
          <w:szCs w:val="20"/>
        </w:rPr>
        <w:t>以实现更具体的逻辑。</w:t>
      </w:r>
      <w:r w:rsidRPr="002C7D60">
        <w:rPr>
          <w:rFonts w:ascii="Times New Roman" w:hAnsi="Times New Roman" w:cs="Times New Roman" w:hint="eastAsia"/>
          <w:szCs w:val="20"/>
        </w:rPr>
        <w:t>可以在</w:t>
      </w:r>
      <w:r w:rsidR="005375BD" w:rsidRPr="005375BD">
        <w:rPr>
          <w:rFonts w:ascii="Times New Roman" w:hAnsi="Times New Roman" w:cs="Times New Roman"/>
          <w:bCs/>
          <w:szCs w:val="20"/>
        </w:rPr>
        <w:t>偏好</w:t>
      </w:r>
      <w:r w:rsidRPr="002C7D60">
        <w:rPr>
          <w:rFonts w:ascii="Times New Roman" w:hAnsi="Times New Roman" w:cs="Times New Roman"/>
          <w:szCs w:val="20"/>
        </w:rPr>
        <w:t>上设置</w:t>
      </w:r>
      <w:r w:rsidR="005375BD">
        <w:rPr>
          <w:rFonts w:ascii="Times New Roman" w:hAnsi="Times New Roman" w:cs="Times New Roman" w:hint="eastAsia"/>
          <w:szCs w:val="20"/>
        </w:rPr>
        <w:t>意图</w:t>
      </w:r>
      <w:r w:rsidRPr="002C7D60">
        <w:rPr>
          <w:rFonts w:ascii="Times New Roman" w:hAnsi="Times New Roman" w:cs="Times New Roman"/>
          <w:szCs w:val="20"/>
        </w:rPr>
        <w:t>，以在每次点按</w:t>
      </w:r>
      <w:r w:rsidR="005375BD" w:rsidRPr="005375BD">
        <w:rPr>
          <w:rFonts w:ascii="Times New Roman" w:hAnsi="Times New Roman" w:cs="Times New Roman"/>
          <w:bCs/>
          <w:szCs w:val="20"/>
        </w:rPr>
        <w:t>偏好</w:t>
      </w:r>
      <w:r w:rsidRPr="002C7D60">
        <w:rPr>
          <w:rFonts w:ascii="Times New Roman" w:hAnsi="Times New Roman" w:cs="Times New Roman"/>
          <w:szCs w:val="20"/>
        </w:rPr>
        <w:t>时启动新的</w:t>
      </w:r>
      <w:r w:rsidR="002144D2" w:rsidRPr="002144D2">
        <w:rPr>
          <w:rFonts w:ascii="Times New Roman" w:hAnsi="Times New Roman" w:cs="Times New Roman"/>
          <w:bCs/>
          <w:szCs w:val="20"/>
        </w:rPr>
        <w:t>片段</w:t>
      </w:r>
      <w:r w:rsidRPr="002C7D60">
        <w:rPr>
          <w:rFonts w:ascii="Times New Roman" w:hAnsi="Times New Roman" w:cs="Times New Roman"/>
          <w:szCs w:val="20"/>
        </w:rPr>
        <w:t>、</w:t>
      </w:r>
      <w:r w:rsidR="00216856">
        <w:rPr>
          <w:rFonts w:ascii="Times New Roman" w:hAnsi="Times New Roman" w:cs="Times New Roman" w:hint="eastAsia"/>
          <w:szCs w:val="20"/>
        </w:rPr>
        <w:t>活动</w:t>
      </w:r>
      <w:r w:rsidRPr="002C7D60">
        <w:rPr>
          <w:rFonts w:ascii="Times New Roman" w:hAnsi="Times New Roman" w:cs="Times New Roman"/>
          <w:szCs w:val="20"/>
        </w:rPr>
        <w:t>或单独的应用。这等同于将</w:t>
      </w:r>
      <w:r w:rsidRPr="002C7D60">
        <w:rPr>
          <w:rFonts w:ascii="Times New Roman" w:hAnsi="Times New Roman" w:cs="Times New Roman"/>
          <w:szCs w:val="20"/>
        </w:rPr>
        <w:t xml:space="preserve"> </w:t>
      </w:r>
      <w:proofErr w:type="spellStart"/>
      <w:r w:rsidRPr="002C7D60">
        <w:rPr>
          <w:rFonts w:ascii="Times New Roman" w:hAnsi="Times New Roman" w:cs="Times New Roman"/>
          <w:szCs w:val="20"/>
        </w:rPr>
        <w:t>Context.startActivity</w:t>
      </w:r>
      <w:proofErr w:type="spellEnd"/>
      <w:r w:rsidRPr="002C7D60">
        <w:rPr>
          <w:rFonts w:ascii="Times New Roman" w:hAnsi="Times New Roman" w:cs="Times New Roman"/>
          <w:szCs w:val="20"/>
        </w:rPr>
        <w:t xml:space="preserve">() </w:t>
      </w:r>
      <w:r w:rsidRPr="002C7D60">
        <w:rPr>
          <w:rFonts w:ascii="Times New Roman" w:hAnsi="Times New Roman" w:cs="Times New Roman"/>
          <w:szCs w:val="20"/>
        </w:rPr>
        <w:t>与给定的</w:t>
      </w:r>
      <w:r w:rsidR="00072110">
        <w:rPr>
          <w:rFonts w:ascii="Times New Roman" w:hAnsi="Times New Roman" w:cs="Times New Roman"/>
          <w:szCs w:val="20"/>
        </w:rPr>
        <w:t>意图</w:t>
      </w:r>
      <w:r w:rsidRPr="002C7D60">
        <w:rPr>
          <w:rFonts w:ascii="Times New Roman" w:hAnsi="Times New Roman" w:cs="Times New Roman"/>
          <w:szCs w:val="20"/>
        </w:rPr>
        <w:t>结合使用。</w:t>
      </w:r>
      <w:r w:rsidRPr="002C7D60">
        <w:rPr>
          <w:rFonts w:ascii="Times New Roman" w:hAnsi="Times New Roman" w:cs="Times New Roman" w:hint="eastAsia"/>
          <w:szCs w:val="20"/>
        </w:rPr>
        <w:t>可以使用嵌套</w:t>
      </w:r>
      <w:r w:rsidRPr="002C7D60">
        <w:rPr>
          <w:rFonts w:ascii="Times New Roman" w:hAnsi="Times New Roman" w:cs="Times New Roman"/>
          <w:szCs w:val="20"/>
        </w:rPr>
        <w:t xml:space="preserve"> &lt;intent&gt; </w:t>
      </w:r>
      <w:r w:rsidRPr="002C7D60">
        <w:rPr>
          <w:rFonts w:ascii="Times New Roman" w:hAnsi="Times New Roman" w:cs="Times New Roman"/>
          <w:szCs w:val="20"/>
        </w:rPr>
        <w:t>标记在</w:t>
      </w:r>
      <w:r w:rsidRPr="002C7D60">
        <w:rPr>
          <w:rFonts w:ascii="Times New Roman" w:hAnsi="Times New Roman" w:cs="Times New Roman"/>
          <w:szCs w:val="20"/>
        </w:rPr>
        <w:t xml:space="preserve"> XML </w:t>
      </w:r>
      <w:r w:rsidRPr="002C7D60">
        <w:rPr>
          <w:rFonts w:ascii="Times New Roman" w:hAnsi="Times New Roman" w:cs="Times New Roman"/>
          <w:szCs w:val="20"/>
        </w:rPr>
        <w:t>中设置</w:t>
      </w:r>
      <w:r w:rsidR="00216856">
        <w:rPr>
          <w:rFonts w:ascii="Times New Roman" w:hAnsi="Times New Roman" w:cs="Times New Roman" w:hint="eastAsia"/>
          <w:szCs w:val="20"/>
        </w:rPr>
        <w:t>意图</w:t>
      </w:r>
      <w:r w:rsidRPr="002C7D60">
        <w:rPr>
          <w:rFonts w:ascii="Times New Roman" w:hAnsi="Times New Roman" w:cs="Times New Roman"/>
          <w:szCs w:val="20"/>
        </w:rPr>
        <w:t>。下方示例定义了启动</w:t>
      </w:r>
      <w:r w:rsidR="002144D2" w:rsidRPr="002144D2">
        <w:rPr>
          <w:rFonts w:ascii="Times New Roman" w:hAnsi="Times New Roman" w:cs="Times New Roman"/>
          <w:bCs/>
          <w:szCs w:val="20"/>
        </w:rPr>
        <w:t>活动</w:t>
      </w:r>
      <w:r w:rsidRPr="002C7D60">
        <w:rPr>
          <w:rFonts w:ascii="Times New Roman" w:hAnsi="Times New Roman" w:cs="Times New Roman"/>
          <w:szCs w:val="20"/>
        </w:rPr>
        <w:t>的</w:t>
      </w:r>
      <w:r w:rsidR="002144D2">
        <w:rPr>
          <w:rFonts w:ascii="Times New Roman" w:hAnsi="Times New Roman" w:cs="Times New Roman" w:hint="eastAsia"/>
          <w:szCs w:val="20"/>
        </w:rPr>
        <w:t>意图</w:t>
      </w:r>
      <w:r w:rsidRPr="002C7D60">
        <w:rPr>
          <w:rFonts w:ascii="Times New Roman" w:hAnsi="Times New Roman" w:cs="Times New Roman"/>
          <w:szCs w:val="20"/>
        </w:rPr>
        <w:t>：</w:t>
      </w:r>
    </w:p>
    <w:p w14:paraId="16C6A9BF" w14:textId="77777777" w:rsidR="002C7D60" w:rsidRPr="002C7D60" w:rsidRDefault="002C7D60" w:rsidP="003C18C0">
      <w:pPr>
        <w:pStyle w:val="a6"/>
        <w:ind w:firstLine="180"/>
      </w:pPr>
      <w:r w:rsidRPr="002C7D60">
        <w:t>&lt;Preference</w:t>
      </w:r>
    </w:p>
    <w:p w14:paraId="5E6AD1B6" w14:textId="77777777" w:rsidR="002C7D60" w:rsidRPr="002C7D60" w:rsidRDefault="002C7D60" w:rsidP="003C18C0">
      <w:pPr>
        <w:pStyle w:val="a6"/>
        <w:ind w:firstLine="180"/>
      </w:pPr>
      <w:r w:rsidRPr="002C7D60">
        <w:t xml:space="preserve">        </w:t>
      </w:r>
      <w:proofErr w:type="spellStart"/>
      <w:r w:rsidRPr="002C7D60">
        <w:t>app:key</w:t>
      </w:r>
      <w:proofErr w:type="spellEnd"/>
      <w:r w:rsidRPr="002C7D60">
        <w:t>=”activity”</w:t>
      </w:r>
    </w:p>
    <w:p w14:paraId="42FC1E57" w14:textId="77777777" w:rsidR="002C7D60" w:rsidRPr="002C7D60" w:rsidRDefault="002C7D60" w:rsidP="003C18C0">
      <w:pPr>
        <w:pStyle w:val="a6"/>
        <w:ind w:firstLine="180"/>
      </w:pPr>
      <w:r w:rsidRPr="002C7D60">
        <w:t xml:space="preserve">        </w:t>
      </w:r>
      <w:proofErr w:type="spellStart"/>
      <w:r w:rsidRPr="002C7D60">
        <w:t>app:title</w:t>
      </w:r>
      <w:proofErr w:type="spellEnd"/>
      <w:r w:rsidRPr="002C7D60">
        <w:t>="Launch activity"&gt;</w:t>
      </w:r>
    </w:p>
    <w:p w14:paraId="5D24C6AC" w14:textId="77777777" w:rsidR="002C7D60" w:rsidRPr="002C7D60" w:rsidRDefault="002C7D60" w:rsidP="003C18C0">
      <w:pPr>
        <w:pStyle w:val="a6"/>
        <w:ind w:firstLine="180"/>
      </w:pPr>
      <w:r w:rsidRPr="002C7D60">
        <w:t xml:space="preserve">    &lt;intent</w:t>
      </w:r>
    </w:p>
    <w:p w14:paraId="66E690DE" w14:textId="77777777" w:rsidR="002C7D60" w:rsidRPr="002C7D60" w:rsidRDefault="002C7D60" w:rsidP="003C18C0">
      <w:pPr>
        <w:pStyle w:val="a6"/>
        <w:ind w:firstLine="180"/>
      </w:pPr>
      <w:r w:rsidRPr="002C7D60">
        <w:t xml:space="preserve">            </w:t>
      </w:r>
      <w:proofErr w:type="spellStart"/>
      <w:r w:rsidRPr="002C7D60">
        <w:t>android:targetPackage</w:t>
      </w:r>
      <w:proofErr w:type="spellEnd"/>
      <w:r w:rsidRPr="002C7D60">
        <w:t>="</w:t>
      </w:r>
      <w:proofErr w:type="spellStart"/>
      <w:r w:rsidRPr="002C7D60">
        <w:t>com.example</w:t>
      </w:r>
      <w:proofErr w:type="spellEnd"/>
      <w:r w:rsidRPr="002C7D60">
        <w:t>"</w:t>
      </w:r>
    </w:p>
    <w:p w14:paraId="3650936E" w14:textId="77777777" w:rsidR="002C7D60" w:rsidRPr="002C7D60" w:rsidRDefault="002C7D60" w:rsidP="003C18C0">
      <w:pPr>
        <w:pStyle w:val="a6"/>
        <w:ind w:firstLine="180"/>
      </w:pPr>
      <w:r w:rsidRPr="002C7D60">
        <w:lastRenderedPageBreak/>
        <w:t xml:space="preserve">            </w:t>
      </w:r>
      <w:proofErr w:type="spellStart"/>
      <w:r w:rsidRPr="002C7D60">
        <w:t>android:targetClass</w:t>
      </w:r>
      <w:proofErr w:type="spellEnd"/>
      <w:r w:rsidRPr="002C7D60">
        <w:t>="</w:t>
      </w:r>
      <w:proofErr w:type="spellStart"/>
      <w:r w:rsidRPr="002C7D60">
        <w:t>com.example.ExampleActivity</w:t>
      </w:r>
      <w:proofErr w:type="spellEnd"/>
      <w:r w:rsidRPr="002C7D60">
        <w:t>"/&gt;</w:t>
      </w:r>
    </w:p>
    <w:p w14:paraId="4C34A353" w14:textId="77777777" w:rsidR="002C7D60" w:rsidRPr="002C7D60" w:rsidRDefault="002C7D60" w:rsidP="003C18C0">
      <w:pPr>
        <w:pStyle w:val="a6"/>
        <w:ind w:firstLine="180"/>
      </w:pPr>
      <w:r w:rsidRPr="002C7D60">
        <w:t>&lt;/Preference&gt;</w:t>
      </w:r>
    </w:p>
    <w:p w14:paraId="7005BE88" w14:textId="136DA195" w:rsidR="003C18C0" w:rsidRDefault="00DF4A86" w:rsidP="00DF4A86">
      <w:pPr>
        <w:pStyle w:val="a5"/>
        <w:ind w:firstLine="361"/>
        <w:rPr>
          <w:rFonts w:ascii="Times New Roman" w:hAnsi="Times New Roman" w:cs="Times New Roman"/>
          <w:szCs w:val="20"/>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69</w:t>
      </w:r>
      <w:r w:rsidR="00BA5EDF">
        <w:fldChar w:fldCharType="end"/>
      </w:r>
    </w:p>
    <w:p w14:paraId="1A6A821E" w14:textId="5AE698C4" w:rsidR="002C7D60" w:rsidRPr="002C7D60" w:rsidRDefault="002C7D60" w:rsidP="002C7D60">
      <w:pPr>
        <w:ind w:firstLine="420"/>
        <w:rPr>
          <w:rFonts w:ascii="Times New Roman" w:hAnsi="Times New Roman" w:cs="Times New Roman"/>
          <w:szCs w:val="20"/>
        </w:rPr>
      </w:pPr>
      <w:r w:rsidRPr="002C7D60">
        <w:rPr>
          <w:rFonts w:ascii="Times New Roman" w:hAnsi="Times New Roman" w:cs="Times New Roman" w:hint="eastAsia"/>
          <w:szCs w:val="20"/>
        </w:rPr>
        <w:t>或者，也可以在</w:t>
      </w:r>
      <w:r w:rsidR="005375BD" w:rsidRPr="005375BD">
        <w:rPr>
          <w:rFonts w:ascii="Times New Roman" w:hAnsi="Times New Roman" w:cs="Times New Roman"/>
          <w:bCs/>
          <w:szCs w:val="20"/>
        </w:rPr>
        <w:t>偏好</w:t>
      </w:r>
      <w:r w:rsidRPr="002C7D60">
        <w:rPr>
          <w:rFonts w:ascii="Times New Roman" w:hAnsi="Times New Roman" w:cs="Times New Roman"/>
          <w:szCs w:val="20"/>
        </w:rPr>
        <w:t>上直接使用</w:t>
      </w:r>
      <w:proofErr w:type="spellStart"/>
      <w:r w:rsidRPr="002C7D60">
        <w:rPr>
          <w:rFonts w:ascii="Times New Roman" w:hAnsi="Times New Roman" w:cs="Times New Roman"/>
          <w:szCs w:val="20"/>
        </w:rPr>
        <w:t>setIntent</w:t>
      </w:r>
      <w:proofErr w:type="spellEnd"/>
      <w:r w:rsidRPr="002C7D60">
        <w:rPr>
          <w:rFonts w:ascii="Times New Roman" w:hAnsi="Times New Roman" w:cs="Times New Roman"/>
          <w:szCs w:val="20"/>
        </w:rPr>
        <w:t>()</w:t>
      </w:r>
      <w:r w:rsidRPr="002C7D60">
        <w:rPr>
          <w:rFonts w:ascii="Times New Roman" w:hAnsi="Times New Roman" w:cs="Times New Roman"/>
          <w:szCs w:val="20"/>
        </w:rPr>
        <w:t>，如下所示：</w:t>
      </w:r>
    </w:p>
    <w:p w14:paraId="74C44C1E" w14:textId="77777777" w:rsidR="002C7D60" w:rsidRPr="002C7D60" w:rsidRDefault="002C7D60" w:rsidP="00DF4A86">
      <w:pPr>
        <w:pStyle w:val="a6"/>
        <w:ind w:firstLine="180"/>
      </w:pPr>
      <w:r w:rsidRPr="002C7D60">
        <w:t xml:space="preserve">Intent </w:t>
      </w:r>
      <w:proofErr w:type="spellStart"/>
      <w:r w:rsidRPr="002C7D60">
        <w:t>intent</w:t>
      </w:r>
      <w:proofErr w:type="spellEnd"/>
      <w:r w:rsidRPr="002C7D60">
        <w:t xml:space="preserve"> = new Intent(</w:t>
      </w:r>
      <w:proofErr w:type="spellStart"/>
      <w:r w:rsidRPr="002C7D60">
        <w:t>getContext</w:t>
      </w:r>
      <w:proofErr w:type="spellEnd"/>
      <w:r w:rsidRPr="002C7D60">
        <w:t xml:space="preserve">(), </w:t>
      </w:r>
      <w:proofErr w:type="spellStart"/>
      <w:r w:rsidRPr="002C7D60">
        <w:t>ExampleActivity.class</w:t>
      </w:r>
      <w:proofErr w:type="spellEnd"/>
      <w:r w:rsidRPr="002C7D60">
        <w:t>);</w:t>
      </w:r>
    </w:p>
    <w:p w14:paraId="29A91FAC" w14:textId="77777777" w:rsidR="002C7D60" w:rsidRPr="002C7D60" w:rsidRDefault="002C7D60" w:rsidP="00DF4A86">
      <w:pPr>
        <w:pStyle w:val="a6"/>
        <w:ind w:firstLine="180"/>
      </w:pPr>
      <w:proofErr w:type="spellStart"/>
      <w:r w:rsidRPr="002C7D60">
        <w:t>activityPreference.setIntent</w:t>
      </w:r>
      <w:proofErr w:type="spellEnd"/>
      <w:r w:rsidRPr="002C7D60">
        <w:t>(intent);</w:t>
      </w:r>
    </w:p>
    <w:p w14:paraId="178BB8A9" w14:textId="130B7C28" w:rsidR="00DF4A86" w:rsidRDefault="001757B8" w:rsidP="001757B8">
      <w:pPr>
        <w:pStyle w:val="a5"/>
        <w:ind w:firstLine="361"/>
        <w:rPr>
          <w:rFonts w:ascii="Times New Roman" w:hAnsi="Times New Roman" w:cs="Times New Roman"/>
          <w:szCs w:val="20"/>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70</w:t>
      </w:r>
      <w:r w:rsidR="00BA5EDF">
        <w:fldChar w:fldCharType="end"/>
      </w:r>
    </w:p>
    <w:p w14:paraId="5830DE3A" w14:textId="3BA6BEA9" w:rsidR="002C7D60" w:rsidRPr="002C7D60" w:rsidRDefault="002C7D60" w:rsidP="002C7D60">
      <w:pPr>
        <w:ind w:firstLine="420"/>
        <w:rPr>
          <w:rFonts w:ascii="Times New Roman" w:hAnsi="Times New Roman" w:cs="Times New Roman"/>
          <w:szCs w:val="20"/>
        </w:rPr>
      </w:pPr>
      <w:r w:rsidRPr="002C7D60">
        <w:rPr>
          <w:rFonts w:ascii="Times New Roman" w:hAnsi="Times New Roman" w:cs="Times New Roman" w:hint="eastAsia"/>
          <w:szCs w:val="20"/>
        </w:rPr>
        <w:t>还可以通过</w:t>
      </w:r>
      <w:r w:rsidRPr="002C7D60">
        <w:rPr>
          <w:rFonts w:ascii="Times New Roman" w:hAnsi="Times New Roman" w:cs="Times New Roman"/>
          <w:szCs w:val="20"/>
        </w:rPr>
        <w:t xml:space="preserve"> XML </w:t>
      </w:r>
      <w:r w:rsidRPr="002C7D60">
        <w:rPr>
          <w:rFonts w:ascii="Times New Roman" w:hAnsi="Times New Roman" w:cs="Times New Roman"/>
          <w:szCs w:val="20"/>
        </w:rPr>
        <w:t>添加带有</w:t>
      </w:r>
      <w:r w:rsidR="00072110">
        <w:rPr>
          <w:rFonts w:ascii="Times New Roman" w:hAnsi="Times New Roman" w:cs="Times New Roman"/>
          <w:szCs w:val="20"/>
        </w:rPr>
        <w:t>意图</w:t>
      </w:r>
      <w:r w:rsidRPr="002C7D60">
        <w:rPr>
          <w:rFonts w:ascii="Times New Roman" w:hAnsi="Times New Roman" w:cs="Times New Roman"/>
          <w:szCs w:val="20"/>
        </w:rPr>
        <w:t>的</w:t>
      </w:r>
      <w:r w:rsidR="00790E65">
        <w:rPr>
          <w:rFonts w:ascii="Times New Roman" w:hAnsi="Times New Roman" w:cs="Times New Roman" w:hint="eastAsia"/>
          <w:szCs w:val="20"/>
        </w:rPr>
        <w:t>附加信息</w:t>
      </w:r>
      <w:r w:rsidRPr="002C7D60">
        <w:rPr>
          <w:rFonts w:ascii="Times New Roman" w:hAnsi="Times New Roman" w:cs="Times New Roman"/>
          <w:szCs w:val="20"/>
        </w:rPr>
        <w:t>：</w:t>
      </w:r>
    </w:p>
    <w:p w14:paraId="21DE366F" w14:textId="77777777" w:rsidR="002C7D60" w:rsidRPr="002C7D60" w:rsidRDefault="002C7D60" w:rsidP="001757B8">
      <w:pPr>
        <w:pStyle w:val="a6"/>
        <w:ind w:firstLine="180"/>
      </w:pPr>
      <w:r w:rsidRPr="002C7D60">
        <w:t>&lt;Preference</w:t>
      </w:r>
    </w:p>
    <w:p w14:paraId="64DB155E" w14:textId="77777777" w:rsidR="002C7D60" w:rsidRPr="002C7D60" w:rsidRDefault="002C7D60" w:rsidP="001757B8">
      <w:pPr>
        <w:pStyle w:val="a6"/>
        <w:ind w:firstLine="180"/>
      </w:pPr>
      <w:r w:rsidRPr="002C7D60">
        <w:t xml:space="preserve">        </w:t>
      </w:r>
      <w:proofErr w:type="spellStart"/>
      <w:r w:rsidRPr="002C7D60">
        <w:t>app:key</w:t>
      </w:r>
      <w:proofErr w:type="spellEnd"/>
      <w:r w:rsidRPr="002C7D60">
        <w:t>=”activity”</w:t>
      </w:r>
    </w:p>
    <w:p w14:paraId="43CF9735" w14:textId="77777777" w:rsidR="002C7D60" w:rsidRPr="002C7D60" w:rsidRDefault="002C7D60" w:rsidP="001757B8">
      <w:pPr>
        <w:pStyle w:val="a6"/>
        <w:ind w:firstLine="180"/>
      </w:pPr>
      <w:r w:rsidRPr="002C7D60">
        <w:t xml:space="preserve">        </w:t>
      </w:r>
      <w:proofErr w:type="spellStart"/>
      <w:r w:rsidRPr="002C7D60">
        <w:t>app:title</w:t>
      </w:r>
      <w:proofErr w:type="spellEnd"/>
      <w:r w:rsidRPr="002C7D60">
        <w:t>="Launch activity"&gt;</w:t>
      </w:r>
    </w:p>
    <w:p w14:paraId="0DE8A0DA" w14:textId="77777777" w:rsidR="002C7D60" w:rsidRPr="002C7D60" w:rsidRDefault="002C7D60" w:rsidP="001757B8">
      <w:pPr>
        <w:pStyle w:val="a6"/>
        <w:ind w:firstLine="180"/>
      </w:pPr>
      <w:r w:rsidRPr="002C7D60">
        <w:t xml:space="preserve">    &lt;intent</w:t>
      </w:r>
    </w:p>
    <w:p w14:paraId="306F8172" w14:textId="77777777" w:rsidR="002C7D60" w:rsidRPr="002C7D60" w:rsidRDefault="002C7D60" w:rsidP="001757B8">
      <w:pPr>
        <w:pStyle w:val="a6"/>
        <w:ind w:firstLine="180"/>
      </w:pPr>
      <w:r w:rsidRPr="002C7D60">
        <w:t xml:space="preserve">            </w:t>
      </w:r>
      <w:proofErr w:type="spellStart"/>
      <w:r w:rsidRPr="002C7D60">
        <w:t>android:targetPackage</w:t>
      </w:r>
      <w:proofErr w:type="spellEnd"/>
      <w:r w:rsidRPr="002C7D60">
        <w:t>="</w:t>
      </w:r>
      <w:proofErr w:type="spellStart"/>
      <w:r w:rsidRPr="002C7D60">
        <w:t>com.example</w:t>
      </w:r>
      <w:proofErr w:type="spellEnd"/>
      <w:r w:rsidRPr="002C7D60">
        <w:t>"</w:t>
      </w:r>
    </w:p>
    <w:p w14:paraId="40C5B95F" w14:textId="77777777" w:rsidR="002C7D60" w:rsidRPr="002C7D60" w:rsidRDefault="002C7D60" w:rsidP="001757B8">
      <w:pPr>
        <w:pStyle w:val="a6"/>
        <w:ind w:firstLine="180"/>
      </w:pPr>
      <w:r w:rsidRPr="002C7D60">
        <w:t xml:space="preserve">            </w:t>
      </w:r>
      <w:proofErr w:type="spellStart"/>
      <w:r w:rsidRPr="002C7D60">
        <w:t>android:targetClass</w:t>
      </w:r>
      <w:proofErr w:type="spellEnd"/>
      <w:r w:rsidRPr="002C7D60">
        <w:t>="</w:t>
      </w:r>
      <w:proofErr w:type="spellStart"/>
      <w:r w:rsidRPr="002C7D60">
        <w:t>com.example.ExampleActivity</w:t>
      </w:r>
      <w:proofErr w:type="spellEnd"/>
      <w:r w:rsidRPr="002C7D60">
        <w:t>"&gt;</w:t>
      </w:r>
    </w:p>
    <w:p w14:paraId="7C654BDF" w14:textId="77777777" w:rsidR="002C7D60" w:rsidRPr="002C7D60" w:rsidRDefault="002C7D60" w:rsidP="001757B8">
      <w:pPr>
        <w:pStyle w:val="a6"/>
        <w:ind w:firstLine="180"/>
      </w:pPr>
      <w:r w:rsidRPr="002C7D60">
        <w:t xml:space="preserve">        &lt;extra</w:t>
      </w:r>
    </w:p>
    <w:p w14:paraId="551CAC76" w14:textId="77777777" w:rsidR="002C7D60" w:rsidRPr="002C7D60" w:rsidRDefault="002C7D60" w:rsidP="001757B8">
      <w:pPr>
        <w:pStyle w:val="a6"/>
        <w:ind w:firstLine="180"/>
      </w:pPr>
      <w:r w:rsidRPr="002C7D60">
        <w:t xml:space="preserve">                </w:t>
      </w:r>
      <w:proofErr w:type="spellStart"/>
      <w:r w:rsidRPr="002C7D60">
        <w:t>android:name</w:t>
      </w:r>
      <w:proofErr w:type="spellEnd"/>
      <w:r w:rsidRPr="002C7D60">
        <w:t>="</w:t>
      </w:r>
      <w:proofErr w:type="spellStart"/>
      <w:r w:rsidRPr="002C7D60">
        <w:t>example_key</w:t>
      </w:r>
      <w:proofErr w:type="spellEnd"/>
      <w:r w:rsidRPr="002C7D60">
        <w:t>"</w:t>
      </w:r>
    </w:p>
    <w:p w14:paraId="48110DD9" w14:textId="77777777" w:rsidR="002C7D60" w:rsidRPr="002C7D60" w:rsidRDefault="002C7D60" w:rsidP="001757B8">
      <w:pPr>
        <w:pStyle w:val="a6"/>
        <w:ind w:firstLine="180"/>
      </w:pPr>
      <w:r w:rsidRPr="002C7D60">
        <w:t xml:space="preserve">                </w:t>
      </w:r>
      <w:proofErr w:type="spellStart"/>
      <w:r w:rsidRPr="002C7D60">
        <w:t>android:value</w:t>
      </w:r>
      <w:proofErr w:type="spellEnd"/>
      <w:r w:rsidRPr="002C7D60">
        <w:t>="</w:t>
      </w:r>
      <w:proofErr w:type="spellStart"/>
      <w:r w:rsidRPr="002C7D60">
        <w:t>example_value</w:t>
      </w:r>
      <w:proofErr w:type="spellEnd"/>
      <w:r w:rsidRPr="002C7D60">
        <w:t>"/&gt;</w:t>
      </w:r>
    </w:p>
    <w:p w14:paraId="514D15A6" w14:textId="77777777" w:rsidR="002C7D60" w:rsidRPr="002C7D60" w:rsidRDefault="002C7D60" w:rsidP="001757B8">
      <w:pPr>
        <w:pStyle w:val="a6"/>
        <w:ind w:firstLine="180"/>
      </w:pPr>
      <w:r w:rsidRPr="002C7D60">
        <w:t xml:space="preserve">    &lt;/intent&gt;</w:t>
      </w:r>
    </w:p>
    <w:p w14:paraId="154456A7" w14:textId="77777777" w:rsidR="002C7D60" w:rsidRPr="002C7D60" w:rsidRDefault="002C7D60" w:rsidP="001757B8">
      <w:pPr>
        <w:pStyle w:val="a6"/>
        <w:ind w:firstLine="180"/>
      </w:pPr>
      <w:r w:rsidRPr="002C7D60">
        <w:t>&lt;/Preference&gt;</w:t>
      </w:r>
    </w:p>
    <w:p w14:paraId="49B50C79" w14:textId="23D3CCE5" w:rsidR="001757B8" w:rsidRDefault="004603E3" w:rsidP="004603E3">
      <w:pPr>
        <w:pStyle w:val="a5"/>
        <w:ind w:firstLine="361"/>
        <w:rPr>
          <w:rFonts w:ascii="Times New Roman" w:hAnsi="Times New Roman" w:cs="Times New Roman"/>
          <w:szCs w:val="20"/>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71</w:t>
      </w:r>
      <w:r w:rsidR="00BA5EDF">
        <w:fldChar w:fldCharType="end"/>
      </w:r>
    </w:p>
    <w:p w14:paraId="79BCF3DF" w14:textId="4CFA865E" w:rsidR="002C7D60" w:rsidRPr="002C7D60" w:rsidRDefault="002C7D60" w:rsidP="002C7D60">
      <w:pPr>
        <w:ind w:firstLine="420"/>
        <w:rPr>
          <w:rFonts w:ascii="Times New Roman" w:hAnsi="Times New Roman" w:cs="Times New Roman"/>
          <w:szCs w:val="20"/>
        </w:rPr>
      </w:pPr>
      <w:r w:rsidRPr="002C7D60">
        <w:rPr>
          <w:rFonts w:ascii="Times New Roman" w:hAnsi="Times New Roman" w:cs="Times New Roman" w:hint="eastAsia"/>
          <w:szCs w:val="20"/>
        </w:rPr>
        <w:t>以下为</w:t>
      </w:r>
      <w:r w:rsidR="005375BD" w:rsidRPr="005375BD">
        <w:rPr>
          <w:rFonts w:ascii="Times New Roman" w:hAnsi="Times New Roman" w:cs="Times New Roman"/>
          <w:bCs/>
          <w:szCs w:val="20"/>
        </w:rPr>
        <w:t>偏好</w:t>
      </w:r>
      <w:r w:rsidRPr="002C7D60">
        <w:rPr>
          <w:rFonts w:ascii="Times New Roman" w:hAnsi="Times New Roman" w:cs="Times New Roman"/>
          <w:szCs w:val="20"/>
        </w:rPr>
        <w:t>的示例，其中带有启动网页的</w:t>
      </w:r>
      <w:r w:rsidR="009718B5">
        <w:rPr>
          <w:rFonts w:ascii="Times New Roman" w:hAnsi="Times New Roman" w:cs="Times New Roman" w:hint="eastAsia"/>
          <w:szCs w:val="20"/>
        </w:rPr>
        <w:t>意图</w:t>
      </w:r>
      <w:r w:rsidRPr="002C7D60">
        <w:rPr>
          <w:rFonts w:ascii="Times New Roman" w:hAnsi="Times New Roman" w:cs="Times New Roman"/>
          <w:szCs w:val="20"/>
        </w:rPr>
        <w:t>：</w:t>
      </w:r>
    </w:p>
    <w:p w14:paraId="5F3F00A2" w14:textId="77777777" w:rsidR="002C7D60" w:rsidRPr="002C7D60" w:rsidRDefault="002C7D60" w:rsidP="004603E3">
      <w:pPr>
        <w:pStyle w:val="a6"/>
        <w:ind w:firstLine="180"/>
      </w:pPr>
      <w:r w:rsidRPr="002C7D60">
        <w:t>&lt;Preference</w:t>
      </w:r>
    </w:p>
    <w:p w14:paraId="0F083DC4" w14:textId="77777777" w:rsidR="002C7D60" w:rsidRPr="002C7D60" w:rsidRDefault="002C7D60" w:rsidP="004603E3">
      <w:pPr>
        <w:pStyle w:val="a6"/>
        <w:ind w:firstLine="180"/>
      </w:pPr>
      <w:r w:rsidRPr="002C7D60">
        <w:t xml:space="preserve">        </w:t>
      </w:r>
      <w:proofErr w:type="spellStart"/>
      <w:r w:rsidRPr="002C7D60">
        <w:t>app:key</w:t>
      </w:r>
      <w:proofErr w:type="spellEnd"/>
      <w:r w:rsidRPr="002C7D60">
        <w:t>=”webpage”</w:t>
      </w:r>
    </w:p>
    <w:p w14:paraId="4A3645CB" w14:textId="77777777" w:rsidR="002C7D60" w:rsidRPr="002C7D60" w:rsidRDefault="002C7D60" w:rsidP="004603E3">
      <w:pPr>
        <w:pStyle w:val="a6"/>
        <w:ind w:firstLine="180"/>
      </w:pPr>
      <w:r w:rsidRPr="002C7D60">
        <w:t xml:space="preserve">        </w:t>
      </w:r>
      <w:proofErr w:type="spellStart"/>
      <w:r w:rsidRPr="002C7D60">
        <w:t>app:title</w:t>
      </w:r>
      <w:proofErr w:type="spellEnd"/>
      <w:r w:rsidRPr="002C7D60">
        <w:t>="View webpage"&gt;</w:t>
      </w:r>
    </w:p>
    <w:p w14:paraId="1F20626D" w14:textId="77777777" w:rsidR="002C7D60" w:rsidRPr="002C7D60" w:rsidRDefault="002C7D60" w:rsidP="004603E3">
      <w:pPr>
        <w:pStyle w:val="a6"/>
        <w:ind w:firstLine="180"/>
      </w:pPr>
      <w:r w:rsidRPr="002C7D60">
        <w:t xml:space="preserve">    &lt;intent</w:t>
      </w:r>
    </w:p>
    <w:p w14:paraId="386CB5BB" w14:textId="77777777" w:rsidR="002C7D60" w:rsidRPr="002C7D60" w:rsidRDefault="002C7D60" w:rsidP="004603E3">
      <w:pPr>
        <w:pStyle w:val="a6"/>
        <w:ind w:firstLine="180"/>
      </w:pPr>
      <w:r w:rsidRPr="002C7D60">
        <w:t xml:space="preserve">            </w:t>
      </w:r>
      <w:proofErr w:type="spellStart"/>
      <w:r w:rsidRPr="002C7D60">
        <w:t>android:action</w:t>
      </w:r>
      <w:proofErr w:type="spellEnd"/>
      <w:r w:rsidRPr="002C7D60">
        <w:t>="</w:t>
      </w:r>
      <w:proofErr w:type="spellStart"/>
      <w:r w:rsidRPr="002C7D60">
        <w:t>android.intent.action.VIEW</w:t>
      </w:r>
      <w:proofErr w:type="spellEnd"/>
      <w:r w:rsidRPr="002C7D60">
        <w:t>"</w:t>
      </w:r>
    </w:p>
    <w:p w14:paraId="3D84A15F" w14:textId="77777777" w:rsidR="002C7D60" w:rsidRPr="002C7D60" w:rsidRDefault="002C7D60" w:rsidP="004603E3">
      <w:pPr>
        <w:pStyle w:val="a6"/>
        <w:ind w:firstLine="180"/>
      </w:pPr>
      <w:r w:rsidRPr="002C7D60">
        <w:t xml:space="preserve">            </w:t>
      </w:r>
      <w:proofErr w:type="spellStart"/>
      <w:r w:rsidRPr="002C7D60">
        <w:t>android:data</w:t>
      </w:r>
      <w:proofErr w:type="spellEnd"/>
      <w:r w:rsidRPr="002C7D60">
        <w:t>="http://www.google.com" /&gt;</w:t>
      </w:r>
    </w:p>
    <w:p w14:paraId="242F9C92" w14:textId="77777777" w:rsidR="002C7D60" w:rsidRPr="002C7D60" w:rsidRDefault="002C7D60" w:rsidP="004603E3">
      <w:pPr>
        <w:pStyle w:val="a6"/>
        <w:ind w:firstLine="180"/>
      </w:pPr>
      <w:r w:rsidRPr="002C7D60">
        <w:t>&lt;/Preference&gt;</w:t>
      </w:r>
    </w:p>
    <w:p w14:paraId="0BF1F1FE" w14:textId="29A6C0F3" w:rsidR="004603E3" w:rsidRDefault="00E5784F" w:rsidP="00E5784F">
      <w:pPr>
        <w:pStyle w:val="a5"/>
        <w:ind w:firstLine="361"/>
        <w:rPr>
          <w:rFonts w:ascii="Times New Roman" w:hAnsi="Times New Roman" w:cs="Times New Roman"/>
          <w:szCs w:val="20"/>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72</w:t>
      </w:r>
      <w:r w:rsidR="00BA5EDF">
        <w:fldChar w:fldCharType="end"/>
      </w:r>
    </w:p>
    <w:p w14:paraId="06FC4B91" w14:textId="77777777" w:rsidR="002C7D60" w:rsidRPr="002C7D60" w:rsidRDefault="002C7D60" w:rsidP="00E5784F">
      <w:pPr>
        <w:pStyle w:val="a6"/>
        <w:ind w:firstLine="180"/>
      </w:pPr>
      <w:r w:rsidRPr="002C7D60">
        <w:t xml:space="preserve">Intent </w:t>
      </w:r>
      <w:proofErr w:type="spellStart"/>
      <w:r w:rsidRPr="002C7D60">
        <w:t>intent</w:t>
      </w:r>
      <w:proofErr w:type="spellEnd"/>
      <w:r w:rsidRPr="002C7D60">
        <w:t xml:space="preserve"> = new Intent(</w:t>
      </w:r>
      <w:proofErr w:type="spellStart"/>
      <w:r w:rsidRPr="002C7D60">
        <w:t>Intent.ACTION_VIEW</w:t>
      </w:r>
      <w:proofErr w:type="spellEnd"/>
      <w:r w:rsidRPr="002C7D60">
        <w:t>);</w:t>
      </w:r>
    </w:p>
    <w:p w14:paraId="17EB9CF8" w14:textId="77777777" w:rsidR="002C7D60" w:rsidRPr="002C7D60" w:rsidRDefault="002C7D60" w:rsidP="00E5784F">
      <w:pPr>
        <w:pStyle w:val="a6"/>
        <w:ind w:firstLine="180"/>
      </w:pPr>
      <w:proofErr w:type="spellStart"/>
      <w:r w:rsidRPr="002C7D60">
        <w:t>intent.setData</w:t>
      </w:r>
      <w:proofErr w:type="spellEnd"/>
      <w:r w:rsidRPr="002C7D60">
        <w:t>(</w:t>
      </w:r>
      <w:proofErr w:type="spellStart"/>
      <w:r w:rsidRPr="002C7D60">
        <w:t>Uri.parse</w:t>
      </w:r>
      <w:proofErr w:type="spellEnd"/>
      <w:r w:rsidRPr="002C7D60">
        <w:t>("http://www.google.com"));</w:t>
      </w:r>
    </w:p>
    <w:p w14:paraId="44F19EC6" w14:textId="77777777" w:rsidR="002C7D60" w:rsidRPr="002C7D60" w:rsidRDefault="002C7D60" w:rsidP="00E5784F">
      <w:pPr>
        <w:pStyle w:val="a6"/>
        <w:ind w:firstLine="180"/>
      </w:pPr>
      <w:proofErr w:type="spellStart"/>
      <w:r w:rsidRPr="002C7D60">
        <w:lastRenderedPageBreak/>
        <w:t>webpagePreference.setIntent</w:t>
      </w:r>
      <w:proofErr w:type="spellEnd"/>
      <w:r w:rsidRPr="002C7D60">
        <w:t>(intent);</w:t>
      </w:r>
    </w:p>
    <w:p w14:paraId="0464F31E" w14:textId="77777777" w:rsidR="002C7D60" w:rsidRPr="002C7D60" w:rsidRDefault="002C7D60" w:rsidP="00E5784F">
      <w:pPr>
        <w:pStyle w:val="a6"/>
        <w:ind w:firstLine="180"/>
      </w:pPr>
      <w:proofErr w:type="spellStart"/>
      <w:r w:rsidRPr="002C7D60">
        <w:t>OnPreferenceClickListener</w:t>
      </w:r>
      <w:proofErr w:type="spellEnd"/>
    </w:p>
    <w:p w14:paraId="06CF56E1" w14:textId="0B92DA23" w:rsidR="00E5784F" w:rsidRDefault="00FC4D7E" w:rsidP="00FC4D7E">
      <w:pPr>
        <w:pStyle w:val="a5"/>
        <w:ind w:firstLine="361"/>
        <w:rPr>
          <w:rFonts w:ascii="Times New Roman" w:hAnsi="Times New Roman" w:cs="Times New Roman"/>
          <w:szCs w:val="20"/>
        </w:rPr>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73</w:t>
      </w:r>
      <w:r w:rsidR="00BA5EDF">
        <w:fldChar w:fldCharType="end"/>
      </w:r>
    </w:p>
    <w:p w14:paraId="16ED7252" w14:textId="12E1BD6D" w:rsidR="002C7D60" w:rsidRPr="002C7D60" w:rsidRDefault="002C7D60" w:rsidP="002C7D60">
      <w:pPr>
        <w:ind w:firstLine="420"/>
        <w:rPr>
          <w:rFonts w:ascii="Times New Roman" w:hAnsi="Times New Roman" w:cs="Times New Roman"/>
          <w:szCs w:val="20"/>
        </w:rPr>
      </w:pPr>
      <w:r w:rsidRPr="002C7D60">
        <w:rPr>
          <w:rFonts w:ascii="Times New Roman" w:hAnsi="Times New Roman" w:cs="Times New Roman" w:hint="eastAsia"/>
          <w:szCs w:val="20"/>
        </w:rPr>
        <w:t>可以在</w:t>
      </w:r>
      <w:r w:rsidR="005375BD" w:rsidRPr="005375BD">
        <w:rPr>
          <w:rFonts w:ascii="Times New Roman" w:hAnsi="Times New Roman" w:cs="Times New Roman"/>
          <w:bCs/>
          <w:szCs w:val="20"/>
        </w:rPr>
        <w:t>偏好</w:t>
      </w:r>
      <w:r w:rsidRPr="002C7D60">
        <w:rPr>
          <w:rFonts w:ascii="Times New Roman" w:hAnsi="Times New Roman" w:cs="Times New Roman"/>
          <w:szCs w:val="20"/>
        </w:rPr>
        <w:t>上设置</w:t>
      </w:r>
      <w:r w:rsidRPr="002C7D60">
        <w:rPr>
          <w:rFonts w:ascii="Times New Roman" w:hAnsi="Times New Roman" w:cs="Times New Roman"/>
          <w:szCs w:val="20"/>
        </w:rPr>
        <w:t xml:space="preserve"> </w:t>
      </w:r>
      <w:proofErr w:type="spellStart"/>
      <w:r w:rsidRPr="002C7D60">
        <w:rPr>
          <w:rFonts w:ascii="Times New Roman" w:hAnsi="Times New Roman" w:cs="Times New Roman"/>
          <w:szCs w:val="20"/>
        </w:rPr>
        <w:t>OnPreferenceClickListener</w:t>
      </w:r>
      <w:proofErr w:type="spellEnd"/>
      <w:r w:rsidRPr="002C7D60">
        <w:rPr>
          <w:rFonts w:ascii="Times New Roman" w:hAnsi="Times New Roman" w:cs="Times New Roman"/>
          <w:szCs w:val="20"/>
        </w:rPr>
        <w:t>，当点按</w:t>
      </w:r>
      <w:r w:rsidR="005375BD" w:rsidRPr="005375BD">
        <w:rPr>
          <w:rFonts w:ascii="Times New Roman" w:hAnsi="Times New Roman" w:cs="Times New Roman"/>
          <w:bCs/>
          <w:szCs w:val="20"/>
        </w:rPr>
        <w:t>偏好</w:t>
      </w:r>
      <w:r w:rsidRPr="002C7D60">
        <w:rPr>
          <w:rFonts w:ascii="Times New Roman" w:hAnsi="Times New Roman" w:cs="Times New Roman"/>
          <w:szCs w:val="20"/>
        </w:rPr>
        <w:t>时，此操作会为</w:t>
      </w:r>
      <w:r w:rsidRPr="002C7D60">
        <w:rPr>
          <w:rFonts w:ascii="Times New Roman" w:hAnsi="Times New Roman" w:cs="Times New Roman"/>
          <w:szCs w:val="20"/>
        </w:rPr>
        <w:t xml:space="preserve"> </w:t>
      </w:r>
      <w:proofErr w:type="spellStart"/>
      <w:r w:rsidRPr="002C7D60">
        <w:rPr>
          <w:rFonts w:ascii="Times New Roman" w:hAnsi="Times New Roman" w:cs="Times New Roman"/>
          <w:szCs w:val="20"/>
        </w:rPr>
        <w:t>onPreferenceClick</w:t>
      </w:r>
      <w:proofErr w:type="spellEnd"/>
      <w:r w:rsidRPr="002C7D60">
        <w:rPr>
          <w:rFonts w:ascii="Times New Roman" w:hAnsi="Times New Roman" w:cs="Times New Roman"/>
          <w:szCs w:val="20"/>
        </w:rPr>
        <w:t xml:space="preserve">() </w:t>
      </w:r>
      <w:r w:rsidRPr="002C7D60">
        <w:rPr>
          <w:rFonts w:ascii="Times New Roman" w:hAnsi="Times New Roman" w:cs="Times New Roman"/>
          <w:szCs w:val="20"/>
        </w:rPr>
        <w:t>添加回调。例如，如果有更复杂的逻辑可以用于处理导航，则可以使用监听器导航到另一个</w:t>
      </w:r>
      <w:r w:rsidR="00DB63A3" w:rsidRPr="00DB63A3">
        <w:rPr>
          <w:rFonts w:ascii="Times New Roman" w:hAnsi="Times New Roman" w:cs="Times New Roman"/>
          <w:bCs/>
          <w:szCs w:val="20"/>
        </w:rPr>
        <w:t>片段</w:t>
      </w:r>
      <w:r w:rsidRPr="002C7D60">
        <w:rPr>
          <w:rFonts w:ascii="Times New Roman" w:hAnsi="Times New Roman" w:cs="Times New Roman"/>
          <w:szCs w:val="20"/>
        </w:rPr>
        <w:t>或</w:t>
      </w:r>
      <w:r w:rsidR="002144D2" w:rsidRPr="002144D2">
        <w:rPr>
          <w:rFonts w:ascii="Times New Roman" w:hAnsi="Times New Roman" w:cs="Times New Roman"/>
          <w:bCs/>
          <w:szCs w:val="20"/>
        </w:rPr>
        <w:t>活动</w:t>
      </w:r>
      <w:r w:rsidRPr="002C7D60">
        <w:rPr>
          <w:rFonts w:ascii="Times New Roman" w:hAnsi="Times New Roman" w:cs="Times New Roman"/>
          <w:szCs w:val="20"/>
        </w:rPr>
        <w:t>。</w:t>
      </w:r>
      <w:r w:rsidRPr="002C7D60">
        <w:rPr>
          <w:rFonts w:ascii="Times New Roman" w:hAnsi="Times New Roman" w:cs="Times New Roman" w:hint="eastAsia"/>
          <w:szCs w:val="20"/>
        </w:rPr>
        <w:t>如需设置</w:t>
      </w:r>
      <w:r w:rsidRPr="002C7D60">
        <w:rPr>
          <w:rFonts w:ascii="Times New Roman" w:hAnsi="Times New Roman" w:cs="Times New Roman"/>
          <w:szCs w:val="20"/>
        </w:rPr>
        <w:t xml:space="preserve"> </w:t>
      </w:r>
      <w:proofErr w:type="spellStart"/>
      <w:r w:rsidRPr="002C7D60">
        <w:rPr>
          <w:rFonts w:ascii="Times New Roman" w:hAnsi="Times New Roman" w:cs="Times New Roman"/>
          <w:szCs w:val="20"/>
        </w:rPr>
        <w:t>OnPreferenceClickListener</w:t>
      </w:r>
      <w:proofErr w:type="spellEnd"/>
      <w:r w:rsidRPr="002C7D60">
        <w:rPr>
          <w:rFonts w:ascii="Times New Roman" w:hAnsi="Times New Roman" w:cs="Times New Roman"/>
          <w:szCs w:val="20"/>
        </w:rPr>
        <w:t>，使用与下方所示内容类似的代码：</w:t>
      </w:r>
    </w:p>
    <w:p w14:paraId="7E7E3B81" w14:textId="77777777" w:rsidR="002C7D60" w:rsidRPr="008A036F" w:rsidRDefault="002C7D60" w:rsidP="008A036F">
      <w:pPr>
        <w:pStyle w:val="a6"/>
        <w:ind w:firstLine="180"/>
      </w:pPr>
      <w:proofErr w:type="spellStart"/>
      <w:r w:rsidRPr="008A036F">
        <w:t>onClickPreference.setOnPreferenceClickListener</w:t>
      </w:r>
      <w:proofErr w:type="spellEnd"/>
      <w:r w:rsidRPr="008A036F">
        <w:t>(preference -&gt; {</w:t>
      </w:r>
    </w:p>
    <w:p w14:paraId="4BBDB275" w14:textId="77777777" w:rsidR="002C7D60" w:rsidRPr="008A036F" w:rsidRDefault="002C7D60" w:rsidP="008A036F">
      <w:pPr>
        <w:pStyle w:val="a6"/>
        <w:ind w:firstLine="180"/>
      </w:pPr>
      <w:r w:rsidRPr="008A036F">
        <w:t xml:space="preserve">    // do something</w:t>
      </w:r>
    </w:p>
    <w:p w14:paraId="4774103D" w14:textId="77777777" w:rsidR="002C7D60" w:rsidRPr="008A036F" w:rsidRDefault="002C7D60" w:rsidP="008A036F">
      <w:pPr>
        <w:pStyle w:val="a6"/>
        <w:ind w:firstLine="180"/>
      </w:pPr>
      <w:r w:rsidRPr="008A036F">
        <w:t xml:space="preserve">    return true;</w:t>
      </w:r>
    </w:p>
    <w:p w14:paraId="626FB236" w14:textId="5ACBBABF" w:rsidR="002C7D60" w:rsidRPr="008A036F" w:rsidRDefault="002C7D60" w:rsidP="008A036F">
      <w:pPr>
        <w:pStyle w:val="a6"/>
        <w:ind w:firstLine="180"/>
      </w:pPr>
      <w:r w:rsidRPr="008A036F">
        <w:t>});</w:t>
      </w:r>
    </w:p>
    <w:p w14:paraId="54C818A3" w14:textId="148FE201" w:rsidR="00A63CEC" w:rsidRDefault="008A036F" w:rsidP="008A036F">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74</w:t>
      </w:r>
      <w:r w:rsidR="00BA5EDF">
        <w:fldChar w:fldCharType="end"/>
      </w:r>
    </w:p>
    <w:p w14:paraId="3120188C" w14:textId="08D3787B" w:rsidR="00574652" w:rsidRDefault="008C6B1D" w:rsidP="006E69C2">
      <w:pPr>
        <w:pStyle w:val="4"/>
      </w:pPr>
      <w:r>
        <w:rPr>
          <w:rFonts w:hint="eastAsia"/>
        </w:rPr>
        <w:t>使用偏好值</w:t>
      </w:r>
    </w:p>
    <w:p w14:paraId="67D96613" w14:textId="6D7D5666" w:rsidR="00BF4D09" w:rsidRDefault="00BF4D09" w:rsidP="00BF4D09">
      <w:pPr>
        <w:ind w:firstLine="420"/>
      </w:pPr>
      <w:r>
        <w:rPr>
          <w:rFonts w:hint="eastAsia"/>
        </w:rPr>
        <w:t>介绍如何存储和使用由</w:t>
      </w:r>
      <w:r w:rsidR="005375BD" w:rsidRPr="005375BD">
        <w:rPr>
          <w:bCs/>
        </w:rPr>
        <w:t>偏好</w:t>
      </w:r>
      <w:r>
        <w:t>库保存的</w:t>
      </w:r>
      <w:r w:rsidR="00F40ED3">
        <w:rPr>
          <w:rFonts w:hint="eastAsia"/>
        </w:rPr>
        <w:t>偏好</w:t>
      </w:r>
      <w:r>
        <w:t>值</w:t>
      </w:r>
      <w:r w:rsidR="00F40ED3">
        <w:rPr>
          <w:rFonts w:hint="eastAsia"/>
        </w:rPr>
        <w:t>，</w:t>
      </w:r>
      <w:r>
        <w:rPr>
          <w:rFonts w:hint="eastAsia"/>
        </w:rPr>
        <w:t>介绍</w:t>
      </w:r>
      <w:r>
        <w:t>会如何保留数据。</w:t>
      </w:r>
      <w:r>
        <w:rPr>
          <w:rFonts w:hint="eastAsia"/>
        </w:rPr>
        <w:t>默认情况下，</w:t>
      </w:r>
      <w:r w:rsidR="00B659D6">
        <w:rPr>
          <w:rFonts w:hint="eastAsia"/>
        </w:rPr>
        <w:t>偏好</w:t>
      </w:r>
      <w:r>
        <w:t>使用</w:t>
      </w:r>
      <w:r>
        <w:t xml:space="preserve"> </w:t>
      </w:r>
      <w:proofErr w:type="spellStart"/>
      <w:r>
        <w:t>SharedPreferences</w:t>
      </w:r>
      <w:proofErr w:type="spellEnd"/>
      <w:r>
        <w:t xml:space="preserve"> </w:t>
      </w:r>
      <w:r>
        <w:t>保存值。对于在应用会话期间保存的文件，可通过</w:t>
      </w:r>
      <w:r>
        <w:t xml:space="preserve"> </w:t>
      </w:r>
      <w:proofErr w:type="spellStart"/>
      <w:r>
        <w:t>SharedPreferences</w:t>
      </w:r>
      <w:proofErr w:type="spellEnd"/>
      <w:r>
        <w:t xml:space="preserve"> API </w:t>
      </w:r>
      <w:r>
        <w:t>读取和写入简单的键值对。</w:t>
      </w:r>
      <w:r w:rsidR="005375BD" w:rsidRPr="005375BD">
        <w:rPr>
          <w:bCs/>
        </w:rPr>
        <w:t>偏好</w:t>
      </w:r>
      <w:r>
        <w:t>库使用不公开的</w:t>
      </w:r>
      <w:r>
        <w:t xml:space="preserve"> </w:t>
      </w:r>
      <w:proofErr w:type="spellStart"/>
      <w:r>
        <w:t>SharedPreferences</w:t>
      </w:r>
      <w:proofErr w:type="spellEnd"/>
      <w:r>
        <w:t xml:space="preserve"> </w:t>
      </w:r>
      <w:r>
        <w:t>实例，因此只有应用可以访问它。</w:t>
      </w:r>
      <w:r>
        <w:rPr>
          <w:rFonts w:hint="eastAsia"/>
        </w:rPr>
        <w:t>举例来说，我们假设存在以下</w:t>
      </w:r>
      <w:r>
        <w:t xml:space="preserve"> </w:t>
      </w:r>
      <w:proofErr w:type="spellStart"/>
      <w:r>
        <w:t>SwitchPreferenceCompat</w:t>
      </w:r>
      <w:proofErr w:type="spellEnd"/>
      <w:r>
        <w:t>：</w:t>
      </w:r>
    </w:p>
    <w:p w14:paraId="1CB83AA0" w14:textId="77777777" w:rsidR="00BF4D09" w:rsidRDefault="00BF4D09" w:rsidP="00386E8A">
      <w:pPr>
        <w:pStyle w:val="a6"/>
        <w:ind w:firstLine="180"/>
      </w:pPr>
      <w:r>
        <w:t>&lt;</w:t>
      </w:r>
      <w:proofErr w:type="spellStart"/>
      <w:r>
        <w:t>SwitchPreferenceCompat</w:t>
      </w:r>
      <w:proofErr w:type="spellEnd"/>
    </w:p>
    <w:p w14:paraId="62ADD70D" w14:textId="77777777" w:rsidR="00BF4D09" w:rsidRDefault="00BF4D09" w:rsidP="00386E8A">
      <w:pPr>
        <w:pStyle w:val="a6"/>
        <w:ind w:firstLine="180"/>
      </w:pPr>
      <w:r>
        <w:t xml:space="preserve">        </w:t>
      </w:r>
      <w:proofErr w:type="spellStart"/>
      <w:r>
        <w:t>app:key</w:t>
      </w:r>
      <w:proofErr w:type="spellEnd"/>
      <w:r>
        <w:t>="notifications"</w:t>
      </w:r>
    </w:p>
    <w:p w14:paraId="42200023" w14:textId="77777777" w:rsidR="00BF4D09" w:rsidRDefault="00BF4D09" w:rsidP="00386E8A">
      <w:pPr>
        <w:pStyle w:val="a6"/>
        <w:ind w:firstLine="180"/>
      </w:pPr>
      <w:r>
        <w:t xml:space="preserve">        </w:t>
      </w:r>
      <w:proofErr w:type="spellStart"/>
      <w:r>
        <w:t>app:title</w:t>
      </w:r>
      <w:proofErr w:type="spellEnd"/>
      <w:r>
        <w:t>="Enable message notifications"/&gt;</w:t>
      </w:r>
    </w:p>
    <w:p w14:paraId="3A4F7B39" w14:textId="1989B277" w:rsidR="00386E8A" w:rsidRDefault="00DC6371" w:rsidP="00DC6371">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75</w:t>
      </w:r>
      <w:r w:rsidR="00BA5EDF">
        <w:fldChar w:fldCharType="end"/>
      </w:r>
    </w:p>
    <w:p w14:paraId="37746642" w14:textId="7655DAB8" w:rsidR="00BF4D09" w:rsidRDefault="00BF4D09" w:rsidP="00BF4D09">
      <w:pPr>
        <w:ind w:firstLine="420"/>
      </w:pPr>
      <w:r>
        <w:rPr>
          <w:rFonts w:hint="eastAsia"/>
        </w:rPr>
        <w:t>当用户将此开关切换至</w:t>
      </w:r>
      <w:r>
        <w:t xml:space="preserve"> On </w:t>
      </w:r>
      <w:r>
        <w:t>状态时，系统将使用</w:t>
      </w:r>
      <w:r>
        <w:t xml:space="preserve"> "notifications" : "true" </w:t>
      </w:r>
      <w:r>
        <w:t>键值对更新</w:t>
      </w:r>
      <w:r>
        <w:t xml:space="preserve"> </w:t>
      </w:r>
      <w:proofErr w:type="spellStart"/>
      <w:r>
        <w:t>SharedPreferences</w:t>
      </w:r>
      <w:proofErr w:type="spellEnd"/>
      <w:r>
        <w:t xml:space="preserve"> </w:t>
      </w:r>
      <w:r>
        <w:t>文件。注意，所用键与为</w:t>
      </w:r>
      <w:r w:rsidR="005375BD" w:rsidRPr="005375BD">
        <w:rPr>
          <w:bCs/>
        </w:rPr>
        <w:t>偏好</w:t>
      </w:r>
      <w:r>
        <w:t>设置的键相同。</w:t>
      </w:r>
      <w:r>
        <w:rPr>
          <w:rFonts w:hint="eastAsia"/>
        </w:rPr>
        <w:t>如需详细了解</w:t>
      </w:r>
      <w:r>
        <w:t xml:space="preserve"> </w:t>
      </w:r>
      <w:proofErr w:type="spellStart"/>
      <w:r>
        <w:t>SharedPreferences</w:t>
      </w:r>
      <w:proofErr w:type="spellEnd"/>
      <w:r>
        <w:t xml:space="preserve"> API</w:t>
      </w:r>
      <w:r>
        <w:t>，参阅保存键值对数据。</w:t>
      </w:r>
      <w:r>
        <w:rPr>
          <w:rFonts w:hint="eastAsia"/>
        </w:rPr>
        <w:t>如需了解在</w:t>
      </w:r>
      <w:r w:rsidR="00072110">
        <w:t>安卓</w:t>
      </w:r>
      <w:r>
        <w:t>上存储数据的不同方式，参阅数据和文件存储概览。</w:t>
      </w:r>
      <w:r>
        <w:rPr>
          <w:rFonts w:hint="eastAsia"/>
        </w:rPr>
        <w:t>虽然</w:t>
      </w:r>
      <w:r w:rsidR="005375BD" w:rsidRPr="005375BD">
        <w:rPr>
          <w:bCs/>
        </w:rPr>
        <w:t>偏好</w:t>
      </w:r>
      <w:r>
        <w:t>库默认通过</w:t>
      </w:r>
      <w:r>
        <w:t xml:space="preserve"> </w:t>
      </w:r>
      <w:proofErr w:type="spellStart"/>
      <w:r>
        <w:t>SharedPreferences</w:t>
      </w:r>
      <w:proofErr w:type="spellEnd"/>
      <w:r>
        <w:t xml:space="preserve"> </w:t>
      </w:r>
      <w:r>
        <w:t>保留数据，但</w:t>
      </w:r>
      <w:r>
        <w:t xml:space="preserve"> </w:t>
      </w:r>
      <w:proofErr w:type="spellStart"/>
      <w:r>
        <w:t>SharedPreferences</w:t>
      </w:r>
      <w:proofErr w:type="spellEnd"/>
      <w:r>
        <w:t xml:space="preserve"> </w:t>
      </w:r>
      <w:r>
        <w:t>并不总是理想的解决方案。例如，如果应用要求用户登录，可能需要在云中保留应用设置，以便在其他设备和平台上体现这些设置。同样，如果应用具有特定于设备的配置选项，那么设备上的每个用户都会有单独的设置，此时</w:t>
      </w:r>
      <w:r>
        <w:t xml:space="preserve"> </w:t>
      </w:r>
      <w:proofErr w:type="spellStart"/>
      <w:r>
        <w:t>SharedPreferences</w:t>
      </w:r>
      <w:proofErr w:type="spellEnd"/>
      <w:r>
        <w:t xml:space="preserve"> </w:t>
      </w:r>
      <w:r>
        <w:t>就不是太理想的解决方案。</w:t>
      </w:r>
      <w:r>
        <w:rPr>
          <w:rFonts w:hint="eastAsia"/>
        </w:rPr>
        <w:t>借助</w:t>
      </w:r>
      <w:r>
        <w:t xml:space="preserve"> </w:t>
      </w:r>
      <w:proofErr w:type="spellStart"/>
      <w:r>
        <w:t>PreferenceDataStore</w:t>
      </w:r>
      <w:proofErr w:type="spellEnd"/>
      <w:r>
        <w:t>，可以使用自定义存储后端来保留</w:t>
      </w:r>
      <w:r w:rsidR="005375BD" w:rsidRPr="005375BD">
        <w:rPr>
          <w:bCs/>
        </w:rPr>
        <w:t>偏好</w:t>
      </w:r>
      <w:r>
        <w:t>值。</w:t>
      </w:r>
      <w:r>
        <w:rPr>
          <w:rFonts w:hint="eastAsia"/>
        </w:rPr>
        <w:t>如要检索正在使用的</w:t>
      </w:r>
      <w:r>
        <w:t xml:space="preserve"> </w:t>
      </w:r>
      <w:proofErr w:type="spellStart"/>
      <w:r>
        <w:t>SharedPreferences</w:t>
      </w:r>
      <w:proofErr w:type="spellEnd"/>
      <w:r>
        <w:t xml:space="preserve"> </w:t>
      </w:r>
      <w:r>
        <w:t>对象，调用</w:t>
      </w:r>
      <w:r>
        <w:t xml:space="preserve"> </w:t>
      </w:r>
      <w:proofErr w:type="spellStart"/>
      <w:r>
        <w:t>PreferenceManager.getDefaultSharedPreferences</w:t>
      </w:r>
      <w:proofErr w:type="spellEnd"/>
      <w:r>
        <w:t>()</w:t>
      </w:r>
      <w:r>
        <w:t>。此方法可从应用中的任意位置调用。例如，假设一个</w:t>
      </w:r>
      <w:r>
        <w:t xml:space="preserve"> </w:t>
      </w:r>
      <w:proofErr w:type="spellStart"/>
      <w:r>
        <w:t>EditTextPreference</w:t>
      </w:r>
      <w:proofErr w:type="spellEnd"/>
      <w:r>
        <w:t xml:space="preserve"> </w:t>
      </w:r>
      <w:r>
        <w:t>的键为</w:t>
      </w:r>
      <w:r>
        <w:t>“signature”</w:t>
      </w:r>
      <w:r>
        <w:t>：</w:t>
      </w:r>
    </w:p>
    <w:p w14:paraId="0783CFDE" w14:textId="77777777" w:rsidR="00BF4D09" w:rsidRDefault="00BF4D09" w:rsidP="00994D22">
      <w:pPr>
        <w:pStyle w:val="a6"/>
        <w:ind w:firstLine="180"/>
      </w:pPr>
      <w:r>
        <w:t>&lt;</w:t>
      </w:r>
      <w:proofErr w:type="spellStart"/>
      <w:r>
        <w:t>EditTextPreference</w:t>
      </w:r>
      <w:proofErr w:type="spellEnd"/>
    </w:p>
    <w:p w14:paraId="66CA1B9D" w14:textId="77777777" w:rsidR="00BF4D09" w:rsidRDefault="00BF4D09" w:rsidP="00994D22">
      <w:pPr>
        <w:pStyle w:val="a6"/>
        <w:ind w:firstLine="180"/>
      </w:pPr>
      <w:r>
        <w:lastRenderedPageBreak/>
        <w:t xml:space="preserve">        </w:t>
      </w:r>
      <w:proofErr w:type="spellStart"/>
      <w:r>
        <w:t>app:key</w:t>
      </w:r>
      <w:proofErr w:type="spellEnd"/>
      <w:r>
        <w:t>="signature"</w:t>
      </w:r>
    </w:p>
    <w:p w14:paraId="72923711" w14:textId="77777777" w:rsidR="00BF4D09" w:rsidRDefault="00BF4D09" w:rsidP="00994D22">
      <w:pPr>
        <w:pStyle w:val="a6"/>
        <w:ind w:firstLine="180"/>
      </w:pPr>
      <w:r>
        <w:t xml:space="preserve">        </w:t>
      </w:r>
      <w:proofErr w:type="spellStart"/>
      <w:r>
        <w:t>app:title</w:t>
      </w:r>
      <w:proofErr w:type="spellEnd"/>
      <w:r>
        <w:t>="Your signature"/&gt;</w:t>
      </w:r>
    </w:p>
    <w:p w14:paraId="7E77BAAB" w14:textId="2B990382" w:rsidR="00994D22" w:rsidRDefault="000C0336" w:rsidP="000C0336">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76</w:t>
      </w:r>
      <w:r w:rsidR="00BA5EDF">
        <w:fldChar w:fldCharType="end"/>
      </w:r>
    </w:p>
    <w:p w14:paraId="6E5769A1" w14:textId="6D4C0DE2" w:rsidR="00BF4D09" w:rsidRDefault="00BF4D09" w:rsidP="00BF4D09">
      <w:pPr>
        <w:ind w:firstLine="420"/>
      </w:pPr>
      <w:r>
        <w:rPr>
          <w:rFonts w:hint="eastAsia"/>
        </w:rPr>
        <w:t>可以按照如下所示全局检索此</w:t>
      </w:r>
      <w:r w:rsidR="005375BD" w:rsidRPr="005375BD">
        <w:rPr>
          <w:bCs/>
        </w:rPr>
        <w:t>偏好</w:t>
      </w:r>
      <w:r>
        <w:t>的已保存值：</w:t>
      </w:r>
    </w:p>
    <w:p w14:paraId="3ABB82A2" w14:textId="77777777" w:rsidR="00BF4D09" w:rsidRDefault="00BF4D09" w:rsidP="004C43EA">
      <w:pPr>
        <w:pStyle w:val="a6"/>
        <w:ind w:firstLine="180"/>
      </w:pPr>
      <w:proofErr w:type="spellStart"/>
      <w:r>
        <w:t>SharedPreferences</w:t>
      </w:r>
      <w:proofErr w:type="spellEnd"/>
      <w:r>
        <w:t xml:space="preserve"> </w:t>
      </w:r>
      <w:proofErr w:type="spellStart"/>
      <w:r>
        <w:t>sharedPreferences</w:t>
      </w:r>
      <w:proofErr w:type="spellEnd"/>
      <w:r>
        <w:t xml:space="preserve"> =</w:t>
      </w:r>
    </w:p>
    <w:p w14:paraId="468F445D" w14:textId="77777777" w:rsidR="00BF4D09" w:rsidRDefault="00BF4D09" w:rsidP="004C43EA">
      <w:pPr>
        <w:pStyle w:val="a6"/>
        <w:ind w:firstLine="180"/>
      </w:pPr>
      <w:r>
        <w:t xml:space="preserve">        </w:t>
      </w:r>
      <w:proofErr w:type="spellStart"/>
      <w:r>
        <w:t>PreferenceManager.getDefaultSharedPreferences</w:t>
      </w:r>
      <w:proofErr w:type="spellEnd"/>
      <w:r>
        <w:t>(this /* Activity context */);</w:t>
      </w:r>
    </w:p>
    <w:p w14:paraId="013E7084" w14:textId="77777777" w:rsidR="00BF4D09" w:rsidRDefault="00BF4D09" w:rsidP="004C43EA">
      <w:pPr>
        <w:pStyle w:val="a6"/>
        <w:ind w:firstLine="180"/>
      </w:pPr>
      <w:r>
        <w:t xml:space="preserve">String name = </w:t>
      </w:r>
      <w:proofErr w:type="spellStart"/>
      <w:r>
        <w:t>sharedPreferences.getString</w:t>
      </w:r>
      <w:proofErr w:type="spellEnd"/>
      <w:r>
        <w:t>(“signature”, "");</w:t>
      </w:r>
    </w:p>
    <w:p w14:paraId="1C3812E8" w14:textId="37169211" w:rsidR="004C43EA" w:rsidRDefault="00674E44" w:rsidP="00674E44">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77</w:t>
      </w:r>
      <w:r w:rsidR="00BA5EDF">
        <w:fldChar w:fldCharType="end"/>
      </w:r>
    </w:p>
    <w:p w14:paraId="783FE7B4" w14:textId="17DE4E78" w:rsidR="00BF4D09" w:rsidRDefault="00BF4D09" w:rsidP="00BF4D09">
      <w:pPr>
        <w:ind w:firstLine="420"/>
      </w:pPr>
      <w:r>
        <w:rPr>
          <w:rFonts w:hint="eastAsia"/>
        </w:rPr>
        <w:t>如要监听</w:t>
      </w:r>
      <w:r w:rsidR="005375BD" w:rsidRPr="005375BD">
        <w:rPr>
          <w:bCs/>
        </w:rPr>
        <w:t>偏好</w:t>
      </w:r>
      <w:r>
        <w:t>值的更改，可以在以下两个接口中选择一个：</w:t>
      </w:r>
    </w:p>
    <w:p w14:paraId="46A8D11D" w14:textId="41749889" w:rsidR="00BF4D09" w:rsidRDefault="00BF4D09" w:rsidP="00674E44">
      <w:pPr>
        <w:pStyle w:val="a"/>
        <w:ind w:firstLine="360"/>
      </w:pPr>
      <w:proofErr w:type="spellStart"/>
      <w:r>
        <w:t>Preference.OnPreferenceChangeListener</w:t>
      </w:r>
      <w:proofErr w:type="spellEnd"/>
    </w:p>
    <w:p w14:paraId="4DEECA81" w14:textId="77777777" w:rsidR="00674E44" w:rsidRDefault="00674E44" w:rsidP="00674E44">
      <w:pPr>
        <w:pStyle w:val="a"/>
        <w:ind w:firstLine="360"/>
      </w:pPr>
      <w:proofErr w:type="spellStart"/>
      <w:r>
        <w:t>SharedPreferences.OnSharedPreferenceChangeListener</w:t>
      </w:r>
      <w:proofErr w:type="spellEnd"/>
    </w:p>
    <w:p w14:paraId="310CAA52" w14:textId="6E7BF8DD" w:rsidR="00674E44" w:rsidRPr="00674E44" w:rsidRDefault="00674E44" w:rsidP="00674E44">
      <w:pPr>
        <w:ind w:firstLine="420"/>
      </w:pPr>
      <w:r>
        <w:rPr>
          <w:rFonts w:hint="eastAsia"/>
        </w:rPr>
        <w:t>下表说明了这两个接口的差别：</w:t>
      </w:r>
    </w:p>
    <w:tbl>
      <w:tblPr>
        <w:tblpPr w:leftFromText="180" w:rightFromText="180" w:vertAnchor="text" w:horzAnchor="margin" w:tblpXSpec="center" w:tblpY="25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673"/>
        <w:gridCol w:w="4677"/>
      </w:tblGrid>
      <w:tr w:rsidR="00CD158D" w:rsidRPr="00674E44" w14:paraId="410233B6" w14:textId="77777777" w:rsidTr="00CD158D">
        <w:trPr>
          <w:trHeight w:val="117"/>
        </w:trPr>
        <w:tc>
          <w:tcPr>
            <w:tcW w:w="2499" w:type="pct"/>
            <w:shd w:val="clear" w:color="auto" w:fill="FFFFFF"/>
            <w:vAlign w:val="center"/>
            <w:hideMark/>
          </w:tcPr>
          <w:p w14:paraId="6D813F00" w14:textId="77777777" w:rsidR="00674E44" w:rsidRPr="00674E44" w:rsidRDefault="00674E44" w:rsidP="00674E44">
            <w:pPr>
              <w:pStyle w:val="a7"/>
            </w:pPr>
            <w:proofErr w:type="spellStart"/>
            <w:r w:rsidRPr="00674E44">
              <w:t>OnPreferenceChangeListener</w:t>
            </w:r>
            <w:proofErr w:type="spellEnd"/>
          </w:p>
        </w:tc>
        <w:tc>
          <w:tcPr>
            <w:tcW w:w="2501" w:type="pct"/>
            <w:shd w:val="clear" w:color="auto" w:fill="FFFFFF"/>
            <w:vAlign w:val="center"/>
            <w:hideMark/>
          </w:tcPr>
          <w:p w14:paraId="125AD0A0" w14:textId="77777777" w:rsidR="00674E44" w:rsidRPr="00674E44" w:rsidRDefault="00674E44" w:rsidP="00674E44">
            <w:pPr>
              <w:pStyle w:val="a7"/>
            </w:pPr>
            <w:proofErr w:type="spellStart"/>
            <w:r w:rsidRPr="00674E44">
              <w:t>OnSharedPreferenceChangeListener</w:t>
            </w:r>
            <w:proofErr w:type="spellEnd"/>
          </w:p>
        </w:tc>
      </w:tr>
      <w:tr w:rsidR="00CD158D" w:rsidRPr="00674E44" w14:paraId="25ED64D8" w14:textId="77777777" w:rsidTr="00CD158D">
        <w:tc>
          <w:tcPr>
            <w:tcW w:w="2499" w:type="pct"/>
            <w:shd w:val="clear" w:color="auto" w:fill="FFFFFF"/>
            <w:hideMark/>
          </w:tcPr>
          <w:p w14:paraId="0C869FB1" w14:textId="1521D4C1" w:rsidR="00674E44" w:rsidRPr="00674E44" w:rsidRDefault="00674E44" w:rsidP="00674E44">
            <w:pPr>
              <w:pStyle w:val="a8"/>
            </w:pPr>
            <w:r w:rsidRPr="00674E44">
              <w:t>针对每个</w:t>
            </w:r>
            <w:r w:rsidR="005375BD" w:rsidRPr="005375BD">
              <w:rPr>
                <w:bCs/>
              </w:rPr>
              <w:t>偏好</w:t>
            </w:r>
            <w:r w:rsidRPr="00674E44">
              <w:t>进行设置</w:t>
            </w:r>
          </w:p>
        </w:tc>
        <w:tc>
          <w:tcPr>
            <w:tcW w:w="2501" w:type="pct"/>
            <w:shd w:val="clear" w:color="auto" w:fill="FFFFFF"/>
            <w:hideMark/>
          </w:tcPr>
          <w:p w14:paraId="23A90339" w14:textId="5A896969" w:rsidR="00674E44" w:rsidRPr="00674E44" w:rsidRDefault="00674E44" w:rsidP="00674E44">
            <w:pPr>
              <w:pStyle w:val="a8"/>
            </w:pPr>
            <w:r w:rsidRPr="00674E44">
              <w:t>应用于所有</w:t>
            </w:r>
            <w:r w:rsidR="002A311D">
              <w:rPr>
                <w:rFonts w:hint="eastAsia"/>
              </w:rPr>
              <w:t>偏好</w:t>
            </w:r>
          </w:p>
        </w:tc>
      </w:tr>
      <w:tr w:rsidR="00CD158D" w:rsidRPr="00674E44" w14:paraId="196717E6" w14:textId="77777777" w:rsidTr="00CD158D">
        <w:tc>
          <w:tcPr>
            <w:tcW w:w="2499" w:type="pct"/>
            <w:shd w:val="clear" w:color="auto" w:fill="FFFFFF"/>
            <w:hideMark/>
          </w:tcPr>
          <w:p w14:paraId="1F4282B8" w14:textId="641507D8" w:rsidR="00674E44" w:rsidRPr="00674E44" w:rsidRDefault="00674E44" w:rsidP="00674E44">
            <w:pPr>
              <w:pStyle w:val="a8"/>
            </w:pPr>
            <w:r w:rsidRPr="00674E44">
              <w:t>当某个</w:t>
            </w:r>
            <w:r w:rsidR="005375BD" w:rsidRPr="005375BD">
              <w:rPr>
                <w:bCs/>
              </w:rPr>
              <w:t>偏好</w:t>
            </w:r>
            <w:r w:rsidRPr="00674E44">
              <w:t>即将要更改其已保存值时进行调用。这包括待处理值与当前已保存值相同的情况。</w:t>
            </w:r>
          </w:p>
        </w:tc>
        <w:tc>
          <w:tcPr>
            <w:tcW w:w="2501" w:type="pct"/>
            <w:shd w:val="clear" w:color="auto" w:fill="FFFFFF"/>
            <w:hideMark/>
          </w:tcPr>
          <w:p w14:paraId="559D94EC" w14:textId="07EA7830" w:rsidR="00674E44" w:rsidRPr="00674E44" w:rsidRDefault="00674E44" w:rsidP="00674E44">
            <w:pPr>
              <w:pStyle w:val="a8"/>
            </w:pPr>
            <w:r w:rsidRPr="00674E44">
              <w:t>仅在已保存的</w:t>
            </w:r>
            <w:r w:rsidR="005375BD" w:rsidRPr="005375BD">
              <w:rPr>
                <w:bCs/>
              </w:rPr>
              <w:t>偏好</w:t>
            </w:r>
            <w:r w:rsidRPr="00674E44">
              <w:t>值发生更改时调用。</w:t>
            </w:r>
          </w:p>
        </w:tc>
      </w:tr>
      <w:tr w:rsidR="00CD158D" w:rsidRPr="00674E44" w14:paraId="66926A1D" w14:textId="77777777" w:rsidTr="00CD158D">
        <w:tc>
          <w:tcPr>
            <w:tcW w:w="2499" w:type="pct"/>
            <w:shd w:val="clear" w:color="auto" w:fill="FFFFFF"/>
            <w:hideMark/>
          </w:tcPr>
          <w:p w14:paraId="230C9731" w14:textId="4178B195" w:rsidR="00674E44" w:rsidRPr="00674E44" w:rsidRDefault="00674E44" w:rsidP="00674E44">
            <w:pPr>
              <w:pStyle w:val="a8"/>
            </w:pPr>
            <w:r w:rsidRPr="00674E44">
              <w:t>仅通过</w:t>
            </w:r>
            <w:r w:rsidR="005375BD" w:rsidRPr="005375BD">
              <w:rPr>
                <w:bCs/>
              </w:rPr>
              <w:t>偏好</w:t>
            </w:r>
            <w:r w:rsidRPr="00674E44">
              <w:t>库调用。应用的其他部分可能会更改已保存的值。</w:t>
            </w:r>
          </w:p>
        </w:tc>
        <w:tc>
          <w:tcPr>
            <w:tcW w:w="2501" w:type="pct"/>
            <w:shd w:val="clear" w:color="auto" w:fill="FFFFFF"/>
            <w:hideMark/>
          </w:tcPr>
          <w:p w14:paraId="3510F4F7" w14:textId="77777777" w:rsidR="00674E44" w:rsidRPr="00674E44" w:rsidRDefault="00674E44" w:rsidP="00674E44">
            <w:pPr>
              <w:pStyle w:val="a8"/>
            </w:pPr>
            <w:r w:rsidRPr="00674E44">
              <w:t>每当已保存的值发生更改时调用（即使执行更改的是应用的其他部分）。</w:t>
            </w:r>
          </w:p>
        </w:tc>
      </w:tr>
      <w:tr w:rsidR="00CD158D" w:rsidRPr="00674E44" w14:paraId="674BC3FC" w14:textId="77777777" w:rsidTr="00CD158D">
        <w:tc>
          <w:tcPr>
            <w:tcW w:w="2499" w:type="pct"/>
            <w:shd w:val="clear" w:color="auto" w:fill="FFFFFF"/>
            <w:hideMark/>
          </w:tcPr>
          <w:p w14:paraId="19FDD831" w14:textId="77777777" w:rsidR="00674E44" w:rsidRPr="00674E44" w:rsidRDefault="00674E44" w:rsidP="00674E44">
            <w:pPr>
              <w:pStyle w:val="a8"/>
            </w:pPr>
            <w:r w:rsidRPr="00674E44">
              <w:t>在待处理值保存之前调用。</w:t>
            </w:r>
          </w:p>
        </w:tc>
        <w:tc>
          <w:tcPr>
            <w:tcW w:w="2501" w:type="pct"/>
            <w:shd w:val="clear" w:color="auto" w:fill="FFFFFF"/>
            <w:hideMark/>
          </w:tcPr>
          <w:p w14:paraId="3A5B9ABB" w14:textId="77777777" w:rsidR="00674E44" w:rsidRPr="00674E44" w:rsidRDefault="00674E44" w:rsidP="00674E44">
            <w:pPr>
              <w:pStyle w:val="a8"/>
            </w:pPr>
            <w:r w:rsidRPr="00674E44">
              <w:t>在值已保存之后调用。</w:t>
            </w:r>
          </w:p>
        </w:tc>
      </w:tr>
      <w:tr w:rsidR="00CD158D" w:rsidRPr="00674E44" w14:paraId="65E35F28" w14:textId="77777777" w:rsidTr="00CD158D">
        <w:tc>
          <w:tcPr>
            <w:tcW w:w="2499" w:type="pct"/>
            <w:shd w:val="clear" w:color="auto" w:fill="FFFFFF"/>
            <w:hideMark/>
          </w:tcPr>
          <w:p w14:paraId="60AA8265" w14:textId="77777777" w:rsidR="00674E44" w:rsidRPr="00674E44" w:rsidRDefault="00674E44" w:rsidP="00674E44">
            <w:pPr>
              <w:pStyle w:val="a8"/>
            </w:pPr>
            <w:r w:rsidRPr="00674E44">
              <w:t>在使用</w:t>
            </w:r>
            <w:r w:rsidRPr="00674E44">
              <w:t> </w:t>
            </w:r>
            <w:proofErr w:type="spellStart"/>
            <w:r w:rsidRPr="00674E44">
              <w:rPr>
                <w:rFonts w:ascii="var(--devsite-code-font-family)" w:hAnsi="var(--devsite-code-font-family)"/>
                <w:bdr w:val="none" w:sz="0" w:space="0" w:color="auto" w:frame="1"/>
              </w:rPr>
              <w:t>SharedPreferences</w:t>
            </w:r>
            <w:proofErr w:type="spellEnd"/>
            <w:r w:rsidRPr="00674E44">
              <w:t> </w:t>
            </w:r>
            <w:r w:rsidRPr="00674E44">
              <w:t>或</w:t>
            </w:r>
            <w:r w:rsidRPr="00674E44">
              <w:t> </w:t>
            </w:r>
            <w:proofErr w:type="spellStart"/>
            <w:r w:rsidRPr="00674E44">
              <w:rPr>
                <w:rFonts w:ascii="var(--devsite-code-font-family)" w:hAnsi="var(--devsite-code-font-family)"/>
                <w:bdr w:val="none" w:sz="0" w:space="0" w:color="auto" w:frame="1"/>
              </w:rPr>
              <w:t>PreferenceDataStore</w:t>
            </w:r>
            <w:proofErr w:type="spellEnd"/>
            <w:r w:rsidRPr="00674E44">
              <w:t> </w:t>
            </w:r>
            <w:r w:rsidRPr="00674E44">
              <w:t>时调用。</w:t>
            </w:r>
          </w:p>
        </w:tc>
        <w:tc>
          <w:tcPr>
            <w:tcW w:w="2501" w:type="pct"/>
            <w:shd w:val="clear" w:color="auto" w:fill="FFFFFF"/>
            <w:hideMark/>
          </w:tcPr>
          <w:p w14:paraId="08595375" w14:textId="77777777" w:rsidR="00674E44" w:rsidRPr="00674E44" w:rsidRDefault="00674E44" w:rsidP="00674E44">
            <w:pPr>
              <w:pStyle w:val="a8"/>
            </w:pPr>
            <w:r w:rsidRPr="00674E44">
              <w:t>仅在使用</w:t>
            </w:r>
            <w:r w:rsidRPr="00674E44">
              <w:t> </w:t>
            </w:r>
            <w:proofErr w:type="spellStart"/>
            <w:r w:rsidRPr="00674E44">
              <w:rPr>
                <w:rFonts w:ascii="var(--devsite-code-font-family)" w:hAnsi="var(--devsite-code-font-family)"/>
                <w:bdr w:val="none" w:sz="0" w:space="0" w:color="auto" w:frame="1"/>
              </w:rPr>
              <w:t>SharedPreferences</w:t>
            </w:r>
            <w:proofErr w:type="spellEnd"/>
            <w:r w:rsidRPr="00674E44">
              <w:t> </w:t>
            </w:r>
            <w:r w:rsidRPr="00674E44">
              <w:t>时调用。</w:t>
            </w:r>
          </w:p>
        </w:tc>
      </w:tr>
    </w:tbl>
    <w:p w14:paraId="4D2125F3" w14:textId="32F15E78" w:rsidR="00BF4D09" w:rsidRDefault="006A423C" w:rsidP="006A423C">
      <w:pPr>
        <w:pStyle w:val="a5"/>
        <w:ind w:firstLine="361"/>
      </w:pPr>
      <w:r>
        <w:t>表</w:t>
      </w:r>
      <w:r>
        <w:t xml:space="preserve"> </w:t>
      </w:r>
      <w:r w:rsidR="006F6ADA">
        <w:fldChar w:fldCharType="begin"/>
      </w:r>
      <w:r w:rsidR="006F6ADA">
        <w:instrText xml:space="preserve"> STYLEREF 1 \s </w:instrText>
      </w:r>
      <w:r w:rsidR="006F6ADA">
        <w:fldChar w:fldCharType="separate"/>
      </w:r>
      <w:r w:rsidR="00542CC1">
        <w:rPr>
          <w:noProof/>
        </w:rPr>
        <w:t>7</w:t>
      </w:r>
      <w:r w:rsidR="006F6ADA">
        <w:rPr>
          <w:noProof/>
        </w:rPr>
        <w:fldChar w:fldCharType="end"/>
      </w:r>
      <w:r>
        <w:noBreakHyphen/>
      </w:r>
      <w:r>
        <w:fldChar w:fldCharType="begin"/>
      </w:r>
      <w:r>
        <w:instrText xml:space="preserve"> SEQ </w:instrText>
      </w:r>
      <w:r>
        <w:instrText>表</w:instrText>
      </w:r>
      <w:r>
        <w:instrText xml:space="preserve"> \* ARABIC \s 1 </w:instrText>
      </w:r>
      <w:r>
        <w:fldChar w:fldCharType="separate"/>
      </w:r>
      <w:r w:rsidR="00542CC1">
        <w:rPr>
          <w:noProof/>
        </w:rPr>
        <w:t>1</w:t>
      </w:r>
      <w:r>
        <w:fldChar w:fldCharType="end"/>
      </w:r>
    </w:p>
    <w:p w14:paraId="6ED62C86" w14:textId="0C503FDC" w:rsidR="00BF4D09" w:rsidRDefault="00BF4D09" w:rsidP="00BF4D09">
      <w:pPr>
        <w:ind w:firstLine="420"/>
      </w:pPr>
      <w:r>
        <w:rPr>
          <w:rFonts w:hint="eastAsia"/>
        </w:rPr>
        <w:t>通过实现</w:t>
      </w:r>
      <w:r>
        <w:t xml:space="preserve"> </w:t>
      </w:r>
      <w:proofErr w:type="spellStart"/>
      <w:r>
        <w:t>OnPreferenceChangeListener</w:t>
      </w:r>
      <w:proofErr w:type="spellEnd"/>
      <w:r>
        <w:t>，可以监听</w:t>
      </w:r>
      <w:r w:rsidR="005375BD" w:rsidRPr="005375BD">
        <w:rPr>
          <w:bCs/>
        </w:rPr>
        <w:t>偏好</w:t>
      </w:r>
      <w:r>
        <w:t>的值即将发生更改的情况。监听到更改后，可以验证是否应该进行此更改</w:t>
      </w:r>
      <w:r w:rsidR="00C62E12">
        <w:rPr>
          <w:rFonts w:hint="eastAsia"/>
        </w:rPr>
        <w:t>，</w:t>
      </w:r>
      <w:r>
        <w:t>例如以下代码演示了如何监听键为</w:t>
      </w:r>
      <w:r>
        <w:t>“name”</w:t>
      </w:r>
      <w:r>
        <w:t>的</w:t>
      </w:r>
      <w:r>
        <w:t xml:space="preserve"> </w:t>
      </w:r>
      <w:proofErr w:type="spellStart"/>
      <w:r>
        <w:t>EditTextPreference</w:t>
      </w:r>
      <w:proofErr w:type="spellEnd"/>
      <w:r>
        <w:t xml:space="preserve"> </w:t>
      </w:r>
      <w:r>
        <w:t>的值发生更改的情况：</w:t>
      </w:r>
    </w:p>
    <w:p w14:paraId="5942DB21" w14:textId="77777777" w:rsidR="00BF4D09" w:rsidRDefault="00BF4D09" w:rsidP="00493CD7">
      <w:pPr>
        <w:pStyle w:val="a6"/>
        <w:ind w:firstLine="180"/>
      </w:pPr>
      <w:r>
        <w:t>@Override</w:t>
      </w:r>
    </w:p>
    <w:p w14:paraId="74DD5E45" w14:textId="77777777" w:rsidR="00BF4D09" w:rsidRDefault="00BF4D09" w:rsidP="00493CD7">
      <w:pPr>
        <w:pStyle w:val="a6"/>
        <w:ind w:firstLine="180"/>
      </w:pPr>
      <w:r>
        <w:t xml:space="preserve">public </w:t>
      </w:r>
      <w:proofErr w:type="spellStart"/>
      <w:r>
        <w:t>boolean</w:t>
      </w:r>
      <w:proofErr w:type="spellEnd"/>
      <w:r>
        <w:t xml:space="preserve"> </w:t>
      </w:r>
      <w:proofErr w:type="spellStart"/>
      <w:r>
        <w:t>onPreferenceChange</w:t>
      </w:r>
      <w:proofErr w:type="spellEnd"/>
      <w:r>
        <w:t xml:space="preserve">(Preference preference, Object </w:t>
      </w:r>
      <w:proofErr w:type="spellStart"/>
      <w:r>
        <w:t>newValue</w:t>
      </w:r>
      <w:proofErr w:type="spellEnd"/>
      <w:r>
        <w:t>) {</w:t>
      </w:r>
    </w:p>
    <w:p w14:paraId="6B7682BC" w14:textId="77777777" w:rsidR="00BF4D09" w:rsidRDefault="00BF4D09" w:rsidP="00493CD7">
      <w:pPr>
        <w:pStyle w:val="a6"/>
        <w:ind w:firstLine="180"/>
      </w:pPr>
      <w:r>
        <w:t xml:space="preserve">    </w:t>
      </w:r>
      <w:proofErr w:type="spellStart"/>
      <w:r>
        <w:t>Log.e</w:t>
      </w:r>
      <w:proofErr w:type="spellEnd"/>
      <w:r>
        <w:t xml:space="preserve">("preference", "Pending Preference value is: " + </w:t>
      </w:r>
      <w:proofErr w:type="spellStart"/>
      <w:r>
        <w:t>newValue</w:t>
      </w:r>
      <w:proofErr w:type="spellEnd"/>
      <w:r>
        <w:t>);</w:t>
      </w:r>
    </w:p>
    <w:p w14:paraId="3C82684C" w14:textId="77777777" w:rsidR="00BF4D09" w:rsidRDefault="00BF4D09" w:rsidP="00493CD7">
      <w:pPr>
        <w:pStyle w:val="a6"/>
        <w:ind w:firstLine="180"/>
      </w:pPr>
      <w:r>
        <w:t xml:space="preserve">    return true;</w:t>
      </w:r>
    </w:p>
    <w:p w14:paraId="71E80B24" w14:textId="77777777" w:rsidR="00BF4D09" w:rsidRDefault="00BF4D09" w:rsidP="00493CD7">
      <w:pPr>
        <w:pStyle w:val="a6"/>
        <w:ind w:firstLine="180"/>
      </w:pPr>
      <w:r>
        <w:t>}</w:t>
      </w:r>
    </w:p>
    <w:p w14:paraId="452ECD1E" w14:textId="10FEBDFB" w:rsidR="00493CD7" w:rsidRDefault="00773E5D" w:rsidP="00773E5D">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78</w:t>
      </w:r>
      <w:r w:rsidR="00BA5EDF">
        <w:fldChar w:fldCharType="end"/>
      </w:r>
    </w:p>
    <w:p w14:paraId="6E00549E" w14:textId="77219C2C" w:rsidR="00BF4D09" w:rsidRDefault="00BF4D09" w:rsidP="00BF4D09">
      <w:pPr>
        <w:ind w:firstLine="420"/>
      </w:pPr>
      <w:r>
        <w:rPr>
          <w:rFonts w:hint="eastAsia"/>
        </w:rPr>
        <w:t>接下来，需要直接使用</w:t>
      </w:r>
      <w:r>
        <w:t xml:space="preserve"> </w:t>
      </w:r>
      <w:proofErr w:type="spellStart"/>
      <w:r>
        <w:t>setOnPreferenceChangeListener</w:t>
      </w:r>
      <w:proofErr w:type="spellEnd"/>
      <w:r>
        <w:t xml:space="preserve">() </w:t>
      </w:r>
      <w:r>
        <w:t>设置此监听器，如下所示：</w:t>
      </w:r>
    </w:p>
    <w:p w14:paraId="635F0B3B" w14:textId="77777777" w:rsidR="00BF4D09" w:rsidRDefault="00BF4D09" w:rsidP="00773E5D">
      <w:pPr>
        <w:pStyle w:val="a6"/>
        <w:ind w:firstLine="180"/>
      </w:pPr>
      <w:proofErr w:type="spellStart"/>
      <w:r>
        <w:t>preference.setOnPreferenceChangeListener</w:t>
      </w:r>
      <w:proofErr w:type="spellEnd"/>
      <w:r>
        <w:t>(...);</w:t>
      </w:r>
    </w:p>
    <w:p w14:paraId="3379580B" w14:textId="06A1F33D" w:rsidR="00773E5D" w:rsidRDefault="00A17FC0" w:rsidP="00A17FC0">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79</w:t>
      </w:r>
      <w:r w:rsidR="00BA5EDF">
        <w:fldChar w:fldCharType="end"/>
      </w:r>
    </w:p>
    <w:p w14:paraId="0FF49F7E" w14:textId="72EC84C7" w:rsidR="00BF4D09" w:rsidRDefault="00BF4D09" w:rsidP="00BF4D09">
      <w:pPr>
        <w:ind w:firstLine="420"/>
      </w:pPr>
      <w:r>
        <w:rPr>
          <w:rFonts w:hint="eastAsia"/>
        </w:rPr>
        <w:t>在使用</w:t>
      </w:r>
      <w:proofErr w:type="spellStart"/>
      <w:r>
        <w:t>SharedPreference</w:t>
      </w:r>
      <w:r w:rsidR="00C62E12">
        <w:t>s</w:t>
      </w:r>
      <w:proofErr w:type="spellEnd"/>
      <w:r>
        <w:t>保留</w:t>
      </w:r>
      <w:r w:rsidR="005375BD" w:rsidRPr="005375BD">
        <w:rPr>
          <w:bCs/>
        </w:rPr>
        <w:t>偏好</w:t>
      </w:r>
      <w:r>
        <w:t>值时，还可以使用</w:t>
      </w:r>
      <w:r>
        <w:t xml:space="preserve"> </w:t>
      </w:r>
      <w:proofErr w:type="spellStart"/>
      <w:r>
        <w:lastRenderedPageBreak/>
        <w:t>SharedPreferences.OnSharedPreferenceChangeListener</w:t>
      </w:r>
      <w:proofErr w:type="spellEnd"/>
      <w:r>
        <w:t xml:space="preserve"> </w:t>
      </w:r>
      <w:r>
        <w:t>监听更改</w:t>
      </w:r>
      <w:r w:rsidR="00C62E12">
        <w:rPr>
          <w:rFonts w:hint="eastAsia"/>
        </w:rPr>
        <w:t>，</w:t>
      </w:r>
      <w:r>
        <w:t>这样就可以监听由</w:t>
      </w:r>
      <w:r w:rsidR="005375BD" w:rsidRPr="005375BD">
        <w:rPr>
          <w:bCs/>
        </w:rPr>
        <w:t>偏好</w:t>
      </w:r>
      <w:r>
        <w:t>保存的值发生更改的情况，例如在与服务器同步设置时。以下示例演示了如何监听键为</w:t>
      </w:r>
      <w:r>
        <w:t>“name”</w:t>
      </w:r>
      <w:r>
        <w:t>的</w:t>
      </w:r>
      <w:r>
        <w:t xml:space="preserve"> </w:t>
      </w:r>
      <w:proofErr w:type="spellStart"/>
      <w:r>
        <w:t>EditTextPreference</w:t>
      </w:r>
      <w:proofErr w:type="spellEnd"/>
      <w:r>
        <w:t xml:space="preserve"> </w:t>
      </w:r>
      <w:r>
        <w:t>的值发生更改的情况：</w:t>
      </w:r>
    </w:p>
    <w:p w14:paraId="5C4ADE9E" w14:textId="77777777" w:rsidR="00BF4D09" w:rsidRDefault="00BF4D09" w:rsidP="00A17FC0">
      <w:pPr>
        <w:pStyle w:val="a6"/>
        <w:ind w:firstLine="180"/>
      </w:pPr>
      <w:r>
        <w:t>@Override</w:t>
      </w:r>
    </w:p>
    <w:p w14:paraId="3F4B3687" w14:textId="77777777" w:rsidR="00BF4D09" w:rsidRDefault="00BF4D09" w:rsidP="00A17FC0">
      <w:pPr>
        <w:pStyle w:val="a6"/>
        <w:ind w:firstLine="180"/>
      </w:pPr>
      <w:r>
        <w:t xml:space="preserve">public void </w:t>
      </w:r>
      <w:proofErr w:type="spellStart"/>
      <w:r>
        <w:t>onSharedPreferenceChanged</w:t>
      </w:r>
      <w:proofErr w:type="spellEnd"/>
      <w:r>
        <w:t>(</w:t>
      </w:r>
      <w:proofErr w:type="spellStart"/>
      <w:r>
        <w:t>SharedPreferences</w:t>
      </w:r>
      <w:proofErr w:type="spellEnd"/>
      <w:r>
        <w:t xml:space="preserve"> </w:t>
      </w:r>
      <w:proofErr w:type="spellStart"/>
      <w:r>
        <w:t>sharedPreferences</w:t>
      </w:r>
      <w:proofErr w:type="spellEnd"/>
      <w:r>
        <w:t>, String key) {</w:t>
      </w:r>
    </w:p>
    <w:p w14:paraId="4377BECC" w14:textId="77777777" w:rsidR="00BF4D09" w:rsidRDefault="00BF4D09" w:rsidP="00A17FC0">
      <w:pPr>
        <w:pStyle w:val="a6"/>
        <w:ind w:firstLine="180"/>
      </w:pPr>
      <w:r>
        <w:t xml:space="preserve">    if (</w:t>
      </w:r>
      <w:proofErr w:type="spellStart"/>
      <w:r>
        <w:t>key.equals</w:t>
      </w:r>
      <w:proofErr w:type="spellEnd"/>
      <w:r>
        <w:t>(“signature”)) {</w:t>
      </w:r>
    </w:p>
    <w:p w14:paraId="63DF6535" w14:textId="77777777" w:rsidR="00BF4D09" w:rsidRDefault="00BF4D09" w:rsidP="00A17FC0">
      <w:pPr>
        <w:pStyle w:val="a6"/>
        <w:ind w:firstLine="180"/>
      </w:pPr>
      <w:r>
        <w:t xml:space="preserve">        </w:t>
      </w:r>
      <w:proofErr w:type="spellStart"/>
      <w:r>
        <w:t>Log.i</w:t>
      </w:r>
      <w:proofErr w:type="spellEnd"/>
      <w:r>
        <w:t xml:space="preserve">(TAG, “Preference value was updated to: “ + </w:t>
      </w:r>
      <w:proofErr w:type="spellStart"/>
      <w:r>
        <w:t>sharedPreferences.getString</w:t>
      </w:r>
      <w:proofErr w:type="spellEnd"/>
      <w:r>
        <w:t>(key, ""));</w:t>
      </w:r>
    </w:p>
    <w:p w14:paraId="0C3A9EF0" w14:textId="77777777" w:rsidR="00BF4D09" w:rsidRDefault="00BF4D09" w:rsidP="00A17FC0">
      <w:pPr>
        <w:pStyle w:val="a6"/>
        <w:ind w:firstLine="180"/>
      </w:pPr>
      <w:r>
        <w:t xml:space="preserve">    }</w:t>
      </w:r>
    </w:p>
    <w:p w14:paraId="3FF01A41" w14:textId="77777777" w:rsidR="00BF4D09" w:rsidRDefault="00BF4D09" w:rsidP="00A17FC0">
      <w:pPr>
        <w:pStyle w:val="a6"/>
        <w:ind w:firstLine="180"/>
      </w:pPr>
      <w:r>
        <w:t>}</w:t>
      </w:r>
    </w:p>
    <w:p w14:paraId="1FA1B77E" w14:textId="3686CD35" w:rsidR="00A17FC0" w:rsidRDefault="006334A7" w:rsidP="006334A7">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80</w:t>
      </w:r>
      <w:r w:rsidR="00BA5EDF">
        <w:fldChar w:fldCharType="end"/>
      </w:r>
    </w:p>
    <w:p w14:paraId="792C0ADF" w14:textId="3CE36E23" w:rsidR="00BF4D09" w:rsidRDefault="00BF4D09" w:rsidP="00BF4D09">
      <w:pPr>
        <w:ind w:firstLine="420"/>
      </w:pPr>
      <w:r>
        <w:rPr>
          <w:rFonts w:hint="eastAsia"/>
        </w:rPr>
        <w:t>此外，还必须通过</w:t>
      </w:r>
      <w:r>
        <w:t xml:space="preserve"> </w:t>
      </w:r>
      <w:proofErr w:type="spellStart"/>
      <w:r>
        <w:t>registerOnSharedPreferenceChangedListener</w:t>
      </w:r>
      <w:proofErr w:type="spellEnd"/>
      <w:r>
        <w:t xml:space="preserve">() </w:t>
      </w:r>
      <w:r>
        <w:t>注册监听器，如下所示：</w:t>
      </w:r>
    </w:p>
    <w:p w14:paraId="25CD2CD3" w14:textId="77777777" w:rsidR="00BF4D09" w:rsidRDefault="00BF4D09" w:rsidP="006334A7">
      <w:pPr>
        <w:pStyle w:val="a6"/>
        <w:ind w:firstLine="180"/>
      </w:pPr>
      <w:r>
        <w:t>getPreferenceManager().getSharedPreferences().registerOnSharedPreferenceChangeListener(...);</w:t>
      </w:r>
    </w:p>
    <w:p w14:paraId="2FAB10E5" w14:textId="76834D4A" w:rsidR="006334A7" w:rsidRDefault="00491223" w:rsidP="00491223">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81</w:t>
      </w:r>
      <w:r w:rsidR="00BA5EDF">
        <w:fldChar w:fldCharType="end"/>
      </w:r>
    </w:p>
    <w:p w14:paraId="4B3D4F07" w14:textId="2D17690F" w:rsidR="00BF4D09" w:rsidRDefault="00BF4D09" w:rsidP="00BF4D09">
      <w:pPr>
        <w:ind w:firstLine="420"/>
      </w:pPr>
      <w:r>
        <w:rPr>
          <w:rFonts w:hint="eastAsia"/>
        </w:rPr>
        <w:t>警告：为避免意外的垃圾回收，必须存储对监听器的强引用。在调用</w:t>
      </w:r>
      <w:r>
        <w:t xml:space="preserve"> </w:t>
      </w:r>
      <w:proofErr w:type="spellStart"/>
      <w:r>
        <w:t>registerOnSharedPreferenceChangeListener</w:t>
      </w:r>
      <w:proofErr w:type="spellEnd"/>
      <w:r>
        <w:t xml:space="preserve">() </w:t>
      </w:r>
      <w:r>
        <w:t>时，</w:t>
      </w:r>
      <w:proofErr w:type="spellStart"/>
      <w:r>
        <w:t>SharedPreferenceManager</w:t>
      </w:r>
      <w:proofErr w:type="spellEnd"/>
      <w:r>
        <w:t xml:space="preserve"> </w:t>
      </w:r>
      <w:r>
        <w:t>不会存储对监听器的强引用。为解决这一问题，可以直接在</w:t>
      </w:r>
      <w:r>
        <w:t xml:space="preserve"> </w:t>
      </w:r>
      <w:proofErr w:type="spellStart"/>
      <w:r>
        <w:t>PreferenceFragmentCompat</w:t>
      </w:r>
      <w:proofErr w:type="spellEnd"/>
      <w:r>
        <w:t xml:space="preserve"> </w:t>
      </w:r>
      <w:r>
        <w:t>中实现</w:t>
      </w:r>
      <w:r>
        <w:t xml:space="preserve"> </w:t>
      </w:r>
      <w:proofErr w:type="spellStart"/>
      <w:r>
        <w:t>onSharedPreferenceChanged</w:t>
      </w:r>
      <w:proofErr w:type="spellEnd"/>
      <w:r>
        <w:t>()</w:t>
      </w:r>
      <w:r>
        <w:t>。还可以创建一个实例变量，如下所示：</w:t>
      </w:r>
    </w:p>
    <w:p w14:paraId="73FA7710" w14:textId="77777777" w:rsidR="00BF4D09" w:rsidRDefault="00BF4D09" w:rsidP="003B67E7">
      <w:pPr>
        <w:pStyle w:val="a6"/>
        <w:ind w:firstLine="180"/>
      </w:pPr>
      <w:proofErr w:type="spellStart"/>
      <w:r>
        <w:t>SharedPreferences.OnSharedPreferenceChangeListener</w:t>
      </w:r>
      <w:proofErr w:type="spellEnd"/>
      <w:r>
        <w:t xml:space="preserve"> listener =</w:t>
      </w:r>
    </w:p>
    <w:p w14:paraId="6AB6A86E" w14:textId="77777777" w:rsidR="00BF4D09" w:rsidRDefault="00BF4D09" w:rsidP="003B67E7">
      <w:pPr>
        <w:pStyle w:val="a6"/>
        <w:ind w:firstLine="180"/>
      </w:pPr>
      <w:r>
        <w:t xml:space="preserve">        new </w:t>
      </w:r>
      <w:proofErr w:type="spellStart"/>
      <w:r>
        <w:t>SharedPreferences.OnSharedPreferenceChangeListener</w:t>
      </w:r>
      <w:proofErr w:type="spellEnd"/>
      <w:r>
        <w:t>() {...}</w:t>
      </w:r>
    </w:p>
    <w:p w14:paraId="21BA673A" w14:textId="6B53FB4C" w:rsidR="003B67E7" w:rsidRDefault="00C625B8" w:rsidP="00C625B8">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82</w:t>
      </w:r>
      <w:r w:rsidR="00BA5EDF">
        <w:fldChar w:fldCharType="end"/>
      </w:r>
    </w:p>
    <w:p w14:paraId="7C687B78" w14:textId="68514C8D" w:rsidR="00BF4D09" w:rsidRDefault="00BF4D09" w:rsidP="00BF4D09">
      <w:pPr>
        <w:ind w:firstLine="420"/>
      </w:pPr>
      <w:r>
        <w:rPr>
          <w:rFonts w:hint="eastAsia"/>
        </w:rPr>
        <w:t>为正确管理</w:t>
      </w:r>
      <w:r w:rsidR="00DB63A3" w:rsidRPr="00DB63A3">
        <w:rPr>
          <w:bCs/>
        </w:rPr>
        <w:t>活动</w:t>
      </w:r>
      <w:r>
        <w:t>或</w:t>
      </w:r>
      <w:r w:rsidR="00DB63A3" w:rsidRPr="00DB63A3">
        <w:rPr>
          <w:bCs/>
        </w:rPr>
        <w:t>片段</w:t>
      </w:r>
      <w:r>
        <w:t>的生命周期，应该在</w:t>
      </w:r>
      <w:proofErr w:type="spellStart"/>
      <w:r>
        <w:t>onResume</w:t>
      </w:r>
      <w:proofErr w:type="spellEnd"/>
      <w:r>
        <w:t>()</w:t>
      </w:r>
      <w:r>
        <w:t>和</w:t>
      </w:r>
      <w:proofErr w:type="spellStart"/>
      <w:r>
        <w:t>onPause</w:t>
      </w:r>
      <w:proofErr w:type="spellEnd"/>
      <w:r>
        <w:t>()</w:t>
      </w:r>
      <w:r>
        <w:t>回调中注册和取消注册此监听器，如下所示：</w:t>
      </w:r>
    </w:p>
    <w:p w14:paraId="01FB7726" w14:textId="77777777" w:rsidR="00BF4D09" w:rsidRDefault="00BF4D09" w:rsidP="00C625B8">
      <w:pPr>
        <w:pStyle w:val="a6"/>
        <w:ind w:firstLine="180"/>
      </w:pPr>
      <w:r>
        <w:t>@Override</w:t>
      </w:r>
    </w:p>
    <w:p w14:paraId="2716AD2C" w14:textId="77777777" w:rsidR="00BF4D09" w:rsidRDefault="00BF4D09" w:rsidP="00C625B8">
      <w:pPr>
        <w:pStyle w:val="a6"/>
        <w:ind w:firstLine="180"/>
      </w:pPr>
      <w:r>
        <w:t xml:space="preserve">public void </w:t>
      </w:r>
      <w:proofErr w:type="spellStart"/>
      <w:r>
        <w:t>onResume</w:t>
      </w:r>
      <w:proofErr w:type="spellEnd"/>
      <w:r>
        <w:t>() {</w:t>
      </w:r>
    </w:p>
    <w:p w14:paraId="2BFE2597" w14:textId="77777777" w:rsidR="00BF4D09" w:rsidRDefault="00BF4D09" w:rsidP="00C625B8">
      <w:pPr>
        <w:pStyle w:val="a6"/>
        <w:ind w:firstLine="180"/>
      </w:pPr>
      <w:r>
        <w:t xml:space="preserve">    </w:t>
      </w:r>
      <w:proofErr w:type="spellStart"/>
      <w:r>
        <w:t>super.onResume</w:t>
      </w:r>
      <w:proofErr w:type="spellEnd"/>
      <w:r>
        <w:t>();</w:t>
      </w:r>
    </w:p>
    <w:p w14:paraId="4FF4C99A" w14:textId="77777777" w:rsidR="00BF4D09" w:rsidRDefault="00BF4D09" w:rsidP="00C625B8">
      <w:pPr>
        <w:pStyle w:val="a6"/>
        <w:ind w:firstLine="180"/>
      </w:pPr>
      <w:r>
        <w:t xml:space="preserve">    getPreferenceManager().getSharedPreferences().registerOnSharedPreferenceChangeListener(this);</w:t>
      </w:r>
    </w:p>
    <w:p w14:paraId="7CE6F82D" w14:textId="77777777" w:rsidR="00BF4D09" w:rsidRDefault="00BF4D09" w:rsidP="00C625B8">
      <w:pPr>
        <w:pStyle w:val="a6"/>
        <w:ind w:firstLine="180"/>
      </w:pPr>
      <w:r>
        <w:t>}</w:t>
      </w:r>
    </w:p>
    <w:p w14:paraId="43CBD161" w14:textId="77777777" w:rsidR="00BF4D09" w:rsidRDefault="00BF4D09" w:rsidP="00C625B8">
      <w:pPr>
        <w:pStyle w:val="a6"/>
        <w:ind w:firstLine="180"/>
      </w:pPr>
    </w:p>
    <w:p w14:paraId="7D2C59F7" w14:textId="77777777" w:rsidR="00BF4D09" w:rsidRDefault="00BF4D09" w:rsidP="00C625B8">
      <w:pPr>
        <w:pStyle w:val="a6"/>
        <w:ind w:firstLine="180"/>
      </w:pPr>
      <w:r>
        <w:t>@Override</w:t>
      </w:r>
    </w:p>
    <w:p w14:paraId="29844FDE" w14:textId="77777777" w:rsidR="00BF4D09" w:rsidRDefault="00BF4D09" w:rsidP="00C625B8">
      <w:pPr>
        <w:pStyle w:val="a6"/>
        <w:ind w:firstLine="180"/>
      </w:pPr>
      <w:r>
        <w:t xml:space="preserve">public void </w:t>
      </w:r>
      <w:proofErr w:type="spellStart"/>
      <w:r>
        <w:t>onPause</w:t>
      </w:r>
      <w:proofErr w:type="spellEnd"/>
      <w:r>
        <w:t>() {</w:t>
      </w:r>
    </w:p>
    <w:p w14:paraId="53F8CA4B" w14:textId="77777777" w:rsidR="00BF4D09" w:rsidRDefault="00BF4D09" w:rsidP="00C625B8">
      <w:pPr>
        <w:pStyle w:val="a6"/>
        <w:ind w:firstLine="180"/>
      </w:pPr>
      <w:r>
        <w:t xml:space="preserve">    </w:t>
      </w:r>
      <w:proofErr w:type="spellStart"/>
      <w:r>
        <w:t>super.onPause</w:t>
      </w:r>
      <w:proofErr w:type="spellEnd"/>
      <w:r>
        <w:t>();</w:t>
      </w:r>
    </w:p>
    <w:p w14:paraId="0A758680" w14:textId="77777777" w:rsidR="00BF4D09" w:rsidRDefault="00BF4D09" w:rsidP="00C625B8">
      <w:pPr>
        <w:pStyle w:val="a6"/>
        <w:ind w:firstLine="180"/>
      </w:pPr>
      <w:r>
        <w:lastRenderedPageBreak/>
        <w:t xml:space="preserve">    getPreferenceManager().getSharedPreferences().unregisterOnSharedPreferenceChangeListener(this);</w:t>
      </w:r>
    </w:p>
    <w:p w14:paraId="59B59B83" w14:textId="77777777" w:rsidR="00BF4D09" w:rsidRDefault="00BF4D09" w:rsidP="00C625B8">
      <w:pPr>
        <w:pStyle w:val="a6"/>
        <w:ind w:firstLine="180"/>
      </w:pPr>
      <w:r>
        <w:t>}</w:t>
      </w:r>
    </w:p>
    <w:p w14:paraId="39CB9074" w14:textId="59EC5505" w:rsidR="00C625B8" w:rsidRDefault="002E0B61" w:rsidP="002E0B61">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83</w:t>
      </w:r>
      <w:r w:rsidR="00BA5EDF">
        <w:fldChar w:fldCharType="end"/>
      </w:r>
    </w:p>
    <w:p w14:paraId="23A3D6C9" w14:textId="1618653F" w:rsidR="00BF4D09" w:rsidRDefault="00BF4D09" w:rsidP="00BF4D09">
      <w:pPr>
        <w:ind w:firstLine="420"/>
      </w:pPr>
      <w:r>
        <w:rPr>
          <w:rFonts w:hint="eastAsia"/>
        </w:rPr>
        <w:t>虽然建议使用</w:t>
      </w:r>
      <w:r>
        <w:t xml:space="preserve"> </w:t>
      </w:r>
      <w:proofErr w:type="spellStart"/>
      <w:r>
        <w:t>SharedPreferences</w:t>
      </w:r>
      <w:proofErr w:type="spellEnd"/>
      <w:r>
        <w:t xml:space="preserve"> </w:t>
      </w:r>
      <w:r>
        <w:t>保留</w:t>
      </w:r>
      <w:r w:rsidR="005375BD" w:rsidRPr="005375BD">
        <w:rPr>
          <w:bCs/>
        </w:rPr>
        <w:t>偏好</w:t>
      </w:r>
      <w:r>
        <w:t>对象，但也可以使用自定义数据存储区。举例来说，如果应用将值保留在数据库中，或者值是特定于设备的，那么自定义数据存储区会非常有用。</w:t>
      </w:r>
      <w:r>
        <w:rPr>
          <w:rFonts w:hint="eastAsia"/>
        </w:rPr>
        <w:t>如要实现自定义数据存储区，先创建一个扩展</w:t>
      </w:r>
      <w:r>
        <w:t xml:space="preserve"> </w:t>
      </w:r>
      <w:proofErr w:type="spellStart"/>
      <w:r>
        <w:t>PreferenceDataStore</w:t>
      </w:r>
      <w:proofErr w:type="spellEnd"/>
      <w:r>
        <w:t xml:space="preserve"> </w:t>
      </w:r>
      <w:r>
        <w:t>的类。以下示例创建了一个处理</w:t>
      </w:r>
      <w:r>
        <w:t xml:space="preserve"> String </w:t>
      </w:r>
      <w:r>
        <w:t>值的数据存储区：</w:t>
      </w:r>
    </w:p>
    <w:p w14:paraId="3D459180" w14:textId="77777777" w:rsidR="00BF4D09" w:rsidRDefault="00BF4D09" w:rsidP="008720EE">
      <w:pPr>
        <w:pStyle w:val="a6"/>
        <w:ind w:firstLine="180"/>
      </w:pPr>
      <w:r>
        <w:t xml:space="preserve">public class </w:t>
      </w:r>
      <w:proofErr w:type="spellStart"/>
      <w:r>
        <w:t>DataStore</w:t>
      </w:r>
      <w:proofErr w:type="spellEnd"/>
      <w:r>
        <w:t xml:space="preserve"> extends </w:t>
      </w:r>
      <w:proofErr w:type="spellStart"/>
      <w:r>
        <w:t>PreferenceDataStore</w:t>
      </w:r>
      <w:proofErr w:type="spellEnd"/>
      <w:r>
        <w:t xml:space="preserve"> {</w:t>
      </w:r>
    </w:p>
    <w:p w14:paraId="30EBBF15" w14:textId="77777777" w:rsidR="00BF4D09" w:rsidRDefault="00BF4D09" w:rsidP="008720EE">
      <w:pPr>
        <w:pStyle w:val="a6"/>
        <w:ind w:firstLine="180"/>
      </w:pPr>
      <w:r>
        <w:t xml:space="preserve">    @Override</w:t>
      </w:r>
    </w:p>
    <w:p w14:paraId="5F0E4B77" w14:textId="77777777" w:rsidR="00BF4D09" w:rsidRDefault="00BF4D09" w:rsidP="008720EE">
      <w:pPr>
        <w:pStyle w:val="a6"/>
        <w:ind w:firstLine="180"/>
      </w:pPr>
      <w:r>
        <w:t xml:space="preserve">    public void </w:t>
      </w:r>
      <w:proofErr w:type="spellStart"/>
      <w:r>
        <w:t>putString</w:t>
      </w:r>
      <w:proofErr w:type="spellEnd"/>
      <w:r>
        <w:t>(String key, @Nullable String value) {</w:t>
      </w:r>
    </w:p>
    <w:p w14:paraId="4271EEF8" w14:textId="77777777" w:rsidR="00BF4D09" w:rsidRDefault="00BF4D09" w:rsidP="008720EE">
      <w:pPr>
        <w:pStyle w:val="a6"/>
        <w:ind w:firstLine="180"/>
      </w:pPr>
      <w:r>
        <w:t xml:space="preserve">        // Save the value somewhere</w:t>
      </w:r>
    </w:p>
    <w:p w14:paraId="27E978A9" w14:textId="77777777" w:rsidR="00BF4D09" w:rsidRDefault="00BF4D09" w:rsidP="008720EE">
      <w:pPr>
        <w:pStyle w:val="a6"/>
        <w:ind w:firstLine="180"/>
      </w:pPr>
      <w:r>
        <w:t xml:space="preserve">    }</w:t>
      </w:r>
    </w:p>
    <w:p w14:paraId="42C6B9B2" w14:textId="77777777" w:rsidR="00BF4D09" w:rsidRDefault="00BF4D09" w:rsidP="008720EE">
      <w:pPr>
        <w:pStyle w:val="a6"/>
        <w:ind w:firstLine="180"/>
      </w:pPr>
      <w:r>
        <w:t xml:space="preserve">    @Override</w:t>
      </w:r>
    </w:p>
    <w:p w14:paraId="5CCEB462" w14:textId="77777777" w:rsidR="00BF4D09" w:rsidRDefault="00BF4D09" w:rsidP="008720EE">
      <w:pPr>
        <w:pStyle w:val="a6"/>
        <w:ind w:firstLine="180"/>
      </w:pPr>
      <w:r>
        <w:t xml:space="preserve">    @Nullable</w:t>
      </w:r>
    </w:p>
    <w:p w14:paraId="00EB01D3" w14:textId="77777777" w:rsidR="00BF4D09" w:rsidRDefault="00BF4D09" w:rsidP="008720EE">
      <w:pPr>
        <w:pStyle w:val="a6"/>
        <w:ind w:firstLine="180"/>
      </w:pPr>
      <w:r>
        <w:t xml:space="preserve">    public String </w:t>
      </w:r>
      <w:proofErr w:type="spellStart"/>
      <w:r>
        <w:t>getString</w:t>
      </w:r>
      <w:proofErr w:type="spellEnd"/>
      <w:r>
        <w:t xml:space="preserve">(String key, @Nullable String </w:t>
      </w:r>
      <w:proofErr w:type="spellStart"/>
      <w:r>
        <w:t>defValue</w:t>
      </w:r>
      <w:proofErr w:type="spellEnd"/>
      <w:r>
        <w:t>) {</w:t>
      </w:r>
    </w:p>
    <w:p w14:paraId="52B1B68C" w14:textId="77777777" w:rsidR="00BF4D09" w:rsidRDefault="00BF4D09" w:rsidP="008720EE">
      <w:pPr>
        <w:pStyle w:val="a6"/>
        <w:ind w:firstLine="180"/>
      </w:pPr>
      <w:r>
        <w:t xml:space="preserve">        // Retrieve the value</w:t>
      </w:r>
    </w:p>
    <w:p w14:paraId="06B4E9DD" w14:textId="77777777" w:rsidR="00BF4D09" w:rsidRDefault="00BF4D09" w:rsidP="008720EE">
      <w:pPr>
        <w:pStyle w:val="a6"/>
        <w:ind w:firstLine="180"/>
      </w:pPr>
      <w:r>
        <w:t xml:space="preserve">    }</w:t>
      </w:r>
    </w:p>
    <w:p w14:paraId="657C696C" w14:textId="77777777" w:rsidR="00BF4D09" w:rsidRDefault="00BF4D09" w:rsidP="008720EE">
      <w:pPr>
        <w:pStyle w:val="a6"/>
        <w:ind w:firstLine="180"/>
      </w:pPr>
      <w:r>
        <w:t>}</w:t>
      </w:r>
    </w:p>
    <w:p w14:paraId="3950A52D" w14:textId="44A50805" w:rsidR="008720EE" w:rsidRDefault="007660B4" w:rsidP="007660B4">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84</w:t>
      </w:r>
      <w:r w:rsidR="00BA5EDF">
        <w:fldChar w:fldCharType="end"/>
      </w:r>
    </w:p>
    <w:p w14:paraId="4A0D2164" w14:textId="2754B6B1" w:rsidR="00BF4D09" w:rsidRDefault="00BF4D09" w:rsidP="00BF4D09">
      <w:pPr>
        <w:ind w:firstLine="420"/>
      </w:pPr>
      <w:r>
        <w:rPr>
          <w:rFonts w:hint="eastAsia"/>
        </w:rPr>
        <w:t>注意：只能替换</w:t>
      </w:r>
      <w:r w:rsidR="005375BD" w:rsidRPr="005375BD">
        <w:rPr>
          <w:bCs/>
        </w:rPr>
        <w:t>偏好</w:t>
      </w:r>
      <w:r>
        <w:t>对象使用的方法。试图调用尚未实现的方法会导致</w:t>
      </w:r>
      <w:r>
        <w:t xml:space="preserve"> </w:t>
      </w:r>
      <w:proofErr w:type="spellStart"/>
      <w:r>
        <w:t>UnsupportedOperationException</w:t>
      </w:r>
      <w:proofErr w:type="spellEnd"/>
      <w:r>
        <w:t>。</w:t>
      </w:r>
      <w:r>
        <w:rPr>
          <w:rFonts w:hint="eastAsia"/>
        </w:rPr>
        <w:t>务必在主线程以外运行任何耗时的操作，以避免阻塞界面。由于包含数据存储区的</w:t>
      </w:r>
      <w:r w:rsidR="00DB63A3" w:rsidRPr="00DB63A3">
        <w:rPr>
          <w:bCs/>
        </w:rPr>
        <w:t>片段</w:t>
      </w:r>
      <w:r>
        <w:t>或</w:t>
      </w:r>
      <w:r w:rsidR="00DB63A3" w:rsidRPr="00DB63A3">
        <w:rPr>
          <w:bCs/>
        </w:rPr>
        <w:t>活动</w:t>
      </w:r>
      <w:r>
        <w:t>可能会在保留值的过程中被销毁，因此应该序列化数据，以免丢失用户更改的任何值。</w:t>
      </w:r>
    </w:p>
    <w:p w14:paraId="08099355" w14:textId="6704041E" w:rsidR="00BF4D09" w:rsidRDefault="00BF4D09" w:rsidP="00BF4D09">
      <w:pPr>
        <w:ind w:firstLine="420"/>
      </w:pPr>
      <w:r>
        <w:rPr>
          <w:rFonts w:hint="eastAsia"/>
        </w:rPr>
        <w:t>实现数据存储区后，必须在</w:t>
      </w:r>
      <w:r>
        <w:t xml:space="preserve"> </w:t>
      </w:r>
      <w:proofErr w:type="spellStart"/>
      <w:r>
        <w:t>onCreatePreferences</w:t>
      </w:r>
      <w:proofErr w:type="spellEnd"/>
      <w:r>
        <w:t xml:space="preserve">() </w:t>
      </w:r>
      <w:r>
        <w:t>中设置新的数据存储区，以便</w:t>
      </w:r>
      <w:r w:rsidR="005375BD" w:rsidRPr="005375BD">
        <w:rPr>
          <w:bCs/>
        </w:rPr>
        <w:t>偏好</w:t>
      </w:r>
      <w:r>
        <w:t>对象使用数据存储区来保留值，而不是使用默认的</w:t>
      </w:r>
      <w:r>
        <w:t xml:space="preserve"> </w:t>
      </w:r>
      <w:proofErr w:type="spellStart"/>
      <w:r>
        <w:t>SharedPreferences</w:t>
      </w:r>
      <w:proofErr w:type="spellEnd"/>
      <w:r>
        <w:t>。可以为每个</w:t>
      </w:r>
      <w:r w:rsidR="005375BD" w:rsidRPr="005375BD">
        <w:rPr>
          <w:bCs/>
        </w:rPr>
        <w:t>偏好</w:t>
      </w:r>
      <w:r>
        <w:t>或整个层次结构启用数据存储区。</w:t>
      </w:r>
      <w:r>
        <w:rPr>
          <w:rFonts w:hint="eastAsia"/>
        </w:rPr>
        <w:t>如要为特定</w:t>
      </w:r>
      <w:r w:rsidR="005375BD" w:rsidRPr="005375BD">
        <w:rPr>
          <w:bCs/>
        </w:rPr>
        <w:t>偏好</w:t>
      </w:r>
      <w:r>
        <w:t>启用自定义数据存储区，对该</w:t>
      </w:r>
      <w:r w:rsidR="005375BD" w:rsidRPr="005375BD">
        <w:rPr>
          <w:bCs/>
        </w:rPr>
        <w:t>偏好</w:t>
      </w:r>
      <w:r>
        <w:t>调用</w:t>
      </w:r>
      <w:r>
        <w:t xml:space="preserve"> </w:t>
      </w:r>
      <w:proofErr w:type="spellStart"/>
      <w:r>
        <w:t>setPreferenceDataStore</w:t>
      </w:r>
      <w:proofErr w:type="spellEnd"/>
      <w:r>
        <w:t>()</w:t>
      </w:r>
      <w:r>
        <w:t>，如以下示例所示：</w:t>
      </w:r>
    </w:p>
    <w:p w14:paraId="1C81586F" w14:textId="77777777" w:rsidR="00BF4D09" w:rsidRDefault="00BF4D09" w:rsidP="00FF6168">
      <w:pPr>
        <w:pStyle w:val="a6"/>
        <w:ind w:firstLine="180"/>
      </w:pPr>
      <w:r>
        <w:t xml:space="preserve">Preference </w:t>
      </w:r>
      <w:proofErr w:type="spellStart"/>
      <w:r>
        <w:t>preference</w:t>
      </w:r>
      <w:proofErr w:type="spellEnd"/>
      <w:r>
        <w:t xml:space="preserve"> = </w:t>
      </w:r>
      <w:proofErr w:type="spellStart"/>
      <w:r>
        <w:t>findPreference</w:t>
      </w:r>
      <w:proofErr w:type="spellEnd"/>
      <w:r>
        <w:t>(“key”);</w:t>
      </w:r>
    </w:p>
    <w:p w14:paraId="292A5F8F" w14:textId="77777777" w:rsidR="00BF4D09" w:rsidRDefault="00BF4D09" w:rsidP="00FF6168">
      <w:pPr>
        <w:pStyle w:val="a6"/>
        <w:ind w:firstLine="180"/>
      </w:pPr>
      <w:r>
        <w:t>if (preference != null) {</w:t>
      </w:r>
    </w:p>
    <w:p w14:paraId="59A0C47E" w14:textId="77777777" w:rsidR="00BF4D09" w:rsidRDefault="00BF4D09" w:rsidP="00FF6168">
      <w:pPr>
        <w:pStyle w:val="a6"/>
        <w:ind w:firstLine="180"/>
      </w:pPr>
      <w:r>
        <w:t xml:space="preserve">    </w:t>
      </w:r>
      <w:proofErr w:type="spellStart"/>
      <w:r>
        <w:t>preference.setPreferenceDataStore</w:t>
      </w:r>
      <w:proofErr w:type="spellEnd"/>
      <w:r>
        <w:t>(</w:t>
      </w:r>
      <w:proofErr w:type="spellStart"/>
      <w:r>
        <w:t>dataStore</w:t>
      </w:r>
      <w:proofErr w:type="spellEnd"/>
      <w:r>
        <w:t>);</w:t>
      </w:r>
    </w:p>
    <w:p w14:paraId="079F03EC" w14:textId="77777777" w:rsidR="00BF4D09" w:rsidRDefault="00BF4D09" w:rsidP="00FF6168">
      <w:pPr>
        <w:pStyle w:val="a6"/>
        <w:ind w:firstLine="180"/>
      </w:pPr>
      <w:r>
        <w:t>}</w:t>
      </w:r>
    </w:p>
    <w:p w14:paraId="769D4690" w14:textId="44E36B4D" w:rsidR="00FF6168" w:rsidRDefault="005453AD" w:rsidP="005453AD">
      <w:pPr>
        <w:pStyle w:val="a5"/>
        <w:ind w:firstLine="361"/>
      </w:pPr>
      <w:r>
        <w:lastRenderedPageBreak/>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85</w:t>
      </w:r>
      <w:r w:rsidR="00BA5EDF">
        <w:fldChar w:fldCharType="end"/>
      </w:r>
    </w:p>
    <w:p w14:paraId="7A6628A8" w14:textId="7EE4AB46" w:rsidR="00BF4D09" w:rsidRDefault="00BF4D09" w:rsidP="00BF4D09">
      <w:pPr>
        <w:ind w:firstLine="420"/>
      </w:pPr>
      <w:r>
        <w:rPr>
          <w:rFonts w:hint="eastAsia"/>
        </w:rPr>
        <w:t>如要为整个层次结构启用自定义数据存储区，对</w:t>
      </w:r>
      <w:r>
        <w:t xml:space="preserve"> </w:t>
      </w:r>
      <w:proofErr w:type="spellStart"/>
      <w:r>
        <w:t>PreferenceManager</w:t>
      </w:r>
      <w:proofErr w:type="spellEnd"/>
      <w:r>
        <w:t xml:space="preserve"> </w:t>
      </w:r>
      <w:r>
        <w:t>调用</w:t>
      </w:r>
      <w:r>
        <w:t xml:space="preserve"> </w:t>
      </w:r>
      <w:proofErr w:type="spellStart"/>
      <w:r>
        <w:t>setPreferenceDataStore</w:t>
      </w:r>
      <w:proofErr w:type="spellEnd"/>
      <w:r>
        <w:t>()</w:t>
      </w:r>
      <w:r>
        <w:t>：</w:t>
      </w:r>
    </w:p>
    <w:p w14:paraId="7096282D" w14:textId="77777777" w:rsidR="00BF4D09" w:rsidRDefault="00BF4D09" w:rsidP="005453AD">
      <w:pPr>
        <w:pStyle w:val="a6"/>
        <w:ind w:firstLine="180"/>
      </w:pPr>
      <w:proofErr w:type="spellStart"/>
      <w:r>
        <w:t>PreferenceManager</w:t>
      </w:r>
      <w:proofErr w:type="spellEnd"/>
      <w:r>
        <w:t xml:space="preserve"> </w:t>
      </w:r>
      <w:proofErr w:type="spellStart"/>
      <w:r>
        <w:t>preferenceManager</w:t>
      </w:r>
      <w:proofErr w:type="spellEnd"/>
      <w:r>
        <w:t xml:space="preserve"> = </w:t>
      </w:r>
      <w:proofErr w:type="spellStart"/>
      <w:r>
        <w:t>getPreferenceManager</w:t>
      </w:r>
      <w:proofErr w:type="spellEnd"/>
      <w:r>
        <w:t>();</w:t>
      </w:r>
    </w:p>
    <w:p w14:paraId="4B902A3A" w14:textId="77777777" w:rsidR="00BF4D09" w:rsidRDefault="00BF4D09" w:rsidP="005453AD">
      <w:pPr>
        <w:pStyle w:val="a6"/>
        <w:ind w:firstLine="180"/>
      </w:pPr>
      <w:proofErr w:type="spellStart"/>
      <w:r>
        <w:t>preferenceManager.setPreferenceDataStore</w:t>
      </w:r>
      <w:proofErr w:type="spellEnd"/>
      <w:r>
        <w:t>(</w:t>
      </w:r>
      <w:proofErr w:type="spellStart"/>
      <w:r>
        <w:t>dataStore</w:t>
      </w:r>
      <w:proofErr w:type="spellEnd"/>
      <w:r>
        <w:t>);</w:t>
      </w:r>
    </w:p>
    <w:p w14:paraId="47169220" w14:textId="78EDCB3A" w:rsidR="005453AD" w:rsidRDefault="004D0FB8" w:rsidP="004D0FB8">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86</w:t>
      </w:r>
      <w:r w:rsidR="00BA5EDF">
        <w:fldChar w:fldCharType="end"/>
      </w:r>
    </w:p>
    <w:p w14:paraId="33C1B73D" w14:textId="5CA0924A" w:rsidR="006E69C2" w:rsidRDefault="00BF4D09" w:rsidP="00BF4D09">
      <w:pPr>
        <w:ind w:firstLine="420"/>
      </w:pPr>
      <w:r>
        <w:rPr>
          <w:rFonts w:hint="eastAsia"/>
        </w:rPr>
        <w:t>为特定</w:t>
      </w:r>
      <w:r w:rsidR="005375BD" w:rsidRPr="005375BD">
        <w:rPr>
          <w:bCs/>
        </w:rPr>
        <w:t>偏好</w:t>
      </w:r>
      <w:r>
        <w:t>设置的数据存储区会替换针对相应层次结构设置的任何数据存储区。在大多数情况下，应为整个层次结构设置数据存储区。</w:t>
      </w:r>
    </w:p>
    <w:p w14:paraId="19ED9788" w14:textId="16D8C34C" w:rsidR="00D5041A" w:rsidRDefault="00D5041A" w:rsidP="00D5041A">
      <w:pPr>
        <w:pStyle w:val="2"/>
        <w:ind w:firstLine="560"/>
      </w:pPr>
      <w:bookmarkStart w:id="8" w:name="_Toc242772270"/>
      <w:bookmarkEnd w:id="3"/>
      <w:r w:rsidRPr="009E2233">
        <w:rPr>
          <w:rFonts w:hint="eastAsia"/>
        </w:rPr>
        <w:t>结构化数据</w:t>
      </w:r>
      <w:bookmarkEnd w:id="8"/>
    </w:p>
    <w:p w14:paraId="4033FCF8" w14:textId="337472AF" w:rsidR="00FD6026" w:rsidRDefault="00FD6026" w:rsidP="00FD6026">
      <w:pPr>
        <w:ind w:firstLine="420"/>
      </w:pPr>
      <w:r>
        <w:rPr>
          <w:rFonts w:hint="eastAsia"/>
        </w:rPr>
        <w:t>处理大量结构化数据的应用可极大地受益于在本地保留这些数据。最常见的使用场景是缓存相关的数据，这样一来，当设备无法访问网络时，用户仍然可以在离线状态下浏览该内容。</w:t>
      </w:r>
      <w:r>
        <w:t xml:space="preserve">Room </w:t>
      </w:r>
      <w:r>
        <w:t>持久性库在</w:t>
      </w:r>
      <w:r>
        <w:t xml:space="preserve"> SQLite </w:t>
      </w:r>
      <w:r>
        <w:t>上提供了一个抽象层，以便在充分利用</w:t>
      </w:r>
      <w:r>
        <w:t xml:space="preserve"> SQLite </w:t>
      </w:r>
      <w:r>
        <w:t>的强大功能的同时，能够流畅地访问数据库。具体来说，</w:t>
      </w:r>
      <w:r>
        <w:t xml:space="preserve">Room </w:t>
      </w:r>
      <w:r>
        <w:t>具有以下优势：</w:t>
      </w:r>
    </w:p>
    <w:p w14:paraId="257C7DF4" w14:textId="77777777" w:rsidR="00FD6026" w:rsidRDefault="00FD6026" w:rsidP="00FD6026">
      <w:pPr>
        <w:pStyle w:val="a"/>
        <w:ind w:firstLine="360"/>
      </w:pPr>
      <w:r>
        <w:rPr>
          <w:rFonts w:hint="eastAsia"/>
        </w:rPr>
        <w:t>针对</w:t>
      </w:r>
      <w:r>
        <w:t xml:space="preserve"> SQL </w:t>
      </w:r>
      <w:r>
        <w:t>查询的编译时验证。</w:t>
      </w:r>
    </w:p>
    <w:p w14:paraId="33F8B489" w14:textId="77777777" w:rsidR="00FD6026" w:rsidRDefault="00FD6026" w:rsidP="00FD6026">
      <w:pPr>
        <w:pStyle w:val="a"/>
        <w:ind w:firstLine="360"/>
      </w:pPr>
      <w:r>
        <w:rPr>
          <w:rFonts w:hint="eastAsia"/>
        </w:rPr>
        <w:t>可最大限度减少重复和容易出错的样板代码的方便注解。</w:t>
      </w:r>
    </w:p>
    <w:p w14:paraId="6732BCC4" w14:textId="77777777" w:rsidR="00FD6026" w:rsidRDefault="00FD6026" w:rsidP="00FD6026">
      <w:pPr>
        <w:pStyle w:val="a"/>
        <w:ind w:firstLine="360"/>
      </w:pPr>
      <w:r>
        <w:rPr>
          <w:rFonts w:hint="eastAsia"/>
        </w:rPr>
        <w:t>简化了数据库迁移路径。</w:t>
      </w:r>
    </w:p>
    <w:p w14:paraId="14C8EBEA" w14:textId="31D7F689" w:rsidR="00054ABE" w:rsidRDefault="00FD6026" w:rsidP="00FD6026">
      <w:pPr>
        <w:ind w:firstLine="420"/>
      </w:pPr>
      <w:r>
        <w:rPr>
          <w:rFonts w:hint="eastAsia"/>
        </w:rPr>
        <w:t>出于这些方面的考虑，我们强烈建议使用</w:t>
      </w:r>
      <w:r>
        <w:t xml:space="preserve"> Room</w:t>
      </w:r>
      <w:r>
        <w:t>，而不是直接使用</w:t>
      </w:r>
      <w:r>
        <w:t xml:space="preserve"> SQLite API</w:t>
      </w:r>
      <w:r>
        <w:t>。</w:t>
      </w:r>
    </w:p>
    <w:p w14:paraId="19F3CA57" w14:textId="4E9527DA" w:rsidR="00065511" w:rsidRDefault="00542CC1" w:rsidP="00456D15">
      <w:pPr>
        <w:pStyle w:val="3"/>
      </w:pPr>
      <w:r>
        <w:rPr>
          <w:rFonts w:hint="eastAsia"/>
        </w:rPr>
        <w:t>R</w:t>
      </w:r>
      <w:r>
        <w:t>oom</w:t>
      </w:r>
      <w:r w:rsidR="005D0F60">
        <w:rPr>
          <w:rFonts w:hint="eastAsia"/>
        </w:rPr>
        <w:t>概述</w:t>
      </w:r>
    </w:p>
    <w:p w14:paraId="58FB7AE6" w14:textId="258B96CA" w:rsidR="001A70DF" w:rsidRDefault="001A70DF" w:rsidP="001A70DF">
      <w:pPr>
        <w:ind w:firstLine="420"/>
      </w:pPr>
      <w:r>
        <w:rPr>
          <w:rFonts w:hint="eastAsia"/>
        </w:rPr>
        <w:t>如需在应用中使用</w:t>
      </w:r>
      <w:r>
        <w:t xml:space="preserve"> Room</w:t>
      </w:r>
      <w:r>
        <w:t>，将以下依赖项添加到应用的</w:t>
      </w:r>
      <w:r>
        <w:t xml:space="preserve"> </w:t>
      </w:r>
      <w:proofErr w:type="spellStart"/>
      <w:r>
        <w:t>build.gradle</w:t>
      </w:r>
      <w:proofErr w:type="spellEnd"/>
      <w:r>
        <w:t xml:space="preserve"> </w:t>
      </w:r>
      <w:r>
        <w:t>文件：</w:t>
      </w:r>
    </w:p>
    <w:p w14:paraId="62B4DD82" w14:textId="77777777" w:rsidR="001A70DF" w:rsidRDefault="001A70DF" w:rsidP="0035425C">
      <w:pPr>
        <w:pStyle w:val="a6"/>
        <w:ind w:firstLine="180"/>
      </w:pPr>
      <w:r>
        <w:t>dependencies {</w:t>
      </w:r>
    </w:p>
    <w:p w14:paraId="4FA2B0D6" w14:textId="77777777" w:rsidR="001A70DF" w:rsidRDefault="001A70DF" w:rsidP="0035425C">
      <w:pPr>
        <w:pStyle w:val="a6"/>
        <w:ind w:firstLine="180"/>
      </w:pPr>
      <w:r>
        <w:t xml:space="preserve">    def </w:t>
      </w:r>
      <w:proofErr w:type="spellStart"/>
      <w:r>
        <w:t>room_version</w:t>
      </w:r>
      <w:proofErr w:type="spellEnd"/>
      <w:r>
        <w:t xml:space="preserve"> = "2.4.2"</w:t>
      </w:r>
    </w:p>
    <w:p w14:paraId="2F66D36A" w14:textId="77777777" w:rsidR="001A70DF" w:rsidRDefault="001A70DF" w:rsidP="0035425C">
      <w:pPr>
        <w:pStyle w:val="a6"/>
        <w:ind w:firstLine="180"/>
      </w:pPr>
    </w:p>
    <w:p w14:paraId="16C962E6" w14:textId="77777777" w:rsidR="001A70DF" w:rsidRDefault="001A70DF" w:rsidP="0035425C">
      <w:pPr>
        <w:pStyle w:val="a6"/>
        <w:ind w:firstLine="180"/>
      </w:pPr>
      <w:r>
        <w:t xml:space="preserve">    implementation "</w:t>
      </w:r>
      <w:proofErr w:type="spellStart"/>
      <w:r>
        <w:t>androidx.room:room-runtime</w:t>
      </w:r>
      <w:proofErr w:type="spellEnd"/>
      <w:r>
        <w:t>:$</w:t>
      </w:r>
      <w:proofErr w:type="spellStart"/>
      <w:r>
        <w:t>room_version</w:t>
      </w:r>
      <w:proofErr w:type="spellEnd"/>
      <w:r>
        <w:t>"</w:t>
      </w:r>
    </w:p>
    <w:p w14:paraId="46E3DFC8" w14:textId="77777777" w:rsidR="001A70DF" w:rsidRDefault="001A70DF" w:rsidP="0035425C">
      <w:pPr>
        <w:pStyle w:val="a6"/>
        <w:ind w:firstLine="180"/>
      </w:pPr>
      <w:r>
        <w:t xml:space="preserve">    </w:t>
      </w:r>
      <w:proofErr w:type="spellStart"/>
      <w:r>
        <w:t>annotationProcessor</w:t>
      </w:r>
      <w:proofErr w:type="spellEnd"/>
      <w:r>
        <w:t xml:space="preserve"> "</w:t>
      </w:r>
      <w:proofErr w:type="spellStart"/>
      <w:r>
        <w:t>androidx.room:room-compiler</w:t>
      </w:r>
      <w:proofErr w:type="spellEnd"/>
      <w:r>
        <w:t>:$</w:t>
      </w:r>
      <w:proofErr w:type="spellStart"/>
      <w:r>
        <w:t>room_version</w:t>
      </w:r>
      <w:proofErr w:type="spellEnd"/>
      <w:r>
        <w:t>"</w:t>
      </w:r>
    </w:p>
    <w:p w14:paraId="2F0CC769" w14:textId="77777777" w:rsidR="001A70DF" w:rsidRDefault="001A70DF" w:rsidP="0035425C">
      <w:pPr>
        <w:pStyle w:val="a6"/>
        <w:ind w:firstLine="180"/>
      </w:pPr>
    </w:p>
    <w:p w14:paraId="184AD320" w14:textId="77777777" w:rsidR="001A70DF" w:rsidRDefault="001A70DF" w:rsidP="0035425C">
      <w:pPr>
        <w:pStyle w:val="a6"/>
        <w:ind w:firstLine="180"/>
      </w:pPr>
      <w:r>
        <w:t xml:space="preserve">    // optional - RxJava2 support for Room</w:t>
      </w:r>
    </w:p>
    <w:p w14:paraId="09922D26" w14:textId="77777777" w:rsidR="001A70DF" w:rsidRDefault="001A70DF" w:rsidP="0035425C">
      <w:pPr>
        <w:pStyle w:val="a6"/>
        <w:ind w:firstLine="180"/>
      </w:pPr>
      <w:r>
        <w:t xml:space="preserve">    implementation "androidx.room:room-rxjava2:$</w:t>
      </w:r>
      <w:proofErr w:type="spellStart"/>
      <w:r>
        <w:t>room_version</w:t>
      </w:r>
      <w:proofErr w:type="spellEnd"/>
      <w:r>
        <w:t>"</w:t>
      </w:r>
    </w:p>
    <w:p w14:paraId="47DAB8F6" w14:textId="77777777" w:rsidR="001A70DF" w:rsidRDefault="001A70DF" w:rsidP="0035425C">
      <w:pPr>
        <w:pStyle w:val="a6"/>
        <w:ind w:firstLine="180"/>
      </w:pPr>
    </w:p>
    <w:p w14:paraId="2CF68B03" w14:textId="77777777" w:rsidR="001A70DF" w:rsidRDefault="001A70DF" w:rsidP="0035425C">
      <w:pPr>
        <w:pStyle w:val="a6"/>
        <w:ind w:firstLine="180"/>
      </w:pPr>
      <w:r>
        <w:t xml:space="preserve">    // optional - RxJava3 support for Room</w:t>
      </w:r>
    </w:p>
    <w:p w14:paraId="093FBD2C" w14:textId="77777777" w:rsidR="001A70DF" w:rsidRDefault="001A70DF" w:rsidP="0035425C">
      <w:pPr>
        <w:pStyle w:val="a6"/>
        <w:ind w:firstLine="180"/>
      </w:pPr>
      <w:r>
        <w:t xml:space="preserve">    implementation "androidx.room:room-rxjava3:$</w:t>
      </w:r>
      <w:proofErr w:type="spellStart"/>
      <w:r>
        <w:t>room_version</w:t>
      </w:r>
      <w:proofErr w:type="spellEnd"/>
      <w:r>
        <w:t>"</w:t>
      </w:r>
    </w:p>
    <w:p w14:paraId="6D48F49C" w14:textId="77777777" w:rsidR="001A70DF" w:rsidRDefault="001A70DF" w:rsidP="0035425C">
      <w:pPr>
        <w:pStyle w:val="a6"/>
        <w:ind w:firstLine="180"/>
      </w:pPr>
    </w:p>
    <w:p w14:paraId="22DCE448" w14:textId="77777777" w:rsidR="001A70DF" w:rsidRDefault="001A70DF" w:rsidP="0035425C">
      <w:pPr>
        <w:pStyle w:val="a6"/>
        <w:ind w:firstLine="180"/>
      </w:pPr>
      <w:r>
        <w:t xml:space="preserve">    // optional - Guava support for Room, including Optional and </w:t>
      </w:r>
      <w:proofErr w:type="spellStart"/>
      <w:r>
        <w:t>ListenableFuture</w:t>
      </w:r>
      <w:proofErr w:type="spellEnd"/>
    </w:p>
    <w:p w14:paraId="0F2E6F4F" w14:textId="77777777" w:rsidR="001A70DF" w:rsidRDefault="001A70DF" w:rsidP="0035425C">
      <w:pPr>
        <w:pStyle w:val="a6"/>
        <w:ind w:firstLine="180"/>
      </w:pPr>
      <w:r>
        <w:t xml:space="preserve">    implementation "</w:t>
      </w:r>
      <w:proofErr w:type="spellStart"/>
      <w:r>
        <w:t>androidx.room:room-guava</w:t>
      </w:r>
      <w:proofErr w:type="spellEnd"/>
      <w:r>
        <w:t>:$</w:t>
      </w:r>
      <w:proofErr w:type="spellStart"/>
      <w:r>
        <w:t>room_version</w:t>
      </w:r>
      <w:proofErr w:type="spellEnd"/>
      <w:r>
        <w:t>"</w:t>
      </w:r>
    </w:p>
    <w:p w14:paraId="0370D250" w14:textId="77777777" w:rsidR="001A70DF" w:rsidRDefault="001A70DF" w:rsidP="0035425C">
      <w:pPr>
        <w:pStyle w:val="a6"/>
        <w:ind w:firstLine="180"/>
      </w:pPr>
    </w:p>
    <w:p w14:paraId="1A410BC6" w14:textId="77777777" w:rsidR="001A70DF" w:rsidRDefault="001A70DF" w:rsidP="0035425C">
      <w:pPr>
        <w:pStyle w:val="a6"/>
        <w:ind w:firstLine="180"/>
      </w:pPr>
      <w:r>
        <w:t xml:space="preserve">    // optional - Test helpers</w:t>
      </w:r>
    </w:p>
    <w:p w14:paraId="4C6D740F" w14:textId="77777777" w:rsidR="001A70DF" w:rsidRDefault="001A70DF" w:rsidP="0035425C">
      <w:pPr>
        <w:pStyle w:val="a6"/>
        <w:ind w:firstLine="180"/>
      </w:pPr>
      <w:r>
        <w:t xml:space="preserve">    </w:t>
      </w:r>
      <w:proofErr w:type="spellStart"/>
      <w:r>
        <w:t>testImplementation</w:t>
      </w:r>
      <w:proofErr w:type="spellEnd"/>
      <w:r>
        <w:t xml:space="preserve"> "</w:t>
      </w:r>
      <w:proofErr w:type="spellStart"/>
      <w:r>
        <w:t>androidx.room:room-testing</w:t>
      </w:r>
      <w:proofErr w:type="spellEnd"/>
      <w:r>
        <w:t>:$</w:t>
      </w:r>
      <w:proofErr w:type="spellStart"/>
      <w:r>
        <w:t>room_version</w:t>
      </w:r>
      <w:proofErr w:type="spellEnd"/>
      <w:r>
        <w:t>"</w:t>
      </w:r>
    </w:p>
    <w:p w14:paraId="1E0A4815" w14:textId="77777777" w:rsidR="001A70DF" w:rsidRDefault="001A70DF" w:rsidP="0035425C">
      <w:pPr>
        <w:pStyle w:val="a6"/>
        <w:ind w:firstLine="180"/>
      </w:pPr>
    </w:p>
    <w:p w14:paraId="0B7BFEEF" w14:textId="77777777" w:rsidR="001A70DF" w:rsidRDefault="001A70DF" w:rsidP="0035425C">
      <w:pPr>
        <w:pStyle w:val="a6"/>
        <w:ind w:firstLine="180"/>
      </w:pPr>
      <w:r>
        <w:t xml:space="preserve">    // optional - Paging 3 Integration</w:t>
      </w:r>
    </w:p>
    <w:p w14:paraId="2EEFDE3B" w14:textId="77777777" w:rsidR="001A70DF" w:rsidRDefault="001A70DF" w:rsidP="0035425C">
      <w:pPr>
        <w:pStyle w:val="a6"/>
        <w:ind w:firstLine="180"/>
      </w:pPr>
      <w:r>
        <w:t xml:space="preserve">    implementation "androidx.room:room-paging:2.5.0-alpha01"</w:t>
      </w:r>
    </w:p>
    <w:p w14:paraId="432D5B3E" w14:textId="77777777" w:rsidR="001A70DF" w:rsidRDefault="001A70DF" w:rsidP="0035425C">
      <w:pPr>
        <w:pStyle w:val="a6"/>
        <w:ind w:firstLine="180"/>
      </w:pPr>
      <w:r>
        <w:t>}</w:t>
      </w:r>
    </w:p>
    <w:p w14:paraId="70859540" w14:textId="17CDC729" w:rsidR="0035425C" w:rsidRDefault="002D6CD5" w:rsidP="002D6CD5">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87</w:t>
      </w:r>
      <w:r w:rsidR="00BA5EDF">
        <w:fldChar w:fldCharType="end"/>
      </w:r>
    </w:p>
    <w:p w14:paraId="5DAAAD0A" w14:textId="77777777" w:rsidR="001A70DF" w:rsidRDefault="001A70DF" w:rsidP="001A70DF">
      <w:pPr>
        <w:ind w:firstLine="420"/>
      </w:pPr>
      <w:r>
        <w:t xml:space="preserve">Room </w:t>
      </w:r>
      <w:r>
        <w:t>包含三个主要组件：</w:t>
      </w:r>
    </w:p>
    <w:p w14:paraId="31824F67" w14:textId="77777777" w:rsidR="001A70DF" w:rsidRDefault="001A70DF" w:rsidP="006B6F8B">
      <w:pPr>
        <w:pStyle w:val="a"/>
        <w:ind w:firstLine="360"/>
      </w:pPr>
      <w:r>
        <w:rPr>
          <w:rFonts w:hint="eastAsia"/>
        </w:rPr>
        <w:t>数据库类，用于保存数据库并作为应用持久性数据底层连接的主要访问点。</w:t>
      </w:r>
    </w:p>
    <w:p w14:paraId="6F2D02D9" w14:textId="77777777" w:rsidR="001A70DF" w:rsidRDefault="001A70DF" w:rsidP="006B6F8B">
      <w:pPr>
        <w:pStyle w:val="a"/>
        <w:ind w:firstLine="360"/>
      </w:pPr>
      <w:r>
        <w:rPr>
          <w:rFonts w:hint="eastAsia"/>
        </w:rPr>
        <w:t>数据实体，用于表示应用的数据库中的表。</w:t>
      </w:r>
    </w:p>
    <w:p w14:paraId="2CD33645" w14:textId="1FCF7C7E" w:rsidR="001A70DF" w:rsidRDefault="001A70DF" w:rsidP="006B6F8B">
      <w:pPr>
        <w:pStyle w:val="a"/>
        <w:ind w:firstLine="360"/>
      </w:pPr>
      <w:r>
        <w:rPr>
          <w:rFonts w:hint="eastAsia"/>
        </w:rPr>
        <w:t>数据访问对象</w:t>
      </w:r>
      <w:r>
        <w:t xml:space="preserve"> (DAO)</w:t>
      </w:r>
      <w:r>
        <w:t>，提供应用可用于查询、更新、插入和删除数据库中的数据的方法。</w:t>
      </w:r>
    </w:p>
    <w:p w14:paraId="286FD67F" w14:textId="6A12FF0A" w:rsidR="00456D15" w:rsidRDefault="001A70DF" w:rsidP="001A70DF">
      <w:pPr>
        <w:ind w:firstLine="420"/>
      </w:pPr>
      <w:r>
        <w:rPr>
          <w:rFonts w:hint="eastAsia"/>
        </w:rPr>
        <w:t>数据库类为应用提供与该数据库关联的</w:t>
      </w:r>
      <w:r>
        <w:t xml:space="preserve"> DAO </w:t>
      </w:r>
      <w:r>
        <w:t>的实例。反过来，应用可以使用</w:t>
      </w:r>
      <w:r>
        <w:t xml:space="preserve"> DAO </w:t>
      </w:r>
      <w:r>
        <w:t>从数据库中检索数据，作为关联的数据实体对象的实例。此外，应用还可以使用定义的数据实体更新相应表中的行，或者创建新行供插入。</w:t>
      </w:r>
      <w:r w:rsidR="0072331B">
        <w:fldChar w:fldCharType="begin"/>
      </w:r>
      <w:r w:rsidR="0072331B">
        <w:instrText xml:space="preserve"> REF _Ref99379317 \h </w:instrText>
      </w:r>
      <w:r w:rsidR="0072331B">
        <w:fldChar w:fldCharType="separate"/>
      </w:r>
      <w:r w:rsidR="00542CC1">
        <w:t>图</w:t>
      </w:r>
      <w:r w:rsidR="00542CC1">
        <w:t xml:space="preserve"> </w:t>
      </w:r>
      <w:r w:rsidR="00542CC1">
        <w:rPr>
          <w:noProof/>
        </w:rPr>
        <w:t>7</w:t>
      </w:r>
      <w:r w:rsidR="00542CC1">
        <w:noBreakHyphen/>
      </w:r>
      <w:r w:rsidR="00542CC1">
        <w:rPr>
          <w:noProof/>
        </w:rPr>
        <w:t>6</w:t>
      </w:r>
      <w:r w:rsidR="0072331B">
        <w:fldChar w:fldCharType="end"/>
      </w:r>
      <w:r>
        <w:t>说明了</w:t>
      </w:r>
      <w:r>
        <w:t xml:space="preserve"> Room </w:t>
      </w:r>
      <w:r>
        <w:t>的不同组件之间的关系。</w:t>
      </w:r>
    </w:p>
    <w:p w14:paraId="6BA933F0" w14:textId="4D157248" w:rsidR="001A70DF" w:rsidRDefault="001A70DF" w:rsidP="00A05A12">
      <w:pPr>
        <w:ind w:firstLine="420"/>
        <w:jc w:val="center"/>
      </w:pPr>
      <w:r>
        <w:rPr>
          <w:noProof/>
        </w:rPr>
        <w:drawing>
          <wp:inline distT="0" distB="0" distL="0" distR="0" wp14:anchorId="4FF7459C" wp14:editId="71383217">
            <wp:extent cx="2324100" cy="2099437"/>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31513" cy="2106133"/>
                    </a:xfrm>
                    <a:prstGeom prst="rect">
                      <a:avLst/>
                    </a:prstGeom>
                    <a:noFill/>
                    <a:ln>
                      <a:noFill/>
                    </a:ln>
                  </pic:spPr>
                </pic:pic>
              </a:graphicData>
            </a:graphic>
          </wp:inline>
        </w:drawing>
      </w:r>
    </w:p>
    <w:p w14:paraId="5743E4B4" w14:textId="78989F6A" w:rsidR="00574182" w:rsidRDefault="0072331B" w:rsidP="0072331B">
      <w:pPr>
        <w:pStyle w:val="a5"/>
        <w:ind w:firstLine="361"/>
      </w:pPr>
      <w:bookmarkStart w:id="9" w:name="_Ref99379317"/>
      <w:r>
        <w:t>图</w:t>
      </w:r>
      <w:r>
        <w:t xml:space="preserve"> </w:t>
      </w:r>
      <w:r w:rsidR="006F6ADA">
        <w:fldChar w:fldCharType="begin"/>
      </w:r>
      <w:r w:rsidR="006F6ADA">
        <w:instrText xml:space="preserve"> STYLEREF 1 \s </w:instrText>
      </w:r>
      <w:r w:rsidR="006F6ADA">
        <w:fldChar w:fldCharType="separate"/>
      </w:r>
      <w:r w:rsidR="0027238B">
        <w:rPr>
          <w:noProof/>
        </w:rPr>
        <w:t>7</w:t>
      </w:r>
      <w:r w:rsidR="006F6ADA">
        <w:rPr>
          <w:noProof/>
        </w:rPr>
        <w:fldChar w:fldCharType="end"/>
      </w:r>
      <w:r w:rsidR="0027238B">
        <w:noBreakHyphen/>
      </w:r>
      <w:r w:rsidR="0027238B">
        <w:fldChar w:fldCharType="begin"/>
      </w:r>
      <w:r w:rsidR="0027238B">
        <w:instrText xml:space="preserve"> SEQ </w:instrText>
      </w:r>
      <w:r w:rsidR="0027238B">
        <w:instrText>图</w:instrText>
      </w:r>
      <w:r w:rsidR="0027238B">
        <w:instrText xml:space="preserve"> \* ARABIC \s 1 </w:instrText>
      </w:r>
      <w:r w:rsidR="0027238B">
        <w:fldChar w:fldCharType="separate"/>
      </w:r>
      <w:r w:rsidR="0027238B">
        <w:rPr>
          <w:noProof/>
        </w:rPr>
        <w:t>6</w:t>
      </w:r>
      <w:r w:rsidR="0027238B">
        <w:fldChar w:fldCharType="end"/>
      </w:r>
      <w:bookmarkEnd w:id="9"/>
      <w:r>
        <w:t xml:space="preserve"> </w:t>
      </w:r>
      <w:r w:rsidR="00574182">
        <w:t xml:space="preserve">Room </w:t>
      </w:r>
      <w:r w:rsidR="00574182">
        <w:t>库架构的示意图。</w:t>
      </w:r>
    </w:p>
    <w:p w14:paraId="108AB873" w14:textId="590A9175" w:rsidR="002539FE" w:rsidRPr="002539FE" w:rsidRDefault="002539FE" w:rsidP="002539FE">
      <w:pPr>
        <w:ind w:firstLine="420"/>
      </w:pPr>
      <w:r w:rsidRPr="002539FE">
        <w:rPr>
          <w:rFonts w:hint="eastAsia"/>
        </w:rPr>
        <w:t>介绍了具有单个数据实体和单个</w:t>
      </w:r>
      <w:r w:rsidRPr="002539FE">
        <w:t xml:space="preserve"> DAO </w:t>
      </w:r>
      <w:r w:rsidRPr="002539FE">
        <w:t>的</w:t>
      </w:r>
      <w:r w:rsidRPr="002539FE">
        <w:t xml:space="preserve"> Room </w:t>
      </w:r>
      <w:r w:rsidRPr="002539FE">
        <w:t>数据库实现示例。以下代码定义了一个</w:t>
      </w:r>
      <w:r w:rsidRPr="002539FE">
        <w:t xml:space="preserve"> User </w:t>
      </w:r>
      <w:r w:rsidRPr="002539FE">
        <w:t>数据实体。</w:t>
      </w:r>
      <w:r w:rsidRPr="002539FE">
        <w:t xml:space="preserve">User </w:t>
      </w:r>
      <w:r w:rsidRPr="002539FE">
        <w:t>的每个实例都代表应用数据库中</w:t>
      </w:r>
      <w:r w:rsidRPr="002539FE">
        <w:t xml:space="preserve"> user </w:t>
      </w:r>
      <w:r w:rsidRPr="002539FE">
        <w:t>表中的一行。</w:t>
      </w:r>
    </w:p>
    <w:p w14:paraId="396B67E1" w14:textId="77777777" w:rsidR="00574182" w:rsidRPr="002539FE" w:rsidRDefault="00574182" w:rsidP="002539FE">
      <w:pPr>
        <w:pStyle w:val="a6"/>
        <w:ind w:firstLine="180"/>
      </w:pPr>
      <w:r w:rsidRPr="002539FE">
        <w:t>@Entity</w:t>
      </w:r>
    </w:p>
    <w:p w14:paraId="687CF30F" w14:textId="77777777" w:rsidR="00574182" w:rsidRPr="002539FE" w:rsidRDefault="00574182" w:rsidP="002539FE">
      <w:pPr>
        <w:pStyle w:val="a6"/>
        <w:ind w:firstLine="180"/>
      </w:pPr>
      <w:r w:rsidRPr="002539FE">
        <w:t>public class User {</w:t>
      </w:r>
    </w:p>
    <w:p w14:paraId="1C857BDD" w14:textId="77777777" w:rsidR="00574182" w:rsidRPr="002539FE" w:rsidRDefault="00574182" w:rsidP="002539FE">
      <w:pPr>
        <w:pStyle w:val="a6"/>
        <w:ind w:firstLine="180"/>
      </w:pPr>
      <w:r w:rsidRPr="002539FE">
        <w:lastRenderedPageBreak/>
        <w:t xml:space="preserve">    @PrimaryKey</w:t>
      </w:r>
    </w:p>
    <w:p w14:paraId="47ED98F6" w14:textId="77777777" w:rsidR="00574182" w:rsidRPr="002539FE" w:rsidRDefault="00574182" w:rsidP="002539FE">
      <w:pPr>
        <w:pStyle w:val="a6"/>
        <w:ind w:firstLine="180"/>
      </w:pPr>
      <w:r w:rsidRPr="002539FE">
        <w:t xml:space="preserve">    public int </w:t>
      </w:r>
      <w:proofErr w:type="spellStart"/>
      <w:r w:rsidRPr="002539FE">
        <w:t>uid</w:t>
      </w:r>
      <w:proofErr w:type="spellEnd"/>
      <w:r w:rsidRPr="002539FE">
        <w:t>;</w:t>
      </w:r>
    </w:p>
    <w:p w14:paraId="011200BE" w14:textId="77777777" w:rsidR="00574182" w:rsidRPr="002539FE" w:rsidRDefault="00574182" w:rsidP="002539FE">
      <w:pPr>
        <w:pStyle w:val="a6"/>
        <w:ind w:firstLine="180"/>
      </w:pPr>
    </w:p>
    <w:p w14:paraId="2AB337AA" w14:textId="77777777" w:rsidR="00574182" w:rsidRPr="002539FE" w:rsidRDefault="00574182" w:rsidP="002539FE">
      <w:pPr>
        <w:pStyle w:val="a6"/>
        <w:ind w:firstLine="180"/>
      </w:pPr>
      <w:r w:rsidRPr="002539FE">
        <w:t xml:space="preserve">    @ColumnInfo(name = "</w:t>
      </w:r>
      <w:proofErr w:type="spellStart"/>
      <w:r w:rsidRPr="002539FE">
        <w:t>first_name</w:t>
      </w:r>
      <w:proofErr w:type="spellEnd"/>
      <w:r w:rsidRPr="002539FE">
        <w:t>")</w:t>
      </w:r>
    </w:p>
    <w:p w14:paraId="386B48E7" w14:textId="77777777" w:rsidR="00574182" w:rsidRPr="002539FE" w:rsidRDefault="00574182" w:rsidP="002539FE">
      <w:pPr>
        <w:pStyle w:val="a6"/>
        <w:ind w:firstLine="180"/>
      </w:pPr>
      <w:r w:rsidRPr="002539FE">
        <w:t xml:space="preserve">    public String </w:t>
      </w:r>
      <w:proofErr w:type="spellStart"/>
      <w:r w:rsidRPr="002539FE">
        <w:t>firstName</w:t>
      </w:r>
      <w:proofErr w:type="spellEnd"/>
      <w:r w:rsidRPr="002539FE">
        <w:t>;</w:t>
      </w:r>
    </w:p>
    <w:p w14:paraId="06D8AA97" w14:textId="77777777" w:rsidR="00574182" w:rsidRPr="002539FE" w:rsidRDefault="00574182" w:rsidP="002539FE">
      <w:pPr>
        <w:pStyle w:val="a6"/>
        <w:ind w:firstLine="180"/>
      </w:pPr>
    </w:p>
    <w:p w14:paraId="4115046C" w14:textId="77777777" w:rsidR="00574182" w:rsidRPr="002539FE" w:rsidRDefault="00574182" w:rsidP="002539FE">
      <w:pPr>
        <w:pStyle w:val="a6"/>
        <w:ind w:firstLine="180"/>
      </w:pPr>
      <w:r w:rsidRPr="002539FE">
        <w:t xml:space="preserve">    @ColumnInfo(name = "</w:t>
      </w:r>
      <w:proofErr w:type="spellStart"/>
      <w:r w:rsidRPr="002539FE">
        <w:t>last_name</w:t>
      </w:r>
      <w:proofErr w:type="spellEnd"/>
      <w:r w:rsidRPr="002539FE">
        <w:t>")</w:t>
      </w:r>
    </w:p>
    <w:p w14:paraId="5E578B75" w14:textId="77777777" w:rsidR="00574182" w:rsidRPr="002539FE" w:rsidRDefault="00574182" w:rsidP="002539FE">
      <w:pPr>
        <w:pStyle w:val="a6"/>
        <w:ind w:firstLine="180"/>
      </w:pPr>
      <w:r w:rsidRPr="002539FE">
        <w:t xml:space="preserve">    public String </w:t>
      </w:r>
      <w:proofErr w:type="spellStart"/>
      <w:r w:rsidRPr="002539FE">
        <w:t>lastName</w:t>
      </w:r>
      <w:proofErr w:type="spellEnd"/>
      <w:r w:rsidRPr="002539FE">
        <w:t>;</w:t>
      </w:r>
    </w:p>
    <w:p w14:paraId="5F8DFABE" w14:textId="77777777" w:rsidR="00574182" w:rsidRPr="002539FE" w:rsidRDefault="00574182" w:rsidP="002539FE">
      <w:pPr>
        <w:pStyle w:val="a6"/>
        <w:ind w:firstLine="180"/>
      </w:pPr>
      <w:r w:rsidRPr="002539FE">
        <w:t>}</w:t>
      </w:r>
    </w:p>
    <w:p w14:paraId="16D0E1B5" w14:textId="77248EAF" w:rsidR="00574182" w:rsidRDefault="00574182" w:rsidP="00574182">
      <w:pPr>
        <w:ind w:firstLine="420"/>
      </w:pPr>
      <w:r>
        <w:rPr>
          <w:rFonts w:hint="eastAsia"/>
        </w:rPr>
        <w:t>如需详细了解</w:t>
      </w:r>
      <w:r>
        <w:t xml:space="preserve"> Room </w:t>
      </w:r>
      <w:r>
        <w:t>中的数据实体，参阅使用</w:t>
      </w:r>
      <w:r>
        <w:t xml:space="preserve"> Room </w:t>
      </w:r>
      <w:r>
        <w:t>实体定义数据。</w:t>
      </w:r>
      <w:r>
        <w:rPr>
          <w:rFonts w:hint="eastAsia"/>
        </w:rPr>
        <w:t>以下代码定义了一个名为</w:t>
      </w:r>
      <w:r>
        <w:t xml:space="preserve"> UserDao </w:t>
      </w:r>
      <w:r>
        <w:t>的</w:t>
      </w:r>
      <w:r>
        <w:t xml:space="preserve"> DAO</w:t>
      </w:r>
      <w:r>
        <w:t>。</w:t>
      </w:r>
      <w:r>
        <w:t xml:space="preserve">UserDao </w:t>
      </w:r>
      <w:r>
        <w:t>提供了应用的其余部分用于与</w:t>
      </w:r>
      <w:r>
        <w:t xml:space="preserve"> user </w:t>
      </w:r>
      <w:r>
        <w:t>表中的数据交互的方法。</w:t>
      </w:r>
    </w:p>
    <w:p w14:paraId="216FA4B8" w14:textId="77777777" w:rsidR="00574182" w:rsidRDefault="00574182" w:rsidP="0020701F">
      <w:pPr>
        <w:pStyle w:val="a6"/>
        <w:ind w:firstLine="180"/>
      </w:pPr>
      <w:r>
        <w:t>@Dao</w:t>
      </w:r>
    </w:p>
    <w:p w14:paraId="530EDD2A" w14:textId="77777777" w:rsidR="00574182" w:rsidRDefault="00574182" w:rsidP="0020701F">
      <w:pPr>
        <w:pStyle w:val="a6"/>
        <w:ind w:firstLine="180"/>
      </w:pPr>
      <w:r>
        <w:t>public interface UserDao {</w:t>
      </w:r>
    </w:p>
    <w:p w14:paraId="7C47888B" w14:textId="77777777" w:rsidR="00574182" w:rsidRDefault="00574182" w:rsidP="0020701F">
      <w:pPr>
        <w:pStyle w:val="a6"/>
        <w:ind w:firstLine="180"/>
      </w:pPr>
      <w:r>
        <w:t xml:space="preserve">    @Query("SELECT * FROM user")</w:t>
      </w:r>
    </w:p>
    <w:p w14:paraId="5F4E391A" w14:textId="77777777" w:rsidR="00574182" w:rsidRDefault="00574182" w:rsidP="0020701F">
      <w:pPr>
        <w:pStyle w:val="a6"/>
        <w:ind w:firstLine="180"/>
      </w:pPr>
      <w:r>
        <w:t xml:space="preserve">    List&lt;User&gt; </w:t>
      </w:r>
      <w:proofErr w:type="spellStart"/>
      <w:r>
        <w:t>getAll</w:t>
      </w:r>
      <w:proofErr w:type="spellEnd"/>
      <w:r>
        <w:t>();</w:t>
      </w:r>
    </w:p>
    <w:p w14:paraId="56F176FB" w14:textId="77777777" w:rsidR="00574182" w:rsidRDefault="00574182" w:rsidP="0020701F">
      <w:pPr>
        <w:pStyle w:val="a6"/>
        <w:ind w:firstLine="180"/>
      </w:pPr>
    </w:p>
    <w:p w14:paraId="086E618A" w14:textId="77777777" w:rsidR="00574182" w:rsidRDefault="00574182" w:rsidP="0020701F">
      <w:pPr>
        <w:pStyle w:val="a6"/>
        <w:ind w:firstLine="180"/>
      </w:pPr>
      <w:r>
        <w:t xml:space="preserve">    @Query("SELECT * FROM user WHERE </w:t>
      </w:r>
      <w:proofErr w:type="spellStart"/>
      <w:r>
        <w:t>uid</w:t>
      </w:r>
      <w:proofErr w:type="spellEnd"/>
      <w:r>
        <w:t xml:space="preserve"> IN (:</w:t>
      </w:r>
      <w:proofErr w:type="spellStart"/>
      <w:r>
        <w:t>userIds</w:t>
      </w:r>
      <w:proofErr w:type="spellEnd"/>
      <w:r>
        <w:t>)")</w:t>
      </w:r>
    </w:p>
    <w:p w14:paraId="0DA0A342" w14:textId="77777777" w:rsidR="00574182" w:rsidRDefault="00574182" w:rsidP="0020701F">
      <w:pPr>
        <w:pStyle w:val="a6"/>
        <w:ind w:firstLine="180"/>
      </w:pPr>
      <w:r>
        <w:t xml:space="preserve">    List&lt;User&gt; </w:t>
      </w:r>
      <w:proofErr w:type="spellStart"/>
      <w:r>
        <w:t>loadAllByIds</w:t>
      </w:r>
      <w:proofErr w:type="spellEnd"/>
      <w:r>
        <w:t xml:space="preserve">(int[] </w:t>
      </w:r>
      <w:proofErr w:type="spellStart"/>
      <w:r>
        <w:t>userIds</w:t>
      </w:r>
      <w:proofErr w:type="spellEnd"/>
      <w:r>
        <w:t>);</w:t>
      </w:r>
    </w:p>
    <w:p w14:paraId="66A3D053" w14:textId="77777777" w:rsidR="00574182" w:rsidRDefault="00574182" w:rsidP="0020701F">
      <w:pPr>
        <w:pStyle w:val="a6"/>
        <w:ind w:firstLine="180"/>
      </w:pPr>
    </w:p>
    <w:p w14:paraId="357BE695" w14:textId="77777777" w:rsidR="00574182" w:rsidRDefault="00574182" w:rsidP="0020701F">
      <w:pPr>
        <w:pStyle w:val="a6"/>
        <w:ind w:firstLine="180"/>
      </w:pPr>
      <w:r>
        <w:t xml:space="preserve">    @Query("SELECT * FROM user WHERE </w:t>
      </w:r>
      <w:proofErr w:type="spellStart"/>
      <w:r>
        <w:t>first_name</w:t>
      </w:r>
      <w:proofErr w:type="spellEnd"/>
      <w:r>
        <w:t xml:space="preserve"> LIKE :first AND " +</w:t>
      </w:r>
    </w:p>
    <w:p w14:paraId="6D49A137" w14:textId="77777777" w:rsidR="00574182" w:rsidRDefault="00574182" w:rsidP="0020701F">
      <w:pPr>
        <w:pStyle w:val="a6"/>
        <w:ind w:firstLine="180"/>
      </w:pPr>
      <w:r>
        <w:t xml:space="preserve">           "</w:t>
      </w:r>
      <w:proofErr w:type="spellStart"/>
      <w:r>
        <w:t>last_name</w:t>
      </w:r>
      <w:proofErr w:type="spellEnd"/>
      <w:r>
        <w:t xml:space="preserve"> LIKE :last LIMIT 1")</w:t>
      </w:r>
    </w:p>
    <w:p w14:paraId="3CBAB8EF" w14:textId="77777777" w:rsidR="00574182" w:rsidRDefault="00574182" w:rsidP="0020701F">
      <w:pPr>
        <w:pStyle w:val="a6"/>
        <w:ind w:firstLine="180"/>
      </w:pPr>
      <w:r>
        <w:t xml:space="preserve">    User </w:t>
      </w:r>
      <w:proofErr w:type="spellStart"/>
      <w:r>
        <w:t>findByName</w:t>
      </w:r>
      <w:proofErr w:type="spellEnd"/>
      <w:r>
        <w:t>(String first, String last);</w:t>
      </w:r>
    </w:p>
    <w:p w14:paraId="62558FB3" w14:textId="77777777" w:rsidR="00574182" w:rsidRDefault="00574182" w:rsidP="0020701F">
      <w:pPr>
        <w:pStyle w:val="a6"/>
        <w:ind w:firstLine="180"/>
      </w:pPr>
    </w:p>
    <w:p w14:paraId="0776AEEE" w14:textId="77777777" w:rsidR="00574182" w:rsidRDefault="00574182" w:rsidP="0020701F">
      <w:pPr>
        <w:pStyle w:val="a6"/>
        <w:ind w:firstLine="180"/>
      </w:pPr>
      <w:r>
        <w:t xml:space="preserve">    @Insert</w:t>
      </w:r>
    </w:p>
    <w:p w14:paraId="6F219F53" w14:textId="77777777" w:rsidR="00574182" w:rsidRDefault="00574182" w:rsidP="0020701F">
      <w:pPr>
        <w:pStyle w:val="a6"/>
        <w:ind w:firstLine="180"/>
      </w:pPr>
      <w:r>
        <w:t xml:space="preserve">    void </w:t>
      </w:r>
      <w:proofErr w:type="spellStart"/>
      <w:r>
        <w:t>insertAll</w:t>
      </w:r>
      <w:proofErr w:type="spellEnd"/>
      <w:r>
        <w:t>(User... users);</w:t>
      </w:r>
    </w:p>
    <w:p w14:paraId="77EA1C33" w14:textId="77777777" w:rsidR="00574182" w:rsidRDefault="00574182" w:rsidP="0020701F">
      <w:pPr>
        <w:pStyle w:val="a6"/>
        <w:ind w:firstLine="180"/>
      </w:pPr>
    </w:p>
    <w:p w14:paraId="6B48C3D7" w14:textId="77777777" w:rsidR="00574182" w:rsidRDefault="00574182" w:rsidP="0020701F">
      <w:pPr>
        <w:pStyle w:val="a6"/>
        <w:ind w:firstLine="180"/>
      </w:pPr>
      <w:r>
        <w:t xml:space="preserve">    @Delete</w:t>
      </w:r>
    </w:p>
    <w:p w14:paraId="618DFDEC" w14:textId="77777777" w:rsidR="00574182" w:rsidRDefault="00574182" w:rsidP="0020701F">
      <w:pPr>
        <w:pStyle w:val="a6"/>
        <w:ind w:firstLine="180"/>
      </w:pPr>
      <w:r>
        <w:t xml:space="preserve">    void delete(User user);</w:t>
      </w:r>
    </w:p>
    <w:p w14:paraId="1F533974" w14:textId="77777777" w:rsidR="00574182" w:rsidRDefault="00574182" w:rsidP="0020701F">
      <w:pPr>
        <w:pStyle w:val="a6"/>
        <w:ind w:firstLine="180"/>
      </w:pPr>
      <w:r>
        <w:t>}</w:t>
      </w:r>
    </w:p>
    <w:p w14:paraId="120F2408" w14:textId="37395199" w:rsidR="002539FE" w:rsidRDefault="002539FE" w:rsidP="002539FE">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88</w:t>
      </w:r>
      <w:r w:rsidR="00BA5EDF">
        <w:fldChar w:fldCharType="end"/>
      </w:r>
    </w:p>
    <w:p w14:paraId="61C45A37" w14:textId="7D466EA1" w:rsidR="00574182" w:rsidRDefault="00574182" w:rsidP="00574182">
      <w:pPr>
        <w:ind w:firstLine="420"/>
      </w:pPr>
      <w:r>
        <w:rPr>
          <w:rFonts w:hint="eastAsia"/>
        </w:rPr>
        <w:lastRenderedPageBreak/>
        <w:t>以下代码定义了用于保存数据库的</w:t>
      </w:r>
      <w:r>
        <w:t xml:space="preserve"> </w:t>
      </w:r>
      <w:proofErr w:type="spellStart"/>
      <w:r>
        <w:t>AppDatabase</w:t>
      </w:r>
      <w:proofErr w:type="spellEnd"/>
      <w:r>
        <w:t xml:space="preserve"> </w:t>
      </w:r>
      <w:r>
        <w:t>类。</w:t>
      </w:r>
      <w:r>
        <w:t xml:space="preserve"> </w:t>
      </w:r>
      <w:proofErr w:type="spellStart"/>
      <w:r>
        <w:t>AppDatabase</w:t>
      </w:r>
      <w:proofErr w:type="spellEnd"/>
      <w:r>
        <w:t xml:space="preserve"> </w:t>
      </w:r>
      <w:r>
        <w:t>定义数据库配置，并作为应用对持久性数据的主要访问点。数据库类必须满足以下条件：</w:t>
      </w:r>
    </w:p>
    <w:p w14:paraId="74B0D9E1" w14:textId="77777777" w:rsidR="00574182" w:rsidRDefault="00574182" w:rsidP="00EA2990">
      <w:pPr>
        <w:pStyle w:val="a"/>
        <w:ind w:firstLine="360"/>
      </w:pPr>
      <w:r>
        <w:rPr>
          <w:rFonts w:hint="eastAsia"/>
        </w:rPr>
        <w:t>该类必须带有</w:t>
      </w:r>
      <w:r>
        <w:t xml:space="preserve"> @Database </w:t>
      </w:r>
      <w:r>
        <w:t>注解，该注解包含列出所有与数据库关联的数据实体的</w:t>
      </w:r>
      <w:r>
        <w:t xml:space="preserve"> entities </w:t>
      </w:r>
      <w:r>
        <w:t>数组。</w:t>
      </w:r>
    </w:p>
    <w:p w14:paraId="3FA378EF" w14:textId="77777777" w:rsidR="00574182" w:rsidRDefault="00574182" w:rsidP="00EA2990">
      <w:pPr>
        <w:pStyle w:val="a"/>
        <w:ind w:firstLine="360"/>
      </w:pPr>
      <w:r>
        <w:rPr>
          <w:rFonts w:hint="eastAsia"/>
        </w:rPr>
        <w:t>该类必须是一个抽象类，用于扩展</w:t>
      </w:r>
      <w:r>
        <w:t xml:space="preserve"> </w:t>
      </w:r>
      <w:proofErr w:type="spellStart"/>
      <w:r>
        <w:t>RoomDatabase</w:t>
      </w:r>
      <w:proofErr w:type="spellEnd"/>
      <w:r>
        <w:t>。</w:t>
      </w:r>
    </w:p>
    <w:p w14:paraId="7D634DC0" w14:textId="77777777" w:rsidR="00574182" w:rsidRDefault="00574182" w:rsidP="00EA2990">
      <w:pPr>
        <w:pStyle w:val="a"/>
        <w:ind w:firstLine="360"/>
      </w:pPr>
      <w:r>
        <w:rPr>
          <w:rFonts w:hint="eastAsia"/>
        </w:rPr>
        <w:t>对于与数据库关联的每个</w:t>
      </w:r>
      <w:r>
        <w:t xml:space="preserve"> DAO </w:t>
      </w:r>
      <w:r>
        <w:t>类，数据库类必须定义一个具有零参数的抽象方法，并返回</w:t>
      </w:r>
      <w:r>
        <w:t xml:space="preserve"> DAO </w:t>
      </w:r>
      <w:r>
        <w:t>类的实例。</w:t>
      </w:r>
    </w:p>
    <w:p w14:paraId="39F977E1" w14:textId="77777777" w:rsidR="00574182" w:rsidRDefault="00574182" w:rsidP="009E5E14">
      <w:pPr>
        <w:pStyle w:val="a6"/>
        <w:ind w:firstLine="180"/>
      </w:pPr>
      <w:r>
        <w:t>@Database(entities = {</w:t>
      </w:r>
      <w:proofErr w:type="spellStart"/>
      <w:r>
        <w:t>User.class</w:t>
      </w:r>
      <w:proofErr w:type="spellEnd"/>
      <w:r>
        <w:t>}, version = 1)</w:t>
      </w:r>
    </w:p>
    <w:p w14:paraId="3278D2F3" w14:textId="77777777" w:rsidR="00574182" w:rsidRDefault="00574182" w:rsidP="009E5E14">
      <w:pPr>
        <w:pStyle w:val="a6"/>
        <w:ind w:firstLine="180"/>
      </w:pPr>
      <w:r>
        <w:t xml:space="preserve">public abstract class </w:t>
      </w:r>
      <w:proofErr w:type="spellStart"/>
      <w:r>
        <w:t>AppDatabase</w:t>
      </w:r>
      <w:proofErr w:type="spellEnd"/>
      <w:r>
        <w:t xml:space="preserve"> extends </w:t>
      </w:r>
      <w:proofErr w:type="spellStart"/>
      <w:r>
        <w:t>RoomDatabase</w:t>
      </w:r>
      <w:proofErr w:type="spellEnd"/>
      <w:r>
        <w:t xml:space="preserve"> {</w:t>
      </w:r>
    </w:p>
    <w:p w14:paraId="60417071" w14:textId="77777777" w:rsidR="00574182" w:rsidRDefault="00574182" w:rsidP="009E5E14">
      <w:pPr>
        <w:pStyle w:val="a6"/>
        <w:ind w:firstLine="180"/>
      </w:pPr>
      <w:r>
        <w:t xml:space="preserve">    public abstract UserDao </w:t>
      </w:r>
      <w:proofErr w:type="spellStart"/>
      <w:r>
        <w:t>userDao</w:t>
      </w:r>
      <w:proofErr w:type="spellEnd"/>
      <w:r>
        <w:t>();</w:t>
      </w:r>
    </w:p>
    <w:p w14:paraId="498399C8" w14:textId="77777777" w:rsidR="00574182" w:rsidRDefault="00574182" w:rsidP="009E5E14">
      <w:pPr>
        <w:pStyle w:val="a6"/>
        <w:ind w:firstLine="180"/>
      </w:pPr>
      <w:r>
        <w:t>}</w:t>
      </w:r>
    </w:p>
    <w:p w14:paraId="2C5B56BC" w14:textId="26179481" w:rsidR="009E5E14" w:rsidRDefault="00D453F8" w:rsidP="00D453F8">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89</w:t>
      </w:r>
      <w:r w:rsidR="00BA5EDF">
        <w:fldChar w:fldCharType="end"/>
      </w:r>
    </w:p>
    <w:p w14:paraId="3AF25A0F" w14:textId="2F41532D" w:rsidR="00574182" w:rsidRDefault="00574182" w:rsidP="00574182">
      <w:pPr>
        <w:ind w:firstLine="420"/>
      </w:pPr>
      <w:r>
        <w:rPr>
          <w:rFonts w:hint="eastAsia"/>
        </w:rPr>
        <w:t>注意：如果应用在单个进程中运行，在实例化</w:t>
      </w:r>
      <w:r>
        <w:t xml:space="preserve"> </w:t>
      </w:r>
      <w:proofErr w:type="spellStart"/>
      <w:r>
        <w:t>AppDatabase</w:t>
      </w:r>
      <w:proofErr w:type="spellEnd"/>
      <w:r>
        <w:t xml:space="preserve"> </w:t>
      </w:r>
      <w:r>
        <w:t>对象时应遵循单例设计模式。每个</w:t>
      </w:r>
      <w:r>
        <w:t xml:space="preserve"> </w:t>
      </w:r>
      <w:proofErr w:type="spellStart"/>
      <w:r>
        <w:t>RoomDatabase</w:t>
      </w:r>
      <w:proofErr w:type="spellEnd"/>
      <w:r>
        <w:t xml:space="preserve"> </w:t>
      </w:r>
      <w:r>
        <w:t>实例的成本相当高，而几乎不需要在单个进程中访问多个实例。</w:t>
      </w:r>
      <w:r>
        <w:rPr>
          <w:rFonts w:hint="eastAsia"/>
        </w:rPr>
        <w:t>如果应用在多个进程中运行，在数据库构建器调用中包含</w:t>
      </w:r>
      <w:r>
        <w:t xml:space="preserve"> </w:t>
      </w:r>
      <w:proofErr w:type="spellStart"/>
      <w:r>
        <w:t>enableMultiInstanceInvalidation</w:t>
      </w:r>
      <w:proofErr w:type="spellEnd"/>
      <w:r>
        <w:t>()</w:t>
      </w:r>
      <w:r>
        <w:t>。这样，如果在每个进程中都有一个</w:t>
      </w:r>
      <w:r>
        <w:t xml:space="preserve"> </w:t>
      </w:r>
      <w:proofErr w:type="spellStart"/>
      <w:r>
        <w:t>AppDatabase</w:t>
      </w:r>
      <w:proofErr w:type="spellEnd"/>
      <w:r>
        <w:t xml:space="preserve"> </w:t>
      </w:r>
      <w:r>
        <w:t>实例，可以在一个进程中使共享数据库文件失效，并且这种失效会自动传播到其他进程中</w:t>
      </w:r>
      <w:r>
        <w:t xml:space="preserve"> </w:t>
      </w:r>
      <w:proofErr w:type="spellStart"/>
      <w:r>
        <w:t>AppDatabase</w:t>
      </w:r>
      <w:proofErr w:type="spellEnd"/>
      <w:r>
        <w:t xml:space="preserve"> </w:t>
      </w:r>
      <w:r>
        <w:t>的实例。</w:t>
      </w:r>
      <w:r>
        <w:rPr>
          <w:rFonts w:hint="eastAsia"/>
        </w:rPr>
        <w:t>定义数据实体、</w:t>
      </w:r>
      <w:r>
        <w:t xml:space="preserve">DAO </w:t>
      </w:r>
      <w:r>
        <w:t>和数据库对象后，可以使用以下代码创建数据库实例：</w:t>
      </w:r>
    </w:p>
    <w:p w14:paraId="468BAAE5" w14:textId="77777777" w:rsidR="00574182" w:rsidRPr="00180E62" w:rsidRDefault="00574182" w:rsidP="00180E62">
      <w:pPr>
        <w:pStyle w:val="a6"/>
        <w:ind w:firstLine="180"/>
      </w:pPr>
      <w:proofErr w:type="spellStart"/>
      <w:r w:rsidRPr="00180E62">
        <w:t>AppDatabase</w:t>
      </w:r>
      <w:proofErr w:type="spellEnd"/>
      <w:r w:rsidRPr="00180E62">
        <w:t xml:space="preserve"> </w:t>
      </w:r>
      <w:proofErr w:type="spellStart"/>
      <w:r w:rsidRPr="00180E62">
        <w:t>db</w:t>
      </w:r>
      <w:proofErr w:type="spellEnd"/>
      <w:r w:rsidRPr="00180E62">
        <w:t xml:space="preserve"> = </w:t>
      </w:r>
      <w:proofErr w:type="spellStart"/>
      <w:r w:rsidRPr="00180E62">
        <w:t>Room.databaseBuilder</w:t>
      </w:r>
      <w:proofErr w:type="spellEnd"/>
      <w:r w:rsidRPr="00180E62">
        <w:t>(</w:t>
      </w:r>
      <w:proofErr w:type="spellStart"/>
      <w:r w:rsidRPr="00180E62">
        <w:t>getApplicationContext</w:t>
      </w:r>
      <w:proofErr w:type="spellEnd"/>
      <w:r w:rsidRPr="00180E62">
        <w:t>(),</w:t>
      </w:r>
    </w:p>
    <w:p w14:paraId="7727E336" w14:textId="1DF25CF4" w:rsidR="00574182" w:rsidRPr="00180E62" w:rsidRDefault="00574182" w:rsidP="00180E62">
      <w:pPr>
        <w:pStyle w:val="a6"/>
        <w:ind w:firstLine="180"/>
      </w:pPr>
      <w:r w:rsidRPr="00180E62">
        <w:t xml:space="preserve">        </w:t>
      </w:r>
      <w:proofErr w:type="spellStart"/>
      <w:r w:rsidRPr="00180E62">
        <w:t>AppDatabase.class</w:t>
      </w:r>
      <w:proofErr w:type="spellEnd"/>
      <w:r w:rsidRPr="00180E62">
        <w:t>, "database-name").build();</w:t>
      </w:r>
    </w:p>
    <w:p w14:paraId="75E4BF19" w14:textId="240CE5CF" w:rsidR="004D0039" w:rsidRDefault="00180E62" w:rsidP="00180E62">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90</w:t>
      </w:r>
      <w:r w:rsidR="00BA5EDF">
        <w:fldChar w:fldCharType="end"/>
      </w:r>
    </w:p>
    <w:p w14:paraId="711C608D" w14:textId="7820A1A9" w:rsidR="00574182" w:rsidRDefault="00574182" w:rsidP="00574182">
      <w:pPr>
        <w:ind w:firstLine="420"/>
      </w:pPr>
      <w:r>
        <w:rPr>
          <w:rFonts w:hint="eastAsia"/>
        </w:rPr>
        <w:t>然后，可以使用</w:t>
      </w:r>
      <w:r>
        <w:t xml:space="preserve"> </w:t>
      </w:r>
      <w:proofErr w:type="spellStart"/>
      <w:r>
        <w:t>AppDatabase</w:t>
      </w:r>
      <w:proofErr w:type="spellEnd"/>
      <w:r>
        <w:t xml:space="preserve"> </w:t>
      </w:r>
      <w:r>
        <w:t>中的抽象方法获取</w:t>
      </w:r>
      <w:r>
        <w:t xml:space="preserve"> DAO </w:t>
      </w:r>
      <w:r>
        <w:t>的实例，转而可以使用</w:t>
      </w:r>
      <w:r>
        <w:t xml:space="preserve"> DAO </w:t>
      </w:r>
      <w:r>
        <w:t>实例中的方法与数据库进行交互：</w:t>
      </w:r>
    </w:p>
    <w:p w14:paraId="2C0704F2" w14:textId="77777777" w:rsidR="00574182" w:rsidRPr="005C6ACB" w:rsidRDefault="00574182" w:rsidP="005C6ACB">
      <w:pPr>
        <w:pStyle w:val="a6"/>
        <w:ind w:firstLine="180"/>
      </w:pPr>
      <w:r w:rsidRPr="005C6ACB">
        <w:t xml:space="preserve">UserDao </w:t>
      </w:r>
      <w:proofErr w:type="spellStart"/>
      <w:r w:rsidRPr="005C6ACB">
        <w:t>userDao</w:t>
      </w:r>
      <w:proofErr w:type="spellEnd"/>
      <w:r w:rsidRPr="005C6ACB">
        <w:t xml:space="preserve"> = </w:t>
      </w:r>
      <w:proofErr w:type="spellStart"/>
      <w:r w:rsidRPr="005C6ACB">
        <w:t>db.userDao</w:t>
      </w:r>
      <w:proofErr w:type="spellEnd"/>
      <w:r w:rsidRPr="005C6ACB">
        <w:t>();</w:t>
      </w:r>
    </w:p>
    <w:p w14:paraId="4ACE2393" w14:textId="7F60DD75" w:rsidR="001A70DF" w:rsidRPr="005C6ACB" w:rsidRDefault="00574182" w:rsidP="005C6ACB">
      <w:pPr>
        <w:pStyle w:val="a6"/>
        <w:ind w:firstLine="180"/>
      </w:pPr>
      <w:r w:rsidRPr="005C6ACB">
        <w:t xml:space="preserve">List&lt;User&gt; users = </w:t>
      </w:r>
      <w:proofErr w:type="spellStart"/>
      <w:r w:rsidRPr="005C6ACB">
        <w:t>userDao.getAll</w:t>
      </w:r>
      <w:proofErr w:type="spellEnd"/>
      <w:r w:rsidRPr="005C6ACB">
        <w:t>();</w:t>
      </w:r>
    </w:p>
    <w:p w14:paraId="421CDE72" w14:textId="19FC41B1" w:rsidR="00180E62" w:rsidRDefault="005C6ACB" w:rsidP="005C6ACB">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91</w:t>
      </w:r>
      <w:r w:rsidR="00BA5EDF">
        <w:fldChar w:fldCharType="end"/>
      </w:r>
    </w:p>
    <w:p w14:paraId="4C426ED1" w14:textId="62677BCD" w:rsidR="00E27F18" w:rsidRDefault="00E27F18" w:rsidP="00E27F18">
      <w:pPr>
        <w:ind w:firstLine="420"/>
      </w:pPr>
      <w:r>
        <w:t xml:space="preserve">2.1.0 </w:t>
      </w:r>
      <w:r>
        <w:t>及更高版本的</w:t>
      </w:r>
      <w:r>
        <w:t xml:space="preserve"> Room </w:t>
      </w:r>
      <w:r>
        <w:t>持久性库为</w:t>
      </w:r>
      <w:r>
        <w:t xml:space="preserve"> SQLite </w:t>
      </w:r>
      <w:r>
        <w:t>数据库视图提供了支持，从而允许将查询封装到类中。</w:t>
      </w:r>
      <w:r>
        <w:t xml:space="preserve">Room </w:t>
      </w:r>
      <w:r>
        <w:t>将这些查询支持的类称为视图，在</w:t>
      </w:r>
      <w:r>
        <w:t xml:space="preserve"> DAO </w:t>
      </w:r>
      <w:r>
        <w:t>中使用时，它们的行为与简单数据对象的行为相同。</w:t>
      </w:r>
      <w:r>
        <w:rPr>
          <w:rFonts w:hint="eastAsia"/>
        </w:rPr>
        <w:t>注意：与实体类似，可以针对视图运行</w:t>
      </w:r>
      <w:r>
        <w:t xml:space="preserve"> SELECT </w:t>
      </w:r>
      <w:r>
        <w:t>语句。不过，无法针对视图运行</w:t>
      </w:r>
      <w:r>
        <w:t xml:space="preserve"> INSERT</w:t>
      </w:r>
      <w:r>
        <w:t>、</w:t>
      </w:r>
      <w:r>
        <w:t xml:space="preserve">UPDATE </w:t>
      </w:r>
      <w:r>
        <w:t>或</w:t>
      </w:r>
      <w:r>
        <w:t xml:space="preserve"> DELETE </w:t>
      </w:r>
      <w:r>
        <w:t>语句。</w:t>
      </w:r>
      <w:r>
        <w:rPr>
          <w:rFonts w:hint="eastAsia"/>
        </w:rPr>
        <w:t>如需创建视图，将</w:t>
      </w:r>
      <w:r>
        <w:t xml:space="preserve"> @DatabaseView </w:t>
      </w:r>
      <w:r>
        <w:t>注释添加到类中。将注释的值设为类应该表示的查询。</w:t>
      </w:r>
      <w:r>
        <w:rPr>
          <w:rFonts w:hint="eastAsia"/>
        </w:rPr>
        <w:t>以下代码段提供了一个视图示例：</w:t>
      </w:r>
    </w:p>
    <w:p w14:paraId="72655584" w14:textId="77777777" w:rsidR="00E27F18" w:rsidRDefault="00E27F18" w:rsidP="00E242C5">
      <w:pPr>
        <w:pStyle w:val="a6"/>
        <w:ind w:firstLine="180"/>
      </w:pPr>
      <w:r>
        <w:t xml:space="preserve">@DatabaseView("SELECT user.id, user.name, </w:t>
      </w:r>
      <w:proofErr w:type="spellStart"/>
      <w:r>
        <w:t>user.departmentId</w:t>
      </w:r>
      <w:proofErr w:type="spellEnd"/>
      <w:r>
        <w:t>," +</w:t>
      </w:r>
    </w:p>
    <w:p w14:paraId="348EA4F6" w14:textId="77777777" w:rsidR="00E27F18" w:rsidRDefault="00E27F18" w:rsidP="00E242C5">
      <w:pPr>
        <w:pStyle w:val="a6"/>
        <w:ind w:firstLine="180"/>
      </w:pPr>
      <w:r>
        <w:lastRenderedPageBreak/>
        <w:t xml:space="preserve">        "department.name AS </w:t>
      </w:r>
      <w:proofErr w:type="spellStart"/>
      <w:r>
        <w:t>departmentName</w:t>
      </w:r>
      <w:proofErr w:type="spellEnd"/>
      <w:r>
        <w:t xml:space="preserve"> FROM user " +</w:t>
      </w:r>
    </w:p>
    <w:p w14:paraId="5F5B3C85" w14:textId="77777777" w:rsidR="00E27F18" w:rsidRDefault="00E27F18" w:rsidP="00E242C5">
      <w:pPr>
        <w:pStyle w:val="a6"/>
        <w:ind w:firstLine="180"/>
      </w:pPr>
      <w:r>
        <w:t xml:space="preserve">        "INNER JOIN department ON </w:t>
      </w:r>
      <w:proofErr w:type="spellStart"/>
      <w:r>
        <w:t>user.departmentId</w:t>
      </w:r>
      <w:proofErr w:type="spellEnd"/>
      <w:r>
        <w:t xml:space="preserve"> = department.id")</w:t>
      </w:r>
    </w:p>
    <w:p w14:paraId="4A2D9B46" w14:textId="77777777" w:rsidR="00E27F18" w:rsidRDefault="00E27F18" w:rsidP="00E242C5">
      <w:pPr>
        <w:pStyle w:val="a6"/>
        <w:ind w:firstLine="180"/>
      </w:pPr>
      <w:r>
        <w:t xml:space="preserve">data class </w:t>
      </w:r>
      <w:proofErr w:type="spellStart"/>
      <w:r>
        <w:t>UserDetail</w:t>
      </w:r>
      <w:proofErr w:type="spellEnd"/>
      <w:r>
        <w:t>(</w:t>
      </w:r>
    </w:p>
    <w:p w14:paraId="52AAA7EB" w14:textId="77777777" w:rsidR="00E27F18" w:rsidRDefault="00E27F18" w:rsidP="00E242C5">
      <w:pPr>
        <w:pStyle w:val="a6"/>
        <w:ind w:firstLine="180"/>
      </w:pPr>
      <w:r>
        <w:t xml:space="preserve">    </w:t>
      </w:r>
      <w:proofErr w:type="spellStart"/>
      <w:r>
        <w:t>val</w:t>
      </w:r>
      <w:proofErr w:type="spellEnd"/>
      <w:r>
        <w:t xml:space="preserve"> id: Long,</w:t>
      </w:r>
    </w:p>
    <w:p w14:paraId="77F8B3E4" w14:textId="77777777" w:rsidR="00E27F18" w:rsidRDefault="00E27F18" w:rsidP="00E242C5">
      <w:pPr>
        <w:pStyle w:val="a6"/>
        <w:ind w:firstLine="180"/>
      </w:pPr>
      <w:r>
        <w:t xml:space="preserve">    </w:t>
      </w:r>
      <w:proofErr w:type="spellStart"/>
      <w:r>
        <w:t>val</w:t>
      </w:r>
      <w:proofErr w:type="spellEnd"/>
      <w:r>
        <w:t xml:space="preserve"> name: String?,</w:t>
      </w:r>
    </w:p>
    <w:p w14:paraId="1B1A23A6" w14:textId="77777777" w:rsidR="00E27F18" w:rsidRDefault="00E27F18" w:rsidP="00E242C5">
      <w:pPr>
        <w:pStyle w:val="a6"/>
        <w:ind w:firstLine="180"/>
      </w:pPr>
      <w:r>
        <w:t xml:space="preserve">    </w:t>
      </w:r>
      <w:proofErr w:type="spellStart"/>
      <w:r>
        <w:t>val</w:t>
      </w:r>
      <w:proofErr w:type="spellEnd"/>
      <w:r>
        <w:t xml:space="preserve"> </w:t>
      </w:r>
      <w:proofErr w:type="spellStart"/>
      <w:r>
        <w:t>departmentId</w:t>
      </w:r>
      <w:proofErr w:type="spellEnd"/>
      <w:r>
        <w:t>: Long,</w:t>
      </w:r>
    </w:p>
    <w:p w14:paraId="54D6477C" w14:textId="77777777" w:rsidR="00E27F18" w:rsidRDefault="00E27F18" w:rsidP="00E242C5">
      <w:pPr>
        <w:pStyle w:val="a6"/>
        <w:ind w:firstLine="180"/>
      </w:pPr>
      <w:r>
        <w:t xml:space="preserve">    </w:t>
      </w:r>
      <w:proofErr w:type="spellStart"/>
      <w:r>
        <w:t>val</w:t>
      </w:r>
      <w:proofErr w:type="spellEnd"/>
      <w:r>
        <w:t xml:space="preserve"> </w:t>
      </w:r>
      <w:proofErr w:type="spellStart"/>
      <w:r>
        <w:t>departmentName</w:t>
      </w:r>
      <w:proofErr w:type="spellEnd"/>
      <w:r>
        <w:t>: String?</w:t>
      </w:r>
    </w:p>
    <w:p w14:paraId="3B813205" w14:textId="77777777" w:rsidR="00E27F18" w:rsidRDefault="00E27F18" w:rsidP="00E242C5">
      <w:pPr>
        <w:pStyle w:val="a6"/>
        <w:ind w:firstLine="180"/>
      </w:pPr>
      <w:r>
        <w:t>)</w:t>
      </w:r>
    </w:p>
    <w:p w14:paraId="313C24B8" w14:textId="239CAEB1" w:rsidR="00E242C5" w:rsidRDefault="00C53268" w:rsidP="00C53268">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92</w:t>
      </w:r>
      <w:r w:rsidR="00BA5EDF">
        <w:fldChar w:fldCharType="end"/>
      </w:r>
    </w:p>
    <w:p w14:paraId="5A832895" w14:textId="06DF0E61" w:rsidR="00E27F18" w:rsidRDefault="00E27F18" w:rsidP="00E27F18">
      <w:pPr>
        <w:ind w:firstLine="420"/>
      </w:pPr>
      <w:r>
        <w:rPr>
          <w:rFonts w:hint="eastAsia"/>
        </w:rPr>
        <w:t>如需将此视图添加为应用数据库的一部分，在应用的</w:t>
      </w:r>
      <w:r>
        <w:t xml:space="preserve"> @Database </w:t>
      </w:r>
      <w:r>
        <w:t>注释中添加</w:t>
      </w:r>
      <w:r>
        <w:t xml:space="preserve"> views </w:t>
      </w:r>
      <w:r>
        <w:t>属性：</w:t>
      </w:r>
    </w:p>
    <w:p w14:paraId="7C08C0C0" w14:textId="77777777" w:rsidR="00E27F18" w:rsidRDefault="00E27F18" w:rsidP="00C53268">
      <w:pPr>
        <w:pStyle w:val="a6"/>
        <w:ind w:firstLine="180"/>
      </w:pPr>
      <w:r>
        <w:t>@Database(entities = [User::class],</w:t>
      </w:r>
    </w:p>
    <w:p w14:paraId="76D77DDB" w14:textId="77777777" w:rsidR="00E27F18" w:rsidRDefault="00E27F18" w:rsidP="00C53268">
      <w:pPr>
        <w:pStyle w:val="a6"/>
        <w:ind w:firstLine="180"/>
      </w:pPr>
      <w:r>
        <w:t xml:space="preserve">          views =[</w:t>
      </w:r>
      <w:proofErr w:type="spellStart"/>
      <w:r>
        <w:t>UserDetail</w:t>
      </w:r>
      <w:proofErr w:type="spellEnd"/>
      <w:r>
        <w:t>::class], version = 1)</w:t>
      </w:r>
    </w:p>
    <w:p w14:paraId="4404415B" w14:textId="77777777" w:rsidR="00E27F18" w:rsidRDefault="00E27F18" w:rsidP="00C53268">
      <w:pPr>
        <w:pStyle w:val="a6"/>
        <w:ind w:firstLine="180"/>
      </w:pPr>
      <w:r>
        <w:t xml:space="preserve">abstract class </w:t>
      </w:r>
      <w:proofErr w:type="spellStart"/>
      <w:r>
        <w:t>AppDatabase</w:t>
      </w:r>
      <w:proofErr w:type="spellEnd"/>
      <w:r>
        <w:t xml:space="preserve"> : </w:t>
      </w:r>
      <w:proofErr w:type="spellStart"/>
      <w:r>
        <w:t>RoomDatabase</w:t>
      </w:r>
      <w:proofErr w:type="spellEnd"/>
      <w:r>
        <w:t>() {</w:t>
      </w:r>
    </w:p>
    <w:p w14:paraId="724C1134" w14:textId="77777777" w:rsidR="00E27F18" w:rsidRDefault="00E27F18" w:rsidP="00C53268">
      <w:pPr>
        <w:pStyle w:val="a6"/>
        <w:ind w:firstLine="180"/>
      </w:pPr>
      <w:r>
        <w:t xml:space="preserve">    abstract fun </w:t>
      </w:r>
      <w:proofErr w:type="spellStart"/>
      <w:r>
        <w:t>userDao</w:t>
      </w:r>
      <w:proofErr w:type="spellEnd"/>
      <w:r>
        <w:t>(): UserDao</w:t>
      </w:r>
    </w:p>
    <w:p w14:paraId="350BAF7A" w14:textId="1A5173C3" w:rsidR="00E27F18" w:rsidRDefault="00E27F18" w:rsidP="00C53268">
      <w:pPr>
        <w:pStyle w:val="a6"/>
        <w:ind w:firstLine="180"/>
      </w:pPr>
      <w:r>
        <w:t>}</w:t>
      </w:r>
    </w:p>
    <w:p w14:paraId="503ED7CE" w14:textId="0740A181" w:rsidR="00C53268" w:rsidRDefault="008B36A2" w:rsidP="008B36A2">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93</w:t>
      </w:r>
      <w:r w:rsidR="00BA5EDF">
        <w:fldChar w:fldCharType="end"/>
      </w:r>
    </w:p>
    <w:p w14:paraId="3AF825A9" w14:textId="60D25E48" w:rsidR="008D7F6C" w:rsidRDefault="008D7F6C" w:rsidP="008D7F6C">
      <w:pPr>
        <w:ind w:firstLine="420"/>
      </w:pPr>
      <w:r>
        <w:rPr>
          <w:rFonts w:hint="eastAsia"/>
        </w:rPr>
        <w:t>有时，可能希望应用启动时数据库中就已经加载了一组特定的数据。这称为预填充数据库。</w:t>
      </w:r>
      <w:r>
        <w:t xml:space="preserve"> </w:t>
      </w:r>
      <w:r>
        <w:t>在</w:t>
      </w:r>
      <w:r>
        <w:t xml:space="preserve"> Room 2.2.0 </w:t>
      </w:r>
      <w:r>
        <w:t>及更高版本中，可以使用</w:t>
      </w:r>
      <w:r>
        <w:t xml:space="preserve"> API </w:t>
      </w:r>
      <w:r>
        <w:t>方法在初始化时用设备文件系统中预封装的数据库文件中的内容预填充</w:t>
      </w:r>
      <w:r>
        <w:t xml:space="preserve"> Room </w:t>
      </w:r>
      <w:r>
        <w:t>数据库。</w:t>
      </w:r>
      <w:r>
        <w:rPr>
          <w:rFonts w:hint="eastAsia"/>
        </w:rPr>
        <w:t>注意：内存中</w:t>
      </w:r>
      <w:r>
        <w:t xml:space="preserve"> Room </w:t>
      </w:r>
      <w:r>
        <w:t>数据库不支持使用</w:t>
      </w:r>
      <w:r>
        <w:t xml:space="preserve"> </w:t>
      </w:r>
      <w:proofErr w:type="spellStart"/>
      <w:r>
        <w:t>createFromAsset</w:t>
      </w:r>
      <w:proofErr w:type="spellEnd"/>
      <w:r>
        <w:t xml:space="preserve">() </w:t>
      </w:r>
      <w:r>
        <w:t>或</w:t>
      </w:r>
      <w:r>
        <w:t xml:space="preserve"> </w:t>
      </w:r>
      <w:proofErr w:type="spellStart"/>
      <w:r>
        <w:t>createFromFile</w:t>
      </w:r>
      <w:proofErr w:type="spellEnd"/>
      <w:r>
        <w:t xml:space="preserve">() </w:t>
      </w:r>
      <w:r>
        <w:t>预填充数据库。</w:t>
      </w:r>
    </w:p>
    <w:p w14:paraId="3B5B5167" w14:textId="363763A6" w:rsidR="008D7F6C" w:rsidRDefault="008D7F6C" w:rsidP="008D7F6C">
      <w:pPr>
        <w:ind w:firstLine="420"/>
      </w:pPr>
      <w:r>
        <w:rPr>
          <w:rFonts w:hint="eastAsia"/>
        </w:rPr>
        <w:t>如需从位于应用</w:t>
      </w:r>
      <w:r>
        <w:t xml:space="preserve"> assets/ </w:t>
      </w:r>
      <w:r>
        <w:t>目录中的任意位置的预封装数据库文件预填充</w:t>
      </w:r>
      <w:r>
        <w:t xml:space="preserve"> Room </w:t>
      </w:r>
      <w:r>
        <w:t>数据库，先从</w:t>
      </w:r>
      <w:r>
        <w:t xml:space="preserve"> </w:t>
      </w:r>
      <w:proofErr w:type="spellStart"/>
      <w:r>
        <w:t>RoomDatabase.Builder</w:t>
      </w:r>
      <w:proofErr w:type="spellEnd"/>
      <w:r>
        <w:t xml:space="preserve"> </w:t>
      </w:r>
      <w:r>
        <w:t>对象调用</w:t>
      </w:r>
      <w:r>
        <w:t xml:space="preserve"> </w:t>
      </w:r>
      <w:proofErr w:type="spellStart"/>
      <w:r>
        <w:t>createFromAsset</w:t>
      </w:r>
      <w:proofErr w:type="spellEnd"/>
      <w:r>
        <w:t xml:space="preserve">() </w:t>
      </w:r>
      <w:r>
        <w:t>方法，然后再调用</w:t>
      </w:r>
      <w:r>
        <w:t xml:space="preserve"> build()</w:t>
      </w:r>
      <w:r>
        <w:t>：</w:t>
      </w:r>
    </w:p>
    <w:p w14:paraId="37BE1AE5" w14:textId="77777777" w:rsidR="008D7F6C" w:rsidRDefault="008D7F6C" w:rsidP="00ED2E47">
      <w:pPr>
        <w:pStyle w:val="a6"/>
        <w:ind w:firstLine="180"/>
      </w:pPr>
      <w:proofErr w:type="spellStart"/>
      <w:r>
        <w:t>Room.databaseBuilder</w:t>
      </w:r>
      <w:proofErr w:type="spellEnd"/>
      <w:r>
        <w:t>(</w:t>
      </w:r>
      <w:proofErr w:type="spellStart"/>
      <w:r>
        <w:t>appContext</w:t>
      </w:r>
      <w:proofErr w:type="spellEnd"/>
      <w:r>
        <w:t xml:space="preserve">, </w:t>
      </w:r>
      <w:proofErr w:type="spellStart"/>
      <w:r>
        <w:t>AppDatabase.class</w:t>
      </w:r>
      <w:proofErr w:type="spellEnd"/>
      <w:r>
        <w:t>, "</w:t>
      </w:r>
      <w:proofErr w:type="spellStart"/>
      <w:r>
        <w:t>Sample.db</w:t>
      </w:r>
      <w:proofErr w:type="spellEnd"/>
      <w:r>
        <w:t>")</w:t>
      </w:r>
    </w:p>
    <w:p w14:paraId="131A84AF" w14:textId="77777777" w:rsidR="008D7F6C" w:rsidRDefault="008D7F6C" w:rsidP="00ED2E47">
      <w:pPr>
        <w:pStyle w:val="a6"/>
        <w:ind w:firstLine="180"/>
      </w:pPr>
      <w:r>
        <w:t xml:space="preserve">    .</w:t>
      </w:r>
      <w:proofErr w:type="spellStart"/>
      <w:r>
        <w:t>createFromAsset</w:t>
      </w:r>
      <w:proofErr w:type="spellEnd"/>
      <w:r>
        <w:t>("database/</w:t>
      </w:r>
      <w:proofErr w:type="spellStart"/>
      <w:r>
        <w:t>myapp.db</w:t>
      </w:r>
      <w:proofErr w:type="spellEnd"/>
      <w:r>
        <w:t>")</w:t>
      </w:r>
    </w:p>
    <w:p w14:paraId="7B60D79B" w14:textId="77777777" w:rsidR="008D7F6C" w:rsidRDefault="008D7F6C" w:rsidP="00ED2E47">
      <w:pPr>
        <w:pStyle w:val="a6"/>
        <w:ind w:firstLine="180"/>
      </w:pPr>
      <w:r>
        <w:t xml:space="preserve">    .build()</w:t>
      </w:r>
    </w:p>
    <w:p w14:paraId="7AA8EE82" w14:textId="75E64A49" w:rsidR="00ED2E47" w:rsidRDefault="000D1C7A" w:rsidP="000D1C7A">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94</w:t>
      </w:r>
      <w:r w:rsidR="00BA5EDF">
        <w:fldChar w:fldCharType="end"/>
      </w:r>
    </w:p>
    <w:p w14:paraId="5CD2EBD4" w14:textId="0177E952" w:rsidR="008D7F6C" w:rsidRDefault="008D7F6C" w:rsidP="008D7F6C">
      <w:pPr>
        <w:ind w:firstLine="420"/>
      </w:pPr>
      <w:proofErr w:type="spellStart"/>
      <w:r>
        <w:t>createFromAsset</w:t>
      </w:r>
      <w:proofErr w:type="spellEnd"/>
      <w:r>
        <w:t xml:space="preserve">() </w:t>
      </w:r>
      <w:r>
        <w:t>方法接受包含从</w:t>
      </w:r>
      <w:r>
        <w:t xml:space="preserve"> assets/ </w:t>
      </w:r>
      <w:r>
        <w:t>目录到预封装数据库文件的相对路径的字符串参数。</w:t>
      </w:r>
      <w:r>
        <w:rPr>
          <w:rFonts w:hint="eastAsia"/>
        </w:rPr>
        <w:t>注意：从某个资源预填充时，</w:t>
      </w:r>
      <w:r>
        <w:t xml:space="preserve">Room </w:t>
      </w:r>
      <w:r>
        <w:t>会验证数据库，以便确保其架构与预封装数据库的架构相匹配。在创建预封装数据库文件时，应导出数据库的架构以作为参考。</w:t>
      </w:r>
      <w:r>
        <w:rPr>
          <w:rFonts w:hint="eastAsia"/>
        </w:rPr>
        <w:t>如需从位于设备文件系统任意位置（应用的</w:t>
      </w:r>
      <w:r>
        <w:t xml:space="preserve"> assets/ </w:t>
      </w:r>
      <w:r>
        <w:t>目录除外）的预封装数据库文件预填充</w:t>
      </w:r>
      <w:r>
        <w:t xml:space="preserve"> Room </w:t>
      </w:r>
      <w:r>
        <w:t>数据库，先从</w:t>
      </w:r>
      <w:r>
        <w:t xml:space="preserve"> </w:t>
      </w:r>
      <w:proofErr w:type="spellStart"/>
      <w:r>
        <w:t>RoomDatabase.Builder</w:t>
      </w:r>
      <w:proofErr w:type="spellEnd"/>
      <w:r>
        <w:t xml:space="preserve"> </w:t>
      </w:r>
      <w:r>
        <w:t>对象调用</w:t>
      </w:r>
      <w:r>
        <w:t xml:space="preserve"> </w:t>
      </w:r>
      <w:proofErr w:type="spellStart"/>
      <w:r>
        <w:t>createFromFile</w:t>
      </w:r>
      <w:proofErr w:type="spellEnd"/>
      <w:r>
        <w:t xml:space="preserve">() </w:t>
      </w:r>
      <w:r>
        <w:t>方法，然后再调用</w:t>
      </w:r>
      <w:r>
        <w:t xml:space="preserve"> build()</w:t>
      </w:r>
      <w:r>
        <w:t>：</w:t>
      </w:r>
    </w:p>
    <w:p w14:paraId="0C712166" w14:textId="77777777" w:rsidR="008D7F6C" w:rsidRDefault="008D7F6C" w:rsidP="00E25EDD">
      <w:pPr>
        <w:pStyle w:val="a6"/>
        <w:ind w:firstLine="180"/>
      </w:pPr>
      <w:proofErr w:type="spellStart"/>
      <w:r>
        <w:lastRenderedPageBreak/>
        <w:t>Room.databaseBuilder</w:t>
      </w:r>
      <w:proofErr w:type="spellEnd"/>
      <w:r>
        <w:t>(</w:t>
      </w:r>
      <w:proofErr w:type="spellStart"/>
      <w:r>
        <w:t>appContext</w:t>
      </w:r>
      <w:proofErr w:type="spellEnd"/>
      <w:r>
        <w:t xml:space="preserve">, </w:t>
      </w:r>
      <w:proofErr w:type="spellStart"/>
      <w:r>
        <w:t>AppDatabase.class</w:t>
      </w:r>
      <w:proofErr w:type="spellEnd"/>
      <w:r>
        <w:t>, "</w:t>
      </w:r>
      <w:proofErr w:type="spellStart"/>
      <w:r>
        <w:t>Sample.db</w:t>
      </w:r>
      <w:proofErr w:type="spellEnd"/>
      <w:r>
        <w:t>")</w:t>
      </w:r>
    </w:p>
    <w:p w14:paraId="6B1AFB40" w14:textId="77777777" w:rsidR="008D7F6C" w:rsidRDefault="008D7F6C" w:rsidP="00E25EDD">
      <w:pPr>
        <w:pStyle w:val="a6"/>
        <w:ind w:firstLine="180"/>
      </w:pPr>
      <w:r>
        <w:t xml:space="preserve">    .</w:t>
      </w:r>
      <w:proofErr w:type="spellStart"/>
      <w:r>
        <w:t>createFromFile</w:t>
      </w:r>
      <w:proofErr w:type="spellEnd"/>
      <w:r>
        <w:t>(File("</w:t>
      </w:r>
      <w:proofErr w:type="spellStart"/>
      <w:r>
        <w:t>mypath</w:t>
      </w:r>
      <w:proofErr w:type="spellEnd"/>
      <w:r>
        <w:t>"))</w:t>
      </w:r>
    </w:p>
    <w:p w14:paraId="0525C51C" w14:textId="77777777" w:rsidR="008D7F6C" w:rsidRDefault="008D7F6C" w:rsidP="00E25EDD">
      <w:pPr>
        <w:pStyle w:val="a6"/>
        <w:ind w:firstLine="180"/>
      </w:pPr>
      <w:r>
        <w:t xml:space="preserve">    .build()</w:t>
      </w:r>
    </w:p>
    <w:p w14:paraId="0C270AA9" w14:textId="23A7EF08" w:rsidR="00E25EDD" w:rsidRDefault="0095600C" w:rsidP="0095600C">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95</w:t>
      </w:r>
      <w:r w:rsidR="00BA5EDF">
        <w:fldChar w:fldCharType="end"/>
      </w:r>
    </w:p>
    <w:p w14:paraId="51ADFA98" w14:textId="703E973F" w:rsidR="008D7F6C" w:rsidRPr="00E27F18" w:rsidRDefault="008D7F6C" w:rsidP="00E27F18">
      <w:pPr>
        <w:ind w:firstLine="420"/>
      </w:pPr>
      <w:proofErr w:type="spellStart"/>
      <w:r>
        <w:t>createFromFile</w:t>
      </w:r>
      <w:proofErr w:type="spellEnd"/>
      <w:r>
        <w:t xml:space="preserve">() </w:t>
      </w:r>
      <w:r>
        <w:t>方法接受代表预封装数据库文件的</w:t>
      </w:r>
      <w:r>
        <w:t xml:space="preserve"> File </w:t>
      </w:r>
      <w:r>
        <w:t>参数。</w:t>
      </w:r>
      <w:r>
        <w:t xml:space="preserve">Room </w:t>
      </w:r>
      <w:r>
        <w:t>会创建指定文件的副本，而不是直接打开它，因此确保应用具有该文件的读取权限。</w:t>
      </w:r>
      <w:r>
        <w:rPr>
          <w:rFonts w:hint="eastAsia"/>
        </w:rPr>
        <w:t>注意：从文件系统预填充时，</w:t>
      </w:r>
      <w:r>
        <w:t xml:space="preserve">Room </w:t>
      </w:r>
      <w:r>
        <w:t>会验证数据库，以确保其架构与预封装数据库的架构相匹配。在创建预封装数据库文件时，应导出数据库的架构以作为参考。</w:t>
      </w:r>
    </w:p>
    <w:p w14:paraId="7F529B7E" w14:textId="6745ACA7" w:rsidR="001821A0" w:rsidRDefault="001821A0" w:rsidP="00542CC1">
      <w:pPr>
        <w:pStyle w:val="3"/>
      </w:pPr>
      <w:r>
        <w:t>实体定义</w:t>
      </w:r>
    </w:p>
    <w:p w14:paraId="195106E1" w14:textId="1CD1395E" w:rsidR="001821A0" w:rsidRDefault="001821A0" w:rsidP="001821A0">
      <w:pPr>
        <w:ind w:firstLine="420"/>
      </w:pPr>
      <w:r>
        <w:rPr>
          <w:rFonts w:hint="eastAsia"/>
        </w:rPr>
        <w:t>当使用</w:t>
      </w:r>
      <w:r>
        <w:t xml:space="preserve"> Room </w:t>
      </w:r>
      <w:r>
        <w:t>持久性库存储应用数据时，可以定义实体来表示要存储的对象。每个实体都对应于关联的</w:t>
      </w:r>
      <w:r>
        <w:t xml:space="preserve"> Room </w:t>
      </w:r>
      <w:r>
        <w:t>数据库中的一个表，并且实体的每个实例都表示相应表中的一行数据。</w:t>
      </w:r>
      <w:r>
        <w:rPr>
          <w:rFonts w:hint="eastAsia"/>
        </w:rPr>
        <w:t>这意味着可以使用</w:t>
      </w:r>
      <w:r>
        <w:t xml:space="preserve"> Room </w:t>
      </w:r>
      <w:r>
        <w:t>实体定义数据库架构，而无需编写任何</w:t>
      </w:r>
      <w:r>
        <w:t xml:space="preserve"> SQL </w:t>
      </w:r>
      <w:r>
        <w:t>代码。</w:t>
      </w:r>
      <w:r>
        <w:rPr>
          <w:rFonts w:hint="eastAsia"/>
        </w:rPr>
        <w:t>可以将每个</w:t>
      </w:r>
      <w:r>
        <w:t xml:space="preserve"> Room </w:t>
      </w:r>
      <w:r>
        <w:t>实体定义为带有</w:t>
      </w:r>
      <w:r>
        <w:t xml:space="preserve"> @Entity </w:t>
      </w:r>
      <w:r>
        <w:t>注解的类。</w:t>
      </w:r>
      <w:r>
        <w:t xml:space="preserve">Room </w:t>
      </w:r>
      <w:r>
        <w:t>实体包含数据库中相应表中的每一列的字段，包括构成主键的一个或多个列。</w:t>
      </w:r>
      <w:r>
        <w:rPr>
          <w:rFonts w:hint="eastAsia"/>
        </w:rPr>
        <w:t>以下代码是一个简单实体的示例，定义了一个</w:t>
      </w:r>
      <w:r>
        <w:t xml:space="preserve"> User </w:t>
      </w:r>
      <w:r>
        <w:t>表，其中包含</w:t>
      </w:r>
      <w:r>
        <w:t xml:space="preserve"> ID </w:t>
      </w:r>
      <w:r>
        <w:t>列、名字列和姓氏列：</w:t>
      </w:r>
    </w:p>
    <w:p w14:paraId="65AD9D7D" w14:textId="77777777" w:rsidR="001821A0" w:rsidRDefault="001821A0" w:rsidP="0050285C">
      <w:pPr>
        <w:pStyle w:val="a6"/>
        <w:ind w:firstLine="180"/>
      </w:pPr>
      <w:r>
        <w:t>@Entity</w:t>
      </w:r>
    </w:p>
    <w:p w14:paraId="507FB374" w14:textId="77777777" w:rsidR="001821A0" w:rsidRDefault="001821A0" w:rsidP="0050285C">
      <w:pPr>
        <w:pStyle w:val="a6"/>
        <w:ind w:firstLine="180"/>
      </w:pPr>
      <w:r>
        <w:t>public class User {</w:t>
      </w:r>
    </w:p>
    <w:p w14:paraId="4E144A52" w14:textId="77777777" w:rsidR="001821A0" w:rsidRDefault="001821A0" w:rsidP="0050285C">
      <w:pPr>
        <w:pStyle w:val="a6"/>
        <w:ind w:firstLine="180"/>
      </w:pPr>
      <w:r>
        <w:t xml:space="preserve">    @PrimaryKey</w:t>
      </w:r>
    </w:p>
    <w:p w14:paraId="7B741C2E" w14:textId="77777777" w:rsidR="001821A0" w:rsidRDefault="001821A0" w:rsidP="0050285C">
      <w:pPr>
        <w:pStyle w:val="a6"/>
        <w:ind w:firstLine="180"/>
      </w:pPr>
      <w:r>
        <w:t xml:space="preserve">    public int id;</w:t>
      </w:r>
    </w:p>
    <w:p w14:paraId="3069FC3C" w14:textId="77777777" w:rsidR="001821A0" w:rsidRDefault="001821A0" w:rsidP="0050285C">
      <w:pPr>
        <w:pStyle w:val="a6"/>
        <w:ind w:firstLine="180"/>
      </w:pPr>
    </w:p>
    <w:p w14:paraId="6CFE5672" w14:textId="77777777" w:rsidR="001821A0" w:rsidRDefault="001821A0" w:rsidP="0050285C">
      <w:pPr>
        <w:pStyle w:val="a6"/>
        <w:ind w:firstLine="180"/>
      </w:pPr>
      <w:r>
        <w:t xml:space="preserve">    public String </w:t>
      </w:r>
      <w:proofErr w:type="spellStart"/>
      <w:r>
        <w:t>firstName</w:t>
      </w:r>
      <w:proofErr w:type="spellEnd"/>
      <w:r>
        <w:t>;</w:t>
      </w:r>
    </w:p>
    <w:p w14:paraId="74474CA5" w14:textId="77777777" w:rsidR="001821A0" w:rsidRDefault="001821A0" w:rsidP="0050285C">
      <w:pPr>
        <w:pStyle w:val="a6"/>
        <w:ind w:firstLine="180"/>
      </w:pPr>
      <w:r>
        <w:t xml:space="preserve">    public String </w:t>
      </w:r>
      <w:proofErr w:type="spellStart"/>
      <w:r>
        <w:t>lastName</w:t>
      </w:r>
      <w:proofErr w:type="spellEnd"/>
      <w:r>
        <w:t>;</w:t>
      </w:r>
    </w:p>
    <w:p w14:paraId="6E54523F" w14:textId="77777777" w:rsidR="001821A0" w:rsidRDefault="001821A0" w:rsidP="0050285C">
      <w:pPr>
        <w:pStyle w:val="a6"/>
        <w:ind w:firstLine="180"/>
      </w:pPr>
      <w:r>
        <w:t>}</w:t>
      </w:r>
    </w:p>
    <w:p w14:paraId="107FFEB7" w14:textId="7BA6AEF9" w:rsidR="0050285C" w:rsidRDefault="00FA61B4" w:rsidP="00FA61B4">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96</w:t>
      </w:r>
      <w:r w:rsidR="00BA5EDF">
        <w:fldChar w:fldCharType="end"/>
      </w:r>
    </w:p>
    <w:p w14:paraId="51F5DE8E" w14:textId="50A3DA98" w:rsidR="001821A0" w:rsidRDefault="001821A0" w:rsidP="001821A0">
      <w:pPr>
        <w:ind w:firstLine="420"/>
      </w:pPr>
      <w:r>
        <w:rPr>
          <w:rFonts w:hint="eastAsia"/>
        </w:rPr>
        <w:t>注意：要保留某个字段，</w:t>
      </w:r>
      <w:r>
        <w:t xml:space="preserve">Room </w:t>
      </w:r>
      <w:r>
        <w:t>必须拥有该字段的访问权限。可以通过将某个字段设为公开或为其提供</w:t>
      </w:r>
      <w:r>
        <w:t xml:space="preserve"> getter </w:t>
      </w:r>
      <w:r>
        <w:t>和</w:t>
      </w:r>
      <w:r>
        <w:t xml:space="preserve"> setter </w:t>
      </w:r>
      <w:r>
        <w:t>方法，确保</w:t>
      </w:r>
      <w:r>
        <w:t xml:space="preserve"> Room </w:t>
      </w:r>
      <w:r>
        <w:t>能够访问该字段。</w:t>
      </w:r>
      <w:r>
        <w:rPr>
          <w:rFonts w:hint="eastAsia"/>
        </w:rPr>
        <w:t>默认情况下，</w:t>
      </w:r>
      <w:r>
        <w:t xml:space="preserve">Room </w:t>
      </w:r>
      <w:r>
        <w:t>将类名称用作数据库表名称。如果希望表具有不同的名称，设置</w:t>
      </w:r>
      <w:r>
        <w:t xml:space="preserve"> @Entity </w:t>
      </w:r>
      <w:r>
        <w:t>注解的</w:t>
      </w:r>
      <w:r>
        <w:t xml:space="preserve"> </w:t>
      </w:r>
      <w:proofErr w:type="spellStart"/>
      <w:r>
        <w:t>tableName</w:t>
      </w:r>
      <w:proofErr w:type="spellEnd"/>
      <w:r>
        <w:t xml:space="preserve"> </w:t>
      </w:r>
      <w:r>
        <w:t>属性。同样，</w:t>
      </w:r>
      <w:r>
        <w:t xml:space="preserve">Room </w:t>
      </w:r>
      <w:r>
        <w:t>默认使用字段名称作为数据库中的列名称。如果希望列具有不同的名称，将</w:t>
      </w:r>
      <w:r>
        <w:t xml:space="preserve"> @ColumnInfo </w:t>
      </w:r>
      <w:r>
        <w:t>注解添加到该字段并设置</w:t>
      </w:r>
      <w:r>
        <w:t xml:space="preserve"> name </w:t>
      </w:r>
      <w:r>
        <w:t>属性。以下示例演示了表和列的自定义名称：</w:t>
      </w:r>
    </w:p>
    <w:p w14:paraId="713C8C7F" w14:textId="77777777" w:rsidR="001821A0" w:rsidRDefault="001821A0" w:rsidP="004215C5">
      <w:pPr>
        <w:pStyle w:val="a6"/>
        <w:ind w:firstLine="180"/>
      </w:pPr>
      <w:r>
        <w:t>@Entity(tableName = "users")</w:t>
      </w:r>
    </w:p>
    <w:p w14:paraId="3AE6E949" w14:textId="77777777" w:rsidR="001821A0" w:rsidRDefault="001821A0" w:rsidP="004215C5">
      <w:pPr>
        <w:pStyle w:val="a6"/>
        <w:ind w:firstLine="180"/>
      </w:pPr>
      <w:r>
        <w:t>public class User {</w:t>
      </w:r>
    </w:p>
    <w:p w14:paraId="479066D1" w14:textId="77777777" w:rsidR="001821A0" w:rsidRDefault="001821A0" w:rsidP="004215C5">
      <w:pPr>
        <w:pStyle w:val="a6"/>
        <w:ind w:firstLine="180"/>
      </w:pPr>
      <w:r>
        <w:lastRenderedPageBreak/>
        <w:t xml:space="preserve">    @PrimaryKey</w:t>
      </w:r>
    </w:p>
    <w:p w14:paraId="09C53CD7" w14:textId="77777777" w:rsidR="001821A0" w:rsidRDefault="001821A0" w:rsidP="004215C5">
      <w:pPr>
        <w:pStyle w:val="a6"/>
        <w:ind w:firstLine="180"/>
      </w:pPr>
      <w:r>
        <w:t xml:space="preserve">    public int id;</w:t>
      </w:r>
    </w:p>
    <w:p w14:paraId="6EBBC092" w14:textId="77777777" w:rsidR="001821A0" w:rsidRDefault="001821A0" w:rsidP="004215C5">
      <w:pPr>
        <w:pStyle w:val="a6"/>
        <w:ind w:firstLine="180"/>
      </w:pPr>
    </w:p>
    <w:p w14:paraId="33D79148" w14:textId="77777777" w:rsidR="001821A0" w:rsidRDefault="001821A0" w:rsidP="004215C5">
      <w:pPr>
        <w:pStyle w:val="a6"/>
        <w:ind w:firstLine="180"/>
      </w:pPr>
      <w:r>
        <w:t xml:space="preserve">    @ColumnInfo(name = "</w:t>
      </w:r>
      <w:proofErr w:type="spellStart"/>
      <w:r>
        <w:t>first_name</w:t>
      </w:r>
      <w:proofErr w:type="spellEnd"/>
      <w:r>
        <w:t>")</w:t>
      </w:r>
    </w:p>
    <w:p w14:paraId="6FED54E4" w14:textId="77777777" w:rsidR="001821A0" w:rsidRDefault="001821A0" w:rsidP="004215C5">
      <w:pPr>
        <w:pStyle w:val="a6"/>
        <w:ind w:firstLine="180"/>
      </w:pPr>
      <w:r>
        <w:t xml:space="preserve">    public String </w:t>
      </w:r>
      <w:proofErr w:type="spellStart"/>
      <w:r>
        <w:t>firstName</w:t>
      </w:r>
      <w:proofErr w:type="spellEnd"/>
      <w:r>
        <w:t>;</w:t>
      </w:r>
    </w:p>
    <w:p w14:paraId="7EDE9195" w14:textId="77777777" w:rsidR="001821A0" w:rsidRDefault="001821A0" w:rsidP="004215C5">
      <w:pPr>
        <w:pStyle w:val="a6"/>
        <w:ind w:firstLine="180"/>
      </w:pPr>
    </w:p>
    <w:p w14:paraId="3B83EA8E" w14:textId="77777777" w:rsidR="001821A0" w:rsidRDefault="001821A0" w:rsidP="004215C5">
      <w:pPr>
        <w:pStyle w:val="a6"/>
        <w:ind w:firstLine="180"/>
      </w:pPr>
      <w:r>
        <w:t xml:space="preserve">    @ColumnInfo(name = "</w:t>
      </w:r>
      <w:proofErr w:type="spellStart"/>
      <w:r>
        <w:t>last_name</w:t>
      </w:r>
      <w:proofErr w:type="spellEnd"/>
      <w:r>
        <w:t>")</w:t>
      </w:r>
    </w:p>
    <w:p w14:paraId="4ECA12F1" w14:textId="77777777" w:rsidR="001821A0" w:rsidRDefault="001821A0" w:rsidP="004215C5">
      <w:pPr>
        <w:pStyle w:val="a6"/>
        <w:ind w:firstLine="180"/>
      </w:pPr>
      <w:r>
        <w:t xml:space="preserve">    public String </w:t>
      </w:r>
      <w:proofErr w:type="spellStart"/>
      <w:r>
        <w:t>lastName</w:t>
      </w:r>
      <w:proofErr w:type="spellEnd"/>
      <w:r>
        <w:t>;</w:t>
      </w:r>
    </w:p>
    <w:p w14:paraId="39457AB9" w14:textId="77777777" w:rsidR="001821A0" w:rsidRDefault="001821A0" w:rsidP="004215C5">
      <w:pPr>
        <w:pStyle w:val="a6"/>
        <w:ind w:firstLine="180"/>
      </w:pPr>
      <w:r>
        <w:t>}</w:t>
      </w:r>
    </w:p>
    <w:p w14:paraId="2F05FD8E" w14:textId="01B1C304" w:rsidR="004215C5" w:rsidRDefault="005D35E9" w:rsidP="005D35E9">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97</w:t>
      </w:r>
      <w:r w:rsidR="00BA5EDF">
        <w:fldChar w:fldCharType="end"/>
      </w:r>
    </w:p>
    <w:p w14:paraId="450F281F" w14:textId="1D3ADCDB" w:rsidR="001821A0" w:rsidRDefault="001821A0" w:rsidP="001821A0">
      <w:pPr>
        <w:ind w:firstLine="420"/>
      </w:pPr>
      <w:r>
        <w:rPr>
          <w:rFonts w:hint="eastAsia"/>
        </w:rPr>
        <w:t>注意：</w:t>
      </w:r>
      <w:r>
        <w:t xml:space="preserve">SQLite </w:t>
      </w:r>
      <w:r>
        <w:t>中的表和列名称不区分大小写。</w:t>
      </w:r>
    </w:p>
    <w:p w14:paraId="49B74D7F" w14:textId="7637881C" w:rsidR="001821A0" w:rsidRDefault="001821A0" w:rsidP="001821A0">
      <w:pPr>
        <w:ind w:firstLine="420"/>
      </w:pPr>
      <w:r>
        <w:rPr>
          <w:rFonts w:hint="eastAsia"/>
        </w:rPr>
        <w:t>每个</w:t>
      </w:r>
      <w:r>
        <w:t xml:space="preserve"> Room </w:t>
      </w:r>
      <w:r>
        <w:t>实体都必须定义一个主键，用于唯一标识相应数据库表中的每一行。执行此操作的最直接方式是使用</w:t>
      </w:r>
      <w:r>
        <w:t xml:space="preserve"> @PrimaryKey </w:t>
      </w:r>
      <w:r>
        <w:t>为单个列添加注解：</w:t>
      </w:r>
    </w:p>
    <w:p w14:paraId="3DFE40B7" w14:textId="77777777" w:rsidR="001821A0" w:rsidRDefault="001821A0" w:rsidP="005D35E9">
      <w:pPr>
        <w:pStyle w:val="a6"/>
        <w:ind w:firstLine="180"/>
      </w:pPr>
      <w:r>
        <w:t>@PrimaryKey</w:t>
      </w:r>
    </w:p>
    <w:p w14:paraId="5E057AEE" w14:textId="77777777" w:rsidR="001821A0" w:rsidRDefault="001821A0" w:rsidP="005D35E9">
      <w:pPr>
        <w:pStyle w:val="a6"/>
        <w:ind w:firstLine="180"/>
      </w:pPr>
      <w:r>
        <w:t>public int id;</w:t>
      </w:r>
    </w:p>
    <w:p w14:paraId="453E586A" w14:textId="68052507" w:rsidR="005D35E9" w:rsidRDefault="005D35E9" w:rsidP="005D35E9">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98</w:t>
      </w:r>
      <w:r w:rsidR="00BA5EDF">
        <w:fldChar w:fldCharType="end"/>
      </w:r>
    </w:p>
    <w:p w14:paraId="157F4C62" w14:textId="5650DAC7" w:rsidR="001821A0" w:rsidRDefault="001821A0" w:rsidP="001821A0">
      <w:pPr>
        <w:ind w:firstLine="420"/>
      </w:pPr>
      <w:r>
        <w:rPr>
          <w:rFonts w:hint="eastAsia"/>
        </w:rPr>
        <w:t>注意：如果需要</w:t>
      </w:r>
      <w:r>
        <w:t xml:space="preserve"> Room </w:t>
      </w:r>
      <w:r>
        <w:t>为实体实例分配自动</w:t>
      </w:r>
      <w:r>
        <w:t xml:space="preserve"> ID</w:t>
      </w:r>
      <w:r>
        <w:t>，将</w:t>
      </w:r>
      <w:r>
        <w:t xml:space="preserve"> @PrimaryKey </w:t>
      </w:r>
      <w:r>
        <w:t>的</w:t>
      </w:r>
      <w:r>
        <w:t xml:space="preserve"> </w:t>
      </w:r>
      <w:proofErr w:type="spellStart"/>
      <w:r>
        <w:t>autoGenerate</w:t>
      </w:r>
      <w:proofErr w:type="spellEnd"/>
      <w:r>
        <w:t xml:space="preserve"> </w:t>
      </w:r>
      <w:r>
        <w:t>属性设为</w:t>
      </w:r>
      <w:r>
        <w:t xml:space="preserve"> true</w:t>
      </w:r>
      <w:r>
        <w:t>。</w:t>
      </w:r>
      <w:r>
        <w:rPr>
          <w:rFonts w:hint="eastAsia"/>
        </w:rPr>
        <w:t>如果需要通过多个列的组合对实体实例进行唯一标识，则可以通过列出</w:t>
      </w:r>
      <w:r>
        <w:t xml:space="preserve"> @Entity </w:t>
      </w:r>
      <w:r>
        <w:t>的</w:t>
      </w:r>
      <w:r>
        <w:t xml:space="preserve"> </w:t>
      </w:r>
      <w:proofErr w:type="spellStart"/>
      <w:r>
        <w:t>primaryKeys</w:t>
      </w:r>
      <w:proofErr w:type="spellEnd"/>
      <w:r>
        <w:t xml:space="preserve"> </w:t>
      </w:r>
      <w:r>
        <w:t>属性中的以下列定义一个复合主键：</w:t>
      </w:r>
    </w:p>
    <w:p w14:paraId="6232FCB9" w14:textId="77777777" w:rsidR="001821A0" w:rsidRDefault="001821A0" w:rsidP="005D35E9">
      <w:pPr>
        <w:pStyle w:val="a6"/>
        <w:ind w:firstLine="180"/>
      </w:pPr>
      <w:r>
        <w:t>@Entity(primaryKeys = {"</w:t>
      </w:r>
      <w:proofErr w:type="spellStart"/>
      <w:r>
        <w:t>firstName</w:t>
      </w:r>
      <w:proofErr w:type="spellEnd"/>
      <w:r>
        <w:t>", "</w:t>
      </w:r>
      <w:proofErr w:type="spellStart"/>
      <w:r>
        <w:t>lastName</w:t>
      </w:r>
      <w:proofErr w:type="spellEnd"/>
      <w:r>
        <w:t>"})</w:t>
      </w:r>
    </w:p>
    <w:p w14:paraId="59163287" w14:textId="77777777" w:rsidR="001821A0" w:rsidRDefault="001821A0" w:rsidP="005D35E9">
      <w:pPr>
        <w:pStyle w:val="a6"/>
        <w:ind w:firstLine="180"/>
      </w:pPr>
      <w:r>
        <w:t>public class User {</w:t>
      </w:r>
    </w:p>
    <w:p w14:paraId="439D3F68" w14:textId="77777777" w:rsidR="001821A0" w:rsidRDefault="001821A0" w:rsidP="005D35E9">
      <w:pPr>
        <w:pStyle w:val="a6"/>
        <w:ind w:firstLine="180"/>
      </w:pPr>
      <w:r>
        <w:t xml:space="preserve">    public String </w:t>
      </w:r>
      <w:proofErr w:type="spellStart"/>
      <w:r>
        <w:t>firstName</w:t>
      </w:r>
      <w:proofErr w:type="spellEnd"/>
      <w:r>
        <w:t>;</w:t>
      </w:r>
    </w:p>
    <w:p w14:paraId="029654DF" w14:textId="77777777" w:rsidR="001821A0" w:rsidRDefault="001821A0" w:rsidP="005D35E9">
      <w:pPr>
        <w:pStyle w:val="a6"/>
        <w:ind w:firstLine="180"/>
      </w:pPr>
      <w:r>
        <w:t xml:space="preserve">    public String </w:t>
      </w:r>
      <w:proofErr w:type="spellStart"/>
      <w:r>
        <w:t>lastName</w:t>
      </w:r>
      <w:proofErr w:type="spellEnd"/>
      <w:r>
        <w:t>;</w:t>
      </w:r>
    </w:p>
    <w:p w14:paraId="5C42AB8D" w14:textId="77777777" w:rsidR="001821A0" w:rsidRDefault="001821A0" w:rsidP="005D35E9">
      <w:pPr>
        <w:pStyle w:val="a6"/>
        <w:ind w:firstLine="180"/>
      </w:pPr>
      <w:r>
        <w:t>}</w:t>
      </w:r>
    </w:p>
    <w:p w14:paraId="4456AE52" w14:textId="3AD94750" w:rsidR="005D35E9" w:rsidRDefault="005D35E9" w:rsidP="005D35E9">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99</w:t>
      </w:r>
      <w:r w:rsidR="00BA5EDF">
        <w:fldChar w:fldCharType="end"/>
      </w:r>
    </w:p>
    <w:p w14:paraId="78FC8F6C" w14:textId="52FD65FB" w:rsidR="001821A0" w:rsidRDefault="001821A0" w:rsidP="005D35E9">
      <w:pPr>
        <w:ind w:firstLine="420"/>
      </w:pPr>
      <w:r>
        <w:rPr>
          <w:rFonts w:hint="eastAsia"/>
        </w:rPr>
        <w:t>默认情况下，</w:t>
      </w:r>
      <w:r>
        <w:t xml:space="preserve">Room </w:t>
      </w:r>
      <w:r>
        <w:t>会为实体中定义的每个字段创建一个列。</w:t>
      </w:r>
      <w:r>
        <w:t xml:space="preserve"> </w:t>
      </w:r>
      <w:r>
        <w:t>如果某个实体中有不想保留的字段，则可以使用</w:t>
      </w:r>
      <w:r>
        <w:t xml:space="preserve"> @Ignore </w:t>
      </w:r>
      <w:r>
        <w:t>为这些字段添加注解，如以下代码段所示：</w:t>
      </w:r>
    </w:p>
    <w:p w14:paraId="0C170CA3" w14:textId="77777777" w:rsidR="001821A0" w:rsidRDefault="001821A0" w:rsidP="005D35E9">
      <w:pPr>
        <w:pStyle w:val="a6"/>
        <w:ind w:firstLine="180"/>
      </w:pPr>
      <w:r>
        <w:t>@Entity</w:t>
      </w:r>
    </w:p>
    <w:p w14:paraId="6B4C79FE" w14:textId="77777777" w:rsidR="001821A0" w:rsidRDefault="001821A0" w:rsidP="005D35E9">
      <w:pPr>
        <w:pStyle w:val="a6"/>
        <w:ind w:firstLine="180"/>
      </w:pPr>
      <w:r>
        <w:t>public class User {</w:t>
      </w:r>
    </w:p>
    <w:p w14:paraId="6FF0E8A0" w14:textId="77777777" w:rsidR="001821A0" w:rsidRDefault="001821A0" w:rsidP="005D35E9">
      <w:pPr>
        <w:pStyle w:val="a6"/>
        <w:ind w:firstLine="180"/>
      </w:pPr>
      <w:r>
        <w:t xml:space="preserve">    @PrimaryKey</w:t>
      </w:r>
    </w:p>
    <w:p w14:paraId="08193CF0" w14:textId="77777777" w:rsidR="001821A0" w:rsidRDefault="001821A0" w:rsidP="005D35E9">
      <w:pPr>
        <w:pStyle w:val="a6"/>
        <w:ind w:firstLine="180"/>
      </w:pPr>
      <w:r>
        <w:t xml:space="preserve">    public int id;</w:t>
      </w:r>
    </w:p>
    <w:p w14:paraId="4B436B93" w14:textId="77777777" w:rsidR="001821A0" w:rsidRDefault="001821A0" w:rsidP="005D35E9">
      <w:pPr>
        <w:pStyle w:val="a6"/>
        <w:ind w:firstLine="180"/>
      </w:pPr>
    </w:p>
    <w:p w14:paraId="7482BC91" w14:textId="77777777" w:rsidR="001821A0" w:rsidRDefault="001821A0" w:rsidP="005D35E9">
      <w:pPr>
        <w:pStyle w:val="a6"/>
        <w:ind w:firstLine="180"/>
      </w:pPr>
      <w:r>
        <w:t xml:space="preserve">    public String </w:t>
      </w:r>
      <w:proofErr w:type="spellStart"/>
      <w:r>
        <w:t>firstName</w:t>
      </w:r>
      <w:proofErr w:type="spellEnd"/>
      <w:r>
        <w:t>;</w:t>
      </w:r>
    </w:p>
    <w:p w14:paraId="56890288" w14:textId="77777777" w:rsidR="001821A0" w:rsidRDefault="001821A0" w:rsidP="005D35E9">
      <w:pPr>
        <w:pStyle w:val="a6"/>
        <w:ind w:firstLine="180"/>
      </w:pPr>
      <w:r>
        <w:t xml:space="preserve">    public String </w:t>
      </w:r>
      <w:proofErr w:type="spellStart"/>
      <w:r>
        <w:t>lastName</w:t>
      </w:r>
      <w:proofErr w:type="spellEnd"/>
      <w:r>
        <w:t>;</w:t>
      </w:r>
    </w:p>
    <w:p w14:paraId="6132FEFC" w14:textId="77777777" w:rsidR="001821A0" w:rsidRDefault="001821A0" w:rsidP="005D35E9">
      <w:pPr>
        <w:pStyle w:val="a6"/>
        <w:ind w:firstLine="180"/>
      </w:pPr>
    </w:p>
    <w:p w14:paraId="7C6CF2BE" w14:textId="77777777" w:rsidR="001821A0" w:rsidRDefault="001821A0" w:rsidP="005D35E9">
      <w:pPr>
        <w:pStyle w:val="a6"/>
        <w:ind w:firstLine="180"/>
      </w:pPr>
      <w:r>
        <w:t xml:space="preserve">    @Ignore</w:t>
      </w:r>
    </w:p>
    <w:p w14:paraId="7AA9641F" w14:textId="77777777" w:rsidR="001821A0" w:rsidRDefault="001821A0" w:rsidP="005D35E9">
      <w:pPr>
        <w:pStyle w:val="a6"/>
        <w:ind w:firstLine="180"/>
      </w:pPr>
      <w:r>
        <w:t xml:space="preserve">    Bitmap picture;</w:t>
      </w:r>
    </w:p>
    <w:p w14:paraId="4F72F844" w14:textId="77777777" w:rsidR="001821A0" w:rsidRDefault="001821A0" w:rsidP="005D35E9">
      <w:pPr>
        <w:pStyle w:val="a6"/>
        <w:ind w:firstLine="180"/>
      </w:pPr>
      <w:r>
        <w:t>}</w:t>
      </w:r>
    </w:p>
    <w:p w14:paraId="1047AEBA" w14:textId="1AF31601" w:rsidR="005D35E9" w:rsidRDefault="005D35E9" w:rsidP="005D35E9">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100</w:t>
      </w:r>
      <w:r w:rsidR="00BA5EDF">
        <w:fldChar w:fldCharType="end"/>
      </w:r>
    </w:p>
    <w:p w14:paraId="08AB1E0D" w14:textId="5E3E1F68" w:rsidR="001821A0" w:rsidRDefault="001821A0" w:rsidP="001821A0">
      <w:pPr>
        <w:ind w:firstLine="420"/>
      </w:pPr>
      <w:r>
        <w:rPr>
          <w:rFonts w:hint="eastAsia"/>
        </w:rPr>
        <w:t>如果实体继承了父实体的字段，则使用</w:t>
      </w:r>
      <w:r>
        <w:t xml:space="preserve"> @Entity </w:t>
      </w:r>
      <w:r>
        <w:t>属性的</w:t>
      </w:r>
      <w:r>
        <w:t xml:space="preserve"> </w:t>
      </w:r>
      <w:proofErr w:type="spellStart"/>
      <w:r>
        <w:t>ignoredColumns</w:t>
      </w:r>
      <w:proofErr w:type="spellEnd"/>
      <w:r>
        <w:t xml:space="preserve"> </w:t>
      </w:r>
      <w:r>
        <w:t>属性通常会更容易：</w:t>
      </w:r>
    </w:p>
    <w:p w14:paraId="5EAB5560" w14:textId="77777777" w:rsidR="001821A0" w:rsidRDefault="001821A0" w:rsidP="005D35E9">
      <w:pPr>
        <w:pStyle w:val="a6"/>
        <w:ind w:firstLine="180"/>
      </w:pPr>
      <w:r>
        <w:t>@Entity(ignoredColumns = "picture")</w:t>
      </w:r>
    </w:p>
    <w:p w14:paraId="6DF72E6C" w14:textId="77777777" w:rsidR="001821A0" w:rsidRDefault="001821A0" w:rsidP="005D35E9">
      <w:pPr>
        <w:pStyle w:val="a6"/>
        <w:ind w:firstLine="180"/>
      </w:pPr>
      <w:r>
        <w:t xml:space="preserve">public class </w:t>
      </w:r>
      <w:proofErr w:type="spellStart"/>
      <w:r>
        <w:t>RemoteUser</w:t>
      </w:r>
      <w:proofErr w:type="spellEnd"/>
      <w:r>
        <w:t xml:space="preserve"> extends User {</w:t>
      </w:r>
    </w:p>
    <w:p w14:paraId="3EBCCA50" w14:textId="77777777" w:rsidR="001821A0" w:rsidRDefault="001821A0" w:rsidP="005D35E9">
      <w:pPr>
        <w:pStyle w:val="a6"/>
        <w:ind w:firstLine="180"/>
      </w:pPr>
      <w:r>
        <w:t xml:space="preserve">    @PrimaryKey</w:t>
      </w:r>
    </w:p>
    <w:p w14:paraId="6BAA3A3F" w14:textId="77777777" w:rsidR="001821A0" w:rsidRDefault="001821A0" w:rsidP="005D35E9">
      <w:pPr>
        <w:pStyle w:val="a6"/>
        <w:ind w:firstLine="180"/>
      </w:pPr>
      <w:r>
        <w:t xml:space="preserve">    public int id;</w:t>
      </w:r>
    </w:p>
    <w:p w14:paraId="7C898542" w14:textId="77777777" w:rsidR="001821A0" w:rsidRDefault="001821A0" w:rsidP="005D35E9">
      <w:pPr>
        <w:pStyle w:val="a6"/>
        <w:ind w:firstLine="180"/>
      </w:pPr>
    </w:p>
    <w:p w14:paraId="42CA3747" w14:textId="77777777" w:rsidR="001821A0" w:rsidRDefault="001821A0" w:rsidP="005D35E9">
      <w:pPr>
        <w:pStyle w:val="a6"/>
        <w:ind w:firstLine="180"/>
      </w:pPr>
      <w:r>
        <w:t xml:space="preserve">    public </w:t>
      </w:r>
      <w:proofErr w:type="spellStart"/>
      <w:r>
        <w:t>boolean</w:t>
      </w:r>
      <w:proofErr w:type="spellEnd"/>
      <w:r>
        <w:t xml:space="preserve"> </w:t>
      </w:r>
      <w:proofErr w:type="spellStart"/>
      <w:r>
        <w:t>hasVpn</w:t>
      </w:r>
      <w:proofErr w:type="spellEnd"/>
      <w:r>
        <w:t>;</w:t>
      </w:r>
    </w:p>
    <w:p w14:paraId="62B773D6" w14:textId="77777777" w:rsidR="001821A0" w:rsidRDefault="001821A0" w:rsidP="005D35E9">
      <w:pPr>
        <w:pStyle w:val="a6"/>
        <w:ind w:firstLine="180"/>
      </w:pPr>
      <w:r>
        <w:t>}</w:t>
      </w:r>
    </w:p>
    <w:p w14:paraId="1D33E3EB" w14:textId="44E7BC85" w:rsidR="005D35E9" w:rsidRDefault="005D35E9" w:rsidP="005D35E9">
      <w:pPr>
        <w:pStyle w:val="a5"/>
        <w:ind w:firstLine="361"/>
      </w:pPr>
      <w:r>
        <w:t>码</w:t>
      </w:r>
      <w:r>
        <w:t xml:space="preserve"> </w:t>
      </w:r>
      <w:r w:rsidR="006F6ADA">
        <w:fldChar w:fldCharType="begin"/>
      </w:r>
      <w:r w:rsidR="006F6ADA">
        <w:instrText xml:space="preserve"> STYLEREF </w:instrText>
      </w:r>
      <w:r w:rsidR="006F6ADA">
        <w:instrText xml:space="preserve">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101</w:t>
      </w:r>
      <w:r w:rsidR="00BA5EDF">
        <w:fldChar w:fldCharType="end"/>
      </w:r>
    </w:p>
    <w:p w14:paraId="0458E0F9" w14:textId="27169428" w:rsidR="001821A0" w:rsidRDefault="001821A0" w:rsidP="005D35E9">
      <w:pPr>
        <w:ind w:firstLine="420"/>
      </w:pPr>
      <w:r>
        <w:t xml:space="preserve">Room </w:t>
      </w:r>
      <w:r>
        <w:t>支持多种类型的注解，可让更轻松地搜索数据库表中的详细信息。除非应用的</w:t>
      </w:r>
      <w:r>
        <w:t xml:space="preserve"> </w:t>
      </w:r>
      <w:proofErr w:type="spellStart"/>
      <w:r>
        <w:t>minSdkVersion</w:t>
      </w:r>
      <w:proofErr w:type="spellEnd"/>
      <w:r>
        <w:t xml:space="preserve"> </w:t>
      </w:r>
      <w:r>
        <w:t>低于</w:t>
      </w:r>
      <w:r>
        <w:t xml:space="preserve"> 16</w:t>
      </w:r>
      <w:r>
        <w:t>，否则使用全文搜索。</w:t>
      </w:r>
      <w:r>
        <w:rPr>
          <w:rFonts w:hint="eastAsia"/>
        </w:rPr>
        <w:t>如果应用需要通过全文搜索</w:t>
      </w:r>
      <w:r>
        <w:t xml:space="preserve"> (FTS) </w:t>
      </w:r>
      <w:r>
        <w:t>快速访问数据库信息，使用虚拟表（使用</w:t>
      </w:r>
      <w:r>
        <w:t xml:space="preserve"> FTS3 </w:t>
      </w:r>
      <w:r>
        <w:t>或</w:t>
      </w:r>
      <w:r>
        <w:t xml:space="preserve"> FTS4 SQLite </w:t>
      </w:r>
      <w:r>
        <w:t>扩展模块）为实体提供支持。如需使用</w:t>
      </w:r>
      <w:r>
        <w:t xml:space="preserve"> Room 2.1.0 </w:t>
      </w:r>
      <w:r>
        <w:t>及更高版本中提供的这项功能，将</w:t>
      </w:r>
      <w:r>
        <w:t xml:space="preserve"> @Fts3 </w:t>
      </w:r>
      <w:r>
        <w:t>或</w:t>
      </w:r>
      <w:r>
        <w:t xml:space="preserve"> @Fts4 </w:t>
      </w:r>
      <w:r>
        <w:t>注解添加到给定实体，如以下代码段所示：</w:t>
      </w:r>
    </w:p>
    <w:p w14:paraId="3000F9A1" w14:textId="77777777" w:rsidR="001821A0" w:rsidRDefault="001821A0" w:rsidP="005D35E9">
      <w:pPr>
        <w:pStyle w:val="a6"/>
        <w:ind w:firstLine="180"/>
      </w:pPr>
      <w:r>
        <w:t>// Use `@Fts3` only if your app has strict disk space requirements or if you</w:t>
      </w:r>
    </w:p>
    <w:p w14:paraId="30755A46" w14:textId="77777777" w:rsidR="001821A0" w:rsidRDefault="001821A0" w:rsidP="005D35E9">
      <w:pPr>
        <w:pStyle w:val="a6"/>
        <w:ind w:firstLine="180"/>
      </w:pPr>
      <w:r>
        <w:t>// require compatibility with an older SQLite version.</w:t>
      </w:r>
    </w:p>
    <w:p w14:paraId="2114FF88" w14:textId="77777777" w:rsidR="001821A0" w:rsidRDefault="001821A0" w:rsidP="005D35E9">
      <w:pPr>
        <w:pStyle w:val="a6"/>
        <w:ind w:firstLine="180"/>
      </w:pPr>
      <w:r>
        <w:t>@Fts4</w:t>
      </w:r>
    </w:p>
    <w:p w14:paraId="3D9BBE8D" w14:textId="77777777" w:rsidR="001821A0" w:rsidRDefault="001821A0" w:rsidP="005D35E9">
      <w:pPr>
        <w:pStyle w:val="a6"/>
        <w:ind w:firstLine="180"/>
      </w:pPr>
      <w:r>
        <w:t>@Entity(tableName = "users")</w:t>
      </w:r>
    </w:p>
    <w:p w14:paraId="1AE9FF44" w14:textId="77777777" w:rsidR="001821A0" w:rsidRDefault="001821A0" w:rsidP="005D35E9">
      <w:pPr>
        <w:pStyle w:val="a6"/>
        <w:ind w:firstLine="180"/>
      </w:pPr>
      <w:r>
        <w:t>public class User {</w:t>
      </w:r>
    </w:p>
    <w:p w14:paraId="1DF29797" w14:textId="77777777" w:rsidR="001821A0" w:rsidRDefault="001821A0" w:rsidP="005D35E9">
      <w:pPr>
        <w:pStyle w:val="a6"/>
        <w:ind w:firstLine="180"/>
      </w:pPr>
      <w:r>
        <w:t xml:space="preserve">    // Specifying a primary key for an FTS-table-backed entity is optional, but</w:t>
      </w:r>
    </w:p>
    <w:p w14:paraId="7EAE450F" w14:textId="77777777" w:rsidR="001821A0" w:rsidRDefault="001821A0" w:rsidP="005D35E9">
      <w:pPr>
        <w:pStyle w:val="a6"/>
        <w:ind w:firstLine="180"/>
      </w:pPr>
      <w:r>
        <w:t xml:space="preserve">    // if you include one, it must use this type and column name.</w:t>
      </w:r>
    </w:p>
    <w:p w14:paraId="7E9C3C0B" w14:textId="77777777" w:rsidR="001821A0" w:rsidRDefault="001821A0" w:rsidP="005D35E9">
      <w:pPr>
        <w:pStyle w:val="a6"/>
        <w:ind w:firstLine="180"/>
      </w:pPr>
      <w:r>
        <w:t xml:space="preserve">    @PrimaryKey</w:t>
      </w:r>
    </w:p>
    <w:p w14:paraId="4AB86BE7" w14:textId="77777777" w:rsidR="001821A0" w:rsidRDefault="001821A0" w:rsidP="005D35E9">
      <w:pPr>
        <w:pStyle w:val="a6"/>
        <w:ind w:firstLine="180"/>
      </w:pPr>
      <w:r>
        <w:t xml:space="preserve">    @ColumnInfo(name = "</w:t>
      </w:r>
      <w:proofErr w:type="spellStart"/>
      <w:r>
        <w:t>rowid</w:t>
      </w:r>
      <w:proofErr w:type="spellEnd"/>
      <w:r>
        <w:t>")</w:t>
      </w:r>
    </w:p>
    <w:p w14:paraId="20106B24" w14:textId="77777777" w:rsidR="001821A0" w:rsidRDefault="001821A0" w:rsidP="005D35E9">
      <w:pPr>
        <w:pStyle w:val="a6"/>
        <w:ind w:firstLine="180"/>
      </w:pPr>
      <w:r>
        <w:t xml:space="preserve">    public int id;</w:t>
      </w:r>
    </w:p>
    <w:p w14:paraId="30EAFEF9" w14:textId="77777777" w:rsidR="001821A0" w:rsidRDefault="001821A0" w:rsidP="005D35E9">
      <w:pPr>
        <w:pStyle w:val="a6"/>
        <w:ind w:firstLine="180"/>
      </w:pPr>
    </w:p>
    <w:p w14:paraId="42446774" w14:textId="77777777" w:rsidR="001821A0" w:rsidRDefault="001821A0" w:rsidP="005D35E9">
      <w:pPr>
        <w:pStyle w:val="a6"/>
        <w:ind w:firstLine="180"/>
      </w:pPr>
      <w:r>
        <w:t xml:space="preserve">    @ColumnInfo(name = "</w:t>
      </w:r>
      <w:proofErr w:type="spellStart"/>
      <w:r>
        <w:t>first_name</w:t>
      </w:r>
      <w:proofErr w:type="spellEnd"/>
      <w:r>
        <w:t>")</w:t>
      </w:r>
    </w:p>
    <w:p w14:paraId="5541B48A" w14:textId="77777777" w:rsidR="001821A0" w:rsidRDefault="001821A0" w:rsidP="005D35E9">
      <w:pPr>
        <w:pStyle w:val="a6"/>
        <w:ind w:firstLine="180"/>
      </w:pPr>
      <w:r>
        <w:t xml:space="preserve">    public String </w:t>
      </w:r>
      <w:proofErr w:type="spellStart"/>
      <w:r>
        <w:t>firstName</w:t>
      </w:r>
      <w:proofErr w:type="spellEnd"/>
      <w:r>
        <w:t>;</w:t>
      </w:r>
    </w:p>
    <w:p w14:paraId="54B80572" w14:textId="77777777" w:rsidR="001821A0" w:rsidRDefault="001821A0" w:rsidP="005D35E9">
      <w:pPr>
        <w:pStyle w:val="a6"/>
        <w:ind w:firstLine="180"/>
      </w:pPr>
      <w:r>
        <w:t>}</w:t>
      </w:r>
    </w:p>
    <w:p w14:paraId="008C8D88" w14:textId="48D4D893" w:rsidR="005D35E9" w:rsidRDefault="005D35E9" w:rsidP="005D35E9">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102</w:t>
      </w:r>
      <w:r w:rsidR="00BA5EDF">
        <w:fldChar w:fldCharType="end"/>
      </w:r>
    </w:p>
    <w:p w14:paraId="04BF4B35" w14:textId="06E15D99" w:rsidR="001821A0" w:rsidRDefault="001821A0" w:rsidP="001821A0">
      <w:pPr>
        <w:ind w:firstLine="420"/>
      </w:pPr>
      <w:r>
        <w:rPr>
          <w:rFonts w:hint="eastAsia"/>
        </w:rPr>
        <w:t>注意：启用</w:t>
      </w:r>
      <w:r>
        <w:t xml:space="preserve"> FTS </w:t>
      </w:r>
      <w:r>
        <w:t>的表始终使用</w:t>
      </w:r>
      <w:r>
        <w:t xml:space="preserve"> INTEGER </w:t>
      </w:r>
      <w:r>
        <w:t>类型的主键且列名称为</w:t>
      </w:r>
      <w:r>
        <w:t>“</w:t>
      </w:r>
      <w:proofErr w:type="spellStart"/>
      <w:r>
        <w:t>rowid</w:t>
      </w:r>
      <w:proofErr w:type="spellEnd"/>
      <w:r>
        <w:t>”</w:t>
      </w:r>
      <w:r>
        <w:t>。如果是由</w:t>
      </w:r>
      <w:r>
        <w:t xml:space="preserve"> FTS </w:t>
      </w:r>
      <w:r>
        <w:t>表支持的实体定义主键，则必须使用相应的类型和列名称。</w:t>
      </w:r>
      <w:r>
        <w:rPr>
          <w:rFonts w:hint="eastAsia"/>
        </w:rPr>
        <w:t>如果表支持以多种语言显示的内容，使用</w:t>
      </w:r>
      <w:r>
        <w:t xml:space="preserve"> </w:t>
      </w:r>
      <w:proofErr w:type="spellStart"/>
      <w:r>
        <w:t>languageId</w:t>
      </w:r>
      <w:proofErr w:type="spellEnd"/>
      <w:r>
        <w:t xml:space="preserve"> </w:t>
      </w:r>
      <w:r>
        <w:t>选项指定用于存储每一行语言信息的列：</w:t>
      </w:r>
    </w:p>
    <w:p w14:paraId="1D2FC96E" w14:textId="77777777" w:rsidR="001821A0" w:rsidRDefault="001821A0" w:rsidP="005D35E9">
      <w:pPr>
        <w:pStyle w:val="a6"/>
        <w:ind w:firstLine="180"/>
      </w:pPr>
      <w:r>
        <w:t>@Fts4(languageId = "lid")</w:t>
      </w:r>
    </w:p>
    <w:p w14:paraId="4D4F4B11" w14:textId="77777777" w:rsidR="001821A0" w:rsidRDefault="001821A0" w:rsidP="005D35E9">
      <w:pPr>
        <w:pStyle w:val="a6"/>
        <w:ind w:firstLine="180"/>
      </w:pPr>
      <w:r>
        <w:t>@Entity(tableName = "users")</w:t>
      </w:r>
    </w:p>
    <w:p w14:paraId="75FF974D" w14:textId="77777777" w:rsidR="001821A0" w:rsidRDefault="001821A0" w:rsidP="005D35E9">
      <w:pPr>
        <w:pStyle w:val="a6"/>
        <w:ind w:firstLine="180"/>
      </w:pPr>
      <w:r>
        <w:t>public class User {</w:t>
      </w:r>
    </w:p>
    <w:p w14:paraId="695C53CA" w14:textId="77777777" w:rsidR="001821A0" w:rsidRDefault="001821A0" w:rsidP="005D35E9">
      <w:pPr>
        <w:pStyle w:val="a6"/>
        <w:ind w:firstLine="180"/>
      </w:pPr>
      <w:r>
        <w:t xml:space="preserve">    // ...</w:t>
      </w:r>
    </w:p>
    <w:p w14:paraId="16075F1A" w14:textId="77777777" w:rsidR="001821A0" w:rsidRDefault="001821A0" w:rsidP="005D35E9">
      <w:pPr>
        <w:pStyle w:val="a6"/>
        <w:ind w:firstLine="180"/>
      </w:pPr>
    </w:p>
    <w:p w14:paraId="33D81F72" w14:textId="77777777" w:rsidR="001821A0" w:rsidRDefault="001821A0" w:rsidP="005D35E9">
      <w:pPr>
        <w:pStyle w:val="a6"/>
        <w:ind w:firstLine="180"/>
      </w:pPr>
      <w:r>
        <w:t xml:space="preserve">    @ColumnInfo(name = "lid")</w:t>
      </w:r>
    </w:p>
    <w:p w14:paraId="053B1855" w14:textId="77777777" w:rsidR="001821A0" w:rsidRDefault="001821A0" w:rsidP="005D35E9">
      <w:pPr>
        <w:pStyle w:val="a6"/>
        <w:ind w:firstLine="180"/>
      </w:pPr>
      <w:r>
        <w:t xml:space="preserve">    int </w:t>
      </w:r>
      <w:proofErr w:type="spellStart"/>
      <w:r>
        <w:t>languageId</w:t>
      </w:r>
      <w:proofErr w:type="spellEnd"/>
      <w:r>
        <w:t>;</w:t>
      </w:r>
    </w:p>
    <w:p w14:paraId="47212608" w14:textId="77777777" w:rsidR="001821A0" w:rsidRDefault="001821A0" w:rsidP="005D35E9">
      <w:pPr>
        <w:pStyle w:val="a6"/>
        <w:ind w:firstLine="180"/>
      </w:pPr>
      <w:r>
        <w:t>}</w:t>
      </w:r>
    </w:p>
    <w:p w14:paraId="6B763F25" w14:textId="3B866A53" w:rsidR="005D35E9" w:rsidRDefault="005D35E9" w:rsidP="005D35E9">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103</w:t>
      </w:r>
      <w:r w:rsidR="00BA5EDF">
        <w:fldChar w:fldCharType="end"/>
      </w:r>
    </w:p>
    <w:p w14:paraId="7D08C98C" w14:textId="511C6A0D" w:rsidR="001821A0" w:rsidRDefault="001821A0" w:rsidP="001821A0">
      <w:pPr>
        <w:ind w:firstLine="420"/>
      </w:pPr>
      <w:r>
        <w:t xml:space="preserve">Room </w:t>
      </w:r>
      <w:r>
        <w:t>提供了用于定义由</w:t>
      </w:r>
      <w:r>
        <w:t xml:space="preserve"> FTS </w:t>
      </w:r>
      <w:r>
        <w:t>支持的实体的其他几个选项，包括结果排序、令牌生成器类型以及作为外部内容管理的表。</w:t>
      </w:r>
      <w:r>
        <w:rPr>
          <w:rFonts w:hint="eastAsia"/>
        </w:rPr>
        <w:t>如果应用必须支持不允许使用由</w:t>
      </w:r>
      <w:r>
        <w:t xml:space="preserve"> FTS3 </w:t>
      </w:r>
      <w:r>
        <w:t>或</w:t>
      </w:r>
      <w:r>
        <w:t xml:space="preserve"> FTS4 </w:t>
      </w:r>
      <w:r>
        <w:t>表支持的实体的</w:t>
      </w:r>
      <w:r>
        <w:t xml:space="preserve"> SDK </w:t>
      </w:r>
      <w:r>
        <w:t>版本，仍可以将数据库中的某些列编入索引，以加快查询速度。如需为实体添加索引，在</w:t>
      </w:r>
      <w:r>
        <w:t xml:space="preserve"> @Entity </w:t>
      </w:r>
      <w:r>
        <w:t>注解中添加</w:t>
      </w:r>
      <w:r>
        <w:t xml:space="preserve"> indices </w:t>
      </w:r>
      <w:r>
        <w:t>属性，列出要在索引或复合索引中包含的列的名称。以下代码段演示了此注解过程：</w:t>
      </w:r>
    </w:p>
    <w:p w14:paraId="081C9E94" w14:textId="77777777" w:rsidR="001821A0" w:rsidRDefault="001821A0" w:rsidP="00BA5EDF">
      <w:pPr>
        <w:pStyle w:val="a6"/>
        <w:ind w:firstLine="180"/>
      </w:pPr>
      <w:r>
        <w:t>@Entity(indices = {@Index("name"),</w:t>
      </w:r>
    </w:p>
    <w:p w14:paraId="4CFC4957" w14:textId="77777777" w:rsidR="001821A0" w:rsidRDefault="001821A0" w:rsidP="00BA5EDF">
      <w:pPr>
        <w:pStyle w:val="a6"/>
        <w:ind w:firstLine="180"/>
      </w:pPr>
      <w:r>
        <w:t xml:space="preserve">        @Index(value = {"</w:t>
      </w:r>
      <w:proofErr w:type="spellStart"/>
      <w:r>
        <w:t>last_name</w:t>
      </w:r>
      <w:proofErr w:type="spellEnd"/>
      <w:r>
        <w:t>", "address"})})</w:t>
      </w:r>
    </w:p>
    <w:p w14:paraId="05966394" w14:textId="77777777" w:rsidR="001821A0" w:rsidRDefault="001821A0" w:rsidP="00BA5EDF">
      <w:pPr>
        <w:pStyle w:val="a6"/>
        <w:ind w:firstLine="180"/>
      </w:pPr>
      <w:r>
        <w:t>public class User {</w:t>
      </w:r>
    </w:p>
    <w:p w14:paraId="7576D77D" w14:textId="77777777" w:rsidR="001821A0" w:rsidRDefault="001821A0" w:rsidP="00BA5EDF">
      <w:pPr>
        <w:pStyle w:val="a6"/>
        <w:ind w:firstLine="180"/>
      </w:pPr>
      <w:r>
        <w:t xml:space="preserve">    @PrimaryKey</w:t>
      </w:r>
    </w:p>
    <w:p w14:paraId="6B35D57C" w14:textId="77777777" w:rsidR="001821A0" w:rsidRDefault="001821A0" w:rsidP="00BA5EDF">
      <w:pPr>
        <w:pStyle w:val="a6"/>
        <w:ind w:firstLine="180"/>
      </w:pPr>
      <w:r>
        <w:t xml:space="preserve">    public int id;</w:t>
      </w:r>
    </w:p>
    <w:p w14:paraId="0B4BF8A7" w14:textId="77777777" w:rsidR="001821A0" w:rsidRDefault="001821A0" w:rsidP="00BA5EDF">
      <w:pPr>
        <w:pStyle w:val="a6"/>
        <w:ind w:firstLine="180"/>
      </w:pPr>
    </w:p>
    <w:p w14:paraId="7C8EC2DB" w14:textId="77777777" w:rsidR="001821A0" w:rsidRDefault="001821A0" w:rsidP="00BA5EDF">
      <w:pPr>
        <w:pStyle w:val="a6"/>
        <w:ind w:firstLine="180"/>
      </w:pPr>
      <w:r>
        <w:t xml:space="preserve">    public String </w:t>
      </w:r>
      <w:proofErr w:type="spellStart"/>
      <w:r>
        <w:t>firstName</w:t>
      </w:r>
      <w:proofErr w:type="spellEnd"/>
      <w:r>
        <w:t>;</w:t>
      </w:r>
    </w:p>
    <w:p w14:paraId="0BD64180" w14:textId="77777777" w:rsidR="001821A0" w:rsidRDefault="001821A0" w:rsidP="00BA5EDF">
      <w:pPr>
        <w:pStyle w:val="a6"/>
        <w:ind w:firstLine="180"/>
      </w:pPr>
      <w:r>
        <w:t xml:space="preserve">    public String address;</w:t>
      </w:r>
    </w:p>
    <w:p w14:paraId="359B7B61" w14:textId="77777777" w:rsidR="001821A0" w:rsidRDefault="001821A0" w:rsidP="00BA5EDF">
      <w:pPr>
        <w:pStyle w:val="a6"/>
        <w:ind w:firstLine="180"/>
      </w:pPr>
    </w:p>
    <w:p w14:paraId="28D914B4" w14:textId="77777777" w:rsidR="001821A0" w:rsidRDefault="001821A0" w:rsidP="00BA5EDF">
      <w:pPr>
        <w:pStyle w:val="a6"/>
        <w:ind w:firstLine="180"/>
      </w:pPr>
      <w:r>
        <w:t xml:space="preserve">    @ColumnInfo(name = "</w:t>
      </w:r>
      <w:proofErr w:type="spellStart"/>
      <w:r>
        <w:t>last_name</w:t>
      </w:r>
      <w:proofErr w:type="spellEnd"/>
      <w:r>
        <w:t>")</w:t>
      </w:r>
    </w:p>
    <w:p w14:paraId="2AFBF66A" w14:textId="77777777" w:rsidR="001821A0" w:rsidRDefault="001821A0" w:rsidP="00BA5EDF">
      <w:pPr>
        <w:pStyle w:val="a6"/>
        <w:ind w:firstLine="180"/>
      </w:pPr>
      <w:r>
        <w:lastRenderedPageBreak/>
        <w:t xml:space="preserve">    public String </w:t>
      </w:r>
      <w:proofErr w:type="spellStart"/>
      <w:r>
        <w:t>lastName</w:t>
      </w:r>
      <w:proofErr w:type="spellEnd"/>
      <w:r>
        <w:t>;</w:t>
      </w:r>
    </w:p>
    <w:p w14:paraId="1F28FCC1" w14:textId="77777777" w:rsidR="001821A0" w:rsidRDefault="001821A0" w:rsidP="00BA5EDF">
      <w:pPr>
        <w:pStyle w:val="a6"/>
        <w:ind w:firstLine="180"/>
      </w:pPr>
    </w:p>
    <w:p w14:paraId="02752D17" w14:textId="77777777" w:rsidR="001821A0" w:rsidRDefault="001821A0" w:rsidP="00BA5EDF">
      <w:pPr>
        <w:pStyle w:val="a6"/>
        <w:ind w:firstLine="180"/>
      </w:pPr>
      <w:r>
        <w:t xml:space="preserve">    @Ignore</w:t>
      </w:r>
    </w:p>
    <w:p w14:paraId="644F8EF0" w14:textId="77777777" w:rsidR="001821A0" w:rsidRDefault="001821A0" w:rsidP="00BA5EDF">
      <w:pPr>
        <w:pStyle w:val="a6"/>
        <w:ind w:firstLine="180"/>
      </w:pPr>
      <w:r>
        <w:t xml:space="preserve">    Bitmap picture;</w:t>
      </w:r>
    </w:p>
    <w:p w14:paraId="5B2B873F" w14:textId="77777777" w:rsidR="001821A0" w:rsidRDefault="001821A0" w:rsidP="00BA5EDF">
      <w:pPr>
        <w:pStyle w:val="a6"/>
        <w:ind w:firstLine="180"/>
      </w:pPr>
      <w:r>
        <w:t>}</w:t>
      </w:r>
    </w:p>
    <w:p w14:paraId="60C92294" w14:textId="357BB300" w:rsidR="00BA5EDF" w:rsidRDefault="00BA5EDF" w:rsidP="00BA5EDF">
      <w:pPr>
        <w:pStyle w:val="a5"/>
        <w:ind w:firstLine="361"/>
      </w:pPr>
      <w:r>
        <w:t>码</w:t>
      </w:r>
      <w:r>
        <w:t xml:space="preserve"> </w:t>
      </w:r>
      <w:r w:rsidR="006F6ADA">
        <w:fldChar w:fldCharType="begin"/>
      </w:r>
      <w:r w:rsidR="006F6ADA">
        <w:instrText xml:space="preserve"> STYLEREF 1 \s </w:instrText>
      </w:r>
      <w:r w:rsidR="006F6ADA">
        <w:fldChar w:fldCharType="separate"/>
      </w:r>
      <w:r>
        <w:rPr>
          <w:noProof/>
        </w:rPr>
        <w:t>7</w:t>
      </w:r>
      <w:r w:rsidR="006F6ADA">
        <w:rPr>
          <w:noProof/>
        </w:rPr>
        <w:fldChar w:fldCharType="end"/>
      </w:r>
      <w:r>
        <w:noBreakHyphen/>
      </w:r>
      <w:r>
        <w:fldChar w:fldCharType="begin"/>
      </w:r>
      <w:r>
        <w:instrText xml:space="preserve"> SEQ </w:instrText>
      </w:r>
      <w:r>
        <w:instrText>码</w:instrText>
      </w:r>
      <w:r>
        <w:instrText xml:space="preserve"> \* ARABIC \s 1 </w:instrText>
      </w:r>
      <w:r>
        <w:fldChar w:fldCharType="separate"/>
      </w:r>
      <w:r>
        <w:rPr>
          <w:noProof/>
        </w:rPr>
        <w:t>104</w:t>
      </w:r>
      <w:r>
        <w:fldChar w:fldCharType="end"/>
      </w:r>
    </w:p>
    <w:p w14:paraId="009C228A" w14:textId="10C97A9C" w:rsidR="001821A0" w:rsidRDefault="001821A0" w:rsidP="00BA5EDF">
      <w:pPr>
        <w:ind w:firstLine="420"/>
      </w:pPr>
      <w:r>
        <w:rPr>
          <w:rFonts w:hint="eastAsia"/>
        </w:rPr>
        <w:t>有时，数据库中的某些字段或字段组必须是唯一的。</w:t>
      </w:r>
      <w:r>
        <w:t xml:space="preserve"> </w:t>
      </w:r>
      <w:r>
        <w:t>可以通过将</w:t>
      </w:r>
      <w:r>
        <w:t xml:space="preserve"> @Index </w:t>
      </w:r>
      <w:r>
        <w:t>注解的</w:t>
      </w:r>
      <w:r>
        <w:t xml:space="preserve"> unique </w:t>
      </w:r>
      <w:r>
        <w:t>属性设为</w:t>
      </w:r>
      <w:r>
        <w:t xml:space="preserve"> true</w:t>
      </w:r>
      <w:r>
        <w:t>，强制实施此唯一性属性。以下代码示例可防止表格具有包含</w:t>
      </w:r>
      <w:r>
        <w:t xml:space="preserve"> </w:t>
      </w:r>
      <w:proofErr w:type="spellStart"/>
      <w:r>
        <w:t>firstName</w:t>
      </w:r>
      <w:proofErr w:type="spellEnd"/>
      <w:r>
        <w:t xml:space="preserve"> </w:t>
      </w:r>
      <w:r>
        <w:t>和</w:t>
      </w:r>
      <w:r>
        <w:t xml:space="preserve"> </w:t>
      </w:r>
      <w:proofErr w:type="spellStart"/>
      <w:r>
        <w:t>lastName</w:t>
      </w:r>
      <w:proofErr w:type="spellEnd"/>
      <w:r>
        <w:t xml:space="preserve"> </w:t>
      </w:r>
      <w:r>
        <w:t>列的同一组值的两行。</w:t>
      </w:r>
    </w:p>
    <w:p w14:paraId="00E5C6A1" w14:textId="77777777" w:rsidR="001821A0" w:rsidRDefault="001821A0" w:rsidP="00BA5EDF">
      <w:pPr>
        <w:pStyle w:val="a6"/>
        <w:ind w:firstLine="180"/>
      </w:pPr>
      <w:r>
        <w:t>@Entity(indices = {@Index(value = {"</w:t>
      </w:r>
      <w:proofErr w:type="spellStart"/>
      <w:r>
        <w:t>first_name</w:t>
      </w:r>
      <w:proofErr w:type="spellEnd"/>
      <w:r>
        <w:t>", "</w:t>
      </w:r>
      <w:proofErr w:type="spellStart"/>
      <w:r>
        <w:t>last_name</w:t>
      </w:r>
      <w:proofErr w:type="spellEnd"/>
      <w:r>
        <w:t>"},</w:t>
      </w:r>
    </w:p>
    <w:p w14:paraId="0A01AE56" w14:textId="77777777" w:rsidR="001821A0" w:rsidRDefault="001821A0" w:rsidP="00BA5EDF">
      <w:pPr>
        <w:pStyle w:val="a6"/>
        <w:ind w:firstLine="180"/>
      </w:pPr>
      <w:r>
        <w:t xml:space="preserve">        unique = true)})</w:t>
      </w:r>
    </w:p>
    <w:p w14:paraId="7D89DFC8" w14:textId="77777777" w:rsidR="001821A0" w:rsidRDefault="001821A0" w:rsidP="00BA5EDF">
      <w:pPr>
        <w:pStyle w:val="a6"/>
        <w:ind w:firstLine="180"/>
      </w:pPr>
      <w:r>
        <w:t>public class User {</w:t>
      </w:r>
    </w:p>
    <w:p w14:paraId="2D5AF89C" w14:textId="77777777" w:rsidR="001821A0" w:rsidRDefault="001821A0" w:rsidP="00BA5EDF">
      <w:pPr>
        <w:pStyle w:val="a6"/>
        <w:ind w:firstLine="180"/>
      </w:pPr>
      <w:r>
        <w:t xml:space="preserve">    @PrimaryKey</w:t>
      </w:r>
    </w:p>
    <w:p w14:paraId="16004A46" w14:textId="77777777" w:rsidR="001821A0" w:rsidRDefault="001821A0" w:rsidP="00BA5EDF">
      <w:pPr>
        <w:pStyle w:val="a6"/>
        <w:ind w:firstLine="180"/>
      </w:pPr>
      <w:r>
        <w:t xml:space="preserve">    public int id;</w:t>
      </w:r>
    </w:p>
    <w:p w14:paraId="242E0B7D" w14:textId="77777777" w:rsidR="001821A0" w:rsidRDefault="001821A0" w:rsidP="00BA5EDF">
      <w:pPr>
        <w:pStyle w:val="a6"/>
        <w:ind w:firstLine="180"/>
      </w:pPr>
    </w:p>
    <w:p w14:paraId="157B8CC2" w14:textId="77777777" w:rsidR="001821A0" w:rsidRDefault="001821A0" w:rsidP="00BA5EDF">
      <w:pPr>
        <w:pStyle w:val="a6"/>
        <w:ind w:firstLine="180"/>
      </w:pPr>
      <w:r>
        <w:t xml:space="preserve">    @ColumnInfo(name = "</w:t>
      </w:r>
      <w:proofErr w:type="spellStart"/>
      <w:r>
        <w:t>first_name</w:t>
      </w:r>
      <w:proofErr w:type="spellEnd"/>
      <w:r>
        <w:t>")</w:t>
      </w:r>
    </w:p>
    <w:p w14:paraId="3FD3B9DB" w14:textId="77777777" w:rsidR="001821A0" w:rsidRDefault="001821A0" w:rsidP="00BA5EDF">
      <w:pPr>
        <w:pStyle w:val="a6"/>
        <w:ind w:firstLine="180"/>
      </w:pPr>
      <w:r>
        <w:t xml:space="preserve">    public String </w:t>
      </w:r>
      <w:proofErr w:type="spellStart"/>
      <w:r>
        <w:t>firstName</w:t>
      </w:r>
      <w:proofErr w:type="spellEnd"/>
      <w:r>
        <w:t>;</w:t>
      </w:r>
    </w:p>
    <w:p w14:paraId="388DD60F" w14:textId="77777777" w:rsidR="001821A0" w:rsidRDefault="001821A0" w:rsidP="00BA5EDF">
      <w:pPr>
        <w:pStyle w:val="a6"/>
        <w:ind w:firstLine="180"/>
      </w:pPr>
    </w:p>
    <w:p w14:paraId="3459CC93" w14:textId="77777777" w:rsidR="001821A0" w:rsidRDefault="001821A0" w:rsidP="00BA5EDF">
      <w:pPr>
        <w:pStyle w:val="a6"/>
        <w:ind w:firstLine="180"/>
      </w:pPr>
      <w:r>
        <w:t xml:space="preserve">    @ColumnInfo(name = "</w:t>
      </w:r>
      <w:proofErr w:type="spellStart"/>
      <w:r>
        <w:t>last_name</w:t>
      </w:r>
      <w:proofErr w:type="spellEnd"/>
      <w:r>
        <w:t>")</w:t>
      </w:r>
    </w:p>
    <w:p w14:paraId="7409F60C" w14:textId="77777777" w:rsidR="001821A0" w:rsidRDefault="001821A0" w:rsidP="00BA5EDF">
      <w:pPr>
        <w:pStyle w:val="a6"/>
        <w:ind w:firstLine="180"/>
      </w:pPr>
      <w:r>
        <w:t xml:space="preserve">    public String </w:t>
      </w:r>
      <w:proofErr w:type="spellStart"/>
      <w:r>
        <w:t>lastName</w:t>
      </w:r>
      <w:proofErr w:type="spellEnd"/>
      <w:r>
        <w:t>;</w:t>
      </w:r>
    </w:p>
    <w:p w14:paraId="3D31119C" w14:textId="77777777" w:rsidR="001821A0" w:rsidRDefault="001821A0" w:rsidP="00BA5EDF">
      <w:pPr>
        <w:pStyle w:val="a6"/>
        <w:ind w:firstLine="180"/>
      </w:pPr>
    </w:p>
    <w:p w14:paraId="1E7D7334" w14:textId="77777777" w:rsidR="001821A0" w:rsidRDefault="001821A0" w:rsidP="00BA5EDF">
      <w:pPr>
        <w:pStyle w:val="a6"/>
        <w:ind w:firstLine="180"/>
      </w:pPr>
      <w:r>
        <w:t xml:space="preserve">    @Ignore</w:t>
      </w:r>
    </w:p>
    <w:p w14:paraId="4DB94A16" w14:textId="77777777" w:rsidR="001821A0" w:rsidRDefault="001821A0" w:rsidP="00BA5EDF">
      <w:pPr>
        <w:pStyle w:val="a6"/>
        <w:ind w:firstLine="180"/>
      </w:pPr>
      <w:r>
        <w:t xml:space="preserve">    Bitmap picture;</w:t>
      </w:r>
    </w:p>
    <w:p w14:paraId="585C10AC" w14:textId="77777777" w:rsidR="001821A0" w:rsidRDefault="001821A0" w:rsidP="00BA5EDF">
      <w:pPr>
        <w:pStyle w:val="a6"/>
        <w:ind w:firstLine="180"/>
      </w:pPr>
      <w:r>
        <w:t>}</w:t>
      </w:r>
    </w:p>
    <w:p w14:paraId="463A6809" w14:textId="2895616F" w:rsidR="00BA5EDF" w:rsidRDefault="00BA5EDF" w:rsidP="00BA5EDF">
      <w:pPr>
        <w:pStyle w:val="a5"/>
        <w:ind w:firstLine="361"/>
      </w:pPr>
      <w:r>
        <w:t>码</w:t>
      </w:r>
      <w:r>
        <w:t xml:space="preserve"> </w:t>
      </w:r>
      <w:r w:rsidR="006F6ADA">
        <w:fldChar w:fldCharType="begin"/>
      </w:r>
      <w:r w:rsidR="006F6ADA">
        <w:instrText xml:space="preserve"> STYLEREF 1 \s </w:instrText>
      </w:r>
      <w:r w:rsidR="006F6ADA">
        <w:fldChar w:fldCharType="separate"/>
      </w:r>
      <w:r>
        <w:rPr>
          <w:noProof/>
        </w:rPr>
        <w:t>7</w:t>
      </w:r>
      <w:r w:rsidR="006F6ADA">
        <w:rPr>
          <w:noProof/>
        </w:rPr>
        <w:fldChar w:fldCharType="end"/>
      </w:r>
      <w:r>
        <w:noBreakHyphen/>
      </w:r>
      <w:r>
        <w:fldChar w:fldCharType="begin"/>
      </w:r>
      <w:r>
        <w:instrText xml:space="preserve"> SEQ </w:instrText>
      </w:r>
      <w:r>
        <w:instrText>码</w:instrText>
      </w:r>
      <w:r>
        <w:instrText xml:space="preserve"> \* ARABIC \s 1 </w:instrText>
      </w:r>
      <w:r>
        <w:fldChar w:fldCharType="separate"/>
      </w:r>
      <w:r>
        <w:rPr>
          <w:noProof/>
        </w:rPr>
        <w:t>105</w:t>
      </w:r>
      <w:r>
        <w:fldChar w:fldCharType="end"/>
      </w:r>
    </w:p>
    <w:p w14:paraId="395C1CD5" w14:textId="2B4A648E" w:rsidR="001821A0" w:rsidRDefault="001821A0" w:rsidP="001821A0">
      <w:pPr>
        <w:ind w:firstLine="420"/>
      </w:pPr>
      <w:r>
        <w:rPr>
          <w:rFonts w:hint="eastAsia"/>
        </w:rPr>
        <w:t>添加基于</w:t>
      </w:r>
      <w:r>
        <w:t xml:space="preserve"> </w:t>
      </w:r>
      <w:proofErr w:type="spellStart"/>
      <w:r>
        <w:t>AutoValue</w:t>
      </w:r>
      <w:proofErr w:type="spellEnd"/>
      <w:r>
        <w:t xml:space="preserve"> </w:t>
      </w:r>
      <w:r>
        <w:t>的对象</w:t>
      </w:r>
      <w:r w:rsidR="00BA5EDF">
        <w:rPr>
          <w:rFonts w:hint="eastAsia"/>
        </w:rPr>
        <w:t>。</w:t>
      </w:r>
      <w:r>
        <w:rPr>
          <w:rFonts w:hint="eastAsia"/>
        </w:rPr>
        <w:t>注意：此功能旨在用于基于</w:t>
      </w:r>
      <w:r>
        <w:t xml:space="preserve"> Java </w:t>
      </w:r>
      <w:r>
        <w:t>的实体。如需在基于</w:t>
      </w:r>
      <w:r>
        <w:t xml:space="preserve"> Kotlin </w:t>
      </w:r>
      <w:r>
        <w:t>的实体中实现相同的功能，最好改用数据类。</w:t>
      </w:r>
      <w:r>
        <w:rPr>
          <w:rFonts w:hint="eastAsia"/>
        </w:rPr>
        <w:t>在</w:t>
      </w:r>
      <w:r>
        <w:t xml:space="preserve"> Room 2.1.0 </w:t>
      </w:r>
      <w:r>
        <w:t>及更高版本中，可以将基于</w:t>
      </w:r>
      <w:r>
        <w:t xml:space="preserve"> Java </w:t>
      </w:r>
      <w:r>
        <w:t>的不可变值类（使用</w:t>
      </w:r>
      <w:r>
        <w:t xml:space="preserve"> @AutoValue </w:t>
      </w:r>
      <w:r>
        <w:t>进行注解）用作应用数据库中的实体。此支持在实体的两个实例被视为相等（如果这两个实例的列包含相同的值）时尤为有用。</w:t>
      </w:r>
      <w:r>
        <w:rPr>
          <w:rFonts w:hint="eastAsia"/>
        </w:rPr>
        <w:t>将带有</w:t>
      </w:r>
      <w:r>
        <w:t xml:space="preserve"> @AutoValue </w:t>
      </w:r>
      <w:r>
        <w:t>注解的类用作实体时，可以使用</w:t>
      </w:r>
      <w:r>
        <w:t xml:space="preserve"> @PrimaryKey</w:t>
      </w:r>
      <w:r>
        <w:t>、</w:t>
      </w:r>
      <w:r>
        <w:t>@ColumnInfo</w:t>
      </w:r>
      <w:r>
        <w:t>、</w:t>
      </w:r>
      <w:r>
        <w:t xml:space="preserve">@Embedded </w:t>
      </w:r>
      <w:r>
        <w:t>和</w:t>
      </w:r>
      <w:r>
        <w:t xml:space="preserve"> @Relation </w:t>
      </w:r>
      <w:r>
        <w:t>为该类的抽象方法添加注解。但是，必须在每次使用这些注解时添加</w:t>
      </w:r>
      <w:r>
        <w:t xml:space="preserve"> @CopyAnnotations </w:t>
      </w:r>
      <w:r>
        <w:t>注解，以便</w:t>
      </w:r>
      <w:r>
        <w:t xml:space="preserve"> Room </w:t>
      </w:r>
      <w:r>
        <w:t>可以正确解释这些方法的自动生成实</w:t>
      </w:r>
      <w:r>
        <w:lastRenderedPageBreak/>
        <w:t>现。</w:t>
      </w:r>
      <w:r>
        <w:rPr>
          <w:rFonts w:hint="eastAsia"/>
        </w:rPr>
        <w:t>以下代码段展示了一个使用</w:t>
      </w:r>
      <w:r>
        <w:t xml:space="preserve"> @AutoValue </w:t>
      </w:r>
      <w:r>
        <w:t>进行注解的类（</w:t>
      </w:r>
      <w:r>
        <w:t xml:space="preserve">Room </w:t>
      </w:r>
      <w:r>
        <w:t>将其标识为实体）的示例：</w:t>
      </w:r>
      <w:r>
        <w:t>User.java</w:t>
      </w:r>
    </w:p>
    <w:p w14:paraId="4EA17D16" w14:textId="77777777" w:rsidR="001821A0" w:rsidRDefault="001821A0" w:rsidP="00BA5EDF">
      <w:pPr>
        <w:pStyle w:val="a6"/>
        <w:ind w:firstLine="180"/>
      </w:pPr>
      <w:r>
        <w:t>@AutoValue</w:t>
      </w:r>
    </w:p>
    <w:p w14:paraId="24488E02" w14:textId="77777777" w:rsidR="001821A0" w:rsidRDefault="001821A0" w:rsidP="00BA5EDF">
      <w:pPr>
        <w:pStyle w:val="a6"/>
        <w:ind w:firstLine="180"/>
      </w:pPr>
      <w:r>
        <w:t>@Entity</w:t>
      </w:r>
    </w:p>
    <w:p w14:paraId="0E7CB47A" w14:textId="77777777" w:rsidR="001821A0" w:rsidRDefault="001821A0" w:rsidP="00BA5EDF">
      <w:pPr>
        <w:pStyle w:val="a6"/>
        <w:ind w:firstLine="180"/>
      </w:pPr>
      <w:r>
        <w:t>public abstract class User {</w:t>
      </w:r>
    </w:p>
    <w:p w14:paraId="61246650" w14:textId="77777777" w:rsidR="001821A0" w:rsidRDefault="001821A0" w:rsidP="00BA5EDF">
      <w:pPr>
        <w:pStyle w:val="a6"/>
        <w:ind w:firstLine="180"/>
      </w:pPr>
      <w:r>
        <w:t xml:space="preserve">    // Supported annotations must include `@CopyAnnotations`.</w:t>
      </w:r>
    </w:p>
    <w:p w14:paraId="4C75FB88" w14:textId="77777777" w:rsidR="001821A0" w:rsidRDefault="001821A0" w:rsidP="00BA5EDF">
      <w:pPr>
        <w:pStyle w:val="a6"/>
        <w:ind w:firstLine="180"/>
      </w:pPr>
      <w:r>
        <w:t xml:space="preserve">    @CopyAnnotations</w:t>
      </w:r>
    </w:p>
    <w:p w14:paraId="653F5C88" w14:textId="77777777" w:rsidR="001821A0" w:rsidRDefault="001821A0" w:rsidP="00BA5EDF">
      <w:pPr>
        <w:pStyle w:val="a6"/>
        <w:ind w:firstLine="180"/>
      </w:pPr>
      <w:r>
        <w:t xml:space="preserve">    @PrimaryKey</w:t>
      </w:r>
    </w:p>
    <w:p w14:paraId="4ACDBC3A" w14:textId="77777777" w:rsidR="001821A0" w:rsidRDefault="001821A0" w:rsidP="00BA5EDF">
      <w:pPr>
        <w:pStyle w:val="a6"/>
        <w:ind w:firstLine="180"/>
      </w:pPr>
      <w:r>
        <w:t xml:space="preserve">    public abstract long </w:t>
      </w:r>
      <w:proofErr w:type="spellStart"/>
      <w:r>
        <w:t>getId</w:t>
      </w:r>
      <w:proofErr w:type="spellEnd"/>
      <w:r>
        <w:t>();</w:t>
      </w:r>
    </w:p>
    <w:p w14:paraId="51BAC959" w14:textId="77777777" w:rsidR="001821A0" w:rsidRDefault="001821A0" w:rsidP="00BA5EDF">
      <w:pPr>
        <w:pStyle w:val="a6"/>
        <w:ind w:firstLine="180"/>
      </w:pPr>
    </w:p>
    <w:p w14:paraId="05CB31BA" w14:textId="77777777" w:rsidR="001821A0" w:rsidRDefault="001821A0" w:rsidP="00BA5EDF">
      <w:pPr>
        <w:pStyle w:val="a6"/>
        <w:ind w:firstLine="180"/>
      </w:pPr>
      <w:r>
        <w:t xml:space="preserve">    public abstract String </w:t>
      </w:r>
      <w:proofErr w:type="spellStart"/>
      <w:r>
        <w:t>getFirstName</w:t>
      </w:r>
      <w:proofErr w:type="spellEnd"/>
      <w:r>
        <w:t>();</w:t>
      </w:r>
    </w:p>
    <w:p w14:paraId="5F3F709B" w14:textId="77777777" w:rsidR="001821A0" w:rsidRDefault="001821A0" w:rsidP="00BA5EDF">
      <w:pPr>
        <w:pStyle w:val="a6"/>
        <w:ind w:firstLine="180"/>
      </w:pPr>
      <w:r>
        <w:t xml:space="preserve">    public abstract String </w:t>
      </w:r>
      <w:proofErr w:type="spellStart"/>
      <w:r>
        <w:t>getLastName</w:t>
      </w:r>
      <w:proofErr w:type="spellEnd"/>
      <w:r>
        <w:t>();</w:t>
      </w:r>
    </w:p>
    <w:p w14:paraId="1FCFC174" w14:textId="77777777" w:rsidR="001821A0" w:rsidRDefault="001821A0" w:rsidP="00BA5EDF">
      <w:pPr>
        <w:pStyle w:val="a6"/>
        <w:ind w:firstLine="180"/>
      </w:pPr>
    </w:p>
    <w:p w14:paraId="003D3C23" w14:textId="77777777" w:rsidR="001821A0" w:rsidRDefault="001821A0" w:rsidP="00BA5EDF">
      <w:pPr>
        <w:pStyle w:val="a6"/>
        <w:ind w:firstLine="180"/>
      </w:pPr>
      <w:r>
        <w:t xml:space="preserve">    // Room uses this factory method to create User objects.</w:t>
      </w:r>
    </w:p>
    <w:p w14:paraId="4838B8A5" w14:textId="77777777" w:rsidR="001821A0" w:rsidRDefault="001821A0" w:rsidP="00BA5EDF">
      <w:pPr>
        <w:pStyle w:val="a6"/>
        <w:ind w:firstLine="180"/>
      </w:pPr>
      <w:r>
        <w:t xml:space="preserve">    public static User create(long id, String </w:t>
      </w:r>
      <w:proofErr w:type="spellStart"/>
      <w:r>
        <w:t>firstName</w:t>
      </w:r>
      <w:proofErr w:type="spellEnd"/>
      <w:r>
        <w:t xml:space="preserve">, String </w:t>
      </w:r>
      <w:proofErr w:type="spellStart"/>
      <w:r>
        <w:t>lastName</w:t>
      </w:r>
      <w:proofErr w:type="spellEnd"/>
      <w:r>
        <w:t>) {</w:t>
      </w:r>
    </w:p>
    <w:p w14:paraId="4310790B" w14:textId="77777777" w:rsidR="001821A0" w:rsidRDefault="001821A0" w:rsidP="00BA5EDF">
      <w:pPr>
        <w:pStyle w:val="a6"/>
        <w:ind w:firstLine="180"/>
      </w:pPr>
      <w:r>
        <w:t xml:space="preserve">        return new </w:t>
      </w:r>
      <w:proofErr w:type="spellStart"/>
      <w:r>
        <w:t>AutoValue_User</w:t>
      </w:r>
      <w:proofErr w:type="spellEnd"/>
      <w:r>
        <w:t xml:space="preserve">(id, </w:t>
      </w:r>
      <w:proofErr w:type="spellStart"/>
      <w:r>
        <w:t>firstName</w:t>
      </w:r>
      <w:proofErr w:type="spellEnd"/>
      <w:r>
        <w:t xml:space="preserve">, </w:t>
      </w:r>
      <w:proofErr w:type="spellStart"/>
      <w:r>
        <w:t>lastName</w:t>
      </w:r>
      <w:proofErr w:type="spellEnd"/>
      <w:r>
        <w:t>);</w:t>
      </w:r>
    </w:p>
    <w:p w14:paraId="6A0080D2" w14:textId="77777777" w:rsidR="001821A0" w:rsidRDefault="001821A0" w:rsidP="00BA5EDF">
      <w:pPr>
        <w:pStyle w:val="a6"/>
        <w:ind w:firstLine="180"/>
      </w:pPr>
      <w:r>
        <w:t xml:space="preserve">    }</w:t>
      </w:r>
    </w:p>
    <w:p w14:paraId="2E7E3B02" w14:textId="250333E4" w:rsidR="001821A0" w:rsidRDefault="001821A0" w:rsidP="00BA5EDF">
      <w:pPr>
        <w:pStyle w:val="a6"/>
        <w:ind w:firstLine="180"/>
      </w:pPr>
      <w:r>
        <w:t>}</w:t>
      </w:r>
    </w:p>
    <w:p w14:paraId="0D2142B6" w14:textId="2F01698F" w:rsidR="00BA5EDF" w:rsidRDefault="00BA5EDF" w:rsidP="00BA5EDF">
      <w:pPr>
        <w:pStyle w:val="a5"/>
        <w:ind w:firstLine="361"/>
      </w:pPr>
      <w:r>
        <w:rPr>
          <w:rFonts w:hint="eastAsia"/>
        </w:rPr>
        <w:t>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7</w:t>
      </w:r>
      <w:r>
        <w:fldChar w:fldCharType="end"/>
      </w:r>
      <w:r>
        <w:noBreakHyphen/>
      </w:r>
      <w:r>
        <w:fldChar w:fldCharType="begin"/>
      </w:r>
      <w:r>
        <w:instrText xml:space="preserve"> </w:instrText>
      </w:r>
      <w:r>
        <w:rPr>
          <w:rFonts w:hint="eastAsia"/>
        </w:rPr>
        <w:instrText xml:space="preserve">SEQ </w:instrText>
      </w:r>
      <w:r>
        <w:rPr>
          <w:rFonts w:hint="eastAsia"/>
        </w:rPr>
        <w:instrText>码</w:instrText>
      </w:r>
      <w:r>
        <w:rPr>
          <w:rFonts w:hint="eastAsia"/>
        </w:rPr>
        <w:instrText xml:space="preserve"> \* ARABIC \s 1</w:instrText>
      </w:r>
      <w:r>
        <w:instrText xml:space="preserve"> </w:instrText>
      </w:r>
      <w:r>
        <w:fldChar w:fldCharType="separate"/>
      </w:r>
      <w:r>
        <w:rPr>
          <w:noProof/>
        </w:rPr>
        <w:t>106</w:t>
      </w:r>
      <w:r>
        <w:fldChar w:fldCharType="end"/>
      </w:r>
    </w:p>
    <w:p w14:paraId="623EBEEC" w14:textId="600078A5" w:rsidR="006E5D0C" w:rsidRDefault="006E5D0C" w:rsidP="006E5D0C">
      <w:pPr>
        <w:pStyle w:val="3"/>
      </w:pPr>
      <w:r>
        <w:t>访问数据</w:t>
      </w:r>
      <w:r>
        <w:t xml:space="preserve"> </w:t>
      </w:r>
    </w:p>
    <w:p w14:paraId="1C7DB1CE" w14:textId="3F5AE7B6" w:rsidR="006E5D0C" w:rsidRDefault="006E5D0C" w:rsidP="006E5D0C">
      <w:pPr>
        <w:ind w:firstLine="420"/>
      </w:pPr>
      <w:r>
        <w:rPr>
          <w:rFonts w:hint="eastAsia"/>
        </w:rPr>
        <w:t>当使用</w:t>
      </w:r>
      <w:r>
        <w:t xml:space="preserve"> Room </w:t>
      </w:r>
      <w:r>
        <w:t>持久性库存储应用的数据时，可以通过定义数据访问对象</w:t>
      </w:r>
      <w:r>
        <w:t xml:space="preserve"> (DAO) </w:t>
      </w:r>
      <w:r>
        <w:t>与存储的数据进行交互。每个</w:t>
      </w:r>
      <w:r>
        <w:t xml:space="preserve"> DAO </w:t>
      </w:r>
      <w:r>
        <w:t>都包含一些方法，这些方法提供对应用数据库的抽象访问权限。在编译时，</w:t>
      </w:r>
      <w:r>
        <w:t xml:space="preserve">Room </w:t>
      </w:r>
      <w:r>
        <w:t>会自动为定义的</w:t>
      </w:r>
      <w:r>
        <w:t xml:space="preserve"> DAO </w:t>
      </w:r>
      <w:r>
        <w:t>生成实现。</w:t>
      </w:r>
      <w:r>
        <w:rPr>
          <w:rFonts w:hint="eastAsia"/>
        </w:rPr>
        <w:t>通过使用</w:t>
      </w:r>
      <w:r>
        <w:t xml:space="preserve"> DAO</w:t>
      </w:r>
      <w:r>
        <w:t>（而不是查询构建器或直接查询）来访问应用的数据库，可以使关注点保持分离，这是一项关键的架构原则。</w:t>
      </w:r>
      <w:r>
        <w:t xml:space="preserve">DAO </w:t>
      </w:r>
      <w:r>
        <w:t>还可让在测试应用时更轻松地模拟数据库访问。</w:t>
      </w:r>
      <w:r>
        <w:rPr>
          <w:rFonts w:hint="eastAsia"/>
        </w:rPr>
        <w:t>可以将每个</w:t>
      </w:r>
      <w:r>
        <w:t xml:space="preserve"> DAO </w:t>
      </w:r>
      <w:r>
        <w:t>定义为一个接口或一个抽象类。对于基本用例，通常应使用接口。无论是哪种情况，都必须始终使用</w:t>
      </w:r>
      <w:r>
        <w:t xml:space="preserve"> @Dao </w:t>
      </w:r>
      <w:r>
        <w:t>为</w:t>
      </w:r>
      <w:r>
        <w:t xml:space="preserve"> DAO </w:t>
      </w:r>
      <w:r>
        <w:t>添加注解。</w:t>
      </w:r>
      <w:r>
        <w:t xml:space="preserve">DAO </w:t>
      </w:r>
      <w:r>
        <w:t>不具有属性，但它们定义了一个或多个方法，可用于与应用数据库中的数据进行交互。</w:t>
      </w:r>
      <w:r>
        <w:rPr>
          <w:rFonts w:hint="eastAsia"/>
        </w:rPr>
        <w:t>以下代码是一个简单</w:t>
      </w:r>
      <w:r>
        <w:t xml:space="preserve"> DAO </w:t>
      </w:r>
      <w:r>
        <w:t>的示例，它定义了在</w:t>
      </w:r>
      <w:r>
        <w:t xml:space="preserve"> Room </w:t>
      </w:r>
      <w:r>
        <w:t>数据库中插入、删除和选择</w:t>
      </w:r>
      <w:r>
        <w:t xml:space="preserve"> User </w:t>
      </w:r>
      <w:r>
        <w:t>对象的方法：</w:t>
      </w:r>
    </w:p>
    <w:p w14:paraId="72C610CF" w14:textId="77777777" w:rsidR="006E5D0C" w:rsidRDefault="006E5D0C" w:rsidP="0051520B">
      <w:pPr>
        <w:pStyle w:val="a6"/>
        <w:ind w:firstLine="180"/>
      </w:pPr>
      <w:r>
        <w:t>@Dao</w:t>
      </w:r>
    </w:p>
    <w:p w14:paraId="337FB75B" w14:textId="77777777" w:rsidR="006E5D0C" w:rsidRDefault="006E5D0C" w:rsidP="0051520B">
      <w:pPr>
        <w:pStyle w:val="a6"/>
        <w:ind w:firstLine="180"/>
      </w:pPr>
      <w:r>
        <w:t>public interface UserDao {</w:t>
      </w:r>
    </w:p>
    <w:p w14:paraId="45A9F619" w14:textId="77777777" w:rsidR="006E5D0C" w:rsidRDefault="006E5D0C" w:rsidP="0051520B">
      <w:pPr>
        <w:pStyle w:val="a6"/>
        <w:ind w:firstLine="180"/>
      </w:pPr>
      <w:r>
        <w:t xml:space="preserve">    @Insert</w:t>
      </w:r>
    </w:p>
    <w:p w14:paraId="24530755" w14:textId="77777777" w:rsidR="006E5D0C" w:rsidRDefault="006E5D0C" w:rsidP="0051520B">
      <w:pPr>
        <w:pStyle w:val="a6"/>
        <w:ind w:firstLine="180"/>
      </w:pPr>
      <w:r>
        <w:lastRenderedPageBreak/>
        <w:t xml:space="preserve">    void </w:t>
      </w:r>
      <w:proofErr w:type="spellStart"/>
      <w:r>
        <w:t>insertAll</w:t>
      </w:r>
      <w:proofErr w:type="spellEnd"/>
      <w:r>
        <w:t>(User... users);</w:t>
      </w:r>
    </w:p>
    <w:p w14:paraId="204D1116" w14:textId="77777777" w:rsidR="006E5D0C" w:rsidRDefault="006E5D0C" w:rsidP="0051520B">
      <w:pPr>
        <w:pStyle w:val="a6"/>
        <w:ind w:firstLine="180"/>
      </w:pPr>
    </w:p>
    <w:p w14:paraId="47953E3A" w14:textId="77777777" w:rsidR="006E5D0C" w:rsidRDefault="006E5D0C" w:rsidP="0051520B">
      <w:pPr>
        <w:pStyle w:val="a6"/>
        <w:ind w:firstLine="180"/>
      </w:pPr>
      <w:r>
        <w:t xml:space="preserve">    @Delete</w:t>
      </w:r>
    </w:p>
    <w:p w14:paraId="43810A9E" w14:textId="77777777" w:rsidR="006E5D0C" w:rsidRDefault="006E5D0C" w:rsidP="0051520B">
      <w:pPr>
        <w:pStyle w:val="a6"/>
        <w:ind w:firstLine="180"/>
      </w:pPr>
      <w:r>
        <w:t xml:space="preserve">    void delete(User user);</w:t>
      </w:r>
    </w:p>
    <w:p w14:paraId="4881172E" w14:textId="77777777" w:rsidR="006E5D0C" w:rsidRDefault="006E5D0C" w:rsidP="0051520B">
      <w:pPr>
        <w:pStyle w:val="a6"/>
        <w:ind w:firstLine="180"/>
      </w:pPr>
    </w:p>
    <w:p w14:paraId="1B631A01" w14:textId="77777777" w:rsidR="006E5D0C" w:rsidRDefault="006E5D0C" w:rsidP="0051520B">
      <w:pPr>
        <w:pStyle w:val="a6"/>
        <w:ind w:firstLine="180"/>
      </w:pPr>
      <w:r>
        <w:t xml:space="preserve">    @Query("SELECT * FROM user")</w:t>
      </w:r>
    </w:p>
    <w:p w14:paraId="43E9471E" w14:textId="77777777" w:rsidR="006E5D0C" w:rsidRDefault="006E5D0C" w:rsidP="0051520B">
      <w:pPr>
        <w:pStyle w:val="a6"/>
        <w:ind w:firstLine="180"/>
      </w:pPr>
      <w:r>
        <w:t xml:space="preserve">    List&lt;User&gt; </w:t>
      </w:r>
      <w:proofErr w:type="spellStart"/>
      <w:r>
        <w:t>getAll</w:t>
      </w:r>
      <w:proofErr w:type="spellEnd"/>
      <w:r>
        <w:t>();</w:t>
      </w:r>
    </w:p>
    <w:p w14:paraId="675A30EC" w14:textId="77777777" w:rsidR="006E5D0C" w:rsidRDefault="006E5D0C" w:rsidP="0051520B">
      <w:pPr>
        <w:pStyle w:val="a6"/>
        <w:ind w:firstLine="180"/>
      </w:pPr>
      <w:r>
        <w:t>}</w:t>
      </w:r>
    </w:p>
    <w:p w14:paraId="4744065D" w14:textId="34196CD0" w:rsidR="0051520B" w:rsidRDefault="00240AD7" w:rsidP="00240AD7">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107</w:t>
      </w:r>
      <w:r w:rsidR="00BA5EDF">
        <w:fldChar w:fldCharType="end"/>
      </w:r>
    </w:p>
    <w:p w14:paraId="0A13C493" w14:textId="3022EF53" w:rsidR="006E5D0C" w:rsidRDefault="006E5D0C" w:rsidP="006E5D0C">
      <w:pPr>
        <w:ind w:firstLine="420"/>
      </w:pPr>
      <w:r>
        <w:rPr>
          <w:rFonts w:hint="eastAsia"/>
        </w:rPr>
        <w:t>有两种类型的</w:t>
      </w:r>
      <w:r>
        <w:t xml:space="preserve"> DAO </w:t>
      </w:r>
      <w:r>
        <w:t>方法可以定义数据库交互：</w:t>
      </w:r>
    </w:p>
    <w:p w14:paraId="5C19B9FA" w14:textId="3051F83D" w:rsidR="006E5D0C" w:rsidRDefault="006E5D0C" w:rsidP="00240AD7">
      <w:pPr>
        <w:pStyle w:val="a"/>
        <w:ind w:firstLine="360"/>
      </w:pPr>
      <w:r>
        <w:rPr>
          <w:rFonts w:hint="eastAsia"/>
        </w:rPr>
        <w:t>可让在不编写任何</w:t>
      </w:r>
      <w:r>
        <w:t xml:space="preserve"> SQL </w:t>
      </w:r>
      <w:r>
        <w:t>代码的情况下插入、更新和删除数据库中行的便捷方法。</w:t>
      </w:r>
    </w:p>
    <w:p w14:paraId="620097F1" w14:textId="53ACF94D" w:rsidR="006E5D0C" w:rsidRDefault="006E5D0C" w:rsidP="00240AD7">
      <w:pPr>
        <w:pStyle w:val="a"/>
        <w:ind w:firstLine="360"/>
      </w:pPr>
      <w:r>
        <w:rPr>
          <w:rFonts w:hint="eastAsia"/>
        </w:rPr>
        <w:t>可让编写自己的</w:t>
      </w:r>
      <w:r>
        <w:t xml:space="preserve"> SQL </w:t>
      </w:r>
      <w:r>
        <w:t>查询以与数据库进行交互的查询方法。</w:t>
      </w:r>
    </w:p>
    <w:p w14:paraId="233DD446" w14:textId="40A066C0" w:rsidR="006E5D0C" w:rsidRDefault="006E5D0C" w:rsidP="006E5D0C">
      <w:pPr>
        <w:ind w:firstLine="420"/>
      </w:pPr>
      <w:r>
        <w:rPr>
          <w:rFonts w:hint="eastAsia"/>
        </w:rPr>
        <w:t>以下部分演示了如何使用这两种类型的</w:t>
      </w:r>
      <w:r>
        <w:t xml:space="preserve"> DAO </w:t>
      </w:r>
      <w:r>
        <w:t>方法定义应用所需的数据库交互。</w:t>
      </w:r>
      <w:r>
        <w:t xml:space="preserve">Room </w:t>
      </w:r>
      <w:r>
        <w:t>提供了方便的注解，用于定义无需编写</w:t>
      </w:r>
      <w:r>
        <w:t xml:space="preserve"> SQL </w:t>
      </w:r>
      <w:r>
        <w:t>语句即可执行简单插入、更新和删除的方法。</w:t>
      </w:r>
      <w:r>
        <w:rPr>
          <w:rFonts w:hint="eastAsia"/>
        </w:rPr>
        <w:t>如果需要定义更复杂的插入、更新或删除操作，或者需要查询数据库中的数据，改用查询方法。借助</w:t>
      </w:r>
      <w:r>
        <w:t xml:space="preserve"> @Insert </w:t>
      </w:r>
      <w:r>
        <w:t>注释，可以定义将其参数插入到数据库中的相应表中的方法。以下代码展示了将一个或多个</w:t>
      </w:r>
      <w:r>
        <w:t xml:space="preserve"> User </w:t>
      </w:r>
      <w:r>
        <w:t>对象插入数据库的有效</w:t>
      </w:r>
      <w:r>
        <w:t xml:space="preserve"> @Insert </w:t>
      </w:r>
      <w:r>
        <w:t>方法示例：</w:t>
      </w:r>
    </w:p>
    <w:p w14:paraId="7E1E978A" w14:textId="77777777" w:rsidR="006E5D0C" w:rsidRDefault="006E5D0C" w:rsidP="004539B4">
      <w:pPr>
        <w:pStyle w:val="a6"/>
        <w:ind w:firstLine="180"/>
      </w:pPr>
      <w:r>
        <w:t>@Dao</w:t>
      </w:r>
    </w:p>
    <w:p w14:paraId="76A87507" w14:textId="77777777" w:rsidR="006E5D0C" w:rsidRDefault="006E5D0C" w:rsidP="004539B4">
      <w:pPr>
        <w:pStyle w:val="a6"/>
        <w:ind w:firstLine="180"/>
      </w:pPr>
      <w:r>
        <w:t>public interface UserDao {</w:t>
      </w:r>
    </w:p>
    <w:p w14:paraId="379E7CF6" w14:textId="77777777" w:rsidR="006E5D0C" w:rsidRDefault="006E5D0C" w:rsidP="004539B4">
      <w:pPr>
        <w:pStyle w:val="a6"/>
        <w:ind w:firstLine="180"/>
      </w:pPr>
      <w:r>
        <w:t xml:space="preserve">    @Insert(onConflict = </w:t>
      </w:r>
      <w:proofErr w:type="spellStart"/>
      <w:r>
        <w:t>OnConflictStrategy.REPLACE</w:t>
      </w:r>
      <w:proofErr w:type="spellEnd"/>
      <w:r>
        <w:t>)</w:t>
      </w:r>
    </w:p>
    <w:p w14:paraId="562CC71A" w14:textId="77777777" w:rsidR="006E5D0C" w:rsidRDefault="006E5D0C" w:rsidP="004539B4">
      <w:pPr>
        <w:pStyle w:val="a6"/>
        <w:ind w:firstLine="180"/>
      </w:pPr>
      <w:r>
        <w:t xml:space="preserve">    public void </w:t>
      </w:r>
      <w:proofErr w:type="spellStart"/>
      <w:r>
        <w:t>insertUsers</w:t>
      </w:r>
      <w:proofErr w:type="spellEnd"/>
      <w:r>
        <w:t>(User... users);</w:t>
      </w:r>
    </w:p>
    <w:p w14:paraId="0EDF1334" w14:textId="77777777" w:rsidR="006E5D0C" w:rsidRDefault="006E5D0C" w:rsidP="004539B4">
      <w:pPr>
        <w:pStyle w:val="a6"/>
        <w:ind w:firstLine="180"/>
      </w:pPr>
    </w:p>
    <w:p w14:paraId="1EF074CE" w14:textId="77777777" w:rsidR="006E5D0C" w:rsidRDefault="006E5D0C" w:rsidP="004539B4">
      <w:pPr>
        <w:pStyle w:val="a6"/>
        <w:ind w:firstLine="180"/>
      </w:pPr>
      <w:r>
        <w:t xml:space="preserve">    @Insert</w:t>
      </w:r>
    </w:p>
    <w:p w14:paraId="09BDBE2F" w14:textId="77777777" w:rsidR="006E5D0C" w:rsidRDefault="006E5D0C" w:rsidP="004539B4">
      <w:pPr>
        <w:pStyle w:val="a6"/>
        <w:ind w:firstLine="180"/>
      </w:pPr>
      <w:r>
        <w:t xml:space="preserve">    public void </w:t>
      </w:r>
      <w:proofErr w:type="spellStart"/>
      <w:r>
        <w:t>insertBothUsers</w:t>
      </w:r>
      <w:proofErr w:type="spellEnd"/>
      <w:r>
        <w:t>(User user1, User user2);</w:t>
      </w:r>
    </w:p>
    <w:p w14:paraId="4F35BF28" w14:textId="77777777" w:rsidR="006E5D0C" w:rsidRDefault="006E5D0C" w:rsidP="004539B4">
      <w:pPr>
        <w:pStyle w:val="a6"/>
        <w:ind w:firstLine="180"/>
      </w:pPr>
    </w:p>
    <w:p w14:paraId="5BF33034" w14:textId="77777777" w:rsidR="006E5D0C" w:rsidRDefault="006E5D0C" w:rsidP="004539B4">
      <w:pPr>
        <w:pStyle w:val="a6"/>
        <w:ind w:firstLine="180"/>
      </w:pPr>
      <w:r>
        <w:t xml:space="preserve">    @Insert</w:t>
      </w:r>
    </w:p>
    <w:p w14:paraId="1B8D3075" w14:textId="77777777" w:rsidR="006E5D0C" w:rsidRDefault="006E5D0C" w:rsidP="004539B4">
      <w:pPr>
        <w:pStyle w:val="a6"/>
        <w:ind w:firstLine="180"/>
      </w:pPr>
      <w:r>
        <w:t xml:space="preserve">    public void </w:t>
      </w:r>
      <w:proofErr w:type="spellStart"/>
      <w:r>
        <w:t>insertUsersAndFriends</w:t>
      </w:r>
      <w:proofErr w:type="spellEnd"/>
      <w:r>
        <w:t>(User user, List&lt;User&gt; friends);</w:t>
      </w:r>
    </w:p>
    <w:p w14:paraId="1288ABC2" w14:textId="77777777" w:rsidR="006E5D0C" w:rsidRDefault="006E5D0C" w:rsidP="004539B4">
      <w:pPr>
        <w:pStyle w:val="a6"/>
        <w:ind w:firstLine="180"/>
      </w:pPr>
      <w:r>
        <w:t>}</w:t>
      </w:r>
    </w:p>
    <w:p w14:paraId="1104E780" w14:textId="78948AB8" w:rsidR="004539B4" w:rsidRDefault="00A95E5B" w:rsidP="00A95E5B">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108</w:t>
      </w:r>
      <w:r w:rsidR="00BA5EDF">
        <w:fldChar w:fldCharType="end"/>
      </w:r>
    </w:p>
    <w:p w14:paraId="499B6B82" w14:textId="7B15A7F8" w:rsidR="00D614B8" w:rsidRDefault="006E5D0C" w:rsidP="006E5D0C">
      <w:pPr>
        <w:ind w:firstLine="420"/>
      </w:pPr>
      <w:r>
        <w:t xml:space="preserve">@Insert </w:t>
      </w:r>
      <w:r>
        <w:t>方法的每个参数必须是带有</w:t>
      </w:r>
      <w:r>
        <w:t xml:space="preserve"> @Entity </w:t>
      </w:r>
      <w:r>
        <w:t>注解的</w:t>
      </w:r>
      <w:r>
        <w:t xml:space="preserve"> Room </w:t>
      </w:r>
      <w:r>
        <w:t>数据实体类的实例或数据实体类实例的集合。调用</w:t>
      </w:r>
      <w:r>
        <w:t xml:space="preserve"> @Insert </w:t>
      </w:r>
      <w:r>
        <w:t>方法时，</w:t>
      </w:r>
      <w:r>
        <w:t xml:space="preserve">Room </w:t>
      </w:r>
      <w:r>
        <w:t>会将每个传递的实体实例插入到相应的数据库表中。</w:t>
      </w:r>
      <w:r>
        <w:rPr>
          <w:rFonts w:hint="eastAsia"/>
        </w:rPr>
        <w:t>如果</w:t>
      </w:r>
      <w:r>
        <w:t xml:space="preserve"> </w:t>
      </w:r>
      <w:r>
        <w:lastRenderedPageBreak/>
        <w:t xml:space="preserve">@Insert </w:t>
      </w:r>
      <w:r>
        <w:t>方法接收单个参数，则会返回</w:t>
      </w:r>
      <w:r>
        <w:t xml:space="preserve"> long </w:t>
      </w:r>
      <w:r>
        <w:t>值，这是插入项的新</w:t>
      </w:r>
      <w:r>
        <w:t xml:space="preserve"> </w:t>
      </w:r>
      <w:proofErr w:type="spellStart"/>
      <w:r>
        <w:t>rowId</w:t>
      </w:r>
      <w:proofErr w:type="spellEnd"/>
      <w:r>
        <w:t>。如果参数是数组或集合，则该方法应改为返回由</w:t>
      </w:r>
      <w:r>
        <w:t xml:space="preserve"> long </w:t>
      </w:r>
      <w:r>
        <w:t>值组成的数组或集合，并且每个值都作为其中一个插入项的</w:t>
      </w:r>
      <w:r>
        <w:t xml:space="preserve"> </w:t>
      </w:r>
      <w:proofErr w:type="spellStart"/>
      <w:r>
        <w:t>rowId</w:t>
      </w:r>
      <w:proofErr w:type="spellEnd"/>
      <w:r>
        <w:t>。如需详细了解如何返回</w:t>
      </w:r>
      <w:r>
        <w:t xml:space="preserve"> </w:t>
      </w:r>
      <w:proofErr w:type="spellStart"/>
      <w:r>
        <w:t>rowId</w:t>
      </w:r>
      <w:proofErr w:type="spellEnd"/>
      <w:r>
        <w:t xml:space="preserve"> </w:t>
      </w:r>
      <w:r>
        <w:t>值，参阅</w:t>
      </w:r>
      <w:r>
        <w:t xml:space="preserve"> @Insert </w:t>
      </w:r>
      <w:r>
        <w:t>注解的参考文档以及</w:t>
      </w:r>
      <w:r>
        <w:t xml:space="preserve"> </w:t>
      </w:r>
      <w:proofErr w:type="spellStart"/>
      <w:r>
        <w:t>rowid</w:t>
      </w:r>
      <w:proofErr w:type="spellEnd"/>
      <w:r>
        <w:t xml:space="preserve"> </w:t>
      </w:r>
      <w:r>
        <w:t>表的</w:t>
      </w:r>
      <w:r>
        <w:t xml:space="preserve"> SQLite </w:t>
      </w:r>
      <w:r>
        <w:t>文档。</w:t>
      </w:r>
    </w:p>
    <w:p w14:paraId="5B89B73A" w14:textId="6492ABF0" w:rsidR="006E5D0C" w:rsidRDefault="006E5D0C" w:rsidP="006E5D0C">
      <w:pPr>
        <w:ind w:firstLine="420"/>
      </w:pPr>
      <w:r>
        <w:rPr>
          <w:rFonts w:hint="eastAsia"/>
        </w:rPr>
        <w:t>借助</w:t>
      </w:r>
      <w:r>
        <w:t xml:space="preserve"> @Update </w:t>
      </w:r>
      <w:r>
        <w:t>注释，可以定义更新数据库表中特定行的方法。与</w:t>
      </w:r>
      <w:r>
        <w:t xml:space="preserve"> @Insert </w:t>
      </w:r>
      <w:r>
        <w:t>方法类似，</w:t>
      </w:r>
      <w:r>
        <w:t xml:space="preserve">@Update </w:t>
      </w:r>
      <w:r>
        <w:t>方法接受数据实体实例作为参数。</w:t>
      </w:r>
      <w:r>
        <w:t xml:space="preserve"> </w:t>
      </w:r>
      <w:r>
        <w:t>以下代码展示了一个</w:t>
      </w:r>
      <w:r>
        <w:t xml:space="preserve"> @Update </w:t>
      </w:r>
      <w:r>
        <w:t>方法示例，该方法尝试更新数据库中的一个或多个</w:t>
      </w:r>
      <w:r>
        <w:t xml:space="preserve"> User </w:t>
      </w:r>
      <w:r>
        <w:t>对象：</w:t>
      </w:r>
    </w:p>
    <w:p w14:paraId="4A793BE1" w14:textId="77777777" w:rsidR="006E5D0C" w:rsidRDefault="006E5D0C" w:rsidP="00B47E0E">
      <w:pPr>
        <w:pStyle w:val="a6"/>
        <w:ind w:firstLine="180"/>
      </w:pPr>
      <w:r>
        <w:t>@Dao</w:t>
      </w:r>
    </w:p>
    <w:p w14:paraId="27FB0154" w14:textId="77777777" w:rsidR="006E5D0C" w:rsidRDefault="006E5D0C" w:rsidP="00B47E0E">
      <w:pPr>
        <w:pStyle w:val="a6"/>
        <w:ind w:firstLine="180"/>
      </w:pPr>
      <w:r>
        <w:t>public interface UserDao {</w:t>
      </w:r>
    </w:p>
    <w:p w14:paraId="636EBE24" w14:textId="77777777" w:rsidR="006E5D0C" w:rsidRDefault="006E5D0C" w:rsidP="00B47E0E">
      <w:pPr>
        <w:pStyle w:val="a6"/>
        <w:ind w:firstLine="180"/>
      </w:pPr>
      <w:r>
        <w:t xml:space="preserve">    @Update</w:t>
      </w:r>
    </w:p>
    <w:p w14:paraId="2A8167FC" w14:textId="77777777" w:rsidR="006E5D0C" w:rsidRDefault="006E5D0C" w:rsidP="00B47E0E">
      <w:pPr>
        <w:pStyle w:val="a6"/>
        <w:ind w:firstLine="180"/>
      </w:pPr>
      <w:r>
        <w:t xml:space="preserve">    public void </w:t>
      </w:r>
      <w:proofErr w:type="spellStart"/>
      <w:r>
        <w:t>updateUsers</w:t>
      </w:r>
      <w:proofErr w:type="spellEnd"/>
      <w:r>
        <w:t>(User... users);</w:t>
      </w:r>
    </w:p>
    <w:p w14:paraId="417F0085" w14:textId="77777777" w:rsidR="006E5D0C" w:rsidRDefault="006E5D0C" w:rsidP="00B47E0E">
      <w:pPr>
        <w:pStyle w:val="a6"/>
        <w:ind w:firstLine="180"/>
      </w:pPr>
      <w:r>
        <w:t>}</w:t>
      </w:r>
    </w:p>
    <w:p w14:paraId="4019AE97" w14:textId="2F4031F8" w:rsidR="00C93E64" w:rsidRDefault="00471CC6" w:rsidP="00471CC6">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109</w:t>
      </w:r>
      <w:r w:rsidR="00BA5EDF">
        <w:fldChar w:fldCharType="end"/>
      </w:r>
    </w:p>
    <w:p w14:paraId="0F81D83F" w14:textId="29E16DF1" w:rsidR="006E5D0C" w:rsidRDefault="006E5D0C" w:rsidP="006E5D0C">
      <w:pPr>
        <w:ind w:firstLine="420"/>
      </w:pPr>
      <w:r>
        <w:t xml:space="preserve">Room </w:t>
      </w:r>
      <w:r>
        <w:t>使用主键将传递的实体实例与数据库中的行进行匹配。如果没有具有相同主键的行，</w:t>
      </w:r>
      <w:r>
        <w:t xml:space="preserve">Room </w:t>
      </w:r>
      <w:r>
        <w:t>不会进行任何更改。</w:t>
      </w:r>
      <w:r>
        <w:t xml:space="preserve">@Update </w:t>
      </w:r>
      <w:r>
        <w:t>方法可以选择性地返回</w:t>
      </w:r>
      <w:r>
        <w:t xml:space="preserve"> int </w:t>
      </w:r>
      <w:r>
        <w:t>值，该值指示成功更新的行数。</w:t>
      </w:r>
    </w:p>
    <w:p w14:paraId="41929D53" w14:textId="69DB0E5F" w:rsidR="006E5D0C" w:rsidRDefault="006E5D0C" w:rsidP="00C703EC">
      <w:pPr>
        <w:ind w:firstLine="420"/>
      </w:pPr>
      <w:r>
        <w:rPr>
          <w:rFonts w:hint="eastAsia"/>
        </w:rPr>
        <w:t>借助</w:t>
      </w:r>
      <w:r>
        <w:t xml:space="preserve"> @Delete </w:t>
      </w:r>
      <w:r>
        <w:t>注释，可以定义从数据库表中删除特定行的方法。与</w:t>
      </w:r>
      <w:r>
        <w:t xml:space="preserve"> @Insert </w:t>
      </w:r>
      <w:r>
        <w:t>方法类似，</w:t>
      </w:r>
      <w:r>
        <w:t xml:space="preserve">@Delete </w:t>
      </w:r>
      <w:r>
        <w:t>方法接受数据实体实例作为参数。</w:t>
      </w:r>
      <w:r>
        <w:t xml:space="preserve"> </w:t>
      </w:r>
      <w:r>
        <w:t>以下代码展示了一个</w:t>
      </w:r>
      <w:r>
        <w:t xml:space="preserve"> @Delete </w:t>
      </w:r>
      <w:r>
        <w:t>方法示例，尝试从数据库中删除一个或多个</w:t>
      </w:r>
      <w:r>
        <w:t xml:space="preserve"> User </w:t>
      </w:r>
      <w:r>
        <w:t>对象：</w:t>
      </w:r>
    </w:p>
    <w:p w14:paraId="30AA4E0C" w14:textId="77777777" w:rsidR="006E5D0C" w:rsidRDefault="006E5D0C" w:rsidP="00C703EC">
      <w:pPr>
        <w:pStyle w:val="a6"/>
        <w:ind w:firstLine="180"/>
      </w:pPr>
      <w:r>
        <w:t>@Dao</w:t>
      </w:r>
    </w:p>
    <w:p w14:paraId="1080F47C" w14:textId="77777777" w:rsidR="006E5D0C" w:rsidRDefault="006E5D0C" w:rsidP="00C703EC">
      <w:pPr>
        <w:pStyle w:val="a6"/>
        <w:ind w:firstLine="180"/>
      </w:pPr>
      <w:r>
        <w:t>public interface UserDao {</w:t>
      </w:r>
    </w:p>
    <w:p w14:paraId="3E2FEF85" w14:textId="77777777" w:rsidR="006E5D0C" w:rsidRDefault="006E5D0C" w:rsidP="00C703EC">
      <w:pPr>
        <w:pStyle w:val="a6"/>
        <w:ind w:firstLine="180"/>
      </w:pPr>
      <w:r>
        <w:t xml:space="preserve">    @Delete</w:t>
      </w:r>
    </w:p>
    <w:p w14:paraId="50049D2E" w14:textId="77777777" w:rsidR="006E5D0C" w:rsidRDefault="006E5D0C" w:rsidP="00C703EC">
      <w:pPr>
        <w:pStyle w:val="a6"/>
        <w:ind w:firstLine="180"/>
      </w:pPr>
      <w:r>
        <w:t xml:space="preserve">    public void </w:t>
      </w:r>
      <w:proofErr w:type="spellStart"/>
      <w:r>
        <w:t>deleteUsers</w:t>
      </w:r>
      <w:proofErr w:type="spellEnd"/>
      <w:r>
        <w:t>(User... users);</w:t>
      </w:r>
    </w:p>
    <w:p w14:paraId="5C0EBBB6" w14:textId="77777777" w:rsidR="006E5D0C" w:rsidRDefault="006E5D0C" w:rsidP="00C703EC">
      <w:pPr>
        <w:pStyle w:val="a6"/>
        <w:ind w:firstLine="180"/>
      </w:pPr>
      <w:r>
        <w:t>}</w:t>
      </w:r>
    </w:p>
    <w:p w14:paraId="283D47D3" w14:textId="015B5D68" w:rsidR="00C703EC" w:rsidRDefault="00F817CA" w:rsidP="00F817CA">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110</w:t>
      </w:r>
      <w:r w:rsidR="00BA5EDF">
        <w:fldChar w:fldCharType="end"/>
      </w:r>
    </w:p>
    <w:p w14:paraId="3A7AC951" w14:textId="7859F0FA" w:rsidR="006E5D0C" w:rsidRDefault="006E5D0C" w:rsidP="006E5D0C">
      <w:pPr>
        <w:ind w:firstLine="420"/>
      </w:pPr>
      <w:r>
        <w:t xml:space="preserve">Room </w:t>
      </w:r>
      <w:r>
        <w:t>使用主键将传递的实体实例与数据库中的行进行匹配。如果没有具有相同主键的行，</w:t>
      </w:r>
      <w:r>
        <w:t xml:space="preserve">Room </w:t>
      </w:r>
      <w:r>
        <w:t>不会进行任何更改。</w:t>
      </w:r>
      <w:r>
        <w:t xml:space="preserve">@Delete </w:t>
      </w:r>
      <w:r>
        <w:t>方法可以选择性地返回</w:t>
      </w:r>
      <w:r>
        <w:t xml:space="preserve"> int </w:t>
      </w:r>
      <w:r>
        <w:t>值，该值指示成功删除的行数。</w:t>
      </w:r>
    </w:p>
    <w:p w14:paraId="05850B7F" w14:textId="13C339D7" w:rsidR="006E5D0C" w:rsidRDefault="006E5D0C" w:rsidP="006E5D0C">
      <w:pPr>
        <w:ind w:firstLine="420"/>
      </w:pPr>
      <w:r>
        <w:rPr>
          <w:rFonts w:hint="eastAsia"/>
        </w:rPr>
        <w:t>使用</w:t>
      </w:r>
      <w:r>
        <w:t xml:space="preserve"> @Query </w:t>
      </w:r>
      <w:r>
        <w:t>注解，可以编写</w:t>
      </w:r>
      <w:r>
        <w:t xml:space="preserve"> SQL </w:t>
      </w:r>
      <w:r>
        <w:t>语句并将其作为</w:t>
      </w:r>
      <w:r>
        <w:t xml:space="preserve"> DAO </w:t>
      </w:r>
      <w:r>
        <w:t>方法公开。使用这些查询方法从应用的数据库查询数据，或者需要执行更复杂的插入、更新和删除操作。</w:t>
      </w:r>
      <w:r>
        <w:t xml:space="preserve">Room </w:t>
      </w:r>
      <w:r>
        <w:t>会在编译时验证</w:t>
      </w:r>
      <w:r>
        <w:t xml:space="preserve"> SQL </w:t>
      </w:r>
      <w:r>
        <w:t>查询。这意味着，如果查询出现问题，则会出现编译错误，而不是运行时失败。</w:t>
      </w:r>
      <w:r>
        <w:rPr>
          <w:rFonts w:hint="eastAsia"/>
        </w:rPr>
        <w:t>以下代码定义了一个方法，该方法使用简单的</w:t>
      </w:r>
      <w:r>
        <w:t xml:space="preserve"> SELECT </w:t>
      </w:r>
      <w:r>
        <w:t>查询返回数据库中的所有</w:t>
      </w:r>
      <w:r>
        <w:t xml:space="preserve"> User </w:t>
      </w:r>
      <w:r>
        <w:t>对象：</w:t>
      </w:r>
    </w:p>
    <w:p w14:paraId="23D1F845" w14:textId="77777777" w:rsidR="006E5D0C" w:rsidRDefault="006E5D0C" w:rsidP="0036149F">
      <w:pPr>
        <w:pStyle w:val="a6"/>
        <w:ind w:firstLine="180"/>
      </w:pPr>
      <w:r>
        <w:t>@Query("SELECT * FROM user")</w:t>
      </w:r>
    </w:p>
    <w:p w14:paraId="492E41B6" w14:textId="77777777" w:rsidR="006E5D0C" w:rsidRDefault="006E5D0C" w:rsidP="0036149F">
      <w:pPr>
        <w:pStyle w:val="a6"/>
        <w:ind w:firstLine="180"/>
      </w:pPr>
      <w:r>
        <w:t xml:space="preserve">public User[] </w:t>
      </w:r>
      <w:proofErr w:type="spellStart"/>
      <w:r>
        <w:t>loadAllUsers</w:t>
      </w:r>
      <w:proofErr w:type="spellEnd"/>
      <w:r>
        <w:t>();</w:t>
      </w:r>
    </w:p>
    <w:p w14:paraId="14E5366B" w14:textId="74581E0A" w:rsidR="0036149F" w:rsidRDefault="008E793E" w:rsidP="008E793E">
      <w:pPr>
        <w:pStyle w:val="a5"/>
        <w:ind w:firstLine="361"/>
      </w:pPr>
      <w:r>
        <w:lastRenderedPageBreak/>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111</w:t>
      </w:r>
      <w:r w:rsidR="00BA5EDF">
        <w:fldChar w:fldCharType="end"/>
      </w:r>
    </w:p>
    <w:p w14:paraId="05549814" w14:textId="64B1277B" w:rsidR="006E5D0C" w:rsidRDefault="006E5D0C" w:rsidP="006E5D0C">
      <w:pPr>
        <w:ind w:firstLine="420"/>
      </w:pPr>
      <w:r>
        <w:rPr>
          <w:rFonts w:hint="eastAsia"/>
        </w:rPr>
        <w:t>以下部分演示了如何针对典型用例修改此示例。在大多数情况下，只需要返回要查询的表中的列的子集。例如，界面可能仅显示用户的名字和姓氏，而不是该用户的每一条详细信息。为节省资源并简化查询的执行，应只查询所需的字段。借助</w:t>
      </w:r>
      <w:r>
        <w:t xml:space="preserve"> Room</w:t>
      </w:r>
      <w:r>
        <w:t>，可以从任何查询返回简单对象，前提是可以将一组结果列映射到返回的对象。例如，可以定义以下对象来保存用户的名字和姓氏：</w:t>
      </w:r>
    </w:p>
    <w:p w14:paraId="6C3F966C" w14:textId="77777777" w:rsidR="006E5D0C" w:rsidRDefault="006E5D0C" w:rsidP="00620079">
      <w:pPr>
        <w:pStyle w:val="a6"/>
        <w:ind w:firstLine="180"/>
      </w:pPr>
      <w:r>
        <w:t xml:space="preserve">public class </w:t>
      </w:r>
      <w:proofErr w:type="spellStart"/>
      <w:r>
        <w:t>NameTuple</w:t>
      </w:r>
      <w:proofErr w:type="spellEnd"/>
      <w:r>
        <w:t xml:space="preserve"> {</w:t>
      </w:r>
    </w:p>
    <w:p w14:paraId="5E7A9D8D" w14:textId="77777777" w:rsidR="006E5D0C" w:rsidRDefault="006E5D0C" w:rsidP="00620079">
      <w:pPr>
        <w:pStyle w:val="a6"/>
        <w:ind w:firstLine="180"/>
      </w:pPr>
      <w:r>
        <w:t xml:space="preserve">    @ColumnInfo(name = "</w:t>
      </w:r>
      <w:proofErr w:type="spellStart"/>
      <w:r>
        <w:t>first_name</w:t>
      </w:r>
      <w:proofErr w:type="spellEnd"/>
      <w:r>
        <w:t>")</w:t>
      </w:r>
    </w:p>
    <w:p w14:paraId="20FB0EDB" w14:textId="77777777" w:rsidR="006E5D0C" w:rsidRDefault="006E5D0C" w:rsidP="00620079">
      <w:pPr>
        <w:pStyle w:val="a6"/>
        <w:ind w:firstLine="180"/>
      </w:pPr>
      <w:r>
        <w:t xml:space="preserve">    public String </w:t>
      </w:r>
      <w:proofErr w:type="spellStart"/>
      <w:r>
        <w:t>firstName</w:t>
      </w:r>
      <w:proofErr w:type="spellEnd"/>
      <w:r>
        <w:t>;</w:t>
      </w:r>
    </w:p>
    <w:p w14:paraId="5A7598DC" w14:textId="77777777" w:rsidR="006E5D0C" w:rsidRDefault="006E5D0C" w:rsidP="00620079">
      <w:pPr>
        <w:pStyle w:val="a6"/>
        <w:ind w:firstLine="180"/>
      </w:pPr>
    </w:p>
    <w:p w14:paraId="6C761DB0" w14:textId="77777777" w:rsidR="006E5D0C" w:rsidRDefault="006E5D0C" w:rsidP="00620079">
      <w:pPr>
        <w:pStyle w:val="a6"/>
        <w:ind w:firstLine="180"/>
      </w:pPr>
      <w:r>
        <w:t xml:space="preserve">    @ColumnInfo(name = "</w:t>
      </w:r>
      <w:proofErr w:type="spellStart"/>
      <w:r>
        <w:t>last_name</w:t>
      </w:r>
      <w:proofErr w:type="spellEnd"/>
      <w:r>
        <w:t>")</w:t>
      </w:r>
    </w:p>
    <w:p w14:paraId="0A5DED1D" w14:textId="77777777" w:rsidR="006E5D0C" w:rsidRDefault="006E5D0C" w:rsidP="00620079">
      <w:pPr>
        <w:pStyle w:val="a6"/>
        <w:ind w:firstLine="180"/>
      </w:pPr>
      <w:r>
        <w:t xml:space="preserve">    @NonNull</w:t>
      </w:r>
    </w:p>
    <w:p w14:paraId="505E34E5" w14:textId="77777777" w:rsidR="006E5D0C" w:rsidRDefault="006E5D0C" w:rsidP="00620079">
      <w:pPr>
        <w:pStyle w:val="a6"/>
        <w:ind w:firstLine="180"/>
      </w:pPr>
      <w:r>
        <w:t xml:space="preserve">    public String </w:t>
      </w:r>
      <w:proofErr w:type="spellStart"/>
      <w:r>
        <w:t>lastName</w:t>
      </w:r>
      <w:proofErr w:type="spellEnd"/>
      <w:r>
        <w:t>;</w:t>
      </w:r>
    </w:p>
    <w:p w14:paraId="49201A58" w14:textId="77777777" w:rsidR="006E5D0C" w:rsidRDefault="006E5D0C" w:rsidP="00620079">
      <w:pPr>
        <w:pStyle w:val="a6"/>
        <w:ind w:firstLine="180"/>
      </w:pPr>
      <w:r>
        <w:t>}</w:t>
      </w:r>
    </w:p>
    <w:p w14:paraId="69B37102" w14:textId="30D3E34C" w:rsidR="00620079" w:rsidRDefault="007F69AE" w:rsidP="007F69AE">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112</w:t>
      </w:r>
      <w:r w:rsidR="00BA5EDF">
        <w:fldChar w:fldCharType="end"/>
      </w:r>
    </w:p>
    <w:p w14:paraId="6F9F840C" w14:textId="7B4498D5" w:rsidR="006E5D0C" w:rsidRDefault="006E5D0C" w:rsidP="006E5D0C">
      <w:pPr>
        <w:ind w:firstLine="420"/>
      </w:pPr>
      <w:r>
        <w:rPr>
          <w:rFonts w:hint="eastAsia"/>
        </w:rPr>
        <w:t>然后，可以从查询方法返回该简单对象：</w:t>
      </w:r>
    </w:p>
    <w:p w14:paraId="2490575A" w14:textId="77777777" w:rsidR="006E5D0C" w:rsidRDefault="006E5D0C" w:rsidP="007F69AE">
      <w:pPr>
        <w:pStyle w:val="a6"/>
        <w:ind w:firstLine="180"/>
      </w:pPr>
      <w:r>
        <w:t xml:space="preserve">@Query("SELECT </w:t>
      </w:r>
      <w:proofErr w:type="spellStart"/>
      <w:r>
        <w:t>first_name</w:t>
      </w:r>
      <w:proofErr w:type="spellEnd"/>
      <w:r>
        <w:t xml:space="preserve">, </w:t>
      </w:r>
      <w:proofErr w:type="spellStart"/>
      <w:r>
        <w:t>last_name</w:t>
      </w:r>
      <w:proofErr w:type="spellEnd"/>
      <w:r>
        <w:t xml:space="preserve"> FROM user")</w:t>
      </w:r>
    </w:p>
    <w:p w14:paraId="5073E073" w14:textId="77777777" w:rsidR="006E5D0C" w:rsidRDefault="006E5D0C" w:rsidP="007F69AE">
      <w:pPr>
        <w:pStyle w:val="a6"/>
        <w:ind w:firstLine="180"/>
      </w:pPr>
      <w:r>
        <w:t>public List&lt;</w:t>
      </w:r>
      <w:proofErr w:type="spellStart"/>
      <w:r>
        <w:t>NameTuple</w:t>
      </w:r>
      <w:proofErr w:type="spellEnd"/>
      <w:r>
        <w:t xml:space="preserve">&gt; </w:t>
      </w:r>
      <w:proofErr w:type="spellStart"/>
      <w:r>
        <w:t>loadFullName</w:t>
      </w:r>
      <w:proofErr w:type="spellEnd"/>
      <w:r>
        <w:t>();</w:t>
      </w:r>
    </w:p>
    <w:p w14:paraId="17015A97" w14:textId="788B7E58" w:rsidR="007F69AE" w:rsidRDefault="00B24E10" w:rsidP="00B24E10">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113</w:t>
      </w:r>
      <w:r w:rsidR="00BA5EDF">
        <w:fldChar w:fldCharType="end"/>
      </w:r>
    </w:p>
    <w:p w14:paraId="4516CB69" w14:textId="6732CC76" w:rsidR="006E5D0C" w:rsidRDefault="006E5D0C" w:rsidP="006E5D0C">
      <w:pPr>
        <w:ind w:firstLine="420"/>
      </w:pPr>
      <w:r>
        <w:t xml:space="preserve">Room </w:t>
      </w:r>
      <w:r>
        <w:t>知道该查询会返回</w:t>
      </w:r>
      <w:r>
        <w:t xml:space="preserve"> </w:t>
      </w:r>
      <w:proofErr w:type="spellStart"/>
      <w:r>
        <w:t>first_name</w:t>
      </w:r>
      <w:proofErr w:type="spellEnd"/>
      <w:r>
        <w:t xml:space="preserve"> </w:t>
      </w:r>
      <w:r>
        <w:t>和</w:t>
      </w:r>
      <w:r>
        <w:t xml:space="preserve"> </w:t>
      </w:r>
      <w:proofErr w:type="spellStart"/>
      <w:r>
        <w:t>last_name</w:t>
      </w:r>
      <w:proofErr w:type="spellEnd"/>
      <w:r>
        <w:t xml:space="preserve"> </w:t>
      </w:r>
      <w:r>
        <w:t>列的值，并且这些值会映射到</w:t>
      </w:r>
      <w:r>
        <w:t xml:space="preserve"> </w:t>
      </w:r>
      <w:proofErr w:type="spellStart"/>
      <w:r>
        <w:t>NameTuple</w:t>
      </w:r>
      <w:proofErr w:type="spellEnd"/>
      <w:r>
        <w:t xml:space="preserve"> </w:t>
      </w:r>
      <w:r>
        <w:t>类的字段中。如果查询返回的列未映射到返回的对象中的字段，则</w:t>
      </w:r>
      <w:r>
        <w:t xml:space="preserve"> Room </w:t>
      </w:r>
      <w:r>
        <w:t>会显示一条警告。</w:t>
      </w:r>
      <w:r>
        <w:rPr>
          <w:rFonts w:hint="eastAsia"/>
        </w:rPr>
        <w:t>大多数情况下，</w:t>
      </w:r>
      <w:r>
        <w:t xml:space="preserve"> DAO </w:t>
      </w:r>
      <w:r>
        <w:t>方法需要接受参数，以便它们可以执行过滤操作。</w:t>
      </w:r>
      <w:r>
        <w:t xml:space="preserve">Room </w:t>
      </w:r>
      <w:r>
        <w:t>支持在查询中将方法参数用作绑定参数。</w:t>
      </w:r>
      <w:r>
        <w:rPr>
          <w:rFonts w:hint="eastAsia"/>
        </w:rPr>
        <w:t>例如，以下代码定义了一个返回特定年龄以上的所有用户的方法：</w:t>
      </w:r>
    </w:p>
    <w:p w14:paraId="549EC22F" w14:textId="77777777" w:rsidR="006E5D0C" w:rsidRDefault="006E5D0C" w:rsidP="006C6CDB">
      <w:pPr>
        <w:pStyle w:val="a6"/>
        <w:ind w:firstLine="180"/>
      </w:pPr>
      <w:r>
        <w:t>@Query("SELECT * FROM user WHERE age &gt; :</w:t>
      </w:r>
      <w:proofErr w:type="spellStart"/>
      <w:r>
        <w:t>minAge</w:t>
      </w:r>
      <w:proofErr w:type="spellEnd"/>
      <w:r>
        <w:t>")</w:t>
      </w:r>
    </w:p>
    <w:p w14:paraId="698C5BB0" w14:textId="77777777" w:rsidR="006E5D0C" w:rsidRDefault="006E5D0C" w:rsidP="006C6CDB">
      <w:pPr>
        <w:pStyle w:val="a6"/>
        <w:ind w:firstLine="180"/>
      </w:pPr>
      <w:r>
        <w:t xml:space="preserve">public User[] </w:t>
      </w:r>
      <w:proofErr w:type="spellStart"/>
      <w:r>
        <w:t>loadAllUsersOlderThan</w:t>
      </w:r>
      <w:proofErr w:type="spellEnd"/>
      <w:r>
        <w:t xml:space="preserve">(int </w:t>
      </w:r>
      <w:proofErr w:type="spellStart"/>
      <w:r>
        <w:t>minAge</w:t>
      </w:r>
      <w:proofErr w:type="spellEnd"/>
      <w:r>
        <w:t>);</w:t>
      </w:r>
    </w:p>
    <w:p w14:paraId="24A14312" w14:textId="61932E85" w:rsidR="006C6CDB" w:rsidRDefault="00326971" w:rsidP="00326971">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114</w:t>
      </w:r>
      <w:r w:rsidR="00BA5EDF">
        <w:fldChar w:fldCharType="end"/>
      </w:r>
    </w:p>
    <w:p w14:paraId="48A66E3E" w14:textId="11A82CF3" w:rsidR="006E5D0C" w:rsidRDefault="006E5D0C" w:rsidP="006E5D0C">
      <w:pPr>
        <w:ind w:firstLine="420"/>
      </w:pPr>
      <w:r>
        <w:rPr>
          <w:rFonts w:hint="eastAsia"/>
        </w:rPr>
        <w:t>还可以在查询中传递多个参数或多次引用同一参数，如以下代码所示：</w:t>
      </w:r>
    </w:p>
    <w:p w14:paraId="22BC2688" w14:textId="77777777" w:rsidR="006E5D0C" w:rsidRDefault="006E5D0C" w:rsidP="00326971">
      <w:pPr>
        <w:pStyle w:val="a6"/>
        <w:ind w:firstLine="180"/>
      </w:pPr>
      <w:r>
        <w:t>@Query("SELECT * FROM user WHERE age BETWEEN :</w:t>
      </w:r>
      <w:proofErr w:type="spellStart"/>
      <w:r>
        <w:t>minAge</w:t>
      </w:r>
      <w:proofErr w:type="spellEnd"/>
      <w:r>
        <w:t xml:space="preserve"> AND :</w:t>
      </w:r>
      <w:proofErr w:type="spellStart"/>
      <w:r>
        <w:t>maxAge</w:t>
      </w:r>
      <w:proofErr w:type="spellEnd"/>
      <w:r>
        <w:t>")</w:t>
      </w:r>
    </w:p>
    <w:p w14:paraId="271F00DB" w14:textId="77777777" w:rsidR="006E5D0C" w:rsidRDefault="006E5D0C" w:rsidP="00326971">
      <w:pPr>
        <w:pStyle w:val="a6"/>
        <w:ind w:firstLine="180"/>
      </w:pPr>
      <w:r>
        <w:t xml:space="preserve">public User[] </w:t>
      </w:r>
      <w:proofErr w:type="spellStart"/>
      <w:r>
        <w:t>loadAllUsersBetweenAges</w:t>
      </w:r>
      <w:proofErr w:type="spellEnd"/>
      <w:r>
        <w:t xml:space="preserve">(int </w:t>
      </w:r>
      <w:proofErr w:type="spellStart"/>
      <w:r>
        <w:t>minAge</w:t>
      </w:r>
      <w:proofErr w:type="spellEnd"/>
      <w:r>
        <w:t xml:space="preserve">, int </w:t>
      </w:r>
      <w:proofErr w:type="spellStart"/>
      <w:r>
        <w:t>maxAge</w:t>
      </w:r>
      <w:proofErr w:type="spellEnd"/>
      <w:r>
        <w:t>);</w:t>
      </w:r>
    </w:p>
    <w:p w14:paraId="6B70960A" w14:textId="77777777" w:rsidR="006E5D0C" w:rsidRDefault="006E5D0C" w:rsidP="00326971">
      <w:pPr>
        <w:pStyle w:val="a6"/>
        <w:ind w:firstLine="180"/>
      </w:pPr>
    </w:p>
    <w:p w14:paraId="5938FE95" w14:textId="77777777" w:rsidR="006E5D0C" w:rsidRDefault="006E5D0C" w:rsidP="00326971">
      <w:pPr>
        <w:pStyle w:val="a6"/>
        <w:ind w:firstLine="180"/>
      </w:pPr>
      <w:r>
        <w:t xml:space="preserve">@Query("SELECT * FROM user WHERE </w:t>
      </w:r>
      <w:proofErr w:type="spellStart"/>
      <w:r>
        <w:t>first_name</w:t>
      </w:r>
      <w:proofErr w:type="spellEnd"/>
      <w:r>
        <w:t xml:space="preserve"> LIKE :search " +</w:t>
      </w:r>
    </w:p>
    <w:p w14:paraId="7A8B8B31" w14:textId="77777777" w:rsidR="006E5D0C" w:rsidRDefault="006E5D0C" w:rsidP="00326971">
      <w:pPr>
        <w:pStyle w:val="a6"/>
        <w:ind w:firstLine="180"/>
      </w:pPr>
      <w:r>
        <w:t xml:space="preserve">       "OR </w:t>
      </w:r>
      <w:proofErr w:type="spellStart"/>
      <w:r>
        <w:t>last_name</w:t>
      </w:r>
      <w:proofErr w:type="spellEnd"/>
      <w:r>
        <w:t xml:space="preserve"> LIKE :search")</w:t>
      </w:r>
    </w:p>
    <w:p w14:paraId="5667DAAC" w14:textId="77777777" w:rsidR="006E5D0C" w:rsidRDefault="006E5D0C" w:rsidP="00326971">
      <w:pPr>
        <w:pStyle w:val="a6"/>
        <w:ind w:firstLine="180"/>
      </w:pPr>
      <w:r>
        <w:lastRenderedPageBreak/>
        <w:t xml:space="preserve">public List&lt;User&gt; </w:t>
      </w:r>
      <w:proofErr w:type="spellStart"/>
      <w:r>
        <w:t>findUserWithName</w:t>
      </w:r>
      <w:proofErr w:type="spellEnd"/>
      <w:r>
        <w:t>(String search);</w:t>
      </w:r>
    </w:p>
    <w:p w14:paraId="43749198" w14:textId="6E4EFDEC" w:rsidR="00326971" w:rsidRDefault="007A5F17" w:rsidP="007A5F17">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115</w:t>
      </w:r>
      <w:r w:rsidR="00BA5EDF">
        <w:fldChar w:fldCharType="end"/>
      </w:r>
    </w:p>
    <w:p w14:paraId="30057699" w14:textId="7BD12CA2" w:rsidR="006E5D0C" w:rsidRDefault="006E5D0C" w:rsidP="006E5D0C">
      <w:pPr>
        <w:ind w:firstLine="420"/>
      </w:pPr>
      <w:r>
        <w:rPr>
          <w:rFonts w:hint="eastAsia"/>
        </w:rPr>
        <w:t>某些</w:t>
      </w:r>
      <w:r>
        <w:t xml:space="preserve"> DAO </w:t>
      </w:r>
      <w:r>
        <w:t>方法可能要求传入数量不定的参数，参数的数量要到运行时才知道。</w:t>
      </w:r>
      <w:r>
        <w:t xml:space="preserve">Room </w:t>
      </w:r>
      <w:r>
        <w:t>知道参数何时表示集合，并根据提供的参数数量在运行时自动将其展开。</w:t>
      </w:r>
      <w:r>
        <w:rPr>
          <w:rFonts w:hint="eastAsia"/>
        </w:rPr>
        <w:t>例如，以下代码定义了一个方法，该方法返回了部分地区的所有用户的相关信息：</w:t>
      </w:r>
    </w:p>
    <w:p w14:paraId="1A580B77" w14:textId="77777777" w:rsidR="006E5D0C" w:rsidRDefault="006E5D0C" w:rsidP="00F635C3">
      <w:pPr>
        <w:pStyle w:val="a6"/>
        <w:ind w:firstLine="180"/>
      </w:pPr>
      <w:r>
        <w:t>@Query("SELECT * FROM user WHERE region IN (:regions)")</w:t>
      </w:r>
    </w:p>
    <w:p w14:paraId="3EBC8D8D" w14:textId="77777777" w:rsidR="006E5D0C" w:rsidRDefault="006E5D0C" w:rsidP="00F635C3">
      <w:pPr>
        <w:pStyle w:val="a6"/>
        <w:ind w:firstLine="180"/>
      </w:pPr>
      <w:r>
        <w:t xml:space="preserve">public List&lt;User&gt; </w:t>
      </w:r>
      <w:proofErr w:type="spellStart"/>
      <w:r>
        <w:t>loadUsersFromRegions</w:t>
      </w:r>
      <w:proofErr w:type="spellEnd"/>
      <w:r>
        <w:t>(List&lt;String&gt; regions);</w:t>
      </w:r>
    </w:p>
    <w:p w14:paraId="04692DA3" w14:textId="0A1E73D4" w:rsidR="00F635C3" w:rsidRDefault="00F33FB2" w:rsidP="00F33FB2">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116</w:t>
      </w:r>
      <w:r w:rsidR="00BA5EDF">
        <w:fldChar w:fldCharType="end"/>
      </w:r>
    </w:p>
    <w:p w14:paraId="00FA8B41" w14:textId="22AA3232" w:rsidR="006E5D0C" w:rsidRDefault="006E5D0C" w:rsidP="006E5D0C">
      <w:pPr>
        <w:ind w:firstLine="420"/>
      </w:pPr>
      <w:r>
        <w:rPr>
          <w:rFonts w:hint="eastAsia"/>
        </w:rPr>
        <w:t>部分查询可能需要访问多个表格才能计算出结果。可以在</w:t>
      </w:r>
      <w:r>
        <w:t xml:space="preserve"> SQL </w:t>
      </w:r>
      <w:r>
        <w:t>查询中使用</w:t>
      </w:r>
      <w:r>
        <w:t xml:space="preserve"> JOIN </w:t>
      </w:r>
      <w:r>
        <w:t>子句来引用多个表。</w:t>
      </w:r>
      <w:r>
        <w:rPr>
          <w:rFonts w:hint="eastAsia"/>
        </w:rPr>
        <w:t>以下代码定义了一种方法将三个表联接在一起，以便将当前已出借的图书返回给特定用户：</w:t>
      </w:r>
    </w:p>
    <w:p w14:paraId="36766B6B" w14:textId="77777777" w:rsidR="006E5D0C" w:rsidRDefault="006E5D0C" w:rsidP="005746C5">
      <w:pPr>
        <w:pStyle w:val="a6"/>
        <w:ind w:firstLine="180"/>
      </w:pPr>
      <w:r>
        <w:t>@Query("SELECT * FROM book " +</w:t>
      </w:r>
    </w:p>
    <w:p w14:paraId="7803C3CE" w14:textId="77777777" w:rsidR="006E5D0C" w:rsidRDefault="006E5D0C" w:rsidP="005746C5">
      <w:pPr>
        <w:pStyle w:val="a6"/>
        <w:ind w:firstLine="180"/>
      </w:pPr>
      <w:r>
        <w:t xml:space="preserve">       "INNER JOIN loan ON </w:t>
      </w:r>
      <w:proofErr w:type="spellStart"/>
      <w:r>
        <w:t>loan.book_id</w:t>
      </w:r>
      <w:proofErr w:type="spellEnd"/>
      <w:r>
        <w:t xml:space="preserve"> = book.id " +</w:t>
      </w:r>
    </w:p>
    <w:p w14:paraId="437BB12B" w14:textId="77777777" w:rsidR="006E5D0C" w:rsidRDefault="006E5D0C" w:rsidP="005746C5">
      <w:pPr>
        <w:pStyle w:val="a6"/>
        <w:ind w:firstLine="180"/>
      </w:pPr>
      <w:r>
        <w:t xml:space="preserve">       "INNER JOIN user ON user.id = </w:t>
      </w:r>
      <w:proofErr w:type="spellStart"/>
      <w:r>
        <w:t>loan.user_id</w:t>
      </w:r>
      <w:proofErr w:type="spellEnd"/>
      <w:r>
        <w:t xml:space="preserve"> " +</w:t>
      </w:r>
    </w:p>
    <w:p w14:paraId="7B4897DB" w14:textId="77777777" w:rsidR="006E5D0C" w:rsidRDefault="006E5D0C" w:rsidP="005746C5">
      <w:pPr>
        <w:pStyle w:val="a6"/>
        <w:ind w:firstLine="180"/>
      </w:pPr>
      <w:r>
        <w:t xml:space="preserve">       "WHERE user.name LIKE :</w:t>
      </w:r>
      <w:proofErr w:type="spellStart"/>
      <w:r>
        <w:t>userName</w:t>
      </w:r>
      <w:proofErr w:type="spellEnd"/>
      <w:r>
        <w:t>")</w:t>
      </w:r>
    </w:p>
    <w:p w14:paraId="2AF6B993" w14:textId="77777777" w:rsidR="006E5D0C" w:rsidRDefault="006E5D0C" w:rsidP="005746C5">
      <w:pPr>
        <w:pStyle w:val="a6"/>
        <w:ind w:firstLine="180"/>
      </w:pPr>
      <w:r>
        <w:t xml:space="preserve">public List&lt;Book&gt; </w:t>
      </w:r>
      <w:proofErr w:type="spellStart"/>
      <w:r>
        <w:t>findBooksBorrowedByNameSync</w:t>
      </w:r>
      <w:proofErr w:type="spellEnd"/>
      <w:r>
        <w:t xml:space="preserve">(String </w:t>
      </w:r>
      <w:proofErr w:type="spellStart"/>
      <w:r>
        <w:t>userName</w:t>
      </w:r>
      <w:proofErr w:type="spellEnd"/>
      <w:r>
        <w:t>);</w:t>
      </w:r>
    </w:p>
    <w:p w14:paraId="165F9CCB" w14:textId="06D8C1F1" w:rsidR="005746C5" w:rsidRDefault="004B0E6E" w:rsidP="004B0E6E">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117</w:t>
      </w:r>
      <w:r w:rsidR="00BA5EDF">
        <w:fldChar w:fldCharType="end"/>
      </w:r>
    </w:p>
    <w:p w14:paraId="23B37946" w14:textId="76547F01" w:rsidR="006E5D0C" w:rsidRDefault="006E5D0C" w:rsidP="004B0E6E">
      <w:pPr>
        <w:ind w:firstLine="420"/>
      </w:pPr>
      <w:r>
        <w:rPr>
          <w:rFonts w:hint="eastAsia"/>
        </w:rPr>
        <w:t>此外，还可以定义简单对象以从多个联接表返回列的子集，如返回表格列的子集中所述。以下代码定义了一个</w:t>
      </w:r>
      <w:r>
        <w:t xml:space="preserve"> DAO</w:t>
      </w:r>
      <w:r>
        <w:t>，其中包含一个返回用户姓名和借阅图书名称的方法：</w:t>
      </w:r>
    </w:p>
    <w:p w14:paraId="37403784" w14:textId="77777777" w:rsidR="006E5D0C" w:rsidRDefault="006E5D0C" w:rsidP="00AB241B">
      <w:pPr>
        <w:pStyle w:val="a6"/>
        <w:ind w:firstLine="180"/>
      </w:pPr>
      <w:r>
        <w:t>@Dao</w:t>
      </w:r>
    </w:p>
    <w:p w14:paraId="359E8890" w14:textId="77777777" w:rsidR="006E5D0C" w:rsidRDefault="006E5D0C" w:rsidP="00AB241B">
      <w:pPr>
        <w:pStyle w:val="a6"/>
        <w:ind w:firstLine="180"/>
      </w:pPr>
      <w:r>
        <w:t xml:space="preserve">public interface </w:t>
      </w:r>
      <w:proofErr w:type="spellStart"/>
      <w:r>
        <w:t>UserBookDao</w:t>
      </w:r>
      <w:proofErr w:type="spellEnd"/>
      <w:r>
        <w:t xml:space="preserve"> {</w:t>
      </w:r>
    </w:p>
    <w:p w14:paraId="1DE9CC57" w14:textId="77777777" w:rsidR="006E5D0C" w:rsidRDefault="006E5D0C" w:rsidP="00AB241B">
      <w:pPr>
        <w:pStyle w:val="a6"/>
        <w:ind w:firstLine="180"/>
      </w:pPr>
      <w:r>
        <w:t xml:space="preserve">   @Query("SELECT user.name AS </w:t>
      </w:r>
      <w:proofErr w:type="spellStart"/>
      <w:r>
        <w:t>userName</w:t>
      </w:r>
      <w:proofErr w:type="spellEnd"/>
      <w:r>
        <w:t xml:space="preserve">, book.name AS </w:t>
      </w:r>
      <w:proofErr w:type="spellStart"/>
      <w:r>
        <w:t>bookName</w:t>
      </w:r>
      <w:proofErr w:type="spellEnd"/>
      <w:r>
        <w:t xml:space="preserve"> " +</w:t>
      </w:r>
    </w:p>
    <w:p w14:paraId="2D50D8C8" w14:textId="77777777" w:rsidR="006E5D0C" w:rsidRDefault="006E5D0C" w:rsidP="00AB241B">
      <w:pPr>
        <w:pStyle w:val="a6"/>
        <w:ind w:firstLine="180"/>
      </w:pPr>
      <w:r>
        <w:t xml:space="preserve">          "FROM user, book " +</w:t>
      </w:r>
    </w:p>
    <w:p w14:paraId="11994CD2" w14:textId="77777777" w:rsidR="006E5D0C" w:rsidRDefault="006E5D0C" w:rsidP="00AB241B">
      <w:pPr>
        <w:pStyle w:val="a6"/>
        <w:ind w:firstLine="180"/>
      </w:pPr>
      <w:r>
        <w:t xml:space="preserve">          "WHERE user.id = </w:t>
      </w:r>
      <w:proofErr w:type="spellStart"/>
      <w:r>
        <w:t>book.user_id</w:t>
      </w:r>
      <w:proofErr w:type="spellEnd"/>
      <w:r>
        <w:t>")</w:t>
      </w:r>
    </w:p>
    <w:p w14:paraId="4124D7CD" w14:textId="77777777" w:rsidR="006E5D0C" w:rsidRDefault="006E5D0C" w:rsidP="00AB241B">
      <w:pPr>
        <w:pStyle w:val="a6"/>
        <w:ind w:firstLine="180"/>
      </w:pPr>
      <w:r>
        <w:t xml:space="preserve">   public </w:t>
      </w:r>
      <w:proofErr w:type="spellStart"/>
      <w:r>
        <w:t>LiveData</w:t>
      </w:r>
      <w:proofErr w:type="spellEnd"/>
      <w:r>
        <w:t>&lt;List&lt;</w:t>
      </w:r>
      <w:proofErr w:type="spellStart"/>
      <w:r>
        <w:t>UserBook</w:t>
      </w:r>
      <w:proofErr w:type="spellEnd"/>
      <w:r>
        <w:t xml:space="preserve">&gt;&gt; </w:t>
      </w:r>
      <w:proofErr w:type="spellStart"/>
      <w:r>
        <w:t>loadUserAndBookNames</w:t>
      </w:r>
      <w:proofErr w:type="spellEnd"/>
      <w:r>
        <w:t>();</w:t>
      </w:r>
    </w:p>
    <w:p w14:paraId="3D77A033" w14:textId="77777777" w:rsidR="006E5D0C" w:rsidRDefault="006E5D0C" w:rsidP="00AB241B">
      <w:pPr>
        <w:pStyle w:val="a6"/>
        <w:ind w:firstLine="180"/>
      </w:pPr>
    </w:p>
    <w:p w14:paraId="31499E5E" w14:textId="77777777" w:rsidR="006E5D0C" w:rsidRDefault="006E5D0C" w:rsidP="00AB241B">
      <w:pPr>
        <w:pStyle w:val="a6"/>
        <w:ind w:firstLine="180"/>
      </w:pPr>
      <w:r>
        <w:t xml:space="preserve">   // You can also define this class in a separate file, as long as you add the</w:t>
      </w:r>
    </w:p>
    <w:p w14:paraId="704D4DD1" w14:textId="77777777" w:rsidR="006E5D0C" w:rsidRDefault="006E5D0C" w:rsidP="00AB241B">
      <w:pPr>
        <w:pStyle w:val="a6"/>
        <w:ind w:firstLine="180"/>
      </w:pPr>
      <w:r>
        <w:t xml:space="preserve">   // "public" access modifier.</w:t>
      </w:r>
    </w:p>
    <w:p w14:paraId="60AF4AAD" w14:textId="77777777" w:rsidR="006E5D0C" w:rsidRDefault="006E5D0C" w:rsidP="00AB241B">
      <w:pPr>
        <w:pStyle w:val="a6"/>
        <w:ind w:firstLine="180"/>
      </w:pPr>
      <w:r>
        <w:t xml:space="preserve">   static class </w:t>
      </w:r>
      <w:proofErr w:type="spellStart"/>
      <w:r>
        <w:t>UserBook</w:t>
      </w:r>
      <w:proofErr w:type="spellEnd"/>
      <w:r>
        <w:t xml:space="preserve"> {</w:t>
      </w:r>
    </w:p>
    <w:p w14:paraId="3FD0C383" w14:textId="77777777" w:rsidR="006E5D0C" w:rsidRDefault="006E5D0C" w:rsidP="00AB241B">
      <w:pPr>
        <w:pStyle w:val="a6"/>
        <w:ind w:firstLine="180"/>
      </w:pPr>
      <w:r>
        <w:t xml:space="preserve">       public String </w:t>
      </w:r>
      <w:proofErr w:type="spellStart"/>
      <w:r>
        <w:t>userName</w:t>
      </w:r>
      <w:proofErr w:type="spellEnd"/>
      <w:r>
        <w:t>;</w:t>
      </w:r>
    </w:p>
    <w:p w14:paraId="46E94B50" w14:textId="77777777" w:rsidR="006E5D0C" w:rsidRDefault="006E5D0C" w:rsidP="00AB241B">
      <w:pPr>
        <w:pStyle w:val="a6"/>
        <w:ind w:firstLine="180"/>
      </w:pPr>
      <w:r>
        <w:t xml:space="preserve">       public String </w:t>
      </w:r>
      <w:proofErr w:type="spellStart"/>
      <w:r>
        <w:t>bookName</w:t>
      </w:r>
      <w:proofErr w:type="spellEnd"/>
      <w:r>
        <w:t>;</w:t>
      </w:r>
    </w:p>
    <w:p w14:paraId="7EFB03EA" w14:textId="77777777" w:rsidR="006E5D0C" w:rsidRDefault="006E5D0C" w:rsidP="00AB241B">
      <w:pPr>
        <w:pStyle w:val="a6"/>
        <w:ind w:firstLine="180"/>
      </w:pPr>
      <w:r>
        <w:t xml:space="preserve">   }</w:t>
      </w:r>
    </w:p>
    <w:p w14:paraId="7ED22FA0" w14:textId="77777777" w:rsidR="006E5D0C" w:rsidRDefault="006E5D0C" w:rsidP="00AB241B">
      <w:pPr>
        <w:pStyle w:val="a6"/>
        <w:ind w:firstLine="180"/>
      </w:pPr>
      <w:r>
        <w:lastRenderedPageBreak/>
        <w:t>}</w:t>
      </w:r>
    </w:p>
    <w:p w14:paraId="1BE0B2C4" w14:textId="78BB5FF3" w:rsidR="00AB241B" w:rsidRDefault="0021191D" w:rsidP="0021191D">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118</w:t>
      </w:r>
      <w:r w:rsidR="00BA5EDF">
        <w:fldChar w:fldCharType="end"/>
      </w:r>
    </w:p>
    <w:p w14:paraId="6EE7309C" w14:textId="6AE7D12E" w:rsidR="006E5D0C" w:rsidRDefault="006E5D0C" w:rsidP="006E5D0C">
      <w:pPr>
        <w:ind w:firstLine="420"/>
      </w:pPr>
      <w:r>
        <w:rPr>
          <w:rFonts w:hint="eastAsia"/>
        </w:rPr>
        <w:t>在</w:t>
      </w:r>
      <w:r>
        <w:t xml:space="preserve"> Room 2.4 </w:t>
      </w:r>
      <w:r>
        <w:t>及更高版本中，还可以通过编写返回多重映射的查询方法来查询多个表中的列，而无需定义其他数据类。</w:t>
      </w:r>
      <w:r>
        <w:rPr>
          <w:rFonts w:hint="eastAsia"/>
        </w:rPr>
        <w:t>参考查询多个表部分中的示例。可以直接从查询方法返回</w:t>
      </w:r>
      <w:r>
        <w:t xml:space="preserve"> User </w:t>
      </w:r>
      <w:r>
        <w:t>和</w:t>
      </w:r>
      <w:r>
        <w:t xml:space="preserve"> Book </w:t>
      </w:r>
      <w:r>
        <w:t>的映射，而不是返回保存有</w:t>
      </w:r>
      <w:r>
        <w:t xml:space="preserve"> User </w:t>
      </w:r>
      <w:r>
        <w:t>和</w:t>
      </w:r>
      <w:r>
        <w:t xml:space="preserve"> Book </w:t>
      </w:r>
      <w:r>
        <w:t>实例配对的自定义数据类的实例列表。</w:t>
      </w:r>
    </w:p>
    <w:p w14:paraId="253D525F" w14:textId="77777777" w:rsidR="006E5D0C" w:rsidRDefault="006E5D0C" w:rsidP="005A23B8">
      <w:pPr>
        <w:pStyle w:val="a6"/>
        <w:ind w:firstLine="180"/>
      </w:pPr>
      <w:r>
        <w:t>@Query(</w:t>
      </w:r>
    </w:p>
    <w:p w14:paraId="3C8DC920" w14:textId="77777777" w:rsidR="006E5D0C" w:rsidRDefault="006E5D0C" w:rsidP="005A23B8">
      <w:pPr>
        <w:pStyle w:val="a6"/>
        <w:ind w:firstLine="180"/>
      </w:pPr>
      <w:r>
        <w:t xml:space="preserve">    "SELECT * FROM user" +</w:t>
      </w:r>
    </w:p>
    <w:p w14:paraId="26699676" w14:textId="77777777" w:rsidR="006E5D0C" w:rsidRDefault="006E5D0C" w:rsidP="005A23B8">
      <w:pPr>
        <w:pStyle w:val="a6"/>
        <w:ind w:firstLine="180"/>
      </w:pPr>
      <w:r>
        <w:t xml:space="preserve">    "JOIN book ON user.id = </w:t>
      </w:r>
      <w:proofErr w:type="spellStart"/>
      <w:r>
        <w:t>book.user_id</w:t>
      </w:r>
      <w:proofErr w:type="spellEnd"/>
      <w:r>
        <w:t>"</w:t>
      </w:r>
    </w:p>
    <w:p w14:paraId="3BBDEB6F" w14:textId="77777777" w:rsidR="006E5D0C" w:rsidRDefault="006E5D0C" w:rsidP="005A23B8">
      <w:pPr>
        <w:pStyle w:val="a6"/>
        <w:ind w:firstLine="180"/>
      </w:pPr>
      <w:r>
        <w:t>)</w:t>
      </w:r>
    </w:p>
    <w:p w14:paraId="7FFDCE7F" w14:textId="77777777" w:rsidR="006E5D0C" w:rsidRDefault="006E5D0C" w:rsidP="005A23B8">
      <w:pPr>
        <w:pStyle w:val="a6"/>
        <w:ind w:firstLine="180"/>
      </w:pPr>
      <w:r>
        <w:t xml:space="preserve">public Map&lt;User, List&lt;Book&gt;&gt; </w:t>
      </w:r>
      <w:proofErr w:type="spellStart"/>
      <w:r>
        <w:t>loadUserAndBookNames</w:t>
      </w:r>
      <w:proofErr w:type="spellEnd"/>
      <w:r>
        <w:t>();</w:t>
      </w:r>
    </w:p>
    <w:p w14:paraId="3F587045" w14:textId="4655518E" w:rsidR="005A23B8" w:rsidRDefault="005A23B8" w:rsidP="005A23B8">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119</w:t>
      </w:r>
      <w:r w:rsidR="00BA5EDF">
        <w:fldChar w:fldCharType="end"/>
      </w:r>
    </w:p>
    <w:p w14:paraId="46E7E1C9" w14:textId="67AC05AF" w:rsidR="006E5D0C" w:rsidRDefault="006E5D0C" w:rsidP="006E5D0C">
      <w:pPr>
        <w:ind w:firstLine="420"/>
      </w:pPr>
      <w:r>
        <w:rPr>
          <w:rFonts w:hint="eastAsia"/>
        </w:rPr>
        <w:t>查询方法返回多重映射时，可以编写使用</w:t>
      </w:r>
      <w:r>
        <w:t xml:space="preserve"> GROUP BY </w:t>
      </w:r>
      <w:r>
        <w:t>子句的查询，以便利用</w:t>
      </w:r>
      <w:r>
        <w:t xml:space="preserve"> SQL </w:t>
      </w:r>
      <w:r>
        <w:t>的功能进行高级计算和过滤。例如，可以修改</w:t>
      </w:r>
      <w:r>
        <w:t xml:space="preserve"> </w:t>
      </w:r>
      <w:proofErr w:type="spellStart"/>
      <w:r>
        <w:t>loadUserAndBookNames</w:t>
      </w:r>
      <w:proofErr w:type="spellEnd"/>
      <w:r>
        <w:t xml:space="preserve">() </w:t>
      </w:r>
      <w:r>
        <w:t>方法，以便仅返回已借阅的三本或更多图书的用户：</w:t>
      </w:r>
    </w:p>
    <w:p w14:paraId="086F8C9E" w14:textId="77777777" w:rsidR="006E5D0C" w:rsidRDefault="006E5D0C" w:rsidP="005A23B8">
      <w:pPr>
        <w:pStyle w:val="a6"/>
        <w:ind w:firstLine="180"/>
      </w:pPr>
      <w:r>
        <w:t>@Query(</w:t>
      </w:r>
    </w:p>
    <w:p w14:paraId="3A7238C1" w14:textId="77777777" w:rsidR="006E5D0C" w:rsidRDefault="006E5D0C" w:rsidP="005A23B8">
      <w:pPr>
        <w:pStyle w:val="a6"/>
        <w:ind w:firstLine="180"/>
      </w:pPr>
      <w:r>
        <w:t xml:space="preserve">    "SELECT * FROM user" +</w:t>
      </w:r>
    </w:p>
    <w:p w14:paraId="4AF81629" w14:textId="77777777" w:rsidR="006E5D0C" w:rsidRDefault="006E5D0C" w:rsidP="005A23B8">
      <w:pPr>
        <w:pStyle w:val="a6"/>
        <w:ind w:firstLine="180"/>
      </w:pPr>
      <w:r>
        <w:t xml:space="preserve">    "JOIN book ON user.id = </w:t>
      </w:r>
      <w:proofErr w:type="spellStart"/>
      <w:r>
        <w:t>book.user_id</w:t>
      </w:r>
      <w:proofErr w:type="spellEnd"/>
      <w:r>
        <w:t>" +</w:t>
      </w:r>
    </w:p>
    <w:p w14:paraId="2A76F8C4" w14:textId="77777777" w:rsidR="006E5D0C" w:rsidRDefault="006E5D0C" w:rsidP="005A23B8">
      <w:pPr>
        <w:pStyle w:val="a6"/>
        <w:ind w:firstLine="180"/>
      </w:pPr>
      <w:r>
        <w:t xml:space="preserve">    "GROUP BY user.name WHERE COUNT(book.id) &gt;= 3"</w:t>
      </w:r>
    </w:p>
    <w:p w14:paraId="313230D3" w14:textId="77777777" w:rsidR="006E5D0C" w:rsidRDefault="006E5D0C" w:rsidP="005A23B8">
      <w:pPr>
        <w:pStyle w:val="a6"/>
        <w:ind w:firstLine="180"/>
      </w:pPr>
      <w:r>
        <w:t>)</w:t>
      </w:r>
    </w:p>
    <w:p w14:paraId="6D87DC47" w14:textId="77777777" w:rsidR="006E5D0C" w:rsidRDefault="006E5D0C" w:rsidP="005A23B8">
      <w:pPr>
        <w:pStyle w:val="a6"/>
        <w:ind w:firstLine="180"/>
      </w:pPr>
      <w:r>
        <w:t xml:space="preserve">public Map&lt;User, List&lt;Book&gt;&gt; </w:t>
      </w:r>
      <w:proofErr w:type="spellStart"/>
      <w:r>
        <w:t>loadUserAndBookNames</w:t>
      </w:r>
      <w:proofErr w:type="spellEnd"/>
      <w:r>
        <w:t>();</w:t>
      </w:r>
    </w:p>
    <w:p w14:paraId="4ECB288A" w14:textId="6C7D99B9" w:rsidR="005A23B8" w:rsidRDefault="00D27D86" w:rsidP="00D27D86">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120</w:t>
      </w:r>
      <w:r w:rsidR="00BA5EDF">
        <w:fldChar w:fldCharType="end"/>
      </w:r>
    </w:p>
    <w:p w14:paraId="101A7087" w14:textId="4D62F7D2" w:rsidR="006E5D0C" w:rsidRDefault="006E5D0C" w:rsidP="006E5D0C">
      <w:pPr>
        <w:ind w:firstLine="420"/>
      </w:pPr>
      <w:r>
        <w:rPr>
          <w:rFonts w:hint="eastAsia"/>
        </w:rPr>
        <w:t>如果不需要映射整个对象，还可以通过在查询方法的</w:t>
      </w:r>
      <w:r>
        <w:t xml:space="preserve"> @MapInfo </w:t>
      </w:r>
      <w:r>
        <w:t>注解中设置</w:t>
      </w:r>
      <w:r>
        <w:t xml:space="preserve"> </w:t>
      </w:r>
      <w:proofErr w:type="spellStart"/>
      <w:r>
        <w:t>keyColumn</w:t>
      </w:r>
      <w:proofErr w:type="spellEnd"/>
      <w:r>
        <w:t xml:space="preserve"> </w:t>
      </w:r>
      <w:r>
        <w:t>和</w:t>
      </w:r>
      <w:r>
        <w:t xml:space="preserve"> </w:t>
      </w:r>
      <w:proofErr w:type="spellStart"/>
      <w:r>
        <w:t>valueColumn</w:t>
      </w:r>
      <w:proofErr w:type="spellEnd"/>
      <w:r>
        <w:t xml:space="preserve"> </w:t>
      </w:r>
      <w:r>
        <w:t>属性，返回查询中特定列之间的映射：</w:t>
      </w:r>
    </w:p>
    <w:p w14:paraId="24DF9ABF" w14:textId="77777777" w:rsidR="006E5D0C" w:rsidRDefault="006E5D0C" w:rsidP="00D27D86">
      <w:pPr>
        <w:pStyle w:val="a6"/>
        <w:ind w:firstLine="180"/>
      </w:pPr>
      <w:r>
        <w:t>@MapInfo(keyColumn = "</w:t>
      </w:r>
      <w:proofErr w:type="spellStart"/>
      <w:r>
        <w:t>userName</w:t>
      </w:r>
      <w:proofErr w:type="spellEnd"/>
      <w:r>
        <w:t xml:space="preserve">", </w:t>
      </w:r>
      <w:proofErr w:type="spellStart"/>
      <w:r>
        <w:t>valueColumn</w:t>
      </w:r>
      <w:proofErr w:type="spellEnd"/>
      <w:r>
        <w:t xml:space="preserve"> = "</w:t>
      </w:r>
      <w:proofErr w:type="spellStart"/>
      <w:r>
        <w:t>bookName</w:t>
      </w:r>
      <w:proofErr w:type="spellEnd"/>
      <w:r>
        <w:t>")</w:t>
      </w:r>
    </w:p>
    <w:p w14:paraId="31404A2F" w14:textId="77777777" w:rsidR="006E5D0C" w:rsidRDefault="006E5D0C" w:rsidP="00D27D86">
      <w:pPr>
        <w:pStyle w:val="a6"/>
        <w:ind w:firstLine="180"/>
      </w:pPr>
      <w:r>
        <w:t>@Query(</w:t>
      </w:r>
    </w:p>
    <w:p w14:paraId="0A6AC648" w14:textId="77777777" w:rsidR="006E5D0C" w:rsidRDefault="006E5D0C" w:rsidP="00D27D86">
      <w:pPr>
        <w:pStyle w:val="a6"/>
        <w:ind w:firstLine="180"/>
      </w:pPr>
      <w:r>
        <w:t xml:space="preserve">    "SELECT user.name AS username, book.name AS </w:t>
      </w:r>
      <w:proofErr w:type="spellStart"/>
      <w:r>
        <w:t>bookname</w:t>
      </w:r>
      <w:proofErr w:type="spellEnd"/>
      <w:r>
        <w:t xml:space="preserve"> FROM user" +</w:t>
      </w:r>
    </w:p>
    <w:p w14:paraId="3D4561C8" w14:textId="77777777" w:rsidR="006E5D0C" w:rsidRDefault="006E5D0C" w:rsidP="00D27D86">
      <w:pPr>
        <w:pStyle w:val="a6"/>
        <w:ind w:firstLine="180"/>
      </w:pPr>
      <w:r>
        <w:t xml:space="preserve">    "JOIN book ON user.id = </w:t>
      </w:r>
      <w:proofErr w:type="spellStart"/>
      <w:r>
        <w:t>book.user_id</w:t>
      </w:r>
      <w:proofErr w:type="spellEnd"/>
      <w:r>
        <w:t>"</w:t>
      </w:r>
    </w:p>
    <w:p w14:paraId="29C4F888" w14:textId="77777777" w:rsidR="006E5D0C" w:rsidRDefault="006E5D0C" w:rsidP="00D27D86">
      <w:pPr>
        <w:pStyle w:val="a6"/>
        <w:ind w:firstLine="180"/>
      </w:pPr>
      <w:r>
        <w:t>)</w:t>
      </w:r>
    </w:p>
    <w:p w14:paraId="047F447D" w14:textId="77777777" w:rsidR="006E5D0C" w:rsidRDefault="006E5D0C" w:rsidP="00D27D86">
      <w:pPr>
        <w:pStyle w:val="a6"/>
        <w:ind w:firstLine="180"/>
      </w:pPr>
      <w:r>
        <w:t xml:space="preserve">public Map&lt;String, List&lt;String&gt;&gt; </w:t>
      </w:r>
      <w:proofErr w:type="spellStart"/>
      <w:r>
        <w:t>loadUserAndBookNames</w:t>
      </w:r>
      <w:proofErr w:type="spellEnd"/>
      <w:r>
        <w:t>();</w:t>
      </w:r>
    </w:p>
    <w:p w14:paraId="323FB3C4" w14:textId="3F24F84B" w:rsidR="00D27D86" w:rsidRDefault="00D27D86" w:rsidP="00D27D86">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121</w:t>
      </w:r>
      <w:r w:rsidR="00BA5EDF">
        <w:fldChar w:fldCharType="end"/>
      </w:r>
    </w:p>
    <w:p w14:paraId="657ECDE8" w14:textId="3E474B74" w:rsidR="006E5D0C" w:rsidRDefault="006E5D0C" w:rsidP="006E5D0C">
      <w:pPr>
        <w:ind w:firstLine="420"/>
      </w:pPr>
      <w:r>
        <w:t xml:space="preserve">Room </w:t>
      </w:r>
      <w:r>
        <w:t>提供了一些与其他</w:t>
      </w:r>
      <w:r>
        <w:t xml:space="preserve"> API </w:t>
      </w:r>
      <w:r>
        <w:t>库集成的特殊返回值类型。</w:t>
      </w:r>
      <w:r>
        <w:t xml:space="preserve">Room </w:t>
      </w:r>
      <w:r>
        <w:t>通过与</w:t>
      </w:r>
      <w:r>
        <w:t xml:space="preserve"> Paging </w:t>
      </w:r>
      <w:r>
        <w:t>库集成来支持分</w:t>
      </w:r>
      <w:r>
        <w:lastRenderedPageBreak/>
        <w:t>页查询。在</w:t>
      </w:r>
      <w:r>
        <w:t xml:space="preserve"> Room 2.3.0-alpha01 </w:t>
      </w:r>
      <w:r>
        <w:t>及更高版本中，</w:t>
      </w:r>
      <w:r>
        <w:t xml:space="preserve">DAO </w:t>
      </w:r>
      <w:r>
        <w:t>可以返回</w:t>
      </w:r>
      <w:r>
        <w:t xml:space="preserve"> </w:t>
      </w:r>
      <w:proofErr w:type="spellStart"/>
      <w:r>
        <w:t>PagingSource</w:t>
      </w:r>
      <w:proofErr w:type="spellEnd"/>
      <w:r>
        <w:t xml:space="preserve"> </w:t>
      </w:r>
      <w:r>
        <w:t>对象以便与</w:t>
      </w:r>
      <w:r>
        <w:t xml:space="preserve"> Paging 3 </w:t>
      </w:r>
      <w:r>
        <w:t>搭配使用。</w:t>
      </w:r>
    </w:p>
    <w:p w14:paraId="6D924447" w14:textId="77777777" w:rsidR="006E5D0C" w:rsidRDefault="006E5D0C" w:rsidP="00D27D86">
      <w:pPr>
        <w:pStyle w:val="a6"/>
        <w:ind w:firstLine="180"/>
      </w:pPr>
      <w:r>
        <w:t>@Dao</w:t>
      </w:r>
    </w:p>
    <w:p w14:paraId="1F52456A" w14:textId="77777777" w:rsidR="006E5D0C" w:rsidRDefault="006E5D0C" w:rsidP="00D27D86">
      <w:pPr>
        <w:pStyle w:val="a6"/>
        <w:ind w:firstLine="180"/>
      </w:pPr>
      <w:r>
        <w:t>interface UserDao {</w:t>
      </w:r>
    </w:p>
    <w:p w14:paraId="323DC375" w14:textId="77777777" w:rsidR="006E5D0C" w:rsidRDefault="006E5D0C" w:rsidP="00D27D86">
      <w:pPr>
        <w:pStyle w:val="a6"/>
        <w:ind w:firstLine="180"/>
      </w:pPr>
      <w:r>
        <w:t xml:space="preserve">  @Query("SELECT * FROM users WHERE label LIKE :query")</w:t>
      </w:r>
    </w:p>
    <w:p w14:paraId="06803214" w14:textId="77777777" w:rsidR="006E5D0C" w:rsidRDefault="006E5D0C" w:rsidP="00D27D86">
      <w:pPr>
        <w:pStyle w:val="a6"/>
        <w:ind w:firstLine="180"/>
      </w:pPr>
      <w:r>
        <w:t xml:space="preserve">  </w:t>
      </w:r>
      <w:proofErr w:type="spellStart"/>
      <w:r>
        <w:t>PagingSource</w:t>
      </w:r>
      <w:proofErr w:type="spellEnd"/>
      <w:r>
        <w:t xml:space="preserve">&lt;Integer, User&gt; </w:t>
      </w:r>
      <w:proofErr w:type="spellStart"/>
      <w:r>
        <w:t>pagingSource</w:t>
      </w:r>
      <w:proofErr w:type="spellEnd"/>
      <w:r>
        <w:t>(String query);</w:t>
      </w:r>
    </w:p>
    <w:p w14:paraId="7F0DE32F" w14:textId="77777777" w:rsidR="006E5D0C" w:rsidRDefault="006E5D0C" w:rsidP="00D27D86">
      <w:pPr>
        <w:pStyle w:val="a6"/>
        <w:ind w:firstLine="180"/>
      </w:pPr>
      <w:r>
        <w:t>}</w:t>
      </w:r>
    </w:p>
    <w:p w14:paraId="6F31C1E3" w14:textId="2749D6EE" w:rsidR="00D27D86" w:rsidRDefault="00E03C6F" w:rsidP="00E03C6F">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122</w:t>
      </w:r>
      <w:r w:rsidR="00BA5EDF">
        <w:fldChar w:fldCharType="end"/>
      </w:r>
    </w:p>
    <w:p w14:paraId="6F3E518C" w14:textId="68CA06AF" w:rsidR="006E5D0C" w:rsidRDefault="006E5D0C" w:rsidP="006E5D0C">
      <w:pPr>
        <w:ind w:firstLine="420"/>
      </w:pPr>
      <w:r>
        <w:rPr>
          <w:rFonts w:hint="eastAsia"/>
        </w:rPr>
        <w:t>如需详细了解如何为</w:t>
      </w:r>
      <w:r>
        <w:t xml:space="preserve"> </w:t>
      </w:r>
      <w:proofErr w:type="spellStart"/>
      <w:r>
        <w:t>PagingSource</w:t>
      </w:r>
      <w:proofErr w:type="spellEnd"/>
      <w:r>
        <w:t xml:space="preserve"> </w:t>
      </w:r>
      <w:r>
        <w:t>选择类型参数，参阅选择键和值类型。</w:t>
      </w:r>
      <w:r>
        <w:rPr>
          <w:rFonts w:hint="eastAsia"/>
        </w:rPr>
        <w:t>如果应用的逻辑要求直接访问返回行，可以编写</w:t>
      </w:r>
      <w:r>
        <w:t xml:space="preserve"> DAO </w:t>
      </w:r>
      <w:r>
        <w:t>方法以返回</w:t>
      </w:r>
      <w:r>
        <w:t xml:space="preserve"> Cursor </w:t>
      </w:r>
      <w:r>
        <w:t>对象，如以下示例所示：</w:t>
      </w:r>
    </w:p>
    <w:p w14:paraId="57749E55" w14:textId="77777777" w:rsidR="006E5D0C" w:rsidRDefault="006E5D0C" w:rsidP="00E03C6F">
      <w:pPr>
        <w:pStyle w:val="a6"/>
        <w:ind w:firstLine="180"/>
      </w:pPr>
      <w:r>
        <w:t>@Dao</w:t>
      </w:r>
    </w:p>
    <w:p w14:paraId="2FEB154C" w14:textId="77777777" w:rsidR="006E5D0C" w:rsidRDefault="006E5D0C" w:rsidP="00E03C6F">
      <w:pPr>
        <w:pStyle w:val="a6"/>
        <w:ind w:firstLine="180"/>
      </w:pPr>
      <w:r>
        <w:t>public interface UserDao {</w:t>
      </w:r>
    </w:p>
    <w:p w14:paraId="689CC618" w14:textId="77777777" w:rsidR="006E5D0C" w:rsidRDefault="006E5D0C" w:rsidP="00E03C6F">
      <w:pPr>
        <w:pStyle w:val="a6"/>
        <w:ind w:firstLine="180"/>
      </w:pPr>
      <w:r>
        <w:t xml:space="preserve">    @Query("SELECT * FROM user WHERE age &gt; :</w:t>
      </w:r>
      <w:proofErr w:type="spellStart"/>
      <w:r>
        <w:t>minAge</w:t>
      </w:r>
      <w:proofErr w:type="spellEnd"/>
      <w:r>
        <w:t xml:space="preserve"> LIMIT 5")</w:t>
      </w:r>
    </w:p>
    <w:p w14:paraId="61687D7A" w14:textId="77777777" w:rsidR="006E5D0C" w:rsidRDefault="006E5D0C" w:rsidP="00E03C6F">
      <w:pPr>
        <w:pStyle w:val="a6"/>
        <w:ind w:firstLine="180"/>
      </w:pPr>
      <w:r>
        <w:t xml:space="preserve">    public Cursor </w:t>
      </w:r>
      <w:proofErr w:type="spellStart"/>
      <w:r>
        <w:t>loadRawUsersOlderThan</w:t>
      </w:r>
      <w:proofErr w:type="spellEnd"/>
      <w:r>
        <w:t xml:space="preserve">(int </w:t>
      </w:r>
      <w:proofErr w:type="spellStart"/>
      <w:r>
        <w:t>minAge</w:t>
      </w:r>
      <w:proofErr w:type="spellEnd"/>
      <w:r>
        <w:t>);</w:t>
      </w:r>
    </w:p>
    <w:p w14:paraId="00A2ADB5" w14:textId="77777777" w:rsidR="006E5D0C" w:rsidRDefault="006E5D0C" w:rsidP="00E03C6F">
      <w:pPr>
        <w:pStyle w:val="a6"/>
        <w:ind w:firstLine="180"/>
      </w:pPr>
      <w:r>
        <w:t>}</w:t>
      </w:r>
    </w:p>
    <w:p w14:paraId="0B09518B" w14:textId="20767861" w:rsidR="00E03C6F" w:rsidRDefault="009A09AF" w:rsidP="009A09AF">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123</w:t>
      </w:r>
      <w:r w:rsidR="00BA5EDF">
        <w:fldChar w:fldCharType="end"/>
      </w:r>
    </w:p>
    <w:p w14:paraId="06EA7CAF" w14:textId="296F47C9" w:rsidR="005E6DDA" w:rsidRDefault="006E5D0C" w:rsidP="006E5D0C">
      <w:pPr>
        <w:ind w:firstLine="420"/>
      </w:pPr>
      <w:r>
        <w:rPr>
          <w:rFonts w:hint="eastAsia"/>
        </w:rPr>
        <w:t>注意：强烈建议不要使用</w:t>
      </w:r>
      <w:r>
        <w:t xml:space="preserve"> Cursor API</w:t>
      </w:r>
      <w:r>
        <w:t>，因为它无法保证行是否存在或行包含哪些值。只有当已具有需要光标且无法轻松重构的代码时，才使用此功能。</w:t>
      </w:r>
    </w:p>
    <w:p w14:paraId="655735AE" w14:textId="023E711F" w:rsidR="006E5D0C" w:rsidRDefault="006E5D0C" w:rsidP="006E5D0C">
      <w:pPr>
        <w:pStyle w:val="3"/>
      </w:pPr>
      <w:r>
        <w:rPr>
          <w:rFonts w:hint="eastAsia"/>
        </w:rPr>
        <w:t>对象关系</w:t>
      </w:r>
    </w:p>
    <w:p w14:paraId="3581B922" w14:textId="4B5B69F8" w:rsidR="00764114" w:rsidRDefault="00764114" w:rsidP="00764114">
      <w:pPr>
        <w:ind w:firstLine="420"/>
      </w:pPr>
      <w:r>
        <w:rPr>
          <w:rFonts w:hint="eastAsia"/>
        </w:rPr>
        <w:t>由于</w:t>
      </w:r>
      <w:r>
        <w:t xml:space="preserve"> SQLite </w:t>
      </w:r>
      <w:r>
        <w:t>是关系型数据库，因此可以定义各个实体之间的关系。尽管大多数对象关系映射库都允许实体对象互相引用，但</w:t>
      </w:r>
      <w:r>
        <w:t xml:space="preserve"> Room </w:t>
      </w:r>
      <w:r>
        <w:t>明确禁止这样做。</w:t>
      </w:r>
      <w:r>
        <w:rPr>
          <w:rFonts w:hint="eastAsia"/>
        </w:rPr>
        <w:t>在</w:t>
      </w:r>
      <w:r>
        <w:t xml:space="preserve"> Room </w:t>
      </w:r>
      <w:r>
        <w:t>中，可以通过两种方式定义和查询实体之间的关系：使用具有嵌入式对象的中间数据类或具有多重映射返回值类型的关系型查询方法来建立关系。</w:t>
      </w:r>
      <w:r>
        <w:rPr>
          <w:rFonts w:hint="eastAsia"/>
        </w:rPr>
        <w:t>在中间数据类方法中，可以定义数据类，以便在</w:t>
      </w:r>
      <w:r>
        <w:t xml:space="preserve"> Room </w:t>
      </w:r>
      <w:r>
        <w:t>实体之间建立关系。此数据类保存一个实体的实例与另一个实体的实例之间的配对（作为嵌入式对象）。然后，查询方法可以返回此数据类的实例，以供应用使用。</w:t>
      </w:r>
      <w:r>
        <w:rPr>
          <w:rFonts w:hint="eastAsia"/>
        </w:rPr>
        <w:t>例如，可以定义</w:t>
      </w:r>
      <w:r>
        <w:t xml:space="preserve"> </w:t>
      </w:r>
      <w:proofErr w:type="spellStart"/>
      <w:r>
        <w:t>UserBook</w:t>
      </w:r>
      <w:proofErr w:type="spellEnd"/>
      <w:r>
        <w:t xml:space="preserve"> </w:t>
      </w:r>
      <w:r>
        <w:t>数据类来表示已借阅特定图书的图书馆用户，并定义一个查询方法用于从数据库中检索</w:t>
      </w:r>
      <w:r>
        <w:t xml:space="preserve"> </w:t>
      </w:r>
      <w:proofErr w:type="spellStart"/>
      <w:r>
        <w:t>UserBook</w:t>
      </w:r>
      <w:proofErr w:type="spellEnd"/>
      <w:r>
        <w:t xml:space="preserve"> </w:t>
      </w:r>
      <w:r>
        <w:t>实例的列表：</w:t>
      </w:r>
    </w:p>
    <w:p w14:paraId="5F3CE7CA" w14:textId="77777777" w:rsidR="00764114" w:rsidRDefault="00764114" w:rsidP="007668DB">
      <w:pPr>
        <w:pStyle w:val="a6"/>
        <w:ind w:firstLine="180"/>
      </w:pPr>
      <w:r>
        <w:t>@Dao</w:t>
      </w:r>
    </w:p>
    <w:p w14:paraId="3E951F80" w14:textId="77777777" w:rsidR="00764114" w:rsidRDefault="00764114" w:rsidP="007668DB">
      <w:pPr>
        <w:pStyle w:val="a6"/>
        <w:ind w:firstLine="180"/>
      </w:pPr>
      <w:r>
        <w:t xml:space="preserve">public interface </w:t>
      </w:r>
      <w:proofErr w:type="spellStart"/>
      <w:r>
        <w:t>UserBookDao</w:t>
      </w:r>
      <w:proofErr w:type="spellEnd"/>
      <w:r>
        <w:t xml:space="preserve"> {</w:t>
      </w:r>
    </w:p>
    <w:p w14:paraId="79E659A6" w14:textId="77777777" w:rsidR="00764114" w:rsidRDefault="00764114" w:rsidP="007668DB">
      <w:pPr>
        <w:pStyle w:val="a6"/>
        <w:ind w:firstLine="180"/>
      </w:pPr>
      <w:r>
        <w:t xml:space="preserve">   @Query("SELECT user.name AS </w:t>
      </w:r>
      <w:proofErr w:type="spellStart"/>
      <w:r>
        <w:t>userName</w:t>
      </w:r>
      <w:proofErr w:type="spellEnd"/>
      <w:r>
        <w:t xml:space="preserve">, book.name AS </w:t>
      </w:r>
      <w:proofErr w:type="spellStart"/>
      <w:r>
        <w:t>bookName</w:t>
      </w:r>
      <w:proofErr w:type="spellEnd"/>
      <w:r>
        <w:t xml:space="preserve"> " +</w:t>
      </w:r>
    </w:p>
    <w:p w14:paraId="150A2194" w14:textId="77777777" w:rsidR="00764114" w:rsidRDefault="00764114" w:rsidP="007668DB">
      <w:pPr>
        <w:pStyle w:val="a6"/>
        <w:ind w:firstLine="180"/>
      </w:pPr>
      <w:r>
        <w:t xml:space="preserve">          "FROM user, book " +</w:t>
      </w:r>
    </w:p>
    <w:p w14:paraId="40B6F060" w14:textId="77777777" w:rsidR="00764114" w:rsidRDefault="00764114" w:rsidP="007668DB">
      <w:pPr>
        <w:pStyle w:val="a6"/>
        <w:ind w:firstLine="180"/>
      </w:pPr>
      <w:r>
        <w:lastRenderedPageBreak/>
        <w:t xml:space="preserve">          "WHERE user.id = </w:t>
      </w:r>
      <w:proofErr w:type="spellStart"/>
      <w:r>
        <w:t>book.user_id</w:t>
      </w:r>
      <w:proofErr w:type="spellEnd"/>
      <w:r>
        <w:t>")</w:t>
      </w:r>
    </w:p>
    <w:p w14:paraId="453062E6" w14:textId="77777777" w:rsidR="00764114" w:rsidRDefault="00764114" w:rsidP="007668DB">
      <w:pPr>
        <w:pStyle w:val="a6"/>
        <w:ind w:firstLine="180"/>
      </w:pPr>
      <w:r>
        <w:t xml:space="preserve">   public </w:t>
      </w:r>
      <w:proofErr w:type="spellStart"/>
      <w:r>
        <w:t>LiveData</w:t>
      </w:r>
      <w:proofErr w:type="spellEnd"/>
      <w:r>
        <w:t>&lt;List&lt;</w:t>
      </w:r>
      <w:proofErr w:type="spellStart"/>
      <w:r>
        <w:t>UserBook</w:t>
      </w:r>
      <w:proofErr w:type="spellEnd"/>
      <w:r>
        <w:t xml:space="preserve">&gt;&gt; </w:t>
      </w:r>
      <w:proofErr w:type="spellStart"/>
      <w:r>
        <w:t>loadUserAndBookNames</w:t>
      </w:r>
      <w:proofErr w:type="spellEnd"/>
      <w:r>
        <w:t>();</w:t>
      </w:r>
    </w:p>
    <w:p w14:paraId="6C4EEB17" w14:textId="77777777" w:rsidR="00764114" w:rsidRDefault="00764114" w:rsidP="007668DB">
      <w:pPr>
        <w:pStyle w:val="a6"/>
        <w:ind w:firstLine="180"/>
      </w:pPr>
      <w:r>
        <w:t>}</w:t>
      </w:r>
    </w:p>
    <w:p w14:paraId="2A9DD3E2" w14:textId="77777777" w:rsidR="00764114" w:rsidRDefault="00764114" w:rsidP="007668DB">
      <w:pPr>
        <w:pStyle w:val="a6"/>
        <w:ind w:firstLine="180"/>
      </w:pPr>
    </w:p>
    <w:p w14:paraId="03D648C4" w14:textId="77777777" w:rsidR="00764114" w:rsidRDefault="00764114" w:rsidP="007668DB">
      <w:pPr>
        <w:pStyle w:val="a6"/>
        <w:ind w:firstLine="180"/>
      </w:pPr>
      <w:r>
        <w:t xml:space="preserve">public class </w:t>
      </w:r>
      <w:proofErr w:type="spellStart"/>
      <w:r>
        <w:t>UserBook</w:t>
      </w:r>
      <w:proofErr w:type="spellEnd"/>
      <w:r>
        <w:t xml:space="preserve"> {</w:t>
      </w:r>
    </w:p>
    <w:p w14:paraId="4EB23B81" w14:textId="77777777" w:rsidR="00764114" w:rsidRDefault="00764114" w:rsidP="007668DB">
      <w:pPr>
        <w:pStyle w:val="a6"/>
        <w:ind w:firstLine="180"/>
      </w:pPr>
      <w:r>
        <w:t xml:space="preserve">    public String </w:t>
      </w:r>
      <w:proofErr w:type="spellStart"/>
      <w:r>
        <w:t>userName</w:t>
      </w:r>
      <w:proofErr w:type="spellEnd"/>
      <w:r>
        <w:t>;</w:t>
      </w:r>
    </w:p>
    <w:p w14:paraId="26A19576" w14:textId="77777777" w:rsidR="00764114" w:rsidRDefault="00764114" w:rsidP="007668DB">
      <w:pPr>
        <w:pStyle w:val="a6"/>
        <w:ind w:firstLine="180"/>
      </w:pPr>
      <w:r>
        <w:t xml:space="preserve">    public String </w:t>
      </w:r>
      <w:proofErr w:type="spellStart"/>
      <w:r>
        <w:t>bookName</w:t>
      </w:r>
      <w:proofErr w:type="spellEnd"/>
      <w:r>
        <w:t>;</w:t>
      </w:r>
    </w:p>
    <w:p w14:paraId="1FEFA24A" w14:textId="77777777" w:rsidR="00764114" w:rsidRDefault="00764114" w:rsidP="007668DB">
      <w:pPr>
        <w:pStyle w:val="a6"/>
        <w:ind w:firstLine="180"/>
      </w:pPr>
      <w:r>
        <w:t>}</w:t>
      </w:r>
    </w:p>
    <w:p w14:paraId="4731C33B" w14:textId="0E50A8BE" w:rsidR="00764114" w:rsidRDefault="007668DB" w:rsidP="007668DB">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124</w:t>
      </w:r>
      <w:r w:rsidR="00BA5EDF">
        <w:fldChar w:fldCharType="end"/>
      </w:r>
    </w:p>
    <w:p w14:paraId="52205BA1" w14:textId="5768730E" w:rsidR="00764114" w:rsidRDefault="00764114" w:rsidP="00764114">
      <w:pPr>
        <w:ind w:firstLine="420"/>
      </w:pPr>
      <w:r>
        <w:rPr>
          <w:rFonts w:hint="eastAsia"/>
        </w:rPr>
        <w:t>注意：</w:t>
      </w:r>
      <w:r>
        <w:t xml:space="preserve">Room </w:t>
      </w:r>
      <w:r>
        <w:t>在</w:t>
      </w:r>
      <w:r>
        <w:t xml:space="preserve"> 2.4 </w:t>
      </w:r>
      <w:r>
        <w:t>及更高版本中仅支持多重映射返回值类型。</w:t>
      </w:r>
      <w:r>
        <w:rPr>
          <w:rFonts w:hint="eastAsia"/>
        </w:rPr>
        <w:t>在多重映射返回值类型方法中，无需定义任何其他数据类，而是根据所需的映射结构为方法定义多重映射返回值类型，并直接在</w:t>
      </w:r>
      <w:r>
        <w:t xml:space="preserve"> SQL </w:t>
      </w:r>
      <w:r>
        <w:t>查询中定义实体之间的关系。</w:t>
      </w:r>
      <w:r>
        <w:rPr>
          <w:rFonts w:hint="eastAsia"/>
        </w:rPr>
        <w:t>例如，以下查询方法会返回</w:t>
      </w:r>
      <w:r>
        <w:t xml:space="preserve"> User </w:t>
      </w:r>
      <w:r>
        <w:t>和</w:t>
      </w:r>
      <w:r>
        <w:t xml:space="preserve"> Book </w:t>
      </w:r>
      <w:r>
        <w:t>实例的映射，用于表示已借阅特定图书的图书馆用户：</w:t>
      </w:r>
    </w:p>
    <w:p w14:paraId="2046471B" w14:textId="77777777" w:rsidR="00764114" w:rsidRDefault="00764114" w:rsidP="00E21531">
      <w:pPr>
        <w:pStyle w:val="a6"/>
        <w:ind w:firstLine="180"/>
      </w:pPr>
      <w:r>
        <w:t>@Query(</w:t>
      </w:r>
    </w:p>
    <w:p w14:paraId="43228770" w14:textId="77777777" w:rsidR="00764114" w:rsidRDefault="00764114" w:rsidP="00E21531">
      <w:pPr>
        <w:pStyle w:val="a6"/>
        <w:ind w:firstLine="180"/>
      </w:pPr>
      <w:r>
        <w:t xml:space="preserve">    "SELECT * FROM user" +</w:t>
      </w:r>
    </w:p>
    <w:p w14:paraId="1EB2A91C" w14:textId="77777777" w:rsidR="00764114" w:rsidRDefault="00764114" w:rsidP="00E21531">
      <w:pPr>
        <w:pStyle w:val="a6"/>
        <w:ind w:firstLine="180"/>
      </w:pPr>
      <w:r>
        <w:t xml:space="preserve">    "JOIN book ON user.id = </w:t>
      </w:r>
      <w:proofErr w:type="spellStart"/>
      <w:r>
        <w:t>book.user_id</w:t>
      </w:r>
      <w:proofErr w:type="spellEnd"/>
      <w:r>
        <w:t>"</w:t>
      </w:r>
    </w:p>
    <w:p w14:paraId="470E4D58" w14:textId="77777777" w:rsidR="00764114" w:rsidRDefault="00764114" w:rsidP="00E21531">
      <w:pPr>
        <w:pStyle w:val="a6"/>
        <w:ind w:firstLine="180"/>
      </w:pPr>
      <w:r>
        <w:t>)</w:t>
      </w:r>
    </w:p>
    <w:p w14:paraId="0ABA0F53" w14:textId="77777777" w:rsidR="00764114" w:rsidRDefault="00764114" w:rsidP="00E21531">
      <w:pPr>
        <w:pStyle w:val="a6"/>
        <w:ind w:firstLine="180"/>
      </w:pPr>
      <w:r>
        <w:t xml:space="preserve">public Map&lt;User, List&lt;Book&gt;&gt; </w:t>
      </w:r>
      <w:proofErr w:type="spellStart"/>
      <w:r>
        <w:t>loadUserAndBookNames</w:t>
      </w:r>
      <w:proofErr w:type="spellEnd"/>
      <w:r>
        <w:t>();</w:t>
      </w:r>
    </w:p>
    <w:p w14:paraId="1EEA9B47" w14:textId="4243BAB7" w:rsidR="00764114" w:rsidRDefault="00E21531" w:rsidP="00E21531">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125</w:t>
      </w:r>
      <w:r w:rsidR="00BA5EDF">
        <w:fldChar w:fldCharType="end"/>
      </w:r>
    </w:p>
    <w:p w14:paraId="445A0AF3" w14:textId="126E0AFE" w:rsidR="00A9087C" w:rsidRDefault="00764114" w:rsidP="00764114">
      <w:pPr>
        <w:ind w:firstLine="420"/>
      </w:pPr>
      <w:r>
        <w:t xml:space="preserve">Room </w:t>
      </w:r>
      <w:r>
        <w:t>同时支持上述两种方法，应使用最适合应用的一种方法。本部分讨论了可能会倾向于使用其中一种的原因。</w:t>
      </w:r>
      <w:r>
        <w:rPr>
          <w:rFonts w:hint="eastAsia"/>
        </w:rPr>
        <w:t>中间数据类方法可让避免编写复杂的</w:t>
      </w:r>
      <w:r>
        <w:t xml:space="preserve"> SQL </w:t>
      </w:r>
      <w:r>
        <w:t>查询，但由于需要额外的数据类，它还可能会导致代码复杂性增加。简而言之，多重映射返回值类型方法需要</w:t>
      </w:r>
      <w:r>
        <w:t xml:space="preserve"> SQL </w:t>
      </w:r>
      <w:r>
        <w:t>查询完成更多工作；而中间数据类方法需要代码完成更多工作。</w:t>
      </w:r>
      <w:r>
        <w:rPr>
          <w:rFonts w:hint="eastAsia"/>
        </w:rPr>
        <w:t>如果没有使用中间数据类的特定理由，我们建议使用多重映射返回值类型方法。</w:t>
      </w:r>
    </w:p>
    <w:p w14:paraId="70E5319D" w14:textId="3273EBEE" w:rsidR="00764114" w:rsidRDefault="00764114" w:rsidP="00764114">
      <w:pPr>
        <w:ind w:firstLine="420"/>
      </w:pPr>
      <w:r>
        <w:rPr>
          <w:rFonts w:hint="eastAsia"/>
        </w:rPr>
        <w:t>演示了如何使用中间数据类方法定义关系。有时，可能希望在数据库逻辑中将某个实体或数据对象表示为一个紧密的整体，即使该对象包含多个字段也是如此。在这些情况下，可以使用</w:t>
      </w:r>
      <w:r>
        <w:t xml:space="preserve"> @Embedded </w:t>
      </w:r>
      <w:r>
        <w:t>注释表示要分解为表格中的子字段的对象。然后，可以像查询其他各个列一样查询嵌套字段。</w:t>
      </w:r>
      <w:r>
        <w:rPr>
          <w:rFonts w:hint="eastAsia"/>
        </w:rPr>
        <w:t>例如，</w:t>
      </w:r>
      <w:r>
        <w:t xml:space="preserve"> User </w:t>
      </w:r>
      <w:r>
        <w:t>类可以包含一个</w:t>
      </w:r>
      <w:r>
        <w:t xml:space="preserve"> Address </w:t>
      </w:r>
      <w:r>
        <w:t>类型的字段，它表示名为</w:t>
      </w:r>
      <w:r>
        <w:t xml:space="preserve"> street</w:t>
      </w:r>
      <w:r>
        <w:t>、</w:t>
      </w:r>
      <w:r>
        <w:t>city</w:t>
      </w:r>
      <w:r>
        <w:t>、</w:t>
      </w:r>
      <w:r>
        <w:t xml:space="preserve">state </w:t>
      </w:r>
      <w:r>
        <w:t>和</w:t>
      </w:r>
      <w:r>
        <w:t xml:space="preserve"> </w:t>
      </w:r>
      <w:proofErr w:type="spellStart"/>
      <w:r>
        <w:t>postCode</w:t>
      </w:r>
      <w:proofErr w:type="spellEnd"/>
      <w:r>
        <w:t xml:space="preserve"> </w:t>
      </w:r>
      <w:r>
        <w:t>的字段的组合。若要在表中单独存储组合列，在</w:t>
      </w:r>
      <w:r>
        <w:t xml:space="preserve"> User </w:t>
      </w:r>
      <w:r>
        <w:t>类（带有</w:t>
      </w:r>
      <w:r>
        <w:t xml:space="preserve"> @Embedded </w:t>
      </w:r>
      <w:r>
        <w:t>注释）中添加</w:t>
      </w:r>
      <w:r>
        <w:t xml:space="preserve"> Address </w:t>
      </w:r>
      <w:r>
        <w:t>字段，如以下代码段所示：</w:t>
      </w:r>
    </w:p>
    <w:p w14:paraId="6766FFA8" w14:textId="77777777" w:rsidR="00764114" w:rsidRDefault="00764114" w:rsidP="003B4480">
      <w:pPr>
        <w:pStyle w:val="a6"/>
        <w:ind w:firstLine="180"/>
      </w:pPr>
      <w:r>
        <w:t>public class Address {</w:t>
      </w:r>
    </w:p>
    <w:p w14:paraId="756AB7F4" w14:textId="77777777" w:rsidR="00764114" w:rsidRDefault="00764114" w:rsidP="003B4480">
      <w:pPr>
        <w:pStyle w:val="a6"/>
        <w:ind w:firstLine="180"/>
      </w:pPr>
      <w:r>
        <w:lastRenderedPageBreak/>
        <w:t xml:space="preserve">    public String street;</w:t>
      </w:r>
    </w:p>
    <w:p w14:paraId="1A20095F" w14:textId="77777777" w:rsidR="00764114" w:rsidRDefault="00764114" w:rsidP="003B4480">
      <w:pPr>
        <w:pStyle w:val="a6"/>
        <w:ind w:firstLine="180"/>
      </w:pPr>
      <w:r>
        <w:t xml:space="preserve">    public String state;</w:t>
      </w:r>
    </w:p>
    <w:p w14:paraId="5A14538F" w14:textId="77777777" w:rsidR="00764114" w:rsidRDefault="00764114" w:rsidP="003B4480">
      <w:pPr>
        <w:pStyle w:val="a6"/>
        <w:ind w:firstLine="180"/>
      </w:pPr>
      <w:r>
        <w:t xml:space="preserve">    public String city;</w:t>
      </w:r>
    </w:p>
    <w:p w14:paraId="58D66AD1" w14:textId="77777777" w:rsidR="00764114" w:rsidRDefault="00764114" w:rsidP="003B4480">
      <w:pPr>
        <w:pStyle w:val="a6"/>
        <w:ind w:firstLine="180"/>
      </w:pPr>
    </w:p>
    <w:p w14:paraId="34CCB3E9" w14:textId="77777777" w:rsidR="00764114" w:rsidRDefault="00764114" w:rsidP="003B4480">
      <w:pPr>
        <w:pStyle w:val="a6"/>
        <w:ind w:firstLine="180"/>
      </w:pPr>
      <w:r>
        <w:t xml:space="preserve">    @ColumnInfo(name = "</w:t>
      </w:r>
      <w:proofErr w:type="spellStart"/>
      <w:r>
        <w:t>post_code</w:t>
      </w:r>
      <w:proofErr w:type="spellEnd"/>
      <w:r>
        <w:t xml:space="preserve">") public int </w:t>
      </w:r>
      <w:proofErr w:type="spellStart"/>
      <w:r>
        <w:t>postCode</w:t>
      </w:r>
      <w:proofErr w:type="spellEnd"/>
      <w:r>
        <w:t>;</w:t>
      </w:r>
    </w:p>
    <w:p w14:paraId="2C1EBF46" w14:textId="77777777" w:rsidR="00764114" w:rsidRDefault="00764114" w:rsidP="003B4480">
      <w:pPr>
        <w:pStyle w:val="a6"/>
        <w:ind w:firstLine="180"/>
      </w:pPr>
      <w:r>
        <w:t>}</w:t>
      </w:r>
    </w:p>
    <w:p w14:paraId="329C9ACD" w14:textId="77777777" w:rsidR="00764114" w:rsidRDefault="00764114" w:rsidP="003B4480">
      <w:pPr>
        <w:pStyle w:val="a6"/>
        <w:ind w:firstLine="180"/>
      </w:pPr>
    </w:p>
    <w:p w14:paraId="3CEB710E" w14:textId="77777777" w:rsidR="00764114" w:rsidRDefault="00764114" w:rsidP="003B4480">
      <w:pPr>
        <w:pStyle w:val="a6"/>
        <w:ind w:firstLine="180"/>
      </w:pPr>
      <w:r>
        <w:t>@Entity</w:t>
      </w:r>
    </w:p>
    <w:p w14:paraId="2F5D03F9" w14:textId="77777777" w:rsidR="00764114" w:rsidRDefault="00764114" w:rsidP="003B4480">
      <w:pPr>
        <w:pStyle w:val="a6"/>
        <w:ind w:firstLine="180"/>
      </w:pPr>
      <w:r>
        <w:t>public class User {</w:t>
      </w:r>
    </w:p>
    <w:p w14:paraId="1E6E31CA" w14:textId="77777777" w:rsidR="00764114" w:rsidRDefault="00764114" w:rsidP="003B4480">
      <w:pPr>
        <w:pStyle w:val="a6"/>
        <w:ind w:firstLine="180"/>
      </w:pPr>
      <w:r>
        <w:t xml:space="preserve">    @PrimaryKey public int id;</w:t>
      </w:r>
    </w:p>
    <w:p w14:paraId="0478CD0E" w14:textId="77777777" w:rsidR="00764114" w:rsidRDefault="00764114" w:rsidP="003B4480">
      <w:pPr>
        <w:pStyle w:val="a6"/>
        <w:ind w:firstLine="180"/>
      </w:pPr>
    </w:p>
    <w:p w14:paraId="295F4E2E" w14:textId="77777777" w:rsidR="00764114" w:rsidRDefault="00764114" w:rsidP="003B4480">
      <w:pPr>
        <w:pStyle w:val="a6"/>
        <w:ind w:firstLine="180"/>
      </w:pPr>
      <w:r>
        <w:t xml:space="preserve">    public String </w:t>
      </w:r>
      <w:proofErr w:type="spellStart"/>
      <w:r>
        <w:t>firstName</w:t>
      </w:r>
      <w:proofErr w:type="spellEnd"/>
      <w:r>
        <w:t>;</w:t>
      </w:r>
    </w:p>
    <w:p w14:paraId="4847081D" w14:textId="77777777" w:rsidR="00764114" w:rsidRDefault="00764114" w:rsidP="003B4480">
      <w:pPr>
        <w:pStyle w:val="a6"/>
        <w:ind w:firstLine="180"/>
      </w:pPr>
    </w:p>
    <w:p w14:paraId="680F0C5C" w14:textId="77777777" w:rsidR="00764114" w:rsidRDefault="00764114" w:rsidP="003B4480">
      <w:pPr>
        <w:pStyle w:val="a6"/>
        <w:ind w:firstLine="180"/>
      </w:pPr>
      <w:r>
        <w:t xml:space="preserve">    @Embedded public Address </w:t>
      </w:r>
      <w:proofErr w:type="spellStart"/>
      <w:r>
        <w:t>address</w:t>
      </w:r>
      <w:proofErr w:type="spellEnd"/>
      <w:r>
        <w:t>;</w:t>
      </w:r>
    </w:p>
    <w:p w14:paraId="245A1EBC" w14:textId="77777777" w:rsidR="00764114" w:rsidRDefault="00764114" w:rsidP="003B4480">
      <w:pPr>
        <w:pStyle w:val="a6"/>
        <w:ind w:firstLine="180"/>
      </w:pPr>
      <w:r>
        <w:t>}</w:t>
      </w:r>
    </w:p>
    <w:p w14:paraId="7B957F7F" w14:textId="68602E4B" w:rsidR="003B4480" w:rsidRDefault="009746C2" w:rsidP="009746C2">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126</w:t>
      </w:r>
      <w:r w:rsidR="00BA5EDF">
        <w:fldChar w:fldCharType="end"/>
      </w:r>
    </w:p>
    <w:p w14:paraId="66723EBC" w14:textId="242ECB06" w:rsidR="00764114" w:rsidRDefault="00764114" w:rsidP="00764114">
      <w:pPr>
        <w:ind w:firstLine="420"/>
      </w:pPr>
      <w:r>
        <w:rPr>
          <w:rFonts w:hint="eastAsia"/>
        </w:rPr>
        <w:t>然后，表示</w:t>
      </w:r>
      <w:r>
        <w:t xml:space="preserve"> User </w:t>
      </w:r>
      <w:r>
        <w:t>对象的表将包含具有以下名称的列：</w:t>
      </w:r>
      <w:r>
        <w:t>id</w:t>
      </w:r>
      <w:r>
        <w:t>、</w:t>
      </w:r>
      <w:proofErr w:type="spellStart"/>
      <w:r>
        <w:t>firstName</w:t>
      </w:r>
      <w:proofErr w:type="spellEnd"/>
      <w:r>
        <w:t>、</w:t>
      </w:r>
      <w:r>
        <w:t>street</w:t>
      </w:r>
      <w:r>
        <w:t>、</w:t>
      </w:r>
      <w:r>
        <w:t>state</w:t>
      </w:r>
      <w:r>
        <w:t>、</w:t>
      </w:r>
      <w:r>
        <w:t xml:space="preserve">city </w:t>
      </w:r>
      <w:r>
        <w:t>和</w:t>
      </w:r>
      <w:r>
        <w:t xml:space="preserve"> </w:t>
      </w:r>
      <w:proofErr w:type="spellStart"/>
      <w:r>
        <w:t>post_code</w:t>
      </w:r>
      <w:proofErr w:type="spellEnd"/>
      <w:r>
        <w:t>。</w:t>
      </w:r>
      <w:r>
        <w:rPr>
          <w:rFonts w:hint="eastAsia"/>
        </w:rPr>
        <w:t>注意：嵌套字段还可以包含其他嵌套字段。如果某个实体具有相同类型的多个嵌套字段，可以通过设置</w:t>
      </w:r>
      <w:r>
        <w:t xml:space="preserve"> prefix </w:t>
      </w:r>
      <w:r>
        <w:t>属性确保每个列的唯一性。然后，</w:t>
      </w:r>
      <w:r>
        <w:t xml:space="preserve">Room </w:t>
      </w:r>
      <w:r>
        <w:t>会将提供的值添加到嵌套对象中每个列名称的开头。</w:t>
      </w:r>
    </w:p>
    <w:p w14:paraId="5892EA49" w14:textId="340F08B8" w:rsidR="00764114" w:rsidRDefault="00764114" w:rsidP="00764114">
      <w:pPr>
        <w:ind w:firstLine="420"/>
      </w:pPr>
      <w:r>
        <w:rPr>
          <w:rFonts w:hint="eastAsia"/>
        </w:rPr>
        <w:t>两个实体之间的一对一关系是指这样一种关系：父实体的每个实例都恰好对应于子实体的一个实例，反之亦然。例如，假设有一个音乐在线播放应用，用户在该应用中具有一个属于自己的歌曲库。每个用户只有一个库，而且每个库恰好对应于一个用户。因此，</w:t>
      </w:r>
      <w:r>
        <w:t xml:space="preserve">User </w:t>
      </w:r>
      <w:r>
        <w:t>实体和</w:t>
      </w:r>
      <w:r>
        <w:t xml:space="preserve"> Library </w:t>
      </w:r>
      <w:r>
        <w:t>实体之间就应存在一种一对一的关系。</w:t>
      </w:r>
      <w:r>
        <w:rPr>
          <w:rFonts w:hint="eastAsia"/>
        </w:rPr>
        <w:t>首先，为两个实体分别创建一个类。其中一个实体必须包含一个变量，且该变量是对另一个实体的主键的引用。</w:t>
      </w:r>
    </w:p>
    <w:p w14:paraId="1150125F" w14:textId="77777777" w:rsidR="00764114" w:rsidRDefault="00764114" w:rsidP="00E74093">
      <w:pPr>
        <w:pStyle w:val="a6"/>
        <w:ind w:firstLine="180"/>
      </w:pPr>
      <w:r>
        <w:t>@Entity</w:t>
      </w:r>
    </w:p>
    <w:p w14:paraId="47DD6FB9" w14:textId="77777777" w:rsidR="00764114" w:rsidRDefault="00764114" w:rsidP="00E74093">
      <w:pPr>
        <w:pStyle w:val="a6"/>
        <w:ind w:firstLine="180"/>
      </w:pPr>
      <w:r>
        <w:t>public class User {</w:t>
      </w:r>
    </w:p>
    <w:p w14:paraId="1513E24D" w14:textId="77777777" w:rsidR="00764114" w:rsidRDefault="00764114" w:rsidP="00E74093">
      <w:pPr>
        <w:pStyle w:val="a6"/>
        <w:ind w:firstLine="180"/>
      </w:pPr>
      <w:r>
        <w:t xml:space="preserve">    @PrimaryKey public long </w:t>
      </w:r>
      <w:proofErr w:type="spellStart"/>
      <w:r>
        <w:t>userId</w:t>
      </w:r>
      <w:proofErr w:type="spellEnd"/>
      <w:r>
        <w:t>;</w:t>
      </w:r>
    </w:p>
    <w:p w14:paraId="36DD7280" w14:textId="77777777" w:rsidR="00764114" w:rsidRDefault="00764114" w:rsidP="00E74093">
      <w:pPr>
        <w:pStyle w:val="a6"/>
        <w:ind w:firstLine="180"/>
      </w:pPr>
      <w:r>
        <w:t xml:space="preserve">    public String name;</w:t>
      </w:r>
    </w:p>
    <w:p w14:paraId="687E59C3" w14:textId="77777777" w:rsidR="00764114" w:rsidRDefault="00764114" w:rsidP="00E74093">
      <w:pPr>
        <w:pStyle w:val="a6"/>
        <w:ind w:firstLine="180"/>
      </w:pPr>
      <w:r>
        <w:t xml:space="preserve">    public int age;</w:t>
      </w:r>
    </w:p>
    <w:p w14:paraId="52466FB2" w14:textId="77777777" w:rsidR="00764114" w:rsidRDefault="00764114" w:rsidP="00E74093">
      <w:pPr>
        <w:pStyle w:val="a6"/>
        <w:ind w:firstLine="180"/>
      </w:pPr>
      <w:r>
        <w:t>}</w:t>
      </w:r>
    </w:p>
    <w:p w14:paraId="7337E20B" w14:textId="77777777" w:rsidR="00764114" w:rsidRDefault="00764114" w:rsidP="00E74093">
      <w:pPr>
        <w:pStyle w:val="a6"/>
        <w:ind w:firstLine="180"/>
      </w:pPr>
    </w:p>
    <w:p w14:paraId="41E7ACCB" w14:textId="77777777" w:rsidR="00764114" w:rsidRDefault="00764114" w:rsidP="00E74093">
      <w:pPr>
        <w:pStyle w:val="a6"/>
        <w:ind w:firstLine="180"/>
      </w:pPr>
      <w:r>
        <w:lastRenderedPageBreak/>
        <w:t>@Entity</w:t>
      </w:r>
    </w:p>
    <w:p w14:paraId="6FDCB7B1" w14:textId="77777777" w:rsidR="00764114" w:rsidRDefault="00764114" w:rsidP="00E74093">
      <w:pPr>
        <w:pStyle w:val="a6"/>
        <w:ind w:firstLine="180"/>
      </w:pPr>
      <w:r>
        <w:t>public class Library {</w:t>
      </w:r>
    </w:p>
    <w:p w14:paraId="017FFA3D" w14:textId="77777777" w:rsidR="00764114" w:rsidRDefault="00764114" w:rsidP="00E74093">
      <w:pPr>
        <w:pStyle w:val="a6"/>
        <w:ind w:firstLine="180"/>
      </w:pPr>
      <w:r>
        <w:t xml:space="preserve">    @PrimaryKey public long </w:t>
      </w:r>
      <w:proofErr w:type="spellStart"/>
      <w:r>
        <w:t>libraryId</w:t>
      </w:r>
      <w:proofErr w:type="spellEnd"/>
      <w:r>
        <w:t>;</w:t>
      </w:r>
    </w:p>
    <w:p w14:paraId="25AFB03B" w14:textId="77777777" w:rsidR="00764114" w:rsidRDefault="00764114" w:rsidP="00E74093">
      <w:pPr>
        <w:pStyle w:val="a6"/>
        <w:ind w:firstLine="180"/>
      </w:pPr>
      <w:r>
        <w:t xml:space="preserve">    public long </w:t>
      </w:r>
      <w:proofErr w:type="spellStart"/>
      <w:r>
        <w:t>userOwnerId</w:t>
      </w:r>
      <w:proofErr w:type="spellEnd"/>
      <w:r>
        <w:t>;</w:t>
      </w:r>
    </w:p>
    <w:p w14:paraId="60089881" w14:textId="77777777" w:rsidR="00764114" w:rsidRDefault="00764114" w:rsidP="00E74093">
      <w:pPr>
        <w:pStyle w:val="a6"/>
        <w:ind w:firstLine="180"/>
      </w:pPr>
      <w:r>
        <w:t>}</w:t>
      </w:r>
    </w:p>
    <w:p w14:paraId="24452E1C" w14:textId="436BD877" w:rsidR="00E74093" w:rsidRDefault="00AB0525" w:rsidP="00AB0525">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127</w:t>
      </w:r>
      <w:r w:rsidR="00BA5EDF">
        <w:fldChar w:fldCharType="end"/>
      </w:r>
    </w:p>
    <w:p w14:paraId="44CF86BC" w14:textId="322F7C8C" w:rsidR="00764114" w:rsidRDefault="00764114" w:rsidP="00764114">
      <w:pPr>
        <w:ind w:firstLine="420"/>
      </w:pPr>
      <w:r>
        <w:rPr>
          <w:rFonts w:hint="eastAsia"/>
        </w:rPr>
        <w:t>如需查询用户列表和对应的库，必须先在两个实体之间建立一对一关系。为此，创建一个新的数据类，其中每个实例都包含父实体的一个实例和与之对应的子实体实例。将</w:t>
      </w:r>
      <w:r>
        <w:t xml:space="preserve"> @Relation </w:t>
      </w:r>
      <w:r>
        <w:t>注释添加到子实体的实例，同时将</w:t>
      </w:r>
      <w:r>
        <w:t xml:space="preserve"> </w:t>
      </w:r>
      <w:proofErr w:type="spellStart"/>
      <w:r>
        <w:t>parentColumn</w:t>
      </w:r>
      <w:proofErr w:type="spellEnd"/>
      <w:r>
        <w:t xml:space="preserve"> </w:t>
      </w:r>
      <w:r>
        <w:t>设置为父实体主键列的名称，并将</w:t>
      </w:r>
      <w:r>
        <w:t xml:space="preserve"> </w:t>
      </w:r>
      <w:proofErr w:type="spellStart"/>
      <w:r>
        <w:t>entityColumn</w:t>
      </w:r>
      <w:proofErr w:type="spellEnd"/>
      <w:r>
        <w:t xml:space="preserve"> </w:t>
      </w:r>
      <w:r>
        <w:t>设置为引用父实体主键的子实体列的名称。</w:t>
      </w:r>
    </w:p>
    <w:p w14:paraId="4D375FD5" w14:textId="77777777" w:rsidR="00764114" w:rsidRDefault="00764114" w:rsidP="00AB0525">
      <w:pPr>
        <w:pStyle w:val="a6"/>
        <w:ind w:firstLine="180"/>
      </w:pPr>
      <w:r>
        <w:t xml:space="preserve">public class </w:t>
      </w:r>
      <w:proofErr w:type="spellStart"/>
      <w:r>
        <w:t>UserAndLibrary</w:t>
      </w:r>
      <w:proofErr w:type="spellEnd"/>
      <w:r>
        <w:t xml:space="preserve"> {</w:t>
      </w:r>
    </w:p>
    <w:p w14:paraId="6064534E" w14:textId="77777777" w:rsidR="00764114" w:rsidRDefault="00764114" w:rsidP="00AB0525">
      <w:pPr>
        <w:pStyle w:val="a6"/>
        <w:ind w:firstLine="180"/>
      </w:pPr>
      <w:r>
        <w:t xml:space="preserve">    @Embedded public User </w:t>
      </w:r>
      <w:proofErr w:type="spellStart"/>
      <w:r>
        <w:t>user</w:t>
      </w:r>
      <w:proofErr w:type="spellEnd"/>
      <w:r>
        <w:t>;</w:t>
      </w:r>
    </w:p>
    <w:p w14:paraId="03DCCAE1" w14:textId="77777777" w:rsidR="00764114" w:rsidRDefault="00764114" w:rsidP="00AB0525">
      <w:pPr>
        <w:pStyle w:val="a6"/>
        <w:ind w:firstLine="180"/>
      </w:pPr>
      <w:r>
        <w:t xml:space="preserve">    @Relation(</w:t>
      </w:r>
    </w:p>
    <w:p w14:paraId="485FD0A9" w14:textId="77777777" w:rsidR="00764114" w:rsidRDefault="00764114" w:rsidP="00AB0525">
      <w:pPr>
        <w:pStyle w:val="a6"/>
        <w:ind w:firstLine="180"/>
      </w:pPr>
      <w:r>
        <w:t xml:space="preserve">         </w:t>
      </w:r>
      <w:proofErr w:type="spellStart"/>
      <w:r>
        <w:t>parentColumn</w:t>
      </w:r>
      <w:proofErr w:type="spellEnd"/>
      <w:r>
        <w:t xml:space="preserve"> = "</w:t>
      </w:r>
      <w:proofErr w:type="spellStart"/>
      <w:r>
        <w:t>userId</w:t>
      </w:r>
      <w:proofErr w:type="spellEnd"/>
      <w:r>
        <w:t>",</w:t>
      </w:r>
    </w:p>
    <w:p w14:paraId="1ED4C2B5" w14:textId="77777777" w:rsidR="00764114" w:rsidRDefault="00764114" w:rsidP="00AB0525">
      <w:pPr>
        <w:pStyle w:val="a6"/>
        <w:ind w:firstLine="180"/>
      </w:pPr>
      <w:r>
        <w:t xml:space="preserve">         </w:t>
      </w:r>
      <w:proofErr w:type="spellStart"/>
      <w:r>
        <w:t>entityColumn</w:t>
      </w:r>
      <w:proofErr w:type="spellEnd"/>
      <w:r>
        <w:t xml:space="preserve"> = "</w:t>
      </w:r>
      <w:proofErr w:type="spellStart"/>
      <w:r>
        <w:t>userOwnerId</w:t>
      </w:r>
      <w:proofErr w:type="spellEnd"/>
      <w:r>
        <w:t>"</w:t>
      </w:r>
    </w:p>
    <w:p w14:paraId="633E4F07" w14:textId="77777777" w:rsidR="00764114" w:rsidRDefault="00764114" w:rsidP="00AB0525">
      <w:pPr>
        <w:pStyle w:val="a6"/>
        <w:ind w:firstLine="180"/>
      </w:pPr>
      <w:r>
        <w:t xml:space="preserve">    )</w:t>
      </w:r>
    </w:p>
    <w:p w14:paraId="686A9F00" w14:textId="77777777" w:rsidR="00764114" w:rsidRDefault="00764114" w:rsidP="00AB0525">
      <w:pPr>
        <w:pStyle w:val="a6"/>
        <w:ind w:firstLine="180"/>
      </w:pPr>
      <w:r>
        <w:t xml:space="preserve">    public Library </w:t>
      </w:r>
      <w:proofErr w:type="spellStart"/>
      <w:r>
        <w:t>library</w:t>
      </w:r>
      <w:proofErr w:type="spellEnd"/>
      <w:r>
        <w:t>;</w:t>
      </w:r>
    </w:p>
    <w:p w14:paraId="5D62AC93" w14:textId="77777777" w:rsidR="00764114" w:rsidRDefault="00764114" w:rsidP="00AB0525">
      <w:pPr>
        <w:pStyle w:val="a6"/>
        <w:ind w:firstLine="180"/>
      </w:pPr>
      <w:r>
        <w:t>}</w:t>
      </w:r>
    </w:p>
    <w:p w14:paraId="403D5A7B" w14:textId="2A454D0C" w:rsidR="00AB0525" w:rsidRDefault="00C0495C" w:rsidP="00C0495C">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128</w:t>
      </w:r>
      <w:r w:rsidR="00BA5EDF">
        <w:fldChar w:fldCharType="end"/>
      </w:r>
    </w:p>
    <w:p w14:paraId="2D835A9F" w14:textId="0598568F" w:rsidR="00764114" w:rsidRDefault="00764114" w:rsidP="00764114">
      <w:pPr>
        <w:ind w:firstLine="420"/>
      </w:pPr>
      <w:r>
        <w:rPr>
          <w:rFonts w:hint="eastAsia"/>
        </w:rPr>
        <w:t>最后，向</w:t>
      </w:r>
      <w:r>
        <w:t xml:space="preserve"> DAO </w:t>
      </w:r>
      <w:r>
        <w:t>类添加一个方法，用于返回将父实体与子实体配对的数据类的所有实例。该方法需要</w:t>
      </w:r>
      <w:r>
        <w:t xml:space="preserve"> Room </w:t>
      </w:r>
      <w:r>
        <w:t>运行两次查询，因此应向该方法添加</w:t>
      </w:r>
      <w:r>
        <w:t xml:space="preserve"> @Transaction </w:t>
      </w:r>
      <w:r>
        <w:t>注释，以确保整个操作以原子方式执行。</w:t>
      </w:r>
    </w:p>
    <w:p w14:paraId="309BA9AE" w14:textId="77777777" w:rsidR="00764114" w:rsidRDefault="00764114" w:rsidP="00C0495C">
      <w:pPr>
        <w:pStyle w:val="a6"/>
        <w:ind w:firstLine="180"/>
      </w:pPr>
      <w:r>
        <w:t>@Transaction</w:t>
      </w:r>
    </w:p>
    <w:p w14:paraId="5EC93DE5" w14:textId="77777777" w:rsidR="00764114" w:rsidRDefault="00764114" w:rsidP="00C0495C">
      <w:pPr>
        <w:pStyle w:val="a6"/>
        <w:ind w:firstLine="180"/>
      </w:pPr>
      <w:r>
        <w:t>@Query("SELECT * FROM User")</w:t>
      </w:r>
    </w:p>
    <w:p w14:paraId="6958512E" w14:textId="77777777" w:rsidR="00764114" w:rsidRDefault="00764114" w:rsidP="00C0495C">
      <w:pPr>
        <w:pStyle w:val="a6"/>
        <w:ind w:firstLine="180"/>
      </w:pPr>
      <w:r>
        <w:t>public List&lt;</w:t>
      </w:r>
      <w:proofErr w:type="spellStart"/>
      <w:r>
        <w:t>UserAndLibrary</w:t>
      </w:r>
      <w:proofErr w:type="spellEnd"/>
      <w:r>
        <w:t xml:space="preserve">&gt; </w:t>
      </w:r>
      <w:proofErr w:type="spellStart"/>
      <w:r>
        <w:t>getUsersAndLibraries</w:t>
      </w:r>
      <w:proofErr w:type="spellEnd"/>
      <w:r>
        <w:t>();</w:t>
      </w:r>
    </w:p>
    <w:p w14:paraId="7C774E97" w14:textId="6D18BEA1" w:rsidR="00C0495C" w:rsidRDefault="00636652" w:rsidP="00636652">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129</w:t>
      </w:r>
      <w:r w:rsidR="00BA5EDF">
        <w:fldChar w:fldCharType="end"/>
      </w:r>
    </w:p>
    <w:p w14:paraId="00198770" w14:textId="3FCE46D2" w:rsidR="00764114" w:rsidRDefault="00764114" w:rsidP="00764114">
      <w:pPr>
        <w:ind w:firstLine="420"/>
      </w:pPr>
      <w:r>
        <w:rPr>
          <w:rFonts w:hint="eastAsia"/>
        </w:rPr>
        <w:t>两个实体之间的一对多关系是指这样一种关系：父实体的每个实例对应于子实体的零个或多个实例，但子实体的每个实例只能恰好对应于父实体的一个实例。在音乐在线播放应用示例中，假设用户可以将其歌曲整理到播放列表中。每个用户可以创建任意数量的播放列表，但每个播放列表只能由一个用户创建。因此，</w:t>
      </w:r>
      <w:r>
        <w:t xml:space="preserve">User </w:t>
      </w:r>
      <w:r>
        <w:t>实体和</w:t>
      </w:r>
      <w:r>
        <w:t xml:space="preserve"> Playlist </w:t>
      </w:r>
      <w:r>
        <w:t>实体之间应存在一种一对多关系。</w:t>
      </w:r>
      <w:r>
        <w:rPr>
          <w:rFonts w:hint="eastAsia"/>
        </w:rPr>
        <w:t>首先，为两个实体分别创建一个类。与上个示例中一样，子实体必须包含一个变量，且该变量是对父实体的主键的引用。</w:t>
      </w:r>
    </w:p>
    <w:p w14:paraId="4C033904" w14:textId="77777777" w:rsidR="00764114" w:rsidRDefault="00764114" w:rsidP="009C6D76">
      <w:pPr>
        <w:pStyle w:val="a6"/>
        <w:ind w:firstLine="180"/>
      </w:pPr>
      <w:r>
        <w:t>@Entity</w:t>
      </w:r>
    </w:p>
    <w:p w14:paraId="32AF3615" w14:textId="77777777" w:rsidR="00764114" w:rsidRDefault="00764114" w:rsidP="009C6D76">
      <w:pPr>
        <w:pStyle w:val="a6"/>
        <w:ind w:firstLine="180"/>
      </w:pPr>
      <w:r>
        <w:lastRenderedPageBreak/>
        <w:t>public class User {</w:t>
      </w:r>
    </w:p>
    <w:p w14:paraId="06BA7F20" w14:textId="77777777" w:rsidR="00764114" w:rsidRDefault="00764114" w:rsidP="009C6D76">
      <w:pPr>
        <w:pStyle w:val="a6"/>
        <w:ind w:firstLine="180"/>
      </w:pPr>
      <w:r>
        <w:t xml:space="preserve">    @PrimaryKey public long </w:t>
      </w:r>
      <w:proofErr w:type="spellStart"/>
      <w:r>
        <w:t>userId</w:t>
      </w:r>
      <w:proofErr w:type="spellEnd"/>
      <w:r>
        <w:t>;</w:t>
      </w:r>
    </w:p>
    <w:p w14:paraId="3BABAAA5" w14:textId="77777777" w:rsidR="00764114" w:rsidRDefault="00764114" w:rsidP="009C6D76">
      <w:pPr>
        <w:pStyle w:val="a6"/>
        <w:ind w:firstLine="180"/>
      </w:pPr>
      <w:r>
        <w:t xml:space="preserve">    public String name;</w:t>
      </w:r>
    </w:p>
    <w:p w14:paraId="43BE4260" w14:textId="77777777" w:rsidR="00764114" w:rsidRDefault="00764114" w:rsidP="009C6D76">
      <w:pPr>
        <w:pStyle w:val="a6"/>
        <w:ind w:firstLine="180"/>
      </w:pPr>
      <w:r>
        <w:t xml:space="preserve">    public int age;</w:t>
      </w:r>
    </w:p>
    <w:p w14:paraId="75052CD2" w14:textId="77777777" w:rsidR="00764114" w:rsidRDefault="00764114" w:rsidP="009C6D76">
      <w:pPr>
        <w:pStyle w:val="a6"/>
        <w:ind w:firstLine="180"/>
      </w:pPr>
      <w:r>
        <w:t>}</w:t>
      </w:r>
    </w:p>
    <w:p w14:paraId="62956D39" w14:textId="77777777" w:rsidR="00764114" w:rsidRDefault="00764114" w:rsidP="009C6D76">
      <w:pPr>
        <w:pStyle w:val="a6"/>
        <w:ind w:firstLine="180"/>
      </w:pPr>
    </w:p>
    <w:p w14:paraId="198C0424" w14:textId="77777777" w:rsidR="00764114" w:rsidRDefault="00764114" w:rsidP="009C6D76">
      <w:pPr>
        <w:pStyle w:val="a6"/>
        <w:ind w:firstLine="180"/>
      </w:pPr>
      <w:r>
        <w:t>@Entity</w:t>
      </w:r>
    </w:p>
    <w:p w14:paraId="2B87AA27" w14:textId="77777777" w:rsidR="00764114" w:rsidRDefault="00764114" w:rsidP="009C6D76">
      <w:pPr>
        <w:pStyle w:val="a6"/>
        <w:ind w:firstLine="180"/>
      </w:pPr>
      <w:r>
        <w:t>public class Playlist {</w:t>
      </w:r>
    </w:p>
    <w:p w14:paraId="0E97622D" w14:textId="77777777" w:rsidR="00764114" w:rsidRDefault="00764114" w:rsidP="009C6D76">
      <w:pPr>
        <w:pStyle w:val="a6"/>
        <w:ind w:firstLine="180"/>
      </w:pPr>
      <w:r>
        <w:t xml:space="preserve">    @PrimaryKey public long </w:t>
      </w:r>
      <w:proofErr w:type="spellStart"/>
      <w:r>
        <w:t>playlistId</w:t>
      </w:r>
      <w:proofErr w:type="spellEnd"/>
      <w:r>
        <w:t>;</w:t>
      </w:r>
    </w:p>
    <w:p w14:paraId="609E212D" w14:textId="77777777" w:rsidR="00764114" w:rsidRDefault="00764114" w:rsidP="009C6D76">
      <w:pPr>
        <w:pStyle w:val="a6"/>
        <w:ind w:firstLine="180"/>
      </w:pPr>
      <w:r>
        <w:t xml:space="preserve">    public long </w:t>
      </w:r>
      <w:proofErr w:type="spellStart"/>
      <w:r>
        <w:t>userCreatorId</w:t>
      </w:r>
      <w:proofErr w:type="spellEnd"/>
      <w:r>
        <w:t>;</w:t>
      </w:r>
    </w:p>
    <w:p w14:paraId="2D6BAA78" w14:textId="77777777" w:rsidR="00764114" w:rsidRDefault="00764114" w:rsidP="009C6D76">
      <w:pPr>
        <w:pStyle w:val="a6"/>
        <w:ind w:firstLine="180"/>
      </w:pPr>
      <w:r>
        <w:t xml:space="preserve">    public String </w:t>
      </w:r>
      <w:proofErr w:type="spellStart"/>
      <w:r>
        <w:t>playlistName</w:t>
      </w:r>
      <w:proofErr w:type="spellEnd"/>
      <w:r>
        <w:t>;</w:t>
      </w:r>
    </w:p>
    <w:p w14:paraId="16777F62" w14:textId="77777777" w:rsidR="00764114" w:rsidRDefault="00764114" w:rsidP="009C6D76">
      <w:pPr>
        <w:pStyle w:val="a6"/>
        <w:ind w:firstLine="180"/>
      </w:pPr>
      <w:r>
        <w:t>}</w:t>
      </w:r>
    </w:p>
    <w:p w14:paraId="4C4B05BE" w14:textId="2696644E" w:rsidR="009C6D76" w:rsidRDefault="00CF4811" w:rsidP="00CF4811">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130</w:t>
      </w:r>
      <w:r w:rsidR="00BA5EDF">
        <w:fldChar w:fldCharType="end"/>
      </w:r>
    </w:p>
    <w:p w14:paraId="015E9884" w14:textId="62C9D8C1" w:rsidR="00764114" w:rsidRDefault="00764114" w:rsidP="00764114">
      <w:pPr>
        <w:ind w:firstLine="420"/>
      </w:pPr>
      <w:r>
        <w:rPr>
          <w:rFonts w:hint="eastAsia"/>
        </w:rPr>
        <w:t>为了查询用户列表和对应的播放列表，必须先在两个实体之间建立一对多关系。为此，创建一个新的数据类，其中每个实例都包含父实体的一个实例和与之对应的所有子实体实例的列表。将</w:t>
      </w:r>
      <w:r>
        <w:t xml:space="preserve"> @Relation </w:t>
      </w:r>
      <w:r>
        <w:t>注释添加到子实体的实例，同时将</w:t>
      </w:r>
      <w:r>
        <w:t xml:space="preserve"> </w:t>
      </w:r>
      <w:proofErr w:type="spellStart"/>
      <w:r>
        <w:t>parentColumn</w:t>
      </w:r>
      <w:proofErr w:type="spellEnd"/>
      <w:r>
        <w:t xml:space="preserve"> </w:t>
      </w:r>
      <w:r>
        <w:t>设置为父实体主键列的名称，并将</w:t>
      </w:r>
      <w:r>
        <w:t xml:space="preserve"> </w:t>
      </w:r>
      <w:proofErr w:type="spellStart"/>
      <w:r>
        <w:t>entityColumn</w:t>
      </w:r>
      <w:proofErr w:type="spellEnd"/>
      <w:r>
        <w:t xml:space="preserve"> </w:t>
      </w:r>
      <w:r>
        <w:t>设置为引用父实体主键的子实体列的名称。</w:t>
      </w:r>
    </w:p>
    <w:p w14:paraId="73698EC2" w14:textId="77777777" w:rsidR="00764114" w:rsidRDefault="00764114" w:rsidP="00CF4811">
      <w:pPr>
        <w:pStyle w:val="a6"/>
        <w:ind w:firstLine="180"/>
      </w:pPr>
      <w:r>
        <w:t xml:space="preserve">public class </w:t>
      </w:r>
      <w:proofErr w:type="spellStart"/>
      <w:r>
        <w:t>UserWithPlaylists</w:t>
      </w:r>
      <w:proofErr w:type="spellEnd"/>
      <w:r>
        <w:t xml:space="preserve"> {</w:t>
      </w:r>
    </w:p>
    <w:p w14:paraId="33968D42" w14:textId="77777777" w:rsidR="00764114" w:rsidRDefault="00764114" w:rsidP="00CF4811">
      <w:pPr>
        <w:pStyle w:val="a6"/>
        <w:ind w:firstLine="180"/>
      </w:pPr>
      <w:r>
        <w:t xml:space="preserve">    @Embedded public User </w:t>
      </w:r>
      <w:proofErr w:type="spellStart"/>
      <w:r>
        <w:t>user</w:t>
      </w:r>
      <w:proofErr w:type="spellEnd"/>
      <w:r>
        <w:t>;</w:t>
      </w:r>
    </w:p>
    <w:p w14:paraId="31B5DC4B" w14:textId="77777777" w:rsidR="00764114" w:rsidRDefault="00764114" w:rsidP="00CF4811">
      <w:pPr>
        <w:pStyle w:val="a6"/>
        <w:ind w:firstLine="180"/>
      </w:pPr>
      <w:r>
        <w:t xml:space="preserve">    @Relation(</w:t>
      </w:r>
    </w:p>
    <w:p w14:paraId="28D0EF61" w14:textId="77777777" w:rsidR="00764114" w:rsidRDefault="00764114" w:rsidP="00CF4811">
      <w:pPr>
        <w:pStyle w:val="a6"/>
        <w:ind w:firstLine="180"/>
      </w:pPr>
      <w:r>
        <w:t xml:space="preserve">         </w:t>
      </w:r>
      <w:proofErr w:type="spellStart"/>
      <w:r>
        <w:t>parentColumn</w:t>
      </w:r>
      <w:proofErr w:type="spellEnd"/>
      <w:r>
        <w:t xml:space="preserve"> = "</w:t>
      </w:r>
      <w:proofErr w:type="spellStart"/>
      <w:r>
        <w:t>userId</w:t>
      </w:r>
      <w:proofErr w:type="spellEnd"/>
      <w:r>
        <w:t>",</w:t>
      </w:r>
    </w:p>
    <w:p w14:paraId="727C36AD" w14:textId="77777777" w:rsidR="00764114" w:rsidRDefault="00764114" w:rsidP="00CF4811">
      <w:pPr>
        <w:pStyle w:val="a6"/>
        <w:ind w:firstLine="180"/>
      </w:pPr>
      <w:r>
        <w:t xml:space="preserve">         </w:t>
      </w:r>
      <w:proofErr w:type="spellStart"/>
      <w:r>
        <w:t>entityColumn</w:t>
      </w:r>
      <w:proofErr w:type="spellEnd"/>
      <w:r>
        <w:t xml:space="preserve"> = "</w:t>
      </w:r>
      <w:proofErr w:type="spellStart"/>
      <w:r>
        <w:t>userCreatorId</w:t>
      </w:r>
      <w:proofErr w:type="spellEnd"/>
      <w:r>
        <w:t>"</w:t>
      </w:r>
    </w:p>
    <w:p w14:paraId="224A6DE8" w14:textId="77777777" w:rsidR="00764114" w:rsidRDefault="00764114" w:rsidP="00CF4811">
      <w:pPr>
        <w:pStyle w:val="a6"/>
        <w:ind w:firstLine="180"/>
      </w:pPr>
      <w:r>
        <w:t xml:space="preserve">    )</w:t>
      </w:r>
    </w:p>
    <w:p w14:paraId="1C6715DB" w14:textId="77777777" w:rsidR="00764114" w:rsidRDefault="00764114" w:rsidP="00CF4811">
      <w:pPr>
        <w:pStyle w:val="a6"/>
        <w:ind w:firstLine="180"/>
      </w:pPr>
      <w:r>
        <w:t xml:space="preserve">    public List&lt;Playlist&gt; playlists;</w:t>
      </w:r>
    </w:p>
    <w:p w14:paraId="39BE2B5B" w14:textId="77777777" w:rsidR="00764114" w:rsidRDefault="00764114" w:rsidP="00CF4811">
      <w:pPr>
        <w:pStyle w:val="a6"/>
        <w:ind w:firstLine="180"/>
      </w:pPr>
      <w:r>
        <w:t>}</w:t>
      </w:r>
    </w:p>
    <w:p w14:paraId="3180050D" w14:textId="128B82B8" w:rsidR="00CF4811" w:rsidRDefault="009A4B3A" w:rsidP="009A4B3A">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131</w:t>
      </w:r>
      <w:r w:rsidR="00BA5EDF">
        <w:fldChar w:fldCharType="end"/>
      </w:r>
    </w:p>
    <w:p w14:paraId="4F920FC2" w14:textId="718C615C" w:rsidR="00764114" w:rsidRDefault="00764114" w:rsidP="00764114">
      <w:pPr>
        <w:ind w:firstLine="420"/>
      </w:pPr>
      <w:r>
        <w:rPr>
          <w:rFonts w:hint="eastAsia"/>
        </w:rPr>
        <w:t>最后，向</w:t>
      </w:r>
      <w:r>
        <w:t xml:space="preserve"> DAO </w:t>
      </w:r>
      <w:r>
        <w:t>类添加一个方法，用于返回将父实体与子实体配对的数据类的所有实例。该方法需要</w:t>
      </w:r>
      <w:r>
        <w:t xml:space="preserve"> Room </w:t>
      </w:r>
      <w:r>
        <w:t>运行两次查询，因此应向该方法添加</w:t>
      </w:r>
      <w:r>
        <w:t xml:space="preserve"> @Transaction </w:t>
      </w:r>
      <w:r>
        <w:t>注释，以确保整个操作以原子方式执行。</w:t>
      </w:r>
    </w:p>
    <w:p w14:paraId="5FBA5A17" w14:textId="77777777" w:rsidR="00764114" w:rsidRDefault="00764114" w:rsidP="009A4B3A">
      <w:pPr>
        <w:pStyle w:val="a6"/>
        <w:ind w:firstLine="180"/>
      </w:pPr>
      <w:r>
        <w:t>@Transaction</w:t>
      </w:r>
    </w:p>
    <w:p w14:paraId="0B1F08B0" w14:textId="77777777" w:rsidR="00764114" w:rsidRDefault="00764114" w:rsidP="009A4B3A">
      <w:pPr>
        <w:pStyle w:val="a6"/>
        <w:ind w:firstLine="180"/>
      </w:pPr>
      <w:r>
        <w:t>@Query("SELECT * FROM User")</w:t>
      </w:r>
    </w:p>
    <w:p w14:paraId="409D03BB" w14:textId="77777777" w:rsidR="00764114" w:rsidRDefault="00764114" w:rsidP="009A4B3A">
      <w:pPr>
        <w:pStyle w:val="a6"/>
        <w:ind w:firstLine="180"/>
      </w:pPr>
      <w:r>
        <w:t>public List&lt;</w:t>
      </w:r>
      <w:proofErr w:type="spellStart"/>
      <w:r>
        <w:t>UserWithPlaylists</w:t>
      </w:r>
      <w:proofErr w:type="spellEnd"/>
      <w:r>
        <w:t xml:space="preserve">&gt; </w:t>
      </w:r>
      <w:proofErr w:type="spellStart"/>
      <w:r>
        <w:t>getUsersWithPlaylists</w:t>
      </w:r>
      <w:proofErr w:type="spellEnd"/>
      <w:r>
        <w:t>();</w:t>
      </w:r>
    </w:p>
    <w:p w14:paraId="27B870A0" w14:textId="13CA6D03" w:rsidR="00764114" w:rsidRDefault="00764114" w:rsidP="00764114">
      <w:pPr>
        <w:ind w:firstLine="420"/>
      </w:pPr>
      <w:r>
        <w:rPr>
          <w:rFonts w:hint="eastAsia"/>
        </w:rPr>
        <w:lastRenderedPageBreak/>
        <w:t>两个实体之间的多对多关系是指这样一种关系：父实体的每个实例对应于子实体的零个或多个实例，反之亦然。在音乐在线播放应用示例中，再次考虑用户定义的播放列表。</w:t>
      </w:r>
      <w:r>
        <w:t xml:space="preserve"> </w:t>
      </w:r>
      <w:r>
        <w:t>每个播放列表都可以包含多首歌曲，每首歌曲都可以包含在多个不同的播放列表中。因此，</w:t>
      </w:r>
      <w:r>
        <w:t xml:space="preserve">Playlist </w:t>
      </w:r>
      <w:r>
        <w:t>实体和</w:t>
      </w:r>
      <w:r>
        <w:t xml:space="preserve"> Song </w:t>
      </w:r>
      <w:r>
        <w:t>实体之间应存在多对多的关系。</w:t>
      </w:r>
    </w:p>
    <w:p w14:paraId="69C570C8" w14:textId="677FC72B" w:rsidR="00764114" w:rsidRDefault="00764114" w:rsidP="00764114">
      <w:pPr>
        <w:ind w:firstLine="420"/>
      </w:pPr>
      <w:r>
        <w:rPr>
          <w:rFonts w:hint="eastAsia"/>
        </w:rPr>
        <w:t>首先，为两个实体分别创建一个类。多对多关系与其他关系类型均不同的一点在于，子实体中通常不存在对父实体的引用。因此，需要创建第三个类来表示两个实体之间的关联实体（即交叉引用表）。交叉引用表中必须包含表中表示的多对多关系中每个实体的主键列。在本例中，交叉引用表中的每一行都对应于</w:t>
      </w:r>
      <w:r>
        <w:t xml:space="preserve"> Playlist </w:t>
      </w:r>
      <w:r>
        <w:t>实例和</w:t>
      </w:r>
      <w:r>
        <w:t xml:space="preserve"> Song </w:t>
      </w:r>
      <w:r>
        <w:t>实例的配对，其中引用的歌曲包含在引用的播放列表中。</w:t>
      </w:r>
    </w:p>
    <w:p w14:paraId="58BF9C9F" w14:textId="77777777" w:rsidR="00764114" w:rsidRDefault="00764114" w:rsidP="00826F88">
      <w:pPr>
        <w:pStyle w:val="a6"/>
        <w:ind w:firstLine="180"/>
      </w:pPr>
      <w:r>
        <w:t>@Entity</w:t>
      </w:r>
    </w:p>
    <w:p w14:paraId="49E873FA" w14:textId="77777777" w:rsidR="00764114" w:rsidRDefault="00764114" w:rsidP="00826F88">
      <w:pPr>
        <w:pStyle w:val="a6"/>
        <w:ind w:firstLine="180"/>
      </w:pPr>
      <w:r>
        <w:t>public class Playlist {</w:t>
      </w:r>
    </w:p>
    <w:p w14:paraId="75B60D17" w14:textId="77777777" w:rsidR="00764114" w:rsidRDefault="00764114" w:rsidP="00826F88">
      <w:pPr>
        <w:pStyle w:val="a6"/>
        <w:ind w:firstLine="180"/>
      </w:pPr>
      <w:r>
        <w:t xml:space="preserve">    @PrimaryKey public long </w:t>
      </w:r>
      <w:proofErr w:type="spellStart"/>
      <w:r>
        <w:t>playlistId</w:t>
      </w:r>
      <w:proofErr w:type="spellEnd"/>
      <w:r>
        <w:t>;</w:t>
      </w:r>
    </w:p>
    <w:p w14:paraId="6421324D" w14:textId="77777777" w:rsidR="00764114" w:rsidRDefault="00764114" w:rsidP="00826F88">
      <w:pPr>
        <w:pStyle w:val="a6"/>
        <w:ind w:firstLine="180"/>
      </w:pPr>
      <w:r>
        <w:t xml:space="preserve">    public String </w:t>
      </w:r>
      <w:proofErr w:type="spellStart"/>
      <w:r>
        <w:t>playlistName</w:t>
      </w:r>
      <w:proofErr w:type="spellEnd"/>
      <w:r>
        <w:t>;</w:t>
      </w:r>
    </w:p>
    <w:p w14:paraId="6893930E" w14:textId="77777777" w:rsidR="00764114" w:rsidRDefault="00764114" w:rsidP="00826F88">
      <w:pPr>
        <w:pStyle w:val="a6"/>
        <w:ind w:firstLine="180"/>
      </w:pPr>
      <w:r>
        <w:t>}</w:t>
      </w:r>
    </w:p>
    <w:p w14:paraId="007D6D30" w14:textId="77777777" w:rsidR="00764114" w:rsidRDefault="00764114" w:rsidP="00826F88">
      <w:pPr>
        <w:pStyle w:val="a6"/>
        <w:ind w:firstLine="180"/>
      </w:pPr>
    </w:p>
    <w:p w14:paraId="66D26988" w14:textId="77777777" w:rsidR="00764114" w:rsidRDefault="00764114" w:rsidP="00826F88">
      <w:pPr>
        <w:pStyle w:val="a6"/>
        <w:ind w:firstLine="180"/>
      </w:pPr>
      <w:r>
        <w:t>@Entity</w:t>
      </w:r>
    </w:p>
    <w:p w14:paraId="31276EDC" w14:textId="77777777" w:rsidR="00764114" w:rsidRDefault="00764114" w:rsidP="00826F88">
      <w:pPr>
        <w:pStyle w:val="a6"/>
        <w:ind w:firstLine="180"/>
      </w:pPr>
      <w:r>
        <w:t>public class Song {</w:t>
      </w:r>
    </w:p>
    <w:p w14:paraId="50D4B4CE" w14:textId="77777777" w:rsidR="00764114" w:rsidRDefault="00764114" w:rsidP="00826F88">
      <w:pPr>
        <w:pStyle w:val="a6"/>
        <w:ind w:firstLine="180"/>
      </w:pPr>
      <w:r>
        <w:t xml:space="preserve">    @PrimaryKey public long </w:t>
      </w:r>
      <w:proofErr w:type="spellStart"/>
      <w:r>
        <w:t>songId</w:t>
      </w:r>
      <w:proofErr w:type="spellEnd"/>
      <w:r>
        <w:t>;</w:t>
      </w:r>
    </w:p>
    <w:p w14:paraId="0B29163C" w14:textId="77777777" w:rsidR="00764114" w:rsidRDefault="00764114" w:rsidP="00826F88">
      <w:pPr>
        <w:pStyle w:val="a6"/>
        <w:ind w:firstLine="180"/>
      </w:pPr>
      <w:r>
        <w:t xml:space="preserve">    public String </w:t>
      </w:r>
      <w:proofErr w:type="spellStart"/>
      <w:r>
        <w:t>songName</w:t>
      </w:r>
      <w:proofErr w:type="spellEnd"/>
      <w:r>
        <w:t>;</w:t>
      </w:r>
    </w:p>
    <w:p w14:paraId="4246B5A4" w14:textId="77777777" w:rsidR="00764114" w:rsidRDefault="00764114" w:rsidP="00826F88">
      <w:pPr>
        <w:pStyle w:val="a6"/>
        <w:ind w:firstLine="180"/>
      </w:pPr>
      <w:r>
        <w:t xml:space="preserve">    public String artist;</w:t>
      </w:r>
    </w:p>
    <w:p w14:paraId="2DB3371C" w14:textId="77777777" w:rsidR="00764114" w:rsidRDefault="00764114" w:rsidP="00826F88">
      <w:pPr>
        <w:pStyle w:val="a6"/>
        <w:ind w:firstLine="180"/>
      </w:pPr>
      <w:r>
        <w:t>}</w:t>
      </w:r>
    </w:p>
    <w:p w14:paraId="4F56018A" w14:textId="77777777" w:rsidR="00764114" w:rsidRDefault="00764114" w:rsidP="00826F88">
      <w:pPr>
        <w:pStyle w:val="a6"/>
        <w:ind w:firstLine="180"/>
      </w:pPr>
    </w:p>
    <w:p w14:paraId="3185F934" w14:textId="77777777" w:rsidR="00764114" w:rsidRDefault="00764114" w:rsidP="00826F88">
      <w:pPr>
        <w:pStyle w:val="a6"/>
        <w:ind w:firstLine="180"/>
      </w:pPr>
      <w:r>
        <w:t>@Entity(primaryKeys = {"</w:t>
      </w:r>
      <w:proofErr w:type="spellStart"/>
      <w:r>
        <w:t>playlistId</w:t>
      </w:r>
      <w:proofErr w:type="spellEnd"/>
      <w:r>
        <w:t>", "</w:t>
      </w:r>
      <w:proofErr w:type="spellStart"/>
      <w:r>
        <w:t>songId</w:t>
      </w:r>
      <w:proofErr w:type="spellEnd"/>
      <w:r>
        <w:t>"})</w:t>
      </w:r>
    </w:p>
    <w:p w14:paraId="7BB61335" w14:textId="77777777" w:rsidR="00764114" w:rsidRDefault="00764114" w:rsidP="00826F88">
      <w:pPr>
        <w:pStyle w:val="a6"/>
        <w:ind w:firstLine="180"/>
      </w:pPr>
      <w:r>
        <w:t xml:space="preserve">public class </w:t>
      </w:r>
      <w:proofErr w:type="spellStart"/>
      <w:r>
        <w:t>PlaylistSongCrossRef</w:t>
      </w:r>
      <w:proofErr w:type="spellEnd"/>
      <w:r>
        <w:t xml:space="preserve"> {</w:t>
      </w:r>
    </w:p>
    <w:p w14:paraId="130BD7DC" w14:textId="77777777" w:rsidR="00764114" w:rsidRDefault="00764114" w:rsidP="00826F88">
      <w:pPr>
        <w:pStyle w:val="a6"/>
        <w:ind w:firstLine="180"/>
      </w:pPr>
      <w:r>
        <w:t xml:space="preserve">    public long </w:t>
      </w:r>
      <w:proofErr w:type="spellStart"/>
      <w:r>
        <w:t>playlistId</w:t>
      </w:r>
      <w:proofErr w:type="spellEnd"/>
      <w:r>
        <w:t>;</w:t>
      </w:r>
    </w:p>
    <w:p w14:paraId="4864D349" w14:textId="77777777" w:rsidR="00764114" w:rsidRDefault="00764114" w:rsidP="00826F88">
      <w:pPr>
        <w:pStyle w:val="a6"/>
        <w:ind w:firstLine="180"/>
      </w:pPr>
      <w:r>
        <w:t xml:space="preserve">    public long </w:t>
      </w:r>
      <w:proofErr w:type="spellStart"/>
      <w:r>
        <w:t>songId</w:t>
      </w:r>
      <w:proofErr w:type="spellEnd"/>
      <w:r>
        <w:t>;</w:t>
      </w:r>
    </w:p>
    <w:p w14:paraId="5F0A727B" w14:textId="77777777" w:rsidR="00764114" w:rsidRDefault="00764114" w:rsidP="00826F88">
      <w:pPr>
        <w:pStyle w:val="a6"/>
        <w:ind w:firstLine="180"/>
      </w:pPr>
      <w:r>
        <w:t>}</w:t>
      </w:r>
    </w:p>
    <w:p w14:paraId="33A51BF3" w14:textId="4D39A60E" w:rsidR="00826F88" w:rsidRDefault="00FC3F7E" w:rsidP="00FC3F7E">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132</w:t>
      </w:r>
      <w:r w:rsidR="00BA5EDF">
        <w:fldChar w:fldCharType="end"/>
      </w:r>
    </w:p>
    <w:p w14:paraId="2BCC6E3D" w14:textId="359A41AE" w:rsidR="00764114" w:rsidRDefault="00764114" w:rsidP="00764114">
      <w:pPr>
        <w:ind w:firstLine="420"/>
      </w:pPr>
      <w:r>
        <w:rPr>
          <w:rFonts w:hint="eastAsia"/>
        </w:rPr>
        <w:t>下一步取决于想如何查询这些相关实体。如果想查询播放列表和每个播放列表所含歌曲的列表，则应创建一个新的数据类，其中包含单个</w:t>
      </w:r>
      <w:r>
        <w:t xml:space="preserve"> Playlist </w:t>
      </w:r>
      <w:r>
        <w:t>对象，以及该播放列表所包含的所有</w:t>
      </w:r>
      <w:r>
        <w:t xml:space="preserve"> Song </w:t>
      </w:r>
      <w:r>
        <w:t>对象的列表。</w:t>
      </w:r>
      <w:r>
        <w:rPr>
          <w:rFonts w:hint="eastAsia"/>
        </w:rPr>
        <w:t>如果想查询歌曲和每首歌曲所在播放列表的列表，则应创建一个新的数据类，其中包含单个</w:t>
      </w:r>
      <w:r>
        <w:t xml:space="preserve"> Song </w:t>
      </w:r>
      <w:r>
        <w:t>对象，以及包含该歌曲的所有</w:t>
      </w:r>
      <w:r>
        <w:t xml:space="preserve"> Playlist </w:t>
      </w:r>
      <w:r>
        <w:t>对象的列表。</w:t>
      </w:r>
      <w:r>
        <w:rPr>
          <w:rFonts w:hint="eastAsia"/>
        </w:rPr>
        <w:t>在这两种情况下，都可以通过以下方法在实体之间建</w:t>
      </w:r>
      <w:r>
        <w:rPr>
          <w:rFonts w:hint="eastAsia"/>
        </w:rPr>
        <w:lastRenderedPageBreak/>
        <w:t>立关系：在上述每个类中的</w:t>
      </w:r>
      <w:r>
        <w:t xml:space="preserve"> @Relation </w:t>
      </w:r>
      <w:r>
        <w:t>注释中使用</w:t>
      </w:r>
      <w:r>
        <w:t xml:space="preserve"> </w:t>
      </w:r>
      <w:proofErr w:type="spellStart"/>
      <w:r>
        <w:t>associateBy</w:t>
      </w:r>
      <w:proofErr w:type="spellEnd"/>
      <w:r>
        <w:t xml:space="preserve"> </w:t>
      </w:r>
      <w:r>
        <w:t>属性来确定提供</w:t>
      </w:r>
      <w:r>
        <w:t xml:space="preserve"> Playlist </w:t>
      </w:r>
      <w:r>
        <w:t>实体与</w:t>
      </w:r>
      <w:r>
        <w:t xml:space="preserve"> Song </w:t>
      </w:r>
      <w:r>
        <w:t>实体之间关系的交叉引用实体。</w:t>
      </w:r>
    </w:p>
    <w:p w14:paraId="6546517F" w14:textId="77777777" w:rsidR="00764114" w:rsidRDefault="00764114" w:rsidP="00223834">
      <w:pPr>
        <w:pStyle w:val="a6"/>
        <w:ind w:firstLine="180"/>
      </w:pPr>
      <w:r>
        <w:t xml:space="preserve">public class </w:t>
      </w:r>
      <w:proofErr w:type="spellStart"/>
      <w:r>
        <w:t>PlaylistWithSongs</w:t>
      </w:r>
      <w:proofErr w:type="spellEnd"/>
      <w:r>
        <w:t xml:space="preserve"> {</w:t>
      </w:r>
    </w:p>
    <w:p w14:paraId="55B164C7" w14:textId="77777777" w:rsidR="00764114" w:rsidRDefault="00764114" w:rsidP="00223834">
      <w:pPr>
        <w:pStyle w:val="a6"/>
        <w:ind w:firstLine="180"/>
      </w:pPr>
      <w:r>
        <w:t xml:space="preserve">    @Embedded public Playlist </w:t>
      </w:r>
      <w:proofErr w:type="spellStart"/>
      <w:r>
        <w:t>playlist</w:t>
      </w:r>
      <w:proofErr w:type="spellEnd"/>
      <w:r>
        <w:t>;</w:t>
      </w:r>
    </w:p>
    <w:p w14:paraId="117418DD" w14:textId="77777777" w:rsidR="00764114" w:rsidRDefault="00764114" w:rsidP="00223834">
      <w:pPr>
        <w:pStyle w:val="a6"/>
        <w:ind w:firstLine="180"/>
      </w:pPr>
      <w:r>
        <w:t xml:space="preserve">    @Relation(</w:t>
      </w:r>
    </w:p>
    <w:p w14:paraId="2DEA7F59" w14:textId="77777777" w:rsidR="00764114" w:rsidRDefault="00764114" w:rsidP="00223834">
      <w:pPr>
        <w:pStyle w:val="a6"/>
        <w:ind w:firstLine="180"/>
      </w:pPr>
      <w:r>
        <w:t xml:space="preserve">         </w:t>
      </w:r>
      <w:proofErr w:type="spellStart"/>
      <w:r>
        <w:t>parentColumn</w:t>
      </w:r>
      <w:proofErr w:type="spellEnd"/>
      <w:r>
        <w:t xml:space="preserve"> = "</w:t>
      </w:r>
      <w:proofErr w:type="spellStart"/>
      <w:r>
        <w:t>playlistId</w:t>
      </w:r>
      <w:proofErr w:type="spellEnd"/>
      <w:r>
        <w:t>",</w:t>
      </w:r>
    </w:p>
    <w:p w14:paraId="1824417E" w14:textId="77777777" w:rsidR="00764114" w:rsidRDefault="00764114" w:rsidP="00223834">
      <w:pPr>
        <w:pStyle w:val="a6"/>
        <w:ind w:firstLine="180"/>
      </w:pPr>
      <w:r>
        <w:t xml:space="preserve">         </w:t>
      </w:r>
      <w:proofErr w:type="spellStart"/>
      <w:r>
        <w:t>entityColumn</w:t>
      </w:r>
      <w:proofErr w:type="spellEnd"/>
      <w:r>
        <w:t xml:space="preserve"> = "</w:t>
      </w:r>
      <w:proofErr w:type="spellStart"/>
      <w:r>
        <w:t>songId</w:t>
      </w:r>
      <w:proofErr w:type="spellEnd"/>
      <w:r>
        <w:t>",</w:t>
      </w:r>
    </w:p>
    <w:p w14:paraId="41F12F2D" w14:textId="77777777" w:rsidR="00764114" w:rsidRDefault="00764114" w:rsidP="00223834">
      <w:pPr>
        <w:pStyle w:val="a6"/>
        <w:ind w:firstLine="180"/>
      </w:pPr>
      <w:r>
        <w:t xml:space="preserve">         </w:t>
      </w:r>
      <w:proofErr w:type="spellStart"/>
      <w:r>
        <w:t>associateBy</w:t>
      </w:r>
      <w:proofErr w:type="spellEnd"/>
      <w:r>
        <w:t xml:space="preserve"> = @Junction(PlaylistSongCrossref.class)</w:t>
      </w:r>
    </w:p>
    <w:p w14:paraId="5CABB839" w14:textId="77777777" w:rsidR="00764114" w:rsidRDefault="00764114" w:rsidP="00223834">
      <w:pPr>
        <w:pStyle w:val="a6"/>
        <w:ind w:firstLine="180"/>
      </w:pPr>
      <w:r>
        <w:t xml:space="preserve">    )</w:t>
      </w:r>
    </w:p>
    <w:p w14:paraId="42C74B9B" w14:textId="77777777" w:rsidR="00764114" w:rsidRDefault="00764114" w:rsidP="00223834">
      <w:pPr>
        <w:pStyle w:val="a6"/>
        <w:ind w:firstLine="180"/>
      </w:pPr>
      <w:r>
        <w:t xml:space="preserve">    public List&lt;Song&gt; songs;</w:t>
      </w:r>
    </w:p>
    <w:p w14:paraId="72AC5E89" w14:textId="77777777" w:rsidR="00764114" w:rsidRDefault="00764114" w:rsidP="00223834">
      <w:pPr>
        <w:pStyle w:val="a6"/>
        <w:ind w:firstLine="180"/>
      </w:pPr>
      <w:r>
        <w:t>}</w:t>
      </w:r>
    </w:p>
    <w:p w14:paraId="59B396D1" w14:textId="77777777" w:rsidR="00764114" w:rsidRDefault="00764114" w:rsidP="00223834">
      <w:pPr>
        <w:pStyle w:val="a6"/>
        <w:ind w:firstLine="180"/>
      </w:pPr>
    </w:p>
    <w:p w14:paraId="59ADC33D" w14:textId="77777777" w:rsidR="00764114" w:rsidRDefault="00764114" w:rsidP="00223834">
      <w:pPr>
        <w:pStyle w:val="a6"/>
        <w:ind w:firstLine="180"/>
      </w:pPr>
      <w:r>
        <w:t xml:space="preserve">public class </w:t>
      </w:r>
      <w:proofErr w:type="spellStart"/>
      <w:r>
        <w:t>SongWithPlaylists</w:t>
      </w:r>
      <w:proofErr w:type="spellEnd"/>
      <w:r>
        <w:t xml:space="preserve"> {</w:t>
      </w:r>
    </w:p>
    <w:p w14:paraId="7A27E9E7" w14:textId="77777777" w:rsidR="00764114" w:rsidRDefault="00764114" w:rsidP="00223834">
      <w:pPr>
        <w:pStyle w:val="a6"/>
        <w:ind w:firstLine="180"/>
      </w:pPr>
      <w:r>
        <w:t xml:space="preserve">    @Embedded public Song </w:t>
      </w:r>
      <w:proofErr w:type="spellStart"/>
      <w:r>
        <w:t>song</w:t>
      </w:r>
      <w:proofErr w:type="spellEnd"/>
      <w:r>
        <w:t>;</w:t>
      </w:r>
    </w:p>
    <w:p w14:paraId="68452E96" w14:textId="77777777" w:rsidR="00764114" w:rsidRDefault="00764114" w:rsidP="00223834">
      <w:pPr>
        <w:pStyle w:val="a6"/>
        <w:ind w:firstLine="180"/>
      </w:pPr>
      <w:r>
        <w:t xml:space="preserve">    @Relation(</w:t>
      </w:r>
    </w:p>
    <w:p w14:paraId="41193172" w14:textId="77777777" w:rsidR="00764114" w:rsidRDefault="00764114" w:rsidP="00223834">
      <w:pPr>
        <w:pStyle w:val="a6"/>
        <w:ind w:firstLine="180"/>
      </w:pPr>
      <w:r>
        <w:t xml:space="preserve">         </w:t>
      </w:r>
      <w:proofErr w:type="spellStart"/>
      <w:r>
        <w:t>parentColumn</w:t>
      </w:r>
      <w:proofErr w:type="spellEnd"/>
      <w:r>
        <w:t xml:space="preserve"> = "</w:t>
      </w:r>
      <w:proofErr w:type="spellStart"/>
      <w:r>
        <w:t>songId</w:t>
      </w:r>
      <w:proofErr w:type="spellEnd"/>
      <w:r>
        <w:t>",</w:t>
      </w:r>
    </w:p>
    <w:p w14:paraId="7E8AAD0A" w14:textId="77777777" w:rsidR="00764114" w:rsidRDefault="00764114" w:rsidP="00223834">
      <w:pPr>
        <w:pStyle w:val="a6"/>
        <w:ind w:firstLine="180"/>
      </w:pPr>
      <w:r>
        <w:t xml:space="preserve">         </w:t>
      </w:r>
      <w:proofErr w:type="spellStart"/>
      <w:r>
        <w:t>entityColumn</w:t>
      </w:r>
      <w:proofErr w:type="spellEnd"/>
      <w:r>
        <w:t xml:space="preserve"> = "</w:t>
      </w:r>
      <w:proofErr w:type="spellStart"/>
      <w:r>
        <w:t>playlistId</w:t>
      </w:r>
      <w:proofErr w:type="spellEnd"/>
      <w:r>
        <w:t>",</w:t>
      </w:r>
    </w:p>
    <w:p w14:paraId="291D558A" w14:textId="77777777" w:rsidR="00764114" w:rsidRDefault="00764114" w:rsidP="00223834">
      <w:pPr>
        <w:pStyle w:val="a6"/>
        <w:ind w:firstLine="180"/>
      </w:pPr>
      <w:r>
        <w:t xml:space="preserve">         </w:t>
      </w:r>
      <w:proofErr w:type="spellStart"/>
      <w:r>
        <w:t>associateBy</w:t>
      </w:r>
      <w:proofErr w:type="spellEnd"/>
      <w:r>
        <w:t xml:space="preserve"> = @Junction(PlaylistSongCrossref.class)</w:t>
      </w:r>
    </w:p>
    <w:p w14:paraId="6567612D" w14:textId="77777777" w:rsidR="00764114" w:rsidRDefault="00764114" w:rsidP="00223834">
      <w:pPr>
        <w:pStyle w:val="a6"/>
        <w:ind w:firstLine="180"/>
      </w:pPr>
      <w:r>
        <w:t xml:space="preserve">    )</w:t>
      </w:r>
    </w:p>
    <w:p w14:paraId="4A07F794" w14:textId="77777777" w:rsidR="00764114" w:rsidRDefault="00764114" w:rsidP="00223834">
      <w:pPr>
        <w:pStyle w:val="a6"/>
        <w:ind w:firstLine="180"/>
      </w:pPr>
      <w:r>
        <w:t xml:space="preserve">    public List&lt;Playlist&gt; playlists;</w:t>
      </w:r>
    </w:p>
    <w:p w14:paraId="2EB1C8C0" w14:textId="77777777" w:rsidR="00764114" w:rsidRDefault="00764114" w:rsidP="00223834">
      <w:pPr>
        <w:pStyle w:val="a6"/>
        <w:ind w:firstLine="180"/>
      </w:pPr>
      <w:r>
        <w:t>}</w:t>
      </w:r>
    </w:p>
    <w:p w14:paraId="2B25BC9A" w14:textId="3A41E78A" w:rsidR="00223834" w:rsidRDefault="00925FF1" w:rsidP="00925FF1">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133</w:t>
      </w:r>
      <w:r w:rsidR="00BA5EDF">
        <w:fldChar w:fldCharType="end"/>
      </w:r>
    </w:p>
    <w:p w14:paraId="4745B29B" w14:textId="2C08B781" w:rsidR="00764114" w:rsidRDefault="00764114" w:rsidP="00764114">
      <w:pPr>
        <w:ind w:firstLine="420"/>
      </w:pPr>
      <w:r>
        <w:rPr>
          <w:rFonts w:hint="eastAsia"/>
        </w:rPr>
        <w:t>最后，向</w:t>
      </w:r>
      <w:r>
        <w:t xml:space="preserve"> DAO </w:t>
      </w:r>
      <w:r>
        <w:t>类添加一个方法，用于提供应用所需的查询功能。</w:t>
      </w:r>
    </w:p>
    <w:p w14:paraId="57E1D154" w14:textId="77777777" w:rsidR="00764114" w:rsidRDefault="00764114" w:rsidP="00925FF1">
      <w:pPr>
        <w:pStyle w:val="a"/>
        <w:ind w:firstLine="360"/>
      </w:pPr>
      <w:proofErr w:type="spellStart"/>
      <w:r>
        <w:t>getPlaylistsWithSongs</w:t>
      </w:r>
      <w:proofErr w:type="spellEnd"/>
      <w:r>
        <w:t>：该方法会查询数据库并返回查询到的所有</w:t>
      </w:r>
      <w:r>
        <w:t xml:space="preserve"> </w:t>
      </w:r>
      <w:proofErr w:type="spellStart"/>
      <w:r>
        <w:t>PlaylistWithSongs</w:t>
      </w:r>
      <w:proofErr w:type="spellEnd"/>
      <w:r>
        <w:t xml:space="preserve"> </w:t>
      </w:r>
      <w:r>
        <w:t>对象。</w:t>
      </w:r>
    </w:p>
    <w:p w14:paraId="0D28685F" w14:textId="77777777" w:rsidR="00764114" w:rsidRDefault="00764114" w:rsidP="00925FF1">
      <w:pPr>
        <w:pStyle w:val="a"/>
        <w:ind w:firstLine="360"/>
      </w:pPr>
      <w:proofErr w:type="spellStart"/>
      <w:r>
        <w:t>getSongsWithPlaylists</w:t>
      </w:r>
      <w:proofErr w:type="spellEnd"/>
      <w:r>
        <w:t>：该方法会查询数据库并返回查询到的所有</w:t>
      </w:r>
      <w:r>
        <w:t xml:space="preserve"> </w:t>
      </w:r>
      <w:proofErr w:type="spellStart"/>
      <w:r>
        <w:t>SongWithPlaylists</w:t>
      </w:r>
      <w:proofErr w:type="spellEnd"/>
      <w:r>
        <w:t xml:space="preserve"> </w:t>
      </w:r>
      <w:r>
        <w:t>对象。</w:t>
      </w:r>
    </w:p>
    <w:p w14:paraId="51DBA17F" w14:textId="78164D2E" w:rsidR="00764114" w:rsidRDefault="00764114" w:rsidP="00F10770">
      <w:pPr>
        <w:ind w:firstLine="420"/>
      </w:pPr>
      <w:r>
        <w:rPr>
          <w:rFonts w:hint="eastAsia"/>
        </w:rPr>
        <w:t>这两个方法都需要</w:t>
      </w:r>
      <w:r>
        <w:t xml:space="preserve"> Room </w:t>
      </w:r>
      <w:r>
        <w:t>运行两次查询，因此应为这两个方法添加</w:t>
      </w:r>
      <w:r>
        <w:t xml:space="preserve"> @Transaction </w:t>
      </w:r>
      <w:r>
        <w:t>注释，以确保整个操作以原子方式执行。</w:t>
      </w:r>
    </w:p>
    <w:p w14:paraId="71CF6CD6" w14:textId="77777777" w:rsidR="00764114" w:rsidRDefault="00764114" w:rsidP="003A1BE9">
      <w:pPr>
        <w:pStyle w:val="a6"/>
        <w:ind w:firstLine="180"/>
      </w:pPr>
      <w:r>
        <w:t>@Transaction</w:t>
      </w:r>
    </w:p>
    <w:p w14:paraId="3D8F3691" w14:textId="77777777" w:rsidR="00764114" w:rsidRDefault="00764114" w:rsidP="003A1BE9">
      <w:pPr>
        <w:pStyle w:val="a6"/>
        <w:ind w:firstLine="180"/>
      </w:pPr>
      <w:r>
        <w:t>@Query("SELECT * FROM Playlist")</w:t>
      </w:r>
    </w:p>
    <w:p w14:paraId="3A2D3703" w14:textId="77777777" w:rsidR="00764114" w:rsidRDefault="00764114" w:rsidP="003A1BE9">
      <w:pPr>
        <w:pStyle w:val="a6"/>
        <w:ind w:firstLine="180"/>
      </w:pPr>
      <w:r>
        <w:t>public List&lt;</w:t>
      </w:r>
      <w:proofErr w:type="spellStart"/>
      <w:r>
        <w:t>PlaylistWithSongs</w:t>
      </w:r>
      <w:proofErr w:type="spellEnd"/>
      <w:r>
        <w:t xml:space="preserve">&gt; </w:t>
      </w:r>
      <w:proofErr w:type="spellStart"/>
      <w:r>
        <w:t>getPlaylistsWithSongs</w:t>
      </w:r>
      <w:proofErr w:type="spellEnd"/>
      <w:r>
        <w:t>();</w:t>
      </w:r>
    </w:p>
    <w:p w14:paraId="73A43BDD" w14:textId="77777777" w:rsidR="00764114" w:rsidRDefault="00764114" w:rsidP="003A1BE9">
      <w:pPr>
        <w:pStyle w:val="a6"/>
        <w:ind w:firstLine="180"/>
      </w:pPr>
    </w:p>
    <w:p w14:paraId="7E997BF3" w14:textId="77777777" w:rsidR="00764114" w:rsidRDefault="00764114" w:rsidP="003A1BE9">
      <w:pPr>
        <w:pStyle w:val="a6"/>
        <w:ind w:firstLine="180"/>
      </w:pPr>
      <w:r>
        <w:t>@Transaction</w:t>
      </w:r>
    </w:p>
    <w:p w14:paraId="6135246B" w14:textId="77777777" w:rsidR="00764114" w:rsidRDefault="00764114" w:rsidP="003A1BE9">
      <w:pPr>
        <w:pStyle w:val="a6"/>
        <w:ind w:firstLine="180"/>
      </w:pPr>
      <w:r>
        <w:t>@Query("SELECT * FROM Song")</w:t>
      </w:r>
    </w:p>
    <w:p w14:paraId="4EC3028C" w14:textId="77777777" w:rsidR="00764114" w:rsidRDefault="00764114" w:rsidP="003A1BE9">
      <w:pPr>
        <w:pStyle w:val="a6"/>
        <w:ind w:firstLine="180"/>
      </w:pPr>
      <w:r>
        <w:t>public List&lt;</w:t>
      </w:r>
      <w:proofErr w:type="spellStart"/>
      <w:r>
        <w:t>SongWithPlaylists</w:t>
      </w:r>
      <w:proofErr w:type="spellEnd"/>
      <w:r>
        <w:t xml:space="preserve">&gt; </w:t>
      </w:r>
      <w:proofErr w:type="spellStart"/>
      <w:r>
        <w:t>getSongsWithPlaylists</w:t>
      </w:r>
      <w:proofErr w:type="spellEnd"/>
      <w:r>
        <w:t>();</w:t>
      </w:r>
    </w:p>
    <w:p w14:paraId="40E78169" w14:textId="42FD9B74" w:rsidR="003A1BE9" w:rsidRDefault="003343B6" w:rsidP="003343B6">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134</w:t>
      </w:r>
      <w:r w:rsidR="00BA5EDF">
        <w:fldChar w:fldCharType="end"/>
      </w:r>
    </w:p>
    <w:p w14:paraId="2A45A15B" w14:textId="79D678AA" w:rsidR="00764114" w:rsidRDefault="00764114" w:rsidP="00764114">
      <w:pPr>
        <w:ind w:firstLine="420"/>
      </w:pPr>
      <w:r>
        <w:rPr>
          <w:rFonts w:hint="eastAsia"/>
        </w:rPr>
        <w:t>注意：如果</w:t>
      </w:r>
      <w:r>
        <w:t xml:space="preserve"> @Relation </w:t>
      </w:r>
      <w:r>
        <w:t>注释不适用于特定用例，可能需要在</w:t>
      </w:r>
      <w:r>
        <w:t xml:space="preserve"> SQL </w:t>
      </w:r>
      <w:r>
        <w:t>查询中使用</w:t>
      </w:r>
      <w:r>
        <w:t xml:space="preserve"> JOIN </w:t>
      </w:r>
      <w:r>
        <w:t>关键字来手动定义适当的关系。如需详细了解如何手动查询多个表，参阅使用</w:t>
      </w:r>
      <w:r>
        <w:t xml:space="preserve"> Room DAO </w:t>
      </w:r>
      <w:r>
        <w:t>访问数据。</w:t>
      </w:r>
    </w:p>
    <w:p w14:paraId="09D94EB8" w14:textId="3ACC268E" w:rsidR="00764114" w:rsidRDefault="00764114" w:rsidP="00764114">
      <w:pPr>
        <w:ind w:firstLine="420"/>
      </w:pPr>
      <w:r>
        <w:rPr>
          <w:rFonts w:hint="eastAsia"/>
        </w:rPr>
        <w:t>有时，可能需要查询包含三个或更多表格的集合，这些表格之间互相关联。在这种情况下，需要定义各个表之间的嵌套关系。在音乐在线播放应用示例中，假设想要查询所有用户、每个用户的所有播放列表以及每个用户的各个播放列表中包含的所有歌曲。用户与播放列表之间存在一对多关系，而播放列表与歌曲之间存在多对多关系。以下代码示例显示了代表这些实体以及播放列表与歌曲之间多对多关系的交叉引用表的类：</w:t>
      </w:r>
    </w:p>
    <w:p w14:paraId="5F17003C" w14:textId="77777777" w:rsidR="00764114" w:rsidRDefault="00764114" w:rsidP="006F53F2">
      <w:pPr>
        <w:pStyle w:val="a6"/>
        <w:ind w:firstLine="180"/>
      </w:pPr>
      <w:r>
        <w:t>@Entity</w:t>
      </w:r>
    </w:p>
    <w:p w14:paraId="1070EE31" w14:textId="77777777" w:rsidR="00764114" w:rsidRDefault="00764114" w:rsidP="006F53F2">
      <w:pPr>
        <w:pStyle w:val="a6"/>
        <w:ind w:firstLine="180"/>
      </w:pPr>
      <w:r>
        <w:t>public class User {</w:t>
      </w:r>
    </w:p>
    <w:p w14:paraId="576E92F5" w14:textId="77777777" w:rsidR="00764114" w:rsidRDefault="00764114" w:rsidP="006F53F2">
      <w:pPr>
        <w:pStyle w:val="a6"/>
        <w:ind w:firstLine="180"/>
      </w:pPr>
      <w:r>
        <w:t xml:space="preserve">    @PrimaryKey public long </w:t>
      </w:r>
      <w:proofErr w:type="spellStart"/>
      <w:r>
        <w:t>userId</w:t>
      </w:r>
      <w:proofErr w:type="spellEnd"/>
      <w:r>
        <w:t>;</w:t>
      </w:r>
    </w:p>
    <w:p w14:paraId="4808B3F2" w14:textId="77777777" w:rsidR="00764114" w:rsidRDefault="00764114" w:rsidP="006F53F2">
      <w:pPr>
        <w:pStyle w:val="a6"/>
        <w:ind w:firstLine="180"/>
      </w:pPr>
      <w:r>
        <w:t xml:space="preserve">    public String name;</w:t>
      </w:r>
    </w:p>
    <w:p w14:paraId="10EC16D2" w14:textId="77777777" w:rsidR="00764114" w:rsidRDefault="00764114" w:rsidP="006F53F2">
      <w:pPr>
        <w:pStyle w:val="a6"/>
        <w:ind w:firstLine="180"/>
      </w:pPr>
      <w:r>
        <w:t xml:space="preserve">    public int age;</w:t>
      </w:r>
    </w:p>
    <w:p w14:paraId="4C3429D7" w14:textId="77777777" w:rsidR="00764114" w:rsidRDefault="00764114" w:rsidP="006F53F2">
      <w:pPr>
        <w:pStyle w:val="a6"/>
        <w:ind w:firstLine="180"/>
      </w:pPr>
      <w:r>
        <w:t>}</w:t>
      </w:r>
    </w:p>
    <w:p w14:paraId="0835F5C0" w14:textId="77777777" w:rsidR="00764114" w:rsidRDefault="00764114" w:rsidP="006F53F2">
      <w:pPr>
        <w:pStyle w:val="a6"/>
        <w:ind w:firstLine="180"/>
      </w:pPr>
    </w:p>
    <w:p w14:paraId="192175A8" w14:textId="77777777" w:rsidR="00764114" w:rsidRDefault="00764114" w:rsidP="006F53F2">
      <w:pPr>
        <w:pStyle w:val="a6"/>
        <w:ind w:firstLine="180"/>
      </w:pPr>
      <w:r>
        <w:t>@Entity</w:t>
      </w:r>
    </w:p>
    <w:p w14:paraId="33AB7CA2" w14:textId="77777777" w:rsidR="00764114" w:rsidRDefault="00764114" w:rsidP="006F53F2">
      <w:pPr>
        <w:pStyle w:val="a6"/>
        <w:ind w:firstLine="180"/>
      </w:pPr>
      <w:r>
        <w:t>public class Playlist {</w:t>
      </w:r>
    </w:p>
    <w:p w14:paraId="54D91B15" w14:textId="77777777" w:rsidR="00764114" w:rsidRDefault="00764114" w:rsidP="006F53F2">
      <w:pPr>
        <w:pStyle w:val="a6"/>
        <w:ind w:firstLine="180"/>
      </w:pPr>
      <w:r>
        <w:t xml:space="preserve">    @PrimaryKey public long </w:t>
      </w:r>
      <w:proofErr w:type="spellStart"/>
      <w:r>
        <w:t>playlistId</w:t>
      </w:r>
      <w:proofErr w:type="spellEnd"/>
      <w:r>
        <w:t>;</w:t>
      </w:r>
    </w:p>
    <w:p w14:paraId="27F0D25E" w14:textId="77777777" w:rsidR="00764114" w:rsidRDefault="00764114" w:rsidP="006F53F2">
      <w:pPr>
        <w:pStyle w:val="a6"/>
        <w:ind w:firstLine="180"/>
      </w:pPr>
      <w:r>
        <w:t xml:space="preserve">    public long </w:t>
      </w:r>
      <w:proofErr w:type="spellStart"/>
      <w:r>
        <w:t>userCreatorId</w:t>
      </w:r>
      <w:proofErr w:type="spellEnd"/>
      <w:r>
        <w:t>;</w:t>
      </w:r>
    </w:p>
    <w:p w14:paraId="5CC31C8A" w14:textId="77777777" w:rsidR="00764114" w:rsidRDefault="00764114" w:rsidP="006F53F2">
      <w:pPr>
        <w:pStyle w:val="a6"/>
        <w:ind w:firstLine="180"/>
      </w:pPr>
      <w:r>
        <w:t xml:space="preserve">    public String </w:t>
      </w:r>
      <w:proofErr w:type="spellStart"/>
      <w:r>
        <w:t>playlistName</w:t>
      </w:r>
      <w:proofErr w:type="spellEnd"/>
      <w:r>
        <w:t>;</w:t>
      </w:r>
    </w:p>
    <w:p w14:paraId="442AC368" w14:textId="77777777" w:rsidR="00764114" w:rsidRDefault="00764114" w:rsidP="006F53F2">
      <w:pPr>
        <w:pStyle w:val="a6"/>
        <w:ind w:firstLine="180"/>
      </w:pPr>
      <w:r>
        <w:t>}</w:t>
      </w:r>
    </w:p>
    <w:p w14:paraId="37974E7D" w14:textId="77777777" w:rsidR="00764114" w:rsidRDefault="00764114" w:rsidP="006F53F2">
      <w:pPr>
        <w:pStyle w:val="a6"/>
        <w:ind w:firstLine="180"/>
      </w:pPr>
      <w:r>
        <w:t>@Entity</w:t>
      </w:r>
    </w:p>
    <w:p w14:paraId="42AAE5DB" w14:textId="77777777" w:rsidR="00764114" w:rsidRDefault="00764114" w:rsidP="006F53F2">
      <w:pPr>
        <w:pStyle w:val="a6"/>
        <w:ind w:firstLine="180"/>
      </w:pPr>
      <w:r>
        <w:t>public class Song {</w:t>
      </w:r>
    </w:p>
    <w:p w14:paraId="3140D13C" w14:textId="77777777" w:rsidR="00764114" w:rsidRDefault="00764114" w:rsidP="006F53F2">
      <w:pPr>
        <w:pStyle w:val="a6"/>
        <w:ind w:firstLine="180"/>
      </w:pPr>
      <w:r>
        <w:t xml:space="preserve">    @PrimaryKey public long </w:t>
      </w:r>
      <w:proofErr w:type="spellStart"/>
      <w:r>
        <w:t>songId</w:t>
      </w:r>
      <w:proofErr w:type="spellEnd"/>
      <w:r>
        <w:t>;</w:t>
      </w:r>
    </w:p>
    <w:p w14:paraId="1EA7BA00" w14:textId="77777777" w:rsidR="00764114" w:rsidRDefault="00764114" w:rsidP="006F53F2">
      <w:pPr>
        <w:pStyle w:val="a6"/>
        <w:ind w:firstLine="180"/>
      </w:pPr>
      <w:r>
        <w:t xml:space="preserve">    public String </w:t>
      </w:r>
      <w:proofErr w:type="spellStart"/>
      <w:r>
        <w:t>songName</w:t>
      </w:r>
      <w:proofErr w:type="spellEnd"/>
      <w:r>
        <w:t>;</w:t>
      </w:r>
    </w:p>
    <w:p w14:paraId="23974541" w14:textId="77777777" w:rsidR="00764114" w:rsidRDefault="00764114" w:rsidP="006F53F2">
      <w:pPr>
        <w:pStyle w:val="a6"/>
        <w:ind w:firstLine="180"/>
      </w:pPr>
      <w:r>
        <w:t xml:space="preserve">    public String artist;</w:t>
      </w:r>
    </w:p>
    <w:p w14:paraId="7D488B60" w14:textId="77777777" w:rsidR="00764114" w:rsidRDefault="00764114" w:rsidP="006F53F2">
      <w:pPr>
        <w:pStyle w:val="a6"/>
        <w:ind w:firstLine="180"/>
      </w:pPr>
      <w:r>
        <w:t>}</w:t>
      </w:r>
    </w:p>
    <w:p w14:paraId="6317EDFD" w14:textId="77777777" w:rsidR="00764114" w:rsidRDefault="00764114" w:rsidP="006F53F2">
      <w:pPr>
        <w:pStyle w:val="a6"/>
        <w:ind w:firstLine="180"/>
      </w:pPr>
    </w:p>
    <w:p w14:paraId="2811F687" w14:textId="77777777" w:rsidR="00764114" w:rsidRDefault="00764114" w:rsidP="006F53F2">
      <w:pPr>
        <w:pStyle w:val="a6"/>
        <w:ind w:firstLine="180"/>
      </w:pPr>
      <w:r>
        <w:t>@Entity(primaryKeys = {"</w:t>
      </w:r>
      <w:proofErr w:type="spellStart"/>
      <w:r>
        <w:t>playlistId</w:t>
      </w:r>
      <w:proofErr w:type="spellEnd"/>
      <w:r>
        <w:t>", "</w:t>
      </w:r>
      <w:proofErr w:type="spellStart"/>
      <w:r>
        <w:t>songId</w:t>
      </w:r>
      <w:proofErr w:type="spellEnd"/>
      <w:r>
        <w:t>"})</w:t>
      </w:r>
    </w:p>
    <w:p w14:paraId="542B56EF" w14:textId="77777777" w:rsidR="00764114" w:rsidRDefault="00764114" w:rsidP="006F53F2">
      <w:pPr>
        <w:pStyle w:val="a6"/>
        <w:ind w:firstLine="180"/>
      </w:pPr>
      <w:r>
        <w:t xml:space="preserve">public class </w:t>
      </w:r>
      <w:proofErr w:type="spellStart"/>
      <w:r>
        <w:t>PlaylistSongCrossRef</w:t>
      </w:r>
      <w:proofErr w:type="spellEnd"/>
      <w:r>
        <w:t xml:space="preserve"> {</w:t>
      </w:r>
    </w:p>
    <w:p w14:paraId="1DB2EA04" w14:textId="77777777" w:rsidR="00764114" w:rsidRDefault="00764114" w:rsidP="006F53F2">
      <w:pPr>
        <w:pStyle w:val="a6"/>
        <w:ind w:firstLine="180"/>
      </w:pPr>
      <w:r>
        <w:t xml:space="preserve">    public long </w:t>
      </w:r>
      <w:proofErr w:type="spellStart"/>
      <w:r>
        <w:t>playlistId</w:t>
      </w:r>
      <w:proofErr w:type="spellEnd"/>
      <w:r>
        <w:t>;</w:t>
      </w:r>
    </w:p>
    <w:p w14:paraId="73C85119" w14:textId="77777777" w:rsidR="00764114" w:rsidRDefault="00764114" w:rsidP="006F53F2">
      <w:pPr>
        <w:pStyle w:val="a6"/>
        <w:ind w:firstLine="180"/>
      </w:pPr>
      <w:r>
        <w:t xml:space="preserve">    public long </w:t>
      </w:r>
      <w:proofErr w:type="spellStart"/>
      <w:r>
        <w:t>songId</w:t>
      </w:r>
      <w:proofErr w:type="spellEnd"/>
      <w:r>
        <w:t>;</w:t>
      </w:r>
    </w:p>
    <w:p w14:paraId="66DC2E61" w14:textId="77777777" w:rsidR="00764114" w:rsidRDefault="00764114" w:rsidP="006F53F2">
      <w:pPr>
        <w:pStyle w:val="a6"/>
        <w:ind w:firstLine="180"/>
      </w:pPr>
      <w:r>
        <w:t>}</w:t>
      </w:r>
    </w:p>
    <w:p w14:paraId="6FB4B59F" w14:textId="7AF1A457" w:rsidR="006F53F2" w:rsidRDefault="00284337" w:rsidP="00284337">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135</w:t>
      </w:r>
      <w:r w:rsidR="00BA5EDF">
        <w:fldChar w:fldCharType="end"/>
      </w:r>
    </w:p>
    <w:p w14:paraId="27EC3AA6" w14:textId="4AE93575" w:rsidR="00764114" w:rsidRDefault="00764114" w:rsidP="00764114">
      <w:pPr>
        <w:ind w:firstLine="420"/>
      </w:pPr>
      <w:r>
        <w:rPr>
          <w:rFonts w:hint="eastAsia"/>
        </w:rPr>
        <w:t>首先，按照常规方法使用数据类和</w:t>
      </w:r>
      <w:r>
        <w:t xml:space="preserve"> @Relation </w:t>
      </w:r>
      <w:r>
        <w:t>注释在集合中的两个表格之间建立关系。以下示例展示了一个</w:t>
      </w:r>
      <w:r>
        <w:t xml:space="preserve"> </w:t>
      </w:r>
      <w:proofErr w:type="spellStart"/>
      <w:r>
        <w:t>PlaylistWithSongs</w:t>
      </w:r>
      <w:proofErr w:type="spellEnd"/>
      <w:r>
        <w:t xml:space="preserve"> </w:t>
      </w:r>
      <w:r>
        <w:t>类，该类可在</w:t>
      </w:r>
      <w:r>
        <w:t xml:space="preserve"> Playlist </w:t>
      </w:r>
      <w:r>
        <w:t>实体类和</w:t>
      </w:r>
      <w:r>
        <w:t xml:space="preserve"> Song </w:t>
      </w:r>
      <w:r>
        <w:t>实体类之间建立多对多关系：</w:t>
      </w:r>
    </w:p>
    <w:p w14:paraId="07E6F2AF" w14:textId="77777777" w:rsidR="00764114" w:rsidRDefault="00764114" w:rsidP="00284337">
      <w:pPr>
        <w:pStyle w:val="a6"/>
        <w:ind w:firstLine="180"/>
      </w:pPr>
      <w:r>
        <w:t xml:space="preserve">public class </w:t>
      </w:r>
      <w:proofErr w:type="spellStart"/>
      <w:r>
        <w:t>PlaylistWithSongs</w:t>
      </w:r>
      <w:proofErr w:type="spellEnd"/>
      <w:r>
        <w:t xml:space="preserve"> {</w:t>
      </w:r>
    </w:p>
    <w:p w14:paraId="41F8E044" w14:textId="77777777" w:rsidR="00764114" w:rsidRDefault="00764114" w:rsidP="00284337">
      <w:pPr>
        <w:pStyle w:val="a6"/>
        <w:ind w:firstLine="180"/>
      </w:pPr>
      <w:r>
        <w:t xml:space="preserve">    @Embedded public Playlist </w:t>
      </w:r>
      <w:proofErr w:type="spellStart"/>
      <w:r>
        <w:t>playlist</w:t>
      </w:r>
      <w:proofErr w:type="spellEnd"/>
      <w:r>
        <w:t>;</w:t>
      </w:r>
    </w:p>
    <w:p w14:paraId="03C06F7E" w14:textId="77777777" w:rsidR="00764114" w:rsidRDefault="00764114" w:rsidP="00284337">
      <w:pPr>
        <w:pStyle w:val="a6"/>
        <w:ind w:firstLine="180"/>
      </w:pPr>
      <w:r>
        <w:t xml:space="preserve">    @Relation(</w:t>
      </w:r>
    </w:p>
    <w:p w14:paraId="0881DFA3" w14:textId="77777777" w:rsidR="00764114" w:rsidRDefault="00764114" w:rsidP="00284337">
      <w:pPr>
        <w:pStyle w:val="a6"/>
        <w:ind w:firstLine="180"/>
      </w:pPr>
      <w:r>
        <w:t xml:space="preserve">         </w:t>
      </w:r>
      <w:proofErr w:type="spellStart"/>
      <w:r>
        <w:t>parentColumn</w:t>
      </w:r>
      <w:proofErr w:type="spellEnd"/>
      <w:r>
        <w:t xml:space="preserve"> = "</w:t>
      </w:r>
      <w:proofErr w:type="spellStart"/>
      <w:r>
        <w:t>playlistId</w:t>
      </w:r>
      <w:proofErr w:type="spellEnd"/>
      <w:r>
        <w:t>",</w:t>
      </w:r>
    </w:p>
    <w:p w14:paraId="796D1FCB" w14:textId="77777777" w:rsidR="00764114" w:rsidRDefault="00764114" w:rsidP="00284337">
      <w:pPr>
        <w:pStyle w:val="a6"/>
        <w:ind w:firstLine="180"/>
      </w:pPr>
      <w:r>
        <w:t xml:space="preserve">         </w:t>
      </w:r>
      <w:proofErr w:type="spellStart"/>
      <w:r>
        <w:t>entityColumn</w:t>
      </w:r>
      <w:proofErr w:type="spellEnd"/>
      <w:r>
        <w:t xml:space="preserve"> = "</w:t>
      </w:r>
      <w:proofErr w:type="spellStart"/>
      <w:r>
        <w:t>songId</w:t>
      </w:r>
      <w:proofErr w:type="spellEnd"/>
      <w:r>
        <w:t>",</w:t>
      </w:r>
    </w:p>
    <w:p w14:paraId="6A6995B2" w14:textId="77777777" w:rsidR="00764114" w:rsidRDefault="00764114" w:rsidP="00284337">
      <w:pPr>
        <w:pStyle w:val="a6"/>
        <w:ind w:firstLine="180"/>
      </w:pPr>
      <w:r>
        <w:t xml:space="preserve">         </w:t>
      </w:r>
      <w:proofErr w:type="spellStart"/>
      <w:r>
        <w:t>associateBy</w:t>
      </w:r>
      <w:proofErr w:type="spellEnd"/>
      <w:r>
        <w:t xml:space="preserve"> = Junction(</w:t>
      </w:r>
      <w:proofErr w:type="spellStart"/>
      <w:r>
        <w:t>PlaylistSongCrossRef.class</w:t>
      </w:r>
      <w:proofErr w:type="spellEnd"/>
      <w:r>
        <w:t>)</w:t>
      </w:r>
    </w:p>
    <w:p w14:paraId="6FA0BDAE" w14:textId="77777777" w:rsidR="00764114" w:rsidRDefault="00764114" w:rsidP="00284337">
      <w:pPr>
        <w:pStyle w:val="a6"/>
        <w:ind w:firstLine="180"/>
      </w:pPr>
      <w:r>
        <w:t xml:space="preserve">    )</w:t>
      </w:r>
    </w:p>
    <w:p w14:paraId="0499AB42" w14:textId="77777777" w:rsidR="00764114" w:rsidRDefault="00764114" w:rsidP="00284337">
      <w:pPr>
        <w:pStyle w:val="a6"/>
        <w:ind w:firstLine="180"/>
      </w:pPr>
      <w:r>
        <w:t xml:space="preserve">    public List&lt;Song&gt; songs;</w:t>
      </w:r>
    </w:p>
    <w:p w14:paraId="164BBDF3" w14:textId="77777777" w:rsidR="00764114" w:rsidRDefault="00764114" w:rsidP="00284337">
      <w:pPr>
        <w:pStyle w:val="a6"/>
        <w:ind w:firstLine="180"/>
      </w:pPr>
      <w:r>
        <w:t>}</w:t>
      </w:r>
    </w:p>
    <w:p w14:paraId="2C29FC2E" w14:textId="229E7F79" w:rsidR="00284337" w:rsidRDefault="00C437D3" w:rsidP="00C437D3">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136</w:t>
      </w:r>
      <w:r w:rsidR="00BA5EDF">
        <w:fldChar w:fldCharType="end"/>
      </w:r>
    </w:p>
    <w:p w14:paraId="72C2C4E1" w14:textId="3E46DE64" w:rsidR="00764114" w:rsidRDefault="00764114" w:rsidP="00764114">
      <w:pPr>
        <w:ind w:firstLine="420"/>
      </w:pPr>
      <w:r>
        <w:rPr>
          <w:rFonts w:hint="eastAsia"/>
        </w:rPr>
        <w:t>定义表示此关系的数据类后，创建另一个数据类，用于在集合中的另一个表与第一个关系类之间建立关系，并将现有关系嵌套到新关系中。以下示例展示了一个</w:t>
      </w:r>
      <w:r>
        <w:t xml:space="preserve"> </w:t>
      </w:r>
      <w:proofErr w:type="spellStart"/>
      <w:r>
        <w:t>UserWithPlaylistsAndSongs</w:t>
      </w:r>
      <w:proofErr w:type="spellEnd"/>
      <w:r>
        <w:t xml:space="preserve"> </w:t>
      </w:r>
      <w:r>
        <w:t>类，该类可在</w:t>
      </w:r>
      <w:r>
        <w:t xml:space="preserve"> User </w:t>
      </w:r>
      <w:r>
        <w:t>实体类和</w:t>
      </w:r>
      <w:r>
        <w:t xml:space="preserve"> </w:t>
      </w:r>
      <w:proofErr w:type="spellStart"/>
      <w:r>
        <w:t>PlaylistWithSongs</w:t>
      </w:r>
      <w:proofErr w:type="spellEnd"/>
      <w:r>
        <w:t xml:space="preserve"> </w:t>
      </w:r>
      <w:r>
        <w:t>关系类之间建立一对多关系：</w:t>
      </w:r>
    </w:p>
    <w:p w14:paraId="2F217939" w14:textId="77777777" w:rsidR="00764114" w:rsidRDefault="00764114" w:rsidP="00C437D3">
      <w:pPr>
        <w:pStyle w:val="a6"/>
        <w:ind w:firstLine="180"/>
      </w:pPr>
      <w:r>
        <w:t xml:space="preserve">public class </w:t>
      </w:r>
      <w:proofErr w:type="spellStart"/>
      <w:r>
        <w:t>UserWithPlaylistsAndSongs</w:t>
      </w:r>
      <w:proofErr w:type="spellEnd"/>
      <w:r>
        <w:t xml:space="preserve"> {</w:t>
      </w:r>
    </w:p>
    <w:p w14:paraId="3234549A" w14:textId="77777777" w:rsidR="00764114" w:rsidRDefault="00764114" w:rsidP="00C437D3">
      <w:pPr>
        <w:pStyle w:val="a6"/>
        <w:ind w:firstLine="180"/>
      </w:pPr>
      <w:r>
        <w:t xml:space="preserve">    @Embedded public User </w:t>
      </w:r>
      <w:proofErr w:type="spellStart"/>
      <w:r>
        <w:t>user</w:t>
      </w:r>
      <w:proofErr w:type="spellEnd"/>
      <w:r>
        <w:t>;</w:t>
      </w:r>
    </w:p>
    <w:p w14:paraId="1C9E6A12" w14:textId="77777777" w:rsidR="00764114" w:rsidRDefault="00764114" w:rsidP="00C437D3">
      <w:pPr>
        <w:pStyle w:val="a6"/>
        <w:ind w:firstLine="180"/>
      </w:pPr>
      <w:r>
        <w:t xml:space="preserve">    @Relation(</w:t>
      </w:r>
    </w:p>
    <w:p w14:paraId="0457EB04" w14:textId="77777777" w:rsidR="00764114" w:rsidRDefault="00764114" w:rsidP="00C437D3">
      <w:pPr>
        <w:pStyle w:val="a6"/>
        <w:ind w:firstLine="180"/>
      </w:pPr>
      <w:r>
        <w:t xml:space="preserve">        entity = </w:t>
      </w:r>
      <w:proofErr w:type="spellStart"/>
      <w:r>
        <w:t>Playlist.class</w:t>
      </w:r>
      <w:proofErr w:type="spellEnd"/>
      <w:r>
        <w:t>,</w:t>
      </w:r>
    </w:p>
    <w:p w14:paraId="3BDFADF4" w14:textId="77777777" w:rsidR="00764114" w:rsidRDefault="00764114" w:rsidP="00C437D3">
      <w:pPr>
        <w:pStyle w:val="a6"/>
        <w:ind w:firstLine="180"/>
      </w:pPr>
      <w:r>
        <w:t xml:space="preserve">        </w:t>
      </w:r>
      <w:proofErr w:type="spellStart"/>
      <w:r>
        <w:t>parentColumn</w:t>
      </w:r>
      <w:proofErr w:type="spellEnd"/>
      <w:r>
        <w:t xml:space="preserve"> = "</w:t>
      </w:r>
      <w:proofErr w:type="spellStart"/>
      <w:r>
        <w:t>userId</w:t>
      </w:r>
      <w:proofErr w:type="spellEnd"/>
      <w:r>
        <w:t>",</w:t>
      </w:r>
    </w:p>
    <w:p w14:paraId="0F2137A5" w14:textId="77777777" w:rsidR="00764114" w:rsidRDefault="00764114" w:rsidP="00C437D3">
      <w:pPr>
        <w:pStyle w:val="a6"/>
        <w:ind w:firstLine="180"/>
      </w:pPr>
      <w:r>
        <w:t xml:space="preserve">        </w:t>
      </w:r>
      <w:proofErr w:type="spellStart"/>
      <w:r>
        <w:t>entityColumn</w:t>
      </w:r>
      <w:proofErr w:type="spellEnd"/>
      <w:r>
        <w:t xml:space="preserve"> = "</w:t>
      </w:r>
      <w:proofErr w:type="spellStart"/>
      <w:r>
        <w:t>userCreatorId</w:t>
      </w:r>
      <w:proofErr w:type="spellEnd"/>
      <w:r>
        <w:t>"</w:t>
      </w:r>
    </w:p>
    <w:p w14:paraId="08606BCB" w14:textId="77777777" w:rsidR="00764114" w:rsidRDefault="00764114" w:rsidP="00C437D3">
      <w:pPr>
        <w:pStyle w:val="a6"/>
        <w:ind w:firstLine="180"/>
      </w:pPr>
      <w:r>
        <w:t xml:space="preserve">    )</w:t>
      </w:r>
    </w:p>
    <w:p w14:paraId="7613FCB8" w14:textId="77777777" w:rsidR="00764114" w:rsidRDefault="00764114" w:rsidP="00C437D3">
      <w:pPr>
        <w:pStyle w:val="a6"/>
        <w:ind w:firstLine="180"/>
      </w:pPr>
      <w:r>
        <w:t xml:space="preserve">    public List&lt;</w:t>
      </w:r>
      <w:proofErr w:type="spellStart"/>
      <w:r>
        <w:t>PlaylistWithSongs</w:t>
      </w:r>
      <w:proofErr w:type="spellEnd"/>
      <w:r>
        <w:t>&gt; playlists;</w:t>
      </w:r>
    </w:p>
    <w:p w14:paraId="77D324F6" w14:textId="77777777" w:rsidR="00764114" w:rsidRDefault="00764114" w:rsidP="00C437D3">
      <w:pPr>
        <w:pStyle w:val="a6"/>
        <w:ind w:firstLine="180"/>
      </w:pPr>
      <w:r>
        <w:t>}</w:t>
      </w:r>
    </w:p>
    <w:p w14:paraId="37D8E58B" w14:textId="775C57C5" w:rsidR="00C437D3" w:rsidRDefault="001C60FD" w:rsidP="001C60FD">
      <w:pPr>
        <w:pStyle w:val="a5"/>
        <w:ind w:firstLine="361"/>
      </w:pPr>
      <w:r>
        <w:lastRenderedPageBreak/>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137</w:t>
      </w:r>
      <w:r w:rsidR="00BA5EDF">
        <w:fldChar w:fldCharType="end"/>
      </w:r>
    </w:p>
    <w:p w14:paraId="10A43406" w14:textId="000CD86E" w:rsidR="00166652" w:rsidRDefault="00764114" w:rsidP="00764114">
      <w:pPr>
        <w:ind w:firstLine="420"/>
      </w:pPr>
      <w:proofErr w:type="spellStart"/>
      <w:r>
        <w:t>UserWithPlaylistsAndSongs</w:t>
      </w:r>
      <w:proofErr w:type="spellEnd"/>
      <w:r>
        <w:t xml:space="preserve"> </w:t>
      </w:r>
      <w:r>
        <w:t>类间接地在以下三个实体类之间建立了关系：</w:t>
      </w:r>
      <w:r>
        <w:t>User</w:t>
      </w:r>
      <w:r>
        <w:t>、</w:t>
      </w:r>
      <w:r>
        <w:t xml:space="preserve">Playlist </w:t>
      </w:r>
      <w:r>
        <w:t>和</w:t>
      </w:r>
      <w:r>
        <w:t xml:space="preserve"> Song</w:t>
      </w:r>
      <w:r>
        <w:t>。</w:t>
      </w:r>
      <w:r w:rsidR="0027238B">
        <w:fldChar w:fldCharType="begin"/>
      </w:r>
      <w:r w:rsidR="0027238B">
        <w:instrText xml:space="preserve"> REF _Ref99395651 \h </w:instrText>
      </w:r>
      <w:r w:rsidR="0027238B">
        <w:fldChar w:fldCharType="separate"/>
      </w:r>
      <w:r w:rsidR="0027238B">
        <w:t>图</w:t>
      </w:r>
      <w:r w:rsidR="0027238B">
        <w:t xml:space="preserve"> </w:t>
      </w:r>
      <w:r w:rsidR="0027238B">
        <w:rPr>
          <w:noProof/>
        </w:rPr>
        <w:t>7</w:t>
      </w:r>
      <w:r w:rsidR="0027238B">
        <w:noBreakHyphen/>
      </w:r>
      <w:r w:rsidR="0027238B">
        <w:rPr>
          <w:noProof/>
        </w:rPr>
        <w:t>7</w:t>
      </w:r>
      <w:r w:rsidR="0027238B">
        <w:fldChar w:fldCharType="end"/>
      </w:r>
      <w:r>
        <w:t>展示了该关系。</w:t>
      </w:r>
    </w:p>
    <w:p w14:paraId="3007CA15" w14:textId="73888120" w:rsidR="00764114" w:rsidRDefault="00ED3D55" w:rsidP="0027238B">
      <w:pPr>
        <w:ind w:firstLine="420"/>
        <w:jc w:val="center"/>
      </w:pPr>
      <w:r>
        <w:rPr>
          <w:noProof/>
        </w:rPr>
        <w:drawing>
          <wp:inline distT="0" distB="0" distL="0" distR="0" wp14:anchorId="160CC9CD" wp14:editId="08AC28EE">
            <wp:extent cx="3086100" cy="1710543"/>
            <wp:effectExtent l="0" t="0" r="0" b="0"/>
            <wp:docPr id="7" name="图片 7" descr="UserWithPlaylistsAndSongs 在 User 和 PlaylistWithSongs 之间建立了关系，而 PlaylistWithSongs 又在 Playlist 和 Song 之间建立了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descr="UserWithPlaylistsAndSongs 在 User 和 PlaylistWithSongs 之间建立了关系，而 PlaylistWithSongs 又在 Playlist 和 Song 之间建立了关系。"/>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93607" cy="1714704"/>
                    </a:xfrm>
                    <a:prstGeom prst="rect">
                      <a:avLst/>
                    </a:prstGeom>
                    <a:noFill/>
                    <a:ln>
                      <a:noFill/>
                    </a:ln>
                  </pic:spPr>
                </pic:pic>
              </a:graphicData>
            </a:graphic>
          </wp:inline>
        </w:drawing>
      </w:r>
    </w:p>
    <w:p w14:paraId="56CEAA66" w14:textId="1D7E4AA4" w:rsidR="001C60FD" w:rsidRDefault="0027238B" w:rsidP="0027238B">
      <w:pPr>
        <w:pStyle w:val="a5"/>
        <w:ind w:firstLine="361"/>
      </w:pPr>
      <w:bookmarkStart w:id="10" w:name="_Ref99395651"/>
      <w:r>
        <w:t>图</w:t>
      </w:r>
      <w:r>
        <w:t xml:space="preserve"> </w:t>
      </w:r>
      <w:r w:rsidR="006F6ADA">
        <w:fldChar w:fldCharType="begin"/>
      </w:r>
      <w:r w:rsidR="006F6ADA">
        <w:instrText xml:space="preserve"> STYLEREF 1 \s </w:instrText>
      </w:r>
      <w:r w:rsidR="006F6ADA">
        <w:fldChar w:fldCharType="separate"/>
      </w:r>
      <w:r>
        <w:rPr>
          <w:noProof/>
        </w:rPr>
        <w:t>7</w:t>
      </w:r>
      <w:r w:rsidR="006F6ADA">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7</w:t>
      </w:r>
      <w:r>
        <w:fldChar w:fldCharType="end"/>
      </w:r>
      <w:bookmarkEnd w:id="10"/>
      <w:r>
        <w:t xml:space="preserve"> </w:t>
      </w:r>
      <w:r w:rsidRPr="0027238B">
        <w:rPr>
          <w:rFonts w:hint="eastAsia"/>
        </w:rPr>
        <w:t>音乐在线播放应用示例中关系类的示意图。</w:t>
      </w:r>
    </w:p>
    <w:p w14:paraId="5CF21CF2" w14:textId="44EFE47C" w:rsidR="00C05E2E" w:rsidRDefault="00C05E2E" w:rsidP="00C05E2E">
      <w:pPr>
        <w:ind w:firstLine="420"/>
      </w:pPr>
      <w:r>
        <w:rPr>
          <w:rFonts w:hint="eastAsia"/>
        </w:rPr>
        <w:t>如果集合中还有其他表，则可以创建类在剩余的每个表和关系类（此类可在之前的所有表之间建立关系）之间建立关系。这样会在要查询的所有表之间创建一系列嵌套关系。最后，向</w:t>
      </w:r>
      <w:r>
        <w:t xml:space="preserve"> DAO </w:t>
      </w:r>
      <w:r>
        <w:t>类添加一个方法，用于提供应用所需的查询功能。该方法需要</w:t>
      </w:r>
      <w:r>
        <w:t xml:space="preserve"> Room </w:t>
      </w:r>
      <w:r>
        <w:t>运行多次查询，因此应添加</w:t>
      </w:r>
      <w:r>
        <w:t xml:space="preserve"> @Transaction </w:t>
      </w:r>
      <w:r>
        <w:t>注释，以便确保整个操作以原子方式执行。</w:t>
      </w:r>
    </w:p>
    <w:p w14:paraId="69B5BF92" w14:textId="77777777" w:rsidR="00C05E2E" w:rsidRPr="00F107FD" w:rsidRDefault="00C05E2E" w:rsidP="00F107FD">
      <w:pPr>
        <w:pStyle w:val="a6"/>
        <w:ind w:firstLine="180"/>
      </w:pPr>
      <w:r w:rsidRPr="00F107FD">
        <w:t>@Transaction</w:t>
      </w:r>
    </w:p>
    <w:p w14:paraId="7C832F42" w14:textId="77777777" w:rsidR="00C05E2E" w:rsidRPr="00F107FD" w:rsidRDefault="00C05E2E" w:rsidP="00F107FD">
      <w:pPr>
        <w:pStyle w:val="a6"/>
        <w:ind w:firstLine="180"/>
      </w:pPr>
      <w:r w:rsidRPr="00F107FD">
        <w:t>@Query("SELECT * FROM User")</w:t>
      </w:r>
    </w:p>
    <w:p w14:paraId="683BB144" w14:textId="3FB7555D" w:rsidR="00ED3D55" w:rsidRPr="00F107FD" w:rsidRDefault="00C05E2E" w:rsidP="00F107FD">
      <w:pPr>
        <w:pStyle w:val="a6"/>
        <w:ind w:firstLine="180"/>
      </w:pPr>
      <w:r w:rsidRPr="00F107FD">
        <w:t>public List&lt;</w:t>
      </w:r>
      <w:proofErr w:type="spellStart"/>
      <w:r w:rsidRPr="00F107FD">
        <w:t>UserWithPlaylistsAndSongs</w:t>
      </w:r>
      <w:proofErr w:type="spellEnd"/>
      <w:r w:rsidRPr="00F107FD">
        <w:t xml:space="preserve">&gt; </w:t>
      </w:r>
      <w:proofErr w:type="spellStart"/>
      <w:r w:rsidRPr="00F107FD">
        <w:t>getUsersWithPlaylistsAndSongs</w:t>
      </w:r>
      <w:proofErr w:type="spellEnd"/>
      <w:r w:rsidRPr="00F107FD">
        <w:t>();</w:t>
      </w:r>
    </w:p>
    <w:p w14:paraId="7752A168" w14:textId="596FF17C" w:rsidR="00275A45" w:rsidRDefault="00F107FD" w:rsidP="00F107FD">
      <w:pPr>
        <w:pStyle w:val="a5"/>
        <w:ind w:firstLine="361"/>
      </w:pPr>
      <w:r>
        <w:t>码</w:t>
      </w:r>
      <w:r>
        <w:t xml:space="preserve"> </w:t>
      </w:r>
      <w:r w:rsidR="006F6ADA">
        <w:fldChar w:fldCharType="begin"/>
      </w:r>
      <w:r w:rsidR="006F6ADA">
        <w:instrText xml:space="preserve"> STYLEREF 1 \s </w:instrText>
      </w:r>
      <w:r w:rsidR="006F6ADA">
        <w:fldChar w:fldCharType="separate"/>
      </w:r>
      <w:r w:rsidR="00BA5EDF">
        <w:rPr>
          <w:noProof/>
        </w:rPr>
        <w:t>7</w:t>
      </w:r>
      <w:r w:rsidR="006F6ADA">
        <w:rPr>
          <w:noProof/>
        </w:rPr>
        <w:fldChar w:fldCharType="end"/>
      </w:r>
      <w:r w:rsidR="00BA5EDF">
        <w:noBreakHyphen/>
      </w:r>
      <w:r w:rsidR="00BA5EDF">
        <w:fldChar w:fldCharType="begin"/>
      </w:r>
      <w:r w:rsidR="00BA5EDF">
        <w:instrText xml:space="preserve"> SEQ </w:instrText>
      </w:r>
      <w:r w:rsidR="00BA5EDF">
        <w:instrText>码</w:instrText>
      </w:r>
      <w:r w:rsidR="00BA5EDF">
        <w:instrText xml:space="preserve"> \* ARABIC \s 1 </w:instrText>
      </w:r>
      <w:r w:rsidR="00BA5EDF">
        <w:fldChar w:fldCharType="separate"/>
      </w:r>
      <w:r w:rsidR="00BA5EDF">
        <w:rPr>
          <w:noProof/>
        </w:rPr>
        <w:t>138</w:t>
      </w:r>
      <w:r w:rsidR="00BA5EDF">
        <w:fldChar w:fldCharType="end"/>
      </w:r>
    </w:p>
    <w:p w14:paraId="1548788F" w14:textId="77777777" w:rsidR="00D5041A" w:rsidRPr="009E2233" w:rsidRDefault="00D5041A" w:rsidP="00D5041A">
      <w:pPr>
        <w:pStyle w:val="2"/>
        <w:ind w:firstLine="560"/>
      </w:pPr>
      <w:bookmarkStart w:id="11" w:name="_Toc242772276"/>
      <w:r w:rsidRPr="009E2233">
        <w:rPr>
          <w:rFonts w:hint="eastAsia"/>
        </w:rPr>
        <w:t>小结</w:t>
      </w:r>
      <w:bookmarkEnd w:id="11"/>
    </w:p>
    <w:p w14:paraId="1765F613" w14:textId="7C24E219" w:rsidR="00236902" w:rsidRPr="00D5041A" w:rsidRDefault="00D5041A" w:rsidP="00D5041A">
      <w:pPr>
        <w:ind w:firstLine="420"/>
      </w:pPr>
      <w:r w:rsidRPr="009E2233">
        <w:rPr>
          <w:rFonts w:ascii="Times New Roman" w:hAnsi="Times New Roman" w:cs="Times New Roman" w:hint="eastAsia"/>
          <w:szCs w:val="20"/>
        </w:rPr>
        <w:t>本章主要介绍了</w:t>
      </w:r>
      <w:r w:rsidR="007850EB">
        <w:rPr>
          <w:rFonts w:ascii="Times New Roman" w:hAnsi="Times New Roman" w:cs="Times New Roman" w:hint="eastAsia"/>
          <w:szCs w:val="20"/>
        </w:rPr>
        <w:t>安卓</w:t>
      </w:r>
      <w:r w:rsidRPr="009E2233">
        <w:rPr>
          <w:rFonts w:ascii="Times New Roman" w:hAnsi="Times New Roman" w:cs="Times New Roman" w:hint="eastAsia"/>
          <w:szCs w:val="20"/>
        </w:rPr>
        <w:t>系统的数据存储机制和存取方法。</w:t>
      </w:r>
      <w:r w:rsidR="007850EB">
        <w:rPr>
          <w:rFonts w:ascii="Times New Roman" w:hAnsi="Times New Roman" w:cs="Times New Roman" w:hint="eastAsia"/>
          <w:szCs w:val="20"/>
        </w:rPr>
        <w:t>安卓</w:t>
      </w:r>
      <w:r w:rsidRPr="009E2233">
        <w:rPr>
          <w:rFonts w:ascii="Times New Roman" w:hAnsi="Times New Roman" w:cs="Times New Roman" w:hint="eastAsia"/>
          <w:szCs w:val="20"/>
        </w:rPr>
        <w:t>应用程序可以选择的本地数据存储方式包括：</w:t>
      </w:r>
      <w:r w:rsidR="00363D41">
        <w:rPr>
          <w:rFonts w:ascii="Times New Roman" w:hAnsi="Times New Roman" w:cs="Times New Roman" w:hint="eastAsia"/>
          <w:szCs w:val="20"/>
        </w:rPr>
        <w:t>共享偏好</w:t>
      </w:r>
      <w:r w:rsidRPr="009E2233">
        <w:rPr>
          <w:rFonts w:ascii="Times New Roman" w:hAnsi="Times New Roman" w:cs="Times New Roman" w:hint="eastAsia"/>
          <w:szCs w:val="20"/>
        </w:rPr>
        <w:t>、</w:t>
      </w:r>
      <w:r w:rsidR="008B0B0F">
        <w:rPr>
          <w:rFonts w:ascii="Times New Roman" w:hAnsi="Times New Roman" w:cs="Times New Roman" w:hint="eastAsia"/>
          <w:szCs w:val="20"/>
        </w:rPr>
        <w:t>内存储</w:t>
      </w:r>
      <w:r w:rsidRPr="009E2233">
        <w:rPr>
          <w:rFonts w:ascii="Times New Roman" w:hAnsi="Times New Roman" w:cs="Times New Roman" w:hint="eastAsia"/>
          <w:szCs w:val="20"/>
        </w:rPr>
        <w:t>、</w:t>
      </w:r>
      <w:r w:rsidR="008B0B0F">
        <w:rPr>
          <w:rFonts w:ascii="Times New Roman" w:hAnsi="Times New Roman" w:cs="Times New Roman" w:hint="eastAsia"/>
          <w:szCs w:val="20"/>
        </w:rPr>
        <w:t>外存储</w:t>
      </w:r>
      <w:r w:rsidRPr="009E2233">
        <w:rPr>
          <w:rFonts w:ascii="Times New Roman" w:hAnsi="Times New Roman" w:cs="Times New Roman" w:hint="eastAsia"/>
          <w:szCs w:val="20"/>
        </w:rPr>
        <w:t>和数据库。</w:t>
      </w:r>
      <w:r w:rsidR="00363D41">
        <w:rPr>
          <w:rFonts w:ascii="Times New Roman" w:hAnsi="Times New Roman" w:cs="Times New Roman" w:hint="eastAsia"/>
          <w:szCs w:val="20"/>
        </w:rPr>
        <w:t>共享偏好</w:t>
      </w:r>
      <w:r w:rsidRPr="009E2233">
        <w:rPr>
          <w:rFonts w:ascii="Times New Roman" w:hAnsi="Times New Roman" w:cs="Times New Roman" w:hint="eastAsia"/>
          <w:szCs w:val="20"/>
        </w:rPr>
        <w:t>保存用户</w:t>
      </w:r>
      <w:r w:rsidRPr="009E2233">
        <w:rPr>
          <w:rFonts w:ascii="Times New Roman" w:hAnsi="Times New Roman" w:cs="Times New Roman"/>
          <w:szCs w:val="20"/>
        </w:rPr>
        <w:t>配置偏好</w:t>
      </w:r>
      <w:r w:rsidRPr="009E2233">
        <w:rPr>
          <w:rFonts w:ascii="Times New Roman" w:hAnsi="Times New Roman" w:cs="Times New Roman" w:hint="eastAsia"/>
          <w:szCs w:val="20"/>
        </w:rPr>
        <w:t>的存储方式，使用键值对的形式保存私有的原始数据，以</w:t>
      </w:r>
      <w:r w:rsidRPr="009E2233">
        <w:rPr>
          <w:rFonts w:ascii="Times New Roman" w:hAnsi="Times New Roman" w:cs="Times New Roman"/>
          <w:szCs w:val="20"/>
        </w:rPr>
        <w:t>XML</w:t>
      </w:r>
      <w:r w:rsidRPr="009E2233">
        <w:rPr>
          <w:rFonts w:ascii="Times New Roman" w:hAnsi="Times New Roman" w:cs="Times New Roman" w:hint="eastAsia"/>
          <w:szCs w:val="20"/>
        </w:rPr>
        <w:t>格式将数据存储到设备中。</w:t>
      </w:r>
      <w:r w:rsidR="007850EB">
        <w:rPr>
          <w:rFonts w:ascii="Times New Roman" w:hAnsi="Times New Roman" w:cs="Times New Roman" w:hint="eastAsia"/>
          <w:szCs w:val="20"/>
        </w:rPr>
        <w:t>安卓</w:t>
      </w:r>
      <w:r w:rsidRPr="009E2233">
        <w:rPr>
          <w:rFonts w:ascii="Times New Roman" w:hAnsi="Times New Roman" w:cs="Times New Roman" w:hint="eastAsia"/>
          <w:szCs w:val="20"/>
        </w:rPr>
        <w:t>的应用程序都会使用两种文件夹，一种是在内部存储上，用来保存私有数据；还有一种是在外部存储上，用来保存公共数据。默认情况下，内部存储文件是相应程序私有的，对其他程序不透明，对用户也是不透明的，当程序卸载后，这些文件就会被删除。</w:t>
      </w:r>
      <w:r w:rsidR="007850EB">
        <w:rPr>
          <w:rFonts w:ascii="Times New Roman" w:hAnsi="Times New Roman" w:cs="Times New Roman" w:hint="eastAsia"/>
          <w:szCs w:val="20"/>
        </w:rPr>
        <w:t>安卓</w:t>
      </w:r>
      <w:r w:rsidRPr="009E2233">
        <w:rPr>
          <w:rFonts w:ascii="Times New Roman" w:hAnsi="Times New Roman" w:cs="Times New Roman" w:hint="eastAsia"/>
          <w:szCs w:val="20"/>
        </w:rPr>
        <w:t>中通过</w:t>
      </w:r>
      <w:r w:rsidR="00C34DE9">
        <w:rPr>
          <w:rFonts w:ascii="Times New Roman" w:hAnsi="Times New Roman" w:cs="Times New Roman" w:hint="eastAsia"/>
          <w:szCs w:val="20"/>
        </w:rPr>
        <w:t>Room</w:t>
      </w:r>
      <w:r w:rsidRPr="009E2233">
        <w:rPr>
          <w:rFonts w:ascii="Times New Roman" w:hAnsi="Times New Roman" w:cs="Times New Roman" w:hint="eastAsia"/>
          <w:szCs w:val="20"/>
        </w:rPr>
        <w:t>数据库引擎来实现结构化数据存储</w:t>
      </w:r>
      <w:r w:rsidR="00B24ED9">
        <w:rPr>
          <w:rFonts w:ascii="Times New Roman" w:hAnsi="Times New Roman" w:cs="Times New Roman" w:hint="eastAsia"/>
          <w:szCs w:val="20"/>
        </w:rPr>
        <w:t>，</w:t>
      </w:r>
      <w:r w:rsidRPr="009E2233">
        <w:rPr>
          <w:rFonts w:ascii="Times New Roman" w:hAnsi="Times New Roman" w:cs="Times New Roman" w:hint="eastAsia"/>
          <w:szCs w:val="20"/>
        </w:rPr>
        <w:t>封装了一些操作数据库的</w:t>
      </w:r>
      <w:r w:rsidRPr="009E2233">
        <w:rPr>
          <w:rFonts w:ascii="Times New Roman" w:hAnsi="Times New Roman" w:cs="Times New Roman" w:hint="eastAsia"/>
          <w:szCs w:val="20"/>
        </w:rPr>
        <w:t>API</w:t>
      </w:r>
      <w:r w:rsidRPr="009E2233">
        <w:rPr>
          <w:rFonts w:ascii="Times New Roman" w:hAnsi="Times New Roman" w:cs="Times New Roman" w:hint="eastAsia"/>
          <w:szCs w:val="20"/>
        </w:rPr>
        <w:t>，可以完成对</w:t>
      </w:r>
      <w:r w:rsidR="00B24ED9">
        <w:rPr>
          <w:rFonts w:ascii="Times New Roman" w:hAnsi="Times New Roman" w:cs="Times New Roman" w:hint="eastAsia"/>
          <w:szCs w:val="20"/>
        </w:rPr>
        <w:t>结构化</w:t>
      </w:r>
      <w:r w:rsidRPr="009E2233">
        <w:rPr>
          <w:rFonts w:ascii="Times New Roman" w:hAnsi="Times New Roman" w:cs="Times New Roman" w:hint="eastAsia"/>
          <w:szCs w:val="20"/>
        </w:rPr>
        <w:t>数据进行</w:t>
      </w:r>
      <w:r w:rsidR="00B24ED9">
        <w:rPr>
          <w:rFonts w:ascii="Times New Roman" w:hAnsi="Times New Roman" w:cs="Times New Roman" w:hint="eastAsia"/>
          <w:szCs w:val="20"/>
        </w:rPr>
        <w:t>插入</w:t>
      </w:r>
      <w:r w:rsidRPr="009E2233">
        <w:rPr>
          <w:rFonts w:ascii="Times New Roman" w:hAnsi="Times New Roman" w:cs="Times New Roman" w:hint="eastAsia"/>
          <w:szCs w:val="20"/>
        </w:rPr>
        <w:t>、查询、更新和删除</w:t>
      </w:r>
      <w:r w:rsidR="00B24ED9">
        <w:rPr>
          <w:rFonts w:ascii="Times New Roman" w:hAnsi="Times New Roman" w:cs="Times New Roman" w:hint="eastAsia"/>
          <w:szCs w:val="20"/>
        </w:rPr>
        <w:t>等</w:t>
      </w:r>
      <w:r w:rsidRPr="009E2233">
        <w:rPr>
          <w:rFonts w:ascii="Times New Roman" w:hAnsi="Times New Roman" w:cs="Times New Roman" w:hint="eastAsia"/>
          <w:szCs w:val="20"/>
        </w:rPr>
        <w:t>操作。</w:t>
      </w:r>
    </w:p>
    <w:sectPr w:rsidR="00236902" w:rsidRPr="00D5041A" w:rsidSect="008A0D2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45FAC" w14:textId="77777777" w:rsidR="006F6ADA" w:rsidRDefault="006F6ADA" w:rsidP="00E35E62">
      <w:pPr>
        <w:ind w:firstLine="420"/>
      </w:pPr>
      <w:r>
        <w:separator/>
      </w:r>
    </w:p>
  </w:endnote>
  <w:endnote w:type="continuationSeparator" w:id="0">
    <w:p w14:paraId="599B8E08" w14:textId="77777777" w:rsidR="006F6ADA" w:rsidRDefault="006F6ADA" w:rsidP="00E35E62">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DaunPenh">
    <w:altName w:val="Angsana New"/>
    <w:charset w:val="00"/>
    <w:family w:val="auto"/>
    <w:pitch w:val="variable"/>
    <w:sig w:usb0="80000003" w:usb1="00000000" w:usb2="0001000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olBoran">
    <w:altName w:val="MoolBoran"/>
    <w:charset w:val="00"/>
    <w:family w:val="swiss"/>
    <w:pitch w:val="variable"/>
    <w:sig w:usb0="80000003" w:usb1="00000000" w:usb2="0001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ar(--devsite-code-font-famil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DCF8F" w14:textId="77777777" w:rsidR="0023481B" w:rsidRDefault="0023481B" w:rsidP="00E35E62">
    <w:pPr>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07EC8" w14:textId="77777777" w:rsidR="0023481B" w:rsidRDefault="0023481B" w:rsidP="00E35E62">
    <w:pPr>
      <w:ind w:firstLine="4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A11BB" w14:textId="77777777" w:rsidR="0023481B" w:rsidRDefault="0023481B" w:rsidP="00E35E62">
    <w:pPr>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87AB7E" w14:textId="77777777" w:rsidR="006F6ADA" w:rsidRDefault="006F6ADA" w:rsidP="00E35E62">
      <w:pPr>
        <w:ind w:firstLine="420"/>
      </w:pPr>
      <w:r>
        <w:separator/>
      </w:r>
    </w:p>
  </w:footnote>
  <w:footnote w:type="continuationSeparator" w:id="0">
    <w:p w14:paraId="6126B943" w14:textId="77777777" w:rsidR="006F6ADA" w:rsidRDefault="006F6ADA" w:rsidP="00E35E62">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13D84" w14:textId="77777777" w:rsidR="0023481B" w:rsidRDefault="0023481B" w:rsidP="00E35E62">
    <w:pPr>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1A9B6" w14:textId="77777777" w:rsidR="0023481B" w:rsidRDefault="0023481B" w:rsidP="00E35E62">
    <w:pPr>
      <w:ind w:firstLine="4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6CF7B" w14:textId="77777777" w:rsidR="0023481B" w:rsidRDefault="0023481B" w:rsidP="00E35E62">
    <w:pPr>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multilevel"/>
    <w:tmpl w:val="00000007"/>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35ED0787"/>
    <w:multiLevelType w:val="hybridMultilevel"/>
    <w:tmpl w:val="39500E48"/>
    <w:lvl w:ilvl="0" w:tplc="29A64C86">
      <w:start w:val="1"/>
      <w:numFmt w:val="bullet"/>
      <w:pStyle w:val="a"/>
      <w:lvlText w:val=""/>
      <w:lvlJc w:val="left"/>
      <w:pPr>
        <w:ind w:left="620" w:hanging="420"/>
      </w:pPr>
      <w:rPr>
        <w:rFonts w:ascii="Wingdings" w:hAnsi="Wingding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4C4773FD"/>
    <w:multiLevelType w:val="hybridMultilevel"/>
    <w:tmpl w:val="1882B526"/>
    <w:lvl w:ilvl="0" w:tplc="D25C9278">
      <w:start w:val="1"/>
      <w:numFmt w:val="bullet"/>
      <w:pStyle w:val="a0"/>
      <w:lvlText w:val=""/>
      <w:lvlJc w:val="left"/>
      <w:pPr>
        <w:ind w:left="620" w:hanging="420"/>
      </w:pPr>
      <w:rPr>
        <w:rFonts w:ascii="Wingdings" w:hAnsi="Wingdings" w:hint="default"/>
      </w:rPr>
    </w:lvl>
    <w:lvl w:ilvl="1" w:tplc="04090003">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3" w15:restartNumberingAfterBreak="0">
    <w:nsid w:val="5240CA90"/>
    <w:multiLevelType w:val="multilevel"/>
    <w:tmpl w:val="FFD891C4"/>
    <w:lvl w:ilvl="0">
      <w:start w:val="7"/>
      <w:numFmt w:val="decimal"/>
      <w:pStyle w:val="1"/>
      <w:lvlText w:val="第%1章"/>
      <w:lvlJc w:val="left"/>
      <w:pPr>
        <w:ind w:left="420" w:hanging="420"/>
      </w:pPr>
      <w:rPr>
        <w:rFonts w:hint="default"/>
      </w:rPr>
    </w:lvl>
    <w:lvl w:ilvl="1">
      <w:start w:val="1"/>
      <w:numFmt w:val="decimal"/>
      <w:pStyle w:val="2"/>
      <w:lvlText w:val="%1.%2"/>
      <w:lvlJc w:val="left"/>
      <w:pPr>
        <w:tabs>
          <w:tab w:val="num" w:pos="576"/>
        </w:tabs>
        <w:ind w:left="576" w:hanging="576"/>
      </w:pPr>
      <w:rPr>
        <w:rFonts w:ascii="Arial" w:hAnsi="Arial" w:hint="eastAsia"/>
      </w:rPr>
    </w:lvl>
    <w:lvl w:ilvl="2">
      <w:start w:val="1"/>
      <w:numFmt w:val="decimal"/>
      <w:pStyle w:val="3"/>
      <w:lvlText w:val="%1.%2.%3"/>
      <w:lvlJc w:val="left"/>
      <w:pPr>
        <w:tabs>
          <w:tab w:val="num" w:pos="720"/>
        </w:tabs>
        <w:ind w:left="720" w:hanging="720"/>
      </w:pPr>
      <w:rPr>
        <w:rFonts w:ascii="Arial" w:hAnsi="Arial" w:hint="eastAsia"/>
      </w:rPr>
    </w:lvl>
    <w:lvl w:ilvl="3">
      <w:start w:val="1"/>
      <w:numFmt w:val="decimal"/>
      <w:pStyle w:val="4"/>
      <w:lvlText w:val="%1.%2.%3.%4"/>
      <w:lvlJc w:val="left"/>
      <w:pPr>
        <w:tabs>
          <w:tab w:val="num" w:pos="864"/>
        </w:tabs>
        <w:ind w:left="864" w:hanging="864"/>
      </w:pPr>
      <w:rPr>
        <w:rFonts w:ascii="Arial" w:hAnsi="Arial" w:hint="eastAsia"/>
      </w:rPr>
    </w:lvl>
    <w:lvl w:ilvl="4">
      <w:start w:val="1"/>
      <w:numFmt w:val="decimal"/>
      <w:pStyle w:val="5"/>
      <w:lvlText w:val="%1.%2.%3.%4.%5"/>
      <w:lvlJc w:val="left"/>
      <w:pPr>
        <w:tabs>
          <w:tab w:val="num" w:pos="1008"/>
        </w:tabs>
        <w:ind w:left="1008" w:hanging="1008"/>
      </w:pPr>
      <w:rPr>
        <w:rFonts w:ascii="Arial" w:hAnsi="Arial" w:hint="eastAsia"/>
      </w:rPr>
    </w:lvl>
    <w:lvl w:ilvl="5">
      <w:start w:val="1"/>
      <w:numFmt w:val="decimal"/>
      <w:pStyle w:val="6"/>
      <w:lvlText w:val="%1.%2.%3.%4.%5.%6"/>
      <w:lvlJc w:val="left"/>
      <w:pPr>
        <w:tabs>
          <w:tab w:val="num" w:pos="1152"/>
        </w:tabs>
        <w:ind w:left="1152" w:hanging="1152"/>
      </w:pPr>
      <w:rPr>
        <w:rFonts w:ascii="Arial" w:hAnsi="Arial"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4" w15:restartNumberingAfterBreak="0">
    <w:nsid w:val="52436764"/>
    <w:multiLevelType w:val="singleLevel"/>
    <w:tmpl w:val="83666214"/>
    <w:lvl w:ilvl="0">
      <w:start w:val="1"/>
      <w:numFmt w:val="bullet"/>
      <w:lvlText w:val=""/>
      <w:lvlJc w:val="left"/>
      <w:pPr>
        <w:tabs>
          <w:tab w:val="num" w:pos="840"/>
        </w:tabs>
        <w:ind w:left="420" w:hanging="420"/>
      </w:pPr>
      <w:rPr>
        <w:rFonts w:ascii="Wingdings" w:hAnsi="Wingdings" w:hint="default"/>
      </w:rPr>
    </w:lvl>
  </w:abstractNum>
  <w:abstractNum w:abstractNumId="5" w15:restartNumberingAfterBreak="0">
    <w:nsid w:val="55090DA7"/>
    <w:multiLevelType w:val="hybridMultilevel"/>
    <w:tmpl w:val="607E346E"/>
    <w:lvl w:ilvl="0" w:tplc="04090003">
      <w:start w:val="1"/>
      <w:numFmt w:val="bullet"/>
      <w:lvlText w:val=""/>
      <w:lvlJc w:val="left"/>
      <w:pPr>
        <w:ind w:left="840" w:hanging="420"/>
      </w:pPr>
      <w:rPr>
        <w:rFonts w:ascii="Wingdings" w:hAnsi="Wingdings" w:hint="default"/>
      </w:rPr>
    </w:lvl>
    <w:lvl w:ilvl="1" w:tplc="EB941920">
      <w:start w:val="1"/>
      <w:numFmt w:val="bullet"/>
      <w:pStyle w:val="20"/>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3"/>
  </w:num>
  <w:num w:numId="2">
    <w:abstractNumId w:val="4"/>
  </w:num>
  <w:num w:numId="3">
    <w:abstractNumId w:val="5"/>
  </w:num>
  <w:num w:numId="4">
    <w:abstractNumId w:val="2"/>
  </w:num>
  <w:num w:numId="5">
    <w:abstractNumId w:val="0"/>
  </w:num>
  <w:num w:numId="6">
    <w:abstractNumId w:val="5"/>
  </w:num>
  <w:num w:numId="7">
    <w:abstractNumId w:val="2"/>
  </w:num>
  <w:num w:numId="8">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attachedTemplate r:id="rId1"/>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41A"/>
    <w:rsid w:val="0000060E"/>
    <w:rsid w:val="000027C6"/>
    <w:rsid w:val="00011BC4"/>
    <w:rsid w:val="00014272"/>
    <w:rsid w:val="000142BB"/>
    <w:rsid w:val="00015441"/>
    <w:rsid w:val="00016480"/>
    <w:rsid w:val="000174AE"/>
    <w:rsid w:val="00017EB9"/>
    <w:rsid w:val="00021EC4"/>
    <w:rsid w:val="00022693"/>
    <w:rsid w:val="00025753"/>
    <w:rsid w:val="00025770"/>
    <w:rsid w:val="00025D53"/>
    <w:rsid w:val="00025F5F"/>
    <w:rsid w:val="000260C9"/>
    <w:rsid w:val="00027553"/>
    <w:rsid w:val="00027C78"/>
    <w:rsid w:val="00032503"/>
    <w:rsid w:val="00032E5A"/>
    <w:rsid w:val="00033ED0"/>
    <w:rsid w:val="00034794"/>
    <w:rsid w:val="00041339"/>
    <w:rsid w:val="0004355A"/>
    <w:rsid w:val="000441BB"/>
    <w:rsid w:val="0005145B"/>
    <w:rsid w:val="000518C8"/>
    <w:rsid w:val="00052538"/>
    <w:rsid w:val="000548BB"/>
    <w:rsid w:val="00054ABE"/>
    <w:rsid w:val="00057FA1"/>
    <w:rsid w:val="00060152"/>
    <w:rsid w:val="000604F7"/>
    <w:rsid w:val="000614BC"/>
    <w:rsid w:val="00064392"/>
    <w:rsid w:val="00065511"/>
    <w:rsid w:val="000658A6"/>
    <w:rsid w:val="00065BE5"/>
    <w:rsid w:val="00065CE6"/>
    <w:rsid w:val="0006790A"/>
    <w:rsid w:val="0007039A"/>
    <w:rsid w:val="00072110"/>
    <w:rsid w:val="0007343A"/>
    <w:rsid w:val="00075050"/>
    <w:rsid w:val="00080330"/>
    <w:rsid w:val="000861CC"/>
    <w:rsid w:val="0008758E"/>
    <w:rsid w:val="00090000"/>
    <w:rsid w:val="00092E29"/>
    <w:rsid w:val="000938F2"/>
    <w:rsid w:val="0009570A"/>
    <w:rsid w:val="00095B09"/>
    <w:rsid w:val="000A0281"/>
    <w:rsid w:val="000A2093"/>
    <w:rsid w:val="000A2D4D"/>
    <w:rsid w:val="000A30F6"/>
    <w:rsid w:val="000A541B"/>
    <w:rsid w:val="000A5FDC"/>
    <w:rsid w:val="000A6796"/>
    <w:rsid w:val="000B0AAA"/>
    <w:rsid w:val="000B1061"/>
    <w:rsid w:val="000B2315"/>
    <w:rsid w:val="000B4B08"/>
    <w:rsid w:val="000C0336"/>
    <w:rsid w:val="000C15C9"/>
    <w:rsid w:val="000C19F3"/>
    <w:rsid w:val="000C2017"/>
    <w:rsid w:val="000C4D33"/>
    <w:rsid w:val="000C780D"/>
    <w:rsid w:val="000C7C68"/>
    <w:rsid w:val="000D0CC8"/>
    <w:rsid w:val="000D12D4"/>
    <w:rsid w:val="000D1967"/>
    <w:rsid w:val="000D1C7A"/>
    <w:rsid w:val="000D554D"/>
    <w:rsid w:val="000D6411"/>
    <w:rsid w:val="000D7C97"/>
    <w:rsid w:val="000E01F9"/>
    <w:rsid w:val="000E079B"/>
    <w:rsid w:val="000E132B"/>
    <w:rsid w:val="000E1584"/>
    <w:rsid w:val="000E5DAF"/>
    <w:rsid w:val="000E72E3"/>
    <w:rsid w:val="000E7543"/>
    <w:rsid w:val="000F008B"/>
    <w:rsid w:val="000F06B3"/>
    <w:rsid w:val="000F1203"/>
    <w:rsid w:val="000F1511"/>
    <w:rsid w:val="000F3746"/>
    <w:rsid w:val="000F3781"/>
    <w:rsid w:val="000F40B5"/>
    <w:rsid w:val="000F4CFE"/>
    <w:rsid w:val="000F5294"/>
    <w:rsid w:val="000F54D7"/>
    <w:rsid w:val="000F5B4A"/>
    <w:rsid w:val="000F60C4"/>
    <w:rsid w:val="000F7908"/>
    <w:rsid w:val="001024CF"/>
    <w:rsid w:val="001042CA"/>
    <w:rsid w:val="00104F5C"/>
    <w:rsid w:val="0010536B"/>
    <w:rsid w:val="001056A5"/>
    <w:rsid w:val="00106881"/>
    <w:rsid w:val="00107BC4"/>
    <w:rsid w:val="00107F51"/>
    <w:rsid w:val="00107FE7"/>
    <w:rsid w:val="00111B3A"/>
    <w:rsid w:val="001123CD"/>
    <w:rsid w:val="00113859"/>
    <w:rsid w:val="001146D6"/>
    <w:rsid w:val="00114E36"/>
    <w:rsid w:val="00115719"/>
    <w:rsid w:val="001170AA"/>
    <w:rsid w:val="00117FCB"/>
    <w:rsid w:val="00120AAE"/>
    <w:rsid w:val="00121145"/>
    <w:rsid w:val="001215AD"/>
    <w:rsid w:val="0012241D"/>
    <w:rsid w:val="001247BF"/>
    <w:rsid w:val="00125624"/>
    <w:rsid w:val="00127892"/>
    <w:rsid w:val="00130EBC"/>
    <w:rsid w:val="00131F01"/>
    <w:rsid w:val="0013301F"/>
    <w:rsid w:val="00133EEF"/>
    <w:rsid w:val="00136226"/>
    <w:rsid w:val="0013673B"/>
    <w:rsid w:val="001369DC"/>
    <w:rsid w:val="00141B20"/>
    <w:rsid w:val="00143671"/>
    <w:rsid w:val="00145811"/>
    <w:rsid w:val="00145C67"/>
    <w:rsid w:val="001503AD"/>
    <w:rsid w:val="00150C4A"/>
    <w:rsid w:val="0015184E"/>
    <w:rsid w:val="00152354"/>
    <w:rsid w:val="00152ACA"/>
    <w:rsid w:val="00154D34"/>
    <w:rsid w:val="00155697"/>
    <w:rsid w:val="00155C41"/>
    <w:rsid w:val="0015673A"/>
    <w:rsid w:val="0016105A"/>
    <w:rsid w:val="00161171"/>
    <w:rsid w:val="00161DA3"/>
    <w:rsid w:val="00162FF3"/>
    <w:rsid w:val="001657D3"/>
    <w:rsid w:val="0016591D"/>
    <w:rsid w:val="00166652"/>
    <w:rsid w:val="00166C18"/>
    <w:rsid w:val="001677B7"/>
    <w:rsid w:val="00170BDE"/>
    <w:rsid w:val="00171BDE"/>
    <w:rsid w:val="001757B8"/>
    <w:rsid w:val="001760A0"/>
    <w:rsid w:val="00176F1D"/>
    <w:rsid w:val="00180E62"/>
    <w:rsid w:val="001821A0"/>
    <w:rsid w:val="00182216"/>
    <w:rsid w:val="00182F1A"/>
    <w:rsid w:val="00183E55"/>
    <w:rsid w:val="00183F66"/>
    <w:rsid w:val="00184C29"/>
    <w:rsid w:val="00185F04"/>
    <w:rsid w:val="0018653C"/>
    <w:rsid w:val="0018791C"/>
    <w:rsid w:val="00191EBA"/>
    <w:rsid w:val="00192C7D"/>
    <w:rsid w:val="00193DAF"/>
    <w:rsid w:val="00193DD6"/>
    <w:rsid w:val="00195C6E"/>
    <w:rsid w:val="001971AF"/>
    <w:rsid w:val="00197889"/>
    <w:rsid w:val="001A0E4A"/>
    <w:rsid w:val="001A11E2"/>
    <w:rsid w:val="001A1F8D"/>
    <w:rsid w:val="001A5120"/>
    <w:rsid w:val="001A70DF"/>
    <w:rsid w:val="001B03A3"/>
    <w:rsid w:val="001B175E"/>
    <w:rsid w:val="001B1C37"/>
    <w:rsid w:val="001B21C7"/>
    <w:rsid w:val="001B4BD9"/>
    <w:rsid w:val="001B59F9"/>
    <w:rsid w:val="001B6627"/>
    <w:rsid w:val="001C3332"/>
    <w:rsid w:val="001C60FD"/>
    <w:rsid w:val="001C69AE"/>
    <w:rsid w:val="001D35FD"/>
    <w:rsid w:val="001D37D4"/>
    <w:rsid w:val="001D3981"/>
    <w:rsid w:val="001D6162"/>
    <w:rsid w:val="001E0B1A"/>
    <w:rsid w:val="001E19F0"/>
    <w:rsid w:val="001E514D"/>
    <w:rsid w:val="001E55CB"/>
    <w:rsid w:val="001E5D1A"/>
    <w:rsid w:val="001E6983"/>
    <w:rsid w:val="001F07DF"/>
    <w:rsid w:val="001F29F8"/>
    <w:rsid w:val="001F3077"/>
    <w:rsid w:val="001F4216"/>
    <w:rsid w:val="001F436F"/>
    <w:rsid w:val="001F5F05"/>
    <w:rsid w:val="002015C8"/>
    <w:rsid w:val="00202135"/>
    <w:rsid w:val="00202872"/>
    <w:rsid w:val="002028CA"/>
    <w:rsid w:val="002030CF"/>
    <w:rsid w:val="002031B3"/>
    <w:rsid w:val="002051B7"/>
    <w:rsid w:val="002059A7"/>
    <w:rsid w:val="00206729"/>
    <w:rsid w:val="0020701F"/>
    <w:rsid w:val="002100D7"/>
    <w:rsid w:val="0021191D"/>
    <w:rsid w:val="002122AA"/>
    <w:rsid w:val="00212541"/>
    <w:rsid w:val="002128CB"/>
    <w:rsid w:val="002144D2"/>
    <w:rsid w:val="00216856"/>
    <w:rsid w:val="00216ED9"/>
    <w:rsid w:val="00221676"/>
    <w:rsid w:val="00223834"/>
    <w:rsid w:val="0022579D"/>
    <w:rsid w:val="00226051"/>
    <w:rsid w:val="00226FE7"/>
    <w:rsid w:val="00227BE8"/>
    <w:rsid w:val="00230207"/>
    <w:rsid w:val="00232109"/>
    <w:rsid w:val="002322C1"/>
    <w:rsid w:val="00234563"/>
    <w:rsid w:val="0023481B"/>
    <w:rsid w:val="00236902"/>
    <w:rsid w:val="00237D96"/>
    <w:rsid w:val="00240AD7"/>
    <w:rsid w:val="0024102C"/>
    <w:rsid w:val="00243423"/>
    <w:rsid w:val="00245E2F"/>
    <w:rsid w:val="002525ED"/>
    <w:rsid w:val="00252A47"/>
    <w:rsid w:val="002532BD"/>
    <w:rsid w:val="002539FE"/>
    <w:rsid w:val="00254561"/>
    <w:rsid w:val="002552AD"/>
    <w:rsid w:val="0025530F"/>
    <w:rsid w:val="002615A3"/>
    <w:rsid w:val="00264FB4"/>
    <w:rsid w:val="00265F07"/>
    <w:rsid w:val="00266028"/>
    <w:rsid w:val="00266B52"/>
    <w:rsid w:val="00266C85"/>
    <w:rsid w:val="00270534"/>
    <w:rsid w:val="00271731"/>
    <w:rsid w:val="0027238B"/>
    <w:rsid w:val="00274845"/>
    <w:rsid w:val="00275A45"/>
    <w:rsid w:val="00280604"/>
    <w:rsid w:val="00280F80"/>
    <w:rsid w:val="00281CD6"/>
    <w:rsid w:val="0028246C"/>
    <w:rsid w:val="00283494"/>
    <w:rsid w:val="00283ADD"/>
    <w:rsid w:val="00283F52"/>
    <w:rsid w:val="00284337"/>
    <w:rsid w:val="002847B3"/>
    <w:rsid w:val="00285ED7"/>
    <w:rsid w:val="0028637E"/>
    <w:rsid w:val="00287060"/>
    <w:rsid w:val="002870CD"/>
    <w:rsid w:val="00287BA0"/>
    <w:rsid w:val="00290C5B"/>
    <w:rsid w:val="00291078"/>
    <w:rsid w:val="00292593"/>
    <w:rsid w:val="002941C2"/>
    <w:rsid w:val="00295F6A"/>
    <w:rsid w:val="00296364"/>
    <w:rsid w:val="00297A20"/>
    <w:rsid w:val="00297E3D"/>
    <w:rsid w:val="00297E4B"/>
    <w:rsid w:val="002A0102"/>
    <w:rsid w:val="002A2099"/>
    <w:rsid w:val="002A311D"/>
    <w:rsid w:val="002A3B2A"/>
    <w:rsid w:val="002A7804"/>
    <w:rsid w:val="002B2BDF"/>
    <w:rsid w:val="002B4DAC"/>
    <w:rsid w:val="002B5939"/>
    <w:rsid w:val="002B5BC3"/>
    <w:rsid w:val="002B6E44"/>
    <w:rsid w:val="002C0096"/>
    <w:rsid w:val="002C106B"/>
    <w:rsid w:val="002C4BBC"/>
    <w:rsid w:val="002C5043"/>
    <w:rsid w:val="002C7D60"/>
    <w:rsid w:val="002D1537"/>
    <w:rsid w:val="002D2CDC"/>
    <w:rsid w:val="002D6CD5"/>
    <w:rsid w:val="002D737D"/>
    <w:rsid w:val="002E056A"/>
    <w:rsid w:val="002E0B61"/>
    <w:rsid w:val="002E0F87"/>
    <w:rsid w:val="002E1079"/>
    <w:rsid w:val="002E19E7"/>
    <w:rsid w:val="002E200A"/>
    <w:rsid w:val="002E210E"/>
    <w:rsid w:val="002E2F83"/>
    <w:rsid w:val="002E312C"/>
    <w:rsid w:val="002E38EC"/>
    <w:rsid w:val="002E41ED"/>
    <w:rsid w:val="002E45BC"/>
    <w:rsid w:val="002E45FF"/>
    <w:rsid w:val="002E66E8"/>
    <w:rsid w:val="002F019C"/>
    <w:rsid w:val="002F17F7"/>
    <w:rsid w:val="002F17F9"/>
    <w:rsid w:val="002F21E7"/>
    <w:rsid w:val="002F40E7"/>
    <w:rsid w:val="002F494C"/>
    <w:rsid w:val="002F699A"/>
    <w:rsid w:val="002F6CC5"/>
    <w:rsid w:val="002F6F67"/>
    <w:rsid w:val="002F72BF"/>
    <w:rsid w:val="002F7C1B"/>
    <w:rsid w:val="00301427"/>
    <w:rsid w:val="003016EB"/>
    <w:rsid w:val="003039AD"/>
    <w:rsid w:val="0030568F"/>
    <w:rsid w:val="00307774"/>
    <w:rsid w:val="003104AD"/>
    <w:rsid w:val="003107F5"/>
    <w:rsid w:val="0031098B"/>
    <w:rsid w:val="0031135E"/>
    <w:rsid w:val="0031171A"/>
    <w:rsid w:val="00312422"/>
    <w:rsid w:val="00313B90"/>
    <w:rsid w:val="0032277D"/>
    <w:rsid w:val="00322AE4"/>
    <w:rsid w:val="00324964"/>
    <w:rsid w:val="00324DAD"/>
    <w:rsid w:val="00325461"/>
    <w:rsid w:val="00325520"/>
    <w:rsid w:val="00325781"/>
    <w:rsid w:val="0032613F"/>
    <w:rsid w:val="00326255"/>
    <w:rsid w:val="00326971"/>
    <w:rsid w:val="0032713A"/>
    <w:rsid w:val="003278D4"/>
    <w:rsid w:val="003330C4"/>
    <w:rsid w:val="003343B6"/>
    <w:rsid w:val="003374BC"/>
    <w:rsid w:val="00337D17"/>
    <w:rsid w:val="00340E36"/>
    <w:rsid w:val="00342B5A"/>
    <w:rsid w:val="00345A4F"/>
    <w:rsid w:val="003460DE"/>
    <w:rsid w:val="0034772B"/>
    <w:rsid w:val="00347D4C"/>
    <w:rsid w:val="0035059F"/>
    <w:rsid w:val="00350753"/>
    <w:rsid w:val="00350CA8"/>
    <w:rsid w:val="003541EA"/>
    <w:rsid w:val="0035425C"/>
    <w:rsid w:val="003548DB"/>
    <w:rsid w:val="00356F01"/>
    <w:rsid w:val="00357854"/>
    <w:rsid w:val="003579AA"/>
    <w:rsid w:val="003606F4"/>
    <w:rsid w:val="0036149F"/>
    <w:rsid w:val="00361873"/>
    <w:rsid w:val="00362511"/>
    <w:rsid w:val="00362543"/>
    <w:rsid w:val="00363800"/>
    <w:rsid w:val="0036389F"/>
    <w:rsid w:val="00363D41"/>
    <w:rsid w:val="0036404F"/>
    <w:rsid w:val="00364AE5"/>
    <w:rsid w:val="00364CEC"/>
    <w:rsid w:val="00367724"/>
    <w:rsid w:val="00373509"/>
    <w:rsid w:val="00374A46"/>
    <w:rsid w:val="00385260"/>
    <w:rsid w:val="00386E8A"/>
    <w:rsid w:val="00390A14"/>
    <w:rsid w:val="00392314"/>
    <w:rsid w:val="003946F3"/>
    <w:rsid w:val="003947DC"/>
    <w:rsid w:val="0039575F"/>
    <w:rsid w:val="00395E01"/>
    <w:rsid w:val="003962CD"/>
    <w:rsid w:val="003A013B"/>
    <w:rsid w:val="003A08FC"/>
    <w:rsid w:val="003A0BCD"/>
    <w:rsid w:val="003A1BE9"/>
    <w:rsid w:val="003A3957"/>
    <w:rsid w:val="003A60FD"/>
    <w:rsid w:val="003A6475"/>
    <w:rsid w:val="003A6756"/>
    <w:rsid w:val="003B0399"/>
    <w:rsid w:val="003B07DE"/>
    <w:rsid w:val="003B2A4B"/>
    <w:rsid w:val="003B2AFE"/>
    <w:rsid w:val="003B4480"/>
    <w:rsid w:val="003B4DF7"/>
    <w:rsid w:val="003B5E5A"/>
    <w:rsid w:val="003B67E7"/>
    <w:rsid w:val="003B7E7D"/>
    <w:rsid w:val="003C18C0"/>
    <w:rsid w:val="003C2818"/>
    <w:rsid w:val="003C507A"/>
    <w:rsid w:val="003C53ED"/>
    <w:rsid w:val="003C6155"/>
    <w:rsid w:val="003C750A"/>
    <w:rsid w:val="003C7BA2"/>
    <w:rsid w:val="003D0421"/>
    <w:rsid w:val="003D0B37"/>
    <w:rsid w:val="003D185C"/>
    <w:rsid w:val="003D1CC6"/>
    <w:rsid w:val="003D2959"/>
    <w:rsid w:val="003D4BD0"/>
    <w:rsid w:val="003D4D79"/>
    <w:rsid w:val="003D51CA"/>
    <w:rsid w:val="003D7A5D"/>
    <w:rsid w:val="003F00DD"/>
    <w:rsid w:val="003F02E1"/>
    <w:rsid w:val="003F0F31"/>
    <w:rsid w:val="003F2060"/>
    <w:rsid w:val="003F39CB"/>
    <w:rsid w:val="003F781D"/>
    <w:rsid w:val="00400DE7"/>
    <w:rsid w:val="004012BE"/>
    <w:rsid w:val="0040138D"/>
    <w:rsid w:val="004028F4"/>
    <w:rsid w:val="00402E4C"/>
    <w:rsid w:val="0040404F"/>
    <w:rsid w:val="004043A1"/>
    <w:rsid w:val="004053FD"/>
    <w:rsid w:val="00405404"/>
    <w:rsid w:val="00407DA1"/>
    <w:rsid w:val="0041078C"/>
    <w:rsid w:val="00413134"/>
    <w:rsid w:val="0041581E"/>
    <w:rsid w:val="00415853"/>
    <w:rsid w:val="004164E5"/>
    <w:rsid w:val="00420431"/>
    <w:rsid w:val="004215C5"/>
    <w:rsid w:val="004225DC"/>
    <w:rsid w:val="00422A6C"/>
    <w:rsid w:val="00425A5A"/>
    <w:rsid w:val="004264E5"/>
    <w:rsid w:val="0042707E"/>
    <w:rsid w:val="00431DA3"/>
    <w:rsid w:val="00432469"/>
    <w:rsid w:val="004348C8"/>
    <w:rsid w:val="00434C6C"/>
    <w:rsid w:val="0043537C"/>
    <w:rsid w:val="00435765"/>
    <w:rsid w:val="00435A7D"/>
    <w:rsid w:val="00435F22"/>
    <w:rsid w:val="0043705C"/>
    <w:rsid w:val="00437252"/>
    <w:rsid w:val="00443201"/>
    <w:rsid w:val="004434D6"/>
    <w:rsid w:val="00447376"/>
    <w:rsid w:val="00450DF5"/>
    <w:rsid w:val="00451959"/>
    <w:rsid w:val="00452A9A"/>
    <w:rsid w:val="004539B4"/>
    <w:rsid w:val="00456D15"/>
    <w:rsid w:val="004603E3"/>
    <w:rsid w:val="004605F2"/>
    <w:rsid w:val="00460E1A"/>
    <w:rsid w:val="00461C94"/>
    <w:rsid w:val="00464966"/>
    <w:rsid w:val="00465362"/>
    <w:rsid w:val="004653AE"/>
    <w:rsid w:val="0046622B"/>
    <w:rsid w:val="004676A3"/>
    <w:rsid w:val="00470CA5"/>
    <w:rsid w:val="00471BF8"/>
    <w:rsid w:val="00471CC6"/>
    <w:rsid w:val="0047349B"/>
    <w:rsid w:val="00474E3B"/>
    <w:rsid w:val="0047510D"/>
    <w:rsid w:val="00475E91"/>
    <w:rsid w:val="00477F60"/>
    <w:rsid w:val="0048079F"/>
    <w:rsid w:val="00482C39"/>
    <w:rsid w:val="00483269"/>
    <w:rsid w:val="00484D5A"/>
    <w:rsid w:val="00486A91"/>
    <w:rsid w:val="00490DDC"/>
    <w:rsid w:val="00490EDD"/>
    <w:rsid w:val="00491223"/>
    <w:rsid w:val="00491456"/>
    <w:rsid w:val="00493017"/>
    <w:rsid w:val="00493031"/>
    <w:rsid w:val="00493CD7"/>
    <w:rsid w:val="0049469D"/>
    <w:rsid w:val="0049549E"/>
    <w:rsid w:val="00495A5A"/>
    <w:rsid w:val="00495A5C"/>
    <w:rsid w:val="004966E2"/>
    <w:rsid w:val="00497268"/>
    <w:rsid w:val="004A1603"/>
    <w:rsid w:val="004A1F5F"/>
    <w:rsid w:val="004A4140"/>
    <w:rsid w:val="004A5C67"/>
    <w:rsid w:val="004B0E6E"/>
    <w:rsid w:val="004B149E"/>
    <w:rsid w:val="004B16C3"/>
    <w:rsid w:val="004B5B8E"/>
    <w:rsid w:val="004B63E8"/>
    <w:rsid w:val="004B689B"/>
    <w:rsid w:val="004B7E37"/>
    <w:rsid w:val="004C1536"/>
    <w:rsid w:val="004C2BC8"/>
    <w:rsid w:val="004C34D5"/>
    <w:rsid w:val="004C43EA"/>
    <w:rsid w:val="004C5322"/>
    <w:rsid w:val="004C58B1"/>
    <w:rsid w:val="004C71C5"/>
    <w:rsid w:val="004D0039"/>
    <w:rsid w:val="004D0FB8"/>
    <w:rsid w:val="004D4FC9"/>
    <w:rsid w:val="004D720B"/>
    <w:rsid w:val="004D72A1"/>
    <w:rsid w:val="004E1104"/>
    <w:rsid w:val="004F0177"/>
    <w:rsid w:val="004F1056"/>
    <w:rsid w:val="004F3A5D"/>
    <w:rsid w:val="004F3CE0"/>
    <w:rsid w:val="004F5969"/>
    <w:rsid w:val="004F677B"/>
    <w:rsid w:val="004F7203"/>
    <w:rsid w:val="004F72DF"/>
    <w:rsid w:val="00501AF2"/>
    <w:rsid w:val="00501B6D"/>
    <w:rsid w:val="0050201C"/>
    <w:rsid w:val="0050283B"/>
    <w:rsid w:val="0050285C"/>
    <w:rsid w:val="00502A6C"/>
    <w:rsid w:val="005073C9"/>
    <w:rsid w:val="005110A1"/>
    <w:rsid w:val="0051126B"/>
    <w:rsid w:val="00512ED4"/>
    <w:rsid w:val="0051345E"/>
    <w:rsid w:val="0051458D"/>
    <w:rsid w:val="0051520B"/>
    <w:rsid w:val="00517298"/>
    <w:rsid w:val="00523A34"/>
    <w:rsid w:val="00523C66"/>
    <w:rsid w:val="00526414"/>
    <w:rsid w:val="00526A1E"/>
    <w:rsid w:val="00527E91"/>
    <w:rsid w:val="005302E2"/>
    <w:rsid w:val="005319C4"/>
    <w:rsid w:val="00531BCB"/>
    <w:rsid w:val="0053444B"/>
    <w:rsid w:val="00534942"/>
    <w:rsid w:val="00535133"/>
    <w:rsid w:val="005363BA"/>
    <w:rsid w:val="00536B51"/>
    <w:rsid w:val="00537444"/>
    <w:rsid w:val="005375BD"/>
    <w:rsid w:val="00540E47"/>
    <w:rsid w:val="00541B6C"/>
    <w:rsid w:val="00541FF2"/>
    <w:rsid w:val="00542AE0"/>
    <w:rsid w:val="00542CC1"/>
    <w:rsid w:val="005453AD"/>
    <w:rsid w:val="00545B66"/>
    <w:rsid w:val="00545E2E"/>
    <w:rsid w:val="005466F0"/>
    <w:rsid w:val="00550862"/>
    <w:rsid w:val="00550A98"/>
    <w:rsid w:val="00550F44"/>
    <w:rsid w:val="005513DD"/>
    <w:rsid w:val="0055248B"/>
    <w:rsid w:val="0055316A"/>
    <w:rsid w:val="005542D4"/>
    <w:rsid w:val="00554990"/>
    <w:rsid w:val="00555006"/>
    <w:rsid w:val="0055546B"/>
    <w:rsid w:val="005571E6"/>
    <w:rsid w:val="00557F0C"/>
    <w:rsid w:val="00560AC6"/>
    <w:rsid w:val="00563AB1"/>
    <w:rsid w:val="0057061F"/>
    <w:rsid w:val="00570A7F"/>
    <w:rsid w:val="00572C9C"/>
    <w:rsid w:val="00574182"/>
    <w:rsid w:val="00574652"/>
    <w:rsid w:val="005746C5"/>
    <w:rsid w:val="005755AE"/>
    <w:rsid w:val="00577853"/>
    <w:rsid w:val="00577C08"/>
    <w:rsid w:val="00581424"/>
    <w:rsid w:val="005828F7"/>
    <w:rsid w:val="00583E64"/>
    <w:rsid w:val="00584A0F"/>
    <w:rsid w:val="00592231"/>
    <w:rsid w:val="00592BA6"/>
    <w:rsid w:val="005949A3"/>
    <w:rsid w:val="00597831"/>
    <w:rsid w:val="005A0D28"/>
    <w:rsid w:val="005A23B8"/>
    <w:rsid w:val="005A25A9"/>
    <w:rsid w:val="005A3CAA"/>
    <w:rsid w:val="005A534B"/>
    <w:rsid w:val="005A633B"/>
    <w:rsid w:val="005A7FF5"/>
    <w:rsid w:val="005B238E"/>
    <w:rsid w:val="005B25D8"/>
    <w:rsid w:val="005B26B6"/>
    <w:rsid w:val="005B42C8"/>
    <w:rsid w:val="005C15DA"/>
    <w:rsid w:val="005C57B8"/>
    <w:rsid w:val="005C5FEE"/>
    <w:rsid w:val="005C6ACB"/>
    <w:rsid w:val="005D0F60"/>
    <w:rsid w:val="005D35E9"/>
    <w:rsid w:val="005D47E2"/>
    <w:rsid w:val="005E02E1"/>
    <w:rsid w:val="005E2E78"/>
    <w:rsid w:val="005E2F6B"/>
    <w:rsid w:val="005E4A3C"/>
    <w:rsid w:val="005E63A2"/>
    <w:rsid w:val="005E6DDA"/>
    <w:rsid w:val="005E7024"/>
    <w:rsid w:val="005F1794"/>
    <w:rsid w:val="005F1F7D"/>
    <w:rsid w:val="005F36D1"/>
    <w:rsid w:val="005F45A5"/>
    <w:rsid w:val="005F4D6E"/>
    <w:rsid w:val="005F5F7D"/>
    <w:rsid w:val="005F7BC7"/>
    <w:rsid w:val="006025D9"/>
    <w:rsid w:val="006033CA"/>
    <w:rsid w:val="006035B6"/>
    <w:rsid w:val="00604688"/>
    <w:rsid w:val="0060468C"/>
    <w:rsid w:val="00605655"/>
    <w:rsid w:val="00610B22"/>
    <w:rsid w:val="006131A0"/>
    <w:rsid w:val="00613541"/>
    <w:rsid w:val="00613CA3"/>
    <w:rsid w:val="006146F2"/>
    <w:rsid w:val="00615A29"/>
    <w:rsid w:val="00615B83"/>
    <w:rsid w:val="00620079"/>
    <w:rsid w:val="006209AF"/>
    <w:rsid w:val="006226F8"/>
    <w:rsid w:val="00623296"/>
    <w:rsid w:val="0062381D"/>
    <w:rsid w:val="00625BC8"/>
    <w:rsid w:val="006273CF"/>
    <w:rsid w:val="00633122"/>
    <w:rsid w:val="006334A7"/>
    <w:rsid w:val="00633D58"/>
    <w:rsid w:val="00636652"/>
    <w:rsid w:val="00640061"/>
    <w:rsid w:val="00640846"/>
    <w:rsid w:val="00642BC2"/>
    <w:rsid w:val="00642D34"/>
    <w:rsid w:val="00643DB5"/>
    <w:rsid w:val="00644133"/>
    <w:rsid w:val="006465EA"/>
    <w:rsid w:val="00650435"/>
    <w:rsid w:val="00650C03"/>
    <w:rsid w:val="00650DDA"/>
    <w:rsid w:val="00656C5E"/>
    <w:rsid w:val="0065787B"/>
    <w:rsid w:val="006603D8"/>
    <w:rsid w:val="00660B8F"/>
    <w:rsid w:val="00661C69"/>
    <w:rsid w:val="00662DF7"/>
    <w:rsid w:val="00662E78"/>
    <w:rsid w:val="006653AD"/>
    <w:rsid w:val="006667CA"/>
    <w:rsid w:val="00671D05"/>
    <w:rsid w:val="00672782"/>
    <w:rsid w:val="0067368E"/>
    <w:rsid w:val="00674E44"/>
    <w:rsid w:val="00677A69"/>
    <w:rsid w:val="006828BF"/>
    <w:rsid w:val="006866A2"/>
    <w:rsid w:val="00690CB9"/>
    <w:rsid w:val="00692623"/>
    <w:rsid w:val="0069324E"/>
    <w:rsid w:val="0069402F"/>
    <w:rsid w:val="00696FE2"/>
    <w:rsid w:val="00697BE6"/>
    <w:rsid w:val="006A0682"/>
    <w:rsid w:val="006A22B4"/>
    <w:rsid w:val="006A423C"/>
    <w:rsid w:val="006A4C32"/>
    <w:rsid w:val="006A5EE2"/>
    <w:rsid w:val="006A7641"/>
    <w:rsid w:val="006A7E84"/>
    <w:rsid w:val="006B1535"/>
    <w:rsid w:val="006B2A2E"/>
    <w:rsid w:val="006B3E57"/>
    <w:rsid w:val="006B41D2"/>
    <w:rsid w:val="006B5ADD"/>
    <w:rsid w:val="006B5C18"/>
    <w:rsid w:val="006B6F8B"/>
    <w:rsid w:val="006C24DC"/>
    <w:rsid w:val="006C2FD0"/>
    <w:rsid w:val="006C46C9"/>
    <w:rsid w:val="006C5EBE"/>
    <w:rsid w:val="006C6352"/>
    <w:rsid w:val="006C6CDB"/>
    <w:rsid w:val="006D035B"/>
    <w:rsid w:val="006D1022"/>
    <w:rsid w:val="006D2F5E"/>
    <w:rsid w:val="006D61F4"/>
    <w:rsid w:val="006D67B2"/>
    <w:rsid w:val="006D720B"/>
    <w:rsid w:val="006E180C"/>
    <w:rsid w:val="006E1B04"/>
    <w:rsid w:val="006E1FCB"/>
    <w:rsid w:val="006E2C64"/>
    <w:rsid w:val="006E5D0C"/>
    <w:rsid w:val="006E6402"/>
    <w:rsid w:val="006E69C2"/>
    <w:rsid w:val="006E6F1D"/>
    <w:rsid w:val="006E7666"/>
    <w:rsid w:val="006F1790"/>
    <w:rsid w:val="006F2C0D"/>
    <w:rsid w:val="006F2FA0"/>
    <w:rsid w:val="006F3088"/>
    <w:rsid w:val="006F313D"/>
    <w:rsid w:val="006F3793"/>
    <w:rsid w:val="006F53F2"/>
    <w:rsid w:val="006F6ADA"/>
    <w:rsid w:val="0070316D"/>
    <w:rsid w:val="00703B64"/>
    <w:rsid w:val="007049BD"/>
    <w:rsid w:val="00705C21"/>
    <w:rsid w:val="00706B8B"/>
    <w:rsid w:val="007102ED"/>
    <w:rsid w:val="00712028"/>
    <w:rsid w:val="007170E0"/>
    <w:rsid w:val="007213A7"/>
    <w:rsid w:val="00721470"/>
    <w:rsid w:val="00721E32"/>
    <w:rsid w:val="00722215"/>
    <w:rsid w:val="007226F7"/>
    <w:rsid w:val="0072331B"/>
    <w:rsid w:val="0072342D"/>
    <w:rsid w:val="00723BB4"/>
    <w:rsid w:val="00725DA9"/>
    <w:rsid w:val="0072660D"/>
    <w:rsid w:val="00730907"/>
    <w:rsid w:val="00732E9C"/>
    <w:rsid w:val="00732F84"/>
    <w:rsid w:val="00735A2A"/>
    <w:rsid w:val="00737B58"/>
    <w:rsid w:val="007436BB"/>
    <w:rsid w:val="0074372B"/>
    <w:rsid w:val="0074478D"/>
    <w:rsid w:val="00746D6C"/>
    <w:rsid w:val="00747403"/>
    <w:rsid w:val="007500EC"/>
    <w:rsid w:val="00750957"/>
    <w:rsid w:val="00751ACC"/>
    <w:rsid w:val="00751C31"/>
    <w:rsid w:val="007529A7"/>
    <w:rsid w:val="0075376B"/>
    <w:rsid w:val="00754355"/>
    <w:rsid w:val="00754AC4"/>
    <w:rsid w:val="00757CC2"/>
    <w:rsid w:val="0076087C"/>
    <w:rsid w:val="00760919"/>
    <w:rsid w:val="00761A31"/>
    <w:rsid w:val="00762B78"/>
    <w:rsid w:val="00764114"/>
    <w:rsid w:val="007641A1"/>
    <w:rsid w:val="007660B4"/>
    <w:rsid w:val="007661AB"/>
    <w:rsid w:val="007668DB"/>
    <w:rsid w:val="00767CA4"/>
    <w:rsid w:val="0077008E"/>
    <w:rsid w:val="00770730"/>
    <w:rsid w:val="00770E86"/>
    <w:rsid w:val="00772229"/>
    <w:rsid w:val="00773E5D"/>
    <w:rsid w:val="00774B46"/>
    <w:rsid w:val="00775382"/>
    <w:rsid w:val="00776A29"/>
    <w:rsid w:val="00777C26"/>
    <w:rsid w:val="007804FA"/>
    <w:rsid w:val="00781EC7"/>
    <w:rsid w:val="0078247F"/>
    <w:rsid w:val="0078446F"/>
    <w:rsid w:val="00784AAE"/>
    <w:rsid w:val="007850EB"/>
    <w:rsid w:val="00785E03"/>
    <w:rsid w:val="007860AB"/>
    <w:rsid w:val="00790E65"/>
    <w:rsid w:val="007916D3"/>
    <w:rsid w:val="007971AC"/>
    <w:rsid w:val="007A0352"/>
    <w:rsid w:val="007A071E"/>
    <w:rsid w:val="007A1646"/>
    <w:rsid w:val="007A25F6"/>
    <w:rsid w:val="007A3944"/>
    <w:rsid w:val="007A44B1"/>
    <w:rsid w:val="007A5F17"/>
    <w:rsid w:val="007A612B"/>
    <w:rsid w:val="007B01D5"/>
    <w:rsid w:val="007B10E0"/>
    <w:rsid w:val="007B23C1"/>
    <w:rsid w:val="007B293A"/>
    <w:rsid w:val="007B40D7"/>
    <w:rsid w:val="007B448C"/>
    <w:rsid w:val="007B5C20"/>
    <w:rsid w:val="007B6931"/>
    <w:rsid w:val="007C2ACA"/>
    <w:rsid w:val="007C4756"/>
    <w:rsid w:val="007C48F9"/>
    <w:rsid w:val="007C4F8C"/>
    <w:rsid w:val="007C5EFE"/>
    <w:rsid w:val="007C611C"/>
    <w:rsid w:val="007C6DE7"/>
    <w:rsid w:val="007D0F0A"/>
    <w:rsid w:val="007D1D0F"/>
    <w:rsid w:val="007D21FD"/>
    <w:rsid w:val="007D593A"/>
    <w:rsid w:val="007D5FE9"/>
    <w:rsid w:val="007D6365"/>
    <w:rsid w:val="007D68DB"/>
    <w:rsid w:val="007D6972"/>
    <w:rsid w:val="007D6ED8"/>
    <w:rsid w:val="007D7AD9"/>
    <w:rsid w:val="007E1823"/>
    <w:rsid w:val="007E2821"/>
    <w:rsid w:val="007E48DA"/>
    <w:rsid w:val="007E4AD4"/>
    <w:rsid w:val="007E5803"/>
    <w:rsid w:val="007E5CDD"/>
    <w:rsid w:val="007E695A"/>
    <w:rsid w:val="007E76B5"/>
    <w:rsid w:val="007F010E"/>
    <w:rsid w:val="007F08D3"/>
    <w:rsid w:val="007F0A88"/>
    <w:rsid w:val="007F1F6B"/>
    <w:rsid w:val="007F29E5"/>
    <w:rsid w:val="007F5588"/>
    <w:rsid w:val="007F69AE"/>
    <w:rsid w:val="007F7331"/>
    <w:rsid w:val="00800E24"/>
    <w:rsid w:val="00801E83"/>
    <w:rsid w:val="00802698"/>
    <w:rsid w:val="00802C6B"/>
    <w:rsid w:val="00803938"/>
    <w:rsid w:val="00804027"/>
    <w:rsid w:val="008042A1"/>
    <w:rsid w:val="00804B65"/>
    <w:rsid w:val="00805FED"/>
    <w:rsid w:val="00810434"/>
    <w:rsid w:val="00811ABD"/>
    <w:rsid w:val="008121AD"/>
    <w:rsid w:val="00814399"/>
    <w:rsid w:val="00815D2D"/>
    <w:rsid w:val="00816549"/>
    <w:rsid w:val="00817722"/>
    <w:rsid w:val="008213A9"/>
    <w:rsid w:val="00823659"/>
    <w:rsid w:val="00826F88"/>
    <w:rsid w:val="00827771"/>
    <w:rsid w:val="008306A1"/>
    <w:rsid w:val="00831521"/>
    <w:rsid w:val="0083256B"/>
    <w:rsid w:val="008335A4"/>
    <w:rsid w:val="0083619C"/>
    <w:rsid w:val="008378C9"/>
    <w:rsid w:val="00840AB7"/>
    <w:rsid w:val="008413F9"/>
    <w:rsid w:val="00841A26"/>
    <w:rsid w:val="008425A3"/>
    <w:rsid w:val="00843C4A"/>
    <w:rsid w:val="00844C13"/>
    <w:rsid w:val="0084534F"/>
    <w:rsid w:val="0084555D"/>
    <w:rsid w:val="00845DD9"/>
    <w:rsid w:val="008508C2"/>
    <w:rsid w:val="0085133A"/>
    <w:rsid w:val="0085193D"/>
    <w:rsid w:val="008523F1"/>
    <w:rsid w:val="00853526"/>
    <w:rsid w:val="00854836"/>
    <w:rsid w:val="00854F88"/>
    <w:rsid w:val="00855C7C"/>
    <w:rsid w:val="00857130"/>
    <w:rsid w:val="00861369"/>
    <w:rsid w:val="00861943"/>
    <w:rsid w:val="00862CDF"/>
    <w:rsid w:val="00863C45"/>
    <w:rsid w:val="00863DBF"/>
    <w:rsid w:val="008648FF"/>
    <w:rsid w:val="0086505C"/>
    <w:rsid w:val="0086505F"/>
    <w:rsid w:val="00865D03"/>
    <w:rsid w:val="008666EB"/>
    <w:rsid w:val="00870B6A"/>
    <w:rsid w:val="00870E00"/>
    <w:rsid w:val="008720EE"/>
    <w:rsid w:val="008744CE"/>
    <w:rsid w:val="008752C1"/>
    <w:rsid w:val="008756AC"/>
    <w:rsid w:val="00877ACC"/>
    <w:rsid w:val="00877F5E"/>
    <w:rsid w:val="00882EAB"/>
    <w:rsid w:val="00884C1F"/>
    <w:rsid w:val="0088730C"/>
    <w:rsid w:val="00887508"/>
    <w:rsid w:val="0089232E"/>
    <w:rsid w:val="00892F2A"/>
    <w:rsid w:val="00894A76"/>
    <w:rsid w:val="00896FA2"/>
    <w:rsid w:val="008974C7"/>
    <w:rsid w:val="008A0251"/>
    <w:rsid w:val="008A036F"/>
    <w:rsid w:val="008A0A4E"/>
    <w:rsid w:val="008A0D24"/>
    <w:rsid w:val="008A10EB"/>
    <w:rsid w:val="008A14B2"/>
    <w:rsid w:val="008A19D9"/>
    <w:rsid w:val="008A2020"/>
    <w:rsid w:val="008A24FD"/>
    <w:rsid w:val="008A2E35"/>
    <w:rsid w:val="008A322C"/>
    <w:rsid w:val="008A34B5"/>
    <w:rsid w:val="008A3802"/>
    <w:rsid w:val="008A4BB7"/>
    <w:rsid w:val="008A5B0E"/>
    <w:rsid w:val="008A64BD"/>
    <w:rsid w:val="008A6936"/>
    <w:rsid w:val="008B00B7"/>
    <w:rsid w:val="008B06C0"/>
    <w:rsid w:val="008B0B0F"/>
    <w:rsid w:val="008B0B29"/>
    <w:rsid w:val="008B36A2"/>
    <w:rsid w:val="008B7890"/>
    <w:rsid w:val="008C0646"/>
    <w:rsid w:val="008C0E5F"/>
    <w:rsid w:val="008C0F3D"/>
    <w:rsid w:val="008C138B"/>
    <w:rsid w:val="008C201A"/>
    <w:rsid w:val="008C3FD4"/>
    <w:rsid w:val="008C652A"/>
    <w:rsid w:val="008C6B1D"/>
    <w:rsid w:val="008C7DBF"/>
    <w:rsid w:val="008D127B"/>
    <w:rsid w:val="008D1A56"/>
    <w:rsid w:val="008D1C38"/>
    <w:rsid w:val="008D2524"/>
    <w:rsid w:val="008D28C5"/>
    <w:rsid w:val="008D3743"/>
    <w:rsid w:val="008D468E"/>
    <w:rsid w:val="008D5B99"/>
    <w:rsid w:val="008D7F6C"/>
    <w:rsid w:val="008E2C39"/>
    <w:rsid w:val="008E2D5E"/>
    <w:rsid w:val="008E372F"/>
    <w:rsid w:val="008E3A81"/>
    <w:rsid w:val="008E4FF1"/>
    <w:rsid w:val="008E5133"/>
    <w:rsid w:val="008E55EF"/>
    <w:rsid w:val="008E590C"/>
    <w:rsid w:val="008E72E6"/>
    <w:rsid w:val="008E793E"/>
    <w:rsid w:val="008F0FE0"/>
    <w:rsid w:val="008F1861"/>
    <w:rsid w:val="008F433F"/>
    <w:rsid w:val="008F5EA3"/>
    <w:rsid w:val="00900EE8"/>
    <w:rsid w:val="0090273B"/>
    <w:rsid w:val="00903003"/>
    <w:rsid w:val="00903339"/>
    <w:rsid w:val="009070F5"/>
    <w:rsid w:val="00907698"/>
    <w:rsid w:val="00907B11"/>
    <w:rsid w:val="00907D3F"/>
    <w:rsid w:val="00911484"/>
    <w:rsid w:val="009126A6"/>
    <w:rsid w:val="009134C1"/>
    <w:rsid w:val="00914A4E"/>
    <w:rsid w:val="009210AD"/>
    <w:rsid w:val="009250EB"/>
    <w:rsid w:val="00925259"/>
    <w:rsid w:val="00925FF1"/>
    <w:rsid w:val="00926EBF"/>
    <w:rsid w:val="00927499"/>
    <w:rsid w:val="00930B55"/>
    <w:rsid w:val="00930B6A"/>
    <w:rsid w:val="00933614"/>
    <w:rsid w:val="0093364F"/>
    <w:rsid w:val="00934865"/>
    <w:rsid w:val="00934873"/>
    <w:rsid w:val="0093494B"/>
    <w:rsid w:val="00935C19"/>
    <w:rsid w:val="00936527"/>
    <w:rsid w:val="009367DF"/>
    <w:rsid w:val="0093736F"/>
    <w:rsid w:val="009417A5"/>
    <w:rsid w:val="00942C47"/>
    <w:rsid w:val="00942D41"/>
    <w:rsid w:val="00943587"/>
    <w:rsid w:val="00944B86"/>
    <w:rsid w:val="00945C4A"/>
    <w:rsid w:val="00947168"/>
    <w:rsid w:val="009507A9"/>
    <w:rsid w:val="009512C1"/>
    <w:rsid w:val="009523EB"/>
    <w:rsid w:val="0095420F"/>
    <w:rsid w:val="0095600C"/>
    <w:rsid w:val="0096006C"/>
    <w:rsid w:val="00961A88"/>
    <w:rsid w:val="00961C4A"/>
    <w:rsid w:val="00962DAC"/>
    <w:rsid w:val="009639BA"/>
    <w:rsid w:val="00964F55"/>
    <w:rsid w:val="00965F9D"/>
    <w:rsid w:val="009665B5"/>
    <w:rsid w:val="00967BBF"/>
    <w:rsid w:val="009718B5"/>
    <w:rsid w:val="00971B5D"/>
    <w:rsid w:val="009746C2"/>
    <w:rsid w:val="0097590F"/>
    <w:rsid w:val="00975DA3"/>
    <w:rsid w:val="0097717D"/>
    <w:rsid w:val="00980783"/>
    <w:rsid w:val="0098085D"/>
    <w:rsid w:val="009811AE"/>
    <w:rsid w:val="00981E11"/>
    <w:rsid w:val="00982590"/>
    <w:rsid w:val="00982ED9"/>
    <w:rsid w:val="0098439B"/>
    <w:rsid w:val="00984A46"/>
    <w:rsid w:val="00985363"/>
    <w:rsid w:val="009856AF"/>
    <w:rsid w:val="0099046D"/>
    <w:rsid w:val="009939E2"/>
    <w:rsid w:val="00993ED9"/>
    <w:rsid w:val="00994C31"/>
    <w:rsid w:val="00994D22"/>
    <w:rsid w:val="00995748"/>
    <w:rsid w:val="00996707"/>
    <w:rsid w:val="009A09AF"/>
    <w:rsid w:val="009A3D6B"/>
    <w:rsid w:val="009A3F01"/>
    <w:rsid w:val="009A469C"/>
    <w:rsid w:val="009A4B3A"/>
    <w:rsid w:val="009A5A08"/>
    <w:rsid w:val="009A6179"/>
    <w:rsid w:val="009A6C1B"/>
    <w:rsid w:val="009B0AE6"/>
    <w:rsid w:val="009B29E7"/>
    <w:rsid w:val="009B347D"/>
    <w:rsid w:val="009B4952"/>
    <w:rsid w:val="009B4AA8"/>
    <w:rsid w:val="009B4FC6"/>
    <w:rsid w:val="009C16D4"/>
    <w:rsid w:val="009C308A"/>
    <w:rsid w:val="009C3772"/>
    <w:rsid w:val="009C3A7B"/>
    <w:rsid w:val="009C3D8C"/>
    <w:rsid w:val="009C6D76"/>
    <w:rsid w:val="009C7482"/>
    <w:rsid w:val="009C7E2D"/>
    <w:rsid w:val="009D1F05"/>
    <w:rsid w:val="009D42C8"/>
    <w:rsid w:val="009D5F83"/>
    <w:rsid w:val="009D6CCB"/>
    <w:rsid w:val="009D7224"/>
    <w:rsid w:val="009E33E0"/>
    <w:rsid w:val="009E35C5"/>
    <w:rsid w:val="009E562B"/>
    <w:rsid w:val="009E5E14"/>
    <w:rsid w:val="009E7887"/>
    <w:rsid w:val="009E7AB3"/>
    <w:rsid w:val="009F00A0"/>
    <w:rsid w:val="009F06C6"/>
    <w:rsid w:val="009F3DB1"/>
    <w:rsid w:val="009F615F"/>
    <w:rsid w:val="009F6A1A"/>
    <w:rsid w:val="009F6AC0"/>
    <w:rsid w:val="00A02A46"/>
    <w:rsid w:val="00A03495"/>
    <w:rsid w:val="00A0351B"/>
    <w:rsid w:val="00A05A12"/>
    <w:rsid w:val="00A07216"/>
    <w:rsid w:val="00A07A2F"/>
    <w:rsid w:val="00A07C36"/>
    <w:rsid w:val="00A127D8"/>
    <w:rsid w:val="00A17FC0"/>
    <w:rsid w:val="00A20CD5"/>
    <w:rsid w:val="00A21058"/>
    <w:rsid w:val="00A2226F"/>
    <w:rsid w:val="00A227D0"/>
    <w:rsid w:val="00A234C0"/>
    <w:rsid w:val="00A26640"/>
    <w:rsid w:val="00A338B2"/>
    <w:rsid w:val="00A33CDF"/>
    <w:rsid w:val="00A34997"/>
    <w:rsid w:val="00A34AE8"/>
    <w:rsid w:val="00A354AA"/>
    <w:rsid w:val="00A405AF"/>
    <w:rsid w:val="00A41B5F"/>
    <w:rsid w:val="00A41DA2"/>
    <w:rsid w:val="00A43C5B"/>
    <w:rsid w:val="00A457B7"/>
    <w:rsid w:val="00A474AE"/>
    <w:rsid w:val="00A4793F"/>
    <w:rsid w:val="00A51ED8"/>
    <w:rsid w:val="00A525AF"/>
    <w:rsid w:val="00A53170"/>
    <w:rsid w:val="00A56101"/>
    <w:rsid w:val="00A563FA"/>
    <w:rsid w:val="00A5660A"/>
    <w:rsid w:val="00A627FC"/>
    <w:rsid w:val="00A62E67"/>
    <w:rsid w:val="00A63CEC"/>
    <w:rsid w:val="00A64BE6"/>
    <w:rsid w:val="00A64D17"/>
    <w:rsid w:val="00A64EAA"/>
    <w:rsid w:val="00A66F34"/>
    <w:rsid w:val="00A70321"/>
    <w:rsid w:val="00A764C9"/>
    <w:rsid w:val="00A76B3C"/>
    <w:rsid w:val="00A76CED"/>
    <w:rsid w:val="00A81092"/>
    <w:rsid w:val="00A82F1A"/>
    <w:rsid w:val="00A85A91"/>
    <w:rsid w:val="00A85FBF"/>
    <w:rsid w:val="00A86B51"/>
    <w:rsid w:val="00A9087C"/>
    <w:rsid w:val="00A945F8"/>
    <w:rsid w:val="00A9567B"/>
    <w:rsid w:val="00A95702"/>
    <w:rsid w:val="00A95E5B"/>
    <w:rsid w:val="00A965A8"/>
    <w:rsid w:val="00A97A1B"/>
    <w:rsid w:val="00AA3F98"/>
    <w:rsid w:val="00AA4CBE"/>
    <w:rsid w:val="00AA54C9"/>
    <w:rsid w:val="00AA5ABB"/>
    <w:rsid w:val="00AA5B09"/>
    <w:rsid w:val="00AA69CA"/>
    <w:rsid w:val="00AA6BA9"/>
    <w:rsid w:val="00AB0525"/>
    <w:rsid w:val="00AB0755"/>
    <w:rsid w:val="00AB13FE"/>
    <w:rsid w:val="00AB2136"/>
    <w:rsid w:val="00AB2243"/>
    <w:rsid w:val="00AB241B"/>
    <w:rsid w:val="00AB39A8"/>
    <w:rsid w:val="00AB3BF9"/>
    <w:rsid w:val="00AC2DAD"/>
    <w:rsid w:val="00AC5ADC"/>
    <w:rsid w:val="00AD08AE"/>
    <w:rsid w:val="00AD17A3"/>
    <w:rsid w:val="00AD40AB"/>
    <w:rsid w:val="00AD5198"/>
    <w:rsid w:val="00AD5E40"/>
    <w:rsid w:val="00AD7B6E"/>
    <w:rsid w:val="00AE3E2F"/>
    <w:rsid w:val="00AE4D3E"/>
    <w:rsid w:val="00AE72EA"/>
    <w:rsid w:val="00AE73EC"/>
    <w:rsid w:val="00AE7651"/>
    <w:rsid w:val="00AE77D3"/>
    <w:rsid w:val="00AF1543"/>
    <w:rsid w:val="00AF1C81"/>
    <w:rsid w:val="00AF1F15"/>
    <w:rsid w:val="00AF2A3A"/>
    <w:rsid w:val="00AF31EC"/>
    <w:rsid w:val="00AF3BBF"/>
    <w:rsid w:val="00AF51CB"/>
    <w:rsid w:val="00AF6A9A"/>
    <w:rsid w:val="00B00E8C"/>
    <w:rsid w:val="00B01063"/>
    <w:rsid w:val="00B041A7"/>
    <w:rsid w:val="00B05558"/>
    <w:rsid w:val="00B05C6F"/>
    <w:rsid w:val="00B0748B"/>
    <w:rsid w:val="00B07C42"/>
    <w:rsid w:val="00B13749"/>
    <w:rsid w:val="00B14662"/>
    <w:rsid w:val="00B1466E"/>
    <w:rsid w:val="00B15F0F"/>
    <w:rsid w:val="00B16C8C"/>
    <w:rsid w:val="00B17E4D"/>
    <w:rsid w:val="00B17F21"/>
    <w:rsid w:val="00B20828"/>
    <w:rsid w:val="00B21722"/>
    <w:rsid w:val="00B24E10"/>
    <w:rsid w:val="00B24ED9"/>
    <w:rsid w:val="00B254F5"/>
    <w:rsid w:val="00B26FEC"/>
    <w:rsid w:val="00B274AC"/>
    <w:rsid w:val="00B304E8"/>
    <w:rsid w:val="00B326F0"/>
    <w:rsid w:val="00B34AB2"/>
    <w:rsid w:val="00B37B27"/>
    <w:rsid w:val="00B37EC6"/>
    <w:rsid w:val="00B40393"/>
    <w:rsid w:val="00B415DC"/>
    <w:rsid w:val="00B416D3"/>
    <w:rsid w:val="00B44603"/>
    <w:rsid w:val="00B44C27"/>
    <w:rsid w:val="00B44C6C"/>
    <w:rsid w:val="00B4505E"/>
    <w:rsid w:val="00B47C3D"/>
    <w:rsid w:val="00B47E0E"/>
    <w:rsid w:val="00B50BD4"/>
    <w:rsid w:val="00B5164C"/>
    <w:rsid w:val="00B542F6"/>
    <w:rsid w:val="00B54EF0"/>
    <w:rsid w:val="00B5788C"/>
    <w:rsid w:val="00B618EB"/>
    <w:rsid w:val="00B62331"/>
    <w:rsid w:val="00B631C8"/>
    <w:rsid w:val="00B64CB2"/>
    <w:rsid w:val="00B659D6"/>
    <w:rsid w:val="00B67DA5"/>
    <w:rsid w:val="00B7038C"/>
    <w:rsid w:val="00B70456"/>
    <w:rsid w:val="00B704CF"/>
    <w:rsid w:val="00B737D4"/>
    <w:rsid w:val="00B7574E"/>
    <w:rsid w:val="00B77577"/>
    <w:rsid w:val="00B77AD9"/>
    <w:rsid w:val="00B80898"/>
    <w:rsid w:val="00B80DAC"/>
    <w:rsid w:val="00B8116F"/>
    <w:rsid w:val="00B82379"/>
    <w:rsid w:val="00B82430"/>
    <w:rsid w:val="00B8269C"/>
    <w:rsid w:val="00B82E32"/>
    <w:rsid w:val="00B83848"/>
    <w:rsid w:val="00B84296"/>
    <w:rsid w:val="00B92EA7"/>
    <w:rsid w:val="00B94A8C"/>
    <w:rsid w:val="00B960FA"/>
    <w:rsid w:val="00B973BC"/>
    <w:rsid w:val="00BA0498"/>
    <w:rsid w:val="00BA3972"/>
    <w:rsid w:val="00BA4E52"/>
    <w:rsid w:val="00BA58C9"/>
    <w:rsid w:val="00BA5EDF"/>
    <w:rsid w:val="00BA7A2B"/>
    <w:rsid w:val="00BB085C"/>
    <w:rsid w:val="00BB1B9C"/>
    <w:rsid w:val="00BB362A"/>
    <w:rsid w:val="00BB373B"/>
    <w:rsid w:val="00BB43B2"/>
    <w:rsid w:val="00BB5A4B"/>
    <w:rsid w:val="00BB6A9A"/>
    <w:rsid w:val="00BB79EC"/>
    <w:rsid w:val="00BC0885"/>
    <w:rsid w:val="00BC3B85"/>
    <w:rsid w:val="00BD0B70"/>
    <w:rsid w:val="00BD146C"/>
    <w:rsid w:val="00BD15F8"/>
    <w:rsid w:val="00BD163E"/>
    <w:rsid w:val="00BD2C72"/>
    <w:rsid w:val="00BD3393"/>
    <w:rsid w:val="00BD3F79"/>
    <w:rsid w:val="00BD40BE"/>
    <w:rsid w:val="00BD4D67"/>
    <w:rsid w:val="00BD6E5C"/>
    <w:rsid w:val="00BD7C9A"/>
    <w:rsid w:val="00BE0768"/>
    <w:rsid w:val="00BE08C4"/>
    <w:rsid w:val="00BE0C64"/>
    <w:rsid w:val="00BE245D"/>
    <w:rsid w:val="00BE3857"/>
    <w:rsid w:val="00BE4764"/>
    <w:rsid w:val="00BE5154"/>
    <w:rsid w:val="00BE5291"/>
    <w:rsid w:val="00BE53F6"/>
    <w:rsid w:val="00BE684E"/>
    <w:rsid w:val="00BE6F4F"/>
    <w:rsid w:val="00BE77C3"/>
    <w:rsid w:val="00BF13EF"/>
    <w:rsid w:val="00BF2E2A"/>
    <w:rsid w:val="00BF4D09"/>
    <w:rsid w:val="00BF7733"/>
    <w:rsid w:val="00C047F9"/>
    <w:rsid w:val="00C0495C"/>
    <w:rsid w:val="00C05018"/>
    <w:rsid w:val="00C05C54"/>
    <w:rsid w:val="00C05E2E"/>
    <w:rsid w:val="00C067C9"/>
    <w:rsid w:val="00C07894"/>
    <w:rsid w:val="00C1132A"/>
    <w:rsid w:val="00C12CFC"/>
    <w:rsid w:val="00C12FF5"/>
    <w:rsid w:val="00C144FD"/>
    <w:rsid w:val="00C15965"/>
    <w:rsid w:val="00C15E67"/>
    <w:rsid w:val="00C1753F"/>
    <w:rsid w:val="00C223FC"/>
    <w:rsid w:val="00C233C7"/>
    <w:rsid w:val="00C248A9"/>
    <w:rsid w:val="00C24C5D"/>
    <w:rsid w:val="00C270B6"/>
    <w:rsid w:val="00C27467"/>
    <w:rsid w:val="00C27736"/>
    <w:rsid w:val="00C31C2D"/>
    <w:rsid w:val="00C32C50"/>
    <w:rsid w:val="00C32E50"/>
    <w:rsid w:val="00C3402E"/>
    <w:rsid w:val="00C34098"/>
    <w:rsid w:val="00C34426"/>
    <w:rsid w:val="00C34DE9"/>
    <w:rsid w:val="00C34F1F"/>
    <w:rsid w:val="00C37F39"/>
    <w:rsid w:val="00C42434"/>
    <w:rsid w:val="00C430BF"/>
    <w:rsid w:val="00C437D3"/>
    <w:rsid w:val="00C45074"/>
    <w:rsid w:val="00C4516D"/>
    <w:rsid w:val="00C4652C"/>
    <w:rsid w:val="00C468A9"/>
    <w:rsid w:val="00C46B42"/>
    <w:rsid w:val="00C46F40"/>
    <w:rsid w:val="00C516DA"/>
    <w:rsid w:val="00C516E8"/>
    <w:rsid w:val="00C53268"/>
    <w:rsid w:val="00C56001"/>
    <w:rsid w:val="00C564CD"/>
    <w:rsid w:val="00C606CF"/>
    <w:rsid w:val="00C607DE"/>
    <w:rsid w:val="00C61B61"/>
    <w:rsid w:val="00C623A4"/>
    <w:rsid w:val="00C625B8"/>
    <w:rsid w:val="00C62E12"/>
    <w:rsid w:val="00C64BEC"/>
    <w:rsid w:val="00C67D17"/>
    <w:rsid w:val="00C703EC"/>
    <w:rsid w:val="00C720B3"/>
    <w:rsid w:val="00C73542"/>
    <w:rsid w:val="00C76699"/>
    <w:rsid w:val="00C77927"/>
    <w:rsid w:val="00C80537"/>
    <w:rsid w:val="00C825DE"/>
    <w:rsid w:val="00C83A3F"/>
    <w:rsid w:val="00C83F56"/>
    <w:rsid w:val="00C8466D"/>
    <w:rsid w:val="00C86951"/>
    <w:rsid w:val="00C87F17"/>
    <w:rsid w:val="00C90868"/>
    <w:rsid w:val="00C90A7F"/>
    <w:rsid w:val="00C91E3B"/>
    <w:rsid w:val="00C91EE9"/>
    <w:rsid w:val="00C93E64"/>
    <w:rsid w:val="00C9463C"/>
    <w:rsid w:val="00C96295"/>
    <w:rsid w:val="00C96B05"/>
    <w:rsid w:val="00C97127"/>
    <w:rsid w:val="00CA00E4"/>
    <w:rsid w:val="00CA050D"/>
    <w:rsid w:val="00CA0A36"/>
    <w:rsid w:val="00CA2148"/>
    <w:rsid w:val="00CA3812"/>
    <w:rsid w:val="00CA5205"/>
    <w:rsid w:val="00CA6FBB"/>
    <w:rsid w:val="00CA79DB"/>
    <w:rsid w:val="00CB0F06"/>
    <w:rsid w:val="00CB1DFD"/>
    <w:rsid w:val="00CB5BF3"/>
    <w:rsid w:val="00CB6752"/>
    <w:rsid w:val="00CB7A7C"/>
    <w:rsid w:val="00CB7D51"/>
    <w:rsid w:val="00CC1731"/>
    <w:rsid w:val="00CC2AC0"/>
    <w:rsid w:val="00CC581B"/>
    <w:rsid w:val="00CC6049"/>
    <w:rsid w:val="00CD158D"/>
    <w:rsid w:val="00CD214A"/>
    <w:rsid w:val="00CD26B8"/>
    <w:rsid w:val="00CD26E8"/>
    <w:rsid w:val="00CD38B3"/>
    <w:rsid w:val="00CD697D"/>
    <w:rsid w:val="00CE00C2"/>
    <w:rsid w:val="00CE12C5"/>
    <w:rsid w:val="00CE7758"/>
    <w:rsid w:val="00CE7DA8"/>
    <w:rsid w:val="00CF10D8"/>
    <w:rsid w:val="00CF32D0"/>
    <w:rsid w:val="00CF3D89"/>
    <w:rsid w:val="00CF4811"/>
    <w:rsid w:val="00CF483F"/>
    <w:rsid w:val="00CF4BF5"/>
    <w:rsid w:val="00CF733B"/>
    <w:rsid w:val="00D029F5"/>
    <w:rsid w:val="00D03867"/>
    <w:rsid w:val="00D04B3A"/>
    <w:rsid w:val="00D06FB8"/>
    <w:rsid w:val="00D06FE0"/>
    <w:rsid w:val="00D07B68"/>
    <w:rsid w:val="00D100C1"/>
    <w:rsid w:val="00D10562"/>
    <w:rsid w:val="00D10ACA"/>
    <w:rsid w:val="00D1239D"/>
    <w:rsid w:val="00D139AB"/>
    <w:rsid w:val="00D13C73"/>
    <w:rsid w:val="00D14139"/>
    <w:rsid w:val="00D153B5"/>
    <w:rsid w:val="00D2033C"/>
    <w:rsid w:val="00D2274C"/>
    <w:rsid w:val="00D22EEB"/>
    <w:rsid w:val="00D2363F"/>
    <w:rsid w:val="00D2374C"/>
    <w:rsid w:val="00D25F1B"/>
    <w:rsid w:val="00D263B9"/>
    <w:rsid w:val="00D27D86"/>
    <w:rsid w:val="00D30E0C"/>
    <w:rsid w:val="00D31FC3"/>
    <w:rsid w:val="00D32179"/>
    <w:rsid w:val="00D34CE9"/>
    <w:rsid w:val="00D41000"/>
    <w:rsid w:val="00D412C0"/>
    <w:rsid w:val="00D41D0A"/>
    <w:rsid w:val="00D43319"/>
    <w:rsid w:val="00D43767"/>
    <w:rsid w:val="00D43E66"/>
    <w:rsid w:val="00D44995"/>
    <w:rsid w:val="00D453F8"/>
    <w:rsid w:val="00D47DB4"/>
    <w:rsid w:val="00D5041A"/>
    <w:rsid w:val="00D5259B"/>
    <w:rsid w:val="00D52E0C"/>
    <w:rsid w:val="00D55FAA"/>
    <w:rsid w:val="00D565BA"/>
    <w:rsid w:val="00D6064D"/>
    <w:rsid w:val="00D614B8"/>
    <w:rsid w:val="00D626CB"/>
    <w:rsid w:val="00D62C7E"/>
    <w:rsid w:val="00D635D1"/>
    <w:rsid w:val="00D654F2"/>
    <w:rsid w:val="00D65EC5"/>
    <w:rsid w:val="00D66DEE"/>
    <w:rsid w:val="00D71D81"/>
    <w:rsid w:val="00D73D55"/>
    <w:rsid w:val="00D7736F"/>
    <w:rsid w:val="00D80B2C"/>
    <w:rsid w:val="00D84507"/>
    <w:rsid w:val="00D85378"/>
    <w:rsid w:val="00D92908"/>
    <w:rsid w:val="00D97D2F"/>
    <w:rsid w:val="00DA358C"/>
    <w:rsid w:val="00DA3F8F"/>
    <w:rsid w:val="00DA586C"/>
    <w:rsid w:val="00DA628C"/>
    <w:rsid w:val="00DB148B"/>
    <w:rsid w:val="00DB35A6"/>
    <w:rsid w:val="00DB454E"/>
    <w:rsid w:val="00DB5098"/>
    <w:rsid w:val="00DB5568"/>
    <w:rsid w:val="00DB63A3"/>
    <w:rsid w:val="00DB724D"/>
    <w:rsid w:val="00DC0457"/>
    <w:rsid w:val="00DC12DA"/>
    <w:rsid w:val="00DC4D7B"/>
    <w:rsid w:val="00DC53ED"/>
    <w:rsid w:val="00DC5FDF"/>
    <w:rsid w:val="00DC6371"/>
    <w:rsid w:val="00DC74E3"/>
    <w:rsid w:val="00DC75A1"/>
    <w:rsid w:val="00DC7E50"/>
    <w:rsid w:val="00DC7F42"/>
    <w:rsid w:val="00DD0422"/>
    <w:rsid w:val="00DD355D"/>
    <w:rsid w:val="00DD4F0E"/>
    <w:rsid w:val="00DD5938"/>
    <w:rsid w:val="00DE02BF"/>
    <w:rsid w:val="00DE0332"/>
    <w:rsid w:val="00DE175E"/>
    <w:rsid w:val="00DE24E1"/>
    <w:rsid w:val="00DE25D8"/>
    <w:rsid w:val="00DE3CA2"/>
    <w:rsid w:val="00DF0DE5"/>
    <w:rsid w:val="00DF4774"/>
    <w:rsid w:val="00DF4A86"/>
    <w:rsid w:val="00E00EAF"/>
    <w:rsid w:val="00E038FD"/>
    <w:rsid w:val="00E03C6F"/>
    <w:rsid w:val="00E042A0"/>
    <w:rsid w:val="00E04485"/>
    <w:rsid w:val="00E079C8"/>
    <w:rsid w:val="00E07DC1"/>
    <w:rsid w:val="00E10203"/>
    <w:rsid w:val="00E121A8"/>
    <w:rsid w:val="00E133B9"/>
    <w:rsid w:val="00E14042"/>
    <w:rsid w:val="00E14550"/>
    <w:rsid w:val="00E146A0"/>
    <w:rsid w:val="00E16C52"/>
    <w:rsid w:val="00E177F2"/>
    <w:rsid w:val="00E17D75"/>
    <w:rsid w:val="00E20470"/>
    <w:rsid w:val="00E21531"/>
    <w:rsid w:val="00E242C5"/>
    <w:rsid w:val="00E24EC6"/>
    <w:rsid w:val="00E258F4"/>
    <w:rsid w:val="00E25B1B"/>
    <w:rsid w:val="00E25EDD"/>
    <w:rsid w:val="00E2787A"/>
    <w:rsid w:val="00E27F18"/>
    <w:rsid w:val="00E322DA"/>
    <w:rsid w:val="00E33BCB"/>
    <w:rsid w:val="00E35E62"/>
    <w:rsid w:val="00E36055"/>
    <w:rsid w:val="00E371C1"/>
    <w:rsid w:val="00E374B7"/>
    <w:rsid w:val="00E375E6"/>
    <w:rsid w:val="00E41891"/>
    <w:rsid w:val="00E41A98"/>
    <w:rsid w:val="00E4308E"/>
    <w:rsid w:val="00E55182"/>
    <w:rsid w:val="00E5716D"/>
    <w:rsid w:val="00E5784F"/>
    <w:rsid w:val="00E603D8"/>
    <w:rsid w:val="00E60FBD"/>
    <w:rsid w:val="00E63BB1"/>
    <w:rsid w:val="00E63D81"/>
    <w:rsid w:val="00E644DF"/>
    <w:rsid w:val="00E66D64"/>
    <w:rsid w:val="00E66FB1"/>
    <w:rsid w:val="00E67C6F"/>
    <w:rsid w:val="00E70D33"/>
    <w:rsid w:val="00E71892"/>
    <w:rsid w:val="00E72987"/>
    <w:rsid w:val="00E72CA6"/>
    <w:rsid w:val="00E73943"/>
    <w:rsid w:val="00E74093"/>
    <w:rsid w:val="00E7414D"/>
    <w:rsid w:val="00E7642B"/>
    <w:rsid w:val="00E76C80"/>
    <w:rsid w:val="00E771A2"/>
    <w:rsid w:val="00E778E9"/>
    <w:rsid w:val="00E81C25"/>
    <w:rsid w:val="00E83F4D"/>
    <w:rsid w:val="00E849F0"/>
    <w:rsid w:val="00E857F9"/>
    <w:rsid w:val="00E85B06"/>
    <w:rsid w:val="00E862DC"/>
    <w:rsid w:val="00E87867"/>
    <w:rsid w:val="00E90BBA"/>
    <w:rsid w:val="00E92782"/>
    <w:rsid w:val="00E9483E"/>
    <w:rsid w:val="00E94C82"/>
    <w:rsid w:val="00E95033"/>
    <w:rsid w:val="00E975A6"/>
    <w:rsid w:val="00EA06B3"/>
    <w:rsid w:val="00EA12C4"/>
    <w:rsid w:val="00EA246C"/>
    <w:rsid w:val="00EA2990"/>
    <w:rsid w:val="00EA2CFE"/>
    <w:rsid w:val="00EA4E0F"/>
    <w:rsid w:val="00EA5D9C"/>
    <w:rsid w:val="00EA6799"/>
    <w:rsid w:val="00EA792A"/>
    <w:rsid w:val="00EA7A5F"/>
    <w:rsid w:val="00EB1024"/>
    <w:rsid w:val="00EB4786"/>
    <w:rsid w:val="00EC02CD"/>
    <w:rsid w:val="00EC1853"/>
    <w:rsid w:val="00EC2E21"/>
    <w:rsid w:val="00EC3F28"/>
    <w:rsid w:val="00EC4118"/>
    <w:rsid w:val="00EC48C1"/>
    <w:rsid w:val="00ED1866"/>
    <w:rsid w:val="00ED1B0D"/>
    <w:rsid w:val="00ED2E47"/>
    <w:rsid w:val="00ED30D0"/>
    <w:rsid w:val="00ED3D55"/>
    <w:rsid w:val="00EE1200"/>
    <w:rsid w:val="00EE1588"/>
    <w:rsid w:val="00EE1F63"/>
    <w:rsid w:val="00EE2DCE"/>
    <w:rsid w:val="00EE3A1A"/>
    <w:rsid w:val="00EE3DAD"/>
    <w:rsid w:val="00EE41B7"/>
    <w:rsid w:val="00EE5533"/>
    <w:rsid w:val="00EE6445"/>
    <w:rsid w:val="00EE7E9E"/>
    <w:rsid w:val="00EF150F"/>
    <w:rsid w:val="00EF1E39"/>
    <w:rsid w:val="00EF3693"/>
    <w:rsid w:val="00EF38BB"/>
    <w:rsid w:val="00EF5BFD"/>
    <w:rsid w:val="00EF5FF6"/>
    <w:rsid w:val="00EF6783"/>
    <w:rsid w:val="00EF7F62"/>
    <w:rsid w:val="00F00BC3"/>
    <w:rsid w:val="00F052E6"/>
    <w:rsid w:val="00F054BC"/>
    <w:rsid w:val="00F05E01"/>
    <w:rsid w:val="00F06F51"/>
    <w:rsid w:val="00F0713A"/>
    <w:rsid w:val="00F07A90"/>
    <w:rsid w:val="00F07D82"/>
    <w:rsid w:val="00F10770"/>
    <w:rsid w:val="00F107FD"/>
    <w:rsid w:val="00F127BD"/>
    <w:rsid w:val="00F12875"/>
    <w:rsid w:val="00F172FE"/>
    <w:rsid w:val="00F17C44"/>
    <w:rsid w:val="00F20F0E"/>
    <w:rsid w:val="00F21BBC"/>
    <w:rsid w:val="00F21DCB"/>
    <w:rsid w:val="00F22520"/>
    <w:rsid w:val="00F246F1"/>
    <w:rsid w:val="00F24C2F"/>
    <w:rsid w:val="00F2546A"/>
    <w:rsid w:val="00F279B1"/>
    <w:rsid w:val="00F32CB0"/>
    <w:rsid w:val="00F331E0"/>
    <w:rsid w:val="00F33956"/>
    <w:rsid w:val="00F33FB2"/>
    <w:rsid w:val="00F34976"/>
    <w:rsid w:val="00F3593A"/>
    <w:rsid w:val="00F3654D"/>
    <w:rsid w:val="00F36B15"/>
    <w:rsid w:val="00F36E3C"/>
    <w:rsid w:val="00F40ED3"/>
    <w:rsid w:val="00F44247"/>
    <w:rsid w:val="00F46689"/>
    <w:rsid w:val="00F508F8"/>
    <w:rsid w:val="00F524B4"/>
    <w:rsid w:val="00F54E80"/>
    <w:rsid w:val="00F61343"/>
    <w:rsid w:val="00F62F3B"/>
    <w:rsid w:val="00F63262"/>
    <w:rsid w:val="00F635C3"/>
    <w:rsid w:val="00F63D76"/>
    <w:rsid w:val="00F65386"/>
    <w:rsid w:val="00F66352"/>
    <w:rsid w:val="00F66606"/>
    <w:rsid w:val="00F66F86"/>
    <w:rsid w:val="00F70173"/>
    <w:rsid w:val="00F70382"/>
    <w:rsid w:val="00F72731"/>
    <w:rsid w:val="00F77B06"/>
    <w:rsid w:val="00F800D4"/>
    <w:rsid w:val="00F801C9"/>
    <w:rsid w:val="00F806CD"/>
    <w:rsid w:val="00F817CA"/>
    <w:rsid w:val="00F81804"/>
    <w:rsid w:val="00F81D09"/>
    <w:rsid w:val="00F826BE"/>
    <w:rsid w:val="00F86488"/>
    <w:rsid w:val="00F907A7"/>
    <w:rsid w:val="00F90ABF"/>
    <w:rsid w:val="00F91256"/>
    <w:rsid w:val="00F9214B"/>
    <w:rsid w:val="00F95E52"/>
    <w:rsid w:val="00F964E8"/>
    <w:rsid w:val="00F96B52"/>
    <w:rsid w:val="00FA1E65"/>
    <w:rsid w:val="00FA2302"/>
    <w:rsid w:val="00FA5817"/>
    <w:rsid w:val="00FA61B4"/>
    <w:rsid w:val="00FA6F71"/>
    <w:rsid w:val="00FB12FB"/>
    <w:rsid w:val="00FB3251"/>
    <w:rsid w:val="00FB4531"/>
    <w:rsid w:val="00FB5F24"/>
    <w:rsid w:val="00FB6666"/>
    <w:rsid w:val="00FB7367"/>
    <w:rsid w:val="00FB7DA0"/>
    <w:rsid w:val="00FC0656"/>
    <w:rsid w:val="00FC1661"/>
    <w:rsid w:val="00FC2BA2"/>
    <w:rsid w:val="00FC34F1"/>
    <w:rsid w:val="00FC3ADB"/>
    <w:rsid w:val="00FC3F7E"/>
    <w:rsid w:val="00FC4D7E"/>
    <w:rsid w:val="00FC5508"/>
    <w:rsid w:val="00FC5AF3"/>
    <w:rsid w:val="00FC68F1"/>
    <w:rsid w:val="00FD3D88"/>
    <w:rsid w:val="00FD47C2"/>
    <w:rsid w:val="00FD49E1"/>
    <w:rsid w:val="00FD50DA"/>
    <w:rsid w:val="00FD6026"/>
    <w:rsid w:val="00FE17A8"/>
    <w:rsid w:val="00FE1C83"/>
    <w:rsid w:val="00FE49E0"/>
    <w:rsid w:val="00FE5B5A"/>
    <w:rsid w:val="00FE63C9"/>
    <w:rsid w:val="00FE6D0C"/>
    <w:rsid w:val="00FE78A2"/>
    <w:rsid w:val="00FF04DE"/>
    <w:rsid w:val="00FF1521"/>
    <w:rsid w:val="00FF1DA5"/>
    <w:rsid w:val="00FF6168"/>
    <w:rsid w:val="00FF6852"/>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20970"/>
  <w14:defaultImageDpi w14:val="32767"/>
  <w15:chartTrackingRefBased/>
  <w15:docId w15:val="{F990E8D0-103F-40C6-A6E6-AB326E397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qFormat="1"/>
  </w:latentStyles>
  <w:style w:type="paragraph" w:default="1" w:styleId="a1">
    <w:name w:val="Normal"/>
    <w:qFormat/>
    <w:rsid w:val="00E07DC1"/>
    <w:pPr>
      <w:widowControl w:val="0"/>
      <w:ind w:firstLineChars="200" w:firstLine="200"/>
      <w:jc w:val="both"/>
    </w:pPr>
    <w:rPr>
      <w:rFonts w:eastAsia="宋体"/>
      <w:sz w:val="21"/>
      <w:szCs w:val="21"/>
    </w:rPr>
  </w:style>
  <w:style w:type="paragraph" w:styleId="1">
    <w:name w:val="heading 1"/>
    <w:basedOn w:val="a1"/>
    <w:next w:val="a1"/>
    <w:link w:val="10"/>
    <w:qFormat/>
    <w:rsid w:val="003D185C"/>
    <w:pPr>
      <w:keepNext/>
      <w:keepLines/>
      <w:numPr>
        <w:numId w:val="1"/>
      </w:numPr>
      <w:spacing w:before="480" w:after="480" w:line="360" w:lineRule="auto"/>
      <w:jc w:val="center"/>
      <w:outlineLvl w:val="0"/>
    </w:pPr>
    <w:rPr>
      <w:rFonts w:ascii="Arial" w:hAnsi="Arial"/>
      <w:b/>
      <w:bCs/>
      <w:kern w:val="44"/>
      <w:sz w:val="32"/>
      <w:szCs w:val="32"/>
    </w:rPr>
  </w:style>
  <w:style w:type="paragraph" w:styleId="2">
    <w:name w:val="heading 2"/>
    <w:basedOn w:val="a1"/>
    <w:next w:val="a1"/>
    <w:link w:val="21"/>
    <w:qFormat/>
    <w:rsid w:val="00625BC8"/>
    <w:pPr>
      <w:keepNext/>
      <w:keepLines/>
      <w:numPr>
        <w:ilvl w:val="1"/>
        <w:numId w:val="1"/>
      </w:numPr>
      <w:tabs>
        <w:tab w:val="clear" w:pos="576"/>
      </w:tabs>
      <w:spacing w:before="160" w:after="160"/>
      <w:ind w:left="0" w:firstLine="200"/>
      <w:outlineLvl w:val="1"/>
    </w:pPr>
    <w:rPr>
      <w:rFonts w:ascii="Arial" w:hAnsi="Arial"/>
      <w:bCs/>
      <w:sz w:val="28"/>
      <w:szCs w:val="28"/>
    </w:rPr>
  </w:style>
  <w:style w:type="paragraph" w:styleId="3">
    <w:name w:val="heading 3"/>
    <w:basedOn w:val="a1"/>
    <w:next w:val="a1"/>
    <w:link w:val="30"/>
    <w:autoRedefine/>
    <w:qFormat/>
    <w:rsid w:val="003541EA"/>
    <w:pPr>
      <w:keepNext/>
      <w:keepLines/>
      <w:numPr>
        <w:ilvl w:val="2"/>
        <w:numId w:val="1"/>
      </w:numPr>
      <w:adjustRightInd w:val="0"/>
      <w:spacing w:before="120" w:after="120"/>
      <w:ind w:left="0" w:firstLine="420"/>
      <w:outlineLvl w:val="2"/>
    </w:pPr>
    <w:rPr>
      <w:rFonts w:ascii="Arial" w:hAnsi="Arial"/>
      <w:bCs/>
      <w:szCs w:val="32"/>
    </w:rPr>
  </w:style>
  <w:style w:type="paragraph" w:styleId="4">
    <w:name w:val="heading 4"/>
    <w:basedOn w:val="a1"/>
    <w:next w:val="a1"/>
    <w:link w:val="40"/>
    <w:qFormat/>
    <w:rsid w:val="008D1A56"/>
    <w:pPr>
      <w:keepNext/>
      <w:keepLines/>
      <w:numPr>
        <w:ilvl w:val="3"/>
        <w:numId w:val="1"/>
      </w:numPr>
      <w:adjustRightInd w:val="0"/>
      <w:spacing w:before="120" w:after="120" w:line="360" w:lineRule="auto"/>
      <w:ind w:left="0" w:firstLineChars="0" w:firstLine="0"/>
      <w:outlineLvl w:val="3"/>
    </w:pPr>
    <w:rPr>
      <w:rFonts w:ascii="Arial" w:hAnsi="Arial"/>
      <w:bCs/>
      <w:szCs w:val="28"/>
    </w:rPr>
  </w:style>
  <w:style w:type="paragraph" w:styleId="5">
    <w:name w:val="heading 5"/>
    <w:basedOn w:val="a1"/>
    <w:next w:val="a1"/>
    <w:link w:val="50"/>
    <w:qFormat/>
    <w:rsid w:val="003D185C"/>
    <w:pPr>
      <w:keepNext/>
      <w:keepLines/>
      <w:numPr>
        <w:ilvl w:val="4"/>
        <w:numId w:val="1"/>
      </w:numPr>
      <w:tabs>
        <w:tab w:val="left" w:pos="1008"/>
      </w:tabs>
      <w:spacing w:before="120" w:after="120" w:line="360" w:lineRule="auto"/>
      <w:outlineLvl w:val="4"/>
    </w:pPr>
    <w:rPr>
      <w:rFonts w:ascii="Arial" w:hAnsi="Arial"/>
      <w:b/>
      <w:bCs/>
      <w:sz w:val="28"/>
      <w:szCs w:val="28"/>
    </w:rPr>
  </w:style>
  <w:style w:type="paragraph" w:styleId="6">
    <w:name w:val="heading 6"/>
    <w:basedOn w:val="a1"/>
    <w:next w:val="a1"/>
    <w:link w:val="60"/>
    <w:qFormat/>
    <w:rsid w:val="003D185C"/>
    <w:pPr>
      <w:keepNext/>
      <w:keepLines/>
      <w:numPr>
        <w:ilvl w:val="5"/>
        <w:numId w:val="1"/>
      </w:numPr>
      <w:tabs>
        <w:tab w:val="left" w:pos="1152"/>
      </w:tabs>
      <w:spacing w:before="120" w:after="120" w:line="360" w:lineRule="auto"/>
      <w:outlineLvl w:val="5"/>
    </w:pPr>
    <w:rPr>
      <w:rFonts w:ascii="Arial" w:hAnsi="Arial"/>
      <w:b/>
      <w:bCs/>
      <w:szCs w:val="20"/>
    </w:rPr>
  </w:style>
  <w:style w:type="paragraph" w:styleId="7">
    <w:name w:val="heading 7"/>
    <w:basedOn w:val="a1"/>
    <w:next w:val="a1"/>
    <w:link w:val="70"/>
    <w:qFormat/>
    <w:rsid w:val="003D185C"/>
    <w:pPr>
      <w:keepNext/>
      <w:keepLines/>
      <w:numPr>
        <w:ilvl w:val="6"/>
        <w:numId w:val="1"/>
      </w:numPr>
      <w:tabs>
        <w:tab w:val="left" w:pos="1296"/>
      </w:tabs>
      <w:spacing w:before="240" w:after="64" w:line="320" w:lineRule="auto"/>
      <w:outlineLvl w:val="6"/>
    </w:pPr>
    <w:rPr>
      <w:rFonts w:ascii="Arial" w:hAnsi="Arial"/>
      <w:b/>
      <w:bCs/>
      <w:szCs w:val="20"/>
    </w:rPr>
  </w:style>
  <w:style w:type="paragraph" w:styleId="8">
    <w:name w:val="heading 8"/>
    <w:basedOn w:val="a1"/>
    <w:next w:val="a1"/>
    <w:link w:val="80"/>
    <w:qFormat/>
    <w:rsid w:val="003D185C"/>
    <w:pPr>
      <w:keepNext/>
      <w:keepLines/>
      <w:numPr>
        <w:ilvl w:val="7"/>
        <w:numId w:val="1"/>
      </w:numPr>
      <w:tabs>
        <w:tab w:val="left" w:pos="1440"/>
      </w:tabs>
      <w:spacing w:before="240" w:after="64" w:line="320" w:lineRule="auto"/>
      <w:outlineLvl w:val="7"/>
    </w:pPr>
    <w:rPr>
      <w:rFonts w:ascii="Arial" w:eastAsia="黑体" w:hAnsi="Arial"/>
      <w:szCs w:val="20"/>
    </w:rPr>
  </w:style>
  <w:style w:type="paragraph" w:styleId="9">
    <w:name w:val="heading 9"/>
    <w:basedOn w:val="a1"/>
    <w:next w:val="a1"/>
    <w:link w:val="90"/>
    <w:qFormat/>
    <w:rsid w:val="003D185C"/>
    <w:pPr>
      <w:keepNext/>
      <w:keepLines/>
      <w:numPr>
        <w:ilvl w:val="8"/>
        <w:numId w:val="1"/>
      </w:numPr>
      <w:tabs>
        <w:tab w:val="left" w:pos="1584"/>
      </w:tabs>
      <w:spacing w:before="240" w:after="64" w:line="320" w:lineRule="auto"/>
      <w:outlineLvl w:val="8"/>
    </w:pPr>
    <w:rPr>
      <w:rFonts w:ascii="Arial" w:eastAsia="黑体" w:hAnsi="Arial"/>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rsid w:val="003D185C"/>
    <w:rPr>
      <w:rFonts w:ascii="Arial" w:hAnsi="Arial"/>
      <w:b/>
      <w:bCs/>
      <w:kern w:val="44"/>
      <w:sz w:val="32"/>
      <w:szCs w:val="32"/>
    </w:rPr>
  </w:style>
  <w:style w:type="character" w:customStyle="1" w:styleId="21">
    <w:name w:val="标题 2 字符"/>
    <w:basedOn w:val="a2"/>
    <w:link w:val="2"/>
    <w:rsid w:val="00625BC8"/>
    <w:rPr>
      <w:rFonts w:ascii="Arial" w:eastAsia="宋体" w:hAnsi="Arial"/>
      <w:bCs/>
      <w:sz w:val="28"/>
      <w:szCs w:val="28"/>
    </w:rPr>
  </w:style>
  <w:style w:type="paragraph" w:styleId="a5">
    <w:name w:val="caption"/>
    <w:basedOn w:val="a1"/>
    <w:next w:val="a1"/>
    <w:unhideWhenUsed/>
    <w:qFormat/>
    <w:rsid w:val="003460DE"/>
    <w:pPr>
      <w:spacing w:line="0" w:lineRule="atLeast"/>
      <w:jc w:val="center"/>
    </w:pPr>
    <w:rPr>
      <w:rFonts w:asciiTheme="majorHAnsi" w:eastAsia="黑体" w:hAnsiTheme="majorHAnsi" w:cstheme="majorBidi"/>
      <w:b/>
      <w:sz w:val="18"/>
      <w:szCs w:val="32"/>
    </w:rPr>
  </w:style>
  <w:style w:type="character" w:customStyle="1" w:styleId="40">
    <w:name w:val="标题 4 字符"/>
    <w:basedOn w:val="a2"/>
    <w:link w:val="4"/>
    <w:rsid w:val="008D1A56"/>
    <w:rPr>
      <w:rFonts w:ascii="Arial" w:hAnsi="Arial"/>
      <w:bCs/>
      <w:sz w:val="21"/>
      <w:szCs w:val="28"/>
    </w:rPr>
  </w:style>
  <w:style w:type="character" w:customStyle="1" w:styleId="60">
    <w:name w:val="标题 6 字符"/>
    <w:basedOn w:val="a2"/>
    <w:link w:val="6"/>
    <w:rsid w:val="003D185C"/>
    <w:rPr>
      <w:rFonts w:ascii="Arial" w:hAnsi="Arial"/>
      <w:b/>
      <w:bCs/>
      <w:sz w:val="21"/>
      <w:szCs w:val="20"/>
    </w:rPr>
  </w:style>
  <w:style w:type="character" w:customStyle="1" w:styleId="70">
    <w:name w:val="标题 7 字符"/>
    <w:basedOn w:val="a2"/>
    <w:link w:val="7"/>
    <w:rsid w:val="003D185C"/>
    <w:rPr>
      <w:rFonts w:ascii="Arial" w:hAnsi="Arial"/>
      <w:b/>
      <w:bCs/>
      <w:sz w:val="21"/>
      <w:szCs w:val="20"/>
    </w:rPr>
  </w:style>
  <w:style w:type="character" w:customStyle="1" w:styleId="80">
    <w:name w:val="标题 8 字符"/>
    <w:basedOn w:val="a2"/>
    <w:link w:val="8"/>
    <w:rsid w:val="003D185C"/>
    <w:rPr>
      <w:rFonts w:ascii="Arial" w:eastAsia="黑体" w:hAnsi="Arial"/>
      <w:sz w:val="21"/>
      <w:szCs w:val="20"/>
    </w:rPr>
  </w:style>
  <w:style w:type="character" w:customStyle="1" w:styleId="90">
    <w:name w:val="标题 9 字符"/>
    <w:basedOn w:val="a2"/>
    <w:link w:val="9"/>
    <w:rsid w:val="003D185C"/>
    <w:rPr>
      <w:rFonts w:ascii="Arial" w:eastAsia="黑体" w:hAnsi="Arial"/>
      <w:sz w:val="21"/>
      <w:szCs w:val="20"/>
    </w:rPr>
  </w:style>
  <w:style w:type="paragraph" w:customStyle="1" w:styleId="a6">
    <w:name w:val="源程序"/>
    <w:basedOn w:val="a1"/>
    <w:link w:val="CharChar"/>
    <w:rsid w:val="00FE1C83"/>
    <w:pPr>
      <w:pBdr>
        <w:top w:val="single" w:sz="8" w:space="1" w:color="auto"/>
        <w:left w:val="single" w:sz="8" w:space="6" w:color="auto"/>
        <w:bottom w:val="single" w:sz="8" w:space="1" w:color="auto"/>
        <w:right w:val="single" w:sz="8" w:space="24" w:color="auto"/>
      </w:pBdr>
      <w:shd w:val="clear" w:color="auto" w:fill="E6E6E6"/>
      <w:adjustRightInd w:val="0"/>
      <w:ind w:leftChars="100" w:left="210" w:rightChars="300" w:right="630" w:firstLineChars="100" w:firstLine="320"/>
      <w:textAlignment w:val="baseline"/>
    </w:pPr>
    <w:rPr>
      <w:sz w:val="18"/>
      <w:szCs w:val="22"/>
    </w:rPr>
  </w:style>
  <w:style w:type="character" w:customStyle="1" w:styleId="CharChar">
    <w:name w:val="源程序 Char Char"/>
    <w:link w:val="a6"/>
    <w:rsid w:val="00FE1C83"/>
    <w:rPr>
      <w:rFonts w:eastAsia="宋体" w:cs="Times New Roman"/>
      <w:sz w:val="18"/>
      <w:szCs w:val="22"/>
      <w:shd w:val="clear" w:color="auto" w:fill="E6E6E6"/>
    </w:rPr>
  </w:style>
  <w:style w:type="character" w:customStyle="1" w:styleId="30">
    <w:name w:val="标题 3 字符"/>
    <w:basedOn w:val="a2"/>
    <w:link w:val="3"/>
    <w:rsid w:val="003541EA"/>
    <w:rPr>
      <w:rFonts w:ascii="Arial" w:eastAsia="宋体" w:hAnsi="Arial"/>
      <w:bCs/>
      <w:sz w:val="21"/>
      <w:szCs w:val="32"/>
    </w:rPr>
  </w:style>
  <w:style w:type="character" w:customStyle="1" w:styleId="50">
    <w:name w:val="标题 5 字符"/>
    <w:basedOn w:val="a2"/>
    <w:link w:val="5"/>
    <w:rsid w:val="003D185C"/>
    <w:rPr>
      <w:rFonts w:ascii="Arial" w:hAnsi="Arial"/>
      <w:b/>
      <w:bCs/>
      <w:sz w:val="28"/>
      <w:szCs w:val="28"/>
    </w:rPr>
  </w:style>
  <w:style w:type="paragraph" w:customStyle="1" w:styleId="20">
    <w:name w:val="列表段落2"/>
    <w:basedOn w:val="a0"/>
    <w:rsid w:val="00E07DC1"/>
    <w:pPr>
      <w:numPr>
        <w:ilvl w:val="1"/>
        <w:numId w:val="6"/>
      </w:numPr>
      <w:ind w:left="0" w:firstLineChars="400" w:firstLine="400"/>
    </w:pPr>
    <w:rPr>
      <w:b w:val="0"/>
      <w:sz w:val="18"/>
    </w:rPr>
  </w:style>
  <w:style w:type="paragraph" w:styleId="a0">
    <w:name w:val="List Paragraph"/>
    <w:basedOn w:val="a1"/>
    <w:uiPriority w:val="34"/>
    <w:qFormat/>
    <w:rsid w:val="00BA7A2B"/>
    <w:pPr>
      <w:numPr>
        <w:numId w:val="7"/>
      </w:numPr>
      <w:ind w:left="0" w:firstLine="200"/>
    </w:pPr>
    <w:rPr>
      <w:rFonts w:cs="Times New Roman"/>
      <w:b/>
      <w:i/>
      <w:sz w:val="24"/>
    </w:rPr>
  </w:style>
  <w:style w:type="paragraph" w:customStyle="1" w:styleId="a7">
    <w:name w:val="表题"/>
    <w:basedOn w:val="a1"/>
    <w:next w:val="a1"/>
    <w:rsid w:val="00BE684E"/>
    <w:pPr>
      <w:keepNext/>
      <w:keepLines/>
      <w:spacing w:line="0" w:lineRule="atLeast"/>
      <w:ind w:firstLineChars="0" w:firstLine="0"/>
      <w:jc w:val="center"/>
    </w:pPr>
    <w:rPr>
      <w:rFonts w:eastAsia="黑体"/>
      <w:b/>
      <w:bCs/>
      <w:sz w:val="18"/>
      <w:szCs w:val="20"/>
    </w:rPr>
  </w:style>
  <w:style w:type="paragraph" w:customStyle="1" w:styleId="a8">
    <w:name w:val="表格正文"/>
    <w:basedOn w:val="a1"/>
    <w:rsid w:val="0041078C"/>
    <w:pPr>
      <w:spacing w:line="0" w:lineRule="atLeast"/>
      <w:ind w:firstLineChars="0" w:firstLine="0"/>
    </w:pPr>
    <w:rPr>
      <w:rFonts w:ascii="Arial" w:hAnsi="Arial" w:cs="Arial"/>
      <w:sz w:val="18"/>
      <w:szCs w:val="18"/>
    </w:rPr>
  </w:style>
  <w:style w:type="paragraph" w:styleId="a9">
    <w:name w:val="Revision"/>
    <w:hidden/>
    <w:uiPriority w:val="99"/>
    <w:semiHidden/>
    <w:rsid w:val="00D5041A"/>
    <w:rPr>
      <w:sz w:val="21"/>
      <w:szCs w:val="21"/>
    </w:rPr>
  </w:style>
  <w:style w:type="character" w:styleId="aa">
    <w:name w:val="Book Title"/>
    <w:basedOn w:val="a2"/>
    <w:uiPriority w:val="33"/>
    <w:rsid w:val="006F3088"/>
    <w:rPr>
      <w:b/>
      <w:bCs/>
      <w:i/>
      <w:iCs/>
      <w:spacing w:val="5"/>
    </w:rPr>
  </w:style>
  <w:style w:type="table" w:styleId="ab">
    <w:name w:val="Table Grid"/>
    <w:basedOn w:val="a3"/>
    <w:uiPriority w:val="39"/>
    <w:rsid w:val="003B7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2"/>
    <w:rsid w:val="00D2033C"/>
    <w:rPr>
      <w:b/>
      <w:bCs/>
    </w:rPr>
  </w:style>
  <w:style w:type="paragraph" w:customStyle="1" w:styleId="a">
    <w:name w:val="段内列表"/>
    <w:basedOn w:val="a1"/>
    <w:next w:val="a1"/>
    <w:rsid w:val="000E7543"/>
    <w:pPr>
      <w:widowControl/>
      <w:numPr>
        <w:numId w:val="8"/>
      </w:numPr>
      <w:ind w:left="0" w:firstLine="200"/>
      <w:jc w:val="left"/>
    </w:pPr>
    <w:rPr>
      <w:rFonts w:ascii="Calibri" w:hAnsi="Calibri" w:cs="Times New Roman"/>
      <w:kern w:val="0"/>
      <w:sz w:val="18"/>
      <w:szCs w:val="24"/>
      <w:u w:val="single"/>
      <w:lang w:bidi="km-KH"/>
    </w:rPr>
  </w:style>
  <w:style w:type="character" w:styleId="ad">
    <w:name w:val="Hyperlink"/>
    <w:basedOn w:val="a2"/>
    <w:uiPriority w:val="99"/>
    <w:semiHidden/>
    <w:unhideWhenUsed/>
    <w:rsid w:val="00BE684E"/>
    <w:rPr>
      <w:color w:val="0000FF"/>
      <w:u w:val="single"/>
    </w:rPr>
  </w:style>
  <w:style w:type="character" w:styleId="HTML">
    <w:name w:val="HTML Code"/>
    <w:basedOn w:val="a2"/>
    <w:uiPriority w:val="99"/>
    <w:semiHidden/>
    <w:unhideWhenUsed/>
    <w:rsid w:val="00BE684E"/>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64141">
      <w:bodyDiv w:val="1"/>
      <w:marLeft w:val="0"/>
      <w:marRight w:val="0"/>
      <w:marTop w:val="0"/>
      <w:marBottom w:val="0"/>
      <w:divBdr>
        <w:top w:val="none" w:sz="0" w:space="0" w:color="auto"/>
        <w:left w:val="none" w:sz="0" w:space="0" w:color="auto"/>
        <w:bottom w:val="none" w:sz="0" w:space="0" w:color="auto"/>
        <w:right w:val="none" w:sz="0" w:space="0" w:color="auto"/>
      </w:divBdr>
    </w:div>
    <w:div w:id="120222842">
      <w:bodyDiv w:val="1"/>
      <w:marLeft w:val="0"/>
      <w:marRight w:val="0"/>
      <w:marTop w:val="0"/>
      <w:marBottom w:val="0"/>
      <w:divBdr>
        <w:top w:val="none" w:sz="0" w:space="0" w:color="auto"/>
        <w:left w:val="none" w:sz="0" w:space="0" w:color="auto"/>
        <w:bottom w:val="none" w:sz="0" w:space="0" w:color="auto"/>
        <w:right w:val="none" w:sz="0" w:space="0" w:color="auto"/>
      </w:divBdr>
    </w:div>
    <w:div w:id="151989982">
      <w:bodyDiv w:val="1"/>
      <w:marLeft w:val="0"/>
      <w:marRight w:val="0"/>
      <w:marTop w:val="0"/>
      <w:marBottom w:val="0"/>
      <w:divBdr>
        <w:top w:val="none" w:sz="0" w:space="0" w:color="auto"/>
        <w:left w:val="none" w:sz="0" w:space="0" w:color="auto"/>
        <w:bottom w:val="none" w:sz="0" w:space="0" w:color="auto"/>
        <w:right w:val="none" w:sz="0" w:space="0" w:color="auto"/>
      </w:divBdr>
    </w:div>
    <w:div w:id="363530030">
      <w:bodyDiv w:val="1"/>
      <w:marLeft w:val="0"/>
      <w:marRight w:val="0"/>
      <w:marTop w:val="0"/>
      <w:marBottom w:val="0"/>
      <w:divBdr>
        <w:top w:val="none" w:sz="0" w:space="0" w:color="auto"/>
        <w:left w:val="none" w:sz="0" w:space="0" w:color="auto"/>
        <w:bottom w:val="none" w:sz="0" w:space="0" w:color="auto"/>
        <w:right w:val="none" w:sz="0" w:space="0" w:color="auto"/>
      </w:divBdr>
    </w:div>
    <w:div w:id="434642260">
      <w:bodyDiv w:val="1"/>
      <w:marLeft w:val="0"/>
      <w:marRight w:val="0"/>
      <w:marTop w:val="0"/>
      <w:marBottom w:val="0"/>
      <w:divBdr>
        <w:top w:val="none" w:sz="0" w:space="0" w:color="auto"/>
        <w:left w:val="none" w:sz="0" w:space="0" w:color="auto"/>
        <w:bottom w:val="none" w:sz="0" w:space="0" w:color="auto"/>
        <w:right w:val="none" w:sz="0" w:space="0" w:color="auto"/>
      </w:divBdr>
    </w:div>
    <w:div w:id="707147092">
      <w:bodyDiv w:val="1"/>
      <w:marLeft w:val="0"/>
      <w:marRight w:val="0"/>
      <w:marTop w:val="0"/>
      <w:marBottom w:val="0"/>
      <w:divBdr>
        <w:top w:val="none" w:sz="0" w:space="0" w:color="auto"/>
        <w:left w:val="none" w:sz="0" w:space="0" w:color="auto"/>
        <w:bottom w:val="none" w:sz="0" w:space="0" w:color="auto"/>
        <w:right w:val="none" w:sz="0" w:space="0" w:color="auto"/>
      </w:divBdr>
    </w:div>
    <w:div w:id="841965795">
      <w:bodyDiv w:val="1"/>
      <w:marLeft w:val="0"/>
      <w:marRight w:val="0"/>
      <w:marTop w:val="0"/>
      <w:marBottom w:val="0"/>
      <w:divBdr>
        <w:top w:val="none" w:sz="0" w:space="0" w:color="auto"/>
        <w:left w:val="none" w:sz="0" w:space="0" w:color="auto"/>
        <w:bottom w:val="none" w:sz="0" w:space="0" w:color="auto"/>
        <w:right w:val="none" w:sz="0" w:space="0" w:color="auto"/>
      </w:divBdr>
    </w:div>
    <w:div w:id="917717247">
      <w:bodyDiv w:val="1"/>
      <w:marLeft w:val="0"/>
      <w:marRight w:val="0"/>
      <w:marTop w:val="0"/>
      <w:marBottom w:val="0"/>
      <w:divBdr>
        <w:top w:val="none" w:sz="0" w:space="0" w:color="auto"/>
        <w:left w:val="none" w:sz="0" w:space="0" w:color="auto"/>
        <w:bottom w:val="none" w:sz="0" w:space="0" w:color="auto"/>
        <w:right w:val="none" w:sz="0" w:space="0" w:color="auto"/>
      </w:divBdr>
    </w:div>
    <w:div w:id="973944898">
      <w:bodyDiv w:val="1"/>
      <w:marLeft w:val="0"/>
      <w:marRight w:val="0"/>
      <w:marTop w:val="0"/>
      <w:marBottom w:val="0"/>
      <w:divBdr>
        <w:top w:val="none" w:sz="0" w:space="0" w:color="auto"/>
        <w:left w:val="none" w:sz="0" w:space="0" w:color="auto"/>
        <w:bottom w:val="none" w:sz="0" w:space="0" w:color="auto"/>
        <w:right w:val="none" w:sz="0" w:space="0" w:color="auto"/>
      </w:divBdr>
      <w:divsChild>
        <w:div w:id="1815949542">
          <w:marLeft w:val="600"/>
          <w:marRight w:val="0"/>
          <w:marTop w:val="0"/>
          <w:marBottom w:val="600"/>
          <w:divBdr>
            <w:top w:val="none" w:sz="0" w:space="0" w:color="auto"/>
            <w:left w:val="none" w:sz="0" w:space="0" w:color="auto"/>
            <w:bottom w:val="none" w:sz="0" w:space="0" w:color="auto"/>
            <w:right w:val="none" w:sz="0" w:space="0" w:color="auto"/>
          </w:divBdr>
        </w:div>
        <w:div w:id="1225868554">
          <w:marLeft w:val="-150"/>
          <w:marRight w:val="-150"/>
          <w:marTop w:val="0"/>
          <w:marBottom w:val="0"/>
          <w:divBdr>
            <w:top w:val="none" w:sz="0" w:space="0" w:color="auto"/>
            <w:left w:val="none" w:sz="0" w:space="0" w:color="auto"/>
            <w:bottom w:val="none" w:sz="0" w:space="0" w:color="auto"/>
            <w:right w:val="none" w:sz="0" w:space="0" w:color="auto"/>
          </w:divBdr>
          <w:divsChild>
            <w:div w:id="39860636">
              <w:marLeft w:val="0"/>
              <w:marRight w:val="0"/>
              <w:marTop w:val="0"/>
              <w:marBottom w:val="0"/>
              <w:divBdr>
                <w:top w:val="none" w:sz="0" w:space="0" w:color="auto"/>
                <w:left w:val="none" w:sz="0" w:space="0" w:color="auto"/>
                <w:bottom w:val="none" w:sz="0" w:space="0" w:color="auto"/>
                <w:right w:val="none" w:sz="0" w:space="0" w:color="auto"/>
              </w:divBdr>
            </w:div>
            <w:div w:id="1295133951">
              <w:marLeft w:val="0"/>
              <w:marRight w:val="0"/>
              <w:marTop w:val="0"/>
              <w:marBottom w:val="0"/>
              <w:divBdr>
                <w:top w:val="none" w:sz="0" w:space="0" w:color="auto"/>
                <w:left w:val="none" w:sz="0" w:space="0" w:color="auto"/>
                <w:bottom w:val="none" w:sz="0" w:space="0" w:color="auto"/>
                <w:right w:val="none" w:sz="0" w:space="0" w:color="auto"/>
              </w:divBdr>
            </w:div>
          </w:divsChild>
        </w:div>
        <w:div w:id="2068994826">
          <w:marLeft w:val="-150"/>
          <w:marRight w:val="-150"/>
          <w:marTop w:val="0"/>
          <w:marBottom w:val="0"/>
          <w:divBdr>
            <w:top w:val="none" w:sz="0" w:space="0" w:color="auto"/>
            <w:left w:val="none" w:sz="0" w:space="0" w:color="auto"/>
            <w:bottom w:val="none" w:sz="0" w:space="0" w:color="auto"/>
            <w:right w:val="none" w:sz="0" w:space="0" w:color="auto"/>
          </w:divBdr>
          <w:divsChild>
            <w:div w:id="877008766">
              <w:marLeft w:val="0"/>
              <w:marRight w:val="0"/>
              <w:marTop w:val="0"/>
              <w:marBottom w:val="0"/>
              <w:divBdr>
                <w:top w:val="none" w:sz="0" w:space="0" w:color="auto"/>
                <w:left w:val="none" w:sz="0" w:space="0" w:color="auto"/>
                <w:bottom w:val="none" w:sz="0" w:space="0" w:color="auto"/>
                <w:right w:val="none" w:sz="0" w:space="0" w:color="auto"/>
              </w:divBdr>
            </w:div>
            <w:div w:id="216018814">
              <w:marLeft w:val="0"/>
              <w:marRight w:val="0"/>
              <w:marTop w:val="0"/>
              <w:marBottom w:val="0"/>
              <w:divBdr>
                <w:top w:val="none" w:sz="0" w:space="0" w:color="auto"/>
                <w:left w:val="none" w:sz="0" w:space="0" w:color="auto"/>
                <w:bottom w:val="none" w:sz="0" w:space="0" w:color="auto"/>
                <w:right w:val="none" w:sz="0" w:space="0" w:color="auto"/>
              </w:divBdr>
            </w:div>
          </w:divsChild>
        </w:div>
        <w:div w:id="1985154230">
          <w:marLeft w:val="-150"/>
          <w:marRight w:val="-150"/>
          <w:marTop w:val="0"/>
          <w:marBottom w:val="0"/>
          <w:divBdr>
            <w:top w:val="none" w:sz="0" w:space="0" w:color="auto"/>
            <w:left w:val="none" w:sz="0" w:space="0" w:color="auto"/>
            <w:bottom w:val="none" w:sz="0" w:space="0" w:color="auto"/>
            <w:right w:val="none" w:sz="0" w:space="0" w:color="auto"/>
          </w:divBdr>
          <w:divsChild>
            <w:div w:id="560292312">
              <w:marLeft w:val="0"/>
              <w:marRight w:val="0"/>
              <w:marTop w:val="0"/>
              <w:marBottom w:val="0"/>
              <w:divBdr>
                <w:top w:val="none" w:sz="0" w:space="0" w:color="auto"/>
                <w:left w:val="none" w:sz="0" w:space="0" w:color="auto"/>
                <w:bottom w:val="none" w:sz="0" w:space="0" w:color="auto"/>
                <w:right w:val="none" w:sz="0" w:space="0" w:color="auto"/>
              </w:divBdr>
            </w:div>
            <w:div w:id="461267798">
              <w:marLeft w:val="0"/>
              <w:marRight w:val="0"/>
              <w:marTop w:val="0"/>
              <w:marBottom w:val="0"/>
              <w:divBdr>
                <w:top w:val="none" w:sz="0" w:space="0" w:color="auto"/>
                <w:left w:val="none" w:sz="0" w:space="0" w:color="auto"/>
                <w:bottom w:val="none" w:sz="0" w:space="0" w:color="auto"/>
                <w:right w:val="none" w:sz="0" w:space="0" w:color="auto"/>
              </w:divBdr>
            </w:div>
          </w:divsChild>
        </w:div>
        <w:div w:id="627784376">
          <w:marLeft w:val="-150"/>
          <w:marRight w:val="-150"/>
          <w:marTop w:val="0"/>
          <w:marBottom w:val="0"/>
          <w:divBdr>
            <w:top w:val="none" w:sz="0" w:space="0" w:color="auto"/>
            <w:left w:val="none" w:sz="0" w:space="0" w:color="auto"/>
            <w:bottom w:val="none" w:sz="0" w:space="0" w:color="auto"/>
            <w:right w:val="none" w:sz="0" w:space="0" w:color="auto"/>
          </w:divBdr>
          <w:divsChild>
            <w:div w:id="770470758">
              <w:marLeft w:val="0"/>
              <w:marRight w:val="0"/>
              <w:marTop w:val="0"/>
              <w:marBottom w:val="0"/>
              <w:divBdr>
                <w:top w:val="none" w:sz="0" w:space="0" w:color="auto"/>
                <w:left w:val="none" w:sz="0" w:space="0" w:color="auto"/>
                <w:bottom w:val="none" w:sz="0" w:space="0" w:color="auto"/>
                <w:right w:val="none" w:sz="0" w:space="0" w:color="auto"/>
              </w:divBdr>
            </w:div>
            <w:div w:id="1996184193">
              <w:marLeft w:val="0"/>
              <w:marRight w:val="0"/>
              <w:marTop w:val="0"/>
              <w:marBottom w:val="0"/>
              <w:divBdr>
                <w:top w:val="none" w:sz="0" w:space="0" w:color="auto"/>
                <w:left w:val="none" w:sz="0" w:space="0" w:color="auto"/>
                <w:bottom w:val="none" w:sz="0" w:space="0" w:color="auto"/>
                <w:right w:val="none" w:sz="0" w:space="0" w:color="auto"/>
              </w:divBdr>
            </w:div>
          </w:divsChild>
        </w:div>
        <w:div w:id="1621758868">
          <w:marLeft w:val="-150"/>
          <w:marRight w:val="-150"/>
          <w:marTop w:val="0"/>
          <w:marBottom w:val="0"/>
          <w:divBdr>
            <w:top w:val="none" w:sz="0" w:space="0" w:color="auto"/>
            <w:left w:val="none" w:sz="0" w:space="0" w:color="auto"/>
            <w:bottom w:val="none" w:sz="0" w:space="0" w:color="auto"/>
            <w:right w:val="none" w:sz="0" w:space="0" w:color="auto"/>
          </w:divBdr>
          <w:divsChild>
            <w:div w:id="1036272633">
              <w:marLeft w:val="0"/>
              <w:marRight w:val="0"/>
              <w:marTop w:val="0"/>
              <w:marBottom w:val="0"/>
              <w:divBdr>
                <w:top w:val="none" w:sz="0" w:space="0" w:color="auto"/>
                <w:left w:val="none" w:sz="0" w:space="0" w:color="auto"/>
                <w:bottom w:val="none" w:sz="0" w:space="0" w:color="auto"/>
                <w:right w:val="none" w:sz="0" w:space="0" w:color="auto"/>
              </w:divBdr>
            </w:div>
            <w:div w:id="474951629">
              <w:marLeft w:val="0"/>
              <w:marRight w:val="0"/>
              <w:marTop w:val="0"/>
              <w:marBottom w:val="0"/>
              <w:divBdr>
                <w:top w:val="none" w:sz="0" w:space="0" w:color="auto"/>
                <w:left w:val="none" w:sz="0" w:space="0" w:color="auto"/>
                <w:bottom w:val="none" w:sz="0" w:space="0" w:color="auto"/>
                <w:right w:val="none" w:sz="0" w:space="0" w:color="auto"/>
              </w:divBdr>
            </w:div>
          </w:divsChild>
        </w:div>
        <w:div w:id="641081862">
          <w:marLeft w:val="-150"/>
          <w:marRight w:val="-150"/>
          <w:marTop w:val="0"/>
          <w:marBottom w:val="0"/>
          <w:divBdr>
            <w:top w:val="none" w:sz="0" w:space="0" w:color="auto"/>
            <w:left w:val="none" w:sz="0" w:space="0" w:color="auto"/>
            <w:bottom w:val="none" w:sz="0" w:space="0" w:color="auto"/>
            <w:right w:val="none" w:sz="0" w:space="0" w:color="auto"/>
          </w:divBdr>
          <w:divsChild>
            <w:div w:id="542525999">
              <w:marLeft w:val="0"/>
              <w:marRight w:val="0"/>
              <w:marTop w:val="0"/>
              <w:marBottom w:val="0"/>
              <w:divBdr>
                <w:top w:val="none" w:sz="0" w:space="0" w:color="auto"/>
                <w:left w:val="none" w:sz="0" w:space="0" w:color="auto"/>
                <w:bottom w:val="none" w:sz="0" w:space="0" w:color="auto"/>
                <w:right w:val="none" w:sz="0" w:space="0" w:color="auto"/>
              </w:divBdr>
            </w:div>
            <w:div w:id="1555122722">
              <w:marLeft w:val="0"/>
              <w:marRight w:val="0"/>
              <w:marTop w:val="0"/>
              <w:marBottom w:val="0"/>
              <w:divBdr>
                <w:top w:val="none" w:sz="0" w:space="0" w:color="auto"/>
                <w:left w:val="none" w:sz="0" w:space="0" w:color="auto"/>
                <w:bottom w:val="none" w:sz="0" w:space="0" w:color="auto"/>
                <w:right w:val="none" w:sz="0" w:space="0" w:color="auto"/>
              </w:divBdr>
            </w:div>
          </w:divsChild>
        </w:div>
        <w:div w:id="260072231">
          <w:marLeft w:val="-150"/>
          <w:marRight w:val="-150"/>
          <w:marTop w:val="0"/>
          <w:marBottom w:val="0"/>
          <w:divBdr>
            <w:top w:val="none" w:sz="0" w:space="0" w:color="auto"/>
            <w:left w:val="none" w:sz="0" w:space="0" w:color="auto"/>
            <w:bottom w:val="none" w:sz="0" w:space="0" w:color="auto"/>
            <w:right w:val="none" w:sz="0" w:space="0" w:color="auto"/>
          </w:divBdr>
          <w:divsChild>
            <w:div w:id="1066801275">
              <w:marLeft w:val="0"/>
              <w:marRight w:val="0"/>
              <w:marTop w:val="0"/>
              <w:marBottom w:val="0"/>
              <w:divBdr>
                <w:top w:val="none" w:sz="0" w:space="0" w:color="auto"/>
                <w:left w:val="none" w:sz="0" w:space="0" w:color="auto"/>
                <w:bottom w:val="none" w:sz="0" w:space="0" w:color="auto"/>
                <w:right w:val="none" w:sz="0" w:space="0" w:color="auto"/>
              </w:divBdr>
            </w:div>
            <w:div w:id="739450812">
              <w:marLeft w:val="0"/>
              <w:marRight w:val="0"/>
              <w:marTop w:val="0"/>
              <w:marBottom w:val="0"/>
              <w:divBdr>
                <w:top w:val="none" w:sz="0" w:space="0" w:color="auto"/>
                <w:left w:val="none" w:sz="0" w:space="0" w:color="auto"/>
                <w:bottom w:val="none" w:sz="0" w:space="0" w:color="auto"/>
                <w:right w:val="none" w:sz="0" w:space="0" w:color="auto"/>
              </w:divBdr>
            </w:div>
          </w:divsChild>
        </w:div>
        <w:div w:id="512303385">
          <w:marLeft w:val="-150"/>
          <w:marRight w:val="-150"/>
          <w:marTop w:val="0"/>
          <w:marBottom w:val="0"/>
          <w:divBdr>
            <w:top w:val="none" w:sz="0" w:space="0" w:color="auto"/>
            <w:left w:val="none" w:sz="0" w:space="0" w:color="auto"/>
            <w:bottom w:val="none" w:sz="0" w:space="0" w:color="auto"/>
            <w:right w:val="none" w:sz="0" w:space="0" w:color="auto"/>
          </w:divBdr>
          <w:divsChild>
            <w:div w:id="1726218993">
              <w:marLeft w:val="0"/>
              <w:marRight w:val="0"/>
              <w:marTop w:val="0"/>
              <w:marBottom w:val="0"/>
              <w:divBdr>
                <w:top w:val="none" w:sz="0" w:space="0" w:color="auto"/>
                <w:left w:val="none" w:sz="0" w:space="0" w:color="auto"/>
                <w:bottom w:val="none" w:sz="0" w:space="0" w:color="auto"/>
                <w:right w:val="none" w:sz="0" w:space="0" w:color="auto"/>
              </w:divBdr>
            </w:div>
            <w:div w:id="116720888">
              <w:marLeft w:val="0"/>
              <w:marRight w:val="0"/>
              <w:marTop w:val="0"/>
              <w:marBottom w:val="0"/>
              <w:divBdr>
                <w:top w:val="none" w:sz="0" w:space="0" w:color="auto"/>
                <w:left w:val="none" w:sz="0" w:space="0" w:color="auto"/>
                <w:bottom w:val="none" w:sz="0" w:space="0" w:color="auto"/>
                <w:right w:val="none" w:sz="0" w:space="0" w:color="auto"/>
              </w:divBdr>
            </w:div>
          </w:divsChild>
        </w:div>
        <w:div w:id="1469393361">
          <w:marLeft w:val="-150"/>
          <w:marRight w:val="-150"/>
          <w:marTop w:val="0"/>
          <w:marBottom w:val="0"/>
          <w:divBdr>
            <w:top w:val="none" w:sz="0" w:space="0" w:color="auto"/>
            <w:left w:val="none" w:sz="0" w:space="0" w:color="auto"/>
            <w:bottom w:val="none" w:sz="0" w:space="0" w:color="auto"/>
            <w:right w:val="none" w:sz="0" w:space="0" w:color="auto"/>
          </w:divBdr>
          <w:divsChild>
            <w:div w:id="1623146645">
              <w:marLeft w:val="0"/>
              <w:marRight w:val="0"/>
              <w:marTop w:val="0"/>
              <w:marBottom w:val="0"/>
              <w:divBdr>
                <w:top w:val="none" w:sz="0" w:space="0" w:color="auto"/>
                <w:left w:val="none" w:sz="0" w:space="0" w:color="auto"/>
                <w:bottom w:val="none" w:sz="0" w:space="0" w:color="auto"/>
                <w:right w:val="none" w:sz="0" w:space="0" w:color="auto"/>
              </w:divBdr>
            </w:div>
            <w:div w:id="950428861">
              <w:marLeft w:val="0"/>
              <w:marRight w:val="0"/>
              <w:marTop w:val="0"/>
              <w:marBottom w:val="0"/>
              <w:divBdr>
                <w:top w:val="none" w:sz="0" w:space="0" w:color="auto"/>
                <w:left w:val="none" w:sz="0" w:space="0" w:color="auto"/>
                <w:bottom w:val="none" w:sz="0" w:space="0" w:color="auto"/>
                <w:right w:val="none" w:sz="0" w:space="0" w:color="auto"/>
              </w:divBdr>
            </w:div>
          </w:divsChild>
        </w:div>
        <w:div w:id="442110985">
          <w:marLeft w:val="-150"/>
          <w:marRight w:val="-150"/>
          <w:marTop w:val="0"/>
          <w:marBottom w:val="0"/>
          <w:divBdr>
            <w:top w:val="none" w:sz="0" w:space="0" w:color="auto"/>
            <w:left w:val="none" w:sz="0" w:space="0" w:color="auto"/>
            <w:bottom w:val="none" w:sz="0" w:space="0" w:color="auto"/>
            <w:right w:val="none" w:sz="0" w:space="0" w:color="auto"/>
          </w:divBdr>
          <w:divsChild>
            <w:div w:id="951740224">
              <w:marLeft w:val="0"/>
              <w:marRight w:val="0"/>
              <w:marTop w:val="0"/>
              <w:marBottom w:val="0"/>
              <w:divBdr>
                <w:top w:val="none" w:sz="0" w:space="0" w:color="auto"/>
                <w:left w:val="none" w:sz="0" w:space="0" w:color="auto"/>
                <w:bottom w:val="none" w:sz="0" w:space="0" w:color="auto"/>
                <w:right w:val="none" w:sz="0" w:space="0" w:color="auto"/>
              </w:divBdr>
            </w:div>
            <w:div w:id="7051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82732">
      <w:bodyDiv w:val="1"/>
      <w:marLeft w:val="0"/>
      <w:marRight w:val="0"/>
      <w:marTop w:val="0"/>
      <w:marBottom w:val="0"/>
      <w:divBdr>
        <w:top w:val="none" w:sz="0" w:space="0" w:color="auto"/>
        <w:left w:val="none" w:sz="0" w:space="0" w:color="auto"/>
        <w:bottom w:val="none" w:sz="0" w:space="0" w:color="auto"/>
        <w:right w:val="none" w:sz="0" w:space="0" w:color="auto"/>
      </w:divBdr>
      <w:divsChild>
        <w:div w:id="283078675">
          <w:marLeft w:val="0"/>
          <w:marRight w:val="0"/>
          <w:marTop w:val="0"/>
          <w:marBottom w:val="0"/>
          <w:divBdr>
            <w:top w:val="none" w:sz="0" w:space="0" w:color="auto"/>
            <w:left w:val="none" w:sz="0" w:space="0" w:color="auto"/>
            <w:bottom w:val="none" w:sz="0" w:space="0" w:color="auto"/>
            <w:right w:val="none" w:sz="0" w:space="0" w:color="auto"/>
          </w:divBdr>
          <w:divsChild>
            <w:div w:id="625501628">
              <w:marLeft w:val="0"/>
              <w:marRight w:val="0"/>
              <w:marTop w:val="0"/>
              <w:marBottom w:val="0"/>
              <w:divBdr>
                <w:top w:val="none" w:sz="0" w:space="0" w:color="auto"/>
                <w:left w:val="none" w:sz="0" w:space="0" w:color="auto"/>
                <w:bottom w:val="none" w:sz="0" w:space="0" w:color="auto"/>
                <w:right w:val="none" w:sz="0" w:space="0" w:color="auto"/>
              </w:divBdr>
            </w:div>
          </w:divsChild>
        </w:div>
        <w:div w:id="1903104073">
          <w:blockQuote w:val="1"/>
          <w:marLeft w:val="0"/>
          <w:marRight w:val="0"/>
          <w:marTop w:val="100"/>
          <w:marBottom w:val="0"/>
          <w:divBdr>
            <w:top w:val="none" w:sz="0" w:space="0" w:color="auto"/>
            <w:left w:val="none" w:sz="0" w:space="0" w:color="auto"/>
            <w:bottom w:val="none" w:sz="0" w:space="0" w:color="auto"/>
            <w:right w:val="none" w:sz="0" w:space="0" w:color="auto"/>
          </w:divBdr>
          <w:divsChild>
            <w:div w:id="1027489325">
              <w:marLeft w:val="0"/>
              <w:marRight w:val="0"/>
              <w:marTop w:val="0"/>
              <w:marBottom w:val="0"/>
              <w:divBdr>
                <w:top w:val="none" w:sz="0" w:space="0" w:color="auto"/>
                <w:left w:val="none" w:sz="0" w:space="0" w:color="auto"/>
                <w:bottom w:val="none" w:sz="0" w:space="0" w:color="auto"/>
                <w:right w:val="none" w:sz="0" w:space="0" w:color="auto"/>
              </w:divBdr>
              <w:divsChild>
                <w:div w:id="6277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31637">
      <w:bodyDiv w:val="1"/>
      <w:marLeft w:val="0"/>
      <w:marRight w:val="0"/>
      <w:marTop w:val="0"/>
      <w:marBottom w:val="0"/>
      <w:divBdr>
        <w:top w:val="none" w:sz="0" w:space="0" w:color="auto"/>
        <w:left w:val="none" w:sz="0" w:space="0" w:color="auto"/>
        <w:bottom w:val="none" w:sz="0" w:space="0" w:color="auto"/>
        <w:right w:val="none" w:sz="0" w:space="0" w:color="auto"/>
      </w:divBdr>
    </w:div>
    <w:div w:id="1456025393">
      <w:bodyDiv w:val="1"/>
      <w:marLeft w:val="0"/>
      <w:marRight w:val="0"/>
      <w:marTop w:val="0"/>
      <w:marBottom w:val="0"/>
      <w:divBdr>
        <w:top w:val="none" w:sz="0" w:space="0" w:color="auto"/>
        <w:left w:val="none" w:sz="0" w:space="0" w:color="auto"/>
        <w:bottom w:val="none" w:sz="0" w:space="0" w:color="auto"/>
        <w:right w:val="none" w:sz="0" w:space="0" w:color="auto"/>
      </w:divBdr>
      <w:divsChild>
        <w:div w:id="504133264">
          <w:marLeft w:val="0"/>
          <w:marRight w:val="0"/>
          <w:marTop w:val="0"/>
          <w:marBottom w:val="0"/>
          <w:divBdr>
            <w:top w:val="none" w:sz="0" w:space="0" w:color="auto"/>
            <w:left w:val="none" w:sz="0" w:space="0" w:color="auto"/>
            <w:bottom w:val="none" w:sz="0" w:space="0" w:color="auto"/>
            <w:right w:val="none" w:sz="0" w:space="0" w:color="auto"/>
          </w:divBdr>
          <w:divsChild>
            <w:div w:id="150570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53877">
      <w:bodyDiv w:val="1"/>
      <w:marLeft w:val="0"/>
      <w:marRight w:val="0"/>
      <w:marTop w:val="0"/>
      <w:marBottom w:val="0"/>
      <w:divBdr>
        <w:top w:val="none" w:sz="0" w:space="0" w:color="auto"/>
        <w:left w:val="none" w:sz="0" w:space="0" w:color="auto"/>
        <w:bottom w:val="none" w:sz="0" w:space="0" w:color="auto"/>
        <w:right w:val="none" w:sz="0" w:space="0" w:color="auto"/>
      </w:divBdr>
    </w:div>
    <w:div w:id="1650480776">
      <w:bodyDiv w:val="1"/>
      <w:marLeft w:val="0"/>
      <w:marRight w:val="0"/>
      <w:marTop w:val="0"/>
      <w:marBottom w:val="0"/>
      <w:divBdr>
        <w:top w:val="none" w:sz="0" w:space="0" w:color="auto"/>
        <w:left w:val="none" w:sz="0" w:space="0" w:color="auto"/>
        <w:bottom w:val="none" w:sz="0" w:space="0" w:color="auto"/>
        <w:right w:val="none" w:sz="0" w:space="0" w:color="auto"/>
      </w:divBdr>
    </w:div>
    <w:div w:id="1749229288">
      <w:bodyDiv w:val="1"/>
      <w:marLeft w:val="0"/>
      <w:marRight w:val="0"/>
      <w:marTop w:val="0"/>
      <w:marBottom w:val="0"/>
      <w:divBdr>
        <w:top w:val="none" w:sz="0" w:space="0" w:color="auto"/>
        <w:left w:val="none" w:sz="0" w:space="0" w:color="auto"/>
        <w:bottom w:val="none" w:sz="0" w:space="0" w:color="auto"/>
        <w:right w:val="none" w:sz="0" w:space="0" w:color="auto"/>
      </w:divBdr>
      <w:divsChild>
        <w:div w:id="57677848">
          <w:marLeft w:val="0"/>
          <w:marRight w:val="0"/>
          <w:marTop w:val="0"/>
          <w:marBottom w:val="0"/>
          <w:divBdr>
            <w:top w:val="none" w:sz="0" w:space="0" w:color="auto"/>
            <w:left w:val="none" w:sz="0" w:space="0" w:color="auto"/>
            <w:bottom w:val="none" w:sz="0" w:space="0" w:color="auto"/>
            <w:right w:val="none" w:sz="0" w:space="0" w:color="auto"/>
          </w:divBdr>
        </w:div>
      </w:divsChild>
    </w:div>
    <w:div w:id="1812555810">
      <w:bodyDiv w:val="1"/>
      <w:marLeft w:val="0"/>
      <w:marRight w:val="0"/>
      <w:marTop w:val="0"/>
      <w:marBottom w:val="0"/>
      <w:divBdr>
        <w:top w:val="none" w:sz="0" w:space="0" w:color="auto"/>
        <w:left w:val="none" w:sz="0" w:space="0" w:color="auto"/>
        <w:bottom w:val="none" w:sz="0" w:space="0" w:color="auto"/>
        <w:right w:val="none" w:sz="0" w:space="0" w:color="auto"/>
      </w:divBdr>
    </w:div>
    <w:div w:id="1814372422">
      <w:bodyDiv w:val="1"/>
      <w:marLeft w:val="0"/>
      <w:marRight w:val="0"/>
      <w:marTop w:val="0"/>
      <w:marBottom w:val="0"/>
      <w:divBdr>
        <w:top w:val="none" w:sz="0" w:space="0" w:color="auto"/>
        <w:left w:val="none" w:sz="0" w:space="0" w:color="auto"/>
        <w:bottom w:val="none" w:sz="0" w:space="0" w:color="auto"/>
        <w:right w:val="none" w:sz="0" w:space="0" w:color="auto"/>
      </w:divBdr>
    </w:div>
    <w:div w:id="1818839037">
      <w:bodyDiv w:val="1"/>
      <w:marLeft w:val="0"/>
      <w:marRight w:val="0"/>
      <w:marTop w:val="0"/>
      <w:marBottom w:val="0"/>
      <w:divBdr>
        <w:top w:val="none" w:sz="0" w:space="0" w:color="auto"/>
        <w:left w:val="none" w:sz="0" w:space="0" w:color="auto"/>
        <w:bottom w:val="none" w:sz="0" w:space="0" w:color="auto"/>
        <w:right w:val="none" w:sz="0" w:space="0" w:color="auto"/>
      </w:divBdr>
    </w:div>
    <w:div w:id="1969435184">
      <w:bodyDiv w:val="1"/>
      <w:marLeft w:val="0"/>
      <w:marRight w:val="0"/>
      <w:marTop w:val="0"/>
      <w:marBottom w:val="0"/>
      <w:divBdr>
        <w:top w:val="none" w:sz="0" w:space="0" w:color="auto"/>
        <w:left w:val="none" w:sz="0" w:space="0" w:color="auto"/>
        <w:bottom w:val="none" w:sz="0" w:space="0" w:color="auto"/>
        <w:right w:val="none" w:sz="0" w:space="0" w:color="auto"/>
      </w:divBdr>
    </w:div>
    <w:div w:id="1996764551">
      <w:bodyDiv w:val="1"/>
      <w:marLeft w:val="0"/>
      <w:marRight w:val="0"/>
      <w:marTop w:val="0"/>
      <w:marBottom w:val="0"/>
      <w:divBdr>
        <w:top w:val="none" w:sz="0" w:space="0" w:color="auto"/>
        <w:left w:val="none" w:sz="0" w:space="0" w:color="auto"/>
        <w:bottom w:val="none" w:sz="0" w:space="0" w:color="auto"/>
        <w:right w:val="none" w:sz="0" w:space="0" w:color="auto"/>
      </w:divBdr>
    </w:div>
    <w:div w:id="2121144443">
      <w:bodyDiv w:val="1"/>
      <w:marLeft w:val="0"/>
      <w:marRight w:val="0"/>
      <w:marTop w:val="0"/>
      <w:marBottom w:val="0"/>
      <w:divBdr>
        <w:top w:val="none" w:sz="0" w:space="0" w:color="auto"/>
        <w:left w:val="none" w:sz="0" w:space="0" w:color="auto"/>
        <w:bottom w:val="none" w:sz="0" w:space="0" w:color="auto"/>
        <w:right w:val="none" w:sz="0" w:space="0" w:color="auto"/>
      </w:divBdr>
      <w:divsChild>
        <w:div w:id="1742478850">
          <w:marLeft w:val="0"/>
          <w:marRight w:val="0"/>
          <w:marTop w:val="0"/>
          <w:marBottom w:val="0"/>
          <w:divBdr>
            <w:top w:val="none" w:sz="0" w:space="0" w:color="auto"/>
            <w:left w:val="none" w:sz="0" w:space="0" w:color="auto"/>
            <w:bottom w:val="none" w:sz="0" w:space="0" w:color="auto"/>
            <w:right w:val="none" w:sz="0" w:space="0" w:color="auto"/>
          </w:divBdr>
          <w:divsChild>
            <w:div w:id="2027705109">
              <w:marLeft w:val="0"/>
              <w:marRight w:val="0"/>
              <w:marTop w:val="0"/>
              <w:marBottom w:val="0"/>
              <w:divBdr>
                <w:top w:val="none" w:sz="0" w:space="0" w:color="auto"/>
                <w:left w:val="none" w:sz="0" w:space="0" w:color="auto"/>
                <w:bottom w:val="none" w:sz="0" w:space="0" w:color="auto"/>
                <w:right w:val="none" w:sz="0" w:space="0" w:color="auto"/>
              </w:divBdr>
            </w:div>
          </w:divsChild>
        </w:div>
        <w:div w:id="1385175009">
          <w:marLeft w:val="0"/>
          <w:marRight w:val="0"/>
          <w:marTop w:val="0"/>
          <w:marBottom w:val="0"/>
          <w:divBdr>
            <w:top w:val="none" w:sz="0" w:space="0" w:color="auto"/>
            <w:left w:val="none" w:sz="0" w:space="0" w:color="auto"/>
            <w:bottom w:val="none" w:sz="0" w:space="0" w:color="auto"/>
            <w:right w:val="none" w:sz="0" w:space="0" w:color="auto"/>
          </w:divBdr>
          <w:divsChild>
            <w:div w:id="1321428371">
              <w:marLeft w:val="0"/>
              <w:marRight w:val="0"/>
              <w:marTop w:val="0"/>
              <w:marBottom w:val="0"/>
              <w:divBdr>
                <w:top w:val="none" w:sz="0" w:space="0" w:color="auto"/>
                <w:left w:val="none" w:sz="0" w:space="0" w:color="auto"/>
                <w:bottom w:val="none" w:sz="0" w:space="0" w:color="auto"/>
                <w:right w:val="none" w:sz="0" w:space="0" w:color="auto"/>
              </w:divBdr>
            </w:div>
          </w:divsChild>
        </w:div>
        <w:div w:id="1926524841">
          <w:marLeft w:val="0"/>
          <w:marRight w:val="0"/>
          <w:marTop w:val="0"/>
          <w:marBottom w:val="0"/>
          <w:divBdr>
            <w:top w:val="none" w:sz="0" w:space="0" w:color="auto"/>
            <w:left w:val="none" w:sz="0" w:space="0" w:color="auto"/>
            <w:bottom w:val="none" w:sz="0" w:space="0" w:color="auto"/>
            <w:right w:val="none" w:sz="0" w:space="0" w:color="auto"/>
          </w:divBdr>
          <w:divsChild>
            <w:div w:id="457333582">
              <w:marLeft w:val="0"/>
              <w:marRight w:val="0"/>
              <w:marTop w:val="0"/>
              <w:marBottom w:val="0"/>
              <w:divBdr>
                <w:top w:val="none" w:sz="0" w:space="0" w:color="auto"/>
                <w:left w:val="none" w:sz="0" w:space="0" w:color="auto"/>
                <w:bottom w:val="none" w:sz="0" w:space="0" w:color="auto"/>
                <w:right w:val="none" w:sz="0" w:space="0" w:color="auto"/>
              </w:divBdr>
            </w:div>
          </w:divsChild>
        </w:div>
        <w:div w:id="2051493546">
          <w:marLeft w:val="0"/>
          <w:marRight w:val="0"/>
          <w:marTop w:val="0"/>
          <w:marBottom w:val="0"/>
          <w:divBdr>
            <w:top w:val="none" w:sz="0" w:space="0" w:color="auto"/>
            <w:left w:val="none" w:sz="0" w:space="0" w:color="auto"/>
            <w:bottom w:val="none" w:sz="0" w:space="0" w:color="auto"/>
            <w:right w:val="none" w:sz="0" w:space="0" w:color="auto"/>
          </w:divBdr>
          <w:divsChild>
            <w:div w:id="1496147374">
              <w:marLeft w:val="0"/>
              <w:marRight w:val="0"/>
              <w:marTop w:val="0"/>
              <w:marBottom w:val="0"/>
              <w:divBdr>
                <w:top w:val="none" w:sz="0" w:space="0" w:color="auto"/>
                <w:left w:val="none" w:sz="0" w:space="0" w:color="auto"/>
                <w:bottom w:val="none" w:sz="0" w:space="0" w:color="auto"/>
                <w:right w:val="none" w:sz="0" w:space="0" w:color="auto"/>
              </w:divBdr>
            </w:div>
          </w:divsChild>
        </w:div>
        <w:div w:id="676155721">
          <w:marLeft w:val="0"/>
          <w:marRight w:val="0"/>
          <w:marTop w:val="0"/>
          <w:marBottom w:val="0"/>
          <w:divBdr>
            <w:top w:val="none" w:sz="0" w:space="0" w:color="auto"/>
            <w:left w:val="none" w:sz="0" w:space="0" w:color="auto"/>
            <w:bottom w:val="none" w:sz="0" w:space="0" w:color="auto"/>
            <w:right w:val="none" w:sz="0" w:space="0" w:color="auto"/>
          </w:divBdr>
          <w:divsChild>
            <w:div w:id="1774473583">
              <w:marLeft w:val="0"/>
              <w:marRight w:val="0"/>
              <w:marTop w:val="0"/>
              <w:marBottom w:val="0"/>
              <w:divBdr>
                <w:top w:val="none" w:sz="0" w:space="0" w:color="auto"/>
                <w:left w:val="none" w:sz="0" w:space="0" w:color="auto"/>
                <w:bottom w:val="none" w:sz="0" w:space="0" w:color="auto"/>
                <w:right w:val="none" w:sz="0" w:space="0" w:color="auto"/>
              </w:divBdr>
            </w:div>
          </w:divsChild>
        </w:div>
        <w:div w:id="1395201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641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Nextcloud\Workplace\leeivan\Android\Android&#24320;&#21457;&#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C1FA12F-25A9-8349-8AAB-D28EE32D8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Android开发模板.dotx</Template>
  <TotalTime>1222</TotalTime>
  <Pages>80</Pages>
  <Words>13584</Words>
  <Characters>77430</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LEE IVAN</cp:lastModifiedBy>
  <cp:revision>743</cp:revision>
  <dcterms:created xsi:type="dcterms:W3CDTF">2022-01-30T09:08:00Z</dcterms:created>
  <dcterms:modified xsi:type="dcterms:W3CDTF">2022-03-31T08:33:00Z</dcterms:modified>
</cp:coreProperties>
</file>